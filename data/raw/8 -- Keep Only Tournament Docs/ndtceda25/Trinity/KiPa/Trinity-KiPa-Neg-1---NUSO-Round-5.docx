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92B9B" w14:textId="50D77302" w:rsidR="005D388F" w:rsidRDefault="00A8573B" w:rsidP="00A8573B">
      <w:pPr>
        <w:pStyle w:val="Heading1"/>
      </w:pPr>
      <w:r>
        <w:t>1nc</w:t>
      </w:r>
    </w:p>
    <w:p w14:paraId="3FB46B99" w14:textId="77777777" w:rsidR="004E6A81" w:rsidRDefault="004E6A81" w:rsidP="004E6A81"/>
    <w:p w14:paraId="0790A620" w14:textId="77777777" w:rsidR="004E6A81" w:rsidRDefault="004E6A81" w:rsidP="004E6A81">
      <w:pPr>
        <w:pStyle w:val="Heading2"/>
      </w:pPr>
      <w:r>
        <w:lastRenderedPageBreak/>
        <w:t>1</w:t>
      </w:r>
    </w:p>
    <w:p w14:paraId="5341CF6C" w14:textId="77777777" w:rsidR="004E6A81" w:rsidRPr="00373EAC" w:rsidRDefault="004E6A81" w:rsidP="004E6A81">
      <w:pPr>
        <w:pStyle w:val="Heading4"/>
      </w:pPr>
      <w:r>
        <w:t>Our interpretation is that collective bargaining must engage the relationship between employer and a collective labor organization – they don’t have to use the state, but they do have to negotiate terms of employment</w:t>
      </w:r>
    </w:p>
    <w:p w14:paraId="1EBF4C1C" w14:textId="77777777" w:rsidR="004E6A81" w:rsidRPr="00BF1D3E" w:rsidRDefault="004E6A81" w:rsidP="004E6A81">
      <w:pPr>
        <w:rPr>
          <w:rStyle w:val="Emphasis"/>
        </w:rPr>
      </w:pPr>
      <w:r w:rsidRPr="00134F88">
        <w:rPr>
          <w:rFonts w:eastAsiaTheme="majorEastAsia" w:cstheme="majorBidi"/>
          <w:b/>
          <w:iCs/>
          <w:sz w:val="26"/>
        </w:rPr>
        <w:t>Chigudu 2015</w:t>
      </w:r>
      <w:r>
        <w:t xml:space="preserve"> (</w:t>
      </w:r>
      <w:r w:rsidRPr="00B907D7">
        <w:t>Daniel. "Collective bargaining: An analysis of hurdles and applicability in the public sector." </w:t>
      </w:r>
      <w:r>
        <w:t xml:space="preserve">4 </w:t>
      </w:r>
      <w:r w:rsidRPr="00B907D7">
        <w:rPr>
          <w:i/>
          <w:iCs/>
        </w:rPr>
        <w:t>Journal of Governance and Regulation</w:t>
      </w:r>
      <w:r w:rsidRPr="00B907D7">
        <w:t> 168-174.</w:t>
      </w:r>
      <w:r>
        <w:t xml:space="preserve"> 2015. kcv.)</w:t>
      </w:r>
    </w:p>
    <w:p w14:paraId="38EC10BE" w14:textId="518914BD" w:rsidR="004E6A81" w:rsidRPr="004E6A81" w:rsidRDefault="004E6A81" w:rsidP="004E6A81">
      <w:pPr>
        <w:rPr>
          <w:b/>
          <w:iCs/>
          <w:u w:val="single"/>
        </w:rPr>
      </w:pPr>
      <w:r w:rsidRPr="0067652E">
        <w:rPr>
          <w:sz w:val="12"/>
        </w:rPr>
        <w:t>According to Somers (1980:553556), “</w:t>
      </w:r>
      <w:r w:rsidRPr="00BF1D3E">
        <w:rPr>
          <w:rStyle w:val="Emphasis"/>
          <w:highlight w:val="cyan"/>
        </w:rPr>
        <w:t>Collective bargaining</w:t>
      </w:r>
      <w:r w:rsidRPr="00BF1D3E">
        <w:rPr>
          <w:rStyle w:val="StyleUnderline"/>
          <w:highlight w:val="cyan"/>
        </w:rPr>
        <w:t xml:space="preserve"> is </w:t>
      </w:r>
      <w:r w:rsidRPr="00BF1D3E">
        <w:rPr>
          <w:rStyle w:val="Emphasis"/>
          <w:highlight w:val="cyan"/>
        </w:rPr>
        <w:t>defined</w:t>
      </w:r>
      <w:r w:rsidRPr="00BF1D3E">
        <w:rPr>
          <w:rStyle w:val="StyleUnderline"/>
          <w:highlight w:val="cyan"/>
        </w:rPr>
        <w:t xml:space="preserve"> as the continuous relationship between an employer and a</w:t>
      </w:r>
      <w:r w:rsidRPr="00134F88">
        <w:rPr>
          <w:rStyle w:val="StyleUnderline"/>
        </w:rPr>
        <w:t xml:space="preserve"> designated </w:t>
      </w:r>
      <w:r w:rsidRPr="00BF1D3E">
        <w:rPr>
          <w:rStyle w:val="StyleUnderline"/>
          <w:highlight w:val="cyan"/>
        </w:rPr>
        <w:t>labour organization</w:t>
      </w:r>
      <w:r w:rsidRPr="00134F88">
        <w:rPr>
          <w:rStyle w:val="StyleUnderline"/>
        </w:rPr>
        <w:t xml:space="preserve"> </w:t>
      </w:r>
      <w:r w:rsidRPr="00BF1D3E">
        <w:rPr>
          <w:rStyle w:val="StyleUnderline"/>
          <w:highlight w:val="cyan"/>
        </w:rPr>
        <w:t xml:space="preserve">representing a specific unit of employees for the purpose of </w:t>
      </w:r>
      <w:r w:rsidRPr="00BF1D3E">
        <w:rPr>
          <w:rStyle w:val="Emphasis"/>
          <w:highlight w:val="cyan"/>
        </w:rPr>
        <w:t>negotiating written terms of employment</w:t>
      </w:r>
      <w:r w:rsidRPr="00BF1D3E">
        <w:rPr>
          <w:rStyle w:val="Emphasis"/>
        </w:rPr>
        <w:t>”.</w:t>
      </w:r>
    </w:p>
    <w:p w14:paraId="534B16CC" w14:textId="77777777" w:rsidR="004E6A81" w:rsidRDefault="004E6A81" w:rsidP="004E6A81">
      <w:pPr>
        <w:pStyle w:val="Heading2"/>
      </w:pPr>
      <w:r>
        <w:lastRenderedPageBreak/>
        <w:t>2</w:t>
      </w:r>
    </w:p>
    <w:p w14:paraId="02B67EC8" w14:textId="77777777" w:rsidR="004E6A81" w:rsidRPr="00BD2A49" w:rsidRDefault="004E6A81" w:rsidP="004E6A81">
      <w:pPr>
        <w:pStyle w:val="Heading4"/>
      </w:pPr>
      <w:r>
        <w:t xml:space="preserve">Nonhuman labor is the foundation of capitalism, sustained by exploitation and hidden by accumulation---only rejecting anthropocentric understandings of labor enable liberation  </w:t>
      </w:r>
    </w:p>
    <w:p w14:paraId="2E2A7CFF" w14:textId="77777777" w:rsidR="004E6A81" w:rsidRPr="008624B1" w:rsidRDefault="004E6A81" w:rsidP="004E6A81">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2F0A2146" w14:textId="77777777" w:rsidR="004E6A81" w:rsidRPr="008624B1" w:rsidRDefault="004E6A81" w:rsidP="004E6A81">
      <w:pPr>
        <w:rPr>
          <w:sz w:val="16"/>
        </w:rPr>
      </w:pPr>
      <w:r w:rsidRPr="008624B1">
        <w:rPr>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32AB54B8" w14:textId="77777777" w:rsidR="004E6A81" w:rsidRPr="008624B1" w:rsidRDefault="004E6A81" w:rsidP="004E6A81">
      <w:pPr>
        <w:rPr>
          <w:sz w:val="16"/>
        </w:rPr>
      </w:pPr>
      <w:r w:rsidRPr="00830AD9">
        <w:rPr>
          <w:rStyle w:val="StyleUnderline"/>
        </w:rPr>
        <w:t>More-than-human geography puts a number of agendas onto the analytical table. It goes beyond merely registering the recalcitrance of the living and material world to emphasize the constitutive force of things</w:t>
      </w:r>
      <w:r w:rsidRPr="008624B1">
        <w:rPr>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542D79">
        <w:rPr>
          <w:rStyle w:val="StyleUnderline"/>
        </w:rPr>
        <w:t>notions of skill and knowledge are reworked from being solely human achievements to competencies crossing porous bodies and human-nonhuman divides</w:t>
      </w:r>
      <w:r w:rsidRPr="008624B1">
        <w:rPr>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71DDEBF6" w14:textId="77777777" w:rsidR="004E6A81" w:rsidRPr="008624B1" w:rsidRDefault="004E6A81" w:rsidP="004E6A81">
      <w:pPr>
        <w:rPr>
          <w:sz w:val="16"/>
        </w:rPr>
      </w:pPr>
      <w:r w:rsidRPr="00A64AAB">
        <w:rPr>
          <w:rStyle w:val="StyleUnderline"/>
        </w:rPr>
        <w:t>An emerging body of work</w:t>
      </w:r>
      <w:r w:rsidRPr="008624B1">
        <w:rPr>
          <w:sz w:val="16"/>
        </w:rPr>
        <w:t xml:space="preserve">, often focused on animal life, </w:t>
      </w:r>
      <w:r w:rsidRPr="00A64AAB">
        <w:rPr>
          <w:rStyle w:val="StyleUnderline"/>
        </w:rPr>
        <w:t xml:space="preserve">is </w:t>
      </w:r>
      <w:r w:rsidRPr="008624B1">
        <w:rPr>
          <w:sz w:val="16"/>
        </w:rPr>
        <w:t xml:space="preserve">however </w:t>
      </w:r>
      <w:r w:rsidRPr="00A64AAB">
        <w:rPr>
          <w:rStyle w:val="StyleUnderline"/>
        </w:rPr>
        <w:t xml:space="preserve">beginning to tend to </w:t>
      </w:r>
      <w:r w:rsidRPr="000D66B9">
        <w:rPr>
          <w:rStyle w:val="StyleUnderline"/>
          <w:highlight w:val="cyan"/>
        </w:rPr>
        <w:t>nonhuman life as a constitutive dimension of capitalist economies</w:t>
      </w:r>
      <w:r w:rsidRPr="00A64AAB">
        <w:rPr>
          <w:rStyle w:val="StyleUnderline"/>
        </w:rPr>
        <w:t xml:space="preserve"> </w:t>
      </w:r>
      <w:r w:rsidRPr="008624B1">
        <w:rPr>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64AAB">
        <w:rPr>
          <w:rStyle w:val="StyleUnderline"/>
        </w:rPr>
        <w:t xml:space="preserve">it reformulates the category of labour to highlight how animals’ productive and reproductive work become </w:t>
      </w:r>
      <w:r w:rsidRPr="000D66B9">
        <w:rPr>
          <w:rStyle w:val="StyleUnderline"/>
          <w:highlight w:val="cyan"/>
        </w:rPr>
        <w:t>vital to generating capitalist surplus</w:t>
      </w:r>
      <w:r w:rsidRPr="008624B1">
        <w:rPr>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9B22364" w14:textId="77777777" w:rsidR="004E6A81" w:rsidRPr="008624B1" w:rsidRDefault="004E6A81" w:rsidP="004E6A81">
      <w:pPr>
        <w:rPr>
          <w:sz w:val="16"/>
        </w:rPr>
      </w:pPr>
      <w:r w:rsidRPr="008624B1">
        <w:rPr>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7204AA3D" w14:textId="77777777" w:rsidR="004E6A81" w:rsidRPr="008624B1" w:rsidRDefault="004E6A81" w:rsidP="004E6A81">
      <w:pPr>
        <w:rPr>
          <w:sz w:val="16"/>
        </w:rPr>
      </w:pPr>
      <w:r w:rsidRPr="008624B1">
        <w:rPr>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3803CA1E" w14:textId="77777777" w:rsidR="004E6A81" w:rsidRPr="008624B1" w:rsidRDefault="004E6A81" w:rsidP="004E6A81">
      <w:pPr>
        <w:rPr>
          <w:sz w:val="16"/>
        </w:rPr>
      </w:pPr>
      <w:r w:rsidRPr="008624B1">
        <w:rPr>
          <w:sz w:val="16"/>
        </w:rPr>
        <w:t>II Animal work</w:t>
      </w:r>
    </w:p>
    <w:p w14:paraId="046DA05E" w14:textId="77777777" w:rsidR="004E6A81" w:rsidRPr="008624B1" w:rsidRDefault="004E6A81" w:rsidP="004E6A81">
      <w:pPr>
        <w:rPr>
          <w:sz w:val="16"/>
        </w:rPr>
      </w:pPr>
      <w:r w:rsidRPr="008624B1">
        <w:rPr>
          <w:sz w:val="16"/>
        </w:rPr>
        <w:lastRenderedPageBreak/>
        <w:t xml:space="preserve">Concepts of </w:t>
      </w:r>
      <w:r w:rsidRPr="000D66B9">
        <w:rPr>
          <w:rStyle w:val="StyleUnderline"/>
          <w:highlight w:val="cyan"/>
        </w:rPr>
        <w:t>‘animal work’</w:t>
      </w:r>
      <w:r w:rsidRPr="008624B1">
        <w:rPr>
          <w:sz w:val="16"/>
        </w:rPr>
        <w:t xml:space="preserve"> (Porcher, 2015) </w:t>
      </w:r>
      <w:r w:rsidRPr="000D66B9">
        <w:rPr>
          <w:rStyle w:val="StyleUnderline"/>
          <w:highlight w:val="cyan"/>
        </w:rPr>
        <w:t>and ‘nonhuman labour’</w:t>
      </w:r>
      <w:r w:rsidRPr="008624B1">
        <w:rPr>
          <w:sz w:val="16"/>
        </w:rPr>
        <w:t xml:space="preserve"> (Barua, 2017) </w:t>
      </w:r>
      <w:r w:rsidRPr="000D66B9">
        <w:rPr>
          <w:rStyle w:val="StyleUnderline"/>
          <w:highlight w:val="cyan"/>
        </w:rPr>
        <w:t>are vital entry</w:t>
      </w:r>
      <w:r w:rsidRPr="00ED13FF">
        <w:rPr>
          <w:rStyle w:val="StyleUnderline"/>
        </w:rPr>
        <w:t xml:space="preserve"> points for animating capital</w:t>
      </w:r>
      <w:r w:rsidRPr="008624B1">
        <w:rPr>
          <w:sz w:val="16"/>
        </w:rPr>
        <w:t xml:space="preserve">. Drawing inspiration from Haraway’s (2008, 2012; Potts and Haraway, 2010) and Ingold’s (1983, 1988; Ingold and Hallam, 2014) </w:t>
      </w:r>
      <w:r w:rsidRPr="000D66B9">
        <w:rPr>
          <w:rStyle w:val="StyleUnderline"/>
          <w:highlight w:val="cyan"/>
        </w:rPr>
        <w:t>expositions of labour</w:t>
      </w:r>
      <w:r w:rsidRPr="005B64C3">
        <w:rPr>
          <w:rStyle w:val="StyleUnderline"/>
        </w:rPr>
        <w:t xml:space="preserve"> and work </w:t>
      </w:r>
      <w:r w:rsidRPr="000D66B9">
        <w:rPr>
          <w:rStyle w:val="StyleUnderline"/>
          <w:highlight w:val="cyan"/>
        </w:rPr>
        <w:t>as not</w:t>
      </w:r>
      <w:r w:rsidRPr="005B64C3">
        <w:rPr>
          <w:rStyle w:val="StyleUnderline"/>
        </w:rPr>
        <w:t xml:space="preserve"> </w:t>
      </w:r>
      <w:r w:rsidRPr="000D66B9">
        <w:rPr>
          <w:rStyle w:val="StyleUnderline"/>
          <w:highlight w:val="cyan"/>
        </w:rPr>
        <w:t>exclusively human</w:t>
      </w:r>
      <w:r w:rsidRPr="005B64C3">
        <w:rPr>
          <w:rStyle w:val="StyleUnderline"/>
        </w:rPr>
        <w:t xml:space="preserve"> activities</w:t>
      </w:r>
      <w:r w:rsidRPr="008624B1">
        <w:rPr>
          <w:sz w:val="16"/>
        </w:rPr>
        <w:t xml:space="preserve">, these concepts </w:t>
      </w:r>
      <w:r w:rsidRPr="000D66B9">
        <w:rPr>
          <w:rStyle w:val="StyleUnderline"/>
          <w:highlight w:val="cyan"/>
        </w:rPr>
        <w:t>open up the ‘possibilities of forces outside human labour’</w:t>
      </w:r>
      <w:r w:rsidRPr="005B64C3">
        <w:rPr>
          <w:rStyle w:val="StyleUnderline"/>
        </w:rPr>
        <w:t xml:space="preserve"> </w:t>
      </w:r>
      <w:r w:rsidRPr="008624B1">
        <w:rPr>
          <w:sz w:val="16"/>
        </w:rPr>
        <w:t xml:space="preserve">(Guthman, 2011: 235), forces </w:t>
      </w:r>
      <w:r w:rsidRPr="005B64C3">
        <w:rPr>
          <w:rStyle w:val="StyleUnderline"/>
        </w:rPr>
        <w:t xml:space="preserve">that have played a crucial role in the historical development of capital </w:t>
      </w:r>
      <w:r w:rsidRPr="008624B1">
        <w:rPr>
          <w:sz w:val="16"/>
        </w:rPr>
        <w:t xml:space="preserve">(Hribal, 2003), which the latter presupposes but does not itself produce (Braun, 2015). Whilst critical for rethinking how </w:t>
      </w:r>
      <w:r w:rsidRPr="005B64C3">
        <w:rPr>
          <w:rStyle w:val="StyleUnderline"/>
        </w:rPr>
        <w:t xml:space="preserve">nonhuman potentials coconstitute the economic, </w:t>
      </w:r>
      <w:r w:rsidRPr="000D66B9">
        <w:rPr>
          <w:rStyle w:val="StyleUnderline"/>
          <w:highlight w:val="cyan"/>
        </w:rPr>
        <w:t>animal work cannot be conceptualized through anthropomorphic extension</w:t>
      </w:r>
      <w:r w:rsidRPr="008624B1">
        <w:rPr>
          <w:sz w:val="16"/>
        </w:rPr>
        <w:t xml:space="preserve">. As Haraway reminds us, animals ‘are paws, not hands’ (Haraway, 2008: 55). Five critical dimensions need careful consideration. </w:t>
      </w:r>
    </w:p>
    <w:p w14:paraId="7CADE3DA" w14:textId="77777777" w:rsidR="004E6A81" w:rsidRPr="008624B1" w:rsidRDefault="004E6A81" w:rsidP="004E6A81">
      <w:pPr>
        <w:rPr>
          <w:sz w:val="16"/>
        </w:rPr>
      </w:pPr>
      <w:r w:rsidRPr="008624B1">
        <w:rPr>
          <w:sz w:val="16"/>
        </w:rPr>
        <w:t xml:space="preserve">Firstly, </w:t>
      </w:r>
      <w:r w:rsidRPr="005B64C3">
        <w:rPr>
          <w:rStyle w:val="StyleUnderline"/>
        </w:rPr>
        <w:t>intentionality and functionality are immanent in the labour process as opposed to an imposition of prior design upon an external nature</w:t>
      </w:r>
      <w:r w:rsidRPr="008624B1">
        <w:rPr>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13C1A">
        <w:rPr>
          <w:rStyle w:val="StyleUnderline"/>
        </w:rPr>
        <w:t>production is akin to a process of growth, of setting up conditions within which beings take up their forms and dispositions</w:t>
      </w:r>
      <w:r w:rsidRPr="008624B1">
        <w:rPr>
          <w:sz w:val="16"/>
        </w:rPr>
        <w:t xml:space="preserve"> (Ingold and Hallam, 2014). Its consequence is that distinctions between productive and reproductive labour, long eschewed by Marxist feminists (Hartsock, 1983), become a moot point, enabling </w:t>
      </w:r>
      <w:r w:rsidRPr="00A13C1A">
        <w:rPr>
          <w:rStyle w:val="StyleUnderline"/>
        </w:rPr>
        <w:t>processes of nonhuman bodily incorporation and reproduction to be factored into political economic analyses</w:t>
      </w:r>
      <w:r w:rsidRPr="008624B1">
        <w:rPr>
          <w:sz w:val="16"/>
        </w:rPr>
        <w:t xml:space="preserve">. Thirdly, </w:t>
      </w:r>
      <w:r w:rsidRPr="00A13C1A">
        <w:rPr>
          <w:rStyle w:val="StyleUnderline"/>
        </w:rPr>
        <w:t>such labour or work is porous, performed relationally with a suite of other actors cross-cutting animal-human divides, with bearings on the scope and organization of economic activity</w:t>
      </w:r>
      <w:r w:rsidRPr="008624B1">
        <w:rPr>
          <w:sz w:val="16"/>
        </w:rPr>
        <w:t xml:space="preserve"> (Porcher, 2014). Fourthly, temporalities of nonhuman labour are rhythmic, emerging from bodily movement and metabolic growth rather than capital’s sidereal and chronometric division of the working day (Barua, 2016). Finally, </w:t>
      </w:r>
      <w:r w:rsidRPr="000D66B9">
        <w:rPr>
          <w:rStyle w:val="StyleUnderline"/>
          <w:highlight w:val="cyan"/>
        </w:rPr>
        <w:t>animals do not ‘naturally’ become labourers and nonhuman divisions of labour are not default</w:t>
      </w:r>
      <w:r w:rsidRPr="00A13C1A">
        <w:rPr>
          <w:rStyle w:val="StyleUnderline"/>
        </w:rPr>
        <w:t>, no more than people ‘naturally’ sell their labour</w:t>
      </w:r>
      <w:r w:rsidRPr="008624B1">
        <w:rPr>
          <w:sz w:val="16"/>
        </w:rPr>
        <w:t xml:space="preserve">. Rather, </w:t>
      </w:r>
      <w:r w:rsidRPr="000D66B9">
        <w:rPr>
          <w:rStyle w:val="StyleUnderline"/>
          <w:highlight w:val="cyan"/>
        </w:rPr>
        <w:t>an active history of expropriation and exploitation</w:t>
      </w:r>
      <w:r w:rsidRPr="008624B1">
        <w:rPr>
          <w:sz w:val="16"/>
        </w:rPr>
        <w:t xml:space="preserve"> is at play, which </w:t>
      </w:r>
      <w:r w:rsidRPr="000D66B9">
        <w:rPr>
          <w:rStyle w:val="StyleUnderline"/>
          <w:highlight w:val="cyan"/>
        </w:rPr>
        <w:t>forges</w:t>
      </w:r>
      <w:r w:rsidRPr="008624B1">
        <w:rPr>
          <w:sz w:val="16"/>
        </w:rPr>
        <w:t xml:space="preserve"> the very conditions for </w:t>
      </w:r>
      <w:r w:rsidRPr="00A13C1A">
        <w:rPr>
          <w:rStyle w:val="StyleUnderline"/>
        </w:rPr>
        <w:t xml:space="preserve">the category of </w:t>
      </w:r>
      <w:r w:rsidRPr="00EC1B21">
        <w:rPr>
          <w:rStyle w:val="StyleUnderline"/>
        </w:rPr>
        <w:t>nonhuman</w:t>
      </w:r>
      <w:r w:rsidRPr="00A13C1A">
        <w:rPr>
          <w:rStyle w:val="StyleUnderline"/>
        </w:rPr>
        <w:t xml:space="preserve"> </w:t>
      </w:r>
      <w:r w:rsidRPr="00EC1B21">
        <w:rPr>
          <w:rStyle w:val="StyleUnderline"/>
        </w:rPr>
        <w:t>labour</w:t>
      </w:r>
      <w:r w:rsidRPr="008624B1">
        <w:rPr>
          <w:sz w:val="16"/>
        </w:rPr>
        <w:t xml:space="preserve"> to emerge (Hribal, 2003). These dimensions run through different manifestations of animal work – what I term metabolic, ecological and affective labours (Barua, 2018) – elucidated in further depth below.</w:t>
      </w:r>
    </w:p>
    <w:p w14:paraId="360B1AC2" w14:textId="77777777" w:rsidR="004E6A81" w:rsidRPr="008624B1" w:rsidRDefault="004E6A81" w:rsidP="004E6A81">
      <w:pPr>
        <w:rPr>
          <w:sz w:val="16"/>
        </w:rPr>
      </w:pPr>
      <w:r w:rsidRPr="008624B1">
        <w:rPr>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0D66B9">
        <w:rPr>
          <w:rStyle w:val="StyleUnderline"/>
          <w:highlight w:val="cyan"/>
        </w:rPr>
        <w:t>animal</w:t>
      </w:r>
      <w:r w:rsidRPr="0072364C">
        <w:rPr>
          <w:rStyle w:val="StyleUnderline"/>
        </w:rPr>
        <w:t>s</w:t>
      </w:r>
      <w:r w:rsidRPr="00D7283C">
        <w:rPr>
          <w:rStyle w:val="StyleUnderline"/>
        </w:rPr>
        <w:t xml:space="preserve"> are </w:t>
      </w:r>
      <w:r w:rsidRPr="000D66B9">
        <w:rPr>
          <w:rStyle w:val="StyleUnderline"/>
          <w:highlight w:val="cyan"/>
        </w:rPr>
        <w:t>workers in the shadows of capitalism: their unwaged labours are rendered invisible</w:t>
      </w:r>
      <w:r w:rsidRPr="00D7283C">
        <w:rPr>
          <w:rStyle w:val="StyleUnderline"/>
        </w:rPr>
        <w:t xml:space="preserve">, both </w:t>
      </w:r>
      <w:r w:rsidRPr="000D66B9">
        <w:rPr>
          <w:rStyle w:val="StyleUnderline"/>
          <w:highlight w:val="cyan"/>
        </w:rPr>
        <w:t>by working practices</w:t>
      </w:r>
      <w:r w:rsidRPr="00D7283C">
        <w:rPr>
          <w:rStyle w:val="StyleUnderline"/>
        </w:rPr>
        <w:t xml:space="preserve"> of accumulation, </w:t>
      </w:r>
      <w:r w:rsidRPr="000D66B9">
        <w:rPr>
          <w:rStyle w:val="StyleUnderline"/>
          <w:highlight w:val="cyan"/>
        </w:rPr>
        <w:t>and</w:t>
      </w:r>
      <w:r w:rsidRPr="00D7283C">
        <w:rPr>
          <w:rStyle w:val="StyleUnderline"/>
        </w:rPr>
        <w:t xml:space="preserve"> </w:t>
      </w:r>
      <w:r w:rsidRPr="000D66B9">
        <w:rPr>
          <w:rStyle w:val="StyleUnderline"/>
          <w:highlight w:val="cyan"/>
        </w:rPr>
        <w:t>conceptualizations reducing them to raw material</w:t>
      </w:r>
      <w:r w:rsidRPr="008624B1">
        <w:rPr>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630E41FE" w14:textId="77777777" w:rsidR="004E6A81" w:rsidRPr="008624B1" w:rsidRDefault="004E6A81" w:rsidP="004E6A81">
      <w:pPr>
        <w:rPr>
          <w:sz w:val="16"/>
        </w:rPr>
      </w:pPr>
      <w:r w:rsidRPr="00D7283C">
        <w:rPr>
          <w:rStyle w:val="StyleUnderline"/>
        </w:rPr>
        <w:t>Nonhuman labour can be further understood as a productive force through ontogenesis: accumulated labour incorporated or grown into the performing body, akin to ‘body work’ done by dancers, athletes and boxers</w:t>
      </w:r>
      <w:r w:rsidRPr="008624B1">
        <w:rPr>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0714FC">
        <w:rPr>
          <w:rStyle w:val="StyleUnderline"/>
        </w:rPr>
        <w:t xml:space="preserve">Chicken, like other intensively </w:t>
      </w:r>
      <w:r w:rsidRPr="00EC1B21">
        <w:rPr>
          <w:rStyle w:val="StyleUnderline"/>
        </w:rPr>
        <w:t>farmed animals</w:t>
      </w:r>
      <w:r w:rsidRPr="008624B1">
        <w:rPr>
          <w:sz w:val="16"/>
        </w:rPr>
        <w:t xml:space="preserve"> (Blanchette, 2015), </w:t>
      </w:r>
      <w:r w:rsidRPr="000714FC">
        <w:rPr>
          <w:rStyle w:val="StyleUnderline"/>
        </w:rPr>
        <w:t>have to bear the burden of enduring metabolic and reproductive labours, of feeling the effects of cellular processes at rates demanded by capital</w:t>
      </w:r>
      <w:r w:rsidRPr="008624B1">
        <w:rPr>
          <w:sz w:val="16"/>
        </w:rPr>
        <w:t xml:space="preserve">. </w:t>
      </w:r>
      <w:r w:rsidRPr="000D66B9">
        <w:rPr>
          <w:rStyle w:val="StyleUnderline"/>
          <w:highlight w:val="cyan"/>
        </w:rPr>
        <w:t>The animal body becomes an accumulation strategy, where</w:t>
      </w:r>
      <w:r w:rsidRPr="000714FC">
        <w:rPr>
          <w:rStyle w:val="StyleUnderline"/>
        </w:rPr>
        <w:t xml:space="preserve"> conditions for its growth are intensified to realize relative surplus value</w:t>
      </w:r>
      <w:r w:rsidRPr="008624B1">
        <w:rPr>
          <w:sz w:val="16"/>
        </w:rPr>
        <w:t xml:space="preserve">. Ontogenesis implies </w:t>
      </w:r>
      <w:r w:rsidRPr="000714FC">
        <w:rPr>
          <w:rStyle w:val="StyleUnderline"/>
        </w:rPr>
        <w:t xml:space="preserve">there is </w:t>
      </w:r>
      <w:r w:rsidRPr="000D66B9">
        <w:rPr>
          <w:rStyle w:val="StyleUnderline"/>
          <w:highlight w:val="cyan"/>
        </w:rPr>
        <w:t>more-than-human inputs</w:t>
      </w:r>
      <w:r w:rsidRPr="000714FC">
        <w:rPr>
          <w:rStyle w:val="StyleUnderline"/>
        </w:rPr>
        <w:t xml:space="preserve"> involved in value generation</w:t>
      </w:r>
      <w:r w:rsidRPr="008624B1">
        <w:rPr>
          <w:sz w:val="16"/>
        </w:rPr>
        <w:t xml:space="preserve"> (Haraway, 2012; Barua, 2016), </w:t>
      </w:r>
      <w:r w:rsidRPr="000714FC">
        <w:rPr>
          <w:rStyle w:val="StyleUnderline"/>
        </w:rPr>
        <w:t xml:space="preserve">and in certain cases they entirely </w:t>
      </w:r>
      <w:r w:rsidRPr="000D66B9">
        <w:rPr>
          <w:rStyle w:val="StyleUnderline"/>
          <w:highlight w:val="cyan"/>
        </w:rPr>
        <w:t>displace human labour</w:t>
      </w:r>
      <w:r w:rsidRPr="008624B1">
        <w:rPr>
          <w:sz w:val="16"/>
        </w:rPr>
        <w:t xml:space="preserve"> (Wadiwel, 2018).</w:t>
      </w:r>
    </w:p>
    <w:p w14:paraId="35068BFC" w14:textId="77777777" w:rsidR="004E6A81" w:rsidRPr="008624B1" w:rsidRDefault="004E6A81" w:rsidP="004E6A81">
      <w:pPr>
        <w:rPr>
          <w:sz w:val="16"/>
        </w:rPr>
      </w:pPr>
      <w:r w:rsidRPr="008624B1">
        <w:rPr>
          <w:sz w:val="16"/>
        </w:rPr>
        <w:lastRenderedPageBreak/>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57350CCD" w14:textId="77777777" w:rsidR="004E6A81" w:rsidRPr="008624B1" w:rsidRDefault="004E6A81" w:rsidP="004E6A81">
      <w:pPr>
        <w:rPr>
          <w:sz w:val="16"/>
        </w:rPr>
      </w:pPr>
      <w:r w:rsidRPr="008624B1">
        <w:rPr>
          <w:sz w:val="16"/>
        </w:rPr>
        <w:t xml:space="preserve">Over 60 billion are killed worldwide annually and their fossilized bones have even become a defining feature of the Anthropocene’s stratigraphy (Carrington, 2016). </w:t>
      </w:r>
      <w:r w:rsidRPr="0092458D">
        <w:rPr>
          <w:rStyle w:val="StyleUnderline"/>
        </w:rPr>
        <w:t>Nonhuman labour and concealed practices of exploitation thus offer up a unique perspective to reconsider</w:t>
      </w:r>
      <w:r w:rsidRPr="008624B1">
        <w:rPr>
          <w:sz w:val="16"/>
        </w:rPr>
        <w:t>, to use Noel Castree’s evocative term, ‘</w:t>
      </w:r>
      <w:r w:rsidRPr="0092458D">
        <w:rPr>
          <w:rStyle w:val="StyleUnderline"/>
        </w:rPr>
        <w:t>geomaterial’ histories of capitalist relations</w:t>
      </w:r>
      <w:r w:rsidRPr="008624B1">
        <w:rPr>
          <w:sz w:val="16"/>
        </w:rPr>
        <w:t xml:space="preserve"> (Castree, 2001), </w:t>
      </w:r>
      <w:r w:rsidRPr="0092458D">
        <w:rPr>
          <w:rStyle w:val="StyleUnderline"/>
        </w:rPr>
        <w:t xml:space="preserve">for </w:t>
      </w:r>
      <w:r w:rsidRPr="000D66B9">
        <w:rPr>
          <w:rStyle w:val="StyleUnderline"/>
          <w:highlight w:val="cyan"/>
        </w:rPr>
        <w:t>primitive accumulation runs ‘deeper than</w:t>
      </w:r>
      <w:r w:rsidRPr="0092458D">
        <w:rPr>
          <w:rStyle w:val="StyleUnderline"/>
        </w:rPr>
        <w:t xml:space="preserve"> the enclosure of </w:t>
      </w:r>
      <w:r w:rsidRPr="000D66B9">
        <w:rPr>
          <w:rStyle w:val="StyleUnderline"/>
          <w:highlight w:val="cyan"/>
        </w:rPr>
        <w:t>animals as food</w:t>
      </w:r>
      <w:r w:rsidRPr="0092458D">
        <w:rPr>
          <w:rStyle w:val="StyleUnderline"/>
        </w:rPr>
        <w:t xml:space="preserve"> sources; </w:t>
      </w:r>
      <w:r w:rsidRPr="000D66B9">
        <w:rPr>
          <w:rStyle w:val="StyleUnderline"/>
          <w:highlight w:val="cyan"/>
        </w:rPr>
        <w:t>it involves</w:t>
      </w:r>
      <w:r w:rsidRPr="0092458D">
        <w:rPr>
          <w:rStyle w:val="StyleUnderline"/>
        </w:rPr>
        <w:t xml:space="preserve"> splitting apart relationships and knowledges forged out of </w:t>
      </w:r>
      <w:r w:rsidRPr="000D66B9">
        <w:rPr>
          <w:rStyle w:val="StyleUnderline"/>
          <w:highlight w:val="cyan"/>
        </w:rPr>
        <w:t>everyday living</w:t>
      </w:r>
      <w:r w:rsidRPr="0092458D">
        <w:rPr>
          <w:rStyle w:val="StyleUnderline"/>
        </w:rPr>
        <w:t xml:space="preserve"> together of humans and animals’</w:t>
      </w:r>
      <w:r w:rsidRPr="008624B1">
        <w:rPr>
          <w:sz w:val="16"/>
        </w:rPr>
        <w:t xml:space="preserve"> (Shukin, 2009: 214).</w:t>
      </w:r>
    </w:p>
    <w:p w14:paraId="2938EE8A" w14:textId="77777777" w:rsidR="004E6A81" w:rsidRPr="001910AF" w:rsidRDefault="004E6A81" w:rsidP="004E6A81">
      <w:pPr>
        <w:rPr>
          <w:rStyle w:val="StyleUnderline"/>
        </w:rPr>
      </w:pPr>
      <w:r w:rsidRPr="008624B1">
        <w:rPr>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1910AF">
        <w:rPr>
          <w:rStyle w:val="StyleUnderline"/>
        </w:rPr>
        <w:t>primitive accumulation has been a universal</w:t>
      </w:r>
      <w:r w:rsidRPr="008624B1">
        <w:rPr>
          <w:sz w:val="16"/>
        </w:rPr>
        <w:t xml:space="preserve">, albeit aleatory and conjunctural (Read, 2002), </w:t>
      </w:r>
      <w:r w:rsidRPr="001910AF">
        <w:rPr>
          <w:rStyle w:val="StyleUnderline"/>
        </w:rPr>
        <w:t>process in every phase of capitalist development. However</w:t>
      </w:r>
      <w:r w:rsidRPr="008624B1">
        <w:rPr>
          <w:sz w:val="16"/>
        </w:rPr>
        <w:t xml:space="preserve">, contrary to Foucault, </w:t>
      </w:r>
      <w:r w:rsidRPr="001910AF">
        <w:rPr>
          <w:rStyle w:val="StyleUnderline"/>
        </w:rPr>
        <w:t>such histories</w:t>
      </w:r>
      <w:r w:rsidRPr="008624B1">
        <w:rPr>
          <w:sz w:val="16"/>
        </w:rPr>
        <w:t xml:space="preserve"> ‘cannot be written from the viewpoint of a universal, abstract, asexual subject’ (Federici, 2004: 16) which, one might extend to say, </w:t>
      </w:r>
      <w:r w:rsidRPr="001910AF">
        <w:rPr>
          <w:rStyle w:val="StyleUnderline"/>
        </w:rPr>
        <w:t>cannot be written from the exclusive standpoint of a humanist subject</w:t>
      </w:r>
      <w:r w:rsidRPr="008624B1">
        <w:rPr>
          <w:sz w:val="16"/>
        </w:rPr>
        <w:t xml:space="preserve">. </w:t>
      </w:r>
      <w:r w:rsidRPr="001910AF">
        <w:rPr>
          <w:rStyle w:val="StyleUnderline"/>
        </w:rPr>
        <w:t>A strong case for such a claim is made by Gillespie (2014) in her analysis of the US dairy industry, where there is a gendered commodification of the productive and reproductive capacities of bovine bodies, resting on a system of sexualized violence</w:t>
      </w:r>
      <w:r w:rsidRPr="008624B1">
        <w:rPr>
          <w:sz w:val="16"/>
        </w:rPr>
        <w:t>. ‘A cow’s purpose for living is to “stay pregnant”’ (Gillespie, 2014: 1329), whilst the animals are prohibited from interacting with and raising their own calves. The demands of industrial production push cows to their (re)productive limit. ‘</w:t>
      </w:r>
      <w:r w:rsidRPr="001910AF">
        <w:rPr>
          <w:rStyle w:val="StyleUnderline"/>
        </w:rPr>
        <w:t xml:space="preserve">Exhausted from repeated impregnation and milking’ </w:t>
      </w:r>
      <w:r w:rsidRPr="008624B1">
        <w:rPr>
          <w:sz w:val="16"/>
        </w:rPr>
        <w:t xml:space="preserve">(Coulter, 2016: 206), </w:t>
      </w:r>
      <w:r w:rsidRPr="001910AF">
        <w:rPr>
          <w:rStyle w:val="StyleUnderline"/>
        </w:rPr>
        <w:t>their bodies undergo a further round of commodification in death: as meat</w:t>
      </w:r>
      <w:r w:rsidRPr="008624B1">
        <w:rPr>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1910AF">
        <w:rPr>
          <w:rStyle w:val="StyleUnderline"/>
        </w:rPr>
        <w:t xml:space="preserve">Such </w:t>
      </w:r>
      <w:r w:rsidRPr="000D66B9">
        <w:rPr>
          <w:rStyle w:val="StyleUnderline"/>
          <w:highlight w:val="cyan"/>
        </w:rPr>
        <w:t>commodities contain ‘dead’ forms of nonhuman labour</w:t>
      </w:r>
      <w:r w:rsidRPr="001910AF">
        <w:rPr>
          <w:rStyle w:val="StyleUnderline"/>
        </w:rPr>
        <w:t xml:space="preserve"> </w:t>
      </w:r>
      <w:r w:rsidRPr="008624B1">
        <w:rPr>
          <w:sz w:val="16"/>
        </w:rPr>
        <w:t xml:space="preserve">(Perkins, 2007), </w:t>
      </w:r>
      <w:r w:rsidRPr="001910AF">
        <w:rPr>
          <w:rStyle w:val="StyleUnderline"/>
        </w:rPr>
        <w:t xml:space="preserve">which is </w:t>
      </w:r>
      <w:r w:rsidRPr="000D66B9">
        <w:rPr>
          <w:rStyle w:val="StyleUnderline"/>
          <w:highlight w:val="cyan"/>
        </w:rPr>
        <w:t>of equal import as congealed human labour</w:t>
      </w:r>
      <w:r w:rsidRPr="001910AF">
        <w:rPr>
          <w:rStyle w:val="StyleUnderline"/>
        </w:rPr>
        <w:t xml:space="preserve"> typically </w:t>
      </w:r>
      <w:r w:rsidRPr="000D66B9">
        <w:rPr>
          <w:rStyle w:val="StyleUnderline"/>
          <w:highlight w:val="cyan"/>
        </w:rPr>
        <w:t>posited by political economic straitjackets</w:t>
      </w:r>
      <w:r w:rsidRPr="001910AF">
        <w:rPr>
          <w:rStyle w:val="StyleUnderline"/>
        </w:rPr>
        <w:t>.</w:t>
      </w:r>
    </w:p>
    <w:p w14:paraId="0823E45A" w14:textId="77777777" w:rsidR="004E6A81" w:rsidRPr="008624B1" w:rsidRDefault="004E6A81" w:rsidP="004E6A81">
      <w:pPr>
        <w:rPr>
          <w:sz w:val="16"/>
        </w:rPr>
      </w:pPr>
      <w:r w:rsidRPr="008624B1">
        <w:rPr>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63FBF75B" w14:textId="77777777" w:rsidR="004E6A81" w:rsidRPr="008624B1" w:rsidRDefault="004E6A81" w:rsidP="004E6A81">
      <w:pPr>
        <w:rPr>
          <w:sz w:val="16"/>
        </w:rPr>
      </w:pPr>
      <w:r w:rsidRPr="008624B1">
        <w:rPr>
          <w:sz w:val="16"/>
        </w:rPr>
        <w:t xml:space="preserve">However, </w:t>
      </w:r>
      <w:r w:rsidRPr="00CF7401">
        <w:rPr>
          <w:rStyle w:val="StyleUnderline"/>
        </w:rPr>
        <w:t>not all life is subsumed by capital: life/time can be, and remain, extrinsic to capitalist production. Animal work in the form of ecological labour is one such example.</w:t>
      </w:r>
      <w:r w:rsidRPr="008624B1">
        <w:rPr>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CF7401">
        <w:rPr>
          <w:rStyle w:val="StyleUnderline"/>
        </w:rPr>
        <w:t>ork done by insect pollinators such as bees, on which a third of global agriculture depends</w:t>
      </w:r>
      <w:r w:rsidRPr="008624B1">
        <w:rPr>
          <w:sz w:val="16"/>
        </w:rPr>
        <w:t xml:space="preserve"> (Kosek, 2010), </w:t>
      </w:r>
      <w:r w:rsidRPr="00CF7401">
        <w:rPr>
          <w:rStyle w:val="StyleUnderline"/>
        </w:rPr>
        <w:t>is illustrative</w:t>
      </w:r>
      <w:r w:rsidRPr="008624B1">
        <w:rPr>
          <w:sz w:val="16"/>
        </w:rPr>
        <w:t xml:space="preserve">. In contrast to highly orchestrated work and intensively metabolized labours of farm and industrial animals, </w:t>
      </w:r>
      <w:r w:rsidRPr="000D66B9">
        <w:rPr>
          <w:rStyle w:val="StyleUnderline"/>
          <w:highlight w:val="cyan"/>
        </w:rPr>
        <w:t>ecological labour</w:t>
      </w:r>
      <w:r w:rsidRPr="00CF7401">
        <w:rPr>
          <w:rStyle w:val="StyleUnderline"/>
        </w:rPr>
        <w:t xml:space="preserve"> is largely </w:t>
      </w:r>
      <w:r w:rsidRPr="000D66B9">
        <w:rPr>
          <w:rStyle w:val="StyleUnderline"/>
          <w:highlight w:val="cyan"/>
        </w:rPr>
        <w:t>contingent upon</w:t>
      </w:r>
      <w:r w:rsidRPr="00CF7401">
        <w:rPr>
          <w:rStyle w:val="StyleUnderline"/>
        </w:rPr>
        <w:t xml:space="preserve"> an organism’s quotidian rhythms and </w:t>
      </w:r>
      <w:r w:rsidRPr="000D66B9">
        <w:rPr>
          <w:rStyle w:val="StyleUnderline"/>
          <w:highlight w:val="cyan"/>
        </w:rPr>
        <w:t>ethological propensities</w:t>
      </w:r>
      <w:r w:rsidRPr="008624B1">
        <w:rPr>
          <w:sz w:val="16"/>
        </w:rPr>
        <w:t xml:space="preserve">. It is often </w:t>
      </w:r>
      <w:r w:rsidRPr="000D66B9">
        <w:rPr>
          <w:rStyle w:val="StyleUnderline"/>
          <w:highlight w:val="cyan"/>
        </w:rPr>
        <w:t>in</w:t>
      </w:r>
      <w:r w:rsidRPr="00CF7401">
        <w:rPr>
          <w:rStyle w:val="StyleUnderline"/>
        </w:rPr>
        <w:t xml:space="preserve"> their </w:t>
      </w:r>
      <w:r w:rsidRPr="000D66B9">
        <w:rPr>
          <w:rStyle w:val="StyleUnderline"/>
          <w:highlight w:val="cyan"/>
        </w:rPr>
        <w:t>demise or absence</w:t>
      </w:r>
      <w:r w:rsidRPr="00CF7401">
        <w:rPr>
          <w:rStyle w:val="StyleUnderline"/>
        </w:rPr>
        <w:t xml:space="preserve"> that effects of hidden ecological labours</w:t>
      </w:r>
      <w:r w:rsidRPr="008624B1">
        <w:rPr>
          <w:sz w:val="16"/>
        </w:rPr>
        <w:t xml:space="preserve"> – which the biogeographer E.O. Wilson famously described as ‘the little things that run the world’ (Wilson, 1987) – </w:t>
      </w:r>
      <w:r w:rsidRPr="000D66B9">
        <w:rPr>
          <w:rStyle w:val="StyleUnderline"/>
          <w:highlight w:val="cyan"/>
        </w:rPr>
        <w:t>are</w:t>
      </w:r>
      <w:r w:rsidRPr="00CF7401">
        <w:rPr>
          <w:rStyle w:val="StyleUnderline"/>
        </w:rPr>
        <w:t xml:space="preserve"> </w:t>
      </w:r>
      <w:r w:rsidRPr="000D66B9">
        <w:rPr>
          <w:rStyle w:val="StyleUnderline"/>
          <w:highlight w:val="cyan"/>
        </w:rPr>
        <w:t>felt</w:t>
      </w:r>
      <w:r w:rsidRPr="008624B1">
        <w:rPr>
          <w:sz w:val="16"/>
        </w:rPr>
        <w:t xml:space="preserve">. Honeybee colonies in North America have declined by as much as 50 percent; similar global trends have induced what some call a ‘pollinator-mediated food crisis’ (Ghazoul, 2005). Pollinators are increasingly being framed as providers of ‘ecosystem </w:t>
      </w:r>
      <w:r w:rsidRPr="008624B1">
        <w:rPr>
          <w:sz w:val="16"/>
        </w:rPr>
        <w:lastRenderedPageBreak/>
        <w:t xml:space="preserve">services’ (Daily, 1997), with a range of metrics, indices and modalities of accounting bringing them into the realm of economic calculability as ‘natural capital’ (Helm, 2015). </w:t>
      </w:r>
      <w:r w:rsidRPr="000D66B9">
        <w:rPr>
          <w:rStyle w:val="StyleUnderline"/>
          <w:highlight w:val="cyan"/>
        </w:rPr>
        <w:t>Work</w:t>
      </w:r>
      <w:r w:rsidRPr="00237DAB">
        <w:rPr>
          <w:rStyle w:val="StyleUnderline"/>
        </w:rPr>
        <w:t xml:space="preserve"> done by pollinators </w:t>
      </w:r>
      <w:r w:rsidRPr="000D66B9">
        <w:rPr>
          <w:rStyle w:val="StyleUnderline"/>
          <w:highlight w:val="cyan"/>
        </w:rPr>
        <w:t>is reified in an ‘abstract global ledger that can be essentialised into newly conceived exchangeable parts’</w:t>
      </w:r>
      <w:r w:rsidRPr="00237DAB">
        <w:rPr>
          <w:rStyle w:val="StyleUnderline"/>
        </w:rPr>
        <w:t xml:space="preserve"> </w:t>
      </w:r>
      <w:r w:rsidRPr="008624B1">
        <w:rPr>
          <w:sz w:val="16"/>
        </w:rPr>
        <w:t xml:space="preserve">(Sullivan, 2013: 202), </w:t>
      </w:r>
      <w:r w:rsidRPr="00237DAB">
        <w:rPr>
          <w:rStyle w:val="StyleUnderline"/>
        </w:rPr>
        <w:t xml:space="preserve">monetizing the conditions of life and </w:t>
      </w:r>
      <w:r w:rsidRPr="00BC34C8">
        <w:rPr>
          <w:rStyle w:val="StyleUnderline"/>
        </w:rPr>
        <w:t>creating a ‘biospheric service economy’</w:t>
      </w:r>
      <w:r w:rsidRPr="00237DAB">
        <w:rPr>
          <w:rStyle w:val="StyleUnderline"/>
        </w:rPr>
        <w:t xml:space="preserve"> </w:t>
      </w:r>
      <w:r w:rsidRPr="008624B1">
        <w:rPr>
          <w:sz w:val="16"/>
        </w:rPr>
        <w:t xml:space="preserve">(Battistoni, 2017: 9). At its extreme, coupled with ‘willingness to pay for services’ arguments of neoclassical economics, </w:t>
      </w:r>
      <w:r w:rsidRPr="00237DAB">
        <w:rPr>
          <w:rStyle w:val="StyleUnderline"/>
        </w:rPr>
        <w:t xml:space="preserve">they are </w:t>
      </w:r>
      <w:r w:rsidRPr="000D66B9">
        <w:rPr>
          <w:rStyle w:val="StyleUnderline"/>
          <w:highlight w:val="cyan"/>
        </w:rPr>
        <w:t>put on the global market</w:t>
      </w:r>
      <w:r w:rsidRPr="00237DAB">
        <w:rPr>
          <w:rStyle w:val="StyleUnderline"/>
        </w:rPr>
        <w:t xml:space="preserve"> through ‘biodiversity offsetting’ schemes</w:t>
      </w:r>
      <w:r w:rsidRPr="008624B1">
        <w:rPr>
          <w:sz w:val="16"/>
        </w:rPr>
        <w:t xml:space="preserve"> (Bonneuil, 2015; Dempsey, 2016).</w:t>
      </w:r>
    </w:p>
    <w:p w14:paraId="544D53C5" w14:textId="77777777" w:rsidR="004E6A81" w:rsidRPr="008624B1" w:rsidRDefault="004E6A81" w:rsidP="004E6A81">
      <w:pPr>
        <w:rPr>
          <w:sz w:val="16"/>
        </w:rPr>
      </w:pPr>
      <w:r w:rsidRPr="008A0366">
        <w:rPr>
          <w:rStyle w:val="StyleUnderline"/>
        </w:rPr>
        <w:t>Ecological labour, enacted through ‘a human-nonhuman working assemblage’, points to a different ‘political entomology’ at work</w:t>
      </w:r>
      <w:r w:rsidRPr="008624B1">
        <w:rPr>
          <w:sz w:val="16"/>
        </w:rPr>
        <w:t xml:space="preserve"> (Kosek, 2010: 669), for </w:t>
      </w:r>
      <w:r w:rsidRPr="008A0366">
        <w:rPr>
          <w:rStyle w:val="StyleUnderline"/>
        </w:rPr>
        <w:t xml:space="preserve">natural </w:t>
      </w:r>
      <w:r w:rsidRPr="000D66B9">
        <w:rPr>
          <w:rStyle w:val="StyleUnderline"/>
          <w:highlight w:val="cyan"/>
        </w:rPr>
        <w:t>capital is not just contingent upon eco-social reproduction but is constituted by it</w:t>
      </w:r>
      <w:r w:rsidRPr="008624B1">
        <w:rPr>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8A0366">
        <w:rPr>
          <w:rStyle w:val="StyleUnderline"/>
        </w:rPr>
        <w:t xml:space="preserve">Conceptualizing </w:t>
      </w:r>
      <w:r w:rsidRPr="000D66B9">
        <w:rPr>
          <w:rStyle w:val="StyleUnderline"/>
          <w:highlight w:val="cyan"/>
        </w:rPr>
        <w:t>animal</w:t>
      </w:r>
      <w:r w:rsidRPr="00347B52">
        <w:rPr>
          <w:rStyle w:val="StyleUnderline"/>
        </w:rPr>
        <w:t>s as co-labourers</w:t>
      </w:r>
      <w:r w:rsidRPr="008A0366">
        <w:rPr>
          <w:rStyle w:val="StyleUnderline"/>
        </w:rPr>
        <w:t xml:space="preserve"> and their </w:t>
      </w:r>
      <w:r w:rsidRPr="000D66B9">
        <w:rPr>
          <w:rStyle w:val="StyleUnderline"/>
          <w:highlight w:val="cyan"/>
        </w:rPr>
        <w:t>activities as ecological labour</w:t>
      </w:r>
      <w:r w:rsidRPr="008A0366">
        <w:rPr>
          <w:rStyle w:val="StyleUnderline"/>
        </w:rPr>
        <w:t xml:space="preserve">, as opposed to providers of ‘services’ or a stock of ‘natural capital’, is not the mere replacement of one metaphor by another. Rather it is about </w:t>
      </w:r>
      <w:r w:rsidRPr="000D66B9">
        <w:rPr>
          <w:rStyle w:val="StyleUnderline"/>
          <w:highlight w:val="cyan"/>
        </w:rPr>
        <w:t>recogniz</w:t>
      </w:r>
      <w:r w:rsidRPr="008A0366">
        <w:rPr>
          <w:rStyle w:val="StyleUnderline"/>
        </w:rPr>
        <w:t xml:space="preserve">ing their </w:t>
      </w:r>
      <w:r w:rsidRPr="000D66B9">
        <w:rPr>
          <w:rStyle w:val="StyleUnderline"/>
          <w:highlight w:val="cyan"/>
        </w:rPr>
        <w:t>material and political effects</w:t>
      </w:r>
      <w:r w:rsidRPr="008A0366">
        <w:rPr>
          <w:rStyle w:val="StyleUnderline"/>
        </w:rPr>
        <w:t>, given that declaring nature ‘capital’ is already a politically significant choice</w:t>
      </w:r>
      <w:r w:rsidRPr="008624B1">
        <w:rPr>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3593941E" w14:textId="77777777" w:rsidR="004E6A81" w:rsidRPr="008624B1" w:rsidRDefault="004E6A81" w:rsidP="004E6A81">
      <w:pPr>
        <w:rPr>
          <w:sz w:val="16"/>
        </w:rPr>
      </w:pPr>
      <w:r w:rsidRPr="008624B1">
        <w:rPr>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79A61DC9" w14:textId="77777777" w:rsidR="004E6A81" w:rsidRPr="008624B1" w:rsidRDefault="004E6A81" w:rsidP="004E6A81">
      <w:pPr>
        <w:rPr>
          <w:sz w:val="16"/>
        </w:rPr>
      </w:pPr>
      <w:r w:rsidRPr="008624B1">
        <w:rPr>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74D18E85" w14:textId="77777777" w:rsidR="004E6A81" w:rsidRDefault="004E6A81" w:rsidP="004E6A81">
      <w:pPr>
        <w:rPr>
          <w:sz w:val="16"/>
        </w:rPr>
      </w:pPr>
      <w:r w:rsidRPr="008624B1">
        <w:rPr>
          <w:sz w:val="16"/>
        </w:rPr>
        <w:t xml:space="preserve">In summary, </w:t>
      </w:r>
      <w:r w:rsidRPr="000D66B9">
        <w:rPr>
          <w:rStyle w:val="StyleUnderline"/>
          <w:highlight w:val="cyan"/>
        </w:rPr>
        <w:t>metabolic, ecological and affective labour enable a critical exegesis of</w:t>
      </w:r>
      <w:r w:rsidRPr="00F8540A">
        <w:rPr>
          <w:rStyle w:val="StyleUnderline"/>
        </w:rPr>
        <w:t xml:space="preserve"> </w:t>
      </w:r>
      <w:r w:rsidRPr="008624B1">
        <w:rPr>
          <w:sz w:val="16"/>
        </w:rPr>
        <w:t xml:space="preserve">what Marx famously called ‘the hidden abode of production’ as well as the realm of reproduction beyond it (Battistoni, 2017). They bring </w:t>
      </w:r>
      <w:r w:rsidRPr="00F8540A">
        <w:rPr>
          <w:rStyle w:val="StyleUnderline"/>
        </w:rPr>
        <w:t xml:space="preserve">hidden geographies of expropriation to the fore, hidden because they cease to be ‘real work’ in </w:t>
      </w:r>
      <w:r w:rsidRPr="000D66B9">
        <w:rPr>
          <w:rStyle w:val="StyleUnderline"/>
          <w:highlight w:val="cyan"/>
        </w:rPr>
        <w:t>the money-economy</w:t>
      </w:r>
      <w:r w:rsidRPr="008624B1">
        <w:rPr>
          <w:sz w:val="16"/>
        </w:rPr>
        <w:t xml:space="preserve"> (cf. Federici, 2004), whilst geomaterial histories of animals in economic production indicate otherwise (Hribal, 2003).</w:t>
      </w:r>
    </w:p>
    <w:p w14:paraId="265570BD" w14:textId="77777777" w:rsidR="004E6A81" w:rsidRDefault="004E6A81" w:rsidP="004E6A81">
      <w:pPr>
        <w:pStyle w:val="Heading4"/>
      </w:pPr>
      <w:r>
        <w:t>Organized labor champions anthropocentric, modernist fantasies of progress---the plan reifies and expands these hegemonic frameworks</w:t>
      </w:r>
    </w:p>
    <w:p w14:paraId="36D2D635" w14:textId="77777777" w:rsidR="004E6A81" w:rsidRPr="00362CCE" w:rsidRDefault="004E6A81" w:rsidP="004E6A81">
      <w:r w:rsidRPr="00596605">
        <w:rPr>
          <w:rStyle w:val="Style13ptBold"/>
        </w:rPr>
        <w:t>Barua 24</w:t>
      </w:r>
      <w:r>
        <w:t xml:space="preserve"> (Stefania Barua, </w:t>
      </w:r>
      <w:r w:rsidRPr="00596605">
        <w:t>senior researcher at the Center for Social Studies of the University of Coimbra</w:t>
      </w:r>
      <w:r>
        <w:t>. Workers of the Earth: Labour, Ecology and Reproduction in the Age of Climate Change. Pluto Press, 2024. truth)</w:t>
      </w:r>
    </w:p>
    <w:p w14:paraId="51707709" w14:textId="77777777" w:rsidR="004E6A81" w:rsidRPr="00BB5C15" w:rsidRDefault="004E6A81" w:rsidP="004E6A81">
      <w:pPr>
        <w:rPr>
          <w:sz w:val="16"/>
        </w:rPr>
      </w:pPr>
      <w:r w:rsidRPr="00BB5C15">
        <w:rPr>
          <w:sz w:val="16"/>
        </w:rPr>
        <w:t xml:space="preserve">The first step for </w:t>
      </w:r>
      <w:r w:rsidRPr="00596605">
        <w:rPr>
          <w:rStyle w:val="StyleUnderline"/>
        </w:rPr>
        <w:t>a critique of the political ecology of labour</w:t>
      </w:r>
      <w:r w:rsidRPr="00BB5C15">
        <w:rPr>
          <w:sz w:val="16"/>
        </w:rPr>
        <w:t xml:space="preserve"> is that of defining labour and environmentalism as two composite fields of political action that are highly differentiated within themselves, and whose areas of intervention are overlapping in several ways. This </w:t>
      </w:r>
      <w:r w:rsidRPr="00596605">
        <w:rPr>
          <w:rStyle w:val="StyleUnderline"/>
        </w:rPr>
        <w:t>approach</w:t>
      </w:r>
      <w:r w:rsidRPr="00BB5C15">
        <w:rPr>
          <w:sz w:val="16"/>
        </w:rPr>
        <w:t xml:space="preserve"> in turn </w:t>
      </w:r>
      <w:r w:rsidRPr="00596605">
        <w:rPr>
          <w:rStyle w:val="StyleUnderline"/>
        </w:rPr>
        <w:t>builds upon an understanding of nature (and the ecological crisis) not as a selfevident thing, but as a contested concept that crosses through labour and environmental fields</w:t>
      </w:r>
      <w:r w:rsidRPr="00BB5C15">
        <w:rPr>
          <w:sz w:val="16"/>
        </w:rPr>
        <w:t xml:space="preserve">, being conceptualised </w:t>
      </w:r>
      <w:r w:rsidRPr="00BB5C15">
        <w:rPr>
          <w:sz w:val="16"/>
        </w:rPr>
        <w:lastRenderedPageBreak/>
        <w:t>and acted upon in different ways within each. That environmentalism has never been a homogeneous movement, and that different souls have coexisted within it is a key understanding in contemporary Political Ecology.</w:t>
      </w:r>
    </w:p>
    <w:p w14:paraId="62936E8E" w14:textId="77777777" w:rsidR="004E6A81" w:rsidRPr="00BB5C15" w:rsidRDefault="004E6A81" w:rsidP="004E6A81">
      <w:pPr>
        <w:rPr>
          <w:sz w:val="16"/>
        </w:rPr>
      </w:pPr>
      <w:r w:rsidRPr="00BB5C15">
        <w:rPr>
          <w:sz w:val="16"/>
        </w:rPr>
        <w:t xml:space="preserve">Two forms of environmentalism, </w:t>
      </w:r>
      <w:r w:rsidRPr="000D66B9">
        <w:rPr>
          <w:rStyle w:val="StyleUnderline"/>
          <w:highlight w:val="cyan"/>
        </w:rPr>
        <w:t xml:space="preserve">Ecological Modernisation </w:t>
      </w:r>
      <w:r w:rsidRPr="00596605">
        <w:rPr>
          <w:rStyle w:val="StyleUnderline"/>
        </w:rPr>
        <w:t>(EM) and Environmental Justice (EJ), matter particularly in discussing labour environmentalism</w:t>
      </w:r>
      <w:r w:rsidRPr="00DA0F98">
        <w:rPr>
          <w:rStyle w:val="StyleUnderline"/>
        </w:rPr>
        <w:t>. The first,</w:t>
      </w:r>
      <w:r w:rsidRPr="00BB5C15">
        <w:rPr>
          <w:sz w:val="16"/>
        </w:rPr>
        <w:t xml:space="preserve"> which </w:t>
      </w:r>
      <w:r w:rsidRPr="000D66B9">
        <w:rPr>
          <w:rStyle w:val="StyleUnderline"/>
          <w:highlight w:val="cyan"/>
        </w:rPr>
        <w:t>now dominates</w:t>
      </w:r>
      <w:r w:rsidRPr="000D66B9">
        <w:rPr>
          <w:sz w:val="16"/>
          <w:highlight w:val="cyan"/>
        </w:rPr>
        <w:t xml:space="preserve"> </w:t>
      </w:r>
      <w:r w:rsidRPr="000D66B9">
        <w:rPr>
          <w:rStyle w:val="StyleUnderline"/>
          <w:highlight w:val="cyan"/>
        </w:rPr>
        <w:t>environmental discourses</w:t>
      </w:r>
      <w:r w:rsidRPr="00DA0F98">
        <w:rPr>
          <w:rStyle w:val="StyleUnderline"/>
        </w:rPr>
        <w:t xml:space="preserve"> in mainstream ENGOs </w:t>
      </w:r>
      <w:r w:rsidRPr="000D66B9">
        <w:rPr>
          <w:rStyle w:val="StyleUnderline"/>
          <w:highlight w:val="cyan"/>
        </w:rPr>
        <w:t xml:space="preserve">and </w:t>
      </w:r>
      <w:r w:rsidRPr="00DA0F98">
        <w:rPr>
          <w:rStyle w:val="StyleUnderline"/>
        </w:rPr>
        <w:t xml:space="preserve">in </w:t>
      </w:r>
      <w:r w:rsidRPr="000D66B9">
        <w:rPr>
          <w:rStyle w:val="StyleUnderline"/>
          <w:highlight w:val="cyan"/>
        </w:rPr>
        <w:t xml:space="preserve">global </w:t>
      </w:r>
      <w:r w:rsidRPr="00DA0F98">
        <w:rPr>
          <w:rStyle w:val="StyleUnderline"/>
        </w:rPr>
        <w:t xml:space="preserve">environmental </w:t>
      </w:r>
      <w:r w:rsidRPr="000D66B9">
        <w:rPr>
          <w:rStyle w:val="StyleUnderline"/>
          <w:highlight w:val="cyan"/>
        </w:rPr>
        <w:t>politics</w:t>
      </w:r>
      <w:r w:rsidRPr="000D66B9">
        <w:rPr>
          <w:sz w:val="16"/>
          <w:highlight w:val="cyan"/>
        </w:rPr>
        <w:t xml:space="preserve"> </w:t>
      </w:r>
      <w:r w:rsidRPr="00BB5C15">
        <w:rPr>
          <w:sz w:val="16"/>
        </w:rPr>
        <w:t>(including climate negotiations), was originated as a North European stream of social theory in the early 1990s.10</w:t>
      </w:r>
    </w:p>
    <w:p w14:paraId="4D053911" w14:textId="77777777" w:rsidR="004E6A81" w:rsidRPr="00BB5C15" w:rsidRDefault="004E6A81" w:rsidP="004E6A81">
      <w:pPr>
        <w:rPr>
          <w:sz w:val="16"/>
        </w:rPr>
      </w:pPr>
      <w:r w:rsidRPr="000D66B9">
        <w:rPr>
          <w:rStyle w:val="StyleUnderline"/>
          <w:highlight w:val="cyan"/>
        </w:rPr>
        <w:t>It offered an optimistic</w:t>
      </w:r>
      <w:r w:rsidRPr="00DA0F98">
        <w:rPr>
          <w:rStyle w:val="StyleUnderline"/>
        </w:rPr>
        <w:t xml:space="preserve">, win-win </w:t>
      </w:r>
      <w:r w:rsidRPr="000D66B9">
        <w:rPr>
          <w:rStyle w:val="StyleUnderline"/>
          <w:highlight w:val="cyan"/>
        </w:rPr>
        <w:t>vision of environmental reformism as an effect of techno-fixes coupled with market incentives</w:t>
      </w:r>
      <w:r w:rsidRPr="00BB5C15">
        <w:rPr>
          <w:sz w:val="16"/>
        </w:rPr>
        <w:t xml:space="preserve">, which would come about </w:t>
      </w:r>
      <w:r w:rsidRPr="00DA0F98">
        <w:rPr>
          <w:rStyle w:val="StyleUnderline"/>
        </w:rPr>
        <w:t>as the result of a shift to post-materialist value systems in industrial economies</w:t>
      </w:r>
      <w:r w:rsidRPr="00BB5C15">
        <w:rPr>
          <w:sz w:val="16"/>
        </w:rPr>
        <w:t xml:space="preserve">. Like in most contemporary research on environmental politics, the ‘post-materialist’ concept was associated with a post-class, even postpolitical understanding of environmentalism. A highly contested theory, </w:t>
      </w:r>
      <w:r w:rsidRPr="00DA0F98">
        <w:rPr>
          <w:rStyle w:val="StyleUnderline"/>
        </w:rPr>
        <w:t>EM has</w:t>
      </w:r>
      <w:r w:rsidRPr="00BB5C15">
        <w:rPr>
          <w:sz w:val="16"/>
        </w:rPr>
        <w:t xml:space="preserve"> nonetheless </w:t>
      </w:r>
      <w:r w:rsidRPr="00DA0F98">
        <w:rPr>
          <w:rStyle w:val="StyleUnderline"/>
        </w:rPr>
        <w:t>conquered</w:t>
      </w:r>
      <w:r w:rsidRPr="00BB5C15">
        <w:rPr>
          <w:sz w:val="16"/>
        </w:rPr>
        <w:t xml:space="preserve"> </w:t>
      </w:r>
      <w:r w:rsidRPr="00DA0F98">
        <w:rPr>
          <w:rStyle w:val="StyleUnderline"/>
        </w:rPr>
        <w:t>centre stage in environmental policy-making at various levels thanks to its perfect fit with neoliberal environmentality.</w:t>
      </w:r>
      <w:r w:rsidRPr="00BB5C15">
        <w:rPr>
          <w:sz w:val="16"/>
        </w:rPr>
        <w:t xml:space="preserve"> 11 As Maria Kaika has convincingly shown, EM has reached global dominance </w:t>
      </w:r>
      <w:r w:rsidRPr="000D66B9">
        <w:rPr>
          <w:rStyle w:val="StyleUnderline"/>
          <w:highlight w:val="cyan"/>
        </w:rPr>
        <w:t>by being incorporated in the UN Sustainable Development Goals</w:t>
      </w:r>
      <w:r w:rsidRPr="00DA0F98">
        <w:rPr>
          <w:rStyle w:val="StyleUnderline"/>
        </w:rPr>
        <w:t xml:space="preserve">, where </w:t>
      </w:r>
      <w:r w:rsidRPr="000D66B9">
        <w:rPr>
          <w:rStyle w:val="StyleUnderline"/>
          <w:highlight w:val="cyan"/>
        </w:rPr>
        <w:t xml:space="preserve">it has locked the debate on sustainability </w:t>
      </w:r>
      <w:r w:rsidRPr="00DA0F98">
        <w:rPr>
          <w:rStyle w:val="StyleUnderline"/>
        </w:rPr>
        <w:t>within ‘the false dichotomy of market efficiency vs public accountability’</w:t>
      </w:r>
      <w:r w:rsidRPr="00BB5C15">
        <w:rPr>
          <w:sz w:val="16"/>
        </w:rPr>
        <w:t xml:space="preserve">.12 Even though its age of innocence is now over, after its complicity with ‘new forms of displacement and “environmental/ecological gentrification”’ has been amply documented, </w:t>
      </w:r>
      <w:r w:rsidRPr="00DA0F98">
        <w:rPr>
          <w:rStyle w:val="StyleUnderline"/>
        </w:rPr>
        <w:t xml:space="preserve">EM </w:t>
      </w:r>
      <w:r w:rsidRPr="000D66B9">
        <w:rPr>
          <w:rStyle w:val="StyleUnderline"/>
          <w:highlight w:val="cyan"/>
        </w:rPr>
        <w:t>now dominates the New Urban Agenda of the UN</w:t>
      </w:r>
      <w:r w:rsidRPr="00DA0F98">
        <w:rPr>
          <w:rStyle w:val="StyleUnderline"/>
        </w:rPr>
        <w:t>.</w:t>
      </w:r>
      <w:r w:rsidRPr="00BB5C15">
        <w:rPr>
          <w:sz w:val="16"/>
        </w:rPr>
        <w:t xml:space="preserve"> This happens, according to Kaika, because the </w:t>
      </w:r>
      <w:r w:rsidRPr="006C183C">
        <w:rPr>
          <w:rStyle w:val="StyleUnderline"/>
        </w:rPr>
        <w:t>decision makers have chosen to ignore the voices of</w:t>
      </w:r>
      <w:r w:rsidRPr="00BB5C15">
        <w:rPr>
          <w:sz w:val="16"/>
        </w:rPr>
        <w:t xml:space="preserve"> those urban </w:t>
      </w:r>
      <w:r w:rsidRPr="006C183C">
        <w:rPr>
          <w:rStyle w:val="StyleUnderline"/>
        </w:rPr>
        <w:t>communities</w:t>
      </w:r>
      <w:r w:rsidRPr="00BB5C15">
        <w:rPr>
          <w:sz w:val="16"/>
        </w:rPr>
        <w:t xml:space="preserve"> </w:t>
      </w:r>
      <w:r w:rsidRPr="006C183C">
        <w:rPr>
          <w:rStyle w:val="StyleUnderline"/>
        </w:rPr>
        <w:t>and movements</w:t>
      </w:r>
      <w:r w:rsidRPr="00BB5C15">
        <w:rPr>
          <w:sz w:val="16"/>
        </w:rPr>
        <w:t xml:space="preserve"> that are </w:t>
      </w:r>
      <w:r w:rsidRPr="006C183C">
        <w:rPr>
          <w:rStyle w:val="StyleUnderline"/>
        </w:rPr>
        <w:t>expressing dissenting</w:t>
      </w:r>
      <w:r w:rsidRPr="00BB5C15">
        <w:rPr>
          <w:sz w:val="16"/>
        </w:rPr>
        <w:t xml:space="preserve">, alternative </w:t>
      </w:r>
      <w:r w:rsidRPr="006C183C">
        <w:rPr>
          <w:rStyle w:val="StyleUnderline"/>
        </w:rPr>
        <w:t>visions of sustainability</w:t>
      </w:r>
      <w:r w:rsidRPr="00BB5C15">
        <w:rPr>
          <w:sz w:val="16"/>
        </w:rPr>
        <w:t>, geared on the praxis of ‘commoning’.13 A similar argument has been made by Goodman and Salleh regarding UNEP’s official position on climate change.14</w:t>
      </w:r>
    </w:p>
    <w:p w14:paraId="5C6B2833" w14:textId="77777777" w:rsidR="004E6A81" w:rsidRPr="006C183C" w:rsidRDefault="004E6A81" w:rsidP="004E6A81">
      <w:pPr>
        <w:rPr>
          <w:rStyle w:val="StyleUnderline"/>
        </w:rPr>
      </w:pPr>
      <w:r w:rsidRPr="00BB5C15">
        <w:rPr>
          <w:sz w:val="16"/>
        </w:rPr>
        <w:t xml:space="preserve">On the opposite front, global </w:t>
      </w:r>
      <w:r w:rsidRPr="006C183C">
        <w:rPr>
          <w:rStyle w:val="StyleUnderline"/>
        </w:rPr>
        <w:t>EJ</w:t>
      </w:r>
      <w:r w:rsidRPr="00BB5C15">
        <w:rPr>
          <w:sz w:val="16"/>
        </w:rPr>
        <w:t xml:space="preserve"> 15 </w:t>
      </w:r>
      <w:r w:rsidRPr="006C183C">
        <w:rPr>
          <w:rStyle w:val="StyleUnderline"/>
        </w:rPr>
        <w:t>represents a subaltern and grassroots perspective</w:t>
      </w:r>
      <w:r w:rsidRPr="00BB5C15">
        <w:rPr>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6C183C">
        <w:rPr>
          <w:rStyle w:val="StyleUnderline"/>
        </w:rPr>
        <w:t>at the Rio+20 Earth summit</w:t>
      </w:r>
      <w:r w:rsidRPr="00BB5C15">
        <w:rPr>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0D66B9">
        <w:rPr>
          <w:rStyle w:val="StyleUnderline"/>
          <w:highlight w:val="cyan"/>
        </w:rPr>
        <w:t xml:space="preserve">the vast majority of labour organisations positioned themselves firmly within </w:t>
      </w:r>
      <w:r w:rsidRPr="006C183C">
        <w:rPr>
          <w:rStyle w:val="StyleUnderline"/>
        </w:rPr>
        <w:t>the first camp.</w:t>
      </w:r>
    </w:p>
    <w:p w14:paraId="15F2235E" w14:textId="77777777" w:rsidR="004E6A81" w:rsidRPr="00BB5C15" w:rsidRDefault="004E6A81" w:rsidP="004E6A81">
      <w:pPr>
        <w:rPr>
          <w:sz w:val="16"/>
        </w:rPr>
      </w:pPr>
      <w:r w:rsidRPr="006C183C">
        <w:rPr>
          <w:rStyle w:val="StyleUnderline"/>
        </w:rPr>
        <w:t xml:space="preserve">How should we make sense of this political positioning of labour with </w:t>
      </w:r>
      <w:r w:rsidRPr="000D66B9">
        <w:rPr>
          <w:rStyle w:val="StyleUnderline"/>
          <w:highlight w:val="cyan"/>
        </w:rPr>
        <w:t>ecomodernism</w:t>
      </w:r>
      <w:r w:rsidRPr="006C183C">
        <w:rPr>
          <w:rStyle w:val="StyleUnderline"/>
        </w:rPr>
        <w:t>?</w:t>
      </w:r>
      <w:r w:rsidRPr="00BB5C15">
        <w:rPr>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054383C6" w14:textId="77777777" w:rsidR="004E6A81" w:rsidRPr="00BB5C15" w:rsidRDefault="004E6A81" w:rsidP="004E6A81">
      <w:pPr>
        <w:rPr>
          <w:sz w:val="16"/>
        </w:rPr>
      </w:pPr>
      <w:r w:rsidRPr="00BB5C15">
        <w:rPr>
          <w:sz w:val="16"/>
        </w:rPr>
        <w:t xml:space="preserve">Moreover, although </w:t>
      </w:r>
      <w:r w:rsidRPr="000D66B9">
        <w:rPr>
          <w:rStyle w:val="StyleUnderline"/>
          <w:highlight w:val="cyan"/>
        </w:rPr>
        <w:t>international trade unions confederations have aligned themselves with the hegemonic bloc</w:t>
      </w:r>
      <w:r w:rsidRPr="00BB5C15">
        <w:rPr>
          <w:sz w:val="16"/>
        </w:rPr>
        <w:t xml:space="preserve">, a number of </w:t>
      </w:r>
      <w:r w:rsidRPr="000D66B9">
        <w:rPr>
          <w:rStyle w:val="StyleUnderline"/>
          <w:highlight w:val="cyan"/>
        </w:rPr>
        <w:t>organisations</w:t>
      </w:r>
      <w:r w:rsidRPr="00BB5C15">
        <w:rPr>
          <w:sz w:val="16"/>
        </w:rPr>
        <w:t xml:space="preserve">, most of them </w:t>
      </w:r>
      <w:r w:rsidRPr="000D66B9">
        <w:rPr>
          <w:rStyle w:val="StyleUnderline"/>
          <w:highlight w:val="cyan"/>
        </w:rPr>
        <w:t>representing</w:t>
      </w:r>
      <w:r w:rsidRPr="000D66B9">
        <w:rPr>
          <w:sz w:val="16"/>
          <w:highlight w:val="cyan"/>
        </w:rPr>
        <w:t xml:space="preserve"> </w:t>
      </w:r>
      <w:r w:rsidRPr="000D66B9">
        <w:rPr>
          <w:rStyle w:val="StyleUnderline"/>
          <w:highlight w:val="cyan"/>
        </w:rPr>
        <w:t>unwaged or subsistence workers</w:t>
      </w:r>
      <w:r w:rsidRPr="000D66B9">
        <w:rPr>
          <w:sz w:val="16"/>
          <w:highlight w:val="cyan"/>
        </w:rPr>
        <w:t xml:space="preserve"> </w:t>
      </w:r>
      <w:r w:rsidRPr="00BB5C15">
        <w:rPr>
          <w:sz w:val="16"/>
        </w:rPr>
        <w:t xml:space="preserve">(such as La Via Campesina, or the Landless Movement of Brazil) have positioned themselves with the counter-hegemonic bloc, and some unions </w:t>
      </w:r>
      <w:r w:rsidRPr="00BB5C15">
        <w:rPr>
          <w:rStyle w:val="StyleUnderline"/>
        </w:rPr>
        <w:t>do endorse</w:t>
      </w:r>
      <w:r w:rsidRPr="00BB5C15">
        <w:rPr>
          <w:sz w:val="16"/>
        </w:rPr>
        <w:t xml:space="preserve"> an </w:t>
      </w:r>
      <w:r w:rsidRPr="00BB5C15">
        <w:rPr>
          <w:rStyle w:val="StyleUnderline"/>
        </w:rPr>
        <w:t>EJ</w:t>
      </w:r>
      <w:r w:rsidRPr="00BB5C15">
        <w:rPr>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BB5C15">
        <w:rPr>
          <w:rStyle w:val="StyleUnderline"/>
        </w:rPr>
        <w:t xml:space="preserve">these experiences </w:t>
      </w:r>
      <w:r w:rsidRPr="000D66B9">
        <w:rPr>
          <w:rStyle w:val="StyleUnderline"/>
          <w:highlight w:val="cyan"/>
        </w:rPr>
        <w:t>face the opposition of even potentially progressive governments</w:t>
      </w:r>
      <w:r w:rsidRPr="00BB5C15">
        <w:rPr>
          <w:sz w:val="16"/>
        </w:rPr>
        <w:t xml:space="preserve">: this was the case </w:t>
      </w:r>
      <w:r w:rsidRPr="000D66B9">
        <w:rPr>
          <w:rStyle w:val="StyleUnderline"/>
          <w:highlight w:val="cyan"/>
        </w:rPr>
        <w:t>in Spain</w:t>
      </w:r>
      <w:r w:rsidRPr="00BB5C15">
        <w:rPr>
          <w:sz w:val="16"/>
        </w:rPr>
        <w:t xml:space="preserve">, where a Climate Coalition (Coalición Clima) was founded in 2008 by 30 ENGOs, </w:t>
      </w:r>
      <w:r w:rsidRPr="000D66B9">
        <w:rPr>
          <w:rStyle w:val="StyleUnderline"/>
          <w:highlight w:val="cyan"/>
        </w:rPr>
        <w:t>trade unions, researchers, consumer organisations and coops</w:t>
      </w:r>
      <w:r w:rsidRPr="00BB5C15">
        <w:rPr>
          <w:sz w:val="16"/>
        </w:rPr>
        <w:t xml:space="preserve">, which </w:t>
      </w:r>
      <w:r w:rsidRPr="000D66B9">
        <w:rPr>
          <w:rStyle w:val="StyleUnderline"/>
          <w:highlight w:val="cyan"/>
        </w:rPr>
        <w:t>put forward</w:t>
      </w:r>
      <w:r w:rsidRPr="00BB5C15">
        <w:rPr>
          <w:rStyle w:val="StyleUnderline"/>
        </w:rPr>
        <w:t xml:space="preserve"> three draft </w:t>
      </w:r>
      <w:r w:rsidRPr="000D66B9">
        <w:rPr>
          <w:rStyle w:val="StyleUnderline"/>
          <w:highlight w:val="cyan"/>
        </w:rPr>
        <w:t>bills</w:t>
      </w:r>
      <w:r w:rsidRPr="000D66B9">
        <w:rPr>
          <w:sz w:val="16"/>
          <w:highlight w:val="cyan"/>
        </w:rPr>
        <w:t xml:space="preserve"> </w:t>
      </w:r>
      <w:r w:rsidRPr="00BB5C15">
        <w:rPr>
          <w:sz w:val="16"/>
        </w:rPr>
        <w:t xml:space="preserve">(on mobility, energy and environmental taxing), </w:t>
      </w:r>
      <w:r w:rsidRPr="00BB5C15">
        <w:rPr>
          <w:rStyle w:val="StyleUnderline"/>
        </w:rPr>
        <w:t xml:space="preserve">all </w:t>
      </w:r>
      <w:r w:rsidRPr="000D66B9">
        <w:rPr>
          <w:rStyle w:val="StyleUnderline"/>
          <w:highlight w:val="cyan"/>
        </w:rPr>
        <w:t>rejected by the</w:t>
      </w:r>
      <w:r w:rsidRPr="00BB5C15">
        <w:rPr>
          <w:rStyle w:val="StyleUnderline"/>
        </w:rPr>
        <w:t xml:space="preserve"> then </w:t>
      </w:r>
      <w:r w:rsidRPr="000D66B9">
        <w:rPr>
          <w:rStyle w:val="StyleUnderline"/>
          <w:highlight w:val="cyan"/>
        </w:rPr>
        <w:t>socialist government</w:t>
      </w:r>
      <w:r w:rsidRPr="00BB5C15">
        <w:rPr>
          <w:sz w:val="16"/>
        </w:rPr>
        <w:t>.19</w:t>
      </w:r>
    </w:p>
    <w:p w14:paraId="0A23065E" w14:textId="77777777" w:rsidR="004E6A81" w:rsidRPr="00BB5C15" w:rsidRDefault="004E6A81" w:rsidP="004E6A81">
      <w:pPr>
        <w:rPr>
          <w:rStyle w:val="StyleUnderline"/>
        </w:rPr>
      </w:pPr>
      <w:r w:rsidRPr="00BB5C15">
        <w:rPr>
          <w:sz w:val="16"/>
        </w:rPr>
        <w:lastRenderedPageBreak/>
        <w:t xml:space="preserve">Moving from the global to the European scale, however, we can say that </w:t>
      </w:r>
      <w:r w:rsidRPr="000D66B9">
        <w:rPr>
          <w:rStyle w:val="StyleUnderline"/>
          <w:highlight w:val="cyan"/>
        </w:rPr>
        <w:t>most labour organisations</w:t>
      </w:r>
      <w:r w:rsidRPr="00BB5C15">
        <w:rPr>
          <w:sz w:val="16"/>
        </w:rPr>
        <w:t xml:space="preserve">, represented by the European Trade Unions Confederation, </w:t>
      </w:r>
      <w:r w:rsidRPr="000D66B9">
        <w:rPr>
          <w:rStyle w:val="StyleUnderline"/>
          <w:highlight w:val="cyan"/>
        </w:rPr>
        <w:t xml:space="preserve">are </w:t>
      </w:r>
      <w:r w:rsidRPr="00BB5C15">
        <w:rPr>
          <w:rStyle w:val="StyleUnderline"/>
        </w:rPr>
        <w:t xml:space="preserve">unequivocally </w:t>
      </w:r>
      <w:r w:rsidRPr="000D66B9">
        <w:rPr>
          <w:rStyle w:val="StyleUnderline"/>
          <w:highlight w:val="cyan"/>
        </w:rPr>
        <w:t>aligning themselves with a ‘green growth’ bloc</w:t>
      </w:r>
      <w:r w:rsidRPr="00BB5C15">
        <w:rPr>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BB5C15">
        <w:rPr>
          <w:rStyle w:val="StyleUnderline"/>
        </w:rPr>
        <w:t>This strategic positioning has certainly to do with the fact that labour is</w:t>
      </w:r>
      <w:r w:rsidRPr="00BB5C15">
        <w:rPr>
          <w:sz w:val="16"/>
        </w:rPr>
        <w:t xml:space="preserve"> currently facing the most serious and enduring </w:t>
      </w:r>
      <w:r w:rsidRPr="00BB5C15">
        <w:rPr>
          <w:rStyle w:val="StyleUnderline"/>
        </w:rPr>
        <w:t>economic crisis</w:t>
      </w:r>
      <w:r w:rsidRPr="00BB5C15">
        <w:rPr>
          <w:sz w:val="16"/>
        </w:rPr>
        <w:t xml:space="preserve"> of the last decades, thus </w:t>
      </w:r>
      <w:r w:rsidRPr="00BB5C15">
        <w:rPr>
          <w:rStyle w:val="StyleUnderline"/>
        </w:rPr>
        <w:t>the green/climate jobs perspective appears as the one most likely to spur social and political consensus.</w:t>
      </w:r>
    </w:p>
    <w:p w14:paraId="7CB809E7" w14:textId="77777777" w:rsidR="004E6A81" w:rsidRDefault="004E6A81" w:rsidP="004E6A81">
      <w:pPr>
        <w:pStyle w:val="Heading4"/>
      </w:pPr>
      <w:r>
        <w:t>Legal approaches to labor fail---current frameworks for nonhumans naturalize and intensify anthropocentric violence</w:t>
      </w:r>
    </w:p>
    <w:p w14:paraId="3B60E73E" w14:textId="77777777" w:rsidR="004E6A81" w:rsidRDefault="004E6A81" w:rsidP="004E6A81">
      <w:r w:rsidRPr="003827F4">
        <w:rPr>
          <w:rStyle w:val="Style13ptBold"/>
        </w:rPr>
        <w:t>Blattner 20</w:t>
      </w:r>
      <w:r>
        <w:t xml:space="preserve"> (</w:t>
      </w:r>
      <w:r w:rsidRPr="0003747E">
        <w:t>Charlotte E</w:t>
      </w:r>
      <w:r>
        <w:t xml:space="preserve">. </w:t>
      </w:r>
      <w:r w:rsidRPr="0003747E">
        <w:t>Blattner,</w:t>
      </w:r>
      <w:r>
        <w:t xml:space="preserve"> </w:t>
      </w:r>
      <w:r w:rsidRPr="00E47CD7">
        <w:t>senior lecturer and researcher at the Faculty of Law, Institute of Public Law at the University of Berne</w:t>
      </w:r>
      <w:r w:rsidRPr="0003747E">
        <w:t>. 'Animal Labour: Toward a Prohibition of Forced Labour and a Right to Freely Choose One’s Work', in Animal Labour: A New Frontier of Interspecies Justice?</w:t>
      </w:r>
      <w:r>
        <w:t xml:space="preserve"> </w:t>
      </w:r>
      <w:r w:rsidRPr="0003747E">
        <w:t>Charlotte E. Blattner, Kendra Coulter, and Will Kymlicka (eds)</w:t>
      </w:r>
      <w:r>
        <w:t>.</w:t>
      </w:r>
      <w:r w:rsidRPr="0003747E">
        <w:t xml:space="preserve"> Oxford, 2020</w:t>
      </w:r>
      <w:r>
        <w:t>.</w:t>
      </w:r>
      <w:r w:rsidRPr="0003747E">
        <w:t xml:space="preserve"> https://doi.org/10.1093/oso/9780198846192.003.0005</w:t>
      </w:r>
      <w:r>
        <w:t>. truth)</w:t>
      </w:r>
    </w:p>
    <w:p w14:paraId="0F9406F9" w14:textId="77777777" w:rsidR="004E6A81" w:rsidRPr="00CE10D1" w:rsidRDefault="004E6A81" w:rsidP="004E6A81">
      <w:pPr>
        <w:rPr>
          <w:sz w:val="16"/>
        </w:rPr>
      </w:pPr>
      <w:r w:rsidRPr="00CE10D1">
        <w:rPr>
          <w:sz w:val="16"/>
        </w:rPr>
        <w:t xml:space="preserve">This distinction between autonomy and well-being may initially seem reasonable, but there is growing evidence that the harm and suffering caused by depriving animals of liberty has a much greater diameter than Cochrane imagined. </w:t>
      </w:r>
      <w:r w:rsidRPr="000D66B9">
        <w:rPr>
          <w:rStyle w:val="StyleUnderline"/>
          <w:highlight w:val="cyan"/>
        </w:rPr>
        <w:t>Inherited views on animal liberty</w:t>
      </w:r>
      <w:r w:rsidRPr="00FD6E97">
        <w:rPr>
          <w:rStyle w:val="StyleUnderline"/>
        </w:rPr>
        <w:t xml:space="preserve"> constantly </w:t>
      </w:r>
      <w:r w:rsidRPr="000D66B9">
        <w:rPr>
          <w:rStyle w:val="StyleUnderline"/>
          <w:highlight w:val="cyan"/>
        </w:rPr>
        <w:t>underestimate the degree to which autonomous decision-making is</w:t>
      </w:r>
      <w:r w:rsidRPr="00FD6E97">
        <w:rPr>
          <w:rStyle w:val="StyleUnderline"/>
        </w:rPr>
        <w:t xml:space="preserve"> </w:t>
      </w:r>
      <w:r w:rsidRPr="00CE10D1">
        <w:rPr>
          <w:sz w:val="16"/>
        </w:rPr>
        <w:t xml:space="preserve">conducive, indeed </w:t>
      </w:r>
      <w:r w:rsidRPr="000D66B9">
        <w:rPr>
          <w:rStyle w:val="StyleUnderline"/>
          <w:highlight w:val="cyan"/>
        </w:rPr>
        <w:t>integral, to animals’ well-being</w:t>
      </w:r>
      <w:r w:rsidRPr="00CE10D1">
        <w:rPr>
          <w:sz w:val="16"/>
        </w:rPr>
        <w:t xml:space="preserve">. In an experiment in the 1960s, Seligman and Maier subjected two groups of dogs to the same uncontrolled stressors: electric shocks. Only one group could press a panel to end the shocks for both groups. On Cochrane’s analysis, having the right not to be subjected to electric shocks would be sufficient to remedy the problematic aspects of the experiment, so it should not matter which group was able to press the panel. But Seligman and Maier showed that the dogs in the group that could control the stressors recovered quickly, while the dogs without control exhibited signs of learned helplessness (Seligman and Maier 1967). This finding suggests there is something special about self-determined action for animals. More recently, researchers showed that marmosets were calmer if they could turn the light in their cages on or off (Buchanan-Smith and Badihi 2012). </w:t>
      </w:r>
      <w:r w:rsidRPr="005C39EF">
        <w:rPr>
          <w:rStyle w:val="StyleUnderline"/>
        </w:rPr>
        <w:t xml:space="preserve">Self-determination seems to yield short- and long-term benefits for animals, whereas </w:t>
      </w:r>
      <w:r w:rsidRPr="000D66B9">
        <w:rPr>
          <w:rStyle w:val="StyleUnderline"/>
          <w:highlight w:val="cyan"/>
        </w:rPr>
        <w:t>lack of autonomous decision-making</w:t>
      </w:r>
      <w:r w:rsidRPr="005C39EF">
        <w:rPr>
          <w:rStyle w:val="StyleUnderline"/>
        </w:rPr>
        <w:t xml:space="preserve"> and control </w:t>
      </w:r>
      <w:r w:rsidRPr="000D66B9">
        <w:rPr>
          <w:rStyle w:val="StyleUnderline"/>
          <w:highlight w:val="cyan"/>
        </w:rPr>
        <w:t>creates short- and longterm</w:t>
      </w:r>
      <w:r w:rsidRPr="005C39EF">
        <w:rPr>
          <w:rStyle w:val="StyleUnderline"/>
        </w:rPr>
        <w:t xml:space="preserve"> harm and </w:t>
      </w:r>
      <w:r w:rsidRPr="000D66B9">
        <w:rPr>
          <w:rStyle w:val="StyleUnderline"/>
          <w:highlight w:val="cyan"/>
        </w:rPr>
        <w:t>suffering</w:t>
      </w:r>
      <w:r w:rsidRPr="00CE10D1">
        <w:rPr>
          <w:sz w:val="16"/>
        </w:rPr>
        <w:t xml:space="preserve">.⁶ </w:t>
      </w:r>
      <w:r w:rsidRPr="005C39EF">
        <w:rPr>
          <w:rStyle w:val="StyleUnderline"/>
        </w:rPr>
        <w:t>Animals</w:t>
      </w:r>
      <w:r w:rsidRPr="00CE10D1">
        <w:rPr>
          <w:sz w:val="16"/>
        </w:rPr>
        <w:t xml:space="preserve">, in other words, often </w:t>
      </w:r>
      <w:r w:rsidRPr="005C39EF">
        <w:rPr>
          <w:rStyle w:val="StyleUnderline"/>
        </w:rPr>
        <w:t>need to make</w:t>
      </w:r>
      <w:r w:rsidRPr="00CE10D1">
        <w:rPr>
          <w:sz w:val="16"/>
        </w:rPr>
        <w:t xml:space="preserve"> or ‘own’ </w:t>
      </w:r>
      <w:r w:rsidRPr="005C39EF">
        <w:rPr>
          <w:rStyle w:val="StyleUnderline"/>
        </w:rPr>
        <w:t>a decision in order to flourish</w:t>
      </w:r>
      <w:r w:rsidRPr="00CE10D1">
        <w:rPr>
          <w:sz w:val="16"/>
        </w:rPr>
        <w:t xml:space="preserve"> and experience work as a meaningful activity.</w:t>
      </w:r>
    </w:p>
    <w:p w14:paraId="3CDC42F1" w14:textId="77777777" w:rsidR="004E6A81" w:rsidRPr="00CE10D1" w:rsidRDefault="004E6A81" w:rsidP="004E6A81">
      <w:pPr>
        <w:rPr>
          <w:sz w:val="16"/>
        </w:rPr>
      </w:pPr>
      <w:r w:rsidRPr="00CE10D1">
        <w:rPr>
          <w:sz w:val="16"/>
        </w:rPr>
        <w:t>One could argue that real choice is unnecessary, and that animals need only to believe they have made their own decisions. In a work environment, animals—if nudged in the desired direction and given controlled choices—might be encouraged to believe that they ‘own’ the decision to work, but they do not need fullyfledged rights to self-determination because unlike human workers, they ‘cannot reflect and pursue their own conception of good work’ (Cochrane 2016: 20; see also Garner 2016: 462). To stick with Seligman and Maier’s dogs, sceptics could argue that creating the perception of self-determination suffices to ensure their ⁶ The fact that we fail to explain most processes to animals may exacerbate these negative effects (Schmidt 2015: 103). 95 well-being, because dogs do not think about the good life outside the lab, and thus do not require a full set of choices.</w:t>
      </w:r>
    </w:p>
    <w:p w14:paraId="6900F223" w14:textId="77777777" w:rsidR="004E6A81" w:rsidRPr="00CE10D1" w:rsidRDefault="004E6A81" w:rsidP="004E6A81">
      <w:pPr>
        <w:rPr>
          <w:sz w:val="16"/>
        </w:rPr>
      </w:pPr>
      <w:r w:rsidRPr="00CE10D1">
        <w:rPr>
          <w:sz w:val="16"/>
        </w:rPr>
        <w:t xml:space="preserve">But </w:t>
      </w:r>
      <w:r w:rsidRPr="006B3B62">
        <w:rPr>
          <w:rStyle w:val="StyleUnderline"/>
        </w:rPr>
        <w:t xml:space="preserve">empirical evidence shows that </w:t>
      </w:r>
      <w:r w:rsidRPr="000D66B9">
        <w:rPr>
          <w:rStyle w:val="StyleUnderline"/>
          <w:highlight w:val="cyan"/>
        </w:rPr>
        <w:t>individual preferences</w:t>
      </w:r>
      <w:r w:rsidRPr="006B3B62">
        <w:rPr>
          <w:rStyle w:val="StyleUnderline"/>
        </w:rPr>
        <w:t xml:space="preserve"> of animals </w:t>
      </w:r>
      <w:r w:rsidRPr="000D66B9">
        <w:rPr>
          <w:rStyle w:val="StyleUnderline"/>
          <w:highlight w:val="cyan"/>
        </w:rPr>
        <w:t>cannot be predicted by</w:t>
      </w:r>
      <w:r w:rsidRPr="006B3B62">
        <w:rPr>
          <w:rStyle w:val="StyleUnderline"/>
        </w:rPr>
        <w:t xml:space="preserve"> their ‘</w:t>
      </w:r>
      <w:r w:rsidRPr="000D66B9">
        <w:rPr>
          <w:rStyle w:val="StyleUnderline"/>
          <w:highlight w:val="cyan"/>
        </w:rPr>
        <w:t>species</w:t>
      </w:r>
      <w:r w:rsidRPr="006B3B62">
        <w:rPr>
          <w:rStyle w:val="StyleUnderline"/>
        </w:rPr>
        <w:t xml:space="preserve">-typical behaviour’. </w:t>
      </w:r>
      <w:r w:rsidRPr="00595BC6">
        <w:rPr>
          <w:rStyle w:val="StyleUnderline"/>
        </w:rPr>
        <w:t>Animals have</w:t>
      </w:r>
      <w:r w:rsidRPr="006B3B62">
        <w:rPr>
          <w:rStyle w:val="StyleUnderline"/>
        </w:rPr>
        <w:t xml:space="preserve"> their very own </w:t>
      </w:r>
      <w:r w:rsidRPr="00595BC6">
        <w:rPr>
          <w:rStyle w:val="StyleUnderline"/>
        </w:rPr>
        <w:t>individual preferences</w:t>
      </w:r>
      <w:r w:rsidRPr="006B3B62">
        <w:rPr>
          <w:rStyle w:val="StyleUnderline"/>
        </w:rPr>
        <w:t xml:space="preserve"> for, e.g., specific foods, locations, social partners, activities, and objects</w:t>
      </w:r>
      <w:r w:rsidRPr="00CE10D1">
        <w:rPr>
          <w:sz w:val="16"/>
        </w:rPr>
        <w:t xml:space="preserve"> (Slocombe and Zuberbühler 2006) and they invest considerably into getting what they like (Hopper et al. 2015). A sceptic could object that this demonstrates only that animals’ instrumental interest in autonomy is broader than is generally acknowledged, and that we could still satisfy those individual preferences if we passed laws to guarantee suitable work environments. These limited interests in satisfying individual preferences and in ‘owning’ a decision or type of work would still not suffice to grant animals a stand-alone right to selfdetermination at work. Consider an animal with ten feasible job options, including becoming a caretaker, a rescuer, a mine-tracker, a food inspector at the airport, or a yoga assistant.⁷ Another animal, in contrast, is denied choice and is trained from the start as a yoga assistant. Let us imagine that both prefer assisting in yoga lessons to any other option. If autonomy has intrinsic value, the first set of options is more valuable than the second set of options, even if both animals would choose to become yoga assistants. For Cochrane, however, if we can predict that the animals’ preferences are consistent with being a yoga assistant, there is no need to provide other options.</w:t>
      </w:r>
    </w:p>
    <w:p w14:paraId="645619B4" w14:textId="77777777" w:rsidR="004E6A81" w:rsidRPr="00760556" w:rsidRDefault="004E6A81" w:rsidP="004E6A81">
      <w:pPr>
        <w:rPr>
          <w:rStyle w:val="StyleUnderline"/>
        </w:rPr>
      </w:pPr>
      <w:r w:rsidRPr="00760556">
        <w:rPr>
          <w:rStyle w:val="StyleUnderline"/>
        </w:rPr>
        <w:lastRenderedPageBreak/>
        <w:t>Recent research</w:t>
      </w:r>
      <w:r w:rsidRPr="00CE10D1">
        <w:rPr>
          <w:sz w:val="16"/>
        </w:rPr>
        <w:t xml:space="preserve"> throws these assumptions into serious doubt. Having choices has a considerable positive effect on animals. Giant pandas (Owen et al. 2005), polar bears (Ross 2006), goats and sheep (Anderson et al. 2002), and many other animals were less stressed and made positive behavioural changes when provided with, e.g., more space, access to different rooms, or a choice about where to spend time. Rhesus monkeys preferred completing a series of cognitive tasks in a selfchosen order rather than an assigned order (Perdue et al. 2014). Research with giant pandas and polar bears (Owen et al. 2005; Ross 2006) showed that animals preferred choices even when they did not take advantage of them. Chimpanzees and gorillas responded positively to having the choice to go outside (demonstrating positive social behaviour like grooming, lower cortisol levels, a steep drop in signs of anxiety and restlessness), even if they chose to stay inside (Kurtycz et al. 2014). These findings, which have only recently received broader attention (Kurtycz 2015), have far-reaching consequences for our ethical evaluation of animal autonomy. They </w:t>
      </w:r>
      <w:r w:rsidRPr="00760556">
        <w:rPr>
          <w:rStyle w:val="StyleUnderline"/>
        </w:rPr>
        <w:t xml:space="preserve">suggest that </w:t>
      </w:r>
      <w:r w:rsidRPr="000D66B9">
        <w:rPr>
          <w:rStyle w:val="StyleUnderline"/>
          <w:highlight w:val="cyan"/>
        </w:rPr>
        <w:t>animals have</w:t>
      </w:r>
      <w:r w:rsidRPr="00760556">
        <w:rPr>
          <w:rStyle w:val="StyleUnderline"/>
        </w:rPr>
        <w:t xml:space="preserve"> broad, solid, and, most importantly, </w:t>
      </w:r>
      <w:r w:rsidRPr="000D66B9">
        <w:rPr>
          <w:rStyle w:val="StyleUnderline"/>
          <w:highlight w:val="cyan"/>
        </w:rPr>
        <w:t>intrinsic interests in self-determination</w:t>
      </w:r>
      <w:r w:rsidRPr="00760556">
        <w:rPr>
          <w:rStyle w:val="StyleUnderline"/>
        </w:rPr>
        <w:t>.</w:t>
      </w:r>
      <w:r w:rsidRPr="00CE10D1">
        <w:rPr>
          <w:sz w:val="16"/>
        </w:rPr>
        <w:t xml:space="preserve"> To return to the example of the yoga assistant, because the first set of options is more valuable to animals, they should be given a broad and meaningful range of options, whether or not their ⁷ I am adapting here an example from Carter 1999: 42. 96 choice can usually be predicted. </w:t>
      </w:r>
      <w:r w:rsidRPr="00760556">
        <w:rPr>
          <w:rStyle w:val="StyleUnderline"/>
        </w:rPr>
        <w:t xml:space="preserve">This argument </w:t>
      </w:r>
      <w:r w:rsidRPr="00595BC6">
        <w:rPr>
          <w:rStyle w:val="StyleUnderline"/>
        </w:rPr>
        <w:t>for</w:t>
      </w:r>
      <w:r w:rsidRPr="00760556">
        <w:rPr>
          <w:rStyle w:val="StyleUnderline"/>
        </w:rPr>
        <w:t xml:space="preserve"> choice trickles down to virtually </w:t>
      </w:r>
      <w:r w:rsidRPr="000D66B9">
        <w:rPr>
          <w:rStyle w:val="StyleUnderline"/>
          <w:highlight w:val="cyan"/>
        </w:rPr>
        <w:t>all aspects of work</w:t>
      </w:r>
      <w:r w:rsidRPr="00760556">
        <w:rPr>
          <w:rStyle w:val="StyleUnderline"/>
        </w:rPr>
        <w:t>, including the type of work, work processes, who to work with, how often to work, how long to work, how variable or repetitive work is, the work environment and atmosphere, the form, type, and frequency of remuneration, and play at work.</w:t>
      </w:r>
    </w:p>
    <w:p w14:paraId="56250B4C" w14:textId="77777777" w:rsidR="004E6A81" w:rsidRPr="00CE10D1" w:rsidRDefault="004E6A81" w:rsidP="004E6A81">
      <w:pPr>
        <w:rPr>
          <w:sz w:val="16"/>
        </w:rPr>
      </w:pPr>
      <w:r w:rsidRPr="00CE10D1">
        <w:rPr>
          <w:sz w:val="16"/>
        </w:rPr>
        <w:t>Towards an Inclusive Account of Self-Determination</w:t>
      </w:r>
    </w:p>
    <w:p w14:paraId="662F3494" w14:textId="77777777" w:rsidR="004E6A81" w:rsidRPr="00595BC6" w:rsidRDefault="004E6A81" w:rsidP="004E6A81">
      <w:pPr>
        <w:rPr>
          <w:sz w:val="16"/>
        </w:rPr>
      </w:pPr>
      <w:r w:rsidRPr="00CE10D1">
        <w:rPr>
          <w:sz w:val="16"/>
        </w:rPr>
        <w:t xml:space="preserve">There is growing evidence, therefore, that Cochrane’s account fails to take into account animals’ interests in self-determination. There is also growing evidence that his account fails to capture humans’ interests in self-determination. For Cochrane, as we’ve seen, the interest of ‘fully-abled’ humans in self-determination derives from the fact that humans rationally ‘form and pursue their own conception of the good’. Recent literature on human neurobiology and psychology reveals that we are all far less rational than philosophers suppose. The claim that humans are rational subjects is looking more and more like a fantasy.⁸ Of course, Cochrane might respond that this just means that most of us are not entitled to rights to self-determination. But this would turn autonomy into an elitist club for the super-privileged, and would almost certainly operate to reproduce hidden sexist, ableist, racist, and classist agendas.⁹ Moreover, it simply misidentifies our interest in self-determination. We value our freedom to choose even when our choices are impulsive, unconscious, or in other ways not rationally scrutinized. And if so, we have no reason to deny that animals too have an interest in their freedom to choose (Côté-Boudreau 2016; Pedersen 2011: 68). When we argue that animals lack autonomy based on standards we humans cannot meet, we uphold a deeply unjust system that reinforces our speciesist biases. </w:t>
      </w:r>
      <w:r w:rsidRPr="00A83A18">
        <w:rPr>
          <w:rStyle w:val="StyleUnderline"/>
        </w:rPr>
        <w:t>We should</w:t>
      </w:r>
      <w:r w:rsidRPr="00CE10D1">
        <w:rPr>
          <w:sz w:val="16"/>
        </w:rPr>
        <w:t xml:space="preserve"> instead </w:t>
      </w:r>
      <w:r w:rsidRPr="00A83A18">
        <w:rPr>
          <w:rStyle w:val="StyleUnderline"/>
        </w:rPr>
        <w:t>err on the side of caution when we make assumptions about animals’ interests and capacities, and we should expect animals to have strong and intrinsic interests in self-determination— whether they rationally reflect on their ends or not</w:t>
      </w:r>
      <w:r w:rsidRPr="00CE10D1">
        <w:rPr>
          <w:sz w:val="16"/>
        </w:rPr>
        <w:t xml:space="preserve">. ⁸ </w:t>
      </w:r>
      <w:r w:rsidRPr="00A83A18">
        <w:rPr>
          <w:rStyle w:val="StyleUnderline"/>
        </w:rPr>
        <w:t>This</w:t>
      </w:r>
      <w:r w:rsidRPr="00CE10D1">
        <w:rPr>
          <w:sz w:val="16"/>
        </w:rPr>
        <w:t xml:space="preserve"> research </w:t>
      </w:r>
      <w:r w:rsidRPr="00A83A18">
        <w:rPr>
          <w:rStyle w:val="StyleUnderline"/>
        </w:rPr>
        <w:t>decentres the glorification of (i) human will (ii), rationality and (iii), consciousness</w:t>
      </w:r>
      <w:r w:rsidRPr="00CE10D1">
        <w:rPr>
          <w:sz w:val="16"/>
        </w:rPr>
        <w:t>. Re (i), biological and neurocognitive sciences suggest that our mental states are epiphenomena of brain states, undermining the traditional notion of ‘will’. Libet and Wegner’s experiments show that brain activity precedes the agent’s conscious decision to take action by a few hundred milliseconds (Libet 2005; Wegner 2002), so our brain makes the decision before we are conscious of it. Re (ii), far from rationally assessing the possible outcomes of our actions, most of us engage in a number of irrational biases. For example, we accept treatment that promises a 60 per cent survival rate, but reject treatment that claims 40 per cent of those treated will die (Załuski 2016: 42). We also tend to inaccurately assess probabilities because we use mental shortcuts (heuristics) to reach a decision (Tversky and Kahnemann 1974). Re (iii), much of the activities of the human mind are automatic and unconscious (Wilson 2002). ⁹ Aristotle, Augustine, Thomas Aquinas, David Hume, Immanuel Kant, Georg Wilhelm Friedrich Hegel, Arthur Schopenhauer, and Friedrich Nietzsche all publicly maintained that women had no autonomy rights, because they were ‘naturally less capable of rational thought and action, and thus incapable of genuine moral agency’ (Warren 1997: 7). 97</w:t>
      </w:r>
    </w:p>
    <w:p w14:paraId="3C010707" w14:textId="77777777" w:rsidR="004E6A81" w:rsidRPr="0024046B" w:rsidRDefault="004E6A81" w:rsidP="004E6A81">
      <w:pPr>
        <w:rPr>
          <w:rStyle w:val="StyleUnderline"/>
        </w:rPr>
      </w:pPr>
      <w:r w:rsidRPr="00595BC6">
        <w:rPr>
          <w:sz w:val="16"/>
        </w:rPr>
        <w:t xml:space="preserve">Extending rights to self-determination beyond the rational ‘fully-abled human’ may seem like a tall order, but in fact we have already moved in this direction. The lex lata shows that in practice, rationality has little bearing on who gets to selfdetermine labour relationships, or on who can be forced to work. Although the ILO provides for some exceptions to the principle that labour may not be forced,¹⁰ these exceptions to do not centre around rational autonomy or its lack. The prohibition of forced labour is accepted as fundamental for all persons, including those considered ‘non-autonomous’ on Cochrane’s definition. ILO members have bound themselves by the Convention against Forced Labour (1932) not to use any form of forced or compulsory labour ‘as a means of racial, social, national or religious discrimination’ </w:t>
      </w:r>
      <w:r w:rsidRPr="00CE10D1">
        <w:rPr>
          <w:sz w:val="16"/>
        </w:rPr>
        <w:t xml:space="preserve">(article 1e). In my view, we should expand this list to include discrimination based on species membership, and clarify that forced labour cannot be used to reinforce speciesist biases. </w:t>
      </w:r>
      <w:r w:rsidRPr="0024046B">
        <w:rPr>
          <w:rStyle w:val="StyleUnderline"/>
        </w:rPr>
        <w:t>The case of animal workers makes plain that workers can have interests in liberty regardless of their capacities for rational reflection</w:t>
      </w:r>
      <w:r w:rsidRPr="00CE10D1">
        <w:rPr>
          <w:sz w:val="16"/>
        </w:rPr>
        <w:t xml:space="preserve"> (Giroux 2016: 33). </w:t>
      </w:r>
      <w:r w:rsidRPr="0024046B">
        <w:rPr>
          <w:rStyle w:val="StyleUnderline"/>
        </w:rPr>
        <w:t>We</w:t>
      </w:r>
      <w:r w:rsidRPr="00CE10D1">
        <w:rPr>
          <w:sz w:val="16"/>
        </w:rPr>
        <w:t xml:space="preserve"> </w:t>
      </w:r>
      <w:r w:rsidRPr="0024046B">
        <w:rPr>
          <w:rStyle w:val="StyleUnderline"/>
        </w:rPr>
        <w:t>must therefore change our understanding of self-determination, by recognizing common ground and diversity among those who flourish as active participants in labour relationships</w:t>
      </w:r>
      <w:r w:rsidRPr="00CE10D1">
        <w:rPr>
          <w:sz w:val="16"/>
        </w:rPr>
        <w:t xml:space="preserve">. </w:t>
      </w:r>
      <w:r w:rsidRPr="0024046B">
        <w:rPr>
          <w:rStyle w:val="StyleUnderline"/>
        </w:rPr>
        <w:t>At minimum, this requires that we begin to take seriously all those capable of expressing their interests in determining for themselves if, what, how, and with whom they want to work.</w:t>
      </w:r>
    </w:p>
    <w:p w14:paraId="0E777BA7" w14:textId="77777777" w:rsidR="004E6A81" w:rsidRPr="00CE10D1" w:rsidRDefault="004E6A81" w:rsidP="004E6A81">
      <w:pPr>
        <w:rPr>
          <w:sz w:val="16"/>
        </w:rPr>
      </w:pPr>
      <w:r w:rsidRPr="00CE10D1">
        <w:rPr>
          <w:sz w:val="16"/>
        </w:rPr>
        <w:lastRenderedPageBreak/>
        <w:t>The Prohibition of Forced Labour and the Right to Enter and Exit Work</w:t>
      </w:r>
    </w:p>
    <w:p w14:paraId="18CF5C8F" w14:textId="77777777" w:rsidR="004E6A81" w:rsidRPr="0024046B" w:rsidRDefault="004E6A81" w:rsidP="004E6A81">
      <w:pPr>
        <w:rPr>
          <w:rStyle w:val="StyleUnderline"/>
        </w:rPr>
      </w:pPr>
      <w:r w:rsidRPr="00CE10D1">
        <w:rPr>
          <w:sz w:val="16"/>
        </w:rPr>
        <w:t xml:space="preserve">The right to enter and exit work relationships on one’s own terms is the logical counterpart to the prohibition of forced or compulsory labour. Forced or compulsory labour is defined in the ILO Convention against Forced Labour as ‘all work or service which is exacted from any person under the menace of any penalty and for which the said person has not offered himself voluntarily’ (1932, art. 2). For Marxists, every form of labour in the capitalist wage system amounts to forced labour, because the threat of economic ruin is always hanging over the worker’s head like the sword of Damocles. The liberal democratic take is less critical. In its 2005 report A Global Alliance Against Forced Labour, the ILO clarified that forced labour goes beyond ‘situations of pure economic necessity, as when a worker feels unable to leave a job because of the real or perceived absence of employment alternatives’ (ILO 2005: 5). Forced labour must not be so narrowly read as to rely only on penal sanctions; it can also refer to economic penalties, the threat of ¹⁰ As in the case of military service, prison labour, work done in emergencies, or minor communal services (Convention against Forced Labour, ILO, 1932, art. 2a–e). 98  dismissal, the threat of losing rights and privileges, the threat of violence, or psychological menace (ILO 2005: 5–6). The ILO recognizes that workers often enter labour contracts out of their own choice only to find that they are not free to withdraw their labour (ILO 2009: 6). </w:t>
      </w:r>
      <w:r w:rsidRPr="0024046B">
        <w:rPr>
          <w:rStyle w:val="StyleUnderline"/>
        </w:rPr>
        <w:t>Consent to work must thus be both initially and periodically secured—in the absence of force, coercion, compulsion, menace, or threat of loss of privileges—and all workers must have the freedom to revoke or withdraw their consent at any point.</w:t>
      </w:r>
    </w:p>
    <w:p w14:paraId="661E97D7" w14:textId="77777777" w:rsidR="004E6A81" w:rsidRPr="00301A65" w:rsidRDefault="004E6A81" w:rsidP="004E6A81">
      <w:pPr>
        <w:rPr>
          <w:rStyle w:val="StyleUnderline"/>
        </w:rPr>
      </w:pPr>
      <w:r w:rsidRPr="00CE10D1">
        <w:rPr>
          <w:sz w:val="16"/>
        </w:rPr>
        <w:t>If animals do have broad interests in self-determination, then the basic principle that workers cannot be forced to work, and are free to enter and exit work, must also apply to them. This does not however mean that we simply expand the existing requirements of consent—the standard test in employment law—to animal workers. That proposal seems ‘fantastic’ to most scholars (Nussbaum 2006: 333). How then can we operationalize this right to choose work?</w:t>
      </w:r>
      <w:r w:rsidRPr="00301A65">
        <w:rPr>
          <w:rStyle w:val="StyleUnderline"/>
        </w:rPr>
        <w:t xml:space="preserve"> I will explore three different models—dissent, assent, and consent—and evaluate which model might best secure the right of animals to enter and exit work.</w:t>
      </w:r>
    </w:p>
    <w:p w14:paraId="3EB3EE4B" w14:textId="77777777" w:rsidR="004E6A81" w:rsidRPr="00CE10D1" w:rsidRDefault="004E6A81" w:rsidP="004E6A81">
      <w:pPr>
        <w:rPr>
          <w:sz w:val="16"/>
        </w:rPr>
      </w:pPr>
      <w:r w:rsidRPr="00CE10D1">
        <w:rPr>
          <w:sz w:val="16"/>
        </w:rPr>
        <w:t>The Right to Dissent</w:t>
      </w:r>
    </w:p>
    <w:p w14:paraId="17C98F43" w14:textId="77777777" w:rsidR="004E6A81" w:rsidRPr="00CE10D1" w:rsidRDefault="004E6A81" w:rsidP="004E6A81">
      <w:pPr>
        <w:rPr>
          <w:sz w:val="16"/>
        </w:rPr>
      </w:pPr>
      <w:r w:rsidRPr="00CE10D1">
        <w:rPr>
          <w:sz w:val="16"/>
        </w:rPr>
        <w:t>Dissent is the standard model used for research with young children or people with severe mental disabilities. Of all models, it sets the lowest threshold for someone to be regarded as a self-determining agent. Rather than having to understand and rationally assess risks and benefits, an individual needs to be able to experience suffering, pain, or distress, and to show that said suffering, pain, or distress is unwanted. Standard research procedures do not yet grant animals a right to dissent, but scholars increasingly argue that animals are capable of dissent and already dissent persistently, and that their dissent should be accorded normative weight (Botero 2017; Fenton 2014; Kantin and Wendler 2015).</w:t>
      </w:r>
    </w:p>
    <w:p w14:paraId="2A89B2EA" w14:textId="77777777" w:rsidR="004E6A81" w:rsidRPr="00CE10D1" w:rsidRDefault="004E6A81" w:rsidP="004E6A81">
      <w:pPr>
        <w:rPr>
          <w:sz w:val="16"/>
        </w:rPr>
      </w:pPr>
      <w:r w:rsidRPr="00CE10D1">
        <w:rPr>
          <w:sz w:val="16"/>
        </w:rPr>
        <w:t>In Fear of the Animal Planet (2010), Hribal uncovers stories of elephants who broke free of their chains and sought revenge against those who maltreated them with bullhooks; tigers who leapt out of their enclosures in the San Francisco Zoo in 2006 and tracked down visitors who tormented them; and whales who targeted trainers that confined them and separated them from their offspring. More and more newspapers have reported on sheep escaping from the slaughterhouse, pigs jumping off transport trucks, and cows preferring to swim into the open sea rather than enduring heart-wrenching conditions aboard transport ships. At work, animals feign ignorance, reject commands, slow down work processes, refuse to work in heat or without adequate food, take breaks without permission, reject overtime, complain vocally, engage in open pilfering, break equipment, rebuff new tasks, escape, and initiate confrontations (Hribal 2007: 103).</w:t>
      </w:r>
    </w:p>
    <w:p w14:paraId="7FA18FF9" w14:textId="77777777" w:rsidR="004E6A81" w:rsidRPr="00CE10D1" w:rsidRDefault="004E6A81" w:rsidP="004E6A81">
      <w:pPr>
        <w:rPr>
          <w:sz w:val="16"/>
        </w:rPr>
      </w:pPr>
      <w:r w:rsidRPr="00CE10D1">
        <w:rPr>
          <w:sz w:val="16"/>
        </w:rPr>
        <w:t>The many ways in which animals protest, complain about, and resist forced work or inadequate working conditions do not go unheard. When he examined 99 the lives of animal workers from the seventeenth to the nineteenth century, Hribal noted: ‘Most owners, managers, or observers of laboring animals—whether through their written word or through their counteractions—fully admitted to the presence of such resistance’ (Hribal 2003: 449). But this scope for resistance is being deliberately silenced. The current trend in industrial production is to counter animals’ resistance with technological and organizational automatization like chicken-harvesting machines, aquaculture design, and the like (Wadiwel 2018: 526). By foreclosing any possibility to encounter animals’ resistance, we lose one of the most valuable checks on the right-or wrongfulness of our actions. Institutionalizing the dissent model for animal work would ensure that animal workers are heard, and this would help secure animals’ welfare and respect their agency (Fenton 2014: 135; Kantin and Wendler 2015: 463). Dissent thus seems an excellent model to secure just relationships with animals, including relationships at the workplace.</w:t>
      </w:r>
    </w:p>
    <w:p w14:paraId="741D42E8" w14:textId="77777777" w:rsidR="004E6A81" w:rsidRPr="00CE10D1" w:rsidRDefault="004E6A81" w:rsidP="004E6A81">
      <w:pPr>
        <w:rPr>
          <w:sz w:val="16"/>
        </w:rPr>
      </w:pPr>
      <w:r w:rsidRPr="00CE10D1">
        <w:rPr>
          <w:sz w:val="16"/>
        </w:rPr>
        <w:t xml:space="preserve">However, </w:t>
      </w:r>
      <w:r w:rsidRPr="000D66B9">
        <w:rPr>
          <w:rStyle w:val="StyleUnderline"/>
          <w:highlight w:val="cyan"/>
        </w:rPr>
        <w:t>the dissent model does have limits</w:t>
      </w:r>
      <w:r w:rsidRPr="00CE10D1">
        <w:rPr>
          <w:sz w:val="16"/>
        </w:rPr>
        <w:t xml:space="preserve">. First, and most notably, </w:t>
      </w:r>
      <w:r w:rsidRPr="000D66B9">
        <w:rPr>
          <w:rStyle w:val="StyleUnderline"/>
          <w:highlight w:val="cyan"/>
        </w:rPr>
        <w:t>it is only an opt-out system</w:t>
      </w:r>
      <w:r w:rsidRPr="00CE10D1">
        <w:rPr>
          <w:sz w:val="16"/>
        </w:rPr>
        <w:t xml:space="preserve">. It does not require us to ensure animals want to work; only that they do not disagree to work. Some might consider these two sides of the same coin, but an opt-out system often is </w:t>
      </w:r>
      <w:r w:rsidRPr="000D66B9">
        <w:rPr>
          <w:rStyle w:val="StyleUnderline"/>
          <w:highlight w:val="cyan"/>
        </w:rPr>
        <w:t>structurally biased in favour of humans profiting from animal labour</w:t>
      </w:r>
      <w:r w:rsidRPr="00CE10D1">
        <w:rPr>
          <w:sz w:val="16"/>
        </w:rPr>
        <w:t xml:space="preserve">, while an opt-in system would give animal workers the benefit of the doubt, by erring on the side of caution. Second, </w:t>
      </w:r>
      <w:r w:rsidRPr="00B52B09">
        <w:rPr>
          <w:rStyle w:val="StyleUnderline"/>
        </w:rPr>
        <w:t xml:space="preserve">the dissent model </w:t>
      </w:r>
      <w:r w:rsidRPr="000D66B9">
        <w:rPr>
          <w:rStyle w:val="StyleUnderline"/>
          <w:highlight w:val="cyan"/>
        </w:rPr>
        <w:t>disregards the structural, institutional, and interpersonal biases against animals</w:t>
      </w:r>
      <w:r w:rsidRPr="00B52B09">
        <w:rPr>
          <w:rStyle w:val="StyleUnderline"/>
        </w:rPr>
        <w:t xml:space="preserve"> that render their environment largely unresponsive to their concerns and reduce their ability to meaningfully resist</w:t>
      </w:r>
      <w:r w:rsidRPr="00CE10D1">
        <w:rPr>
          <w:sz w:val="16"/>
        </w:rPr>
        <w:t xml:space="preserve"> (Meijer 2016: 66). </w:t>
      </w:r>
      <w:r w:rsidRPr="00B52B09">
        <w:rPr>
          <w:rStyle w:val="StyleUnderline"/>
        </w:rPr>
        <w:t>Animals whose resistance goes unheard will often develop learned helplessness, which renders them inarticulate</w:t>
      </w:r>
      <w:r w:rsidRPr="00CE10D1">
        <w:rPr>
          <w:sz w:val="16"/>
        </w:rPr>
        <w:t xml:space="preserve">—as Despret suggests in her description of Harlow’s rhesus monkeys (Despret 2004: 124). A system that blindly treats the absence of dissent as evidence of voluntary acceptance is likely to legitimate and reiterate existing forms of oppression. Third, </w:t>
      </w:r>
      <w:r w:rsidRPr="000D66B9">
        <w:rPr>
          <w:rStyle w:val="StyleUnderline"/>
          <w:highlight w:val="cyan"/>
        </w:rPr>
        <w:t>claims that animals are only capable of dissent reduce them to</w:t>
      </w:r>
      <w:r w:rsidRPr="00CE10D1">
        <w:rPr>
          <w:sz w:val="16"/>
        </w:rPr>
        <w:t xml:space="preserve"> mere reactants, </w:t>
      </w:r>
      <w:r w:rsidRPr="000D66B9">
        <w:rPr>
          <w:rStyle w:val="StyleUnderline"/>
          <w:highlight w:val="cyan"/>
        </w:rPr>
        <w:t>passive beings to whom things happen</w:t>
      </w:r>
      <w:r w:rsidRPr="00CE10D1">
        <w:rPr>
          <w:sz w:val="16"/>
        </w:rPr>
        <w:t xml:space="preserve">. </w:t>
      </w:r>
      <w:r w:rsidRPr="00B52B09">
        <w:rPr>
          <w:rStyle w:val="StyleUnderline"/>
        </w:rPr>
        <w:t xml:space="preserve">It </w:t>
      </w:r>
      <w:r w:rsidRPr="00B52B09">
        <w:rPr>
          <w:rStyle w:val="StyleUnderline"/>
        </w:rPr>
        <w:lastRenderedPageBreak/>
        <w:t>ignores the manifold ways in which animals shape and change the world around them, and initiate and foster relationships</w:t>
      </w:r>
      <w:r w:rsidRPr="00CE10D1">
        <w:rPr>
          <w:sz w:val="16"/>
        </w:rPr>
        <w:t>. This criticism does not mean that we should completely reject dissent as a standard, but we must consider other options that can help better secure animals’ interests.</w:t>
      </w:r>
    </w:p>
    <w:p w14:paraId="219CBD70" w14:textId="77777777" w:rsidR="004E6A81" w:rsidRPr="00CE10D1" w:rsidRDefault="004E6A81" w:rsidP="004E6A81">
      <w:pPr>
        <w:rPr>
          <w:sz w:val="16"/>
        </w:rPr>
      </w:pPr>
      <w:r w:rsidRPr="00CE10D1">
        <w:rPr>
          <w:sz w:val="16"/>
        </w:rPr>
        <w:t>The Right to Assent</w:t>
      </w:r>
    </w:p>
    <w:p w14:paraId="151C2E9B" w14:textId="77777777" w:rsidR="004E6A81" w:rsidRPr="00CE10D1" w:rsidRDefault="004E6A81" w:rsidP="004E6A81">
      <w:pPr>
        <w:rPr>
          <w:sz w:val="16"/>
        </w:rPr>
      </w:pPr>
      <w:r w:rsidRPr="00CE10D1">
        <w:rPr>
          <w:sz w:val="16"/>
        </w:rPr>
        <w:t>The next step beyond dissent is assent. Assent is an agreement obtained from those deemed incapable of ‘informed consent’—e.g., those who are ‘not able to enter into a legal contract’ (Ford et al. 2007: 20)—but whose preferences and desires cannot simply be brushed aside when making decisions that concern them. In the context of work, assent requires a subject’s explicit, affirmative agreement to 100 work, and their understanding of the nature of work.¹¹ It is therefore an opt-in provision. The assent model for animal workers would be part of a participatory rights agenda (Dockett and Perry 2011: 233), since it recognizes them as able to participate in important social and institutional structures, and fosters a communicative relationship with them.</w:t>
      </w:r>
    </w:p>
    <w:p w14:paraId="7534BDA2" w14:textId="77777777" w:rsidR="004E6A81" w:rsidRPr="00CE10D1" w:rsidRDefault="004E6A81" w:rsidP="004E6A81">
      <w:pPr>
        <w:rPr>
          <w:sz w:val="16"/>
        </w:rPr>
      </w:pPr>
      <w:r w:rsidRPr="00CE10D1">
        <w:rPr>
          <w:sz w:val="16"/>
        </w:rPr>
        <w:t>There are relatively few discussions of whether or how the assent standard can be applied to animals. On its own, it seems unable to prevent harms caused to animals (e.g., Kantin and Wendler 2015: 470). But in fact, the assent model is typically combined with some account of guardianship, and in that sense, can be seen as a form of ‘mediated consent’. On a mediated consent model, we need both an animal’s assent and the consent of their (legal) guardian (Mancini 2017: 227). This introduction of a guardian complicates the link between assent and selfdetermination. In most versions of an assent model, the guardian plays two distinct roles. First, they interpret the animal’s communicated subjective will (to assess whether they indeed ‘assent’); and, second, they are authorized to override that subjective will if they judge it to be in the animal’s own best interest from an ‘objective’ or ‘informed’ standpoint. The guardian is thus both an interpreter of the animal’s subjective will and a protector of the animal’s best interest.</w:t>
      </w:r>
    </w:p>
    <w:p w14:paraId="035BDB14" w14:textId="77777777" w:rsidR="004E6A81" w:rsidRPr="00CE10D1" w:rsidRDefault="004E6A81" w:rsidP="004E6A81">
      <w:pPr>
        <w:rPr>
          <w:sz w:val="16"/>
        </w:rPr>
      </w:pPr>
      <w:r w:rsidRPr="00CE10D1">
        <w:rPr>
          <w:sz w:val="16"/>
        </w:rPr>
        <w:t>This may seem like an ideal solution because it ensures responsiveness to animals’ preferences in a human-dominated world while protecting them— where necessary—from making overly risky decisions. What it ignores, however, is the dangers of the over-paternalistic power of guardians. If the subjective will of the animal to participate comes into conflict with the guardian’s assessment of risks and benefits, the decision-making power of the guardian will trump that of the animal. Experts in child research call this a ‘Catch-22’, where assenting subjects are considered competent if they agree with their guardian but incompetent if they fail to take the guardian’s advice (Neill 2005: 49; Shield and Baum 1994).</w:t>
      </w:r>
    </w:p>
    <w:p w14:paraId="75F03F0A" w14:textId="77777777" w:rsidR="004E6A81" w:rsidRPr="00CE10D1" w:rsidRDefault="004E6A81" w:rsidP="004E6A81">
      <w:pPr>
        <w:rPr>
          <w:sz w:val="16"/>
        </w:rPr>
      </w:pPr>
      <w:r w:rsidRPr="000D66B9">
        <w:rPr>
          <w:rStyle w:val="StyleUnderline"/>
          <w:highlight w:val="cyan"/>
        </w:rPr>
        <w:t>Paternalistic patterns are deeply entrenched</w:t>
      </w:r>
      <w:r w:rsidRPr="00B52B09">
        <w:rPr>
          <w:rStyle w:val="StyleUnderline"/>
        </w:rPr>
        <w:t xml:space="preserve"> in human–animal relationships, even in contexts that are allegedly governed by love rather than instrumental profit.</w:t>
      </w:r>
      <w:r w:rsidRPr="00CE10D1">
        <w:rPr>
          <w:sz w:val="16"/>
        </w:rPr>
        <w:t xml:space="preserve"> Companion cats are routinely held indoors because ‘they don’t know about the dangers that await them outside the safe home’; domestic dogs are permanently leashed outdoors because ‘they wouldn’t be able to handle traffic’; etc. If we endorse the assent model without providing guidance for cases when judgements conflict, we risk trivializing animals’ intrinsic interest in autonomy and their role as co-citizens and full members of our common society. Animals should have the opportunity to choose their own path, which includes making ‘mistakes’. As Parsons et al. succinctly put it, ‘Never go along with assent because it’s missing a huge opportunity’ (Parsons et al. 2016: 136). ¹¹ For an application to this model in the case of young children, see Dockett and Perry 2011. 101</w:t>
      </w:r>
    </w:p>
    <w:p w14:paraId="1CAF6C5A" w14:textId="77777777" w:rsidR="004E6A81" w:rsidRPr="00CE10D1" w:rsidRDefault="004E6A81" w:rsidP="004E6A81">
      <w:pPr>
        <w:rPr>
          <w:sz w:val="16"/>
        </w:rPr>
      </w:pPr>
      <w:r w:rsidRPr="00CE10D1">
        <w:rPr>
          <w:sz w:val="16"/>
        </w:rPr>
        <w:t xml:space="preserve">The Right to Consent </w:t>
      </w:r>
    </w:p>
    <w:p w14:paraId="10DC8D25" w14:textId="77777777" w:rsidR="004E6A81" w:rsidRPr="00CE10D1" w:rsidRDefault="004E6A81" w:rsidP="004E6A81">
      <w:pPr>
        <w:rPr>
          <w:sz w:val="16"/>
        </w:rPr>
      </w:pPr>
      <w:r w:rsidRPr="00CE10D1">
        <w:rPr>
          <w:sz w:val="16"/>
        </w:rPr>
        <w:t>This naturally raises the question whether we can allow animals to make their own choices without these choices being filtered and mediated by guardians. In the field of human bioethics, the right to give such unmediated consent is typically tied to the idea of ‘informed consent’. Individuals are authorized to give their own consent to an activity (such as work), without needing the approval of a guardian, if they know the risks and benefits of work and its alternatives, know that one can withdraw anytime, have the capacity to make a choice, and can communicate their choice (Wellesley and Jenkins 2015: 632).</w:t>
      </w:r>
    </w:p>
    <w:p w14:paraId="781F6CC0" w14:textId="77777777" w:rsidR="004E6A81" w:rsidRPr="00CE10D1" w:rsidRDefault="004E6A81" w:rsidP="004E6A81">
      <w:pPr>
        <w:rPr>
          <w:sz w:val="16"/>
        </w:rPr>
      </w:pPr>
      <w:r w:rsidRPr="00CE10D1">
        <w:rPr>
          <w:sz w:val="16"/>
        </w:rPr>
        <w:t xml:space="preserve">This idea of </w:t>
      </w:r>
      <w:r w:rsidRPr="00B72664">
        <w:rPr>
          <w:rStyle w:val="StyleUnderline"/>
        </w:rPr>
        <w:t>informed consent is widely seen as the ethical gold standard</w:t>
      </w:r>
      <w:r w:rsidRPr="00CE10D1">
        <w:rPr>
          <w:sz w:val="16"/>
        </w:rPr>
        <w:t>. Like the assent model, it is an opt-in rather than opt-out system, which is particularly desirable when past injustices are long-standing and deep-rooted. It also puts a legal and moral onus on officials to ensure that individuals understand what they are agreeing to, and prohibits attempts to manipulate individuals into consenting through fear or inducements. It therefore is intended to protect subjects from physical and psychological harm, and to ensure that decision-makers understand what they consent to and are not overburdened by a decision (De Lourdes Levy et al. 2003: 629).</w:t>
      </w:r>
    </w:p>
    <w:p w14:paraId="689BF74F" w14:textId="77777777" w:rsidR="004E6A81" w:rsidRPr="00CE10D1" w:rsidRDefault="004E6A81" w:rsidP="004E6A81">
      <w:pPr>
        <w:rPr>
          <w:sz w:val="16"/>
        </w:rPr>
      </w:pPr>
      <w:r w:rsidRPr="00B72664">
        <w:rPr>
          <w:rStyle w:val="StyleUnderline"/>
        </w:rPr>
        <w:t xml:space="preserve">Most </w:t>
      </w:r>
      <w:r w:rsidRPr="000D66B9">
        <w:rPr>
          <w:rStyle w:val="StyleUnderline"/>
          <w:highlight w:val="cyan"/>
        </w:rPr>
        <w:t>scholars assume that animals ‘obviously’ cannot give consent</w:t>
      </w:r>
      <w:r w:rsidRPr="00B72664">
        <w:rPr>
          <w:rStyle w:val="StyleUnderline"/>
        </w:rPr>
        <w:t xml:space="preserve"> in this form</w:t>
      </w:r>
      <w:r w:rsidRPr="00CE10D1">
        <w:rPr>
          <w:sz w:val="16"/>
        </w:rPr>
        <w:t>: they cannot sign written contracts and, even if they could, they would not understand the terms and conditions of the contract. To pretend that animals can consent, when they clearly do not understand the risks involved, would be politically dangerous. Indeed, as noted in the Introduction to this volume, animal exploitation industries often claim that animals consent to participate in research, agriculture, or entertainment. The pretence of consent becomes a weapon to defend animal exploitation, not an effective protection against it.</w:t>
      </w:r>
    </w:p>
    <w:p w14:paraId="426B91C0" w14:textId="77777777" w:rsidR="004E6A81" w:rsidRPr="00CE10D1" w:rsidRDefault="004E6A81" w:rsidP="004E6A81">
      <w:pPr>
        <w:rPr>
          <w:sz w:val="16"/>
        </w:rPr>
      </w:pPr>
      <w:r w:rsidRPr="00CE10D1">
        <w:rPr>
          <w:sz w:val="16"/>
        </w:rPr>
        <w:t xml:space="preserve">This would seem to imply that in the case of animals, we must rest content with dissent and assent, and not reach for the higher standard of consent. </w:t>
      </w:r>
      <w:r w:rsidRPr="00B72664">
        <w:rPr>
          <w:rStyle w:val="StyleUnderline"/>
        </w:rPr>
        <w:t xml:space="preserve">However, there is growing sense amongst many commentators that we need to rethink the </w:t>
      </w:r>
      <w:r w:rsidRPr="00B72664">
        <w:rPr>
          <w:rStyle w:val="StyleUnderline"/>
        </w:rPr>
        <w:lastRenderedPageBreak/>
        <w:t>standard of consent</w:t>
      </w:r>
      <w:r w:rsidRPr="00CE10D1">
        <w:rPr>
          <w:sz w:val="16"/>
        </w:rPr>
        <w:t xml:space="preserve">, even in the human case. History shows that </w:t>
      </w:r>
      <w:r w:rsidRPr="00B72664">
        <w:rPr>
          <w:rStyle w:val="StyleUnderline"/>
        </w:rPr>
        <w:t>the informed consent model, rather than protecting vulnerable individuals from being overburdened by a decision, often excludes them from the group of decision-makers and reinforces their marginalization through its strong focus on language and rationality</w:t>
      </w:r>
      <w:r w:rsidRPr="00CE10D1">
        <w:rPr>
          <w:sz w:val="16"/>
        </w:rPr>
        <w:t xml:space="preserve"> (Greenhough and Roe 2011: 48). Even for able-bodied, adult humans, the ‘paper-based’ standard of consent can fail to capture what is at stake. People are asked to sign contracts and agree to terms and conditions they have a hard time understanding, and may end up being bound by decisions that do not feel authentically their own (Parsons et al. 2016: 138).</w:t>
      </w:r>
    </w:p>
    <w:p w14:paraId="33C35CD9" w14:textId="77777777" w:rsidR="004E6A81" w:rsidRPr="00CE10D1" w:rsidRDefault="004E6A81" w:rsidP="004E6A81">
      <w:pPr>
        <w:rPr>
          <w:sz w:val="16"/>
        </w:rPr>
      </w:pPr>
      <w:r w:rsidRPr="00CE10D1">
        <w:rPr>
          <w:sz w:val="16"/>
        </w:rPr>
        <w:t>The Havasupai case illustrates this problem. In the early 1990s, Arizona State University recruited members of the Havasupai Tribe to participate in a research project on Type II diabetes, a common disease among members living in remote 102 parts of the Grand Canyon region. Tribal members were asked to supply blood samples and gave researchers blanket consent ‘to study the causes of behavioural/ medical disorders’. The blood samples were used for other research projects unrelated to Type II Diabetes, in particular, to study the origin of the tribe and inbreeding among members. The Havasupai Tribe challenged the contract they had signed, arguing that it was so broadly formulated as to be virtually meaningless, and that it had been written in English, the second language of most Havasupai members. The Arizona court rejected these arguments and determined that the degree of information and the consent given on this basis were sufficient for the contract to remain valid under the law.¹² In this case, and many others, the legal test of informed consent offers no guarantee of an ethical relationship, and no guarantee that the relationship will develop in ways that are responsive to the interests of all parties.</w:t>
      </w:r>
    </w:p>
    <w:p w14:paraId="68CDD276" w14:textId="77777777" w:rsidR="004E6A81" w:rsidRPr="0078198C" w:rsidRDefault="004E6A81" w:rsidP="004E6A81">
      <w:pPr>
        <w:rPr>
          <w:rStyle w:val="StyleUnderline"/>
        </w:rPr>
      </w:pPr>
      <w:r w:rsidRPr="00CE10D1">
        <w:rPr>
          <w:sz w:val="16"/>
        </w:rPr>
        <w:t xml:space="preserve">To address these defects of informed consent, some authors have been thinking about </w:t>
      </w:r>
      <w:r w:rsidRPr="000D66B9">
        <w:rPr>
          <w:rStyle w:val="StyleUnderline"/>
          <w:highlight w:val="cyan"/>
        </w:rPr>
        <w:t>new models of consent that are not</w:t>
      </w:r>
      <w:r w:rsidRPr="0078198C">
        <w:rPr>
          <w:rStyle w:val="StyleUnderline"/>
        </w:rPr>
        <w:t xml:space="preserve"> atomistic, </w:t>
      </w:r>
      <w:r w:rsidRPr="000D66B9">
        <w:rPr>
          <w:rStyle w:val="StyleUnderline"/>
          <w:highlight w:val="cyan"/>
        </w:rPr>
        <w:t>rationalist</w:t>
      </w:r>
      <w:r w:rsidRPr="0078198C">
        <w:rPr>
          <w:rStyle w:val="StyleUnderline"/>
        </w:rPr>
        <w:t>, and exclusionary</w:t>
      </w:r>
      <w:r w:rsidRPr="00CE10D1">
        <w:rPr>
          <w:sz w:val="16"/>
        </w:rPr>
        <w:t xml:space="preserve">. Greenhough and Roe (2011), for example, argue that in biomedical science and health geography, the body, which is relational, situated, and affectual, plays a key role in shaping relations. The relationships that matter most to people, and in which they are best at expressing their preferences, are constituted by ‘more-thanverbal forms of communication’ (Greenhough and Roe 2011: 49). On this model, meaningful or authentic consent is not determined by signing forms that withstand judicial scrutiny; rather, authentic consent is a practice—an ‘embodied skill’. An ethically defensible approach to consent would not just attend to legal signatures, but </w:t>
      </w:r>
      <w:r w:rsidRPr="000D66B9">
        <w:rPr>
          <w:rStyle w:val="StyleUnderline"/>
          <w:highlight w:val="cyan"/>
        </w:rPr>
        <w:t>would be responsive</w:t>
      </w:r>
      <w:r w:rsidRPr="0078198C">
        <w:rPr>
          <w:rStyle w:val="StyleUnderline"/>
        </w:rPr>
        <w:t xml:space="preserve"> in an ongoing way to embodied expressions of fear, anxiety, confusion, hesitation, mistrust, and other manifestations of the withdrawal of authentic consent.</w:t>
      </w:r>
    </w:p>
    <w:p w14:paraId="3B0FECB5" w14:textId="77777777" w:rsidR="004E6A81" w:rsidRPr="00CE10D1" w:rsidRDefault="004E6A81" w:rsidP="004E6A81">
      <w:pPr>
        <w:rPr>
          <w:sz w:val="16"/>
        </w:rPr>
      </w:pPr>
      <w:r w:rsidRPr="00CE10D1">
        <w:rPr>
          <w:sz w:val="16"/>
        </w:rPr>
        <w:t xml:space="preserve">As Greenhough and Roe note, this idea of </w:t>
      </w:r>
      <w:r w:rsidRPr="00595BC6">
        <w:rPr>
          <w:rStyle w:val="StyleUnderline"/>
        </w:rPr>
        <w:t>embodied consent</w:t>
      </w:r>
      <w:r w:rsidRPr="007A7C50">
        <w:rPr>
          <w:rStyle w:val="StyleUnderline"/>
        </w:rPr>
        <w:t xml:space="preserve"> may have important potential for thinking about animals’ rights to self-determination</w:t>
      </w:r>
      <w:r w:rsidRPr="00CE10D1">
        <w:rPr>
          <w:sz w:val="16"/>
        </w:rPr>
        <w:t xml:space="preserve">. Just as the body plays a vital role in shaping human relationships, it is a central means of communication among animals. </w:t>
      </w:r>
      <w:r w:rsidRPr="007A7C50">
        <w:rPr>
          <w:rStyle w:val="StyleUnderline"/>
        </w:rPr>
        <w:t>Animals readily use their bodies, their facial expressions, and their chemical, olfactory, and other senses, to communicate willingness to embark on or to reject a project. As experts in somatic sensibility, animals have a tremendous repertoire of communicative skills</w:t>
      </w:r>
      <w:r w:rsidRPr="00CE10D1">
        <w:rPr>
          <w:sz w:val="16"/>
        </w:rPr>
        <w:t>. These are the forms of embodied behaviour and expressions that we must understand if we want to learn about animals’ preferences. When we approach the question of consent from this perspective, we shift the question from ‘Can animals sign and understand contracts?’ to ‘Under what conditions do animals consent in lived relationships with one another, and can we develop a similar model for human–animal relationships?’ Once we accept that animals are ¹² Tilousi v. Arizona State Univ. Bd. of Regents, No. 04-CV-1290, 2005 WL 6199562 (D. Ariz., Mar. 3, 2005) (U.S.). 103 experts on their own lives (Greenhough and Roe 2011: 60), our focus shifts from trying to fit animals into our world to developing background conditions that help animals maximally secure their interests on their own terms and under their own conditions. In paediatric ethics, there is a general presumption that participation must be secured ‘to the greatest extent possible in the decision-making process’ (Tri-Council 2014: art. 3.9a), and I would argue the same principle requires that we empower animals, in this sense, to make their own decisions through embodied consent.</w:t>
      </w:r>
    </w:p>
    <w:p w14:paraId="6CF8AE8C" w14:textId="77777777" w:rsidR="004E6A81" w:rsidRPr="00CE10D1" w:rsidRDefault="004E6A81" w:rsidP="004E6A81">
      <w:pPr>
        <w:rPr>
          <w:sz w:val="16"/>
        </w:rPr>
      </w:pPr>
      <w:r w:rsidRPr="007A7C50">
        <w:rPr>
          <w:rStyle w:val="StyleUnderline"/>
        </w:rPr>
        <w:t xml:space="preserve">How exactly would this differ from the assent model? </w:t>
      </w:r>
      <w:r w:rsidRPr="00595BC6">
        <w:rPr>
          <w:rStyle w:val="StyleUnderline"/>
        </w:rPr>
        <w:t>Embodied consent</w:t>
      </w:r>
      <w:r w:rsidRPr="00CE10D1">
        <w:rPr>
          <w:sz w:val="16"/>
        </w:rPr>
        <w:t xml:space="preserve">, as I envision it, </w:t>
      </w:r>
      <w:r w:rsidRPr="007A7C50">
        <w:rPr>
          <w:rStyle w:val="StyleUnderline"/>
        </w:rPr>
        <w:t>would not rely on a legal guardian in the same way</w:t>
      </w:r>
      <w:r w:rsidRPr="00CE10D1">
        <w:rPr>
          <w:sz w:val="16"/>
        </w:rPr>
        <w:t xml:space="preserve">. Like the assent model, the embodied consent model requires both interpretation (what is the animals’ subjective will?) and protection (would allowing the animal to act upon her subjective will threaten her basic objective interests?). As we saw earlier, </w:t>
      </w:r>
      <w:r w:rsidRPr="007A7C50">
        <w:rPr>
          <w:rStyle w:val="StyleUnderline"/>
        </w:rPr>
        <w:t>in the case of the assent model, these dual tasks are assigned to a single human: the legal guardian</w:t>
      </w:r>
      <w:r w:rsidRPr="00CE10D1">
        <w:rPr>
          <w:sz w:val="16"/>
        </w:rPr>
        <w:t xml:space="preserve">. By contrast, </w:t>
      </w:r>
      <w:r w:rsidRPr="007A7C50">
        <w:rPr>
          <w:rStyle w:val="StyleUnderline"/>
        </w:rPr>
        <w:t>an embodied consent model would separate those tasks, and moreover would not leave either to the sole discretion of a single individual. Rather</w:t>
      </w:r>
      <w:r w:rsidRPr="00CE10D1">
        <w:rPr>
          <w:sz w:val="16"/>
        </w:rPr>
        <w:t xml:space="preserve">, embodied consent would operate </w:t>
      </w:r>
      <w:r w:rsidRPr="007A7C50">
        <w:rPr>
          <w:rStyle w:val="StyleUnderline"/>
        </w:rPr>
        <w:t>through public discussion</w:t>
      </w:r>
      <w:r w:rsidRPr="00CE10D1">
        <w:rPr>
          <w:sz w:val="16"/>
        </w:rPr>
        <w:t xml:space="preserve"> (as the basis for interpretation) </w:t>
      </w:r>
      <w:r w:rsidRPr="007A7C50">
        <w:rPr>
          <w:rStyle w:val="StyleUnderline"/>
        </w:rPr>
        <w:t>and</w:t>
      </w:r>
      <w:r w:rsidRPr="00CE10D1">
        <w:rPr>
          <w:sz w:val="16"/>
        </w:rPr>
        <w:t xml:space="preserve"> </w:t>
      </w:r>
      <w:r w:rsidRPr="007A7C50">
        <w:rPr>
          <w:rStyle w:val="StyleUnderline"/>
        </w:rPr>
        <w:t>public standard-setting</w:t>
      </w:r>
      <w:r w:rsidRPr="00CE10D1">
        <w:rPr>
          <w:sz w:val="16"/>
        </w:rPr>
        <w:t xml:space="preserve"> (as the basis for decisions about protection). Let me explain these two processes.</w:t>
      </w:r>
    </w:p>
    <w:p w14:paraId="1B4D260D" w14:textId="77777777" w:rsidR="004E6A81" w:rsidRPr="007A7C50" w:rsidRDefault="004E6A81" w:rsidP="004E6A81">
      <w:pPr>
        <w:rPr>
          <w:rStyle w:val="StyleUnderline"/>
        </w:rPr>
      </w:pPr>
      <w:r w:rsidRPr="00CE10D1">
        <w:rPr>
          <w:sz w:val="16"/>
        </w:rPr>
        <w:t xml:space="preserve">Interpretation: </w:t>
      </w:r>
      <w:r w:rsidRPr="000D66B9">
        <w:rPr>
          <w:rStyle w:val="StyleUnderline"/>
          <w:highlight w:val="cyan"/>
        </w:rPr>
        <w:t>Embodied consent is</w:t>
      </w:r>
      <w:r w:rsidRPr="007A7C50">
        <w:rPr>
          <w:rStyle w:val="StyleUnderline"/>
        </w:rPr>
        <w:t xml:space="preserve"> inherently </w:t>
      </w:r>
      <w:r w:rsidRPr="000D66B9">
        <w:rPr>
          <w:rStyle w:val="StyleUnderline"/>
          <w:highlight w:val="cyan"/>
        </w:rPr>
        <w:t>relational rather than atomistic</w:t>
      </w:r>
      <w:r w:rsidRPr="007A7C50">
        <w:rPr>
          <w:rStyle w:val="StyleUnderline"/>
        </w:rPr>
        <w:t>; it relies on a host of verbal and non-verbal signals of communication and is developed through direct social and personal experience.¹³ Interpretation does not lie with one single legal guardian, but shifts to the social environment of animals, which varies depending on where the animals are and what work they do.</w:t>
      </w:r>
    </w:p>
    <w:p w14:paraId="79B9777E" w14:textId="77777777" w:rsidR="004E6A81" w:rsidRPr="00CE10D1" w:rsidRDefault="004E6A81" w:rsidP="004E6A81">
      <w:pPr>
        <w:rPr>
          <w:sz w:val="16"/>
        </w:rPr>
      </w:pPr>
      <w:r w:rsidRPr="00CE10D1">
        <w:rPr>
          <w:sz w:val="16"/>
        </w:rPr>
        <w:lastRenderedPageBreak/>
        <w:t>At first sight, this might appear to open up the opportunity for individuals to evade responsibility, leading to a version of the ‘tragedy of the commons’. But if carefully designed, embodied consent expands the network of people responsible for correctly interpreting animals’ preferences. We can avoid making animals dependent on a single interpreter,¹⁴ and multiply their chances of contesting paternalistic routines and structures by involving multiple parties, with different views and experiences. If we demand that the community attends and carefully listens to animals, and takes their desires and preferences seriously, citizens will ¹³ Embodied consent can only be secured from animals in a safe, responsive, and trusting environment (Noble-Carr 2006). Animals must have enough time to make considered decisions, and consent must be obtained on an ongoing basis, rather than as a one-off (Dockett and Parry 2011: 234). ¹⁴ Donaldson and Kymlicka have argued that even well-intentioned farmed animal sanctuaries risk becoming ‘total institutions’—operating on a paternalist model that limits animals’ participation in key decisions affecting their lives and that can diminish animals’ well-being and ultimately infringe their rights (2015: 56–7). Having only one guardian-interpreter, without formal rules that guide or limit the interpreter’s actions, can similarly create a total environment for animal workers that thwarts their rights. See also Gheaus’ argument that vulnerable individuals should not be subject to ‘monopolies of care’ (Gheaus 2018). 104 gradually become experienced and skilled interpreters for animals, just as they become more experienced in listening to and understanding other people. Rather than perpetuating the common view that animals need a guardian to protect them, community interpretation would move us toward normalizing, empowering, and including animals as decision-makers.</w:t>
      </w:r>
    </w:p>
    <w:p w14:paraId="5B2A1482" w14:textId="77777777" w:rsidR="004E6A81" w:rsidRPr="00CE10D1" w:rsidRDefault="004E6A81" w:rsidP="004E6A81">
      <w:pPr>
        <w:rPr>
          <w:sz w:val="16"/>
        </w:rPr>
      </w:pPr>
      <w:r w:rsidRPr="00CE10D1">
        <w:rPr>
          <w:sz w:val="16"/>
        </w:rPr>
        <w:t>Protection: Like the assent model, embodied consent would ascribe certain objective interests to animals—interests considered so vital they could justify overriding an animals’ expressed subjective will. However, these interests would be understood differently from the assent model. Determining the limits of an animal’s subjective will is not assigned to the judgement of an individual guardian, but would be secured primarily through the collective elaboration of legal rules against particular kinds of harms or risks or force. As with human labourers in liberal democracies, there would be procedural and substantive limits to animals’ ability to consent in the workplace. On the procedural side, consent must be secured absent of force, fraud or deceit, duress, or any ‘ulterior form of constraint or coercion’ (Nuremberg Code 1949: art. 1). On the substantive side, individuals would not be permitted to consent to death (or killing, more precisely), or to severe violations of their bodily and mental integrity.</w:t>
      </w:r>
    </w:p>
    <w:p w14:paraId="7861A341" w14:textId="77777777" w:rsidR="004E6A81" w:rsidRPr="00A2093C" w:rsidRDefault="004E6A81" w:rsidP="004E6A81">
      <w:pPr>
        <w:rPr>
          <w:rStyle w:val="StyleUnderline"/>
        </w:rPr>
      </w:pPr>
      <w:r w:rsidRPr="00CE10D1">
        <w:rPr>
          <w:sz w:val="16"/>
        </w:rPr>
        <w:t xml:space="preserve">These limits illuminate another crucial difference. </w:t>
      </w:r>
      <w:r w:rsidRPr="00A2093C">
        <w:rPr>
          <w:rStyle w:val="StyleUnderline"/>
        </w:rPr>
        <w:t>Whereas the assent model positively determines the conditions under which an animal’s volition is valid, the embodied consent model delineates the ‘outer limits’ of animals’ ability to consent by negatively determining when their consent is invalid</w:t>
      </w:r>
      <w:r w:rsidRPr="00CE10D1">
        <w:rPr>
          <w:sz w:val="16"/>
        </w:rPr>
        <w:t xml:space="preserve">. This means the test is far less pervasive, and more likely to avoid paternalism, domination, and instrumentalization. </w:t>
      </w:r>
      <w:r w:rsidRPr="00A2093C">
        <w:rPr>
          <w:rStyle w:val="StyleUnderline"/>
        </w:rPr>
        <w:t>It provides a learning laboratory so animals learn from their own mistakes and secures broad rights to self-determination that enable animals to develop their own modes of being and living.</w:t>
      </w:r>
    </w:p>
    <w:p w14:paraId="54C0E142" w14:textId="77777777" w:rsidR="004E6A81" w:rsidRPr="00CE10D1" w:rsidRDefault="004E6A81" w:rsidP="004E6A81">
      <w:pPr>
        <w:rPr>
          <w:sz w:val="16"/>
        </w:rPr>
      </w:pPr>
      <w:r w:rsidRPr="00CE10D1">
        <w:rPr>
          <w:sz w:val="16"/>
        </w:rPr>
        <w:t>Not every animal will necessarily profit from suddenly having this much selfdetermination, particularly if they are abused survivors or have suffered from overly paternalistic relationships that have generated learned helplessness. Donaldson and Kymlicka draw on the literature on citizenship for children to argue for ‘scaffolding’ meaningful choice for animals (2016b). Scaffolding emerges from a social constructivist theory that suggests we foster animals’ ability to make decisions by reasonable measures like structured interaction, learning, and training. We could begin to empower animals to make use of their right to dissent, and gradually move towards the assent model. We would not stop there, however, because if we maintained the assent standard as the default for animals, we would fail to envision a society legitimated and governed by processes accessible to all members. Once animals acquire the necessary expertise to make self-determined decisions as embodied consenters, some of the scaffolds (i.e., the legal guardian) can be removed. 105</w:t>
      </w:r>
    </w:p>
    <w:p w14:paraId="068E8981" w14:textId="77777777" w:rsidR="004E6A81" w:rsidRPr="00CE10D1" w:rsidRDefault="004E6A81" w:rsidP="004E6A81">
      <w:pPr>
        <w:rPr>
          <w:sz w:val="16"/>
        </w:rPr>
      </w:pPr>
      <w:r w:rsidRPr="00CE10D1">
        <w:rPr>
          <w:sz w:val="16"/>
        </w:rPr>
        <w:t xml:space="preserve">So </w:t>
      </w:r>
      <w:r w:rsidRPr="00A2093C">
        <w:rPr>
          <w:rStyle w:val="StyleUnderline"/>
        </w:rPr>
        <w:t>the embodied consent model is</w:t>
      </w:r>
      <w:r w:rsidRPr="00CE10D1">
        <w:rPr>
          <w:sz w:val="16"/>
        </w:rPr>
        <w:t xml:space="preserve">, I believe, </w:t>
      </w:r>
      <w:r w:rsidRPr="000D66B9">
        <w:rPr>
          <w:rStyle w:val="StyleUnderline"/>
          <w:highlight w:val="cyan"/>
        </w:rPr>
        <w:t>genuinely distinct from</w:t>
      </w:r>
      <w:r w:rsidRPr="00A2093C">
        <w:rPr>
          <w:rStyle w:val="StyleUnderline"/>
        </w:rPr>
        <w:t xml:space="preserve">, and preferable to, both </w:t>
      </w:r>
      <w:r w:rsidRPr="000D66B9">
        <w:rPr>
          <w:rStyle w:val="StyleUnderline"/>
          <w:highlight w:val="cyan"/>
        </w:rPr>
        <w:t>the dissent and assent models</w:t>
      </w:r>
      <w:r w:rsidRPr="00A2093C">
        <w:rPr>
          <w:rStyle w:val="StyleUnderline"/>
        </w:rPr>
        <w:t xml:space="preserve">. </w:t>
      </w:r>
      <w:r w:rsidRPr="00CE10D1">
        <w:rPr>
          <w:sz w:val="16"/>
        </w:rPr>
        <w:t xml:space="preserve">However, it also differs from the original standard of informed consent. We can distinguish embodied consent from informed consent along two lines. First, </w:t>
      </w:r>
      <w:r w:rsidRPr="00A2093C">
        <w:rPr>
          <w:rStyle w:val="StyleUnderline"/>
        </w:rPr>
        <w:t xml:space="preserve">embodied consent </w:t>
      </w:r>
      <w:r w:rsidRPr="000D66B9">
        <w:rPr>
          <w:rStyle w:val="StyleUnderline"/>
          <w:highlight w:val="cyan"/>
        </w:rPr>
        <w:t>does not rely on the sovereign will of isolated individuals, but</w:t>
      </w:r>
      <w:r w:rsidRPr="00A2093C">
        <w:rPr>
          <w:rStyle w:val="StyleUnderline"/>
        </w:rPr>
        <w:t xml:space="preserve"> involves </w:t>
      </w:r>
      <w:r w:rsidRPr="000D66B9">
        <w:rPr>
          <w:rStyle w:val="StyleUnderline"/>
          <w:highlight w:val="cyan"/>
        </w:rPr>
        <w:t>a</w:t>
      </w:r>
      <w:r w:rsidRPr="00A2093C">
        <w:rPr>
          <w:rStyle w:val="StyleUnderline"/>
        </w:rPr>
        <w:t xml:space="preserve"> more ‘</w:t>
      </w:r>
      <w:r w:rsidRPr="000D66B9">
        <w:rPr>
          <w:rStyle w:val="StyleUnderline"/>
          <w:highlight w:val="cyan"/>
        </w:rPr>
        <w:t>distributed’</w:t>
      </w:r>
      <w:r w:rsidRPr="00A2093C">
        <w:rPr>
          <w:rStyle w:val="StyleUnderline"/>
        </w:rPr>
        <w:t xml:space="preserve"> account of </w:t>
      </w:r>
      <w:r w:rsidRPr="000D66B9">
        <w:rPr>
          <w:rStyle w:val="StyleUnderline"/>
          <w:highlight w:val="cyan"/>
        </w:rPr>
        <w:t>freedom</w:t>
      </w:r>
      <w:r w:rsidRPr="00CE10D1">
        <w:rPr>
          <w:sz w:val="16"/>
        </w:rPr>
        <w:t xml:space="preserve">, recognizing how we rely on others to make our will effective. Second, </w:t>
      </w:r>
      <w:r w:rsidRPr="00A2093C">
        <w:rPr>
          <w:rStyle w:val="StyleUnderline"/>
        </w:rPr>
        <w:t xml:space="preserve">the mode of communication is </w:t>
      </w:r>
      <w:r w:rsidRPr="000D66B9">
        <w:rPr>
          <w:rStyle w:val="StyleUnderline"/>
          <w:highlight w:val="cyan"/>
        </w:rPr>
        <w:t>not</w:t>
      </w:r>
      <w:r w:rsidRPr="00A2093C">
        <w:rPr>
          <w:rStyle w:val="StyleUnderline"/>
        </w:rPr>
        <w:t xml:space="preserve"> based on </w:t>
      </w:r>
      <w:r w:rsidRPr="000D66B9">
        <w:rPr>
          <w:rStyle w:val="StyleUnderline"/>
          <w:highlight w:val="cyan"/>
        </w:rPr>
        <w:t>legalistic</w:t>
      </w:r>
      <w:r w:rsidRPr="00A2093C">
        <w:rPr>
          <w:rStyle w:val="StyleUnderline"/>
        </w:rPr>
        <w:t xml:space="preserve"> forms of </w:t>
      </w:r>
      <w:r w:rsidRPr="000D66B9">
        <w:rPr>
          <w:rStyle w:val="StyleUnderline"/>
          <w:highlight w:val="cyan"/>
        </w:rPr>
        <w:t>communication</w:t>
      </w:r>
      <w:r w:rsidRPr="00A2093C">
        <w:rPr>
          <w:rStyle w:val="StyleUnderline"/>
        </w:rPr>
        <w:t xml:space="preserve"> </w:t>
      </w:r>
      <w:r w:rsidRPr="00CE10D1">
        <w:rPr>
          <w:sz w:val="16"/>
        </w:rPr>
        <w:t>(e.g., signature) that risk concealing important information. Embodied consent relies on a more holistic approach by interpreting body language and intersubjective somatic communication.</w:t>
      </w:r>
    </w:p>
    <w:p w14:paraId="253DDC40" w14:textId="77777777" w:rsidR="004E6A81" w:rsidRPr="00A2093C" w:rsidRDefault="004E6A81" w:rsidP="004E6A81">
      <w:pPr>
        <w:rPr>
          <w:rStyle w:val="StyleUnderline"/>
        </w:rPr>
      </w:pPr>
      <w:r w:rsidRPr="00CE10D1">
        <w:rPr>
          <w:sz w:val="16"/>
        </w:rPr>
        <w:t xml:space="preserve">Embodied and informed consent are, however, alike in key respects, including the importance of information. Even on an embodied conception of consent, animals cannot be asked for their consent unless they have access to all information necessary to make an informed decision. </w:t>
      </w:r>
      <w:r w:rsidRPr="00A2093C">
        <w:rPr>
          <w:rStyle w:val="StyleUnderline"/>
        </w:rPr>
        <w:t>Animals may not understand human language well enough to determine the possible risks and benefits of an offer, but this does not absolve humans of our responsibility to inform animals.</w:t>
      </w:r>
    </w:p>
    <w:p w14:paraId="51375A8A" w14:textId="77777777" w:rsidR="004E6A81" w:rsidRDefault="004E6A81" w:rsidP="004E6A81">
      <w:pPr>
        <w:rPr>
          <w:sz w:val="16"/>
        </w:rPr>
      </w:pPr>
      <w:r w:rsidRPr="00A2093C">
        <w:rPr>
          <w:rStyle w:val="StyleUnderline"/>
        </w:rPr>
        <w:t>We must learn more about how animals collect and share information</w:t>
      </w:r>
      <w:r w:rsidRPr="00CE10D1">
        <w:rPr>
          <w:sz w:val="16"/>
        </w:rPr>
        <w:t xml:space="preserve">. We know that when animals make decisions, they can communicate them directly to other animals. In large groups, for example, many communicate locally with spatial neighbours to express their viewpoint via body posture, ritualized movement, specific vocalization, chemical trails, or other cues (Conradt and Roper 2005: 454). Decision-making among animals may sometimes be spontaneous and animals may instinctively make certain decisions, just as we do. But </w:t>
      </w:r>
      <w:r w:rsidRPr="00A2093C">
        <w:rPr>
          <w:rStyle w:val="StyleUnderline"/>
        </w:rPr>
        <w:lastRenderedPageBreak/>
        <w:t>they often make decisions after engaging in complex and elaborate informative and deliberative processes</w:t>
      </w:r>
      <w:r w:rsidRPr="00CE10D1">
        <w:rPr>
          <w:sz w:val="16"/>
        </w:rPr>
        <w:t>. New research reveals that many animals spend considerable time collecting data and assessing it before making their decision (Cronin and Stumpe 2014: 7; King and Sueur 2011: 1251; Möglich and Hölldobler 1974). These insights should prompt us to be more creative in developing ethical and political standards of human–animal relationships, so we can better inform animals of their options.</w:t>
      </w:r>
    </w:p>
    <w:p w14:paraId="5399516C" w14:textId="77777777" w:rsidR="004E6A81" w:rsidRDefault="004E6A81" w:rsidP="004E6A81">
      <w:pPr>
        <w:pStyle w:val="Heading4"/>
      </w:pPr>
      <w:r>
        <w:t xml:space="preserve">Human-nature dualism is unsustainable and will result in climate fascism and extinction---it’s try or die to reorient away from complete annihilation </w:t>
      </w:r>
    </w:p>
    <w:p w14:paraId="3BD58EA7" w14:textId="77777777" w:rsidR="004E6A81" w:rsidRPr="00365524" w:rsidRDefault="004E6A81" w:rsidP="004E6A81">
      <w:r w:rsidRPr="004C4EF8">
        <w:rPr>
          <w:rFonts w:eastAsiaTheme="majorEastAsia" w:cstheme="majorBidi"/>
          <w:b/>
          <w:iCs/>
          <w:sz w:val="26"/>
        </w:rPr>
        <w:t>Ray 24</w:t>
      </w:r>
      <w:r>
        <w:t xml:space="preserve"> (</w:t>
      </w:r>
      <w:r w:rsidRPr="004C4EF8">
        <w:t>Gene Ray</w:t>
      </w:r>
      <w:r>
        <w:t xml:space="preserve">, </w:t>
      </w:r>
      <w:r w:rsidRPr="003E3952">
        <w:t>Associate Professor in the CCC Research-Based Master Program at HEAD-Genève, where he has taught the Critical Studies seminar since 2008</w:t>
      </w:r>
      <w:r w:rsidRPr="004C4EF8">
        <w:t xml:space="preserve">. Surviving the Globe. Searccch, 2024, pp.30-47. </w:t>
      </w:r>
      <w:r>
        <w:t>kcv.)</w:t>
      </w:r>
    </w:p>
    <w:p w14:paraId="0ACE5E29" w14:textId="77777777" w:rsidR="004E6A81" w:rsidRPr="00490074" w:rsidRDefault="004E6A81" w:rsidP="004E6A81">
      <w:pPr>
        <w:rPr>
          <w:sz w:val="12"/>
        </w:rPr>
      </w:pPr>
      <w:r w:rsidRPr="00365524">
        <w:rPr>
          <w:sz w:val="12"/>
        </w:rPr>
        <w:t>“What we call progress is this storm.”5 “</w:t>
      </w:r>
      <w:r w:rsidRPr="000B7DEE">
        <w:rPr>
          <w:rStyle w:val="StyleUnderline"/>
        </w:rPr>
        <w:t xml:space="preserve">In a rapidly warming </w:t>
      </w:r>
      <w:r w:rsidRPr="00490074">
        <w:rPr>
          <w:rStyle w:val="StyleUnderline"/>
        </w:rPr>
        <w:t xml:space="preserve">world, </w:t>
      </w:r>
      <w:r w:rsidRPr="000D66B9">
        <w:rPr>
          <w:rStyle w:val="StyleUnderline"/>
          <w:highlight w:val="cyan"/>
        </w:rPr>
        <w:t>the room for any modernist theodicy is rapidly disappearing</w:t>
      </w:r>
      <w:r w:rsidRPr="00490074">
        <w:rPr>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490074">
        <w:rPr>
          <w:rStyle w:val="StyleUnderline"/>
        </w:rPr>
        <w:t>the global implies “intensive capitalist globalization,” science and technology, processes of modernization, and narratives of development and progress: “uneven capitalist development, inflected by class, gender and race</w:t>
      </w:r>
      <w:r w:rsidRPr="00490074">
        <w:rPr>
          <w:sz w:val="12"/>
        </w:rPr>
        <w:t xml:space="preserve">.”11 </w:t>
      </w:r>
      <w:r w:rsidRPr="00490074">
        <w:rPr>
          <w:rStyle w:val="StyleUnderlin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490074">
        <w:rPr>
          <w:sz w:val="12"/>
        </w:rPr>
        <w:t xml:space="preserve">. The planetary, for Chakrabarty, is the object of Earth System Science, a research community constituted by the urgent need to understand “global warming” and climate change. </w:t>
      </w:r>
      <w:r w:rsidRPr="00490074">
        <w:rPr>
          <w:rStyle w:val="StyleUnderline"/>
        </w:rPr>
        <w:t>The macro-perspective of the planetary encompasses billions of planets, stars and galaxies, across billions of lightyears of space-time: it sees the earth in this immensity, as one planet among many</w:t>
      </w:r>
      <w:r w:rsidRPr="00490074">
        <w:rPr>
          <w:sz w:val="12"/>
        </w:rPr>
        <w:t xml:space="preserve">.12  Global and planetary denote what Chakrabarty calls different “regimes of historicity.”13 </w:t>
      </w:r>
      <w:r w:rsidRPr="00490074">
        <w:rPr>
          <w:rStyle w:val="StyleUnderline"/>
        </w:rPr>
        <w:t>The global is concerned with “the history of the globe made by the logics of empires, capital, and technology</w:t>
      </w:r>
      <w:r w:rsidRPr="00490074">
        <w:rPr>
          <w:sz w:val="12"/>
        </w:rPr>
        <w:t xml:space="preserve">”: or, better, with the plural histories of the globe, for there is no one modernity, experienced and lived in the same way by all people.14 For the global, </w:t>
      </w:r>
      <w:r w:rsidRPr="000D66B9">
        <w:rPr>
          <w:rStyle w:val="StyleUnderline"/>
          <w:highlight w:val="cyan"/>
        </w:rPr>
        <w:t xml:space="preserve">the social reproduction of capitalist relations reappears as the new problem of </w:t>
      </w:r>
      <w:r w:rsidRPr="00490074">
        <w:rPr>
          <w:rStyle w:val="StyleUnderline"/>
        </w:rPr>
        <w:t xml:space="preserve">“sustainability”: the challenge of </w:t>
      </w:r>
      <w:r w:rsidRPr="000D66B9">
        <w:rPr>
          <w:rStyle w:val="StyleUnderline"/>
          <w:highlight w:val="cyan"/>
        </w:rPr>
        <w:t xml:space="preserve">sustaining modernity, </w:t>
      </w:r>
      <w:r w:rsidRPr="005525C1">
        <w:rPr>
          <w:rStyle w:val="StyleUnderline"/>
        </w:rPr>
        <w:t xml:space="preserve">economic development </w:t>
      </w:r>
      <w:r w:rsidRPr="000D66B9">
        <w:rPr>
          <w:rStyle w:val="StyleUnderline"/>
          <w:highlight w:val="cyan"/>
        </w:rPr>
        <w:t xml:space="preserve">(growth) and </w:t>
      </w:r>
      <w:r w:rsidRPr="005525C1">
        <w:rPr>
          <w:rStyle w:val="StyleUnderline"/>
        </w:rPr>
        <w:t xml:space="preserve">economic </w:t>
      </w:r>
      <w:r w:rsidRPr="000D66B9">
        <w:rPr>
          <w:rStyle w:val="StyleUnderline"/>
          <w:highlight w:val="cyan"/>
        </w:rPr>
        <w:t>profits</w:t>
      </w:r>
      <w:r w:rsidRPr="00490074">
        <w:rPr>
          <w:sz w:val="12"/>
        </w:rPr>
        <w:t xml:space="preserve">. The planetary, taking a vastly longer and impersonal view, is concerned with the formation and state-changes of planets: “the history of the planet, the history of life on the planet.”15 </w:t>
      </w:r>
      <w:r w:rsidRPr="000D66B9">
        <w:rPr>
          <w:rStyle w:val="StyleUnderline"/>
          <w:highlight w:val="cyan"/>
        </w:rPr>
        <w:t>The planetary view looks beyond the</w:t>
      </w:r>
      <w:r w:rsidRPr="00490074">
        <w:rPr>
          <w:rStyle w:val="StyleUnderline"/>
        </w:rPr>
        <w:t xml:space="preserve"> sustainability of any </w:t>
      </w:r>
      <w:r w:rsidRPr="000D66B9">
        <w:rPr>
          <w:rStyle w:val="StyleUnderline"/>
          <w:highlight w:val="cyan"/>
        </w:rPr>
        <w:t xml:space="preserve">modern world </w:t>
      </w:r>
      <w:r w:rsidRPr="00490074">
        <w:rPr>
          <w:rStyle w:val="StyleUnderline"/>
        </w:rPr>
        <w:t xml:space="preserve">or “civilization,” in order </w:t>
      </w:r>
      <w:r w:rsidRPr="000D66B9">
        <w:rPr>
          <w:rStyle w:val="StyleUnderline"/>
          <w:highlight w:val="cyan"/>
        </w:rPr>
        <w:t xml:space="preserve">to </w:t>
      </w:r>
      <w:r w:rsidRPr="00490074">
        <w:rPr>
          <w:rStyle w:val="StyleUnderline"/>
        </w:rPr>
        <w:t>investigate “</w:t>
      </w:r>
      <w:r w:rsidRPr="000D66B9">
        <w:rPr>
          <w:rStyle w:val="StyleUnderline"/>
          <w:highlight w:val="cyan"/>
        </w:rPr>
        <w:t>habitability</w:t>
      </w:r>
      <w:r w:rsidRPr="00490074">
        <w:rPr>
          <w:rStyle w:val="StyleUnderline"/>
        </w:rPr>
        <w:t xml:space="preserve">,” or the conditions </w:t>
      </w:r>
      <w:r w:rsidRPr="000D66B9">
        <w:rPr>
          <w:rStyle w:val="StyleUnderline"/>
          <w:highlight w:val="cyan"/>
        </w:rPr>
        <w:t xml:space="preserve">for life </w:t>
      </w:r>
      <w:r w:rsidRPr="00490074">
        <w:rPr>
          <w:rStyle w:val="StyleUnderline"/>
        </w:rPr>
        <w:t>on planets</w:t>
      </w:r>
      <w:r w:rsidRPr="00490074">
        <w:rPr>
          <w:sz w:val="12"/>
        </w:rPr>
        <w:t>, as such. “</w:t>
      </w:r>
      <w:r w:rsidRPr="00490074">
        <w:rPr>
          <w:rStyle w:val="StyleUnderline"/>
        </w:rPr>
        <w:t xml:space="preserve">Habitability does </w:t>
      </w:r>
      <w:r w:rsidRPr="000D66B9">
        <w:rPr>
          <w:rStyle w:val="StyleUnderline"/>
          <w:highlight w:val="cyan"/>
        </w:rPr>
        <w:t xml:space="preserve">not </w:t>
      </w:r>
      <w:r w:rsidRPr="00490074">
        <w:rPr>
          <w:rStyle w:val="StyleUnderline"/>
        </w:rPr>
        <w:t xml:space="preserve">reference </w:t>
      </w:r>
      <w:r w:rsidRPr="000D66B9">
        <w:rPr>
          <w:rStyle w:val="StyleUnderline"/>
          <w:highlight w:val="cyan"/>
        </w:rPr>
        <w:t>humans</w:t>
      </w:r>
      <w:r w:rsidRPr="00490074">
        <w:rPr>
          <w:sz w:val="12"/>
        </w:rPr>
        <w:t xml:space="preserve">…. </w:t>
      </w:r>
      <w:r w:rsidRPr="000D66B9">
        <w:rPr>
          <w:rStyle w:val="StyleUnderline"/>
          <w:highlight w:val="cyan"/>
        </w:rPr>
        <w:t>The question</w:t>
      </w:r>
      <w:r w:rsidRPr="000D66B9">
        <w:rPr>
          <w:sz w:val="12"/>
          <w:highlight w:val="cyan"/>
        </w:rPr>
        <w:t xml:space="preserve"> </w:t>
      </w:r>
      <w:r w:rsidRPr="00490074">
        <w:rPr>
          <w:sz w:val="12"/>
        </w:rPr>
        <w:t xml:space="preserve">at the center of the habitability problem </w:t>
      </w:r>
      <w:r w:rsidRPr="000D66B9">
        <w:rPr>
          <w:rStyle w:val="StyleUnderline"/>
          <w:highlight w:val="cyan"/>
        </w:rPr>
        <w:t xml:space="preserve">is </w:t>
      </w:r>
      <w:r w:rsidRPr="00490074">
        <w:rPr>
          <w:rStyle w:val="StyleUnderline"/>
        </w:rPr>
        <w:t>not what life is or how it is managed in the interest of power</w:t>
      </w:r>
      <w:r w:rsidRPr="00490074">
        <w:rPr>
          <w:sz w:val="12"/>
        </w:rPr>
        <w:t xml:space="preserve"> [i.e., “biopolitics”] </w:t>
      </w:r>
      <w:r w:rsidRPr="00490074">
        <w:rPr>
          <w:rStyle w:val="StyleUnderline"/>
        </w:rPr>
        <w:t>but</w:t>
      </w:r>
      <w:r w:rsidRPr="00490074">
        <w:rPr>
          <w:sz w:val="12"/>
        </w:rPr>
        <w:t xml:space="preserve"> rather </w:t>
      </w:r>
      <w:r w:rsidRPr="000D66B9">
        <w:rPr>
          <w:rStyle w:val="StyleUnderline"/>
          <w:highlight w:val="cyan"/>
        </w:rPr>
        <w:t xml:space="preserve">what makes a planet friendly to </w:t>
      </w:r>
      <w:r w:rsidRPr="00490074">
        <w:rPr>
          <w:rStyle w:val="StyleUnderline"/>
        </w:rPr>
        <w:t xml:space="preserve">the continuous existence of </w:t>
      </w:r>
      <w:r w:rsidRPr="000D66B9">
        <w:rPr>
          <w:rStyle w:val="StyleUnderline"/>
          <w:highlight w:val="cyan"/>
        </w:rPr>
        <w:t>complex life</w:t>
      </w:r>
      <w:r w:rsidRPr="00490074">
        <w:rPr>
          <w:sz w:val="12"/>
        </w:rPr>
        <w:t xml:space="preserve">.”16 As the histories and politics of modernity, </w:t>
      </w:r>
      <w:r w:rsidRPr="000D66B9">
        <w:rPr>
          <w:rStyle w:val="StyleUnderline"/>
          <w:highlight w:val="cyan"/>
        </w:rPr>
        <w:t xml:space="preserve">the global is anthropocentric, but the planetary is indifferent to humans </w:t>
      </w:r>
      <w:r w:rsidRPr="00490074">
        <w:rPr>
          <w:rStyle w:val="StyleUnderline"/>
        </w:rPr>
        <w:t>and their projects</w:t>
      </w:r>
      <w:r w:rsidRPr="00490074">
        <w:rPr>
          <w:sz w:val="12"/>
        </w:rPr>
        <w:t>: “The global is a humanocentric construction; the planet decenters the human.”17 “</w:t>
      </w:r>
      <w:r w:rsidRPr="00490074">
        <w:rPr>
          <w:rStyle w:val="StyleUnderline"/>
        </w:rPr>
        <w:t xml:space="preserve">This </w:t>
      </w:r>
      <w:r w:rsidRPr="000D66B9">
        <w:rPr>
          <w:rStyle w:val="StyleUnderline"/>
          <w:highlight w:val="cyan"/>
        </w:rPr>
        <w:t xml:space="preserve">anthropocentric </w:t>
      </w:r>
      <w:r w:rsidRPr="00490074">
        <w:rPr>
          <w:rStyle w:val="StyleUnderline"/>
        </w:rPr>
        <w:t xml:space="preserve">idea of </w:t>
      </w:r>
      <w:r w:rsidRPr="000D66B9">
        <w:rPr>
          <w:rStyle w:val="StyleUnderline"/>
          <w:highlight w:val="cyan"/>
        </w:rPr>
        <w:t xml:space="preserve">sustainability </w:t>
      </w:r>
      <w:r w:rsidRPr="00490074">
        <w:rPr>
          <w:rStyle w:val="StyleUnderline"/>
        </w:rPr>
        <w:t>dominated the twentieth century and continues beyond it as a mantra of green capitalism</w:t>
      </w:r>
      <w:r w:rsidRPr="00490074">
        <w:rPr>
          <w:sz w:val="12"/>
        </w:rPr>
        <w:t xml:space="preserve">.”18 But </w:t>
      </w:r>
      <w:r w:rsidRPr="00490074">
        <w:rPr>
          <w:rStyle w:val="StyleUnderline"/>
        </w:rPr>
        <w:t>the planet doesn’t care whether modernity sustains itself or whether humans disappear altogether</w:t>
      </w:r>
      <w:r w:rsidRPr="00490074">
        <w:rPr>
          <w:sz w:val="12"/>
        </w:rPr>
        <w:t xml:space="preserve"> – and this is what some have called the “shock of the Anthropocene.”19 For Chakrabarty, 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490074">
        <w:rPr>
          <w:rStyle w:val="StyleUnderline"/>
        </w:rPr>
        <w:t xml:space="preserve">The humanocentric idea of sustainability </w:t>
      </w:r>
      <w:r w:rsidRPr="000D66B9">
        <w:rPr>
          <w:rStyle w:val="StyleUnderline"/>
          <w:highlight w:val="cyan"/>
        </w:rPr>
        <w:t xml:space="preserve">will have to speak to </w:t>
      </w:r>
      <w:r w:rsidRPr="00490074">
        <w:rPr>
          <w:rStyle w:val="StyleUnderline"/>
        </w:rPr>
        <w:t xml:space="preserve">the planet-centric idea of </w:t>
      </w:r>
      <w:r w:rsidRPr="000D66B9">
        <w:rPr>
          <w:rStyle w:val="StyleUnderline"/>
          <w:highlight w:val="cyan"/>
        </w:rPr>
        <w:t>habitability</w:t>
      </w:r>
      <w:r w:rsidRPr="00490074">
        <w:rPr>
          <w:sz w:val="12"/>
        </w:rPr>
        <w:t xml:space="preserve">.”20 The key implication is: </w:t>
      </w:r>
      <w:r w:rsidRPr="00490074">
        <w:rPr>
          <w:rStyle w:val="StyleUnderline"/>
        </w:rPr>
        <w:t xml:space="preserve">the protection of biodiversity must act as a necessary limit on modernization. Inescapably and existentially, </w:t>
      </w:r>
      <w:r w:rsidRPr="000D66B9">
        <w:rPr>
          <w:rStyle w:val="StyleUnderline"/>
          <w:highlight w:val="cyan"/>
        </w:rPr>
        <w:t>the economic growth imperative must now give way to the more-than-human standard of a flourishing biosphere</w:t>
      </w:r>
      <w:r w:rsidRPr="00490074">
        <w:rPr>
          <w:sz w:val="12"/>
        </w:rPr>
        <w:t xml:space="preserve">.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w:t>
      </w:r>
      <w:r w:rsidRPr="00490074">
        <w:rPr>
          <w:sz w:val="12"/>
        </w:rPr>
        <w:lastRenderedPageBreak/>
        <w:t>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490074">
        <w:rPr>
          <w:rStyle w:val="StyleUnderline"/>
        </w:rPr>
        <w:t>Cheap Nature” is coming to an end</w:t>
      </w:r>
      <w:r w:rsidRPr="00490074">
        <w:rPr>
          <w:sz w:val="12"/>
        </w:rPr>
        <w:t xml:space="preserve">.)26 Under the pressure of the planetary, all the modernist terms of globalization as a 500-year project became open to doubt and question: that would be one way of putting it, shared by Chakrabarty and Latour.27 </w:t>
      </w:r>
      <w:r w:rsidRPr="00490074">
        <w:rPr>
          <w:rStyle w:val="StyleUnderline"/>
        </w:rPr>
        <w:t xml:space="preserve">The activity of </w:t>
      </w:r>
      <w:r w:rsidRPr="000D66B9">
        <w:rPr>
          <w:rStyle w:val="StyleUnderline"/>
          <w:highlight w:val="cyan"/>
        </w:rPr>
        <w:t xml:space="preserve">capitalist modernity </w:t>
      </w:r>
      <w:r w:rsidRPr="00490074">
        <w:rPr>
          <w:rStyle w:val="StyleUnderline"/>
        </w:rPr>
        <w:t>has had effects on earth</w:t>
      </w:r>
      <w:r w:rsidRPr="00490074">
        <w:rPr>
          <w:sz w:val="12"/>
        </w:rPr>
        <w:t xml:space="preserve">, and now the awakened planet, an “actor” with agencies that the global did not foresee and do not control, is “reacting” to the globe’s actions.28  The Earth System consequences – </w:t>
      </w:r>
      <w:r w:rsidRPr="00490074">
        <w:rPr>
          <w:rStyle w:val="StyleUnderline"/>
        </w:rPr>
        <w:t>driven by heating but not limited to climate chaos – do not just threaten to terminate globalization</w:t>
      </w:r>
      <w:r w:rsidRPr="00490074">
        <w:rPr>
          <w:sz w:val="12"/>
        </w:rPr>
        <w:t xml:space="preserve">; more, </w:t>
      </w:r>
      <w:r w:rsidRPr="00490074">
        <w:rPr>
          <w:rStyle w:val="StyleUnderline"/>
        </w:rPr>
        <w:t xml:space="preserve">the accelerating loss of biodiversity and narrowing evolutionary bottleneck </w:t>
      </w:r>
      <w:r w:rsidRPr="000D66B9">
        <w:rPr>
          <w:rStyle w:val="StyleUnderline"/>
          <w:highlight w:val="cyan"/>
        </w:rPr>
        <w:t>threaten a sixth mass extinction event</w:t>
      </w:r>
      <w:r w:rsidRPr="00490074">
        <w:rPr>
          <w:rStyle w:val="StyleUnderline"/>
        </w:rPr>
        <w:t xml:space="preserve"> – a planetary reorganization of life that will not necessarily keep a place for humans</w:t>
      </w:r>
      <w:r w:rsidRPr="00490074">
        <w:rPr>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0D66B9">
        <w:rPr>
          <w:rStyle w:val="StyleUnderline"/>
          <w:highlight w:val="cyan"/>
        </w:rPr>
        <w:t>both the Global and Local are now untenable</w:t>
      </w:r>
      <w:r w:rsidRPr="00490074">
        <w:rPr>
          <w:sz w:val="12"/>
        </w:rPr>
        <w:t xml:space="preserve">: </w:t>
      </w:r>
      <w:r w:rsidRPr="00490074">
        <w:rPr>
          <w:rStyle w:val="StyleUnderline"/>
        </w:rPr>
        <w:t>the Global, because the project of modernization, lacking the resources of numerous additional planets, is finished</w:t>
      </w:r>
      <w:r w:rsidRPr="00490074">
        <w:rPr>
          <w:sz w:val="12"/>
        </w:rPr>
        <w:t xml:space="preserve">; and </w:t>
      </w:r>
      <w:r w:rsidRPr="00490074">
        <w:rPr>
          <w:rStyle w:val="StyleUnderline"/>
        </w:rPr>
        <w:t>the Local, because the old worlds are truly gone and persist only as delusions of Making the Nation Great Again – behind walls</w:t>
      </w:r>
      <w:r w:rsidRPr="00490074">
        <w:rPr>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490074">
        <w:rPr>
          <w:rStyle w:val="StyleUnderlin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490074">
        <w:rPr>
          <w:sz w:val="12"/>
        </w:rPr>
        <w:t xml:space="preserve">.42 </w:t>
      </w:r>
      <w:r w:rsidRPr="00490074">
        <w:rPr>
          <w:rStyle w:val="StyleUnderline"/>
        </w:rPr>
        <w:t>Not all disturbance is ruinous</w:t>
      </w:r>
      <w:r w:rsidRPr="00490074">
        <w:rPr>
          <w:sz w:val="12"/>
        </w:rPr>
        <w:t xml:space="preserve">: some disturbances to local ecosystems can stimulate biodiversity.43 </w:t>
      </w:r>
      <w:r w:rsidRPr="00490074">
        <w:rPr>
          <w:rStyle w:val="StyleUnderlin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490074">
        <w:rPr>
          <w:sz w:val="12"/>
        </w:rPr>
        <w:t xml:space="preserve">.44 </w:t>
      </w:r>
      <w:r w:rsidRPr="000D66B9">
        <w:rPr>
          <w:rStyle w:val="StyleUnderline"/>
          <w:highlight w:val="cyan"/>
        </w:rPr>
        <w:t xml:space="preserve">This ruination concerns all </w:t>
      </w:r>
      <w:r w:rsidRPr="00490074">
        <w:rPr>
          <w:rStyle w:val="StyleUnderline"/>
        </w:rPr>
        <w:t xml:space="preserve">living beings </w:t>
      </w:r>
      <w:r w:rsidRPr="000D66B9">
        <w:rPr>
          <w:rStyle w:val="StyleUnderline"/>
          <w:highlight w:val="cyan"/>
        </w:rPr>
        <w:t>because none can live except through the biospheric web of co-production</w:t>
      </w:r>
      <w:r w:rsidRPr="00490074">
        <w:rPr>
          <w:rStyle w:val="StyleUnderline"/>
        </w:rPr>
        <w:t>; the loss of diverse kinds of holobiontic bodies is a loss of co-made worlds</w:t>
      </w:r>
      <w:r w:rsidRPr="00490074">
        <w:rPr>
          <w:sz w:val="12"/>
        </w:rPr>
        <w:t xml:space="preserve">.45 Which is to say: </w:t>
      </w:r>
      <w:r w:rsidRPr="000D66B9">
        <w:rPr>
          <w:rStyle w:val="StyleUnderline"/>
          <w:highlight w:val="cyan"/>
        </w:rPr>
        <w:t>this large-scale disturbance is traumatically ruinous</w:t>
      </w:r>
      <w:r w:rsidRPr="00490074">
        <w:rPr>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490074">
        <w:rPr>
          <w:rStyle w:val="StyleUnderline"/>
        </w:rPr>
        <w:t xml:space="preserve">Catastrophic planetary </w:t>
      </w:r>
      <w:r w:rsidRPr="003B21A1">
        <w:rPr>
          <w:rStyle w:val="StyleUnderline"/>
        </w:rPr>
        <w:t>extinction is not inevitable</w:t>
      </w:r>
      <w:r w:rsidRPr="00490074">
        <w:rPr>
          <w:rStyle w:val="StyleUnderline"/>
        </w:rPr>
        <w:t>, even now</w:t>
      </w:r>
      <w:r w:rsidRPr="00D147BD">
        <w:rPr>
          <w:rStyle w:val="StyleUnderline"/>
        </w:rPr>
        <w:t>: other worlds and modes of worldmaking are possible</w:t>
      </w:r>
      <w:r w:rsidRPr="00490074">
        <w:rPr>
          <w:sz w:val="12"/>
        </w:rPr>
        <w:t>. Growing out of and supplementing the political struggles are the modest reparative practices, the more-than-human solidarities, mutual accommodations and co-productions that can build refuges and support sanctuaries for “Holocene Resurgence.”48 “</w:t>
      </w:r>
      <w:r w:rsidRPr="00D147BD">
        <w:rPr>
          <w:rStyle w:val="StyleUnderline"/>
        </w:rPr>
        <w:t>Resurgence is the work of many organisms, negotiating across differences, to forge assemblages of multispecies livability in the midst of disturbance.”</w:t>
      </w:r>
      <w:r w:rsidRPr="00490074">
        <w:rPr>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490074">
        <w:rPr>
          <w:rStyle w:val="StyleUnderline"/>
        </w:rPr>
        <w:t>As the planet continues to heat under global business-as-usual, people and their symbionts, insects, animals, fish, trees and plants, reefs and forests, holobionts and microbes of all kinds, as well as local climates, are forced into movement; as the Holocene recedes, displacement and diaspora are becoming a general condition</w:t>
      </w:r>
      <w:r w:rsidRPr="00490074">
        <w:rPr>
          <w:sz w:val="12"/>
        </w:rPr>
        <w:t xml:space="preserve">.50 “Right now, </w:t>
      </w:r>
      <w:r w:rsidRPr="00490074">
        <w:rPr>
          <w:rStyle w:val="StyleUnderline"/>
        </w:rPr>
        <w:t>the earth is full of refugees, human and not, without refuge</w:t>
      </w:r>
      <w:r w:rsidRPr="00490074">
        <w:rPr>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w:t>
      </w:r>
      <w:r w:rsidRPr="00490074">
        <w:rPr>
          <w:sz w:val="12"/>
        </w:rPr>
        <w:lastRenderedPageBreak/>
        <w:t xml:space="preserve">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0D66B9">
        <w:rPr>
          <w:rStyle w:val="StyleUnderline"/>
          <w:highlight w:val="cyan"/>
        </w:rPr>
        <w:t xml:space="preserve">The loss of the Holocene climate and biodiversity needs to be understood as </w:t>
      </w:r>
      <w:r w:rsidRPr="00490074">
        <w:rPr>
          <w:rStyle w:val="StyleUnderline"/>
        </w:rPr>
        <w:t xml:space="preserve">a violence against the earthly community of life: </w:t>
      </w:r>
      <w:r w:rsidRPr="000D66B9">
        <w:rPr>
          <w:rStyle w:val="StyleUnderline"/>
          <w:highlight w:val="cyan"/>
        </w:rPr>
        <w:t xml:space="preserve">the lineage of </w:t>
      </w:r>
      <w:r w:rsidRPr="00490074">
        <w:rPr>
          <w:rStyle w:val="StyleUnderline"/>
        </w:rPr>
        <w:t xml:space="preserve">that continuing violence goes back through the history of globalization, to the early-modern episodes of </w:t>
      </w:r>
      <w:r w:rsidRPr="000D66B9">
        <w:rPr>
          <w:rStyle w:val="StyleUnderline"/>
          <w:highlight w:val="cyan"/>
        </w:rPr>
        <w:t>settler-colonial genocide</w:t>
      </w:r>
      <w:r w:rsidRPr="00490074">
        <w:rPr>
          <w:rStyle w:val="StyleUnderline"/>
        </w:rPr>
        <w:t xml:space="preserve">, “primitive accumulation,” </w:t>
      </w:r>
      <w:r w:rsidRPr="000D66B9">
        <w:rPr>
          <w:rStyle w:val="StyleUnderline"/>
          <w:highlight w:val="cyan"/>
        </w:rPr>
        <w:t xml:space="preserve">enclosures </w:t>
      </w:r>
      <w:r w:rsidRPr="00490074">
        <w:rPr>
          <w:rStyle w:val="StyleUnderline"/>
        </w:rPr>
        <w:t xml:space="preserve">and land-grabs, </w:t>
      </w:r>
      <w:r w:rsidRPr="000D66B9">
        <w:rPr>
          <w:rStyle w:val="StyleUnderline"/>
          <w:highlight w:val="cyan"/>
        </w:rPr>
        <w:t xml:space="preserve">the burning of witches </w:t>
      </w:r>
      <w:r w:rsidRPr="00490074">
        <w:rPr>
          <w:rStyle w:val="StyleUnderline"/>
        </w:rPr>
        <w:t xml:space="preserve">and wise women, and </w:t>
      </w:r>
      <w:r w:rsidRPr="000D66B9">
        <w:rPr>
          <w:rStyle w:val="StyleUnderline"/>
          <w:highlight w:val="cyan"/>
        </w:rPr>
        <w:t>the enslavement of Africans for plantation labor</w:t>
      </w:r>
      <w:r w:rsidRPr="00490074">
        <w:rPr>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490074">
        <w:rPr>
          <w:rStyle w:val="StyleUnderline"/>
        </w:rPr>
        <w:t xml:space="preserve">the loss of the Holocene was </w:t>
      </w:r>
      <w:r w:rsidRPr="003B21A1">
        <w:rPr>
          <w:rStyle w:val="StyleUnderline"/>
        </w:rPr>
        <w:t>evidence that human technology was out of control – proof of non-mastery</w:t>
      </w:r>
      <w:r w:rsidRPr="00490074">
        <w:rPr>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0D66B9">
        <w:rPr>
          <w:rStyle w:val="StyleUnderline"/>
          <w:highlight w:val="cyan"/>
        </w:rPr>
        <w:t xml:space="preserve">the category of humanity has been a weapon </w:t>
      </w:r>
      <w:r w:rsidRPr="00490074">
        <w:rPr>
          <w:rStyle w:val="StyleUnderline"/>
        </w:rPr>
        <w:t>of confusion and deceit</w:t>
      </w:r>
      <w:r w:rsidRPr="00490074">
        <w:rPr>
          <w:sz w:val="12"/>
        </w:rPr>
        <w:t xml:space="preserve">. </w:t>
      </w:r>
      <w:r w:rsidRPr="00490074">
        <w:rPr>
          <w:rStyle w:val="StyleUnderline"/>
        </w:rPr>
        <w:t xml:space="preserve">Where does the human end and the “non-human” (the less-than-human) begin? (If “we” are human, others may not be. Tomorrow, we may not be either. At any time, any part of </w:t>
      </w:r>
      <w:r w:rsidRPr="000D66B9">
        <w:rPr>
          <w:rStyle w:val="StyleUnderline"/>
          <w:highlight w:val="cyan"/>
        </w:rPr>
        <w:t>those who are not included may be deported or disappeared</w:t>
      </w:r>
      <w:r w:rsidRPr="00490074">
        <w:rPr>
          <w:rStyle w:val="StyleUnderline"/>
        </w:rPr>
        <w:t>, enslaved or reduced to “naked life.” It all depends on who is deciding</w:t>
      </w:r>
      <w:r w:rsidRPr="00490074">
        <w:rPr>
          <w:sz w:val="12"/>
        </w:rPr>
        <w:t xml:space="preserve">.)74 If the drivers of modernization have been the accumulation of capital and the imperative to maximize profits (economic growth), then the cut of </w:t>
      </w:r>
      <w:r w:rsidRPr="00490074">
        <w:rPr>
          <w:rStyle w:val="StyleUnderline"/>
        </w:rPr>
        <w:t>the modern has been the dominating separation of the human from the non-human, “Society” from “Nature</w:t>
      </w:r>
      <w:r w:rsidRPr="00490074">
        <w:rPr>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490074">
        <w:rPr>
          <w:rStyle w:val="StyleUnderline"/>
        </w:rPr>
        <w:t xml:space="preserve">Modernism has reached its breaking point because its </w:t>
      </w:r>
      <w:r w:rsidRPr="000D66B9">
        <w:rPr>
          <w:rStyle w:val="StyleUnderline"/>
          <w:highlight w:val="cyan"/>
        </w:rPr>
        <w:t>toxic and supremacist anthropocentrism is inundated and scorched by the planetary</w:t>
      </w:r>
      <w:r w:rsidRPr="00E12A6E">
        <w:rPr>
          <w:sz w:val="16"/>
        </w:rPr>
        <w:t>; losing the Holocene, capitalism terminates its own right to exist</w:t>
      </w:r>
      <w:r w:rsidRPr="00490074">
        <w:rPr>
          <w:sz w:val="12"/>
        </w:rPr>
        <w:t xml:space="preserve">. Which is to say: </w:t>
      </w:r>
      <w:r w:rsidRPr="000D66B9">
        <w:rPr>
          <w:rStyle w:val="StyleUnderline"/>
          <w:highlight w:val="cyan"/>
        </w:rPr>
        <w:t xml:space="preserve">the </w:t>
      </w:r>
      <w:r w:rsidRPr="00490074">
        <w:rPr>
          <w:rStyle w:val="StyleUnderline"/>
        </w:rPr>
        <w:t xml:space="preserve">planetary </w:t>
      </w:r>
      <w:r w:rsidRPr="000D66B9">
        <w:rPr>
          <w:rStyle w:val="StyleUnderline"/>
          <w:highlight w:val="cyan"/>
        </w:rPr>
        <w:t>crisis is also a crisis of modernist hegemony and legitimation</w:t>
      </w:r>
      <w:r w:rsidRPr="00490074">
        <w:rPr>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490074">
        <w:rPr>
          <w:rStyle w:val="StyleUnderline"/>
        </w:rPr>
        <w:t>Anthropocentrism and human species supremacism are constructed social facts: learned perspectives, dispositions and operational comportments that</w:t>
      </w:r>
      <w:r w:rsidRPr="00490074">
        <w:rPr>
          <w:sz w:val="12"/>
        </w:rPr>
        <w:t xml:space="preserve">, to some extent, </w:t>
      </w:r>
      <w:r w:rsidRPr="00490074">
        <w:rPr>
          <w:rStyle w:val="StyleUnderline"/>
        </w:rPr>
        <w:t>can be unlearned</w:t>
      </w:r>
      <w:r w:rsidRPr="00490074">
        <w:rPr>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0D66B9">
        <w:rPr>
          <w:rStyle w:val="StyleUnderline"/>
          <w:highlight w:val="cyan"/>
        </w:rPr>
        <w:t>The “imperial mode of living” is what the North calls “vital national interest</w:t>
      </w:r>
      <w:r w:rsidRPr="00490074">
        <w:rPr>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490074">
        <w:rPr>
          <w:rStyle w:val="StyleUnderline"/>
        </w:rPr>
        <w:t xml:space="preserve">The consensus technocratic strategy now is for each nation or bloc to fortify the borders and belatedly begin a slow, partial </w:t>
      </w:r>
      <w:r w:rsidRPr="00490074">
        <w:rPr>
          <w:rStyle w:val="StyleUnderline"/>
        </w:rPr>
        <w:lastRenderedPageBreak/>
        <w:t>decarbonization of energy systems under the mantra of green growth</w:t>
      </w:r>
      <w:r w:rsidRPr="00490074">
        <w:rPr>
          <w:sz w:val="12"/>
        </w:rPr>
        <w:t xml:space="preserve">.98 </w:t>
      </w:r>
      <w:r w:rsidRPr="00490074">
        <w:rPr>
          <w:rStyle w:val="StyleUnderline"/>
        </w:rPr>
        <w:t>For this transition, the extraction of lithium, nickel, cobalt, copper, bauxite, graphite and rare earths (for batteries, wind turbines, solar panels, semiconductors and smart phones – but also weapons systems) will need to increase many times</w:t>
      </w:r>
      <w:r w:rsidRPr="00490074">
        <w:rPr>
          <w:sz w:val="12"/>
        </w:rPr>
        <w:t xml:space="preserve">.99 </w:t>
      </w:r>
      <w:r w:rsidRPr="00490074">
        <w:rPr>
          <w:rStyle w:val="StyleUnderline"/>
        </w:rPr>
        <w:t>But swapping out pipelines for open pit mines and replacing cars with new EVs will not make for a just transition – or even an adequate one</w:t>
      </w:r>
      <w:r w:rsidRPr="00490074">
        <w:rPr>
          <w:sz w:val="12"/>
        </w:rPr>
        <w:t xml:space="preserve">.100 </w:t>
      </w:r>
      <w:r w:rsidRPr="00490074">
        <w:rPr>
          <w:rStyle w:val="StyleUnderline"/>
        </w:rPr>
        <w:t>Transformations of energy systems are needed, but these systems also need to be reduced</w:t>
      </w:r>
      <w:r w:rsidRPr="00490074">
        <w:rPr>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0D66B9">
        <w:rPr>
          <w:rStyle w:val="StyleUnderline"/>
          <w:highlight w:val="cyan"/>
        </w:rPr>
        <w:t xml:space="preserve">In </w:t>
      </w:r>
      <w:r w:rsidRPr="00490074">
        <w:rPr>
          <w:rStyle w:val="StyleUnderline"/>
        </w:rPr>
        <w:t xml:space="preserve">this global disorder of critical mineral gaps, relaunched </w:t>
      </w:r>
      <w:r w:rsidRPr="000D66B9">
        <w:rPr>
          <w:rStyle w:val="StyleUnderline"/>
          <w:highlight w:val="cyan"/>
        </w:rPr>
        <w:t>ethnonationalist projects</w:t>
      </w:r>
      <w:r w:rsidRPr="00490074">
        <w:rPr>
          <w:rStyle w:val="StyleUnderline"/>
        </w:rPr>
        <w:t xml:space="preserve">, and escalating </w:t>
      </w:r>
      <w:r w:rsidRPr="000D66B9">
        <w:rPr>
          <w:rStyle w:val="StyleUnderline"/>
          <w:highlight w:val="cyan"/>
        </w:rPr>
        <w:t>international rivalries</w:t>
      </w:r>
      <w:r w:rsidRPr="00490074">
        <w:rPr>
          <w:rStyle w:val="StyleUnderline"/>
        </w:rPr>
        <w:t xml:space="preserve">, a new climate </w:t>
      </w:r>
      <w:r w:rsidRPr="000D66B9">
        <w:rPr>
          <w:rStyle w:val="StyleUnderline"/>
          <w:highlight w:val="cyan"/>
        </w:rPr>
        <w:t>imperialism</w:t>
      </w:r>
      <w:r w:rsidRPr="00ED62A9">
        <w:rPr>
          <w:rStyle w:val="StyleUnderline"/>
        </w:rPr>
        <w:t xml:space="preserve"> </w:t>
      </w:r>
      <w:r w:rsidRPr="00490074">
        <w:rPr>
          <w:rStyle w:val="StyleUnderline"/>
        </w:rPr>
        <w:t xml:space="preserve">has emerged; </w:t>
      </w:r>
      <w:r w:rsidRPr="000D66B9">
        <w:rPr>
          <w:rStyle w:val="StyleUnderline"/>
          <w:highlight w:val="cyan"/>
        </w:rPr>
        <w:t>its immanent drift is</w:t>
      </w:r>
      <w:r w:rsidRPr="00490074">
        <w:rPr>
          <w:rStyle w:val="StyleUnderline"/>
        </w:rPr>
        <w:t xml:space="preserve"> toward </w:t>
      </w:r>
      <w:r w:rsidRPr="000D66B9">
        <w:rPr>
          <w:rStyle w:val="StyleUnderline"/>
          <w:highlight w:val="cyan"/>
        </w:rPr>
        <w:t>climate fascism</w:t>
      </w:r>
      <w:r w:rsidRPr="00490074">
        <w:rPr>
          <w:rStyle w:val="StyleUnderline"/>
        </w:rPr>
        <w:t>. Planetary politics is by necessity opposed to wars between nation-states – and by implication anti-imperialist; its logic pushes for international disarmament and against the national security nexus</w:t>
      </w:r>
      <w:r w:rsidRPr="00490074">
        <w:rPr>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490074">
        <w:rPr>
          <w:rStyle w:val="StyleUnderline"/>
        </w:rPr>
        <w:t>The dominating separation of human and non-human, Society and Nature – the assumption of mastery without belonging or obligations – is itself unsustainable</w:t>
      </w:r>
      <w:r w:rsidRPr="00490074">
        <w:rPr>
          <w:sz w:val="12"/>
        </w:rPr>
        <w:t xml:space="preserve">. At the moment, the increasingly corrupted, dysfunctional, hacked and attacked party politics of global “post-democracies” offer no clear pathways to post-capitalism. </w:t>
      </w:r>
      <w:r w:rsidRPr="000D66B9">
        <w:rPr>
          <w:rStyle w:val="StyleUnderline"/>
          <w:highlight w:val="cyan"/>
        </w:rPr>
        <w:t xml:space="preserve">Electoralism will not be </w:t>
      </w:r>
      <w:r w:rsidRPr="00605969">
        <w:rPr>
          <w:rStyle w:val="StyleUnderline"/>
        </w:rPr>
        <w:t xml:space="preserve">the horizon or </w:t>
      </w:r>
      <w:r w:rsidRPr="000D66B9">
        <w:rPr>
          <w:rStyle w:val="StyleUnderline"/>
          <w:highlight w:val="cyan"/>
        </w:rPr>
        <w:t xml:space="preserve">effective </w:t>
      </w:r>
      <w:r w:rsidRPr="00605969">
        <w:rPr>
          <w:rStyle w:val="StyleUnderline"/>
        </w:rPr>
        <w:t>form for a politics of collective selfrescue</w:t>
      </w:r>
      <w:r w:rsidRPr="00490074">
        <w:rPr>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490074">
        <w:rPr>
          <w:rStyle w:val="StyleUnderline"/>
        </w:rPr>
        <w:t>Other species, too, await our liberation</w:t>
      </w:r>
      <w:r w:rsidRPr="00490074">
        <w:rPr>
          <w:sz w:val="12"/>
        </w:rPr>
        <w:t>.”109 What is clear already is that all social questions have become socio-ecological questions – all the way down and not merely as optional add-on or upgrade.</w:t>
      </w:r>
    </w:p>
    <w:p w14:paraId="29FEF4EE" w14:textId="77777777" w:rsidR="004E6A81" w:rsidRPr="00BE72F8" w:rsidRDefault="004E6A81" w:rsidP="004E6A81">
      <w:pPr>
        <w:pStyle w:val="Heading4"/>
      </w:pPr>
      <w:r>
        <w:t>The alternative is to abolish the human --- anything short of rejecting the foundations of human exceptionalism and anthropocentric dualism entrenches the violence that makes extinction inevitable</w:t>
      </w:r>
    </w:p>
    <w:p w14:paraId="3507247B" w14:textId="77777777" w:rsidR="004E6A81" w:rsidRPr="006D41AD" w:rsidRDefault="004E6A81" w:rsidP="004E6A81">
      <w:r w:rsidRPr="00FB7E8D">
        <w:rPr>
          <w:rStyle w:val="Style13ptBold"/>
        </w:rPr>
        <w:t>Mellamphy</w:t>
      </w:r>
      <w:r>
        <w:rPr>
          <w:rStyle w:val="Style13ptBold"/>
        </w:rPr>
        <w:t xml:space="preserve"> and Vangeest</w:t>
      </w:r>
      <w:r w:rsidRPr="00FB7E8D">
        <w:rPr>
          <w:rStyle w:val="Style13ptBold"/>
        </w:rPr>
        <w:t xml:space="preserve"> 24</w:t>
      </w:r>
      <w:r>
        <w:t xml:space="preserve"> (Nandita Biswas Mellamphy, </w:t>
      </w:r>
      <w:r w:rsidRPr="004674F9">
        <w:t>Assistant Professor of Political Theory, and core faculty in the Centre for the Study of Theory and Criticism at The University of Western Ontario</w:t>
      </w:r>
      <w:r>
        <w:t xml:space="preserve"> &amp; Jacob Vangeest, </w:t>
      </w:r>
      <w:r w:rsidRPr="00BC2193">
        <w:t>PhD Student at University of Western Ontario in Theory/Criticism</w:t>
      </w:r>
      <w:r>
        <w:t xml:space="preserve">. “Human, all too human?: Anthropocene narratives, posthumans, and the problem of post-anthropocentrism,” 11 The Anthropocene Review 599-613, </w:t>
      </w:r>
      <w:r w:rsidRPr="00FB7E8D">
        <w:t>DOI: 10.1177/20530196241237249</w:t>
      </w:r>
      <w:r>
        <w:t>. kcv.)</w:t>
      </w:r>
    </w:p>
    <w:p w14:paraId="6E0F4A3D" w14:textId="77777777" w:rsidR="004E6A81" w:rsidRPr="00BA31BC" w:rsidRDefault="004E6A81" w:rsidP="004E6A81">
      <w:pPr>
        <w:rPr>
          <w:sz w:val="12"/>
        </w:rPr>
      </w:pPr>
      <w:r w:rsidRPr="0093578E">
        <w:rPr>
          <w:sz w:val="12"/>
        </w:rPr>
        <w:t xml:space="preserve">“Post-anthropocentrism,” as articulated in the critical post-humanities, attempts both </w:t>
      </w:r>
      <w:r w:rsidRPr="0093578E">
        <w:rPr>
          <w:rStyle w:val="StyleUnderline"/>
        </w:rPr>
        <w:t xml:space="preserve">a </w:t>
      </w:r>
      <w:r w:rsidRPr="000D66B9">
        <w:rPr>
          <w:rStyle w:val="StyleUnderline"/>
          <w:highlight w:val="cyan"/>
        </w:rPr>
        <w:t>rejection of “species supremacy” and “human exceptionalism</w:t>
      </w:r>
      <w:r w:rsidRPr="0093578E">
        <w:rPr>
          <w:sz w:val="12"/>
        </w:rPr>
        <w:t xml:space="preserve">” (Braidotti, 2013) and a “paradigm shift” (Ferrando, 2019) that </w:t>
      </w:r>
      <w:r w:rsidRPr="000D66B9">
        <w:rPr>
          <w:rStyle w:val="StyleUnderline"/>
          <w:highlight w:val="cyan"/>
        </w:rPr>
        <w:t>would challenge “the entrenched habits of modern western thought</w:t>
      </w:r>
      <w:r w:rsidRPr="0093578E">
        <w:rPr>
          <w:sz w:val="12"/>
        </w:rPr>
        <w:t xml:space="preserve">” (Malone and Bozalek, 2021: 96). </w:t>
      </w:r>
      <w:r w:rsidRPr="0093578E">
        <w:rPr>
          <w:rStyle w:val="StyleUnderline"/>
        </w:rPr>
        <w:t xml:space="preserve">This </w:t>
      </w:r>
      <w:r w:rsidRPr="000D66B9">
        <w:rPr>
          <w:rStyle w:val="StyleUnderline"/>
          <w:highlight w:val="cyan"/>
        </w:rPr>
        <w:t>requires</w:t>
      </w:r>
      <w:r w:rsidRPr="0093578E">
        <w:rPr>
          <w:sz w:val="12"/>
        </w:rPr>
        <w:t xml:space="preserve"> questioning “what it means to be a human being and </w:t>
      </w:r>
      <w:r w:rsidRPr="000D66B9">
        <w:rPr>
          <w:rStyle w:val="StyleUnderline"/>
          <w:highlight w:val="cyan"/>
        </w:rPr>
        <w:t>reconstituting human interests in ways that exceed the anthropocentric frame</w:t>
      </w:r>
      <w:r w:rsidRPr="0093578E">
        <w:rPr>
          <w:rStyle w:val="StyleUnderline"/>
        </w:rPr>
        <w:t xml:space="preserve"> itself</w:t>
      </w:r>
      <w:r w:rsidRPr="0093578E">
        <w:rPr>
          <w:sz w:val="12"/>
        </w:rPr>
        <w:t xml:space="preserve">” (Krause, 2016: 6). Post-anthropocentrism, thus, constitutes </w:t>
      </w:r>
      <w:r w:rsidRPr="0093578E">
        <w:rPr>
          <w:rStyle w:val="StyleUnderline"/>
        </w:rPr>
        <w:t xml:space="preserve">not only </w:t>
      </w:r>
      <w:r w:rsidRPr="000D66B9">
        <w:rPr>
          <w:rStyle w:val="StyleUnderline"/>
          <w:highlight w:val="cyan"/>
        </w:rPr>
        <w:t>a move beyond the human</w:t>
      </w:r>
      <w:r w:rsidRPr="0093578E">
        <w:rPr>
          <w:rStyle w:val="StyleUnderline"/>
        </w:rPr>
        <w:t xml:space="preserve"> as object of value but also the human </w:t>
      </w:r>
      <w:r w:rsidRPr="000D66B9">
        <w:rPr>
          <w:rStyle w:val="StyleUnderline"/>
          <w:highlight w:val="cyan"/>
        </w:rPr>
        <w:t>as arbiter or subject of value</w:t>
      </w:r>
      <w:r w:rsidRPr="0093578E">
        <w:rPr>
          <w:sz w:val="12"/>
        </w:rPr>
        <w:t>. Yet, where “alter-humanisms”</w:t>
      </w:r>
      <w:r w:rsidRPr="00BA31BC">
        <w:rPr>
          <w:sz w:val="12"/>
        </w:rPr>
        <w:t xml:space="preserve"> attempt to attain “post-anthropocentrism” by reducing human and non-human to an equivalent ethical status, and “critical post-humanisms” attempt to dialectically mix humans and non-humans in new transcendental project of connection, a veritable “</w:t>
      </w:r>
      <w:r w:rsidRPr="00C17EF0">
        <w:rPr>
          <w:rStyle w:val="StyleUnderline"/>
        </w:rPr>
        <w:t>post-anthropocentrism” requires a conceptual shift that disconnects from the “human/non-human” dyad entirely</w:t>
      </w:r>
      <w:r w:rsidRPr="00BA31BC">
        <w:rPr>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BA31BC">
        <w:rPr>
          <w:i/>
          <w:iCs/>
          <w:sz w:val="12"/>
        </w:rPr>
        <w:t>“zoe-</w:t>
      </w:r>
      <w:r w:rsidRPr="00BA31BC">
        <w:rPr>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377597">
        <w:rPr>
          <w:rStyle w:val="StyleUnderline"/>
        </w:rPr>
        <w:t xml:space="preserve">It remains possible to push back against the ontopolitics and “structurally confined spaces” of humanism and the “systemic </w:t>
      </w:r>
      <w:r w:rsidRPr="00377597">
        <w:rPr>
          <w:rStyle w:val="StyleUnderline"/>
        </w:rPr>
        <w:lastRenderedPageBreak/>
        <w:t>imperatives of domination” which shape the conditions of our speculation</w:t>
      </w:r>
      <w:r w:rsidRPr="00BA31BC">
        <w:rPr>
          <w:sz w:val="12"/>
        </w:rPr>
        <w:t xml:space="preserve"> (Susen, 2022: 79). In what follows, we offer several works and potentialities that push toward this alternative through a speculation on “disconnection.”</w:t>
      </w:r>
    </w:p>
    <w:p w14:paraId="5B9FF1E8" w14:textId="77777777" w:rsidR="004E6A81" w:rsidRPr="0093578E" w:rsidRDefault="004E6A81" w:rsidP="004E6A81">
      <w:pPr>
        <w:rPr>
          <w:sz w:val="12"/>
        </w:rPr>
      </w:pPr>
      <w:r w:rsidRPr="0093578E">
        <w:rPr>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0D66B9">
        <w:rPr>
          <w:rStyle w:val="StyleUnderline"/>
          <w:highlight w:val="cyan"/>
        </w:rPr>
        <w:t>Disconnection</w:t>
      </w:r>
      <w:r w:rsidRPr="0093578E">
        <w:rPr>
          <w:sz w:val="12"/>
        </w:rPr>
        <w:t xml:space="preserve">,” as we use it here, </w:t>
      </w:r>
      <w:r w:rsidRPr="000D66B9">
        <w:rPr>
          <w:rStyle w:val="StyleUnderline"/>
          <w:highlight w:val="cyan"/>
        </w:rPr>
        <w:t>provides a refusal of humanistic</w:t>
      </w:r>
      <w:r w:rsidRPr="0093578E">
        <w:rPr>
          <w:sz w:val="12"/>
        </w:rPr>
        <w:t xml:space="preserve">, alter-humanistic, </w:t>
      </w:r>
      <w:r w:rsidRPr="0093578E">
        <w:rPr>
          <w:rStyle w:val="StyleUnderline"/>
        </w:rPr>
        <w:t>and</w:t>
      </w:r>
      <w:r w:rsidRPr="0093578E">
        <w:rPr>
          <w:sz w:val="12"/>
        </w:rPr>
        <w:t xml:space="preserve"> even </w:t>
      </w:r>
      <w:r w:rsidRPr="0093578E">
        <w:rPr>
          <w:rStyle w:val="StyleUnderline"/>
        </w:rPr>
        <w:t xml:space="preserve">post-humanistic </w:t>
      </w:r>
      <w:r w:rsidRPr="000D66B9">
        <w:rPr>
          <w:rStyle w:val="StyleUnderline"/>
          <w:highlight w:val="cyan"/>
        </w:rPr>
        <w:t>narratives in favor of counter-narratives that refuse, reject, and “disconnect” from the human/non-human dyad</w:t>
      </w:r>
      <w:r w:rsidRPr="0093578E">
        <w:rPr>
          <w:rStyle w:val="StyleUnderline"/>
        </w:rPr>
        <w:t xml:space="preserve">: the move </w:t>
      </w:r>
      <w:r w:rsidRPr="000D66B9">
        <w:rPr>
          <w:rStyle w:val="StyleUnderline"/>
          <w:highlight w:val="cyan"/>
        </w:rPr>
        <w:t xml:space="preserve">to abolish the human </w:t>
      </w:r>
      <w:r w:rsidRPr="00DC35A5">
        <w:rPr>
          <w:rStyle w:val="StyleUnderline"/>
        </w:rPr>
        <w:t>entirely</w:t>
      </w:r>
      <w:r w:rsidRPr="0093578E">
        <w:rPr>
          <w:sz w:val="12"/>
        </w:rPr>
        <w:t xml:space="preserve">. </w:t>
      </w:r>
      <w:r w:rsidRPr="0093578E">
        <w:rPr>
          <w:rStyle w:val="StyleUnderline"/>
        </w:rPr>
        <w:t xml:space="preserve">Belief and reliance on human volition, intentionality, and rationality has been </w:t>
      </w:r>
      <w:r w:rsidRPr="000D66B9">
        <w:rPr>
          <w:rStyle w:val="StyleUnderline"/>
          <w:highlight w:val="cyan"/>
        </w:rPr>
        <w:t>a key factor in the production of the Anthropocene: advances</w:t>
      </w:r>
      <w:r w:rsidRPr="0093578E">
        <w:rPr>
          <w:rStyle w:val="StyleUnderline"/>
        </w:rPr>
        <w:t xml:space="preserve"> in human </w:t>
      </w:r>
      <w:r w:rsidRPr="000D66B9">
        <w:rPr>
          <w:rStyle w:val="StyleUnderline"/>
          <w:highlight w:val="cyan"/>
        </w:rPr>
        <w:t>tech</w:t>
      </w:r>
      <w:r w:rsidRPr="0093578E">
        <w:rPr>
          <w:rStyle w:val="StyleUnderline"/>
        </w:rPr>
        <w:t xml:space="preserve">nological usage </w:t>
      </w:r>
      <w:r w:rsidRPr="000D66B9">
        <w:rPr>
          <w:rStyle w:val="StyleUnderline"/>
          <w:highlight w:val="cyan"/>
        </w:rPr>
        <w:t>and</w:t>
      </w:r>
      <w:r w:rsidRPr="0093578E">
        <w:rPr>
          <w:rStyle w:val="StyleUnderline"/>
        </w:rPr>
        <w:t xml:space="preserve"> </w:t>
      </w:r>
      <w:r w:rsidRPr="000D66B9">
        <w:rPr>
          <w:rStyle w:val="StyleUnderline"/>
          <w:highlight w:val="cyan"/>
        </w:rPr>
        <w:t>efficiency, driven by the rationalist project</w:t>
      </w:r>
      <w:r w:rsidRPr="0093578E">
        <w:rPr>
          <w:rStyle w:val="StyleUnderline"/>
        </w:rPr>
        <w:t>, continuously advance climate destruction</w:t>
      </w:r>
      <w:r w:rsidRPr="0093578E">
        <w:rPr>
          <w:sz w:val="12"/>
        </w:rPr>
        <w:t xml:space="preserve"> (Malm and Hornborg, 2014). </w:t>
      </w:r>
      <w:r w:rsidRPr="0093578E">
        <w:rPr>
          <w:rStyle w:val="StyleUnderline"/>
        </w:rPr>
        <w:t>Human volition is centered not only in the dominant, humanist narrative, but in</w:t>
      </w:r>
      <w:r w:rsidRPr="0093578E">
        <w:rPr>
          <w:sz w:val="12"/>
        </w:rPr>
        <w:t xml:space="preserve"> alter- humanist </w:t>
      </w:r>
      <w:r w:rsidRPr="0093578E">
        <w:rPr>
          <w:rStyle w:val="StyleUnderline"/>
        </w:rPr>
        <w:t xml:space="preserve">narratives where </w:t>
      </w:r>
      <w:r w:rsidRPr="000D66B9">
        <w:rPr>
          <w:rStyle w:val="StyleUnderline"/>
          <w:highlight w:val="cyan"/>
        </w:rPr>
        <w:t>human volition is taken as the means to eco-centric ends</w:t>
      </w:r>
      <w:r w:rsidRPr="0093578E">
        <w:rPr>
          <w:rStyle w:val="StyleUnderline"/>
        </w:rPr>
        <w:t>, and</w:t>
      </w:r>
      <w:r w:rsidRPr="0093578E">
        <w:rPr>
          <w:sz w:val="12"/>
        </w:rPr>
        <w:t xml:space="preserve"> post- humanist narratives </w:t>
      </w:r>
      <w:r w:rsidRPr="0093578E">
        <w:rPr>
          <w:rStyle w:val="StyleUnderline"/>
        </w:rPr>
        <w:t xml:space="preserve">where human volition is </w:t>
      </w:r>
      <w:r w:rsidRPr="000D66B9">
        <w:rPr>
          <w:rStyle w:val="StyleUnderline"/>
          <w:highlight w:val="cyan"/>
        </w:rPr>
        <w:t>dialectically mixed into a connected ontology as a transcendental force</w:t>
      </w:r>
      <w:r w:rsidRPr="0093578E">
        <w:rPr>
          <w:sz w:val="12"/>
        </w:rPr>
        <w:t>.</w:t>
      </w:r>
    </w:p>
    <w:p w14:paraId="221032EA" w14:textId="77777777" w:rsidR="004E6A81" w:rsidRPr="00BA31BC" w:rsidRDefault="004E6A81" w:rsidP="004E6A81">
      <w:pPr>
        <w:rPr>
          <w:sz w:val="12"/>
        </w:rPr>
      </w:pPr>
      <w:r w:rsidRPr="000D66B9">
        <w:rPr>
          <w:rStyle w:val="StyleUnderline"/>
          <w:highlight w:val="cyan"/>
        </w:rPr>
        <w:t>The “human,”</w:t>
      </w:r>
      <w:r w:rsidRPr="0093578E">
        <w:rPr>
          <w:rStyle w:val="StyleUnderline"/>
        </w:rPr>
        <w:t xml:space="preserve"> “humanity,” and “humanism,” </w:t>
      </w:r>
      <w:r w:rsidRPr="000D66B9">
        <w:rPr>
          <w:rStyle w:val="StyleUnderline"/>
          <w:highlight w:val="cyan"/>
        </w:rPr>
        <w:t>emerge through a</w:t>
      </w:r>
      <w:r w:rsidRPr="0093578E">
        <w:rPr>
          <w:rStyle w:val="StyleUnderline"/>
        </w:rPr>
        <w:t xml:space="preserve"> science, grammar, and </w:t>
      </w:r>
      <w:r w:rsidRPr="000D66B9">
        <w:rPr>
          <w:rStyle w:val="StyleUnderline"/>
          <w:highlight w:val="cyan"/>
        </w:rPr>
        <w:t>rationality</w:t>
      </w:r>
      <w:r w:rsidRPr="0093578E">
        <w:rPr>
          <w:rStyle w:val="StyleUnderline"/>
        </w:rPr>
        <w:t xml:space="preserve"> </w:t>
      </w:r>
      <w:r w:rsidRPr="000D66B9">
        <w:rPr>
          <w:rStyle w:val="StyleUnderline"/>
          <w:highlight w:val="cyan"/>
        </w:rPr>
        <w:t>that produce categorical subjugation among</w:t>
      </w:r>
      <w:r w:rsidRPr="0093578E">
        <w:rPr>
          <w:rStyle w:val="StyleUnderline"/>
        </w:rPr>
        <w:t xml:space="preserve"> numerous </w:t>
      </w:r>
      <w:r w:rsidRPr="000D66B9">
        <w:rPr>
          <w:rStyle w:val="StyleUnderline"/>
          <w:highlight w:val="cyan"/>
        </w:rPr>
        <w:t>dichotomous lines, including gender, race, and the division of human and nature</w:t>
      </w:r>
      <w:r w:rsidRPr="0093578E">
        <w:rPr>
          <w:sz w:val="12"/>
        </w:rPr>
        <w:t xml:space="preserve"> (Da Silva, 2022: 49). In her writings on race, Denise Ferreira Da Silva notes that </w:t>
      </w:r>
      <w:r w:rsidRPr="0093578E">
        <w:rPr>
          <w:rStyle w:val="StyleUnderline"/>
        </w:rPr>
        <w:t xml:space="preserve">the </w:t>
      </w:r>
      <w:r w:rsidRPr="000D66B9">
        <w:rPr>
          <w:rStyle w:val="StyleUnderline"/>
          <w:highlight w:val="cyan"/>
        </w:rPr>
        <w:t>post-Enlightenment</w:t>
      </w:r>
      <w:r w:rsidRPr="0093578E">
        <w:rPr>
          <w:rStyle w:val="StyleUnderline"/>
        </w:rPr>
        <w:t xml:space="preserve"> world rests on a “</w:t>
      </w:r>
      <w:r w:rsidRPr="000D66B9">
        <w:rPr>
          <w:rStyle w:val="StyleUnderline"/>
          <w:highlight w:val="cyan"/>
        </w:rPr>
        <w:t>transparency thesis</w:t>
      </w:r>
      <w:r w:rsidRPr="0093578E">
        <w:rPr>
          <w:sz w:val="12"/>
        </w:rPr>
        <w:t xml:space="preserve">,” which is </w:t>
      </w:r>
      <w:r w:rsidRPr="0093578E">
        <w:rPr>
          <w:rStyle w:val="StyleUnderline"/>
        </w:rPr>
        <w:t>defined as an “ontoepistemological account that institutes ‘being and meaning’ as effects of interiority and temporality</w:t>
      </w:r>
      <w:r w:rsidRPr="0093578E">
        <w:rPr>
          <w:sz w:val="12"/>
        </w:rPr>
        <w:t>” (Da Silva, 2007: 4). In other words, transparency takes one’s self-reflective determination of the world as identical with the world. Human concepts accurately reflect the external world. In this context, “</w:t>
      </w:r>
      <w:r w:rsidRPr="0093578E">
        <w:rPr>
          <w:rStyle w:val="StyleUnderline"/>
        </w:rPr>
        <w:t xml:space="preserve">transparency” refers to the belief </w:t>
      </w:r>
      <w:r w:rsidRPr="000D66B9">
        <w:rPr>
          <w:rStyle w:val="StyleUnderline"/>
          <w:highlight w:val="cyan"/>
        </w:rPr>
        <w:t>that</w:t>
      </w:r>
      <w:r w:rsidRPr="0093578E">
        <w:rPr>
          <w:rStyle w:val="StyleUnderline"/>
        </w:rPr>
        <w:t xml:space="preserve"> chaos and </w:t>
      </w:r>
      <w:r w:rsidRPr="000D66B9">
        <w:rPr>
          <w:rStyle w:val="StyleUnderline"/>
          <w:highlight w:val="cyan"/>
        </w:rPr>
        <w:t>complexity can be made intelligibl</w:t>
      </w:r>
      <w:r w:rsidRPr="0093578E">
        <w:rPr>
          <w:rStyle w:val="StyleUnderline"/>
        </w:rPr>
        <w:t xml:space="preserve">e and communicable </w:t>
      </w:r>
      <w:r w:rsidRPr="000D66B9">
        <w:rPr>
          <w:rStyle w:val="StyleUnderline"/>
          <w:highlight w:val="cyan"/>
        </w:rPr>
        <w:t>through humanistic values</w:t>
      </w:r>
      <w:r w:rsidRPr="0093578E">
        <w:rPr>
          <w:rStyle w:val="StyleUnderline"/>
        </w:rPr>
        <w:t xml:space="preserve"> by reducing, normalizing, and assimilating the aporias and singularities of difference</w:t>
      </w:r>
      <w:r w:rsidRPr="0093578E">
        <w:rPr>
          <w:sz w:val="12"/>
        </w:rPr>
        <w:t xml:space="preserve"> (see, Glissant, 1997: 189–194 on the “right to opacity”). </w:t>
      </w:r>
      <w:r w:rsidRPr="0093578E">
        <w:rPr>
          <w:rStyle w:val="StyleUnderline"/>
        </w:rPr>
        <w:t xml:space="preserve">The “transparency thesis” </w:t>
      </w:r>
      <w:r w:rsidRPr="000D66B9">
        <w:rPr>
          <w:rStyle w:val="StyleUnderline"/>
          <w:highlight w:val="cyan"/>
        </w:rPr>
        <w:t>emerges</w:t>
      </w:r>
      <w:r w:rsidRPr="0093578E">
        <w:rPr>
          <w:rStyle w:val="StyleUnderline"/>
        </w:rPr>
        <w:t xml:space="preserve"> </w:t>
      </w:r>
      <w:r w:rsidRPr="000D66B9">
        <w:rPr>
          <w:rStyle w:val="StyleUnderline"/>
          <w:highlight w:val="cyan"/>
        </w:rPr>
        <w:t>through</w:t>
      </w:r>
      <w:r w:rsidRPr="0093578E">
        <w:rPr>
          <w:rStyle w:val="StyleUnderline"/>
        </w:rPr>
        <w:t xml:space="preserve"> the humanism of </w:t>
      </w:r>
      <w:r w:rsidRPr="000D66B9">
        <w:rPr>
          <w:rStyle w:val="StyleUnderline"/>
          <w:highlight w:val="cyan"/>
        </w:rPr>
        <w:t>the</w:t>
      </w:r>
      <w:r w:rsidRPr="0093578E">
        <w:rPr>
          <w:rStyle w:val="StyleUnderline"/>
        </w:rPr>
        <w:t xml:space="preserve"> </w:t>
      </w:r>
      <w:r w:rsidRPr="000D66B9">
        <w:rPr>
          <w:rStyle w:val="StyleUnderline"/>
          <w:highlight w:val="cyan"/>
        </w:rPr>
        <w:t>Enlightenment</w:t>
      </w:r>
      <w:r w:rsidRPr="0093578E">
        <w:rPr>
          <w:rStyle w:val="StyleUnderline"/>
        </w:rPr>
        <w:t xml:space="preserve"> project</w:t>
      </w:r>
      <w:r w:rsidRPr="0093578E">
        <w:rPr>
          <w:sz w:val="12"/>
        </w:rPr>
        <w:t xml:space="preserve">. Da Silva argues that </w:t>
      </w:r>
      <w:r w:rsidRPr="000D66B9">
        <w:rPr>
          <w:rStyle w:val="StyleUnderline"/>
          <w:highlight w:val="cyan"/>
        </w:rPr>
        <w:t>any</w:t>
      </w:r>
      <w:r w:rsidRPr="0093578E">
        <w:rPr>
          <w:sz w:val="12"/>
        </w:rPr>
        <w:t xml:space="preserve"> “critical </w:t>
      </w:r>
      <w:r w:rsidRPr="000D66B9">
        <w:rPr>
          <w:rStyle w:val="StyleUnderline"/>
          <w:highlight w:val="cyan"/>
        </w:rPr>
        <w:t>ontoepistemological account” based in transparency</w:t>
      </w:r>
      <w:r w:rsidRPr="0093578E">
        <w:rPr>
          <w:rStyle w:val="StyleUnderline"/>
        </w:rPr>
        <w:t xml:space="preserve"> ultimately </w:t>
      </w:r>
      <w:r w:rsidRPr="000D66B9">
        <w:rPr>
          <w:rStyle w:val="StyleUnderline"/>
          <w:highlight w:val="cyan"/>
        </w:rPr>
        <w:t>ignores</w:t>
      </w:r>
      <w:r w:rsidRPr="0093578E">
        <w:rPr>
          <w:rStyle w:val="StyleUnderline"/>
        </w:rPr>
        <w:t xml:space="preserve"> how reason and subjectification reproduces the </w:t>
      </w:r>
      <w:r w:rsidRPr="000D66B9">
        <w:rPr>
          <w:rStyle w:val="StyleUnderline"/>
          <w:highlight w:val="cyan"/>
        </w:rPr>
        <w:t>racial trajectories</w:t>
      </w:r>
      <w:r w:rsidRPr="008B56E5">
        <w:rPr>
          <w:rStyle w:val="StyleUnderline"/>
        </w:rPr>
        <w:t xml:space="preserve"> that emerge through the development of humanistic science</w:t>
      </w:r>
      <w:r w:rsidRPr="00BA31BC">
        <w:rPr>
          <w:sz w:val="12"/>
        </w:rPr>
        <w:t xml:space="preserve"> (Da Silva, 2007: 8–10). </w:t>
      </w:r>
      <w:r w:rsidRPr="00B44CDA">
        <w:rPr>
          <w:rStyle w:val="StyleUnderline"/>
        </w:rPr>
        <w:t>Humanism</w:t>
      </w:r>
      <w:r w:rsidRPr="00BA31BC">
        <w:rPr>
          <w:sz w:val="12"/>
        </w:rPr>
        <w:t xml:space="preserve">’s “transparent I” </w:t>
      </w:r>
      <w:r w:rsidRPr="00B44CDA">
        <w:rPr>
          <w:rStyle w:val="StyleUnderline"/>
        </w:rPr>
        <w:t xml:space="preserve">consistently </w:t>
      </w:r>
      <w:r w:rsidRPr="000D66B9">
        <w:rPr>
          <w:rStyle w:val="StyleUnderline"/>
          <w:highlight w:val="cyan"/>
        </w:rPr>
        <w:t>returns</w:t>
      </w:r>
      <w:r w:rsidRPr="00B44CDA">
        <w:rPr>
          <w:rStyle w:val="StyleUnderline"/>
        </w:rPr>
        <w:t xml:space="preserve"> </w:t>
      </w:r>
      <w:r w:rsidRPr="000D66B9">
        <w:rPr>
          <w:rStyle w:val="StyleUnderline"/>
          <w:highlight w:val="cyan"/>
        </w:rPr>
        <w:t>to the conditions of subjugation</w:t>
      </w:r>
      <w:r w:rsidRPr="00B44CDA">
        <w:rPr>
          <w:rStyle w:val="StyleUnderline"/>
        </w:rPr>
        <w:t>—whether its context be colo- nial and/or racial—</w:t>
      </w:r>
      <w:r w:rsidRPr="00C17EF0">
        <w:rPr>
          <w:rStyle w:val="StyleUnderline"/>
        </w:rPr>
        <w:t>i</w:t>
      </w:r>
      <w:r w:rsidRPr="00B44CDA">
        <w:rPr>
          <w:rStyle w:val="StyleUnderline"/>
        </w:rPr>
        <w:t>n a return to the total violence of the Enlightenment/humanism</w:t>
      </w:r>
      <w:r w:rsidRPr="00BA31BC">
        <w:rPr>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627E087B" w14:textId="77777777" w:rsidR="004E6A81" w:rsidRPr="008F5023" w:rsidRDefault="004E6A81" w:rsidP="004E6A81">
      <w:pPr>
        <w:rPr>
          <w:sz w:val="12"/>
        </w:rPr>
      </w:pPr>
      <w:r w:rsidRPr="00066539">
        <w:rPr>
          <w:sz w:val="12"/>
        </w:rPr>
        <w:t xml:space="preserve">Following Da Silva, </w:t>
      </w:r>
      <w:r w:rsidRPr="000D66B9">
        <w:rPr>
          <w:rStyle w:val="StyleUnderline"/>
          <w:highlight w:val="cyan"/>
        </w:rPr>
        <w:t>any attempt at</w:t>
      </w:r>
      <w:r w:rsidRPr="00066539">
        <w:rPr>
          <w:rStyle w:val="StyleUnderline"/>
        </w:rPr>
        <w:t xml:space="preserve"> </w:t>
      </w:r>
      <w:r w:rsidRPr="000D66B9">
        <w:rPr>
          <w:rStyle w:val="StyleUnderline"/>
          <w:highlight w:val="cyan"/>
        </w:rPr>
        <w:t>combatting</w:t>
      </w:r>
      <w:r w:rsidRPr="00066539">
        <w:rPr>
          <w:rStyle w:val="StyleUnderline"/>
        </w:rPr>
        <w:t xml:space="preserve"> humanism’s protention for </w:t>
      </w:r>
      <w:r w:rsidRPr="000D66B9">
        <w:rPr>
          <w:rStyle w:val="StyleUnderline"/>
          <w:highlight w:val="cyan"/>
        </w:rPr>
        <w:t>ecological destruction without</w:t>
      </w:r>
      <w:r w:rsidRPr="00066539">
        <w:rPr>
          <w:rStyle w:val="StyleUnderline"/>
        </w:rPr>
        <w:t xml:space="preserve"> </w:t>
      </w:r>
      <w:r w:rsidRPr="000D66B9">
        <w:rPr>
          <w:rStyle w:val="StyleUnderline"/>
          <w:highlight w:val="cyan"/>
        </w:rPr>
        <w:t>confronting</w:t>
      </w:r>
      <w:r w:rsidRPr="00066539">
        <w:rPr>
          <w:rStyle w:val="StyleUnderline"/>
        </w:rPr>
        <w:t xml:space="preserve"> and acknowledging the humanistic legacy (or “unpayable debt”) of </w:t>
      </w:r>
      <w:r w:rsidRPr="000D66B9">
        <w:rPr>
          <w:rStyle w:val="StyleUnderline"/>
          <w:highlight w:val="cyan"/>
        </w:rPr>
        <w:t>human volition</w:t>
      </w:r>
      <w:r w:rsidRPr="00066539">
        <w:rPr>
          <w:rStyle w:val="StyleUnderline"/>
        </w:rPr>
        <w:t xml:space="preserve">, rationality, and intention </w:t>
      </w:r>
      <w:r w:rsidRPr="000D66B9">
        <w:rPr>
          <w:rStyle w:val="StyleUnderline"/>
          <w:highlight w:val="cyan"/>
        </w:rPr>
        <w:t>will repeat</w:t>
      </w:r>
      <w:r w:rsidRPr="00066539">
        <w:rPr>
          <w:rStyle w:val="StyleUnderline"/>
        </w:rPr>
        <w:t xml:space="preserve"> the total </w:t>
      </w:r>
      <w:r w:rsidRPr="000D66B9">
        <w:rPr>
          <w:rStyle w:val="StyleUnderline"/>
          <w:highlight w:val="cyan"/>
        </w:rPr>
        <w:t>violence</w:t>
      </w:r>
      <w:r w:rsidRPr="00066539">
        <w:rPr>
          <w:rStyle w:val="StyleUnderline"/>
        </w:rPr>
        <w:t xml:space="preserve"> of that legacy</w:t>
      </w:r>
      <w:r w:rsidRPr="00066539">
        <w:rPr>
          <w:sz w:val="12"/>
        </w:rPr>
        <w:t xml:space="preserve">. Rather than affirm the assumptions of volition, </w:t>
      </w:r>
      <w:r w:rsidRPr="00066539">
        <w:rPr>
          <w:rStyle w:val="StyleUnderline"/>
        </w:rPr>
        <w:t>the repeated tendencies of humanism</w:t>
      </w:r>
      <w:r w:rsidRPr="00066539">
        <w:rPr>
          <w:sz w:val="12"/>
        </w:rPr>
        <w:t xml:space="preserve"> (within its various “alter” and “post” narrativizations) </w:t>
      </w:r>
      <w:r w:rsidRPr="00066539">
        <w:rPr>
          <w:rStyle w:val="StyleUnderline"/>
        </w:rPr>
        <w:t>suggest the inability of human rationality to adequately confront itself</w:t>
      </w:r>
      <w:r w:rsidRPr="00066539">
        <w:rPr>
          <w:sz w:val="12"/>
        </w:rPr>
        <w:t xml:space="preserve">. </w:t>
      </w:r>
      <w:r w:rsidRPr="00066539">
        <w:rPr>
          <w:rStyle w:val="StyleUnderline"/>
        </w:rPr>
        <w:t>The repetition of humanistic violence as a counter to humanistic violence suggests the human as conditioned through the histories of humanism</w:t>
      </w:r>
      <w:r w:rsidRPr="00066539">
        <w:rPr>
          <w:sz w:val="12"/>
        </w:rPr>
        <w:t xml:space="preserve">. To genuinely think “post-anthropocentrism” requires escaping the bounds of the </w:t>
      </w:r>
      <w:r w:rsidRPr="00066539">
        <w:rPr>
          <w:i/>
          <w:iCs/>
          <w:sz w:val="12"/>
        </w:rPr>
        <w:t>anthropos</w:t>
      </w:r>
      <w:r w:rsidRPr="00066539">
        <w:rPr>
          <w:sz w:val="12"/>
        </w:rPr>
        <w:t>: a task available only in speculation or a descent into madness (Da Silva, 2007: 260). This speculative “</w:t>
      </w:r>
      <w:r w:rsidRPr="000D66B9">
        <w:rPr>
          <w:rStyle w:val="StyleUnderline"/>
          <w:highlight w:val="cyan"/>
        </w:rPr>
        <w:t>non</w:t>
      </w:r>
      <w:r w:rsidRPr="00066539">
        <w:rPr>
          <w:rStyle w:val="StyleUnderline"/>
        </w:rPr>
        <w:t>-</w:t>
      </w:r>
      <w:r w:rsidRPr="000D66B9">
        <w:rPr>
          <w:rStyle w:val="StyleUnderline"/>
          <w:highlight w:val="cyan"/>
        </w:rPr>
        <w:t>anthropocentric” narrative would abolish</w:t>
      </w:r>
      <w:r w:rsidRPr="00066539">
        <w:rPr>
          <w:rStyle w:val="StyleUnderline"/>
        </w:rPr>
        <w:t xml:space="preserve"> not only </w:t>
      </w:r>
      <w:r w:rsidRPr="000D66B9">
        <w:rPr>
          <w:rStyle w:val="StyleUnderline"/>
          <w:highlight w:val="cyan"/>
        </w:rPr>
        <w:t xml:space="preserve">the (human) </w:t>
      </w:r>
      <w:r w:rsidRPr="00C17EF0">
        <w:rPr>
          <w:rStyle w:val="StyleUnderline"/>
        </w:rPr>
        <w:t>subject</w:t>
      </w:r>
      <w:r w:rsidRPr="00066539">
        <w:rPr>
          <w:rStyle w:val="StyleUnderline"/>
        </w:rPr>
        <w:t xml:space="preserve"> but both </w:t>
      </w:r>
      <w:r w:rsidRPr="000D66B9">
        <w:rPr>
          <w:rStyle w:val="StyleUnderline"/>
          <w:highlight w:val="cyan"/>
        </w:rPr>
        <w:t>subject and object: to think beyond human and nature</w:t>
      </w:r>
      <w:r w:rsidRPr="00066539">
        <w:rPr>
          <w:rStyle w:val="StyleUnderline"/>
        </w:rPr>
        <w:t xml:space="preserve"> (including both their dialectical sublation or transcendental mixture</w:t>
      </w:r>
      <w:r w:rsidRPr="00066539">
        <w:rPr>
          <w:sz w:val="12"/>
        </w:rPr>
        <w:t xml:space="preserve">) in something like a “new psychiatry” (Bakker, 2016). </w:t>
      </w:r>
      <w:r w:rsidRPr="000D66B9">
        <w:rPr>
          <w:rStyle w:val="StyleUnderline"/>
          <w:highlight w:val="cyan"/>
        </w:rPr>
        <w:t>Disconnection</w:t>
      </w:r>
      <w:r w:rsidRPr="00066539">
        <w:rPr>
          <w:rStyle w:val="StyleUnderline"/>
        </w:rPr>
        <w:t xml:space="preserve"> from the “human”—including volition, intention, rationality, and the “possibility” associated with it—involves </w:t>
      </w:r>
      <w:r w:rsidRPr="000D66B9">
        <w:rPr>
          <w:rStyle w:val="StyleUnderline"/>
          <w:highlight w:val="cyan"/>
        </w:rPr>
        <w:t>seeking</w:t>
      </w:r>
      <w:r w:rsidRPr="00066539">
        <w:rPr>
          <w:rStyle w:val="StyleUnderline"/>
        </w:rPr>
        <w:t xml:space="preserve"> that which is</w:t>
      </w:r>
      <w:r w:rsidRPr="00066539">
        <w:rPr>
          <w:sz w:val="12"/>
        </w:rPr>
        <w:t xml:space="preserve"> properly alien (“xeno”): </w:t>
      </w:r>
      <w:r w:rsidRPr="00066539">
        <w:rPr>
          <w:rStyle w:val="StyleUnderline"/>
        </w:rPr>
        <w:t xml:space="preserve">outside the horizon of human/non-human </w:t>
      </w:r>
      <w:r w:rsidRPr="000D66B9">
        <w:rPr>
          <w:rStyle w:val="StyleUnderline"/>
          <w:highlight w:val="cyan"/>
        </w:rPr>
        <w:t>relations or connections</w:t>
      </w:r>
      <w:r w:rsidRPr="00066539">
        <w:rPr>
          <w:rStyle w:val="StyleUnderline"/>
        </w:rPr>
        <w:t xml:space="preserve"> and entirely </w:t>
      </w:r>
      <w:r w:rsidRPr="000D66B9">
        <w:rPr>
          <w:rStyle w:val="StyleUnderline"/>
          <w:highlight w:val="cyan"/>
        </w:rPr>
        <w:t>disconnected from human-centrism</w:t>
      </w:r>
      <w:r w:rsidRPr="00066539">
        <w:rPr>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066539">
        <w:rPr>
          <w:rStyle w:val="StyleUnderline"/>
        </w:rPr>
        <w:t>Speculative positions cannot begin with normative justifications that are mandated by human volition and rational concepts of “justice,” but must be alien</w:t>
      </w:r>
      <w:r w:rsidRPr="00066539">
        <w:rPr>
          <w:sz w:val="12"/>
        </w:rPr>
        <w:t xml:space="preserve"> (Roden, 2014: 125). “</w:t>
      </w:r>
      <w:r w:rsidRPr="00066539">
        <w:rPr>
          <w:rStyle w:val="StyleUnderline"/>
        </w:rPr>
        <w:t>Post-</w:t>
      </w:r>
      <w:r w:rsidRPr="00066539">
        <w:rPr>
          <w:rStyle w:val="StyleUnderline"/>
        </w:rPr>
        <w:lastRenderedPageBreak/>
        <w:t>anthropocentrism” must be “non-anthropocentric,” alien to the suppositions, relations, and categories of anthropocentrism</w:t>
      </w:r>
      <w:r w:rsidRPr="00066539">
        <w:rPr>
          <w:sz w:val="12"/>
        </w:rPr>
        <w:t>.</w:t>
      </w:r>
    </w:p>
    <w:p w14:paraId="18184FD8" w14:textId="77777777" w:rsidR="004E6A81" w:rsidRPr="004029F8" w:rsidRDefault="004E6A81" w:rsidP="004E6A81"/>
    <w:p w14:paraId="77BBE04A" w14:textId="77777777" w:rsidR="004E6A81" w:rsidRPr="007A444B" w:rsidRDefault="004E6A81" w:rsidP="004E6A81">
      <w:pPr>
        <w:pStyle w:val="Heading2"/>
      </w:pPr>
      <w:r>
        <w:lastRenderedPageBreak/>
        <w:t>3</w:t>
      </w:r>
    </w:p>
    <w:p w14:paraId="7D987A61" w14:textId="127264BF" w:rsidR="004E6A81" w:rsidRPr="00C007B5" w:rsidRDefault="004E6A81" w:rsidP="004E6A81">
      <w:pPr>
        <w:pStyle w:val="Heading4"/>
      </w:pPr>
      <w:r>
        <w:t xml:space="preserve">The United States Federal Government should recognize </w:t>
      </w:r>
      <w:r>
        <w:t>historically feminized labor</w:t>
      </w:r>
      <w:r>
        <w:t xml:space="preserve"> as legally protected. </w:t>
      </w:r>
    </w:p>
    <w:p w14:paraId="5D9BD30C" w14:textId="77777777" w:rsidR="004E6A81" w:rsidRDefault="004E6A81" w:rsidP="004E6A81"/>
    <w:p w14:paraId="3DFC5E48" w14:textId="77777777" w:rsidR="004E6A81" w:rsidRDefault="004E6A81" w:rsidP="004E6A81">
      <w:pPr>
        <w:pStyle w:val="Heading4"/>
      </w:pPr>
      <w:r>
        <w:t xml:space="preserve">Rights discourse reinforces individualism and undermines community-based solutions – they are Western, fascist, patriarchal imperialism at its finest </w:t>
      </w:r>
    </w:p>
    <w:p w14:paraId="15B9D1B7" w14:textId="77777777" w:rsidR="004E6A81" w:rsidRDefault="004E6A81" w:rsidP="004E6A81">
      <w:r w:rsidRPr="001017E4">
        <w:rPr>
          <w:rStyle w:val="Style13ptBold"/>
        </w:rPr>
        <w:t>Kapoor 2019</w:t>
      </w:r>
      <w:r>
        <w:t xml:space="preserve"> (</w:t>
      </w:r>
      <w:r w:rsidRPr="00726FB4">
        <w:t>Rajesh Kapoor</w:t>
      </w:r>
      <w:r>
        <w:t xml:space="preserve"> </w:t>
      </w:r>
      <w:r w:rsidRPr="00726FB4">
        <w:t>What Is Wrong with a Rights-Based Approach to Morality?, 6 J. NAT'l L. U. DELHI 1 (June 2019).</w:t>
      </w:r>
      <w:r>
        <w:t xml:space="preserve"> kcv.)</w:t>
      </w:r>
    </w:p>
    <w:p w14:paraId="14AF1FFE" w14:textId="77777777" w:rsidR="004E6A81" w:rsidRDefault="004E6A81" w:rsidP="004E6A81">
      <w:pPr>
        <w:rPr>
          <w:sz w:val="12"/>
        </w:rPr>
      </w:pPr>
      <w:r w:rsidRPr="00BF4332">
        <w:rPr>
          <w:sz w:val="12"/>
        </w:rPr>
        <w:t xml:space="preserve">The idea of rights in the present era has captured our moral and political thinking in such a manner that it appears that 'they are woven into the very fabric of human existence'. 1 But the fact remains that </w:t>
      </w:r>
      <w:r w:rsidRPr="00D1412A">
        <w:rPr>
          <w:rStyle w:val="StyleUnderline"/>
        </w:rPr>
        <w:t>the idea of rights is the product of historical circumstances</w:t>
      </w:r>
      <w:r w:rsidRPr="00BF4332">
        <w:rPr>
          <w:sz w:val="12"/>
        </w:rPr>
        <w:t xml:space="preserve">, as observed by Bhikhu Parekh: 'We have become so accustomed to conceptualizing human relations in terms of rights that we do not appreciate that nearly all non-Western and most pre-modern European societies managed to do without them'." A need was felt to create or invent the notion of rights in the medieval age as it could act as a very powerful shield against forms of political absolutism rampant in that age. The atrocities committed by man upon man particularly under the Fascist, Nazi and some other dictatorships, where an individual was meshed as if he were a lobe of zinger, impelled mankind to erect very strong walls around the individual. Thus, more than human nature, it is deemed to be the trauma of the holocaust which made the idea of human rights so pervasive and entrenched that to think without it today seems highly perverse. And yet, </w:t>
      </w:r>
      <w:r w:rsidRPr="00BE52E5">
        <w:rPr>
          <w:rStyle w:val="StyleUnderline"/>
        </w:rPr>
        <w:t>all around the world, basic abuses of human rights continue to be perpetuated often with remarkable impunity</w:t>
      </w:r>
      <w:r w:rsidRPr="00BF4332">
        <w:rPr>
          <w:sz w:val="12"/>
        </w:rPr>
        <w:t xml:space="preserve">. What Is Wrong with Rights The idea of rights must stay there to protect mankind from the aforementioned horrendous acts. But the problem starts, as Sir John Laws points out, when: Generations knowing nothing of Hitler or Stalin, for whom these monsters are merely bogeymen in their history lessons, may not see rights as an antidote against tyranny but rather as a legitimate means of promoting their own interests above the interests of others. 15 Thus, </w:t>
      </w:r>
      <w:r w:rsidRPr="00860420">
        <w:rPr>
          <w:rStyle w:val="StyleUnderline"/>
          <w:highlight w:val="cyan"/>
        </w:rPr>
        <w:t>a rights-based approach is promoting</w:t>
      </w:r>
      <w:r w:rsidRPr="00BE52E5">
        <w:rPr>
          <w:rStyle w:val="StyleUnderline"/>
        </w:rPr>
        <w:t xml:space="preserve"> or nurturing </w:t>
      </w:r>
      <w:r w:rsidRPr="00860420">
        <w:rPr>
          <w:rStyle w:val="StyleUnderline"/>
          <w:highlight w:val="cyan"/>
        </w:rPr>
        <w:t>selfishness</w:t>
      </w:r>
      <w:r w:rsidRPr="00BF4332">
        <w:rPr>
          <w:sz w:val="12"/>
          <w:highlight w:val="cyan"/>
        </w:rPr>
        <w:t>1</w:t>
      </w:r>
      <w:r w:rsidRPr="00BF4332">
        <w:rPr>
          <w:sz w:val="12"/>
        </w:rPr>
        <w:t xml:space="preserve"> 6 or selfrighteousness. </w:t>
      </w:r>
      <w:r w:rsidRPr="00860420">
        <w:rPr>
          <w:rStyle w:val="StyleUnderline"/>
          <w:highlight w:val="cyan"/>
        </w:rPr>
        <w:t>It cannot get rid of</w:t>
      </w:r>
      <w:r w:rsidRPr="00BE52E5">
        <w:rPr>
          <w:rStyle w:val="StyleUnderline"/>
        </w:rPr>
        <w:t xml:space="preserve"> it because asserting </w:t>
      </w:r>
      <w:r w:rsidRPr="00860420">
        <w:rPr>
          <w:rStyle w:val="StyleUnderline"/>
          <w:highlight w:val="cyan"/>
        </w:rPr>
        <w:t>self-interest</w:t>
      </w:r>
      <w:r w:rsidRPr="00BE52E5">
        <w:rPr>
          <w:rStyle w:val="StyleUnderline"/>
        </w:rPr>
        <w:t xml:space="preserve"> is treated as a virtue and a right</w:t>
      </w:r>
      <w:r w:rsidRPr="00BF4332">
        <w:rPr>
          <w:sz w:val="12"/>
        </w:rPr>
        <w:t xml:space="preserve">, not a vice here. 7 In contrast to this, we find concerns for the community, solidarity care, compassion and benevolence regarding others. The idea of rights and the ethics of care and compassion emanate from philosophical visions of life and the cosmos which are diametrically opposite to each other. </w:t>
      </w:r>
      <w:r w:rsidRPr="00BE52E5">
        <w:rPr>
          <w:rStyle w:val="StyleUnderline"/>
        </w:rPr>
        <w:t xml:space="preserve">Rights belong to that side of the divide which has a fragmented vision of the cosmos. </w:t>
      </w:r>
      <w:r w:rsidRPr="00860420">
        <w:rPr>
          <w:rStyle w:val="StyleUnderline"/>
          <w:highlight w:val="cyan"/>
        </w:rPr>
        <w:t>The idea of rights is inextricably intertwined with conceptions of</w:t>
      </w:r>
      <w:r w:rsidRPr="00BE52E5">
        <w:rPr>
          <w:rStyle w:val="StyleUnderline"/>
        </w:rPr>
        <w:t xml:space="preserve"> </w:t>
      </w:r>
      <w:r w:rsidRPr="00860420">
        <w:rPr>
          <w:rStyle w:val="StyleUnderline"/>
          <w:strike/>
        </w:rPr>
        <w:t>man</w:t>
      </w:r>
      <w:r w:rsidRPr="00BE52E5">
        <w:rPr>
          <w:rStyle w:val="StyleUnderline"/>
        </w:rPr>
        <w:t xml:space="preserve"> </w:t>
      </w:r>
      <w:r>
        <w:rPr>
          <w:rStyle w:val="StyleUnderline"/>
        </w:rPr>
        <w:t xml:space="preserve">[people] </w:t>
      </w:r>
      <w:r w:rsidRPr="00860420">
        <w:rPr>
          <w:rStyle w:val="StyleUnderline"/>
          <w:highlight w:val="cyan"/>
        </w:rPr>
        <w:t>as an autonomous</w:t>
      </w:r>
      <w:r w:rsidRPr="00BE52E5">
        <w:rPr>
          <w:rStyle w:val="StyleUnderline"/>
        </w:rPr>
        <w:t>, and</w:t>
      </w:r>
      <w:r w:rsidRPr="00BF4332">
        <w:rPr>
          <w:sz w:val="12"/>
        </w:rPr>
        <w:t xml:space="preserve"> thereby </w:t>
      </w:r>
      <w:r w:rsidRPr="00BE52E5">
        <w:rPr>
          <w:rStyle w:val="StyleUnderline"/>
        </w:rPr>
        <w:t xml:space="preserve">theoretically </w:t>
      </w:r>
      <w:r w:rsidRPr="00860420">
        <w:rPr>
          <w:rStyle w:val="StyleUnderline"/>
          <w:highlight w:val="cyan"/>
        </w:rPr>
        <w:t>independent</w:t>
      </w:r>
      <w:r w:rsidRPr="00BE52E5">
        <w:rPr>
          <w:rStyle w:val="StyleUnderline"/>
        </w:rPr>
        <w:t xml:space="preserve"> and unaccountable individual-an entity, isolated from the rest of the universe,</w:t>
      </w:r>
      <w:r w:rsidRPr="00BF4332">
        <w:rPr>
          <w:sz w:val="12"/>
        </w:rPr>
        <w:t xml:space="preserve"> who takes the centre stage and the universe is to be reserved and preserved for unifying and connectivity-based vision of life. This vision sees man as a constituent element of the universe, not its master. The first approach fosters separateness and lack of accountability, and the second stresses relationships and responsibility for others, and ultimately for the world as a whole. </w:t>
      </w:r>
      <w:r w:rsidRPr="007357B4">
        <w:rPr>
          <w:rStyle w:val="StyleUnderline"/>
          <w:highlight w:val="cyan"/>
        </w:rPr>
        <w:t>The idea of rights thrives on separation</w:t>
      </w:r>
      <w:r w:rsidRPr="00BF4332">
        <w:rPr>
          <w:sz w:val="12"/>
        </w:rPr>
        <w:t xml:space="preserve">, but care and compassion blossom in an environment of connections and relations.18 </w:t>
      </w:r>
      <w:r w:rsidRPr="00BE52E5">
        <w:rPr>
          <w:rStyle w:val="StyleUnderline"/>
        </w:rPr>
        <w:t>The very object of rights is to protect the individual from the claims of common good</w:t>
      </w:r>
      <w:r w:rsidRPr="00BF4332">
        <w:rPr>
          <w:sz w:val="12"/>
        </w:rPr>
        <w:t xml:space="preserve">. In other words, </w:t>
      </w:r>
      <w:r w:rsidRPr="007357B4">
        <w:rPr>
          <w:rStyle w:val="StyleUnderline"/>
          <w:highlight w:val="cyan"/>
        </w:rPr>
        <w:t>they act as a boundary between the individual and community</w:t>
      </w:r>
      <w:r w:rsidRPr="00BE52E5">
        <w:rPr>
          <w:rStyle w:val="StyleUnderline"/>
        </w:rPr>
        <w:t xml:space="preserve"> and thus make the separation quite explicit</w:t>
      </w:r>
      <w:r w:rsidRPr="00BF4332">
        <w:rPr>
          <w:sz w:val="12"/>
        </w:rPr>
        <w:t xml:space="preserve">. The notion of rights did not initiate the process of individuation of human beings, rather the onslaught of individualism, which snapped many ties between man and his fellow beings, necessitated the language of rights as ethics of care and compassion require attachment. 9 Individualism's object is to make man self-reliant. 20 Dependence upon others is inversely proportionate to it. One should not expect others to take care of his interests-that goes against the core agenda of individualism. From our discussion until now, it should be individualism which is the problem not the idea of rights. That is true to some extent, but </w:t>
      </w:r>
      <w:r w:rsidRPr="00051AD0">
        <w:rPr>
          <w:rStyle w:val="StyleUnderline"/>
        </w:rPr>
        <w:t xml:space="preserve">the problem with the idea of rights is that its basic concept of human beings is that of an autonomous individual. </w:t>
      </w:r>
      <w:r w:rsidRPr="00084ED4">
        <w:rPr>
          <w:rStyle w:val="StyleUnderline"/>
          <w:highlight w:val="cyan"/>
        </w:rPr>
        <w:t>'Rights can be spoken of only on the condition that a person is thought as a person, that is, as an individual</w:t>
      </w:r>
      <w:r w:rsidRPr="00BF4332">
        <w:rPr>
          <w:sz w:val="12"/>
          <w:highlight w:val="cyan"/>
        </w:rPr>
        <w:t>.</w:t>
      </w:r>
      <w:r w:rsidRPr="00BF4332">
        <w:rPr>
          <w:sz w:val="12"/>
        </w:rPr>
        <w:t xml:space="preserve">' 2 </w:t>
      </w:r>
      <w:r w:rsidRPr="00051AD0">
        <w:rPr>
          <w:rStyle w:val="StyleUnderline"/>
        </w:rPr>
        <w:t>This idea finds its culmination 'in the lone courageous individual fighting against all the forces of social conformity for his rights'</w:t>
      </w:r>
      <w:r w:rsidRPr="00BF4332">
        <w:rPr>
          <w:sz w:val="12"/>
        </w:rPr>
        <w:t>.22 Such an ethos is obviously diametrically opposite to the idea of community and social solidarity where an individual is needed to be embedded in the social fabric</w:t>
      </w:r>
      <w:r w:rsidRPr="001017E4">
        <w:rPr>
          <w:rStyle w:val="StyleUnderline"/>
        </w:rPr>
        <w:t xml:space="preserve">. It is </w:t>
      </w:r>
      <w:r w:rsidRPr="007357B4">
        <w:rPr>
          <w:rStyle w:val="Emphasis"/>
          <w:highlight w:val="cyan"/>
        </w:rPr>
        <w:t>individualism</w:t>
      </w:r>
      <w:r w:rsidRPr="001017E4">
        <w:rPr>
          <w:rStyle w:val="StyleUnderline"/>
        </w:rPr>
        <w:t xml:space="preserve"> which initiates the process of separation between the society and the man, and the idea of personal rights entrench it. The idea of rights thus risks impeding human relationships and attitudes such as community, solidarity, care, compassion and benevolence because they flourish in a system wherein life is interdependent; on the contrary, the idea of rights, if taken to its extremes, facilitates self-reliance</w:t>
      </w:r>
      <w:r w:rsidRPr="00BF4332">
        <w:rPr>
          <w:sz w:val="12"/>
        </w:rPr>
        <w:t xml:space="preserve">. Thus, </w:t>
      </w:r>
      <w:r w:rsidRPr="00084ED4">
        <w:rPr>
          <w:rStyle w:val="StyleUnderline"/>
          <w:highlight w:val="cyan"/>
        </w:rPr>
        <w:t xml:space="preserve">a </w:t>
      </w:r>
      <w:r w:rsidRPr="00084ED4">
        <w:rPr>
          <w:rStyle w:val="Emphasis"/>
          <w:highlight w:val="cyan"/>
        </w:rPr>
        <w:t>rights-based</w:t>
      </w:r>
      <w:r w:rsidRPr="00084ED4">
        <w:rPr>
          <w:rStyle w:val="StyleUnderline"/>
          <w:highlight w:val="cyan"/>
        </w:rPr>
        <w:t xml:space="preserve"> approach goes against the ethics of </w:t>
      </w:r>
      <w:r w:rsidRPr="00084ED4">
        <w:rPr>
          <w:rStyle w:val="Emphasis"/>
          <w:highlight w:val="cyan"/>
        </w:rPr>
        <w:t>care</w:t>
      </w:r>
      <w:r w:rsidRPr="00084ED4">
        <w:rPr>
          <w:rStyle w:val="StyleUnderline"/>
          <w:highlight w:val="cyan"/>
        </w:rPr>
        <w:t xml:space="preserve">, </w:t>
      </w:r>
      <w:r w:rsidRPr="00084ED4">
        <w:rPr>
          <w:rStyle w:val="Emphasis"/>
          <w:highlight w:val="cyan"/>
        </w:rPr>
        <w:t>compassion</w:t>
      </w:r>
      <w:r w:rsidRPr="00084ED4">
        <w:rPr>
          <w:rStyle w:val="StyleUnderline"/>
          <w:highlight w:val="cyan"/>
        </w:rPr>
        <w:t xml:space="preserve">, </w:t>
      </w:r>
      <w:r w:rsidRPr="00084ED4">
        <w:rPr>
          <w:rStyle w:val="Emphasis"/>
          <w:highlight w:val="cyan"/>
        </w:rPr>
        <w:t>benevolence</w:t>
      </w:r>
      <w:r w:rsidRPr="00084ED4">
        <w:rPr>
          <w:rStyle w:val="StyleUnderline"/>
          <w:highlight w:val="cyan"/>
        </w:rPr>
        <w:t xml:space="preserve">, </w:t>
      </w:r>
      <w:r w:rsidRPr="00084ED4">
        <w:rPr>
          <w:rStyle w:val="Emphasis"/>
          <w:highlight w:val="cyan"/>
        </w:rPr>
        <w:t>solidarity</w:t>
      </w:r>
      <w:r w:rsidRPr="00084ED4">
        <w:rPr>
          <w:rStyle w:val="StyleUnderline"/>
          <w:highlight w:val="cyan"/>
        </w:rPr>
        <w:t xml:space="preserve"> and </w:t>
      </w:r>
      <w:r w:rsidRPr="00084ED4">
        <w:rPr>
          <w:rStyle w:val="Emphasis"/>
          <w:highlight w:val="cyan"/>
        </w:rPr>
        <w:t>community</w:t>
      </w:r>
      <w:r w:rsidRPr="00BF4332">
        <w:rPr>
          <w:sz w:val="12"/>
        </w:rPr>
        <w:t xml:space="preserve">. Evidence also shows that those societies which undermined the ideas of separateness and self-assertion, which are primordial in a rights-based approach, developed a very high degree of care, compassion, benevolence and solidarity. Thus Confucianism, which does not insist on self-assertion but virtues of caring and benevolence, through the principle of li, right action, developed a society of great social solidarity.23 Similarly, Buddhism-which strives for self-abnegation, not self-assertion-developed a very strong sense of compassion described as karuna. Societies which are not individualist in their temperament find the idea of personal rights as a threat to the net of the social relations they weave over the ages. Instead of self-reliance, these societies rely upon values and attitudes such as care, compassion, benevolence and solidarity. Preferring self-interest over other's interest is not a virtue, but rather a vice here. Jomo Kenyatta tells that in the Gikuyu tribal community of Kenya, 'an individualist is looked upon with suspicion and is given a nickname of mwebongia, one who works only for himself and is likely to end up as a wizard'.24 Being a part of the </w:t>
      </w:r>
      <w:r w:rsidRPr="00BF4332">
        <w:rPr>
          <w:sz w:val="12"/>
        </w:rPr>
        <w:lastRenderedPageBreak/>
        <w:t xml:space="preserve">community gives a great sense of security. But </w:t>
      </w:r>
      <w:r w:rsidRPr="00084ED4">
        <w:rPr>
          <w:rStyle w:val="StyleUnderline"/>
          <w:highlight w:val="cyan"/>
        </w:rPr>
        <w:t>in the self-reliant</w:t>
      </w:r>
      <w:r w:rsidRPr="001017E4">
        <w:rPr>
          <w:rStyle w:val="StyleUnderline"/>
        </w:rPr>
        <w:t xml:space="preserve">, </w:t>
      </w:r>
      <w:r w:rsidRPr="00084ED4">
        <w:rPr>
          <w:rStyle w:val="StyleUnderline"/>
          <w:highlight w:val="cyan"/>
        </w:rPr>
        <w:t>rights-centric modern societies</w:t>
      </w:r>
      <w:r w:rsidRPr="001017E4">
        <w:rPr>
          <w:rStyle w:val="StyleUnderline"/>
        </w:rPr>
        <w:t xml:space="preserve"> which </w:t>
      </w:r>
      <w:r w:rsidRPr="00084ED4">
        <w:rPr>
          <w:rStyle w:val="StyleUnderline"/>
          <w:highlight w:val="cyan"/>
        </w:rPr>
        <w:t>are</w:t>
      </w:r>
      <w:r w:rsidRPr="001017E4">
        <w:rPr>
          <w:rStyle w:val="StyleUnderline"/>
        </w:rPr>
        <w:t xml:space="preserve"> usually </w:t>
      </w:r>
      <w:r w:rsidRPr="00084ED4">
        <w:rPr>
          <w:rStyle w:val="StyleUnderline"/>
          <w:highlight w:val="cyan"/>
        </w:rPr>
        <w:t xml:space="preserve">perceived or portrayed as </w:t>
      </w:r>
      <w:r w:rsidRPr="00084ED4">
        <w:rPr>
          <w:rStyle w:val="Emphasis"/>
          <w:highlight w:val="cyan"/>
        </w:rPr>
        <w:t>individualistic</w:t>
      </w:r>
      <w:r w:rsidRPr="00084ED4">
        <w:rPr>
          <w:rStyle w:val="StyleUnderline"/>
          <w:highlight w:val="cyan"/>
        </w:rPr>
        <w:t>, the individual</w:t>
      </w:r>
      <w:r w:rsidRPr="001017E4">
        <w:rPr>
          <w:rStyle w:val="StyleUnderline"/>
        </w:rPr>
        <w:t xml:space="preserve"> </w:t>
      </w:r>
      <w:r w:rsidRPr="00084ED4">
        <w:rPr>
          <w:rStyle w:val="StyleUnderline"/>
          <w:highlight w:val="cyan"/>
        </w:rPr>
        <w:t>does not develop enough bonds with the community</w:t>
      </w:r>
      <w:r w:rsidRPr="001017E4">
        <w:rPr>
          <w:rStyle w:val="StyleUnderline"/>
        </w:rPr>
        <w:t xml:space="preserve"> and always feels insecure</w:t>
      </w:r>
      <w:r w:rsidRPr="00BF4332">
        <w:rPr>
          <w:sz w:val="12"/>
        </w:rPr>
        <w:t xml:space="preserve">. Thus, observes an American sociologist that 'an American spends his entire life to pursue a certain sense of security, but his firm clinging to individualism in turns makes the sense of security always steps away from him'.25 </w:t>
      </w:r>
    </w:p>
    <w:p w14:paraId="1D6B03D4" w14:textId="77777777" w:rsidR="004E6A81" w:rsidRPr="00BF4332" w:rsidRDefault="004E6A81" w:rsidP="004E6A81">
      <w:pPr>
        <w:pStyle w:val="Heading4"/>
      </w:pPr>
      <w:r>
        <w:t>Rights based approaches undermine the capacity to collectively organize – turns the aff</w:t>
      </w:r>
    </w:p>
    <w:p w14:paraId="2D7EAA78" w14:textId="77777777" w:rsidR="004E6A81" w:rsidRDefault="004E6A81" w:rsidP="004E6A81">
      <w:r w:rsidRPr="001017E4">
        <w:rPr>
          <w:rStyle w:val="Style13ptBold"/>
        </w:rPr>
        <w:t>Kapoor 2019</w:t>
      </w:r>
      <w:r>
        <w:t xml:space="preserve"> (</w:t>
      </w:r>
      <w:r w:rsidRPr="00726FB4">
        <w:t>Rajesh</w:t>
      </w:r>
      <w:r>
        <w:t xml:space="preserve"> Kapoor</w:t>
      </w:r>
      <w:r w:rsidRPr="00726FB4">
        <w:t xml:space="preserve"> What Is Wrong with a Rights-Based Approach to Morality?, 6 J. NAT'l L. U. DELHI 1 (June 2019).</w:t>
      </w:r>
      <w:r>
        <w:t xml:space="preserve"> kcv.)</w:t>
      </w:r>
    </w:p>
    <w:p w14:paraId="6F5E77E3" w14:textId="77777777" w:rsidR="004E6A81" w:rsidRPr="000A5006" w:rsidRDefault="004E6A81" w:rsidP="004E6A81">
      <w:pPr>
        <w:rPr>
          <w:sz w:val="12"/>
        </w:rPr>
      </w:pPr>
      <w:r w:rsidRPr="00BB3518">
        <w:rPr>
          <w:sz w:val="8"/>
          <w:szCs w:val="8"/>
        </w:rPr>
        <w:t xml:space="preserve">'Minimalist Morality' </w:t>
      </w:r>
      <w:r w:rsidRPr="00BB3518">
        <w:rPr>
          <w:rStyle w:val="StyleUnderline"/>
          <w:sz w:val="8"/>
          <w:szCs w:val="8"/>
        </w:rPr>
        <w:t>A rights-based approach to society is a minimalist approach towards morality</w:t>
      </w:r>
      <w:r w:rsidRPr="00BB3518">
        <w:rPr>
          <w:sz w:val="8"/>
          <w:szCs w:val="8"/>
        </w:rPr>
        <w:t xml:space="preserve">.26 The conduct expected is 'causing no harm to others'. It requires nothing more than that, and is potentially an onerous sense of responsibility. Thus, </w:t>
      </w:r>
      <w:r w:rsidRPr="00BB3518">
        <w:rPr>
          <w:rStyle w:val="StyleUnderline"/>
          <w:sz w:val="8"/>
          <w:szCs w:val="8"/>
        </w:rPr>
        <w:t>rights-based approach 'makes minimal demands upon the moral character of agents'</w:t>
      </w:r>
      <w:r w:rsidRPr="00BB3518">
        <w:rPr>
          <w:sz w:val="8"/>
          <w:szCs w:val="8"/>
        </w:rPr>
        <w:t xml:space="preserve">.27 But </w:t>
      </w:r>
      <w:r w:rsidRPr="00BB3518">
        <w:rPr>
          <w:rStyle w:val="StyleUnderline"/>
          <w:sz w:val="8"/>
          <w:szCs w:val="8"/>
        </w:rPr>
        <w:t>care, compassion and benevolence require a lot more than just causing no harm to others</w:t>
      </w:r>
      <w:r w:rsidRPr="00BB3518">
        <w:rPr>
          <w:sz w:val="8"/>
          <w:szCs w:val="8"/>
        </w:rPr>
        <w:t xml:space="preserve">. Hence, </w:t>
      </w:r>
      <w:r w:rsidRPr="00BB3518">
        <w:rPr>
          <w:rStyle w:val="StyleUnderline"/>
          <w:sz w:val="8"/>
          <w:szCs w:val="8"/>
        </w:rPr>
        <w:t>a rights-based morality ignores or cannot accommodate these values</w:t>
      </w:r>
      <w:r w:rsidRPr="00BB3518">
        <w:rPr>
          <w:sz w:val="8"/>
          <w:szCs w:val="8"/>
        </w:rPr>
        <w:t xml:space="preserve">. Another limitation of rights is that they can only tell us what is right and what is wrong. A rights-based morality cannot give us the ultimate moral reason why an act or omission is wrong or immoral. For example, rights would tell us that one has a right to life, so you cannot simply kill a person. But it cannot tell us why it is morally wrong to kill? </w:t>
      </w:r>
      <w:r w:rsidRPr="00BB3518">
        <w:rPr>
          <w:rStyle w:val="StyleUnderline"/>
          <w:sz w:val="8"/>
          <w:szCs w:val="8"/>
        </w:rPr>
        <w:t>A rights-based morality gives us freedom, but it does not tell us what to do with that freedom</w:t>
      </w:r>
      <w:r w:rsidRPr="00BB3518">
        <w:rPr>
          <w:sz w:val="8"/>
          <w:szCs w:val="8"/>
        </w:rPr>
        <w:t xml:space="preserve">. The only thing it tells us is that we should not use it to harm others. On the other hand, a maximalist approach to morality guides us what to do with the freedom; and care, compassion and benevolence are thus part of a maximalist morality. A rights-based approach to society appears thus as a too narrow conception of morality.28 In this, view certain interests of people are of ultimate value and the protection and promotion of these interests through rights is what morality means.29 There is nothing moral beyond this. Joseph Raz calls such a conception of morality 'impoverished', as it cannot account for many acts which a man does beyond the call of duty and makes him more human.30 For example, time and again we see people whose life is shattered by natural disasters like earthquake, and they need help and support from others. People offer clothes and food to such people which they surely cannot claim as a matter of right. Thus, benevolence plays a valuable role in our life. Excluding it from the sphere of morality would be detrimental to our life. In the middle of a road I see some people beating someone. If I think in terms of rights and duties, I may not even call the police to rescue him as a rights-based morality 'does not provide a moral reason to help the imperilled needy'.31 Would it not be a moral shame on my part? Only if morality includes attitudes such as care, compassion and benevolence, not only a bill of rights. Critics argue that a rights-based morality has its limitations in familial and other personal relationships like friendship.32 The morality of rights is civil morality33 and 'family is not a civil society'.34 Familial relations should be governed by 'love, care and concern', 35 not rights. This does not mean that family members should not have any rights, but their scope must be limited, and they should only be resorted to when the relationships fail. A characteristic feature of rights is that they are applied impartially and possessed equally by those who hold them. This leaves no scope for discretion and discrimination, which is a characteristic feature of friendship. To be friends with someone is a matter of choice. Second, one need not treat all his friends equally. A rights-based morality cannot accommodate such attitudes and relationships as it does not give space for discretion and discrimination. A rights-based morality also cannot account for those acts which are beyond one's duty. For example, A sees B drowning in a river and jumps into the river to save him. Here B does not have any right to be saved by A. Therefore A's act is beyond the call of duty. Such acts which are called supererogatory cannot be encompassed within a rights-based morality. A rights-based morality does not leave any room for gratitude. One feels grateful towards others for an act which one cannot claim as a matter of right, but if one can claim something as a matter of right, why then should one feel grateful towards others, as they are duty bound. Empirical work in the field of psychology shows that 'gratitude is strongly correlated with various aspects of well-being'. 36 Excluding it from human experience would be a serious flaw. 'Rights Not a Moral Construct' The aforementioned arguments show the limits of rights-based morality and fear that 'an attempt to think only in terms of rights would result in a severely attenuated morality'.37 Nevertheless, the idea of rights is given a valuable position if not pride of place in the sphere of morality. In contrast to this, Sir John Laws argues that right is not a moral norm but a legal construct. 38 It is not a moral construct because it is concerned only with the act not the motives.39 Moral goodness, he argues, is not a mere statement of fact it must include the motivation also. My assertion that I have a right is merely a statement of fact, there is nothing virtuous or moral in it. Thus, when I assert my right to freedom of speech and expression, it is a mere factual statement. There is a priori nothing good or bad or moral in it. It regulates the behaviour of other persons, how they ought to behave towards me, the rights holder. 'Any morality in it is the other person's morality.'" It is a legal construct, as asserting a right means making a claim against other people. This gives rise to competing claim. To adjudicate the competing claims is the province of law. Thus, a right becomes a legal construct.4 ' The relationships between the state and the citizens are expressed through the medium of law, that is, by people electing the government and, on the part of the government, imposing correct sets of compulsory laws.42 Therefore, the idea of rights should be restricted to the relations between the state and the citizens.4 3 It must not be allowed to intrude into inter-personal relations." Morality on Its Head </w:t>
      </w:r>
      <w:r w:rsidRPr="00BB3518">
        <w:rPr>
          <w:rStyle w:val="StyleUnderline"/>
          <w:sz w:val="8"/>
          <w:szCs w:val="8"/>
        </w:rPr>
        <w:t>The rights-based moralities are not only impoverished but they also have turned the concept of morality on its head</w:t>
      </w:r>
      <w:r w:rsidRPr="00BB3518">
        <w:rPr>
          <w:sz w:val="8"/>
          <w:szCs w:val="8"/>
        </w:rPr>
        <w:t xml:space="preserve">. It has made self-assertion the norm. Before the advent of rights-based theories, morality had been other-centric. Giving preference to self-interest over others' interest and concerns of others was not considered morally a very plausible attitude. In a similar vein, Christianity preaches 'No Christian should save his own life at the expense of another'." St. Augustine and St. Ambrose, we read, 'both combine their justification of war because of a Christian's responsibility for public protection with an utter denial that under any circumstance he ever has any right of private self-defense'.46 This is surely altruism of the highest degree, which only saints would be able to follow and cannot be expected from the common man. The point I intend to emphasise is that in the pre-rights based era, the focus was not on self-interest but on others' interests. This does and should not mean that in such communities, the bulldozers of common good could crush the individual. Referring to the societies existing in the pre-rights era, Bhikhu Parekh observes: Not all of them were despotic or autocratic. In some of them men enjoyed many of the liberties characteristic of a free society, such as security of life and possessions. They did not murder each other at will, nor did their rulers deprive them of their lives except according to established procedures and for commonly agreed purposes. They also had possessions which they used as they pleased and bequeathed to their children. They followed the occupation of their choice and enjoyed freedom of movement. Yet they did not regard these as their rights or claims, and enjoyed and exercised them without in any way feeling self-conscious about them. Even as they had eyes and ears, they had certain freedoms of which they did not feel the need to remind either themselves or others.47 </w:t>
      </w:r>
      <w:r w:rsidRPr="00BB3518">
        <w:rPr>
          <w:rStyle w:val="StyleUnderline"/>
          <w:sz w:val="8"/>
          <w:szCs w:val="8"/>
        </w:rPr>
        <w:t>Rights-based approaches towards society have propagated a myth that rightsbased system can provide us the best possible protection</w:t>
      </w:r>
      <w:r w:rsidRPr="00BB3518">
        <w:rPr>
          <w:sz w:val="8"/>
          <w:szCs w:val="8"/>
        </w:rPr>
        <w:t xml:space="preserve">. This is a myth, as Zimmerman reminds us: </w:t>
      </w:r>
      <w:r w:rsidRPr="00BB3518">
        <w:rPr>
          <w:rStyle w:val="StyleUnderline"/>
          <w:sz w:val="8"/>
          <w:szCs w:val="8"/>
        </w:rPr>
        <w:t>'The impressive bills of rights passed in China, Cuba, Uganda, Rwanda, Cambodia, Russia and the Sudan proved no barrier to multiple human rights abuses committed in those countries'</w:t>
      </w:r>
      <w:r w:rsidRPr="00BB3518">
        <w:rPr>
          <w:sz w:val="8"/>
          <w:szCs w:val="8"/>
        </w:rPr>
        <w:t xml:space="preserve">.48 The rights-based theorists would simply discard this accusation about the weakness of rights on the grounds that the countries mentioned in the statement are sham rights-based systems. This may be true, but what about the real rights-based societies like America, as Dershowitz points out: </w:t>
      </w:r>
      <w:r w:rsidRPr="00BB3518">
        <w:rPr>
          <w:rStyle w:val="StyleUnderline"/>
          <w:sz w:val="8"/>
          <w:szCs w:val="8"/>
        </w:rPr>
        <w:t>there is no right that has not</w:t>
      </w:r>
      <w:r w:rsidRPr="00F05CC4">
        <w:rPr>
          <w:rStyle w:val="StyleUnderline"/>
        </w:rPr>
        <w:t xml:space="preserve"> been suspended or trampled during times of crisis and war</w:t>
      </w:r>
      <w:r w:rsidRPr="00E3685B">
        <w:rPr>
          <w:sz w:val="12"/>
        </w:rPr>
        <w:t xml:space="preserve">, even by our greatest presidents. Washington was a strong supporter of the Alien and Sedition Acts. Lincoln suspended the writ of habeas corpus. </w:t>
      </w:r>
      <w:r w:rsidRPr="00783191">
        <w:rPr>
          <w:rStyle w:val="StyleUnderline"/>
        </w:rPr>
        <w:t>Wilson authorised the Palmer raids; in which his attorney general seized, arrested and imprisoned, thousands of suspected radicals in violation of their rights</w:t>
      </w:r>
      <w:r w:rsidRPr="00E3685B">
        <w:rPr>
          <w:sz w:val="12"/>
        </w:rPr>
        <w:t xml:space="preserve">, Roosevelt ordered the detention of more than 100,000 Americans of Japanese descent, without a semblance of due process. 49 </w:t>
      </w:r>
      <w:r w:rsidRPr="00222214">
        <w:rPr>
          <w:rStyle w:val="StyleUnderline"/>
          <w:highlight w:val="cyan"/>
        </w:rPr>
        <w:t>We must</w:t>
      </w:r>
      <w:r w:rsidRPr="00783191">
        <w:rPr>
          <w:rStyle w:val="StyleUnderline"/>
        </w:rPr>
        <w:t xml:space="preserve"> therefore </w:t>
      </w:r>
      <w:r w:rsidRPr="00222214">
        <w:rPr>
          <w:rStyle w:val="StyleUnderline"/>
          <w:highlight w:val="cyan"/>
        </w:rPr>
        <w:t>not be too obsessed with</w:t>
      </w:r>
      <w:r w:rsidRPr="00783191">
        <w:rPr>
          <w:rStyle w:val="StyleUnderline"/>
        </w:rPr>
        <w:t xml:space="preserve"> the idea of </w:t>
      </w:r>
      <w:r w:rsidRPr="00222214">
        <w:rPr>
          <w:rStyle w:val="StyleUnderline"/>
          <w:highlight w:val="cyan"/>
        </w:rPr>
        <w:t xml:space="preserve">a </w:t>
      </w:r>
      <w:r w:rsidRPr="00222214">
        <w:rPr>
          <w:rStyle w:val="Emphasis"/>
          <w:highlight w:val="cyan"/>
        </w:rPr>
        <w:t>rights-based system</w:t>
      </w:r>
      <w:r w:rsidRPr="00222214">
        <w:rPr>
          <w:rStyle w:val="StyleUnderline"/>
          <w:highlight w:val="cyan"/>
        </w:rPr>
        <w:t>.</w:t>
      </w:r>
      <w:r w:rsidRPr="00783191">
        <w:rPr>
          <w:rStyle w:val="StyleUnderline"/>
        </w:rPr>
        <w:t xml:space="preserve"> 'Even until today intense discussions continue on the justification of the rightbased world</w:t>
      </w:r>
      <w:r w:rsidRPr="00E3685B">
        <w:rPr>
          <w:sz w:val="12"/>
        </w:rPr>
        <w:t xml:space="preserve">.'5 " We do not know yet very surely, whether right is a will or an interest, and we have made it the central principle of the society. The idea of rights plays a pivotal role in the American society. But it is in this very rights-based America where according to a report of the U.S. Department of Justice nearly '4 million American women are the victims of domestic violence each year'." </w:t>
      </w:r>
      <w:r w:rsidRPr="00783191">
        <w:rPr>
          <w:rStyle w:val="StyleUnderline"/>
        </w:rPr>
        <w:t>A rights-based approach which rests upon civil morality works effectively in cases of self-reliant people, but it is ineffective in cases of people, who are dependent upon others</w:t>
      </w:r>
      <w:r w:rsidRPr="00E3685B">
        <w:rPr>
          <w:sz w:val="12"/>
        </w:rPr>
        <w:t xml:space="preserve">. Thus, in modern rights-based societies, the plight of elderly people is a matter of great worry. The report of joint committee on human rights, published in 2007, informs us about the disrespect of human rights of elderly people in care homes, as a large number of them are subjected to verbal and physical abuse. 2 In such situations, </w:t>
      </w:r>
      <w:r w:rsidRPr="00783191">
        <w:rPr>
          <w:rStyle w:val="StyleUnderline"/>
        </w:rPr>
        <w:t>it is not the language of rights but care which provides better protection</w:t>
      </w:r>
      <w:r w:rsidRPr="00E3685B">
        <w:rPr>
          <w:sz w:val="12"/>
        </w:rPr>
        <w:t xml:space="preserve">. Gilligan tells us that </w:t>
      </w:r>
      <w:r w:rsidRPr="00783191">
        <w:rPr>
          <w:rStyle w:val="StyleUnderline"/>
        </w:rPr>
        <w:t>care and compassion thrives in an environment of responsibility, while the notion of rights stands in contrast 'with the morality of responsibility'</w:t>
      </w:r>
      <w:r w:rsidRPr="00E3685B">
        <w:rPr>
          <w:sz w:val="12"/>
        </w:rPr>
        <w:t xml:space="preserve">. </w:t>
      </w:r>
      <w:r w:rsidRPr="007309B6">
        <w:rPr>
          <w:rStyle w:val="StyleUnderline"/>
          <w:highlight w:val="cyan"/>
        </w:rPr>
        <w:t xml:space="preserve">The problem with the </w:t>
      </w:r>
      <w:r w:rsidRPr="007309B6">
        <w:rPr>
          <w:rStyle w:val="Emphasis"/>
          <w:highlight w:val="cyan"/>
        </w:rPr>
        <w:t>language of rights</w:t>
      </w:r>
      <w:r w:rsidRPr="007309B6">
        <w:rPr>
          <w:rStyle w:val="StyleUnderline"/>
          <w:highlight w:val="cyan"/>
        </w:rPr>
        <w:t xml:space="preserve"> is that people are tempted to only think about their claims and entitlements</w:t>
      </w:r>
      <w:r w:rsidRPr="00783191">
        <w:rPr>
          <w:rStyle w:val="StyleUnderline"/>
        </w:rPr>
        <w:t>; they are not reminded about their duties</w:t>
      </w:r>
      <w:r w:rsidRPr="00E3685B">
        <w:rPr>
          <w:sz w:val="12"/>
        </w:rPr>
        <w:t xml:space="preserve">. On the other hand, </w:t>
      </w:r>
      <w:r w:rsidRPr="007309B6">
        <w:rPr>
          <w:rStyle w:val="StyleUnderline"/>
          <w:highlight w:val="cyan"/>
        </w:rPr>
        <w:t>if we remind people of their duties</w:t>
      </w:r>
      <w:r w:rsidRPr="00783191">
        <w:rPr>
          <w:rStyle w:val="StyleUnderline"/>
        </w:rPr>
        <w:t xml:space="preserve">, </w:t>
      </w:r>
      <w:r w:rsidRPr="007309B6">
        <w:rPr>
          <w:rStyle w:val="StyleUnderline"/>
          <w:highlight w:val="cyan"/>
        </w:rPr>
        <w:t xml:space="preserve">which are other-centric not self-centric, that what we want to achieve through rights can </w:t>
      </w:r>
      <w:r w:rsidRPr="007309B6">
        <w:rPr>
          <w:rStyle w:val="Emphasis"/>
          <w:highlight w:val="cyan"/>
        </w:rPr>
        <w:t>still be achieved easily</w:t>
      </w:r>
      <w:r w:rsidRPr="00E3685B">
        <w:rPr>
          <w:sz w:val="12"/>
        </w:rPr>
        <w:t xml:space="preserve">. Thus said Mahatma Gandhi: I learnt from my illiterate but wise mother that all rights to be deserved and preserved came from duty well done. Thus the very right to live accrues to us only when we do the duty of citizenship of the world. From this one fundamental statement, perhaps it is easy enough to define the duties of Man and Women and correlate every right to some corresponding duty to be first performed. Every other right can be shown to be an usurpation hardly worth fighting for.54 </w:t>
      </w:r>
      <w:r w:rsidRPr="007309B6">
        <w:rPr>
          <w:rStyle w:val="StyleUnderline"/>
          <w:highlight w:val="cyan"/>
        </w:rPr>
        <w:t>What a rights-based system intends to protect can therefore be protected very effectively in a non-rights-based system</w:t>
      </w:r>
      <w:r w:rsidRPr="00E3685B">
        <w:rPr>
          <w:sz w:val="12"/>
        </w:rPr>
        <w:t xml:space="preserve">. </w:t>
      </w:r>
    </w:p>
    <w:p w14:paraId="0154E347" w14:textId="3E454703" w:rsidR="004E6A81" w:rsidRPr="00E1502F" w:rsidRDefault="004E6A81" w:rsidP="004E6A81">
      <w:pPr>
        <w:pStyle w:val="Heading2"/>
      </w:pPr>
      <w:r>
        <w:lastRenderedPageBreak/>
        <w:t>Case</w:t>
      </w:r>
    </w:p>
    <w:p w14:paraId="309FD4DD" w14:textId="77777777" w:rsidR="004E6A81" w:rsidRDefault="004E6A81" w:rsidP="004E6A81">
      <w:pPr>
        <w:pStyle w:val="Heading4"/>
      </w:pPr>
      <w:r>
        <w:t xml:space="preserve">Gender essentialism mobilizes a biological binary to activate transphobic politics – accelerating circuits of racialized colonialism </w:t>
      </w:r>
    </w:p>
    <w:p w14:paraId="7EB5F35B" w14:textId="77777777" w:rsidR="004E6A81" w:rsidRDefault="004E6A81" w:rsidP="004E6A81">
      <w:r w:rsidRPr="008F4027">
        <w:rPr>
          <w:rStyle w:val="Style13ptBold"/>
        </w:rPr>
        <w:t>Khan 21</w:t>
      </w:r>
      <w:r>
        <w:t xml:space="preserve"> (</w:t>
      </w:r>
      <w:r w:rsidRPr="008F4027">
        <w:t>Khan, Abeera. "The Violence of Essentialism". Religion and Gender 11.1 (2021): 99-104. https://doi.org/10.1163/18785417-bja10004</w:t>
      </w:r>
      <w:r>
        <w:t>)</w:t>
      </w:r>
    </w:p>
    <w:p w14:paraId="2545E3EE" w14:textId="77777777" w:rsidR="004E6A81" w:rsidRDefault="004E6A81" w:rsidP="004E6A81">
      <w:pPr>
        <w:rPr>
          <w:sz w:val="16"/>
        </w:rPr>
      </w:pPr>
      <w:r w:rsidRPr="008F4027">
        <w:rPr>
          <w:sz w:val="16"/>
        </w:rPr>
        <w:t>During the 2017 London Pride parade, the Council of Ex-Muslims of Britain (CEMB) marched with placards emblazoned with slogans such as “Islam is homophobic,” “Allah is gay,” “End Islamic Hatred and Violence to Gays”, “Islamophobia is an oxymoron” and “East London Mosque incites murder of LGBT</w:t>
      </w:r>
      <w:r w:rsidRPr="008F4027">
        <w:rPr>
          <w:rFonts w:ascii="Arial" w:hAnsi="Arial" w:cs="Arial"/>
          <w:sz w:val="16"/>
        </w:rPr>
        <w:t> </w:t>
      </w:r>
      <w:r w:rsidRPr="008F4027">
        <w:rPr>
          <w:sz w:val="16"/>
        </w:rPr>
        <w:t>s</w:t>
      </w:r>
      <w:r w:rsidRPr="008F4027">
        <w:rPr>
          <w:rFonts w:ascii="Aptos" w:hAnsi="Aptos" w:cs="Aptos"/>
          <w:sz w:val="16"/>
        </w:rPr>
        <w:t>”</w:t>
      </w:r>
      <w:r w:rsidRPr="008F4027">
        <w:rPr>
          <w:sz w:val="16"/>
        </w:rPr>
        <w:t xml:space="preserve"> (Council of Ex-Muslims of Britain 2017a). The organisation is the British branch of the Central Council of Ex-Muslims, a German association representing former Muslims or </w:t>
      </w:r>
      <w:r w:rsidRPr="008F4027">
        <w:rPr>
          <w:rFonts w:ascii="Aptos" w:hAnsi="Aptos" w:cs="Aptos"/>
          <w:sz w:val="16"/>
        </w:rPr>
        <w:t>“</w:t>
      </w:r>
      <w:r w:rsidRPr="008F4027">
        <w:rPr>
          <w:sz w:val="16"/>
        </w:rPr>
        <w:t>apostates</w:t>
      </w:r>
      <w:r w:rsidRPr="008F4027">
        <w:rPr>
          <w:rFonts w:ascii="Aptos" w:hAnsi="Aptos" w:cs="Aptos"/>
          <w:sz w:val="16"/>
        </w:rPr>
        <w:t>”</w:t>
      </w:r>
      <w:r w:rsidRPr="008F4027">
        <w:rPr>
          <w:sz w:val="16"/>
        </w:rPr>
        <w:t xml:space="preserve">. CEMB are a self-described group of “non-believers, atheists, and ex-Muslims” committed to “taking stand for reason, universal rights, and secularism” (Council of Ex-Muslims of Britain 2017b). Deliberately provocative, the intervention was made in the name of LGBT people subjugated by anti-homosexuality laws by countries under “Islamic rule” and by Muslim homophobia in the UK. More broadly, CEMB’s political mobilisations are motivated by their staunch belief of the threat that Islam in particular poses to universal rights, particularly women and LGBT rights. There are obvious queer feminist criticisms to be made of CEMB’s articulations of queer secularity (Khan 2020), the questionable locations of homophobia (Rao 2014), and the exceptionalisation of gendered, homophobic and sexualised violence within the amorphous “Muslim community” (El Tayeb 2013; Farris 2017; Haritaworn 2015; Puar 2017). I want to forgo this line of critique and dwell instead on the essentialisms at the heart of this mobilisation of the religion/secular divide: the politics it effects and precludes. What can </w:t>
      </w:r>
      <w:r w:rsidRPr="008F4027">
        <w:rPr>
          <w:rStyle w:val="StyleUnderline"/>
          <w:highlight w:val="cyan"/>
        </w:rPr>
        <w:t>the violence of essentialism</w:t>
      </w:r>
      <w:r w:rsidRPr="008F4027">
        <w:rPr>
          <w:sz w:val="16"/>
        </w:rPr>
        <w:t xml:space="preserve">—both the violence it fixates on and the violence it </w:t>
      </w:r>
      <w:r w:rsidRPr="008F4027">
        <w:rPr>
          <w:rStyle w:val="StyleUnderline"/>
          <w:highlight w:val="cyan"/>
        </w:rPr>
        <w:t>inflicts</w:t>
      </w:r>
      <w:r w:rsidRPr="008F4027">
        <w:rPr>
          <w:sz w:val="16"/>
        </w:rPr>
        <w:t xml:space="preserve">—reveal about the relationship between religion and gender? I suggest that investigating essentialist mobilisations of religion and gender, not as analogy nor as comparison but as relational politics, may complicate our analyses of gender, religion, and their interconnections. The following year, </w:t>
      </w:r>
      <w:r w:rsidRPr="00C75636">
        <w:rPr>
          <w:rStyle w:val="StyleUnderline"/>
        </w:rPr>
        <w:t>another spectacle unravelled at the same setting</w:t>
      </w:r>
      <w:r w:rsidRPr="008F4027">
        <w:rPr>
          <w:sz w:val="16"/>
        </w:rPr>
        <w:t xml:space="preserve">, one under a different political register but bearing kindred essentialist claims. </w:t>
      </w:r>
      <w:r w:rsidRPr="00C75636">
        <w:rPr>
          <w:rStyle w:val="StyleUnderline"/>
        </w:rPr>
        <w:t>A lesbian group, Get the L Out, carried banners stating slogans such as “transactivism erases lesbians” and protesting alleged “anti-lesbianism</w:t>
      </w:r>
      <w:r w:rsidRPr="008F4027">
        <w:rPr>
          <w:sz w:val="16"/>
        </w:rPr>
        <w:t xml:space="preserve">” (Gabbatiss 2018). The small group handed out flyers bearing transphobic messages, eventually laying down their bodies at the front of the parade, bringing it to a standstill. </w:t>
      </w:r>
      <w:r w:rsidRPr="00C75636">
        <w:rPr>
          <w:rStyle w:val="StyleUnderline"/>
        </w:rPr>
        <w:t>Both interventions hinged on the threat of gendered and sexual violence yet remain steadfast in their denial of the violence that is immanent to and inflicted by their essentialising politics</w:t>
      </w:r>
      <w:r w:rsidRPr="008F4027">
        <w:rPr>
          <w:sz w:val="16"/>
        </w:rPr>
        <w:t xml:space="preserve">. Vanja Hamzić aptly explains how acts of </w:t>
      </w:r>
      <w:r w:rsidRPr="00C75636">
        <w:rPr>
          <w:rStyle w:val="StyleUnderline"/>
        </w:rPr>
        <w:t>spectacular representation in the name of certain minoritized subjects tend to be destitute of any meaningful politics</w:t>
      </w:r>
      <w:r w:rsidRPr="008F4027">
        <w:rPr>
          <w:sz w:val="16"/>
        </w:rPr>
        <w:t xml:space="preserve">: “the (real) lives of the subjects of such representational acts are always already irrelevant; what matters is the spectacle itself” (Hamzić 2016, 180). CEMB’s culturally essentialist understanding of Islam and Muslims and their dismissal of the realities of islamophobia contradict their claims of solidarity with Muslim women and queers. Correspondingly, Alyosxa Tudor deftly analyses how </w:t>
      </w:r>
      <w:r w:rsidRPr="00C75636">
        <w:rPr>
          <w:rStyle w:val="StyleUnderline"/>
        </w:rPr>
        <w:t xml:space="preserve">the </w:t>
      </w:r>
      <w:r w:rsidRPr="00C75636">
        <w:rPr>
          <w:rStyle w:val="StyleUnderline"/>
          <w:highlight w:val="cyan"/>
        </w:rPr>
        <w:t>transphobic politics</w:t>
      </w:r>
      <w:r w:rsidRPr="008F4027">
        <w:rPr>
          <w:sz w:val="16"/>
        </w:rPr>
        <w:t xml:space="preserve"> deployed by Get the L Out </w:t>
      </w:r>
      <w:r w:rsidRPr="006D5B82">
        <w:rPr>
          <w:rStyle w:val="StyleUnderline"/>
          <w:highlight w:val="cyan"/>
        </w:rPr>
        <w:t>relies not only on</w:t>
      </w:r>
      <w:r w:rsidRPr="00C75636">
        <w:rPr>
          <w:rStyle w:val="StyleUnderline"/>
        </w:rPr>
        <w:t xml:space="preserve"> </w:t>
      </w:r>
      <w:r w:rsidRPr="00C75636">
        <w:rPr>
          <w:rStyle w:val="StyleUnderline"/>
          <w:highlight w:val="cyan"/>
        </w:rPr>
        <w:t xml:space="preserve">an </w:t>
      </w:r>
      <w:r w:rsidRPr="00C75636">
        <w:rPr>
          <w:rStyle w:val="Emphasis"/>
          <w:highlight w:val="cyan"/>
        </w:rPr>
        <w:t xml:space="preserve">essentialist </w:t>
      </w:r>
      <w:r w:rsidRPr="006D5B82">
        <w:rPr>
          <w:rStyle w:val="Emphasis"/>
          <w:highlight w:val="cyan"/>
        </w:rPr>
        <w:t>notion</w:t>
      </w:r>
      <w:r w:rsidRPr="006D5B82">
        <w:rPr>
          <w:rStyle w:val="StyleUnderline"/>
          <w:highlight w:val="cyan"/>
        </w:rPr>
        <w:t xml:space="preserve"> of gender but essentialist notions of the location of </w:t>
      </w:r>
      <w:r w:rsidRPr="006D5B82">
        <w:rPr>
          <w:rStyle w:val="Emphasis"/>
          <w:highlight w:val="cyan"/>
        </w:rPr>
        <w:t>sexual violence</w:t>
      </w:r>
      <w:r w:rsidRPr="006D5B82">
        <w:rPr>
          <w:rStyle w:val="StyleUnderline"/>
          <w:highlight w:val="cyan"/>
        </w:rPr>
        <w:t xml:space="preserve"> as well</w:t>
      </w:r>
      <w:r w:rsidRPr="008F4027">
        <w:rPr>
          <w:sz w:val="16"/>
        </w:rPr>
        <w:t xml:space="preserve"> (Tudor 2020, 364). </w:t>
      </w:r>
      <w:r w:rsidRPr="006D5B82">
        <w:rPr>
          <w:rStyle w:val="StyleUnderline"/>
        </w:rPr>
        <w:t>The overdetermination of violence to a singular source</w:t>
      </w:r>
      <w:r w:rsidRPr="008F4027">
        <w:rPr>
          <w:sz w:val="16"/>
        </w:rPr>
        <w:t xml:space="preserve"> (Islam in the first case, trans women in the second) </w:t>
      </w:r>
      <w:r w:rsidRPr="006D5B82">
        <w:rPr>
          <w:rStyle w:val="StyleUnderline"/>
        </w:rPr>
        <w:t>betrays a single-issue politics that is both unwilling and unable to reckon with the contradictions and violent implications of its myopia</w:t>
      </w:r>
      <w:r w:rsidRPr="008F4027">
        <w:rPr>
          <w:sz w:val="16"/>
        </w:rPr>
        <w:t>. In their analysis of the 2018 intervention, Tudor powerfully points out the irony of a group of lesbians protesting trans women as the ‘biggest threats’ to feminism in a corporate LGBT+ event laden with the presence of police and army personnel: “Not only does such a move favour a transphobic history of lesbian feminism over an anti-war, anti-police, anti-capitalist one, it also tells a story of lesbian feminism as not being able to address transnational forms of violence, including sexual violence through imperialist wars” (2020, 364).</w:t>
      </w:r>
      <w:r>
        <w:rPr>
          <w:rStyle w:val="Emphasis"/>
        </w:rPr>
        <w:t xml:space="preserve"> </w:t>
      </w:r>
      <w:r w:rsidRPr="006D5B82">
        <w:rPr>
          <w:rStyle w:val="StyleUnderline"/>
          <w:highlight w:val="cyan"/>
        </w:rPr>
        <w:t>The ostensibly “feminist” instrumentalisation</w:t>
      </w:r>
      <w:r w:rsidRPr="008F4027">
        <w:rPr>
          <w:sz w:val="16"/>
        </w:rPr>
        <w:t xml:space="preserve"> of the secular/religion and </w:t>
      </w:r>
      <w:r w:rsidRPr="006D5B82">
        <w:rPr>
          <w:rStyle w:val="Emphasis"/>
          <w:highlight w:val="cyan"/>
        </w:rPr>
        <w:t>man/woman</w:t>
      </w:r>
      <w:r w:rsidRPr="006D5B82">
        <w:rPr>
          <w:rStyle w:val="StyleUnderline"/>
          <w:highlight w:val="cyan"/>
        </w:rPr>
        <w:t xml:space="preserve"> </w:t>
      </w:r>
      <w:r w:rsidRPr="006D5B82">
        <w:rPr>
          <w:rStyle w:val="Emphasis"/>
          <w:highlight w:val="cyan"/>
        </w:rPr>
        <w:t>binaries</w:t>
      </w:r>
      <w:r w:rsidRPr="008F4027">
        <w:rPr>
          <w:sz w:val="16"/>
        </w:rPr>
        <w:t xml:space="preserve"> both </w:t>
      </w:r>
      <w:r w:rsidRPr="006D5B82">
        <w:rPr>
          <w:rStyle w:val="StyleUnderline"/>
          <w:highlight w:val="cyan"/>
        </w:rPr>
        <w:t xml:space="preserve">rely on an </w:t>
      </w:r>
      <w:r w:rsidRPr="006D5B82">
        <w:rPr>
          <w:rStyle w:val="Emphasis"/>
          <w:highlight w:val="cyan"/>
        </w:rPr>
        <w:t>obfuscation</w:t>
      </w:r>
      <w:r w:rsidRPr="006D5B82">
        <w:rPr>
          <w:rStyle w:val="StyleUnderline"/>
          <w:highlight w:val="cyan"/>
        </w:rPr>
        <w:t xml:space="preserve"> of the </w:t>
      </w:r>
      <w:r w:rsidRPr="006D5B82">
        <w:rPr>
          <w:rStyle w:val="Emphasis"/>
          <w:highlight w:val="cyan"/>
        </w:rPr>
        <w:t>racial</w:t>
      </w:r>
      <w:r w:rsidRPr="006D5B82">
        <w:rPr>
          <w:rStyle w:val="StyleUnderline"/>
          <w:highlight w:val="cyan"/>
        </w:rPr>
        <w:t xml:space="preserve"> and </w:t>
      </w:r>
      <w:r w:rsidRPr="006D5B82">
        <w:rPr>
          <w:rStyle w:val="Emphasis"/>
          <w:highlight w:val="cyan"/>
        </w:rPr>
        <w:t>colonial</w:t>
      </w:r>
      <w:r w:rsidRPr="006D5B82">
        <w:rPr>
          <w:rStyle w:val="StyleUnderline"/>
          <w:highlight w:val="cyan"/>
        </w:rPr>
        <w:t xml:space="preserve"> origins of these </w:t>
      </w:r>
      <w:r w:rsidRPr="006D5B82">
        <w:rPr>
          <w:rStyle w:val="Emphasis"/>
          <w:highlight w:val="cyan"/>
        </w:rPr>
        <w:t>Manichean politics</w:t>
      </w:r>
      <w:r w:rsidRPr="006D5B82">
        <w:rPr>
          <w:rStyle w:val="StyleUnderline"/>
          <w:highlight w:val="cyan"/>
        </w:rPr>
        <w:t xml:space="preserve"> and a </w:t>
      </w:r>
      <w:r w:rsidRPr="006D5B82">
        <w:rPr>
          <w:rStyle w:val="Emphasis"/>
          <w:highlight w:val="cyan"/>
        </w:rPr>
        <w:t>simplistic projection</w:t>
      </w:r>
      <w:r w:rsidRPr="006D5B82">
        <w:rPr>
          <w:rStyle w:val="StyleUnderline"/>
          <w:highlight w:val="cyan"/>
        </w:rPr>
        <w:t xml:space="preserve"> of a victim and oppressor divide</w:t>
      </w:r>
      <w:r w:rsidRPr="008F4027">
        <w:rPr>
          <w:sz w:val="16"/>
        </w:rPr>
        <w:t xml:space="preserve">. </w:t>
      </w:r>
      <w:r w:rsidRPr="006D5B82">
        <w:rPr>
          <w:rStyle w:val="StyleUnderline"/>
          <w:highlight w:val="cyan"/>
        </w:rPr>
        <w:t>These politics are ill-equipped to contend with the reality that neither</w:t>
      </w:r>
      <w:r w:rsidRPr="008F4027">
        <w:rPr>
          <w:sz w:val="16"/>
        </w:rPr>
        <w:t xml:space="preserve"> secularism nor </w:t>
      </w:r>
      <w:r w:rsidRPr="006D5B82">
        <w:rPr>
          <w:rStyle w:val="StyleUnderline"/>
          <w:highlight w:val="cyan"/>
        </w:rPr>
        <w:t>womanhood</w:t>
      </w:r>
      <w:r w:rsidRPr="008F4027">
        <w:rPr>
          <w:sz w:val="16"/>
        </w:rPr>
        <w:t xml:space="preserve"> (indeed, </w:t>
      </w:r>
      <w:r w:rsidRPr="006D5B82">
        <w:rPr>
          <w:rStyle w:val="StyleUnderline"/>
          <w:highlight w:val="cyan"/>
        </w:rPr>
        <w:t>sex itself</w:t>
      </w:r>
      <w:r w:rsidRPr="008F4027">
        <w:rPr>
          <w:sz w:val="16"/>
        </w:rPr>
        <w:t xml:space="preserve">) </w:t>
      </w:r>
      <w:r w:rsidRPr="006D5B82">
        <w:rPr>
          <w:rStyle w:val="StyleUnderline"/>
          <w:highlight w:val="cyan"/>
        </w:rPr>
        <w:t xml:space="preserve">are immutable, neutral, apolitical or ahistorical categories, but instead </w:t>
      </w:r>
      <w:r w:rsidRPr="006D5B82">
        <w:rPr>
          <w:rStyle w:val="Emphasis"/>
          <w:highlight w:val="cyan"/>
        </w:rPr>
        <w:t>norms</w:t>
      </w:r>
      <w:r w:rsidRPr="006D5B82">
        <w:rPr>
          <w:rStyle w:val="StyleUnderline"/>
          <w:highlight w:val="cyan"/>
        </w:rPr>
        <w:t xml:space="preserve"> that have congealed over time through the “</w:t>
      </w:r>
      <w:r w:rsidRPr="006D5B82">
        <w:rPr>
          <w:rStyle w:val="Emphasis"/>
          <w:highlight w:val="cyan"/>
        </w:rPr>
        <w:t>scattered hegemonies</w:t>
      </w:r>
      <w:r w:rsidRPr="006D5B82">
        <w:rPr>
          <w:rStyle w:val="StyleUnderline"/>
          <w:highlight w:val="cyan"/>
        </w:rPr>
        <w:t>” inherent to modernity</w:t>
      </w:r>
      <w:r w:rsidRPr="008F4027">
        <w:rPr>
          <w:sz w:val="16"/>
        </w:rPr>
        <w:t xml:space="preserve"> (Grewal and Kaplan 2014). Rather than analogise, compare, or equivocate these essentialisms, I want to instead suggest that an analysis of their convergence holds productive possibility for understandings of the dynamic between religion and gender. </w:t>
      </w:r>
      <w:r w:rsidRPr="007B3BB2">
        <w:rPr>
          <w:rStyle w:val="StyleUnderline"/>
        </w:rPr>
        <w:t>What do our queer and feminist politics stand to gain from a relational understanding between the violence of cultural essentialism and the violence of gender essentialism</w:t>
      </w:r>
      <w:r w:rsidRPr="008F4027">
        <w:rPr>
          <w:sz w:val="16"/>
        </w:rPr>
        <w:t xml:space="preserve">? Indeed, what is the relationship between both? Religion and gender are both sites of contestation for Western anxieties that are always already racial in their nature. While there is a broad range of scholarly inquiry on this thesis, less explored </w:t>
      </w:r>
      <w:r w:rsidRPr="008F4027">
        <w:rPr>
          <w:sz w:val="16"/>
        </w:rPr>
        <w:lastRenderedPageBreak/>
        <w:t xml:space="preserve">is how the mobilisations of cultural and gender essentialism set the terrain for seemingly unlikely alliances. An interrogation of this convergence can help us make sense of, for instance, how ‘secular’ and ‘inclusive’ </w:t>
      </w:r>
      <w:r w:rsidRPr="007B3BB2">
        <w:rPr>
          <w:rStyle w:val="Emphasis"/>
          <w:highlight w:val="cyan"/>
        </w:rPr>
        <w:t>feminist organisations</w:t>
      </w:r>
      <w:r w:rsidRPr="007B3BB2">
        <w:rPr>
          <w:rStyle w:val="StyleUnderline"/>
        </w:rPr>
        <w:t xml:space="preserve"> can </w:t>
      </w:r>
      <w:r w:rsidRPr="007B3BB2">
        <w:rPr>
          <w:rStyle w:val="StyleUnderline"/>
          <w:highlight w:val="cyan"/>
        </w:rPr>
        <w:t xml:space="preserve">maintain support of </w:t>
      </w:r>
      <w:r w:rsidRPr="007B3BB2">
        <w:rPr>
          <w:rStyle w:val="Emphasis"/>
          <w:highlight w:val="cyan"/>
        </w:rPr>
        <w:t>transphobic organisations</w:t>
      </w:r>
      <w:r w:rsidRPr="008F4027">
        <w:rPr>
          <w:sz w:val="16"/>
        </w:rPr>
        <w:t xml:space="preserve"> (Southhall Black Sisters 2020) </w:t>
      </w:r>
      <w:r w:rsidRPr="007B3BB2">
        <w:rPr>
          <w:rStyle w:val="StyleUnderline"/>
          <w:highlight w:val="cyan"/>
        </w:rPr>
        <w:t>and</w:t>
      </w:r>
      <w:r w:rsidRPr="008F4027">
        <w:rPr>
          <w:sz w:val="16"/>
        </w:rPr>
        <w:t xml:space="preserve"> also </w:t>
      </w:r>
      <w:r w:rsidRPr="007B3BB2">
        <w:rPr>
          <w:rStyle w:val="StyleUnderline"/>
          <w:highlight w:val="cyan"/>
        </w:rPr>
        <w:t xml:space="preserve">express scepticism towards </w:t>
      </w:r>
      <w:r w:rsidRPr="007B3BB2">
        <w:rPr>
          <w:rStyle w:val="Emphasis"/>
          <w:highlight w:val="cyan"/>
        </w:rPr>
        <w:t>abolitionist struggle</w:t>
      </w:r>
      <w:r w:rsidRPr="008F4027">
        <w:rPr>
          <w:sz w:val="16"/>
        </w:rPr>
        <w:t xml:space="preserve"> (Gupta 2020) </w:t>
      </w:r>
      <w:r w:rsidRPr="007B3BB2">
        <w:rPr>
          <w:rStyle w:val="StyleUnderline"/>
          <w:highlight w:val="cyan"/>
        </w:rPr>
        <w:t>that aims to eradicate carceral violence</w:t>
      </w:r>
      <w:r w:rsidRPr="008F4027">
        <w:rPr>
          <w:sz w:val="16"/>
        </w:rPr>
        <w:t xml:space="preserve">. Rather than disparate political positions, </w:t>
      </w:r>
      <w:r w:rsidRPr="00457AC1">
        <w:rPr>
          <w:rStyle w:val="StyleUnderline"/>
          <w:highlight w:val="cyan"/>
        </w:rPr>
        <w:t>the language and tactics of</w:t>
      </w:r>
      <w:r w:rsidRPr="007B3BB2">
        <w:rPr>
          <w:rStyle w:val="StyleUnderline"/>
        </w:rPr>
        <w:t xml:space="preserve"> both </w:t>
      </w:r>
      <w:r w:rsidRPr="00457AC1">
        <w:rPr>
          <w:rStyle w:val="StyleUnderline"/>
          <w:highlight w:val="cyan"/>
        </w:rPr>
        <w:t>transphobia and</w:t>
      </w:r>
      <w:r w:rsidRPr="007B3BB2">
        <w:rPr>
          <w:rStyle w:val="StyleUnderline"/>
        </w:rPr>
        <w:t xml:space="preserve"> particularly </w:t>
      </w:r>
      <w:r w:rsidRPr="00457AC1">
        <w:rPr>
          <w:rStyle w:val="StyleUnderline"/>
          <w:highlight w:val="cyan"/>
        </w:rPr>
        <w:t>Western</w:t>
      </w:r>
      <w:r w:rsidRPr="007B3BB2">
        <w:rPr>
          <w:rStyle w:val="StyleUnderline"/>
        </w:rPr>
        <w:t xml:space="preserve"> European </w:t>
      </w:r>
      <w:r w:rsidRPr="00457AC1">
        <w:rPr>
          <w:rStyle w:val="StyleUnderline"/>
          <w:highlight w:val="cyan"/>
        </w:rPr>
        <w:t>deployments of</w:t>
      </w:r>
      <w:r w:rsidRPr="00457AC1">
        <w:rPr>
          <w:sz w:val="16"/>
          <w:highlight w:val="cyan"/>
        </w:rPr>
        <w:t xml:space="preserve"> </w:t>
      </w:r>
      <w:r w:rsidRPr="00457AC1">
        <w:rPr>
          <w:rStyle w:val="StyleUnderline"/>
          <w:highlight w:val="cyan"/>
        </w:rPr>
        <w:t>anti-Islamic</w:t>
      </w:r>
      <w:r w:rsidRPr="00457AC1">
        <w:rPr>
          <w:rStyle w:val="StyleUnderline"/>
        </w:rPr>
        <w:t xml:space="preserve"> secular </w:t>
      </w:r>
      <w:r w:rsidRPr="00457AC1">
        <w:rPr>
          <w:rStyle w:val="StyleUnderline"/>
          <w:highlight w:val="cyan"/>
        </w:rPr>
        <w:t>hostility overlap in their insistence of the victimisation of these political positions</w:t>
      </w:r>
      <w:r w:rsidRPr="008F4027">
        <w:rPr>
          <w:sz w:val="16"/>
        </w:rPr>
        <w:t xml:space="preserve">, </w:t>
      </w:r>
      <w:r w:rsidRPr="00457AC1">
        <w:rPr>
          <w:rStyle w:val="StyleUnderline"/>
          <w:highlight w:val="cyan"/>
        </w:rPr>
        <w:t>both occurring at the detriment of a rigorous analysis of power and an expansive feminist imagination</w:t>
      </w:r>
      <w:r w:rsidRPr="008F4027">
        <w:rPr>
          <w:sz w:val="16"/>
        </w:rPr>
        <w:t xml:space="preserve">. As such, these alliances become not so unlikely when we understand that the trivialisation of ‘phobias’ of the trans- and islamo-variety rely on a colonial division of humanity, whereby to be Human is to be secular and gendered in the image of European Man (Lugones 2007, Wynter 2003). Even though the articulation of the threat posed by Muslims often uses the language of queer- and transphobia, the articulators of these discourses tend to have much in common with the repressive politics that the objects of their anxieties are accused of possessing. Shifting focus for a moment to contemporary anti-trans mobilisations across the Atlantic, an analysis of their language and tactics demonstrates the often-contradictory enmeshment of these essentialisms. While in the UK the language of secular humanism structures the defence of Islamophobia and transphobia, Jules Gill-Peterson’s analysis of a recent anti-transgender bill in North Dakota demonstrates how </w:t>
      </w:r>
      <w:r w:rsidRPr="00CE009C">
        <w:rPr>
          <w:rStyle w:val="StyleUnderline"/>
        </w:rPr>
        <w:t>trans people are accused of violating the secular terms of public participation by simultaneously adhering to the religion of “secular humanism” and embodying a “nonsecular sham</w:t>
      </w:r>
      <w:r w:rsidRPr="008F4027">
        <w:rPr>
          <w:sz w:val="16"/>
        </w:rPr>
        <w:t xml:space="preserve">” (2021). Here, Gill-Peterson observes how the language of religious neutrality is exploited to vilify a host of non-Christian identities, including trans people, Muslims and Jews. Gill-Peterson aptly points out that these contemporary manifestations of sex panics are inseparable from a history of racialised policing. This point is not dissimilar to Rahul Rao’s expansion of Anne Marie Smith’s argument that queerphobic moral panics are prefigured by earlier racist moral panics (Rao 2020, 129). In our interrogations of the violence of these essentialisms, we may do well to pay attention to how disparate deployments of the secular/religious dualism can occur in the service of transphobic politics. Moreover, it is worth exploring how </w:t>
      </w:r>
      <w:r w:rsidRPr="00CE009C">
        <w:rPr>
          <w:rStyle w:val="StyleUnderline"/>
          <w:highlight w:val="cyan"/>
        </w:rPr>
        <w:t>these interrelated processes</w:t>
      </w:r>
      <w:r w:rsidRPr="008F4027">
        <w:rPr>
          <w:sz w:val="16"/>
        </w:rPr>
        <w:t xml:space="preserve"> are constituted by and </w:t>
      </w:r>
      <w:r w:rsidRPr="00CE009C">
        <w:rPr>
          <w:rStyle w:val="StyleUnderline"/>
          <w:highlight w:val="cyan"/>
        </w:rPr>
        <w:t xml:space="preserve">perpetuate a legacy of </w:t>
      </w:r>
      <w:r w:rsidRPr="00CE009C">
        <w:rPr>
          <w:rStyle w:val="Emphasis"/>
          <w:highlight w:val="cyan"/>
        </w:rPr>
        <w:t>colonial</w:t>
      </w:r>
      <w:r w:rsidRPr="00CE009C">
        <w:rPr>
          <w:rStyle w:val="StyleUnderline"/>
          <w:highlight w:val="cyan"/>
        </w:rPr>
        <w:t xml:space="preserve"> and </w:t>
      </w:r>
      <w:r w:rsidRPr="00CE009C">
        <w:rPr>
          <w:rStyle w:val="Emphasis"/>
          <w:highlight w:val="cyan"/>
        </w:rPr>
        <w:t>racialised exclusion</w:t>
      </w:r>
      <w:r w:rsidRPr="008F4027">
        <w:rPr>
          <w:sz w:val="16"/>
        </w:rPr>
        <w:t>.</w:t>
      </w:r>
    </w:p>
    <w:p w14:paraId="0545F90E" w14:textId="77777777" w:rsidR="004E6A81" w:rsidRPr="008F4027" w:rsidRDefault="004E6A81" w:rsidP="004E6A81">
      <w:pPr>
        <w:rPr>
          <w:sz w:val="16"/>
        </w:rPr>
      </w:pPr>
    </w:p>
    <w:p w14:paraId="68704E86" w14:textId="77777777" w:rsidR="004E6A81" w:rsidRPr="004D62FF" w:rsidRDefault="004E6A81" w:rsidP="004E6A81">
      <w:pPr>
        <w:pStyle w:val="Heading4"/>
        <w:rPr>
          <w:szCs w:val="26"/>
        </w:rPr>
      </w:pPr>
      <w:r w:rsidRPr="004D62FF">
        <w:rPr>
          <w:szCs w:val="26"/>
        </w:rPr>
        <w:t xml:space="preserve">Even strategic essentialism of “women” fails – </w:t>
      </w:r>
      <w:r w:rsidRPr="004D62FF">
        <w:rPr>
          <w:szCs w:val="26"/>
          <w:u w:val="single"/>
        </w:rPr>
        <w:t>inaccurate</w:t>
      </w:r>
      <w:r w:rsidRPr="004D62FF">
        <w:rPr>
          <w:szCs w:val="26"/>
        </w:rPr>
        <w:t xml:space="preserve"> and </w:t>
      </w:r>
      <w:r w:rsidRPr="004D62FF">
        <w:rPr>
          <w:szCs w:val="26"/>
          <w:u w:val="single"/>
        </w:rPr>
        <w:t>unable to produce effective politics</w:t>
      </w:r>
    </w:p>
    <w:p w14:paraId="37814C9D" w14:textId="77777777" w:rsidR="004E6A81" w:rsidRPr="00786C03" w:rsidRDefault="004E6A81" w:rsidP="004E6A81">
      <w:pPr>
        <w:rPr>
          <w:rStyle w:val="StyleUnderline"/>
        </w:rPr>
      </w:pPr>
      <w:r w:rsidRPr="00E31077">
        <w:rPr>
          <w:rStyle w:val="StyleUnderline"/>
          <w:highlight w:val="green"/>
        </w:rPr>
        <w:t>Stone 04</w:t>
      </w:r>
      <w:r w:rsidRPr="00786C03">
        <w:rPr>
          <w:rStyle w:val="StyleUnderline"/>
        </w:rPr>
        <w:t xml:space="preserve"> – Professor of Philosophy at Lancaster University</w:t>
      </w:r>
    </w:p>
    <w:p w14:paraId="7664E605" w14:textId="77777777" w:rsidR="004E6A81" w:rsidRPr="00786C03" w:rsidRDefault="004E6A81" w:rsidP="004E6A81">
      <w:pPr>
        <w:rPr>
          <w:sz w:val="16"/>
          <w:szCs w:val="16"/>
        </w:rPr>
      </w:pPr>
      <w:r w:rsidRPr="00786C03">
        <w:rPr>
          <w:sz w:val="16"/>
          <w:szCs w:val="16"/>
        </w:rPr>
        <w:t xml:space="preserve">(Allison, “Essentialism and Anti-Essentialism in Feminist Philosophy,” Journal of Moral Philosophy 1.2, 2004) </w:t>
      </w:r>
    </w:p>
    <w:p w14:paraId="17D9367E" w14:textId="77777777" w:rsidR="004E6A81" w:rsidRPr="00786C03" w:rsidRDefault="004E6A81" w:rsidP="004E6A81">
      <w:pPr>
        <w:rPr>
          <w:sz w:val="16"/>
          <w:szCs w:val="16"/>
        </w:rPr>
      </w:pPr>
    </w:p>
    <w:p w14:paraId="030C502D" w14:textId="77777777" w:rsidR="004E6A81" w:rsidRPr="00786C03" w:rsidRDefault="004E6A81" w:rsidP="004E6A81">
      <w:pPr>
        <w:rPr>
          <w:sz w:val="16"/>
          <w:szCs w:val="16"/>
        </w:rPr>
      </w:pPr>
      <w:r w:rsidRPr="00786C03">
        <w:rPr>
          <w:sz w:val="16"/>
          <w:szCs w:val="16"/>
        </w:rPr>
        <w:t xml:space="preserve">An objection immediately arises to this strategic essentialist position. Any political strategy is effective only inasmuch as it allows agents to recognize and intervene into the real social events, processes and forces which make up the social field. But it seems reasonable to think that </w:t>
      </w:r>
      <w:r w:rsidRPr="00E31077">
        <w:rPr>
          <w:rStyle w:val="StyleUnderline"/>
          <w:highlight w:val="green"/>
        </w:rPr>
        <w:t>a strategy can be effective</w:t>
      </w:r>
      <w:r w:rsidRPr="00786C03">
        <w:rPr>
          <w:sz w:val="16"/>
          <w:szCs w:val="16"/>
        </w:rPr>
        <w:t xml:space="preserve">, in this sense, </w:t>
      </w:r>
      <w:r w:rsidRPr="00E31077">
        <w:rPr>
          <w:rStyle w:val="StyleUnderline"/>
          <w:highlight w:val="green"/>
        </w:rPr>
        <w:t>only insofar as it embodies an accurate understanding of</w:t>
      </w:r>
      <w:r w:rsidRPr="00786C03">
        <w:rPr>
          <w:sz w:val="16"/>
          <w:szCs w:val="16"/>
        </w:rPr>
        <w:t xml:space="preserve"> the character of </w:t>
      </w:r>
      <w:r w:rsidRPr="00E31077">
        <w:rPr>
          <w:rStyle w:val="StyleUnderline"/>
          <w:highlight w:val="green"/>
        </w:rPr>
        <w:t>social processes</w:t>
      </w:r>
      <w:r w:rsidRPr="00786C03">
        <w:rPr>
          <w:sz w:val="16"/>
          <w:szCs w:val="16"/>
        </w:rPr>
        <w:t xml:space="preserve">. This implies that a strategy of </w:t>
      </w:r>
      <w:r w:rsidRPr="00E31077">
        <w:rPr>
          <w:rStyle w:val="Emphasis"/>
          <w:highlight w:val="green"/>
        </w:rPr>
        <w:t>affirming fictitious commonalities</w:t>
      </w:r>
      <w:r w:rsidRPr="00E31077">
        <w:rPr>
          <w:rStyle w:val="StyleUnderline"/>
          <w:highlight w:val="green"/>
        </w:rPr>
        <w:t xml:space="preserve"> among women will </w:t>
      </w:r>
      <w:r w:rsidRPr="00E31077">
        <w:rPr>
          <w:rStyle w:val="Emphasis"/>
          <w:highlight w:val="green"/>
        </w:rPr>
        <w:t>fail to facilitate effective action</w:t>
      </w:r>
      <w:r w:rsidRPr="00786C03">
        <w:rPr>
          <w:sz w:val="16"/>
          <w:szCs w:val="16"/>
        </w:rPr>
        <w:t xml:space="preserve"> given a world where women do not really have any common social characteristics or locations. Rather, such a strategy appears destined to mislead women into fighting against difficulties which are either non-existent or— more likely—really affect only some privileged subgroup of women. This objection can be resisted, however, as it (implicitly) is by Denise Riley in ‘ Am I That Name? ’. </w:t>
      </w:r>
      <w:r w:rsidRPr="00E31077">
        <w:rPr>
          <w:rStyle w:val="StyleUnderline"/>
          <w:highlight w:val="green"/>
        </w:rPr>
        <w:t>Riley claims</w:t>
      </w:r>
      <w:r w:rsidRPr="00786C03">
        <w:rPr>
          <w:sz w:val="16"/>
          <w:szCs w:val="16"/>
        </w:rPr>
        <w:t xml:space="preserve"> that </w:t>
      </w:r>
      <w:r w:rsidRPr="00E31077">
        <w:rPr>
          <w:rStyle w:val="StyleUnderline"/>
          <w:highlight w:val="green"/>
        </w:rPr>
        <w:t>‘it is compatible to suggest</w:t>
      </w:r>
      <w:r w:rsidRPr="00786C03">
        <w:rPr>
          <w:rStyle w:val="StyleUnderline"/>
        </w:rPr>
        <w:t xml:space="preserve"> </w:t>
      </w:r>
      <w:r w:rsidRPr="00786C03">
        <w:rPr>
          <w:sz w:val="16"/>
          <w:szCs w:val="16"/>
        </w:rPr>
        <w:t xml:space="preserve">that </w:t>
      </w:r>
      <w:r w:rsidRPr="00E31077">
        <w:rPr>
          <w:rStyle w:val="StyleUnderline"/>
          <w:highlight w:val="green"/>
        </w:rPr>
        <w:t>“women” don’t exist—while maintaining a politics</w:t>
      </w:r>
      <w:r w:rsidRPr="00786C03">
        <w:rPr>
          <w:sz w:val="16"/>
          <w:szCs w:val="16"/>
        </w:rPr>
        <w:t xml:space="preserve"> of </w:t>
      </w:r>
      <w:r w:rsidRPr="00E31077">
        <w:rPr>
          <w:rStyle w:val="StyleUnderline"/>
          <w:highlight w:val="green"/>
        </w:rPr>
        <w:t>“as if they existed”</w:t>
      </w:r>
      <w:r w:rsidRPr="00786C03">
        <w:rPr>
          <w:sz w:val="16"/>
          <w:szCs w:val="16"/>
        </w:rPr>
        <w:t xml:space="preserve">— since the world behaves as if they unambiguously did’. 15 In other words, for Riley, the fiction that women share a common social experience is politically effective because the social world actually does treat women as if they comprise a unitary group. Riley accepts that women are not a unitary group and that the socially prevalent idea that they are unified is false. Nevertheless, this false idea informs and organizes the practices and institutions that shape women’s experiences, so that those—very different—experiences become structured by essentialist assumptions. A strategy of affirming fictitious commonalities therefore will be effective given this world in which (false) descriptive essentialist assumptions undergird women’s social existence. Riley’s argument has a problem, though: </w:t>
      </w:r>
      <w:r w:rsidRPr="00E31077">
        <w:rPr>
          <w:rStyle w:val="StyleUnderline"/>
          <w:highlight w:val="green"/>
        </w:rPr>
        <w:t>she cannot consistently maintain both that women’s social experience is</w:t>
      </w:r>
      <w:r w:rsidRPr="00786C03">
        <w:rPr>
          <w:sz w:val="16"/>
          <w:szCs w:val="16"/>
        </w:rPr>
        <w:t xml:space="preserve"> fully </w:t>
      </w:r>
      <w:r w:rsidRPr="00E31077">
        <w:rPr>
          <w:rStyle w:val="StyleUnderline"/>
          <w:highlight w:val="green"/>
        </w:rPr>
        <w:t xml:space="preserve">diverse and that this experience is </w:t>
      </w:r>
      <w:r w:rsidRPr="00E31077">
        <w:rPr>
          <w:rStyle w:val="Emphasis"/>
          <w:highlight w:val="green"/>
        </w:rPr>
        <w:t>uniformly structured</w:t>
      </w:r>
      <w:r w:rsidRPr="00E31077">
        <w:rPr>
          <w:rStyle w:val="StyleUnderline"/>
          <w:highlight w:val="green"/>
        </w:rPr>
        <w:t xml:space="preserve"> by </w:t>
      </w:r>
      <w:r w:rsidRPr="00E31077">
        <w:rPr>
          <w:rStyle w:val="Emphasis"/>
          <w:highlight w:val="green"/>
        </w:rPr>
        <w:t>essentialist assumptions</w:t>
      </w:r>
      <w:r w:rsidRPr="00786C03">
        <w:rPr>
          <w:sz w:val="16"/>
          <w:szCs w:val="16"/>
        </w:rPr>
        <w:t xml:space="preserve">. If essentialism informs and organizes the structures that shape women’s social experience, then this experience will be organized according to certain shared models and will acquire certain common patterns and features. More concretely, the idea that women are a homogeneous group will structure social institutions so that they position all women homogeneously, leading to (at least considerable areas of) shared experience. Thus, Riley (and other strategic essentialists)may be right that essentialist constructions are socially influential, but they cannot, consistently with this, also maintain that descriptive essentialism is false. </w:t>
      </w:r>
      <w:r w:rsidRPr="00786C03">
        <w:rPr>
          <w:sz w:val="16"/>
          <w:szCs w:val="16"/>
        </w:rPr>
        <w:lastRenderedPageBreak/>
        <w:t xml:space="preserve">Furthermore, </w:t>
      </w:r>
      <w:r w:rsidRPr="00E31077">
        <w:rPr>
          <w:rStyle w:val="StyleUnderline"/>
          <w:highlight w:val="green"/>
        </w:rPr>
        <w:t>it is not</w:t>
      </w:r>
      <w:r w:rsidRPr="00786C03">
        <w:rPr>
          <w:sz w:val="16"/>
          <w:szCs w:val="16"/>
        </w:rPr>
        <w:t xml:space="preserve"> obviously </w:t>
      </w:r>
      <w:r w:rsidRPr="00E31077">
        <w:rPr>
          <w:rStyle w:val="StyleUnderline"/>
          <w:highlight w:val="green"/>
        </w:rPr>
        <w:t>true that</w:t>
      </w:r>
      <w:r w:rsidRPr="00786C03">
        <w:rPr>
          <w:sz w:val="16"/>
          <w:szCs w:val="16"/>
        </w:rPr>
        <w:t xml:space="preserve"> any uniform set of </w:t>
      </w:r>
      <w:r w:rsidRPr="00E31077">
        <w:rPr>
          <w:rStyle w:val="StyleUnderline"/>
          <w:highlight w:val="green"/>
        </w:rPr>
        <w:t>essentialist constructions inform</w:t>
      </w:r>
      <w:r w:rsidRPr="00786C03">
        <w:rPr>
          <w:sz w:val="16"/>
          <w:szCs w:val="16"/>
        </w:rPr>
        <w:t xml:space="preserve">s </w:t>
      </w:r>
      <w:r w:rsidRPr="00E31077">
        <w:rPr>
          <w:rStyle w:val="StyleUnderline"/>
          <w:highlight w:val="green"/>
        </w:rPr>
        <w:t>all social experience</w:t>
      </w:r>
      <w:r w:rsidRPr="00786C03">
        <w:rPr>
          <w:sz w:val="16"/>
          <w:szCs w:val="16"/>
        </w:rPr>
        <w:t xml:space="preserve">. These constructions may all identify women as a homogeneous group, but they vary widely in their account of the context of women’s homogenous features. Consequently, these constructions will influence social structures in correspondingly varying directions, against which no counter-affirmation of common experience can be expected to be effective Strategic essentialists, then, have attempted to resuscitate essentialism by arguing that it can take a merely political and non-descriptive form. But </w:t>
      </w:r>
      <w:r w:rsidRPr="00E31077">
        <w:rPr>
          <w:rStyle w:val="StyleUnderline"/>
          <w:highlight w:val="green"/>
        </w:rPr>
        <w:t xml:space="preserve">this attempt proves unsuccessful, because one </w:t>
      </w:r>
      <w:r w:rsidRPr="00E31077">
        <w:rPr>
          <w:rStyle w:val="Emphasis"/>
          <w:highlight w:val="green"/>
        </w:rPr>
        <w:t>cannot defend essentialism on strategic grounds</w:t>
      </w:r>
      <w:r w:rsidRPr="00786C03">
        <w:rPr>
          <w:sz w:val="16"/>
          <w:szCs w:val="16"/>
        </w:rPr>
        <w:t xml:space="preserve"> without first showing that there is a homogeneous set of essentialist assumptions that exerts a coherent influence on women’s social experience—which amounts to defending essentialism on descriptive grounds(as well). Advocates of essentialism therefore need to show that it accurately describes social reality. Here, though, critics can retort that essentialism is descriptively false, since women do not even share any common mode of construction by essentialist discourses. Yet this retort reinstates the problem of anti-essentialism: its paralysing effect on social criticism and political activism. </w:t>
      </w:r>
      <w:r w:rsidRPr="00E31077">
        <w:rPr>
          <w:rStyle w:val="Emphasis"/>
          <w:highlight w:val="green"/>
        </w:rPr>
        <w:t>Strategic essentialism has not resolved this problem</w:t>
      </w:r>
      <w:r w:rsidRPr="00786C03">
        <w:rPr>
          <w:sz w:val="16"/>
          <w:szCs w:val="16"/>
        </w:rPr>
        <w:t>, for it has not stably demarcated any merely political form of essentialism from the descriptive essentialism which critics have plausibly condemned as false and oppressive.</w:t>
      </w:r>
    </w:p>
    <w:p w14:paraId="36A1419D" w14:textId="77777777" w:rsidR="004E6A81" w:rsidRPr="00BC774A" w:rsidRDefault="004E6A81" w:rsidP="004E6A81">
      <w:pPr>
        <w:pStyle w:val="Heading4"/>
      </w:pPr>
      <w:r>
        <w:t>The care discourse of the aff is not radical but supports the project of neoliberal care work---marketized care which is given worth based on the needs of bourgeoisie employers and care recipients. That prevents class-based organizing and endorses the racialized, gendered care of the squo</w:t>
      </w:r>
    </w:p>
    <w:p w14:paraId="635EE79E" w14:textId="77777777" w:rsidR="004E6A81" w:rsidRDefault="004E6A81" w:rsidP="004E6A81">
      <w:r w:rsidRPr="00740EB9">
        <w:rPr>
          <w:rStyle w:val="Style13ptBold"/>
        </w:rPr>
        <w:t>Nadasen 21</w:t>
      </w:r>
      <w:r>
        <w:t xml:space="preserve"> (Premilla Nadasen, </w:t>
      </w:r>
      <w:r w:rsidRPr="009B2BA3">
        <w:t>Professor of History</w:t>
      </w:r>
      <w:r>
        <w:t xml:space="preserve"> at Barnard College. </w:t>
      </w:r>
      <w:r w:rsidRPr="00646CAF">
        <w:t>"Rethinking care work:(dis) affection and the politics of caring." Feminist Formations 33, no. 1 (2021): 165-188.</w:t>
      </w:r>
      <w:r>
        <w:t xml:space="preserve"> kcv.)</w:t>
      </w:r>
    </w:p>
    <w:p w14:paraId="4AE89275" w14:textId="77777777" w:rsidR="004E6A81" w:rsidRPr="00D10285" w:rsidRDefault="004E6A81" w:rsidP="004E6A81">
      <w:pPr>
        <w:rPr>
          <w:sz w:val="12"/>
        </w:rPr>
      </w:pPr>
      <w:r w:rsidRPr="00D10285">
        <w:rPr>
          <w:sz w:val="12"/>
        </w:rPr>
        <w:t xml:space="preserve">The mainstream care discourse departs from postwar campaigns for universal rights with a politics of justifying and allocating rights and protections to certain people because of what they do for us or who they are. </w:t>
      </w:r>
      <w:r w:rsidRPr="009831CE">
        <w:rPr>
          <w:rStyle w:val="StyleUnderline"/>
        </w:rPr>
        <w:t>Although universalism was never a panacea and universal claims were premised on exclusion, the care discourse moves us further away from the presumption that everyone deserves the same rights</w:t>
      </w:r>
      <w:r w:rsidRPr="00D10285">
        <w:rPr>
          <w:sz w:val="12"/>
        </w:rPr>
        <w:t xml:space="preserve">. </w:t>
      </w:r>
      <w:r w:rsidRPr="009831CE">
        <w:rPr>
          <w:rStyle w:val="StyleUnderline"/>
        </w:rPr>
        <w:t xml:space="preserve">The </w:t>
      </w:r>
      <w:r w:rsidRPr="009B2BA3">
        <w:rPr>
          <w:rStyle w:val="StyleUnderline"/>
          <w:highlight w:val="cyan"/>
        </w:rPr>
        <w:t>care discourse is rooted in a privatized, market-driven model of care that prioritizes the needs of employers. It reflects the vantage point of employers rather than</w:t>
      </w:r>
      <w:r w:rsidRPr="009831CE">
        <w:rPr>
          <w:rStyle w:val="StyleUnderline"/>
        </w:rPr>
        <w:t xml:space="preserve"> the interests and aspirations of </w:t>
      </w:r>
      <w:r w:rsidRPr="009B2BA3">
        <w:rPr>
          <w:rStyle w:val="StyleUnderline"/>
          <w:highlight w:val="cyan"/>
        </w:rPr>
        <w:t>workers</w:t>
      </w:r>
      <w:r w:rsidRPr="009831CE">
        <w:rPr>
          <w:rStyle w:val="StyleUnderline"/>
        </w:rPr>
        <w:t xml:space="preserve"> themselves</w:t>
      </w:r>
      <w:r w:rsidRPr="00D10285">
        <w:rPr>
          <w:sz w:val="12"/>
        </w:rPr>
        <w:t xml:space="preserve">. </w:t>
      </w:r>
      <w:r w:rsidRPr="009B2BA3">
        <w:rPr>
          <w:rStyle w:val="StyleUnderline"/>
          <w:highlight w:val="cyan"/>
        </w:rPr>
        <w:t>Characterizing paid household labor as care</w:t>
      </w:r>
      <w:r w:rsidRPr="009831CE">
        <w:rPr>
          <w:rStyle w:val="StyleUnderline"/>
        </w:rPr>
        <w:t xml:space="preserve"> valorizes the emotional content of the work, </w:t>
      </w:r>
      <w:r w:rsidRPr="009B2BA3">
        <w:rPr>
          <w:rStyle w:val="StyleUnderline"/>
          <w:highlight w:val="cyan"/>
        </w:rPr>
        <w:t>masks the labor relationship, and elides the question of labor rights</w:t>
      </w:r>
      <w:r w:rsidRPr="009B2BA3">
        <w:rPr>
          <w:sz w:val="12"/>
          <w:highlight w:val="cyan"/>
        </w:rPr>
        <w:t xml:space="preserve">. </w:t>
      </w:r>
      <w:r w:rsidRPr="009B2BA3">
        <w:rPr>
          <w:rStyle w:val="StyleUnderline"/>
          <w:highlight w:val="cyan"/>
        </w:rPr>
        <w:t>It</w:t>
      </w:r>
      <w:r w:rsidRPr="009831CE">
        <w:rPr>
          <w:rStyle w:val="StyleUnderline"/>
        </w:rPr>
        <w:t xml:space="preserve"> marks a </w:t>
      </w:r>
      <w:r w:rsidRPr="009B2BA3">
        <w:rPr>
          <w:rStyle w:val="StyleUnderline"/>
          <w:highlight w:val="cyan"/>
        </w:rPr>
        <w:t>shift</w:t>
      </w:r>
      <w:r w:rsidRPr="009831CE">
        <w:rPr>
          <w:rStyle w:val="StyleUnderline"/>
        </w:rPr>
        <w:t xml:space="preserve"> away </w:t>
      </w:r>
      <w:r w:rsidRPr="009B2BA3">
        <w:rPr>
          <w:rStyle w:val="StyleUnderline"/>
          <w:highlight w:val="cyan"/>
        </w:rPr>
        <w:t>from</w:t>
      </w:r>
      <w:r w:rsidRPr="009831CE">
        <w:rPr>
          <w:rStyle w:val="StyleUnderline"/>
        </w:rPr>
        <w:t xml:space="preserve"> </w:t>
      </w:r>
      <w:r w:rsidRPr="009B2BA3">
        <w:rPr>
          <w:rStyle w:val="StyleUnderline"/>
          <w:highlight w:val="cyan"/>
        </w:rPr>
        <w:t>claiming rights simply because one works</w:t>
      </w:r>
      <w:r w:rsidRPr="009831CE">
        <w:rPr>
          <w:rStyle w:val="StyleUnderline"/>
        </w:rPr>
        <w:t xml:space="preserve"> (regardless of the type of work) </w:t>
      </w:r>
      <w:r w:rsidRPr="009B2BA3">
        <w:rPr>
          <w:rStyle w:val="StyleUnderline"/>
          <w:highlight w:val="cyan"/>
        </w:rPr>
        <w:t>toward a focus on nurturance</w:t>
      </w:r>
      <w:r w:rsidRPr="009831CE">
        <w:rPr>
          <w:rStyle w:val="StyleUnderline"/>
        </w:rPr>
        <w:t>, emotion, and social need as a basis for inclusion into the realm of rights</w:t>
      </w:r>
      <w:r w:rsidRPr="00D10285">
        <w:rPr>
          <w:sz w:val="12"/>
        </w:rPr>
        <w:t xml:space="preserve">. It becomes egregious that those who care for “our” loved ones live in abject poverty or are subject to deportation. </w:t>
      </w:r>
      <w:r w:rsidRPr="009B2BA3">
        <w:rPr>
          <w:rStyle w:val="StyleUnderline"/>
          <w:highlight w:val="cyan"/>
        </w:rPr>
        <w:t>This is consistent with</w:t>
      </w:r>
      <w:r w:rsidRPr="00615BE1">
        <w:rPr>
          <w:rStyle w:val="StyleUnderline"/>
        </w:rPr>
        <w:t xml:space="preserve"> a </w:t>
      </w:r>
      <w:r w:rsidRPr="009B2BA3">
        <w:rPr>
          <w:rStyle w:val="StyleUnderline"/>
          <w:highlight w:val="cyan"/>
        </w:rPr>
        <w:t>productivist politics and</w:t>
      </w:r>
      <w:r w:rsidRPr="00615BE1">
        <w:rPr>
          <w:rStyle w:val="StyleUnderline"/>
        </w:rPr>
        <w:t xml:space="preserve"> the </w:t>
      </w:r>
      <w:r w:rsidRPr="009B2BA3">
        <w:rPr>
          <w:rStyle w:val="StyleUnderline"/>
          <w:highlight w:val="cyan"/>
        </w:rPr>
        <w:t>neoliberal tendency</w:t>
      </w:r>
      <w:r w:rsidRPr="00615BE1">
        <w:rPr>
          <w:rStyle w:val="StyleUnderline"/>
        </w:rPr>
        <w:t xml:space="preserve"> </w:t>
      </w:r>
      <w:r w:rsidRPr="009B2BA3">
        <w:rPr>
          <w:rStyle w:val="StyleUnderline"/>
          <w:highlight w:val="cyan"/>
        </w:rPr>
        <w:t>to attribute value</w:t>
      </w:r>
      <w:r w:rsidRPr="00615BE1">
        <w:rPr>
          <w:rStyle w:val="StyleUnderline"/>
        </w:rPr>
        <w:t xml:space="preserve"> to human bodies </w:t>
      </w:r>
      <w:r w:rsidRPr="009B2BA3">
        <w:rPr>
          <w:rStyle w:val="StyleUnderline"/>
          <w:highlight w:val="cyan"/>
        </w:rPr>
        <w:t>based on</w:t>
      </w:r>
      <w:r w:rsidRPr="00615BE1">
        <w:rPr>
          <w:rStyle w:val="StyleUnderline"/>
        </w:rPr>
        <w:t xml:space="preserve"> differential scales of </w:t>
      </w:r>
      <w:r w:rsidRPr="009B2BA3">
        <w:rPr>
          <w:rStyle w:val="StyleUnderline"/>
          <w:highlight w:val="cyan"/>
        </w:rPr>
        <w:t>worth: the idea that one must earn access to</w:t>
      </w:r>
      <w:r w:rsidRPr="00615BE1">
        <w:rPr>
          <w:rStyle w:val="StyleUnderline"/>
        </w:rPr>
        <w:t xml:space="preserve"> rights, </w:t>
      </w:r>
      <w:r w:rsidRPr="009B2BA3">
        <w:rPr>
          <w:rStyle w:val="StyleUnderline"/>
          <w:highlight w:val="cyan"/>
        </w:rPr>
        <w:t>labor protections</w:t>
      </w:r>
      <w:r w:rsidRPr="00615BE1">
        <w:rPr>
          <w:rStyle w:val="StyleUnderline"/>
        </w:rPr>
        <w:t>, and adequate pay</w:t>
      </w:r>
      <w:r w:rsidRPr="00D10285">
        <w:rPr>
          <w:sz w:val="12"/>
        </w:rPr>
        <w:t xml:space="preserve">. NDWA’s slogan, “the work that makes all other work possible,” encapsulates the idea of valuing people for the work they perform. NDWA endorsed the Congressional Domestic Workers Bill of Rights because “Domestic workers who work in individual homes free up the time and attention of millions of working families by caring for our children, our aging parents, our loved ones living with disabilities, and our homes.” As Mary Romero and Nancy Pérez argue, </w:t>
      </w:r>
      <w:r w:rsidRPr="00E916F5">
        <w:rPr>
          <w:rStyle w:val="StyleUnderline"/>
        </w:rPr>
        <w:t xml:space="preserve">NDWA’s campaign “demonstrate[s] ones deservingness to legal personhood via </w:t>
      </w:r>
      <w:r w:rsidRPr="00DA30C4">
        <w:rPr>
          <w:rStyle w:val="StyleUnderline"/>
          <w:highlight w:val="cyan"/>
        </w:rPr>
        <w:t>a</w:t>
      </w:r>
      <w:r w:rsidRPr="00E916F5">
        <w:rPr>
          <w:rStyle w:val="StyleUnderline"/>
        </w:rPr>
        <w:t xml:space="preserve"> national, dominant </w:t>
      </w:r>
      <w:r w:rsidRPr="00DA30C4">
        <w:rPr>
          <w:rStyle w:val="StyleUnderline"/>
          <w:highlight w:val="cyan"/>
        </w:rPr>
        <w:t>narrative of hard work and merit, justifies</w:t>
      </w:r>
      <w:r w:rsidRPr="00E916F5">
        <w:rPr>
          <w:rStyle w:val="StyleUnderline"/>
        </w:rPr>
        <w:t xml:space="preserve"> and reestablishes </w:t>
      </w:r>
      <w:r w:rsidRPr="00DA30C4">
        <w:rPr>
          <w:rStyle w:val="StyleUnderline"/>
          <w:highlight w:val="cyan"/>
        </w:rPr>
        <w:t>a systematic gendered racism</w:t>
      </w:r>
      <w:r w:rsidRPr="00E916F5">
        <w:rPr>
          <w:rStyle w:val="StyleUnderline"/>
        </w:rPr>
        <w:t xml:space="preserve"> that profoundly produces detrimental consequences...</w:t>
      </w:r>
      <w:r w:rsidRPr="00DA30C4">
        <w:rPr>
          <w:rStyle w:val="StyleUnderline"/>
          <w:highlight w:val="cyan"/>
        </w:rPr>
        <w:t>and undermines</w:t>
      </w:r>
      <w:r w:rsidRPr="00E916F5">
        <w:rPr>
          <w:rStyle w:val="StyleUnderline"/>
        </w:rPr>
        <w:t xml:space="preserve"> the very struggles for fair wages, </w:t>
      </w:r>
      <w:r w:rsidRPr="00DA30C4">
        <w:rPr>
          <w:rStyle w:val="StyleUnderline"/>
          <w:highlight w:val="cyan"/>
        </w:rPr>
        <w:t>labor regulation, and protections</w:t>
      </w:r>
      <w:r w:rsidRPr="00D10285">
        <w:rPr>
          <w:sz w:val="12"/>
        </w:rPr>
        <w:t xml:space="preserve">” (Romero and Pérez 2016, 185). Not all domestic worker organizers adopt this stance. Rosa Navarro, who worked with the Latino Union of Chicago, an affiliate of NDWA, said this: “Our union was much more interested in building worker power than in care or developing alliances with middle-class constituents. We were certainly not interested in having to prove why we deserved labor rights.” </w:t>
      </w:r>
      <w:r w:rsidRPr="00E916F5">
        <w:rPr>
          <w:rStyle w:val="StyleUnderline"/>
        </w:rPr>
        <w:t xml:space="preserve">Despite good intentions, the </w:t>
      </w:r>
      <w:r w:rsidRPr="00DA30C4">
        <w:rPr>
          <w:rStyle w:val="StyleUnderline"/>
          <w:highlight w:val="cyan"/>
        </w:rPr>
        <w:t>care discourse</w:t>
      </w:r>
      <w:r w:rsidRPr="00E916F5">
        <w:rPr>
          <w:rStyle w:val="StyleUnderline"/>
        </w:rPr>
        <w:t xml:space="preserve"> feeds into a particular narrative, also present in some strains of the immigrants’ rights movement, that </w:t>
      </w:r>
      <w:r w:rsidRPr="00DA30C4">
        <w:rPr>
          <w:rStyle w:val="StyleUnderline"/>
          <w:highlight w:val="cyan"/>
        </w:rPr>
        <w:t>reaffirms the worthiness of some individuals because their labor benefits those with power</w:t>
      </w:r>
      <w:r w:rsidRPr="00E916F5">
        <w:rPr>
          <w:rStyle w:val="StyleUnderline"/>
        </w:rPr>
        <w:t xml:space="preserve">. </w:t>
      </w:r>
      <w:r w:rsidRPr="00DA30C4">
        <w:rPr>
          <w:rStyle w:val="StyleUnderline"/>
          <w:highlight w:val="cyan"/>
        </w:rPr>
        <w:t>And</w:t>
      </w:r>
      <w:r w:rsidRPr="00E916F5">
        <w:rPr>
          <w:rStyle w:val="StyleUnderline"/>
        </w:rPr>
        <w:t xml:space="preserve"> it </w:t>
      </w:r>
      <w:r w:rsidRPr="00DA30C4">
        <w:rPr>
          <w:rStyle w:val="StyleUnderline"/>
          <w:highlight w:val="cyan"/>
        </w:rPr>
        <w:t>has the potential to perpetuate anti-Blackness, ableism, and carceral policies that propose containment or elimination of populations that are less productive</w:t>
      </w:r>
      <w:r w:rsidRPr="00E916F5">
        <w:rPr>
          <w:rStyle w:val="StyleUnderline"/>
        </w:rPr>
        <w:t xml:space="preserve"> and, therefore,</w:t>
      </w:r>
      <w:r w:rsidRPr="00D10285">
        <w:rPr>
          <w:sz w:val="12"/>
        </w:rPr>
        <w:t xml:space="preserve"> </w:t>
      </w:r>
      <w:r w:rsidRPr="00E916F5">
        <w:rPr>
          <w:rStyle w:val="StyleUnderline"/>
        </w:rPr>
        <w:t>disposable.</w:t>
      </w:r>
      <w:r w:rsidRPr="00D10285">
        <w:rPr>
          <w:sz w:val="12"/>
        </w:rPr>
        <w:t xml:space="preserve"> </w:t>
      </w:r>
      <w:r w:rsidRPr="00E916F5">
        <w:rPr>
          <w:rStyle w:val="StyleUnderline"/>
        </w:rPr>
        <w:t xml:space="preserve">The care discourse places worker rights on the scaffolding of employer needs and emotional investments in the labor. In this way, </w:t>
      </w:r>
      <w:r w:rsidRPr="00DA30C4">
        <w:rPr>
          <w:rStyle w:val="StyleUnderline"/>
          <w:highlight w:val="cyan"/>
        </w:rPr>
        <w:t>it premises the collective social good on the interests of the more privileged sectors</w:t>
      </w:r>
      <w:r w:rsidRPr="00E916F5">
        <w:rPr>
          <w:rStyle w:val="StyleUnderline"/>
        </w:rPr>
        <w:t xml:space="preserve"> of society </w:t>
      </w:r>
      <w:r w:rsidRPr="00DA30C4">
        <w:rPr>
          <w:rStyle w:val="StyleUnderline"/>
          <w:highlight w:val="cyan"/>
        </w:rPr>
        <w:t>while making the needs of the less privileged contingent on the</w:t>
      </w:r>
      <w:r w:rsidRPr="00E916F5">
        <w:rPr>
          <w:rStyle w:val="StyleUnderline"/>
        </w:rPr>
        <w:t xml:space="preserve"> well-being of the </w:t>
      </w:r>
      <w:r w:rsidRPr="00DA30C4">
        <w:rPr>
          <w:rStyle w:val="StyleUnderline"/>
          <w:highlight w:val="cyan"/>
        </w:rPr>
        <w:t>better off</w:t>
      </w:r>
      <w:r w:rsidRPr="00DA30C4">
        <w:rPr>
          <w:sz w:val="12"/>
          <w:highlight w:val="cyan"/>
        </w:rPr>
        <w:t xml:space="preserve">. </w:t>
      </w:r>
      <w:r w:rsidRPr="00DA30C4">
        <w:rPr>
          <w:rStyle w:val="StyleUnderline"/>
          <w:highlight w:val="cyan"/>
        </w:rPr>
        <w:t>The discourse</w:t>
      </w:r>
      <w:r w:rsidRPr="00E916F5">
        <w:rPr>
          <w:rStyle w:val="StyleUnderline"/>
        </w:rPr>
        <w:t xml:space="preserve"> of care is centered almost exclusively on the interests of those with some means and </w:t>
      </w:r>
      <w:r w:rsidRPr="00DA30C4">
        <w:rPr>
          <w:rStyle w:val="StyleUnderline"/>
          <w:highlight w:val="cyan"/>
        </w:rPr>
        <w:t xml:space="preserve">reinforces a racialized and </w:t>
      </w:r>
      <w:r w:rsidRPr="00DA30C4">
        <w:rPr>
          <w:rStyle w:val="StyleUnderline"/>
          <w:highlight w:val="cyan"/>
        </w:rPr>
        <w:lastRenderedPageBreak/>
        <w:t>class hierarchy</w:t>
      </w:r>
      <w:r w:rsidRPr="00E916F5">
        <w:rPr>
          <w:rStyle w:val="StyleUnderline"/>
        </w:rPr>
        <w:t xml:space="preserve">. The care discourse </w:t>
      </w:r>
      <w:r w:rsidRPr="00DA30C4">
        <w:rPr>
          <w:rStyle w:val="StyleUnderline"/>
          <w:highlight w:val="cyan"/>
        </w:rPr>
        <w:t>has made little difference in the lives of the poo</w:t>
      </w:r>
      <w:r w:rsidRPr="00DA30C4">
        <w:rPr>
          <w:rStyle w:val="StyleUnderline"/>
        </w:rPr>
        <w:t>r</w:t>
      </w:r>
      <w:r w:rsidRPr="00E916F5">
        <w:rPr>
          <w:rStyle w:val="StyleUnderline"/>
        </w:rPr>
        <w:t xml:space="preserve">. In fact, </w:t>
      </w:r>
      <w:r w:rsidRPr="00DA30C4">
        <w:rPr>
          <w:rStyle w:val="StyleUnderline"/>
          <w:highlight w:val="cyan"/>
        </w:rPr>
        <w:t>privileging</w:t>
      </w:r>
      <w:r w:rsidRPr="00E916F5">
        <w:rPr>
          <w:rStyle w:val="StyleUnderline"/>
        </w:rPr>
        <w:t xml:space="preserve"> the </w:t>
      </w:r>
      <w:r w:rsidRPr="00DA30C4">
        <w:rPr>
          <w:rStyle w:val="StyleUnderline"/>
          <w:highlight w:val="cyan"/>
        </w:rPr>
        <w:t>care</w:t>
      </w:r>
      <w:r w:rsidRPr="00E916F5">
        <w:rPr>
          <w:rStyle w:val="StyleUnderline"/>
        </w:rPr>
        <w:t xml:space="preserve"> needs of the well-off </w:t>
      </w:r>
      <w:r w:rsidRPr="00DA30C4">
        <w:rPr>
          <w:rStyle w:val="StyleUnderline"/>
          <w:highlight w:val="cyan"/>
        </w:rPr>
        <w:t>in a privatized system widens class divisions and</w:t>
      </w:r>
      <w:r w:rsidRPr="00E916F5">
        <w:rPr>
          <w:rStyle w:val="StyleUnderline"/>
        </w:rPr>
        <w:t xml:space="preserve"> almost certainly </w:t>
      </w:r>
      <w:r w:rsidRPr="00DA30C4">
        <w:rPr>
          <w:rStyle w:val="StyleUnderline"/>
          <w:highlight w:val="cyan"/>
        </w:rPr>
        <w:t>leads to</w:t>
      </w:r>
      <w:r w:rsidRPr="00E916F5">
        <w:rPr>
          <w:rStyle w:val="StyleUnderline"/>
        </w:rPr>
        <w:t xml:space="preserve"> </w:t>
      </w:r>
      <w:r w:rsidRPr="00DA30C4">
        <w:rPr>
          <w:rStyle w:val="StyleUnderline"/>
          <w:highlight w:val="cyan"/>
        </w:rPr>
        <w:t>more demands on low-wage workers</w:t>
      </w:r>
      <w:r w:rsidRPr="00E916F5">
        <w:rPr>
          <w:rStyle w:val="StyleUnderline"/>
        </w:rPr>
        <w:t>. It is time to move away from care as a justification for immigration, human worth, or labor rights</w:t>
      </w:r>
      <w:r w:rsidRPr="00D10285">
        <w:rPr>
          <w:sz w:val="12"/>
        </w:rPr>
        <w:t xml:space="preserve">. Every human being should be valued, respected, and protected, and everyone deserves justice, regardless of whether they care for us or about us; whether they work or not. The lens of race and social reproduction highlights how this work is essential to capitalist profit and how the workforce and household needs have been impacted by changes to the economy and the growing burden of paid and unpaid labor. It is a potent example of the perils of neoliberal racial capitalism in this moment. The crisis of social reproduction has hit working class and poor people of color the hardest. At the same time, I would argue that the paid and unpaid work of social reproduction are fundamentally different and that the line of demarcation is precisely the question of emotion and care. The care work that family members engage in, although burdensome and undervalued, is vastly different from paid labor. So, while I might make dinner for my family because I care, if I stop by a local restaurant and pick up a meal, I do not assume that the restaurant is preparing it because they care. While the task is the same, the nature of the relationship, and thus the nature of the labor, is not. The relationship between the worker, the work, and the recipient, I believe, is the most critical factor in analyzing the politics of care. What would a liberatory agenda for household labor centered on exploitation and power, rather than the universality of caring, look like? How might confronting the inequality inherent in the occupation enable us to better transform it and formulate a political agenda that fully addresses the needs of the least privileged? The framing of domestic work as care work masks the race and class character of the occupation, generates a politics where workers rely on employers for empathy and validation, and creates greater hurdles for building an oppositional politics. A slow and steady erosion of rights for all workers, a weakening of labor unions, and a rise in precarious work under neoliberalism have made traditional forms of labor organizing less viable. Many people work part-time, intermittently, or as independent contractors. Because of defunding of the regulatory apparatus, labor laws are inadequately enforced. Compounding this, </w:t>
      </w:r>
      <w:r w:rsidRPr="00D10285">
        <w:rPr>
          <w:rStyle w:val="StyleUnderline"/>
        </w:rPr>
        <w:t xml:space="preserve">the climate of fear and surveillance discourages workers from addressing workplace violations. </w:t>
      </w:r>
      <w:r w:rsidRPr="00DA30C4">
        <w:rPr>
          <w:rStyle w:val="StyleUnderline"/>
          <w:highlight w:val="cyan"/>
        </w:rPr>
        <w:t>Even as service work is more vital to our economy, workers are increasingly disempowered</w:t>
      </w:r>
      <w:r w:rsidRPr="00D10285">
        <w:rPr>
          <w:rStyle w:val="StyleUnderline"/>
        </w:rPr>
        <w:t xml:space="preserve">. Imposing on </w:t>
      </w:r>
      <w:r w:rsidRPr="00DA30C4">
        <w:rPr>
          <w:rStyle w:val="StyleUnderline"/>
          <w:highlight w:val="cyan"/>
        </w:rPr>
        <w:t>them a discourse of care does little to move us toward greater</w:t>
      </w:r>
      <w:r w:rsidRPr="00D10285">
        <w:rPr>
          <w:rStyle w:val="StyleUnderline"/>
        </w:rPr>
        <w:t xml:space="preserve"> egalitarianism and </w:t>
      </w:r>
      <w:r w:rsidRPr="00DA30C4">
        <w:rPr>
          <w:rStyle w:val="StyleUnderline"/>
          <w:highlight w:val="cyan"/>
        </w:rPr>
        <w:t>justice</w:t>
      </w:r>
      <w:r w:rsidRPr="00D10285">
        <w:rPr>
          <w:sz w:val="12"/>
        </w:rPr>
        <w:t xml:space="preserve">. African American household worker activists who organized in earlier moments can offer insights about this work and its emotional component. For them, the demand to care and be part of the family was at the heart of their exploitation. </w:t>
      </w:r>
      <w:r w:rsidRPr="00D10285">
        <w:rPr>
          <w:rStyle w:val="StyleUnderline"/>
        </w:rPr>
        <w:t xml:space="preserve">The rise of </w:t>
      </w:r>
      <w:r w:rsidRPr="00DA30C4">
        <w:rPr>
          <w:rStyle w:val="StyleUnderline"/>
        </w:rPr>
        <w:t>neoliberalism</w:t>
      </w:r>
      <w:r w:rsidRPr="00D10285">
        <w:rPr>
          <w:rStyle w:val="StyleUnderline"/>
        </w:rPr>
        <w:t xml:space="preserve"> and the ways in which service work is the engine of the new economy </w:t>
      </w:r>
      <w:r w:rsidRPr="00DA30C4">
        <w:rPr>
          <w:rStyle w:val="StyleUnderline"/>
        </w:rPr>
        <w:t>make it imperative that we</w:t>
      </w:r>
      <w:r w:rsidRPr="00D10285">
        <w:rPr>
          <w:sz w:val="12"/>
        </w:rPr>
        <w:t xml:space="preserve"> craft campaigns to ensure that service and household workers, and in fact all people, are equally valued and protected. One small step to remedy this is to </w:t>
      </w:r>
      <w:r w:rsidRPr="00D10285">
        <w:rPr>
          <w:rStyle w:val="StyleUnderline"/>
        </w:rPr>
        <w:t>reject a politics of assessing human worth based on contributions</w:t>
      </w:r>
      <w:r w:rsidRPr="00D10285">
        <w:rPr>
          <w:sz w:val="12"/>
        </w:rPr>
        <w:t xml:space="preserve"> and to be clear that those who labor in the home are not carers, but workers and that all human beings regardless of employment and citizenship status should be accorded the same level of respect and rights.</w:t>
      </w:r>
    </w:p>
    <w:p w14:paraId="3A30133E" w14:textId="0F8ACFC5" w:rsidR="00A8573B" w:rsidRDefault="00A8573B" w:rsidP="00A8573B">
      <w:pPr>
        <w:pStyle w:val="Heading1"/>
      </w:pPr>
      <w:r>
        <w:lastRenderedPageBreak/>
        <w:t>2nc</w:t>
      </w:r>
    </w:p>
    <w:p w14:paraId="3F26CBCF" w14:textId="30CFB22D" w:rsidR="00660F0F" w:rsidRDefault="00660F0F" w:rsidP="00660F0F">
      <w:pPr>
        <w:pStyle w:val="Heading2"/>
      </w:pPr>
      <w:r>
        <w:lastRenderedPageBreak/>
        <w:t>Anthro K</w:t>
      </w:r>
    </w:p>
    <w:p w14:paraId="64E07A63" w14:textId="77777777" w:rsidR="00660F0F" w:rsidRDefault="00660F0F" w:rsidP="00660F0F">
      <w:pPr>
        <w:pStyle w:val="Heading4"/>
      </w:pPr>
      <w:r>
        <w:t xml:space="preserve">The perm retains anthropocentrism---Western law is foundationally anthropocentric and </w:t>
      </w:r>
      <w:r w:rsidRPr="008C4EF5">
        <w:t>cannot incorporate non-human</w:t>
      </w:r>
      <w:r>
        <w:t>s</w:t>
      </w:r>
    </w:p>
    <w:p w14:paraId="12C40F72" w14:textId="77777777" w:rsidR="00660F0F" w:rsidRPr="00CB67AC" w:rsidRDefault="00660F0F" w:rsidP="00660F0F">
      <w:r w:rsidRPr="00DA7576">
        <w:rPr>
          <w:rStyle w:val="Style13ptBold"/>
        </w:rPr>
        <w:t>Deckha 21</w:t>
      </w:r>
      <w:r>
        <w:t xml:space="preserve"> (Maneesha Deckha, professor and Lansdowne Chair in Law at the University of Victoria. Animal as Legal Beings: Contesting Anthropocentric Legal Orders. University of Toronto Press, 2021. truth)</w:t>
      </w:r>
    </w:p>
    <w:p w14:paraId="069135F9" w14:textId="77777777" w:rsidR="00660F0F" w:rsidRPr="00DA7576" w:rsidRDefault="00660F0F" w:rsidP="00660F0F">
      <w:pPr>
        <w:rPr>
          <w:sz w:val="16"/>
        </w:rPr>
      </w:pPr>
      <w:r w:rsidRPr="00DA7576">
        <w:rPr>
          <w:sz w:val="16"/>
        </w:rPr>
        <w:t>A. Exclusionary History and Mould – Law’s Person as Paradigmatically “Human”</w:t>
      </w:r>
    </w:p>
    <w:p w14:paraId="0BD055B8" w14:textId="77777777" w:rsidR="00660F0F" w:rsidRPr="00DA7576" w:rsidRDefault="00660F0F" w:rsidP="00660F0F">
      <w:pPr>
        <w:rPr>
          <w:sz w:val="16"/>
        </w:rPr>
      </w:pPr>
      <w:r w:rsidRPr="00DA7576">
        <w:rPr>
          <w:sz w:val="16"/>
        </w:rPr>
        <w:t>As with all entrenched legal terms, contemporary invocations of Western understandings of personhood to denote legal subjects flow from a particular historical trajectory. A primary concern with personhood as developed in the British common law and extended to settler-colonial legal systems like Canada’s is the hierarchical nature of this background.</w:t>
      </w:r>
    </w:p>
    <w:p w14:paraId="52753987" w14:textId="77777777" w:rsidR="00660F0F" w:rsidRPr="00DA7576" w:rsidRDefault="00660F0F" w:rsidP="00660F0F">
      <w:pPr>
        <w:rPr>
          <w:sz w:val="16"/>
        </w:rPr>
      </w:pPr>
      <w:r w:rsidRPr="00DA7576">
        <w:rPr>
          <w:sz w:val="16"/>
        </w:rPr>
        <w:t xml:space="preserve">While the open-ended, non-biologically rooted legalist accounts of legal personhood circulate in jurisprudence, it is clear that another vision – one that Naffine terms rationalist – of the legal person dominates in legal jurisprudence.56 </w:t>
      </w:r>
      <w:r w:rsidRPr="00347B52">
        <w:rPr>
          <w:rStyle w:val="StyleUnderline"/>
          <w:highlight w:val="cyan"/>
        </w:rPr>
        <w:t>The rationalist vision of</w:t>
      </w:r>
      <w:r w:rsidRPr="00FB6225">
        <w:rPr>
          <w:rStyle w:val="StyleUnderline"/>
        </w:rPr>
        <w:t xml:space="preserve"> who qualifies as </w:t>
      </w:r>
      <w:r w:rsidRPr="00347B52">
        <w:rPr>
          <w:rStyle w:val="StyleUnderline"/>
          <w:highlight w:val="cyan"/>
        </w:rPr>
        <w:t>a legal person privileges the intelligent human agent</w:t>
      </w:r>
      <w:r w:rsidRPr="00FB6225">
        <w:rPr>
          <w:rStyle w:val="StyleUnderline"/>
        </w:rPr>
        <w:t xml:space="preserve"> who can make decisions as well as accept accountability</w:t>
      </w:r>
      <w:r w:rsidRPr="00DA7576">
        <w:rPr>
          <w:sz w:val="16"/>
        </w:rPr>
        <w:t xml:space="preserve">. As Naffine underscores, </w:t>
      </w:r>
      <w:r w:rsidRPr="00FB6225">
        <w:rPr>
          <w:rStyle w:val="StyleUnderline"/>
        </w:rPr>
        <w:t>the underlying narrative</w:t>
      </w:r>
      <w:r w:rsidRPr="00DA7576">
        <w:rPr>
          <w:sz w:val="16"/>
        </w:rPr>
        <w:t xml:space="preserve"> about the creation of rational actors engaged </w:t>
      </w:r>
      <w:r w:rsidRPr="00FB6225">
        <w:rPr>
          <w:rStyle w:val="StyleUnderline"/>
        </w:rPr>
        <w:t xml:space="preserve">in legal transactions and encounters is the social contract theory </w:t>
      </w:r>
      <w:r w:rsidRPr="00347B52">
        <w:rPr>
          <w:rStyle w:val="StyleUnderline"/>
          <w:highlight w:val="cyan"/>
        </w:rPr>
        <w:t>inspired by</w:t>
      </w:r>
      <w:r w:rsidRPr="00DA7576">
        <w:rPr>
          <w:sz w:val="16"/>
        </w:rPr>
        <w:t xml:space="preserve"> seventeenth- and eighteenth-century </w:t>
      </w:r>
      <w:r w:rsidRPr="00347B52">
        <w:rPr>
          <w:rStyle w:val="StyleUnderline"/>
          <w:highlight w:val="cyan"/>
        </w:rPr>
        <w:t xml:space="preserve">Lockean </w:t>
      </w:r>
      <w:r w:rsidRPr="00347B52">
        <w:rPr>
          <w:rStyle w:val="StyleUnderline"/>
        </w:rPr>
        <w:t xml:space="preserve">and </w:t>
      </w:r>
      <w:r w:rsidRPr="00347B52">
        <w:rPr>
          <w:rStyle w:val="StyleUnderline"/>
          <w:highlight w:val="cyan"/>
        </w:rPr>
        <w:t>Kantian</w:t>
      </w:r>
      <w:r w:rsidRPr="00FB6225">
        <w:rPr>
          <w:rStyle w:val="StyleUnderline"/>
        </w:rPr>
        <w:t xml:space="preserve"> political philosophy as well as by </w:t>
      </w:r>
      <w:r w:rsidRPr="00347B52">
        <w:rPr>
          <w:rStyle w:val="StyleUnderline"/>
          <w:highlight w:val="cyan"/>
        </w:rPr>
        <w:t>Cartesian</w:t>
      </w:r>
      <w:r w:rsidRPr="00FB6225">
        <w:rPr>
          <w:rStyle w:val="StyleUnderline"/>
        </w:rPr>
        <w:t xml:space="preserve"> dualistic </w:t>
      </w:r>
      <w:r w:rsidRPr="00347B52">
        <w:rPr>
          <w:rStyle w:val="StyleUnderline"/>
          <w:highlight w:val="cyan"/>
        </w:rPr>
        <w:t>thinking</w:t>
      </w:r>
      <w:r w:rsidRPr="00DA7576">
        <w:rPr>
          <w:sz w:val="16"/>
        </w:rPr>
        <w:t>.57 This narrative imagines a fully formed adult human who is independent, autonomous, and intelligent, who can be held accountable due to these qualities, and who freely enters into society in this state in order to take advantage of law’s ordering power to maximize his self-interest in staying this way.58 Critical to this path of self-actualization and self-maximization is the ability to contract to acquire property.59</w:t>
      </w:r>
    </w:p>
    <w:p w14:paraId="762CC708" w14:textId="77777777" w:rsidR="00660F0F" w:rsidRPr="00DA7576" w:rsidRDefault="00660F0F" w:rsidP="00660F0F">
      <w:pPr>
        <w:rPr>
          <w:sz w:val="16"/>
        </w:rPr>
      </w:pPr>
      <w:r w:rsidRPr="008527F0">
        <w:rPr>
          <w:rStyle w:val="StyleUnderline"/>
        </w:rPr>
        <w:t>In this narrative</w:t>
      </w:r>
      <w:r w:rsidRPr="00DA7576">
        <w:rPr>
          <w:sz w:val="16"/>
        </w:rPr>
        <w:t xml:space="preserve">, it is obvious that </w:t>
      </w:r>
      <w:r w:rsidRPr="00347B52">
        <w:rPr>
          <w:rStyle w:val="StyleUnderline"/>
          <w:highlight w:val="cyan"/>
        </w:rPr>
        <w:t>personhood was reserved for an elite sector of</w:t>
      </w:r>
      <w:r w:rsidRPr="008527F0">
        <w:rPr>
          <w:rStyle w:val="StyleUnderline"/>
        </w:rPr>
        <w:t xml:space="preserve"> humanity: </w:t>
      </w:r>
      <w:r w:rsidRPr="00347B52">
        <w:rPr>
          <w:rStyle w:val="StyleUnderline"/>
          <w:highlight w:val="cyan"/>
        </w:rPr>
        <w:t>white, able-bodied, cisgender heterosexual men of property.</w:t>
      </w:r>
      <w:r w:rsidRPr="008527F0">
        <w:rPr>
          <w:rStyle w:val="StyleUnderline"/>
        </w:rPr>
        <w:t xml:space="preserve"> This concept accentuated stratifications of class, sexual orientation, gender, race, ability, and age</w:t>
      </w:r>
      <w:r w:rsidRPr="00DA7576">
        <w:rPr>
          <w:sz w:val="16"/>
        </w:rPr>
        <w:t xml:space="preserve"> at the time when these stories of creation were formulated and advanced.60 As Anna Grear adeptly explains, it is these “</w:t>
      </w:r>
      <w:r w:rsidRPr="00347B52">
        <w:rPr>
          <w:rStyle w:val="StyleUnderline"/>
          <w:highlight w:val="cyan"/>
        </w:rPr>
        <w:t>human hierarchies</w:t>
      </w:r>
      <w:r w:rsidRPr="008527F0">
        <w:rPr>
          <w:rStyle w:val="StyleUnderline"/>
        </w:rPr>
        <w:t xml:space="preserve"> of being</w:t>
      </w:r>
      <w:r w:rsidRPr="00DA7576">
        <w:rPr>
          <w:sz w:val="16"/>
        </w:rPr>
        <w:t xml:space="preserve">,”61 disavowing the feminine and the embodied,62 that </w:t>
      </w:r>
      <w:r w:rsidRPr="00347B52">
        <w:rPr>
          <w:rStyle w:val="StyleUnderline"/>
          <w:highlight w:val="cyan"/>
        </w:rPr>
        <w:t>are embedded in “law’s</w:t>
      </w:r>
      <w:r w:rsidRPr="008527F0">
        <w:rPr>
          <w:rStyle w:val="StyleUnderline"/>
        </w:rPr>
        <w:t xml:space="preserve"> central subject</w:t>
      </w:r>
      <w:r w:rsidRPr="00DA7576">
        <w:rPr>
          <w:sz w:val="16"/>
        </w:rPr>
        <w:t xml:space="preserve">,”63 </w:t>
      </w:r>
      <w:r w:rsidRPr="008527F0">
        <w:rPr>
          <w:rStyle w:val="StyleUnderline"/>
        </w:rPr>
        <w:t xml:space="preserve">the </w:t>
      </w:r>
      <w:r w:rsidRPr="00347B52">
        <w:rPr>
          <w:rStyle w:val="StyleUnderline"/>
          <w:highlight w:val="cyan"/>
        </w:rPr>
        <w:t>anthropos</w:t>
      </w:r>
      <w:r w:rsidRPr="00DA7576">
        <w:rPr>
          <w:sz w:val="16"/>
        </w:rPr>
        <w:t xml:space="preserve">. Tracing a “critical legal reading of its genealogy,” Grear outlines how </w:t>
      </w:r>
      <w:r w:rsidRPr="008527F0">
        <w:rPr>
          <w:rStyle w:val="StyleUnderline"/>
        </w:rPr>
        <w:t xml:space="preserve">law’s rationalist person was </w:t>
      </w:r>
      <w:r w:rsidRPr="00347B52">
        <w:rPr>
          <w:rStyle w:val="StyleUnderline"/>
          <w:highlight w:val="cyan"/>
        </w:rPr>
        <w:t>central to</w:t>
      </w:r>
      <w:r w:rsidRPr="008527F0">
        <w:rPr>
          <w:rStyle w:val="StyleUnderline"/>
        </w:rPr>
        <w:t xml:space="preserve"> European capitalist and imperial expansion, colonial Othering, theft of Indigenous lands, an</w:t>
      </w:r>
      <w:r w:rsidRPr="00433166">
        <w:rPr>
          <w:rStyle w:val="StyleUnderline"/>
        </w:rPr>
        <w:t>d environmental devastation occasioning the current phenomenon of the Anthropocene as well as global neoliberal governance</w:t>
      </w:r>
      <w:r w:rsidRPr="00433166">
        <w:rPr>
          <w:sz w:val="16"/>
        </w:rPr>
        <w:t xml:space="preserve">.64 </w:t>
      </w:r>
      <w:r w:rsidRPr="00433166">
        <w:rPr>
          <w:rStyle w:val="StyleUnderline"/>
        </w:rPr>
        <w:t xml:space="preserve">All those not residing under the aegis of the </w:t>
      </w:r>
      <w:r w:rsidRPr="00433166">
        <w:rPr>
          <w:sz w:val="16"/>
        </w:rPr>
        <w:t xml:space="preserve">white, able-bodied, propertyholding masculinity to which the </w:t>
      </w:r>
      <w:r w:rsidRPr="00433166">
        <w:rPr>
          <w:rStyle w:val="StyleUnderline"/>
        </w:rPr>
        <w:t xml:space="preserve">anthropos </w:t>
      </w:r>
      <w:r w:rsidRPr="00433166">
        <w:rPr>
          <w:sz w:val="16"/>
        </w:rPr>
        <w:t xml:space="preserve">correlated </w:t>
      </w:r>
      <w:r w:rsidRPr="00433166">
        <w:rPr>
          <w:rStyle w:val="StyleUnderline"/>
        </w:rPr>
        <w:t>were devalued as feminized, cl</w:t>
      </w:r>
      <w:r w:rsidRPr="008527F0">
        <w:rPr>
          <w:rStyle w:val="StyleUnderline"/>
        </w:rPr>
        <w:t>ose to nature, and of the body</w:t>
      </w:r>
      <w:r w:rsidRPr="00DA7576">
        <w:rPr>
          <w:sz w:val="16"/>
        </w:rPr>
        <w:t xml:space="preserve">.65 Indeed, </w:t>
      </w:r>
      <w:r w:rsidRPr="008527F0">
        <w:rPr>
          <w:rStyle w:val="StyleUnderline"/>
        </w:rPr>
        <w:t xml:space="preserve">law’s </w:t>
      </w:r>
      <w:r w:rsidRPr="00DA7576">
        <w:rPr>
          <w:sz w:val="16"/>
        </w:rPr>
        <w:t xml:space="preserve">person houses a vision of “the </w:t>
      </w:r>
      <w:r w:rsidRPr="008527F0">
        <w:rPr>
          <w:rStyle w:val="StyleUnderline"/>
        </w:rPr>
        <w:t xml:space="preserve">human </w:t>
      </w:r>
      <w:r w:rsidRPr="00DA7576">
        <w:rPr>
          <w:sz w:val="16"/>
        </w:rPr>
        <w:t xml:space="preserve">… that </w:t>
      </w:r>
      <w:r w:rsidRPr="008527F0">
        <w:rPr>
          <w:rStyle w:val="StyleUnderline"/>
        </w:rPr>
        <w:t>was always intended selectively to bring within its orbit only those beings who fit a relatively narrow set of criteria for inclusion</w:t>
      </w:r>
      <w:r w:rsidRPr="00DA7576">
        <w:rPr>
          <w:sz w:val="16"/>
        </w:rPr>
        <w:t xml:space="preserve"> in the circle of humanity proper.”66 Grear identifies this mainstay figure of “</w:t>
      </w:r>
      <w:r w:rsidRPr="00347B52">
        <w:rPr>
          <w:rStyle w:val="StyleUnderline"/>
          <w:highlight w:val="cyan"/>
        </w:rPr>
        <w:t>liberal legal anthropocentrism</w:t>
      </w:r>
      <w:r w:rsidRPr="00DA7576">
        <w:rPr>
          <w:sz w:val="16"/>
        </w:rPr>
        <w:t xml:space="preserve">” as a “cipher bearing only attenuated resemblance to a living human being.”67 Moreover, this vision of the “human” was </w:t>
      </w:r>
      <w:r w:rsidRPr="00347B52">
        <w:rPr>
          <w:rStyle w:val="StyleUnderline"/>
          <w:highlight w:val="cyan"/>
        </w:rPr>
        <w:t>not unique to law</w:t>
      </w:r>
      <w:r w:rsidRPr="00DA7576">
        <w:rPr>
          <w:sz w:val="16"/>
        </w:rPr>
        <w:t xml:space="preserve">; this very particularized idea of the “human” has been similarly partial historically and even </w:t>
      </w:r>
      <w:r w:rsidRPr="00347B52">
        <w:rPr>
          <w:rStyle w:val="StyleUnderline"/>
          <w:highlight w:val="cyan"/>
        </w:rPr>
        <w:t>today vis-à-vis</w:t>
      </w:r>
      <w:r w:rsidRPr="00461738">
        <w:rPr>
          <w:rStyle w:val="StyleUnderline"/>
        </w:rPr>
        <w:t xml:space="preserve"> certain dehumanized/</w:t>
      </w:r>
      <w:r w:rsidRPr="00347B52">
        <w:rPr>
          <w:rStyle w:val="StyleUnderline"/>
          <w:highlight w:val="cyan"/>
        </w:rPr>
        <w:t>animalized populations</w:t>
      </w:r>
      <w:r w:rsidRPr="00461738">
        <w:rPr>
          <w:rStyle w:val="StyleUnderline"/>
        </w:rPr>
        <w:t xml:space="preserve"> that nonetheless biologically belong to the human species</w:t>
      </w:r>
      <w:r w:rsidRPr="00DA7576">
        <w:rPr>
          <w:sz w:val="16"/>
        </w:rPr>
        <w:t>.68</w:t>
      </w:r>
    </w:p>
    <w:p w14:paraId="2EDC79B0" w14:textId="77777777" w:rsidR="00660F0F" w:rsidRPr="00DA7576" w:rsidRDefault="00660F0F" w:rsidP="00660F0F">
      <w:pPr>
        <w:rPr>
          <w:sz w:val="16"/>
        </w:rPr>
      </w:pPr>
      <w:r w:rsidRPr="00DA7576">
        <w:rPr>
          <w:sz w:val="16"/>
        </w:rPr>
        <w:t xml:space="preserve">But it is not just the exclusionary historical origins of this concept and the marks it has left to this day that are concerning. Returning to the examples of </w:t>
      </w:r>
      <w:r w:rsidRPr="00BA18FF">
        <w:rPr>
          <w:rStyle w:val="StyleUnderline"/>
        </w:rPr>
        <w:t>the Great Ape Project and the Nonhuman Rights Project</w:t>
      </w:r>
      <w:r w:rsidRPr="00DA7576">
        <w:rPr>
          <w:sz w:val="16"/>
        </w:rPr>
        <w:t xml:space="preserve">, we can now more clearly apprehend a further element of the criticism that followed the initiative, namely, that a focus on great apes and other culturally popular or revered animals will reinscribe humanism and anthropocentrism. The problem is not simply that an initiative that </w:t>
      </w:r>
      <w:r w:rsidRPr="00BA18FF">
        <w:rPr>
          <w:rStyle w:val="StyleUnderline"/>
        </w:rPr>
        <w:t>privileges certain human-like or human-enough animals as persons excludes all other animals,</w:t>
      </w:r>
      <w:r w:rsidRPr="00DA7576">
        <w:rPr>
          <w:sz w:val="16"/>
        </w:rPr>
        <w:t xml:space="preserve"> but that </w:t>
      </w:r>
      <w:r w:rsidRPr="00BA18FF">
        <w:rPr>
          <w:rStyle w:val="StyleUnderline"/>
        </w:rPr>
        <w:t>the exclusionary historical imprint of personhood inclines the concept in the present to systemically disfavour those that do not match the Western, able-bodied, propertied, human male identity through which personhood was first consolidated</w:t>
      </w:r>
      <w:r w:rsidRPr="00DA7576">
        <w:rPr>
          <w:sz w:val="16"/>
        </w:rPr>
        <w:t xml:space="preserve">. In other words, it is not just that </w:t>
      </w:r>
      <w:r w:rsidRPr="00347B52">
        <w:rPr>
          <w:rStyle w:val="StyleUnderline"/>
        </w:rPr>
        <w:t>animal advocate petitioners</w:t>
      </w:r>
      <w:r w:rsidRPr="00BA18FF">
        <w:rPr>
          <w:rStyle w:val="StyleUnderline"/>
        </w:rPr>
        <w:t xml:space="preserve"> make an encumbered choice “to convert ‘otherness’ into ‘sameness’”</w:t>
      </w:r>
      <w:r w:rsidRPr="00DA7576">
        <w:rPr>
          <w:sz w:val="16"/>
        </w:rPr>
        <w:t xml:space="preserve">69 </w:t>
      </w:r>
      <w:r w:rsidRPr="00347B52">
        <w:rPr>
          <w:rStyle w:val="StyleUnderline"/>
        </w:rPr>
        <w:t>i</w:t>
      </w:r>
      <w:r w:rsidRPr="00BA18FF">
        <w:rPr>
          <w:rStyle w:val="StyleUnderline"/>
        </w:rPr>
        <w:t>n campaigns in which</w:t>
      </w:r>
      <w:r w:rsidRPr="00DA7576">
        <w:rPr>
          <w:sz w:val="16"/>
        </w:rPr>
        <w:t xml:space="preserve"> personhood or classic civil and political </w:t>
      </w:r>
      <w:r w:rsidRPr="00347B52">
        <w:rPr>
          <w:rStyle w:val="StyleUnderline"/>
          <w:highlight w:val="cyan"/>
        </w:rPr>
        <w:t>rights for</w:t>
      </w:r>
      <w:r w:rsidRPr="00BA18FF">
        <w:rPr>
          <w:rStyle w:val="StyleUnderline"/>
        </w:rPr>
        <w:t xml:space="preserve"> an </w:t>
      </w:r>
      <w:r w:rsidRPr="00BA18FF">
        <w:rPr>
          <w:rStyle w:val="StyleUnderline"/>
        </w:rPr>
        <w:lastRenderedPageBreak/>
        <w:t xml:space="preserve">animal or </w:t>
      </w:r>
      <w:r w:rsidRPr="00347B52">
        <w:rPr>
          <w:rStyle w:val="StyleUnderline"/>
          <w:highlight w:val="cyan"/>
        </w:rPr>
        <w:t>animals</w:t>
      </w:r>
      <w:r w:rsidRPr="00BA18FF">
        <w:rPr>
          <w:rStyle w:val="StyleUnderline"/>
        </w:rPr>
        <w:t xml:space="preserve"> are sought</w:t>
      </w:r>
      <w:r w:rsidRPr="00DA7576">
        <w:rPr>
          <w:sz w:val="16"/>
        </w:rPr>
        <w:t xml:space="preserve">. The </w:t>
      </w:r>
      <w:r w:rsidRPr="00BA18FF">
        <w:rPr>
          <w:rStyle w:val="StyleUnderline"/>
        </w:rPr>
        <w:t>personhood</w:t>
      </w:r>
      <w:r w:rsidRPr="00DA7576">
        <w:rPr>
          <w:sz w:val="16"/>
        </w:rPr>
        <w:t xml:space="preserve"> model in fact </w:t>
      </w:r>
      <w:r w:rsidRPr="00347B52">
        <w:rPr>
          <w:rStyle w:val="StyleUnderline"/>
          <w:highlight w:val="cyan"/>
        </w:rPr>
        <w:t>encourage</w:t>
      </w:r>
      <w:r w:rsidRPr="00AE4F6F">
        <w:rPr>
          <w:rStyle w:val="StyleUnderline"/>
        </w:rPr>
        <w:t>s</w:t>
      </w:r>
      <w:r w:rsidRPr="00DA7576">
        <w:rPr>
          <w:sz w:val="16"/>
        </w:rPr>
        <w:t xml:space="preserve"> a route that inevitably highlights the differences and </w:t>
      </w:r>
      <w:r w:rsidRPr="00347B52">
        <w:rPr>
          <w:rStyle w:val="StyleUnderline"/>
          <w:highlight w:val="cyan"/>
        </w:rPr>
        <w:t>putative inferiority of</w:t>
      </w:r>
      <w:r w:rsidRPr="00BA18FF">
        <w:rPr>
          <w:rStyle w:val="StyleUnderline"/>
        </w:rPr>
        <w:t xml:space="preserve"> the </w:t>
      </w:r>
      <w:r w:rsidRPr="00347B52">
        <w:rPr>
          <w:rStyle w:val="StyleUnderline"/>
          <w:highlight w:val="cyan"/>
        </w:rPr>
        <w:t>excluded animals</w:t>
      </w:r>
      <w:r w:rsidRPr="00BA18FF">
        <w:rPr>
          <w:rStyle w:val="StyleUnderline"/>
        </w:rPr>
        <w:t xml:space="preserve"> that fall outside the litigation’s parameters as well as the included animals whose residual embodied non-humanness</w:t>
      </w:r>
      <w:r w:rsidRPr="00DA7576">
        <w:rPr>
          <w:sz w:val="16"/>
        </w:rPr>
        <w:t xml:space="preserve">, despite this latter’s group “honorary human” status, haunts the category itself. According to elitist, masculinist, racialized, and able-bodied understandings of what humans are, </w:t>
      </w:r>
      <w:r w:rsidRPr="00347B52">
        <w:rPr>
          <w:rStyle w:val="StyleUnderline"/>
          <w:highlight w:val="cyan"/>
        </w:rPr>
        <w:t>all animals are not</w:t>
      </w:r>
      <w:r w:rsidRPr="00BA18FF">
        <w:rPr>
          <w:rStyle w:val="StyleUnderline"/>
        </w:rPr>
        <w:t>, and likely never will be, “</w:t>
      </w:r>
      <w:r w:rsidRPr="00347B52">
        <w:rPr>
          <w:rStyle w:val="StyleUnderline"/>
          <w:highlight w:val="cyan"/>
        </w:rPr>
        <w:t>human” enough to either “merit” personhood</w:t>
      </w:r>
      <w:r w:rsidRPr="00BA18FF">
        <w:rPr>
          <w:rStyle w:val="StyleUnderline"/>
        </w:rPr>
        <w:t xml:space="preserve"> as a protective legal status</w:t>
      </w:r>
      <w:r w:rsidRPr="00DA7576">
        <w:rPr>
          <w:sz w:val="16"/>
        </w:rPr>
        <w:t xml:space="preserve"> or to receive adequate legal protection once deemed “persons”; that the substandard treatment of dehumanized humans persists despite their personhood is a persuasive indicator that similar substandard treatment will befall animals if they become “persons.”70 </w:t>
      </w:r>
    </w:p>
    <w:p w14:paraId="5B353179" w14:textId="77777777" w:rsidR="00660F0F" w:rsidRDefault="00660F0F" w:rsidP="00660F0F">
      <w:pPr>
        <w:rPr>
          <w:sz w:val="16"/>
        </w:rPr>
      </w:pPr>
      <w:r w:rsidRPr="00347B52">
        <w:rPr>
          <w:rStyle w:val="StyleUnderline"/>
          <w:highlight w:val="cyan"/>
        </w:rPr>
        <w:t>Law is still anthropocentric</w:t>
      </w:r>
      <w:r w:rsidRPr="00DA7576">
        <w:rPr>
          <w:sz w:val="16"/>
        </w:rPr>
        <w:t xml:space="preserve">, yes, </w:t>
      </w:r>
      <w:r w:rsidRPr="00347B52">
        <w:rPr>
          <w:rStyle w:val="StyleUnderline"/>
          <w:highlight w:val="cyan"/>
        </w:rPr>
        <w:t>and</w:t>
      </w:r>
      <w:r w:rsidRPr="00DA7576">
        <w:rPr>
          <w:sz w:val="16"/>
        </w:rPr>
        <w:t xml:space="preserve"> extends personhood to all biologically designated humans, but its understanding of the human and thus legal person is </w:t>
      </w:r>
      <w:r w:rsidRPr="00347B52">
        <w:rPr>
          <w:rStyle w:val="StyleUnderline"/>
          <w:highlight w:val="cyan"/>
        </w:rPr>
        <w:t>delimited by</w:t>
      </w:r>
      <w:r w:rsidRPr="00DA7576">
        <w:rPr>
          <w:rStyle w:val="StyleUnderline"/>
        </w:rPr>
        <w:t xml:space="preserve"> a “Cartesian/Kantian tradition of </w:t>
      </w:r>
      <w:r w:rsidRPr="00347B52">
        <w:rPr>
          <w:rStyle w:val="StyleUnderline"/>
          <w:highlight w:val="cyan"/>
        </w:rPr>
        <w:t>Western philosophy</w:t>
      </w:r>
      <w:r w:rsidRPr="00DA7576">
        <w:rPr>
          <w:sz w:val="16"/>
        </w:rPr>
        <w:t xml:space="preserve"> that exalts human minds and excises the body and all things associated with nature as exterior to this rational mind.”71 Thus, </w:t>
      </w:r>
      <w:r w:rsidRPr="00DA7576">
        <w:rPr>
          <w:rStyle w:val="StyleUnderline"/>
        </w:rPr>
        <w:t xml:space="preserve">even if personhood campaigns on behalf of animals avoided sameness discourses, and were potentially or actually theoretically inclusive of all animals, </w:t>
      </w:r>
      <w:r w:rsidRPr="00347B52">
        <w:rPr>
          <w:rStyle w:val="StyleUnderline"/>
          <w:highlight w:val="cyan"/>
        </w:rPr>
        <w:t>personhood as a category</w:t>
      </w:r>
      <w:r w:rsidRPr="00DA7576">
        <w:rPr>
          <w:rStyle w:val="StyleUnderline"/>
        </w:rPr>
        <w:t xml:space="preserve"> would still be </w:t>
      </w:r>
      <w:r w:rsidRPr="00347B52">
        <w:rPr>
          <w:rStyle w:val="StyleUnderline"/>
          <w:highlight w:val="cyan"/>
        </w:rPr>
        <w:t>premised on a</w:t>
      </w:r>
      <w:r w:rsidRPr="00DA7576">
        <w:rPr>
          <w:rStyle w:val="StyleUnderline"/>
        </w:rPr>
        <w:t xml:space="preserve"> sharp </w:t>
      </w:r>
      <w:r w:rsidRPr="00347B52">
        <w:rPr>
          <w:rStyle w:val="StyleUnderline"/>
        </w:rPr>
        <w:t>mind/body split that</w:t>
      </w:r>
      <w:r w:rsidRPr="00DA7576">
        <w:rPr>
          <w:rStyle w:val="StyleUnderline"/>
        </w:rPr>
        <w:t xml:space="preserve"> exalts a certain type of reasoned cognition</w:t>
      </w:r>
      <w:r w:rsidRPr="00DA7576">
        <w:rPr>
          <w:sz w:val="16"/>
        </w:rPr>
        <w:t xml:space="preserve">. Fitting </w:t>
      </w:r>
      <w:r w:rsidRPr="00347B52">
        <w:rPr>
          <w:rStyle w:val="StyleUnderline"/>
          <w:highlight w:val="cyan"/>
        </w:rPr>
        <w:t>beings</w:t>
      </w:r>
      <w:r w:rsidRPr="00347B52">
        <w:rPr>
          <w:sz w:val="16"/>
          <w:highlight w:val="cyan"/>
        </w:rPr>
        <w:t xml:space="preserve"> </w:t>
      </w:r>
      <w:r w:rsidRPr="00347B52">
        <w:rPr>
          <w:rStyle w:val="StyleUnderline"/>
          <w:highlight w:val="cyan"/>
        </w:rPr>
        <w:t>that the law has</w:t>
      </w:r>
      <w:r w:rsidRPr="00DA7576">
        <w:rPr>
          <w:rStyle w:val="StyleUnderline"/>
        </w:rPr>
        <w:t xml:space="preserve"> traditionally </w:t>
      </w:r>
      <w:r w:rsidRPr="00347B52">
        <w:rPr>
          <w:rStyle w:val="StyleUnderline"/>
          <w:highlight w:val="cyan"/>
        </w:rPr>
        <w:t>disavowed</w:t>
      </w:r>
      <w:r w:rsidRPr="00DA7576">
        <w:rPr>
          <w:sz w:val="16"/>
        </w:rPr>
        <w:t xml:space="preserve"> as legal subjects because of their location in these Cartesian/Lockean/Kantian dichotomies </w:t>
      </w:r>
      <w:r w:rsidRPr="00347B52">
        <w:rPr>
          <w:rStyle w:val="StyleUnderline"/>
          <w:highlight w:val="cyan"/>
        </w:rPr>
        <w:t>as “mere bodies”</w:t>
      </w:r>
      <w:r w:rsidRPr="00DA7576">
        <w:rPr>
          <w:sz w:val="16"/>
        </w:rPr>
        <w:t xml:space="preserve"> into the coveted category of personhood that is still tightly correlated to anthropocentric exaltation of human minds, and thus “the foundations of modern liberal legal subjectivity,” will be difficult.72 As Sheryl Hamilton has also argued in her work canvassing an array of liminal humans and non-humans,73 </w:t>
      </w:r>
      <w:r w:rsidRPr="00DA7576">
        <w:rPr>
          <w:rStyle w:val="StyleUnderline"/>
        </w:rPr>
        <w:t>the push to encapsulate these beings can result in an awkward fit into a category that has a clear culturally constructed originating and exclusionary identity</w:t>
      </w:r>
      <w:r w:rsidRPr="00DA7576">
        <w:rPr>
          <w:sz w:val="16"/>
        </w:rPr>
        <w:t>.74 A central part of this identity is the degradation of embodiment that the concept has entailed, making it nearly impossible for those whose current-day corporeal manifestations do not cohere with the “white, property owning, acquisitive, broadly Eurocentric masculinity that acts upon a world constructed as a juridically striated, territorialized extensa”75 to qualify as legal persons.</w:t>
      </w:r>
    </w:p>
    <w:p w14:paraId="054BB4F1" w14:textId="77777777" w:rsidR="006B5F95" w:rsidRDefault="006B5F95" w:rsidP="006B5F95">
      <w:pPr>
        <w:pStyle w:val="Heading4"/>
      </w:pPr>
      <w:r>
        <w:t>The aff is ontological hygiene that reduces the economy to the control and will of humans---that sustains and conceals human exceptionalism</w:t>
      </w:r>
    </w:p>
    <w:p w14:paraId="4469436A" w14:textId="77777777" w:rsidR="006B5F95" w:rsidRPr="00AC2B44" w:rsidRDefault="006B5F95" w:rsidP="006B5F95">
      <w:r w:rsidRPr="007D296D">
        <w:rPr>
          <w:rStyle w:val="Style13ptBold"/>
        </w:rPr>
        <w:t>Barua 19</w:t>
      </w:r>
      <w:r>
        <w:t xml:space="preserve"> (</w:t>
      </w:r>
      <w:r w:rsidRPr="0057624A">
        <w:t>M</w:t>
      </w:r>
      <w:r>
        <w:t>aan</w:t>
      </w:r>
      <w:r w:rsidRPr="0057624A">
        <w:t xml:space="preserve"> Barua</w:t>
      </w:r>
      <w:r>
        <w:t>,</w:t>
      </w:r>
      <w:r w:rsidRPr="00AF5B65">
        <w:t xml:space="preserve"> University Lecturer in Human Geography</w:t>
      </w:r>
      <w:r>
        <w:t xml:space="preserve"> at the University of Cambridge</w:t>
      </w:r>
      <w:r w:rsidRPr="0057624A">
        <w:t>. (2019). Animating capital: Work, commodities, circulation. Progress in Human Geography, 43(4), 650-669. https://doi.org/10.1177/0309132518819057</w:t>
      </w:r>
      <w:r>
        <w:t>. truth)</w:t>
      </w:r>
    </w:p>
    <w:p w14:paraId="154C0663" w14:textId="77777777" w:rsidR="006B5F95" w:rsidRPr="00AA1A45" w:rsidRDefault="006B5F95" w:rsidP="006B5F95">
      <w:pPr>
        <w:rPr>
          <w:sz w:val="16"/>
        </w:rPr>
      </w:pPr>
      <w:r w:rsidRPr="00347B52">
        <w:rPr>
          <w:rStyle w:val="StyleUnderline"/>
          <w:highlight w:val="cyan"/>
        </w:rPr>
        <w:t>Animal work, commodities and circulation</w:t>
      </w:r>
      <w:r w:rsidRPr="00AA1A45">
        <w:rPr>
          <w:sz w:val="16"/>
        </w:rPr>
        <w:t xml:space="preserve">, as specific ‘moments’ of lively capital, provide a conceptual anatomy for grasping its dynamics. Both </w:t>
      </w:r>
      <w:r w:rsidRPr="00EA1C1E">
        <w:rPr>
          <w:rStyle w:val="StyleUnderline"/>
        </w:rPr>
        <w:t>individually and as a triad,</w:t>
      </w:r>
      <w:r w:rsidRPr="00AA1A45">
        <w:rPr>
          <w:sz w:val="16"/>
        </w:rPr>
        <w:t xml:space="preserve"> they </w:t>
      </w:r>
      <w:r w:rsidRPr="00EA1C1E">
        <w:rPr>
          <w:rStyle w:val="StyleUnderline"/>
        </w:rPr>
        <w:t>frontstage the productive force of nature and enable a relational analysis of the nature-capital nexus.</w:t>
      </w:r>
      <w:r w:rsidRPr="00AA1A45">
        <w:rPr>
          <w:sz w:val="16"/>
        </w:rPr>
        <w:t xml:space="preserve"> </w:t>
      </w:r>
      <w:r w:rsidRPr="00EA1C1E">
        <w:rPr>
          <w:rStyle w:val="StyleUnderline"/>
        </w:rPr>
        <w:t>Animal work</w:t>
      </w:r>
      <w:r w:rsidRPr="00AA1A45">
        <w:rPr>
          <w:sz w:val="16"/>
        </w:rPr>
        <w:t xml:space="preserve">, although </w:t>
      </w:r>
      <w:r w:rsidRPr="00EA1C1E">
        <w:rPr>
          <w:rStyle w:val="StyleUnderline"/>
        </w:rPr>
        <w:t>unrecognized and undervalued</w:t>
      </w:r>
      <w:r w:rsidRPr="00AA1A45">
        <w:rPr>
          <w:sz w:val="16"/>
        </w:rPr>
        <w:t xml:space="preserve"> in formulations of the economic, </w:t>
      </w:r>
      <w:r w:rsidRPr="00347B52">
        <w:rPr>
          <w:rStyle w:val="StyleUnderline"/>
          <w:highlight w:val="cyan"/>
        </w:rPr>
        <w:t>make</w:t>
      </w:r>
      <w:r w:rsidRPr="00EA1C1E">
        <w:rPr>
          <w:rStyle w:val="StyleUnderline"/>
        </w:rPr>
        <w:t xml:space="preserve">s </w:t>
      </w:r>
      <w:r w:rsidRPr="00347B52">
        <w:rPr>
          <w:rStyle w:val="StyleUnderline"/>
          <w:highlight w:val="cyan"/>
        </w:rPr>
        <w:t>evident how metabolic, ecological and affective dimensions of nonhuman labour are integral to the reproduction of capital</w:t>
      </w:r>
      <w:r w:rsidRPr="00EA1C1E">
        <w:rPr>
          <w:rStyle w:val="StyleUnderline"/>
        </w:rPr>
        <w:t xml:space="preserve">, in both its production </w:t>
      </w:r>
      <w:r w:rsidRPr="00347B52">
        <w:rPr>
          <w:rStyle w:val="StyleUnderline"/>
          <w:highlight w:val="cyan"/>
        </w:rPr>
        <w:t>and</w:t>
      </w:r>
      <w:r w:rsidRPr="00EA1C1E">
        <w:rPr>
          <w:rStyle w:val="StyleUnderline"/>
        </w:rPr>
        <w:t xml:space="preserve"> commodity forms</w:t>
      </w:r>
      <w:r w:rsidRPr="00AA1A45">
        <w:rPr>
          <w:sz w:val="16"/>
        </w:rPr>
        <w:t xml:space="preserve">. </w:t>
      </w:r>
      <w:r w:rsidRPr="00EA1C1E">
        <w:rPr>
          <w:rStyle w:val="StyleUnderline"/>
        </w:rPr>
        <w:t>Nonhuman labour</w:t>
      </w:r>
      <w:r w:rsidRPr="00AA1A45">
        <w:rPr>
          <w:sz w:val="16"/>
        </w:rPr>
        <w:t xml:space="preserve">, as a productive force, </w:t>
      </w:r>
      <w:r w:rsidRPr="00347B52">
        <w:rPr>
          <w:rStyle w:val="StyleUnderline"/>
          <w:highlight w:val="cyan"/>
        </w:rPr>
        <w:t>provides valuable correctives to</w:t>
      </w:r>
      <w:r w:rsidRPr="00EA1C1E">
        <w:rPr>
          <w:rStyle w:val="StyleUnderline"/>
        </w:rPr>
        <w:t xml:space="preserve"> the </w:t>
      </w:r>
      <w:r w:rsidRPr="00347B52">
        <w:rPr>
          <w:rStyle w:val="StyleUnderline"/>
          <w:highlight w:val="cyan"/>
        </w:rPr>
        <w:t>human exceptionalism</w:t>
      </w:r>
      <w:r w:rsidRPr="00EA1C1E">
        <w:rPr>
          <w:rStyle w:val="StyleUnderline"/>
        </w:rPr>
        <w:t xml:space="preserve"> of the ‘production of nature’ thesis</w:t>
      </w:r>
      <w:r w:rsidRPr="00AA1A45">
        <w:rPr>
          <w:sz w:val="16"/>
        </w:rPr>
        <w:t xml:space="preserve"> (Smith, 2010), </w:t>
      </w:r>
      <w:r w:rsidRPr="00EA1C1E">
        <w:rPr>
          <w:rStyle w:val="StyleUnderline"/>
        </w:rPr>
        <w:t>which</w:t>
      </w:r>
      <w:r w:rsidRPr="00AA1A45">
        <w:rPr>
          <w:sz w:val="16"/>
        </w:rPr>
        <w:t xml:space="preserve"> gave primacy to human labour and on many accounts </w:t>
      </w:r>
      <w:r w:rsidRPr="00EA1C1E">
        <w:rPr>
          <w:rStyle w:val="StyleUnderline"/>
        </w:rPr>
        <w:t>failed to acknowledge the constitutive role of forces outside it</w:t>
      </w:r>
      <w:r w:rsidRPr="00AA1A45">
        <w:rPr>
          <w:sz w:val="16"/>
        </w:rPr>
        <w:t xml:space="preserve"> (Guthman, 2011). Indeed, metabolic, ecological and affective labours make up economic production, not just introduce recalcitrance and unruliness to it.</w:t>
      </w:r>
    </w:p>
    <w:p w14:paraId="209DC561" w14:textId="77777777" w:rsidR="006B5F95" w:rsidRPr="00AA1A45" w:rsidRDefault="006B5F95" w:rsidP="006B5F95">
      <w:pPr>
        <w:rPr>
          <w:sz w:val="16"/>
        </w:rPr>
      </w:pPr>
      <w:r w:rsidRPr="00AA1A45">
        <w:rPr>
          <w:sz w:val="16"/>
        </w:rPr>
        <w:t xml:space="preserve">As this paper has shown, their implications for commodity geographies (Castree, 2003; Bridge and Smith, 2003) are both conceptually and empirically significant. Not only do </w:t>
      </w:r>
      <w:r w:rsidRPr="00BA35F6">
        <w:rPr>
          <w:rStyle w:val="StyleUnderline"/>
          <w:highlight w:val="cyan"/>
        </w:rPr>
        <w:t>nonhuman potentials and forces have bearings upon commodification practices</w:t>
      </w:r>
      <w:r w:rsidRPr="00AA1A45">
        <w:rPr>
          <w:sz w:val="16"/>
        </w:rPr>
        <w:t xml:space="preserve"> and are at the centre of what undergoes transformations when commodified, </w:t>
      </w:r>
      <w:r w:rsidRPr="00EE495E">
        <w:rPr>
          <w:rStyle w:val="StyleUnderline"/>
        </w:rPr>
        <w:t xml:space="preserve">but </w:t>
      </w:r>
      <w:r w:rsidRPr="00B82794">
        <w:rPr>
          <w:rStyle w:val="StyleUnderline"/>
          <w:highlight w:val="cyan"/>
        </w:rPr>
        <w:t>they enable reconceptualizing value and surplus such that animal work and nonhuman labour become part of the analytical equation</w:t>
      </w:r>
      <w:r w:rsidRPr="00AA1A45">
        <w:rPr>
          <w:sz w:val="16"/>
        </w:rPr>
        <w:t xml:space="preserve"> (Walker, 2017; Barua, 2017; Haraway, 2008). </w:t>
      </w:r>
      <w:r w:rsidRPr="00EE495E">
        <w:rPr>
          <w:rStyle w:val="StyleUnderline"/>
        </w:rPr>
        <w:t>Animal circulation, by tracking heterogeneous, mobile lifecourses, allows one to interrogate the dynamics of valorization</w:t>
      </w:r>
      <w:r w:rsidRPr="00AA1A45">
        <w:rPr>
          <w:sz w:val="16"/>
        </w:rPr>
        <w:t xml:space="preserve">. At what points animals count as labour or as commodities, their differential geographies when set in motion as wholes or as parts, and whether it is in a living or dead form in which value is realized or destroyed all become salient to the analysis. </w:t>
      </w:r>
      <w:r w:rsidRPr="0091116B">
        <w:rPr>
          <w:rStyle w:val="StyleUnderline"/>
        </w:rPr>
        <w:t xml:space="preserve">There is indeed traffic between this triad, as the previous sections have </w:t>
      </w:r>
      <w:r w:rsidRPr="0091116B">
        <w:rPr>
          <w:rStyle w:val="StyleUnderline"/>
        </w:rPr>
        <w:lastRenderedPageBreak/>
        <w:t>highlighted, but when taken together, they demonstrate how lively capital, as a set of material embodiments and flows, is constituted</w:t>
      </w:r>
      <w:r w:rsidRPr="00AA1A45">
        <w:rPr>
          <w:sz w:val="16"/>
        </w:rPr>
        <w:t>.</w:t>
      </w:r>
    </w:p>
    <w:p w14:paraId="5FA9E3AB" w14:textId="77777777" w:rsidR="006B5F95" w:rsidRPr="00AA1A45" w:rsidRDefault="006B5F95" w:rsidP="006B5F95">
      <w:pPr>
        <w:rPr>
          <w:sz w:val="16"/>
        </w:rPr>
      </w:pPr>
      <w:r w:rsidRPr="00AA1A45">
        <w:rPr>
          <w:sz w:val="16"/>
        </w:rPr>
        <w:t xml:space="preserve">At a broader level this endeavour to ‘animate’ capital brings onto centre stage relations between the economic and the ecological. If earlier relational geographies challenged a unitary economic logic to emphasize the cofabrication of the cultural and economic (Amin and Thrift, 2008; Barnes, 2005), what becomes evident here is how </w:t>
      </w:r>
      <w:r w:rsidRPr="00347B52">
        <w:rPr>
          <w:rStyle w:val="StyleUnderline"/>
          <w:highlight w:val="cyan"/>
        </w:rPr>
        <w:t xml:space="preserve">the economic is configured by, and dependent upon, more-than-human </w:t>
      </w:r>
      <w:r w:rsidRPr="00B82794">
        <w:rPr>
          <w:rStyle w:val="StyleUnderline"/>
          <w:highlight w:val="cyan"/>
        </w:rPr>
        <w:t>processes and relationships</w:t>
      </w:r>
      <w:r w:rsidRPr="00DD62ED">
        <w:rPr>
          <w:rStyle w:val="StyleUnderline"/>
        </w:rPr>
        <w:t xml:space="preserve"> which remake and regenerate the world</w:t>
      </w:r>
      <w:r w:rsidRPr="00AA1A45">
        <w:rPr>
          <w:sz w:val="16"/>
        </w:rPr>
        <w:t xml:space="preserve">. </w:t>
      </w:r>
      <w:r w:rsidRPr="00347B52">
        <w:rPr>
          <w:rStyle w:val="StyleUnderline"/>
          <w:highlight w:val="cyan"/>
        </w:rPr>
        <w:t>This</w:t>
      </w:r>
      <w:r w:rsidRPr="00DD62ED">
        <w:rPr>
          <w:rStyle w:val="StyleUnderline"/>
        </w:rPr>
        <w:t xml:space="preserve"> articulation </w:t>
      </w:r>
      <w:r w:rsidRPr="00347B52">
        <w:rPr>
          <w:rStyle w:val="StyleUnderline"/>
          <w:highlight w:val="cyan"/>
        </w:rPr>
        <w:t>challenges</w:t>
      </w:r>
      <w:r w:rsidRPr="00DD62ED">
        <w:rPr>
          <w:rStyle w:val="StyleUnderline"/>
        </w:rPr>
        <w:t xml:space="preserve"> both </w:t>
      </w:r>
      <w:r w:rsidRPr="00347B52">
        <w:rPr>
          <w:rStyle w:val="StyleUnderline"/>
          <w:highlight w:val="cyan"/>
        </w:rPr>
        <w:t>the</w:t>
      </w:r>
      <w:r w:rsidRPr="00DD62ED">
        <w:rPr>
          <w:rStyle w:val="StyleUnderline"/>
        </w:rPr>
        <w:t xml:space="preserve"> neoclassical </w:t>
      </w:r>
      <w:r w:rsidRPr="00347B52">
        <w:rPr>
          <w:rStyle w:val="StyleUnderline"/>
          <w:highlight w:val="cyan"/>
        </w:rPr>
        <w:t>iteration of</w:t>
      </w:r>
      <w:r w:rsidRPr="00DD62ED">
        <w:rPr>
          <w:rStyle w:val="StyleUnderline"/>
        </w:rPr>
        <w:t xml:space="preserve"> ‘internalizing’ </w:t>
      </w:r>
      <w:r w:rsidRPr="00347B52">
        <w:rPr>
          <w:rStyle w:val="StyleUnderline"/>
          <w:highlight w:val="cyan"/>
        </w:rPr>
        <w:t>natures ‘external’ to the economic as well as</w:t>
      </w:r>
      <w:r w:rsidRPr="00DD62ED">
        <w:rPr>
          <w:rStyle w:val="StyleUnderline"/>
        </w:rPr>
        <w:t xml:space="preserve"> political ecology/</w:t>
      </w:r>
      <w:r w:rsidRPr="00347B52">
        <w:rPr>
          <w:rStyle w:val="StyleUnderline"/>
          <w:highlight w:val="cyan"/>
        </w:rPr>
        <w:t>economy’s emphasis on the economic being embedded in a unitary ecological base</w:t>
      </w:r>
      <w:r w:rsidRPr="00AA1A45">
        <w:rPr>
          <w:sz w:val="16"/>
        </w:rPr>
        <w:t xml:space="preserve">. Rather, </w:t>
      </w:r>
      <w:r w:rsidRPr="00DD62ED">
        <w:rPr>
          <w:rStyle w:val="StyleUnderline"/>
        </w:rPr>
        <w:t>the economic and ecological co-constitute one another from the outset</w:t>
      </w:r>
      <w:r w:rsidRPr="00AA1A45">
        <w:rPr>
          <w:sz w:val="16"/>
        </w:rPr>
        <w:t xml:space="preserve">. </w:t>
      </w:r>
      <w:r w:rsidRPr="00B82794">
        <w:rPr>
          <w:rStyle w:val="StyleUnderline"/>
          <w:highlight w:val="cyan"/>
        </w:rPr>
        <w:t>This u</w:t>
      </w:r>
      <w:r w:rsidRPr="00347B52">
        <w:rPr>
          <w:rStyle w:val="StyleUnderline"/>
          <w:highlight w:val="cyan"/>
        </w:rPr>
        <w:t>nsettles the ontological hygiene of the economic, rendering nonhuman potentials as eventful</w:t>
      </w:r>
      <w:r w:rsidRPr="00AA1A45">
        <w:rPr>
          <w:sz w:val="16"/>
        </w:rPr>
        <w:t xml:space="preserve">, and as </w:t>
      </w:r>
      <w:r w:rsidRPr="00347B52">
        <w:rPr>
          <w:rStyle w:val="StyleUnderline"/>
          <w:highlight w:val="cyan"/>
        </w:rPr>
        <w:t>components</w:t>
      </w:r>
      <w:r w:rsidRPr="00AA1A45">
        <w:rPr>
          <w:sz w:val="16"/>
        </w:rPr>
        <w:t xml:space="preserve"> </w:t>
      </w:r>
      <w:r w:rsidRPr="00DD62ED">
        <w:rPr>
          <w:rStyle w:val="StyleUnderline"/>
        </w:rPr>
        <w:t>in the organization of</w:t>
      </w:r>
      <w:r w:rsidRPr="00AA1A45">
        <w:rPr>
          <w:sz w:val="16"/>
        </w:rPr>
        <w:t xml:space="preserve"> </w:t>
      </w:r>
      <w:r w:rsidRPr="00DD62ED">
        <w:rPr>
          <w:rStyle w:val="StyleUnderline"/>
        </w:rPr>
        <w:t>economic activity</w:t>
      </w:r>
      <w:r w:rsidRPr="00AA1A45">
        <w:rPr>
          <w:sz w:val="16"/>
        </w:rPr>
        <w:t xml:space="preserve"> in their own right. Equally, accounting for the productive force of the nonhuman denaturalizes nature </w:t>
      </w:r>
      <w:r w:rsidRPr="00B82794">
        <w:rPr>
          <w:rStyle w:val="StyleUnderline"/>
          <w:highlight w:val="cyan"/>
        </w:rPr>
        <w:t>and</w:t>
      </w:r>
      <w:r w:rsidRPr="00AA1A45">
        <w:rPr>
          <w:sz w:val="16"/>
        </w:rPr>
        <w:t xml:space="preserve"> recognizes its already-economic status as also-political (Collard and Dempsey, 2017; Battistoni, 2017).</w:t>
      </w:r>
    </w:p>
    <w:p w14:paraId="138FF143" w14:textId="77777777" w:rsidR="006B5F95" w:rsidRDefault="006B5F95" w:rsidP="006B5F95">
      <w:pPr>
        <w:rPr>
          <w:sz w:val="16"/>
        </w:rPr>
      </w:pPr>
      <w:r w:rsidRPr="00AA1A45">
        <w:rPr>
          <w:sz w:val="16"/>
        </w:rPr>
        <w:t xml:space="preserve">If </w:t>
      </w:r>
      <w:r w:rsidRPr="002319E7">
        <w:rPr>
          <w:rStyle w:val="StyleUnderline"/>
        </w:rPr>
        <w:t>the outlines of an approach for conceptualizing how liveliness makes a difference to political economic, particularly capitalist, organization are beginning to become clear</w:t>
      </w:r>
      <w:r w:rsidRPr="00AA1A45">
        <w:rPr>
          <w:sz w:val="16"/>
        </w:rPr>
        <w:t xml:space="preserve">, there are still a number of disciplinarily challenging implications and consequences. More-thanhuman geography, with its emphasis on spaces of embodiment, relation and motion (Whatmore, 1999), has taken up the new materialist injunction of including nonhumans in our political world. </w:t>
      </w:r>
      <w:r w:rsidRPr="002319E7">
        <w:rPr>
          <w:rStyle w:val="StyleUnderline"/>
        </w:rPr>
        <w:t xml:space="preserve">It </w:t>
      </w:r>
      <w:r w:rsidRPr="00B82794">
        <w:rPr>
          <w:rStyle w:val="StyleUnderline"/>
          <w:highlight w:val="cyan"/>
        </w:rPr>
        <w:t>attends to</w:t>
      </w:r>
      <w:r w:rsidRPr="002319E7">
        <w:rPr>
          <w:rStyle w:val="StyleUnderline"/>
        </w:rPr>
        <w:t xml:space="preserve"> </w:t>
      </w:r>
      <w:r w:rsidRPr="000C6759">
        <w:rPr>
          <w:rStyle w:val="StyleUnderline"/>
          <w:highlight w:val="cyan"/>
        </w:rPr>
        <w:t>nonhuman difference and agency typically eschewed by political</w:t>
      </w:r>
      <w:r w:rsidRPr="00347B52">
        <w:rPr>
          <w:rStyle w:val="StyleUnderline"/>
        </w:rPr>
        <w:t xml:space="preserve"> ecology/</w:t>
      </w:r>
      <w:r w:rsidRPr="000C6759">
        <w:rPr>
          <w:rStyle w:val="StyleUnderline"/>
          <w:highlight w:val="cyan"/>
        </w:rPr>
        <w:t>economy</w:t>
      </w:r>
      <w:r w:rsidRPr="00AA1A45">
        <w:rPr>
          <w:sz w:val="16"/>
        </w:rPr>
        <w:t xml:space="preserve"> (Braun, 2008; Braun and Whatmore, 2010b). Yet, a critical engagement with capital and how the world is constituted by Barua 15 economic relations has been wanting (see Braun, 2015; Lemke, 2018). At times, a lack of ‘familiarity in Marxian political economy’ (Harvey, 2010: vii), and at other times a wholesale rejection of its analytics compounds theoretical innovation. The relatively poor uptake of Haraway’s political economic work and heterodox readings of Marx underscoring themes charted in this paper (Haraway, 1997, 2008; Harvey and Haraway, 1995), amidst an otherwise exceptional reception of her oeuvre in geography, is symptomatic. Some of the rigid conceptualizations imposed by political ecology/economy, particularly its straitjacket conceptualizations of labour, capital and value, compound a serious engagement with the constitutive role of the nonhuman in economic processes (Bakker and Bridge, 2006).</w:t>
      </w:r>
    </w:p>
    <w:p w14:paraId="62973B79" w14:textId="77777777" w:rsidR="00552444" w:rsidRDefault="00552444" w:rsidP="00552444">
      <w:pPr>
        <w:pStyle w:val="Heading4"/>
      </w:pPr>
      <w:r>
        <w:t>Nature is queer---hierarchical, disconnected logics of biologic difference are illogical and violent. That means the alt solves the aff.</w:t>
      </w:r>
    </w:p>
    <w:p w14:paraId="5ED176DC" w14:textId="77777777" w:rsidR="00552444" w:rsidRDefault="00552444" w:rsidP="00552444">
      <w:r w:rsidRPr="009D6DDB">
        <w:rPr>
          <w:rStyle w:val="Style13ptBold"/>
        </w:rPr>
        <w:t>Bauman 18</w:t>
      </w:r>
      <w:r>
        <w:t xml:space="preserve"> (Whitney A. Bauman, </w:t>
      </w:r>
      <w:r w:rsidRPr="00363707">
        <w:rPr>
          <w:i/>
          <w:iCs/>
        </w:rPr>
        <w:t>Queer Values for a Queer Climate: Developing a Versatile Planetary Ethic</w:t>
      </w:r>
      <w:r>
        <w:t xml:space="preserve"> in </w:t>
      </w:r>
      <w:r w:rsidRPr="00895942">
        <w:rPr>
          <w:u w:val="single"/>
        </w:rPr>
        <w:t>Meaningful Flesh</w:t>
      </w:r>
      <w:r>
        <w:rPr>
          <w:u w:val="single"/>
        </w:rPr>
        <w:t xml:space="preserve"> </w:t>
      </w:r>
      <w:r w:rsidRPr="00895942">
        <w:rPr>
          <w:u w:val="single"/>
        </w:rPr>
        <w:t>Reflections on Religion and Nature for a Queer Planet</w:t>
      </w:r>
      <w:r w:rsidRPr="00895942">
        <w:t>,</w:t>
      </w:r>
      <w:r>
        <w:t xml:space="preserve"> Whitney A. Bauman, editor, </w:t>
      </w:r>
      <w:r w:rsidRPr="009D6DDB">
        <w:t>https://library.oapen.org/bitstream/handle/20.500.12657/25435/1004660.pdf?sequence=1#page=104</w:t>
      </w:r>
      <w:r>
        <w:t xml:space="preserve"> #GoTigers)</w:t>
      </w:r>
    </w:p>
    <w:p w14:paraId="24C9B0F6" w14:textId="77777777" w:rsidR="00552444" w:rsidRPr="00A637B2" w:rsidRDefault="00552444" w:rsidP="00552444">
      <w:pPr>
        <w:rPr>
          <w:sz w:val="16"/>
        </w:rPr>
      </w:pPr>
      <w:r w:rsidRPr="00A637B2">
        <w:rPr>
          <w:sz w:val="16"/>
        </w:rPr>
        <w:t>Queer Ecology for a Queer Planet</w:t>
      </w:r>
    </w:p>
    <w:p w14:paraId="50DA61A3" w14:textId="65529261" w:rsidR="00660F0F" w:rsidRPr="00DA3ABD" w:rsidRDefault="00552444" w:rsidP="00660F0F">
      <w:pPr>
        <w:rPr>
          <w:u w:val="single"/>
        </w:rPr>
      </w:pPr>
      <w:r w:rsidRPr="00A637B2">
        <w:rPr>
          <w:sz w:val="16"/>
        </w:rPr>
        <w:t xml:space="preserve">Queer ecology requires a vocabulary envisioning this liquid life. I propose that </w:t>
      </w:r>
      <w:r w:rsidRPr="006A283F">
        <w:rPr>
          <w:rStyle w:val="Emphasis"/>
          <w:highlight w:val="cyan"/>
        </w:rPr>
        <w:t>life-forms</w:t>
      </w:r>
      <w:r w:rsidRPr="006A283F">
        <w:rPr>
          <w:rStyle w:val="StyleUnderline"/>
          <w:highlight w:val="cyan"/>
        </w:rPr>
        <w:t xml:space="preserve"> constitute a </w:t>
      </w:r>
      <w:r w:rsidRPr="006A283F">
        <w:rPr>
          <w:rStyle w:val="Emphasis"/>
          <w:highlight w:val="cyan"/>
        </w:rPr>
        <w:t>mesh</w:t>
      </w:r>
      <w:r w:rsidRPr="006A283F">
        <w:rPr>
          <w:rStyle w:val="StyleUnderline"/>
          <w:highlight w:val="cyan"/>
        </w:rPr>
        <w:t xml:space="preserve">, </w:t>
      </w:r>
      <w:r w:rsidRPr="000D0322">
        <w:rPr>
          <w:rStyle w:val="StyleUnderline"/>
        </w:rPr>
        <w:t xml:space="preserve">a nontotalizable, open-ended concatenation of </w:t>
      </w:r>
      <w:r w:rsidRPr="006A283F">
        <w:rPr>
          <w:rStyle w:val="StyleUnderline"/>
          <w:highlight w:val="cyan"/>
        </w:rPr>
        <w:t xml:space="preserve">interrelations that </w:t>
      </w:r>
      <w:r w:rsidRPr="006A283F">
        <w:rPr>
          <w:rStyle w:val="Emphasis"/>
          <w:highlight w:val="cyan"/>
        </w:rPr>
        <w:t>blur</w:t>
      </w:r>
      <w:r>
        <w:rPr>
          <w:rStyle w:val="StyleUnderline"/>
        </w:rPr>
        <w:t xml:space="preserve"> </w:t>
      </w:r>
      <w:r w:rsidRPr="00CA64AC">
        <w:rPr>
          <w:rStyle w:val="StyleUnderline"/>
        </w:rPr>
        <w:t xml:space="preserve">and confound </w:t>
      </w:r>
      <w:r w:rsidRPr="006A283F">
        <w:rPr>
          <w:rStyle w:val="Emphasis"/>
          <w:highlight w:val="cyan"/>
        </w:rPr>
        <w:t>boundaries</w:t>
      </w:r>
      <w:r w:rsidRPr="00CA64AC">
        <w:rPr>
          <w:rStyle w:val="StyleUnderline"/>
        </w:rPr>
        <w:t xml:space="preserve"> at practically any level: </w:t>
      </w:r>
      <w:r w:rsidRPr="006A283F">
        <w:rPr>
          <w:rStyle w:val="StyleUnderline"/>
          <w:highlight w:val="cyan"/>
        </w:rPr>
        <w:t xml:space="preserve">between </w:t>
      </w:r>
      <w:r w:rsidRPr="006A283F">
        <w:rPr>
          <w:rStyle w:val="Emphasis"/>
          <w:highlight w:val="cyan"/>
        </w:rPr>
        <w:t>species</w:t>
      </w:r>
      <w:r w:rsidRPr="00CA64AC">
        <w:rPr>
          <w:rStyle w:val="StyleUnderline"/>
        </w:rPr>
        <w:t xml:space="preserve">, between the living and the nonliving, </w:t>
      </w:r>
      <w:r w:rsidRPr="000D0322">
        <w:rPr>
          <w:rStyle w:val="StyleUnderline"/>
        </w:rPr>
        <w:t xml:space="preserve">between </w:t>
      </w:r>
      <w:r w:rsidRPr="006A283F">
        <w:rPr>
          <w:rStyle w:val="Emphasis"/>
          <w:highlight w:val="cyan"/>
        </w:rPr>
        <w:t>organism</w:t>
      </w:r>
      <w:r w:rsidRPr="006A283F">
        <w:rPr>
          <w:rStyle w:val="StyleUnderline"/>
          <w:highlight w:val="cyan"/>
        </w:rPr>
        <w:t xml:space="preserve"> and </w:t>
      </w:r>
      <w:r w:rsidRPr="006A283F">
        <w:rPr>
          <w:rStyle w:val="Emphasis"/>
          <w:highlight w:val="cyan"/>
        </w:rPr>
        <w:t>environment</w:t>
      </w:r>
      <w:r w:rsidRPr="00A637B2">
        <w:rPr>
          <w:sz w:val="16"/>
        </w:rPr>
        <w:t xml:space="preserve">. (Morton 2010, 275) If time is reverberating and non-teleological, then space and the bodies that constitute space might better be thought of as liquid. </w:t>
      </w:r>
      <w:r w:rsidRPr="00CA64AC">
        <w:rPr>
          <w:rStyle w:val="StyleUnderline"/>
        </w:rPr>
        <w:t xml:space="preserve">We can get to </w:t>
      </w:r>
      <w:r w:rsidRPr="000D0322">
        <w:rPr>
          <w:rStyle w:val="StyleUnderline"/>
        </w:rPr>
        <w:t xml:space="preserve">this </w:t>
      </w:r>
      <w:r w:rsidRPr="006A283F">
        <w:rPr>
          <w:rStyle w:val="Emphasis"/>
          <w:highlight w:val="cyan"/>
        </w:rPr>
        <w:t>queer</w:t>
      </w:r>
      <w:r w:rsidRPr="006A283F">
        <w:rPr>
          <w:rStyle w:val="StyleUnderline"/>
          <w:highlight w:val="cyan"/>
        </w:rPr>
        <w:t xml:space="preserve"> </w:t>
      </w:r>
      <w:r w:rsidRPr="000D0322">
        <w:rPr>
          <w:rStyle w:val="StyleUnderline"/>
        </w:rPr>
        <w:t xml:space="preserve">reading of </w:t>
      </w:r>
      <w:r w:rsidRPr="006A283F">
        <w:rPr>
          <w:rStyle w:val="Emphasis"/>
          <w:highlight w:val="cyan"/>
        </w:rPr>
        <w:t>ecology</w:t>
      </w:r>
      <w:r w:rsidRPr="00CA64AC">
        <w:rPr>
          <w:rStyle w:val="StyleUnderline"/>
        </w:rPr>
        <w:t xml:space="preserve"> from many different perspectives, including from ecology itself </w:t>
      </w:r>
      <w:r w:rsidRPr="00A637B2">
        <w:rPr>
          <w:sz w:val="16"/>
        </w:rPr>
        <w:t xml:space="preserve">(Sandilands and Erickson 2010). In a sense, </w:t>
      </w:r>
      <w:r w:rsidRPr="00947C81">
        <w:rPr>
          <w:rStyle w:val="StyleUnderline"/>
        </w:rPr>
        <w:t xml:space="preserve">the ecotonal edges of all </w:t>
      </w:r>
      <w:r w:rsidRPr="006A283F">
        <w:rPr>
          <w:rStyle w:val="Emphasis"/>
          <w:highlight w:val="cyan"/>
        </w:rPr>
        <w:t>ecosystems</w:t>
      </w:r>
      <w:r w:rsidRPr="00947C81">
        <w:rPr>
          <w:rStyle w:val="StyleUnderline"/>
        </w:rPr>
        <w:t>,</w:t>
      </w:r>
      <w:r>
        <w:rPr>
          <w:rStyle w:val="StyleUnderline"/>
        </w:rPr>
        <w:t xml:space="preserve"> </w:t>
      </w:r>
      <w:r w:rsidRPr="00947C81">
        <w:rPr>
          <w:rStyle w:val="StyleUnderline"/>
        </w:rPr>
        <w:t>which exchange energy and information between ecosystems</w:t>
      </w:r>
      <w:r>
        <w:rPr>
          <w:rStyle w:val="StyleUnderline"/>
        </w:rPr>
        <w:t xml:space="preserve"> </w:t>
      </w:r>
      <w:r w:rsidRPr="00947C81">
        <w:rPr>
          <w:rStyle w:val="StyleUnderline"/>
        </w:rPr>
        <w:t xml:space="preserve">and allow the ecosystems to evolve and continue living, </w:t>
      </w:r>
      <w:r w:rsidRPr="006A283F">
        <w:rPr>
          <w:rStyle w:val="Emphasis"/>
          <w:highlight w:val="cyan"/>
        </w:rPr>
        <w:t>operate</w:t>
      </w:r>
      <w:r>
        <w:rPr>
          <w:rStyle w:val="StyleUnderline"/>
        </w:rPr>
        <w:t xml:space="preserve"> </w:t>
      </w:r>
      <w:r w:rsidRPr="00A637B2">
        <w:rPr>
          <w:sz w:val="16"/>
        </w:rPr>
        <w:t xml:space="preserve">metaphorically </w:t>
      </w:r>
      <w:r w:rsidRPr="00947C81">
        <w:rPr>
          <w:rStyle w:val="StyleUnderline"/>
        </w:rPr>
        <w:t xml:space="preserve">in the same way </w:t>
      </w:r>
      <w:r w:rsidRPr="007A2D31">
        <w:rPr>
          <w:rStyle w:val="StyleUnderline"/>
        </w:rPr>
        <w:t xml:space="preserve">as a Deleuzian </w:t>
      </w:r>
      <w:r w:rsidRPr="007A2D31">
        <w:rPr>
          <w:rStyle w:val="Emphasis"/>
          <w:highlight w:val="cyan"/>
        </w:rPr>
        <w:t>assemblage</w:t>
      </w:r>
      <w:r w:rsidRPr="007A2D31">
        <w:rPr>
          <w:rStyle w:val="StyleUnderline"/>
          <w:highlight w:val="cyan"/>
        </w:rPr>
        <w:t xml:space="preserve"> or</w:t>
      </w:r>
      <w:r w:rsidRPr="00947C81">
        <w:rPr>
          <w:rStyle w:val="StyleUnderline"/>
        </w:rPr>
        <w:t xml:space="preserve"> as</w:t>
      </w:r>
      <w:r>
        <w:rPr>
          <w:rStyle w:val="StyleUnderline"/>
        </w:rPr>
        <w:t xml:space="preserve"> </w:t>
      </w:r>
      <w:r w:rsidRPr="00947C81">
        <w:rPr>
          <w:rStyle w:val="StyleUnderline"/>
        </w:rPr>
        <w:t xml:space="preserve">Butler’s </w:t>
      </w:r>
      <w:r w:rsidRPr="007A2D31">
        <w:rPr>
          <w:rStyle w:val="Emphasis"/>
          <w:highlight w:val="cyan"/>
        </w:rPr>
        <w:t>performative identity</w:t>
      </w:r>
      <w:r w:rsidRPr="00A637B2">
        <w:rPr>
          <w:sz w:val="16"/>
        </w:rPr>
        <w:t xml:space="preserve">. Each “collecting” of a given ecosystem is an assemblage of various historical bio-cultural flows\ of energy and information. At the same time, each collecting (or subjection in Butler’s terms) creates abjects that are remainders or leftovers, which become part of a different collecting, ad infinitum (cf. Latour 2004). In this brief section, I want to make palatable this verbose paragraph with some more bite-sized examples on which the reader might masticate. First, </w:t>
      </w:r>
      <w:r w:rsidRPr="00947C81">
        <w:rPr>
          <w:rStyle w:val="StyleUnderline"/>
        </w:rPr>
        <w:t>we can think of queer ecology through the queerness</w:t>
      </w:r>
      <w:r>
        <w:rPr>
          <w:rStyle w:val="StyleUnderline"/>
        </w:rPr>
        <w:t xml:space="preserve"> </w:t>
      </w:r>
      <w:r w:rsidRPr="00947C81">
        <w:rPr>
          <w:rStyle w:val="StyleUnderline"/>
        </w:rPr>
        <w:t>of evolution</w:t>
      </w:r>
      <w:r w:rsidRPr="00A637B2">
        <w:rPr>
          <w:sz w:val="16"/>
        </w:rPr>
        <w:t xml:space="preserve">. As authors such as Joan Roughgarden have pointed out, </w:t>
      </w:r>
      <w:r w:rsidRPr="00947C81">
        <w:rPr>
          <w:rStyle w:val="StyleUnderline"/>
        </w:rPr>
        <w:t>nature does not promote any type of sexuality</w:t>
      </w:r>
      <w:r w:rsidRPr="00A637B2">
        <w:rPr>
          <w:sz w:val="16"/>
        </w:rPr>
        <w:t xml:space="preserve">. Rather, </w:t>
      </w:r>
      <w:r w:rsidRPr="00947C81">
        <w:rPr>
          <w:rStyle w:val="StyleUnderline"/>
        </w:rPr>
        <w:t xml:space="preserve">heteronormativity is read </w:t>
      </w:r>
      <w:r w:rsidRPr="00947C81">
        <w:rPr>
          <w:rStyle w:val="StyleUnderline"/>
        </w:rPr>
        <w:lastRenderedPageBreak/>
        <w:t>into nature</w:t>
      </w:r>
      <w:r w:rsidRPr="00A637B2">
        <w:rPr>
          <w:sz w:val="16"/>
        </w:rPr>
        <w:t xml:space="preserve">. In her book, Evolution’s Rainbow, she catalogues many species that are homosexual, transgendered, hermaphroditic, and asexual. Furthermore, she goes on to argue, as other feminist philosophers of science have, that </w:t>
      </w:r>
      <w:r w:rsidRPr="00947C81">
        <w:rPr>
          <w:rStyle w:val="StyleUnderline"/>
        </w:rPr>
        <w:t>cooperation is just as important in the process of evolution</w:t>
      </w:r>
      <w:r w:rsidRPr="00A637B2">
        <w:rPr>
          <w:sz w:val="16"/>
        </w:rPr>
        <w:t xml:space="preserve"> </w:t>
      </w:r>
      <w:r w:rsidRPr="00947C81">
        <w:rPr>
          <w:rStyle w:val="StyleUnderline"/>
        </w:rPr>
        <w:t>as (if not more than) competition</w:t>
      </w:r>
      <w:r w:rsidRPr="00A637B2">
        <w:rPr>
          <w:sz w:val="16"/>
        </w:rPr>
        <w:t xml:space="preserve"> (Roughgarden 2004). What she and others are basically arguing is that </w:t>
      </w:r>
      <w:r w:rsidRPr="00947C81">
        <w:rPr>
          <w:rStyle w:val="StyleUnderline"/>
        </w:rPr>
        <w:t>heternormativity has</w:t>
      </w:r>
      <w:r>
        <w:rPr>
          <w:rStyle w:val="StyleUnderline"/>
        </w:rPr>
        <w:t xml:space="preserve"> </w:t>
      </w:r>
      <w:r w:rsidRPr="00947C81">
        <w:rPr>
          <w:rStyle w:val="StyleUnderline"/>
        </w:rPr>
        <w:t>been read into the evolutionary record, just as racism and sexism has, by mostly elite men “doing” science</w:t>
      </w:r>
      <w:r w:rsidRPr="00A637B2">
        <w:rPr>
          <w:sz w:val="16"/>
        </w:rPr>
        <w:t xml:space="preserve">. We can see this as well in the work of Linnaeus when he describes the plant world in terms of the heterosexual family (Schiebinger 1993). Once we begin to see the diversity of sexualities in nature, and also that ecosystems and individual organisms depend upon a very highly developed amount of cooperation and symbiosis, then we can begin to challenge the idea that evolution is some type of narrative of progress toward the survival of the fittest or most evolved. Instead, we can look at the various terrains of evolution and how these terrains fit together. In fact, it may be better in the end to think of nature as a Deleuzian rhizome, which spreads out in many directions, has various offshoots, but has no real beginning or end; it just grows. </w:t>
      </w:r>
      <w:r w:rsidRPr="00857856">
        <w:rPr>
          <w:rStyle w:val="StyleUnderline"/>
        </w:rPr>
        <w:t xml:space="preserve">Our </w:t>
      </w:r>
      <w:r w:rsidRPr="006A283F">
        <w:rPr>
          <w:rStyle w:val="StyleUnderline"/>
          <w:highlight w:val="cyan"/>
        </w:rPr>
        <w:t>breaking up the world into</w:t>
      </w:r>
      <w:r>
        <w:rPr>
          <w:rStyle w:val="StyleUnderline"/>
        </w:rPr>
        <w:t xml:space="preserve"> </w:t>
      </w:r>
      <w:r w:rsidRPr="00857856">
        <w:rPr>
          <w:rStyle w:val="StyleUnderline"/>
        </w:rPr>
        <w:t xml:space="preserve">specific things and into </w:t>
      </w:r>
      <w:r w:rsidRPr="006A283F">
        <w:rPr>
          <w:rStyle w:val="StyleUnderline"/>
          <w:highlight w:val="cyan"/>
        </w:rPr>
        <w:t xml:space="preserve">a </w:t>
      </w:r>
      <w:r w:rsidRPr="006A283F">
        <w:rPr>
          <w:rStyle w:val="Emphasis"/>
          <w:highlight w:val="cyan"/>
        </w:rPr>
        <w:t>linear narrative</w:t>
      </w:r>
      <w:r w:rsidRPr="006A283F">
        <w:rPr>
          <w:rStyle w:val="StyleUnderline"/>
          <w:highlight w:val="cyan"/>
        </w:rPr>
        <w:t xml:space="preserve"> of </w:t>
      </w:r>
      <w:r w:rsidRPr="006A283F">
        <w:rPr>
          <w:rStyle w:val="Emphasis"/>
          <w:highlight w:val="cyan"/>
        </w:rPr>
        <w:t>competition</w:t>
      </w:r>
      <w:r w:rsidRPr="00857856">
        <w:rPr>
          <w:rStyle w:val="StyleUnderline"/>
        </w:rPr>
        <w:t>, then,</w:t>
      </w:r>
      <w:r>
        <w:rPr>
          <w:rStyle w:val="StyleUnderline"/>
        </w:rPr>
        <w:t xml:space="preserve"> </w:t>
      </w:r>
      <w:r w:rsidRPr="006A283F">
        <w:rPr>
          <w:rStyle w:val="StyleUnderline"/>
          <w:highlight w:val="cyan"/>
        </w:rPr>
        <w:t>is</w:t>
      </w:r>
      <w:r w:rsidRPr="00857856">
        <w:rPr>
          <w:rStyle w:val="StyleUnderline"/>
        </w:rPr>
        <w:t xml:space="preserve"> just </w:t>
      </w:r>
      <w:r w:rsidRPr="006A283F">
        <w:rPr>
          <w:rStyle w:val="StyleUnderline"/>
          <w:highlight w:val="cyan"/>
        </w:rPr>
        <w:t xml:space="preserve">one way of </w:t>
      </w:r>
      <w:r w:rsidRPr="006A283F">
        <w:rPr>
          <w:rStyle w:val="Emphasis"/>
          <w:highlight w:val="cyan"/>
        </w:rPr>
        <w:t>organizing the world</w:t>
      </w:r>
      <w:r w:rsidRPr="00A637B2">
        <w:rPr>
          <w:sz w:val="16"/>
        </w:rPr>
        <w:t xml:space="preserve">. I would argue that </w:t>
      </w:r>
      <w:r w:rsidRPr="006A283F">
        <w:rPr>
          <w:rStyle w:val="StyleUnderline"/>
          <w:highlight w:val="cyan"/>
        </w:rPr>
        <w:t>this</w:t>
      </w:r>
      <w:r>
        <w:rPr>
          <w:rStyle w:val="StyleUnderline"/>
        </w:rPr>
        <w:t xml:space="preserve"> </w:t>
      </w:r>
      <w:r w:rsidRPr="00857856">
        <w:rPr>
          <w:rStyle w:val="StyleUnderline"/>
        </w:rPr>
        <w:t xml:space="preserve">way of organizing </w:t>
      </w:r>
      <w:r w:rsidRPr="006A283F">
        <w:rPr>
          <w:rStyle w:val="StyleUnderline"/>
          <w:highlight w:val="cyan"/>
        </w:rPr>
        <w:t xml:space="preserve">does </w:t>
      </w:r>
      <w:r w:rsidRPr="006A283F">
        <w:rPr>
          <w:rStyle w:val="Emphasis"/>
          <w:highlight w:val="cyan"/>
        </w:rPr>
        <w:t>little</w:t>
      </w:r>
      <w:r w:rsidRPr="006A283F">
        <w:rPr>
          <w:rStyle w:val="StyleUnderline"/>
          <w:highlight w:val="cyan"/>
        </w:rPr>
        <w:t xml:space="preserve"> for </w:t>
      </w:r>
      <w:r w:rsidRPr="006A283F">
        <w:rPr>
          <w:rStyle w:val="Emphasis"/>
          <w:highlight w:val="cyan"/>
        </w:rPr>
        <w:t>helping</w:t>
      </w:r>
      <w:r w:rsidRPr="006A283F">
        <w:rPr>
          <w:rStyle w:val="StyleUnderline"/>
          <w:highlight w:val="cyan"/>
        </w:rPr>
        <w:t xml:space="preserve"> us to recognize our</w:t>
      </w:r>
      <w:r w:rsidRPr="00857856">
        <w:rPr>
          <w:rStyle w:val="StyleUnderline"/>
        </w:rPr>
        <w:t xml:space="preserve"> animality and </w:t>
      </w:r>
      <w:r w:rsidRPr="006A283F">
        <w:rPr>
          <w:rStyle w:val="Emphasis"/>
          <w:highlight w:val="cyan"/>
        </w:rPr>
        <w:t>embeddedness</w:t>
      </w:r>
      <w:r w:rsidRPr="006A283F">
        <w:rPr>
          <w:rStyle w:val="StyleUnderline"/>
          <w:highlight w:val="cyan"/>
        </w:rPr>
        <w:t xml:space="preserve"> with other </w:t>
      </w:r>
      <w:r w:rsidRPr="00611A03">
        <w:rPr>
          <w:rStyle w:val="StyleUnderline"/>
        </w:rPr>
        <w:t xml:space="preserve">evolving </w:t>
      </w:r>
      <w:r w:rsidRPr="006A283F">
        <w:rPr>
          <w:rStyle w:val="StyleUnderline"/>
          <w:highlight w:val="cyan"/>
        </w:rPr>
        <w:t>creatures</w:t>
      </w:r>
      <w:r w:rsidRPr="00A637B2">
        <w:rPr>
          <w:sz w:val="16"/>
        </w:rPr>
        <w:t xml:space="preserve">. My second point is that </w:t>
      </w:r>
      <w:r w:rsidRPr="00857856">
        <w:rPr>
          <w:rStyle w:val="StyleUnderline"/>
        </w:rPr>
        <w:t>we can queer ecology through reflecting on our own animality</w:t>
      </w:r>
      <w:r w:rsidRPr="00A637B2">
        <w:rPr>
          <w:sz w:val="16"/>
        </w:rPr>
        <w:t xml:space="preserve"> (Chen 2012). We are deeply intertwined with the bio-historical evolutionary flows of other species and organisms: plant, animal, and mineral. In fact </w:t>
      </w:r>
      <w:r w:rsidRPr="00857856">
        <w:rPr>
          <w:rStyle w:val="StyleUnderline"/>
        </w:rPr>
        <w:t>our</w:t>
      </w:r>
      <w:r>
        <w:rPr>
          <w:rStyle w:val="StyleUnderline"/>
        </w:rPr>
        <w:t xml:space="preserve"> </w:t>
      </w:r>
      <w:r w:rsidRPr="00857856">
        <w:rPr>
          <w:rStyle w:val="StyleUnderline"/>
        </w:rPr>
        <w:t>human forms are better thought of as assemblages of multiple</w:t>
      </w:r>
      <w:r>
        <w:rPr>
          <w:rStyle w:val="StyleUnderline"/>
        </w:rPr>
        <w:t xml:space="preserve"> </w:t>
      </w:r>
      <w:r w:rsidRPr="00857856">
        <w:rPr>
          <w:rStyle w:val="StyleUnderline"/>
        </w:rPr>
        <w:t xml:space="preserve">organisms: </w:t>
      </w:r>
      <w:r w:rsidRPr="00A637B2">
        <w:rPr>
          <w:sz w:val="16"/>
        </w:rPr>
        <w:t xml:space="preserve">always taking in other assemblages in order to continue to turn those other assemblages into their own embodiments and always being eaten by other assemblages. Think of the process of photosynthesis, which is the process of our very breath becoming the breath of plants, which then capture the energy of the sun and become the source of food for most life on the planet. Or, we might think of </w:t>
      </w:r>
      <w:r w:rsidRPr="00857856">
        <w:rPr>
          <w:rStyle w:val="StyleUnderline"/>
        </w:rPr>
        <w:t>our elemental relationship</w:t>
      </w:r>
      <w:r>
        <w:rPr>
          <w:rStyle w:val="StyleUnderline"/>
        </w:rPr>
        <w:t xml:space="preserve"> </w:t>
      </w:r>
      <w:r w:rsidRPr="00857856">
        <w:rPr>
          <w:rStyle w:val="StyleUnderline"/>
        </w:rPr>
        <w:t>to all other life on the planet and to the elements forged out of</w:t>
      </w:r>
      <w:r>
        <w:rPr>
          <w:rStyle w:val="StyleUnderline"/>
        </w:rPr>
        <w:t xml:space="preserve"> </w:t>
      </w:r>
      <w:r w:rsidRPr="00857856">
        <w:rPr>
          <w:rStyle w:val="StyleUnderline"/>
        </w:rPr>
        <w:t>exploding stars in the universe</w:t>
      </w:r>
      <w:r w:rsidRPr="00A637B2">
        <w:rPr>
          <w:sz w:val="16"/>
        </w:rPr>
        <w:t xml:space="preserve"> (Macauley 2010). Or, we might take the Human Microbiome project into consideration, which suggests that non-human cells outnumber human cells in our bodies by a factor of 10. Our individual bodies then, might be thought of as many unique manifestations of bio-historical assemblages encountering other assemblages in the world. Our own (and other) manifest assemblages only exist and dwell “for a time,” before being taken in completely by other manifest assemblages. From this perspective we live in the thick of things, not on some individualized linear path that moves from birth to death. There are many historical human models for helping to think ourselves back into our animality and embededdness. Third and finally, then, </w:t>
      </w:r>
      <w:r w:rsidRPr="00611A03">
        <w:rPr>
          <w:rStyle w:val="StyleUnderline"/>
        </w:rPr>
        <w:t xml:space="preserve">we can think </w:t>
      </w:r>
      <w:r w:rsidRPr="006A283F">
        <w:rPr>
          <w:rStyle w:val="Emphasis"/>
          <w:highlight w:val="cyan"/>
        </w:rPr>
        <w:t>queer ecology</w:t>
      </w:r>
      <w:r w:rsidRPr="006A283F">
        <w:rPr>
          <w:rStyle w:val="StyleUnderline"/>
          <w:highlight w:val="cyan"/>
        </w:rPr>
        <w:t xml:space="preserve"> </w:t>
      </w:r>
      <w:r w:rsidRPr="00611A03">
        <w:rPr>
          <w:rStyle w:val="StyleUnderline"/>
        </w:rPr>
        <w:t>through</w:t>
      </w:r>
      <w:r>
        <w:rPr>
          <w:rStyle w:val="StyleUnderline"/>
        </w:rPr>
        <w:t xml:space="preserve"> </w:t>
      </w:r>
      <w:r w:rsidRPr="00CD1886">
        <w:rPr>
          <w:rStyle w:val="StyleUnderline"/>
        </w:rPr>
        <w:t xml:space="preserve">the historical examples of </w:t>
      </w:r>
      <w:r w:rsidRPr="006A283F">
        <w:rPr>
          <w:rStyle w:val="Emphasis"/>
          <w:highlight w:val="cyan"/>
        </w:rPr>
        <w:t>tricksters</w:t>
      </w:r>
      <w:r w:rsidRPr="00CD1886">
        <w:rPr>
          <w:rStyle w:val="StyleUnderline"/>
        </w:rPr>
        <w:t>, magicians and shamans,</w:t>
      </w:r>
      <w:r>
        <w:rPr>
          <w:rStyle w:val="StyleUnderline"/>
        </w:rPr>
        <w:t xml:space="preserve"> </w:t>
      </w:r>
      <w:r w:rsidRPr="00A637B2">
        <w:rPr>
          <w:sz w:val="16"/>
        </w:rPr>
        <w:t xml:space="preserve">and radical faeries. </w:t>
      </w:r>
      <w:r w:rsidRPr="00CD1886">
        <w:rPr>
          <w:rStyle w:val="StyleUnderline"/>
        </w:rPr>
        <w:t>Tricksters</w:t>
      </w:r>
      <w:r w:rsidRPr="00A637B2">
        <w:rPr>
          <w:sz w:val="16"/>
        </w:rPr>
        <w:t xml:space="preserve">, of course, are meant to </w:t>
      </w:r>
      <w:r w:rsidRPr="006A283F">
        <w:rPr>
          <w:rStyle w:val="StyleUnderline"/>
          <w:highlight w:val="cyan"/>
        </w:rPr>
        <w:t xml:space="preserve">blur the boundaries between </w:t>
      </w:r>
      <w:r w:rsidRPr="006A283F">
        <w:rPr>
          <w:rStyle w:val="Emphasis"/>
          <w:highlight w:val="cyan"/>
        </w:rPr>
        <w:t>right and wrong</w:t>
      </w:r>
      <w:r w:rsidRPr="00CD1886">
        <w:rPr>
          <w:rStyle w:val="StyleUnderline"/>
        </w:rPr>
        <w:t xml:space="preserve">, </w:t>
      </w:r>
      <w:r w:rsidRPr="00A637B2">
        <w:rPr>
          <w:sz w:val="16"/>
        </w:rPr>
        <w:t xml:space="preserve">life and death, </w:t>
      </w:r>
      <w:r w:rsidRPr="006A283F">
        <w:rPr>
          <w:rStyle w:val="Emphasis"/>
          <w:highlight w:val="cyan"/>
        </w:rPr>
        <w:t>male</w:t>
      </w:r>
      <w:r w:rsidRPr="006A283F">
        <w:rPr>
          <w:rStyle w:val="StyleUnderline"/>
          <w:highlight w:val="cyan"/>
        </w:rPr>
        <w:t xml:space="preserve"> and </w:t>
      </w:r>
      <w:r w:rsidRPr="006A283F">
        <w:rPr>
          <w:rStyle w:val="Emphasis"/>
          <w:highlight w:val="cyan"/>
        </w:rPr>
        <w:t>female</w:t>
      </w:r>
      <w:r w:rsidRPr="006A283F">
        <w:rPr>
          <w:rStyle w:val="StyleUnderline"/>
          <w:highlight w:val="cyan"/>
        </w:rPr>
        <w:t xml:space="preserve">, </w:t>
      </w:r>
      <w:r w:rsidRPr="006A283F">
        <w:rPr>
          <w:rStyle w:val="Emphasis"/>
          <w:highlight w:val="cyan"/>
        </w:rPr>
        <w:t>humans</w:t>
      </w:r>
      <w:r w:rsidRPr="006A283F">
        <w:rPr>
          <w:rStyle w:val="StyleUnderline"/>
          <w:highlight w:val="cyan"/>
        </w:rPr>
        <w:t xml:space="preserve"> and </w:t>
      </w:r>
      <w:r w:rsidRPr="006A283F">
        <w:rPr>
          <w:rStyle w:val="Emphasis"/>
          <w:highlight w:val="cyan"/>
        </w:rPr>
        <w:t>animals</w:t>
      </w:r>
      <w:r w:rsidRPr="006A283F">
        <w:rPr>
          <w:rStyle w:val="StyleUnderline"/>
          <w:highlight w:val="cyan"/>
        </w:rPr>
        <w:t xml:space="preserve">, </w:t>
      </w:r>
      <w:r w:rsidRPr="00611A03">
        <w:rPr>
          <w:rStyle w:val="StyleUnderline"/>
        </w:rPr>
        <w:t>and humans and the divine</w:t>
      </w:r>
      <w:r w:rsidRPr="00A637B2">
        <w:rPr>
          <w:sz w:val="16"/>
        </w:rPr>
        <w:t xml:space="preserve">. </w:t>
      </w:r>
      <w:r w:rsidRPr="00CF18A5">
        <w:rPr>
          <w:rStyle w:val="StyleUnderline"/>
        </w:rPr>
        <w:t>They</w:t>
      </w:r>
      <w:r>
        <w:rPr>
          <w:rStyle w:val="StyleUnderline"/>
        </w:rPr>
        <w:t xml:space="preserve"> </w:t>
      </w:r>
      <w:r w:rsidRPr="00CF18A5">
        <w:rPr>
          <w:rStyle w:val="StyleUnderline"/>
        </w:rPr>
        <w:t xml:space="preserve">do this </w:t>
      </w:r>
      <w:r w:rsidRPr="006A283F">
        <w:rPr>
          <w:rStyle w:val="StyleUnderline"/>
          <w:highlight w:val="cyan"/>
        </w:rPr>
        <w:t xml:space="preserve">in order to keep the world from becoming </w:t>
      </w:r>
      <w:r w:rsidRPr="006A283F">
        <w:rPr>
          <w:rStyle w:val="Emphasis"/>
          <w:highlight w:val="cyan"/>
        </w:rPr>
        <w:t>ossified</w:t>
      </w:r>
      <w:r w:rsidRPr="006A283F">
        <w:rPr>
          <w:rStyle w:val="StyleUnderline"/>
          <w:highlight w:val="cyan"/>
        </w:rPr>
        <w:t xml:space="preserve"> into any given human, located perspective</w:t>
      </w:r>
      <w:r w:rsidRPr="00A637B2">
        <w:rPr>
          <w:sz w:val="16"/>
        </w:rPr>
        <w:t xml:space="preserve">. Much like Latour’s collective mentioned above, they help break open the collective, or, in Butlerian terms, they help us to pay attention to the abjects and remainders of any given concept, idea, culture, social norm, etc. In a different way, magicians and shamans also play a role in dealing with the abject: </w:t>
      </w:r>
      <w:r w:rsidRPr="00985F09">
        <w:rPr>
          <w:rStyle w:val="StyleUnderline"/>
        </w:rPr>
        <w:t>they often see what is left</w:t>
      </w:r>
      <w:r>
        <w:rPr>
          <w:rStyle w:val="StyleUnderline"/>
        </w:rPr>
        <w:t xml:space="preserve"> </w:t>
      </w:r>
      <w:r w:rsidRPr="00985F09">
        <w:rPr>
          <w:rStyle w:val="StyleUnderline"/>
        </w:rPr>
        <w:t>unseen and work to bridge spirit/imagination with the material world in combinations that seem unbelievable to everyday</w:t>
      </w:r>
      <w:r>
        <w:rPr>
          <w:rStyle w:val="StyleUnderline"/>
        </w:rPr>
        <w:t xml:space="preserve"> </w:t>
      </w:r>
      <w:r w:rsidRPr="00985F09">
        <w:rPr>
          <w:rStyle w:val="StyleUnderline"/>
        </w:rPr>
        <w:t>reason</w:t>
      </w:r>
      <w:r w:rsidRPr="00A637B2">
        <w:rPr>
          <w:sz w:val="16"/>
        </w:rPr>
        <w:t xml:space="preserve">. Combining trickster figures, magicians, and shamans with nature loving queers is, finally, </w:t>
      </w:r>
      <w:r w:rsidRPr="00985F09">
        <w:rPr>
          <w:rStyle w:val="StyleUnderline"/>
        </w:rPr>
        <w:t>the radical faerie community</w:t>
      </w:r>
      <w:r w:rsidRPr="00A637B2">
        <w:rPr>
          <w:sz w:val="16"/>
        </w:rPr>
        <w:t xml:space="preserve">. This organization was founded in 1979 and is made up of chapters all over the world. Some of the radical faeries live in nudist communes, while others live in urban areas. </w:t>
      </w:r>
      <w:r w:rsidRPr="006A283F">
        <w:rPr>
          <w:rStyle w:val="StyleUnderline"/>
          <w:highlight w:val="cyan"/>
        </w:rPr>
        <w:t>The point</w:t>
      </w:r>
      <w:r w:rsidRPr="00985F09">
        <w:rPr>
          <w:rStyle w:val="StyleUnderline"/>
        </w:rPr>
        <w:t xml:space="preserve"> of</w:t>
      </w:r>
      <w:r>
        <w:rPr>
          <w:rStyle w:val="StyleUnderline"/>
        </w:rPr>
        <w:t xml:space="preserve"> </w:t>
      </w:r>
      <w:r w:rsidRPr="00985F09">
        <w:rPr>
          <w:rStyle w:val="StyleUnderline"/>
        </w:rPr>
        <w:t xml:space="preserve">them </w:t>
      </w:r>
      <w:r w:rsidRPr="006A283F">
        <w:rPr>
          <w:rStyle w:val="StyleUnderline"/>
          <w:highlight w:val="cyan"/>
        </w:rPr>
        <w:t xml:space="preserve">is to find </w:t>
      </w:r>
      <w:r w:rsidRPr="006A283F">
        <w:rPr>
          <w:rStyle w:val="Emphasis"/>
          <w:highlight w:val="cyan"/>
        </w:rPr>
        <w:t>alternative</w:t>
      </w:r>
      <w:r w:rsidRPr="00985F09">
        <w:rPr>
          <w:rStyle w:val="StyleUnderline"/>
        </w:rPr>
        <w:t>, often more environmental friendly,</w:t>
      </w:r>
      <w:r>
        <w:rPr>
          <w:rStyle w:val="StyleUnderline"/>
        </w:rPr>
        <w:t xml:space="preserve"> </w:t>
      </w:r>
      <w:r w:rsidRPr="006A283F">
        <w:rPr>
          <w:rStyle w:val="StyleUnderline"/>
          <w:highlight w:val="cyan"/>
        </w:rPr>
        <w:t>ways of living</w:t>
      </w:r>
      <w:r w:rsidRPr="00985F09">
        <w:rPr>
          <w:rStyle w:val="StyleUnderline"/>
        </w:rPr>
        <w:t xml:space="preserve"> together </w:t>
      </w:r>
      <w:r w:rsidRPr="006A283F">
        <w:rPr>
          <w:rStyle w:val="StyleUnderline"/>
          <w:highlight w:val="cyan"/>
        </w:rPr>
        <w:t>outside of</w:t>
      </w:r>
      <w:r w:rsidRPr="00985F09">
        <w:rPr>
          <w:rStyle w:val="StyleUnderline"/>
        </w:rPr>
        <w:t xml:space="preserve"> the model of </w:t>
      </w:r>
      <w:r w:rsidRPr="006A283F">
        <w:rPr>
          <w:rStyle w:val="Emphasis"/>
          <w:highlight w:val="cyan"/>
        </w:rPr>
        <w:t>hetero-capitalist</w:t>
      </w:r>
      <w:r w:rsidRPr="006A283F">
        <w:rPr>
          <w:rStyle w:val="StyleUnderline"/>
          <w:highlight w:val="cyan"/>
        </w:rPr>
        <w:t xml:space="preserve"> </w:t>
      </w:r>
      <w:r w:rsidRPr="006A283F">
        <w:rPr>
          <w:rStyle w:val="Emphasis"/>
          <w:highlight w:val="cyan"/>
        </w:rPr>
        <w:t>production</w:t>
      </w:r>
      <w:r w:rsidRPr="006A283F">
        <w:rPr>
          <w:rStyle w:val="StyleUnderline"/>
          <w:highlight w:val="cyan"/>
        </w:rPr>
        <w:t>.</w:t>
      </w:r>
      <w:r w:rsidRPr="00A637B2">
        <w:rPr>
          <w:sz w:val="16"/>
        </w:rPr>
        <w:t xml:space="preserve"> Like tricksters and shamans, there are often drugs associated with radical faerie rituals and events. They have also created offshoots such as the Sisters of Perpetual Indulgence, a group of cross-dressing S&amp;M nuns who help promote safe sex and sex-positive messages. The point here is that if we are to develop a queer ecology, we must include different relations between bodies within that ecology, including our own. Queer bodies have often been marked as different, and sometimes as “unnatural,” while at the same time being closer to “nature” in the hierarchy of beings (Gaard 1997). This positionality, like that of the shaman and trickster, allows queer bodies more chances to think about different possibilities for becoming, despite all recent efforts to co-opt queerness into the institution of marriage. Here, at the end of this chapter, it would be appropriate to think about what queer hopes and dreams for a planetary future might look like. Queer Hopes and Queer Dreams Here at the rough edges of this chapter, I want to suggest that one of the major ways we get locked into efficiency, instrumentality, heteronormativity, and linear understandings of time and progress is that our hopes and dreams have even been captured by the lure of narratives of progress and success that flow from these characteristics. This is why Halberstam, again, argues for the queer art of failure; failing, in a hetero-patriarchal society may be just what we need to think anew about what it is we are doing (2011). Might it be the case that </w:t>
      </w:r>
      <w:r w:rsidRPr="006A283F">
        <w:rPr>
          <w:rStyle w:val="StyleUnderline"/>
          <w:highlight w:val="cyan"/>
        </w:rPr>
        <w:t xml:space="preserve">we have been duped by our </w:t>
      </w:r>
      <w:r w:rsidRPr="006A283F">
        <w:rPr>
          <w:rStyle w:val="Emphasis"/>
          <w:highlight w:val="cyan"/>
        </w:rPr>
        <w:t>fossil-fueled</w:t>
      </w:r>
      <w:r w:rsidRPr="00A637B2">
        <w:rPr>
          <w:sz w:val="16"/>
        </w:rPr>
        <w:t xml:space="preserve"> and nuclear-fueled </w:t>
      </w:r>
      <w:r w:rsidRPr="006A283F">
        <w:rPr>
          <w:rStyle w:val="Emphasis"/>
          <w:highlight w:val="cyan"/>
        </w:rPr>
        <w:t>realities</w:t>
      </w:r>
      <w:r w:rsidRPr="006A283F">
        <w:rPr>
          <w:rStyle w:val="StyleUnderline"/>
          <w:highlight w:val="cyan"/>
        </w:rPr>
        <w:t xml:space="preserve"> </w:t>
      </w:r>
      <w:r w:rsidRPr="00A637B2">
        <w:rPr>
          <w:sz w:val="16"/>
          <w:szCs w:val="14"/>
        </w:rPr>
        <w:t>into imagining</w:t>
      </w:r>
      <w:r w:rsidRPr="00803704">
        <w:rPr>
          <w:rStyle w:val="StyleUnderline"/>
          <w:sz w:val="14"/>
          <w:szCs w:val="14"/>
        </w:rPr>
        <w:t xml:space="preserve"> </w:t>
      </w:r>
      <w:r w:rsidRPr="00A637B2">
        <w:rPr>
          <w:sz w:val="16"/>
        </w:rPr>
        <w:t xml:space="preserve">and desiring hopes and dreams for the future that are literally out of this world (Nixon 2011)? In other words, if our worlds have been structured into narratives of progress that through efficient causality and instrumental reason, turn all of life into fodder for certain human’s progress, then haven’t our desires, hopes, and dreams been distorted toward creating this reality? Willis Jenkins in his recent book argues that we need to reform our desires in ways that help “make existing economic assemblages work against impoverishment” and for real wealth (Jenkins 268). Accordingly we ought not deny our desire for more, but channel those desires into using wealth to create a more ecologically viable and just world. In the spirit of such </w:t>
      </w:r>
      <w:r w:rsidRPr="00A637B2">
        <w:rPr>
          <w:sz w:val="16"/>
        </w:rPr>
        <w:lastRenderedPageBreak/>
        <w:t xml:space="preserve">reformation, I want to end here with some reflections on planetary hopes and dreams. What can we hope for in a world of uncertainty, of ambiguous relationality, and of evolving assemblages? Timothy Morton, in an article on queer ecology, talks about how to care for the strange stranger (2010). In a sense, this is the type of ethics we need in relation to future others; the strange stranger is never the neighbor and will never become the neighbor. </w:t>
      </w:r>
      <w:r w:rsidRPr="000B4833">
        <w:rPr>
          <w:rStyle w:val="StyleUnderline"/>
        </w:rPr>
        <w:t>The strange stranger is the self as well as other humans,</w:t>
      </w:r>
      <w:r>
        <w:rPr>
          <w:rStyle w:val="StyleUnderline"/>
        </w:rPr>
        <w:t xml:space="preserve"> </w:t>
      </w:r>
      <w:r w:rsidRPr="000B4833">
        <w:rPr>
          <w:rStyle w:val="StyleUnderline"/>
        </w:rPr>
        <w:t>animals, plants, and minerals</w:t>
      </w:r>
      <w:r w:rsidRPr="00A637B2">
        <w:rPr>
          <w:sz w:val="16"/>
        </w:rPr>
        <w:t xml:space="preserve">. Dealing with strange strangers cannot involve the complete and total knowing implied by efficiency and instrumentality, rather, it must involve a bit of unknowing: it must involve adaptability and versatility. </w:t>
      </w:r>
      <w:r w:rsidRPr="00803704">
        <w:rPr>
          <w:rStyle w:val="StyleUnderline"/>
        </w:rPr>
        <w:t xml:space="preserve">We must leave </w:t>
      </w:r>
      <w:r w:rsidRPr="00803704">
        <w:rPr>
          <w:rStyle w:val="Emphasis"/>
        </w:rPr>
        <w:t>spaces</w:t>
      </w:r>
      <w:r w:rsidRPr="00803704">
        <w:rPr>
          <w:rStyle w:val="StyleUnderline"/>
        </w:rPr>
        <w:t xml:space="preserve"> for </w:t>
      </w:r>
      <w:r w:rsidRPr="00803704">
        <w:rPr>
          <w:rStyle w:val="Emphasis"/>
        </w:rPr>
        <w:t>new possibilities</w:t>
      </w:r>
      <w:r w:rsidRPr="00803704">
        <w:rPr>
          <w:rStyle w:val="StyleUnderline"/>
        </w:rPr>
        <w:t xml:space="preserve"> to </w:t>
      </w:r>
      <w:r w:rsidRPr="00803704">
        <w:rPr>
          <w:rStyle w:val="Emphasis"/>
        </w:rPr>
        <w:t>emerge</w:t>
      </w:r>
      <w:r w:rsidRPr="00A637B2">
        <w:rPr>
          <w:sz w:val="16"/>
        </w:rPr>
        <w:t xml:space="preserve"> (Keller 2014). </w:t>
      </w:r>
      <w:r w:rsidRPr="00803704">
        <w:rPr>
          <w:rStyle w:val="StyleUnderline"/>
        </w:rPr>
        <w:t>Possibilities that we cannot yet imagine from where we are in the process of our assembling will emerge through the proliferation of ideas, connections, failures, and hopes and dreams we cocreate with the rest of the planetary community</w:t>
      </w:r>
      <w:r w:rsidRPr="00A637B2">
        <w:rPr>
          <w:sz w:val="16"/>
        </w:rPr>
        <w:t xml:space="preserve"> (past, present, and future). Our ancestors really are here with us in this process, as are future generations of life the exact nature of which we cannot even fathom. </w:t>
      </w:r>
      <w:r w:rsidRPr="00803704">
        <w:rPr>
          <w:rStyle w:val="StyleUnderline"/>
        </w:rPr>
        <w:t>We need hopes and dreams that are not “out of this world” but that are of, for, and with this world</w:t>
      </w:r>
      <w:r w:rsidRPr="00A637B2">
        <w:rPr>
          <w:sz w:val="16"/>
        </w:rPr>
        <w:t xml:space="preserve">. </w:t>
      </w:r>
      <w:r w:rsidRPr="006A283F">
        <w:rPr>
          <w:rStyle w:val="StyleUnderline"/>
          <w:highlight w:val="cyan"/>
        </w:rPr>
        <w:t xml:space="preserve">We need </w:t>
      </w:r>
      <w:r w:rsidRPr="006A283F">
        <w:rPr>
          <w:rStyle w:val="Emphasis"/>
          <w:highlight w:val="cyan"/>
        </w:rPr>
        <w:t>technologies for the planet</w:t>
      </w:r>
      <w:r w:rsidRPr="00D52215">
        <w:rPr>
          <w:rStyle w:val="StyleUnderline"/>
        </w:rPr>
        <w:t xml:space="preserve">, not just for human </w:t>
      </w:r>
      <w:r w:rsidRPr="00803704">
        <w:rPr>
          <w:rStyle w:val="StyleUnderline"/>
        </w:rPr>
        <w:t>beings</w:t>
      </w:r>
      <w:r w:rsidRPr="00A637B2">
        <w:rPr>
          <w:sz w:val="16"/>
        </w:rPr>
        <w:t xml:space="preserve">. </w:t>
      </w:r>
      <w:r w:rsidRPr="00803704">
        <w:rPr>
          <w:rStyle w:val="StyleUnderline"/>
        </w:rPr>
        <w:t xml:space="preserve">We need </w:t>
      </w:r>
      <w:r w:rsidRPr="006A283F">
        <w:rPr>
          <w:rStyle w:val="Emphasis"/>
          <w:highlight w:val="cyan"/>
        </w:rPr>
        <w:t>mechanisms</w:t>
      </w:r>
      <w:r w:rsidRPr="006A283F">
        <w:rPr>
          <w:rStyle w:val="StyleUnderline"/>
          <w:highlight w:val="cyan"/>
        </w:rPr>
        <w:t xml:space="preserve"> that </w:t>
      </w:r>
      <w:r w:rsidRPr="006A283F">
        <w:rPr>
          <w:rStyle w:val="Emphasis"/>
          <w:highlight w:val="cyan"/>
        </w:rPr>
        <w:t>transgress our current boundaries</w:t>
      </w:r>
      <w:r w:rsidRPr="006A283F">
        <w:rPr>
          <w:rStyle w:val="StyleUnderline"/>
          <w:highlight w:val="cyan"/>
        </w:rPr>
        <w:t xml:space="preserve"> for living</w:t>
      </w:r>
      <w:r w:rsidRPr="000B4833">
        <w:rPr>
          <w:rStyle w:val="StyleUnderline"/>
        </w:rPr>
        <w:t xml:space="preserve"> even if we are not certain of the goals toward which we are</w:t>
      </w:r>
      <w:r>
        <w:rPr>
          <w:rStyle w:val="StyleUnderline"/>
        </w:rPr>
        <w:t xml:space="preserve"> </w:t>
      </w:r>
      <w:r w:rsidRPr="000B4833">
        <w:rPr>
          <w:rStyle w:val="StyleUnderline"/>
        </w:rPr>
        <w:t>working</w:t>
      </w:r>
      <w:r w:rsidRPr="00A637B2">
        <w:rPr>
          <w:sz w:val="16"/>
        </w:rPr>
        <w:t xml:space="preserve">. </w:t>
      </w:r>
      <w:r w:rsidRPr="006A283F">
        <w:rPr>
          <w:rStyle w:val="StyleUnderline"/>
          <w:highlight w:val="cyan"/>
        </w:rPr>
        <w:t xml:space="preserve">As we </w:t>
      </w:r>
      <w:r w:rsidRPr="006A283F">
        <w:rPr>
          <w:rStyle w:val="Emphasis"/>
          <w:highlight w:val="cyan"/>
        </w:rPr>
        <w:t>transgress boundaries</w:t>
      </w:r>
      <w:r w:rsidRPr="000B4833">
        <w:rPr>
          <w:rStyle w:val="StyleUnderline"/>
        </w:rPr>
        <w:t>,</w:t>
      </w:r>
      <w:r w:rsidRPr="00A637B2">
        <w:rPr>
          <w:sz w:val="16"/>
        </w:rPr>
        <w:t xml:space="preserve"> perhaps a better marker of progress will not be economic or material per se,</w:t>
      </w:r>
      <w:r w:rsidRPr="000B4833">
        <w:rPr>
          <w:rStyle w:val="StyleUnderline"/>
        </w:rPr>
        <w:t xml:space="preserve"> but through</w:t>
      </w:r>
      <w:r>
        <w:rPr>
          <w:rStyle w:val="StyleUnderline"/>
        </w:rPr>
        <w:t xml:space="preserve"> </w:t>
      </w:r>
      <w:r w:rsidRPr="000B4833">
        <w:rPr>
          <w:rStyle w:val="StyleUnderline"/>
        </w:rPr>
        <w:t>how those transgressions ripple out and effect other planetary</w:t>
      </w:r>
      <w:r>
        <w:rPr>
          <w:rStyle w:val="StyleUnderline"/>
        </w:rPr>
        <w:t xml:space="preserve"> </w:t>
      </w:r>
      <w:r w:rsidRPr="000B4833">
        <w:rPr>
          <w:rStyle w:val="StyleUnderline"/>
        </w:rPr>
        <w:t>bodies.</w:t>
      </w:r>
      <w:r w:rsidRPr="00A637B2">
        <w:rPr>
          <w:sz w:val="16"/>
        </w:rPr>
        <w:t xml:space="preserve"> </w:t>
      </w:r>
      <w:r w:rsidRPr="000B4833">
        <w:rPr>
          <w:rStyle w:val="StyleUnderline"/>
        </w:rPr>
        <w:t>Such a mapping will enable us to adapt our ethics to</w:t>
      </w:r>
      <w:r>
        <w:rPr>
          <w:rStyle w:val="StyleUnderline"/>
        </w:rPr>
        <w:t xml:space="preserve"> </w:t>
      </w:r>
      <w:r w:rsidRPr="000B4833">
        <w:rPr>
          <w:rStyle w:val="StyleUnderline"/>
        </w:rPr>
        <w:t>changing needs and to be versatile in the employment of our</w:t>
      </w:r>
      <w:r>
        <w:rPr>
          <w:rStyle w:val="StyleUnderline"/>
        </w:rPr>
        <w:t xml:space="preserve"> </w:t>
      </w:r>
      <w:r w:rsidRPr="000B4833">
        <w:rPr>
          <w:rStyle w:val="StyleUnderline"/>
        </w:rPr>
        <w:t>ethics given the needs that arise in a specific evolving situation</w:t>
      </w:r>
      <w:r w:rsidRPr="00A637B2">
        <w:rPr>
          <w:sz w:val="16"/>
        </w:rPr>
        <w:t xml:space="preserve">. </w:t>
      </w:r>
      <w:r w:rsidRPr="006A283F">
        <w:rPr>
          <w:rStyle w:val="StyleUnderline"/>
          <w:highlight w:val="cyan"/>
        </w:rPr>
        <w:t>Adaptability</w:t>
      </w:r>
      <w:r w:rsidRPr="000B4833">
        <w:rPr>
          <w:rStyle w:val="StyleUnderline"/>
        </w:rPr>
        <w:t xml:space="preserve"> and versatility </w:t>
      </w:r>
      <w:r w:rsidRPr="006A283F">
        <w:rPr>
          <w:rStyle w:val="StyleUnderline"/>
          <w:highlight w:val="cyan"/>
        </w:rPr>
        <w:t>rather than</w:t>
      </w:r>
      <w:r w:rsidRPr="000B4833">
        <w:rPr>
          <w:rStyle w:val="StyleUnderline"/>
        </w:rPr>
        <w:t xml:space="preserve"> “sticking to your principles” or “</w:t>
      </w:r>
      <w:r w:rsidRPr="006A283F">
        <w:rPr>
          <w:rStyle w:val="Emphasis"/>
          <w:highlight w:val="cyan"/>
        </w:rPr>
        <w:t>maintaining coherence</w:t>
      </w:r>
      <w:r w:rsidRPr="006A283F">
        <w:rPr>
          <w:rStyle w:val="StyleUnderline"/>
          <w:highlight w:val="cyan"/>
        </w:rPr>
        <w:t>,” may</w:t>
      </w:r>
      <w:r w:rsidRPr="000B4833">
        <w:rPr>
          <w:rStyle w:val="StyleUnderline"/>
        </w:rPr>
        <w:t xml:space="preserve"> perhaps </w:t>
      </w:r>
      <w:r w:rsidRPr="006A283F">
        <w:rPr>
          <w:rStyle w:val="StyleUnderline"/>
          <w:highlight w:val="cyan"/>
        </w:rPr>
        <w:t>be the grounds</w:t>
      </w:r>
      <w:r>
        <w:rPr>
          <w:rStyle w:val="StyleUnderline"/>
        </w:rPr>
        <w:t xml:space="preserve"> </w:t>
      </w:r>
      <w:r w:rsidRPr="000B4833">
        <w:rPr>
          <w:rStyle w:val="StyleUnderline"/>
        </w:rPr>
        <w:t xml:space="preserve">for principles </w:t>
      </w:r>
      <w:r w:rsidRPr="006A283F">
        <w:rPr>
          <w:rStyle w:val="StyleUnderline"/>
          <w:highlight w:val="cyan"/>
        </w:rPr>
        <w:t xml:space="preserve">we need for </w:t>
      </w:r>
      <w:r w:rsidRPr="006A283F">
        <w:rPr>
          <w:rStyle w:val="Emphasis"/>
          <w:highlight w:val="cyan"/>
        </w:rPr>
        <w:t>new ways of becoming</w:t>
      </w:r>
      <w:r w:rsidRPr="000B4833">
        <w:rPr>
          <w:rStyle w:val="StyleUnderline"/>
        </w:rPr>
        <w:t xml:space="preserve"> that recognize</w:t>
      </w:r>
      <w:r>
        <w:rPr>
          <w:rStyle w:val="StyleUnderline"/>
        </w:rPr>
        <w:t xml:space="preserve"> </w:t>
      </w:r>
      <w:r w:rsidRPr="000B4833">
        <w:rPr>
          <w:rStyle w:val="StyleUnderline"/>
        </w:rPr>
        <w:t>just how queer this planetary process is.</w:t>
      </w:r>
    </w:p>
    <w:p w14:paraId="60B5B09E" w14:textId="6F3DEF2D" w:rsidR="00A8573B" w:rsidRDefault="00A8573B" w:rsidP="00A8573B">
      <w:pPr>
        <w:pStyle w:val="Heading1"/>
      </w:pPr>
      <w:r>
        <w:lastRenderedPageBreak/>
        <w:t>1nr</w:t>
      </w:r>
    </w:p>
    <w:p w14:paraId="3E9342A1" w14:textId="1DF008DA" w:rsidR="00A8573B" w:rsidRDefault="00682F0F" w:rsidP="00A8573B">
      <w:pPr>
        <w:pStyle w:val="Heading2"/>
      </w:pPr>
      <w:r>
        <w:lastRenderedPageBreak/>
        <w:t>hey let’s not use slurs</w:t>
      </w:r>
    </w:p>
    <w:p w14:paraId="577B8D51" w14:textId="77777777" w:rsidR="00682F0F" w:rsidRPr="00DC0097" w:rsidRDefault="00682F0F" w:rsidP="00682F0F">
      <w:pPr>
        <w:pStyle w:val="Heading4"/>
      </w:pPr>
      <w:r>
        <w:t xml:space="preserve">Reject use of the stupid slur </w:t>
      </w:r>
    </w:p>
    <w:p w14:paraId="39E946E6" w14:textId="77777777" w:rsidR="00682F0F" w:rsidRPr="00EB465E" w:rsidRDefault="00682F0F" w:rsidP="00682F0F">
      <w:r>
        <w:t xml:space="preserve">Jenny </w:t>
      </w:r>
      <w:r w:rsidRPr="00351845">
        <w:rPr>
          <w:rFonts w:eastAsiaTheme="majorEastAsia" w:cstheme="majorBidi"/>
          <w:b/>
          <w:iCs/>
          <w:sz w:val="26"/>
        </w:rPr>
        <w:t>Crofton 17</w:t>
      </w:r>
      <w:r>
        <w:t xml:space="preserve"> [“</w:t>
      </w:r>
      <w:r w:rsidRPr="00351845">
        <w:t>Yes, ‘Stupid’ Is an Ableist Slur – Let’s Unpack Your Defensiveness About That</w:t>
      </w:r>
      <w:r>
        <w:t>”, 5-14-2017,</w:t>
      </w:r>
      <w:r w:rsidRPr="00EB465E">
        <w:t>https://everydayfeminism.com/2017/05/ableist-slur/</w:t>
      </w:r>
      <w:r>
        <w:t>]</w:t>
      </w:r>
    </w:p>
    <w:p w14:paraId="4551C3AA" w14:textId="77777777" w:rsidR="00682F0F" w:rsidRDefault="00682F0F" w:rsidP="00682F0F">
      <w:r>
        <w:t>One word in particular that I have encountered some resistance around is the word “stupid.” Numerous people either don’t understand why this word is ableist, or think that the value of the word supersedes the harm it causes to disabled communities.</w:t>
      </w:r>
    </w:p>
    <w:p w14:paraId="6CCC2FFD" w14:textId="77777777" w:rsidR="00682F0F" w:rsidRDefault="00682F0F" w:rsidP="00682F0F">
      <w:r>
        <w:t>This resistance is oddly pervasive.</w:t>
      </w:r>
    </w:p>
    <w:p w14:paraId="7059F7F1" w14:textId="77777777" w:rsidR="00682F0F" w:rsidRDefault="00682F0F" w:rsidP="00682F0F">
      <w:r>
        <w:t>People who wouldn’t use the word “dumb” because it’s offensive to deaf people and people who can’t speak, or the r-word because it’s offensive to people with developmental disabilities, are still willing to describe something or someone as “stupid.”</w:t>
      </w:r>
    </w:p>
    <w:p w14:paraId="4689BC48" w14:textId="77777777" w:rsidR="00682F0F" w:rsidRDefault="00682F0F" w:rsidP="00682F0F">
      <w:r>
        <w:t xml:space="preserve">In my view, </w:t>
      </w:r>
      <w:r w:rsidRPr="00351845">
        <w:rPr>
          <w:highlight w:val="cyan"/>
        </w:rPr>
        <w:t>the fact that this word is a slur is self-evident</w:t>
      </w:r>
      <w:r>
        <w:t xml:space="preserve">. </w:t>
      </w:r>
      <w:r w:rsidRPr="00351845">
        <w:rPr>
          <w:highlight w:val="cyan"/>
        </w:rPr>
        <w:t>People don’t call you “stupid” unless they’re trying to put you down or undermine you. I</w:t>
      </w:r>
      <w:r>
        <w:t>t’s an insult, and that’s reason enough to stop using it.</w:t>
      </w:r>
    </w:p>
    <w:p w14:paraId="2D08E701" w14:textId="77777777" w:rsidR="00682F0F" w:rsidRDefault="00682F0F" w:rsidP="00682F0F">
      <w:r>
        <w:t xml:space="preserve">However, most people see the term as a legitimate </w:t>
      </w:r>
      <w:r w:rsidRPr="00351845">
        <w:rPr>
          <w:highlight w:val="cyan"/>
        </w:rPr>
        <w:t>expression conveying unintelligence, ignorance, foolishness, and so on.</w:t>
      </w:r>
    </w:p>
    <w:p w14:paraId="4992EAD4" w14:textId="77777777" w:rsidR="00682F0F" w:rsidRDefault="00682F0F" w:rsidP="00682F0F">
      <w:r>
        <w:t>Even though other words are available, people feel that they need this one. I think it encapsulates the anger, frustration, and exasperation that they feel toward people who are behaving harmfully.</w:t>
      </w:r>
    </w:p>
    <w:p w14:paraId="24479C36" w14:textId="77777777" w:rsidR="00682F0F" w:rsidRDefault="00682F0F" w:rsidP="00682F0F">
      <w:r>
        <w:t>Many of us are feeling these things toward the illogical, destructive, and cruel people who endanger our safety and security.</w:t>
      </w:r>
    </w:p>
    <w:p w14:paraId="6A408B3F" w14:textId="77777777" w:rsidR="00682F0F" w:rsidRDefault="00682F0F" w:rsidP="00682F0F">
      <w:r>
        <w:t>Calling those people “stupid” may be cathartic, but it doesn’t communicate as much about the problem as the other words that are available. Compared to words like “bigoted,” “belligerent,” or “thoughtless,” its only strength is that it’s demeaning.</w:t>
      </w:r>
    </w:p>
    <w:p w14:paraId="492AE29A" w14:textId="77777777" w:rsidR="00682F0F" w:rsidRDefault="00682F0F" w:rsidP="00682F0F">
      <w:r>
        <w:t>So it’s an insult. But what makes the term ableist?</w:t>
      </w:r>
    </w:p>
    <w:p w14:paraId="0D440B4F" w14:textId="77777777" w:rsidR="00682F0F" w:rsidRDefault="00682F0F" w:rsidP="00682F0F">
      <w:r>
        <w:t xml:space="preserve">First of all, it’s </w:t>
      </w:r>
      <w:r w:rsidRPr="00351845">
        <w:rPr>
          <w:highlight w:val="cyan"/>
        </w:rPr>
        <w:t>used to insult people with cognitive impairments</w:t>
      </w:r>
      <w:r>
        <w:t xml:space="preserve">, autism, Down syndrome, ADD, </w:t>
      </w:r>
      <w:r w:rsidRPr="00351845">
        <w:rPr>
          <w:highlight w:val="cyan"/>
        </w:rPr>
        <w:t>and</w:t>
      </w:r>
      <w:r>
        <w:t xml:space="preserve"> other </w:t>
      </w:r>
      <w:r w:rsidRPr="00351845">
        <w:rPr>
          <w:highlight w:val="cyan"/>
        </w:rPr>
        <w:t>developmental disabilities.</w:t>
      </w:r>
      <w:r>
        <w:t xml:space="preserve"> That’s a good enough reason right there.</w:t>
      </w:r>
    </w:p>
    <w:p w14:paraId="0672959E" w14:textId="77777777" w:rsidR="00682F0F" w:rsidRDefault="00682F0F" w:rsidP="00682F0F">
      <w:r w:rsidRPr="00351845">
        <w:rPr>
          <w:highlight w:val="cyan"/>
        </w:rPr>
        <w:t>Its use harms and triggers disabled people, which can make it a source of mass psychological harm</w:t>
      </w:r>
      <w:r>
        <w:t xml:space="preserve"> for an already marginalized group.</w:t>
      </w:r>
    </w:p>
    <w:p w14:paraId="74E27F8C" w14:textId="77777777" w:rsidR="00682F0F" w:rsidRDefault="00682F0F" w:rsidP="00682F0F">
      <w:r>
        <w:t>If something is likely to upset the members of a marginalized group, just let it go. If community members and activists ask you not to use a word for this reason, just don’t use it. Listen to those people and don’t make excuses.</w:t>
      </w:r>
    </w:p>
    <w:p w14:paraId="3044240F" w14:textId="77777777" w:rsidR="00682F0F" w:rsidRDefault="00682F0F" w:rsidP="00682F0F">
      <w:r w:rsidRPr="00351845">
        <w:rPr>
          <w:highlight w:val="cyan"/>
        </w:rPr>
        <w:t>Ignoring those requests is also ableist.</w:t>
      </w:r>
    </w:p>
    <w:p w14:paraId="41281337" w14:textId="77777777" w:rsidR="00682F0F" w:rsidRDefault="00682F0F" w:rsidP="00682F0F">
      <w:r>
        <w:t>Secondly, “</w:t>
      </w:r>
      <w:r w:rsidRPr="00351845">
        <w:rPr>
          <w:highlight w:val="cyan"/>
        </w:rPr>
        <w:t>stupid</w:t>
      </w:r>
      <w:r>
        <w:t xml:space="preserve">” is ableist because it </w:t>
      </w:r>
      <w:r w:rsidRPr="00351845">
        <w:rPr>
          <w:highlight w:val="cyan"/>
        </w:rPr>
        <w:t>creates and enforces systemic and institutional bias.</w:t>
      </w:r>
    </w:p>
    <w:p w14:paraId="3975EE90" w14:textId="77777777" w:rsidR="00682F0F" w:rsidRDefault="00682F0F" w:rsidP="00682F0F">
      <w:r>
        <w:t xml:space="preserve">The history of disability in our society is rife with injustices based on intelligence. During the 20th century, the United States government sterilized approximately 70,000 people, </w:t>
      </w:r>
      <w:r w:rsidRPr="00351845">
        <w:rPr>
          <w:highlight w:val="cyan"/>
        </w:rPr>
        <w:t>starting with women who were deemed to be “imbeciles.”</w:t>
      </w:r>
      <w:r>
        <w:t xml:space="preserve"> And that’s just one example.</w:t>
      </w:r>
    </w:p>
    <w:p w14:paraId="7C4DCC05" w14:textId="77777777" w:rsidR="00682F0F" w:rsidRDefault="00682F0F" w:rsidP="00682F0F">
      <w:r>
        <w:lastRenderedPageBreak/>
        <w:t>Here’s another: Children with intellectual disabilities are at extremely high risk for abuse, including sexual assault. Women with intellectual disabilities are also at high risk for abuse, sexual assault, and domestic violence – and are underserved by inaccessible support programs.</w:t>
      </w:r>
    </w:p>
    <w:p w14:paraId="4F98E77B" w14:textId="77777777" w:rsidR="00682F0F" w:rsidRDefault="00682F0F" w:rsidP="00682F0F">
      <w:r>
        <w:t xml:space="preserve">Our culture </w:t>
      </w:r>
      <w:r w:rsidRPr="00351845">
        <w:rPr>
          <w:highlight w:val="cyan"/>
        </w:rPr>
        <w:t>promotes a climate of toxicity toward intellectually disabled people</w:t>
      </w:r>
      <w:r>
        <w:t>, and part of that is in the words we use.</w:t>
      </w:r>
    </w:p>
    <w:p w14:paraId="37F549B4" w14:textId="77777777" w:rsidR="00682F0F" w:rsidRDefault="00682F0F" w:rsidP="00682F0F">
      <w:r>
        <w:t xml:space="preserve">By </w:t>
      </w:r>
      <w:r w:rsidRPr="00351845">
        <w:rPr>
          <w:highlight w:val="cyan"/>
        </w:rPr>
        <w:t>condoning the casual use of ableist slurs</w:t>
      </w:r>
      <w:r>
        <w:t xml:space="preserve">, we tacitly </w:t>
      </w:r>
      <w:r w:rsidRPr="00351845">
        <w:rPr>
          <w:highlight w:val="cyan"/>
        </w:rPr>
        <w:t>permit more severe abuses</w:t>
      </w:r>
      <w:r>
        <w:t xml:space="preserve">. Because we undermine the people, we </w:t>
      </w:r>
      <w:r w:rsidRPr="00351845">
        <w:rPr>
          <w:highlight w:val="cyan"/>
        </w:rPr>
        <w:t>also undermine accountability for their abusers</w:t>
      </w:r>
      <w:r>
        <w:t>. We fail to construct a healing path forward.</w:t>
      </w:r>
    </w:p>
    <w:p w14:paraId="58194712" w14:textId="77777777" w:rsidR="00682F0F" w:rsidRDefault="00682F0F" w:rsidP="00682F0F">
      <w:r>
        <w:t>The frustration we feel over bigotry can be expressed in so many ways. We don’t need to rely on ableist slurs.</w:t>
      </w:r>
    </w:p>
    <w:p w14:paraId="5CC85EB8" w14:textId="77777777" w:rsidR="00682F0F" w:rsidRDefault="00682F0F" w:rsidP="00682F0F">
      <w:r>
        <w:t>Alternative phrases are more descriptive, and more accurate – unintelligence isn’t the prevailing problem with right-wing extremists, for instance, nor is it the cause of their actions. Ignorance, prejudice, and disregard for the rights of others are.</w:t>
      </w:r>
    </w:p>
    <w:p w14:paraId="0DE6A93D" w14:textId="77777777" w:rsidR="00682F0F" w:rsidRDefault="00682F0F" w:rsidP="00682F0F">
      <w:r>
        <w:t>Conflating harmful actions with lack of intelligence does everyone a disservice.</w:t>
      </w:r>
    </w:p>
    <w:p w14:paraId="64F74E51" w14:textId="77777777" w:rsidR="00682F0F" w:rsidRDefault="00682F0F" w:rsidP="00682F0F">
      <w:r>
        <w:t>To suggest that “stupidity” is what makes people act badly undermines any real accountability. The causes of problematic behavior rarely have anything to do with mental acuity, and we can’t properly address harmful behavior while being so reductive about its causes.</w:t>
      </w:r>
    </w:p>
    <w:p w14:paraId="7E846C5D" w14:textId="77777777" w:rsidR="00682F0F" w:rsidRDefault="00682F0F" w:rsidP="00682F0F">
      <w:r>
        <w:t>Carelessness, bias, hatred, greed, closed-mindedness, indifference – these are the traits that lead to oppression. Our intelligence isn’t the issue so much as our sense of compassion and justice.</w:t>
      </w:r>
    </w:p>
    <w:p w14:paraId="393E1E0D" w14:textId="77777777" w:rsidR="00682F0F" w:rsidRDefault="00682F0F" w:rsidP="00682F0F">
      <w:r>
        <w:t>A person can be unintelligent and still know right from wrong. There are people with cognitive disabilities who I respect a thousand times more than those who are supposedly more abled.</w:t>
      </w:r>
    </w:p>
    <w:p w14:paraId="1F13B2B7" w14:textId="77777777" w:rsidR="00682F0F" w:rsidRDefault="00682F0F" w:rsidP="00682F0F">
      <w:r>
        <w:t>They have stronger principles, seek to better themselves, and are committed to being good people. They are just as capable of being sensitive and caring as everyone else. To imply that they aren’t is outrageous.</w:t>
      </w:r>
    </w:p>
    <w:p w14:paraId="51BBCFBA" w14:textId="77777777" w:rsidR="00682F0F" w:rsidRDefault="00682F0F" w:rsidP="00682F0F">
      <w:r>
        <w:t xml:space="preserve">I get it. Changing the way we speak is really tough. </w:t>
      </w:r>
      <w:r w:rsidRPr="00351845">
        <w:rPr>
          <w:highlight w:val="cyan"/>
        </w:rPr>
        <w:t>Words are the fabric of our thoughts. Re-forming the words we use means reshaping our minds.</w:t>
      </w:r>
      <w:r>
        <w:t xml:space="preserve"> But that’s exactly why it’s so necessary and so potent.</w:t>
      </w:r>
    </w:p>
    <w:p w14:paraId="01275F89" w14:textId="6699FACC" w:rsidR="009F2C43" w:rsidRPr="009F2C43" w:rsidRDefault="00682F0F" w:rsidP="009F2C43">
      <w:r>
        <w:t>Just as we can’t shape a new society without fully deconstructing the old</w:t>
      </w:r>
      <w:r w:rsidRPr="00351845">
        <w:rPr>
          <w:highlight w:val="cyan"/>
        </w:rPr>
        <w:t>, we can’t liberate our minds without dismantling the ways we think and communicate.</w:t>
      </w:r>
    </w:p>
    <w:p w14:paraId="5292AC4C" w14:textId="663EC2CB" w:rsidR="009F2C43" w:rsidRDefault="00682F0F" w:rsidP="00564672">
      <w:pPr>
        <w:pStyle w:val="Heading2"/>
      </w:pPr>
      <w:r>
        <w:lastRenderedPageBreak/>
        <w:t>R</w:t>
      </w:r>
      <w:r w:rsidR="00564672">
        <w:t>ights</w:t>
      </w:r>
      <w:r>
        <w:t xml:space="preserve"> K</w:t>
      </w:r>
    </w:p>
    <w:p w14:paraId="52EB63E9" w14:textId="77777777" w:rsidR="00682F0F" w:rsidRPr="00132293" w:rsidRDefault="00682F0F" w:rsidP="00682F0F">
      <w:pPr>
        <w:pStyle w:val="Heading4"/>
      </w:pPr>
      <w:r w:rsidRPr="00132293">
        <w:t xml:space="preserve">This </w:t>
      </w:r>
      <w:r>
        <w:t>individualism reinforces a mode of being that creates an “automated” sense of self – this creates a fascist orientation towards the other</w:t>
      </w:r>
    </w:p>
    <w:p w14:paraId="2B64D1BD" w14:textId="77777777" w:rsidR="00682F0F" w:rsidRDefault="00682F0F" w:rsidP="00682F0F">
      <w:r w:rsidRPr="009D6807">
        <w:rPr>
          <w:rStyle w:val="Style13ptBold"/>
        </w:rPr>
        <w:t>Ahmed 2023</w:t>
      </w:r>
      <w:r>
        <w:t xml:space="preserve"> (</w:t>
      </w:r>
      <w:r w:rsidRPr="009D6807">
        <w:t>Saladdin</w:t>
      </w:r>
      <w:r>
        <w:t xml:space="preserve"> Ahmed</w:t>
      </w:r>
      <w:r w:rsidRPr="009D6807">
        <w:t>. "Fascism as an ideological form: a critical theory." </w:t>
      </w:r>
      <w:r w:rsidRPr="009D6807">
        <w:rPr>
          <w:i/>
          <w:iCs/>
        </w:rPr>
        <w:t>Critical Sociology</w:t>
      </w:r>
      <w:r w:rsidRPr="009D6807">
        <w:t> 49, no. 4-5 (2023): 669-687.</w:t>
      </w:r>
      <w:r>
        <w:t xml:space="preserve"> kcv.)</w:t>
      </w:r>
    </w:p>
    <w:p w14:paraId="55CF0F4F" w14:textId="77777777" w:rsidR="00682F0F" w:rsidRDefault="00682F0F" w:rsidP="00682F0F">
      <w:pPr>
        <w:rPr>
          <w:sz w:val="12"/>
        </w:rPr>
      </w:pPr>
      <w:r w:rsidRPr="001A10C0">
        <w:rPr>
          <w:rStyle w:val="StyleUnderline"/>
        </w:rPr>
        <w:t>The normalization of the exercise of power against the marginalized, the excluded, the silenced, and the othered is at the heart of fascist dynamics</w:t>
      </w:r>
      <w:r w:rsidRPr="009D6807">
        <w:rPr>
          <w:sz w:val="12"/>
        </w:rPr>
        <w:t xml:space="preserve">. </w:t>
      </w:r>
      <w:r w:rsidRPr="001A10C0">
        <w:rPr>
          <w:rStyle w:val="StyleUnderline"/>
        </w:rPr>
        <w:t>Whatever the expressions of the obsession with the cult of power, the image of an enemy is essential</w:t>
      </w:r>
      <w:r w:rsidRPr="009D6807">
        <w:rPr>
          <w:sz w:val="12"/>
        </w:rPr>
        <w:t xml:space="preserve">. The enemy as an existential threat to ‘our’ nation, culture, community, and so on is needed not only to stimulate the urge for the exercise of power but also to glue the individual members </w:t>
      </w:r>
      <w:r w:rsidRPr="00CD5814">
        <w:rPr>
          <w:sz w:val="12"/>
          <w:szCs w:val="12"/>
        </w:rPr>
        <w:t>of the in-group together. Capitalist relations</w:t>
      </w:r>
      <w:r w:rsidRPr="00CD5814">
        <w:rPr>
          <w:rStyle w:val="StyleUnderline"/>
        </w:rPr>
        <w:t xml:space="preserve"> </w:t>
      </w:r>
      <w:r w:rsidRPr="00CD5814">
        <w:rPr>
          <w:rStyle w:val="StyleUnderline"/>
          <w:highlight w:val="cyan"/>
        </w:rPr>
        <w:t xml:space="preserve">of production tend to turn people into automated and alienated individuals, especially in the absence of a </w:t>
      </w:r>
      <w:r w:rsidRPr="00CD5814">
        <w:rPr>
          <w:rStyle w:val="Emphasis"/>
          <w:highlight w:val="cyan"/>
        </w:rPr>
        <w:t>cosmopolitan project</w:t>
      </w:r>
      <w:r w:rsidRPr="00CD5814">
        <w:rPr>
          <w:rStyle w:val="StyleUnderline"/>
          <w:highlight w:val="cyan"/>
        </w:rPr>
        <w:t xml:space="preserve"> of resistance to negate the prevalent order</w:t>
      </w:r>
      <w:r w:rsidRPr="001A10C0">
        <w:rPr>
          <w:rStyle w:val="StyleUnderline"/>
        </w:rPr>
        <w:t xml:space="preserve"> as the best possible world</w:t>
      </w:r>
      <w:r w:rsidRPr="009D6807">
        <w:rPr>
          <w:sz w:val="12"/>
        </w:rPr>
        <w:t xml:space="preserve">. The isolated and alienated subjects become incapable of intimacy as such, so what brings them together is the common revulsion of the same object of hatred, which is essentially a projection of the suppressed powerless self-image. </w:t>
      </w:r>
      <w:r w:rsidRPr="00CD5814">
        <w:rPr>
          <w:rStyle w:val="StyleUnderline"/>
          <w:highlight w:val="cyan"/>
        </w:rPr>
        <w:t>The</w:t>
      </w:r>
      <w:r w:rsidRPr="001A10C0">
        <w:rPr>
          <w:rStyle w:val="StyleUnderline"/>
        </w:rPr>
        <w:t xml:space="preserve"> very </w:t>
      </w:r>
      <w:r w:rsidRPr="00CD5814">
        <w:rPr>
          <w:rStyle w:val="StyleUnderline"/>
          <w:highlight w:val="cyan"/>
        </w:rPr>
        <w:t>powerlessness and hopelessness when suppressed will end up making the subject hate the powerless and hopeless Other</w:t>
      </w:r>
      <w:r w:rsidRPr="009D6807">
        <w:rPr>
          <w:sz w:val="12"/>
        </w:rPr>
        <w:t xml:space="preserve"> precisely because the subject senses in that Other him or her own defeated and suppressed self. At the same time, the subject fetishizes the vulgar exhibition of power, for example, a leader who acts like a bully, and the apparatuses of pure violence, for example, armed forces. Again, for the fascist, as Löwenthal and Guterman write, ‘the Jew is not the abstract “other”, he is the other who dwells in themselves. Into him they can conveniently project everything within themselves to which they deny recognition, everything they must repress’ (Löwenthal and Guterman, 2021: 89). </w:t>
      </w:r>
      <w:r w:rsidRPr="00CD5814">
        <w:rPr>
          <w:rStyle w:val="StyleUnderline"/>
          <w:highlight w:val="cyan"/>
        </w:rPr>
        <w:t>The proliferation</w:t>
      </w:r>
      <w:r w:rsidRPr="001A10C0">
        <w:rPr>
          <w:rStyle w:val="StyleUnderline"/>
        </w:rPr>
        <w:t xml:space="preserve"> and internalization </w:t>
      </w:r>
      <w:r w:rsidRPr="00CD5814">
        <w:rPr>
          <w:rStyle w:val="StyleUnderline"/>
          <w:highlight w:val="cyan"/>
        </w:rPr>
        <w:t>of fascism take place through the propagation</w:t>
      </w:r>
      <w:r w:rsidRPr="001A10C0">
        <w:rPr>
          <w:rStyle w:val="StyleUnderline"/>
        </w:rPr>
        <w:t xml:space="preserve"> and internalization </w:t>
      </w:r>
      <w:r w:rsidRPr="00CD5814">
        <w:rPr>
          <w:rStyle w:val="StyleUnderline"/>
          <w:highlight w:val="cyan"/>
        </w:rPr>
        <w:t xml:space="preserve">of ideologies that capitalize on a </w:t>
      </w:r>
      <w:r w:rsidRPr="00CD5814">
        <w:rPr>
          <w:rStyle w:val="Emphasis"/>
          <w:highlight w:val="cyan"/>
        </w:rPr>
        <w:t>chauvinist identity</w:t>
      </w:r>
      <w:r w:rsidRPr="001A10C0">
        <w:rPr>
          <w:rStyle w:val="StyleUnderline"/>
        </w:rPr>
        <w:t xml:space="preserve"> according to </w:t>
      </w:r>
      <w:r w:rsidRPr="00756A3C">
        <w:rPr>
          <w:rStyle w:val="StyleUnderline"/>
          <w:highlight w:val="cyan"/>
        </w:rPr>
        <w:t>which the mere existence of ‘</w:t>
      </w:r>
      <w:r w:rsidRPr="00756A3C">
        <w:rPr>
          <w:rStyle w:val="Emphasis"/>
          <w:highlight w:val="cyan"/>
        </w:rPr>
        <w:t>the other’</w:t>
      </w:r>
      <w:r w:rsidRPr="00756A3C">
        <w:rPr>
          <w:rStyle w:val="StyleUnderline"/>
          <w:highlight w:val="cyan"/>
        </w:rPr>
        <w:t xml:space="preserve"> represents a </w:t>
      </w:r>
      <w:r w:rsidRPr="00756A3C">
        <w:rPr>
          <w:rStyle w:val="Emphasis"/>
          <w:highlight w:val="cyan"/>
        </w:rPr>
        <w:t>normative threat</w:t>
      </w:r>
      <w:r w:rsidRPr="00756A3C">
        <w:rPr>
          <w:rStyle w:val="StyleUnderline"/>
          <w:highlight w:val="cyan"/>
        </w:rPr>
        <w:t xml:space="preserve"> to the in-group</w:t>
      </w:r>
      <w:r w:rsidRPr="009D6807">
        <w:rPr>
          <w:sz w:val="12"/>
        </w:rPr>
        <w:t xml:space="preserve">. </w:t>
      </w:r>
      <w:r w:rsidRPr="001A10C0">
        <w:rPr>
          <w:rStyle w:val="StyleUnderline"/>
        </w:rPr>
        <w:t xml:space="preserve">Potential </w:t>
      </w:r>
      <w:r w:rsidRPr="00756A3C">
        <w:rPr>
          <w:rStyle w:val="Emphasis"/>
          <w:highlight w:val="cyan"/>
        </w:rPr>
        <w:t>fascists</w:t>
      </w:r>
      <w:r w:rsidRPr="00756A3C">
        <w:rPr>
          <w:rStyle w:val="StyleUnderline"/>
          <w:highlight w:val="cyan"/>
        </w:rPr>
        <w:t xml:space="preserve"> are the </w:t>
      </w:r>
      <w:r w:rsidRPr="00756A3C">
        <w:rPr>
          <w:rStyle w:val="Emphasis"/>
          <w:highlight w:val="cyan"/>
        </w:rPr>
        <w:t>automated individuals</w:t>
      </w:r>
      <w:r w:rsidRPr="001A10C0">
        <w:rPr>
          <w:rStyle w:val="StyleUnderline"/>
        </w:rPr>
        <w:t xml:space="preserve"> </w:t>
      </w:r>
      <w:r w:rsidRPr="00756A3C">
        <w:rPr>
          <w:rStyle w:val="StyleUnderline"/>
          <w:highlight w:val="cyan"/>
        </w:rPr>
        <w:t xml:space="preserve">whose </w:t>
      </w:r>
      <w:r w:rsidRPr="00756A3C">
        <w:rPr>
          <w:rStyle w:val="Emphasis"/>
          <w:highlight w:val="cyan"/>
        </w:rPr>
        <w:t>alienation</w:t>
      </w:r>
      <w:r w:rsidRPr="00756A3C">
        <w:rPr>
          <w:rStyle w:val="StyleUnderline"/>
          <w:highlight w:val="cyan"/>
        </w:rPr>
        <w:t xml:space="preserve"> and incapacity to </w:t>
      </w:r>
      <w:r w:rsidRPr="00756A3C">
        <w:rPr>
          <w:rStyle w:val="Emphasis"/>
          <w:highlight w:val="cyan"/>
        </w:rPr>
        <w:t>negate</w:t>
      </w:r>
      <w:r w:rsidRPr="00756A3C">
        <w:rPr>
          <w:rStyle w:val="StyleUnderline"/>
          <w:highlight w:val="cyan"/>
        </w:rPr>
        <w:t xml:space="preserve"> their conditions push them to search for any kind of identification that might open the gate</w:t>
      </w:r>
      <w:r w:rsidRPr="009D6807">
        <w:rPr>
          <w:sz w:val="12"/>
        </w:rPr>
        <w:t xml:space="preserve"> into the festive spirit of one extended brotherhood and sisterhood </w:t>
      </w:r>
      <w:r w:rsidRPr="001A10C0">
        <w:rPr>
          <w:rStyle w:val="StyleUnderline"/>
        </w:rPr>
        <w:t>under the absolutist authority of a father figure</w:t>
      </w:r>
      <w:r w:rsidRPr="009D6807">
        <w:rPr>
          <w:sz w:val="12"/>
        </w:rPr>
        <w:t xml:space="preserve">. In this sense, </w:t>
      </w:r>
      <w:r w:rsidRPr="00756A3C">
        <w:rPr>
          <w:rStyle w:val="StyleUnderline"/>
          <w:highlight w:val="cyan"/>
        </w:rPr>
        <w:t xml:space="preserve">the phenomenon of </w:t>
      </w:r>
      <w:r w:rsidRPr="00756A3C">
        <w:rPr>
          <w:rStyle w:val="Emphasis"/>
          <w:highlight w:val="cyan"/>
        </w:rPr>
        <w:t>fascism</w:t>
      </w:r>
      <w:r w:rsidRPr="00756A3C">
        <w:rPr>
          <w:rStyle w:val="StyleUnderline"/>
          <w:highlight w:val="cyan"/>
        </w:rPr>
        <w:t xml:space="preserve"> is an </w:t>
      </w:r>
      <w:r w:rsidRPr="00756A3C">
        <w:rPr>
          <w:rStyle w:val="Emphasis"/>
          <w:highlight w:val="cyan"/>
        </w:rPr>
        <w:t>existential crisis of individualism</w:t>
      </w:r>
      <w:r w:rsidRPr="001A10C0">
        <w:rPr>
          <w:rStyle w:val="StyleUnderline"/>
        </w:rPr>
        <w:t xml:space="preserve"> that </w:t>
      </w:r>
      <w:r w:rsidRPr="00756A3C">
        <w:rPr>
          <w:sz w:val="12"/>
          <w:szCs w:val="12"/>
        </w:rPr>
        <w:t>results from capitalist modes of production and</w:t>
      </w:r>
      <w:r w:rsidRPr="001A10C0">
        <w:rPr>
          <w:rStyle w:val="StyleUnderline"/>
        </w:rPr>
        <w:t xml:space="preserve"> </w:t>
      </w:r>
      <w:r w:rsidRPr="00756A3C">
        <w:rPr>
          <w:rStyle w:val="StyleUnderline"/>
          <w:highlight w:val="cyan"/>
        </w:rPr>
        <w:t xml:space="preserve">is </w:t>
      </w:r>
      <w:r w:rsidRPr="00756A3C">
        <w:rPr>
          <w:rStyle w:val="Emphasis"/>
          <w:highlight w:val="cyan"/>
        </w:rPr>
        <w:t>intensified</w:t>
      </w:r>
      <w:r w:rsidRPr="00756A3C">
        <w:rPr>
          <w:rStyle w:val="StyleUnderline"/>
          <w:highlight w:val="cyan"/>
        </w:rPr>
        <w:t xml:space="preserve"> by </w:t>
      </w:r>
      <w:r w:rsidRPr="00756A3C">
        <w:rPr>
          <w:rStyle w:val="Emphasis"/>
          <w:highlight w:val="cyan"/>
        </w:rPr>
        <w:t>nationalism</w:t>
      </w:r>
      <w:r w:rsidRPr="00756A3C">
        <w:rPr>
          <w:rStyle w:val="StyleUnderline"/>
          <w:highlight w:val="cyan"/>
        </w:rPr>
        <w:t xml:space="preserve"> and </w:t>
      </w:r>
      <w:r w:rsidRPr="00756A3C">
        <w:rPr>
          <w:rStyle w:val="Emphasis"/>
          <w:highlight w:val="cyan"/>
        </w:rPr>
        <w:t>fundamentalism</w:t>
      </w:r>
      <w:r w:rsidRPr="009D6807">
        <w:rPr>
          <w:sz w:val="12"/>
        </w:rPr>
        <w:t>. For fascists, culture is, in Horkheimer and Adorno’s (2002) words, exactly what gives ‘meaning to a world which makes them meaningless’ (p. 161).</w:t>
      </w:r>
    </w:p>
    <w:p w14:paraId="038B26C4" w14:textId="77777777" w:rsidR="00682F0F" w:rsidRPr="00223F8F" w:rsidRDefault="00682F0F" w:rsidP="00682F0F">
      <w:pPr>
        <w:pStyle w:val="Heading4"/>
      </w:pPr>
      <w:r w:rsidRPr="00223F8F">
        <w:t xml:space="preserve">Hegemonic masculinity guarantees </w:t>
      </w:r>
      <w:r w:rsidRPr="00223F8F">
        <w:rPr>
          <w:u w:val="single"/>
        </w:rPr>
        <w:t>global warfare</w:t>
      </w:r>
      <w:r w:rsidRPr="00223F8F">
        <w:t xml:space="preserve"> and </w:t>
      </w:r>
      <w:r w:rsidRPr="00223F8F">
        <w:rPr>
          <w:u w:val="single"/>
        </w:rPr>
        <w:t>resource overconsumption</w:t>
      </w:r>
      <w:r w:rsidRPr="00223F8F">
        <w:t xml:space="preserve">- only the </w:t>
      </w:r>
      <w:r>
        <w:t>cp</w:t>
      </w:r>
      <w:r w:rsidRPr="00223F8F">
        <w:t xml:space="preserve"> can solve </w:t>
      </w:r>
    </w:p>
    <w:p w14:paraId="0C5AD13F" w14:textId="77777777" w:rsidR="00682F0F" w:rsidRPr="00223F8F" w:rsidRDefault="00682F0F" w:rsidP="00682F0F">
      <w:r w:rsidRPr="00223F8F">
        <w:rPr>
          <w:rStyle w:val="Style13ptBold"/>
        </w:rPr>
        <w:t>Clark 4</w:t>
      </w:r>
      <w:r w:rsidRPr="00223F8F">
        <w:t xml:space="preserve"> (Mary E. Clark, Drucie French Cumbie Professor of Conflict Resolution at George Mason University, Women and Language 27 no2 21-8 Fall)</w:t>
      </w:r>
    </w:p>
    <w:p w14:paraId="131A1F87" w14:textId="77777777" w:rsidR="00682F0F" w:rsidRPr="00E850C4" w:rsidRDefault="00682F0F" w:rsidP="00682F0F">
      <w:pPr>
        <w:rPr>
          <w:rStyle w:val="hidden"/>
          <w:b/>
          <w:szCs w:val="24"/>
          <w:u w:val="single"/>
        </w:rPr>
      </w:pPr>
      <w:r w:rsidRPr="00223F8F">
        <w:rPr>
          <w:rStyle w:val="hidden"/>
          <w:b/>
          <w:szCs w:val="24"/>
          <w:u w:val="single"/>
        </w:rPr>
        <w:t xml:space="preserve">Today's Western </w:t>
      </w:r>
      <w:r w:rsidRPr="001C7C8F">
        <w:rPr>
          <w:rStyle w:val="hidden"/>
          <w:b/>
          <w:szCs w:val="24"/>
          <w:highlight w:val="green"/>
          <w:u w:val="single"/>
        </w:rPr>
        <w:t>patriarchal world view</w:t>
      </w:r>
      <w:r w:rsidRPr="00223F8F">
        <w:rPr>
          <w:rStyle w:val="hidden"/>
          <w:b/>
          <w:szCs w:val="24"/>
          <w:u w:val="single"/>
        </w:rPr>
        <w:t xml:space="preserve"> now </w:t>
      </w:r>
      <w:r w:rsidRPr="001C7C8F">
        <w:rPr>
          <w:rStyle w:val="hidden"/>
          <w:b/>
          <w:szCs w:val="24"/>
          <w:highlight w:val="green"/>
          <w:u w:val="single"/>
        </w:rPr>
        <w:t>dominates</w:t>
      </w:r>
      <w:r w:rsidRPr="00223F8F">
        <w:rPr>
          <w:rStyle w:val="hidden"/>
          <w:b/>
          <w:szCs w:val="24"/>
          <w:u w:val="single"/>
        </w:rPr>
        <w:t xml:space="preserve"> globalwide </w:t>
      </w:r>
      <w:r w:rsidRPr="001C7C8F">
        <w:rPr>
          <w:rStyle w:val="hidden"/>
          <w:b/>
          <w:szCs w:val="24"/>
          <w:highlight w:val="green"/>
          <w:u w:val="single"/>
        </w:rPr>
        <w:t>dialogue among</w:t>
      </w:r>
      <w:r w:rsidRPr="00223F8F">
        <w:rPr>
          <w:rStyle w:val="hidden"/>
          <w:b/>
          <w:szCs w:val="24"/>
          <w:u w:val="single"/>
        </w:rPr>
        <w:t xml:space="preserve"> the "</w:t>
      </w:r>
      <w:r w:rsidRPr="001C7C8F">
        <w:rPr>
          <w:rStyle w:val="hidden"/>
          <w:b/>
          <w:szCs w:val="24"/>
          <w:highlight w:val="green"/>
          <w:u w:val="single"/>
        </w:rPr>
        <w:t>leaders</w:t>
      </w:r>
      <w:r w:rsidRPr="00223F8F">
        <w:rPr>
          <w:rStyle w:val="hidden"/>
          <w:b/>
          <w:szCs w:val="24"/>
          <w:u w:val="single"/>
        </w:rPr>
        <w:t xml:space="preserve">" of Earth's nearly two hundred nation-states. Its Machiavellian/Realpolitik </w:t>
      </w:r>
      <w:r w:rsidRPr="001C7C8F">
        <w:rPr>
          <w:rStyle w:val="hidden"/>
          <w:b/>
          <w:szCs w:val="24"/>
          <w:highlight w:val="green"/>
          <w:u w:val="single"/>
        </w:rPr>
        <w:t>assumptions about</w:t>
      </w:r>
      <w:r w:rsidRPr="00223F8F">
        <w:rPr>
          <w:rStyle w:val="hidden"/>
          <w:b/>
          <w:szCs w:val="24"/>
          <w:u w:val="single"/>
        </w:rPr>
        <w:t xml:space="preserve"> the </w:t>
      </w:r>
      <w:r w:rsidRPr="001C7C8F">
        <w:rPr>
          <w:rStyle w:val="hidden"/>
          <w:b/>
          <w:szCs w:val="24"/>
          <w:highlight w:val="green"/>
          <w:u w:val="single"/>
        </w:rPr>
        <w:t>necessity of military powe</w:t>
      </w:r>
      <w:r w:rsidRPr="00223F8F">
        <w:rPr>
          <w:rStyle w:val="hidden"/>
          <w:b/>
          <w:szCs w:val="24"/>
          <w:u w:val="single"/>
        </w:rPr>
        <w:t xml:space="preserve">r to preserve order within </w:t>
      </w:r>
      <w:r w:rsidRPr="00223F8F">
        <w:rPr>
          <w:rStyle w:val="hit"/>
          <w:b/>
          <w:szCs w:val="16"/>
          <w:u w:val="single"/>
        </w:rPr>
        <w:t>and</w:t>
      </w:r>
      <w:r w:rsidRPr="00223F8F">
        <w:rPr>
          <w:rStyle w:val="hidden"/>
          <w:b/>
          <w:szCs w:val="24"/>
          <w:u w:val="single"/>
        </w:rPr>
        <w:t xml:space="preserve"> between groups of humans </w:t>
      </w:r>
      <w:r w:rsidRPr="001C7C8F">
        <w:rPr>
          <w:rStyle w:val="hidden"/>
          <w:b/>
          <w:szCs w:val="24"/>
          <w:highlight w:val="green"/>
          <w:u w:val="single"/>
        </w:rPr>
        <w:t>trumps--</w:t>
      </w:r>
      <w:r w:rsidRPr="001C7C8F">
        <w:rPr>
          <w:rStyle w:val="hit"/>
          <w:b/>
          <w:szCs w:val="16"/>
          <w:highlight w:val="green"/>
          <w:u w:val="single"/>
        </w:rPr>
        <w:t>and</w:t>
      </w:r>
      <w:r w:rsidRPr="001C7C8F">
        <w:rPr>
          <w:rStyle w:val="hidden"/>
          <w:b/>
          <w:szCs w:val="24"/>
          <w:highlight w:val="green"/>
          <w:u w:val="single"/>
        </w:rPr>
        <w:t xml:space="preserve"> stifles--other</w:t>
      </w:r>
      <w:r w:rsidRPr="00223F8F">
        <w:rPr>
          <w:rStyle w:val="hidden"/>
          <w:b/>
          <w:szCs w:val="24"/>
          <w:u w:val="single"/>
        </w:rPr>
        <w:t xml:space="preserve"> potential </w:t>
      </w:r>
      <w:r w:rsidRPr="001C7C8F">
        <w:rPr>
          <w:rStyle w:val="hidden"/>
          <w:b/>
          <w:szCs w:val="24"/>
          <w:highlight w:val="green"/>
          <w:u w:val="single"/>
        </w:rPr>
        <w:t>viewpoints</w:t>
      </w:r>
      <w:r w:rsidRPr="00223F8F">
        <w:rPr>
          <w:rStyle w:val="hidden"/>
          <w:b/>
          <w:szCs w:val="24"/>
          <w:u w:val="single"/>
        </w:rPr>
        <w:t xml:space="preserve">. Founded on the belief that "evil" is innate, </w:t>
      </w:r>
      <w:r w:rsidRPr="001C7C8F">
        <w:rPr>
          <w:rStyle w:val="hidden"/>
          <w:b/>
          <w:szCs w:val="24"/>
          <w:highlight w:val="green"/>
          <w:u w:val="single"/>
        </w:rPr>
        <w:t>it dictates</w:t>
      </w:r>
      <w:r w:rsidRPr="00223F8F">
        <w:rPr>
          <w:rStyle w:val="hidden"/>
          <w:b/>
          <w:szCs w:val="24"/>
          <w:u w:val="single"/>
        </w:rPr>
        <w:t xml:space="preserve"> that </w:t>
      </w:r>
      <w:r w:rsidRPr="001C7C8F">
        <w:rPr>
          <w:rStyle w:val="hidden"/>
          <w:b/>
          <w:szCs w:val="24"/>
          <w:highlight w:val="green"/>
          <w:u w:val="single"/>
        </w:rPr>
        <w:t>human conflict must be "controlled":</w:t>
      </w:r>
      <w:r w:rsidRPr="00223F8F">
        <w:rPr>
          <w:rStyle w:val="hidden"/>
          <w:b/>
          <w:szCs w:val="24"/>
          <w:u w:val="single"/>
        </w:rPr>
        <w:t xml:space="preserve"> </w:t>
      </w:r>
      <w:r w:rsidRPr="00223F8F">
        <w:rPr>
          <w:rStyle w:val="hidden"/>
          <w:sz w:val="12"/>
          <w:szCs w:val="16"/>
        </w:rPr>
        <w:t xml:space="preserve">global "law" backed by coercive force. </w:t>
      </w:r>
      <w:r w:rsidRPr="001C7C8F">
        <w:rPr>
          <w:rStyle w:val="hidden"/>
          <w:b/>
          <w:szCs w:val="24"/>
          <w:highlight w:val="green"/>
          <w:u w:val="single"/>
        </w:rPr>
        <w:t>This</w:t>
      </w:r>
      <w:r w:rsidRPr="00223F8F">
        <w:rPr>
          <w:rStyle w:val="hidden"/>
          <w:b/>
          <w:szCs w:val="24"/>
          <w:u w:val="single"/>
        </w:rPr>
        <w:t xml:space="preserve"> view, when cross-culturally imposed, </w:t>
      </w:r>
      <w:r w:rsidRPr="001C7C8F">
        <w:rPr>
          <w:rStyle w:val="hidden"/>
          <w:b/>
          <w:szCs w:val="24"/>
          <w:highlight w:val="green"/>
          <w:u w:val="single"/>
        </w:rPr>
        <w:t>becomes a self-fulfilling prophecy</w:t>
      </w:r>
      <w:r w:rsidRPr="00223F8F">
        <w:rPr>
          <w:rStyle w:val="hidden"/>
          <w:b/>
          <w:szCs w:val="24"/>
          <w:u w:val="single"/>
        </w:rPr>
        <w:t>, thus "</w:t>
      </w:r>
      <w:r w:rsidRPr="001C7C8F">
        <w:rPr>
          <w:rStyle w:val="hidden"/>
          <w:b/>
          <w:szCs w:val="24"/>
          <w:highlight w:val="green"/>
          <w:u w:val="single"/>
        </w:rPr>
        <w:t>legitimating</w:t>
      </w:r>
      <w:r w:rsidRPr="00223F8F">
        <w:rPr>
          <w:rStyle w:val="hidden"/>
          <w:b/>
          <w:szCs w:val="24"/>
          <w:u w:val="single"/>
        </w:rPr>
        <w:t xml:space="preserve">" an </w:t>
      </w:r>
      <w:r w:rsidRPr="001C7C8F">
        <w:rPr>
          <w:rStyle w:val="hidden"/>
          <w:b/>
          <w:szCs w:val="24"/>
          <w:highlight w:val="green"/>
          <w:u w:val="single"/>
        </w:rPr>
        <w:t>escalating</w:t>
      </w:r>
      <w:r w:rsidRPr="00223F8F">
        <w:rPr>
          <w:rStyle w:val="hidden"/>
          <w:b/>
          <w:szCs w:val="24"/>
          <w:u w:val="single"/>
        </w:rPr>
        <w:t xml:space="preserve"> use of </w:t>
      </w:r>
      <w:r w:rsidRPr="001C7C8F">
        <w:rPr>
          <w:rStyle w:val="hidden"/>
          <w:b/>
          <w:szCs w:val="24"/>
          <w:highlight w:val="green"/>
          <w:u w:val="single"/>
        </w:rPr>
        <w:t>force</w:t>
      </w:r>
      <w:r w:rsidRPr="00223F8F">
        <w:rPr>
          <w:rStyle w:val="hidden"/>
          <w:b/>
          <w:szCs w:val="24"/>
          <w:u w:val="single"/>
        </w:rPr>
        <w:t>. Western leaders</w:t>
      </w:r>
      <w:r w:rsidRPr="00223F8F">
        <w:rPr>
          <w:rStyle w:val="hidden"/>
          <w:sz w:val="12"/>
          <w:szCs w:val="16"/>
        </w:rPr>
        <w:t xml:space="preserve"> (male </w:t>
      </w:r>
      <w:r w:rsidRPr="00223F8F">
        <w:rPr>
          <w:rStyle w:val="hit"/>
          <w:sz w:val="12"/>
          <w:szCs w:val="32"/>
        </w:rPr>
        <w:t>and</w:t>
      </w:r>
      <w:r w:rsidRPr="00223F8F">
        <w:rPr>
          <w:rStyle w:val="hidden"/>
          <w:sz w:val="12"/>
          <w:szCs w:val="16"/>
        </w:rPr>
        <w:t xml:space="preserve"> female) </w:t>
      </w:r>
      <w:r w:rsidRPr="00223F8F">
        <w:rPr>
          <w:rStyle w:val="hidden"/>
          <w:b/>
          <w:szCs w:val="24"/>
          <w:u w:val="single"/>
        </w:rPr>
        <w:t>use a rhetoric couched in a "hegemonic masculinity" to justify their ready use of military force to coerce "those who are against us " into compliance. This translates globally as "</w:t>
      </w:r>
      <w:r w:rsidRPr="001C7C8F">
        <w:rPr>
          <w:rStyle w:val="hidden"/>
          <w:b/>
          <w:szCs w:val="24"/>
          <w:highlight w:val="green"/>
          <w:u w:val="single"/>
        </w:rPr>
        <w:t>national leaders must never lose face</w:t>
      </w:r>
      <w:r w:rsidRPr="00223F8F">
        <w:rPr>
          <w:rStyle w:val="hidden"/>
          <w:b/>
          <w:szCs w:val="24"/>
          <w:u w:val="single"/>
        </w:rPr>
        <w:t xml:space="preserve">!" </w:t>
      </w:r>
      <w:r w:rsidRPr="00223F8F">
        <w:rPr>
          <w:rStyle w:val="hidden"/>
          <w:sz w:val="12"/>
          <w:szCs w:val="16"/>
        </w:rPr>
        <w:t xml:space="preserve">Changing this dominant paradigm requires dismantling the hierarchic hegemony of masculine militarism </w:t>
      </w:r>
      <w:r w:rsidRPr="00223F8F">
        <w:rPr>
          <w:rStyle w:val="hit"/>
          <w:sz w:val="12"/>
          <w:szCs w:val="32"/>
        </w:rPr>
        <w:t>and</w:t>
      </w:r>
      <w:r w:rsidRPr="00223F8F">
        <w:rPr>
          <w:rStyle w:val="hidden"/>
          <w:sz w:val="12"/>
          <w:szCs w:val="16"/>
        </w:rPr>
        <w:t xml:space="preserve"> its related economic institutions, through global cross-cultural dialogues, thus replacing a hegemonic world view </w:t>
      </w:r>
      <w:r w:rsidRPr="00223F8F">
        <w:rPr>
          <w:rStyle w:val="hit"/>
          <w:sz w:val="12"/>
          <w:szCs w:val="32"/>
        </w:rPr>
        <w:t>and</w:t>
      </w:r>
      <w:r w:rsidRPr="00223F8F">
        <w:rPr>
          <w:rStyle w:val="hidden"/>
          <w:sz w:val="12"/>
          <w:szCs w:val="16"/>
        </w:rPr>
        <w:t xml:space="preserve"> institutions with new, more adaptive visions, woven out of the most useful remnants of multiple past cultural stories. The paper concludes with a few examples where people around the world are doing just this--using their own small voices to insert their local "sacred social story " into the global dialogue. This global process--free from a hegemonic militaristic rhetoric--has the potential to initiate a planetary dialogue where "boundaries " are no longer borders to be defended, but sites of social ferment </w:t>
      </w:r>
      <w:r w:rsidRPr="00223F8F">
        <w:rPr>
          <w:rStyle w:val="hit"/>
          <w:sz w:val="12"/>
          <w:szCs w:val="32"/>
        </w:rPr>
        <w:t>and</w:t>
      </w:r>
      <w:r w:rsidRPr="00223F8F">
        <w:rPr>
          <w:rStyle w:val="hidden"/>
          <w:sz w:val="12"/>
          <w:szCs w:val="16"/>
        </w:rPr>
        <w:t xml:space="preserve"> creative adaptation.</w:t>
      </w:r>
      <w:r w:rsidRPr="00223F8F">
        <w:rPr>
          <w:sz w:val="12"/>
          <w:szCs w:val="32"/>
        </w:rPr>
        <w:t xml:space="preserve"> </w:t>
      </w:r>
      <w:r w:rsidRPr="00223F8F">
        <w:rPr>
          <w:rStyle w:val="hidden"/>
          <w:sz w:val="12"/>
          <w:szCs w:val="16"/>
        </w:rPr>
        <w:t xml:space="preserve"> When the call came for papers on War, Language, </w:t>
      </w:r>
      <w:r w:rsidRPr="00223F8F">
        <w:rPr>
          <w:rStyle w:val="hit"/>
          <w:sz w:val="12"/>
          <w:szCs w:val="32"/>
        </w:rPr>
        <w:t>and</w:t>
      </w:r>
      <w:r w:rsidRPr="00223F8F">
        <w:rPr>
          <w:rStyle w:val="hidden"/>
          <w:sz w:val="12"/>
          <w:szCs w:val="16"/>
        </w:rPr>
        <w:t xml:space="preserve"> Gender, referring us to Carol Cohn's seminal paper "Sex </w:t>
      </w:r>
      <w:r w:rsidRPr="00223F8F">
        <w:rPr>
          <w:rStyle w:val="hit"/>
          <w:sz w:val="12"/>
          <w:szCs w:val="32"/>
        </w:rPr>
        <w:t>and</w:t>
      </w:r>
      <w:r w:rsidRPr="00223F8F">
        <w:rPr>
          <w:rStyle w:val="hidden"/>
          <w:sz w:val="12"/>
          <w:szCs w:val="16"/>
        </w:rPr>
        <w:t xml:space="preserve"> Death in the Rational World of Defense Intellectuals,"(FN1) I at first felt that little more could be added on the subject. But events in Washington in the ensuing weeks stimulated me to a broader "take" on this topic</w:t>
      </w:r>
      <w:r w:rsidRPr="00223F8F">
        <w:rPr>
          <w:rStyle w:val="hidden"/>
          <w:b/>
          <w:szCs w:val="24"/>
          <w:u w:val="single"/>
        </w:rPr>
        <w:t xml:space="preserve">. </w:t>
      </w:r>
      <w:r w:rsidRPr="001C7C8F">
        <w:rPr>
          <w:rStyle w:val="hidden"/>
          <w:b/>
          <w:szCs w:val="24"/>
          <w:highlight w:val="green"/>
          <w:u w:val="single"/>
        </w:rPr>
        <w:t>Defense intellectuals</w:t>
      </w:r>
      <w:r w:rsidRPr="00223F8F">
        <w:rPr>
          <w:rStyle w:val="hidden"/>
          <w:b/>
          <w:szCs w:val="24"/>
          <w:u w:val="single"/>
        </w:rPr>
        <w:t xml:space="preserve">, </w:t>
      </w:r>
      <w:r w:rsidRPr="00223F8F">
        <w:rPr>
          <w:rStyle w:val="hidden"/>
          <w:sz w:val="12"/>
          <w:szCs w:val="16"/>
        </w:rPr>
        <w:t xml:space="preserve">after all, </w:t>
      </w:r>
      <w:r w:rsidRPr="001C7C8F">
        <w:rPr>
          <w:rStyle w:val="hidden"/>
          <w:b/>
          <w:szCs w:val="24"/>
          <w:highlight w:val="green"/>
          <w:u w:val="single"/>
        </w:rPr>
        <w:t>are embedded in a whole culture</w:t>
      </w:r>
      <w:r w:rsidRPr="00223F8F">
        <w:rPr>
          <w:rStyle w:val="hidden"/>
          <w:b/>
          <w:szCs w:val="24"/>
          <w:u w:val="single"/>
        </w:rPr>
        <w:t xml:space="preserve">, </w:t>
      </w:r>
      <w:r w:rsidRPr="00223F8F">
        <w:rPr>
          <w:rStyle w:val="hit"/>
          <w:b/>
          <w:szCs w:val="16"/>
          <w:u w:val="single"/>
        </w:rPr>
        <w:t>and</w:t>
      </w:r>
      <w:r w:rsidRPr="00223F8F">
        <w:rPr>
          <w:rStyle w:val="hidden"/>
          <w:b/>
          <w:szCs w:val="24"/>
          <w:u w:val="single"/>
        </w:rPr>
        <w:t xml:space="preserve"> the interaction is two-way. </w:t>
      </w:r>
      <w:r w:rsidRPr="001C7C8F">
        <w:rPr>
          <w:rStyle w:val="hidden"/>
          <w:b/>
          <w:szCs w:val="24"/>
          <w:highlight w:val="green"/>
          <w:u w:val="single"/>
        </w:rPr>
        <w:t>Not only does their strategic framework with</w:t>
      </w:r>
      <w:r w:rsidRPr="00223F8F">
        <w:rPr>
          <w:rStyle w:val="hidden"/>
          <w:b/>
          <w:szCs w:val="24"/>
          <w:u w:val="single"/>
        </w:rPr>
        <w:t xml:space="preserve"> its </w:t>
      </w:r>
      <w:r w:rsidRPr="001C7C8F">
        <w:rPr>
          <w:rStyle w:val="hidden"/>
          <w:b/>
          <w:szCs w:val="24"/>
          <w:highlight w:val="green"/>
          <w:u w:val="single"/>
        </w:rPr>
        <w:t>euphemistic language</w:t>
      </w:r>
      <w:r w:rsidRPr="00223F8F">
        <w:rPr>
          <w:rStyle w:val="hidden"/>
          <w:b/>
          <w:szCs w:val="24"/>
          <w:u w:val="single"/>
        </w:rPr>
        <w:t xml:space="preserve"> about war </w:t>
      </w:r>
      <w:r w:rsidRPr="00223F8F">
        <w:rPr>
          <w:rStyle w:val="hit"/>
          <w:b/>
          <w:szCs w:val="16"/>
          <w:u w:val="single"/>
        </w:rPr>
        <w:t>and</w:t>
      </w:r>
      <w:r w:rsidRPr="00223F8F">
        <w:rPr>
          <w:rStyle w:val="hidden"/>
          <w:b/>
          <w:szCs w:val="24"/>
          <w:u w:val="single"/>
        </w:rPr>
        <w:t xml:space="preserve"> killing have the outcome of </w:t>
      </w:r>
      <w:r w:rsidRPr="001C7C8F">
        <w:rPr>
          <w:rStyle w:val="hidden"/>
          <w:b/>
          <w:szCs w:val="24"/>
          <w:highlight w:val="green"/>
          <w:u w:val="single"/>
        </w:rPr>
        <w:lastRenderedPageBreak/>
        <w:t>forc</w:t>
      </w:r>
      <w:r w:rsidRPr="00223F8F">
        <w:rPr>
          <w:rStyle w:val="hidden"/>
          <w:b/>
          <w:szCs w:val="24"/>
          <w:u w:val="single"/>
        </w:rPr>
        <w:t xml:space="preserve">ing </w:t>
      </w:r>
      <w:r w:rsidRPr="001C7C8F">
        <w:rPr>
          <w:rStyle w:val="hidden"/>
          <w:b/>
          <w:szCs w:val="24"/>
          <w:highlight w:val="green"/>
          <w:u w:val="single"/>
        </w:rPr>
        <w:t xml:space="preserve">society to think in their terms; their framework </w:t>
      </w:r>
      <w:r w:rsidRPr="001C7C8F">
        <w:rPr>
          <w:rStyle w:val="hit"/>
          <w:b/>
          <w:szCs w:val="16"/>
          <w:highlight w:val="green"/>
          <w:u w:val="single"/>
        </w:rPr>
        <w:t>and</w:t>
      </w:r>
      <w:r w:rsidRPr="001C7C8F">
        <w:rPr>
          <w:rStyle w:val="hidden"/>
          <w:b/>
          <w:szCs w:val="24"/>
          <w:highlight w:val="green"/>
          <w:u w:val="single"/>
        </w:rPr>
        <w:t xml:space="preserve"> language developed in response to</w:t>
      </w:r>
      <w:r w:rsidRPr="00223F8F">
        <w:rPr>
          <w:rStyle w:val="hidden"/>
          <w:b/>
          <w:szCs w:val="24"/>
          <w:u w:val="single"/>
        </w:rPr>
        <w:t xml:space="preserve"> our </w:t>
      </w:r>
      <w:r w:rsidRPr="001C7C8F">
        <w:rPr>
          <w:rStyle w:val="hidden"/>
          <w:b/>
          <w:szCs w:val="24"/>
          <w:highlight w:val="green"/>
          <w:u w:val="single"/>
        </w:rPr>
        <w:t>deeply embedded</w:t>
      </w:r>
      <w:r w:rsidRPr="00223F8F">
        <w:rPr>
          <w:rStyle w:val="hidden"/>
          <w:b/>
          <w:szCs w:val="24"/>
          <w:u w:val="single"/>
        </w:rPr>
        <w:t xml:space="preserve">, Western cultural </w:t>
      </w:r>
      <w:r w:rsidRPr="001C7C8F">
        <w:rPr>
          <w:rStyle w:val="hidden"/>
          <w:b/>
          <w:szCs w:val="24"/>
          <w:highlight w:val="green"/>
          <w:u w:val="single"/>
        </w:rPr>
        <w:t>image of a Machiavellian</w:t>
      </w:r>
      <w:r w:rsidRPr="00223F8F">
        <w:rPr>
          <w:rStyle w:val="hidden"/>
          <w:b/>
          <w:szCs w:val="24"/>
          <w:u w:val="single"/>
        </w:rPr>
        <w:t xml:space="preserve">/neo-Darwinian </w:t>
      </w:r>
      <w:r w:rsidRPr="001C7C8F">
        <w:rPr>
          <w:rStyle w:val="hidden"/>
          <w:b/>
          <w:szCs w:val="24"/>
          <w:highlight w:val="green"/>
          <w:u w:val="single"/>
        </w:rPr>
        <w:t>universe</w:t>
      </w:r>
      <w:r w:rsidRPr="00223F8F">
        <w:rPr>
          <w:rStyle w:val="hidden"/>
          <w:b/>
          <w:szCs w:val="24"/>
          <w:u w:val="single"/>
        </w:rPr>
        <w:t>.</w:t>
      </w:r>
      <w:r w:rsidRPr="001C7C8F">
        <w:rPr>
          <w:b/>
          <w:szCs w:val="24"/>
          <w:u w:val="single"/>
        </w:rPr>
        <w:t xml:space="preserve"> </w:t>
      </w:r>
      <w:r w:rsidRPr="00223F8F">
        <w:rPr>
          <w:rStyle w:val="hidden"/>
          <w:sz w:val="12"/>
          <w:szCs w:val="16"/>
        </w:rPr>
        <w:t xml:space="preserve"> In other words, </w:t>
      </w:r>
      <w:r w:rsidRPr="001C7C8F">
        <w:rPr>
          <w:rStyle w:val="hidden"/>
          <w:b/>
          <w:szCs w:val="24"/>
          <w:highlight w:val="green"/>
          <w:u w:val="single"/>
        </w:rPr>
        <w:t xml:space="preserve">militarism </w:t>
      </w:r>
      <w:r w:rsidRPr="001C7C8F">
        <w:rPr>
          <w:rStyle w:val="hit"/>
          <w:b/>
          <w:szCs w:val="16"/>
          <w:highlight w:val="green"/>
          <w:u w:val="single"/>
        </w:rPr>
        <w:t>and</w:t>
      </w:r>
      <w:r w:rsidRPr="00223F8F">
        <w:rPr>
          <w:rStyle w:val="hidden"/>
          <w:b/>
          <w:szCs w:val="24"/>
          <w:u w:val="single"/>
        </w:rPr>
        <w:t xml:space="preserve"> the </w:t>
      </w:r>
      <w:r w:rsidRPr="001C7C8F">
        <w:rPr>
          <w:rStyle w:val="hidden"/>
          <w:b/>
          <w:szCs w:val="24"/>
          <w:highlight w:val="green"/>
          <w:u w:val="single"/>
        </w:rPr>
        <w:t>necessity for</w:t>
      </w:r>
      <w:r w:rsidRPr="00223F8F">
        <w:rPr>
          <w:rStyle w:val="hidden"/>
          <w:b/>
          <w:szCs w:val="24"/>
          <w:u w:val="single"/>
        </w:rPr>
        <w:t xml:space="preserve"> organized </w:t>
      </w:r>
      <w:r w:rsidRPr="001C7C8F">
        <w:rPr>
          <w:rStyle w:val="hidden"/>
          <w:b/>
          <w:szCs w:val="24"/>
          <w:highlight w:val="green"/>
          <w:u w:val="single"/>
        </w:rPr>
        <w:t>physical force</w:t>
      </w:r>
      <w:r w:rsidRPr="00223F8F">
        <w:rPr>
          <w:rStyle w:val="hidden"/>
          <w:sz w:val="12"/>
          <w:szCs w:val="16"/>
        </w:rPr>
        <w:t>(FN2)</w:t>
      </w:r>
      <w:r w:rsidRPr="00223F8F">
        <w:rPr>
          <w:rStyle w:val="hidden"/>
          <w:b/>
          <w:szCs w:val="24"/>
          <w:u w:val="single"/>
        </w:rPr>
        <w:t xml:space="preserve"> </w:t>
      </w:r>
      <w:r w:rsidRPr="001C7C8F">
        <w:rPr>
          <w:rStyle w:val="hidden"/>
          <w:b/>
          <w:szCs w:val="24"/>
          <w:highlight w:val="green"/>
          <w:u w:val="single"/>
        </w:rPr>
        <w:t>emerge out of culturewide assumptions about human nature.</w:t>
      </w:r>
      <w:r w:rsidRPr="00223F8F">
        <w:rPr>
          <w:rStyle w:val="hidden"/>
          <w:b/>
          <w:szCs w:val="24"/>
          <w:u w:val="single"/>
        </w:rPr>
        <w:t xml:space="preserve"> Throughout historical times these assumptions have repeatedly proved to be self-fulfilling prophecies</w:t>
      </w:r>
      <w:r w:rsidRPr="00223F8F">
        <w:rPr>
          <w:rStyle w:val="hidden"/>
          <w:sz w:val="12"/>
          <w:szCs w:val="16"/>
        </w:rPr>
        <w:t xml:space="preserve">. The pervasive perception of enemy-competitors has generated violent conflicts that flared up </w:t>
      </w:r>
      <w:r w:rsidRPr="00223F8F">
        <w:rPr>
          <w:rStyle w:val="hit"/>
          <w:sz w:val="12"/>
          <w:szCs w:val="32"/>
        </w:rPr>
        <w:t>and</w:t>
      </w:r>
      <w:r w:rsidRPr="00223F8F">
        <w:rPr>
          <w:rStyle w:val="hidden"/>
          <w:sz w:val="12"/>
          <w:szCs w:val="16"/>
        </w:rPr>
        <w:t xml:space="preserve"> died back, only to flare up again through our failure to achieve deep resolution </w:t>
      </w:r>
      <w:r w:rsidRPr="00223F8F">
        <w:rPr>
          <w:rStyle w:val="hit"/>
          <w:sz w:val="12"/>
          <w:szCs w:val="32"/>
        </w:rPr>
        <w:t>and</w:t>
      </w:r>
      <w:r w:rsidRPr="00223F8F">
        <w:rPr>
          <w:rStyle w:val="hidden"/>
          <w:sz w:val="12"/>
          <w:szCs w:val="16"/>
        </w:rPr>
        <w:t xml:space="preserve">, especially, to alter our basic beliefs about human nature </w:t>
      </w:r>
      <w:r w:rsidRPr="00223F8F">
        <w:rPr>
          <w:rStyle w:val="hit"/>
          <w:sz w:val="12"/>
          <w:szCs w:val="32"/>
        </w:rPr>
        <w:t>and</w:t>
      </w:r>
      <w:r w:rsidRPr="00223F8F">
        <w:rPr>
          <w:rStyle w:val="hidden"/>
          <w:sz w:val="12"/>
          <w:szCs w:val="16"/>
        </w:rPr>
        <w:t xml:space="preserve"> our consequent social institutions.</w:t>
      </w:r>
      <w:r w:rsidRPr="00223F8F">
        <w:rPr>
          <w:sz w:val="12"/>
          <w:szCs w:val="32"/>
        </w:rPr>
        <w:t xml:space="preserve"> </w:t>
      </w:r>
      <w:r w:rsidRPr="00223F8F">
        <w:rPr>
          <w:rStyle w:val="hidden"/>
          <w:sz w:val="12"/>
          <w:szCs w:val="16"/>
        </w:rPr>
        <w:t xml:space="preserve"> Today our species, politically, comprises some 180-190 "nations" of varying cultural homogeneity </w:t>
      </w:r>
      <w:r w:rsidRPr="00223F8F">
        <w:rPr>
          <w:rStyle w:val="hit"/>
          <w:sz w:val="12"/>
          <w:szCs w:val="32"/>
        </w:rPr>
        <w:t>and</w:t>
      </w:r>
      <w:r w:rsidRPr="00223F8F">
        <w:rPr>
          <w:rStyle w:val="hidden"/>
          <w:sz w:val="12"/>
          <w:szCs w:val="16"/>
        </w:rPr>
        <w:t xml:space="preserve"> moral legitimacy, not to mention size </w:t>
      </w:r>
      <w:r w:rsidRPr="00223F8F">
        <w:rPr>
          <w:rStyle w:val="hit"/>
          <w:sz w:val="12"/>
          <w:szCs w:val="32"/>
        </w:rPr>
        <w:t>and</w:t>
      </w:r>
      <w:r w:rsidRPr="00223F8F">
        <w:rPr>
          <w:rStyle w:val="hidden"/>
          <w:sz w:val="12"/>
          <w:szCs w:val="16"/>
        </w:rPr>
        <w:t xml:space="preserve"> physical power. Regardless of their indigenous, internal cultural preferences, their cross-national interactions are institutionalized to fit a framework long established by former Western colonial powers among themselves. In other words, the global "reality" constructed by Western patriarchies--a Realpolitik, ultimately grounded in military power--has come to define day-to-day cross-national politics. During the era of the Cold War, this resulted in small, powerless nations seeking alliances with one or other superpower, which offered not only development aid but military protection, </w:t>
      </w:r>
      <w:r w:rsidRPr="00223F8F">
        <w:rPr>
          <w:rStyle w:val="hit"/>
          <w:sz w:val="12"/>
          <w:szCs w:val="32"/>
        </w:rPr>
        <w:t>and</w:t>
      </w:r>
      <w:r w:rsidRPr="00223F8F">
        <w:rPr>
          <w:rStyle w:val="hidden"/>
          <w:sz w:val="12"/>
          <w:szCs w:val="16"/>
        </w:rPr>
        <w:t>, for locally unpopular, but "cooperating" leaders, small arms to maintain order at home. The "end" of the Cold War brought little change in this pervasive global militarism (though it did strengthen the role of economic hegemony by the remaining superpower(FN3)).</w:t>
      </w:r>
      <w:r w:rsidRPr="00223F8F">
        <w:rPr>
          <w:sz w:val="12"/>
          <w:szCs w:val="32"/>
        </w:rPr>
        <w:t xml:space="preserve"> </w:t>
      </w:r>
      <w:r w:rsidRPr="00223F8F">
        <w:rPr>
          <w:rStyle w:val="hidden"/>
          <w:sz w:val="12"/>
          <w:szCs w:val="16"/>
        </w:rPr>
        <w:t xml:space="preserve"> </w:t>
      </w:r>
      <w:r w:rsidRPr="00223F8F">
        <w:rPr>
          <w:rStyle w:val="hidden"/>
          <w:b/>
          <w:szCs w:val="24"/>
          <w:u w:val="single"/>
        </w:rPr>
        <w:t xml:space="preserve">The </w:t>
      </w:r>
      <w:r w:rsidRPr="001C7C8F">
        <w:rPr>
          <w:rStyle w:val="hidden"/>
          <w:b/>
          <w:szCs w:val="24"/>
          <w:highlight w:val="green"/>
          <w:u w:val="single"/>
        </w:rPr>
        <w:t>enormous</w:t>
      </w:r>
      <w:r w:rsidRPr="00223F8F">
        <w:rPr>
          <w:rStyle w:val="hidden"/>
          <w:b/>
          <w:szCs w:val="24"/>
          <w:u w:val="single"/>
        </w:rPr>
        <w:t xml:space="preserve"> technological "</w:t>
      </w:r>
      <w:r w:rsidRPr="001C7C8F">
        <w:rPr>
          <w:rStyle w:val="hidden"/>
          <w:b/>
          <w:szCs w:val="24"/>
          <w:highlight w:val="green"/>
          <w:u w:val="single"/>
        </w:rPr>
        <w:t>improvements</w:t>
      </w:r>
      <w:r w:rsidRPr="00223F8F">
        <w:rPr>
          <w:rStyle w:val="hidden"/>
          <w:b/>
          <w:szCs w:val="24"/>
          <w:u w:val="single"/>
        </w:rPr>
        <w:t>"--i.e. efficiency in killing power--</w:t>
      </w:r>
      <w:r w:rsidRPr="001C7C8F">
        <w:rPr>
          <w:rStyle w:val="hidden"/>
          <w:b/>
          <w:szCs w:val="24"/>
          <w:highlight w:val="green"/>
          <w:u w:val="single"/>
        </w:rPr>
        <w:t>in weaponry</w:t>
      </w:r>
      <w:r w:rsidRPr="00223F8F">
        <w:rPr>
          <w:rStyle w:val="hidden"/>
          <w:b/>
          <w:szCs w:val="24"/>
          <w:u w:val="single"/>
        </w:rPr>
        <w:t xml:space="preserve"> of all types over the past few decades </w:t>
      </w:r>
      <w:r w:rsidRPr="001C7C8F">
        <w:rPr>
          <w:rStyle w:val="hidden"/>
          <w:b/>
          <w:szCs w:val="24"/>
          <w:highlight w:val="green"/>
          <w:u w:val="single"/>
        </w:rPr>
        <w:t>has</w:t>
      </w:r>
      <w:r w:rsidRPr="00223F8F">
        <w:rPr>
          <w:rStyle w:val="hidden"/>
          <w:b/>
          <w:szCs w:val="24"/>
          <w:u w:val="single"/>
        </w:rPr>
        <w:t xml:space="preserve"> now </w:t>
      </w:r>
      <w:r w:rsidRPr="001C7C8F">
        <w:rPr>
          <w:rStyle w:val="hidden"/>
          <w:b/>
          <w:szCs w:val="24"/>
          <w:highlight w:val="green"/>
          <w:u w:val="single"/>
        </w:rPr>
        <w:t>resulted in a dangerously over-armed planet that</w:t>
      </w:r>
      <w:r w:rsidRPr="00223F8F">
        <w:rPr>
          <w:rStyle w:val="hidden"/>
          <w:b/>
          <w:szCs w:val="24"/>
          <w:u w:val="single"/>
        </w:rPr>
        <w:t xml:space="preserve"> simultaneously </w:t>
      </w:r>
      <w:r w:rsidRPr="001C7C8F">
        <w:rPr>
          <w:rStyle w:val="hidden"/>
          <w:b/>
          <w:szCs w:val="24"/>
          <w:highlight w:val="green"/>
          <w:u w:val="single"/>
        </w:rPr>
        <w:t>faces a desperate shortage of resources</w:t>
      </w:r>
      <w:r w:rsidRPr="00223F8F">
        <w:rPr>
          <w:rStyle w:val="hidden"/>
          <w:b/>
          <w:szCs w:val="24"/>
          <w:u w:val="single"/>
        </w:rPr>
        <w:t xml:space="preserve"> </w:t>
      </w:r>
      <w:r w:rsidRPr="001C7C8F">
        <w:rPr>
          <w:rStyle w:val="hidden"/>
          <w:b/>
          <w:szCs w:val="24"/>
          <w:highlight w:val="green"/>
          <w:u w:val="single"/>
        </w:rPr>
        <w:t>available</w:t>
      </w:r>
      <w:r w:rsidRPr="00223F8F">
        <w:rPr>
          <w:rStyle w:val="hidden"/>
          <w:b/>
          <w:szCs w:val="24"/>
          <w:u w:val="single"/>
        </w:rPr>
        <w:t xml:space="preserve"> for providing the world's people with water, energy, health care, education, </w:t>
      </w:r>
      <w:r w:rsidRPr="001C7C8F">
        <w:rPr>
          <w:rStyle w:val="hit"/>
          <w:b/>
          <w:szCs w:val="16"/>
          <w:highlight w:val="green"/>
          <w:u w:val="single"/>
        </w:rPr>
        <w:t>and</w:t>
      </w:r>
      <w:r w:rsidRPr="00223F8F">
        <w:rPr>
          <w:rStyle w:val="hidden"/>
          <w:b/>
          <w:szCs w:val="24"/>
          <w:u w:val="single"/>
        </w:rPr>
        <w:t xml:space="preserve"> the </w:t>
      </w:r>
      <w:r w:rsidRPr="001C7C8F">
        <w:rPr>
          <w:rStyle w:val="hidden"/>
          <w:b/>
          <w:szCs w:val="24"/>
          <w:highlight w:val="green"/>
          <w:u w:val="single"/>
        </w:rPr>
        <w:t>infrastructure for distributing them</w:t>
      </w:r>
      <w:r w:rsidRPr="00223F8F">
        <w:rPr>
          <w:rStyle w:val="hidden"/>
          <w:b/>
          <w:szCs w:val="24"/>
          <w:u w:val="single"/>
        </w:rPr>
        <w:t xml:space="preserve">. </w:t>
      </w:r>
      <w:r w:rsidRPr="001C7C8F">
        <w:rPr>
          <w:rStyle w:val="hidden"/>
          <w:b/>
          <w:szCs w:val="24"/>
          <w:highlight w:val="green"/>
          <w:u w:val="single"/>
        </w:rPr>
        <w:t xml:space="preserve">While our environmental </w:t>
      </w:r>
      <w:r w:rsidRPr="001C7C8F">
        <w:rPr>
          <w:rStyle w:val="hit"/>
          <w:b/>
          <w:szCs w:val="16"/>
          <w:highlight w:val="green"/>
          <w:u w:val="single"/>
        </w:rPr>
        <w:t>and</w:t>
      </w:r>
      <w:r w:rsidRPr="001C7C8F">
        <w:rPr>
          <w:rStyle w:val="hidden"/>
          <w:b/>
          <w:szCs w:val="24"/>
          <w:highlight w:val="green"/>
          <w:u w:val="single"/>
        </w:rPr>
        <w:t xml:space="preserve"> social overheads continue to mount, our species seems immobilized</w:t>
      </w:r>
      <w:r w:rsidRPr="00223F8F">
        <w:rPr>
          <w:rStyle w:val="hidden"/>
          <w:b/>
          <w:szCs w:val="24"/>
          <w:u w:val="single"/>
        </w:rPr>
        <w:t xml:space="preserve">, trapped in an institutionalized militarism--an evolutionary cul-de-sac! </w:t>
      </w:r>
      <w:r w:rsidRPr="001C7C8F">
        <w:rPr>
          <w:rStyle w:val="hidden"/>
          <w:b/>
          <w:szCs w:val="24"/>
          <w:highlight w:val="green"/>
          <w:u w:val="single"/>
        </w:rPr>
        <w:t>We need new insights</w:t>
      </w:r>
      <w:r w:rsidRPr="00223F8F">
        <w:rPr>
          <w:rStyle w:val="hidden"/>
          <w:sz w:val="12"/>
          <w:szCs w:val="16"/>
        </w:rPr>
        <w:t>--as Cohn said</w:t>
      </w:r>
      <w:r w:rsidRPr="00223F8F">
        <w:rPr>
          <w:rStyle w:val="hidden"/>
          <w:b/>
          <w:szCs w:val="24"/>
          <w:u w:val="single"/>
        </w:rPr>
        <w:t xml:space="preserve">, a new </w:t>
      </w:r>
      <w:r w:rsidRPr="001C7C8F">
        <w:rPr>
          <w:rStyle w:val="hidden"/>
          <w:b/>
          <w:szCs w:val="24"/>
          <w:highlight w:val="green"/>
          <w:u w:val="single"/>
        </w:rPr>
        <w:t>language</w:t>
      </w:r>
      <w:r w:rsidRPr="00223F8F">
        <w:rPr>
          <w:rStyle w:val="hidden"/>
          <w:b/>
          <w:szCs w:val="24"/>
          <w:u w:val="single"/>
        </w:rPr>
        <w:t xml:space="preserve">, a new set of </w:t>
      </w:r>
      <w:r w:rsidRPr="001C7C8F">
        <w:rPr>
          <w:rStyle w:val="hidden"/>
          <w:b/>
          <w:szCs w:val="24"/>
          <w:highlight w:val="green"/>
          <w:u w:val="single"/>
        </w:rPr>
        <w:t xml:space="preserve">metaphors, a new mental framework--for thinking, dialoguing </w:t>
      </w:r>
      <w:r w:rsidRPr="001C7C8F">
        <w:rPr>
          <w:rStyle w:val="hit"/>
          <w:b/>
          <w:szCs w:val="16"/>
          <w:highlight w:val="green"/>
          <w:u w:val="single"/>
        </w:rPr>
        <w:t>and</w:t>
      </w:r>
      <w:r w:rsidRPr="001C7C8F">
        <w:rPr>
          <w:rStyle w:val="hidden"/>
          <w:b/>
          <w:szCs w:val="24"/>
          <w:highlight w:val="green"/>
          <w:u w:val="single"/>
        </w:rPr>
        <w:t xml:space="preserve"> visioning new</w:t>
      </w:r>
      <w:r w:rsidRPr="00223F8F">
        <w:rPr>
          <w:rStyle w:val="hidden"/>
          <w:b/>
          <w:szCs w:val="24"/>
          <w:u w:val="single"/>
        </w:rPr>
        <w:t xml:space="preserve"> patterns of </w:t>
      </w:r>
      <w:r w:rsidRPr="001C7C8F">
        <w:rPr>
          <w:rStyle w:val="hidden"/>
          <w:b/>
          <w:szCs w:val="24"/>
          <w:highlight w:val="green"/>
          <w:u w:val="single"/>
        </w:rPr>
        <w:t>intersocietal interaction</w:t>
      </w:r>
      <w:r w:rsidRPr="00223F8F">
        <w:rPr>
          <w:rStyle w:val="hidden"/>
          <w:b/>
          <w:szCs w:val="24"/>
          <w:u w:val="single"/>
        </w:rPr>
        <w:t>.</w:t>
      </w:r>
      <w:r>
        <w:rPr>
          <w:rStyle w:val="hidden"/>
          <w:b/>
          <w:szCs w:val="24"/>
          <w:u w:val="single"/>
        </w:rPr>
        <w:t xml:space="preserve"> </w:t>
      </w:r>
    </w:p>
    <w:p w14:paraId="6C383603" w14:textId="77777777" w:rsidR="00682F0F" w:rsidRPr="009D6807" w:rsidRDefault="00682F0F" w:rsidP="00682F0F">
      <w:pPr>
        <w:rPr>
          <w:sz w:val="12"/>
        </w:rPr>
      </w:pPr>
    </w:p>
    <w:p w14:paraId="437D053B" w14:textId="77777777" w:rsidR="00682F0F" w:rsidRDefault="00682F0F" w:rsidP="00682F0F">
      <w:pPr>
        <w:pStyle w:val="Heading4"/>
      </w:pPr>
      <w:r>
        <w:t>Rights discourse enforces a hetero-patriarchal, masculine way of thinking – turns the aff</w:t>
      </w:r>
    </w:p>
    <w:p w14:paraId="2E3E70E4" w14:textId="77777777" w:rsidR="00682F0F" w:rsidRDefault="00682F0F" w:rsidP="00682F0F">
      <w:r w:rsidRPr="007942E9">
        <w:rPr>
          <w:rStyle w:val="Style13ptBold"/>
        </w:rPr>
        <w:t>Harel 3</w:t>
      </w:r>
      <w:r>
        <w:t xml:space="preserve"> (Alon Harel, THEORIES OF RIGHTS, forthcoming in BLACKWELL GUIDE TO THE PHILOSOPHY OF LAW AND LEGAL THEORY, Martin P. Golding &amp; William A. Edmundson, eds., 2003)</w:t>
      </w:r>
    </w:p>
    <w:p w14:paraId="2F56102F" w14:textId="5B142A5A" w:rsidR="00682F0F" w:rsidRPr="00682F0F" w:rsidRDefault="00682F0F" w:rsidP="00682F0F">
      <w:pPr>
        <w:rPr>
          <w:sz w:val="16"/>
        </w:rPr>
      </w:pPr>
      <w:r>
        <w:t xml:space="preserve">Recently these accusations have shifted emphasis and focused on the claim that </w:t>
      </w:r>
      <w:r w:rsidRPr="007942E9">
        <w:rPr>
          <w:rStyle w:val="StyleUnderline"/>
          <w:highlight w:val="cyan"/>
        </w:rPr>
        <w:t xml:space="preserve">the </w:t>
      </w:r>
      <w:r w:rsidRPr="007942E9">
        <w:rPr>
          <w:rStyle w:val="Emphasis"/>
          <w:highlight w:val="cyan"/>
        </w:rPr>
        <w:t>discourse of rights</w:t>
      </w:r>
      <w:r w:rsidRPr="007942E9">
        <w:rPr>
          <w:rStyle w:val="StyleUnderline"/>
          <w:highlight w:val="cyan"/>
        </w:rPr>
        <w:t xml:space="preserve"> is inherently </w:t>
      </w:r>
      <w:r w:rsidRPr="007942E9">
        <w:rPr>
          <w:rStyle w:val="Emphasis"/>
          <w:highlight w:val="cyan"/>
        </w:rPr>
        <w:t>sectarian</w:t>
      </w:r>
      <w:r>
        <w:t xml:space="preserve">, i.e., </w:t>
      </w:r>
      <w:r w:rsidRPr="007942E9">
        <w:rPr>
          <w:rStyle w:val="StyleUnderline"/>
          <w:highlight w:val="cyan"/>
        </w:rPr>
        <w:t xml:space="preserve">it reflects a </w:t>
      </w:r>
      <w:r w:rsidRPr="007942E9">
        <w:rPr>
          <w:rStyle w:val="Emphasis"/>
          <w:highlight w:val="cyan"/>
        </w:rPr>
        <w:t>masculine</w:t>
      </w:r>
      <w:r w:rsidRPr="007942E9">
        <w:rPr>
          <w:rStyle w:val="StyleUnderline"/>
          <w:highlight w:val="cyan"/>
        </w:rPr>
        <w:t xml:space="preserve"> or </w:t>
      </w:r>
      <w:r w:rsidRPr="007942E9">
        <w:rPr>
          <w:rStyle w:val="Emphasis"/>
          <w:highlight w:val="cyan"/>
        </w:rPr>
        <w:t>Eurocentric mode of reasoning</w:t>
      </w:r>
      <w:r>
        <w:t xml:space="preserve">. Feminist </w:t>
      </w:r>
      <w:r w:rsidRPr="007942E9">
        <w:rPr>
          <w:rStyle w:val="StyleUnderline"/>
          <w:highlight w:val="cyan"/>
        </w:rPr>
        <w:t>scholars have argued that women should think in terms of personal relationship</w:t>
      </w:r>
      <w:r>
        <w:t xml:space="preserve"> rather than in terms of rights. </w:t>
      </w:r>
      <w:r w:rsidRPr="00EF2291">
        <w:rPr>
          <w:rStyle w:val="StyleUnderline"/>
          <w:highlight w:val="cyan"/>
        </w:rPr>
        <w:t xml:space="preserve">Thinking in terms of rights evokes a picture of </w:t>
      </w:r>
      <w:r w:rsidRPr="00EF2291">
        <w:rPr>
          <w:rStyle w:val="Emphasis"/>
          <w:highlight w:val="cyan"/>
        </w:rPr>
        <w:t>individuals</w:t>
      </w:r>
      <w:r w:rsidRPr="00EF2291">
        <w:rPr>
          <w:rStyle w:val="StyleUnderline"/>
          <w:highlight w:val="cyan"/>
        </w:rPr>
        <w:t xml:space="preserve"> as </w:t>
      </w:r>
      <w:r w:rsidRPr="00EF2291">
        <w:rPr>
          <w:rStyle w:val="Emphasis"/>
          <w:highlight w:val="cyan"/>
        </w:rPr>
        <w:t>egoistic</w:t>
      </w:r>
      <w:r w:rsidRPr="00EF2291">
        <w:rPr>
          <w:rStyle w:val="StyleUnderline"/>
          <w:highlight w:val="cyan"/>
        </w:rPr>
        <w:t xml:space="preserve"> and </w:t>
      </w:r>
      <w:r w:rsidRPr="00EF2291">
        <w:rPr>
          <w:rStyle w:val="Emphasis"/>
          <w:highlight w:val="cyan"/>
        </w:rPr>
        <w:t>asocial</w:t>
      </w:r>
      <w:r w:rsidRPr="00EF2291">
        <w:rPr>
          <w:rStyle w:val="StyleUnderline"/>
          <w:highlight w:val="cyan"/>
        </w:rPr>
        <w:t xml:space="preserve">, which reflects a </w:t>
      </w:r>
      <w:r w:rsidRPr="00EF2291">
        <w:rPr>
          <w:rStyle w:val="Emphasis"/>
          <w:highlight w:val="cyan"/>
        </w:rPr>
        <w:t>male way</w:t>
      </w:r>
      <w:r w:rsidRPr="00EF2291">
        <w:rPr>
          <w:rStyle w:val="StyleUnderline"/>
          <w:highlight w:val="cyan"/>
        </w:rPr>
        <w:t xml:space="preserve"> of thinking</w:t>
      </w:r>
      <w:r>
        <w:t xml:space="preserve"> (Hardwig 1990, 61). Other scholars have accused rights of being a Western concept that does not leave sufficient room for the diversity of human cultures (Panikkar 1982). In contrast, other cultures put greater emphasis on duties as part of the moral order, perceive differently the relations between the individual and the society or community, or even deny the separability of individuals. The most extreme advocates of this view have described </w:t>
      </w:r>
      <w:r w:rsidRPr="00042E4D">
        <w:rPr>
          <w:rStyle w:val="StyleUnderline"/>
          <w:highlight w:val="cyan"/>
        </w:rPr>
        <w:t>rights</w:t>
      </w:r>
      <w:r>
        <w:t xml:space="preserve"> and, in particular, human rights as </w:t>
      </w:r>
      <w:r w:rsidRPr="00042E4D">
        <w:rPr>
          <w:rStyle w:val="StyleUnderline"/>
          <w:highlight w:val="cyan"/>
        </w:rPr>
        <w:t xml:space="preserve">a form of </w:t>
      </w:r>
      <w:r w:rsidRPr="00042E4D">
        <w:rPr>
          <w:rStyle w:val="Emphasis"/>
          <w:highlight w:val="cyan"/>
        </w:rPr>
        <w:t>cultural imperialism</w:t>
      </w:r>
      <w:r w:rsidRPr="00042E4D">
        <w:rPr>
          <w:rStyle w:val="StyleUnderline"/>
          <w:highlight w:val="cyan"/>
        </w:rPr>
        <w:t xml:space="preserve"> or even as a </w:t>
      </w:r>
      <w:r w:rsidRPr="00042E4D">
        <w:rPr>
          <w:rStyle w:val="Emphasis"/>
          <w:highlight w:val="cyan"/>
        </w:rPr>
        <w:t>western conspiracy</w:t>
      </w:r>
      <w:r>
        <w:t xml:space="preserve"> (Te′son, 1985, 894- 85) or as irrelevant, meaningless or inapplicable to non-western societies (Polis, Adamantia and Scwab, 1979, 9, 13).</w:t>
      </w:r>
    </w:p>
    <w:sectPr w:rsidR="00682F0F" w:rsidRPr="00682F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44C58" w14:textId="77777777" w:rsidR="00A20AF3" w:rsidRDefault="00A20AF3" w:rsidP="00066D2C">
      <w:pPr>
        <w:spacing w:after="0" w:line="240" w:lineRule="auto"/>
      </w:pPr>
      <w:r>
        <w:separator/>
      </w:r>
    </w:p>
  </w:endnote>
  <w:endnote w:type="continuationSeparator" w:id="0">
    <w:p w14:paraId="1FA893EB" w14:textId="77777777" w:rsidR="00A20AF3" w:rsidRDefault="00A20AF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3A52D" w14:textId="77777777" w:rsidR="00A20AF3" w:rsidRDefault="00A20AF3" w:rsidP="00066D2C">
      <w:pPr>
        <w:spacing w:after="0" w:line="240" w:lineRule="auto"/>
      </w:pPr>
      <w:r>
        <w:separator/>
      </w:r>
    </w:p>
  </w:footnote>
  <w:footnote w:type="continuationSeparator" w:id="0">
    <w:p w14:paraId="07B1DABC" w14:textId="77777777" w:rsidR="00A20AF3" w:rsidRDefault="00A20AF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DE11AE"/>
    <w:multiLevelType w:val="hybridMultilevel"/>
    <w:tmpl w:val="721C0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25947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767BA"/>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A8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444"/>
    <w:rsid w:val="005525AE"/>
    <w:rsid w:val="005546C5"/>
    <w:rsid w:val="005558FC"/>
    <w:rsid w:val="00557B59"/>
    <w:rsid w:val="00564672"/>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0F0F"/>
    <w:rsid w:val="006633F4"/>
    <w:rsid w:val="0066638E"/>
    <w:rsid w:val="00666CC0"/>
    <w:rsid w:val="00673C22"/>
    <w:rsid w:val="0067482D"/>
    <w:rsid w:val="0067732F"/>
    <w:rsid w:val="00681007"/>
    <w:rsid w:val="0068122B"/>
    <w:rsid w:val="00681DD9"/>
    <w:rsid w:val="00682252"/>
    <w:rsid w:val="00682F0F"/>
    <w:rsid w:val="00682F5C"/>
    <w:rsid w:val="00687555"/>
    <w:rsid w:val="00690E39"/>
    <w:rsid w:val="00691FF9"/>
    <w:rsid w:val="0069285F"/>
    <w:rsid w:val="0069752C"/>
    <w:rsid w:val="006A0DE5"/>
    <w:rsid w:val="006A0F5C"/>
    <w:rsid w:val="006A3677"/>
    <w:rsid w:val="006A5B27"/>
    <w:rsid w:val="006B1653"/>
    <w:rsid w:val="006B4E4E"/>
    <w:rsid w:val="006B5952"/>
    <w:rsid w:val="006B5F95"/>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C43"/>
    <w:rsid w:val="009F34CC"/>
    <w:rsid w:val="009F3C4D"/>
    <w:rsid w:val="009F479E"/>
    <w:rsid w:val="009F66D9"/>
    <w:rsid w:val="00A035A3"/>
    <w:rsid w:val="00A1128F"/>
    <w:rsid w:val="00A16440"/>
    <w:rsid w:val="00A169AC"/>
    <w:rsid w:val="00A20AF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73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7BA"/>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14B"/>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3AB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94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707072"/>
  <w15:chartTrackingRefBased/>
  <w15:docId w15:val="{78531185-9836-3646-97ED-E12B752E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7BA"/>
    <w:rPr>
      <w:rFonts w:ascii="Calibri" w:hAnsi="Calibri" w:cs="Calibri"/>
    </w:rPr>
  </w:style>
  <w:style w:type="paragraph" w:styleId="Heading1">
    <w:name w:val="heading 1"/>
    <w:aliases w:val="Pocket"/>
    <w:basedOn w:val="Normal"/>
    <w:next w:val="Normal"/>
    <w:link w:val="Heading1Char"/>
    <w:qFormat/>
    <w:rsid w:val="00B767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7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67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T"/>
    <w:basedOn w:val="Normal"/>
    <w:next w:val="Normal"/>
    <w:link w:val="Heading4Char"/>
    <w:uiPriority w:val="3"/>
    <w:qFormat/>
    <w:rsid w:val="00B767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7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67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7BA"/>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B767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67BA"/>
    <w:rPr>
      <w:color w:val="auto"/>
      <w:u w:val="none"/>
    </w:rPr>
  </w:style>
  <w:style w:type="character" w:customStyle="1" w:styleId="Heading1Char">
    <w:name w:val="Heading 1 Char"/>
    <w:aliases w:val="Pocket Char"/>
    <w:basedOn w:val="DefaultParagraphFont"/>
    <w:link w:val="Heading1"/>
    <w:rsid w:val="00B767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67B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67B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3"/>
    <w:rsid w:val="00B767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67BA"/>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B767BA"/>
    <w:rPr>
      <w:b w:val="0"/>
      <w:sz w:val="22"/>
      <w:u w:val="single"/>
    </w:rPr>
  </w:style>
  <w:style w:type="character" w:styleId="Strong">
    <w:name w:val="Strong"/>
    <w:basedOn w:val="DefaultParagraphFont"/>
    <w:uiPriority w:val="22"/>
    <w:semiHidden/>
    <w:qFormat/>
    <w:rsid w:val="00B767BA"/>
    <w:rPr>
      <w:b/>
      <w:bCs/>
    </w:rPr>
  </w:style>
  <w:style w:type="character" w:styleId="BookTitle">
    <w:name w:val="Book Title"/>
    <w:basedOn w:val="DefaultParagraphFont"/>
    <w:uiPriority w:val="33"/>
    <w:semiHidden/>
    <w:qFormat/>
    <w:rsid w:val="00B767BA"/>
    <w:rPr>
      <w:b/>
      <w:bCs/>
      <w:i/>
      <w:iCs/>
      <w:spacing w:val="5"/>
    </w:rPr>
  </w:style>
  <w:style w:type="character" w:customStyle="1" w:styleId="Heading5Char">
    <w:name w:val="Heading 5 Char"/>
    <w:basedOn w:val="DefaultParagraphFont"/>
    <w:link w:val="Heading5"/>
    <w:uiPriority w:val="9"/>
    <w:semiHidden/>
    <w:rsid w:val="00B767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7BA"/>
  </w:style>
  <w:style w:type="paragraph" w:styleId="Header">
    <w:name w:val="header"/>
    <w:basedOn w:val="Normal"/>
    <w:link w:val="HeaderChar"/>
    <w:uiPriority w:val="99"/>
    <w:semiHidden/>
    <w:rsid w:val="00B767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67BA"/>
    <w:rPr>
      <w:rFonts w:ascii="Calibri" w:hAnsi="Calibri" w:cs="Calibri"/>
    </w:rPr>
  </w:style>
  <w:style w:type="paragraph" w:styleId="Footer">
    <w:name w:val="footer"/>
    <w:basedOn w:val="Normal"/>
    <w:link w:val="FooterChar"/>
    <w:uiPriority w:val="99"/>
    <w:semiHidden/>
    <w:rsid w:val="00B767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67BA"/>
    <w:rPr>
      <w:rFonts w:ascii="Calibri" w:hAnsi="Calibri" w:cs="Calibri"/>
    </w:rPr>
  </w:style>
  <w:style w:type="paragraph" w:styleId="BodyText">
    <w:name w:val="Body Text"/>
    <w:basedOn w:val="Normal"/>
    <w:link w:val="BodyTextChar"/>
    <w:uiPriority w:val="99"/>
    <w:semiHidden/>
    <w:unhideWhenUsed/>
    <w:rsid w:val="00B767BA"/>
    <w:pPr>
      <w:spacing w:after="120"/>
    </w:pPr>
  </w:style>
  <w:style w:type="character" w:customStyle="1" w:styleId="BodyTextChar">
    <w:name w:val="Body Text Char"/>
    <w:basedOn w:val="DefaultParagraphFont"/>
    <w:link w:val="BodyText"/>
    <w:uiPriority w:val="99"/>
    <w:semiHidden/>
    <w:rsid w:val="00B767BA"/>
    <w:rPr>
      <w:rFonts w:ascii="Calibri" w:hAnsi="Calibri" w:cs="Calibri"/>
    </w:rPr>
  </w:style>
  <w:style w:type="paragraph" w:styleId="NoSpacing">
    <w:name w:val="No Spacing"/>
    <w:aliases w:val="Small Text,Card Format,Note Level 2,No Spacing111112,No Spacing31,No Spacing22,No Spacing3,No Spacing1,Tag and Cite,No Spacing41,Tag and Ci,card,Very Small Text,DDI Tag,Tag Title,No Spacing6,No Spacing8,No Spacing11211,Note Level 21,Tag1"/>
    <w:link w:val="NoSpacingChar"/>
    <w:uiPriority w:val="99"/>
    <w:unhideWhenUsed/>
    <w:qFormat/>
    <w:rsid w:val="00B767BA"/>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No Spacing41 Char1,Tag and Ci Char1,card Char1,Very Small Text Char"/>
    <w:basedOn w:val="DefaultParagraphFont"/>
    <w:link w:val="NoSpacing"/>
    <w:uiPriority w:val="99"/>
    <w:rsid w:val="00B767BA"/>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B767BA"/>
    <w:rPr>
      <w:color w:val="0563C1" w:themeColor="hyperlink"/>
      <w:u w:val="single"/>
    </w:rPr>
  </w:style>
  <w:style w:type="character" w:styleId="UnresolvedMention">
    <w:name w:val="Unresolved Mention"/>
    <w:basedOn w:val="DefaultParagraphFont"/>
    <w:uiPriority w:val="99"/>
    <w:semiHidden/>
    <w:unhideWhenUsed/>
    <w:rsid w:val="00B767BA"/>
    <w:rPr>
      <w:color w:val="605E5C"/>
      <w:shd w:val="clear" w:color="auto" w:fill="E1DFDD"/>
    </w:rPr>
  </w:style>
  <w:style w:type="paragraph" w:customStyle="1" w:styleId="Emphasis1">
    <w:name w:val="Emphasis1"/>
    <w:basedOn w:val="Normal"/>
    <w:link w:val="Emphasis"/>
    <w:autoRedefine/>
    <w:uiPriority w:val="8"/>
    <w:qFormat/>
    <w:rsid w:val="0055244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8"/>
    <w:qFormat/>
    <w:rsid w:val="004E6A81"/>
    <w:pPr>
      <w:widowControl w:val="0"/>
      <w:ind w:left="720"/>
      <w:jc w:val="both"/>
    </w:pPr>
    <w:rPr>
      <w:b/>
      <w:iCs/>
      <w:u w:val="single"/>
    </w:rPr>
  </w:style>
  <w:style w:type="character" w:customStyle="1" w:styleId="hit">
    <w:name w:val="hit"/>
    <w:rsid w:val="00682F0F"/>
  </w:style>
  <w:style w:type="character" w:customStyle="1" w:styleId="hidden">
    <w:name w:val="hidden"/>
    <w:rsid w:val="00682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36</Pages>
  <Words>26778</Words>
  <Characters>152639</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10</cp:revision>
  <dcterms:created xsi:type="dcterms:W3CDTF">2025-09-07T15:52:00Z</dcterms:created>
  <dcterms:modified xsi:type="dcterms:W3CDTF">2025-09-07T15:59:00Z</dcterms:modified>
</cp:coreProperties>
</file>