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3F2D" w14:textId="77777777" w:rsidR="00CE45AE" w:rsidRDefault="00CE45AE" w:rsidP="00CE45AE">
      <w:pPr>
        <w:pStyle w:val="Heading2"/>
      </w:pPr>
      <w:r>
        <w:t>OFF</w:t>
      </w:r>
    </w:p>
    <w:p w14:paraId="4F1B557F" w14:textId="77777777" w:rsidR="00CE45AE" w:rsidRDefault="00CE45AE" w:rsidP="00CE45AE"/>
    <w:p w14:paraId="66ABD329" w14:textId="77777777" w:rsidR="00CE45AE" w:rsidRPr="00305204" w:rsidRDefault="00CE45AE" w:rsidP="00CE45AE">
      <w:pPr>
        <w:pStyle w:val="Heading4"/>
      </w:pPr>
      <w:r>
        <w:t xml:space="preserve">State driven labor rights protections facilitate class domination and depoliticization of the proletariat. This cements existential capital accumulation and fascism </w:t>
      </w:r>
    </w:p>
    <w:p w14:paraId="68D0A68E" w14:textId="77777777" w:rsidR="00CE45AE" w:rsidRPr="005D3786" w:rsidRDefault="00CE45AE" w:rsidP="00CE45AE">
      <w:r w:rsidRPr="00305204">
        <w:rPr>
          <w:rStyle w:val="Style13ptBold"/>
        </w:rPr>
        <w:t>Orihuela 25</w:t>
      </w:r>
      <w:r>
        <w:t xml:space="preserve"> (Antonio Orihuela – PhD in History, University of Seville. “The cement of ideology. Facing the nihilism of the society of the spectacle.” </w:t>
      </w:r>
      <w:r w:rsidRPr="005D3786">
        <w:rPr>
          <w:i/>
          <w:iCs/>
        </w:rPr>
        <w:t xml:space="preserve">Revista Internacional de </w:t>
      </w:r>
      <w:proofErr w:type="spellStart"/>
      <w:r w:rsidRPr="005D3786">
        <w:rPr>
          <w:i/>
          <w:iCs/>
        </w:rPr>
        <w:t>Educación</w:t>
      </w:r>
      <w:proofErr w:type="spellEnd"/>
      <w:r w:rsidRPr="005D3786">
        <w:rPr>
          <w:i/>
          <w:iCs/>
        </w:rPr>
        <w:t xml:space="preserve"> y </w:t>
      </w:r>
      <w:proofErr w:type="spellStart"/>
      <w:r w:rsidRPr="005D3786">
        <w:rPr>
          <w:i/>
          <w:iCs/>
        </w:rPr>
        <w:t>Análisis</w:t>
      </w:r>
      <w:proofErr w:type="spellEnd"/>
      <w:r w:rsidRPr="005D3786">
        <w:rPr>
          <w:i/>
          <w:iCs/>
        </w:rPr>
        <w:t xml:space="preserve"> Social </w:t>
      </w:r>
      <w:proofErr w:type="spellStart"/>
      <w:r w:rsidRPr="005D3786">
        <w:rPr>
          <w:i/>
          <w:iCs/>
        </w:rPr>
        <w:t>Crítico</w:t>
      </w:r>
      <w:proofErr w:type="spellEnd"/>
      <w:r>
        <w:t>, Vol. 3, No. 1 (2025), Accessed 7/29/25, #SpreadingPawsitivity</w:t>
      </w:r>
      <w:r>
        <w:rPr>
          <w:rFonts w:ascii="Segoe UI Emoji" w:hAnsi="Segoe UI Emoji" w:cs="Segoe UI Emoji"/>
        </w:rPr>
        <w:t>🐯</w:t>
      </w:r>
      <w:r>
        <w:t xml:space="preserve">) </w:t>
      </w:r>
    </w:p>
    <w:p w14:paraId="27928D8C" w14:textId="77777777" w:rsidR="00CE45AE" w:rsidRPr="007959AE" w:rsidRDefault="00CE45AE" w:rsidP="00CE45AE">
      <w:pPr>
        <w:rPr>
          <w:sz w:val="16"/>
        </w:rPr>
      </w:pPr>
      <w:r w:rsidRPr="007959AE">
        <w:rPr>
          <w:sz w:val="16"/>
        </w:rPr>
        <w:t xml:space="preserve">Hitler won the war. State socialism did not die with the fall of the Berlin Wall (Cruz, 2019). Both are historical experiments -extreme </w:t>
      </w:r>
      <w:r w:rsidRPr="001077DE">
        <w:rPr>
          <w:rStyle w:val="StyleUnderline"/>
        </w:rPr>
        <w:t>variants of capitalism</w:t>
      </w:r>
      <w:r w:rsidRPr="007959AE">
        <w:rPr>
          <w:sz w:val="16"/>
        </w:rPr>
        <w:t xml:space="preserve"> in its evolutionary path- mutations through which economic and social systems tested their means of reproduction. The outcomes </w:t>
      </w:r>
      <w:r w:rsidRPr="001077DE">
        <w:rPr>
          <w:rStyle w:val="StyleUnderline"/>
        </w:rPr>
        <w:t xml:space="preserve">have been assimilated into </w:t>
      </w:r>
      <w:r w:rsidRPr="00F60F9C">
        <w:rPr>
          <w:rStyle w:val="StyleUnderline"/>
          <w:highlight w:val="cyan"/>
        </w:rPr>
        <w:t>capitalism’s current form</w:t>
      </w:r>
      <w:r w:rsidRPr="001077DE">
        <w:rPr>
          <w:rStyle w:val="StyleUnderline"/>
        </w:rPr>
        <w:t>.</w:t>
      </w:r>
      <w:r w:rsidRPr="007959AE">
        <w:rPr>
          <w:sz w:val="16"/>
        </w:rPr>
        <w:t xml:space="preserve"> Total war economies proved absurd when extended across the planet, but highly profitable when restricted to two and a half continents —and so it was done. </w:t>
      </w:r>
      <w:proofErr w:type="spellStart"/>
      <w:r w:rsidRPr="007959AE">
        <w:rPr>
          <w:sz w:val="16"/>
        </w:rPr>
        <w:t>Centralised</w:t>
      </w:r>
      <w:proofErr w:type="spellEnd"/>
      <w:r w:rsidRPr="007959AE">
        <w:rPr>
          <w:sz w:val="16"/>
        </w:rPr>
        <w:t xml:space="preserve">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3C4D0648" w14:textId="77777777" w:rsidR="00CE45AE" w:rsidRPr="007959AE" w:rsidRDefault="00CE45AE" w:rsidP="00CE45AE">
      <w:pPr>
        <w:rPr>
          <w:sz w:val="16"/>
        </w:rPr>
      </w:pPr>
      <w:r w:rsidRPr="007959AE">
        <w:rPr>
          <w:sz w:val="16"/>
        </w:rPr>
        <w:t xml:space="preserve">The </w:t>
      </w:r>
      <w:r w:rsidRPr="001077DE">
        <w:rPr>
          <w:rStyle w:val="StyleUnderline"/>
        </w:rPr>
        <w:t xml:space="preserve">same </w:t>
      </w:r>
      <w:r w:rsidRPr="00F60F9C">
        <w:rPr>
          <w:rStyle w:val="StyleUnderline"/>
          <w:highlight w:val="cyan"/>
        </w:rPr>
        <w:t xml:space="preserve">has occurred with </w:t>
      </w:r>
      <w:r w:rsidRPr="00A739A8">
        <w:rPr>
          <w:rStyle w:val="StyleUnderline"/>
        </w:rPr>
        <w:t xml:space="preserve">the functions of </w:t>
      </w:r>
      <w:r w:rsidRPr="00F60F9C">
        <w:rPr>
          <w:rStyle w:val="StyleUnderline"/>
          <w:highlight w:val="cyan"/>
        </w:rPr>
        <w:t>social control and</w:t>
      </w:r>
      <w:r w:rsidRPr="007959AE">
        <w:rPr>
          <w:sz w:val="16"/>
        </w:rPr>
        <w:t xml:space="preserve"> the </w:t>
      </w:r>
      <w:r w:rsidRPr="00F60F9C">
        <w:rPr>
          <w:rStyle w:val="StyleUnderline"/>
          <w:highlight w:val="cyan"/>
        </w:rPr>
        <w:t>containment of revolt</w:t>
      </w:r>
      <w:r w:rsidRPr="001077DE">
        <w:rPr>
          <w:rStyle w:val="StyleUnderline"/>
        </w:rPr>
        <w:t xml:space="preserve">, all </w:t>
      </w:r>
      <w:r w:rsidRPr="00A739A8">
        <w:rPr>
          <w:rStyle w:val="StyleUnderline"/>
        </w:rPr>
        <w:t>in the name of</w:t>
      </w:r>
      <w:r w:rsidRPr="001077DE">
        <w:rPr>
          <w:rStyle w:val="StyleUnderline"/>
        </w:rPr>
        <w:t xml:space="preserve"> private </w:t>
      </w:r>
      <w:r w:rsidRPr="00A739A8">
        <w:rPr>
          <w:rStyle w:val="StyleUnderline"/>
        </w:rPr>
        <w:t>property, and</w:t>
      </w:r>
      <w:r w:rsidRPr="00B823EB">
        <w:rPr>
          <w:rStyle w:val="StyleUnderline"/>
        </w:rPr>
        <w:t xml:space="preserve"> with the role of “</w:t>
      </w:r>
      <w:r w:rsidRPr="00F60F9C">
        <w:rPr>
          <w:rStyle w:val="StyleUnderline"/>
          <w:highlight w:val="cyan"/>
        </w:rPr>
        <w:t>correcting</w:t>
      </w:r>
      <w:r w:rsidRPr="00B823EB">
        <w:rPr>
          <w:rStyle w:val="StyleUnderline"/>
        </w:rPr>
        <w:t>” the voracity of speculative capital</w:t>
      </w:r>
      <w:r w:rsidRPr="007959AE">
        <w:rPr>
          <w:sz w:val="16"/>
        </w:rPr>
        <w:t xml:space="preserve"> —</w:t>
      </w:r>
      <w:r w:rsidRPr="00B823EB">
        <w:rPr>
          <w:rStyle w:val="StyleUnderline"/>
        </w:rPr>
        <w:t xml:space="preserve">ever ready to inject liquidity when </w:t>
      </w:r>
      <w:r w:rsidRPr="00F60F9C">
        <w:rPr>
          <w:rStyle w:val="StyleUnderline"/>
          <w:highlight w:val="cyan"/>
        </w:rPr>
        <w:t xml:space="preserve">the deregulated financial market </w:t>
      </w:r>
      <w:r w:rsidRPr="00B823EB">
        <w:rPr>
          <w:rStyle w:val="StyleUnderline"/>
        </w:rPr>
        <w:t>collapses</w:t>
      </w:r>
      <w:r w:rsidRPr="00F60F9C">
        <w:rPr>
          <w:rStyle w:val="StyleUnderline"/>
          <w:highlight w:val="cyan"/>
        </w:rPr>
        <w:t xml:space="preserve"> under its own unchecked speculation</w:t>
      </w:r>
      <w:r w:rsidRPr="00B823EB">
        <w:rPr>
          <w:rStyle w:val="StyleUnderline"/>
        </w:rPr>
        <w:t>.</w:t>
      </w:r>
      <w:r w:rsidRPr="007959AE">
        <w:rPr>
          <w:sz w:val="16"/>
        </w:rPr>
        <w:t xml:space="preserve"> Remnants of those structures of statist, interventionist, and vigilant </w:t>
      </w:r>
      <w:proofErr w:type="spellStart"/>
      <w:r w:rsidRPr="007959AE">
        <w:rPr>
          <w:sz w:val="16"/>
        </w:rPr>
        <w:t>marxism</w:t>
      </w:r>
      <w:proofErr w:type="spellEnd"/>
      <w:r w:rsidRPr="007959AE">
        <w:rPr>
          <w:sz w:val="16"/>
        </w:rPr>
        <w:t>, upon which today many more things rest apart from the discourse of our most savage ultra-liberals.</w:t>
      </w:r>
    </w:p>
    <w:p w14:paraId="71F6CA80" w14:textId="77777777" w:rsidR="00CE45AE" w:rsidRPr="007959AE" w:rsidRDefault="00CE45AE" w:rsidP="00CE45AE">
      <w:pPr>
        <w:rPr>
          <w:sz w:val="16"/>
        </w:rPr>
      </w:pPr>
      <w:r w:rsidRPr="00F60F9C">
        <w:rPr>
          <w:rStyle w:val="StyleUnderline"/>
          <w:highlight w:val="cyan"/>
        </w:rPr>
        <w:t>Capitalism</w:t>
      </w:r>
      <w:r w:rsidRPr="00B823EB">
        <w:rPr>
          <w:rStyle w:val="StyleUnderline"/>
        </w:rPr>
        <w:t xml:space="preserve"> is very much alive</w:t>
      </w:r>
      <w:r w:rsidRPr="007959AE">
        <w:rPr>
          <w:sz w:val="16"/>
        </w:rPr>
        <w:t>…</w:t>
      </w:r>
    </w:p>
    <w:p w14:paraId="23C3823E" w14:textId="77777777" w:rsidR="00CE45AE" w:rsidRPr="007959AE" w:rsidRDefault="00CE45AE" w:rsidP="00CE45AE">
      <w:pPr>
        <w:rPr>
          <w:sz w:val="16"/>
        </w:rPr>
      </w:pPr>
      <w:r w:rsidRPr="007959AE">
        <w:rPr>
          <w:sz w:val="16"/>
        </w:rPr>
        <w:t xml:space="preserve">If capitalism enjoys ironclad health -despite its periodic collapses into deep crises from which it must be rescued from bankruptcy and ruin- it is thanks to the transfers and </w:t>
      </w:r>
      <w:proofErr w:type="spellStart"/>
      <w:r w:rsidRPr="007959AE">
        <w:rPr>
          <w:sz w:val="16"/>
        </w:rPr>
        <w:t>recapitalisations</w:t>
      </w:r>
      <w:proofErr w:type="spellEnd"/>
      <w:r w:rsidRPr="007959AE">
        <w:rPr>
          <w:sz w:val="16"/>
        </w:rPr>
        <w:t xml:space="preserve"> carried out by that infamous institution known as the state, which neoliberals claim to despise. The </w:t>
      </w:r>
      <w:r w:rsidRPr="00F60F9C">
        <w:rPr>
          <w:rStyle w:val="StyleUnderline"/>
          <w:highlight w:val="cyan"/>
        </w:rPr>
        <w:t>success</w:t>
      </w:r>
      <w:r w:rsidRPr="007959AE">
        <w:rPr>
          <w:sz w:val="16"/>
        </w:rPr>
        <w:t xml:space="preserve"> of capitalism </w:t>
      </w:r>
      <w:r w:rsidRPr="00F60F9C">
        <w:rPr>
          <w:rStyle w:val="StyleUnderline"/>
          <w:highlight w:val="cyan"/>
        </w:rPr>
        <w:t>lies</w:t>
      </w:r>
      <w:r w:rsidRPr="00B823EB">
        <w:rPr>
          <w:rStyle w:val="StyleUnderline"/>
        </w:rPr>
        <w:t xml:space="preserve"> not </w:t>
      </w:r>
      <w:r w:rsidRPr="00F60F9C">
        <w:rPr>
          <w:rStyle w:val="StyleUnderline"/>
          <w:highlight w:val="cyan"/>
        </w:rPr>
        <w:t>in</w:t>
      </w:r>
      <w:r w:rsidRPr="007959AE">
        <w:rPr>
          <w:sz w:val="16"/>
        </w:rPr>
        <w:t xml:space="preserve"> its </w:t>
      </w:r>
      <w:r w:rsidRPr="00B823EB">
        <w:rPr>
          <w:rStyle w:val="StyleUnderline"/>
        </w:rPr>
        <w:t xml:space="preserve">economic essence but in </w:t>
      </w:r>
      <w:r w:rsidRPr="00F60F9C">
        <w:rPr>
          <w:rStyle w:val="StyleUnderline"/>
          <w:highlight w:val="cyan"/>
        </w:rPr>
        <w:t>state intervention</w:t>
      </w:r>
      <w:r w:rsidRPr="00B823EB">
        <w:rPr>
          <w:rStyle w:val="StyleUnderline"/>
        </w:rPr>
        <w:t xml:space="preserve">; without it, capitalism would have disappeared long ago. </w:t>
      </w:r>
      <w:r w:rsidRPr="007959AE">
        <w:rPr>
          <w:sz w:val="16"/>
        </w:rPr>
        <w:t xml:space="preserve">During the most recent crisis, </w:t>
      </w:r>
      <w:r w:rsidRPr="00F60F9C">
        <w:rPr>
          <w:rStyle w:val="StyleUnderline"/>
          <w:highlight w:val="cyan"/>
        </w:rPr>
        <w:t>states transferred trillions</w:t>
      </w:r>
      <w:r w:rsidRPr="007959AE">
        <w:rPr>
          <w:sz w:val="16"/>
        </w:rPr>
        <w:t xml:space="preserve"> of dollars </w:t>
      </w:r>
      <w:r w:rsidRPr="00B823EB">
        <w:rPr>
          <w:rStyle w:val="StyleUnderline"/>
        </w:rPr>
        <w:t xml:space="preserve">not only to support the speculative financial sector but also </w:t>
      </w:r>
      <w:r w:rsidRPr="00F60F9C">
        <w:rPr>
          <w:rStyle w:val="StyleUnderline"/>
          <w:highlight w:val="cyan"/>
        </w:rPr>
        <w:t>to sustain</w:t>
      </w:r>
      <w:r w:rsidRPr="00B823EB">
        <w:rPr>
          <w:rStyle w:val="StyleUnderline"/>
        </w:rPr>
        <w:t xml:space="preserve"> other </w:t>
      </w:r>
      <w:r w:rsidRPr="00F60F9C">
        <w:rPr>
          <w:rStyle w:val="StyleUnderline"/>
          <w:highlight w:val="cyan"/>
        </w:rPr>
        <w:t>productive sectors</w:t>
      </w:r>
      <w:r w:rsidRPr="007959AE">
        <w:rPr>
          <w:sz w:val="16"/>
        </w:rPr>
        <w:t xml:space="preserve"> (automotive, transport, construction, etc.) </w:t>
      </w:r>
      <w:r w:rsidRPr="00F60F9C">
        <w:rPr>
          <w:rStyle w:val="StyleUnderline"/>
          <w:highlight w:val="cyan"/>
        </w:rPr>
        <w:t>and those that reproduce the status quo</w:t>
      </w:r>
      <w:r w:rsidRPr="00B823EB">
        <w:rPr>
          <w:rStyle w:val="StyleUnderline"/>
        </w:rPr>
        <w:t xml:space="preserve"> (</w:t>
      </w:r>
      <w:r w:rsidRPr="007959AE">
        <w:rPr>
          <w:sz w:val="16"/>
        </w:rPr>
        <w:t xml:space="preserve">official trade unions, media outlets, law enforcement). </w:t>
      </w:r>
      <w:r w:rsidRPr="00B823EB">
        <w:rPr>
          <w:rStyle w:val="StyleUnderline"/>
        </w:rPr>
        <w:t>Outrageous amounts</w:t>
      </w:r>
      <w:r w:rsidRPr="007959AE">
        <w:rPr>
          <w:sz w:val="16"/>
        </w:rPr>
        <w:t xml:space="preserve"> that </w:t>
      </w:r>
      <w:r w:rsidRPr="00B823EB">
        <w:rPr>
          <w:rStyle w:val="StyleUnderline"/>
        </w:rPr>
        <w:t>they</w:t>
      </w:r>
      <w:r w:rsidRPr="007959AE">
        <w:rPr>
          <w:sz w:val="16"/>
        </w:rPr>
        <w:t xml:space="preserve"> would </w:t>
      </w:r>
      <w:r w:rsidRPr="00B823EB">
        <w:rPr>
          <w:rStyle w:val="StyleUnderline"/>
        </w:rPr>
        <w:t>never invest in</w:t>
      </w:r>
      <w:r w:rsidRPr="007959AE">
        <w:rPr>
          <w:sz w:val="16"/>
        </w:rPr>
        <w:t xml:space="preserve"> the </w:t>
      </w:r>
      <w:r w:rsidRPr="00B823EB">
        <w:rPr>
          <w:rStyle w:val="StyleUnderline"/>
        </w:rPr>
        <w:t>health</w:t>
      </w:r>
      <w:r w:rsidRPr="007959AE">
        <w:rPr>
          <w:sz w:val="16"/>
        </w:rPr>
        <w:t xml:space="preserve"> of their citizens </w:t>
      </w:r>
      <w:r w:rsidRPr="00B823EB">
        <w:rPr>
          <w:rStyle w:val="StyleUnderline"/>
        </w:rPr>
        <w:t>or the</w:t>
      </w:r>
      <w:r w:rsidRPr="007959AE">
        <w:rPr>
          <w:sz w:val="16"/>
        </w:rPr>
        <w:t xml:space="preserve"> improvement of their </w:t>
      </w:r>
      <w:r w:rsidRPr="00B823EB">
        <w:rPr>
          <w:rStyle w:val="StyleUnderline"/>
        </w:rPr>
        <w:t>environment</w:t>
      </w:r>
      <w:r w:rsidRPr="007959AE">
        <w:rPr>
          <w:sz w:val="16"/>
        </w:rPr>
        <w:t xml:space="preserve">. All this </w:t>
      </w:r>
      <w:r w:rsidRPr="00F60F9C">
        <w:rPr>
          <w:rStyle w:val="StyleUnderline"/>
          <w:highlight w:val="cyan"/>
        </w:rPr>
        <w:t>public pillaging was presented</w:t>
      </w:r>
      <w:r w:rsidRPr="007959AE">
        <w:rPr>
          <w:sz w:val="16"/>
        </w:rPr>
        <w:t xml:space="preserve"> to citizens </w:t>
      </w:r>
      <w:r w:rsidRPr="00F60F9C">
        <w:rPr>
          <w:rStyle w:val="StyleUnderline"/>
          <w:highlight w:val="cyan"/>
        </w:rPr>
        <w:t>as</w:t>
      </w:r>
      <w:r w:rsidRPr="007959AE">
        <w:rPr>
          <w:sz w:val="16"/>
        </w:rPr>
        <w:t xml:space="preserve"> a </w:t>
      </w:r>
      <w:r w:rsidRPr="00F60F9C">
        <w:rPr>
          <w:rStyle w:val="StyleUnderline"/>
          <w:highlight w:val="cyan"/>
        </w:rPr>
        <w:t>necessary</w:t>
      </w:r>
      <w:r w:rsidRPr="007959AE">
        <w:rPr>
          <w:sz w:val="16"/>
        </w:rPr>
        <w:t xml:space="preserve"> effort </w:t>
      </w:r>
      <w:r w:rsidRPr="00B823EB">
        <w:rPr>
          <w:rStyle w:val="StyleUnderline"/>
        </w:rPr>
        <w:t xml:space="preserve">to preserve the </w:t>
      </w:r>
      <w:r w:rsidRPr="007959AE">
        <w:rPr>
          <w:sz w:val="16"/>
        </w:rPr>
        <w:t xml:space="preserve">so-called </w:t>
      </w:r>
      <w:r w:rsidRPr="00B823EB">
        <w:rPr>
          <w:rStyle w:val="StyleUnderline"/>
        </w:rPr>
        <w:t xml:space="preserve">welfare state, </w:t>
      </w:r>
      <w:r w:rsidRPr="007959AE">
        <w:rPr>
          <w:sz w:val="16"/>
        </w:rPr>
        <w:t xml:space="preserve">that </w:t>
      </w:r>
      <w:r w:rsidRPr="00B823EB">
        <w:rPr>
          <w:rStyle w:val="StyleUnderline"/>
        </w:rPr>
        <w:t>invention</w:t>
      </w:r>
      <w:r w:rsidRPr="007959AE">
        <w:rPr>
          <w:sz w:val="16"/>
        </w:rPr>
        <w:t xml:space="preserve"> of social democracy which, far from benefitting those at the bottom, </w:t>
      </w:r>
      <w:r w:rsidRPr="00B823EB">
        <w:rPr>
          <w:rStyle w:val="StyleUnderline"/>
        </w:rPr>
        <w:t xml:space="preserve">served </w:t>
      </w:r>
      <w:r w:rsidRPr="00F60F9C">
        <w:rPr>
          <w:rStyle w:val="StyleUnderline"/>
          <w:highlight w:val="cyan"/>
        </w:rPr>
        <w:t xml:space="preserve">to dismantle a conscious, combative, and </w:t>
      </w:r>
      <w:proofErr w:type="spellStart"/>
      <w:r w:rsidRPr="00F60F9C">
        <w:rPr>
          <w:rStyle w:val="StyleUnderline"/>
          <w:highlight w:val="cyan"/>
        </w:rPr>
        <w:t>organised</w:t>
      </w:r>
      <w:proofErr w:type="spellEnd"/>
      <w:r w:rsidRPr="00F60F9C">
        <w:rPr>
          <w:rStyle w:val="StyleUnderline"/>
          <w:highlight w:val="cyan"/>
        </w:rPr>
        <w:t xml:space="preserve"> </w:t>
      </w:r>
      <w:proofErr w:type="spellStart"/>
      <w:r w:rsidRPr="00F60F9C">
        <w:rPr>
          <w:rStyle w:val="StyleUnderline"/>
          <w:highlight w:val="cyan"/>
        </w:rPr>
        <w:t>labour</w:t>
      </w:r>
      <w:proofErr w:type="spellEnd"/>
      <w:r w:rsidRPr="00F60F9C">
        <w:rPr>
          <w:rStyle w:val="StyleUnderline"/>
          <w:highlight w:val="cyan"/>
        </w:rPr>
        <w:t xml:space="preserve"> movement</w:t>
      </w:r>
      <w:r w:rsidRPr="007959AE">
        <w:rPr>
          <w:sz w:val="16"/>
        </w:rPr>
        <w:t>, while justifying in the name of the common good the state’s rise as the primary exploiter of the working class.</w:t>
      </w:r>
    </w:p>
    <w:p w14:paraId="1E68542D" w14:textId="77777777" w:rsidR="00CE45AE" w:rsidRPr="007959AE" w:rsidRDefault="00CE45AE" w:rsidP="00CE45AE">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B823EB">
        <w:rPr>
          <w:rStyle w:val="StyleUnderline"/>
        </w:rPr>
        <w:t>rule of law serves only to fill prisons with the poor</w:t>
      </w:r>
      <w:r w:rsidRPr="007959AE">
        <w:rPr>
          <w:sz w:val="16"/>
        </w:rPr>
        <w:t xml:space="preserve"> (Armendáriz, 2016). The </w:t>
      </w:r>
      <w:r w:rsidRPr="00F60F9C">
        <w:rPr>
          <w:rStyle w:val="StyleUnderline"/>
          <w:highlight w:val="cyan"/>
        </w:rPr>
        <w:t>law is tailor-made for the wealthy</w:t>
      </w:r>
      <w:r w:rsidRPr="00B823EB">
        <w:rPr>
          <w:rStyle w:val="StyleUnderline"/>
        </w:rPr>
        <w:t>: it protects them, but it does not hold them to account</w:t>
      </w:r>
      <w:r w:rsidRPr="007959AE">
        <w:rPr>
          <w:sz w:val="16"/>
        </w:rPr>
        <w:t xml:space="preserve">.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w:t>
      </w:r>
      <w:proofErr w:type="gramStart"/>
      <w:r w:rsidRPr="007959AE">
        <w:rPr>
          <w:sz w:val="16"/>
        </w:rPr>
        <w:t>democracy, but</w:t>
      </w:r>
      <w:proofErr w:type="gramEnd"/>
      <w:r w:rsidRPr="007959AE">
        <w:rPr>
          <w:sz w:val="16"/>
        </w:rPr>
        <w:t xml:space="preserve"> we know well who governs that order and who legislates from within the parliaments: multinational corporations and banks (Samour, 2024).</w:t>
      </w:r>
    </w:p>
    <w:p w14:paraId="2371F90C" w14:textId="77777777" w:rsidR="00CE45AE" w:rsidRPr="007959AE" w:rsidRDefault="00CE45AE" w:rsidP="00CE45AE">
      <w:pPr>
        <w:rPr>
          <w:sz w:val="16"/>
        </w:rPr>
      </w:pPr>
      <w:r w:rsidRPr="007959AE">
        <w:rPr>
          <w:sz w:val="16"/>
        </w:rPr>
        <w:t xml:space="preserve">For as long as the state allowed it, workers’ </w:t>
      </w:r>
      <w:proofErr w:type="spellStart"/>
      <w:r w:rsidRPr="007959AE">
        <w:rPr>
          <w:sz w:val="16"/>
        </w:rPr>
        <w:t>organisations</w:t>
      </w:r>
      <w:proofErr w:type="spellEnd"/>
      <w:r w:rsidRPr="007959AE">
        <w:rPr>
          <w:sz w:val="16"/>
        </w:rPr>
        <w:t xml:space="preserve">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w:t>
      </w:r>
      <w:proofErr w:type="spellStart"/>
      <w:r w:rsidRPr="007959AE">
        <w:rPr>
          <w:sz w:val="16"/>
        </w:rPr>
        <w:t>labour</w:t>
      </w:r>
      <w:proofErr w:type="spellEnd"/>
      <w:r w:rsidRPr="007959AE">
        <w:rPr>
          <w:sz w:val="16"/>
        </w:rPr>
        <w:t xml:space="preserve"> power, but a person proud to participate in a rich communal life sustained by work, effort, union struggle, responsibility, and both human and intellectual dignity (Freán, 2016; Mintz, 2022).</w:t>
      </w:r>
    </w:p>
    <w:p w14:paraId="666C0BC3" w14:textId="77777777" w:rsidR="00CE45AE" w:rsidRPr="007959AE" w:rsidRDefault="00CE45AE" w:rsidP="00CE45AE">
      <w:pPr>
        <w:rPr>
          <w:sz w:val="16"/>
        </w:rPr>
      </w:pPr>
      <w:r w:rsidRPr="007959AE">
        <w:rPr>
          <w:sz w:val="16"/>
        </w:rPr>
        <w:t xml:space="preserve">The </w:t>
      </w:r>
      <w:r w:rsidRPr="00F60F9C">
        <w:rPr>
          <w:rStyle w:val="StyleUnderline"/>
          <w:highlight w:val="cyan"/>
        </w:rPr>
        <w:t>state was</w:t>
      </w:r>
      <w:r w:rsidRPr="00B823EB">
        <w:rPr>
          <w:rStyle w:val="StyleUnderline"/>
        </w:rPr>
        <w:t xml:space="preserve"> not </w:t>
      </w:r>
      <w:r w:rsidRPr="00F60F9C">
        <w:rPr>
          <w:rStyle w:val="StyleUnderline"/>
          <w:highlight w:val="cyan"/>
        </w:rPr>
        <w:t>confronted by</w:t>
      </w:r>
      <w:r w:rsidRPr="00B823EB">
        <w:rPr>
          <w:rStyle w:val="StyleUnderline"/>
        </w:rPr>
        <w:t xml:space="preserve"> a helpless society or isolated, degraded individuals, but by </w:t>
      </w:r>
      <w:r w:rsidRPr="00F60F9C">
        <w:rPr>
          <w:rStyle w:val="StyleUnderline"/>
          <w:highlight w:val="cyan"/>
        </w:rPr>
        <w:t xml:space="preserve">a </w:t>
      </w:r>
      <w:proofErr w:type="spellStart"/>
      <w:r w:rsidRPr="00F60F9C">
        <w:rPr>
          <w:rStyle w:val="StyleUnderline"/>
          <w:highlight w:val="cyan"/>
        </w:rPr>
        <w:t>countersociety</w:t>
      </w:r>
      <w:proofErr w:type="spellEnd"/>
      <w:r w:rsidRPr="00F60F9C">
        <w:rPr>
          <w:rStyle w:val="StyleUnderline"/>
          <w:highlight w:val="cyan"/>
        </w:rPr>
        <w:t xml:space="preserve"> willing to </w:t>
      </w:r>
      <w:proofErr w:type="spellStart"/>
      <w:r w:rsidRPr="00F60F9C">
        <w:rPr>
          <w:rStyle w:val="StyleUnderline"/>
          <w:highlight w:val="cyan"/>
        </w:rPr>
        <w:t>organise</w:t>
      </w:r>
      <w:proofErr w:type="spellEnd"/>
      <w:r w:rsidRPr="00F60F9C">
        <w:rPr>
          <w:rStyle w:val="StyleUnderline"/>
          <w:highlight w:val="cyan"/>
        </w:rPr>
        <w:t xml:space="preserve"> social life around principles alien to capitalism </w:t>
      </w:r>
      <w:r w:rsidRPr="00A739A8">
        <w:rPr>
          <w:rStyle w:val="StyleUnderline"/>
        </w:rPr>
        <w:t>and statist forms of power</w:t>
      </w:r>
      <w:r w:rsidRPr="007959AE">
        <w:rPr>
          <w:sz w:val="16"/>
        </w:rPr>
        <w:t xml:space="preserve"> (Ovejero, 2017). </w:t>
      </w:r>
      <w:r w:rsidRPr="003F062B">
        <w:rPr>
          <w:rStyle w:val="StyleUnderline"/>
          <w:highlight w:val="cyan"/>
        </w:rPr>
        <w:t>Its</w:t>
      </w:r>
      <w:r w:rsidRPr="00B823EB">
        <w:rPr>
          <w:rStyle w:val="StyleUnderline"/>
        </w:rPr>
        <w:t xml:space="preserve"> strength and </w:t>
      </w:r>
      <w:r w:rsidRPr="003F062B">
        <w:rPr>
          <w:rStyle w:val="StyleUnderline"/>
          <w:highlight w:val="cyan"/>
        </w:rPr>
        <w:t>power of attraction were so great that only a war of extermination could put an end to it</w:t>
      </w:r>
      <w:r w:rsidRPr="007959AE">
        <w:rPr>
          <w:sz w:val="16"/>
        </w:rPr>
        <w:t xml:space="preserve"> —</w:t>
      </w:r>
      <w:r w:rsidRPr="00B823EB">
        <w:rPr>
          <w:rStyle w:val="StyleUnderline"/>
        </w:rPr>
        <w:t>burying the Ideal in a mass grave of forgetting, of erasure, of what “never happened</w:t>
      </w:r>
      <w:r w:rsidRPr="00C266CA">
        <w:rPr>
          <w:rStyle w:val="StyleUnderline"/>
        </w:rPr>
        <w:t>.”</w:t>
      </w:r>
      <w:r w:rsidRPr="003F062B">
        <w:rPr>
          <w:sz w:val="16"/>
          <w:highlight w:val="cyan"/>
        </w:rPr>
        <w:t xml:space="preserve"> </w:t>
      </w:r>
      <w:r w:rsidRPr="003F062B">
        <w:rPr>
          <w:rStyle w:val="StyleUnderline"/>
          <w:highlight w:val="cyan"/>
        </w:rPr>
        <w:t>What followed was the state’s appropriation of proletarian initiative</w:t>
      </w:r>
      <w:r w:rsidRPr="007959AE">
        <w:rPr>
          <w:sz w:val="16"/>
        </w:rPr>
        <w:t xml:space="preserve">. From then on, the </w:t>
      </w:r>
      <w:r w:rsidRPr="003F062B">
        <w:rPr>
          <w:rStyle w:val="StyleUnderline"/>
          <w:highlight w:val="cyan"/>
        </w:rPr>
        <w:t xml:space="preserve">conditions of working-class life </w:t>
      </w:r>
      <w:r w:rsidRPr="00A739A8">
        <w:rPr>
          <w:rStyle w:val="StyleUnderline"/>
        </w:rPr>
        <w:t xml:space="preserve">would </w:t>
      </w:r>
      <w:r w:rsidRPr="003F062B">
        <w:rPr>
          <w:rStyle w:val="StyleUnderline"/>
          <w:highlight w:val="cyan"/>
        </w:rPr>
        <w:t xml:space="preserve">no longer </w:t>
      </w:r>
      <w:r w:rsidRPr="00A739A8">
        <w:rPr>
          <w:rStyle w:val="StyleUnderline"/>
        </w:rPr>
        <w:t xml:space="preserve">be </w:t>
      </w:r>
      <w:r w:rsidRPr="003F062B">
        <w:rPr>
          <w:rStyle w:val="StyleUnderline"/>
          <w:highlight w:val="cyan"/>
        </w:rPr>
        <w:t xml:space="preserve">determined by workers </w:t>
      </w:r>
      <w:proofErr w:type="gramStart"/>
      <w:r w:rsidRPr="003F062B">
        <w:rPr>
          <w:rStyle w:val="StyleUnderline"/>
          <w:highlight w:val="cyan"/>
        </w:rPr>
        <w:t>themselves, but</w:t>
      </w:r>
      <w:proofErr w:type="gramEnd"/>
      <w:r w:rsidRPr="003F062B">
        <w:rPr>
          <w:rStyle w:val="StyleUnderline"/>
          <w:highlight w:val="cyan"/>
        </w:rPr>
        <w:t xml:space="preserve">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3F062B">
        <w:rPr>
          <w:rStyle w:val="StyleUnderline"/>
          <w:highlight w:val="cyan"/>
        </w:rPr>
        <w:t>state and capital</w:t>
      </w:r>
      <w:r w:rsidRPr="007959AE">
        <w:rPr>
          <w:sz w:val="16"/>
        </w:rPr>
        <w:t xml:space="preserve"> would then </w:t>
      </w:r>
      <w:r w:rsidRPr="003F062B">
        <w:rPr>
          <w:rStyle w:val="StyleUnderline"/>
          <w:highlight w:val="cyan"/>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5A0C1FD7" w14:textId="77777777" w:rsidR="00CE45AE" w:rsidRPr="007959AE" w:rsidRDefault="00CE45AE" w:rsidP="00CE45AE">
      <w:pPr>
        <w:rPr>
          <w:sz w:val="16"/>
        </w:rPr>
      </w:pPr>
      <w:r w:rsidRPr="007959AE">
        <w:rPr>
          <w:sz w:val="16"/>
        </w:rPr>
        <w:t xml:space="preserve">The All-Powerful </w:t>
      </w:r>
      <w:proofErr w:type="gramStart"/>
      <w:r w:rsidRPr="007959AE">
        <w:rPr>
          <w:sz w:val="16"/>
        </w:rPr>
        <w:t>state</w:t>
      </w:r>
      <w:proofErr w:type="gramEnd"/>
    </w:p>
    <w:p w14:paraId="1E2E5971" w14:textId="77777777" w:rsidR="00CE45AE" w:rsidRPr="00B823EB" w:rsidRDefault="00CE45AE" w:rsidP="00CE45AE">
      <w:pPr>
        <w:rPr>
          <w:rStyle w:val="StyleUnderline"/>
        </w:rPr>
      </w:pPr>
      <w:r w:rsidRPr="00B823EB">
        <w:rPr>
          <w:rStyle w:val="StyleUnderline"/>
        </w:rPr>
        <w:t>The</w:t>
      </w:r>
      <w:r w:rsidRPr="003F062B">
        <w:rPr>
          <w:rStyle w:val="StyleUnderline"/>
          <w:highlight w:val="cyan"/>
        </w:rPr>
        <w:t xml:space="preserve"> state</w:t>
      </w:r>
      <w:r w:rsidRPr="007959AE">
        <w:rPr>
          <w:sz w:val="16"/>
        </w:rPr>
        <w:t xml:space="preserve"> has </w:t>
      </w:r>
      <w:r w:rsidRPr="003F062B">
        <w:rPr>
          <w:rStyle w:val="StyleUnderline"/>
          <w:highlight w:val="cyan"/>
        </w:rPr>
        <w:t>claimed</w:t>
      </w:r>
      <w:r w:rsidRPr="00B823EB">
        <w:rPr>
          <w:rStyle w:val="StyleUnderline"/>
        </w:rPr>
        <w:t xml:space="preserve"> for itself the </w:t>
      </w:r>
      <w:r w:rsidRPr="003F062B">
        <w:rPr>
          <w:rStyle w:val="StyleUnderline"/>
          <w:highlight w:val="cyan"/>
        </w:rPr>
        <w:t>authority to decide</w:t>
      </w:r>
      <w:r w:rsidRPr="00B823EB">
        <w:rPr>
          <w:rStyle w:val="StyleUnderline"/>
        </w:rPr>
        <w:t xml:space="preserve"> what</w:t>
      </w:r>
      <w:r w:rsidRPr="007959AE">
        <w:rPr>
          <w:sz w:val="16"/>
        </w:rPr>
        <w:t xml:space="preserve"> kinds of </w:t>
      </w:r>
      <w:r w:rsidRPr="003F062B">
        <w:rPr>
          <w:rStyle w:val="StyleUnderline"/>
          <w:highlight w:val="cyan"/>
        </w:rPr>
        <w:t>bonds</w:t>
      </w:r>
      <w:r w:rsidRPr="00B823EB">
        <w:rPr>
          <w:rStyle w:val="StyleUnderline"/>
        </w:rPr>
        <w:t xml:space="preserve"> may or may not be </w:t>
      </w:r>
      <w:r w:rsidRPr="003F062B">
        <w:rPr>
          <w:rStyle w:val="StyleUnderline"/>
          <w:highlight w:val="cyan"/>
        </w:rPr>
        <w:t>formed between people. It defines</w:t>
      </w:r>
      <w:r w:rsidRPr="007959AE">
        <w:rPr>
          <w:sz w:val="16"/>
        </w:rPr>
        <w:t xml:space="preserve"> the </w:t>
      </w:r>
      <w:r w:rsidRPr="00B823EB">
        <w:rPr>
          <w:rStyle w:val="StyleUnderline"/>
        </w:rPr>
        <w:t xml:space="preserve">general </w:t>
      </w:r>
      <w:r w:rsidRPr="003F062B">
        <w:rPr>
          <w:rStyle w:val="StyleUnderline"/>
          <w:highlight w:val="cyan"/>
        </w:rPr>
        <w:t xml:space="preserve">interest, </w:t>
      </w:r>
      <w:r w:rsidRPr="00A739A8">
        <w:rPr>
          <w:rStyle w:val="StyleUnderline"/>
        </w:rPr>
        <w:t>absorbs social functions</w:t>
      </w:r>
      <w:r w:rsidRPr="003F062B">
        <w:rPr>
          <w:rStyle w:val="StyleUnderline"/>
          <w:highlight w:val="cyan"/>
        </w:rPr>
        <w:t>, and</w:t>
      </w:r>
      <w:r w:rsidRPr="00B823EB">
        <w:rPr>
          <w:rStyle w:val="StyleUnderline"/>
        </w:rPr>
        <w:t xml:space="preserve"> </w:t>
      </w:r>
      <w:r w:rsidRPr="003F062B">
        <w:rPr>
          <w:rStyle w:val="StyleUnderline"/>
          <w:highlight w:val="cyan"/>
        </w:rPr>
        <w:t>promotes</w:t>
      </w:r>
      <w:r w:rsidRPr="00B823EB">
        <w:rPr>
          <w:rStyle w:val="StyleUnderline"/>
        </w:rPr>
        <w:t xml:space="preserve"> a narrow form of </w:t>
      </w:r>
      <w:r w:rsidRPr="003F062B">
        <w:rPr>
          <w:rStyle w:val="StyleUnderline"/>
          <w:highlight w:val="cyan"/>
        </w:rPr>
        <w:t>individualism</w:t>
      </w:r>
      <w:r w:rsidRPr="007959AE">
        <w:rPr>
          <w:sz w:val="16"/>
        </w:rPr>
        <w:t xml:space="preserve"> —one </w:t>
      </w:r>
      <w:r w:rsidRPr="00A739A8">
        <w:rPr>
          <w:rStyle w:val="StyleUnderline"/>
        </w:rPr>
        <w:t>that</w:t>
      </w:r>
      <w:r w:rsidRPr="007959AE">
        <w:rPr>
          <w:sz w:val="16"/>
        </w:rPr>
        <w:t xml:space="preserve">, just as </w:t>
      </w:r>
      <w:r w:rsidRPr="0027086C">
        <w:rPr>
          <w:sz w:val="16"/>
        </w:rPr>
        <w:t xml:space="preserve">it </w:t>
      </w:r>
      <w:r w:rsidRPr="00A739A8">
        <w:rPr>
          <w:rStyle w:val="StyleUnderline"/>
        </w:rPr>
        <w:t>establishes the citizen’s duties toward</w:t>
      </w:r>
      <w:r w:rsidRPr="00B823EB">
        <w:rPr>
          <w:rStyle w:val="StyleUnderline"/>
        </w:rPr>
        <w:t xml:space="preserve"> the </w:t>
      </w:r>
      <w:r w:rsidRPr="007959AE">
        <w:rPr>
          <w:sz w:val="16"/>
        </w:rPr>
        <w:t xml:space="preserve">state, frees the citizen from any duty toward their fellow human beings. </w:t>
      </w:r>
      <w:r w:rsidRPr="00B823EB">
        <w:rPr>
          <w:rStyle w:val="StyleUnderline"/>
        </w:rPr>
        <w:t>There is nothing left for us to do for one another, because that is “</w:t>
      </w:r>
      <w:r w:rsidRPr="00A739A8">
        <w:rPr>
          <w:rStyle w:val="StyleUnderline"/>
        </w:rPr>
        <w:t>the state’s job</w:t>
      </w:r>
      <w:r w:rsidRPr="00B823EB">
        <w:rPr>
          <w:rStyle w:val="StyleUnderline"/>
        </w:rPr>
        <w:t xml:space="preserve">”. The logical consequence of </w:t>
      </w:r>
      <w:proofErr w:type="spellStart"/>
      <w:r w:rsidRPr="00A739A8">
        <w:rPr>
          <w:rStyle w:val="StyleUnderline"/>
        </w:rPr>
        <w:t>internalising</w:t>
      </w:r>
      <w:proofErr w:type="spellEnd"/>
      <w:r w:rsidRPr="00A739A8">
        <w:rPr>
          <w:rStyle w:val="StyleUnderline"/>
        </w:rPr>
        <w:t xml:space="preserve"> this mandate is</w:t>
      </w:r>
      <w:r w:rsidRPr="007959AE">
        <w:rPr>
          <w:sz w:val="16"/>
        </w:rPr>
        <w:t xml:space="preserve"> the </w:t>
      </w:r>
      <w:r w:rsidRPr="00A739A8">
        <w:rPr>
          <w:rStyle w:val="StyleUnderline"/>
        </w:rPr>
        <w:t>prevailing indifference toward</w:t>
      </w:r>
      <w:r w:rsidRPr="007959AE">
        <w:rPr>
          <w:sz w:val="16"/>
        </w:rPr>
        <w:t xml:space="preserve"> the </w:t>
      </w:r>
      <w:r w:rsidRPr="00A739A8">
        <w:rPr>
          <w:rStyle w:val="StyleUnderline"/>
        </w:rPr>
        <w:t>suffering of others.</w:t>
      </w:r>
    </w:p>
    <w:p w14:paraId="732A11D3" w14:textId="77777777" w:rsidR="00CE45AE" w:rsidRPr="007959AE" w:rsidRDefault="00CE45AE" w:rsidP="00CE45AE">
      <w:pPr>
        <w:rPr>
          <w:sz w:val="16"/>
        </w:rPr>
      </w:pPr>
      <w:r w:rsidRPr="007959AE">
        <w:rPr>
          <w:sz w:val="16"/>
        </w:rPr>
        <w:t xml:space="preserve">The primary function of the state is to prevent those below from </w:t>
      </w:r>
      <w:proofErr w:type="spellStart"/>
      <w:r w:rsidRPr="007959AE">
        <w:rPr>
          <w:sz w:val="16"/>
        </w:rPr>
        <w:t>organising</w:t>
      </w:r>
      <w:proofErr w:type="spellEnd"/>
      <w:r w:rsidRPr="007959AE">
        <w:rPr>
          <w:sz w:val="16"/>
        </w:rPr>
        <w:t xml:space="preserve"> to overcome the social and economic isolation in which they are kept (Cisneros, 2015). </w:t>
      </w:r>
      <w:r w:rsidRPr="003F062B">
        <w:rPr>
          <w:rStyle w:val="StyleUnderline"/>
          <w:highlight w:val="cyan"/>
        </w:rPr>
        <w:t>While</w:t>
      </w:r>
      <w:r w:rsidRPr="007959AE">
        <w:rPr>
          <w:sz w:val="16"/>
        </w:rPr>
        <w:t xml:space="preserve"> the </w:t>
      </w:r>
      <w:r w:rsidRPr="003F062B">
        <w:rPr>
          <w:rStyle w:val="StyleUnderline"/>
          <w:highlight w:val="cyan"/>
        </w:rPr>
        <w:t xml:space="preserve">dominant classes </w:t>
      </w:r>
      <w:proofErr w:type="spellStart"/>
      <w:r w:rsidRPr="003F062B">
        <w:rPr>
          <w:rStyle w:val="StyleUnderline"/>
          <w:highlight w:val="cyan"/>
        </w:rPr>
        <w:t>organise</w:t>
      </w:r>
      <w:proofErr w:type="spellEnd"/>
      <w:r w:rsidRPr="00B823EB">
        <w:rPr>
          <w:rStyle w:val="StyleUnderline"/>
        </w:rPr>
        <w:t xml:space="preserve"> politically </w:t>
      </w:r>
      <w:r w:rsidRPr="003F062B">
        <w:rPr>
          <w:rStyle w:val="StyleUnderline"/>
          <w:highlight w:val="cyan"/>
        </w:rPr>
        <w:t>around it, the</w:t>
      </w:r>
      <w:r w:rsidRPr="00B823EB">
        <w:rPr>
          <w:rStyle w:val="StyleUnderline"/>
        </w:rPr>
        <w:t xml:space="preserve"> </w:t>
      </w:r>
      <w:r w:rsidRPr="003F062B">
        <w:rPr>
          <w:rStyle w:val="StyleUnderline"/>
          <w:highlight w:val="cyan"/>
        </w:rPr>
        <w:t>state</w:t>
      </w:r>
      <w:r w:rsidRPr="00B823EB">
        <w:rPr>
          <w:rStyle w:val="StyleUnderline"/>
        </w:rPr>
        <w:t xml:space="preserve"> -</w:t>
      </w:r>
      <w:r w:rsidRPr="003F062B">
        <w:rPr>
          <w:rStyle w:val="StyleUnderline"/>
          <w:highlight w:val="cyan"/>
        </w:rPr>
        <w:t xml:space="preserve">relentlessly working for the political </w:t>
      </w:r>
      <w:proofErr w:type="spellStart"/>
      <w:r w:rsidRPr="003F062B">
        <w:rPr>
          <w:rStyle w:val="StyleUnderline"/>
          <w:highlight w:val="cyan"/>
        </w:rPr>
        <w:t>disorganisation</w:t>
      </w:r>
      <w:proofErr w:type="spellEnd"/>
      <w:r w:rsidRPr="003F062B">
        <w:rPr>
          <w:rStyle w:val="StyleUnderline"/>
          <w:highlight w:val="cyan"/>
        </w:rPr>
        <w:t xml:space="preserve"> of the popular classes</w:t>
      </w:r>
      <w:r w:rsidRPr="00B823EB">
        <w:rPr>
          <w:rStyle w:val="StyleUnderline"/>
        </w:rPr>
        <w:t xml:space="preserve">- can </w:t>
      </w:r>
      <w:r w:rsidRPr="003F062B">
        <w:rPr>
          <w:rStyle w:val="StyleUnderline"/>
          <w:highlight w:val="cyan"/>
        </w:rPr>
        <w:t>continue to present itself as the only reliable actor</w:t>
      </w:r>
      <w:r w:rsidRPr="007959AE">
        <w:rPr>
          <w:sz w:val="16"/>
        </w:rPr>
        <w:t xml:space="preserve">, one </w:t>
      </w:r>
      <w:r w:rsidRPr="003F062B">
        <w:rPr>
          <w:rStyle w:val="StyleUnderline"/>
          <w:highlight w:val="cyan"/>
        </w:rPr>
        <w:t>that abides by the rules of the</w:t>
      </w:r>
      <w:r w:rsidRPr="00B823EB">
        <w:rPr>
          <w:rStyle w:val="StyleUnderline"/>
        </w:rPr>
        <w:t xml:space="preserve"> democratic </w:t>
      </w:r>
      <w:r w:rsidRPr="003F062B">
        <w:rPr>
          <w:rStyle w:val="StyleUnderline"/>
          <w:highlight w:val="cyan"/>
        </w:rPr>
        <w:t>game,</w:t>
      </w:r>
      <w:r w:rsidRPr="00B823EB">
        <w:rPr>
          <w:rStyle w:val="StyleUnderline"/>
        </w:rPr>
        <w:t xml:space="preserve"> a game whose rules are </w:t>
      </w:r>
      <w:r w:rsidRPr="003F062B">
        <w:rPr>
          <w:rStyle w:val="StyleUnderline"/>
          <w:highlight w:val="cyan"/>
        </w:rPr>
        <w:t>written by</w:t>
      </w:r>
      <w:r w:rsidRPr="00B823EB">
        <w:rPr>
          <w:rStyle w:val="StyleUnderline"/>
        </w:rPr>
        <w:t xml:space="preserve"> those same </w:t>
      </w:r>
      <w:r w:rsidRPr="003F062B">
        <w:rPr>
          <w:rStyle w:val="StyleUnderline"/>
          <w:highlight w:val="cyan"/>
        </w:rPr>
        <w:t>dominant classes</w:t>
      </w:r>
      <w:r w:rsidRPr="00B823EB">
        <w:rPr>
          <w:rStyle w:val="StyleUnderline"/>
        </w:rPr>
        <w:t>.</w:t>
      </w:r>
      <w:r w:rsidRPr="007959AE">
        <w:rPr>
          <w:sz w:val="16"/>
        </w:rPr>
        <w:t xml:space="preserve"> Within that game, the </w:t>
      </w:r>
      <w:r w:rsidRPr="003F062B">
        <w:rPr>
          <w:rStyle w:val="StyleUnderline"/>
          <w:highlight w:val="cyan"/>
        </w:rPr>
        <w:t xml:space="preserve">people below remain politically excluded, </w:t>
      </w:r>
      <w:r w:rsidRPr="00A739A8">
        <w:rPr>
          <w:rStyle w:val="StyleUnderline"/>
        </w:rPr>
        <w:t xml:space="preserve">economically dominated, </w:t>
      </w:r>
      <w:r w:rsidRPr="003F062B">
        <w:rPr>
          <w:rStyle w:val="StyleUnderline"/>
          <w:highlight w:val="cyan"/>
        </w:rPr>
        <w:t>and ideologically controlled.</w:t>
      </w:r>
      <w:r w:rsidRPr="00B823EB">
        <w:rPr>
          <w:rStyle w:val="StyleUnderline"/>
        </w:rPr>
        <w:t xml:space="preserve"> The </w:t>
      </w:r>
      <w:r w:rsidRPr="00CD0F99">
        <w:rPr>
          <w:rStyle w:val="StyleUnderline"/>
          <w:highlight w:val="cyan"/>
        </w:rPr>
        <w:t>state</w:t>
      </w:r>
      <w:r w:rsidRPr="00B823EB">
        <w:rPr>
          <w:rStyle w:val="StyleUnderline"/>
        </w:rPr>
        <w:t xml:space="preserve"> does not simply require subjects willing to repress others through its legal, police, military, educational, healthcare, and media apparatuses.</w:t>
      </w:r>
      <w:r w:rsidRPr="007959AE">
        <w:rPr>
          <w:sz w:val="16"/>
        </w:rPr>
        <w:t xml:space="preserve"> </w:t>
      </w:r>
      <w:r w:rsidRPr="007959AE">
        <w:rPr>
          <w:rStyle w:val="StyleUnderline"/>
        </w:rPr>
        <w:t>It</w:t>
      </w:r>
      <w:r w:rsidRPr="007959AE">
        <w:rPr>
          <w:sz w:val="16"/>
        </w:rPr>
        <w:t xml:space="preserve"> also </w:t>
      </w:r>
      <w:r w:rsidRPr="00CD0F99">
        <w:rPr>
          <w:rStyle w:val="StyleUnderline"/>
          <w:highlight w:val="cyan"/>
        </w:rPr>
        <w:t>requires subjects</w:t>
      </w:r>
      <w:r w:rsidRPr="007959AE">
        <w:rPr>
          <w:sz w:val="16"/>
        </w:rPr>
        <w:t xml:space="preserve"> who </w:t>
      </w:r>
      <w:r w:rsidRPr="007959AE">
        <w:rPr>
          <w:rStyle w:val="StyleUnderline"/>
        </w:rPr>
        <w:t xml:space="preserve">desire their own repression. Individuals willing </w:t>
      </w:r>
      <w:r w:rsidRPr="00CD0F99">
        <w:rPr>
          <w:rStyle w:val="StyleUnderline"/>
          <w:highlight w:val="cyan"/>
        </w:rPr>
        <w:t>to trade freedom and autonomy for</w:t>
      </w:r>
      <w:r w:rsidRPr="007959AE">
        <w:rPr>
          <w:sz w:val="16"/>
        </w:rPr>
        <w:t xml:space="preserve"> the </w:t>
      </w:r>
      <w:r w:rsidRPr="007959AE">
        <w:rPr>
          <w:rStyle w:val="StyleUnderline"/>
        </w:rPr>
        <w:t xml:space="preserve">promise of </w:t>
      </w:r>
      <w:r w:rsidRPr="00CD0F99">
        <w:rPr>
          <w:rStyle w:val="StyleUnderline"/>
          <w:highlight w:val="cyan"/>
        </w:rPr>
        <w:t>security</w:t>
      </w:r>
      <w:r w:rsidRPr="007959AE">
        <w:rPr>
          <w:sz w:val="16"/>
        </w:rPr>
        <w:t xml:space="preserve">, in exchange for </w:t>
      </w:r>
      <w:r w:rsidRPr="007959AE">
        <w:rPr>
          <w:rStyle w:val="StyleUnderline"/>
        </w:rPr>
        <w:t xml:space="preserve">crumbs of </w:t>
      </w:r>
      <w:r w:rsidRPr="00CD0F99">
        <w:rPr>
          <w:rStyle w:val="StyleUnderline"/>
          <w:highlight w:val="cyan"/>
        </w:rPr>
        <w:t>food</w:t>
      </w:r>
      <w:r w:rsidRPr="007959AE">
        <w:rPr>
          <w:sz w:val="16"/>
        </w:rPr>
        <w:t xml:space="preserve">, tolerance, </w:t>
      </w:r>
      <w:r w:rsidRPr="00CD0F99">
        <w:rPr>
          <w:rStyle w:val="StyleUnderline"/>
          <w:highlight w:val="cyan"/>
        </w:rPr>
        <w:t>and recognition</w:t>
      </w:r>
      <w:r w:rsidRPr="007959AE">
        <w:rPr>
          <w:rStyle w:val="StyleUnderline"/>
        </w:rPr>
        <w:t xml:space="preserve">, all </w:t>
      </w:r>
      <w:r w:rsidRPr="00CD0F99">
        <w:rPr>
          <w:rStyle w:val="StyleUnderline"/>
          <w:highlight w:val="cyan"/>
        </w:rPr>
        <w:t>managed by the state</w:t>
      </w:r>
      <w:r w:rsidRPr="007959AE">
        <w:rPr>
          <w:rStyle w:val="StyleUnderline"/>
        </w:rPr>
        <w:t xml:space="preserve"> as tools </w:t>
      </w:r>
      <w:r w:rsidRPr="00CD0F99">
        <w:rPr>
          <w:rStyle w:val="StyleUnderline"/>
          <w:highlight w:val="cyan"/>
        </w:rPr>
        <w:t>to divide us further</w:t>
      </w:r>
      <w:r w:rsidRPr="007959AE">
        <w:rPr>
          <w:rStyle w:val="StyleUnderline"/>
        </w:rPr>
        <w:t xml:space="preserve">, </w:t>
      </w:r>
      <w:r w:rsidRPr="007959AE">
        <w:rPr>
          <w:sz w:val="16"/>
        </w:rPr>
        <w:t>to</w:t>
      </w:r>
      <w:r w:rsidRPr="007959AE">
        <w:rPr>
          <w:rStyle w:val="StyleUnderline"/>
        </w:rPr>
        <w:t xml:space="preserve"> </w:t>
      </w:r>
      <w:r w:rsidRPr="00CD0F99">
        <w:rPr>
          <w:rStyle w:val="StyleUnderline"/>
          <w:highlight w:val="cyan"/>
        </w:rPr>
        <w:t>rank identities</w:t>
      </w:r>
      <w:r w:rsidRPr="007959AE">
        <w:rPr>
          <w:sz w:val="16"/>
        </w:rPr>
        <w:t xml:space="preserve">, to </w:t>
      </w:r>
      <w:proofErr w:type="spellStart"/>
      <w:r w:rsidRPr="007959AE">
        <w:rPr>
          <w:rStyle w:val="StyleUnderline"/>
        </w:rPr>
        <w:t>organise</w:t>
      </w:r>
      <w:proofErr w:type="spellEnd"/>
      <w:r w:rsidRPr="007959AE">
        <w:rPr>
          <w:rStyle w:val="StyleUnderline"/>
        </w:rPr>
        <w:t xml:space="preserve"> desire,</w:t>
      </w:r>
      <w:r w:rsidRPr="007959AE">
        <w:rPr>
          <w:sz w:val="16"/>
        </w:rPr>
        <w:t xml:space="preserve"> to </w:t>
      </w:r>
      <w:r w:rsidRPr="00CD0F99">
        <w:rPr>
          <w:rStyle w:val="StyleUnderline"/>
          <w:highlight w:val="cyan"/>
        </w:rPr>
        <w:t xml:space="preserve">erode any sign of solidarity </w:t>
      </w:r>
      <w:r w:rsidRPr="007959AE">
        <w:rPr>
          <w:rStyle w:val="StyleUnderline"/>
        </w:rPr>
        <w:t>or communal life</w:t>
      </w:r>
      <w:r w:rsidRPr="00CD0F99">
        <w:rPr>
          <w:rStyle w:val="StyleUnderline"/>
          <w:highlight w:val="cyan"/>
        </w:rPr>
        <w:t>, and</w:t>
      </w:r>
      <w:r w:rsidRPr="007959AE">
        <w:rPr>
          <w:sz w:val="16"/>
        </w:rPr>
        <w:t xml:space="preserve"> to </w:t>
      </w:r>
      <w:r w:rsidRPr="00CD0F99">
        <w:rPr>
          <w:rStyle w:val="StyleUnderline"/>
          <w:highlight w:val="cyan"/>
        </w:rPr>
        <w:t>facilitate</w:t>
      </w:r>
      <w:r w:rsidRPr="007959AE">
        <w:rPr>
          <w:sz w:val="16"/>
        </w:rPr>
        <w:t xml:space="preserve"> the </w:t>
      </w:r>
      <w:r w:rsidRPr="00CD0F99">
        <w:rPr>
          <w:rStyle w:val="StyleUnderline"/>
          <w:highlight w:val="cyan"/>
        </w:rPr>
        <w:t>exploitation</w:t>
      </w:r>
      <w:r w:rsidRPr="007959AE">
        <w:rPr>
          <w:rStyle w:val="StyleUnderline"/>
        </w:rPr>
        <w:t xml:space="preserve"> of all.</w:t>
      </w:r>
      <w:r w:rsidRPr="007959AE">
        <w:rPr>
          <w:sz w:val="16"/>
        </w:rPr>
        <w:t xml:space="preserve"> If there is such a thing as micro-politics, it is the one the state fabricates for all of us, with each of us in mind.</w:t>
      </w:r>
    </w:p>
    <w:p w14:paraId="2FFABA53" w14:textId="77777777" w:rsidR="00CE45AE" w:rsidRPr="007959AE" w:rsidRDefault="00CE45AE" w:rsidP="00CE45AE">
      <w:pPr>
        <w:rPr>
          <w:sz w:val="16"/>
        </w:rPr>
      </w:pPr>
      <w:r w:rsidRPr="00CD0F99">
        <w:rPr>
          <w:rStyle w:val="StyleUnderline"/>
          <w:highlight w:val="cyan"/>
        </w:rPr>
        <w:t>We are</w:t>
      </w:r>
      <w:r w:rsidRPr="007959AE">
        <w:rPr>
          <w:sz w:val="16"/>
        </w:rPr>
        <w:t xml:space="preserve"> only </w:t>
      </w:r>
      <w:r w:rsidRPr="00CD0F99">
        <w:rPr>
          <w:rStyle w:val="StyleUnderline"/>
          <w:highlight w:val="cyan"/>
        </w:rPr>
        <w:t>summoned as</w:t>
      </w:r>
      <w:r w:rsidRPr="007959AE">
        <w:rPr>
          <w:rStyle w:val="StyleUnderline"/>
        </w:rPr>
        <w:t xml:space="preserve"> a </w:t>
      </w:r>
      <w:r w:rsidRPr="00CD0F99">
        <w:rPr>
          <w:rStyle w:val="StyleUnderline"/>
          <w:highlight w:val="cyan"/>
        </w:rPr>
        <w:t>collective</w:t>
      </w:r>
      <w:r w:rsidRPr="007959AE">
        <w:rPr>
          <w:rStyle w:val="StyleUnderline"/>
        </w:rPr>
        <w:t xml:space="preserve"> unity</w:t>
      </w:r>
      <w:r w:rsidRPr="007959AE">
        <w:rPr>
          <w:sz w:val="16"/>
        </w:rPr>
        <w:t xml:space="preserve"> </w:t>
      </w:r>
      <w:r w:rsidRPr="00CD0F99">
        <w:rPr>
          <w:sz w:val="16"/>
          <w:highlight w:val="cyan"/>
        </w:rPr>
        <w:t>-</w:t>
      </w:r>
      <w:r w:rsidRPr="00CD0F99">
        <w:rPr>
          <w:rStyle w:val="StyleUnderline"/>
          <w:highlight w:val="cyan"/>
        </w:rPr>
        <w:t>from the</w:t>
      </w:r>
      <w:r w:rsidRPr="007959AE">
        <w:rPr>
          <w:sz w:val="16"/>
        </w:rPr>
        <w:t xml:space="preserve"> perspective of the </w:t>
      </w:r>
      <w:r w:rsidRPr="00CD0F99">
        <w:rPr>
          <w:rStyle w:val="StyleUnderline"/>
          <w:highlight w:val="cyan"/>
        </w:rPr>
        <w:t>dominant classes</w:t>
      </w:r>
      <w:r w:rsidRPr="007959AE">
        <w:rPr>
          <w:rStyle w:val="StyleUnderline"/>
        </w:rPr>
        <w:t xml:space="preserve">- </w:t>
      </w:r>
      <w:r w:rsidRPr="007959AE">
        <w:rPr>
          <w:sz w:val="16"/>
        </w:rPr>
        <w:t xml:space="preserve">under the figure of the people-nation: </w:t>
      </w:r>
      <w:r w:rsidRPr="007959AE">
        <w:rPr>
          <w:rStyle w:val="StyleUnderline"/>
        </w:rPr>
        <w:t>in times of war</w:t>
      </w:r>
      <w:r w:rsidRPr="007959AE">
        <w:rPr>
          <w:sz w:val="16"/>
        </w:rPr>
        <w:t xml:space="preserve">, during </w:t>
      </w:r>
      <w:r w:rsidRPr="007959AE">
        <w:rPr>
          <w:rStyle w:val="StyleUnderline"/>
        </w:rPr>
        <w:t>tax collection campaigns, or</w:t>
      </w:r>
      <w:r w:rsidRPr="007959AE">
        <w:rPr>
          <w:sz w:val="16"/>
        </w:rPr>
        <w:t xml:space="preserve"> at the </w:t>
      </w:r>
      <w:r w:rsidRPr="007959AE">
        <w:rPr>
          <w:rStyle w:val="StyleUnderline"/>
        </w:rPr>
        <w:t>polls</w:t>
      </w:r>
      <w:r w:rsidRPr="007959AE">
        <w:rPr>
          <w:sz w:val="16"/>
        </w:rPr>
        <w:t xml:space="preserve">, </w:t>
      </w:r>
      <w:r w:rsidRPr="007959AE">
        <w:rPr>
          <w:rStyle w:val="StyleUnderline"/>
        </w:rPr>
        <w:t>where the</w:t>
      </w:r>
      <w:r w:rsidRPr="007959AE">
        <w:rPr>
          <w:sz w:val="16"/>
        </w:rPr>
        <w:t xml:space="preserve"> politically </w:t>
      </w:r>
      <w:proofErr w:type="spellStart"/>
      <w:r w:rsidRPr="007959AE">
        <w:rPr>
          <w:sz w:val="16"/>
        </w:rPr>
        <w:t>organised</w:t>
      </w:r>
      <w:proofErr w:type="spellEnd"/>
      <w:r w:rsidRPr="007959AE">
        <w:rPr>
          <w:sz w:val="16"/>
        </w:rPr>
        <w:t xml:space="preserve"> </w:t>
      </w:r>
      <w:r w:rsidRPr="007959AE">
        <w:rPr>
          <w:rStyle w:val="StyleUnderline"/>
        </w:rPr>
        <w:t xml:space="preserve">elite </w:t>
      </w:r>
      <w:proofErr w:type="spellStart"/>
      <w:r w:rsidRPr="007959AE">
        <w:rPr>
          <w:rStyle w:val="StyleUnderline"/>
        </w:rPr>
        <w:t>legitimises</w:t>
      </w:r>
      <w:proofErr w:type="spellEnd"/>
      <w:r w:rsidRPr="007959AE">
        <w:rPr>
          <w:rStyle w:val="StyleUnderline"/>
        </w:rPr>
        <w:t xml:space="preserve"> itself through</w:t>
      </w:r>
      <w:r w:rsidRPr="007959AE">
        <w:rPr>
          <w:sz w:val="16"/>
        </w:rPr>
        <w:t xml:space="preserve"> the </w:t>
      </w:r>
      <w:r w:rsidRPr="007959AE">
        <w:rPr>
          <w:rStyle w:val="StyleUnderline"/>
        </w:rPr>
        <w:t>votes of the dominated</w:t>
      </w:r>
      <w:r w:rsidRPr="007959AE">
        <w:rPr>
          <w:sz w:val="16"/>
        </w:rPr>
        <w:t xml:space="preserve">. Even when the state intervenes “on behalf” of the dominated classes, it does so because such intervention ultimately benefits the ruling class —it </w:t>
      </w:r>
      <w:proofErr w:type="spellStart"/>
      <w:r w:rsidRPr="007959AE">
        <w:rPr>
          <w:sz w:val="16"/>
        </w:rPr>
        <w:t>modernises</w:t>
      </w:r>
      <w:proofErr w:type="spellEnd"/>
      <w:r w:rsidRPr="007959AE">
        <w:rPr>
          <w:sz w:val="16"/>
        </w:rPr>
        <w:t xml:space="preserve">, regenerates, and </w:t>
      </w:r>
      <w:proofErr w:type="spellStart"/>
      <w:r w:rsidRPr="007959AE">
        <w:rPr>
          <w:sz w:val="16"/>
        </w:rPr>
        <w:t>revitalises</w:t>
      </w:r>
      <w:proofErr w:type="spellEnd"/>
      <w:r w:rsidRPr="007959AE">
        <w:rPr>
          <w:sz w:val="16"/>
        </w:rPr>
        <w:t xml:space="preserve"> it.</w:t>
      </w:r>
    </w:p>
    <w:p w14:paraId="40CAC091" w14:textId="77777777" w:rsidR="00CE45AE" w:rsidRPr="007959AE" w:rsidRDefault="00CE45AE" w:rsidP="00CE45AE">
      <w:pPr>
        <w:rPr>
          <w:sz w:val="16"/>
        </w:rPr>
      </w:pPr>
      <w:r w:rsidRPr="007959AE">
        <w:rPr>
          <w:sz w:val="16"/>
        </w:rPr>
        <w:t xml:space="preserve">Consider how the </w:t>
      </w:r>
      <w:r w:rsidRPr="007959AE">
        <w:rPr>
          <w:rStyle w:val="StyleUnderline"/>
        </w:rPr>
        <w:t>social measures of</w:t>
      </w:r>
      <w:r w:rsidRPr="007959AE">
        <w:rPr>
          <w:sz w:val="16"/>
        </w:rPr>
        <w:t xml:space="preserve"> the </w:t>
      </w:r>
      <w:r w:rsidRPr="008D2F2D">
        <w:rPr>
          <w:rStyle w:val="StyleUnderline"/>
        </w:rPr>
        <w:t>New Deal</w:t>
      </w:r>
      <w:r w:rsidRPr="007959AE">
        <w:rPr>
          <w:rStyle w:val="StyleUnderline"/>
        </w:rPr>
        <w:t xml:space="preserve"> -unemployment subsidies, wage increases, public works </w:t>
      </w:r>
      <w:proofErr w:type="spellStart"/>
      <w:r w:rsidRPr="007959AE">
        <w:rPr>
          <w:rStyle w:val="StyleUnderline"/>
        </w:rPr>
        <w:t>programmes</w:t>
      </w:r>
      <w:proofErr w:type="spellEnd"/>
      <w:r w:rsidRPr="007959AE">
        <w:rPr>
          <w:rStyle w:val="StyleUnderline"/>
        </w:rPr>
        <w:t>, agrarian reforms, etc.- were not gifts from the ruling class.</w:t>
      </w:r>
      <w:r w:rsidRPr="007959AE">
        <w:rPr>
          <w:sz w:val="16"/>
        </w:rPr>
        <w:t xml:space="preserve"> </w:t>
      </w:r>
      <w:r w:rsidRPr="007959AE">
        <w:rPr>
          <w:rStyle w:val="StyleUnderline"/>
        </w:rPr>
        <w:t xml:space="preserve">This was achieved through </w:t>
      </w:r>
      <w:r w:rsidRPr="00CD0F99">
        <w:rPr>
          <w:rStyle w:val="StyleUnderline"/>
          <w:highlight w:val="cyan"/>
        </w:rPr>
        <w:t xml:space="preserve">mass strikes, factory occupations, </w:t>
      </w:r>
      <w:r w:rsidRPr="0054587B">
        <w:rPr>
          <w:rStyle w:val="StyleUnderline"/>
        </w:rPr>
        <w:t>protests, looting, and all manner of unrest</w:t>
      </w:r>
      <w:r w:rsidRPr="007959AE">
        <w:rPr>
          <w:rStyle w:val="StyleUnderline"/>
        </w:rPr>
        <w:t>.</w:t>
      </w:r>
      <w:r w:rsidRPr="007959AE">
        <w:rPr>
          <w:sz w:val="16"/>
        </w:rPr>
        <w:t xml:space="preserve"> </w:t>
      </w:r>
      <w:r w:rsidRPr="007959AE">
        <w:rPr>
          <w:rStyle w:val="StyleUnderline"/>
        </w:rPr>
        <w:t xml:space="preserve">In the end, these measures </w:t>
      </w:r>
      <w:r w:rsidRPr="00CD0F99">
        <w:rPr>
          <w:rStyle w:val="StyleUnderline"/>
          <w:highlight w:val="cyan"/>
        </w:rPr>
        <w:t>most benefited the political and economic oligarchy</w:t>
      </w:r>
      <w:r w:rsidRPr="007959AE">
        <w:rPr>
          <w:sz w:val="16"/>
        </w:rPr>
        <w:t xml:space="preserve"> that ruled the country, </w:t>
      </w:r>
      <w:r w:rsidRPr="007959AE">
        <w:rPr>
          <w:rStyle w:val="StyleUnderline"/>
        </w:rPr>
        <w:t xml:space="preserve">as they helped </w:t>
      </w:r>
      <w:r w:rsidRPr="0054587B">
        <w:rPr>
          <w:rStyle w:val="StyleUnderline"/>
          <w:highlight w:val="cyan"/>
        </w:rPr>
        <w:t>defuse</w:t>
      </w:r>
      <w:r w:rsidRPr="007959AE">
        <w:rPr>
          <w:rStyle w:val="StyleUnderline"/>
        </w:rPr>
        <w:t xml:space="preserve"> a </w:t>
      </w:r>
      <w:r w:rsidRPr="0054587B">
        <w:rPr>
          <w:rStyle w:val="StyleUnderline"/>
          <w:highlight w:val="cyan"/>
        </w:rPr>
        <w:t>revolutionary ferment</w:t>
      </w:r>
      <w:r w:rsidRPr="007959AE">
        <w:rPr>
          <w:sz w:val="16"/>
        </w:rPr>
        <w:t xml:space="preserve"> that threatened the existing order and that class itself (McInnis, 2019). </w:t>
      </w:r>
      <w:r w:rsidRPr="00CD0F99">
        <w:rPr>
          <w:rStyle w:val="StyleUnderline"/>
          <w:highlight w:val="cyan"/>
        </w:rPr>
        <w:t>The privileged know</w:t>
      </w:r>
      <w:r w:rsidRPr="007959AE">
        <w:rPr>
          <w:sz w:val="16"/>
        </w:rPr>
        <w:t xml:space="preserve"> well that </w:t>
      </w:r>
      <w:r w:rsidRPr="00CD0F99">
        <w:rPr>
          <w:rStyle w:val="StyleUnderline"/>
          <w:highlight w:val="cyan"/>
        </w:rPr>
        <w:t>the greatest danger lies in</w:t>
      </w:r>
      <w:r w:rsidRPr="007959AE">
        <w:rPr>
          <w:rStyle w:val="StyleUnderline"/>
        </w:rPr>
        <w:t xml:space="preserve"> </w:t>
      </w:r>
      <w:r w:rsidRPr="007959AE">
        <w:rPr>
          <w:sz w:val="16"/>
        </w:rPr>
        <w:t xml:space="preserve">the </w:t>
      </w:r>
      <w:r w:rsidRPr="00CD0F99">
        <w:rPr>
          <w:rStyle w:val="StyleUnderline"/>
          <w:highlight w:val="cyan"/>
        </w:rPr>
        <w:t>self-</w:t>
      </w:r>
      <w:proofErr w:type="spellStart"/>
      <w:r w:rsidRPr="00CD0F99">
        <w:rPr>
          <w:rStyle w:val="StyleUnderline"/>
          <w:highlight w:val="cyan"/>
        </w:rPr>
        <w:t>organisation</w:t>
      </w:r>
      <w:proofErr w:type="spellEnd"/>
      <w:r w:rsidRPr="00CD0F99">
        <w:rPr>
          <w:rStyle w:val="StyleUnderline"/>
          <w:highlight w:val="cyan"/>
        </w:rPr>
        <w:t xml:space="preserve"> of</w:t>
      </w:r>
      <w:r w:rsidRPr="007959AE">
        <w:rPr>
          <w:sz w:val="16"/>
        </w:rPr>
        <w:t xml:space="preserve"> the </w:t>
      </w:r>
      <w:r w:rsidRPr="00CD0F99">
        <w:rPr>
          <w:rStyle w:val="StyleUnderline"/>
          <w:highlight w:val="cyan"/>
        </w:rPr>
        <w:t>people below</w:t>
      </w:r>
      <w:r w:rsidRPr="007959AE">
        <w:rPr>
          <w:rStyle w:val="StyleUnderline"/>
        </w:rPr>
        <w:t>.</w:t>
      </w:r>
      <w:r w:rsidRPr="007959AE">
        <w:rPr>
          <w:sz w:val="16"/>
        </w:rPr>
        <w:t xml:space="preserve"> </w:t>
      </w:r>
      <w:r w:rsidRPr="00CD0F99">
        <w:rPr>
          <w:rStyle w:val="StyleUnderline"/>
          <w:highlight w:val="cyan"/>
        </w:rPr>
        <w:t xml:space="preserve">That is why it is essential to </w:t>
      </w:r>
      <w:proofErr w:type="spellStart"/>
      <w:r w:rsidRPr="00CD0F99">
        <w:rPr>
          <w:rStyle w:val="StyleUnderline"/>
          <w:highlight w:val="cyan"/>
        </w:rPr>
        <w:t>organise</w:t>
      </w:r>
      <w:proofErr w:type="spellEnd"/>
      <w:r w:rsidRPr="00CD0F99">
        <w:rPr>
          <w:rStyle w:val="StyleUnderline"/>
          <w:highlight w:val="cyan"/>
        </w:rPr>
        <w:t xml:space="preserve"> them from above</w:t>
      </w:r>
      <w:r w:rsidRPr="007959AE">
        <w:rPr>
          <w:sz w:val="16"/>
        </w:rPr>
        <w:t xml:space="preserve"> —</w:t>
      </w:r>
      <w:r w:rsidRPr="00CD0F99">
        <w:rPr>
          <w:rStyle w:val="StyleUnderline"/>
          <w:highlight w:val="cyan"/>
        </w:rPr>
        <w:t>to</w:t>
      </w:r>
      <w:r w:rsidRPr="007959AE">
        <w:rPr>
          <w:sz w:val="16"/>
        </w:rPr>
        <w:t xml:space="preserve"> quickly find (or </w:t>
      </w:r>
      <w:r w:rsidRPr="00CD0F99">
        <w:rPr>
          <w:rStyle w:val="StyleUnderline"/>
          <w:highlight w:val="cyan"/>
        </w:rPr>
        <w:t>manufacture</w:t>
      </w:r>
      <w:r w:rsidRPr="007959AE">
        <w:rPr>
          <w:sz w:val="16"/>
        </w:rPr>
        <w:t xml:space="preserve">) </w:t>
      </w:r>
      <w:r w:rsidRPr="00CD0F99">
        <w:rPr>
          <w:rStyle w:val="StyleUnderline"/>
          <w:highlight w:val="cyan"/>
        </w:rPr>
        <w:t>spokespersons</w:t>
      </w:r>
      <w:r w:rsidRPr="00CD0F99">
        <w:rPr>
          <w:sz w:val="16"/>
          <w:highlight w:val="cyan"/>
        </w:rPr>
        <w:t xml:space="preserve"> </w:t>
      </w:r>
      <w:r w:rsidRPr="00CD0F99">
        <w:rPr>
          <w:rStyle w:val="StyleUnderline"/>
          <w:highlight w:val="cyan"/>
        </w:rPr>
        <w:t>with whom to negotiate</w:t>
      </w:r>
      <w:r w:rsidRPr="007959AE">
        <w:rPr>
          <w:sz w:val="16"/>
        </w:rPr>
        <w:t xml:space="preserve"> if needed, </w:t>
      </w:r>
      <w:r w:rsidRPr="00CD0F99">
        <w:rPr>
          <w:rStyle w:val="StyleUnderline"/>
          <w:highlight w:val="cyan"/>
        </w:rPr>
        <w:t>leaders</w:t>
      </w:r>
      <w:r w:rsidRPr="007959AE">
        <w:rPr>
          <w:sz w:val="16"/>
        </w:rPr>
        <w:t xml:space="preserve"> who can be </w:t>
      </w:r>
      <w:r w:rsidRPr="00CD0F99">
        <w:rPr>
          <w:rStyle w:val="StyleUnderline"/>
          <w:highlight w:val="cyan"/>
        </w:rPr>
        <w:t>tasked with securing social peace in exchange for political and economic concessions</w:t>
      </w:r>
      <w:r w:rsidRPr="007959AE">
        <w:rPr>
          <w:sz w:val="16"/>
        </w:rPr>
        <w:t>.</w:t>
      </w:r>
    </w:p>
    <w:p w14:paraId="3D4A6047" w14:textId="77777777" w:rsidR="00CE45AE" w:rsidRPr="007959AE" w:rsidRDefault="00CE45AE" w:rsidP="00CE45AE">
      <w:pPr>
        <w:rPr>
          <w:rStyle w:val="StyleUnderline"/>
        </w:rPr>
      </w:pPr>
      <w:r w:rsidRPr="007959AE">
        <w:rPr>
          <w:sz w:val="16"/>
        </w:rPr>
        <w:t xml:space="preserve">Even in this scenario, the people below may still exploit their own </w:t>
      </w:r>
      <w:proofErr w:type="spellStart"/>
      <w:r w:rsidRPr="007959AE">
        <w:rPr>
          <w:sz w:val="16"/>
        </w:rPr>
        <w:t>disorganisation</w:t>
      </w:r>
      <w:proofErr w:type="spellEnd"/>
      <w:r w:rsidRPr="007959AE">
        <w:rPr>
          <w:sz w:val="16"/>
        </w:rPr>
        <w:t xml:space="preserve"> </w:t>
      </w:r>
      <w:proofErr w:type="gramStart"/>
      <w:r w:rsidRPr="007959AE">
        <w:rPr>
          <w:sz w:val="16"/>
        </w:rPr>
        <w:t>-their</w:t>
      </w:r>
      <w:proofErr w:type="gramEnd"/>
      <w:r w:rsidRPr="007959AE">
        <w:rPr>
          <w:sz w:val="16"/>
        </w:rPr>
        <w:t xml:space="preserve"> fertile anonymity- to generate enough fear to push those concessions beyond what the privileged would ever willingly offer. </w:t>
      </w:r>
      <w:r w:rsidRPr="00CD0F99">
        <w:rPr>
          <w:rStyle w:val="StyleUnderline"/>
          <w:highlight w:val="cyan"/>
        </w:rPr>
        <w:t>Rarely</w:t>
      </w:r>
      <w:r w:rsidRPr="007959AE">
        <w:rPr>
          <w:rStyle w:val="StyleUnderline"/>
        </w:rPr>
        <w:t xml:space="preserve"> have </w:t>
      </w:r>
      <w:r w:rsidRPr="00CD0F99">
        <w:rPr>
          <w:rStyle w:val="StyleUnderline"/>
          <w:highlight w:val="cyan"/>
        </w:rPr>
        <w:t>peaceful,</w:t>
      </w:r>
      <w:r w:rsidRPr="007959AE">
        <w:rPr>
          <w:rStyle w:val="StyleUnderline"/>
        </w:rPr>
        <w:t xml:space="preserve"> </w:t>
      </w:r>
      <w:proofErr w:type="spellStart"/>
      <w:r w:rsidRPr="007959AE">
        <w:rPr>
          <w:rStyle w:val="StyleUnderline"/>
        </w:rPr>
        <w:t>civilised</w:t>
      </w:r>
      <w:proofErr w:type="spellEnd"/>
      <w:r w:rsidRPr="007959AE">
        <w:rPr>
          <w:rStyle w:val="StyleUnderline"/>
        </w:rPr>
        <w:t xml:space="preserve"> </w:t>
      </w:r>
      <w:r w:rsidRPr="00CD0F99">
        <w:rPr>
          <w:rStyle w:val="StyleUnderline"/>
          <w:highlight w:val="cyan"/>
        </w:rPr>
        <w:t>demands</w:t>
      </w:r>
      <w:r w:rsidRPr="007959AE">
        <w:rPr>
          <w:rStyle w:val="StyleUnderline"/>
        </w:rPr>
        <w:t xml:space="preserve"> </w:t>
      </w:r>
      <w:r w:rsidRPr="00CD0F99">
        <w:rPr>
          <w:rStyle w:val="StyleUnderline"/>
          <w:highlight w:val="cyan"/>
        </w:rPr>
        <w:t>trigger</w:t>
      </w:r>
      <w:r w:rsidRPr="007959AE">
        <w:rPr>
          <w:rStyle w:val="StyleUnderline"/>
        </w:rPr>
        <w:t xml:space="preserve">ed </w:t>
      </w:r>
      <w:r w:rsidRPr="00CD0F99">
        <w:rPr>
          <w:rStyle w:val="StyleUnderline"/>
          <w:highlight w:val="cyan"/>
        </w:rPr>
        <w:t>structural reform.</w:t>
      </w:r>
      <w:r w:rsidRPr="007959AE">
        <w:rPr>
          <w:rStyle w:val="StyleUnderline"/>
        </w:rPr>
        <w:t xml:space="preserve"> That is why parties</w:t>
      </w:r>
      <w:r w:rsidRPr="00CD0F99">
        <w:rPr>
          <w:rStyle w:val="StyleUnderline"/>
          <w:highlight w:val="cyan"/>
        </w:rPr>
        <w:t>, unions</w:t>
      </w:r>
      <w:r w:rsidRPr="007959AE">
        <w:rPr>
          <w:rStyle w:val="StyleUnderline"/>
        </w:rPr>
        <w:t xml:space="preserve">, and even the </w:t>
      </w:r>
      <w:proofErr w:type="spellStart"/>
      <w:r w:rsidRPr="007959AE">
        <w:rPr>
          <w:rStyle w:val="StyleUnderline"/>
        </w:rPr>
        <w:t>organised</w:t>
      </w:r>
      <w:proofErr w:type="spellEnd"/>
      <w:r w:rsidRPr="007959AE">
        <w:rPr>
          <w:rStyle w:val="StyleUnderline"/>
        </w:rPr>
        <w:t xml:space="preserve"> radical </w:t>
      </w:r>
      <w:proofErr w:type="gramStart"/>
      <w:r w:rsidRPr="007959AE">
        <w:rPr>
          <w:rStyle w:val="StyleUnderline"/>
        </w:rPr>
        <w:t>left,</w:t>
      </w:r>
      <w:proofErr w:type="gramEnd"/>
      <w:r w:rsidRPr="007959AE">
        <w:rPr>
          <w:rStyle w:val="StyleUnderline"/>
        </w:rPr>
        <w:t xml:space="preserve"> ultimately </w:t>
      </w:r>
      <w:r w:rsidRPr="00CD0F99">
        <w:rPr>
          <w:rStyle w:val="StyleUnderline"/>
          <w:highlight w:val="cyan"/>
        </w:rPr>
        <w:t>serve to discipline the masses: offering themselves as representatives and containing popular anger within the bounds of legal institutional politics.</w:t>
      </w:r>
    </w:p>
    <w:p w14:paraId="695C6952" w14:textId="77777777" w:rsidR="00CE45AE" w:rsidRDefault="00CE45AE" w:rsidP="00CE45AE">
      <w:pPr>
        <w:rPr>
          <w:rStyle w:val="StyleUnderline"/>
        </w:rPr>
      </w:pPr>
      <w:r w:rsidRPr="007959AE">
        <w:rPr>
          <w:sz w:val="16"/>
        </w:rPr>
        <w:t xml:space="preserve">Take, for example, how the </w:t>
      </w:r>
      <w:proofErr w:type="spellStart"/>
      <w:r w:rsidRPr="007F0908">
        <w:rPr>
          <w:rStyle w:val="StyleUnderline"/>
          <w:highlight w:val="cyan"/>
        </w:rPr>
        <w:t>institutionalisation</w:t>
      </w:r>
      <w:proofErr w:type="spellEnd"/>
      <w:r w:rsidRPr="007F0908">
        <w:rPr>
          <w:rStyle w:val="StyleUnderline"/>
          <w:highlight w:val="cyan"/>
        </w:rPr>
        <w:t xml:space="preserve"> of unionism has not destroyed capitalism but</w:t>
      </w:r>
      <w:r w:rsidRPr="007959AE">
        <w:rPr>
          <w:sz w:val="16"/>
        </w:rPr>
        <w:t xml:space="preserve"> instead </w:t>
      </w:r>
      <w:r w:rsidRPr="007F0908">
        <w:rPr>
          <w:rStyle w:val="StyleUnderline"/>
          <w:highlight w:val="cyan"/>
        </w:rPr>
        <w:t>dissolved class consciousness</w:t>
      </w:r>
      <w:r w:rsidRPr="007959AE">
        <w:rPr>
          <w:rStyle w:val="StyleUnderline"/>
        </w:rPr>
        <w:t xml:space="preserve">, </w:t>
      </w:r>
      <w:r w:rsidRPr="007F0908">
        <w:rPr>
          <w:rStyle w:val="StyleUnderline"/>
          <w:highlight w:val="cyan"/>
        </w:rPr>
        <w:t>and facilitated</w:t>
      </w:r>
      <w:r w:rsidRPr="007959AE">
        <w:rPr>
          <w:sz w:val="16"/>
        </w:rPr>
        <w:t xml:space="preserve"> the </w:t>
      </w:r>
      <w:r w:rsidRPr="007F0908">
        <w:rPr>
          <w:rStyle w:val="StyleUnderline"/>
          <w:highlight w:val="cyan"/>
        </w:rPr>
        <w:t>integration and submission of workers</w:t>
      </w:r>
      <w:r w:rsidRPr="007959AE">
        <w:rPr>
          <w:rStyle w:val="StyleUnderline"/>
        </w:rPr>
        <w:t xml:space="preserve">. In Spain, in 1976 -before unions were </w:t>
      </w:r>
      <w:proofErr w:type="spellStart"/>
      <w:r w:rsidRPr="007959AE">
        <w:rPr>
          <w:rStyle w:val="StyleUnderline"/>
        </w:rPr>
        <w:t>legalised</w:t>
      </w:r>
      <w:proofErr w:type="spellEnd"/>
      <w:r w:rsidRPr="007959AE">
        <w:rPr>
          <w:rStyle w:val="StyleUnderline"/>
        </w:rPr>
        <w:t xml:space="preserve">-, twenty million workdays were lost to </w:t>
      </w:r>
      <w:proofErr w:type="spellStart"/>
      <w:r w:rsidRPr="007959AE">
        <w:rPr>
          <w:rStyle w:val="StyleUnderline"/>
        </w:rPr>
        <w:t>labour</w:t>
      </w:r>
      <w:proofErr w:type="spellEnd"/>
      <w:r w:rsidRPr="007959AE">
        <w:rPr>
          <w:rStyle w:val="StyleUnderline"/>
        </w:rPr>
        <w:t xml:space="preserve"> conflicts. In 2016, the number was under 800,000. </w:t>
      </w:r>
      <w:r w:rsidRPr="007F0908">
        <w:rPr>
          <w:rStyle w:val="StyleUnderline"/>
          <w:highlight w:val="cyan"/>
        </w:rPr>
        <w:t>Unionism ceased to be a tool of workers’ struggle the moment it accepted that the goal of economic activity was private profit.</w:t>
      </w:r>
    </w:p>
    <w:p w14:paraId="19414D5A" w14:textId="77777777" w:rsidR="00CE45AE" w:rsidRPr="005D3786" w:rsidRDefault="00CE45AE" w:rsidP="00CE45AE">
      <w:pPr>
        <w:rPr>
          <w:sz w:val="16"/>
        </w:rPr>
      </w:pPr>
      <w:r w:rsidRPr="005D3786">
        <w:rPr>
          <w:sz w:val="16"/>
        </w:rPr>
        <w:t xml:space="preserve">Until World War II, the </w:t>
      </w:r>
      <w:proofErr w:type="gramStart"/>
      <w:r w:rsidRPr="005D3786">
        <w:rPr>
          <w:sz w:val="16"/>
        </w:rPr>
        <w:t>ultimate aim</w:t>
      </w:r>
      <w:proofErr w:type="gramEnd"/>
      <w:r w:rsidRPr="005D3786">
        <w:rPr>
          <w:sz w:val="16"/>
        </w:rPr>
        <w:t xml:space="preserve">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w:t>
      </w:r>
      <w:proofErr w:type="spellStart"/>
      <w:r w:rsidRPr="005D3786">
        <w:rPr>
          <w:sz w:val="16"/>
        </w:rPr>
        <w:t>institutionalising</w:t>
      </w:r>
      <w:proofErr w:type="spellEnd"/>
      <w:r w:rsidRPr="005D3786">
        <w:rPr>
          <w:sz w:val="16"/>
        </w:rPr>
        <w:t xml:space="preserve"> two major trade union </w:t>
      </w:r>
      <w:proofErr w:type="spellStart"/>
      <w:r w:rsidRPr="005D3786">
        <w:rPr>
          <w:sz w:val="16"/>
        </w:rPr>
        <w:t>centres</w:t>
      </w:r>
      <w:proofErr w:type="spellEnd"/>
      <w:r w:rsidRPr="005D3786">
        <w:rPr>
          <w:sz w:val="16"/>
        </w:rPr>
        <w:t xml:space="preserve">. Since then, these have been officially </w:t>
      </w:r>
      <w:proofErr w:type="spellStart"/>
      <w:r w:rsidRPr="005D3786">
        <w:rPr>
          <w:sz w:val="16"/>
        </w:rPr>
        <w:t>authorised</w:t>
      </w:r>
      <w:proofErr w:type="spellEnd"/>
      <w:r w:rsidRPr="005D3786">
        <w:rPr>
          <w:sz w:val="16"/>
        </w:rPr>
        <w:t xml:space="preserve"> -under democracy- to continue doing capitalism’s dirty work, with thousands of full-time union officials tasked with </w:t>
      </w:r>
      <w:proofErr w:type="spellStart"/>
      <w:r w:rsidRPr="005D3786">
        <w:rPr>
          <w:sz w:val="16"/>
        </w:rPr>
        <w:t>channelling</w:t>
      </w:r>
      <w:proofErr w:type="spellEnd"/>
      <w:r w:rsidRPr="005D3786">
        <w:rPr>
          <w:sz w:val="16"/>
        </w:rPr>
        <w:t xml:space="preserve"> demands, </w:t>
      </w:r>
      <w:proofErr w:type="spellStart"/>
      <w:r w:rsidRPr="005D3786">
        <w:rPr>
          <w:sz w:val="16"/>
        </w:rPr>
        <w:t>neutralising</w:t>
      </w:r>
      <w:proofErr w:type="spellEnd"/>
      <w:r w:rsidRPr="005D3786">
        <w:rPr>
          <w:sz w:val="16"/>
        </w:rPr>
        <w:t xml:space="preserve"> self-</w:t>
      </w:r>
      <w:proofErr w:type="spellStart"/>
      <w:r w:rsidRPr="005D3786">
        <w:rPr>
          <w:sz w:val="16"/>
        </w:rPr>
        <w:t>organised</w:t>
      </w:r>
      <w:proofErr w:type="spellEnd"/>
      <w:r w:rsidRPr="005D3786">
        <w:rPr>
          <w:sz w:val="16"/>
        </w:rPr>
        <w:t xml:space="preserve">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79413202" w14:textId="77777777" w:rsidR="00CE45AE" w:rsidRPr="005D3786" w:rsidRDefault="00CE45AE" w:rsidP="00CE45AE">
      <w:pPr>
        <w:rPr>
          <w:sz w:val="16"/>
        </w:rPr>
      </w:pPr>
      <w:r w:rsidRPr="005D3786">
        <w:rPr>
          <w:sz w:val="16"/>
        </w:rPr>
        <w:t xml:space="preserve">Consider also the lack of political will to pursue tax fraud in Spain, where institutional advertising proudly </w:t>
      </w:r>
      <w:proofErr w:type="gramStart"/>
      <w:r w:rsidRPr="005D3786">
        <w:rPr>
          <w:sz w:val="16"/>
        </w:rPr>
        <w:t>proclaims</w:t>
      </w:r>
      <w:proofErr w:type="gramEnd"/>
      <w:r w:rsidRPr="005D3786">
        <w:rPr>
          <w:sz w:val="16"/>
        </w:rPr>
        <w:t xml:space="preserve"> “We are all the tax office.” The result is an annual loss of eighty billion euros (Plataforma </w:t>
      </w:r>
      <w:proofErr w:type="spellStart"/>
      <w:r w:rsidRPr="005D3786">
        <w:rPr>
          <w:sz w:val="16"/>
        </w:rPr>
        <w:t>por</w:t>
      </w:r>
      <w:proofErr w:type="spellEnd"/>
      <w:r w:rsidRPr="005D3786">
        <w:rPr>
          <w:sz w:val="16"/>
        </w:rPr>
        <w:t xml:space="preserve"> la Justicia Fiscal, </w:t>
      </w:r>
      <w:proofErr w:type="gramStart"/>
      <w:r w:rsidRPr="005D3786">
        <w:rPr>
          <w:sz w:val="16"/>
        </w:rPr>
        <w:t>2022) —</w:t>
      </w:r>
      <w:proofErr w:type="gramEnd"/>
      <w:r w:rsidRPr="005D3786">
        <w:rPr>
          <w:sz w:val="16"/>
        </w:rPr>
        <w:t>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55287F65" w14:textId="77777777" w:rsidR="00CE45AE" w:rsidRPr="005D3786" w:rsidRDefault="00CE45AE" w:rsidP="00CE45AE">
      <w:pPr>
        <w:rPr>
          <w:sz w:val="16"/>
        </w:rPr>
      </w:pPr>
      <w:r w:rsidRPr="005D3786">
        <w:rPr>
          <w:sz w:val="16"/>
        </w:rPr>
        <w:t>The Cement of Ideology</w:t>
      </w:r>
    </w:p>
    <w:p w14:paraId="0DAC2B86" w14:textId="77777777" w:rsidR="00CE45AE" w:rsidRPr="005D3786" w:rsidRDefault="00CE45AE" w:rsidP="00CE45AE">
      <w:pPr>
        <w:rPr>
          <w:sz w:val="16"/>
        </w:rPr>
      </w:pPr>
      <w:r w:rsidRPr="005D3786">
        <w:rPr>
          <w:sz w:val="16"/>
        </w:rPr>
        <w:t xml:space="preserve">How is everything we have read so far in this paper possible? Because the </w:t>
      </w:r>
      <w:r w:rsidRPr="00235834">
        <w:rPr>
          <w:rStyle w:val="StyleUnderline"/>
        </w:rPr>
        <w:t>cement of dominant class ideology seeps through every floor of the social edifice, binding it together through representations, values, beliefs, and so forth</w:t>
      </w:r>
      <w:r w:rsidRPr="005D3786">
        <w:rPr>
          <w:sz w:val="16"/>
        </w:rPr>
        <w:t xml:space="preserve"> —</w:t>
      </w:r>
      <w:r w:rsidRPr="00235834">
        <w:rPr>
          <w:rStyle w:val="StyleUnderline"/>
        </w:rPr>
        <w:t>elements that perpetuate class domination</w:t>
      </w:r>
      <w:r w:rsidRPr="005D3786">
        <w:rPr>
          <w:sz w:val="16"/>
        </w:rPr>
        <w:t xml:space="preserve">. Poverty is not merely a material condition; under dominant ideology, it also becomes a matter of injustice -as the inability to demand justice- and lack of freedom —as the inability to even imagine one’s own submission. </w:t>
      </w:r>
      <w:r w:rsidRPr="00235834">
        <w:rPr>
          <w:rStyle w:val="StyleUnderline"/>
        </w:rPr>
        <w:t xml:space="preserve">Even </w:t>
      </w:r>
      <w:r w:rsidRPr="007F0908">
        <w:rPr>
          <w:rStyle w:val="StyleUnderline"/>
          <w:highlight w:val="cyan"/>
        </w:rPr>
        <w:t>when</w:t>
      </w:r>
      <w:r w:rsidRPr="005D3786">
        <w:rPr>
          <w:sz w:val="16"/>
        </w:rPr>
        <w:t xml:space="preserve"> the </w:t>
      </w:r>
      <w:r w:rsidRPr="007F0908">
        <w:rPr>
          <w:rStyle w:val="StyleUnderline"/>
          <w:highlight w:val="cyan"/>
        </w:rPr>
        <w:t>lower classes demand employment, it stems from</w:t>
      </w:r>
      <w:r w:rsidRPr="00235834">
        <w:rPr>
          <w:rStyle w:val="StyleUnderline"/>
        </w:rPr>
        <w:t xml:space="preserve"> </w:t>
      </w:r>
      <w:r w:rsidRPr="005D3786">
        <w:rPr>
          <w:sz w:val="16"/>
        </w:rPr>
        <w:t>this</w:t>
      </w:r>
      <w:r w:rsidRPr="00235834">
        <w:rPr>
          <w:rStyle w:val="StyleUnderline"/>
        </w:rPr>
        <w:t xml:space="preserve"> </w:t>
      </w:r>
      <w:r w:rsidRPr="007F0908">
        <w:rPr>
          <w:rStyle w:val="StyleUnderline"/>
          <w:highlight w:val="cyan"/>
        </w:rPr>
        <w:t>fundamental dispossession</w:t>
      </w:r>
      <w:r w:rsidRPr="00235834">
        <w:rPr>
          <w:rStyle w:val="StyleUnderline"/>
        </w:rPr>
        <w:t xml:space="preserve">: they have been </w:t>
      </w:r>
      <w:r w:rsidRPr="007F0908">
        <w:rPr>
          <w:rStyle w:val="StyleUnderline"/>
          <w:highlight w:val="cyan"/>
        </w:rPr>
        <w:t>taught that,</w:t>
      </w:r>
      <w:r w:rsidRPr="00235834">
        <w:rPr>
          <w:rStyle w:val="StyleUnderline"/>
        </w:rPr>
        <w:t xml:space="preserve"> </w:t>
      </w:r>
      <w:r w:rsidRPr="007F0908">
        <w:rPr>
          <w:rStyle w:val="StyleUnderline"/>
          <w:highlight w:val="cyan"/>
        </w:rPr>
        <w:t>beyond work, there is nothing</w:t>
      </w:r>
      <w:r w:rsidRPr="005D3786">
        <w:rPr>
          <w:sz w:val="16"/>
        </w:rPr>
        <w:t xml:space="preserve"> else for them to do. Long ago, </w:t>
      </w:r>
      <w:r w:rsidRPr="007F0908">
        <w:rPr>
          <w:rStyle w:val="StyleUnderline"/>
          <w:highlight w:val="cyan"/>
        </w:rPr>
        <w:t>capitalism stripped us of our autonomy as producers and pushed us into working under others in inhumane conditions</w:t>
      </w:r>
      <w:r w:rsidRPr="00235834">
        <w:rPr>
          <w:rStyle w:val="StyleUnderline"/>
        </w:rPr>
        <w:t>.</w:t>
      </w:r>
      <w:r w:rsidRPr="005D3786">
        <w:rPr>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210E6163" w14:textId="77777777" w:rsidR="00CE45AE" w:rsidRPr="005D3786" w:rsidRDefault="00CE45AE" w:rsidP="00CE45AE">
      <w:pPr>
        <w:rPr>
          <w:sz w:val="16"/>
        </w:rPr>
      </w:pPr>
      <w:r w:rsidRPr="005D3786">
        <w:rPr>
          <w:sz w:val="16"/>
        </w:rPr>
        <w:t xml:space="preserve">In recent decades, </w:t>
      </w:r>
      <w:r w:rsidRPr="007F0908">
        <w:rPr>
          <w:rStyle w:val="StyleUnderline"/>
          <w:highlight w:val="cyan"/>
        </w:rPr>
        <w:t>capitalism</w:t>
      </w:r>
      <w:r w:rsidRPr="00235834">
        <w:rPr>
          <w:rStyle w:val="StyleUnderline"/>
        </w:rPr>
        <w:t xml:space="preserve"> no longer guarantees </w:t>
      </w:r>
      <w:r w:rsidRPr="005D3786">
        <w:rPr>
          <w:sz w:val="16"/>
        </w:rPr>
        <w:t xml:space="preserve">even </w:t>
      </w:r>
      <w:r w:rsidRPr="00235834">
        <w:rPr>
          <w:rStyle w:val="StyleUnderline"/>
        </w:rPr>
        <w:t>survival</w:t>
      </w:r>
      <w:r w:rsidRPr="005D3786">
        <w:rPr>
          <w:sz w:val="16"/>
        </w:rPr>
        <w:t xml:space="preserve"> for those in the so-called first world. </w:t>
      </w:r>
      <w:r w:rsidRPr="00235834">
        <w:rPr>
          <w:rStyle w:val="StyleUnderline"/>
        </w:rPr>
        <w:t>It</w:t>
      </w:r>
      <w:r w:rsidRPr="005D3786">
        <w:rPr>
          <w:sz w:val="16"/>
        </w:rPr>
        <w:t xml:space="preserve"> now haggles and </w:t>
      </w:r>
      <w:r w:rsidRPr="007F0908">
        <w:rPr>
          <w:rStyle w:val="StyleUnderline"/>
          <w:highlight w:val="cyan"/>
        </w:rPr>
        <w:t>negotiates downward every right, every contract, every wage</w:t>
      </w:r>
      <w:r w:rsidRPr="005D3786">
        <w:rPr>
          <w:sz w:val="16"/>
        </w:rPr>
        <w:t xml:space="preserve"> —in short, exploitation itself. </w:t>
      </w:r>
      <w:r w:rsidRPr="00235834">
        <w:rPr>
          <w:rStyle w:val="StyleUnderline"/>
        </w:rPr>
        <w:t>It dissolves the extortion of surplus value beneath an invisible veil, disguised by</w:t>
      </w:r>
      <w:r w:rsidRPr="005D3786">
        <w:rPr>
          <w:sz w:val="16"/>
        </w:rPr>
        <w:t xml:space="preserve"> the </w:t>
      </w:r>
      <w:r w:rsidRPr="00235834">
        <w:rPr>
          <w:rStyle w:val="StyleUnderline"/>
        </w:rPr>
        <w:t>seemingly innocent yet deeply immoral appearance of goods and markets. The proletariat</w:t>
      </w:r>
      <w:r w:rsidRPr="005D3786">
        <w:rPr>
          <w:sz w:val="16"/>
        </w:rPr>
        <w:t xml:space="preserve"> today </w:t>
      </w:r>
      <w:r w:rsidRPr="00235834">
        <w:rPr>
          <w:rStyle w:val="StyleUnderline"/>
        </w:rPr>
        <w:t>is</w:t>
      </w:r>
      <w:r w:rsidRPr="005D3786">
        <w:rPr>
          <w:sz w:val="16"/>
        </w:rPr>
        <w:t xml:space="preserve"> a class </w:t>
      </w:r>
      <w:r w:rsidRPr="00235834">
        <w:rPr>
          <w:rStyle w:val="StyleUnderline"/>
        </w:rPr>
        <w:t>alienated from itself</w:t>
      </w:r>
      <w:r w:rsidRPr="005D3786">
        <w:rPr>
          <w:sz w:val="16"/>
        </w:rPr>
        <w:t xml:space="preserve"> —absent where it is present, and present where it is absent. In both cases, </w:t>
      </w:r>
      <w:r w:rsidRPr="00235834">
        <w:rPr>
          <w:rStyle w:val="StyleUnderline"/>
        </w:rPr>
        <w:t>particular interest takes its place</w:t>
      </w:r>
      <w:r w:rsidRPr="005D3786">
        <w:rPr>
          <w:sz w:val="16"/>
        </w:rPr>
        <w:t>, confusing it with its antagonistic class. Servitude has become simple complicity. Master and slave roles are now interchangeable, courtesy of consumption, sustained by the monolithic worldview imposed by the bourgeoisie.</w:t>
      </w:r>
    </w:p>
    <w:p w14:paraId="3FBAE529" w14:textId="77777777" w:rsidR="00CE45AE" w:rsidRPr="00235834" w:rsidRDefault="00CE45AE" w:rsidP="00CE45AE">
      <w:pPr>
        <w:rPr>
          <w:rStyle w:val="StyleUnderline"/>
        </w:rPr>
      </w:pPr>
      <w:r w:rsidRPr="005D3786">
        <w:rPr>
          <w:sz w:val="16"/>
        </w:rPr>
        <w:t xml:space="preserve">In its latest contortion, </w:t>
      </w:r>
      <w:r w:rsidRPr="00F16FA6">
        <w:rPr>
          <w:rStyle w:val="StyleUnderline"/>
          <w:highlight w:val="cyan"/>
        </w:rPr>
        <w:t>capitalism</w:t>
      </w:r>
      <w:r w:rsidRPr="005D3786">
        <w:rPr>
          <w:sz w:val="16"/>
        </w:rPr>
        <w:t xml:space="preserve"> has even lost interest in us as individuals. It </w:t>
      </w:r>
      <w:r w:rsidRPr="00235834">
        <w:rPr>
          <w:rStyle w:val="StyleUnderline"/>
        </w:rPr>
        <w:t>no longer desires to own our bodies</w:t>
      </w:r>
      <w:r w:rsidRPr="005D3786">
        <w:rPr>
          <w:sz w:val="16"/>
        </w:rPr>
        <w:t xml:space="preserve"> for eight or more hours of work. Now, </w:t>
      </w:r>
      <w:r w:rsidRPr="00235834">
        <w:rPr>
          <w:rStyle w:val="StyleUnderline"/>
        </w:rPr>
        <w:t xml:space="preserve">capital merely </w:t>
      </w:r>
      <w:r w:rsidRPr="00F16FA6">
        <w:rPr>
          <w:rStyle w:val="StyleUnderline"/>
          <w:highlight w:val="cyan"/>
        </w:rPr>
        <w:t>purchases fragments of time</w:t>
      </w:r>
      <w:r w:rsidRPr="005D3786">
        <w:rPr>
          <w:sz w:val="16"/>
        </w:rPr>
        <w:t xml:space="preserve"> — disconnected, </w:t>
      </w:r>
      <w:r w:rsidRPr="00235834">
        <w:rPr>
          <w:rStyle w:val="StyleUnderline"/>
        </w:rPr>
        <w:t xml:space="preserve">abstracted </w:t>
      </w:r>
      <w:r w:rsidRPr="00F16FA6">
        <w:rPr>
          <w:rStyle w:val="StyleUnderline"/>
          <w:highlight w:val="cyan"/>
        </w:rPr>
        <w:t>from</w:t>
      </w:r>
      <w:r w:rsidRPr="00235834">
        <w:rPr>
          <w:rStyle w:val="StyleUnderline"/>
        </w:rPr>
        <w:t xml:space="preserve"> their</w:t>
      </w:r>
      <w:r w:rsidRPr="005D3786">
        <w:rPr>
          <w:sz w:val="16"/>
        </w:rPr>
        <w:t xml:space="preserve"> occasional and </w:t>
      </w:r>
      <w:r w:rsidRPr="00F16FA6">
        <w:rPr>
          <w:rStyle w:val="StyleUnderline"/>
          <w:highlight w:val="cyan"/>
        </w:rPr>
        <w:t>interchangeable</w:t>
      </w:r>
      <w:r w:rsidRPr="00235834">
        <w:rPr>
          <w:rStyle w:val="StyleUnderline"/>
        </w:rPr>
        <w:t xml:space="preserve"> human </w:t>
      </w:r>
      <w:r w:rsidRPr="00F16FA6">
        <w:rPr>
          <w:rStyle w:val="StyleUnderline"/>
          <w:highlight w:val="cyan"/>
        </w:rPr>
        <w:t>carriers</w:t>
      </w:r>
      <w:r w:rsidRPr="00F16FA6">
        <w:rPr>
          <w:sz w:val="16"/>
          <w:highlight w:val="cyan"/>
        </w:rPr>
        <w:t>.</w:t>
      </w:r>
      <w:r w:rsidRPr="005D3786">
        <w:rPr>
          <w:sz w:val="16"/>
        </w:rPr>
        <w:t xml:space="preserve"> In this final acrobatic turn, capitalism </w:t>
      </w:r>
      <w:proofErr w:type="spellStart"/>
      <w:r w:rsidRPr="005D3786">
        <w:rPr>
          <w:sz w:val="16"/>
        </w:rPr>
        <w:t>depersonalises</w:t>
      </w:r>
      <w:proofErr w:type="spellEnd"/>
      <w:r w:rsidRPr="005D3786">
        <w:rPr>
          <w:sz w:val="16"/>
        </w:rPr>
        <w:t xml:space="preserve"> working time, and it is this </w:t>
      </w:r>
      <w:proofErr w:type="spellStart"/>
      <w:r w:rsidRPr="005D3786">
        <w:rPr>
          <w:sz w:val="16"/>
        </w:rPr>
        <w:t>depersonalised</w:t>
      </w:r>
      <w:proofErr w:type="spellEnd"/>
      <w:r w:rsidRPr="005D3786">
        <w:rPr>
          <w:sz w:val="16"/>
        </w:rPr>
        <w:t xml:space="preserve"> time that becomes the true agent of </w:t>
      </w:r>
      <w:proofErr w:type="spellStart"/>
      <w:r w:rsidRPr="005D3786">
        <w:rPr>
          <w:sz w:val="16"/>
        </w:rPr>
        <w:t>labour’s</w:t>
      </w:r>
      <w:proofErr w:type="spellEnd"/>
      <w:r w:rsidRPr="005D3786">
        <w:rPr>
          <w:sz w:val="16"/>
        </w:rPr>
        <w:t xml:space="preserve"> </w:t>
      </w:r>
      <w:proofErr w:type="spellStart"/>
      <w:r w:rsidRPr="005D3786">
        <w:rPr>
          <w:sz w:val="16"/>
        </w:rPr>
        <w:t>valorisation</w:t>
      </w:r>
      <w:proofErr w:type="spellEnd"/>
      <w:r w:rsidRPr="005D3786">
        <w:rPr>
          <w:sz w:val="16"/>
        </w:rPr>
        <w:t xml:space="preserve">. </w:t>
      </w:r>
      <w:proofErr w:type="spellStart"/>
      <w:r w:rsidRPr="00F16FA6">
        <w:rPr>
          <w:rStyle w:val="StyleUnderline"/>
          <w:highlight w:val="cyan"/>
        </w:rPr>
        <w:t>Depersonalised</w:t>
      </w:r>
      <w:proofErr w:type="spellEnd"/>
      <w:r w:rsidRPr="00F16FA6">
        <w:rPr>
          <w:rStyle w:val="StyleUnderline"/>
          <w:highlight w:val="cyan"/>
        </w:rPr>
        <w:t xml:space="preserve"> time has no rights; it cannot make demands.</w:t>
      </w:r>
      <w:r w:rsidRPr="00235834">
        <w:rPr>
          <w:rStyle w:val="StyleUnderline"/>
        </w:rPr>
        <w:t xml:space="preserve"> </w:t>
      </w:r>
    </w:p>
    <w:p w14:paraId="7FF639B2" w14:textId="77777777" w:rsidR="00CE45AE" w:rsidRPr="005D3786" w:rsidRDefault="00CE45AE" w:rsidP="00CE45AE">
      <w:pPr>
        <w:rPr>
          <w:sz w:val="16"/>
        </w:rPr>
      </w:pPr>
      <w:r w:rsidRPr="00235834">
        <w:rPr>
          <w:rStyle w:val="StyleUnderline"/>
        </w:rPr>
        <w:t>If capitalism no longer needs us as people, why should its democracy need us as citizens?</w:t>
      </w:r>
      <w:r w:rsidRPr="005D3786">
        <w:rPr>
          <w:sz w:val="16"/>
        </w:rPr>
        <w:t xml:space="preserve"> In fact, terms such as </w:t>
      </w:r>
      <w:r w:rsidRPr="00235834">
        <w:rPr>
          <w:rStyle w:val="StyleUnderline"/>
        </w:rPr>
        <w:t>democracy, citizenship, social harmony, civility, or consensus</w:t>
      </w:r>
      <w:r w:rsidRPr="005D3786">
        <w:rPr>
          <w:sz w:val="16"/>
        </w:rPr>
        <w:t xml:space="preserve"> have long ceased to mean anything concrete. They </w:t>
      </w:r>
      <w:r w:rsidRPr="00235834">
        <w:rPr>
          <w:rStyle w:val="StyleUnderline"/>
        </w:rPr>
        <w:t>are</w:t>
      </w:r>
      <w:r w:rsidRPr="005D3786">
        <w:rPr>
          <w:sz w:val="16"/>
        </w:rPr>
        <w:t xml:space="preserve"> now little more than </w:t>
      </w:r>
      <w:r w:rsidRPr="00235834">
        <w:rPr>
          <w:rStyle w:val="StyleUnderline"/>
        </w:rPr>
        <w:t>empty abstractions</w:t>
      </w:r>
      <w:r w:rsidRPr="005D3786">
        <w:rPr>
          <w:sz w:val="16"/>
        </w:rPr>
        <w:t xml:space="preserve">, ideological superstitions brandished by politicians during election season—words that attract ever less allegiance. These are words that the welfare state might have once imbued with meaning, but that </w:t>
      </w:r>
      <w:r w:rsidRPr="00F16FA6">
        <w:rPr>
          <w:rStyle w:val="StyleUnderline"/>
          <w:highlight w:val="cyan"/>
        </w:rPr>
        <w:t>neoliberalism has exploded</w:t>
      </w:r>
      <w:r w:rsidRPr="00F16FA6">
        <w:rPr>
          <w:sz w:val="16"/>
          <w:highlight w:val="cyan"/>
        </w:rPr>
        <w:t xml:space="preserve">, </w:t>
      </w:r>
      <w:r w:rsidRPr="00F16FA6">
        <w:rPr>
          <w:rStyle w:val="StyleUnderline"/>
          <w:highlight w:val="cyan"/>
        </w:rPr>
        <w:t>leaving</w:t>
      </w:r>
      <w:r w:rsidRPr="00235834">
        <w:rPr>
          <w:rStyle w:val="StyleUnderline"/>
        </w:rPr>
        <w:t xml:space="preserve"> behind </w:t>
      </w:r>
      <w:r w:rsidRPr="00F16FA6">
        <w:rPr>
          <w:rStyle w:val="StyleUnderline"/>
          <w:highlight w:val="cyan"/>
        </w:rPr>
        <w:t>a</w:t>
      </w:r>
      <w:r w:rsidRPr="00235834">
        <w:rPr>
          <w:rStyle w:val="StyleUnderline"/>
        </w:rPr>
        <w:t xml:space="preserve"> withered middle class that can barely identify with</w:t>
      </w:r>
      <w:r w:rsidRPr="005D3786">
        <w:rPr>
          <w:sz w:val="16"/>
        </w:rPr>
        <w:t xml:space="preserve"> the </w:t>
      </w:r>
      <w:r w:rsidRPr="00235834">
        <w:rPr>
          <w:rStyle w:val="StyleUnderline"/>
        </w:rPr>
        <w:t xml:space="preserve">virtuous </w:t>
      </w:r>
      <w:r w:rsidRPr="00F16FA6">
        <w:rPr>
          <w:rStyle w:val="StyleUnderline"/>
          <w:highlight w:val="cyan"/>
        </w:rPr>
        <w:t xml:space="preserve">civic and </w:t>
      </w:r>
      <w:proofErr w:type="spellStart"/>
      <w:r w:rsidRPr="00F16FA6">
        <w:rPr>
          <w:rStyle w:val="StyleUnderline"/>
          <w:highlight w:val="cyan"/>
        </w:rPr>
        <w:t>labouring</w:t>
      </w:r>
      <w:proofErr w:type="spellEnd"/>
      <w:r w:rsidRPr="00F16FA6">
        <w:rPr>
          <w:rStyle w:val="StyleUnderline"/>
          <w:highlight w:val="cyan"/>
        </w:rPr>
        <w:t xml:space="preserve"> image</w:t>
      </w:r>
      <w:r w:rsidRPr="005D3786">
        <w:rPr>
          <w:sz w:val="16"/>
        </w:rPr>
        <w:t xml:space="preserve"> that the </w:t>
      </w:r>
      <w:r w:rsidRPr="00F16FA6">
        <w:rPr>
          <w:rStyle w:val="StyleUnderline"/>
          <w:highlight w:val="cyan"/>
        </w:rPr>
        <w:t>elites</w:t>
      </w:r>
      <w:r w:rsidRPr="005D3786">
        <w:rPr>
          <w:sz w:val="16"/>
        </w:rPr>
        <w:t xml:space="preserve"> have </w:t>
      </w:r>
      <w:r w:rsidRPr="00F16FA6">
        <w:rPr>
          <w:rStyle w:val="StyleUnderline"/>
          <w:highlight w:val="cyan"/>
        </w:rPr>
        <w:t>constructed</w:t>
      </w:r>
      <w:r w:rsidRPr="00235834">
        <w:rPr>
          <w:rStyle w:val="StyleUnderline"/>
        </w:rPr>
        <w:t xml:space="preserve"> for it </w:t>
      </w:r>
      <w:r w:rsidRPr="005D3786">
        <w:rPr>
          <w:sz w:val="16"/>
        </w:rPr>
        <w:t>—an image those same elites have never followed themselves.</w:t>
      </w:r>
    </w:p>
    <w:p w14:paraId="24105FC5" w14:textId="77777777" w:rsidR="00CE45AE" w:rsidRPr="00235834" w:rsidRDefault="00CE45AE" w:rsidP="00CE45AE">
      <w:pPr>
        <w:rPr>
          <w:rStyle w:val="StyleUnderline"/>
        </w:rPr>
      </w:pPr>
      <w:r w:rsidRPr="005D3786">
        <w:rPr>
          <w:sz w:val="16"/>
        </w:rPr>
        <w:t xml:space="preserve">More significantly, </w:t>
      </w:r>
      <w:r w:rsidRPr="00235834">
        <w:rPr>
          <w:rStyle w:val="StyleUnderline"/>
        </w:rPr>
        <w:t xml:space="preserve">this collapse </w:t>
      </w:r>
      <w:r w:rsidRPr="005D3786">
        <w:rPr>
          <w:sz w:val="16"/>
        </w:rPr>
        <w:t xml:space="preserve">has </w:t>
      </w:r>
      <w:r w:rsidRPr="00235834">
        <w:rPr>
          <w:rStyle w:val="StyleUnderline"/>
        </w:rPr>
        <w:t>produced a massive population of precarious workers</w:t>
      </w:r>
      <w:r w:rsidRPr="005D3786">
        <w:rPr>
          <w:sz w:val="16"/>
        </w:rPr>
        <w:t xml:space="preserve"> -easily replaced- and a diffuse human periphery composed of the unemployed, hustlers, the socially excluded, immigrants, and enforcers. The </w:t>
      </w:r>
      <w:r w:rsidRPr="00235834">
        <w:rPr>
          <w:rStyle w:val="StyleUnderline"/>
        </w:rPr>
        <w:t>new faces of poverty and social fragility in a system that grows ever harder to defend as democratic, as it shows only its punitive face to those below while remaining wholly submissive to the will of economic and political elites.</w:t>
      </w:r>
    </w:p>
    <w:p w14:paraId="2336D705" w14:textId="77777777" w:rsidR="00CE45AE" w:rsidRPr="005D3786" w:rsidRDefault="00CE45AE" w:rsidP="00CE45AE">
      <w:pPr>
        <w:rPr>
          <w:sz w:val="16"/>
        </w:rPr>
      </w:pPr>
      <w:r w:rsidRPr="005D3786">
        <w:rPr>
          <w:sz w:val="16"/>
        </w:rPr>
        <w:t xml:space="preserve">This is the triumph of the punk nihilism of the 1970s —except that it was not </w:t>
      </w:r>
      <w:proofErr w:type="spellStart"/>
      <w:r w:rsidRPr="005D3786">
        <w:rPr>
          <w:sz w:val="16"/>
        </w:rPr>
        <w:t>radicalised</w:t>
      </w:r>
      <w:proofErr w:type="spellEnd"/>
      <w:r w:rsidRPr="005D3786">
        <w:rPr>
          <w:sz w:val="16"/>
        </w:rPr>
        <w:t xml:space="preserve"> masses who brought it about, but the orderly elites defending financial capitalism who implemented it with ruthless precision.</w:t>
      </w:r>
    </w:p>
    <w:p w14:paraId="09E3951D" w14:textId="77777777" w:rsidR="00CE45AE" w:rsidRPr="00235834" w:rsidRDefault="00CE45AE" w:rsidP="00CE45AE">
      <w:pPr>
        <w:rPr>
          <w:rStyle w:val="StyleUnderline"/>
        </w:rPr>
      </w:pPr>
      <w:r w:rsidRPr="005D3786">
        <w:rPr>
          <w:sz w:val="16"/>
        </w:rPr>
        <w:t xml:space="preserve">We live, as Federico </w:t>
      </w:r>
      <w:proofErr w:type="spellStart"/>
      <w:r w:rsidRPr="005D3786">
        <w:rPr>
          <w:sz w:val="16"/>
        </w:rPr>
        <w:t>Urales</w:t>
      </w:r>
      <w:proofErr w:type="spellEnd"/>
      <w:r w:rsidRPr="005D3786">
        <w:rPr>
          <w:sz w:val="16"/>
        </w:rPr>
        <w:t xml:space="preserve"> foresaw (2018), in</w:t>
      </w:r>
      <w:r w:rsidRPr="00235834">
        <w:rPr>
          <w:rStyle w:val="StyleUnderline"/>
        </w:rPr>
        <w:t xml:space="preserve"> a society</w:t>
      </w:r>
      <w:r w:rsidRPr="005D3786">
        <w:rPr>
          <w:sz w:val="16"/>
        </w:rPr>
        <w:t xml:space="preserve"> that, by </w:t>
      </w:r>
      <w:r w:rsidRPr="00235834">
        <w:rPr>
          <w:rStyle w:val="StyleUnderline"/>
        </w:rPr>
        <w:t>guaranteeing life to no one, leaves us with no choice but to spend our time figuring out how to deceive and exploit one another. In liberalism</w:t>
      </w:r>
      <w:r w:rsidRPr="005D3786">
        <w:rPr>
          <w:sz w:val="16"/>
        </w:rPr>
        <w:t xml:space="preserve">, then, </w:t>
      </w:r>
      <w:r w:rsidRPr="00235834">
        <w:rPr>
          <w:rStyle w:val="StyleUnderline"/>
        </w:rPr>
        <w:t xml:space="preserve">there is no morality but evil </w:t>
      </w:r>
      <w:r w:rsidRPr="005D3786">
        <w:rPr>
          <w:sz w:val="16"/>
        </w:rPr>
        <w:t>—</w:t>
      </w:r>
      <w:r w:rsidRPr="00235834">
        <w:rPr>
          <w:rStyle w:val="StyleUnderline"/>
        </w:rPr>
        <w:t>because evil becomes the only activity that can guarantee one’s own good.</w:t>
      </w:r>
    </w:p>
    <w:p w14:paraId="7ADC3925" w14:textId="77777777" w:rsidR="00CE45AE" w:rsidRPr="005D3786" w:rsidRDefault="00CE45AE" w:rsidP="00CE45AE">
      <w:pPr>
        <w:rPr>
          <w:rStyle w:val="StyleUnderline"/>
        </w:rPr>
      </w:pPr>
      <w:r w:rsidRPr="005D3786">
        <w:rPr>
          <w:sz w:val="16"/>
        </w:rPr>
        <w:t xml:space="preserve">Meanwhile, </w:t>
      </w:r>
      <w:r w:rsidRPr="00F16FA6">
        <w:rPr>
          <w:rStyle w:val="StyleUnderline"/>
          <w:highlight w:val="cyan"/>
        </w:rPr>
        <w:t>politicians</w:t>
      </w:r>
      <w:r w:rsidRPr="005D3786">
        <w:rPr>
          <w:sz w:val="16"/>
        </w:rPr>
        <w:t xml:space="preserve"> long ago </w:t>
      </w:r>
      <w:r w:rsidRPr="005D3786">
        <w:rPr>
          <w:rStyle w:val="StyleUnderline"/>
        </w:rPr>
        <w:t>became</w:t>
      </w:r>
      <w:r w:rsidRPr="005D3786">
        <w:rPr>
          <w:sz w:val="16"/>
        </w:rPr>
        <w:t xml:space="preserve"> mere </w:t>
      </w:r>
      <w:r w:rsidRPr="005D3786">
        <w:rPr>
          <w:rStyle w:val="StyleUnderline"/>
        </w:rPr>
        <w:t>public relations agents for</w:t>
      </w:r>
      <w:r w:rsidRPr="005D3786">
        <w:rPr>
          <w:sz w:val="16"/>
        </w:rPr>
        <w:t xml:space="preserve"> the </w:t>
      </w:r>
      <w:r w:rsidRPr="005D3786">
        <w:rPr>
          <w:rStyle w:val="StyleUnderline"/>
        </w:rPr>
        <w:t>pressure groups they serve</w:t>
      </w:r>
      <w:r w:rsidRPr="005D3786">
        <w:rPr>
          <w:sz w:val="16"/>
        </w:rPr>
        <w:t xml:space="preserve"> (Tijeras, 2018), soothing the public with the idea that, </w:t>
      </w:r>
      <w:r w:rsidRPr="005D3786">
        <w:rPr>
          <w:rStyle w:val="StyleUnderline"/>
        </w:rPr>
        <w:t xml:space="preserve">amidst apocalypse, they </w:t>
      </w:r>
      <w:r w:rsidRPr="00F16FA6">
        <w:rPr>
          <w:rStyle w:val="StyleUnderline"/>
          <w:highlight w:val="cyan"/>
        </w:rPr>
        <w:t>are</w:t>
      </w:r>
      <w:r w:rsidRPr="005D3786">
        <w:rPr>
          <w:rStyle w:val="StyleUnderline"/>
        </w:rPr>
        <w:t xml:space="preserve"> doing “the only thing that can be done”: </w:t>
      </w:r>
      <w:r w:rsidRPr="00F16FA6">
        <w:rPr>
          <w:rStyle w:val="StyleUnderline"/>
          <w:highlight w:val="cyan"/>
        </w:rPr>
        <w:t>destroying social rights as the only way to preserve them; promoting the myth of free competition</w:t>
      </w:r>
      <w:r w:rsidRPr="005D3786">
        <w:rPr>
          <w:rStyle w:val="StyleUnderline"/>
        </w:rPr>
        <w:t xml:space="preserve"> </w:t>
      </w:r>
      <w:r w:rsidRPr="005D3786">
        <w:rPr>
          <w:sz w:val="16"/>
        </w:rPr>
        <w:t xml:space="preserve">as the sole path to progress in an unjust and unequal society; </w:t>
      </w:r>
      <w:r w:rsidRPr="005D3786">
        <w:rPr>
          <w:rStyle w:val="StyleUnderline"/>
        </w:rPr>
        <w:t>restricting liberties</w:t>
      </w:r>
      <w:r w:rsidRPr="005D3786">
        <w:rPr>
          <w:sz w:val="16"/>
        </w:rPr>
        <w:t xml:space="preserve"> in the name of defending democracy; </w:t>
      </w:r>
      <w:r w:rsidRPr="005D3786">
        <w:rPr>
          <w:rStyle w:val="StyleUnderline"/>
        </w:rPr>
        <w:t>and continually avoiding</w:t>
      </w:r>
      <w:r w:rsidRPr="005D3786">
        <w:rPr>
          <w:sz w:val="16"/>
        </w:rPr>
        <w:t xml:space="preserve"> the </w:t>
      </w:r>
      <w:r w:rsidRPr="005D3786">
        <w:rPr>
          <w:rStyle w:val="StyleUnderline"/>
        </w:rPr>
        <w:t>ecological crisis and resource collapse on a finite planet with the delusional narrative of limitless wealth in the absolutist horizon of capitalism.</w:t>
      </w:r>
    </w:p>
    <w:p w14:paraId="6D8948CF" w14:textId="77777777" w:rsidR="00CE45AE" w:rsidRPr="005D3786" w:rsidRDefault="00CE45AE" w:rsidP="00CE45AE">
      <w:pPr>
        <w:rPr>
          <w:sz w:val="16"/>
        </w:rPr>
      </w:pPr>
      <w:r w:rsidRPr="005D3786">
        <w:rPr>
          <w:sz w:val="16"/>
        </w:rPr>
        <w:t xml:space="preserve">Conclusions. The </w:t>
      </w:r>
      <w:proofErr w:type="gramStart"/>
      <w:r w:rsidRPr="005D3786">
        <w:rPr>
          <w:sz w:val="16"/>
        </w:rPr>
        <w:t>deception</w:t>
      </w:r>
      <w:proofErr w:type="gramEnd"/>
      <w:r w:rsidRPr="005D3786">
        <w:rPr>
          <w:sz w:val="16"/>
        </w:rPr>
        <w:t xml:space="preserve"> of </w:t>
      </w:r>
      <w:proofErr w:type="gramStart"/>
      <w:r w:rsidRPr="005D3786">
        <w:rPr>
          <w:sz w:val="16"/>
        </w:rPr>
        <w:t>democracy</w:t>
      </w:r>
      <w:proofErr w:type="gramEnd"/>
    </w:p>
    <w:p w14:paraId="46BB1D84" w14:textId="77777777" w:rsidR="00CE45AE" w:rsidRPr="005D3786" w:rsidRDefault="00CE45AE" w:rsidP="00CE45AE">
      <w:pPr>
        <w:rPr>
          <w:sz w:val="16"/>
        </w:rPr>
      </w:pPr>
      <w:r w:rsidRPr="005D3786">
        <w:rPr>
          <w:sz w:val="16"/>
        </w:rPr>
        <w:t xml:space="preserve">Despite its current loss of legitimacy, </w:t>
      </w:r>
      <w:r w:rsidRPr="005D3786">
        <w:rPr>
          <w:rStyle w:val="StyleUnderline"/>
        </w:rPr>
        <w:t xml:space="preserve">democracy still appears to us as a magical word, as if it had intrinsic value </w:t>
      </w:r>
      <w:r w:rsidRPr="005D3786">
        <w:rPr>
          <w:sz w:val="16"/>
        </w:rPr>
        <w:t xml:space="preserve">—democracy as a pretext to justify a specific form of social </w:t>
      </w:r>
      <w:proofErr w:type="spellStart"/>
      <w:r w:rsidRPr="005D3786">
        <w:rPr>
          <w:sz w:val="16"/>
        </w:rPr>
        <w:t>organisation</w:t>
      </w:r>
      <w:proofErr w:type="spellEnd"/>
      <w:r w:rsidRPr="005D3786">
        <w:rPr>
          <w:sz w:val="16"/>
        </w:rPr>
        <w:t xml:space="preserve">: that of the capitalist “war-state.” What we call </w:t>
      </w:r>
      <w:r w:rsidRPr="005D3786">
        <w:rPr>
          <w:rStyle w:val="StyleUnderline"/>
        </w:rPr>
        <w:t>democracy is no longer a form of government but a form of state that orchestrates a permanent external war</w:t>
      </w:r>
      <w:r w:rsidRPr="005D3786">
        <w:rPr>
          <w:sz w:val="16"/>
        </w:rPr>
        <w:t xml:space="preserve"> -</w:t>
      </w:r>
      <w:r w:rsidRPr="005D3786">
        <w:rPr>
          <w:rStyle w:val="StyleUnderline"/>
        </w:rPr>
        <w:t>against terrorists and for</w:t>
      </w:r>
      <w:r w:rsidRPr="005D3786">
        <w:rPr>
          <w:sz w:val="16"/>
        </w:rPr>
        <w:t xml:space="preserve"> the </w:t>
      </w:r>
      <w:r w:rsidRPr="005D3786">
        <w:rPr>
          <w:rStyle w:val="StyleUnderline"/>
        </w:rPr>
        <w:t xml:space="preserve">appropriation of markets and resources that sustain our non-negotiable way of life-, and a permanent internal war for the control/self-control of bodies and minds. </w:t>
      </w:r>
      <w:r w:rsidRPr="005D3786">
        <w:rPr>
          <w:sz w:val="16"/>
        </w:rPr>
        <w:t xml:space="preserve">As a result, </w:t>
      </w:r>
      <w:r w:rsidRPr="00F16FA6">
        <w:rPr>
          <w:rStyle w:val="StyleUnderline"/>
          <w:highlight w:val="cyan"/>
        </w:rPr>
        <w:t xml:space="preserve">life itself becomes the battlefield from which we are summoned to </w:t>
      </w:r>
      <w:proofErr w:type="spellStart"/>
      <w:r w:rsidRPr="00F16FA6">
        <w:rPr>
          <w:rStyle w:val="StyleUnderline"/>
          <w:highlight w:val="cyan"/>
        </w:rPr>
        <w:t>mobilise</w:t>
      </w:r>
      <w:proofErr w:type="spellEnd"/>
      <w:r w:rsidRPr="00F16FA6">
        <w:rPr>
          <w:rStyle w:val="StyleUnderline"/>
          <w:highlight w:val="cyan"/>
        </w:rPr>
        <w:t>, self-</w:t>
      </w:r>
      <w:proofErr w:type="spellStart"/>
      <w:r w:rsidRPr="00F16FA6">
        <w:rPr>
          <w:rStyle w:val="StyleUnderline"/>
          <w:highlight w:val="cyan"/>
        </w:rPr>
        <w:t>realise</w:t>
      </w:r>
      <w:proofErr w:type="spellEnd"/>
      <w:r w:rsidRPr="00F16FA6">
        <w:rPr>
          <w:rStyle w:val="StyleUnderline"/>
          <w:highlight w:val="cyan"/>
        </w:rPr>
        <w:t>, integrate, and even pursue transcendence</w:t>
      </w:r>
      <w:r w:rsidRPr="00F16FA6">
        <w:rPr>
          <w:sz w:val="16"/>
          <w:highlight w:val="cyan"/>
        </w:rPr>
        <w:t xml:space="preserve"> —</w:t>
      </w:r>
      <w:r w:rsidRPr="00F16FA6">
        <w:rPr>
          <w:rStyle w:val="StyleUnderline"/>
          <w:highlight w:val="cyan"/>
        </w:rPr>
        <w:t xml:space="preserve">by the very same institutions that manage our emotions and redirect our </w:t>
      </w:r>
      <w:proofErr w:type="spellStart"/>
      <w:r w:rsidRPr="00F16FA6">
        <w:rPr>
          <w:rStyle w:val="StyleUnderline"/>
          <w:highlight w:val="cyan"/>
        </w:rPr>
        <w:t>behaviours</w:t>
      </w:r>
      <w:proofErr w:type="spellEnd"/>
      <w:r w:rsidRPr="00F16FA6">
        <w:rPr>
          <w:rStyle w:val="StyleUnderline"/>
          <w:highlight w:val="cyan"/>
        </w:rPr>
        <w:t xml:space="preserve"> and perceptions</w:t>
      </w:r>
      <w:r w:rsidRPr="005D3786">
        <w:rPr>
          <w:sz w:val="16"/>
        </w:rPr>
        <w:t xml:space="preserve"> toward sterile action and thought, toward the evacuation of the subject from the public sphere and from social conflict. In short, </w:t>
      </w:r>
      <w:r w:rsidRPr="005D3786">
        <w:rPr>
          <w:rStyle w:val="StyleUnderline"/>
        </w:rPr>
        <w:t>toward</w:t>
      </w:r>
      <w:r w:rsidRPr="005D3786">
        <w:rPr>
          <w:sz w:val="16"/>
        </w:rPr>
        <w:t xml:space="preserve"> the </w:t>
      </w:r>
      <w:r w:rsidRPr="005D3786">
        <w:rPr>
          <w:rStyle w:val="StyleUnderline"/>
        </w:rPr>
        <w:t>suppression of the political subject, reduced to</w:t>
      </w:r>
      <w:r w:rsidRPr="005D3786">
        <w:rPr>
          <w:sz w:val="16"/>
        </w:rPr>
        <w:t xml:space="preserve"> a mere </w:t>
      </w:r>
      <w:r w:rsidRPr="005D3786">
        <w:rPr>
          <w:rStyle w:val="StyleUnderline"/>
        </w:rPr>
        <w:t>consumer</w:t>
      </w:r>
      <w:r w:rsidRPr="005D3786">
        <w:rPr>
          <w:sz w:val="16"/>
        </w:rPr>
        <w:t xml:space="preserve"> and amplifier of borrowed, empty discourses.</w:t>
      </w:r>
    </w:p>
    <w:p w14:paraId="13683596" w14:textId="77777777" w:rsidR="00CE45AE" w:rsidRPr="008B25CB" w:rsidRDefault="00CE45AE" w:rsidP="00CE45AE">
      <w:pPr>
        <w:rPr>
          <w:sz w:val="16"/>
        </w:rPr>
      </w:pPr>
      <w:r w:rsidRPr="008B25CB">
        <w:rPr>
          <w:sz w:val="16"/>
        </w:rPr>
        <w:t xml:space="preserve">Knowledge gives way to entertainment, which mediates and shapes experience. In entertainment, everything becomes irrelevant, superficial, </w:t>
      </w:r>
      <w:proofErr w:type="gramStart"/>
      <w:r w:rsidRPr="008B25CB">
        <w:rPr>
          <w:sz w:val="16"/>
        </w:rPr>
        <w:t>infantile —</w:t>
      </w:r>
      <w:proofErr w:type="gramEnd"/>
      <w:r w:rsidRPr="008B25CB">
        <w:rPr>
          <w:sz w:val="16"/>
        </w:rPr>
        <w:t xml:space="preserve">it is degraded, confused, rendered useless. The most terrifying aspect is that </w:t>
      </w:r>
      <w:r w:rsidRPr="00F16FA6">
        <w:rPr>
          <w:rStyle w:val="StyleUnderline"/>
          <w:highlight w:val="cyan"/>
        </w:rPr>
        <w:t>this becomes</w:t>
      </w:r>
      <w:r w:rsidRPr="008B25CB">
        <w:rPr>
          <w:rStyle w:val="StyleUnderline"/>
        </w:rPr>
        <w:t xml:space="preserve"> </w:t>
      </w:r>
      <w:r w:rsidRPr="00F16FA6">
        <w:rPr>
          <w:rStyle w:val="StyleUnderline"/>
          <w:highlight w:val="cyan"/>
        </w:rPr>
        <w:t>the collective consciousness</w:t>
      </w:r>
      <w:r w:rsidRPr="008B25CB">
        <w:rPr>
          <w:sz w:val="16"/>
        </w:rPr>
        <w:t xml:space="preserve">, the model of coexistence, of </w:t>
      </w:r>
      <w:proofErr w:type="spellStart"/>
      <w:r w:rsidRPr="008B25CB">
        <w:rPr>
          <w:sz w:val="16"/>
        </w:rPr>
        <w:t>behaviour</w:t>
      </w:r>
      <w:proofErr w:type="spellEnd"/>
      <w:r w:rsidRPr="008B25CB">
        <w:rPr>
          <w:sz w:val="16"/>
        </w:rPr>
        <w:t xml:space="preserve">, of social interaction, of political citizenship. </w:t>
      </w:r>
      <w:r w:rsidRPr="00F16FA6">
        <w:rPr>
          <w:rStyle w:val="StyleUnderline"/>
          <w:highlight w:val="cyan"/>
        </w:rPr>
        <w:t xml:space="preserve">These are </w:t>
      </w:r>
      <w:r w:rsidRPr="007005B0">
        <w:rPr>
          <w:rStyle w:val="StyleUnderline"/>
        </w:rPr>
        <w:t xml:space="preserve">the </w:t>
      </w:r>
      <w:r w:rsidRPr="00F16FA6">
        <w:rPr>
          <w:rStyle w:val="StyleUnderline"/>
          <w:highlight w:val="cyan"/>
        </w:rPr>
        <w:t xml:space="preserve">building blocks of a </w:t>
      </w:r>
      <w:r w:rsidRPr="007005B0">
        <w:rPr>
          <w:rStyle w:val="StyleUnderline"/>
        </w:rPr>
        <w:t xml:space="preserve">low-intensity </w:t>
      </w:r>
      <w:r w:rsidRPr="00F16FA6">
        <w:rPr>
          <w:rStyle w:val="StyleUnderline"/>
          <w:highlight w:val="cyan"/>
        </w:rPr>
        <w:t>fascism</w:t>
      </w:r>
      <w:r w:rsidRPr="008B25CB">
        <w:rPr>
          <w:sz w:val="16"/>
        </w:rPr>
        <w:t xml:space="preserve"> that has merged with our very skin, so that </w:t>
      </w:r>
      <w:r w:rsidRPr="00F16FA6">
        <w:rPr>
          <w:rStyle w:val="StyleUnderline"/>
          <w:highlight w:val="cyan"/>
        </w:rPr>
        <w:t xml:space="preserve">we reproduce its </w:t>
      </w:r>
      <w:r w:rsidRPr="007005B0">
        <w:rPr>
          <w:rStyle w:val="StyleUnderline"/>
        </w:rPr>
        <w:t>apolitical, consensual, and voluntary order</w:t>
      </w:r>
      <w:r w:rsidRPr="008B25CB">
        <w:rPr>
          <w:sz w:val="16"/>
        </w:rPr>
        <w:t xml:space="preserve">. This </w:t>
      </w:r>
      <w:r w:rsidRPr="007005B0">
        <w:rPr>
          <w:rStyle w:val="StyleUnderline"/>
        </w:rPr>
        <w:t xml:space="preserve">low-intensity fascism binds us with images and </w:t>
      </w:r>
      <w:r w:rsidRPr="00F16FA6">
        <w:rPr>
          <w:rStyle w:val="StyleUnderline"/>
          <w:highlight w:val="cyan"/>
        </w:rPr>
        <w:t>slogans of social order,</w:t>
      </w:r>
      <w:r w:rsidRPr="008B25CB">
        <w:rPr>
          <w:rStyle w:val="StyleUnderline"/>
        </w:rPr>
        <w:t xml:space="preserve"> forceful cultural consensus, shared values —</w:t>
      </w:r>
      <w:r w:rsidRPr="00F16FA6">
        <w:rPr>
          <w:rStyle w:val="StyleUnderline"/>
          <w:highlight w:val="cyan"/>
        </w:rPr>
        <w:t xml:space="preserve">that </w:t>
      </w:r>
      <w:proofErr w:type="gramStart"/>
      <w:r w:rsidRPr="00F16FA6">
        <w:rPr>
          <w:rStyle w:val="StyleUnderline"/>
          <w:highlight w:val="cyan"/>
        </w:rPr>
        <w:t>is</w:t>
      </w:r>
      <w:proofErr w:type="gramEnd"/>
      <w:r w:rsidRPr="00F16FA6">
        <w:rPr>
          <w:rStyle w:val="StyleUnderline"/>
          <w:highlight w:val="cyan"/>
        </w:rPr>
        <w:t>, free markets, private property, individualism</w:t>
      </w:r>
      <w:r w:rsidRPr="008B25CB">
        <w:rPr>
          <w:rStyle w:val="StyleUnderline"/>
        </w:rPr>
        <w:t xml:space="preserve">, and even </w:t>
      </w:r>
      <w:proofErr w:type="spellStart"/>
      <w:r w:rsidRPr="008B25CB">
        <w:rPr>
          <w:rStyle w:val="StyleUnderline"/>
        </w:rPr>
        <w:t>depoliticising</w:t>
      </w:r>
      <w:proofErr w:type="spellEnd"/>
      <w:r w:rsidRPr="008B25CB">
        <w:rPr>
          <w:rStyle w:val="StyleUnderline"/>
        </w:rPr>
        <w:t xml:space="preserve">, which is the purest expression of the totalitarian state that democracy now conceals. </w:t>
      </w:r>
      <w:r w:rsidRPr="008B25CB">
        <w:rPr>
          <w:sz w:val="16"/>
        </w:rPr>
        <w:t xml:space="preserve">To transgress it -to </w:t>
      </w:r>
      <w:proofErr w:type="spellStart"/>
      <w:r w:rsidRPr="008B25CB">
        <w:rPr>
          <w:sz w:val="16"/>
        </w:rPr>
        <w:t>politicise</w:t>
      </w:r>
      <w:proofErr w:type="spellEnd"/>
      <w:r w:rsidRPr="008B25CB">
        <w:rPr>
          <w:sz w:val="16"/>
        </w:rPr>
        <w:t xml:space="preserve"> oneself- is to step into the domain of the war-state, which defines terrorism and constantly redefines who the terrorist is.</w:t>
      </w:r>
    </w:p>
    <w:p w14:paraId="1FDC6CCC" w14:textId="77777777" w:rsidR="00CE45AE" w:rsidRPr="008B25CB" w:rsidRDefault="00CE45AE" w:rsidP="00CE45AE">
      <w:pPr>
        <w:rPr>
          <w:rStyle w:val="StyleUnderline"/>
        </w:rPr>
      </w:pPr>
      <w:r w:rsidRPr="008B25CB">
        <w:rPr>
          <w:sz w:val="16"/>
        </w:rPr>
        <w:t>Indeed, we have been living in a totalitarian state for quite some time —only in our state, the dictator is missing as the central figure of the drama. Perhaps that is why we are endlessly bombarded with Hitler, Stalin, or Kim Jong-un (</w:t>
      </w:r>
      <w:proofErr w:type="spellStart"/>
      <w:r w:rsidRPr="008B25CB">
        <w:rPr>
          <w:sz w:val="16"/>
        </w:rPr>
        <w:t>Marquesán</w:t>
      </w:r>
      <w:proofErr w:type="spellEnd"/>
      <w:r w:rsidRPr="008B25CB">
        <w:rPr>
          <w:sz w:val="16"/>
        </w:rPr>
        <w:t xml:space="preserve">, 2023). </w:t>
      </w:r>
      <w:r w:rsidRPr="008B25CB">
        <w:rPr>
          <w:rStyle w:val="StyleUnderline"/>
        </w:rPr>
        <w:t>Our entire lives are permeated by capitalis</w:t>
      </w:r>
      <w:r w:rsidRPr="008B25CB">
        <w:rPr>
          <w:sz w:val="16"/>
        </w:rPr>
        <w:t xml:space="preserve">m and shaped by it. It has been said that there is </w:t>
      </w:r>
      <w:proofErr w:type="gramStart"/>
      <w:r w:rsidRPr="008B25CB">
        <w:rPr>
          <w:sz w:val="16"/>
        </w:rPr>
        <w:t>no</w:t>
      </w:r>
      <w:proofErr w:type="gramEnd"/>
      <w:r w:rsidRPr="008B25CB">
        <w:rPr>
          <w:sz w:val="16"/>
        </w:rPr>
        <w:t xml:space="preserve"> outside to capitalism, but there is no inside </w:t>
      </w:r>
      <w:proofErr w:type="gramStart"/>
      <w:r w:rsidRPr="008B25CB">
        <w:rPr>
          <w:sz w:val="16"/>
        </w:rPr>
        <w:t>either —</w:t>
      </w:r>
      <w:proofErr w:type="gramEnd"/>
      <w:r w:rsidRPr="008B25CB">
        <w:rPr>
          <w:sz w:val="16"/>
        </w:rPr>
        <w:t xml:space="preserve">no private life, no free consciousness. </w:t>
      </w:r>
      <w:r w:rsidRPr="008B25CB">
        <w:rPr>
          <w:rStyle w:val="StyleUnderline"/>
        </w:rPr>
        <w:t>Those in power protect us from the “barbarians,”</w:t>
      </w:r>
      <w:r w:rsidRPr="008B25CB">
        <w:rPr>
          <w:sz w:val="16"/>
        </w:rPr>
        <w:t xml:space="preserve"> </w:t>
      </w:r>
      <w:proofErr w:type="gramStart"/>
      <w:r w:rsidRPr="008B25CB">
        <w:rPr>
          <w:rStyle w:val="StyleUnderline"/>
        </w:rPr>
        <w:t>and</w:t>
      </w:r>
      <w:r w:rsidRPr="008B25CB">
        <w:rPr>
          <w:sz w:val="16"/>
        </w:rPr>
        <w:t xml:space="preserve"> also</w:t>
      </w:r>
      <w:proofErr w:type="gramEnd"/>
      <w:r w:rsidRPr="008B25CB">
        <w:rPr>
          <w:sz w:val="16"/>
        </w:rPr>
        <w:t xml:space="preserve"> </w:t>
      </w:r>
      <w:r w:rsidRPr="008B25CB">
        <w:rPr>
          <w:rStyle w:val="StyleUnderline"/>
        </w:rPr>
        <w:t>from ourselves: from the external threat of terrorism and the internal threat of free thought and free living — which could make us into terrorists simply for reflecting or acting outside their sanctioned bounds.</w:t>
      </w:r>
    </w:p>
    <w:p w14:paraId="66469584" w14:textId="77777777" w:rsidR="00CE45AE" w:rsidRPr="008B25CB" w:rsidRDefault="00CE45AE" w:rsidP="00CE45AE">
      <w:pPr>
        <w:rPr>
          <w:sz w:val="16"/>
        </w:rPr>
      </w:pPr>
      <w:r w:rsidRPr="008B25CB">
        <w:rPr>
          <w:rStyle w:val="StyleUnderline"/>
        </w:rPr>
        <w:t>Individual freedom continues to shrink —through decrees, surveillance cameras, metal detectors, cable television</w:t>
      </w:r>
      <w:r w:rsidRPr="008B25CB">
        <w:rPr>
          <w:sz w:val="16"/>
        </w:rPr>
        <w:t xml:space="preserve"> (</w:t>
      </w:r>
      <w:proofErr w:type="spellStart"/>
      <w:r w:rsidRPr="008B25CB">
        <w:rPr>
          <w:sz w:val="16"/>
        </w:rPr>
        <w:t>Sanchís</w:t>
      </w:r>
      <w:proofErr w:type="spellEnd"/>
      <w:r w:rsidRPr="008B25CB">
        <w:rPr>
          <w:sz w:val="16"/>
        </w:rPr>
        <w:t xml:space="preserve">, 2025), </w:t>
      </w:r>
      <w:r w:rsidRPr="008B25CB">
        <w:rPr>
          <w:rStyle w:val="StyleUnderline"/>
        </w:rPr>
        <w:t>social media</w:t>
      </w:r>
      <w:r w:rsidRPr="008B25CB">
        <w:rPr>
          <w:sz w:val="16"/>
        </w:rPr>
        <w:t xml:space="preserve"> (Conde, 2024), </w:t>
      </w:r>
      <w:r w:rsidRPr="008B25CB">
        <w:rPr>
          <w:rStyle w:val="StyleUnderline"/>
        </w:rPr>
        <w:t>satellites, induced fear, phantom terrorists.</w:t>
      </w:r>
      <w:r w:rsidRPr="008B25CB">
        <w:rPr>
          <w:sz w:val="16"/>
        </w:rPr>
        <w:t xml:space="preserve"> Almost no one resists, because we are all “decent” people —orderly and cautious, with “nothing to hide.” No one wants to be seen as outside society, rejected. So, we demonstrate our loyalty and innocence in every gesture, in our clothing, our habits, our </w:t>
      </w:r>
      <w:proofErr w:type="spellStart"/>
      <w:r w:rsidRPr="008B25CB">
        <w:rPr>
          <w:sz w:val="16"/>
        </w:rPr>
        <w:t>behaviour</w:t>
      </w:r>
      <w:proofErr w:type="spellEnd"/>
      <w:r w:rsidRPr="008B25CB">
        <w:rPr>
          <w:sz w:val="16"/>
        </w:rPr>
        <w:t xml:space="preserve">.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w:t>
      </w:r>
      <w:proofErr w:type="spellStart"/>
      <w:r w:rsidRPr="008B25CB">
        <w:rPr>
          <w:sz w:val="16"/>
        </w:rPr>
        <w:t>politicising</w:t>
      </w:r>
      <w:proofErr w:type="spellEnd"/>
      <w:r w:rsidRPr="008B25CB">
        <w:rPr>
          <w:sz w:val="16"/>
        </w:rPr>
        <w:t xml:space="preserve"> that life is now impossible, we turn instead to mental illness, to distress, to pathology, to suffering as a last resort —because we have failed to “manage” this dying, diminished, annihilated life that the totalitarian state has forced us to drag behind us.</w:t>
      </w:r>
    </w:p>
    <w:p w14:paraId="3CE2C6C4" w14:textId="77777777" w:rsidR="00CE45AE" w:rsidRPr="006A37D3" w:rsidRDefault="00CE45AE" w:rsidP="00CE45AE">
      <w:pPr>
        <w:rPr>
          <w:sz w:val="16"/>
        </w:rPr>
      </w:pPr>
      <w:r w:rsidRPr="008B25CB">
        <w:rPr>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8B25CB">
        <w:rPr>
          <w:rStyle w:val="StyleUnderline"/>
        </w:rPr>
        <w:t>Many people today, faced with an economic and social model hurtling toward the greatest human and ecological catastrophe in history, continue to ask what steps should be taken to prevent it, how we might fix this or that</w:t>
      </w:r>
      <w:r w:rsidRPr="008B25CB">
        <w:rPr>
          <w:sz w:val="16"/>
        </w:rPr>
        <w:t xml:space="preserve"> —</w:t>
      </w:r>
      <w:r w:rsidRPr="008B25CB">
        <w:rPr>
          <w:rStyle w:val="StyleUnderline"/>
        </w:rPr>
        <w:t xml:space="preserve">when </w:t>
      </w:r>
      <w:r w:rsidRPr="00F16FA6">
        <w:rPr>
          <w:rStyle w:val="StyleUnderline"/>
          <w:highlight w:val="cyan"/>
        </w:rPr>
        <w:t>the only truly urgent priority is to get out of the burning house that is neoliberalism</w:t>
      </w:r>
      <w:r w:rsidRPr="008B25CB">
        <w:rPr>
          <w:sz w:val="16"/>
        </w:rPr>
        <w:t xml:space="preserve"> (Fisher, 2020).</w:t>
      </w:r>
    </w:p>
    <w:p w14:paraId="62F01090" w14:textId="77777777" w:rsidR="00CE45AE" w:rsidRPr="006A37D3" w:rsidRDefault="00CE45AE" w:rsidP="00CE45AE">
      <w:pPr>
        <w:keepNext/>
        <w:keepLines/>
        <w:spacing w:before="40" w:after="0"/>
        <w:outlineLvl w:val="3"/>
        <w:rPr>
          <w:rFonts w:eastAsia="MS Gothic" w:cs="Times New Roman"/>
          <w:b/>
          <w:sz w:val="26"/>
        </w:rPr>
      </w:pPr>
      <w:r w:rsidRPr="006A37D3">
        <w:rPr>
          <w:rFonts w:eastAsia="MS Gothic" w:cs="Times New Roman"/>
          <w:b/>
          <w:sz w:val="26"/>
        </w:rPr>
        <w:t>Capitalism is intertwined with systems of state sovereignty and legality creating unsustainable social and ecological monocultures that are both unpredictable and existential</w:t>
      </w:r>
    </w:p>
    <w:p w14:paraId="2EB84978" w14:textId="77777777" w:rsidR="00CE45AE" w:rsidRPr="009A2D9D" w:rsidRDefault="00CE45AE" w:rsidP="00CE45AE">
      <w:pPr>
        <w:numPr>
          <w:ilvl w:val="0"/>
          <w:numId w:val="15"/>
        </w:numPr>
        <w:spacing w:line="256" w:lineRule="auto"/>
        <w:contextualSpacing/>
        <w:rPr>
          <w:rFonts w:eastAsia="Calibri"/>
          <w:color w:val="EE0000"/>
        </w:rPr>
      </w:pPr>
      <w:r w:rsidRPr="009A2D9D">
        <w:rPr>
          <w:rFonts w:eastAsia="Calibri"/>
          <w:color w:val="EE0000"/>
        </w:rPr>
        <w:t>Attempts to fix capitalism through capitalism represent a monoculture of the mind</w:t>
      </w:r>
    </w:p>
    <w:p w14:paraId="6EE73C4F" w14:textId="77777777" w:rsidR="00CE45AE" w:rsidRPr="009A2D9D" w:rsidRDefault="00CE45AE" w:rsidP="00CE45AE">
      <w:pPr>
        <w:numPr>
          <w:ilvl w:val="0"/>
          <w:numId w:val="15"/>
        </w:numPr>
        <w:spacing w:line="256" w:lineRule="auto"/>
        <w:contextualSpacing/>
        <w:rPr>
          <w:rFonts w:eastAsia="Calibri"/>
          <w:color w:val="EE0000"/>
        </w:rPr>
      </w:pPr>
      <w:r w:rsidRPr="009A2D9D">
        <w:rPr>
          <w:rFonts w:eastAsia="Calibri"/>
          <w:color w:val="EE0000"/>
        </w:rPr>
        <w:t>Cap is interconnected with the state/legality</w:t>
      </w:r>
    </w:p>
    <w:p w14:paraId="380199FC" w14:textId="77777777" w:rsidR="00CE45AE" w:rsidRPr="009A2D9D" w:rsidRDefault="00CE45AE" w:rsidP="00CE45AE">
      <w:pPr>
        <w:numPr>
          <w:ilvl w:val="0"/>
          <w:numId w:val="15"/>
        </w:numPr>
        <w:spacing w:line="256" w:lineRule="auto"/>
        <w:contextualSpacing/>
        <w:rPr>
          <w:rFonts w:eastAsia="Calibri"/>
          <w:color w:val="EE0000"/>
        </w:rPr>
      </w:pPr>
      <w:r w:rsidRPr="009A2D9D">
        <w:rPr>
          <w:rFonts w:eastAsia="Calibri"/>
          <w:color w:val="EE0000"/>
        </w:rPr>
        <w:t>Ecosystem collapse is unpredictable and monocultures massively decrease resilience to and increase threats such as climate change and biodiversity</w:t>
      </w:r>
    </w:p>
    <w:p w14:paraId="307D38FB" w14:textId="77777777" w:rsidR="00CE45AE" w:rsidRPr="009A2D9D" w:rsidRDefault="00CE45AE" w:rsidP="00CE45AE">
      <w:pPr>
        <w:numPr>
          <w:ilvl w:val="0"/>
          <w:numId w:val="15"/>
        </w:numPr>
        <w:spacing w:line="256" w:lineRule="auto"/>
        <w:contextualSpacing/>
        <w:rPr>
          <w:rFonts w:eastAsia="Calibri"/>
          <w:color w:val="EE0000"/>
        </w:rPr>
      </w:pPr>
      <w:r w:rsidRPr="009A2D9D">
        <w:rPr>
          <w:rFonts w:eastAsia="Calibri"/>
          <w:color w:val="EE0000"/>
        </w:rPr>
        <w:t>Capitalism depends on colonialism</w:t>
      </w:r>
    </w:p>
    <w:p w14:paraId="4EFFC641" w14:textId="77777777" w:rsidR="00CE45AE" w:rsidRPr="006A37D3" w:rsidRDefault="00CE45AE" w:rsidP="00CE45AE">
      <w:pPr>
        <w:rPr>
          <w:rFonts w:eastAsia="Calibri"/>
          <w:sz w:val="16"/>
          <w:szCs w:val="16"/>
        </w:rPr>
      </w:pPr>
      <w:r w:rsidRPr="006A37D3">
        <w:rPr>
          <w:rFonts w:eastAsia="Calibri"/>
          <w:b/>
        </w:rPr>
        <w:t xml:space="preserve">Garver and </w:t>
      </w:r>
      <w:proofErr w:type="spellStart"/>
      <w:r w:rsidRPr="006A37D3">
        <w:rPr>
          <w:rFonts w:eastAsia="Calibri"/>
          <w:b/>
        </w:rPr>
        <w:t>Derani</w:t>
      </w:r>
      <w:proofErr w:type="spellEnd"/>
      <w:r w:rsidRPr="006A37D3">
        <w:rPr>
          <w:rFonts w:eastAsia="Calibri"/>
          <w:b/>
        </w:rPr>
        <w:t xml:space="preserve"> '25 --</w:t>
      </w:r>
      <w:r w:rsidRPr="006A37D3">
        <w:rPr>
          <w:rFonts w:eastAsia="Calibri"/>
        </w:rPr>
        <w:t xml:space="preserve"> </w:t>
      </w:r>
      <w:r w:rsidRPr="006A37D3">
        <w:rPr>
          <w:rFonts w:eastAsia="Calibri"/>
          <w:sz w:val="16"/>
          <w:szCs w:val="16"/>
        </w:rPr>
        <w:t xml:space="preserve">[Geoffrey Garver and Cristiane Derani, </w:t>
      </w:r>
      <w:r w:rsidRPr="006757E2">
        <w:rPr>
          <w:sz w:val="16"/>
          <w:szCs w:val="16"/>
        </w:rPr>
        <w:t xml:space="preserve">Dr. Geoffrey Garver teaches environmental courses at McGill University and Concordia University and coordinates law and governance research for the Leadership for the </w:t>
      </w:r>
      <w:proofErr w:type="spellStart"/>
      <w:r w:rsidRPr="006757E2">
        <w:rPr>
          <w:sz w:val="16"/>
          <w:szCs w:val="16"/>
        </w:rPr>
        <w:t>Ecozoic</w:t>
      </w:r>
      <w:proofErr w:type="spellEnd"/>
      <w:r w:rsidRPr="006757E2">
        <w:rPr>
          <w:sz w:val="16"/>
          <w:szCs w:val="16"/>
        </w:rPr>
        <w:t xml:space="preserve"> program, Geoff completed his PhD (Geography) at McGill in 2016, and has a B.S. (Chemical Engineering) from Cornell University (1982), a J.D. from Michigan law School (1987) and an LL.M. from McGill (2011), Cristiane </w:t>
      </w:r>
      <w:proofErr w:type="spellStart"/>
      <w:r w:rsidRPr="006757E2">
        <w:rPr>
          <w:sz w:val="16"/>
          <w:szCs w:val="16"/>
        </w:rPr>
        <w:t>Derani</w:t>
      </w:r>
      <w:proofErr w:type="spellEnd"/>
      <w:r w:rsidRPr="006757E2">
        <w:rPr>
          <w:sz w:val="16"/>
          <w:szCs w:val="16"/>
        </w:rPr>
        <w:t xml:space="preserve"> is a Professor at the Federal University of Santa Catarina, Brazil, where she teaches Public International Law, International Economic Law and International Environmental Law, she graduated in Law from São Paulo State University (1988), and was awarded a Ph.D. in Economic Law at USP (1996), </w:t>
      </w:r>
      <w:r w:rsidRPr="006A37D3">
        <w:rPr>
          <w:rFonts w:eastAsia="Calibri"/>
          <w:sz w:val="16"/>
          <w:szCs w:val="16"/>
        </w:rPr>
        <w:t>"Moving From Monocultures to Resilience," Routledge, 02-11-2025, https://www.taylorfrancis.com/books/edit/10.4324/9781003440871/ecological-integrity-international-law-klaus-bosselmann-kathryn-gwiazdon-virginia-zambrano] Accessed on 10-18-2025 //</w:t>
      </w:r>
      <w:proofErr w:type="spellStart"/>
      <w:r w:rsidRPr="006A37D3">
        <w:rPr>
          <w:rFonts w:eastAsia="Calibri"/>
          <w:sz w:val="16"/>
          <w:szCs w:val="16"/>
        </w:rPr>
        <w:t>gnart</w:t>
      </w:r>
      <w:proofErr w:type="spellEnd"/>
    </w:p>
    <w:p w14:paraId="456599FC" w14:textId="77777777" w:rsidR="00CE45AE" w:rsidRPr="006A37D3" w:rsidRDefault="00CE45AE" w:rsidP="00CE45AE">
      <w:pPr>
        <w:rPr>
          <w:rFonts w:eastAsia="Calibri"/>
          <w:sz w:val="16"/>
        </w:rPr>
      </w:pPr>
      <w:r w:rsidRPr="006A37D3">
        <w:rPr>
          <w:rFonts w:eastAsia="Calibri"/>
          <w:sz w:val="16"/>
        </w:rPr>
        <w:t>Conceptual monocultures also exist in education in the form of siloed university disciplines; in social culture and “happiness” in the form of global consumer brands, the worldwide appeal of Hollywood blockbusters, and globalized consumer phenomena such as Black Friday; of language in the form of internationally dominant languages, such as English, Mandarin, and Spanish; and of morality and spirituality in the form of the world’s main monotheistic religions.</w:t>
      </w:r>
    </w:p>
    <w:p w14:paraId="65D12160" w14:textId="77777777" w:rsidR="00CE45AE" w:rsidRPr="006A37D3" w:rsidRDefault="00CE45AE" w:rsidP="00CE45AE">
      <w:pPr>
        <w:rPr>
          <w:rFonts w:eastAsia="Calibri"/>
          <w:sz w:val="16"/>
        </w:rPr>
      </w:pPr>
      <w:r w:rsidRPr="006A37D3">
        <w:rPr>
          <w:rFonts w:eastAsia="Calibri"/>
          <w:sz w:val="16"/>
        </w:rPr>
        <w:t xml:space="preserve">These </w:t>
      </w:r>
      <w:r w:rsidRPr="006A37D3">
        <w:rPr>
          <w:rFonts w:eastAsia="Calibri"/>
          <w:u w:val="single"/>
        </w:rPr>
        <w:t xml:space="preserve">material and </w:t>
      </w:r>
      <w:r w:rsidRPr="006A37D3">
        <w:rPr>
          <w:rFonts w:eastAsia="Calibri"/>
          <w:highlight w:val="cyan"/>
          <w:u w:val="single"/>
        </w:rPr>
        <w:t>conceptual monocultures</w:t>
      </w:r>
      <w:r w:rsidRPr="006A37D3">
        <w:rPr>
          <w:rFonts w:eastAsia="Calibri"/>
          <w:u w:val="single"/>
        </w:rPr>
        <w:t xml:space="preserve"> are </w:t>
      </w:r>
      <w:r w:rsidRPr="006A37D3">
        <w:rPr>
          <w:rFonts w:eastAsia="Calibri"/>
          <w:highlight w:val="cyan"/>
          <w:u w:val="single"/>
        </w:rPr>
        <w:t>interconnected and reinforcing</w:t>
      </w:r>
      <w:r w:rsidRPr="006A37D3">
        <w:rPr>
          <w:rFonts w:eastAsia="Calibri"/>
          <w:sz w:val="16"/>
        </w:rPr>
        <w:t xml:space="preserve">. </w:t>
      </w:r>
      <w:r w:rsidRPr="006A37D3">
        <w:rPr>
          <w:rFonts w:eastAsia="Calibri"/>
          <w:highlight w:val="cyan"/>
          <w:u w:val="single"/>
        </w:rPr>
        <w:t>Industrial agriculture</w:t>
      </w:r>
      <w:r w:rsidRPr="006A37D3">
        <w:rPr>
          <w:rFonts w:eastAsia="Calibri"/>
          <w:u w:val="single"/>
        </w:rPr>
        <w:t xml:space="preserve"> and crop monocultures are </w:t>
      </w:r>
      <w:r w:rsidRPr="006A37D3">
        <w:rPr>
          <w:rFonts w:eastAsia="Calibri"/>
          <w:highlight w:val="cyan"/>
          <w:u w:val="single"/>
        </w:rPr>
        <w:t>tied to a monocultural view of the economy</w:t>
      </w:r>
      <w:r w:rsidRPr="006A37D3">
        <w:rPr>
          <w:rFonts w:eastAsia="Calibri"/>
          <w:u w:val="single"/>
        </w:rPr>
        <w:t xml:space="preserve">, which in turn is </w:t>
      </w:r>
      <w:r w:rsidRPr="006A37D3">
        <w:rPr>
          <w:rFonts w:eastAsia="Calibri"/>
          <w:highlight w:val="cyan"/>
          <w:u w:val="single"/>
        </w:rPr>
        <w:t>supported by monocultures of law and governance</w:t>
      </w:r>
      <w:r w:rsidRPr="006A37D3">
        <w:rPr>
          <w:rFonts w:eastAsia="Calibri"/>
          <w:sz w:val="16"/>
        </w:rPr>
        <w:t xml:space="preserve">. Thus, </w:t>
      </w:r>
      <w:r w:rsidRPr="006A37D3">
        <w:rPr>
          <w:rFonts w:eastAsia="Calibri"/>
          <w:u w:val="single"/>
        </w:rPr>
        <w:t>interlocking complexes of material and conceptual monocultures can come together in sweeping societal narratives</w:t>
      </w:r>
      <w:r w:rsidRPr="006A37D3">
        <w:rPr>
          <w:rFonts w:eastAsia="Calibri"/>
          <w:sz w:val="16"/>
        </w:rPr>
        <w:t xml:space="preserve"> that can endure for decades or centuries, such as the religious narrative of medieval Europe, the scientific narrative of the Enlightenment, and the </w:t>
      </w:r>
      <w:r w:rsidRPr="006A37D3">
        <w:rPr>
          <w:rFonts w:eastAsia="Calibri"/>
          <w:u w:val="single"/>
        </w:rPr>
        <w:t xml:space="preserve">contemporary </w:t>
      </w:r>
      <w:r w:rsidRPr="006A37D3">
        <w:rPr>
          <w:rFonts w:eastAsia="Calibri"/>
          <w:highlight w:val="cyan"/>
          <w:u w:val="single"/>
        </w:rPr>
        <w:t>narrative of globalization and insistence on</w:t>
      </w:r>
      <w:r w:rsidRPr="006A37D3">
        <w:rPr>
          <w:rFonts w:eastAsia="Calibri"/>
          <w:u w:val="single"/>
        </w:rPr>
        <w:t xml:space="preserve"> economic </w:t>
      </w:r>
      <w:r w:rsidRPr="006A37D3">
        <w:rPr>
          <w:rFonts w:eastAsia="Calibri"/>
          <w:highlight w:val="cyan"/>
          <w:u w:val="single"/>
        </w:rPr>
        <w:t>growth</w:t>
      </w:r>
      <w:r w:rsidRPr="006A37D3">
        <w:rPr>
          <w:rFonts w:eastAsia="Calibri"/>
          <w:sz w:val="16"/>
        </w:rPr>
        <w:t xml:space="preserve"> (Michaels 2011; </w:t>
      </w:r>
      <w:proofErr w:type="gramStart"/>
      <w:r w:rsidRPr="006A37D3">
        <w:rPr>
          <w:rFonts w:eastAsia="Calibri"/>
          <w:sz w:val="16"/>
        </w:rPr>
        <w:t>Capra  &amp;</w:t>
      </w:r>
      <w:proofErr w:type="gramEnd"/>
      <w:r w:rsidRPr="006A37D3">
        <w:rPr>
          <w:rFonts w:eastAsia="Calibri"/>
          <w:sz w:val="16"/>
        </w:rPr>
        <w:t xml:space="preserve"> Mattei 2015). These broad narratives are, in themselves, monocultures, in which an </w:t>
      </w:r>
      <w:r w:rsidRPr="006A37D3">
        <w:rPr>
          <w:rFonts w:eastAsia="Calibri"/>
          <w:u w:val="single"/>
        </w:rPr>
        <w:t>overarching “</w:t>
      </w:r>
      <w:r w:rsidRPr="006A37D3">
        <w:rPr>
          <w:rFonts w:eastAsia="Calibri"/>
          <w:highlight w:val="cyan"/>
          <w:u w:val="single"/>
        </w:rPr>
        <w:t>monoculture of the mind</w:t>
      </w:r>
      <w:r w:rsidRPr="006A37D3">
        <w:rPr>
          <w:rFonts w:eastAsia="Calibri"/>
          <w:u w:val="single"/>
        </w:rPr>
        <w:t xml:space="preserve">” </w:t>
      </w:r>
      <w:r w:rsidRPr="006A37D3">
        <w:rPr>
          <w:rFonts w:eastAsia="Calibri"/>
          <w:highlight w:val="cyan"/>
          <w:u w:val="single"/>
        </w:rPr>
        <w:t>built around Western ideologies</w:t>
      </w:r>
      <w:r w:rsidRPr="006A37D3">
        <w:rPr>
          <w:rFonts w:eastAsia="Calibri"/>
          <w:sz w:val="16"/>
        </w:rPr>
        <w:t xml:space="preserve"> (de Araújo et al. 2020) </w:t>
      </w:r>
      <w:r w:rsidRPr="006A37D3">
        <w:rPr>
          <w:rFonts w:eastAsia="Calibri"/>
          <w:u w:val="single"/>
        </w:rPr>
        <w:t>manifests in material monocultures of production and consumption around food, energy, transport, housing, health, infrastructure, urbanization, and more</w:t>
      </w:r>
      <w:r w:rsidRPr="006A37D3">
        <w:rPr>
          <w:rFonts w:eastAsia="Calibri"/>
          <w:sz w:val="16"/>
        </w:rPr>
        <w:t xml:space="preserve">. This chapter explains how </w:t>
      </w:r>
      <w:r w:rsidRPr="006A37D3">
        <w:rPr>
          <w:rFonts w:eastAsia="Calibri"/>
          <w:u w:val="single"/>
        </w:rPr>
        <w:t xml:space="preserve">material and conceptual monocultures and the larger narratives they form together </w:t>
      </w:r>
      <w:r w:rsidRPr="006A37D3">
        <w:rPr>
          <w:rFonts w:eastAsia="Calibri"/>
          <w:highlight w:val="cyan"/>
          <w:u w:val="single"/>
        </w:rPr>
        <w:t>undermine socioecological integrity</w:t>
      </w:r>
      <w:r w:rsidRPr="006A37D3">
        <w:rPr>
          <w:rFonts w:eastAsia="Calibri"/>
          <w:u w:val="single"/>
        </w:rPr>
        <w:t xml:space="preserve"> and resilience necessary to the long-term security and </w:t>
      </w:r>
      <w:r w:rsidRPr="006A37D3">
        <w:rPr>
          <w:rFonts w:eastAsia="Calibri"/>
          <w:sz w:val="16"/>
        </w:rPr>
        <w:t>stability of social and ecological systems and proposes alternatives that favor diversity and pluralistic approaches.</w:t>
      </w:r>
    </w:p>
    <w:p w14:paraId="22FA4EFF" w14:textId="77777777" w:rsidR="00CE45AE" w:rsidRPr="006A37D3" w:rsidRDefault="00CE45AE" w:rsidP="00CE45AE">
      <w:pPr>
        <w:rPr>
          <w:rFonts w:eastAsia="Calibri"/>
          <w:sz w:val="16"/>
        </w:rPr>
      </w:pPr>
      <w:r w:rsidRPr="006A37D3">
        <w:rPr>
          <w:rFonts w:eastAsia="Calibri"/>
          <w:sz w:val="16"/>
        </w:rPr>
        <w:t>Common Features of Monocultures</w:t>
      </w:r>
    </w:p>
    <w:p w14:paraId="77B54E6C" w14:textId="77777777" w:rsidR="00CE45AE" w:rsidRPr="006A37D3" w:rsidRDefault="00CE45AE" w:rsidP="00CE45AE">
      <w:pPr>
        <w:rPr>
          <w:rFonts w:eastAsia="Calibri"/>
          <w:sz w:val="16"/>
        </w:rPr>
      </w:pPr>
      <w:r w:rsidRPr="006A37D3">
        <w:rPr>
          <w:rFonts w:eastAsia="Calibri"/>
          <w:sz w:val="16"/>
        </w:rPr>
        <w:t xml:space="preserve">Monocultures, whether material or conceptual, share several features. All monocultures are systems in themselves and typically parts of larger ones as well, and all are interdependent with Earth’s social and ecological systems. For example, </w:t>
      </w:r>
      <w:r w:rsidRPr="006A37D3">
        <w:rPr>
          <w:rFonts w:eastAsia="Calibri"/>
          <w:u w:val="single"/>
        </w:rPr>
        <w:t xml:space="preserve">crop monocultures replace uncultivated ecosystems, and the soils, nutrients, water, and climatic conditions on which they </w:t>
      </w:r>
      <w:proofErr w:type="gramStart"/>
      <w:r w:rsidRPr="006A37D3">
        <w:rPr>
          <w:rFonts w:eastAsia="Calibri"/>
          <w:u w:val="single"/>
        </w:rPr>
        <w:t>rely</w:t>
      </w:r>
      <w:proofErr w:type="gramEnd"/>
      <w:r w:rsidRPr="006A37D3">
        <w:rPr>
          <w:rFonts w:eastAsia="Calibri"/>
          <w:u w:val="single"/>
        </w:rPr>
        <w:t xml:space="preserve"> or exact impacts all derive from Earth’s ecosystems</w:t>
      </w:r>
      <w:r w:rsidRPr="006A37D3">
        <w:rPr>
          <w:rFonts w:eastAsia="Calibri"/>
          <w:sz w:val="16"/>
        </w:rPr>
        <w:t xml:space="preserve"> (Sundstrom et al. 2022). The monoculture of money not only operates according to systems dynamics but also has enormous direct and indirect impacts on Earth’s social and ecological systems. Thus, the common features of </w:t>
      </w:r>
      <w:proofErr w:type="gramStart"/>
      <w:r w:rsidRPr="006A37D3">
        <w:rPr>
          <w:rFonts w:eastAsia="Calibri"/>
          <w:sz w:val="16"/>
        </w:rPr>
        <w:t>monocultures</w:t>
      </w:r>
      <w:proofErr w:type="gramEnd"/>
      <w:r w:rsidRPr="006A37D3">
        <w:rPr>
          <w:rFonts w:eastAsia="Calibri"/>
          <w:sz w:val="16"/>
        </w:rPr>
        <w:t xml:space="preserve"> are most readily seen from a systems perspective.</w:t>
      </w:r>
    </w:p>
    <w:p w14:paraId="018E7183" w14:textId="77777777" w:rsidR="00CE45AE" w:rsidRPr="006A37D3" w:rsidRDefault="00CE45AE" w:rsidP="00CE45AE">
      <w:pPr>
        <w:rPr>
          <w:rFonts w:eastAsia="Calibri"/>
          <w:sz w:val="16"/>
        </w:rPr>
      </w:pPr>
      <w:r w:rsidRPr="006A37D3">
        <w:rPr>
          <w:rFonts w:eastAsia="Calibri"/>
          <w:sz w:val="16"/>
        </w:rPr>
        <w:t xml:space="preserve">Because monocultures involve attempts to dominate and control various types of social and ecological systems, it is useful to recall characteristics of “natural” systems that have not been reduced to monocultures. First, </w:t>
      </w:r>
      <w:r w:rsidRPr="006A37D3">
        <w:rPr>
          <w:rFonts w:eastAsia="Calibri"/>
          <w:u w:val="single"/>
        </w:rPr>
        <w:t xml:space="preserve">natural </w:t>
      </w:r>
      <w:r w:rsidRPr="006A37D3">
        <w:rPr>
          <w:rFonts w:eastAsia="Calibri"/>
          <w:highlight w:val="cyan"/>
          <w:u w:val="single"/>
        </w:rPr>
        <w:t>ecosystems</w:t>
      </w:r>
      <w:r w:rsidRPr="006A37D3">
        <w:rPr>
          <w:rFonts w:eastAsia="Calibri"/>
          <w:u w:val="single"/>
        </w:rPr>
        <w:t xml:space="preserve"> do </w:t>
      </w:r>
      <w:r w:rsidRPr="006A37D3">
        <w:rPr>
          <w:rFonts w:eastAsia="Calibri"/>
          <w:highlight w:val="cyan"/>
          <w:u w:val="single"/>
        </w:rPr>
        <w:t>not</w:t>
      </w:r>
      <w:r w:rsidRPr="006A37D3">
        <w:rPr>
          <w:rFonts w:eastAsia="Calibri"/>
          <w:u w:val="single"/>
        </w:rPr>
        <w:t xml:space="preserve"> behave in </w:t>
      </w:r>
      <w:r w:rsidRPr="006A37D3">
        <w:rPr>
          <w:rFonts w:eastAsia="Calibri"/>
          <w:highlight w:val="cyan"/>
          <w:u w:val="single"/>
        </w:rPr>
        <w:t>linear</w:t>
      </w:r>
      <w:r w:rsidRPr="006A37D3">
        <w:rPr>
          <w:rFonts w:eastAsia="Calibri"/>
          <w:u w:val="single"/>
        </w:rPr>
        <w:t xml:space="preserve">, </w:t>
      </w:r>
      <w:r w:rsidRPr="006A37D3">
        <w:rPr>
          <w:rFonts w:eastAsia="Calibri"/>
          <w:highlight w:val="cyan"/>
          <w:u w:val="single"/>
        </w:rPr>
        <w:t>gradual</w:t>
      </w:r>
      <w:r w:rsidRPr="006A37D3">
        <w:rPr>
          <w:rFonts w:eastAsia="Calibri"/>
          <w:u w:val="single"/>
        </w:rPr>
        <w:t xml:space="preserve">, predictable ways </w:t>
      </w:r>
      <w:r w:rsidRPr="006A37D3">
        <w:rPr>
          <w:rFonts w:eastAsia="Calibri"/>
          <w:highlight w:val="cyan"/>
          <w:u w:val="single"/>
        </w:rPr>
        <w:t>but instead</w:t>
      </w:r>
      <w:r w:rsidRPr="006A37D3">
        <w:rPr>
          <w:rFonts w:eastAsia="Calibri"/>
          <w:u w:val="single"/>
        </w:rPr>
        <w:t xml:space="preserve"> are </w:t>
      </w:r>
      <w:r w:rsidRPr="006A37D3">
        <w:rPr>
          <w:rFonts w:eastAsia="Calibri"/>
          <w:highlight w:val="cyan"/>
          <w:u w:val="single"/>
        </w:rPr>
        <w:t>prone to unpredictable</w:t>
      </w:r>
      <w:r w:rsidRPr="006A37D3">
        <w:rPr>
          <w:rFonts w:eastAsia="Calibri"/>
          <w:u w:val="single"/>
        </w:rPr>
        <w:t xml:space="preserve"> episodic </w:t>
      </w:r>
      <w:r w:rsidRPr="006A37D3">
        <w:rPr>
          <w:rFonts w:eastAsia="Calibri"/>
          <w:highlight w:val="cyan"/>
          <w:u w:val="single"/>
        </w:rPr>
        <w:t>change that</w:t>
      </w:r>
      <w:r w:rsidRPr="006A37D3">
        <w:rPr>
          <w:rFonts w:eastAsia="Calibri"/>
          <w:u w:val="single"/>
        </w:rPr>
        <w:t xml:space="preserve">, at the extreme, can </w:t>
      </w:r>
      <w:r w:rsidRPr="006A37D3">
        <w:rPr>
          <w:rFonts w:eastAsia="Calibri"/>
          <w:highlight w:val="cyan"/>
          <w:u w:val="single"/>
        </w:rPr>
        <w:t>shift</w:t>
      </w:r>
      <w:r w:rsidRPr="006A37D3">
        <w:rPr>
          <w:rFonts w:eastAsia="Calibri"/>
          <w:u w:val="single"/>
        </w:rPr>
        <w:t xml:space="preserve"> the </w:t>
      </w:r>
      <w:r w:rsidRPr="006A37D3">
        <w:rPr>
          <w:rFonts w:eastAsia="Calibri"/>
          <w:highlight w:val="cyan"/>
          <w:u w:val="single"/>
        </w:rPr>
        <w:t>system to a new state</w:t>
      </w:r>
      <w:r w:rsidRPr="006A37D3">
        <w:rPr>
          <w:rFonts w:eastAsia="Calibri"/>
          <w:sz w:val="16"/>
        </w:rPr>
        <w:t xml:space="preserve"> (Holling 1996). Second, </w:t>
      </w:r>
      <w:r w:rsidRPr="006A37D3">
        <w:rPr>
          <w:rFonts w:eastAsia="Calibri"/>
          <w:u w:val="single"/>
        </w:rPr>
        <w:t>natural systems are not uniform</w:t>
      </w:r>
      <w:r w:rsidRPr="006A37D3">
        <w:rPr>
          <w:rFonts w:eastAsia="Calibri"/>
          <w:sz w:val="16"/>
        </w:rPr>
        <w:t xml:space="preserve">, and “from the leaf to the individual, the vegetation patch, the landscape, and the planet,” </w:t>
      </w:r>
      <w:r w:rsidRPr="006A37D3">
        <w:rPr>
          <w:rFonts w:eastAsia="Calibri"/>
          <w:u w:val="single"/>
        </w:rPr>
        <w:t>their structure and functioning cannot be scaled up or down in linear ways</w:t>
      </w:r>
      <w:r w:rsidRPr="006A37D3">
        <w:rPr>
          <w:rFonts w:eastAsia="Calibri"/>
          <w:sz w:val="16"/>
        </w:rPr>
        <w:t xml:space="preserve"> (Holling 1996: 40). Scale matters in terms of system structure and function. Third, </w:t>
      </w:r>
      <w:r w:rsidRPr="006A37D3">
        <w:rPr>
          <w:rFonts w:eastAsia="Calibri"/>
          <w:highlight w:val="cyan"/>
          <w:u w:val="single"/>
        </w:rPr>
        <w:t>ecosystems do not have</w:t>
      </w:r>
      <w:r w:rsidRPr="006A37D3">
        <w:rPr>
          <w:rFonts w:eastAsia="Calibri"/>
          <w:u w:val="single"/>
        </w:rPr>
        <w:t xml:space="preserve"> a </w:t>
      </w:r>
      <w:r w:rsidRPr="006A37D3">
        <w:rPr>
          <w:rFonts w:eastAsia="Calibri"/>
          <w:highlight w:val="cyan"/>
          <w:u w:val="single"/>
        </w:rPr>
        <w:t>stationary</w:t>
      </w:r>
      <w:r w:rsidRPr="006A37D3">
        <w:rPr>
          <w:rFonts w:eastAsia="Calibri"/>
          <w:u w:val="single"/>
        </w:rPr>
        <w:t xml:space="preserve"> state of </w:t>
      </w:r>
      <w:r w:rsidRPr="006A37D3">
        <w:rPr>
          <w:rFonts w:eastAsia="Calibri"/>
          <w:highlight w:val="cyan"/>
          <w:u w:val="single"/>
        </w:rPr>
        <w:t>equilibrium but</w:t>
      </w:r>
      <w:r w:rsidRPr="006A37D3">
        <w:rPr>
          <w:rFonts w:eastAsia="Calibri"/>
          <w:u w:val="single"/>
        </w:rPr>
        <w:t xml:space="preserve"> instead are typically in far-from-equilibrium states and evolve and </w:t>
      </w:r>
      <w:r w:rsidRPr="006A37D3">
        <w:rPr>
          <w:rFonts w:eastAsia="Calibri"/>
          <w:highlight w:val="cyan"/>
          <w:u w:val="single"/>
        </w:rPr>
        <w:t>maintain overall diversity, structure, and function according to</w:t>
      </w:r>
      <w:r w:rsidRPr="006A37D3">
        <w:rPr>
          <w:rFonts w:eastAsia="Calibri"/>
          <w:u w:val="single"/>
        </w:rPr>
        <w:t xml:space="preserve"> a complex </w:t>
      </w:r>
      <w:r w:rsidRPr="006A37D3">
        <w:rPr>
          <w:rFonts w:eastAsia="Calibri"/>
          <w:highlight w:val="cyan"/>
          <w:u w:val="single"/>
        </w:rPr>
        <w:t>interplay of destabilizing and stabilizing forces</w:t>
      </w:r>
      <w:r w:rsidRPr="006A37D3">
        <w:rPr>
          <w:rFonts w:eastAsia="Calibri"/>
          <w:sz w:val="16"/>
        </w:rPr>
        <w:t>. Fourth,</w:t>
      </w:r>
    </w:p>
    <w:p w14:paraId="50A54DD6" w14:textId="77777777" w:rsidR="00CE45AE" w:rsidRPr="006A37D3" w:rsidRDefault="00CE45AE" w:rsidP="00CE45AE">
      <w:pPr>
        <w:rPr>
          <w:rFonts w:eastAsia="Calibri"/>
          <w:sz w:val="16"/>
        </w:rPr>
      </w:pPr>
      <w:r w:rsidRPr="006A37D3">
        <w:rPr>
          <w:rFonts w:eastAsia="Calibri"/>
          <w:sz w:val="16"/>
        </w:rPr>
        <w:t>[p]</w:t>
      </w:r>
      <w:proofErr w:type="spellStart"/>
      <w:r w:rsidRPr="006A37D3">
        <w:rPr>
          <w:rFonts w:eastAsia="Calibri"/>
          <w:sz w:val="16"/>
        </w:rPr>
        <w:t>olicies</w:t>
      </w:r>
      <w:proofErr w:type="spellEnd"/>
      <w:r w:rsidRPr="006A37D3">
        <w:rPr>
          <w:rFonts w:eastAsia="Calibri"/>
          <w:sz w:val="16"/>
        </w:rPr>
        <w:t xml:space="preserve"> and </w:t>
      </w:r>
      <w:r w:rsidRPr="006A37D3">
        <w:rPr>
          <w:rFonts w:eastAsia="Calibri"/>
          <w:u w:val="single"/>
        </w:rPr>
        <w:t xml:space="preserve">management that apply </w:t>
      </w:r>
      <w:r w:rsidRPr="006A37D3">
        <w:rPr>
          <w:rFonts w:eastAsia="Calibri"/>
          <w:highlight w:val="cyan"/>
          <w:u w:val="single"/>
        </w:rPr>
        <w:t>fixed rules for achieving constant yields</w:t>
      </w:r>
      <w:r w:rsidRPr="006A37D3">
        <w:rPr>
          <w:rFonts w:eastAsia="Calibri"/>
          <w:sz w:val="16"/>
        </w:rPr>
        <w:t xml:space="preserve"> (such as constant carrying capacity of cattle or wildlife or constant yield of fish, wood, or water), independent of scale, </w:t>
      </w:r>
      <w:r w:rsidRPr="006A37D3">
        <w:rPr>
          <w:rFonts w:eastAsia="Calibri"/>
          <w:highlight w:val="cyan"/>
          <w:u w:val="single"/>
        </w:rPr>
        <w:t>lead to systems that gradually lose resilience and suddenly break down</w:t>
      </w:r>
      <w:r w:rsidRPr="006A37D3">
        <w:rPr>
          <w:rFonts w:eastAsia="Calibri"/>
          <w:u w:val="single"/>
        </w:rPr>
        <w:t xml:space="preserve"> in the face of disturbances that previously could be absorbed</w:t>
      </w:r>
      <w:r w:rsidRPr="006A37D3">
        <w:rPr>
          <w:rFonts w:eastAsia="Calibri"/>
          <w:sz w:val="16"/>
        </w:rPr>
        <w:t>.</w:t>
      </w:r>
    </w:p>
    <w:p w14:paraId="70A7DAC4" w14:textId="77777777" w:rsidR="00CE45AE" w:rsidRPr="006A37D3" w:rsidRDefault="00CE45AE" w:rsidP="00CE45AE">
      <w:pPr>
        <w:rPr>
          <w:rFonts w:eastAsia="Calibri"/>
          <w:u w:val="single"/>
        </w:rPr>
      </w:pPr>
      <w:r w:rsidRPr="006A37D3">
        <w:rPr>
          <w:rFonts w:eastAsia="Calibri"/>
          <w:sz w:val="16"/>
        </w:rPr>
        <w:t xml:space="preserve">Holling (1996) describes two different kinds of systems resilience, engineering resilience and ecological resilience. Engineering resilience describes the ability of a system to resist disturbances or to return quickly to a desired near equilibrium state when it is disturbed (Holling 1996). </w:t>
      </w:r>
      <w:r w:rsidRPr="006A37D3">
        <w:rPr>
          <w:rFonts w:eastAsia="Calibri"/>
          <w:u w:val="single"/>
        </w:rPr>
        <w:t>Systems with engineering resilience have a narrow range of workable or desirable structures and functions</w:t>
      </w:r>
      <w:r w:rsidRPr="006A37D3">
        <w:rPr>
          <w:rFonts w:eastAsia="Calibri"/>
          <w:sz w:val="16"/>
        </w:rPr>
        <w:t xml:space="preserve">, and their chief attributes are uniform and predictable outcomes, as well as efficiency in the achievement of those outcomes. Ironically, however, </w:t>
      </w:r>
      <w:r w:rsidRPr="006A37D3">
        <w:rPr>
          <w:rFonts w:eastAsia="Calibri"/>
          <w:u w:val="single"/>
        </w:rPr>
        <w:t xml:space="preserve">because it requires protection against disturbances or strategies to quickly recover from them, engineering resilience </w:t>
      </w:r>
      <w:r w:rsidRPr="006A37D3">
        <w:rPr>
          <w:rFonts w:eastAsia="Calibri"/>
          <w:highlight w:val="cyan"/>
          <w:u w:val="single"/>
        </w:rPr>
        <w:t>renders systems increasingly vulnerable to collapse</w:t>
      </w:r>
      <w:r w:rsidRPr="006A37D3">
        <w:rPr>
          <w:rFonts w:eastAsia="Calibri"/>
          <w:u w:val="single"/>
        </w:rPr>
        <w:t xml:space="preserve"> when those protections or response strategies fail</w:t>
      </w:r>
      <w:r w:rsidRPr="006A37D3">
        <w:rPr>
          <w:rFonts w:eastAsia="Calibri"/>
          <w:sz w:val="16"/>
        </w:rPr>
        <w:t xml:space="preserve">. </w:t>
      </w:r>
      <w:r w:rsidRPr="006A37D3">
        <w:rPr>
          <w:rFonts w:eastAsia="Calibri"/>
          <w:u w:val="single"/>
        </w:rPr>
        <w:t>Engineering resilience is the resilience of monocultures</w:t>
      </w:r>
      <w:r w:rsidRPr="006A37D3">
        <w:rPr>
          <w:rFonts w:eastAsia="Calibri"/>
          <w:sz w:val="16"/>
        </w:rPr>
        <w:t xml:space="preserve">. By contrast, ecological resilience describes the ability of a system to absorb disturbances while maintaining overall structure and function. </w:t>
      </w:r>
      <w:r w:rsidRPr="006A37D3">
        <w:rPr>
          <w:rFonts w:eastAsia="Calibri"/>
          <w:highlight w:val="cyan"/>
          <w:u w:val="single"/>
        </w:rPr>
        <w:t>Ecological resilience emphasizes</w:t>
      </w:r>
      <w:r w:rsidRPr="006A37D3">
        <w:rPr>
          <w:rFonts w:eastAsia="Calibri"/>
          <w:sz w:val="16"/>
        </w:rPr>
        <w:t xml:space="preserve"> far-from-equilibrium conditions and the system’s ability to adapt to many stability domains without losing its structure and function (Holling 1996: 41–42). Systems with strong ecological resilience have higher adaptive capacity than those managed for engineering resilience, because they can persist with their overall structure and function intact as they absorb disturbances and shift between a wide range of stability regimes in response to them. In systems with ecological resilience, </w:t>
      </w:r>
      <w:r w:rsidRPr="006A37D3">
        <w:rPr>
          <w:rFonts w:eastAsia="Calibri"/>
          <w:highlight w:val="cyan"/>
          <w:u w:val="single"/>
        </w:rPr>
        <w:t>diversity</w:t>
      </w:r>
      <w:r w:rsidRPr="006A37D3">
        <w:rPr>
          <w:rFonts w:eastAsia="Calibri"/>
          <w:u w:val="single"/>
        </w:rPr>
        <w:t xml:space="preserve">, unpredictability, </w:t>
      </w:r>
      <w:r w:rsidRPr="006A37D3">
        <w:rPr>
          <w:rFonts w:eastAsia="Calibri"/>
          <w:highlight w:val="cyan"/>
          <w:u w:val="single"/>
        </w:rPr>
        <w:t>flexibility, and redundancy</w:t>
      </w:r>
      <w:r w:rsidRPr="006A37D3">
        <w:rPr>
          <w:rFonts w:eastAsia="Calibri"/>
          <w:u w:val="single"/>
        </w:rPr>
        <w:t xml:space="preserve"> of system functions</w:t>
      </w:r>
      <w:r w:rsidRPr="006A37D3">
        <w:rPr>
          <w:rFonts w:eastAsia="Calibri"/>
          <w:sz w:val="16"/>
        </w:rPr>
        <w:t xml:space="preserve"> are key attributes, all of </w:t>
      </w:r>
      <w:r w:rsidRPr="006A37D3">
        <w:rPr>
          <w:rFonts w:eastAsia="Calibri"/>
          <w:u w:val="single"/>
        </w:rPr>
        <w:t>which contribute to lower vulnerability of such systems to collapse due to disturbance</w:t>
      </w:r>
      <w:r w:rsidRPr="006A37D3">
        <w:rPr>
          <w:rFonts w:eastAsia="Calibri"/>
          <w:sz w:val="16"/>
        </w:rPr>
        <w:t xml:space="preserve">. </w:t>
      </w:r>
      <w:r w:rsidRPr="006A37D3">
        <w:rPr>
          <w:rFonts w:eastAsia="Calibri"/>
          <w:highlight w:val="cyan"/>
          <w:u w:val="single"/>
        </w:rPr>
        <w:t>Monocultures</w:t>
      </w:r>
      <w:r w:rsidRPr="006A37D3">
        <w:rPr>
          <w:rFonts w:eastAsia="Calibri"/>
          <w:u w:val="single"/>
        </w:rPr>
        <w:t xml:space="preserve"> typically </w:t>
      </w:r>
      <w:r w:rsidRPr="006A37D3">
        <w:rPr>
          <w:rFonts w:eastAsia="Calibri"/>
          <w:highlight w:val="cyan"/>
          <w:u w:val="single"/>
        </w:rPr>
        <w:t>erode ecological resilience</w:t>
      </w:r>
      <w:r w:rsidRPr="006A37D3">
        <w:rPr>
          <w:rFonts w:eastAsia="Calibri"/>
          <w:u w:val="single"/>
        </w:rPr>
        <w:t xml:space="preserve">. </w:t>
      </w:r>
    </w:p>
    <w:p w14:paraId="72807634" w14:textId="77777777" w:rsidR="00CE45AE" w:rsidRPr="006A37D3" w:rsidRDefault="00CE45AE" w:rsidP="00CE45AE">
      <w:pPr>
        <w:rPr>
          <w:rFonts w:eastAsia="Calibri"/>
          <w:sz w:val="16"/>
        </w:rPr>
      </w:pPr>
      <w:r w:rsidRPr="006A37D3">
        <w:rPr>
          <w:rFonts w:eastAsia="Calibri"/>
          <w:sz w:val="16"/>
        </w:rPr>
        <w:t xml:space="preserve">The systems </w:t>
      </w:r>
      <w:proofErr w:type="gramStart"/>
      <w:r w:rsidRPr="006A37D3">
        <w:rPr>
          <w:rFonts w:eastAsia="Calibri"/>
          <w:sz w:val="16"/>
        </w:rPr>
        <w:t>features</w:t>
      </w:r>
      <w:proofErr w:type="gramEnd"/>
      <w:r w:rsidRPr="006A37D3">
        <w:rPr>
          <w:rFonts w:eastAsia="Calibri"/>
          <w:sz w:val="16"/>
        </w:rPr>
        <w:t xml:space="preserve"> of monocultures are most recognizable in material monocultures, such as monocultural agriculture. </w:t>
      </w:r>
      <w:r w:rsidRPr="006A37D3">
        <w:rPr>
          <w:rFonts w:eastAsia="Calibri"/>
          <w:u w:val="single"/>
        </w:rPr>
        <w:t xml:space="preserve">Agricultural </w:t>
      </w:r>
      <w:r w:rsidRPr="006A37D3">
        <w:rPr>
          <w:rFonts w:eastAsia="Calibri"/>
          <w:highlight w:val="cyan"/>
          <w:u w:val="single"/>
        </w:rPr>
        <w:t>monocultures</w:t>
      </w:r>
      <w:r w:rsidRPr="006A37D3">
        <w:rPr>
          <w:rFonts w:eastAsia="Calibri"/>
          <w:u w:val="single"/>
        </w:rPr>
        <w:t xml:space="preserve"> involve vast plantations</w:t>
      </w:r>
      <w:r w:rsidRPr="006A37D3">
        <w:rPr>
          <w:rFonts w:eastAsia="Calibri"/>
          <w:sz w:val="16"/>
        </w:rPr>
        <w:t xml:space="preserve"> of grains, cotton, palm, timber, or other cultivated commodities, </w:t>
      </w:r>
      <w:r w:rsidRPr="006A37D3">
        <w:rPr>
          <w:rFonts w:eastAsia="Calibri"/>
          <w:highlight w:val="cyan"/>
          <w:u w:val="single"/>
        </w:rPr>
        <w:t>managed to maximize yields</w:t>
      </w:r>
      <w:r w:rsidRPr="006A37D3">
        <w:rPr>
          <w:rFonts w:eastAsia="Calibri"/>
          <w:u w:val="single"/>
        </w:rPr>
        <w:t xml:space="preserve">, </w:t>
      </w:r>
      <w:r w:rsidRPr="006A37D3">
        <w:rPr>
          <w:rFonts w:eastAsia="Calibri"/>
          <w:highlight w:val="cyan"/>
          <w:u w:val="single"/>
        </w:rPr>
        <w:t>with as much consistency and uniformity</w:t>
      </w:r>
      <w:r w:rsidRPr="006A37D3">
        <w:rPr>
          <w:rFonts w:eastAsia="Calibri"/>
          <w:u w:val="single"/>
        </w:rPr>
        <w:t xml:space="preserve"> in quality </w:t>
      </w:r>
      <w:r w:rsidRPr="006A37D3">
        <w:rPr>
          <w:rFonts w:eastAsia="Calibri"/>
          <w:highlight w:val="cyan"/>
          <w:u w:val="single"/>
        </w:rPr>
        <w:t>as possible</w:t>
      </w:r>
      <w:r w:rsidRPr="006A37D3">
        <w:rPr>
          <w:rFonts w:eastAsia="Calibri"/>
          <w:sz w:val="16"/>
        </w:rPr>
        <w:t xml:space="preserve">. Yet these </w:t>
      </w:r>
      <w:r w:rsidRPr="006A37D3">
        <w:rPr>
          <w:rFonts w:eastAsia="Calibri"/>
          <w:u w:val="single"/>
        </w:rPr>
        <w:t>monocultures are</w:t>
      </w:r>
      <w:r w:rsidRPr="006A37D3">
        <w:rPr>
          <w:rFonts w:eastAsia="Calibri"/>
          <w:sz w:val="16"/>
        </w:rPr>
        <w:t xml:space="preserve"> in a constant race against, and therefore are </w:t>
      </w:r>
      <w:r w:rsidRPr="006A37D3">
        <w:rPr>
          <w:rFonts w:eastAsia="Calibri"/>
          <w:highlight w:val="cyan"/>
          <w:u w:val="single"/>
        </w:rPr>
        <w:t>vulnerable to</w:t>
      </w:r>
      <w:r w:rsidRPr="006A37D3">
        <w:rPr>
          <w:rFonts w:eastAsia="Calibri"/>
          <w:u w:val="single"/>
        </w:rPr>
        <w:t xml:space="preserve">, disturbances that threaten to reduce yields and product quality, such as an evolving array of </w:t>
      </w:r>
      <w:r w:rsidRPr="006A37D3">
        <w:rPr>
          <w:rFonts w:eastAsia="Calibri"/>
          <w:highlight w:val="cyan"/>
          <w:u w:val="single"/>
        </w:rPr>
        <w:t>pests, climatic events, soil depletion</w:t>
      </w:r>
      <w:r w:rsidRPr="006A37D3">
        <w:rPr>
          <w:rFonts w:eastAsia="Calibri"/>
          <w:sz w:val="16"/>
        </w:rPr>
        <w:t xml:space="preserve">, and so on. Protecting against these ever-changing disturbances requires technological innovations, such as new pesticides, fertilizers, GMOs, and irrigation sources. However, agriculture does not have to be purely monocultural, following an engineering resilience approach. Although agriculture usually involves a decrease in biodiversity, agriculture systems that maintain overall biodiversity have existed throughout history. Alternative agricultural paradigms, such as agroecology and regenerative agriculture, that follow principles of ecological resilience </w:t>
      </w:r>
      <w:proofErr w:type="gramStart"/>
      <w:r w:rsidRPr="006A37D3">
        <w:rPr>
          <w:rFonts w:eastAsia="Calibri"/>
          <w:sz w:val="16"/>
        </w:rPr>
        <w:t>taking into account</w:t>
      </w:r>
      <w:proofErr w:type="gramEnd"/>
      <w:r w:rsidRPr="006A37D3">
        <w:rPr>
          <w:rFonts w:eastAsia="Calibri"/>
          <w:sz w:val="16"/>
        </w:rPr>
        <w:t xml:space="preserve"> not only the cultivation of food or other commodities but also all the social and ecological systems with which cultivation is associated, are emerging or re-emerging (Sundstrom et al. 2022).</w:t>
      </w:r>
    </w:p>
    <w:p w14:paraId="4543A366" w14:textId="77777777" w:rsidR="00CE45AE" w:rsidRPr="006A37D3" w:rsidRDefault="00CE45AE" w:rsidP="00CE45AE">
      <w:pPr>
        <w:rPr>
          <w:rFonts w:eastAsia="Calibri"/>
          <w:sz w:val="16"/>
        </w:rPr>
      </w:pPr>
      <w:r w:rsidRPr="006A37D3">
        <w:rPr>
          <w:rFonts w:eastAsia="Calibri"/>
          <w:sz w:val="16"/>
        </w:rPr>
        <w:t xml:space="preserve">Conceptual monocultures also demonstrate these system commonalities. For example, studies in ecological economics reveal that </w:t>
      </w:r>
      <w:r w:rsidRPr="006A37D3">
        <w:rPr>
          <w:rFonts w:eastAsia="Calibri"/>
          <w:u w:val="single"/>
        </w:rPr>
        <w:t>monocultural economic systems organized around capitalism and insistence on economic growth</w:t>
      </w:r>
      <w:r w:rsidRPr="006A37D3">
        <w:rPr>
          <w:rFonts w:eastAsia="Calibri"/>
          <w:sz w:val="16"/>
        </w:rPr>
        <w:t xml:space="preserve"> measured in gross domestic product </w:t>
      </w:r>
      <w:r w:rsidRPr="006A37D3">
        <w:rPr>
          <w:rFonts w:eastAsia="Calibri"/>
          <w:u w:val="single"/>
        </w:rPr>
        <w:t>tend to become uneconomic</w:t>
      </w:r>
      <w:r w:rsidRPr="006A37D3">
        <w:rPr>
          <w:rFonts w:eastAsia="Calibri"/>
          <w:sz w:val="16"/>
        </w:rPr>
        <w:t xml:space="preserve">, in that </w:t>
      </w:r>
      <w:r w:rsidRPr="006A37D3">
        <w:rPr>
          <w:rFonts w:eastAsia="Calibri"/>
          <w:highlight w:val="cyan"/>
          <w:u w:val="single"/>
        </w:rPr>
        <w:t>harmful activities contribute to GDP</w:t>
      </w:r>
      <w:r w:rsidRPr="006A37D3">
        <w:rPr>
          <w:rFonts w:eastAsia="Calibri"/>
          <w:u w:val="single"/>
        </w:rPr>
        <w:t xml:space="preserve"> growth, such as oil spills (for which cleanup costs contribute to GDP</w:t>
      </w:r>
      <w:r w:rsidRPr="006A37D3">
        <w:rPr>
          <w:rFonts w:eastAsia="Calibri"/>
          <w:sz w:val="16"/>
        </w:rPr>
        <w:t xml:space="preserve">) and automobile accidents (for which ambulances, hospitalizations, funeral costs, and so on contribute to GDP), </w:t>
      </w:r>
      <w:r w:rsidRPr="006A37D3">
        <w:rPr>
          <w:rFonts w:eastAsia="Calibri"/>
          <w:u w:val="single"/>
        </w:rPr>
        <w:t xml:space="preserve">whereas </w:t>
      </w:r>
      <w:r w:rsidRPr="006A37D3">
        <w:rPr>
          <w:rFonts w:eastAsia="Calibri"/>
          <w:highlight w:val="cyan"/>
          <w:u w:val="single"/>
        </w:rPr>
        <w:t>beneficial</w:t>
      </w:r>
      <w:r w:rsidRPr="006A37D3">
        <w:rPr>
          <w:rFonts w:eastAsia="Calibri"/>
          <w:u w:val="single"/>
        </w:rPr>
        <w:t xml:space="preserve"> non-market </w:t>
      </w:r>
      <w:r w:rsidRPr="006A37D3">
        <w:rPr>
          <w:rFonts w:eastAsia="Calibri"/>
          <w:highlight w:val="cyan"/>
          <w:u w:val="single"/>
        </w:rPr>
        <w:t>activities</w:t>
      </w:r>
      <w:r w:rsidRPr="006A37D3">
        <w:rPr>
          <w:rFonts w:eastAsia="Calibri"/>
          <w:u w:val="single"/>
        </w:rPr>
        <w:t>, such as child</w:t>
      </w:r>
      <w:r w:rsidRPr="006A37D3">
        <w:rPr>
          <w:rFonts w:eastAsia="Calibri"/>
          <w:sz w:val="16"/>
        </w:rPr>
        <w:t xml:space="preserve"> and elderly </w:t>
      </w:r>
      <w:r w:rsidRPr="006A37D3">
        <w:rPr>
          <w:rFonts w:eastAsia="Calibri"/>
          <w:u w:val="single"/>
        </w:rPr>
        <w:t xml:space="preserve">care, often </w:t>
      </w:r>
      <w:r w:rsidRPr="006A37D3">
        <w:rPr>
          <w:rFonts w:eastAsia="Calibri"/>
          <w:highlight w:val="cyan"/>
          <w:u w:val="single"/>
        </w:rPr>
        <w:t>do not</w:t>
      </w:r>
      <w:r w:rsidRPr="006A37D3">
        <w:rPr>
          <w:rFonts w:eastAsia="Calibri"/>
          <w:sz w:val="16"/>
        </w:rPr>
        <w:t xml:space="preserve"> (Daly 1997). Moreover, </w:t>
      </w:r>
      <w:r w:rsidRPr="006A37D3">
        <w:rPr>
          <w:rFonts w:eastAsia="Calibri"/>
          <w:highlight w:val="cyan"/>
          <w:u w:val="single"/>
        </w:rPr>
        <w:t>growth-insistent economics drives</w:t>
      </w:r>
      <w:r w:rsidRPr="006A37D3">
        <w:rPr>
          <w:rFonts w:eastAsia="Calibri"/>
          <w:u w:val="single"/>
        </w:rPr>
        <w:t xml:space="preserve"> negative ecological impacts, such as </w:t>
      </w:r>
      <w:r w:rsidRPr="006A37D3">
        <w:rPr>
          <w:rFonts w:eastAsia="Calibri"/>
          <w:highlight w:val="cyan"/>
          <w:u w:val="single"/>
        </w:rPr>
        <w:t>global heating</w:t>
      </w:r>
      <w:r w:rsidRPr="006A37D3">
        <w:rPr>
          <w:rFonts w:eastAsia="Calibri"/>
          <w:u w:val="single"/>
        </w:rPr>
        <w:t xml:space="preserve">, climate change, and </w:t>
      </w:r>
      <w:r w:rsidRPr="006A37D3">
        <w:rPr>
          <w:rFonts w:eastAsia="Calibri"/>
          <w:highlight w:val="cyan"/>
          <w:u w:val="single"/>
        </w:rPr>
        <w:t>biodiversity loss</w:t>
      </w:r>
      <w:r w:rsidRPr="006A37D3">
        <w:rPr>
          <w:rFonts w:eastAsia="Calibri"/>
          <w:u w:val="single"/>
        </w:rPr>
        <w:t>, that create serious long-term economic vulnerabilities</w:t>
      </w:r>
      <w:r w:rsidRPr="006A37D3">
        <w:rPr>
          <w:rFonts w:eastAsia="Calibri"/>
          <w:sz w:val="16"/>
        </w:rPr>
        <w:t xml:space="preserve"> (Garver 2021).</w:t>
      </w:r>
    </w:p>
    <w:p w14:paraId="4EE0594B" w14:textId="77777777" w:rsidR="00CE45AE" w:rsidRPr="006A37D3" w:rsidRDefault="00CE45AE" w:rsidP="00CE45AE">
      <w:pPr>
        <w:rPr>
          <w:rFonts w:eastAsia="Calibri"/>
          <w:sz w:val="16"/>
        </w:rPr>
      </w:pPr>
      <w:r w:rsidRPr="006A37D3">
        <w:rPr>
          <w:rFonts w:eastAsia="Calibri"/>
          <w:sz w:val="16"/>
        </w:rPr>
        <w:t xml:space="preserve">In addition to systems-based commonalities, the most </w:t>
      </w:r>
      <w:r w:rsidRPr="006A37D3">
        <w:rPr>
          <w:rFonts w:eastAsia="Calibri"/>
          <w:u w:val="single"/>
        </w:rPr>
        <w:t xml:space="preserve">potent material and </w:t>
      </w:r>
      <w:r w:rsidRPr="006A37D3">
        <w:rPr>
          <w:rFonts w:eastAsia="Calibri"/>
          <w:highlight w:val="cyan"/>
          <w:u w:val="single"/>
        </w:rPr>
        <w:t>conceptual monocultures in</w:t>
      </w:r>
      <w:r w:rsidRPr="006A37D3">
        <w:rPr>
          <w:rFonts w:eastAsia="Calibri"/>
          <w:u w:val="single"/>
        </w:rPr>
        <w:t xml:space="preserve"> contemporary </w:t>
      </w:r>
      <w:r w:rsidRPr="006A37D3">
        <w:rPr>
          <w:rFonts w:eastAsia="Calibri"/>
          <w:highlight w:val="cyan"/>
          <w:u w:val="single"/>
        </w:rPr>
        <w:t>globalized societies</w:t>
      </w:r>
      <w:r w:rsidRPr="006A37D3">
        <w:rPr>
          <w:rFonts w:eastAsia="Calibri"/>
          <w:u w:val="single"/>
        </w:rPr>
        <w:t xml:space="preserve"> also </w:t>
      </w:r>
      <w:r w:rsidRPr="006A37D3">
        <w:rPr>
          <w:rFonts w:eastAsia="Calibri"/>
          <w:highlight w:val="cyan"/>
          <w:u w:val="single"/>
        </w:rPr>
        <w:t>have</w:t>
      </w:r>
      <w:r w:rsidRPr="006A37D3">
        <w:rPr>
          <w:rFonts w:eastAsia="Calibri"/>
          <w:u w:val="single"/>
        </w:rPr>
        <w:t xml:space="preserve"> common </w:t>
      </w:r>
      <w:r w:rsidRPr="006A37D3">
        <w:rPr>
          <w:rFonts w:eastAsia="Calibri"/>
          <w:highlight w:val="cyan"/>
          <w:u w:val="single"/>
        </w:rPr>
        <w:t>links to colonialism, imperialism</w:t>
      </w:r>
      <w:r w:rsidRPr="006A37D3">
        <w:rPr>
          <w:rFonts w:eastAsia="Calibri"/>
          <w:u w:val="single"/>
        </w:rPr>
        <w:t>, capitalism, and modernity</w:t>
      </w:r>
      <w:r w:rsidRPr="006A37D3">
        <w:rPr>
          <w:rFonts w:eastAsia="Calibri"/>
          <w:sz w:val="16"/>
        </w:rPr>
        <w:t xml:space="preserve">. Patel and Moore (2017: 14–18) show how modern corporations and global capitalism arose out of European colonialism beginning in the 15th century. They highlight Madeira, “the island of wood,” which was rapidly deforested after Portuguese sailors discovered it in the 1400s, first for wheat cultivation, and then for the more lucrative production of sugarcane. Italian and Flemish financiers enabled these ventures, with expectation of profit and expansion. Sugar production on the island, using slave labor, and requiring division of labor and specialization (field-workers could not also process the sugarcane, given the demand for quick processing), was an early prototype of monocultural industrial processes – “[t]he plantation was the original factory” (Patel &amp; Moore 2017: 16) – that are replete in the modern capitalist economy. When the island was deforested and no longer suitable for sugar production, the Portuguese owners and their </w:t>
      </w:r>
      <w:proofErr w:type="gramStart"/>
      <w:r w:rsidRPr="006A37D3">
        <w:rPr>
          <w:rFonts w:eastAsia="Calibri"/>
          <w:sz w:val="16"/>
        </w:rPr>
        <w:t>financiers</w:t>
      </w:r>
      <w:proofErr w:type="gramEnd"/>
      <w:r w:rsidRPr="006A37D3">
        <w:rPr>
          <w:rFonts w:eastAsia="Calibri"/>
          <w:sz w:val="16"/>
        </w:rPr>
        <w:t xml:space="preserve"> moved production to the Caribbean and South America, leaving Madeira open for production of the fortified wine associated with the island. Over time, this </w:t>
      </w:r>
      <w:r w:rsidRPr="006A37D3">
        <w:rPr>
          <w:rFonts w:eastAsia="Calibri"/>
          <w:highlight w:val="cyan"/>
          <w:u w:val="single"/>
        </w:rPr>
        <w:t>convergence of colonialism and capitalism</w:t>
      </w:r>
      <w:r w:rsidRPr="006A37D3">
        <w:rPr>
          <w:rFonts w:eastAsia="Calibri"/>
          <w:u w:val="single"/>
        </w:rPr>
        <w:t xml:space="preserve"> became </w:t>
      </w:r>
      <w:r w:rsidRPr="006A37D3">
        <w:rPr>
          <w:rFonts w:eastAsia="Calibri"/>
          <w:highlight w:val="cyan"/>
          <w:u w:val="single"/>
        </w:rPr>
        <w:t>normalized, legalized, and globalized</w:t>
      </w:r>
      <w:r w:rsidRPr="006A37D3">
        <w:rPr>
          <w:rFonts w:eastAsia="Calibri"/>
          <w:u w:val="single"/>
        </w:rPr>
        <w:t xml:space="preserve"> in today’s capitalist modern economy</w:t>
      </w:r>
      <w:r w:rsidRPr="006A37D3">
        <w:rPr>
          <w:rFonts w:eastAsia="Calibri"/>
          <w:sz w:val="16"/>
        </w:rPr>
        <w:t>.</w:t>
      </w:r>
    </w:p>
    <w:p w14:paraId="0FCE78E7" w14:textId="77777777" w:rsidR="00CE45AE" w:rsidRPr="006A37D3" w:rsidRDefault="00CE45AE" w:rsidP="00CE45AE">
      <w:pPr>
        <w:rPr>
          <w:rFonts w:eastAsia="Calibri"/>
          <w:sz w:val="16"/>
        </w:rPr>
      </w:pPr>
      <w:r w:rsidRPr="006A37D3">
        <w:rPr>
          <w:rFonts w:eastAsia="Calibri"/>
          <w:sz w:val="16"/>
        </w:rPr>
        <w:t>Detailed Examination of Examples of Material and Conceptual Monocultures</w:t>
      </w:r>
    </w:p>
    <w:p w14:paraId="7F00E38C" w14:textId="77777777" w:rsidR="00CE45AE" w:rsidRPr="006A37D3" w:rsidRDefault="00CE45AE" w:rsidP="00CE45AE">
      <w:pPr>
        <w:rPr>
          <w:rFonts w:eastAsia="Calibri"/>
          <w:sz w:val="16"/>
        </w:rPr>
      </w:pPr>
      <w:r w:rsidRPr="006A37D3">
        <w:rPr>
          <w:rFonts w:eastAsia="Calibri"/>
          <w:sz w:val="16"/>
        </w:rPr>
        <w:t>Detailed examples help deepen understanding of the preceding overview of different types of material and conceptual monocultures and their common features. Industrial hog farming is a potent example of a material monoculture, and international law and global capitalism illustrate well the features of conceptual monocultures.</w:t>
      </w:r>
    </w:p>
    <w:p w14:paraId="60266373" w14:textId="77777777" w:rsidR="00CE45AE" w:rsidRPr="006A37D3" w:rsidRDefault="00CE45AE" w:rsidP="00CE45AE">
      <w:pPr>
        <w:rPr>
          <w:rFonts w:eastAsia="Calibri"/>
          <w:sz w:val="16"/>
        </w:rPr>
      </w:pPr>
      <w:r w:rsidRPr="006A37D3">
        <w:rPr>
          <w:rFonts w:eastAsia="Calibri"/>
          <w:sz w:val="16"/>
        </w:rPr>
        <w:t>Material Monocultures: The Example of Industrial Hog Farming</w:t>
      </w:r>
    </w:p>
    <w:p w14:paraId="3BC21AB4" w14:textId="77777777" w:rsidR="00CE45AE" w:rsidRPr="006A37D3" w:rsidRDefault="00CE45AE" w:rsidP="00CE45AE">
      <w:pPr>
        <w:rPr>
          <w:rFonts w:eastAsia="Calibri"/>
          <w:sz w:val="16"/>
        </w:rPr>
      </w:pPr>
      <w:r w:rsidRPr="006A37D3">
        <w:rPr>
          <w:rFonts w:eastAsia="Calibri"/>
          <w:sz w:val="16"/>
        </w:rPr>
        <w:t>Industrial hog farming is a common way of producing pork products for global markets. Intensive hog farming is concentrated primarily in North America, Europe, and China, and in Europe and North America, industrial hog farming is done almost to the exclusion of small and medium hog farms (Gilbert et al. 2015). Global pork production increased by a factor of 4.3 from 1960 to 2010, due largely to “intensifying production through increasing animal densities, constructing larger production units, increasing efficiency of the processing infrastructure, using more concentrated feeds, increasing mechanization and the widespread use of pharmaceuticals such as antimicrobials and vaccinations” (Gilbert et al. 2015: 2). In other words, hog farming and pork production have become increasingly monocultural during the “livestock revolution” in recent decades (Gilbert et al. 2015).</w:t>
      </w:r>
    </w:p>
    <w:p w14:paraId="208742C2" w14:textId="77777777" w:rsidR="00CE45AE" w:rsidRPr="006A37D3" w:rsidRDefault="00CE45AE" w:rsidP="00CE45AE">
      <w:pPr>
        <w:rPr>
          <w:rFonts w:eastAsia="Calibri"/>
          <w:sz w:val="16"/>
        </w:rPr>
      </w:pPr>
      <w:r w:rsidRPr="006A37D3">
        <w:rPr>
          <w:rFonts w:eastAsia="Calibri"/>
          <w:sz w:val="16"/>
        </w:rPr>
        <w:t xml:space="preserve">Intensification of pork production requires less land per animal and enables increases in food production (Pan &amp; Bonnet 2022), but it carries significant increasing risks to human health and the environment. Large-scale hog production results in concentration of manure, leading to land and water pollution problems (Gilbert et al. 2015; Pan &amp; Bonnet 2022). </w:t>
      </w:r>
      <w:proofErr w:type="gramStart"/>
      <w:r w:rsidRPr="006A37D3">
        <w:rPr>
          <w:rFonts w:eastAsia="Calibri"/>
          <w:sz w:val="16"/>
        </w:rPr>
        <w:t>As well</w:t>
      </w:r>
      <w:proofErr w:type="gramEnd"/>
      <w:r w:rsidRPr="006A37D3">
        <w:rPr>
          <w:rFonts w:eastAsia="Calibri"/>
          <w:sz w:val="16"/>
        </w:rPr>
        <w:t>, breeds used in industrial hog production are vulnerable to disease, the pathogens are particularly virulent and can threaten humans, and the massive amounts of antibiotics to control disease contribute to global concerns about antibiotics resistance that affects both livestock and humans (Gilbert et al. 2015; Pan &amp; Bonnet 2022).</w:t>
      </w:r>
    </w:p>
    <w:p w14:paraId="0018DE61" w14:textId="77777777" w:rsidR="00CE45AE" w:rsidRPr="006A37D3" w:rsidRDefault="00CE45AE" w:rsidP="00CE45AE">
      <w:pPr>
        <w:rPr>
          <w:rFonts w:eastAsia="Calibri"/>
          <w:sz w:val="16"/>
        </w:rPr>
      </w:pPr>
      <w:r w:rsidRPr="006A37D3">
        <w:rPr>
          <w:rFonts w:eastAsia="Calibri"/>
          <w:sz w:val="16"/>
        </w:rPr>
        <w:t>In the United States, restructuring of hog production in the past 40 years has resulted in a rapid shift to a fewer number of large operations producing more pork products (USDA 2022). The number of hog farms has decreased by 70% since 1990, but production has increased significantly (USDA 2022). As well,</w:t>
      </w:r>
    </w:p>
    <w:p w14:paraId="5517D0CE" w14:textId="77777777" w:rsidR="00CE45AE" w:rsidRPr="006A37D3" w:rsidRDefault="00CE45AE" w:rsidP="00CE45AE">
      <w:pPr>
        <w:rPr>
          <w:rFonts w:eastAsia="Calibri"/>
          <w:sz w:val="16"/>
        </w:rPr>
      </w:pPr>
      <w:r w:rsidRPr="006A37D3">
        <w:rPr>
          <w:rFonts w:eastAsia="Calibri"/>
          <w:sz w:val="16"/>
        </w:rPr>
        <w:t>[l]</w:t>
      </w:r>
      <w:proofErr w:type="spellStart"/>
      <w:r w:rsidRPr="006A37D3">
        <w:rPr>
          <w:rFonts w:eastAsia="Calibri"/>
          <w:sz w:val="16"/>
        </w:rPr>
        <w:t>arge</w:t>
      </w:r>
      <w:proofErr w:type="spellEnd"/>
      <w:r w:rsidRPr="006A37D3">
        <w:rPr>
          <w:rFonts w:eastAsia="Calibri"/>
          <w:sz w:val="16"/>
        </w:rPr>
        <w:t xml:space="preserve"> operations that specialize in a single phase of production have replaced farrow-to-finish operations that performed all phases of production. The use of production contracts has increased. Structural changes have coincided with efficiency gains and lower production costs. Most of the productivity gains are attributable to increases in the scale of production and technological innovation.</w:t>
      </w:r>
    </w:p>
    <w:p w14:paraId="0DB25711" w14:textId="77777777" w:rsidR="00CE45AE" w:rsidRPr="006A37D3" w:rsidRDefault="00CE45AE" w:rsidP="00CE45AE">
      <w:pPr>
        <w:rPr>
          <w:rFonts w:eastAsia="Calibri"/>
          <w:sz w:val="16"/>
        </w:rPr>
      </w:pPr>
      <w:r w:rsidRPr="006A37D3">
        <w:rPr>
          <w:rFonts w:eastAsia="Calibri"/>
          <w:sz w:val="16"/>
        </w:rPr>
        <w:t>True to the monoculture form, large industrial pork producers “[aim] to maximize their efficiency by producing standardized pigs, which [grow] at predictable rates and [produce] predictably uniform meat” (Johnson 2006).</w:t>
      </w:r>
    </w:p>
    <w:p w14:paraId="0DC2DB54" w14:textId="77777777" w:rsidR="00CE45AE" w:rsidRPr="006A37D3" w:rsidRDefault="00CE45AE" w:rsidP="00CE45AE">
      <w:pPr>
        <w:rPr>
          <w:rFonts w:eastAsia="Calibri"/>
          <w:sz w:val="16"/>
        </w:rPr>
      </w:pPr>
      <w:r w:rsidRPr="006A37D3">
        <w:rPr>
          <w:rFonts w:eastAsia="Calibri"/>
          <w:sz w:val="16"/>
        </w:rPr>
        <w:t xml:space="preserve">A stunning degree of mechanization and technological specialization exists throughout modern US hog production, yielding “a tower of efficiency-maximizing products, one stacked atop the next, each innovation fixing the problem the last fix created” (Johnson 2006). Moreover, the industry depends on a very narrow range of pig breeds and is dominated by </w:t>
      </w:r>
      <w:proofErr w:type="gramStart"/>
      <w:r w:rsidRPr="006A37D3">
        <w:rPr>
          <w:rFonts w:eastAsia="Calibri"/>
          <w:sz w:val="16"/>
        </w:rPr>
        <w:t>fewer and fewer</w:t>
      </w:r>
      <w:proofErr w:type="gramEnd"/>
      <w:r w:rsidRPr="006A37D3">
        <w:rPr>
          <w:rFonts w:eastAsia="Calibri"/>
          <w:sz w:val="16"/>
        </w:rPr>
        <w:t xml:space="preserve"> large parent companies, with a loss of individuality and autonomy for hog </w:t>
      </w:r>
      <w:proofErr w:type="gramStart"/>
      <w:r w:rsidRPr="006A37D3">
        <w:rPr>
          <w:rFonts w:eastAsia="Calibri"/>
          <w:sz w:val="16"/>
        </w:rPr>
        <w:t>farms</w:t>
      </w:r>
      <w:proofErr w:type="gramEnd"/>
      <w:r w:rsidRPr="006A37D3">
        <w:rPr>
          <w:rFonts w:eastAsia="Calibri"/>
          <w:sz w:val="16"/>
        </w:rPr>
        <w:t xml:space="preserve"> and farmers, who become beholden to the large parents through strict and demanding contracts (Johnson 2006). Yet the result of all the genetic manipulation, mechanization, stressful living conditions for pigs, and intensification in the industry is that most pork sold </w:t>
      </w:r>
      <w:proofErr w:type="spellStart"/>
      <w:r w:rsidRPr="006A37D3">
        <w:rPr>
          <w:rFonts w:eastAsia="Calibri"/>
          <w:sz w:val="16"/>
        </w:rPr>
        <w:t>en</w:t>
      </w:r>
      <w:proofErr w:type="spellEnd"/>
      <w:r w:rsidRPr="006A37D3">
        <w:rPr>
          <w:rFonts w:eastAsia="Calibri"/>
          <w:sz w:val="16"/>
        </w:rPr>
        <w:t xml:space="preserve"> masse to consumers – the cheapest “commodity pork” available in supermarkets – has become more acidic and, therefore, less tasty, with a rubbery, dry texture (Johnson 2006). Maintaining quality has become a serious problem, and although technological workarounds have helped stem it, “[e]ach new liberty for pork producers depends on further control, further domination of the pig” (Johnson 2006).</w:t>
      </w:r>
    </w:p>
    <w:p w14:paraId="0764E92E" w14:textId="77777777" w:rsidR="00CE45AE" w:rsidRPr="006A37D3" w:rsidRDefault="00CE45AE" w:rsidP="00CE45AE">
      <w:pPr>
        <w:rPr>
          <w:rFonts w:eastAsia="Calibri"/>
          <w:sz w:val="16"/>
        </w:rPr>
      </w:pPr>
      <w:r w:rsidRPr="006A37D3">
        <w:rPr>
          <w:rFonts w:eastAsia="Calibri"/>
          <w:sz w:val="16"/>
        </w:rPr>
        <w:t xml:space="preserve">The monoculture of industrial hog production interacts with other material and conceptual monocultures. The feedstock for industrial hog production comes primarily from large monoculture crops, especially corn. More broadly, industrial hog production is part of a monocultural economic system, described in detail later, in which hogs are objectified </w:t>
      </w:r>
      <w:proofErr w:type="gramStart"/>
      <w:r w:rsidRPr="006A37D3">
        <w:rPr>
          <w:rFonts w:eastAsia="Calibri"/>
          <w:sz w:val="16"/>
        </w:rPr>
        <w:t>as a means to</w:t>
      </w:r>
      <w:proofErr w:type="gramEnd"/>
      <w:r w:rsidRPr="006A37D3">
        <w:rPr>
          <w:rFonts w:eastAsia="Calibri"/>
          <w:sz w:val="16"/>
        </w:rPr>
        <w:t xml:space="preserve"> make profit, rather than seen as intelligent living beings, and humans are reduced to selfish, greedy consumers. A monocultural legal system supports, in turn, this monocultural economic system. The United States has a weak antitrust regime to prevent consolidation of the industry in a few powerful companies, animal cruelty laws are relatively impotent in the industry, the US Department of Agriculture promotes meat-friendly food diagrams and healthy diet recommendations, trade and investment laws are heavily influenced by and friendly to the industry, the application of environmental laws to concentrated animal feedlot operations (CAFOs) is notoriously weak, and the industry is replete with government subsidies. In some states, “</w:t>
      </w:r>
      <w:proofErr w:type="gramStart"/>
      <w:r w:rsidRPr="006A37D3">
        <w:rPr>
          <w:rFonts w:eastAsia="Calibri"/>
          <w:sz w:val="16"/>
        </w:rPr>
        <w:t>ag-gag</w:t>
      </w:r>
      <w:proofErr w:type="gramEnd"/>
      <w:r w:rsidRPr="006A37D3">
        <w:rPr>
          <w:rFonts w:eastAsia="Calibri"/>
          <w:sz w:val="16"/>
        </w:rPr>
        <w:t>” laws criminalize investigative activities, such as undercover photos or videos, that reveal the living conditions of animals in industrial farms (ASPCA 2023).</w:t>
      </w:r>
    </w:p>
    <w:p w14:paraId="45523E03" w14:textId="77777777" w:rsidR="00CE45AE" w:rsidRPr="006A37D3" w:rsidRDefault="00CE45AE" w:rsidP="00CE45AE">
      <w:pPr>
        <w:rPr>
          <w:rFonts w:eastAsia="Calibri"/>
          <w:sz w:val="16"/>
        </w:rPr>
      </w:pPr>
      <w:r w:rsidRPr="006A37D3">
        <w:rPr>
          <w:rFonts w:eastAsia="Calibri"/>
          <w:sz w:val="16"/>
        </w:rPr>
        <w:t>Conceptual Monocultures</w:t>
      </w:r>
    </w:p>
    <w:p w14:paraId="7F21CAAF" w14:textId="77777777" w:rsidR="00CE45AE" w:rsidRPr="006A37D3" w:rsidRDefault="00CE45AE" w:rsidP="00CE45AE">
      <w:pPr>
        <w:rPr>
          <w:rFonts w:eastAsia="Calibri"/>
          <w:u w:val="single"/>
        </w:rPr>
      </w:pPr>
      <w:r w:rsidRPr="006A37D3">
        <w:rPr>
          <w:rFonts w:eastAsia="Calibri"/>
          <w:highlight w:val="cyan"/>
          <w:u w:val="single"/>
        </w:rPr>
        <w:t>Conceptual monocultures dominate</w:t>
      </w:r>
      <w:r w:rsidRPr="006A37D3">
        <w:rPr>
          <w:rFonts w:eastAsia="Calibri"/>
          <w:u w:val="single"/>
        </w:rPr>
        <w:t xml:space="preserve"> modern </w:t>
      </w:r>
      <w:r w:rsidRPr="006A37D3">
        <w:rPr>
          <w:rFonts w:eastAsia="Calibri"/>
          <w:highlight w:val="cyan"/>
          <w:u w:val="single"/>
        </w:rPr>
        <w:t>legal</w:t>
      </w:r>
      <w:r w:rsidRPr="006A37D3">
        <w:rPr>
          <w:rFonts w:eastAsia="Calibri"/>
          <w:u w:val="single"/>
        </w:rPr>
        <w:t xml:space="preserve"> and economic </w:t>
      </w:r>
      <w:r w:rsidRPr="006A37D3">
        <w:rPr>
          <w:rFonts w:eastAsia="Calibri"/>
          <w:highlight w:val="cyan"/>
          <w:u w:val="single"/>
        </w:rPr>
        <w:t>systems</w:t>
      </w:r>
      <w:r w:rsidRPr="006A37D3">
        <w:rPr>
          <w:rFonts w:eastAsia="Calibri"/>
          <w:sz w:val="16"/>
        </w:rPr>
        <w:t xml:space="preserve">. These monocultures are evident in the current system of international law organized around sovereign states and in the capitalist market system that dominates the global economy. Capra and Mattei (2015) explain how </w:t>
      </w:r>
      <w:r w:rsidRPr="006A37D3">
        <w:rPr>
          <w:rFonts w:eastAsia="Calibri"/>
          <w:highlight w:val="cyan"/>
          <w:u w:val="single"/>
        </w:rPr>
        <w:t>mutually supporting</w:t>
      </w:r>
      <w:r w:rsidRPr="006A37D3">
        <w:rPr>
          <w:rFonts w:eastAsia="Calibri"/>
          <w:u w:val="single"/>
        </w:rPr>
        <w:t xml:space="preserve"> private </w:t>
      </w:r>
      <w:r w:rsidRPr="006A37D3">
        <w:rPr>
          <w:rFonts w:eastAsia="Calibri"/>
          <w:highlight w:val="cyan"/>
          <w:u w:val="single"/>
        </w:rPr>
        <w:t>property owners and</w:t>
      </w:r>
      <w:r w:rsidRPr="006A37D3">
        <w:rPr>
          <w:rFonts w:eastAsia="Calibri"/>
          <w:u w:val="single"/>
        </w:rPr>
        <w:t xml:space="preserve"> sovereign </w:t>
      </w:r>
      <w:r w:rsidRPr="006A37D3">
        <w:rPr>
          <w:rFonts w:eastAsia="Calibri"/>
          <w:highlight w:val="cyan"/>
          <w:u w:val="single"/>
        </w:rPr>
        <w:t>states</w:t>
      </w:r>
      <w:r w:rsidRPr="006A37D3">
        <w:rPr>
          <w:rFonts w:eastAsia="Calibri"/>
          <w:u w:val="single"/>
        </w:rPr>
        <w:t xml:space="preserve"> are </w:t>
      </w:r>
      <w:r w:rsidRPr="006A37D3">
        <w:rPr>
          <w:rFonts w:eastAsia="Calibri"/>
          <w:highlight w:val="cyan"/>
          <w:u w:val="single"/>
        </w:rPr>
        <w:t>locked into</w:t>
      </w:r>
      <w:r w:rsidRPr="006A37D3">
        <w:rPr>
          <w:rFonts w:eastAsia="Calibri"/>
          <w:u w:val="single"/>
        </w:rPr>
        <w:t xml:space="preserve"> a mechanistic </w:t>
      </w:r>
      <w:r w:rsidRPr="006A37D3">
        <w:rPr>
          <w:rFonts w:eastAsia="Calibri"/>
          <w:highlight w:val="cyan"/>
          <w:u w:val="single"/>
        </w:rPr>
        <w:t>paradigm that no longer comports with</w:t>
      </w:r>
      <w:r w:rsidRPr="006A37D3">
        <w:rPr>
          <w:rFonts w:eastAsia="Calibri"/>
          <w:u w:val="single"/>
        </w:rPr>
        <w:t xml:space="preserve"> evolving scientific </w:t>
      </w:r>
      <w:r w:rsidRPr="006A37D3">
        <w:rPr>
          <w:rFonts w:eastAsia="Calibri"/>
          <w:highlight w:val="cyan"/>
          <w:u w:val="single"/>
        </w:rPr>
        <w:t>understandings of how</w:t>
      </w:r>
      <w:r w:rsidRPr="006A37D3">
        <w:rPr>
          <w:rFonts w:eastAsia="Calibri"/>
          <w:u w:val="single"/>
        </w:rPr>
        <w:t xml:space="preserve"> the Earth and its interacting </w:t>
      </w:r>
      <w:r w:rsidRPr="006A37D3">
        <w:rPr>
          <w:rFonts w:eastAsia="Calibri"/>
          <w:highlight w:val="cyan"/>
          <w:u w:val="single"/>
        </w:rPr>
        <w:t>social and ecological systems function</w:t>
      </w:r>
      <w:r w:rsidRPr="006A37D3">
        <w:rPr>
          <w:rFonts w:eastAsia="Calibri"/>
          <w:sz w:val="16"/>
        </w:rPr>
        <w:t xml:space="preserve">. The interdependent dominant </w:t>
      </w:r>
      <w:r w:rsidRPr="006A37D3">
        <w:rPr>
          <w:rFonts w:eastAsia="Calibri"/>
          <w:u w:val="single"/>
        </w:rPr>
        <w:t>conceptual monocultures of law and economics are increasingly detached from their cultural, social, and ecological contexts</w:t>
      </w:r>
      <w:r w:rsidRPr="006A37D3">
        <w:rPr>
          <w:rFonts w:eastAsia="Calibri"/>
          <w:sz w:val="16"/>
        </w:rPr>
        <w:t xml:space="preserve"> (Polanyi 1944), </w:t>
      </w:r>
      <w:r w:rsidRPr="006A37D3">
        <w:rPr>
          <w:rFonts w:eastAsia="Calibri"/>
          <w:highlight w:val="cyan"/>
          <w:u w:val="single"/>
        </w:rPr>
        <w:t>enabling</w:t>
      </w:r>
      <w:r w:rsidRPr="006A37D3">
        <w:rPr>
          <w:rFonts w:eastAsia="Calibri"/>
          <w:u w:val="single"/>
        </w:rPr>
        <w:t xml:space="preserve"> dangerous </w:t>
      </w:r>
      <w:r w:rsidRPr="006A37D3">
        <w:rPr>
          <w:rFonts w:eastAsia="Calibri"/>
          <w:highlight w:val="cyan"/>
          <w:u w:val="single"/>
        </w:rPr>
        <w:t>erosion of</w:t>
      </w:r>
      <w:r w:rsidRPr="006A37D3">
        <w:rPr>
          <w:rFonts w:eastAsia="Calibri"/>
          <w:u w:val="single"/>
        </w:rPr>
        <w:t xml:space="preserve"> the </w:t>
      </w:r>
      <w:r w:rsidRPr="006A37D3">
        <w:rPr>
          <w:rFonts w:eastAsia="Calibri"/>
          <w:highlight w:val="cyan"/>
          <w:u w:val="single"/>
        </w:rPr>
        <w:t>social and ecological foundations necessary for</w:t>
      </w:r>
      <w:r w:rsidRPr="006A37D3">
        <w:rPr>
          <w:rFonts w:eastAsia="Calibri"/>
          <w:u w:val="single"/>
        </w:rPr>
        <w:t xml:space="preserve"> a flourishing future for humans and Earth’s entire community of </w:t>
      </w:r>
      <w:r w:rsidRPr="006A37D3">
        <w:rPr>
          <w:rFonts w:eastAsia="Calibri"/>
          <w:highlight w:val="cyan"/>
          <w:u w:val="single"/>
        </w:rPr>
        <w:t>life</w:t>
      </w:r>
      <w:r w:rsidRPr="006A37D3">
        <w:rPr>
          <w:rFonts w:eastAsia="Calibri"/>
          <w:u w:val="single"/>
        </w:rPr>
        <w:t>.</w:t>
      </w:r>
    </w:p>
    <w:p w14:paraId="4E69945C" w14:textId="77777777" w:rsidR="00CE45AE" w:rsidRPr="006A37D3" w:rsidRDefault="00CE45AE" w:rsidP="00CE45AE">
      <w:pPr>
        <w:rPr>
          <w:rFonts w:eastAsia="Calibri"/>
          <w:sz w:val="16"/>
        </w:rPr>
      </w:pPr>
      <w:r w:rsidRPr="006A37D3">
        <w:rPr>
          <w:rFonts w:eastAsia="Calibri"/>
          <w:sz w:val="16"/>
        </w:rPr>
        <w:t>Monocultures of International Law</w:t>
      </w:r>
    </w:p>
    <w:p w14:paraId="436D5FC5" w14:textId="77777777" w:rsidR="00CE45AE" w:rsidRPr="006A37D3" w:rsidRDefault="00CE45AE" w:rsidP="00CE45AE">
      <w:pPr>
        <w:rPr>
          <w:rFonts w:eastAsia="Calibri"/>
          <w:sz w:val="16"/>
        </w:rPr>
      </w:pPr>
      <w:r w:rsidRPr="006A37D3">
        <w:rPr>
          <w:rFonts w:eastAsia="Calibri"/>
          <w:sz w:val="16"/>
        </w:rPr>
        <w:t xml:space="preserve">Modern law is constructed in many ways around the abstract concept of the “person,” and </w:t>
      </w:r>
      <w:proofErr w:type="gramStart"/>
      <w:r w:rsidRPr="006A37D3">
        <w:rPr>
          <w:rFonts w:eastAsia="Calibri"/>
          <w:sz w:val="16"/>
        </w:rPr>
        <w:t>as a result of</w:t>
      </w:r>
      <w:proofErr w:type="gramEnd"/>
      <w:r w:rsidRPr="006A37D3">
        <w:rPr>
          <w:rFonts w:eastAsia="Calibri"/>
          <w:sz w:val="16"/>
        </w:rPr>
        <w:t xml:space="preserve"> the French Revolution and other legal transformations, the equality of legal persons has become entrenched in many modern legal systems. Yet equality in law is often monocultural, in that it tends to dispense with and reject diversity (Césaire 2000; Quijano &amp; Ennis 2000). Although equality remains an important value in law, problematic aspects of homogenous, monocultural treatment of entities recognized in law can be seen particularly in the realm of international law.</w:t>
      </w:r>
    </w:p>
    <w:p w14:paraId="55FFD3F1" w14:textId="77777777" w:rsidR="00CE45AE" w:rsidRPr="006A37D3" w:rsidRDefault="00CE45AE" w:rsidP="00CE45AE">
      <w:pPr>
        <w:rPr>
          <w:rFonts w:eastAsia="Calibri"/>
          <w:sz w:val="16"/>
        </w:rPr>
      </w:pPr>
      <w:r w:rsidRPr="006A37D3">
        <w:rPr>
          <w:rFonts w:eastAsia="Calibri"/>
          <w:sz w:val="16"/>
        </w:rPr>
        <w:t>The theoretical underpinnings of modern international law had their first concrete expression in the Peace of Westphalia. The formation of equal sovereign European states in the 16th and 17th centuries, culminating in the Peace of Westphalia in 1648, largely determined the basic structure of international law that persists today. Notably, the new sovereign states of Western Europe were also engaged in establishing new relationships with other parts of the world – relations of colonization, occupation of territories, and enslavement of peoples to feed and provide for the new political units that were forming in Europe (Césaire 2000; Rodney 2018).</w:t>
      </w:r>
    </w:p>
    <w:p w14:paraId="5272BA6A" w14:textId="77777777" w:rsidR="00CE45AE" w:rsidRPr="006A37D3" w:rsidRDefault="00CE45AE" w:rsidP="00CE45AE">
      <w:pPr>
        <w:rPr>
          <w:rFonts w:eastAsia="Calibri"/>
          <w:sz w:val="16"/>
        </w:rPr>
      </w:pPr>
      <w:r w:rsidRPr="006A37D3">
        <w:rPr>
          <w:rFonts w:eastAsia="Calibri"/>
          <w:sz w:val="16"/>
        </w:rPr>
        <w:t>Modern international law has become a monoculture in that it both confirms the idea and centrality of sovereign states and excludes organizations and subjects that are not configured as such (</w:t>
      </w:r>
      <w:proofErr w:type="spellStart"/>
      <w:r w:rsidRPr="006A37D3">
        <w:rPr>
          <w:rFonts w:eastAsia="Calibri"/>
          <w:sz w:val="16"/>
        </w:rPr>
        <w:t>Wolkmer</w:t>
      </w:r>
      <w:proofErr w:type="spellEnd"/>
      <w:r w:rsidRPr="006A37D3">
        <w:rPr>
          <w:rFonts w:eastAsia="Calibri"/>
          <w:sz w:val="16"/>
        </w:rPr>
        <w:t xml:space="preserve"> 2001). Non-state peoples, individuals, and other organizations are largely erased from international law, which is first and foremost about rights, not between people, but between states, understood as territorial, political, economic organizations grounded in the European model (Césaire 2000). Therefore, the condition for attaining the protections and relationships inherent in the rights of a sovereign state is to align with the organization of sovereign power following the Westphalian model. The United States was the first non-European territory to meet these conditions, although it paid the price of a war of independence to gain this status. This early expansion of the Westphalian system beyond Europe demonstrated that the formation of unity in the form of a sovereign state is a process of struggle in which stability is attained through force (Césaire 2000; Fanon 2022), which in the case of the state involves violence concentrated in the hands of the state itself (Locke 2003).</w:t>
      </w:r>
    </w:p>
    <w:p w14:paraId="166643A3" w14:textId="77777777" w:rsidR="00CE45AE" w:rsidRPr="006A37D3" w:rsidRDefault="00CE45AE" w:rsidP="00CE45AE">
      <w:pPr>
        <w:rPr>
          <w:rFonts w:eastAsia="Calibri"/>
          <w:sz w:val="16"/>
        </w:rPr>
      </w:pPr>
      <w:r w:rsidRPr="006A37D3">
        <w:rPr>
          <w:rFonts w:eastAsia="Calibri"/>
          <w:sz w:val="16"/>
        </w:rPr>
        <w:t>As the Westphalian system of sovereign states has matured, the state as a legal unit has emerged as a complex organization built on a unique historical and cultural narrative. The formation of a state typically involves imposition of societal constraints on any pre-existing cultural diversity and plurality. The unification of international law through the adoption of the sovereign state as a subject, in principle equal to all other sovereign states, has imposed a standardization of political, territorial, and economic organization (da Rocha 2021; Santos 2002). Also, the international system of states effectively conditions relationships such that colonial or independent territories can only join the international community if they take the form of a state. During the 19th century, independence movements not only sought separation from the political and economic power of the European sphere but were also movements to build political unity following the European model, cutting down the tree of colonization but leaving its roots intact. This continued with the decolonization movements during the first half of the 20th century.</w:t>
      </w:r>
    </w:p>
    <w:p w14:paraId="6C3D707F" w14:textId="77777777" w:rsidR="00CE45AE" w:rsidRPr="006A37D3" w:rsidRDefault="00CE45AE" w:rsidP="00CE45AE">
      <w:pPr>
        <w:rPr>
          <w:rFonts w:eastAsia="Calibri"/>
          <w:sz w:val="16"/>
        </w:rPr>
      </w:pPr>
      <w:r w:rsidRPr="006A37D3">
        <w:rPr>
          <w:rFonts w:eastAsia="Calibri"/>
          <w:sz w:val="16"/>
        </w:rPr>
        <w:t xml:space="preserve">Territories that resist capitulation to the international system of Westphalian sovereign states, complete with their neo-colonial structures and interrelationships, are dismissed as uncivilized. Indeed, Article 38 of the Statute of the International Court of Justice (UN 1945) makes clear that the Court will be guided by “the general principles of the law recognized by civilized nations” – in other words, those nations that adapted to the unification of political power in the form of a sovereign state. What emerged in Europe </w:t>
      </w:r>
      <w:proofErr w:type="gramStart"/>
      <w:r w:rsidRPr="006A37D3">
        <w:rPr>
          <w:rFonts w:eastAsia="Calibri"/>
          <w:sz w:val="16"/>
        </w:rPr>
        <w:t>as a way to</w:t>
      </w:r>
      <w:proofErr w:type="gramEnd"/>
      <w:r w:rsidRPr="006A37D3">
        <w:rPr>
          <w:rFonts w:eastAsia="Calibri"/>
          <w:sz w:val="16"/>
        </w:rPr>
        <w:t xml:space="preserve"> move past a thousand years of conflict is imposed, monoculturally, on peoples and cultures around the world with diverse histories and lifeways (</w:t>
      </w:r>
      <w:proofErr w:type="spellStart"/>
      <w:r w:rsidRPr="006A37D3">
        <w:rPr>
          <w:rFonts w:eastAsia="Calibri"/>
          <w:sz w:val="16"/>
        </w:rPr>
        <w:t>Wolkmer</w:t>
      </w:r>
      <w:proofErr w:type="spellEnd"/>
      <w:r w:rsidRPr="006A37D3">
        <w:rPr>
          <w:rFonts w:eastAsia="Calibri"/>
          <w:sz w:val="16"/>
        </w:rPr>
        <w:t xml:space="preserve"> 2001; Torre Rangel 2006).</w:t>
      </w:r>
    </w:p>
    <w:p w14:paraId="0C119F64" w14:textId="77777777" w:rsidR="00CE45AE" w:rsidRPr="006A37D3" w:rsidRDefault="00CE45AE" w:rsidP="00CE45AE">
      <w:pPr>
        <w:rPr>
          <w:rFonts w:eastAsia="Calibri"/>
          <w:sz w:val="16"/>
        </w:rPr>
      </w:pPr>
      <w:r w:rsidRPr="006A37D3">
        <w:rPr>
          <w:rFonts w:eastAsia="Calibri"/>
          <w:sz w:val="16"/>
        </w:rPr>
        <w:t>No culture has the right to eliminate the conditions of existence. However, the monoculture that has been constructed around state sovereignty is a monolith that tends to destroy life and impede the possibility of alternative relationships for the maintenance or recovery of places contaminated and threatened by this cultural form (</w:t>
      </w:r>
      <w:proofErr w:type="spellStart"/>
      <w:r w:rsidRPr="006A37D3">
        <w:rPr>
          <w:rFonts w:eastAsia="Calibri"/>
          <w:sz w:val="16"/>
        </w:rPr>
        <w:t>Mignolo</w:t>
      </w:r>
      <w:proofErr w:type="spellEnd"/>
      <w:r w:rsidRPr="006A37D3">
        <w:rPr>
          <w:rFonts w:eastAsia="Calibri"/>
          <w:sz w:val="16"/>
        </w:rPr>
        <w:t> &amp; Walsh 2018; Césaire 2000). However, the need for an alternative has been recognized within the modern international regime, even though progress has been slow. The United Nations organized the largest meeting of member states ever held, in 1992, in Rio de Janeiro, to build on the 1972 Stockholm Conference on the Human Environment (UN 1972) and bring a new perspective based on humanity “in harmony with nature.” For the first time, the United Nations General Assembly recognized in 1992 the existence of different cultures and their value in making life on Earth more harmonious (UN 1992). The Convention on Biological Diversity (CBD) signed in Rio declares that it is necessary to recognize and value cultural diversity and biological diversity, which, unlike monocultures, the CBD recognizes are fundamental for maintaining and improving the conditions for life. Biological diversity, maintained and enhanced by cultural diversity, helps ensure that alternatives for food and medicine exist for human societies, in addition to being the key to the balance of ecosystems, their restoration, and increased resilience (Shiva 2003). Faced with all the imbalances associated with the hegemonic legal monoculture responsible for the emergence of the Anthropocene, it is time for international law to retreat from the monotonous discourse of sovereign states. Discussions on the recognition of legal pluralism (</w:t>
      </w:r>
      <w:proofErr w:type="spellStart"/>
      <w:r w:rsidRPr="006A37D3">
        <w:rPr>
          <w:rFonts w:eastAsia="Calibri"/>
          <w:sz w:val="16"/>
        </w:rPr>
        <w:t>Wolkmer</w:t>
      </w:r>
      <w:proofErr w:type="spellEnd"/>
      <w:r w:rsidRPr="006A37D3">
        <w:rPr>
          <w:rFonts w:eastAsia="Calibri"/>
          <w:sz w:val="16"/>
        </w:rPr>
        <w:t xml:space="preserve"> 2001), the foundation of culture in different worldviews, the alternative forms of knowledge production (Walsh 2019; </w:t>
      </w:r>
      <w:proofErr w:type="spellStart"/>
      <w:r w:rsidRPr="006A37D3">
        <w:rPr>
          <w:rFonts w:eastAsia="Calibri"/>
          <w:sz w:val="16"/>
        </w:rPr>
        <w:t>Mignolo</w:t>
      </w:r>
      <w:proofErr w:type="spellEnd"/>
      <w:r w:rsidRPr="006A37D3">
        <w:rPr>
          <w:rFonts w:eastAsia="Calibri"/>
          <w:sz w:val="16"/>
        </w:rPr>
        <w:t xml:space="preserve"> 2017), and the ways of being and living are beginning to enter the monocultural system of law and now need to take shape, be expanded, and eventually subdue dangerous, </w:t>
      </w:r>
      <w:proofErr w:type="spellStart"/>
      <w:r w:rsidRPr="006A37D3">
        <w:rPr>
          <w:rFonts w:eastAsia="Calibri"/>
          <w:sz w:val="16"/>
        </w:rPr>
        <w:t>monoculturalized</w:t>
      </w:r>
      <w:proofErr w:type="spellEnd"/>
      <w:r w:rsidRPr="006A37D3">
        <w:rPr>
          <w:rFonts w:eastAsia="Calibri"/>
          <w:sz w:val="16"/>
        </w:rPr>
        <w:t xml:space="preserve"> structures.</w:t>
      </w:r>
    </w:p>
    <w:p w14:paraId="1B1C7E7F" w14:textId="77777777" w:rsidR="00CE45AE" w:rsidRPr="006A37D3" w:rsidRDefault="00CE45AE" w:rsidP="00CE45AE">
      <w:pPr>
        <w:rPr>
          <w:rFonts w:eastAsia="Calibri"/>
          <w:sz w:val="16"/>
        </w:rPr>
      </w:pPr>
      <w:r w:rsidRPr="006A37D3">
        <w:rPr>
          <w:rFonts w:eastAsia="Calibri"/>
          <w:sz w:val="16"/>
        </w:rPr>
        <w:t>The Monoculture of Global Capitalism</w:t>
      </w:r>
    </w:p>
    <w:p w14:paraId="2F2D8656" w14:textId="77777777" w:rsidR="00CE45AE" w:rsidRPr="006A37D3" w:rsidRDefault="00CE45AE" w:rsidP="00CE45AE">
      <w:pPr>
        <w:rPr>
          <w:rFonts w:eastAsia="Calibri"/>
          <w:sz w:val="16"/>
        </w:rPr>
      </w:pPr>
      <w:r w:rsidRPr="006A37D3">
        <w:rPr>
          <w:rFonts w:eastAsia="Calibri"/>
          <w:sz w:val="16"/>
        </w:rPr>
        <w:t xml:space="preserve">Beginning with the expansion of colonialism since the 15th century, the </w:t>
      </w:r>
      <w:r w:rsidRPr="006A37D3">
        <w:rPr>
          <w:rFonts w:eastAsia="Calibri"/>
          <w:u w:val="single"/>
        </w:rPr>
        <w:t>global economic system has consolidated a monocultural form of economic exchange</w:t>
      </w:r>
      <w:r w:rsidRPr="006A37D3">
        <w:rPr>
          <w:rFonts w:eastAsia="Calibri"/>
          <w:sz w:val="16"/>
        </w:rPr>
        <w:t xml:space="preserve"> (</w:t>
      </w:r>
      <w:proofErr w:type="spellStart"/>
      <w:r w:rsidRPr="006A37D3">
        <w:rPr>
          <w:rFonts w:eastAsia="Calibri"/>
          <w:sz w:val="16"/>
        </w:rPr>
        <w:t>Mignolo</w:t>
      </w:r>
      <w:proofErr w:type="spellEnd"/>
      <w:r w:rsidRPr="006A37D3">
        <w:rPr>
          <w:rFonts w:eastAsia="Calibri"/>
          <w:sz w:val="16"/>
        </w:rPr>
        <w:t xml:space="preserve"> 2017; </w:t>
      </w:r>
      <w:proofErr w:type="spellStart"/>
      <w:r w:rsidRPr="006A37D3">
        <w:rPr>
          <w:rFonts w:eastAsia="Calibri"/>
          <w:sz w:val="16"/>
        </w:rPr>
        <w:t>Wolkmer</w:t>
      </w:r>
      <w:proofErr w:type="spellEnd"/>
      <w:r w:rsidRPr="006A37D3">
        <w:rPr>
          <w:rFonts w:eastAsia="Calibri"/>
          <w:sz w:val="16"/>
        </w:rPr>
        <w:t xml:space="preserve"> 2001): the market and the exchange of goods for money. Markets have been part of many human cultures throughout history, but </w:t>
      </w:r>
      <w:r w:rsidRPr="006A37D3">
        <w:rPr>
          <w:rFonts w:eastAsia="Calibri"/>
          <w:highlight w:val="cyan"/>
          <w:u w:val="single"/>
        </w:rPr>
        <w:t>state-centered</w:t>
      </w:r>
      <w:r w:rsidRPr="006A37D3">
        <w:rPr>
          <w:rFonts w:eastAsia="Calibri"/>
          <w:u w:val="single"/>
        </w:rPr>
        <w:t xml:space="preserve"> </w:t>
      </w:r>
      <w:r w:rsidRPr="006A37D3">
        <w:rPr>
          <w:rFonts w:eastAsia="Calibri"/>
          <w:highlight w:val="cyan"/>
          <w:u w:val="single"/>
        </w:rPr>
        <w:t>capitalist markets</w:t>
      </w:r>
      <w:r w:rsidRPr="006A37D3">
        <w:rPr>
          <w:rFonts w:eastAsia="Calibri"/>
          <w:u w:val="single"/>
        </w:rPr>
        <w:t xml:space="preserve"> that emerged in Europe in the early modern era began a trend of their </w:t>
      </w:r>
      <w:r w:rsidRPr="006A37D3">
        <w:rPr>
          <w:rFonts w:eastAsia="Calibri"/>
          <w:highlight w:val="cyan"/>
          <w:u w:val="single"/>
        </w:rPr>
        <w:t>continual expansion within</w:t>
      </w:r>
      <w:r w:rsidRPr="006A37D3">
        <w:rPr>
          <w:rFonts w:eastAsia="Calibri"/>
          <w:u w:val="single"/>
        </w:rPr>
        <w:t xml:space="preserve"> an international </w:t>
      </w:r>
      <w:r w:rsidRPr="006A37D3">
        <w:rPr>
          <w:rFonts w:eastAsia="Calibri"/>
          <w:highlight w:val="cyan"/>
          <w:u w:val="single"/>
        </w:rPr>
        <w:t>system organized around</w:t>
      </w:r>
      <w:r w:rsidRPr="006A37D3">
        <w:rPr>
          <w:rFonts w:eastAsia="Calibri"/>
          <w:u w:val="single"/>
        </w:rPr>
        <w:t xml:space="preserve"> sovereign </w:t>
      </w:r>
      <w:r w:rsidRPr="006A37D3">
        <w:rPr>
          <w:rFonts w:eastAsia="Calibri"/>
          <w:highlight w:val="cyan"/>
          <w:u w:val="single"/>
        </w:rPr>
        <w:t>states</w:t>
      </w:r>
      <w:r w:rsidRPr="006A37D3">
        <w:rPr>
          <w:rFonts w:eastAsia="Calibri"/>
          <w:sz w:val="16"/>
        </w:rPr>
        <w:t xml:space="preserve">. </w:t>
      </w:r>
      <w:r w:rsidRPr="006A37D3">
        <w:rPr>
          <w:rFonts w:eastAsia="Calibri"/>
          <w:u w:val="single"/>
        </w:rPr>
        <w:t>Anchored in production systems designed to promote profit</w:t>
      </w:r>
      <w:r w:rsidRPr="006A37D3">
        <w:rPr>
          <w:rFonts w:eastAsia="Calibri"/>
          <w:sz w:val="16"/>
        </w:rPr>
        <w:t xml:space="preserve"> in the form of liquid money obtained from market exchanges for goods, which has become a means and an </w:t>
      </w:r>
      <w:proofErr w:type="gramStart"/>
      <w:r w:rsidRPr="006A37D3">
        <w:rPr>
          <w:rFonts w:eastAsia="Calibri"/>
          <w:sz w:val="16"/>
        </w:rPr>
        <w:t>end in itself, this</w:t>
      </w:r>
      <w:proofErr w:type="gramEnd"/>
      <w:r w:rsidRPr="006A37D3">
        <w:rPr>
          <w:rFonts w:eastAsia="Calibri"/>
          <w:sz w:val="16"/>
        </w:rPr>
        <w:t xml:space="preserve"> economy was fundamentally capitalist – an economy of and for the accumulation and continual reproduction of capital and profits. Thus, </w:t>
      </w:r>
      <w:r w:rsidRPr="006A37D3">
        <w:rPr>
          <w:rFonts w:eastAsia="Calibri"/>
          <w:u w:val="single"/>
        </w:rPr>
        <w:t xml:space="preserve">the </w:t>
      </w:r>
      <w:r w:rsidRPr="006A37D3">
        <w:rPr>
          <w:rFonts w:eastAsia="Calibri"/>
          <w:highlight w:val="cyan"/>
          <w:u w:val="single"/>
        </w:rPr>
        <w:t>rise of sovereign states coincided with</w:t>
      </w:r>
      <w:r w:rsidRPr="006A37D3">
        <w:rPr>
          <w:rFonts w:eastAsia="Calibri"/>
          <w:u w:val="single"/>
        </w:rPr>
        <w:t xml:space="preserve"> the </w:t>
      </w:r>
      <w:r w:rsidRPr="006A37D3">
        <w:rPr>
          <w:rFonts w:eastAsia="Calibri"/>
          <w:highlight w:val="cyan"/>
          <w:u w:val="single"/>
        </w:rPr>
        <w:t>rise of</w:t>
      </w:r>
      <w:r w:rsidRPr="006A37D3">
        <w:rPr>
          <w:rFonts w:eastAsia="Calibri"/>
          <w:u w:val="single"/>
        </w:rPr>
        <w:t xml:space="preserve"> an elite class of owners of </w:t>
      </w:r>
      <w:r w:rsidRPr="006A37D3">
        <w:rPr>
          <w:rFonts w:eastAsia="Calibri"/>
          <w:highlight w:val="cyan"/>
          <w:u w:val="single"/>
        </w:rPr>
        <w:t>capital</w:t>
      </w:r>
      <w:r w:rsidRPr="006A37D3">
        <w:rPr>
          <w:rFonts w:eastAsia="Calibri"/>
          <w:u w:val="single"/>
        </w:rPr>
        <w:t xml:space="preserve"> and the means of production, and private property systems </w:t>
      </w:r>
      <w:r w:rsidRPr="006A37D3">
        <w:rPr>
          <w:rFonts w:eastAsia="Calibri"/>
          <w:highlight w:val="cyan"/>
          <w:u w:val="single"/>
        </w:rPr>
        <w:t>work in tandem with state sovereignty to</w:t>
      </w:r>
      <w:r w:rsidRPr="006A37D3">
        <w:rPr>
          <w:rFonts w:eastAsia="Calibri"/>
          <w:u w:val="single"/>
        </w:rPr>
        <w:t xml:space="preserve"> maintain and </w:t>
      </w:r>
      <w:r w:rsidRPr="006A37D3">
        <w:rPr>
          <w:rFonts w:eastAsia="Calibri"/>
          <w:highlight w:val="cyan"/>
          <w:u w:val="single"/>
        </w:rPr>
        <w:t>perpetuate monocultural</w:t>
      </w:r>
      <w:r w:rsidRPr="006A37D3">
        <w:rPr>
          <w:rFonts w:eastAsia="Calibri"/>
          <w:u w:val="single"/>
        </w:rPr>
        <w:t xml:space="preserve"> global </w:t>
      </w:r>
      <w:r w:rsidRPr="006A37D3">
        <w:rPr>
          <w:rFonts w:eastAsia="Calibri"/>
          <w:highlight w:val="cyan"/>
          <w:u w:val="single"/>
        </w:rPr>
        <w:t>capitalism</w:t>
      </w:r>
      <w:r w:rsidRPr="006A37D3">
        <w:rPr>
          <w:rFonts w:eastAsia="Calibri"/>
          <w:sz w:val="16"/>
        </w:rPr>
        <w:t xml:space="preserve"> (Capra &amp; Mattei 2015).</w:t>
      </w:r>
    </w:p>
    <w:p w14:paraId="00874D90" w14:textId="77777777" w:rsidR="00CE45AE" w:rsidRPr="006A37D3" w:rsidRDefault="00CE45AE" w:rsidP="00CE45AE">
      <w:pPr>
        <w:rPr>
          <w:rFonts w:eastAsia="Calibri"/>
          <w:sz w:val="16"/>
        </w:rPr>
      </w:pPr>
      <w:r w:rsidRPr="006A37D3">
        <w:rPr>
          <w:rFonts w:eastAsia="Calibri"/>
          <w:sz w:val="16"/>
        </w:rPr>
        <w:t xml:space="preserve">The capitalist market economy emerged from the expansion of mercantile exchanges to dominate all economic production, and its expansion was greatly facilitated with the exponential increase in the flow of metals and other materials taken from the “discovered” territories outside of Europe (Patel &amp; Moore 2017; Rodney 2018). The economy as a cultural and historical process of construction of diverse forms of existence, rooted in ecological, social, and cultural context, was increasingly reduced to the dynamics of capitalist market dynamics, and particularly the ceaseless quest for profits and accumulation of wealth (Polanyi 1944). This </w:t>
      </w:r>
      <w:r w:rsidRPr="006A37D3">
        <w:rPr>
          <w:rFonts w:eastAsia="Calibri"/>
          <w:u w:val="single"/>
        </w:rPr>
        <w:t xml:space="preserve">colonization and monoculturalization of the economy were </w:t>
      </w:r>
      <w:r w:rsidRPr="006A37D3">
        <w:rPr>
          <w:rFonts w:eastAsia="Calibri"/>
          <w:highlight w:val="cyan"/>
          <w:u w:val="single"/>
        </w:rPr>
        <w:t>only possible through</w:t>
      </w:r>
      <w:r w:rsidRPr="006A37D3">
        <w:rPr>
          <w:rFonts w:eastAsia="Calibri"/>
          <w:u w:val="single"/>
        </w:rPr>
        <w:t xml:space="preserve"> the </w:t>
      </w:r>
      <w:r w:rsidRPr="006A37D3">
        <w:rPr>
          <w:rFonts w:eastAsia="Calibri"/>
          <w:highlight w:val="cyan"/>
          <w:u w:val="single"/>
        </w:rPr>
        <w:t>colonization</w:t>
      </w:r>
      <w:r w:rsidRPr="006A37D3">
        <w:rPr>
          <w:rFonts w:eastAsia="Calibri"/>
          <w:u w:val="single"/>
        </w:rPr>
        <w:t xml:space="preserve"> of remote peoples and territories holding minerals</w:t>
      </w:r>
      <w:r w:rsidRPr="006A37D3">
        <w:rPr>
          <w:rFonts w:eastAsia="Calibri"/>
          <w:sz w:val="16"/>
        </w:rPr>
        <w:t xml:space="preserve">, particularly silver and gold. In turn, </w:t>
      </w:r>
      <w:r w:rsidRPr="006A37D3">
        <w:rPr>
          <w:rFonts w:eastAsia="Calibri"/>
          <w:u w:val="single"/>
        </w:rPr>
        <w:t xml:space="preserve">conquest and colonization of remote people and places </w:t>
      </w:r>
      <w:r w:rsidRPr="006A37D3">
        <w:rPr>
          <w:rFonts w:eastAsia="Calibri"/>
          <w:highlight w:val="cyan"/>
          <w:u w:val="single"/>
        </w:rPr>
        <w:t>allowed for</w:t>
      </w:r>
      <w:r w:rsidRPr="006A37D3">
        <w:rPr>
          <w:rFonts w:eastAsia="Calibri"/>
          <w:u w:val="single"/>
        </w:rPr>
        <w:t xml:space="preserve"> the perpetual expansion of exchanges </w:t>
      </w:r>
      <w:proofErr w:type="gramStart"/>
      <w:r w:rsidRPr="006A37D3">
        <w:rPr>
          <w:rFonts w:eastAsia="Calibri"/>
          <w:u w:val="single"/>
        </w:rPr>
        <w:t>and also</w:t>
      </w:r>
      <w:proofErr w:type="gramEnd"/>
      <w:r w:rsidRPr="006A37D3">
        <w:rPr>
          <w:rFonts w:eastAsia="Calibri"/>
          <w:u w:val="single"/>
        </w:rPr>
        <w:t xml:space="preserve"> paved the economic, social, and cultural paths for the emergence and </w:t>
      </w:r>
      <w:r w:rsidRPr="006A37D3">
        <w:rPr>
          <w:rFonts w:eastAsia="Calibri"/>
          <w:highlight w:val="cyan"/>
          <w:u w:val="single"/>
        </w:rPr>
        <w:t>expansion of industrial</w:t>
      </w:r>
      <w:r w:rsidRPr="006A37D3">
        <w:rPr>
          <w:rFonts w:eastAsia="Calibri"/>
          <w:u w:val="single"/>
        </w:rPr>
        <w:t xml:space="preserve"> means of </w:t>
      </w:r>
      <w:r w:rsidRPr="006A37D3">
        <w:rPr>
          <w:rFonts w:eastAsia="Calibri"/>
          <w:highlight w:val="cyan"/>
          <w:u w:val="single"/>
        </w:rPr>
        <w:t>production</w:t>
      </w:r>
      <w:r w:rsidRPr="006A37D3">
        <w:rPr>
          <w:rFonts w:eastAsia="Calibri"/>
          <w:sz w:val="16"/>
        </w:rPr>
        <w:t xml:space="preserve"> and, ultimately, the Industrial Revolution (Marx 1996). Modernity today is firmly grounded in this process of capitalistic colonialism, which became even more virulent with the Industrial Revolution (</w:t>
      </w:r>
      <w:proofErr w:type="spellStart"/>
      <w:r w:rsidRPr="006A37D3">
        <w:rPr>
          <w:rFonts w:eastAsia="Calibri"/>
          <w:sz w:val="16"/>
        </w:rPr>
        <w:t>Mignolo</w:t>
      </w:r>
      <w:proofErr w:type="spellEnd"/>
      <w:r w:rsidRPr="006A37D3">
        <w:rPr>
          <w:rFonts w:eastAsia="Calibri"/>
          <w:sz w:val="16"/>
        </w:rPr>
        <w:t xml:space="preserve"> 2011; Patel &amp; Moore 2017).</w:t>
      </w:r>
    </w:p>
    <w:p w14:paraId="61B74941" w14:textId="77777777" w:rsidR="00CE45AE" w:rsidRPr="006A37D3" w:rsidRDefault="00CE45AE" w:rsidP="00CE45AE">
      <w:pPr>
        <w:rPr>
          <w:rFonts w:eastAsia="Calibri"/>
          <w:sz w:val="16"/>
        </w:rPr>
      </w:pPr>
      <w:r w:rsidRPr="006A37D3">
        <w:rPr>
          <w:rFonts w:eastAsia="Calibri"/>
          <w:sz w:val="16"/>
        </w:rPr>
        <w:t xml:space="preserve">Notably, the emergence of the market economy and the Industrial Revolution was neither peaceful nor sudden transformation. The transition toward state-centered capitalism and industrialization in the 17th and 18th centuries involved both internal revolts and much external violence. Violent interventions were necessary to transform relations among people and between people and the natural world into monocultures. Human beings, as well as all other-than-human nature, needed to be </w:t>
      </w:r>
      <w:proofErr w:type="spellStart"/>
      <w:r w:rsidRPr="006A37D3">
        <w:rPr>
          <w:rFonts w:eastAsia="Calibri"/>
          <w:sz w:val="16"/>
        </w:rPr>
        <w:t>desubjectified</w:t>
      </w:r>
      <w:proofErr w:type="spellEnd"/>
      <w:r w:rsidRPr="006A37D3">
        <w:rPr>
          <w:rFonts w:eastAsia="Calibri"/>
          <w:sz w:val="16"/>
        </w:rPr>
        <w:t xml:space="preserve"> and desacralized in order to transform them into objects to be exploited in order to enable appropriation and accumulation (Fanon 2022; Césaire 2000), for the enrichment of a distinct social class: the owners of capital and capitalist production processes, who profit most from this economic system. The colonial violence experienced in the early modern era, and the movement of metal ores, timber, and agricultural products, as well as enslaved humans, between the continents, built the economy and opulence of Western Europe and, ultimately, enabled the Industrial Revolution (Rodney 2018).</w:t>
      </w:r>
    </w:p>
    <w:p w14:paraId="4F822871" w14:textId="77777777" w:rsidR="00CE45AE" w:rsidRPr="006A37D3" w:rsidRDefault="00CE45AE" w:rsidP="00CE45AE">
      <w:pPr>
        <w:rPr>
          <w:rFonts w:eastAsia="Calibri"/>
          <w:sz w:val="16"/>
        </w:rPr>
      </w:pPr>
      <w:r w:rsidRPr="006A37D3">
        <w:rPr>
          <w:rFonts w:eastAsia="Calibri"/>
          <w:sz w:val="16"/>
        </w:rPr>
        <w:t xml:space="preserve">Violent interventions were not limited to the violent conquests of resource-rich lands in the Americas, Africa, and Asia but also included uprisings within European states. It is not surprising that the opportunities for wealth accumulation that the emerging colonial-capitalist complex </w:t>
      </w:r>
      <w:proofErr w:type="gramStart"/>
      <w:r w:rsidRPr="006A37D3">
        <w:rPr>
          <w:rFonts w:eastAsia="Calibri"/>
          <w:sz w:val="16"/>
        </w:rPr>
        <w:t>opened up</w:t>
      </w:r>
      <w:proofErr w:type="gramEnd"/>
      <w:r w:rsidRPr="006A37D3">
        <w:rPr>
          <w:rFonts w:eastAsia="Calibri"/>
          <w:sz w:val="16"/>
        </w:rPr>
        <w:t xml:space="preserve"> gave way to restlessness and, eventually, outright revolution by those held in check by European monarchies. The French Revolution, with its ideals of a free individual and secularism, exemplifies how internal clashes expanded the sectors of society that could pursue capitalist wealth accumulation through adherence to an individualist ideology and the sacralization of money and the liberty to pursue it. The individual devoid of human bonds and commitments is the ideal object for the construction of monocultural industrialization, which sees in “labor power” or in “human capital” a necessary and homogenized element for accumulation.</w:t>
      </w:r>
    </w:p>
    <w:p w14:paraId="4F565695" w14:textId="77777777" w:rsidR="00CE45AE" w:rsidRPr="006A37D3" w:rsidRDefault="00CE45AE" w:rsidP="00CE45AE">
      <w:pPr>
        <w:rPr>
          <w:rFonts w:eastAsia="Calibri"/>
          <w:sz w:val="16"/>
        </w:rPr>
      </w:pPr>
      <w:r w:rsidRPr="006A37D3">
        <w:rPr>
          <w:rFonts w:eastAsia="Calibri"/>
          <w:sz w:val="16"/>
        </w:rPr>
        <w:t xml:space="preserve">The set of interhuman and human–nature relations inherent in industrialization and, by extension, the globally dominant capitalist system is monocultural in that it relies on money as a single expression of value, and in that the actors within it are reduced to their singular roles as owners, workers, raw materials, or consumers, ignoring all the complexities that distinguish individual beings or different cultures and ecological contexts. </w:t>
      </w:r>
      <w:r w:rsidRPr="006A37D3">
        <w:rPr>
          <w:rFonts w:eastAsia="Calibri"/>
          <w:u w:val="single"/>
        </w:rPr>
        <w:t xml:space="preserve">As a monoculture, </w:t>
      </w:r>
      <w:r w:rsidRPr="006A37D3">
        <w:rPr>
          <w:rFonts w:eastAsia="Calibri"/>
          <w:highlight w:val="cyan"/>
          <w:u w:val="single"/>
        </w:rPr>
        <w:t>capitalism</w:t>
      </w:r>
      <w:r w:rsidRPr="006A37D3">
        <w:rPr>
          <w:rFonts w:eastAsia="Calibri"/>
          <w:u w:val="single"/>
        </w:rPr>
        <w:t xml:space="preserve"> becomes </w:t>
      </w:r>
      <w:r w:rsidRPr="006A37D3">
        <w:rPr>
          <w:rFonts w:eastAsia="Calibri"/>
          <w:highlight w:val="cyan"/>
          <w:u w:val="single"/>
        </w:rPr>
        <w:t>highly scalable and transferable</w:t>
      </w:r>
      <w:r w:rsidRPr="006A37D3">
        <w:rPr>
          <w:rFonts w:eastAsia="Calibri"/>
          <w:u w:val="single"/>
        </w:rPr>
        <w:t xml:space="preserve">, in ways that </w:t>
      </w:r>
      <w:r w:rsidRPr="006A37D3">
        <w:rPr>
          <w:rFonts w:eastAsia="Calibri"/>
          <w:highlight w:val="cyan"/>
          <w:u w:val="single"/>
        </w:rPr>
        <w:t>ignore, obscure, or destroy social, cultural, and ecological diversity</w:t>
      </w:r>
      <w:r w:rsidRPr="006A37D3">
        <w:rPr>
          <w:rFonts w:eastAsia="Calibri"/>
          <w:u w:val="single"/>
        </w:rPr>
        <w:t xml:space="preserve"> and complexity</w:t>
      </w:r>
      <w:r w:rsidRPr="006A37D3">
        <w:rPr>
          <w:rFonts w:eastAsia="Calibri"/>
          <w:sz w:val="16"/>
        </w:rPr>
        <w:t xml:space="preserve"> (Tsing 2015). This </w:t>
      </w:r>
      <w:r w:rsidRPr="006A37D3">
        <w:rPr>
          <w:rFonts w:eastAsia="Calibri"/>
          <w:u w:val="single"/>
        </w:rPr>
        <w:t xml:space="preserve">immense monoculture of values and production is </w:t>
      </w:r>
      <w:r w:rsidRPr="006A37D3">
        <w:rPr>
          <w:rFonts w:eastAsia="Calibri"/>
          <w:highlight w:val="cyan"/>
          <w:u w:val="single"/>
        </w:rPr>
        <w:t>built with the support of law that allows</w:t>
      </w:r>
      <w:r w:rsidRPr="006A37D3">
        <w:rPr>
          <w:rFonts w:eastAsia="Calibri"/>
          <w:u w:val="single"/>
        </w:rPr>
        <w:t xml:space="preserve"> the </w:t>
      </w:r>
      <w:r w:rsidRPr="006A37D3">
        <w:rPr>
          <w:rFonts w:eastAsia="Calibri"/>
          <w:highlight w:val="cyan"/>
          <w:u w:val="single"/>
        </w:rPr>
        <w:t>objectification and standardization</w:t>
      </w:r>
      <w:r w:rsidRPr="006A37D3">
        <w:rPr>
          <w:rFonts w:eastAsia="Calibri"/>
          <w:u w:val="single"/>
        </w:rPr>
        <w:t xml:space="preserve"> of transactions</w:t>
      </w:r>
      <w:r w:rsidRPr="006A37D3">
        <w:rPr>
          <w:rFonts w:eastAsia="Calibri"/>
          <w:sz w:val="16"/>
        </w:rPr>
        <w:t xml:space="preserve">, in which everything is reduced to a price. Legally established market relations are invariably two-sided within a capitalist regime. On one hand, </w:t>
      </w:r>
      <w:r w:rsidRPr="006A37D3">
        <w:rPr>
          <w:rFonts w:eastAsia="Calibri"/>
          <w:u w:val="single"/>
        </w:rPr>
        <w:t xml:space="preserve">the </w:t>
      </w:r>
      <w:r w:rsidRPr="006A37D3">
        <w:rPr>
          <w:rFonts w:eastAsia="Calibri"/>
          <w:highlight w:val="cyan"/>
          <w:u w:val="single"/>
        </w:rPr>
        <w:t>owners</w:t>
      </w:r>
      <w:r w:rsidRPr="006A37D3">
        <w:rPr>
          <w:rFonts w:eastAsia="Calibri"/>
          <w:u w:val="single"/>
        </w:rPr>
        <w:t xml:space="preserve"> of goods and cash</w:t>
      </w:r>
      <w:r w:rsidRPr="006A37D3">
        <w:rPr>
          <w:rFonts w:eastAsia="Calibri"/>
          <w:sz w:val="16"/>
        </w:rPr>
        <w:t xml:space="preserve">, including corporations when they </w:t>
      </w:r>
      <w:r w:rsidRPr="006A37D3">
        <w:rPr>
          <w:rFonts w:eastAsia="Calibri"/>
          <w:u w:val="single"/>
        </w:rPr>
        <w:t xml:space="preserve">are </w:t>
      </w:r>
      <w:r w:rsidRPr="006A37D3">
        <w:rPr>
          <w:rFonts w:eastAsia="Calibri"/>
          <w:highlight w:val="cyan"/>
          <w:u w:val="single"/>
        </w:rPr>
        <w:t>recognized as legal</w:t>
      </w:r>
      <w:r w:rsidRPr="006A37D3">
        <w:rPr>
          <w:rFonts w:eastAsia="Calibri"/>
          <w:u w:val="single"/>
        </w:rPr>
        <w:t xml:space="preserve"> or moral</w:t>
      </w:r>
      <w:r w:rsidRPr="006A37D3">
        <w:rPr>
          <w:rFonts w:eastAsia="Calibri"/>
          <w:sz w:val="16"/>
        </w:rPr>
        <w:t xml:space="preserve"> </w:t>
      </w:r>
      <w:proofErr w:type="gramStart"/>
      <w:r w:rsidRPr="006A37D3">
        <w:rPr>
          <w:rFonts w:eastAsia="Calibri"/>
          <w:sz w:val="16"/>
        </w:rPr>
        <w:t>persons</w:t>
      </w:r>
      <w:proofErr w:type="gramEnd"/>
      <w:r w:rsidRPr="006A37D3">
        <w:rPr>
          <w:rFonts w:eastAsia="Calibri"/>
          <w:sz w:val="16"/>
        </w:rPr>
        <w:t xml:space="preserve">, are the subjects </w:t>
      </w:r>
      <w:r w:rsidRPr="006A37D3">
        <w:rPr>
          <w:rFonts w:eastAsia="Calibri"/>
          <w:highlight w:val="cyan"/>
          <w:u w:val="single"/>
        </w:rPr>
        <w:t>because they own capital</w:t>
      </w:r>
      <w:r w:rsidRPr="006A37D3">
        <w:rPr>
          <w:rFonts w:eastAsia="Calibri"/>
          <w:u w:val="single"/>
        </w:rPr>
        <w:t xml:space="preserve"> and the means of production</w:t>
      </w:r>
      <w:r w:rsidRPr="006A37D3">
        <w:rPr>
          <w:rFonts w:eastAsia="Calibri"/>
          <w:sz w:val="16"/>
        </w:rPr>
        <w:t xml:space="preserve">. On the other side, </w:t>
      </w:r>
      <w:r w:rsidRPr="006A37D3">
        <w:rPr>
          <w:rFonts w:eastAsia="Calibri"/>
          <w:highlight w:val="cyan"/>
          <w:u w:val="single"/>
        </w:rPr>
        <w:t>everyone and everything else</w:t>
      </w:r>
      <w:r w:rsidRPr="006A37D3">
        <w:rPr>
          <w:rFonts w:eastAsia="Calibri"/>
          <w:u w:val="single"/>
        </w:rPr>
        <w:t>, from potatoes to people</w:t>
      </w:r>
      <w:r w:rsidRPr="006A37D3">
        <w:rPr>
          <w:rFonts w:eastAsia="Calibri"/>
          <w:sz w:val="16"/>
        </w:rPr>
        <w:t xml:space="preserve"> to promises, </w:t>
      </w:r>
      <w:r w:rsidRPr="006A37D3">
        <w:rPr>
          <w:rFonts w:eastAsia="Calibri"/>
          <w:u w:val="single"/>
        </w:rPr>
        <w:t xml:space="preserve">become </w:t>
      </w:r>
      <w:r w:rsidRPr="006A37D3">
        <w:rPr>
          <w:rFonts w:eastAsia="Calibri"/>
          <w:highlight w:val="cyan"/>
          <w:u w:val="single"/>
        </w:rPr>
        <w:t>objectified and available for</w:t>
      </w:r>
      <w:r w:rsidRPr="006A37D3">
        <w:rPr>
          <w:rFonts w:eastAsia="Calibri"/>
          <w:u w:val="single"/>
        </w:rPr>
        <w:t xml:space="preserve"> appropriation or </w:t>
      </w:r>
      <w:r w:rsidRPr="006A37D3">
        <w:rPr>
          <w:rFonts w:eastAsia="Calibri"/>
          <w:highlight w:val="cyan"/>
          <w:u w:val="single"/>
        </w:rPr>
        <w:t>exploitation</w:t>
      </w:r>
      <w:r w:rsidRPr="006A37D3">
        <w:rPr>
          <w:rFonts w:eastAsia="Calibri"/>
          <w:u w:val="single"/>
        </w:rPr>
        <w:t xml:space="preserve"> </w:t>
      </w:r>
      <w:proofErr w:type="gramStart"/>
      <w:r w:rsidRPr="006A37D3">
        <w:rPr>
          <w:rFonts w:eastAsia="Calibri"/>
          <w:u w:val="single"/>
        </w:rPr>
        <w:t xml:space="preserve">in order </w:t>
      </w:r>
      <w:r w:rsidRPr="006A37D3">
        <w:rPr>
          <w:rFonts w:eastAsia="Calibri"/>
          <w:highlight w:val="cyan"/>
          <w:u w:val="single"/>
        </w:rPr>
        <w:t>to</w:t>
      </w:r>
      <w:proofErr w:type="gramEnd"/>
      <w:r w:rsidRPr="006A37D3">
        <w:rPr>
          <w:rFonts w:eastAsia="Calibri"/>
          <w:highlight w:val="cyan"/>
          <w:u w:val="single"/>
        </w:rPr>
        <w:t xml:space="preserve"> yield profits</w:t>
      </w:r>
      <w:r w:rsidRPr="006A37D3">
        <w:rPr>
          <w:rFonts w:eastAsia="Calibri"/>
          <w:u w:val="single"/>
        </w:rPr>
        <w:t xml:space="preserve"> and wealth accumulation</w:t>
      </w:r>
      <w:r w:rsidRPr="006A37D3">
        <w:rPr>
          <w:rFonts w:eastAsia="Calibri"/>
          <w:sz w:val="16"/>
        </w:rPr>
        <w:t xml:space="preserve"> (Patel &amp; Moore 2017).</w:t>
      </w:r>
    </w:p>
    <w:p w14:paraId="3E4482AC" w14:textId="77777777" w:rsidR="00CE45AE" w:rsidRPr="006A37D3" w:rsidRDefault="00CE45AE" w:rsidP="00CE45AE">
      <w:pPr>
        <w:rPr>
          <w:rFonts w:eastAsia="Calibri"/>
          <w:u w:val="single"/>
        </w:rPr>
      </w:pPr>
      <w:r w:rsidRPr="006A37D3">
        <w:rPr>
          <w:rFonts w:eastAsia="Calibri"/>
          <w:sz w:val="16"/>
        </w:rPr>
        <w:t xml:space="preserve">This monocultural complex is powerful and enduring because it invades and overtakes the human capacity for reasoning and for critical thinking, </w:t>
      </w:r>
      <w:proofErr w:type="gramStart"/>
      <w:r w:rsidRPr="006A37D3">
        <w:rPr>
          <w:rFonts w:eastAsia="Calibri"/>
          <w:sz w:val="16"/>
        </w:rPr>
        <w:t>at the same time that</w:t>
      </w:r>
      <w:proofErr w:type="gramEnd"/>
      <w:r w:rsidRPr="006A37D3">
        <w:rPr>
          <w:rFonts w:eastAsia="Calibri"/>
          <w:sz w:val="16"/>
        </w:rPr>
        <w:t xml:space="preserve"> it intoxicates human senses and desires. In contemporary modernity, human beings are born into a situation where everything is reduced to a price and, immersed in this cave, are largely incapable of imagining a different world. </w:t>
      </w:r>
      <w:r w:rsidRPr="006A37D3">
        <w:rPr>
          <w:rFonts w:eastAsia="Calibri"/>
          <w:u w:val="single"/>
        </w:rPr>
        <w:t xml:space="preserve">With this </w:t>
      </w:r>
      <w:proofErr w:type="gramStart"/>
      <w:r w:rsidRPr="006A37D3">
        <w:rPr>
          <w:rFonts w:eastAsia="Calibri"/>
          <w:u w:val="single"/>
        </w:rPr>
        <w:t>false illusion</w:t>
      </w:r>
      <w:proofErr w:type="gramEnd"/>
      <w:r w:rsidRPr="006A37D3">
        <w:rPr>
          <w:rFonts w:eastAsia="Calibri"/>
          <w:u w:val="single"/>
        </w:rPr>
        <w:t xml:space="preserve"> of no options, </w:t>
      </w:r>
      <w:proofErr w:type="gramStart"/>
      <w:r w:rsidRPr="006A37D3">
        <w:rPr>
          <w:rFonts w:eastAsia="Calibri"/>
          <w:u w:val="single"/>
        </w:rPr>
        <w:t xml:space="preserve">the </w:t>
      </w:r>
      <w:r w:rsidRPr="006A37D3">
        <w:rPr>
          <w:rFonts w:eastAsia="Calibri"/>
          <w:highlight w:val="cyan"/>
          <w:u w:val="single"/>
        </w:rPr>
        <w:t>capitalist</w:t>
      </w:r>
      <w:proofErr w:type="gramEnd"/>
      <w:r w:rsidRPr="006A37D3">
        <w:rPr>
          <w:rFonts w:eastAsia="Calibri"/>
          <w:highlight w:val="cyan"/>
          <w:u w:val="single"/>
        </w:rPr>
        <w:t xml:space="preserve"> monoculture</w:t>
      </w:r>
      <w:r w:rsidRPr="006A37D3">
        <w:rPr>
          <w:rFonts w:eastAsia="Calibri"/>
          <w:u w:val="single"/>
        </w:rPr>
        <w:t xml:space="preserve"> is irrationally </w:t>
      </w:r>
      <w:r w:rsidRPr="006A37D3">
        <w:rPr>
          <w:rFonts w:eastAsia="Calibri"/>
          <w:highlight w:val="cyan"/>
          <w:u w:val="single"/>
        </w:rPr>
        <w:t>relied on for solutions to</w:t>
      </w:r>
      <w:r w:rsidRPr="006A37D3">
        <w:rPr>
          <w:rFonts w:eastAsia="Calibri"/>
          <w:u w:val="single"/>
        </w:rPr>
        <w:t xml:space="preserve"> even the most acute </w:t>
      </w:r>
      <w:r w:rsidRPr="006A37D3">
        <w:rPr>
          <w:rFonts w:eastAsia="Calibri"/>
          <w:highlight w:val="cyan"/>
          <w:u w:val="single"/>
        </w:rPr>
        <w:t>problems</w:t>
      </w:r>
      <w:r w:rsidRPr="006A37D3">
        <w:rPr>
          <w:rFonts w:eastAsia="Calibri"/>
          <w:u w:val="single"/>
        </w:rPr>
        <w:t xml:space="preserve"> that </w:t>
      </w:r>
      <w:r w:rsidRPr="006A37D3">
        <w:rPr>
          <w:rFonts w:eastAsia="Calibri"/>
          <w:highlight w:val="cyan"/>
          <w:u w:val="single"/>
        </w:rPr>
        <w:t>it causes</w:t>
      </w:r>
      <w:r w:rsidRPr="006A37D3">
        <w:rPr>
          <w:rFonts w:eastAsia="Calibri"/>
          <w:u w:val="single"/>
        </w:rPr>
        <w:t>, such as climate change, the accelerating loss of biodiversity, and other exceedances of safe planetary boundaries</w:t>
      </w:r>
      <w:r w:rsidRPr="006A37D3">
        <w:rPr>
          <w:rFonts w:eastAsia="Calibri"/>
          <w:sz w:val="16"/>
        </w:rPr>
        <w:t xml:space="preserve"> (Steffen et al. 2015). The </w:t>
      </w:r>
      <w:r w:rsidRPr="006A37D3">
        <w:rPr>
          <w:rFonts w:eastAsia="Calibri"/>
          <w:u w:val="single"/>
        </w:rPr>
        <w:t>collective incapacity to develop and broadly apply alternative social, economic, legal, and political models that would provide more promising, realistic, and hopeful solutions is perhaps the most forceful demonstration of the monoculture of the mind</w:t>
      </w:r>
      <w:r w:rsidRPr="006A37D3">
        <w:rPr>
          <w:rFonts w:eastAsia="Calibri"/>
          <w:sz w:val="16"/>
        </w:rPr>
        <w:t xml:space="preserve"> (Shiva 2003), of the spirit, and consequently, of action </w:t>
      </w:r>
      <w:r w:rsidRPr="006A37D3">
        <w:rPr>
          <w:rFonts w:eastAsia="Calibri"/>
          <w:u w:val="single"/>
        </w:rPr>
        <w:t>that constitutes globalized capitalism.</w:t>
      </w:r>
    </w:p>
    <w:p w14:paraId="6555D394" w14:textId="77777777" w:rsidR="00CE45AE" w:rsidRPr="006A37D3" w:rsidRDefault="00CE45AE" w:rsidP="00CE45AE">
      <w:pPr>
        <w:rPr>
          <w:rFonts w:eastAsia="Calibri"/>
          <w:sz w:val="16"/>
        </w:rPr>
      </w:pPr>
      <w:r w:rsidRPr="006A37D3">
        <w:rPr>
          <w:rFonts w:eastAsia="Calibri"/>
          <w:sz w:val="16"/>
        </w:rPr>
        <w:t>Increasingly sophisticated communications technologies exemplify the ongoing entrenchment of the monoculture built by the capitalist market economy (</w:t>
      </w:r>
      <w:proofErr w:type="spellStart"/>
      <w:r w:rsidRPr="006A37D3">
        <w:rPr>
          <w:rFonts w:eastAsia="Calibri"/>
          <w:sz w:val="16"/>
        </w:rPr>
        <w:t>Mignolo</w:t>
      </w:r>
      <w:proofErr w:type="spellEnd"/>
      <w:r w:rsidRPr="006A37D3">
        <w:rPr>
          <w:rFonts w:eastAsia="Calibri"/>
          <w:sz w:val="16"/>
        </w:rPr>
        <w:t xml:space="preserve"> 2017) and the consequent pricing of goods, values, and ideas. The expansion of sophisticated information technology and the telecommunications and media industries </w:t>
      </w:r>
      <w:proofErr w:type="gramStart"/>
      <w:r w:rsidRPr="006A37D3">
        <w:rPr>
          <w:rFonts w:eastAsia="Calibri"/>
          <w:sz w:val="16"/>
        </w:rPr>
        <w:t>facilitates</w:t>
      </w:r>
      <w:proofErr w:type="gramEnd"/>
      <w:r w:rsidRPr="006A37D3">
        <w:rPr>
          <w:rFonts w:eastAsia="Calibri"/>
          <w:sz w:val="16"/>
        </w:rPr>
        <w:t xml:space="preserve"> electronic access to monetary and financial codes and even dispenses with the need to cope with different languages, diversity of currencies, geographical distances, and aesthetic and cultural variants. Goods are for sale on Chinese, Brazilian, or Swedish websites regardless of their origin. An intermingled world of work and raw materials from multiple unnamed places is on sale in any shopping center. The work employed and the </w:t>
      </w:r>
      <w:proofErr w:type="gramStart"/>
      <w:r w:rsidRPr="006A37D3">
        <w:rPr>
          <w:rFonts w:eastAsia="Calibri"/>
          <w:sz w:val="16"/>
        </w:rPr>
        <w:t>nature exploited</w:t>
      </w:r>
      <w:proofErr w:type="gramEnd"/>
      <w:r w:rsidRPr="006A37D3">
        <w:rPr>
          <w:rFonts w:eastAsia="Calibri"/>
          <w:sz w:val="16"/>
        </w:rPr>
        <w:t xml:space="preserve"> are erased in the abstraction of the virtual market language on which the global financial and commercial market relies. Modern transactions even increasingly obviate the very existence of currency as a concrete means of exchange and a store of value: They are no longer tied to anything real. In modern, data-driven transactions that occur in the virtual world of the internet, the monoculture of the market reaches the apex of its ghostly transformation, in which everything that is solid melts into air (Marx 2002; Berman 2007).</w:t>
      </w:r>
    </w:p>
    <w:p w14:paraId="28A2BF77" w14:textId="77777777" w:rsidR="00CE45AE" w:rsidRDefault="00CE45AE" w:rsidP="00CE45AE">
      <w:pPr>
        <w:pStyle w:val="Heading4"/>
      </w:pPr>
      <w:r>
        <w:t>State reform fails- the state is a tool developed to defend capitalist elites, revolution from below is the only path forward</w:t>
      </w:r>
    </w:p>
    <w:p w14:paraId="069804E3" w14:textId="77777777" w:rsidR="00CE45AE" w:rsidRPr="000F58F5" w:rsidRDefault="00CE45AE" w:rsidP="00CE45AE">
      <w:pPr>
        <w:rPr>
          <w:sz w:val="16"/>
          <w:szCs w:val="16"/>
        </w:rPr>
      </w:pPr>
      <w:r w:rsidRPr="00893257">
        <w:rPr>
          <w:b/>
          <w:bCs/>
        </w:rPr>
        <w:t>Bean '23 --</w:t>
      </w:r>
      <w:r w:rsidRPr="00893257">
        <w:t xml:space="preserve"> </w:t>
      </w:r>
      <w:r w:rsidRPr="00893257">
        <w:rPr>
          <w:sz w:val="16"/>
          <w:szCs w:val="16"/>
        </w:rPr>
        <w:t xml:space="preserve">[Brian Bean, </w:t>
      </w:r>
      <w:r w:rsidRPr="000F58F5">
        <w:rPr>
          <w:sz w:val="16"/>
          <w:szCs w:val="16"/>
        </w:rPr>
        <w:t xml:space="preserve">Brian Bean is a socialist organizer and writer based in Chicago, a member of the Tempest Collective, and one of the founding members of the Rampant Magazine editorial collective, </w:t>
      </w:r>
      <w:r w:rsidRPr="00893257">
        <w:rPr>
          <w:sz w:val="16"/>
          <w:szCs w:val="16"/>
        </w:rPr>
        <w:t>"Revolution means smashing the state," Tempest, 1-18-2023, https://tempestmag.org/2023/01/revolution-means-smashing-the-state/] Accessed on 9-3-2025 //</w:t>
      </w:r>
      <w:proofErr w:type="spellStart"/>
      <w:r w:rsidRPr="00893257">
        <w:rPr>
          <w:sz w:val="16"/>
          <w:szCs w:val="16"/>
        </w:rPr>
        <w:t>gnart</w:t>
      </w:r>
      <w:proofErr w:type="spellEnd"/>
    </w:p>
    <w:p w14:paraId="110024FA" w14:textId="77777777" w:rsidR="00CE45AE" w:rsidRPr="00E952D9" w:rsidRDefault="00CE45AE" w:rsidP="00CE45AE">
      <w:pPr>
        <w:rPr>
          <w:sz w:val="16"/>
        </w:rPr>
      </w:pPr>
      <w:r w:rsidRPr="00E952D9">
        <w:rPr>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4D973A40" w14:textId="77777777" w:rsidR="00CE45AE" w:rsidRPr="00E952D9" w:rsidRDefault="00CE45AE" w:rsidP="00CE45AE">
      <w:pPr>
        <w:rPr>
          <w:sz w:val="16"/>
        </w:rPr>
      </w:pPr>
      <w:r w:rsidRPr="00E952D9">
        <w:rPr>
          <w:sz w:val="16"/>
        </w:rPr>
        <w:t xml:space="preserve">The instrumentalist theory—as pointed out by radical sociologist Fred Block—misses two key features of the state.4 The first is that even though it does serve as a tool for class rule, it must appear as if it doesn’t. The </w:t>
      </w:r>
      <w:r w:rsidRPr="007B24F0">
        <w:rPr>
          <w:rStyle w:val="StyleUnderline"/>
        </w:rPr>
        <w:t>fact that the bourgeois state “appears” as a neutral intermediary between social groups and classes allows it to play an important ideological function</w:t>
      </w:r>
      <w:r w:rsidRPr="00E952D9">
        <w:rPr>
          <w:sz w:val="16"/>
        </w:rPr>
        <w:t>. ​​The “</w:t>
      </w:r>
      <w:r w:rsidRPr="008F3CF1">
        <w:rPr>
          <w:rStyle w:val="StyleUnderline"/>
          <w:highlight w:val="cyan"/>
        </w:rPr>
        <w:t>neutral” appearance of</w:t>
      </w:r>
      <w:r w:rsidRPr="007B24F0">
        <w:rPr>
          <w:rStyle w:val="StyleUnderline"/>
        </w:rPr>
        <w:t xml:space="preserve"> the </w:t>
      </w:r>
      <w:r w:rsidRPr="008F3CF1">
        <w:rPr>
          <w:rStyle w:val="StyleUnderline"/>
          <w:highlight w:val="cyan"/>
        </w:rPr>
        <w:t>capitalist state is rooted in capitalist social relations</w:t>
      </w:r>
      <w:r w:rsidRPr="00E952D9">
        <w:rPr>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3DA28244" w14:textId="77777777" w:rsidR="00CE45AE" w:rsidRPr="00E952D9" w:rsidRDefault="00CE45AE" w:rsidP="00CE45AE">
      <w:pPr>
        <w:rPr>
          <w:sz w:val="16"/>
        </w:rPr>
      </w:pPr>
      <w:r w:rsidRPr="00E952D9">
        <w:rPr>
          <w:sz w:val="16"/>
        </w:rPr>
        <w:t xml:space="preserve">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w:t>
      </w:r>
      <w:proofErr w:type="gramStart"/>
      <w:r w:rsidRPr="00E952D9">
        <w:rPr>
          <w:sz w:val="16"/>
        </w:rPr>
        <w:t>system as a whole</w:t>
      </w:r>
      <w:proofErr w:type="gramEnd"/>
      <w:r w:rsidRPr="00E952D9">
        <w:rPr>
          <w:sz w:val="16"/>
        </w:rPr>
        <w:t>.</w:t>
      </w:r>
    </w:p>
    <w:p w14:paraId="1E6C3C74" w14:textId="77777777" w:rsidR="00CE45AE" w:rsidRPr="00E952D9" w:rsidRDefault="00CE45AE" w:rsidP="00CE45AE">
      <w:pPr>
        <w:rPr>
          <w:sz w:val="16"/>
        </w:rPr>
      </w:pPr>
      <w:r w:rsidRPr="00E952D9">
        <w:rPr>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3957E823" w14:textId="77777777" w:rsidR="00CE45AE" w:rsidRPr="00E952D9" w:rsidRDefault="00CE45AE" w:rsidP="00CE45AE">
      <w:pPr>
        <w:rPr>
          <w:sz w:val="16"/>
        </w:rPr>
      </w:pPr>
      <w:r w:rsidRPr="00E952D9">
        <w:rPr>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E952D9">
        <w:rPr>
          <w:sz w:val="16"/>
          <w:szCs w:val="16"/>
        </w:rPr>
        <w:t>fear of insurrection</w:t>
      </w:r>
      <w:r w:rsidRPr="00E952D9">
        <w:rPr>
          <w:sz w:val="16"/>
        </w:rPr>
        <w:t>), or to ensure social reproduction (like making sure that there is a supply of workers able to carry out work).7</w:t>
      </w:r>
    </w:p>
    <w:p w14:paraId="7C7150D1" w14:textId="77777777" w:rsidR="00CE45AE" w:rsidRPr="00E952D9" w:rsidRDefault="00CE45AE" w:rsidP="00CE45AE">
      <w:pPr>
        <w:rPr>
          <w:sz w:val="16"/>
        </w:rPr>
      </w:pPr>
      <w:r w:rsidRPr="00E952D9">
        <w:rPr>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2236546B" w14:textId="77777777" w:rsidR="00CE45AE" w:rsidRPr="00E952D9" w:rsidRDefault="00CE45AE" w:rsidP="00CE45AE">
      <w:pPr>
        <w:rPr>
          <w:sz w:val="16"/>
        </w:rPr>
      </w:pPr>
      <w:r w:rsidRPr="00E952D9">
        <w:rPr>
          <w:sz w:val="16"/>
        </w:rPr>
        <w:t xml:space="preserve">As such, the </w:t>
      </w:r>
      <w:r w:rsidRPr="00E40BBC">
        <w:rPr>
          <w:rStyle w:val="StyleUnderline"/>
          <w:highlight w:val="cyan"/>
        </w:rPr>
        <w:t>state is</w:t>
      </w:r>
      <w:r w:rsidRPr="00F720C0">
        <w:rPr>
          <w:rStyle w:val="StyleUnderline"/>
        </w:rPr>
        <w:t xml:space="preserve"> the </w:t>
      </w:r>
      <w:r w:rsidRPr="00E40BBC">
        <w:rPr>
          <w:rStyle w:val="StyleUnderline"/>
          <w:highlight w:val="cyan"/>
        </w:rPr>
        <w:t>organized means by which</w:t>
      </w:r>
      <w:r w:rsidRPr="00F720C0">
        <w:rPr>
          <w:rStyle w:val="StyleUnderline"/>
        </w:rPr>
        <w:t xml:space="preserve"> the </w:t>
      </w:r>
      <w:r w:rsidRPr="00E40BBC">
        <w:rPr>
          <w:rStyle w:val="StyleUnderline"/>
          <w:highlight w:val="cyan"/>
        </w:rPr>
        <w:t>capitalist class formulates and pursues</w:t>
      </w:r>
      <w:r w:rsidRPr="00F720C0">
        <w:rPr>
          <w:rStyle w:val="StyleUnderline"/>
        </w:rPr>
        <w:t xml:space="preserve"> its </w:t>
      </w:r>
      <w:r w:rsidRPr="00E40BBC">
        <w:rPr>
          <w:rStyle w:val="StyleUnderline"/>
          <w:highlight w:val="cyan"/>
        </w:rPr>
        <w:t>interests as a class</w:t>
      </w:r>
      <w:r w:rsidRPr="00E952D9">
        <w:rPr>
          <w:sz w:val="16"/>
        </w:rPr>
        <w:t xml:space="preserve">, including by arbitrating conflicts within the class. </w:t>
      </w:r>
      <w:proofErr w:type="gramStart"/>
      <w:r w:rsidRPr="00E952D9">
        <w:rPr>
          <w:sz w:val="16"/>
        </w:rPr>
        <w:t>In still</w:t>
      </w:r>
      <w:proofErr w:type="gramEnd"/>
      <w:r w:rsidRPr="00E952D9">
        <w:rPr>
          <w:sz w:val="16"/>
        </w:rPr>
        <w:t xml:space="preserve"> other words: </w:t>
      </w:r>
      <w:r w:rsidRPr="00F720C0">
        <w:rPr>
          <w:rStyle w:val="StyleUnderline"/>
        </w:rPr>
        <w:t>the state is the way that members of the ruling class gain collective agency as a class</w:t>
      </w:r>
      <w:r w:rsidRPr="00E952D9">
        <w:rPr>
          <w:sz w:val="16"/>
        </w:rPr>
        <w:t>.</w:t>
      </w:r>
    </w:p>
    <w:p w14:paraId="19515554" w14:textId="77777777" w:rsidR="00CE45AE" w:rsidRPr="00E952D9" w:rsidRDefault="00CE45AE" w:rsidP="00CE45AE">
      <w:pPr>
        <w:rPr>
          <w:sz w:val="16"/>
        </w:rPr>
      </w:pPr>
      <w:r w:rsidRPr="00E952D9">
        <w:rPr>
          <w:sz w:val="16"/>
        </w:rPr>
        <w:t xml:space="preserve">State managers play a central role in this expression. Yet they may also develop their own special interests. Some </w:t>
      </w:r>
      <w:r w:rsidRPr="00970568">
        <w:rPr>
          <w:rStyle w:val="StyleUnderline"/>
          <w:highlight w:val="cyan"/>
        </w:rPr>
        <w:t>reformists</w:t>
      </w:r>
      <w:r w:rsidRPr="00E952D9">
        <w:rPr>
          <w:sz w:val="16"/>
        </w:rPr>
        <w:t xml:space="preserve"> use this critique of crude instrumentalism to </w:t>
      </w:r>
      <w:r w:rsidRPr="00970568">
        <w:rPr>
          <w:rStyle w:val="StyleUnderline"/>
          <w:highlight w:val="cyan"/>
        </w:rPr>
        <w:t>suggest</w:t>
      </w:r>
      <w:r w:rsidRPr="00852816">
        <w:rPr>
          <w:rStyle w:val="StyleUnderline"/>
        </w:rPr>
        <w:t xml:space="preserve"> that </w:t>
      </w:r>
      <w:r w:rsidRPr="00970568">
        <w:rPr>
          <w:rStyle w:val="StyleUnderline"/>
          <w:highlight w:val="cyan"/>
        </w:rPr>
        <w:t>since</w:t>
      </w:r>
      <w:r w:rsidRPr="00852816">
        <w:rPr>
          <w:rStyle w:val="StyleUnderline"/>
        </w:rPr>
        <w:t xml:space="preserve"> there are </w:t>
      </w:r>
      <w:r w:rsidRPr="00970568">
        <w:rPr>
          <w:rStyle w:val="StyleUnderline"/>
          <w:highlight w:val="cyan"/>
        </w:rPr>
        <w:t>divisions in</w:t>
      </w:r>
      <w:r w:rsidRPr="00852816">
        <w:rPr>
          <w:rStyle w:val="StyleUnderline"/>
        </w:rPr>
        <w:t xml:space="preserve"> a </w:t>
      </w:r>
      <w:r w:rsidRPr="00970568">
        <w:rPr>
          <w:rStyle w:val="StyleUnderline"/>
          <w:highlight w:val="cyan"/>
        </w:rPr>
        <w:t>capitalist class</w:t>
      </w:r>
      <w:r w:rsidRPr="00852816">
        <w:rPr>
          <w:rStyle w:val="StyleUnderline"/>
        </w:rPr>
        <w:t>, and since the state is not simply their tool</w:t>
      </w:r>
      <w:r w:rsidRPr="00E952D9">
        <w:rPr>
          <w:sz w:val="16"/>
        </w:rPr>
        <w:t xml:space="preserve">, </w:t>
      </w:r>
      <w:r w:rsidRPr="00970568">
        <w:rPr>
          <w:rStyle w:val="StyleUnderline"/>
          <w:highlight w:val="cyan"/>
        </w:rPr>
        <w:t>working people can</w:t>
      </w:r>
      <w:r w:rsidRPr="00852816">
        <w:rPr>
          <w:rStyle w:val="StyleUnderline"/>
        </w:rPr>
        <w:t xml:space="preserve"> simply </w:t>
      </w:r>
      <w:r w:rsidRPr="00970568">
        <w:rPr>
          <w:rStyle w:val="StyleUnderline"/>
          <w:highlight w:val="cyan"/>
        </w:rPr>
        <w:t>grab hold of the state and use it</w:t>
      </w:r>
      <w:r w:rsidRPr="00E952D9">
        <w:rPr>
          <w:sz w:val="16"/>
        </w:rPr>
        <w:t xml:space="preserve"> for our purposes </w:t>
      </w:r>
      <w:r w:rsidRPr="00852816">
        <w:rPr>
          <w:rStyle w:val="StyleUnderline"/>
        </w:rPr>
        <w:t>to carry out a socialist transition</w:t>
      </w:r>
      <w:r w:rsidRPr="00E952D9">
        <w:rPr>
          <w:sz w:val="16"/>
        </w:rPr>
        <w:t xml:space="preserve">. I will return to this point, but one thing to note is that </w:t>
      </w:r>
      <w:r w:rsidRPr="00852816">
        <w:rPr>
          <w:rStyle w:val="StyleUnderline"/>
        </w:rPr>
        <w:t>this position just replicates the view of the state as an instrument</w:t>
      </w:r>
      <w:r w:rsidRPr="00E952D9">
        <w:rPr>
          <w:sz w:val="16"/>
        </w:rPr>
        <w:t xml:space="preserve">, this time to be wielded from our side, as </w:t>
      </w:r>
      <w:r w:rsidRPr="00852816">
        <w:rPr>
          <w:rStyle w:val="StyleUnderline"/>
        </w:rPr>
        <w:t>opposed to</w:t>
      </w:r>
      <w:r w:rsidRPr="00E952D9">
        <w:rPr>
          <w:sz w:val="16"/>
        </w:rPr>
        <w:t xml:space="preserve"> the </w:t>
      </w:r>
      <w:r w:rsidRPr="00970568">
        <w:rPr>
          <w:rStyle w:val="StyleUnderline"/>
          <w:highlight w:val="cyan"/>
        </w:rPr>
        <w:t>structural analysis</w:t>
      </w:r>
      <w:r w:rsidRPr="00852816">
        <w:rPr>
          <w:rStyle w:val="StyleUnderline"/>
        </w:rPr>
        <w:t xml:space="preserve"> that </w:t>
      </w:r>
      <w:r w:rsidRPr="00970568">
        <w:rPr>
          <w:rStyle w:val="StyleUnderline"/>
          <w:highlight w:val="cyan"/>
        </w:rPr>
        <w:t>shows</w:t>
      </w:r>
      <w:r w:rsidRPr="00852816">
        <w:rPr>
          <w:rStyle w:val="StyleUnderline"/>
        </w:rPr>
        <w:t xml:space="preserve"> why the </w:t>
      </w:r>
      <w:r w:rsidRPr="00970568">
        <w:rPr>
          <w:rStyle w:val="StyleUnderline"/>
          <w:highlight w:val="cyan"/>
        </w:rPr>
        <w:t>state necessarily functions to serve capitalists’ interests</w:t>
      </w:r>
      <w:r w:rsidRPr="00E952D9">
        <w:rPr>
          <w:sz w:val="16"/>
        </w:rPr>
        <w:t>.9</w:t>
      </w:r>
    </w:p>
    <w:p w14:paraId="604343CA" w14:textId="77777777" w:rsidR="00CE45AE" w:rsidRPr="00E952D9" w:rsidRDefault="00CE45AE" w:rsidP="00CE45AE">
      <w:pPr>
        <w:rPr>
          <w:sz w:val="16"/>
        </w:rPr>
      </w:pPr>
      <w:r w:rsidRPr="00E952D9">
        <w:rPr>
          <w:sz w:val="16"/>
        </w:rPr>
        <w:t xml:space="preserve">States rely on tax revenue and borrowing to pay for their functioning and functionaries. </w:t>
      </w:r>
      <w:proofErr w:type="gramStart"/>
      <w:r w:rsidRPr="00E952D9">
        <w:rPr>
          <w:sz w:val="16"/>
        </w:rPr>
        <w:t>Both of these</w:t>
      </w:r>
      <w:proofErr w:type="gramEnd"/>
      <w:r w:rsidRPr="00E952D9">
        <w:rPr>
          <w:sz w:val="16"/>
        </w:rPr>
        <w:t xml:space="preserv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7751C7">
        <w:rPr>
          <w:rStyle w:val="StyleUnderline"/>
        </w:rPr>
        <w:t>In the</w:t>
      </w:r>
      <w:r w:rsidRPr="00E952D9">
        <w:rPr>
          <w:sz w:val="16"/>
        </w:rPr>
        <w:t xml:space="preserve"> cutthroat </w:t>
      </w:r>
      <w:r w:rsidRPr="007751C7">
        <w:rPr>
          <w:rStyle w:val="StyleUnderline"/>
        </w:rPr>
        <w:t>world of the market where capitalists are in competition</w:t>
      </w:r>
      <w:r w:rsidRPr="00E952D9">
        <w:rPr>
          <w:sz w:val="16"/>
        </w:rPr>
        <w:t xml:space="preserve">, and </w:t>
      </w:r>
      <w:r w:rsidRPr="00D026E6">
        <w:rPr>
          <w:rStyle w:val="StyleUnderline"/>
          <w:highlight w:val="cyan"/>
        </w:rPr>
        <w:t>competition breeds crisis</w:t>
      </w:r>
      <w:r w:rsidRPr="00E952D9">
        <w:rPr>
          <w:sz w:val="16"/>
        </w:rPr>
        <w:t xml:space="preserve">, an </w:t>
      </w:r>
      <w:r w:rsidRPr="007751C7">
        <w:rPr>
          <w:rStyle w:val="StyleUnderline"/>
        </w:rPr>
        <w:t xml:space="preserve">institution like the </w:t>
      </w:r>
      <w:r w:rsidRPr="00D026E6">
        <w:rPr>
          <w:rStyle w:val="StyleUnderline"/>
          <w:highlight w:val="cyan"/>
        </w:rPr>
        <w:t>state</w:t>
      </w:r>
      <w:r w:rsidRPr="00E952D9">
        <w:rPr>
          <w:sz w:val="16"/>
        </w:rPr>
        <w:t xml:space="preserve">, with a degree of independence, </w:t>
      </w:r>
      <w:r w:rsidRPr="00D026E6">
        <w:rPr>
          <w:rStyle w:val="StyleUnderline"/>
          <w:highlight w:val="cyan"/>
        </w:rPr>
        <w:t>works to facilitate</w:t>
      </w:r>
      <w:r w:rsidRPr="007751C7">
        <w:rPr>
          <w:rStyle w:val="StyleUnderline"/>
        </w:rPr>
        <w:t xml:space="preserve"> a “</w:t>
      </w:r>
      <w:r w:rsidRPr="00D026E6">
        <w:rPr>
          <w:rStyle w:val="StyleUnderline"/>
          <w:highlight w:val="cyan"/>
        </w:rPr>
        <w:t>market order” that keeps business going amid</w:t>
      </w:r>
      <w:r w:rsidRPr="007751C7">
        <w:rPr>
          <w:rStyle w:val="StyleUnderline"/>
        </w:rPr>
        <w:t xml:space="preserve"> the </w:t>
      </w:r>
      <w:r w:rsidRPr="00D026E6">
        <w:rPr>
          <w:rStyle w:val="StyleUnderline"/>
          <w:highlight w:val="cyan"/>
        </w:rPr>
        <w:t>chaos</w:t>
      </w:r>
      <w:r w:rsidRPr="00E952D9">
        <w:rPr>
          <w:sz w:val="16"/>
        </w:rPr>
        <w:t>.11</w:t>
      </w:r>
    </w:p>
    <w:p w14:paraId="0F8C9924" w14:textId="77777777" w:rsidR="00CE45AE" w:rsidRPr="00E952D9" w:rsidRDefault="00CE45AE" w:rsidP="00CE45AE">
      <w:pPr>
        <w:rPr>
          <w:sz w:val="16"/>
        </w:rPr>
      </w:pPr>
      <w:r w:rsidRPr="00E952D9">
        <w:rPr>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1FDBBE1E" w14:textId="77777777" w:rsidR="00CE45AE" w:rsidRPr="00E952D9" w:rsidRDefault="00CE45AE" w:rsidP="00CE45AE">
      <w:pPr>
        <w:rPr>
          <w:sz w:val="16"/>
        </w:rPr>
      </w:pPr>
      <w:r w:rsidRPr="00E952D9">
        <w:rPr>
          <w:sz w:val="16"/>
        </w:rPr>
        <w:t xml:space="preserve">That role for the state becomes </w:t>
      </w:r>
      <w:proofErr w:type="gramStart"/>
      <w:r w:rsidRPr="00E952D9">
        <w:rPr>
          <w:sz w:val="16"/>
        </w:rPr>
        <w:t>all the more</w:t>
      </w:r>
      <w:proofErr w:type="gramEnd"/>
      <w:r w:rsidRPr="00E952D9">
        <w:rPr>
          <w:sz w:val="16"/>
        </w:rPr>
        <w:t xml:space="preserve"> pronounced during inevitable periods of economic crisis. </w:t>
      </w:r>
      <w:r w:rsidRPr="00D026E6">
        <w:rPr>
          <w:rStyle w:val="StyleUnderline"/>
          <w:highlight w:val="cyan"/>
        </w:rPr>
        <w:t>When capitalism</w:t>
      </w:r>
      <w:r w:rsidRPr="007751C7">
        <w:rPr>
          <w:rStyle w:val="StyleUnderline"/>
        </w:rPr>
        <w:t xml:space="preserve"> is </w:t>
      </w:r>
      <w:r w:rsidRPr="00D026E6">
        <w:rPr>
          <w:rStyle w:val="StyleUnderline"/>
          <w:highlight w:val="cyan"/>
        </w:rPr>
        <w:t>in a bust cycle</w:t>
      </w:r>
      <w:r w:rsidRPr="00E952D9">
        <w:rPr>
          <w:sz w:val="16"/>
        </w:rPr>
        <w:t xml:space="preserve">, the </w:t>
      </w:r>
      <w:r w:rsidRPr="007751C7">
        <w:rPr>
          <w:rStyle w:val="StyleUnderline"/>
        </w:rPr>
        <w:t xml:space="preserve">job of </w:t>
      </w:r>
      <w:r w:rsidRPr="00D026E6">
        <w:rPr>
          <w:rStyle w:val="StyleUnderline"/>
          <w:highlight w:val="cyan"/>
        </w:rPr>
        <w:t>state</w:t>
      </w:r>
      <w:r w:rsidRPr="007751C7">
        <w:rPr>
          <w:rStyle w:val="StyleUnderline"/>
        </w:rPr>
        <w:t xml:space="preserve"> managers is to</w:t>
      </w:r>
      <w:r w:rsidRPr="00E952D9">
        <w:rPr>
          <w:sz w:val="16"/>
        </w:rPr>
        <w:t xml:space="preserve"> work to </w:t>
      </w:r>
      <w:r w:rsidRPr="00D026E6">
        <w:rPr>
          <w:rStyle w:val="StyleUnderline"/>
          <w:highlight w:val="cyan"/>
        </w:rPr>
        <w:t>restart</w:t>
      </w:r>
      <w:r w:rsidRPr="007751C7">
        <w:rPr>
          <w:rStyle w:val="StyleUnderline"/>
        </w:rPr>
        <w:t xml:space="preserve"> the capitalist </w:t>
      </w:r>
      <w:r w:rsidRPr="00D026E6">
        <w:rPr>
          <w:rStyle w:val="StyleUnderline"/>
          <w:highlight w:val="cyan"/>
        </w:rPr>
        <w:t>economic engine and facilitate</w:t>
      </w:r>
      <w:r w:rsidRPr="007751C7">
        <w:rPr>
          <w:rStyle w:val="StyleUnderline"/>
        </w:rPr>
        <w:t xml:space="preserve"> capitalist </w:t>
      </w:r>
      <w:r w:rsidRPr="00D026E6">
        <w:rPr>
          <w:rStyle w:val="StyleUnderline"/>
          <w:highlight w:val="cyan"/>
        </w:rPr>
        <w:t>investment</w:t>
      </w:r>
      <w:r w:rsidRPr="00E952D9">
        <w:rPr>
          <w:sz w:val="16"/>
        </w:rPr>
        <w:t xml:space="preserve">, as this is what largely determines the overall level of economic activity.12In almost all circumstances, therefore, the </w:t>
      </w:r>
      <w:r w:rsidRPr="007751C7">
        <w:rPr>
          <w:rStyle w:val="StyleUnderline"/>
        </w:rPr>
        <w:t>state has to make pro-business decisions</w:t>
      </w:r>
      <w:r w:rsidRPr="00E952D9">
        <w:rPr>
          <w:sz w:val="16"/>
        </w:rPr>
        <w:t>—</w:t>
      </w:r>
      <w:r w:rsidRPr="007751C7">
        <w:rPr>
          <w:rStyle w:val="StyleUnderline"/>
        </w:rPr>
        <w:t>which</w:t>
      </w:r>
      <w:r w:rsidRPr="00E952D9">
        <w:rPr>
          <w:sz w:val="16"/>
        </w:rPr>
        <w:t xml:space="preserve"> often </w:t>
      </w:r>
      <w:r w:rsidRPr="007751C7">
        <w:rPr>
          <w:rStyle w:val="StyleUnderline"/>
        </w:rPr>
        <w:t>carry</w:t>
      </w:r>
      <w:r w:rsidRPr="00E952D9">
        <w:rPr>
          <w:sz w:val="16"/>
        </w:rPr>
        <w:t xml:space="preserve"> with them </w:t>
      </w:r>
      <w:r w:rsidRPr="007751C7">
        <w:rPr>
          <w:rStyle w:val="StyleUnderline"/>
        </w:rPr>
        <w:t>austerity for the working class</w:t>
      </w:r>
      <w:r w:rsidRPr="00E952D9">
        <w:rPr>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4C1935AD" w14:textId="77777777" w:rsidR="00CE45AE" w:rsidRPr="00E952D9" w:rsidRDefault="00CE45AE" w:rsidP="00CE45AE">
      <w:pPr>
        <w:rPr>
          <w:sz w:val="16"/>
        </w:rPr>
      </w:pPr>
      <w:r w:rsidRPr="00E952D9">
        <w:rPr>
          <w:sz w:val="16"/>
        </w:rPr>
        <w:t xml:space="preserve">The need of state managers to create a favorable business climate means that it is reliant on capitalist investment, making </w:t>
      </w:r>
      <w:r w:rsidRPr="00C826B8">
        <w:rPr>
          <w:rStyle w:val="StyleUnderline"/>
        </w:rPr>
        <w:t xml:space="preserve">the threat of </w:t>
      </w:r>
      <w:r w:rsidRPr="00D026E6">
        <w:rPr>
          <w:rStyle w:val="StyleUnderline"/>
          <w:highlight w:val="cyan"/>
        </w:rPr>
        <w:t>capital flight</w:t>
      </w:r>
      <w:r w:rsidRPr="00E952D9">
        <w:rPr>
          <w:sz w:val="16"/>
        </w:rPr>
        <w:t xml:space="preserve"> a </w:t>
      </w:r>
      <w:r w:rsidRPr="00C826B8">
        <w:rPr>
          <w:rStyle w:val="StyleUnderline"/>
        </w:rPr>
        <w:t>weapon in the hands of a dissatisfied capitalist class</w:t>
      </w:r>
      <w:r w:rsidRPr="00E952D9">
        <w:rPr>
          <w:sz w:val="16"/>
        </w:rPr>
        <w:t xml:space="preserve">. This </w:t>
      </w:r>
      <w:r w:rsidRPr="00D026E6">
        <w:rPr>
          <w:rStyle w:val="StyleUnderline"/>
          <w:highlight w:val="cyan"/>
        </w:rPr>
        <w:t>continual threat</w:t>
      </w:r>
      <w:r w:rsidRPr="00C826B8">
        <w:rPr>
          <w:rStyle w:val="StyleUnderline"/>
        </w:rPr>
        <w:t xml:space="preserve"> especially </w:t>
      </w:r>
      <w:r w:rsidRPr="00D026E6">
        <w:rPr>
          <w:rStyle w:val="StyleUnderline"/>
          <w:highlight w:val="cyan"/>
        </w:rPr>
        <w:t xml:space="preserve">haunts </w:t>
      </w:r>
      <w:proofErr w:type="gramStart"/>
      <w:r w:rsidRPr="00D026E6">
        <w:rPr>
          <w:rStyle w:val="StyleUnderline"/>
          <w:highlight w:val="cyan"/>
        </w:rPr>
        <w:t>attempts</w:t>
      </w:r>
      <w:proofErr w:type="gramEnd"/>
      <w:r w:rsidRPr="00D026E6">
        <w:rPr>
          <w:rStyle w:val="StyleUnderline"/>
          <w:highlight w:val="cyan"/>
        </w:rPr>
        <w:t xml:space="preserve"> at reform</w:t>
      </w:r>
      <w:r w:rsidRPr="00E952D9">
        <w:rPr>
          <w:sz w:val="16"/>
        </w:rPr>
        <w:t xml:space="preserve"> or nationalization </w:t>
      </w:r>
      <w:r w:rsidRPr="00C826B8">
        <w:rPr>
          <w:rStyle w:val="StyleUnderline"/>
        </w:rPr>
        <w:t xml:space="preserve">of the economy because </w:t>
      </w:r>
      <w:proofErr w:type="gramStart"/>
      <w:r w:rsidRPr="00C826B8">
        <w:rPr>
          <w:rStyle w:val="StyleUnderline"/>
        </w:rPr>
        <w:t>capital</w:t>
      </w:r>
      <w:proofErr w:type="gramEnd"/>
      <w:r w:rsidRPr="00C826B8">
        <w:rPr>
          <w:rStyle w:val="StyleUnderline"/>
        </w:rPr>
        <w:t xml:space="preserve"> can literally take their money and assets and leave the country</w:t>
      </w:r>
      <w:r w:rsidRPr="00E952D9">
        <w:rPr>
          <w:sz w:val="16"/>
        </w:rPr>
        <w:t>. The economic shockwaves thereby caused can be paralyzing for any social democratic reform project. 13</w:t>
      </w:r>
    </w:p>
    <w:p w14:paraId="7E2D1133" w14:textId="77777777" w:rsidR="00CE45AE" w:rsidRPr="00E952D9" w:rsidRDefault="00CE45AE" w:rsidP="00CE45AE">
      <w:pPr>
        <w:rPr>
          <w:sz w:val="16"/>
        </w:rPr>
      </w:pPr>
      <w:r w:rsidRPr="00E952D9">
        <w:rPr>
          <w:sz w:val="16"/>
        </w:rPr>
        <w:t xml:space="preserve">The chaotic competition of capitalism scales out beyond national borders into the realm of relations among different </w:t>
      </w:r>
      <w:proofErr w:type="spellStart"/>
      <w:proofErr w:type="gramStart"/>
      <w:r w:rsidRPr="00E952D9">
        <w:rPr>
          <w:sz w:val="16"/>
        </w:rPr>
        <w:t>states.As</w:t>
      </w:r>
      <w:proofErr w:type="spellEnd"/>
      <w:proofErr w:type="gramEnd"/>
      <w:r w:rsidRPr="00E952D9">
        <w:rPr>
          <w:sz w:val="16"/>
        </w:rPr>
        <w:t xml:space="preserve">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w:t>
      </w:r>
      <w:proofErr w:type="gramStart"/>
      <w:r w:rsidRPr="00E952D9">
        <w:rPr>
          <w:sz w:val="16"/>
        </w:rPr>
        <w:t>as long as</w:t>
      </w:r>
      <w:proofErr w:type="gramEnd"/>
      <w:r w:rsidRPr="00E952D9">
        <w:rPr>
          <w:sz w:val="16"/>
        </w:rPr>
        <w:t xml:space="preserve"> there are many capitals . . . The trajectory of geoeconomic competition ultimately ends in geopolitical rivalry.”15And with geopolitical rivalry come the forces of imperialism, armed forces, and war that lurk behind the tentative bonds of diplomacy.</w:t>
      </w:r>
    </w:p>
    <w:p w14:paraId="21F9CC30" w14:textId="77777777" w:rsidR="00CE45AE" w:rsidRPr="00E952D9" w:rsidRDefault="00CE45AE" w:rsidP="00CE45AE">
      <w:pPr>
        <w:rPr>
          <w:sz w:val="16"/>
        </w:rPr>
      </w:pPr>
      <w:r w:rsidRPr="00524EEE">
        <w:rPr>
          <w:rStyle w:val="StyleUnderline"/>
          <w:highlight w:val="cyan"/>
        </w:rPr>
        <w:t>States</w:t>
      </w:r>
      <w:r w:rsidRPr="00E952D9">
        <w:rPr>
          <w:sz w:val="16"/>
        </w:rPr>
        <w:t xml:space="preserve"> thus </w:t>
      </w:r>
      <w:r w:rsidRPr="00524EEE">
        <w:rPr>
          <w:rStyle w:val="StyleUnderline"/>
          <w:highlight w:val="cyan"/>
        </w:rPr>
        <w:t>serve capital by working to maintain</w:t>
      </w:r>
      <w:r w:rsidRPr="00316078">
        <w:rPr>
          <w:rStyle w:val="StyleUnderline"/>
        </w:rPr>
        <w:t xml:space="preserve"> an </w:t>
      </w:r>
      <w:r w:rsidRPr="00524EEE">
        <w:rPr>
          <w:rStyle w:val="StyleUnderline"/>
          <w:highlight w:val="cyan"/>
        </w:rPr>
        <w:t>orderly market</w:t>
      </w:r>
      <w:r w:rsidRPr="00316078">
        <w:rPr>
          <w:rStyle w:val="StyleUnderline"/>
        </w:rPr>
        <w:t xml:space="preserve"> and positive climate for business</w:t>
      </w:r>
      <w:r w:rsidRPr="00E952D9">
        <w:rPr>
          <w:sz w:val="16"/>
        </w:rPr>
        <w:t>, using any means necessary to do so. They pursue this project outwardly on behalf of their national capitalist class against other states, and inwardly against challenges or disruptions by their own subjects. 16</w:t>
      </w:r>
    </w:p>
    <w:p w14:paraId="071B0E41" w14:textId="77777777" w:rsidR="00CE45AE" w:rsidRPr="00E952D9" w:rsidRDefault="00CE45AE" w:rsidP="00CE45AE">
      <w:pPr>
        <w:rPr>
          <w:sz w:val="16"/>
        </w:rPr>
      </w:pPr>
      <w:r w:rsidRPr="00E952D9">
        <w:rPr>
          <w:sz w:val="16"/>
        </w:rPr>
        <w:t>The repressive character of the state</w:t>
      </w:r>
    </w:p>
    <w:p w14:paraId="33FE8BA9" w14:textId="77777777" w:rsidR="00CE45AE" w:rsidRPr="00E952D9" w:rsidRDefault="00CE45AE" w:rsidP="00CE45AE">
      <w:pPr>
        <w:rPr>
          <w:sz w:val="16"/>
        </w:rPr>
      </w:pPr>
      <w:r w:rsidRPr="00E952D9">
        <w:rPr>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4740A723" w14:textId="77777777" w:rsidR="00CE45AE" w:rsidRPr="00E952D9" w:rsidRDefault="00CE45AE" w:rsidP="00CE45AE">
      <w:pPr>
        <w:rPr>
          <w:sz w:val="16"/>
        </w:rPr>
      </w:pPr>
      <w:r w:rsidRPr="00E952D9">
        <w:rPr>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1658D444" w14:textId="77777777" w:rsidR="00CE45AE" w:rsidRPr="00E952D9" w:rsidRDefault="00CE45AE" w:rsidP="00CE45AE">
      <w:pPr>
        <w:rPr>
          <w:sz w:val="16"/>
        </w:rPr>
      </w:pPr>
      <w:r w:rsidRPr="00E952D9">
        <w:rPr>
          <w:sz w:val="16"/>
        </w:rPr>
        <w:t xml:space="preserve">Today, </w:t>
      </w:r>
      <w:r w:rsidRPr="00A71849">
        <w:rPr>
          <w:rStyle w:val="StyleUnderline"/>
        </w:rPr>
        <w:t>2 million people</w:t>
      </w:r>
      <w:r w:rsidRPr="00E952D9">
        <w:rPr>
          <w:sz w:val="16"/>
        </w:rPr>
        <w:t xml:space="preserve"> in the United States </w:t>
      </w:r>
      <w:r w:rsidRPr="00A71849">
        <w:rPr>
          <w:rStyle w:val="StyleUnderline"/>
        </w:rPr>
        <w:t>are locked behind bars</w:t>
      </w:r>
      <w:r w:rsidRPr="00E952D9">
        <w:rPr>
          <w:sz w:val="16"/>
        </w:rPr>
        <w:t xml:space="preserve">, constituting the largest number of incarcerated people in the world—both numerically and as a proportion of national population. </w:t>
      </w:r>
      <w:r w:rsidRPr="00A71849">
        <w:rPr>
          <w:rStyle w:val="StyleUnderline"/>
        </w:rPr>
        <w:t>Over a thousand people are murdered by the police every year</w:t>
      </w:r>
      <w:r w:rsidRPr="00E952D9">
        <w:rPr>
          <w:sz w:val="16"/>
        </w:rPr>
        <w:t xml:space="preserve">, with many </w:t>
      </w:r>
      <w:r w:rsidRPr="00A71849">
        <w:rPr>
          <w:rStyle w:val="StyleUnderline"/>
        </w:rPr>
        <w:t>thousands more brutalized</w:t>
      </w:r>
      <w:r w:rsidRPr="00E952D9">
        <w:rPr>
          <w:sz w:val="16"/>
        </w:rPr>
        <w:t>. There were only twelve days in 2022 when the cops didn’t kill someone, the deadliest year on record for police violence. 18</w:t>
      </w:r>
    </w:p>
    <w:p w14:paraId="68D3F36A" w14:textId="77777777" w:rsidR="00CE45AE" w:rsidRPr="00E952D9" w:rsidRDefault="00CE45AE" w:rsidP="00CE45AE">
      <w:pPr>
        <w:rPr>
          <w:sz w:val="16"/>
        </w:rPr>
      </w:pPr>
      <w:r w:rsidRPr="00E952D9">
        <w:rPr>
          <w:sz w:val="16"/>
        </w:rPr>
        <w:t xml:space="preserve">And of course, the carceral violence this country imposes is racialized to its core, with anti-Black racism being a central operating and targeting mechanism. </w:t>
      </w:r>
      <w:r w:rsidRPr="00A71849">
        <w:rPr>
          <w:rStyle w:val="StyleUnderline"/>
        </w:rPr>
        <w:t>Concentration camps along the borders lock up over forty thousand individuals</w:t>
      </w:r>
      <w:r w:rsidRPr="00E952D9">
        <w:rPr>
          <w:sz w:val="16"/>
        </w:rPr>
        <w:t xml:space="preserve"> </w:t>
      </w:r>
      <w:r w:rsidRPr="00A71849">
        <w:rPr>
          <w:rStyle w:val="StyleUnderline"/>
        </w:rPr>
        <w:t>fleeing circumstances</w:t>
      </w:r>
      <w:r w:rsidRPr="00E952D9">
        <w:rPr>
          <w:sz w:val="16"/>
        </w:rPr>
        <w:t xml:space="preserve"> in their country that are often </w:t>
      </w:r>
      <w:r w:rsidRPr="00A71849">
        <w:rPr>
          <w:rStyle w:val="StyleUnderline"/>
        </w:rPr>
        <w:t>related to American</w:t>
      </w:r>
      <w:r w:rsidRPr="00E952D9">
        <w:rPr>
          <w:sz w:val="16"/>
        </w:rPr>
        <w:t xml:space="preserve"> political and economic </w:t>
      </w:r>
      <w:r w:rsidRPr="00A71849">
        <w:rPr>
          <w:rStyle w:val="StyleUnderline"/>
        </w:rPr>
        <w:t>meddling, dividing families and facilitating endemic cases of sexual assault</w:t>
      </w:r>
      <w:r w:rsidRPr="00E952D9">
        <w:rPr>
          <w:sz w:val="16"/>
        </w:rPr>
        <w:t xml:space="preserve">. Any notion of </w:t>
      </w:r>
      <w:r w:rsidRPr="00A71849">
        <w:rPr>
          <w:rStyle w:val="StyleUnderline"/>
        </w:rPr>
        <w:t>personal privacy</w:t>
      </w:r>
      <w:r w:rsidRPr="00E952D9">
        <w:rPr>
          <w:sz w:val="16"/>
        </w:rPr>
        <w:t xml:space="preserve"> is </w:t>
      </w:r>
      <w:r w:rsidRPr="00A71849">
        <w:rPr>
          <w:rStyle w:val="StyleUnderline"/>
        </w:rPr>
        <w:t>obsolete as the National Security Agency</w:t>
      </w:r>
      <w:r w:rsidRPr="00E952D9">
        <w:rPr>
          <w:sz w:val="16"/>
        </w:rPr>
        <w:t xml:space="preserve"> can </w:t>
      </w:r>
      <w:r w:rsidRPr="00A71849">
        <w:rPr>
          <w:rStyle w:val="StyleUnderline"/>
        </w:rPr>
        <w:t>access almost all our data</w:t>
      </w:r>
      <w:r w:rsidRPr="00E952D9">
        <w:rPr>
          <w:sz w:val="16"/>
        </w:rPr>
        <w:t xml:space="preserve">, and the growing interconnection between Big Tech and the state only secures this stranglehold.19The police state acts beyond the border. The U.S. is </w:t>
      </w:r>
      <w:r w:rsidRPr="00A71849">
        <w:rPr>
          <w:rStyle w:val="StyleUnderline"/>
        </w:rPr>
        <w:t>currently operating in 40 percent of the world’s countries</w:t>
      </w:r>
      <w:r w:rsidRPr="00E952D9">
        <w:rPr>
          <w:sz w:val="16"/>
        </w:rPr>
        <w:t xml:space="preserve">, maintains </w:t>
      </w:r>
      <w:r w:rsidRPr="00A71849">
        <w:rPr>
          <w:rStyle w:val="StyleUnderline"/>
        </w:rPr>
        <w:t>military bases in seventy countries</w:t>
      </w:r>
      <w:r w:rsidRPr="00E952D9">
        <w:rPr>
          <w:sz w:val="16"/>
        </w:rPr>
        <w:t xml:space="preserve">, and </w:t>
      </w:r>
      <w:r w:rsidRPr="00A71849">
        <w:rPr>
          <w:rStyle w:val="StyleUnderline"/>
        </w:rPr>
        <w:t>stations combat troops in fourteen countries</w:t>
      </w:r>
      <w:r w:rsidRPr="00E952D9">
        <w:rPr>
          <w:sz w:val="16"/>
        </w:rPr>
        <w:t xml:space="preserve">, with another </w:t>
      </w:r>
      <w:r w:rsidRPr="00A71849">
        <w:rPr>
          <w:rStyle w:val="StyleUnderline"/>
        </w:rPr>
        <w:t>seven being bombed by planes and drones</w:t>
      </w:r>
      <w:r w:rsidRPr="00E952D9">
        <w:rPr>
          <w:sz w:val="16"/>
        </w:rPr>
        <w:t xml:space="preserve"> and </w:t>
      </w:r>
      <w:r w:rsidRPr="00A71849">
        <w:rPr>
          <w:rStyle w:val="StyleUnderline"/>
        </w:rPr>
        <w:t>waging economic war via sanctions on another handful of countries</w:t>
      </w:r>
      <w:r w:rsidRPr="00E952D9">
        <w:rPr>
          <w:sz w:val="16"/>
        </w:rPr>
        <w:t>.20</w:t>
      </w:r>
    </w:p>
    <w:p w14:paraId="262E2AFC" w14:textId="77777777" w:rsidR="00CE45AE" w:rsidRPr="00E952D9" w:rsidRDefault="00CE45AE" w:rsidP="00CE45AE">
      <w:pPr>
        <w:rPr>
          <w:sz w:val="16"/>
        </w:rPr>
      </w:pPr>
      <w:r w:rsidRPr="00E952D9">
        <w:rPr>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5433DA97" w14:textId="77777777" w:rsidR="00CE45AE" w:rsidRPr="00E952D9" w:rsidRDefault="00CE45AE" w:rsidP="00CE45AE">
      <w:pPr>
        <w:rPr>
          <w:sz w:val="16"/>
        </w:rPr>
      </w:pPr>
      <w:r w:rsidRPr="00E952D9">
        <w:rPr>
          <w:sz w:val="16"/>
        </w:rPr>
        <w:t xml:space="preserve">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w:t>
      </w:r>
      <w:proofErr w:type="spellStart"/>
      <w:r w:rsidRPr="00E952D9">
        <w:rPr>
          <w:sz w:val="16"/>
        </w:rPr>
        <w:t>Applebees</w:t>
      </w:r>
      <w:proofErr w:type="spellEnd"/>
      <w:r w:rsidRPr="00E952D9">
        <w:rPr>
          <w:sz w:val="16"/>
        </w:rPr>
        <w:t xml:space="preserve">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6455B2E9" w14:textId="77777777" w:rsidR="00CE45AE" w:rsidRPr="00E952D9" w:rsidRDefault="00CE45AE" w:rsidP="00CE45AE">
      <w:pPr>
        <w:rPr>
          <w:sz w:val="16"/>
        </w:rPr>
      </w:pPr>
      <w:r w:rsidRPr="00E952D9">
        <w:rPr>
          <w:sz w:val="16"/>
        </w:rPr>
        <w:t xml:space="preserve">From raw numbers alone, the description of the state as a special body of armed men still figures centrally. Even </w:t>
      </w:r>
      <w:proofErr w:type="gramStart"/>
      <w:r w:rsidRPr="00E952D9">
        <w:rPr>
          <w:sz w:val="16"/>
        </w:rPr>
        <w:t>while</w:t>
      </w:r>
      <w:proofErr w:type="gramEnd"/>
      <w:r w:rsidRPr="00E952D9">
        <w:rPr>
          <w:sz w:val="16"/>
        </w:rPr>
        <w:t xml:space="preserve"> its repressive violence is sometimes less visible in more stable capitalist democracies, the monopoly of violent force to ensure its rule remains present and vital. The </w:t>
      </w:r>
      <w:r w:rsidRPr="006E41D8">
        <w:rPr>
          <w:rStyle w:val="StyleUnderline"/>
          <w:highlight w:val="cyan"/>
        </w:rPr>
        <w:t>state is not a neutral social tool</w:t>
      </w:r>
      <w:r w:rsidRPr="006D3F1C">
        <w:rPr>
          <w:rStyle w:val="StyleUnderline"/>
        </w:rPr>
        <w:t xml:space="preserve">, </w:t>
      </w:r>
      <w:r w:rsidRPr="006E41D8">
        <w:rPr>
          <w:rStyle w:val="StyleUnderline"/>
          <w:highlight w:val="cyan"/>
        </w:rPr>
        <w:t>but a special organization</w:t>
      </w:r>
      <w:r w:rsidRPr="00E952D9">
        <w:rPr>
          <w:sz w:val="16"/>
        </w:rPr>
        <w:t xml:space="preserve"> that </w:t>
      </w:r>
      <w:r w:rsidRPr="006E41D8">
        <w:rPr>
          <w:rStyle w:val="StyleUnderline"/>
          <w:highlight w:val="cyan"/>
        </w:rPr>
        <w:t>developed</w:t>
      </w:r>
      <w:r w:rsidRPr="006D3F1C">
        <w:rPr>
          <w:rStyle w:val="StyleUnderline"/>
        </w:rPr>
        <w:t xml:space="preserve"> historically </w:t>
      </w:r>
      <w:r w:rsidRPr="00ED4A98">
        <w:rPr>
          <w:rStyle w:val="StyleUnderline"/>
          <w:highlight w:val="cyan"/>
        </w:rPr>
        <w:t>for</w:t>
      </w:r>
      <w:r w:rsidRPr="00E952D9">
        <w:rPr>
          <w:sz w:val="16"/>
        </w:rPr>
        <w:t xml:space="preserve"> one </w:t>
      </w:r>
      <w:r w:rsidRPr="006E41D8">
        <w:rPr>
          <w:rStyle w:val="StyleUnderline"/>
          <w:highlight w:val="cyan"/>
        </w:rPr>
        <w:t>sole purpose</w:t>
      </w:r>
      <w:r w:rsidRPr="006D3F1C">
        <w:rPr>
          <w:rStyle w:val="StyleUnderline"/>
        </w:rPr>
        <w:t xml:space="preserve">: </w:t>
      </w:r>
      <w:r w:rsidRPr="006E41D8">
        <w:rPr>
          <w:rStyle w:val="StyleUnderline"/>
          <w:highlight w:val="cyan"/>
        </w:rPr>
        <w:t>to facilitate profit for</w:t>
      </w:r>
      <w:r w:rsidRPr="006D3F1C">
        <w:rPr>
          <w:rStyle w:val="StyleUnderline"/>
        </w:rPr>
        <w:t xml:space="preserve"> the </w:t>
      </w:r>
      <w:r w:rsidRPr="006E41D8">
        <w:rPr>
          <w:rStyle w:val="StyleUnderline"/>
          <w:highlight w:val="cyan"/>
        </w:rPr>
        <w:t xml:space="preserve">capitalist </w:t>
      </w:r>
      <w:r w:rsidRPr="001B5341">
        <w:rPr>
          <w:rStyle w:val="StyleUnderline"/>
        </w:rPr>
        <w:t xml:space="preserve">class </w:t>
      </w:r>
      <w:r w:rsidRPr="006E41D8">
        <w:rPr>
          <w:rStyle w:val="StyleUnderline"/>
          <w:highlight w:val="cyan"/>
        </w:rPr>
        <w:t>and violently defend</w:t>
      </w:r>
      <w:r w:rsidRPr="006D3F1C">
        <w:rPr>
          <w:rStyle w:val="StyleUnderline"/>
        </w:rPr>
        <w:t xml:space="preserve"> them </w:t>
      </w:r>
      <w:r w:rsidRPr="006E41D8">
        <w:rPr>
          <w:rStyle w:val="StyleUnderline"/>
          <w:highlight w:val="cyan"/>
        </w:rPr>
        <w:t>against</w:t>
      </w:r>
      <w:r w:rsidRPr="006D3F1C">
        <w:rPr>
          <w:rStyle w:val="StyleUnderline"/>
        </w:rPr>
        <w:t xml:space="preserve"> any </w:t>
      </w:r>
      <w:r w:rsidRPr="006E41D8">
        <w:rPr>
          <w:rStyle w:val="StyleUnderline"/>
          <w:highlight w:val="cyan"/>
        </w:rPr>
        <w:t>challenge</w:t>
      </w:r>
      <w:r w:rsidRPr="006D3F1C">
        <w:rPr>
          <w:rStyle w:val="StyleUnderline"/>
        </w:rPr>
        <w:t xml:space="preserve"> by working people</w:t>
      </w:r>
      <w:r w:rsidRPr="00E952D9">
        <w:rPr>
          <w:sz w:val="16"/>
        </w:rPr>
        <w:t>. As described by Marx, it is a “national war engine of capital against labor.”23So let’s talk about its destruction.</w:t>
      </w:r>
    </w:p>
    <w:p w14:paraId="46BD8F9A" w14:textId="77777777" w:rsidR="00CE45AE" w:rsidRDefault="00CE45AE" w:rsidP="00CE45AE">
      <w:pPr>
        <w:rPr>
          <w:sz w:val="16"/>
        </w:rPr>
      </w:pPr>
      <w:r w:rsidRPr="00E952D9">
        <w:rPr>
          <w:sz w:val="16"/>
        </w:rPr>
        <w:t>What does it mean to “smash the state”?</w:t>
      </w:r>
    </w:p>
    <w:p w14:paraId="4FEC462C" w14:textId="77777777" w:rsidR="005F4605" w:rsidRDefault="005F4605" w:rsidP="00CE45AE">
      <w:pPr>
        <w:rPr>
          <w:sz w:val="16"/>
        </w:rPr>
      </w:pPr>
    </w:p>
    <w:p w14:paraId="3DB4F904" w14:textId="77777777" w:rsidR="005F4605" w:rsidRDefault="005F4605" w:rsidP="00CE45AE">
      <w:pPr>
        <w:rPr>
          <w:sz w:val="16"/>
        </w:rPr>
      </w:pPr>
    </w:p>
    <w:p w14:paraId="4255A9CD" w14:textId="77777777" w:rsidR="005F4605" w:rsidRDefault="005F4605" w:rsidP="00CE45AE">
      <w:pPr>
        <w:rPr>
          <w:sz w:val="16"/>
        </w:rPr>
      </w:pPr>
    </w:p>
    <w:p w14:paraId="59BC9F76" w14:textId="77777777" w:rsidR="005F4605" w:rsidRPr="00E952D9" w:rsidRDefault="005F4605" w:rsidP="00CE45AE">
      <w:pPr>
        <w:rPr>
          <w:sz w:val="16"/>
        </w:rPr>
      </w:pPr>
    </w:p>
    <w:p w14:paraId="713AE38E" w14:textId="77777777" w:rsidR="00CE45AE" w:rsidRPr="005F4605" w:rsidRDefault="00CE45AE" w:rsidP="00CE45AE">
      <w:pPr>
        <w:rPr>
          <w:color w:val="EE0000"/>
          <w:sz w:val="16"/>
        </w:rPr>
      </w:pPr>
      <w:r w:rsidRPr="005F4605">
        <w:rPr>
          <w:color w:val="EE0000"/>
          <w:sz w:val="16"/>
        </w:rPr>
        <w:t xml:space="preserve">The phrase was popularized by Lenin’s work State and Revolution, but it comes from Marx and the lessons that he and Engels gleaned from the Paris Commune. In 1871 the workers of Paris, </w:t>
      </w:r>
      <w:proofErr w:type="gramStart"/>
      <w:r w:rsidRPr="005F4605">
        <w:rPr>
          <w:color w:val="EE0000"/>
          <w:sz w:val="16"/>
        </w:rPr>
        <w:t>in the midst of</w:t>
      </w:r>
      <w:proofErr w:type="gramEnd"/>
      <w:r w:rsidRPr="005F4605">
        <w:rPr>
          <w:color w:val="EE0000"/>
          <w:sz w:val="16"/>
        </w:rPr>
        <w:t xml:space="preserve">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7B38ABE7" w14:textId="77777777" w:rsidR="00CE45AE" w:rsidRPr="005F4605" w:rsidRDefault="00CE45AE" w:rsidP="00CE45AE">
      <w:pPr>
        <w:rPr>
          <w:color w:val="EE0000"/>
          <w:sz w:val="16"/>
        </w:rPr>
      </w:pPr>
      <w:r w:rsidRPr="005F4605">
        <w:rPr>
          <w:color w:val="EE0000"/>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4827BDB8" w14:textId="77777777" w:rsidR="00CE45AE" w:rsidRPr="005F4605" w:rsidRDefault="00CE45AE" w:rsidP="00CE45AE">
      <w:pPr>
        <w:rPr>
          <w:color w:val="EE0000"/>
          <w:sz w:val="16"/>
        </w:rPr>
      </w:pPr>
      <w:r w:rsidRPr="005F4605">
        <w:rPr>
          <w:color w:val="EE0000"/>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37A61EFA" w14:textId="77777777" w:rsidR="00CE45AE" w:rsidRPr="005F4605" w:rsidRDefault="00CE45AE" w:rsidP="00CE45AE">
      <w:pPr>
        <w:rPr>
          <w:color w:val="EE0000"/>
          <w:sz w:val="16"/>
        </w:rPr>
      </w:pPr>
      <w:r w:rsidRPr="005F4605">
        <w:rPr>
          <w:color w:val="EE0000"/>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7AFF1C35" w14:textId="77777777" w:rsidR="00CE45AE" w:rsidRPr="005F4605" w:rsidRDefault="00CE45AE" w:rsidP="00CE45AE">
      <w:pPr>
        <w:rPr>
          <w:color w:val="EE0000"/>
          <w:sz w:val="16"/>
        </w:rPr>
      </w:pPr>
      <w:r w:rsidRPr="005F4605">
        <w:rPr>
          <w:color w:val="EE0000"/>
          <w:sz w:val="16"/>
        </w:rPr>
        <w:t xml:space="preserve">Then, even if we </w:t>
      </w:r>
      <w:proofErr w:type="gramStart"/>
      <w:r w:rsidRPr="005F4605">
        <w:rPr>
          <w:color w:val="EE0000"/>
          <w:sz w:val="16"/>
        </w:rPr>
        <w:t>vote</w:t>
      </w:r>
      <w:proofErr w:type="gramEnd"/>
      <w:r w:rsidRPr="005F4605">
        <w:rPr>
          <w:color w:val="EE0000"/>
          <w:sz w:val="16"/>
        </w:rPr>
        <w:t xml:space="preserv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27EA10B8" w14:textId="77777777" w:rsidR="00CE45AE" w:rsidRPr="005F4605" w:rsidRDefault="00CE45AE" w:rsidP="00CE45AE">
      <w:pPr>
        <w:rPr>
          <w:color w:val="EE0000"/>
          <w:sz w:val="16"/>
        </w:rPr>
      </w:pPr>
      <w:r w:rsidRPr="005F4605">
        <w:rPr>
          <w:color w:val="EE0000"/>
          <w:sz w:val="16"/>
        </w:rPr>
        <w:t xml:space="preserve">Moreover, </w:t>
      </w:r>
      <w:proofErr w:type="gramStart"/>
      <w:r w:rsidRPr="005F4605">
        <w:rPr>
          <w:color w:val="EE0000"/>
          <w:sz w:val="16"/>
        </w:rPr>
        <w:t>the majority of</w:t>
      </w:r>
      <w:proofErr w:type="gramEnd"/>
      <w:r w:rsidRPr="005F4605">
        <w:rPr>
          <w:color w:val="EE0000"/>
          <w:sz w:val="16"/>
        </w:rPr>
        <w:t xml:space="preserve">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w:t>
      </w:r>
      <w:proofErr w:type="gramStart"/>
      <w:r w:rsidRPr="005F4605">
        <w:rPr>
          <w:color w:val="EE0000"/>
          <w:sz w:val="16"/>
        </w:rPr>
        <w:t>is</w:t>
      </w:r>
      <w:proofErr w:type="gramEnd"/>
      <w:r w:rsidRPr="005F4605">
        <w:rPr>
          <w:color w:val="EE0000"/>
          <w:sz w:val="16"/>
        </w:rPr>
        <w:t xml:space="preserve"> divorced from what any of us have to say about how different aspects of our society should look.</w:t>
      </w:r>
    </w:p>
    <w:p w14:paraId="5990393C" w14:textId="77777777" w:rsidR="00CE45AE" w:rsidRPr="005F4605" w:rsidRDefault="00CE45AE" w:rsidP="00CE45AE">
      <w:pPr>
        <w:rPr>
          <w:color w:val="EE0000"/>
          <w:sz w:val="16"/>
        </w:rPr>
      </w:pPr>
      <w:r w:rsidRPr="005F4605">
        <w:rPr>
          <w:color w:val="EE0000"/>
          <w:sz w:val="16"/>
        </w:rPr>
        <w:t xml:space="preserve">The same is true of the decisions of the numerous summits convened all around the world that make major international decisions about war, trade, economic policy, and, crucially, climate catastrophe. </w:t>
      </w:r>
      <w:proofErr w:type="gramStart"/>
      <w:r w:rsidRPr="005F4605">
        <w:rPr>
          <w:color w:val="EE0000"/>
          <w:sz w:val="16"/>
        </w:rPr>
        <w:t>All of</w:t>
      </w:r>
      <w:proofErr w:type="gramEnd"/>
      <w:r w:rsidRPr="005F4605">
        <w:rPr>
          <w:color w:val="EE0000"/>
          <w:sz w:val="16"/>
        </w:rPr>
        <w:t xml:space="preserve">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0CF09D33" w14:textId="77777777" w:rsidR="00CE45AE" w:rsidRPr="005F4605" w:rsidRDefault="00CE45AE" w:rsidP="00CE45AE">
      <w:pPr>
        <w:rPr>
          <w:color w:val="EE0000"/>
          <w:sz w:val="16"/>
        </w:rPr>
      </w:pPr>
      <w:r w:rsidRPr="005F4605">
        <w:rPr>
          <w:color w:val="EE0000"/>
          <w:sz w:val="16"/>
        </w:rPr>
        <w:t xml:space="preserve">Having democratic control over our world, our labor, and the fruits thereof </w:t>
      </w:r>
      <w:proofErr w:type="gramStart"/>
      <w:r w:rsidRPr="005F4605">
        <w:rPr>
          <w:color w:val="EE0000"/>
          <w:sz w:val="16"/>
        </w:rPr>
        <w:t>requires</w:t>
      </w:r>
      <w:proofErr w:type="gramEnd"/>
      <w:r w:rsidRPr="005F4605">
        <w:rPr>
          <w:color w:val="EE0000"/>
          <w:sz w:val="16"/>
        </w:rPr>
        <w:t xml:space="preserve">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05CB5E4F" w14:textId="77777777" w:rsidR="00CE45AE" w:rsidRPr="005F4605" w:rsidRDefault="00CE45AE" w:rsidP="00CE45AE">
      <w:pPr>
        <w:rPr>
          <w:color w:val="EE0000"/>
          <w:sz w:val="16"/>
        </w:rPr>
      </w:pPr>
      <w:r w:rsidRPr="005F4605">
        <w:rPr>
          <w:color w:val="EE0000"/>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65EDB9B0" w14:textId="77777777" w:rsidR="00CE45AE" w:rsidRPr="005F4605" w:rsidRDefault="00CE45AE" w:rsidP="00CE45AE">
      <w:pPr>
        <w:rPr>
          <w:color w:val="EE0000"/>
          <w:sz w:val="16"/>
        </w:rPr>
      </w:pPr>
      <w:r w:rsidRPr="005F4605">
        <w:rPr>
          <w:color w:val="EE0000"/>
          <w:sz w:val="16"/>
        </w:rPr>
        <w:t>The fact that capitalist “democracy” is more democratic than feudalism or dictatorship doesn’t mean that the democracy afforded can deliver liberation.</w:t>
      </w:r>
    </w:p>
    <w:p w14:paraId="6BF98F98" w14:textId="77777777" w:rsidR="00CE45AE" w:rsidRPr="005F4605" w:rsidRDefault="00CE45AE" w:rsidP="00CE45AE">
      <w:pPr>
        <w:rPr>
          <w:color w:val="EE0000"/>
          <w:sz w:val="16"/>
        </w:rPr>
      </w:pPr>
      <w:r w:rsidRPr="005F4605">
        <w:rPr>
          <w:color w:val="EE0000"/>
          <w:sz w:val="16"/>
        </w:rPr>
        <w:t>Abolition as creative destruction</w:t>
      </w:r>
    </w:p>
    <w:p w14:paraId="6006A152" w14:textId="77777777" w:rsidR="00CE45AE" w:rsidRPr="005F4605" w:rsidRDefault="00CE45AE" w:rsidP="00CE45AE">
      <w:pPr>
        <w:rPr>
          <w:color w:val="EE0000"/>
          <w:sz w:val="16"/>
        </w:rPr>
      </w:pPr>
      <w:r w:rsidRPr="005F4605">
        <w:rPr>
          <w:color w:val="EE0000"/>
          <w:sz w:val="16"/>
        </w:rPr>
        <w:t xml:space="preserve">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w:t>
      </w:r>
      <w:proofErr w:type="gramStart"/>
      <w:r w:rsidRPr="005F4605">
        <w:rPr>
          <w:color w:val="EE0000"/>
          <w:sz w:val="16"/>
        </w:rPr>
        <w:t>it</w:t>
      </w:r>
      <w:proofErr w:type="gramEnd"/>
      <w:r w:rsidRPr="005F4605">
        <w:rPr>
          <w:color w:val="EE0000"/>
          <w:sz w:val="16"/>
        </w:rPr>
        <w:t xml:space="preserve"> if possible, crush resistance if not. “Resistance,” to quote Amílcar Cabral, is “to destroy something, in order to build something new.” 31</w:t>
      </w:r>
    </w:p>
    <w:p w14:paraId="79679E3A" w14:textId="77777777" w:rsidR="00CE45AE" w:rsidRPr="005F4605" w:rsidRDefault="00CE45AE" w:rsidP="00CE45AE">
      <w:pPr>
        <w:rPr>
          <w:color w:val="EE0000"/>
          <w:sz w:val="16"/>
        </w:rPr>
      </w:pPr>
      <w:r w:rsidRPr="005F4605">
        <w:rPr>
          <w:color w:val="EE0000"/>
          <w:sz w:val="16"/>
        </w:rPr>
        <w:t xml:space="preserve">The “breaking apart” of the state is an act that is not purely destructive. “Abolition,” as Ruth Wilson Gilmore tells us, </w:t>
      </w:r>
      <w:proofErr w:type="gramStart"/>
      <w:r w:rsidRPr="005F4605">
        <w:rPr>
          <w:color w:val="EE0000"/>
          <w:sz w:val="16"/>
        </w:rPr>
        <w:t>“is</w:t>
      </w:r>
      <w:proofErr w:type="gramEnd"/>
      <w:r w:rsidRPr="005F4605">
        <w:rPr>
          <w:color w:val="EE0000"/>
          <w:sz w:val="16"/>
        </w:rPr>
        <w:t xml:space="preserve">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172E164D" w14:textId="77777777" w:rsidR="00CE45AE" w:rsidRPr="005F4605" w:rsidRDefault="00CE45AE" w:rsidP="00CE45AE">
      <w:pPr>
        <w:rPr>
          <w:color w:val="EE0000"/>
          <w:sz w:val="16"/>
        </w:rPr>
      </w:pPr>
      <w:r w:rsidRPr="005F4605">
        <w:rPr>
          <w:color w:val="EE0000"/>
          <w:sz w:val="16"/>
        </w:rPr>
        <w:t xml:space="preserve">One recent example of the creative process of breaking apart previous channels of control is that of the resistance committees in Sudan. In the midst of </w:t>
      </w:r>
      <w:proofErr w:type="spellStart"/>
      <w:r w:rsidRPr="005F4605">
        <w:rPr>
          <w:color w:val="EE0000"/>
          <w:sz w:val="16"/>
        </w:rPr>
        <w:t>a</w:t>
      </w:r>
      <w:proofErr w:type="spellEnd"/>
      <w:r w:rsidRPr="005F4605">
        <w:rPr>
          <w:color w:val="EE0000"/>
          <w:sz w:val="16"/>
        </w:rPr>
        <w:t xml:space="preserve"> immense wave of protest, general strikes, sit-ins (</w:t>
      </w:r>
      <w:proofErr w:type="spellStart"/>
      <w:r w:rsidRPr="005F4605">
        <w:rPr>
          <w:color w:val="EE0000"/>
          <w:sz w:val="16"/>
        </w:rPr>
        <w:t>qiada</w:t>
      </w:r>
      <w:proofErr w:type="spellEnd"/>
      <w:r w:rsidRPr="005F4605">
        <w:rPr>
          <w:color w:val="EE0000"/>
          <w:sz w:val="16"/>
        </w:rPr>
        <w:t>),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5E1A4BEE" w14:textId="77777777" w:rsidR="00CE45AE" w:rsidRPr="005F4605" w:rsidRDefault="00CE45AE" w:rsidP="00CE45AE">
      <w:pPr>
        <w:rPr>
          <w:color w:val="EE0000"/>
          <w:sz w:val="16"/>
        </w:rPr>
      </w:pPr>
      <w:r w:rsidRPr="005F4605">
        <w:rPr>
          <w:color w:val="EE0000"/>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31DFE000" w14:textId="77777777" w:rsidR="00CE45AE" w:rsidRPr="005F4605" w:rsidRDefault="00CE45AE" w:rsidP="00CE45AE">
      <w:pPr>
        <w:rPr>
          <w:color w:val="EE0000"/>
          <w:sz w:val="16"/>
        </w:rPr>
      </w:pPr>
      <w:r w:rsidRPr="005F4605">
        <w:rPr>
          <w:color w:val="EE0000"/>
          <w:sz w:val="16"/>
        </w:rPr>
        <w:t xml:space="preserve">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w:t>
      </w:r>
      <w:proofErr w:type="spellStart"/>
      <w:r w:rsidRPr="005F4605">
        <w:rPr>
          <w:color w:val="EE0000"/>
          <w:sz w:val="16"/>
        </w:rPr>
        <w:t>Alneel</w:t>
      </w:r>
      <w:proofErr w:type="spellEnd"/>
      <w:r w:rsidRPr="005F4605">
        <w:rPr>
          <w:color w:val="EE0000"/>
          <w:sz w:val="16"/>
        </w:rPr>
        <w:t xml:space="preserve"> calls a “roadmap of a government built-from-below.”35In July 2022, the head of the military announced that the military would turn over executive functions to the civilian forces and resistance committees. While Sudan’s revolutionaries are rightfully skeptical of this </w:t>
      </w:r>
      <w:proofErr w:type="gramStart"/>
      <w:r w:rsidRPr="005F4605">
        <w:rPr>
          <w:color w:val="EE0000"/>
          <w:sz w:val="16"/>
        </w:rPr>
        <w:t>actually happening</w:t>
      </w:r>
      <w:proofErr w:type="gramEnd"/>
      <w:r w:rsidRPr="005F4605">
        <w:rPr>
          <w:color w:val="EE0000"/>
          <w:sz w:val="16"/>
        </w:rPr>
        <w:t xml:space="preserve"> and have opposed the subsequent “deals” made by the military, the general trajectory of the processes in which ordinary people “directly interfere” in historical events through experiments of self-government are reflected in the still ongoing events in Sudan.36</w:t>
      </w:r>
    </w:p>
    <w:p w14:paraId="74A1211C" w14:textId="77777777" w:rsidR="00CE45AE" w:rsidRPr="005F4605" w:rsidRDefault="00CE45AE" w:rsidP="00CE45AE">
      <w:pPr>
        <w:rPr>
          <w:color w:val="EE0000"/>
          <w:sz w:val="16"/>
        </w:rPr>
      </w:pPr>
      <w:r w:rsidRPr="005F4605">
        <w:rPr>
          <w:rStyle w:val="StyleUnderline"/>
          <w:color w:val="EE0000"/>
        </w:rPr>
        <w:t>Direct control from below looks very different from a repurposing of the current state</w:t>
      </w:r>
      <w:r w:rsidRPr="005F4605">
        <w:rPr>
          <w:color w:val="EE0000"/>
          <w:sz w:val="16"/>
        </w:rPr>
        <w:t xml:space="preserve">. The </w:t>
      </w:r>
      <w:r w:rsidRPr="005F4605">
        <w:rPr>
          <w:rStyle w:val="StyleUnderline"/>
          <w:color w:val="EE0000"/>
        </w:rPr>
        <w:t>capitalist state is premised on divorcing power and politics from the masses</w:t>
      </w:r>
      <w:r w:rsidRPr="005F4605">
        <w:rPr>
          <w:color w:val="EE0000"/>
          <w:sz w:val="16"/>
        </w:rPr>
        <w:t xml:space="preserve">. To win socialism we </w:t>
      </w:r>
      <w:r w:rsidRPr="005F4605">
        <w:rPr>
          <w:rStyle w:val="StyleUnderline"/>
          <w:color w:val="EE0000"/>
        </w:rPr>
        <w:t>need to bring all power to</w:t>
      </w:r>
      <w:r w:rsidRPr="005F4605">
        <w:rPr>
          <w:color w:val="EE0000"/>
          <w:sz w:val="16"/>
        </w:rPr>
        <w:t xml:space="preserve"> (and thus from) </w:t>
      </w:r>
      <w:r w:rsidRPr="005F4605">
        <w:rPr>
          <w:rStyle w:val="StyleUnderline"/>
          <w:color w:val="EE0000"/>
        </w:rPr>
        <w:t>the masses</w:t>
      </w:r>
      <w:r w:rsidRPr="005F4605">
        <w:rPr>
          <w:color w:val="EE0000"/>
          <w:sz w:val="16"/>
        </w:rPr>
        <w:t xml:space="preserve">. We don’t need the “right people” in the Department of Education dictating school </w:t>
      </w:r>
      <w:proofErr w:type="gramStart"/>
      <w:r w:rsidRPr="005F4605">
        <w:rPr>
          <w:color w:val="EE0000"/>
          <w:sz w:val="16"/>
        </w:rPr>
        <w:t>policy,</w:t>
      </w:r>
      <w:proofErr w:type="gramEnd"/>
      <w:r w:rsidRPr="005F4605">
        <w:rPr>
          <w:color w:val="EE0000"/>
          <w:sz w:val="16"/>
        </w:rPr>
        <w:t xml:space="preserve"> we </w:t>
      </w:r>
      <w:r w:rsidRPr="005F4605">
        <w:rPr>
          <w:rStyle w:val="StyleUnderline"/>
          <w:color w:val="EE0000"/>
        </w:rPr>
        <w:t>need teachers in democratic control of their schools</w:t>
      </w:r>
      <w:r w:rsidRPr="005F4605">
        <w:rPr>
          <w:color w:val="EE0000"/>
          <w:sz w:val="16"/>
        </w:rPr>
        <w:t xml:space="preserve">. We don’t need “union-friendly” bureaucrats in control of the Department of </w:t>
      </w:r>
      <w:proofErr w:type="gramStart"/>
      <w:r w:rsidRPr="005F4605">
        <w:rPr>
          <w:color w:val="EE0000"/>
          <w:sz w:val="16"/>
        </w:rPr>
        <w:t>Labor,</w:t>
      </w:r>
      <w:proofErr w:type="gramEnd"/>
      <w:r w:rsidRPr="005F4605">
        <w:rPr>
          <w:color w:val="EE0000"/>
          <w:sz w:val="16"/>
        </w:rPr>
        <w:t xml:space="preserve"> we </w:t>
      </w:r>
      <w:r w:rsidRPr="005F4605">
        <w:rPr>
          <w:rStyle w:val="StyleUnderline"/>
          <w:color w:val="EE0000"/>
        </w:rPr>
        <w:t>need worker control of production</w:t>
      </w:r>
      <w:r w:rsidRPr="005F4605">
        <w:rPr>
          <w:color w:val="EE0000"/>
          <w:sz w:val="16"/>
        </w:rPr>
        <w:t xml:space="preserve">. We don’t need community control of the police, we </w:t>
      </w:r>
      <w:r w:rsidRPr="005F4605">
        <w:rPr>
          <w:rStyle w:val="StyleUnderline"/>
          <w:color w:val="EE0000"/>
        </w:rPr>
        <w:t>need police abolished, jails leveled, and borders opened</w:t>
      </w:r>
      <w:r w:rsidRPr="005F4605">
        <w:rPr>
          <w:color w:val="EE0000"/>
          <w:sz w:val="16"/>
        </w:rPr>
        <w:t xml:space="preserve">. This may seem like a chaotic process, but it is </w:t>
      </w:r>
      <w:proofErr w:type="gramStart"/>
      <w:r w:rsidRPr="005F4605">
        <w:rPr>
          <w:color w:val="EE0000"/>
          <w:sz w:val="16"/>
        </w:rPr>
        <w:t>actually one</w:t>
      </w:r>
      <w:proofErr w:type="gramEnd"/>
      <w:r w:rsidRPr="005F4605">
        <w:rPr>
          <w:color w:val="EE0000"/>
          <w:sz w:val="16"/>
        </w:rPr>
        <w:t xml:space="preserve"> that requires a great deal of organization, collective confidence, and combativity of our class, and that is precisely why the action of breaking apart is tremendously creative.</w:t>
      </w:r>
    </w:p>
    <w:p w14:paraId="64802974" w14:textId="77777777" w:rsidR="00CE45AE" w:rsidRPr="005F4605" w:rsidRDefault="00CE45AE" w:rsidP="00CE45AE">
      <w:pPr>
        <w:rPr>
          <w:color w:val="EE0000"/>
          <w:sz w:val="16"/>
        </w:rPr>
      </w:pPr>
      <w:r w:rsidRPr="005F4605">
        <w:rPr>
          <w:color w:val="EE0000"/>
          <w:sz w:val="16"/>
        </w:rPr>
        <w:t xml:space="preserve">To be clear, </w:t>
      </w:r>
      <w:r w:rsidRPr="005F4605">
        <w:rPr>
          <w:rStyle w:val="StyleUnderline"/>
          <w:color w:val="EE0000"/>
        </w:rPr>
        <w:t>no one is saying smash the public schools, or abolish the post office, tear up the roads and social security</w:t>
      </w:r>
      <w:r w:rsidRPr="005F4605">
        <w:rPr>
          <w:color w:val="EE0000"/>
          <w:sz w:val="16"/>
        </w:rPr>
        <w:t xml:space="preserve">. But </w:t>
      </w:r>
      <w:r w:rsidRPr="005F4605">
        <w:rPr>
          <w:rStyle w:val="StyleUnderline"/>
          <w:color w:val="EE0000"/>
        </w:rPr>
        <w:t xml:space="preserve">we are saying </w:t>
      </w:r>
      <w:proofErr w:type="gramStart"/>
      <w:r w:rsidRPr="005F4605">
        <w:rPr>
          <w:rStyle w:val="StyleUnderline"/>
          <w:color w:val="EE0000"/>
        </w:rPr>
        <w:t>these</w:t>
      </w:r>
      <w:proofErr w:type="gramEnd"/>
      <w:r w:rsidRPr="005F4605">
        <w:rPr>
          <w:rStyle w:val="StyleUnderline"/>
          <w:color w:val="EE0000"/>
        </w:rPr>
        <w:t xml:space="preserve"> and the rest of society can be freed up from the constraints of the old state; they can receive a greater breath of life by being directly and democratically managed by workers themselves</w:t>
      </w:r>
      <w:r w:rsidRPr="005F4605">
        <w:rPr>
          <w:color w:val="EE0000"/>
          <w:sz w:val="16"/>
        </w:rPr>
        <w:t>.</w:t>
      </w:r>
    </w:p>
    <w:p w14:paraId="23C331C4" w14:textId="77777777" w:rsidR="00CE45AE" w:rsidRPr="005F4605" w:rsidRDefault="00CE45AE" w:rsidP="00CE45AE">
      <w:pPr>
        <w:rPr>
          <w:color w:val="EE0000"/>
          <w:sz w:val="16"/>
        </w:rPr>
      </w:pPr>
      <w:r w:rsidRPr="005F4605">
        <w:rPr>
          <w:color w:val="EE0000"/>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1258F1E4" w14:textId="77777777" w:rsidR="00CE45AE" w:rsidRPr="005F4605" w:rsidRDefault="00CE45AE" w:rsidP="00CE45AE">
      <w:pPr>
        <w:rPr>
          <w:color w:val="EE0000"/>
          <w:sz w:val="16"/>
        </w:rPr>
      </w:pPr>
      <w:r w:rsidRPr="005F4605">
        <w:rPr>
          <w:color w:val="EE0000"/>
          <w:sz w:val="16"/>
        </w:rPr>
        <w:t xml:space="preserve">We know that ordinary people </w:t>
      </w:r>
      <w:proofErr w:type="gramStart"/>
      <w:r w:rsidRPr="005F4605">
        <w:rPr>
          <w:color w:val="EE0000"/>
          <w:sz w:val="16"/>
        </w:rPr>
        <w:t>are capable of organizing</w:t>
      </w:r>
      <w:proofErr w:type="gramEnd"/>
      <w:r w:rsidRPr="005F4605">
        <w:rPr>
          <w:color w:val="EE0000"/>
          <w:sz w:val="16"/>
        </w:rPr>
        <w:t xml:space="preserve">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5F4605">
        <w:rPr>
          <w:rStyle w:val="StyleUnderline"/>
          <w:color w:val="EE0000"/>
        </w:rPr>
        <w:t>political education provided by collective action</w:t>
      </w:r>
      <w:r w:rsidRPr="005F4605">
        <w:rPr>
          <w:color w:val="EE0000"/>
          <w:sz w:val="16"/>
        </w:rPr>
        <w:t>—politically, theoretically, and ideologically—</w:t>
      </w:r>
      <w:r w:rsidRPr="005F4605">
        <w:rPr>
          <w:rStyle w:val="StyleUnderline"/>
          <w:color w:val="EE0000"/>
        </w:rPr>
        <w:t>is crucial</w:t>
      </w:r>
      <w:r w:rsidRPr="005F4605">
        <w:rPr>
          <w:color w:val="EE0000"/>
          <w:sz w:val="16"/>
        </w:rPr>
        <w:t>. For masses of ordinary people, wrote Lenin, “only struggle discloses to it the magnitude of its own power, widens its horizon, enhances its abilities, clarifies its mind, forges its will.”38Struggle is the preparation for self-rule.</w:t>
      </w:r>
    </w:p>
    <w:p w14:paraId="79446874" w14:textId="77777777" w:rsidR="00CE45AE" w:rsidRPr="005F4605" w:rsidRDefault="00CE45AE" w:rsidP="00CE45AE">
      <w:pPr>
        <w:rPr>
          <w:rStyle w:val="StyleUnderline"/>
          <w:color w:val="EE0000"/>
        </w:rPr>
      </w:pPr>
      <w:r w:rsidRPr="005F4605">
        <w:rPr>
          <w:color w:val="EE0000"/>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5F4605">
        <w:rPr>
          <w:rStyle w:val="StyleUnderline"/>
          <w:color w:val="EE0000"/>
        </w:rPr>
        <w:t>capitalist state will be a key hurdle, and its abolition is the precondition for enacting a socialist transition from below.</w:t>
      </w:r>
    </w:p>
    <w:p w14:paraId="506825EC" w14:textId="77777777" w:rsidR="00CE45AE" w:rsidRPr="005F4605" w:rsidRDefault="00CE45AE" w:rsidP="00CE45AE">
      <w:pPr>
        <w:rPr>
          <w:color w:val="EE0000"/>
          <w:sz w:val="16"/>
        </w:rPr>
      </w:pPr>
      <w:r w:rsidRPr="005F4605">
        <w:rPr>
          <w:color w:val="EE0000"/>
          <w:sz w:val="16"/>
        </w:rPr>
        <w:t>Against utopian incrementalism</w:t>
      </w:r>
    </w:p>
    <w:p w14:paraId="4683AB45" w14:textId="77777777" w:rsidR="00CE45AE" w:rsidRPr="005F4605" w:rsidRDefault="00CE45AE" w:rsidP="00CE45AE">
      <w:pPr>
        <w:rPr>
          <w:color w:val="EE0000"/>
          <w:sz w:val="16"/>
        </w:rPr>
      </w:pPr>
      <w:r w:rsidRPr="005F4605">
        <w:rPr>
          <w:color w:val="EE0000"/>
          <w:sz w:val="16"/>
        </w:rPr>
        <w:t xml:space="preserve">There is a recently revived tendency of thought in the socialist movement, which I will call utopian </w:t>
      </w:r>
      <w:r w:rsidRPr="005F4605">
        <w:rPr>
          <w:rStyle w:val="StyleUnderline"/>
          <w:color w:val="EE0000"/>
        </w:rPr>
        <w:t>incrementalism</w:t>
      </w:r>
      <w:r w:rsidRPr="005F4605">
        <w:rPr>
          <w:color w:val="EE0000"/>
          <w:sz w:val="16"/>
        </w:rPr>
        <w:t xml:space="preserve">, that </w:t>
      </w:r>
      <w:r w:rsidRPr="005F4605">
        <w:rPr>
          <w:rStyle w:val="StyleUnderline"/>
          <w:color w:val="EE0000"/>
        </w:rPr>
        <w:t>argues against the possibility and desirability of confronting the state</w:t>
      </w:r>
      <w:r w:rsidRPr="005F4605">
        <w:rPr>
          <w:color w:val="EE0000"/>
          <w:sz w:val="16"/>
        </w:rPr>
        <w:t xml:space="preserve">. The premise of this position is that socialism is constructed by doing the following: First, we </w:t>
      </w:r>
      <w:r w:rsidRPr="005F4605">
        <w:rPr>
          <w:rStyle w:val="StyleUnderline"/>
          <w:color w:val="EE0000"/>
        </w:rPr>
        <w:t>build movements for reforms</w:t>
      </w:r>
      <w:r w:rsidRPr="005F4605">
        <w:rPr>
          <w:color w:val="EE0000"/>
          <w:sz w:val="16"/>
        </w:rPr>
        <w:t xml:space="preserve"> with far-reaching appeal in the hope that we are building broad support for socialism. </w:t>
      </w:r>
      <w:proofErr w:type="gramStart"/>
      <w:r w:rsidRPr="005F4605">
        <w:rPr>
          <w:color w:val="EE0000"/>
          <w:sz w:val="16"/>
        </w:rPr>
        <w:t>Usually</w:t>
      </w:r>
      <w:proofErr w:type="gramEnd"/>
      <w:r w:rsidRPr="005F4605">
        <w:rPr>
          <w:color w:val="EE0000"/>
          <w:sz w:val="16"/>
        </w:rPr>
        <w:t xml:space="preserve"> these reforms are designed </w:t>
      </w:r>
      <w:r w:rsidRPr="005F4605">
        <w:rPr>
          <w:rStyle w:val="StyleUnderline"/>
          <w:color w:val="EE0000"/>
        </w:rPr>
        <w:t>around some kind of legislation</w:t>
      </w:r>
      <w:r w:rsidRPr="005F4605">
        <w:rPr>
          <w:color w:val="EE0000"/>
          <w:sz w:val="16"/>
        </w:rPr>
        <w:t xml:space="preserve">, often written by an NGO or lobbyist organization, to try to get it passed through Congress. But </w:t>
      </w:r>
      <w:proofErr w:type="gramStart"/>
      <w:r w:rsidRPr="005F4605">
        <w:rPr>
          <w:color w:val="EE0000"/>
          <w:sz w:val="16"/>
        </w:rPr>
        <w:t>in order to</w:t>
      </w:r>
      <w:proofErr w:type="gramEnd"/>
      <w:r w:rsidRPr="005F4605">
        <w:rPr>
          <w:color w:val="EE0000"/>
          <w:sz w:val="16"/>
        </w:rPr>
        <w:t xml:space="preserve">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5F4605">
        <w:rPr>
          <w:rStyle w:val="StyleUnderline"/>
          <w:color w:val="EE0000"/>
        </w:rPr>
        <w:t xml:space="preserve">democratic self-organization and mass militancy </w:t>
      </w:r>
      <w:proofErr w:type="gramStart"/>
      <w:r w:rsidRPr="005F4605">
        <w:rPr>
          <w:rStyle w:val="StyleUnderline"/>
          <w:color w:val="EE0000"/>
        </w:rPr>
        <w:t>have to</w:t>
      </w:r>
      <w:proofErr w:type="gramEnd"/>
      <w:r w:rsidRPr="005F4605">
        <w:rPr>
          <w:rStyle w:val="StyleUnderline"/>
          <w:color w:val="EE0000"/>
        </w:rPr>
        <w:t xml:space="preserve"> be contained in favor of </w:t>
      </w:r>
      <w:r w:rsidRPr="005F4605">
        <w:rPr>
          <w:color w:val="EE0000"/>
          <w:sz w:val="16"/>
        </w:rPr>
        <w:t>such</w:t>
      </w:r>
      <w:r w:rsidRPr="005F4605">
        <w:rPr>
          <w:rStyle w:val="StyleUnderline"/>
          <w:color w:val="EE0000"/>
        </w:rPr>
        <w:t xml:space="preserve"> pressure movements</w:t>
      </w:r>
      <w:r w:rsidRPr="005F4605">
        <w:rPr>
          <w:color w:val="EE0000"/>
          <w:sz w:val="16"/>
        </w:rPr>
        <w:t xml:space="preserve">. They </w:t>
      </w:r>
      <w:r w:rsidRPr="005F4605">
        <w:rPr>
          <w:rStyle w:val="StyleUnderline"/>
          <w:color w:val="EE0000"/>
        </w:rPr>
        <w:t xml:space="preserve">become bureaucratized and always stay within the limits of legality for fear of alienating their allied </w:t>
      </w:r>
      <w:r w:rsidRPr="005F4605">
        <w:rPr>
          <w:color w:val="EE0000"/>
          <w:sz w:val="16"/>
        </w:rPr>
        <w:t>elected</w:t>
      </w:r>
      <w:r w:rsidRPr="005F4605">
        <w:rPr>
          <w:rStyle w:val="StyleUnderline"/>
          <w:color w:val="EE0000"/>
        </w:rPr>
        <w:t xml:space="preserve"> officials</w:t>
      </w:r>
      <w:r w:rsidRPr="005F4605">
        <w:rPr>
          <w:color w:val="EE0000"/>
          <w:sz w:val="16"/>
        </w:rPr>
        <w:t xml:space="preserve">. Accordingly, </w:t>
      </w:r>
      <w:r w:rsidRPr="005F4605">
        <w:rPr>
          <w:rStyle w:val="StyleUnderline"/>
          <w:color w:val="EE0000"/>
        </w:rPr>
        <w:t>shortcuts like running candidates in capitalist political parties are often utilized</w:t>
      </w:r>
      <w:r w:rsidRPr="005F4605">
        <w:rPr>
          <w:color w:val="EE0000"/>
          <w:sz w:val="16"/>
        </w:rPr>
        <w:t xml:space="preserve">. The point of a mass movement, in this conception, is reduced to a pressure campaign to get socialist politicians elected, which advocates of this position see as an </w:t>
      </w:r>
      <w:proofErr w:type="gramStart"/>
      <w:r w:rsidRPr="005F4605">
        <w:rPr>
          <w:color w:val="EE0000"/>
          <w:sz w:val="16"/>
        </w:rPr>
        <w:t>end in itself, a</w:t>
      </w:r>
      <w:proofErr w:type="gramEnd"/>
      <w:r w:rsidRPr="005F4605">
        <w:rPr>
          <w:color w:val="EE0000"/>
          <w:sz w:val="16"/>
        </w:rPr>
        <w:t xml:space="preserve"> “win” of the movement that comes to replace the material changes that were initially the goal.</w:t>
      </w:r>
    </w:p>
    <w:p w14:paraId="444E5C6B" w14:textId="77777777" w:rsidR="00CE45AE" w:rsidRPr="005F4605" w:rsidRDefault="00CE45AE" w:rsidP="00CE45AE">
      <w:pPr>
        <w:rPr>
          <w:color w:val="EE0000"/>
          <w:sz w:val="16"/>
        </w:rPr>
      </w:pPr>
      <w:r w:rsidRPr="005F4605">
        <w:rPr>
          <w:color w:val="EE0000"/>
          <w:sz w:val="16"/>
        </w:rPr>
        <w:t xml:space="preserve">The goal here is to incrementally accumulate electoral victories </w:t>
      </w:r>
      <w:proofErr w:type="gramStart"/>
      <w:r w:rsidRPr="005F4605">
        <w:rPr>
          <w:color w:val="EE0000"/>
          <w:sz w:val="16"/>
        </w:rPr>
        <w:t>in order to</w:t>
      </w:r>
      <w:proofErr w:type="gramEnd"/>
      <w:r w:rsidRPr="005F4605">
        <w:rPr>
          <w:color w:val="EE0000"/>
          <w:sz w:val="16"/>
        </w:rPr>
        <w:t xml:space="preserve"> win a majority in Congress (maybe the presidency, too, but this is unclear).39Then the socialist movement perhaps can try to make moves to nationalize key industries. The </w:t>
      </w:r>
      <w:r w:rsidRPr="005F4605">
        <w:rPr>
          <w:rStyle w:val="StyleUnderline"/>
          <w:color w:val="EE0000"/>
        </w:rPr>
        <w:t>worst of these positions believes</w:t>
      </w:r>
      <w:r w:rsidRPr="005F4605">
        <w:rPr>
          <w:color w:val="EE0000"/>
          <w:sz w:val="16"/>
        </w:rPr>
        <w:t xml:space="preserve"> a </w:t>
      </w:r>
      <w:r w:rsidRPr="005F4605">
        <w:rPr>
          <w:rStyle w:val="StyleUnderline"/>
          <w:color w:val="EE0000"/>
        </w:rPr>
        <w:t>fantasy</w:t>
      </w:r>
      <w:r w:rsidRPr="005F4605">
        <w:rPr>
          <w:color w:val="EE0000"/>
          <w:sz w:val="16"/>
        </w:rPr>
        <w:t xml:space="preserve"> story </w:t>
      </w:r>
      <w:r w:rsidRPr="005F4605">
        <w:rPr>
          <w:rStyle w:val="StyleUnderline"/>
          <w:color w:val="EE0000"/>
        </w:rPr>
        <w:t>that socialist laws can be passed that change the institutional structure of capitalism</w:t>
      </w:r>
      <w:r w:rsidRPr="005F4605">
        <w:rPr>
          <w:color w:val="EE0000"/>
          <w:sz w:val="16"/>
        </w:rPr>
        <w:t xml:space="preserve">, and that out of respect for the legality of the state, the army and the police would remain loyal to the socialist-run state. The capitalists are outfoxed by our clever strategy and, </w:t>
      </w:r>
      <w:proofErr w:type="spellStart"/>
      <w:r w:rsidRPr="005F4605">
        <w:rPr>
          <w:color w:val="EE0000"/>
          <w:sz w:val="16"/>
        </w:rPr>
        <w:t>voilá</w:t>
      </w:r>
      <w:proofErr w:type="spellEnd"/>
      <w:r w:rsidRPr="005F4605">
        <w:rPr>
          <w:color w:val="EE0000"/>
          <w:sz w:val="16"/>
        </w:rPr>
        <w:t xml:space="preserve">, we have something they call socialism. </w:t>
      </w:r>
      <w:proofErr w:type="gramStart"/>
      <w:r w:rsidRPr="005F4605">
        <w:rPr>
          <w:color w:val="EE0000"/>
          <w:sz w:val="16"/>
        </w:rPr>
        <w:t>Usually</w:t>
      </w:r>
      <w:proofErr w:type="gramEnd"/>
      <w:r w:rsidRPr="005F4605">
        <w:rPr>
          <w:color w:val="EE0000"/>
          <w:sz w:val="16"/>
        </w:rPr>
        <w:t xml:space="preserve"> they are content with just some nationalization and a modicum of central planning.40This is a pure reformism, in that it believes that the capitalist mode of production can be fixed from within.</w:t>
      </w:r>
    </w:p>
    <w:p w14:paraId="0D3C535C" w14:textId="77777777" w:rsidR="00CE45AE" w:rsidRPr="005F4605" w:rsidRDefault="00CE45AE" w:rsidP="00CE45AE">
      <w:pPr>
        <w:rPr>
          <w:color w:val="EE0000"/>
          <w:sz w:val="16"/>
        </w:rPr>
      </w:pPr>
      <w:r w:rsidRPr="005F4605">
        <w:rPr>
          <w:color w:val="EE0000"/>
          <w:sz w:val="16"/>
        </w:rPr>
        <w:t xml:space="preserve">The more savvy of these positions </w:t>
      </w:r>
      <w:proofErr w:type="gramStart"/>
      <w:r w:rsidRPr="005F4605">
        <w:rPr>
          <w:color w:val="EE0000"/>
          <w:sz w:val="16"/>
        </w:rPr>
        <w:t>are</w:t>
      </w:r>
      <w:proofErr w:type="gramEnd"/>
      <w:r w:rsidRPr="005F4605">
        <w:rPr>
          <w:color w:val="EE0000"/>
          <w:sz w:val="16"/>
        </w:rPr>
        <w:t xml:space="preserve"> those articulated by someone like the early twentieth-century German socialist Karl Kautsky and repeated by some of those who, </w:t>
      </w:r>
      <w:proofErr w:type="gramStart"/>
      <w:r w:rsidRPr="005F4605">
        <w:rPr>
          <w:color w:val="EE0000"/>
          <w:sz w:val="16"/>
        </w:rPr>
        <w:t>fairly dogmatically</w:t>
      </w:r>
      <w:proofErr w:type="gramEnd"/>
      <w:r w:rsidRPr="005F4605">
        <w:rPr>
          <w:color w:val="EE0000"/>
          <w:sz w:val="16"/>
        </w:rPr>
        <w:t>,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5E56A5C5" w14:textId="77777777" w:rsidR="00CE45AE" w:rsidRPr="005F4605" w:rsidRDefault="00CE45AE" w:rsidP="00CE45AE">
      <w:pPr>
        <w:rPr>
          <w:color w:val="EE0000"/>
          <w:sz w:val="16"/>
        </w:rPr>
      </w:pPr>
      <w:r w:rsidRPr="005F4605">
        <w:rPr>
          <w:color w:val="EE0000"/>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3D225CFE" w14:textId="77777777" w:rsidR="00CE45AE" w:rsidRPr="005F4605" w:rsidRDefault="00CE45AE" w:rsidP="00CE45AE">
      <w:pPr>
        <w:rPr>
          <w:color w:val="EE0000"/>
          <w:sz w:val="16"/>
        </w:rPr>
      </w:pPr>
      <w:r w:rsidRPr="005F4605">
        <w:rPr>
          <w:color w:val="EE0000"/>
          <w:sz w:val="16"/>
        </w:rPr>
        <w:t xml:space="preserve">There are two main critiques of this </w:t>
      </w:r>
      <w:proofErr w:type="gramStart"/>
      <w:r w:rsidRPr="005F4605">
        <w:rPr>
          <w:color w:val="EE0000"/>
          <w:sz w:val="16"/>
        </w:rPr>
        <w:t>more savvy</w:t>
      </w:r>
      <w:proofErr w:type="gramEnd"/>
      <w:r w:rsidRPr="005F4605">
        <w:rPr>
          <w:color w:val="EE0000"/>
          <w:sz w:val="16"/>
        </w:rPr>
        <w:t xml:space="preserve"> approach to the parliamentary road to power. The first is about its gradualism, and the second is on the question of revolution. As I described before, the functioning of the state relies on taxes and investment, which means that the question of crisis also </w:t>
      </w:r>
      <w:proofErr w:type="gramStart"/>
      <w:r w:rsidRPr="005F4605">
        <w:rPr>
          <w:color w:val="EE0000"/>
          <w:sz w:val="16"/>
        </w:rPr>
        <w:t>figures</w:t>
      </w:r>
      <w:proofErr w:type="gramEnd"/>
      <w:r w:rsidRPr="005F4605">
        <w:rPr>
          <w:color w:val="EE0000"/>
          <w:sz w:val="16"/>
        </w:rPr>
        <w:t xml:space="preserve">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w:t>
      </w:r>
      <w:proofErr w:type="gramStart"/>
      <w:r w:rsidRPr="005F4605">
        <w:rPr>
          <w:color w:val="EE0000"/>
          <w:sz w:val="16"/>
        </w:rPr>
        <w:t>in order to</w:t>
      </w:r>
      <w:proofErr w:type="gramEnd"/>
      <w:r w:rsidRPr="005F4605">
        <w:rPr>
          <w:color w:val="EE0000"/>
          <w:sz w:val="16"/>
        </w:rPr>
        <w:t xml:space="preserve">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6A5661B9" w14:textId="77777777" w:rsidR="00CE45AE" w:rsidRPr="005F4605" w:rsidRDefault="00CE45AE" w:rsidP="00CE45AE">
      <w:pPr>
        <w:rPr>
          <w:color w:val="EE0000"/>
          <w:sz w:val="16"/>
        </w:rPr>
      </w:pPr>
      <w:r w:rsidRPr="005F4605">
        <w:rPr>
          <w:rStyle w:val="StyleUnderline"/>
          <w:color w:val="EE0000"/>
        </w:rPr>
        <w:t>Chile in 1973</w:t>
      </w:r>
      <w:r w:rsidRPr="005F4605">
        <w:rPr>
          <w:color w:val="EE0000"/>
          <w:sz w:val="16"/>
        </w:rPr>
        <w:t xml:space="preserve">: Socialist Salvador </w:t>
      </w:r>
      <w:r w:rsidRPr="005F4605">
        <w:rPr>
          <w:rStyle w:val="StyleUnderline"/>
          <w:color w:val="EE0000"/>
        </w:rPr>
        <w:t>Allende</w:t>
      </w:r>
      <w:r w:rsidRPr="005F4605">
        <w:rPr>
          <w:color w:val="EE0000"/>
          <w:sz w:val="16"/>
        </w:rPr>
        <w:t xml:space="preserve"> won election to the presidency and laid out the Chilean Road to Socialism, a program of reforms, nationalizing the copper mines, increasing wages, and decreasing unemployment. But he </w:t>
      </w:r>
      <w:r w:rsidRPr="005F4605">
        <w:rPr>
          <w:rStyle w:val="StyleUnderline"/>
          <w:color w:val="EE0000"/>
        </w:rPr>
        <w:t>pledged to keep the state intact and brought</w:t>
      </w:r>
      <w:r w:rsidRPr="005F4605">
        <w:rPr>
          <w:color w:val="EE0000"/>
          <w:sz w:val="16"/>
        </w:rPr>
        <w:t xml:space="preserve"> the military, including a general named Augusto </w:t>
      </w:r>
      <w:proofErr w:type="gramStart"/>
      <w:r w:rsidRPr="005F4605">
        <w:rPr>
          <w:rStyle w:val="StyleUnderline"/>
          <w:color w:val="EE0000"/>
        </w:rPr>
        <w:t>Pinochet</w:t>
      </w:r>
      <w:proofErr w:type="gramEnd"/>
      <w:r w:rsidRPr="005F4605">
        <w:rPr>
          <w:rStyle w:val="StyleUnderline"/>
          <w:color w:val="EE0000"/>
        </w:rPr>
        <w:t xml:space="preserve"> into his government</w:t>
      </w:r>
      <w:r w:rsidRPr="005F4605">
        <w:rPr>
          <w:color w:val="EE0000"/>
          <w:sz w:val="16"/>
        </w:rPr>
        <w:t xml:space="preserve">. Attempted </w:t>
      </w:r>
      <w:r w:rsidRPr="005F4605">
        <w:rPr>
          <w:rStyle w:val="StyleUnderline"/>
          <w:color w:val="EE0000"/>
        </w:rPr>
        <w:t>nationalizations were met with strong resistance from capital</w:t>
      </w:r>
      <w:r w:rsidRPr="005F4605">
        <w:rPr>
          <w:color w:val="EE0000"/>
          <w:sz w:val="16"/>
        </w:rPr>
        <w:t xml:space="preserve">. </w:t>
      </w:r>
      <w:proofErr w:type="gramStart"/>
      <w:r w:rsidRPr="005F4605">
        <w:rPr>
          <w:color w:val="EE0000"/>
          <w:sz w:val="16"/>
        </w:rPr>
        <w:t>Despite the fact that</w:t>
      </w:r>
      <w:proofErr w:type="gramEnd"/>
      <w:r w:rsidRPr="005F4605">
        <w:rPr>
          <w:color w:val="EE0000"/>
          <w:sz w:val="16"/>
        </w:rPr>
        <w:t xml:space="preserve"> the working class was militant and organized, a U.S.-backed coup by </w:t>
      </w:r>
      <w:r w:rsidRPr="005F4605">
        <w:rPr>
          <w:rStyle w:val="StyleUnderline"/>
          <w:color w:val="EE0000"/>
        </w:rPr>
        <w:t>Pinochet smashed the government</w:t>
      </w:r>
      <w:r w:rsidRPr="005F4605">
        <w:rPr>
          <w:color w:val="EE0000"/>
          <w:sz w:val="16"/>
        </w:rPr>
        <w:t xml:space="preserve"> and resulted in mass executions of leftists, including Allende.</w:t>
      </w:r>
    </w:p>
    <w:p w14:paraId="0EEFF42A" w14:textId="77777777" w:rsidR="00CE45AE" w:rsidRPr="005F4605" w:rsidRDefault="00CE45AE" w:rsidP="00CE45AE">
      <w:pPr>
        <w:rPr>
          <w:color w:val="EE0000"/>
          <w:sz w:val="16"/>
        </w:rPr>
      </w:pPr>
      <w:r w:rsidRPr="005F4605">
        <w:rPr>
          <w:rStyle w:val="StyleUnderline"/>
          <w:color w:val="EE0000"/>
        </w:rPr>
        <w:t>France in 1981</w:t>
      </w:r>
      <w:r w:rsidRPr="005F4605">
        <w:rPr>
          <w:color w:val="EE0000"/>
          <w:sz w:val="16"/>
        </w:rPr>
        <w:t xml:space="preserve">: François </w:t>
      </w:r>
      <w:proofErr w:type="spellStart"/>
      <w:r w:rsidRPr="005F4605">
        <w:rPr>
          <w:color w:val="EE0000"/>
          <w:sz w:val="16"/>
        </w:rPr>
        <w:t>Mitterand</w:t>
      </w:r>
      <w:proofErr w:type="spellEnd"/>
      <w:r w:rsidRPr="005F4605">
        <w:rPr>
          <w:color w:val="EE0000"/>
          <w:sz w:val="16"/>
        </w:rPr>
        <w:t xml:space="preserve"> once said: “Reform or revolution? I want to say . . . yes, revolution. And I would immediately point out … the daily struggle for structural reforms can be revolutionary in nature.” </w:t>
      </w:r>
      <w:proofErr w:type="spellStart"/>
      <w:r w:rsidRPr="005F4605">
        <w:rPr>
          <w:color w:val="EE0000"/>
          <w:sz w:val="16"/>
        </w:rPr>
        <w:t>Mitterand</w:t>
      </w:r>
      <w:proofErr w:type="spellEnd"/>
      <w:r w:rsidRPr="005F4605">
        <w:rPr>
          <w:color w:val="EE0000"/>
          <w:sz w:val="16"/>
        </w:rPr>
        <w:t xml:space="preserve"> won the 1981 elections based on a unity of the Socialist Party and the French Communist Party. Workers were jubilant and partied in the streets with joy. </w:t>
      </w:r>
      <w:proofErr w:type="spellStart"/>
      <w:r w:rsidRPr="005F4605">
        <w:rPr>
          <w:color w:val="EE0000"/>
          <w:sz w:val="16"/>
        </w:rPr>
        <w:t>Mitterand</w:t>
      </w:r>
      <w:proofErr w:type="spellEnd"/>
      <w:r w:rsidRPr="005F4605">
        <w:rPr>
          <w:color w:val="EE0000"/>
          <w:sz w:val="16"/>
        </w:rPr>
        <w:t xml:space="preserve">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5F4605">
        <w:rPr>
          <w:rStyle w:val="StyleUnderline"/>
          <w:color w:val="EE0000"/>
        </w:rPr>
        <w:t>rolled back most of what he accomplished and began to administer austerity</w:t>
      </w:r>
      <w:r w:rsidRPr="005F4605">
        <w:rPr>
          <w:color w:val="EE0000"/>
          <w:sz w:val="16"/>
        </w:rPr>
        <w:t xml:space="preserve">. By 1984, the </w:t>
      </w:r>
      <w:r w:rsidRPr="005F4605">
        <w:rPr>
          <w:rStyle w:val="StyleUnderline"/>
          <w:color w:val="EE0000"/>
        </w:rPr>
        <w:t>neofascist</w:t>
      </w:r>
      <w:r w:rsidRPr="005F4605">
        <w:rPr>
          <w:color w:val="EE0000"/>
          <w:sz w:val="16"/>
        </w:rPr>
        <w:t xml:space="preserve"> National Front </w:t>
      </w:r>
      <w:r w:rsidRPr="005F4605">
        <w:rPr>
          <w:rStyle w:val="StyleUnderline"/>
          <w:color w:val="EE0000"/>
        </w:rPr>
        <w:t>party went from being marginal to polling as high as the Communists</w:t>
      </w:r>
      <w:r w:rsidRPr="005F4605">
        <w:rPr>
          <w:color w:val="EE0000"/>
          <w:sz w:val="16"/>
        </w:rPr>
        <w:t>.42</w:t>
      </w:r>
    </w:p>
    <w:p w14:paraId="2676AFB3" w14:textId="77777777" w:rsidR="00CE45AE" w:rsidRPr="005F4605" w:rsidRDefault="00CE45AE" w:rsidP="00CE45AE">
      <w:pPr>
        <w:rPr>
          <w:color w:val="EE0000"/>
          <w:sz w:val="16"/>
        </w:rPr>
      </w:pPr>
      <w:r w:rsidRPr="005F4605">
        <w:rPr>
          <w:color w:val="EE0000"/>
          <w:sz w:val="16"/>
        </w:rPr>
        <w:t xml:space="preserve">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w:t>
      </w:r>
      <w:proofErr w:type="gramStart"/>
      <w:r w:rsidRPr="005F4605">
        <w:rPr>
          <w:color w:val="EE0000"/>
          <w:sz w:val="16"/>
        </w:rPr>
        <w:t>definitely has</w:t>
      </w:r>
      <w:proofErr w:type="gramEnd"/>
      <w:r w:rsidRPr="005F4605">
        <w:rPr>
          <w:color w:val="EE0000"/>
          <w:sz w:val="16"/>
        </w:rPr>
        <w:t xml:space="preserve">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323F2199" w14:textId="77777777" w:rsidR="00CE45AE" w:rsidRPr="005F4605" w:rsidRDefault="00CE45AE" w:rsidP="00CE45AE">
      <w:pPr>
        <w:rPr>
          <w:color w:val="EE0000"/>
          <w:sz w:val="16"/>
        </w:rPr>
      </w:pPr>
      <w:r w:rsidRPr="005F4605">
        <w:rPr>
          <w:rStyle w:val="StyleUnderline"/>
          <w:color w:val="EE0000"/>
        </w:rPr>
        <w:t>Greece in 2015</w:t>
      </w:r>
      <w:r w:rsidRPr="005F4605">
        <w:rPr>
          <w:color w:val="EE0000"/>
          <w:sz w:val="16"/>
        </w:rPr>
        <w:t xml:space="preserve">: Syriza, a </w:t>
      </w:r>
      <w:r w:rsidRPr="005F4605">
        <w:rPr>
          <w:rStyle w:val="StyleUnderline"/>
          <w:color w:val="EE0000"/>
        </w:rPr>
        <w:t>radical left coalition party</w:t>
      </w:r>
      <w:r w:rsidRPr="005F4605">
        <w:rPr>
          <w:color w:val="EE0000"/>
          <w:sz w:val="16"/>
        </w:rPr>
        <w:t xml:space="preserve"> that included some revolutionaries, </w:t>
      </w:r>
      <w:r w:rsidRPr="005F4605">
        <w:rPr>
          <w:rStyle w:val="StyleUnderline"/>
          <w:color w:val="EE0000"/>
        </w:rPr>
        <w:t>won a majority in parliament</w:t>
      </w:r>
      <w:r w:rsidRPr="005F4605">
        <w:rPr>
          <w:color w:val="EE0000"/>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5F4605">
        <w:rPr>
          <w:rStyle w:val="StyleUnderline"/>
          <w:color w:val="EE0000"/>
        </w:rPr>
        <w:t>capitulated to international finance and</w:t>
      </w:r>
      <w:r w:rsidRPr="005F4605">
        <w:rPr>
          <w:color w:val="EE0000"/>
          <w:sz w:val="16"/>
        </w:rPr>
        <w:t xml:space="preserve"> the Eurozone and </w:t>
      </w:r>
      <w:r w:rsidRPr="005F4605">
        <w:rPr>
          <w:rStyle w:val="StyleUnderline"/>
          <w:color w:val="EE0000"/>
        </w:rPr>
        <w:t>carried out austerity</w:t>
      </w:r>
      <w:r w:rsidRPr="005F4605">
        <w:rPr>
          <w:color w:val="EE0000"/>
          <w:sz w:val="16"/>
        </w:rPr>
        <w:t>—the very thing they had initially campaigned against.47In 2019 they lost elections and were replaced by the conservative New Democracy Party.</w:t>
      </w:r>
    </w:p>
    <w:p w14:paraId="3AF8AD92" w14:textId="77777777" w:rsidR="00CE45AE" w:rsidRPr="005F4605" w:rsidRDefault="00CE45AE" w:rsidP="00CE45AE">
      <w:pPr>
        <w:rPr>
          <w:color w:val="EE0000"/>
          <w:sz w:val="16"/>
        </w:rPr>
      </w:pPr>
      <w:r w:rsidRPr="005F4605">
        <w:rPr>
          <w:color w:val="EE0000"/>
          <w:sz w:val="16"/>
        </w:rPr>
        <w:t>In short, the dilemma, to quote British socialist Ian Birchall, is that “to challenge the pursuit of profit makes reform impossible; but to leave profit unchallenged means that no significant progress can be made towards equality.”48</w:t>
      </w:r>
    </w:p>
    <w:p w14:paraId="71277C59" w14:textId="77777777" w:rsidR="00CE45AE" w:rsidRPr="005F4605" w:rsidRDefault="00CE45AE" w:rsidP="00CE45AE">
      <w:pPr>
        <w:rPr>
          <w:color w:val="EE0000"/>
          <w:sz w:val="16"/>
        </w:rPr>
      </w:pPr>
      <w:r w:rsidRPr="005F4605">
        <w:rPr>
          <w:color w:val="EE0000"/>
          <w:sz w:val="16"/>
        </w:rPr>
        <w:t xml:space="preserve">This challenge is underscored in the context of capital flight, one of the methods that capitalists use to exert pressure on reformists’ measures that directly challenge profit. </w:t>
      </w:r>
      <w:proofErr w:type="gramStart"/>
      <w:r w:rsidRPr="005F4605">
        <w:rPr>
          <w:color w:val="EE0000"/>
          <w:sz w:val="16"/>
        </w:rPr>
        <w:t>In order to</w:t>
      </w:r>
      <w:proofErr w:type="gramEnd"/>
      <w:r w:rsidRPr="005F4605">
        <w:rPr>
          <w:color w:val="EE0000"/>
          <w:sz w:val="16"/>
        </w:rPr>
        <w:t xml:space="preserve"> literally stop capital from fleeing, measures like nationalization of banks and forcible expropriation </w:t>
      </w:r>
      <w:proofErr w:type="gramStart"/>
      <w:r w:rsidRPr="005F4605">
        <w:rPr>
          <w:color w:val="EE0000"/>
          <w:sz w:val="16"/>
        </w:rPr>
        <w:t>have to</w:t>
      </w:r>
      <w:proofErr w:type="gramEnd"/>
      <w:r w:rsidRPr="005F4605">
        <w:rPr>
          <w:color w:val="EE0000"/>
          <w:sz w:val="16"/>
        </w:rPr>
        <w:t xml:space="preserve"> be escalated. This raises the stakes and makes a direct confrontation more likely than common social democratic measures like taxing the rich, but the logic of even small-scale reformism moves necessarily toward taking these measures.</w:t>
      </w:r>
    </w:p>
    <w:p w14:paraId="12DA5906" w14:textId="77777777" w:rsidR="00CE45AE" w:rsidRPr="005F4605" w:rsidRDefault="00CE45AE" w:rsidP="00CE45AE">
      <w:pPr>
        <w:rPr>
          <w:color w:val="EE0000"/>
          <w:sz w:val="16"/>
        </w:rPr>
      </w:pPr>
      <w:r w:rsidRPr="005F4605">
        <w:rPr>
          <w:color w:val="EE0000"/>
          <w:sz w:val="16"/>
        </w:rPr>
        <w:t xml:space="preserve">The </w:t>
      </w:r>
      <w:r w:rsidRPr="005F4605">
        <w:rPr>
          <w:rStyle w:val="StyleUnderline"/>
          <w:color w:val="EE0000"/>
        </w:rPr>
        <w:t>alternative</w:t>
      </w:r>
      <w:r w:rsidRPr="005F4605">
        <w:rPr>
          <w:color w:val="EE0000"/>
          <w:sz w:val="16"/>
        </w:rPr>
        <w:t xml:space="preserve"> to this conundrum </w:t>
      </w:r>
      <w:r w:rsidRPr="005F4605">
        <w:rPr>
          <w:rStyle w:val="StyleUnderline"/>
          <w:color w:val="EE0000"/>
        </w:rPr>
        <w:t>would be to take steps to upend capitalist social relations</w:t>
      </w:r>
      <w:r w:rsidRPr="005F4605">
        <w:rPr>
          <w:color w:val="EE0000"/>
          <w:sz w:val="16"/>
        </w:rPr>
        <w:t xml:space="preserve">, and that means </w:t>
      </w:r>
      <w:r w:rsidRPr="005F4605">
        <w:rPr>
          <w:rStyle w:val="StyleUnderline"/>
          <w:color w:val="EE0000"/>
        </w:rPr>
        <w:t>upending private property</w:t>
      </w:r>
      <w:r w:rsidRPr="005F4605">
        <w:rPr>
          <w:color w:val="EE0000"/>
          <w:sz w:val="16"/>
        </w:rPr>
        <w:t xml:space="preserve">. That </w:t>
      </w:r>
      <w:r w:rsidRPr="005F4605">
        <w:rPr>
          <w:rStyle w:val="StyleUnderline"/>
          <w:color w:val="EE0000"/>
        </w:rPr>
        <w:t>path is not one that can be carried out within the bounds of a legality created and enforced by the capitalist state</w:t>
      </w:r>
      <w:r w:rsidRPr="005F4605">
        <w:rPr>
          <w:color w:val="EE0000"/>
          <w:sz w:val="16"/>
        </w:rPr>
        <w:t xml:space="preserve">. </w:t>
      </w:r>
      <w:r w:rsidRPr="005F4605">
        <w:rPr>
          <w:rStyle w:val="StyleUnderline"/>
          <w:color w:val="EE0000"/>
        </w:rPr>
        <w:t>Even if a reformist government sought to redistribute goods and resources more equitably, the state in the capitalist context has been formed by, is based upon, and reproduces capitalist social relations</w:t>
      </w:r>
      <w:r w:rsidRPr="005F4605">
        <w:rPr>
          <w:color w:val="EE0000"/>
          <w:sz w:val="16"/>
        </w:rPr>
        <w:t xml:space="preserve">. The problem of capitalism is not a problem of distribution but of the social relation of private property held by the </w:t>
      </w:r>
      <w:proofErr w:type="gramStart"/>
      <w:r w:rsidRPr="005F4605">
        <w:rPr>
          <w:color w:val="EE0000"/>
          <w:sz w:val="16"/>
        </w:rPr>
        <w:t>few</w:t>
      </w:r>
      <w:proofErr w:type="gramEnd"/>
      <w:r w:rsidRPr="005F4605">
        <w:rPr>
          <w:color w:val="EE0000"/>
          <w:sz w:val="16"/>
        </w:rPr>
        <w:t xml:space="preserve"> forcing the many to trade their labor on the market </w:t>
      </w:r>
      <w:proofErr w:type="gramStart"/>
      <w:r w:rsidRPr="005F4605">
        <w:rPr>
          <w:color w:val="EE0000"/>
          <w:sz w:val="16"/>
        </w:rPr>
        <w:t>in order to</w:t>
      </w:r>
      <w:proofErr w:type="gramEnd"/>
      <w:r w:rsidRPr="005F4605">
        <w:rPr>
          <w:color w:val="EE0000"/>
          <w:sz w:val="16"/>
        </w:rPr>
        <w:t xml:space="preserve">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5D95E3DD" w14:textId="77777777" w:rsidR="00CE45AE" w:rsidRPr="005F4605" w:rsidRDefault="00CE45AE" w:rsidP="00CE45AE">
      <w:pPr>
        <w:rPr>
          <w:color w:val="EE0000"/>
          <w:sz w:val="16"/>
        </w:rPr>
      </w:pPr>
      <w:r w:rsidRPr="005F4605">
        <w:rPr>
          <w:color w:val="EE0000"/>
          <w:sz w:val="16"/>
        </w:rPr>
        <w:t>Whither revolution?</w:t>
      </w:r>
    </w:p>
    <w:p w14:paraId="5A538753" w14:textId="77777777" w:rsidR="00CE45AE" w:rsidRPr="005F4605" w:rsidRDefault="00CE45AE" w:rsidP="00CE45AE">
      <w:pPr>
        <w:rPr>
          <w:color w:val="EE0000"/>
          <w:sz w:val="16"/>
        </w:rPr>
      </w:pPr>
      <w:r w:rsidRPr="005F4605">
        <w:rPr>
          <w:color w:val="EE0000"/>
          <w:sz w:val="16"/>
        </w:rPr>
        <w:t xml:space="preserve">The utopian incrementalists sequester the question of revolution as somehow being less relevant because it does not appear to be on the immediate agenda. This is either </w:t>
      </w:r>
      <w:proofErr w:type="gramStart"/>
      <w:r w:rsidRPr="005F4605">
        <w:rPr>
          <w:color w:val="EE0000"/>
          <w:sz w:val="16"/>
        </w:rPr>
        <w:t>naïve</w:t>
      </w:r>
      <w:proofErr w:type="gramEnd"/>
      <w:r w:rsidRPr="005F4605">
        <w:rPr>
          <w:color w:val="EE0000"/>
          <w:sz w:val="16"/>
        </w:rPr>
        <w:t xml:space="preserve">, in that they underestimate its eventual crucial importance, or dishonest, in that they </w:t>
      </w:r>
      <w:proofErr w:type="gramStart"/>
      <w:r w:rsidRPr="005F4605">
        <w:rPr>
          <w:color w:val="EE0000"/>
          <w:sz w:val="16"/>
        </w:rPr>
        <w:t>actually don’t</w:t>
      </w:r>
      <w:proofErr w:type="gramEnd"/>
      <w:r w:rsidRPr="005F4605">
        <w:rPr>
          <w:color w:val="EE0000"/>
          <w:sz w:val="16"/>
        </w:rPr>
        <w:t xml:space="preserve"> think revolution is possible or desirable. Tyler Zimmer, in an article responding to this very assertion by Vivek Chibber, argues:</w:t>
      </w:r>
    </w:p>
    <w:p w14:paraId="517B6686" w14:textId="77777777" w:rsidR="00CE45AE" w:rsidRPr="005F4605" w:rsidRDefault="00CE45AE" w:rsidP="00CE45AE">
      <w:pPr>
        <w:rPr>
          <w:color w:val="EE0000"/>
          <w:sz w:val="16"/>
        </w:rPr>
      </w:pPr>
      <w:r w:rsidRPr="005F4605">
        <w:rPr>
          <w:color w:val="EE0000"/>
          <w:sz w:val="16"/>
        </w:rPr>
        <w:t xml:space="preserve">If a goal [like revolution] is simply not worth pursuing, then it’s hardly worth debating which strategies might best enable us to achieve it. Likewise, if a </w:t>
      </w:r>
      <w:proofErr w:type="gramStart"/>
      <w:r w:rsidRPr="005F4605">
        <w:rPr>
          <w:color w:val="EE0000"/>
          <w:sz w:val="16"/>
        </w:rPr>
        <w:t>goal—</w:t>
      </w:r>
      <w:proofErr w:type="gramEnd"/>
      <w:r w:rsidRPr="005F4605">
        <w:rPr>
          <w:color w:val="EE0000"/>
          <w:sz w:val="16"/>
        </w:rPr>
        <w:t xml:space="preserve">however </w:t>
      </w:r>
      <w:proofErr w:type="gramStart"/>
      <w:r w:rsidRPr="005F4605">
        <w:rPr>
          <w:color w:val="EE0000"/>
          <w:sz w:val="16"/>
        </w:rPr>
        <w:t>desirable it</w:t>
      </w:r>
      <w:proofErr w:type="gramEnd"/>
      <w:r w:rsidRPr="005F4605">
        <w:rPr>
          <w:color w:val="EE0000"/>
          <w:sz w:val="16"/>
        </w:rPr>
        <w:t xml:space="preserve"> might </w:t>
      </w:r>
      <w:proofErr w:type="gramStart"/>
      <w:r w:rsidRPr="005F4605">
        <w:rPr>
          <w:color w:val="EE0000"/>
          <w:sz w:val="16"/>
        </w:rPr>
        <w:t>be in itself—is</w:t>
      </w:r>
      <w:proofErr w:type="gramEnd"/>
      <w:r w:rsidRPr="005F4605">
        <w:rPr>
          <w:color w:val="EE0000"/>
          <w:sz w:val="16"/>
        </w:rPr>
        <w:t xml:space="preserve">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061907B0" w14:textId="77777777" w:rsidR="00CE45AE" w:rsidRPr="005F4605" w:rsidRDefault="00CE45AE" w:rsidP="00CE45AE">
      <w:pPr>
        <w:rPr>
          <w:color w:val="EE0000"/>
          <w:sz w:val="16"/>
        </w:rPr>
      </w:pPr>
      <w:r w:rsidRPr="005F4605">
        <w:rPr>
          <w:color w:val="EE0000"/>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5F4605">
        <w:rPr>
          <w:rStyle w:val="StyleUnderline"/>
          <w:color w:val="EE0000"/>
        </w:rPr>
        <w:t>the bounds of “legality” will not protect movements and individuals from a counterrevolutionary backlash intent on defending the fundamental interests of capitalism</w:t>
      </w:r>
      <w:r w:rsidRPr="005F4605">
        <w:rPr>
          <w:color w:val="EE0000"/>
          <w:sz w:val="16"/>
        </w:rPr>
        <w:t xml:space="preserve">. The sheer size and development of the contemporary states’ military wings mean that any socialist project will confront massive challenges to being realized. But to shrink from the challenges because they are too large does nothing to </w:t>
      </w:r>
      <w:proofErr w:type="gramStart"/>
      <w:r w:rsidRPr="005F4605">
        <w:rPr>
          <w:color w:val="EE0000"/>
          <w:sz w:val="16"/>
        </w:rPr>
        <w:t>actually prepare</w:t>
      </w:r>
      <w:proofErr w:type="gramEnd"/>
      <w:r w:rsidRPr="005F4605">
        <w:rPr>
          <w:color w:val="EE0000"/>
          <w:sz w:val="16"/>
        </w:rPr>
        <w:t xml:space="preserve"> for overcoming obstacles we know are an inevitable response to successfully implementing a project of liberation.</w:t>
      </w:r>
    </w:p>
    <w:p w14:paraId="094898B9" w14:textId="77777777" w:rsidR="00CE45AE" w:rsidRPr="005F4605" w:rsidRDefault="00CE45AE" w:rsidP="00CE45AE">
      <w:pPr>
        <w:rPr>
          <w:color w:val="EE0000"/>
          <w:sz w:val="16"/>
        </w:rPr>
      </w:pPr>
      <w:r w:rsidRPr="005F4605">
        <w:rPr>
          <w:color w:val="EE0000"/>
          <w:sz w:val="16"/>
        </w:rPr>
        <w:t xml:space="preserve">Fortunately, that daunting obstacle is not something we must confront </w:t>
      </w:r>
      <w:proofErr w:type="gramStart"/>
      <w:r w:rsidRPr="005F4605">
        <w:rPr>
          <w:color w:val="EE0000"/>
          <w:sz w:val="16"/>
        </w:rPr>
        <w:t>alone,</w:t>
      </w:r>
      <w:proofErr w:type="gramEnd"/>
      <w:r w:rsidRPr="005F4605">
        <w:rPr>
          <w:color w:val="EE0000"/>
          <w:sz w:val="16"/>
        </w:rPr>
        <w:t xml:space="preserve"> as we are. No guerrilla-style armed struggle has any hope of success in a military campaign against the repressive state in this country right now, and that is not what revolution will rely on. Instead, </w:t>
      </w:r>
      <w:r w:rsidRPr="005F4605">
        <w:rPr>
          <w:rStyle w:val="StyleUnderline"/>
          <w:color w:val="EE0000"/>
        </w:rPr>
        <w:t>any revolutionary process involves masses of people, and the source of the movement’s power is its ability to shut down society through workplace strikes, street mobilizations, and protecting ourselves and our communities</w:t>
      </w:r>
      <w:r w:rsidRPr="005F4605">
        <w:rPr>
          <w:color w:val="EE0000"/>
          <w:sz w:val="16"/>
        </w:rPr>
        <w:t xml:space="preserve">. Defending the gains made by a socialist or abolitionist movement, our own side’s institutions and communities, will also mean </w:t>
      </w:r>
      <w:r w:rsidRPr="005F4605">
        <w:rPr>
          <w:rStyle w:val="StyleUnderline"/>
          <w:color w:val="EE0000"/>
        </w:rPr>
        <w:t>self-defense against ruling-class backlash and targeted repression</w:t>
      </w:r>
      <w:r w:rsidRPr="005F4605">
        <w:rPr>
          <w:color w:val="EE0000"/>
          <w:sz w:val="16"/>
        </w:rPr>
        <w:t xml:space="preserve">. </w:t>
      </w:r>
      <w:r w:rsidRPr="005F4605">
        <w:rPr>
          <w:rStyle w:val="StyleUnderline"/>
          <w:color w:val="EE0000"/>
        </w:rPr>
        <w:t>Counterrevolution will not be defeated without destroying the means for counterrevolution to be carried out</w:t>
      </w:r>
      <w:r w:rsidRPr="005F4605">
        <w:rPr>
          <w:color w:val="EE0000"/>
          <w:sz w:val="16"/>
        </w:rPr>
        <w:t xml:space="preserve">. Doing </w:t>
      </w:r>
      <w:r w:rsidRPr="005F4605">
        <w:rPr>
          <w:rStyle w:val="StyleUnderline"/>
          <w:color w:val="EE0000"/>
        </w:rPr>
        <w:t>that means breaking apart the state, the repressive apparatuses, and seizing the means of production</w:t>
      </w:r>
      <w:r w:rsidRPr="005F4605">
        <w:rPr>
          <w:color w:val="EE0000"/>
          <w:sz w:val="16"/>
        </w:rPr>
        <w:t>. Those tasks can only be “called socialist revolution and it cannot be accompanied by any respect for private property or servility to bourgeois legality.”50</w:t>
      </w:r>
    </w:p>
    <w:p w14:paraId="4117A402" w14:textId="77777777" w:rsidR="00CE45AE" w:rsidRPr="005F4605" w:rsidRDefault="00CE45AE" w:rsidP="00CE45AE">
      <w:pPr>
        <w:rPr>
          <w:color w:val="EE0000"/>
          <w:sz w:val="16"/>
        </w:rPr>
      </w:pPr>
      <w:r w:rsidRPr="005F4605">
        <w:rPr>
          <w:color w:val="EE0000"/>
          <w:sz w:val="16"/>
        </w:rPr>
        <w:t xml:space="preserve">If we are serious about building life outside of capitalism, we cannot avoid the tough questions. We </w:t>
      </w:r>
      <w:proofErr w:type="gramStart"/>
      <w:r w:rsidRPr="005F4605">
        <w:rPr>
          <w:color w:val="EE0000"/>
          <w:sz w:val="16"/>
        </w:rPr>
        <w:t>have to</w:t>
      </w:r>
      <w:proofErr w:type="gramEnd"/>
      <w:r w:rsidRPr="005F4605">
        <w:rPr>
          <w:color w:val="EE0000"/>
          <w:sz w:val="16"/>
        </w:rPr>
        <w:t xml:space="preserve"> take responsibility for the future of the movement. If we are building a socialist movement—and an organization of </w:t>
      </w:r>
      <w:proofErr w:type="gramStart"/>
      <w:r w:rsidRPr="005F4605">
        <w:rPr>
          <w:color w:val="EE0000"/>
          <w:sz w:val="16"/>
        </w:rPr>
        <w:t>revolutionaries—</w:t>
      </w:r>
      <w:proofErr w:type="gramEnd"/>
      <w:r w:rsidRPr="005F4605">
        <w:rPr>
          <w:color w:val="EE0000"/>
          <w:sz w:val="16"/>
        </w:rPr>
        <w:t>politically and organizationally unprepared for the moments of backlash or of the highest level of the class struggle, then we are setting up a generational effort for certain failure.</w:t>
      </w:r>
    </w:p>
    <w:p w14:paraId="27F08CC8" w14:textId="56712149" w:rsidR="00F835C6" w:rsidRDefault="00F835C6" w:rsidP="003162D0">
      <w:pPr>
        <w:pStyle w:val="Heading2"/>
      </w:pPr>
      <w:r>
        <w:t>OFF</w:t>
      </w:r>
    </w:p>
    <w:p w14:paraId="47B5D214" w14:textId="1D45909D" w:rsidR="008C402A" w:rsidRDefault="008C402A" w:rsidP="008C402A">
      <w:pPr>
        <w:pStyle w:val="Heading4"/>
      </w:pPr>
      <w:r>
        <w:t xml:space="preserve">We affirm </w:t>
      </w:r>
      <w:r w:rsidR="009D2D4A">
        <w:t xml:space="preserve">The United States federal government should substantially strengthen collective bargaining rights for farmworkers, including undocumented workers in the United States - </w:t>
      </w:r>
      <w:r>
        <w:t xml:space="preserve">absent </w:t>
      </w:r>
      <w:r w:rsidR="009D2D4A">
        <w:t>the 1AC’s</w:t>
      </w:r>
      <w:r>
        <w:t xml:space="preserve"> use of the term terrorism.</w:t>
      </w:r>
    </w:p>
    <w:p w14:paraId="25492FC5" w14:textId="77777777" w:rsidR="008C402A" w:rsidRDefault="008C402A" w:rsidP="008C402A"/>
    <w:p w14:paraId="03BA5EA1" w14:textId="77777777" w:rsidR="008C402A" w:rsidRPr="00B7070D" w:rsidRDefault="008C402A" w:rsidP="008C402A">
      <w:pPr>
        <w:pStyle w:val="Heading4"/>
      </w:pPr>
      <w:r>
        <w:t>Invocation of the term terrorism is intellectually and morally bankrupt---it has never been neutral, rather a violent tool of colonial regimes</w:t>
      </w:r>
    </w:p>
    <w:p w14:paraId="1FCCF399" w14:textId="77777777" w:rsidR="008C402A" w:rsidRDefault="008C402A" w:rsidP="008C402A">
      <w:r w:rsidRPr="00091EBF">
        <w:rPr>
          <w:rStyle w:val="Style13ptBold"/>
        </w:rPr>
        <w:t>Khan 24</w:t>
      </w:r>
      <w:r>
        <w:t xml:space="preserve"> (</w:t>
      </w:r>
      <w:r w:rsidRPr="00C70956">
        <w:t>Rabea M.</w:t>
      </w:r>
      <w:r>
        <w:t xml:space="preserve"> Khan, </w:t>
      </w:r>
      <w:r w:rsidRPr="00BF7750">
        <w:t>senior lecturer in International Relations</w:t>
      </w:r>
      <w:r>
        <w:t xml:space="preserve"> at Liverpool John Moores University. </w:t>
      </w:r>
      <w:r w:rsidRPr="00C70956">
        <w:t>"A case for the abolition of “terrorism” and its industry." </w:t>
      </w:r>
      <w:r>
        <w:t xml:space="preserve">17 </w:t>
      </w:r>
      <w:r w:rsidRPr="00C70956">
        <w:rPr>
          <w:i/>
          <w:iCs/>
        </w:rPr>
        <w:t>Critical studies on Terrorism</w:t>
      </w:r>
      <w:r w:rsidRPr="00C70956">
        <w:t> 1019-1042.</w:t>
      </w:r>
      <w:r>
        <w:t xml:space="preserve"> </w:t>
      </w:r>
      <w:proofErr w:type="spellStart"/>
      <w:r>
        <w:t>kcv</w:t>
      </w:r>
      <w:proofErr w:type="spellEnd"/>
      <w:r>
        <w:t>.)</w:t>
      </w:r>
    </w:p>
    <w:p w14:paraId="14A9F566" w14:textId="77777777" w:rsidR="008C402A" w:rsidRDefault="008C402A" w:rsidP="008C402A">
      <w:pPr>
        <w:rPr>
          <w:sz w:val="12"/>
        </w:rPr>
      </w:pPr>
      <w:r w:rsidRPr="00D4498F">
        <w:rPr>
          <w:sz w:val="12"/>
        </w:rPr>
        <w:t xml:space="preserve">As I argue here, </w:t>
      </w:r>
      <w:r w:rsidRPr="00A81B58">
        <w:rPr>
          <w:rStyle w:val="StyleUnderline"/>
          <w:highlight w:val="cyan"/>
        </w:rPr>
        <w:t>“terrorism”</w:t>
      </w:r>
      <w:r w:rsidRPr="00D4498F">
        <w:rPr>
          <w:rStyle w:val="StyleUnderline"/>
        </w:rPr>
        <w:t xml:space="preserve"> as a concept </w:t>
      </w:r>
      <w:r w:rsidRPr="00A81B58">
        <w:rPr>
          <w:rStyle w:val="StyleUnderline"/>
          <w:highlight w:val="cyan"/>
        </w:rPr>
        <w:t xml:space="preserve">cannot be redeemed or reclaimed as a neutral or objective classification of </w:t>
      </w:r>
      <w:r w:rsidRPr="00D4498F">
        <w:rPr>
          <w:rStyle w:val="StyleUnderline"/>
        </w:rPr>
        <w:t xml:space="preserve">a certain form of </w:t>
      </w:r>
      <w:r w:rsidRPr="00A81B58">
        <w:rPr>
          <w:rStyle w:val="StyleUnderline"/>
          <w:highlight w:val="cyan"/>
        </w:rPr>
        <w:t>political violence</w:t>
      </w:r>
      <w:r w:rsidRPr="00D4498F">
        <w:rPr>
          <w:sz w:val="12"/>
        </w:rPr>
        <w:t>. Even if the meaning of the</w:t>
      </w:r>
      <w:r w:rsidRPr="00BD7E37">
        <w:rPr>
          <w:sz w:val="12"/>
        </w:rPr>
        <w:t xml:space="preserve"> </w:t>
      </w:r>
      <w:r w:rsidRPr="00D4498F">
        <w:rPr>
          <w:sz w:val="12"/>
        </w:rPr>
        <w:t>term “terrorism” has changed over time and shifted from mainly state to non-state actors</w:t>
      </w:r>
      <w:r w:rsidRPr="00BD7E37">
        <w:rPr>
          <w:sz w:val="12"/>
        </w:rPr>
        <w:t xml:space="preserve"> </w:t>
      </w:r>
      <w:r w:rsidRPr="00D4498F">
        <w:rPr>
          <w:sz w:val="12"/>
        </w:rPr>
        <w:t xml:space="preserve">today, it cannot be denied that </w:t>
      </w:r>
      <w:r w:rsidRPr="00D4498F">
        <w:rPr>
          <w:rStyle w:val="StyleUnderline"/>
        </w:rPr>
        <w:t>it has a long history</w:t>
      </w:r>
      <w:r w:rsidRPr="00D4498F">
        <w:rPr>
          <w:sz w:val="12"/>
        </w:rPr>
        <w:t>, since its first use in the French</w:t>
      </w:r>
      <w:r w:rsidRPr="00BD7E37">
        <w:rPr>
          <w:sz w:val="12"/>
        </w:rPr>
        <w:t xml:space="preserve"> </w:t>
      </w:r>
      <w:r w:rsidRPr="00D4498F">
        <w:rPr>
          <w:sz w:val="12"/>
        </w:rPr>
        <w:t xml:space="preserve">Revolution, </w:t>
      </w:r>
      <w:r w:rsidRPr="00D4498F">
        <w:rPr>
          <w:rStyle w:val="StyleUnderline"/>
        </w:rPr>
        <w:t>of describing violence that is considered illegitimate and at the same time</w:t>
      </w:r>
      <w:r w:rsidRPr="00C70956">
        <w:rPr>
          <w:rStyle w:val="StyleUnderline"/>
        </w:rPr>
        <w:t xml:space="preserve"> </w:t>
      </w:r>
      <w:r w:rsidRPr="00D4498F">
        <w:rPr>
          <w:rStyle w:val="StyleUnderline"/>
        </w:rPr>
        <w:t>legitimating violence that is supposedly necessary in response to it</w:t>
      </w:r>
      <w:r w:rsidRPr="00D4498F">
        <w:rPr>
          <w:sz w:val="12"/>
        </w:rPr>
        <w:t xml:space="preserve"> (see also Erlenbusch-</w:t>
      </w:r>
      <w:r w:rsidRPr="00BD7E37">
        <w:rPr>
          <w:sz w:val="12"/>
        </w:rPr>
        <w:t xml:space="preserve"> </w:t>
      </w:r>
      <w:r w:rsidRPr="00D4498F">
        <w:rPr>
          <w:sz w:val="12"/>
        </w:rPr>
        <w:t xml:space="preserve">Anderson 2018; Husain 2021a, 209; Jackson 2007, 247; </w:t>
      </w:r>
      <w:proofErr w:type="spellStart"/>
      <w:r w:rsidRPr="00D4498F">
        <w:rPr>
          <w:sz w:val="12"/>
        </w:rPr>
        <w:t>Stampnitzky</w:t>
      </w:r>
      <w:proofErr w:type="spellEnd"/>
      <w:r w:rsidRPr="00D4498F">
        <w:rPr>
          <w:sz w:val="12"/>
        </w:rPr>
        <w:t xml:space="preserve"> 2013, 4). </w:t>
      </w:r>
      <w:r w:rsidRPr="00A81B58">
        <w:rPr>
          <w:rStyle w:val="StyleUnderline"/>
          <w:highlight w:val="cyan"/>
        </w:rPr>
        <w:t>It</w:t>
      </w:r>
      <w:r w:rsidRPr="00A81B58">
        <w:rPr>
          <w:sz w:val="12"/>
          <w:highlight w:val="cyan"/>
        </w:rPr>
        <w:t xml:space="preserve"> </w:t>
      </w:r>
      <w:r w:rsidRPr="00D4498F">
        <w:rPr>
          <w:sz w:val="12"/>
        </w:rPr>
        <w:t>therefore</w:t>
      </w:r>
      <w:r w:rsidRPr="00BD7E37">
        <w:rPr>
          <w:sz w:val="12"/>
        </w:rPr>
        <w:t xml:space="preserve"> </w:t>
      </w:r>
      <w:r w:rsidRPr="00D4498F">
        <w:rPr>
          <w:rStyle w:val="StyleUnderline"/>
        </w:rPr>
        <w:t xml:space="preserve">has </w:t>
      </w:r>
      <w:r w:rsidRPr="00A81B58">
        <w:rPr>
          <w:rStyle w:val="StyleUnderline"/>
          <w:highlight w:val="cyan"/>
        </w:rPr>
        <w:t xml:space="preserve">never functioned as </w:t>
      </w:r>
      <w:r w:rsidRPr="00D4498F">
        <w:rPr>
          <w:rStyle w:val="StyleUnderline"/>
        </w:rPr>
        <w:t xml:space="preserve">an </w:t>
      </w:r>
      <w:r w:rsidRPr="00A81B58">
        <w:rPr>
          <w:rStyle w:val="StyleUnderline"/>
          <w:highlight w:val="cyan"/>
        </w:rPr>
        <w:t xml:space="preserve">objective or neutral </w:t>
      </w:r>
      <w:r w:rsidRPr="00D4498F">
        <w:rPr>
          <w:rStyle w:val="StyleUnderline"/>
        </w:rPr>
        <w:t>descriptor of political violence</w:t>
      </w:r>
      <w:r w:rsidRPr="00D4498F">
        <w:rPr>
          <w:sz w:val="12"/>
        </w:rPr>
        <w:t>, no matter</w:t>
      </w:r>
      <w:r w:rsidRPr="00BD7E37">
        <w:rPr>
          <w:sz w:val="12"/>
        </w:rPr>
        <w:t xml:space="preserve"> </w:t>
      </w:r>
      <w:r w:rsidRPr="00D4498F">
        <w:rPr>
          <w:sz w:val="12"/>
        </w:rPr>
        <w:t xml:space="preserve">who it has been used by. More importantly, </w:t>
      </w:r>
      <w:r w:rsidRPr="00D4498F">
        <w:rPr>
          <w:rStyle w:val="StyleUnderline"/>
        </w:rPr>
        <w:t xml:space="preserve">terrorism today </w:t>
      </w:r>
      <w:r w:rsidRPr="00A81B58">
        <w:rPr>
          <w:rStyle w:val="StyleUnderline"/>
          <w:highlight w:val="cyan"/>
        </w:rPr>
        <w:t xml:space="preserve">carries colonial, racial, and gendered assumptions, connotations, and implications which means </w:t>
      </w:r>
      <w:r w:rsidRPr="00D4498F">
        <w:rPr>
          <w:rStyle w:val="StyleUnderline"/>
        </w:rPr>
        <w:t>that “</w:t>
      </w:r>
      <w:r w:rsidRPr="00A81B58">
        <w:rPr>
          <w:rStyle w:val="StyleUnderline"/>
          <w:highlight w:val="cyan"/>
        </w:rPr>
        <w:t>terrorism</w:t>
      </w:r>
      <w:r w:rsidRPr="00D4498F">
        <w:rPr>
          <w:rStyle w:val="StyleUnderline"/>
        </w:rPr>
        <w:t>”</w:t>
      </w:r>
      <w:r w:rsidRPr="00C70956">
        <w:rPr>
          <w:rStyle w:val="StyleUnderline"/>
        </w:rPr>
        <w:t xml:space="preserve"> </w:t>
      </w:r>
      <w:r w:rsidRPr="00A81B58">
        <w:rPr>
          <w:rStyle w:val="StyleUnderline"/>
          <w:highlight w:val="cyan"/>
        </w:rPr>
        <w:t xml:space="preserve">cannot </w:t>
      </w:r>
      <w:r w:rsidRPr="00D4498F">
        <w:rPr>
          <w:rStyle w:val="StyleUnderline"/>
        </w:rPr>
        <w:t xml:space="preserve">just </w:t>
      </w:r>
      <w:r w:rsidRPr="00A81B58">
        <w:rPr>
          <w:rStyle w:val="StyleUnderline"/>
          <w:highlight w:val="cyan"/>
        </w:rPr>
        <w:t>be reimagined or reinvented in a</w:t>
      </w:r>
      <w:r w:rsidRPr="00D4498F">
        <w:rPr>
          <w:rStyle w:val="StyleUnderline"/>
        </w:rPr>
        <w:t xml:space="preserve"> less biased and </w:t>
      </w:r>
      <w:r w:rsidRPr="00A81B58">
        <w:rPr>
          <w:rStyle w:val="StyleUnderline"/>
          <w:highlight w:val="cyan"/>
        </w:rPr>
        <w:t xml:space="preserve">more just </w:t>
      </w:r>
      <w:r w:rsidRPr="00D4498F">
        <w:rPr>
          <w:rStyle w:val="StyleUnderline"/>
        </w:rPr>
        <w:t xml:space="preserve">or inclusive </w:t>
      </w:r>
      <w:r w:rsidRPr="00A81B58">
        <w:rPr>
          <w:rStyle w:val="StyleUnderline"/>
          <w:highlight w:val="cyan"/>
        </w:rPr>
        <w:t>way</w:t>
      </w:r>
      <w:r w:rsidRPr="00D4498F">
        <w:rPr>
          <w:sz w:val="12"/>
        </w:rPr>
        <w:t>.</w:t>
      </w:r>
      <w:r w:rsidRPr="00BD7E37">
        <w:rPr>
          <w:sz w:val="12"/>
        </w:rPr>
        <w:t xml:space="preserve"> </w:t>
      </w:r>
      <w:r w:rsidRPr="00D4498F">
        <w:rPr>
          <w:sz w:val="12"/>
        </w:rPr>
        <w:t xml:space="preserve">In other words, </w:t>
      </w:r>
      <w:r w:rsidRPr="00A81B58">
        <w:rPr>
          <w:rStyle w:val="StyleUnderline"/>
          <w:highlight w:val="cyan"/>
        </w:rPr>
        <w:t xml:space="preserve">it cannot be </w:t>
      </w:r>
      <w:r w:rsidRPr="00D4498F">
        <w:rPr>
          <w:rStyle w:val="StyleUnderline"/>
        </w:rPr>
        <w:t xml:space="preserve">redeemed and </w:t>
      </w:r>
      <w:r w:rsidRPr="00A81B58">
        <w:rPr>
          <w:rStyle w:val="StyleUnderline"/>
          <w:highlight w:val="cyan"/>
        </w:rPr>
        <w:t xml:space="preserve">stripped of </w:t>
      </w:r>
      <w:r w:rsidRPr="00D4498F">
        <w:rPr>
          <w:rStyle w:val="StyleUnderline"/>
        </w:rPr>
        <w:t xml:space="preserve">the many </w:t>
      </w:r>
      <w:proofErr w:type="spellStart"/>
      <w:r w:rsidRPr="00A81B58">
        <w:rPr>
          <w:rStyle w:val="StyleUnderline"/>
          <w:highlight w:val="cyan"/>
        </w:rPr>
        <w:t>racialised</w:t>
      </w:r>
      <w:proofErr w:type="spellEnd"/>
      <w:r w:rsidRPr="00A81B58">
        <w:rPr>
          <w:rStyle w:val="StyleUnderline"/>
          <w:highlight w:val="cyan"/>
        </w:rPr>
        <w:t xml:space="preserve"> and gendered imaginations </w:t>
      </w:r>
      <w:r w:rsidRPr="00D4498F">
        <w:rPr>
          <w:rStyle w:val="StyleUnderline"/>
        </w:rPr>
        <w:t>that have become “sticky” with it and will continue to stick to it</w:t>
      </w:r>
      <w:r w:rsidRPr="00D4498F">
        <w:rPr>
          <w:sz w:val="12"/>
        </w:rPr>
        <w:t xml:space="preserve"> (Khan 2021).</w:t>
      </w:r>
      <w:r w:rsidRPr="00BD7E37">
        <w:rPr>
          <w:sz w:val="12"/>
        </w:rPr>
        <w:t xml:space="preserve"> </w:t>
      </w:r>
      <w:r w:rsidRPr="00D4498F">
        <w:rPr>
          <w:sz w:val="12"/>
        </w:rPr>
        <w:t>Indeed, if there is one thing that all terrorism scholars, critical or not, agree upon, it is that</w:t>
      </w:r>
      <w:r w:rsidRPr="00BD7E37">
        <w:rPr>
          <w:sz w:val="12"/>
        </w:rPr>
        <w:t xml:space="preserve"> </w:t>
      </w:r>
      <w:r w:rsidRPr="00D4498F">
        <w:rPr>
          <w:sz w:val="12"/>
        </w:rPr>
        <w:t>terrorism has discursive power and a pejorative connotation (see also English 2009;</w:t>
      </w:r>
      <w:r w:rsidRPr="00BD7E37">
        <w:rPr>
          <w:sz w:val="12"/>
        </w:rPr>
        <w:t xml:space="preserve"> </w:t>
      </w:r>
      <w:r w:rsidRPr="00D4498F">
        <w:rPr>
          <w:sz w:val="12"/>
        </w:rPr>
        <w:t>Jackson 2007; Richardson 2006). What a decolonial approach to CTS would contribute</w:t>
      </w:r>
      <w:r w:rsidRPr="00BD7E37">
        <w:rPr>
          <w:sz w:val="12"/>
        </w:rPr>
        <w:t xml:space="preserve"> </w:t>
      </w:r>
      <w:r w:rsidRPr="00D4498F">
        <w:rPr>
          <w:sz w:val="12"/>
        </w:rPr>
        <w:t xml:space="preserve">here, is to expose how this pejorative connotation is tied to a </w:t>
      </w:r>
      <w:proofErr w:type="spellStart"/>
      <w:r w:rsidRPr="00D4498F">
        <w:rPr>
          <w:sz w:val="12"/>
        </w:rPr>
        <w:t>racialised</w:t>
      </w:r>
      <w:proofErr w:type="spellEnd"/>
      <w:r w:rsidRPr="00D4498F">
        <w:rPr>
          <w:sz w:val="12"/>
        </w:rPr>
        <w:t>, colonial,</w:t>
      </w:r>
      <w:r w:rsidRPr="00BD7E37">
        <w:rPr>
          <w:sz w:val="12"/>
        </w:rPr>
        <w:t xml:space="preserve"> </w:t>
      </w:r>
      <w:r w:rsidRPr="00D4498F">
        <w:rPr>
          <w:sz w:val="12"/>
        </w:rPr>
        <w:t>gendered genealogy of terrorism (see also Husain 2021a; McQuade 2020). In other</w:t>
      </w:r>
      <w:r w:rsidRPr="00BD7E37">
        <w:rPr>
          <w:sz w:val="12"/>
        </w:rPr>
        <w:t xml:space="preserve"> </w:t>
      </w:r>
      <w:r w:rsidRPr="00D4498F">
        <w:rPr>
          <w:sz w:val="12"/>
        </w:rPr>
        <w:t>words, it acknowledges that “terrorism” is a pejorative rather than analytical term because</w:t>
      </w:r>
      <w:r w:rsidRPr="00BD7E37">
        <w:rPr>
          <w:sz w:val="12"/>
        </w:rPr>
        <w:t xml:space="preserve"> </w:t>
      </w:r>
      <w:r w:rsidRPr="00D4498F">
        <w:rPr>
          <w:sz w:val="12"/>
        </w:rPr>
        <w:t>of its racial underpinnings and connotations.</w:t>
      </w:r>
      <w:r w:rsidRPr="00BD7E37">
        <w:rPr>
          <w:sz w:val="12"/>
        </w:rPr>
        <w:t xml:space="preserve"> </w:t>
      </w:r>
      <w:r w:rsidRPr="00D4498F">
        <w:rPr>
          <w:sz w:val="12"/>
        </w:rPr>
        <w:t>Since one of the most essential elements of decolonial approaches is the project of “delinking”,</w:t>
      </w:r>
      <w:r w:rsidRPr="00BD7E37">
        <w:rPr>
          <w:sz w:val="12"/>
        </w:rPr>
        <w:t xml:space="preserve"> </w:t>
      </w:r>
      <w:r w:rsidRPr="00D4498F">
        <w:rPr>
          <w:sz w:val="12"/>
        </w:rPr>
        <w:t xml:space="preserve">Mohammed (2022, 434), calling for the </w:t>
      </w:r>
      <w:proofErr w:type="spellStart"/>
      <w:r w:rsidRPr="00D4498F">
        <w:rPr>
          <w:sz w:val="12"/>
        </w:rPr>
        <w:t>decolonisation</w:t>
      </w:r>
      <w:proofErr w:type="spellEnd"/>
      <w:r w:rsidRPr="00D4498F">
        <w:rPr>
          <w:sz w:val="12"/>
        </w:rPr>
        <w:t xml:space="preserve"> of Terrorism Studies,</w:t>
      </w:r>
      <w:r w:rsidRPr="00BD7E37">
        <w:rPr>
          <w:sz w:val="12"/>
        </w:rPr>
        <w:t xml:space="preserve"> </w:t>
      </w:r>
      <w:r w:rsidRPr="00D4498F">
        <w:rPr>
          <w:sz w:val="12"/>
        </w:rPr>
        <w:t>suggests that CTS scholars should seek to de-link from the Global North-centric</w:t>
      </w:r>
      <w:r w:rsidRPr="00BD7E37">
        <w:rPr>
          <w:sz w:val="12"/>
        </w:rPr>
        <w:t xml:space="preserve"> </w:t>
      </w:r>
      <w:r w:rsidRPr="00D4498F">
        <w:rPr>
          <w:sz w:val="12"/>
        </w:rPr>
        <w:t>Terrorism Studies and instead develop a new Terrorism Studies. This new Terrorism</w:t>
      </w:r>
      <w:r w:rsidRPr="00BD7E37">
        <w:rPr>
          <w:sz w:val="12"/>
        </w:rPr>
        <w:t xml:space="preserve"> </w:t>
      </w:r>
      <w:r w:rsidRPr="00D4498F">
        <w:rPr>
          <w:sz w:val="12"/>
        </w:rPr>
        <w:t>Studies would be led by Global South scholars and based on Global South epistemes,</w:t>
      </w:r>
      <w:r w:rsidRPr="00BD7E37">
        <w:rPr>
          <w:sz w:val="12"/>
        </w:rPr>
        <w:t xml:space="preserve"> </w:t>
      </w:r>
      <w:r w:rsidRPr="00D4498F">
        <w:rPr>
          <w:sz w:val="12"/>
        </w:rPr>
        <w:t>which make use of Global South cultural traditions and indigenous terminology, to</w:t>
      </w:r>
      <w:r w:rsidRPr="00BD7E37">
        <w:rPr>
          <w:sz w:val="12"/>
        </w:rPr>
        <w:t xml:space="preserve"> </w:t>
      </w:r>
      <w:r w:rsidRPr="00D4498F">
        <w:rPr>
          <w:sz w:val="12"/>
        </w:rPr>
        <w:t>develop an independent Decolonial Terrorism Studies. This is a suggestion which is</w:t>
      </w:r>
      <w:r w:rsidRPr="00BD7E37">
        <w:rPr>
          <w:sz w:val="12"/>
        </w:rPr>
        <w:t xml:space="preserve"> </w:t>
      </w:r>
      <w:r w:rsidRPr="00D4498F">
        <w:rPr>
          <w:sz w:val="12"/>
        </w:rPr>
        <w:t>stemming from the assumption that “terrorism” can, under certain circumstances, be</w:t>
      </w:r>
      <w:r w:rsidRPr="00BD7E37">
        <w:rPr>
          <w:sz w:val="12"/>
        </w:rPr>
        <w:t xml:space="preserve"> </w:t>
      </w:r>
      <w:r w:rsidRPr="00D4498F">
        <w:rPr>
          <w:sz w:val="12"/>
        </w:rPr>
        <w:t>reclaimed as an objective or legitimate classification of political violence. It is also</w:t>
      </w:r>
      <w:r w:rsidRPr="00BD7E37">
        <w:rPr>
          <w:sz w:val="12"/>
        </w:rPr>
        <w:t xml:space="preserve"> </w:t>
      </w:r>
      <w:r w:rsidRPr="00D4498F">
        <w:rPr>
          <w:sz w:val="12"/>
        </w:rPr>
        <w:t>a suggestion, which I consider to be contrary to decolonial thought and in a broader</w:t>
      </w:r>
      <w:r w:rsidRPr="00BD7E37">
        <w:rPr>
          <w:sz w:val="12"/>
        </w:rPr>
        <w:t xml:space="preserve"> </w:t>
      </w:r>
      <w:r w:rsidRPr="00D4498F">
        <w:rPr>
          <w:sz w:val="12"/>
        </w:rPr>
        <w:t>sense also contrary to the ethos of Critical Terrorism Studies more generally. As I would</w:t>
      </w:r>
      <w:r w:rsidRPr="00BD7E37">
        <w:rPr>
          <w:sz w:val="12"/>
        </w:rPr>
        <w:t xml:space="preserve"> </w:t>
      </w:r>
      <w:r w:rsidRPr="00D4498F">
        <w:rPr>
          <w:sz w:val="12"/>
        </w:rPr>
        <w:t>further argue, it is, implicitly, a call for “reforming” Terrorism Studies and the Terrorism</w:t>
      </w:r>
      <w:r w:rsidRPr="00BD7E37">
        <w:rPr>
          <w:sz w:val="12"/>
        </w:rPr>
        <w:t xml:space="preserve"> </w:t>
      </w:r>
      <w:r w:rsidRPr="00D4498F">
        <w:rPr>
          <w:sz w:val="12"/>
        </w:rPr>
        <w:t xml:space="preserve">Industry. Instead, and as I argue here, </w:t>
      </w:r>
      <w:r w:rsidRPr="00A81B58">
        <w:rPr>
          <w:rStyle w:val="StyleUnderline"/>
          <w:highlight w:val="cyan"/>
        </w:rPr>
        <w:t xml:space="preserve">the </w:t>
      </w:r>
      <w:proofErr w:type="gramStart"/>
      <w:r w:rsidRPr="00A81B58">
        <w:rPr>
          <w:rStyle w:val="StyleUnderline"/>
          <w:highlight w:val="cyan"/>
        </w:rPr>
        <w:t>ultimate goal</w:t>
      </w:r>
      <w:proofErr w:type="gramEnd"/>
      <w:r w:rsidRPr="00A81B58">
        <w:rPr>
          <w:rStyle w:val="StyleUnderline"/>
          <w:highlight w:val="cyan"/>
        </w:rPr>
        <w:t xml:space="preserve"> of </w:t>
      </w:r>
      <w:r w:rsidRPr="00D4498F">
        <w:rPr>
          <w:rStyle w:val="StyleUnderline"/>
        </w:rPr>
        <w:t xml:space="preserve">critical </w:t>
      </w:r>
      <w:r w:rsidRPr="00A81B58">
        <w:rPr>
          <w:rStyle w:val="StyleUnderline"/>
          <w:highlight w:val="cyan"/>
        </w:rPr>
        <w:t xml:space="preserve">scholars </w:t>
      </w:r>
      <w:r w:rsidRPr="00D4498F">
        <w:rPr>
          <w:rStyle w:val="StyleUnderline"/>
        </w:rPr>
        <w:t>of the study of</w:t>
      </w:r>
      <w:r w:rsidRPr="006D1811">
        <w:rPr>
          <w:rStyle w:val="StyleUnderline"/>
        </w:rPr>
        <w:t xml:space="preserve"> </w:t>
      </w:r>
      <w:r w:rsidRPr="00D4498F">
        <w:rPr>
          <w:rStyle w:val="StyleUnderline"/>
        </w:rPr>
        <w:t xml:space="preserve">terrorism </w:t>
      </w:r>
      <w:r w:rsidRPr="00A81B58">
        <w:rPr>
          <w:rStyle w:val="StyleUnderline"/>
          <w:highlight w:val="cyan"/>
        </w:rPr>
        <w:t xml:space="preserve">should be to abolish </w:t>
      </w:r>
      <w:r w:rsidRPr="00D4498F">
        <w:rPr>
          <w:rStyle w:val="StyleUnderline"/>
        </w:rPr>
        <w:t>rather than to reform (or “</w:t>
      </w:r>
      <w:proofErr w:type="spellStart"/>
      <w:r w:rsidRPr="00D4498F">
        <w:rPr>
          <w:rStyle w:val="StyleUnderline"/>
        </w:rPr>
        <w:t>decolonise</w:t>
      </w:r>
      <w:proofErr w:type="spellEnd"/>
      <w:r w:rsidRPr="00D4498F">
        <w:rPr>
          <w:rStyle w:val="StyleUnderline"/>
        </w:rPr>
        <w:t>”)</w:t>
      </w:r>
      <w:r w:rsidRPr="00D4498F">
        <w:rPr>
          <w:sz w:val="12"/>
        </w:rPr>
        <w:t xml:space="preserve"> both.</w:t>
      </w:r>
      <w:r w:rsidRPr="00BD7E37">
        <w:rPr>
          <w:sz w:val="12"/>
        </w:rPr>
        <w:t xml:space="preserve"> </w:t>
      </w:r>
      <w:r w:rsidRPr="00D4498F">
        <w:rPr>
          <w:sz w:val="12"/>
        </w:rPr>
        <w:t>Encouraging or pushing for more criticality in Critical Terrorism Studies, which is</w:t>
      </w:r>
      <w:r w:rsidRPr="00BD7E37">
        <w:rPr>
          <w:sz w:val="12"/>
        </w:rPr>
        <w:t xml:space="preserve"> </w:t>
      </w:r>
      <w:r w:rsidRPr="00D4498F">
        <w:rPr>
          <w:sz w:val="12"/>
        </w:rPr>
        <w:t>increasingly being critiqued for not being “critical” enough anymore,2 is a call which</w:t>
      </w:r>
      <w:r w:rsidRPr="00BD7E37">
        <w:rPr>
          <w:sz w:val="12"/>
        </w:rPr>
        <w:t xml:space="preserve"> </w:t>
      </w:r>
      <w:r w:rsidRPr="00D4498F">
        <w:rPr>
          <w:sz w:val="12"/>
        </w:rPr>
        <w:t>needs to be taken seriously by the CTS research community if it wants to continue to</w:t>
      </w:r>
      <w:r w:rsidRPr="00BD7E37">
        <w:rPr>
          <w:sz w:val="12"/>
        </w:rPr>
        <w:t xml:space="preserve"> provide the radical challenge to Terrorism Studies it set out to provide upon its inception. However, as I argue here, whilst this should include decolonial and postcolonial </w:t>
      </w:r>
      <w:r w:rsidRPr="0071067D">
        <w:rPr>
          <w:sz w:val="12"/>
        </w:rPr>
        <w:t xml:space="preserve">approaches within CTS, it should not be confused with </w:t>
      </w:r>
      <w:r w:rsidRPr="008963A7">
        <w:rPr>
          <w:rStyle w:val="StyleUnderline"/>
          <w:highlight w:val="cyan"/>
        </w:rPr>
        <w:t>calls for “</w:t>
      </w:r>
      <w:proofErr w:type="spellStart"/>
      <w:r w:rsidRPr="008963A7">
        <w:rPr>
          <w:rStyle w:val="StyleUnderline"/>
          <w:highlight w:val="cyan"/>
        </w:rPr>
        <w:t>decolonisation</w:t>
      </w:r>
      <w:proofErr w:type="spellEnd"/>
      <w:r w:rsidRPr="008963A7">
        <w:rPr>
          <w:rStyle w:val="StyleUnderline"/>
          <w:highlight w:val="cyan"/>
        </w:rPr>
        <w:t>”</w:t>
      </w:r>
      <w:r w:rsidRPr="008963A7">
        <w:rPr>
          <w:sz w:val="12"/>
          <w:highlight w:val="cyan"/>
        </w:rPr>
        <w:t xml:space="preserve"> </w:t>
      </w:r>
      <w:r w:rsidRPr="0071067D">
        <w:rPr>
          <w:sz w:val="12"/>
        </w:rPr>
        <w:t>(see</w:t>
      </w:r>
      <w:r w:rsidRPr="00BD7E37">
        <w:rPr>
          <w:sz w:val="12"/>
        </w:rPr>
        <w:t xml:space="preserve"> </w:t>
      </w:r>
      <w:r w:rsidRPr="0071067D">
        <w:rPr>
          <w:sz w:val="12"/>
        </w:rPr>
        <w:t xml:space="preserve">also Khan 2021, 2024). Not only </w:t>
      </w:r>
      <w:r w:rsidRPr="008963A7">
        <w:rPr>
          <w:rStyle w:val="StyleUnderline"/>
          <w:highlight w:val="cyan"/>
        </w:rPr>
        <w:t>have</w:t>
      </w:r>
      <w:r w:rsidRPr="008963A7">
        <w:rPr>
          <w:sz w:val="12"/>
          <w:highlight w:val="cyan"/>
        </w:rPr>
        <w:t xml:space="preserve"> </w:t>
      </w:r>
      <w:r w:rsidRPr="0071067D">
        <w:rPr>
          <w:sz w:val="12"/>
        </w:rPr>
        <w:t xml:space="preserve">such calls </w:t>
      </w:r>
      <w:r w:rsidRPr="008963A7">
        <w:rPr>
          <w:rStyle w:val="StyleUnderline"/>
          <w:highlight w:val="cyan"/>
        </w:rPr>
        <w:t xml:space="preserve">become </w:t>
      </w:r>
      <w:r w:rsidRPr="0071067D">
        <w:rPr>
          <w:rStyle w:val="StyleUnderline"/>
        </w:rPr>
        <w:t xml:space="preserve">increasingly </w:t>
      </w:r>
      <w:r w:rsidRPr="008963A7">
        <w:rPr>
          <w:rStyle w:val="StyleUnderline"/>
          <w:highlight w:val="cyan"/>
        </w:rPr>
        <w:t>performative</w:t>
      </w:r>
      <w:r w:rsidRPr="008963A7">
        <w:rPr>
          <w:sz w:val="12"/>
          <w:highlight w:val="cyan"/>
        </w:rPr>
        <w:t xml:space="preserve"> </w:t>
      </w:r>
      <w:r w:rsidRPr="0071067D">
        <w:rPr>
          <w:sz w:val="12"/>
        </w:rPr>
        <w:t>(as</w:t>
      </w:r>
      <w:r w:rsidRPr="00BD7E37">
        <w:rPr>
          <w:sz w:val="12"/>
        </w:rPr>
        <w:t xml:space="preserve"> </w:t>
      </w:r>
      <w:r w:rsidRPr="0071067D">
        <w:rPr>
          <w:sz w:val="12"/>
        </w:rPr>
        <w:t xml:space="preserve">Mohammed (2022, 428) also points out), </w:t>
      </w:r>
      <w:r w:rsidRPr="0071067D">
        <w:rPr>
          <w:rStyle w:val="StyleUnderline"/>
        </w:rPr>
        <w:t>co-</w:t>
      </w:r>
      <w:proofErr w:type="spellStart"/>
      <w:r w:rsidRPr="0071067D">
        <w:rPr>
          <w:rStyle w:val="StyleUnderline"/>
        </w:rPr>
        <w:t>optive</w:t>
      </w:r>
      <w:proofErr w:type="spellEnd"/>
      <w:r w:rsidRPr="0071067D">
        <w:rPr>
          <w:rStyle w:val="StyleUnderline"/>
        </w:rPr>
        <w:t xml:space="preserve"> and mainstreamed</w:t>
      </w:r>
      <w:r w:rsidRPr="0071067D">
        <w:rPr>
          <w:sz w:val="12"/>
        </w:rPr>
        <w:t xml:space="preserve">, </w:t>
      </w:r>
      <w:r w:rsidRPr="0071067D">
        <w:rPr>
          <w:rStyle w:val="StyleUnderline"/>
        </w:rPr>
        <w:t>they are also</w:t>
      </w:r>
      <w:r w:rsidRPr="00E3245B">
        <w:rPr>
          <w:rStyle w:val="StyleUnderline"/>
        </w:rPr>
        <w:t xml:space="preserve"> </w:t>
      </w:r>
      <w:r w:rsidRPr="008963A7">
        <w:rPr>
          <w:rStyle w:val="StyleUnderline"/>
          <w:highlight w:val="cyan"/>
        </w:rPr>
        <w:t>misplaced when it comes to</w:t>
      </w:r>
      <w:r w:rsidRPr="0071067D">
        <w:rPr>
          <w:rStyle w:val="StyleUnderline"/>
        </w:rPr>
        <w:t xml:space="preserve"> the study of </w:t>
      </w:r>
      <w:r w:rsidRPr="008963A7">
        <w:rPr>
          <w:rStyle w:val="StyleUnderline"/>
          <w:highlight w:val="cyan"/>
        </w:rPr>
        <w:t>terrorism</w:t>
      </w:r>
      <w:r w:rsidRPr="0071067D">
        <w:rPr>
          <w:sz w:val="12"/>
        </w:rPr>
        <w:t>.</w:t>
      </w:r>
      <w:r w:rsidRPr="00BD7E37">
        <w:rPr>
          <w:sz w:val="12"/>
        </w:rPr>
        <w:t xml:space="preserve"> </w:t>
      </w:r>
      <w:r w:rsidRPr="0071067D">
        <w:rPr>
          <w:sz w:val="12"/>
        </w:rPr>
        <w:t xml:space="preserve">A </w:t>
      </w:r>
      <w:proofErr w:type="spellStart"/>
      <w:r w:rsidRPr="0071067D">
        <w:rPr>
          <w:sz w:val="12"/>
        </w:rPr>
        <w:t>decolonisation</w:t>
      </w:r>
      <w:proofErr w:type="spellEnd"/>
      <w:r w:rsidRPr="0071067D">
        <w:rPr>
          <w:sz w:val="12"/>
        </w:rPr>
        <w:t xml:space="preserve"> of (Critical) Terrorism Studies is neither attainable nor desirable.</w:t>
      </w:r>
      <w:r w:rsidRPr="00BD7E37">
        <w:rPr>
          <w:sz w:val="12"/>
        </w:rPr>
        <w:t xml:space="preserve"> </w:t>
      </w:r>
      <w:r w:rsidRPr="0071067D">
        <w:rPr>
          <w:sz w:val="12"/>
        </w:rPr>
        <w:t xml:space="preserve">Instead, following the ethos of decolonial scholars who have studied </w:t>
      </w:r>
      <w:r w:rsidRPr="0071067D">
        <w:rPr>
          <w:rStyle w:val="StyleUnderline"/>
        </w:rPr>
        <w:t>institutions</w:t>
      </w:r>
      <w:r w:rsidRPr="0071067D">
        <w:rPr>
          <w:sz w:val="12"/>
        </w:rPr>
        <w:t xml:space="preserve"> which</w:t>
      </w:r>
      <w:r w:rsidRPr="00BD7E37">
        <w:rPr>
          <w:sz w:val="12"/>
        </w:rPr>
        <w:t xml:space="preserve"> </w:t>
      </w:r>
      <w:r w:rsidRPr="0071067D">
        <w:rPr>
          <w:rStyle w:val="StyleUnderline"/>
        </w:rPr>
        <w:t>perpetuate global hierarchies and racial violence</w:t>
      </w:r>
      <w:r w:rsidRPr="0071067D">
        <w:rPr>
          <w:sz w:val="12"/>
        </w:rPr>
        <w:t xml:space="preserve">, indicates that </w:t>
      </w:r>
      <w:r w:rsidRPr="0071067D">
        <w:rPr>
          <w:rStyle w:val="StyleUnderline"/>
        </w:rPr>
        <w:t xml:space="preserve">a call for </w:t>
      </w:r>
      <w:r w:rsidRPr="008963A7">
        <w:rPr>
          <w:rStyle w:val="StyleUnderline"/>
          <w:highlight w:val="cyan"/>
        </w:rPr>
        <w:t xml:space="preserve">abolishing </w:t>
      </w:r>
      <w:r w:rsidRPr="0071067D">
        <w:rPr>
          <w:rStyle w:val="StyleUnderline"/>
        </w:rPr>
        <w:t>those</w:t>
      </w:r>
      <w:r w:rsidRPr="0033484F">
        <w:rPr>
          <w:rStyle w:val="StyleUnderline"/>
        </w:rPr>
        <w:t xml:space="preserve"> </w:t>
      </w:r>
      <w:r w:rsidRPr="008963A7">
        <w:rPr>
          <w:rStyle w:val="StyleUnderline"/>
          <w:highlight w:val="cyan"/>
        </w:rPr>
        <w:t xml:space="preserve">institutions is much more appropriate </w:t>
      </w:r>
      <w:r w:rsidRPr="0071067D">
        <w:rPr>
          <w:rStyle w:val="StyleUnderline"/>
        </w:rPr>
        <w:t>and in line with decolonial thought</w:t>
      </w:r>
      <w:r w:rsidRPr="0071067D">
        <w:rPr>
          <w:sz w:val="12"/>
        </w:rPr>
        <w:t>. I argue that</w:t>
      </w:r>
      <w:r w:rsidRPr="00BD7E37">
        <w:rPr>
          <w:sz w:val="12"/>
        </w:rPr>
        <w:t xml:space="preserve"> </w:t>
      </w:r>
      <w:r w:rsidRPr="0071067D">
        <w:rPr>
          <w:sz w:val="12"/>
        </w:rPr>
        <w:t>calls by abolitionist scholars and activists for abolishing the police, prisons, and other</w:t>
      </w:r>
      <w:r w:rsidRPr="00BD7E37">
        <w:rPr>
          <w:sz w:val="12"/>
        </w:rPr>
        <w:t xml:space="preserve"> </w:t>
      </w:r>
      <w:r w:rsidRPr="0071067D">
        <w:rPr>
          <w:sz w:val="12"/>
        </w:rPr>
        <w:t>institutions which have continued racial-colonial rule in one form or another and are</w:t>
      </w:r>
      <w:r w:rsidRPr="00BD7E37">
        <w:rPr>
          <w:sz w:val="12"/>
        </w:rPr>
        <w:t xml:space="preserve"> </w:t>
      </w:r>
      <w:r w:rsidRPr="0071067D">
        <w:rPr>
          <w:sz w:val="12"/>
        </w:rPr>
        <w:t xml:space="preserve">based on modern-colonial ideas (Davis 2003, 2005; Gilmore 2018, see also </w:t>
      </w:r>
      <w:proofErr w:type="spellStart"/>
      <w:r w:rsidRPr="0071067D">
        <w:rPr>
          <w:sz w:val="12"/>
        </w:rPr>
        <w:t>Shwaikh</w:t>
      </w:r>
      <w:proofErr w:type="spellEnd"/>
      <w:r w:rsidRPr="0071067D">
        <w:rPr>
          <w:sz w:val="12"/>
        </w:rPr>
        <w:t xml:space="preserve"> 2022;</w:t>
      </w:r>
      <w:r w:rsidRPr="00BD7E37">
        <w:rPr>
          <w:sz w:val="12"/>
        </w:rPr>
        <w:t xml:space="preserve"> </w:t>
      </w:r>
      <w:r w:rsidRPr="0071067D">
        <w:rPr>
          <w:sz w:val="12"/>
        </w:rPr>
        <w:t>Rodríguez 2020), should be engaged with and their bearing on Terrorism Studies investigated</w:t>
      </w:r>
      <w:r w:rsidRPr="00BD7E37">
        <w:rPr>
          <w:sz w:val="12"/>
        </w:rPr>
        <w:t xml:space="preserve"> </w:t>
      </w:r>
      <w:r w:rsidRPr="0071067D">
        <w:rPr>
          <w:sz w:val="12"/>
        </w:rPr>
        <w:t>more closely. Thus, calling for the abolition of the Terrorism Industry</w:t>
      </w:r>
      <w:proofErr w:type="gramStart"/>
      <w:r w:rsidRPr="0071067D">
        <w:rPr>
          <w:sz w:val="12"/>
        </w:rPr>
        <w:t>,3</w:t>
      </w:r>
      <w:proofErr w:type="gramEnd"/>
      <w:r w:rsidRPr="0071067D">
        <w:rPr>
          <w:sz w:val="12"/>
        </w:rPr>
        <w:t xml:space="preserve"> which</w:t>
      </w:r>
      <w:r w:rsidRPr="00BD7E37">
        <w:rPr>
          <w:sz w:val="12"/>
        </w:rPr>
        <w:t xml:space="preserve"> </w:t>
      </w:r>
      <w:r w:rsidRPr="0071067D">
        <w:rPr>
          <w:sz w:val="12"/>
        </w:rPr>
        <w:t>Terrorism Studies is a part of, rather than a reform of it, would be a much more appropriate</w:t>
      </w:r>
      <w:r w:rsidRPr="00BD7E37">
        <w:rPr>
          <w:sz w:val="12"/>
        </w:rPr>
        <w:t xml:space="preserve"> </w:t>
      </w:r>
      <w:r w:rsidRPr="0071067D">
        <w:rPr>
          <w:sz w:val="12"/>
        </w:rPr>
        <w:t>project for CTS to pursue.</w:t>
      </w:r>
      <w:r w:rsidRPr="00BD7E37">
        <w:rPr>
          <w:sz w:val="12"/>
        </w:rPr>
        <w:t xml:space="preserve"> </w:t>
      </w:r>
      <w:r w:rsidRPr="0071067D">
        <w:rPr>
          <w:sz w:val="12"/>
        </w:rPr>
        <w:t>As the founders of CTS have envisioned upon its inception, CTS should, at its heart,</w:t>
      </w:r>
      <w:r w:rsidRPr="00BD7E37">
        <w:rPr>
          <w:sz w:val="12"/>
        </w:rPr>
        <w:t xml:space="preserve"> </w:t>
      </w:r>
      <w:r w:rsidRPr="0071067D">
        <w:rPr>
          <w:sz w:val="12"/>
        </w:rPr>
        <w:t>have the mission of studying the “constructions and productions” of terrorism (Jarvis</w:t>
      </w:r>
      <w:r w:rsidRPr="00BD7E37">
        <w:rPr>
          <w:sz w:val="12"/>
        </w:rPr>
        <w:t xml:space="preserve"> </w:t>
      </w:r>
      <w:r w:rsidRPr="0071067D">
        <w:rPr>
          <w:sz w:val="12"/>
        </w:rPr>
        <w:t>2009). It was also envisioned as an emancipatory and “openly normative” project (Jackson</w:t>
      </w:r>
      <w:r w:rsidRPr="00BD7E37">
        <w:rPr>
          <w:sz w:val="12"/>
        </w:rPr>
        <w:t xml:space="preserve"> </w:t>
      </w:r>
      <w:r w:rsidRPr="0071067D">
        <w:rPr>
          <w:sz w:val="12"/>
        </w:rPr>
        <w:t>2007, 249). A decolonial approach, then, invites itself naturally to this project. Not only is it</w:t>
      </w:r>
      <w:r w:rsidRPr="00BD7E37">
        <w:rPr>
          <w:sz w:val="12"/>
        </w:rPr>
        <w:t xml:space="preserve"> </w:t>
      </w:r>
      <w:r w:rsidRPr="0071067D">
        <w:rPr>
          <w:sz w:val="12"/>
        </w:rPr>
        <w:t>openly normative in its mission to disrupt global structures of white supremacy and</w:t>
      </w:r>
      <w:r w:rsidRPr="00BD7E37">
        <w:rPr>
          <w:sz w:val="12"/>
        </w:rPr>
        <w:t xml:space="preserve"> </w:t>
      </w:r>
      <w:r w:rsidRPr="0071067D">
        <w:rPr>
          <w:sz w:val="12"/>
        </w:rPr>
        <w:t xml:space="preserve">coloniality, it also is </w:t>
      </w:r>
      <w:proofErr w:type="spellStart"/>
      <w:r w:rsidRPr="0071067D">
        <w:rPr>
          <w:sz w:val="12"/>
        </w:rPr>
        <w:t>centred</w:t>
      </w:r>
      <w:proofErr w:type="spellEnd"/>
      <w:r w:rsidRPr="0071067D">
        <w:rPr>
          <w:sz w:val="12"/>
        </w:rPr>
        <w:t xml:space="preserve"> on deconstructing the constructions and productions of</w:t>
      </w:r>
      <w:r w:rsidRPr="00BD7E37">
        <w:rPr>
          <w:sz w:val="12"/>
        </w:rPr>
        <w:t xml:space="preserve"> </w:t>
      </w:r>
      <w:r w:rsidRPr="0071067D">
        <w:rPr>
          <w:sz w:val="12"/>
        </w:rPr>
        <w:t>Western (colonial-)modernity,4 one of which, I argue, is the terrorism/counter-terrorism</w:t>
      </w:r>
      <w:r w:rsidRPr="00BD7E37">
        <w:rPr>
          <w:sz w:val="12"/>
        </w:rPr>
        <w:t xml:space="preserve"> </w:t>
      </w:r>
      <w:r w:rsidRPr="0071067D">
        <w:rPr>
          <w:sz w:val="12"/>
        </w:rPr>
        <w:t>apparatus. Acknowledging CTS’ mission as such also means accepting CTS’s limitations</w:t>
      </w:r>
      <w:r w:rsidRPr="00BD7E37">
        <w:rPr>
          <w:sz w:val="12"/>
        </w:rPr>
        <w:t xml:space="preserve"> </w:t>
      </w:r>
      <w:r w:rsidRPr="0071067D">
        <w:rPr>
          <w:sz w:val="12"/>
        </w:rPr>
        <w:t>(see also Khan 2021, 2024). In my understanding, CTS was not founded as a discipline that</w:t>
      </w:r>
      <w:r w:rsidRPr="00BD7E37">
        <w:rPr>
          <w:sz w:val="12"/>
        </w:rPr>
        <w:t xml:space="preserve"> </w:t>
      </w:r>
      <w:r w:rsidRPr="0071067D">
        <w:rPr>
          <w:sz w:val="12"/>
        </w:rPr>
        <w:t>sought to produce a “better” Terrorism Studies, but rather as a discipline that radically</w:t>
      </w:r>
      <w:r w:rsidRPr="00BD7E37">
        <w:rPr>
          <w:sz w:val="12"/>
        </w:rPr>
        <w:t xml:space="preserve"> </w:t>
      </w:r>
      <w:r w:rsidRPr="0071067D">
        <w:rPr>
          <w:sz w:val="12"/>
        </w:rPr>
        <w:t>challenged its productions. It is therefore not a discipline which should attempt to save</w:t>
      </w:r>
      <w:r w:rsidRPr="00BD7E37">
        <w:rPr>
          <w:sz w:val="12"/>
        </w:rPr>
        <w:t xml:space="preserve"> </w:t>
      </w:r>
      <w:r w:rsidRPr="0071067D">
        <w:rPr>
          <w:sz w:val="12"/>
        </w:rPr>
        <w:t>“terrorism”, strip it of its negative racial and colonial baggage, or reclaim it as a legitimate</w:t>
      </w:r>
      <w:r w:rsidRPr="00BD7E37">
        <w:rPr>
          <w:sz w:val="12"/>
        </w:rPr>
        <w:t xml:space="preserve"> </w:t>
      </w:r>
      <w:r w:rsidRPr="0071067D">
        <w:rPr>
          <w:sz w:val="12"/>
        </w:rPr>
        <w:t>and/or objective signifier. Rather, it is a discipline which was founded to study not the</w:t>
      </w:r>
      <w:r w:rsidRPr="00BD7E37">
        <w:rPr>
          <w:sz w:val="12"/>
        </w:rPr>
        <w:t xml:space="preserve"> </w:t>
      </w:r>
      <w:r w:rsidRPr="0071067D">
        <w:rPr>
          <w:sz w:val="12"/>
        </w:rPr>
        <w:t>content of “terrorism” but its discourse, its productions and constructions, and the</w:t>
      </w:r>
      <w:r w:rsidRPr="00BD7E37">
        <w:rPr>
          <w:sz w:val="12"/>
        </w:rPr>
        <w:t xml:space="preserve"> </w:t>
      </w:r>
      <w:r w:rsidRPr="0071067D">
        <w:rPr>
          <w:sz w:val="12"/>
        </w:rPr>
        <w:t>harmful consequences this has had for actors with less power than those employing</w:t>
      </w:r>
      <w:r w:rsidRPr="00BD7E37">
        <w:rPr>
          <w:sz w:val="12"/>
        </w:rPr>
        <w:t xml:space="preserve"> </w:t>
      </w:r>
      <w:r w:rsidRPr="0071067D">
        <w:rPr>
          <w:sz w:val="12"/>
        </w:rPr>
        <w:t xml:space="preserve">the label against them (Breen Smyth et al. 2008). The </w:t>
      </w:r>
      <w:proofErr w:type="gramStart"/>
      <w:r w:rsidRPr="0071067D">
        <w:rPr>
          <w:sz w:val="12"/>
        </w:rPr>
        <w:t>ultimate goal</w:t>
      </w:r>
      <w:proofErr w:type="gramEnd"/>
      <w:r w:rsidRPr="0071067D">
        <w:rPr>
          <w:sz w:val="12"/>
        </w:rPr>
        <w:t xml:space="preserve"> that would follow from</w:t>
      </w:r>
      <w:r w:rsidRPr="00BD7E37">
        <w:rPr>
          <w:sz w:val="12"/>
        </w:rPr>
        <w:t xml:space="preserve"> </w:t>
      </w:r>
      <w:r w:rsidRPr="0071067D">
        <w:rPr>
          <w:sz w:val="12"/>
        </w:rPr>
        <w:t xml:space="preserve">this mission should be </w:t>
      </w:r>
      <w:r w:rsidRPr="0071067D">
        <w:rPr>
          <w:rStyle w:val="StyleUnderline"/>
        </w:rPr>
        <w:t xml:space="preserve">the </w:t>
      </w:r>
      <w:r w:rsidRPr="008963A7">
        <w:rPr>
          <w:rStyle w:val="StyleUnderline"/>
          <w:highlight w:val="cyan"/>
        </w:rPr>
        <w:t xml:space="preserve">abolition of “terrorism” as a valid classification </w:t>
      </w:r>
      <w:r w:rsidRPr="0071067D">
        <w:rPr>
          <w:rStyle w:val="StyleUnderline"/>
        </w:rPr>
        <w:t>of any form of</w:t>
      </w:r>
      <w:r w:rsidRPr="00DE0429">
        <w:rPr>
          <w:rStyle w:val="StyleUnderline"/>
        </w:rPr>
        <w:t xml:space="preserve"> </w:t>
      </w:r>
      <w:r w:rsidRPr="0071067D">
        <w:rPr>
          <w:rStyle w:val="StyleUnderline"/>
        </w:rPr>
        <w:t>political violence</w:t>
      </w:r>
      <w:r w:rsidRPr="0071067D">
        <w:rPr>
          <w:sz w:val="12"/>
        </w:rPr>
        <w:t xml:space="preserve">. This, I further argue, </w:t>
      </w:r>
      <w:r w:rsidRPr="008963A7">
        <w:rPr>
          <w:rStyle w:val="StyleUnderline"/>
          <w:highlight w:val="cyan"/>
        </w:rPr>
        <w:t xml:space="preserve">needs to precede </w:t>
      </w:r>
      <w:r w:rsidRPr="0071067D">
        <w:rPr>
          <w:rStyle w:val="StyleUnderline"/>
        </w:rPr>
        <w:t>the much-needed calls for the</w:t>
      </w:r>
      <w:r w:rsidRPr="00DE0429">
        <w:rPr>
          <w:rStyle w:val="StyleUnderline"/>
        </w:rPr>
        <w:t xml:space="preserve"> </w:t>
      </w:r>
      <w:r w:rsidRPr="008963A7">
        <w:rPr>
          <w:rStyle w:val="StyleUnderline"/>
          <w:highlight w:val="cyan"/>
        </w:rPr>
        <w:t xml:space="preserve">abolition of counter-terrorism </w:t>
      </w:r>
      <w:r w:rsidRPr="0071067D">
        <w:rPr>
          <w:rStyle w:val="StyleUnderline"/>
        </w:rPr>
        <w:t>– an institution that is closely linked to incarceration, the</w:t>
      </w:r>
      <w:r w:rsidRPr="00DE0429">
        <w:rPr>
          <w:rStyle w:val="StyleUnderline"/>
        </w:rPr>
        <w:t xml:space="preserve"> </w:t>
      </w:r>
      <w:r w:rsidRPr="0071067D">
        <w:rPr>
          <w:rStyle w:val="StyleUnderline"/>
        </w:rPr>
        <w:t xml:space="preserve">police, and the military, </w:t>
      </w:r>
      <w:proofErr w:type="gramStart"/>
      <w:r w:rsidRPr="0071067D">
        <w:rPr>
          <w:rStyle w:val="StyleUnderline"/>
        </w:rPr>
        <w:t>all of</w:t>
      </w:r>
      <w:proofErr w:type="gramEnd"/>
      <w:r w:rsidRPr="0071067D">
        <w:rPr>
          <w:rStyle w:val="StyleUnderline"/>
        </w:rPr>
        <w:t xml:space="preserve"> which abolition scholars and activists have long called to</w:t>
      </w:r>
      <w:r w:rsidRPr="00DE0429">
        <w:rPr>
          <w:rStyle w:val="StyleUnderline"/>
        </w:rPr>
        <w:t xml:space="preserve"> </w:t>
      </w:r>
      <w:r w:rsidRPr="0071067D">
        <w:rPr>
          <w:rStyle w:val="StyleUnderline"/>
        </w:rPr>
        <w:t>abolish</w:t>
      </w:r>
      <w:r w:rsidRPr="0071067D">
        <w:rPr>
          <w:sz w:val="12"/>
        </w:rPr>
        <w:t>.</w:t>
      </w:r>
      <w:r w:rsidRPr="00BD7E37">
        <w:rPr>
          <w:sz w:val="12"/>
        </w:rPr>
        <w:t xml:space="preserve"> </w:t>
      </w:r>
      <w:r w:rsidRPr="0071067D">
        <w:rPr>
          <w:sz w:val="12"/>
        </w:rPr>
        <w:t xml:space="preserve">To illustrate the argument of this article, I proceed by first explaining why </w:t>
      </w:r>
      <w:r w:rsidRPr="0071067D">
        <w:rPr>
          <w:rStyle w:val="StyleUnderline"/>
        </w:rPr>
        <w:t>the concept</w:t>
      </w:r>
      <w:r w:rsidRPr="000348C5">
        <w:rPr>
          <w:rStyle w:val="StyleUnderline"/>
        </w:rPr>
        <w:t xml:space="preserve"> </w:t>
      </w:r>
      <w:r w:rsidRPr="008963A7">
        <w:rPr>
          <w:rStyle w:val="StyleUnderline"/>
          <w:highlight w:val="cyan"/>
        </w:rPr>
        <w:t xml:space="preserve">“terrorism” is irredeemable </w:t>
      </w:r>
      <w:r w:rsidRPr="0071067D">
        <w:rPr>
          <w:rStyle w:val="StyleUnderline"/>
        </w:rPr>
        <w:t>and should not be re-invented, reclaimed, or recovered</w:t>
      </w:r>
      <w:r w:rsidRPr="0071067D">
        <w:rPr>
          <w:sz w:val="12"/>
        </w:rPr>
        <w:t xml:space="preserve"> by</w:t>
      </w:r>
      <w:r w:rsidRPr="00BD7E37">
        <w:rPr>
          <w:sz w:val="12"/>
        </w:rPr>
        <w:t xml:space="preserve"> </w:t>
      </w:r>
      <w:r w:rsidRPr="0071067D">
        <w:rPr>
          <w:sz w:val="12"/>
        </w:rPr>
        <w:t xml:space="preserve">scholars dedicated to the critical study of “terrorism”, </w:t>
      </w:r>
      <w:r w:rsidRPr="0071067D">
        <w:rPr>
          <w:rStyle w:val="StyleUnderline"/>
        </w:rPr>
        <w:t>but</w:t>
      </w:r>
      <w:r w:rsidRPr="0071067D">
        <w:rPr>
          <w:sz w:val="12"/>
        </w:rPr>
        <w:t xml:space="preserve"> rather </w:t>
      </w:r>
      <w:r w:rsidRPr="0071067D">
        <w:rPr>
          <w:rStyle w:val="StyleUnderline"/>
        </w:rPr>
        <w:t>acknowledged as</w:t>
      </w:r>
      <w:r w:rsidRPr="000348C5">
        <w:rPr>
          <w:rStyle w:val="StyleUnderline"/>
        </w:rPr>
        <w:t xml:space="preserve"> </w:t>
      </w:r>
      <w:r w:rsidRPr="0071067D">
        <w:rPr>
          <w:rStyle w:val="StyleUnderline"/>
        </w:rPr>
        <w:t xml:space="preserve">a racially infused, colonial, and gendered concept whose utterance and </w:t>
      </w:r>
      <w:r w:rsidRPr="00B7070D">
        <w:rPr>
          <w:rStyle w:val="StyleUnderline"/>
          <w:highlight w:val="cyan"/>
        </w:rPr>
        <w:t xml:space="preserve">use in discourse has facilitated neo-colonial rule, racial violence, and global punishment </w:t>
      </w:r>
      <w:r w:rsidRPr="0071067D">
        <w:rPr>
          <w:rStyle w:val="StyleUnderline"/>
        </w:rPr>
        <w:t>in the modern colonial</w:t>
      </w:r>
      <w:r w:rsidRPr="000348C5">
        <w:rPr>
          <w:rStyle w:val="StyleUnderline"/>
        </w:rPr>
        <w:t xml:space="preserve"> </w:t>
      </w:r>
      <w:r w:rsidRPr="0071067D">
        <w:rPr>
          <w:rStyle w:val="StyleUnderline"/>
        </w:rPr>
        <w:t>world</w:t>
      </w:r>
      <w:r w:rsidRPr="0071067D">
        <w:rPr>
          <w:sz w:val="12"/>
        </w:rPr>
        <w:t xml:space="preserve">. In the second section of this article, I </w:t>
      </w:r>
      <w:proofErr w:type="gramStart"/>
      <w:r w:rsidRPr="0071067D">
        <w:rPr>
          <w:sz w:val="12"/>
        </w:rPr>
        <w:t>explain</w:t>
      </w:r>
      <w:proofErr w:type="gramEnd"/>
      <w:r w:rsidRPr="0071067D">
        <w:rPr>
          <w:sz w:val="12"/>
        </w:rPr>
        <w:t xml:space="preserve"> the difference between</w:t>
      </w:r>
      <w:r w:rsidRPr="00BD7E37">
        <w:rPr>
          <w:sz w:val="12"/>
        </w:rPr>
        <w:t xml:space="preserve"> </w:t>
      </w:r>
      <w:r w:rsidRPr="0071067D">
        <w:rPr>
          <w:sz w:val="12"/>
        </w:rPr>
        <w:t>decoloniality (the theoretical approach and project encouraging epistemic disobedience)</w:t>
      </w:r>
      <w:r w:rsidRPr="00BD7E37">
        <w:rPr>
          <w:sz w:val="12"/>
        </w:rPr>
        <w:t xml:space="preserve"> </w:t>
      </w:r>
      <w:r w:rsidRPr="0071067D">
        <w:rPr>
          <w:sz w:val="12"/>
        </w:rPr>
        <w:t xml:space="preserve">and </w:t>
      </w:r>
      <w:proofErr w:type="spellStart"/>
      <w:r w:rsidRPr="0071067D">
        <w:rPr>
          <w:sz w:val="12"/>
        </w:rPr>
        <w:t>decolonisation</w:t>
      </w:r>
      <w:proofErr w:type="spellEnd"/>
      <w:r w:rsidRPr="0071067D">
        <w:rPr>
          <w:sz w:val="12"/>
        </w:rPr>
        <w:t xml:space="preserve"> (the movement spearheaded by activists calling for </w:t>
      </w:r>
      <w:proofErr w:type="gramStart"/>
      <w:r w:rsidRPr="0071067D">
        <w:rPr>
          <w:sz w:val="12"/>
        </w:rPr>
        <w:t>reparations</w:t>
      </w:r>
      <w:proofErr w:type="gramEnd"/>
      <w:r w:rsidRPr="0071067D">
        <w:rPr>
          <w:sz w:val="12"/>
        </w:rPr>
        <w:t xml:space="preserve"> and</w:t>
      </w:r>
      <w:r w:rsidRPr="00BD7E37">
        <w:rPr>
          <w:sz w:val="12"/>
        </w:rPr>
        <w:t xml:space="preserve"> repatriation usually of </w:t>
      </w:r>
      <w:proofErr w:type="spellStart"/>
      <w:r w:rsidRPr="00BD7E37">
        <w:rPr>
          <w:sz w:val="12"/>
        </w:rPr>
        <w:t>colonised</w:t>
      </w:r>
      <w:proofErr w:type="spellEnd"/>
      <w:r w:rsidRPr="00BD7E37">
        <w:rPr>
          <w:sz w:val="12"/>
        </w:rPr>
        <w:t xml:space="preserve">/occupied land). Following from this, I introduce the literature on abolition in the third section of this article, where I make the case for </w:t>
      </w:r>
      <w:r w:rsidRPr="00EA1797">
        <w:rPr>
          <w:sz w:val="12"/>
        </w:rPr>
        <w:t>including “terrorism” as a concept which CTS scholars should seek to, ultimately, abolish</w:t>
      </w:r>
      <w:r w:rsidRPr="00BD7E37">
        <w:rPr>
          <w:sz w:val="12"/>
        </w:rPr>
        <w:t xml:space="preserve"> </w:t>
      </w:r>
      <w:r w:rsidRPr="00EA1797">
        <w:rPr>
          <w:sz w:val="12"/>
        </w:rPr>
        <w:t xml:space="preserve">rather than reinvent or make more flexible. </w:t>
      </w:r>
      <w:r w:rsidRPr="00B7070D">
        <w:rPr>
          <w:rStyle w:val="StyleUnderline"/>
          <w:highlight w:val="cyan"/>
        </w:rPr>
        <w:t>This means calling for an abolition of the Terrorism Industry more generally</w:t>
      </w:r>
      <w:r w:rsidRPr="00EA1797">
        <w:rPr>
          <w:rStyle w:val="StyleUnderline"/>
        </w:rPr>
        <w:t>, an industry which is connected to the police, carceral</w:t>
      </w:r>
      <w:r w:rsidRPr="00BD7E37">
        <w:rPr>
          <w:rStyle w:val="StyleUnderline"/>
        </w:rPr>
        <w:t xml:space="preserve"> </w:t>
      </w:r>
      <w:r w:rsidRPr="00EA1797">
        <w:rPr>
          <w:rStyle w:val="StyleUnderline"/>
        </w:rPr>
        <w:t>system, and other security institutions whose abolition Black, Indigenous, and anticapitalist</w:t>
      </w:r>
      <w:r w:rsidRPr="00BD7E37">
        <w:rPr>
          <w:rStyle w:val="StyleUnderline"/>
        </w:rPr>
        <w:t xml:space="preserve"> </w:t>
      </w:r>
      <w:r w:rsidRPr="00EA1797">
        <w:rPr>
          <w:rStyle w:val="StyleUnderline"/>
        </w:rPr>
        <w:t>scholars and activists have long called for</w:t>
      </w:r>
      <w:r w:rsidRPr="00EA1797">
        <w:rPr>
          <w:sz w:val="12"/>
        </w:rPr>
        <w:t>. In the final section, I reflect on</w:t>
      </w:r>
      <w:r w:rsidRPr="00BD7E37">
        <w:rPr>
          <w:sz w:val="12"/>
        </w:rPr>
        <w:t xml:space="preserve"> </w:t>
      </w:r>
      <w:r w:rsidRPr="00EA1797">
        <w:rPr>
          <w:sz w:val="12"/>
        </w:rPr>
        <w:t>CTS’s scholarly responsibility to prevent an attempted move towards reclaiming/reforming</w:t>
      </w:r>
      <w:r w:rsidRPr="00BD7E37">
        <w:rPr>
          <w:sz w:val="12"/>
        </w:rPr>
        <w:t xml:space="preserve"> “terrorism”, and thus projects such as a “Decolonial Terrorism Studies”.</w:t>
      </w:r>
    </w:p>
    <w:p w14:paraId="6A41F984" w14:textId="77777777" w:rsidR="005F4605" w:rsidRDefault="005F4605" w:rsidP="008C402A">
      <w:pPr>
        <w:rPr>
          <w:sz w:val="12"/>
        </w:rPr>
      </w:pPr>
    </w:p>
    <w:p w14:paraId="398724A8" w14:textId="53961105" w:rsidR="005F4605" w:rsidRDefault="005F4605" w:rsidP="005F4605">
      <w:pPr>
        <w:pStyle w:val="Heading4"/>
      </w:pPr>
      <w:r>
        <w:t>CUT HERE GO TO ADVANTAGE 1</w:t>
      </w:r>
    </w:p>
    <w:p w14:paraId="0CEAFB31" w14:textId="77777777" w:rsidR="005F4605" w:rsidRPr="005F4605" w:rsidRDefault="005F4605" w:rsidP="005F4605"/>
    <w:p w14:paraId="5738021A" w14:textId="77777777" w:rsidR="008C402A" w:rsidRDefault="008C402A" w:rsidP="008C402A">
      <w:pPr>
        <w:pStyle w:val="Heading4"/>
      </w:pPr>
      <w:r>
        <w:t>Terrorism as a category is rooted in genocidal Zionist fantasies that mark the Muslim as an existential threat that must be eradicated---it’s the root cause of modern colonial genocide and dispossession</w:t>
      </w:r>
    </w:p>
    <w:p w14:paraId="1AB57431" w14:textId="77777777" w:rsidR="008C402A" w:rsidRPr="00892846" w:rsidRDefault="008C402A" w:rsidP="008C402A">
      <w:proofErr w:type="spellStart"/>
      <w:r w:rsidRPr="00DB1647">
        <w:rPr>
          <w:rStyle w:val="Style13ptBold"/>
        </w:rPr>
        <w:t>Schotten</w:t>
      </w:r>
      <w:proofErr w:type="spellEnd"/>
      <w:r w:rsidRPr="00DB1647">
        <w:rPr>
          <w:rStyle w:val="Style13ptBold"/>
        </w:rPr>
        <w:t xml:space="preserve"> 24</w:t>
      </w:r>
      <w:r>
        <w:t xml:space="preserve"> (C. Heike Schotten, </w:t>
      </w:r>
      <w:r w:rsidRPr="00DB1647">
        <w:t>Assistant Professor in the department of Political Science at the University of Massachusetts</w:t>
      </w:r>
      <w:r>
        <w:t>. (08 Apr 2024): Zionism and the war(s) on terror: extinction phobias, anti-Muslim racism, and critical scholarship, Critical Studies on Terrorism, DOI: 10.1080/17539153.2024.2337448. truth)</w:t>
      </w:r>
    </w:p>
    <w:p w14:paraId="3E373FFC" w14:textId="77777777" w:rsidR="008C402A" w:rsidRPr="00BF3901" w:rsidRDefault="008C402A" w:rsidP="008C402A">
      <w:pPr>
        <w:rPr>
          <w:sz w:val="16"/>
        </w:rPr>
      </w:pPr>
      <w:r w:rsidRPr="00BF3901">
        <w:rPr>
          <w:sz w:val="16"/>
        </w:rPr>
        <w:t xml:space="preserve">Crucial to the discursive compression we now know as “9/11” was the widespread insistence at the time (and still today often alleged) that this day “changed everything” or that “the world was not the same” after it, an echo of the exceptionalism that is sometimes attributed to the Nazi holocaust. This association is not incidental, however, and not only because this European event has become a crucial part of American identity, culture, and heritage (Kaplan 2018; Novick 1999). The ideological and rhetorical connections between </w:t>
      </w:r>
      <w:r w:rsidRPr="00D50D75">
        <w:rPr>
          <w:rStyle w:val="StyleUnderline"/>
          <w:highlight w:val="cyan"/>
        </w:rPr>
        <w:t>“9/11” and</w:t>
      </w:r>
      <w:r w:rsidRPr="00BF3901">
        <w:rPr>
          <w:sz w:val="16"/>
        </w:rPr>
        <w:t xml:space="preserve"> the Nazi holocaust – </w:t>
      </w:r>
      <w:proofErr w:type="gramStart"/>
      <w:r w:rsidRPr="00BF3901">
        <w:rPr>
          <w:sz w:val="16"/>
        </w:rPr>
        <w:t>and,</w:t>
      </w:r>
      <w:proofErr w:type="gramEnd"/>
      <w:r w:rsidRPr="00BF3901">
        <w:rPr>
          <w:sz w:val="16"/>
        </w:rPr>
        <w:t xml:space="preserve"> now, </w:t>
      </w:r>
      <w:r w:rsidRPr="00D50D75">
        <w:rPr>
          <w:rStyle w:val="StyleUnderline"/>
          <w:highlight w:val="cyan"/>
        </w:rPr>
        <w:t>“October 7th”</w:t>
      </w:r>
      <w:r w:rsidRPr="00BF3901">
        <w:rPr>
          <w:sz w:val="16"/>
        </w:rPr>
        <w:t xml:space="preserve"> 3 –</w:t>
      </w:r>
      <w:r w:rsidRPr="00D50D75">
        <w:rPr>
          <w:rStyle w:val="StyleUnderline"/>
          <w:highlight w:val="cyan"/>
        </w:rPr>
        <w:t>signal the central role played by Israel</w:t>
      </w:r>
      <w:r w:rsidRPr="00BF3901">
        <w:rPr>
          <w:sz w:val="16"/>
        </w:rPr>
        <w:t xml:space="preserve">, not simply in provoking and promoting the GWOT, but also </w:t>
      </w:r>
      <w:r w:rsidRPr="00D50D75">
        <w:rPr>
          <w:rStyle w:val="StyleUnderline"/>
          <w:highlight w:val="cyan"/>
        </w:rPr>
        <w:t>in manufacturing</w:t>
      </w:r>
      <w:r w:rsidRPr="00BF3901">
        <w:rPr>
          <w:sz w:val="16"/>
        </w:rPr>
        <w:t xml:space="preserve"> it from whole cloth by producing its </w:t>
      </w:r>
      <w:r w:rsidRPr="00D50D75">
        <w:rPr>
          <w:rStyle w:val="StyleUnderline"/>
        </w:rPr>
        <w:t>anchoring</w:t>
      </w:r>
      <w:r w:rsidRPr="00BF3901">
        <w:rPr>
          <w:sz w:val="16"/>
        </w:rPr>
        <w:t xml:space="preserve"> </w:t>
      </w:r>
      <w:r w:rsidRPr="00D50D75">
        <w:rPr>
          <w:rStyle w:val="StyleUnderline"/>
          <w:highlight w:val="cyan"/>
        </w:rPr>
        <w:t>ideological justification: anti-Muslim racism in the form of “terrorism” discourse</w:t>
      </w:r>
      <w:r w:rsidRPr="00BF3901">
        <w:rPr>
          <w:sz w:val="16"/>
        </w:rPr>
        <w:t xml:space="preserve">. What is today commonly called “terrorism” – what I will refer to as </w:t>
      </w:r>
      <w:r w:rsidRPr="005C47DD">
        <w:rPr>
          <w:rStyle w:val="StyleUnderline"/>
        </w:rPr>
        <w:t xml:space="preserve">21st century </w:t>
      </w:r>
      <w:r w:rsidRPr="00D50D75">
        <w:rPr>
          <w:rStyle w:val="StyleUnderline"/>
          <w:highlight w:val="cyan"/>
        </w:rPr>
        <w:t>“terrorism”</w:t>
      </w:r>
      <w:r w:rsidRPr="00BF3901">
        <w:rPr>
          <w:sz w:val="16"/>
        </w:rPr>
        <w:t xml:space="preserve"> discourse – </w:t>
      </w:r>
      <w:r w:rsidRPr="00D50D75">
        <w:rPr>
          <w:rStyle w:val="StyleUnderline"/>
          <w:highlight w:val="cyan"/>
        </w:rPr>
        <w:t>emerges from</w:t>
      </w:r>
      <w:r w:rsidRPr="005C47DD">
        <w:rPr>
          <w:rStyle w:val="StyleUnderline"/>
        </w:rPr>
        <w:t xml:space="preserve"> a specifically </w:t>
      </w:r>
      <w:r w:rsidRPr="00D50D75">
        <w:rPr>
          <w:rStyle w:val="StyleUnderline"/>
          <w:highlight w:val="cyan"/>
        </w:rPr>
        <w:t>Zionist</w:t>
      </w:r>
      <w:r w:rsidRPr="005C47DD">
        <w:rPr>
          <w:rStyle w:val="StyleUnderline"/>
        </w:rPr>
        <w:t xml:space="preserve"> version of settler </w:t>
      </w:r>
      <w:r w:rsidRPr="00D50D75">
        <w:rPr>
          <w:rStyle w:val="StyleUnderline"/>
          <w:highlight w:val="cyan"/>
        </w:rPr>
        <w:t>colonialism</w:t>
      </w:r>
      <w:r w:rsidRPr="005C47DD">
        <w:rPr>
          <w:rStyle w:val="StyleUnderline"/>
        </w:rPr>
        <w:t xml:space="preserve"> that privileges the Nazi holocaust and Jewish oppression as the singular, exceptional, and definitive contours of modernity</w:t>
      </w:r>
      <w:r w:rsidRPr="00BF3901">
        <w:rPr>
          <w:sz w:val="16"/>
        </w:rPr>
        <w:t xml:space="preserve"> and modern world politics. Essential to fighting this discursive hegemony is taking a critical approach to Zionism, </w:t>
      </w:r>
      <w:proofErr w:type="spellStart"/>
      <w:r w:rsidRPr="00BF3901">
        <w:rPr>
          <w:sz w:val="16"/>
        </w:rPr>
        <w:t>recognising</w:t>
      </w:r>
      <w:proofErr w:type="spellEnd"/>
      <w:r w:rsidRPr="00BF3901">
        <w:rPr>
          <w:sz w:val="16"/>
        </w:rPr>
        <w:t xml:space="preserve"> it as a distinctively modern, European, and colonial in(ter)</w:t>
      </w:r>
      <w:proofErr w:type="spellStart"/>
      <w:r w:rsidRPr="00BF3901">
        <w:rPr>
          <w:sz w:val="16"/>
        </w:rPr>
        <w:t>vention</w:t>
      </w:r>
      <w:proofErr w:type="spellEnd"/>
      <w:r w:rsidRPr="00BF3901">
        <w:rPr>
          <w:sz w:val="16"/>
        </w:rPr>
        <w:t xml:space="preserve">. This article, then, is a contribution to the burgeoning field of Critical Zionism Studies and part of the decolonial project Rabea Khan (this issue) recommends for CTS: “investigating how the dominant discourses on terrorism uphold and serve the project of Western </w:t>
      </w:r>
      <w:proofErr w:type="spellStart"/>
      <w:r w:rsidRPr="00BF3901">
        <w:rPr>
          <w:sz w:val="16"/>
        </w:rPr>
        <w:t>colonialmodernity</w:t>
      </w:r>
      <w:proofErr w:type="spellEnd"/>
      <w:r w:rsidRPr="00BF3901">
        <w:rPr>
          <w:sz w:val="16"/>
        </w:rPr>
        <w:t>”.</w:t>
      </w:r>
    </w:p>
    <w:p w14:paraId="689E8B9F" w14:textId="77777777" w:rsidR="008C402A" w:rsidRPr="00BF3901" w:rsidRDefault="008C402A" w:rsidP="008C402A">
      <w:pPr>
        <w:rPr>
          <w:sz w:val="16"/>
        </w:rPr>
      </w:pPr>
      <w:r w:rsidRPr="00BF3901">
        <w:rPr>
          <w:sz w:val="16"/>
        </w:rPr>
        <w:t xml:space="preserve">Rhetorically and ideologically, Zionism and the 21st century </w:t>
      </w:r>
      <w:r w:rsidRPr="00D50D75">
        <w:rPr>
          <w:rStyle w:val="StyleUnderline"/>
          <w:highlight w:val="cyan"/>
        </w:rPr>
        <w:t>“terrorism” discourse</w:t>
      </w:r>
      <w:r w:rsidRPr="00BF3901">
        <w:rPr>
          <w:sz w:val="16"/>
        </w:rPr>
        <w:t xml:space="preserve"> it has engendered are forms of existential </w:t>
      </w:r>
      <w:proofErr w:type="spellStart"/>
      <w:r w:rsidRPr="00BF3901">
        <w:rPr>
          <w:sz w:val="16"/>
        </w:rPr>
        <w:t>moralising</w:t>
      </w:r>
      <w:proofErr w:type="spellEnd"/>
      <w:r w:rsidRPr="00BF3901">
        <w:rPr>
          <w:sz w:val="16"/>
        </w:rPr>
        <w:t xml:space="preserve"> I identify as extinction phobias, positions that </w:t>
      </w:r>
      <w:r w:rsidRPr="00D50D75">
        <w:rPr>
          <w:rStyle w:val="StyleUnderline"/>
          <w:highlight w:val="cyan"/>
        </w:rPr>
        <w:t>necessarily result in</w:t>
      </w:r>
      <w:r w:rsidRPr="00C27AE9">
        <w:rPr>
          <w:rStyle w:val="StyleUnderline"/>
        </w:rPr>
        <w:t xml:space="preserve"> reactionary, </w:t>
      </w:r>
      <w:r w:rsidRPr="00D50D75">
        <w:rPr>
          <w:rStyle w:val="StyleUnderline"/>
          <w:highlight w:val="cyan"/>
        </w:rPr>
        <w:t>pre-emptively defensive, and annihilatory</w:t>
      </w:r>
      <w:r w:rsidRPr="00C27AE9">
        <w:rPr>
          <w:rStyle w:val="StyleUnderline"/>
        </w:rPr>
        <w:t xml:space="preserve"> rhetoric and </w:t>
      </w:r>
      <w:r w:rsidRPr="00D50D75">
        <w:rPr>
          <w:rStyle w:val="StyleUnderline"/>
          <w:highlight w:val="cyan"/>
        </w:rPr>
        <w:t>violence</w:t>
      </w:r>
      <w:r w:rsidRPr="00BF3901">
        <w:rPr>
          <w:sz w:val="16"/>
        </w:rPr>
        <w:t xml:space="preserve"> (</w:t>
      </w:r>
      <w:proofErr w:type="spellStart"/>
      <w:r w:rsidRPr="00BF3901">
        <w:rPr>
          <w:sz w:val="16"/>
        </w:rPr>
        <w:t>Schotten</w:t>
      </w:r>
      <w:proofErr w:type="spellEnd"/>
      <w:r w:rsidRPr="00BF3901">
        <w:rPr>
          <w:sz w:val="16"/>
        </w:rPr>
        <w:t xml:space="preserve"> 2022; Stahl 2021). This critical genealogical and interpretive argument explains a number of puzzling or otherwise underexplained phenomena: (1) why the category of “terrorist” and its accompanying anti-Muslim racism are so intractable (R. Khan 2021), particularly in the US and well after the expiration of the War on Terror in most Americans’ public consciousness; (2) Israel’s rabid, unhinged insistence that no one in Gaza is innocent and/because everyone is somehow connected to Hamas (thereby rendering everyone a legitimate target of extermination and removal); (3) the inevitable futility of </w:t>
      </w:r>
      <w:r w:rsidRPr="00D06675">
        <w:rPr>
          <w:rStyle w:val="StyleUnderline"/>
        </w:rPr>
        <w:t>efforts to apply domestic terrorism law and policy to white supremacist violence</w:t>
      </w:r>
      <w:r w:rsidRPr="00BF3901">
        <w:rPr>
          <w:sz w:val="16"/>
        </w:rPr>
        <w:t xml:space="preserve">, an approach </w:t>
      </w:r>
      <w:r w:rsidRPr="00D06675">
        <w:rPr>
          <w:rStyle w:val="StyleUnderline"/>
        </w:rPr>
        <w:t>destined</w:t>
      </w:r>
      <w:r w:rsidRPr="00BF3901">
        <w:rPr>
          <w:sz w:val="16"/>
        </w:rPr>
        <w:t xml:space="preserve"> not simply </w:t>
      </w:r>
      <w:r w:rsidRPr="00D06675">
        <w:rPr>
          <w:rStyle w:val="StyleUnderline"/>
        </w:rPr>
        <w:t>to fail</w:t>
      </w:r>
      <w:r w:rsidRPr="00BF3901">
        <w:rPr>
          <w:sz w:val="16"/>
        </w:rPr>
        <w:t xml:space="preserve"> but </w:t>
      </w:r>
      <w:r w:rsidRPr="00D06675">
        <w:rPr>
          <w:rStyle w:val="StyleUnderline"/>
        </w:rPr>
        <w:t>also</w:t>
      </w:r>
      <w:r w:rsidRPr="00BF3901">
        <w:rPr>
          <w:sz w:val="16"/>
        </w:rPr>
        <w:t xml:space="preserve"> </w:t>
      </w:r>
      <w:r w:rsidRPr="00D06675">
        <w:rPr>
          <w:rStyle w:val="StyleUnderline"/>
        </w:rPr>
        <w:t xml:space="preserve">to cause significant harm to all </w:t>
      </w:r>
      <w:proofErr w:type="spellStart"/>
      <w:r w:rsidRPr="00D06675">
        <w:rPr>
          <w:rStyle w:val="StyleUnderline"/>
        </w:rPr>
        <w:t>racialised</w:t>
      </w:r>
      <w:proofErr w:type="spellEnd"/>
      <w:r w:rsidRPr="00D06675">
        <w:rPr>
          <w:rStyle w:val="StyleUnderline"/>
        </w:rPr>
        <w:t>/ “terrorist” populations</w:t>
      </w:r>
      <w:r w:rsidRPr="00BF3901">
        <w:rPr>
          <w:sz w:val="16"/>
        </w:rPr>
        <w:t>, people’s movements, and political dissidents; and (4) the baffling silence of both Terrorism Studies (TS) and Critical Terrorism Studies (CTS) on the subjects of Zionism and Palestine.</w:t>
      </w:r>
    </w:p>
    <w:p w14:paraId="255F543D" w14:textId="77777777" w:rsidR="008C402A" w:rsidRPr="00BF3901" w:rsidRDefault="008C402A" w:rsidP="008C402A">
      <w:pPr>
        <w:rPr>
          <w:sz w:val="16"/>
        </w:rPr>
      </w:pPr>
      <w:r w:rsidRPr="00BF3901">
        <w:rPr>
          <w:sz w:val="16"/>
        </w:rPr>
        <w:t>Let’s begin with a discussion of extinction phobias.</w:t>
      </w:r>
    </w:p>
    <w:p w14:paraId="552F7D34" w14:textId="77777777" w:rsidR="008C402A" w:rsidRPr="00BF3901" w:rsidRDefault="008C402A" w:rsidP="008C402A">
      <w:pPr>
        <w:rPr>
          <w:sz w:val="16"/>
        </w:rPr>
      </w:pPr>
      <w:r w:rsidRPr="00BF3901">
        <w:rPr>
          <w:sz w:val="16"/>
        </w:rPr>
        <w:t>“Terrorism” as extinction phobia</w:t>
      </w:r>
    </w:p>
    <w:p w14:paraId="19E313F4" w14:textId="77777777" w:rsidR="008C402A" w:rsidRPr="00BF3901" w:rsidRDefault="008C402A" w:rsidP="008C402A">
      <w:pPr>
        <w:rPr>
          <w:sz w:val="16"/>
        </w:rPr>
      </w:pPr>
      <w:r w:rsidRPr="00BF3901">
        <w:rPr>
          <w:sz w:val="16"/>
        </w:rPr>
        <w:t xml:space="preserve">In previous work, I argue that the hallmark of 21st c. </w:t>
      </w:r>
      <w:r w:rsidRPr="005165C4">
        <w:rPr>
          <w:rStyle w:val="StyleUnderline"/>
        </w:rPr>
        <w:t>“</w:t>
      </w:r>
      <w:r w:rsidRPr="00D50D75">
        <w:rPr>
          <w:rStyle w:val="StyleUnderline"/>
          <w:highlight w:val="cyan"/>
        </w:rPr>
        <w:t>terrorism</w:t>
      </w:r>
      <w:r w:rsidRPr="005165C4">
        <w:rPr>
          <w:rStyle w:val="StyleUnderline"/>
        </w:rPr>
        <w:t>” discourse</w:t>
      </w:r>
      <w:r w:rsidRPr="00BF3901">
        <w:rPr>
          <w:sz w:val="16"/>
        </w:rPr>
        <w:t xml:space="preserve"> is that it </w:t>
      </w:r>
      <w:r w:rsidRPr="00D50D75">
        <w:rPr>
          <w:rStyle w:val="StyleUnderline"/>
          <w:highlight w:val="cyan"/>
        </w:rPr>
        <w:t>functions</w:t>
      </w:r>
      <w:r w:rsidRPr="005165C4">
        <w:rPr>
          <w:rStyle w:val="StyleUnderline"/>
        </w:rPr>
        <w:t xml:space="preserve"> moralistically</w:t>
      </w:r>
      <w:r w:rsidRPr="00BF3901">
        <w:rPr>
          <w:sz w:val="16"/>
        </w:rPr>
        <w:t>—</w:t>
      </w:r>
      <w:r w:rsidRPr="005165C4">
        <w:rPr>
          <w:rStyle w:val="StyleUnderline"/>
        </w:rPr>
        <w:t>not simply normatively</w:t>
      </w:r>
      <w:r w:rsidRPr="00BF3901">
        <w:rPr>
          <w:sz w:val="16"/>
        </w:rPr>
        <w:t xml:space="preserve"> – </w:t>
      </w:r>
      <w:r w:rsidRPr="00D50D75">
        <w:rPr>
          <w:rStyle w:val="StyleUnderline"/>
          <w:highlight w:val="cyan"/>
        </w:rPr>
        <w:t>to</w:t>
      </w:r>
      <w:r w:rsidRPr="00D50D75">
        <w:rPr>
          <w:sz w:val="16"/>
          <w:highlight w:val="cyan"/>
        </w:rPr>
        <w:t xml:space="preserve"> </w:t>
      </w:r>
      <w:r w:rsidRPr="00D50D75">
        <w:rPr>
          <w:rStyle w:val="StyleUnderline"/>
          <w:highlight w:val="cyan"/>
        </w:rPr>
        <w:t>abject</w:t>
      </w:r>
      <w:r w:rsidRPr="00BF3901">
        <w:rPr>
          <w:sz w:val="16"/>
        </w:rPr>
        <w:t xml:space="preserve">—not simply condemn – </w:t>
      </w:r>
      <w:r w:rsidRPr="00D50D75">
        <w:rPr>
          <w:rStyle w:val="StyleUnderline"/>
          <w:highlight w:val="cyan"/>
        </w:rPr>
        <w:t>whatever it is considered to name</w:t>
      </w:r>
      <w:r w:rsidRPr="00BF3901">
        <w:rPr>
          <w:sz w:val="16"/>
        </w:rPr>
        <w:t xml:space="preserve"> (</w:t>
      </w:r>
      <w:proofErr w:type="spellStart"/>
      <w:r w:rsidRPr="00BF3901">
        <w:rPr>
          <w:sz w:val="16"/>
        </w:rPr>
        <w:t>Schotten</w:t>
      </w:r>
      <w:proofErr w:type="spellEnd"/>
      <w:r w:rsidRPr="00BF3901">
        <w:rPr>
          <w:sz w:val="16"/>
        </w:rPr>
        <w:t xml:space="preserve"> 2018, 2024). In contrast to the common view that the term “terrorism” is undefinable or subjective, or that any workable definition is applied in an inconsistent or partisan manner (e.g. by excluding the state, or by naming only Right- or Left-wing actors), I observe a stark consistency of definition and application: </w:t>
      </w:r>
      <w:proofErr w:type="spellStart"/>
      <w:r w:rsidRPr="00BF3901">
        <w:rPr>
          <w:sz w:val="16"/>
        </w:rPr>
        <w:t>moralising</w:t>
      </w:r>
      <w:proofErr w:type="spellEnd"/>
      <w:r w:rsidRPr="00BF3901">
        <w:rPr>
          <w:sz w:val="16"/>
        </w:rPr>
        <w:t xml:space="preserve"> abjection.</w:t>
      </w:r>
    </w:p>
    <w:p w14:paraId="378125DF" w14:textId="77777777" w:rsidR="008C402A" w:rsidRPr="00BF3901" w:rsidRDefault="008C402A" w:rsidP="008C402A">
      <w:pPr>
        <w:rPr>
          <w:sz w:val="16"/>
        </w:rPr>
      </w:pPr>
      <w:r w:rsidRPr="00BF3901">
        <w:rPr>
          <w:sz w:val="16"/>
        </w:rPr>
        <w:t xml:space="preserve">Indeed, </w:t>
      </w:r>
      <w:r w:rsidRPr="005165C4">
        <w:rPr>
          <w:rStyle w:val="StyleUnderline"/>
        </w:rPr>
        <w:t>normativity is a watered-down social scientific term that is unequal to naming the racist harms of “terrorism.”</w:t>
      </w:r>
      <w:r w:rsidRPr="00BF3901">
        <w:rPr>
          <w:sz w:val="16"/>
        </w:rPr>
        <w:t xml:space="preserve"> As Lisa Stampnitzky explains (2013), 21st c. “terrorism” discourse developed and took shape in the latter half of the 20th century in a distinctly </w:t>
      </w:r>
      <w:proofErr w:type="spellStart"/>
      <w:r w:rsidRPr="00BF3901">
        <w:rPr>
          <w:sz w:val="16"/>
        </w:rPr>
        <w:t>moralised</w:t>
      </w:r>
      <w:proofErr w:type="spellEnd"/>
      <w:r w:rsidRPr="00BF3901">
        <w:rPr>
          <w:sz w:val="16"/>
        </w:rPr>
        <w:t xml:space="preserve"> way, reducing discussions of political violence to moral debates about who is good and who is evil. Since the mid-1970s, “terrorism” has been deliberately produced as both an identity category and a moral epithet. In both cases, </w:t>
      </w:r>
      <w:r w:rsidRPr="005165C4">
        <w:rPr>
          <w:rStyle w:val="StyleUnderline"/>
        </w:rPr>
        <w:t>its definitional distinctness is its evil: a “terrorist” is</w:t>
      </w:r>
      <w:r w:rsidRPr="00BF3901">
        <w:rPr>
          <w:sz w:val="16"/>
        </w:rPr>
        <w:t xml:space="preserve"> an evil person and “terrorism” is an evil act (2013, 179–180). Liaquat Ali Khan calls </w:t>
      </w:r>
      <w:r w:rsidRPr="00D50D75">
        <w:rPr>
          <w:rStyle w:val="StyleUnderline"/>
          <w:highlight w:val="cyan"/>
        </w:rPr>
        <w:t>the figure produced from this discursive</w:t>
      </w:r>
      <w:r w:rsidRPr="005165C4">
        <w:rPr>
          <w:rStyle w:val="StyleUnderline"/>
        </w:rPr>
        <w:t xml:space="preserve"> </w:t>
      </w:r>
      <w:r w:rsidRPr="00D50D75">
        <w:rPr>
          <w:rStyle w:val="StyleUnderline"/>
          <w:highlight w:val="cyan"/>
        </w:rPr>
        <w:t>nexus “the</w:t>
      </w:r>
      <w:r w:rsidRPr="00D50D75">
        <w:rPr>
          <w:sz w:val="16"/>
          <w:highlight w:val="cyan"/>
        </w:rPr>
        <w:t xml:space="preserve"> </w:t>
      </w:r>
      <w:r w:rsidRPr="00D50D75">
        <w:rPr>
          <w:rStyle w:val="StyleUnderline"/>
          <w:highlight w:val="cyan"/>
        </w:rPr>
        <w:t>essentialist terrorist,” a monstrous being</w:t>
      </w:r>
      <w:r w:rsidRPr="00BF3901">
        <w:rPr>
          <w:sz w:val="16"/>
        </w:rPr>
        <w:t xml:space="preserve"> whose “most defining characteristic is that it is </w:t>
      </w:r>
      <w:r w:rsidRPr="005165C4">
        <w:rPr>
          <w:rStyle w:val="StyleUnderline"/>
        </w:rPr>
        <w:t xml:space="preserve">driven to violence by its nature, </w:t>
      </w:r>
      <w:r w:rsidRPr="00D50D75">
        <w:rPr>
          <w:rStyle w:val="StyleUnderline"/>
          <w:highlight w:val="cyan"/>
        </w:rPr>
        <w:t>compelled by</w:t>
      </w:r>
      <w:r w:rsidRPr="00BF3901">
        <w:rPr>
          <w:sz w:val="16"/>
        </w:rPr>
        <w:t xml:space="preserve"> an ingrained </w:t>
      </w:r>
      <w:r w:rsidRPr="005165C4">
        <w:rPr>
          <w:rStyle w:val="StyleUnderline"/>
        </w:rPr>
        <w:t>mental/psychological/cultural/</w:t>
      </w:r>
      <w:r w:rsidRPr="00D50D75">
        <w:rPr>
          <w:rStyle w:val="StyleUnderline"/>
          <w:highlight w:val="cyan"/>
        </w:rPr>
        <w:t>religious formation</w:t>
      </w:r>
      <w:r w:rsidRPr="00BF3901">
        <w:rPr>
          <w:sz w:val="16"/>
        </w:rPr>
        <w:t xml:space="preserve">” (2005, 47). The essentialist terrorist is in spiritual love with violence. He is new because he is distinguishable from the conventional terrorist who used violence to gain personal or communitarian goals. Whereas the conventional terrorist uses violence </w:t>
      </w:r>
      <w:proofErr w:type="gramStart"/>
      <w:r w:rsidRPr="00BF3901">
        <w:rPr>
          <w:sz w:val="16"/>
        </w:rPr>
        <w:t>as a means to</w:t>
      </w:r>
      <w:proofErr w:type="gramEnd"/>
      <w:r w:rsidRPr="00BF3901">
        <w:rPr>
          <w:sz w:val="16"/>
        </w:rPr>
        <w:t xml:space="preserve"> an end, </w:t>
      </w:r>
      <w:r w:rsidRPr="005165C4">
        <w:rPr>
          <w:u w:val="single"/>
        </w:rPr>
        <w:t xml:space="preserve">the essentialist terrorist uses violence as an </w:t>
      </w:r>
      <w:proofErr w:type="gramStart"/>
      <w:r w:rsidRPr="005165C4">
        <w:rPr>
          <w:u w:val="single"/>
        </w:rPr>
        <w:t>end in itself</w:t>
      </w:r>
      <w:proofErr w:type="gramEnd"/>
      <w:r w:rsidRPr="00BF3901">
        <w:rPr>
          <w:sz w:val="16"/>
        </w:rPr>
        <w:t xml:space="preserve"> (2005, 47).4</w:t>
      </w:r>
    </w:p>
    <w:p w14:paraId="7096B89F" w14:textId="77777777" w:rsidR="008C402A" w:rsidRDefault="008C402A" w:rsidP="008C402A">
      <w:pPr>
        <w:rPr>
          <w:u w:val="single"/>
        </w:rPr>
      </w:pPr>
      <w:r w:rsidRPr="005165C4">
        <w:rPr>
          <w:rStyle w:val="StyleUnderline"/>
        </w:rPr>
        <w:t xml:space="preserve">This </w:t>
      </w:r>
      <w:r w:rsidRPr="00D50D75">
        <w:rPr>
          <w:rStyle w:val="StyleUnderline"/>
          <w:highlight w:val="cyan"/>
        </w:rPr>
        <w:t>innate evil</w:t>
      </w:r>
      <w:r w:rsidRPr="00D50D75">
        <w:rPr>
          <w:sz w:val="16"/>
          <w:highlight w:val="cyan"/>
        </w:rPr>
        <w:t>,</w:t>
      </w:r>
      <w:r w:rsidRPr="00BF3901">
        <w:rPr>
          <w:sz w:val="16"/>
        </w:rPr>
        <w:t xml:space="preserve"> </w:t>
      </w:r>
      <w:proofErr w:type="spellStart"/>
      <w:r w:rsidRPr="00BF3901">
        <w:rPr>
          <w:sz w:val="16"/>
        </w:rPr>
        <w:t>operationalised</w:t>
      </w:r>
      <w:proofErr w:type="spellEnd"/>
      <w:r w:rsidRPr="00BF3901">
        <w:rPr>
          <w:sz w:val="16"/>
        </w:rPr>
        <w:t xml:space="preserve"> as a senseless adherence to and worship of violence, </w:t>
      </w:r>
      <w:r w:rsidRPr="00D50D75">
        <w:rPr>
          <w:rStyle w:val="StyleUnderline"/>
          <w:highlight w:val="cyan"/>
        </w:rPr>
        <w:t xml:space="preserve">is </w:t>
      </w:r>
      <w:proofErr w:type="spellStart"/>
      <w:r w:rsidRPr="00D50D75">
        <w:rPr>
          <w:rStyle w:val="StyleUnderline"/>
          <w:highlight w:val="cyan"/>
        </w:rPr>
        <w:t>characterised</w:t>
      </w:r>
      <w:proofErr w:type="spellEnd"/>
      <w:r w:rsidRPr="00D50D75">
        <w:rPr>
          <w:rStyle w:val="StyleUnderline"/>
          <w:highlight w:val="cyan"/>
        </w:rPr>
        <w:t xml:space="preserve"> as specifically Islamic</w:t>
      </w:r>
      <w:r w:rsidRPr="00BF3901">
        <w:rPr>
          <w:sz w:val="16"/>
        </w:rPr>
        <w:t xml:space="preserve">, whether understood as </w:t>
      </w:r>
      <w:r w:rsidRPr="005165C4">
        <w:rPr>
          <w:rStyle w:val="StyleUnderline"/>
        </w:rPr>
        <w:t>a form of religious “</w:t>
      </w:r>
      <w:r w:rsidRPr="00D50D75">
        <w:rPr>
          <w:rStyle w:val="StyleUnderline"/>
          <w:highlight w:val="cyan"/>
        </w:rPr>
        <w:t>fundamentalism</w:t>
      </w:r>
      <w:r w:rsidRPr="005165C4">
        <w:rPr>
          <w:rStyle w:val="StyleUnderline"/>
        </w:rPr>
        <w:t>”</w:t>
      </w:r>
      <w:r w:rsidRPr="00BF3901">
        <w:rPr>
          <w:sz w:val="16"/>
        </w:rPr>
        <w:t xml:space="preserve"> or indoctrination (</w:t>
      </w:r>
      <w:proofErr w:type="spellStart"/>
      <w:r w:rsidRPr="00BF3901">
        <w:rPr>
          <w:sz w:val="16"/>
        </w:rPr>
        <w:t>Kundnani</w:t>
      </w:r>
      <w:proofErr w:type="spellEnd"/>
      <w:r w:rsidRPr="00BF3901">
        <w:rPr>
          <w:sz w:val="16"/>
        </w:rPr>
        <w:t xml:space="preserve"> 2014), on the one hand, </w:t>
      </w:r>
      <w:r w:rsidRPr="005165C4">
        <w:rPr>
          <w:rStyle w:val="StyleUnderline"/>
        </w:rPr>
        <w:t>or</w:t>
      </w:r>
      <w:r w:rsidRPr="00BF3901">
        <w:rPr>
          <w:sz w:val="16"/>
        </w:rPr>
        <w:t xml:space="preserve"> as </w:t>
      </w:r>
      <w:r w:rsidRPr="005165C4">
        <w:rPr>
          <w:rStyle w:val="StyleUnderline"/>
        </w:rPr>
        <w:t>mental illness</w:t>
      </w:r>
      <w:r w:rsidRPr="00BF3901">
        <w:rPr>
          <w:sz w:val="16"/>
        </w:rPr>
        <w:t xml:space="preserve"> or depravity (Patel 2014) on the other. </w:t>
      </w:r>
      <w:r w:rsidRPr="00D50D75">
        <w:rPr>
          <w:rStyle w:val="StyleUnderline"/>
          <w:highlight w:val="cyan"/>
        </w:rPr>
        <w:t>The “terrorist,”</w:t>
      </w:r>
      <w:r w:rsidRPr="005165C4">
        <w:rPr>
          <w:rStyle w:val="StyleUnderline"/>
        </w:rPr>
        <w:t xml:space="preserve"> then, is evil, violent, and </w:t>
      </w:r>
      <w:r w:rsidRPr="00D50D75">
        <w:rPr>
          <w:rStyle w:val="StyleUnderline"/>
        </w:rPr>
        <w:t>Muslim</w:t>
      </w:r>
      <w:r w:rsidRPr="005165C4">
        <w:rPr>
          <w:rStyle w:val="StyleUnderline"/>
        </w:rPr>
        <w:t>, qualities that are at once transitive and causal</w:t>
      </w:r>
      <w:r w:rsidRPr="00BF3901">
        <w:rPr>
          <w:sz w:val="16"/>
        </w:rPr>
        <w:t xml:space="preserve"> – </w:t>
      </w:r>
      <w:r w:rsidRPr="005165C4">
        <w:rPr>
          <w:rStyle w:val="StyleUnderline"/>
        </w:rPr>
        <w:t xml:space="preserve">he </w:t>
      </w:r>
      <w:r w:rsidRPr="00D50D75">
        <w:rPr>
          <w:rStyle w:val="StyleUnderline"/>
          <w:highlight w:val="cyan"/>
        </w:rPr>
        <w:t>is evil</w:t>
      </w:r>
      <w:r w:rsidRPr="00D50D75">
        <w:rPr>
          <w:sz w:val="16"/>
          <w:highlight w:val="cyan"/>
        </w:rPr>
        <w:t xml:space="preserve"> </w:t>
      </w:r>
      <w:r w:rsidRPr="00D50D75">
        <w:rPr>
          <w:rStyle w:val="StyleUnderline"/>
          <w:highlight w:val="cyan"/>
        </w:rPr>
        <w:t>(because he is) violent and Muslim</w:t>
      </w:r>
      <w:r w:rsidRPr="005165C4">
        <w:rPr>
          <w:rStyle w:val="StyleUnderline"/>
        </w:rPr>
        <w:t>; he is Muslim (because he is) evil and violent; he is violent (because he is) Muslim and evil</w:t>
      </w:r>
      <w:r w:rsidRPr="00BF3901">
        <w:rPr>
          <w:sz w:val="16"/>
        </w:rPr>
        <w:t xml:space="preserve">.5 The result is the production of what Sohail </w:t>
      </w:r>
      <w:proofErr w:type="spellStart"/>
      <w:r w:rsidRPr="00BF3901">
        <w:rPr>
          <w:sz w:val="16"/>
        </w:rPr>
        <w:t>Daulatzai</w:t>
      </w:r>
      <w:proofErr w:type="spellEnd"/>
      <w:r w:rsidRPr="00BF3901">
        <w:rPr>
          <w:sz w:val="16"/>
        </w:rPr>
        <w:t xml:space="preserve"> and Junaid Rana (2018) describe as the figure of the global Muslim, an avatar of </w:t>
      </w:r>
      <w:proofErr w:type="spellStart"/>
      <w:r w:rsidRPr="00BF3901">
        <w:rPr>
          <w:sz w:val="16"/>
        </w:rPr>
        <w:t>racialised</w:t>
      </w:r>
      <w:proofErr w:type="spellEnd"/>
      <w:r w:rsidRPr="00BF3901">
        <w:rPr>
          <w:sz w:val="16"/>
        </w:rPr>
        <w:t xml:space="preserve"> abjection amidst global security regimes of white supremacy that testifies to the complete unthinkability of Muslim subjectivity or personhood. This global Muslim signifies “a disavowal of a future” and “a demographic threat,” “devastation, life turned to death, the annihilation of all things present in the world” (</w:t>
      </w:r>
      <w:proofErr w:type="spellStart"/>
      <w:r w:rsidRPr="00BF3901">
        <w:rPr>
          <w:sz w:val="16"/>
        </w:rPr>
        <w:t>Daulatzai</w:t>
      </w:r>
      <w:proofErr w:type="spellEnd"/>
      <w:r w:rsidRPr="00BF3901">
        <w:rPr>
          <w:sz w:val="16"/>
        </w:rPr>
        <w:t xml:space="preserve"> and Rana 2015, 41), </w:t>
      </w:r>
      <w:r w:rsidRPr="00C25924">
        <w:rPr>
          <w:u w:val="single"/>
        </w:rPr>
        <w:t xml:space="preserve">and is </w:t>
      </w:r>
      <w:r w:rsidRPr="00D50D75">
        <w:rPr>
          <w:highlight w:val="cyan"/>
          <w:u w:val="single"/>
        </w:rPr>
        <w:t>thus</w:t>
      </w:r>
      <w:r w:rsidRPr="00C25924">
        <w:rPr>
          <w:u w:val="single"/>
        </w:rPr>
        <w:t xml:space="preserve"> </w:t>
      </w:r>
      <w:proofErr w:type="spellStart"/>
      <w:r w:rsidRPr="00C25924">
        <w:rPr>
          <w:u w:val="single"/>
        </w:rPr>
        <w:t>legitimatised</w:t>
      </w:r>
      <w:proofErr w:type="spellEnd"/>
      <w:r w:rsidRPr="00C25924">
        <w:rPr>
          <w:u w:val="single"/>
        </w:rPr>
        <w:t xml:space="preserve"> as </w:t>
      </w:r>
      <w:r w:rsidRPr="00D50D75">
        <w:rPr>
          <w:highlight w:val="cyan"/>
          <w:u w:val="single"/>
        </w:rPr>
        <w:t xml:space="preserve">the object of surveillance, </w:t>
      </w:r>
      <w:proofErr w:type="spellStart"/>
      <w:r w:rsidRPr="00D50D75">
        <w:rPr>
          <w:highlight w:val="cyan"/>
          <w:u w:val="single"/>
        </w:rPr>
        <w:t>securitisation</w:t>
      </w:r>
      <w:proofErr w:type="spellEnd"/>
      <w:r w:rsidRPr="00C25924">
        <w:rPr>
          <w:u w:val="single"/>
        </w:rPr>
        <w:t xml:space="preserve">, banning, </w:t>
      </w:r>
      <w:r w:rsidRPr="00D50D75">
        <w:rPr>
          <w:highlight w:val="cyan"/>
          <w:u w:val="single"/>
        </w:rPr>
        <w:t>disappearance, torture, occupation</w:t>
      </w:r>
      <w:r w:rsidRPr="00C25924">
        <w:rPr>
          <w:u w:val="single"/>
        </w:rPr>
        <w:t xml:space="preserve">, droning, bombing, warfare, </w:t>
      </w:r>
      <w:r w:rsidRPr="00D50D75">
        <w:rPr>
          <w:highlight w:val="cyan"/>
          <w:u w:val="single"/>
        </w:rPr>
        <w:t>massacre, dispossession, ethnic cleansing, starvation</w:t>
      </w:r>
      <w:r w:rsidRPr="00C25924">
        <w:rPr>
          <w:u w:val="single"/>
        </w:rPr>
        <w:t xml:space="preserve">, extrajudicial </w:t>
      </w:r>
      <w:r w:rsidRPr="00D50D75">
        <w:rPr>
          <w:highlight w:val="cyan"/>
          <w:u w:val="single"/>
        </w:rPr>
        <w:t>murder, and genocide.</w:t>
      </w:r>
    </w:p>
    <w:p w14:paraId="2151EB6C" w14:textId="77777777" w:rsidR="005F4605" w:rsidRDefault="005F4605" w:rsidP="008C402A">
      <w:pPr>
        <w:rPr>
          <w:u w:val="single"/>
        </w:rPr>
      </w:pPr>
    </w:p>
    <w:p w14:paraId="3B7221B5" w14:textId="77777777" w:rsidR="005F4605" w:rsidRDefault="005F4605" w:rsidP="008C402A">
      <w:pPr>
        <w:rPr>
          <w:u w:val="single"/>
        </w:rPr>
      </w:pPr>
    </w:p>
    <w:p w14:paraId="730B743F" w14:textId="77777777" w:rsidR="005F4605" w:rsidRPr="00C25924" w:rsidRDefault="005F4605" w:rsidP="008C402A">
      <w:pPr>
        <w:rPr>
          <w:u w:val="single"/>
        </w:rPr>
      </w:pPr>
    </w:p>
    <w:p w14:paraId="61359915" w14:textId="77777777" w:rsidR="008C402A" w:rsidRPr="005F4605" w:rsidRDefault="008C402A" w:rsidP="008C402A">
      <w:pPr>
        <w:rPr>
          <w:color w:val="EE0000"/>
          <w:sz w:val="16"/>
        </w:rPr>
      </w:pPr>
      <w:r w:rsidRPr="005F4605">
        <w:rPr>
          <w:rStyle w:val="StyleUnderline"/>
          <w:color w:val="EE0000"/>
          <w:highlight w:val="cyan"/>
        </w:rPr>
        <w:t>“Terrorism”</w:t>
      </w:r>
      <w:r w:rsidRPr="005F4605">
        <w:rPr>
          <w:color w:val="EE0000"/>
          <w:sz w:val="16"/>
        </w:rPr>
        <w:t xml:space="preserve"> has been such an effective </w:t>
      </w:r>
      <w:r w:rsidRPr="005F4605">
        <w:rPr>
          <w:color w:val="EE0000"/>
          <w:u w:val="single"/>
        </w:rPr>
        <w:t xml:space="preserve">discourse </w:t>
      </w:r>
      <w:r w:rsidRPr="005F4605">
        <w:rPr>
          <w:color w:val="EE0000"/>
          <w:sz w:val="16"/>
        </w:rPr>
        <w:t xml:space="preserve">of punitive </w:t>
      </w:r>
      <w:proofErr w:type="spellStart"/>
      <w:r w:rsidRPr="005F4605">
        <w:rPr>
          <w:color w:val="EE0000"/>
          <w:sz w:val="16"/>
        </w:rPr>
        <w:t>racialisation</w:t>
      </w:r>
      <w:proofErr w:type="spellEnd"/>
      <w:r w:rsidRPr="005F4605">
        <w:rPr>
          <w:color w:val="EE0000"/>
          <w:sz w:val="16"/>
        </w:rPr>
        <w:t xml:space="preserve"> because it </w:t>
      </w:r>
      <w:proofErr w:type="spellStart"/>
      <w:r w:rsidRPr="005F4605">
        <w:rPr>
          <w:color w:val="EE0000"/>
          <w:highlight w:val="cyan"/>
          <w:u w:val="single"/>
        </w:rPr>
        <w:t>mobilises</w:t>
      </w:r>
      <w:proofErr w:type="spellEnd"/>
      <w:r w:rsidRPr="005F4605">
        <w:rPr>
          <w:color w:val="EE0000"/>
          <w:highlight w:val="cyan"/>
          <w:u w:val="single"/>
        </w:rPr>
        <w:t xml:space="preserve"> settler colonial logics</w:t>
      </w:r>
      <w:r w:rsidRPr="005F4605">
        <w:rPr>
          <w:color w:val="EE0000"/>
          <w:u w:val="single"/>
        </w:rPr>
        <w:t xml:space="preserve"> of white innocence and indigenous “savagery”</w:t>
      </w:r>
      <w:r w:rsidRPr="005F4605">
        <w:rPr>
          <w:color w:val="EE0000"/>
          <w:sz w:val="16"/>
        </w:rPr>
        <w:t xml:space="preserve"> (Barker 2021; Byrd 2011; </w:t>
      </w:r>
      <w:proofErr w:type="spellStart"/>
      <w:r w:rsidRPr="005F4605">
        <w:rPr>
          <w:color w:val="EE0000"/>
          <w:sz w:val="16"/>
        </w:rPr>
        <w:t>Daulatzai</w:t>
      </w:r>
      <w:proofErr w:type="spellEnd"/>
      <w:r w:rsidRPr="005F4605">
        <w:rPr>
          <w:color w:val="EE0000"/>
          <w:sz w:val="16"/>
        </w:rPr>
        <w:t xml:space="preserve"> 2016; Lubin 2021). Native Studies scholars and anticolonial critics have argued that </w:t>
      </w:r>
      <w:r w:rsidRPr="005F4605">
        <w:rPr>
          <w:color w:val="EE0000"/>
          <w:highlight w:val="cyan"/>
          <w:u w:val="single"/>
        </w:rPr>
        <w:t>contemporary U.S. empire remains bound</w:t>
      </w:r>
      <w:r w:rsidRPr="005F4605">
        <w:rPr>
          <w:color w:val="EE0000"/>
          <w:u w:val="single"/>
        </w:rPr>
        <w:t xml:space="preserve"> </w:t>
      </w:r>
      <w:r w:rsidRPr="005F4605">
        <w:rPr>
          <w:color w:val="EE0000"/>
          <w:highlight w:val="cyan"/>
          <w:u w:val="single"/>
        </w:rPr>
        <w:t>to</w:t>
      </w:r>
      <w:r w:rsidRPr="005F4605">
        <w:rPr>
          <w:color w:val="EE0000"/>
          <w:sz w:val="16"/>
        </w:rPr>
        <w:t xml:space="preserve"> the European incursions in North America and the violences of </w:t>
      </w:r>
      <w:r w:rsidRPr="005F4605">
        <w:rPr>
          <w:color w:val="EE0000"/>
          <w:highlight w:val="cyan"/>
          <w:u w:val="single"/>
        </w:rPr>
        <w:t>genocide</w:t>
      </w:r>
      <w:r w:rsidRPr="005F4605">
        <w:rPr>
          <w:color w:val="EE0000"/>
          <w:sz w:val="16"/>
        </w:rPr>
        <w:t xml:space="preserve">, dispossession, warfare, disease, transfer, and forced removal that </w:t>
      </w:r>
      <w:proofErr w:type="spellStart"/>
      <w:r w:rsidRPr="005F4605">
        <w:rPr>
          <w:color w:val="EE0000"/>
          <w:sz w:val="16"/>
        </w:rPr>
        <w:t>characterised</w:t>
      </w:r>
      <w:proofErr w:type="spellEnd"/>
      <w:r w:rsidRPr="005F4605">
        <w:rPr>
          <w:color w:val="EE0000"/>
          <w:sz w:val="16"/>
        </w:rPr>
        <w:t xml:space="preserve"> the emergence and establishment of the U.S. nation-state (Singh 2017) (or, more aptly, the U.S. “empire-state,” since “U.S. state formation has always entailed the racial construction of colonial spaces” [Jung 2015, 61]). In this view, </w:t>
      </w:r>
      <w:r w:rsidRPr="005F4605">
        <w:rPr>
          <w:color w:val="EE0000"/>
          <w:highlight w:val="cyan"/>
          <w:u w:val="single"/>
        </w:rPr>
        <w:t>the GWOT</w:t>
      </w:r>
      <w:r w:rsidRPr="005F4605">
        <w:rPr>
          <w:color w:val="EE0000"/>
          <w:u w:val="single"/>
        </w:rPr>
        <w:t xml:space="preserve"> can be understood as a </w:t>
      </w:r>
      <w:r w:rsidRPr="005F4605">
        <w:rPr>
          <w:color w:val="EE0000"/>
          <w:highlight w:val="cyan"/>
          <w:u w:val="single"/>
        </w:rPr>
        <w:t>continuation of</w:t>
      </w:r>
      <w:r w:rsidRPr="005F4605">
        <w:rPr>
          <w:color w:val="EE0000"/>
          <w:u w:val="single"/>
        </w:rPr>
        <w:t xml:space="preserve"> the </w:t>
      </w:r>
      <w:r w:rsidRPr="005F4605">
        <w:rPr>
          <w:color w:val="EE0000"/>
          <w:highlight w:val="cyan"/>
          <w:u w:val="single"/>
        </w:rPr>
        <w:t>US settler colonial project</w:t>
      </w:r>
      <w:r w:rsidRPr="005F4605">
        <w:rPr>
          <w:color w:val="EE0000"/>
          <w:u w:val="single"/>
        </w:rPr>
        <w:t xml:space="preserve"> and a morphing of that project into a new and specifically </w:t>
      </w:r>
      <w:proofErr w:type="spellStart"/>
      <w:r w:rsidRPr="005F4605">
        <w:rPr>
          <w:color w:val="EE0000"/>
          <w:u w:val="single"/>
        </w:rPr>
        <w:t>securitised</w:t>
      </w:r>
      <w:proofErr w:type="spellEnd"/>
      <w:r w:rsidRPr="005F4605">
        <w:rPr>
          <w:color w:val="EE0000"/>
          <w:u w:val="single"/>
        </w:rPr>
        <w:t>, expansionist empire</w:t>
      </w:r>
      <w:r w:rsidRPr="005F4605">
        <w:rPr>
          <w:color w:val="EE0000"/>
          <w:sz w:val="16"/>
        </w:rPr>
        <w:t xml:space="preserve">. Seen in this light, </w:t>
      </w:r>
      <w:r w:rsidRPr="005F4605">
        <w:rPr>
          <w:color w:val="EE0000"/>
          <w:u w:val="single"/>
        </w:rPr>
        <w:t>the native becomes the original “terrorist,”</w:t>
      </w:r>
      <w:r w:rsidRPr="005F4605">
        <w:rPr>
          <w:color w:val="EE0000"/>
          <w:sz w:val="16"/>
        </w:rPr>
        <w:t xml:space="preserve"> just as the “terrorist” becomes today’s imperial, outward projection of the native (Byrd 2011; Jung 2015; Lubin 2008; Silliman 2008).</w:t>
      </w:r>
    </w:p>
    <w:p w14:paraId="603E9511" w14:textId="77777777" w:rsidR="008C402A" w:rsidRPr="005F4605" w:rsidRDefault="008C402A" w:rsidP="008C402A">
      <w:pPr>
        <w:rPr>
          <w:color w:val="EE0000"/>
          <w:sz w:val="16"/>
        </w:rPr>
      </w:pPr>
      <w:r w:rsidRPr="005F4605">
        <w:rPr>
          <w:color w:val="EE0000"/>
          <w:sz w:val="16"/>
        </w:rPr>
        <w:t xml:space="preserve">These parallel arguments about </w:t>
      </w:r>
      <w:r w:rsidRPr="005F4605">
        <w:rPr>
          <w:rStyle w:val="StyleUnderline"/>
          <w:color w:val="EE0000"/>
          <w:highlight w:val="cyan"/>
        </w:rPr>
        <w:t>anti-Muslim racism</w:t>
      </w:r>
      <w:r w:rsidRPr="005F4605">
        <w:rPr>
          <w:color w:val="EE0000"/>
          <w:sz w:val="16"/>
        </w:rPr>
        <w:t xml:space="preserve">, on the one hand, </w:t>
      </w:r>
      <w:r w:rsidRPr="005F4605">
        <w:rPr>
          <w:rStyle w:val="StyleUnderline"/>
          <w:color w:val="EE0000"/>
          <w:highlight w:val="cyan"/>
        </w:rPr>
        <w:t>and the GWOT</w:t>
      </w:r>
      <w:r w:rsidRPr="005F4605">
        <w:rPr>
          <w:color w:val="EE0000"/>
          <w:sz w:val="16"/>
        </w:rPr>
        <w:t xml:space="preserve"> as a reiteration of settler colonialism, on the other, </w:t>
      </w:r>
      <w:r w:rsidRPr="005F4605">
        <w:rPr>
          <w:rStyle w:val="StyleUnderline"/>
          <w:color w:val="EE0000"/>
          <w:highlight w:val="cyan"/>
        </w:rPr>
        <w:t>have in common</w:t>
      </w:r>
      <w:r w:rsidRPr="005F4605">
        <w:rPr>
          <w:color w:val="EE0000"/>
          <w:sz w:val="16"/>
        </w:rPr>
        <w:t xml:space="preserve"> a commitment to what I have elsewhere called </w:t>
      </w:r>
      <w:proofErr w:type="spellStart"/>
      <w:r w:rsidRPr="005F4605">
        <w:rPr>
          <w:rStyle w:val="StyleUnderline"/>
          <w:color w:val="EE0000"/>
          <w:highlight w:val="cyan"/>
        </w:rPr>
        <w:t>civilizationalist</w:t>
      </w:r>
      <w:proofErr w:type="spellEnd"/>
      <w:r w:rsidRPr="005F4605">
        <w:rPr>
          <w:rStyle w:val="StyleUnderline"/>
          <w:color w:val="EE0000"/>
          <w:highlight w:val="cyan"/>
        </w:rPr>
        <w:t xml:space="preserve"> moralism</w:t>
      </w:r>
      <w:r w:rsidRPr="005F4605">
        <w:rPr>
          <w:color w:val="EE0000"/>
          <w:sz w:val="16"/>
        </w:rPr>
        <w:t xml:space="preserve"> (</w:t>
      </w:r>
      <w:proofErr w:type="spellStart"/>
      <w:r w:rsidRPr="005F4605">
        <w:rPr>
          <w:color w:val="EE0000"/>
          <w:sz w:val="16"/>
        </w:rPr>
        <w:t>Schotten</w:t>
      </w:r>
      <w:proofErr w:type="spellEnd"/>
      <w:r w:rsidRPr="005F4605">
        <w:rPr>
          <w:color w:val="EE0000"/>
          <w:sz w:val="16"/>
        </w:rPr>
        <w:t xml:space="preserve"> 2018). At the </w:t>
      </w:r>
      <w:proofErr w:type="spellStart"/>
      <w:r w:rsidRPr="005F4605">
        <w:rPr>
          <w:color w:val="EE0000"/>
          <w:sz w:val="16"/>
        </w:rPr>
        <w:t>centre</w:t>
      </w:r>
      <w:proofErr w:type="spellEnd"/>
      <w:r w:rsidRPr="005F4605">
        <w:rPr>
          <w:color w:val="EE0000"/>
          <w:sz w:val="16"/>
        </w:rPr>
        <w:t xml:space="preserve"> of this interpretation is </w:t>
      </w:r>
      <w:r w:rsidRPr="005F4605">
        <w:rPr>
          <w:rStyle w:val="StyleUnderline"/>
          <w:color w:val="EE0000"/>
        </w:rPr>
        <w:t>a</w:t>
      </w:r>
      <w:r w:rsidRPr="005F4605">
        <w:rPr>
          <w:color w:val="EE0000"/>
          <w:sz w:val="16"/>
        </w:rPr>
        <w:t xml:space="preserve"> </w:t>
      </w:r>
      <w:proofErr w:type="spellStart"/>
      <w:r w:rsidRPr="005F4605">
        <w:rPr>
          <w:color w:val="EE0000"/>
          <w:sz w:val="16"/>
        </w:rPr>
        <w:t>moralised</w:t>
      </w:r>
      <w:proofErr w:type="spellEnd"/>
      <w:r w:rsidRPr="005F4605">
        <w:rPr>
          <w:color w:val="EE0000"/>
          <w:sz w:val="16"/>
        </w:rPr>
        <w:t xml:space="preserve"> Hobbesian </w:t>
      </w:r>
      <w:r w:rsidRPr="005F4605">
        <w:rPr>
          <w:rStyle w:val="StyleUnderline"/>
          <w:color w:val="EE0000"/>
        </w:rPr>
        <w:t>world</w:t>
      </w:r>
      <w:r w:rsidRPr="005F4605">
        <w:rPr>
          <w:rStyle w:val="StyleUnderline"/>
          <w:color w:val="EE0000"/>
          <w:highlight w:val="cyan"/>
        </w:rPr>
        <w:t>view of</w:t>
      </w:r>
      <w:r w:rsidRPr="005F4605">
        <w:rPr>
          <w:rStyle w:val="StyleUnderline"/>
          <w:color w:val="EE0000"/>
        </w:rPr>
        <w:t xml:space="preserve"> </w:t>
      </w:r>
      <w:r w:rsidRPr="005F4605">
        <w:rPr>
          <w:rStyle w:val="StyleUnderline"/>
          <w:color w:val="EE0000"/>
          <w:highlight w:val="cyan"/>
        </w:rPr>
        <w:t>life as</w:t>
      </w:r>
      <w:r w:rsidRPr="005F4605">
        <w:rPr>
          <w:rStyle w:val="StyleUnderline"/>
          <w:color w:val="EE0000"/>
        </w:rPr>
        <w:t xml:space="preserve"> of </w:t>
      </w:r>
      <w:r w:rsidRPr="005F4605">
        <w:rPr>
          <w:rStyle w:val="StyleUnderline"/>
          <w:color w:val="EE0000"/>
          <w:highlight w:val="cyan"/>
        </w:rPr>
        <w:t>existential</w:t>
      </w:r>
      <w:r w:rsidRPr="005F4605">
        <w:rPr>
          <w:rStyle w:val="StyleUnderline"/>
          <w:color w:val="EE0000"/>
        </w:rPr>
        <w:t xml:space="preserve"> </w:t>
      </w:r>
      <w:r w:rsidRPr="005F4605">
        <w:rPr>
          <w:rStyle w:val="StyleUnderline"/>
          <w:color w:val="EE0000"/>
          <w:highlight w:val="cyan"/>
        </w:rPr>
        <w:t>warfare</w:t>
      </w:r>
      <w:r w:rsidRPr="005F4605">
        <w:rPr>
          <w:color w:val="EE0000"/>
          <w:sz w:val="16"/>
        </w:rPr>
        <w:t xml:space="preserve"> – not of “all against all”, as Hobbes had it, but rather of warfare </w:t>
      </w:r>
      <w:r w:rsidRPr="005F4605">
        <w:rPr>
          <w:rStyle w:val="StyleUnderline"/>
          <w:color w:val="EE0000"/>
        </w:rPr>
        <w:t>waged</w:t>
      </w:r>
      <w:r w:rsidRPr="005F4605">
        <w:rPr>
          <w:color w:val="EE0000"/>
          <w:sz w:val="16"/>
        </w:rPr>
        <w:t xml:space="preserve"> in the name of the survival of one’s own people </w:t>
      </w:r>
      <w:r w:rsidRPr="005F4605">
        <w:rPr>
          <w:rStyle w:val="StyleUnderline"/>
          <w:color w:val="EE0000"/>
        </w:rPr>
        <w:t>against</w:t>
      </w:r>
      <w:r w:rsidRPr="005F4605">
        <w:rPr>
          <w:color w:val="EE0000"/>
          <w:sz w:val="16"/>
        </w:rPr>
        <w:t xml:space="preserve"> an array of </w:t>
      </w:r>
      <w:r w:rsidRPr="005F4605">
        <w:rPr>
          <w:rStyle w:val="StyleUnderline"/>
          <w:color w:val="EE0000"/>
        </w:rPr>
        <w:t>hostile predators</w:t>
      </w:r>
      <w:r w:rsidRPr="005F4605">
        <w:rPr>
          <w:color w:val="EE0000"/>
          <w:sz w:val="16"/>
        </w:rPr>
        <w:t xml:space="preserve"> bent on the annihilation of one’s people or way of life. More recently, I have broadened this term into what I call existential moralism (of which </w:t>
      </w:r>
      <w:proofErr w:type="spellStart"/>
      <w:r w:rsidRPr="005F4605">
        <w:rPr>
          <w:color w:val="EE0000"/>
          <w:sz w:val="16"/>
        </w:rPr>
        <w:t>civilizationalist</w:t>
      </w:r>
      <w:proofErr w:type="spellEnd"/>
      <w:r w:rsidRPr="005F4605">
        <w:rPr>
          <w:color w:val="EE0000"/>
          <w:sz w:val="16"/>
        </w:rPr>
        <w:t xml:space="preserve"> moralism would be a variant) that </w:t>
      </w:r>
      <w:r w:rsidRPr="005F4605">
        <w:rPr>
          <w:rStyle w:val="StyleUnderline"/>
          <w:color w:val="EE0000"/>
          <w:highlight w:val="cyan"/>
        </w:rPr>
        <w:t>consists</w:t>
      </w:r>
      <w:r w:rsidRPr="005F4605">
        <w:rPr>
          <w:rStyle w:val="StyleUnderline"/>
          <w:color w:val="EE0000"/>
        </w:rPr>
        <w:t xml:space="preserve"> </w:t>
      </w:r>
      <w:r w:rsidRPr="005F4605">
        <w:rPr>
          <w:rStyle w:val="StyleUnderline"/>
          <w:color w:val="EE0000"/>
          <w:highlight w:val="cyan"/>
        </w:rPr>
        <w:t>of</w:t>
      </w:r>
      <w:r w:rsidRPr="005F4605">
        <w:rPr>
          <w:rStyle w:val="StyleUnderline"/>
          <w:color w:val="EE0000"/>
        </w:rPr>
        <w:t xml:space="preserve"> two elements: </w:t>
      </w:r>
      <w:r w:rsidRPr="005F4605">
        <w:rPr>
          <w:rStyle w:val="StyleUnderline"/>
          <w:color w:val="EE0000"/>
          <w:highlight w:val="cyan"/>
        </w:rPr>
        <w:t>extinction phobia</w:t>
      </w:r>
      <w:r w:rsidRPr="005F4605">
        <w:rPr>
          <w:color w:val="EE0000"/>
          <w:sz w:val="16"/>
        </w:rPr>
        <w:t xml:space="preserve"> on the one hand (Stahl 2021) </w:t>
      </w:r>
      <w:r w:rsidRPr="005F4605">
        <w:rPr>
          <w:rStyle w:val="StyleUnderline"/>
          <w:color w:val="EE0000"/>
          <w:highlight w:val="cyan"/>
        </w:rPr>
        <w:t>and Right-wing annihilationism</w:t>
      </w:r>
      <w:r w:rsidRPr="005F4605">
        <w:rPr>
          <w:color w:val="EE0000"/>
          <w:sz w:val="16"/>
        </w:rPr>
        <w:t xml:space="preserve"> on the other (</w:t>
      </w:r>
      <w:proofErr w:type="spellStart"/>
      <w:r w:rsidRPr="005F4605">
        <w:rPr>
          <w:color w:val="EE0000"/>
          <w:sz w:val="16"/>
        </w:rPr>
        <w:t>Schotten</w:t>
      </w:r>
      <w:proofErr w:type="spellEnd"/>
      <w:r w:rsidRPr="005F4605">
        <w:rPr>
          <w:color w:val="EE0000"/>
          <w:sz w:val="16"/>
        </w:rPr>
        <w:t xml:space="preserve"> 2022). Extinction phobias are </w:t>
      </w:r>
      <w:r w:rsidRPr="005F4605">
        <w:rPr>
          <w:rStyle w:val="StyleUnderline"/>
          <w:color w:val="EE0000"/>
        </w:rPr>
        <w:t xml:space="preserve">false </w:t>
      </w:r>
      <w:proofErr w:type="spellStart"/>
      <w:r w:rsidRPr="005F4605">
        <w:rPr>
          <w:rStyle w:val="StyleUnderline"/>
          <w:color w:val="EE0000"/>
          <w:highlight w:val="cyan"/>
        </w:rPr>
        <w:t>victimisation</w:t>
      </w:r>
      <w:proofErr w:type="spellEnd"/>
      <w:r w:rsidRPr="005F4605">
        <w:rPr>
          <w:rStyle w:val="StyleUnderline"/>
          <w:color w:val="EE0000"/>
          <w:highlight w:val="cyan"/>
        </w:rPr>
        <w:t xml:space="preserve"> narratives told by </w:t>
      </w:r>
      <w:r w:rsidRPr="005F4605">
        <w:rPr>
          <w:rStyle w:val="StyleUnderline"/>
          <w:color w:val="EE0000"/>
        </w:rPr>
        <w:t xml:space="preserve">powerful political </w:t>
      </w:r>
      <w:r w:rsidRPr="005F4605">
        <w:rPr>
          <w:rStyle w:val="StyleUnderline"/>
          <w:color w:val="EE0000"/>
          <w:highlight w:val="cyan"/>
        </w:rPr>
        <w:t>elites who imagine themselves vulnerable to elimination by</w:t>
      </w:r>
      <w:r w:rsidRPr="005F4605">
        <w:rPr>
          <w:rStyle w:val="StyleUnderline"/>
          <w:color w:val="EE0000"/>
        </w:rPr>
        <w:t xml:space="preserve"> </w:t>
      </w:r>
      <w:proofErr w:type="gramStart"/>
      <w:r w:rsidRPr="005F4605">
        <w:rPr>
          <w:rStyle w:val="StyleUnderline"/>
          <w:color w:val="EE0000"/>
        </w:rPr>
        <w:t xml:space="preserve">actually </w:t>
      </w:r>
      <w:r w:rsidRPr="005F4605">
        <w:rPr>
          <w:rStyle w:val="StyleUnderline"/>
          <w:color w:val="EE0000"/>
          <w:highlight w:val="cyan"/>
        </w:rPr>
        <w:t>oppressed</w:t>
      </w:r>
      <w:proofErr w:type="gramEnd"/>
      <w:r w:rsidRPr="005F4605">
        <w:rPr>
          <w:color w:val="EE0000"/>
          <w:sz w:val="16"/>
        </w:rPr>
        <w:t xml:space="preserve"> or </w:t>
      </w:r>
      <w:proofErr w:type="spellStart"/>
      <w:r w:rsidRPr="005F4605">
        <w:rPr>
          <w:color w:val="EE0000"/>
          <w:sz w:val="16"/>
        </w:rPr>
        <w:t>marginalised</w:t>
      </w:r>
      <w:proofErr w:type="spellEnd"/>
      <w:r w:rsidRPr="005F4605">
        <w:rPr>
          <w:color w:val="EE0000"/>
          <w:sz w:val="16"/>
        </w:rPr>
        <w:t xml:space="preserve"> </w:t>
      </w:r>
      <w:r w:rsidRPr="005F4605">
        <w:rPr>
          <w:rStyle w:val="StyleUnderline"/>
          <w:color w:val="EE0000"/>
          <w:highlight w:val="cyan"/>
        </w:rPr>
        <w:t>people</w:t>
      </w:r>
      <w:r w:rsidRPr="005F4605">
        <w:rPr>
          <w:color w:val="EE0000"/>
          <w:sz w:val="16"/>
        </w:rPr>
        <w:t xml:space="preserve"> </w:t>
      </w:r>
      <w:r w:rsidRPr="005F4605">
        <w:rPr>
          <w:rStyle w:val="StyleUnderline"/>
          <w:color w:val="EE0000"/>
        </w:rPr>
        <w:t xml:space="preserve">whom they </w:t>
      </w:r>
      <w:proofErr w:type="spellStart"/>
      <w:r w:rsidRPr="005F4605">
        <w:rPr>
          <w:rStyle w:val="StyleUnderline"/>
          <w:color w:val="EE0000"/>
        </w:rPr>
        <w:t>dehumanise</w:t>
      </w:r>
      <w:proofErr w:type="spellEnd"/>
      <w:r w:rsidRPr="005F4605">
        <w:rPr>
          <w:rStyle w:val="StyleUnderline"/>
          <w:color w:val="EE0000"/>
        </w:rPr>
        <w:t xml:space="preserve"> as innately evil</w:t>
      </w:r>
      <w:r w:rsidRPr="005F4605">
        <w:rPr>
          <w:color w:val="EE0000"/>
          <w:sz w:val="16"/>
        </w:rPr>
        <w:t xml:space="preserve">, “savage,” or perverse predators. In this narrative, because the stakes are survival itself, the flip side of extinction phobia is a kind of counter-discourse I call Right-wing annihilationism. </w:t>
      </w:r>
      <w:r w:rsidRPr="005F4605">
        <w:rPr>
          <w:rStyle w:val="StyleUnderline"/>
          <w:color w:val="EE0000"/>
        </w:rPr>
        <w:t>If</w:t>
      </w:r>
      <w:r w:rsidRPr="005F4605">
        <w:rPr>
          <w:color w:val="EE0000"/>
          <w:sz w:val="16"/>
        </w:rPr>
        <w:t xml:space="preserve">, from the perspective of an extinction </w:t>
      </w:r>
      <w:proofErr w:type="spellStart"/>
      <w:r w:rsidRPr="005F4605">
        <w:rPr>
          <w:color w:val="EE0000"/>
          <w:sz w:val="16"/>
        </w:rPr>
        <w:t>phobe</w:t>
      </w:r>
      <w:proofErr w:type="spellEnd"/>
      <w:r w:rsidRPr="005F4605">
        <w:rPr>
          <w:color w:val="EE0000"/>
          <w:sz w:val="16"/>
        </w:rPr>
        <w:t xml:space="preserve">, some abject person or set of people – e.g. </w:t>
      </w:r>
      <w:r w:rsidRPr="005F4605">
        <w:rPr>
          <w:color w:val="EE0000"/>
          <w:sz w:val="16"/>
          <w:highlight w:val="cyan"/>
        </w:rPr>
        <w:t>“</w:t>
      </w:r>
      <w:r w:rsidRPr="005F4605">
        <w:rPr>
          <w:rStyle w:val="StyleUnderline"/>
          <w:color w:val="EE0000"/>
          <w:highlight w:val="cyan"/>
        </w:rPr>
        <w:t>terrorists” – pose an</w:t>
      </w:r>
      <w:r w:rsidRPr="005F4605">
        <w:rPr>
          <w:color w:val="EE0000"/>
          <w:sz w:val="16"/>
        </w:rPr>
        <w:t xml:space="preserve"> </w:t>
      </w:r>
      <w:r w:rsidRPr="005F4605">
        <w:rPr>
          <w:rStyle w:val="StyleUnderline"/>
          <w:color w:val="EE0000"/>
          <w:highlight w:val="cyan"/>
        </w:rPr>
        <w:t>existential threat</w:t>
      </w:r>
      <w:r w:rsidRPr="005F4605">
        <w:rPr>
          <w:color w:val="EE0000"/>
          <w:sz w:val="16"/>
        </w:rPr>
        <w:t xml:space="preserve"> to one’s own, “innocent” people (e.g. America, Jews, “the West,” or even “civilization itself”), then </w:t>
      </w:r>
      <w:r w:rsidRPr="005F4605">
        <w:rPr>
          <w:rStyle w:val="StyleUnderline"/>
          <w:color w:val="EE0000"/>
          <w:highlight w:val="cyan"/>
        </w:rPr>
        <w:t>safety requires total</w:t>
      </w:r>
      <w:r w:rsidRPr="005F4605">
        <w:rPr>
          <w:color w:val="EE0000"/>
          <w:sz w:val="16"/>
          <w:highlight w:val="cyan"/>
        </w:rPr>
        <w:t xml:space="preserve"> </w:t>
      </w:r>
      <w:r w:rsidRPr="005F4605">
        <w:rPr>
          <w:rStyle w:val="StyleUnderline"/>
          <w:color w:val="EE0000"/>
          <w:highlight w:val="cyan"/>
        </w:rPr>
        <w:t>eradication</w:t>
      </w:r>
      <w:r w:rsidRPr="005F4605">
        <w:rPr>
          <w:rStyle w:val="StyleUnderline"/>
          <w:color w:val="EE0000"/>
        </w:rPr>
        <w:t xml:space="preserve"> of those threats – elimination</w:t>
      </w:r>
      <w:r w:rsidRPr="005F4605">
        <w:rPr>
          <w:color w:val="EE0000"/>
          <w:sz w:val="16"/>
        </w:rPr>
        <w:t xml:space="preserve"> of the would-be eliminators. Extinction phobias are narratives told by what Hil Aked (2023) identifies as “social movements from above” – collective action on the part of dominant groups to protect, perpetuate, and enhance their dominance (see also Griffin, Miller, and Mills 2017).6 </w:t>
      </w:r>
      <w:r w:rsidRPr="005F4605">
        <w:rPr>
          <w:rStyle w:val="StyleUnderline"/>
          <w:color w:val="EE0000"/>
        </w:rPr>
        <w:t>They are extremely dangerous and lead to</w:t>
      </w:r>
      <w:r w:rsidRPr="005F4605">
        <w:rPr>
          <w:color w:val="EE0000"/>
          <w:sz w:val="16"/>
        </w:rPr>
        <w:t xml:space="preserve"> rhetoric if not actual policy of </w:t>
      </w:r>
      <w:r w:rsidRPr="005F4605">
        <w:rPr>
          <w:rStyle w:val="StyleUnderline"/>
          <w:color w:val="EE0000"/>
        </w:rPr>
        <w:t>genocide</w:t>
      </w:r>
      <w:r w:rsidRPr="005F4605">
        <w:rPr>
          <w:color w:val="EE0000"/>
          <w:sz w:val="16"/>
        </w:rPr>
        <w:t xml:space="preserve"> </w:t>
      </w:r>
      <w:r w:rsidRPr="005F4605">
        <w:rPr>
          <w:rStyle w:val="StyleUnderline"/>
          <w:color w:val="EE0000"/>
        </w:rPr>
        <w:t>or</w:t>
      </w:r>
      <w:r w:rsidRPr="005F4605">
        <w:rPr>
          <w:color w:val="EE0000"/>
          <w:sz w:val="16"/>
        </w:rPr>
        <w:t xml:space="preserve"> </w:t>
      </w:r>
      <w:r w:rsidRPr="005F4605">
        <w:rPr>
          <w:rStyle w:val="StyleUnderline"/>
          <w:color w:val="EE0000"/>
        </w:rPr>
        <w:t>total annihilation</w:t>
      </w:r>
      <w:r w:rsidRPr="005F4605">
        <w:rPr>
          <w:color w:val="EE0000"/>
          <w:sz w:val="16"/>
        </w:rPr>
        <w:t>.7</w:t>
      </w:r>
    </w:p>
    <w:p w14:paraId="5BE9903B" w14:textId="77777777" w:rsidR="008C402A" w:rsidRPr="005F4605" w:rsidRDefault="008C402A" w:rsidP="008C402A">
      <w:pPr>
        <w:rPr>
          <w:color w:val="EE0000"/>
          <w:sz w:val="16"/>
        </w:rPr>
      </w:pPr>
      <w:r w:rsidRPr="005F4605">
        <w:rPr>
          <w:rStyle w:val="StyleUnderline"/>
          <w:color w:val="EE0000"/>
        </w:rPr>
        <w:t xml:space="preserve">The </w:t>
      </w:r>
      <w:r w:rsidRPr="005F4605">
        <w:rPr>
          <w:rStyle w:val="StyleUnderline"/>
          <w:color w:val="EE0000"/>
          <w:highlight w:val="cyan"/>
        </w:rPr>
        <w:t>specific moral traction at work in the category “terrorist”,</w:t>
      </w:r>
      <w:r w:rsidRPr="005F4605">
        <w:rPr>
          <w:rStyle w:val="StyleUnderline"/>
          <w:color w:val="EE0000"/>
        </w:rPr>
        <w:t xml:space="preserve"> then, </w:t>
      </w:r>
      <w:r w:rsidRPr="005F4605">
        <w:rPr>
          <w:rStyle w:val="StyleUnderline"/>
          <w:color w:val="EE0000"/>
          <w:highlight w:val="cyan"/>
        </w:rPr>
        <w:t>lies</w:t>
      </w:r>
      <w:r w:rsidRPr="005F4605">
        <w:rPr>
          <w:color w:val="EE0000"/>
          <w:sz w:val="16"/>
        </w:rPr>
        <w:t xml:space="preserve"> not solely </w:t>
      </w:r>
      <w:r w:rsidRPr="005F4605">
        <w:rPr>
          <w:rStyle w:val="StyleUnderline"/>
          <w:color w:val="EE0000"/>
          <w:highlight w:val="cyan"/>
        </w:rPr>
        <w:t>in</w:t>
      </w:r>
      <w:r w:rsidRPr="005F4605">
        <w:rPr>
          <w:color w:val="EE0000"/>
          <w:sz w:val="16"/>
          <w:highlight w:val="cyan"/>
        </w:rPr>
        <w:t xml:space="preserve"> </w:t>
      </w:r>
      <w:r w:rsidRPr="005F4605">
        <w:rPr>
          <w:rStyle w:val="StyleUnderline"/>
          <w:color w:val="EE0000"/>
          <w:highlight w:val="cyan"/>
        </w:rPr>
        <w:t xml:space="preserve">the </w:t>
      </w:r>
      <w:proofErr w:type="spellStart"/>
      <w:r w:rsidRPr="005F4605">
        <w:rPr>
          <w:rStyle w:val="StyleUnderline"/>
          <w:color w:val="EE0000"/>
          <w:highlight w:val="cyan"/>
        </w:rPr>
        <w:t>racialisation</w:t>
      </w:r>
      <w:proofErr w:type="spellEnd"/>
      <w:r w:rsidRPr="005F4605">
        <w:rPr>
          <w:rStyle w:val="StyleUnderline"/>
          <w:color w:val="EE0000"/>
          <w:highlight w:val="cyan"/>
        </w:rPr>
        <w:t xml:space="preserve"> of Islam</w:t>
      </w:r>
      <w:r w:rsidRPr="005F4605">
        <w:rPr>
          <w:color w:val="EE0000"/>
          <w:sz w:val="16"/>
        </w:rPr>
        <w:t xml:space="preserve"> as the enemy or in the construal of Islam, “terrorism,” or, sometimes, “Islamic terrorism,” as a contemporary version of the indigenous “savage”. </w:t>
      </w:r>
      <w:r w:rsidRPr="005F4605">
        <w:rPr>
          <w:rStyle w:val="StyleUnderline"/>
          <w:color w:val="EE0000"/>
          <w:highlight w:val="cyan"/>
        </w:rPr>
        <w:t>Additionally</w:t>
      </w:r>
      <w:r w:rsidRPr="005F4605">
        <w:rPr>
          <w:color w:val="EE0000"/>
          <w:sz w:val="16"/>
        </w:rPr>
        <w:t xml:space="preserve">, it lies in what these different forms of abjection have in common with the broader universe of Right-wing and fascist ideologies more generally: </w:t>
      </w:r>
      <w:r w:rsidRPr="005F4605">
        <w:rPr>
          <w:rStyle w:val="StyleUnderline"/>
          <w:color w:val="EE0000"/>
          <w:highlight w:val="cyan"/>
        </w:rPr>
        <w:t>extinction phobia</w:t>
      </w:r>
      <w:r w:rsidRPr="005F4605">
        <w:rPr>
          <w:color w:val="EE0000"/>
          <w:sz w:val="16"/>
        </w:rPr>
        <w:t xml:space="preserve">. It is to a genealogy of the existential </w:t>
      </w:r>
      <w:proofErr w:type="spellStart"/>
      <w:r w:rsidRPr="005F4605">
        <w:rPr>
          <w:color w:val="EE0000"/>
          <w:sz w:val="16"/>
        </w:rPr>
        <w:t>moralisms</w:t>
      </w:r>
      <w:proofErr w:type="spellEnd"/>
      <w:r w:rsidRPr="005F4605">
        <w:rPr>
          <w:color w:val="EE0000"/>
          <w:sz w:val="16"/>
        </w:rPr>
        <w:t xml:space="preserve"> underpinning the extinction phobia of “terrorism” that I now turn.</w:t>
      </w:r>
    </w:p>
    <w:p w14:paraId="7DEDC5F6" w14:textId="77777777" w:rsidR="00F835C6" w:rsidRPr="00F835C6" w:rsidRDefault="00F835C6" w:rsidP="00F835C6"/>
    <w:p w14:paraId="7A23BC00" w14:textId="7E34E70E" w:rsidR="003162D0" w:rsidRDefault="00506CCE" w:rsidP="003162D0">
      <w:pPr>
        <w:pStyle w:val="Heading2"/>
      </w:pPr>
      <w:r>
        <w:t>ADV 1 – Food Insecurity</w:t>
      </w:r>
    </w:p>
    <w:p w14:paraId="72704F5B" w14:textId="77777777" w:rsidR="00930823" w:rsidRPr="00930823" w:rsidRDefault="00930823" w:rsidP="00930823"/>
    <w:p w14:paraId="453F77E3" w14:textId="28B6C702" w:rsidR="00282E86" w:rsidRDefault="00282E86" w:rsidP="00282E86">
      <w:pPr>
        <w:pStyle w:val="Heading4"/>
      </w:pPr>
      <w:r>
        <w:t>They won’t get the vote – California proves. Zeroes solvency.</w:t>
      </w:r>
    </w:p>
    <w:p w14:paraId="2EE7084C" w14:textId="77777777" w:rsidR="00282E86" w:rsidRPr="00F52D13" w:rsidRDefault="00282E86" w:rsidP="00282E86">
      <w:pPr>
        <w:rPr>
          <w:rStyle w:val="Style13ptBold"/>
        </w:rPr>
      </w:pPr>
      <w:r w:rsidRPr="00F52D13">
        <w:rPr>
          <w:rStyle w:val="Style13ptBold"/>
        </w:rPr>
        <w:t>Wozniacka, 19</w:t>
      </w:r>
    </w:p>
    <w:p w14:paraId="7036145D" w14:textId="77777777" w:rsidR="00282E86" w:rsidRDefault="00282E86" w:rsidP="00282E86">
      <w:r>
        <w:t xml:space="preserve">[Gosia </w:t>
      </w:r>
      <w:proofErr w:type="spellStart"/>
      <w:r>
        <w:t>Wozniacka</w:t>
      </w:r>
      <w:proofErr w:type="spellEnd"/>
      <w:r>
        <w:t xml:space="preserve">, senior reporter at Civil Eats, </w:t>
      </w:r>
      <w:proofErr w:type="gramStart"/>
      <w:r>
        <w:t>Less</w:t>
      </w:r>
      <w:proofErr w:type="gramEnd"/>
      <w:r>
        <w:t xml:space="preserve"> than 1 Percent of US Farmworkers Belong to a Union. Here’s Why, May 7, 2019. </w:t>
      </w:r>
      <w:hyperlink r:id="rId5" w:history="1">
        <w:r w:rsidRPr="009D004D">
          <w:rPr>
            <w:rStyle w:val="Hyperlink"/>
          </w:rPr>
          <w:t>https://civileats.com/2019/05/07/less-than-1-percent-of-us-farmworkers-belong-to-a-union-heres-why/</w:t>
        </w:r>
      </w:hyperlink>
      <w:r>
        <w:t xml:space="preserve"> ] (NSB) ADA-152</w:t>
      </w:r>
    </w:p>
    <w:p w14:paraId="65B81BEF" w14:textId="77777777" w:rsidR="00282E86" w:rsidRPr="003A6F59" w:rsidRDefault="00282E86" w:rsidP="00282E86">
      <w:r w:rsidRPr="003A6F59">
        <w:rPr>
          <w:highlight w:val="cyan"/>
          <w:u w:val="single"/>
        </w:rPr>
        <w:t>California’s</w:t>
      </w:r>
      <w:r w:rsidRPr="003A6F59">
        <w:rPr>
          <w:u w:val="single"/>
        </w:rPr>
        <w:t xml:space="preserve"> </w:t>
      </w:r>
      <w:r>
        <w:t xml:space="preserve">unique </w:t>
      </w:r>
      <w:r w:rsidRPr="00960C53">
        <w:rPr>
          <w:u w:val="single"/>
        </w:rPr>
        <w:t xml:space="preserve">1975 law, the </w:t>
      </w:r>
      <w:r w:rsidRPr="003A6F59">
        <w:rPr>
          <w:highlight w:val="cyan"/>
          <w:u w:val="single"/>
        </w:rPr>
        <w:t xml:space="preserve">Agricultural Labor Relations Act, gives workers the right to </w:t>
      </w:r>
      <w:r w:rsidRPr="00960C53">
        <w:rPr>
          <w:u w:val="single"/>
        </w:rPr>
        <w:t xml:space="preserve">participate in </w:t>
      </w:r>
      <w:r w:rsidRPr="003A6F59">
        <w:rPr>
          <w:highlight w:val="cyan"/>
          <w:u w:val="single"/>
        </w:rPr>
        <w:t>collective bargaining without retaliation</w:t>
      </w:r>
      <w:r w:rsidRPr="003A6F59">
        <w:rPr>
          <w:u w:val="single"/>
        </w:rPr>
        <w:t xml:space="preserve">. </w:t>
      </w:r>
      <w:r w:rsidRPr="003A6F59">
        <w:rPr>
          <w:highlight w:val="cyan"/>
          <w:u w:val="single"/>
        </w:rPr>
        <w:t>A special board conducts</w:t>
      </w:r>
      <w:r w:rsidRPr="003A6F59">
        <w:rPr>
          <w:u w:val="single"/>
        </w:rPr>
        <w:t xml:space="preserve">, oversees, </w:t>
      </w:r>
      <w:r w:rsidRPr="003A6F59">
        <w:rPr>
          <w:highlight w:val="cyan"/>
          <w:u w:val="single"/>
        </w:rPr>
        <w:t>and certifies union elections, and investigates unfair labor practices.</w:t>
      </w:r>
      <w:r>
        <w:t xml:space="preserve"> </w:t>
      </w:r>
      <w:r w:rsidRPr="003A6F59">
        <w:rPr>
          <w:highlight w:val="cyan"/>
          <w:u w:val="single"/>
        </w:rPr>
        <w:t>Despite this</w:t>
      </w:r>
      <w:r w:rsidRPr="003A6F59">
        <w:rPr>
          <w:u w:val="single"/>
        </w:rPr>
        <w:t xml:space="preserve"> law</w:t>
      </w:r>
      <w:r>
        <w:t xml:space="preserve">, the </w:t>
      </w:r>
      <w:r w:rsidRPr="003A6F59">
        <w:rPr>
          <w:highlight w:val="cyan"/>
          <w:u w:val="single"/>
        </w:rPr>
        <w:t>number of elections held by the UFW has dwindle</w:t>
      </w:r>
      <w:r w:rsidRPr="00960C53">
        <w:rPr>
          <w:highlight w:val="cyan"/>
          <w:u w:val="single"/>
        </w:rPr>
        <w:t>d</w:t>
      </w:r>
      <w:r>
        <w:t xml:space="preserve">. In 2017, when </w:t>
      </w:r>
      <w:r w:rsidRPr="003A6F59">
        <w:rPr>
          <w:highlight w:val="cyan"/>
          <w:u w:val="single"/>
        </w:rPr>
        <w:t>the head of the board resigne</w:t>
      </w:r>
      <w:r w:rsidRPr="003A6F59">
        <w:rPr>
          <w:u w:val="single"/>
        </w:rPr>
        <w:t>d</w:t>
      </w:r>
      <w:r>
        <w:t xml:space="preserve">, </w:t>
      </w:r>
      <w:r w:rsidRPr="003A6F59">
        <w:rPr>
          <w:u w:val="single"/>
        </w:rPr>
        <w:t xml:space="preserve">he described </w:t>
      </w:r>
      <w:r w:rsidRPr="003A6F59">
        <w:rPr>
          <w:highlight w:val="cyan"/>
          <w:u w:val="single"/>
        </w:rPr>
        <w:t>the Act</w:t>
      </w:r>
      <w:r w:rsidRPr="003A6F59">
        <w:rPr>
          <w:u w:val="single"/>
        </w:rPr>
        <w:t xml:space="preserve"> as a “dream statute” that </w:t>
      </w:r>
      <w:r w:rsidRPr="003A6F59">
        <w:rPr>
          <w:highlight w:val="cyan"/>
          <w:u w:val="single"/>
        </w:rPr>
        <w:t>is</w:t>
      </w:r>
      <w:r w:rsidRPr="003A6F59">
        <w:rPr>
          <w:u w:val="single"/>
        </w:rPr>
        <w:t xml:space="preserve"> none the less “</w:t>
      </w:r>
      <w:r w:rsidRPr="003A6F59">
        <w:rPr>
          <w:highlight w:val="cyan"/>
          <w:u w:val="single"/>
        </w:rPr>
        <w:t>irrelevant to farmworkers because for the most part they are not aware of the provisions, procedures, and rights contained in the law.”</w:t>
      </w:r>
      <w:r>
        <w:t xml:space="preserve"> He goes on to say that </w:t>
      </w:r>
      <w:r w:rsidRPr="003A6F59">
        <w:t>this is because less than one percent of the agricultural labor force is now represented by a union.</w:t>
      </w:r>
    </w:p>
    <w:p w14:paraId="63148C3E" w14:textId="77777777" w:rsidR="00282E86" w:rsidRDefault="00282E86" w:rsidP="00282E86"/>
    <w:p w14:paraId="5DD7F15D" w14:textId="77777777" w:rsidR="00282E86" w:rsidRDefault="00282E86" w:rsidP="00282E86">
      <w:pPr>
        <w:pStyle w:val="Heading4"/>
      </w:pPr>
      <w:r>
        <w:t xml:space="preserve">Labor law fails to check abuse  </w:t>
      </w:r>
    </w:p>
    <w:p w14:paraId="405358CC" w14:textId="77777777" w:rsidR="00282E86" w:rsidRPr="00FD25DE" w:rsidRDefault="00282E86" w:rsidP="00282E86">
      <w:r w:rsidRPr="00FD25DE">
        <w:rPr>
          <w:rStyle w:val="Style13ptBold"/>
        </w:rPr>
        <w:t>Vásquez 23</w:t>
      </w:r>
      <w:r>
        <w:t xml:space="preserve"> [Tina Vásquez, 4-14-2023, </w:t>
      </w:r>
      <w:r w:rsidRPr="00FD25DE">
        <w:t>Tina Vásquez is the features editor at Prism</w:t>
      </w:r>
      <w:r>
        <w:t xml:space="preserve">, </w:t>
      </w:r>
      <w:r w:rsidRPr="00FD25DE">
        <w:t>Human trafficking or a guest worker program? H-2A’s systemic issues result in catastrophic violations</w:t>
      </w:r>
      <w:r>
        <w:t xml:space="preserve">, Prism, </w:t>
      </w:r>
      <w:proofErr w:type="gramStart"/>
      <w:r w:rsidRPr="0038306B">
        <w:t>https://prismreports.org/2023/04/14/h2a-visa-wage-theft-exploitation/</w:t>
      </w:r>
      <w:r>
        <w:t xml:space="preserve"> ,</w:t>
      </w:r>
      <w:proofErr w:type="gramEnd"/>
      <w:r>
        <w:t xml:space="preserve"> Accessed 9/5/25]/</w:t>
      </w:r>
      <w:proofErr w:type="spellStart"/>
      <w:r>
        <w:t>mak</w:t>
      </w:r>
      <w:proofErr w:type="spellEnd"/>
      <w:r>
        <w:t xml:space="preserve"> </w:t>
      </w:r>
    </w:p>
    <w:p w14:paraId="5882660C" w14:textId="77777777" w:rsidR="00282E86" w:rsidRPr="00DC1447" w:rsidRDefault="00282E86" w:rsidP="00282E86">
      <w:pPr>
        <w:rPr>
          <w:sz w:val="16"/>
        </w:rPr>
      </w:pPr>
      <w:r w:rsidRPr="00DC1447">
        <w:rPr>
          <w:sz w:val="16"/>
        </w:rPr>
        <w:t xml:space="preserve">Rios told Prism, Futuro Investigates, and Latino USA that </w:t>
      </w:r>
      <w:r w:rsidRPr="00DD54F6">
        <w:rPr>
          <w:highlight w:val="cyan"/>
          <w:u w:val="single"/>
        </w:rPr>
        <w:t>employer compliance</w:t>
      </w:r>
      <w:r w:rsidRPr="00DC1447">
        <w:rPr>
          <w:u w:val="single"/>
        </w:rPr>
        <w:t xml:space="preserve"> levels </w:t>
      </w:r>
      <w:r w:rsidRPr="00DD54F6">
        <w:rPr>
          <w:highlight w:val="cyan"/>
          <w:u w:val="single"/>
        </w:rPr>
        <w:t>in</w:t>
      </w:r>
      <w:r w:rsidRPr="00DC1447">
        <w:rPr>
          <w:u w:val="single"/>
        </w:rPr>
        <w:t xml:space="preserve"> the </w:t>
      </w:r>
      <w:r w:rsidRPr="00DD54F6">
        <w:rPr>
          <w:highlight w:val="cyan"/>
          <w:u w:val="single"/>
        </w:rPr>
        <w:t>ag</w:t>
      </w:r>
      <w:r w:rsidRPr="00DC1447">
        <w:rPr>
          <w:u w:val="single"/>
        </w:rPr>
        <w:t xml:space="preserve">ricultural industry </w:t>
      </w:r>
      <w:r w:rsidRPr="00DD54F6">
        <w:rPr>
          <w:highlight w:val="cyan"/>
          <w:u w:val="single"/>
        </w:rPr>
        <w:t>have</w:t>
      </w:r>
      <w:r w:rsidRPr="00DC1447">
        <w:rPr>
          <w:u w:val="single"/>
        </w:rPr>
        <w:t xml:space="preserve"> historically </w:t>
      </w:r>
      <w:r w:rsidRPr="00DD54F6">
        <w:rPr>
          <w:highlight w:val="cyan"/>
          <w:u w:val="single"/>
        </w:rPr>
        <w:t>been</w:t>
      </w:r>
      <w:r w:rsidRPr="00DC1447">
        <w:rPr>
          <w:u w:val="single"/>
        </w:rPr>
        <w:t xml:space="preserve"> very </w:t>
      </w:r>
      <w:r w:rsidRPr="00DD54F6">
        <w:rPr>
          <w:highlight w:val="cyan"/>
          <w:u w:val="single"/>
        </w:rPr>
        <w:t>low</w:t>
      </w:r>
      <w:r w:rsidRPr="00DC1447">
        <w:rPr>
          <w:sz w:val="16"/>
        </w:rPr>
        <w:t xml:space="preserve">. According to the government’s own data, agriculture is one of the top low-wage, high-violation industries in the U.S., with nearly 11,000 H-2A employer violations in FY 2022. “You can throw a rock and hit a violation in the agricultural industry,” Rios said—and he would know. Prior to his current role, he spent 15 years as an investigator with WHD, where he </w:t>
      </w:r>
      <w:proofErr w:type="gramStart"/>
      <w:r w:rsidRPr="00DC1447">
        <w:rPr>
          <w:sz w:val="16"/>
        </w:rPr>
        <w:t>looked into</w:t>
      </w:r>
      <w:proofErr w:type="gramEnd"/>
      <w:r w:rsidRPr="00DC1447">
        <w:rPr>
          <w:sz w:val="16"/>
        </w:rPr>
        <w:t xml:space="preserve"> farmworker complaints and ensured that agricultural employers </w:t>
      </w:r>
      <w:proofErr w:type="gramStart"/>
      <w:r w:rsidRPr="00DC1447">
        <w:rPr>
          <w:sz w:val="16"/>
        </w:rPr>
        <w:t>were in compliance with</w:t>
      </w:r>
      <w:proofErr w:type="gramEnd"/>
      <w:r w:rsidRPr="00DC1447">
        <w:rPr>
          <w:sz w:val="16"/>
        </w:rPr>
        <w:t xml:space="preserve"> federal regulations. But </w:t>
      </w:r>
      <w:r w:rsidRPr="00DC1447">
        <w:rPr>
          <w:u w:val="single"/>
        </w:rPr>
        <w:t xml:space="preserve">complaints from </w:t>
      </w:r>
      <w:proofErr w:type="gramStart"/>
      <w:r w:rsidRPr="00DD54F6">
        <w:rPr>
          <w:highlight w:val="cyan"/>
          <w:u w:val="single"/>
        </w:rPr>
        <w:t>farmworkers</w:t>
      </w:r>
      <w:proofErr w:type="gramEnd"/>
      <w:r w:rsidRPr="00DC1447">
        <w:rPr>
          <w:u w:val="single"/>
        </w:rPr>
        <w:t xml:space="preserve"> in the agricultural industry are rare. In addition to their </w:t>
      </w:r>
      <w:r w:rsidRPr="00DD54F6">
        <w:rPr>
          <w:highlight w:val="cyan"/>
          <w:u w:val="single"/>
        </w:rPr>
        <w:t>fear</w:t>
      </w:r>
      <w:r w:rsidRPr="00DC1447">
        <w:rPr>
          <w:u w:val="single"/>
        </w:rPr>
        <w:t xml:space="preserve">s of </w:t>
      </w:r>
      <w:r w:rsidRPr="00DD54F6">
        <w:rPr>
          <w:highlight w:val="cyan"/>
          <w:u w:val="single"/>
        </w:rPr>
        <w:t>retaliation from employers</w:t>
      </w:r>
      <w:r w:rsidRPr="00DC1447">
        <w:rPr>
          <w:u w:val="single"/>
        </w:rPr>
        <w:t xml:space="preserve">, Rios said, </w:t>
      </w:r>
      <w:r w:rsidRPr="00DD54F6">
        <w:rPr>
          <w:highlight w:val="cyan"/>
          <w:u w:val="single"/>
        </w:rPr>
        <w:t>workers are</w:t>
      </w:r>
      <w:r w:rsidRPr="00DC1447">
        <w:rPr>
          <w:u w:val="single"/>
        </w:rPr>
        <w:t xml:space="preserve"> also </w:t>
      </w:r>
      <w:r w:rsidRPr="00DD54F6">
        <w:rPr>
          <w:highlight w:val="cyan"/>
          <w:u w:val="single"/>
        </w:rPr>
        <w:t>uncomfortable approaching a government agency</w:t>
      </w:r>
      <w:r w:rsidRPr="00DC1447">
        <w:rPr>
          <w:u w:val="single"/>
        </w:rPr>
        <w:t>.</w:t>
      </w:r>
      <w:r>
        <w:rPr>
          <w:u w:val="single"/>
        </w:rPr>
        <w:t xml:space="preserve"> </w:t>
      </w:r>
      <w:r w:rsidRPr="00DC1447">
        <w:rPr>
          <w:sz w:val="16"/>
        </w:rPr>
        <w:t xml:space="preserve">Yet those </w:t>
      </w:r>
      <w:r w:rsidRPr="00DD54F6">
        <w:rPr>
          <w:highlight w:val="cyan"/>
          <w:u w:val="single"/>
        </w:rPr>
        <w:t>H-2A workers</w:t>
      </w:r>
      <w:r w:rsidRPr="00DC1447">
        <w:rPr>
          <w:u w:val="single"/>
        </w:rPr>
        <w:t xml:space="preserve"> </w:t>
      </w:r>
      <w:r w:rsidRPr="00DC1447">
        <w:rPr>
          <w:sz w:val="16"/>
        </w:rPr>
        <w:t xml:space="preserve">who have chosen to speak have provided some of the most striking public data about the conditions farmworkers face. To gather data for CDM’s report “Ripe for Reform,” members of the organization conducted extensive interviews with 100 Mexican H-2A workers who had participated in the program within the previous four years. An astounding </w:t>
      </w:r>
      <w:r w:rsidRPr="00DC1447">
        <w:rPr>
          <w:u w:val="single"/>
        </w:rPr>
        <w:t xml:space="preserve">100% of these workers suffered at least one serious violation of their </w:t>
      </w:r>
      <w:proofErr w:type="gramStart"/>
      <w:r w:rsidRPr="00DC1447">
        <w:rPr>
          <w:u w:val="single"/>
        </w:rPr>
        <w:t>rights—</w:t>
      </w:r>
      <w:proofErr w:type="gramEnd"/>
      <w:r w:rsidRPr="00DC1447">
        <w:rPr>
          <w:u w:val="single"/>
        </w:rPr>
        <w:t xml:space="preserve">including workers who said they were satisfied with their experience in the program. And 94% of workers surveyed </w:t>
      </w:r>
      <w:r w:rsidRPr="00DD54F6">
        <w:rPr>
          <w:highlight w:val="cyan"/>
          <w:u w:val="single"/>
        </w:rPr>
        <w:t>experienced three or more serious legal violations</w:t>
      </w:r>
      <w:r w:rsidRPr="00DC1447">
        <w:rPr>
          <w:u w:val="single"/>
        </w:rPr>
        <w:t xml:space="preserve">, defined as violations of legal rights </w:t>
      </w:r>
      <w:r w:rsidRPr="00DD54F6">
        <w:rPr>
          <w:highlight w:val="cyan"/>
          <w:u w:val="single"/>
        </w:rPr>
        <w:t>with a substantial impact on their wages or working conditions</w:t>
      </w:r>
      <w:r w:rsidRPr="00DC1447">
        <w:rPr>
          <w:u w:val="single"/>
        </w:rPr>
        <w:t>.</w:t>
      </w:r>
      <w:r>
        <w:rPr>
          <w:u w:val="single"/>
        </w:rPr>
        <w:t xml:space="preserve"> </w:t>
      </w:r>
      <w:r w:rsidRPr="00DC1447">
        <w:rPr>
          <w:sz w:val="16"/>
        </w:rPr>
        <w:t>Attorney and CDM founder Micah-Jones told Prism, Futuro Investigates, and Latino USA in a phone interview that most people—including many who work in the immigration field—do not understand how t</w:t>
      </w:r>
      <w:r w:rsidRPr="00DC1447">
        <w:rPr>
          <w:u w:val="single"/>
        </w:rPr>
        <w:t>he H-2A program really works and how its “serious structural flaws” lead to human rights violations</w:t>
      </w:r>
      <w:r w:rsidRPr="00DC1447">
        <w:rPr>
          <w:sz w:val="16"/>
        </w:rPr>
        <w:t xml:space="preserve">. Micah-Jones recalled one worker who told her about a coworker being interviewed by a DOL official while their employer’s attorney sat in the room. </w:t>
      </w:r>
      <w:r w:rsidRPr="00DC1447">
        <w:rPr>
          <w:u w:val="single"/>
        </w:rPr>
        <w:t>“DOL is not designed to be a trusted resource for workers,” Micah-Jones said. “Workers don’t always think authorities have their best interests in mind.”</w:t>
      </w:r>
      <w:r>
        <w:rPr>
          <w:u w:val="single"/>
        </w:rPr>
        <w:t xml:space="preserve"> </w:t>
      </w:r>
      <w:r w:rsidRPr="00DC1447">
        <w:rPr>
          <w:sz w:val="16"/>
        </w:rPr>
        <w:t xml:space="preserve">CDM’s founder and executive director said it’s also true that DOL is understaffed and under-resourced, but the agency could be more effective at addressing abuse in agriculture—especially in a program like H-2A where the U.S. gives employers tremendous control over workers’ lives. There is no overstating how under-resourced and understaffed the federal agency is. According to a December 2020 report by EPI, WHD had “just under 1,500 employees, including 780 investigators, and a budget of $229 million to investigate 10.2 million U.S. establishments with 148 million employees” the previous year. The number of workers that each individual WHD investigator is responsible for has also risen dramatically. In 1978, EPI reported one WHD investigator for every 69,000 workers. By 2018, one investigator was responsible for 175,000 workers. Rios told us that, as of last year, WHD had between 600 and 700 investigators total—and only a percentage of those could carry out agricultural investigations because they require additional specialized training. The weak investigative power has serious implications for </w:t>
      </w:r>
      <w:proofErr w:type="gramStart"/>
      <w:r w:rsidRPr="00DC1447">
        <w:rPr>
          <w:sz w:val="16"/>
        </w:rPr>
        <w:t>farmworkers</w:t>
      </w:r>
      <w:proofErr w:type="gramEnd"/>
      <w:r w:rsidRPr="00DC1447">
        <w:rPr>
          <w:sz w:val="16"/>
        </w:rPr>
        <w:t xml:space="preserve">. EPI found that farm employers have a 1.1% chance of being investigated by WHD in any given year. </w:t>
      </w:r>
      <w:r w:rsidRPr="00DD54F6">
        <w:rPr>
          <w:highlight w:val="cyan"/>
          <w:u w:val="single"/>
        </w:rPr>
        <w:t>When WHD does investigate a farm</w:t>
      </w:r>
      <w:r w:rsidRPr="00DC1447">
        <w:rPr>
          <w:u w:val="single"/>
        </w:rPr>
        <w:t xml:space="preserve">, </w:t>
      </w:r>
      <w:r w:rsidRPr="00DD54F6">
        <w:rPr>
          <w:highlight w:val="cyan"/>
          <w:u w:val="single"/>
        </w:rPr>
        <w:t>they find employment law violations in 70%</w:t>
      </w:r>
      <w:r w:rsidRPr="00DC1447">
        <w:rPr>
          <w:u w:val="single"/>
        </w:rPr>
        <w:t xml:space="preserve"> </w:t>
      </w:r>
      <w:r w:rsidRPr="00DD54F6">
        <w:rPr>
          <w:highlight w:val="cyan"/>
          <w:u w:val="single"/>
        </w:rPr>
        <w:t>of cases</w:t>
      </w:r>
      <w:r w:rsidRPr="00DC1447">
        <w:rPr>
          <w:u w:val="single"/>
        </w:rPr>
        <w:t xml:space="preserve">, according to 15 years of data analyzed by EPI. </w:t>
      </w:r>
      <w:r w:rsidRPr="00DC1447">
        <w:rPr>
          <w:sz w:val="16"/>
        </w:rPr>
        <w:t xml:space="preserve">One H-2A worker who spoke to Prism, Futuro Investigates, and Latino USA said that in his 11 years in the H-2A program, he’d never encountered an investigator with the government. </w:t>
      </w:r>
      <w:r w:rsidRPr="00DC1447">
        <w:rPr>
          <w:u w:val="single"/>
        </w:rPr>
        <w:t>After experiencing extreme wage theft in his last H-2A job, he ultimately decided to leave the program and stay in the U.S., becoming part of the 49% of U.S. farmworkers who are undocumented</w:t>
      </w:r>
      <w:r w:rsidRPr="00DC1447">
        <w:rPr>
          <w:sz w:val="16"/>
        </w:rPr>
        <w:t xml:space="preserve">. COVID-19 has been devastating to agricultural workers, as oversight and enforcement of the H-2A program fell by the wayside during the pandemic. WHD largely stopped doing in-person investigations in 2020. By the end of 2021, WHD conducted just 562 agricultural investigations impacting H-2A workers. According to WHD investigative files obtained by Prism, Futuro Investigates, and Latino USA, the agency conducted some H-2A housing inspections </w:t>
      </w:r>
      <w:proofErr w:type="gramStart"/>
      <w:r w:rsidRPr="00DC1447">
        <w:rPr>
          <w:sz w:val="16"/>
        </w:rPr>
        <w:t>virtually—including</w:t>
      </w:r>
      <w:proofErr w:type="gramEnd"/>
      <w:r w:rsidRPr="00DC1447">
        <w:rPr>
          <w:sz w:val="16"/>
        </w:rPr>
        <w:t xml:space="preserve"> with at least one H-2A employer known for deceptive practices. Those files show that a Florida labor contractor obtained 50 H-2A workers in 2021 to harvest blueberries sold to retailers like Walmart, Publix, Kroger, and Harris Teeter, despite previous H-2A violations across multiple states related to a form of wage theft called “cost shifting,” in which an employer shifts the costs they are responsible for onto workers. In one such case, he was ordered to pay H-2A workers more than $200,000 in back wages. During the 2021 investigation, the contractor had two invoices from the State Department’s visa appointment service showing he paid $9,500 to cover the cost of the 50 H-2A workers’ visas. However, WHD found that the labor contractor was once again engaging in cost shifting. He had the </w:t>
      </w:r>
      <w:proofErr w:type="spellStart"/>
      <w:r w:rsidRPr="00DC1447">
        <w:rPr>
          <w:sz w:val="16"/>
        </w:rPr>
        <w:t>workers</w:t>
      </w:r>
      <w:proofErr w:type="spellEnd"/>
      <w:r w:rsidRPr="00DC1447">
        <w:rPr>
          <w:sz w:val="16"/>
        </w:rPr>
        <w:t xml:space="preserve"> pay out of pocket for the visa fees by wiring the money to his company in Mexico. </w:t>
      </w:r>
      <w:r w:rsidRPr="00DC1447">
        <w:rPr>
          <w:u w:val="single"/>
        </w:rPr>
        <w:t xml:space="preserve">All </w:t>
      </w:r>
      <w:r w:rsidRPr="00DD54F6">
        <w:rPr>
          <w:highlight w:val="cyan"/>
          <w:u w:val="single"/>
        </w:rPr>
        <w:t>along the H-2A program, mechanisms</w:t>
      </w:r>
      <w:r w:rsidRPr="00DC1447">
        <w:rPr>
          <w:u w:val="single"/>
        </w:rPr>
        <w:t xml:space="preserve"> are supposed to </w:t>
      </w:r>
      <w:r w:rsidRPr="00DD54F6">
        <w:rPr>
          <w:highlight w:val="cyan"/>
          <w:u w:val="single"/>
        </w:rPr>
        <w:t>exist to preemptively spot</w:t>
      </w:r>
      <w:r w:rsidRPr="00DC1447">
        <w:rPr>
          <w:u w:val="single"/>
        </w:rPr>
        <w:t xml:space="preserve"> and stop fraud, abuse, and potential </w:t>
      </w:r>
      <w:r w:rsidRPr="00DD54F6">
        <w:rPr>
          <w:highlight w:val="cyan"/>
          <w:u w:val="single"/>
        </w:rPr>
        <w:t>labor violation</w:t>
      </w:r>
      <w:r w:rsidRPr="00DC1447">
        <w:rPr>
          <w:u w:val="single"/>
        </w:rPr>
        <w:t xml:space="preserve">s. Even </w:t>
      </w:r>
      <w:r w:rsidRPr="00DD54F6">
        <w:rPr>
          <w:highlight w:val="cyan"/>
          <w:u w:val="single"/>
        </w:rPr>
        <w:t>when spotted</w:t>
      </w:r>
      <w:r w:rsidRPr="00DC1447">
        <w:rPr>
          <w:u w:val="single"/>
        </w:rPr>
        <w:t xml:space="preserve">, however, </w:t>
      </w:r>
      <w:r w:rsidRPr="00DD54F6">
        <w:rPr>
          <w:highlight w:val="cyan"/>
          <w:u w:val="single"/>
        </w:rPr>
        <w:t>investigating</w:t>
      </w:r>
      <w:r w:rsidRPr="00DC1447">
        <w:rPr>
          <w:u w:val="single"/>
        </w:rPr>
        <w:t xml:space="preserve"> an allegation </w:t>
      </w:r>
      <w:r w:rsidRPr="00DD54F6">
        <w:rPr>
          <w:highlight w:val="cyan"/>
          <w:u w:val="single"/>
        </w:rPr>
        <w:t>can take years</w:t>
      </w:r>
      <w:r w:rsidRPr="00DC1447">
        <w:rPr>
          <w:u w:val="single"/>
        </w:rPr>
        <w:t xml:space="preserve">—leaving workers’ lives hanging in </w:t>
      </w:r>
      <w:proofErr w:type="gramStart"/>
      <w:r w:rsidRPr="00DC1447">
        <w:rPr>
          <w:u w:val="single"/>
        </w:rPr>
        <w:t>the balance</w:t>
      </w:r>
      <w:proofErr w:type="gramEnd"/>
      <w:r w:rsidRPr="00DC1447">
        <w:rPr>
          <w:u w:val="single"/>
        </w:rPr>
        <w:t xml:space="preserve">. </w:t>
      </w:r>
      <w:r w:rsidRPr="00DC1447">
        <w:rPr>
          <w:sz w:val="16"/>
        </w:rPr>
        <w:t xml:space="preserve">Take, for example, one of the largest, most extreme cases of visa fraud and labor trafficking ever documented in the H-2A program: Operation Blooming Onion. In November 2021, news broke </w:t>
      </w:r>
      <w:r w:rsidRPr="00DC1447">
        <w:rPr>
          <w:u w:val="single"/>
        </w:rPr>
        <w:t>revealing an extensive international operation that ensnared H-2A workers in “modern-day slavery”</w:t>
      </w:r>
      <w:r w:rsidRPr="00DC1447">
        <w:rPr>
          <w:sz w:val="16"/>
        </w:rPr>
        <w:t xml:space="preserve"> on southern Georgia farms. </w:t>
      </w:r>
      <w:r w:rsidRPr="00DC1447">
        <w:rPr>
          <w:u w:val="single"/>
        </w:rPr>
        <w:t>Migrants from Mexico and Central America were forced to dig for onions with their bare hands under the threat of gun violence, according to the federal indictment, earning just 20 cents for each bucket of onions harvested. At least two people died from heat exposure on the job, and one woman was repeatedly raped. The victims’ labor camps were surrounded by electric fencing, or they were otherwise held in cramped and unsanitary mobile homes with raw sewage leaks and no access to food or safe drinking water.</w:t>
      </w:r>
      <w:r>
        <w:rPr>
          <w:u w:val="single"/>
        </w:rPr>
        <w:t xml:space="preserve"> </w:t>
      </w:r>
      <w:r w:rsidRPr="00DC1447">
        <w:rPr>
          <w:sz w:val="16"/>
        </w:rPr>
        <w:t xml:space="preserve">In an interview with Prism, Futuro Investigates, and Latino USA, Sarraf, a State Department fraud prevention manager, characterized Operation Blooming Onion as a “huge interagency success story” that led to the most “consequential series of indictments” against forced labor ever seen in the H-2A program. The seeds of the investigation began in Monterrey as part of his consulate’s pre-screening effort, according to Sarraf. It appears authorities began investigating the case in November 2018, though the federal indictment says </w:t>
      </w:r>
      <w:proofErr w:type="gramStart"/>
      <w:r w:rsidRPr="00DC1447">
        <w:rPr>
          <w:sz w:val="16"/>
        </w:rPr>
        <w:t>that,</w:t>
      </w:r>
      <w:proofErr w:type="gramEnd"/>
      <w:r w:rsidRPr="00DC1447">
        <w:rPr>
          <w:sz w:val="16"/>
        </w:rPr>
        <w:t xml:space="preserve"> “[f]rom at least 2015,” the </w:t>
      </w:r>
      <w:r w:rsidRPr="00DC1447">
        <w:rPr>
          <w:u w:val="single"/>
        </w:rPr>
        <w:t>perpetrators began fraudulently using the H-2A program to allegedly smuggle foreign nationals</w:t>
      </w:r>
      <w:r w:rsidRPr="00DC1447">
        <w:rPr>
          <w:sz w:val="16"/>
        </w:rPr>
        <w:t xml:space="preserve"> from Mexico, Guatemala, and Honduras and sought more than 71,000 H-2A visas.</w:t>
      </w:r>
    </w:p>
    <w:p w14:paraId="6CEB0006" w14:textId="77777777" w:rsidR="00282E86" w:rsidRDefault="00282E86" w:rsidP="00282E86">
      <w:pPr>
        <w:pStyle w:val="Heading4"/>
      </w:pPr>
      <w:r>
        <w:t xml:space="preserve">H-2A workers’ immigration status is in the hands of their abusive employers – unionization only threatens deportation </w:t>
      </w:r>
    </w:p>
    <w:p w14:paraId="0E6CC591" w14:textId="77777777" w:rsidR="00282E86" w:rsidRDefault="00282E86" w:rsidP="00282E86">
      <w:r w:rsidRPr="00FD25DE">
        <w:rPr>
          <w:rStyle w:val="Style13ptBold"/>
        </w:rPr>
        <w:t>Vásquez 23</w:t>
      </w:r>
      <w:r>
        <w:t xml:space="preserve"> [Tina Vásquez, 4-14-2023, </w:t>
      </w:r>
      <w:r w:rsidRPr="00FD25DE">
        <w:t>Tina Vásquez is the features editor at Prism</w:t>
      </w:r>
      <w:r>
        <w:t xml:space="preserve">, </w:t>
      </w:r>
      <w:r w:rsidRPr="00FD25DE">
        <w:t>Human trafficking or a guest worker program? H-2A’s systemic issues result in catastrophic violations</w:t>
      </w:r>
      <w:r>
        <w:t xml:space="preserve">, Prism, </w:t>
      </w:r>
      <w:proofErr w:type="gramStart"/>
      <w:r w:rsidRPr="0038306B">
        <w:t>https://prismreports.org/2023/04/14/h2a-visa-wage-theft-exploitation/</w:t>
      </w:r>
      <w:r>
        <w:t xml:space="preserve"> ,</w:t>
      </w:r>
      <w:proofErr w:type="gramEnd"/>
      <w:r>
        <w:t xml:space="preserve"> Accessed 9/5/25]/</w:t>
      </w:r>
      <w:proofErr w:type="spellStart"/>
      <w:r>
        <w:t>mak</w:t>
      </w:r>
      <w:proofErr w:type="spellEnd"/>
      <w:r>
        <w:t xml:space="preserve"> </w:t>
      </w:r>
    </w:p>
    <w:p w14:paraId="7DE407FD" w14:textId="77777777" w:rsidR="00282E86" w:rsidRPr="00FD25DE" w:rsidRDefault="00282E86" w:rsidP="00282E86">
      <w:r w:rsidRPr="00DC1447">
        <w:rPr>
          <w:sz w:val="16"/>
        </w:rPr>
        <w:t xml:space="preserve">According to attorneys, advocates, and even some government officials who spoke to Prism, Futuro Investigates, and Latino USA, </w:t>
      </w:r>
      <w:r w:rsidRPr="00DC1447">
        <w:rPr>
          <w:u w:val="single"/>
        </w:rPr>
        <w:t xml:space="preserve">the structure of </w:t>
      </w:r>
      <w:r w:rsidRPr="00DD54F6">
        <w:rPr>
          <w:highlight w:val="cyan"/>
          <w:u w:val="single"/>
        </w:rPr>
        <w:t>H-2A</w:t>
      </w:r>
      <w:r w:rsidRPr="00DC1447">
        <w:rPr>
          <w:u w:val="single"/>
        </w:rPr>
        <w:t xml:space="preserve"> and other guest worker programs creates a crushing power imbalance between American employers and foreign workers. </w:t>
      </w:r>
      <w:r w:rsidRPr="00DD54F6">
        <w:rPr>
          <w:highlight w:val="cyan"/>
          <w:u w:val="single"/>
        </w:rPr>
        <w:t>Workers’ visas are tied to a single employer, so filing a complaint or speaking out against things like wage theft is incredibly</w:t>
      </w:r>
      <w:r w:rsidRPr="00DC1447">
        <w:rPr>
          <w:u w:val="single"/>
        </w:rPr>
        <w:t xml:space="preserve"> </w:t>
      </w:r>
      <w:r w:rsidRPr="00DD54F6">
        <w:rPr>
          <w:highlight w:val="cyan"/>
          <w:u w:val="single"/>
        </w:rPr>
        <w:t>risky.</w:t>
      </w:r>
      <w:r>
        <w:rPr>
          <w:u w:val="single"/>
        </w:rPr>
        <w:t xml:space="preserve"> </w:t>
      </w:r>
      <w:r w:rsidRPr="00DC1447">
        <w:rPr>
          <w:u w:val="single"/>
        </w:rPr>
        <w:t xml:space="preserve">“[T]he fact that </w:t>
      </w:r>
      <w:r w:rsidRPr="00DD54F6">
        <w:rPr>
          <w:highlight w:val="cyan"/>
          <w:u w:val="single"/>
        </w:rPr>
        <w:t>they are</w:t>
      </w:r>
      <w:r w:rsidRPr="00DC1447">
        <w:rPr>
          <w:u w:val="single"/>
        </w:rPr>
        <w:t xml:space="preserve"> tied to this one employer—oftentimes, not every time, but oftentimes—means that they are stuck, </w:t>
      </w:r>
      <w:r w:rsidRPr="00DD54F6">
        <w:rPr>
          <w:highlight w:val="cyan"/>
          <w:u w:val="single"/>
        </w:rPr>
        <w:t>absolutely stuck,”</w:t>
      </w:r>
      <w:r w:rsidRPr="00DC1447">
        <w:rPr>
          <w:u w:val="single"/>
        </w:rPr>
        <w:t xml:space="preserve"> Rios said. “I think until we are able to remove the shackles of being tied to one employer, we’re going to continue to see these bad players in the industry take advantage of these workers</w:t>
      </w:r>
      <w:r w:rsidRPr="00DD54F6">
        <w:rPr>
          <w:highlight w:val="cyan"/>
          <w:u w:val="single"/>
        </w:rPr>
        <w:t>.” Little stops a retaliatory</w:t>
      </w:r>
      <w:r w:rsidRPr="00DC1447">
        <w:rPr>
          <w:u w:val="single"/>
        </w:rPr>
        <w:t xml:space="preserve"> </w:t>
      </w:r>
      <w:r w:rsidRPr="00DD54F6">
        <w:rPr>
          <w:highlight w:val="cyan"/>
          <w:u w:val="single"/>
        </w:rPr>
        <w:t>employer from firing a worker</w:t>
      </w:r>
      <w:r w:rsidRPr="00DC1447">
        <w:rPr>
          <w:u w:val="single"/>
        </w:rPr>
        <w:t xml:space="preserve">, which renders them undocumented and subject to deportation. Indeed, it is not unusual for an </w:t>
      </w:r>
      <w:r w:rsidRPr="00DD54F6">
        <w:rPr>
          <w:highlight w:val="cyan"/>
          <w:u w:val="single"/>
        </w:rPr>
        <w:t>employer</w:t>
      </w:r>
      <w:r w:rsidRPr="00DC1447">
        <w:rPr>
          <w:u w:val="single"/>
        </w:rPr>
        <w:t xml:space="preserve"> to threaten a </w:t>
      </w:r>
      <w:r w:rsidRPr="00DD54F6">
        <w:rPr>
          <w:highlight w:val="cyan"/>
          <w:u w:val="single"/>
        </w:rPr>
        <w:t>call</w:t>
      </w:r>
      <w:r w:rsidRPr="00DC1447">
        <w:rPr>
          <w:u w:val="single"/>
        </w:rPr>
        <w:t xml:space="preserve"> to Immigration and Customs Enforcement </w:t>
      </w:r>
      <w:r w:rsidRPr="00DD54F6">
        <w:rPr>
          <w:highlight w:val="cyan"/>
          <w:u w:val="single"/>
        </w:rPr>
        <w:t>(ICE) on workers who sound the alarm</w:t>
      </w:r>
      <w:r w:rsidRPr="00DC1447">
        <w:rPr>
          <w:u w:val="single"/>
        </w:rPr>
        <w:t xml:space="preserve"> </w:t>
      </w:r>
      <w:r w:rsidRPr="00DD54F6">
        <w:rPr>
          <w:highlight w:val="cyan"/>
          <w:u w:val="single"/>
        </w:rPr>
        <w:t>on abuse</w:t>
      </w:r>
      <w:r w:rsidRPr="00DC1447">
        <w:rPr>
          <w:u w:val="single"/>
        </w:rPr>
        <w:t xml:space="preserve"> or attempt to flee harm. In the </w:t>
      </w:r>
      <w:r w:rsidRPr="00DD54F6">
        <w:rPr>
          <w:highlight w:val="cyan"/>
          <w:u w:val="single"/>
        </w:rPr>
        <w:t xml:space="preserve">H-2A program, </w:t>
      </w:r>
      <w:r w:rsidRPr="00DD54F6">
        <w:rPr>
          <w:u w:val="single"/>
        </w:rPr>
        <w:t xml:space="preserve">the </w:t>
      </w:r>
      <w:r w:rsidRPr="00DD54F6">
        <w:rPr>
          <w:highlight w:val="cyan"/>
          <w:u w:val="single"/>
        </w:rPr>
        <w:t>stakes are</w:t>
      </w:r>
      <w:r w:rsidRPr="00DC1447">
        <w:rPr>
          <w:u w:val="single"/>
        </w:rPr>
        <w:t xml:space="preserve"> even </w:t>
      </w:r>
      <w:r w:rsidRPr="00DD54F6">
        <w:rPr>
          <w:highlight w:val="cyan"/>
          <w:u w:val="single"/>
        </w:rPr>
        <w:t>higher</w:t>
      </w:r>
      <w:r w:rsidRPr="00DC1447">
        <w:rPr>
          <w:u w:val="single"/>
        </w:rPr>
        <w:t xml:space="preserve"> because employers are responsible for providing workers with housing and access to transportation and food. </w:t>
      </w:r>
      <w:r w:rsidRPr="00DD54F6">
        <w:rPr>
          <w:highlight w:val="cyan"/>
          <w:u w:val="single"/>
        </w:rPr>
        <w:t>Severing ties with an abusive employer</w:t>
      </w:r>
      <w:r w:rsidRPr="00DC1447">
        <w:rPr>
          <w:u w:val="single"/>
        </w:rPr>
        <w:t xml:space="preserve"> doesn’t just </w:t>
      </w:r>
      <w:r w:rsidRPr="00DD54F6">
        <w:rPr>
          <w:highlight w:val="cyan"/>
          <w:u w:val="single"/>
        </w:rPr>
        <w:t>leave</w:t>
      </w:r>
      <w:r w:rsidRPr="00DC1447">
        <w:rPr>
          <w:u w:val="single"/>
        </w:rPr>
        <w:t xml:space="preserve"> H-2A </w:t>
      </w:r>
      <w:r w:rsidRPr="00DD54F6">
        <w:rPr>
          <w:highlight w:val="cyan"/>
          <w:u w:val="single"/>
        </w:rPr>
        <w:t>workers</w:t>
      </w:r>
      <w:r w:rsidRPr="00DC1447">
        <w:rPr>
          <w:u w:val="single"/>
        </w:rPr>
        <w:t xml:space="preserve"> jobless and </w:t>
      </w:r>
      <w:r w:rsidRPr="00DD54F6">
        <w:rPr>
          <w:highlight w:val="cyan"/>
          <w:u w:val="single"/>
        </w:rPr>
        <w:t>undocumented</w:t>
      </w:r>
      <w:r w:rsidRPr="00DC1447">
        <w:rPr>
          <w:u w:val="single"/>
        </w:rPr>
        <w:t>,</w:t>
      </w:r>
      <w:r w:rsidRPr="00DC1447">
        <w:rPr>
          <w:sz w:val="16"/>
        </w:rPr>
        <w:t xml:space="preserve"> it leaves them completely adrift in a foreign country. With no money to return home, some end up on the streets or permanently separated from their families. “Once they are separated from that employer, they’re no longer a guest here—and that’s a very important benefit for probably every client I’ve had. They really value the ability to come here with status, and so they’re going to do whatever they can—until they can’t—to preserve the ability to come back the next year. Because </w:t>
      </w:r>
      <w:r w:rsidRPr="00DD54F6">
        <w:rPr>
          <w:highlight w:val="cyan"/>
          <w:u w:val="single"/>
        </w:rPr>
        <w:t>they’re</w:t>
      </w:r>
      <w:r w:rsidRPr="00DC1447">
        <w:rPr>
          <w:u w:val="single"/>
        </w:rPr>
        <w:t xml:space="preserve"> also </w:t>
      </w:r>
      <w:r w:rsidRPr="00DD54F6">
        <w:rPr>
          <w:highlight w:val="cyan"/>
          <w:u w:val="single"/>
        </w:rPr>
        <w:t>threatened</w:t>
      </w:r>
      <w:r w:rsidRPr="00DC1447">
        <w:rPr>
          <w:u w:val="single"/>
        </w:rPr>
        <w:t xml:space="preserve"> that if they leave, </w:t>
      </w:r>
      <w:r w:rsidRPr="00DD54F6">
        <w:rPr>
          <w:highlight w:val="cyan"/>
          <w:u w:val="single"/>
        </w:rPr>
        <w:t>they’re going to</w:t>
      </w:r>
      <w:r w:rsidRPr="00DC1447">
        <w:rPr>
          <w:u w:val="single"/>
        </w:rPr>
        <w:t xml:space="preserve"> be ‘</w:t>
      </w:r>
      <w:proofErr w:type="spellStart"/>
      <w:r w:rsidRPr="00DC1447">
        <w:rPr>
          <w:u w:val="single"/>
        </w:rPr>
        <w:t>quemado</w:t>
      </w:r>
      <w:proofErr w:type="spellEnd"/>
      <w:r w:rsidRPr="00DC1447">
        <w:rPr>
          <w:u w:val="single"/>
        </w:rPr>
        <w:t xml:space="preserve">,’ or basically </w:t>
      </w:r>
      <w:r w:rsidRPr="00DD54F6">
        <w:rPr>
          <w:highlight w:val="cyan"/>
          <w:u w:val="single"/>
        </w:rPr>
        <w:t>blacklisted</w:t>
      </w:r>
      <w:r w:rsidRPr="00DC1447">
        <w:rPr>
          <w:u w:val="single"/>
        </w:rPr>
        <w:t>,</w:t>
      </w:r>
      <w:r w:rsidRPr="00DC1447">
        <w:rPr>
          <w:sz w:val="16"/>
        </w:rPr>
        <w:t xml:space="preserve">” Jacobson explained. Jorge, a 34-year-old from Mexico who was in the program from 2013 to 2019, said he experienced wage theft and other violations on every farm he worked. The former H-2A worker requested Prism, Futuro Investigates, and Latino USA only use his first name because he, too, feared retribution for speaking out against a U.S. government program. During his initial experience with wage theft on his first H-2A job, Jorge said he turned to North Carolina’s farmworker union, the Farm Labor Organizing Committee (FLOC), for help. He eventually received around $7,000 in back wages, but he </w:t>
      </w:r>
      <w:proofErr w:type="gramStart"/>
      <w:r w:rsidRPr="00DC1447">
        <w:rPr>
          <w:sz w:val="16"/>
        </w:rPr>
        <w:t>alleges</w:t>
      </w:r>
      <w:proofErr w:type="gramEnd"/>
      <w:r w:rsidRPr="00DC1447">
        <w:rPr>
          <w:sz w:val="16"/>
        </w:rPr>
        <w:t xml:space="preserve"> this was only a percentage of what he was </w:t>
      </w:r>
      <w:proofErr w:type="gramStart"/>
      <w:r w:rsidRPr="00DC1447">
        <w:rPr>
          <w:sz w:val="16"/>
        </w:rPr>
        <w:t>actually owed</w:t>
      </w:r>
      <w:proofErr w:type="gramEnd"/>
      <w:r w:rsidRPr="00DC1447">
        <w:rPr>
          <w:sz w:val="16"/>
        </w:rPr>
        <w:t xml:space="preserve">. “I didn’t push it any further,” said Jorge, noting that other men he worked with received between $12,000 and $13,000. “My brother was also in the program, and I didn’t want us to experience retaliation.” Now, Jorge wishes he’d fought for the full </w:t>
      </w:r>
      <w:proofErr w:type="gramStart"/>
      <w:r w:rsidRPr="00DC1447">
        <w:rPr>
          <w:sz w:val="16"/>
        </w:rPr>
        <w:t>amount</w:t>
      </w:r>
      <w:proofErr w:type="gramEnd"/>
      <w:r w:rsidRPr="00DC1447">
        <w:rPr>
          <w:sz w:val="16"/>
        </w:rPr>
        <w:t xml:space="preserve"> of back wages he was owed. For the last four years, he’s struggled to provide for his wife and two young children in Mexico, where he is trying to cobble together a living by working in a factory and doing side jobs like plumbing, carpentry, painting, and construction. Jorge quit the H-2A program in 2019, having grown tired of the wage theft and mistreatment. As the violations he experienced piled up and he continued to speak out, he said employers began to think of him as a troublemaker. He still wonders if this is why he was relegated to increasingly grueling and dangerous work. “I was more or less in debt for about $1,000 before I even arrived in the U.S., in addition to having my heart broken for having to leave my family,” Jorge said. “Year after year, I ended up in debt … We are willing to pay to get out of Mexico because life is hard here, and there’s a lot of crime, and we want a better life for our families. In Mexico, people say one thing about what it’s like [in the U.S.], but when you get </w:t>
      </w:r>
      <w:proofErr w:type="gramStart"/>
      <w:r w:rsidRPr="00DC1447">
        <w:rPr>
          <w:sz w:val="16"/>
        </w:rPr>
        <w:t>there</w:t>
      </w:r>
      <w:proofErr w:type="gramEnd"/>
      <w:r w:rsidRPr="00DC1447">
        <w:rPr>
          <w:sz w:val="16"/>
        </w:rPr>
        <w:t xml:space="preserve"> you find out that the reality is something else. </w:t>
      </w:r>
      <w:r w:rsidRPr="00DD54F6">
        <w:rPr>
          <w:highlight w:val="cyan"/>
          <w:u w:val="single"/>
        </w:rPr>
        <w:t>On the H-2A job, they push you and harass you, and they threaten to report you to immigration</w:t>
      </w:r>
      <w:r w:rsidRPr="00DC1447">
        <w:rPr>
          <w:sz w:val="16"/>
        </w:rPr>
        <w:t>—they did that to me. Me and many other people feel scared speaking out because when you do, you are punished.”</w:t>
      </w:r>
    </w:p>
    <w:p w14:paraId="205AA848" w14:textId="77777777" w:rsidR="00930823" w:rsidRPr="008E5C70" w:rsidRDefault="00930823" w:rsidP="00930823">
      <w:pPr>
        <w:pStyle w:val="Heading4"/>
        <w:rPr>
          <w:rFonts w:asciiTheme="minorHAnsi" w:eastAsia="Times New Roman" w:hAnsiTheme="minorHAnsi" w:cstheme="minorHAnsi"/>
        </w:rPr>
      </w:pPr>
      <w:r w:rsidRPr="008E5C70">
        <w:rPr>
          <w:rFonts w:asciiTheme="minorHAnsi" w:eastAsia="Times New Roman" w:hAnsiTheme="minorHAnsi" w:cstheme="minorHAnsi"/>
        </w:rPr>
        <w:t>No food wars</w:t>
      </w:r>
    </w:p>
    <w:p w14:paraId="50F69BE3" w14:textId="77777777" w:rsidR="00930823" w:rsidRPr="008E5C70" w:rsidRDefault="00930823" w:rsidP="00930823">
      <w:pPr>
        <w:rPr>
          <w:rFonts w:asciiTheme="minorHAnsi" w:eastAsia="Calibri" w:hAnsiTheme="minorHAnsi" w:cstheme="minorHAnsi"/>
          <w:sz w:val="20"/>
          <w:szCs w:val="20"/>
        </w:rPr>
      </w:pPr>
      <w:r w:rsidRPr="008E5C70">
        <w:rPr>
          <w:rStyle w:val="Style13ptBold"/>
          <w:rFonts w:asciiTheme="minorHAnsi" w:hAnsiTheme="minorHAnsi" w:cstheme="minorHAnsi"/>
        </w:rPr>
        <w:t>Vestby et al. 18</w:t>
      </w:r>
      <w:r w:rsidRPr="008E5C70">
        <w:rPr>
          <w:rFonts w:asciiTheme="minorHAnsi" w:eastAsia="Calibri" w:hAnsiTheme="minorHAnsi" w:cstheme="minorHAnsi"/>
          <w:sz w:val="20"/>
          <w:szCs w:val="20"/>
        </w:rPr>
        <w:t xml:space="preserve"> –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w:t>
      </w:r>
      <w:hyperlink r:id="rId6" w:history="1">
        <w:r w:rsidRPr="008E5C70">
          <w:rPr>
            <w:rStyle w:val="Hyperlink"/>
            <w:rFonts w:asciiTheme="minorHAnsi" w:eastAsia="Calibri" w:hAnsiTheme="minorHAnsi" w:cstheme="minorHAnsi"/>
            <w:sz w:val="20"/>
            <w:szCs w:val="20"/>
          </w:rPr>
          <w:t>https://blogs.prio.org/ClimateAndConflict/2018/05/does-hunger-cause-conflict/</w:t>
        </w:r>
      </w:hyperlink>
      <w:r w:rsidRPr="008E5C70">
        <w:rPr>
          <w:rFonts w:asciiTheme="minorHAnsi" w:eastAsia="Calibri" w:hAnsiTheme="minorHAnsi" w:cstheme="minorHAnsi"/>
          <w:sz w:val="20"/>
          <w:szCs w:val="20"/>
        </w:rPr>
        <w:t xml:space="preserve">, 05-18-2018 </w:t>
      </w:r>
    </w:p>
    <w:p w14:paraId="1FC7231E" w14:textId="77777777" w:rsidR="00930823" w:rsidRPr="008E5C70" w:rsidRDefault="00930823" w:rsidP="00930823">
      <w:pPr>
        <w:rPr>
          <w:rFonts w:asciiTheme="minorHAnsi" w:eastAsia="Calibri" w:hAnsiTheme="minorHAnsi" w:cstheme="minorHAnsi"/>
          <w:sz w:val="20"/>
          <w:szCs w:val="20"/>
          <w:u w:val="single"/>
        </w:rPr>
      </w:pPr>
      <w:r w:rsidRPr="008E5C70">
        <w:rPr>
          <w:rFonts w:asciiTheme="minorHAnsi" w:eastAsia="Calibri" w:hAnsiTheme="minorHAnsi" w:cstheme="minorHAnsi"/>
          <w:sz w:val="20"/>
          <w:szCs w:val="20"/>
        </w:rPr>
        <w:t xml:space="preserve">It is perhaps surprising, then, that </w:t>
      </w:r>
      <w:r w:rsidRPr="008E5C70">
        <w:rPr>
          <w:rFonts w:asciiTheme="minorHAnsi" w:eastAsia="Calibri" w:hAnsiTheme="minorHAnsi" w:cstheme="minorHAnsi"/>
          <w:sz w:val="20"/>
          <w:szCs w:val="20"/>
          <w:u w:val="single"/>
        </w:rPr>
        <w:t xml:space="preserve">there is </w:t>
      </w:r>
      <w:r w:rsidRPr="008E5C70">
        <w:rPr>
          <w:rFonts w:asciiTheme="minorHAnsi" w:eastAsia="Calibri" w:hAnsiTheme="minorHAnsi" w:cstheme="minorHAnsi"/>
          <w:b/>
          <w:iCs/>
          <w:sz w:val="20"/>
          <w:szCs w:val="20"/>
          <w:highlight w:val="cyan"/>
          <w:u w:val="single"/>
          <w:bdr w:val="single" w:sz="8" w:space="0" w:color="auto"/>
        </w:rPr>
        <w:t>little scholarly merit</w:t>
      </w:r>
      <w:r w:rsidRPr="008E5C70">
        <w:rPr>
          <w:rFonts w:asciiTheme="minorHAnsi" w:eastAsia="Calibri" w:hAnsiTheme="minorHAnsi" w:cstheme="minorHAnsi"/>
          <w:sz w:val="20"/>
          <w:szCs w:val="20"/>
          <w:highlight w:val="cyan"/>
          <w:u w:val="single"/>
        </w:rPr>
        <w:t xml:space="preserve"> </w:t>
      </w:r>
      <w:r w:rsidRPr="008E5C70">
        <w:rPr>
          <w:rFonts w:asciiTheme="minorHAnsi" w:eastAsia="Calibri" w:hAnsiTheme="minorHAnsi" w:cstheme="minorHAnsi"/>
          <w:sz w:val="20"/>
          <w:szCs w:val="20"/>
          <w:u w:val="single"/>
        </w:rPr>
        <w:t xml:space="preserve">in the notion </w:t>
      </w:r>
      <w:r w:rsidRPr="008E5C70">
        <w:rPr>
          <w:rFonts w:asciiTheme="minorHAnsi" w:eastAsia="Calibri" w:hAnsiTheme="minorHAnsi" w:cstheme="minorHAnsi"/>
          <w:sz w:val="20"/>
          <w:szCs w:val="20"/>
          <w:highlight w:val="cyan"/>
          <w:u w:val="single"/>
        </w:rPr>
        <w:t>that a</w:t>
      </w:r>
      <w:r w:rsidRPr="008E5C70">
        <w:rPr>
          <w:rFonts w:asciiTheme="minorHAnsi" w:eastAsia="Calibri" w:hAnsiTheme="minorHAnsi" w:cstheme="minorHAnsi"/>
          <w:sz w:val="20"/>
          <w:szCs w:val="20"/>
          <w:u w:val="single"/>
        </w:rPr>
        <w:t xml:space="preserve"> short-term </w:t>
      </w:r>
      <w:r w:rsidRPr="008E5C70">
        <w:rPr>
          <w:rFonts w:asciiTheme="minorHAnsi" w:eastAsia="Calibri" w:hAnsiTheme="minorHAnsi" w:cstheme="minorHAnsi"/>
          <w:sz w:val="20"/>
          <w:szCs w:val="20"/>
          <w:highlight w:val="cyan"/>
          <w:u w:val="single"/>
        </w:rPr>
        <w:t>reduction</w:t>
      </w:r>
      <w:r w:rsidRPr="008E5C70">
        <w:rPr>
          <w:rFonts w:asciiTheme="minorHAnsi" w:eastAsia="Calibri" w:hAnsiTheme="minorHAnsi" w:cstheme="minorHAnsi"/>
          <w:sz w:val="20"/>
          <w:szCs w:val="20"/>
          <w:u w:val="single"/>
        </w:rPr>
        <w:t xml:space="preserve"> in access to </w:t>
      </w:r>
      <w:r w:rsidRPr="008E5C70">
        <w:rPr>
          <w:rFonts w:asciiTheme="minorHAnsi" w:eastAsia="Calibri" w:hAnsiTheme="minorHAnsi" w:cstheme="minorHAnsi"/>
          <w:b/>
          <w:iCs/>
          <w:sz w:val="20"/>
          <w:szCs w:val="20"/>
          <w:highlight w:val="cyan"/>
          <w:u w:val="single"/>
          <w:bdr w:val="single" w:sz="8" w:space="0" w:color="auto"/>
        </w:rPr>
        <w:t>food increases</w:t>
      </w:r>
      <w:r w:rsidRPr="008E5C70">
        <w:rPr>
          <w:rFonts w:asciiTheme="minorHAnsi" w:eastAsia="Calibri" w:hAnsiTheme="minorHAnsi" w:cstheme="minorHAnsi"/>
          <w:b/>
          <w:iCs/>
          <w:sz w:val="20"/>
          <w:szCs w:val="20"/>
          <w:u w:val="single"/>
          <w:bdr w:val="single" w:sz="8" w:space="0" w:color="auto"/>
        </w:rPr>
        <w:t xml:space="preserve"> the </w:t>
      </w:r>
      <w:r w:rsidRPr="008E5C70">
        <w:rPr>
          <w:rFonts w:asciiTheme="minorHAnsi" w:eastAsia="Calibri" w:hAnsiTheme="minorHAnsi" w:cstheme="minorHAnsi"/>
          <w:b/>
          <w:iCs/>
          <w:sz w:val="20"/>
          <w:szCs w:val="20"/>
          <w:highlight w:val="cyan"/>
          <w:u w:val="single"/>
          <w:bdr w:val="single" w:sz="8" w:space="0" w:color="auto"/>
        </w:rPr>
        <w:t>probability</w:t>
      </w:r>
      <w:r w:rsidRPr="008E5C70">
        <w:rPr>
          <w:rFonts w:asciiTheme="minorHAnsi" w:eastAsia="Calibri" w:hAnsiTheme="minorHAnsi" w:cstheme="minorHAnsi"/>
          <w:b/>
          <w:iCs/>
          <w:sz w:val="20"/>
          <w:szCs w:val="20"/>
          <w:u w:val="single"/>
          <w:bdr w:val="single" w:sz="8" w:space="0" w:color="auto"/>
        </w:rPr>
        <w:t xml:space="preserve"> that </w:t>
      </w:r>
      <w:r w:rsidRPr="008E5C70">
        <w:rPr>
          <w:rFonts w:asciiTheme="minorHAnsi" w:eastAsia="Calibri" w:hAnsiTheme="minorHAnsi" w:cstheme="minorHAnsi"/>
          <w:b/>
          <w:iCs/>
          <w:sz w:val="20"/>
          <w:szCs w:val="20"/>
          <w:highlight w:val="cyan"/>
          <w:u w:val="single"/>
          <w:bdr w:val="single" w:sz="8" w:space="0" w:color="auto"/>
        </w:rPr>
        <w:t>conflict</w:t>
      </w:r>
      <w:r w:rsidRPr="008E5C70">
        <w:rPr>
          <w:rFonts w:asciiTheme="minorHAnsi" w:eastAsia="Calibri" w:hAnsiTheme="minorHAnsi" w:cstheme="minorHAnsi"/>
          <w:sz w:val="20"/>
          <w:szCs w:val="20"/>
          <w:u w:val="single"/>
        </w:rPr>
        <w:t xml:space="preserve"> will </w:t>
      </w:r>
      <w:r w:rsidRPr="008E5C70">
        <w:rPr>
          <w:rFonts w:asciiTheme="minorHAnsi" w:eastAsia="Calibri" w:hAnsiTheme="minorHAnsi" w:cstheme="minorHAnsi"/>
          <w:sz w:val="20"/>
          <w:szCs w:val="20"/>
          <w:highlight w:val="cyan"/>
          <w:u w:val="single"/>
        </w:rPr>
        <w:t>break out.</w:t>
      </w:r>
      <w:r w:rsidRPr="008E5C70">
        <w:rPr>
          <w:rFonts w:asciiTheme="minorHAnsi" w:eastAsia="Calibri" w:hAnsiTheme="minorHAnsi" w:cstheme="minorHAnsi"/>
          <w:sz w:val="20"/>
          <w:szCs w:val="20"/>
        </w:rPr>
        <w:t xml:space="preserve"> This is because </w:t>
      </w:r>
      <w:r w:rsidRPr="008E5C70">
        <w:rPr>
          <w:rFonts w:asciiTheme="minorHAnsi" w:eastAsia="Calibri" w:hAnsiTheme="minorHAnsi" w:cstheme="minorHAnsi"/>
          <w:sz w:val="20"/>
          <w:szCs w:val="20"/>
          <w:highlight w:val="cyan"/>
          <w:u w:val="single"/>
        </w:rPr>
        <w:t>to start</w:t>
      </w:r>
      <w:r w:rsidRPr="008E5C70">
        <w:rPr>
          <w:rFonts w:asciiTheme="minorHAnsi" w:eastAsia="Calibri" w:hAnsiTheme="minorHAnsi" w:cstheme="minorHAnsi"/>
          <w:sz w:val="20"/>
          <w:szCs w:val="20"/>
          <w:u w:val="single"/>
        </w:rPr>
        <w:t xml:space="preserve"> or participate in violent </w:t>
      </w:r>
      <w:r w:rsidRPr="008E5C70">
        <w:rPr>
          <w:rFonts w:asciiTheme="minorHAnsi" w:eastAsia="Calibri" w:hAnsiTheme="minorHAnsi" w:cstheme="minorHAnsi"/>
          <w:sz w:val="20"/>
          <w:szCs w:val="20"/>
          <w:highlight w:val="cyan"/>
          <w:u w:val="single"/>
        </w:rPr>
        <w:t>conflict requires</w:t>
      </w:r>
      <w:r w:rsidRPr="008E5C70">
        <w:rPr>
          <w:rFonts w:asciiTheme="minorHAnsi" w:eastAsia="Calibri" w:hAnsiTheme="minorHAnsi" w:cstheme="minorHAnsi"/>
          <w:sz w:val="20"/>
          <w:szCs w:val="20"/>
          <w:u w:val="single"/>
        </w:rPr>
        <w:t xml:space="preserve"> people to have both the </w:t>
      </w:r>
      <w:r w:rsidRPr="008E5C70">
        <w:rPr>
          <w:rFonts w:asciiTheme="minorHAnsi" w:eastAsia="Calibri" w:hAnsiTheme="minorHAnsi" w:cstheme="minorHAnsi"/>
          <w:sz w:val="20"/>
          <w:szCs w:val="20"/>
          <w:highlight w:val="cyan"/>
          <w:u w:val="single"/>
        </w:rPr>
        <w:t>means and</w:t>
      </w:r>
      <w:r w:rsidRPr="008E5C70">
        <w:rPr>
          <w:rFonts w:asciiTheme="minorHAnsi" w:eastAsia="Calibri" w:hAnsiTheme="minorHAnsi" w:cstheme="minorHAnsi"/>
          <w:sz w:val="20"/>
          <w:szCs w:val="20"/>
          <w:u w:val="single"/>
        </w:rPr>
        <w:t xml:space="preserve"> the </w:t>
      </w:r>
      <w:r w:rsidRPr="008E5C70">
        <w:rPr>
          <w:rFonts w:asciiTheme="minorHAnsi" w:eastAsia="Calibri" w:hAnsiTheme="minorHAnsi" w:cstheme="minorHAnsi"/>
          <w:sz w:val="20"/>
          <w:szCs w:val="20"/>
          <w:highlight w:val="cyan"/>
          <w:u w:val="single"/>
        </w:rPr>
        <w:t>will</w:t>
      </w:r>
      <w:r w:rsidRPr="008E5C70">
        <w:rPr>
          <w:rFonts w:asciiTheme="minorHAnsi" w:eastAsia="Calibri" w:hAnsiTheme="minorHAnsi" w:cstheme="minorHAnsi"/>
          <w:sz w:val="20"/>
          <w:szCs w:val="20"/>
          <w:u w:val="single"/>
        </w:rPr>
        <w:t xml:space="preserve">. Most </w:t>
      </w:r>
      <w:r w:rsidRPr="008E5C70">
        <w:rPr>
          <w:rFonts w:asciiTheme="minorHAnsi" w:eastAsia="Calibri" w:hAnsiTheme="minorHAnsi" w:cstheme="minorHAnsi"/>
          <w:sz w:val="20"/>
          <w:szCs w:val="20"/>
          <w:highlight w:val="cyan"/>
          <w:u w:val="single"/>
        </w:rPr>
        <w:t xml:space="preserve">people on the </w:t>
      </w:r>
      <w:r w:rsidRPr="008E5C70">
        <w:rPr>
          <w:rFonts w:asciiTheme="minorHAnsi" w:eastAsia="Calibri" w:hAnsiTheme="minorHAnsi" w:cstheme="minorHAnsi"/>
          <w:b/>
          <w:iCs/>
          <w:sz w:val="20"/>
          <w:szCs w:val="20"/>
          <w:highlight w:val="cyan"/>
          <w:u w:val="single"/>
          <w:bdr w:val="single" w:sz="8" w:space="0" w:color="auto"/>
        </w:rPr>
        <w:t>brink of starvation are not in the position to resort</w:t>
      </w:r>
      <w:r w:rsidRPr="008E5C70">
        <w:rPr>
          <w:rFonts w:asciiTheme="minorHAnsi" w:eastAsia="Calibri" w:hAnsiTheme="minorHAnsi" w:cstheme="minorHAnsi"/>
          <w:b/>
          <w:iCs/>
          <w:sz w:val="20"/>
          <w:szCs w:val="20"/>
          <w:u w:val="single"/>
          <w:bdr w:val="single" w:sz="8" w:space="0" w:color="auto"/>
        </w:rPr>
        <w:t xml:space="preserve"> to violence</w:t>
      </w:r>
      <w:r w:rsidRPr="008E5C70">
        <w:rPr>
          <w:rFonts w:asciiTheme="minorHAnsi" w:eastAsia="Calibri" w:hAnsiTheme="minorHAnsi" w:cstheme="minorHAnsi"/>
          <w:sz w:val="20"/>
          <w:szCs w:val="20"/>
          <w:u w:val="single"/>
        </w:rPr>
        <w:t>, whether against the government or other social groups</w:t>
      </w:r>
      <w:r w:rsidRPr="008E5C70">
        <w:rPr>
          <w:rFonts w:asciiTheme="minorHAnsi" w:eastAsia="Calibri" w:hAnsiTheme="minorHAnsi" w:cstheme="minorHAnsi"/>
          <w:sz w:val="20"/>
          <w:szCs w:val="20"/>
        </w:rPr>
        <w:t xml:space="preserve">. In fact, </w:t>
      </w:r>
      <w:r w:rsidRPr="008E5C70">
        <w:rPr>
          <w:rFonts w:asciiTheme="minorHAnsi" w:eastAsia="Calibri" w:hAnsiTheme="minorHAnsi" w:cstheme="minorHAnsi"/>
          <w:sz w:val="20"/>
          <w:szCs w:val="20"/>
          <w:u w:val="single"/>
        </w:rPr>
        <w:t xml:space="preserve">the urban middle classes tend to be the most likely to </w:t>
      </w:r>
      <w:proofErr w:type="gramStart"/>
      <w:r w:rsidRPr="008E5C70">
        <w:rPr>
          <w:rFonts w:asciiTheme="minorHAnsi" w:eastAsia="Calibri" w:hAnsiTheme="minorHAnsi" w:cstheme="minorHAnsi"/>
          <w:sz w:val="20"/>
          <w:szCs w:val="20"/>
          <w:u w:val="single"/>
        </w:rPr>
        <w:t>protest against</w:t>
      </w:r>
      <w:proofErr w:type="gramEnd"/>
      <w:r w:rsidRPr="008E5C70">
        <w:rPr>
          <w:rFonts w:asciiTheme="minorHAnsi" w:eastAsia="Calibri" w:hAnsiTheme="minorHAnsi" w:cstheme="minorHAnsi"/>
          <w:sz w:val="20"/>
          <w:szCs w:val="20"/>
          <w:u w:val="single"/>
        </w:rPr>
        <w:t xml:space="preserve"> rises in food prices, since they often have the best opportunities, the most energy, and the best skills to coordinate and participate in protests.</w:t>
      </w:r>
    </w:p>
    <w:p w14:paraId="359AEC99" w14:textId="77777777" w:rsidR="00930823" w:rsidRPr="008E5C70" w:rsidRDefault="00930823" w:rsidP="00930823">
      <w:pPr>
        <w:rPr>
          <w:rFonts w:asciiTheme="minorHAnsi" w:eastAsia="Calibri" w:hAnsiTheme="minorHAnsi" w:cstheme="minorHAnsi"/>
          <w:sz w:val="14"/>
          <w:szCs w:val="20"/>
        </w:rPr>
      </w:pPr>
      <w:r w:rsidRPr="008E5C70">
        <w:rPr>
          <w:rFonts w:asciiTheme="minorHAnsi" w:eastAsia="Calibri" w:hAnsiTheme="minorHAnsi" w:cstheme="minorHAnsi"/>
          <w:sz w:val="14"/>
          <w:szCs w:val="20"/>
        </w:rPr>
        <w:t xml:space="preserve">Accordingly, </w:t>
      </w:r>
      <w:r w:rsidRPr="008E5C70">
        <w:rPr>
          <w:rFonts w:asciiTheme="minorHAnsi" w:eastAsia="Calibri" w:hAnsiTheme="minorHAnsi" w:cstheme="minorHAnsi"/>
          <w:sz w:val="20"/>
          <w:szCs w:val="20"/>
          <w:u w:val="single"/>
        </w:rPr>
        <w:t xml:space="preserve">there is a </w:t>
      </w:r>
      <w:r w:rsidRPr="008E5C70">
        <w:rPr>
          <w:rFonts w:asciiTheme="minorHAnsi" w:eastAsia="Calibri" w:hAnsiTheme="minorHAnsi" w:cstheme="minorHAnsi"/>
          <w:b/>
          <w:iCs/>
          <w:sz w:val="20"/>
          <w:szCs w:val="20"/>
          <w:highlight w:val="cyan"/>
          <w:u w:val="single"/>
          <w:bdr w:val="single" w:sz="8" w:space="0" w:color="auto"/>
        </w:rPr>
        <w:t>widespread misapprehension</w:t>
      </w:r>
      <w:r w:rsidRPr="008E5C70">
        <w:rPr>
          <w:rFonts w:asciiTheme="minorHAnsi" w:eastAsia="Calibri" w:hAnsiTheme="minorHAnsi" w:cstheme="minorHAnsi"/>
          <w:sz w:val="20"/>
          <w:szCs w:val="20"/>
          <w:u w:val="single"/>
        </w:rPr>
        <w:t xml:space="preserve"> that </w:t>
      </w:r>
      <w:r w:rsidRPr="008E5C70">
        <w:rPr>
          <w:rFonts w:asciiTheme="minorHAnsi" w:eastAsia="Calibri" w:hAnsiTheme="minorHAnsi" w:cstheme="minorHAnsi"/>
          <w:sz w:val="20"/>
          <w:szCs w:val="20"/>
          <w:highlight w:val="cyan"/>
          <w:u w:val="single"/>
        </w:rPr>
        <w:t>social unrest in periods of high</w:t>
      </w:r>
      <w:r w:rsidRPr="008E5C70">
        <w:rPr>
          <w:rFonts w:asciiTheme="minorHAnsi" w:eastAsia="Calibri" w:hAnsiTheme="minorHAnsi" w:cstheme="minorHAnsi"/>
          <w:sz w:val="20"/>
          <w:szCs w:val="20"/>
          <w:u w:val="single"/>
        </w:rPr>
        <w:t xml:space="preserve"> food </w:t>
      </w:r>
      <w:r w:rsidRPr="008E5C70">
        <w:rPr>
          <w:rFonts w:asciiTheme="minorHAnsi" w:eastAsia="Calibri" w:hAnsiTheme="minorHAnsi" w:cstheme="minorHAnsi"/>
          <w:sz w:val="20"/>
          <w:szCs w:val="20"/>
          <w:highlight w:val="cyan"/>
          <w:u w:val="single"/>
        </w:rPr>
        <w:t>prices relates</w:t>
      </w:r>
      <w:r w:rsidRPr="008E5C70">
        <w:rPr>
          <w:rFonts w:asciiTheme="minorHAnsi" w:eastAsia="Calibri" w:hAnsiTheme="minorHAnsi" w:cstheme="minorHAnsi"/>
          <w:sz w:val="20"/>
          <w:szCs w:val="20"/>
          <w:u w:val="single"/>
        </w:rPr>
        <w:t xml:space="preserve"> primarily </w:t>
      </w:r>
      <w:r w:rsidRPr="008E5C70">
        <w:rPr>
          <w:rFonts w:asciiTheme="minorHAnsi" w:eastAsia="Calibri" w:hAnsiTheme="minorHAnsi" w:cstheme="minorHAnsi"/>
          <w:sz w:val="20"/>
          <w:szCs w:val="20"/>
          <w:highlight w:val="cyan"/>
          <w:u w:val="single"/>
        </w:rPr>
        <w:t>to</w:t>
      </w:r>
      <w:r w:rsidRPr="008E5C70">
        <w:rPr>
          <w:rFonts w:asciiTheme="minorHAnsi" w:eastAsia="Calibri" w:hAnsiTheme="minorHAnsi" w:cstheme="minorHAnsi"/>
          <w:sz w:val="20"/>
          <w:szCs w:val="20"/>
          <w:u w:val="single"/>
        </w:rPr>
        <w:t xml:space="preserve"> food </w:t>
      </w:r>
      <w:r w:rsidRPr="008E5C70">
        <w:rPr>
          <w:rFonts w:asciiTheme="minorHAnsi" w:eastAsia="Calibri" w:hAnsiTheme="minorHAnsi" w:cstheme="minorHAnsi"/>
          <w:sz w:val="20"/>
          <w:szCs w:val="20"/>
          <w:highlight w:val="cyan"/>
          <w:u w:val="single"/>
        </w:rPr>
        <w:t>shortages</w:t>
      </w:r>
      <w:r w:rsidRPr="008E5C70">
        <w:rPr>
          <w:rFonts w:asciiTheme="minorHAnsi" w:eastAsia="Calibri" w:hAnsiTheme="minorHAnsi" w:cstheme="minorHAnsi"/>
          <w:sz w:val="14"/>
          <w:szCs w:val="20"/>
        </w:rPr>
        <w:t xml:space="preserve">. </w:t>
      </w:r>
      <w:proofErr w:type="gramStart"/>
      <w:r w:rsidRPr="008E5C70">
        <w:rPr>
          <w:rFonts w:asciiTheme="minorHAnsi" w:eastAsia="Calibri" w:hAnsiTheme="minorHAnsi" w:cstheme="minorHAnsi"/>
          <w:sz w:val="14"/>
          <w:szCs w:val="20"/>
        </w:rPr>
        <w:t>In reality, the</w:t>
      </w:r>
      <w:proofErr w:type="gramEnd"/>
      <w:r w:rsidRPr="008E5C70">
        <w:rPr>
          <w:rFonts w:asciiTheme="minorHAnsi" w:eastAsia="Calibri" w:hAnsiTheme="minorHAnsi" w:cstheme="minorHAnsi"/>
          <w:sz w:val="14"/>
          <w:szCs w:val="20"/>
        </w:rPr>
        <w:t xml:space="preserve"> </w:t>
      </w:r>
      <w:r w:rsidRPr="008E5C70">
        <w:rPr>
          <w:rFonts w:asciiTheme="minorHAnsi" w:eastAsia="Calibri" w:hAnsiTheme="minorHAnsi" w:cstheme="minorHAnsi"/>
          <w:sz w:val="20"/>
          <w:szCs w:val="20"/>
          <w:highlight w:val="cyan"/>
          <w:u w:val="single"/>
        </w:rPr>
        <w:t>sources of discontent are</w:t>
      </w:r>
      <w:r w:rsidRPr="008E5C70">
        <w:rPr>
          <w:rFonts w:asciiTheme="minorHAnsi" w:eastAsia="Calibri" w:hAnsiTheme="minorHAnsi" w:cstheme="minorHAnsi"/>
          <w:sz w:val="20"/>
          <w:szCs w:val="20"/>
          <w:u w:val="single"/>
        </w:rPr>
        <w:t xml:space="preserve"> considerably </w:t>
      </w:r>
      <w:r w:rsidRPr="008E5C70">
        <w:rPr>
          <w:rFonts w:asciiTheme="minorHAnsi" w:eastAsia="Calibri" w:hAnsiTheme="minorHAnsi" w:cstheme="minorHAnsi"/>
          <w:b/>
          <w:iCs/>
          <w:sz w:val="20"/>
          <w:szCs w:val="20"/>
          <w:highlight w:val="cyan"/>
          <w:u w:val="single"/>
          <w:bdr w:val="single" w:sz="8" w:space="0" w:color="auto"/>
        </w:rPr>
        <w:t>more complex</w:t>
      </w:r>
      <w:r w:rsidRPr="008E5C70">
        <w:rPr>
          <w:rFonts w:asciiTheme="minorHAnsi" w:eastAsia="Calibri" w:hAnsiTheme="minorHAnsi" w:cstheme="minorHAnsi"/>
          <w:sz w:val="20"/>
          <w:szCs w:val="20"/>
          <w:u w:val="single"/>
        </w:rPr>
        <w:t xml:space="preserve"> – linked to </w:t>
      </w:r>
      <w:r w:rsidRPr="008E5C70">
        <w:rPr>
          <w:rFonts w:asciiTheme="minorHAnsi" w:eastAsia="Calibri" w:hAnsiTheme="minorHAnsi" w:cstheme="minorHAnsi"/>
          <w:b/>
          <w:iCs/>
          <w:sz w:val="20"/>
          <w:szCs w:val="20"/>
          <w:highlight w:val="cyan"/>
          <w:u w:val="single"/>
          <w:bdr w:val="single" w:sz="8" w:space="0" w:color="auto"/>
        </w:rPr>
        <w:t>political structures</w:t>
      </w:r>
      <w:r w:rsidRPr="008E5C70">
        <w:rPr>
          <w:rFonts w:asciiTheme="minorHAnsi" w:eastAsia="Calibri" w:hAnsiTheme="minorHAnsi" w:cstheme="minorHAnsi"/>
          <w:sz w:val="20"/>
          <w:szCs w:val="20"/>
          <w:highlight w:val="cyan"/>
          <w:u w:val="single"/>
        </w:rPr>
        <w:t xml:space="preserve">, </w:t>
      </w:r>
      <w:r w:rsidRPr="008E5C70">
        <w:rPr>
          <w:rFonts w:asciiTheme="minorHAnsi" w:eastAsia="Calibri" w:hAnsiTheme="minorHAnsi" w:cstheme="minorHAnsi"/>
          <w:b/>
          <w:iCs/>
          <w:sz w:val="20"/>
          <w:szCs w:val="20"/>
          <w:highlight w:val="cyan"/>
          <w:u w:val="single"/>
          <w:bdr w:val="single" w:sz="8" w:space="0" w:color="auto"/>
        </w:rPr>
        <w:t>land</w:t>
      </w:r>
      <w:r w:rsidRPr="008E5C70">
        <w:rPr>
          <w:rFonts w:asciiTheme="minorHAnsi" w:eastAsia="Calibri" w:hAnsiTheme="minorHAnsi" w:cstheme="minorHAnsi"/>
          <w:sz w:val="20"/>
          <w:szCs w:val="20"/>
          <w:u w:val="single"/>
        </w:rPr>
        <w:t xml:space="preserve"> ownership, </w:t>
      </w:r>
      <w:r w:rsidRPr="008E5C70">
        <w:rPr>
          <w:rFonts w:asciiTheme="minorHAnsi" w:eastAsia="Calibri" w:hAnsiTheme="minorHAnsi" w:cstheme="minorHAnsi"/>
          <w:b/>
          <w:iCs/>
          <w:sz w:val="20"/>
          <w:szCs w:val="20"/>
          <w:highlight w:val="cyan"/>
          <w:u w:val="single"/>
          <w:bdr w:val="single" w:sz="8" w:space="0" w:color="auto"/>
        </w:rPr>
        <w:t>corruption</w:t>
      </w:r>
      <w:r w:rsidRPr="008E5C70">
        <w:rPr>
          <w:rFonts w:asciiTheme="minorHAnsi" w:eastAsia="Calibri" w:hAnsiTheme="minorHAnsi" w:cstheme="minorHAnsi"/>
          <w:sz w:val="20"/>
          <w:szCs w:val="20"/>
          <w:u w:val="single"/>
        </w:rPr>
        <w:t xml:space="preserve">, the desire for </w:t>
      </w:r>
      <w:r w:rsidRPr="008E5C70">
        <w:rPr>
          <w:rFonts w:asciiTheme="minorHAnsi" w:eastAsia="Calibri" w:hAnsiTheme="minorHAnsi" w:cstheme="minorHAnsi"/>
          <w:b/>
          <w:iCs/>
          <w:sz w:val="20"/>
          <w:szCs w:val="20"/>
          <w:highlight w:val="cyan"/>
          <w:u w:val="single"/>
          <w:bdr w:val="single" w:sz="8" w:space="0" w:color="auto"/>
        </w:rPr>
        <w:t>democratic reforms</w:t>
      </w:r>
      <w:r w:rsidRPr="008E5C70">
        <w:rPr>
          <w:rFonts w:asciiTheme="minorHAnsi" w:eastAsia="Calibri" w:hAnsiTheme="minorHAnsi" w:cstheme="minorHAnsi"/>
          <w:sz w:val="20"/>
          <w:szCs w:val="20"/>
          <w:highlight w:val="cyan"/>
          <w:u w:val="single"/>
        </w:rPr>
        <w:t xml:space="preserve"> and</w:t>
      </w:r>
      <w:r w:rsidRPr="008E5C70">
        <w:rPr>
          <w:rFonts w:asciiTheme="minorHAnsi" w:eastAsia="Calibri" w:hAnsiTheme="minorHAnsi" w:cstheme="minorHAnsi"/>
          <w:sz w:val="20"/>
          <w:szCs w:val="20"/>
          <w:u w:val="single"/>
        </w:rPr>
        <w:t xml:space="preserve"> general </w:t>
      </w:r>
      <w:r w:rsidRPr="008E5C70">
        <w:rPr>
          <w:rFonts w:asciiTheme="minorHAnsi" w:eastAsia="Calibri" w:hAnsiTheme="minorHAnsi" w:cstheme="minorHAnsi"/>
          <w:b/>
          <w:iCs/>
          <w:sz w:val="20"/>
          <w:szCs w:val="20"/>
          <w:highlight w:val="cyan"/>
          <w:u w:val="single"/>
          <w:bdr w:val="single" w:sz="8" w:space="0" w:color="auto"/>
        </w:rPr>
        <w:t>economic problems</w:t>
      </w:r>
      <w:r w:rsidRPr="008E5C70">
        <w:rPr>
          <w:rFonts w:asciiTheme="minorHAnsi" w:eastAsia="Calibri" w:hAnsiTheme="minorHAnsi" w:cstheme="minorHAnsi"/>
          <w:sz w:val="20"/>
          <w:szCs w:val="20"/>
          <w:u w:val="single"/>
        </w:rPr>
        <w:t xml:space="preserve"> – where the price of food is seen in the context of general increases in the cost of living</w:t>
      </w:r>
      <w:r w:rsidRPr="008E5C70">
        <w:rPr>
          <w:rFonts w:asciiTheme="minorHAnsi" w:eastAsia="Calibri" w:hAnsiTheme="minorHAnsi" w:cstheme="minorHAnsi"/>
          <w:sz w:val="14"/>
          <w:szCs w:val="20"/>
        </w:rPr>
        <w:t xml:space="preserve">. Research has shown that while the international media </w:t>
      </w:r>
      <w:proofErr w:type="gramStart"/>
      <w:r w:rsidRPr="008E5C70">
        <w:rPr>
          <w:rFonts w:asciiTheme="minorHAnsi" w:eastAsia="Calibri" w:hAnsiTheme="minorHAnsi" w:cstheme="minorHAnsi"/>
          <w:sz w:val="14"/>
          <w:szCs w:val="20"/>
        </w:rPr>
        <w:t>have a tendency to</w:t>
      </w:r>
      <w:proofErr w:type="gramEnd"/>
      <w:r w:rsidRPr="008E5C70">
        <w:rPr>
          <w:rFonts w:asciiTheme="minorHAnsi" w:eastAsia="Calibri" w:hAnsiTheme="minorHAnsi" w:cstheme="minorHAnsi"/>
          <w:sz w:val="14"/>
          <w:szCs w:val="20"/>
        </w:rPr>
        <w:t xml:space="preserve"> seek simple resource-related explanations – such as drought or famine – for conflicts in the Global South, debates in the local media are permeated by more complex political relationships.</w:t>
      </w:r>
    </w:p>
    <w:p w14:paraId="43A15C31" w14:textId="77777777" w:rsidR="00930823" w:rsidRPr="00930823" w:rsidRDefault="00930823" w:rsidP="00930823"/>
    <w:p w14:paraId="5421E463" w14:textId="77777777" w:rsidR="00930823" w:rsidRPr="00B172A4" w:rsidRDefault="00930823" w:rsidP="00930823">
      <w:pPr>
        <w:pStyle w:val="Heading4"/>
      </w:pPr>
      <w:r>
        <w:t>Cap is the root cause of ABR – impossible to solve absent ALT</w:t>
      </w:r>
    </w:p>
    <w:p w14:paraId="33439CD5" w14:textId="77777777" w:rsidR="00930823" w:rsidRDefault="00930823" w:rsidP="00930823">
      <w:r>
        <w:rPr>
          <w:b/>
          <w:szCs w:val="26"/>
        </w:rPr>
        <w:t>Foster et al 21</w:t>
      </w:r>
      <w:r>
        <w:t xml:space="preserve"> (John Bellamy Foster, editor of the Monthly Review and professor of sociology at the University of Oregon, Brett Clark, professor of sociology at University of Utah, and Hannah Holleman, director of the Monthly Review and associate professor of sociology at Amherst College, “Capital and the Ecology of Disease.” The Monthly Review, Volume 73, No. 2, 6/2/21, </w:t>
      </w:r>
      <w:r>
        <w:rPr>
          <w:color w:val="000000"/>
        </w:rPr>
        <w:t>https://monthlyreview.org/2021/06/01/capital-and-the-ecology-of-disease/</w:t>
      </w:r>
      <w:r>
        <w:t xml:space="preserve">, Accessed 6/4/21, </w:t>
      </w:r>
      <w:proofErr w:type="spellStart"/>
      <w:r>
        <w:t>JMoore</w:t>
      </w:r>
      <w:proofErr w:type="spellEnd"/>
      <w:r>
        <w:t>)</w:t>
      </w:r>
    </w:p>
    <w:p w14:paraId="43E45C50" w14:textId="77777777" w:rsidR="00930823" w:rsidRDefault="00930823" w:rsidP="00930823">
      <w:pPr>
        <w:rPr>
          <w:sz w:val="16"/>
          <w:szCs w:val="16"/>
        </w:rPr>
      </w:pPr>
      <w:r>
        <w:rPr>
          <w:sz w:val="16"/>
          <w:szCs w:val="16"/>
        </w:rPr>
        <w:t xml:space="preserve">In the 1990s, these critical perspectives on medicine, health, and disease merged into the new ecologically oriented approaches, marked especially by Nancy </w:t>
      </w:r>
      <w:r>
        <w:rPr>
          <w:u w:val="single"/>
        </w:rPr>
        <w:t>Krieger’s “</w:t>
      </w:r>
      <w:proofErr w:type="spellStart"/>
      <w:r>
        <w:rPr>
          <w:u w:val="single"/>
        </w:rPr>
        <w:t>ecosocial</w:t>
      </w:r>
      <w:proofErr w:type="spellEnd"/>
      <w:r>
        <w:rPr>
          <w:u w:val="single"/>
        </w:rPr>
        <w:t xml:space="preserve"> theory of disease distribution</w:t>
      </w:r>
      <w:r>
        <w:rPr>
          <w:sz w:val="16"/>
          <w:szCs w:val="16"/>
        </w:rPr>
        <w:t>,” in which she incorporated “</w:t>
      </w:r>
      <w:r>
        <w:rPr>
          <w:u w:val="single"/>
        </w:rPr>
        <w:t xml:space="preserve">constructs pertaining to political economy, political ecology, ecosystems, spatiotemporal scales and levels, biological pathways of embodiment, and the social production of scientific knowledge” </w:t>
      </w:r>
      <w:r>
        <w:rPr>
          <w:sz w:val="16"/>
          <w:szCs w:val="16"/>
        </w:rPr>
        <w:t xml:space="preserve">in order </w:t>
      </w:r>
      <w:r>
        <w:rPr>
          <w:u w:val="single"/>
        </w:rPr>
        <w:t>to transcend the narrow capital-friendly biomedical model of health and disease.</w:t>
      </w:r>
      <w:r>
        <w:rPr>
          <w:sz w:val="16"/>
          <w:szCs w:val="16"/>
        </w:rPr>
        <w:t xml:space="preserve">85 This </w:t>
      </w:r>
      <w:proofErr w:type="spellStart"/>
      <w:r>
        <w:rPr>
          <w:sz w:val="16"/>
          <w:szCs w:val="16"/>
        </w:rPr>
        <w:t>ecosocial</w:t>
      </w:r>
      <w:proofErr w:type="spellEnd"/>
      <w:r>
        <w:rPr>
          <w:sz w:val="16"/>
          <w:szCs w:val="16"/>
        </w:rPr>
        <w:t xml:space="preserve"> approach is in line with a long history of human ecology, reflected in the work of the historical-materialist biologist Lancelot Hogben in the 1930s, with his holistic emphasis on “the ecological system of man.”86</w:t>
      </w:r>
    </w:p>
    <w:p w14:paraId="2AB64719" w14:textId="77777777" w:rsidR="00930823" w:rsidRDefault="00930823" w:rsidP="00930823">
      <w:pPr>
        <w:rPr>
          <w:sz w:val="16"/>
          <w:szCs w:val="16"/>
        </w:rPr>
      </w:pPr>
      <w:r>
        <w:rPr>
          <w:sz w:val="16"/>
          <w:szCs w:val="16"/>
        </w:rPr>
        <w:t xml:space="preserve">In Biology Under the Influence (2007), Lewontin and Levins expressly criticized the extreme reductionism of the human genome project that assumes that disease can be fought with designer genes, without accounting for the “triple helix” represented by the dialectic of gene, organism, and environment.87 Similar </w:t>
      </w:r>
      <w:r w:rsidRPr="007E3CE0">
        <w:rPr>
          <w:u w:val="single"/>
        </w:rPr>
        <w:t>reductionist fantasies arose with those who believed</w:t>
      </w:r>
      <w:r>
        <w:rPr>
          <w:u w:val="single"/>
        </w:rPr>
        <w:t xml:space="preserve"> that </w:t>
      </w:r>
      <w:r w:rsidRPr="007E3CE0">
        <w:rPr>
          <w:u w:val="single"/>
        </w:rPr>
        <w:t>antibiotics</w:t>
      </w:r>
      <w:r>
        <w:rPr>
          <w:u w:val="single"/>
        </w:rPr>
        <w:t xml:space="preserve"> could </w:t>
      </w:r>
      <w:r w:rsidRPr="007E3CE0">
        <w:rPr>
          <w:u w:val="single"/>
        </w:rPr>
        <w:t>cure all</w:t>
      </w:r>
      <w:r>
        <w:rPr>
          <w:u w:val="single"/>
        </w:rPr>
        <w:t xml:space="preserve"> bacterial </w:t>
      </w:r>
      <w:r w:rsidRPr="007E3CE0">
        <w:rPr>
          <w:u w:val="single"/>
        </w:rPr>
        <w:t>infections</w:t>
      </w:r>
      <w:r>
        <w:rPr>
          <w:sz w:val="16"/>
          <w:szCs w:val="16"/>
        </w:rPr>
        <w:t xml:space="preserve">, </w:t>
      </w:r>
      <w:r>
        <w:rPr>
          <w:u w:val="single"/>
        </w:rPr>
        <w:t xml:space="preserve">failing to understand that bacteria, as </w:t>
      </w:r>
      <w:r w:rsidRPr="007E3CE0">
        <w:rPr>
          <w:u w:val="single"/>
        </w:rPr>
        <w:t>living organisms</w:t>
      </w:r>
      <w:r>
        <w:rPr>
          <w:u w:val="single"/>
        </w:rPr>
        <w:t>, evolve and mutate, negating the actions of specific antibiotics.</w:t>
      </w:r>
      <w:r>
        <w:rPr>
          <w:sz w:val="16"/>
          <w:szCs w:val="16"/>
        </w:rPr>
        <w:t xml:space="preserve"> The </w:t>
      </w:r>
      <w:r w:rsidRPr="005F5A62">
        <w:rPr>
          <w:highlight w:val="yellow"/>
          <w:u w:val="single"/>
        </w:rPr>
        <w:t>overuse of antibiotics under capitalism</w:t>
      </w:r>
      <w:r>
        <w:rPr>
          <w:u w:val="single"/>
        </w:rPr>
        <w:t xml:space="preserve">, particularly </w:t>
      </w:r>
      <w:r w:rsidRPr="005F5A62">
        <w:rPr>
          <w:highlight w:val="yellow"/>
          <w:u w:val="single"/>
        </w:rPr>
        <w:t>in</w:t>
      </w:r>
      <w:r>
        <w:rPr>
          <w:u w:val="single"/>
        </w:rPr>
        <w:t xml:space="preserve"> large-scale </w:t>
      </w:r>
      <w:r w:rsidRPr="005F5A62">
        <w:rPr>
          <w:highlight w:val="yellow"/>
          <w:u w:val="single"/>
        </w:rPr>
        <w:t>agribusiness</w:t>
      </w:r>
      <w:r>
        <w:rPr>
          <w:sz w:val="16"/>
          <w:szCs w:val="16"/>
        </w:rPr>
        <w:t xml:space="preserve"> feedlots and chicken factories, </w:t>
      </w:r>
      <w:r>
        <w:rPr>
          <w:u w:val="single"/>
        </w:rPr>
        <w:t xml:space="preserve">where antibiotics are used to counter bacterial diseases associated with overcrowding, have </w:t>
      </w:r>
      <w:r w:rsidRPr="005F5A62">
        <w:rPr>
          <w:highlight w:val="yellow"/>
          <w:u w:val="single"/>
        </w:rPr>
        <w:t>resulted in</w:t>
      </w:r>
      <w:r>
        <w:rPr>
          <w:u w:val="single"/>
        </w:rPr>
        <w:t xml:space="preserve"> the </w:t>
      </w:r>
      <w:r w:rsidRPr="005F5A62">
        <w:rPr>
          <w:highlight w:val="yellow"/>
          <w:u w:val="single"/>
        </w:rPr>
        <w:t xml:space="preserve">rapid evolution of </w:t>
      </w:r>
      <w:r w:rsidRPr="00C3214F">
        <w:rPr>
          <w:u w:val="single"/>
        </w:rPr>
        <w:t>antibiotic-resistant</w:t>
      </w:r>
      <w:r>
        <w:rPr>
          <w:u w:val="single"/>
        </w:rPr>
        <w:t xml:space="preserve"> bacteria, or “</w:t>
      </w:r>
      <w:r w:rsidRPr="005F5A62">
        <w:rPr>
          <w:highlight w:val="yellow"/>
          <w:u w:val="single"/>
        </w:rPr>
        <w:t>superbugs</w:t>
      </w:r>
      <w:r>
        <w:rPr>
          <w:u w:val="single"/>
        </w:rPr>
        <w:t>,” threatening the human population</w:t>
      </w:r>
      <w:r>
        <w:rPr>
          <w:sz w:val="16"/>
          <w:szCs w:val="16"/>
        </w:rPr>
        <w:t>—producing still another instance of what Lankester (after Engels) referred to as “Nature’s Revenges.”88</w:t>
      </w:r>
    </w:p>
    <w:p w14:paraId="2DD26259" w14:textId="77777777" w:rsidR="00930823" w:rsidRDefault="00930823" w:rsidP="00930823">
      <w:pPr>
        <w:rPr>
          <w:sz w:val="16"/>
          <w:szCs w:val="16"/>
        </w:rPr>
      </w:pPr>
      <w:r>
        <w:rPr>
          <w:sz w:val="16"/>
          <w:szCs w:val="16"/>
        </w:rPr>
        <w:t xml:space="preserve">For Levins, writing in “Is Capitalism a Disease?,” </w:t>
      </w:r>
      <w:r>
        <w:rPr>
          <w:u w:val="single"/>
        </w:rPr>
        <w:t>the five</w:t>
      </w:r>
      <w:r>
        <w:rPr>
          <w:sz w:val="16"/>
          <w:szCs w:val="16"/>
        </w:rPr>
        <w:t xml:space="preserve"> primary </w:t>
      </w:r>
      <w:r>
        <w:rPr>
          <w:u w:val="single"/>
        </w:rPr>
        <w:t>social responses to the modern health crisis require focusing on: (1) ecosystem health, (2) environmental justice, (3) the social determination of health, (4) health care for all, and (5) alternative medicine.</w:t>
      </w:r>
      <w:r>
        <w:rPr>
          <w:sz w:val="16"/>
          <w:szCs w:val="16"/>
        </w:rPr>
        <w:t xml:space="preserve">89 </w:t>
      </w:r>
      <w:r>
        <w:rPr>
          <w:u w:val="single"/>
        </w:rPr>
        <w:t>To these should be added</w:t>
      </w:r>
      <w:r>
        <w:rPr>
          <w:sz w:val="16"/>
          <w:szCs w:val="16"/>
        </w:rPr>
        <w:t xml:space="preserve">, where possible, an </w:t>
      </w:r>
      <w:proofErr w:type="spellStart"/>
      <w:r>
        <w:rPr>
          <w:u w:val="single"/>
        </w:rPr>
        <w:t>ecosocial</w:t>
      </w:r>
      <w:proofErr w:type="spellEnd"/>
      <w:r>
        <w:rPr>
          <w:u w:val="single"/>
        </w:rPr>
        <w:t xml:space="preserve"> approach to scientific research in medicine. The country that best exemplifies such a social approach</w:t>
      </w:r>
      <w:r>
        <w:rPr>
          <w:sz w:val="16"/>
          <w:szCs w:val="16"/>
        </w:rPr>
        <w:t xml:space="preserve"> to health care </w:t>
      </w:r>
      <w:r>
        <w:rPr>
          <w:u w:val="single"/>
        </w:rPr>
        <w:t xml:space="preserve">is </w:t>
      </w:r>
      <w:r w:rsidRPr="005F5A62">
        <w:rPr>
          <w:highlight w:val="yellow"/>
          <w:u w:val="single"/>
        </w:rPr>
        <w:t>Cuba</w:t>
      </w:r>
      <w:r>
        <w:rPr>
          <w:sz w:val="16"/>
          <w:szCs w:val="16"/>
        </w:rPr>
        <w:t xml:space="preserve">, where </w:t>
      </w:r>
      <w:proofErr w:type="gramStart"/>
      <w:r>
        <w:rPr>
          <w:sz w:val="16"/>
          <w:szCs w:val="16"/>
        </w:rPr>
        <w:t>all of</w:t>
      </w:r>
      <w:proofErr w:type="gramEnd"/>
      <w:r>
        <w:rPr>
          <w:sz w:val="16"/>
          <w:szCs w:val="16"/>
        </w:rPr>
        <w:t xml:space="preserve"> these factors are </w:t>
      </w:r>
      <w:proofErr w:type="gramStart"/>
      <w:r>
        <w:rPr>
          <w:sz w:val="16"/>
          <w:szCs w:val="16"/>
        </w:rPr>
        <w:t>taken into account</w:t>
      </w:r>
      <w:proofErr w:type="gramEnd"/>
      <w:r>
        <w:rPr>
          <w:sz w:val="16"/>
          <w:szCs w:val="16"/>
        </w:rPr>
        <w:t xml:space="preserve">. </w:t>
      </w:r>
      <w:r>
        <w:rPr>
          <w:u w:val="single"/>
        </w:rPr>
        <w:t xml:space="preserve">Despite being a small, poor country </w:t>
      </w:r>
      <w:r w:rsidRPr="005F5A62">
        <w:rPr>
          <w:highlight w:val="yellow"/>
          <w:u w:val="single"/>
        </w:rPr>
        <w:t>confronted</w:t>
      </w:r>
      <w:r>
        <w:rPr>
          <w:u w:val="single"/>
        </w:rPr>
        <w:t xml:space="preserve"> by </w:t>
      </w:r>
      <w:r w:rsidRPr="005F5A62">
        <w:rPr>
          <w:highlight w:val="yellow"/>
          <w:u w:val="single"/>
        </w:rPr>
        <w:t>an economic blockade</w:t>
      </w:r>
      <w:r>
        <w:rPr>
          <w:sz w:val="16"/>
          <w:szCs w:val="16"/>
        </w:rPr>
        <w:t xml:space="preserve"> instituted by the United States, Cuba has emerged as a world leader in biotechnology; for example, </w:t>
      </w:r>
      <w:r>
        <w:rPr>
          <w:u w:val="single"/>
        </w:rPr>
        <w:t xml:space="preserve">it is the only country in Latin America to </w:t>
      </w:r>
      <w:r w:rsidRPr="005F5A62">
        <w:rPr>
          <w:highlight w:val="yellow"/>
          <w:u w:val="single"/>
        </w:rPr>
        <w:t>develop COVID-19 vaccines</w:t>
      </w:r>
      <w:r>
        <w:rPr>
          <w:u w:val="single"/>
        </w:rPr>
        <w:t>.</w:t>
      </w:r>
      <w:r>
        <w:rPr>
          <w:sz w:val="16"/>
          <w:szCs w:val="16"/>
        </w:rPr>
        <w:t xml:space="preserve">90 </w:t>
      </w:r>
      <w:r>
        <w:rPr>
          <w:u w:val="single"/>
        </w:rPr>
        <w:t xml:space="preserve">This is </w:t>
      </w:r>
      <w:r w:rsidRPr="005F5A62">
        <w:rPr>
          <w:highlight w:val="yellow"/>
          <w:u w:val="single"/>
        </w:rPr>
        <w:t>due to its socialist</w:t>
      </w:r>
      <w:r>
        <w:rPr>
          <w:u w:val="single"/>
        </w:rPr>
        <w:t xml:space="preserve"> </w:t>
      </w:r>
      <w:r w:rsidRPr="005F5A62">
        <w:rPr>
          <w:highlight w:val="yellow"/>
          <w:u w:val="single"/>
        </w:rPr>
        <w:t>and ecological approach, which sees health as a</w:t>
      </w:r>
      <w:r>
        <w:rPr>
          <w:u w:val="single"/>
        </w:rPr>
        <w:t xml:space="preserve"> basic </w:t>
      </w:r>
      <w:r w:rsidRPr="005F5A62">
        <w:rPr>
          <w:highlight w:val="yellow"/>
          <w:u w:val="single"/>
        </w:rPr>
        <w:t>productive factor</w:t>
      </w:r>
      <w:r>
        <w:rPr>
          <w:sz w:val="16"/>
          <w:szCs w:val="16"/>
        </w:rPr>
        <w:t xml:space="preserve">, in which </w:t>
      </w:r>
      <w:r>
        <w:rPr>
          <w:u w:val="single"/>
        </w:rPr>
        <w:t xml:space="preserve">total “human capital” counts, rather than being designated simply as an attribute of individuals, mediated by class position. </w:t>
      </w:r>
      <w:r w:rsidRPr="005F5A62">
        <w:rPr>
          <w:highlight w:val="yellow"/>
          <w:u w:val="single"/>
        </w:rPr>
        <w:t>Cuba</w:t>
      </w:r>
      <w:r>
        <w:rPr>
          <w:u w:val="single"/>
        </w:rPr>
        <w:t xml:space="preserve"> has</w:t>
      </w:r>
      <w:r>
        <w:rPr>
          <w:sz w:val="16"/>
          <w:szCs w:val="16"/>
        </w:rPr>
        <w:t xml:space="preserve"> thus </w:t>
      </w:r>
      <w:r w:rsidRPr="005F5A62">
        <w:rPr>
          <w:highlight w:val="yellow"/>
          <w:u w:val="single"/>
        </w:rPr>
        <w:t>adopted</w:t>
      </w:r>
      <w:r>
        <w:rPr>
          <w:u w:val="single"/>
        </w:rPr>
        <w:t xml:space="preserve"> an entirely </w:t>
      </w:r>
      <w:r w:rsidRPr="005F5A62">
        <w:rPr>
          <w:highlight w:val="yellow"/>
          <w:u w:val="single"/>
        </w:rPr>
        <w:t xml:space="preserve">different </w:t>
      </w:r>
      <w:r w:rsidRPr="00C3214F">
        <w:rPr>
          <w:u w:val="single"/>
        </w:rPr>
        <w:t>mode</w:t>
      </w:r>
      <w:r>
        <w:rPr>
          <w:u w:val="single"/>
        </w:rPr>
        <w:t xml:space="preserve"> of scientific </w:t>
      </w:r>
      <w:r w:rsidRPr="005F5A62">
        <w:rPr>
          <w:highlight w:val="yellow"/>
          <w:u w:val="single"/>
        </w:rPr>
        <w:t>research</w:t>
      </w:r>
      <w:r>
        <w:rPr>
          <w:sz w:val="16"/>
          <w:szCs w:val="16"/>
        </w:rPr>
        <w:t xml:space="preserve">, which is </w:t>
      </w:r>
      <w:r w:rsidRPr="005F5A62">
        <w:rPr>
          <w:highlight w:val="yellow"/>
          <w:u w:val="single"/>
        </w:rPr>
        <w:t>based on</w:t>
      </w:r>
      <w:r>
        <w:rPr>
          <w:u w:val="single"/>
        </w:rPr>
        <w:t xml:space="preserve"> a notion of </w:t>
      </w:r>
      <w:r w:rsidRPr="005F5A62">
        <w:rPr>
          <w:highlight w:val="yellow"/>
          <w:u w:val="single"/>
        </w:rPr>
        <w:t>knowledge as collective</w:t>
      </w:r>
      <w:r>
        <w:rPr>
          <w:u w:val="single"/>
        </w:rPr>
        <w:t>, interdisciplinary, concrete, local, and frequently tacit. This</w:t>
      </w:r>
      <w:r>
        <w:rPr>
          <w:sz w:val="16"/>
          <w:szCs w:val="16"/>
        </w:rPr>
        <w:t xml:space="preserve">, as explained by Agustín Lage Dávila, director of the Center for Molecular Immunology in Havana, </w:t>
      </w:r>
      <w:r>
        <w:rPr>
          <w:u w:val="single"/>
        </w:rPr>
        <w:t>goes against the dominant individualistic, reductionistic, nonlocalized, and extra-environmental approaches characteristic of the dominant capitalist model of scientific inquiry.</w:t>
      </w:r>
      <w:r>
        <w:rPr>
          <w:sz w:val="16"/>
          <w:szCs w:val="16"/>
        </w:rPr>
        <w:t>91</w:t>
      </w:r>
    </w:p>
    <w:p w14:paraId="7B13C91E" w14:textId="77777777" w:rsidR="00930823" w:rsidRDefault="00930823" w:rsidP="00930823">
      <w:pPr>
        <w:rPr>
          <w:sz w:val="16"/>
          <w:szCs w:val="16"/>
        </w:rPr>
      </w:pPr>
      <w:r>
        <w:rPr>
          <w:u w:val="single"/>
        </w:rPr>
        <w:t>With</w:t>
      </w:r>
      <w:r>
        <w:rPr>
          <w:sz w:val="16"/>
          <w:szCs w:val="16"/>
        </w:rPr>
        <w:t xml:space="preserve"> the onset of the </w:t>
      </w:r>
      <w:r>
        <w:rPr>
          <w:u w:val="single"/>
        </w:rPr>
        <w:t>COVID</w:t>
      </w:r>
      <w:r>
        <w:rPr>
          <w:sz w:val="16"/>
          <w:szCs w:val="16"/>
        </w:rPr>
        <w:t xml:space="preserve">-19 pandemic, </w:t>
      </w:r>
      <w:r>
        <w:rPr>
          <w:u w:val="single"/>
        </w:rPr>
        <w:t>the importance of historical-materialist epidemiology has become increasingly evident</w:t>
      </w:r>
      <w:r>
        <w:rPr>
          <w:sz w:val="16"/>
          <w:szCs w:val="16"/>
        </w:rPr>
        <w:t xml:space="preserve">, as in the work of Rob Wallace, author of Big Farms Make Big Flu and Dead Epidemiologists.92 For Wallace and the epidemiologists associated with Structural One Health (a more critical, </w:t>
      </w:r>
      <w:proofErr w:type="spellStart"/>
      <w:r>
        <w:rPr>
          <w:sz w:val="16"/>
          <w:szCs w:val="16"/>
        </w:rPr>
        <w:t>ecosocial</w:t>
      </w:r>
      <w:proofErr w:type="spellEnd"/>
      <w:r>
        <w:rPr>
          <w:sz w:val="16"/>
          <w:szCs w:val="16"/>
        </w:rPr>
        <w:t xml:space="preserve"> variant of the now-dominant One Health approach adopted by the World Health Organization), </w:t>
      </w:r>
      <w:r>
        <w:rPr>
          <w:u w:val="single"/>
        </w:rPr>
        <w:t xml:space="preserve">the key is understanding how </w:t>
      </w:r>
      <w:r w:rsidRPr="005F5A62">
        <w:rPr>
          <w:highlight w:val="yellow"/>
          <w:u w:val="single"/>
        </w:rPr>
        <w:t>the new wave of</w:t>
      </w:r>
      <w:r>
        <w:rPr>
          <w:u w:val="single"/>
        </w:rPr>
        <w:t xml:space="preserve"> deadly </w:t>
      </w:r>
      <w:r w:rsidRPr="005F5A62">
        <w:rPr>
          <w:highlight w:val="yellow"/>
          <w:u w:val="single"/>
        </w:rPr>
        <w:t>epidemics is connected</w:t>
      </w:r>
      <w:r>
        <w:rPr>
          <w:u w:val="single"/>
        </w:rPr>
        <w:t xml:space="preserve"> not to “absolute geographies,” but </w:t>
      </w:r>
      <w:r w:rsidRPr="005F5A62">
        <w:rPr>
          <w:highlight w:val="yellow"/>
          <w:u w:val="single"/>
        </w:rPr>
        <w:t>to</w:t>
      </w:r>
      <w:r>
        <w:rPr>
          <w:u w:val="single"/>
        </w:rPr>
        <w:t xml:space="preserve"> the </w:t>
      </w:r>
      <w:r w:rsidRPr="005F5A62">
        <w:rPr>
          <w:highlight w:val="yellow"/>
          <w:u w:val="single"/>
        </w:rPr>
        <w:t>circuits of capital introduced by neoliberal globalization</w:t>
      </w:r>
      <w:r>
        <w:rPr>
          <w:u w:val="single"/>
        </w:rPr>
        <w:t xml:space="preserve">. This includes the </w:t>
      </w:r>
      <w:r w:rsidRPr="005F5A62">
        <w:rPr>
          <w:highlight w:val="yellow"/>
          <w:u w:val="single"/>
        </w:rPr>
        <w:t>destruction of ecosystems and</w:t>
      </w:r>
      <w:r>
        <w:rPr>
          <w:u w:val="single"/>
        </w:rPr>
        <w:t xml:space="preserve"> the agglomeration of </w:t>
      </w:r>
      <w:r w:rsidRPr="005F5A62">
        <w:rPr>
          <w:highlight w:val="yellow"/>
          <w:u w:val="single"/>
        </w:rPr>
        <w:t xml:space="preserve">vast </w:t>
      </w:r>
      <w:r w:rsidRPr="00C911DB">
        <w:rPr>
          <w:highlight w:val="yellow"/>
          <w:u w:val="single"/>
        </w:rPr>
        <w:t>monocultures</w:t>
      </w:r>
      <w:r>
        <w:rPr>
          <w:u w:val="single"/>
        </w:rPr>
        <w:t xml:space="preserve"> of single species, particularly in animal feedlots. </w:t>
      </w:r>
      <w:r>
        <w:rPr>
          <w:sz w:val="16"/>
          <w:szCs w:val="16"/>
        </w:rPr>
        <w:t xml:space="preserve">All of </w:t>
      </w:r>
      <w:r>
        <w:rPr>
          <w:u w:val="single"/>
        </w:rPr>
        <w:t xml:space="preserve">this </w:t>
      </w:r>
      <w:r w:rsidRPr="005F5A62">
        <w:rPr>
          <w:highlight w:val="yellow"/>
          <w:u w:val="single"/>
        </w:rPr>
        <w:t>encourages</w:t>
      </w:r>
      <w:r>
        <w:rPr>
          <w:u w:val="single"/>
        </w:rPr>
        <w:t xml:space="preserve"> the </w:t>
      </w:r>
      <w:r w:rsidRPr="005F5A62">
        <w:rPr>
          <w:highlight w:val="yellow"/>
          <w:u w:val="single"/>
        </w:rPr>
        <w:t>spillover of zoonotic diseases</w:t>
      </w:r>
      <w:r>
        <w:rPr>
          <w:u w:val="single"/>
        </w:rPr>
        <w:t xml:space="preserve"> into domesticated animals and humans, transmitted along the circuits of capital, generating what has been called “ecological blowback.” The </w:t>
      </w:r>
      <w:r w:rsidRPr="005F5A62">
        <w:rPr>
          <w:highlight w:val="yellow"/>
          <w:u w:val="single"/>
        </w:rPr>
        <w:t>extension of</w:t>
      </w:r>
      <w:r>
        <w:rPr>
          <w:u w:val="single"/>
        </w:rPr>
        <w:t xml:space="preserve"> capitalist commodity </w:t>
      </w:r>
      <w:r w:rsidRPr="005F5A62">
        <w:rPr>
          <w:highlight w:val="yellow"/>
          <w:u w:val="single"/>
        </w:rPr>
        <w:t>chains</w:t>
      </w:r>
      <w:r>
        <w:rPr>
          <w:u w:val="single"/>
        </w:rPr>
        <w:t xml:space="preserve"> and the neoliberal demolition of public health systems have </w:t>
      </w:r>
      <w:r w:rsidRPr="005F5A62">
        <w:rPr>
          <w:highlight w:val="yellow"/>
          <w:u w:val="single"/>
        </w:rPr>
        <w:t>increased</w:t>
      </w:r>
      <w:r>
        <w:rPr>
          <w:u w:val="single"/>
        </w:rPr>
        <w:t xml:space="preserve"> the </w:t>
      </w:r>
      <w:r w:rsidRPr="005F5A62">
        <w:rPr>
          <w:highlight w:val="yellow"/>
          <w:u w:val="single"/>
        </w:rPr>
        <w:t xml:space="preserve">speed with which diseases spread globally </w:t>
      </w:r>
      <w:r w:rsidRPr="00C3214F">
        <w:rPr>
          <w:u w:val="single"/>
        </w:rPr>
        <w:t>while making populations</w:t>
      </w:r>
      <w:r>
        <w:rPr>
          <w:sz w:val="16"/>
          <w:szCs w:val="16"/>
        </w:rPr>
        <w:t>—</w:t>
      </w:r>
      <w:r>
        <w:rPr>
          <w:u w:val="single"/>
        </w:rPr>
        <w:t>particularly</w:t>
      </w:r>
      <w:r>
        <w:rPr>
          <w:sz w:val="16"/>
          <w:szCs w:val="16"/>
        </w:rPr>
        <w:t xml:space="preserve"> the </w:t>
      </w:r>
      <w:r>
        <w:rPr>
          <w:u w:val="single"/>
        </w:rPr>
        <w:t>poor and racially oppressed</w:t>
      </w:r>
      <w:r>
        <w:rPr>
          <w:sz w:val="16"/>
          <w:szCs w:val="16"/>
        </w:rPr>
        <w:t>—</w:t>
      </w:r>
      <w:r>
        <w:rPr>
          <w:u w:val="single"/>
        </w:rPr>
        <w:t>more vulnerable.</w:t>
      </w:r>
      <w:r>
        <w:rPr>
          <w:sz w:val="16"/>
          <w:szCs w:val="16"/>
        </w:rPr>
        <w:t>93</w:t>
      </w:r>
    </w:p>
    <w:p w14:paraId="41178D78" w14:textId="7DDF8C9B" w:rsidR="00930823" w:rsidRPr="00E35A06" w:rsidRDefault="00506CCE" w:rsidP="00506CCE">
      <w:pPr>
        <w:pStyle w:val="Heading2"/>
      </w:pPr>
      <w:r>
        <w:t>ADV 2 - Climate</w:t>
      </w:r>
    </w:p>
    <w:p w14:paraId="042202F5" w14:textId="11869712" w:rsidR="00506CCE" w:rsidRPr="0055673D" w:rsidRDefault="00506CCE" w:rsidP="00506CCE">
      <w:pPr>
        <w:keepNext/>
        <w:keepLines/>
        <w:spacing w:before="40" w:after="0"/>
        <w:outlineLvl w:val="3"/>
        <w:rPr>
          <w:rFonts w:eastAsia="MS Gothic" w:cs="Times New Roman"/>
          <w:b/>
          <w:iCs/>
          <w:sz w:val="26"/>
        </w:rPr>
      </w:pPr>
      <w:r>
        <w:rPr>
          <w:rFonts w:eastAsia="MS Gothic" w:cs="Times New Roman"/>
          <w:b/>
          <w:iCs/>
          <w:sz w:val="26"/>
        </w:rPr>
        <w:t xml:space="preserve">Capitalist innovation is impossible </w:t>
      </w:r>
      <w:r w:rsidR="00282E86">
        <w:rPr>
          <w:rFonts w:eastAsia="MS Gothic" w:cs="Times New Roman"/>
          <w:b/>
          <w:iCs/>
          <w:sz w:val="26"/>
        </w:rPr>
        <w:t>–</w:t>
      </w:r>
      <w:r>
        <w:rPr>
          <w:rFonts w:eastAsia="MS Gothic" w:cs="Times New Roman"/>
          <w:b/>
          <w:iCs/>
          <w:sz w:val="26"/>
        </w:rPr>
        <w:t xml:space="preserve"> </w:t>
      </w:r>
      <w:r w:rsidR="00282E86">
        <w:rPr>
          <w:rFonts w:eastAsia="MS Gothic" w:cs="Times New Roman"/>
          <w:b/>
          <w:iCs/>
          <w:sz w:val="26"/>
        </w:rPr>
        <w:t>they’ll innovate the most profitable not the best agricultural technologies</w:t>
      </w:r>
    </w:p>
    <w:p w14:paraId="27D8332B" w14:textId="77777777" w:rsidR="00506CCE" w:rsidRPr="0055673D" w:rsidRDefault="00506CCE" w:rsidP="00506CCE">
      <w:pPr>
        <w:rPr>
          <w:rFonts w:eastAsia="Calibri"/>
        </w:rPr>
      </w:pPr>
      <w:r w:rsidRPr="0055673D">
        <w:rPr>
          <w:rFonts w:eastAsia="Calibri"/>
          <w:b/>
          <w:bCs/>
        </w:rPr>
        <w:t>Bee '18 --</w:t>
      </w:r>
      <w:r w:rsidRPr="0055673D">
        <w:rPr>
          <w:rFonts w:eastAsia="Calibri"/>
        </w:rPr>
        <w:t xml:space="preserve"> </w:t>
      </w:r>
      <w:r w:rsidRPr="0055673D">
        <w:rPr>
          <w:rFonts w:eastAsia="Calibri"/>
          <w:sz w:val="16"/>
          <w:szCs w:val="16"/>
        </w:rPr>
        <w:t>[Vanessa A. Bee, Vanessa A. Bee is a consumer protection lawyer interested in inequality and corporate power, Vanessa holds an undergraduate degree from the University of Nevada and a law degree from Harvard, "Innovation Under Socialism," Current Affairs, 10-23-2018, https://www.currentaffairs.org/news/2018/10/innovation-under-socialism] Accessed on 10-18-2025 //</w:t>
      </w:r>
      <w:proofErr w:type="spellStart"/>
      <w:r w:rsidRPr="0055673D">
        <w:rPr>
          <w:rFonts w:eastAsia="Calibri"/>
          <w:sz w:val="16"/>
          <w:szCs w:val="16"/>
        </w:rPr>
        <w:t>gnart</w:t>
      </w:r>
      <w:proofErr w:type="spellEnd"/>
    </w:p>
    <w:p w14:paraId="2C2FBB02" w14:textId="77777777" w:rsidR="00506CCE" w:rsidRPr="0055673D" w:rsidRDefault="00506CCE" w:rsidP="00506CCE">
      <w:pPr>
        <w:rPr>
          <w:rFonts w:eastAsia="Calibri"/>
          <w:sz w:val="16"/>
        </w:rPr>
      </w:pPr>
      <w:r w:rsidRPr="0055673D">
        <w:rPr>
          <w:rFonts w:eastAsia="Calibri"/>
          <w:sz w:val="16"/>
        </w:rPr>
        <w:t xml:space="preserve">I have friends who revel in arriving in a place and immediately investigating the neighborhood’s shortcuts, jogging down paths without a destination, wandering down wayward trails just to see where they lead. For those whose thirst for adventure is complemented by a healthy dose of spatial awareness and cognition, discovery is a thrill. Personally, I cannot relate to any of this. Nothing means less to me than the orientation of the sunrise and sunset. Your cardinal points are wasted on me, for I am a person endowed with no sense of direction whatsoever. Throw in any language other than my native fluency in French and English, along with a flailing Spanish, and my demise is guaranteed. Yet, in recent years, I have felt confident enough to explore places where I had never been before without knowing the </w:t>
      </w:r>
      <w:proofErr w:type="gramStart"/>
      <w:r w:rsidRPr="0055673D">
        <w:rPr>
          <w:rFonts w:eastAsia="Calibri"/>
          <w:sz w:val="16"/>
        </w:rPr>
        <w:t>local official</w:t>
      </w:r>
      <w:proofErr w:type="gramEnd"/>
      <w:r w:rsidRPr="0055673D">
        <w:rPr>
          <w:rFonts w:eastAsia="Calibri"/>
          <w:sz w:val="16"/>
        </w:rPr>
        <w:t xml:space="preserve"> language. In all this, my saving grace has been my </w:t>
      </w:r>
      <w:proofErr w:type="gramStart"/>
      <w:r w:rsidRPr="0055673D">
        <w:rPr>
          <w:rFonts w:eastAsia="Calibri"/>
          <w:sz w:val="16"/>
        </w:rPr>
        <w:t>iPhone—</w:t>
      </w:r>
      <w:proofErr w:type="gramEnd"/>
      <w:r w:rsidRPr="0055673D">
        <w:rPr>
          <w:rFonts w:eastAsia="Calibri"/>
          <w:sz w:val="16"/>
        </w:rPr>
        <w:t>the powerful pocket-sized computer whose mapping and translating superpowers have convinced me almost no place is out of my reach. I’ll say it: I am a socialist and I love my iPhone.</w:t>
      </w:r>
    </w:p>
    <w:p w14:paraId="3E261305" w14:textId="77777777" w:rsidR="00506CCE" w:rsidRPr="0055673D" w:rsidRDefault="00506CCE" w:rsidP="00506CCE">
      <w:pPr>
        <w:rPr>
          <w:rFonts w:eastAsia="Calibri"/>
          <w:sz w:val="16"/>
        </w:rPr>
      </w:pPr>
      <w:r w:rsidRPr="0055673D">
        <w:rPr>
          <w:rFonts w:eastAsia="Calibri"/>
          <w:sz w:val="16"/>
        </w:rPr>
        <w:t xml:space="preserve">This confession is music to the ears of the “capitalism made your iPhone” club. Indeed, </w:t>
      </w:r>
      <w:r w:rsidRPr="0055673D">
        <w:rPr>
          <w:rFonts w:eastAsia="Calibri"/>
          <w:highlight w:val="cyan"/>
          <w:u w:val="single"/>
        </w:rPr>
        <w:t>proponents of capitalism</w:t>
      </w:r>
      <w:r w:rsidRPr="0055673D">
        <w:rPr>
          <w:rFonts w:eastAsia="Calibri"/>
          <w:u w:val="single"/>
        </w:rPr>
        <w:t xml:space="preserve"> often brandish rapid innovation as if it were an automatic checkmate on collectivist socioeconomic ideologies</w:t>
      </w:r>
      <w:r w:rsidRPr="0055673D">
        <w:rPr>
          <w:rFonts w:eastAsia="Calibri"/>
          <w:sz w:val="16"/>
        </w:rPr>
        <w:t xml:space="preserve">. To them, modern technology proves not only that capitalism works, but that it is the best system to stimulate innovation. The subtext of their retort is that a socialist economy could never generate technology this advanced. When coupled with a defense of “thought leaders” as obscenely rich as Steve Jobs, Elon Musk, and Jeff Bezos, their argument also </w:t>
      </w:r>
      <w:r w:rsidRPr="0055673D">
        <w:rPr>
          <w:rFonts w:eastAsia="Calibri"/>
          <w:u w:val="single"/>
        </w:rPr>
        <w:t>contends that concentrating capital and power in the hands of a few billionaires is a small price to pay for the astronomical leaps in innovation</w:t>
      </w:r>
      <w:r w:rsidRPr="0055673D">
        <w:rPr>
          <w:rFonts w:eastAsia="Calibri"/>
          <w:sz w:val="16"/>
        </w:rPr>
        <w:t xml:space="preserve"> from which we all benefit.</w:t>
      </w:r>
    </w:p>
    <w:p w14:paraId="55B471BE" w14:textId="77777777" w:rsidR="00506CCE" w:rsidRPr="0055673D" w:rsidRDefault="00506CCE" w:rsidP="00506CCE">
      <w:pPr>
        <w:rPr>
          <w:rFonts w:eastAsia="Calibri"/>
          <w:sz w:val="16"/>
        </w:rPr>
      </w:pPr>
      <w:r w:rsidRPr="0055673D">
        <w:rPr>
          <w:rFonts w:eastAsia="Calibri"/>
          <w:sz w:val="16"/>
        </w:rPr>
        <w:t xml:space="preserve">Capitalism’s fan base is not wrong that the iPhone, first released in 2007, is a product of America’s fiercely capitalist economy. I will also concede that without the vision of Steve Jobs, Apple’s late CEO and the 110th richest person in the world at his death, there would be no iPhone as we know it (although it is worth noting that the army of engineers and developers whose labor actually produced the iPhone might have come up with an equally wonderful smartphone). Nonetheless, their </w:t>
      </w:r>
      <w:r w:rsidRPr="0055673D">
        <w:rPr>
          <w:rFonts w:eastAsia="Calibri"/>
          <w:u w:val="single"/>
        </w:rPr>
        <w:t>perspective is deeply misguided</w:t>
      </w:r>
      <w:r w:rsidRPr="0055673D">
        <w:rPr>
          <w:rFonts w:eastAsia="Calibri"/>
          <w:sz w:val="16"/>
        </w:rPr>
        <w:t xml:space="preserve">. It manages to </w:t>
      </w:r>
      <w:r w:rsidRPr="0055673D">
        <w:rPr>
          <w:rFonts w:eastAsia="Calibri"/>
          <w:u w:val="single"/>
        </w:rPr>
        <w:t xml:space="preserve">both </w:t>
      </w:r>
      <w:proofErr w:type="gramStart"/>
      <w:r w:rsidRPr="0055673D">
        <w:rPr>
          <w:rFonts w:eastAsia="Calibri"/>
          <w:highlight w:val="cyan"/>
          <w:u w:val="single"/>
        </w:rPr>
        <w:t>underestimate</w:t>
      </w:r>
      <w:proofErr w:type="gramEnd"/>
      <w:r w:rsidRPr="0055673D">
        <w:rPr>
          <w:rFonts w:eastAsia="Calibri"/>
          <w:highlight w:val="cyan"/>
          <w:u w:val="single"/>
        </w:rPr>
        <w:t xml:space="preserve"> how much</w:t>
      </w:r>
      <w:r w:rsidRPr="0055673D">
        <w:rPr>
          <w:rFonts w:eastAsia="Calibri"/>
          <w:u w:val="single"/>
        </w:rPr>
        <w:t xml:space="preserve"> capitalism </w:t>
      </w:r>
      <w:r w:rsidRPr="0055673D">
        <w:rPr>
          <w:rFonts w:eastAsia="Calibri"/>
          <w:highlight w:val="cyan"/>
          <w:u w:val="single"/>
        </w:rPr>
        <w:t xml:space="preserve">stifles innovation </w:t>
      </w:r>
      <w:r w:rsidRPr="0055673D">
        <w:rPr>
          <w:rFonts w:eastAsia="Calibri"/>
          <w:u w:val="single"/>
        </w:rPr>
        <w:t xml:space="preserve">and misunderstand how much the </w:t>
      </w:r>
      <w:r w:rsidRPr="0055673D">
        <w:rPr>
          <w:rFonts w:eastAsia="Calibri"/>
          <w:highlight w:val="cyan"/>
          <w:u w:val="single"/>
        </w:rPr>
        <w:t>fundamentals of a socialist economy make it</w:t>
      </w:r>
      <w:r w:rsidRPr="0055673D">
        <w:rPr>
          <w:rFonts w:eastAsia="Calibri"/>
          <w:u w:val="single"/>
        </w:rPr>
        <w:t xml:space="preserve"> the </w:t>
      </w:r>
      <w:r w:rsidRPr="0055673D">
        <w:rPr>
          <w:rFonts w:eastAsia="Calibri"/>
          <w:highlight w:val="cyan"/>
          <w:u w:val="single"/>
        </w:rPr>
        <w:t>better system for</w:t>
      </w:r>
      <w:r w:rsidRPr="0055673D">
        <w:rPr>
          <w:rFonts w:eastAsia="Calibri"/>
          <w:u w:val="single"/>
        </w:rPr>
        <w:t xml:space="preserve"> stimulating </w:t>
      </w:r>
      <w:r w:rsidRPr="0055673D">
        <w:rPr>
          <w:rFonts w:eastAsia="Calibri"/>
          <w:highlight w:val="cyan"/>
          <w:u w:val="single"/>
        </w:rPr>
        <w:t>innovation</w:t>
      </w:r>
      <w:r w:rsidRPr="0055673D">
        <w:rPr>
          <w:rFonts w:eastAsia="Calibri"/>
          <w:sz w:val="16"/>
        </w:rPr>
        <w:t>.</w:t>
      </w:r>
    </w:p>
    <w:p w14:paraId="067C7871" w14:textId="77777777" w:rsidR="00506CCE" w:rsidRPr="0055673D" w:rsidRDefault="00506CCE" w:rsidP="00506CCE">
      <w:pPr>
        <w:rPr>
          <w:rFonts w:eastAsia="Calibri"/>
          <w:sz w:val="16"/>
        </w:rPr>
      </w:pPr>
      <w:r w:rsidRPr="0055673D">
        <w:rPr>
          <w:rFonts w:eastAsia="Calibri"/>
          <w:sz w:val="16"/>
        </w:rPr>
        <w:t xml:space="preserve">Innovation describes a four-step process that creates or ameliorates a thing or way of doing things. It begins with invention, the design of a device or process that did not previously exist in this form. The invention is then developed, meaning that it is improved with an eye towards eventual scaling, exchange or introduction on a market, and external use by others. At the production stage, the invention is built or reproduced. Finally, the invention is distributed to a wider audience. In our present economy, a minority of the innovation process happens at the individual level, from lonesome inventors and modern Benjamin Franklins who </w:t>
      </w:r>
      <w:proofErr w:type="gramStart"/>
      <w:r w:rsidRPr="0055673D">
        <w:rPr>
          <w:rFonts w:eastAsia="Calibri"/>
          <w:sz w:val="16"/>
        </w:rPr>
        <w:t>are able to</w:t>
      </w:r>
      <w:proofErr w:type="gramEnd"/>
      <w:r w:rsidRPr="0055673D">
        <w:rPr>
          <w:rFonts w:eastAsia="Calibri"/>
          <w:sz w:val="16"/>
        </w:rPr>
        <w:t xml:space="preserve"> conjure all sorts of contraptions in their garage. The majority, however, results from research and development (R&amp;D) paid for by private firms, and by the public through government agencies, research institutions, and other recipients of federal and state funding. </w:t>
      </w:r>
    </w:p>
    <w:p w14:paraId="70254889" w14:textId="77777777" w:rsidR="00506CCE" w:rsidRPr="0055673D" w:rsidRDefault="00506CCE" w:rsidP="00506CCE">
      <w:pPr>
        <w:rPr>
          <w:rFonts w:eastAsia="Calibri"/>
          <w:sz w:val="16"/>
        </w:rPr>
      </w:pPr>
      <w:r w:rsidRPr="0055673D">
        <w:rPr>
          <w:rFonts w:eastAsia="Calibri"/>
          <w:sz w:val="16"/>
        </w:rPr>
        <w:t xml:space="preserve">The </w:t>
      </w:r>
      <w:r w:rsidRPr="0055673D">
        <w:rPr>
          <w:rFonts w:eastAsia="Calibri"/>
          <w:highlight w:val="cyan"/>
          <w:u w:val="single"/>
        </w:rPr>
        <w:t>profit motive and exclusive proprietary rights</w:t>
      </w:r>
      <w:r w:rsidRPr="0055673D">
        <w:rPr>
          <w:rFonts w:eastAsia="Calibri"/>
          <w:u w:val="single"/>
        </w:rPr>
        <w:t xml:space="preserve"> are </w:t>
      </w:r>
      <w:r w:rsidRPr="0055673D">
        <w:rPr>
          <w:rFonts w:eastAsia="Calibri"/>
          <w:highlight w:val="cyan"/>
          <w:u w:val="single"/>
        </w:rPr>
        <w:t>central to capitalist innovation</w:t>
      </w:r>
      <w:r w:rsidRPr="0055673D">
        <w:rPr>
          <w:rFonts w:eastAsia="Calibri"/>
          <w:sz w:val="16"/>
        </w:rPr>
        <w:t xml:space="preserve">. By law, private firms must prioritize the interest of their shareholders, which tends to be interchangeable </w:t>
      </w:r>
      <w:proofErr w:type="gramStart"/>
      <w:r w:rsidRPr="0055673D">
        <w:rPr>
          <w:rFonts w:eastAsia="Calibri"/>
          <w:sz w:val="16"/>
        </w:rPr>
        <w:t>with</w:t>
      </w:r>
      <w:proofErr w:type="gramEnd"/>
      <w:r w:rsidRPr="0055673D">
        <w:rPr>
          <w:rFonts w:eastAsia="Calibri"/>
          <w:sz w:val="16"/>
        </w:rPr>
        <w:t xml:space="preserve"> making as much money as possible. Accordingly, </w:t>
      </w:r>
      <w:r w:rsidRPr="0055673D">
        <w:rPr>
          <w:rFonts w:eastAsia="Calibri"/>
          <w:u w:val="single"/>
        </w:rPr>
        <w:t xml:space="preserve">investments in any stage of the innovative process </w:t>
      </w:r>
      <w:r w:rsidRPr="0055673D">
        <w:rPr>
          <w:rFonts w:eastAsia="Calibri"/>
          <w:highlight w:val="cyan"/>
          <w:u w:val="single"/>
        </w:rPr>
        <w:t xml:space="preserve">must </w:t>
      </w:r>
      <w:r w:rsidRPr="0055673D">
        <w:rPr>
          <w:rFonts w:eastAsia="Calibri"/>
          <w:u w:val="single"/>
        </w:rPr>
        <w:t xml:space="preserve">eventually </w:t>
      </w:r>
      <w:r w:rsidRPr="0055673D">
        <w:rPr>
          <w:rFonts w:eastAsia="Calibri"/>
          <w:highlight w:val="cyan"/>
          <w:u w:val="single"/>
        </w:rPr>
        <w:t>produce profits</w:t>
      </w:r>
      <w:r w:rsidRPr="0055673D">
        <w:rPr>
          <w:rFonts w:eastAsia="Calibri"/>
          <w:sz w:val="16"/>
        </w:rPr>
        <w:t xml:space="preserve">. To maximize profit, </w:t>
      </w:r>
      <w:r w:rsidRPr="0055673D">
        <w:rPr>
          <w:rFonts w:eastAsia="Calibri"/>
          <w:u w:val="single"/>
        </w:rPr>
        <w:t xml:space="preserve">private </w:t>
      </w:r>
      <w:r w:rsidRPr="0055673D">
        <w:rPr>
          <w:rFonts w:eastAsia="Calibri"/>
          <w:highlight w:val="cyan"/>
          <w:u w:val="single"/>
        </w:rPr>
        <w:t>firms</w:t>
      </w:r>
      <w:r w:rsidRPr="0055673D">
        <w:rPr>
          <w:rFonts w:eastAsia="Calibri"/>
          <w:u w:val="single"/>
        </w:rPr>
        <w:t xml:space="preserve"> jealously </w:t>
      </w:r>
      <w:r w:rsidRPr="0055673D">
        <w:rPr>
          <w:rFonts w:eastAsia="Calibri"/>
          <w:highlight w:val="cyan"/>
          <w:u w:val="single"/>
        </w:rPr>
        <w:t>guard</w:t>
      </w:r>
      <w:r w:rsidRPr="0055673D">
        <w:rPr>
          <w:rFonts w:eastAsia="Calibri"/>
          <w:u w:val="single"/>
        </w:rPr>
        <w:t xml:space="preserve"> the value of their </w:t>
      </w:r>
      <w:r w:rsidRPr="0055673D">
        <w:rPr>
          <w:rFonts w:eastAsia="Calibri"/>
          <w:highlight w:val="cyan"/>
          <w:u w:val="single"/>
        </w:rPr>
        <w:t>invention through regulations and</w:t>
      </w:r>
      <w:r w:rsidRPr="0055673D">
        <w:rPr>
          <w:rFonts w:eastAsia="Calibri"/>
          <w:u w:val="single"/>
        </w:rPr>
        <w:t xml:space="preserve"> restrictive </w:t>
      </w:r>
      <w:r w:rsidRPr="0055673D">
        <w:rPr>
          <w:rFonts w:eastAsia="Calibri"/>
          <w:highlight w:val="cyan"/>
          <w:u w:val="single"/>
        </w:rPr>
        <w:t>contracts</w:t>
      </w:r>
      <w:r w:rsidRPr="0055673D">
        <w:rPr>
          <w:rFonts w:eastAsia="Calibri"/>
          <w:sz w:val="16"/>
        </w:rPr>
        <w:t xml:space="preserve">. Statutes and regulations help protect their trade secrets. The U.S. Patent and Trademarks Office routinely </w:t>
      </w:r>
      <w:proofErr w:type="gramStart"/>
      <w:r w:rsidRPr="0055673D">
        <w:rPr>
          <w:rFonts w:eastAsia="Calibri"/>
          <w:sz w:val="16"/>
        </w:rPr>
        <w:t>grants</w:t>
      </w:r>
      <w:proofErr w:type="gramEnd"/>
      <w:r w:rsidRPr="0055673D">
        <w:rPr>
          <w:rFonts w:eastAsia="Calibri"/>
          <w:sz w:val="16"/>
        </w:rPr>
        <w:t xml:space="preserve"> them utility and design patents that “exclude others from making, using, offering for sale, or selling … or importing the invention” for 20 years after the patent is issued. They </w:t>
      </w:r>
      <w:r w:rsidRPr="0055673D">
        <w:rPr>
          <w:rFonts w:eastAsia="Calibri"/>
          <w:u w:val="single"/>
        </w:rPr>
        <w:t xml:space="preserve">enforce </w:t>
      </w:r>
      <w:r w:rsidRPr="0055673D">
        <w:rPr>
          <w:rFonts w:eastAsia="Calibri"/>
          <w:highlight w:val="cyan"/>
          <w:u w:val="single"/>
        </w:rPr>
        <w:t>licensing agreements</w:t>
      </w:r>
      <w:r w:rsidRPr="0055673D">
        <w:rPr>
          <w:rFonts w:eastAsia="Calibri"/>
          <w:u w:val="single"/>
        </w:rPr>
        <w:t xml:space="preserve"> that can </w:t>
      </w:r>
      <w:r w:rsidRPr="0055673D">
        <w:rPr>
          <w:rFonts w:eastAsia="Calibri"/>
          <w:highlight w:val="cyan"/>
          <w:u w:val="single"/>
        </w:rPr>
        <w:t>limit</w:t>
      </w:r>
      <w:r w:rsidRPr="0055673D">
        <w:rPr>
          <w:rFonts w:eastAsia="Calibri"/>
          <w:u w:val="single"/>
        </w:rPr>
        <w:t xml:space="preserve"> the </w:t>
      </w:r>
      <w:proofErr w:type="gramStart"/>
      <w:r w:rsidRPr="0055673D">
        <w:rPr>
          <w:rFonts w:eastAsia="Calibri"/>
          <w:u w:val="single"/>
        </w:rPr>
        <w:t>uses</w:t>
      </w:r>
      <w:proofErr w:type="gramEnd"/>
      <w:r w:rsidRPr="0055673D">
        <w:rPr>
          <w:rFonts w:eastAsia="Calibri"/>
          <w:u w:val="single"/>
        </w:rPr>
        <w:t xml:space="preserve"> and </w:t>
      </w:r>
      <w:r w:rsidRPr="0055673D">
        <w:rPr>
          <w:rFonts w:eastAsia="Calibri"/>
          <w:highlight w:val="cyan"/>
          <w:u w:val="single"/>
        </w:rPr>
        <w:t>dissemination</w:t>
      </w:r>
      <w:r w:rsidRPr="0055673D">
        <w:rPr>
          <w:rFonts w:eastAsia="Calibri"/>
          <w:u w:val="single"/>
        </w:rPr>
        <w:t xml:space="preserve"> of</w:t>
      </w:r>
      <w:r w:rsidRPr="0055673D">
        <w:rPr>
          <w:rFonts w:eastAsia="Calibri"/>
          <w:sz w:val="16"/>
        </w:rPr>
        <w:t xml:space="preserve"> all or part of their </w:t>
      </w:r>
      <w:r w:rsidRPr="0055673D">
        <w:rPr>
          <w:rFonts w:eastAsia="Calibri"/>
          <w:u w:val="single"/>
        </w:rPr>
        <w:t>inventions</w:t>
      </w:r>
      <w:r w:rsidRPr="0055673D">
        <w:rPr>
          <w:rFonts w:eastAsia="Calibri"/>
          <w:sz w:val="16"/>
        </w:rPr>
        <w:t xml:space="preserve">. To further frustrate efforts to innovate on the back of their inventions, </w:t>
      </w:r>
      <w:r w:rsidRPr="0055673D">
        <w:rPr>
          <w:rFonts w:eastAsia="Calibri"/>
          <w:u w:val="single"/>
        </w:rPr>
        <w:t xml:space="preserve">private firms </w:t>
      </w:r>
      <w:r w:rsidRPr="0055673D">
        <w:rPr>
          <w:rFonts w:eastAsia="Calibri"/>
          <w:highlight w:val="cyan"/>
          <w:u w:val="single"/>
        </w:rPr>
        <w:t>subject</w:t>
      </w:r>
      <w:r w:rsidRPr="0055673D">
        <w:rPr>
          <w:rFonts w:eastAsia="Calibri"/>
          <w:u w:val="single"/>
        </w:rPr>
        <w:t xml:space="preserve"> their former </w:t>
      </w:r>
      <w:r w:rsidRPr="0055673D">
        <w:rPr>
          <w:rFonts w:eastAsia="Calibri"/>
          <w:highlight w:val="cyan"/>
          <w:u w:val="single"/>
        </w:rPr>
        <w:t>employees to non-compete agreements</w:t>
      </w:r>
      <w:r w:rsidRPr="0055673D">
        <w:rPr>
          <w:rFonts w:eastAsia="Calibri"/>
          <w:sz w:val="16"/>
        </w:rPr>
        <w:t xml:space="preserve"> that can severely limit them from using their knowledge and skills on competing projects for a period following their departure. Breaches carry dire consequences like expensive lawsuits, big money judgments, and other enormous hassles.</w:t>
      </w:r>
    </w:p>
    <w:p w14:paraId="615CA687" w14:textId="77777777" w:rsidR="00506CCE" w:rsidRPr="0055673D" w:rsidRDefault="00506CCE" w:rsidP="00506CCE">
      <w:pPr>
        <w:rPr>
          <w:rFonts w:eastAsia="Calibri"/>
          <w:sz w:val="16"/>
        </w:rPr>
      </w:pPr>
      <w:r w:rsidRPr="0055673D">
        <w:rPr>
          <w:rFonts w:eastAsia="Calibri"/>
          <w:sz w:val="16"/>
        </w:rPr>
        <w:t xml:space="preserve">By contrast, the </w:t>
      </w:r>
      <w:r w:rsidRPr="0055673D">
        <w:rPr>
          <w:rFonts w:eastAsia="Calibri"/>
          <w:u w:val="single"/>
        </w:rPr>
        <w:t>public sector innovates under an academic model instead of for profit</w:t>
      </w:r>
      <w:r w:rsidRPr="0055673D">
        <w:rPr>
          <w:rFonts w:eastAsia="Calibri"/>
          <w:sz w:val="16"/>
        </w:rPr>
        <w:t>. Certainly, earning tenure or an executive position can be lucrative. In some industries, a revolving door gives individuals the opportunity to innovate in both the private and public sectors throughout their careers. However, innovation in this area is less motivated by extracting profit, and more so by signifiers of prestige, career appointments, recognition, publication, project funding, and prizes.</w:t>
      </w:r>
    </w:p>
    <w:p w14:paraId="3A6D8580" w14:textId="77777777" w:rsidR="00506CCE" w:rsidRPr="0055673D" w:rsidRDefault="00506CCE" w:rsidP="00506CCE">
      <w:pPr>
        <w:rPr>
          <w:rFonts w:eastAsia="Calibri"/>
          <w:sz w:val="16"/>
        </w:rPr>
      </w:pPr>
      <w:r w:rsidRPr="0055673D">
        <w:rPr>
          <w:rFonts w:eastAsia="Calibri"/>
          <w:sz w:val="16"/>
        </w:rPr>
        <w:t>The capitalist model has its perks. At present, private firms raise massive amounts of capital from the government to fund research, but also from banks, private equity, and wealthy donors. This vast amount of capital can prove lucrative for certain classes of workers. Innovative talent might accumulate wealth through generous compensation packages, which play an important role in attracting and retaining them.</w:t>
      </w:r>
    </w:p>
    <w:p w14:paraId="16A74E07" w14:textId="77777777" w:rsidR="00506CCE" w:rsidRPr="0055673D" w:rsidRDefault="00506CCE" w:rsidP="00506CCE">
      <w:pPr>
        <w:rPr>
          <w:rFonts w:eastAsia="Calibri"/>
          <w:sz w:val="16"/>
        </w:rPr>
      </w:pPr>
      <w:r w:rsidRPr="0055673D">
        <w:rPr>
          <w:rFonts w:eastAsia="Calibri"/>
          <w:sz w:val="16"/>
        </w:rPr>
        <w:t xml:space="preserve">Private firms also boast a terrifying nimbleness that allows them to push projects and respond to change faster than government institutions. For instance, firms can turn over staff quickly if their industry </w:t>
      </w:r>
      <w:proofErr w:type="gramStart"/>
      <w:r w:rsidRPr="0055673D">
        <w:rPr>
          <w:rFonts w:eastAsia="Calibri"/>
          <w:sz w:val="16"/>
        </w:rPr>
        <w:t>in</w:t>
      </w:r>
      <w:proofErr w:type="gramEnd"/>
      <w:r w:rsidRPr="0055673D">
        <w:rPr>
          <w:rFonts w:eastAsia="Calibri"/>
          <w:sz w:val="16"/>
        </w:rPr>
        <w:t xml:space="preserve"> the absence of unions and norms against firing workers at will, other than the standard prohibitions against discriminatory practices. In other words, without the regulatory and administrative constraints that saddle publicly funded projects, private firms can move through the innovative process faster. </w:t>
      </w:r>
    </w:p>
    <w:p w14:paraId="2B6923CF" w14:textId="77777777" w:rsidR="00506CCE" w:rsidRPr="0055673D" w:rsidRDefault="00506CCE" w:rsidP="00506CCE">
      <w:pPr>
        <w:rPr>
          <w:rFonts w:eastAsia="Calibri"/>
          <w:sz w:val="16"/>
        </w:rPr>
      </w:pPr>
      <w:r w:rsidRPr="0055673D">
        <w:rPr>
          <w:rFonts w:eastAsia="Calibri"/>
          <w:sz w:val="16"/>
        </w:rPr>
        <w:t xml:space="preserve">Another advantage of the capitalist model is that profits—potential and actual—provide some measure of how well a company is innovating. Particularly, for the many private firms that sell some of their shares to the public on stock exchanges, prices serve as a form of feedback from investors and the market. Imagine that a </w:t>
      </w:r>
      <w:proofErr w:type="gramStart"/>
      <w:r w:rsidRPr="0055673D">
        <w:rPr>
          <w:rFonts w:eastAsia="Calibri"/>
          <w:sz w:val="16"/>
        </w:rPr>
        <w:t>publicly-traded</w:t>
      </w:r>
      <w:proofErr w:type="gramEnd"/>
      <w:r w:rsidRPr="0055673D">
        <w:rPr>
          <w:rFonts w:eastAsia="Calibri"/>
          <w:sz w:val="16"/>
        </w:rPr>
        <w:t xml:space="preserve"> retailer announces the imminent launch of an affordable, solar-powered computer that boasts power and speeds to rival Apple’s newest models. In the hours following the press release, the retailer’s stock value triples. A week later, while at a tech conference in the Colorado mountains, the retailer’s CEO lets it slip that the first prototype will </w:t>
      </w:r>
      <w:proofErr w:type="gramStart"/>
      <w:r w:rsidRPr="0055673D">
        <w:rPr>
          <w:rFonts w:eastAsia="Calibri"/>
          <w:sz w:val="16"/>
        </w:rPr>
        <w:t>actually retail</w:t>
      </w:r>
      <w:proofErr w:type="gramEnd"/>
      <w:r w:rsidRPr="0055673D">
        <w:rPr>
          <w:rFonts w:eastAsia="Calibri"/>
          <w:sz w:val="16"/>
        </w:rPr>
        <w:t xml:space="preserve"> for about four thousand dollars. Unfortunately for the CEO, he was wearing a hot mic. The quote is made public in an article titled “No debt-saddled, </w:t>
      </w:r>
      <w:proofErr w:type="gramStart"/>
      <w:r w:rsidRPr="0055673D">
        <w:rPr>
          <w:rFonts w:eastAsia="Calibri"/>
          <w:sz w:val="16"/>
        </w:rPr>
        <w:t>environmentally-conscious</w:t>
      </w:r>
      <w:proofErr w:type="gramEnd"/>
      <w:r w:rsidRPr="0055673D">
        <w:rPr>
          <w:rFonts w:eastAsia="Calibri"/>
          <w:sz w:val="16"/>
        </w:rPr>
        <w:t xml:space="preserve"> millennial will shed $4,000 for a computer!” The stock value immediately plummets by 200 percent.</w:t>
      </w:r>
    </w:p>
    <w:p w14:paraId="7B8F77B0" w14:textId="77777777" w:rsidR="00506CCE" w:rsidRPr="0055673D" w:rsidRDefault="00506CCE" w:rsidP="00506CCE">
      <w:pPr>
        <w:rPr>
          <w:rFonts w:eastAsia="Calibri"/>
          <w:sz w:val="16"/>
        </w:rPr>
      </w:pPr>
      <w:r w:rsidRPr="0055673D">
        <w:rPr>
          <w:rFonts w:eastAsia="Calibri"/>
          <w:sz w:val="16"/>
        </w:rPr>
        <w:t xml:space="preserve">The original rise in the retailer’s share value </w:t>
      </w:r>
      <w:proofErr w:type="gramStart"/>
      <w:r w:rsidRPr="0055673D">
        <w:rPr>
          <w:rFonts w:eastAsia="Calibri"/>
          <w:sz w:val="16"/>
        </w:rPr>
        <w:t>communicates</w:t>
      </w:r>
      <w:proofErr w:type="gramEnd"/>
      <w:r w:rsidRPr="0055673D">
        <w:rPr>
          <w:rFonts w:eastAsia="Calibri"/>
          <w:sz w:val="16"/>
        </w:rPr>
        <w:t xml:space="preserve"> that investors believe in the product as a profitable enterprise, and that they see this type of innovation as a worthwhile pursuit. The drop, on the other hand, suggests that they believe this specific product would be more marketable and therefore more profitable if it were developed for an audience beyond high-end consumers. The turn in the stock value can embolden the retailer—through its management, Board of Directors, or shareholders—to revisit its plan to innovate. It also signals to competitors that their innovation of a similar product could be well received, especially if they can overcome the original product’s weaknesses.</w:t>
      </w:r>
    </w:p>
    <w:p w14:paraId="49EFA3AE" w14:textId="77777777" w:rsidR="00506CCE" w:rsidRPr="0055673D" w:rsidRDefault="00506CCE" w:rsidP="00506CCE">
      <w:pPr>
        <w:rPr>
          <w:rFonts w:eastAsia="Calibri"/>
          <w:u w:val="single"/>
        </w:rPr>
      </w:pPr>
      <w:r w:rsidRPr="0055673D">
        <w:rPr>
          <w:rFonts w:eastAsia="Calibri"/>
          <w:sz w:val="16"/>
        </w:rPr>
        <w:t xml:space="preserve">But </w:t>
      </w:r>
      <w:r w:rsidRPr="0055673D">
        <w:rPr>
          <w:rFonts w:eastAsia="Calibri"/>
          <w:u w:val="single"/>
        </w:rPr>
        <w:t>prioritizing profit is a double-edged sword that can hamper innovation</w:t>
      </w:r>
      <w:r w:rsidRPr="0055673D">
        <w:rPr>
          <w:rFonts w:eastAsia="Calibri"/>
          <w:sz w:val="16"/>
        </w:rPr>
        <w:t xml:space="preserve">. Owning the </w:t>
      </w:r>
      <w:r w:rsidRPr="0055673D">
        <w:rPr>
          <w:rFonts w:eastAsia="Calibri"/>
          <w:highlight w:val="cyan"/>
          <w:u w:val="single"/>
        </w:rPr>
        <w:t>proprietary rights allows</w:t>
      </w:r>
      <w:r w:rsidRPr="0055673D">
        <w:rPr>
          <w:rFonts w:eastAsia="Calibri"/>
          <w:u w:val="single"/>
        </w:rPr>
        <w:t xml:space="preserve"> private </w:t>
      </w:r>
      <w:r w:rsidRPr="0055673D">
        <w:rPr>
          <w:rFonts w:eastAsia="Calibri"/>
          <w:highlight w:val="cyan"/>
          <w:u w:val="single"/>
        </w:rPr>
        <w:t>firms to block workers</w:t>
      </w:r>
      <w:r w:rsidRPr="0055673D">
        <w:rPr>
          <w:rFonts w:eastAsia="Calibri"/>
          <w:sz w:val="16"/>
        </w:rPr>
        <w:t xml:space="preserve">—through anti-competitive tools like non-compete agreements, patents, and licenses—who put labor into the innovation process </w:t>
      </w:r>
      <w:r w:rsidRPr="0055673D">
        <w:rPr>
          <w:rFonts w:eastAsia="Calibri"/>
          <w:highlight w:val="cyan"/>
          <w:u w:val="single"/>
        </w:rPr>
        <w:t>from applying</w:t>
      </w:r>
      <w:r w:rsidRPr="0055673D">
        <w:rPr>
          <w:rFonts w:eastAsia="Calibri"/>
          <w:u w:val="single"/>
        </w:rPr>
        <w:t xml:space="preserve"> the extensive technical </w:t>
      </w:r>
      <w:r w:rsidRPr="0055673D">
        <w:rPr>
          <w:rFonts w:eastAsia="Calibri"/>
          <w:highlight w:val="cyan"/>
          <w:u w:val="single"/>
        </w:rPr>
        <w:t>expertise</w:t>
      </w:r>
      <w:r w:rsidRPr="0055673D">
        <w:rPr>
          <w:rFonts w:eastAsia="Calibri"/>
          <w:u w:val="single"/>
        </w:rPr>
        <w:t xml:space="preserve"> and intimate understanding of the product </w:t>
      </w:r>
      <w:r w:rsidRPr="0055673D">
        <w:rPr>
          <w:rFonts w:eastAsia="Calibri"/>
          <w:highlight w:val="cyan"/>
          <w:u w:val="single"/>
        </w:rPr>
        <w:t>to improve</w:t>
      </w:r>
      <w:r w:rsidRPr="0055673D">
        <w:rPr>
          <w:rFonts w:eastAsia="Calibri"/>
          <w:u w:val="single"/>
        </w:rPr>
        <w:t xml:space="preserve"> the </w:t>
      </w:r>
      <w:r w:rsidRPr="0055673D">
        <w:rPr>
          <w:rFonts w:eastAsia="Calibri"/>
          <w:highlight w:val="cyan"/>
          <w:u w:val="single"/>
        </w:rPr>
        <w:t>innovation</w:t>
      </w:r>
      <w:r w:rsidRPr="0055673D">
        <w:rPr>
          <w:rFonts w:eastAsia="Calibri"/>
          <w:u w:val="single"/>
        </w:rPr>
        <w:t xml:space="preserve"> substantially</w:t>
      </w:r>
      <w:r w:rsidRPr="0055673D">
        <w:rPr>
          <w:rFonts w:eastAsia="Calibri"/>
          <w:sz w:val="16"/>
        </w:rPr>
        <w:t xml:space="preserve">. This becomes especially relevant once the workers leave the firm division in which they </w:t>
      </w:r>
      <w:proofErr w:type="gramStart"/>
      <w:r w:rsidRPr="0055673D">
        <w:rPr>
          <w:rFonts w:eastAsia="Calibri"/>
          <w:sz w:val="16"/>
        </w:rPr>
        <w:t>worked, or</w:t>
      </w:r>
      <w:proofErr w:type="gramEnd"/>
      <w:r w:rsidRPr="0055673D">
        <w:rPr>
          <w:rFonts w:eastAsia="Calibri"/>
          <w:sz w:val="16"/>
        </w:rPr>
        <w:t xml:space="preserve"> leave the firm altogether. Understandably, this </w:t>
      </w:r>
      <w:r w:rsidRPr="0055673D">
        <w:rPr>
          <w:rFonts w:eastAsia="Calibri"/>
          <w:highlight w:val="cyan"/>
          <w:u w:val="single"/>
        </w:rPr>
        <w:t>lack of control and ownership</w:t>
      </w:r>
      <w:r w:rsidRPr="0055673D">
        <w:rPr>
          <w:rFonts w:eastAsia="Calibri"/>
          <w:u w:val="single"/>
        </w:rPr>
        <w:t xml:space="preserve"> will </w:t>
      </w:r>
      <w:r w:rsidRPr="0055673D">
        <w:rPr>
          <w:rFonts w:eastAsia="Calibri"/>
          <w:highlight w:val="cyan"/>
          <w:u w:val="single"/>
        </w:rPr>
        <w:t>cause</w:t>
      </w:r>
      <w:r w:rsidRPr="0055673D">
        <w:rPr>
          <w:rFonts w:eastAsia="Calibri"/>
          <w:u w:val="single"/>
        </w:rPr>
        <w:t xml:space="preserve"> some </w:t>
      </w:r>
      <w:r w:rsidRPr="0055673D">
        <w:rPr>
          <w:rFonts w:eastAsia="Calibri"/>
          <w:highlight w:val="cyan"/>
          <w:u w:val="single"/>
        </w:rPr>
        <w:t>workers</w:t>
      </w:r>
      <w:r w:rsidRPr="0055673D">
        <w:rPr>
          <w:rFonts w:eastAsia="Calibri"/>
          <w:sz w:val="16"/>
        </w:rPr>
        <w:t xml:space="preserve">, however passionate they may be about a project, </w:t>
      </w:r>
      <w:r w:rsidRPr="0055673D">
        <w:rPr>
          <w:rFonts w:eastAsia="Calibri"/>
          <w:highlight w:val="cyan"/>
          <w:u w:val="single"/>
        </w:rPr>
        <w:t>to be less willing to maximize</w:t>
      </w:r>
      <w:r w:rsidRPr="0055673D">
        <w:rPr>
          <w:rFonts w:eastAsia="Calibri"/>
          <w:u w:val="single"/>
        </w:rPr>
        <w:t xml:space="preserve"> their </w:t>
      </w:r>
      <w:r w:rsidRPr="0055673D">
        <w:rPr>
          <w:rFonts w:eastAsia="Calibri"/>
          <w:highlight w:val="cyan"/>
          <w:u w:val="single"/>
        </w:rPr>
        <w:t>contribution</w:t>
      </w:r>
      <w:r w:rsidRPr="0055673D">
        <w:rPr>
          <w:rFonts w:eastAsia="Calibri"/>
          <w:u w:val="single"/>
        </w:rPr>
        <w:t xml:space="preserve"> to </w:t>
      </w:r>
      <w:proofErr w:type="gramStart"/>
      <w:r w:rsidRPr="0055673D">
        <w:rPr>
          <w:rFonts w:eastAsia="Calibri"/>
          <w:u w:val="single"/>
        </w:rPr>
        <w:t>the innovation</w:t>
      </w:r>
      <w:proofErr w:type="gramEnd"/>
      <w:r w:rsidRPr="0055673D">
        <w:rPr>
          <w:rFonts w:eastAsia="Calibri"/>
          <w:u w:val="single"/>
        </w:rPr>
        <w:t>.</w:t>
      </w:r>
    </w:p>
    <w:p w14:paraId="09673716" w14:textId="77777777" w:rsidR="00506CCE" w:rsidRPr="0055673D" w:rsidRDefault="00506CCE" w:rsidP="00506CCE">
      <w:pPr>
        <w:rPr>
          <w:rFonts w:eastAsia="Calibri"/>
          <w:sz w:val="16"/>
        </w:rPr>
      </w:pPr>
      <w:r w:rsidRPr="0055673D">
        <w:rPr>
          <w:rFonts w:eastAsia="Calibri"/>
          <w:sz w:val="16"/>
        </w:rPr>
        <w:t xml:space="preserve">Of course, the so-called nimbleness that allows firms to make drastic changes like mass layoffs is extremely harmful to the workers. This is no fluke. The </w:t>
      </w:r>
      <w:r w:rsidRPr="0055673D">
        <w:rPr>
          <w:rFonts w:eastAsia="Calibri"/>
          <w:u w:val="single"/>
        </w:rPr>
        <w:t xml:space="preserve">capitalist </w:t>
      </w:r>
      <w:r w:rsidRPr="0055673D">
        <w:rPr>
          <w:rFonts w:eastAsia="Calibri"/>
          <w:highlight w:val="cyan"/>
          <w:u w:val="single"/>
        </w:rPr>
        <w:t>economy thrives on</w:t>
      </w:r>
      <w:r w:rsidRPr="0055673D">
        <w:rPr>
          <w:rFonts w:eastAsia="Calibri"/>
          <w:u w:val="single"/>
        </w:rPr>
        <w:t xml:space="preserve"> a </w:t>
      </w:r>
      <w:r w:rsidRPr="0055673D">
        <w:rPr>
          <w:rFonts w:eastAsia="Calibri"/>
          <w:highlight w:val="cyan"/>
          <w:u w:val="single"/>
        </w:rPr>
        <w:t>reserve army of labor</w:t>
      </w:r>
      <w:r w:rsidRPr="0055673D">
        <w:rPr>
          <w:rFonts w:eastAsia="Calibri"/>
          <w:sz w:val="16"/>
        </w:rPr>
        <w:t xml:space="preserve">. Inching closer to full employment makes workers scarcer, which empowers the labor force </w:t>
      </w:r>
      <w:proofErr w:type="gramStart"/>
      <w:r w:rsidRPr="0055673D">
        <w:rPr>
          <w:rFonts w:eastAsia="Calibri"/>
          <w:sz w:val="16"/>
        </w:rPr>
        <w:t>as a whole to</w:t>
      </w:r>
      <w:proofErr w:type="gramEnd"/>
      <w:r w:rsidRPr="0055673D">
        <w:rPr>
          <w:rFonts w:eastAsia="Calibri"/>
          <w:sz w:val="16"/>
        </w:rPr>
        <w:t xml:space="preserve">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w:t>
      </w:r>
      <w:r w:rsidRPr="0055673D">
        <w:rPr>
          <w:rFonts w:eastAsia="Calibri"/>
          <w:u w:val="single"/>
        </w:rPr>
        <w:t xml:space="preserve">constant pool of unemployed labor is </w:t>
      </w:r>
      <w:r w:rsidRPr="0055673D">
        <w:rPr>
          <w:rFonts w:eastAsia="Calibri"/>
          <w:highlight w:val="cyan"/>
          <w:u w:val="single"/>
        </w:rPr>
        <w:t>maintained through layoffs and</w:t>
      </w:r>
      <w:r w:rsidRPr="0055673D">
        <w:rPr>
          <w:rFonts w:eastAsia="Calibri"/>
          <w:sz w:val="16"/>
        </w:rPr>
        <w:t xml:space="preserve"> other tactics like </w:t>
      </w:r>
      <w:r w:rsidRPr="0055673D">
        <w:rPr>
          <w:rFonts w:eastAsia="Calibri"/>
          <w:u w:val="single"/>
        </w:rPr>
        <w:t xml:space="preserve">higher </w:t>
      </w:r>
      <w:r w:rsidRPr="0055673D">
        <w:rPr>
          <w:rFonts w:eastAsia="Calibri"/>
          <w:highlight w:val="cyan"/>
          <w:u w:val="single"/>
        </w:rPr>
        <w:t>interest rates</w:t>
      </w:r>
      <w:r w:rsidRPr="0055673D">
        <w:rPr>
          <w:rFonts w:eastAsia="Calibri"/>
          <w:sz w:val="16"/>
        </w:rPr>
        <w:t xml:space="preserve">, which the government will compel to help slow growth and thereby hiring. This system </w:t>
      </w:r>
      <w:r w:rsidRPr="0055673D">
        <w:rPr>
          <w:rFonts w:eastAsia="Calibri"/>
          <w:highlight w:val="cyan"/>
          <w:u w:val="single"/>
        </w:rPr>
        <w:t>harms</w:t>
      </w:r>
      <w:r w:rsidRPr="0055673D">
        <w:rPr>
          <w:rFonts w:eastAsia="Calibri"/>
          <w:u w:val="single"/>
        </w:rPr>
        <w:t xml:space="preserve"> the potential for </w:t>
      </w:r>
      <w:r w:rsidRPr="0055673D">
        <w:rPr>
          <w:rFonts w:eastAsia="Calibri"/>
          <w:highlight w:val="cyan"/>
          <w:u w:val="single"/>
        </w:rPr>
        <w:t>innovation</w:t>
      </w:r>
      <w:r w:rsidRPr="0055673D">
        <w:rPr>
          <w:rFonts w:eastAsia="Calibri"/>
          <w:sz w:val="16"/>
        </w:rPr>
        <w:t>, too.</w:t>
      </w:r>
    </w:p>
    <w:p w14:paraId="1804AEB2" w14:textId="77777777" w:rsidR="005F4605" w:rsidRDefault="00506CCE" w:rsidP="00506CCE">
      <w:pPr>
        <w:rPr>
          <w:rFonts w:eastAsia="Calibri"/>
          <w:sz w:val="16"/>
        </w:rPr>
      </w:pPr>
      <w:r w:rsidRPr="0055673D">
        <w:rPr>
          <w:rFonts w:eastAsia="Calibri"/>
          <w:sz w:val="16"/>
        </w:rPr>
        <w:t xml:space="preserve">The </w:t>
      </w:r>
      <w:r w:rsidRPr="0055673D">
        <w:rPr>
          <w:rFonts w:eastAsia="Calibri"/>
          <w:u w:val="single"/>
        </w:rPr>
        <w:t xml:space="preserve">fear of losing work can </w:t>
      </w:r>
      <w:r w:rsidRPr="0055673D">
        <w:rPr>
          <w:rFonts w:eastAsia="Calibri"/>
          <w:highlight w:val="cyan"/>
          <w:u w:val="single"/>
        </w:rPr>
        <w:t>dissuade workers</w:t>
      </w:r>
      <w:r w:rsidRPr="0055673D">
        <w:rPr>
          <w:rFonts w:eastAsia="Calibri"/>
          <w:u w:val="single"/>
        </w:rPr>
        <w:t xml:space="preserve"> from taking risks, </w:t>
      </w:r>
      <w:r w:rsidRPr="0055673D">
        <w:rPr>
          <w:rFonts w:eastAsia="Calibri"/>
          <w:highlight w:val="cyan"/>
          <w:u w:val="single"/>
        </w:rPr>
        <w:t>experimenting</w:t>
      </w:r>
      <w:r w:rsidRPr="0055673D">
        <w:rPr>
          <w:rFonts w:eastAsia="Calibri"/>
          <w:u w:val="single"/>
        </w:rPr>
        <w:t xml:space="preserve">, </w:t>
      </w:r>
      <w:r w:rsidRPr="0055673D">
        <w:rPr>
          <w:rFonts w:eastAsia="Calibri"/>
          <w:highlight w:val="cyan"/>
          <w:u w:val="single"/>
        </w:rPr>
        <w:t>or speaking up</w:t>
      </w:r>
      <w:r w:rsidRPr="0055673D">
        <w:rPr>
          <w:rFonts w:eastAsia="Calibri"/>
          <w:sz w:val="16"/>
        </w:rPr>
        <w:t xml:space="preserve"> as they identify items that could improve a taken approach—all </w:t>
      </w:r>
      <w:r w:rsidRPr="0055673D">
        <w:rPr>
          <w:rFonts w:eastAsia="Calibri"/>
          <w:u w:val="single"/>
        </w:rPr>
        <w:t>actions that foster innovation</w:t>
      </w:r>
      <w:r w:rsidRPr="0055673D">
        <w:rPr>
          <w:rFonts w:eastAsia="Calibri"/>
          <w:sz w:val="16"/>
        </w:rPr>
        <w:t xml:space="preserve">. Meanwhile, </w:t>
      </w:r>
      <w:r w:rsidRPr="0055673D">
        <w:rPr>
          <w:rFonts w:eastAsia="Calibri"/>
          <w:highlight w:val="cyan"/>
          <w:u w:val="single"/>
        </w:rPr>
        <w:t>thousands</w:t>
      </w:r>
      <w:r w:rsidRPr="0055673D">
        <w:rPr>
          <w:rFonts w:eastAsia="Calibri"/>
          <w:u w:val="single"/>
        </w:rPr>
        <w:t xml:space="preserve"> of individuals </w:t>
      </w:r>
      <w:r w:rsidRPr="0055673D">
        <w:rPr>
          <w:rFonts w:eastAsia="Calibri"/>
          <w:highlight w:val="cyan"/>
          <w:u w:val="single"/>
        </w:rPr>
        <w:t>who could be contributing to</w:t>
      </w:r>
      <w:r w:rsidRPr="0055673D">
        <w:rPr>
          <w:rFonts w:eastAsia="Calibri"/>
          <w:u w:val="single"/>
        </w:rPr>
        <w:t xml:space="preserve"> the </w:t>
      </w:r>
      <w:r w:rsidRPr="0055673D">
        <w:rPr>
          <w:rFonts w:eastAsia="Calibri"/>
          <w:highlight w:val="cyan"/>
          <w:u w:val="single"/>
        </w:rPr>
        <w:t>innovat</w:t>
      </w:r>
      <w:r w:rsidRPr="0055673D">
        <w:rPr>
          <w:rFonts w:eastAsia="Calibri"/>
          <w:u w:val="single"/>
        </w:rPr>
        <w:t>iv</w:t>
      </w:r>
      <w:r w:rsidRPr="0055673D">
        <w:rPr>
          <w:rFonts w:eastAsia="Calibri"/>
          <w:highlight w:val="cyan"/>
          <w:u w:val="single"/>
        </w:rPr>
        <w:t>e</w:t>
      </w:r>
      <w:r w:rsidRPr="0055673D">
        <w:rPr>
          <w:rFonts w:eastAsia="Calibri"/>
          <w:u w:val="single"/>
        </w:rPr>
        <w:t xml:space="preserve"> process </w:t>
      </w:r>
      <w:r w:rsidRPr="0055673D">
        <w:rPr>
          <w:rFonts w:eastAsia="Calibri"/>
          <w:highlight w:val="cyan"/>
          <w:u w:val="single"/>
        </w:rPr>
        <w:t>are</w:t>
      </w:r>
      <w:r w:rsidRPr="0055673D">
        <w:rPr>
          <w:rFonts w:eastAsia="Calibri"/>
          <w:u w:val="single"/>
        </w:rPr>
        <w:t xml:space="preserve"> instead </w:t>
      </w:r>
      <w:r w:rsidRPr="0055673D">
        <w:rPr>
          <w:rFonts w:eastAsia="Calibri"/>
          <w:highlight w:val="cyan"/>
          <w:u w:val="single"/>
        </w:rPr>
        <w:t>involuntarily un-employed</w:t>
      </w:r>
      <w:r w:rsidRPr="0055673D">
        <w:rPr>
          <w:rFonts w:eastAsia="Calibri"/>
          <w:sz w:val="16"/>
        </w:rPr>
        <w:t xml:space="preserve">. </w:t>
      </w:r>
    </w:p>
    <w:p w14:paraId="71CE5FBD" w14:textId="77777777" w:rsidR="005F4605" w:rsidRDefault="005F4605" w:rsidP="00506CCE">
      <w:pPr>
        <w:rPr>
          <w:rFonts w:eastAsia="Calibri"/>
          <w:sz w:val="16"/>
        </w:rPr>
      </w:pPr>
    </w:p>
    <w:p w14:paraId="57B8F78B" w14:textId="06AE8FC6" w:rsidR="00506CCE" w:rsidRPr="005F4605" w:rsidRDefault="00506CCE" w:rsidP="00506CCE">
      <w:pPr>
        <w:rPr>
          <w:rFonts w:eastAsia="Calibri"/>
          <w:color w:val="EE0000"/>
          <w:sz w:val="16"/>
        </w:rPr>
      </w:pPr>
      <w:r w:rsidRPr="005F4605">
        <w:rPr>
          <w:rFonts w:eastAsia="Calibri"/>
          <w:color w:val="EE0000"/>
          <w:sz w:val="16"/>
        </w:rPr>
        <w:t xml:space="preserve">This </w:t>
      </w:r>
      <w:r w:rsidRPr="005F4605">
        <w:rPr>
          <w:rFonts w:eastAsia="Calibri"/>
          <w:color w:val="EE0000"/>
          <w:u w:val="single"/>
        </w:rPr>
        <w:t xml:space="preserve">model also </w:t>
      </w:r>
      <w:r w:rsidRPr="005F4605">
        <w:rPr>
          <w:rFonts w:eastAsia="Calibri"/>
          <w:color w:val="EE0000"/>
          <w:highlight w:val="cyan"/>
          <w:u w:val="single"/>
        </w:rPr>
        <w:t>encourages monopolization</w:t>
      </w:r>
      <w:r w:rsidRPr="005F4605">
        <w:rPr>
          <w:rFonts w:eastAsia="Calibri"/>
          <w:color w:val="EE0000"/>
          <w:u w:val="single"/>
        </w:rPr>
        <w:t xml:space="preserve">, </w:t>
      </w:r>
      <w:r w:rsidRPr="005F4605">
        <w:rPr>
          <w:rFonts w:eastAsia="Calibri"/>
          <w:color w:val="EE0000"/>
          <w:highlight w:val="cyan"/>
          <w:u w:val="single"/>
        </w:rPr>
        <w:t>as concentrating market power gives</w:t>
      </w:r>
      <w:r w:rsidRPr="005F4605">
        <w:rPr>
          <w:rFonts w:eastAsia="Calibri"/>
          <w:color w:val="EE0000"/>
          <w:u w:val="single"/>
        </w:rPr>
        <w:t xml:space="preserve"> private firms </w:t>
      </w:r>
      <w:r w:rsidRPr="005F4605">
        <w:rPr>
          <w:rFonts w:eastAsia="Calibri"/>
          <w:color w:val="EE0000"/>
          <w:highlight w:val="cyan"/>
          <w:u w:val="single"/>
        </w:rPr>
        <w:t>the most control</w:t>
      </w:r>
      <w:r w:rsidRPr="005F4605">
        <w:rPr>
          <w:rFonts w:eastAsia="Calibri"/>
          <w:color w:val="EE0000"/>
          <w:sz w:val="16"/>
        </w:rPr>
        <w:t xml:space="preserve"> over how much profit they can extract. But </w:t>
      </w:r>
      <w:r w:rsidRPr="005F4605">
        <w:rPr>
          <w:rFonts w:eastAsia="Calibri"/>
          <w:color w:val="EE0000"/>
          <w:u w:val="single"/>
        </w:rPr>
        <w:t>squashing competition</w:t>
      </w:r>
      <w:r w:rsidRPr="005F4605">
        <w:rPr>
          <w:rFonts w:eastAsia="Calibri"/>
          <w:color w:val="EE0000"/>
          <w:sz w:val="16"/>
        </w:rPr>
        <w:t xml:space="preserve"> that could contribute fresh ideas </w:t>
      </w:r>
      <w:r w:rsidRPr="005F4605">
        <w:rPr>
          <w:rFonts w:eastAsia="Calibri"/>
          <w:color w:val="EE0000"/>
          <w:highlight w:val="cyan"/>
          <w:u w:val="single"/>
        </w:rPr>
        <w:t>hurts</w:t>
      </w:r>
      <w:r w:rsidRPr="005F4605">
        <w:rPr>
          <w:rFonts w:eastAsia="Calibri"/>
          <w:color w:val="EE0000"/>
          <w:u w:val="single"/>
        </w:rPr>
        <w:t xml:space="preserve"> every phase of the </w:t>
      </w:r>
      <w:r w:rsidRPr="005F4605">
        <w:rPr>
          <w:rFonts w:eastAsia="Calibri"/>
          <w:color w:val="EE0000"/>
          <w:highlight w:val="cyan"/>
          <w:u w:val="single"/>
        </w:rPr>
        <w:t>innovation</w:t>
      </w:r>
      <w:r w:rsidRPr="005F4605">
        <w:rPr>
          <w:rFonts w:eastAsia="Calibri"/>
          <w:color w:val="EE0000"/>
          <w:u w:val="single"/>
        </w:rPr>
        <w:t xml:space="preserve"> process</w:t>
      </w:r>
      <w:r w:rsidRPr="005F4605">
        <w:rPr>
          <w:rFonts w:eastAsia="Calibri"/>
          <w:color w:val="EE0000"/>
          <w:sz w:val="16"/>
        </w:rPr>
        <w:t>, while giving workers in fewer workplaces space to innovate.</w:t>
      </w:r>
    </w:p>
    <w:p w14:paraId="6DFD844F" w14:textId="77777777" w:rsidR="00506CCE" w:rsidRPr="005F4605" w:rsidRDefault="00506CCE" w:rsidP="00506CCE">
      <w:pPr>
        <w:rPr>
          <w:rFonts w:eastAsia="Calibri"/>
          <w:color w:val="EE0000"/>
          <w:sz w:val="16"/>
        </w:rPr>
      </w:pPr>
      <w:r w:rsidRPr="005F4605">
        <w:rPr>
          <w:rFonts w:eastAsia="Calibri"/>
          <w:color w:val="EE0000"/>
          <w:u w:val="single"/>
        </w:rPr>
        <w:t xml:space="preserve">Deferring to profit </w:t>
      </w:r>
      <w:r w:rsidRPr="005F4605">
        <w:rPr>
          <w:rFonts w:eastAsia="Calibri"/>
          <w:color w:val="EE0000"/>
          <w:highlight w:val="cyan"/>
          <w:u w:val="single"/>
        </w:rPr>
        <w:t>causes</w:t>
      </w:r>
      <w:r w:rsidRPr="005F4605">
        <w:rPr>
          <w:rFonts w:eastAsia="Calibri"/>
          <w:color w:val="EE0000"/>
          <w:u w:val="single"/>
        </w:rPr>
        <w:t xml:space="preserve"> many </w:t>
      </w:r>
      <w:r w:rsidRPr="005F4605">
        <w:rPr>
          <w:rFonts w:eastAsia="Calibri"/>
          <w:color w:val="EE0000"/>
          <w:highlight w:val="cyan"/>
          <w:u w:val="single"/>
        </w:rPr>
        <w:t>areas of R&amp;D to go unexplored</w:t>
      </w:r>
      <w:r w:rsidRPr="005F4605">
        <w:rPr>
          <w:rFonts w:eastAsia="Calibri"/>
          <w:color w:val="EE0000"/>
          <w:sz w:val="16"/>
        </w:rPr>
        <w:t xml:space="preserve">. Private firms have </w:t>
      </w:r>
      <w:r w:rsidRPr="005F4605">
        <w:rPr>
          <w:rFonts w:eastAsia="Calibri"/>
          <w:color w:val="EE0000"/>
          <w:highlight w:val="cyan"/>
          <w:u w:val="single"/>
        </w:rPr>
        <w:t>less reason to invest in innovations likely to be made universally available</w:t>
      </w:r>
      <w:r w:rsidRPr="005F4605">
        <w:rPr>
          <w:rFonts w:eastAsia="Calibri"/>
          <w:color w:val="EE0000"/>
          <w:u w:val="single"/>
        </w:rPr>
        <w:t xml:space="preserve"> for free</w:t>
      </w:r>
      <w:r w:rsidRPr="005F4605">
        <w:rPr>
          <w:rFonts w:eastAsia="Calibri"/>
          <w:color w:val="EE0000"/>
          <w:sz w:val="16"/>
        </w:rPr>
        <w:t xml:space="preserve"> if managers or investors do not see much upside for the firm’s bottom line. In theory, the slack in private research can be picked up by the public sector. </w:t>
      </w:r>
      <w:proofErr w:type="gramStart"/>
      <w:r w:rsidRPr="005F4605">
        <w:rPr>
          <w:rFonts w:eastAsia="Calibri"/>
          <w:color w:val="EE0000"/>
          <w:sz w:val="16"/>
        </w:rPr>
        <w:t>In reality, however</w:t>
      </w:r>
      <w:proofErr w:type="gramEnd"/>
      <w:r w:rsidRPr="005F4605">
        <w:rPr>
          <w:rFonts w:eastAsia="Calibri"/>
          <w:color w:val="EE0000"/>
          <w:sz w:val="16"/>
        </w:rPr>
        <w:t xml:space="preserve">, decades of austerity </w:t>
      </w:r>
      <w:proofErr w:type="gramStart"/>
      <w:r w:rsidRPr="005F4605">
        <w:rPr>
          <w:rFonts w:eastAsia="Calibri"/>
          <w:color w:val="EE0000"/>
          <w:sz w:val="16"/>
        </w:rPr>
        <w:t>measures  threaten</w:t>
      </w:r>
      <w:proofErr w:type="gramEnd"/>
      <w:r w:rsidRPr="005F4605">
        <w:rPr>
          <w:rFonts w:eastAsia="Calibri"/>
          <w:color w:val="EE0000"/>
          <w:sz w:val="16"/>
        </w:rPr>
        <w:t xml:space="preserve"> the public’s ability to underwrite risky and inefficient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w:t>
      </w:r>
      <w:proofErr w:type="gramStart"/>
      <w:r w:rsidRPr="005F4605">
        <w:rPr>
          <w:rFonts w:eastAsia="Calibri"/>
          <w:color w:val="EE0000"/>
          <w:sz w:val="16"/>
        </w:rPr>
        <w:t>rams</w:t>
      </w:r>
      <w:proofErr w:type="gramEnd"/>
      <w:r w:rsidRPr="005F4605">
        <w:rPr>
          <w:rFonts w:eastAsia="Calibri"/>
          <w:color w:val="EE0000"/>
          <w:sz w:val="16"/>
        </w:rPr>
        <w:t xml:space="preserve"> privatization under the guises of so-called public-private partnerships and private subcontractors.</w:t>
      </w:r>
    </w:p>
    <w:p w14:paraId="31C9AB5C" w14:textId="77777777" w:rsidR="00506CCE" w:rsidRPr="005F4605" w:rsidRDefault="00506CCE" w:rsidP="00506CCE">
      <w:pPr>
        <w:rPr>
          <w:rFonts w:eastAsia="Calibri"/>
          <w:color w:val="EE0000"/>
          <w:sz w:val="16"/>
        </w:rPr>
      </w:pPr>
      <w:r w:rsidRPr="005F4605">
        <w:rPr>
          <w:rFonts w:eastAsia="Calibri"/>
          <w:color w:val="EE0000"/>
          <w:sz w:val="16"/>
        </w:rPr>
        <w:t xml:space="preserve">In the United States, </w:t>
      </w:r>
      <w:r w:rsidRPr="005F4605">
        <w:rPr>
          <w:rFonts w:eastAsia="Calibri"/>
          <w:color w:val="EE0000"/>
          <w:u w:val="single"/>
        </w:rPr>
        <w:t>public investment in R&amp;D has been trending downward</w:t>
      </w:r>
      <w:r w:rsidRPr="005F4605">
        <w:rPr>
          <w:rFonts w:eastAsia="Calibri"/>
          <w:color w:val="EE0000"/>
          <w:sz w:val="16"/>
        </w:rPr>
        <w:t>. As documented in a 2014 report from the Information Technology &amp; Innovation Foundation, “[f]</w:t>
      </w:r>
      <w:proofErr w:type="spellStart"/>
      <w:r w:rsidRPr="005F4605">
        <w:rPr>
          <w:rFonts w:eastAsia="Calibri"/>
          <w:color w:val="EE0000"/>
          <w:sz w:val="16"/>
        </w:rPr>
        <w:t>rom</w:t>
      </w:r>
      <w:proofErr w:type="spellEnd"/>
      <w:r w:rsidRPr="005F4605">
        <w:rPr>
          <w:rFonts w:eastAsia="Calibri"/>
          <w:color w:val="EE0000"/>
          <w:sz w:val="16"/>
        </w:rPr>
        <w:t xml:space="preserve"> 2010 to 2013, federal R&amp;D spending fell from $158.8 to $133.2 billion … Between 2003 and 2008, state funding for university research, as a share of GDP, dropped on average by 2 percent. States such as Arizona and Utah saw decreases of 49 percent and 24 percent </w:t>
      </w:r>
      <w:proofErr w:type="gramStart"/>
      <w:r w:rsidRPr="005F4605">
        <w:rPr>
          <w:rFonts w:eastAsia="Calibri"/>
          <w:color w:val="EE0000"/>
          <w:sz w:val="16"/>
        </w:rPr>
        <w:t>respectively.”</w:t>
      </w:r>
      <w:proofErr w:type="gramEnd"/>
      <w:r w:rsidRPr="005F4605">
        <w:rPr>
          <w:rFonts w:eastAsia="Calibri"/>
          <w:color w:val="EE0000"/>
          <w:sz w:val="16"/>
        </w:rPr>
        <w:t xml:space="preserve">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20BFA830" w14:textId="77777777" w:rsidR="00506CCE" w:rsidRPr="005F4605" w:rsidRDefault="00506CCE" w:rsidP="00506CCE">
      <w:pPr>
        <w:rPr>
          <w:rFonts w:eastAsia="Calibri"/>
          <w:color w:val="EE0000"/>
          <w:sz w:val="16"/>
        </w:rPr>
      </w:pPr>
      <w:r w:rsidRPr="005F4605">
        <w:rPr>
          <w:rFonts w:eastAsia="Calibri"/>
          <w:color w:val="EE0000"/>
          <w:sz w:val="16"/>
        </w:rPr>
        <w:t xml:space="preserve">This is how the </w:t>
      </w:r>
      <w:r w:rsidRPr="005F4605">
        <w:rPr>
          <w:rFonts w:eastAsia="Calibri"/>
          <w:color w:val="EE0000"/>
          <w:u w:val="single"/>
        </w:rPr>
        <w:t>quest for profits and tight grip over proprietary rights</w:t>
      </w:r>
      <w:r w:rsidRPr="005F4605">
        <w:rPr>
          <w:rFonts w:eastAsia="Calibri"/>
          <w:color w:val="EE0000"/>
          <w:sz w:val="16"/>
        </w:rPr>
        <w:t xml:space="preserve">, both important </w:t>
      </w:r>
      <w:r w:rsidRPr="005F4605">
        <w:rPr>
          <w:rFonts w:eastAsia="Calibri"/>
          <w:color w:val="EE0000"/>
          <w:u w:val="single"/>
        </w:rPr>
        <w:t>features of the capitalist model, discourage risk</w:t>
      </w:r>
      <w:r w:rsidRPr="005F4605">
        <w:rPr>
          <w:rFonts w:eastAsia="Calibri"/>
          <w:color w:val="EE0000"/>
          <w:sz w:val="16"/>
        </w:rPr>
        <w:t xml:space="preserve">. Innovations are bound for plateauing after a few years, as </w:t>
      </w:r>
      <w:r w:rsidRPr="005F4605">
        <w:rPr>
          <w:rFonts w:eastAsia="Calibri"/>
          <w:color w:val="EE0000"/>
          <w:highlight w:val="cyan"/>
          <w:u w:val="single"/>
        </w:rPr>
        <w:t>firms</w:t>
      </w:r>
      <w:r w:rsidRPr="005F4605">
        <w:rPr>
          <w:rFonts w:eastAsia="Calibri"/>
          <w:color w:val="EE0000"/>
          <w:u w:val="single"/>
        </w:rPr>
        <w:t xml:space="preserve"> increasingly </w:t>
      </w:r>
      <w:r w:rsidRPr="005F4605">
        <w:rPr>
          <w:rFonts w:eastAsia="Calibri"/>
          <w:color w:val="EE0000"/>
          <w:highlight w:val="cyan"/>
          <w:u w:val="single"/>
        </w:rPr>
        <w:t>favor minor</w:t>
      </w:r>
      <w:r w:rsidRPr="005F4605">
        <w:rPr>
          <w:rFonts w:eastAsia="Calibri"/>
          <w:color w:val="EE0000"/>
          <w:u w:val="single"/>
        </w:rPr>
        <w:t xml:space="preserve"> aesthetic </w:t>
      </w:r>
      <w:r w:rsidRPr="005F4605">
        <w:rPr>
          <w:rFonts w:eastAsia="Calibri"/>
          <w:color w:val="EE0000"/>
          <w:highlight w:val="cyan"/>
          <w:u w:val="single"/>
        </w:rPr>
        <w:t>tweaks</w:t>
      </w:r>
      <w:r w:rsidRPr="005F4605">
        <w:rPr>
          <w:rFonts w:eastAsia="Calibri"/>
          <w:color w:val="EE0000"/>
          <w:u w:val="single"/>
        </w:rPr>
        <w:t xml:space="preserve"> and updates </w:t>
      </w:r>
      <w:r w:rsidRPr="005F4605">
        <w:rPr>
          <w:rFonts w:eastAsia="Calibri"/>
          <w:color w:val="EE0000"/>
          <w:highlight w:val="cyan"/>
          <w:u w:val="single"/>
        </w:rPr>
        <w:t>over bold ideas while preventing other</w:t>
      </w:r>
      <w:r w:rsidRPr="005F4605">
        <w:rPr>
          <w:rFonts w:eastAsia="Calibri"/>
          <w:color w:val="EE0000"/>
          <w:u w:val="single"/>
        </w:rPr>
        <w:t xml:space="preserve"> avenues of </w:t>
      </w:r>
      <w:r w:rsidRPr="005F4605">
        <w:rPr>
          <w:rFonts w:eastAsia="Calibri"/>
          <w:color w:val="EE0000"/>
          <w:highlight w:val="cyan"/>
          <w:u w:val="single"/>
        </w:rPr>
        <w:t>innovation</w:t>
      </w:r>
      <w:r w:rsidRPr="005F4605">
        <w:rPr>
          <w:rFonts w:eastAsia="Calibri"/>
          <w:color w:val="EE0000"/>
          <w:sz w:val="16"/>
        </w:rPr>
        <w:t xml:space="preserve"> from blossoming. At the same time, massive amounts of capital continue to float into the hands of a few. The </w:t>
      </w:r>
      <w:r w:rsidRPr="005F4605">
        <w:rPr>
          <w:rFonts w:eastAsia="Calibri"/>
          <w:color w:val="EE0000"/>
          <w:u w:val="single"/>
        </w:rPr>
        <w:t>price of innovating under capitalism is</w:t>
      </w:r>
      <w:r w:rsidRPr="005F4605">
        <w:rPr>
          <w:rFonts w:eastAsia="Calibri"/>
          <w:color w:val="EE0000"/>
          <w:sz w:val="16"/>
        </w:rPr>
        <w:t xml:space="preserve"> then both </w:t>
      </w:r>
      <w:r w:rsidRPr="005F4605">
        <w:rPr>
          <w:rFonts w:eastAsia="Calibri"/>
          <w:color w:val="EE0000"/>
          <w:u w:val="single"/>
        </w:rPr>
        <w:t>decreased innovation and decreased equality</w:t>
      </w:r>
      <w:r w:rsidRPr="005F4605">
        <w:rPr>
          <w:rFonts w:eastAsia="Calibri"/>
          <w:color w:val="EE0000"/>
          <w:sz w:val="16"/>
        </w:rPr>
        <w:t>. The idea that this approach to innovation must be our best and only option is a delusion.</w:t>
      </w:r>
    </w:p>
    <w:p w14:paraId="73A40304" w14:textId="77777777" w:rsidR="00506CCE" w:rsidRPr="005F4605" w:rsidRDefault="00506CCE" w:rsidP="00506CCE">
      <w:pPr>
        <w:rPr>
          <w:rFonts w:eastAsia="Calibri"/>
          <w:color w:val="EE0000"/>
          <w:sz w:val="16"/>
        </w:rPr>
      </w:pPr>
      <w:r w:rsidRPr="005F4605">
        <w:rPr>
          <w:rFonts w:eastAsia="Calibri"/>
          <w:color w:val="EE0000"/>
          <w:sz w:val="16"/>
        </w:rPr>
        <w:t xml:space="preserve">As I see it, four ingredients are key to kindling innovation. First, there must be problems requiring solutions (an easy one to meet). Second, there must be capital and resources available to invent, develop, produce, and distribute the innovative product. There must also be actual human beings available to participate in every phase of the innovation process. And fourth, at least some of these human beings must have the creativity and motivation to participate in the innovation process. The question isn’t really whether a socialist economy can provide these four ingredients at </w:t>
      </w:r>
      <w:proofErr w:type="gramStart"/>
      <w:r w:rsidRPr="005F4605">
        <w:rPr>
          <w:rFonts w:eastAsia="Calibri"/>
          <w:color w:val="EE0000"/>
          <w:sz w:val="16"/>
        </w:rPr>
        <w:t>all (it can)</w:t>
      </w:r>
      <w:proofErr w:type="gramEnd"/>
      <w:r w:rsidRPr="005F4605">
        <w:rPr>
          <w:rFonts w:eastAsia="Calibri"/>
          <w:color w:val="EE0000"/>
          <w:sz w:val="16"/>
        </w:rPr>
        <w:t xml:space="preserve"> but </w:t>
      </w:r>
      <w:proofErr w:type="gramStart"/>
      <w:r w:rsidRPr="005F4605">
        <w:rPr>
          <w:rFonts w:eastAsia="Calibri"/>
          <w:color w:val="EE0000"/>
          <w:sz w:val="16"/>
        </w:rPr>
        <w:t>rather,</w:t>
      </w:r>
      <w:proofErr w:type="gramEnd"/>
      <w:r w:rsidRPr="005F4605">
        <w:rPr>
          <w:rFonts w:eastAsia="Calibri"/>
          <w:color w:val="EE0000"/>
          <w:sz w:val="16"/>
        </w:rPr>
        <w:t xml:space="preserve"> whether it can innovate better than a capitalist economy (it can). </w:t>
      </w:r>
    </w:p>
    <w:p w14:paraId="76149887" w14:textId="77777777" w:rsidR="00506CCE" w:rsidRPr="005F4605" w:rsidRDefault="00506CCE" w:rsidP="00506CCE">
      <w:pPr>
        <w:rPr>
          <w:rFonts w:eastAsia="Calibri"/>
          <w:color w:val="EE0000"/>
          <w:sz w:val="16"/>
        </w:rPr>
      </w:pPr>
      <w:r w:rsidRPr="005F4605">
        <w:rPr>
          <w:rFonts w:eastAsia="Calibri"/>
          <w:color w:val="EE0000"/>
          <w:sz w:val="16"/>
        </w:rPr>
        <w:t xml:space="preserve">Adherents of the capitalist model like to point to boogeymen like the Soviet Union to argue that a collectivist economy cannot both innovate and create a society in which people do not live on food rations under authoritarian rule. To be sure, this argument shows little interest in understanding the contextual factors that have led to extreme poverty and authoritarianism in other nations. It also ignores the extreme poverty in the United States, and the deeply undemocratic currents in our own system of government. But more importantly, it completely misses the fact that </w:t>
      </w:r>
      <w:r w:rsidRPr="005F4605">
        <w:rPr>
          <w:rFonts w:eastAsia="Calibri"/>
          <w:color w:val="EE0000"/>
          <w:u w:val="single"/>
        </w:rPr>
        <w:t>socialism is a social and economic ideology—not a fixed set of systems and institutions</w:t>
      </w:r>
      <w:r w:rsidRPr="005F4605">
        <w:rPr>
          <w:rFonts w:eastAsia="Calibri"/>
          <w:color w:val="EE0000"/>
          <w:sz w:val="16"/>
        </w:rPr>
        <w:t xml:space="preserve">. </w:t>
      </w:r>
      <w:r w:rsidRPr="005F4605">
        <w:rPr>
          <w:rFonts w:eastAsia="Calibri"/>
          <w:color w:val="EE0000"/>
          <w:u w:val="single"/>
        </w:rPr>
        <w:t>Nothing prescribes that socialist ideology must take on a precise form, or that it must look exactly like models previously attempted</w:t>
      </w:r>
      <w:r w:rsidRPr="005F4605">
        <w:rPr>
          <w:rFonts w:eastAsia="Calibri"/>
          <w:color w:val="EE0000"/>
          <w:sz w:val="16"/>
        </w:rPr>
        <w:t xml:space="preserve">. </w:t>
      </w:r>
      <w:r w:rsidRPr="005F4605">
        <w:rPr>
          <w:rFonts w:eastAsia="Calibri"/>
          <w:color w:val="EE0000"/>
          <w:u w:val="single"/>
        </w:rPr>
        <w:t>Nor are</w:t>
      </w:r>
      <w:r w:rsidRPr="005F4605">
        <w:rPr>
          <w:rFonts w:eastAsia="Calibri"/>
          <w:color w:val="EE0000"/>
          <w:sz w:val="16"/>
        </w:rPr>
        <w:t xml:space="preserve"> the </w:t>
      </w:r>
      <w:r w:rsidRPr="005F4605">
        <w:rPr>
          <w:rFonts w:eastAsia="Calibri"/>
          <w:color w:val="EE0000"/>
          <w:u w:val="single"/>
        </w:rPr>
        <w:t>conditions that once produced undesirable results</w:t>
      </w:r>
      <w:r w:rsidRPr="005F4605">
        <w:rPr>
          <w:rFonts w:eastAsia="Calibri"/>
          <w:color w:val="EE0000"/>
          <w:sz w:val="16"/>
        </w:rPr>
        <w:t>—be they historical, geographical, fiscal, demographical, or other—</w:t>
      </w:r>
      <w:r w:rsidRPr="005F4605">
        <w:rPr>
          <w:rFonts w:eastAsia="Calibri"/>
          <w:color w:val="EE0000"/>
          <w:u w:val="single"/>
        </w:rPr>
        <w:t>inherent to the socialist economic model</w:t>
      </w:r>
      <w:r w:rsidRPr="005F4605">
        <w:rPr>
          <w:rFonts w:eastAsia="Calibri"/>
          <w:color w:val="EE0000"/>
          <w:sz w:val="16"/>
        </w:rPr>
        <w:t xml:space="preserve">. (The same cannot be said of </w:t>
      </w:r>
      <w:r w:rsidRPr="005F4605">
        <w:rPr>
          <w:rFonts w:eastAsia="Calibri"/>
          <w:color w:val="EE0000"/>
          <w:highlight w:val="cyan"/>
          <w:u w:val="single"/>
        </w:rPr>
        <w:t>capitalism</w:t>
      </w:r>
      <w:r w:rsidRPr="005F4605">
        <w:rPr>
          <w:rFonts w:eastAsia="Calibri"/>
          <w:color w:val="EE0000"/>
          <w:sz w:val="16"/>
        </w:rPr>
        <w:t xml:space="preserve">. Its </w:t>
      </w:r>
      <w:r w:rsidRPr="005F4605">
        <w:rPr>
          <w:rFonts w:eastAsia="Calibri"/>
          <w:color w:val="EE0000"/>
          <w:highlight w:val="cyan"/>
          <w:u w:val="single"/>
        </w:rPr>
        <w:t>greatest flaw</w:t>
      </w:r>
      <w:r w:rsidRPr="005F4605">
        <w:rPr>
          <w:rFonts w:eastAsia="Calibri"/>
          <w:color w:val="EE0000"/>
          <w:u w:val="single"/>
        </w:rPr>
        <w:t xml:space="preserve">, maximizing profit, </w:t>
      </w:r>
      <w:r w:rsidRPr="005F4605">
        <w:rPr>
          <w:rFonts w:eastAsia="Calibri"/>
          <w:color w:val="EE0000"/>
          <w:highlight w:val="cyan"/>
          <w:u w:val="single"/>
        </w:rPr>
        <w:t>is</w:t>
      </w:r>
      <w:r w:rsidRPr="005F4605">
        <w:rPr>
          <w:rFonts w:eastAsia="Calibri"/>
          <w:color w:val="EE0000"/>
          <w:u w:val="single"/>
        </w:rPr>
        <w:t xml:space="preserve"> also </w:t>
      </w:r>
      <w:r w:rsidRPr="005F4605">
        <w:rPr>
          <w:rFonts w:eastAsia="Calibri"/>
          <w:color w:val="EE0000"/>
          <w:highlight w:val="cyan"/>
          <w:u w:val="single"/>
        </w:rPr>
        <w:t>its primary goal</w:t>
      </w:r>
      <w:r w:rsidRPr="005F4605">
        <w:rPr>
          <w:rFonts w:eastAsia="Calibri"/>
          <w:color w:val="EE0000"/>
          <w:sz w:val="16"/>
        </w:rPr>
        <w:t>.)</w:t>
      </w:r>
    </w:p>
    <w:p w14:paraId="0F2C586D" w14:textId="77777777" w:rsidR="00506CCE" w:rsidRPr="005F4605" w:rsidRDefault="00506CCE" w:rsidP="00506CCE">
      <w:pPr>
        <w:rPr>
          <w:rFonts w:eastAsia="Calibri"/>
          <w:color w:val="EE0000"/>
          <w:sz w:val="16"/>
        </w:rPr>
      </w:pPr>
      <w:r w:rsidRPr="005F4605">
        <w:rPr>
          <w:rFonts w:eastAsia="Calibri"/>
          <w:color w:val="EE0000"/>
          <w:sz w:val="16"/>
        </w:rPr>
        <w:t xml:space="preserve">Just a basic search for “types of socialism” on Wikipedia brings up a list of over 30 variants ranging from Maoism to anarcho-syndicalism. These strains tend to share a set of ideological tenets. According to the economist Al Campbell from the University of Utah, the broadest and most common list comprises </w:t>
      </w:r>
      <w:proofErr w:type="gramStart"/>
      <w:r w:rsidRPr="005F4605">
        <w:rPr>
          <w:rFonts w:eastAsia="Calibri"/>
          <w:color w:val="EE0000"/>
          <w:sz w:val="16"/>
        </w:rPr>
        <w:t>of:</w:t>
      </w:r>
      <w:proofErr w:type="gramEnd"/>
      <w:r w:rsidRPr="005F4605">
        <w:rPr>
          <w:rFonts w:eastAsia="Calibri"/>
          <w:color w:val="EE0000"/>
          <w:sz w:val="16"/>
        </w:rPr>
        <w:t xml:space="preserve"> self-governance or democracy, the development of human potential, equality, solidarity, and, traditionally, nationalizing the means of production. Other values on the list have included individuality, privacy, liberty, and autonomy. Inevitably, some models of socialist economies will be more conducive to achieving all or most of these principles. A subset of these models—including, in my opinion</w:t>
      </w:r>
      <w:proofErr w:type="gramStart"/>
      <w:r w:rsidRPr="005F4605">
        <w:rPr>
          <w:rFonts w:eastAsia="Calibri"/>
          <w:color w:val="EE0000"/>
          <w:sz w:val="16"/>
        </w:rPr>
        <w:t>, market socialism—</w:t>
      </w:r>
      <w:proofErr w:type="gramEnd"/>
      <w:r w:rsidRPr="005F4605">
        <w:rPr>
          <w:rFonts w:eastAsia="Calibri"/>
          <w:color w:val="EE0000"/>
          <w:sz w:val="16"/>
        </w:rPr>
        <w:t>are particularly conducive to creating the right conditions for maximizing innovation. </w:t>
      </w:r>
    </w:p>
    <w:p w14:paraId="3348F7EF" w14:textId="77777777" w:rsidR="00506CCE" w:rsidRPr="005F4605" w:rsidRDefault="00506CCE" w:rsidP="00506CCE">
      <w:pPr>
        <w:rPr>
          <w:rFonts w:eastAsia="Calibri"/>
          <w:color w:val="EE0000"/>
          <w:sz w:val="16"/>
        </w:rPr>
      </w:pPr>
      <w:r w:rsidRPr="005F4605">
        <w:rPr>
          <w:rFonts w:eastAsia="Calibri"/>
          <w:color w:val="EE0000"/>
          <w:sz w:val="16"/>
        </w:rPr>
        <w:t xml:space="preserve">To be clear, socialists have differing and sometimes very strong views about whether markets are compatible with socialism. Reasonable minds can certainly disagree. But my personal belief is that markets are politically neutral tools that can be molded to advance any purpose, like an alphabet with which we can communicate in many languages and genres. It would be absurd to conclude that because the alphabet wrote a book as odious as Mein Kampf, our utopian society should have no alphabet. Similarly, markets can be repurposed to advance a </w:t>
      </w:r>
      <w:proofErr w:type="gramStart"/>
      <w:r w:rsidRPr="005F4605">
        <w:rPr>
          <w:rFonts w:eastAsia="Calibri"/>
          <w:color w:val="EE0000"/>
          <w:sz w:val="16"/>
        </w:rPr>
        <w:t>socialist principles</w:t>
      </w:r>
      <w:proofErr w:type="gramEnd"/>
      <w:r w:rsidRPr="005F4605">
        <w:rPr>
          <w:rFonts w:eastAsia="Calibri"/>
          <w:color w:val="EE0000"/>
          <w:sz w:val="16"/>
        </w:rPr>
        <w:t>. Moreover, a market socialist economy—or any other type of socialist economy—can be hybridized to incorporate features of what other socialist models do better.</w:t>
      </w:r>
    </w:p>
    <w:p w14:paraId="115C575B" w14:textId="77777777" w:rsidR="00506CCE" w:rsidRPr="005F4605" w:rsidRDefault="00506CCE" w:rsidP="00506CCE">
      <w:pPr>
        <w:rPr>
          <w:rFonts w:eastAsia="Calibri"/>
          <w:color w:val="EE0000"/>
          <w:sz w:val="16"/>
        </w:rPr>
      </w:pPr>
      <w:r w:rsidRPr="005F4605">
        <w:rPr>
          <w:rFonts w:eastAsia="Calibri"/>
          <w:color w:val="EE0000"/>
          <w:sz w:val="16"/>
        </w:rPr>
        <w:t xml:space="preserve">Consider a market socialist economy that somewhat resembles the proposal by economics professors Pranab Bardhan and John Roemer. In this scheme, firms of a certain size are owned wholly, or in the combination, by the government, the firm’s workers, “other public firms (including their workers) in the same financial group, together with the main investment bank and its subsidiaries.” The bank, too, is owned by a combination of these same shareholders although the government is its largest owner if not the only one. The firms are jointly owned through shares, which are distributed to every citizen (and whomever else </w:t>
      </w:r>
      <w:proofErr w:type="gramStart"/>
      <w:r w:rsidRPr="005F4605">
        <w:rPr>
          <w:rFonts w:eastAsia="Calibri"/>
          <w:color w:val="EE0000"/>
          <w:sz w:val="16"/>
        </w:rPr>
        <w:t>we democratically</w:t>
      </w:r>
      <w:proofErr w:type="gramEnd"/>
      <w:r w:rsidRPr="005F4605">
        <w:rPr>
          <w:rFonts w:eastAsia="Calibri"/>
          <w:color w:val="EE0000"/>
          <w:sz w:val="16"/>
        </w:rPr>
        <w:t xml:space="preserve"> decide to include) </w:t>
      </w:r>
      <w:proofErr w:type="gramStart"/>
      <w:r w:rsidRPr="005F4605">
        <w:rPr>
          <w:rFonts w:eastAsia="Calibri"/>
          <w:color w:val="EE0000"/>
          <w:sz w:val="16"/>
        </w:rPr>
        <w:t>with the exception of</w:t>
      </w:r>
      <w:proofErr w:type="gramEnd"/>
      <w:r w:rsidRPr="005F4605">
        <w:rPr>
          <w:rFonts w:eastAsia="Calibri"/>
          <w:color w:val="EE0000"/>
          <w:sz w:val="16"/>
        </w:rPr>
        <w:t xml:space="preserve"> children, for whom the shares are held in trust until adulthood.</w:t>
      </w:r>
    </w:p>
    <w:p w14:paraId="3F9AFAF4" w14:textId="77777777" w:rsidR="00930823" w:rsidRPr="005F4605" w:rsidRDefault="00930823" w:rsidP="00930823">
      <w:pPr>
        <w:rPr>
          <w:color w:val="EE0000"/>
        </w:rPr>
      </w:pPr>
    </w:p>
    <w:p w14:paraId="445E4C6A" w14:textId="77777777" w:rsidR="009D2D4A" w:rsidRPr="005F4605" w:rsidRDefault="009D2D4A" w:rsidP="009D2D4A">
      <w:pPr>
        <w:pStyle w:val="Heading4"/>
        <w:rPr>
          <w:color w:val="EE0000"/>
        </w:rPr>
      </w:pPr>
      <w:r w:rsidRPr="005F4605">
        <w:rPr>
          <w:color w:val="EE0000"/>
        </w:rPr>
        <w:t xml:space="preserve">Boosting ag wages just means companies will offshore to Mexico for profit </w:t>
      </w:r>
    </w:p>
    <w:p w14:paraId="70A649E2" w14:textId="77777777" w:rsidR="009D2D4A" w:rsidRPr="005F4605" w:rsidRDefault="009D2D4A" w:rsidP="009D2D4A">
      <w:pPr>
        <w:rPr>
          <w:color w:val="EE0000"/>
        </w:rPr>
      </w:pPr>
      <w:r w:rsidRPr="005F4605">
        <w:rPr>
          <w:rStyle w:val="Style13ptBold"/>
          <w:color w:val="EE0000"/>
        </w:rPr>
        <w:t>DeBiase 24</w:t>
      </w:r>
      <w:r w:rsidRPr="005F4605">
        <w:rPr>
          <w:color w:val="EE0000"/>
        </w:rPr>
        <w:t xml:space="preserve"> [Ria DeBiase, 11-27-24, Communications Director Giannini Foundation of Agricultural Economics, Will Importing Workers Lead to Importing </w:t>
      </w:r>
      <w:proofErr w:type="gramStart"/>
      <w:r w:rsidRPr="005F4605">
        <w:rPr>
          <w:color w:val="EE0000"/>
        </w:rPr>
        <w:t>Crops?,</w:t>
      </w:r>
      <w:proofErr w:type="gramEnd"/>
      <w:r w:rsidRPr="005F4605">
        <w:rPr>
          <w:color w:val="EE0000"/>
        </w:rPr>
        <w:t xml:space="preserve"> UC Davis College of Agricultural and Environmental Sciences, </w:t>
      </w:r>
      <w:proofErr w:type="gramStart"/>
      <w:r w:rsidRPr="005F4605">
        <w:rPr>
          <w:color w:val="EE0000"/>
        </w:rPr>
        <w:t>https://caes.ucdavis.edu/news/will-importing-workers-lead-importing-crops ,</w:t>
      </w:r>
      <w:proofErr w:type="gramEnd"/>
      <w:r w:rsidRPr="005F4605">
        <w:rPr>
          <w:color w:val="EE0000"/>
        </w:rPr>
        <w:t xml:space="preserve"> Accessed 9/5/25]/</w:t>
      </w:r>
      <w:proofErr w:type="spellStart"/>
      <w:r w:rsidRPr="005F4605">
        <w:rPr>
          <w:color w:val="EE0000"/>
        </w:rPr>
        <w:t>mak</w:t>
      </w:r>
      <w:proofErr w:type="spellEnd"/>
    </w:p>
    <w:p w14:paraId="366D58F7" w14:textId="77777777" w:rsidR="009D2D4A" w:rsidRPr="005F4605" w:rsidRDefault="009D2D4A" w:rsidP="009D2D4A">
      <w:pPr>
        <w:rPr>
          <w:color w:val="EE0000"/>
          <w:u w:val="single"/>
        </w:rPr>
      </w:pPr>
      <w:r w:rsidRPr="005F4605">
        <w:rPr>
          <w:color w:val="EE0000"/>
          <w:u w:val="single"/>
        </w:rPr>
        <w:t xml:space="preserve">A dwindling and aging agricultural workforce, coupled with </w:t>
      </w:r>
      <w:r w:rsidRPr="005F4605">
        <w:rPr>
          <w:color w:val="EE0000"/>
          <w:highlight w:val="cyan"/>
          <w:u w:val="single"/>
        </w:rPr>
        <w:t>higher labor costs</w:t>
      </w:r>
      <w:r w:rsidRPr="005F4605">
        <w:rPr>
          <w:color w:val="EE0000"/>
          <w:u w:val="single"/>
        </w:rPr>
        <w:t xml:space="preserve">, have put </w:t>
      </w:r>
      <w:r w:rsidRPr="005F4605">
        <w:rPr>
          <w:color w:val="EE0000"/>
          <w:highlight w:val="cyan"/>
          <w:u w:val="single"/>
        </w:rPr>
        <w:t>added pressure on U.S. farms</w:t>
      </w:r>
      <w:r w:rsidRPr="005F4605">
        <w:rPr>
          <w:color w:val="EE0000"/>
          <w:u w:val="single"/>
        </w:rPr>
        <w:t xml:space="preserve"> over the past decade.</w:t>
      </w:r>
      <w:r w:rsidRPr="005F4605">
        <w:rPr>
          <w:color w:val="EE0000"/>
          <w:sz w:val="16"/>
        </w:rPr>
        <w:t xml:space="preserve"> A recent study by University of California agricultural economists Alexandra Hill and James Sayre explores these changing trends in U.S. and Mexican farmworker demographics and the potential implications for U.S. farms. They found that the incentives to enter the United States under the H-2A visa program for farmwork far outweigh the incentives to immigrate for farm work without proper work authorization. However, because these </w:t>
      </w:r>
      <w:r w:rsidRPr="005F4605">
        <w:rPr>
          <w:color w:val="EE0000"/>
          <w:highlight w:val="cyan"/>
          <w:u w:val="single"/>
        </w:rPr>
        <w:t>H-2A workers come at a</w:t>
      </w:r>
      <w:r w:rsidRPr="005F4605">
        <w:rPr>
          <w:color w:val="EE0000"/>
          <w:u w:val="single"/>
        </w:rPr>
        <w:t xml:space="preserve"> </w:t>
      </w:r>
      <w:r w:rsidRPr="005F4605">
        <w:rPr>
          <w:color w:val="EE0000"/>
          <w:highlight w:val="cyan"/>
          <w:u w:val="single"/>
        </w:rPr>
        <w:t>steep cost to employers</w:t>
      </w:r>
      <w:r w:rsidRPr="005F4605">
        <w:rPr>
          <w:color w:val="EE0000"/>
          <w:u w:val="single"/>
        </w:rPr>
        <w:t xml:space="preserve">, this could mean that several crops </w:t>
      </w:r>
      <w:r w:rsidRPr="005F4605">
        <w:rPr>
          <w:color w:val="EE0000"/>
          <w:highlight w:val="cyan"/>
          <w:u w:val="single"/>
        </w:rPr>
        <w:t>with high labor costs</w:t>
      </w:r>
      <w:r w:rsidRPr="005F4605">
        <w:rPr>
          <w:color w:val="EE0000"/>
          <w:u w:val="single"/>
        </w:rPr>
        <w:t xml:space="preserve"> may increasingly </w:t>
      </w:r>
      <w:r w:rsidRPr="005F4605">
        <w:rPr>
          <w:color w:val="EE0000"/>
          <w:highlight w:val="cyan"/>
          <w:u w:val="single"/>
        </w:rPr>
        <w:t>move production to Mexico in a quest to reduce costs</w:t>
      </w:r>
      <w:r w:rsidRPr="005F4605">
        <w:rPr>
          <w:color w:val="EE0000"/>
          <w:u w:val="single"/>
        </w:rPr>
        <w:t xml:space="preserve">. </w:t>
      </w:r>
      <w:r w:rsidRPr="005F4605">
        <w:rPr>
          <w:color w:val="EE0000"/>
          <w:sz w:val="16"/>
        </w:rPr>
        <w:t xml:space="preserve">Over the last two decades, several trends have led to a shortage of domestic crop workers in the United States. A major contributing factor is that fewer immigrant farm workers are migrating to the United States from Mexico. This trend is generally driven by a declining share of Mexican citizens working in agriculture as the country’s economy moves into manufacturing and service industries, coupled with declining birth rates, rising education levels, and increases in U.S. immigration enforcement. The H-2A program—which provides legal authorization for foreign workers to engage in temporary work on U.S. farms—is the one source of foreign crop labor that is on the rise. Employers are required to pay H-2A workers either the local minimum wage or the local H-2A minimum wage (called the adverse effect wage rate, or AEWR), whichever is higher. The H-2A AEWR is often 4–5 times higher than the average farmworker wages in Mexico, leading to a substantial wage gap that helps pull Mexican workers into U.S. farm work. Alexandra Hill states that, “while </w:t>
      </w:r>
      <w:r w:rsidRPr="005F4605">
        <w:rPr>
          <w:color w:val="EE0000"/>
          <w:u w:val="single"/>
        </w:rPr>
        <w:t xml:space="preserve">the high costs associated with the H-2A program will pull in workers, they may also push farms out of the United States.” This is due to the fact </w:t>
      </w:r>
      <w:r w:rsidRPr="005F4605">
        <w:rPr>
          <w:color w:val="EE0000"/>
          <w:highlight w:val="cyan"/>
          <w:u w:val="single"/>
        </w:rPr>
        <w:t>high</w:t>
      </w:r>
      <w:r w:rsidRPr="005F4605">
        <w:rPr>
          <w:color w:val="EE0000"/>
          <w:u w:val="single"/>
        </w:rPr>
        <w:t xml:space="preserve"> H-2A </w:t>
      </w:r>
      <w:r w:rsidRPr="005F4605">
        <w:rPr>
          <w:color w:val="EE0000"/>
          <w:highlight w:val="cyan"/>
          <w:u w:val="single"/>
        </w:rPr>
        <w:t>wages</w:t>
      </w:r>
      <w:r w:rsidRPr="005F4605">
        <w:rPr>
          <w:color w:val="EE0000"/>
          <w:u w:val="single"/>
        </w:rPr>
        <w:t xml:space="preserve"> are </w:t>
      </w:r>
      <w:r w:rsidRPr="005F4605">
        <w:rPr>
          <w:color w:val="EE0000"/>
          <w:highlight w:val="cyan"/>
          <w:u w:val="single"/>
        </w:rPr>
        <w:t>reducing the profitability of U.S. farms</w:t>
      </w:r>
      <w:r w:rsidRPr="005F4605">
        <w:rPr>
          <w:color w:val="EE0000"/>
          <w:u w:val="single"/>
        </w:rPr>
        <w:t xml:space="preserve"> that employ H-2A workers,</w:t>
      </w:r>
      <w:r w:rsidRPr="005F4605">
        <w:rPr>
          <w:color w:val="EE0000"/>
          <w:sz w:val="16"/>
        </w:rPr>
        <w:t xml:space="preserve"> particularly in states such as California and Washington, which have a greater number of high-labor crops, such as fruits and nuts. </w:t>
      </w:r>
      <w:r w:rsidRPr="005F4605">
        <w:rPr>
          <w:color w:val="EE0000"/>
          <w:highlight w:val="cyan"/>
          <w:u w:val="single"/>
        </w:rPr>
        <w:t>Mexico’s lower labor costs</w:t>
      </w:r>
      <w:r w:rsidRPr="005F4605">
        <w:rPr>
          <w:color w:val="EE0000"/>
          <w:sz w:val="16"/>
        </w:rPr>
        <w:t xml:space="preserve"> and suitable climate for fruit and vegetable crops allow the country </w:t>
      </w:r>
      <w:r w:rsidRPr="005F4605">
        <w:rPr>
          <w:color w:val="EE0000"/>
          <w:u w:val="single"/>
        </w:rPr>
        <w:t xml:space="preserve">to </w:t>
      </w:r>
      <w:r w:rsidRPr="005F4605">
        <w:rPr>
          <w:color w:val="EE0000"/>
          <w:highlight w:val="cyan"/>
          <w:u w:val="single"/>
        </w:rPr>
        <w:t>have an increasing competitive advantage</w:t>
      </w:r>
      <w:r w:rsidRPr="005F4605">
        <w:rPr>
          <w:color w:val="EE0000"/>
          <w:u w:val="single"/>
        </w:rPr>
        <w:t xml:space="preserve"> </w:t>
      </w:r>
      <w:r w:rsidRPr="005F4605">
        <w:rPr>
          <w:color w:val="EE0000"/>
          <w:sz w:val="16"/>
        </w:rPr>
        <w:t xml:space="preserve">compared to states like California, which have increasingly high AEWRs. </w:t>
      </w:r>
      <w:r w:rsidRPr="005F4605">
        <w:rPr>
          <w:color w:val="EE0000"/>
          <w:u w:val="single"/>
        </w:rPr>
        <w:t xml:space="preserve">Mexican production of some of these high-labor crops has increased dramatically over the last two decades: </w:t>
      </w:r>
      <w:r w:rsidRPr="005F4605">
        <w:rPr>
          <w:color w:val="EE0000"/>
          <w:sz w:val="16"/>
        </w:rPr>
        <w:t xml:space="preserve">From 2003 to 2022, the value of blueberry production grew 2,600-fold, raspberries grew 140-fold, and strawberries 13-fold. </w:t>
      </w:r>
      <w:r w:rsidRPr="005F4605">
        <w:rPr>
          <w:color w:val="EE0000"/>
          <w:highlight w:val="cyan"/>
          <w:u w:val="single"/>
        </w:rPr>
        <w:t>Large increases in exports of these crops from Mexico to the United States have occurred over this same period</w:t>
      </w:r>
      <w:r w:rsidRPr="005F4605">
        <w:rPr>
          <w:color w:val="EE0000"/>
          <w:u w:val="single"/>
        </w:rPr>
        <w:t xml:space="preserve">, </w:t>
      </w:r>
      <w:r w:rsidRPr="005F4605">
        <w:rPr>
          <w:color w:val="EE0000"/>
          <w:highlight w:val="cyan"/>
          <w:u w:val="single"/>
        </w:rPr>
        <w:t>confirming</w:t>
      </w:r>
      <w:r w:rsidRPr="005F4605">
        <w:rPr>
          <w:color w:val="EE0000"/>
          <w:u w:val="single"/>
        </w:rPr>
        <w:t xml:space="preserve"> that high-labor crops are at a greater risk of </w:t>
      </w:r>
      <w:r w:rsidRPr="005F4605">
        <w:rPr>
          <w:color w:val="EE0000"/>
          <w:highlight w:val="cyan"/>
          <w:u w:val="single"/>
        </w:rPr>
        <w:t>losing market share to Mexico.</w:t>
      </w:r>
    </w:p>
    <w:p w14:paraId="3BC6BBC8" w14:textId="54DC73CA" w:rsidR="00E00C90" w:rsidRPr="005F4605" w:rsidRDefault="00E00C90" w:rsidP="00E00C90">
      <w:pPr>
        <w:pStyle w:val="Heading4"/>
        <w:rPr>
          <w:color w:val="EE0000"/>
        </w:rPr>
      </w:pPr>
      <w:r w:rsidRPr="005F4605">
        <w:rPr>
          <w:color w:val="EE0000"/>
        </w:rPr>
        <w:t xml:space="preserve">Benefits don’t outweigh dues and </w:t>
      </w:r>
      <w:r w:rsidR="0022364E" w:rsidRPr="005F4605">
        <w:rPr>
          <w:color w:val="EE0000"/>
        </w:rPr>
        <w:t xml:space="preserve">non-union </w:t>
      </w:r>
      <w:r w:rsidR="003162D0" w:rsidRPr="005F4605">
        <w:rPr>
          <w:color w:val="EE0000"/>
        </w:rPr>
        <w:t>activity is more effective</w:t>
      </w:r>
    </w:p>
    <w:p w14:paraId="521EB26F" w14:textId="77777777" w:rsidR="00E00C90" w:rsidRPr="005F4605" w:rsidRDefault="00E00C90" w:rsidP="00E00C90">
      <w:pPr>
        <w:rPr>
          <w:rStyle w:val="Style13ptBold"/>
          <w:color w:val="EE0000"/>
        </w:rPr>
      </w:pPr>
      <w:r w:rsidRPr="005F4605">
        <w:rPr>
          <w:rStyle w:val="Style13ptBold"/>
          <w:color w:val="EE0000"/>
        </w:rPr>
        <w:t>Wozniacka, 19</w:t>
      </w:r>
    </w:p>
    <w:p w14:paraId="7EB030CD" w14:textId="77777777" w:rsidR="00E00C90" w:rsidRPr="005F4605" w:rsidRDefault="00E00C90" w:rsidP="00E00C90">
      <w:pPr>
        <w:rPr>
          <w:color w:val="EE0000"/>
        </w:rPr>
      </w:pPr>
      <w:r w:rsidRPr="005F4605">
        <w:rPr>
          <w:color w:val="EE0000"/>
        </w:rPr>
        <w:t xml:space="preserve">[Gosia </w:t>
      </w:r>
      <w:proofErr w:type="spellStart"/>
      <w:r w:rsidRPr="005F4605">
        <w:rPr>
          <w:color w:val="EE0000"/>
        </w:rPr>
        <w:t>Wozniacka</w:t>
      </w:r>
      <w:proofErr w:type="spellEnd"/>
      <w:r w:rsidRPr="005F4605">
        <w:rPr>
          <w:color w:val="EE0000"/>
        </w:rPr>
        <w:t xml:space="preserve">, senior reporter at Civil Eats, </w:t>
      </w:r>
      <w:proofErr w:type="gramStart"/>
      <w:r w:rsidRPr="005F4605">
        <w:rPr>
          <w:color w:val="EE0000"/>
        </w:rPr>
        <w:t>Less</w:t>
      </w:r>
      <w:proofErr w:type="gramEnd"/>
      <w:r w:rsidRPr="005F4605">
        <w:rPr>
          <w:color w:val="EE0000"/>
        </w:rPr>
        <w:t xml:space="preserve"> than 1 Percent of US Farmworkers Belong to a Union. Here’s Why, May 7, 2019. </w:t>
      </w:r>
      <w:hyperlink r:id="rId7" w:history="1">
        <w:r w:rsidRPr="005F4605">
          <w:rPr>
            <w:rStyle w:val="Hyperlink"/>
            <w:color w:val="EE0000"/>
          </w:rPr>
          <w:t>https://civileats.com/2019/05/07/less-than-1-percent-of-us-farmworkers-belong-to-a-union-heres-why/</w:t>
        </w:r>
      </w:hyperlink>
      <w:r w:rsidRPr="005F4605">
        <w:rPr>
          <w:color w:val="EE0000"/>
        </w:rPr>
        <w:t xml:space="preserve"> ] (NSB) ADA-155</w:t>
      </w:r>
    </w:p>
    <w:p w14:paraId="484D1891" w14:textId="77777777" w:rsidR="00E00C90" w:rsidRPr="005F4605" w:rsidRDefault="00E00C90" w:rsidP="00E00C90">
      <w:pPr>
        <w:rPr>
          <w:color w:val="EE0000"/>
          <w:u w:val="single"/>
        </w:rPr>
      </w:pPr>
      <w:r w:rsidRPr="005F4605">
        <w:rPr>
          <w:color w:val="EE0000"/>
        </w:rPr>
        <w:t xml:space="preserve">In addition, Martin said, </w:t>
      </w:r>
      <w:r w:rsidRPr="005F4605">
        <w:rPr>
          <w:color w:val="EE0000"/>
          <w:highlight w:val="cyan"/>
          <w:u w:val="single"/>
        </w:rPr>
        <w:t>farmworker wages have increased</w:t>
      </w:r>
      <w:r w:rsidRPr="005F4605">
        <w:rPr>
          <w:color w:val="EE0000"/>
          <w:u w:val="single"/>
        </w:rPr>
        <w:t xml:space="preserve"> in recent years </w:t>
      </w:r>
      <w:r w:rsidRPr="005F4605">
        <w:rPr>
          <w:color w:val="EE0000"/>
          <w:highlight w:val="cyan"/>
          <w:u w:val="single"/>
        </w:rPr>
        <w:t>as</w:t>
      </w:r>
      <w:r w:rsidRPr="005F4605">
        <w:rPr>
          <w:color w:val="EE0000"/>
          <w:u w:val="single"/>
        </w:rPr>
        <w:t xml:space="preserve"> the </w:t>
      </w:r>
      <w:r w:rsidRPr="005F4605">
        <w:rPr>
          <w:color w:val="EE0000"/>
          <w:highlight w:val="cyan"/>
          <w:u w:val="single"/>
        </w:rPr>
        <w:t>labor supply has tightened</w:t>
      </w:r>
      <w:r w:rsidRPr="005F4605">
        <w:rPr>
          <w:color w:val="EE0000"/>
          <w:u w:val="single"/>
        </w:rPr>
        <w:t xml:space="preserve">, so some of the </w:t>
      </w:r>
      <w:r w:rsidRPr="005F4605">
        <w:rPr>
          <w:color w:val="EE0000"/>
          <w:highlight w:val="cyan"/>
          <w:u w:val="single"/>
        </w:rPr>
        <w:t xml:space="preserve">modest </w:t>
      </w:r>
      <w:r w:rsidRPr="005F4605">
        <w:rPr>
          <w:b/>
          <w:bCs/>
          <w:color w:val="EE0000"/>
          <w:highlight w:val="cyan"/>
          <w:u w:val="single"/>
        </w:rPr>
        <w:t>wage increases</w:t>
      </w:r>
      <w:r w:rsidRPr="005F4605">
        <w:rPr>
          <w:color w:val="EE0000"/>
          <w:u w:val="single"/>
        </w:rPr>
        <w:t xml:space="preserve"> </w:t>
      </w:r>
      <w:r w:rsidRPr="005F4605">
        <w:rPr>
          <w:color w:val="EE0000"/>
          <w:highlight w:val="cyan"/>
          <w:u w:val="single"/>
        </w:rPr>
        <w:t>won by unions</w:t>
      </w:r>
      <w:r w:rsidRPr="005F4605">
        <w:rPr>
          <w:color w:val="EE0000"/>
          <w:u w:val="single"/>
        </w:rPr>
        <w:t xml:space="preserve"> now </w:t>
      </w:r>
      <w:r w:rsidRPr="005F4605">
        <w:rPr>
          <w:b/>
          <w:bCs/>
          <w:color w:val="EE0000"/>
          <w:highlight w:val="cyan"/>
          <w:u w:val="single"/>
        </w:rPr>
        <w:t>barely cover union dues</w:t>
      </w:r>
      <w:r w:rsidRPr="005F4605">
        <w:rPr>
          <w:color w:val="EE0000"/>
          <w:highlight w:val="cyan"/>
        </w:rPr>
        <w:t>,</w:t>
      </w:r>
      <w:r w:rsidRPr="005F4605">
        <w:rPr>
          <w:color w:val="EE0000"/>
        </w:rPr>
        <w:t xml:space="preserve"> which for farmworkers run 2.5 to 3 percent of their wages. </w:t>
      </w:r>
      <w:r w:rsidRPr="005F4605">
        <w:rPr>
          <w:color w:val="EE0000"/>
          <w:highlight w:val="cyan"/>
          <w:u w:val="single"/>
        </w:rPr>
        <w:t>There ar</w:t>
      </w:r>
      <w:r w:rsidRPr="005F4605">
        <w:rPr>
          <w:color w:val="EE0000"/>
          <w:u w:val="single"/>
        </w:rPr>
        <w:t>e</w:t>
      </w:r>
      <w:r w:rsidRPr="005F4605">
        <w:rPr>
          <w:color w:val="EE0000"/>
        </w:rPr>
        <w:t xml:space="preserve"> also </w:t>
      </w:r>
      <w:r w:rsidRPr="005F4605">
        <w:rPr>
          <w:color w:val="EE0000"/>
          <w:highlight w:val="cyan"/>
          <w:u w:val="single"/>
        </w:rPr>
        <w:t>more frequent strikes in the fields</w:t>
      </w:r>
      <w:r w:rsidRPr="005F4605">
        <w:rPr>
          <w:color w:val="EE0000"/>
          <w:u w:val="single"/>
        </w:rPr>
        <w:t xml:space="preserve">, often </w:t>
      </w:r>
      <w:r w:rsidRPr="005F4605">
        <w:rPr>
          <w:color w:val="EE0000"/>
          <w:highlight w:val="cyan"/>
          <w:u w:val="single"/>
        </w:rPr>
        <w:t>without prior union activity, that compel growers to increase wages.</w:t>
      </w:r>
      <w:r w:rsidRPr="005F4605">
        <w:rPr>
          <w:color w:val="EE0000"/>
          <w:highlight w:val="cyan"/>
        </w:rPr>
        <w:t xml:space="preserve"> </w:t>
      </w:r>
      <w:r w:rsidRPr="005F4605">
        <w:rPr>
          <w:color w:val="EE0000"/>
        </w:rPr>
        <w:t xml:space="preserve">This was the case </w:t>
      </w:r>
      <w:r w:rsidRPr="005F4605">
        <w:rPr>
          <w:color w:val="EE0000"/>
          <w:highlight w:val="cyan"/>
          <w:u w:val="single"/>
        </w:rPr>
        <w:t>in January 2019</w:t>
      </w:r>
      <w:r w:rsidRPr="005F4605">
        <w:rPr>
          <w:color w:val="EE0000"/>
        </w:rPr>
        <w:t xml:space="preserve">, when </w:t>
      </w:r>
      <w:r w:rsidRPr="005F4605">
        <w:rPr>
          <w:color w:val="EE0000"/>
          <w:u w:val="single"/>
        </w:rPr>
        <w:t>1</w:t>
      </w:r>
      <w:r w:rsidRPr="005F4605">
        <w:rPr>
          <w:color w:val="EE0000"/>
          <w:highlight w:val="cyan"/>
          <w:u w:val="single"/>
        </w:rPr>
        <w:t>,800 nonunionized mandarin pickers walked out</w:t>
      </w:r>
      <w:r w:rsidRPr="005F4605">
        <w:rPr>
          <w:color w:val="EE0000"/>
          <w:u w:val="single"/>
        </w:rPr>
        <w:t xml:space="preserve"> of the Wonderful Company’s citrus fields</w:t>
      </w:r>
      <w:r w:rsidRPr="005F4605">
        <w:rPr>
          <w:color w:val="EE0000"/>
        </w:rPr>
        <w:t xml:space="preserve"> outside of Bakersfield, California. </w:t>
      </w:r>
      <w:r w:rsidRPr="005F4605">
        <w:rPr>
          <w:color w:val="EE0000"/>
          <w:u w:val="single"/>
        </w:rPr>
        <w:t>Striking workers did call the UFW and the union provided support during the strike—but it’s not clear that many of them were inspired to join.</w:t>
      </w:r>
    </w:p>
    <w:p w14:paraId="04EB5F10" w14:textId="77777777" w:rsidR="00960C53" w:rsidRPr="005F4605" w:rsidRDefault="00960C53" w:rsidP="00960C53">
      <w:pPr>
        <w:pStyle w:val="Heading4"/>
        <w:rPr>
          <w:color w:val="EE0000"/>
        </w:rPr>
      </w:pPr>
      <w:r w:rsidRPr="005F4605">
        <w:rPr>
          <w:color w:val="EE0000"/>
        </w:rPr>
        <w:t xml:space="preserve">Neoliberal capitalism is structurally positioned to absorb even the most progressive labor contracts---the </w:t>
      </w:r>
      <w:proofErr w:type="spellStart"/>
      <w:r w:rsidRPr="005F4605">
        <w:rPr>
          <w:color w:val="EE0000"/>
        </w:rPr>
        <w:t>aff’s</w:t>
      </w:r>
      <w:proofErr w:type="spellEnd"/>
      <w:r w:rsidRPr="005F4605">
        <w:rPr>
          <w:color w:val="EE0000"/>
        </w:rPr>
        <w:t xml:space="preserve"> response to capitalist hyper-accumulation during the collapse is to secure </w:t>
      </w:r>
      <w:r w:rsidRPr="005F4605">
        <w:rPr>
          <w:color w:val="EE0000"/>
          <w:u w:val="single"/>
        </w:rPr>
        <w:t>marginal gains</w:t>
      </w:r>
      <w:r w:rsidRPr="005F4605">
        <w:rPr>
          <w:color w:val="EE0000"/>
        </w:rPr>
        <w:t xml:space="preserve"> that function as </w:t>
      </w:r>
      <w:r w:rsidRPr="005F4605">
        <w:rPr>
          <w:color w:val="EE0000"/>
          <w:u w:val="single"/>
        </w:rPr>
        <w:t xml:space="preserve">appeasement and </w:t>
      </w:r>
      <w:proofErr w:type="spellStart"/>
      <w:r w:rsidRPr="005F4605">
        <w:rPr>
          <w:color w:val="EE0000"/>
          <w:u w:val="single"/>
        </w:rPr>
        <w:t>infeudalization</w:t>
      </w:r>
      <w:proofErr w:type="spellEnd"/>
    </w:p>
    <w:p w14:paraId="54AAABDF" w14:textId="77777777" w:rsidR="00960C53" w:rsidRPr="005F4605" w:rsidRDefault="00960C53" w:rsidP="00960C53">
      <w:pPr>
        <w:rPr>
          <w:color w:val="EE0000"/>
        </w:rPr>
      </w:pPr>
      <w:r w:rsidRPr="005F4605">
        <w:rPr>
          <w:rStyle w:val="Style13ptBold"/>
          <w:color w:val="EE0000"/>
        </w:rPr>
        <w:t>Dean 25</w:t>
      </w:r>
      <w:r w:rsidRPr="005F4605">
        <w:rPr>
          <w:color w:val="EE0000"/>
        </w:rPr>
        <w:t xml:space="preserve"> (Jodi Dean, professor in the Political Science department at Hobart and William Smith Colleges. Capital's Grave: </w:t>
      </w:r>
      <w:proofErr w:type="spellStart"/>
      <w:r w:rsidRPr="005F4605">
        <w:rPr>
          <w:color w:val="EE0000"/>
        </w:rPr>
        <w:t>Neofeudalism</w:t>
      </w:r>
      <w:proofErr w:type="spellEnd"/>
      <w:r w:rsidRPr="005F4605">
        <w:rPr>
          <w:color w:val="EE0000"/>
        </w:rPr>
        <w:t xml:space="preserve"> and the New Class Struggle. Verso, 2025. truth)</w:t>
      </w:r>
    </w:p>
    <w:p w14:paraId="329079A8" w14:textId="77777777" w:rsidR="00960C53" w:rsidRPr="005F4605" w:rsidRDefault="00960C53" w:rsidP="00960C53">
      <w:pPr>
        <w:rPr>
          <w:color w:val="EE0000"/>
          <w:sz w:val="16"/>
        </w:rPr>
      </w:pPr>
      <w:r w:rsidRPr="005F4605">
        <w:rPr>
          <w:rStyle w:val="StyleUnderline"/>
          <w:color w:val="EE0000"/>
          <w:highlight w:val="cyan"/>
        </w:rPr>
        <w:t>Neoliberalism</w:t>
      </w:r>
      <w:r w:rsidRPr="005F4605">
        <w:rPr>
          <w:color w:val="EE0000"/>
          <w:sz w:val="16"/>
        </w:rPr>
        <w:t xml:space="preserve"> was the ideological and policy apparatus for this unraveling. It undermined sovereignty, which in no way means that it eroded coercive state power. Finance capital </w:t>
      </w:r>
      <w:r w:rsidRPr="005F4605">
        <w:rPr>
          <w:rStyle w:val="StyleUnderline"/>
          <w:color w:val="EE0000"/>
        </w:rPr>
        <w:t xml:space="preserve">subjected states to markets. </w:t>
      </w:r>
      <w:r w:rsidRPr="005F4605">
        <w:rPr>
          <w:rStyle w:val="StyleUnderline"/>
          <w:color w:val="EE0000"/>
          <w:highlight w:val="cyan"/>
        </w:rPr>
        <w:t>Operating outside of the traditional structures of bourgeois representative government</w:t>
      </w:r>
      <w:r w:rsidRPr="005F4605">
        <w:rPr>
          <w:rStyle w:val="StyleUnderline"/>
          <w:color w:val="EE0000"/>
        </w:rPr>
        <w:t xml:space="preserve">, the demands of investors and financiers </w:t>
      </w:r>
      <w:r w:rsidRPr="005F4605">
        <w:rPr>
          <w:rStyle w:val="StyleUnderline"/>
          <w:color w:val="EE0000"/>
          <w:highlight w:val="cyan"/>
        </w:rPr>
        <w:t>decreased the political effectiveness of law</w:t>
      </w:r>
      <w:r w:rsidRPr="005F4605">
        <w:rPr>
          <w:color w:val="EE0000"/>
          <w:sz w:val="16"/>
        </w:rPr>
        <w:t xml:space="preserve"> and elections. Just as </w:t>
      </w:r>
      <w:r w:rsidRPr="005F4605">
        <w:rPr>
          <w:rStyle w:val="StyleUnderline"/>
          <w:color w:val="EE0000"/>
          <w:highlight w:val="cyan"/>
        </w:rPr>
        <w:t>the state came to</w:t>
      </w:r>
      <w:r w:rsidRPr="005F4605">
        <w:rPr>
          <w:color w:val="EE0000"/>
          <w:sz w:val="16"/>
        </w:rPr>
        <w:t xml:space="preserve"> function as a collective capitalist in charge of the social factory under Fordism, so did it come to </w:t>
      </w:r>
      <w:r w:rsidRPr="005F4605">
        <w:rPr>
          <w:rStyle w:val="StyleUnderline"/>
          <w:color w:val="EE0000"/>
          <w:highlight w:val="cyan"/>
        </w:rPr>
        <w:t>serve the needs of finance capital, reorganizing</w:t>
      </w:r>
      <w:r w:rsidRPr="005F4605">
        <w:rPr>
          <w:rStyle w:val="StyleUnderline"/>
          <w:color w:val="EE0000"/>
        </w:rPr>
        <w:t xml:space="preserve"> the global division of </w:t>
      </w:r>
      <w:r w:rsidRPr="005F4605">
        <w:rPr>
          <w:rStyle w:val="StyleUnderline"/>
          <w:color w:val="EE0000"/>
          <w:highlight w:val="cyan"/>
        </w:rPr>
        <w:t>labor</w:t>
      </w:r>
      <w:r w:rsidRPr="005F4605">
        <w:rPr>
          <w:rStyle w:val="StyleUnderline"/>
          <w:color w:val="EE0000"/>
        </w:rPr>
        <w:t xml:space="preserve">, appropriating profit, </w:t>
      </w:r>
      <w:r w:rsidRPr="005F4605">
        <w:rPr>
          <w:rStyle w:val="StyleUnderline"/>
          <w:color w:val="EE0000"/>
          <w:highlight w:val="cyan"/>
        </w:rPr>
        <w:t>and extracting rent “from the</w:t>
      </w:r>
      <w:r w:rsidRPr="005F4605">
        <w:rPr>
          <w:rStyle w:val="StyleUnderline"/>
          <w:color w:val="EE0000"/>
        </w:rPr>
        <w:t xml:space="preserve"> production and </w:t>
      </w:r>
      <w:r w:rsidRPr="005F4605">
        <w:rPr>
          <w:rStyle w:val="StyleUnderline"/>
          <w:color w:val="EE0000"/>
          <w:highlight w:val="cyan"/>
        </w:rPr>
        <w:t>reproduction of life</w:t>
      </w:r>
      <w:r w:rsidRPr="005F4605">
        <w:rPr>
          <w:rStyle w:val="StyleUnderline"/>
          <w:color w:val="EE0000"/>
        </w:rPr>
        <w:t xml:space="preserve"> and from the communication and circulation of value</w:t>
      </w:r>
      <w:r w:rsidRPr="005F4605">
        <w:rPr>
          <w:color w:val="EE0000"/>
          <w:sz w:val="16"/>
        </w:rPr>
        <w:t>.”3</w:t>
      </w:r>
    </w:p>
    <w:p w14:paraId="6B97EE3B" w14:textId="77777777" w:rsidR="00960C53" w:rsidRPr="005F4605" w:rsidRDefault="00960C53" w:rsidP="00960C53">
      <w:pPr>
        <w:rPr>
          <w:color w:val="EE0000"/>
          <w:sz w:val="16"/>
        </w:rPr>
      </w:pPr>
      <w:r w:rsidRPr="005F4605">
        <w:rPr>
          <w:color w:val="EE0000"/>
          <w:sz w:val="16"/>
        </w:rPr>
        <w:t xml:space="preserve">Quinn Slobodian recounts the development of the </w:t>
      </w:r>
      <w:r w:rsidRPr="005F4605">
        <w:rPr>
          <w:rStyle w:val="StyleUnderline"/>
          <w:color w:val="EE0000"/>
          <w:highlight w:val="cyan"/>
        </w:rPr>
        <w:t>neoliberal strategy</w:t>
      </w:r>
      <w:r w:rsidRPr="005F4605">
        <w:rPr>
          <w:color w:val="EE0000"/>
          <w:sz w:val="16"/>
        </w:rPr>
        <w:t xml:space="preserve"> of undermining the economic authority of the nation-state in the interest of advancing global trade. </w:t>
      </w:r>
      <w:r w:rsidRPr="005F4605">
        <w:rPr>
          <w:rStyle w:val="StyleUnderline"/>
          <w:color w:val="EE0000"/>
          <w:highlight w:val="cyan"/>
        </w:rPr>
        <w:t>Threatened by</w:t>
      </w:r>
      <w:r w:rsidRPr="005F4605">
        <w:rPr>
          <w:rStyle w:val="StyleUnderline"/>
          <w:color w:val="EE0000"/>
        </w:rPr>
        <w:t xml:space="preserve"> the </w:t>
      </w:r>
      <w:r w:rsidRPr="005F4605">
        <w:rPr>
          <w:rStyle w:val="StyleUnderline"/>
          <w:color w:val="EE0000"/>
          <w:highlight w:val="cyan"/>
        </w:rPr>
        <w:t>organized demands</w:t>
      </w:r>
      <w:r w:rsidRPr="005F4605">
        <w:rPr>
          <w:rStyle w:val="StyleUnderline"/>
          <w:color w:val="EE0000"/>
        </w:rPr>
        <w:t xml:space="preserve"> coming from the newly independent nations of the Global South for reparations, sovereignty over their own natural resources, stabilized commodity prices, and the regulation of transnational corporations</w:t>
      </w:r>
      <w:r w:rsidRPr="005F4605">
        <w:rPr>
          <w:color w:val="EE0000"/>
          <w:sz w:val="16"/>
        </w:rPr>
        <w:t xml:space="preserve">, neoliberals in the 1970s </w:t>
      </w:r>
      <w:r w:rsidRPr="005F4605">
        <w:rPr>
          <w:rStyle w:val="StyleUnderline"/>
          <w:color w:val="EE0000"/>
          <w:highlight w:val="cyan"/>
        </w:rPr>
        <w:t>sought to</w:t>
      </w:r>
      <w:r w:rsidRPr="005F4605">
        <w:rPr>
          <w:color w:val="EE0000"/>
          <w:sz w:val="16"/>
          <w:highlight w:val="cyan"/>
        </w:rPr>
        <w:t xml:space="preserve"> </w:t>
      </w:r>
      <w:r w:rsidRPr="005F4605">
        <w:rPr>
          <w:rStyle w:val="StyleUnderline"/>
          <w:color w:val="EE0000"/>
          <w:highlight w:val="cyan"/>
        </w:rPr>
        <w:t>“circumvent the authority of national governments.”</w:t>
      </w:r>
      <w:r w:rsidRPr="005F4605">
        <w:rPr>
          <w:color w:val="EE0000"/>
          <w:sz w:val="16"/>
        </w:rPr>
        <w:t xml:space="preserve">4 </w:t>
      </w:r>
      <w:r w:rsidRPr="005F4605">
        <w:rPr>
          <w:rStyle w:val="StyleUnderline"/>
          <w:color w:val="EE0000"/>
        </w:rPr>
        <w:t>They advocated</w:t>
      </w:r>
      <w:r w:rsidRPr="005F4605">
        <w:rPr>
          <w:color w:val="EE0000"/>
          <w:sz w:val="16"/>
        </w:rPr>
        <w:t xml:space="preserve"> a multilevel approach to regulation, a </w:t>
      </w:r>
      <w:r w:rsidRPr="005F4605">
        <w:rPr>
          <w:rStyle w:val="StyleUnderline"/>
          <w:color w:val="EE0000"/>
        </w:rPr>
        <w:t>competitive federalism</w:t>
      </w:r>
      <w:r w:rsidRPr="005F4605">
        <w:rPr>
          <w:color w:val="EE0000"/>
          <w:sz w:val="16"/>
        </w:rPr>
        <w:t xml:space="preserve"> </w:t>
      </w:r>
      <w:r w:rsidRPr="005F4605">
        <w:rPr>
          <w:rStyle w:val="StyleUnderline"/>
          <w:color w:val="EE0000"/>
        </w:rPr>
        <w:t xml:space="preserve">that would enable capital to discipline governments </w:t>
      </w:r>
      <w:r w:rsidRPr="005F4605">
        <w:rPr>
          <w:rStyle w:val="StyleUnderline"/>
          <w:color w:val="EE0000"/>
          <w:highlight w:val="cyan"/>
        </w:rPr>
        <w:t>while</w:t>
      </w:r>
      <w:r w:rsidRPr="005F4605">
        <w:rPr>
          <w:rStyle w:val="StyleUnderline"/>
          <w:color w:val="EE0000"/>
        </w:rPr>
        <w:t xml:space="preserve"> itself </w:t>
      </w:r>
      <w:r w:rsidRPr="005F4605">
        <w:rPr>
          <w:rStyle w:val="StyleUnderline"/>
          <w:color w:val="EE0000"/>
          <w:highlight w:val="cyan"/>
        </w:rPr>
        <w:t>remaining immunized from democratic control</w:t>
      </w:r>
      <w:r w:rsidRPr="005F4605">
        <w:rPr>
          <w:rStyle w:val="StyleUnderline"/>
          <w:color w:val="EE0000"/>
        </w:rPr>
        <w:t>.</w:t>
      </w:r>
      <w:r w:rsidRPr="005F4605">
        <w:rPr>
          <w:color w:val="EE0000"/>
          <w:sz w:val="16"/>
        </w:rPr>
        <w:t xml:space="preserve"> In the words of Hans Willgerodt, one of the neoliberals Slobodian studies, the new competitive federalism required the state to “share its sovereignty downward with federal structures and bind itself upward within an international legal community.”5 </w:t>
      </w:r>
      <w:r w:rsidRPr="005F4605">
        <w:rPr>
          <w:rStyle w:val="StyleUnderline"/>
          <w:color w:val="EE0000"/>
        </w:rPr>
        <w:t>This global legal architecture fragments sovereignty</w:t>
      </w:r>
      <w:r w:rsidRPr="005F4605">
        <w:rPr>
          <w:color w:val="EE0000"/>
          <w:sz w:val="16"/>
        </w:rPr>
        <w:t xml:space="preserve">. It’s as if </w:t>
      </w:r>
      <w:r w:rsidRPr="005F4605">
        <w:rPr>
          <w:rStyle w:val="StyleUnderline"/>
          <w:color w:val="EE0000"/>
        </w:rPr>
        <w:t>neoliberalism is the vanishing mediator</w:t>
      </w:r>
      <w:r w:rsidRPr="005F4605">
        <w:rPr>
          <w:color w:val="EE0000"/>
          <w:sz w:val="16"/>
        </w:rPr>
        <w:t xml:space="preserve"> that, intending to protect capitalism, creates the conditions for its demise, for its evolution into a form of accumulation and control that can no longer be understood in terms of a capitalist system separated between public and private, state and market, coercion and consent.</w:t>
      </w:r>
    </w:p>
    <w:p w14:paraId="3E9B4339" w14:textId="77777777" w:rsidR="00960C53" w:rsidRPr="005F4605" w:rsidRDefault="00960C53" w:rsidP="00960C53">
      <w:pPr>
        <w:rPr>
          <w:color w:val="EE0000"/>
          <w:sz w:val="16"/>
        </w:rPr>
      </w:pPr>
      <w:r w:rsidRPr="005F4605">
        <w:rPr>
          <w:rStyle w:val="StyleUnderline"/>
          <w:color w:val="EE0000"/>
        </w:rPr>
        <w:t>Neoliberalism’s reformulation of power</w:t>
      </w:r>
      <w:r w:rsidRPr="005F4605">
        <w:rPr>
          <w:color w:val="EE0000"/>
          <w:sz w:val="16"/>
        </w:rPr>
        <w:t xml:space="preserve"> from transcendental state command to immanent global control does not expand the social factory to the global level. The logic and mechanisms of control aren’t exercised from above; they’re exercised across and through, unevenly and transversally.</w:t>
      </w:r>
    </w:p>
    <w:p w14:paraId="656EA9DC" w14:textId="77777777" w:rsidR="00960C53" w:rsidRPr="005F4605" w:rsidRDefault="00960C53" w:rsidP="00960C53">
      <w:pPr>
        <w:rPr>
          <w:color w:val="EE0000"/>
          <w:sz w:val="16"/>
        </w:rPr>
      </w:pPr>
      <w:r w:rsidRPr="005F4605">
        <w:rPr>
          <w:color w:val="EE0000"/>
          <w:sz w:val="16"/>
        </w:rPr>
        <w:t xml:space="preserve">There </w:t>
      </w:r>
      <w:r w:rsidRPr="005F4605">
        <w:rPr>
          <w:rStyle w:val="StyleUnderline"/>
          <w:color w:val="EE0000"/>
        </w:rPr>
        <w:t>isn’t a centralized world power or one world government; there’s a multilayered patchwork of crisscrossing agreements and treaties designed to benefit the powerful and to subject and contain the weak</w:t>
      </w:r>
      <w:r w:rsidRPr="005F4605">
        <w:rPr>
          <w:color w:val="EE0000"/>
          <w:sz w:val="16"/>
        </w:rPr>
        <w:t xml:space="preserve">. Negri pinpoints the structural obstacle sovereignty encounters under neoliberalism as the “uncertain relationship between exceptionality and precariousness.”6 Exceptionality has lost the transcendental status attributed to it by Carl Schmitt, becoming immanent in the need for daily decisions “amid the precariousness of the juridical fabric.” </w:t>
      </w:r>
      <w:r w:rsidRPr="005F4605">
        <w:rPr>
          <w:rStyle w:val="StyleUnderline"/>
          <w:color w:val="EE0000"/>
        </w:rPr>
        <w:t xml:space="preserve">By moving to the global level, capital—or, more precisely, </w:t>
      </w:r>
      <w:r w:rsidRPr="005F4605">
        <w:rPr>
          <w:rStyle w:val="StyleUnderline"/>
          <w:color w:val="EE0000"/>
          <w:highlight w:val="cyan"/>
        </w:rPr>
        <w:t>monopoly holders of assets and hoarders of wealth—frees itself from state-imposed constraints</w:t>
      </w:r>
      <w:r w:rsidRPr="005F4605">
        <w:rPr>
          <w:color w:val="EE0000"/>
          <w:sz w:val="16"/>
        </w:rPr>
        <w:t xml:space="preserve">. Tax rates </w:t>
      </w:r>
      <w:proofErr w:type="gramStart"/>
      <w:r w:rsidRPr="005F4605">
        <w:rPr>
          <w:color w:val="EE0000"/>
          <w:sz w:val="16"/>
        </w:rPr>
        <w:t>too</w:t>
      </w:r>
      <w:proofErr w:type="gramEnd"/>
      <w:r w:rsidRPr="005F4605">
        <w:rPr>
          <w:color w:val="EE0000"/>
          <w:sz w:val="16"/>
        </w:rPr>
        <w:t xml:space="preserve"> </w:t>
      </w:r>
      <w:proofErr w:type="gramStart"/>
      <w:r w:rsidRPr="005F4605">
        <w:rPr>
          <w:color w:val="EE0000"/>
          <w:sz w:val="16"/>
        </w:rPr>
        <w:t>high?</w:t>
      </w:r>
      <w:proofErr w:type="gramEnd"/>
      <w:r w:rsidRPr="005F4605">
        <w:rPr>
          <w:color w:val="EE0000"/>
          <w:sz w:val="16"/>
        </w:rPr>
        <w:t xml:space="preserve"> Incorporate in the Cayman Islands. </w:t>
      </w:r>
      <w:r w:rsidRPr="005F4605">
        <w:rPr>
          <w:rStyle w:val="StyleUnderline"/>
          <w:color w:val="EE0000"/>
          <w:highlight w:val="cyan"/>
        </w:rPr>
        <w:t>Burdened by high labor costs? Build</w:t>
      </w:r>
      <w:r w:rsidRPr="005F4605">
        <w:rPr>
          <w:rStyle w:val="StyleUnderline"/>
          <w:color w:val="EE0000"/>
        </w:rPr>
        <w:t xml:space="preserve"> or find </w:t>
      </w:r>
      <w:r w:rsidRPr="005F4605">
        <w:rPr>
          <w:rStyle w:val="StyleUnderline"/>
          <w:color w:val="EE0000"/>
          <w:highlight w:val="cyan"/>
        </w:rPr>
        <w:t>a factory in an enterprise zone</w:t>
      </w:r>
      <w:r w:rsidRPr="005F4605">
        <w:rPr>
          <w:rStyle w:val="StyleUnderline"/>
          <w:color w:val="EE0000"/>
        </w:rPr>
        <w:t xml:space="preserve">, maybe even one that subsidizes labor costs. </w:t>
      </w:r>
      <w:r w:rsidRPr="005F4605">
        <w:rPr>
          <w:rStyle w:val="StyleUnderline"/>
          <w:color w:val="EE0000"/>
          <w:highlight w:val="cyan"/>
        </w:rPr>
        <w:t>Worried about being sued</w:t>
      </w:r>
      <w:r w:rsidRPr="005F4605">
        <w:rPr>
          <w:rStyle w:val="StyleUnderline"/>
          <w:color w:val="EE0000"/>
        </w:rPr>
        <w:t xml:space="preserve"> by employees, customers, or clients? Proactively </w:t>
      </w:r>
      <w:r w:rsidRPr="005F4605">
        <w:rPr>
          <w:rStyle w:val="StyleUnderline"/>
          <w:color w:val="EE0000"/>
          <w:highlight w:val="cyan"/>
        </w:rPr>
        <w:t>demand arbitration agreements</w:t>
      </w:r>
      <w:r w:rsidRPr="005F4605">
        <w:rPr>
          <w:rStyle w:val="StyleUnderline"/>
          <w:color w:val="EE0000"/>
        </w:rPr>
        <w:t xml:space="preserve"> where contractual terms take the place of state law</w:t>
      </w:r>
      <w:r w:rsidRPr="005F4605">
        <w:rPr>
          <w:color w:val="EE0000"/>
          <w:sz w:val="16"/>
        </w:rPr>
        <w:t xml:space="preserve">. What might have once been recognizable as </w:t>
      </w:r>
      <w:r w:rsidRPr="005F4605">
        <w:rPr>
          <w:rStyle w:val="StyleUnderline"/>
          <w:color w:val="EE0000"/>
        </w:rPr>
        <w:t>corruption has become woven into legality</w:t>
      </w:r>
      <w:r w:rsidRPr="005F4605">
        <w:rPr>
          <w:color w:val="EE0000"/>
          <w:sz w:val="16"/>
        </w:rPr>
        <w:t xml:space="preserve">. And in instances where an overburdened state can enforce some kind of oversight, billionaires and large corporations write off their fines and penalties as the cost of doing business. Neoliberalism’s unraveling of sovereignty dismantles the social factory— much as leveraged buyouts enable financiers to buy up companies, saddle them with the debt that funded their purchase, sell off their assets, and fire their employees (perhaps hiring them back as </w:t>
      </w:r>
      <w:proofErr w:type="spellStart"/>
      <w:r w:rsidRPr="005F4605">
        <w:rPr>
          <w:color w:val="EE0000"/>
          <w:sz w:val="16"/>
        </w:rPr>
        <w:t>benefitless</w:t>
      </w:r>
      <w:proofErr w:type="spellEnd"/>
      <w:r w:rsidRPr="005F4605">
        <w:rPr>
          <w:color w:val="EE0000"/>
          <w:sz w:val="16"/>
        </w:rPr>
        <w:t xml:space="preserve"> temp workers and consultants).</w:t>
      </w:r>
    </w:p>
    <w:p w14:paraId="61775A0D" w14:textId="77777777" w:rsidR="00960C53" w:rsidRPr="005F4605" w:rsidRDefault="00960C53" w:rsidP="00960C53">
      <w:pPr>
        <w:rPr>
          <w:color w:val="EE0000"/>
          <w:sz w:val="16"/>
        </w:rPr>
      </w:pPr>
      <w:r w:rsidRPr="005F4605">
        <w:rPr>
          <w:rStyle w:val="StyleUnderline"/>
          <w:color w:val="EE0000"/>
        </w:rPr>
        <w:t>The social factory—like the factory—was never merely despotic</w:t>
      </w:r>
      <w:r w:rsidRPr="005F4605">
        <w:rPr>
          <w:color w:val="EE0000"/>
          <w:sz w:val="16"/>
        </w:rPr>
        <w:t xml:space="preserve">. Both point to productive relations between capital and labor, relations of exploitation within which labor, when unionized, has the leverage to exact concessions. </w:t>
      </w:r>
      <w:r w:rsidRPr="005F4605">
        <w:rPr>
          <w:rStyle w:val="StyleUnderline"/>
          <w:color w:val="EE0000"/>
          <w:highlight w:val="cyan"/>
        </w:rPr>
        <w:t>Organized workers have some ability to shape the conditions of their exploitation</w:t>
      </w:r>
      <w:r w:rsidRPr="005F4605">
        <w:rPr>
          <w:color w:val="EE0000"/>
          <w:sz w:val="16"/>
        </w:rPr>
        <w:t xml:space="preserve">, an ability “independent” contractors and workers in enterprise zones lack. This ability to extract concessions is true for the social factory as well. </w:t>
      </w:r>
      <w:r w:rsidRPr="005F4605">
        <w:rPr>
          <w:rStyle w:val="StyleUnderline"/>
          <w:color w:val="EE0000"/>
        </w:rPr>
        <w:t>That democracy was the ideological form of exploitation placed conditions and expectations on that exploitation</w:t>
      </w:r>
      <w:r w:rsidRPr="005F4605">
        <w:rPr>
          <w:color w:val="EE0000"/>
          <w:sz w:val="16"/>
        </w:rPr>
        <w:t xml:space="preserve">. Sovereignty wasn’t just the sovereignty of the state. </w:t>
      </w:r>
      <w:r w:rsidRPr="005F4605">
        <w:rPr>
          <w:rStyle w:val="StyleUnderline"/>
          <w:color w:val="EE0000"/>
        </w:rPr>
        <w:t xml:space="preserve">In its ideological form it was sovereignty of the people. </w:t>
      </w:r>
      <w:r w:rsidRPr="005F4605">
        <w:rPr>
          <w:rStyle w:val="StyleUnderline"/>
          <w:color w:val="EE0000"/>
          <w:highlight w:val="cyan"/>
        </w:rPr>
        <w:t>With productive relations between capital and labor now subjected to expropriative relations of rent and service</w:t>
      </w:r>
      <w:r w:rsidRPr="005F4605">
        <w:rPr>
          <w:rStyle w:val="StyleUnderline"/>
          <w:color w:val="EE0000"/>
        </w:rPr>
        <w:t xml:space="preserve">, </w:t>
      </w:r>
      <w:r w:rsidRPr="005F4605">
        <w:rPr>
          <w:rStyle w:val="StyleUnderline"/>
          <w:color w:val="EE0000"/>
          <w:highlight w:val="cyan"/>
        </w:rPr>
        <w:t>the capacity to shape the conditions of life and work has dramatically diminished</w:t>
      </w:r>
      <w:r w:rsidRPr="005F4605">
        <w:rPr>
          <w:color w:val="EE0000"/>
          <w:sz w:val="16"/>
        </w:rPr>
        <w:t>. Submission is the cost of doing business in a loose and unstable system of unequal and competing suzerainties.</w:t>
      </w:r>
    </w:p>
    <w:p w14:paraId="3AC68B9A" w14:textId="77777777" w:rsidR="00960C53" w:rsidRPr="005F4605" w:rsidRDefault="00960C53" w:rsidP="00960C53">
      <w:pPr>
        <w:rPr>
          <w:color w:val="EE0000"/>
          <w:sz w:val="16"/>
        </w:rPr>
      </w:pPr>
      <w:r w:rsidRPr="005F4605">
        <w:rPr>
          <w:rStyle w:val="StyleUnderline"/>
          <w:color w:val="EE0000"/>
        </w:rPr>
        <w:t xml:space="preserve">The post-Fordist transformation in sovereignty is </w:t>
      </w:r>
      <w:r w:rsidRPr="005F4605">
        <w:rPr>
          <w:rStyle w:val="StyleUnderline"/>
          <w:color w:val="EE0000"/>
          <w:highlight w:val="cyan"/>
        </w:rPr>
        <w:t>accompanied by a new prominence of violence</w:t>
      </w:r>
      <w:r w:rsidRPr="005F4605">
        <w:rPr>
          <w:color w:val="EE0000"/>
          <w:sz w:val="16"/>
        </w:rPr>
        <w:t xml:space="preserve">. Negri associates this violence with the “re- emergence of the primitive accumulation model,” the extraction rather than the production of value.7 </w:t>
      </w:r>
      <w:r w:rsidRPr="005F4605">
        <w:rPr>
          <w:rStyle w:val="StyleUnderline"/>
          <w:color w:val="EE0000"/>
        </w:rPr>
        <w:t xml:space="preserve">Finance itself functions </w:t>
      </w:r>
      <w:proofErr w:type="spellStart"/>
      <w:r w:rsidRPr="005F4605">
        <w:rPr>
          <w:rStyle w:val="StyleUnderline"/>
          <w:color w:val="EE0000"/>
        </w:rPr>
        <w:t>extractively</w:t>
      </w:r>
      <w:proofErr w:type="spellEnd"/>
      <w:r w:rsidRPr="005F4605">
        <w:rPr>
          <w:rStyle w:val="StyleUnderline"/>
          <w:color w:val="EE0000"/>
        </w:rPr>
        <w:t>, enabling extreme concentrations of private assets</w:t>
      </w:r>
      <w:r w:rsidRPr="005F4605">
        <w:rPr>
          <w:color w:val="EE0000"/>
          <w:sz w:val="16"/>
        </w:rPr>
        <w:t>. Here Negri’s analysis aligns with Robert Brenner’s account of the “politically driven upward redistribution of wealth.”8</w:t>
      </w:r>
    </w:p>
    <w:p w14:paraId="6DE6557B" w14:textId="77777777" w:rsidR="00960C53" w:rsidRPr="005F4605" w:rsidRDefault="00960C53" w:rsidP="00960C53">
      <w:pPr>
        <w:rPr>
          <w:color w:val="EE0000"/>
          <w:sz w:val="16"/>
        </w:rPr>
      </w:pPr>
      <w:r w:rsidRPr="005F4605">
        <w:rPr>
          <w:color w:val="EE0000"/>
          <w:sz w:val="16"/>
        </w:rPr>
        <w:t xml:space="preserve">Instead of rearranging production and implementing technological improvements to increase productivity, what Marx referred to as real subsumption, capital accumulation takes place under conditions of formal subsumption. Non-capitalist processes produce value that capital, whether via measures of finance or governance, simply takes. Examples of resurgent formal subsumption are Uber and Airbnb. Neither improve labor productivity or create new efficiencies in the provision of local transportation or lodging. Both rely on the fixed capital of earners rather than on capitalists who invest in means of production. Both turn assets acquired out of workers’ consumption funds—their cars and houses—into means for the capital accumulation of another, the platform owner, as I detailed in chapter one. Negri rightly draws out the extractive nature of capital accumulation </w:t>
      </w:r>
      <w:r w:rsidRPr="005F4605">
        <w:rPr>
          <w:rStyle w:val="StyleUnderline"/>
          <w:color w:val="EE0000"/>
          <w:highlight w:val="cyan"/>
        </w:rPr>
        <w:t>under global financialization</w:t>
      </w:r>
      <w:r w:rsidRPr="005F4605">
        <w:rPr>
          <w:color w:val="EE0000"/>
          <w:sz w:val="16"/>
        </w:rPr>
        <w:t>. But he also claims that “today exploitation no longer contains a contractual model.”9</w:t>
      </w:r>
    </w:p>
    <w:p w14:paraId="386A34EA" w14:textId="77777777" w:rsidR="00960C53" w:rsidRPr="005F4605" w:rsidRDefault="00960C53" w:rsidP="00960C53">
      <w:pPr>
        <w:rPr>
          <w:color w:val="EE0000"/>
          <w:sz w:val="16"/>
        </w:rPr>
      </w:pPr>
      <w:r w:rsidRPr="005F4605">
        <w:rPr>
          <w:color w:val="EE0000"/>
          <w:sz w:val="16"/>
        </w:rPr>
        <w:t xml:space="preserve">It’s more accurate to say that </w:t>
      </w:r>
      <w:r w:rsidRPr="005F4605">
        <w:rPr>
          <w:rStyle w:val="StyleUnderline"/>
          <w:color w:val="EE0000"/>
          <w:highlight w:val="cyan"/>
        </w:rPr>
        <w:t>the function of the contract has shifted. It</w:t>
      </w:r>
      <w:r w:rsidRPr="005F4605">
        <w:rPr>
          <w:rStyle w:val="StyleUnderline"/>
          <w:color w:val="EE0000"/>
        </w:rPr>
        <w:t xml:space="preserve"> has </w:t>
      </w:r>
      <w:r w:rsidRPr="005F4605">
        <w:rPr>
          <w:rStyle w:val="StyleUnderline"/>
          <w:color w:val="EE0000"/>
          <w:highlight w:val="cyan"/>
        </w:rPr>
        <w:t>shed the pretense of a contract between equals for an exchange of equivalents to become a means for intensified exploitation without the protective cover of public law</w:t>
      </w:r>
      <w:r w:rsidRPr="005F4605">
        <w:rPr>
          <w:color w:val="EE0000"/>
          <w:sz w:val="16"/>
          <w:highlight w:val="cyan"/>
        </w:rPr>
        <w:t>.</w:t>
      </w:r>
      <w:r w:rsidRPr="005F4605">
        <w:rPr>
          <w:color w:val="EE0000"/>
          <w:sz w:val="16"/>
        </w:rPr>
        <w:t xml:space="preserve"> As Alain </w:t>
      </w:r>
      <w:proofErr w:type="spellStart"/>
      <w:r w:rsidRPr="005F4605">
        <w:rPr>
          <w:color w:val="EE0000"/>
          <w:sz w:val="16"/>
        </w:rPr>
        <w:t>Supiot</w:t>
      </w:r>
      <w:proofErr w:type="spellEnd"/>
      <w:r w:rsidRPr="005F4605">
        <w:rPr>
          <w:color w:val="EE0000"/>
          <w:sz w:val="16"/>
        </w:rPr>
        <w:t xml:space="preserve"> demonstrates, </w:t>
      </w:r>
      <w:r w:rsidRPr="005F4605">
        <w:rPr>
          <w:rStyle w:val="StyleUnderline"/>
          <w:color w:val="EE0000"/>
          <w:highlight w:val="cyan"/>
        </w:rPr>
        <w:t>contractualization is a feature</w:t>
      </w:r>
      <w:r w:rsidRPr="005F4605">
        <w:rPr>
          <w:rStyle w:val="StyleUnderline"/>
          <w:color w:val="EE0000"/>
        </w:rPr>
        <w:t xml:space="preserve"> of a society of networks, deeply imbricated in the techniques “</w:t>
      </w:r>
      <w:r w:rsidRPr="005F4605">
        <w:rPr>
          <w:rStyle w:val="StyleUnderline"/>
          <w:color w:val="EE0000"/>
          <w:highlight w:val="cyan"/>
        </w:rPr>
        <w:t xml:space="preserve">whereby people are </w:t>
      </w:r>
      <w:proofErr w:type="spellStart"/>
      <w:r w:rsidRPr="005F4605">
        <w:rPr>
          <w:rStyle w:val="StyleUnderline"/>
          <w:color w:val="EE0000"/>
          <w:highlight w:val="cyan"/>
        </w:rPr>
        <w:t>infeudalized</w:t>
      </w:r>
      <w:proofErr w:type="spellEnd"/>
      <w:r w:rsidRPr="005F4605">
        <w:rPr>
          <w:color w:val="EE0000"/>
          <w:sz w:val="16"/>
        </w:rPr>
        <w:t xml:space="preserve"> today.”10 Contemporary </w:t>
      </w:r>
      <w:r w:rsidRPr="005F4605">
        <w:rPr>
          <w:rStyle w:val="StyleUnderline"/>
          <w:color w:val="EE0000"/>
          <w:highlight w:val="cyan"/>
        </w:rPr>
        <w:t>contracts lock people into “fulfilling objectives</w:t>
      </w:r>
      <w:r w:rsidRPr="005F4605">
        <w:rPr>
          <w:rStyle w:val="StyleUnderline"/>
          <w:color w:val="EE0000"/>
        </w:rPr>
        <w:t xml:space="preserve"> rather than observing rules.”</w:t>
      </w:r>
      <w:r w:rsidRPr="005F4605">
        <w:rPr>
          <w:color w:val="EE0000"/>
          <w:sz w:val="16"/>
        </w:rPr>
        <w:t xml:space="preserve">11 Instead of functioning in terms of a law that obliges parties to do or refrain from doing something specific, </w:t>
      </w:r>
      <w:r w:rsidRPr="005F4605">
        <w:rPr>
          <w:rStyle w:val="StyleUnderline"/>
          <w:color w:val="EE0000"/>
        </w:rPr>
        <w:t xml:space="preserve">contracts in networked society </w:t>
      </w:r>
      <w:r w:rsidRPr="005F4605">
        <w:rPr>
          <w:rStyle w:val="StyleUnderline"/>
          <w:color w:val="EE0000"/>
          <w:highlight w:val="cyan"/>
        </w:rPr>
        <w:t>create a bond “which obliges one party to behave according to the expectations of the other</w:t>
      </w:r>
      <w:r w:rsidRPr="005F4605">
        <w:rPr>
          <w:rStyle w:val="StyleUnderline"/>
          <w:color w:val="EE0000"/>
        </w:rPr>
        <w:t>.”</w:t>
      </w:r>
      <w:r w:rsidRPr="005F4605">
        <w:rPr>
          <w:color w:val="EE0000"/>
          <w:sz w:val="16"/>
        </w:rPr>
        <w:t xml:space="preserve">12 When expectations aren’t met, corrective mechanisms may be automatically triggered. For </w:t>
      </w:r>
      <w:proofErr w:type="spellStart"/>
      <w:r w:rsidRPr="005F4605">
        <w:rPr>
          <w:color w:val="EE0000"/>
          <w:sz w:val="16"/>
        </w:rPr>
        <w:t>Supiot</w:t>
      </w:r>
      <w:proofErr w:type="spellEnd"/>
      <w:r w:rsidRPr="005F4605">
        <w:rPr>
          <w:color w:val="EE0000"/>
          <w:sz w:val="16"/>
        </w:rPr>
        <w:t xml:space="preserve">, </w:t>
      </w:r>
      <w:r w:rsidRPr="005F4605">
        <w:rPr>
          <w:rStyle w:val="StyleUnderline"/>
          <w:color w:val="EE0000"/>
          <w:highlight w:val="cyan"/>
        </w:rPr>
        <w:t>the shift from law to bond</w:t>
      </w:r>
      <w:r w:rsidRPr="005F4605">
        <w:rPr>
          <w:rStyle w:val="StyleUnderline"/>
          <w:color w:val="EE0000"/>
        </w:rPr>
        <w:t xml:space="preserve"> </w:t>
      </w:r>
      <w:r w:rsidRPr="005F4605">
        <w:rPr>
          <w:rStyle w:val="StyleUnderline"/>
          <w:color w:val="EE0000"/>
          <w:highlight w:val="cyan"/>
        </w:rPr>
        <w:t>illustrates</w:t>
      </w:r>
      <w:r w:rsidRPr="005F4605">
        <w:rPr>
          <w:rStyle w:val="StyleUnderline"/>
          <w:color w:val="EE0000"/>
        </w:rPr>
        <w:t xml:space="preserve"> the way people come to be “placed in </w:t>
      </w:r>
      <w:r w:rsidRPr="005F4605">
        <w:rPr>
          <w:rStyle w:val="StyleUnderline"/>
          <w:color w:val="EE0000"/>
          <w:highlight w:val="cyan"/>
        </w:rPr>
        <w:t>a network</w:t>
      </w:r>
      <w:r w:rsidRPr="005F4605">
        <w:rPr>
          <w:rStyle w:val="StyleUnderline"/>
          <w:color w:val="EE0000"/>
        </w:rPr>
        <w:t xml:space="preserve"> or relations </w:t>
      </w:r>
      <w:r w:rsidRPr="005F4605">
        <w:rPr>
          <w:rStyle w:val="StyleUnderline"/>
          <w:color w:val="EE0000"/>
          <w:highlight w:val="cyan"/>
        </w:rPr>
        <w:t>of dependence</w:t>
      </w:r>
      <w:r w:rsidRPr="005F4605">
        <w:rPr>
          <w:rStyle w:val="StyleUnderline"/>
          <w:color w:val="EE0000"/>
        </w:rPr>
        <w:t>.”</w:t>
      </w:r>
      <w:r w:rsidRPr="005F4605">
        <w:rPr>
          <w:color w:val="EE0000"/>
          <w:sz w:val="16"/>
        </w:rPr>
        <w:t xml:space="preserve"> He explains:</w:t>
      </w:r>
    </w:p>
    <w:p w14:paraId="5D7CB7C4" w14:textId="77777777" w:rsidR="00960C53" w:rsidRPr="005F4605" w:rsidRDefault="00960C53" w:rsidP="00960C53">
      <w:pPr>
        <w:rPr>
          <w:color w:val="EE0000"/>
          <w:sz w:val="16"/>
        </w:rPr>
      </w:pPr>
      <w:r w:rsidRPr="005F4605">
        <w:rPr>
          <w:rStyle w:val="StyleUnderline"/>
          <w:color w:val="EE0000"/>
        </w:rPr>
        <w:t>The guiding idea is</w:t>
      </w:r>
      <w:r w:rsidRPr="005F4605">
        <w:rPr>
          <w:color w:val="EE0000"/>
          <w:sz w:val="16"/>
        </w:rPr>
        <w:t xml:space="preserve"> not that all should be subject to the same abstract law, but </w:t>
      </w:r>
      <w:r w:rsidRPr="005F4605">
        <w:rPr>
          <w:rStyle w:val="StyleUnderline"/>
          <w:color w:val="EE0000"/>
        </w:rPr>
        <w:t>that each person should behave in accordance with his or her place in the network</w:t>
      </w:r>
      <w:r w:rsidRPr="005F4605">
        <w:rPr>
          <w:color w:val="EE0000"/>
          <w:sz w:val="16"/>
        </w:rPr>
        <w:t xml:space="preserve">. Each must do his best to serve the interests of those on whom he depends and be able to count on the loyalty of those who are dependent on him. People’s legal status in their mutual relations and their relations to things is defined not by subordination to the same impersonal law, but by personal ties.13 </w:t>
      </w:r>
      <w:r w:rsidRPr="005F4605">
        <w:rPr>
          <w:rStyle w:val="StyleUnderline"/>
          <w:color w:val="EE0000"/>
          <w:highlight w:val="cyan"/>
        </w:rPr>
        <w:t>Relational contracts bind people</w:t>
      </w:r>
      <w:r w:rsidRPr="005F4605">
        <w:rPr>
          <w:rStyle w:val="StyleUnderline"/>
          <w:color w:val="EE0000"/>
        </w:rPr>
        <w:t xml:space="preserve"> to the service of another </w:t>
      </w:r>
      <w:r w:rsidRPr="005F4605">
        <w:rPr>
          <w:rStyle w:val="StyleUnderline"/>
          <w:color w:val="EE0000"/>
          <w:highlight w:val="cyan"/>
        </w:rPr>
        <w:t>in a contemporary version of vassalage</w:t>
      </w:r>
      <w:r w:rsidRPr="005F4605">
        <w:rPr>
          <w:color w:val="EE0000"/>
          <w:sz w:val="16"/>
        </w:rPr>
        <w:t xml:space="preserve">. In its Western European form, vassalage was a legal contract </w:t>
      </w:r>
      <w:r w:rsidRPr="005F4605">
        <w:rPr>
          <w:rStyle w:val="StyleUnderline"/>
          <w:color w:val="EE0000"/>
        </w:rPr>
        <w:t xml:space="preserve">though which one person is made dependent on another, </w:t>
      </w:r>
      <w:r w:rsidRPr="005F4605">
        <w:rPr>
          <w:rStyle w:val="StyleUnderline"/>
          <w:color w:val="EE0000"/>
          <w:highlight w:val="cyan"/>
        </w:rPr>
        <w:t>as in</w:t>
      </w:r>
      <w:r w:rsidRPr="005F4605">
        <w:rPr>
          <w:rStyle w:val="StyleUnderline"/>
          <w:color w:val="EE0000"/>
        </w:rPr>
        <w:t xml:space="preserve"> homage or </w:t>
      </w:r>
      <w:r w:rsidRPr="005F4605">
        <w:rPr>
          <w:rStyle w:val="StyleUnderline"/>
          <w:color w:val="EE0000"/>
          <w:highlight w:val="cyan"/>
        </w:rPr>
        <w:t>serfdom</w:t>
      </w:r>
      <w:r w:rsidRPr="005F4605">
        <w:rPr>
          <w:color w:val="EE0000"/>
          <w:sz w:val="16"/>
        </w:rPr>
        <w:t xml:space="preserve">. This personal dimension of the bond was </w:t>
      </w:r>
      <w:r w:rsidRPr="005F4605">
        <w:rPr>
          <w:rStyle w:val="StyleUnderline"/>
          <w:color w:val="EE0000"/>
        </w:rPr>
        <w:t>accompanied by a real or material dimension—the possession granted to the dependent</w:t>
      </w:r>
      <w:r w:rsidRPr="005F4605">
        <w:rPr>
          <w:color w:val="EE0000"/>
          <w:sz w:val="16"/>
        </w:rPr>
        <w:t xml:space="preserve">. Such possession was always </w:t>
      </w:r>
      <w:r w:rsidRPr="005F4605">
        <w:rPr>
          <w:rStyle w:val="StyleUnderline"/>
          <w:color w:val="EE0000"/>
        </w:rPr>
        <w:t>burdened with obligations,</w:t>
      </w:r>
      <w:r w:rsidRPr="005F4605">
        <w:rPr>
          <w:color w:val="EE0000"/>
          <w:sz w:val="16"/>
        </w:rPr>
        <w:t xml:space="preserve"> requirements of service to the other party. </w:t>
      </w:r>
      <w:r w:rsidRPr="005F4605">
        <w:rPr>
          <w:rStyle w:val="StyleUnderline"/>
          <w:color w:val="EE0000"/>
        </w:rPr>
        <w:t>What the services entailed was determined by status. A serf might be required to perform agricultural labor while acts of loyalty service would be expected of a vassal</w:t>
      </w:r>
      <w:r w:rsidRPr="005F4605">
        <w:rPr>
          <w:color w:val="EE0000"/>
          <w:sz w:val="16"/>
        </w:rPr>
        <w:t>.</w:t>
      </w:r>
    </w:p>
    <w:p w14:paraId="14A2D457" w14:textId="77777777" w:rsidR="00960C53" w:rsidRPr="005F4605" w:rsidRDefault="00960C53" w:rsidP="00960C53">
      <w:pPr>
        <w:rPr>
          <w:color w:val="EE0000"/>
          <w:sz w:val="16"/>
        </w:rPr>
      </w:pPr>
      <w:proofErr w:type="spellStart"/>
      <w:r w:rsidRPr="005F4605">
        <w:rPr>
          <w:color w:val="EE0000"/>
          <w:sz w:val="16"/>
        </w:rPr>
        <w:t>Supiot</w:t>
      </w:r>
      <w:proofErr w:type="spellEnd"/>
      <w:r w:rsidRPr="005F4605">
        <w:rPr>
          <w:color w:val="EE0000"/>
          <w:sz w:val="16"/>
        </w:rPr>
        <w:t xml:space="preserve"> sees an extension of vassalage </w:t>
      </w:r>
      <w:r w:rsidRPr="005F4605">
        <w:rPr>
          <w:rStyle w:val="StyleUnderline"/>
          <w:color w:val="EE0000"/>
          <w:highlight w:val="cyan"/>
        </w:rPr>
        <w:t>in the contemporary shift from sovereignty to suzerainty</w:t>
      </w:r>
      <w:r w:rsidRPr="005F4605">
        <w:rPr>
          <w:color w:val="EE0000"/>
          <w:sz w:val="16"/>
        </w:rPr>
        <w:t xml:space="preserve">. He writes, “The suzerain has immediate authority over his vassals, but not his vassals’ vassals, whereas the sovereign’s power is supreme—self-positing and bearing its cause within itself—and can be exercised directly over all his subjects.”14 </w:t>
      </w:r>
      <w:proofErr w:type="spellStart"/>
      <w:r w:rsidRPr="005F4605">
        <w:rPr>
          <w:color w:val="EE0000"/>
          <w:sz w:val="16"/>
        </w:rPr>
        <w:t>Supiot’s</w:t>
      </w:r>
      <w:proofErr w:type="spellEnd"/>
      <w:r w:rsidRPr="005F4605">
        <w:rPr>
          <w:color w:val="EE0000"/>
          <w:sz w:val="16"/>
        </w:rPr>
        <w:t xml:space="preserve"> examples of contemporary suzerainty are the European Union and International Monetary Fund (IMF). Neither the EU nor its member states are sovereign; member states are in the position of vassals. With no direct authority over populations, the EU depends on the mediation of the member states. States swear allegiance to the IMF, subjecting themselves to carry out its requirements.</w:t>
      </w:r>
    </w:p>
    <w:p w14:paraId="45B8C3EE" w14:textId="77777777" w:rsidR="00960C53" w:rsidRPr="005F4605" w:rsidRDefault="00960C53" w:rsidP="00960C53">
      <w:pPr>
        <w:rPr>
          <w:color w:val="EE0000"/>
          <w:sz w:val="16"/>
        </w:rPr>
      </w:pPr>
      <w:r w:rsidRPr="005F4605">
        <w:rPr>
          <w:color w:val="EE0000"/>
          <w:sz w:val="16"/>
        </w:rPr>
        <w:t xml:space="preserve">Despite the hopes and dreams of </w:t>
      </w:r>
      <w:proofErr w:type="gramStart"/>
      <w:r w:rsidRPr="005F4605">
        <w:rPr>
          <w:color w:val="EE0000"/>
          <w:sz w:val="16"/>
        </w:rPr>
        <w:t>many an</w:t>
      </w:r>
      <w:proofErr w:type="gramEnd"/>
      <w:r w:rsidRPr="005F4605">
        <w:rPr>
          <w:color w:val="EE0000"/>
          <w:sz w:val="16"/>
        </w:rPr>
        <w:t xml:space="preserve"> anarchist, the end of sovereignty is not a story of liberation. The unraveling of the state under conditions of capitalism’s becoming </w:t>
      </w:r>
      <w:proofErr w:type="spellStart"/>
      <w:r w:rsidRPr="005F4605">
        <w:rPr>
          <w:color w:val="EE0000"/>
          <w:sz w:val="16"/>
        </w:rPr>
        <w:t>neofeudal</w:t>
      </w:r>
      <w:proofErr w:type="spellEnd"/>
      <w:r w:rsidRPr="005F4605">
        <w:rPr>
          <w:color w:val="EE0000"/>
          <w:sz w:val="16"/>
        </w:rPr>
        <w:t xml:space="preserve"> is a story of the loss of the universal amid fragmentation and privatization. </w:t>
      </w:r>
      <w:r w:rsidRPr="005F4605">
        <w:rPr>
          <w:rStyle w:val="StyleUnderline"/>
          <w:color w:val="EE0000"/>
          <w:highlight w:val="cyan"/>
        </w:rPr>
        <w:t>Neoliberal policies</w:t>
      </w:r>
      <w:r w:rsidRPr="005F4605">
        <w:rPr>
          <w:rStyle w:val="StyleUnderline"/>
          <w:color w:val="EE0000"/>
        </w:rPr>
        <w:t xml:space="preserve"> aiming to shield capital, property, and markets from popular power </w:t>
      </w:r>
      <w:proofErr w:type="gramStart"/>
      <w:r w:rsidRPr="005F4605">
        <w:rPr>
          <w:rStyle w:val="StyleUnderline"/>
          <w:color w:val="EE0000"/>
          <w:highlight w:val="cyan"/>
        </w:rPr>
        <w:t>open up</w:t>
      </w:r>
      <w:proofErr w:type="gramEnd"/>
      <w:r w:rsidRPr="005F4605">
        <w:rPr>
          <w:rStyle w:val="StyleUnderline"/>
          <w:color w:val="EE0000"/>
          <w:highlight w:val="cyan"/>
        </w:rPr>
        <w:t xml:space="preserve"> new opportunities for private power to exert itself</w:t>
      </w:r>
      <w:r w:rsidRPr="005F4605">
        <w:rPr>
          <w:rStyle w:val="StyleUnderline"/>
          <w:color w:val="EE0000"/>
        </w:rPr>
        <w:t xml:space="preserve">. </w:t>
      </w:r>
      <w:r w:rsidRPr="005F4605">
        <w:rPr>
          <w:rStyle w:val="StyleUnderline"/>
          <w:color w:val="EE0000"/>
          <w:highlight w:val="cyan"/>
        </w:rPr>
        <w:t xml:space="preserve">Nesting </w:t>
      </w:r>
      <w:proofErr w:type="gramStart"/>
      <w:r w:rsidRPr="005F4605">
        <w:rPr>
          <w:rStyle w:val="StyleUnderline"/>
          <w:color w:val="EE0000"/>
          <w:highlight w:val="cyan"/>
        </w:rPr>
        <w:t>fiefdoms</w:t>
      </w:r>
      <w:proofErr w:type="gramEnd"/>
      <w:r w:rsidRPr="005F4605">
        <w:rPr>
          <w:rStyle w:val="StyleUnderline"/>
          <w:color w:val="EE0000"/>
          <w:highlight w:val="cyan"/>
        </w:rPr>
        <w:t xml:space="preserve"> and relations of vassalage</w:t>
      </w:r>
      <w:r w:rsidRPr="005F4605">
        <w:rPr>
          <w:rStyle w:val="StyleUnderline"/>
          <w:color w:val="EE0000"/>
        </w:rPr>
        <w:t xml:space="preserve"> sit </w:t>
      </w:r>
      <w:r w:rsidRPr="005F4605">
        <w:rPr>
          <w:rStyle w:val="StyleUnderline"/>
          <w:color w:val="EE0000"/>
          <w:highlight w:val="cyan"/>
        </w:rPr>
        <w:t>within flows of</w:t>
      </w:r>
      <w:r w:rsidRPr="005F4605">
        <w:rPr>
          <w:rStyle w:val="StyleUnderline"/>
          <w:color w:val="EE0000"/>
        </w:rPr>
        <w:t xml:space="preserve"> conflict and </w:t>
      </w:r>
      <w:r w:rsidRPr="005F4605">
        <w:rPr>
          <w:rStyle w:val="StyleUnderline"/>
          <w:color w:val="EE0000"/>
          <w:highlight w:val="cyan"/>
        </w:rPr>
        <w:t>alliance</w:t>
      </w:r>
      <w:r w:rsidRPr="005F4605">
        <w:rPr>
          <w:rStyle w:val="StyleUnderline"/>
          <w:color w:val="EE0000"/>
        </w:rPr>
        <w:t>, armed empires and private militaries, algorithmically managed service and servitude. State power takes the form of suzerainty, and the social factory becomes a social manor</w:t>
      </w:r>
      <w:r w:rsidRPr="005F4605">
        <w:rPr>
          <w:color w:val="EE0000"/>
          <w:sz w:val="16"/>
        </w:rPr>
        <w:t xml:space="preserve">. This is the background against which I now turn to the basic features of </w:t>
      </w:r>
      <w:proofErr w:type="spellStart"/>
      <w:r w:rsidRPr="005F4605">
        <w:rPr>
          <w:color w:val="EE0000"/>
          <w:sz w:val="16"/>
        </w:rPr>
        <w:t>neofeudalism</w:t>
      </w:r>
      <w:proofErr w:type="spellEnd"/>
      <w:r w:rsidRPr="005F4605">
        <w:rPr>
          <w:color w:val="EE0000"/>
          <w:sz w:val="16"/>
        </w:rPr>
        <w:t>.</w:t>
      </w:r>
    </w:p>
    <w:p w14:paraId="5C414F63" w14:textId="77777777" w:rsidR="00960C53" w:rsidRPr="005F4605" w:rsidRDefault="00960C53" w:rsidP="00960C53">
      <w:pPr>
        <w:rPr>
          <w:color w:val="EE0000"/>
          <w:u w:val="single"/>
        </w:rPr>
      </w:pPr>
    </w:p>
    <w:p w14:paraId="3944F5D8" w14:textId="77777777" w:rsidR="00B461A8" w:rsidRPr="005F4605" w:rsidRDefault="00B461A8" w:rsidP="00B461A8">
      <w:pPr>
        <w:keepNext/>
        <w:keepLines/>
        <w:spacing w:before="40" w:after="0"/>
        <w:outlineLvl w:val="3"/>
        <w:rPr>
          <w:rFonts w:eastAsia="Times New Roman" w:cs="Times New Roman"/>
          <w:b/>
          <w:color w:val="EE0000"/>
          <w:sz w:val="26"/>
        </w:rPr>
      </w:pPr>
      <w:r w:rsidRPr="005F4605">
        <w:rPr>
          <w:rFonts w:eastAsia="Times New Roman" w:cs="Times New Roman"/>
          <w:b/>
          <w:color w:val="EE0000"/>
          <w:sz w:val="26"/>
        </w:rPr>
        <w:t>Unions ensconced in the Integral State – Union Bureaucrats create consent of the governed while stifling proximate movements</w:t>
      </w:r>
    </w:p>
    <w:p w14:paraId="25982E4C" w14:textId="77777777" w:rsidR="00B461A8" w:rsidRPr="005F4605" w:rsidRDefault="00B461A8" w:rsidP="00B461A8">
      <w:pPr>
        <w:rPr>
          <w:rFonts w:eastAsia="Aptos"/>
          <w:color w:val="EE0000"/>
        </w:rPr>
      </w:pPr>
      <w:r w:rsidRPr="005F4605">
        <w:rPr>
          <w:rFonts w:eastAsia="Aptos"/>
          <w:color w:val="EE0000"/>
        </w:rPr>
        <w:t xml:space="preserve">Jason </w:t>
      </w:r>
      <w:r w:rsidRPr="005F4605">
        <w:rPr>
          <w:rFonts w:eastAsia="Aptos"/>
          <w:b/>
          <w:color w:val="EE0000"/>
          <w:sz w:val="26"/>
        </w:rPr>
        <w:t>Koslowski</w:t>
      </w:r>
      <w:r w:rsidRPr="005F4605">
        <w:rPr>
          <w:rFonts w:eastAsia="Aptos"/>
          <w:color w:val="EE0000"/>
        </w:rPr>
        <w:t>, College Professor, 8/5/</w:t>
      </w:r>
      <w:r w:rsidRPr="005F4605">
        <w:rPr>
          <w:rFonts w:eastAsia="Aptos"/>
          <w:b/>
          <w:color w:val="EE0000"/>
          <w:sz w:val="26"/>
        </w:rPr>
        <w:t>23</w:t>
      </w:r>
      <w:r w:rsidRPr="005F4605">
        <w:rPr>
          <w:rFonts w:eastAsia="Aptos"/>
          <w:color w:val="EE0000"/>
        </w:rPr>
        <w:t xml:space="preserve"> (“A Labor Aristocracy Exists, and It’s Evolving: A Reply to Charlie Post”, </w:t>
      </w:r>
      <w:proofErr w:type="spellStart"/>
      <w:r w:rsidRPr="005F4605">
        <w:rPr>
          <w:rFonts w:eastAsia="Aptos"/>
          <w:color w:val="EE0000"/>
        </w:rPr>
        <w:t>Leftvoice</w:t>
      </w:r>
      <w:proofErr w:type="spellEnd"/>
      <w:r w:rsidRPr="005F4605">
        <w:rPr>
          <w:rFonts w:eastAsia="Aptos"/>
          <w:color w:val="EE0000"/>
        </w:rPr>
        <w:t>. https://www.leftvoice.org/a-labor-aristocracy-exists-and-its-evolving-a-reply-to-charlie-post/. Accessed 8-17-</w:t>
      </w:r>
      <w:proofErr w:type="gramStart"/>
      <w:r w:rsidRPr="005F4605">
        <w:rPr>
          <w:rFonts w:eastAsia="Aptos"/>
          <w:color w:val="EE0000"/>
        </w:rPr>
        <w:t>25)/</w:t>
      </w:r>
      <w:proofErr w:type="gramEnd"/>
      <w:r w:rsidRPr="005F4605">
        <w:rPr>
          <w:rFonts w:eastAsia="Aptos"/>
          <w:color w:val="EE0000"/>
        </w:rPr>
        <w:t xml:space="preserve">/FLC </w:t>
      </w:r>
    </w:p>
    <w:p w14:paraId="5A34D061" w14:textId="77777777" w:rsidR="00B461A8" w:rsidRPr="005F4605" w:rsidRDefault="00B461A8" w:rsidP="00B461A8">
      <w:pPr>
        <w:rPr>
          <w:rFonts w:eastAsia="Aptos"/>
          <w:color w:val="EE0000"/>
        </w:rPr>
      </w:pPr>
      <w:r w:rsidRPr="005F4605">
        <w:rPr>
          <w:rFonts w:eastAsia="Aptos"/>
          <w:color w:val="EE0000"/>
        </w:rPr>
        <w:t xml:space="preserve">In addition, the </w:t>
      </w:r>
      <w:r w:rsidRPr="005F4605">
        <w:rPr>
          <w:rFonts w:eastAsia="Aptos"/>
          <w:color w:val="EE0000"/>
          <w:highlight w:val="green"/>
          <w:u w:val="single"/>
        </w:rPr>
        <w:t>sources of</w:t>
      </w:r>
      <w:r w:rsidRPr="005F4605">
        <w:rPr>
          <w:rFonts w:eastAsia="Aptos"/>
          <w:color w:val="EE0000"/>
          <w:u w:val="single"/>
        </w:rPr>
        <w:t xml:space="preserve"> the bureaucracy’s </w:t>
      </w:r>
      <w:r w:rsidRPr="005F4605">
        <w:rPr>
          <w:rFonts w:eastAsia="Aptos"/>
          <w:color w:val="EE0000"/>
          <w:highlight w:val="green"/>
          <w:u w:val="single"/>
        </w:rPr>
        <w:t>funding are</w:t>
      </w:r>
      <w:r w:rsidRPr="005F4605">
        <w:rPr>
          <w:rFonts w:eastAsia="Aptos"/>
          <w:color w:val="EE0000"/>
          <w:u w:val="single"/>
        </w:rPr>
        <w:t xml:space="preserve"> </w:t>
      </w:r>
      <w:r w:rsidRPr="005F4605">
        <w:rPr>
          <w:rFonts w:eastAsia="Aptos"/>
          <w:color w:val="EE0000"/>
          <w:highlight w:val="green"/>
          <w:u w:val="single"/>
        </w:rPr>
        <w:t>increasingly</w:t>
      </w:r>
      <w:r w:rsidRPr="005F4605">
        <w:rPr>
          <w:rFonts w:eastAsia="Aptos"/>
          <w:color w:val="EE0000"/>
          <w:u w:val="single"/>
        </w:rPr>
        <w:t xml:space="preserve"> </w:t>
      </w:r>
      <w:r w:rsidRPr="005F4605">
        <w:rPr>
          <w:rFonts w:eastAsia="Aptos"/>
          <w:color w:val="EE0000"/>
          <w:highlight w:val="green"/>
          <w:u w:val="single"/>
        </w:rPr>
        <w:t>financial</w:t>
      </w:r>
      <w:r w:rsidRPr="005F4605">
        <w:rPr>
          <w:rFonts w:eastAsia="Aptos"/>
          <w:color w:val="EE0000"/>
        </w:rPr>
        <w:t xml:space="preserve"> — </w:t>
      </w:r>
      <w:r w:rsidRPr="005F4605">
        <w:rPr>
          <w:rFonts w:eastAsia="Aptos"/>
          <w:color w:val="EE0000"/>
          <w:highlight w:val="green"/>
          <w:u w:val="single"/>
        </w:rPr>
        <w:t>including</w:t>
      </w:r>
      <w:r w:rsidRPr="005F4605">
        <w:rPr>
          <w:rFonts w:eastAsia="Aptos"/>
          <w:color w:val="EE0000"/>
          <w:u w:val="single"/>
        </w:rPr>
        <w:t>,</w:t>
      </w:r>
      <w:r w:rsidRPr="005F4605">
        <w:rPr>
          <w:rFonts w:eastAsia="Aptos"/>
          <w:color w:val="EE0000"/>
        </w:rPr>
        <w:t xml:space="preserve"> for example, </w:t>
      </w:r>
      <w:r w:rsidRPr="005F4605">
        <w:rPr>
          <w:rFonts w:eastAsia="Aptos"/>
          <w:color w:val="EE0000"/>
          <w:u w:val="single"/>
        </w:rPr>
        <w:t xml:space="preserve">the </w:t>
      </w:r>
      <w:r w:rsidRPr="005F4605">
        <w:rPr>
          <w:rFonts w:eastAsia="Aptos"/>
          <w:color w:val="EE0000"/>
          <w:highlight w:val="green"/>
          <w:u w:val="single"/>
        </w:rPr>
        <w:t>interest drawn</w:t>
      </w:r>
      <w:r w:rsidRPr="005F4605">
        <w:rPr>
          <w:rFonts w:eastAsia="Aptos"/>
          <w:color w:val="EE0000"/>
          <w:u w:val="single"/>
        </w:rPr>
        <w:t xml:space="preserve"> </w:t>
      </w:r>
      <w:r w:rsidRPr="005F4605">
        <w:rPr>
          <w:rFonts w:eastAsia="Aptos"/>
          <w:color w:val="EE0000"/>
          <w:highlight w:val="green"/>
          <w:u w:val="single"/>
        </w:rPr>
        <w:t>from</w:t>
      </w:r>
      <w:r w:rsidRPr="005F4605">
        <w:rPr>
          <w:rFonts w:eastAsia="Aptos"/>
          <w:color w:val="EE0000"/>
          <w:u w:val="single"/>
        </w:rPr>
        <w:t xml:space="preserve"> treasury </w:t>
      </w:r>
      <w:r w:rsidRPr="005F4605">
        <w:rPr>
          <w:rFonts w:eastAsia="Aptos"/>
          <w:color w:val="EE0000"/>
          <w:highlight w:val="green"/>
          <w:u w:val="single"/>
        </w:rPr>
        <w:t>securities</w:t>
      </w:r>
      <w:r w:rsidRPr="005F4605">
        <w:rPr>
          <w:rFonts w:eastAsia="Aptos"/>
          <w:color w:val="EE0000"/>
          <w:u w:val="single"/>
        </w:rPr>
        <w:t> investing in the imperialist U.S. state itself</w:t>
      </w:r>
      <w:r w:rsidRPr="005F4605">
        <w:rPr>
          <w:rFonts w:eastAsia="Aptos"/>
          <w:color w:val="EE0000"/>
        </w:rPr>
        <w:t>. In other words, part of the overall investment in the Global South tracked by the IMF comes from union leaderships themselves. The </w:t>
      </w:r>
      <w:r w:rsidRPr="005F4605">
        <w:rPr>
          <w:rFonts w:eastAsia="Aptos"/>
          <w:color w:val="EE0000"/>
          <w:highlight w:val="green"/>
          <w:u w:val="single"/>
        </w:rPr>
        <w:t>financialization</w:t>
      </w:r>
      <w:r w:rsidRPr="005F4605">
        <w:rPr>
          <w:rFonts w:eastAsia="Aptos"/>
          <w:color w:val="EE0000"/>
          <w:u w:val="single"/>
        </w:rPr>
        <w:t xml:space="preserve"> of the union leadership has been </w:t>
      </w:r>
      <w:r w:rsidRPr="005F4605">
        <w:rPr>
          <w:rFonts w:eastAsia="Aptos"/>
          <w:color w:val="EE0000"/>
          <w:highlight w:val="green"/>
          <w:u w:val="single"/>
        </w:rPr>
        <w:t>growing rapidly</w:t>
      </w:r>
      <w:r w:rsidRPr="005F4605">
        <w:rPr>
          <w:rFonts w:eastAsia="Aptos"/>
          <w:color w:val="EE0000"/>
        </w:rPr>
        <w:t xml:space="preserve">: </w:t>
      </w:r>
      <w:r w:rsidRPr="005F4605">
        <w:rPr>
          <w:rFonts w:eastAsia="Aptos"/>
          <w:color w:val="EE0000"/>
          <w:u w:val="single"/>
        </w:rPr>
        <w:t>from 2000 to 2021</w:t>
      </w:r>
      <w:r w:rsidRPr="005F4605">
        <w:rPr>
          <w:rFonts w:eastAsia="Aptos"/>
          <w:color w:val="EE0000"/>
        </w:rPr>
        <w:t xml:space="preserve">, its </w:t>
      </w:r>
      <w:r w:rsidRPr="005F4605">
        <w:rPr>
          <w:rFonts w:eastAsia="Aptos"/>
          <w:color w:val="EE0000"/>
          <w:highlight w:val="green"/>
          <w:u w:val="single"/>
        </w:rPr>
        <w:t>marketable securities</w:t>
      </w:r>
      <w:r w:rsidRPr="005F4605">
        <w:rPr>
          <w:rFonts w:eastAsia="Aptos"/>
          <w:color w:val="EE0000"/>
          <w:u w:val="single"/>
        </w:rPr>
        <w:t xml:space="preserve"> other than Treasury securities </w:t>
      </w:r>
      <w:r w:rsidRPr="005F4605">
        <w:rPr>
          <w:rFonts w:eastAsia="Aptos"/>
          <w:color w:val="EE0000"/>
          <w:highlight w:val="green"/>
          <w:u w:val="single"/>
        </w:rPr>
        <w:t>jumped 66 percent</w:t>
      </w:r>
      <w:r w:rsidRPr="005F4605">
        <w:rPr>
          <w:rFonts w:eastAsia="Aptos"/>
          <w:color w:val="EE0000"/>
        </w:rPr>
        <w:t xml:space="preserve">. In 2000, financial instruments amounted to 31 percent of total assets. By 2021 they were 44 percent of total assets. </w:t>
      </w:r>
      <w:r w:rsidRPr="005F4605">
        <w:rPr>
          <w:rFonts w:eastAsia="Aptos"/>
          <w:color w:val="EE0000"/>
          <w:u w:val="single"/>
        </w:rPr>
        <w:t>The example of the UAW</w:t>
      </w:r>
      <w:r w:rsidRPr="005F4605">
        <w:rPr>
          <w:rFonts w:eastAsia="Aptos"/>
          <w:color w:val="EE0000"/>
        </w:rPr>
        <w:t xml:space="preserve"> </w:t>
      </w:r>
      <w:r w:rsidRPr="005F4605">
        <w:rPr>
          <w:rFonts w:eastAsia="Aptos"/>
          <w:color w:val="EE0000"/>
          <w:u w:val="single"/>
        </w:rPr>
        <w:t xml:space="preserve">shows, these investments </w:t>
      </w:r>
      <w:r w:rsidRPr="005F4605">
        <w:rPr>
          <w:rFonts w:eastAsia="Aptos"/>
          <w:color w:val="EE0000"/>
          <w:highlight w:val="green"/>
          <w:u w:val="single"/>
        </w:rPr>
        <w:t>include</w:t>
      </w:r>
      <w:r w:rsidRPr="005F4605">
        <w:rPr>
          <w:rFonts w:eastAsia="Aptos"/>
          <w:color w:val="EE0000"/>
        </w:rPr>
        <w:t xml:space="preserve"> funding </w:t>
      </w:r>
      <w:r w:rsidRPr="005F4605">
        <w:rPr>
          <w:rFonts w:eastAsia="Aptos"/>
          <w:color w:val="EE0000"/>
          <w:highlight w:val="green"/>
          <w:u w:val="single"/>
        </w:rPr>
        <w:t>venture capital and private equity</w:t>
      </w:r>
      <w:r w:rsidRPr="005F4605">
        <w:rPr>
          <w:rFonts w:eastAsia="Aptos"/>
          <w:color w:val="EE0000"/>
          <w:u w:val="single"/>
        </w:rPr>
        <w:t xml:space="preserve"> funds</w:t>
      </w:r>
      <w:r w:rsidRPr="005F4605">
        <w:rPr>
          <w:rFonts w:eastAsia="Aptos"/>
          <w:color w:val="EE0000"/>
        </w:rPr>
        <w:t xml:space="preserve">, which almost certainly extract profit out of </w:t>
      </w:r>
      <w:proofErr w:type="gramStart"/>
      <w:r w:rsidRPr="005F4605">
        <w:rPr>
          <w:rFonts w:eastAsia="Aptos"/>
          <w:color w:val="EE0000"/>
        </w:rPr>
        <w:t>the Global</w:t>
      </w:r>
      <w:proofErr w:type="gramEnd"/>
      <w:r w:rsidRPr="005F4605">
        <w:rPr>
          <w:rFonts w:eastAsia="Aptos"/>
          <w:color w:val="EE0000"/>
        </w:rPr>
        <w:t xml:space="preserve"> South. </w:t>
      </w:r>
      <w:r w:rsidRPr="005F4605">
        <w:rPr>
          <w:rFonts w:eastAsia="Aptos"/>
          <w:color w:val="EE0000"/>
          <w:highlight w:val="green"/>
          <w:u w:val="single"/>
        </w:rPr>
        <w:t>This</w:t>
      </w:r>
      <w:r w:rsidRPr="005F4605">
        <w:rPr>
          <w:rFonts w:eastAsia="Aptos"/>
          <w:color w:val="EE0000"/>
          <w:u w:val="single"/>
        </w:rPr>
        <w:t xml:space="preserve"> financialization </w:t>
      </w:r>
      <w:r w:rsidRPr="005F4605">
        <w:rPr>
          <w:rFonts w:eastAsia="Aptos"/>
          <w:color w:val="EE0000"/>
          <w:highlight w:val="green"/>
          <w:u w:val="single"/>
        </w:rPr>
        <w:t>is</w:t>
      </w:r>
      <w:r w:rsidRPr="005F4605">
        <w:rPr>
          <w:rFonts w:eastAsia="Aptos"/>
          <w:color w:val="EE0000"/>
        </w:rPr>
        <w:t xml:space="preserve"> also </w:t>
      </w:r>
      <w:r w:rsidRPr="005F4605">
        <w:rPr>
          <w:rFonts w:eastAsia="Aptos"/>
          <w:color w:val="EE0000"/>
          <w:highlight w:val="green"/>
          <w:u w:val="single"/>
        </w:rPr>
        <w:t>speeding up</w:t>
      </w:r>
      <w:r w:rsidRPr="005F4605">
        <w:rPr>
          <w:rFonts w:eastAsia="Aptos"/>
          <w:color w:val="EE0000"/>
          <w:u w:val="single"/>
        </w:rPr>
        <w:t>,</w:t>
      </w:r>
      <w:r w:rsidRPr="005F4605">
        <w:rPr>
          <w:rFonts w:eastAsia="Aptos"/>
          <w:color w:val="EE0000"/>
        </w:rPr>
        <w:t xml:space="preserve"> increasing far more rapidly from 2010 to 2021 than in the first years of the new millennium. </w:t>
      </w:r>
      <w:r w:rsidRPr="005F4605">
        <w:rPr>
          <w:rFonts w:eastAsia="Aptos"/>
          <w:color w:val="EE0000"/>
          <w:u w:val="single"/>
        </w:rPr>
        <w:t xml:space="preserve">This trend increasingly </w:t>
      </w:r>
      <w:r w:rsidRPr="005F4605">
        <w:rPr>
          <w:rFonts w:eastAsia="Aptos"/>
          <w:color w:val="EE0000"/>
          <w:highlight w:val="green"/>
          <w:u w:val="single"/>
        </w:rPr>
        <w:t>isolates the bureaucracy from</w:t>
      </w:r>
      <w:r w:rsidRPr="005F4605">
        <w:rPr>
          <w:rFonts w:eastAsia="Aptos"/>
          <w:color w:val="EE0000"/>
          <w:u w:val="single"/>
        </w:rPr>
        <w:t xml:space="preserve"> the </w:t>
      </w:r>
      <w:r w:rsidRPr="005F4605">
        <w:rPr>
          <w:rFonts w:eastAsia="Aptos"/>
          <w:color w:val="EE0000"/>
          <w:highlight w:val="green"/>
          <w:u w:val="single"/>
        </w:rPr>
        <w:t>rank-and-file</w:t>
      </w:r>
      <w:r w:rsidRPr="005F4605">
        <w:rPr>
          <w:rFonts w:eastAsia="Aptos"/>
          <w:color w:val="EE0000"/>
        </w:rPr>
        <w:t xml:space="preserve">, since it relies on their dues </w:t>
      </w:r>
      <w:proofErr w:type="gramStart"/>
      <w:r w:rsidRPr="005F4605">
        <w:rPr>
          <w:rFonts w:eastAsia="Aptos"/>
          <w:color w:val="EE0000"/>
        </w:rPr>
        <w:t>less and less</w:t>
      </w:r>
      <w:proofErr w:type="gramEnd"/>
      <w:r w:rsidRPr="005F4605">
        <w:rPr>
          <w:rFonts w:eastAsia="Aptos"/>
          <w:color w:val="EE0000"/>
        </w:rPr>
        <w:t>. </w:t>
      </w:r>
    </w:p>
    <w:p w14:paraId="372B10F9" w14:textId="77777777" w:rsidR="00B461A8" w:rsidRPr="005F4605" w:rsidRDefault="00B461A8" w:rsidP="00B461A8">
      <w:pPr>
        <w:rPr>
          <w:rFonts w:eastAsia="Aptos"/>
          <w:b/>
          <w:color w:val="EE0000"/>
          <w:u w:val="single"/>
        </w:rPr>
      </w:pPr>
      <w:r w:rsidRPr="005F4605">
        <w:rPr>
          <w:rFonts w:eastAsia="Aptos"/>
          <w:color w:val="EE0000"/>
        </w:rPr>
        <w:t>In fact, financial revenues are helping fund a historic expansion of the bureaucracy relative to members. Writes </w:t>
      </w:r>
      <w:r w:rsidRPr="005F4605">
        <w:rPr>
          <w:rFonts w:eastAsia="Aptos"/>
          <w:b/>
          <w:color w:val="EE0000"/>
          <w:u w:val="single"/>
        </w:rPr>
        <w:t>Chris Bohner: </w:t>
      </w:r>
    </w:p>
    <w:p w14:paraId="0A370457" w14:textId="77777777" w:rsidR="00B461A8" w:rsidRPr="005F4605" w:rsidRDefault="00B461A8" w:rsidP="00B461A8">
      <w:pPr>
        <w:rPr>
          <w:rFonts w:eastAsia="Aptos"/>
          <w:color w:val="EE0000"/>
        </w:rPr>
      </w:pPr>
      <w:r w:rsidRPr="005F4605">
        <w:rPr>
          <w:rFonts w:eastAsia="Aptos"/>
          <w:color w:val="EE0000"/>
        </w:rPr>
        <w:t xml:space="preserve">According to the Census Bureau, </w:t>
      </w:r>
      <w:r w:rsidRPr="005F4605">
        <w:rPr>
          <w:rFonts w:eastAsia="Aptos"/>
          <w:color w:val="EE0000"/>
          <w:highlight w:val="green"/>
          <w:u w:val="single"/>
        </w:rPr>
        <w:t>organized labor employs</w:t>
      </w:r>
      <w:r w:rsidRPr="005F4605">
        <w:rPr>
          <w:rFonts w:eastAsia="Aptos"/>
          <w:color w:val="EE0000"/>
          <w:u w:val="single"/>
        </w:rPr>
        <w:t xml:space="preserve"> </w:t>
      </w:r>
      <w:r w:rsidRPr="005F4605">
        <w:rPr>
          <w:rFonts w:eastAsia="Aptos"/>
          <w:b/>
          <w:color w:val="EE0000"/>
          <w:u w:val="single"/>
        </w:rPr>
        <w:t xml:space="preserve">24,540 </w:t>
      </w:r>
      <w:r w:rsidRPr="005F4605">
        <w:rPr>
          <w:rFonts w:eastAsia="Aptos"/>
          <w:b/>
          <w:color w:val="EE0000"/>
          <w:highlight w:val="green"/>
          <w:u w:val="single"/>
        </w:rPr>
        <w:t>fewer employees</w:t>
      </w:r>
      <w:r w:rsidRPr="005F4605">
        <w:rPr>
          <w:rFonts w:eastAsia="Aptos"/>
          <w:color w:val="EE0000"/>
          <w:u w:val="single"/>
        </w:rPr>
        <w:t xml:space="preserve"> in 2021 compared to 2010</w:t>
      </w:r>
      <w:r w:rsidRPr="005F4605">
        <w:rPr>
          <w:rFonts w:eastAsia="Aptos"/>
          <w:color w:val="EE0000"/>
        </w:rPr>
        <w:t xml:space="preserve">, a 20% decline in the workforce (with a steep drop in 2020 likely due to the pandemic). However, </w:t>
      </w:r>
      <w:r w:rsidRPr="005F4605">
        <w:rPr>
          <w:rFonts w:eastAsia="Aptos"/>
          <w:b/>
          <w:color w:val="EE0000"/>
          <w:highlight w:val="green"/>
          <w:u w:val="single"/>
        </w:rPr>
        <w:t>management</w:t>
      </w:r>
      <w:r w:rsidRPr="005F4605">
        <w:rPr>
          <w:rFonts w:eastAsia="Aptos"/>
          <w:color w:val="EE0000"/>
          <w:u w:val="single"/>
        </w:rPr>
        <w:t xml:space="preserve"> positions within organized labor have </w:t>
      </w:r>
      <w:r w:rsidRPr="005F4605">
        <w:rPr>
          <w:rFonts w:eastAsia="Aptos"/>
          <w:color w:val="EE0000"/>
          <w:highlight w:val="green"/>
          <w:u w:val="single"/>
        </w:rPr>
        <w:t>increased</w:t>
      </w:r>
      <w:r w:rsidRPr="005F4605">
        <w:rPr>
          <w:rFonts w:eastAsia="Aptos"/>
          <w:color w:val="EE0000"/>
          <w:u w:val="single"/>
        </w:rPr>
        <w:t xml:space="preserve"> by </w:t>
      </w:r>
      <w:r w:rsidRPr="005F4605">
        <w:rPr>
          <w:rFonts w:eastAsia="Aptos"/>
          <w:b/>
          <w:color w:val="EE0000"/>
          <w:highlight w:val="green"/>
          <w:u w:val="single"/>
        </w:rPr>
        <w:t>64%</w:t>
      </w:r>
      <w:r w:rsidRPr="005F4605">
        <w:rPr>
          <w:rFonts w:eastAsia="Aptos"/>
          <w:color w:val="EE0000"/>
          <w:highlight w:val="green"/>
          <w:u w:val="single"/>
        </w:rPr>
        <w:t>,</w:t>
      </w:r>
      <w:r w:rsidRPr="005F4605">
        <w:rPr>
          <w:rFonts w:eastAsia="Aptos"/>
          <w:color w:val="EE0000"/>
          <w:u w:val="single"/>
        </w:rPr>
        <w:t xml:space="preserve"> </w:t>
      </w:r>
      <w:r w:rsidRPr="005F4605">
        <w:rPr>
          <w:rFonts w:eastAsia="Aptos"/>
          <w:color w:val="EE0000"/>
        </w:rPr>
        <w:t xml:space="preserve">with more than </w:t>
      </w:r>
      <w:r w:rsidRPr="005F4605">
        <w:rPr>
          <w:rFonts w:eastAsia="Aptos"/>
          <w:color w:val="EE0000"/>
          <w:u w:val="single"/>
        </w:rPr>
        <w:t>10,000 employees earning a gross salary over $125,000</w:t>
      </w:r>
      <w:r w:rsidRPr="005F4605">
        <w:rPr>
          <w:rFonts w:eastAsia="Aptos"/>
          <w:color w:val="EE0000"/>
        </w:rPr>
        <w:t>, putting labor leaders and senior management in the top tenth percentile of income in the U.S.</w:t>
      </w:r>
    </w:p>
    <w:p w14:paraId="7BAE35F3" w14:textId="77777777" w:rsidR="00B461A8" w:rsidRPr="005F4605" w:rsidRDefault="00B461A8" w:rsidP="00B461A8">
      <w:pPr>
        <w:rPr>
          <w:rFonts w:eastAsia="Aptos"/>
          <w:color w:val="EE0000"/>
        </w:rPr>
      </w:pPr>
      <w:r w:rsidRPr="005F4605">
        <w:rPr>
          <w:rFonts w:eastAsia="Aptos"/>
          <w:color w:val="EE0000"/>
        </w:rPr>
        <w:t xml:space="preserve">It’s one of the great ironies of the labor movement in the U.S. that, </w:t>
      </w:r>
      <w:r w:rsidRPr="005F4605">
        <w:rPr>
          <w:rFonts w:eastAsia="Aptos"/>
          <w:color w:val="EE0000"/>
          <w:u w:val="single"/>
        </w:rPr>
        <w:t>as unions suffered the hammer blows of neoliberalism</w:t>
      </w:r>
      <w:r w:rsidRPr="005F4605">
        <w:rPr>
          <w:rFonts w:eastAsia="Aptos"/>
          <w:color w:val="EE0000"/>
        </w:rPr>
        <w:t xml:space="preserve">, the </w:t>
      </w:r>
      <w:r w:rsidRPr="005F4605">
        <w:rPr>
          <w:rFonts w:eastAsia="Aptos"/>
          <w:color w:val="EE0000"/>
          <w:u w:val="single"/>
        </w:rPr>
        <w:t>bureaucracy that leads them has become engorged</w:t>
      </w:r>
      <w:r w:rsidRPr="005F4605">
        <w:rPr>
          <w:rFonts w:eastAsia="Aptos"/>
          <w:color w:val="EE0000"/>
        </w:rPr>
        <w:t xml:space="preserve"> through massive funds at its disposal. In the 1960s, the number of union bureaucrats relative to rank-and-filers (what I call the “bureaucratic composition” of unions) was about 1:300. But since the 1980s, that ratio has been shifting precipitously. The </w:t>
      </w:r>
      <w:r w:rsidRPr="005F4605">
        <w:rPr>
          <w:rFonts w:eastAsia="Aptos"/>
          <w:b/>
          <w:color w:val="EE0000"/>
          <w:u w:val="single"/>
        </w:rPr>
        <w:t>Teamsters</w:t>
      </w:r>
      <w:r w:rsidRPr="005F4605">
        <w:rPr>
          <w:rFonts w:eastAsia="Aptos"/>
          <w:color w:val="EE0000"/>
          <w:u w:val="single"/>
        </w:rPr>
        <w:t>’ ratio</w:t>
      </w:r>
      <w:r w:rsidRPr="005F4605">
        <w:rPr>
          <w:rFonts w:eastAsia="Aptos"/>
          <w:color w:val="EE0000"/>
        </w:rPr>
        <w:t xml:space="preserve"> seems to stand around </w:t>
      </w:r>
      <w:r w:rsidRPr="005F4605">
        <w:rPr>
          <w:rFonts w:eastAsia="Aptos"/>
          <w:color w:val="EE0000"/>
          <w:u w:val="single"/>
        </w:rPr>
        <w:t>1:239;</w:t>
      </w:r>
      <w:r w:rsidRPr="005F4605">
        <w:rPr>
          <w:rFonts w:eastAsia="Aptos"/>
          <w:color w:val="EE0000"/>
        </w:rPr>
        <w:t xml:space="preserve"> </w:t>
      </w:r>
      <w:r w:rsidRPr="005F4605">
        <w:rPr>
          <w:rFonts w:eastAsia="Aptos"/>
          <w:b/>
          <w:color w:val="EE0000"/>
          <w:u w:val="single"/>
        </w:rPr>
        <w:t>SEIU</w:t>
      </w:r>
      <w:r w:rsidRPr="005F4605">
        <w:rPr>
          <w:rFonts w:eastAsia="Aptos"/>
          <w:color w:val="EE0000"/>
          <w:u w:val="single"/>
        </w:rPr>
        <w:t>, 1:184</w:t>
      </w:r>
      <w:r w:rsidRPr="005F4605">
        <w:rPr>
          <w:rFonts w:eastAsia="Aptos"/>
          <w:color w:val="EE0000"/>
        </w:rPr>
        <w:t xml:space="preserve">; the </w:t>
      </w:r>
      <w:r w:rsidRPr="005F4605">
        <w:rPr>
          <w:rFonts w:eastAsia="Aptos"/>
          <w:b/>
          <w:color w:val="EE0000"/>
          <w:highlight w:val="green"/>
          <w:u w:val="single"/>
        </w:rPr>
        <w:t>UAW</w:t>
      </w:r>
      <w:r w:rsidRPr="005F4605">
        <w:rPr>
          <w:rFonts w:eastAsia="Aptos"/>
          <w:b/>
          <w:color w:val="EE0000"/>
          <w:u w:val="single"/>
        </w:rPr>
        <w:t>,</w:t>
      </w:r>
      <w:r w:rsidRPr="005F4605">
        <w:rPr>
          <w:rFonts w:eastAsia="Aptos"/>
          <w:color w:val="EE0000"/>
        </w:rPr>
        <w:t xml:space="preserve"> for its part, seems to boast </w:t>
      </w:r>
      <w:r w:rsidRPr="005F4605">
        <w:rPr>
          <w:rFonts w:eastAsia="Aptos"/>
          <w:b/>
          <w:color w:val="EE0000"/>
          <w:highlight w:val="green"/>
          <w:u w:val="single"/>
        </w:rPr>
        <w:t>one</w:t>
      </w:r>
      <w:r w:rsidRPr="005F4605">
        <w:rPr>
          <w:rFonts w:eastAsia="Aptos"/>
          <w:color w:val="EE0000"/>
        </w:rPr>
        <w:t xml:space="preserve"> paid staff member </w:t>
      </w:r>
      <w:r w:rsidRPr="005F4605">
        <w:rPr>
          <w:rFonts w:eastAsia="Aptos"/>
          <w:b/>
          <w:color w:val="EE0000"/>
          <w:highlight w:val="green"/>
          <w:u w:val="single"/>
        </w:rPr>
        <w:t>for every 15</w:t>
      </w:r>
      <w:r w:rsidRPr="005F4605">
        <w:rPr>
          <w:rFonts w:eastAsia="Aptos"/>
          <w:color w:val="EE0000"/>
          <w:u w:val="single"/>
        </w:rPr>
        <w:t xml:space="preserve"> active members.</w:t>
      </w:r>
      <w:r w:rsidRPr="005F4605">
        <w:rPr>
          <w:rFonts w:eastAsia="Aptos"/>
          <w:color w:val="EE0000"/>
        </w:rPr>
        <w:t> </w:t>
      </w:r>
    </w:p>
    <w:p w14:paraId="65589BE5" w14:textId="77777777" w:rsidR="00B461A8" w:rsidRPr="005F4605" w:rsidRDefault="00B461A8" w:rsidP="00B461A8">
      <w:pPr>
        <w:rPr>
          <w:rFonts w:eastAsia="Aptos"/>
          <w:color w:val="EE0000"/>
          <w:u w:val="single"/>
        </w:rPr>
      </w:pPr>
      <w:r w:rsidRPr="005F4605">
        <w:rPr>
          <w:rFonts w:eastAsia="Aptos"/>
          <w:color w:val="EE0000"/>
        </w:rPr>
        <w:t xml:space="preserve">With these changes, we see the </w:t>
      </w:r>
      <w:r w:rsidRPr="005F4605">
        <w:rPr>
          <w:rFonts w:eastAsia="Aptos"/>
          <w:color w:val="EE0000"/>
          <w:highlight w:val="green"/>
          <w:u w:val="single"/>
        </w:rPr>
        <w:t>bureaucracy</w:t>
      </w:r>
      <w:r w:rsidRPr="005F4605">
        <w:rPr>
          <w:rFonts w:eastAsia="Aptos"/>
          <w:color w:val="EE0000"/>
          <w:u w:val="single"/>
        </w:rPr>
        <w:t xml:space="preserve"> becoming</w:t>
      </w:r>
      <w:r w:rsidRPr="005F4605">
        <w:rPr>
          <w:rFonts w:eastAsia="Aptos"/>
          <w:color w:val="EE0000"/>
        </w:rPr>
        <w:t xml:space="preserve"> even more </w:t>
      </w:r>
      <w:r w:rsidRPr="005F4605">
        <w:rPr>
          <w:rFonts w:eastAsia="Aptos"/>
          <w:color w:val="EE0000"/>
          <w:u w:val="single"/>
        </w:rPr>
        <w:t xml:space="preserve">firmly </w:t>
      </w:r>
      <w:r w:rsidRPr="005F4605">
        <w:rPr>
          <w:rFonts w:eastAsia="Aptos"/>
          <w:color w:val="EE0000"/>
          <w:highlight w:val="green"/>
          <w:u w:val="single"/>
        </w:rPr>
        <w:t>ensconced in</w:t>
      </w:r>
      <w:r w:rsidRPr="005F4605">
        <w:rPr>
          <w:rFonts w:eastAsia="Aptos"/>
          <w:color w:val="EE0000"/>
        </w:rPr>
        <w:t xml:space="preserve"> what Gramsci called </w:t>
      </w:r>
      <w:r w:rsidRPr="005F4605">
        <w:rPr>
          <w:rFonts w:eastAsia="Aptos"/>
          <w:color w:val="EE0000"/>
          <w:u w:val="single"/>
        </w:rPr>
        <w:t xml:space="preserve">the </w:t>
      </w:r>
      <w:r w:rsidRPr="005F4605">
        <w:rPr>
          <w:rFonts w:eastAsia="Aptos"/>
          <w:b/>
          <w:color w:val="EE0000"/>
          <w:u w:val="single"/>
        </w:rPr>
        <w:t>“</w:t>
      </w:r>
      <w:r w:rsidRPr="005F4605">
        <w:rPr>
          <w:rFonts w:eastAsia="Aptos"/>
          <w:b/>
          <w:color w:val="EE0000"/>
          <w:highlight w:val="green"/>
          <w:u w:val="single"/>
        </w:rPr>
        <w:t>integral state.”</w:t>
      </w:r>
      <w:r w:rsidRPr="005F4605">
        <w:rPr>
          <w:rFonts w:eastAsia="Aptos"/>
          <w:color w:val="EE0000"/>
        </w:rPr>
        <w:t xml:space="preserve"> For Gramsci, </w:t>
      </w:r>
      <w:r w:rsidRPr="005F4605">
        <w:rPr>
          <w:rFonts w:eastAsia="Aptos"/>
          <w:color w:val="EE0000"/>
          <w:u w:val="single"/>
        </w:rPr>
        <w:t xml:space="preserve">it’s not enough for the </w:t>
      </w:r>
      <w:r w:rsidRPr="005F4605">
        <w:rPr>
          <w:rFonts w:eastAsia="Aptos"/>
          <w:color w:val="EE0000"/>
          <w:highlight w:val="green"/>
          <w:u w:val="single"/>
        </w:rPr>
        <w:t>ruling class</w:t>
      </w:r>
      <w:r w:rsidRPr="005F4605">
        <w:rPr>
          <w:rFonts w:eastAsia="Aptos"/>
          <w:color w:val="EE0000"/>
        </w:rPr>
        <w:t xml:space="preserve"> and state </w:t>
      </w:r>
      <w:r w:rsidRPr="005F4605">
        <w:rPr>
          <w:rFonts w:eastAsia="Aptos"/>
          <w:color w:val="EE0000"/>
          <w:u w:val="single"/>
        </w:rPr>
        <w:t>to rule through repressive violence</w:t>
      </w:r>
      <w:r w:rsidRPr="005F4605">
        <w:rPr>
          <w:rFonts w:eastAsia="Aptos"/>
          <w:color w:val="EE0000"/>
        </w:rPr>
        <w:t xml:space="preserve">. </w:t>
      </w:r>
      <w:r w:rsidRPr="005F4605">
        <w:rPr>
          <w:rFonts w:eastAsia="Aptos"/>
          <w:color w:val="EE0000"/>
          <w:u w:val="single"/>
        </w:rPr>
        <w:t xml:space="preserve">It also </w:t>
      </w:r>
      <w:proofErr w:type="gramStart"/>
      <w:r w:rsidRPr="005F4605">
        <w:rPr>
          <w:rFonts w:eastAsia="Aptos"/>
          <w:color w:val="EE0000"/>
          <w:u w:val="single"/>
        </w:rPr>
        <w:t>has to</w:t>
      </w:r>
      <w:proofErr w:type="gramEnd"/>
      <w:r w:rsidRPr="005F4605">
        <w:rPr>
          <w:rFonts w:eastAsia="Aptos"/>
          <w:color w:val="EE0000"/>
          <w:u w:val="single"/>
        </w:rPr>
        <w:t xml:space="preserve"> </w:t>
      </w:r>
      <w:r w:rsidRPr="005F4605">
        <w:rPr>
          <w:rFonts w:eastAsia="Aptos"/>
          <w:b/>
          <w:color w:val="EE0000"/>
          <w:highlight w:val="green"/>
          <w:u w:val="single"/>
        </w:rPr>
        <w:t>win</w:t>
      </w:r>
      <w:r w:rsidRPr="005F4605">
        <w:rPr>
          <w:rFonts w:eastAsia="Aptos"/>
          <w:color w:val="EE0000"/>
          <w:highlight w:val="green"/>
          <w:u w:val="single"/>
        </w:rPr>
        <w:t xml:space="preserve"> </w:t>
      </w:r>
      <w:r w:rsidRPr="005F4605">
        <w:rPr>
          <w:rFonts w:eastAsia="Aptos"/>
          <w:b/>
          <w:color w:val="EE0000"/>
          <w:highlight w:val="green"/>
          <w:u w:val="single"/>
        </w:rPr>
        <w:t xml:space="preserve">the cooperation and consent of the </w:t>
      </w:r>
      <w:proofErr w:type="gramStart"/>
      <w:r w:rsidRPr="005F4605">
        <w:rPr>
          <w:rFonts w:eastAsia="Aptos"/>
          <w:b/>
          <w:color w:val="EE0000"/>
          <w:highlight w:val="green"/>
          <w:u w:val="single"/>
        </w:rPr>
        <w:t>ruled</w:t>
      </w:r>
      <w:proofErr w:type="gramEnd"/>
      <w:r w:rsidRPr="005F4605">
        <w:rPr>
          <w:rFonts w:eastAsia="Aptos"/>
          <w:color w:val="EE0000"/>
        </w:rPr>
        <w:t xml:space="preserve"> to make sure the balance of class powers is stable. And </w:t>
      </w:r>
      <w:proofErr w:type="gramStart"/>
      <w:r w:rsidRPr="005F4605">
        <w:rPr>
          <w:rFonts w:eastAsia="Aptos"/>
          <w:color w:val="EE0000"/>
        </w:rPr>
        <w:t>so</w:t>
      </w:r>
      <w:proofErr w:type="gramEnd"/>
      <w:r w:rsidRPr="005F4605">
        <w:rPr>
          <w:rFonts w:eastAsia="Aptos"/>
          <w:color w:val="EE0000"/>
        </w:rPr>
        <w:t xml:space="preserve"> </w:t>
      </w:r>
      <w:r w:rsidRPr="005F4605">
        <w:rPr>
          <w:rFonts w:eastAsia="Aptos"/>
          <w:color w:val="EE0000"/>
          <w:highlight w:val="green"/>
          <w:u w:val="single"/>
        </w:rPr>
        <w:t>the state</w:t>
      </w:r>
      <w:r w:rsidRPr="005F4605">
        <w:rPr>
          <w:rFonts w:eastAsia="Aptos"/>
          <w:color w:val="EE0000"/>
          <w:u w:val="single"/>
        </w:rPr>
        <w:t xml:space="preserve"> must </w:t>
      </w:r>
      <w:r w:rsidRPr="005F4605">
        <w:rPr>
          <w:rFonts w:eastAsia="Aptos"/>
          <w:color w:val="EE0000"/>
          <w:highlight w:val="green"/>
          <w:u w:val="single"/>
        </w:rPr>
        <w:t>develop</w:t>
      </w:r>
      <w:r w:rsidRPr="005F4605">
        <w:rPr>
          <w:rFonts w:eastAsia="Aptos"/>
          <w:color w:val="EE0000"/>
          <w:u w:val="single"/>
        </w:rPr>
        <w:t xml:space="preserve"> its </w:t>
      </w:r>
      <w:r w:rsidRPr="005F4605">
        <w:rPr>
          <w:rFonts w:eastAsia="Aptos"/>
          <w:color w:val="EE0000"/>
          <w:highlight w:val="green"/>
          <w:u w:val="single"/>
        </w:rPr>
        <w:t>influence</w:t>
      </w:r>
      <w:r w:rsidRPr="005F4605">
        <w:rPr>
          <w:rFonts w:eastAsia="Aptos"/>
          <w:color w:val="EE0000"/>
          <w:u w:val="single"/>
        </w:rPr>
        <w:t xml:space="preserve"> and power </w:t>
      </w:r>
      <w:r w:rsidRPr="005F4605">
        <w:rPr>
          <w:rFonts w:eastAsia="Aptos"/>
          <w:color w:val="EE0000"/>
          <w:highlight w:val="green"/>
          <w:u w:val="single"/>
        </w:rPr>
        <w:t>over</w:t>
      </w:r>
      <w:r w:rsidRPr="005F4605">
        <w:rPr>
          <w:rFonts w:eastAsia="Aptos"/>
          <w:color w:val="EE0000"/>
          <w:u w:val="single"/>
        </w:rPr>
        <w:t xml:space="preserve"> the </w:t>
      </w:r>
      <w:r w:rsidRPr="005F4605">
        <w:rPr>
          <w:rFonts w:eastAsia="Aptos"/>
          <w:color w:val="EE0000"/>
          <w:highlight w:val="green"/>
          <w:u w:val="single"/>
        </w:rPr>
        <w:t>working class</w:t>
      </w:r>
      <w:r w:rsidRPr="005F4605">
        <w:rPr>
          <w:rFonts w:eastAsia="Aptos"/>
          <w:color w:val="EE0000"/>
          <w:u w:val="single"/>
        </w:rPr>
        <w:t xml:space="preserve"> and </w:t>
      </w:r>
      <w:proofErr w:type="spellStart"/>
      <w:r w:rsidRPr="005F4605">
        <w:rPr>
          <w:rFonts w:eastAsia="Aptos"/>
          <w:color w:val="EE0000"/>
          <w:u w:val="single"/>
        </w:rPr>
        <w:t>oppressed’s</w:t>
      </w:r>
      <w:proofErr w:type="spellEnd"/>
      <w:r w:rsidRPr="005F4605">
        <w:rPr>
          <w:rFonts w:eastAsia="Aptos"/>
          <w:color w:val="EE0000"/>
          <w:u w:val="single"/>
        </w:rPr>
        <w:t xml:space="preserve"> own </w:t>
      </w:r>
      <w:r w:rsidRPr="005F4605">
        <w:rPr>
          <w:rFonts w:eastAsia="Aptos"/>
          <w:color w:val="EE0000"/>
          <w:highlight w:val="green"/>
          <w:u w:val="single"/>
        </w:rPr>
        <w:t>institutions</w:t>
      </w:r>
      <w:r w:rsidRPr="005F4605">
        <w:rPr>
          <w:rFonts w:eastAsia="Aptos"/>
          <w:color w:val="EE0000"/>
          <w:highlight w:val="green"/>
        </w:rPr>
        <w:t>:</w:t>
      </w:r>
      <w:r w:rsidRPr="005F4605">
        <w:rPr>
          <w:rFonts w:eastAsia="Aptos"/>
          <w:color w:val="EE0000"/>
        </w:rPr>
        <w:t xml:space="preserve"> over the leadership of unions, for example. U.S. history has no shortage of examples of how the </w:t>
      </w:r>
      <w:r w:rsidRPr="005F4605">
        <w:rPr>
          <w:rFonts w:eastAsia="Aptos"/>
          <w:color w:val="EE0000"/>
          <w:u w:val="single"/>
        </w:rPr>
        <w:t xml:space="preserve">U.S. state has increased its influence over </w:t>
      </w:r>
      <w:r w:rsidRPr="005F4605">
        <w:rPr>
          <w:rFonts w:eastAsia="Aptos"/>
          <w:color w:val="EE0000"/>
          <w:highlight w:val="green"/>
          <w:u w:val="single"/>
        </w:rPr>
        <w:t>union bureaucracies</w:t>
      </w:r>
      <w:r w:rsidRPr="005F4605">
        <w:rPr>
          <w:rFonts w:eastAsia="Aptos"/>
          <w:color w:val="EE0000"/>
        </w:rPr>
        <w:t xml:space="preserve">. A </w:t>
      </w:r>
      <w:r w:rsidRPr="005F4605">
        <w:rPr>
          <w:rFonts w:eastAsia="Aptos"/>
          <w:color w:val="EE0000"/>
          <w:highlight w:val="green"/>
          <w:u w:val="single"/>
        </w:rPr>
        <w:t>union leadership funded by</w:t>
      </w:r>
      <w:r w:rsidRPr="005F4605">
        <w:rPr>
          <w:rFonts w:eastAsia="Aptos"/>
          <w:color w:val="EE0000"/>
          <w:u w:val="single"/>
        </w:rPr>
        <w:t xml:space="preserve"> the successes of imperialist </w:t>
      </w:r>
      <w:r w:rsidRPr="005F4605">
        <w:rPr>
          <w:rFonts w:eastAsia="Aptos"/>
          <w:color w:val="EE0000"/>
          <w:highlight w:val="green"/>
          <w:u w:val="single"/>
        </w:rPr>
        <w:t>capitalism will scuttle revolt against it</w:t>
      </w:r>
      <w:r w:rsidRPr="005F4605">
        <w:rPr>
          <w:rFonts w:eastAsia="Aptos"/>
          <w:color w:val="EE0000"/>
        </w:rPr>
        <w:t xml:space="preserve"> and fight to win the union rank-and-file to the political support for imperialist parties, especially the Democrats. And the bigger it becomes relative to members, the more skewed the bureaucratic composition of our unions, the more weight the bureaucracy can throw behind this project.</w:t>
      </w:r>
    </w:p>
    <w:p w14:paraId="13617A55" w14:textId="77777777" w:rsidR="00B461A8" w:rsidRPr="005F4605" w:rsidRDefault="00B461A8" w:rsidP="00B461A8">
      <w:pPr>
        <w:rPr>
          <w:rFonts w:eastAsia="Aptos"/>
          <w:color w:val="EE0000"/>
          <w:u w:val="single"/>
        </w:rPr>
      </w:pPr>
      <w:r w:rsidRPr="005F4605">
        <w:rPr>
          <w:rFonts w:eastAsia="Aptos"/>
          <w:color w:val="EE0000"/>
        </w:rPr>
        <w:t xml:space="preserve">In that project, of course, </w:t>
      </w:r>
      <w:r w:rsidRPr="005F4605">
        <w:rPr>
          <w:rFonts w:eastAsia="Aptos"/>
          <w:color w:val="EE0000"/>
          <w:highlight w:val="green"/>
          <w:u w:val="single"/>
        </w:rPr>
        <w:t>the bureaucracy</w:t>
      </w:r>
      <w:r w:rsidRPr="005F4605">
        <w:rPr>
          <w:rFonts w:eastAsia="Aptos"/>
          <w:color w:val="EE0000"/>
          <w:u w:val="single"/>
        </w:rPr>
        <w:t xml:space="preserve"> finds its echo and</w:t>
      </w:r>
      <w:r w:rsidRPr="005F4605">
        <w:rPr>
          <w:rFonts w:eastAsia="Aptos"/>
          <w:color w:val="EE0000"/>
        </w:rPr>
        <w:t xml:space="preserve"> major </w:t>
      </w:r>
      <w:r w:rsidRPr="005F4605">
        <w:rPr>
          <w:rFonts w:eastAsia="Aptos"/>
          <w:color w:val="EE0000"/>
          <w:u w:val="single"/>
        </w:rPr>
        <w:t>support precisely in the chauvinism of that upper layer of the working class, an aristocracy</w:t>
      </w:r>
      <w:r w:rsidRPr="005F4605">
        <w:rPr>
          <w:rFonts w:eastAsia="Aptos"/>
          <w:color w:val="EE0000"/>
        </w:rPr>
        <w:t xml:space="preserve"> </w:t>
      </w:r>
      <w:r w:rsidRPr="005F4605">
        <w:rPr>
          <w:rFonts w:eastAsia="Aptos"/>
          <w:color w:val="EE0000"/>
          <w:highlight w:val="green"/>
          <w:u w:val="single"/>
        </w:rPr>
        <w:t>predisposed to chauvinism by the benefits flowing to it from imperialism.</w:t>
      </w:r>
    </w:p>
    <w:sectPr w:rsidR="00B461A8" w:rsidRPr="005F460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F7962"/>
    <w:multiLevelType w:val="hybridMultilevel"/>
    <w:tmpl w:val="E3D04D6E"/>
    <w:lvl w:ilvl="0" w:tplc="B1A0B4A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92823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391930450784"/>
  </w:docVars>
  <w:rsids>
    <w:rsidRoot w:val="077505B6"/>
    <w:rsid w:val="000054FF"/>
    <w:rsid w:val="001C5B49"/>
    <w:rsid w:val="0022364E"/>
    <w:rsid w:val="00227D2B"/>
    <w:rsid w:val="00282E86"/>
    <w:rsid w:val="002F1AB1"/>
    <w:rsid w:val="003162D0"/>
    <w:rsid w:val="00331A9D"/>
    <w:rsid w:val="003E6586"/>
    <w:rsid w:val="004A1824"/>
    <w:rsid w:val="004A182A"/>
    <w:rsid w:val="00506CCE"/>
    <w:rsid w:val="00592C68"/>
    <w:rsid w:val="005F4605"/>
    <w:rsid w:val="00615853"/>
    <w:rsid w:val="00685B50"/>
    <w:rsid w:val="00704E77"/>
    <w:rsid w:val="00881AAF"/>
    <w:rsid w:val="008C402A"/>
    <w:rsid w:val="008C57E5"/>
    <w:rsid w:val="008E18C1"/>
    <w:rsid w:val="00930823"/>
    <w:rsid w:val="00946F6F"/>
    <w:rsid w:val="00960C53"/>
    <w:rsid w:val="009D2D4A"/>
    <w:rsid w:val="00A23106"/>
    <w:rsid w:val="00A23B6E"/>
    <w:rsid w:val="00A97C3B"/>
    <w:rsid w:val="00AB65E9"/>
    <w:rsid w:val="00AF297D"/>
    <w:rsid w:val="00B461A8"/>
    <w:rsid w:val="00CE45AE"/>
    <w:rsid w:val="00D675FA"/>
    <w:rsid w:val="00D75502"/>
    <w:rsid w:val="00D771F0"/>
    <w:rsid w:val="00E00C90"/>
    <w:rsid w:val="00E8024E"/>
    <w:rsid w:val="00EC5421"/>
    <w:rsid w:val="00F835C6"/>
    <w:rsid w:val="077505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05B6"/>
  <w15:chartTrackingRefBased/>
  <w15:docId w15:val="{A3F41CAA-7A0F-4D16-9252-9B1F8E325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54FF"/>
    <w:pPr>
      <w:spacing w:line="259" w:lineRule="auto"/>
    </w:pPr>
    <w:rPr>
      <w:rFonts w:ascii="Calibri" w:hAnsi="Calibri" w:cs="Calibri"/>
      <w:sz w:val="22"/>
      <w:szCs w:val="22"/>
      <w:lang w:val="en-US"/>
    </w:rPr>
  </w:style>
  <w:style w:type="paragraph" w:styleId="Heading1">
    <w:name w:val="heading 1"/>
    <w:aliases w:val="Pocket"/>
    <w:basedOn w:val="Normal"/>
    <w:next w:val="Normal"/>
    <w:link w:val="Heading1Char"/>
    <w:qFormat/>
    <w:rsid w:val="000054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54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54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0054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54F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54FF"/>
    <w:rPr>
      <w:rFonts w:ascii="Calibri" w:eastAsiaTheme="majorEastAsia" w:hAnsi="Calibri" w:cstheme="majorBidi"/>
      <w:b/>
      <w:sz w:val="52"/>
      <w:szCs w:val="32"/>
      <w:lang w:val="en-US"/>
    </w:rPr>
  </w:style>
  <w:style w:type="character" w:customStyle="1" w:styleId="Heading2Char">
    <w:name w:val="Heading 2 Char"/>
    <w:aliases w:val="Hat Char"/>
    <w:basedOn w:val="DefaultParagraphFont"/>
    <w:link w:val="Heading2"/>
    <w:uiPriority w:val="1"/>
    <w:rsid w:val="000054FF"/>
    <w:rPr>
      <w:rFonts w:ascii="Calibri" w:eastAsiaTheme="majorEastAsia" w:hAnsi="Calibri" w:cstheme="majorBidi"/>
      <w:b/>
      <w:sz w:val="44"/>
      <w:szCs w:val="26"/>
      <w:u w:val="double"/>
      <w:lang w:val="en-US"/>
    </w:rPr>
  </w:style>
  <w:style w:type="character" w:customStyle="1" w:styleId="Heading3Char">
    <w:name w:val="Heading 3 Char"/>
    <w:aliases w:val="Block Char"/>
    <w:basedOn w:val="DefaultParagraphFont"/>
    <w:link w:val="Heading3"/>
    <w:uiPriority w:val="2"/>
    <w:rsid w:val="000054FF"/>
    <w:rPr>
      <w:rFonts w:ascii="Calibri" w:eastAsiaTheme="majorEastAsia" w:hAnsi="Calibri" w:cstheme="majorBidi"/>
      <w:b/>
      <w:sz w:val="32"/>
      <w:u w:val="single"/>
      <w:lang w:val="en-US"/>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0054FF"/>
    <w:rPr>
      <w:rFonts w:ascii="Calibri" w:eastAsiaTheme="majorEastAsia" w:hAnsi="Calibri" w:cstheme="majorBidi"/>
      <w:b/>
      <w:iCs/>
      <w:sz w:val="26"/>
      <w:szCs w:val="22"/>
      <w:lang w:val="en-US"/>
    </w:rPr>
  </w:style>
  <w:style w:type="character" w:customStyle="1" w:styleId="Heading5Char">
    <w:name w:val="Heading 5 Char"/>
    <w:basedOn w:val="DefaultParagraphFont"/>
    <w:link w:val="Heading5"/>
    <w:uiPriority w:val="9"/>
    <w:semiHidden/>
    <w:rsid w:val="000054FF"/>
    <w:rPr>
      <w:rFonts w:asciiTheme="majorHAnsi" w:eastAsiaTheme="majorEastAsia" w:hAnsiTheme="majorHAnsi" w:cstheme="majorBidi"/>
      <w:color w:val="0F4761" w:themeColor="accent1" w:themeShade="BF"/>
      <w:sz w:val="22"/>
      <w:szCs w:val="22"/>
      <w:lang w:val="en-US"/>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0054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54F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054F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0054FF"/>
    <w:rPr>
      <w:b w:val="0"/>
      <w:sz w:val="22"/>
      <w:u w:val="single"/>
    </w:rPr>
  </w:style>
  <w:style w:type="character" w:styleId="Strong">
    <w:name w:val="Strong"/>
    <w:basedOn w:val="DefaultParagraphFont"/>
    <w:uiPriority w:val="22"/>
    <w:qFormat/>
    <w:rsid w:val="000054FF"/>
    <w:rPr>
      <w:b/>
      <w:bCs/>
    </w:rPr>
  </w:style>
  <w:style w:type="character" w:styleId="BookTitle">
    <w:name w:val="Book Title"/>
    <w:basedOn w:val="DefaultParagraphFont"/>
    <w:uiPriority w:val="33"/>
    <w:qFormat/>
    <w:rsid w:val="000054FF"/>
    <w:rPr>
      <w:b/>
      <w:bCs/>
      <w:i/>
      <w:iCs/>
      <w:spacing w:val="5"/>
    </w:rPr>
  </w:style>
  <w:style w:type="numbering" w:styleId="111111">
    <w:name w:val="Outline List 2"/>
    <w:basedOn w:val="NoList"/>
    <w:uiPriority w:val="99"/>
    <w:semiHidden/>
    <w:unhideWhenUsed/>
    <w:rsid w:val="000054FF"/>
  </w:style>
  <w:style w:type="paragraph" w:styleId="Header">
    <w:name w:val="header"/>
    <w:basedOn w:val="Normal"/>
    <w:link w:val="HeaderChar"/>
    <w:uiPriority w:val="99"/>
    <w:semiHidden/>
    <w:rsid w:val="000054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54FF"/>
    <w:rPr>
      <w:rFonts w:ascii="Calibri" w:hAnsi="Calibri" w:cs="Calibri"/>
      <w:sz w:val="22"/>
      <w:szCs w:val="22"/>
      <w:lang w:val="en-US"/>
    </w:rPr>
  </w:style>
  <w:style w:type="paragraph" w:styleId="Footer">
    <w:name w:val="footer"/>
    <w:basedOn w:val="Normal"/>
    <w:link w:val="FooterChar"/>
    <w:uiPriority w:val="99"/>
    <w:semiHidden/>
    <w:rsid w:val="000054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54FF"/>
    <w:rPr>
      <w:rFonts w:ascii="Calibri" w:hAnsi="Calibri" w:cs="Calibri"/>
      <w:sz w:val="22"/>
      <w:szCs w:val="22"/>
      <w:lang w:val="en-US"/>
    </w:rPr>
  </w:style>
  <w:style w:type="paragraph" w:styleId="BodyText">
    <w:name w:val="Body Text"/>
    <w:basedOn w:val="Normal"/>
    <w:link w:val="BodyTextChar"/>
    <w:uiPriority w:val="99"/>
    <w:semiHidden/>
    <w:unhideWhenUsed/>
    <w:rsid w:val="000054FF"/>
    <w:pPr>
      <w:spacing w:after="120"/>
    </w:pPr>
  </w:style>
  <w:style w:type="character" w:customStyle="1" w:styleId="BodyTextChar">
    <w:name w:val="Body Text Char"/>
    <w:basedOn w:val="DefaultParagraphFont"/>
    <w:link w:val="BodyText"/>
    <w:uiPriority w:val="99"/>
    <w:semiHidden/>
    <w:rsid w:val="000054FF"/>
    <w:rPr>
      <w:rFonts w:ascii="Calibri" w:hAnsi="Calibri" w:cs="Calibri"/>
      <w:sz w:val="22"/>
      <w:szCs w:val="22"/>
      <w:lang w:val="en-US"/>
    </w:rPr>
  </w:style>
  <w:style w:type="paragraph" w:styleId="NoSpacing">
    <w:name w:val="No Spacing"/>
    <w:link w:val="NoSpacingChar"/>
    <w:uiPriority w:val="99"/>
    <w:unhideWhenUsed/>
    <w:qFormat/>
    <w:rsid w:val="000054FF"/>
    <w:pPr>
      <w:spacing w:after="0" w:line="240" w:lineRule="auto"/>
    </w:pPr>
    <w:rPr>
      <w:rFonts w:ascii="Calibri" w:hAnsi="Calibri" w:cs="Calibri"/>
      <w:sz w:val="22"/>
      <w:szCs w:val="22"/>
      <w:lang w:val="en-US"/>
    </w:rPr>
  </w:style>
  <w:style w:type="character" w:customStyle="1" w:styleId="NoSpacingChar">
    <w:name w:val="No Spacing Char"/>
    <w:basedOn w:val="DefaultParagraphFont"/>
    <w:link w:val="NoSpacing"/>
    <w:uiPriority w:val="99"/>
    <w:rsid w:val="000054FF"/>
    <w:rPr>
      <w:rFonts w:ascii="Calibri" w:hAnsi="Calibri" w:cs="Calibri"/>
      <w:sz w:val="22"/>
      <w:szCs w:val="22"/>
      <w:lang w:val="en-US"/>
    </w:rPr>
  </w:style>
  <w:style w:type="character" w:styleId="Hyperlink">
    <w:name w:val="Hyperlink"/>
    <w:aliases w:val="No Spacing Char1,Card Format Char,DDI Tag Char,Tag Title Char,No Spacing tnr Char,ClearFormatting Char1,Hidden Block Title Char,No Spacing311 Char,No Spacing51 Char,No Spacing8 Char,Dont u Char,No Spacing1111111 Char,Clear Char,ca Char"/>
    <w:basedOn w:val="DefaultParagraphFont"/>
    <w:uiPriority w:val="99"/>
    <w:unhideWhenUsed/>
    <w:rsid w:val="000054FF"/>
    <w:rPr>
      <w:color w:val="467886" w:themeColor="hyperlink"/>
      <w:u w:val="single"/>
    </w:rPr>
  </w:style>
  <w:style w:type="character" w:styleId="UnresolvedMention">
    <w:name w:val="Unresolved Mention"/>
    <w:basedOn w:val="DefaultParagraphFont"/>
    <w:uiPriority w:val="99"/>
    <w:semiHidden/>
    <w:unhideWhenUsed/>
    <w:rsid w:val="000054FF"/>
    <w:rPr>
      <w:color w:val="605E5C"/>
      <w:shd w:val="clear" w:color="auto" w:fill="E1DFDD"/>
    </w:rPr>
  </w:style>
  <w:style w:type="paragraph" w:customStyle="1" w:styleId="Emphasis1">
    <w:name w:val="Emphasis1"/>
    <w:basedOn w:val="Normal"/>
    <w:link w:val="Emphasis"/>
    <w:autoRedefine/>
    <w:uiPriority w:val="8"/>
    <w:qFormat/>
    <w:rsid w:val="00D771F0"/>
    <w:pPr>
      <w:pBdr>
        <w:top w:val="single" w:sz="8" w:space="1" w:color="auto"/>
        <w:left w:val="single" w:sz="8" w:space="4" w:color="auto"/>
        <w:bottom w:val="single" w:sz="8" w:space="1" w:color="auto"/>
        <w:right w:val="single" w:sz="8" w:space="4" w:color="auto"/>
      </w:pBdr>
      <w:ind w:left="720"/>
      <w:jc w:val="both"/>
    </w:pPr>
    <w:rPr>
      <w:b/>
      <w:iCs/>
      <w:szCs w:val="24"/>
      <w:u w:val="singl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vileats.com/2019/05/07/less-than-1-percent-of-us-farmworkers-belong-to-a-union-heres-wh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s.prio.org/ClimateAndConflict/2018/05/does-hunger-cause-conflict/" TargetMode="External"/><Relationship Id="rId5" Type="http://schemas.openxmlformats.org/officeDocument/2006/relationships/hyperlink" Target="https://civileats.com/2019/05/07/less-than-1-percent-of-us-farmworkers-belong-to-a-union-heres-why/"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25599</Words>
  <Characters>141820</Characters>
  <Application>Microsoft Office Word</Application>
  <DocSecurity>0</DocSecurity>
  <Lines>1508</Lines>
  <Paragraphs>274</Paragraphs>
  <ScaleCrop>false</ScaleCrop>
  <Company/>
  <LinksUpToDate>false</LinksUpToDate>
  <CharactersWithSpaces>167145</CharactersWithSpaces>
  <SharedDoc>false</SharedDoc>
  <HLinks>
    <vt:vector size="18" baseType="variant">
      <vt:variant>
        <vt:i4>3735676</vt:i4>
      </vt:variant>
      <vt:variant>
        <vt:i4>6</vt:i4>
      </vt:variant>
      <vt:variant>
        <vt:i4>0</vt:i4>
      </vt:variant>
      <vt:variant>
        <vt:i4>5</vt:i4>
      </vt:variant>
      <vt:variant>
        <vt:lpwstr>https://civileats.com/2019/05/07/less-than-1-percent-of-us-farmworkers-belong-to-a-union-heres-why/</vt:lpwstr>
      </vt:variant>
      <vt:variant>
        <vt:lpwstr/>
      </vt:variant>
      <vt:variant>
        <vt:i4>131092</vt:i4>
      </vt:variant>
      <vt:variant>
        <vt:i4>3</vt:i4>
      </vt:variant>
      <vt:variant>
        <vt:i4>0</vt:i4>
      </vt:variant>
      <vt:variant>
        <vt:i4>5</vt:i4>
      </vt:variant>
      <vt:variant>
        <vt:lpwstr>https://blogs.prio.org/ClimateAndConflict/2018/05/does-hunger-cause-conflict/</vt:lpwstr>
      </vt:variant>
      <vt:variant>
        <vt:lpwstr/>
      </vt:variant>
      <vt:variant>
        <vt:i4>3735676</vt:i4>
      </vt:variant>
      <vt:variant>
        <vt:i4>0</vt:i4>
      </vt:variant>
      <vt:variant>
        <vt:i4>0</vt:i4>
      </vt:variant>
      <vt:variant>
        <vt:i4>5</vt:i4>
      </vt:variant>
      <vt:variant>
        <vt:lpwstr>https://civileats.com/2019/05/07/less-than-1-percent-of-us-farmworkers-belong-to-a-union-heres-why/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Olabanji, Faith</dc:creator>
  <cp:keywords/>
  <dc:description/>
  <cp:lastModifiedBy>Crowley, Frank</cp:lastModifiedBy>
  <cp:revision>2</cp:revision>
  <dcterms:created xsi:type="dcterms:W3CDTF">2026-01-31T21:11:00Z</dcterms:created>
  <dcterms:modified xsi:type="dcterms:W3CDTF">2026-01-31T21:11:00Z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bda2984d-9aa8-415c-966f-7a8090116244</vt:lpwstr>
  </property>
</Properties>
</file>