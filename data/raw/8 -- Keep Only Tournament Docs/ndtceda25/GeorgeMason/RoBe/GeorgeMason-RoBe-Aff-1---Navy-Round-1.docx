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CB25" w14:textId="1041A23E" w:rsidR="00090602" w:rsidRPr="00090602" w:rsidRDefault="00090602" w:rsidP="00090602">
      <w:pPr>
        <w:rPr>
          <w:sz w:val="16"/>
        </w:rPr>
      </w:pPr>
    </w:p>
    <w:p w14:paraId="11B34F10" w14:textId="40F9DEAB" w:rsidR="00090602" w:rsidRPr="000659BB" w:rsidRDefault="00090602" w:rsidP="00090602">
      <w:pPr>
        <w:pStyle w:val="Ttulo2"/>
      </w:pPr>
      <w:r>
        <w:t>1AC</w:t>
      </w:r>
    </w:p>
    <w:p w14:paraId="6596E25B" w14:textId="77777777" w:rsidR="00090602" w:rsidRPr="00455A46" w:rsidRDefault="00090602" w:rsidP="00090602">
      <w:pPr>
        <w:pStyle w:val="Ttulo4"/>
      </w:pPr>
      <w:r>
        <w:t>The United States federal government should eliminate legal restrictions on the right to strike for workers in the United States.</w:t>
      </w:r>
    </w:p>
    <w:p w14:paraId="68769D1D" w14:textId="05EFEDFF" w:rsidR="00090602" w:rsidRDefault="00942299" w:rsidP="00090602">
      <w:pPr>
        <w:pStyle w:val="Ttulo3"/>
      </w:pPr>
      <w:r>
        <w:t>Adv 1</w:t>
      </w:r>
    </w:p>
    <w:p w14:paraId="29765C7F" w14:textId="77777777" w:rsidR="00090602" w:rsidRDefault="00090602" w:rsidP="00090602">
      <w:pPr>
        <w:pStyle w:val="Ttulo4"/>
      </w:pPr>
      <w:r>
        <w:t>May Day is on the horizon, legal changes are key to effective mass participation that solves housing shortages, climate change, and healthcare</w:t>
      </w:r>
    </w:p>
    <w:p w14:paraId="3CC72A63" w14:textId="77777777" w:rsidR="00090602" w:rsidRPr="00A97B63" w:rsidRDefault="00090602" w:rsidP="00090602">
      <w:r w:rsidRPr="00A97B63">
        <w:rPr>
          <w:rStyle w:val="Style13ptBold"/>
        </w:rPr>
        <w:t>Schumann 25</w:t>
      </w:r>
      <w:r w:rsidRPr="00A97B63">
        <w:t xml:space="preserve"> [A.J. Schumann is a writer from New Mexico and a former Henry A. Wallace Fellow at the Institute for Policy Studies., America is overdue for a general strike, https://inequality.org/article/america-is-overdue-for-a-general-strike/, </w:t>
      </w:r>
      <w:proofErr w:type="spellStart"/>
      <w:r w:rsidRPr="00A97B63">
        <w:t>poapst</w:t>
      </w:r>
      <w:proofErr w:type="spellEnd"/>
      <w:r w:rsidRPr="00A97B63">
        <w:t>]</w:t>
      </w:r>
    </w:p>
    <w:p w14:paraId="3FB1DEEC" w14:textId="77777777" w:rsidR="00090602" w:rsidRPr="005B61A6" w:rsidRDefault="00090602" w:rsidP="00090602">
      <w:pPr>
        <w:rPr>
          <w:sz w:val="16"/>
        </w:rPr>
      </w:pPr>
      <w:r w:rsidRPr="00484BA6">
        <w:rPr>
          <w:rStyle w:val="nfasis"/>
          <w:highlight w:val="cyan"/>
        </w:rPr>
        <w:t>May Day</w:t>
      </w:r>
      <w:r w:rsidRPr="005B61A6">
        <w:rPr>
          <w:sz w:val="16"/>
        </w:rPr>
        <w:t xml:space="preserve"> 2028 </w:t>
      </w:r>
      <w:r w:rsidRPr="00D97EE6">
        <w:rPr>
          <w:rStyle w:val="nfasis"/>
        </w:rPr>
        <w:t xml:space="preserve">will be the </w:t>
      </w:r>
      <w:r w:rsidRPr="000E319A">
        <w:rPr>
          <w:rStyle w:val="nfasis"/>
          <w:highlight w:val="cyan"/>
        </w:rPr>
        <w:t>defin</w:t>
      </w:r>
      <w:r w:rsidRPr="000E319A">
        <w:rPr>
          <w:rStyle w:val="StyleUnderline"/>
        </w:rPr>
        <w:t>ing</w:t>
      </w:r>
      <w:r w:rsidRPr="00D97EE6">
        <w:rPr>
          <w:rStyle w:val="nfasis"/>
        </w:rPr>
        <w:t xml:space="preserve"> moment of our generation</w:t>
      </w:r>
      <w:r w:rsidRPr="005B61A6">
        <w:rPr>
          <w:sz w:val="16"/>
        </w:rPr>
        <w:t>,” United Auto Workers president Shawn Fain declared in a recent Jacobin essay.</w:t>
      </w:r>
    </w:p>
    <w:p w14:paraId="25C1DE1A" w14:textId="77777777" w:rsidR="00090602" w:rsidRPr="005B61A6" w:rsidRDefault="00090602" w:rsidP="00090602">
      <w:pPr>
        <w:rPr>
          <w:sz w:val="16"/>
        </w:rPr>
      </w:pPr>
      <w:r w:rsidRPr="005B61A6">
        <w:rPr>
          <w:sz w:val="16"/>
        </w:rPr>
        <w:t xml:space="preserve">That date — when the UAW’s contracts at the Big Three auto manufacturers are set to expire — has emerged as </w:t>
      </w:r>
      <w:r w:rsidRPr="00D97EE6">
        <w:rPr>
          <w:rStyle w:val="StyleUnderline"/>
        </w:rPr>
        <w:t xml:space="preserve">a </w:t>
      </w:r>
      <w:r w:rsidRPr="000E319A">
        <w:rPr>
          <w:rStyle w:val="StyleUnderline"/>
        </w:rPr>
        <w:t>target for</w:t>
      </w:r>
      <w:r w:rsidRPr="005B61A6">
        <w:rPr>
          <w:sz w:val="16"/>
        </w:rPr>
        <w:t xml:space="preserve"> the </w:t>
      </w:r>
      <w:r w:rsidRPr="00D97EE6">
        <w:rPr>
          <w:rStyle w:val="StyleUnderline"/>
        </w:rPr>
        <w:t>activists</w:t>
      </w:r>
      <w:r w:rsidRPr="005B61A6">
        <w:rPr>
          <w:sz w:val="16"/>
        </w:rPr>
        <w:t xml:space="preserve"> hoping </w:t>
      </w:r>
      <w:r w:rsidRPr="00D97EE6">
        <w:rPr>
          <w:rStyle w:val="StyleUnderline"/>
        </w:rPr>
        <w:t xml:space="preserve">to orchestrate a </w:t>
      </w:r>
      <w:r w:rsidRPr="000E319A">
        <w:rPr>
          <w:rStyle w:val="StyleUnderline"/>
        </w:rPr>
        <w:t>massive strike</w:t>
      </w:r>
      <w:r w:rsidRPr="000E319A">
        <w:rPr>
          <w:sz w:val="16"/>
        </w:rPr>
        <w:t xml:space="preserve"> </w:t>
      </w:r>
      <w:r w:rsidRPr="000E319A">
        <w:rPr>
          <w:rStyle w:val="StyleUnderline"/>
        </w:rPr>
        <w:t xml:space="preserve">across </w:t>
      </w:r>
      <w:r w:rsidRPr="000E319A">
        <w:rPr>
          <w:rStyle w:val="nfasis"/>
          <w:highlight w:val="cyan"/>
        </w:rPr>
        <w:t>industri</w:t>
      </w:r>
      <w:r w:rsidRPr="00D97EE6">
        <w:rPr>
          <w:rStyle w:val="StyleUnderline"/>
        </w:rPr>
        <w:t>es</w:t>
      </w:r>
      <w:r w:rsidRPr="005B61A6">
        <w:rPr>
          <w:sz w:val="16"/>
        </w:rPr>
        <w:t xml:space="preserve"> in the United States, more commonly referred to as </w:t>
      </w:r>
      <w:r w:rsidRPr="00D97EE6">
        <w:rPr>
          <w:rStyle w:val="StyleUnderline"/>
        </w:rPr>
        <w:t xml:space="preserve">a </w:t>
      </w:r>
      <w:r w:rsidRPr="000E319A">
        <w:rPr>
          <w:rStyle w:val="StyleUnderline"/>
          <w:highlight w:val="cyan"/>
        </w:rPr>
        <w:t>general strike</w:t>
      </w:r>
      <w:r w:rsidRPr="005B61A6">
        <w:rPr>
          <w:sz w:val="16"/>
        </w:rPr>
        <w:t>.</w:t>
      </w:r>
    </w:p>
    <w:p w14:paraId="1972412C" w14:textId="77777777" w:rsidR="00090602" w:rsidRPr="005B61A6" w:rsidRDefault="00090602" w:rsidP="00090602">
      <w:pPr>
        <w:rPr>
          <w:u w:val="single"/>
        </w:rPr>
      </w:pPr>
      <w:r w:rsidRPr="005B61A6">
        <w:rPr>
          <w:sz w:val="16"/>
        </w:rPr>
        <w:t xml:space="preserve">General strikes involve workers across multiple sectors </w:t>
      </w:r>
      <w:r w:rsidRPr="00484BA6">
        <w:rPr>
          <w:rStyle w:val="StyleUnderline"/>
          <w:highlight w:val="cyan"/>
        </w:rPr>
        <w:t>shut</w:t>
      </w:r>
      <w:r w:rsidRPr="007E342D">
        <w:rPr>
          <w:rStyle w:val="StyleUnderline"/>
        </w:rPr>
        <w:t xml:space="preserve">ting down </w:t>
      </w:r>
      <w:r w:rsidRPr="00484BA6">
        <w:rPr>
          <w:rStyle w:val="StyleUnderline"/>
          <w:highlight w:val="cyan"/>
        </w:rPr>
        <w:t>production</w:t>
      </w:r>
      <w:r w:rsidRPr="007E342D">
        <w:rPr>
          <w:rStyle w:val="StyleUnderline"/>
        </w:rPr>
        <w:t xml:space="preserve"> simultaneously</w:t>
      </w:r>
      <w:r w:rsidRPr="005B61A6">
        <w:rPr>
          <w:sz w:val="16"/>
        </w:rPr>
        <w:t xml:space="preserve">. The strategy is simple, but effective: disrupt routine services </w:t>
      </w:r>
      <w:r w:rsidRPr="00484BA6">
        <w:rPr>
          <w:rStyle w:val="StyleUnderline"/>
          <w:highlight w:val="cyan"/>
        </w:rPr>
        <w:t>until</w:t>
      </w:r>
      <w:r w:rsidRPr="007E342D">
        <w:rPr>
          <w:rStyle w:val="StyleUnderline"/>
        </w:rPr>
        <w:t xml:space="preserve"> workers’ </w:t>
      </w:r>
      <w:r w:rsidRPr="00484BA6">
        <w:rPr>
          <w:rStyle w:val="StyleUnderline"/>
          <w:highlight w:val="cyan"/>
        </w:rPr>
        <w:t>demands</w:t>
      </w:r>
      <w:r w:rsidRPr="007E342D">
        <w:rPr>
          <w:rStyle w:val="StyleUnderline"/>
        </w:rPr>
        <w:t xml:space="preserve"> are </w:t>
      </w:r>
      <w:r w:rsidRPr="00484BA6">
        <w:rPr>
          <w:rStyle w:val="StyleUnderline"/>
          <w:highlight w:val="cyan"/>
        </w:rPr>
        <w:t>met</w:t>
      </w:r>
      <w:r w:rsidRPr="007E342D">
        <w:rPr>
          <w:rStyle w:val="StyleUnderline"/>
        </w:rPr>
        <w:t>.</w:t>
      </w:r>
    </w:p>
    <w:p w14:paraId="4F3AF187" w14:textId="77777777" w:rsidR="00090602" w:rsidRPr="005B61A6" w:rsidRDefault="00090602" w:rsidP="00090602">
      <w:pPr>
        <w:rPr>
          <w:sz w:val="16"/>
        </w:rPr>
      </w:pPr>
      <w:r w:rsidRPr="005B61A6">
        <w:rPr>
          <w:sz w:val="16"/>
        </w:rPr>
        <w:t xml:space="preserve">While the concept may sound foreign to Americans today, our country has seen general strikes many times before. Consider just a few examples: </w:t>
      </w:r>
    </w:p>
    <w:p w14:paraId="235098E5" w14:textId="77777777" w:rsidR="00090602" w:rsidRPr="005B61A6" w:rsidRDefault="00090602" w:rsidP="00090602">
      <w:pPr>
        <w:rPr>
          <w:sz w:val="16"/>
        </w:rPr>
      </w:pPr>
      <w:r w:rsidRPr="005B61A6">
        <w:rPr>
          <w:sz w:val="16"/>
        </w:rPr>
        <w:t xml:space="preserve">The dockworkers of New Orleans sparked a three-day city-wide strike in 1892, partnering with other unions to form a multiracial coalition of over 25,000 workers that secured both a shorter workday and a wage increase. </w:t>
      </w:r>
    </w:p>
    <w:p w14:paraId="66063C4A" w14:textId="77777777" w:rsidR="00090602" w:rsidRPr="005B61A6" w:rsidRDefault="00090602" w:rsidP="00090602">
      <w:pPr>
        <w:rPr>
          <w:sz w:val="16"/>
        </w:rPr>
      </w:pPr>
      <w:r w:rsidRPr="005B61A6">
        <w:rPr>
          <w:sz w:val="16"/>
        </w:rPr>
        <w:t xml:space="preserve">Over 100,000 workers across Seattle joined a six-day strike in 1919, and although it was undone by red-scare hysteria, it proved that workers could effectively organize essential services without bosses. </w:t>
      </w:r>
    </w:p>
    <w:p w14:paraId="1843DE71" w14:textId="77777777" w:rsidR="00090602" w:rsidRPr="005B61A6" w:rsidRDefault="00090602" w:rsidP="00090602">
      <w:pPr>
        <w:rPr>
          <w:sz w:val="16"/>
        </w:rPr>
      </w:pPr>
      <w:r w:rsidRPr="005B61A6">
        <w:rPr>
          <w:sz w:val="16"/>
        </w:rPr>
        <w:t>After police shot two strikers in 1934, San Francisco longshoremen started a strike that grew to 150,000 workers throughout the Bay Area, sparking a wave of unionization up and down the West Coast.</w:t>
      </w:r>
    </w:p>
    <w:p w14:paraId="7EB95CAE" w14:textId="77777777" w:rsidR="00090602" w:rsidRPr="005B61A6" w:rsidRDefault="00090602" w:rsidP="00090602">
      <w:pPr>
        <w:rPr>
          <w:sz w:val="16"/>
        </w:rPr>
      </w:pPr>
      <w:r w:rsidRPr="005B61A6">
        <w:rPr>
          <w:sz w:val="16"/>
        </w:rPr>
        <w:t xml:space="preserve">As recently as 1998, the privatization of Puerto Rico’s public telephone company triggered an island-wide strike involving some 500,000 workers. </w:t>
      </w:r>
    </w:p>
    <w:p w14:paraId="282571EE" w14:textId="77777777" w:rsidR="00090602" w:rsidRPr="005B61A6" w:rsidRDefault="00090602" w:rsidP="00090602">
      <w:pPr>
        <w:rPr>
          <w:sz w:val="16"/>
        </w:rPr>
      </w:pPr>
      <w:r w:rsidRPr="005B61A6">
        <w:rPr>
          <w:sz w:val="16"/>
        </w:rPr>
        <w:t xml:space="preserve">Large scale strikes were once a core element of the American dissident’s repertoire. </w:t>
      </w:r>
    </w:p>
    <w:p w14:paraId="3F906E89" w14:textId="77777777" w:rsidR="00090602" w:rsidRPr="005B61A6" w:rsidRDefault="00090602" w:rsidP="00090602">
      <w:pPr>
        <w:rPr>
          <w:sz w:val="16"/>
        </w:rPr>
      </w:pPr>
      <w:r w:rsidRPr="005B61A6">
        <w:rPr>
          <w:sz w:val="16"/>
        </w:rPr>
        <w:t>In the absence of representation in formal political circles — and in the face of repression by those same circles — workers turned to mass walkouts to assert their will.</w:t>
      </w:r>
    </w:p>
    <w:p w14:paraId="22ED44A7" w14:textId="77777777" w:rsidR="00090602" w:rsidRPr="005B61A6" w:rsidRDefault="00090602" w:rsidP="00090602">
      <w:pPr>
        <w:rPr>
          <w:u w:val="single"/>
        </w:rPr>
      </w:pPr>
      <w:r w:rsidRPr="005B61A6">
        <w:rPr>
          <w:sz w:val="16"/>
        </w:rPr>
        <w:t xml:space="preserve">We can think of </w:t>
      </w:r>
      <w:r w:rsidRPr="00484BA6">
        <w:rPr>
          <w:rStyle w:val="StyleUnderline"/>
          <w:highlight w:val="cyan"/>
        </w:rPr>
        <w:t>general strikes</w:t>
      </w:r>
      <w:r w:rsidRPr="005B61A6">
        <w:rPr>
          <w:sz w:val="16"/>
        </w:rPr>
        <w:t xml:space="preserve">, then, as a kind of people’s veto. It </w:t>
      </w:r>
      <w:r w:rsidRPr="00D137CD">
        <w:rPr>
          <w:rStyle w:val="StyleUnderline"/>
        </w:rPr>
        <w:t>is the means</w:t>
      </w:r>
      <w:r w:rsidRPr="005B61A6">
        <w:rPr>
          <w:sz w:val="16"/>
        </w:rPr>
        <w:t xml:space="preserve"> by which </w:t>
      </w:r>
      <w:r w:rsidRPr="00D137CD">
        <w:rPr>
          <w:rStyle w:val="StyleUnderline"/>
        </w:rPr>
        <w:t xml:space="preserve">workers </w:t>
      </w:r>
      <w:r w:rsidRPr="00484BA6">
        <w:rPr>
          <w:rStyle w:val="StyleUnderline"/>
          <w:highlight w:val="cyan"/>
        </w:rPr>
        <w:t>harness</w:t>
      </w:r>
      <w:r w:rsidRPr="00D137CD">
        <w:rPr>
          <w:rStyle w:val="StyleUnderline"/>
        </w:rPr>
        <w:t xml:space="preserve"> their </w:t>
      </w:r>
      <w:r w:rsidRPr="00484BA6">
        <w:rPr>
          <w:rStyle w:val="StyleUnderline"/>
          <w:highlight w:val="cyan"/>
        </w:rPr>
        <w:t>collective power to stop business-as-usual when ballot boxes and legislatures</w:t>
      </w:r>
      <w:r w:rsidRPr="00D137CD">
        <w:rPr>
          <w:rStyle w:val="StyleUnderline"/>
        </w:rPr>
        <w:t xml:space="preserve"> prove unresponsive.</w:t>
      </w:r>
    </w:p>
    <w:p w14:paraId="036F8E11" w14:textId="77777777" w:rsidR="00090602" w:rsidRPr="005B61A6" w:rsidRDefault="00090602" w:rsidP="00090602">
      <w:pPr>
        <w:rPr>
          <w:sz w:val="16"/>
        </w:rPr>
      </w:pPr>
      <w:r w:rsidRPr="005B61A6">
        <w:rPr>
          <w:sz w:val="16"/>
        </w:rPr>
        <w:t xml:space="preserve">It should not surprise anyone that the American </w:t>
      </w:r>
      <w:r w:rsidRPr="00D84CCE">
        <w:rPr>
          <w:rStyle w:val="StyleUnderline"/>
        </w:rPr>
        <w:t>political system is</w:t>
      </w:r>
      <w:r w:rsidRPr="005B61A6">
        <w:rPr>
          <w:sz w:val="16"/>
        </w:rPr>
        <w:t xml:space="preserve"> largely </w:t>
      </w:r>
      <w:r w:rsidRPr="00484BA6">
        <w:rPr>
          <w:rStyle w:val="StyleUnderline"/>
          <w:highlight w:val="cyan"/>
        </w:rPr>
        <w:t>indifferent</w:t>
      </w:r>
      <w:r w:rsidRPr="00D84CCE">
        <w:rPr>
          <w:rStyle w:val="StyleUnderline"/>
        </w:rPr>
        <w:t xml:space="preserve"> to public opinion</w:t>
      </w:r>
      <w:r w:rsidRPr="005B61A6">
        <w:rPr>
          <w:sz w:val="16"/>
        </w:rPr>
        <w:t xml:space="preserve">. Corporate lobbying and </w:t>
      </w:r>
      <w:r w:rsidRPr="00484BA6">
        <w:rPr>
          <w:rStyle w:val="StyleUnderline"/>
          <w:highlight w:val="cyan"/>
        </w:rPr>
        <w:t>concentrated wealth tilt</w:t>
      </w:r>
      <w:r w:rsidRPr="00D84CCE">
        <w:rPr>
          <w:rStyle w:val="StyleUnderline"/>
        </w:rPr>
        <w:t xml:space="preserve"> the playing field</w:t>
      </w:r>
      <w:r w:rsidRPr="005B61A6">
        <w:rPr>
          <w:sz w:val="16"/>
        </w:rPr>
        <w:t xml:space="preserve"> so steeply that </w:t>
      </w:r>
      <w:r w:rsidRPr="00D84CCE">
        <w:rPr>
          <w:rStyle w:val="StyleUnderline"/>
        </w:rPr>
        <w:t xml:space="preserve">even popular reforms struggle to clear </w:t>
      </w:r>
      <w:r w:rsidRPr="00484BA6">
        <w:rPr>
          <w:rStyle w:val="StyleUnderline"/>
          <w:highlight w:val="cyan"/>
        </w:rPr>
        <w:t>Congress</w:t>
      </w:r>
      <w:r w:rsidRPr="005B61A6">
        <w:rPr>
          <w:sz w:val="16"/>
        </w:rPr>
        <w:t>.</w:t>
      </w:r>
    </w:p>
    <w:p w14:paraId="69A9DC05" w14:textId="77777777" w:rsidR="00090602" w:rsidRPr="005B61A6" w:rsidRDefault="00090602" w:rsidP="00090602">
      <w:pPr>
        <w:rPr>
          <w:b/>
          <w:iCs/>
          <w:u w:val="single"/>
        </w:rPr>
      </w:pPr>
      <w:r w:rsidRPr="005B61A6">
        <w:rPr>
          <w:sz w:val="16"/>
        </w:rPr>
        <w:t xml:space="preserve">This dismal reality has, understandably, precipitated a number of protest movements in recent years. And </w:t>
      </w:r>
      <w:r w:rsidRPr="00D84CCE">
        <w:rPr>
          <w:rStyle w:val="nfasis"/>
        </w:rPr>
        <w:t xml:space="preserve">while protests can sway hearts and generate headlines, </w:t>
      </w:r>
      <w:r w:rsidRPr="00484BA6">
        <w:rPr>
          <w:rStyle w:val="nfasis"/>
          <w:highlight w:val="cyan"/>
        </w:rPr>
        <w:t>only economic leverage</w:t>
      </w:r>
      <w:r w:rsidRPr="00D84CCE">
        <w:rPr>
          <w:rStyle w:val="nfasis"/>
        </w:rPr>
        <w:t xml:space="preserve"> can </w:t>
      </w:r>
      <w:r w:rsidRPr="00484BA6">
        <w:rPr>
          <w:rStyle w:val="nfasis"/>
          <w:highlight w:val="cyan"/>
        </w:rPr>
        <w:t>disrupt</w:t>
      </w:r>
      <w:r w:rsidRPr="00D84CCE">
        <w:rPr>
          <w:rStyle w:val="nfasis"/>
        </w:rPr>
        <w:t xml:space="preserve"> the flow of </w:t>
      </w:r>
      <w:r w:rsidRPr="00484BA6">
        <w:rPr>
          <w:rStyle w:val="nfasis"/>
        </w:rPr>
        <w:t>profit</w:t>
      </w:r>
      <w:r w:rsidRPr="00D84CCE">
        <w:rPr>
          <w:rStyle w:val="nfasis"/>
        </w:rPr>
        <w:t>.</w:t>
      </w:r>
    </w:p>
    <w:p w14:paraId="346A8E59" w14:textId="77777777" w:rsidR="00090602" w:rsidRPr="005B61A6" w:rsidRDefault="00090602" w:rsidP="00090602">
      <w:pPr>
        <w:rPr>
          <w:sz w:val="16"/>
        </w:rPr>
      </w:pPr>
      <w:r w:rsidRPr="005B61A6">
        <w:rPr>
          <w:sz w:val="16"/>
        </w:rPr>
        <w:t>REVERSE LABOR'S DECLINE Three emerging organizing strategies</w:t>
      </w:r>
    </w:p>
    <w:p w14:paraId="76E3C0B3" w14:textId="77777777" w:rsidR="00090602" w:rsidRPr="005B61A6" w:rsidRDefault="00090602" w:rsidP="00090602">
      <w:pPr>
        <w:rPr>
          <w:sz w:val="16"/>
        </w:rPr>
      </w:pPr>
      <w:r w:rsidRPr="005B61A6">
        <w:rPr>
          <w:sz w:val="16"/>
        </w:rPr>
        <w:t xml:space="preserve">So, </w:t>
      </w:r>
      <w:r w:rsidRPr="009F6480">
        <w:rPr>
          <w:rStyle w:val="nfasis"/>
        </w:rPr>
        <w:t>why have mass work stoppages become so rare</w:t>
      </w:r>
      <w:r w:rsidRPr="005B61A6">
        <w:rPr>
          <w:sz w:val="16"/>
        </w:rPr>
        <w:t xml:space="preserve"> in the U.S. today?</w:t>
      </w:r>
    </w:p>
    <w:p w14:paraId="1A64811A" w14:textId="77777777" w:rsidR="00090602" w:rsidRPr="005B61A6" w:rsidRDefault="00090602" w:rsidP="00090602">
      <w:pPr>
        <w:rPr>
          <w:sz w:val="16"/>
        </w:rPr>
      </w:pPr>
      <w:r w:rsidRPr="005B61A6">
        <w:rPr>
          <w:sz w:val="16"/>
        </w:rPr>
        <w:t xml:space="preserve">Part of </w:t>
      </w:r>
      <w:r w:rsidRPr="009F6480">
        <w:rPr>
          <w:rStyle w:val="nfasis"/>
        </w:rPr>
        <w:t>the answer is legal</w:t>
      </w:r>
      <w:r w:rsidRPr="005B61A6">
        <w:rPr>
          <w:sz w:val="16"/>
        </w:rPr>
        <w:t xml:space="preserve">. The </w:t>
      </w:r>
      <w:r w:rsidRPr="00484BA6">
        <w:rPr>
          <w:rStyle w:val="nfasis"/>
          <w:highlight w:val="cyan"/>
        </w:rPr>
        <w:t>Taft-Hartley</w:t>
      </w:r>
      <w:r w:rsidRPr="005B61A6">
        <w:rPr>
          <w:sz w:val="16"/>
        </w:rPr>
        <w:t xml:space="preserve"> Act of 1947 severely </w:t>
      </w:r>
      <w:r w:rsidRPr="009F6480">
        <w:rPr>
          <w:rStyle w:val="nfasis"/>
        </w:rPr>
        <w:t>restricted the power of organized labor by</w:t>
      </w:r>
      <w:r w:rsidRPr="005B61A6">
        <w:rPr>
          <w:sz w:val="16"/>
        </w:rPr>
        <w:t xml:space="preserve">, among other things, </w:t>
      </w:r>
      <w:r w:rsidRPr="00484BA6">
        <w:rPr>
          <w:rStyle w:val="nfasis"/>
          <w:highlight w:val="cyan"/>
          <w:bdr w:val="single" w:sz="4" w:space="0" w:color="auto"/>
        </w:rPr>
        <w:t>banning solidarity strikes</w:t>
      </w:r>
      <w:r w:rsidRPr="009F6480">
        <w:rPr>
          <w:rStyle w:val="nfasis"/>
        </w:rPr>
        <w:t xml:space="preserve"> and </w:t>
      </w:r>
      <w:r w:rsidRPr="00484BA6">
        <w:rPr>
          <w:rStyle w:val="nfasis"/>
        </w:rPr>
        <w:t>providing</w:t>
      </w:r>
      <w:r w:rsidRPr="005B61A6">
        <w:rPr>
          <w:sz w:val="16"/>
        </w:rPr>
        <w:t xml:space="preserve"> employers with a powerful arsenal of </w:t>
      </w:r>
      <w:r w:rsidRPr="00484BA6">
        <w:rPr>
          <w:rStyle w:val="nfasis"/>
        </w:rPr>
        <w:t xml:space="preserve">tools to </w:t>
      </w:r>
      <w:r w:rsidRPr="00484BA6">
        <w:rPr>
          <w:rStyle w:val="nfasis"/>
          <w:highlight w:val="cyan"/>
        </w:rPr>
        <w:t>disrupt unionization</w:t>
      </w:r>
      <w:r w:rsidRPr="005B61A6">
        <w:rPr>
          <w:sz w:val="16"/>
        </w:rPr>
        <w:t xml:space="preserve">. This, </w:t>
      </w:r>
      <w:r w:rsidRPr="009F6480">
        <w:rPr>
          <w:rStyle w:val="nfasis"/>
        </w:rPr>
        <w:t>combined with</w:t>
      </w:r>
      <w:r w:rsidRPr="005B61A6">
        <w:rPr>
          <w:sz w:val="16"/>
        </w:rPr>
        <w:t xml:space="preserve"> examples of </w:t>
      </w:r>
      <w:r w:rsidRPr="009F6480">
        <w:rPr>
          <w:rStyle w:val="nfasis"/>
        </w:rPr>
        <w:t>outright state repression</w:t>
      </w:r>
      <w:r w:rsidRPr="005B61A6">
        <w:rPr>
          <w:sz w:val="16"/>
        </w:rPr>
        <w:t xml:space="preserve"> —  like the NYPD </w:t>
      </w:r>
      <w:r w:rsidRPr="009F6480">
        <w:rPr>
          <w:rStyle w:val="nfasis"/>
        </w:rPr>
        <w:t>breaking up a strike</w:t>
      </w:r>
      <w:r w:rsidRPr="005B61A6">
        <w:rPr>
          <w:sz w:val="16"/>
        </w:rPr>
        <w:t xml:space="preserve"> by arresting Amazon workers in Queens last year —  </w:t>
      </w:r>
      <w:r w:rsidRPr="00484BA6">
        <w:rPr>
          <w:rStyle w:val="nfasis"/>
          <w:highlight w:val="cyan"/>
          <w:bdr w:val="single" w:sz="4" w:space="0" w:color="auto"/>
        </w:rPr>
        <w:t>leaves</w:t>
      </w:r>
      <w:r w:rsidRPr="009F6480">
        <w:rPr>
          <w:rStyle w:val="nfasis"/>
          <w:bdr w:val="single" w:sz="4" w:space="0" w:color="auto"/>
        </w:rPr>
        <w:t xml:space="preserve"> </w:t>
      </w:r>
      <w:r w:rsidRPr="00484BA6">
        <w:rPr>
          <w:rStyle w:val="nfasis"/>
          <w:highlight w:val="cyan"/>
          <w:bdr w:val="single" w:sz="4" w:space="0" w:color="auto"/>
        </w:rPr>
        <w:t>organizers on hostile terrain</w:t>
      </w:r>
      <w:r w:rsidRPr="005B61A6">
        <w:rPr>
          <w:sz w:val="16"/>
        </w:rPr>
        <w:t>.</w:t>
      </w:r>
    </w:p>
    <w:p w14:paraId="1CB96F7B" w14:textId="77777777" w:rsidR="00090602" w:rsidRPr="005B61A6" w:rsidRDefault="00090602" w:rsidP="00090602">
      <w:pPr>
        <w:rPr>
          <w:sz w:val="16"/>
        </w:rPr>
      </w:pPr>
      <w:r w:rsidRPr="005B61A6">
        <w:rPr>
          <w:sz w:val="16"/>
        </w:rPr>
        <w:t>Part of it is also cultural. After decades of union-busting and ceaseless “bootstraps” refrains, Americans have been taught to treat collective action with suspicion. We’re conditioned from an early age to view ourselves not as workers, but as lone entrepreneurs-in-waiting. Few myths do more to stall progress.</w:t>
      </w:r>
    </w:p>
    <w:p w14:paraId="10F67B88" w14:textId="77777777" w:rsidR="00090602" w:rsidRPr="005B61A6" w:rsidRDefault="00090602" w:rsidP="00090602">
      <w:pPr>
        <w:rPr>
          <w:sz w:val="16"/>
        </w:rPr>
      </w:pPr>
      <w:r w:rsidRPr="005B61A6">
        <w:rPr>
          <w:sz w:val="16"/>
        </w:rPr>
        <w:t xml:space="preserve">These obstacles are real. But </w:t>
      </w:r>
      <w:r w:rsidRPr="000E162D">
        <w:rPr>
          <w:rStyle w:val="StyleUnderline"/>
        </w:rPr>
        <w:t>strikes</w:t>
      </w:r>
      <w:r w:rsidRPr="005B61A6">
        <w:rPr>
          <w:sz w:val="16"/>
        </w:rPr>
        <w:t xml:space="preserve"> are not born of ideal conditions; they </w:t>
      </w:r>
      <w:r w:rsidRPr="000E162D">
        <w:rPr>
          <w:rStyle w:val="StyleUnderline"/>
        </w:rPr>
        <w:t>arise precisely because conditions have become intolerable</w:t>
      </w:r>
      <w:r w:rsidRPr="005B61A6">
        <w:rPr>
          <w:sz w:val="16"/>
        </w:rPr>
        <w:t xml:space="preserve">. </w:t>
      </w:r>
    </w:p>
    <w:p w14:paraId="5AEDCC93" w14:textId="77777777" w:rsidR="00090602" w:rsidRPr="005B61A6" w:rsidRDefault="00090602" w:rsidP="00090602">
      <w:pPr>
        <w:rPr>
          <w:sz w:val="16"/>
        </w:rPr>
      </w:pPr>
      <w:r w:rsidRPr="005B61A6">
        <w:rPr>
          <w:sz w:val="16"/>
        </w:rPr>
        <w:t xml:space="preserve">Which makes now — </w:t>
      </w:r>
      <w:r w:rsidRPr="000E162D">
        <w:rPr>
          <w:rStyle w:val="StyleUnderline"/>
        </w:rPr>
        <w:t xml:space="preserve">with economic </w:t>
      </w:r>
      <w:r w:rsidRPr="00484BA6">
        <w:rPr>
          <w:rStyle w:val="StyleUnderline"/>
          <w:highlight w:val="cyan"/>
        </w:rPr>
        <w:t>inequality</w:t>
      </w:r>
      <w:r w:rsidRPr="000E162D">
        <w:rPr>
          <w:rStyle w:val="StyleUnderline"/>
        </w:rPr>
        <w:t xml:space="preserve"> rapidly </w:t>
      </w:r>
      <w:r w:rsidRPr="00484BA6">
        <w:rPr>
          <w:rStyle w:val="StyleUnderline"/>
          <w:highlight w:val="cyan"/>
        </w:rPr>
        <w:t>accelerating</w:t>
      </w:r>
      <w:r w:rsidRPr="000E162D">
        <w:rPr>
          <w:rStyle w:val="StyleUnderline"/>
        </w:rPr>
        <w:t xml:space="preserve"> and </w:t>
      </w:r>
      <w:r w:rsidRPr="00BE689D">
        <w:rPr>
          <w:rStyle w:val="StyleUnderline"/>
          <w:highlight w:val="cyan"/>
        </w:rPr>
        <w:t>authoritarianism knocking</w:t>
      </w:r>
      <w:r w:rsidRPr="005B61A6">
        <w:rPr>
          <w:sz w:val="16"/>
        </w:rPr>
        <w:t xml:space="preserve"> at the door — </w:t>
      </w:r>
      <w:r w:rsidRPr="000E162D">
        <w:rPr>
          <w:rStyle w:val="StyleUnderline"/>
        </w:rPr>
        <w:t xml:space="preserve">exactly the right </w:t>
      </w:r>
      <w:r w:rsidRPr="00BE689D">
        <w:rPr>
          <w:rStyle w:val="StyleUnderline"/>
          <w:highlight w:val="cyan"/>
        </w:rPr>
        <w:t>time to revive</w:t>
      </w:r>
      <w:r w:rsidRPr="000E162D">
        <w:rPr>
          <w:rStyle w:val="StyleUnderline"/>
        </w:rPr>
        <w:t xml:space="preserve"> the </w:t>
      </w:r>
      <w:r w:rsidRPr="00BE689D">
        <w:rPr>
          <w:rStyle w:val="StyleUnderline"/>
          <w:highlight w:val="cyan"/>
        </w:rPr>
        <w:t>general strike</w:t>
      </w:r>
      <w:r w:rsidRPr="005B61A6">
        <w:rPr>
          <w:sz w:val="16"/>
        </w:rPr>
        <w:t xml:space="preserve">. </w:t>
      </w:r>
    </w:p>
    <w:p w14:paraId="6FCDF7C5" w14:textId="77777777" w:rsidR="00090602" w:rsidRPr="005B61A6" w:rsidRDefault="00090602" w:rsidP="00090602">
      <w:pPr>
        <w:rPr>
          <w:sz w:val="16"/>
        </w:rPr>
      </w:pPr>
      <w:r w:rsidRPr="00BE689D">
        <w:rPr>
          <w:rStyle w:val="nfasis"/>
          <w:highlight w:val="cyan"/>
        </w:rPr>
        <w:t>Overseas</w:t>
      </w:r>
      <w:r w:rsidRPr="002546D3">
        <w:rPr>
          <w:rStyle w:val="nfasis"/>
        </w:rPr>
        <w:t xml:space="preserve">, </w:t>
      </w:r>
      <w:r w:rsidRPr="00BE689D">
        <w:rPr>
          <w:rStyle w:val="nfasis"/>
          <w:highlight w:val="cyan"/>
        </w:rPr>
        <w:t>workers</w:t>
      </w:r>
      <w:r w:rsidRPr="002546D3">
        <w:rPr>
          <w:rStyle w:val="nfasis"/>
        </w:rPr>
        <w:t xml:space="preserve"> are </w:t>
      </w:r>
      <w:r w:rsidRPr="00BE689D">
        <w:rPr>
          <w:rStyle w:val="nfasis"/>
          <w:highlight w:val="cyan"/>
        </w:rPr>
        <w:t>stress-testing this</w:t>
      </w:r>
      <w:r w:rsidRPr="002546D3">
        <w:rPr>
          <w:rStyle w:val="nfasis"/>
        </w:rPr>
        <w:t xml:space="preserve"> playbook</w:t>
      </w:r>
      <w:r w:rsidRPr="005B61A6">
        <w:rPr>
          <w:sz w:val="16"/>
        </w:rPr>
        <w:t xml:space="preserve"> in real time. </w:t>
      </w:r>
    </w:p>
    <w:p w14:paraId="4BA72EA3" w14:textId="77777777" w:rsidR="00090602" w:rsidRPr="005B61A6" w:rsidRDefault="00090602" w:rsidP="00090602">
      <w:pPr>
        <w:rPr>
          <w:sz w:val="16"/>
        </w:rPr>
      </w:pPr>
      <w:r w:rsidRPr="002546D3">
        <w:rPr>
          <w:rStyle w:val="StyleUnderline"/>
        </w:rPr>
        <w:t>Greece</w:t>
      </w:r>
      <w:r w:rsidRPr="005B61A6">
        <w:rPr>
          <w:sz w:val="16"/>
        </w:rPr>
        <w:t xml:space="preserve"> was paralyzed as a general strike </w:t>
      </w:r>
      <w:r w:rsidRPr="002546D3">
        <w:rPr>
          <w:rStyle w:val="StyleUnderline"/>
        </w:rPr>
        <w:t xml:space="preserve">rallied thousands </w:t>
      </w:r>
      <w:r w:rsidRPr="005B61A6">
        <w:rPr>
          <w:sz w:val="16"/>
        </w:rPr>
        <w:t xml:space="preserve">of public and private sector employees against a bill introducing a 13-hour workday. </w:t>
      </w:r>
      <w:r w:rsidRPr="002546D3">
        <w:rPr>
          <w:rStyle w:val="StyleUnderline"/>
        </w:rPr>
        <w:t xml:space="preserve">French unions are staging </w:t>
      </w:r>
      <w:r w:rsidRPr="005B61A6">
        <w:rPr>
          <w:sz w:val="16"/>
        </w:rPr>
        <w:t xml:space="preserve">coordinated </w:t>
      </w:r>
      <w:r w:rsidRPr="002546D3">
        <w:rPr>
          <w:rStyle w:val="StyleUnderline"/>
        </w:rPr>
        <w:t>walkouts,</w:t>
      </w:r>
      <w:r w:rsidRPr="005B61A6">
        <w:rPr>
          <w:sz w:val="16"/>
        </w:rPr>
        <w:t xml:space="preserve"> building on earlier anti-austerity marches. </w:t>
      </w:r>
      <w:r w:rsidRPr="002546D3">
        <w:rPr>
          <w:rStyle w:val="StyleUnderline"/>
        </w:rPr>
        <w:t xml:space="preserve">Hundreds of thousands flooded Italy’s streets </w:t>
      </w:r>
      <w:r w:rsidRPr="005B61A6">
        <w:rPr>
          <w:sz w:val="16"/>
        </w:rPr>
        <w:t xml:space="preserve">during a general strike </w:t>
      </w:r>
      <w:r w:rsidRPr="002546D3">
        <w:rPr>
          <w:rStyle w:val="StyleUnderline"/>
        </w:rPr>
        <w:t xml:space="preserve">backing </w:t>
      </w:r>
      <w:r w:rsidRPr="00484BA6">
        <w:rPr>
          <w:rStyle w:val="StyleUnderline"/>
        </w:rPr>
        <w:t>Palestine</w:t>
      </w:r>
      <w:r w:rsidRPr="005B61A6">
        <w:rPr>
          <w:sz w:val="16"/>
        </w:rPr>
        <w:t xml:space="preserve"> and the Global </w:t>
      </w:r>
      <w:proofErr w:type="spellStart"/>
      <w:r w:rsidRPr="005B61A6">
        <w:rPr>
          <w:sz w:val="16"/>
        </w:rPr>
        <w:t>Sumud</w:t>
      </w:r>
      <w:proofErr w:type="spellEnd"/>
      <w:r w:rsidRPr="005B61A6">
        <w:rPr>
          <w:sz w:val="16"/>
        </w:rPr>
        <w:t xml:space="preserve"> Flotilla.</w:t>
      </w:r>
    </w:p>
    <w:p w14:paraId="67B4F69C" w14:textId="77777777" w:rsidR="00090602" w:rsidRPr="005B61A6" w:rsidRDefault="00090602" w:rsidP="00090602">
      <w:pPr>
        <w:rPr>
          <w:sz w:val="16"/>
        </w:rPr>
      </w:pPr>
      <w:r w:rsidRPr="005B61A6">
        <w:rPr>
          <w:sz w:val="16"/>
        </w:rPr>
        <w:t xml:space="preserve">Contexts vary, of course — organizing in Athens is different from Chicago — but even so, two </w:t>
      </w:r>
      <w:r w:rsidRPr="002546D3">
        <w:rPr>
          <w:rStyle w:val="StyleUnderline"/>
        </w:rPr>
        <w:t>lessons emerge from</w:t>
      </w:r>
      <w:r w:rsidRPr="005B61A6">
        <w:rPr>
          <w:sz w:val="16"/>
        </w:rPr>
        <w:t xml:space="preserve"> the recent uptick in </w:t>
      </w:r>
      <w:r w:rsidRPr="000E319A">
        <w:rPr>
          <w:rStyle w:val="StyleUnderline"/>
          <w:highlight w:val="cyan"/>
        </w:rPr>
        <w:t>general strikes</w:t>
      </w:r>
      <w:r w:rsidRPr="002546D3">
        <w:rPr>
          <w:rStyle w:val="StyleUnderline"/>
        </w:rPr>
        <w:t xml:space="preserve"> abroad</w:t>
      </w:r>
      <w:r w:rsidRPr="005B61A6">
        <w:rPr>
          <w:sz w:val="16"/>
        </w:rPr>
        <w:t xml:space="preserve">. </w:t>
      </w:r>
    </w:p>
    <w:p w14:paraId="24659EE2" w14:textId="77777777" w:rsidR="00090602" w:rsidRPr="005B61A6" w:rsidRDefault="00090602" w:rsidP="00090602">
      <w:pPr>
        <w:rPr>
          <w:sz w:val="16"/>
        </w:rPr>
      </w:pPr>
      <w:r w:rsidRPr="005B61A6">
        <w:rPr>
          <w:sz w:val="16"/>
        </w:rPr>
        <w:t xml:space="preserve">First, </w:t>
      </w:r>
      <w:r w:rsidRPr="002546D3">
        <w:rPr>
          <w:rStyle w:val="StyleUnderline"/>
        </w:rPr>
        <w:t xml:space="preserve">disruption </w:t>
      </w:r>
      <w:r w:rsidRPr="000E319A">
        <w:rPr>
          <w:rStyle w:val="StyleUnderline"/>
          <w:highlight w:val="cyan"/>
        </w:rPr>
        <w:t>at scale can’t be ignored</w:t>
      </w:r>
      <w:r w:rsidRPr="005B61A6">
        <w:rPr>
          <w:sz w:val="16"/>
        </w:rPr>
        <w:t xml:space="preserve">. Our political culture has a habit of normalizing crises, quickly smoothing over shocks that should demand attention. </w:t>
      </w:r>
      <w:r w:rsidRPr="002546D3">
        <w:rPr>
          <w:rStyle w:val="StyleUnderline"/>
        </w:rPr>
        <w:t>Coordinated strikes</w:t>
      </w:r>
      <w:r w:rsidRPr="005B61A6">
        <w:rPr>
          <w:sz w:val="16"/>
        </w:rPr>
        <w:t xml:space="preserve"> in essential sectors </w:t>
      </w:r>
      <w:r w:rsidRPr="002546D3">
        <w:rPr>
          <w:rStyle w:val="StyleUnderline"/>
        </w:rPr>
        <w:t>puncture that facade by creating commotion that can’t be easily spun</w:t>
      </w:r>
      <w:r w:rsidRPr="005B61A6">
        <w:rPr>
          <w:sz w:val="16"/>
        </w:rPr>
        <w:t xml:space="preserve"> by governments, pundits, or bosses.</w:t>
      </w:r>
    </w:p>
    <w:p w14:paraId="698D0044" w14:textId="77777777" w:rsidR="00090602" w:rsidRPr="005B61A6" w:rsidRDefault="00090602" w:rsidP="00090602">
      <w:pPr>
        <w:rPr>
          <w:sz w:val="16"/>
        </w:rPr>
      </w:pPr>
      <w:r w:rsidRPr="005B61A6">
        <w:rPr>
          <w:sz w:val="16"/>
        </w:rPr>
        <w:t xml:space="preserve">Second, </w:t>
      </w:r>
      <w:r w:rsidRPr="002546D3">
        <w:rPr>
          <w:rStyle w:val="nfasis"/>
        </w:rPr>
        <w:t>tying workplace walkouts to broader political issues draws in substantially more supporters</w:t>
      </w:r>
      <w:r w:rsidRPr="005B61A6">
        <w:rPr>
          <w:sz w:val="16"/>
        </w:rPr>
        <w:t xml:space="preserve">. Labor disputes are often narrowed to technical battles over pay scales and contract clauses. Italy’s general strike breaks that mold by braiding together economic grievances and solidarity with Palestine, </w:t>
      </w:r>
      <w:r w:rsidRPr="000E319A">
        <w:rPr>
          <w:rStyle w:val="nfasis"/>
          <w:highlight w:val="cyan"/>
        </w:rPr>
        <w:t>turning</w:t>
      </w:r>
      <w:r w:rsidRPr="00DE0A50">
        <w:rPr>
          <w:rStyle w:val="nfasis"/>
        </w:rPr>
        <w:t xml:space="preserve"> industrial </w:t>
      </w:r>
      <w:r w:rsidRPr="000E319A">
        <w:rPr>
          <w:rStyle w:val="nfasis"/>
          <w:highlight w:val="cyan"/>
        </w:rPr>
        <w:t>action into</w:t>
      </w:r>
      <w:r w:rsidRPr="00DE0A50">
        <w:rPr>
          <w:rStyle w:val="nfasis"/>
        </w:rPr>
        <w:t xml:space="preserve"> a </w:t>
      </w:r>
      <w:r w:rsidRPr="000E319A">
        <w:rPr>
          <w:rStyle w:val="nfasis"/>
          <w:highlight w:val="cyan"/>
          <w:bdr w:val="single" w:sz="4" w:space="0" w:color="auto"/>
        </w:rPr>
        <w:t>civic reckoning</w:t>
      </w:r>
      <w:r w:rsidRPr="005B61A6">
        <w:rPr>
          <w:sz w:val="16"/>
          <w:bdr w:val="single" w:sz="4" w:space="0" w:color="auto"/>
        </w:rPr>
        <w:t>.</w:t>
      </w:r>
    </w:p>
    <w:p w14:paraId="61502B6F" w14:textId="77777777" w:rsidR="00090602" w:rsidRPr="005B61A6" w:rsidRDefault="00090602" w:rsidP="00090602">
      <w:pPr>
        <w:rPr>
          <w:sz w:val="16"/>
        </w:rPr>
      </w:pPr>
      <w:r w:rsidRPr="000E319A">
        <w:rPr>
          <w:rStyle w:val="StyleUnderline"/>
          <w:highlight w:val="cyan"/>
        </w:rPr>
        <w:t>Potential</w:t>
      </w:r>
      <w:r w:rsidRPr="00FD72D9">
        <w:rPr>
          <w:rStyle w:val="StyleUnderline"/>
        </w:rPr>
        <w:t xml:space="preserve"> for a</w:t>
      </w:r>
      <w:r w:rsidRPr="005B61A6">
        <w:rPr>
          <w:sz w:val="16"/>
        </w:rPr>
        <w:t xml:space="preserve"> similar </w:t>
      </w:r>
      <w:r w:rsidRPr="00FD72D9">
        <w:rPr>
          <w:rStyle w:val="StyleUnderline"/>
        </w:rPr>
        <w:t>reckoning exists</w:t>
      </w:r>
      <w:r w:rsidRPr="005B61A6">
        <w:rPr>
          <w:sz w:val="16"/>
        </w:rPr>
        <w:t xml:space="preserve"> here. Wider policy debates </w:t>
      </w:r>
      <w:r w:rsidRPr="000E319A">
        <w:rPr>
          <w:rStyle w:val="StyleUnderline"/>
          <w:highlight w:val="cyan"/>
        </w:rPr>
        <w:t xml:space="preserve">around </w:t>
      </w:r>
      <w:r w:rsidRPr="000E319A">
        <w:rPr>
          <w:rStyle w:val="nfasis"/>
          <w:highlight w:val="cyan"/>
        </w:rPr>
        <w:t>housing</w:t>
      </w:r>
      <w:r w:rsidRPr="00FD72D9">
        <w:rPr>
          <w:rStyle w:val="nfasis"/>
        </w:rPr>
        <w:t xml:space="preserve">, </w:t>
      </w:r>
      <w:r w:rsidRPr="00CA4FC3">
        <w:rPr>
          <w:rStyle w:val="nfasis"/>
          <w:highlight w:val="cyan"/>
        </w:rPr>
        <w:t>healthcare</w:t>
      </w:r>
      <w:r w:rsidRPr="00FD72D9">
        <w:rPr>
          <w:rStyle w:val="nfasis"/>
        </w:rPr>
        <w:t xml:space="preserve">, </w:t>
      </w:r>
      <w:r w:rsidRPr="00CA4FC3">
        <w:rPr>
          <w:rStyle w:val="nfasis"/>
        </w:rPr>
        <w:t>climate</w:t>
      </w:r>
      <w:r w:rsidRPr="00FD72D9">
        <w:rPr>
          <w:rStyle w:val="nfasis"/>
        </w:rPr>
        <w:t xml:space="preserve"> change</w:t>
      </w:r>
      <w:r w:rsidRPr="005B61A6">
        <w:rPr>
          <w:sz w:val="16"/>
        </w:rPr>
        <w:t xml:space="preserve">, and more invariably trace back </w:t>
      </w:r>
      <w:r w:rsidRPr="00FD72D9">
        <w:rPr>
          <w:rStyle w:val="StyleUnderline"/>
        </w:rPr>
        <w:t xml:space="preserve">to the fault line of </w:t>
      </w:r>
      <w:r w:rsidRPr="00FD72D9">
        <w:rPr>
          <w:rStyle w:val="nfasis"/>
        </w:rPr>
        <w:t xml:space="preserve">economic </w:t>
      </w:r>
      <w:r w:rsidRPr="000E319A">
        <w:rPr>
          <w:rStyle w:val="nfasis"/>
          <w:highlight w:val="cyan"/>
        </w:rPr>
        <w:t>inequality</w:t>
      </w:r>
      <w:r w:rsidRPr="005B61A6">
        <w:rPr>
          <w:sz w:val="16"/>
        </w:rPr>
        <w:t xml:space="preserve">. That </w:t>
      </w:r>
      <w:r w:rsidRPr="00FD72D9">
        <w:rPr>
          <w:rStyle w:val="StyleUnderline"/>
        </w:rPr>
        <w:t>entanglement makes labor disputes inherently political</w:t>
      </w:r>
      <w:r w:rsidRPr="005B61A6">
        <w:rPr>
          <w:sz w:val="16"/>
        </w:rPr>
        <w:t xml:space="preserve">, and when our political system continually blocks reform, workers are left with no recourse but to withdraw their labor. </w:t>
      </w:r>
    </w:p>
    <w:p w14:paraId="5B9F2F64" w14:textId="77777777" w:rsidR="00090602" w:rsidRPr="005B61A6" w:rsidRDefault="00090602" w:rsidP="00090602">
      <w:pPr>
        <w:rPr>
          <w:sz w:val="16"/>
        </w:rPr>
      </w:pPr>
      <w:r w:rsidRPr="005B61A6">
        <w:rPr>
          <w:sz w:val="16"/>
        </w:rPr>
        <w:t>A strike isn’t an irrational eruption from the fringe; it’s the response of a public denied the ability to live decently despite working diligently.</w:t>
      </w:r>
    </w:p>
    <w:p w14:paraId="04EA0904" w14:textId="77777777" w:rsidR="00090602" w:rsidRPr="005B61A6" w:rsidRDefault="00090602" w:rsidP="00090602">
      <w:pPr>
        <w:rPr>
          <w:sz w:val="16"/>
        </w:rPr>
      </w:pPr>
      <w:r w:rsidRPr="00FD72D9">
        <w:rPr>
          <w:rStyle w:val="StyleUnderline"/>
        </w:rPr>
        <w:t>Strikes need not deepen hardship.</w:t>
      </w:r>
      <w:r w:rsidRPr="005B61A6">
        <w:rPr>
          <w:sz w:val="16"/>
        </w:rPr>
        <w:t xml:space="preserve"> In fact, history shows </w:t>
      </w:r>
      <w:r w:rsidRPr="00FD72D9">
        <w:rPr>
          <w:rStyle w:val="StyleUnderline"/>
        </w:rPr>
        <w:t>they can redistribute care</w:t>
      </w:r>
      <w:r w:rsidRPr="005B61A6">
        <w:rPr>
          <w:sz w:val="16"/>
        </w:rPr>
        <w:t>.</w:t>
      </w:r>
    </w:p>
    <w:p w14:paraId="21689155" w14:textId="77777777" w:rsidR="00090602" w:rsidRPr="005B61A6" w:rsidRDefault="00090602" w:rsidP="00090602">
      <w:pPr>
        <w:rPr>
          <w:sz w:val="16"/>
        </w:rPr>
      </w:pPr>
      <w:r w:rsidRPr="005B61A6">
        <w:rPr>
          <w:sz w:val="16"/>
        </w:rPr>
        <w:t xml:space="preserve">When </w:t>
      </w:r>
      <w:r w:rsidRPr="00FD72D9">
        <w:rPr>
          <w:rStyle w:val="StyleUnderline"/>
        </w:rPr>
        <w:t>workers in Seattle</w:t>
      </w:r>
      <w:r w:rsidRPr="005B61A6">
        <w:rPr>
          <w:sz w:val="16"/>
        </w:rPr>
        <w:t xml:space="preserve"> walked out on their bosses a century ago, they </w:t>
      </w:r>
      <w:r w:rsidRPr="00FD72D9">
        <w:rPr>
          <w:rStyle w:val="StyleUnderline"/>
        </w:rPr>
        <w:t>kept hospitals open, ran milk deliveries, and fed thousands</w:t>
      </w:r>
      <w:r w:rsidRPr="005B61A6">
        <w:rPr>
          <w:sz w:val="16"/>
        </w:rPr>
        <w:t xml:space="preserve"> in strike kitchens. Far from an exercise in destruction, it was a glimpse at what a society founded on neighborliness could look like. </w:t>
      </w:r>
    </w:p>
    <w:p w14:paraId="439C2A2B" w14:textId="77777777" w:rsidR="00090602" w:rsidRPr="005B61A6" w:rsidRDefault="00090602" w:rsidP="00090602">
      <w:pPr>
        <w:rPr>
          <w:sz w:val="16"/>
        </w:rPr>
      </w:pPr>
      <w:r w:rsidRPr="005B61A6">
        <w:rPr>
          <w:sz w:val="16"/>
        </w:rPr>
        <w:t xml:space="preserve">That, more than anything, is what general strikes demonstrate: </w:t>
      </w:r>
      <w:r w:rsidRPr="000E319A">
        <w:rPr>
          <w:rStyle w:val="nfasis"/>
          <w:highlight w:val="cyan"/>
        </w:rPr>
        <w:t>workers</w:t>
      </w:r>
      <w:r w:rsidRPr="005B61A6">
        <w:rPr>
          <w:rStyle w:val="nfasis"/>
        </w:rPr>
        <w:t xml:space="preserve"> can </w:t>
      </w:r>
      <w:r w:rsidRPr="000E319A">
        <w:rPr>
          <w:rStyle w:val="nfasis"/>
          <w:highlight w:val="cyan"/>
        </w:rPr>
        <w:t>reorder</w:t>
      </w:r>
      <w:r w:rsidRPr="005B61A6">
        <w:rPr>
          <w:rStyle w:val="nfasis"/>
        </w:rPr>
        <w:t xml:space="preserve"> the </w:t>
      </w:r>
      <w:r w:rsidRPr="000E319A">
        <w:rPr>
          <w:rStyle w:val="nfasis"/>
          <w:highlight w:val="cyan"/>
        </w:rPr>
        <w:t>terms of</w:t>
      </w:r>
      <w:r w:rsidRPr="005B61A6">
        <w:rPr>
          <w:rStyle w:val="nfasis"/>
        </w:rPr>
        <w:t xml:space="preserve"> civic </w:t>
      </w:r>
      <w:r w:rsidRPr="000E319A">
        <w:rPr>
          <w:rStyle w:val="nfasis"/>
          <w:highlight w:val="cyan"/>
        </w:rPr>
        <w:t>life when they organize</w:t>
      </w:r>
      <w:r w:rsidRPr="005B61A6">
        <w:rPr>
          <w:rStyle w:val="nfasis"/>
        </w:rPr>
        <w:t xml:space="preserve"> </w:t>
      </w:r>
      <w:proofErr w:type="spellStart"/>
      <w:r w:rsidRPr="005B61A6">
        <w:rPr>
          <w:rStyle w:val="nfasis"/>
        </w:rPr>
        <w:t>en</w:t>
      </w:r>
      <w:proofErr w:type="spellEnd"/>
      <w:r w:rsidRPr="005B61A6">
        <w:rPr>
          <w:rStyle w:val="nfasis"/>
        </w:rPr>
        <w:t xml:space="preserve"> masse. May Day 2028 is our chance to prove it </w:t>
      </w:r>
      <w:r w:rsidRPr="005B61A6">
        <w:rPr>
          <w:sz w:val="16"/>
        </w:rPr>
        <w:t>once more.</w:t>
      </w:r>
    </w:p>
    <w:p w14:paraId="590A879D" w14:textId="77777777" w:rsidR="00090602" w:rsidRPr="005B61A6" w:rsidRDefault="00090602" w:rsidP="00090602">
      <w:pPr>
        <w:rPr>
          <w:sz w:val="16"/>
        </w:rPr>
      </w:pPr>
      <w:r w:rsidRPr="005B61A6">
        <w:rPr>
          <w:sz w:val="16"/>
        </w:rPr>
        <w:t>Across continents, workers are organizing to do what ballots alone have not: enforce the public will. It’s time American workers join our peers abroad by reclaiming strikes as part of our own democratic tradition.</w:t>
      </w:r>
    </w:p>
    <w:p w14:paraId="040183A1" w14:textId="77777777" w:rsidR="00090602" w:rsidRDefault="00090602" w:rsidP="00090602">
      <w:pPr>
        <w:pStyle w:val="Ttulo4"/>
      </w:pPr>
      <w:r>
        <w:t>Strikes and union interest are rising but limitations on strike rights gut effectiveness – plan is key to widescale unionization efficacy</w:t>
      </w:r>
    </w:p>
    <w:p w14:paraId="4923790D" w14:textId="77777777" w:rsidR="00090602" w:rsidRPr="00A97B63" w:rsidRDefault="00090602" w:rsidP="00090602">
      <w:proofErr w:type="spellStart"/>
      <w:r w:rsidRPr="00D579BF">
        <w:rPr>
          <w:rStyle w:val="Style13ptBold"/>
        </w:rPr>
        <w:t>Poydock</w:t>
      </w:r>
      <w:proofErr w:type="spellEnd"/>
      <w:r w:rsidRPr="00D579BF">
        <w:rPr>
          <w:rStyle w:val="Style13ptBold"/>
        </w:rPr>
        <w:t xml:space="preserve"> et al 25</w:t>
      </w:r>
      <w:r w:rsidRPr="00D579BF">
        <w:t xml:space="preserve"> [Margaret Poydock Senior Policy Analyst, Joe Fast, and Daniel Perez, 271,500 workers went on strike in 2024, February 20, 2025, https://www.epi.org/publication/271500-workers-went-on-strike-in-2024-current-labor-law-doesnt-adequately-protect-workers-fundamental-right-to-strike/, </w:t>
      </w:r>
      <w:proofErr w:type="spellStart"/>
      <w:r w:rsidRPr="00D579BF">
        <w:t>poapst</w:t>
      </w:r>
      <w:proofErr w:type="spellEnd"/>
      <w:r w:rsidRPr="00D579BF">
        <w:t>]</w:t>
      </w:r>
    </w:p>
    <w:p w14:paraId="70E7BF16" w14:textId="77777777" w:rsidR="00090602" w:rsidRPr="00104FDA" w:rsidRDefault="00090602" w:rsidP="00090602">
      <w:pPr>
        <w:rPr>
          <w:sz w:val="14"/>
        </w:rPr>
      </w:pPr>
      <w:r w:rsidRPr="000659BB">
        <w:rPr>
          <w:rStyle w:val="StyleUnderline"/>
          <w:highlight w:val="cyan"/>
        </w:rPr>
        <w:t>Hundreds of thousands</w:t>
      </w:r>
      <w:r w:rsidRPr="008330C4">
        <w:rPr>
          <w:rStyle w:val="StyleUnderline"/>
        </w:rPr>
        <w:t xml:space="preserve"> of workers across the United States went </w:t>
      </w:r>
      <w:r w:rsidRPr="000659BB">
        <w:rPr>
          <w:rStyle w:val="StyleUnderline"/>
          <w:highlight w:val="cyan"/>
        </w:rPr>
        <w:t>on strike in</w:t>
      </w:r>
      <w:r w:rsidRPr="008330C4">
        <w:rPr>
          <w:rStyle w:val="StyleUnderline"/>
        </w:rPr>
        <w:t xml:space="preserve"> 20</w:t>
      </w:r>
      <w:r w:rsidRPr="000659BB">
        <w:rPr>
          <w:rStyle w:val="StyleUnderline"/>
          <w:highlight w:val="cyan"/>
        </w:rPr>
        <w:t>24</w:t>
      </w:r>
      <w:r w:rsidRPr="00104FDA">
        <w:rPr>
          <w:sz w:val="14"/>
        </w:rPr>
        <w:t xml:space="preserve">—from health care workers in California to public school teachers in Massachusetts to telecommunications workers in the South. The most recent data from the Bureau of Labor Statistics (BLS) show that </w:t>
      </w:r>
      <w:r w:rsidRPr="008330C4">
        <w:rPr>
          <w:rStyle w:val="StyleUnderline"/>
        </w:rPr>
        <w:t>271,500 workers were involved in “major work stoppages</w:t>
      </w:r>
      <w:r w:rsidRPr="00104FDA">
        <w:rPr>
          <w:sz w:val="14"/>
        </w:rPr>
        <w:t>” in 2024. The number of workers involved in these stoppages decreased by 41% compared with 2023 but remained elevated compared with strike activity in the early 2000s and 2010s.</w:t>
      </w:r>
    </w:p>
    <w:p w14:paraId="059AA742" w14:textId="77777777" w:rsidR="00090602" w:rsidRPr="00104FDA" w:rsidRDefault="00090602" w:rsidP="00090602">
      <w:pPr>
        <w:rPr>
          <w:sz w:val="14"/>
        </w:rPr>
      </w:pPr>
      <w:r w:rsidRPr="00104FDA">
        <w:rPr>
          <w:sz w:val="14"/>
        </w:rPr>
        <w:t xml:space="preserve">The </w:t>
      </w:r>
      <w:r w:rsidRPr="004E0A84">
        <w:rPr>
          <w:rStyle w:val="StyleUnderline"/>
        </w:rPr>
        <w:t xml:space="preserve">growing number of workers involved </w:t>
      </w:r>
      <w:r w:rsidRPr="000659BB">
        <w:rPr>
          <w:rStyle w:val="StyleUnderline"/>
          <w:highlight w:val="cyan"/>
        </w:rPr>
        <w:t>in collective action</w:t>
      </w:r>
      <w:r w:rsidRPr="00104FDA">
        <w:rPr>
          <w:sz w:val="14"/>
        </w:rPr>
        <w:t xml:space="preserve"> should </w:t>
      </w:r>
      <w:r w:rsidRPr="004E0A84">
        <w:rPr>
          <w:rStyle w:val="StyleUnderline"/>
        </w:rPr>
        <w:t>come as</w:t>
      </w:r>
      <w:r w:rsidRPr="00104FDA">
        <w:rPr>
          <w:sz w:val="14"/>
        </w:rPr>
        <w:t xml:space="preserve"> </w:t>
      </w:r>
      <w:r w:rsidRPr="004E0A84">
        <w:rPr>
          <w:rStyle w:val="StyleUnderline"/>
        </w:rPr>
        <w:t>no surprise</w:t>
      </w:r>
      <w:r w:rsidRPr="00104FDA">
        <w:rPr>
          <w:sz w:val="14"/>
        </w:rPr>
        <w:t xml:space="preserve">. The United States has been experiencing decades of high and rising income inequality, largely stemming from an unequal balance of power in the labor market. Research shows unions and collective action are key tools in ensuring workers receive shared prosperity (Bivens et al. 2023). In recent years, </w:t>
      </w:r>
      <w:r w:rsidRPr="000659BB">
        <w:rPr>
          <w:rStyle w:val="nfasis"/>
          <w:highlight w:val="cyan"/>
        </w:rPr>
        <w:t>workers’ interest</w:t>
      </w:r>
      <w:r w:rsidRPr="004E0A84">
        <w:rPr>
          <w:rStyle w:val="nfasis"/>
        </w:rPr>
        <w:t xml:space="preserve"> in unions has </w:t>
      </w:r>
      <w:r w:rsidRPr="000659BB">
        <w:rPr>
          <w:rStyle w:val="nfasis"/>
          <w:highlight w:val="cyan"/>
        </w:rPr>
        <w:t>surged</w:t>
      </w:r>
      <w:r w:rsidRPr="00104FDA">
        <w:rPr>
          <w:sz w:val="14"/>
        </w:rPr>
        <w:t xml:space="preserve">. The number of union </w:t>
      </w:r>
      <w:r w:rsidRPr="000659BB">
        <w:rPr>
          <w:rStyle w:val="nfasis"/>
          <w:highlight w:val="cyan"/>
        </w:rPr>
        <w:t>election petitions</w:t>
      </w:r>
      <w:r w:rsidRPr="00104FDA">
        <w:rPr>
          <w:sz w:val="14"/>
        </w:rPr>
        <w:t xml:space="preserve"> filed at the National Labor Relations Board (NLRB) has </w:t>
      </w:r>
      <w:r w:rsidRPr="000659BB">
        <w:rPr>
          <w:rStyle w:val="nfasis"/>
          <w:highlight w:val="cyan"/>
        </w:rPr>
        <w:t>doubled</w:t>
      </w:r>
      <w:r w:rsidRPr="00104FDA">
        <w:rPr>
          <w:sz w:val="14"/>
        </w:rPr>
        <w:t xml:space="preserve"> since 2021, and public </w:t>
      </w:r>
      <w:r w:rsidRPr="004E0A84">
        <w:rPr>
          <w:rStyle w:val="nfasis"/>
        </w:rPr>
        <w:t>support</w:t>
      </w:r>
      <w:r w:rsidRPr="00104FDA">
        <w:rPr>
          <w:sz w:val="14"/>
        </w:rPr>
        <w:t xml:space="preserve"> for unions has </w:t>
      </w:r>
      <w:r w:rsidRPr="004E0A84">
        <w:rPr>
          <w:rStyle w:val="nfasis"/>
        </w:rPr>
        <w:t xml:space="preserve">reached a </w:t>
      </w:r>
      <w:r w:rsidRPr="000659BB">
        <w:rPr>
          <w:rStyle w:val="nfasis"/>
          <w:highlight w:val="cyan"/>
        </w:rPr>
        <w:t>60-year high</w:t>
      </w:r>
      <w:r w:rsidRPr="00104FDA">
        <w:rPr>
          <w:sz w:val="14"/>
        </w:rPr>
        <w:t xml:space="preserve"> (</w:t>
      </w:r>
      <w:proofErr w:type="spellStart"/>
      <w:r w:rsidRPr="00104FDA">
        <w:rPr>
          <w:sz w:val="14"/>
        </w:rPr>
        <w:t>Poydock</w:t>
      </w:r>
      <w:proofErr w:type="spellEnd"/>
      <w:r w:rsidRPr="00104FDA">
        <w:rPr>
          <w:sz w:val="14"/>
        </w:rPr>
        <w:t xml:space="preserve"> et al. 2025). Further, the </w:t>
      </w:r>
      <w:r w:rsidRPr="00D07A53">
        <w:rPr>
          <w:rStyle w:val="nfasis"/>
        </w:rPr>
        <w:t>use of collective action as a tool</w:t>
      </w:r>
      <w:r w:rsidRPr="00104FDA">
        <w:rPr>
          <w:sz w:val="14"/>
        </w:rPr>
        <w:t xml:space="preserve"> to address the unequal balance of power between employers and workers </w:t>
      </w:r>
      <w:r w:rsidRPr="00D07A53">
        <w:rPr>
          <w:rStyle w:val="nfasis"/>
        </w:rPr>
        <w:t xml:space="preserve">is more </w:t>
      </w:r>
      <w:r w:rsidRPr="000659BB">
        <w:rPr>
          <w:rStyle w:val="nfasis"/>
          <w:highlight w:val="cyan"/>
        </w:rPr>
        <w:t>crucial in</w:t>
      </w:r>
      <w:r w:rsidRPr="00D07A53">
        <w:rPr>
          <w:rStyle w:val="nfasis"/>
        </w:rPr>
        <w:t xml:space="preserve"> a time of </w:t>
      </w:r>
      <w:r w:rsidRPr="000659BB">
        <w:rPr>
          <w:rStyle w:val="nfasis"/>
          <w:highlight w:val="cyan"/>
        </w:rPr>
        <w:t>undependable federal labor enforcement</w:t>
      </w:r>
      <w:r w:rsidRPr="00104FDA">
        <w:rPr>
          <w:sz w:val="14"/>
        </w:rPr>
        <w:t xml:space="preserve"> (McNicholas 2025).</w:t>
      </w:r>
    </w:p>
    <w:p w14:paraId="190F309F" w14:textId="77777777" w:rsidR="00090602" w:rsidRPr="00104FDA" w:rsidRDefault="00090602" w:rsidP="00090602">
      <w:pPr>
        <w:rPr>
          <w:sz w:val="14"/>
        </w:rPr>
      </w:pPr>
      <w:r w:rsidRPr="00104FDA">
        <w:rPr>
          <w:sz w:val="14"/>
        </w:rPr>
        <w:t xml:space="preserve">However, </w:t>
      </w:r>
      <w:r w:rsidRPr="00D07A53">
        <w:rPr>
          <w:rStyle w:val="nfasis"/>
        </w:rPr>
        <w:t>current labor law doesn’t adequately protect workers’ right to strike</w:t>
      </w:r>
      <w:r w:rsidRPr="00104FDA">
        <w:rPr>
          <w:sz w:val="14"/>
        </w:rPr>
        <w:t xml:space="preserve">. Strikes provide critical leverage to workers seeking to improve pay and working conditions when their employer violates labor law or refuses to recognize their union. </w:t>
      </w:r>
      <w:r w:rsidRPr="000659BB">
        <w:rPr>
          <w:rStyle w:val="StyleUnderline"/>
          <w:highlight w:val="cyan"/>
        </w:rPr>
        <w:t>Decades of</w:t>
      </w:r>
      <w:r w:rsidRPr="00D07A53">
        <w:rPr>
          <w:rStyle w:val="StyleUnderline"/>
        </w:rPr>
        <w:t xml:space="preserve"> federal </w:t>
      </w:r>
      <w:r w:rsidRPr="000659BB">
        <w:rPr>
          <w:rStyle w:val="StyleUnderline"/>
          <w:highlight w:val="cyan"/>
        </w:rPr>
        <w:t>policy</w:t>
      </w:r>
      <w:r w:rsidRPr="00D07A53">
        <w:rPr>
          <w:rStyle w:val="StyleUnderline"/>
        </w:rPr>
        <w:t xml:space="preserve"> and court decisions have </w:t>
      </w:r>
      <w:r w:rsidRPr="000659BB">
        <w:rPr>
          <w:rStyle w:val="StyleUnderline"/>
          <w:highlight w:val="cyan"/>
        </w:rPr>
        <w:t>limited</w:t>
      </w:r>
      <w:r w:rsidRPr="00D07A53">
        <w:rPr>
          <w:rStyle w:val="StyleUnderline"/>
        </w:rPr>
        <w:t xml:space="preserve"> the right to </w:t>
      </w:r>
      <w:r w:rsidRPr="000659BB">
        <w:rPr>
          <w:rStyle w:val="StyleUnderline"/>
          <w:highlight w:val="cyan"/>
        </w:rPr>
        <w:t>strike</w:t>
      </w:r>
      <w:r w:rsidRPr="00104FDA">
        <w:rPr>
          <w:sz w:val="14"/>
        </w:rPr>
        <w:t xml:space="preserve"> under the National Labor Relations Act (NLRA). Further, </w:t>
      </w:r>
      <w:r w:rsidRPr="00D07A53">
        <w:rPr>
          <w:rStyle w:val="StyleUnderline"/>
        </w:rPr>
        <w:t>millions of workers who are excluded from the NLRA either have limited or no right to strike.</w:t>
      </w:r>
      <w:r w:rsidRPr="00104FDA">
        <w:rPr>
          <w:sz w:val="14"/>
        </w:rPr>
        <w:t>1 Despite this, thousands of workers go on strike each year.</w:t>
      </w:r>
    </w:p>
    <w:p w14:paraId="76C90C97" w14:textId="77777777" w:rsidR="00090602" w:rsidRPr="00D07A53" w:rsidRDefault="00090602" w:rsidP="00090602">
      <w:pPr>
        <w:rPr>
          <w:rStyle w:val="nfasis"/>
        </w:rPr>
      </w:pPr>
      <w:r w:rsidRPr="00104FDA">
        <w:rPr>
          <w:sz w:val="14"/>
        </w:rPr>
        <w:t xml:space="preserve">In this report, we highlight work stoppages that occurred in 2024 and discuss the </w:t>
      </w:r>
      <w:r w:rsidRPr="00D07A53">
        <w:rPr>
          <w:rStyle w:val="nfasis"/>
        </w:rPr>
        <w:t>policies</w:t>
      </w:r>
      <w:r w:rsidRPr="00104FDA">
        <w:rPr>
          <w:sz w:val="14"/>
        </w:rPr>
        <w:t xml:space="preserve"> that </w:t>
      </w:r>
      <w:r w:rsidRPr="00D07A53">
        <w:rPr>
          <w:rStyle w:val="nfasis"/>
        </w:rPr>
        <w:t xml:space="preserve">are needed to </w:t>
      </w:r>
      <w:r w:rsidRPr="000659BB">
        <w:rPr>
          <w:rStyle w:val="nfasis"/>
          <w:highlight w:val="cyan"/>
        </w:rPr>
        <w:t>strengthen</w:t>
      </w:r>
      <w:r w:rsidRPr="00D07A53">
        <w:rPr>
          <w:rStyle w:val="nfasis"/>
        </w:rPr>
        <w:t xml:space="preserve"> the </w:t>
      </w:r>
      <w:r w:rsidRPr="000659BB">
        <w:rPr>
          <w:rStyle w:val="nfasis"/>
          <w:highlight w:val="cyan"/>
        </w:rPr>
        <w:t>r</w:t>
      </w:r>
      <w:r w:rsidRPr="000659BB">
        <w:rPr>
          <w:rStyle w:val="StyleUnderline"/>
        </w:rPr>
        <w:t xml:space="preserve">ight </w:t>
      </w:r>
      <w:r w:rsidRPr="000659BB">
        <w:rPr>
          <w:rStyle w:val="nfasis"/>
          <w:highlight w:val="cyan"/>
        </w:rPr>
        <w:t>t</w:t>
      </w:r>
      <w:r w:rsidRPr="000659BB">
        <w:rPr>
          <w:rStyle w:val="StyleUnderline"/>
        </w:rPr>
        <w:t xml:space="preserve">o </w:t>
      </w:r>
      <w:r w:rsidRPr="000659BB">
        <w:rPr>
          <w:rStyle w:val="nfasis"/>
          <w:highlight w:val="cyan"/>
        </w:rPr>
        <w:t>s</w:t>
      </w:r>
      <w:r w:rsidRPr="000659BB">
        <w:rPr>
          <w:rStyle w:val="StyleUnderline"/>
        </w:rPr>
        <w:t xml:space="preserve">trike </w:t>
      </w:r>
      <w:r w:rsidRPr="000659BB">
        <w:rPr>
          <w:rStyle w:val="nfasis"/>
          <w:highlight w:val="cyan"/>
        </w:rPr>
        <w:t>in the U</w:t>
      </w:r>
      <w:r w:rsidRPr="00D07A53">
        <w:rPr>
          <w:rStyle w:val="nfasis"/>
        </w:rPr>
        <w:t xml:space="preserve">nited </w:t>
      </w:r>
      <w:r w:rsidRPr="000659BB">
        <w:rPr>
          <w:rStyle w:val="nfasis"/>
          <w:highlight w:val="cyan"/>
        </w:rPr>
        <w:t>S</w:t>
      </w:r>
      <w:r w:rsidRPr="00D07A53">
        <w:rPr>
          <w:rStyle w:val="nfasis"/>
        </w:rPr>
        <w:t>tates.</w:t>
      </w:r>
    </w:p>
    <w:p w14:paraId="19F4EBFA" w14:textId="77777777" w:rsidR="00090602" w:rsidRPr="00104FDA" w:rsidRDefault="00090602" w:rsidP="00090602">
      <w:pPr>
        <w:rPr>
          <w:sz w:val="14"/>
        </w:rPr>
      </w:pPr>
      <w:bookmarkStart w:id="0" w:name="epi-toc-1"/>
      <w:bookmarkEnd w:id="0"/>
      <w:r w:rsidRPr="00104FDA">
        <w:rPr>
          <w:sz w:val="14"/>
        </w:rPr>
        <w:t>What is a strike?</w:t>
      </w:r>
    </w:p>
    <w:p w14:paraId="640D97AE" w14:textId="77777777" w:rsidR="00090602" w:rsidRPr="00104FDA" w:rsidRDefault="00090602" w:rsidP="00090602">
      <w:pPr>
        <w:rPr>
          <w:sz w:val="14"/>
        </w:rPr>
      </w:pPr>
      <w:r w:rsidRPr="00104FDA">
        <w:rPr>
          <w:sz w:val="14"/>
        </w:rPr>
        <w:t>A strike is when workers withhold their labor from their employer during a labor dispute. By withholding their labor—labor that employers depend on to produce goods and provide services—workers can counteract existing power imbalances between themselves and their employer. Strikes provide critical leverage to workers when they bargain with employers over fair pay and working conditions, when employers violate labor law, or when they refuse to voluntarily recognize unions. Even a credible threat strike can be as powerful as the strike itself, as demonstrated by the 4,500 public transit (SEPTA) workers in Philadelphia who secured a 5% wage increase after authorizing a strike in fall 2024 (ABC 6 2024).</w:t>
      </w:r>
    </w:p>
    <w:p w14:paraId="7880E173" w14:textId="77777777" w:rsidR="00090602" w:rsidRPr="00104FDA" w:rsidRDefault="00090602" w:rsidP="00090602">
      <w:pPr>
        <w:rPr>
          <w:sz w:val="14"/>
        </w:rPr>
      </w:pPr>
      <w:r w:rsidRPr="00104FDA">
        <w:rPr>
          <w:sz w:val="14"/>
        </w:rPr>
        <w:t xml:space="preserve">Strikes can also be a powerful tool to help workers reach a first contract agreement, which under weakened labor laws, can otherwise be a lengthy and delayed process (McNicholas, </w:t>
      </w:r>
      <w:proofErr w:type="spellStart"/>
      <w:r w:rsidRPr="00104FDA">
        <w:rPr>
          <w:sz w:val="14"/>
        </w:rPr>
        <w:t>Poydock</w:t>
      </w:r>
      <w:proofErr w:type="spellEnd"/>
      <w:r w:rsidRPr="00104FDA">
        <w:rPr>
          <w:sz w:val="14"/>
        </w:rPr>
        <w:t>,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0355E08F" w14:textId="77777777" w:rsidR="00090602" w:rsidRPr="00104FDA" w:rsidRDefault="00090602" w:rsidP="00090602">
      <w:pPr>
        <w:rPr>
          <w:sz w:val="14"/>
        </w:rPr>
      </w:pPr>
      <w:bookmarkStart w:id="1" w:name="epi-toc-2"/>
      <w:bookmarkEnd w:id="1"/>
      <w:r w:rsidRPr="00104FDA">
        <w:rPr>
          <w:sz w:val="14"/>
        </w:rPr>
        <w:t>Who has the right to strike?</w:t>
      </w:r>
    </w:p>
    <w:p w14:paraId="10947118" w14:textId="77777777" w:rsidR="00090602" w:rsidRPr="00104FDA" w:rsidRDefault="00090602" w:rsidP="00090602">
      <w:pPr>
        <w:rPr>
          <w:sz w:val="14"/>
        </w:rPr>
      </w:pPr>
      <w:r w:rsidRPr="00104FDA">
        <w:rPr>
          <w:sz w:val="14"/>
        </w:rPr>
        <w:t xml:space="preserve">The National Labor Relations Act gives most private-sector workers the right to strike under Section 7 of the act.2 However, federal policy and court decisions have limited the right to strike over the past several decades. For example, the passage of the </w:t>
      </w:r>
      <w:r w:rsidRPr="009A471D">
        <w:rPr>
          <w:rStyle w:val="StyleUnderline"/>
        </w:rPr>
        <w:t>Taft-Hartley</w:t>
      </w:r>
      <w:r w:rsidRPr="00104FDA">
        <w:rPr>
          <w:sz w:val="14"/>
        </w:rPr>
        <w:t xml:space="preserve"> Act in 1947 </w:t>
      </w:r>
      <w:r w:rsidRPr="009A471D">
        <w:rPr>
          <w:rStyle w:val="StyleUnderline"/>
        </w:rPr>
        <w:t>made</w:t>
      </w:r>
      <w:r w:rsidRPr="00104FDA">
        <w:rPr>
          <w:sz w:val="14"/>
        </w:rPr>
        <w:t xml:space="preserve"> “</w:t>
      </w:r>
      <w:r w:rsidRPr="009A471D">
        <w:rPr>
          <w:rStyle w:val="StyleUnderline"/>
        </w:rPr>
        <w:t>secondary” strikes illegal</w:t>
      </w:r>
      <w:r w:rsidRPr="00104FDA">
        <w:rPr>
          <w:sz w:val="14"/>
        </w:rPr>
        <w:t xml:space="preserve">.3 Most recently in 2023, the Supreme </w:t>
      </w:r>
      <w:r w:rsidRPr="009A471D">
        <w:rPr>
          <w:rStyle w:val="StyleUnderline"/>
        </w:rPr>
        <w:t xml:space="preserve">Court ruled </w:t>
      </w:r>
      <w:r w:rsidRPr="000659BB">
        <w:rPr>
          <w:rStyle w:val="StyleUnderline"/>
          <w:highlight w:val="cyan"/>
        </w:rPr>
        <w:t>in</w:t>
      </w:r>
      <w:r w:rsidRPr="000659BB">
        <w:rPr>
          <w:sz w:val="14"/>
          <w:highlight w:val="cyan"/>
        </w:rPr>
        <w:t> </w:t>
      </w:r>
      <w:r w:rsidRPr="000659BB">
        <w:rPr>
          <w:rStyle w:val="StyleUnderline"/>
          <w:highlight w:val="cyan"/>
        </w:rPr>
        <w:t>Glacier Northwest</w:t>
      </w:r>
      <w:r w:rsidRPr="00104FDA">
        <w:rPr>
          <w:sz w:val="14"/>
        </w:rPr>
        <w:t xml:space="preserve"> v. International Brotherhood of Teamsters that </w:t>
      </w:r>
      <w:r w:rsidRPr="000659BB">
        <w:rPr>
          <w:rStyle w:val="StyleUnderline"/>
          <w:highlight w:val="cyan"/>
        </w:rPr>
        <w:t>workers</w:t>
      </w:r>
      <w:r w:rsidRPr="009A471D">
        <w:rPr>
          <w:rStyle w:val="StyleUnderline"/>
        </w:rPr>
        <w:t xml:space="preserve"> can be </w:t>
      </w:r>
      <w:r w:rsidRPr="000659BB">
        <w:rPr>
          <w:rStyle w:val="StyleUnderline"/>
          <w:highlight w:val="cyan"/>
        </w:rPr>
        <w:t>liable for economic damages</w:t>
      </w:r>
      <w:r w:rsidRPr="009A471D">
        <w:rPr>
          <w:rStyle w:val="StyleUnderline"/>
        </w:rPr>
        <w:t xml:space="preserve"> caused by strikes</w:t>
      </w:r>
      <w:r w:rsidRPr="00104FDA">
        <w:rPr>
          <w:sz w:val="14"/>
        </w:rPr>
        <w:t xml:space="preserve"> in certain cases.</w:t>
      </w:r>
    </w:p>
    <w:p w14:paraId="29C36077" w14:textId="77777777" w:rsidR="00090602" w:rsidRPr="00104FDA" w:rsidRDefault="00090602" w:rsidP="00090602">
      <w:pPr>
        <w:rPr>
          <w:sz w:val="14"/>
        </w:rPr>
      </w:pPr>
      <w:r w:rsidRPr="009A471D">
        <w:rPr>
          <w:rStyle w:val="StyleUnderline"/>
        </w:rPr>
        <w:t>There is no federal law that provides public-sector workers with the right</w:t>
      </w:r>
      <w:r w:rsidRPr="00104FDA">
        <w:rPr>
          <w:sz w:val="14"/>
        </w:rPr>
        <w:t xml:space="preserve"> to form unions or engage in collective bargaining. The result is a patchwork of state laws, many of which make it unlawful for public-sector workers </w:t>
      </w:r>
      <w:r w:rsidRPr="009A471D">
        <w:rPr>
          <w:rStyle w:val="StyleUnderline"/>
        </w:rPr>
        <w:t>to go on strike</w:t>
      </w:r>
      <w:r w:rsidRPr="00104FDA">
        <w:rPr>
          <w:sz w:val="14"/>
        </w:rPr>
        <w:t>.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w:t>
      </w:r>
      <w:proofErr w:type="spellStart"/>
      <w:r w:rsidRPr="00104FDA">
        <w:rPr>
          <w:sz w:val="14"/>
        </w:rPr>
        <w:t>Poydock</w:t>
      </w:r>
      <w:proofErr w:type="spellEnd"/>
      <w:r w:rsidRPr="00104FDA">
        <w:rPr>
          <w:sz w:val="14"/>
        </w:rPr>
        <w:t xml:space="preserve"> and Sherer 2024).</w:t>
      </w:r>
    </w:p>
    <w:p w14:paraId="4758784B" w14:textId="77777777" w:rsidR="00090602" w:rsidRPr="00104FDA" w:rsidRDefault="00090602" w:rsidP="00090602">
      <w:pPr>
        <w:rPr>
          <w:sz w:val="14"/>
        </w:rPr>
      </w:pPr>
      <w:bookmarkStart w:id="2" w:name="epi-toc-3"/>
      <w:bookmarkEnd w:id="2"/>
      <w:r w:rsidRPr="00104FDA">
        <w:rPr>
          <w:sz w:val="14"/>
        </w:rPr>
        <w:t>Major work stoppages data</w:t>
      </w:r>
    </w:p>
    <w:p w14:paraId="280B9E87" w14:textId="77777777" w:rsidR="00090602" w:rsidRPr="00104FDA" w:rsidRDefault="00090602" w:rsidP="00090602">
      <w:pPr>
        <w:rPr>
          <w:sz w:val="14"/>
        </w:rPr>
      </w:pPr>
      <w:r w:rsidRPr="00104FDA">
        <w:rPr>
          <w:sz w:val="14"/>
        </w:rPr>
        <w:t xml:space="preserve">The Bureau of Labor Statistics defines “major work stoppages” as those involving at least 1,000 workers and lasting one full work shift between Monday–Friday, excluding federal holidays. BLS data show that 271,500 workers were involved in 31 major work stoppages that began in 2024. This is a decrease from 2023, when 458,900 workers participated in 33 major stoppages. However, strike activity in 2024 is still significantly higher compared with average strike activity across the 21st century. Since 2000, there has been an average of only 148,700 workers involved in 18.6 major work stoppages per year. Despite a slowdown during the COVID-19 pandemic, the number of workers involved in major work stoppages in 2023 and 2024 has rebounded close to the high pre-pandemic levels, as shown in Figure A. </w:t>
      </w:r>
    </w:p>
    <w:p w14:paraId="60CD6D3E" w14:textId="77777777" w:rsidR="00090602" w:rsidRPr="00104FDA" w:rsidRDefault="00090602" w:rsidP="00090602">
      <w:pPr>
        <w:rPr>
          <w:sz w:val="14"/>
        </w:rPr>
      </w:pPr>
      <w:bookmarkStart w:id="3" w:name="Figure-A"/>
      <w:bookmarkEnd w:id="3"/>
      <w:r w:rsidRPr="00104FDA">
        <w:rPr>
          <w:sz w:val="14"/>
        </w:rPr>
        <w:t>Figure A</w:t>
      </w:r>
    </w:p>
    <w:p w14:paraId="43E4D950" w14:textId="77777777" w:rsidR="00090602" w:rsidRPr="00104FDA" w:rsidRDefault="00090602" w:rsidP="00090602">
      <w:pPr>
        <w:rPr>
          <w:sz w:val="14"/>
        </w:rPr>
      </w:pPr>
      <w:r w:rsidRPr="00104FDA">
        <w:rPr>
          <w:sz w:val="14"/>
        </w:rPr>
        <w:t>Number of workers involved in major work stoppages, 1973–2024</w:t>
      </w:r>
    </w:p>
    <w:tbl>
      <w:tblPr>
        <w:tblW w:w="1950" w:type="dxa"/>
        <w:tblCellMar>
          <w:left w:w="0" w:type="dxa"/>
          <w:right w:w="0" w:type="dxa"/>
        </w:tblCellMar>
        <w:tblLook w:val="04A0" w:firstRow="1" w:lastRow="0" w:firstColumn="1" w:lastColumn="0" w:noHBand="0" w:noVBand="1"/>
      </w:tblPr>
      <w:tblGrid>
        <w:gridCol w:w="620"/>
        <w:gridCol w:w="1330"/>
      </w:tblGrid>
      <w:tr w:rsidR="00090602" w:rsidRPr="00A97B63" w14:paraId="1B6D720D" w14:textId="77777777" w:rsidTr="00905213">
        <w:trPr>
          <w:tblHeader/>
        </w:trPr>
        <w:tc>
          <w:tcPr>
            <w:tcW w:w="0" w:type="auto"/>
            <w:tcBorders>
              <w:top w:val="nil"/>
              <w:left w:val="nil"/>
              <w:bottom w:val="single" w:sz="18" w:space="0" w:color="333333"/>
              <w:right w:val="nil"/>
            </w:tcBorders>
            <w:shd w:val="clear" w:color="auto" w:fill="FFFFFF"/>
            <w:tcMar>
              <w:top w:w="86" w:type="dxa"/>
              <w:left w:w="168" w:type="dxa"/>
              <w:bottom w:w="86" w:type="dxa"/>
              <w:right w:w="168" w:type="dxa"/>
            </w:tcMar>
            <w:vAlign w:val="bottom"/>
            <w:hideMark/>
          </w:tcPr>
          <w:p w14:paraId="3D719A38" w14:textId="77777777" w:rsidR="00090602" w:rsidRPr="00A97B63" w:rsidRDefault="00090602" w:rsidP="00905213">
            <w:r w:rsidRPr="00104FDA">
              <w:rPr>
                <w:sz w:val="14"/>
              </w:rPr>
              <w:t>Year</w:t>
            </w:r>
          </w:p>
        </w:tc>
        <w:tc>
          <w:tcPr>
            <w:tcW w:w="0" w:type="auto"/>
            <w:tcBorders>
              <w:top w:val="nil"/>
              <w:left w:val="nil"/>
              <w:bottom w:val="single" w:sz="18" w:space="0" w:color="333333"/>
              <w:right w:val="nil"/>
            </w:tcBorders>
            <w:shd w:val="clear" w:color="auto" w:fill="FFFFFF"/>
            <w:tcMar>
              <w:top w:w="86" w:type="dxa"/>
              <w:left w:w="168" w:type="dxa"/>
              <w:bottom w:w="86" w:type="dxa"/>
              <w:right w:w="168" w:type="dxa"/>
            </w:tcMar>
            <w:vAlign w:val="bottom"/>
            <w:hideMark/>
          </w:tcPr>
          <w:p w14:paraId="4A362D1C" w14:textId="77777777" w:rsidR="00090602" w:rsidRPr="00A97B63" w:rsidRDefault="00090602" w:rsidP="00905213">
            <w:r w:rsidRPr="00104FDA">
              <w:rPr>
                <w:sz w:val="14"/>
              </w:rPr>
              <w:t>Number of workers</w:t>
            </w:r>
          </w:p>
        </w:tc>
      </w:tr>
      <w:tr w:rsidR="00090602" w:rsidRPr="00A97B63" w14:paraId="79920FF0"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50BD1F42" w14:textId="77777777" w:rsidR="00090602" w:rsidRPr="00A97B63" w:rsidRDefault="00090602" w:rsidP="00905213">
            <w:r w:rsidRPr="00104FDA">
              <w:rPr>
                <w:sz w:val="14"/>
              </w:rPr>
              <w:t>1973</w:t>
            </w:r>
          </w:p>
        </w:tc>
        <w:tc>
          <w:tcPr>
            <w:tcW w:w="0" w:type="auto"/>
            <w:tcBorders>
              <w:top w:val="nil"/>
              <w:left w:val="nil"/>
              <w:bottom w:val="nil"/>
              <w:right w:val="nil"/>
            </w:tcBorders>
            <w:tcMar>
              <w:top w:w="86" w:type="dxa"/>
              <w:left w:w="168" w:type="dxa"/>
              <w:bottom w:w="86" w:type="dxa"/>
              <w:right w:w="168" w:type="dxa"/>
            </w:tcMar>
            <w:hideMark/>
          </w:tcPr>
          <w:p w14:paraId="02650C35" w14:textId="77777777" w:rsidR="00090602" w:rsidRPr="00A97B63" w:rsidRDefault="00090602" w:rsidP="00905213">
            <w:r w:rsidRPr="00104FDA">
              <w:rPr>
                <w:sz w:val="14"/>
              </w:rPr>
              <w:t>1,400,000</w:t>
            </w:r>
          </w:p>
        </w:tc>
      </w:tr>
      <w:tr w:rsidR="00090602" w:rsidRPr="00A97B63" w14:paraId="45B068C9"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737A5D5A" w14:textId="77777777" w:rsidR="00090602" w:rsidRPr="00A97B63" w:rsidRDefault="00090602" w:rsidP="00905213">
            <w:r w:rsidRPr="00104FDA">
              <w:rPr>
                <w:sz w:val="14"/>
              </w:rPr>
              <w:t>1974</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385C3D82" w14:textId="77777777" w:rsidR="00090602" w:rsidRPr="00A97B63" w:rsidRDefault="00090602" w:rsidP="00905213">
            <w:r w:rsidRPr="00104FDA">
              <w:rPr>
                <w:sz w:val="14"/>
              </w:rPr>
              <w:t>1,796,000</w:t>
            </w:r>
          </w:p>
        </w:tc>
      </w:tr>
      <w:tr w:rsidR="00090602" w:rsidRPr="00A97B63" w14:paraId="20770059"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1BB0C894" w14:textId="77777777" w:rsidR="00090602" w:rsidRPr="00A97B63" w:rsidRDefault="00090602" w:rsidP="00905213">
            <w:r w:rsidRPr="00104FDA">
              <w:rPr>
                <w:sz w:val="14"/>
              </w:rPr>
              <w:t>1975</w:t>
            </w:r>
          </w:p>
        </w:tc>
        <w:tc>
          <w:tcPr>
            <w:tcW w:w="0" w:type="auto"/>
            <w:tcBorders>
              <w:top w:val="nil"/>
              <w:left w:val="nil"/>
              <w:bottom w:val="nil"/>
              <w:right w:val="nil"/>
            </w:tcBorders>
            <w:tcMar>
              <w:top w:w="86" w:type="dxa"/>
              <w:left w:w="168" w:type="dxa"/>
              <w:bottom w:w="86" w:type="dxa"/>
              <w:right w:w="168" w:type="dxa"/>
            </w:tcMar>
            <w:hideMark/>
          </w:tcPr>
          <w:p w14:paraId="680B9C45" w14:textId="77777777" w:rsidR="00090602" w:rsidRPr="00A97B63" w:rsidRDefault="00090602" w:rsidP="00905213">
            <w:r w:rsidRPr="00104FDA">
              <w:rPr>
                <w:sz w:val="14"/>
              </w:rPr>
              <w:t>965,000</w:t>
            </w:r>
          </w:p>
        </w:tc>
      </w:tr>
      <w:tr w:rsidR="00090602" w:rsidRPr="00A97B63" w14:paraId="604CFC0A"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105524C9" w14:textId="77777777" w:rsidR="00090602" w:rsidRPr="00A97B63" w:rsidRDefault="00090602" w:rsidP="00905213">
            <w:r w:rsidRPr="00104FDA">
              <w:rPr>
                <w:sz w:val="14"/>
              </w:rPr>
              <w:t>1976</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2D70ED51" w14:textId="77777777" w:rsidR="00090602" w:rsidRPr="00A97B63" w:rsidRDefault="00090602" w:rsidP="00905213">
            <w:r w:rsidRPr="00104FDA">
              <w:rPr>
                <w:sz w:val="14"/>
              </w:rPr>
              <w:t>1,519,000</w:t>
            </w:r>
          </w:p>
        </w:tc>
      </w:tr>
      <w:tr w:rsidR="00090602" w:rsidRPr="00A97B63" w14:paraId="78CA23F5"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046DEDA5" w14:textId="77777777" w:rsidR="00090602" w:rsidRPr="00A97B63" w:rsidRDefault="00090602" w:rsidP="00905213">
            <w:r w:rsidRPr="00104FDA">
              <w:rPr>
                <w:sz w:val="14"/>
              </w:rPr>
              <w:t>1977</w:t>
            </w:r>
          </w:p>
        </w:tc>
        <w:tc>
          <w:tcPr>
            <w:tcW w:w="0" w:type="auto"/>
            <w:tcBorders>
              <w:top w:val="nil"/>
              <w:left w:val="nil"/>
              <w:bottom w:val="nil"/>
              <w:right w:val="nil"/>
            </w:tcBorders>
            <w:tcMar>
              <w:top w:w="86" w:type="dxa"/>
              <w:left w:w="168" w:type="dxa"/>
              <w:bottom w:w="86" w:type="dxa"/>
              <w:right w:w="168" w:type="dxa"/>
            </w:tcMar>
            <w:hideMark/>
          </w:tcPr>
          <w:p w14:paraId="08427689" w14:textId="77777777" w:rsidR="00090602" w:rsidRPr="00A97B63" w:rsidRDefault="00090602" w:rsidP="00905213">
            <w:r w:rsidRPr="00104FDA">
              <w:rPr>
                <w:sz w:val="14"/>
              </w:rPr>
              <w:t>1,212,000</w:t>
            </w:r>
          </w:p>
        </w:tc>
      </w:tr>
      <w:tr w:rsidR="00090602" w:rsidRPr="00A97B63" w14:paraId="30699EC6"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7DD26510" w14:textId="77777777" w:rsidR="00090602" w:rsidRPr="00A97B63" w:rsidRDefault="00090602" w:rsidP="00905213">
            <w:r w:rsidRPr="00104FDA">
              <w:rPr>
                <w:sz w:val="14"/>
              </w:rPr>
              <w:t>1978</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0B7C08C8" w14:textId="77777777" w:rsidR="00090602" w:rsidRPr="00A97B63" w:rsidRDefault="00090602" w:rsidP="00905213">
            <w:r w:rsidRPr="00104FDA">
              <w:rPr>
                <w:sz w:val="14"/>
              </w:rPr>
              <w:t>1,006,000</w:t>
            </w:r>
          </w:p>
        </w:tc>
      </w:tr>
      <w:tr w:rsidR="00090602" w:rsidRPr="00A97B63" w14:paraId="48522D0F"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5EFCDBA8" w14:textId="77777777" w:rsidR="00090602" w:rsidRPr="00A97B63" w:rsidRDefault="00090602" w:rsidP="00905213">
            <w:r w:rsidRPr="00104FDA">
              <w:rPr>
                <w:sz w:val="14"/>
              </w:rPr>
              <w:t>1979</w:t>
            </w:r>
          </w:p>
        </w:tc>
        <w:tc>
          <w:tcPr>
            <w:tcW w:w="0" w:type="auto"/>
            <w:tcBorders>
              <w:top w:val="nil"/>
              <w:left w:val="nil"/>
              <w:bottom w:val="nil"/>
              <w:right w:val="nil"/>
            </w:tcBorders>
            <w:tcMar>
              <w:top w:w="86" w:type="dxa"/>
              <w:left w:w="168" w:type="dxa"/>
              <w:bottom w:w="86" w:type="dxa"/>
              <w:right w:w="168" w:type="dxa"/>
            </w:tcMar>
            <w:hideMark/>
          </w:tcPr>
          <w:p w14:paraId="2583B20C" w14:textId="77777777" w:rsidR="00090602" w:rsidRPr="00A97B63" w:rsidRDefault="00090602" w:rsidP="00905213">
            <w:r w:rsidRPr="00104FDA">
              <w:rPr>
                <w:sz w:val="14"/>
              </w:rPr>
              <w:t>1,021,000</w:t>
            </w:r>
          </w:p>
        </w:tc>
      </w:tr>
      <w:tr w:rsidR="00090602" w:rsidRPr="00A97B63" w14:paraId="01AAB581"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139762DB" w14:textId="77777777" w:rsidR="00090602" w:rsidRPr="00A97B63" w:rsidRDefault="00090602" w:rsidP="00905213">
            <w:r w:rsidRPr="00104FDA">
              <w:rPr>
                <w:sz w:val="14"/>
              </w:rPr>
              <w:t>1980</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31B82D32" w14:textId="77777777" w:rsidR="00090602" w:rsidRPr="00A97B63" w:rsidRDefault="00090602" w:rsidP="00905213">
            <w:r w:rsidRPr="00104FDA">
              <w:rPr>
                <w:sz w:val="14"/>
              </w:rPr>
              <w:t>795,000</w:t>
            </w:r>
          </w:p>
        </w:tc>
      </w:tr>
      <w:tr w:rsidR="00090602" w:rsidRPr="00A97B63" w14:paraId="6E815BC7"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0D01BD47" w14:textId="77777777" w:rsidR="00090602" w:rsidRPr="00A97B63" w:rsidRDefault="00090602" w:rsidP="00905213">
            <w:r w:rsidRPr="00104FDA">
              <w:rPr>
                <w:sz w:val="14"/>
              </w:rPr>
              <w:t>1981</w:t>
            </w:r>
          </w:p>
        </w:tc>
        <w:tc>
          <w:tcPr>
            <w:tcW w:w="0" w:type="auto"/>
            <w:tcBorders>
              <w:top w:val="nil"/>
              <w:left w:val="nil"/>
              <w:bottom w:val="nil"/>
              <w:right w:val="nil"/>
            </w:tcBorders>
            <w:tcMar>
              <w:top w:w="86" w:type="dxa"/>
              <w:left w:w="168" w:type="dxa"/>
              <w:bottom w:w="86" w:type="dxa"/>
              <w:right w:w="168" w:type="dxa"/>
            </w:tcMar>
            <w:hideMark/>
          </w:tcPr>
          <w:p w14:paraId="16C7151B" w14:textId="77777777" w:rsidR="00090602" w:rsidRPr="00A97B63" w:rsidRDefault="00090602" w:rsidP="00905213">
            <w:r w:rsidRPr="00104FDA">
              <w:rPr>
                <w:sz w:val="14"/>
              </w:rPr>
              <w:t>728,900</w:t>
            </w:r>
          </w:p>
        </w:tc>
      </w:tr>
      <w:tr w:rsidR="00090602" w:rsidRPr="00A97B63" w14:paraId="5198EBF3"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73AACDF9" w14:textId="77777777" w:rsidR="00090602" w:rsidRPr="00A97B63" w:rsidRDefault="00090602" w:rsidP="00905213">
            <w:r w:rsidRPr="00104FDA">
              <w:rPr>
                <w:sz w:val="14"/>
              </w:rPr>
              <w:t>1982</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7AACC89B" w14:textId="77777777" w:rsidR="00090602" w:rsidRPr="00A97B63" w:rsidRDefault="00090602" w:rsidP="00905213">
            <w:r w:rsidRPr="00104FDA">
              <w:rPr>
                <w:sz w:val="14"/>
              </w:rPr>
              <w:t>655,800</w:t>
            </w:r>
          </w:p>
        </w:tc>
      </w:tr>
      <w:tr w:rsidR="00090602" w:rsidRPr="00A97B63" w14:paraId="42EEE399"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72A0BD0A" w14:textId="77777777" w:rsidR="00090602" w:rsidRPr="00A97B63" w:rsidRDefault="00090602" w:rsidP="00905213">
            <w:r w:rsidRPr="00104FDA">
              <w:rPr>
                <w:sz w:val="14"/>
              </w:rPr>
              <w:t>1983</w:t>
            </w:r>
          </w:p>
        </w:tc>
        <w:tc>
          <w:tcPr>
            <w:tcW w:w="0" w:type="auto"/>
            <w:tcBorders>
              <w:top w:val="nil"/>
              <w:left w:val="nil"/>
              <w:bottom w:val="nil"/>
              <w:right w:val="nil"/>
            </w:tcBorders>
            <w:tcMar>
              <w:top w:w="86" w:type="dxa"/>
              <w:left w:w="168" w:type="dxa"/>
              <w:bottom w:w="86" w:type="dxa"/>
              <w:right w:w="168" w:type="dxa"/>
            </w:tcMar>
            <w:hideMark/>
          </w:tcPr>
          <w:p w14:paraId="1B811AD3" w14:textId="77777777" w:rsidR="00090602" w:rsidRPr="00A97B63" w:rsidRDefault="00090602" w:rsidP="00905213">
            <w:r w:rsidRPr="00104FDA">
              <w:rPr>
                <w:sz w:val="14"/>
              </w:rPr>
              <w:t>909,400</w:t>
            </w:r>
          </w:p>
        </w:tc>
      </w:tr>
      <w:tr w:rsidR="00090602" w:rsidRPr="00A97B63" w14:paraId="4A776D68"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619E4157" w14:textId="77777777" w:rsidR="00090602" w:rsidRPr="00A97B63" w:rsidRDefault="00090602" w:rsidP="00905213">
            <w:r w:rsidRPr="00104FDA">
              <w:rPr>
                <w:sz w:val="14"/>
              </w:rPr>
              <w:t>1984</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0F3DA1DE" w14:textId="77777777" w:rsidR="00090602" w:rsidRPr="00A97B63" w:rsidRDefault="00090602" w:rsidP="00905213">
            <w:r w:rsidRPr="00104FDA">
              <w:rPr>
                <w:sz w:val="14"/>
              </w:rPr>
              <w:t>376,000</w:t>
            </w:r>
          </w:p>
        </w:tc>
      </w:tr>
      <w:tr w:rsidR="00090602" w:rsidRPr="00A97B63" w14:paraId="53AF4057"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62AD0B9E" w14:textId="77777777" w:rsidR="00090602" w:rsidRPr="00A97B63" w:rsidRDefault="00090602" w:rsidP="00905213">
            <w:r w:rsidRPr="00104FDA">
              <w:rPr>
                <w:sz w:val="14"/>
              </w:rPr>
              <w:t>1985</w:t>
            </w:r>
          </w:p>
        </w:tc>
        <w:tc>
          <w:tcPr>
            <w:tcW w:w="0" w:type="auto"/>
            <w:tcBorders>
              <w:top w:val="nil"/>
              <w:left w:val="nil"/>
              <w:bottom w:val="nil"/>
              <w:right w:val="nil"/>
            </w:tcBorders>
            <w:tcMar>
              <w:top w:w="86" w:type="dxa"/>
              <w:left w:w="168" w:type="dxa"/>
              <w:bottom w:w="86" w:type="dxa"/>
              <w:right w:w="168" w:type="dxa"/>
            </w:tcMar>
            <w:hideMark/>
          </w:tcPr>
          <w:p w14:paraId="23A38843" w14:textId="77777777" w:rsidR="00090602" w:rsidRPr="00A97B63" w:rsidRDefault="00090602" w:rsidP="00905213">
            <w:r w:rsidRPr="00104FDA">
              <w:rPr>
                <w:sz w:val="14"/>
              </w:rPr>
              <w:t>323,900</w:t>
            </w:r>
          </w:p>
        </w:tc>
      </w:tr>
      <w:tr w:rsidR="00090602" w:rsidRPr="00A97B63" w14:paraId="54EE2876"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054426D2" w14:textId="77777777" w:rsidR="00090602" w:rsidRPr="00A97B63" w:rsidRDefault="00090602" w:rsidP="00905213">
            <w:r w:rsidRPr="00104FDA">
              <w:rPr>
                <w:sz w:val="14"/>
              </w:rPr>
              <w:t>1986</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2291F845" w14:textId="77777777" w:rsidR="00090602" w:rsidRPr="00A97B63" w:rsidRDefault="00090602" w:rsidP="00905213">
            <w:r w:rsidRPr="00104FDA">
              <w:rPr>
                <w:sz w:val="14"/>
              </w:rPr>
              <w:t>533,100</w:t>
            </w:r>
          </w:p>
        </w:tc>
      </w:tr>
      <w:tr w:rsidR="00090602" w:rsidRPr="00A97B63" w14:paraId="0AEE4056"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4F9315F3" w14:textId="77777777" w:rsidR="00090602" w:rsidRPr="00A97B63" w:rsidRDefault="00090602" w:rsidP="00905213">
            <w:r w:rsidRPr="00104FDA">
              <w:rPr>
                <w:sz w:val="14"/>
              </w:rPr>
              <w:t>1987</w:t>
            </w:r>
          </w:p>
        </w:tc>
        <w:tc>
          <w:tcPr>
            <w:tcW w:w="0" w:type="auto"/>
            <w:tcBorders>
              <w:top w:val="nil"/>
              <w:left w:val="nil"/>
              <w:bottom w:val="nil"/>
              <w:right w:val="nil"/>
            </w:tcBorders>
            <w:tcMar>
              <w:top w:w="86" w:type="dxa"/>
              <w:left w:w="168" w:type="dxa"/>
              <w:bottom w:w="86" w:type="dxa"/>
              <w:right w:w="168" w:type="dxa"/>
            </w:tcMar>
            <w:hideMark/>
          </w:tcPr>
          <w:p w14:paraId="58BDF85F" w14:textId="77777777" w:rsidR="00090602" w:rsidRPr="00A97B63" w:rsidRDefault="00090602" w:rsidP="00905213">
            <w:r w:rsidRPr="00104FDA">
              <w:rPr>
                <w:sz w:val="14"/>
              </w:rPr>
              <w:t>174,400</w:t>
            </w:r>
          </w:p>
        </w:tc>
      </w:tr>
      <w:tr w:rsidR="00090602" w:rsidRPr="00A97B63" w14:paraId="24C3A419"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7126E554" w14:textId="77777777" w:rsidR="00090602" w:rsidRPr="00A97B63" w:rsidRDefault="00090602" w:rsidP="00905213">
            <w:r w:rsidRPr="00104FDA">
              <w:rPr>
                <w:sz w:val="14"/>
              </w:rPr>
              <w:t>1988</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7C38A94B" w14:textId="77777777" w:rsidR="00090602" w:rsidRPr="00A97B63" w:rsidRDefault="00090602" w:rsidP="00905213">
            <w:r w:rsidRPr="00104FDA">
              <w:rPr>
                <w:sz w:val="14"/>
              </w:rPr>
              <w:t>118,300</w:t>
            </w:r>
          </w:p>
        </w:tc>
      </w:tr>
      <w:tr w:rsidR="00090602" w:rsidRPr="00A97B63" w14:paraId="64878E32"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007B24AF" w14:textId="77777777" w:rsidR="00090602" w:rsidRPr="00A97B63" w:rsidRDefault="00090602" w:rsidP="00905213">
            <w:r w:rsidRPr="00104FDA">
              <w:rPr>
                <w:sz w:val="14"/>
              </w:rPr>
              <w:t>1989</w:t>
            </w:r>
          </w:p>
        </w:tc>
        <w:tc>
          <w:tcPr>
            <w:tcW w:w="0" w:type="auto"/>
            <w:tcBorders>
              <w:top w:val="nil"/>
              <w:left w:val="nil"/>
              <w:bottom w:val="nil"/>
              <w:right w:val="nil"/>
            </w:tcBorders>
            <w:tcMar>
              <w:top w:w="86" w:type="dxa"/>
              <w:left w:w="168" w:type="dxa"/>
              <w:bottom w:w="86" w:type="dxa"/>
              <w:right w:w="168" w:type="dxa"/>
            </w:tcMar>
            <w:hideMark/>
          </w:tcPr>
          <w:p w14:paraId="0F3AF9A3" w14:textId="77777777" w:rsidR="00090602" w:rsidRPr="00A97B63" w:rsidRDefault="00090602" w:rsidP="00905213">
            <w:r w:rsidRPr="00104FDA">
              <w:rPr>
                <w:sz w:val="14"/>
              </w:rPr>
              <w:t>452,100</w:t>
            </w:r>
          </w:p>
        </w:tc>
      </w:tr>
      <w:tr w:rsidR="00090602" w:rsidRPr="00A97B63" w14:paraId="3C102A10"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3F671168" w14:textId="77777777" w:rsidR="00090602" w:rsidRPr="00A97B63" w:rsidRDefault="00090602" w:rsidP="00905213">
            <w:r w:rsidRPr="00104FDA">
              <w:rPr>
                <w:sz w:val="14"/>
              </w:rPr>
              <w:t>1990</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7013A0E3" w14:textId="77777777" w:rsidR="00090602" w:rsidRPr="00A97B63" w:rsidRDefault="00090602" w:rsidP="00905213">
            <w:r w:rsidRPr="00104FDA">
              <w:rPr>
                <w:sz w:val="14"/>
              </w:rPr>
              <w:t>184,900</w:t>
            </w:r>
          </w:p>
        </w:tc>
      </w:tr>
      <w:tr w:rsidR="00090602" w:rsidRPr="00A97B63" w14:paraId="37D1836E"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532A7C8E" w14:textId="77777777" w:rsidR="00090602" w:rsidRPr="00A97B63" w:rsidRDefault="00090602" w:rsidP="00905213">
            <w:r w:rsidRPr="00104FDA">
              <w:rPr>
                <w:sz w:val="14"/>
              </w:rPr>
              <w:t>1991</w:t>
            </w:r>
          </w:p>
        </w:tc>
        <w:tc>
          <w:tcPr>
            <w:tcW w:w="0" w:type="auto"/>
            <w:tcBorders>
              <w:top w:val="nil"/>
              <w:left w:val="nil"/>
              <w:bottom w:val="nil"/>
              <w:right w:val="nil"/>
            </w:tcBorders>
            <w:tcMar>
              <w:top w:w="86" w:type="dxa"/>
              <w:left w:w="168" w:type="dxa"/>
              <w:bottom w:w="86" w:type="dxa"/>
              <w:right w:w="168" w:type="dxa"/>
            </w:tcMar>
            <w:hideMark/>
          </w:tcPr>
          <w:p w14:paraId="1FF93E23" w14:textId="77777777" w:rsidR="00090602" w:rsidRPr="00A97B63" w:rsidRDefault="00090602" w:rsidP="00905213">
            <w:r w:rsidRPr="00104FDA">
              <w:rPr>
                <w:sz w:val="14"/>
              </w:rPr>
              <w:t>392,000</w:t>
            </w:r>
          </w:p>
        </w:tc>
      </w:tr>
      <w:tr w:rsidR="00090602" w:rsidRPr="00A97B63" w14:paraId="5E44DB0C"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7BABEE12" w14:textId="77777777" w:rsidR="00090602" w:rsidRPr="00A97B63" w:rsidRDefault="00090602" w:rsidP="00905213">
            <w:r w:rsidRPr="00104FDA">
              <w:rPr>
                <w:sz w:val="14"/>
              </w:rPr>
              <w:t>1992</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0DD923F3" w14:textId="77777777" w:rsidR="00090602" w:rsidRPr="00A97B63" w:rsidRDefault="00090602" w:rsidP="00905213">
            <w:r w:rsidRPr="00104FDA">
              <w:rPr>
                <w:sz w:val="14"/>
              </w:rPr>
              <w:t>363,800</w:t>
            </w:r>
          </w:p>
        </w:tc>
      </w:tr>
      <w:tr w:rsidR="00090602" w:rsidRPr="00A97B63" w14:paraId="6FD97C66"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129436ED" w14:textId="77777777" w:rsidR="00090602" w:rsidRPr="00A97B63" w:rsidRDefault="00090602" w:rsidP="00905213">
            <w:r w:rsidRPr="00104FDA">
              <w:rPr>
                <w:sz w:val="14"/>
              </w:rPr>
              <w:t>1993</w:t>
            </w:r>
          </w:p>
        </w:tc>
        <w:tc>
          <w:tcPr>
            <w:tcW w:w="0" w:type="auto"/>
            <w:tcBorders>
              <w:top w:val="nil"/>
              <w:left w:val="nil"/>
              <w:bottom w:val="nil"/>
              <w:right w:val="nil"/>
            </w:tcBorders>
            <w:tcMar>
              <w:top w:w="86" w:type="dxa"/>
              <w:left w:w="168" w:type="dxa"/>
              <w:bottom w:w="86" w:type="dxa"/>
              <w:right w:w="168" w:type="dxa"/>
            </w:tcMar>
            <w:hideMark/>
          </w:tcPr>
          <w:p w14:paraId="5B0BD439" w14:textId="77777777" w:rsidR="00090602" w:rsidRPr="00A97B63" w:rsidRDefault="00090602" w:rsidP="00905213">
            <w:r w:rsidRPr="00104FDA">
              <w:rPr>
                <w:sz w:val="14"/>
              </w:rPr>
              <w:t>181,900</w:t>
            </w:r>
          </w:p>
        </w:tc>
      </w:tr>
      <w:tr w:rsidR="00090602" w:rsidRPr="00A97B63" w14:paraId="047F8BF1"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05865244" w14:textId="77777777" w:rsidR="00090602" w:rsidRPr="00A97B63" w:rsidRDefault="00090602" w:rsidP="00905213">
            <w:r w:rsidRPr="00104FDA">
              <w:rPr>
                <w:sz w:val="14"/>
              </w:rPr>
              <w:t>1994</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0D0E9BE6" w14:textId="77777777" w:rsidR="00090602" w:rsidRPr="00A97B63" w:rsidRDefault="00090602" w:rsidP="00905213">
            <w:r w:rsidRPr="00104FDA">
              <w:rPr>
                <w:sz w:val="14"/>
              </w:rPr>
              <w:t>322,200</w:t>
            </w:r>
          </w:p>
        </w:tc>
      </w:tr>
      <w:tr w:rsidR="00090602" w:rsidRPr="00A97B63" w14:paraId="0CD7BE39"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2C2857AC" w14:textId="77777777" w:rsidR="00090602" w:rsidRPr="00A97B63" w:rsidRDefault="00090602" w:rsidP="00905213">
            <w:r w:rsidRPr="00104FDA">
              <w:rPr>
                <w:sz w:val="14"/>
              </w:rPr>
              <w:t>1995</w:t>
            </w:r>
          </w:p>
        </w:tc>
        <w:tc>
          <w:tcPr>
            <w:tcW w:w="0" w:type="auto"/>
            <w:tcBorders>
              <w:top w:val="nil"/>
              <w:left w:val="nil"/>
              <w:bottom w:val="nil"/>
              <w:right w:val="nil"/>
            </w:tcBorders>
            <w:tcMar>
              <w:top w:w="86" w:type="dxa"/>
              <w:left w:w="168" w:type="dxa"/>
              <w:bottom w:w="86" w:type="dxa"/>
              <w:right w:w="168" w:type="dxa"/>
            </w:tcMar>
            <w:hideMark/>
          </w:tcPr>
          <w:p w14:paraId="22B82107" w14:textId="77777777" w:rsidR="00090602" w:rsidRPr="00A97B63" w:rsidRDefault="00090602" w:rsidP="00905213">
            <w:r w:rsidRPr="00104FDA">
              <w:rPr>
                <w:sz w:val="14"/>
              </w:rPr>
              <w:t>191,500</w:t>
            </w:r>
          </w:p>
        </w:tc>
      </w:tr>
      <w:tr w:rsidR="00090602" w:rsidRPr="00A97B63" w14:paraId="5DF3D7F1"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4BA9386B" w14:textId="77777777" w:rsidR="00090602" w:rsidRPr="00A97B63" w:rsidRDefault="00090602" w:rsidP="00905213">
            <w:r w:rsidRPr="00104FDA">
              <w:rPr>
                <w:sz w:val="14"/>
              </w:rPr>
              <w:t>1996</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35E6450D" w14:textId="77777777" w:rsidR="00090602" w:rsidRPr="00A97B63" w:rsidRDefault="00090602" w:rsidP="00905213">
            <w:r w:rsidRPr="00104FDA">
              <w:rPr>
                <w:sz w:val="14"/>
              </w:rPr>
              <w:t>272,700</w:t>
            </w:r>
          </w:p>
        </w:tc>
      </w:tr>
      <w:tr w:rsidR="00090602" w:rsidRPr="00A97B63" w14:paraId="175D905C"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6EB018AE" w14:textId="77777777" w:rsidR="00090602" w:rsidRPr="00A97B63" w:rsidRDefault="00090602" w:rsidP="00905213">
            <w:r w:rsidRPr="00104FDA">
              <w:rPr>
                <w:sz w:val="14"/>
              </w:rPr>
              <w:t>1997</w:t>
            </w:r>
          </w:p>
        </w:tc>
        <w:tc>
          <w:tcPr>
            <w:tcW w:w="0" w:type="auto"/>
            <w:tcBorders>
              <w:top w:val="nil"/>
              <w:left w:val="nil"/>
              <w:bottom w:val="nil"/>
              <w:right w:val="nil"/>
            </w:tcBorders>
            <w:tcMar>
              <w:top w:w="86" w:type="dxa"/>
              <w:left w:w="168" w:type="dxa"/>
              <w:bottom w:w="86" w:type="dxa"/>
              <w:right w:w="168" w:type="dxa"/>
            </w:tcMar>
            <w:hideMark/>
          </w:tcPr>
          <w:p w14:paraId="74AFCD22" w14:textId="77777777" w:rsidR="00090602" w:rsidRPr="00A97B63" w:rsidRDefault="00090602" w:rsidP="00905213">
            <w:r w:rsidRPr="00104FDA">
              <w:rPr>
                <w:sz w:val="14"/>
              </w:rPr>
              <w:t>338,600</w:t>
            </w:r>
          </w:p>
        </w:tc>
      </w:tr>
      <w:tr w:rsidR="00090602" w:rsidRPr="00A97B63" w14:paraId="3E436A2C"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7B77C866" w14:textId="77777777" w:rsidR="00090602" w:rsidRPr="00A97B63" w:rsidRDefault="00090602" w:rsidP="00905213">
            <w:r w:rsidRPr="00104FDA">
              <w:rPr>
                <w:sz w:val="14"/>
              </w:rPr>
              <w:t>1998</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3D4FECFD" w14:textId="77777777" w:rsidR="00090602" w:rsidRPr="00A97B63" w:rsidRDefault="00090602" w:rsidP="00905213">
            <w:r w:rsidRPr="00104FDA">
              <w:rPr>
                <w:sz w:val="14"/>
              </w:rPr>
              <w:t>386,800</w:t>
            </w:r>
          </w:p>
        </w:tc>
      </w:tr>
      <w:tr w:rsidR="00090602" w:rsidRPr="00A97B63" w14:paraId="5EB27FF4"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3B4CDFAB" w14:textId="77777777" w:rsidR="00090602" w:rsidRPr="00A97B63" w:rsidRDefault="00090602" w:rsidP="00905213">
            <w:r w:rsidRPr="00104FDA">
              <w:rPr>
                <w:sz w:val="14"/>
              </w:rPr>
              <w:t>1999</w:t>
            </w:r>
          </w:p>
        </w:tc>
        <w:tc>
          <w:tcPr>
            <w:tcW w:w="0" w:type="auto"/>
            <w:tcBorders>
              <w:top w:val="nil"/>
              <w:left w:val="nil"/>
              <w:bottom w:val="nil"/>
              <w:right w:val="nil"/>
            </w:tcBorders>
            <w:tcMar>
              <w:top w:w="86" w:type="dxa"/>
              <w:left w:w="168" w:type="dxa"/>
              <w:bottom w:w="86" w:type="dxa"/>
              <w:right w:w="168" w:type="dxa"/>
            </w:tcMar>
            <w:hideMark/>
          </w:tcPr>
          <w:p w14:paraId="0F2D7A1E" w14:textId="77777777" w:rsidR="00090602" w:rsidRPr="00A97B63" w:rsidRDefault="00090602" w:rsidP="00905213">
            <w:r w:rsidRPr="00104FDA">
              <w:rPr>
                <w:sz w:val="14"/>
              </w:rPr>
              <w:t>72,600</w:t>
            </w:r>
          </w:p>
        </w:tc>
      </w:tr>
      <w:tr w:rsidR="00090602" w:rsidRPr="00A97B63" w14:paraId="7F9E5582"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00E3902E" w14:textId="77777777" w:rsidR="00090602" w:rsidRPr="00A97B63" w:rsidRDefault="00090602" w:rsidP="00905213">
            <w:r w:rsidRPr="00104FDA">
              <w:rPr>
                <w:sz w:val="14"/>
              </w:rPr>
              <w:t>2000</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351EF4B3" w14:textId="77777777" w:rsidR="00090602" w:rsidRPr="00A97B63" w:rsidRDefault="00090602" w:rsidP="00905213">
            <w:r w:rsidRPr="00104FDA">
              <w:rPr>
                <w:sz w:val="14"/>
              </w:rPr>
              <w:t>393,700</w:t>
            </w:r>
          </w:p>
        </w:tc>
      </w:tr>
      <w:tr w:rsidR="00090602" w:rsidRPr="00A97B63" w14:paraId="7E219ABB"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784369CD" w14:textId="77777777" w:rsidR="00090602" w:rsidRPr="00A97B63" w:rsidRDefault="00090602" w:rsidP="00905213">
            <w:r w:rsidRPr="00104FDA">
              <w:rPr>
                <w:sz w:val="14"/>
              </w:rPr>
              <w:t>2001</w:t>
            </w:r>
          </w:p>
        </w:tc>
        <w:tc>
          <w:tcPr>
            <w:tcW w:w="0" w:type="auto"/>
            <w:tcBorders>
              <w:top w:val="nil"/>
              <w:left w:val="nil"/>
              <w:bottom w:val="nil"/>
              <w:right w:val="nil"/>
            </w:tcBorders>
            <w:tcMar>
              <w:top w:w="86" w:type="dxa"/>
              <w:left w:w="168" w:type="dxa"/>
              <w:bottom w:w="86" w:type="dxa"/>
              <w:right w:w="168" w:type="dxa"/>
            </w:tcMar>
            <w:hideMark/>
          </w:tcPr>
          <w:p w14:paraId="4D3ED296" w14:textId="77777777" w:rsidR="00090602" w:rsidRPr="00A97B63" w:rsidRDefault="00090602" w:rsidP="00905213">
            <w:r w:rsidRPr="00104FDA">
              <w:rPr>
                <w:sz w:val="14"/>
              </w:rPr>
              <w:t>99,100</w:t>
            </w:r>
          </w:p>
        </w:tc>
      </w:tr>
      <w:tr w:rsidR="00090602" w:rsidRPr="00A97B63" w14:paraId="6E4D7144"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6A39FAC2" w14:textId="77777777" w:rsidR="00090602" w:rsidRPr="00A97B63" w:rsidRDefault="00090602" w:rsidP="00905213">
            <w:r w:rsidRPr="00104FDA">
              <w:rPr>
                <w:sz w:val="14"/>
              </w:rPr>
              <w:t>2002</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4D55C402" w14:textId="77777777" w:rsidR="00090602" w:rsidRPr="00A97B63" w:rsidRDefault="00090602" w:rsidP="00905213">
            <w:r w:rsidRPr="00104FDA">
              <w:rPr>
                <w:sz w:val="14"/>
              </w:rPr>
              <w:t>45,900</w:t>
            </w:r>
          </w:p>
        </w:tc>
      </w:tr>
      <w:tr w:rsidR="00090602" w:rsidRPr="00A97B63" w14:paraId="454A15BE"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2BFF372A" w14:textId="77777777" w:rsidR="00090602" w:rsidRPr="00A97B63" w:rsidRDefault="00090602" w:rsidP="00905213">
            <w:r w:rsidRPr="00104FDA">
              <w:rPr>
                <w:sz w:val="14"/>
              </w:rPr>
              <w:t>2003</w:t>
            </w:r>
          </w:p>
        </w:tc>
        <w:tc>
          <w:tcPr>
            <w:tcW w:w="0" w:type="auto"/>
            <w:tcBorders>
              <w:top w:val="nil"/>
              <w:left w:val="nil"/>
              <w:bottom w:val="nil"/>
              <w:right w:val="nil"/>
            </w:tcBorders>
            <w:tcMar>
              <w:top w:w="86" w:type="dxa"/>
              <w:left w:w="168" w:type="dxa"/>
              <w:bottom w:w="86" w:type="dxa"/>
              <w:right w:w="168" w:type="dxa"/>
            </w:tcMar>
            <w:hideMark/>
          </w:tcPr>
          <w:p w14:paraId="78F40AAA" w14:textId="77777777" w:rsidR="00090602" w:rsidRPr="00A97B63" w:rsidRDefault="00090602" w:rsidP="00905213">
            <w:r w:rsidRPr="00104FDA">
              <w:rPr>
                <w:sz w:val="14"/>
              </w:rPr>
              <w:t>129,200</w:t>
            </w:r>
          </w:p>
        </w:tc>
      </w:tr>
      <w:tr w:rsidR="00090602" w:rsidRPr="00A97B63" w14:paraId="187BF694"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4630E8C6" w14:textId="77777777" w:rsidR="00090602" w:rsidRPr="00A97B63" w:rsidRDefault="00090602" w:rsidP="00905213">
            <w:r w:rsidRPr="00104FDA">
              <w:rPr>
                <w:sz w:val="14"/>
              </w:rPr>
              <w:t>2004</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5D5ECA19" w14:textId="77777777" w:rsidR="00090602" w:rsidRPr="00A97B63" w:rsidRDefault="00090602" w:rsidP="00905213">
            <w:r w:rsidRPr="00104FDA">
              <w:rPr>
                <w:sz w:val="14"/>
              </w:rPr>
              <w:t>170,700</w:t>
            </w:r>
          </w:p>
        </w:tc>
      </w:tr>
      <w:tr w:rsidR="00090602" w:rsidRPr="00A97B63" w14:paraId="4DDB5673"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66AF48E8" w14:textId="77777777" w:rsidR="00090602" w:rsidRPr="00A97B63" w:rsidRDefault="00090602" w:rsidP="00905213">
            <w:r w:rsidRPr="00104FDA">
              <w:rPr>
                <w:sz w:val="14"/>
              </w:rPr>
              <w:t>2005</w:t>
            </w:r>
          </w:p>
        </w:tc>
        <w:tc>
          <w:tcPr>
            <w:tcW w:w="0" w:type="auto"/>
            <w:tcBorders>
              <w:top w:val="nil"/>
              <w:left w:val="nil"/>
              <w:bottom w:val="nil"/>
              <w:right w:val="nil"/>
            </w:tcBorders>
            <w:tcMar>
              <w:top w:w="86" w:type="dxa"/>
              <w:left w:w="168" w:type="dxa"/>
              <w:bottom w:w="86" w:type="dxa"/>
              <w:right w:w="168" w:type="dxa"/>
            </w:tcMar>
            <w:hideMark/>
          </w:tcPr>
          <w:p w14:paraId="6D8CCE83" w14:textId="77777777" w:rsidR="00090602" w:rsidRPr="00A97B63" w:rsidRDefault="00090602" w:rsidP="00905213">
            <w:r w:rsidRPr="00104FDA">
              <w:rPr>
                <w:sz w:val="14"/>
              </w:rPr>
              <w:t>99,600</w:t>
            </w:r>
          </w:p>
        </w:tc>
      </w:tr>
      <w:tr w:rsidR="00090602" w:rsidRPr="00A97B63" w14:paraId="32439444"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7290521D" w14:textId="77777777" w:rsidR="00090602" w:rsidRPr="00A97B63" w:rsidRDefault="00090602" w:rsidP="00905213">
            <w:r w:rsidRPr="00104FDA">
              <w:rPr>
                <w:sz w:val="14"/>
              </w:rPr>
              <w:t>2006</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25AB28A9" w14:textId="77777777" w:rsidR="00090602" w:rsidRPr="00A97B63" w:rsidRDefault="00090602" w:rsidP="00905213">
            <w:r w:rsidRPr="00104FDA">
              <w:rPr>
                <w:sz w:val="14"/>
              </w:rPr>
              <w:t>70,100</w:t>
            </w:r>
          </w:p>
        </w:tc>
      </w:tr>
      <w:tr w:rsidR="00090602" w:rsidRPr="00A97B63" w14:paraId="3C60CC8E"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659BC95F" w14:textId="77777777" w:rsidR="00090602" w:rsidRPr="00A97B63" w:rsidRDefault="00090602" w:rsidP="00905213">
            <w:r w:rsidRPr="00104FDA">
              <w:rPr>
                <w:sz w:val="14"/>
              </w:rPr>
              <w:t>2007</w:t>
            </w:r>
          </w:p>
        </w:tc>
        <w:tc>
          <w:tcPr>
            <w:tcW w:w="0" w:type="auto"/>
            <w:tcBorders>
              <w:top w:val="nil"/>
              <w:left w:val="nil"/>
              <w:bottom w:val="nil"/>
              <w:right w:val="nil"/>
            </w:tcBorders>
            <w:tcMar>
              <w:top w:w="86" w:type="dxa"/>
              <w:left w:w="168" w:type="dxa"/>
              <w:bottom w:w="86" w:type="dxa"/>
              <w:right w:w="168" w:type="dxa"/>
            </w:tcMar>
            <w:hideMark/>
          </w:tcPr>
          <w:p w14:paraId="24892518" w14:textId="77777777" w:rsidR="00090602" w:rsidRPr="00A97B63" w:rsidRDefault="00090602" w:rsidP="00905213">
            <w:r w:rsidRPr="00104FDA">
              <w:rPr>
                <w:sz w:val="14"/>
              </w:rPr>
              <w:t>189,200</w:t>
            </w:r>
          </w:p>
        </w:tc>
      </w:tr>
      <w:tr w:rsidR="00090602" w:rsidRPr="00A97B63" w14:paraId="04323726"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68943E52" w14:textId="77777777" w:rsidR="00090602" w:rsidRPr="00A97B63" w:rsidRDefault="00090602" w:rsidP="00905213">
            <w:r w:rsidRPr="00104FDA">
              <w:rPr>
                <w:sz w:val="14"/>
              </w:rPr>
              <w:t>2008</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1A27CEB8" w14:textId="77777777" w:rsidR="00090602" w:rsidRPr="00A97B63" w:rsidRDefault="00090602" w:rsidP="00905213">
            <w:r w:rsidRPr="00104FDA">
              <w:rPr>
                <w:sz w:val="14"/>
              </w:rPr>
              <w:t>72,200</w:t>
            </w:r>
          </w:p>
        </w:tc>
      </w:tr>
      <w:tr w:rsidR="00090602" w:rsidRPr="00A97B63" w14:paraId="5D9601CA"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157A592A" w14:textId="77777777" w:rsidR="00090602" w:rsidRPr="00A97B63" w:rsidRDefault="00090602" w:rsidP="00905213">
            <w:r w:rsidRPr="00104FDA">
              <w:rPr>
                <w:sz w:val="14"/>
              </w:rPr>
              <w:t>2009</w:t>
            </w:r>
          </w:p>
        </w:tc>
        <w:tc>
          <w:tcPr>
            <w:tcW w:w="0" w:type="auto"/>
            <w:tcBorders>
              <w:top w:val="nil"/>
              <w:left w:val="nil"/>
              <w:bottom w:val="nil"/>
              <w:right w:val="nil"/>
            </w:tcBorders>
            <w:tcMar>
              <w:top w:w="86" w:type="dxa"/>
              <w:left w:w="168" w:type="dxa"/>
              <w:bottom w:w="86" w:type="dxa"/>
              <w:right w:w="168" w:type="dxa"/>
            </w:tcMar>
            <w:hideMark/>
          </w:tcPr>
          <w:p w14:paraId="11BB681E" w14:textId="77777777" w:rsidR="00090602" w:rsidRPr="00A97B63" w:rsidRDefault="00090602" w:rsidP="00905213">
            <w:r w:rsidRPr="00104FDA">
              <w:rPr>
                <w:sz w:val="14"/>
              </w:rPr>
              <w:t>12,500</w:t>
            </w:r>
          </w:p>
        </w:tc>
      </w:tr>
      <w:tr w:rsidR="00090602" w:rsidRPr="00A97B63" w14:paraId="7959238C"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5ECF99BE" w14:textId="77777777" w:rsidR="00090602" w:rsidRPr="00A97B63" w:rsidRDefault="00090602" w:rsidP="00905213">
            <w:r w:rsidRPr="00104FDA">
              <w:rPr>
                <w:sz w:val="14"/>
              </w:rPr>
              <w:t>2010</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5D49F56C" w14:textId="77777777" w:rsidR="00090602" w:rsidRPr="00A97B63" w:rsidRDefault="00090602" w:rsidP="00905213">
            <w:r w:rsidRPr="00104FDA">
              <w:rPr>
                <w:sz w:val="14"/>
              </w:rPr>
              <w:t>44,500</w:t>
            </w:r>
          </w:p>
        </w:tc>
      </w:tr>
      <w:tr w:rsidR="00090602" w:rsidRPr="00A97B63" w14:paraId="57D28ABA"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6BB5A09A" w14:textId="77777777" w:rsidR="00090602" w:rsidRPr="00A97B63" w:rsidRDefault="00090602" w:rsidP="00905213">
            <w:r w:rsidRPr="00104FDA">
              <w:rPr>
                <w:sz w:val="14"/>
              </w:rPr>
              <w:t>2011</w:t>
            </w:r>
          </w:p>
        </w:tc>
        <w:tc>
          <w:tcPr>
            <w:tcW w:w="0" w:type="auto"/>
            <w:tcBorders>
              <w:top w:val="nil"/>
              <w:left w:val="nil"/>
              <w:bottom w:val="nil"/>
              <w:right w:val="nil"/>
            </w:tcBorders>
            <w:tcMar>
              <w:top w:w="86" w:type="dxa"/>
              <w:left w:w="168" w:type="dxa"/>
              <w:bottom w:w="86" w:type="dxa"/>
              <w:right w:w="168" w:type="dxa"/>
            </w:tcMar>
            <w:hideMark/>
          </w:tcPr>
          <w:p w14:paraId="31DF1FC5" w14:textId="77777777" w:rsidR="00090602" w:rsidRPr="00A97B63" w:rsidRDefault="00090602" w:rsidP="00905213">
            <w:r w:rsidRPr="00104FDA">
              <w:rPr>
                <w:sz w:val="14"/>
              </w:rPr>
              <w:t>112,500</w:t>
            </w:r>
          </w:p>
        </w:tc>
      </w:tr>
      <w:tr w:rsidR="00090602" w:rsidRPr="00A97B63" w14:paraId="45B0A78F"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4320EA52" w14:textId="77777777" w:rsidR="00090602" w:rsidRPr="00A97B63" w:rsidRDefault="00090602" w:rsidP="00905213">
            <w:r w:rsidRPr="00104FDA">
              <w:rPr>
                <w:sz w:val="14"/>
              </w:rPr>
              <w:t>2012</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60CA2314" w14:textId="77777777" w:rsidR="00090602" w:rsidRPr="00A97B63" w:rsidRDefault="00090602" w:rsidP="00905213">
            <w:r w:rsidRPr="00104FDA">
              <w:rPr>
                <w:sz w:val="14"/>
              </w:rPr>
              <w:t>148,100</w:t>
            </w:r>
          </w:p>
        </w:tc>
      </w:tr>
      <w:tr w:rsidR="00090602" w:rsidRPr="00A97B63" w14:paraId="35C43398"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2518E501" w14:textId="77777777" w:rsidR="00090602" w:rsidRPr="00A97B63" w:rsidRDefault="00090602" w:rsidP="00905213">
            <w:r w:rsidRPr="00104FDA">
              <w:rPr>
                <w:sz w:val="14"/>
              </w:rPr>
              <w:t>2013</w:t>
            </w:r>
          </w:p>
        </w:tc>
        <w:tc>
          <w:tcPr>
            <w:tcW w:w="0" w:type="auto"/>
            <w:tcBorders>
              <w:top w:val="nil"/>
              <w:left w:val="nil"/>
              <w:bottom w:val="nil"/>
              <w:right w:val="nil"/>
            </w:tcBorders>
            <w:tcMar>
              <w:top w:w="86" w:type="dxa"/>
              <w:left w:w="168" w:type="dxa"/>
              <w:bottom w:w="86" w:type="dxa"/>
              <w:right w:w="168" w:type="dxa"/>
            </w:tcMar>
            <w:hideMark/>
          </w:tcPr>
          <w:p w14:paraId="471618DA" w14:textId="77777777" w:rsidR="00090602" w:rsidRPr="00A97B63" w:rsidRDefault="00090602" w:rsidP="00905213">
            <w:r w:rsidRPr="00104FDA">
              <w:rPr>
                <w:sz w:val="14"/>
              </w:rPr>
              <w:t>54,500</w:t>
            </w:r>
          </w:p>
        </w:tc>
      </w:tr>
      <w:tr w:rsidR="00090602" w:rsidRPr="00A97B63" w14:paraId="4D8CFB3A"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42FC243D" w14:textId="77777777" w:rsidR="00090602" w:rsidRPr="00A97B63" w:rsidRDefault="00090602" w:rsidP="00905213">
            <w:r w:rsidRPr="00104FDA">
              <w:rPr>
                <w:sz w:val="14"/>
              </w:rPr>
              <w:t>2014</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5E06FFB7" w14:textId="77777777" w:rsidR="00090602" w:rsidRPr="00A97B63" w:rsidRDefault="00090602" w:rsidP="00905213">
            <w:r w:rsidRPr="00104FDA">
              <w:rPr>
                <w:sz w:val="14"/>
              </w:rPr>
              <w:t>34,300</w:t>
            </w:r>
          </w:p>
        </w:tc>
      </w:tr>
      <w:tr w:rsidR="00090602" w:rsidRPr="00A97B63" w14:paraId="2B0ABAAA"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348EC18E" w14:textId="77777777" w:rsidR="00090602" w:rsidRPr="00A97B63" w:rsidRDefault="00090602" w:rsidP="00905213">
            <w:r w:rsidRPr="00104FDA">
              <w:rPr>
                <w:sz w:val="14"/>
              </w:rPr>
              <w:t>2015</w:t>
            </w:r>
          </w:p>
        </w:tc>
        <w:tc>
          <w:tcPr>
            <w:tcW w:w="0" w:type="auto"/>
            <w:tcBorders>
              <w:top w:val="nil"/>
              <w:left w:val="nil"/>
              <w:bottom w:val="nil"/>
              <w:right w:val="nil"/>
            </w:tcBorders>
            <w:tcMar>
              <w:top w:w="86" w:type="dxa"/>
              <w:left w:w="168" w:type="dxa"/>
              <w:bottom w:w="86" w:type="dxa"/>
              <w:right w:w="168" w:type="dxa"/>
            </w:tcMar>
            <w:hideMark/>
          </w:tcPr>
          <w:p w14:paraId="63A42420" w14:textId="77777777" w:rsidR="00090602" w:rsidRPr="00A97B63" w:rsidRDefault="00090602" w:rsidP="00905213">
            <w:r w:rsidRPr="00104FDA">
              <w:rPr>
                <w:sz w:val="14"/>
              </w:rPr>
              <w:t>47,300</w:t>
            </w:r>
          </w:p>
        </w:tc>
      </w:tr>
      <w:tr w:rsidR="00090602" w:rsidRPr="00A97B63" w14:paraId="3421D62B"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55A7D9D5" w14:textId="77777777" w:rsidR="00090602" w:rsidRPr="00A97B63" w:rsidRDefault="00090602" w:rsidP="00905213">
            <w:r w:rsidRPr="00104FDA">
              <w:rPr>
                <w:sz w:val="14"/>
              </w:rPr>
              <w:t>2016</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235CA48F" w14:textId="77777777" w:rsidR="00090602" w:rsidRPr="00A97B63" w:rsidRDefault="00090602" w:rsidP="00905213">
            <w:r w:rsidRPr="00104FDA">
              <w:rPr>
                <w:sz w:val="14"/>
              </w:rPr>
              <w:t>99,400</w:t>
            </w:r>
          </w:p>
        </w:tc>
      </w:tr>
      <w:tr w:rsidR="00090602" w:rsidRPr="00A97B63" w14:paraId="76AED756"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11220FC2" w14:textId="77777777" w:rsidR="00090602" w:rsidRPr="00A97B63" w:rsidRDefault="00090602" w:rsidP="00905213">
            <w:r w:rsidRPr="00104FDA">
              <w:rPr>
                <w:sz w:val="14"/>
              </w:rPr>
              <w:t>2017</w:t>
            </w:r>
          </w:p>
        </w:tc>
        <w:tc>
          <w:tcPr>
            <w:tcW w:w="0" w:type="auto"/>
            <w:tcBorders>
              <w:top w:val="nil"/>
              <w:left w:val="nil"/>
              <w:bottom w:val="nil"/>
              <w:right w:val="nil"/>
            </w:tcBorders>
            <w:tcMar>
              <w:top w:w="86" w:type="dxa"/>
              <w:left w:w="168" w:type="dxa"/>
              <w:bottom w:w="86" w:type="dxa"/>
              <w:right w:w="168" w:type="dxa"/>
            </w:tcMar>
            <w:hideMark/>
          </w:tcPr>
          <w:p w14:paraId="62C33AAD" w14:textId="77777777" w:rsidR="00090602" w:rsidRPr="00A97B63" w:rsidRDefault="00090602" w:rsidP="00905213">
            <w:r w:rsidRPr="00104FDA">
              <w:rPr>
                <w:sz w:val="14"/>
              </w:rPr>
              <w:t>25,300</w:t>
            </w:r>
          </w:p>
        </w:tc>
      </w:tr>
      <w:tr w:rsidR="00090602" w:rsidRPr="00A97B63" w14:paraId="5E935363"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2C87EBF0" w14:textId="77777777" w:rsidR="00090602" w:rsidRPr="00A97B63" w:rsidRDefault="00090602" w:rsidP="00905213">
            <w:r w:rsidRPr="00104FDA">
              <w:rPr>
                <w:sz w:val="14"/>
              </w:rPr>
              <w:t>2018</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75732D07" w14:textId="77777777" w:rsidR="00090602" w:rsidRPr="00A97B63" w:rsidRDefault="00090602" w:rsidP="00905213">
            <w:r w:rsidRPr="00104FDA">
              <w:rPr>
                <w:sz w:val="14"/>
              </w:rPr>
              <w:t>485,200</w:t>
            </w:r>
          </w:p>
        </w:tc>
      </w:tr>
      <w:tr w:rsidR="00090602" w:rsidRPr="00A97B63" w14:paraId="5B7C826F"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54F2E1E4" w14:textId="77777777" w:rsidR="00090602" w:rsidRPr="00A97B63" w:rsidRDefault="00090602" w:rsidP="00905213">
            <w:r w:rsidRPr="00104FDA">
              <w:rPr>
                <w:sz w:val="14"/>
              </w:rPr>
              <w:t>2019</w:t>
            </w:r>
          </w:p>
        </w:tc>
        <w:tc>
          <w:tcPr>
            <w:tcW w:w="0" w:type="auto"/>
            <w:tcBorders>
              <w:top w:val="nil"/>
              <w:left w:val="nil"/>
              <w:bottom w:val="nil"/>
              <w:right w:val="nil"/>
            </w:tcBorders>
            <w:tcMar>
              <w:top w:w="86" w:type="dxa"/>
              <w:left w:w="168" w:type="dxa"/>
              <w:bottom w:w="86" w:type="dxa"/>
              <w:right w:w="168" w:type="dxa"/>
            </w:tcMar>
            <w:hideMark/>
          </w:tcPr>
          <w:p w14:paraId="04D0DB5F" w14:textId="77777777" w:rsidR="00090602" w:rsidRPr="00A97B63" w:rsidRDefault="00090602" w:rsidP="00905213">
            <w:r w:rsidRPr="00104FDA">
              <w:rPr>
                <w:sz w:val="14"/>
              </w:rPr>
              <w:t>425,500</w:t>
            </w:r>
          </w:p>
        </w:tc>
      </w:tr>
      <w:tr w:rsidR="00090602" w:rsidRPr="00A97B63" w14:paraId="010EC7DF"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52A4BBA2" w14:textId="77777777" w:rsidR="00090602" w:rsidRPr="00A97B63" w:rsidRDefault="00090602" w:rsidP="00905213">
            <w:r w:rsidRPr="00104FDA">
              <w:rPr>
                <w:sz w:val="14"/>
              </w:rPr>
              <w:t>2020</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14BF117E" w14:textId="77777777" w:rsidR="00090602" w:rsidRPr="00A97B63" w:rsidRDefault="00090602" w:rsidP="00905213">
            <w:r w:rsidRPr="00104FDA">
              <w:rPr>
                <w:sz w:val="14"/>
              </w:rPr>
              <w:t>27,000 </w:t>
            </w:r>
          </w:p>
        </w:tc>
      </w:tr>
      <w:tr w:rsidR="00090602" w:rsidRPr="00A97B63" w14:paraId="7554918E"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2F167939" w14:textId="77777777" w:rsidR="00090602" w:rsidRPr="00A97B63" w:rsidRDefault="00090602" w:rsidP="00905213">
            <w:r w:rsidRPr="00104FDA">
              <w:rPr>
                <w:sz w:val="14"/>
              </w:rPr>
              <w:t>2021</w:t>
            </w:r>
          </w:p>
        </w:tc>
        <w:tc>
          <w:tcPr>
            <w:tcW w:w="0" w:type="auto"/>
            <w:tcBorders>
              <w:top w:val="nil"/>
              <w:left w:val="nil"/>
              <w:bottom w:val="nil"/>
              <w:right w:val="nil"/>
            </w:tcBorders>
            <w:tcMar>
              <w:top w:w="86" w:type="dxa"/>
              <w:left w:w="168" w:type="dxa"/>
              <w:bottom w:w="86" w:type="dxa"/>
              <w:right w:w="168" w:type="dxa"/>
            </w:tcMar>
            <w:hideMark/>
          </w:tcPr>
          <w:p w14:paraId="0C3556EE" w14:textId="77777777" w:rsidR="00090602" w:rsidRPr="00A97B63" w:rsidRDefault="00090602" w:rsidP="00905213">
            <w:r w:rsidRPr="00104FDA">
              <w:rPr>
                <w:sz w:val="14"/>
              </w:rPr>
              <w:t>80,700 </w:t>
            </w:r>
          </w:p>
        </w:tc>
      </w:tr>
      <w:tr w:rsidR="00090602" w:rsidRPr="00A97B63" w14:paraId="78AFD323"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4860F9C5" w14:textId="77777777" w:rsidR="00090602" w:rsidRPr="00A97B63" w:rsidRDefault="00090602" w:rsidP="00905213">
            <w:r w:rsidRPr="00104FDA">
              <w:rPr>
                <w:sz w:val="14"/>
              </w:rPr>
              <w:t>2022</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4B5AE27E" w14:textId="77777777" w:rsidR="00090602" w:rsidRPr="00A97B63" w:rsidRDefault="00090602" w:rsidP="00905213">
            <w:r w:rsidRPr="00104FDA">
              <w:rPr>
                <w:sz w:val="14"/>
              </w:rPr>
              <w:t>120,600</w:t>
            </w:r>
          </w:p>
        </w:tc>
      </w:tr>
      <w:tr w:rsidR="00090602" w:rsidRPr="00A97B63" w14:paraId="101298D9" w14:textId="77777777" w:rsidTr="00905213">
        <w:tc>
          <w:tcPr>
            <w:tcW w:w="0" w:type="auto"/>
            <w:tcBorders>
              <w:top w:val="nil"/>
              <w:left w:val="nil"/>
              <w:bottom w:val="nil"/>
              <w:right w:val="nil"/>
            </w:tcBorders>
            <w:tcMar>
              <w:top w:w="86" w:type="dxa"/>
              <w:left w:w="168" w:type="dxa"/>
              <w:bottom w:w="86" w:type="dxa"/>
              <w:right w:w="168" w:type="dxa"/>
            </w:tcMar>
            <w:vAlign w:val="center"/>
            <w:hideMark/>
          </w:tcPr>
          <w:p w14:paraId="0C43DDFA" w14:textId="77777777" w:rsidR="00090602" w:rsidRPr="00A97B63" w:rsidRDefault="00090602" w:rsidP="00905213">
            <w:r w:rsidRPr="00104FDA">
              <w:rPr>
                <w:sz w:val="14"/>
              </w:rPr>
              <w:t>2023</w:t>
            </w:r>
          </w:p>
        </w:tc>
        <w:tc>
          <w:tcPr>
            <w:tcW w:w="0" w:type="auto"/>
            <w:tcBorders>
              <w:top w:val="nil"/>
              <w:left w:val="nil"/>
              <w:bottom w:val="nil"/>
              <w:right w:val="nil"/>
            </w:tcBorders>
            <w:tcMar>
              <w:top w:w="86" w:type="dxa"/>
              <w:left w:w="168" w:type="dxa"/>
              <w:bottom w:w="86" w:type="dxa"/>
              <w:right w:w="168" w:type="dxa"/>
            </w:tcMar>
            <w:hideMark/>
          </w:tcPr>
          <w:p w14:paraId="22A787D4" w14:textId="77777777" w:rsidR="00090602" w:rsidRPr="00A97B63" w:rsidRDefault="00090602" w:rsidP="00905213">
            <w:r w:rsidRPr="00104FDA">
              <w:rPr>
                <w:sz w:val="14"/>
              </w:rPr>
              <w:t>458,900</w:t>
            </w:r>
          </w:p>
        </w:tc>
      </w:tr>
      <w:tr w:rsidR="00090602" w:rsidRPr="00A97B63" w14:paraId="121386DA" w14:textId="77777777" w:rsidTr="00905213">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347E8597" w14:textId="77777777" w:rsidR="00090602" w:rsidRPr="00A97B63" w:rsidRDefault="00090602" w:rsidP="00905213">
            <w:r w:rsidRPr="00104FDA">
              <w:rPr>
                <w:sz w:val="14"/>
              </w:rPr>
              <w:t>2024</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74D7B3A4" w14:textId="77777777" w:rsidR="00090602" w:rsidRPr="00A97B63" w:rsidRDefault="00090602" w:rsidP="00905213">
            <w:r w:rsidRPr="00104FDA">
              <w:rPr>
                <w:sz w:val="14"/>
              </w:rPr>
              <w:t>271,500</w:t>
            </w:r>
          </w:p>
        </w:tc>
      </w:tr>
    </w:tbl>
    <w:p w14:paraId="12291ECF" w14:textId="77777777" w:rsidR="00090602" w:rsidRPr="00104FDA" w:rsidRDefault="00090602" w:rsidP="00090602">
      <w:pPr>
        <w:rPr>
          <w:sz w:val="14"/>
        </w:rPr>
      </w:pPr>
      <w:r w:rsidRPr="00104FDA">
        <w:rPr>
          <w:sz w:val="14"/>
        </w:rPr>
        <w:t>198019902000201020200500,0001,000,0001,500,0002,000,000</w:t>
      </w:r>
    </w:p>
    <w:p w14:paraId="4E8F94DC" w14:textId="77777777" w:rsidR="00090602" w:rsidRPr="00104FDA" w:rsidRDefault="00090602" w:rsidP="00090602">
      <w:pPr>
        <w:rPr>
          <w:sz w:val="14"/>
        </w:rPr>
      </w:pPr>
      <w:proofErr w:type="spellStart"/>
      <w:r w:rsidRPr="00104FDA">
        <w:rPr>
          <w:sz w:val="14"/>
        </w:rPr>
        <w:t>ChartData</w:t>
      </w:r>
      <w:proofErr w:type="spellEnd"/>
    </w:p>
    <w:p w14:paraId="754E9575" w14:textId="77777777" w:rsidR="00090602" w:rsidRPr="00104FDA" w:rsidRDefault="00090602" w:rsidP="00090602">
      <w:pPr>
        <w:rPr>
          <w:sz w:val="14"/>
        </w:rPr>
      </w:pPr>
      <w:r w:rsidRPr="00104FDA">
        <w:rPr>
          <w:sz w:val="14"/>
        </w:rPr>
        <w:t>Notes: The Bureau of Labor Statistics does not distinguish between strikes and lockouts in its work stoppage data. However, lockouts (which are initiated by management) are rare relative to strikes, so it is reasonable to think of the major work stoppage data as a proxy for data on major strikes. Data are for public- and private-sector workers.</w:t>
      </w:r>
    </w:p>
    <w:p w14:paraId="62C8AC07" w14:textId="77777777" w:rsidR="00090602" w:rsidRPr="00104FDA" w:rsidRDefault="00090602" w:rsidP="00090602">
      <w:pPr>
        <w:rPr>
          <w:sz w:val="14"/>
        </w:rPr>
      </w:pPr>
      <w:r w:rsidRPr="00104FDA">
        <w:rPr>
          <w:sz w:val="14"/>
        </w:rPr>
        <w:t>Source: Bureau of Labor Statistics, “Work Stoppages Summary” (news release), February 20, 2025, and related table, “Annual Work Stoppages Involving 1,000 or More Workers, 1947–Present.”</w:t>
      </w:r>
    </w:p>
    <w:p w14:paraId="477C7291" w14:textId="77777777" w:rsidR="00090602" w:rsidRPr="00104FDA" w:rsidRDefault="00090602" w:rsidP="00090602">
      <w:pPr>
        <w:rPr>
          <w:sz w:val="14"/>
        </w:rPr>
      </w:pPr>
      <w:r w:rsidRPr="00FE5F5A">
        <w:rPr>
          <w:rStyle w:val="StyleUnderline"/>
        </w:rPr>
        <w:t>Most major work stoppages in 2024 took place in the private sector</w:t>
      </w:r>
      <w:r w:rsidRPr="00104FDA">
        <w:rPr>
          <w:sz w:val="14"/>
        </w:rPr>
        <w:t>—roughly 68% (or 21 of them). Nine major work stoppages took place in state government and one in local government. Among strikes in the private sector, five were in the health care sector, three in accommodation and food, and three in retail. Seven of the nine major work stoppages in state government were in the education industry, involving public colleges and universities.</w:t>
      </w:r>
    </w:p>
    <w:p w14:paraId="0C43FF58" w14:textId="77777777" w:rsidR="00090602" w:rsidRPr="00104FDA" w:rsidRDefault="00090602" w:rsidP="00090602">
      <w:pPr>
        <w:rPr>
          <w:sz w:val="14"/>
        </w:rPr>
      </w:pPr>
      <w:r w:rsidRPr="00104FDA">
        <w:rPr>
          <w:sz w:val="14"/>
        </w:rPr>
        <w:t xml:space="preserve">Major work stoppages took place </w:t>
      </w:r>
      <w:r w:rsidRPr="00FE5F5A">
        <w:rPr>
          <w:rStyle w:val="StyleUnderline"/>
        </w:rPr>
        <w:t>in 18 states all over the U.S</w:t>
      </w:r>
      <w:r w:rsidRPr="00104FDA">
        <w:rPr>
          <w:sz w:val="14"/>
        </w:rPr>
        <w:t xml:space="preserve"> in 2024. The five states with the most stoppages were California (10), Oregon (5), Washington (5), Illinois (3), and New York (3).</w:t>
      </w:r>
    </w:p>
    <w:p w14:paraId="27A77E34" w14:textId="77777777" w:rsidR="00090602" w:rsidRPr="00104FDA" w:rsidRDefault="00090602" w:rsidP="00090602">
      <w:pPr>
        <w:rPr>
          <w:sz w:val="14"/>
        </w:rPr>
      </w:pPr>
      <w:bookmarkStart w:id="4" w:name="epi-toc-4"/>
      <w:bookmarkEnd w:id="4"/>
      <w:r w:rsidRPr="00104FDA">
        <w:rPr>
          <w:sz w:val="14"/>
        </w:rPr>
        <w:t>Examples of major work stoppages in 2024</w:t>
      </w:r>
    </w:p>
    <w:p w14:paraId="5FA1634F" w14:textId="77777777" w:rsidR="00090602" w:rsidRPr="00104FDA" w:rsidRDefault="00090602" w:rsidP="00090602">
      <w:pPr>
        <w:rPr>
          <w:sz w:val="14"/>
        </w:rPr>
      </w:pPr>
      <w:r w:rsidRPr="00104FDA">
        <w:rPr>
          <w:sz w:val="14"/>
        </w:rPr>
        <w:t>The work stoppages data from the Bureau of Labor Statistics include a breakdown of the organizations at which major work stoppages occurred. The data, combined with an EPI review of publicly available sources, suggest a range of strike activity in 2024. Recurring themes of major stoppages in 2024 include improving pay, expanding benefits, and addressing workplace safety issues. The following are examples of major work stoppages covered by the BLS data.</w:t>
      </w:r>
    </w:p>
    <w:p w14:paraId="4D6BC668" w14:textId="77777777" w:rsidR="00090602" w:rsidRPr="00104FDA" w:rsidRDefault="00090602" w:rsidP="00090602">
      <w:pPr>
        <w:rPr>
          <w:sz w:val="14"/>
        </w:rPr>
      </w:pPr>
      <w:r w:rsidRPr="00104FDA">
        <w:rPr>
          <w:sz w:val="14"/>
        </w:rPr>
        <w:t>Boston University graduate worker strike</w:t>
      </w:r>
    </w:p>
    <w:p w14:paraId="3AA77586" w14:textId="77777777" w:rsidR="00090602" w:rsidRPr="00104FDA" w:rsidRDefault="00090602" w:rsidP="00090602">
      <w:pPr>
        <w:rPr>
          <w:sz w:val="14"/>
        </w:rPr>
      </w:pPr>
      <w:r w:rsidRPr="00104FDA">
        <w:rPr>
          <w:sz w:val="14"/>
        </w:rPr>
        <w:t>Approximately 3,000 workers at Boston University went on strike in March 2024. The workers, represented by the Boston University Graduate Workers Union (BUGWU)—an affiliate of the Service Employees International Union (SEIU), include all graduate students engaged in paid research, instructional, and teaching work at the university. The workers voted to go on strike to improve pay, expand child care benefits, and strengthen vision and dental insurance (Larkin 2024).</w:t>
      </w:r>
    </w:p>
    <w:p w14:paraId="4554652E" w14:textId="77777777" w:rsidR="00090602" w:rsidRPr="00104FDA" w:rsidRDefault="00090602" w:rsidP="00090602">
      <w:pPr>
        <w:rPr>
          <w:sz w:val="14"/>
        </w:rPr>
      </w:pPr>
      <w:r w:rsidRPr="00104FDA">
        <w:rPr>
          <w:sz w:val="14"/>
        </w:rPr>
        <w:t>The seven-month strike concluded when the BUGWU and Boston University agreed to a three-year first contract that included a 70% raise for the lowest-paid Ph.D. students, additional 3% annual increases during the length of the contract, 14 weeks of paid child care leave, and the establishment of a $200,000 emergency fund (McKenna 2024). The strike was the longest major work stoppage in 2024 and the longest higher education strike in recent history (Quinn 2024).</w:t>
      </w:r>
    </w:p>
    <w:p w14:paraId="51BA64D6" w14:textId="77777777" w:rsidR="00090602" w:rsidRPr="00104FDA" w:rsidRDefault="00090602" w:rsidP="00090602">
      <w:pPr>
        <w:rPr>
          <w:sz w:val="14"/>
        </w:rPr>
      </w:pPr>
      <w:r w:rsidRPr="00104FDA">
        <w:rPr>
          <w:sz w:val="14"/>
        </w:rPr>
        <w:t>The Boston University strike is one of several involving student workers in 2024, including the University of Washington (West 2024), the University of California system (Mizuguchi 2024), and Cornell University (Pérez-</w:t>
      </w:r>
      <w:proofErr w:type="spellStart"/>
      <w:r w:rsidRPr="00104FDA">
        <w:rPr>
          <w:sz w:val="14"/>
        </w:rPr>
        <w:t>Zetune</w:t>
      </w:r>
      <w:proofErr w:type="spellEnd"/>
      <w:r w:rsidRPr="00104FDA">
        <w:rPr>
          <w:sz w:val="14"/>
        </w:rPr>
        <w:t xml:space="preserve"> 2024).</w:t>
      </w:r>
    </w:p>
    <w:p w14:paraId="76BB3863" w14:textId="77777777" w:rsidR="00090602" w:rsidRPr="00104FDA" w:rsidRDefault="00090602" w:rsidP="00090602">
      <w:pPr>
        <w:rPr>
          <w:sz w:val="14"/>
        </w:rPr>
      </w:pPr>
      <w:r w:rsidRPr="00104FDA">
        <w:rPr>
          <w:sz w:val="14"/>
        </w:rPr>
        <w:t>Dockworker strike</w:t>
      </w:r>
    </w:p>
    <w:p w14:paraId="076F1538" w14:textId="77777777" w:rsidR="00090602" w:rsidRPr="00104FDA" w:rsidRDefault="00090602" w:rsidP="00090602">
      <w:pPr>
        <w:rPr>
          <w:sz w:val="14"/>
        </w:rPr>
      </w:pPr>
      <w:r w:rsidRPr="00104FDA">
        <w:rPr>
          <w:sz w:val="14"/>
        </w:rPr>
        <w:t xml:space="preserve">The U.S. port strike was one of the largest strikes in 2024. On October 1, 2024, more than 47,000 dock workers in 36 ports across the country went on strike. The workers, represented by the International Longshoremen’s Association (ILA), authorized a strike after the union and the United States Maritime Alliance (USMX) failed to reach agreement after several months of negotiations. The ILA was seeking pay raises that account for inflation and the increased shipping profits in the wake of the COVID-19 pandemic (Sherman 2024). The International Longshoremen’s Association was also negotiating over stronger language to protect workers from the impact of automation (Krisher and </w:t>
      </w:r>
      <w:proofErr w:type="spellStart"/>
      <w:r w:rsidRPr="00104FDA">
        <w:rPr>
          <w:sz w:val="14"/>
        </w:rPr>
        <w:t>Vejpongsa</w:t>
      </w:r>
      <w:proofErr w:type="spellEnd"/>
      <w:r w:rsidRPr="00104FDA">
        <w:rPr>
          <w:sz w:val="14"/>
        </w:rPr>
        <w:t xml:space="preserve"> 2024).</w:t>
      </w:r>
    </w:p>
    <w:p w14:paraId="4B8DC482" w14:textId="77777777" w:rsidR="00090602" w:rsidRPr="00104FDA" w:rsidRDefault="00090602" w:rsidP="00090602">
      <w:pPr>
        <w:rPr>
          <w:sz w:val="14"/>
        </w:rPr>
      </w:pPr>
      <w:r w:rsidRPr="00104FDA">
        <w:rPr>
          <w:sz w:val="14"/>
        </w:rPr>
        <w:t>The two-day strike concluded after the ILA and USMX reached a tentative agreement that included a 62% pay increase for workers over the length of a six-year contract (Oladipo and Shepardson 2024). The tentative agreement also suspended workers from striking until January 2025, while both parties continued to negotiate over language concerning automation. On January 9, 2025, the ILA and USMX announced that they had reached tentative agreement over a framework around automation, averting another strike (Baertlein 2025).</w:t>
      </w:r>
    </w:p>
    <w:p w14:paraId="18B88DCA" w14:textId="77777777" w:rsidR="00090602" w:rsidRPr="00104FDA" w:rsidRDefault="00090602" w:rsidP="00090602">
      <w:pPr>
        <w:rPr>
          <w:sz w:val="14"/>
        </w:rPr>
      </w:pPr>
      <w:r w:rsidRPr="00104FDA">
        <w:rPr>
          <w:sz w:val="14"/>
        </w:rPr>
        <w:t>The U.S. Department of Labor played an important role in securing both tentative agreements. Acting Labor Secretary Julie Su called on USMX to negotiate a fair contract that reflected the ILA members’ contributions to the companies’ record-breaking profits (DOL 2024; Rainey 2025). The October 2024 strike was the first for the union since 1977.</w:t>
      </w:r>
    </w:p>
    <w:p w14:paraId="7B243AB2" w14:textId="77777777" w:rsidR="00090602" w:rsidRPr="00104FDA" w:rsidRDefault="00090602" w:rsidP="00090602">
      <w:pPr>
        <w:rPr>
          <w:sz w:val="14"/>
        </w:rPr>
      </w:pPr>
      <w:r w:rsidRPr="00104FDA">
        <w:rPr>
          <w:sz w:val="14"/>
        </w:rPr>
        <w:t>AT&amp;T worker strike</w:t>
      </w:r>
    </w:p>
    <w:p w14:paraId="37ECC756" w14:textId="77777777" w:rsidR="00090602" w:rsidRPr="00104FDA" w:rsidRDefault="00090602" w:rsidP="00090602">
      <w:pPr>
        <w:rPr>
          <w:sz w:val="14"/>
        </w:rPr>
      </w:pPr>
      <w:r w:rsidRPr="00104FDA">
        <w:rPr>
          <w:sz w:val="14"/>
        </w:rPr>
        <w:t>The AT&amp;T worker strike that spanned the Southeast was another historic major work stoppage. In August 2024, approximately 17,000 AT&amp;T workers went on strike in Alabama, Florida, Georgia, Kentucky, Louisiana, Mississippi, North Carolina, South Carolina, and Tennessee. The workers, represented by the Communications Workers of America (CWA), include technicians, customer service representatives, and others (Hyde 2024b). The CWA members voted to strike after having filed unfair labor practice charges against AT&amp;T for failing to bargain in good faith (Rosman 2024).</w:t>
      </w:r>
    </w:p>
    <w:p w14:paraId="11A7EDB6" w14:textId="77777777" w:rsidR="00090602" w:rsidRPr="00104FDA" w:rsidRDefault="00090602" w:rsidP="00090602">
      <w:pPr>
        <w:rPr>
          <w:sz w:val="14"/>
        </w:rPr>
      </w:pPr>
      <w:r w:rsidRPr="00104FDA">
        <w:rPr>
          <w:sz w:val="14"/>
        </w:rPr>
        <w:t>The 30-day strike ended after CWA and AT&amp;T reached tentative agreement on a five-year contract that included an across-the-board wage increase of nearly 20%, an additional 3% wage increase for wire technicians and utility operations, and a framework for more affordable health care during the duration of the contract (Hyde 2024a; CWA 2024a). The strike was the longest telecommunications strike in the history of the Southeast (Marr, Redd, and McFarland 2024; CWA 2024a).</w:t>
      </w:r>
    </w:p>
    <w:p w14:paraId="72570CD2" w14:textId="77777777" w:rsidR="00090602" w:rsidRPr="00104FDA" w:rsidRDefault="00090602" w:rsidP="00090602">
      <w:pPr>
        <w:rPr>
          <w:sz w:val="14"/>
        </w:rPr>
      </w:pPr>
      <w:r w:rsidRPr="00104FDA">
        <w:rPr>
          <w:sz w:val="14"/>
        </w:rPr>
        <w:t>Boeing worker strike</w:t>
      </w:r>
    </w:p>
    <w:p w14:paraId="1093CCDA" w14:textId="77777777" w:rsidR="00090602" w:rsidRPr="00104FDA" w:rsidRDefault="00090602" w:rsidP="00090602">
      <w:pPr>
        <w:rPr>
          <w:sz w:val="14"/>
        </w:rPr>
      </w:pPr>
      <w:r w:rsidRPr="00104FDA">
        <w:rPr>
          <w:sz w:val="14"/>
        </w:rPr>
        <w:t>On September 13, 2024, 33,000 Boeing workers represented by the International Association of Machinists and Aerospace Workers (IAM) went on strike in Washington, Oregon, and California. This was the first strike at Boeing since 2008, and in the years since then, Boeing workers had experienced wage stagnation and significant loss of benefits. For example, Boeing froze workers’ traditional pension plan in 2014 (Rose 2024b).</w:t>
      </w:r>
    </w:p>
    <w:p w14:paraId="112684B7" w14:textId="77777777" w:rsidR="00090602" w:rsidRPr="00104FDA" w:rsidRDefault="00090602" w:rsidP="00090602">
      <w:pPr>
        <w:rPr>
          <w:sz w:val="14"/>
        </w:rPr>
      </w:pPr>
      <w:r w:rsidRPr="00104FDA">
        <w:rPr>
          <w:sz w:val="14"/>
        </w:rPr>
        <w:t>Boeing workers voted 96% in favor of approving a strike after rejecting a company offer that included 25% wage increases over four years (Koenig and Valdes 2024). Workers went on strike to fight for higher pay and restoration of the defined-benefit pension plan (Rose 2024a).</w:t>
      </w:r>
    </w:p>
    <w:p w14:paraId="0DBE18D4" w14:textId="77777777" w:rsidR="00090602" w:rsidRPr="00104FDA" w:rsidRDefault="00090602" w:rsidP="00090602">
      <w:pPr>
        <w:rPr>
          <w:sz w:val="14"/>
        </w:rPr>
      </w:pPr>
      <w:r w:rsidRPr="00104FDA">
        <w:rPr>
          <w:sz w:val="14"/>
        </w:rPr>
        <w:t>The strike ended after 36 days, when 59% of members voted to approve a new contract offer (Rose 2024b). In the final agreement, workers won a 38% general wage increase and stronger retirement benefits (IAM 2024). The IAM strike received broad public support, particularly over concerns about how years of declining job quality for workers had affected Boeing aircraft safety (IAM 2024). The Boeing strike was the third-largest major work stoppage in 2024 in terms of number of workers and the longest strike among those with over 20,000 workers (BLS 2025b).</w:t>
      </w:r>
    </w:p>
    <w:p w14:paraId="50CB4745" w14:textId="77777777" w:rsidR="00090602" w:rsidRPr="00104FDA" w:rsidRDefault="00090602" w:rsidP="00090602">
      <w:pPr>
        <w:rPr>
          <w:sz w:val="14"/>
        </w:rPr>
      </w:pPr>
      <w:r w:rsidRPr="00104FDA">
        <w:rPr>
          <w:sz w:val="14"/>
        </w:rPr>
        <w:t>North Shore educator strikes</w:t>
      </w:r>
    </w:p>
    <w:p w14:paraId="2179FC22" w14:textId="77777777" w:rsidR="00090602" w:rsidRPr="00104FDA" w:rsidRDefault="00090602" w:rsidP="00090602">
      <w:pPr>
        <w:rPr>
          <w:sz w:val="14"/>
        </w:rPr>
      </w:pPr>
      <w:r w:rsidRPr="00104FDA">
        <w:rPr>
          <w:sz w:val="14"/>
        </w:rPr>
        <w:t>In November 2024, over 2,000 public school teachers in Beverly, Gloucester, and Marblehead, Massachusetts, went on strike. The strike started after the Massachusetts Teachers Association and the school districts failed to reach agreement over competitive pay for teachers and paraprofessionals, paid parental leave benefits, and concerns about school safety and class size (Farrar and Cristantiello 2024).</w:t>
      </w:r>
    </w:p>
    <w:p w14:paraId="5FCA6490" w14:textId="77777777" w:rsidR="00090602" w:rsidRPr="00104FDA" w:rsidRDefault="00090602" w:rsidP="00090602">
      <w:pPr>
        <w:rPr>
          <w:sz w:val="14"/>
        </w:rPr>
      </w:pPr>
      <w:r w:rsidRPr="00104FDA">
        <w:rPr>
          <w:sz w:val="14"/>
        </w:rPr>
        <w:t>The over two-week strike ended after the unions and school districts reached agreements that included pay increases for teachers and paraprofessionals, expansion of paid leave benefits, and improvements in classroom safety (Patkin 2024). The Beverly teacher strike lasted 15 days, becoming the longest teacher strike in modern Massachusetts history (Palumbo, Markos, and Hope 2024). The North Shore educator strikes are also notable because teachers do not have the legal right to strike in Massachusetts.</w:t>
      </w:r>
    </w:p>
    <w:p w14:paraId="7280DBB3" w14:textId="77777777" w:rsidR="00090602" w:rsidRPr="00104FDA" w:rsidRDefault="00090602" w:rsidP="00090602">
      <w:pPr>
        <w:rPr>
          <w:sz w:val="14"/>
        </w:rPr>
      </w:pPr>
      <w:bookmarkStart w:id="5" w:name="epi-toc-5"/>
      <w:bookmarkEnd w:id="5"/>
      <w:r w:rsidRPr="00104FDA">
        <w:rPr>
          <w:sz w:val="14"/>
        </w:rPr>
        <w:t>Limitations with the BLS data</w:t>
      </w:r>
    </w:p>
    <w:p w14:paraId="547957BD" w14:textId="77777777" w:rsidR="00090602" w:rsidRPr="00104FDA" w:rsidRDefault="00090602" w:rsidP="00090602">
      <w:pPr>
        <w:rPr>
          <w:sz w:val="14"/>
        </w:rPr>
      </w:pPr>
      <w:r w:rsidRPr="00104FDA">
        <w:rPr>
          <w:sz w:val="14"/>
        </w:rPr>
        <w:t>The Bureau of Labor Statistics data on work stoppages, while useful, have a major limitation: They only include information on work stoppages (both strikes and lockouts), involving 1,000 or more workers and lasting one full work shift between Monday–Friday, excluding federal holidays. Restricting the data this way leaves out an enormous amount of information. Nearly three-fifths (58%) of private-sector workers are employed by firms with fewer than 1,000 employees, according to BLS data on firm size (BLS 2025a). The BLS work stoppages data do not capture any strike activity by these workers. For example, the 2024 data did not capture an eight-day strike involving 600 New York Times Games and Cooking workers because it did not meet the size limitations of the BLS (CWA 2024b).</w:t>
      </w:r>
    </w:p>
    <w:p w14:paraId="4E27D549" w14:textId="77777777" w:rsidR="00090602" w:rsidRPr="00104FDA" w:rsidRDefault="00090602" w:rsidP="00090602">
      <w:pPr>
        <w:rPr>
          <w:sz w:val="14"/>
        </w:rPr>
      </w:pPr>
      <w:r w:rsidRPr="00104FDA">
        <w:rPr>
          <w:sz w:val="14"/>
        </w:rPr>
        <w:t>These size and duration limits mean that the Bureau of Labor Statistics data are not capturing many workers who walked off the job in 2024 to demand fair pay and a say in their working conditions. As an example of the disparity between BLS and other data sources in the number of work stoppages in 2024: While the BLS shows 31 major work stoppages, the Labor Action Tracker shows 359 work stoppages—356 strikes and 3 lockouts (Iyer et al. 2025).</w:t>
      </w:r>
    </w:p>
    <w:p w14:paraId="692E3360" w14:textId="77777777" w:rsidR="00090602" w:rsidRPr="00104FDA" w:rsidRDefault="00090602" w:rsidP="00090602">
      <w:pPr>
        <w:rPr>
          <w:sz w:val="14"/>
        </w:rPr>
      </w:pPr>
      <w:bookmarkStart w:id="6" w:name="epi-toc-6"/>
      <w:bookmarkEnd w:id="6"/>
      <w:r w:rsidRPr="00104FDA">
        <w:rPr>
          <w:sz w:val="14"/>
        </w:rPr>
        <w:t>Federal policy solutions</w:t>
      </w:r>
    </w:p>
    <w:p w14:paraId="2C75CC42" w14:textId="77777777" w:rsidR="00090602" w:rsidRPr="00104FDA" w:rsidRDefault="00090602" w:rsidP="00090602">
      <w:pPr>
        <w:rPr>
          <w:sz w:val="14"/>
        </w:rPr>
      </w:pPr>
      <w:r w:rsidRPr="00104FDA">
        <w:rPr>
          <w:sz w:val="14"/>
        </w:rPr>
        <w:t xml:space="preserve">The 2024 BLS data on major work stoppages show that over 271,500 workers exercised the right to strike to pursue pay increases, better benefits, and safer working conditions. However, </w:t>
      </w:r>
      <w:r w:rsidRPr="00DB3A6A">
        <w:rPr>
          <w:rStyle w:val="StyleUnderline"/>
        </w:rPr>
        <w:t>current labor law does not adequately protect workers’ fundamental right to strike</w:t>
      </w:r>
      <w:r w:rsidRPr="00104FDA">
        <w:rPr>
          <w:sz w:val="14"/>
        </w:rPr>
        <w:t xml:space="preserve">. The following are </w:t>
      </w:r>
      <w:r w:rsidRPr="00DB3A6A">
        <w:rPr>
          <w:rStyle w:val="StyleUnderline"/>
        </w:rPr>
        <w:t xml:space="preserve">federal policies </w:t>
      </w:r>
      <w:r w:rsidRPr="00104FDA">
        <w:rPr>
          <w:sz w:val="14"/>
        </w:rPr>
        <w:t xml:space="preserve">that </w:t>
      </w:r>
      <w:r w:rsidRPr="00DB3A6A">
        <w:rPr>
          <w:rStyle w:val="StyleUnderline"/>
        </w:rPr>
        <w:t xml:space="preserve">would </w:t>
      </w:r>
      <w:r w:rsidRPr="000659BB">
        <w:rPr>
          <w:rStyle w:val="StyleUnderline"/>
          <w:highlight w:val="cyan"/>
        </w:rPr>
        <w:t>strengthen</w:t>
      </w:r>
      <w:r w:rsidRPr="00DB3A6A">
        <w:rPr>
          <w:rStyle w:val="StyleUnderline"/>
        </w:rPr>
        <w:t xml:space="preserve"> workers’ </w:t>
      </w:r>
      <w:r w:rsidRPr="000659BB">
        <w:rPr>
          <w:rStyle w:val="StyleUnderline"/>
          <w:highlight w:val="cyan"/>
        </w:rPr>
        <w:t>right</w:t>
      </w:r>
      <w:r w:rsidRPr="00DB3A6A">
        <w:rPr>
          <w:rStyle w:val="StyleUnderline"/>
        </w:rPr>
        <w:t xml:space="preserve"> </w:t>
      </w:r>
      <w:r w:rsidRPr="00104FDA">
        <w:rPr>
          <w:sz w:val="14"/>
        </w:rPr>
        <w:t>to engage in collective action:</w:t>
      </w:r>
    </w:p>
    <w:p w14:paraId="3E29C669" w14:textId="77777777" w:rsidR="00090602" w:rsidRPr="00DB3A6A" w:rsidRDefault="00090602" w:rsidP="00090602">
      <w:pPr>
        <w:rPr>
          <w:rStyle w:val="StyleUnderline"/>
        </w:rPr>
      </w:pPr>
      <w:r w:rsidRPr="00104FDA">
        <w:rPr>
          <w:sz w:val="14"/>
        </w:rPr>
        <w:t xml:space="preserve">The Protecting the Right to Organize (PRO) Act includes critical reforms that would strengthen private-sector workers’ right to strike. The PRO Act would </w:t>
      </w:r>
      <w:r w:rsidRPr="00DB3A6A">
        <w:rPr>
          <w:rStyle w:val="StyleUnderline"/>
        </w:rPr>
        <w:t xml:space="preserve">expand the scope for strikes by </w:t>
      </w:r>
      <w:r w:rsidRPr="000659BB">
        <w:rPr>
          <w:rStyle w:val="StyleUnderline"/>
          <w:highlight w:val="cyan"/>
        </w:rPr>
        <w:t>eliminating</w:t>
      </w:r>
      <w:r w:rsidRPr="00DB3A6A">
        <w:rPr>
          <w:rStyle w:val="StyleUnderline"/>
        </w:rPr>
        <w:t xml:space="preserve"> the </w:t>
      </w:r>
      <w:r w:rsidRPr="000659BB">
        <w:rPr>
          <w:rStyle w:val="StyleUnderline"/>
          <w:highlight w:val="cyan"/>
        </w:rPr>
        <w:t>prohibition on secondary strikes</w:t>
      </w:r>
      <w:r w:rsidRPr="00DB3A6A">
        <w:rPr>
          <w:rStyle w:val="StyleUnderline"/>
        </w:rPr>
        <w:t xml:space="preserve"> and </w:t>
      </w:r>
      <w:r w:rsidRPr="000659BB">
        <w:rPr>
          <w:rStyle w:val="StyleUnderline"/>
          <w:highlight w:val="cyan"/>
        </w:rPr>
        <w:t>allowing</w:t>
      </w:r>
      <w:r w:rsidRPr="00DB3A6A">
        <w:rPr>
          <w:rStyle w:val="StyleUnderline"/>
        </w:rPr>
        <w:t xml:space="preserve"> the use of </w:t>
      </w:r>
      <w:r w:rsidRPr="000659BB">
        <w:rPr>
          <w:rStyle w:val="StyleUnderline"/>
          <w:highlight w:val="cyan"/>
        </w:rPr>
        <w:t>intermittent</w:t>
      </w:r>
      <w:r w:rsidRPr="00DB3A6A">
        <w:rPr>
          <w:rStyle w:val="StyleUnderline"/>
        </w:rPr>
        <w:t xml:space="preserve"> strikes</w:t>
      </w:r>
      <w:r w:rsidRPr="00104FDA">
        <w:rPr>
          <w:sz w:val="14"/>
        </w:rPr>
        <w:t xml:space="preserve">. It would also </w:t>
      </w:r>
      <w:r w:rsidRPr="00DB3A6A">
        <w:rPr>
          <w:rStyle w:val="StyleUnderline"/>
        </w:rPr>
        <w:t xml:space="preserve">strengthen workers’ ability to strike by </w:t>
      </w:r>
      <w:r w:rsidRPr="000659BB">
        <w:rPr>
          <w:rStyle w:val="StyleUnderline"/>
          <w:highlight w:val="cyan"/>
        </w:rPr>
        <w:t>prohibiting employers</w:t>
      </w:r>
      <w:r w:rsidRPr="00DB3A6A">
        <w:rPr>
          <w:rStyle w:val="StyleUnderline"/>
        </w:rPr>
        <w:t xml:space="preserve"> from permanently </w:t>
      </w:r>
      <w:r w:rsidRPr="000659BB">
        <w:rPr>
          <w:rStyle w:val="StyleUnderline"/>
          <w:highlight w:val="cyan"/>
        </w:rPr>
        <w:t>replacing</w:t>
      </w:r>
      <w:r w:rsidRPr="00DB3A6A">
        <w:rPr>
          <w:rStyle w:val="StyleUnderline"/>
        </w:rPr>
        <w:t xml:space="preserve"> striking </w:t>
      </w:r>
      <w:r w:rsidRPr="000659BB">
        <w:rPr>
          <w:rStyle w:val="StyleUnderline"/>
        </w:rPr>
        <w:t>workers</w:t>
      </w:r>
      <w:r w:rsidRPr="00DB3A6A">
        <w:rPr>
          <w:rStyle w:val="StyleUnderline"/>
        </w:rPr>
        <w:t>.</w:t>
      </w:r>
    </w:p>
    <w:p w14:paraId="63AD7A17" w14:textId="77777777" w:rsidR="00090602" w:rsidRPr="00DB3A6A" w:rsidRDefault="00090602" w:rsidP="00090602">
      <w:pPr>
        <w:rPr>
          <w:rStyle w:val="StyleUnderline"/>
        </w:rPr>
      </w:pPr>
      <w:r w:rsidRPr="00104FDA">
        <w:rPr>
          <w:sz w:val="14"/>
        </w:rPr>
        <w:t xml:space="preserve">The Striking and Locked Out Workers Healthcare Protection Act would </w:t>
      </w:r>
      <w:r w:rsidRPr="00DB3A6A">
        <w:rPr>
          <w:rStyle w:val="StyleUnderline"/>
        </w:rPr>
        <w:t xml:space="preserve">prevent employers from </w:t>
      </w:r>
      <w:r w:rsidRPr="000659BB">
        <w:rPr>
          <w:rStyle w:val="StyleUnderline"/>
          <w:highlight w:val="cyan"/>
        </w:rPr>
        <w:t>retaliating</w:t>
      </w:r>
      <w:r w:rsidRPr="00DB3A6A">
        <w:rPr>
          <w:rStyle w:val="StyleUnderline"/>
        </w:rPr>
        <w:t xml:space="preserve"> against striking workers by </w:t>
      </w:r>
      <w:r w:rsidRPr="000659BB">
        <w:rPr>
          <w:rStyle w:val="StyleUnderline"/>
          <w:highlight w:val="cyan"/>
        </w:rPr>
        <w:t>cutting</w:t>
      </w:r>
      <w:r w:rsidRPr="00DB3A6A">
        <w:rPr>
          <w:rStyle w:val="StyleUnderline"/>
        </w:rPr>
        <w:t xml:space="preserve"> off </w:t>
      </w:r>
      <w:r w:rsidRPr="000659BB">
        <w:rPr>
          <w:rStyle w:val="StyleUnderline"/>
          <w:highlight w:val="cyan"/>
        </w:rPr>
        <w:t>health coverage</w:t>
      </w:r>
      <w:r w:rsidRPr="00DB3A6A">
        <w:rPr>
          <w:rStyle w:val="StyleUnderline"/>
        </w:rPr>
        <w:t xml:space="preserve"> of workers and family members.</w:t>
      </w:r>
    </w:p>
    <w:p w14:paraId="1131BD4B" w14:textId="77777777" w:rsidR="00090602" w:rsidRPr="00DB3A6A" w:rsidRDefault="00090602" w:rsidP="00090602">
      <w:pPr>
        <w:rPr>
          <w:rStyle w:val="StyleUnderline"/>
        </w:rPr>
      </w:pPr>
      <w:r w:rsidRPr="00104FDA">
        <w:rPr>
          <w:sz w:val="14"/>
        </w:rPr>
        <w:t xml:space="preserve">The Food Secure Strikers Act would </w:t>
      </w:r>
      <w:r w:rsidRPr="000659BB">
        <w:rPr>
          <w:rStyle w:val="StyleUnderline"/>
          <w:highlight w:val="cyan"/>
        </w:rPr>
        <w:t>allow</w:t>
      </w:r>
      <w:r w:rsidRPr="00DB3A6A">
        <w:rPr>
          <w:rStyle w:val="StyleUnderline"/>
        </w:rPr>
        <w:t xml:space="preserve"> striking workers to qualify for</w:t>
      </w:r>
      <w:r w:rsidRPr="00104FDA">
        <w:rPr>
          <w:sz w:val="14"/>
        </w:rPr>
        <w:t xml:space="preserve"> Supplemental Nutrition Assistance Program (</w:t>
      </w:r>
      <w:r w:rsidRPr="000659BB">
        <w:rPr>
          <w:rStyle w:val="StyleUnderline"/>
          <w:highlight w:val="cyan"/>
        </w:rPr>
        <w:t>SNAP</w:t>
      </w:r>
      <w:r w:rsidRPr="00DB3A6A">
        <w:rPr>
          <w:rStyle w:val="StyleUnderline"/>
        </w:rPr>
        <w:t>) benefits.</w:t>
      </w:r>
    </w:p>
    <w:p w14:paraId="3C37A02B" w14:textId="77777777" w:rsidR="00090602" w:rsidRPr="00104FDA" w:rsidRDefault="00090602" w:rsidP="00090602">
      <w:pPr>
        <w:rPr>
          <w:sz w:val="14"/>
        </w:rPr>
      </w:pPr>
      <w:r w:rsidRPr="00104FDA">
        <w:rPr>
          <w:sz w:val="14"/>
        </w:rPr>
        <w:t xml:space="preserve">Congress should also pursue policies that </w:t>
      </w:r>
      <w:r w:rsidRPr="00DB3A6A">
        <w:rPr>
          <w:rStyle w:val="StyleUnderline"/>
        </w:rPr>
        <w:t xml:space="preserve">extend a fully protected right to strike </w:t>
      </w:r>
      <w:r w:rsidRPr="000659BB">
        <w:rPr>
          <w:rStyle w:val="StyleUnderline"/>
        </w:rPr>
        <w:t>to railway</w:t>
      </w:r>
      <w:r w:rsidRPr="00DB3A6A">
        <w:rPr>
          <w:rStyle w:val="StyleUnderline"/>
        </w:rPr>
        <w:t xml:space="preserve">, </w:t>
      </w:r>
      <w:r w:rsidRPr="000659BB">
        <w:rPr>
          <w:rStyle w:val="StyleUnderline"/>
        </w:rPr>
        <w:t>airline</w:t>
      </w:r>
      <w:r w:rsidRPr="00DB3A6A">
        <w:rPr>
          <w:rStyle w:val="StyleUnderline"/>
        </w:rPr>
        <w:t>, public-sector, agricultural, and domestic workers</w:t>
      </w:r>
      <w:r w:rsidRPr="00104FDA">
        <w:rPr>
          <w:sz w:val="14"/>
        </w:rPr>
        <w:t>. Under current federal law, none of these workers has the fundamental right to strike.</w:t>
      </w:r>
    </w:p>
    <w:p w14:paraId="3D0854C2" w14:textId="77777777" w:rsidR="00090602" w:rsidRDefault="00090602" w:rsidP="00090602">
      <w:pPr>
        <w:pStyle w:val="Ttulo4"/>
      </w:pPr>
      <w:r>
        <w:t>Alternatives are insufficient, broad scale strike protections are key to cross sector collaboration</w:t>
      </w:r>
    </w:p>
    <w:p w14:paraId="03A866BB" w14:textId="77777777" w:rsidR="00090602" w:rsidRPr="00A97B63" w:rsidRDefault="00090602" w:rsidP="00090602">
      <w:r w:rsidRPr="00A97B63">
        <w:rPr>
          <w:rStyle w:val="Style13ptBold"/>
        </w:rPr>
        <w:t>Gandour 25</w:t>
      </w:r>
      <w:r w:rsidRPr="00A97B63">
        <w:t xml:space="preserve"> [Jackson Gandour is the senior policy advisor for economic and racial justice at Oxfam America., DOGE's war on federal workers shows why we need labor law reform, March 26, https://politicsofpoverty.oxfamamerica.org/doges-war-on-federal-workers/, </w:t>
      </w:r>
      <w:proofErr w:type="spellStart"/>
      <w:r w:rsidRPr="00A97B63">
        <w:t>poapst</w:t>
      </w:r>
      <w:proofErr w:type="spellEnd"/>
      <w:r w:rsidRPr="00A97B63">
        <w:t>]</w:t>
      </w:r>
      <w:r>
        <w:t>*struck through for ableist language</w:t>
      </w:r>
    </w:p>
    <w:p w14:paraId="6E79B5A6" w14:textId="77777777" w:rsidR="00090602" w:rsidRPr="00317EEC" w:rsidRDefault="00090602" w:rsidP="00090602">
      <w:pPr>
        <w:rPr>
          <w:sz w:val="16"/>
        </w:rPr>
      </w:pPr>
      <w:r w:rsidRPr="00317EEC">
        <w:rPr>
          <w:sz w:val="16"/>
        </w:rPr>
        <w:t xml:space="preserve">Federal </w:t>
      </w:r>
      <w:r w:rsidRPr="000379F3">
        <w:rPr>
          <w:rStyle w:val="StyleUnderline"/>
        </w:rPr>
        <w:t>law prohibits public sector workers from striking</w:t>
      </w:r>
      <w:r w:rsidRPr="00317EEC">
        <w:rPr>
          <w:sz w:val="16"/>
        </w:rPr>
        <w:t xml:space="preserve"> and also makes it difficult for private sector workers to fight for better wages and working conditions. Change is needed.</w:t>
      </w:r>
    </w:p>
    <w:p w14:paraId="4E3A9777" w14:textId="77777777" w:rsidR="00090602" w:rsidRPr="00317EEC" w:rsidRDefault="00090602" w:rsidP="00090602">
      <w:pPr>
        <w:rPr>
          <w:sz w:val="16"/>
        </w:rPr>
      </w:pPr>
      <w:r w:rsidRPr="00317EEC">
        <w:rPr>
          <w:sz w:val="16"/>
        </w:rPr>
        <w:t xml:space="preserve">Elon Musk and his Department of Government Efficiency (DOGE) are engaged in a largely unprecedented attack on the federal workforce. They are attempting to lay off thousands of “probationary” employees who lack full civil service protections and are allegedly waging a campaign of intimidation, seemingly to force those they can’t fire to forfeit their rights by quitting. Federal courts are beginning to intervene, with one judge ordering the reinstatement of over 24,000 fired probationary workers, but Musk and the </w:t>
      </w:r>
      <w:r w:rsidRPr="000659BB">
        <w:rPr>
          <w:rStyle w:val="StyleUnderline"/>
          <w:highlight w:val="cyan"/>
        </w:rPr>
        <w:t>Trump</w:t>
      </w:r>
      <w:r w:rsidRPr="00317EEC">
        <w:rPr>
          <w:sz w:val="16"/>
        </w:rPr>
        <w:t xml:space="preserve"> administration </w:t>
      </w:r>
      <w:r w:rsidRPr="000379F3">
        <w:rPr>
          <w:rStyle w:val="StyleUnderline"/>
        </w:rPr>
        <w:t xml:space="preserve">remain </w:t>
      </w:r>
      <w:r w:rsidRPr="000659BB">
        <w:rPr>
          <w:rStyle w:val="StyleUnderline"/>
          <w:highlight w:val="cyan"/>
        </w:rPr>
        <w:t>hell-bent on gutting</w:t>
      </w:r>
      <w:r w:rsidRPr="000379F3">
        <w:rPr>
          <w:rStyle w:val="StyleUnderline"/>
        </w:rPr>
        <w:t xml:space="preserve"> public </w:t>
      </w:r>
      <w:r w:rsidRPr="000659BB">
        <w:rPr>
          <w:rStyle w:val="StyleUnderline"/>
          <w:highlight w:val="cyan"/>
        </w:rPr>
        <w:t>services</w:t>
      </w:r>
      <w:r w:rsidRPr="00317EEC">
        <w:rPr>
          <w:sz w:val="16"/>
        </w:rPr>
        <w:t>.</w:t>
      </w:r>
    </w:p>
    <w:p w14:paraId="38D19B4E" w14:textId="77777777" w:rsidR="00090602" w:rsidRPr="00317EEC" w:rsidRDefault="00090602" w:rsidP="00090602">
      <w:pPr>
        <w:rPr>
          <w:sz w:val="16"/>
        </w:rPr>
      </w:pPr>
      <w:r w:rsidRPr="00317EEC">
        <w:rPr>
          <w:sz w:val="16"/>
        </w:rPr>
        <w:t>Musk’s attacks on federal employees should be understood as part of the Trump administration's broader plan to turn the public sector into a tool for private profit, paving the way for tax cuts for corporations and billionaires. Look no further than mass layoffs at the IRS, aimed at sabotaging the agency’s enforcement capacity and making it easier for rich tax cheats to evade detection.</w:t>
      </w:r>
    </w:p>
    <w:p w14:paraId="5C3FC877" w14:textId="77777777" w:rsidR="00090602" w:rsidRPr="00C474E0" w:rsidRDefault="00090602" w:rsidP="00090602">
      <w:pPr>
        <w:rPr>
          <w:rStyle w:val="StyleUnderline"/>
        </w:rPr>
      </w:pPr>
      <w:r w:rsidRPr="000379F3">
        <w:rPr>
          <w:rStyle w:val="StyleUnderline"/>
        </w:rPr>
        <w:t xml:space="preserve">Federal </w:t>
      </w:r>
      <w:r w:rsidRPr="000659BB">
        <w:rPr>
          <w:rStyle w:val="StyleUnderline"/>
          <w:highlight w:val="cyan"/>
        </w:rPr>
        <w:t>workers</w:t>
      </w:r>
      <w:r w:rsidRPr="000659BB">
        <w:rPr>
          <w:rStyle w:val="StyleUnderline"/>
        </w:rPr>
        <w:t xml:space="preserve"> are</w:t>
      </w:r>
      <w:r w:rsidRPr="000379F3">
        <w:rPr>
          <w:rStyle w:val="StyleUnderline"/>
        </w:rPr>
        <w:t xml:space="preserve"> bravely fighting</w:t>
      </w:r>
      <w:r w:rsidRPr="00317EEC">
        <w:rPr>
          <w:sz w:val="16"/>
        </w:rPr>
        <w:t xml:space="preserve"> back. They have filed numerous lawsuits and </w:t>
      </w:r>
      <w:r w:rsidRPr="000659BB">
        <w:rPr>
          <w:rStyle w:val="StyleUnderline"/>
          <w:highlight w:val="cyan"/>
        </w:rPr>
        <w:t>risk</w:t>
      </w:r>
      <w:r w:rsidRPr="000379F3">
        <w:rPr>
          <w:rStyle w:val="StyleUnderline"/>
        </w:rPr>
        <w:t xml:space="preserve">ed their </w:t>
      </w:r>
      <w:r w:rsidRPr="000659BB">
        <w:rPr>
          <w:rStyle w:val="StyleUnderline"/>
          <w:highlight w:val="cyan"/>
        </w:rPr>
        <w:t>livelihoods by</w:t>
      </w:r>
      <w:r w:rsidRPr="000379F3">
        <w:rPr>
          <w:rStyle w:val="StyleUnderline"/>
        </w:rPr>
        <w:t xml:space="preserve"> staging protests</w:t>
      </w:r>
      <w:r w:rsidRPr="00317EEC">
        <w:rPr>
          <w:sz w:val="16"/>
        </w:rPr>
        <w:t xml:space="preserve"> and blowing the whistle on DOGE’s actions. However, </w:t>
      </w:r>
      <w:r w:rsidRPr="00EE15DC">
        <w:rPr>
          <w:strike/>
          <w:sz w:val="16"/>
          <w:szCs w:val="16"/>
        </w:rPr>
        <w:t>they are fighting with one hand tied behind their back</w:t>
      </w:r>
      <w:r w:rsidRPr="00EE15DC">
        <w:t>.</w:t>
      </w:r>
      <w:r w:rsidRPr="00317EEC">
        <w:rPr>
          <w:sz w:val="16"/>
        </w:rPr>
        <w:t xml:space="preserve"> Unlike workers in the private sector, federal </w:t>
      </w:r>
      <w:r w:rsidRPr="000379F3">
        <w:rPr>
          <w:rStyle w:val="nfasis"/>
        </w:rPr>
        <w:t xml:space="preserve">employees are prohibited from </w:t>
      </w:r>
      <w:r w:rsidRPr="00EE15DC">
        <w:rPr>
          <w:rStyle w:val="nfasis"/>
          <w:highlight w:val="cyan"/>
        </w:rPr>
        <w:t>going on</w:t>
      </w:r>
      <w:r w:rsidRPr="000379F3">
        <w:rPr>
          <w:rStyle w:val="nfasis"/>
        </w:rPr>
        <w:t xml:space="preserve"> </w:t>
      </w:r>
      <w:r w:rsidRPr="000659BB">
        <w:rPr>
          <w:rStyle w:val="nfasis"/>
          <w:highlight w:val="cyan"/>
        </w:rPr>
        <w:t>strike</w:t>
      </w:r>
      <w:r w:rsidRPr="00317EEC">
        <w:rPr>
          <w:sz w:val="16"/>
        </w:rPr>
        <w:t xml:space="preserve"> to defend their rights. While some restrictions on the right to strike for government workers who deliver essential services are permissible, </w:t>
      </w:r>
      <w:r w:rsidRPr="00C474E0">
        <w:rPr>
          <w:rStyle w:val="StyleUnderline"/>
        </w:rPr>
        <w:t>this blanket prohibition runs counter to international human rights and labor standards. But workers risk losing their jobs if they ignore it.</w:t>
      </w:r>
    </w:p>
    <w:p w14:paraId="15FA61DD" w14:textId="77777777" w:rsidR="00090602" w:rsidRPr="00317EEC" w:rsidRDefault="00090602" w:rsidP="00090602">
      <w:pPr>
        <w:rPr>
          <w:sz w:val="16"/>
        </w:rPr>
      </w:pPr>
      <w:r w:rsidRPr="00317EEC">
        <w:rPr>
          <w:sz w:val="16"/>
        </w:rPr>
        <w:t xml:space="preserve">The </w:t>
      </w:r>
      <w:r w:rsidRPr="00BF631E">
        <w:rPr>
          <w:rStyle w:val="StyleUnderline"/>
        </w:rPr>
        <w:t xml:space="preserve">sad state of US labor protections </w:t>
      </w:r>
      <w:r w:rsidRPr="00680FDC">
        <w:rPr>
          <w:rStyle w:val="nfasis"/>
        </w:rPr>
        <w:t xml:space="preserve">isn’t just a </w:t>
      </w:r>
      <w:r w:rsidRPr="000659BB">
        <w:rPr>
          <w:rStyle w:val="nfasis"/>
          <w:highlight w:val="cyan"/>
        </w:rPr>
        <w:t>problem</w:t>
      </w:r>
      <w:r w:rsidRPr="00680FDC">
        <w:rPr>
          <w:rStyle w:val="nfasis"/>
        </w:rPr>
        <w:t xml:space="preserve"> for federal workers</w:t>
      </w:r>
      <w:r w:rsidRPr="00317EEC">
        <w:rPr>
          <w:sz w:val="16"/>
        </w:rPr>
        <w:t xml:space="preserve">. Those impacted by DOGE face unique restrictions on their ability to resist, </w:t>
      </w:r>
      <w:r w:rsidRPr="00BF631E">
        <w:rPr>
          <w:rStyle w:val="StyleUnderline"/>
        </w:rPr>
        <w:t xml:space="preserve">but </w:t>
      </w:r>
      <w:r w:rsidRPr="000659BB">
        <w:rPr>
          <w:rStyle w:val="StyleUnderline"/>
          <w:highlight w:val="cyan"/>
        </w:rPr>
        <w:t>across</w:t>
      </w:r>
      <w:r w:rsidRPr="00BF631E">
        <w:rPr>
          <w:rStyle w:val="StyleUnderline"/>
        </w:rPr>
        <w:t xml:space="preserve"> the </w:t>
      </w:r>
      <w:r w:rsidRPr="000659BB">
        <w:rPr>
          <w:rStyle w:val="StyleUnderline"/>
          <w:highlight w:val="cyan"/>
        </w:rPr>
        <w:t>entire</w:t>
      </w:r>
      <w:r w:rsidRPr="00BF631E">
        <w:rPr>
          <w:rStyle w:val="StyleUnderline"/>
        </w:rPr>
        <w:t xml:space="preserve"> US </w:t>
      </w:r>
      <w:r w:rsidRPr="000659BB">
        <w:rPr>
          <w:rStyle w:val="StyleUnderline"/>
          <w:highlight w:val="cyan"/>
        </w:rPr>
        <w:t>economy</w:t>
      </w:r>
      <w:r w:rsidRPr="00317EEC">
        <w:rPr>
          <w:sz w:val="16"/>
        </w:rPr>
        <w:t xml:space="preserve">, </w:t>
      </w:r>
      <w:r w:rsidRPr="00BF631E">
        <w:rPr>
          <w:rStyle w:val="StyleUnderline"/>
        </w:rPr>
        <w:t>workers lack the tools</w:t>
      </w:r>
      <w:r w:rsidRPr="00317EEC">
        <w:rPr>
          <w:sz w:val="16"/>
        </w:rPr>
        <w:t xml:space="preserve"> to effectively fight against low wages and dehumanizing working conditions. Dedicated employees across the federal government keep critical public services working and help us achieve our common goals, but fundamentally, </w:t>
      </w:r>
      <w:r w:rsidRPr="00BF631E">
        <w:rPr>
          <w:rStyle w:val="StyleUnderline"/>
        </w:rPr>
        <w:t>federal employees are workers</w:t>
      </w:r>
      <w:r w:rsidRPr="00317EEC">
        <w:rPr>
          <w:sz w:val="16"/>
        </w:rPr>
        <w:t xml:space="preserve"> — </w:t>
      </w:r>
      <w:r w:rsidRPr="00BF631E">
        <w:rPr>
          <w:rStyle w:val="StyleUnderline"/>
        </w:rPr>
        <w:t xml:space="preserve">nurses, </w:t>
      </w:r>
      <w:r w:rsidRPr="000659BB">
        <w:rPr>
          <w:rStyle w:val="StyleUnderline"/>
        </w:rPr>
        <w:t>scientists</w:t>
      </w:r>
      <w:r w:rsidRPr="00BF631E">
        <w:rPr>
          <w:rStyle w:val="StyleUnderline"/>
        </w:rPr>
        <w:t xml:space="preserve">, delivery drivers, </w:t>
      </w:r>
      <w:r w:rsidRPr="000659BB">
        <w:rPr>
          <w:rStyle w:val="StyleUnderline"/>
        </w:rPr>
        <w:t>accountants</w:t>
      </w:r>
      <w:r w:rsidRPr="00317EEC">
        <w:rPr>
          <w:sz w:val="16"/>
        </w:rPr>
        <w:t xml:space="preserve">. Like workers everywhere, they have had to fight for their rights, and as history illustrates, </w:t>
      </w:r>
      <w:r w:rsidRPr="000659BB">
        <w:rPr>
          <w:rStyle w:val="nfasis"/>
          <w:highlight w:val="cyan"/>
        </w:rPr>
        <w:t>struggles for labor rights in</w:t>
      </w:r>
      <w:r w:rsidRPr="00680FDC">
        <w:rPr>
          <w:rStyle w:val="nfasis"/>
        </w:rPr>
        <w:t xml:space="preserve"> both the </w:t>
      </w:r>
      <w:r w:rsidRPr="000659BB">
        <w:rPr>
          <w:rStyle w:val="nfasis"/>
          <w:highlight w:val="cyan"/>
        </w:rPr>
        <w:t>public and private sector</w:t>
      </w:r>
      <w:r w:rsidRPr="00680FDC">
        <w:rPr>
          <w:rStyle w:val="nfasis"/>
        </w:rPr>
        <w:t xml:space="preserve"> </w:t>
      </w:r>
      <w:r w:rsidRPr="00EE15DC">
        <w:rPr>
          <w:rStyle w:val="nfasis"/>
          <w:highlight w:val="cyan"/>
        </w:rPr>
        <w:t>are</w:t>
      </w:r>
      <w:r w:rsidRPr="00680FDC">
        <w:rPr>
          <w:rStyle w:val="nfasis"/>
        </w:rPr>
        <w:t xml:space="preserve"> </w:t>
      </w:r>
      <w:r w:rsidRPr="000659BB">
        <w:rPr>
          <w:rStyle w:val="nfasis"/>
          <w:highlight w:val="cyan"/>
        </w:rPr>
        <w:t>intertwined</w:t>
      </w:r>
      <w:r w:rsidRPr="00680FDC">
        <w:rPr>
          <w:rStyle w:val="nfasis"/>
        </w:rPr>
        <w:t>.</w:t>
      </w:r>
    </w:p>
    <w:p w14:paraId="41890C97" w14:textId="77777777" w:rsidR="00090602" w:rsidRPr="00317EEC" w:rsidRDefault="00090602" w:rsidP="00090602">
      <w:pPr>
        <w:rPr>
          <w:sz w:val="16"/>
        </w:rPr>
      </w:pPr>
      <w:r w:rsidRPr="00317EEC">
        <w:rPr>
          <w:sz w:val="16"/>
        </w:rPr>
        <w:t>The 1981 Air Traffic Controllers Strike and the Linked Fates of Public and Private Sector Workers</w:t>
      </w:r>
    </w:p>
    <w:p w14:paraId="41B4C443" w14:textId="77777777" w:rsidR="00090602" w:rsidRPr="00317EEC" w:rsidRDefault="00090602" w:rsidP="00090602">
      <w:pPr>
        <w:rPr>
          <w:sz w:val="16"/>
        </w:rPr>
      </w:pPr>
      <w:r w:rsidRPr="00317EEC">
        <w:rPr>
          <w:sz w:val="16"/>
        </w:rPr>
        <w:t xml:space="preserve">Previous </w:t>
      </w:r>
      <w:r w:rsidRPr="000659BB">
        <w:rPr>
          <w:rStyle w:val="StyleUnderline"/>
          <w:highlight w:val="cyan"/>
        </w:rPr>
        <w:t>attacks</w:t>
      </w:r>
      <w:r w:rsidRPr="00F62704">
        <w:rPr>
          <w:rStyle w:val="StyleUnderline"/>
        </w:rPr>
        <w:t xml:space="preserve"> on federal employees</w:t>
      </w:r>
      <w:r w:rsidRPr="00317EEC">
        <w:rPr>
          <w:sz w:val="16"/>
        </w:rPr>
        <w:t xml:space="preserve"> have </w:t>
      </w:r>
      <w:r w:rsidRPr="000659BB">
        <w:rPr>
          <w:rStyle w:val="StyleUnderline"/>
          <w:highlight w:val="cyan"/>
        </w:rPr>
        <w:t>embolden</w:t>
      </w:r>
      <w:r w:rsidRPr="00317EEC">
        <w:rPr>
          <w:sz w:val="16"/>
        </w:rPr>
        <w:t xml:space="preserve">ed </w:t>
      </w:r>
      <w:r w:rsidRPr="000659BB">
        <w:rPr>
          <w:rStyle w:val="StyleUnderline"/>
          <w:highlight w:val="cyan"/>
        </w:rPr>
        <w:t>private</w:t>
      </w:r>
      <w:r w:rsidRPr="00F62704">
        <w:rPr>
          <w:rStyle w:val="StyleUnderline"/>
        </w:rPr>
        <w:t xml:space="preserve"> sector companies to take similar </w:t>
      </w:r>
      <w:r w:rsidRPr="000659BB">
        <w:rPr>
          <w:rStyle w:val="StyleUnderline"/>
          <w:highlight w:val="cyan"/>
        </w:rPr>
        <w:t>anti-worker actions</w:t>
      </w:r>
      <w:r w:rsidRPr="00317EEC">
        <w:rPr>
          <w:sz w:val="16"/>
        </w:rPr>
        <w:t>. In 1981, when over 11,000 federal air traffic controllers walked off the job to demand better pay and hours, President Reagan responded by firing every striking controller and banning them from federal employment for life. This strikebreaking action reverberated throughout the entire economy. It helped normalize aggressive anti-union tactics in the private sector, contributing to a decline in strike activity and union density that continues to this day.</w:t>
      </w:r>
    </w:p>
    <w:p w14:paraId="4EDA1C26" w14:textId="77777777" w:rsidR="00090602" w:rsidRPr="00317EEC" w:rsidRDefault="00090602" w:rsidP="00090602">
      <w:pPr>
        <w:rPr>
          <w:sz w:val="16"/>
        </w:rPr>
      </w:pPr>
      <w:r w:rsidRPr="000659BB">
        <w:rPr>
          <w:rStyle w:val="StyleUnderline"/>
          <w:highlight w:val="cyan"/>
        </w:rPr>
        <w:t>Reagan</w:t>
      </w:r>
      <w:r w:rsidRPr="00F62704">
        <w:rPr>
          <w:rStyle w:val="StyleUnderline"/>
        </w:rPr>
        <w:t xml:space="preserve">’s mass firing of striking controllers </w:t>
      </w:r>
      <w:r w:rsidRPr="000659BB">
        <w:rPr>
          <w:rStyle w:val="StyleUnderline"/>
          <w:highlight w:val="cyan"/>
        </w:rPr>
        <w:t>helped cement</w:t>
      </w:r>
      <w:r w:rsidRPr="00F62704">
        <w:rPr>
          <w:rStyle w:val="StyleUnderline"/>
        </w:rPr>
        <w:t xml:space="preserve"> the practice of “</w:t>
      </w:r>
      <w:r w:rsidRPr="000659BB">
        <w:rPr>
          <w:rStyle w:val="StyleUnderline"/>
        </w:rPr>
        <w:t xml:space="preserve">permanently </w:t>
      </w:r>
      <w:r w:rsidRPr="000659BB">
        <w:rPr>
          <w:rStyle w:val="StyleUnderline"/>
          <w:highlight w:val="cyan"/>
        </w:rPr>
        <w:t>replacing</w:t>
      </w:r>
      <w:r w:rsidRPr="00F62704">
        <w:rPr>
          <w:rStyle w:val="StyleUnderline"/>
        </w:rPr>
        <w:t xml:space="preserve">” </w:t>
      </w:r>
      <w:r w:rsidRPr="000659BB">
        <w:rPr>
          <w:rStyle w:val="StyleUnderline"/>
          <w:highlight w:val="cyan"/>
        </w:rPr>
        <w:t>striking workers</w:t>
      </w:r>
      <w:r w:rsidRPr="00317EEC">
        <w:rPr>
          <w:sz w:val="16"/>
        </w:rPr>
        <w:t xml:space="preserve"> across the private sector. Unlike with temporary replacements, when companies hire permanent strikebreakers, striking workers are not guaranteed their job back </w:t>
      </w:r>
      <w:r w:rsidRPr="00317EEC">
        <w:rPr>
          <w:i/>
          <w:iCs/>
          <w:sz w:val="16"/>
        </w:rPr>
        <w:t>even after a strike ends</w:t>
      </w:r>
      <w:r w:rsidRPr="00317EEC">
        <w:rPr>
          <w:sz w:val="16"/>
        </w:rPr>
        <w:t xml:space="preserve">. While the tactic has been legal since the 1930s, it was largely considered taboo before the 1980s. But with the public defeat of the air traffic controllers’ union, </w:t>
      </w:r>
      <w:r w:rsidRPr="000659BB">
        <w:rPr>
          <w:rStyle w:val="nfasis"/>
          <w:highlight w:val="cyan"/>
        </w:rPr>
        <w:t>employers</w:t>
      </w:r>
      <w:r w:rsidRPr="000659BB">
        <w:rPr>
          <w:rStyle w:val="StyleUnderline"/>
        </w:rPr>
        <w:t> </w:t>
      </w:r>
      <w:r w:rsidRPr="00EE15DC">
        <w:rPr>
          <w:rStyle w:val="nfasis"/>
          <w:highlight w:val="cyan"/>
        </w:rPr>
        <w:t>felt</w:t>
      </w:r>
      <w:r w:rsidRPr="000659BB">
        <w:rPr>
          <w:rStyle w:val="StyleUnderline"/>
        </w:rPr>
        <w:t xml:space="preserve"> </w:t>
      </w:r>
      <w:r w:rsidRPr="000659BB">
        <w:rPr>
          <w:rStyle w:val="nfasis"/>
          <w:highlight w:val="cyan"/>
        </w:rPr>
        <w:t>empowered</w:t>
      </w:r>
      <w:r w:rsidRPr="00F62704">
        <w:rPr>
          <w:rStyle w:val="StyleUnderline"/>
        </w:rPr>
        <w:t xml:space="preserve"> to </w:t>
      </w:r>
      <w:r w:rsidRPr="00F62704">
        <w:rPr>
          <w:rStyle w:val="nfasis"/>
        </w:rPr>
        <w:t>use</w:t>
      </w:r>
      <w:r w:rsidRPr="00F62704">
        <w:rPr>
          <w:rStyle w:val="StyleUnderline"/>
        </w:rPr>
        <w:t xml:space="preserve"> </w:t>
      </w:r>
      <w:r w:rsidRPr="00F62704">
        <w:rPr>
          <w:rStyle w:val="nfasis"/>
        </w:rPr>
        <w:t>permanent</w:t>
      </w:r>
      <w:r w:rsidRPr="00F62704">
        <w:rPr>
          <w:rStyle w:val="StyleUnderline"/>
        </w:rPr>
        <w:t xml:space="preserve"> </w:t>
      </w:r>
      <w:r w:rsidRPr="00F62704">
        <w:rPr>
          <w:rStyle w:val="nfasis"/>
        </w:rPr>
        <w:t>replacements</w:t>
      </w:r>
      <w:r w:rsidRPr="00F62704">
        <w:rPr>
          <w:rStyle w:val="StyleUnderline"/>
        </w:rPr>
        <w:t xml:space="preserve"> </w:t>
      </w:r>
      <w:r w:rsidRPr="00EE15DC">
        <w:rPr>
          <w:rStyle w:val="nfasis"/>
          <w:highlight w:val="cyan"/>
        </w:rPr>
        <w:t>to crush strikes with impunity</w:t>
      </w:r>
      <w:r w:rsidRPr="00F62704">
        <w:rPr>
          <w:rStyle w:val="nfasis"/>
        </w:rPr>
        <w:t>.</w:t>
      </w:r>
      <w:r w:rsidRPr="00317EEC">
        <w:rPr>
          <w:sz w:val="16"/>
        </w:rPr>
        <w:t xml:space="preserve"> In the 1970s, just one in 66 major strikes saw companies resort to permanent replacements. In the decade following the 1981 strike, this rate skyrocketed to one in seven.</w:t>
      </w:r>
    </w:p>
    <w:p w14:paraId="2076C788" w14:textId="77777777" w:rsidR="00090602" w:rsidRPr="00317EEC" w:rsidRDefault="00090602" w:rsidP="00090602">
      <w:pPr>
        <w:rPr>
          <w:sz w:val="16"/>
        </w:rPr>
      </w:pPr>
      <w:r w:rsidRPr="00317EEC">
        <w:rPr>
          <w:sz w:val="16"/>
        </w:rPr>
        <w:t xml:space="preserve">The </w:t>
      </w:r>
      <w:r w:rsidRPr="0066553B">
        <w:rPr>
          <w:rStyle w:val="StyleUnderline"/>
        </w:rPr>
        <w:t>ability to effectively fire striking workers is a powerful tool to defeat strikes and intimidate workers seeking to assert their rights</w:t>
      </w:r>
      <w:r w:rsidRPr="00317EEC">
        <w:rPr>
          <w:sz w:val="16"/>
        </w:rPr>
        <w:t>. As the following chart shows, the number of strikes plummeted throughout the 1980s, and remains low to this day.</w:t>
      </w:r>
    </w:p>
    <w:p w14:paraId="07D16B33" w14:textId="77777777" w:rsidR="00090602" w:rsidRPr="00317EEC" w:rsidRDefault="00090602" w:rsidP="00090602">
      <w:pPr>
        <w:rPr>
          <w:sz w:val="16"/>
        </w:rPr>
      </w:pPr>
      <w:r w:rsidRPr="00317EEC">
        <w:rPr>
          <w:noProof/>
          <w:sz w:val="16"/>
        </w:rPr>
        <w:drawing>
          <wp:inline distT="0" distB="0" distL="0" distR="0" wp14:anchorId="759B7799" wp14:editId="7F3F3CB8">
            <wp:extent cx="3342530" cy="1994514"/>
            <wp:effectExtent l="0" t="0" r="0" b="6350"/>
            <wp:docPr id="2067896665" name="Picture 2" descr=" Work Stoppa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Work Stoppages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17" cy="2002323"/>
                    </a:xfrm>
                    <a:prstGeom prst="rect">
                      <a:avLst/>
                    </a:prstGeom>
                    <a:noFill/>
                    <a:ln>
                      <a:noFill/>
                    </a:ln>
                  </pic:spPr>
                </pic:pic>
              </a:graphicData>
            </a:graphic>
          </wp:inline>
        </w:drawing>
      </w:r>
    </w:p>
    <w:p w14:paraId="080A3F40" w14:textId="77777777" w:rsidR="00090602" w:rsidRPr="00317EEC" w:rsidRDefault="00090602" w:rsidP="00090602">
      <w:pPr>
        <w:rPr>
          <w:sz w:val="16"/>
        </w:rPr>
      </w:pPr>
      <w:r w:rsidRPr="0066553B">
        <w:rPr>
          <w:rStyle w:val="StyleUnderline"/>
        </w:rPr>
        <w:t>Withholding labor is</w:t>
      </w:r>
      <w:r w:rsidRPr="00317EEC">
        <w:rPr>
          <w:sz w:val="16"/>
        </w:rPr>
        <w:t xml:space="preserve"> perhaps </w:t>
      </w:r>
      <w:r w:rsidRPr="0066553B">
        <w:rPr>
          <w:rStyle w:val="StyleUnderline"/>
        </w:rPr>
        <w:t xml:space="preserve">the most powerful tactic workers have to increase wages and improve working conditions. </w:t>
      </w:r>
      <w:r w:rsidRPr="00317EEC">
        <w:rPr>
          <w:sz w:val="16"/>
        </w:rPr>
        <w:t xml:space="preserve">The eight-hour workday, prohibitions on child labor, and the ability of public sector workers to unionize were all won in the wake of massive strikes. But the </w:t>
      </w:r>
      <w:r w:rsidRPr="0085019C">
        <w:rPr>
          <w:rStyle w:val="nfasis"/>
        </w:rPr>
        <w:t xml:space="preserve">increased </w:t>
      </w:r>
      <w:r w:rsidRPr="000659BB">
        <w:rPr>
          <w:rStyle w:val="nfasis"/>
          <w:highlight w:val="cyan"/>
        </w:rPr>
        <w:t>brazenness of strikebreaking across</w:t>
      </w:r>
      <w:r w:rsidRPr="0085019C">
        <w:rPr>
          <w:rStyle w:val="nfasis"/>
        </w:rPr>
        <w:t xml:space="preserve"> the </w:t>
      </w:r>
      <w:r w:rsidRPr="000659BB">
        <w:rPr>
          <w:rStyle w:val="nfasis"/>
          <w:highlight w:val="cyan"/>
        </w:rPr>
        <w:t>economy</w:t>
      </w:r>
      <w:r w:rsidRPr="0085019C">
        <w:rPr>
          <w:rStyle w:val="nfasis"/>
        </w:rPr>
        <w:t xml:space="preserve"> has </w:t>
      </w:r>
      <w:r w:rsidRPr="000659BB">
        <w:rPr>
          <w:rStyle w:val="nfasis"/>
          <w:highlight w:val="cyan"/>
        </w:rPr>
        <w:t>reversed</w:t>
      </w:r>
      <w:r w:rsidRPr="00317EEC">
        <w:rPr>
          <w:sz w:val="16"/>
        </w:rPr>
        <w:t xml:space="preserve"> some of these </w:t>
      </w:r>
      <w:r w:rsidRPr="000659BB">
        <w:rPr>
          <w:rStyle w:val="nfasis"/>
          <w:highlight w:val="cyan"/>
        </w:rPr>
        <w:t>gains</w:t>
      </w:r>
      <w:r w:rsidRPr="00317EEC">
        <w:rPr>
          <w:sz w:val="16"/>
        </w:rPr>
        <w:t>. The decline in strikes in the public and private sectors — and the broader erosion of organized labor’s bargaining power — is reflected in rising inequality and increased precarity, especially for low-wage and marginalized workers.</w:t>
      </w:r>
    </w:p>
    <w:p w14:paraId="0C2924D0" w14:textId="77777777" w:rsidR="00090602" w:rsidRPr="00317EEC" w:rsidRDefault="00090602" w:rsidP="00090602">
      <w:pPr>
        <w:rPr>
          <w:sz w:val="16"/>
        </w:rPr>
      </w:pPr>
      <w:r w:rsidRPr="00317EEC">
        <w:rPr>
          <w:sz w:val="16"/>
        </w:rPr>
        <w:t xml:space="preserve">The US is virtually alone in allowing striking workers to lose their job, but this is just one example of how </w:t>
      </w:r>
      <w:r w:rsidRPr="000659BB">
        <w:rPr>
          <w:rStyle w:val="nfasis"/>
          <w:highlight w:val="cyan"/>
        </w:rPr>
        <w:t>federal</w:t>
      </w:r>
      <w:r w:rsidRPr="0085019C">
        <w:rPr>
          <w:rStyle w:val="nfasis"/>
        </w:rPr>
        <w:t xml:space="preserve"> </w:t>
      </w:r>
      <w:r w:rsidRPr="000659BB">
        <w:rPr>
          <w:rStyle w:val="StyleUnderline"/>
        </w:rPr>
        <w:t>labor law’s extreme</w:t>
      </w:r>
      <w:r w:rsidRPr="0085019C">
        <w:rPr>
          <w:rStyle w:val="nfasis"/>
        </w:rPr>
        <w:t xml:space="preserve"> </w:t>
      </w:r>
      <w:r w:rsidRPr="000659BB">
        <w:rPr>
          <w:rStyle w:val="nfasis"/>
          <w:highlight w:val="cyan"/>
        </w:rPr>
        <w:t>restrictions</w:t>
      </w:r>
      <w:r w:rsidRPr="0085019C">
        <w:rPr>
          <w:rStyle w:val="nfasis"/>
        </w:rPr>
        <w:t xml:space="preserve"> </w:t>
      </w:r>
      <w:r w:rsidRPr="000659BB">
        <w:rPr>
          <w:rStyle w:val="StyleUnderline"/>
        </w:rPr>
        <w:t xml:space="preserve">on the right to strike </w:t>
      </w:r>
      <w:r w:rsidRPr="00EE15DC">
        <w:rPr>
          <w:rStyle w:val="StyleUnderline"/>
          <w:highlight w:val="cyan"/>
        </w:rPr>
        <w:t>put</w:t>
      </w:r>
      <w:r w:rsidRPr="0085019C">
        <w:rPr>
          <w:rStyle w:val="nfasis"/>
        </w:rPr>
        <w:t xml:space="preserve"> </w:t>
      </w:r>
      <w:r w:rsidRPr="000659BB">
        <w:rPr>
          <w:rStyle w:val="nfasis"/>
          <w:highlight w:val="cyan"/>
        </w:rPr>
        <w:t>a thumb on the scale for companies</w:t>
      </w:r>
      <w:r w:rsidRPr="0085019C">
        <w:rPr>
          <w:rStyle w:val="nfasis"/>
        </w:rPr>
        <w:t xml:space="preserve">. </w:t>
      </w:r>
      <w:r w:rsidRPr="00317EEC">
        <w:rPr>
          <w:sz w:val="16"/>
        </w:rPr>
        <w:t xml:space="preserve">The </w:t>
      </w:r>
      <w:r w:rsidRPr="000659BB">
        <w:rPr>
          <w:rStyle w:val="StyleUnderline"/>
        </w:rPr>
        <w:t>US is also one of just a handful of countries that flatly prohibits “sympathy strikes</w:t>
      </w:r>
      <w:r w:rsidRPr="0085019C">
        <w:rPr>
          <w:rStyle w:val="nfasis"/>
        </w:rPr>
        <w:t>.</w:t>
      </w:r>
      <w:r w:rsidRPr="00317EEC">
        <w:rPr>
          <w:sz w:val="16"/>
        </w:rPr>
        <w:t xml:space="preserve">” This type of strike involves workers at one company protesting the actions of a separate employer, </w:t>
      </w:r>
      <w:r w:rsidRPr="00AC4559">
        <w:rPr>
          <w:rStyle w:val="StyleUnderline"/>
        </w:rPr>
        <w:t>a form of solidarity that has enabled workers to win concessions from even the most powerful companies</w:t>
      </w:r>
      <w:r w:rsidRPr="00317EEC">
        <w:rPr>
          <w:sz w:val="16"/>
        </w:rPr>
        <w:t xml:space="preserve">. The employer-biased labor laws in the US are not just uncommon; </w:t>
      </w:r>
      <w:r w:rsidRPr="00EE15DC">
        <w:rPr>
          <w:rStyle w:val="nfasis"/>
          <w:highlight w:val="cyan"/>
        </w:rPr>
        <w:t>they are a</w:t>
      </w:r>
      <w:r w:rsidRPr="00AC4559">
        <w:rPr>
          <w:rStyle w:val="nfasis"/>
        </w:rPr>
        <w:t> </w:t>
      </w:r>
      <w:r w:rsidRPr="000659BB">
        <w:rPr>
          <w:rStyle w:val="nfasis"/>
          <w:highlight w:val="cyan"/>
        </w:rPr>
        <w:t>violation of international</w:t>
      </w:r>
      <w:r w:rsidRPr="00AC4559">
        <w:rPr>
          <w:rStyle w:val="nfasis"/>
        </w:rPr>
        <w:t xml:space="preserve"> labor </w:t>
      </w:r>
      <w:r w:rsidRPr="000659BB">
        <w:rPr>
          <w:rStyle w:val="nfasis"/>
          <w:highlight w:val="cyan"/>
        </w:rPr>
        <w:t>standards</w:t>
      </w:r>
      <w:r w:rsidRPr="00317EEC">
        <w:rPr>
          <w:sz w:val="16"/>
        </w:rPr>
        <w:t>. In Oxfam’s ranking of worker organizing protections across 38 economically developed countries, the US ranked sixth from the bottom.</w:t>
      </w:r>
    </w:p>
    <w:p w14:paraId="2175F9A2" w14:textId="77777777" w:rsidR="00090602" w:rsidRPr="00317EEC" w:rsidRDefault="00090602" w:rsidP="00090602">
      <w:pPr>
        <w:rPr>
          <w:sz w:val="16"/>
        </w:rPr>
      </w:pPr>
      <w:r w:rsidRPr="00317EEC">
        <w:rPr>
          <w:sz w:val="16"/>
        </w:rPr>
        <w:t>The Attack on Federal Workers Shows the Need for Labor Law Reform</w:t>
      </w:r>
    </w:p>
    <w:p w14:paraId="45F68CED" w14:textId="77777777" w:rsidR="00090602" w:rsidRPr="00317EEC" w:rsidRDefault="00090602" w:rsidP="00090602">
      <w:pPr>
        <w:rPr>
          <w:sz w:val="16"/>
        </w:rPr>
      </w:pPr>
      <w:r w:rsidRPr="00317EEC">
        <w:rPr>
          <w:sz w:val="16"/>
        </w:rPr>
        <w:t xml:space="preserve">Just as Reagan’s aggressive response to the air traffic controller strike impacted workers throughout the economy, the impact of the current assault on workers’ rights by DOGE will not be confined to federal employees. Others have noted how, </w:t>
      </w:r>
      <w:r w:rsidRPr="00AC4559">
        <w:rPr>
          <w:rStyle w:val="StyleUnderline"/>
        </w:rPr>
        <w:t>by attempting to lay off thousands of workers and undermining agencies’ operations, the Trump administration’s actions mirror those of private equit</w:t>
      </w:r>
      <w:r w:rsidRPr="00317EEC">
        <w:rPr>
          <w:sz w:val="16"/>
        </w:rPr>
        <w:t>y. We should all fear the tactics of worker intimidation and counterproductive cost-cutting spreading throughout the economy.</w:t>
      </w:r>
    </w:p>
    <w:p w14:paraId="1E89281B" w14:textId="77777777" w:rsidR="00090602" w:rsidRPr="00317EEC" w:rsidRDefault="00090602" w:rsidP="00090602">
      <w:pPr>
        <w:rPr>
          <w:sz w:val="16"/>
        </w:rPr>
      </w:pPr>
      <w:r w:rsidRPr="00317EEC">
        <w:rPr>
          <w:sz w:val="16"/>
        </w:rPr>
        <w:t xml:space="preserve">Whether used by DOGE or a private company, the </w:t>
      </w:r>
      <w:r w:rsidRPr="000659BB">
        <w:rPr>
          <w:rStyle w:val="nfasis"/>
          <w:highlight w:val="cyan"/>
        </w:rPr>
        <w:t>ultimate aim</w:t>
      </w:r>
      <w:r w:rsidRPr="005F117D">
        <w:rPr>
          <w:rStyle w:val="nfasis"/>
        </w:rPr>
        <w:t xml:space="preserve"> of anti-labor tactics </w:t>
      </w:r>
      <w:r w:rsidRPr="00EE15DC">
        <w:rPr>
          <w:rStyle w:val="nfasis"/>
          <w:highlight w:val="cyan"/>
        </w:rPr>
        <w:t>is</w:t>
      </w:r>
      <w:r w:rsidRPr="005F117D">
        <w:rPr>
          <w:rStyle w:val="nfasis"/>
        </w:rPr>
        <w:t xml:space="preserve"> the same: </w:t>
      </w:r>
      <w:r w:rsidRPr="000659BB">
        <w:rPr>
          <w:rStyle w:val="nfasis"/>
          <w:highlight w:val="cyan"/>
        </w:rPr>
        <w:t>profit for</w:t>
      </w:r>
      <w:r w:rsidRPr="005F117D">
        <w:rPr>
          <w:rStyle w:val="nfasis"/>
        </w:rPr>
        <w:t xml:space="preserve"> an ultra-wealthy </w:t>
      </w:r>
      <w:r w:rsidRPr="000659BB">
        <w:rPr>
          <w:rStyle w:val="nfasis"/>
          <w:highlight w:val="cyan"/>
        </w:rPr>
        <w:t>few</w:t>
      </w:r>
      <w:r w:rsidRPr="00317EEC">
        <w:rPr>
          <w:sz w:val="16"/>
        </w:rPr>
        <w:t xml:space="preserve"> at the expense of everyone else. Musk and his fellow billionaires all stand to profit </w:t>
      </w:r>
      <w:r w:rsidRPr="005F117D">
        <w:rPr>
          <w:rStyle w:val="nfasis"/>
        </w:rPr>
        <w:t xml:space="preserve">as </w:t>
      </w:r>
      <w:r w:rsidRPr="00EE15DC">
        <w:rPr>
          <w:rStyle w:val="nfasis"/>
          <w:highlight w:val="cyan"/>
        </w:rPr>
        <w:t>the</w:t>
      </w:r>
      <w:r w:rsidRPr="005F117D">
        <w:rPr>
          <w:rStyle w:val="nfasis"/>
        </w:rPr>
        <w:t xml:space="preserve"> </w:t>
      </w:r>
      <w:r w:rsidRPr="000659BB">
        <w:rPr>
          <w:rStyle w:val="nfasis"/>
          <w:highlight w:val="cyan"/>
        </w:rPr>
        <w:t>fed</w:t>
      </w:r>
      <w:r w:rsidRPr="005F117D">
        <w:rPr>
          <w:rStyle w:val="nfasis"/>
        </w:rPr>
        <w:t xml:space="preserve">eral government </w:t>
      </w:r>
      <w:r w:rsidRPr="00EE15DC">
        <w:rPr>
          <w:rStyle w:val="nfasis"/>
          <w:highlight w:val="cyan"/>
        </w:rPr>
        <w:t>is</w:t>
      </w:r>
      <w:r w:rsidRPr="005F117D">
        <w:rPr>
          <w:rStyle w:val="nfasis"/>
        </w:rPr>
        <w:t xml:space="preserve"> </w:t>
      </w:r>
      <w:r w:rsidRPr="000659BB">
        <w:rPr>
          <w:rStyle w:val="nfasis"/>
          <w:highlight w:val="cyan"/>
        </w:rPr>
        <w:t>weakened or sold</w:t>
      </w:r>
      <w:r w:rsidRPr="005F117D">
        <w:rPr>
          <w:rStyle w:val="nfasis"/>
        </w:rPr>
        <w:t xml:space="preserve"> off</w:t>
      </w:r>
      <w:r w:rsidRPr="00317EEC">
        <w:rPr>
          <w:sz w:val="16"/>
        </w:rPr>
        <w:t xml:space="preserve">. The attacks on federal workers are </w:t>
      </w:r>
      <w:r w:rsidRPr="00EE15DC">
        <w:rPr>
          <w:rStyle w:val="nfasis"/>
          <w:highlight w:val="cyan"/>
        </w:rPr>
        <w:t>part of a larger</w:t>
      </w:r>
      <w:r w:rsidRPr="005F117D">
        <w:rPr>
          <w:rStyle w:val="nfasis"/>
        </w:rPr>
        <w:t xml:space="preserve"> </w:t>
      </w:r>
      <w:r w:rsidRPr="000659BB">
        <w:rPr>
          <w:rStyle w:val="nfasis"/>
          <w:highlight w:val="cyan"/>
        </w:rPr>
        <w:t>inequality-fueling</w:t>
      </w:r>
      <w:r w:rsidRPr="005F117D">
        <w:rPr>
          <w:rStyle w:val="nfasis"/>
        </w:rPr>
        <w:t xml:space="preserve"> </w:t>
      </w:r>
      <w:r w:rsidRPr="00EE15DC">
        <w:rPr>
          <w:rStyle w:val="nfasis"/>
          <w:highlight w:val="cyan"/>
        </w:rPr>
        <w:t>agenda</w:t>
      </w:r>
      <w:r w:rsidRPr="00317EEC">
        <w:rPr>
          <w:sz w:val="16"/>
        </w:rPr>
        <w:t>, which will see ordinary workers everywhere pay for monopoly profits and tax cuts for billionaires and big corporations.</w:t>
      </w:r>
    </w:p>
    <w:p w14:paraId="0ED45CA4" w14:textId="77777777" w:rsidR="00090602" w:rsidRPr="00317EEC" w:rsidRDefault="00090602" w:rsidP="00090602">
      <w:pPr>
        <w:rPr>
          <w:sz w:val="16"/>
        </w:rPr>
      </w:pPr>
      <w:r w:rsidRPr="00317EEC">
        <w:rPr>
          <w:sz w:val="16"/>
        </w:rPr>
        <w:t xml:space="preserve">If there is good news in these bleak times, it’s that workers are already fighting back against Trump and Musk’s self-serving agenda. Their actions are </w:t>
      </w:r>
      <w:r w:rsidRPr="00ED085E">
        <w:rPr>
          <w:rStyle w:val="StyleUnderline"/>
        </w:rPr>
        <w:t>a reminder of the</w:t>
      </w:r>
      <w:r w:rsidRPr="00317EEC">
        <w:rPr>
          <w:sz w:val="16"/>
        </w:rPr>
        <w:t xml:space="preserve"> power of organizing and of the </w:t>
      </w:r>
      <w:r w:rsidRPr="000659BB">
        <w:rPr>
          <w:rStyle w:val="StyleUnderline"/>
          <w:highlight w:val="cyan"/>
        </w:rPr>
        <w:t>urgent task of</w:t>
      </w:r>
      <w:r w:rsidRPr="00ED085E">
        <w:rPr>
          <w:rStyle w:val="StyleUnderline"/>
        </w:rPr>
        <w:t xml:space="preserve"> removing legal restraints on workers’ ability to fight</w:t>
      </w:r>
      <w:r w:rsidRPr="00317EEC">
        <w:rPr>
          <w:sz w:val="16"/>
        </w:rPr>
        <w:t xml:space="preserve"> for democracy and a more equal future. Proposals like the Protecting the Right to Organize (PRO) Act aim to do just that by </w:t>
      </w:r>
      <w:r w:rsidRPr="00ED085E">
        <w:rPr>
          <w:rStyle w:val="StyleUnderline"/>
        </w:rPr>
        <w:t>banning the use of permanent replacements and making it easier for workers to unionize.</w:t>
      </w:r>
      <w:r w:rsidRPr="00317EEC">
        <w:rPr>
          <w:sz w:val="16"/>
        </w:rPr>
        <w:t xml:space="preserve"> However, the PRO Act would only apply to the private sector. </w:t>
      </w:r>
      <w:r w:rsidRPr="00ED085E">
        <w:rPr>
          <w:rStyle w:val="StyleUnderline"/>
        </w:rPr>
        <w:t xml:space="preserve">We should also </w:t>
      </w:r>
      <w:r w:rsidRPr="000659BB">
        <w:rPr>
          <w:rStyle w:val="StyleUnderline"/>
          <w:highlight w:val="cyan"/>
        </w:rPr>
        <w:t>remove</w:t>
      </w:r>
      <w:r w:rsidRPr="00ED085E">
        <w:rPr>
          <w:rStyle w:val="StyleUnderline"/>
        </w:rPr>
        <w:t xml:space="preserve"> unfair </w:t>
      </w:r>
      <w:r w:rsidRPr="000659BB">
        <w:rPr>
          <w:rStyle w:val="StyleUnderline"/>
          <w:highlight w:val="cyan"/>
        </w:rPr>
        <w:t>restrictions on</w:t>
      </w:r>
      <w:r w:rsidRPr="00ED085E">
        <w:rPr>
          <w:rStyle w:val="StyleUnderline"/>
        </w:rPr>
        <w:t xml:space="preserve"> the </w:t>
      </w:r>
      <w:r w:rsidRPr="000659BB">
        <w:rPr>
          <w:rStyle w:val="StyleUnderline"/>
          <w:highlight w:val="cyan"/>
        </w:rPr>
        <w:t>r</w:t>
      </w:r>
      <w:r w:rsidRPr="00ED085E">
        <w:rPr>
          <w:rStyle w:val="StyleUnderline"/>
        </w:rPr>
        <w:t xml:space="preserve">ight </w:t>
      </w:r>
      <w:r w:rsidRPr="000659BB">
        <w:rPr>
          <w:rStyle w:val="StyleUnderline"/>
          <w:highlight w:val="cyan"/>
        </w:rPr>
        <w:t>t</w:t>
      </w:r>
      <w:r w:rsidRPr="00ED085E">
        <w:rPr>
          <w:rStyle w:val="StyleUnderline"/>
        </w:rPr>
        <w:t xml:space="preserve">o </w:t>
      </w:r>
      <w:r w:rsidRPr="000659BB">
        <w:rPr>
          <w:rStyle w:val="StyleUnderline"/>
          <w:highlight w:val="cyan"/>
        </w:rPr>
        <w:t>s</w:t>
      </w:r>
      <w:r w:rsidRPr="00ED085E">
        <w:rPr>
          <w:rStyle w:val="StyleUnderline"/>
        </w:rPr>
        <w:t>trike for government workers,</w:t>
      </w:r>
      <w:r w:rsidRPr="00317EEC">
        <w:rPr>
          <w:sz w:val="16"/>
        </w:rPr>
        <w:t xml:space="preserve"> enabling them to not only fight for their rights but also for the future of public services.</w:t>
      </w:r>
    </w:p>
    <w:p w14:paraId="03F2C856" w14:textId="77777777" w:rsidR="00090602" w:rsidRDefault="00090602" w:rsidP="00090602">
      <w:pPr>
        <w:pStyle w:val="Ttulo4"/>
      </w:pPr>
      <w:r>
        <w:t>May Day is coming regardless, it is just a question of whether the strikes are legal and cross collaborative</w:t>
      </w:r>
    </w:p>
    <w:p w14:paraId="13FC4D08" w14:textId="77777777" w:rsidR="00090602" w:rsidRPr="005512F4" w:rsidRDefault="00090602" w:rsidP="00090602">
      <w:r w:rsidRPr="005512F4">
        <w:rPr>
          <w:rStyle w:val="Style13ptBold"/>
        </w:rPr>
        <w:t>Luce 25</w:t>
      </w:r>
      <w:r w:rsidRPr="005512F4">
        <w:t xml:space="preserve"> [Stephanie Luce is a professor at the City University of New York’s School of Labor and Urban Studies., How a "Plan 2028" could bring labor and social movements together, March 14, 2025, https://inthesetimes.com/article/plan-2028-labor-social-movements-strikes-may-day, </w:t>
      </w:r>
      <w:proofErr w:type="spellStart"/>
      <w:r w:rsidRPr="005512F4">
        <w:t>poapst</w:t>
      </w:r>
      <w:proofErr w:type="spellEnd"/>
      <w:r w:rsidRPr="005512F4">
        <w:t>]</w:t>
      </w:r>
    </w:p>
    <w:p w14:paraId="5123F1D0" w14:textId="77777777" w:rsidR="00090602" w:rsidRPr="00FC5D40" w:rsidRDefault="00090602" w:rsidP="00090602">
      <w:pPr>
        <w:rPr>
          <w:sz w:val="14"/>
        </w:rPr>
      </w:pPr>
      <w:r w:rsidRPr="00FC5D40">
        <w:rPr>
          <w:sz w:val="14"/>
        </w:rPr>
        <w:t xml:space="preserve">The </w:t>
      </w:r>
      <w:r w:rsidRPr="00AE309C">
        <w:rPr>
          <w:rStyle w:val="StyleUnderline"/>
          <w:highlight w:val="cyan"/>
        </w:rPr>
        <w:t>Trump</w:t>
      </w:r>
      <w:r w:rsidRPr="00FC5D40">
        <w:rPr>
          <w:sz w:val="14"/>
        </w:rPr>
        <w:t xml:space="preserve"> Administration has come in with </w:t>
      </w:r>
      <w:r w:rsidRPr="00B618FA">
        <w:rPr>
          <w:rStyle w:val="StyleUnderline"/>
        </w:rPr>
        <w:t>brute force, attacking working people</w:t>
      </w:r>
      <w:r w:rsidRPr="00FC5D40">
        <w:rPr>
          <w:sz w:val="14"/>
        </w:rPr>
        <w:t xml:space="preserve"> and institutions from all angles. </w:t>
      </w:r>
      <w:r w:rsidRPr="00B618FA">
        <w:rPr>
          <w:rStyle w:val="StyleUnderline"/>
        </w:rPr>
        <w:t>Its ​“</w:t>
      </w:r>
      <w:r w:rsidRPr="00AE309C">
        <w:rPr>
          <w:rStyle w:val="StyleUnderline"/>
          <w:highlight w:val="cyan"/>
        </w:rPr>
        <w:t>flood the zone</w:t>
      </w:r>
      <w:r w:rsidRPr="00B618FA">
        <w:rPr>
          <w:rStyle w:val="StyleUnderline"/>
        </w:rPr>
        <w:t>”</w:t>
      </w:r>
      <w:r w:rsidRPr="00FC5D40">
        <w:rPr>
          <w:sz w:val="14"/>
        </w:rPr>
        <w:t xml:space="preserve"> </w:t>
      </w:r>
      <w:r w:rsidRPr="00B618FA">
        <w:rPr>
          <w:rStyle w:val="StyleUnderline"/>
        </w:rPr>
        <w:t xml:space="preserve">strategy has </w:t>
      </w:r>
      <w:r w:rsidRPr="00AE309C">
        <w:rPr>
          <w:rStyle w:val="StyleUnderline"/>
          <w:highlight w:val="cyan"/>
        </w:rPr>
        <w:t>left many</w:t>
      </w:r>
      <w:r w:rsidRPr="00FC5D40">
        <w:rPr>
          <w:sz w:val="14"/>
        </w:rPr>
        <w:t xml:space="preserve"> feeling confused and </w:t>
      </w:r>
      <w:r w:rsidRPr="00AE309C">
        <w:rPr>
          <w:rStyle w:val="StyleUnderline"/>
          <w:highlight w:val="cyan"/>
        </w:rPr>
        <w:t>powerless</w:t>
      </w:r>
      <w:r w:rsidRPr="00FC5D40">
        <w:rPr>
          <w:sz w:val="14"/>
        </w:rPr>
        <w:t xml:space="preserve">. But the </w:t>
      </w:r>
      <w:r w:rsidRPr="00B618FA">
        <w:rPr>
          <w:rStyle w:val="StyleUnderline"/>
        </w:rPr>
        <w:t>MAGA forces are not unstoppable</w:t>
      </w:r>
      <w:r w:rsidRPr="00FC5D40">
        <w:rPr>
          <w:sz w:val="14"/>
        </w:rPr>
        <w:t xml:space="preserve">. </w:t>
      </w:r>
      <w:r w:rsidRPr="00AE309C">
        <w:rPr>
          <w:rStyle w:val="StyleUnderline"/>
          <w:highlight w:val="cyan"/>
        </w:rPr>
        <w:t>Strong coalitions among labor</w:t>
      </w:r>
      <w:r w:rsidRPr="00FC5D40">
        <w:rPr>
          <w:sz w:val="14"/>
        </w:rPr>
        <w:t xml:space="preserve"> and social movement organizations </w:t>
      </w:r>
      <w:r w:rsidRPr="00AE309C">
        <w:rPr>
          <w:rStyle w:val="StyleUnderline"/>
          <w:highlight w:val="cyan"/>
        </w:rPr>
        <w:t>offer</w:t>
      </w:r>
      <w:r w:rsidRPr="00B618FA">
        <w:rPr>
          <w:rStyle w:val="StyleUnderline"/>
        </w:rPr>
        <w:t xml:space="preserve"> one of the </w:t>
      </w:r>
      <w:r w:rsidRPr="00AE309C">
        <w:rPr>
          <w:rStyle w:val="StyleUnderline"/>
          <w:highlight w:val="cyan"/>
        </w:rPr>
        <w:t xml:space="preserve">best </w:t>
      </w:r>
      <w:r w:rsidRPr="00AE309C">
        <w:rPr>
          <w:rStyle w:val="nfasis"/>
          <w:highlight w:val="cyan"/>
        </w:rPr>
        <w:t>hope</w:t>
      </w:r>
      <w:r w:rsidRPr="00B618FA">
        <w:rPr>
          <w:rStyle w:val="StyleUnderline"/>
        </w:rPr>
        <w:t xml:space="preserve">s </w:t>
      </w:r>
      <w:r w:rsidRPr="00AE309C">
        <w:rPr>
          <w:rStyle w:val="StyleUnderline"/>
          <w:highlight w:val="cyan"/>
        </w:rPr>
        <w:t>for</w:t>
      </w:r>
      <w:r w:rsidRPr="00B618FA">
        <w:rPr>
          <w:rStyle w:val="StyleUnderline"/>
        </w:rPr>
        <w:t xml:space="preserve"> </w:t>
      </w:r>
      <w:r w:rsidRPr="00AE309C">
        <w:rPr>
          <w:rStyle w:val="nfasis"/>
        </w:rPr>
        <w:t>blocking</w:t>
      </w:r>
      <w:r w:rsidRPr="00FC5D40">
        <w:rPr>
          <w:sz w:val="14"/>
        </w:rPr>
        <w:t xml:space="preserve"> the </w:t>
      </w:r>
      <w:r w:rsidRPr="00B618FA">
        <w:rPr>
          <w:rStyle w:val="StyleUnderline"/>
        </w:rPr>
        <w:t xml:space="preserve">rise of white </w:t>
      </w:r>
      <w:r w:rsidRPr="00AE309C">
        <w:rPr>
          <w:rStyle w:val="nfasis"/>
        </w:rPr>
        <w:t>Christian nationalist</w:t>
      </w:r>
      <w:r w:rsidRPr="00B618FA">
        <w:rPr>
          <w:rStyle w:val="StyleUnderline"/>
        </w:rPr>
        <w:t xml:space="preserve"> forces and </w:t>
      </w:r>
      <w:r w:rsidRPr="00AE309C">
        <w:rPr>
          <w:rStyle w:val="StyleUnderline"/>
          <w:highlight w:val="cyan"/>
        </w:rPr>
        <w:t>countering authoritarianism</w:t>
      </w:r>
      <w:r w:rsidRPr="00FC5D40">
        <w:rPr>
          <w:sz w:val="14"/>
        </w:rPr>
        <w:t xml:space="preserve"> with progressive power.</w:t>
      </w:r>
    </w:p>
    <w:p w14:paraId="6B00A475" w14:textId="77777777" w:rsidR="00090602" w:rsidRPr="00FC5D40" w:rsidRDefault="00090602" w:rsidP="00090602">
      <w:pPr>
        <w:rPr>
          <w:sz w:val="14"/>
        </w:rPr>
      </w:pPr>
      <w:r w:rsidRPr="00FC5D40">
        <w:rPr>
          <w:sz w:val="14"/>
        </w:rPr>
        <w:t>In fall 2023, United Auto Workers (</w:t>
      </w:r>
      <w:r w:rsidRPr="007F266B">
        <w:rPr>
          <w:rStyle w:val="StyleUnderline"/>
        </w:rPr>
        <w:t>UAW</w:t>
      </w:r>
      <w:r w:rsidRPr="00FC5D40">
        <w:rPr>
          <w:sz w:val="14"/>
        </w:rPr>
        <w:t xml:space="preserve">) President Shawn Fain </w:t>
      </w:r>
      <w:r w:rsidRPr="007F266B">
        <w:rPr>
          <w:rStyle w:val="StyleUnderline"/>
        </w:rPr>
        <w:t>called for unions around the country to align their contracts</w:t>
      </w:r>
      <w:r w:rsidRPr="00FC5D40">
        <w:rPr>
          <w:sz w:val="14"/>
        </w:rPr>
        <w:t xml:space="preserve"> to expire on May 1, 2028, to join the UAW in their next round of bargaining with the Big 3. This was in part </w:t>
      </w:r>
      <w:r w:rsidRPr="007F266B">
        <w:rPr>
          <w:rStyle w:val="StyleUnderline"/>
        </w:rPr>
        <w:t>a </w:t>
      </w:r>
      <w:r w:rsidRPr="00AE309C">
        <w:rPr>
          <w:rStyle w:val="StyleUnderline"/>
          <w:highlight w:val="cyan"/>
        </w:rPr>
        <w:t>call for class solidarity</w:t>
      </w:r>
      <w:r w:rsidRPr="007F266B">
        <w:rPr>
          <w:rStyle w:val="StyleUnderline"/>
        </w:rPr>
        <w:t xml:space="preserve">, to </w:t>
      </w:r>
      <w:r w:rsidRPr="00AE309C">
        <w:rPr>
          <w:rStyle w:val="StyleUnderline"/>
          <w:highlight w:val="cyan"/>
        </w:rPr>
        <w:t>bring workers together across</w:t>
      </w:r>
      <w:r w:rsidRPr="007F266B">
        <w:rPr>
          <w:rStyle w:val="StyleUnderline"/>
        </w:rPr>
        <w:t xml:space="preserve"> unions, labor and social </w:t>
      </w:r>
      <w:r w:rsidRPr="00AE309C">
        <w:rPr>
          <w:rStyle w:val="StyleUnderline"/>
          <w:highlight w:val="cyan"/>
        </w:rPr>
        <w:t>movements</w:t>
      </w:r>
      <w:r w:rsidRPr="00FC5D40">
        <w:rPr>
          <w:sz w:val="14"/>
        </w:rPr>
        <w:t xml:space="preserve"> and geography. It was also an acknowledgment that </w:t>
      </w:r>
      <w:r w:rsidRPr="007F266B">
        <w:rPr>
          <w:rStyle w:val="StyleUnderline"/>
        </w:rPr>
        <w:t>some of the biggest demands</w:t>
      </w:r>
      <w:r w:rsidRPr="00FC5D40">
        <w:rPr>
          <w:sz w:val="14"/>
        </w:rPr>
        <w:t xml:space="preserve"> that UAW members have — </w:t>
      </w:r>
      <w:r w:rsidRPr="007F266B">
        <w:rPr>
          <w:rStyle w:val="StyleUnderline"/>
        </w:rPr>
        <w:t>strong pensions and healthcare — cannot be won alone</w:t>
      </w:r>
      <w:r w:rsidRPr="00FC5D40">
        <w:rPr>
          <w:sz w:val="14"/>
        </w:rPr>
        <w:t xml:space="preserve">. </w:t>
      </w:r>
      <w:r w:rsidRPr="007F266B">
        <w:rPr>
          <w:rStyle w:val="StyleUnderline"/>
        </w:rPr>
        <w:t>Workers</w:t>
      </w:r>
      <w:r w:rsidRPr="00FC5D40">
        <w:rPr>
          <w:sz w:val="14"/>
        </w:rPr>
        <w:t xml:space="preserve"> will </w:t>
      </w:r>
      <w:r w:rsidRPr="007F266B">
        <w:rPr>
          <w:rStyle w:val="StyleUnderline"/>
        </w:rPr>
        <w:t>need to build broad alliances</w:t>
      </w:r>
      <w:r w:rsidRPr="00FC5D40">
        <w:rPr>
          <w:sz w:val="14"/>
        </w:rPr>
        <w:t xml:space="preserve"> that can leverage greater pressure on employers and the state.</w:t>
      </w:r>
    </w:p>
    <w:p w14:paraId="12B20BED" w14:textId="77777777" w:rsidR="00090602" w:rsidRPr="005512F4" w:rsidRDefault="00090602" w:rsidP="00090602">
      <w:pPr>
        <w:rPr>
          <w:vanish/>
        </w:rPr>
      </w:pPr>
      <w:r w:rsidRPr="005512F4">
        <w:rPr>
          <w:vanish/>
        </w:rPr>
        <w:t>Bottom of Form</w:t>
      </w:r>
    </w:p>
    <w:p w14:paraId="53803A78" w14:textId="77777777" w:rsidR="00090602" w:rsidRPr="00A10816" w:rsidRDefault="00090602" w:rsidP="00090602">
      <w:pPr>
        <w:rPr>
          <w:rStyle w:val="nfasis"/>
        </w:rPr>
      </w:pPr>
      <w:r w:rsidRPr="00FC5D40">
        <w:rPr>
          <w:sz w:val="14"/>
        </w:rPr>
        <w:t xml:space="preserve">Over the last year, Fain’s </w:t>
      </w:r>
      <w:r w:rsidRPr="007F266B">
        <w:rPr>
          <w:rStyle w:val="StyleUnderline"/>
        </w:rPr>
        <w:t>call has spread.</w:t>
      </w:r>
      <w:r w:rsidRPr="00FC5D40">
        <w:rPr>
          <w:sz w:val="14"/>
        </w:rPr>
        <w:t xml:space="preserve"> Some unions, base-building organizations, and political </w:t>
      </w:r>
      <w:r w:rsidRPr="007F266B">
        <w:rPr>
          <w:rStyle w:val="StyleUnderline"/>
        </w:rPr>
        <w:t>organizations are talking about</w:t>
      </w:r>
      <w:r w:rsidRPr="00FC5D40">
        <w:rPr>
          <w:sz w:val="14"/>
        </w:rPr>
        <w:t xml:space="preserve"> how they can use </w:t>
      </w:r>
      <w:r w:rsidRPr="007F266B">
        <w:rPr>
          <w:rStyle w:val="StyleUnderline"/>
        </w:rPr>
        <w:t>May</w:t>
      </w:r>
      <w:r w:rsidRPr="00FC5D40">
        <w:rPr>
          <w:sz w:val="14"/>
        </w:rPr>
        <w:t> 1, </w:t>
      </w:r>
      <w:proofErr w:type="gramStart"/>
      <w:r w:rsidRPr="007F266B">
        <w:rPr>
          <w:rStyle w:val="StyleUnderline"/>
        </w:rPr>
        <w:t>2028</w:t>
      </w:r>
      <w:proofErr w:type="gramEnd"/>
      <w:r w:rsidRPr="007F266B">
        <w:rPr>
          <w:rStyle w:val="StyleUnderline"/>
        </w:rPr>
        <w:t> as a compression point to bring together a broad coalition</w:t>
      </w:r>
      <w:r w:rsidRPr="00FC5D40">
        <w:rPr>
          <w:sz w:val="14"/>
        </w:rPr>
        <w:t xml:space="preserve"> of groups fighting around shared bold demands through shared corporate campaigns and electoral work. </w:t>
      </w:r>
      <w:r w:rsidRPr="00FC5D40">
        <w:rPr>
          <w:i/>
          <w:iCs/>
          <w:sz w:val="14"/>
        </w:rPr>
        <w:t>In These Times</w:t>
      </w:r>
      <w:r w:rsidRPr="00FC5D40">
        <w:rPr>
          <w:sz w:val="14"/>
        </w:rPr>
        <w:t xml:space="preserve"> executive director Alex Han, a long-time labor organizer and strategist, has coined the term Plan 2028, highlighting the need to plan for such a coordinated action and build power, grow impact, and increase capacity through elections, issue/​policy campaigns, and street heat in the build up to May 2028. </w:t>
      </w:r>
      <w:r w:rsidRPr="00A10816">
        <w:rPr>
          <w:rStyle w:val="nfasis"/>
        </w:rPr>
        <w:t xml:space="preserve">But </w:t>
      </w:r>
      <w:r w:rsidRPr="00AE309C">
        <w:rPr>
          <w:rStyle w:val="nfasis"/>
          <w:highlight w:val="cyan"/>
        </w:rPr>
        <w:t>we can’t wait until 2028</w:t>
      </w:r>
      <w:r w:rsidRPr="00A10816">
        <w:rPr>
          <w:rStyle w:val="nfasis"/>
        </w:rPr>
        <w:t xml:space="preserve"> to </w:t>
      </w:r>
      <w:proofErr w:type="gramStart"/>
      <w:r w:rsidRPr="00A10816">
        <w:rPr>
          <w:rStyle w:val="nfasis"/>
        </w:rPr>
        <w:t>take action</w:t>
      </w:r>
      <w:proofErr w:type="gramEnd"/>
      <w:r w:rsidRPr="00A10816">
        <w:rPr>
          <w:rStyle w:val="nfasis"/>
        </w:rPr>
        <w:t xml:space="preserve">! ​“Plan 2028” can </w:t>
      </w:r>
      <w:r w:rsidRPr="00AE309C">
        <w:rPr>
          <w:rStyle w:val="nfasis"/>
          <w:highlight w:val="cyan"/>
        </w:rPr>
        <w:t>begin with May Day</w:t>
      </w:r>
      <w:r w:rsidRPr="00A10816">
        <w:rPr>
          <w:rStyle w:val="nfasis"/>
        </w:rPr>
        <w:t> 20</w:t>
      </w:r>
      <w:r w:rsidRPr="00AE309C">
        <w:rPr>
          <w:rStyle w:val="nfasis"/>
          <w:highlight w:val="cyan"/>
        </w:rPr>
        <w:t>25</w:t>
      </w:r>
      <w:r w:rsidRPr="00A10816">
        <w:rPr>
          <w:rStyle w:val="nfasis"/>
        </w:rPr>
        <w:t>.</w:t>
      </w:r>
    </w:p>
    <w:p w14:paraId="794FF059" w14:textId="77777777" w:rsidR="00090602" w:rsidRPr="00FC5D40" w:rsidRDefault="00090602" w:rsidP="00090602">
      <w:pPr>
        <w:rPr>
          <w:sz w:val="14"/>
        </w:rPr>
      </w:pPr>
      <w:r w:rsidRPr="00FC5D40">
        <w:rPr>
          <w:sz w:val="14"/>
        </w:rPr>
        <w:t>Can labor pull off a general strike?</w:t>
      </w:r>
    </w:p>
    <w:p w14:paraId="0AC46F9C" w14:textId="77777777" w:rsidR="00090602" w:rsidRPr="00FC5D40" w:rsidRDefault="00090602" w:rsidP="00090602">
      <w:pPr>
        <w:rPr>
          <w:sz w:val="14"/>
        </w:rPr>
      </w:pPr>
      <w:r w:rsidRPr="00FC5D40">
        <w:rPr>
          <w:sz w:val="14"/>
        </w:rPr>
        <w:t xml:space="preserve">Anyone who has been around the Left is used to regular calls for a general strike. But actual </w:t>
      </w:r>
      <w:r w:rsidRPr="00A95188">
        <w:rPr>
          <w:rStyle w:val="StyleUnderline"/>
        </w:rPr>
        <w:t>general strikes are rare in the United States</w:t>
      </w:r>
      <w:r w:rsidRPr="00FC5D40">
        <w:rPr>
          <w:sz w:val="14"/>
        </w:rPr>
        <w:t xml:space="preserve"> and </w:t>
      </w:r>
      <w:r w:rsidRPr="00A95188">
        <w:rPr>
          <w:rStyle w:val="StyleUnderline"/>
        </w:rPr>
        <w:t>difficult to pull off</w:t>
      </w:r>
      <w:r w:rsidRPr="00FC5D40">
        <w:rPr>
          <w:sz w:val="14"/>
        </w:rPr>
        <w:t xml:space="preserve">. Only 10% of workers belong to a union, and </w:t>
      </w:r>
      <w:r w:rsidRPr="00A95188">
        <w:rPr>
          <w:rStyle w:val="StyleUnderline"/>
        </w:rPr>
        <w:t>even where workers are unionized, they face barriers to striking</w:t>
      </w:r>
      <w:r w:rsidRPr="00FC5D40">
        <w:rPr>
          <w:sz w:val="14"/>
        </w:rPr>
        <w:t xml:space="preserve">. For many public sector workers, </w:t>
      </w:r>
      <w:r w:rsidRPr="00A95188">
        <w:rPr>
          <w:rStyle w:val="StyleUnderline"/>
        </w:rPr>
        <w:t>it is illegal to strike</w:t>
      </w:r>
      <w:r w:rsidRPr="00FC5D40">
        <w:rPr>
          <w:sz w:val="14"/>
        </w:rPr>
        <w:t xml:space="preserve">, and while some unions have defied the laws and struck anyway, </w:t>
      </w:r>
      <w:r w:rsidRPr="00A95188">
        <w:rPr>
          <w:rStyle w:val="StyleUnderline"/>
        </w:rPr>
        <w:t>there can be heavy penalties</w:t>
      </w:r>
      <w:r w:rsidRPr="00FC5D40">
        <w:rPr>
          <w:sz w:val="14"/>
        </w:rPr>
        <w:t xml:space="preserve"> and consequences. </w:t>
      </w:r>
      <w:r w:rsidRPr="00A95188">
        <w:rPr>
          <w:rStyle w:val="StyleUnderline"/>
        </w:rPr>
        <w:t>Union contracts usually include no-strike clauses</w:t>
      </w:r>
      <w:r w:rsidRPr="00FC5D40">
        <w:rPr>
          <w:sz w:val="14"/>
        </w:rPr>
        <w:t xml:space="preserve">, meaning that </w:t>
      </w:r>
      <w:r w:rsidRPr="00A95188">
        <w:rPr>
          <w:rStyle w:val="StyleUnderline"/>
        </w:rPr>
        <w:t>workers can only strike under certain conditions</w:t>
      </w:r>
      <w:r w:rsidRPr="00FC5D40">
        <w:rPr>
          <w:sz w:val="14"/>
        </w:rPr>
        <w:t xml:space="preserve"> when the contract is up. </w:t>
      </w:r>
      <w:r w:rsidRPr="00A95188">
        <w:rPr>
          <w:rStyle w:val="StyleUnderline"/>
        </w:rPr>
        <w:t>Workers</w:t>
      </w:r>
      <w:r w:rsidRPr="00FC5D40">
        <w:rPr>
          <w:sz w:val="14"/>
        </w:rPr>
        <w:t xml:space="preserve"> lose money while on strike, and in some cases they </w:t>
      </w:r>
      <w:r w:rsidRPr="00A95188">
        <w:rPr>
          <w:rStyle w:val="StyleUnderline"/>
        </w:rPr>
        <w:t>are replaced and lose their jobs</w:t>
      </w:r>
      <w:r w:rsidRPr="00FC5D40">
        <w:rPr>
          <w:sz w:val="14"/>
        </w:rPr>
        <w:t xml:space="preserve"> permanently. And many unions don’t have adequate strike funds or other forms of support in place.</w:t>
      </w:r>
    </w:p>
    <w:p w14:paraId="2CFA6F17" w14:textId="77777777" w:rsidR="00090602" w:rsidRPr="00FC5D40" w:rsidRDefault="00090602" w:rsidP="00090602">
      <w:pPr>
        <w:rPr>
          <w:sz w:val="14"/>
        </w:rPr>
      </w:pPr>
      <w:r w:rsidRPr="00A95188">
        <w:rPr>
          <w:rStyle w:val="nfasis"/>
        </w:rPr>
        <w:t>Given the challenges, it seems unrealistic to picture May 1, </w:t>
      </w:r>
      <w:proofErr w:type="gramStart"/>
      <w:r w:rsidRPr="00A95188">
        <w:rPr>
          <w:rStyle w:val="nfasis"/>
        </w:rPr>
        <w:t>2028</w:t>
      </w:r>
      <w:proofErr w:type="gramEnd"/>
      <w:r w:rsidRPr="00A95188">
        <w:rPr>
          <w:rStyle w:val="nfasis"/>
        </w:rPr>
        <w:t> as a full-blown general strike</w:t>
      </w:r>
      <w:r w:rsidRPr="00FC5D40">
        <w:rPr>
          <w:sz w:val="14"/>
        </w:rPr>
        <w:t xml:space="preserve">. Rather, </w:t>
      </w:r>
      <w:r w:rsidRPr="00A95188">
        <w:rPr>
          <w:rStyle w:val="StyleUnderline"/>
        </w:rPr>
        <w:t>Plan 2028 could look more like a </w:t>
      </w:r>
      <w:r w:rsidRPr="00AE309C">
        <w:rPr>
          <w:rStyle w:val="StyleUnderline"/>
          <w:highlight w:val="cyan"/>
        </w:rPr>
        <w:t>series of escalating actions</w:t>
      </w:r>
      <w:r w:rsidRPr="00A95188">
        <w:rPr>
          <w:rStyle w:val="StyleUnderline"/>
        </w:rPr>
        <w:t xml:space="preserve"> over the next several years</w:t>
      </w:r>
      <w:r w:rsidRPr="00FC5D40">
        <w:rPr>
          <w:sz w:val="14"/>
        </w:rPr>
        <w:t xml:space="preserve">, including engagement in the 2026 elections and coordinated fights against the implementation of Project 2025. </w:t>
      </w:r>
      <w:r w:rsidRPr="0038171E">
        <w:rPr>
          <w:rStyle w:val="StyleUnderline"/>
        </w:rPr>
        <w:t xml:space="preserve">Those could </w:t>
      </w:r>
      <w:r w:rsidRPr="00AE309C">
        <w:rPr>
          <w:rStyle w:val="StyleUnderline"/>
          <w:highlight w:val="cyan"/>
        </w:rPr>
        <w:t>build to a month or several months of national protests</w:t>
      </w:r>
      <w:r w:rsidRPr="0038171E">
        <w:rPr>
          <w:rStyle w:val="StyleUnderline"/>
        </w:rPr>
        <w:t xml:space="preserve"> in early 2028 that could include big strikes, rallies, protests, and legislative campaigns</w:t>
      </w:r>
      <w:r w:rsidRPr="00FC5D40">
        <w:rPr>
          <w:sz w:val="14"/>
        </w:rPr>
        <w:t>. Disruptions may take other forms beyond a strike — workplace actions like slow-downs, sit-downs and walk-outs, or the kinds of community boycotts and direct action as we saw in the Civil Rights movement. Any real disruption will still involve risks — arrest, harassment and surveillance, for example — and, whether it’s strikes or otherwise, must come with careful planning and collective care.</w:t>
      </w:r>
    </w:p>
    <w:p w14:paraId="1E84A0C5" w14:textId="77777777" w:rsidR="00090602" w:rsidRPr="0038171E" w:rsidRDefault="00090602" w:rsidP="00090602">
      <w:pPr>
        <w:rPr>
          <w:rStyle w:val="nfasis"/>
        </w:rPr>
      </w:pPr>
      <w:r w:rsidRPr="00FC5D40">
        <w:rPr>
          <w:sz w:val="14"/>
        </w:rPr>
        <w:t xml:space="preserve">Plan 2028 — though it’s still in early planning — is more realistic than many previous calls because it comes from a large union, the UAW, which has major contracts expiring at that time. So whatever happens, </w:t>
      </w:r>
      <w:r w:rsidRPr="0038171E">
        <w:rPr>
          <w:rStyle w:val="nfasis"/>
        </w:rPr>
        <w:t xml:space="preserve">there is a possibility that some or </w:t>
      </w:r>
      <w:r w:rsidRPr="00AE309C">
        <w:rPr>
          <w:rStyle w:val="nfasis"/>
          <w:highlight w:val="cyan"/>
        </w:rPr>
        <w:t>all</w:t>
      </w:r>
      <w:r w:rsidRPr="0038171E">
        <w:rPr>
          <w:rStyle w:val="nfasis"/>
        </w:rPr>
        <w:t xml:space="preserve"> of the </w:t>
      </w:r>
      <w:r w:rsidRPr="00AE309C">
        <w:rPr>
          <w:rStyle w:val="nfasis"/>
          <w:highlight w:val="cyan"/>
        </w:rPr>
        <w:t>150,000 UAW members</w:t>
      </w:r>
      <w:r w:rsidRPr="0038171E">
        <w:rPr>
          <w:rStyle w:val="nfasis"/>
        </w:rPr>
        <w:t xml:space="preserve"> at the Big 3 auto companies will be </w:t>
      </w:r>
      <w:r w:rsidRPr="00AE309C">
        <w:rPr>
          <w:rStyle w:val="nfasis"/>
          <w:highlight w:val="cyan"/>
        </w:rPr>
        <w:t>on strike</w:t>
      </w:r>
      <w:r w:rsidRPr="0038171E">
        <w:rPr>
          <w:rStyle w:val="nfasis"/>
        </w:rPr>
        <w:t>.</w:t>
      </w:r>
    </w:p>
    <w:p w14:paraId="6118701E" w14:textId="77777777" w:rsidR="00090602" w:rsidRPr="00FC5D40" w:rsidRDefault="00090602" w:rsidP="00090602">
      <w:pPr>
        <w:rPr>
          <w:sz w:val="14"/>
        </w:rPr>
      </w:pPr>
      <w:r w:rsidRPr="00FC5D40">
        <w:rPr>
          <w:sz w:val="14"/>
        </w:rPr>
        <w:t xml:space="preserve">Also, </w:t>
      </w:r>
      <w:r w:rsidRPr="00AE309C">
        <w:rPr>
          <w:rStyle w:val="nfasis"/>
          <w:highlight w:val="cyan"/>
        </w:rPr>
        <w:t>unions with</w:t>
      </w:r>
      <w:r w:rsidRPr="0038171E">
        <w:rPr>
          <w:rStyle w:val="nfasis"/>
        </w:rPr>
        <w:t xml:space="preserve"> a history of </w:t>
      </w:r>
      <w:r w:rsidRPr="00AE309C">
        <w:rPr>
          <w:rStyle w:val="nfasis"/>
          <w:highlight w:val="cyan"/>
        </w:rPr>
        <w:t>successful strikes are aligning</w:t>
      </w:r>
      <w:r w:rsidRPr="0038171E">
        <w:rPr>
          <w:rStyle w:val="nfasis"/>
        </w:rPr>
        <w:t xml:space="preserve"> with the call</w:t>
      </w:r>
      <w:r w:rsidRPr="00FC5D40">
        <w:rPr>
          <w:sz w:val="14"/>
        </w:rPr>
        <w:t xml:space="preserve">. Most notably, the </w:t>
      </w:r>
      <w:r w:rsidRPr="009B55C0">
        <w:rPr>
          <w:rStyle w:val="StyleUnderline"/>
        </w:rPr>
        <w:t>Chicago Teachers Union</w:t>
      </w:r>
      <w:r w:rsidRPr="00FC5D40">
        <w:rPr>
          <w:sz w:val="14"/>
        </w:rPr>
        <w:t xml:space="preserve"> (CTU) has endorsed it and will work to line up their contract talks with UAW’s. CTU worked with the </w:t>
      </w:r>
      <w:r w:rsidRPr="009B55C0">
        <w:rPr>
          <w:rStyle w:val="StyleUnderline"/>
        </w:rPr>
        <w:t>Baltimore Teachers Union</w:t>
      </w:r>
      <w:r w:rsidRPr="00FC5D40">
        <w:rPr>
          <w:sz w:val="14"/>
        </w:rPr>
        <w:t xml:space="preserve"> to support a resolution at the 2024 </w:t>
      </w:r>
      <w:r w:rsidRPr="009B55C0">
        <w:rPr>
          <w:rStyle w:val="StyleUnderline"/>
        </w:rPr>
        <w:t>American Federation of Teachers</w:t>
      </w:r>
      <w:r w:rsidRPr="00FC5D40">
        <w:rPr>
          <w:sz w:val="14"/>
        </w:rPr>
        <w:t xml:space="preserve"> (AFT) national convention, calling on AFT locals to support the call. The resolution passed overwhelmingly. The </w:t>
      </w:r>
      <w:r w:rsidRPr="009B55C0">
        <w:rPr>
          <w:rStyle w:val="StyleUnderline"/>
        </w:rPr>
        <w:t>American Postal Workers Union</w:t>
      </w:r>
      <w:r w:rsidRPr="00FC5D40">
        <w:rPr>
          <w:sz w:val="14"/>
        </w:rPr>
        <w:t xml:space="preserve"> (APWU) also passed a resolution in support. Other unions and labor councils are joining in.</w:t>
      </w:r>
    </w:p>
    <w:p w14:paraId="019224D7" w14:textId="77777777" w:rsidR="00090602" w:rsidRPr="00AE309C" w:rsidRDefault="00090602" w:rsidP="00090602">
      <w:pPr>
        <w:rPr>
          <w:sz w:val="14"/>
        </w:rPr>
      </w:pPr>
      <w:r w:rsidRPr="00FC5D40">
        <w:rPr>
          <w:sz w:val="14"/>
        </w:rPr>
        <w:t xml:space="preserve">There will be plenty of unions who can’t set up their contract expiration dates for May 2028. Perhaps their agreements will expire in the months before or after, or perhaps not in the same year. Still, </w:t>
      </w:r>
      <w:r w:rsidRPr="002D5AFE">
        <w:rPr>
          <w:rStyle w:val="StyleUnderline"/>
        </w:rPr>
        <w:t>the 2028 date gives unions lots of time to do the slow and steady organizing work needed to build capacity to pull off coordinated action</w:t>
      </w:r>
      <w:r w:rsidRPr="00FC5D40">
        <w:rPr>
          <w:sz w:val="14"/>
        </w:rPr>
        <w:t xml:space="preserve"> of other kinds, such as support for legislative campaigns aligned with May 2028.</w:t>
      </w:r>
      <w:r w:rsidRPr="00FC5D40">
        <w:rPr>
          <w:sz w:val="14"/>
        </w:rPr>
        <w:br/>
      </w:r>
      <w:r w:rsidRPr="00FC5D40">
        <w:rPr>
          <w:sz w:val="14"/>
        </w:rPr>
        <w:br/>
      </w:r>
      <w:r w:rsidRPr="00AE309C">
        <w:rPr>
          <w:sz w:val="14"/>
        </w:rPr>
        <w:t>Bringing in social movement organizations</w:t>
      </w:r>
    </w:p>
    <w:p w14:paraId="5E9BFBD5" w14:textId="77777777" w:rsidR="00090602" w:rsidRPr="00FC5D40" w:rsidRDefault="00090602" w:rsidP="00090602">
      <w:pPr>
        <w:rPr>
          <w:sz w:val="14"/>
        </w:rPr>
      </w:pPr>
      <w:r w:rsidRPr="00AE309C">
        <w:rPr>
          <w:rStyle w:val="nfasis"/>
        </w:rPr>
        <w:t>Plan 2028 needs to build a coordinated national effort going beyond unions, and beyond the usual suspects</w:t>
      </w:r>
      <w:r w:rsidRPr="00AE309C">
        <w:rPr>
          <w:sz w:val="14"/>
        </w:rPr>
        <w:t>. This could begin with May Day committees in cities around the country that are led by union, social movement</w:t>
      </w:r>
      <w:r w:rsidRPr="00FC5D40">
        <w:rPr>
          <w:sz w:val="14"/>
        </w:rPr>
        <w:t xml:space="preserve"> and political organization leaders ready to work together against shared electoral and non-electoral targets. Ideally, </w:t>
      </w:r>
    </w:p>
    <w:p w14:paraId="21190F45" w14:textId="77777777" w:rsidR="00090602" w:rsidRPr="00FC5D40" w:rsidRDefault="00090602" w:rsidP="00090602">
      <w:pPr>
        <w:rPr>
          <w:sz w:val="14"/>
        </w:rPr>
      </w:pPr>
      <w:r w:rsidRPr="002D5AFE">
        <w:rPr>
          <w:rStyle w:val="StyleUnderline"/>
        </w:rPr>
        <w:t xml:space="preserve">Plan 2028 could provide a path to building visionary and strategic partnerships between unions and organizations with a real base </w:t>
      </w:r>
      <w:r w:rsidRPr="00FC5D40">
        <w:rPr>
          <w:sz w:val="14"/>
        </w:rPr>
        <w:t xml:space="preserve">like </w:t>
      </w:r>
      <w:proofErr w:type="spellStart"/>
      <w:r w:rsidRPr="00FC5D40">
        <w:rPr>
          <w:sz w:val="14"/>
        </w:rPr>
        <w:t>Mijente</w:t>
      </w:r>
      <w:proofErr w:type="spellEnd"/>
      <w:r w:rsidRPr="00FC5D40">
        <w:rPr>
          <w:sz w:val="14"/>
        </w:rPr>
        <w:t>, SURJ, the Working Families Party, faith-based organizations and more. We must also involve unions haven’t been engaging in progressive coalitions and union members who have voted for MAGA candidates.</w:t>
      </w:r>
    </w:p>
    <w:p w14:paraId="596B96CB" w14:textId="77777777" w:rsidR="00090602" w:rsidRPr="00FC5D40" w:rsidRDefault="00090602" w:rsidP="00090602">
      <w:pPr>
        <w:rPr>
          <w:sz w:val="14"/>
        </w:rPr>
      </w:pPr>
      <w:r w:rsidRPr="00FC5D40">
        <w:rPr>
          <w:sz w:val="14"/>
        </w:rPr>
        <w:t>We’ve had a few examples of unions coordinating contract expiration dates in the last decade, and in some of those cases, from Connecticut to California, the unions also aligned with social movement organizations around shared demands that benefit all. This approach, known as </w:t>
      </w:r>
      <w:r w:rsidRPr="00AE309C">
        <w:rPr>
          <w:rStyle w:val="nfasis"/>
          <w:highlight w:val="cyan"/>
        </w:rPr>
        <w:t>Bargaining</w:t>
      </w:r>
      <w:r w:rsidRPr="00A46988">
        <w:rPr>
          <w:rStyle w:val="nfasis"/>
        </w:rPr>
        <w:t xml:space="preserve"> for the Common Good</w:t>
      </w:r>
      <w:r w:rsidRPr="00FC5D40">
        <w:rPr>
          <w:sz w:val="14"/>
        </w:rPr>
        <w:t xml:space="preserve"> (BCG), </w:t>
      </w:r>
      <w:r w:rsidRPr="00AE309C">
        <w:rPr>
          <w:rStyle w:val="nfasis"/>
          <w:highlight w:val="cyan"/>
        </w:rPr>
        <w:t>opens up</w:t>
      </w:r>
      <w:r w:rsidRPr="00A46988">
        <w:rPr>
          <w:rStyle w:val="nfasis"/>
        </w:rPr>
        <w:t xml:space="preserve"> exciting </w:t>
      </w:r>
      <w:r w:rsidRPr="00AE309C">
        <w:rPr>
          <w:rStyle w:val="nfasis"/>
          <w:highlight w:val="cyan"/>
        </w:rPr>
        <w:t>opportunities for unions and</w:t>
      </w:r>
      <w:r w:rsidRPr="00A46988">
        <w:rPr>
          <w:rStyle w:val="nfasis"/>
        </w:rPr>
        <w:t xml:space="preserve"> social </w:t>
      </w:r>
      <w:r w:rsidRPr="00AE309C">
        <w:rPr>
          <w:rStyle w:val="nfasis"/>
          <w:highlight w:val="cyan"/>
        </w:rPr>
        <w:t>movement</w:t>
      </w:r>
      <w:r w:rsidRPr="00A46988">
        <w:rPr>
          <w:rStyle w:val="nfasis"/>
        </w:rPr>
        <w:t xml:space="preserve"> organization</w:t>
      </w:r>
      <w:r w:rsidRPr="00AE309C">
        <w:rPr>
          <w:rStyle w:val="nfasis"/>
          <w:highlight w:val="cyan"/>
        </w:rPr>
        <w:t>s to find common</w:t>
      </w:r>
      <w:r w:rsidRPr="00A46988">
        <w:rPr>
          <w:rStyle w:val="nfasis"/>
        </w:rPr>
        <w:t xml:space="preserve"> targets and overlapping </w:t>
      </w:r>
      <w:r w:rsidRPr="00AE309C">
        <w:rPr>
          <w:rStyle w:val="nfasis"/>
          <w:highlight w:val="cyan"/>
        </w:rPr>
        <w:t>demands</w:t>
      </w:r>
      <w:r w:rsidRPr="00A46988">
        <w:rPr>
          <w:rStyle w:val="nfasis"/>
        </w:rPr>
        <w:t>.</w:t>
      </w:r>
      <w:r w:rsidRPr="00FC5D40">
        <w:rPr>
          <w:sz w:val="14"/>
        </w:rPr>
        <w:t xml:space="preserve"> Many teachers’ unions have used BCG, fighting alongside parents and students for better working </w:t>
      </w:r>
      <w:r w:rsidRPr="00FC5D40">
        <w:rPr>
          <w:i/>
          <w:iCs/>
          <w:sz w:val="14"/>
        </w:rPr>
        <w:t>and</w:t>
      </w:r>
      <w:r w:rsidRPr="00FC5D40">
        <w:rPr>
          <w:sz w:val="14"/>
        </w:rPr>
        <w:t> learning conditions.</w:t>
      </w:r>
    </w:p>
    <w:p w14:paraId="0F84C397" w14:textId="77777777" w:rsidR="00090602" w:rsidRPr="00FC5D40" w:rsidRDefault="00090602" w:rsidP="00090602">
      <w:pPr>
        <w:rPr>
          <w:sz w:val="14"/>
        </w:rPr>
      </w:pPr>
      <w:r w:rsidRPr="00FC5D40">
        <w:rPr>
          <w:sz w:val="14"/>
        </w:rPr>
        <w:t xml:space="preserve">Given the challenges, it seems unrealistic to picture May 1, </w:t>
      </w:r>
      <w:proofErr w:type="gramStart"/>
      <w:r w:rsidRPr="00FC5D40">
        <w:rPr>
          <w:sz w:val="14"/>
        </w:rPr>
        <w:t>2028</w:t>
      </w:r>
      <w:proofErr w:type="gramEnd"/>
      <w:r w:rsidRPr="00FC5D40">
        <w:rPr>
          <w:sz w:val="14"/>
        </w:rPr>
        <w:t xml:space="preserve"> as a full-blown general strike. Rather, Plan 2028 could look more like a series of escalating actions over the next several years.</w:t>
      </w:r>
    </w:p>
    <w:p w14:paraId="73502329" w14:textId="77777777" w:rsidR="00090602" w:rsidRPr="00FC5D40" w:rsidRDefault="00090602" w:rsidP="00090602">
      <w:pPr>
        <w:rPr>
          <w:sz w:val="14"/>
        </w:rPr>
      </w:pPr>
      <w:r w:rsidRPr="00FC5D40">
        <w:rPr>
          <w:sz w:val="14"/>
        </w:rPr>
        <w:t>In Minnesota, 10 unions and base-building organizations have been working together over the past 10 to 15 years to align union contracts and community demands; as well as conduct a shared power analysis, identify common targets, build trust, develop leaders and take coordinated action. Unions aligned their contracts to expire around March 2024, and working with one another and local social movement organizations, they developed coordinated contract and legislative campaigns around four shared themes — stable housing, good schools, dignified work and a livable planet.</w:t>
      </w:r>
    </w:p>
    <w:p w14:paraId="6461DBA5" w14:textId="77777777" w:rsidR="00090602" w:rsidRPr="00FC5D40" w:rsidRDefault="00090602" w:rsidP="00090602">
      <w:pPr>
        <w:rPr>
          <w:sz w:val="14"/>
        </w:rPr>
      </w:pPr>
      <w:r w:rsidRPr="00FC5D40">
        <w:rPr>
          <w:sz w:val="14"/>
        </w:rPr>
        <w:t xml:space="preserve">While not all of the unions ended up striking, the groups in the alliance used contract expiration dates as a compression point. The alliance held a week of action with protests, rallies, leadership training and picket lines. And the unions and organizations won many of their demands, including substantial wage increases for janitors, teachers, and city maintenance workers. Base-building groups representing low-income renters and the worker center Centro De </w:t>
      </w:r>
      <w:proofErr w:type="spellStart"/>
      <w:r w:rsidRPr="00FC5D40">
        <w:rPr>
          <w:sz w:val="14"/>
        </w:rPr>
        <w:t>Trabajadores</w:t>
      </w:r>
      <w:proofErr w:type="spellEnd"/>
      <w:r w:rsidRPr="00FC5D40">
        <w:rPr>
          <w:sz w:val="14"/>
        </w:rPr>
        <w:t xml:space="preserve"> Unidos En La Lucha (CTUL) joined the weekly actions and called on developers to join their Building Dignity and Respect Program, which creates an independent monitoring group to examine working conditions in the residential construction industry.</w:t>
      </w:r>
    </w:p>
    <w:p w14:paraId="19343D9C" w14:textId="77777777" w:rsidR="00090602" w:rsidRPr="00FC5D40" w:rsidRDefault="00090602" w:rsidP="00090602">
      <w:pPr>
        <w:rPr>
          <w:sz w:val="14"/>
        </w:rPr>
      </w:pPr>
      <w:r w:rsidRPr="009876B2">
        <w:rPr>
          <w:rStyle w:val="nfasis"/>
        </w:rPr>
        <w:t>Bargaining for the Common Good invites a long-term approach that builds trust over time and takes on demands no group could win on their own.</w:t>
      </w:r>
      <w:r w:rsidRPr="00FC5D40">
        <w:rPr>
          <w:sz w:val="14"/>
        </w:rPr>
        <w:t xml:space="preserve"> But the work is challenging. Unions usually have more power and resources in these relationships, and </w:t>
      </w:r>
      <w:r w:rsidRPr="009876B2">
        <w:rPr>
          <w:rStyle w:val="nfasis"/>
        </w:rPr>
        <w:t xml:space="preserve">the </w:t>
      </w:r>
      <w:r w:rsidRPr="00AE309C">
        <w:rPr>
          <w:rStyle w:val="nfasis"/>
          <w:highlight w:val="cyan"/>
        </w:rPr>
        <w:t>legal framework of labor</w:t>
      </w:r>
      <w:r w:rsidRPr="009876B2">
        <w:rPr>
          <w:rStyle w:val="nfasis"/>
        </w:rPr>
        <w:t xml:space="preserve"> law </w:t>
      </w:r>
      <w:r w:rsidRPr="00AE309C">
        <w:rPr>
          <w:rStyle w:val="nfasis"/>
          <w:highlight w:val="cyan"/>
        </w:rPr>
        <w:t>and</w:t>
      </w:r>
      <w:r w:rsidRPr="009876B2">
        <w:rPr>
          <w:rStyle w:val="nfasis"/>
        </w:rPr>
        <w:t xml:space="preserve"> collective </w:t>
      </w:r>
      <w:r w:rsidRPr="00AE309C">
        <w:rPr>
          <w:rStyle w:val="nfasis"/>
          <w:highlight w:val="cyan"/>
        </w:rPr>
        <w:t>bargaining</w:t>
      </w:r>
      <w:r w:rsidRPr="009876B2">
        <w:rPr>
          <w:rStyle w:val="nfasis"/>
        </w:rPr>
        <w:t xml:space="preserve"> can </w:t>
      </w:r>
      <w:r w:rsidRPr="00AE309C">
        <w:rPr>
          <w:rStyle w:val="nfasis"/>
          <w:highlight w:val="cyan"/>
        </w:rPr>
        <w:t>dictate</w:t>
      </w:r>
      <w:r w:rsidRPr="009876B2">
        <w:rPr>
          <w:rStyle w:val="nfasis"/>
        </w:rPr>
        <w:t xml:space="preserve"> the </w:t>
      </w:r>
      <w:r w:rsidRPr="00AE309C">
        <w:rPr>
          <w:rStyle w:val="nfasis"/>
          <w:highlight w:val="cyan"/>
        </w:rPr>
        <w:t>timeline</w:t>
      </w:r>
      <w:r w:rsidRPr="009876B2">
        <w:rPr>
          <w:rStyle w:val="nfasis"/>
        </w:rPr>
        <w:t>.</w:t>
      </w:r>
      <w:r w:rsidRPr="00FC5D40">
        <w:rPr>
          <w:sz w:val="14"/>
        </w:rPr>
        <w:t xml:space="preserve"> It is easy for one partner to cut a deal and leave others out, or to exit an alliance. To build durable coalitions, relationships between organizations must go deeper by bringing in members rather than just being leader-to-leader.</w:t>
      </w:r>
    </w:p>
    <w:p w14:paraId="042C3609" w14:textId="77777777" w:rsidR="00090602" w:rsidRPr="00FC5D40" w:rsidRDefault="00090602" w:rsidP="00090602">
      <w:pPr>
        <w:rPr>
          <w:sz w:val="14"/>
        </w:rPr>
      </w:pPr>
      <w:r w:rsidRPr="00FC5D40">
        <w:rPr>
          <w:sz w:val="14"/>
        </w:rPr>
        <w:t>The Minnesota alignment attempted to pre-empt some of those pitfalls with guidelines on how to work together. For example, they agreed that if any one partner in the alignment got a deal from their target, they were allowed to take it, rather than having to wait until everyone got a deal. But each organization still had to participate in the Week of Action, support other groups’ pickets and actions, and send members to leadership schools.</w:t>
      </w:r>
    </w:p>
    <w:p w14:paraId="2F2198C4" w14:textId="77777777" w:rsidR="00090602" w:rsidRPr="00FC5D40" w:rsidRDefault="00090602" w:rsidP="00090602">
      <w:pPr>
        <w:rPr>
          <w:sz w:val="14"/>
        </w:rPr>
      </w:pPr>
      <w:r w:rsidRPr="00FC5D40">
        <w:rPr>
          <w:sz w:val="14"/>
        </w:rPr>
        <w:t>Bargaining for the Common Good is not a magical solution for unity; rather it is a tool or framework that can be used well or used poorly to deepen alignment among social movements and labor. The examples of where it has been used well are inspiring, and provide a model of what we might see building towards 2028.</w:t>
      </w:r>
    </w:p>
    <w:p w14:paraId="36EE5219" w14:textId="77777777" w:rsidR="00090602" w:rsidRPr="00FC5D40" w:rsidRDefault="00090602" w:rsidP="00090602">
      <w:pPr>
        <w:rPr>
          <w:sz w:val="14"/>
        </w:rPr>
      </w:pPr>
      <w:r w:rsidRPr="00FC5D40">
        <w:rPr>
          <w:sz w:val="14"/>
        </w:rPr>
        <w:t xml:space="preserve">The </w:t>
      </w:r>
      <w:r w:rsidRPr="008266C7">
        <w:rPr>
          <w:rStyle w:val="StyleUnderline"/>
        </w:rPr>
        <w:t>organizing needed to lead up to 2028 could be a vehicle for surfacing demands, candidates and engaged bases that could build the counterweight to corporate Democrats that we will need to effectively challenge the Right's faux populism</w:t>
      </w:r>
      <w:r w:rsidRPr="00FC5D40">
        <w:rPr>
          <w:sz w:val="14"/>
        </w:rPr>
        <w:t>.</w:t>
      </w:r>
    </w:p>
    <w:p w14:paraId="6FD05A14" w14:textId="77777777" w:rsidR="00090602" w:rsidRPr="00FC5D40" w:rsidRDefault="00090602" w:rsidP="00090602">
      <w:pPr>
        <w:rPr>
          <w:sz w:val="14"/>
        </w:rPr>
      </w:pPr>
      <w:r w:rsidRPr="00FC5D40">
        <w:rPr>
          <w:sz w:val="14"/>
        </w:rPr>
        <w:t>Some union leaders may be slow to join in. However, it’s possible that a </w:t>
      </w:r>
      <w:r w:rsidRPr="008266C7">
        <w:rPr>
          <w:rStyle w:val="StyleUnderline"/>
        </w:rPr>
        <w:t>labor upsurge can come from militant leaders at the local level.</w:t>
      </w:r>
      <w:r w:rsidRPr="00FC5D40">
        <w:rPr>
          <w:sz w:val="14"/>
        </w:rPr>
        <w:t xml:space="preserve"> The late Dan Clawson, scholar and union leader, argued that upsurges don’t tend to come from the top leadership, but in spite of it. Mark Meinster of the United Electrical, Radio and Machine Workers of America (UE) suggests that </w:t>
      </w:r>
      <w:r w:rsidRPr="008266C7">
        <w:rPr>
          <w:rStyle w:val="StyleUnderline"/>
        </w:rPr>
        <w:t>upsurges are more likely when you have a large number of ​“politically conscious working-class leaders who have experience in militancy …. and a view that the existing system is illegitimate</w:t>
      </w:r>
      <w:r w:rsidRPr="00FC5D40">
        <w:rPr>
          <w:sz w:val="14"/>
        </w:rPr>
        <w:t>.” If successful, the concept could quickly spread beyond the communities or workplaces where we’ve been working.</w:t>
      </w:r>
    </w:p>
    <w:p w14:paraId="271C98AB" w14:textId="77777777" w:rsidR="00090602" w:rsidRPr="00FC5D40" w:rsidRDefault="00090602" w:rsidP="00090602">
      <w:pPr>
        <w:rPr>
          <w:sz w:val="14"/>
        </w:rPr>
      </w:pPr>
      <w:r w:rsidRPr="00FC5D40">
        <w:rPr>
          <w:sz w:val="14"/>
        </w:rPr>
        <w:t xml:space="preserve">There are many constituencies skeptical of working with unions, and for good reason. Their organizations may have been cut out of deals union leaders made with politicians, or they’ve even had a negative experience of their own with a bureaucratic or inept union. And the vast majority of people don’t belong to unions. </w:t>
      </w:r>
      <w:r w:rsidRPr="008266C7">
        <w:rPr>
          <w:rStyle w:val="StyleUnderline"/>
        </w:rPr>
        <w:t>Plan 2028 could provide a way to bring new life to the labor movement: giving energy to militant members and leaders, and inspiration to workers looking to organize their own workplace</w:t>
      </w:r>
      <w:r w:rsidRPr="00FC5D40">
        <w:rPr>
          <w:sz w:val="14"/>
        </w:rPr>
        <w:t>.</w:t>
      </w:r>
    </w:p>
    <w:p w14:paraId="0F19A513" w14:textId="77777777" w:rsidR="00090602" w:rsidRPr="00FC5D40" w:rsidRDefault="00090602" w:rsidP="00090602">
      <w:pPr>
        <w:rPr>
          <w:sz w:val="14"/>
        </w:rPr>
      </w:pPr>
      <w:r w:rsidRPr="00FC5D40">
        <w:rPr>
          <w:b/>
          <w:bCs/>
          <w:sz w:val="14"/>
        </w:rPr>
        <w:t>Coordinated actions from 2025 to 2028</w:t>
      </w:r>
    </w:p>
    <w:p w14:paraId="65DE9248" w14:textId="77777777" w:rsidR="00090602" w:rsidRPr="00FC5D40" w:rsidRDefault="00090602" w:rsidP="00090602">
      <w:pPr>
        <w:rPr>
          <w:sz w:val="14"/>
        </w:rPr>
      </w:pPr>
      <w:r w:rsidRPr="00FC5D40">
        <w:rPr>
          <w:sz w:val="14"/>
        </w:rPr>
        <w:t>Starting this May Day, local labor and social movement leaders can begin coordinated actions in cities across the country, united around key demands or themes. We can start by focusing on a handful of regions where union and social movement leaders are willing to take risks and think creatively, and where they have a real base. The Chicago Teachers Union is working with ARISE Chicago and over 80 organizations to plan for May Day 2025. Leaders in other cities are joining the call to action. These aligned forces will ideally move toward a shared analysis of long-term targets and a shared infrastructure to support collective organizing in the coming years.</w:t>
      </w:r>
    </w:p>
    <w:p w14:paraId="269EBFD5" w14:textId="77777777" w:rsidR="00090602" w:rsidRDefault="00090602" w:rsidP="00090602">
      <w:pPr>
        <w:rPr>
          <w:sz w:val="14"/>
        </w:rPr>
      </w:pPr>
      <w:r w:rsidRPr="00FC5D40">
        <w:rPr>
          <w:sz w:val="14"/>
        </w:rPr>
        <w:t xml:space="preserve">These shared actions will necessarily take a defensive character as Project 2025 is implemented, immigrants are attacked and public jobs and services are cut. But </w:t>
      </w:r>
      <w:r w:rsidRPr="00375233">
        <w:rPr>
          <w:rStyle w:val="nfasis"/>
        </w:rPr>
        <w:t>it is crucial that this effort includes visionary demands as well. The UAW’s demands are not just to defend Social Security and Medicaid, for example, but to expand them</w:t>
      </w:r>
      <w:r w:rsidRPr="00FC5D40">
        <w:rPr>
          <w:sz w:val="14"/>
        </w:rPr>
        <w:t>.</w:t>
      </w:r>
    </w:p>
    <w:p w14:paraId="33320288" w14:textId="77777777" w:rsidR="00090602" w:rsidRPr="00375233" w:rsidRDefault="00090602" w:rsidP="00090602">
      <w:pPr>
        <w:rPr>
          <w:rStyle w:val="StyleUnderline"/>
        </w:rPr>
      </w:pPr>
      <w:r w:rsidRPr="00FC5D40">
        <w:rPr>
          <w:sz w:val="14"/>
        </w:rPr>
        <w:t xml:space="preserve">While the UAW’s call is for strikes, Plan 2028 should include an electoral strategy. We must make demands on not just employers but also the state, at the local, state and federal levels. </w:t>
      </w:r>
      <w:r w:rsidRPr="00375233">
        <w:rPr>
          <w:rStyle w:val="StyleUnderline"/>
        </w:rPr>
        <w:t xml:space="preserve">Plan 2028 activities could help </w:t>
      </w:r>
      <w:r w:rsidRPr="00AE309C">
        <w:rPr>
          <w:rStyle w:val="StyleUnderline"/>
          <w:highlight w:val="cyan"/>
        </w:rPr>
        <w:t>build independent</w:t>
      </w:r>
      <w:r w:rsidRPr="00375233">
        <w:rPr>
          <w:rStyle w:val="StyleUnderline"/>
        </w:rPr>
        <w:t xml:space="preserve"> political </w:t>
      </w:r>
      <w:r w:rsidRPr="00AE309C">
        <w:rPr>
          <w:rStyle w:val="StyleUnderline"/>
          <w:highlight w:val="cyan"/>
        </w:rPr>
        <w:t>organizations</w:t>
      </w:r>
      <w:r w:rsidRPr="00375233">
        <w:rPr>
          <w:rStyle w:val="StyleUnderline"/>
        </w:rPr>
        <w:t xml:space="preserve"> and </w:t>
      </w:r>
      <w:r w:rsidRPr="00AE309C">
        <w:rPr>
          <w:rStyle w:val="StyleUnderline"/>
          <w:highlight w:val="cyan"/>
        </w:rPr>
        <w:t>support progressive midterm candidates</w:t>
      </w:r>
      <w:r w:rsidRPr="00375233">
        <w:rPr>
          <w:rStyle w:val="StyleUnderline"/>
        </w:rPr>
        <w:t xml:space="preserve"> based around those demands.</w:t>
      </w:r>
    </w:p>
    <w:p w14:paraId="2097DF12" w14:textId="77777777" w:rsidR="00090602" w:rsidRDefault="00090602" w:rsidP="00090602">
      <w:pPr>
        <w:rPr>
          <w:sz w:val="14"/>
        </w:rPr>
      </w:pPr>
      <w:r w:rsidRPr="00FC5D40">
        <w:rPr>
          <w:sz w:val="14"/>
        </w:rPr>
        <w:t>It’s too early to predict what might be the most pressing need in 2028. Rather, the organizing needed to lead up to 2028 could be a vehicle for surfacing demands, candidates and engaged bases that could build the counterweight to corporate Democrats that we will need to effectively challenge the Right’s faux populism. But one direction is clear — </w:t>
      </w:r>
      <w:r w:rsidRPr="00375233">
        <w:rPr>
          <w:rStyle w:val="nfasis"/>
        </w:rPr>
        <w:t>given the growing authoritarian threat in the U.S. and globally, a </w:t>
      </w:r>
      <w:r w:rsidRPr="00AA0316">
        <w:rPr>
          <w:rStyle w:val="nfasis"/>
          <w:highlight w:val="cyan"/>
        </w:rPr>
        <w:t>militant</w:t>
      </w:r>
      <w:r w:rsidRPr="00375233">
        <w:rPr>
          <w:rStyle w:val="nfasis"/>
        </w:rPr>
        <w:t xml:space="preserve"> politicized </w:t>
      </w:r>
      <w:r w:rsidRPr="00AA0316">
        <w:rPr>
          <w:rStyle w:val="nfasis"/>
          <w:highlight w:val="cyan"/>
        </w:rPr>
        <w:t>labor movement</w:t>
      </w:r>
      <w:r w:rsidRPr="00375233">
        <w:rPr>
          <w:rStyle w:val="nfasis"/>
        </w:rPr>
        <w:t xml:space="preserve"> working with social movement organizations needs to take leadership in </w:t>
      </w:r>
      <w:r w:rsidRPr="00AA0316">
        <w:rPr>
          <w:rStyle w:val="nfasis"/>
          <w:highlight w:val="cyan"/>
        </w:rPr>
        <w:t>defend</w:t>
      </w:r>
      <w:r w:rsidRPr="00375233">
        <w:rPr>
          <w:rStyle w:val="nfasis"/>
        </w:rPr>
        <w:t xml:space="preserve">ing and expanding </w:t>
      </w:r>
      <w:r w:rsidRPr="00AA0316">
        <w:rPr>
          <w:rStyle w:val="nfasis"/>
          <w:highlight w:val="cyan"/>
        </w:rPr>
        <w:t>democracy</w:t>
      </w:r>
      <w:r w:rsidRPr="00FC5D40">
        <w:rPr>
          <w:sz w:val="14"/>
        </w:rPr>
        <w:t>, just as they have done in other countries.</w:t>
      </w:r>
    </w:p>
    <w:p w14:paraId="7D5569D6" w14:textId="77777777" w:rsidR="00090602" w:rsidRDefault="00090602" w:rsidP="00090602">
      <w:pPr>
        <w:pStyle w:val="Ttulo4"/>
      </w:pPr>
      <w:r>
        <w:t>Scenario One is Trump 2.0</w:t>
      </w:r>
    </w:p>
    <w:p w14:paraId="50CA2EB4" w14:textId="77777777" w:rsidR="00090602" w:rsidRDefault="00090602" w:rsidP="00090602">
      <w:pPr>
        <w:pStyle w:val="Ttulo4"/>
      </w:pPr>
      <w:r>
        <w:t xml:space="preserve">Cross sector strike collaboration paves the way for critical fights against Trump fascism </w:t>
      </w:r>
    </w:p>
    <w:p w14:paraId="776E81E2" w14:textId="77777777" w:rsidR="00090602" w:rsidRPr="00D579BF" w:rsidRDefault="00090602" w:rsidP="00090602">
      <w:r w:rsidRPr="00D579BF">
        <w:rPr>
          <w:rStyle w:val="Style13ptBold"/>
        </w:rPr>
        <w:t>M and L 2025</w:t>
      </w:r>
      <w:r w:rsidRPr="00D579BF">
        <w:t xml:space="preserve"> [Sarah M is a rank and file member of NALC and the national communications committee. She is a member of Portland DSA. Gary L is a volunteer organizer with the Emergency Workplace Organizing Committee and the Federal Unionists Network., We must demand federal workers' right to strike, https://democraticleft.dsausa.org/2025/05/20/we-must-demand-federal-workers-right-to-strike/, </w:t>
      </w:r>
      <w:proofErr w:type="spellStart"/>
      <w:r w:rsidRPr="00D579BF">
        <w:t>poapst</w:t>
      </w:r>
      <w:proofErr w:type="spellEnd"/>
      <w:r w:rsidRPr="00D579BF">
        <w:t>]</w:t>
      </w:r>
    </w:p>
    <w:p w14:paraId="6579BAC7" w14:textId="77777777" w:rsidR="00090602" w:rsidRPr="006606CD" w:rsidRDefault="00090602" w:rsidP="00090602">
      <w:pPr>
        <w:rPr>
          <w:sz w:val="14"/>
        </w:rPr>
      </w:pPr>
      <w:r w:rsidRPr="006606CD">
        <w:rPr>
          <w:sz w:val="14"/>
        </w:rPr>
        <w:t xml:space="preserve">The </w:t>
      </w:r>
      <w:r w:rsidRPr="00D0266B">
        <w:rPr>
          <w:rStyle w:val="StyleUnderline"/>
        </w:rPr>
        <w:t>Trump</w:t>
      </w:r>
      <w:r w:rsidRPr="006606CD">
        <w:rPr>
          <w:sz w:val="14"/>
        </w:rPr>
        <w:t xml:space="preserve"> administration </w:t>
      </w:r>
      <w:r w:rsidRPr="00D0266B">
        <w:rPr>
          <w:rStyle w:val="StyleUnderline"/>
        </w:rPr>
        <w:t>escalated</w:t>
      </w:r>
      <w:r w:rsidRPr="006606CD">
        <w:rPr>
          <w:sz w:val="14"/>
        </w:rPr>
        <w:t xml:space="preserve"> its war on federal workers on March 27, attempting </w:t>
      </w:r>
      <w:r w:rsidRPr="00D0266B">
        <w:rPr>
          <w:rStyle w:val="StyleUnderline"/>
        </w:rPr>
        <w:t>to</w:t>
      </w:r>
      <w:r w:rsidRPr="006606CD">
        <w:rPr>
          <w:sz w:val="14"/>
        </w:rPr>
        <w:t xml:space="preserve"> </w:t>
      </w:r>
      <w:r w:rsidRPr="00D0266B">
        <w:rPr>
          <w:rStyle w:val="StyleUnderline"/>
        </w:rPr>
        <w:t>remove</w:t>
      </w:r>
      <w:r w:rsidRPr="006606CD">
        <w:rPr>
          <w:sz w:val="14"/>
        </w:rPr>
        <w:t xml:space="preserve"> collective </w:t>
      </w:r>
      <w:r w:rsidRPr="00D0266B">
        <w:rPr>
          <w:rStyle w:val="StyleUnderline"/>
        </w:rPr>
        <w:t>bargaining</w:t>
      </w:r>
      <w:r w:rsidRPr="006606CD">
        <w:rPr>
          <w:sz w:val="14"/>
        </w:rPr>
        <w:t xml:space="preserve"> and union </w:t>
      </w:r>
      <w:r w:rsidRPr="00D0266B">
        <w:rPr>
          <w:rStyle w:val="StyleUnderline"/>
        </w:rPr>
        <w:t>rights</w:t>
      </w:r>
      <w:r w:rsidRPr="006606CD">
        <w:rPr>
          <w:sz w:val="14"/>
        </w:rPr>
        <w:t xml:space="preserve"> </w:t>
      </w:r>
      <w:r w:rsidRPr="00D0266B">
        <w:rPr>
          <w:rStyle w:val="StyleUnderline"/>
        </w:rPr>
        <w:t>from</w:t>
      </w:r>
      <w:r w:rsidRPr="006606CD">
        <w:rPr>
          <w:sz w:val="14"/>
        </w:rPr>
        <w:t xml:space="preserve"> an estimated two-thirds of the workforce — roughly seven hundred thousand workers. </w:t>
      </w:r>
      <w:r w:rsidRPr="00D0266B">
        <w:rPr>
          <w:rStyle w:val="StyleUnderline"/>
        </w:rPr>
        <w:t>Federal</w:t>
      </w:r>
      <w:r w:rsidRPr="006606CD">
        <w:rPr>
          <w:sz w:val="14"/>
        </w:rPr>
        <w:t xml:space="preserve"> </w:t>
      </w:r>
      <w:r w:rsidRPr="00D0266B">
        <w:rPr>
          <w:rStyle w:val="StyleUnderline"/>
        </w:rPr>
        <w:t>workers</w:t>
      </w:r>
      <w:r w:rsidRPr="006606CD">
        <w:rPr>
          <w:sz w:val="14"/>
        </w:rPr>
        <w:t xml:space="preserve"> have been organizing to fight back with militant actions and rank-and-file organizing. The Federal </w:t>
      </w:r>
      <w:r w:rsidRPr="00AA0316">
        <w:rPr>
          <w:rStyle w:val="StyleUnderline"/>
        </w:rPr>
        <w:t>Union</w:t>
      </w:r>
      <w:r w:rsidRPr="00D0266B">
        <w:rPr>
          <w:rStyle w:val="StyleUnderline"/>
        </w:rPr>
        <w:t>ists</w:t>
      </w:r>
      <w:r w:rsidRPr="006606CD">
        <w:rPr>
          <w:sz w:val="14"/>
        </w:rPr>
        <w:t xml:space="preserve"> Network held an emergency response call three days later that drew over 2,500 attendees. As Labor Notes reported, the chat during the call </w:t>
      </w:r>
      <w:r w:rsidRPr="00D0266B">
        <w:rPr>
          <w:rStyle w:val="StyleUnderline"/>
        </w:rPr>
        <w:t>expressed a range of opinions — from calls to strike or</w:t>
      </w:r>
      <w:r w:rsidRPr="006606CD">
        <w:rPr>
          <w:sz w:val="14"/>
        </w:rPr>
        <w:t xml:space="preserve"> engage in sickouts or other militant actions, to those </w:t>
      </w:r>
      <w:r w:rsidRPr="00D0266B">
        <w:rPr>
          <w:rStyle w:val="nfasis"/>
        </w:rPr>
        <w:t>concern</w:t>
      </w:r>
      <w:r w:rsidRPr="006606CD">
        <w:rPr>
          <w:sz w:val="14"/>
        </w:rPr>
        <w:t xml:space="preserve">ed </w:t>
      </w:r>
      <w:r w:rsidRPr="00D0266B">
        <w:rPr>
          <w:rStyle w:val="nfasis"/>
        </w:rPr>
        <w:t>about harsh legal penalties against strikers</w:t>
      </w:r>
      <w:r w:rsidRPr="006606CD">
        <w:rPr>
          <w:sz w:val="14"/>
        </w:rPr>
        <w:t xml:space="preserve">. Indeed, as the Trump administration rips up laws, defies judges, and threatens to decertify unions, the safety of legality or concerns about risks of strike actions to union certification seem increasingly remote. </w:t>
      </w:r>
    </w:p>
    <w:p w14:paraId="09FF51EB" w14:textId="77777777" w:rsidR="00090602" w:rsidRPr="006606CD" w:rsidRDefault="00090602" w:rsidP="00090602">
      <w:pPr>
        <w:rPr>
          <w:sz w:val="14"/>
        </w:rPr>
      </w:pPr>
      <w:r w:rsidRPr="006606CD">
        <w:rPr>
          <w:sz w:val="14"/>
        </w:rPr>
        <w:t xml:space="preserve">Conditions for federal workers have been worsening for years — with federal wage increases falling behind the private sector for over a decade. </w:t>
      </w:r>
      <w:r w:rsidRPr="00AA0316">
        <w:rPr>
          <w:rStyle w:val="StyleUnderline"/>
          <w:highlight w:val="cyan"/>
        </w:rPr>
        <w:t>With fed</w:t>
      </w:r>
      <w:r w:rsidRPr="00376F83">
        <w:rPr>
          <w:rStyle w:val="StyleUnderline"/>
        </w:rPr>
        <w:t xml:space="preserve">eral </w:t>
      </w:r>
      <w:r w:rsidRPr="00AA0316">
        <w:rPr>
          <w:rStyle w:val="StyleUnderline"/>
          <w:highlight w:val="cyan"/>
        </w:rPr>
        <w:t>workers banned from striking</w:t>
      </w:r>
      <w:r w:rsidRPr="006606CD">
        <w:rPr>
          <w:sz w:val="14"/>
        </w:rPr>
        <w:t xml:space="preserve">, their </w:t>
      </w:r>
      <w:r w:rsidRPr="00AA0316">
        <w:rPr>
          <w:rStyle w:val="StyleUnderline"/>
          <w:highlight w:val="cyan"/>
        </w:rPr>
        <w:t>unions</w:t>
      </w:r>
      <w:r w:rsidRPr="00376F83">
        <w:rPr>
          <w:rStyle w:val="StyleUnderline"/>
        </w:rPr>
        <w:t xml:space="preserve"> have</w:t>
      </w:r>
      <w:r w:rsidRPr="006606CD">
        <w:rPr>
          <w:sz w:val="14"/>
        </w:rPr>
        <w:t xml:space="preserve"> often </w:t>
      </w:r>
      <w:r w:rsidRPr="00376F83">
        <w:rPr>
          <w:rStyle w:val="StyleUnderline"/>
        </w:rPr>
        <w:t xml:space="preserve">been </w:t>
      </w:r>
      <w:r w:rsidRPr="00AA0316">
        <w:rPr>
          <w:rStyle w:val="StyleUnderline"/>
          <w:highlight w:val="cyan"/>
        </w:rPr>
        <w:t>reduced to</w:t>
      </w:r>
      <w:r w:rsidRPr="006606CD">
        <w:rPr>
          <w:sz w:val="14"/>
        </w:rPr>
        <w:t xml:space="preserve"> acting as mediators of conflict, </w:t>
      </w:r>
      <w:r w:rsidRPr="00376F83">
        <w:rPr>
          <w:rStyle w:val="StyleUnderline"/>
        </w:rPr>
        <w:t>relying on</w:t>
      </w:r>
      <w:r w:rsidRPr="006606CD">
        <w:rPr>
          <w:sz w:val="14"/>
        </w:rPr>
        <w:t xml:space="preserve"> </w:t>
      </w:r>
      <w:r w:rsidRPr="00AA0316">
        <w:rPr>
          <w:rStyle w:val="StyleUnderline"/>
          <w:highlight w:val="cyan"/>
        </w:rPr>
        <w:t>lobbying</w:t>
      </w:r>
      <w:r w:rsidRPr="006606CD">
        <w:rPr>
          <w:sz w:val="14"/>
        </w:rPr>
        <w:t xml:space="preserve"> and pressure campaigns </w:t>
      </w:r>
      <w:r w:rsidRPr="00376F83">
        <w:rPr>
          <w:rStyle w:val="StyleUnderline"/>
        </w:rPr>
        <w:t>for contracts, while the organizing muscle necessary to win</w:t>
      </w:r>
      <w:r w:rsidRPr="006606CD">
        <w:rPr>
          <w:sz w:val="14"/>
        </w:rPr>
        <w:t xml:space="preserve"> big gains and mobilize members </w:t>
      </w:r>
      <w:r w:rsidRPr="00376F83">
        <w:rPr>
          <w:rStyle w:val="StyleUnderline"/>
        </w:rPr>
        <w:t>has decayed.</w:t>
      </w:r>
      <w:r w:rsidRPr="006606CD">
        <w:rPr>
          <w:sz w:val="14"/>
        </w:rPr>
        <w:t xml:space="preserve"> This has left them especially vulnerable to right-wing attacks and austerity. Over the past 25 years, the overall share of federal workers has declined precipitously, with the vast majority of those job losses in the U.S. Post Office.</w:t>
      </w:r>
    </w:p>
    <w:p w14:paraId="22F64DE2" w14:textId="77777777" w:rsidR="00090602" w:rsidRPr="006606CD" w:rsidRDefault="00090602" w:rsidP="00090602">
      <w:pPr>
        <w:rPr>
          <w:sz w:val="14"/>
        </w:rPr>
      </w:pPr>
      <w:r w:rsidRPr="001373D2">
        <w:rPr>
          <w:rStyle w:val="StyleUnderline"/>
        </w:rPr>
        <w:t>USPS presents a useful test case for the debilitating effects of the strike ban, as workers have been steadily forced into longer hours and lower wages.</w:t>
      </w:r>
      <w:r w:rsidRPr="006606CD">
        <w:rPr>
          <w:sz w:val="14"/>
        </w:rPr>
        <w:t xml:space="preserve"> Recently, despite overwhelmingly rejecting their proposed contract, USPS workers were forced by arbitration to accept a de facto pay cut. This has led to an upsurge of union militancy at USPS. </w:t>
      </w:r>
      <w:r w:rsidRPr="001373D2">
        <w:rPr>
          <w:rStyle w:val="StyleUnderline"/>
        </w:rPr>
        <w:t>Fights for the right to strike have erupted in the American Postal Workers Union and National Association of Letter Carriers,</w:t>
      </w:r>
      <w:r w:rsidRPr="006606CD">
        <w:rPr>
          <w:sz w:val="14"/>
        </w:rPr>
        <w:t xml:space="preserve"> and internal struggles between moderate and reform factions are impacting each of the four postal unions. </w:t>
      </w:r>
      <w:r w:rsidRPr="001373D2">
        <w:rPr>
          <w:rStyle w:val="nfasis"/>
        </w:rPr>
        <w:t xml:space="preserve">The strike bans have </w:t>
      </w:r>
      <w:r w:rsidRPr="00AA0316">
        <w:rPr>
          <w:rStyle w:val="nfasis"/>
          <w:highlight w:val="cyan"/>
        </w:rPr>
        <w:t>left political organizing to atrophy</w:t>
      </w:r>
      <w:r w:rsidRPr="001373D2">
        <w:rPr>
          <w:rStyle w:val="nfasis"/>
        </w:rPr>
        <w:t xml:space="preserve">, </w:t>
      </w:r>
      <w:r w:rsidRPr="00AA0316">
        <w:rPr>
          <w:rStyle w:val="nfasis"/>
          <w:highlight w:val="cyan"/>
          <w:bdr w:val="single" w:sz="4" w:space="0" w:color="auto"/>
        </w:rPr>
        <w:t>weakening</w:t>
      </w:r>
      <w:r w:rsidRPr="001373D2">
        <w:rPr>
          <w:rStyle w:val="nfasis"/>
          <w:bdr w:val="single" w:sz="4" w:space="0" w:color="auto"/>
        </w:rPr>
        <w:t xml:space="preserve"> more </w:t>
      </w:r>
      <w:r w:rsidRPr="00AA0316">
        <w:rPr>
          <w:rStyle w:val="nfasis"/>
          <w:highlight w:val="cyan"/>
          <w:bdr w:val="single" w:sz="4" w:space="0" w:color="auto"/>
        </w:rPr>
        <w:t>militant leaders</w:t>
      </w:r>
      <w:r w:rsidRPr="00AA0316">
        <w:rPr>
          <w:rStyle w:val="StyleUnderline"/>
        </w:rPr>
        <w:t>hip</w:t>
      </w:r>
      <w:r w:rsidRPr="001373D2">
        <w:rPr>
          <w:rStyle w:val="nfasis"/>
        </w:rPr>
        <w:t xml:space="preserve"> and strengthening conservative “service union” leadership. </w:t>
      </w:r>
      <w:r w:rsidRPr="006606CD">
        <w:rPr>
          <w:sz w:val="14"/>
        </w:rPr>
        <w:t>But it was not always this way.</w:t>
      </w:r>
    </w:p>
    <w:p w14:paraId="5E16A2B4" w14:textId="77777777" w:rsidR="00090602" w:rsidRPr="006606CD" w:rsidRDefault="00090602" w:rsidP="00090602">
      <w:pPr>
        <w:rPr>
          <w:sz w:val="14"/>
        </w:rPr>
      </w:pPr>
      <w:r w:rsidRPr="006606CD">
        <w:rPr>
          <w:sz w:val="14"/>
        </w:rPr>
        <w:t xml:space="preserve">Joseph A. McCartin in Dissent discusses the long history of militant federal organizing and suggests that Trump’s war on workers may “reawaken this long-dormant tradition of collective action among otherwise seemingly docile federal workers”. In particular, he notes that the 1981 wildcat Professional Air Traffic Controllers Organization (PATCO) strike was defeated because PATCO stood alone at the time against what other unions perceived as a reasonable compromise labor regime — a situation far different than today. Hamilton Nolan makes the case for mass militant work stoppage explicit, writing: “It is unreasonable to run around demanding a general strike every time a single union gets in a hard fight. </w:t>
      </w:r>
      <w:r w:rsidRPr="00482A3D">
        <w:rPr>
          <w:rStyle w:val="StyleUnderline"/>
        </w:rPr>
        <w:t>It is not unreasonable to demand a general strike when the very existence of unions is under direct attack by a government that cares nothing about us, and does not respect our contracts</w:t>
      </w:r>
      <w:r w:rsidRPr="006606CD">
        <w:rPr>
          <w:sz w:val="14"/>
        </w:rPr>
        <w:t>, and is attempting to throw in the trash the union contracts covering hundreds of thousands of our fellow union members, as a step towards doing the same thing to millions more of our fellow union members.”</w:t>
      </w:r>
    </w:p>
    <w:p w14:paraId="256CB7CC" w14:textId="77777777" w:rsidR="00090602" w:rsidRPr="006606CD" w:rsidRDefault="00090602" w:rsidP="00090602">
      <w:pPr>
        <w:rPr>
          <w:sz w:val="14"/>
        </w:rPr>
      </w:pPr>
      <w:r w:rsidRPr="006606CD">
        <w:rPr>
          <w:sz w:val="14"/>
        </w:rPr>
        <w:t>However, as Nolan writes, “</w:t>
      </w:r>
      <w:r w:rsidRPr="00F227B5">
        <w:rPr>
          <w:rStyle w:val="nfasis"/>
        </w:rPr>
        <w:t>First they are coming for the federal unions—the lowest hanging fruit</w:t>
      </w:r>
      <w:r w:rsidRPr="006606CD">
        <w:rPr>
          <w:sz w:val="14"/>
        </w:rPr>
        <w:t xml:space="preserve">, the most bureaucratic unions, </w:t>
      </w:r>
      <w:r w:rsidRPr="00F227B5">
        <w:rPr>
          <w:rStyle w:val="nfasis"/>
        </w:rPr>
        <w:t>the ones barred from striking”</w:t>
      </w:r>
      <w:r w:rsidRPr="006606CD">
        <w:rPr>
          <w:sz w:val="14"/>
        </w:rPr>
        <w:t xml:space="preserve"> — so he proposes that </w:t>
      </w:r>
      <w:r w:rsidRPr="00F227B5">
        <w:rPr>
          <w:rStyle w:val="StyleUnderline"/>
        </w:rPr>
        <w:t>other unions outside the federal sector, should lead the way in a general strike</w:t>
      </w:r>
      <w:r w:rsidRPr="006606CD">
        <w:rPr>
          <w:sz w:val="14"/>
        </w:rPr>
        <w:t xml:space="preserve">, writing: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w:t>
      </w:r>
    </w:p>
    <w:p w14:paraId="56D3CFDF" w14:textId="77777777" w:rsidR="00090602" w:rsidRPr="006606CD" w:rsidRDefault="00090602" w:rsidP="00090602">
      <w:pPr>
        <w:rPr>
          <w:sz w:val="14"/>
        </w:rPr>
      </w:pPr>
      <w:r w:rsidRPr="006606CD">
        <w:rPr>
          <w:sz w:val="14"/>
        </w:rPr>
        <w:t>If this works, it would be wonderful. However, the history of mass strikes and general strikes shows that they emerge when workers within a sector, workplace, or industry move together initially other forces join as society becomes polarized and the struggle becomes generalized.</w:t>
      </w:r>
    </w:p>
    <w:p w14:paraId="16DA71C9" w14:textId="77777777" w:rsidR="00090602" w:rsidRPr="006606CD" w:rsidRDefault="00090602" w:rsidP="00090602">
      <w:pPr>
        <w:rPr>
          <w:sz w:val="14"/>
        </w:rPr>
      </w:pPr>
      <w:r w:rsidRPr="006606CD">
        <w:rPr>
          <w:sz w:val="14"/>
        </w:rPr>
        <w:t xml:space="preserve">Postal workers won their collective bargaining rights in a massive, illegal wildcat strike. Facing crushing inflation and worsening conditions, postal workers in New York rebelled in 1970, breaking with their own leadership. The strike spread like wildfire to 200 cities and 200,000 workers. Even President Richard Nixon’s attempts to call in the National Guard to replace letter carriers failed. It is this model of daring, illegal strikes that workers will have to consider to defend their jobs and unions. </w:t>
      </w:r>
    </w:p>
    <w:p w14:paraId="554BE257" w14:textId="77777777" w:rsidR="00090602" w:rsidRPr="006606CD" w:rsidRDefault="00090602" w:rsidP="00090602">
      <w:pPr>
        <w:rPr>
          <w:b/>
          <w:iCs/>
          <w:u w:val="single"/>
        </w:rPr>
      </w:pPr>
      <w:r w:rsidRPr="006606CD">
        <w:rPr>
          <w:sz w:val="14"/>
        </w:rPr>
        <w:t xml:space="preserve">We should be clear about </w:t>
      </w:r>
      <w:r w:rsidRPr="006230FB">
        <w:rPr>
          <w:rStyle w:val="nfasis"/>
        </w:rPr>
        <w:t xml:space="preserve">the </w:t>
      </w:r>
      <w:r w:rsidRPr="00AA0316">
        <w:rPr>
          <w:rStyle w:val="nfasis"/>
          <w:highlight w:val="cyan"/>
        </w:rPr>
        <w:t>challenges</w:t>
      </w:r>
      <w:r w:rsidRPr="006230FB">
        <w:rPr>
          <w:rStyle w:val="nfasis"/>
        </w:rPr>
        <w:t xml:space="preserve"> that federal workers face, and the reason for their caution toward militant tactics,</w:t>
      </w:r>
      <w:r w:rsidRPr="006606CD">
        <w:rPr>
          <w:sz w:val="14"/>
        </w:rPr>
        <w:t xml:space="preserve"> even as we support them in finding ways to engage in such. The laws restricting the rights of federal workers </w:t>
      </w:r>
      <w:r w:rsidRPr="006230FB">
        <w:rPr>
          <w:rStyle w:val="nfasis"/>
        </w:rPr>
        <w:t xml:space="preserve">are </w:t>
      </w:r>
      <w:r w:rsidRPr="00AA0316">
        <w:rPr>
          <w:rStyle w:val="nfasis"/>
          <w:highlight w:val="cyan"/>
        </w:rPr>
        <w:t>like no other</w:t>
      </w:r>
      <w:r w:rsidRPr="006606CD">
        <w:rPr>
          <w:sz w:val="14"/>
        </w:rPr>
        <w:t xml:space="preserve">. </w:t>
      </w:r>
      <w:r w:rsidRPr="006230FB">
        <w:rPr>
          <w:rStyle w:val="nfasis"/>
        </w:rPr>
        <w:t>It is not merely a violation</w:t>
      </w:r>
      <w:r w:rsidRPr="006606CD">
        <w:rPr>
          <w:sz w:val="14"/>
        </w:rPr>
        <w:t xml:space="preserve"> </w:t>
      </w:r>
      <w:r w:rsidRPr="006230FB">
        <w:rPr>
          <w:rStyle w:val="nfasis"/>
        </w:rPr>
        <w:t>of contract</w:t>
      </w:r>
      <w:r w:rsidRPr="006606CD">
        <w:rPr>
          <w:sz w:val="14"/>
        </w:rPr>
        <w:t xml:space="preserve">, as it is when a union violates a no-strike clause. Nor is it merely a civil penalty to strike, as it is, for example, for New York state workers under the Taylor Law. Nor even is it an offense that is chargeable only against unions. </w:t>
      </w:r>
      <w:r w:rsidRPr="00AA0316">
        <w:rPr>
          <w:rStyle w:val="nfasis"/>
          <w:highlight w:val="cyan"/>
        </w:rPr>
        <w:t>It is a felony offense</w:t>
      </w:r>
      <w:r w:rsidRPr="006606CD">
        <w:rPr>
          <w:sz w:val="14"/>
        </w:rPr>
        <w:t xml:space="preserve">, under 18 U.S. Code § 1918, </w:t>
      </w:r>
      <w:r w:rsidRPr="006230FB">
        <w:rPr>
          <w:rStyle w:val="nfasis"/>
        </w:rPr>
        <w:t>punishable by up to a year in prison and permanent bar from government employment</w:t>
      </w:r>
      <w:r w:rsidRPr="006606CD">
        <w:rPr>
          <w:sz w:val="14"/>
        </w:rPr>
        <w:t xml:space="preserve">, for any individual to participate in a strike against the federal government. It is furthermore the same crime and penalty to be a member of an organization of employees (i.e. a union) that strikes. </w:t>
      </w:r>
      <w:r w:rsidRPr="006230FB">
        <w:rPr>
          <w:rStyle w:val="nfasis"/>
        </w:rPr>
        <w:t xml:space="preserve">This legal threat is </w:t>
      </w:r>
      <w:r w:rsidRPr="00AA0316">
        <w:rPr>
          <w:rStyle w:val="nfasis"/>
          <w:highlight w:val="cyan"/>
        </w:rPr>
        <w:t>especially</w:t>
      </w:r>
      <w:r w:rsidRPr="006230FB">
        <w:rPr>
          <w:rStyle w:val="nfasis"/>
        </w:rPr>
        <w:t xml:space="preserve"> likely to be </w:t>
      </w:r>
      <w:r w:rsidRPr="00AA0316">
        <w:rPr>
          <w:rStyle w:val="nfasis"/>
          <w:highlight w:val="cyan"/>
        </w:rPr>
        <w:t>invoked under</w:t>
      </w:r>
      <w:r w:rsidRPr="006230FB">
        <w:rPr>
          <w:rStyle w:val="nfasis"/>
        </w:rPr>
        <w:t xml:space="preserve"> the </w:t>
      </w:r>
      <w:r w:rsidRPr="00AA0316">
        <w:rPr>
          <w:rStyle w:val="nfasis"/>
        </w:rPr>
        <w:t xml:space="preserve">current </w:t>
      </w:r>
      <w:r w:rsidRPr="00AA0316">
        <w:rPr>
          <w:rStyle w:val="nfasis"/>
          <w:highlight w:val="cyan"/>
        </w:rPr>
        <w:t>admin</w:t>
      </w:r>
      <w:r w:rsidRPr="00AA0316">
        <w:rPr>
          <w:rStyle w:val="StyleUnderline"/>
        </w:rPr>
        <w:t>istration</w:t>
      </w:r>
      <w:r w:rsidRPr="006606CD">
        <w:rPr>
          <w:sz w:val="14"/>
        </w:rPr>
        <w:t xml:space="preserve">, and is </w:t>
      </w:r>
      <w:r w:rsidRPr="006230FB">
        <w:rPr>
          <w:rStyle w:val="nfasis"/>
        </w:rPr>
        <w:t xml:space="preserve">part of the reason that </w:t>
      </w:r>
      <w:r w:rsidRPr="00AA0316">
        <w:rPr>
          <w:rStyle w:val="nfasis"/>
          <w:highlight w:val="cyan"/>
        </w:rPr>
        <w:t>fed</w:t>
      </w:r>
      <w:r w:rsidRPr="006230FB">
        <w:rPr>
          <w:rStyle w:val="nfasis"/>
        </w:rPr>
        <w:t xml:space="preserve">eral </w:t>
      </w:r>
      <w:r w:rsidRPr="00AA0316">
        <w:rPr>
          <w:rStyle w:val="nfasis"/>
          <w:highlight w:val="cyan"/>
        </w:rPr>
        <w:t>workers feel cautious about</w:t>
      </w:r>
      <w:r w:rsidRPr="006230FB">
        <w:rPr>
          <w:rStyle w:val="nfasis"/>
        </w:rPr>
        <w:t xml:space="preserve"> not only striking, but </w:t>
      </w:r>
      <w:r w:rsidRPr="00AA0316">
        <w:rPr>
          <w:rStyle w:val="nfasis"/>
          <w:highlight w:val="cyan"/>
        </w:rPr>
        <w:t>even talking</w:t>
      </w:r>
      <w:r w:rsidRPr="006230FB">
        <w:rPr>
          <w:rStyle w:val="nfasis"/>
        </w:rPr>
        <w:t xml:space="preserve"> about it.</w:t>
      </w:r>
    </w:p>
    <w:p w14:paraId="5B3717E5" w14:textId="77777777" w:rsidR="00090602" w:rsidRPr="006606CD" w:rsidRDefault="00090602" w:rsidP="00090602">
      <w:pPr>
        <w:rPr>
          <w:sz w:val="14"/>
        </w:rPr>
      </w:pPr>
      <w:r w:rsidRPr="006606CD">
        <w:rPr>
          <w:sz w:val="14"/>
        </w:rPr>
        <w:t xml:space="preserve">Some of that caution is overstated. The above code bans not only striking, but also asserting the right to strike. However, the APWU has asserted in its written material for decades that it believes the right to strike “is an inalienable right of all American workers,” in open defiance of the law. In fact, in 1969, prior to the postal strike, postal workers took their case to court and won in National Association of Letter Carriers v. Blount. Every union, federal </w:t>
      </w:r>
      <w:proofErr w:type="gramStart"/>
      <w:r w:rsidRPr="006606CD">
        <w:rPr>
          <w:sz w:val="14"/>
        </w:rPr>
        <w:t>and</w:t>
      </w:r>
      <w:proofErr w:type="gramEnd"/>
      <w:r w:rsidRPr="006606CD">
        <w:rPr>
          <w:sz w:val="14"/>
        </w:rPr>
        <w:t xml:space="preserve"> otherwise, should also assert such a right.</w:t>
      </w:r>
    </w:p>
    <w:p w14:paraId="6B9C826E" w14:textId="77777777" w:rsidR="00090602" w:rsidRPr="006606CD" w:rsidRDefault="00090602" w:rsidP="00090602">
      <w:pPr>
        <w:rPr>
          <w:sz w:val="14"/>
        </w:rPr>
      </w:pPr>
      <w:r w:rsidRPr="006606CD">
        <w:rPr>
          <w:sz w:val="14"/>
        </w:rPr>
        <w:t xml:space="preserve">How then do we fight back against the current onslaught, which not only threatens millions of federal workers — union and not — but the basic and vital services they provide throughout society and the economy? And how do we do so while centering the power of these workers and the necessity of their organizing as our basic guiding principle? DSA is uniquely positioned to fight for the collective bargaining rights of federal workers — standing at the crossroads of social movements, electoral politics and labor organizing. As mass protests break out against Trump and Musk’s DOGE cuts, DSA can play a pivotal role in foregrounding the demand for the right of federal workers to strike. </w:t>
      </w:r>
      <w:r w:rsidRPr="00DD1721">
        <w:rPr>
          <w:rStyle w:val="StyleUnderline"/>
        </w:rPr>
        <w:t>Creating mass support, including for militant tactics, will be crucial in the coming months and years</w:t>
      </w:r>
      <w:r w:rsidRPr="006606CD">
        <w:rPr>
          <w:sz w:val="14"/>
        </w:rPr>
        <w:t>.</w:t>
      </w:r>
    </w:p>
    <w:p w14:paraId="6E44B8C9" w14:textId="77777777" w:rsidR="00090602" w:rsidRPr="006606CD" w:rsidRDefault="00090602" w:rsidP="00090602">
      <w:pPr>
        <w:rPr>
          <w:sz w:val="14"/>
        </w:rPr>
      </w:pPr>
      <w:r w:rsidRPr="006606CD">
        <w:rPr>
          <w:sz w:val="14"/>
        </w:rPr>
        <w:t>As an example, consider the 2011 protests against then-governor of Wisconsin Scott Walker, who targeted the right to organize and bargain of public sector workers in the state — in many ways a small-scale dry run of what Trump is seeking today. There, mass energy and rallies developed into a public occupation of the Capitol building, coupled to militant, semi-spontaneous actions including teachers’ “sick-outs.” This had elements of an impending general strike, and one seemed on the order of the day, with one labor federation endorsing the call. However, cowed by the threats against them, afraid to go beyond their legalistic approach, and wooed by promises from the Democrats, labor leaders folded at the last minute and redirected energy away from militant action towards a recall campaign. With Walker’s Act 10 passed, unions were kneecapped. The gutting of legal mechanisms forced a return to deep organizing and militant tactics — the sort of organizing that led Wisconsin workers to form the first public sector union in the nation in the 1930s. Only with a new generation of activists rediscovering these tools did workers begin to win back some gains.</w:t>
      </w:r>
    </w:p>
    <w:p w14:paraId="5D71D68D" w14:textId="77777777" w:rsidR="00090602" w:rsidRPr="006606CD" w:rsidRDefault="00090602" w:rsidP="00090602">
      <w:pPr>
        <w:rPr>
          <w:sz w:val="14"/>
        </w:rPr>
      </w:pPr>
      <w:r w:rsidRPr="007D403B">
        <w:rPr>
          <w:rStyle w:val="StyleUnderline"/>
        </w:rPr>
        <w:t xml:space="preserve">Labor organizers like to talk about a ladder of escalation for militant tactics </w:t>
      </w:r>
      <w:r w:rsidRPr="006606CD">
        <w:rPr>
          <w:sz w:val="14"/>
        </w:rPr>
        <w:t xml:space="preserve">— from wearing buttons, to petitions, to marches on the boss, protests, workplace actions, strikes. </w:t>
      </w:r>
      <w:r w:rsidRPr="007D403B">
        <w:rPr>
          <w:rStyle w:val="StyleUnderline"/>
        </w:rPr>
        <w:t>Each step builds confidence and solidarity</w:t>
      </w:r>
      <w:r w:rsidRPr="006606CD">
        <w:rPr>
          <w:sz w:val="14"/>
        </w:rPr>
        <w:t xml:space="preserve">, and if denied, builds </w:t>
      </w:r>
      <w:r w:rsidRPr="007D403B">
        <w:rPr>
          <w:rStyle w:val="StyleUnderline"/>
        </w:rPr>
        <w:t>a sense of righteousness to prepare workers to go further, with more organization</w:t>
      </w:r>
      <w:r w:rsidRPr="006606CD">
        <w:rPr>
          <w:sz w:val="14"/>
        </w:rPr>
        <w:t xml:space="preserve">. But </w:t>
      </w:r>
      <w:r w:rsidRPr="00AA0316">
        <w:rPr>
          <w:rStyle w:val="nfasis"/>
          <w:highlight w:val="cyan"/>
        </w:rPr>
        <w:t>with strike action banned</w:t>
      </w:r>
      <w:r w:rsidRPr="00D90B24">
        <w:rPr>
          <w:rStyle w:val="nfasis"/>
        </w:rPr>
        <w:t>, that ladder looks more like a stepstool</w:t>
      </w:r>
      <w:r w:rsidRPr="006606CD">
        <w:rPr>
          <w:sz w:val="14"/>
        </w:rPr>
        <w:t>. Beyond that final, low rung, victory is still possible — but it is a leap of faith into the unknown. It will take organizing far beyond federal workers themselves to make that leap possible.</w:t>
      </w:r>
    </w:p>
    <w:p w14:paraId="7340CFD6" w14:textId="77777777" w:rsidR="00090602" w:rsidRPr="006606CD" w:rsidRDefault="00090602" w:rsidP="00090602">
      <w:pPr>
        <w:rPr>
          <w:b/>
          <w:iCs/>
          <w:u w:val="single"/>
        </w:rPr>
      </w:pPr>
      <w:r w:rsidRPr="006606CD">
        <w:rPr>
          <w:sz w:val="14"/>
        </w:rPr>
        <w:t xml:space="preserve">Socialists should try to turn protest energy into lasting structures by encouraging democratic processes between coalition partners. This is especially true within state and local labor councils, where engaged DSA members can have an outsized influence. DSA should aggressively and actively back federal workers who do </w:t>
      </w:r>
      <w:proofErr w:type="gramStart"/>
      <w:r w:rsidRPr="006606CD">
        <w:rPr>
          <w:sz w:val="14"/>
        </w:rPr>
        <w:t>take action</w:t>
      </w:r>
      <w:proofErr w:type="gramEnd"/>
      <w:r w:rsidRPr="006606CD">
        <w:rPr>
          <w:sz w:val="14"/>
        </w:rPr>
        <w:t xml:space="preserve">. We should support their actions and support them financially. But also, </w:t>
      </w:r>
      <w:r w:rsidRPr="00AA0316">
        <w:rPr>
          <w:rStyle w:val="nfasis"/>
          <w:highlight w:val="cyan"/>
        </w:rPr>
        <w:t>we must advocate</w:t>
      </w:r>
      <w:r w:rsidRPr="00D90B24">
        <w:rPr>
          <w:rStyle w:val="nfasis"/>
        </w:rPr>
        <w:t xml:space="preserve"> zealously </w:t>
      </w:r>
      <w:r w:rsidRPr="00AA0316">
        <w:rPr>
          <w:rStyle w:val="nfasis"/>
        </w:rPr>
        <w:t>for</w:t>
      </w:r>
      <w:r w:rsidRPr="00D90B24">
        <w:rPr>
          <w:rStyle w:val="nfasis"/>
        </w:rPr>
        <w:t xml:space="preserve"> the </w:t>
      </w:r>
      <w:r w:rsidRPr="00AA0316">
        <w:rPr>
          <w:rStyle w:val="nfasis"/>
        </w:rPr>
        <w:t>rights denied them</w:t>
      </w:r>
      <w:r w:rsidRPr="00D90B24">
        <w:rPr>
          <w:rStyle w:val="nfasis"/>
        </w:rPr>
        <w:t xml:space="preserve">. </w:t>
      </w:r>
    </w:p>
    <w:p w14:paraId="1872452C" w14:textId="77777777" w:rsidR="00090602" w:rsidRPr="006606CD" w:rsidRDefault="00090602" w:rsidP="00090602">
      <w:pPr>
        <w:rPr>
          <w:sz w:val="14"/>
        </w:rPr>
      </w:pPr>
      <w:r w:rsidRPr="006606CD">
        <w:rPr>
          <w:sz w:val="14"/>
        </w:rPr>
        <w:t xml:space="preserve">We should </w:t>
      </w:r>
      <w:r w:rsidRPr="00D90B24">
        <w:rPr>
          <w:rStyle w:val="StyleUnderline"/>
        </w:rPr>
        <w:t>turn up the heat throughout the rest of society in a campaign for the basic rights of federal workers, including their right to strike.</w:t>
      </w:r>
      <w:r w:rsidRPr="006606CD">
        <w:rPr>
          <w:sz w:val="14"/>
        </w:rPr>
        <w:t xml:space="preserve"> This is a winning issue that the DSA should foreground, which would win allies both in the labor movement and among all those affected by the services and programs which the Trump administration is gutting. The laws restricting federal workers are outrageous affronts to basic rights on the face of it. Every one of us outside the federal sector can wake up, decide we hate our boss and our job, and tell them where to shove it. At most we risk our job — and even state workers denied the right to strike risk a fine, not criminal penalties. We cannot be compelled to work — there was a civil war fought over this. But federal workers, even as they are being </w:t>
      </w:r>
      <w:proofErr w:type="spellStart"/>
      <w:r w:rsidRPr="006606CD">
        <w:rPr>
          <w:sz w:val="14"/>
        </w:rPr>
        <w:t>RIFed</w:t>
      </w:r>
      <w:proofErr w:type="spellEnd"/>
      <w:r w:rsidRPr="006606CD">
        <w:rPr>
          <w:sz w:val="14"/>
        </w:rPr>
        <w:t xml:space="preserve"> (laid off due to a “Reduction in Force”) and fired by a variety of largely illegal and certainly immoral mechanisms — are subject to effectively compelled labor conditions. Further, we all have the right to free speech and free association. We can (at least according to the laws as they remain) advocate for whatever we believe our rights are or should be. But again, not so for federal workers, for whom advocacy or assertions of a belief in rights are themselves a “thoughtcrime” subject to imprisonment — by a law already ruled unconstitutional and unenforceable.</w:t>
      </w:r>
    </w:p>
    <w:p w14:paraId="72D46958" w14:textId="77777777" w:rsidR="00090602" w:rsidRPr="006606CD" w:rsidRDefault="00090602" w:rsidP="00090602">
      <w:pPr>
        <w:rPr>
          <w:sz w:val="14"/>
        </w:rPr>
      </w:pPr>
      <w:r w:rsidRPr="006606CD">
        <w:rPr>
          <w:sz w:val="14"/>
        </w:rPr>
        <w:t>The National Labor Commission (NLC) can take an active, aggressive role in such a campaign — providing agitational resources such as posters, flyers, pamphlets, and model resolutions to members. DSA can start holding public calls about federal strike rights and begin coordinating with the NEC about legislative campaigns to win the right to strike, as well as putting pressure on elected officials.</w:t>
      </w:r>
    </w:p>
    <w:p w14:paraId="59DA564B" w14:textId="77777777" w:rsidR="00090602" w:rsidRPr="006606CD" w:rsidRDefault="00090602" w:rsidP="00090602">
      <w:pPr>
        <w:rPr>
          <w:sz w:val="14"/>
        </w:rPr>
      </w:pPr>
      <w:r w:rsidRPr="006606CD">
        <w:rPr>
          <w:sz w:val="14"/>
        </w:rPr>
        <w:t xml:space="preserve">DSA has the ability to bring a unique, socialist message to the struggle of federal workers. These workers make the country run — and are in the crosshairs of an administration that seems dead set on destroying the basic conditions of the entire population, with federal unions being some of the few obstacles in the way. </w:t>
      </w:r>
      <w:r w:rsidRPr="00A24C6C">
        <w:rPr>
          <w:rStyle w:val="nfasis"/>
        </w:rPr>
        <w:t xml:space="preserve">It is incumbent on all of us to advocate — and to put the heat on every ostensibly pro-worker politician to also advocate — </w:t>
      </w:r>
      <w:r w:rsidRPr="00AA0316">
        <w:rPr>
          <w:rStyle w:val="nfasis"/>
          <w:highlight w:val="cyan"/>
        </w:rPr>
        <w:t>that fed</w:t>
      </w:r>
      <w:r w:rsidRPr="00A24C6C">
        <w:rPr>
          <w:rStyle w:val="nfasis"/>
        </w:rPr>
        <w:t xml:space="preserve">eral </w:t>
      </w:r>
      <w:r w:rsidRPr="00AA0316">
        <w:rPr>
          <w:rStyle w:val="nfasis"/>
          <w:highlight w:val="cyan"/>
        </w:rPr>
        <w:t>workers</w:t>
      </w:r>
      <w:r w:rsidRPr="00A24C6C">
        <w:rPr>
          <w:rStyle w:val="nfasis"/>
        </w:rPr>
        <w:t xml:space="preserve"> </w:t>
      </w:r>
      <w:r w:rsidRPr="00AA0316">
        <w:rPr>
          <w:rStyle w:val="nfasis"/>
          <w:highlight w:val="cyan"/>
        </w:rPr>
        <w:t>have</w:t>
      </w:r>
      <w:r w:rsidRPr="00A24C6C">
        <w:rPr>
          <w:rStyle w:val="nfasis"/>
        </w:rPr>
        <w:t xml:space="preserve"> the </w:t>
      </w:r>
      <w:r w:rsidRPr="00AA0316">
        <w:rPr>
          <w:rStyle w:val="nfasis"/>
          <w:highlight w:val="cyan"/>
        </w:rPr>
        <w:t>same</w:t>
      </w:r>
      <w:r w:rsidRPr="00A24C6C">
        <w:rPr>
          <w:rStyle w:val="nfasis"/>
        </w:rPr>
        <w:t xml:space="preserve"> basic </w:t>
      </w:r>
      <w:r w:rsidRPr="00AA0316">
        <w:rPr>
          <w:rStyle w:val="nfasis"/>
          <w:highlight w:val="cyan"/>
        </w:rPr>
        <w:t>labor rights as</w:t>
      </w:r>
      <w:r w:rsidRPr="00A24C6C">
        <w:rPr>
          <w:rStyle w:val="nfasis"/>
        </w:rPr>
        <w:t xml:space="preserve"> all </w:t>
      </w:r>
      <w:r w:rsidRPr="00AA0316">
        <w:rPr>
          <w:rStyle w:val="nfasis"/>
          <w:highlight w:val="cyan"/>
        </w:rPr>
        <w:t>other</w:t>
      </w:r>
      <w:r w:rsidRPr="00A24C6C">
        <w:rPr>
          <w:rStyle w:val="nfasis"/>
        </w:rPr>
        <w:t xml:space="preserve"> workers</w:t>
      </w:r>
      <w:r w:rsidRPr="006606CD">
        <w:rPr>
          <w:sz w:val="14"/>
        </w:rPr>
        <w:t xml:space="preserve">, and also the same basic constitutional rights as all other residents of the United States. In so doing, </w:t>
      </w:r>
      <w:r w:rsidRPr="00A24C6C">
        <w:rPr>
          <w:rStyle w:val="StyleUnderline"/>
        </w:rPr>
        <w:t xml:space="preserve">we also create political conditions that draw mass support behind their organizing, and </w:t>
      </w:r>
      <w:r w:rsidRPr="00AA0316">
        <w:rPr>
          <w:rStyle w:val="StyleUnderline"/>
          <w:highlight w:val="cyan"/>
        </w:rPr>
        <w:t xml:space="preserve">thereby </w:t>
      </w:r>
      <w:r w:rsidRPr="00AA0316">
        <w:rPr>
          <w:rStyle w:val="nfasis"/>
          <w:highlight w:val="cyan"/>
        </w:rPr>
        <w:t>open</w:t>
      </w:r>
      <w:r w:rsidRPr="00A24C6C">
        <w:rPr>
          <w:rStyle w:val="nfasis"/>
        </w:rPr>
        <w:t xml:space="preserve"> the way to </w:t>
      </w:r>
      <w:r w:rsidRPr="00AA0316">
        <w:rPr>
          <w:rStyle w:val="nfasis"/>
          <w:highlight w:val="cyan"/>
        </w:rPr>
        <w:t>greater militancy in</w:t>
      </w:r>
      <w:r w:rsidRPr="00A24C6C">
        <w:rPr>
          <w:rStyle w:val="nfasis"/>
        </w:rPr>
        <w:t xml:space="preserve"> the course of the battles and </w:t>
      </w:r>
      <w:r w:rsidRPr="00AA0316">
        <w:rPr>
          <w:rStyle w:val="nfasis"/>
          <w:highlight w:val="cyan"/>
        </w:rPr>
        <w:t>organizing</w:t>
      </w:r>
      <w:r w:rsidRPr="00A24C6C">
        <w:rPr>
          <w:rStyle w:val="nfasis"/>
        </w:rPr>
        <w:t xml:space="preserve"> to come</w:t>
      </w:r>
      <w:r w:rsidRPr="00A24C6C">
        <w:rPr>
          <w:rStyle w:val="StyleUnderline"/>
        </w:rPr>
        <w:t>.</w:t>
      </w:r>
    </w:p>
    <w:p w14:paraId="282D68DE" w14:textId="77777777" w:rsidR="00090602" w:rsidRDefault="00090602" w:rsidP="00090602">
      <w:pPr>
        <w:pStyle w:val="Ttulo4"/>
      </w:pPr>
      <w:r>
        <w:t>Limiting legal recourse to strikes key to a successful wave against MAGA extremism</w:t>
      </w:r>
    </w:p>
    <w:p w14:paraId="711CDC85" w14:textId="77777777" w:rsidR="00090602" w:rsidRPr="00F41688" w:rsidRDefault="00090602" w:rsidP="00090602">
      <w:r w:rsidRPr="00F41688">
        <w:rPr>
          <w:rStyle w:val="Style13ptBold"/>
        </w:rPr>
        <w:t>Brecher 25</w:t>
      </w:r>
      <w:r w:rsidRPr="00F41688">
        <w:t xml:space="preserve"> [Jeremy Brecher is the author of 15 books on labor and social movements, including "Strike!" and "The Green New Deal from Below." He is co-founder and senior strategic advisor for the Labor Network for Sustainability., What would a general strike in the US actually look like? April 8, 2025, https://wagingnonviolence.org/2025/04/what-would-general-strike-in-the-us-look-like/, </w:t>
      </w:r>
      <w:proofErr w:type="spellStart"/>
      <w:r w:rsidRPr="00F41688">
        <w:t>poapst</w:t>
      </w:r>
      <w:proofErr w:type="spellEnd"/>
      <w:r w:rsidRPr="00F41688">
        <w:t>]</w:t>
      </w:r>
    </w:p>
    <w:p w14:paraId="7B44CC47" w14:textId="77777777" w:rsidR="00090602" w:rsidRPr="00825EF4" w:rsidRDefault="00090602" w:rsidP="00090602">
      <w:pPr>
        <w:rPr>
          <w:sz w:val="14"/>
        </w:rPr>
      </w:pPr>
      <w:r w:rsidRPr="00825EF4">
        <w:rPr>
          <w:sz w:val="14"/>
        </w:rPr>
        <w:t xml:space="preserve">Something is in the air: A perception that </w:t>
      </w:r>
      <w:r w:rsidRPr="00D172C9">
        <w:rPr>
          <w:rStyle w:val="StyleUnderline"/>
        </w:rPr>
        <w:t xml:space="preserve">American </w:t>
      </w:r>
      <w:r w:rsidRPr="00AA0316">
        <w:rPr>
          <w:rStyle w:val="StyleUnderline"/>
          <w:highlight w:val="cyan"/>
        </w:rPr>
        <w:t>democracy</w:t>
      </w:r>
      <w:r w:rsidRPr="00D172C9">
        <w:rPr>
          <w:rStyle w:val="StyleUnderline"/>
        </w:rPr>
        <w:t xml:space="preserve"> and livable conditions</w:t>
      </w:r>
      <w:r w:rsidRPr="00825EF4">
        <w:rPr>
          <w:sz w:val="14"/>
        </w:rPr>
        <w:t xml:space="preserve"> for working people </w:t>
      </w:r>
      <w:r w:rsidRPr="00D172C9">
        <w:rPr>
          <w:rStyle w:val="StyleUnderline"/>
        </w:rPr>
        <w:t xml:space="preserve">may </w:t>
      </w:r>
      <w:r w:rsidRPr="00AA0316">
        <w:rPr>
          <w:rStyle w:val="nfasis"/>
          <w:highlight w:val="cyan"/>
        </w:rPr>
        <w:t>only</w:t>
      </w:r>
      <w:r w:rsidRPr="00D172C9">
        <w:rPr>
          <w:rStyle w:val="StyleUnderline"/>
        </w:rPr>
        <w:t xml:space="preserve"> be </w:t>
      </w:r>
      <w:r w:rsidRPr="00AA0316">
        <w:rPr>
          <w:rStyle w:val="StyleUnderline"/>
          <w:highlight w:val="cyan"/>
        </w:rPr>
        <w:t>saved by</w:t>
      </w:r>
      <w:r w:rsidRPr="00825EF4">
        <w:rPr>
          <w:sz w:val="14"/>
        </w:rPr>
        <w:t xml:space="preserve"> the kind of </w:t>
      </w:r>
      <w:r w:rsidRPr="00D172C9">
        <w:rPr>
          <w:rStyle w:val="StyleUnderline"/>
        </w:rPr>
        <w:t>large-scale nonviolent direct action</w:t>
      </w:r>
      <w:r w:rsidRPr="00825EF4">
        <w:rPr>
          <w:sz w:val="14"/>
        </w:rPr>
        <w:t xml:space="preserve"> variously called “</w:t>
      </w:r>
      <w:r w:rsidRPr="00AA0316">
        <w:rPr>
          <w:rStyle w:val="StyleUnderline"/>
          <w:highlight w:val="cyan"/>
        </w:rPr>
        <w:t>general strikes</w:t>
      </w:r>
      <w:r w:rsidRPr="00D172C9">
        <w:rPr>
          <w:rStyle w:val="StyleUnderline"/>
        </w:rPr>
        <w:t>,” “political strikes</w:t>
      </w:r>
      <w:r w:rsidRPr="00825EF4">
        <w:rPr>
          <w:sz w:val="14"/>
        </w:rPr>
        <w:t>,” or, as I will refer to all of them, “</w:t>
      </w:r>
      <w:r w:rsidRPr="00D172C9">
        <w:rPr>
          <w:rStyle w:val="StyleUnderline"/>
        </w:rPr>
        <w:t>social strikes.”</w:t>
      </w:r>
      <w:r>
        <w:rPr>
          <w:rStyle w:val="StyleUnderline"/>
        </w:rPr>
        <w:t xml:space="preserve"> </w:t>
      </w:r>
      <w:r w:rsidRPr="00715F1F">
        <w:rPr>
          <w:rStyle w:val="StyleUnderline"/>
        </w:rPr>
        <w:t>Calls for mass disruptive action are coming from unlikely places</w:t>
      </w:r>
      <w:r w:rsidRPr="00825EF4">
        <w:rPr>
          <w:sz w:val="14"/>
        </w:rPr>
        <w:t xml:space="preserve">, like Anthony Romero, executive director of </w:t>
      </w:r>
      <w:r w:rsidRPr="00715F1F">
        <w:rPr>
          <w:rStyle w:val="StyleUnderline"/>
        </w:rPr>
        <w:t>the ACLU</w:t>
      </w:r>
      <w:r w:rsidRPr="00825EF4">
        <w:rPr>
          <w:sz w:val="14"/>
        </w:rPr>
        <w:t xml:space="preserve">, an organization </w:t>
      </w:r>
      <w:r w:rsidRPr="00715F1F">
        <w:rPr>
          <w:rStyle w:val="StyleUnderline"/>
        </w:rPr>
        <w:t>normally associated with legal action through the courts</w:t>
      </w:r>
      <w:r w:rsidRPr="00825EF4">
        <w:rPr>
          <w:sz w:val="14"/>
        </w:rPr>
        <w:t xml:space="preserve">. When Romero was asked in a recent interview what would happen </w:t>
      </w:r>
      <w:r w:rsidRPr="00715F1F">
        <w:rPr>
          <w:rStyle w:val="nfasis"/>
        </w:rPr>
        <w:t xml:space="preserve">if the </w:t>
      </w:r>
      <w:r w:rsidRPr="00AA0316">
        <w:rPr>
          <w:rStyle w:val="nfasis"/>
          <w:highlight w:val="cyan"/>
        </w:rPr>
        <w:t>Trump admin</w:t>
      </w:r>
      <w:r w:rsidRPr="00715F1F">
        <w:rPr>
          <w:rStyle w:val="nfasis"/>
        </w:rPr>
        <w:t xml:space="preserve">istration </w:t>
      </w:r>
      <w:r w:rsidRPr="00AA0316">
        <w:rPr>
          <w:rStyle w:val="nfasis"/>
          <w:highlight w:val="cyan"/>
        </w:rPr>
        <w:t>systematically defied court orders</w:t>
      </w:r>
      <w:r w:rsidRPr="00715F1F">
        <w:rPr>
          <w:rStyle w:val="nfasis"/>
        </w:rPr>
        <w:t>,</w:t>
      </w:r>
      <w:r w:rsidRPr="00825EF4">
        <w:rPr>
          <w:sz w:val="14"/>
        </w:rPr>
        <w:t xml:space="preserve"> he replied, “Then </w:t>
      </w:r>
      <w:r w:rsidRPr="00715F1F">
        <w:rPr>
          <w:rStyle w:val="nfasis"/>
        </w:rPr>
        <w:t>we’ve got to take to the streets in a different way. We’ve got to shut down this country.”</w:t>
      </w:r>
      <w:r>
        <w:rPr>
          <w:rStyle w:val="nfasis"/>
        </w:rPr>
        <w:t xml:space="preserve"> </w:t>
      </w:r>
      <w:r w:rsidRPr="00825EF4">
        <w:rPr>
          <w:sz w:val="14"/>
        </w:rPr>
        <w:t>Similarly senior Democratic Rep. Jim McGovern said, “</w:t>
      </w:r>
      <w:r w:rsidRPr="00715F1F">
        <w:rPr>
          <w:rStyle w:val="StyleUnderline"/>
        </w:rPr>
        <w:t>We can’t just sit back and let our democracy just fall apart.</w:t>
      </w:r>
      <w:r w:rsidRPr="00825EF4">
        <w:rPr>
          <w:sz w:val="14"/>
        </w:rPr>
        <w:t xml:space="preserve"> What we need to think about are things like maybe a national strike across this country.” Some in </w:t>
      </w:r>
      <w:r w:rsidRPr="00AE0614">
        <w:rPr>
          <w:rStyle w:val="StyleUnderline"/>
        </w:rPr>
        <w:t>organized labor are also entering the fray</w:t>
      </w:r>
      <w:r w:rsidRPr="00825EF4">
        <w:rPr>
          <w:sz w:val="14"/>
        </w:rPr>
        <w:t xml:space="preserve">. Sara Nelson, head of the Association of Flight Attendants, recently said that American </w:t>
      </w:r>
      <w:r w:rsidRPr="00AA0316">
        <w:rPr>
          <w:rStyle w:val="StyleUnderline"/>
          <w:highlight w:val="cyan"/>
        </w:rPr>
        <w:t>workers</w:t>
      </w:r>
      <w:r w:rsidRPr="00825EF4">
        <w:rPr>
          <w:sz w:val="14"/>
        </w:rPr>
        <w:t xml:space="preserve"> — no matter what they do or what sector they are in — now </w:t>
      </w:r>
      <w:r w:rsidRPr="00AE0614">
        <w:rPr>
          <w:rStyle w:val="StyleUnderline"/>
        </w:rPr>
        <w:t xml:space="preserve">have “very </w:t>
      </w:r>
      <w:r w:rsidRPr="00AA0316">
        <w:rPr>
          <w:rStyle w:val="StyleUnderline"/>
          <w:highlight w:val="cyan"/>
        </w:rPr>
        <w:t>few options but to</w:t>
      </w:r>
      <w:r w:rsidRPr="00AE0614">
        <w:rPr>
          <w:rStyle w:val="StyleUnderline"/>
        </w:rPr>
        <w:t xml:space="preserve"> join together to organize for a </w:t>
      </w:r>
      <w:r w:rsidRPr="00AA0316">
        <w:rPr>
          <w:rStyle w:val="StyleUnderline"/>
          <w:highlight w:val="cyan"/>
        </w:rPr>
        <w:t>general strike</w:t>
      </w:r>
      <w:r w:rsidRPr="00AE0614">
        <w:rPr>
          <w:rStyle w:val="StyleUnderline"/>
        </w:rPr>
        <w:t>.”</w:t>
      </w:r>
      <w:r w:rsidRPr="00825EF4">
        <w:rPr>
          <w:sz w:val="14"/>
        </w:rPr>
        <w:t xml:space="preserve"> (She led the organizing for a national general strike that successfully deterred Trump’s attempt to shut down the government in his first term.) Meanwhile, online, there are even more ad hoc efforts demonstrating the tactic’s appeal right now. For instance, </w:t>
      </w:r>
      <w:r w:rsidRPr="00AE0614">
        <w:rPr>
          <w:rStyle w:val="StyleUnderline"/>
        </w:rPr>
        <w:t>more than 300,000 people have signed cards pledging to participate in a general strike.</w:t>
      </w:r>
      <w:r>
        <w:rPr>
          <w:rStyle w:val="StyleUnderline"/>
        </w:rPr>
        <w:t xml:space="preserve"> </w:t>
      </w:r>
      <w:r w:rsidRPr="00AE0614">
        <w:rPr>
          <w:rStyle w:val="StyleUnderline"/>
        </w:rPr>
        <w:t>Calling for general strikes is a staple of the radical toolkit</w:t>
      </w:r>
      <w:r w:rsidRPr="00825EF4">
        <w:rPr>
          <w:sz w:val="14"/>
        </w:rPr>
        <w:t xml:space="preserve">. (I’ve made questionable efforts to call two or three myself over the past half-century.) But why has the idea of such mass actions suddenly appeared on the lips of such a wide range of people? There are three principal reasons: 1. The </w:t>
      </w:r>
      <w:r w:rsidRPr="00AA0316">
        <w:rPr>
          <w:rStyle w:val="StyleUnderline"/>
          <w:highlight w:val="cyan"/>
        </w:rPr>
        <w:t>wide range of</w:t>
      </w:r>
      <w:r w:rsidRPr="00AE0614">
        <w:rPr>
          <w:rStyle w:val="StyleUnderline"/>
        </w:rPr>
        <w:t xml:space="preserve"> people being </w:t>
      </w:r>
      <w:r w:rsidRPr="00AA0316">
        <w:rPr>
          <w:rStyle w:val="StyleUnderline"/>
          <w:highlight w:val="cyan"/>
        </w:rPr>
        <w:t>harm</w:t>
      </w:r>
      <w:r w:rsidRPr="00AE0614">
        <w:rPr>
          <w:rStyle w:val="StyleUnderline"/>
        </w:rPr>
        <w:t xml:space="preserve">ed </w:t>
      </w:r>
      <w:r w:rsidRPr="00AA0316">
        <w:rPr>
          <w:rStyle w:val="StyleUnderline"/>
          <w:highlight w:val="cyan"/>
        </w:rPr>
        <w:t>by</w:t>
      </w:r>
      <w:r w:rsidRPr="00AE0614">
        <w:rPr>
          <w:rStyle w:val="StyleUnderline"/>
        </w:rPr>
        <w:t xml:space="preserve"> the </w:t>
      </w:r>
      <w:r w:rsidRPr="00AA0316">
        <w:rPr>
          <w:rStyle w:val="StyleUnderline"/>
          <w:highlight w:val="cyan"/>
        </w:rPr>
        <w:t>MAGA</w:t>
      </w:r>
      <w:r w:rsidRPr="00AE0614">
        <w:rPr>
          <w:rStyle w:val="StyleUnderline"/>
        </w:rPr>
        <w:t xml:space="preserve"> juggernaut gives credibility to actions</w:t>
      </w:r>
      <w:r w:rsidRPr="00825EF4">
        <w:rPr>
          <w:sz w:val="14"/>
        </w:rPr>
        <w:t xml:space="preserve"> based on wide public participation. 2. The </w:t>
      </w:r>
      <w:r w:rsidRPr="00AE0614">
        <w:rPr>
          <w:rStyle w:val="StyleUnderline"/>
        </w:rPr>
        <w:t>demolition of key institutions</w:t>
      </w:r>
      <w:r w:rsidRPr="00825EF4">
        <w:rPr>
          <w:sz w:val="14"/>
        </w:rPr>
        <w:t xml:space="preserve"> of democracy, constitutionalism and the rule of law </w:t>
      </w:r>
      <w:r w:rsidRPr="00AE0614">
        <w:rPr>
          <w:rStyle w:val="StyleUnderline"/>
        </w:rPr>
        <w:t xml:space="preserve">is threatening to </w:t>
      </w:r>
      <w:r w:rsidRPr="00AA0316">
        <w:rPr>
          <w:rStyle w:val="StyleUnderline"/>
          <w:highlight w:val="cyan"/>
        </w:rPr>
        <w:t>leave few alternatives to</w:t>
      </w:r>
      <w:r w:rsidRPr="00AE0614">
        <w:rPr>
          <w:rStyle w:val="StyleUnderline"/>
        </w:rPr>
        <w:t xml:space="preserve"> popular </w:t>
      </w:r>
      <w:r w:rsidRPr="00AA0316">
        <w:rPr>
          <w:rStyle w:val="StyleUnderline"/>
          <w:highlight w:val="cyan"/>
        </w:rPr>
        <w:t>uprising</w:t>
      </w:r>
      <w:r w:rsidRPr="00AE0614">
        <w:rPr>
          <w:rStyle w:val="StyleUnderline"/>
        </w:rPr>
        <w:t>.</w:t>
      </w:r>
      <w:r>
        <w:rPr>
          <w:rStyle w:val="StyleUnderline"/>
        </w:rPr>
        <w:t xml:space="preserve"> </w:t>
      </w:r>
      <w:r w:rsidRPr="00825EF4">
        <w:rPr>
          <w:sz w:val="14"/>
        </w:rPr>
        <w:t xml:space="preserve">3. The </w:t>
      </w:r>
      <w:r w:rsidRPr="00AE0614">
        <w:rPr>
          <w:rStyle w:val="StyleUnderline"/>
        </w:rPr>
        <w:t>fecklessness of the leadership of the Democratic Party</w:t>
      </w:r>
      <w:r w:rsidRPr="00825EF4">
        <w:rPr>
          <w:sz w:val="14"/>
        </w:rPr>
        <w:t xml:space="preserve">, as sublimely illustrated by Sen. Chuck Schumer’s passage in March of the devastating MAGA budget, has </w:t>
      </w:r>
      <w:r w:rsidRPr="00AE0614">
        <w:rPr>
          <w:rStyle w:val="StyleUnderline"/>
        </w:rPr>
        <w:t>led to despair about resistance within the institutions of government</w:t>
      </w:r>
      <w:r w:rsidRPr="00825EF4">
        <w:rPr>
          <w:sz w:val="14"/>
        </w:rPr>
        <w:t xml:space="preserve">. These inescapable realities are forcing people to think in unaccustomed ways. I use the term “social strikes” to describe mass actions people take to exercise power by withdrawing cooperation from and disrupting the operation of society. The goal of a social strike is to affect not just the immediate employer, but a political regime or social structure. Such forms of mass direct action provide a possible alternative when institutional means of action prove ineffective. In all their varied forms they are based on Gandhi’s fundamental perception that “even the most powerful cannot rule without the cooperation of the ruled.” What are social strikes? Social strike is a broad term that encompasses a wide range of activities that use the withdrawal of cooperation and mass disruption to affect governments and social structures. </w:t>
      </w:r>
      <w:r w:rsidRPr="002D616E">
        <w:rPr>
          <w:rStyle w:val="StyleUnderline"/>
        </w:rPr>
        <w:t>While the U.S. has a tradition of social and labor movements using mass action and local general strikes, it does not have a tradition of using people power for the defense of democracy.</w:t>
      </w:r>
      <w:r w:rsidRPr="00825EF4">
        <w:rPr>
          <w:sz w:val="14"/>
        </w:rPr>
        <w:t xml:space="preserve"> </w:t>
      </w:r>
      <w:r w:rsidRPr="00AA0316">
        <w:rPr>
          <w:sz w:val="14"/>
        </w:rPr>
        <w:t xml:space="preserve">However, </w:t>
      </w:r>
      <w:r w:rsidRPr="00AA0316">
        <w:rPr>
          <w:rStyle w:val="StyleUnderline"/>
        </w:rPr>
        <w:t xml:space="preserve">in other countries </w:t>
      </w:r>
      <w:r w:rsidRPr="00AA0316">
        <w:rPr>
          <w:rStyle w:val="StyleUnderline"/>
          <w:highlight w:val="cyan"/>
        </w:rPr>
        <w:t>where</w:t>
      </w:r>
      <w:r w:rsidRPr="00AA0316">
        <w:rPr>
          <w:rStyle w:val="StyleUnderline"/>
        </w:rPr>
        <w:t xml:space="preserve"> democratic </w:t>
      </w:r>
      <w:r w:rsidRPr="00AA0316">
        <w:rPr>
          <w:rStyle w:val="StyleUnderline"/>
          <w:highlight w:val="cyan"/>
        </w:rPr>
        <w:t>institutions</w:t>
      </w:r>
      <w:r w:rsidRPr="00AA0316">
        <w:rPr>
          <w:rStyle w:val="StyleUnderline"/>
        </w:rPr>
        <w:t xml:space="preserve"> have been so </w:t>
      </w:r>
      <w:r w:rsidRPr="00AA0316">
        <w:rPr>
          <w:rStyle w:val="StyleUnderline"/>
          <w:highlight w:val="cyan"/>
        </w:rPr>
        <w:t>weakened</w:t>
      </w:r>
      <w:r w:rsidRPr="00AA0316">
        <w:rPr>
          <w:rStyle w:val="StyleUnderline"/>
        </w:rPr>
        <w:t xml:space="preserve"> or eliminated that they provide no alternative to tyranny, such methods have been used </w:t>
      </w:r>
      <w:r w:rsidRPr="00AA0316">
        <w:rPr>
          <w:rStyle w:val="nfasis"/>
        </w:rPr>
        <w:t>effective</w:t>
      </w:r>
      <w:r w:rsidRPr="00AA0316">
        <w:rPr>
          <w:rStyle w:val="StyleUnderline"/>
        </w:rPr>
        <w:t>ly</w:t>
      </w:r>
      <w:r w:rsidRPr="00AA0316">
        <w:rPr>
          <w:sz w:val="14"/>
        </w:rPr>
        <w:t>.</w:t>
      </w:r>
      <w:r w:rsidRPr="00825EF4">
        <w:rPr>
          <w:sz w:val="14"/>
        </w:rPr>
        <w:t xml:space="preserve"> Previous Coverage Light sticks from K-pop idol concerts have become a symbol of mass demonstrations. What the US can learn from South Koreans who stopped an authoritarian power-grab </w:t>
      </w:r>
      <w:r w:rsidRPr="00AA0316">
        <w:rPr>
          <w:rStyle w:val="nfasis"/>
          <w:highlight w:val="cyan"/>
        </w:rPr>
        <w:t>Tyrannical regimes</w:t>
      </w:r>
      <w:r w:rsidRPr="0039665F">
        <w:rPr>
          <w:rStyle w:val="nfasis"/>
        </w:rPr>
        <w:t xml:space="preserve"> </w:t>
      </w:r>
      <w:r w:rsidRPr="00825EF4">
        <w:rPr>
          <w:sz w:val="14"/>
        </w:rPr>
        <w:t xml:space="preserve">from Serbia to the Philippines to Brazil and many other places </w:t>
      </w:r>
      <w:r w:rsidRPr="0039665F">
        <w:rPr>
          <w:rStyle w:val="nfasis"/>
        </w:rPr>
        <w:t xml:space="preserve">have been </w:t>
      </w:r>
      <w:r w:rsidRPr="00AA0316">
        <w:rPr>
          <w:rStyle w:val="nfasis"/>
          <w:highlight w:val="cyan"/>
        </w:rPr>
        <w:t>brought down by nonviolent revolts</w:t>
      </w:r>
      <w:r w:rsidRPr="0039665F">
        <w:rPr>
          <w:rStyle w:val="nfasis"/>
        </w:rPr>
        <w:t xml:space="preserve"> that </w:t>
      </w:r>
      <w:r w:rsidRPr="00AA0316">
        <w:rPr>
          <w:rStyle w:val="nfasis"/>
          <w:highlight w:val="cyan"/>
        </w:rPr>
        <w:t>made society ungovernable</w:t>
      </w:r>
      <w:r w:rsidRPr="0039665F">
        <w:rPr>
          <w:rStyle w:val="nfasis"/>
        </w:rPr>
        <w:t xml:space="preserve">. </w:t>
      </w:r>
      <w:r w:rsidRPr="00825EF4">
        <w:rPr>
          <w:sz w:val="14"/>
        </w:rPr>
        <w:t xml:space="preserve">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 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Mass strikes have included general strikes, mass picketing, occupation of workplaces and government buildings, nonviolent direct action, shutdowns of commerce, blocking of traffic and other disruption of everyday activities. Mass strikes have often been met with severe repression and at times involved violent conflict with company guards, police, state militias and the U.S. Army. The U.S. has also seen a handful of actions that fit the classical definition of a “general strike” as a coordinated work stoppage by trade unions in many different sectors. The closest the U.S. has come to a national general strike was in 1886,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 Such </w:t>
      </w:r>
      <w:r w:rsidRPr="0031365E">
        <w:rPr>
          <w:rStyle w:val="nfasis"/>
        </w:rPr>
        <w:t xml:space="preserve">union-called </w:t>
      </w:r>
      <w:r w:rsidRPr="00AA0316">
        <w:rPr>
          <w:rStyle w:val="nfasis"/>
          <w:highlight w:val="cyan"/>
        </w:rPr>
        <w:t>general strikes</w:t>
      </w:r>
      <w:r w:rsidRPr="00825EF4">
        <w:rPr>
          <w:sz w:val="14"/>
        </w:rPr>
        <w:t xml:space="preserve">, however, </w:t>
      </w:r>
      <w:r w:rsidRPr="0031365E">
        <w:rPr>
          <w:rStyle w:val="nfasis"/>
        </w:rPr>
        <w:t>have been a rarity in U.S. labor history</w:t>
      </w:r>
      <w:r w:rsidRPr="00825EF4">
        <w:rPr>
          <w:sz w:val="14"/>
        </w:rPr>
        <w:t xml:space="preserve">. American </w:t>
      </w:r>
      <w:r w:rsidRPr="0031365E">
        <w:rPr>
          <w:rStyle w:val="nfasis"/>
        </w:rPr>
        <w:t xml:space="preserve">unions are </w:t>
      </w:r>
      <w:r w:rsidRPr="00AA0316">
        <w:rPr>
          <w:rStyle w:val="nfasis"/>
          <w:highlight w:val="cyan"/>
        </w:rPr>
        <w:t>bound by laws</w:t>
      </w:r>
      <w:r w:rsidRPr="00825EF4">
        <w:rPr>
          <w:sz w:val="14"/>
        </w:rPr>
        <w:t xml:space="preserve"> specifically </w:t>
      </w:r>
      <w:r w:rsidRPr="00AA0316">
        <w:rPr>
          <w:rStyle w:val="nfasis"/>
          <w:highlight w:val="cyan"/>
        </w:rPr>
        <w:t>designed to</w:t>
      </w:r>
      <w:r w:rsidRPr="00AA0316">
        <w:rPr>
          <w:sz w:val="14"/>
          <w:highlight w:val="cyan"/>
        </w:rPr>
        <w:t xml:space="preserve"> </w:t>
      </w:r>
      <w:r w:rsidRPr="00AA0316">
        <w:rPr>
          <w:rStyle w:val="nfasis"/>
          <w:highlight w:val="cyan"/>
        </w:rPr>
        <w:t>prevent them</w:t>
      </w:r>
      <w:r w:rsidRPr="0031365E">
        <w:rPr>
          <w:rStyle w:val="nfasis"/>
        </w:rPr>
        <w:t xml:space="preserve"> from taking part in strikes</w:t>
      </w:r>
      <w:r w:rsidRPr="00825EF4">
        <w:rPr>
          <w:sz w:val="14"/>
        </w:rPr>
        <w:t xml:space="preserve"> about issues outside their own workplace, </w:t>
      </w:r>
      <w:r w:rsidRPr="0031365E">
        <w:rPr>
          <w:rStyle w:val="nfasis"/>
        </w:rPr>
        <w:t>such as sympathy strikes and political strikes</w:t>
      </w:r>
      <w:r w:rsidRPr="00825EF4">
        <w:rPr>
          <w:sz w:val="14"/>
        </w:rPr>
        <w:t xml:space="preserve">. In most cases their </w:t>
      </w:r>
      <w:r w:rsidRPr="0031365E">
        <w:rPr>
          <w:rStyle w:val="nfasis"/>
        </w:rPr>
        <w:t>contracts include “no-strike” language that bans them from striking</w:t>
      </w:r>
      <w:r w:rsidRPr="00825EF4">
        <w:rPr>
          <w:sz w:val="14"/>
        </w:rPr>
        <w:t xml:space="preserve"> during the contract. </w:t>
      </w:r>
      <w:r w:rsidRPr="0031365E">
        <w:rPr>
          <w:rStyle w:val="nfasis"/>
        </w:rPr>
        <w:t>Unions that violate</w:t>
      </w:r>
      <w:r w:rsidRPr="00825EF4">
        <w:rPr>
          <w:sz w:val="14"/>
        </w:rPr>
        <w:t xml:space="preserve"> these prohibitions are </w:t>
      </w:r>
      <w:r w:rsidRPr="0031365E">
        <w:rPr>
          <w:rStyle w:val="nfasis"/>
        </w:rPr>
        <w:t>subject to crushing fines and loss of bargaining rights</w:t>
      </w:r>
      <w:r w:rsidRPr="00825EF4">
        <w:rPr>
          <w:sz w:val="14"/>
        </w:rPr>
        <w:t xml:space="preserve">. Their </w:t>
      </w:r>
      <w:r w:rsidRPr="0031365E">
        <w:rPr>
          <w:rStyle w:val="nfasis"/>
        </w:rPr>
        <w:t>leaders can be</w:t>
      </w:r>
      <w:r w:rsidRPr="00825EF4">
        <w:rPr>
          <w:sz w:val="14"/>
        </w:rPr>
        <w:t xml:space="preserve"> — and have been — </w:t>
      </w:r>
      <w:r w:rsidRPr="0031365E">
        <w:rPr>
          <w:rStyle w:val="nfasis"/>
        </w:rPr>
        <w:t>packed off to jail.</w:t>
      </w:r>
      <w:r>
        <w:rPr>
          <w:rStyle w:val="nfasis"/>
        </w:rPr>
        <w:t xml:space="preserve"> </w:t>
      </w:r>
      <w:r w:rsidRPr="00825EF4">
        <w:rPr>
          <w:sz w:val="14"/>
        </w:rPr>
        <w:t xml:space="preserve">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 While </w:t>
      </w:r>
      <w:r w:rsidRPr="00D63F41">
        <w:rPr>
          <w:rStyle w:val="StyleUnderline"/>
        </w:rPr>
        <w:t>strikes for specifically political purposes like deposing political leaders or affecting legislation</w:t>
      </w:r>
      <w:r w:rsidRPr="00825EF4">
        <w:rPr>
          <w:sz w:val="14"/>
        </w:rPr>
        <w:t xml:space="preserve"> are common in other countries — as illustrated by many of the non-U.S. examples mentioned above — they </w:t>
      </w:r>
      <w:r w:rsidRPr="00D63F41">
        <w:rPr>
          <w:rStyle w:val="StyleUnderline"/>
        </w:rPr>
        <w:t>are a rarity in the U.S</w:t>
      </w:r>
      <w:r w:rsidRPr="00825EF4">
        <w:rPr>
          <w:sz w:val="14"/>
        </w:rPr>
        <w:t xml:space="preserve">. An exception was the 23-day strike by 42,000 West Virginia coal miners in 1969 that forced the state legislature to pass a law providing compensation for victims of black lung disease. 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 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r w:rsidRPr="00CA4FC3">
        <w:rPr>
          <w:rStyle w:val="StyleUnderline"/>
          <w:highlight w:val="cyan"/>
        </w:rPr>
        <w:t>In</w:t>
      </w:r>
      <w:r w:rsidRPr="00CA4FC3">
        <w:rPr>
          <w:rStyle w:val="StyleUnderline"/>
        </w:rPr>
        <w:t xml:space="preserve"> December </w:t>
      </w:r>
      <w:r w:rsidRPr="00CA4FC3">
        <w:rPr>
          <w:rStyle w:val="StyleUnderline"/>
          <w:highlight w:val="cyan"/>
        </w:rPr>
        <w:t>2018</w:t>
      </w:r>
      <w:r w:rsidRPr="00CA4FC3">
        <w:rPr>
          <w:rStyle w:val="StyleUnderline"/>
        </w:rPr>
        <w:t xml:space="preserve">, President </w:t>
      </w:r>
      <w:r w:rsidRPr="00CA4FC3">
        <w:rPr>
          <w:rStyle w:val="StyleUnderline"/>
          <w:highlight w:val="cyan"/>
        </w:rPr>
        <w:t>Trump refused to sign</w:t>
      </w:r>
      <w:r w:rsidRPr="00CA4FC3">
        <w:rPr>
          <w:rStyle w:val="StyleUnderline"/>
        </w:rPr>
        <w:t xml:space="preserve"> any </w:t>
      </w:r>
      <w:r w:rsidRPr="00CA4FC3">
        <w:rPr>
          <w:rStyle w:val="StyleUnderline"/>
          <w:highlight w:val="cyan"/>
        </w:rPr>
        <w:t>appropriations</w:t>
      </w:r>
      <w:r w:rsidRPr="00CA4FC3">
        <w:rPr>
          <w:rStyle w:val="StyleUnderline"/>
        </w:rPr>
        <w:t xml:space="preserve"> bill that did not fund his proposed Mexican border wall. The </w:t>
      </w:r>
      <w:r w:rsidRPr="00CA4FC3">
        <w:rPr>
          <w:rStyle w:val="StyleUnderline"/>
          <w:highlight w:val="cyan"/>
        </w:rPr>
        <w:t>gov</w:t>
      </w:r>
      <w:r w:rsidRPr="00CA4FC3">
        <w:rPr>
          <w:rStyle w:val="StyleUnderline"/>
        </w:rPr>
        <w:t xml:space="preserve">ernment </w:t>
      </w:r>
      <w:r w:rsidRPr="00CA4FC3">
        <w:rPr>
          <w:rStyle w:val="StyleUnderline"/>
          <w:highlight w:val="cyan"/>
        </w:rPr>
        <w:t>shut down</w:t>
      </w:r>
      <w:r w:rsidRPr="00825EF4">
        <w:rPr>
          <w:sz w:val="14"/>
        </w:rPr>
        <w:t xml:space="preserve">, putting more than a million employees out of work. TSA officers and air traffic controllers began calling in sick, and the entire airline industry teetered on the edge of collapse. Sara Nelson, </w:t>
      </w:r>
      <w:r w:rsidRPr="00CA4FC3">
        <w:rPr>
          <w:rStyle w:val="StyleUnderline"/>
          <w:highlight w:val="cyan"/>
        </w:rPr>
        <w:t>president of</w:t>
      </w:r>
      <w:r w:rsidRPr="00FC600D">
        <w:rPr>
          <w:rStyle w:val="StyleUnderline"/>
        </w:rPr>
        <w:t xml:space="preserve"> the </w:t>
      </w:r>
      <w:r w:rsidRPr="00CA4FC3">
        <w:rPr>
          <w:rStyle w:val="StyleUnderline"/>
          <w:highlight w:val="cyan"/>
        </w:rPr>
        <w:t>A</w:t>
      </w:r>
      <w:r w:rsidRPr="00FC600D">
        <w:rPr>
          <w:rStyle w:val="StyleUnderline"/>
        </w:rPr>
        <w:t xml:space="preserve">ssociation of </w:t>
      </w:r>
      <w:r w:rsidRPr="00CA4FC3">
        <w:rPr>
          <w:rStyle w:val="StyleUnderline"/>
          <w:highlight w:val="cyan"/>
        </w:rPr>
        <w:t>F</w:t>
      </w:r>
      <w:r w:rsidRPr="00FC600D">
        <w:rPr>
          <w:rStyle w:val="StyleUnderline"/>
        </w:rPr>
        <w:t xml:space="preserve">light </w:t>
      </w:r>
      <w:r w:rsidRPr="00CA4FC3">
        <w:rPr>
          <w:rStyle w:val="StyleUnderline"/>
          <w:highlight w:val="cyan"/>
        </w:rPr>
        <w:t>A</w:t>
      </w:r>
      <w:r w:rsidRPr="00FC600D">
        <w:rPr>
          <w:rStyle w:val="StyleUnderline"/>
        </w:rPr>
        <w:t xml:space="preserve">ttendants </w:t>
      </w:r>
      <w:r w:rsidRPr="00CA4FC3">
        <w:rPr>
          <w:rStyle w:val="StyleUnderline"/>
          <w:highlight w:val="cyan"/>
        </w:rPr>
        <w:t>gave a speech</w:t>
      </w:r>
      <w:r w:rsidRPr="00FC600D">
        <w:rPr>
          <w:rStyle w:val="StyleUnderline"/>
        </w:rPr>
        <w:t xml:space="preserve"> </w:t>
      </w:r>
      <w:r w:rsidRPr="00825EF4">
        <w:rPr>
          <w:sz w:val="14"/>
        </w:rPr>
        <w:t xml:space="preserve">saying, “Go back with the fierce urgency of now to talk with your locals and international unions about all workers joining together — </w:t>
      </w:r>
      <w:r w:rsidRPr="00CA4FC3">
        <w:rPr>
          <w:rStyle w:val="StyleUnderline"/>
          <w:highlight w:val="cyan"/>
        </w:rPr>
        <w:t>to end</w:t>
      </w:r>
      <w:r w:rsidRPr="00FC600D">
        <w:rPr>
          <w:rStyle w:val="StyleUnderline"/>
        </w:rPr>
        <w:t xml:space="preserve"> this </w:t>
      </w:r>
      <w:r w:rsidRPr="00CA4FC3">
        <w:rPr>
          <w:rStyle w:val="StyleUnderline"/>
          <w:highlight w:val="cyan"/>
        </w:rPr>
        <w:t>shutdown with</w:t>
      </w:r>
      <w:r w:rsidRPr="00FC600D">
        <w:rPr>
          <w:rStyle w:val="StyleUnderline"/>
        </w:rPr>
        <w:t xml:space="preserve"> a </w:t>
      </w:r>
      <w:r w:rsidRPr="00CA4FC3">
        <w:rPr>
          <w:rStyle w:val="StyleUnderline"/>
          <w:highlight w:val="cyan"/>
        </w:rPr>
        <w:t>general strike</w:t>
      </w:r>
      <w:r w:rsidRPr="00FC600D">
        <w:rPr>
          <w:rStyle w:val="StyleUnderline"/>
        </w:rPr>
        <w:t xml:space="preserve">.” </w:t>
      </w:r>
      <w:r w:rsidRPr="00825EF4">
        <w:rPr>
          <w:sz w:val="14"/>
        </w:rPr>
        <w:t xml:space="preserve">She recorded a video message urging her union’s members to get to the offices of their congressional representatives until the shutdown was resolved. </w:t>
      </w:r>
      <w:r w:rsidRPr="00FC600D">
        <w:rPr>
          <w:rStyle w:val="StyleUnderline"/>
        </w:rPr>
        <w:t xml:space="preserve">As flight delays spread, after 35 days of the shutdown </w:t>
      </w:r>
      <w:r w:rsidRPr="00CA4FC3">
        <w:rPr>
          <w:rStyle w:val="nfasis"/>
          <w:highlight w:val="cyan"/>
          <w:bdr w:val="single" w:sz="4" w:space="0" w:color="auto"/>
        </w:rPr>
        <w:t>Trump unexpectedly reversed course</w:t>
      </w:r>
      <w:r w:rsidRPr="00FC600D">
        <w:rPr>
          <w:rStyle w:val="StyleUnderline"/>
        </w:rPr>
        <w:t xml:space="preserve"> </w:t>
      </w:r>
      <w:r w:rsidRPr="00825EF4">
        <w:rPr>
          <w:sz w:val="14"/>
        </w:rPr>
        <w:t xml:space="preserve">and agreed to a congressional resolution to fund the government — but only for three weeks. </w:t>
      </w:r>
      <w:r w:rsidRPr="00FC600D">
        <w:rPr>
          <w:rStyle w:val="StyleUnderline"/>
        </w:rPr>
        <w:t xml:space="preserve">Airline flight attendants </w:t>
      </w:r>
      <w:r w:rsidRPr="00825EF4">
        <w:rPr>
          <w:sz w:val="14"/>
        </w:rPr>
        <w:t xml:space="preserve">then announced a new website called generalstrike2019.org with the headline “Imagine the Power of Working People Standing Together to Demand That Our Government Work for Us.” It </w:t>
      </w:r>
      <w:r w:rsidRPr="00FC600D">
        <w:rPr>
          <w:rStyle w:val="StyleUnderline"/>
        </w:rPr>
        <w:t xml:space="preserve">called on “all Americans” to “join us in protest </w:t>
      </w:r>
      <w:r w:rsidRPr="00825EF4">
        <w:rPr>
          <w:sz w:val="14"/>
        </w:rPr>
        <w:t xml:space="preserve">at our nation’s airports to show what workers can achieve together.” At the last minute, </w:t>
      </w:r>
      <w:r w:rsidRPr="00FC600D">
        <w:rPr>
          <w:rStyle w:val="StyleUnderline"/>
        </w:rPr>
        <w:t>instead of shutting down the government Trump declared a state of emergency to build his wall</w:t>
      </w:r>
      <w:r w:rsidRPr="00825EF4">
        <w:rPr>
          <w:sz w:val="14"/>
        </w:rPr>
        <w:t>. (Both the Democratic House and the Republican Senate soon voted to revoke the emergency.) Sara Nelson summed up the lesson of the workers’ action: “</w:t>
      </w:r>
      <w:r w:rsidRPr="00FC600D">
        <w:rPr>
          <w:rStyle w:val="StyleUnderline"/>
        </w:rPr>
        <w:t>Our country doesn’t run without the federal workers who make it run</w:t>
      </w:r>
      <w:r w:rsidRPr="00825EF4">
        <w:rPr>
          <w:sz w:val="14"/>
        </w:rPr>
        <w:t xml:space="preserve">.” Social strikes vs. MAGA tyranny? </w:t>
      </w:r>
      <w:r w:rsidRPr="00FC600D">
        <w:rPr>
          <w:rStyle w:val="nfasis"/>
        </w:rPr>
        <w:t xml:space="preserve">Could </w:t>
      </w:r>
      <w:r w:rsidRPr="00CA4FC3">
        <w:rPr>
          <w:rStyle w:val="nfasis"/>
          <w:highlight w:val="cyan"/>
        </w:rPr>
        <w:t>social strikes play a significant role in countering Trump’s</w:t>
      </w:r>
      <w:r w:rsidRPr="00FC600D">
        <w:rPr>
          <w:rStyle w:val="nfasis"/>
        </w:rPr>
        <w:t xml:space="preserve"> developing </w:t>
      </w:r>
      <w:r w:rsidRPr="00CA4FC3">
        <w:rPr>
          <w:rStyle w:val="nfasis"/>
          <w:highlight w:val="cyan"/>
        </w:rPr>
        <w:t>autocracy</w:t>
      </w:r>
      <w:r w:rsidRPr="00CA4FC3">
        <w:rPr>
          <w:sz w:val="16"/>
          <w:szCs w:val="16"/>
        </w:rPr>
        <w:t xml:space="preserve">? </w:t>
      </w:r>
      <w:r w:rsidRPr="00825EF4">
        <w:rPr>
          <w:sz w:val="14"/>
        </w:rPr>
        <w:t xml:space="preserve">As a study a century ago noted, “strike conditions are conditions of mind.” </w:t>
      </w:r>
      <w:r w:rsidRPr="00FC600D">
        <w:rPr>
          <w:rStyle w:val="nfasis"/>
        </w:rPr>
        <w:t xml:space="preserve">Social strikes are unlikely to happen before a </w:t>
      </w:r>
      <w:r w:rsidRPr="00CA4FC3">
        <w:rPr>
          <w:rStyle w:val="nfasis"/>
          <w:highlight w:val="cyan"/>
        </w:rPr>
        <w:t>large proportion</w:t>
      </w:r>
      <w:r w:rsidRPr="00FC600D">
        <w:rPr>
          <w:rStyle w:val="nfasis"/>
        </w:rPr>
        <w:t xml:space="preserve"> of the population are </w:t>
      </w:r>
      <w:r w:rsidRPr="00CA4FC3">
        <w:rPr>
          <w:rStyle w:val="nfasis"/>
          <w:highlight w:val="cyan"/>
        </w:rPr>
        <w:t>enraged at</w:t>
      </w:r>
      <w:r w:rsidRPr="00FC600D">
        <w:rPr>
          <w:rStyle w:val="nfasis"/>
        </w:rPr>
        <w:t xml:space="preserve"> the </w:t>
      </w:r>
      <w:r w:rsidRPr="00CA4FC3">
        <w:rPr>
          <w:rStyle w:val="nfasis"/>
          <w:highlight w:val="cyan"/>
        </w:rPr>
        <w:t>MAGA</w:t>
      </w:r>
      <w:r w:rsidRPr="00FC600D">
        <w:rPr>
          <w:rStyle w:val="nfasis"/>
        </w:rPr>
        <w:t xml:space="preserve"> tyranny,</w:t>
      </w:r>
      <w:r w:rsidRPr="00825EF4">
        <w:rPr>
          <w:sz w:val="14"/>
        </w:rPr>
        <w:t xml:space="preserve"> dubious that more moderate forms of action will suffice, and willing to take personal and institutional risks to oppose it. Such conditions do not exist at present. However, </w:t>
      </w:r>
      <w:r w:rsidRPr="00FC600D">
        <w:rPr>
          <w:rStyle w:val="nfasis"/>
        </w:rPr>
        <w:t xml:space="preserve">there are straws in the wind that </w:t>
      </w:r>
      <w:r w:rsidRPr="00CA4FC3">
        <w:rPr>
          <w:rStyle w:val="nfasis"/>
          <w:highlight w:val="cyan"/>
        </w:rPr>
        <w:t>indicate</w:t>
      </w:r>
      <w:r w:rsidRPr="00FC600D">
        <w:rPr>
          <w:rStyle w:val="nfasis"/>
        </w:rPr>
        <w:t xml:space="preserve"> a </w:t>
      </w:r>
      <w:r w:rsidRPr="00CA4FC3">
        <w:rPr>
          <w:rStyle w:val="nfasis"/>
          <w:highlight w:val="cyan"/>
        </w:rPr>
        <w:t>growing</w:t>
      </w:r>
      <w:r w:rsidRPr="00FC600D">
        <w:rPr>
          <w:rStyle w:val="nfasis"/>
        </w:rPr>
        <w:t xml:space="preserve"> public </w:t>
      </w:r>
      <w:r w:rsidRPr="00CA4FC3">
        <w:rPr>
          <w:rStyle w:val="nfasis"/>
          <w:highlight w:val="cyan"/>
        </w:rPr>
        <w:t>willingness</w:t>
      </w:r>
      <w:r w:rsidRPr="00FC600D">
        <w:rPr>
          <w:rStyle w:val="nfasis"/>
        </w:rPr>
        <w:t xml:space="preserve"> to act</w:t>
      </w:r>
      <w:r w:rsidRPr="00825EF4">
        <w:rPr>
          <w:sz w:val="14"/>
        </w:rPr>
        <w:t xml:space="preserve">. For example: The Crowd Counting Consortium, which began tracking protests during the first Trump administration, says that in February 2025 alone, “we have already tallied over 2,085 protests, which included major protests in support of federal workers, LGBTQ rights, immigrant rights, Palestinian self-determination, Ukraine, and demonstrations against Tesla and Trump’s agenda more generally. This is compared with 937 protests in the United States in February 2017.” Thirty-six percent of Americans told Harris pollsters they are or will be participating in “the boycotts that have been making headlines over the last few weeks,” making the boycotts one of the largest — if not the largest — protests in American history. Fifty-three percent of Gen </w:t>
      </w:r>
      <w:proofErr w:type="spellStart"/>
      <w:r w:rsidRPr="00825EF4">
        <w:rPr>
          <w:sz w:val="14"/>
        </w:rPr>
        <w:t>Zers</w:t>
      </w:r>
      <w:proofErr w:type="spellEnd"/>
      <w:r w:rsidRPr="00825EF4">
        <w:rPr>
          <w:sz w:val="14"/>
        </w:rPr>
        <w:t xml:space="preserve">, 46 percent of millennials, 53 percent of African Americans and 51 percent of Latinos said they are boycotting. The top reason? “They want to show companies that consumers have economic power and influence and express their dissatisfaction with current government policies.” </w:t>
      </w:r>
      <w:r w:rsidRPr="00A641C9">
        <w:rPr>
          <w:rStyle w:val="StyleUnderline"/>
        </w:rPr>
        <w:t>Resistance actions are burgeoning among government workers, education workers, immigrant workers and many other sectors of the working class.</w:t>
      </w:r>
      <w:r>
        <w:rPr>
          <w:rStyle w:val="StyleUnderline"/>
        </w:rPr>
        <w:t xml:space="preserve"> </w:t>
      </w:r>
      <w:r w:rsidRPr="00825EF4">
        <w:rPr>
          <w:sz w:val="14"/>
        </w:rPr>
        <w:t xml:space="preserve">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 Plans are also under way in many locations for major action on May Day, which may in some locations, notably Chicago, involve significant worker participation, including strikes. Such actions are a long way from social strikes. But </w:t>
      </w:r>
      <w:r w:rsidRPr="00825EF4">
        <w:rPr>
          <w:rStyle w:val="StyleUnderline"/>
        </w:rPr>
        <w:t>they are harbingers of the kinds of developments that will have to happen on a larger scale to make social strikes possible.</w:t>
      </w:r>
      <w:r>
        <w:rPr>
          <w:rStyle w:val="StyleUnderline"/>
        </w:rPr>
        <w:t xml:space="preserve"> </w:t>
      </w:r>
      <w:r w:rsidRPr="00825EF4">
        <w:rPr>
          <w:sz w:val="14"/>
        </w:rPr>
        <w:t xml:space="preserve">Laying the groundwork Recognizing that the conditions for social strikes are far from mature at present, </w:t>
      </w:r>
      <w:r w:rsidRPr="00825EF4">
        <w:rPr>
          <w:rStyle w:val="StyleUnderline"/>
        </w:rPr>
        <w:t>what can be done to increase the likelihood of their occurrence and success?</w:t>
      </w:r>
      <w:r>
        <w:rPr>
          <w:rStyle w:val="StyleUnderline"/>
        </w:rPr>
        <w:t xml:space="preserve"> </w:t>
      </w:r>
      <w:r w:rsidRPr="00825EF4">
        <w:rPr>
          <w:sz w:val="14"/>
        </w:rPr>
        <w:t xml:space="preserve">Actions like Hands Off! and those being planned for </w:t>
      </w:r>
      <w:r w:rsidRPr="00825EF4">
        <w:rPr>
          <w:rStyle w:val="StyleUnderline"/>
        </w:rPr>
        <w:t>May Day can progressively incorporate forms of noncooperation and disruption that can evolve toward social strikes</w:t>
      </w:r>
      <w:r w:rsidRPr="00825EF4">
        <w:rPr>
          <w:sz w:val="14"/>
        </w:rPr>
        <w:t xml:space="preserve"> and serve as living representations of their potential power. They can combine strikes with non-workplace actions like boycotts, commercial shutdowns, mass picketing, blockades, occupations and civil disobedience. Resistance is alive and well in the United States While a </w:t>
      </w:r>
      <w:r w:rsidRPr="00825EF4">
        <w:rPr>
          <w:rStyle w:val="StyleUnderline"/>
        </w:rPr>
        <w:t>social strike will certainly require wide participation by union members</w:t>
      </w:r>
      <w:r w:rsidRPr="00825EF4">
        <w:rPr>
          <w:sz w:val="14"/>
        </w:rPr>
        <w:t xml:space="preserve">,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 But organized labor can plan for a general strike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 Of course, different unions striking at the same time does not guarantee a united front around issues of common concern: The first half of 1946 saw nearly 3 million workers simultaneously on strike, including auto, steel, coal, railroad and many other industries, but unions pursued separate demands, made little effort to pool their strength, and settled with little consideration of the impact on those remaining on strike. To avoid that fate, </w:t>
      </w:r>
      <w:r w:rsidRPr="00825EF4">
        <w:rPr>
          <w:rStyle w:val="StyleUnderline"/>
        </w:rPr>
        <w:t>simultaneous strikes by different unions will need common demands and a solidarity that keeps them united through the course of the struggle.</w:t>
      </w:r>
      <w:r w:rsidRPr="00825EF4">
        <w:rPr>
          <w:sz w:val="14"/>
        </w:rPr>
        <w:t xml:space="preserve"> With the Democratic Party currently failing to play the role of an opposition party, </w:t>
      </w:r>
      <w:r w:rsidRPr="00825EF4">
        <w:rPr>
          <w:rStyle w:val="StyleUnderline"/>
        </w:rPr>
        <w:t>there is a need for a “non-electoral opposition” that can mobilize those harmed by MAGA, identify common interests, unify their programs and actions, and articulate alternatives. The Hands Off! and May Day coalitions represent a start in this direction.</w:t>
      </w:r>
      <w:r>
        <w:rPr>
          <w:rStyle w:val="StyleUnderline"/>
        </w:rPr>
        <w:t xml:space="preserve"> </w:t>
      </w:r>
      <w:r w:rsidRPr="00825EF4">
        <w:rPr>
          <w:sz w:val="14"/>
        </w:rPr>
        <w:t xml:space="preserve">Self-organization at the grassroots will be a crucial ingredient for any social strike. This will be especially so under conditions of serious repression, when unions and other large-scale organizations are likely to be under immobilizing attack. 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 Looking forward Social strikes can play a role in the resistance to growing MAGA authoritarianism. But, in the wise words of Sara Nelson, “A general strike is a tactic, but the power in it is our solidarity.” </w:t>
      </w:r>
      <w:r w:rsidRPr="00825EF4">
        <w:rPr>
          <w:rStyle w:val="StyleUnderline"/>
        </w:rPr>
        <w:t xml:space="preserve">We should think of </w:t>
      </w:r>
      <w:r w:rsidRPr="00CA4FC3">
        <w:rPr>
          <w:rStyle w:val="StyleUnderline"/>
          <w:highlight w:val="cyan"/>
        </w:rPr>
        <w:t>social strikes not as ends in themselves but</w:t>
      </w:r>
      <w:r w:rsidRPr="00825EF4">
        <w:rPr>
          <w:rStyle w:val="StyleUnderline"/>
        </w:rPr>
        <w:t xml:space="preserve"> as one possible </w:t>
      </w:r>
      <w:r w:rsidRPr="00CA4FC3">
        <w:rPr>
          <w:rStyle w:val="StyleUnderline"/>
          <w:highlight w:val="cyan"/>
        </w:rPr>
        <w:t>means to build</w:t>
      </w:r>
      <w:r w:rsidRPr="00825EF4">
        <w:rPr>
          <w:rStyle w:val="StyleUnderline"/>
        </w:rPr>
        <w:t xml:space="preserve"> the </w:t>
      </w:r>
      <w:r w:rsidRPr="00CA4FC3">
        <w:rPr>
          <w:rStyle w:val="StyleUnderline"/>
          <w:highlight w:val="cyan"/>
        </w:rPr>
        <w:t>movement</w:t>
      </w:r>
      <w:r w:rsidRPr="00825EF4">
        <w:rPr>
          <w:rStyle w:val="StyleUnderline"/>
        </w:rPr>
        <w:t xml:space="preserve"> that will be necessary to overcome MAGA tyranny.</w:t>
      </w:r>
      <w:r w:rsidRPr="00825EF4">
        <w:rPr>
          <w:sz w:val="14"/>
        </w:rPr>
        <w:t xml:space="preserve"> Vigilante violence, police and military attack, abductions, persecutions, prosecutions, slanders and similar tactics are part of the normal playbook of authoritarians in power. </w:t>
      </w:r>
      <w:r w:rsidRPr="00825EF4">
        <w:rPr>
          <w:rStyle w:val="StyleUnderline"/>
        </w:rPr>
        <w:t>Social strikes will surely be met by such repression. If people have the necessary courage, they can not only stand up to such repression, they can use “political jujitsu” to define such repression as proof of the authoritarian, anti-democratic character of those perpetrating it.</w:t>
      </w:r>
      <w:r>
        <w:rPr>
          <w:rStyle w:val="StyleUnderline"/>
        </w:rPr>
        <w:t xml:space="preserve"> </w:t>
      </w:r>
      <w:r w:rsidRPr="00825EF4">
        <w:rPr>
          <w:sz w:val="14"/>
        </w:rPr>
        <w:t xml:space="preserve">There is a difference between a protest action, lasting perhaps a day or two, and an open-ended struggle for power. An effective one day “general strike” would be a valuable augmentation of the marches, demonstrations, days of action and other protests that are already in progress. Beyond that, in countries ranging from the Philippines to Egypt to Korea, a protracted social strike has been the final means to overcome tyranny. </w:t>
      </w:r>
      <w:r w:rsidRPr="00825EF4">
        <w:rPr>
          <w:rStyle w:val="StyleUnderline"/>
        </w:rPr>
        <w:t>Such actions are unlikely until there is widespread anger, mass mobilization and willingness to take serious risks, but they can be part of our strategic horizon</w:t>
      </w:r>
      <w:r w:rsidRPr="00825EF4">
        <w:rPr>
          <w:sz w:val="14"/>
        </w:rPr>
        <w:t>. Such actions demonstrate that, no matter what tyrants may do, ultimately the people have the means to defeat them.</w:t>
      </w:r>
    </w:p>
    <w:p w14:paraId="195DCAA3" w14:textId="77777777" w:rsidR="00090602" w:rsidRDefault="00090602" w:rsidP="00090602">
      <w:pPr>
        <w:pStyle w:val="Ttulo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3E339905" w14:textId="77777777" w:rsidR="00090602" w:rsidRPr="00DE66C6" w:rsidRDefault="00090602" w:rsidP="00090602">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5C822B6F" w14:textId="77777777" w:rsidR="00090602" w:rsidRPr="00DE66C6" w:rsidRDefault="00090602" w:rsidP="00090602">
      <w:pPr>
        <w:rPr>
          <w:sz w:val="16"/>
        </w:rPr>
      </w:pPr>
      <w:r w:rsidRPr="00DE66C6">
        <w:rPr>
          <w:sz w:val="16"/>
        </w:rPr>
        <w:t xml:space="preserve">As we approach the 2026 midterm elections and the start of the 119th Congress, Americans must confront a sobering reality: </w:t>
      </w:r>
      <w:r w:rsidRPr="005811FC">
        <w:rPr>
          <w:rStyle w:val="StyleUnderline"/>
          <w:highlight w:val="cyan"/>
        </w:rPr>
        <w:t>if Dem</w:t>
      </w:r>
      <w:r w:rsidRPr="00DE66C6">
        <w:rPr>
          <w:rStyle w:val="StyleUnderline"/>
        </w:rPr>
        <w:t>ocrat</w:t>
      </w:r>
      <w:r w:rsidRPr="005811FC">
        <w:rPr>
          <w:rStyle w:val="StyleUnderline"/>
          <w:highlight w:val="cyan"/>
        </w:rPr>
        <w:t>s</w:t>
      </w:r>
      <w:r w:rsidRPr="00DE66C6">
        <w:rPr>
          <w:rStyle w:val="StyleUnderline"/>
        </w:rPr>
        <w:t xml:space="preserve"> </w:t>
      </w:r>
      <w:r w:rsidRPr="005811FC">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5811FC">
        <w:rPr>
          <w:rStyle w:val="StyleUnderline"/>
          <w:highlight w:val="cyan"/>
        </w:rPr>
        <w:t>democracy</w:t>
      </w:r>
      <w:r w:rsidRPr="00DE66C6">
        <w:rPr>
          <w:rStyle w:val="StyleUnderline"/>
        </w:rPr>
        <w:t xml:space="preserve"> may </w:t>
      </w:r>
      <w:r w:rsidRPr="005811FC">
        <w:rPr>
          <w:rStyle w:val="StyleUnderline"/>
          <w:highlight w:val="cyan"/>
        </w:rPr>
        <w:t>face</w:t>
      </w:r>
      <w:r w:rsidRPr="00DE66C6">
        <w:rPr>
          <w:rStyle w:val="StyleUnderline"/>
        </w:rPr>
        <w:t xml:space="preserve"> further </w:t>
      </w:r>
      <w:r w:rsidRPr="005811FC">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nfasis"/>
        </w:rPr>
        <w:t xml:space="preserve">The </w:t>
      </w:r>
      <w:r w:rsidRPr="005811FC">
        <w:rPr>
          <w:rStyle w:val="nfasis"/>
          <w:highlight w:val="cyan"/>
        </w:rPr>
        <w:t>stakes could not be higher</w:t>
      </w:r>
      <w:r w:rsidRPr="00DE66C6">
        <w:rPr>
          <w:sz w:val="16"/>
        </w:rPr>
        <w:t>.</w:t>
      </w:r>
    </w:p>
    <w:p w14:paraId="08C91A45" w14:textId="77777777" w:rsidR="00090602" w:rsidRPr="00DE66C6" w:rsidRDefault="00090602" w:rsidP="00090602">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5811FC">
        <w:rPr>
          <w:rStyle w:val="nfasis"/>
          <w:highlight w:val="cyan"/>
        </w:rPr>
        <w:t>from reproductive rights</w:t>
      </w:r>
      <w:r w:rsidRPr="00DE66C6">
        <w:rPr>
          <w:sz w:val="16"/>
        </w:rPr>
        <w:t xml:space="preserve"> and </w:t>
      </w:r>
      <w:r w:rsidRPr="005811FC">
        <w:rPr>
          <w:rStyle w:val="nfasis"/>
          <w:highlight w:val="cyan"/>
        </w:rPr>
        <w:t>voting</w:t>
      </w:r>
      <w:r w:rsidRPr="00DE66C6">
        <w:rPr>
          <w:sz w:val="16"/>
        </w:rPr>
        <w:t xml:space="preserve"> access to </w:t>
      </w:r>
      <w:r w:rsidRPr="005811FC">
        <w:rPr>
          <w:rStyle w:val="nf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26016D7C" w14:textId="77777777" w:rsidR="00090602" w:rsidRPr="00DE66C6" w:rsidRDefault="00090602" w:rsidP="00090602">
      <w:pPr>
        <w:rPr>
          <w:sz w:val="16"/>
        </w:rPr>
      </w:pPr>
      <w:r w:rsidRPr="00DE66C6">
        <w:rPr>
          <w:rStyle w:val="StyleUnderline"/>
        </w:rPr>
        <w:t>If this continues into the 119th Congress, the consequences will be dire</w:t>
      </w:r>
      <w:r w:rsidRPr="00DE66C6">
        <w:rPr>
          <w:sz w:val="16"/>
        </w:rPr>
        <w:t>.</w:t>
      </w:r>
    </w:p>
    <w:p w14:paraId="1FD1EC2A" w14:textId="77777777" w:rsidR="00090602" w:rsidRPr="00DE66C6" w:rsidRDefault="00090602" w:rsidP="00090602">
      <w:pPr>
        <w:rPr>
          <w:sz w:val="16"/>
        </w:rPr>
      </w:pPr>
      <w:r w:rsidRPr="00DE66C6">
        <w:rPr>
          <w:sz w:val="16"/>
        </w:rPr>
        <w:t xml:space="preserve">First, </w:t>
      </w:r>
      <w:r w:rsidRPr="00DE66C6">
        <w:rPr>
          <w:rStyle w:val="StyleUnderline"/>
        </w:rPr>
        <w:t xml:space="preserve">a </w:t>
      </w:r>
      <w:r w:rsidRPr="005811FC">
        <w:rPr>
          <w:rStyle w:val="StyleUnderline"/>
          <w:highlight w:val="cyan"/>
        </w:rPr>
        <w:t>Republican-controlled House</w:t>
      </w:r>
      <w:r w:rsidRPr="00DE66C6">
        <w:rPr>
          <w:rStyle w:val="StyleUnderline"/>
        </w:rPr>
        <w:t xml:space="preserve"> in 2026 </w:t>
      </w:r>
      <w:r w:rsidRPr="005811FC">
        <w:rPr>
          <w:rStyle w:val="StyleUnderline"/>
          <w:highlight w:val="cyan"/>
        </w:rPr>
        <w:t>would</w:t>
      </w:r>
      <w:r w:rsidRPr="00DE66C6">
        <w:rPr>
          <w:rStyle w:val="StyleUnderline"/>
        </w:rPr>
        <w:t xml:space="preserve"> likely intensify efforts to </w:t>
      </w:r>
      <w:r w:rsidRPr="005811FC">
        <w:rPr>
          <w:rStyle w:val="nfasis"/>
          <w:highlight w:val="cyan"/>
        </w:rPr>
        <w:t>delegitimize</w:t>
      </w:r>
      <w:r w:rsidRPr="001A6A38">
        <w:rPr>
          <w:rStyle w:val="nfasis"/>
        </w:rPr>
        <w:t xml:space="preserve"> </w:t>
      </w:r>
      <w:r w:rsidRPr="00CD6D65">
        <w:rPr>
          <w:rStyle w:val="nfasis"/>
        </w:rPr>
        <w:t>federal</w:t>
      </w:r>
      <w:r w:rsidRPr="001A6A38">
        <w:rPr>
          <w:rStyle w:val="nfasis"/>
        </w:rPr>
        <w:t xml:space="preserve"> </w:t>
      </w:r>
      <w:r w:rsidRPr="005811FC">
        <w:rPr>
          <w:rStyle w:val="nf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5811FC">
        <w:rPr>
          <w:rStyle w:val="StyleUnderline"/>
          <w:highlight w:val="cyan"/>
        </w:rPr>
        <w:t>weaponize</w:t>
      </w:r>
      <w:r w:rsidRPr="00DE66C6">
        <w:rPr>
          <w:sz w:val="16"/>
        </w:rPr>
        <w:t xml:space="preserve"> congressional </w:t>
      </w:r>
      <w:r w:rsidRPr="005811FC">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5811FC">
        <w:rPr>
          <w:rStyle w:val="StyleUnderline"/>
          <w:highlight w:val="cyan"/>
        </w:rPr>
        <w:t>defund</w:t>
      </w:r>
      <w:r w:rsidRPr="00DE66C6">
        <w:rPr>
          <w:sz w:val="16"/>
        </w:rPr>
        <w:t xml:space="preserve"> the Federal Bureau of Investigation (</w:t>
      </w:r>
      <w:r w:rsidRPr="005811FC">
        <w:rPr>
          <w:rStyle w:val="nfasis"/>
          <w:highlight w:val="cyan"/>
        </w:rPr>
        <w:t>FBI</w:t>
      </w:r>
      <w:r w:rsidRPr="00DE66C6">
        <w:rPr>
          <w:sz w:val="16"/>
        </w:rPr>
        <w:t>) and Department of Justice (</w:t>
      </w:r>
      <w:r w:rsidRPr="005811FC">
        <w:rPr>
          <w:rStyle w:val="nfasis"/>
          <w:highlight w:val="cyan"/>
        </w:rPr>
        <w:t>DOJ</w:t>
      </w:r>
      <w:r w:rsidRPr="00DE66C6">
        <w:rPr>
          <w:sz w:val="16"/>
        </w:rPr>
        <w:t xml:space="preserve">), and </w:t>
      </w:r>
      <w:r w:rsidRPr="00CD6D65">
        <w:rPr>
          <w:rStyle w:val="nfasis"/>
        </w:rPr>
        <w:t xml:space="preserve">coordinated </w:t>
      </w:r>
      <w:r w:rsidRPr="005811FC">
        <w:rPr>
          <w:rStyle w:val="nfasis"/>
          <w:highlight w:val="cyan"/>
        </w:rPr>
        <w:t>attack</w:t>
      </w:r>
      <w:r w:rsidRPr="00CD6D65">
        <w:rPr>
          <w:rStyle w:val="nfasis"/>
        </w:rPr>
        <w:t xml:space="preserve">s on public </w:t>
      </w:r>
      <w:r w:rsidRPr="005811FC">
        <w:rPr>
          <w:rStyle w:val="nf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nfasis"/>
        </w:rPr>
        <w:t>worse</w:t>
      </w:r>
      <w:r w:rsidRPr="00DE66C6">
        <w:rPr>
          <w:sz w:val="16"/>
        </w:rPr>
        <w:t>—</w:t>
      </w:r>
      <w:r w:rsidRPr="00DE66C6">
        <w:rPr>
          <w:rStyle w:val="StyleUnderline"/>
        </w:rPr>
        <w:t>if another majority emboldens Speaker Johnson and President Trump</w:t>
      </w:r>
      <w:r w:rsidRPr="00DE66C6">
        <w:rPr>
          <w:sz w:val="16"/>
        </w:rPr>
        <w:t>.</w:t>
      </w:r>
    </w:p>
    <w:p w14:paraId="535DD0FD" w14:textId="77777777" w:rsidR="00090602" w:rsidRPr="00DE66C6" w:rsidRDefault="00090602" w:rsidP="00090602">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nfasis"/>
        </w:rPr>
        <w:t xml:space="preserve">a </w:t>
      </w:r>
      <w:r w:rsidRPr="005811FC">
        <w:rPr>
          <w:rStyle w:val="nfasis"/>
          <w:highlight w:val="cyan"/>
        </w:rPr>
        <w:t>warming planet</w:t>
      </w:r>
      <w:r w:rsidRPr="00DE66C6">
        <w:rPr>
          <w:sz w:val="16"/>
        </w:rPr>
        <w:t xml:space="preserve">, deepening </w:t>
      </w:r>
      <w:r w:rsidRPr="005811FC">
        <w:rPr>
          <w:rStyle w:val="nfasis"/>
          <w:highlight w:val="cyan"/>
        </w:rPr>
        <w:t>inequality</w:t>
      </w:r>
      <w:r w:rsidRPr="00DE66C6">
        <w:rPr>
          <w:sz w:val="16"/>
        </w:rPr>
        <w:t xml:space="preserve">, an </w:t>
      </w:r>
      <w:r w:rsidRPr="00CD6D65">
        <w:rPr>
          <w:rStyle w:val="nfasis"/>
        </w:rPr>
        <w:t>aging</w:t>
      </w:r>
      <w:r w:rsidRPr="00DE66C6">
        <w:rPr>
          <w:rStyle w:val="nfasis"/>
        </w:rPr>
        <w:t xml:space="preserve"> </w:t>
      </w:r>
      <w:r w:rsidRPr="005811FC">
        <w:rPr>
          <w:rStyle w:val="nfasis"/>
          <w:highlight w:val="cyan"/>
        </w:rPr>
        <w:t>infrastructure</w:t>
      </w:r>
      <w:r w:rsidRPr="00DE66C6">
        <w:rPr>
          <w:sz w:val="16"/>
        </w:rPr>
        <w:t xml:space="preserve">, and a </w:t>
      </w:r>
      <w:r w:rsidRPr="00CD6D65">
        <w:rPr>
          <w:rStyle w:val="nfasis"/>
        </w:rPr>
        <w:t>fragile healthcare</w:t>
      </w:r>
      <w:r w:rsidRPr="00DE66C6">
        <w:rPr>
          <w:sz w:val="16"/>
        </w:rPr>
        <w:t xml:space="preserve"> system. But </w:t>
      </w:r>
      <w:r w:rsidRPr="00DE66C6">
        <w:rPr>
          <w:rStyle w:val="StyleUnderline"/>
        </w:rPr>
        <w:t xml:space="preserve">if Democrats do not regain control of the House, we can </w:t>
      </w:r>
      <w:r w:rsidRPr="005811FC">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resistance to common-sense solutions</w:t>
      </w:r>
      <w:r w:rsidRPr="00DE66C6">
        <w:rPr>
          <w:sz w:val="16"/>
        </w:rPr>
        <w:t>.</w:t>
      </w:r>
    </w:p>
    <w:p w14:paraId="5127498F" w14:textId="77777777" w:rsidR="00090602" w:rsidRPr="00DE66C6" w:rsidRDefault="00090602" w:rsidP="00090602">
      <w:pPr>
        <w:rPr>
          <w:sz w:val="16"/>
        </w:rPr>
      </w:pPr>
      <w:r w:rsidRPr="00DE66C6">
        <w:rPr>
          <w:sz w:val="16"/>
        </w:rPr>
        <w:t>Third—and perhaps most ominously—</w:t>
      </w:r>
      <w:r w:rsidRPr="00DE66C6">
        <w:rPr>
          <w:rStyle w:val="StyleUnderline"/>
        </w:rPr>
        <w:t>a Republican House will</w:t>
      </w:r>
      <w:r w:rsidRPr="00DE66C6">
        <w:rPr>
          <w:sz w:val="16"/>
        </w:rPr>
        <w:t xml:space="preserve"> continue its </w:t>
      </w:r>
      <w:r w:rsidRPr="00CD6D65">
        <w:rPr>
          <w:rStyle w:val="nfasis"/>
        </w:rPr>
        <w:t xml:space="preserve">march toward </w:t>
      </w:r>
      <w:r w:rsidRPr="005811FC">
        <w:rPr>
          <w:rStyle w:val="nfasis"/>
          <w:highlight w:val="cyan"/>
        </w:rPr>
        <w:t>authoritarianism</w:t>
      </w:r>
      <w:r w:rsidRPr="00DE66C6">
        <w:rPr>
          <w:sz w:val="16"/>
        </w:rPr>
        <w:t xml:space="preserve">. </w:t>
      </w:r>
      <w:r w:rsidRPr="005811FC">
        <w:rPr>
          <w:rStyle w:val="nfasis"/>
          <w:highlight w:val="cyan"/>
        </w:rPr>
        <w:t>The</w:t>
      </w:r>
      <w:r w:rsidRPr="00DE66C6">
        <w:rPr>
          <w:rStyle w:val="nfasis"/>
        </w:rPr>
        <w:t xml:space="preserve"> 2026 </w:t>
      </w:r>
      <w:r w:rsidRPr="005811FC">
        <w:rPr>
          <w:rStyle w:val="nfasis"/>
          <w:highlight w:val="cyan"/>
        </w:rPr>
        <w:t>midterms are</w:t>
      </w:r>
      <w:r w:rsidRPr="00DE66C6">
        <w:rPr>
          <w:sz w:val="16"/>
        </w:rPr>
        <w:t xml:space="preserve"> not just about partisan advantage; they are </w:t>
      </w:r>
      <w:r w:rsidRPr="005811FC">
        <w:rPr>
          <w:rStyle w:val="nfasis"/>
          <w:highlight w:val="cyan"/>
        </w:rPr>
        <w:t>about</w:t>
      </w:r>
      <w:r w:rsidRPr="00DE66C6">
        <w:rPr>
          <w:sz w:val="16"/>
        </w:rPr>
        <w:t xml:space="preserve"> preserving </w:t>
      </w:r>
      <w:r w:rsidRPr="005811FC">
        <w:rPr>
          <w:rStyle w:val="nfasis"/>
          <w:highlight w:val="cyan"/>
        </w:rPr>
        <w:t>dem</w:t>
      </w:r>
      <w:r w:rsidRPr="00DE66C6">
        <w:rPr>
          <w:rStyle w:val="nfasis"/>
        </w:rPr>
        <w:t xml:space="preserve">ocratic </w:t>
      </w:r>
      <w:r w:rsidRPr="005811FC">
        <w:rPr>
          <w:rStyle w:val="nfasis"/>
          <w:highlight w:val="cyan"/>
        </w:rPr>
        <w:t>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5811FC">
        <w:rPr>
          <w:rStyle w:val="StyleUnderline"/>
          <w:highlight w:val="cyan"/>
        </w:rPr>
        <w:t>Dem</w:t>
      </w:r>
      <w:r w:rsidRPr="00DE66C6">
        <w:rPr>
          <w:rStyle w:val="StyleUnderline"/>
        </w:rPr>
        <w:t xml:space="preserve">ocratic </w:t>
      </w:r>
      <w:r w:rsidRPr="005811FC">
        <w:rPr>
          <w:rStyle w:val="StyleUnderline"/>
          <w:highlight w:val="cyan"/>
        </w:rPr>
        <w:t>House</w:t>
      </w:r>
      <w:r w:rsidRPr="00DE66C6">
        <w:rPr>
          <w:rStyle w:val="StyleUnderline"/>
        </w:rPr>
        <w:t xml:space="preserve"> is the </w:t>
      </w:r>
      <w:r w:rsidRPr="005811FC">
        <w:rPr>
          <w:rStyle w:val="StyleUnderline"/>
          <w:highlight w:val="cyan"/>
        </w:rPr>
        <w:t>firewall</w:t>
      </w:r>
      <w:r w:rsidRPr="00DE66C6">
        <w:rPr>
          <w:rStyle w:val="StyleUnderline"/>
        </w:rPr>
        <w:t xml:space="preserve"> we </w:t>
      </w:r>
      <w:r w:rsidRPr="005811FC">
        <w:rPr>
          <w:rStyle w:val="StyleUnderline"/>
          <w:highlight w:val="cyan"/>
        </w:rPr>
        <w:t xml:space="preserve">need to </w:t>
      </w:r>
      <w:r w:rsidRPr="005811FC">
        <w:rPr>
          <w:rStyle w:val="nfasis"/>
          <w:highlight w:val="cyan"/>
        </w:rPr>
        <w:t>protect voting</w:t>
      </w:r>
      <w:r w:rsidRPr="00DE66C6">
        <w:rPr>
          <w:rStyle w:val="nfasis"/>
        </w:rPr>
        <w:t xml:space="preserve"> rights,</w:t>
      </w:r>
      <w:r w:rsidRPr="00DE66C6">
        <w:rPr>
          <w:rStyle w:val="StyleUnderline"/>
        </w:rPr>
        <w:t xml:space="preserve"> </w:t>
      </w:r>
      <w:r w:rsidRPr="00CD6D65">
        <w:rPr>
          <w:rStyle w:val="StyleUnderline"/>
        </w:rPr>
        <w:t xml:space="preserve">defend </w:t>
      </w:r>
      <w:r w:rsidRPr="005811FC">
        <w:rPr>
          <w:rStyle w:val="nfasis"/>
          <w:highlight w:val="cyan"/>
        </w:rPr>
        <w:t>judicial independence</w:t>
      </w:r>
      <w:r w:rsidRPr="005811FC">
        <w:rPr>
          <w:rStyle w:val="StyleUnderline"/>
          <w:highlight w:val="cyan"/>
        </w:rPr>
        <w:t>, and</w:t>
      </w:r>
      <w:r w:rsidRPr="00DE66C6">
        <w:rPr>
          <w:rStyle w:val="StyleUnderline"/>
        </w:rPr>
        <w:t xml:space="preserve"> </w:t>
      </w:r>
      <w:r w:rsidRPr="005811FC">
        <w:rPr>
          <w:rStyle w:val="StyleUnderline"/>
          <w:highlight w:val="cyan"/>
        </w:rPr>
        <w:t>ensure</w:t>
      </w:r>
      <w:r w:rsidRPr="00DE66C6">
        <w:rPr>
          <w:rStyle w:val="StyleUnderline"/>
        </w:rPr>
        <w:t xml:space="preserve"> a </w:t>
      </w:r>
      <w:r w:rsidRPr="005811FC">
        <w:rPr>
          <w:rStyle w:val="nfasis"/>
          <w:highlight w:val="cyan"/>
        </w:rPr>
        <w:t>peaceful power transfer in 2028</w:t>
      </w:r>
      <w:r w:rsidRPr="00DE66C6">
        <w:rPr>
          <w:sz w:val="16"/>
        </w:rPr>
        <w:t>.</w:t>
      </w:r>
    </w:p>
    <w:p w14:paraId="6B3DD002" w14:textId="77777777" w:rsidR="00090602" w:rsidRPr="00DE66C6" w:rsidRDefault="00090602" w:rsidP="00090602">
      <w:pPr>
        <w:rPr>
          <w:sz w:val="16"/>
        </w:rPr>
      </w:pPr>
      <w:r w:rsidRPr="00DE66C6">
        <w:rPr>
          <w:sz w:val="16"/>
        </w:rPr>
        <w:t xml:space="preserve">This is not about blind allegiance to any political party—I am not a Democrat. Rather, </w:t>
      </w:r>
      <w:r w:rsidRPr="005811FC">
        <w:rPr>
          <w:rStyle w:val="StyleUnderline"/>
          <w:highlight w:val="cyan"/>
        </w:rPr>
        <w:t>it is about supporting</w:t>
      </w:r>
      <w:r w:rsidRPr="00DE66C6">
        <w:rPr>
          <w:sz w:val="16"/>
        </w:rPr>
        <w:t xml:space="preserve"> those prepared to govern with integrity, speak the truth, and uphold the ideals of a </w:t>
      </w:r>
      <w:r w:rsidRPr="00DE66C6">
        <w:rPr>
          <w:rStyle w:val="StyleUnderline"/>
        </w:rPr>
        <w:t xml:space="preserve">pluralistic </w:t>
      </w:r>
      <w:r w:rsidRPr="005811FC">
        <w:rPr>
          <w:rStyle w:val="nfasis"/>
          <w:highlight w:val="cyan"/>
        </w:rPr>
        <w:t>democracy</w:t>
      </w:r>
      <w:r w:rsidRPr="00DE66C6">
        <w:rPr>
          <w:sz w:val="16"/>
        </w:rPr>
        <w:t>.</w:t>
      </w:r>
    </w:p>
    <w:p w14:paraId="3D61CD7E" w14:textId="77777777" w:rsidR="00090602" w:rsidRPr="00DE66C6" w:rsidRDefault="00090602" w:rsidP="00090602">
      <w:pPr>
        <w:rPr>
          <w:sz w:val="16"/>
        </w:rPr>
      </w:pPr>
      <w:r w:rsidRPr="005811FC">
        <w:rPr>
          <w:rStyle w:val="StyleUnderline"/>
          <w:highlight w:val="cyan"/>
        </w:rPr>
        <w:t>If</w:t>
      </w:r>
      <w:r w:rsidRPr="00DE66C6">
        <w:rPr>
          <w:rStyle w:val="StyleUnderline"/>
        </w:rPr>
        <w:t xml:space="preserve"> </w:t>
      </w:r>
      <w:r w:rsidRPr="005811FC">
        <w:rPr>
          <w:rStyle w:val="nfasis"/>
          <w:highlight w:val="cyan"/>
        </w:rPr>
        <w:t>Dem</w:t>
      </w:r>
      <w:r w:rsidRPr="00DE66C6">
        <w:rPr>
          <w:rStyle w:val="StyleUnderline"/>
        </w:rPr>
        <w:t>ocrat</w:t>
      </w:r>
      <w:r w:rsidRPr="005811FC">
        <w:rPr>
          <w:rStyle w:val="nfasis"/>
          <w:highlight w:val="cyan"/>
        </w:rPr>
        <w:t>s</w:t>
      </w:r>
      <w:r w:rsidRPr="00DE66C6">
        <w:rPr>
          <w:rStyle w:val="StyleUnderline"/>
        </w:rPr>
        <w:t xml:space="preserve"> </w:t>
      </w:r>
      <w:r w:rsidRPr="005811FC">
        <w:rPr>
          <w:rStyle w:val="StyleUnderline"/>
          <w:highlight w:val="cyan"/>
        </w:rPr>
        <w:t>fail to reclaim the House</w:t>
      </w:r>
      <w:r w:rsidRPr="00DE66C6">
        <w:rPr>
          <w:rStyle w:val="StyleUnderline"/>
        </w:rPr>
        <w:t xml:space="preserve"> in 2026, the </w:t>
      </w:r>
      <w:r w:rsidRPr="00A80957">
        <w:rPr>
          <w:rStyle w:val="StyleUnderline"/>
        </w:rPr>
        <w:t>consequences</w:t>
      </w:r>
      <w:r w:rsidRPr="00DE66C6">
        <w:rPr>
          <w:rStyle w:val="StyleUnderline"/>
        </w:rPr>
        <w:t xml:space="preserve"> could be profound</w:t>
      </w:r>
      <w:r w:rsidRPr="00DE66C6">
        <w:rPr>
          <w:sz w:val="16"/>
        </w:rPr>
        <w:t xml:space="preserve">. Vital reforms will stall, and </w:t>
      </w:r>
      <w:r w:rsidRPr="005811FC">
        <w:rPr>
          <w:rStyle w:val="StyleUnderline"/>
          <w:highlight w:val="cyan"/>
        </w:rPr>
        <w:t>the legislative</w:t>
      </w:r>
      <w:r w:rsidRPr="00DE66C6">
        <w:rPr>
          <w:rStyle w:val="StyleUnderline"/>
        </w:rPr>
        <w:t xml:space="preserve"> </w:t>
      </w:r>
      <w:r w:rsidRPr="005811FC">
        <w:rPr>
          <w:rStyle w:val="StyleUnderline"/>
          <w:highlight w:val="cyan"/>
        </w:rPr>
        <w:t>branch may continue to descend into dysfunction</w:t>
      </w:r>
      <w:r w:rsidRPr="00DE66C6">
        <w:rPr>
          <w:sz w:val="16"/>
        </w:rPr>
        <w:t xml:space="preserve">. </w:t>
      </w:r>
      <w:r w:rsidRPr="00DE66C6">
        <w:rPr>
          <w:rStyle w:val="StyleUnderline"/>
        </w:rPr>
        <w:t>Those who thrive on chaos</w:t>
      </w:r>
      <w:r w:rsidRPr="00DE66C6">
        <w:rPr>
          <w:sz w:val="16"/>
        </w:rPr>
        <w:t xml:space="preserve"> and exploit it for political gain </w:t>
      </w:r>
      <w:r w:rsidRPr="00DE66C6">
        <w:rPr>
          <w:rStyle w:val="StyleUnderline"/>
        </w:rPr>
        <w:t>will</w:t>
      </w:r>
      <w:r w:rsidRPr="00DE66C6">
        <w:rPr>
          <w:sz w:val="16"/>
        </w:rPr>
        <w:t xml:space="preserve"> further </w:t>
      </w:r>
      <w:r w:rsidRPr="00DE66C6">
        <w:rPr>
          <w:rStyle w:val="StyleUnderline"/>
        </w:rPr>
        <w:t>erode the credibility and effectiveness of our government</w:t>
      </w:r>
      <w:r w:rsidRPr="00DE66C6">
        <w:rPr>
          <w:sz w:val="16"/>
        </w:rPr>
        <w:t>.</w:t>
      </w:r>
    </w:p>
    <w:p w14:paraId="6C1542D9" w14:textId="77777777" w:rsidR="00090602" w:rsidRPr="00027E71" w:rsidRDefault="00090602" w:rsidP="00090602">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5811FC">
        <w:rPr>
          <w:rStyle w:val="nfasis"/>
          <w:highlight w:val="cyan"/>
        </w:rPr>
        <w:t>26</w:t>
      </w:r>
      <w:r w:rsidRPr="00027E71">
        <w:rPr>
          <w:rStyle w:val="StyleUnderline"/>
        </w:rPr>
        <w:t xml:space="preserve"> midterms </w:t>
      </w:r>
      <w:r w:rsidRPr="005811FC">
        <w:rPr>
          <w:rStyle w:val="StyleUnderline"/>
          <w:highlight w:val="cyan"/>
        </w:rPr>
        <w:t>may determine whether we choose</w:t>
      </w:r>
      <w:r w:rsidRPr="00027E71">
        <w:rPr>
          <w:rStyle w:val="StyleUnderline"/>
        </w:rPr>
        <w:t xml:space="preserve"> governance or grievance, </w:t>
      </w:r>
      <w:r w:rsidRPr="005811FC">
        <w:rPr>
          <w:rStyle w:val="StyleUnderline"/>
          <w:highlight w:val="cyan"/>
        </w:rPr>
        <w:t>democracy or demagoguery</w:t>
      </w:r>
      <w:r w:rsidRPr="00027E71">
        <w:rPr>
          <w:rStyle w:val="StyleUnderline"/>
        </w:rPr>
        <w:t>.</w:t>
      </w:r>
    </w:p>
    <w:p w14:paraId="06B26424" w14:textId="77777777" w:rsidR="00090602" w:rsidRDefault="00090602" w:rsidP="00090602">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04B85C60" w14:textId="77777777" w:rsidR="00090602" w:rsidRDefault="00090602" w:rsidP="00090602">
      <w:pPr>
        <w:pStyle w:val="Ttulo4"/>
      </w:pPr>
      <w:r>
        <w:t>Kleptocratic institutional governance leads to extinction</w:t>
      </w:r>
    </w:p>
    <w:p w14:paraId="2FBC7132" w14:textId="77777777" w:rsidR="00090602" w:rsidRPr="00636BE1" w:rsidRDefault="00090602" w:rsidP="00090602">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w:t>
      </w:r>
      <w:proofErr w:type="spellStart"/>
      <w:r>
        <w:t>Longtermist</w:t>
      </w:r>
      <w:proofErr w:type="spellEnd"/>
      <w:r>
        <w:t xml:space="preserve"> political philosophy: an agenda for future research,” Global Priorities Institute, p. 1-10, https://globalprioritiesinstitute.org/wp-content/uploads/Jacob-Barrett-and-Andreas-T-Schmidt-Longtermist-political-philosophy.pdf)</w:t>
      </w:r>
    </w:p>
    <w:p w14:paraId="6B4F45FB" w14:textId="77777777" w:rsidR="00090602" w:rsidRPr="00B43C46" w:rsidRDefault="00090602" w:rsidP="00090602">
      <w:pPr>
        <w:rPr>
          <w:sz w:val="16"/>
        </w:rPr>
      </w:pPr>
      <w:r w:rsidRPr="00B43C46">
        <w:rPr>
          <w:sz w:val="16"/>
        </w:rPr>
        <w:t>1 Introduction</w:t>
      </w:r>
    </w:p>
    <w:p w14:paraId="5B3C9E93" w14:textId="77777777" w:rsidR="00090602" w:rsidRPr="002F14D2" w:rsidRDefault="00090602" w:rsidP="00090602">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nfasis"/>
        </w:rPr>
        <w:t>Political debates</w:t>
      </w:r>
      <w:r w:rsidRPr="00B43C46">
        <w:rPr>
          <w:sz w:val="16"/>
        </w:rPr>
        <w:t xml:space="preserve"> typically </w:t>
      </w:r>
      <w:r w:rsidRPr="002F14D2">
        <w:rPr>
          <w:rStyle w:val="StyleUnderline"/>
        </w:rPr>
        <w:t xml:space="preserve">focus on the </w:t>
      </w:r>
      <w:r w:rsidRPr="002F14D2">
        <w:rPr>
          <w:rStyle w:val="nfasis"/>
        </w:rPr>
        <w:t>near</w:t>
      </w:r>
      <w:r w:rsidRPr="00B43C46">
        <w:rPr>
          <w:sz w:val="16"/>
        </w:rPr>
        <w:t>- to medium-</w:t>
      </w:r>
      <w:r w:rsidRPr="002F14D2">
        <w:rPr>
          <w:rStyle w:val="nf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3F9C58ED" w14:textId="77777777" w:rsidR="00090602" w:rsidRPr="00B43C46" w:rsidRDefault="00090602" w:rsidP="00090602">
      <w:pPr>
        <w:rPr>
          <w:sz w:val="16"/>
        </w:rPr>
      </w:pPr>
      <w:proofErr w:type="spellStart"/>
      <w:r w:rsidRPr="00B43C46">
        <w:rPr>
          <w:sz w:val="16"/>
        </w:rPr>
        <w:t>Longtermists</w:t>
      </w:r>
      <w:proofErr w:type="spellEnd"/>
      <w:r w:rsidRPr="00B43C46">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B43C46">
        <w:rPr>
          <w:sz w:val="16"/>
        </w:rPr>
        <w:t>longtermism</w:t>
      </w:r>
      <w:proofErr w:type="spellEnd"/>
      <w:r w:rsidRPr="00B43C46">
        <w:rPr>
          <w:sz w:val="16"/>
        </w:rPr>
        <w:t xml:space="preserve"> rests on three premises.</w:t>
      </w:r>
    </w:p>
    <w:p w14:paraId="6C0C48AC" w14:textId="77777777" w:rsidR="00090602" w:rsidRPr="00B43C46" w:rsidRDefault="00090602" w:rsidP="00090602">
      <w:pPr>
        <w:rPr>
          <w:sz w:val="16"/>
        </w:rPr>
      </w:pPr>
      <w:r w:rsidRPr="00B43C46">
        <w:rPr>
          <w:sz w:val="16"/>
        </w:rPr>
        <w:t xml:space="preserve">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w:t>
      </w:r>
      <w:proofErr w:type="gramStart"/>
      <w:r w:rsidRPr="00B43C46">
        <w:rPr>
          <w:sz w:val="16"/>
        </w:rPr>
        <w:t>matter</w:t>
      </w:r>
      <w:proofErr w:type="gramEnd"/>
      <w:r w:rsidRPr="00B43C46">
        <w:rPr>
          <w:sz w:val="16"/>
        </w:rPr>
        <w:t xml:space="preserve"> their race, gender, class, or where they are in the world. Arguably, the same holds no matter when they are—whether they exist now, in a hundred years, or even in a million years.</w:t>
      </w:r>
    </w:p>
    <w:p w14:paraId="2E4CE0C0" w14:textId="77777777" w:rsidR="00090602" w:rsidRPr="00B43C46" w:rsidRDefault="00090602" w:rsidP="00090602">
      <w:pPr>
        <w:rPr>
          <w:sz w:val="16"/>
        </w:rPr>
      </w:pPr>
      <w:r w:rsidRPr="00B43C46">
        <w:rPr>
          <w:sz w:val="16"/>
        </w:rPr>
        <w:t xml:space="preserve">Second, </w:t>
      </w:r>
      <w:r w:rsidRPr="002F14D2">
        <w:rPr>
          <w:rStyle w:val="StyleUnderline"/>
        </w:rPr>
        <w:t xml:space="preserve">there might be </w:t>
      </w:r>
      <w:r w:rsidRPr="002F14D2">
        <w:rPr>
          <w:rStyle w:val="nf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43C46">
        <w:rPr>
          <w:sz w:val="16"/>
        </w:rPr>
        <w:t>magnify:</w:t>
      </w:r>
      <w:proofErr w:type="gramEnd"/>
      <w:r w:rsidRPr="00B43C46">
        <w:rPr>
          <w:sz w:val="16"/>
        </w:rPr>
        <w:t xml:space="preserve">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5656FFBD" w14:textId="77777777" w:rsidR="00090602" w:rsidRPr="00B43C46" w:rsidRDefault="00090602" w:rsidP="00090602">
      <w:pPr>
        <w:rPr>
          <w:sz w:val="16"/>
        </w:rPr>
      </w:pPr>
      <w:r w:rsidRPr="00B43C46">
        <w:rPr>
          <w:sz w:val="16"/>
        </w:rPr>
        <w:t xml:space="preserve">Third, </w:t>
      </w:r>
      <w:proofErr w:type="spellStart"/>
      <w:r w:rsidRPr="00B43C46">
        <w:rPr>
          <w:sz w:val="16"/>
        </w:rPr>
        <w:t>longtermists</w:t>
      </w:r>
      <w:proofErr w:type="spellEnd"/>
      <w:r w:rsidRPr="00B43C46">
        <w:rPr>
          <w:sz w:val="16"/>
        </w:rPr>
        <w:t xml:space="preserve"> argue that we can predictably affect the value of the long-term future. Most obviously, </w:t>
      </w:r>
      <w:r w:rsidRPr="005811FC">
        <w:rPr>
          <w:rStyle w:val="StyleUnderline"/>
          <w:highlight w:val="cyan"/>
        </w:rPr>
        <w:t xml:space="preserve">we can </w:t>
      </w:r>
      <w:r w:rsidRPr="005811FC">
        <w:rPr>
          <w:rStyle w:val="nfasis"/>
          <w:highlight w:val="cyan"/>
        </w:rPr>
        <w:t>mitigate</w:t>
      </w:r>
      <w:r w:rsidRPr="00B43C46">
        <w:rPr>
          <w:sz w:val="16"/>
        </w:rPr>
        <w:t xml:space="preserve"> “</w:t>
      </w:r>
      <w:r w:rsidRPr="005811FC">
        <w:rPr>
          <w:rStyle w:val="nf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5811FC">
        <w:rPr>
          <w:rStyle w:val="nfasis"/>
          <w:highlight w:val="cyan"/>
        </w:rPr>
        <w:t>nuclear war</w:t>
      </w:r>
      <w:r w:rsidRPr="005811FC">
        <w:rPr>
          <w:rStyle w:val="StyleUnderline"/>
          <w:highlight w:val="cyan"/>
        </w:rPr>
        <w:t xml:space="preserve">, </w:t>
      </w:r>
      <w:r w:rsidRPr="005811FC">
        <w:rPr>
          <w:rStyle w:val="nfasis"/>
          <w:highlight w:val="cyan"/>
        </w:rPr>
        <w:t>pandemics</w:t>
      </w:r>
      <w:r w:rsidRPr="005811FC">
        <w:rPr>
          <w:rStyle w:val="StyleUnderline"/>
          <w:highlight w:val="cyan"/>
        </w:rPr>
        <w:t>,</w:t>
      </w:r>
      <w:r w:rsidRPr="00923E70">
        <w:rPr>
          <w:rStyle w:val="StyleUnderline"/>
        </w:rPr>
        <w:t xml:space="preserve"> </w:t>
      </w:r>
      <w:r w:rsidRPr="00923E70">
        <w:rPr>
          <w:rStyle w:val="nfasis"/>
        </w:rPr>
        <w:t>climate</w:t>
      </w:r>
      <w:r w:rsidRPr="00B43C46">
        <w:rPr>
          <w:sz w:val="16"/>
        </w:rPr>
        <w:t xml:space="preserve"> change, </w:t>
      </w:r>
      <w:r w:rsidRPr="002F14D2">
        <w:rPr>
          <w:rStyle w:val="StyleUnderline"/>
        </w:rPr>
        <w:t xml:space="preserve">or </w:t>
      </w:r>
      <w:r w:rsidRPr="005811FC">
        <w:rPr>
          <w:rStyle w:val="nfasis"/>
          <w:highlight w:val="cyan"/>
        </w:rPr>
        <w:t>a</w:t>
      </w:r>
      <w:r w:rsidRPr="00B43C46">
        <w:rPr>
          <w:sz w:val="16"/>
        </w:rPr>
        <w:t xml:space="preserve">rtificial </w:t>
      </w:r>
      <w:r w:rsidRPr="005811FC">
        <w:rPr>
          <w:rStyle w:val="nf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nfasis"/>
        </w:rPr>
        <w:t>surprising</w:t>
      </w:r>
      <w:r w:rsidRPr="007E574D">
        <w:rPr>
          <w:rStyle w:val="StyleUnderline"/>
        </w:rPr>
        <w:t xml:space="preserve"> if we were already doing everything we can to </w:t>
      </w:r>
      <w:r w:rsidRPr="007E574D">
        <w:rPr>
          <w:rStyle w:val="nfasis"/>
        </w:rPr>
        <w:t>benefit future gen</w:t>
      </w:r>
      <w:r w:rsidRPr="007E574D">
        <w:rPr>
          <w:sz w:val="16"/>
        </w:rPr>
        <w:t>eration</w:t>
      </w:r>
      <w:r w:rsidRPr="007E574D">
        <w:rPr>
          <w:rStyle w:val="nfasis"/>
        </w:rPr>
        <w:t>s</w:t>
      </w:r>
      <w:r w:rsidRPr="007E574D">
        <w:rPr>
          <w:sz w:val="16"/>
        </w:rPr>
        <w:t>. Unlike most other groups, future people cannot advocate for their own interests, for example, through participating in politics or markets.</w:t>
      </w:r>
    </w:p>
    <w:p w14:paraId="629DD544" w14:textId="77777777" w:rsidR="00090602" w:rsidRPr="00E9586E" w:rsidRDefault="00090602" w:rsidP="00090602">
      <w:pPr>
        <w:rPr>
          <w:sz w:val="12"/>
          <w:szCs w:val="18"/>
        </w:rPr>
      </w:pPr>
      <w:r w:rsidRPr="00E9586E">
        <w:rPr>
          <w:sz w:val="12"/>
          <w:szCs w:val="18"/>
        </w:rPr>
        <w:t>This leads to the following thesis:</w:t>
      </w:r>
    </w:p>
    <w:p w14:paraId="5C0B8936" w14:textId="77777777" w:rsidR="00090602" w:rsidRPr="00E9586E" w:rsidRDefault="00090602" w:rsidP="00090602">
      <w:pPr>
        <w:rPr>
          <w:sz w:val="12"/>
          <w:szCs w:val="18"/>
        </w:rPr>
      </w:pP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(see MacAskill 2022, 4).</w:t>
      </w:r>
    </w:p>
    <w:p w14:paraId="419BD1F5" w14:textId="77777777" w:rsidR="00090602" w:rsidRPr="00E9586E" w:rsidRDefault="00090602" w:rsidP="00090602">
      <w:pPr>
        <w:rPr>
          <w:sz w:val="12"/>
          <w:szCs w:val="18"/>
        </w:rPr>
      </w:pPr>
      <w:r w:rsidRPr="00E9586E">
        <w:rPr>
          <w:sz w:val="12"/>
          <w:szCs w:val="18"/>
        </w:rPr>
        <w:t xml:space="preserve">Most discussions of </w:t>
      </w:r>
      <w:proofErr w:type="spellStart"/>
      <w:r w:rsidRPr="00E9586E">
        <w:rPr>
          <w:sz w:val="12"/>
          <w:szCs w:val="18"/>
        </w:rPr>
        <w:t>longtermism</w:t>
      </w:r>
      <w:proofErr w:type="spellEnd"/>
      <w:r w:rsidRPr="00E9586E">
        <w:rPr>
          <w:sz w:val="12"/>
          <w:szCs w:val="18"/>
        </w:rPr>
        <w:t xml:space="preserve"> focus on individuals—for example, on where philanthropists should donate (Greaves and MacAskill 2021). However, institutions also affect the long-term future. </w:t>
      </w:r>
      <w:proofErr w:type="spellStart"/>
      <w:r w:rsidRPr="00E9586E">
        <w:rPr>
          <w:sz w:val="12"/>
          <w:szCs w:val="18"/>
        </w:rPr>
        <w:t>Longtermism</w:t>
      </w:r>
      <w:proofErr w:type="spellEnd"/>
      <w:r w:rsidRPr="00E9586E">
        <w:rPr>
          <w:sz w:val="12"/>
          <w:szCs w:val="18"/>
        </w:rPr>
        <w:t xml:space="preserve"> may thus be an important topic for political philosophy: positively affecting the value of the long-term future may be a (or the) key political priority of our time.</w:t>
      </w:r>
    </w:p>
    <w:p w14:paraId="11D268B7" w14:textId="77777777" w:rsidR="00090602" w:rsidRPr="00E9586E" w:rsidRDefault="00090602" w:rsidP="00090602">
      <w:pPr>
        <w:rPr>
          <w:sz w:val="12"/>
          <w:szCs w:val="18"/>
        </w:rPr>
      </w:pPr>
      <w:r w:rsidRPr="00E9586E">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E9586E">
        <w:rPr>
          <w:sz w:val="12"/>
          <w:szCs w:val="18"/>
        </w:rPr>
        <w:t>Gosseries</w:t>
      </w:r>
      <w:proofErr w:type="spellEnd"/>
      <w:r w:rsidRPr="00E9586E">
        <w:rPr>
          <w:sz w:val="12"/>
          <w:szCs w:val="18"/>
        </w:rPr>
        <w:t xml:space="preserve"> 2017; </w:t>
      </w:r>
      <w:proofErr w:type="spellStart"/>
      <w:r w:rsidRPr="00E9586E">
        <w:rPr>
          <w:sz w:val="12"/>
          <w:szCs w:val="18"/>
        </w:rPr>
        <w:t>Gosseries</w:t>
      </w:r>
      <w:proofErr w:type="spellEnd"/>
      <w:r w:rsidRPr="00E9586E">
        <w:rPr>
          <w:sz w:val="12"/>
          <w:szCs w:val="18"/>
        </w:rPr>
        <w:t xml:space="preserve"> and Meyer 2009; Moellendorf 2015; Rawls 1971, sec. 44). But these discussions focus mainly on the near-to-medium term. Moreover, while </w:t>
      </w:r>
      <w:proofErr w:type="spellStart"/>
      <w:r w:rsidRPr="00E9586E">
        <w:rPr>
          <w:sz w:val="12"/>
          <w:szCs w:val="18"/>
        </w:rPr>
        <w:t>longtermists</w:t>
      </w:r>
      <w:proofErr w:type="spellEnd"/>
      <w:r w:rsidRPr="00E9586E">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E9586E">
        <w:rPr>
          <w:sz w:val="12"/>
          <w:szCs w:val="18"/>
        </w:rPr>
        <w:t>longtermist</w:t>
      </w:r>
      <w:proofErr w:type="spellEnd"/>
      <w:r w:rsidRPr="00E9586E">
        <w:rPr>
          <w:sz w:val="12"/>
          <w:szCs w:val="18"/>
        </w:rPr>
        <w:t xml:space="preserve"> thought. This is a striking lacuna, as </w:t>
      </w:r>
      <w:proofErr w:type="spellStart"/>
      <w:r w:rsidRPr="00E9586E">
        <w:rPr>
          <w:sz w:val="12"/>
          <w:szCs w:val="18"/>
        </w:rPr>
        <w:t>longtermism</w:t>
      </w:r>
      <w:proofErr w:type="spellEnd"/>
      <w:r w:rsidRPr="00E9586E">
        <w:rPr>
          <w:sz w:val="12"/>
          <w:szCs w:val="18"/>
        </w:rPr>
        <w:t xml:space="preserve"> might radically challenge mainstream political philosophy, and, conversely, political philosophy might offer challenges or insights for </w:t>
      </w:r>
      <w:proofErr w:type="spellStart"/>
      <w:r w:rsidRPr="00E9586E">
        <w:rPr>
          <w:sz w:val="12"/>
          <w:szCs w:val="18"/>
        </w:rPr>
        <w:t>longtermists</w:t>
      </w:r>
      <w:proofErr w:type="spellEnd"/>
      <w:r w:rsidRPr="00E9586E">
        <w:rPr>
          <w:sz w:val="12"/>
          <w:szCs w:val="18"/>
        </w:rPr>
        <w:t>.</w:t>
      </w:r>
    </w:p>
    <w:p w14:paraId="5007FD9C" w14:textId="77777777" w:rsidR="00090602" w:rsidRPr="00E9586E" w:rsidRDefault="00090602" w:rsidP="00090602">
      <w:pPr>
        <w:rPr>
          <w:sz w:val="12"/>
          <w:szCs w:val="18"/>
        </w:rPr>
      </w:pPr>
      <w:r w:rsidRPr="00E9586E">
        <w:rPr>
          <w:sz w:val="12"/>
          <w:szCs w:val="18"/>
        </w:rPr>
        <w:t xml:space="preserve">In this chapter, we outline some central questions in </w:t>
      </w:r>
      <w:proofErr w:type="spellStart"/>
      <w:r w:rsidRPr="00E9586E">
        <w:rPr>
          <w:sz w:val="12"/>
          <w:szCs w:val="18"/>
        </w:rPr>
        <w:t>longtermist</w:t>
      </w:r>
      <w:proofErr w:type="spellEnd"/>
      <w:r w:rsidRPr="00E9586E">
        <w:rPr>
          <w:sz w:val="12"/>
          <w:szCs w:val="18"/>
        </w:rPr>
        <w:t xml:space="preserve"> political philosophy. Our aim is to set out </w:t>
      </w:r>
      <w:proofErr w:type="spellStart"/>
      <w:r w:rsidRPr="00E9586E">
        <w:rPr>
          <w:sz w:val="12"/>
          <w:szCs w:val="18"/>
        </w:rPr>
        <w:t>longtermist</w:t>
      </w:r>
      <w:proofErr w:type="spellEnd"/>
      <w:r w:rsidRPr="00E9586E">
        <w:rPr>
          <w:sz w:val="12"/>
          <w:szCs w:val="18"/>
        </w:rPr>
        <w:t xml:space="preserve"> political philosophy as a research field and to motivate readers to pursue questions and arguments we here only broach. We believe more work in this area is both theoretically and practically important. </w:t>
      </w:r>
      <w:proofErr w:type="spellStart"/>
      <w:r w:rsidRPr="00E9586E">
        <w:rPr>
          <w:sz w:val="12"/>
          <w:szCs w:val="18"/>
        </w:rPr>
        <w:t>Longtermism</w:t>
      </w:r>
      <w:proofErr w:type="spellEnd"/>
      <w:r w:rsidRPr="00E9586E">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E9586E">
        <w:rPr>
          <w:sz w:val="12"/>
          <w:szCs w:val="18"/>
        </w:rPr>
        <w:t>longtermism</w:t>
      </w:r>
      <w:proofErr w:type="spellEnd"/>
      <w:r w:rsidRPr="00E9586E">
        <w:rPr>
          <w:sz w:val="12"/>
          <w:szCs w:val="18"/>
        </w:rPr>
        <w:t xml:space="preserve"> might have, as well as how political values might constrain, challenge, or support </w:t>
      </w:r>
      <w:proofErr w:type="spellStart"/>
      <w:r w:rsidRPr="00E9586E">
        <w:rPr>
          <w:sz w:val="12"/>
          <w:szCs w:val="18"/>
        </w:rPr>
        <w:t>longtermism</w:t>
      </w:r>
      <w:proofErr w:type="spellEnd"/>
      <w:r w:rsidRPr="00E9586E">
        <w:rPr>
          <w:sz w:val="12"/>
          <w:szCs w:val="18"/>
        </w:rPr>
        <w:t>.</w:t>
      </w:r>
    </w:p>
    <w:p w14:paraId="5D992E4D" w14:textId="77777777" w:rsidR="00090602" w:rsidRPr="00E9586E" w:rsidRDefault="00090602" w:rsidP="00090602">
      <w:pPr>
        <w:rPr>
          <w:sz w:val="12"/>
          <w:szCs w:val="18"/>
        </w:rPr>
      </w:pPr>
      <w:r w:rsidRPr="00E9586E">
        <w:rPr>
          <w:sz w:val="12"/>
          <w:szCs w:val="18"/>
        </w:rPr>
        <w:t xml:space="preserve">In section 2, we tentatively defend ‘institutional </w:t>
      </w:r>
      <w:proofErr w:type="spellStart"/>
      <w:r w:rsidRPr="00E9586E">
        <w:rPr>
          <w:sz w:val="12"/>
          <w:szCs w:val="18"/>
        </w:rPr>
        <w:t>longtermism</w:t>
      </w:r>
      <w:proofErr w:type="spellEnd"/>
      <w:r w:rsidRPr="00E9586E">
        <w:rPr>
          <w:sz w:val="12"/>
          <w:szCs w:val="18"/>
        </w:rPr>
        <w:t xml:space="preserve">,’ suggesting that the standard case for </w:t>
      </w:r>
      <w:proofErr w:type="spellStart"/>
      <w:r w:rsidRPr="00E9586E">
        <w:rPr>
          <w:sz w:val="12"/>
          <w:szCs w:val="18"/>
        </w:rPr>
        <w:t>longtermism</w:t>
      </w:r>
      <w:proofErr w:type="spellEnd"/>
      <w:r w:rsidRPr="00E9586E">
        <w:rPr>
          <w:sz w:val="12"/>
          <w:szCs w:val="18"/>
        </w:rPr>
        <w:t xml:space="preserve"> is more robust for institutions than for individuals. In section 3, we distinguish approaches to pursuing </w:t>
      </w:r>
      <w:proofErr w:type="spellStart"/>
      <w:r w:rsidRPr="00E9586E">
        <w:rPr>
          <w:sz w:val="12"/>
          <w:szCs w:val="18"/>
        </w:rPr>
        <w:t>longtermist</w:t>
      </w:r>
      <w:proofErr w:type="spellEnd"/>
      <w:r w:rsidRPr="00E9586E">
        <w:rPr>
          <w:sz w:val="12"/>
          <w:szCs w:val="18"/>
        </w:rPr>
        <w:t xml:space="preserve"> institutional reform along two dimensions. In section 4, we turn to points of tension and convergence between </w:t>
      </w:r>
      <w:proofErr w:type="spellStart"/>
      <w:r w:rsidRPr="00E9586E">
        <w:rPr>
          <w:sz w:val="12"/>
          <w:szCs w:val="18"/>
        </w:rPr>
        <w:t>longtermism</w:t>
      </w:r>
      <w:proofErr w:type="spellEnd"/>
      <w:r w:rsidRPr="00E9586E">
        <w:rPr>
          <w:sz w:val="12"/>
          <w:szCs w:val="18"/>
        </w:rPr>
        <w:t xml:space="preserve"> and some values that loom large in mainstream political philosophy. Section 5 provides a grab bag of other questions we lack space to explore here.</w:t>
      </w:r>
    </w:p>
    <w:p w14:paraId="589217A3" w14:textId="77777777" w:rsidR="00090602" w:rsidRPr="00E9586E" w:rsidRDefault="00090602" w:rsidP="00090602">
      <w:pPr>
        <w:rPr>
          <w:sz w:val="12"/>
          <w:szCs w:val="18"/>
        </w:rPr>
      </w:pPr>
      <w:r w:rsidRPr="00E9586E">
        <w:rPr>
          <w:sz w:val="12"/>
          <w:szCs w:val="18"/>
        </w:rPr>
        <w:t xml:space="preserve">2 The Case for Institutional </w:t>
      </w:r>
      <w:proofErr w:type="spellStart"/>
      <w:r w:rsidRPr="00E9586E">
        <w:rPr>
          <w:sz w:val="12"/>
          <w:szCs w:val="18"/>
        </w:rPr>
        <w:t>Longtermism</w:t>
      </w:r>
      <w:proofErr w:type="spellEnd"/>
    </w:p>
    <w:p w14:paraId="77A1B5FB" w14:textId="77777777" w:rsidR="00090602" w:rsidRPr="00E9586E" w:rsidRDefault="00090602" w:rsidP="00090602">
      <w:pPr>
        <w:rPr>
          <w:sz w:val="12"/>
          <w:szCs w:val="18"/>
        </w:rPr>
      </w:pPr>
      <w:r w:rsidRPr="00E9586E">
        <w:rPr>
          <w:sz w:val="12"/>
          <w:szCs w:val="18"/>
        </w:rPr>
        <w:t xml:space="preserve">We begin by distinguishing individual from institutional </w:t>
      </w:r>
      <w:proofErr w:type="spellStart"/>
      <w:r w:rsidRPr="00E9586E">
        <w:rPr>
          <w:sz w:val="12"/>
          <w:szCs w:val="18"/>
        </w:rPr>
        <w:t>longtermism</w:t>
      </w:r>
      <w:proofErr w:type="spellEnd"/>
      <w:r w:rsidRPr="00E9586E">
        <w:rPr>
          <w:sz w:val="12"/>
          <w:szCs w:val="18"/>
        </w:rPr>
        <w:t>:</w:t>
      </w:r>
    </w:p>
    <w:p w14:paraId="11CF625C" w14:textId="77777777" w:rsidR="00090602" w:rsidRPr="00E9586E" w:rsidRDefault="00090602" w:rsidP="00090602">
      <w:pPr>
        <w:rPr>
          <w:sz w:val="12"/>
          <w:szCs w:val="18"/>
        </w:rPr>
      </w:pPr>
      <w:r w:rsidRPr="00E9586E">
        <w:rPr>
          <w:sz w:val="12"/>
          <w:szCs w:val="18"/>
        </w:rPr>
        <w:t xml:space="preserve">Individual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when undertaking individual actions or projects.</w:t>
      </w:r>
    </w:p>
    <w:p w14:paraId="5BFD26C8" w14:textId="77777777" w:rsidR="00090602" w:rsidRPr="00E9586E" w:rsidRDefault="00090602" w:rsidP="00090602">
      <w:pPr>
        <w:rPr>
          <w:sz w:val="12"/>
          <w:szCs w:val="18"/>
        </w:rPr>
      </w:pPr>
      <w:r w:rsidRPr="00E9586E">
        <w:rPr>
          <w:sz w:val="12"/>
          <w:szCs w:val="18"/>
        </w:rPr>
        <w:t xml:space="preserve">Institutional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institutional </w:t>
      </w:r>
      <w:proofErr w:type="spellStart"/>
      <w:r w:rsidRPr="00E9586E">
        <w:rPr>
          <w:sz w:val="12"/>
          <w:szCs w:val="18"/>
        </w:rPr>
        <w:t>longtermism</w:t>
      </w:r>
      <w:proofErr w:type="spellEnd"/>
      <w:r w:rsidRPr="00E9586E">
        <w:rPr>
          <w:sz w:val="12"/>
          <w:szCs w:val="18"/>
        </w:rPr>
        <w:t xml:space="preserve">) or the key moral priority (strong institutional </w:t>
      </w:r>
      <w:proofErr w:type="spellStart"/>
      <w:r w:rsidRPr="00E9586E">
        <w:rPr>
          <w:sz w:val="12"/>
          <w:szCs w:val="18"/>
        </w:rPr>
        <w:t>longtermism</w:t>
      </w:r>
      <w:proofErr w:type="spellEnd"/>
      <w:r w:rsidRPr="00E9586E">
        <w:rPr>
          <w:sz w:val="12"/>
          <w:szCs w:val="18"/>
        </w:rPr>
        <w:t>) of our time, when building or shaping institutions.</w:t>
      </w:r>
    </w:p>
    <w:p w14:paraId="19C5ABD0" w14:textId="77777777" w:rsidR="00090602" w:rsidRPr="00E9586E" w:rsidRDefault="00090602" w:rsidP="00090602">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4F5D0648" w14:textId="77777777" w:rsidR="00090602" w:rsidRPr="00E9586E" w:rsidRDefault="00090602" w:rsidP="00090602">
      <w:pPr>
        <w:rPr>
          <w:sz w:val="12"/>
          <w:szCs w:val="18"/>
        </w:rPr>
      </w:pPr>
      <w:r w:rsidRPr="00E9586E">
        <w:rPr>
          <w:sz w:val="12"/>
          <w:szCs w:val="18"/>
        </w:rPr>
        <w:t xml:space="preserve">The standard argument for </w:t>
      </w:r>
      <w:proofErr w:type="spellStart"/>
      <w:r w:rsidRPr="00E9586E">
        <w:rPr>
          <w:sz w:val="12"/>
          <w:szCs w:val="18"/>
        </w:rPr>
        <w:t>longtermism</w:t>
      </w:r>
      <w:proofErr w:type="spellEnd"/>
      <w:r w:rsidRPr="00E9586E">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xml:space="preserve">. However, the standard case for </w:t>
      </w:r>
      <w:proofErr w:type="spellStart"/>
      <w:r w:rsidRPr="00E9586E">
        <w:rPr>
          <w:sz w:val="12"/>
          <w:szCs w:val="18"/>
        </w:rPr>
        <w:t>longtermism</w:t>
      </w:r>
      <w:proofErr w:type="spellEnd"/>
      <w:r w:rsidRPr="00E9586E">
        <w:rPr>
          <w:sz w:val="12"/>
          <w:szCs w:val="18"/>
        </w:rPr>
        <w:t xml:space="preserve"> only requires the weaker premise that we have a weighty pro tanto duty of beneficence to promote impartial value. This case can be made for </w:t>
      </w:r>
      <w:proofErr w:type="gramStart"/>
      <w:r w:rsidRPr="00E9586E">
        <w:rPr>
          <w:sz w:val="12"/>
          <w:szCs w:val="18"/>
        </w:rPr>
        <w:t>individual</w:t>
      </w:r>
      <w:proofErr w:type="gramEnd"/>
      <w:r w:rsidRPr="00E9586E">
        <w:rPr>
          <w:sz w:val="12"/>
          <w:szCs w:val="18"/>
        </w:rPr>
        <w:t xml:space="preserve"> but also for institutional </w:t>
      </w:r>
      <w:proofErr w:type="spellStart"/>
      <w:proofErr w:type="gramStart"/>
      <w:r w:rsidRPr="00E9586E">
        <w:rPr>
          <w:sz w:val="12"/>
          <w:szCs w:val="18"/>
        </w:rPr>
        <w:t>longtermism</w:t>
      </w:r>
      <w:proofErr w:type="spellEnd"/>
      <w:proofErr w:type="gramEnd"/>
      <w:r w:rsidRPr="00E9586E">
        <w:rPr>
          <w:sz w:val="12"/>
          <w:szCs w:val="18"/>
        </w:rPr>
        <w:t>. The latter requires that we endorse social beneficence (or ‘instrumentalism’): how much impartial good institutions do is (at least) one central consideration when choosing between them (Barrett 2022; Schmidt 2022a).</w:t>
      </w:r>
    </w:p>
    <w:p w14:paraId="3EC6C914" w14:textId="77777777" w:rsidR="00090602" w:rsidRPr="00E9586E" w:rsidRDefault="00090602" w:rsidP="00090602">
      <w:pPr>
        <w:rPr>
          <w:sz w:val="12"/>
          <w:szCs w:val="18"/>
        </w:rPr>
      </w:pPr>
      <w:r w:rsidRPr="00E9586E">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E9586E">
        <w:rPr>
          <w:sz w:val="12"/>
          <w:szCs w:val="18"/>
        </w:rPr>
        <w:t>longtermism</w:t>
      </w:r>
      <w:proofErr w:type="spellEnd"/>
      <w:r w:rsidRPr="00E9586E">
        <w:rPr>
          <w:sz w:val="12"/>
          <w:szCs w:val="18"/>
        </w:rPr>
        <w:t xml:space="preserve"> is more robust for institutional than for individual </w:t>
      </w:r>
      <w:proofErr w:type="spellStart"/>
      <w:r w:rsidRPr="00E9586E">
        <w:rPr>
          <w:sz w:val="12"/>
          <w:szCs w:val="18"/>
        </w:rPr>
        <w:t>longtermism</w:t>
      </w:r>
      <w:proofErr w:type="spellEnd"/>
      <w:r w:rsidRPr="00E9586E">
        <w:rPr>
          <w:sz w:val="12"/>
          <w:szCs w:val="18"/>
        </w:rPr>
        <w:t>.</w:t>
      </w:r>
    </w:p>
    <w:p w14:paraId="6B1CE4B2" w14:textId="77777777" w:rsidR="00090602" w:rsidRPr="00B43C46" w:rsidRDefault="00090602" w:rsidP="00090602">
      <w:pPr>
        <w:rPr>
          <w:rStyle w:val="StyleUnderline"/>
        </w:rPr>
      </w:pPr>
      <w:r w:rsidRPr="00B43C46">
        <w:rPr>
          <w:sz w:val="16"/>
        </w:rPr>
        <w:t xml:space="preserve">2.1 </w:t>
      </w:r>
      <w:r w:rsidRPr="005811FC">
        <w:rPr>
          <w:rStyle w:val="StyleUnderline"/>
          <w:highlight w:val="cyan"/>
        </w:rPr>
        <w:t>Institutions Affect the Long Run</w:t>
      </w:r>
    </w:p>
    <w:p w14:paraId="4E7E7819" w14:textId="77777777" w:rsidR="00090602" w:rsidRPr="00B43C46" w:rsidRDefault="00090602" w:rsidP="00090602">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5811FC">
        <w:rPr>
          <w:rStyle w:val="StyleUnderline"/>
          <w:highlight w:val="cyan"/>
        </w:rPr>
        <w:t>The</w:t>
      </w:r>
      <w:r w:rsidRPr="00B43C46">
        <w:rPr>
          <w:sz w:val="16"/>
        </w:rPr>
        <w:t xml:space="preserve"> 2022 </w:t>
      </w:r>
      <w:r w:rsidRPr="005811FC">
        <w:rPr>
          <w:rStyle w:val="nfasis"/>
          <w:highlight w:val="cyan"/>
        </w:rPr>
        <w:t>U</w:t>
      </w:r>
      <w:r w:rsidRPr="00B43C46">
        <w:rPr>
          <w:sz w:val="16"/>
        </w:rPr>
        <w:t xml:space="preserve">nited </w:t>
      </w:r>
      <w:r w:rsidRPr="005811FC">
        <w:rPr>
          <w:rStyle w:val="nfasis"/>
          <w:highlight w:val="cyan"/>
        </w:rPr>
        <w:t>S</w:t>
      </w:r>
      <w:r w:rsidRPr="00B43C46">
        <w:rPr>
          <w:sz w:val="16"/>
        </w:rPr>
        <w:t xml:space="preserve">tates </w:t>
      </w:r>
      <w:r w:rsidRPr="005811FC">
        <w:rPr>
          <w:rStyle w:val="nfasis"/>
          <w:highlight w:val="cyan"/>
        </w:rPr>
        <w:t>f</w:t>
      </w:r>
      <w:r w:rsidRPr="00B43C46">
        <w:rPr>
          <w:rStyle w:val="nfasis"/>
        </w:rPr>
        <w:t>ederal budget</w:t>
      </w:r>
      <w:r w:rsidRPr="00B43C46">
        <w:rPr>
          <w:rStyle w:val="StyleUnderline"/>
        </w:rPr>
        <w:t xml:space="preserve"> had</w:t>
      </w:r>
      <w:r w:rsidRPr="00B43C46">
        <w:rPr>
          <w:sz w:val="16"/>
        </w:rPr>
        <w:t xml:space="preserve"> roughly $</w:t>
      </w:r>
      <w:r w:rsidRPr="00B43C46">
        <w:rPr>
          <w:rStyle w:val="nfasis"/>
        </w:rPr>
        <w:t>6 trillion</w:t>
      </w:r>
      <w:r w:rsidRPr="00B43C46">
        <w:rPr>
          <w:sz w:val="16"/>
        </w:rPr>
        <w:t xml:space="preserve"> in outlays, with yearly </w:t>
      </w:r>
      <w:proofErr w:type="spellStart"/>
      <w:r w:rsidRPr="00B43C46">
        <w:rPr>
          <w:sz w:val="16"/>
        </w:rPr>
        <w:t>defence</w:t>
      </w:r>
      <w:proofErr w:type="spellEnd"/>
      <w:r w:rsidRPr="00B43C46">
        <w:rPr>
          <w:sz w:val="16"/>
        </w:rPr>
        <w:t xml:space="preserve"> spending alone of $754 billion (‘Budget of the U.S. Government - Fiscal Year 2022’ 2021). The Chinese Communist Party is arguably the most powerful </w:t>
      </w:r>
      <w:proofErr w:type="spellStart"/>
      <w:r w:rsidRPr="00B43C46">
        <w:rPr>
          <w:sz w:val="16"/>
        </w:rPr>
        <w:t>organisation</w:t>
      </w:r>
      <w:proofErr w:type="spellEnd"/>
      <w:r w:rsidRPr="00B43C46">
        <w:rPr>
          <w:sz w:val="16"/>
        </w:rPr>
        <w:t xml:space="preserve"> in the world, ruling over roughly 1.4 billion people and influencing many more. The budgets of </w:t>
      </w:r>
      <w:proofErr w:type="spellStart"/>
      <w:r w:rsidRPr="00B43C46">
        <w:rPr>
          <w:sz w:val="16"/>
        </w:rPr>
        <w:t>longtermist</w:t>
      </w:r>
      <w:proofErr w:type="spellEnd"/>
      <w:r w:rsidRPr="00B43C46">
        <w:rPr>
          <w:sz w:val="16"/>
        </w:rPr>
        <w:t xml:space="preserve"> philanthropic </w:t>
      </w:r>
      <w:proofErr w:type="spellStart"/>
      <w:r w:rsidRPr="00B43C46">
        <w:rPr>
          <w:sz w:val="16"/>
        </w:rPr>
        <w:t>organisations</w:t>
      </w:r>
      <w:proofErr w:type="spellEnd"/>
      <w:r w:rsidRPr="00B43C46">
        <w:rPr>
          <w:sz w:val="16"/>
        </w:rPr>
        <w:t xml:space="preserve"> have grown at an impressive pace, but they remain dwarfed by governments and transnational </w:t>
      </w:r>
      <w:proofErr w:type="spellStart"/>
      <w:r w:rsidRPr="00B43C46">
        <w:rPr>
          <w:sz w:val="16"/>
        </w:rPr>
        <w:t>organisations</w:t>
      </w:r>
      <w:proofErr w:type="spellEnd"/>
      <w:r w:rsidRPr="00B43C46">
        <w:rPr>
          <w:sz w:val="16"/>
        </w:rPr>
        <w:t xml:space="preserve"> like the EU. Furthermore, </w:t>
      </w:r>
      <w:r w:rsidRPr="00B43C46">
        <w:rPr>
          <w:rStyle w:val="StyleUnderline"/>
        </w:rPr>
        <w:t xml:space="preserve">government budgets underestimate the power of states, which also exert influence through </w:t>
      </w:r>
      <w:r w:rsidRPr="00B43C46">
        <w:rPr>
          <w:rStyle w:val="nfasis"/>
        </w:rPr>
        <w:t>legislation</w:t>
      </w:r>
      <w:r w:rsidRPr="00B43C46">
        <w:rPr>
          <w:sz w:val="16"/>
        </w:rPr>
        <w:t>. And the monopoly on legitimate violence alone makes the government an actor like no other.</w:t>
      </w:r>
    </w:p>
    <w:p w14:paraId="64D24599" w14:textId="77777777" w:rsidR="00090602" w:rsidRPr="00B43C46" w:rsidRDefault="00090602" w:rsidP="00090602">
      <w:pPr>
        <w:rPr>
          <w:sz w:val="16"/>
        </w:rPr>
      </w:pPr>
      <w:r w:rsidRPr="00B43C46">
        <w:rPr>
          <w:sz w:val="16"/>
        </w:rPr>
        <w:t xml:space="preserve">Second, </w:t>
      </w:r>
      <w:r w:rsidRPr="005811FC">
        <w:rPr>
          <w:rStyle w:val="StyleUnderline"/>
          <w:highlight w:val="cyan"/>
        </w:rPr>
        <w:t xml:space="preserve">institutions’ impacts are </w:t>
      </w:r>
      <w:r w:rsidRPr="005811FC">
        <w:rPr>
          <w:rStyle w:val="nfasis"/>
          <w:highlight w:val="cyan"/>
        </w:rPr>
        <w:t>broad</w:t>
      </w:r>
      <w:r w:rsidRPr="00B43C46">
        <w:rPr>
          <w:sz w:val="16"/>
        </w:rPr>
        <w:t xml:space="preserve">. </w:t>
      </w:r>
      <w:r w:rsidRPr="005811FC">
        <w:rPr>
          <w:rStyle w:val="StyleUnderline"/>
          <w:highlight w:val="cyan"/>
        </w:rPr>
        <w:t xml:space="preserve">Good </w:t>
      </w:r>
      <w:r w:rsidRPr="005811FC">
        <w:rPr>
          <w:rStyle w:val="nfasis"/>
          <w:highlight w:val="cyan"/>
        </w:rPr>
        <w:t>institutions</w:t>
      </w:r>
      <w:r w:rsidRPr="005811FC">
        <w:rPr>
          <w:rStyle w:val="StyleUnderline"/>
          <w:highlight w:val="cyan"/>
        </w:rPr>
        <w:t xml:space="preserve"> are</w:t>
      </w:r>
      <w:r w:rsidRPr="00B43C46">
        <w:rPr>
          <w:sz w:val="16"/>
        </w:rPr>
        <w:t xml:space="preserve"> </w:t>
      </w:r>
      <w:r w:rsidRPr="00E9586E">
        <w:rPr>
          <w:sz w:val="16"/>
        </w:rPr>
        <w:t xml:space="preserve">arguably </w:t>
      </w:r>
      <w:r w:rsidRPr="005811FC">
        <w:rPr>
          <w:rStyle w:val="nfasis"/>
          <w:highlight w:val="cyan"/>
        </w:rPr>
        <w:t>all-purpose goods</w:t>
      </w:r>
      <w:r w:rsidRPr="00B43C46">
        <w:rPr>
          <w:sz w:val="16"/>
        </w:rPr>
        <w:t xml:space="preserve"> that are </w:t>
      </w:r>
      <w:r w:rsidRPr="005811FC">
        <w:rPr>
          <w:rStyle w:val="StyleUnderline"/>
          <w:highlight w:val="cyan"/>
        </w:rPr>
        <w:t xml:space="preserve">valuable when dealing with most large-scale </w:t>
      </w:r>
      <w:r w:rsidRPr="005811FC">
        <w:rPr>
          <w:rStyle w:val="nfasis"/>
          <w:highlight w:val="cyan"/>
        </w:rPr>
        <w:t>societal challenges</w:t>
      </w:r>
      <w:r w:rsidRPr="00B43C46">
        <w:rPr>
          <w:sz w:val="16"/>
        </w:rPr>
        <w:t xml:space="preserve"> – such as </w:t>
      </w:r>
      <w:r w:rsidRPr="005811FC">
        <w:rPr>
          <w:rStyle w:val="nfasis"/>
          <w:highlight w:val="cyan"/>
        </w:rPr>
        <w:t>pandemics</w:t>
      </w:r>
      <w:r w:rsidRPr="00B43C46">
        <w:rPr>
          <w:sz w:val="16"/>
        </w:rPr>
        <w:t xml:space="preserve">, international </w:t>
      </w:r>
      <w:r w:rsidRPr="005811FC">
        <w:rPr>
          <w:rStyle w:val="nfasis"/>
          <w:highlight w:val="cyan"/>
        </w:rPr>
        <w:t>crises</w:t>
      </w:r>
      <w:r w:rsidRPr="00B43C46">
        <w:rPr>
          <w:sz w:val="16"/>
        </w:rPr>
        <w:t xml:space="preserve">, or </w:t>
      </w:r>
      <w:r w:rsidRPr="005811FC">
        <w:rPr>
          <w:rStyle w:val="nfasis"/>
          <w:highlight w:val="cyan"/>
        </w:rPr>
        <w:t>climate</w:t>
      </w:r>
      <w:r w:rsidRPr="00B43C46">
        <w:rPr>
          <w:sz w:val="16"/>
        </w:rPr>
        <w:t xml:space="preserve"> </w:t>
      </w:r>
      <w:r w:rsidRPr="007E574D">
        <w:rPr>
          <w:sz w:val="16"/>
        </w:rPr>
        <w:t xml:space="preserve">change. </w:t>
      </w:r>
      <w:r w:rsidRPr="005811FC">
        <w:rPr>
          <w:rStyle w:val="StyleUnderline"/>
          <w:highlight w:val="cyan"/>
        </w:rPr>
        <w:t>What makes institutions ‘good’ depends on</w:t>
      </w:r>
      <w:r w:rsidRPr="007E574D">
        <w:rPr>
          <w:rStyle w:val="StyleUnderline"/>
        </w:rPr>
        <w:t xml:space="preserve"> various factors, including collective </w:t>
      </w:r>
      <w:r w:rsidRPr="005811FC">
        <w:rPr>
          <w:rStyle w:val="nfasis"/>
          <w:highlight w:val="cyan"/>
        </w:rPr>
        <w:t>epistemic qualities</w:t>
      </w:r>
      <w:r w:rsidRPr="005811FC">
        <w:rPr>
          <w:rStyle w:val="StyleUnderline"/>
          <w:highlight w:val="cyan"/>
        </w:rPr>
        <w:t xml:space="preserve"> and</w:t>
      </w:r>
      <w:r w:rsidRPr="007E574D">
        <w:rPr>
          <w:rStyle w:val="StyleUnderline"/>
        </w:rPr>
        <w:t xml:space="preserve"> decision-making </w:t>
      </w:r>
      <w:r w:rsidRPr="005811FC">
        <w:rPr>
          <w:rStyle w:val="StyleUnderline"/>
          <w:highlight w:val="cyan"/>
        </w:rPr>
        <w:t>procedures</w:t>
      </w:r>
      <w:r w:rsidRPr="007E574D">
        <w:rPr>
          <w:sz w:val="16"/>
        </w:rPr>
        <w:t>,</w:t>
      </w:r>
      <w:r w:rsidRPr="00B43C46">
        <w:rPr>
          <w:sz w:val="16"/>
        </w:rPr>
        <w:t xml:space="preserve"> suitable conditions for collective action and public good provision, </w:t>
      </w:r>
      <w:r w:rsidRPr="005811FC">
        <w:rPr>
          <w:rStyle w:val="nfasis"/>
          <w:highlight w:val="cyan"/>
        </w:rPr>
        <w:t>low corruption</w:t>
      </w:r>
      <w:r w:rsidRPr="00B43C46">
        <w:rPr>
          <w:sz w:val="16"/>
        </w:rPr>
        <w:t xml:space="preserve">, and so on. Conversely, bad institutions can be ‘all-purpose bads’. For example, </w:t>
      </w:r>
      <w:r w:rsidRPr="005811FC">
        <w:rPr>
          <w:rStyle w:val="StyleUnderline"/>
          <w:highlight w:val="cyan"/>
        </w:rPr>
        <w:t xml:space="preserve">a </w:t>
      </w:r>
      <w:r w:rsidRPr="005811FC">
        <w:rPr>
          <w:rStyle w:val="nfasis"/>
          <w:highlight w:val="cyan"/>
        </w:rPr>
        <w:t>kleptocratic system</w:t>
      </w:r>
      <w:r w:rsidRPr="005811FC">
        <w:rPr>
          <w:rStyle w:val="StyleUnderline"/>
          <w:highlight w:val="cyan"/>
        </w:rPr>
        <w:t xml:space="preserve"> that extracts resources to benefit a</w:t>
      </w:r>
      <w:r w:rsidRPr="00B43C46">
        <w:rPr>
          <w:sz w:val="16"/>
        </w:rPr>
        <w:t xml:space="preserve"> </w:t>
      </w:r>
      <w:r w:rsidRPr="005811FC">
        <w:rPr>
          <w:rStyle w:val="nfasis"/>
          <w:highlight w:val="cyan"/>
        </w:rPr>
        <w:t>small</w:t>
      </w:r>
      <w:r w:rsidRPr="00B43C46">
        <w:rPr>
          <w:sz w:val="16"/>
        </w:rPr>
        <w:t xml:space="preserve"> corrupt </w:t>
      </w:r>
      <w:r w:rsidRPr="005811FC">
        <w:rPr>
          <w:rStyle w:val="nfasis"/>
          <w:highlight w:val="cyan"/>
        </w:rPr>
        <w:t>elite</w:t>
      </w:r>
      <w:r w:rsidRPr="00B43C46">
        <w:rPr>
          <w:sz w:val="16"/>
        </w:rPr>
        <w:t xml:space="preserve"> may not only be bad for its contemporaries, but </w:t>
      </w:r>
      <w:r w:rsidRPr="005811FC">
        <w:rPr>
          <w:rStyle w:val="StyleUnderline"/>
          <w:highlight w:val="cyan"/>
        </w:rPr>
        <w:t>may</w:t>
      </w:r>
      <w:r w:rsidRPr="00B43C46">
        <w:rPr>
          <w:sz w:val="16"/>
        </w:rPr>
        <w:t xml:space="preserve">, in expectation, </w:t>
      </w:r>
      <w:r w:rsidRPr="005811FC">
        <w:rPr>
          <w:rStyle w:val="nfasis"/>
          <w:highlight w:val="cyan"/>
        </w:rPr>
        <w:t>deal poorly with major risks</w:t>
      </w:r>
      <w:r w:rsidRPr="00B43C46">
        <w:rPr>
          <w:sz w:val="16"/>
        </w:rPr>
        <w:t xml:space="preserve"> that come its way.</w:t>
      </w:r>
    </w:p>
    <w:p w14:paraId="71C4FBB6" w14:textId="77777777" w:rsidR="00090602" w:rsidRPr="00B43C46" w:rsidRDefault="00090602" w:rsidP="00090602">
      <w:pPr>
        <w:rPr>
          <w:sz w:val="16"/>
        </w:rPr>
      </w:pPr>
      <w:r w:rsidRPr="00B43C46">
        <w:rPr>
          <w:sz w:val="16"/>
        </w:rPr>
        <w:t xml:space="preserve">Third, </w:t>
      </w:r>
      <w:r w:rsidRPr="005811FC">
        <w:rPr>
          <w:rStyle w:val="StyleUnderline"/>
          <w:highlight w:val="cyan"/>
        </w:rPr>
        <w:t xml:space="preserve">institutions have </w:t>
      </w:r>
      <w:r w:rsidRPr="005811FC">
        <w:rPr>
          <w:rStyle w:val="nf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2CF95BFF" w14:textId="77777777" w:rsidR="00090602" w:rsidRPr="00B43C46" w:rsidRDefault="00090602" w:rsidP="00090602">
      <w:pPr>
        <w:rPr>
          <w:sz w:val="16"/>
        </w:rPr>
      </w:pPr>
      <w:r w:rsidRPr="007E574D">
        <w:rPr>
          <w:rStyle w:val="nfasis"/>
        </w:rPr>
        <w:t>Path-dependence</w:t>
      </w:r>
      <w:r w:rsidRPr="007E574D">
        <w:rPr>
          <w:rStyle w:val="StyleUnderline"/>
        </w:rPr>
        <w:t xml:space="preserve"> means that institutions affect not only later outcomes and decisions, but also what institutions we come to have</w:t>
      </w:r>
      <w:r w:rsidRPr="007E574D">
        <w:rPr>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7E574D">
        <w:rPr>
          <w:sz w:val="16"/>
        </w:rPr>
        <w:t>organised</w:t>
      </w:r>
      <w:proofErr w:type="spellEnd"/>
      <w:r w:rsidRPr="007E574D">
        <w:rPr>
          <w:sz w:val="16"/>
        </w:rPr>
        <w:t xml:space="preserve"> extractive interest capture political influence, which in turn begets more extractive economic institutions (a vicious cycle).</w:t>
      </w:r>
    </w:p>
    <w:p w14:paraId="754B083F" w14:textId="77777777" w:rsidR="00090602" w:rsidRPr="00800EFF" w:rsidRDefault="00090602" w:rsidP="00090602">
      <w:pPr>
        <w:rPr>
          <w:sz w:val="16"/>
        </w:rPr>
      </w:pPr>
      <w:r w:rsidRPr="00B43C46">
        <w:rPr>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B43C46">
        <w:rPr>
          <w:sz w:val="16"/>
        </w:rPr>
        <w:t>Longtermists</w:t>
      </w:r>
      <w:proofErr w:type="spellEnd"/>
      <w:r w:rsidRPr="00B43C46">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A884515" w14:textId="77777777" w:rsidR="00090602" w:rsidRPr="00B46946" w:rsidRDefault="00090602" w:rsidP="00090602">
      <w:pPr>
        <w:pStyle w:val="Ttulo4"/>
      </w:pPr>
      <w:r>
        <w:t>Scenario Two is Healthcare</w:t>
      </w:r>
    </w:p>
    <w:p w14:paraId="38CF1B8F" w14:textId="77777777" w:rsidR="00090602" w:rsidRDefault="00090602" w:rsidP="00090602">
      <w:pPr>
        <w:pStyle w:val="Ttulo4"/>
      </w:pPr>
      <w:r>
        <w:t>Broadscale unionization and May Day movements key to single payer healthcare – that solves rising healthcare costs</w:t>
      </w:r>
    </w:p>
    <w:p w14:paraId="7C610A1F" w14:textId="77777777" w:rsidR="00090602" w:rsidRDefault="00090602" w:rsidP="00090602">
      <w:r w:rsidRPr="004F65DA">
        <w:rPr>
          <w:rStyle w:val="Style13ptBold"/>
        </w:rPr>
        <w:t>Michels and Cox 24</w:t>
      </w:r>
      <w:r w:rsidRPr="004F65DA">
        <w:t xml:space="preserve"> [Jonathan Michels is an independent journalist and heath care worker based in Atlanta, Georgia., Will Cox, Will Cox is a current member of the Southern Workers Assembly and former staff organizer with the National Nurses Organizing Committee.</w:t>
      </w:r>
      <w:r>
        <w:t xml:space="preserve"> </w:t>
      </w:r>
      <w:r w:rsidRPr="004F65DA">
        <w:t xml:space="preserve">The UAW's 2028 National Strike should center Medicare for All, https://jacobin.com/2024/03/uaw-general-strike-medicare-for-all, </w:t>
      </w:r>
      <w:proofErr w:type="spellStart"/>
      <w:r w:rsidRPr="004F65DA">
        <w:t>poapst</w:t>
      </w:r>
      <w:proofErr w:type="spellEnd"/>
      <w:r w:rsidRPr="004F65DA">
        <w:t>]</w:t>
      </w:r>
    </w:p>
    <w:p w14:paraId="31CE4AE9" w14:textId="77777777" w:rsidR="00090602" w:rsidRPr="00581E53" w:rsidRDefault="00090602" w:rsidP="00090602">
      <w:pPr>
        <w:rPr>
          <w:sz w:val="16"/>
        </w:rPr>
      </w:pPr>
      <w:r w:rsidRPr="00581E53">
        <w:rPr>
          <w:sz w:val="16"/>
        </w:rPr>
        <w:t>Outside the labor movement, there are periodically well-meaning calls for a general strike. However, as Joe Burns points out, the recent “dizzying number” of calls for a general strike mostly emanate from social media and are primarily issued by activists disconnected from unions and workers.</w:t>
      </w:r>
    </w:p>
    <w:p w14:paraId="521CAC07" w14:textId="77777777" w:rsidR="00090602" w:rsidRPr="00581E53" w:rsidRDefault="00090602" w:rsidP="00090602">
      <w:pPr>
        <w:rPr>
          <w:sz w:val="16"/>
        </w:rPr>
      </w:pPr>
      <w:r w:rsidRPr="00581E53">
        <w:rPr>
          <w:sz w:val="16"/>
        </w:rPr>
        <w:t xml:space="preserve">But Fain and the </w:t>
      </w:r>
      <w:r w:rsidRPr="00942A6C">
        <w:rPr>
          <w:rStyle w:val="StyleUnderline"/>
        </w:rPr>
        <w:t>UAW, riding a wave of goodwill</w:t>
      </w:r>
      <w:r w:rsidRPr="00581E53">
        <w:rPr>
          <w:sz w:val="16"/>
        </w:rPr>
        <w:t xml:space="preserve"> from the 2023 strike, </w:t>
      </w:r>
      <w:r w:rsidRPr="00942A6C">
        <w:rPr>
          <w:rStyle w:val="StyleUnderline"/>
        </w:rPr>
        <w:t>appear poised to revive a fighting spirit among workers</w:t>
      </w:r>
      <w:r w:rsidRPr="00581E53">
        <w:rPr>
          <w:sz w:val="16"/>
        </w:rPr>
        <w:t xml:space="preserve"> not seen since its early days as a militant union. Just a little over a year after the UAW’s founding, autoworkers in Flint, Michigan, staged a sit-down strike in late 1936 and early 1937. Known as the “strike heard ‘round the world,” the action grew the UAW membership rolls from 88,000 members to 400,000 within a year and helped transform labor in America into a fighting force capable of bringing capital to its knees.</w:t>
      </w:r>
    </w:p>
    <w:p w14:paraId="31006B26" w14:textId="77777777" w:rsidR="00090602" w:rsidRPr="00581E53" w:rsidRDefault="00090602" w:rsidP="00090602">
      <w:pPr>
        <w:rPr>
          <w:sz w:val="16"/>
        </w:rPr>
      </w:pPr>
      <w:r w:rsidRPr="00581E53">
        <w:rPr>
          <w:sz w:val="16"/>
        </w:rPr>
        <w:t xml:space="preserve">We could be witnessing union officials </w:t>
      </w:r>
      <w:r w:rsidRPr="00942A6C">
        <w:rPr>
          <w:rStyle w:val="StyleUnderline"/>
        </w:rPr>
        <w:t>taking</w:t>
      </w:r>
      <w:r w:rsidRPr="00581E53">
        <w:rPr>
          <w:sz w:val="16"/>
        </w:rPr>
        <w:t xml:space="preserve"> the first </w:t>
      </w:r>
      <w:r w:rsidRPr="00942A6C">
        <w:rPr>
          <w:rStyle w:val="StyleUnderline"/>
        </w:rPr>
        <w:t>steps</w:t>
      </w:r>
      <w:r w:rsidRPr="00581E53">
        <w:rPr>
          <w:sz w:val="16"/>
        </w:rPr>
        <w:t xml:space="preserve"> away from maintaining private welfare states for members and </w:t>
      </w:r>
      <w:r w:rsidRPr="00942A6C">
        <w:rPr>
          <w:rStyle w:val="StyleUnderline"/>
        </w:rPr>
        <w:t>toward</w:t>
      </w:r>
      <w:r w:rsidRPr="00581E53">
        <w:rPr>
          <w:sz w:val="16"/>
        </w:rPr>
        <w:t xml:space="preserve"> </w:t>
      </w:r>
      <w:r w:rsidRPr="00942A6C">
        <w:rPr>
          <w:rStyle w:val="StyleUnderline"/>
        </w:rPr>
        <w:t>securing</w:t>
      </w:r>
      <w:r w:rsidRPr="00581E53">
        <w:rPr>
          <w:sz w:val="16"/>
        </w:rPr>
        <w:t xml:space="preserve"> </w:t>
      </w:r>
      <w:r w:rsidRPr="00942A6C">
        <w:rPr>
          <w:rStyle w:val="StyleUnderline"/>
        </w:rPr>
        <w:t>social goods for the benefit of all.</w:t>
      </w:r>
    </w:p>
    <w:p w14:paraId="781B6C24" w14:textId="77777777" w:rsidR="00090602" w:rsidRPr="00581E53" w:rsidRDefault="00090602" w:rsidP="00090602">
      <w:pPr>
        <w:rPr>
          <w:sz w:val="16"/>
        </w:rPr>
      </w:pPr>
      <w:r w:rsidRPr="00581E53">
        <w:rPr>
          <w:sz w:val="16"/>
        </w:rPr>
        <w:t xml:space="preserve">A </w:t>
      </w:r>
      <w:r w:rsidRPr="00942A6C">
        <w:rPr>
          <w:rStyle w:val="StyleUnderline"/>
        </w:rPr>
        <w:t>general strike</w:t>
      </w:r>
      <w:r w:rsidRPr="00581E53">
        <w:rPr>
          <w:sz w:val="16"/>
        </w:rPr>
        <w:t xml:space="preserve"> as envisioned by the UAW </w:t>
      </w:r>
      <w:r w:rsidRPr="00942A6C">
        <w:rPr>
          <w:rStyle w:val="StyleUnderline"/>
        </w:rPr>
        <w:t>will take cooperation from other unions</w:t>
      </w:r>
      <w:r w:rsidRPr="00581E53">
        <w:rPr>
          <w:sz w:val="16"/>
        </w:rPr>
        <w:t xml:space="preserve"> willing to align their contract expiration dates with April 30, 2028. </w:t>
      </w:r>
      <w:r w:rsidRPr="00942A6C">
        <w:rPr>
          <w:rStyle w:val="StyleUnderline"/>
        </w:rPr>
        <w:t>Although</w:t>
      </w:r>
      <w:r w:rsidRPr="00581E53">
        <w:rPr>
          <w:sz w:val="16"/>
        </w:rPr>
        <w:t xml:space="preserve"> this type of </w:t>
      </w:r>
      <w:r w:rsidRPr="00942A6C">
        <w:rPr>
          <w:rStyle w:val="StyleUnderline"/>
        </w:rPr>
        <w:t>solidarity</w:t>
      </w:r>
      <w:r w:rsidRPr="00581E53">
        <w:rPr>
          <w:sz w:val="16"/>
        </w:rPr>
        <w:t xml:space="preserve"> among unions </w:t>
      </w:r>
      <w:r w:rsidRPr="00942A6C">
        <w:rPr>
          <w:rStyle w:val="StyleUnderline"/>
        </w:rPr>
        <w:t>is a tall order, “there is an actual game plan</w:t>
      </w:r>
      <w:r w:rsidRPr="00581E53">
        <w:rPr>
          <w:sz w:val="16"/>
        </w:rPr>
        <w:t xml:space="preserve"> laid out that could lead to a general strike on May 1, 2028,” said Barry Eidlin, an associate professor of sociology at McGill University in Montreal.</w:t>
      </w:r>
    </w:p>
    <w:p w14:paraId="4F108B07" w14:textId="77777777" w:rsidR="00090602" w:rsidRPr="00581E53" w:rsidRDefault="00090602" w:rsidP="00090602">
      <w:pPr>
        <w:rPr>
          <w:sz w:val="16"/>
        </w:rPr>
      </w:pPr>
      <w:r w:rsidRPr="00581E53">
        <w:rPr>
          <w:sz w:val="16"/>
        </w:rPr>
        <w:t xml:space="preserve">“That is far different from the usual just sort of posting up on some telephone poles and . . . issuing some call on Twitter for a general strike and expecting people to do that,” </w:t>
      </w:r>
      <w:proofErr w:type="spellStart"/>
      <w:r w:rsidRPr="00581E53">
        <w:rPr>
          <w:sz w:val="16"/>
        </w:rPr>
        <w:t>Eidlin</w:t>
      </w:r>
      <w:proofErr w:type="spellEnd"/>
      <w:r w:rsidRPr="00581E53">
        <w:rPr>
          <w:sz w:val="16"/>
        </w:rPr>
        <w:t xml:space="preserve"> said.</w:t>
      </w:r>
    </w:p>
    <w:p w14:paraId="48B25F63" w14:textId="77777777" w:rsidR="00090602" w:rsidRPr="00581E53" w:rsidRDefault="00090602" w:rsidP="00090602">
      <w:pPr>
        <w:rPr>
          <w:sz w:val="16"/>
        </w:rPr>
      </w:pPr>
      <w:r w:rsidRPr="00581E53">
        <w:rPr>
          <w:sz w:val="16"/>
        </w:rPr>
        <w:t>In numerous speeches, Fain frames workers as warriors locked in struggle against the billionaire class, with economic equality and security for the working class hanging in the balance. This kind of class rhetoric shows an understanding among UAW leadership that there are some issues, such as the financing of high-quality health care, that are too burdensome for any one union to reasonably carry alone. Though it is still too early to tell, we could be witnessing union officials taking the first steps away from maintaining private welfare states for members and toward securing social goods for the benefit of all.</w:t>
      </w:r>
    </w:p>
    <w:p w14:paraId="7E023C9E" w14:textId="77777777" w:rsidR="00090602" w:rsidRPr="00581E53" w:rsidRDefault="00090602" w:rsidP="00090602">
      <w:pPr>
        <w:rPr>
          <w:sz w:val="16"/>
        </w:rPr>
      </w:pPr>
      <w:r w:rsidRPr="00581E53">
        <w:rPr>
          <w:sz w:val="16"/>
        </w:rPr>
        <w:t>“We have the right to strike,” Fain told UAW delegates in 2023. “We have the right to arbitration, to collective bargaining. But we have not yet won the rights that will fundamentally change this union and change this country.”</w:t>
      </w:r>
    </w:p>
    <w:p w14:paraId="36DC6991" w14:textId="77777777" w:rsidR="00090602" w:rsidRPr="00581E53" w:rsidRDefault="00090602" w:rsidP="00090602">
      <w:pPr>
        <w:rPr>
          <w:sz w:val="16"/>
        </w:rPr>
      </w:pPr>
      <w:r w:rsidRPr="00581E53">
        <w:rPr>
          <w:sz w:val="16"/>
        </w:rPr>
        <w:t>“We’ve not yet won racial and economic justice in the workplace for all of our members,” he said. “We’ve not yet won retirement security and health care and pensions for all.”</w:t>
      </w:r>
    </w:p>
    <w:p w14:paraId="40CAB65E" w14:textId="77777777" w:rsidR="00090602" w:rsidRPr="00702D0B" w:rsidRDefault="00090602" w:rsidP="00090602">
      <w:pPr>
        <w:rPr>
          <w:b/>
          <w:iCs/>
          <w:u w:val="single"/>
        </w:rPr>
      </w:pPr>
      <w:r w:rsidRPr="00CA4FC3">
        <w:rPr>
          <w:rStyle w:val="nfasis"/>
          <w:highlight w:val="cyan"/>
        </w:rPr>
        <w:t>Labor movements coalesce</w:t>
      </w:r>
      <w:r w:rsidRPr="002552F3">
        <w:rPr>
          <w:rStyle w:val="nfasis"/>
        </w:rPr>
        <w:t xml:space="preserve"> around common interests</w:t>
      </w:r>
      <w:r w:rsidRPr="00581E53">
        <w:rPr>
          <w:sz w:val="16"/>
        </w:rPr>
        <w:t xml:space="preserve">. Likewise, </w:t>
      </w:r>
      <w:r w:rsidRPr="002552F3">
        <w:rPr>
          <w:rStyle w:val="nfasis"/>
        </w:rPr>
        <w:t>public goods like Medicare for All are capable of uniting the public across the political spectrum</w:t>
      </w:r>
      <w:r w:rsidRPr="00581E53">
        <w:rPr>
          <w:sz w:val="16"/>
        </w:rPr>
        <w:t xml:space="preserve">. Of all the social reforms before the American public today, </w:t>
      </w:r>
      <w:r w:rsidRPr="00CA4FC3">
        <w:rPr>
          <w:rStyle w:val="nfasis"/>
          <w:highlight w:val="cyan"/>
        </w:rPr>
        <w:t>single payer is</w:t>
      </w:r>
      <w:r w:rsidRPr="00581E53">
        <w:rPr>
          <w:sz w:val="16"/>
        </w:rPr>
        <w:t xml:space="preserve"> not only </w:t>
      </w:r>
      <w:r w:rsidRPr="002552F3">
        <w:rPr>
          <w:rStyle w:val="nfasis"/>
        </w:rPr>
        <w:t xml:space="preserve">the </w:t>
      </w:r>
      <w:r w:rsidRPr="00CA4FC3">
        <w:rPr>
          <w:rStyle w:val="nfasis"/>
          <w:highlight w:val="cyan"/>
        </w:rPr>
        <w:t>most popular</w:t>
      </w:r>
      <w:r w:rsidRPr="00581E53">
        <w:rPr>
          <w:sz w:val="16"/>
        </w:rPr>
        <w:t xml:space="preserve"> — a 2020 Fox News exit poll showed a staggering 72 percent of Americans want publicly funded health care — it also </w:t>
      </w:r>
      <w:r w:rsidRPr="002552F3">
        <w:rPr>
          <w:rStyle w:val="nfasis"/>
        </w:rPr>
        <w:t>has the potential to be the most transformative.</w:t>
      </w:r>
    </w:p>
    <w:p w14:paraId="3BC3140F" w14:textId="77777777" w:rsidR="00090602" w:rsidRPr="00581E53" w:rsidRDefault="00090602" w:rsidP="00090602">
      <w:pPr>
        <w:rPr>
          <w:sz w:val="16"/>
        </w:rPr>
      </w:pPr>
      <w:r w:rsidRPr="00581E53">
        <w:rPr>
          <w:sz w:val="16"/>
        </w:rPr>
        <w:t xml:space="preserve">Authors Beatrice Adler-Bolton and Artie Vierkant point out that </w:t>
      </w:r>
      <w:r w:rsidRPr="00162899">
        <w:rPr>
          <w:rStyle w:val="StyleUnderline"/>
        </w:rPr>
        <w:t>health is one of the pillars underlying the entire structure of our political economy</w:t>
      </w:r>
      <w:r w:rsidRPr="00581E53">
        <w:rPr>
          <w:sz w:val="16"/>
        </w:rPr>
        <w:t>, and yet there is a contradictory relationship between health and labor under capitalism. “Capitalism has defined ‘health’ itself as a capacity to submit oneself to labor,” note Adler-Bolton and Vierkant in their book Health Communism.</w:t>
      </w:r>
    </w:p>
    <w:p w14:paraId="45E54A1B" w14:textId="77777777" w:rsidR="00090602" w:rsidRPr="00581E53" w:rsidRDefault="00090602" w:rsidP="00090602">
      <w:pPr>
        <w:rPr>
          <w:sz w:val="16"/>
        </w:rPr>
      </w:pPr>
      <w:r w:rsidRPr="00581E53">
        <w:rPr>
          <w:sz w:val="16"/>
        </w:rPr>
        <w:t>To directly confront the health economy is to take on capitalism itself. On the one hand, a national health program is merely a needed social reform that is commonplace in other wealthy countries. On the other hand, conservative forces in the United States correctly understand single payer’s revolutionary potential, as evidenced by their decades-long opposition against its passage.</w:t>
      </w:r>
    </w:p>
    <w:p w14:paraId="0858D2AA" w14:textId="77777777" w:rsidR="00090602" w:rsidRPr="00702D0B" w:rsidRDefault="00090602" w:rsidP="00090602">
      <w:pPr>
        <w:rPr>
          <w:u w:val="single"/>
        </w:rPr>
      </w:pPr>
      <w:r w:rsidRPr="00581E53">
        <w:rPr>
          <w:sz w:val="16"/>
        </w:rPr>
        <w:t xml:space="preserve">Fain is already connecting autoworkers to the larger class struggle, because he understands the </w:t>
      </w:r>
      <w:r w:rsidRPr="00162899">
        <w:rPr>
          <w:rStyle w:val="StyleUnderline"/>
        </w:rPr>
        <w:t>accumulation of wealth in our economy rests on the shoulders of American labor.</w:t>
      </w:r>
    </w:p>
    <w:p w14:paraId="529689F7" w14:textId="77777777" w:rsidR="00090602" w:rsidRPr="00581E53" w:rsidRDefault="00090602" w:rsidP="00090602">
      <w:pPr>
        <w:rPr>
          <w:sz w:val="16"/>
        </w:rPr>
      </w:pPr>
      <w:r w:rsidRPr="00581E53">
        <w:rPr>
          <w:sz w:val="16"/>
        </w:rPr>
        <w:t xml:space="preserve">Meanwhile, the </w:t>
      </w:r>
      <w:r w:rsidRPr="00162899">
        <w:rPr>
          <w:rStyle w:val="nfasis"/>
        </w:rPr>
        <w:t xml:space="preserve">only effective path to </w:t>
      </w:r>
      <w:r w:rsidRPr="00CA4FC3">
        <w:rPr>
          <w:rStyle w:val="nfasis"/>
          <w:highlight w:val="cyan"/>
        </w:rPr>
        <w:t>win</w:t>
      </w:r>
      <w:r w:rsidRPr="00162899">
        <w:rPr>
          <w:rStyle w:val="nfasis"/>
        </w:rPr>
        <w:t xml:space="preserve">ning a </w:t>
      </w:r>
      <w:r w:rsidRPr="00CA4FC3">
        <w:rPr>
          <w:rStyle w:val="nfasis"/>
          <w:highlight w:val="cyan"/>
        </w:rPr>
        <w:t>transformative</w:t>
      </w:r>
      <w:r w:rsidRPr="00162899">
        <w:rPr>
          <w:rStyle w:val="nfasis"/>
        </w:rPr>
        <w:t xml:space="preserve"> national </w:t>
      </w:r>
      <w:r w:rsidRPr="00CA4FC3">
        <w:rPr>
          <w:rStyle w:val="nfasis"/>
          <w:highlight w:val="cyan"/>
        </w:rPr>
        <w:t>health program</w:t>
      </w:r>
      <w:r w:rsidRPr="00162899">
        <w:rPr>
          <w:rStyle w:val="nfasis"/>
        </w:rPr>
        <w:t xml:space="preserve"> is </w:t>
      </w:r>
      <w:r w:rsidRPr="00CA4FC3">
        <w:rPr>
          <w:rStyle w:val="nfasis"/>
          <w:highlight w:val="cyan"/>
        </w:rPr>
        <w:t>through</w:t>
      </w:r>
      <w:r w:rsidRPr="00162899">
        <w:rPr>
          <w:rStyle w:val="nfasis"/>
        </w:rPr>
        <w:t xml:space="preserve"> our </w:t>
      </w:r>
      <w:r w:rsidRPr="00CA4FC3">
        <w:rPr>
          <w:rStyle w:val="nfasis"/>
          <w:highlight w:val="cyan"/>
        </w:rPr>
        <w:t>collective labor</w:t>
      </w:r>
      <w:r w:rsidRPr="00162899">
        <w:rPr>
          <w:rStyle w:val="nfasis"/>
        </w:rPr>
        <w:t xml:space="preserve"> power</w:t>
      </w:r>
      <w:r w:rsidRPr="00581E53">
        <w:rPr>
          <w:sz w:val="16"/>
        </w:rPr>
        <w:t>. Any movement of workers willing to connect their struggle to a larger class struggle, and especially the struggle for single payer, is imperative.</w:t>
      </w:r>
    </w:p>
    <w:p w14:paraId="7437AA22" w14:textId="77777777" w:rsidR="00090602" w:rsidRPr="00581E53" w:rsidRDefault="00090602" w:rsidP="00090602">
      <w:pPr>
        <w:rPr>
          <w:sz w:val="16"/>
        </w:rPr>
      </w:pPr>
      <w:r w:rsidRPr="00581E53">
        <w:rPr>
          <w:sz w:val="16"/>
        </w:rPr>
        <w:t xml:space="preserve">The UAW’s clarion call for class struggle should resonate with single-payer supporters, who face tremendous opposition from entrenched, well-financed private interests that stand in the way of transformational change. Instead of the Big Three automakers, the </w:t>
      </w:r>
      <w:r w:rsidRPr="003D08F2">
        <w:rPr>
          <w:rStyle w:val="StyleUnderline"/>
        </w:rPr>
        <w:t>single-payer movement must slay the hydra of American capital, including private health insurers, Big Pharma, hospitals, private equity firms, and interest groups</w:t>
      </w:r>
      <w:r w:rsidRPr="00581E53">
        <w:rPr>
          <w:sz w:val="16"/>
        </w:rPr>
        <w:t xml:space="preserve"> such as the American Medical Association.</w:t>
      </w:r>
    </w:p>
    <w:p w14:paraId="1686DFA7" w14:textId="77777777" w:rsidR="00090602" w:rsidRPr="00581E53" w:rsidRDefault="00090602" w:rsidP="00090602">
      <w:pPr>
        <w:rPr>
          <w:sz w:val="16"/>
        </w:rPr>
      </w:pPr>
      <w:r w:rsidRPr="003D08F2">
        <w:rPr>
          <w:rStyle w:val="nfasis"/>
        </w:rPr>
        <w:t xml:space="preserve">Even if a general strike fails to materialize in </w:t>
      </w:r>
      <w:r w:rsidRPr="00581E53">
        <w:rPr>
          <w:sz w:val="16"/>
        </w:rPr>
        <w:t>20</w:t>
      </w:r>
      <w:r w:rsidRPr="003D08F2">
        <w:rPr>
          <w:rStyle w:val="nfasis"/>
        </w:rPr>
        <w:t>28</w:t>
      </w:r>
      <w:r w:rsidRPr="00581E53">
        <w:rPr>
          <w:sz w:val="16"/>
        </w:rPr>
        <w:t xml:space="preserve">, </w:t>
      </w:r>
      <w:r w:rsidRPr="00CA4FC3">
        <w:rPr>
          <w:rStyle w:val="nfasis"/>
          <w:highlight w:val="cyan"/>
        </w:rPr>
        <w:t>connecting</w:t>
      </w:r>
      <w:r w:rsidRPr="003D08F2">
        <w:rPr>
          <w:rStyle w:val="nfasis"/>
        </w:rPr>
        <w:t xml:space="preserve"> the </w:t>
      </w:r>
      <w:r w:rsidRPr="00CA4FC3">
        <w:rPr>
          <w:rStyle w:val="nfasis"/>
          <w:highlight w:val="cyan"/>
        </w:rPr>
        <w:t>autoworkers’</w:t>
      </w:r>
      <w:r w:rsidRPr="003D08F2">
        <w:rPr>
          <w:rStyle w:val="nfasis"/>
        </w:rPr>
        <w:t xml:space="preserve"> struggle </w:t>
      </w:r>
      <w:r w:rsidRPr="00CA4FC3">
        <w:rPr>
          <w:rStyle w:val="nfasis"/>
          <w:highlight w:val="cyan"/>
        </w:rPr>
        <w:t>to broader social movements is</w:t>
      </w:r>
      <w:r w:rsidRPr="003D08F2">
        <w:rPr>
          <w:rStyle w:val="nfasis"/>
        </w:rPr>
        <w:t xml:space="preserve"> a </w:t>
      </w:r>
      <w:r w:rsidRPr="00CA4FC3">
        <w:rPr>
          <w:rStyle w:val="nfasis"/>
          <w:highlight w:val="cyan"/>
        </w:rPr>
        <w:t>roadmap for</w:t>
      </w:r>
      <w:r w:rsidRPr="003D08F2">
        <w:rPr>
          <w:rStyle w:val="nfasis"/>
        </w:rPr>
        <w:t xml:space="preserve"> the </w:t>
      </w:r>
      <w:r w:rsidRPr="00CA4FC3">
        <w:rPr>
          <w:rStyle w:val="nfasis"/>
          <w:highlight w:val="cyan"/>
        </w:rPr>
        <w:t>single-payer</w:t>
      </w:r>
      <w:r w:rsidRPr="003D08F2">
        <w:rPr>
          <w:rStyle w:val="nfasis"/>
        </w:rPr>
        <w:t xml:space="preserve"> movement</w:t>
      </w:r>
      <w:r w:rsidRPr="00581E53">
        <w:rPr>
          <w:sz w:val="16"/>
        </w:rPr>
        <w:t xml:space="preserve"> if it wants to build the kind of power that can help it win. All of the traditional avenues — relying on electoral politics, reasoning with the boss, lobbying legislators — have proven to be dead ends because they fail to confront the imbalance of power head on.</w:t>
      </w:r>
    </w:p>
    <w:p w14:paraId="4F3EC28A" w14:textId="77777777" w:rsidR="00090602" w:rsidRPr="00581E53" w:rsidRDefault="00090602" w:rsidP="00090602">
      <w:pPr>
        <w:rPr>
          <w:sz w:val="16"/>
        </w:rPr>
      </w:pPr>
      <w:r w:rsidRPr="00581E53">
        <w:rPr>
          <w:sz w:val="16"/>
        </w:rPr>
        <w:t>Medicare for All Is Freedom</w:t>
      </w:r>
    </w:p>
    <w:p w14:paraId="35B9FCCE" w14:textId="77777777" w:rsidR="00090602" w:rsidRPr="00581E53" w:rsidRDefault="00090602" w:rsidP="00090602">
      <w:pPr>
        <w:rPr>
          <w:sz w:val="16"/>
        </w:rPr>
      </w:pPr>
      <w:r w:rsidRPr="00581E53">
        <w:rPr>
          <w:sz w:val="16"/>
        </w:rPr>
        <w:t>Backaches. Knee pain. Burnt flesh from hot metal slag. UAW workers know all too well that assembly work is dangerous and wreaks havoc on the body.</w:t>
      </w:r>
    </w:p>
    <w:p w14:paraId="3B24280E" w14:textId="77777777" w:rsidR="00090602" w:rsidRPr="00581E53" w:rsidRDefault="00090602" w:rsidP="00090602">
      <w:pPr>
        <w:rPr>
          <w:sz w:val="16"/>
        </w:rPr>
      </w:pPr>
      <w:r w:rsidRPr="00581E53">
        <w:rPr>
          <w:sz w:val="16"/>
        </w:rPr>
        <w:t xml:space="preserve">“It’s part of the nature of the work of being an industrial worker,” Jaynes offered. “If you’re not looking out for yourself, if you’re not wearing the proper PPE [personal protective equipment], knee pads, you’re </w:t>
      </w:r>
      <w:proofErr w:type="spellStart"/>
      <w:r w:rsidRPr="00581E53">
        <w:rPr>
          <w:sz w:val="16"/>
        </w:rPr>
        <w:t>gonna</w:t>
      </w:r>
      <w:proofErr w:type="spellEnd"/>
      <w:r w:rsidRPr="00581E53">
        <w:rPr>
          <w:sz w:val="16"/>
        </w:rPr>
        <w:t xml:space="preserve"> fuck up your body.”</w:t>
      </w:r>
    </w:p>
    <w:p w14:paraId="752163EB" w14:textId="77777777" w:rsidR="00090602" w:rsidRPr="00581E53" w:rsidRDefault="00090602" w:rsidP="00090602">
      <w:pPr>
        <w:rPr>
          <w:sz w:val="16"/>
        </w:rPr>
      </w:pPr>
      <w:r w:rsidRPr="00581E53">
        <w:rPr>
          <w:sz w:val="16"/>
        </w:rPr>
        <w:t>Jaynes regularly engages in physical conditioning at home to avoid greater injury on the job. Nevertheless, he shrugged off the idea that risk to life and limb was out of the ordinary.</w:t>
      </w:r>
    </w:p>
    <w:p w14:paraId="1D032F7A" w14:textId="77777777" w:rsidR="00090602" w:rsidRPr="00581E53" w:rsidRDefault="00090602" w:rsidP="00090602">
      <w:pPr>
        <w:rPr>
          <w:sz w:val="16"/>
        </w:rPr>
      </w:pPr>
      <w:r w:rsidRPr="00581E53">
        <w:rPr>
          <w:sz w:val="16"/>
        </w:rPr>
        <w:t>“There’s an understanding that we deserve to be fairly compensated for that work and for the hazards to our health,” he said, “and conditions need to be improved where they can be improved, and yeah, we need good health care.”</w:t>
      </w:r>
    </w:p>
    <w:p w14:paraId="1E410D99" w14:textId="77777777" w:rsidR="00090602" w:rsidRPr="00581E53" w:rsidRDefault="00090602" w:rsidP="00090602">
      <w:pPr>
        <w:rPr>
          <w:sz w:val="16"/>
        </w:rPr>
      </w:pPr>
      <w:r w:rsidRPr="00042088">
        <w:rPr>
          <w:rStyle w:val="StyleUnderline"/>
        </w:rPr>
        <w:t xml:space="preserve">Few issues have as much potential as </w:t>
      </w:r>
      <w:r w:rsidRPr="00CA4FC3">
        <w:rPr>
          <w:rStyle w:val="StyleUnderline"/>
          <w:highlight w:val="cyan"/>
        </w:rPr>
        <w:t>health care</w:t>
      </w:r>
      <w:r w:rsidRPr="00042088">
        <w:rPr>
          <w:rStyle w:val="StyleUnderline"/>
        </w:rPr>
        <w:t xml:space="preserve"> to </w:t>
      </w:r>
      <w:r w:rsidRPr="00CA4FC3">
        <w:rPr>
          <w:rStyle w:val="StyleUnderline"/>
          <w:highlight w:val="cyan"/>
        </w:rPr>
        <w:t>unite</w:t>
      </w:r>
      <w:r w:rsidRPr="00042088">
        <w:rPr>
          <w:rStyle w:val="StyleUnderline"/>
        </w:rPr>
        <w:t xml:space="preserve"> the American </w:t>
      </w:r>
      <w:r w:rsidRPr="00CA4FC3">
        <w:rPr>
          <w:rStyle w:val="StyleUnderline"/>
          <w:highlight w:val="cyan"/>
        </w:rPr>
        <w:t>working class in</w:t>
      </w:r>
      <w:r w:rsidRPr="00042088">
        <w:rPr>
          <w:rStyle w:val="StyleUnderline"/>
        </w:rPr>
        <w:t xml:space="preserve"> a </w:t>
      </w:r>
      <w:r w:rsidRPr="00CA4FC3">
        <w:rPr>
          <w:rStyle w:val="StyleUnderline"/>
          <w:highlight w:val="cyan"/>
        </w:rPr>
        <w:t>common struggle</w:t>
      </w:r>
      <w:r w:rsidRPr="00042088">
        <w:rPr>
          <w:rStyle w:val="StyleUnderline"/>
        </w:rPr>
        <w:t>.</w:t>
      </w:r>
      <w:r w:rsidRPr="00581E53">
        <w:rPr>
          <w:sz w:val="16"/>
        </w:rPr>
        <w:t xml:space="preserve"> The reason public goods appeal to working people is that they are based around meeting human needs and not profits. Medicare for All, for instance, would guarantee workers health care no matter what happens to their jobs.</w:t>
      </w:r>
    </w:p>
    <w:p w14:paraId="40B37BDA" w14:textId="77777777" w:rsidR="00090602" w:rsidRPr="00702D0B" w:rsidRDefault="00090602" w:rsidP="00090602">
      <w:pPr>
        <w:rPr>
          <w:u w:val="single"/>
        </w:rPr>
      </w:pPr>
      <w:r w:rsidRPr="002B61E2">
        <w:rPr>
          <w:rStyle w:val="StyleUnderline"/>
        </w:rPr>
        <w:t>Health care costs are a drain on workers’ take-home pay</w:t>
      </w:r>
      <w:r w:rsidRPr="00581E53">
        <w:rPr>
          <w:sz w:val="16"/>
        </w:rPr>
        <w:t xml:space="preserve">, even for those fortunate enough to have employer-provided insurance. In 2023, workers paid an average premium of $8,435 for individual coverage through their employer and a whopping $23,968 just to cover their family, according to a survey conducted by the Kaiser Family Foundation. </w:t>
      </w:r>
      <w:r w:rsidRPr="002B61E2">
        <w:rPr>
          <w:rStyle w:val="StyleUnderline"/>
        </w:rPr>
        <w:t>While workers’ wages fail to keep up with inflation, health care corporations continue to rake in billions.</w:t>
      </w:r>
    </w:p>
    <w:p w14:paraId="40A328CC" w14:textId="77777777" w:rsidR="00090602" w:rsidRPr="00581E53" w:rsidRDefault="00090602" w:rsidP="00090602">
      <w:pPr>
        <w:rPr>
          <w:sz w:val="16"/>
        </w:rPr>
      </w:pPr>
      <w:r w:rsidRPr="00581E53">
        <w:rPr>
          <w:sz w:val="16"/>
        </w:rPr>
        <w:t xml:space="preserve">Nonunionized workers are particularly vulnerable to layoffs and poor working conditions, but </w:t>
      </w:r>
      <w:r w:rsidRPr="002B61E2">
        <w:rPr>
          <w:rStyle w:val="StyleUnderline"/>
        </w:rPr>
        <w:t xml:space="preserve">health care is </w:t>
      </w:r>
      <w:r w:rsidRPr="00CA4FC3">
        <w:rPr>
          <w:rStyle w:val="StyleUnderline"/>
          <w:highlight w:val="cyan"/>
        </w:rPr>
        <w:t>precarious even among organized workers</w:t>
      </w:r>
      <w:r w:rsidRPr="002B61E2">
        <w:rPr>
          <w:rStyle w:val="StyleUnderline"/>
        </w:rPr>
        <w:t>.</w:t>
      </w:r>
      <w:r w:rsidRPr="00581E53">
        <w:rPr>
          <w:sz w:val="16"/>
        </w:rPr>
        <w:t xml:space="preserve"> When your health care depends on your job, your employer literally has the coercive power of life and death. Apart from a paycheck, the tie that binds most workers to their jobs today is their health benefits.</w:t>
      </w:r>
    </w:p>
    <w:p w14:paraId="4E60E257" w14:textId="77777777" w:rsidR="00090602" w:rsidRPr="00702D0B" w:rsidRDefault="00090602" w:rsidP="00090602">
      <w:pPr>
        <w:rPr>
          <w:b/>
          <w:iCs/>
          <w:u w:val="single"/>
        </w:rPr>
      </w:pPr>
      <w:r w:rsidRPr="002B61E2">
        <w:rPr>
          <w:rStyle w:val="nfasis"/>
        </w:rPr>
        <w:t>Medicare for All would cut the cord.</w:t>
      </w:r>
    </w:p>
    <w:p w14:paraId="75D80156" w14:textId="77777777" w:rsidR="00090602" w:rsidRPr="00581E53" w:rsidRDefault="00090602" w:rsidP="00090602">
      <w:pPr>
        <w:rPr>
          <w:sz w:val="16"/>
        </w:rPr>
      </w:pPr>
      <w:r w:rsidRPr="00581E53">
        <w:rPr>
          <w:sz w:val="16"/>
        </w:rPr>
        <w:t xml:space="preserve">Under a single-payer system, </w:t>
      </w:r>
      <w:r w:rsidRPr="00CA4FC3">
        <w:rPr>
          <w:rStyle w:val="StyleUnderline"/>
          <w:highlight w:val="cyan"/>
        </w:rPr>
        <w:t>health care</w:t>
      </w:r>
      <w:r w:rsidRPr="00F66EF2">
        <w:rPr>
          <w:rStyle w:val="StyleUnderline"/>
        </w:rPr>
        <w:t xml:space="preserve"> would be </w:t>
      </w:r>
      <w:r w:rsidRPr="00CA4FC3">
        <w:rPr>
          <w:rStyle w:val="StyleUnderline"/>
          <w:highlight w:val="cyan"/>
        </w:rPr>
        <w:t>free at</w:t>
      </w:r>
      <w:r w:rsidRPr="00F66EF2">
        <w:rPr>
          <w:rStyle w:val="StyleUnderline"/>
        </w:rPr>
        <w:t xml:space="preserve"> the </w:t>
      </w:r>
      <w:r w:rsidRPr="00CA4FC3">
        <w:rPr>
          <w:rStyle w:val="StyleUnderline"/>
          <w:highlight w:val="cyan"/>
        </w:rPr>
        <w:t>point of service</w:t>
      </w:r>
      <w:r w:rsidRPr="00581E53">
        <w:rPr>
          <w:sz w:val="16"/>
        </w:rPr>
        <w:t xml:space="preserve">. </w:t>
      </w:r>
      <w:r w:rsidRPr="00CA4FC3">
        <w:rPr>
          <w:rStyle w:val="StyleUnderline"/>
          <w:highlight w:val="cyan"/>
        </w:rPr>
        <w:t>Premiums</w:t>
      </w:r>
      <w:r w:rsidRPr="00581E53">
        <w:rPr>
          <w:sz w:val="16"/>
        </w:rPr>
        <w:t xml:space="preserve">, deductibles, and </w:t>
      </w:r>
      <w:r w:rsidRPr="00CA4FC3">
        <w:rPr>
          <w:rStyle w:val="StyleUnderline"/>
          <w:highlight w:val="cyan"/>
        </w:rPr>
        <w:t>copayments</w:t>
      </w:r>
      <w:r w:rsidRPr="00581E53">
        <w:rPr>
          <w:sz w:val="16"/>
        </w:rPr>
        <w:t xml:space="preserve"> </w:t>
      </w:r>
      <w:r w:rsidRPr="00F66EF2">
        <w:rPr>
          <w:rStyle w:val="StyleUnderline"/>
        </w:rPr>
        <w:t xml:space="preserve">would be </w:t>
      </w:r>
      <w:r w:rsidRPr="00CA4FC3">
        <w:rPr>
          <w:rStyle w:val="StyleUnderline"/>
          <w:highlight w:val="cyan"/>
        </w:rPr>
        <w:t>eliminated</w:t>
      </w:r>
      <w:r w:rsidRPr="00F66EF2">
        <w:rPr>
          <w:rStyle w:val="StyleUnderline"/>
        </w:rPr>
        <w:t>.</w:t>
      </w:r>
      <w:r w:rsidRPr="00581E53">
        <w:rPr>
          <w:sz w:val="16"/>
        </w:rPr>
        <w:t xml:space="preserve"> </w:t>
      </w:r>
      <w:r w:rsidRPr="00F66EF2">
        <w:rPr>
          <w:rStyle w:val="StyleUnderline"/>
        </w:rPr>
        <w:t>Everyone would have the same health coverage</w:t>
      </w:r>
      <w:r w:rsidRPr="00581E53">
        <w:rPr>
          <w:sz w:val="16"/>
        </w:rPr>
        <w:t>, including the foreman, the CEO, the person working next to them on the assembly line, and even their recently retired coworker.</w:t>
      </w:r>
    </w:p>
    <w:p w14:paraId="7AB8495C" w14:textId="77777777" w:rsidR="00090602" w:rsidRPr="00581E53" w:rsidRDefault="00090602" w:rsidP="00090602">
      <w:pPr>
        <w:rPr>
          <w:sz w:val="16"/>
        </w:rPr>
      </w:pPr>
      <w:r w:rsidRPr="00581E53">
        <w:rPr>
          <w:sz w:val="16"/>
        </w:rPr>
        <w:t>Few issues have as much potential as health care to unite the American working class in a common struggle.</w:t>
      </w:r>
    </w:p>
    <w:p w14:paraId="0AE337D9" w14:textId="77777777" w:rsidR="00090602" w:rsidRPr="00581E53" w:rsidRDefault="00090602" w:rsidP="00090602">
      <w:pPr>
        <w:rPr>
          <w:sz w:val="16"/>
        </w:rPr>
      </w:pPr>
      <w:r w:rsidRPr="00581E53">
        <w:rPr>
          <w:sz w:val="16"/>
        </w:rPr>
        <w:t xml:space="preserve">With health care no longer tied to employment, </w:t>
      </w:r>
      <w:r w:rsidRPr="00F66EF2">
        <w:rPr>
          <w:rStyle w:val="StyleUnderline"/>
        </w:rPr>
        <w:t>workers would be emboldened to leave their jobs or stay and agitate for a union</w:t>
      </w:r>
      <w:r w:rsidRPr="00581E53">
        <w:rPr>
          <w:sz w:val="16"/>
        </w:rPr>
        <w:t>. Self-employed workers such as writers and artists could focus on their craft and less on scraping together part-time gigs to pay for their medical bills.</w:t>
      </w:r>
    </w:p>
    <w:p w14:paraId="49E24930" w14:textId="77777777" w:rsidR="00090602" w:rsidRPr="00581E53" w:rsidRDefault="00090602" w:rsidP="00090602">
      <w:pPr>
        <w:rPr>
          <w:sz w:val="16"/>
        </w:rPr>
      </w:pPr>
      <w:r w:rsidRPr="00581E53">
        <w:rPr>
          <w:sz w:val="16"/>
        </w:rPr>
        <w:t xml:space="preserve">In Canada and other Western countries with universal health programs, the public is at least protected from the threat of losing their medical benefits. For Canadian workers, </w:t>
      </w:r>
      <w:r w:rsidRPr="00CA4FC3">
        <w:rPr>
          <w:rStyle w:val="nfasis"/>
          <w:highlight w:val="cyan"/>
        </w:rPr>
        <w:t>single payer is</w:t>
      </w:r>
      <w:r w:rsidRPr="00F66EF2">
        <w:rPr>
          <w:rStyle w:val="nfasis"/>
        </w:rPr>
        <w:t xml:space="preserve"> like </w:t>
      </w:r>
      <w:r w:rsidRPr="00CA4FC3">
        <w:rPr>
          <w:rStyle w:val="nfasis"/>
          <w:highlight w:val="cyan"/>
        </w:rPr>
        <w:t>the ultimate strike fund</w:t>
      </w:r>
      <w:r w:rsidRPr="00F66EF2">
        <w:rPr>
          <w:rStyle w:val="StyleUnderline"/>
        </w:rPr>
        <w:t>.</w:t>
      </w:r>
    </w:p>
    <w:p w14:paraId="091E899D" w14:textId="77777777" w:rsidR="00090602" w:rsidRPr="00702D0B" w:rsidRDefault="00090602" w:rsidP="00090602">
      <w:pPr>
        <w:rPr>
          <w:u w:val="single"/>
        </w:rPr>
      </w:pPr>
      <w:r w:rsidRPr="00581E53">
        <w:rPr>
          <w:sz w:val="16"/>
        </w:rPr>
        <w:t xml:space="preserve">“The basics are all covered in terms of hospital care, physician care, specialty care, all that stuff is covered,” said </w:t>
      </w:r>
      <w:proofErr w:type="spellStart"/>
      <w:r w:rsidRPr="00581E53">
        <w:rPr>
          <w:sz w:val="16"/>
        </w:rPr>
        <w:t>Eidlin</w:t>
      </w:r>
      <w:proofErr w:type="spellEnd"/>
      <w:r w:rsidRPr="00581E53">
        <w:rPr>
          <w:sz w:val="16"/>
        </w:rPr>
        <w:t xml:space="preserve">, who is based in Canada. “So </w:t>
      </w:r>
      <w:r w:rsidRPr="00F66EF2">
        <w:rPr>
          <w:rStyle w:val="StyleUnderline"/>
        </w:rPr>
        <w:t>for [Canadian] unions, that stuff is not stuff that they have to bargain about at the negotiating table. They can bargain for other things.”</w:t>
      </w:r>
    </w:p>
    <w:p w14:paraId="7391F0F9" w14:textId="77777777" w:rsidR="00090602" w:rsidRPr="00702D0B" w:rsidRDefault="00090602" w:rsidP="00090602">
      <w:pPr>
        <w:rPr>
          <w:u w:val="single"/>
        </w:rPr>
      </w:pPr>
      <w:r w:rsidRPr="00CA4FC3">
        <w:rPr>
          <w:rStyle w:val="StyleUnderline"/>
          <w:highlight w:val="cyan"/>
        </w:rPr>
        <w:t>With health care off</w:t>
      </w:r>
      <w:r w:rsidRPr="00F66EF2">
        <w:rPr>
          <w:rStyle w:val="StyleUnderline"/>
        </w:rPr>
        <w:t xml:space="preserve"> the </w:t>
      </w:r>
      <w:r w:rsidRPr="00CA4FC3">
        <w:rPr>
          <w:rStyle w:val="StyleUnderline"/>
          <w:highlight w:val="cyan"/>
        </w:rPr>
        <w:t>table</w:t>
      </w:r>
      <w:r w:rsidRPr="00581E53">
        <w:rPr>
          <w:sz w:val="16"/>
        </w:rPr>
        <w:t xml:space="preserve"> under a single-payer system, </w:t>
      </w:r>
      <w:r w:rsidRPr="00CA4FC3">
        <w:rPr>
          <w:rStyle w:val="StyleUnderline"/>
          <w:highlight w:val="cyan"/>
        </w:rPr>
        <w:t>unions</w:t>
      </w:r>
      <w:r w:rsidRPr="00F66EF2">
        <w:rPr>
          <w:rStyle w:val="StyleUnderline"/>
        </w:rPr>
        <w:t xml:space="preserve"> are free to </w:t>
      </w:r>
      <w:r w:rsidRPr="00CA4FC3">
        <w:rPr>
          <w:rStyle w:val="StyleUnderline"/>
          <w:highlight w:val="cyan"/>
        </w:rPr>
        <w:t>devote</w:t>
      </w:r>
      <w:r w:rsidRPr="00F66EF2">
        <w:rPr>
          <w:rStyle w:val="StyleUnderline"/>
        </w:rPr>
        <w:t xml:space="preserve"> more </w:t>
      </w:r>
      <w:r w:rsidRPr="00CA4FC3">
        <w:rPr>
          <w:rStyle w:val="StyleUnderline"/>
          <w:highlight w:val="cyan"/>
        </w:rPr>
        <w:t>energy to bargaining for</w:t>
      </w:r>
      <w:r w:rsidRPr="00F66EF2">
        <w:rPr>
          <w:rStyle w:val="StyleUnderline"/>
        </w:rPr>
        <w:t xml:space="preserve"> things like increased </w:t>
      </w:r>
      <w:r w:rsidRPr="00CA4FC3">
        <w:rPr>
          <w:rStyle w:val="StyleUnderline"/>
          <w:highlight w:val="cyan"/>
        </w:rPr>
        <w:t>staffing</w:t>
      </w:r>
      <w:r w:rsidRPr="00F66EF2">
        <w:rPr>
          <w:rStyle w:val="StyleUnderline"/>
        </w:rPr>
        <w:t xml:space="preserve">, worker </w:t>
      </w:r>
      <w:r w:rsidRPr="00CA4FC3">
        <w:rPr>
          <w:rStyle w:val="StyleUnderline"/>
          <w:highlight w:val="cyan"/>
        </w:rPr>
        <w:t>safety</w:t>
      </w:r>
      <w:r w:rsidRPr="00F66EF2">
        <w:rPr>
          <w:rStyle w:val="StyleUnderline"/>
        </w:rPr>
        <w:t xml:space="preserve">, and better </w:t>
      </w:r>
      <w:r w:rsidRPr="00CA4FC3">
        <w:rPr>
          <w:rStyle w:val="StyleUnderline"/>
          <w:highlight w:val="cyan"/>
        </w:rPr>
        <w:t>wages</w:t>
      </w:r>
      <w:r w:rsidRPr="00F66EF2">
        <w:rPr>
          <w:rStyle w:val="StyleUnderline"/>
        </w:rPr>
        <w:t>.</w:t>
      </w:r>
    </w:p>
    <w:p w14:paraId="40D66F5A" w14:textId="77777777" w:rsidR="00090602" w:rsidRPr="00581E53" w:rsidRDefault="00090602" w:rsidP="00090602">
      <w:pPr>
        <w:rPr>
          <w:sz w:val="16"/>
        </w:rPr>
      </w:pPr>
      <w:r w:rsidRPr="00581E53">
        <w:rPr>
          <w:sz w:val="16"/>
        </w:rPr>
        <w:t>Not so in the United States, where our dysfunctional, multitiered health system requires unions to commit resources toward maintaining hard-won private welfare states through the provision of basic health benefits for their members.</w:t>
      </w:r>
    </w:p>
    <w:p w14:paraId="7D7AA2F0" w14:textId="77777777" w:rsidR="00090602" w:rsidRPr="00581E53" w:rsidRDefault="00090602" w:rsidP="00090602">
      <w:pPr>
        <w:rPr>
          <w:sz w:val="16"/>
        </w:rPr>
      </w:pPr>
      <w:r w:rsidRPr="00581E53">
        <w:rPr>
          <w:sz w:val="16"/>
        </w:rPr>
        <w:t>Consequently, health and safety have been catalysts for the overwhelming majority of American labor struggles. Among the many issues that touched off the Flint sit-down strike of 1936–37 was the horrific wave of autoworker deaths from heat exposure just months earlier. This concern for health and safety was reiterated following the strike at the first national convention of the Congress of Industrial Organizations (CIO) in 1938, when UAW president Walter Reuther, along with other leaders in the CIO, called for a national health insurance program.</w:t>
      </w:r>
    </w:p>
    <w:p w14:paraId="64C9C9D2" w14:textId="77777777" w:rsidR="00090602" w:rsidRPr="00581E53" w:rsidRDefault="00090602" w:rsidP="00090602">
      <w:pPr>
        <w:rPr>
          <w:sz w:val="16"/>
        </w:rPr>
      </w:pPr>
      <w:r w:rsidRPr="00581E53">
        <w:rPr>
          <w:sz w:val="16"/>
        </w:rPr>
        <w:t>We can look to the West Virginia teachers’ strike over health insurance or the widespread labor uprisings fueled by the COVID-19 pandemic as recent examples. Even large unions like the UAW, Teamsters, and the United Mine Workers of America have historically been forced to include private health plans as just another bargaining chip in lieu of competing demands, including national health insurance.</w:t>
      </w:r>
    </w:p>
    <w:p w14:paraId="2C506837" w14:textId="77777777" w:rsidR="00090602" w:rsidRPr="00581E53" w:rsidRDefault="00090602" w:rsidP="00090602">
      <w:pPr>
        <w:rPr>
          <w:sz w:val="16"/>
        </w:rPr>
      </w:pPr>
      <w:r w:rsidRPr="00581E53">
        <w:rPr>
          <w:sz w:val="16"/>
        </w:rPr>
        <w:t>When employees depend on the employer to absorb the cost of medical care, they are playing a rigged game.</w:t>
      </w:r>
    </w:p>
    <w:p w14:paraId="23BAC12D" w14:textId="77777777" w:rsidR="00090602" w:rsidRPr="00581E53" w:rsidRDefault="00090602" w:rsidP="00090602">
      <w:pPr>
        <w:rPr>
          <w:sz w:val="16"/>
        </w:rPr>
      </w:pPr>
      <w:r w:rsidRPr="00581E53">
        <w:rPr>
          <w:sz w:val="16"/>
        </w:rPr>
        <w:t>History shows that transformative social change will not be won without significant upheaval in workplaces, said Ed Bruno, former director of the United Electrical Radio and Machine Workers of America, and past Southern director for National Nurses United.</w:t>
      </w:r>
    </w:p>
    <w:p w14:paraId="4E91A1DB" w14:textId="77777777" w:rsidR="00090602" w:rsidRPr="00581E53" w:rsidRDefault="00090602" w:rsidP="00090602">
      <w:pPr>
        <w:rPr>
          <w:sz w:val="16"/>
        </w:rPr>
      </w:pPr>
      <w:r w:rsidRPr="00581E53">
        <w:rPr>
          <w:sz w:val="16"/>
        </w:rPr>
        <w:t>“Just think back again about the civil rights movement or the rise of industrial unions or the rise of public sector unions in the states that have collective bargaining,” Bruno said in 2019 amid the Southern Workers Assembly’s campaign to use Medicare for All as a vehicle to organize workers at nonunionized workplaces.</w:t>
      </w:r>
    </w:p>
    <w:p w14:paraId="43FB257A" w14:textId="77777777" w:rsidR="00090602" w:rsidRPr="00581E53" w:rsidRDefault="00090602" w:rsidP="00090602">
      <w:pPr>
        <w:rPr>
          <w:sz w:val="16"/>
        </w:rPr>
      </w:pPr>
      <w:r w:rsidRPr="00581E53">
        <w:rPr>
          <w:sz w:val="16"/>
        </w:rPr>
        <w:t>“You’re talking about strikes, sit-downs, sit-down strikes, mass picketing — all of which were illegal. When we think about winning Medicare for All, to think about that divorced from a significant level of action in the workplaces and in communities . . . it’s crazy.”</w:t>
      </w:r>
    </w:p>
    <w:p w14:paraId="14D987C6" w14:textId="77777777" w:rsidR="00090602" w:rsidRPr="00581E53" w:rsidRDefault="00090602" w:rsidP="00090602">
      <w:pPr>
        <w:rPr>
          <w:sz w:val="16"/>
        </w:rPr>
      </w:pPr>
      <w:r w:rsidRPr="00581E53">
        <w:rPr>
          <w:sz w:val="16"/>
        </w:rPr>
        <w:t>Labor Is the Missing Piece</w:t>
      </w:r>
    </w:p>
    <w:p w14:paraId="783A7139" w14:textId="77777777" w:rsidR="00090602" w:rsidRPr="00581E53" w:rsidRDefault="00090602" w:rsidP="00090602">
      <w:pPr>
        <w:rPr>
          <w:sz w:val="16"/>
        </w:rPr>
      </w:pPr>
      <w:r w:rsidRPr="00581E53">
        <w:rPr>
          <w:sz w:val="16"/>
        </w:rPr>
        <w:t>Despite national health insurance enjoying broad popular support for almost a century in the United States, a mass movement of millions willing to join together in struggle has so far failed to materialize. Though the connections between labor and national health insurance are plentiful, the single-payer movement is rife with missed opportunities stemming, in part, from an insufficient level of coordination among advocates and workers strong enough to beat back the private forces bent on destroying the so-called lost reform.</w:t>
      </w:r>
    </w:p>
    <w:p w14:paraId="75167DAE" w14:textId="77777777" w:rsidR="00090602" w:rsidRPr="00702D0B" w:rsidRDefault="00090602" w:rsidP="00090602">
      <w:pPr>
        <w:rPr>
          <w:u w:val="single"/>
        </w:rPr>
      </w:pPr>
      <w:r w:rsidRPr="00581E53">
        <w:rPr>
          <w:sz w:val="16"/>
        </w:rPr>
        <w:t xml:space="preserve">The current strategy is primarily focused on legislative efforts, which the history of the single-payer movement shows are unable to match the ability of a powerful grassroots rank-and-file movement to not only mediate conditions on the shop floor but also transform social relations outside the workplace. Parts of a winning coalition operate today, but </w:t>
      </w:r>
      <w:r w:rsidRPr="00C50A34">
        <w:rPr>
          <w:rStyle w:val="StyleUnderline"/>
        </w:rPr>
        <w:t>the critical missing piece to win social reforms is collective power with rank-and-file leadership.</w:t>
      </w:r>
    </w:p>
    <w:p w14:paraId="7AE084A7" w14:textId="77777777" w:rsidR="00090602" w:rsidRPr="00581E53" w:rsidRDefault="00090602" w:rsidP="00090602">
      <w:pPr>
        <w:rPr>
          <w:sz w:val="16"/>
        </w:rPr>
      </w:pPr>
      <w:r w:rsidRPr="00581E53">
        <w:rPr>
          <w:sz w:val="16"/>
        </w:rPr>
        <w:t>Class struggle is broader than the workplace. It was workers’ “self-emancipation” that won child labor laws, the eight-hour workday, unemployment compensation, Medicare/Medicaid, and workplace health and safety standards. Unlike the majority of wealthy countries, the United States doesn’t have a national health program — a deadly exceptionalism that correlates to American unions’ failure to mobilize workers.</w:t>
      </w:r>
    </w:p>
    <w:p w14:paraId="124DF208" w14:textId="77777777" w:rsidR="00090602" w:rsidRPr="00702D0B" w:rsidRDefault="00090602" w:rsidP="00090602">
      <w:pPr>
        <w:rPr>
          <w:b/>
          <w:iCs/>
          <w:u w:val="single"/>
        </w:rPr>
      </w:pPr>
      <w:r w:rsidRPr="00581E53">
        <w:rPr>
          <w:sz w:val="16"/>
        </w:rPr>
        <w:t xml:space="preserve">Fain’s call for </w:t>
      </w:r>
      <w:r w:rsidRPr="00CA4FC3">
        <w:rPr>
          <w:rStyle w:val="nfasis"/>
          <w:highlight w:val="cyan"/>
        </w:rPr>
        <w:t>a militant</w:t>
      </w:r>
      <w:r w:rsidRPr="008F4C20">
        <w:rPr>
          <w:rStyle w:val="nfasis"/>
        </w:rPr>
        <w:t xml:space="preserve">, national </w:t>
      </w:r>
      <w:r w:rsidRPr="00CA4FC3">
        <w:rPr>
          <w:rStyle w:val="nfasis"/>
          <w:highlight w:val="cyan"/>
        </w:rPr>
        <w:t>strike</w:t>
      </w:r>
      <w:r w:rsidRPr="00581E53">
        <w:rPr>
          <w:sz w:val="16"/>
        </w:rPr>
        <w:t xml:space="preserve"> in 2028 that connects the UAW’s demands to a broader class perspective </w:t>
      </w:r>
      <w:r w:rsidRPr="00CA4FC3">
        <w:rPr>
          <w:rStyle w:val="nfasis"/>
          <w:highlight w:val="cyan"/>
        </w:rPr>
        <w:t>represents</w:t>
      </w:r>
      <w:r w:rsidRPr="008F4C20">
        <w:rPr>
          <w:rStyle w:val="nfasis"/>
        </w:rPr>
        <w:t xml:space="preserve"> a clear </w:t>
      </w:r>
      <w:r w:rsidRPr="00CA4FC3">
        <w:rPr>
          <w:rStyle w:val="nfasis"/>
          <w:highlight w:val="cyan"/>
        </w:rPr>
        <w:t>opportunity to reorient</w:t>
      </w:r>
      <w:r w:rsidRPr="008F4C20">
        <w:rPr>
          <w:rStyle w:val="nfasis"/>
        </w:rPr>
        <w:t xml:space="preserve"> the </w:t>
      </w:r>
      <w:r w:rsidRPr="00CA4FC3">
        <w:rPr>
          <w:rStyle w:val="nfasis"/>
          <w:highlight w:val="cyan"/>
        </w:rPr>
        <w:t>single-payer</w:t>
      </w:r>
      <w:r w:rsidRPr="008F4C20">
        <w:rPr>
          <w:rStyle w:val="nfasis"/>
        </w:rPr>
        <w:t xml:space="preserve"> movement.</w:t>
      </w:r>
    </w:p>
    <w:p w14:paraId="534ADE05" w14:textId="77777777" w:rsidR="00090602" w:rsidRPr="00581E53" w:rsidRDefault="00090602" w:rsidP="00090602">
      <w:pPr>
        <w:rPr>
          <w:sz w:val="16"/>
        </w:rPr>
      </w:pPr>
      <w:r w:rsidRPr="00581E53">
        <w:rPr>
          <w:sz w:val="16"/>
        </w:rPr>
        <w:t>Workplace injuries and deaths in the early twentieth century were endemic and often catalysts for labor uprisings. Protections against worker illness and financial ruin and, later, compulsory health insurance netted support from a cross section of the public, including women suffragists and socialists, along with academics advocating for social welfare reforms.</w:t>
      </w:r>
    </w:p>
    <w:p w14:paraId="7A3439BC" w14:textId="77777777" w:rsidR="00090602" w:rsidRPr="00581E53" w:rsidRDefault="00090602" w:rsidP="00090602">
      <w:pPr>
        <w:rPr>
          <w:sz w:val="16"/>
        </w:rPr>
      </w:pPr>
      <w:r w:rsidRPr="00581E53">
        <w:rPr>
          <w:sz w:val="16"/>
        </w:rPr>
        <w:t>The movement for national health insurance really picked up steam after World War II, as the UAW and other unions carried forward a sense of renewed concern about social welfare that grew out of the Great Depression. Following labor’s lead and two-thirds of the public, President Harry Truman felt compelled to make “health security for all” a top priority.</w:t>
      </w:r>
    </w:p>
    <w:p w14:paraId="4097CBEC" w14:textId="77777777" w:rsidR="00090602" w:rsidRPr="00581E53" w:rsidRDefault="00090602" w:rsidP="00090602">
      <w:pPr>
        <w:rPr>
          <w:sz w:val="16"/>
        </w:rPr>
      </w:pPr>
      <w:r w:rsidRPr="00581E53">
        <w:rPr>
          <w:sz w:val="16"/>
        </w:rPr>
        <w:t>Legislation to secure universal health care ultimately stalled in Congress, succumbing to a neoliberal onslaught led by the American Medical Association (AMA). The AMA weaponized respectability by enlisting physicians in a multimillion-dollar smear campaign.</w:t>
      </w:r>
    </w:p>
    <w:p w14:paraId="1A76E27F" w14:textId="77777777" w:rsidR="00090602" w:rsidRPr="00581E53" w:rsidRDefault="00090602" w:rsidP="00090602">
      <w:pPr>
        <w:rPr>
          <w:sz w:val="16"/>
        </w:rPr>
      </w:pPr>
      <w:r w:rsidRPr="00581E53">
        <w:rPr>
          <w:sz w:val="16"/>
        </w:rPr>
        <w:t>Simultaneously, the conservative bureaucratization of the nation’s large unions severed them from the type of rank-and-file struggles that secured broad social programs prior to the late 1940s. As a result, the weakening of the Left’s ability to mobilize grassroots support for national health insurance quickened the demise of Truman’s proposed legislation by 1950.</w:t>
      </w:r>
    </w:p>
    <w:p w14:paraId="5DDBD9BB" w14:textId="77777777" w:rsidR="00090602" w:rsidRPr="00581E53" w:rsidRDefault="00090602" w:rsidP="00090602">
      <w:pPr>
        <w:rPr>
          <w:sz w:val="16"/>
        </w:rPr>
      </w:pPr>
      <w:r w:rsidRPr="00581E53">
        <w:rPr>
          <w:sz w:val="16"/>
        </w:rPr>
        <w:t>Fain’s call for a militant, national strike in 2028 that connects the UAW’s demands to a broader class perspective represents a clear opportunity to reorient the single-payer movement.</w:t>
      </w:r>
    </w:p>
    <w:p w14:paraId="563CD298" w14:textId="77777777" w:rsidR="00090602" w:rsidRPr="00702D0B" w:rsidRDefault="00090602" w:rsidP="00090602">
      <w:pPr>
        <w:rPr>
          <w:u w:val="single"/>
        </w:rPr>
      </w:pPr>
      <w:r w:rsidRPr="00581E53">
        <w:rPr>
          <w:sz w:val="16"/>
        </w:rPr>
        <w:t xml:space="preserve">“Labor leaders and policy intellectuals believed they could make change from within the system and so did not need the organized activity of union members to back up their efforts,” wrote Beatrix Hoffman, a professor of history at Northern Illinois University. “The </w:t>
      </w:r>
      <w:r w:rsidRPr="00DC71CD">
        <w:rPr>
          <w:rStyle w:val="StyleUnderline"/>
        </w:rPr>
        <w:t>lack of rank-and-file participation greatly weakened the cause of union-led health reform as it became associated with ‘labor bosses’ rather than ordinary workers.”</w:t>
      </w:r>
    </w:p>
    <w:p w14:paraId="7667EE20" w14:textId="77777777" w:rsidR="00090602" w:rsidRPr="00581E53" w:rsidRDefault="00090602" w:rsidP="00090602">
      <w:pPr>
        <w:rPr>
          <w:sz w:val="16"/>
        </w:rPr>
      </w:pPr>
      <w:r w:rsidRPr="00581E53">
        <w:rPr>
          <w:sz w:val="16"/>
        </w:rPr>
        <w:t>Around the time that Ohio senator Robert A. Taft proclaimed Truman’s health proposal “the most socialistic measure that this Congress has ever had before it,” the lawmaker was putting the finishing touches on a bill that would become the Taft-Hartley Act. The legislation used anti-communist hysteria and witch hunts to gut the unions of many of their progressive rank-and-file leaders, stem the labor tide, and empower private industry to claw back some of the social and economic gains that workers fought for and won during the 1930s and 1940s.</w:t>
      </w:r>
    </w:p>
    <w:p w14:paraId="0C274AD2" w14:textId="77777777" w:rsidR="00090602" w:rsidRPr="00581E53" w:rsidRDefault="00090602" w:rsidP="00090602">
      <w:pPr>
        <w:rPr>
          <w:sz w:val="16"/>
        </w:rPr>
      </w:pPr>
      <w:r w:rsidRPr="00581E53">
        <w:rPr>
          <w:sz w:val="16"/>
        </w:rPr>
        <w:t>Due to myriad factors, including red-baiting and anti-union legislation that purged the most radical elements of the labor movement, unions shifted their focus away from winning universal social goods. Labor’s pivot toward creating private welfare states for a shrinking portion of the working class hobbled the fight for a national health program in the decades to come.</w:t>
      </w:r>
    </w:p>
    <w:p w14:paraId="5A6E243E" w14:textId="77777777" w:rsidR="00090602" w:rsidRPr="00581E53" w:rsidRDefault="00090602" w:rsidP="00090602">
      <w:pPr>
        <w:rPr>
          <w:sz w:val="16"/>
        </w:rPr>
      </w:pPr>
      <w:r w:rsidRPr="00581E53">
        <w:rPr>
          <w:sz w:val="16"/>
        </w:rPr>
        <w:t>As labor historian Alan Derickson has noted, “Health security for some thus precluded the possibility of health security for all.”</w:t>
      </w:r>
    </w:p>
    <w:p w14:paraId="4E714314" w14:textId="77777777" w:rsidR="00090602" w:rsidRPr="00581E53" w:rsidRDefault="00090602" w:rsidP="00090602">
      <w:pPr>
        <w:rPr>
          <w:sz w:val="16"/>
        </w:rPr>
      </w:pPr>
      <w:r w:rsidRPr="00581E53">
        <w:rPr>
          <w:sz w:val="16"/>
        </w:rPr>
        <w:t>The fight to secure medical coverage for the elderly during the 1960s presented opportunities for unions to focus renewed attention on social concerns. Under pressure to contain the ballooning costs of retiree health benefits, workers under the UAW and other unions linked arms with civil rights and anti-poverty activists and seniors to secure the passage of Medicare and Medicaid in 1965 over the virulent opposition of the AMA and hospitals.</w:t>
      </w:r>
    </w:p>
    <w:p w14:paraId="6A2726F6" w14:textId="77777777" w:rsidR="00090602" w:rsidRPr="00581E53" w:rsidRDefault="00090602" w:rsidP="00090602">
      <w:pPr>
        <w:rPr>
          <w:sz w:val="16"/>
        </w:rPr>
      </w:pPr>
      <w:r w:rsidRPr="00581E53">
        <w:rPr>
          <w:sz w:val="16"/>
        </w:rPr>
        <w:t>For most of the last fifty years, the weakness of US labor could be characterized as a narrowing of vision at best and, at worst, collaborationism. By the 1980s, the UAW conceded previous contract wins and settled for labor gains limited to its members rather than connecting their struggle to the broader concerns of the working class.</w:t>
      </w:r>
    </w:p>
    <w:p w14:paraId="7B0E9D41" w14:textId="77777777" w:rsidR="00090602" w:rsidRPr="00581E53" w:rsidRDefault="00090602" w:rsidP="00090602">
      <w:pPr>
        <w:rPr>
          <w:sz w:val="16"/>
        </w:rPr>
      </w:pPr>
      <w:r w:rsidRPr="00581E53">
        <w:rPr>
          <w:sz w:val="16"/>
        </w:rPr>
        <w:t>The inspiring yet short-lived Labor Party of the 1990s challenged the calcified labor movement to leverage its power in the class struggle. The Labor Party platform explicitly called for a national health program and expanded workplace rights. Visionary cofounder Tony Mazzocchi, referring to the universality of single payer, is sometimes credited within the single-payer movement for coining the oft-repeated slogan “everybody in, nobody out.”</w:t>
      </w:r>
    </w:p>
    <w:p w14:paraId="7AB3CA69" w14:textId="77777777" w:rsidR="00090602" w:rsidRPr="00581E53" w:rsidRDefault="00090602" w:rsidP="00090602">
      <w:pPr>
        <w:rPr>
          <w:sz w:val="16"/>
        </w:rPr>
      </w:pPr>
      <w:r w:rsidRPr="00581E53">
        <w:rPr>
          <w:sz w:val="16"/>
        </w:rPr>
        <w:t>Unfortunately, the US struggle for transformative social programs has been marked by means-tested poverty programs that contribute to the abandonment of public goods such as a national health program. Big business, desperate to avoid the overwhelmingly popular Medicare for All, colluded with corporate foot soldiers within the Democratic Party in 2010 to ram through the Affordable Care Act (ACA), a divisive, multitiered poverty program, and portray it as a victory for workers.</w:t>
      </w:r>
    </w:p>
    <w:p w14:paraId="5E690B77" w14:textId="77777777" w:rsidR="00090602" w:rsidRPr="00581E53" w:rsidRDefault="00090602" w:rsidP="00090602">
      <w:pPr>
        <w:rPr>
          <w:sz w:val="16"/>
        </w:rPr>
      </w:pPr>
      <w:r w:rsidRPr="00C82FA0">
        <w:rPr>
          <w:rStyle w:val="StyleUnderline"/>
        </w:rPr>
        <w:t>Any health care is better than none, but the ACA is analogous to a labor concession contract written by the boss. The limited poverty program further entrenches private insurance,</w:t>
      </w:r>
      <w:r w:rsidRPr="00581E53">
        <w:rPr>
          <w:sz w:val="16"/>
        </w:rPr>
        <w:t xml:space="preserve"> and by linking Medicaid eligibility to state-administered means testing, the ACA deepens class divisions among the public — all while extracting profits from taxpayers.</w:t>
      </w:r>
    </w:p>
    <w:p w14:paraId="7EE9AEAA" w14:textId="77777777" w:rsidR="00090602" w:rsidRPr="00581E53" w:rsidRDefault="00090602" w:rsidP="00090602">
      <w:pPr>
        <w:rPr>
          <w:sz w:val="16"/>
        </w:rPr>
      </w:pPr>
      <w:r w:rsidRPr="00581E53">
        <w:rPr>
          <w:sz w:val="16"/>
        </w:rPr>
        <w:t>Barring a few notable exceptions like National Nurses United and the United Electrical, Radio, and Machine Workers of America (UE), support for Medicare for All among the leadership of the country’s largest unions today is mostly relegated to endorsements instead of organizing a supermajority of members to join the cause.</w:t>
      </w:r>
    </w:p>
    <w:p w14:paraId="65DEB92D" w14:textId="77777777" w:rsidR="00090602" w:rsidRPr="00581E53" w:rsidRDefault="00090602" w:rsidP="00090602">
      <w:pPr>
        <w:rPr>
          <w:sz w:val="16"/>
        </w:rPr>
      </w:pPr>
      <w:r w:rsidRPr="00581E53">
        <w:rPr>
          <w:sz w:val="16"/>
        </w:rPr>
        <w:t xml:space="preserve">“[Single payer] hasn’t been on the table in fifteen years now,” cautioned </w:t>
      </w:r>
      <w:proofErr w:type="spellStart"/>
      <w:r w:rsidRPr="00581E53">
        <w:rPr>
          <w:sz w:val="16"/>
        </w:rPr>
        <w:t>Eidlin</w:t>
      </w:r>
      <w:proofErr w:type="spellEnd"/>
      <w:r w:rsidRPr="00581E53">
        <w:rPr>
          <w:sz w:val="16"/>
        </w:rPr>
        <w:t>. “You’re not going to get any kind of groundswell of support for Medicare for All or any other broader social vision unless and until you start putting it back on the table as an item for political debate.”</w:t>
      </w:r>
    </w:p>
    <w:p w14:paraId="2C72D249" w14:textId="77777777" w:rsidR="00090602" w:rsidRPr="00581E53" w:rsidRDefault="00090602" w:rsidP="00090602">
      <w:pPr>
        <w:rPr>
          <w:sz w:val="16"/>
        </w:rPr>
      </w:pPr>
      <w:r w:rsidRPr="00581E53">
        <w:rPr>
          <w:sz w:val="16"/>
        </w:rPr>
        <w:t>“Stand Up” for Single Payer</w:t>
      </w:r>
    </w:p>
    <w:p w14:paraId="4BF9F351" w14:textId="77777777" w:rsidR="00090602" w:rsidRPr="00581E53" w:rsidRDefault="00090602" w:rsidP="00090602">
      <w:pPr>
        <w:rPr>
          <w:sz w:val="16"/>
        </w:rPr>
      </w:pPr>
      <w:r w:rsidRPr="00581E53">
        <w:rPr>
          <w:sz w:val="16"/>
        </w:rPr>
        <w:t xml:space="preserve">Despite Fain’s class-war rhetoric clearly invigorating both unionized and nonunionized workers, </w:t>
      </w:r>
      <w:r w:rsidRPr="00D90F97">
        <w:rPr>
          <w:rStyle w:val="nfasis"/>
        </w:rPr>
        <w:t xml:space="preserve">no other unions to date have publicly answered the call to join the UAW on the picket line </w:t>
      </w:r>
      <w:r w:rsidRPr="00581E53">
        <w:rPr>
          <w:sz w:val="16"/>
        </w:rPr>
        <w:t xml:space="preserve">on May Day, 2028. </w:t>
      </w:r>
      <w:r w:rsidRPr="00D90F97">
        <w:rPr>
          <w:rStyle w:val="nfasis"/>
        </w:rPr>
        <w:t xml:space="preserve">External </w:t>
      </w:r>
      <w:r w:rsidRPr="00CA4FC3">
        <w:rPr>
          <w:rStyle w:val="nfasis"/>
          <w:highlight w:val="cyan"/>
        </w:rPr>
        <w:t>threats against</w:t>
      </w:r>
      <w:r w:rsidRPr="00D90F97">
        <w:rPr>
          <w:rStyle w:val="nfasis"/>
        </w:rPr>
        <w:t xml:space="preserve"> organized labor loom </w:t>
      </w:r>
      <w:r w:rsidRPr="00581E53">
        <w:rPr>
          <w:sz w:val="16"/>
        </w:rPr>
        <w:t xml:space="preserve">over the next four years, from the possibility of a second Donald Trump administration </w:t>
      </w:r>
      <w:r w:rsidRPr="00D90F97">
        <w:rPr>
          <w:rStyle w:val="nfasis"/>
        </w:rPr>
        <w:t xml:space="preserve">to </w:t>
      </w:r>
      <w:r w:rsidRPr="00CA4FC3">
        <w:rPr>
          <w:rStyle w:val="nfasis"/>
          <w:highlight w:val="cyan"/>
        </w:rPr>
        <w:t>legal attempts</w:t>
      </w:r>
      <w:r w:rsidRPr="00D90F97">
        <w:rPr>
          <w:rStyle w:val="nfasis"/>
        </w:rPr>
        <w:t xml:space="preserve"> </w:t>
      </w:r>
      <w:r w:rsidRPr="00581E53">
        <w:rPr>
          <w:sz w:val="16"/>
        </w:rPr>
        <w:t xml:space="preserve">by corporate America </w:t>
      </w:r>
      <w:r w:rsidRPr="00D90F97">
        <w:rPr>
          <w:rStyle w:val="nfasis"/>
        </w:rPr>
        <w:t xml:space="preserve">to </w:t>
      </w:r>
      <w:r w:rsidRPr="00CA4FC3">
        <w:rPr>
          <w:rStyle w:val="nfasis"/>
          <w:highlight w:val="cyan"/>
        </w:rPr>
        <w:t>gut</w:t>
      </w:r>
      <w:r w:rsidRPr="00D90F97">
        <w:rPr>
          <w:rStyle w:val="nfasis"/>
        </w:rPr>
        <w:t xml:space="preserve"> the </w:t>
      </w:r>
      <w:r w:rsidRPr="00581E53">
        <w:rPr>
          <w:sz w:val="16"/>
        </w:rPr>
        <w:t>National Labor Relations Act (</w:t>
      </w:r>
      <w:r w:rsidRPr="00CA4FC3">
        <w:rPr>
          <w:rStyle w:val="nfasis"/>
          <w:highlight w:val="cyan"/>
        </w:rPr>
        <w:t>NLRA</w:t>
      </w:r>
      <w:r w:rsidRPr="00581E53">
        <w:rPr>
          <w:sz w:val="16"/>
        </w:rPr>
        <w:t>).</w:t>
      </w:r>
    </w:p>
    <w:p w14:paraId="4EF83820" w14:textId="77777777" w:rsidR="00090602" w:rsidRPr="00581E53" w:rsidRDefault="00090602" w:rsidP="00090602">
      <w:pPr>
        <w:rPr>
          <w:sz w:val="16"/>
        </w:rPr>
      </w:pPr>
      <w:r w:rsidRPr="00581E53">
        <w:rPr>
          <w:sz w:val="16"/>
        </w:rPr>
        <w:t>There doesn’t need to be a general strike in 2028 to build the kind of worker-led movements in the United States that shook the halls of power even before unions were officially made legal. One-off events often fail to build collective power. Rather, it is the process of organizing and building solidarity that is much more important than the turnout for a single event, march, or rally.</w:t>
      </w:r>
    </w:p>
    <w:p w14:paraId="238E0B54" w14:textId="77777777" w:rsidR="00090602" w:rsidRPr="00581E53" w:rsidRDefault="00090602" w:rsidP="00090602">
      <w:pPr>
        <w:rPr>
          <w:sz w:val="16"/>
        </w:rPr>
      </w:pPr>
      <w:r w:rsidRPr="00581E53">
        <w:rPr>
          <w:sz w:val="16"/>
        </w:rPr>
        <w:t>The questions at hand are: Will UAW workers see their struggle as part of a wider working-class conflict and reconnect with movements for broad social programs like Medicare for All? And will single-payer supporters link their struggle to them?</w:t>
      </w:r>
    </w:p>
    <w:p w14:paraId="1B5557FB" w14:textId="77777777" w:rsidR="00090602" w:rsidRPr="00581E53" w:rsidRDefault="00090602" w:rsidP="00090602">
      <w:pPr>
        <w:rPr>
          <w:sz w:val="16"/>
        </w:rPr>
      </w:pPr>
      <w:r w:rsidRPr="00581E53">
        <w:rPr>
          <w:sz w:val="16"/>
        </w:rPr>
        <w:t>Organized labor is the strongest engine of a movement, but there are also inherent contradictions among union leadership who, against workers’ interests, pay fealty to the political oligarchy.</w:t>
      </w:r>
    </w:p>
    <w:p w14:paraId="341CF015" w14:textId="77777777" w:rsidR="00090602" w:rsidRPr="00581E53" w:rsidRDefault="00090602" w:rsidP="00090602">
      <w:pPr>
        <w:rPr>
          <w:sz w:val="16"/>
        </w:rPr>
      </w:pPr>
      <w:r w:rsidRPr="00581E53">
        <w:rPr>
          <w:sz w:val="16"/>
        </w:rPr>
        <w:t>President Joe Biden ran in 2020 on an anti-single-payer platform. He even pledged to veto any Medicare for All legislation that crossed his desk. The UAW’s recent endorsement of Biden makes it clear there is a need for continued class struggle inside and outside the union.</w:t>
      </w:r>
    </w:p>
    <w:p w14:paraId="55331C6F" w14:textId="77777777" w:rsidR="00090602" w:rsidRPr="00581E53" w:rsidRDefault="00090602" w:rsidP="00090602">
      <w:pPr>
        <w:rPr>
          <w:sz w:val="16"/>
        </w:rPr>
      </w:pPr>
      <w:r w:rsidRPr="00581E53">
        <w:rPr>
          <w:sz w:val="16"/>
        </w:rPr>
        <w:t>The Affordable Care Act is analogous to a labor concession contract written by the boss.</w:t>
      </w:r>
    </w:p>
    <w:p w14:paraId="24D6C11E" w14:textId="77777777" w:rsidR="00090602" w:rsidRPr="00581E53" w:rsidRDefault="00090602" w:rsidP="00090602">
      <w:pPr>
        <w:rPr>
          <w:sz w:val="16"/>
        </w:rPr>
      </w:pPr>
      <w:r w:rsidRPr="00581E53">
        <w:rPr>
          <w:sz w:val="16"/>
        </w:rPr>
        <w:t>The outcome of the union contract battle at DTNA in North Carolina could be a bellwether for how widespread the call for militant class struggle extends among rank-and-file UAW workers. This, in turn, might help determine whether the auto union is willing to step to the front of social movements, be it on the shop floor or in the community.</w:t>
      </w:r>
    </w:p>
    <w:p w14:paraId="5DBB59DD" w14:textId="77777777" w:rsidR="00090602" w:rsidRPr="00581E53" w:rsidRDefault="00090602" w:rsidP="00090602">
      <w:pPr>
        <w:rPr>
          <w:sz w:val="16"/>
        </w:rPr>
      </w:pPr>
      <w:r w:rsidRPr="00581E53">
        <w:rPr>
          <w:sz w:val="16"/>
        </w:rPr>
        <w:t>It will take more than inspiring rhetoric from labor officials to convince the public that the UAW and other unions are serious about linking their struggles to broader social concerns, and to motivate people to join workers in the fight.</w:t>
      </w:r>
    </w:p>
    <w:p w14:paraId="77735570" w14:textId="77777777" w:rsidR="00090602" w:rsidRPr="00581E53" w:rsidRDefault="00090602" w:rsidP="00090602">
      <w:pPr>
        <w:rPr>
          <w:sz w:val="16"/>
        </w:rPr>
      </w:pPr>
      <w:r w:rsidRPr="00581E53">
        <w:rPr>
          <w:sz w:val="16"/>
        </w:rPr>
        <w:t>“It is not enough [for the UAW to] sign their names to support Medicare for All,” Jaynes said. “There’s a tendency a lot of times in unions for the leadership to, you know, have lofty political ideas and . . . they’ll pass some resolutions at conventions, but there’s in many cases not enough efforts to mobilize the rank and file, organize the rank and file, and provide political education for people.”</w:t>
      </w:r>
    </w:p>
    <w:p w14:paraId="1EA1A7F2" w14:textId="77777777" w:rsidR="00090602" w:rsidRPr="00581E53" w:rsidRDefault="00090602" w:rsidP="00090602">
      <w:pPr>
        <w:rPr>
          <w:sz w:val="16"/>
        </w:rPr>
      </w:pPr>
      <w:r w:rsidRPr="00581E53">
        <w:rPr>
          <w:sz w:val="16"/>
        </w:rPr>
        <w:t>“</w:t>
      </w:r>
      <w:r w:rsidRPr="00581E53">
        <w:rPr>
          <w:rStyle w:val="nfasis"/>
        </w:rPr>
        <w:t>In order to win public goods, the union movement will have to become a mass movement</w:t>
      </w:r>
      <w:r w:rsidRPr="00581E53">
        <w:rPr>
          <w:sz w:val="16"/>
        </w:rPr>
        <w:t>,” he said.</w:t>
      </w:r>
    </w:p>
    <w:p w14:paraId="3AB4A4F0" w14:textId="77777777" w:rsidR="00090602" w:rsidRDefault="00090602" w:rsidP="00090602">
      <w:pPr>
        <w:pStyle w:val="Ttulo4"/>
      </w:pPr>
      <w:r>
        <w:t>Medicare frees up trillions in taxpayer dollars and saves 68,000 lives a year</w:t>
      </w:r>
    </w:p>
    <w:p w14:paraId="3F28639A" w14:textId="77777777" w:rsidR="00090602" w:rsidRPr="00554A26" w:rsidRDefault="00090602" w:rsidP="00090602">
      <w:r>
        <w:t xml:space="preserve">Julia </w:t>
      </w:r>
      <w:r w:rsidRPr="00A83B14">
        <w:rPr>
          <w:rStyle w:val="Style13ptBold"/>
        </w:rPr>
        <w:t xml:space="preserve">Conley </w:t>
      </w:r>
      <w:r>
        <w:rPr>
          <w:rStyle w:val="Style13ptBold"/>
        </w:rPr>
        <w:t>23</w:t>
      </w:r>
      <w:r>
        <w:t xml:space="preserve">, </w:t>
      </w:r>
      <w:r w:rsidRPr="003A6D45">
        <w:t>Julia Conley is a staff writer for Common Dreams</w:t>
      </w:r>
      <w:r>
        <w:t>, DOA 6/24/23, “</w:t>
      </w:r>
      <w:r w:rsidRPr="003A6D45">
        <w:t>Medicare for All Reintroduced to Save $650 Billion and 68,000 Lives Per Year</w:t>
      </w:r>
      <w:r>
        <w:t>”, Common Dreams, May 17</w:t>
      </w:r>
      <w:r w:rsidRPr="003A6D45">
        <w:rPr>
          <w:vertAlign w:val="superscript"/>
        </w:rPr>
        <w:t>th</w:t>
      </w:r>
      <w:r>
        <w:t xml:space="preserve"> </w:t>
      </w:r>
      <w:proofErr w:type="gramStart"/>
      <w:r>
        <w:t xml:space="preserve">2023,  </w:t>
      </w:r>
      <w:r w:rsidRPr="00E62FCC">
        <w:t>https://www.commondreams.org/news/medicare-for-all-introduced</w:t>
      </w:r>
      <w:r>
        <w:t xml:space="preserve"> ,/</w:t>
      </w:r>
      <w:proofErr w:type="gramEnd"/>
      <w:r>
        <w:t xml:space="preserve">/ JL </w:t>
      </w:r>
    </w:p>
    <w:p w14:paraId="0B81F1AD" w14:textId="77777777" w:rsidR="00090602" w:rsidRPr="003A6D45" w:rsidRDefault="00090602" w:rsidP="00090602">
      <w:pPr>
        <w:rPr>
          <w:rStyle w:val="StyleUnderline"/>
        </w:rPr>
      </w:pPr>
      <w:r w:rsidRPr="003A6D45">
        <w:rPr>
          <w:sz w:val="16"/>
        </w:rPr>
        <w:t xml:space="preserve">Economic justice and human rights advocates applauded Wednesday as progressives in the U.S. House and Senate </w:t>
      </w:r>
      <w:r w:rsidRPr="003A6D45">
        <w:rPr>
          <w:rStyle w:val="StyleUnderline"/>
        </w:rPr>
        <w:t xml:space="preserve">reintroduced legislation </w:t>
      </w:r>
      <w:r w:rsidRPr="005811FC">
        <w:rPr>
          <w:rStyle w:val="StyleUnderline"/>
          <w:highlight w:val="cyan"/>
        </w:rPr>
        <w:t xml:space="preserve">to </w:t>
      </w:r>
      <w:r w:rsidRPr="005811FC">
        <w:rPr>
          <w:rStyle w:val="nfasis"/>
          <w:highlight w:val="cyan"/>
        </w:rPr>
        <w:t>expand</w:t>
      </w:r>
      <w:r w:rsidRPr="003A6D45">
        <w:rPr>
          <w:rStyle w:val="StyleUnderline"/>
        </w:rPr>
        <w:t xml:space="preserve"> the </w:t>
      </w:r>
      <w:r w:rsidRPr="005811FC">
        <w:rPr>
          <w:rStyle w:val="StyleUnderline"/>
          <w:highlight w:val="cyan"/>
        </w:rPr>
        <w:t>Medicare</w:t>
      </w:r>
      <w:r w:rsidRPr="003A6D45">
        <w:rPr>
          <w:rStyle w:val="StyleUnderline"/>
        </w:rPr>
        <w:t xml:space="preserve"> system </w:t>
      </w:r>
      <w:r w:rsidRPr="005811FC">
        <w:rPr>
          <w:rStyle w:val="StyleUnderline"/>
          <w:highlight w:val="cyan"/>
        </w:rPr>
        <w:t xml:space="preserve">to </w:t>
      </w:r>
      <w:r w:rsidRPr="005811FC">
        <w:rPr>
          <w:rStyle w:val="nfasis"/>
          <w:highlight w:val="cyan"/>
        </w:rPr>
        <w:t>all Americans</w:t>
      </w:r>
      <w:r w:rsidRPr="003A6D45">
        <w:rPr>
          <w:rStyle w:val="StyleUnderline"/>
        </w:rPr>
        <w:t xml:space="preserve">, with </w:t>
      </w:r>
      <w:r w:rsidRPr="005811FC">
        <w:rPr>
          <w:rStyle w:val="StyleUnderline"/>
          <w:highlight w:val="cyan"/>
        </w:rPr>
        <w:t>the bill</w:t>
      </w:r>
      <w:r w:rsidRPr="003A6D45">
        <w:rPr>
          <w:rStyle w:val="StyleUnderline"/>
        </w:rPr>
        <w:t xml:space="preserve"> </w:t>
      </w:r>
      <w:r w:rsidRPr="005811FC">
        <w:rPr>
          <w:rStyle w:val="StyleUnderline"/>
          <w:highlight w:val="cyan"/>
        </w:rPr>
        <w:t>garnering</w:t>
      </w:r>
      <w:r w:rsidRPr="003A6D45">
        <w:rPr>
          <w:rStyle w:val="StyleUnderline"/>
        </w:rPr>
        <w:t xml:space="preserve"> </w:t>
      </w:r>
      <w:r w:rsidRPr="005811FC">
        <w:rPr>
          <w:rStyle w:val="StyleUnderline"/>
          <w:highlight w:val="cyan"/>
        </w:rPr>
        <w:t>more</w:t>
      </w:r>
      <w:r w:rsidRPr="003A6D45">
        <w:rPr>
          <w:rStyle w:val="StyleUnderline"/>
        </w:rPr>
        <w:t xml:space="preserve"> </w:t>
      </w:r>
      <w:r w:rsidRPr="005811FC">
        <w:rPr>
          <w:rStyle w:val="StyleUnderline"/>
          <w:highlight w:val="cyan"/>
        </w:rPr>
        <w:t>support</w:t>
      </w:r>
      <w:r w:rsidRPr="003A6D45">
        <w:rPr>
          <w:rStyle w:val="StyleUnderline"/>
        </w:rPr>
        <w:t xml:space="preserve"> in Congress </w:t>
      </w:r>
      <w:r w:rsidRPr="005811FC">
        <w:rPr>
          <w:rStyle w:val="nfasis"/>
          <w:highlight w:val="cyan"/>
        </w:rPr>
        <w:t>than ever before</w:t>
      </w:r>
      <w:r w:rsidRPr="005811FC">
        <w:rPr>
          <w:rStyle w:val="StyleUnderline"/>
          <w:highlight w:val="cyan"/>
        </w:rPr>
        <w:t>.</w:t>
      </w:r>
    </w:p>
    <w:p w14:paraId="13212E73" w14:textId="77777777" w:rsidR="00090602" w:rsidRPr="003A6D45" w:rsidRDefault="00090602" w:rsidP="00090602">
      <w:pPr>
        <w:rPr>
          <w:sz w:val="16"/>
        </w:rPr>
      </w:pPr>
      <w:r w:rsidRPr="003A6D45">
        <w:rPr>
          <w:sz w:val="16"/>
        </w:rPr>
        <w:t>More than half of the Democratic caucus in the House has signed on as co-sponsors of the Medicare for All Act of 2023, including 13 powerful ranking members of congressional committees.</w:t>
      </w:r>
    </w:p>
    <w:p w14:paraId="7AFFB8E2" w14:textId="77777777" w:rsidR="00090602" w:rsidRPr="003A6D45" w:rsidRDefault="00090602" w:rsidP="00090602">
      <w:pPr>
        <w:rPr>
          <w:sz w:val="16"/>
        </w:rPr>
      </w:pPr>
      <w:r w:rsidRPr="003A6D45">
        <w:rPr>
          <w:sz w:val="16"/>
        </w:rPr>
        <w:t xml:space="preserve">Sen. Bernie Sanders (I-Vt.) was joined by Reps. Pramila Jayapal (D-Wash.) and Debbie Dingell (D-Mich.) in leading more than 120 lawmakers in introducing the bill, with a number of supporters speaking about </w:t>
      </w:r>
      <w:r w:rsidRPr="005811FC">
        <w:rPr>
          <w:rStyle w:val="nfasis"/>
          <w:highlight w:val="cyan"/>
        </w:rPr>
        <w:t>the worsening healthcare crisis</w:t>
      </w:r>
      <w:r w:rsidRPr="003A6D45">
        <w:rPr>
          <w:rStyle w:val="nfasis"/>
        </w:rPr>
        <w:t xml:space="preserve"> </w:t>
      </w:r>
      <w:r w:rsidRPr="003A6D45">
        <w:rPr>
          <w:sz w:val="16"/>
        </w:rPr>
        <w:t>at a press conference on Capitol Hill.</w:t>
      </w:r>
    </w:p>
    <w:p w14:paraId="3F649E67" w14:textId="77777777" w:rsidR="00090602" w:rsidRPr="003A6D45" w:rsidRDefault="00090602" w:rsidP="00090602">
      <w:pPr>
        <w:rPr>
          <w:sz w:val="16"/>
        </w:rPr>
      </w:pPr>
      <w:r w:rsidRPr="003A6D45">
        <w:rPr>
          <w:sz w:val="16"/>
        </w:rPr>
        <w:t>"</w:t>
      </w:r>
      <w:r w:rsidRPr="003A6D45">
        <w:rPr>
          <w:rStyle w:val="StyleUnderline"/>
        </w:rPr>
        <w:t xml:space="preserve">We live in a country </w:t>
      </w:r>
      <w:r w:rsidRPr="005811FC">
        <w:rPr>
          <w:rStyle w:val="StyleUnderline"/>
          <w:highlight w:val="cyan"/>
        </w:rPr>
        <w:t xml:space="preserve">where </w:t>
      </w:r>
      <w:r w:rsidRPr="005811FC">
        <w:rPr>
          <w:rStyle w:val="nfasis"/>
          <w:highlight w:val="cyan"/>
        </w:rPr>
        <w:t>millions</w:t>
      </w:r>
      <w:r w:rsidRPr="003A6D45">
        <w:rPr>
          <w:rStyle w:val="StyleUnderline"/>
        </w:rPr>
        <w:t xml:space="preserve"> of people </w:t>
      </w:r>
      <w:r w:rsidRPr="005811FC">
        <w:rPr>
          <w:rStyle w:val="StyleUnderline"/>
          <w:highlight w:val="cyan"/>
        </w:rPr>
        <w:t>ration lifesaving medication</w:t>
      </w:r>
      <w:r w:rsidRPr="003A6D45">
        <w:rPr>
          <w:rStyle w:val="StyleUnderline"/>
        </w:rPr>
        <w:t xml:space="preserve"> or </w:t>
      </w:r>
      <w:r w:rsidRPr="005811FC">
        <w:rPr>
          <w:rStyle w:val="nfasis"/>
          <w:highlight w:val="cyan"/>
        </w:rPr>
        <w:t>skip</w:t>
      </w:r>
      <w:r w:rsidRPr="003A6D45">
        <w:rPr>
          <w:rStyle w:val="nfasis"/>
        </w:rPr>
        <w:t xml:space="preserve"> necessary </w:t>
      </w:r>
      <w:r w:rsidRPr="005811FC">
        <w:rPr>
          <w:rStyle w:val="nfasis"/>
          <w:highlight w:val="cyan"/>
        </w:rPr>
        <w:t>trips</w:t>
      </w:r>
      <w:r w:rsidRPr="005811FC">
        <w:rPr>
          <w:rStyle w:val="StyleUnderline"/>
          <w:highlight w:val="cyan"/>
        </w:rPr>
        <w:t xml:space="preserve"> to the doctor</w:t>
      </w:r>
      <w:r w:rsidRPr="003A6D45">
        <w:rPr>
          <w:rStyle w:val="StyleUnderline"/>
        </w:rPr>
        <w:t xml:space="preserve"> because of cost</w:t>
      </w:r>
      <w:r w:rsidRPr="003A6D45">
        <w:rPr>
          <w:sz w:val="16"/>
        </w:rPr>
        <w:t>," said Jayapal. "</w:t>
      </w:r>
      <w:r w:rsidRPr="003A6D45">
        <w:rPr>
          <w:rStyle w:val="StyleUnderline"/>
        </w:rPr>
        <w:t xml:space="preserve">Sadly, </w:t>
      </w:r>
      <w:r w:rsidRPr="005811FC">
        <w:rPr>
          <w:rStyle w:val="StyleUnderline"/>
          <w:highlight w:val="cyan"/>
        </w:rPr>
        <w:t>the number of people</w:t>
      </w:r>
      <w:r w:rsidRPr="003A6D45">
        <w:rPr>
          <w:rStyle w:val="StyleUnderline"/>
        </w:rPr>
        <w:t xml:space="preserve"> </w:t>
      </w:r>
      <w:r w:rsidRPr="005811FC">
        <w:rPr>
          <w:rStyle w:val="StyleUnderline"/>
          <w:highlight w:val="cyan"/>
        </w:rPr>
        <w:t>struggling to afford</w:t>
      </w:r>
      <w:r w:rsidRPr="003A6D45">
        <w:rPr>
          <w:rStyle w:val="StyleUnderline"/>
        </w:rPr>
        <w:t xml:space="preserve"> </w:t>
      </w:r>
      <w:r w:rsidRPr="005811FC">
        <w:rPr>
          <w:rStyle w:val="StyleUnderline"/>
          <w:highlight w:val="cyan"/>
        </w:rPr>
        <w:t>care</w:t>
      </w:r>
      <w:r w:rsidRPr="003A6D45">
        <w:rPr>
          <w:rStyle w:val="StyleUnderline"/>
        </w:rPr>
        <w:t xml:space="preserve"> </w:t>
      </w:r>
      <w:r w:rsidRPr="005811FC">
        <w:rPr>
          <w:rStyle w:val="nfasis"/>
          <w:highlight w:val="cyan"/>
        </w:rPr>
        <w:t>continues to skyrocket</w:t>
      </w:r>
      <w:r w:rsidRPr="003A6D45">
        <w:rPr>
          <w:rStyle w:val="StyleUnderline"/>
        </w:rPr>
        <w:t xml:space="preserve"> </w:t>
      </w:r>
      <w:r w:rsidRPr="005811FC">
        <w:rPr>
          <w:rStyle w:val="StyleUnderline"/>
          <w:highlight w:val="cyan"/>
        </w:rPr>
        <w:t>as millions</w:t>
      </w:r>
      <w:r w:rsidRPr="003A6D45">
        <w:rPr>
          <w:rStyle w:val="StyleUnderline"/>
        </w:rPr>
        <w:t xml:space="preserve"> of people </w:t>
      </w:r>
      <w:r w:rsidRPr="005811FC">
        <w:rPr>
          <w:rStyle w:val="nfasis"/>
          <w:highlight w:val="cyan"/>
        </w:rPr>
        <w:t>lose</w:t>
      </w:r>
      <w:r w:rsidRPr="003A6D45">
        <w:rPr>
          <w:rStyle w:val="StyleUnderline"/>
        </w:rPr>
        <w:t xml:space="preserve"> their current </w:t>
      </w:r>
      <w:r w:rsidRPr="005811FC">
        <w:rPr>
          <w:rStyle w:val="nfasis"/>
          <w:highlight w:val="cyan"/>
        </w:rPr>
        <w:t>health insurance</w:t>
      </w:r>
      <w:r w:rsidRPr="003A6D45">
        <w:rPr>
          <w:rStyle w:val="StyleUnderline"/>
        </w:rPr>
        <w:t xml:space="preserve"> as pandemic-era programs end</w:t>
      </w:r>
      <w:r w:rsidRPr="003A6D45">
        <w:rPr>
          <w:sz w:val="16"/>
        </w:rPr>
        <w:t>. Breaking a bone or getting sick shouldn't be a reason that people in the richest country in the world go broke."</w:t>
      </w:r>
    </w:p>
    <w:p w14:paraId="121DA944" w14:textId="77777777" w:rsidR="00090602" w:rsidRPr="003A6D45" w:rsidRDefault="00090602" w:rsidP="00090602">
      <w:pPr>
        <w:rPr>
          <w:rStyle w:val="StyleUnderline"/>
        </w:rPr>
      </w:pPr>
      <w:r w:rsidRPr="003A6D45">
        <w:rPr>
          <w:sz w:val="16"/>
        </w:rPr>
        <w:t>"</w:t>
      </w:r>
      <w:r w:rsidRPr="005811FC">
        <w:rPr>
          <w:rStyle w:val="StyleUnderline"/>
          <w:highlight w:val="cyan"/>
        </w:rPr>
        <w:t xml:space="preserve">There is a </w:t>
      </w:r>
      <w:r w:rsidRPr="005811FC">
        <w:rPr>
          <w:rStyle w:val="nfasis"/>
          <w:highlight w:val="cyan"/>
        </w:rPr>
        <w:t>solution</w:t>
      </w:r>
      <w:r w:rsidRPr="003A6D45">
        <w:rPr>
          <w:rStyle w:val="StyleUnderline"/>
        </w:rPr>
        <w:t xml:space="preserve"> </w:t>
      </w:r>
      <w:r w:rsidRPr="005811FC">
        <w:rPr>
          <w:rStyle w:val="StyleUnderline"/>
          <w:highlight w:val="cyan"/>
        </w:rPr>
        <w:t>to</w:t>
      </w:r>
      <w:r w:rsidRPr="003A6D45">
        <w:rPr>
          <w:rStyle w:val="StyleUnderline"/>
        </w:rPr>
        <w:t xml:space="preserve"> </w:t>
      </w:r>
      <w:r w:rsidRPr="005811FC">
        <w:rPr>
          <w:rStyle w:val="StyleUnderline"/>
          <w:highlight w:val="cyan"/>
        </w:rPr>
        <w:t>this</w:t>
      </w:r>
      <w:r w:rsidRPr="003A6D45">
        <w:rPr>
          <w:rStyle w:val="StyleUnderline"/>
        </w:rPr>
        <w:t xml:space="preserve"> health </w:t>
      </w:r>
      <w:r w:rsidRPr="005811FC">
        <w:rPr>
          <w:rStyle w:val="StyleUnderline"/>
          <w:highlight w:val="cyan"/>
        </w:rPr>
        <w:t>crisis</w:t>
      </w:r>
      <w:r w:rsidRPr="003A6D45">
        <w:rPr>
          <w:sz w:val="16"/>
        </w:rPr>
        <w:t xml:space="preserve">—a popular one that guarantees healthcare to every person as a human right and finally puts people over profits and care over corporations," the congresswoman added. "That </w:t>
      </w:r>
      <w:r w:rsidRPr="003A6D45">
        <w:rPr>
          <w:rStyle w:val="StyleUnderline"/>
        </w:rPr>
        <w:t xml:space="preserve">solution is </w:t>
      </w:r>
      <w:r w:rsidRPr="005811FC">
        <w:rPr>
          <w:rStyle w:val="nfasis"/>
          <w:highlight w:val="cyan"/>
        </w:rPr>
        <w:t>Medicare</w:t>
      </w:r>
      <w:r w:rsidRPr="003A6D45">
        <w:rPr>
          <w:rStyle w:val="nfasis"/>
        </w:rPr>
        <w:t xml:space="preserve"> </w:t>
      </w:r>
      <w:r w:rsidRPr="005811FC">
        <w:rPr>
          <w:rStyle w:val="nfasis"/>
          <w:highlight w:val="cyan"/>
        </w:rPr>
        <w:t>for All</w:t>
      </w:r>
      <w:r w:rsidRPr="005811FC">
        <w:rPr>
          <w:rStyle w:val="StyleUnderline"/>
          <w:highlight w:val="cyan"/>
        </w:rPr>
        <w:t>—everyone in, nobody out."</w:t>
      </w:r>
    </w:p>
    <w:p w14:paraId="16F352FF" w14:textId="77777777" w:rsidR="00090602" w:rsidRPr="003A6D45" w:rsidRDefault="00090602" w:rsidP="00090602">
      <w:pPr>
        <w:rPr>
          <w:sz w:val="16"/>
        </w:rPr>
      </w:pPr>
      <w:r w:rsidRPr="003A6D45">
        <w:rPr>
          <w:sz w:val="16"/>
        </w:rPr>
        <w:t>About 15 million people in the U.S. are set to lose their health coverage this year as pandemic-era assistance ends, adding to the 85 million people who are currently either uninsured or underinsured—with coverage that includes high deductibles and other out-of-pocket costs, leaving them unable to afford the healthcare they need.</w:t>
      </w:r>
    </w:p>
    <w:p w14:paraId="0FC3CA72" w14:textId="77777777" w:rsidR="00090602" w:rsidRPr="003A6D45" w:rsidRDefault="00090602" w:rsidP="00090602">
      <w:pPr>
        <w:rPr>
          <w:rStyle w:val="StyleUnderline"/>
        </w:rPr>
      </w:pPr>
      <w:r w:rsidRPr="003A6D45">
        <w:rPr>
          <w:sz w:val="16"/>
        </w:rPr>
        <w:t xml:space="preserve">Sanders, who has advocated for a government-run health program for decades, noted in a press statement than </w:t>
      </w:r>
      <w:r w:rsidRPr="005811FC">
        <w:rPr>
          <w:rStyle w:val="nfasis"/>
          <w:highlight w:val="cyan"/>
        </w:rPr>
        <w:t>68,000</w:t>
      </w:r>
      <w:r w:rsidRPr="005811FC">
        <w:rPr>
          <w:rStyle w:val="StyleUnderline"/>
          <w:highlight w:val="cyan"/>
        </w:rPr>
        <w:t xml:space="preserve"> people per year in the U.S. die due to a </w:t>
      </w:r>
      <w:r w:rsidRPr="005811FC">
        <w:rPr>
          <w:rStyle w:val="nfasis"/>
          <w:highlight w:val="cyan"/>
        </w:rPr>
        <w:t>lack of health coverage</w:t>
      </w:r>
      <w:r w:rsidRPr="005811FC">
        <w:rPr>
          <w:rStyle w:val="StyleUnderline"/>
          <w:highlight w:val="cyan"/>
        </w:rPr>
        <w:t>.</w:t>
      </w:r>
    </w:p>
    <w:p w14:paraId="653A27AA" w14:textId="77777777" w:rsidR="00090602" w:rsidRPr="003A6D45" w:rsidRDefault="00090602" w:rsidP="00090602">
      <w:pPr>
        <w:rPr>
          <w:sz w:val="16"/>
        </w:rPr>
      </w:pPr>
      <w:r w:rsidRPr="003A6D45">
        <w:rPr>
          <w:sz w:val="16"/>
        </w:rPr>
        <w:t xml:space="preserve">"The American people understand, as I do, that </w:t>
      </w:r>
      <w:r w:rsidRPr="005811FC">
        <w:rPr>
          <w:rStyle w:val="nfasis"/>
          <w:highlight w:val="cyan"/>
        </w:rPr>
        <w:t>healthcare is a human right</w:t>
      </w:r>
      <w:r w:rsidRPr="003A6D45">
        <w:rPr>
          <w:sz w:val="16"/>
        </w:rPr>
        <w:t>, not a privilege," said Sanders, who serves as chairman of the Senate Health, Education, Labor, and Pensions Committee. "As we speak, there are millions of people who would like to go to a doctor but cannot afford to do so. That is an outrage... We must act to end the international embarrassment of the United States being the only major country on earth to not guarantee healthcare to all."</w:t>
      </w:r>
    </w:p>
    <w:p w14:paraId="0310A411" w14:textId="77777777" w:rsidR="00090602" w:rsidRPr="003A6D45" w:rsidRDefault="00090602" w:rsidP="00090602">
      <w:pPr>
        <w:rPr>
          <w:sz w:val="16"/>
        </w:rPr>
      </w:pPr>
      <w:r w:rsidRPr="003A6D45">
        <w:rPr>
          <w:sz w:val="16"/>
        </w:rPr>
        <w:t>Under the Medicare for All Act, the existing Medicare program—which is generally open only to people age 65 and older—would be expanded to everyone in the United States and would allow them to obtain primary, vision, dental, reproductive, and mental healthcare; prescription drugs; substance abuse treatment; long-term healthcare services; and other medical care without any cost at the point of service.</w:t>
      </w:r>
    </w:p>
    <w:p w14:paraId="3072C498" w14:textId="77777777" w:rsidR="00090602" w:rsidRPr="003A6D45" w:rsidRDefault="00090602" w:rsidP="00090602">
      <w:pPr>
        <w:rPr>
          <w:sz w:val="16"/>
        </w:rPr>
      </w:pPr>
      <w:r w:rsidRPr="003A6D45">
        <w:rPr>
          <w:sz w:val="16"/>
        </w:rPr>
        <w:t>The program would run similarly to government-run health programs that have long existed in other wealthy countries.</w:t>
      </w:r>
    </w:p>
    <w:p w14:paraId="3DECB956" w14:textId="77777777" w:rsidR="00090602" w:rsidRPr="003A6D45" w:rsidRDefault="00090602" w:rsidP="00090602">
      <w:pPr>
        <w:rPr>
          <w:sz w:val="16"/>
        </w:rPr>
      </w:pPr>
      <w:r w:rsidRPr="003A6D45">
        <w:rPr>
          <w:sz w:val="16"/>
        </w:rPr>
        <w:t xml:space="preserve">While detractors—including lawmakers who take substantial donations from the for-profit health insurance industry—have frequently claimed that Medicare for All would be too expensive, </w:t>
      </w:r>
      <w:r w:rsidRPr="005811FC">
        <w:rPr>
          <w:rStyle w:val="StyleUnderline"/>
          <w:highlight w:val="cyan"/>
        </w:rPr>
        <w:t>a</w:t>
      </w:r>
      <w:r w:rsidRPr="003A6D45">
        <w:rPr>
          <w:rStyle w:val="StyleUnderline"/>
        </w:rPr>
        <w:t xml:space="preserve"> Congressional </w:t>
      </w:r>
      <w:r w:rsidRPr="005811FC">
        <w:rPr>
          <w:rStyle w:val="StyleUnderline"/>
          <w:highlight w:val="cyan"/>
        </w:rPr>
        <w:t>Budget</w:t>
      </w:r>
      <w:r w:rsidRPr="003A6D45">
        <w:rPr>
          <w:rStyle w:val="StyleUnderline"/>
        </w:rPr>
        <w:t xml:space="preserve"> Office </w:t>
      </w:r>
      <w:r w:rsidRPr="005811FC">
        <w:rPr>
          <w:rStyle w:val="StyleUnderline"/>
          <w:highlight w:val="cyan"/>
        </w:rPr>
        <w:t>analysis found</w:t>
      </w:r>
      <w:r w:rsidRPr="003A6D45">
        <w:rPr>
          <w:rStyle w:val="StyleUnderline"/>
        </w:rPr>
        <w:t xml:space="preserve"> in 2020 that </w:t>
      </w:r>
      <w:r w:rsidRPr="005811FC">
        <w:rPr>
          <w:rStyle w:val="StyleUnderline"/>
          <w:highlight w:val="cyan"/>
        </w:rPr>
        <w:t>the program would save</w:t>
      </w:r>
      <w:r w:rsidRPr="003A6D45">
        <w:rPr>
          <w:rStyle w:val="StyleUnderline"/>
        </w:rPr>
        <w:t xml:space="preserve"> between </w:t>
      </w:r>
      <w:r w:rsidRPr="003A6D45">
        <w:rPr>
          <w:rStyle w:val="nfasis"/>
        </w:rPr>
        <w:t>$300 billion</w:t>
      </w:r>
      <w:r w:rsidRPr="003A6D45">
        <w:rPr>
          <w:rStyle w:val="StyleUnderline"/>
        </w:rPr>
        <w:t xml:space="preserve"> and $</w:t>
      </w:r>
      <w:r w:rsidRPr="005811FC">
        <w:rPr>
          <w:rStyle w:val="nfasis"/>
          <w:highlight w:val="cyan"/>
        </w:rPr>
        <w:t>650 billion annually</w:t>
      </w:r>
      <w:r w:rsidRPr="003A6D45">
        <w:rPr>
          <w:sz w:val="16"/>
        </w:rPr>
        <w:t>.</w:t>
      </w:r>
    </w:p>
    <w:p w14:paraId="3D8EF8FA" w14:textId="77777777" w:rsidR="00090602" w:rsidRPr="003A6D45" w:rsidRDefault="00090602" w:rsidP="00090602">
      <w:pPr>
        <w:rPr>
          <w:sz w:val="16"/>
        </w:rPr>
      </w:pPr>
      <w:r w:rsidRPr="003A6D45">
        <w:rPr>
          <w:sz w:val="16"/>
        </w:rPr>
        <w:t>"A study by RAND found that moving to a Medicare for All system would save a family with an income of less than $185,000 about $3,000 a year, on average," said Sanders' office in a statement.</w:t>
      </w:r>
    </w:p>
    <w:p w14:paraId="30F25567" w14:textId="77777777" w:rsidR="00090602" w:rsidRPr="003A6D45" w:rsidRDefault="00090602" w:rsidP="00090602">
      <w:pPr>
        <w:rPr>
          <w:sz w:val="16"/>
        </w:rPr>
      </w:pPr>
      <w:r w:rsidRPr="003A6D45">
        <w:rPr>
          <w:sz w:val="16"/>
        </w:rPr>
        <w:t>The lawmakers introduced the legislation a day after Sanders and Jayapal hosted a town hall on Capitol Hill where they were joined by patients, doctors, and nurses whose experiences in the U.S. healthcare system illustrate the need for Medicare for All.</w:t>
      </w:r>
    </w:p>
    <w:p w14:paraId="5BC32E4D" w14:textId="77777777" w:rsidR="00090602" w:rsidRPr="003A6D45" w:rsidRDefault="00090602" w:rsidP="00090602">
      <w:pPr>
        <w:rPr>
          <w:sz w:val="16"/>
        </w:rPr>
      </w:pPr>
      <w:r w:rsidRPr="003A6D45">
        <w:rPr>
          <w:sz w:val="16"/>
        </w:rPr>
        <w:t>Dr. Natasha Driver, a first-year obstetrics and gynecology resident at Howard University Hospital in Washington, D.C., said she recently cared for a woman whose service industry job did not provide her with health insurance.</w:t>
      </w:r>
    </w:p>
    <w:p w14:paraId="69D430AA" w14:textId="77777777" w:rsidR="00090602" w:rsidRPr="003A6D45" w:rsidRDefault="00090602" w:rsidP="00090602">
      <w:pPr>
        <w:rPr>
          <w:rStyle w:val="StyleUnderline"/>
        </w:rPr>
      </w:pPr>
      <w:r w:rsidRPr="003A6D45">
        <w:rPr>
          <w:sz w:val="16"/>
        </w:rPr>
        <w:t xml:space="preserve">"When I first met her after delivery, she refused treatments which were part of routine postpartum care for the simple reason that she couldn't afford them," said Driver. "This is a regrettable and all too common occurrence in the practice of medicine, especially for those of us who work with the underserved. </w:t>
      </w:r>
      <w:r w:rsidRPr="005811FC">
        <w:rPr>
          <w:rStyle w:val="StyleUnderline"/>
          <w:highlight w:val="cyan"/>
        </w:rPr>
        <w:t>Medicare for All would reduce</w:t>
      </w:r>
      <w:r w:rsidRPr="003A6D45">
        <w:rPr>
          <w:rStyle w:val="StyleUnderline"/>
        </w:rPr>
        <w:t xml:space="preserve"> the problem of </w:t>
      </w:r>
      <w:r w:rsidRPr="005811FC">
        <w:rPr>
          <w:rStyle w:val="StyleUnderline"/>
          <w:highlight w:val="cyan"/>
        </w:rPr>
        <w:t>uninsurance</w:t>
      </w:r>
      <w:r w:rsidRPr="003A6D45">
        <w:rPr>
          <w:rStyle w:val="StyleUnderline"/>
        </w:rPr>
        <w:t xml:space="preserve"> and </w:t>
      </w:r>
      <w:r w:rsidRPr="005811FC">
        <w:rPr>
          <w:rStyle w:val="StyleUnderline"/>
          <w:highlight w:val="cyan"/>
        </w:rPr>
        <w:t>allow</w:t>
      </w:r>
      <w:r w:rsidRPr="003A6D45">
        <w:rPr>
          <w:rStyle w:val="StyleUnderline"/>
        </w:rPr>
        <w:t xml:space="preserve"> me to </w:t>
      </w:r>
      <w:r w:rsidRPr="005811FC">
        <w:rPr>
          <w:rStyle w:val="nfasis"/>
          <w:highlight w:val="cyan"/>
        </w:rPr>
        <w:t>adequate</w:t>
      </w:r>
      <w:r w:rsidRPr="003A6D45">
        <w:rPr>
          <w:rStyle w:val="nfasis"/>
        </w:rPr>
        <w:t>ly</w:t>
      </w:r>
      <w:r w:rsidRPr="003A6D45">
        <w:rPr>
          <w:rStyle w:val="StyleUnderline"/>
        </w:rPr>
        <w:t xml:space="preserve"> </w:t>
      </w:r>
      <w:r w:rsidRPr="005811FC">
        <w:rPr>
          <w:rStyle w:val="StyleUnderline"/>
          <w:highlight w:val="cyan"/>
        </w:rPr>
        <w:t>care for</w:t>
      </w:r>
      <w:r w:rsidRPr="003A6D45">
        <w:rPr>
          <w:rStyle w:val="StyleUnderline"/>
        </w:rPr>
        <w:t xml:space="preserve"> my </w:t>
      </w:r>
      <w:r w:rsidRPr="005811FC">
        <w:rPr>
          <w:rStyle w:val="StyleUnderline"/>
          <w:highlight w:val="cyan"/>
        </w:rPr>
        <w:t>patients</w:t>
      </w:r>
      <w:r w:rsidRPr="003A6D45">
        <w:rPr>
          <w:rStyle w:val="StyleUnderline"/>
        </w:rPr>
        <w:t>."</w:t>
      </w:r>
    </w:p>
    <w:p w14:paraId="0C5BCACB" w14:textId="77777777" w:rsidR="00090602" w:rsidRPr="003A6D45" w:rsidRDefault="00090602" w:rsidP="00090602">
      <w:pPr>
        <w:rPr>
          <w:sz w:val="16"/>
        </w:rPr>
      </w:pPr>
      <w:r w:rsidRPr="003A6D45">
        <w:rPr>
          <w:sz w:val="16"/>
        </w:rPr>
        <w:t xml:space="preserve">Robert Weissman, president of consumer advocacy group Public Citizen, noted that while millions of Americans lack health coverage that would allow them to receive adequate care, </w:t>
      </w:r>
      <w:r w:rsidRPr="003A6D45">
        <w:rPr>
          <w:rStyle w:val="StyleUnderline"/>
        </w:rPr>
        <w:t xml:space="preserve">health insurers, hospital chains, and pharmaceutical companies "are generating </w:t>
      </w:r>
      <w:r w:rsidRPr="003A6D45">
        <w:rPr>
          <w:rStyle w:val="nfasis"/>
        </w:rPr>
        <w:t>staggering profits</w:t>
      </w:r>
      <w:r w:rsidRPr="003A6D45">
        <w:rPr>
          <w:rStyle w:val="StyleUnderline"/>
        </w:rPr>
        <w:t>,"</w:t>
      </w:r>
      <w:r w:rsidRPr="003A6D45">
        <w:rPr>
          <w:sz w:val="16"/>
        </w:rPr>
        <w:t xml:space="preserve"> with insurance companies making more than $69 billion last year.</w:t>
      </w:r>
    </w:p>
    <w:p w14:paraId="387F89D7" w14:textId="77777777" w:rsidR="00090602" w:rsidRPr="003A6D45" w:rsidRDefault="00090602" w:rsidP="00090602">
      <w:pPr>
        <w:rPr>
          <w:sz w:val="16"/>
        </w:rPr>
      </w:pPr>
      <w:r w:rsidRPr="003A6D45">
        <w:rPr>
          <w:sz w:val="16"/>
        </w:rPr>
        <w:t>"It's time for Americans to stop being treated like suckers. It's time to make healthcare a right. It's time for Medicare for All," said Weissman. "</w:t>
      </w:r>
      <w:r w:rsidRPr="003A6D45">
        <w:rPr>
          <w:rStyle w:val="StyleUnderline"/>
        </w:rPr>
        <w:t xml:space="preserve">A system of expanded and improved </w:t>
      </w:r>
      <w:r w:rsidRPr="005811FC">
        <w:rPr>
          <w:rStyle w:val="StyleUnderline"/>
          <w:highlight w:val="cyan"/>
        </w:rPr>
        <w:t xml:space="preserve">Medicare for All would </w:t>
      </w:r>
      <w:r w:rsidRPr="005811FC">
        <w:rPr>
          <w:rStyle w:val="nfasis"/>
          <w:highlight w:val="cyan"/>
        </w:rPr>
        <w:t>reduce our spending</w:t>
      </w:r>
      <w:r w:rsidRPr="003A6D45">
        <w:rPr>
          <w:rStyle w:val="StyleUnderline"/>
        </w:rPr>
        <w:t xml:space="preserve"> on healthcare </w:t>
      </w:r>
      <w:r w:rsidRPr="005811FC">
        <w:rPr>
          <w:rStyle w:val="StyleUnderline"/>
          <w:highlight w:val="cyan"/>
        </w:rPr>
        <w:t xml:space="preserve">while providing </w:t>
      </w:r>
      <w:r w:rsidRPr="003A6D45">
        <w:rPr>
          <w:rStyle w:val="StyleUnderline"/>
        </w:rPr>
        <w:t xml:space="preserve">universal </w:t>
      </w:r>
      <w:r w:rsidRPr="005811FC">
        <w:rPr>
          <w:rStyle w:val="StyleUnderline"/>
          <w:highlight w:val="cyan"/>
        </w:rPr>
        <w:t xml:space="preserve">access, better outcomes, and </w:t>
      </w:r>
      <w:r w:rsidRPr="003A6D45">
        <w:rPr>
          <w:rStyle w:val="nfasis"/>
        </w:rPr>
        <w:t xml:space="preserve">more </w:t>
      </w:r>
      <w:r w:rsidRPr="005811FC">
        <w:rPr>
          <w:rStyle w:val="nfasis"/>
          <w:highlight w:val="cyan"/>
        </w:rPr>
        <w:t>equity</w:t>
      </w:r>
      <w:r w:rsidRPr="003A6D45">
        <w:rPr>
          <w:sz w:val="16"/>
        </w:rPr>
        <w:t>."</w:t>
      </w:r>
    </w:p>
    <w:p w14:paraId="0FD7CA82" w14:textId="77777777" w:rsidR="00090602" w:rsidRDefault="00090602" w:rsidP="00090602">
      <w:pPr>
        <w:pStyle w:val="Ttulo4"/>
      </w:pPr>
      <w:r>
        <w:t xml:space="preserve">Absent new measures, rising healthcare costs will cause </w:t>
      </w:r>
      <w:r>
        <w:rPr>
          <w:u w:val="single"/>
        </w:rPr>
        <w:t>wage stagnation</w:t>
      </w:r>
      <w:r>
        <w:t xml:space="preserve">, </w:t>
      </w:r>
      <w:r>
        <w:rPr>
          <w:u w:val="single"/>
        </w:rPr>
        <w:t>cascading bankruptcies</w:t>
      </w:r>
      <w:r>
        <w:t xml:space="preserve">, and government </w:t>
      </w:r>
      <w:r>
        <w:rPr>
          <w:u w:val="single"/>
        </w:rPr>
        <w:t>budget crises</w:t>
      </w:r>
      <w:r>
        <w:t>.</w:t>
      </w:r>
    </w:p>
    <w:p w14:paraId="6480A90D" w14:textId="77777777" w:rsidR="00090602" w:rsidRDefault="00090602" w:rsidP="00090602">
      <w:r>
        <w:rPr>
          <w:rStyle w:val="Style13ptBold"/>
        </w:rPr>
        <w:t>Skinner et. al 22</w:t>
      </w:r>
      <w:r>
        <w:t xml:space="preserve"> [Jonathan Skinner, PhD JAMES O. FREEDMAN PRESIDENTIAL PROFESSOR EMERITUS THE DARTMOUTH INSTITUTE. Eli Cahan, M.S., and Victor R. Fuchs, Ph.D.; “Stabilizing Health Care’s Share of the GDP”; 2/19/22; https://www.nejm.org/doi/full/10.1056/NEJMp2114227]//dollinger</w:t>
      </w:r>
    </w:p>
    <w:p w14:paraId="36E25108" w14:textId="77777777" w:rsidR="00090602" w:rsidRDefault="00090602" w:rsidP="00090602">
      <w:pPr>
        <w:rPr>
          <w:sz w:val="16"/>
        </w:rPr>
      </w:pPr>
      <w:r>
        <w:rPr>
          <w:sz w:val="16"/>
        </w:rPr>
        <w:t xml:space="preserve">The </w:t>
      </w:r>
      <w:r>
        <w:rPr>
          <w:rStyle w:val="StyleUnderline"/>
        </w:rPr>
        <w:t xml:space="preserve">increase in U.S. national </w:t>
      </w:r>
      <w:r w:rsidRPr="005811FC">
        <w:rPr>
          <w:rStyle w:val="StyleUnderline"/>
          <w:highlight w:val="cyan"/>
        </w:rPr>
        <w:t>health care expenditures</w:t>
      </w:r>
      <w:r>
        <w:rPr>
          <w:rStyle w:val="StyleUnderline"/>
        </w:rPr>
        <w:t xml:space="preserve"> from 4% of the gross domestic product (GDP) in 1950 to </w:t>
      </w:r>
      <w:r w:rsidRPr="005811FC">
        <w:rPr>
          <w:rStyle w:val="nfasis"/>
          <w:highlight w:val="cyan"/>
        </w:rPr>
        <w:t>nearly 18% of the GDP</w:t>
      </w:r>
      <w:r>
        <w:rPr>
          <w:rStyle w:val="StyleUnderline"/>
        </w:rPr>
        <w:t xml:space="preserve"> in 2019 is one of the most important economic changes that occurred in the United States during this peri</w:t>
      </w:r>
      <w:r>
        <w:rPr>
          <w:sz w:val="16"/>
        </w:rPr>
        <w:t>od. Since the 1980s, policymakers and private health insurers have implemented interventions aimed at “bending the cost curve,” including diagnosis-related group-based payments to hospitals, managed care, deductibles and copayments, and bundled-payment programs.</w:t>
      </w:r>
    </w:p>
    <w:p w14:paraId="234B7CAB" w14:textId="77777777" w:rsidR="00090602" w:rsidRDefault="00090602" w:rsidP="00090602">
      <w:pPr>
        <w:rPr>
          <w:sz w:val="16"/>
        </w:rPr>
      </w:pPr>
      <w:r>
        <w:rPr>
          <w:sz w:val="16"/>
        </w:rPr>
        <w:t>Ratio of National Health Expenditures to GDP, 1950 to 2019.</w:t>
      </w:r>
    </w:p>
    <w:p w14:paraId="21FA8104" w14:textId="77777777" w:rsidR="00090602" w:rsidRDefault="00090602" w:rsidP="00090602">
      <w:pPr>
        <w:rPr>
          <w:sz w:val="16"/>
        </w:rPr>
      </w:pPr>
      <w:r>
        <w:rPr>
          <w:sz w:val="16"/>
        </w:rPr>
        <w:t xml:space="preserve">But the </w:t>
      </w:r>
      <w:r>
        <w:rPr>
          <w:rStyle w:val="StyleUnderline"/>
        </w:rPr>
        <w:t>long-term growth of health care expenditures as a share of the GDP has continued</w:t>
      </w:r>
      <w:r>
        <w:rPr>
          <w:sz w:val="16"/>
        </w:rPr>
        <w:t xml:space="preserve"> (see graph). Since 1960, health care’s share of the GDP has risen by an average of 2.2 percentage points per decade, as compared with an average increase of 1.1 percentage points per decade in 15 other high-income countries since the early 1970s (when the Organization for Economic Cooperation and Development [OECD] began tracking these data; see the Supplementary Appendix, available at NEJM.org).</w:t>
      </w:r>
    </w:p>
    <w:p w14:paraId="22344894" w14:textId="77777777" w:rsidR="00090602" w:rsidRDefault="00090602" w:rsidP="00090602">
      <w:pPr>
        <w:rPr>
          <w:sz w:val="16"/>
        </w:rPr>
      </w:pPr>
      <w:r>
        <w:rPr>
          <w:sz w:val="16"/>
        </w:rPr>
        <w:t>Increases in health care’s share of the GDP in the United States haven’t been uniform in the short term. In some years, increases have been higher than average (such as during the creation of Medicare and Medicaid in the 1960s), whereas in other years, they have been lower than average (such as during managed-care expansion in the 1990s and in the 2010s). The longer-term trend has been remarkably (and statistically) stable, however: the per-decade growth in health care’s share of the GDP was 1.8 percentage points between 1960 and 1979, then 2.3 percentage points between 1980 and 1999, as well as 2.3 percentage points between 2000 and 2019.</w:t>
      </w:r>
    </w:p>
    <w:p w14:paraId="4AD10C3D" w14:textId="77777777" w:rsidR="00090602" w:rsidRDefault="00090602" w:rsidP="00090602">
      <w:pPr>
        <w:rPr>
          <w:sz w:val="16"/>
        </w:rPr>
      </w:pPr>
      <w:r>
        <w:rPr>
          <w:sz w:val="16"/>
        </w:rPr>
        <w:t xml:space="preserve">Why should this rapid and persistent growth be concerning? </w:t>
      </w:r>
      <w:r w:rsidRPr="005811FC">
        <w:rPr>
          <w:rStyle w:val="StyleUnderline"/>
          <w:highlight w:val="cyan"/>
        </w:rPr>
        <w:t>Research</w:t>
      </w:r>
      <w:r>
        <w:rPr>
          <w:rStyle w:val="StyleUnderline"/>
        </w:rPr>
        <w:t xml:space="preserve"> has </w:t>
      </w:r>
      <w:r w:rsidRPr="005811FC">
        <w:rPr>
          <w:rStyle w:val="StyleUnderline"/>
          <w:highlight w:val="cyan"/>
        </w:rPr>
        <w:t>demonstrated</w:t>
      </w:r>
      <w:r>
        <w:rPr>
          <w:rStyle w:val="StyleUnderline"/>
        </w:rPr>
        <w:t xml:space="preserve"> that nearly all </w:t>
      </w:r>
      <w:r w:rsidRPr="005811FC">
        <w:rPr>
          <w:rStyle w:val="StyleUnderline"/>
          <w:highlight w:val="cyan"/>
        </w:rPr>
        <w:t>wage and salary</w:t>
      </w:r>
      <w:r>
        <w:rPr>
          <w:rStyle w:val="StyleUnderline"/>
        </w:rPr>
        <w:t xml:space="preserve"> increases between 1999 and 2009 for the median-income American worker were </w:t>
      </w:r>
      <w:r w:rsidRPr="005811FC">
        <w:rPr>
          <w:rStyle w:val="StyleUnderline"/>
          <w:highlight w:val="cyan"/>
        </w:rPr>
        <w:t>absorbed</w:t>
      </w:r>
      <w:r>
        <w:rPr>
          <w:rStyle w:val="StyleUnderline"/>
        </w:rPr>
        <w:t xml:space="preserve"> </w:t>
      </w:r>
      <w:r w:rsidRPr="005811FC">
        <w:rPr>
          <w:rStyle w:val="StyleUnderline"/>
          <w:highlight w:val="cyan"/>
        </w:rPr>
        <w:t xml:space="preserve">by </w:t>
      </w:r>
      <w:r w:rsidRPr="005811FC">
        <w:rPr>
          <w:rStyle w:val="nfasis"/>
          <w:highlight w:val="cyan"/>
        </w:rPr>
        <w:t>increases</w:t>
      </w:r>
      <w:r w:rsidRPr="005811FC">
        <w:rPr>
          <w:rStyle w:val="StyleUnderline"/>
          <w:highlight w:val="cyan"/>
        </w:rPr>
        <w:t xml:space="preserve"> in </w:t>
      </w:r>
      <w:r w:rsidRPr="005811FC">
        <w:rPr>
          <w:rStyle w:val="nfasis"/>
          <w:highlight w:val="cyan"/>
        </w:rPr>
        <w:t>health care premiums</w:t>
      </w:r>
      <w:r w:rsidRPr="005811FC">
        <w:rPr>
          <w:rStyle w:val="StyleUnderline"/>
          <w:highlight w:val="cyan"/>
        </w:rPr>
        <w:t>, out-of-pocket expenses, and taxes</w:t>
      </w:r>
      <w:r>
        <w:rPr>
          <w:rStyle w:val="StyleUnderline"/>
        </w:rPr>
        <w:t xml:space="preserve"> to fund Medicare and Medicaid, which has resulted in little left over for discretionary purchases or savings</w:t>
      </w:r>
      <w:r>
        <w:rPr>
          <w:sz w:val="16"/>
        </w:rPr>
        <w:t>.1 There is also no evidence that life expectancy has improved more rapidly among Americans than among people in comparable countries, despite higher health care expenditures in the United States.</w:t>
      </w:r>
    </w:p>
    <w:p w14:paraId="50CF5C06" w14:textId="77777777" w:rsidR="00090602" w:rsidRDefault="00090602" w:rsidP="00090602">
      <w:pPr>
        <w:rPr>
          <w:sz w:val="16"/>
        </w:rPr>
      </w:pPr>
      <w:r>
        <w:rPr>
          <w:sz w:val="16"/>
        </w:rPr>
        <w:t xml:space="preserve">We believe that a sustainable long-term economic strategy should involve stabilizing the ratio of national health care expenditures to GDP. This goal could be achieved by focusing on the gap between the rate of growth of health care expenditures and the rate of GDP growth. </w:t>
      </w:r>
      <w:r>
        <w:rPr>
          <w:rStyle w:val="StyleUnderline"/>
        </w:rPr>
        <w:t>When the gap between these growth rates is greater than zero, health care’s share of the GDP rises over time; to stabilize the ratio of health care expenditures to GDP, expenditure growth must be equal to</w:t>
      </w:r>
      <w:r>
        <w:rPr>
          <w:sz w:val="16"/>
        </w:rPr>
        <w:t xml:space="preserve"> (or less than) </w:t>
      </w:r>
      <w:r>
        <w:rPr>
          <w:rStyle w:val="StyleUnderline"/>
        </w:rPr>
        <w:t>GDP growth,</w:t>
      </w:r>
      <w:r>
        <w:rPr>
          <w:sz w:val="16"/>
        </w:rPr>
        <w:t xml:space="preserve"> which has averaged 3.0% per year since 1960 after adjustment for inflation. Focusing on this gap as a target for health policy provides a transparent goal, with results that can be easily measured and monitored. Moreover, if the goal isn’t met, it’s readily apparent how much change is required to meet it.</w:t>
      </w:r>
    </w:p>
    <w:p w14:paraId="3E0A202E" w14:textId="77777777" w:rsidR="00090602" w:rsidRDefault="00090602" w:rsidP="00090602">
      <w:pPr>
        <w:rPr>
          <w:rStyle w:val="StyleUnderline"/>
        </w:rPr>
      </w:pPr>
      <w:r>
        <w:rPr>
          <w:rStyle w:val="StyleUnderline"/>
        </w:rPr>
        <w:t xml:space="preserve">The potential savings associated with stabilizing the growth of health care expenditures are considerable. </w:t>
      </w:r>
      <w:r>
        <w:rPr>
          <w:sz w:val="16"/>
        </w:rPr>
        <w:t>If health care’s share of the GDP were to be stabilized at 18% beginning in 2022, total health care expenditures (in 2021 dollars) between 2022 and 2031 would be $52 trillion, according to Congressional Budget Office projections. In contrast</w:t>
      </w:r>
      <w:r>
        <w:rPr>
          <w:rStyle w:val="StyleUnderline"/>
        </w:rPr>
        <w:t>, if health care’s share of the GDP continued to grow at the same rate as it has since 1980</w:t>
      </w:r>
      <w:r>
        <w:rPr>
          <w:sz w:val="16"/>
        </w:rPr>
        <w:t xml:space="preserve"> (2.3 percentage points per decade), </w:t>
      </w:r>
      <w:r>
        <w:rPr>
          <w:rStyle w:val="StyleUnderline"/>
        </w:rPr>
        <w:t xml:space="preserve">total expenditures would be higher by approximately $3 trillion — </w:t>
      </w:r>
      <w:r w:rsidRPr="005811FC">
        <w:rPr>
          <w:rStyle w:val="StyleUnderline"/>
          <w:highlight w:val="cyan"/>
        </w:rPr>
        <w:t>money</w:t>
      </w:r>
      <w:r>
        <w:rPr>
          <w:rStyle w:val="StyleUnderline"/>
        </w:rPr>
        <w:t xml:space="preserve"> that </w:t>
      </w:r>
      <w:r w:rsidRPr="005811FC">
        <w:rPr>
          <w:rStyle w:val="StyleUnderline"/>
          <w:highlight w:val="cyan"/>
        </w:rPr>
        <w:t>could instead be spent</w:t>
      </w:r>
      <w:r>
        <w:rPr>
          <w:rStyle w:val="StyleUnderline"/>
        </w:rPr>
        <w:t xml:space="preserve"> </w:t>
      </w:r>
      <w:r w:rsidRPr="005811FC">
        <w:rPr>
          <w:rStyle w:val="StyleUnderline"/>
          <w:highlight w:val="cyan"/>
        </w:rPr>
        <w:t>on</w:t>
      </w:r>
      <w:r>
        <w:rPr>
          <w:rStyle w:val="StyleUnderline"/>
        </w:rPr>
        <w:t xml:space="preserve"> </w:t>
      </w:r>
      <w:r>
        <w:rPr>
          <w:rStyle w:val="nfasis"/>
        </w:rPr>
        <w:t>addressing</w:t>
      </w:r>
      <w:r>
        <w:rPr>
          <w:rStyle w:val="StyleUnderline"/>
        </w:rPr>
        <w:t xml:space="preserve"> </w:t>
      </w:r>
      <w:r w:rsidRPr="005811FC">
        <w:rPr>
          <w:rStyle w:val="nfasis"/>
          <w:highlight w:val="cyan"/>
        </w:rPr>
        <w:t>social determinants</w:t>
      </w:r>
      <w:r>
        <w:rPr>
          <w:rStyle w:val="StyleUnderline"/>
        </w:rPr>
        <w:t xml:space="preserve"> of health </w:t>
      </w:r>
      <w:r w:rsidRPr="005811FC">
        <w:rPr>
          <w:rStyle w:val="StyleUnderline"/>
          <w:highlight w:val="cyan"/>
        </w:rPr>
        <w:t>by</w:t>
      </w:r>
      <w:r>
        <w:rPr>
          <w:rStyle w:val="StyleUnderline"/>
        </w:rPr>
        <w:t xml:space="preserve"> means of </w:t>
      </w:r>
      <w:r w:rsidRPr="005811FC">
        <w:rPr>
          <w:rStyle w:val="nfasis"/>
          <w:highlight w:val="cyan"/>
        </w:rPr>
        <w:t>investments</w:t>
      </w:r>
      <w:r>
        <w:rPr>
          <w:rStyle w:val="StyleUnderline"/>
        </w:rPr>
        <w:t xml:space="preserve"> in education, social services, and improved living standards.</w:t>
      </w:r>
    </w:p>
    <w:p w14:paraId="258161EC" w14:textId="77777777" w:rsidR="00090602" w:rsidRDefault="00090602" w:rsidP="00090602">
      <w:pPr>
        <w:rPr>
          <w:sz w:val="16"/>
        </w:rPr>
      </w:pPr>
      <w:r>
        <w:rPr>
          <w:sz w:val="16"/>
        </w:rPr>
        <w:t xml:space="preserve">How should the United States approach the goal of restraining the growth of health care expenditures? Various strategies have been proposed for cutting spending, such as limiting out-of-network or “surprise” billing, restricting the delivery of fraudulent </w:t>
      </w:r>
      <w:proofErr w:type="spellStart"/>
      <w:r>
        <w:rPr>
          <w:sz w:val="16"/>
        </w:rPr>
        <w:t>postacute</w:t>
      </w:r>
      <w:proofErr w:type="spellEnd"/>
      <w:r>
        <w:rPr>
          <w:sz w:val="16"/>
        </w:rPr>
        <w:t xml:space="preserve"> care, and expanding preferred pharmacy networks.2 Although </w:t>
      </w:r>
      <w:r>
        <w:rPr>
          <w:rStyle w:val="nfasis"/>
        </w:rPr>
        <w:t>reducing wasteful spending</w:t>
      </w:r>
      <w:r>
        <w:rPr>
          <w:rStyle w:val="StyleUnderline"/>
        </w:rPr>
        <w:t xml:space="preserve"> is an important goal</w:t>
      </w:r>
      <w:r>
        <w:rPr>
          <w:sz w:val="16"/>
        </w:rPr>
        <w:t>, targeting the gap in growth rates requires strategies that can slow the rate of growth of health care expenditures more generally.</w:t>
      </w:r>
    </w:p>
    <w:p w14:paraId="6F967312" w14:textId="77777777" w:rsidR="00090602" w:rsidRDefault="00090602" w:rsidP="00090602">
      <w:pPr>
        <w:rPr>
          <w:sz w:val="16"/>
        </w:rPr>
      </w:pPr>
      <w:r>
        <w:rPr>
          <w:sz w:val="16"/>
        </w:rPr>
        <w:t>A key reason for high rates of growth in this sector is the lack of institutional budgets to constrain spending. Medicare is an entitlement program without legislative limits on expenditures; hospitals respond to rising costs by increasing commercial prices, and increases are passed on to consumers in the form of higher insurance premiums. Medicaid, which is subject to state-level budget constraints, is an exception; perhaps as a consequence, Medicaid has had stable per-enrollee inflation-adjusted spending during the past several decades.3</w:t>
      </w:r>
    </w:p>
    <w:p w14:paraId="79C97FA8" w14:textId="77777777" w:rsidR="00090602" w:rsidRDefault="00090602" w:rsidP="00090602">
      <w:pPr>
        <w:rPr>
          <w:sz w:val="16"/>
        </w:rPr>
      </w:pPr>
      <w:r>
        <w:rPr>
          <w:sz w:val="16"/>
        </w:rPr>
        <w:t>In contrast, many OECD countries have fixed budgets for health care organizations that are implicitly tied to tax revenue and general economic growth. Similar approaches could be adopted in the United States. Governments and private insurers, for example, could provide capitated payments to hospitals and physician practices to help them pay their fixed costs of operation, with annual increases tethered to GDP growth. These subsidies would create an environment under which per-service prices could be reduced (by means of either competition or regulation), thereby reducing incentives for overuse. Subsidies would also promote financial solvency when visits and admissions fall, as they did during the early stages of the Covid-19 pandemic. Such methods have already demonstrated promise: a global budget has been the hallmark of Maryland’s approach to controlling hospital costs.4 Greater reliance on capitated spending also ensures that providers have incentives to allocate scarce health care resources more effectively. When health care budgets are tied to general economic growth, the result is a stable ratio of health care expenditures to GDP.</w:t>
      </w:r>
    </w:p>
    <w:p w14:paraId="423355A1" w14:textId="77777777" w:rsidR="00090602" w:rsidRDefault="00090602" w:rsidP="00090602">
      <w:pPr>
        <w:rPr>
          <w:sz w:val="16"/>
        </w:rPr>
      </w:pPr>
      <w:r>
        <w:rPr>
          <w:rStyle w:val="StyleUnderline"/>
        </w:rPr>
        <w:t>Slowing the growth of health care expenditures doesn’t need to mean restricting research and development</w:t>
      </w:r>
      <w:r>
        <w:rPr>
          <w:sz w:val="16"/>
        </w:rPr>
        <w:t xml:space="preserve">. </w:t>
      </w:r>
      <w:r>
        <w:rPr>
          <w:rStyle w:val="StyleUnderline"/>
        </w:rPr>
        <w:t>Most biomedical research and development in the United States focuses on product improvement, with little attention paid to cost reduction</w:t>
      </w:r>
      <w:r>
        <w:rPr>
          <w:sz w:val="16"/>
        </w:rPr>
        <w:t>; the Food and Drug Administration is forbidden by law from considering cost when evaluating new medical technologies.5 Other U.S. industries and health care systems in other countries have a more balanced approach, which includes standardized and rigorous use of cost-effectiveness analyses. For example, in England, the National Institute for Health and Care Excellence is required to consider cost in its evaluation of new medical technologies.</w:t>
      </w:r>
    </w:p>
    <w:p w14:paraId="4668D63B" w14:textId="77777777" w:rsidR="00090602" w:rsidRDefault="00090602" w:rsidP="00090602">
      <w:pPr>
        <w:rPr>
          <w:sz w:val="16"/>
        </w:rPr>
      </w:pPr>
      <w:r>
        <w:rPr>
          <w:sz w:val="16"/>
        </w:rPr>
        <w:t>The stabilization goal we propose has several caveats. First, health care probably doesn’t need to consume as much as 18% of the GDP; other high-income countries have effective health care systems that are popular across the political spectrum and consume 12% of their GDPs or less. Scaling back health care’s share of the GDP would face extraordinary political obstacles, however. Second, year-to-year fluctuations in the GDP’s rate of change are greater than would be desirable for health care. One solution would be to link target health care expenditures to average GDP growth over the previous 3 to 5 years. Third, new and expensive innovations may strain health care budgets, but reallocation of health care dollars from less effective to more effective products and services is an essential feature of any sustainable health care system. Fourth, balancing budgets doesn’t ensure high-quality health care; further efforts would be necessary to improve clinical quality. Finally, slowing the rate of growth of health care expenditures is likely to remain politically unpopular so long as voters don’t connect reduced growth with more reasonable medical bills and insurance premiums.</w:t>
      </w:r>
    </w:p>
    <w:p w14:paraId="3EEF7FFB" w14:textId="77777777" w:rsidR="00090602" w:rsidRDefault="00090602" w:rsidP="00090602">
      <w:pPr>
        <w:rPr>
          <w:sz w:val="16"/>
        </w:rPr>
      </w:pPr>
      <w:r>
        <w:rPr>
          <w:sz w:val="16"/>
        </w:rPr>
        <w:t xml:space="preserve">One might view the Covid-19 pandemic as a challenge to our proposed limits on health care spending; the ratio of health care expenditures to GDP rose to 18.2% in 2020, even after subtracting federal Covid-19 supplemental funding. We acknowledge such challenges, associated with temporary increases in health care spending (or with temporary declines in the GDP), but </w:t>
      </w:r>
      <w:r w:rsidRPr="005811FC">
        <w:rPr>
          <w:rStyle w:val="StyleUnderline"/>
          <w:highlight w:val="cyan"/>
        </w:rPr>
        <w:t>failing to stabilize</w:t>
      </w:r>
      <w:r>
        <w:rPr>
          <w:rStyle w:val="StyleUnderline"/>
        </w:rPr>
        <w:t xml:space="preserve"> the long-term ratio of </w:t>
      </w:r>
      <w:r w:rsidRPr="005811FC">
        <w:rPr>
          <w:rStyle w:val="StyleUnderline"/>
          <w:highlight w:val="cyan"/>
        </w:rPr>
        <w:t>health care expenditures</w:t>
      </w:r>
      <w:r>
        <w:rPr>
          <w:rStyle w:val="StyleUnderline"/>
        </w:rPr>
        <w:t xml:space="preserve"> to GDP could </w:t>
      </w:r>
      <w:r w:rsidRPr="005811FC">
        <w:rPr>
          <w:rStyle w:val="StyleUnderline"/>
          <w:highlight w:val="cyan"/>
        </w:rPr>
        <w:t xml:space="preserve">result in </w:t>
      </w:r>
      <w:r w:rsidRPr="005811FC">
        <w:rPr>
          <w:rStyle w:val="nfasis"/>
          <w:highlight w:val="cyan"/>
        </w:rPr>
        <w:t>stagnant wages</w:t>
      </w:r>
      <w:r>
        <w:rPr>
          <w:rStyle w:val="StyleUnderline"/>
        </w:rPr>
        <w:t xml:space="preserve"> for most American worker</w:t>
      </w:r>
      <w:r>
        <w:rPr>
          <w:sz w:val="16"/>
        </w:rPr>
        <w:t>s</w:t>
      </w:r>
      <w:r>
        <w:rPr>
          <w:rStyle w:val="StyleUnderline"/>
        </w:rPr>
        <w:t xml:space="preserve">; an </w:t>
      </w:r>
      <w:r>
        <w:rPr>
          <w:rStyle w:val="nfasis"/>
        </w:rPr>
        <w:t>increase</w:t>
      </w:r>
      <w:r>
        <w:rPr>
          <w:rStyle w:val="StyleUnderline"/>
        </w:rPr>
        <w:t xml:space="preserve"> in </w:t>
      </w:r>
      <w:r w:rsidRPr="005811FC">
        <w:rPr>
          <w:rStyle w:val="nfasis"/>
          <w:highlight w:val="cyan"/>
        </w:rPr>
        <w:t>bankruptcies</w:t>
      </w:r>
      <w:r>
        <w:rPr>
          <w:rStyle w:val="StyleUnderline"/>
        </w:rPr>
        <w:t xml:space="preserve"> among patients, with associated unpaid physician and hospital bills; </w:t>
      </w:r>
      <w:r w:rsidRPr="005811FC">
        <w:rPr>
          <w:rStyle w:val="StyleUnderline"/>
          <w:highlight w:val="cyan"/>
        </w:rPr>
        <w:t xml:space="preserve">and </w:t>
      </w:r>
      <w:r w:rsidRPr="005811FC">
        <w:rPr>
          <w:rStyle w:val="nfasis"/>
          <w:highlight w:val="cyan"/>
        </w:rPr>
        <w:t>budget crises</w:t>
      </w:r>
      <w:r>
        <w:rPr>
          <w:rStyle w:val="StyleUnderline"/>
        </w:rPr>
        <w:t xml:space="preserve"> for the federal government and state governments</w:t>
      </w:r>
      <w:r>
        <w:rPr>
          <w:sz w:val="16"/>
        </w:rPr>
        <w:t>. We believe that stabilizing health care’s share of the GDP using transparent, effective, and practical measures should be a national priority.</w:t>
      </w:r>
    </w:p>
    <w:p w14:paraId="050DA544" w14:textId="77777777" w:rsidR="00090602" w:rsidRDefault="00090602" w:rsidP="00090602"/>
    <w:p w14:paraId="7789D673" w14:textId="77777777" w:rsidR="00090602" w:rsidRDefault="00090602" w:rsidP="00090602"/>
    <w:p w14:paraId="7DF4F52E" w14:textId="77777777" w:rsidR="00090602" w:rsidRDefault="00090602" w:rsidP="00090602"/>
    <w:p w14:paraId="396EEC35" w14:textId="77777777" w:rsidR="00090602" w:rsidRDefault="00090602" w:rsidP="00090602"/>
    <w:p w14:paraId="6F6888E3" w14:textId="77777777" w:rsidR="00090602" w:rsidRDefault="00090602" w:rsidP="00090602"/>
    <w:p w14:paraId="1858724A" w14:textId="77777777" w:rsidR="00090602" w:rsidRDefault="00090602" w:rsidP="00090602"/>
    <w:p w14:paraId="1425443F" w14:textId="77777777" w:rsidR="00090602" w:rsidRDefault="00090602" w:rsidP="00090602"/>
    <w:p w14:paraId="74B7E3AC" w14:textId="77777777" w:rsidR="00090602" w:rsidRDefault="00090602" w:rsidP="00090602"/>
    <w:p w14:paraId="007EC5A9" w14:textId="77777777" w:rsidR="00090602" w:rsidRDefault="00090602" w:rsidP="00090602">
      <w:pPr>
        <w:pStyle w:val="Ttulo4"/>
      </w:pPr>
      <w:r>
        <w:t xml:space="preserve">Stagnation </w:t>
      </w:r>
      <w:r w:rsidRPr="000B1D6E">
        <w:rPr>
          <w:u w:val="single"/>
        </w:rPr>
        <w:t>greenlights revisionism</w:t>
      </w:r>
      <w:r>
        <w:t xml:space="preserve"> and triggers war in </w:t>
      </w:r>
      <w:r w:rsidRPr="000B1D6E">
        <w:rPr>
          <w:u w:val="single"/>
        </w:rPr>
        <w:t>every hotspot</w:t>
      </w:r>
      <w:r w:rsidRPr="00A45A5E">
        <w:rPr>
          <w:b w:val="0"/>
          <w:bCs/>
        </w:rPr>
        <w:t>---China, Russia, North Korea, and Iran.</w:t>
      </w:r>
      <w:r>
        <w:t xml:space="preserve"> </w:t>
      </w:r>
    </w:p>
    <w:p w14:paraId="1A7181B2" w14:textId="77777777" w:rsidR="00090602" w:rsidRPr="00B67EFF" w:rsidRDefault="00090602" w:rsidP="00090602">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F893DF8" w14:textId="77777777" w:rsidR="00090602" w:rsidRPr="00B171B3" w:rsidRDefault="00090602" w:rsidP="00090602">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nfasis"/>
          <w:highlight w:val="cyan"/>
        </w:rPr>
        <w:t>US</w:t>
      </w:r>
      <w:r w:rsidRPr="00B171B3">
        <w:rPr>
          <w:rStyle w:val="nfasis"/>
        </w:rPr>
        <w:t xml:space="preserve">-led </w:t>
      </w:r>
      <w:r w:rsidRPr="00E926A5">
        <w:rPr>
          <w:rStyle w:val="nfasis"/>
          <w:highlight w:val="cyan"/>
        </w:rPr>
        <w:t>order</w:t>
      </w:r>
      <w:r w:rsidRPr="00B171B3">
        <w:rPr>
          <w:sz w:val="16"/>
        </w:rPr>
        <w:t xml:space="preserve"> is on its way out.</w:t>
      </w:r>
    </w:p>
    <w:p w14:paraId="1F1B09D5" w14:textId="77777777" w:rsidR="00090602" w:rsidRPr="00B171B3" w:rsidRDefault="00090602" w:rsidP="00090602">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nfasis"/>
        </w:rPr>
        <w:t xml:space="preserve">tremendous </w:t>
      </w:r>
      <w:r w:rsidRPr="00E926A5">
        <w:rPr>
          <w:rStyle w:val="nfasis"/>
          <w:highlight w:val="cyan"/>
        </w:rPr>
        <w:t>peace</w:t>
      </w:r>
      <w:r w:rsidRPr="00B171B3">
        <w:rPr>
          <w:sz w:val="16"/>
        </w:rPr>
        <w:t xml:space="preserve">, prosperity and freedom. It can only be termed a smashing success. But </w:t>
      </w:r>
      <w:r w:rsidRPr="00E926A5">
        <w:rPr>
          <w:rStyle w:val="nf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nf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6B54EB15" w14:textId="77777777" w:rsidR="00090602" w:rsidRPr="00B171B3" w:rsidRDefault="00090602" w:rsidP="00090602">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nfasis"/>
          <w:highlight w:val="cyan"/>
        </w:rPr>
        <w:t>economic decline</w:t>
      </w:r>
      <w:r w:rsidRPr="00B171B3">
        <w:rPr>
          <w:sz w:val="16"/>
        </w:rPr>
        <w:t xml:space="preserve"> or a divergence between the order’s political and economic arrangements; or through the collapse of respect for its guiding rules and norms.</w:t>
      </w:r>
    </w:p>
    <w:p w14:paraId="33CB7DC0" w14:textId="77777777" w:rsidR="00090602" w:rsidRPr="00B171B3" w:rsidRDefault="00090602" w:rsidP="00090602">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nf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nf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0A40D63" w14:textId="77777777" w:rsidR="00090602" w:rsidRPr="00B171B3" w:rsidRDefault="00090602" w:rsidP="00090602">
      <w:pPr>
        <w:rPr>
          <w:sz w:val="16"/>
        </w:rPr>
      </w:pPr>
      <w:r w:rsidRPr="00B171B3">
        <w:rPr>
          <w:sz w:val="16"/>
        </w:rPr>
        <w:t>Orders can die of murder, exhaustion or suicide. Today, it’s difficult to rule any of those grim finales out.</w:t>
      </w:r>
    </w:p>
    <w:p w14:paraId="50A25240" w14:textId="77777777" w:rsidR="00090602" w:rsidRPr="00B171B3" w:rsidRDefault="00090602" w:rsidP="00090602">
      <w:pPr>
        <w:rPr>
          <w:sz w:val="16"/>
        </w:rPr>
      </w:pPr>
      <w:r w:rsidRPr="00B171B3">
        <w:rPr>
          <w:sz w:val="16"/>
        </w:rPr>
        <w:t>How America Took the Lead</w:t>
      </w:r>
    </w:p>
    <w:p w14:paraId="7E3A3F6E" w14:textId="77777777" w:rsidR="00090602" w:rsidRPr="00B171B3" w:rsidRDefault="00090602" w:rsidP="00090602">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BA06B87" w14:textId="77777777" w:rsidR="00090602" w:rsidRPr="00B171B3" w:rsidRDefault="00090602" w:rsidP="00090602">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nf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nfasis"/>
        </w:rPr>
        <w:t>trade</w:t>
      </w:r>
      <w:r w:rsidRPr="00B171B3">
        <w:rPr>
          <w:sz w:val="16"/>
        </w:rPr>
        <w:t xml:space="preserve">; a </w:t>
      </w:r>
      <w:r w:rsidRPr="00B171B3">
        <w:rPr>
          <w:rStyle w:val="StyleUnderline"/>
        </w:rPr>
        <w:t xml:space="preserve">preference for </w:t>
      </w:r>
      <w:r w:rsidRPr="00B171B3">
        <w:rPr>
          <w:rStyle w:val="nfasis"/>
        </w:rPr>
        <w:t>h</w:t>
      </w:r>
      <w:r w:rsidRPr="00B171B3">
        <w:rPr>
          <w:rStyle w:val="StyleUnderline"/>
        </w:rPr>
        <w:t xml:space="preserve">uman </w:t>
      </w:r>
      <w:r w:rsidRPr="00B171B3">
        <w:rPr>
          <w:rStyle w:val="nfasis"/>
        </w:rPr>
        <w:t>r</w:t>
      </w:r>
      <w:r w:rsidRPr="00B171B3">
        <w:rPr>
          <w:rStyle w:val="StyleUnderline"/>
        </w:rPr>
        <w:t xml:space="preserve">ights and </w:t>
      </w:r>
      <w:r w:rsidRPr="00B171B3">
        <w:rPr>
          <w:rStyle w:val="nf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nfasis"/>
        </w:rPr>
        <w:t>great-power</w:t>
      </w:r>
      <w:r w:rsidRPr="00B171B3">
        <w:rPr>
          <w:sz w:val="16"/>
        </w:rPr>
        <w:t xml:space="preserve"> </w:t>
      </w:r>
      <w:r w:rsidRPr="00B171B3">
        <w:rPr>
          <w:rStyle w:val="StyleUnderline"/>
        </w:rPr>
        <w:t xml:space="preserve">aggression and </w:t>
      </w:r>
      <w:r w:rsidRPr="00B171B3">
        <w:rPr>
          <w:rStyle w:val="nfasis"/>
        </w:rPr>
        <w:t>war</w:t>
      </w:r>
      <w:r w:rsidRPr="00B171B3">
        <w:rPr>
          <w:sz w:val="16"/>
        </w:rPr>
        <w:t xml:space="preserve">; </w:t>
      </w:r>
      <w:r w:rsidRPr="00B171B3">
        <w:rPr>
          <w:rStyle w:val="StyleUnderline"/>
        </w:rPr>
        <w:t xml:space="preserve">and institutionalized </w:t>
      </w:r>
      <w:r w:rsidRPr="00B171B3">
        <w:rPr>
          <w:rStyle w:val="nfasis"/>
        </w:rPr>
        <w:t>coop</w:t>
      </w:r>
      <w:r w:rsidRPr="00B171B3">
        <w:rPr>
          <w:rStyle w:val="StyleUnderline"/>
        </w:rPr>
        <w:t>eration</w:t>
      </w:r>
      <w:r w:rsidRPr="00B171B3">
        <w:rPr>
          <w:sz w:val="16"/>
        </w:rPr>
        <w:t xml:space="preserve"> to address common problems.</w:t>
      </w:r>
    </w:p>
    <w:p w14:paraId="7449EA97" w14:textId="77777777" w:rsidR="00090602" w:rsidRPr="00B171B3" w:rsidRDefault="00090602" w:rsidP="00090602">
      <w:pPr>
        <w:rPr>
          <w:sz w:val="16"/>
        </w:rPr>
      </w:pPr>
      <w:r w:rsidRPr="00E926A5">
        <w:rPr>
          <w:rStyle w:val="StyleUnderline"/>
          <w:highlight w:val="cyan"/>
        </w:rPr>
        <w:t>Washington used</w:t>
      </w:r>
      <w:r w:rsidRPr="00B171B3">
        <w:rPr>
          <w:sz w:val="16"/>
        </w:rPr>
        <w:t xml:space="preserve"> its unmatched military and </w:t>
      </w:r>
      <w:r w:rsidRPr="00E926A5">
        <w:rPr>
          <w:rStyle w:val="nf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52B986CF" w14:textId="77777777" w:rsidR="00090602" w:rsidRPr="00B171B3" w:rsidRDefault="00090602" w:rsidP="00090602">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32759907" w14:textId="77777777" w:rsidR="00090602" w:rsidRPr="00B171B3" w:rsidRDefault="00090602" w:rsidP="00090602">
      <w:pPr>
        <w:rPr>
          <w:sz w:val="16"/>
        </w:rPr>
      </w:pPr>
      <w:r w:rsidRPr="00B171B3">
        <w:rPr>
          <w:sz w:val="16"/>
        </w:rPr>
        <w:t xml:space="preserve">Democracy went from endangered to dominant in the postwar decades. </w:t>
      </w:r>
      <w:r w:rsidRPr="00E926A5">
        <w:rPr>
          <w:rStyle w:val="nf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nf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nf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647C759C" w14:textId="77777777" w:rsidR="00090602" w:rsidRPr="00B171B3" w:rsidRDefault="00090602" w:rsidP="00090602">
      <w:pPr>
        <w:rPr>
          <w:sz w:val="16"/>
        </w:rPr>
      </w:pPr>
      <w:r w:rsidRPr="00B171B3">
        <w:rPr>
          <w:sz w:val="16"/>
        </w:rPr>
        <w:t>The US presided over a global golden age. Yet the stresses on America’s order have become impossible to ignore.</w:t>
      </w:r>
    </w:p>
    <w:p w14:paraId="15B8DA3C" w14:textId="77777777" w:rsidR="00090602" w:rsidRPr="00B171B3" w:rsidRDefault="00090602" w:rsidP="00090602">
      <w:pPr>
        <w:rPr>
          <w:sz w:val="16"/>
        </w:rPr>
      </w:pPr>
      <w:r w:rsidRPr="00B171B3">
        <w:rPr>
          <w:rStyle w:val="StyleUnderline"/>
        </w:rPr>
        <w:t>Revisionist powers</w:t>
      </w:r>
      <w:r w:rsidRPr="00B171B3">
        <w:rPr>
          <w:sz w:val="16"/>
        </w:rPr>
        <w:t xml:space="preserve"> — </w:t>
      </w:r>
      <w:r w:rsidRPr="00E926A5">
        <w:rPr>
          <w:rStyle w:val="nfasis"/>
          <w:highlight w:val="cyan"/>
        </w:rPr>
        <w:t>China</w:t>
      </w:r>
      <w:r w:rsidRPr="00E926A5">
        <w:rPr>
          <w:sz w:val="16"/>
          <w:highlight w:val="cyan"/>
        </w:rPr>
        <w:t xml:space="preserve">, </w:t>
      </w:r>
      <w:r w:rsidRPr="00E926A5">
        <w:rPr>
          <w:rStyle w:val="nfasis"/>
          <w:highlight w:val="cyan"/>
        </w:rPr>
        <w:t>Russia</w:t>
      </w:r>
      <w:r w:rsidRPr="00E926A5">
        <w:rPr>
          <w:sz w:val="16"/>
          <w:highlight w:val="cyan"/>
        </w:rPr>
        <w:t xml:space="preserve">, </w:t>
      </w:r>
      <w:r w:rsidRPr="00E926A5">
        <w:rPr>
          <w:rStyle w:val="nfasis"/>
          <w:highlight w:val="cyan"/>
        </w:rPr>
        <w:t>Iran</w:t>
      </w:r>
      <w:r w:rsidRPr="00E926A5">
        <w:rPr>
          <w:sz w:val="16"/>
          <w:highlight w:val="cyan"/>
        </w:rPr>
        <w:t xml:space="preserve">, </w:t>
      </w:r>
      <w:r w:rsidRPr="00E926A5">
        <w:rPr>
          <w:rStyle w:val="nfasis"/>
          <w:highlight w:val="cyan"/>
        </w:rPr>
        <w:t>No</w:t>
      </w:r>
      <w:r w:rsidRPr="007C4B20">
        <w:rPr>
          <w:sz w:val="16"/>
        </w:rPr>
        <w:t>rth</w:t>
      </w:r>
      <w:r w:rsidRPr="00B171B3">
        <w:rPr>
          <w:sz w:val="16"/>
        </w:rPr>
        <w:t xml:space="preserve"> </w:t>
      </w:r>
      <w:r w:rsidRPr="00E926A5">
        <w:rPr>
          <w:rStyle w:val="nf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nfasis"/>
          <w:highlight w:val="cyan"/>
        </w:rPr>
        <w:t>economic</w:t>
      </w:r>
      <w:r w:rsidRPr="00B171B3">
        <w:rPr>
          <w:sz w:val="16"/>
        </w:rPr>
        <w:t xml:space="preserve"> and military </w:t>
      </w:r>
      <w:r w:rsidRPr="00E926A5">
        <w:rPr>
          <w:rStyle w:val="nf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6F98ED3C" w14:textId="77777777" w:rsidR="00090602" w:rsidRPr="00B171B3" w:rsidRDefault="00090602" w:rsidP="00090602">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8D214E6" w14:textId="77777777" w:rsidR="00090602" w:rsidRPr="00B171B3" w:rsidRDefault="00090602" w:rsidP="00090602">
      <w:pPr>
        <w:rPr>
          <w:sz w:val="16"/>
        </w:rPr>
      </w:pPr>
      <w:r w:rsidRPr="00B171B3">
        <w:rPr>
          <w:sz w:val="16"/>
        </w:rPr>
        <w:t>Losing a War</w:t>
      </w:r>
    </w:p>
    <w:p w14:paraId="0E78B05F" w14:textId="77777777" w:rsidR="00090602" w:rsidRPr="00B171B3" w:rsidRDefault="00090602" w:rsidP="00090602">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712E6CE" w14:textId="77777777" w:rsidR="00090602" w:rsidRPr="00B171B3" w:rsidRDefault="00090602" w:rsidP="00090602">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B2D52D0" w14:textId="77777777" w:rsidR="00090602" w:rsidRPr="00B171B3" w:rsidRDefault="00090602" w:rsidP="00090602">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nf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nf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nfasis"/>
          <w:highlight w:val="cyan"/>
        </w:rPr>
        <w:t>Europe</w:t>
      </w:r>
      <w:r w:rsidRPr="00B171B3">
        <w:rPr>
          <w:sz w:val="16"/>
        </w:rPr>
        <w:t xml:space="preserve">, </w:t>
      </w:r>
      <w:r w:rsidRPr="00B171B3">
        <w:rPr>
          <w:rStyle w:val="nf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nfasis"/>
          <w:highlight w:val="cyan"/>
        </w:rPr>
        <w:t>Middle East</w:t>
      </w:r>
      <w:r w:rsidRPr="00B171B3">
        <w:rPr>
          <w:sz w:val="16"/>
        </w:rPr>
        <w:t xml:space="preserve">, </w:t>
      </w:r>
      <w:r w:rsidRPr="00B171B3">
        <w:rPr>
          <w:rStyle w:val="StyleUnderline"/>
        </w:rPr>
        <w:t xml:space="preserve">and </w:t>
      </w:r>
      <w:r w:rsidRPr="00B171B3">
        <w:rPr>
          <w:rStyle w:val="nfasis"/>
        </w:rPr>
        <w:t>China</w:t>
      </w:r>
      <w:r w:rsidRPr="00B171B3">
        <w:rPr>
          <w:rStyle w:val="StyleUnderline"/>
        </w:rPr>
        <w:t xml:space="preserve"> and</w:t>
      </w:r>
      <w:r w:rsidRPr="00B171B3">
        <w:rPr>
          <w:sz w:val="16"/>
        </w:rPr>
        <w:t xml:space="preserve"> </w:t>
      </w:r>
      <w:r w:rsidRPr="00B171B3">
        <w:rPr>
          <w:rStyle w:val="nfasis"/>
        </w:rPr>
        <w:t>No</w:t>
      </w:r>
      <w:r w:rsidRPr="00B171B3">
        <w:rPr>
          <w:sz w:val="16"/>
        </w:rPr>
        <w:t xml:space="preserve">rth </w:t>
      </w:r>
      <w:r w:rsidRPr="00B171B3">
        <w:rPr>
          <w:rStyle w:val="nfasis"/>
        </w:rPr>
        <w:t>Ko</w:t>
      </w:r>
      <w:r w:rsidRPr="00B171B3">
        <w:rPr>
          <w:sz w:val="16"/>
        </w:rPr>
        <w:t xml:space="preserve">rea </w:t>
      </w:r>
      <w:r w:rsidRPr="00B171B3">
        <w:rPr>
          <w:rStyle w:val="StyleUnderline"/>
        </w:rPr>
        <w:t>in</w:t>
      </w:r>
      <w:r w:rsidRPr="00B171B3">
        <w:rPr>
          <w:sz w:val="16"/>
        </w:rPr>
        <w:t xml:space="preserve"> </w:t>
      </w:r>
      <w:r w:rsidRPr="00E926A5">
        <w:rPr>
          <w:rStyle w:val="nf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nfasis"/>
          <w:highlight w:val="cyan"/>
        </w:rPr>
        <w:t>risk</w:t>
      </w:r>
      <w:r w:rsidRPr="00B171B3">
        <w:rPr>
          <w:sz w:val="16"/>
        </w:rPr>
        <w:t xml:space="preserve"> in a world </w:t>
      </w:r>
      <w:r w:rsidRPr="00B171B3">
        <w:rPr>
          <w:rStyle w:val="StyleUnderline"/>
        </w:rPr>
        <w:t xml:space="preserve">of multiple, </w:t>
      </w:r>
      <w:r w:rsidRPr="00E926A5">
        <w:rPr>
          <w:rStyle w:val="nfasis"/>
          <w:highlight w:val="cyan"/>
        </w:rPr>
        <w:t>interlocking threats</w:t>
      </w:r>
      <w:r w:rsidRPr="00B171B3">
        <w:rPr>
          <w:sz w:val="16"/>
        </w:rPr>
        <w:t>. But the danger of crushing defeat is most concentrated in the Western Pacific.</w:t>
      </w:r>
    </w:p>
    <w:p w14:paraId="54CED791" w14:textId="77777777" w:rsidR="00090602" w:rsidRPr="00B171B3" w:rsidRDefault="00090602" w:rsidP="00090602">
      <w:pPr>
        <w:rPr>
          <w:sz w:val="16"/>
        </w:rPr>
      </w:pPr>
      <w:r w:rsidRPr="00B171B3">
        <w:rPr>
          <w:sz w:val="16"/>
        </w:rPr>
        <w:t>“The intelligence couldn’t be clearer,” said Secretary of the Air Force Frank Kendall in 2023. “</w:t>
      </w:r>
      <w:r w:rsidRPr="00E926A5">
        <w:rPr>
          <w:rStyle w:val="nf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nf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nfasis"/>
        </w:rPr>
        <w:t>imminent</w:t>
      </w:r>
      <w:r w:rsidRPr="00B171B3">
        <w:rPr>
          <w:sz w:val="16"/>
        </w:rPr>
        <w:t>,” Secretary of Defense Pete Hegseth observed this year. Those are only two of many alarming statements from US officials.</w:t>
      </w:r>
    </w:p>
    <w:p w14:paraId="1E30C5FF" w14:textId="77777777" w:rsidR="00090602" w:rsidRPr="00B171B3" w:rsidRDefault="00090602" w:rsidP="00090602">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nf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nf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nf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nf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02885D4" w14:textId="77777777" w:rsidR="00090602" w:rsidRPr="00B171B3" w:rsidRDefault="00090602" w:rsidP="00090602">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nfasis"/>
          <w:highlight w:val="cyan"/>
        </w:rPr>
        <w:t>nuclear escalation</w:t>
      </w:r>
      <w:r w:rsidRPr="00B171B3">
        <w:rPr>
          <w:sz w:val="16"/>
        </w:rPr>
        <w:t xml:space="preserve">. And if America lost — which is a real possibility — the damage to the US order would be profound. America’s </w:t>
      </w:r>
      <w:r w:rsidRPr="00E926A5">
        <w:rPr>
          <w:rStyle w:val="nf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nf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3DA2E6B7" w14:textId="77777777" w:rsidR="00090602" w:rsidRPr="00B171B3" w:rsidRDefault="00090602" w:rsidP="00090602">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D79C602" w14:textId="77777777" w:rsidR="00090602" w:rsidRPr="00B171B3" w:rsidRDefault="00090602" w:rsidP="00090602">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3AE182A" w14:textId="77777777" w:rsidR="00090602" w:rsidRPr="00B171B3" w:rsidRDefault="00090602" w:rsidP="00090602">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8E1CA24" w14:textId="77777777" w:rsidR="00090602" w:rsidRPr="00B171B3" w:rsidRDefault="00090602" w:rsidP="00090602">
      <w:pPr>
        <w:rPr>
          <w:sz w:val="16"/>
        </w:rPr>
      </w:pPr>
      <w:r w:rsidRPr="00B171B3">
        <w:rPr>
          <w:rStyle w:val="StyleUnderline"/>
        </w:rPr>
        <w:t>With a moribund</w:t>
      </w:r>
      <w:r w:rsidRPr="00B171B3">
        <w:rPr>
          <w:sz w:val="16"/>
        </w:rPr>
        <w:t xml:space="preserve"> shipbuilding </w:t>
      </w:r>
      <w:r w:rsidRPr="00B171B3">
        <w:rPr>
          <w:rStyle w:val="nfasis"/>
        </w:rPr>
        <w:t>industry</w:t>
      </w:r>
      <w:r w:rsidRPr="00B171B3">
        <w:rPr>
          <w:sz w:val="16"/>
        </w:rPr>
        <w:t xml:space="preserve"> </w:t>
      </w:r>
      <w:r w:rsidRPr="00B171B3">
        <w:rPr>
          <w:rStyle w:val="StyleUnderline"/>
        </w:rPr>
        <w:t>and</w:t>
      </w:r>
      <w:r w:rsidRPr="00B171B3">
        <w:rPr>
          <w:sz w:val="16"/>
        </w:rPr>
        <w:t xml:space="preserve"> a </w:t>
      </w:r>
      <w:r w:rsidRPr="00B171B3">
        <w:rPr>
          <w:rStyle w:val="nfasis"/>
        </w:rPr>
        <w:t>sluggish</w:t>
      </w:r>
      <w:r w:rsidRPr="00B171B3">
        <w:rPr>
          <w:sz w:val="16"/>
        </w:rPr>
        <w:t xml:space="preserve">, fragile </w:t>
      </w:r>
      <w:r w:rsidRPr="00B171B3">
        <w:rPr>
          <w:rStyle w:val="nfasis"/>
        </w:rPr>
        <w:t>industrial base</w:t>
      </w:r>
      <w:r w:rsidRPr="00B171B3">
        <w:rPr>
          <w:sz w:val="16"/>
        </w:rPr>
        <w:t xml:space="preserve">, </w:t>
      </w:r>
      <w:r w:rsidRPr="00B171B3">
        <w:rPr>
          <w:rStyle w:val="StyleUnderline"/>
        </w:rPr>
        <w:t xml:space="preserve">America would </w:t>
      </w:r>
      <w:r w:rsidRPr="00B171B3">
        <w:rPr>
          <w:rStyle w:val="nfasis"/>
        </w:rPr>
        <w:t>struggle</w:t>
      </w:r>
      <w:r w:rsidRPr="00B171B3">
        <w:rPr>
          <w:rStyle w:val="StyleUnderline"/>
        </w:rPr>
        <w:t xml:space="preserve"> to replace</w:t>
      </w:r>
      <w:r w:rsidRPr="00B171B3">
        <w:rPr>
          <w:sz w:val="16"/>
        </w:rPr>
        <w:t xml:space="preserve"> </w:t>
      </w:r>
      <w:r w:rsidRPr="00B171B3">
        <w:rPr>
          <w:rStyle w:val="nf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49149A79" w14:textId="77777777" w:rsidR="00090602" w:rsidRPr="00B171B3" w:rsidRDefault="00090602" w:rsidP="00090602">
      <w:pPr>
        <w:rPr>
          <w:sz w:val="16"/>
        </w:rPr>
      </w:pPr>
      <w:r w:rsidRPr="00B171B3">
        <w:rPr>
          <w:sz w:val="16"/>
        </w:rPr>
        <w:t>No one, not even Xi Jinping, knows exactly how capable China’s untested military is. But as the Pacific military balance changes, the dangers of an order-breaking catastrophe mount.</w:t>
      </w:r>
    </w:p>
    <w:p w14:paraId="3676F42A" w14:textId="77777777" w:rsidR="00090602" w:rsidRPr="00B171B3" w:rsidRDefault="00090602" w:rsidP="00090602">
      <w:pPr>
        <w:rPr>
          <w:sz w:val="16"/>
        </w:rPr>
      </w:pPr>
      <w:r w:rsidRPr="00B171B3">
        <w:rPr>
          <w:sz w:val="16"/>
        </w:rPr>
        <w:t>An Economic Collapse</w:t>
      </w:r>
    </w:p>
    <w:p w14:paraId="0C81D1CB" w14:textId="77777777" w:rsidR="00090602" w:rsidRPr="00B171B3" w:rsidRDefault="00090602" w:rsidP="00090602">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E926A5">
        <w:rPr>
          <w:rStyle w:val="nfasis"/>
          <w:highlight w:val="cyan"/>
        </w:rPr>
        <w:t>implode</w:t>
      </w:r>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nf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nfasis"/>
          <w:highlight w:val="cyan"/>
        </w:rPr>
        <w:t>economic pillars</w:t>
      </w:r>
      <w:r w:rsidRPr="00E926A5">
        <w:rPr>
          <w:sz w:val="16"/>
          <w:highlight w:val="cyan"/>
        </w:rPr>
        <w:t>.</w:t>
      </w:r>
    </w:p>
    <w:p w14:paraId="6B5A06C0" w14:textId="77777777" w:rsidR="00090602" w:rsidRPr="00B171B3" w:rsidRDefault="00090602" w:rsidP="00090602">
      <w:pPr>
        <w:rPr>
          <w:rStyle w:val="StyleUnderline"/>
        </w:rPr>
      </w:pPr>
      <w:r w:rsidRPr="00B171B3">
        <w:rPr>
          <w:sz w:val="16"/>
        </w:rPr>
        <w:t xml:space="preserve">The first is simply the </w:t>
      </w:r>
      <w:r w:rsidRPr="00B171B3">
        <w:rPr>
          <w:rStyle w:val="nfasis"/>
        </w:rPr>
        <w:t>economic</w:t>
      </w:r>
      <w:r w:rsidRPr="00B171B3">
        <w:rPr>
          <w:sz w:val="16"/>
        </w:rPr>
        <w:t xml:space="preserve"> </w:t>
      </w:r>
      <w:r w:rsidRPr="00B171B3">
        <w:rPr>
          <w:rStyle w:val="StyleUnderline"/>
        </w:rPr>
        <w:t>and</w:t>
      </w:r>
      <w:r w:rsidRPr="00B171B3">
        <w:rPr>
          <w:sz w:val="16"/>
        </w:rPr>
        <w:t xml:space="preserve"> </w:t>
      </w:r>
      <w:r w:rsidRPr="00E926A5">
        <w:rPr>
          <w:rStyle w:val="nf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nf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nfasis"/>
          <w:highlight w:val="cyan"/>
        </w:rPr>
        <w:t>global power</w:t>
      </w:r>
      <w:r w:rsidRPr="007C4B20">
        <w:rPr>
          <w:sz w:val="16"/>
        </w:rPr>
        <w:t xml:space="preserve"> — among other things, to </w:t>
      </w:r>
      <w:r w:rsidRPr="00E926A5">
        <w:rPr>
          <w:rStyle w:val="nf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nf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nfasis"/>
          <w:highlight w:val="cyan"/>
        </w:rPr>
        <w:t>revisionist</w:t>
      </w:r>
      <w:r w:rsidRPr="00B171B3">
        <w:rPr>
          <w:rStyle w:val="nf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nfasis"/>
        </w:rPr>
        <w:t>international</w:t>
      </w:r>
      <w:r w:rsidRPr="00B171B3">
        <w:rPr>
          <w:sz w:val="16"/>
        </w:rPr>
        <w:t xml:space="preserve"> </w:t>
      </w:r>
      <w:r w:rsidRPr="00B171B3">
        <w:rPr>
          <w:rStyle w:val="StyleUnderline"/>
        </w:rPr>
        <w:t>economic</w:t>
      </w:r>
      <w:r w:rsidRPr="00B171B3">
        <w:rPr>
          <w:sz w:val="16"/>
        </w:rPr>
        <w:t xml:space="preserve"> </w:t>
      </w:r>
      <w:r w:rsidRPr="00E926A5">
        <w:rPr>
          <w:rStyle w:val="nfasis"/>
          <w:highlight w:val="cyan"/>
        </w:rPr>
        <w:t>leadership</w:t>
      </w:r>
      <w:r w:rsidRPr="00B171B3">
        <w:rPr>
          <w:sz w:val="16"/>
        </w:rPr>
        <w:t xml:space="preserve">, the </w:t>
      </w:r>
      <w:r w:rsidRPr="00B171B3">
        <w:rPr>
          <w:rStyle w:val="nfasis"/>
        </w:rPr>
        <w:t>ties</w:t>
      </w:r>
      <w:r w:rsidRPr="00B171B3">
        <w:rPr>
          <w:sz w:val="16"/>
        </w:rPr>
        <w:t xml:space="preserve"> </w:t>
      </w:r>
      <w:r w:rsidRPr="00B171B3">
        <w:rPr>
          <w:rStyle w:val="StyleUnderline"/>
        </w:rPr>
        <w:t xml:space="preserve">of </w:t>
      </w:r>
      <w:r w:rsidRPr="00B171B3">
        <w:rPr>
          <w:rStyle w:val="nf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nf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7C1E1D1" w14:textId="77777777" w:rsidR="00090602" w:rsidRPr="00A45A5E" w:rsidRDefault="00090602" w:rsidP="00090602">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nfasis"/>
        </w:rPr>
        <w:t>alliance commitments</w:t>
      </w:r>
      <w:r w:rsidRPr="00B171B3">
        <w:rPr>
          <w:sz w:val="16"/>
        </w:rPr>
        <w:t xml:space="preserve"> </w:t>
      </w:r>
      <w:r w:rsidRPr="00B171B3">
        <w:rPr>
          <w:rStyle w:val="StyleUnderline"/>
        </w:rPr>
        <w:t>and</w:t>
      </w:r>
      <w:r w:rsidRPr="00B171B3">
        <w:rPr>
          <w:sz w:val="16"/>
        </w:rPr>
        <w:t xml:space="preserve"> </w:t>
      </w:r>
      <w:r w:rsidRPr="00B171B3">
        <w:rPr>
          <w:rStyle w:val="nf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40108AF" w14:textId="77777777" w:rsidR="00090602" w:rsidRDefault="00090602" w:rsidP="00090602"/>
    <w:p w14:paraId="16B701DC" w14:textId="77777777" w:rsidR="00090602" w:rsidRDefault="00090602" w:rsidP="00090602">
      <w:pPr>
        <w:pStyle w:val="Ttulo4"/>
      </w:pPr>
      <w:r>
        <w:t xml:space="preserve">Economic leadership is </w:t>
      </w:r>
      <w:r w:rsidRPr="00FB418F">
        <w:rPr>
          <w:u w:val="single"/>
        </w:rPr>
        <w:t>sustainable</w:t>
      </w:r>
      <w:r>
        <w:t xml:space="preserve">, collapse causes </w:t>
      </w:r>
      <w:r w:rsidRPr="00FB418F">
        <w:rPr>
          <w:u w:val="single"/>
        </w:rPr>
        <w:t>war</w:t>
      </w:r>
      <w:r>
        <w:t xml:space="preserve">, and alternatives </w:t>
      </w:r>
      <w:r w:rsidRPr="00FB418F">
        <w:rPr>
          <w:u w:val="single"/>
        </w:rPr>
        <w:t>fail</w:t>
      </w:r>
      <w:r>
        <w:t>.</w:t>
      </w:r>
    </w:p>
    <w:p w14:paraId="05CF1810" w14:textId="77777777" w:rsidR="00090602" w:rsidRPr="00D32730" w:rsidRDefault="00090602" w:rsidP="00090602">
      <w:r w:rsidRPr="00D32730">
        <w:rPr>
          <w:rStyle w:val="Style13ptBold"/>
        </w:rPr>
        <w:t>Ero ’25</w:t>
      </w:r>
      <w:r>
        <w:t xml:space="preserve"> [Comfort and Richard Atwood; January 1; The president and CEO of the International Crisis Group; Executive vice president of the International Crisis Group; Foreign Policy, “10 Conflicts to Watch in 2025,” https://foreignpolicy.com/2025/01/01/conflicts-2025-syria-sudan-gaza-ukraine-iran-haiti-mexico-myanmar-korea-china/]</w:t>
      </w:r>
    </w:p>
    <w:p w14:paraId="74DAC7B2" w14:textId="77777777" w:rsidR="00090602" w:rsidRPr="00DA5C59" w:rsidRDefault="00090602" w:rsidP="00090602">
      <w:pPr>
        <w:rPr>
          <w:sz w:val="16"/>
        </w:rPr>
      </w:pPr>
      <w:r w:rsidRPr="00E54D3F">
        <w:rPr>
          <w:rStyle w:val="StyleUnderline"/>
        </w:rPr>
        <w:t>In the Middle East, a</w:t>
      </w:r>
      <w:r w:rsidRPr="00DA5C59">
        <w:rPr>
          <w:sz w:val="16"/>
        </w:rPr>
        <w:t xml:space="preserve"> </w:t>
      </w:r>
      <w:r w:rsidRPr="00E54D3F">
        <w:rPr>
          <w:rStyle w:val="nfasis"/>
        </w:rPr>
        <w:t>chain reaction</w:t>
      </w:r>
      <w:r w:rsidRPr="00DA5C59">
        <w:rPr>
          <w:sz w:val="16"/>
        </w:rPr>
        <w:t xml:space="preserve"> set off by Hamas’s Oct. 7, 2023, attack on Israel has </w:t>
      </w:r>
      <w:r w:rsidRPr="00E54D3F">
        <w:rPr>
          <w:rStyle w:val="StyleUnderline"/>
        </w:rPr>
        <w:t>propelled a year of</w:t>
      </w:r>
      <w:r w:rsidRPr="00DA5C59">
        <w:rPr>
          <w:sz w:val="16"/>
        </w:rPr>
        <w:t xml:space="preserve"> </w:t>
      </w:r>
      <w:r w:rsidRPr="00DA5C59">
        <w:rPr>
          <w:rStyle w:val="nfasis"/>
        </w:rPr>
        <w:t>staggering</w:t>
      </w:r>
      <w:r w:rsidRPr="00DA5C59">
        <w:rPr>
          <w:rStyle w:val="StyleUnderline"/>
        </w:rPr>
        <w:t xml:space="preserve"> change</w:t>
      </w:r>
      <w:r w:rsidRPr="00DA5C59">
        <w:rPr>
          <w:sz w:val="16"/>
        </w:rPr>
        <w:t xml:space="preserve">. </w:t>
      </w:r>
      <w:r w:rsidRPr="00DA5C59">
        <w:rPr>
          <w:rStyle w:val="nfasis"/>
        </w:rPr>
        <w:t>Israel</w:t>
      </w:r>
      <w:r w:rsidRPr="00E54D3F">
        <w:rPr>
          <w:rStyle w:val="StyleUnderline"/>
        </w:rPr>
        <w:t xml:space="preserve"> has </w:t>
      </w:r>
      <w:r w:rsidRPr="00DA5C59">
        <w:rPr>
          <w:rStyle w:val="StyleUnderline"/>
        </w:rPr>
        <w:t xml:space="preserve">buried </w:t>
      </w:r>
      <w:r w:rsidRPr="00E54D3F">
        <w:rPr>
          <w:rStyle w:val="nfasis"/>
        </w:rPr>
        <w:t>Gaza</w:t>
      </w:r>
      <w:r w:rsidRPr="00E54D3F">
        <w:rPr>
          <w:rStyle w:val="StyleUnderline"/>
        </w:rPr>
        <w:t xml:space="preserve"> </w:t>
      </w:r>
      <w:r w:rsidRPr="00DA5C59">
        <w:rPr>
          <w:sz w:val="16"/>
        </w:rPr>
        <w:t xml:space="preserve">under rubble; </w:t>
      </w:r>
      <w:r w:rsidRPr="00DA5C59">
        <w:rPr>
          <w:rStyle w:val="StyleUnderline"/>
        </w:rPr>
        <w:t xml:space="preserve">degraded </w:t>
      </w:r>
      <w:r w:rsidRPr="00DA5C59">
        <w:rPr>
          <w:rStyle w:val="nfasis"/>
        </w:rPr>
        <w:t>Iran’s</w:t>
      </w:r>
      <w:r w:rsidRPr="00DA5C59">
        <w:rPr>
          <w:sz w:val="16"/>
        </w:rPr>
        <w:t xml:space="preserve"> regionwide network of nonstate </w:t>
      </w:r>
      <w:r w:rsidRPr="00E54D3F">
        <w:rPr>
          <w:rStyle w:val="nfasis"/>
        </w:rPr>
        <w:t>proxies</w:t>
      </w:r>
      <w:r w:rsidRPr="00DA5C59">
        <w:rPr>
          <w:sz w:val="16"/>
        </w:rPr>
        <w:t xml:space="preserve">; </w:t>
      </w:r>
      <w:r w:rsidRPr="00E54D3F">
        <w:rPr>
          <w:rStyle w:val="StyleUnderline"/>
        </w:rPr>
        <w:t>demolished Tehran’s</w:t>
      </w:r>
      <w:r w:rsidRPr="00DA5C59">
        <w:rPr>
          <w:sz w:val="16"/>
        </w:rPr>
        <w:t xml:space="preserve"> own </w:t>
      </w:r>
      <w:r w:rsidRPr="00E54D3F">
        <w:rPr>
          <w:rStyle w:val="StyleUnderline"/>
        </w:rPr>
        <w:t>defenses; and</w:t>
      </w:r>
      <w:r w:rsidRPr="00DA5C59">
        <w:rPr>
          <w:sz w:val="16"/>
        </w:rPr>
        <w:t xml:space="preserve">, inadvertently, </w:t>
      </w:r>
      <w:r w:rsidRPr="00E54D3F">
        <w:rPr>
          <w:rStyle w:val="StyleUnderline"/>
        </w:rPr>
        <w:t xml:space="preserve">set the stage for </w:t>
      </w:r>
      <w:r w:rsidRPr="00DA5C59">
        <w:rPr>
          <w:rStyle w:val="nfasis"/>
        </w:rPr>
        <w:t>Islamist</w:t>
      </w:r>
      <w:r w:rsidRPr="00E54D3F">
        <w:rPr>
          <w:rStyle w:val="StyleUnderline"/>
        </w:rPr>
        <w:t xml:space="preserve"> rebels to topple</w:t>
      </w:r>
      <w:r w:rsidRPr="00DA5C59">
        <w:rPr>
          <w:sz w:val="16"/>
        </w:rPr>
        <w:t xml:space="preserve"> the Assad family’s half-century-old dictatorship in </w:t>
      </w:r>
      <w:r w:rsidRPr="00E54D3F">
        <w:rPr>
          <w:rStyle w:val="StyleUnderline"/>
        </w:rPr>
        <w:t>Syria</w:t>
      </w:r>
      <w:r w:rsidRPr="00DA5C59">
        <w:rPr>
          <w:sz w:val="16"/>
        </w:rPr>
        <w:t>.</w:t>
      </w:r>
    </w:p>
    <w:p w14:paraId="082BE61D" w14:textId="77777777" w:rsidR="00090602" w:rsidRPr="00E54D3F" w:rsidRDefault="00090602" w:rsidP="00090602">
      <w:pPr>
        <w:rPr>
          <w:rStyle w:val="StyleUnderline"/>
        </w:rPr>
      </w:pPr>
      <w:r w:rsidRPr="00E54D3F">
        <w:rPr>
          <w:rStyle w:val="StyleUnderline"/>
        </w:rPr>
        <w:t xml:space="preserve">In Asia, where </w:t>
      </w:r>
      <w:r w:rsidRPr="00F04467">
        <w:rPr>
          <w:rStyle w:val="nfasis"/>
          <w:highlight w:val="cyan"/>
        </w:rPr>
        <w:t>China</w:t>
      </w:r>
      <w:r w:rsidRPr="00BA58BD">
        <w:rPr>
          <w:rStyle w:val="StyleUnderline"/>
          <w:highlight w:val="cyan"/>
        </w:rPr>
        <w:t xml:space="preserve"> </w:t>
      </w:r>
      <w:r w:rsidRPr="00F04467">
        <w:rPr>
          <w:rStyle w:val="StyleUnderline"/>
          <w:highlight w:val="cyan"/>
        </w:rPr>
        <w:t>vies</w:t>
      </w:r>
      <w:r w:rsidRPr="00DA5C59">
        <w:rPr>
          <w:sz w:val="16"/>
        </w:rPr>
        <w:t xml:space="preserve"> with the United States and its allies </w:t>
      </w:r>
      <w:r w:rsidRPr="00F04467">
        <w:rPr>
          <w:rStyle w:val="StyleUnderline"/>
          <w:highlight w:val="cyan"/>
        </w:rPr>
        <w:t>for</w:t>
      </w:r>
      <w:r w:rsidRPr="005C5FCB">
        <w:rPr>
          <w:rStyle w:val="StyleUnderline"/>
          <w:highlight w:val="cyan"/>
        </w:rPr>
        <w:t xml:space="preserve"> </w:t>
      </w:r>
      <w:r w:rsidRPr="00F04467">
        <w:rPr>
          <w:rStyle w:val="StyleUnderline"/>
          <w:highlight w:val="cyan"/>
        </w:rPr>
        <w:t>primacy</w:t>
      </w:r>
      <w:r w:rsidRPr="00F04467">
        <w:rPr>
          <w:sz w:val="16"/>
          <w:highlight w:val="cyan"/>
        </w:rPr>
        <w:t xml:space="preserve">, </w:t>
      </w:r>
      <w:r w:rsidRPr="00F04467">
        <w:rPr>
          <w:rStyle w:val="nfasis"/>
          <w:highlight w:val="cyan"/>
        </w:rPr>
        <w:t>flash points</w:t>
      </w:r>
      <w:r w:rsidRPr="005813FD">
        <w:rPr>
          <w:rStyle w:val="StyleUnderline"/>
          <w:highlight w:val="cyan"/>
        </w:rPr>
        <w:t xml:space="preserve"> </w:t>
      </w:r>
      <w:r w:rsidRPr="00F04467">
        <w:rPr>
          <w:rStyle w:val="StyleUnderline"/>
          <w:highlight w:val="cyan"/>
        </w:rPr>
        <w:t>in</w:t>
      </w:r>
      <w:r w:rsidRPr="00E54D3F">
        <w:rPr>
          <w:rStyle w:val="StyleUnderline"/>
        </w:rPr>
        <w:t xml:space="preserve"> the</w:t>
      </w:r>
      <w:r w:rsidRPr="00D04842">
        <w:rPr>
          <w:rStyle w:val="StyleUnderline"/>
        </w:rPr>
        <w:t xml:space="preserve"> </w:t>
      </w:r>
      <w:r w:rsidRPr="00F04467">
        <w:rPr>
          <w:rStyle w:val="nfasis"/>
          <w:highlight w:val="cyan"/>
        </w:rPr>
        <w:t>S</w:t>
      </w:r>
      <w:r w:rsidRPr="00DA5C59">
        <w:rPr>
          <w:sz w:val="16"/>
        </w:rPr>
        <w:t xml:space="preserve">outh </w:t>
      </w:r>
      <w:r w:rsidRPr="00F04467">
        <w:rPr>
          <w:rStyle w:val="nfasis"/>
          <w:highlight w:val="cyan"/>
        </w:rPr>
        <w:t>C</w:t>
      </w:r>
      <w:r w:rsidRPr="00DA5C59">
        <w:rPr>
          <w:sz w:val="16"/>
        </w:rPr>
        <w:t xml:space="preserve">hina </w:t>
      </w:r>
      <w:r w:rsidRPr="00F04467">
        <w:rPr>
          <w:rStyle w:val="nfasis"/>
          <w:highlight w:val="cyan"/>
        </w:rPr>
        <w:t>S</w:t>
      </w:r>
      <w:r w:rsidRPr="00DA5C59">
        <w:rPr>
          <w:sz w:val="16"/>
        </w:rPr>
        <w:t xml:space="preserve">ea, the waters and skies around </w:t>
      </w:r>
      <w:r w:rsidRPr="00F04467">
        <w:rPr>
          <w:rStyle w:val="nfasis"/>
          <w:highlight w:val="cyan"/>
        </w:rPr>
        <w:t>Taiwan</w:t>
      </w:r>
      <w:r w:rsidRPr="00DA5C59">
        <w:rPr>
          <w:sz w:val="16"/>
        </w:rPr>
        <w:t xml:space="preserve">, </w:t>
      </w:r>
      <w:r w:rsidRPr="00E54D3F">
        <w:rPr>
          <w:rStyle w:val="StyleUnderline"/>
        </w:rPr>
        <w:t>and</w:t>
      </w:r>
      <w:r w:rsidRPr="00DA5C59">
        <w:rPr>
          <w:sz w:val="16"/>
        </w:rPr>
        <w:t xml:space="preserve"> the </w:t>
      </w:r>
      <w:r w:rsidRPr="00F04467">
        <w:rPr>
          <w:rStyle w:val="nfasis"/>
          <w:highlight w:val="cyan"/>
        </w:rPr>
        <w:t>Korea</w:t>
      </w:r>
      <w:r w:rsidRPr="00DA5C59">
        <w:rPr>
          <w:rStyle w:val="StyleUnderline"/>
        </w:rPr>
        <w:t>n Peninsula</w:t>
      </w:r>
      <w:r w:rsidRPr="001E1003">
        <w:rPr>
          <w:rStyle w:val="StyleUnderline"/>
        </w:rPr>
        <w:t xml:space="preserve"> </w:t>
      </w:r>
      <w:r w:rsidRPr="00F04467">
        <w:rPr>
          <w:rStyle w:val="StyleUnderline"/>
          <w:highlight w:val="cyan"/>
        </w:rPr>
        <w:t>look</w:t>
      </w:r>
      <w:r w:rsidRPr="00E54D3F">
        <w:rPr>
          <w:rStyle w:val="StyleUnderline"/>
        </w:rPr>
        <w:t xml:space="preserve"> ever more </w:t>
      </w:r>
      <w:r w:rsidRPr="00F04467">
        <w:rPr>
          <w:rStyle w:val="nfasis"/>
          <w:highlight w:val="cyan"/>
        </w:rPr>
        <w:t>precarious</w:t>
      </w:r>
      <w:r w:rsidRPr="00DA5C59">
        <w:rPr>
          <w:sz w:val="16"/>
        </w:rPr>
        <w:t xml:space="preserve">. </w:t>
      </w:r>
      <w:r w:rsidRPr="00F04467">
        <w:rPr>
          <w:rStyle w:val="StyleUnderline"/>
          <w:highlight w:val="cyan"/>
        </w:rPr>
        <w:t>Russia</w:t>
      </w:r>
      <w:r w:rsidRPr="00F04467">
        <w:rPr>
          <w:rStyle w:val="StyleUnderline"/>
        </w:rPr>
        <w:t>’s</w:t>
      </w:r>
      <w:r w:rsidRPr="00E54D3F">
        <w:rPr>
          <w:rStyle w:val="StyleUnderline"/>
        </w:rPr>
        <w:t xml:space="preserve"> assault on</w:t>
      </w:r>
      <w:r w:rsidRPr="00DA5C59">
        <w:rPr>
          <w:sz w:val="16"/>
        </w:rPr>
        <w:t xml:space="preserve"> </w:t>
      </w:r>
      <w:r w:rsidRPr="00F04467">
        <w:rPr>
          <w:rStyle w:val="nfasis"/>
        </w:rPr>
        <w:t>Ukraine</w:t>
      </w:r>
      <w:r w:rsidRPr="00DA5C59">
        <w:rPr>
          <w:sz w:val="16"/>
        </w:rPr>
        <w:t xml:space="preserve"> is</w:t>
      </w:r>
      <w:r w:rsidRPr="00EA16E4">
        <w:rPr>
          <w:sz w:val="16"/>
          <w:szCs w:val="16"/>
        </w:rPr>
        <w:t>,</w:t>
      </w:r>
      <w:r w:rsidRPr="00DA5C59">
        <w:rPr>
          <w:sz w:val="16"/>
        </w:rPr>
        <w:t xml:space="preserve"> judging by President Vladimir Putin’s threats, </w:t>
      </w:r>
      <w:r w:rsidRPr="00E54D3F">
        <w:rPr>
          <w:rStyle w:val="StyleUnderline"/>
        </w:rPr>
        <w:t xml:space="preserve">part of a struggle to revise post-Cold War arrangements, and it </w:t>
      </w:r>
      <w:r w:rsidRPr="00F04467">
        <w:rPr>
          <w:rStyle w:val="nfasis"/>
          <w:highlight w:val="cyan"/>
        </w:rPr>
        <w:t>threatens</w:t>
      </w:r>
      <w:r w:rsidRPr="00E54D3F">
        <w:rPr>
          <w:rStyle w:val="StyleUnderline"/>
        </w:rPr>
        <w:t xml:space="preserve"> to tip into a </w:t>
      </w:r>
      <w:r w:rsidRPr="00E54D3F">
        <w:rPr>
          <w:rStyle w:val="nfasis"/>
        </w:rPr>
        <w:t xml:space="preserve">wider </w:t>
      </w:r>
      <w:r w:rsidRPr="00F04467">
        <w:rPr>
          <w:rStyle w:val="nfasis"/>
          <w:highlight w:val="cyan"/>
        </w:rPr>
        <w:t>confrontation</w:t>
      </w:r>
      <w:r w:rsidRPr="00F04467">
        <w:rPr>
          <w:rStyle w:val="StyleUnderline"/>
          <w:highlight w:val="cyan"/>
        </w:rPr>
        <w:t xml:space="preserve"> in </w:t>
      </w:r>
      <w:r w:rsidRPr="00F04467">
        <w:rPr>
          <w:rStyle w:val="nfasis"/>
          <w:highlight w:val="cyan"/>
        </w:rPr>
        <w:t>Europe</w:t>
      </w:r>
      <w:r w:rsidRPr="009C4004">
        <w:rPr>
          <w:sz w:val="16"/>
          <w:szCs w:val="16"/>
        </w:rPr>
        <w:t>.</w:t>
      </w:r>
    </w:p>
    <w:p w14:paraId="17279020" w14:textId="77777777" w:rsidR="00090602" w:rsidRPr="00E54D3F" w:rsidRDefault="00090602" w:rsidP="00090602">
      <w:pPr>
        <w:rPr>
          <w:rStyle w:val="StyleUnderline"/>
        </w:rPr>
      </w:pPr>
      <w:r w:rsidRPr="00DA5C59">
        <w:rPr>
          <w:sz w:val="16"/>
        </w:rPr>
        <w:t xml:space="preserve">Elsewhere, </w:t>
      </w:r>
      <w:r w:rsidRPr="00E54D3F">
        <w:rPr>
          <w:rStyle w:val="StyleUnderline"/>
        </w:rPr>
        <w:t>a</w:t>
      </w:r>
      <w:r w:rsidRPr="00DA5C59">
        <w:rPr>
          <w:sz w:val="16"/>
        </w:rPr>
        <w:t xml:space="preserve"> </w:t>
      </w:r>
      <w:r w:rsidRPr="00F04467">
        <w:rPr>
          <w:rStyle w:val="nfasis"/>
          <w:highlight w:val="cyan"/>
        </w:rPr>
        <w:t>wave</w:t>
      </w:r>
      <w:r w:rsidRPr="00F04467">
        <w:rPr>
          <w:rStyle w:val="StyleUnderline"/>
          <w:highlight w:val="cyan"/>
        </w:rPr>
        <w:t xml:space="preserve"> of </w:t>
      </w:r>
      <w:r w:rsidRPr="00F04467">
        <w:rPr>
          <w:rStyle w:val="nfasis"/>
          <w:highlight w:val="cyan"/>
        </w:rPr>
        <w:t>conflict</w:t>
      </w:r>
      <w:r w:rsidRPr="00DA5C59">
        <w:rPr>
          <w:sz w:val="16"/>
        </w:rPr>
        <w:t>—</w:t>
      </w:r>
      <w:r w:rsidRPr="00F04467">
        <w:rPr>
          <w:rStyle w:val="StyleUnderline"/>
          <w:highlight w:val="cyan"/>
        </w:rPr>
        <w:t>in</w:t>
      </w:r>
      <w:r w:rsidRPr="00F04467">
        <w:rPr>
          <w:sz w:val="16"/>
          <w:szCs w:val="16"/>
        </w:rPr>
        <w:t>cluding</w:t>
      </w:r>
      <w:r w:rsidRPr="00DA5C59">
        <w:rPr>
          <w:sz w:val="16"/>
        </w:rPr>
        <w:t xml:space="preserve"> </w:t>
      </w:r>
      <w:r w:rsidRPr="00F04467">
        <w:rPr>
          <w:rStyle w:val="nfasis"/>
          <w:highlight w:val="cyan"/>
        </w:rPr>
        <w:t>Myanmar</w:t>
      </w:r>
      <w:r w:rsidRPr="00E54D3F">
        <w:rPr>
          <w:rStyle w:val="StyleUnderline"/>
        </w:rPr>
        <w:t>’s civil war</w:t>
      </w:r>
      <w:r w:rsidRPr="00DA5C59">
        <w:rPr>
          <w:sz w:val="16"/>
        </w:rPr>
        <w:t xml:space="preserve">, </w:t>
      </w:r>
      <w:r w:rsidRPr="00E54D3F">
        <w:rPr>
          <w:rStyle w:val="StyleUnderline"/>
        </w:rPr>
        <w:t xml:space="preserve">a </w:t>
      </w:r>
      <w:r w:rsidRPr="00F04467">
        <w:rPr>
          <w:rStyle w:val="nfasis"/>
          <w:highlight w:val="cyan"/>
        </w:rPr>
        <w:t>Rwanda</w:t>
      </w:r>
      <w:r w:rsidRPr="00E54D3F">
        <w:rPr>
          <w:rStyle w:val="StyleUnderline"/>
        </w:rPr>
        <w:t xml:space="preserve">-backed rebellion in the </w:t>
      </w:r>
      <w:r w:rsidRPr="00DA5C59">
        <w:rPr>
          <w:sz w:val="16"/>
        </w:rPr>
        <w:t xml:space="preserve">eastern </w:t>
      </w:r>
      <w:r w:rsidRPr="00F04467">
        <w:rPr>
          <w:rStyle w:val="nfasis"/>
          <w:highlight w:val="cyan"/>
        </w:rPr>
        <w:t>D</w:t>
      </w:r>
      <w:r w:rsidRPr="00DA5C59">
        <w:rPr>
          <w:sz w:val="16"/>
        </w:rPr>
        <w:t xml:space="preserve">emocratic </w:t>
      </w:r>
      <w:r w:rsidRPr="00F04467">
        <w:rPr>
          <w:rStyle w:val="nfasis"/>
          <w:highlight w:val="cyan"/>
        </w:rPr>
        <w:t>R</w:t>
      </w:r>
      <w:r w:rsidRPr="00DA5C59">
        <w:rPr>
          <w:sz w:val="16"/>
        </w:rPr>
        <w:t xml:space="preserve">epublic of the </w:t>
      </w:r>
      <w:r w:rsidRPr="00F04467">
        <w:rPr>
          <w:rStyle w:val="nfasis"/>
          <w:highlight w:val="cyan"/>
        </w:rPr>
        <w:t>C</w:t>
      </w:r>
      <w:r w:rsidRPr="00DA5C59">
        <w:rPr>
          <w:sz w:val="16"/>
        </w:rPr>
        <w:t xml:space="preserve">ongo, </w:t>
      </w:r>
      <w:r w:rsidRPr="00E54D3F">
        <w:rPr>
          <w:rStyle w:val="StyleUnderline"/>
        </w:rPr>
        <w:t>a</w:t>
      </w:r>
      <w:r w:rsidRPr="00DA5C59">
        <w:rPr>
          <w:sz w:val="16"/>
        </w:rPr>
        <w:t xml:space="preserve"> </w:t>
      </w:r>
      <w:r w:rsidRPr="00DA5C59">
        <w:rPr>
          <w:rStyle w:val="nfasis"/>
        </w:rPr>
        <w:t>gang takeover</w:t>
      </w:r>
      <w:r w:rsidRPr="00DA5C59">
        <w:rPr>
          <w:sz w:val="16"/>
        </w:rPr>
        <w:t xml:space="preserve"> </w:t>
      </w:r>
      <w:r w:rsidRPr="00E54D3F">
        <w:rPr>
          <w:rStyle w:val="StyleUnderline"/>
        </w:rPr>
        <w:t>that</w:t>
      </w:r>
      <w:r w:rsidRPr="00DA5C59">
        <w:rPr>
          <w:sz w:val="16"/>
        </w:rPr>
        <w:t xml:space="preserve"> has </w:t>
      </w:r>
      <w:r w:rsidRPr="00E54D3F">
        <w:rPr>
          <w:rStyle w:val="StyleUnderline"/>
        </w:rPr>
        <w:t xml:space="preserve">left millions of </w:t>
      </w:r>
      <w:r w:rsidRPr="00F04467">
        <w:rPr>
          <w:rStyle w:val="nfasis"/>
          <w:highlight w:val="cyan"/>
        </w:rPr>
        <w:t>Haiti</w:t>
      </w:r>
      <w:r w:rsidRPr="00F04467">
        <w:rPr>
          <w:sz w:val="16"/>
          <w:szCs w:val="16"/>
        </w:rPr>
        <w:t>ans</w:t>
      </w:r>
      <w:r w:rsidRPr="00DA5C59">
        <w:rPr>
          <w:sz w:val="16"/>
        </w:rPr>
        <w:t xml:space="preserve"> </w:t>
      </w:r>
      <w:r w:rsidRPr="00E54D3F">
        <w:rPr>
          <w:rStyle w:val="StyleUnderline"/>
        </w:rPr>
        <w:t xml:space="preserve">in </w:t>
      </w:r>
      <w:r w:rsidRPr="00E54D3F">
        <w:rPr>
          <w:rStyle w:val="nfasis"/>
        </w:rPr>
        <w:t>warlike conditions</w:t>
      </w:r>
      <w:r w:rsidRPr="00DA5C59">
        <w:rPr>
          <w:sz w:val="16"/>
        </w:rPr>
        <w:t xml:space="preserve">, </w:t>
      </w:r>
      <w:r w:rsidRPr="00F04467">
        <w:rPr>
          <w:rStyle w:val="StyleUnderline"/>
        </w:rPr>
        <w:t>plus</w:t>
      </w:r>
      <w:r w:rsidRPr="00DA5C59">
        <w:rPr>
          <w:sz w:val="16"/>
        </w:rPr>
        <w:t xml:space="preserve"> the </w:t>
      </w:r>
      <w:r w:rsidRPr="00E54D3F">
        <w:rPr>
          <w:rStyle w:val="StyleUnderline"/>
        </w:rPr>
        <w:t xml:space="preserve">devastation in </w:t>
      </w:r>
      <w:r w:rsidRPr="00F04467">
        <w:rPr>
          <w:rStyle w:val="nfasis"/>
          <w:highlight w:val="cyan"/>
        </w:rPr>
        <w:t>Sudan</w:t>
      </w:r>
      <w:r w:rsidRPr="00DA5C59">
        <w:rPr>
          <w:sz w:val="16"/>
        </w:rPr>
        <w:t>—</w:t>
      </w:r>
      <w:r w:rsidRPr="00E54D3F">
        <w:rPr>
          <w:rStyle w:val="StyleUnderline"/>
        </w:rPr>
        <w:t xml:space="preserve">is adding to a global tally of people dead, displaced, and hungry due to </w:t>
      </w:r>
      <w:r w:rsidRPr="00E54D3F">
        <w:rPr>
          <w:rStyle w:val="nfasis"/>
        </w:rPr>
        <w:t>fighting</w:t>
      </w:r>
      <w:r w:rsidRPr="00DA5C59">
        <w:rPr>
          <w:sz w:val="16"/>
        </w:rPr>
        <w:t xml:space="preserve"> </w:t>
      </w:r>
      <w:r w:rsidRPr="00E54D3F">
        <w:rPr>
          <w:rStyle w:val="StyleUnderline"/>
        </w:rPr>
        <w:t>that is higher than at any time in decades.</w:t>
      </w:r>
    </w:p>
    <w:p w14:paraId="63D0C7D5" w14:textId="77777777" w:rsidR="00090602" w:rsidRPr="00DA5C59" w:rsidRDefault="00090602" w:rsidP="00090602">
      <w:pPr>
        <w:rPr>
          <w:rStyle w:val="StyleUnderline"/>
        </w:rPr>
      </w:pPr>
      <w:r w:rsidRPr="00DA5C59">
        <w:rPr>
          <w:sz w:val="16"/>
        </w:rPr>
        <w:t xml:space="preserve">Generalizing about what drives the turmoil is hard, given each conflict’s distinct roots. </w:t>
      </w:r>
      <w:r w:rsidRPr="00F04467">
        <w:rPr>
          <w:rStyle w:val="nfasis"/>
          <w:highlight w:val="cyan"/>
        </w:rPr>
        <w:t>China</w:t>
      </w:r>
      <w:r w:rsidRPr="00DA5C59">
        <w:rPr>
          <w:sz w:val="16"/>
        </w:rPr>
        <w:t xml:space="preserve"> and </w:t>
      </w:r>
      <w:r w:rsidRPr="00F04467">
        <w:rPr>
          <w:rStyle w:val="nfasis"/>
          <w:highlight w:val="cyan"/>
        </w:rPr>
        <w:t>Russia</w:t>
      </w:r>
      <w:r w:rsidRPr="00DA5C59">
        <w:rPr>
          <w:sz w:val="16"/>
        </w:rPr>
        <w:t>—</w:t>
      </w:r>
      <w:r w:rsidRPr="00F04467">
        <w:rPr>
          <w:rStyle w:val="StyleUnderline"/>
          <w:highlight w:val="cyan"/>
        </w:rPr>
        <w:t>and</w:t>
      </w:r>
      <w:r w:rsidRPr="00DA5C59">
        <w:rPr>
          <w:sz w:val="16"/>
        </w:rPr>
        <w:t xml:space="preserve"> to some degree, </w:t>
      </w:r>
      <w:r w:rsidRPr="00F04467">
        <w:rPr>
          <w:rStyle w:val="nfasis"/>
          <w:highlight w:val="cyan"/>
        </w:rPr>
        <w:t>No</w:t>
      </w:r>
      <w:r w:rsidRPr="00DA5C59">
        <w:rPr>
          <w:rStyle w:val="StyleUnderline"/>
        </w:rPr>
        <w:t xml:space="preserve">rth </w:t>
      </w:r>
      <w:r w:rsidRPr="00F04467">
        <w:rPr>
          <w:rStyle w:val="nfasis"/>
          <w:highlight w:val="cyan"/>
        </w:rPr>
        <w:t>Ko</w:t>
      </w:r>
      <w:r w:rsidRPr="00DA5C59">
        <w:rPr>
          <w:rStyle w:val="StyleUnderline"/>
        </w:rPr>
        <w:t>rea</w:t>
      </w:r>
      <w:r w:rsidRPr="00DA5C59">
        <w:rPr>
          <w:sz w:val="16"/>
        </w:rPr>
        <w:t>—</w:t>
      </w:r>
      <w:r w:rsidRPr="00F04467">
        <w:rPr>
          <w:rStyle w:val="StyleUnderline"/>
          <w:highlight w:val="cyan"/>
        </w:rPr>
        <w:t>are</w:t>
      </w:r>
      <w:r w:rsidRPr="00F04467">
        <w:rPr>
          <w:sz w:val="16"/>
          <w:highlight w:val="cyan"/>
        </w:rPr>
        <w:t xml:space="preserve"> </w:t>
      </w:r>
      <w:r w:rsidRPr="00F04467">
        <w:rPr>
          <w:rStyle w:val="nfasis"/>
          <w:highlight w:val="cyan"/>
        </w:rPr>
        <w:t>challenging orders</w:t>
      </w:r>
      <w:r w:rsidRPr="00DA5C59">
        <w:rPr>
          <w:sz w:val="16"/>
        </w:rPr>
        <w:t xml:space="preserve"> </w:t>
      </w:r>
      <w:r w:rsidRPr="00E54D3F">
        <w:rPr>
          <w:rStyle w:val="StyleUnderline"/>
        </w:rPr>
        <w:t xml:space="preserve">that were </w:t>
      </w:r>
      <w:r w:rsidRPr="00E54D3F">
        <w:rPr>
          <w:rStyle w:val="nfasis"/>
        </w:rPr>
        <w:t>underpinned</w:t>
      </w:r>
      <w:r w:rsidRPr="00DA5C59">
        <w:rPr>
          <w:sz w:val="16"/>
        </w:rPr>
        <w:t xml:space="preserve"> </w:t>
      </w:r>
      <w:r w:rsidRPr="00DA5C59">
        <w:rPr>
          <w:rStyle w:val="StyleUnderline"/>
        </w:rPr>
        <w:t>for decades by U.S. power in Asia and Europe</w:t>
      </w:r>
      <w:r w:rsidRPr="00DA5C59">
        <w:rPr>
          <w:sz w:val="16"/>
        </w:rPr>
        <w:t xml:space="preserve">. Elsewhere, </w:t>
      </w:r>
      <w:r w:rsidRPr="00F04467">
        <w:rPr>
          <w:rStyle w:val="StyleUnderline"/>
          <w:highlight w:val="cyan"/>
        </w:rPr>
        <w:t>absent</w:t>
      </w:r>
      <w:r w:rsidRPr="00DA5C59">
        <w:rPr>
          <w:rStyle w:val="StyleUnderline"/>
        </w:rPr>
        <w:t xml:space="preserve"> a </w:t>
      </w:r>
      <w:r w:rsidRPr="00F04467">
        <w:rPr>
          <w:rStyle w:val="nfasis"/>
          <w:highlight w:val="cyan"/>
        </w:rPr>
        <w:t>hegemon</w:t>
      </w:r>
      <w:r w:rsidRPr="00DA5C59">
        <w:rPr>
          <w:sz w:val="16"/>
        </w:rPr>
        <w:t xml:space="preserve"> or concert of big powers acting in unity, </w:t>
      </w:r>
      <w:r w:rsidRPr="00DA5C59">
        <w:rPr>
          <w:rStyle w:val="StyleUnderline"/>
        </w:rPr>
        <w:t xml:space="preserve">more </w:t>
      </w:r>
      <w:r w:rsidRPr="00F04467">
        <w:rPr>
          <w:rStyle w:val="StyleUnderline"/>
          <w:highlight w:val="cyan"/>
        </w:rPr>
        <w:t xml:space="preserve">leaders </w:t>
      </w:r>
      <w:r w:rsidRPr="000063BA">
        <w:rPr>
          <w:rStyle w:val="StyleUnderline"/>
          <w:highlight w:val="cyan"/>
        </w:rPr>
        <w:t xml:space="preserve">sense </w:t>
      </w:r>
      <w:r w:rsidRPr="000063BA">
        <w:rPr>
          <w:rStyle w:val="nfasis"/>
          <w:highlight w:val="cyan"/>
        </w:rPr>
        <w:t xml:space="preserve">constraints </w:t>
      </w:r>
      <w:r w:rsidRPr="00F04467">
        <w:rPr>
          <w:rStyle w:val="nfasis"/>
          <w:highlight w:val="cyan"/>
        </w:rPr>
        <w:t>crumbl</w:t>
      </w:r>
      <w:r w:rsidRPr="00DA5C59">
        <w:rPr>
          <w:rStyle w:val="nfasis"/>
        </w:rPr>
        <w:t>ing</w:t>
      </w:r>
      <w:r w:rsidRPr="00DA5C59">
        <w:rPr>
          <w:sz w:val="16"/>
        </w:rPr>
        <w:t xml:space="preserve">. </w:t>
      </w:r>
      <w:r w:rsidRPr="00DA5C59">
        <w:rPr>
          <w:rStyle w:val="StyleUnderline"/>
        </w:rPr>
        <w:t xml:space="preserve">More </w:t>
      </w:r>
      <w:r w:rsidRPr="00F04467">
        <w:rPr>
          <w:rStyle w:val="StyleUnderline"/>
        </w:rPr>
        <w:t xml:space="preserve">see opportunities </w:t>
      </w:r>
      <w:r w:rsidRPr="00F04467">
        <w:rPr>
          <w:rStyle w:val="StyleUnderline"/>
          <w:highlight w:val="cyan"/>
        </w:rPr>
        <w:t xml:space="preserve">to </w:t>
      </w:r>
      <w:r w:rsidRPr="00F04467">
        <w:rPr>
          <w:rStyle w:val="nfasis"/>
          <w:highlight w:val="cyan"/>
        </w:rPr>
        <w:t>pursue</w:t>
      </w:r>
      <w:r w:rsidRPr="00DA5C59">
        <w:rPr>
          <w:rStyle w:val="StyleUnderline"/>
        </w:rPr>
        <w:t xml:space="preserve"> ends by </w:t>
      </w:r>
      <w:r w:rsidRPr="00F04467">
        <w:rPr>
          <w:rStyle w:val="nfasis"/>
          <w:highlight w:val="cyan"/>
        </w:rPr>
        <w:t>violent means</w:t>
      </w:r>
      <w:r w:rsidRPr="00DA5C59">
        <w:rPr>
          <w:rStyle w:val="StyleUnderline"/>
        </w:rPr>
        <w:t xml:space="preserve"> or fear losing out if they hold back.</w:t>
      </w:r>
    </w:p>
    <w:p w14:paraId="5B8F16A9" w14:textId="77777777" w:rsidR="00090602" w:rsidRPr="00DA5C59" w:rsidRDefault="00090602" w:rsidP="00090602">
      <w:pPr>
        <w:rPr>
          <w:rStyle w:val="StyleUnderline"/>
        </w:rPr>
      </w:pPr>
      <w:r w:rsidRPr="00DA5C59">
        <w:rPr>
          <w:sz w:val="16"/>
        </w:rPr>
        <w:t xml:space="preserve">Most governments, of course, do not seek to crush rivals at home or sponsor proxies abroad, let alone annex neighbors or kill civilians </w:t>
      </w:r>
      <w:proofErr w:type="spellStart"/>
      <w:r w:rsidRPr="00DA5C59">
        <w:rPr>
          <w:sz w:val="16"/>
        </w:rPr>
        <w:t>en</w:t>
      </w:r>
      <w:proofErr w:type="spellEnd"/>
      <w:r w:rsidRPr="00DA5C59">
        <w:rPr>
          <w:sz w:val="16"/>
        </w:rPr>
        <w:t xml:space="preserve"> masse. But </w:t>
      </w:r>
      <w:r w:rsidRPr="00DA5C59">
        <w:rPr>
          <w:rStyle w:val="StyleUnderline"/>
        </w:rPr>
        <w:t>more are taking things into their own hands</w:t>
      </w:r>
      <w:r w:rsidRPr="00DA5C59">
        <w:rPr>
          <w:sz w:val="16"/>
        </w:rPr>
        <w:t>. Increasingly</w:t>
      </w:r>
      <w:r w:rsidRPr="00DA5C59">
        <w:rPr>
          <w:rStyle w:val="StyleUnderline"/>
        </w:rPr>
        <w:t>, the main check on their actions is how much fight their foes can put up.</w:t>
      </w:r>
    </w:p>
    <w:p w14:paraId="1B653AE5" w14:textId="77777777" w:rsidR="00090602" w:rsidRPr="00DA5C59" w:rsidRDefault="00090602" w:rsidP="00090602">
      <w:pPr>
        <w:rPr>
          <w:sz w:val="16"/>
        </w:rPr>
      </w:pPr>
      <w:r w:rsidRPr="00DA5C59">
        <w:rPr>
          <w:rStyle w:val="StyleUnderline"/>
        </w:rPr>
        <w:t>If</w:t>
      </w:r>
      <w:r w:rsidRPr="00DA5C59">
        <w:rPr>
          <w:sz w:val="16"/>
        </w:rPr>
        <w:t xml:space="preserve"> </w:t>
      </w:r>
      <w:r w:rsidRPr="00DA5C59">
        <w:rPr>
          <w:rStyle w:val="nfasis"/>
        </w:rPr>
        <w:t>adventurism</w:t>
      </w:r>
      <w:r w:rsidRPr="00DA5C59">
        <w:rPr>
          <w:sz w:val="16"/>
        </w:rPr>
        <w:t xml:space="preserve"> </w:t>
      </w:r>
      <w:r w:rsidRPr="00DA5C59">
        <w:rPr>
          <w:rStyle w:val="StyleUnderline"/>
        </w:rPr>
        <w:t>is on the rise, its knock-on effects</w:t>
      </w:r>
      <w:r w:rsidRPr="00DA5C59">
        <w:rPr>
          <w:sz w:val="16"/>
        </w:rPr>
        <w:t>—how rivals sensing the same loosened fetters might react—</w:t>
      </w:r>
      <w:r w:rsidRPr="00DA5C59">
        <w:rPr>
          <w:rStyle w:val="StyleUnderline"/>
        </w:rPr>
        <w:t>are harder to foresee</w:t>
      </w:r>
      <w:r w:rsidRPr="00DA5C59">
        <w:rPr>
          <w:sz w:val="16"/>
        </w:rPr>
        <w:t xml:space="preserve">. </w:t>
      </w:r>
      <w:r w:rsidRPr="00F04467">
        <w:rPr>
          <w:rStyle w:val="nfasis"/>
        </w:rPr>
        <w:t>Interlinked conflicts</w:t>
      </w:r>
      <w:r w:rsidRPr="00F04467">
        <w:rPr>
          <w:sz w:val="16"/>
        </w:rPr>
        <w:t xml:space="preserve"> </w:t>
      </w:r>
      <w:r w:rsidRPr="00F04467">
        <w:rPr>
          <w:rStyle w:val="StyleUnderline"/>
        </w:rPr>
        <w:t>make</w:t>
      </w:r>
      <w:r w:rsidRPr="00DA5C59">
        <w:rPr>
          <w:sz w:val="16"/>
        </w:rPr>
        <w:t xml:space="preserve"> </w:t>
      </w:r>
      <w:r w:rsidRPr="00DA5C59">
        <w:rPr>
          <w:rStyle w:val="nfasis"/>
        </w:rPr>
        <w:t>unintended consequences</w:t>
      </w:r>
      <w:r w:rsidRPr="00DA5C59">
        <w:rPr>
          <w:sz w:val="16"/>
        </w:rPr>
        <w:t xml:space="preserve"> </w:t>
      </w:r>
      <w:r w:rsidRPr="00DA5C59">
        <w:rPr>
          <w:rStyle w:val="StyleUnderline"/>
        </w:rPr>
        <w:t>likelier</w:t>
      </w:r>
      <w:r w:rsidRPr="00DA5C59">
        <w:rPr>
          <w:sz w:val="16"/>
        </w:rPr>
        <w:t>. Yahya Sinwar, the Hamas leader who masterminded the Oct. 7 assault, surely underestimated the ruin that a largely unrestrained Israel would wreak on Gaza in response.</w:t>
      </w:r>
    </w:p>
    <w:p w14:paraId="15913371" w14:textId="77777777" w:rsidR="00090602" w:rsidRPr="00DA5C59" w:rsidRDefault="00090602" w:rsidP="00090602">
      <w:pPr>
        <w:rPr>
          <w:sz w:val="16"/>
        </w:rPr>
      </w:pPr>
      <w:r w:rsidRPr="00DA5C59">
        <w:rPr>
          <w:sz w:val="16"/>
        </w:rPr>
        <w:t xml:space="preserve">Even Israel, for all its </w:t>
      </w:r>
      <w:proofErr w:type="spellStart"/>
      <w:r w:rsidRPr="00DA5C59">
        <w:rPr>
          <w:sz w:val="16"/>
        </w:rPr>
        <w:t>spycraft</w:t>
      </w:r>
      <w:proofErr w:type="spellEnd"/>
      <w:r w:rsidRPr="00DA5C59">
        <w:rPr>
          <w:sz w:val="16"/>
        </w:rPr>
        <w:t>, did not predict that its hammering of Hezbollah in Lebanon would help a reformed al Qaeda offshoot seize Damascus. (Syria’s new ruler, despite his jihadi past, says he’s not looking for a fight with Israel.)</w:t>
      </w:r>
    </w:p>
    <w:p w14:paraId="7E6F3E21" w14:textId="77777777" w:rsidR="00090602" w:rsidRPr="00DA5C59" w:rsidRDefault="00090602" w:rsidP="00090602">
      <w:pPr>
        <w:rPr>
          <w:sz w:val="16"/>
        </w:rPr>
      </w:pPr>
      <w:r w:rsidRPr="00DA5C59">
        <w:rPr>
          <w:sz w:val="16"/>
        </w:rPr>
        <w:t>Trump’s return brings fresh uncertainty. In Europe, the Asia-Pacific, and the Middle East, Trump’s promises are often contradictory, as are the views of his cabinet picks and loyalists. If he doubles down on confrontation, how much risk will he tolerate? If he seeks deals, what trade-offs might they entail, and what might the implications be for U.S. allies? Outside those arenas, if Washington is largely absent, how will others fill the space?</w:t>
      </w:r>
    </w:p>
    <w:p w14:paraId="0CAF6E27" w14:textId="77777777" w:rsidR="00090602" w:rsidRPr="00DA5C59" w:rsidRDefault="00090602" w:rsidP="00090602">
      <w:pPr>
        <w:rPr>
          <w:sz w:val="16"/>
        </w:rPr>
      </w:pPr>
      <w:r w:rsidRPr="00DA5C59">
        <w:rPr>
          <w:sz w:val="16"/>
        </w:rPr>
        <w:t xml:space="preserve">Trump’s admirers see virtue in impetuousness. </w:t>
      </w:r>
      <w:r w:rsidRPr="00F04467">
        <w:rPr>
          <w:rStyle w:val="StyleUnderline"/>
          <w:highlight w:val="cyan"/>
        </w:rPr>
        <w:t>Keeping rivals and allies on their toes</w:t>
      </w:r>
      <w:r w:rsidRPr="00DA5C59">
        <w:rPr>
          <w:rStyle w:val="StyleUnderline"/>
        </w:rPr>
        <w:t xml:space="preserve"> can </w:t>
      </w:r>
      <w:r w:rsidRPr="00F04467">
        <w:rPr>
          <w:rStyle w:val="nfasis"/>
          <w:highlight w:val="cyan"/>
        </w:rPr>
        <w:t>deter</w:t>
      </w:r>
      <w:r w:rsidRPr="00DA5C59">
        <w:rPr>
          <w:rStyle w:val="StyleUnderline"/>
        </w:rPr>
        <w:t xml:space="preserve"> the former </w:t>
      </w:r>
      <w:r w:rsidRPr="00F04467">
        <w:rPr>
          <w:rStyle w:val="StyleUnderline"/>
          <w:highlight w:val="cyan"/>
        </w:rPr>
        <w:t xml:space="preserve">and </w:t>
      </w:r>
      <w:r w:rsidRPr="00DE055F">
        <w:rPr>
          <w:rStyle w:val="nfasis"/>
          <w:highlight w:val="cyan"/>
        </w:rPr>
        <w:t>extract c</w:t>
      </w:r>
      <w:r w:rsidRPr="00F04467">
        <w:rPr>
          <w:rStyle w:val="nfasis"/>
          <w:highlight w:val="cyan"/>
        </w:rPr>
        <w:t>oncessions</w:t>
      </w:r>
      <w:r w:rsidRPr="00DA5C59">
        <w:rPr>
          <w:rStyle w:val="StyleUnderline"/>
        </w:rPr>
        <w:t xml:space="preserve"> from the latter.</w:t>
      </w:r>
      <w:r w:rsidRPr="004D583B">
        <w:rPr>
          <w:rStyle w:val="StyleUnderline"/>
        </w:rPr>
        <w:t xml:space="preserve"> </w:t>
      </w:r>
      <w:r w:rsidRPr="00F04467">
        <w:rPr>
          <w:rStyle w:val="StyleUnderline"/>
          <w:highlight w:val="cyan"/>
        </w:rPr>
        <w:t>Putin</w:t>
      </w:r>
      <w:r w:rsidRPr="00DA5C59">
        <w:rPr>
          <w:sz w:val="16"/>
        </w:rPr>
        <w:t xml:space="preserve">, they say, </w:t>
      </w:r>
      <w:r w:rsidRPr="00F04467">
        <w:rPr>
          <w:rStyle w:val="StyleUnderline"/>
          <w:highlight w:val="cyan"/>
        </w:rPr>
        <w:t>was</w:t>
      </w:r>
      <w:r w:rsidRPr="002673BF">
        <w:rPr>
          <w:rStyle w:val="StyleUnderline"/>
          <w:highlight w:val="cyan"/>
        </w:rPr>
        <w:t xml:space="preserve"> </w:t>
      </w:r>
      <w:r w:rsidRPr="00F04467">
        <w:rPr>
          <w:rStyle w:val="nfasis"/>
          <w:highlight w:val="cyan"/>
        </w:rPr>
        <w:t>shyer</w:t>
      </w:r>
      <w:r w:rsidRPr="002578E0">
        <w:rPr>
          <w:rStyle w:val="StyleUnderline"/>
        </w:rPr>
        <w:t xml:space="preserve"> </w:t>
      </w:r>
      <w:r w:rsidRPr="00DA5C59">
        <w:rPr>
          <w:rStyle w:val="StyleUnderline"/>
        </w:rPr>
        <w:t xml:space="preserve">of acting up </w:t>
      </w:r>
      <w:r w:rsidRPr="00F04467">
        <w:rPr>
          <w:rStyle w:val="StyleUnderline"/>
          <w:highlight w:val="cyan"/>
        </w:rPr>
        <w:t>with Trump</w:t>
      </w:r>
      <w:r w:rsidRPr="00DA5C59">
        <w:rPr>
          <w:rStyle w:val="StyleUnderline"/>
        </w:rPr>
        <w:t xml:space="preserve"> in office, </w:t>
      </w:r>
      <w:r w:rsidRPr="00F04467">
        <w:rPr>
          <w:rStyle w:val="StyleUnderline"/>
          <w:highlight w:val="cyan"/>
        </w:rPr>
        <w:t>and</w:t>
      </w:r>
      <w:r w:rsidRPr="00DA5C59">
        <w:rPr>
          <w:rStyle w:val="StyleUnderline"/>
        </w:rPr>
        <w:t xml:space="preserve"> Trump’s</w:t>
      </w:r>
      <w:r w:rsidRPr="005E743B">
        <w:rPr>
          <w:rStyle w:val="StyleUnderline"/>
        </w:rPr>
        <w:t xml:space="preserve"> </w:t>
      </w:r>
      <w:r w:rsidRPr="00F04467">
        <w:rPr>
          <w:rStyle w:val="nfasis"/>
          <w:highlight w:val="cyan"/>
        </w:rPr>
        <w:t>ambiguity</w:t>
      </w:r>
      <w:r w:rsidRPr="008D5330">
        <w:rPr>
          <w:rStyle w:val="StyleUnderline"/>
        </w:rPr>
        <w:t xml:space="preserve"> </w:t>
      </w:r>
      <w:r w:rsidRPr="00DA5C59">
        <w:rPr>
          <w:rStyle w:val="StyleUnderline"/>
        </w:rPr>
        <w:t xml:space="preserve">about NATO has </w:t>
      </w:r>
      <w:r w:rsidRPr="00F04467">
        <w:rPr>
          <w:rStyle w:val="nfasis"/>
          <w:highlight w:val="cyan"/>
        </w:rPr>
        <w:t>shake</w:t>
      </w:r>
      <w:r w:rsidRPr="00DA5C59">
        <w:rPr>
          <w:rStyle w:val="nfasis"/>
        </w:rPr>
        <w:t xml:space="preserve">n </w:t>
      </w:r>
      <w:r w:rsidRPr="00F04467">
        <w:rPr>
          <w:rStyle w:val="nfasis"/>
          <w:highlight w:val="cyan"/>
        </w:rPr>
        <w:t>Europeans</w:t>
      </w:r>
      <w:r w:rsidRPr="00F04467">
        <w:rPr>
          <w:rStyle w:val="StyleUnderline"/>
          <w:highlight w:val="cyan"/>
        </w:rPr>
        <w:t xml:space="preserve"> out of</w:t>
      </w:r>
      <w:r w:rsidRPr="00DA5C59">
        <w:rPr>
          <w:rStyle w:val="StyleUnderline"/>
        </w:rPr>
        <w:t xml:space="preserve"> their </w:t>
      </w:r>
      <w:r w:rsidRPr="00F04467">
        <w:rPr>
          <w:rStyle w:val="nfasis"/>
          <w:highlight w:val="cyan"/>
        </w:rPr>
        <w:t>complacency</w:t>
      </w:r>
      <w:r w:rsidRPr="00DA5C59">
        <w:rPr>
          <w:rStyle w:val="StyleUnderline"/>
        </w:rPr>
        <w:t xml:space="preserve"> about</w:t>
      </w:r>
      <w:r w:rsidRPr="00DA5C59">
        <w:rPr>
          <w:sz w:val="16"/>
        </w:rPr>
        <w:t xml:space="preserve"> the continent’s </w:t>
      </w:r>
      <w:r w:rsidRPr="00DA5C59">
        <w:rPr>
          <w:rStyle w:val="StyleUnderline"/>
        </w:rPr>
        <w:t>security</w:t>
      </w:r>
      <w:r w:rsidRPr="00DA5C59">
        <w:rPr>
          <w:sz w:val="16"/>
        </w:rPr>
        <w:t xml:space="preserve"> just as much as the Kremlin’s aggression has.</w:t>
      </w:r>
    </w:p>
    <w:p w14:paraId="412192E1" w14:textId="77777777" w:rsidR="00090602" w:rsidRPr="00367187" w:rsidRDefault="00090602" w:rsidP="00090602">
      <w:pPr>
        <w:rPr>
          <w:sz w:val="16"/>
        </w:rPr>
      </w:pPr>
      <w:r w:rsidRPr="00367187">
        <w:rPr>
          <w:sz w:val="16"/>
        </w:rPr>
        <w:t xml:space="preserve">But unpredictability could just as easily backfire. While no one wants all-out war, </w:t>
      </w:r>
      <w:r w:rsidRPr="00F04467">
        <w:rPr>
          <w:rStyle w:val="nfasis"/>
          <w:highlight w:val="cyan"/>
        </w:rPr>
        <w:t>miscalc</w:t>
      </w:r>
      <w:r w:rsidRPr="00DA5C59">
        <w:rPr>
          <w:rStyle w:val="StyleUnderline"/>
        </w:rPr>
        <w:t>ulation</w:t>
      </w:r>
      <w:r w:rsidRPr="00AF1E83">
        <w:rPr>
          <w:rStyle w:val="StyleUnderline"/>
        </w:rPr>
        <w:t xml:space="preserve"> </w:t>
      </w:r>
      <w:r w:rsidRPr="00F04467">
        <w:rPr>
          <w:rStyle w:val="StyleUnderline"/>
          <w:highlight w:val="cyan"/>
        </w:rPr>
        <w:t>is</w:t>
      </w:r>
      <w:r w:rsidRPr="00367187">
        <w:rPr>
          <w:sz w:val="16"/>
        </w:rPr>
        <w:t xml:space="preserve"> as much </w:t>
      </w:r>
      <w:r w:rsidRPr="00F04467">
        <w:rPr>
          <w:rStyle w:val="StyleUnderline"/>
          <w:highlight w:val="cyan"/>
        </w:rPr>
        <w:t>a</w:t>
      </w:r>
      <w:r w:rsidRPr="00B21C36">
        <w:rPr>
          <w:rStyle w:val="StyleUnderline"/>
          <w:highlight w:val="cyan"/>
        </w:rPr>
        <w:t xml:space="preserve"> </w:t>
      </w:r>
      <w:r w:rsidRPr="00F04467">
        <w:rPr>
          <w:rStyle w:val="nfasis"/>
          <w:highlight w:val="cyan"/>
        </w:rPr>
        <w:t>risk</w:t>
      </w:r>
      <w:r w:rsidRPr="00B21C36">
        <w:rPr>
          <w:rStyle w:val="StyleUnderline"/>
        </w:rPr>
        <w:t xml:space="preserve"> </w:t>
      </w:r>
      <w:r w:rsidRPr="00F04467">
        <w:rPr>
          <w:rStyle w:val="StyleUnderline"/>
        </w:rPr>
        <w:t>along</w:t>
      </w:r>
      <w:r w:rsidRPr="00DA5C59">
        <w:rPr>
          <w:rStyle w:val="StyleUnderline"/>
        </w:rPr>
        <w:t xml:space="preserve"> </w:t>
      </w:r>
      <w:r w:rsidRPr="00DA5C59">
        <w:rPr>
          <w:rStyle w:val="nfasis"/>
        </w:rPr>
        <w:t>major-power fault lines</w:t>
      </w:r>
      <w:r w:rsidRPr="00367187">
        <w:rPr>
          <w:sz w:val="16"/>
        </w:rPr>
        <w:t xml:space="preserve"> as elsewhere. If Trump or top officials get too hawkish, a rival could respond in kind, aiming to reset a red line but crossing one of Washington’s own. Or a U.S. ally—the Philippines, say, or Taiwan or Israel—could overstep, prompting </w:t>
      </w:r>
      <w:r w:rsidRPr="00F04467">
        <w:rPr>
          <w:rStyle w:val="nfasis"/>
          <w:highlight w:val="cyan"/>
        </w:rPr>
        <w:t>retal</w:t>
      </w:r>
      <w:r w:rsidRPr="00DA5C59">
        <w:rPr>
          <w:rStyle w:val="StyleUnderline"/>
        </w:rPr>
        <w:t>iation</w:t>
      </w:r>
      <w:r w:rsidRPr="005E7A89">
        <w:rPr>
          <w:rStyle w:val="StyleUnderline"/>
        </w:rPr>
        <w:t xml:space="preserve"> </w:t>
      </w:r>
      <w:r w:rsidRPr="00F04467">
        <w:rPr>
          <w:rStyle w:val="StyleUnderline"/>
          <w:highlight w:val="cyan"/>
        </w:rPr>
        <w:t>from</w:t>
      </w:r>
      <w:r w:rsidRPr="000B6D70">
        <w:rPr>
          <w:rStyle w:val="StyleUnderline"/>
          <w:highlight w:val="cyan"/>
        </w:rPr>
        <w:t xml:space="preserve"> </w:t>
      </w:r>
      <w:r w:rsidRPr="00730F8D">
        <w:rPr>
          <w:rStyle w:val="nfasis"/>
          <w:highlight w:val="cyan"/>
        </w:rPr>
        <w:t>China</w:t>
      </w:r>
      <w:r w:rsidRPr="00730F8D">
        <w:rPr>
          <w:rStyle w:val="StyleUnderline"/>
          <w:highlight w:val="cyan"/>
        </w:rPr>
        <w:t xml:space="preserve"> or </w:t>
      </w:r>
      <w:r w:rsidRPr="00730F8D">
        <w:rPr>
          <w:rStyle w:val="nfasis"/>
          <w:highlight w:val="cyan"/>
        </w:rPr>
        <w:t>Iran</w:t>
      </w:r>
      <w:r w:rsidRPr="00367187">
        <w:rPr>
          <w:sz w:val="16"/>
        </w:rPr>
        <w:t xml:space="preserve"> that </w:t>
      </w:r>
      <w:r w:rsidRPr="00F04467">
        <w:rPr>
          <w:rStyle w:val="StyleUnderline"/>
          <w:highlight w:val="cyan"/>
        </w:rPr>
        <w:t>risks</w:t>
      </w:r>
      <w:r w:rsidRPr="004539B3">
        <w:rPr>
          <w:rStyle w:val="StyleUnderline"/>
          <w:highlight w:val="cyan"/>
        </w:rPr>
        <w:t xml:space="preserve"> </w:t>
      </w:r>
      <w:r w:rsidRPr="00F04467">
        <w:rPr>
          <w:rStyle w:val="nfasis"/>
          <w:highlight w:val="cyan"/>
        </w:rPr>
        <w:t>dragging in</w:t>
      </w:r>
      <w:r w:rsidRPr="00367187">
        <w:rPr>
          <w:sz w:val="16"/>
        </w:rPr>
        <w:t xml:space="preserve"> </w:t>
      </w:r>
      <w:r w:rsidRPr="00DA5C59">
        <w:rPr>
          <w:rStyle w:val="StyleUnderline"/>
        </w:rPr>
        <w:t>the</w:t>
      </w:r>
      <w:r w:rsidRPr="00367187">
        <w:rPr>
          <w:sz w:val="16"/>
        </w:rPr>
        <w:t xml:space="preserve"> </w:t>
      </w:r>
      <w:r w:rsidRPr="00F04467">
        <w:rPr>
          <w:rStyle w:val="nfasis"/>
          <w:highlight w:val="cyan"/>
        </w:rPr>
        <w:t>U</w:t>
      </w:r>
      <w:r w:rsidRPr="00367187">
        <w:rPr>
          <w:sz w:val="16"/>
        </w:rPr>
        <w:t xml:space="preserve">nited </w:t>
      </w:r>
      <w:r w:rsidRPr="00F04467">
        <w:rPr>
          <w:rStyle w:val="nfasis"/>
          <w:highlight w:val="cyan"/>
        </w:rPr>
        <w:t>S</w:t>
      </w:r>
      <w:r w:rsidRPr="00367187">
        <w:rPr>
          <w:sz w:val="16"/>
        </w:rPr>
        <w:t>tates.</w:t>
      </w:r>
    </w:p>
    <w:p w14:paraId="400C8ADE" w14:textId="77777777" w:rsidR="00090602" w:rsidRPr="00DA5C59" w:rsidRDefault="00090602" w:rsidP="00090602">
      <w:pPr>
        <w:rPr>
          <w:rStyle w:val="StyleUnderline"/>
        </w:rPr>
      </w:pPr>
      <w:r w:rsidRPr="00367187">
        <w:rPr>
          <w:sz w:val="16"/>
        </w:rPr>
        <w:t>On the other hand, if Trump disparages Washington’s alliances, an adversary—</w:t>
      </w:r>
      <w:r w:rsidRPr="00F04467">
        <w:rPr>
          <w:rStyle w:val="nfasis"/>
          <w:highlight w:val="cyan"/>
        </w:rPr>
        <w:t>Moscow</w:t>
      </w:r>
      <w:r w:rsidRPr="00367187">
        <w:rPr>
          <w:sz w:val="16"/>
        </w:rPr>
        <w:t xml:space="preserve">, most likely, but plausibly </w:t>
      </w:r>
      <w:r w:rsidRPr="00F04467">
        <w:rPr>
          <w:rStyle w:val="nfasis"/>
          <w:highlight w:val="cyan"/>
        </w:rPr>
        <w:t>Pyongyang</w:t>
      </w:r>
      <w:r w:rsidRPr="00F04467">
        <w:rPr>
          <w:sz w:val="16"/>
          <w:highlight w:val="cyan"/>
        </w:rPr>
        <w:t xml:space="preserve"> </w:t>
      </w:r>
      <w:r w:rsidRPr="00F04467">
        <w:rPr>
          <w:rStyle w:val="StyleUnderline"/>
          <w:highlight w:val="cyan"/>
        </w:rPr>
        <w:t>or</w:t>
      </w:r>
      <w:r w:rsidRPr="00DA5C59">
        <w:rPr>
          <w:rStyle w:val="StyleUnderline"/>
        </w:rPr>
        <w:t xml:space="preserve"> </w:t>
      </w:r>
      <w:r w:rsidRPr="00367187">
        <w:rPr>
          <w:sz w:val="16"/>
        </w:rPr>
        <w:t xml:space="preserve">even </w:t>
      </w:r>
      <w:r w:rsidRPr="00F04467">
        <w:rPr>
          <w:rStyle w:val="nfasis"/>
          <w:highlight w:val="cyan"/>
        </w:rPr>
        <w:t>Beijing</w:t>
      </w:r>
      <w:r w:rsidRPr="00367187">
        <w:rPr>
          <w:sz w:val="16"/>
        </w:rPr>
        <w:t>—</w:t>
      </w:r>
      <w:r w:rsidRPr="00F04467">
        <w:rPr>
          <w:rStyle w:val="StyleUnderline"/>
          <w:highlight w:val="cyan"/>
        </w:rPr>
        <w:t>could</w:t>
      </w:r>
      <w:r w:rsidRPr="00367187">
        <w:rPr>
          <w:sz w:val="16"/>
        </w:rPr>
        <w:t xml:space="preserve"> decide to </w:t>
      </w:r>
      <w:r w:rsidRPr="00F04467">
        <w:rPr>
          <w:rStyle w:val="StyleUnderline"/>
          <w:highlight w:val="cyan"/>
        </w:rPr>
        <w:t>test</w:t>
      </w:r>
      <w:r w:rsidRPr="00367187">
        <w:rPr>
          <w:sz w:val="16"/>
        </w:rPr>
        <w:t xml:space="preserve"> Trump’s </w:t>
      </w:r>
      <w:r w:rsidRPr="00F04467">
        <w:rPr>
          <w:rStyle w:val="StyleUnderline"/>
          <w:highlight w:val="cyan"/>
        </w:rPr>
        <w:t>willingness</w:t>
      </w:r>
      <w:r w:rsidRPr="00DA5C59">
        <w:rPr>
          <w:rStyle w:val="StyleUnderline"/>
        </w:rPr>
        <w:t xml:space="preserve"> to come to the aid of U.S. allies</w:t>
      </w:r>
      <w:r w:rsidRPr="00367187">
        <w:rPr>
          <w:sz w:val="16"/>
        </w:rPr>
        <w:t xml:space="preserve">, </w:t>
      </w:r>
      <w:r w:rsidRPr="00F04467">
        <w:rPr>
          <w:rStyle w:val="StyleUnderline"/>
          <w:highlight w:val="cyan"/>
        </w:rPr>
        <w:t>prompting</w:t>
      </w:r>
      <w:r w:rsidRPr="00367187">
        <w:rPr>
          <w:sz w:val="16"/>
        </w:rPr>
        <w:t xml:space="preserve"> </w:t>
      </w:r>
      <w:r w:rsidRPr="00DA5C59">
        <w:rPr>
          <w:rStyle w:val="StyleUnderline"/>
        </w:rPr>
        <w:t>a</w:t>
      </w:r>
      <w:r w:rsidRPr="00367187">
        <w:rPr>
          <w:sz w:val="16"/>
        </w:rPr>
        <w:t xml:space="preserve"> </w:t>
      </w:r>
      <w:r w:rsidRPr="00DA5C59">
        <w:rPr>
          <w:rStyle w:val="nfasis"/>
        </w:rPr>
        <w:t xml:space="preserve">political </w:t>
      </w:r>
      <w:r w:rsidRPr="00F04467">
        <w:rPr>
          <w:rStyle w:val="nfasis"/>
          <w:highlight w:val="cyan"/>
        </w:rPr>
        <w:t>uproar</w:t>
      </w:r>
      <w:r w:rsidRPr="00367187">
        <w:rPr>
          <w:sz w:val="16"/>
        </w:rPr>
        <w:t xml:space="preserve"> </w:t>
      </w:r>
      <w:r w:rsidRPr="00DA5C59">
        <w:rPr>
          <w:rStyle w:val="StyleUnderline"/>
        </w:rPr>
        <w:t xml:space="preserve">in Washington </w:t>
      </w:r>
      <w:r w:rsidRPr="00F04467">
        <w:rPr>
          <w:rStyle w:val="StyleUnderline"/>
          <w:highlight w:val="cyan"/>
        </w:rPr>
        <w:t xml:space="preserve">that </w:t>
      </w:r>
      <w:r w:rsidRPr="00F04467">
        <w:rPr>
          <w:rStyle w:val="nfasis"/>
          <w:highlight w:val="cyan"/>
        </w:rPr>
        <w:t>forces</w:t>
      </w:r>
      <w:r w:rsidRPr="00DA5C59">
        <w:rPr>
          <w:rStyle w:val="StyleUnderline"/>
        </w:rPr>
        <w:t xml:space="preserve"> the </w:t>
      </w:r>
      <w:r w:rsidRPr="00F04467">
        <w:rPr>
          <w:rStyle w:val="StyleUnderline"/>
          <w:highlight w:val="cyan"/>
        </w:rPr>
        <w:t>president</w:t>
      </w:r>
      <w:r w:rsidRPr="00F04467">
        <w:rPr>
          <w:rStyle w:val="StyleUnderline"/>
        </w:rPr>
        <w:t>’s</w:t>
      </w:r>
      <w:r w:rsidRPr="00DA5C59">
        <w:rPr>
          <w:rStyle w:val="StyleUnderline"/>
        </w:rPr>
        <w:t xml:space="preserve"> hand.</w:t>
      </w:r>
    </w:p>
    <w:p w14:paraId="3C384B47" w14:textId="77777777" w:rsidR="00090602" w:rsidRPr="00367187" w:rsidRDefault="00090602" w:rsidP="00090602">
      <w:pPr>
        <w:rPr>
          <w:sz w:val="16"/>
        </w:rPr>
      </w:pPr>
      <w:r w:rsidRPr="00367187">
        <w:rPr>
          <w:sz w:val="16"/>
        </w:rPr>
        <w:t xml:space="preserve">Bellicosity might also engender more united resistance. </w:t>
      </w:r>
      <w:r w:rsidRPr="00A14E9C">
        <w:rPr>
          <w:rStyle w:val="StyleUnderline"/>
          <w:highlight w:val="cyan"/>
        </w:rPr>
        <w:t>Talk of</w:t>
      </w:r>
      <w:r w:rsidRPr="00DA5C59">
        <w:rPr>
          <w:rStyle w:val="StyleUnderline"/>
        </w:rPr>
        <w:t xml:space="preserve"> a China-Russia-North Korea-Iran “</w:t>
      </w:r>
      <w:r w:rsidRPr="00A14E9C">
        <w:rPr>
          <w:rStyle w:val="nfasis"/>
          <w:highlight w:val="cyan"/>
        </w:rPr>
        <w:t>axis</w:t>
      </w:r>
      <w:r w:rsidRPr="00A14E9C">
        <w:rPr>
          <w:rStyle w:val="StyleUnderline"/>
          <w:highlight w:val="cyan"/>
        </w:rPr>
        <w:t xml:space="preserve">” is </w:t>
      </w:r>
      <w:r w:rsidRPr="004539B3">
        <w:rPr>
          <w:rStyle w:val="nfasis"/>
          <w:highlight w:val="cyan"/>
        </w:rPr>
        <w:t>overblown</w:t>
      </w:r>
      <w:r w:rsidRPr="004539B3">
        <w:rPr>
          <w:rStyle w:val="StyleUnderline"/>
          <w:highlight w:val="cyan"/>
        </w:rPr>
        <w:t>, given</w:t>
      </w:r>
      <w:r w:rsidRPr="00367187">
        <w:rPr>
          <w:sz w:val="16"/>
        </w:rPr>
        <w:t xml:space="preserve"> </w:t>
      </w:r>
      <w:r w:rsidRPr="00367187">
        <w:rPr>
          <w:rStyle w:val="StyleUnderline"/>
        </w:rPr>
        <w:t xml:space="preserve">that </w:t>
      </w:r>
      <w:r w:rsidRPr="00A14E9C">
        <w:rPr>
          <w:rStyle w:val="StyleUnderline"/>
          <w:highlight w:val="cyan"/>
        </w:rPr>
        <w:t>the four</w:t>
      </w:r>
      <w:r w:rsidRPr="00367187">
        <w:rPr>
          <w:rStyle w:val="StyleUnderline"/>
        </w:rPr>
        <w:t xml:space="preserve"> capitals </w:t>
      </w:r>
      <w:r w:rsidRPr="00A14E9C">
        <w:rPr>
          <w:rStyle w:val="StyleUnderline"/>
          <w:highlight w:val="cyan"/>
        </w:rPr>
        <w:t>share</w:t>
      </w:r>
      <w:r w:rsidRPr="00A14E9C">
        <w:rPr>
          <w:sz w:val="16"/>
          <w:highlight w:val="cyan"/>
        </w:rPr>
        <w:t xml:space="preserve"> </w:t>
      </w:r>
      <w:r w:rsidRPr="00A14E9C">
        <w:rPr>
          <w:rStyle w:val="nfasis"/>
          <w:highlight w:val="cyan"/>
        </w:rPr>
        <w:t>few interests</w:t>
      </w:r>
      <w:r w:rsidRPr="00367187">
        <w:rPr>
          <w:sz w:val="16"/>
        </w:rPr>
        <w:t xml:space="preserve"> beyond resisting U.S. power and evading sanctions. </w:t>
      </w:r>
      <w:r w:rsidRPr="00367187">
        <w:rPr>
          <w:rStyle w:val="StyleUnderline"/>
        </w:rPr>
        <w:t>Still, they increasingly help one another out</w:t>
      </w:r>
      <w:r w:rsidRPr="00367187">
        <w:rPr>
          <w:sz w:val="16"/>
        </w:rPr>
        <w:t>. Iranian and North Korean arms; dual-use components from China; and, now, North Korean troops are helping to sustain Putin’s war effort in Ukraine. The defense pact that Putin inked with North Korean leader Kim Jong Un in November in principle binds Pyongyang, and potentially peninsular security, to the war in Europe.</w:t>
      </w:r>
    </w:p>
    <w:p w14:paraId="56ACBA75" w14:textId="77777777" w:rsidR="00090602" w:rsidRPr="00367187" w:rsidRDefault="00090602" w:rsidP="00090602">
      <w:pPr>
        <w:rPr>
          <w:sz w:val="16"/>
        </w:rPr>
      </w:pPr>
      <w:r w:rsidRPr="00367187">
        <w:rPr>
          <w:sz w:val="16"/>
        </w:rPr>
        <w:t>Ties among these adversaries will likely tighten if Trump ratchets up hostility on all fronts—all the more so if he pushes Europe to toughen trade restrictions on China or encourages NATO to involve itself more in Asia.</w:t>
      </w:r>
    </w:p>
    <w:p w14:paraId="3B7A0846" w14:textId="77777777" w:rsidR="00090602" w:rsidRPr="00367187" w:rsidRDefault="00090602" w:rsidP="00090602">
      <w:pPr>
        <w:rPr>
          <w:sz w:val="16"/>
        </w:rPr>
      </w:pPr>
      <w:r w:rsidRPr="00367187">
        <w:rPr>
          <w:rStyle w:val="StyleUnderline"/>
        </w:rPr>
        <w:t>For dealmaking, Trump’s heterodoxy might be</w:t>
      </w:r>
      <w:r w:rsidRPr="00367187">
        <w:rPr>
          <w:sz w:val="16"/>
        </w:rPr>
        <w:t xml:space="preserve"> more of </w:t>
      </w:r>
      <w:r w:rsidRPr="00367187">
        <w:rPr>
          <w:rStyle w:val="StyleUnderline"/>
        </w:rPr>
        <w:t>an advantage</w:t>
      </w:r>
      <w:r w:rsidRPr="00367187">
        <w:rPr>
          <w:sz w:val="16"/>
        </w:rPr>
        <w:t xml:space="preserve">—if it’s aimed in the right direction. The hypothetical </w:t>
      </w:r>
      <w:r w:rsidRPr="006304CF">
        <w:rPr>
          <w:rStyle w:val="nfasis"/>
          <w:highlight w:val="cyan"/>
        </w:rPr>
        <w:t>grand bargain</w:t>
      </w:r>
      <w:r w:rsidRPr="00367187">
        <w:rPr>
          <w:sz w:val="16"/>
        </w:rPr>
        <w:t xml:space="preserve"> with Chinese leader Xi Jinping that is floated by some in Trump’s orbit—</w:t>
      </w:r>
      <w:r w:rsidRPr="00367187">
        <w:rPr>
          <w:rStyle w:val="StyleUnderline"/>
        </w:rPr>
        <w:t xml:space="preserve">which would lead Washington </w:t>
      </w:r>
      <w:r w:rsidRPr="006304CF">
        <w:rPr>
          <w:rStyle w:val="StyleUnderline"/>
          <w:highlight w:val="cyan"/>
        </w:rPr>
        <w:t xml:space="preserve">to </w:t>
      </w:r>
      <w:r w:rsidRPr="00850148">
        <w:rPr>
          <w:rStyle w:val="StyleUnderline"/>
          <w:highlight w:val="cyan"/>
        </w:rPr>
        <w:t xml:space="preserve">accept Chinese </w:t>
      </w:r>
      <w:r w:rsidRPr="006304CF">
        <w:rPr>
          <w:rStyle w:val="StyleUnderline"/>
          <w:highlight w:val="cyan"/>
        </w:rPr>
        <w:t>primacy</w:t>
      </w:r>
      <w:r w:rsidRPr="00367187">
        <w:rPr>
          <w:sz w:val="16"/>
        </w:rPr>
        <w:t xml:space="preserve"> in Asia, including over Taiwan (the manufacturer of almost all the advanced microchips that the global economy relies upon)—</w:t>
      </w:r>
      <w:r w:rsidRPr="006304CF">
        <w:rPr>
          <w:rStyle w:val="StyleUnderline"/>
          <w:highlight w:val="cyan"/>
        </w:rPr>
        <w:t>seems</w:t>
      </w:r>
      <w:r w:rsidRPr="00683238">
        <w:rPr>
          <w:rStyle w:val="StyleUnderline"/>
          <w:highlight w:val="cyan"/>
        </w:rPr>
        <w:t xml:space="preserve"> </w:t>
      </w:r>
      <w:r w:rsidRPr="006304CF">
        <w:rPr>
          <w:rStyle w:val="nfasis"/>
          <w:highlight w:val="cyan"/>
        </w:rPr>
        <w:t>far-fetched</w:t>
      </w:r>
      <w:r w:rsidRPr="00683238">
        <w:rPr>
          <w:sz w:val="16"/>
          <w:szCs w:val="16"/>
        </w:rPr>
        <w:t>.</w:t>
      </w:r>
    </w:p>
    <w:p w14:paraId="539C433D" w14:textId="77777777" w:rsidR="00090602" w:rsidRDefault="00090602" w:rsidP="00090602">
      <w:pPr>
        <w:rPr>
          <w:sz w:val="16"/>
        </w:rPr>
      </w:pPr>
      <w:r w:rsidRPr="00367187">
        <w:rPr>
          <w:sz w:val="16"/>
        </w:rPr>
        <w:t xml:space="preserve">A deal with Russia that left Ukraine demilitarized and without security guarantees, as Putin demands, would quickly collapse. </w:t>
      </w:r>
      <w:r w:rsidRPr="006304CF">
        <w:rPr>
          <w:rStyle w:val="nfasis"/>
          <w:highlight w:val="cyan"/>
        </w:rPr>
        <w:t xml:space="preserve">No stable </w:t>
      </w:r>
      <w:r w:rsidRPr="007B7E0E">
        <w:rPr>
          <w:rStyle w:val="nfasis"/>
          <w:highlight w:val="cyan"/>
        </w:rPr>
        <w:t>path</w:t>
      </w:r>
      <w:r w:rsidRPr="007B7E0E">
        <w:rPr>
          <w:rStyle w:val="StyleUnderline"/>
          <w:highlight w:val="cyan"/>
        </w:rPr>
        <w:t xml:space="preserve"> to </w:t>
      </w:r>
      <w:r w:rsidRPr="007B7E0E">
        <w:rPr>
          <w:rStyle w:val="nfasis"/>
          <w:highlight w:val="cyan"/>
        </w:rPr>
        <w:t>s</w:t>
      </w:r>
      <w:r w:rsidRPr="006304CF">
        <w:rPr>
          <w:rStyle w:val="StyleUnderline"/>
        </w:rPr>
        <w:t>phere</w:t>
      </w:r>
      <w:r w:rsidRPr="00367187">
        <w:rPr>
          <w:rStyle w:val="StyleUnderline"/>
        </w:rPr>
        <w:t>-</w:t>
      </w:r>
      <w:r w:rsidRPr="006304CF">
        <w:rPr>
          <w:rStyle w:val="nfasis"/>
          <w:highlight w:val="cyan"/>
        </w:rPr>
        <w:t>o</w:t>
      </w:r>
      <w:r w:rsidRPr="00367187">
        <w:rPr>
          <w:rStyle w:val="StyleUnderline"/>
        </w:rPr>
        <w:t>f-</w:t>
      </w:r>
      <w:r w:rsidRPr="006304CF">
        <w:rPr>
          <w:rStyle w:val="nfasis"/>
          <w:highlight w:val="cyan"/>
        </w:rPr>
        <w:t>i</w:t>
      </w:r>
      <w:r w:rsidRPr="00367187">
        <w:rPr>
          <w:rStyle w:val="StyleUnderline"/>
        </w:rPr>
        <w:t>nfluence</w:t>
      </w:r>
      <w:r w:rsidRPr="00367187">
        <w:rPr>
          <w:sz w:val="16"/>
        </w:rPr>
        <w:t xml:space="preserve">-type </w:t>
      </w:r>
      <w:r w:rsidRPr="006304CF">
        <w:rPr>
          <w:rStyle w:val="StyleUnderline"/>
          <w:highlight w:val="cyan"/>
        </w:rPr>
        <w:t>agreements</w:t>
      </w:r>
      <w:r w:rsidRPr="00367187">
        <w:rPr>
          <w:sz w:val="16"/>
        </w:rPr>
        <w:t xml:space="preserve"> in Asia or Europe </w:t>
      </w:r>
      <w:r w:rsidRPr="006304CF">
        <w:rPr>
          <w:rStyle w:val="StyleUnderline"/>
          <w:highlight w:val="cyan"/>
        </w:rPr>
        <w:t>exists</w:t>
      </w:r>
      <w:r w:rsidRPr="00367187">
        <w:rPr>
          <w:sz w:val="16"/>
        </w:rPr>
        <w:t>, even if Trump could persuade U.S. allies to think otherwise.</w:t>
      </w:r>
    </w:p>
    <w:p w14:paraId="040A7A5C" w14:textId="77777777" w:rsidR="00090602" w:rsidRDefault="00090602" w:rsidP="00090602"/>
    <w:p w14:paraId="0CCE7ACD" w14:textId="0106FC52" w:rsidR="00090602" w:rsidRDefault="00090602" w:rsidP="00090602">
      <w:pPr>
        <w:pStyle w:val="Ttulo4"/>
        <w:rPr>
          <w:u w:val="single"/>
        </w:rPr>
      </w:pPr>
      <w:r>
        <w:rPr>
          <w:u w:val="single"/>
        </w:rPr>
        <w:t>Employer-sponsored insurance</w:t>
      </w:r>
      <w:r>
        <w:t xml:space="preserve"> or ESI is the </w:t>
      </w:r>
      <w:r>
        <w:rPr>
          <w:u w:val="single"/>
        </w:rPr>
        <w:t>primary cause</w:t>
      </w:r>
      <w:r>
        <w:t xml:space="preserve"> of inequality </w:t>
      </w:r>
    </w:p>
    <w:p w14:paraId="6849B5B4" w14:textId="77777777" w:rsidR="00090602" w:rsidRDefault="00090602" w:rsidP="00090602">
      <w:r>
        <w:rPr>
          <w:rStyle w:val="Style13ptBold"/>
        </w:rPr>
        <w:t>Case &amp; Deaton 20</w:t>
      </w:r>
      <w:r>
        <w:t xml:space="preserve"> [Anne Case is a professor of economics at Princeton University. Angus Deaton is the recipient of the 2015 Nobel Prize for Economics and professor of economics at Princeton University; “How Healthcare Costs Hurt American Workers and Benefit the Wealthy”; 2/20/20; time; https://time.com/5785945/health-care-problems-america/]//dollinger</w:t>
      </w:r>
    </w:p>
    <w:p w14:paraId="6ECCB32C" w14:textId="77777777" w:rsidR="00090602" w:rsidRDefault="00090602" w:rsidP="00090602">
      <w:pPr>
        <w:rPr>
          <w:sz w:val="16"/>
        </w:rPr>
      </w:pPr>
      <w:r>
        <w:rPr>
          <w:rStyle w:val="StyleUnderline"/>
        </w:rPr>
        <w:t>Americans spend vast sums on health care</w:t>
      </w:r>
      <w:r>
        <w:rPr>
          <w:sz w:val="16"/>
        </w:rPr>
        <w:t xml:space="preserve">. Certainly, health care is expensive all over the world, and it makes good sense for rich countries to spend large amounts to extend their citizens’ lives and to reduce pain and suffering. But </w:t>
      </w:r>
      <w:r>
        <w:rPr>
          <w:rStyle w:val="StyleUnderline"/>
        </w:rPr>
        <w:t>America does this about as badly as it is possible to imagine</w:t>
      </w:r>
      <w:r>
        <w:rPr>
          <w:sz w:val="16"/>
        </w:rPr>
        <w:t>.</w:t>
      </w:r>
    </w:p>
    <w:p w14:paraId="3E0297B2" w14:textId="77777777" w:rsidR="00090602" w:rsidRDefault="00090602" w:rsidP="00090602">
      <w:pPr>
        <w:rPr>
          <w:sz w:val="16"/>
        </w:rPr>
      </w:pPr>
      <w:r>
        <w:rPr>
          <w:sz w:val="16"/>
        </w:rPr>
        <w:t xml:space="preserve">Health care can sometimes harm people, through medical mistakes, or the overprescription of opioids. But </w:t>
      </w:r>
      <w:r>
        <w:rPr>
          <w:rStyle w:val="StyleUnderline"/>
        </w:rPr>
        <w:t>there is also harm to people’s lives from its extraordinary and unnecessary costs</w:t>
      </w:r>
      <w:r>
        <w:rPr>
          <w:sz w:val="16"/>
        </w:rPr>
        <w:t xml:space="preserve">. </w:t>
      </w:r>
      <w:r>
        <w:rPr>
          <w:rStyle w:val="StyleUnderline"/>
        </w:rPr>
        <w:t xml:space="preserve">The </w:t>
      </w:r>
      <w:r w:rsidRPr="005811FC">
        <w:rPr>
          <w:rStyle w:val="StyleUnderline"/>
          <w:highlight w:val="cyan"/>
        </w:rPr>
        <w:t>percentage of national income</w:t>
      </w:r>
      <w:r>
        <w:rPr>
          <w:rStyle w:val="StyleUnderline"/>
        </w:rPr>
        <w:t xml:space="preserve"> that is </w:t>
      </w:r>
      <w:r w:rsidRPr="005811FC">
        <w:rPr>
          <w:rStyle w:val="StyleUnderline"/>
          <w:highlight w:val="cyan"/>
        </w:rPr>
        <w:t>absorbed by health</w:t>
      </w:r>
      <w:r>
        <w:rPr>
          <w:rStyle w:val="StyleUnderline"/>
        </w:rPr>
        <w:t xml:space="preserve"> care has </w:t>
      </w:r>
      <w:r w:rsidRPr="005811FC">
        <w:rPr>
          <w:rStyle w:val="StyleUnderline"/>
          <w:highlight w:val="cyan"/>
        </w:rPr>
        <w:t>grown</w:t>
      </w:r>
      <w:r>
        <w:rPr>
          <w:rStyle w:val="StyleUnderline"/>
        </w:rPr>
        <w:t xml:space="preserve"> over the past half-century, from 5% in 1960 to 18% in 2017</w:t>
      </w:r>
      <w:r>
        <w:rPr>
          <w:sz w:val="16"/>
        </w:rPr>
        <w:t xml:space="preserve">, </w:t>
      </w:r>
      <w:r>
        <w:rPr>
          <w:rStyle w:val="StyleUnderline"/>
        </w:rPr>
        <w:t>reducing what is available for anything else from 95% in 1960 to 82% today</w:t>
      </w:r>
      <w:r>
        <w:rPr>
          <w:sz w:val="16"/>
        </w:rPr>
        <w:t xml:space="preserve">. </w:t>
      </w:r>
      <w:r>
        <w:rPr>
          <w:rStyle w:val="StyleUnderline"/>
        </w:rPr>
        <w:t xml:space="preserve">The costs of health care contribute to the long-term </w:t>
      </w:r>
      <w:r w:rsidRPr="005811FC">
        <w:rPr>
          <w:rStyle w:val="nfasis"/>
          <w:highlight w:val="cyan"/>
        </w:rPr>
        <w:t>stagnation in wages</w:t>
      </w:r>
      <w:r>
        <w:rPr>
          <w:rStyle w:val="StyleUnderline"/>
        </w:rPr>
        <w:t xml:space="preserve">; to </w:t>
      </w:r>
      <w:r w:rsidRPr="005811FC">
        <w:rPr>
          <w:rStyle w:val="nfasis"/>
          <w:highlight w:val="cyan"/>
        </w:rPr>
        <w:t>fewer</w:t>
      </w:r>
      <w:r>
        <w:rPr>
          <w:rStyle w:val="nfasis"/>
        </w:rPr>
        <w:t xml:space="preserve"> good </w:t>
      </w:r>
      <w:r w:rsidRPr="005811FC">
        <w:rPr>
          <w:rStyle w:val="nfasis"/>
          <w:highlight w:val="cyan"/>
        </w:rPr>
        <w:t>jobs</w:t>
      </w:r>
      <w:r>
        <w:rPr>
          <w:rStyle w:val="StyleUnderline"/>
        </w:rPr>
        <w:t xml:space="preserve">, especially for less educated workers; </w:t>
      </w:r>
      <w:r w:rsidRPr="005811FC">
        <w:rPr>
          <w:rStyle w:val="StyleUnderline"/>
          <w:highlight w:val="cyan"/>
        </w:rPr>
        <w:t>and</w:t>
      </w:r>
      <w:r>
        <w:rPr>
          <w:rStyle w:val="StyleUnderline"/>
        </w:rPr>
        <w:t xml:space="preserve"> to </w:t>
      </w:r>
      <w:r w:rsidRPr="005811FC">
        <w:rPr>
          <w:rStyle w:val="nfasis"/>
          <w:highlight w:val="cyan"/>
        </w:rPr>
        <w:t>rising income inequality</w:t>
      </w:r>
      <w:r>
        <w:rPr>
          <w:sz w:val="16"/>
        </w:rPr>
        <w:t>.</w:t>
      </w:r>
    </w:p>
    <w:p w14:paraId="0482531F" w14:textId="77777777" w:rsidR="00090602" w:rsidRDefault="00090602" w:rsidP="00090602">
      <w:pPr>
        <w:rPr>
          <w:sz w:val="16"/>
        </w:rPr>
      </w:pPr>
      <w:r>
        <w:rPr>
          <w:sz w:val="16"/>
        </w:rPr>
        <w:t xml:space="preserve">The U.S. health care system spent $10,739 per person in 2017, about five times what the country spends on defense and about three times what it spends on education. High costs inflate the earnings of many providers and make the industry unnecessarily large. The </w:t>
      </w:r>
      <w:r>
        <w:rPr>
          <w:rStyle w:val="StyleUnderline"/>
        </w:rPr>
        <w:t xml:space="preserve">cost of </w:t>
      </w:r>
      <w:r w:rsidRPr="005811FC">
        <w:rPr>
          <w:rStyle w:val="StyleUnderline"/>
          <w:highlight w:val="cyan"/>
        </w:rPr>
        <w:t>employer-provided</w:t>
      </w:r>
      <w:r>
        <w:rPr>
          <w:rStyle w:val="StyleUnderline"/>
        </w:rPr>
        <w:t xml:space="preserve"> health insurance, largely invisible to employees, not only holds down wages but also </w:t>
      </w:r>
      <w:r w:rsidRPr="005811FC">
        <w:rPr>
          <w:rStyle w:val="StyleUnderline"/>
          <w:highlight w:val="cyan"/>
        </w:rPr>
        <w:t>destroys jobs</w:t>
      </w:r>
      <w:r>
        <w:rPr>
          <w:rStyle w:val="StyleUnderline"/>
        </w:rPr>
        <w:t xml:space="preserve">, especially for less skilled workers, </w:t>
      </w:r>
      <w:r w:rsidRPr="005811FC">
        <w:rPr>
          <w:rStyle w:val="StyleUnderline"/>
          <w:highlight w:val="cyan"/>
        </w:rPr>
        <w:t xml:space="preserve">and replaces good jobs with worse </w:t>
      </w:r>
      <w:r>
        <w:rPr>
          <w:rStyle w:val="StyleUnderline"/>
        </w:rPr>
        <w:t>jobs at lower wages</w:t>
      </w:r>
      <w:r>
        <w:rPr>
          <w:sz w:val="16"/>
        </w:rPr>
        <w:t xml:space="preserve">. </w:t>
      </w:r>
      <w:r>
        <w:rPr>
          <w:rStyle w:val="StyleUnderline"/>
        </w:rPr>
        <w:t>Health care costs directly hurt those without insurance, while those who are insured must pay co-payments, deductibles and employee contributions. Health costs also affect federal and state governments, which pay for Medicare and Medicaid. Governments must collect more taxes; provide less of something else, such as infrastructure or public education; or run deficits that shift the burden to future taxpayers</w:t>
      </w:r>
      <w:r>
        <w:rPr>
          <w:sz w:val="16"/>
        </w:rPr>
        <w:t>. We could cut back costs by at least a third without compromising our health.</w:t>
      </w:r>
    </w:p>
    <w:p w14:paraId="16BB7C5E" w14:textId="77777777" w:rsidR="00090602" w:rsidRDefault="00090602" w:rsidP="00090602">
      <w:pPr>
        <w:rPr>
          <w:sz w:val="16"/>
        </w:rPr>
      </w:pPr>
      <w:r>
        <w:rPr>
          <w:sz w:val="16"/>
        </w:rPr>
        <w:t>American health care is the most expensive in the world, and yet American health is among the worst among rich countries. The chart accompanying this story shows life expectancy and health expenditure per capita from 1970 to 2017. It highlights just how far off course the U.S. has drifted.</w:t>
      </w:r>
    </w:p>
    <w:p w14:paraId="319EED27" w14:textId="77777777" w:rsidR="00090602" w:rsidRDefault="00090602" w:rsidP="00090602">
      <w:pPr>
        <w:rPr>
          <w:sz w:val="16"/>
        </w:rPr>
      </w:pPr>
      <w:r>
        <w:rPr>
          <w:sz w:val="16"/>
        </w:rPr>
        <w:t>The U.S. has lower life expectancy than the other wealthy countries but vastly higher expenditures per person. In 1970, the countries were not very far apart, with American life expectancy not much worse and expenditures not much higher, but other countries have seen faster improvements in health and slower increases in costs. In 2017, the Swiss lived 5.1 years longer than Americans but spent 30% less per person; other countries achieved a similar length of life for still fewer health dollars. If a fairy godmother were to reduce the share of health care in American GDP to Switzerland’s, 5.6% of our GDP (or more than a trillion dollars) would be available for other things. That is more than $3,000 a year for each person in the U.S., or about $8,300 per household. If each household had been given an additional $8,300 in 2017, median income growth over the past 30 years would have been double what it actually was. These very large numbers are just the waste of health care.</w:t>
      </w:r>
    </w:p>
    <w:p w14:paraId="38FCC430" w14:textId="77777777" w:rsidR="00090602" w:rsidRDefault="00090602" w:rsidP="00090602">
      <w:pPr>
        <w:rPr>
          <w:sz w:val="16"/>
        </w:rPr>
      </w:pPr>
      <w:r>
        <w:rPr>
          <w:sz w:val="16"/>
        </w:rPr>
        <w:t xml:space="preserve">America is a rich country, and it makes sense for Americans to pay for more and better health care. </w:t>
      </w:r>
      <w:r>
        <w:rPr>
          <w:rStyle w:val="StyleUnderline"/>
        </w:rPr>
        <w:t>Yet Americans do not use more of most medical services compared with other countries’ citizens</w:t>
      </w:r>
      <w:r>
        <w:rPr>
          <w:sz w:val="16"/>
        </w:rPr>
        <w:t>. Americans do seem to have a more luxurious system—business rather than coach, as it were—but as with business and coach passengers, everyone reaches their destination at the same time</w:t>
      </w:r>
    </w:p>
    <w:p w14:paraId="53FF492B" w14:textId="77777777" w:rsidR="00090602" w:rsidRDefault="00090602" w:rsidP="00090602">
      <w:pPr>
        <w:rPr>
          <w:sz w:val="16"/>
        </w:rPr>
      </w:pPr>
      <w:r>
        <w:rPr>
          <w:sz w:val="16"/>
        </w:rPr>
        <w:t>How is it possible that Americans pay so much and get so little? The money is certainly going somewhere. What is waste to a patient is income to a provider</w:t>
      </w:r>
      <w:r>
        <w:rPr>
          <w:rStyle w:val="StyleUnderline"/>
        </w:rPr>
        <w:t>. The industry is not very good at promoting health, but it excels at promoting wealth among health care providers, including some successful private physicians who operate profitable practices</w:t>
      </w:r>
      <w:r>
        <w:rPr>
          <w:sz w:val="16"/>
        </w:rPr>
        <w:t xml:space="preserve">. Physicians are the largest single occupation among the top 1% of incomes. </w:t>
      </w:r>
      <w:r>
        <w:rPr>
          <w:rStyle w:val="StyleUnderline"/>
        </w:rPr>
        <w:t>The industry also delivers vast sums to the owners and executives of pharmaceutical companies, to medical-device manufacturers, to insurers and to large, ever more monopolistic hospitals</w:t>
      </w:r>
      <w:r>
        <w:rPr>
          <w:sz w:val="16"/>
        </w:rPr>
        <w:t>. Much of the difference in costs compared with those of other countries comes from vastly higher prices. American doctors get paid almost twice as much as the average doctor in other wealthy countries. The effect on costs is limited because the U.S. also has fewer doctors per capita—physician-led groups have been effective in holding salaries up by holding down the number of places in medical schools, and by excluding well-qualified foreign doctors.</w:t>
      </w:r>
    </w:p>
    <w:p w14:paraId="03A6C766" w14:textId="77777777" w:rsidR="00090602" w:rsidRDefault="00090602" w:rsidP="00090602">
      <w:pPr>
        <w:rPr>
          <w:sz w:val="16"/>
        </w:rPr>
      </w:pPr>
      <w:r>
        <w:rPr>
          <w:sz w:val="16"/>
        </w:rPr>
        <w:t>In a private health-insurance system like that in the U.S., insurance companies, doctors’ offices and hospitals spend huge sums on administration. In a single-payer system, more than half of these costs would be eliminated. Last, consolidation of hospitals reduces competition and raises the prices that insurers pay to cover patients; hospitals are more profitable and patients pay more for their health care.</w:t>
      </w:r>
    </w:p>
    <w:p w14:paraId="303C4030" w14:textId="77777777" w:rsidR="00090602" w:rsidRDefault="00090602" w:rsidP="00090602">
      <w:pPr>
        <w:rPr>
          <w:sz w:val="16"/>
        </w:rPr>
      </w:pPr>
      <w:r>
        <w:rPr>
          <w:sz w:val="16"/>
        </w:rPr>
        <w:t xml:space="preserve">Half of all non-elderly Americans (about 158 million people) have health insurance through an employer. </w:t>
      </w:r>
      <w:r>
        <w:rPr>
          <w:rStyle w:val="nfasis"/>
        </w:rPr>
        <w:t>Employer-provided insurance</w:t>
      </w:r>
      <w:r>
        <w:rPr>
          <w:rStyle w:val="StyleUnderline"/>
        </w:rPr>
        <w:t xml:space="preserve"> is typically well liked by those who are covered, although it is not without costs for the employee.</w:t>
      </w:r>
      <w:r>
        <w:rPr>
          <w:sz w:val="16"/>
        </w:rPr>
        <w:t xml:space="preserve"> On average, </w:t>
      </w:r>
      <w:r w:rsidRPr="005811FC">
        <w:rPr>
          <w:rStyle w:val="StyleUnderline"/>
          <w:highlight w:val="cyan"/>
        </w:rPr>
        <w:t>employees</w:t>
      </w:r>
      <w:r>
        <w:rPr>
          <w:rStyle w:val="StyleUnderline"/>
        </w:rPr>
        <w:t xml:space="preserve"> in 2017 </w:t>
      </w:r>
      <w:r w:rsidRPr="005811FC">
        <w:rPr>
          <w:rStyle w:val="StyleUnderline"/>
          <w:highlight w:val="cyan"/>
        </w:rPr>
        <w:t>paid about</w:t>
      </w:r>
      <w:r>
        <w:rPr>
          <w:sz w:val="16"/>
        </w:rPr>
        <w:t xml:space="preserve"> $1,200 </w:t>
      </w:r>
      <w:r w:rsidRPr="005811FC">
        <w:rPr>
          <w:sz w:val="16"/>
          <w:highlight w:val="cyan"/>
        </w:rPr>
        <w:t>(</w:t>
      </w:r>
      <w:r w:rsidRPr="005811FC">
        <w:rPr>
          <w:rStyle w:val="StyleUnderline"/>
          <w:highlight w:val="cyan"/>
        </w:rPr>
        <w:t>18%)</w:t>
      </w:r>
      <w:r>
        <w:rPr>
          <w:rStyle w:val="StyleUnderline"/>
        </w:rPr>
        <w:t xml:space="preserve"> of the cost of an individual policy</w:t>
      </w:r>
      <w:r>
        <w:rPr>
          <w:sz w:val="16"/>
        </w:rPr>
        <w:t xml:space="preserve">, </w:t>
      </w:r>
      <w:r>
        <w:rPr>
          <w:rStyle w:val="StyleUnderline"/>
        </w:rPr>
        <w:t>or</w:t>
      </w:r>
      <w:r>
        <w:rPr>
          <w:sz w:val="16"/>
        </w:rPr>
        <w:t xml:space="preserve"> $5,700 (</w:t>
      </w:r>
      <w:r>
        <w:rPr>
          <w:rStyle w:val="StyleUnderline"/>
        </w:rPr>
        <w:t>29%) of a family policy</w:t>
      </w:r>
      <w:r>
        <w:rPr>
          <w:sz w:val="16"/>
        </w:rPr>
        <w:t>. They also pay health-related taxes, and they have to meet co-payments at the time of treatment, as well as deductibles.</w:t>
      </w:r>
    </w:p>
    <w:p w14:paraId="12774AC1" w14:textId="77777777" w:rsidR="00090602" w:rsidRDefault="00090602" w:rsidP="00090602">
      <w:pPr>
        <w:rPr>
          <w:rStyle w:val="StyleUnderline"/>
        </w:rPr>
      </w:pPr>
      <w:r>
        <w:rPr>
          <w:sz w:val="16"/>
        </w:rPr>
        <w:t xml:space="preserve">Many employees think </w:t>
      </w:r>
      <w:r w:rsidRPr="005811FC">
        <w:rPr>
          <w:rStyle w:val="StyleUnderline"/>
          <w:highlight w:val="cyan"/>
        </w:rPr>
        <w:t>employer contributions</w:t>
      </w:r>
      <w:r>
        <w:rPr>
          <w:sz w:val="16"/>
        </w:rPr>
        <w:t xml:space="preserve">—the other 71% of the (average) $20,000 family policy—are free to them. Yet they </w:t>
      </w:r>
      <w:r w:rsidRPr="005811FC">
        <w:rPr>
          <w:rStyle w:val="StyleUnderline"/>
          <w:highlight w:val="cyan"/>
        </w:rPr>
        <w:t xml:space="preserve">are </w:t>
      </w:r>
      <w:r w:rsidRPr="005811FC">
        <w:rPr>
          <w:rStyle w:val="nfasis"/>
          <w:highlight w:val="cyan"/>
        </w:rPr>
        <w:t>not</w:t>
      </w:r>
      <w:r>
        <w:rPr>
          <w:rStyle w:val="nfasis"/>
        </w:rPr>
        <w:t xml:space="preserve"> </w:t>
      </w:r>
      <w:r w:rsidRPr="005811FC">
        <w:rPr>
          <w:rStyle w:val="nfasis"/>
          <w:highlight w:val="cyan"/>
        </w:rPr>
        <w:t>free</w:t>
      </w:r>
      <w:r>
        <w:rPr>
          <w:rStyle w:val="StyleUnderline"/>
        </w:rPr>
        <w:t xml:space="preserve"> to the firm, and they </w:t>
      </w:r>
      <w:r w:rsidRPr="005811FC">
        <w:rPr>
          <w:rStyle w:val="StyleUnderline"/>
          <w:highlight w:val="cyan"/>
        </w:rPr>
        <w:t>affect</w:t>
      </w:r>
      <w:r>
        <w:rPr>
          <w:rStyle w:val="StyleUnderline"/>
        </w:rPr>
        <w:t xml:space="preserve"> how much firms are prepared to pay in </w:t>
      </w:r>
      <w:r w:rsidRPr="005811FC">
        <w:rPr>
          <w:rStyle w:val="StyleUnderline"/>
          <w:highlight w:val="cyan"/>
        </w:rPr>
        <w:t>wages and</w:t>
      </w:r>
      <w:r>
        <w:rPr>
          <w:rStyle w:val="StyleUnderline"/>
        </w:rPr>
        <w:t xml:space="preserve"> how many workers they </w:t>
      </w:r>
      <w:r w:rsidRPr="005811FC">
        <w:rPr>
          <w:rStyle w:val="StyleUnderline"/>
          <w:highlight w:val="cyan"/>
        </w:rPr>
        <w:t>employ</w:t>
      </w:r>
      <w:r>
        <w:rPr>
          <w:sz w:val="16"/>
        </w:rPr>
        <w:t xml:space="preserve">. For an employer, </w:t>
      </w:r>
      <w:r>
        <w:rPr>
          <w:rStyle w:val="StyleUnderline"/>
        </w:rPr>
        <w:t>it is not the wage that matters but rather what the firm has to pay to hire the worker, including the costs of health insurance and other benefits.</w:t>
      </w:r>
      <w:r>
        <w:rPr>
          <w:sz w:val="16"/>
        </w:rPr>
        <w:t xml:space="preserve"> Employees may think they are being given a gift, little realizing that what their employers care about is the total they pay, not to whom they pay it. The employee “gift” is being deducted, partially or fully, from wages. </w:t>
      </w:r>
      <w:r>
        <w:rPr>
          <w:rStyle w:val="StyleUnderline"/>
        </w:rPr>
        <w:t xml:space="preserve">Worse still, </w:t>
      </w:r>
      <w:r w:rsidRPr="005811FC">
        <w:rPr>
          <w:rStyle w:val="nfasis"/>
          <w:highlight w:val="cyan"/>
        </w:rPr>
        <w:t>employers</w:t>
      </w:r>
      <w:r>
        <w:rPr>
          <w:rStyle w:val="StyleUnderline"/>
        </w:rPr>
        <w:t xml:space="preserve"> faced with large increases in health premiums may </w:t>
      </w:r>
      <w:r w:rsidRPr="005811FC">
        <w:rPr>
          <w:rStyle w:val="nfasis"/>
          <w:highlight w:val="cyan"/>
        </w:rPr>
        <w:t>eliminate jobs</w:t>
      </w:r>
      <w:r w:rsidRPr="005811FC">
        <w:rPr>
          <w:rStyle w:val="StyleUnderline"/>
          <w:highlight w:val="cyan"/>
        </w:rPr>
        <w:t xml:space="preserve"> or </w:t>
      </w:r>
      <w:r w:rsidRPr="005811FC">
        <w:rPr>
          <w:rStyle w:val="nfasis"/>
          <w:highlight w:val="cyan"/>
        </w:rPr>
        <w:t>outsource</w:t>
      </w:r>
      <w:r w:rsidRPr="005811FC">
        <w:rPr>
          <w:rStyle w:val="StyleUnderline"/>
          <w:highlight w:val="cyan"/>
        </w:rPr>
        <w:t xml:space="preserve"> work</w:t>
      </w:r>
      <w:r>
        <w:rPr>
          <w:rStyle w:val="StyleUnderline"/>
        </w:rPr>
        <w:t xml:space="preserve"> to firms that pay less and provide fewer benefits.</w:t>
      </w:r>
    </w:p>
    <w:p w14:paraId="057B9560" w14:textId="77777777" w:rsidR="00090602" w:rsidRDefault="00090602" w:rsidP="00090602">
      <w:pPr>
        <w:rPr>
          <w:sz w:val="16"/>
        </w:rPr>
      </w:pPr>
      <w:r>
        <w:rPr>
          <w:sz w:val="16"/>
        </w:rPr>
        <w:t>Insurance works only when sick and healthy people are pooled together, in America by employment, and in other rich countries by government fiat across the whole population. Without subsidies for those with low incomes, and without some guarantee that everyone is always in the system, insurance cannot work. Leaving health care to the market leaves many uninsured.</w:t>
      </w:r>
    </w:p>
    <w:p w14:paraId="711E2D62" w14:textId="77777777" w:rsidR="00090602" w:rsidRDefault="00090602" w:rsidP="00090602">
      <w:pPr>
        <w:rPr>
          <w:sz w:val="16"/>
        </w:rPr>
      </w:pPr>
      <w:r>
        <w:rPr>
          <w:sz w:val="16"/>
        </w:rPr>
        <w:t>Americans like to believe that their system is a free-market one, in spite of the fact that the government is paying half of the cost, is paying the prices demanded by pharmaceutical companies without negotiation, is permitting professional associations to restrict supply, and is subsidizing employer-provided health care through the tax system.</w:t>
      </w:r>
    </w:p>
    <w:p w14:paraId="2DBFFA92" w14:textId="77777777" w:rsidR="00090602" w:rsidRDefault="00090602" w:rsidP="00090602">
      <w:pPr>
        <w:rPr>
          <w:sz w:val="16"/>
        </w:rPr>
      </w:pPr>
      <w:r>
        <w:rPr>
          <w:rStyle w:val="StyleUnderline"/>
        </w:rPr>
        <w:t xml:space="preserve">The historical accident of </w:t>
      </w:r>
      <w:r w:rsidRPr="005811FC">
        <w:rPr>
          <w:rStyle w:val="nfasis"/>
          <w:highlight w:val="cyan"/>
        </w:rPr>
        <w:t>employer-based coverage</w:t>
      </w:r>
      <w:r w:rsidRPr="005811FC">
        <w:rPr>
          <w:rStyle w:val="StyleUnderline"/>
          <w:highlight w:val="cyan"/>
        </w:rPr>
        <w:t xml:space="preserve"> is</w:t>
      </w:r>
      <w:r>
        <w:rPr>
          <w:rStyle w:val="StyleUnderline"/>
        </w:rPr>
        <w:t xml:space="preserve"> a huge </w:t>
      </w:r>
      <w:r w:rsidRPr="005811FC">
        <w:rPr>
          <w:rStyle w:val="nfasis"/>
          <w:highlight w:val="cyan"/>
        </w:rPr>
        <w:t xml:space="preserve">barrier </w:t>
      </w:r>
      <w:r>
        <w:rPr>
          <w:rStyle w:val="nfasis"/>
        </w:rPr>
        <w:t>to reform</w:t>
      </w:r>
      <w:r>
        <w:rPr>
          <w:sz w:val="16"/>
        </w:rPr>
        <w:t>. So is the way that the health care industry is protected in Washington by its lobbyists—five for every member of Congress. Our government is complicit in an extortion that is an important contributor to income inequality in America today. Through pharma companies that get rich by addicting people, and through excessive costs that lower wages and eliminate good jobs, the industry that is supposed to improve our health is undermining it.</w:t>
      </w:r>
    </w:p>
    <w:p w14:paraId="38FC7128" w14:textId="77777777" w:rsidR="00090602" w:rsidRDefault="00090602" w:rsidP="00090602"/>
    <w:p w14:paraId="6D868ECA" w14:textId="77777777" w:rsidR="00090602" w:rsidRPr="00A46427" w:rsidRDefault="00090602" w:rsidP="00090602">
      <w:pPr>
        <w:pStyle w:val="Ttulo4"/>
      </w:pPr>
      <w:r>
        <w:t xml:space="preserve">Unequal societies go </w:t>
      </w:r>
      <w:r>
        <w:rPr>
          <w:u w:val="single"/>
        </w:rPr>
        <w:t>extinct</w:t>
      </w:r>
      <w:r>
        <w:t xml:space="preserve"> from climate change, war, and public goods misallocation.</w:t>
      </w:r>
    </w:p>
    <w:p w14:paraId="5E20DFB4" w14:textId="77777777" w:rsidR="00090602" w:rsidRPr="00A46427" w:rsidRDefault="00090602" w:rsidP="00090602">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E32F434"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Climate change</w:t>
      </w:r>
    </w:p>
    <w:p w14:paraId="73CF335F"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nf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nfasis"/>
          <w:highlight w:val="cyan"/>
        </w:rPr>
        <w:t>carbon</w:t>
      </w:r>
      <w:r w:rsidRPr="00D34DFA">
        <w:rPr>
          <w:rStyle w:val="nfasis"/>
        </w:rPr>
        <w:t xml:space="preserve"> foot-print</w:t>
      </w:r>
      <w:r w:rsidRPr="00B82DE5">
        <w:rPr>
          <w:rFonts w:asciiTheme="minorHAnsi" w:hAnsiTheme="minorHAnsi" w:cstheme="minorHAnsi"/>
          <w:sz w:val="16"/>
        </w:rPr>
        <w:t>. This is a problem. Climate change, as mentioned above, not only reduces well-</w:t>
      </w:r>
      <w:proofErr w:type="spellStart"/>
      <w:r w:rsidRPr="00B82DE5">
        <w:rPr>
          <w:rFonts w:asciiTheme="minorHAnsi" w:hAnsiTheme="minorHAnsi" w:cstheme="minorHAnsi"/>
          <w:sz w:val="16"/>
        </w:rPr>
        <w:t>beingin</w:t>
      </w:r>
      <w:proofErr w:type="spellEnd"/>
      <w:r w:rsidRPr="00B82DE5">
        <w:rPr>
          <w:rFonts w:asciiTheme="minorHAnsi" w:hAnsiTheme="minorHAnsi" w:cstheme="minorHAnsi"/>
          <w:sz w:val="16"/>
        </w:rPr>
        <w:t xml:space="preserve"> the medium term, there are also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reasons against it.</w:t>
      </w:r>
    </w:p>
    <w:p w14:paraId="6EF2C476"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nfasis"/>
          <w:highlight w:val="cyan"/>
        </w:rPr>
        <w:t>existential</w:t>
      </w:r>
      <w:r w:rsidRPr="00D34DFA">
        <w:rPr>
          <w:rStyle w:val="nf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nfasis"/>
          <w:highlight w:val="cyan"/>
        </w:rPr>
        <w:t>tail</w:t>
      </w:r>
      <w:r w:rsidRPr="00D34DFA">
        <w:rPr>
          <w:rStyle w:val="nf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7267D3EE"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nf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nfasis"/>
        </w:rPr>
        <w:t xml:space="preserve">scarce </w:t>
      </w:r>
      <w:r w:rsidRPr="00E926A5">
        <w:rPr>
          <w:rStyle w:val="nf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r w:rsidRPr="00B82DE5">
        <w:rPr>
          <w:rFonts w:asciiTheme="minorHAnsi" w:hAnsiTheme="minorHAnsi" w:cstheme="minorHAnsi"/>
          <w:sz w:val="16"/>
        </w:rPr>
        <w:t>countries,which</w:t>
      </w:r>
      <w:proofErr w:type="spellEnd"/>
      <w:r w:rsidRPr="00B82DE5">
        <w:rPr>
          <w:rFonts w:asciiTheme="minorHAnsi" w:hAnsiTheme="minorHAnsi" w:cstheme="minorHAnsi"/>
          <w:sz w:val="16"/>
        </w:rPr>
        <w:t xml:space="preserve"> could lead to institutional </w:t>
      </w:r>
      <w:proofErr w:type="spellStart"/>
      <w:r w:rsidRPr="00B82DE5">
        <w:rPr>
          <w:rFonts w:asciiTheme="minorHAnsi" w:hAnsiTheme="minorHAnsi" w:cstheme="minorHAnsi"/>
          <w:sz w:val="16"/>
        </w:rPr>
        <w:t>destabilisation</w:t>
      </w:r>
      <w:proofErr w:type="spellEnd"/>
      <w:r w:rsidRPr="00B82DE5">
        <w:rPr>
          <w:rFonts w:asciiTheme="minorHAnsi" w:hAnsiTheme="minorHAnsi" w:cstheme="minorHAnsi"/>
          <w:sz w:val="16"/>
        </w:rPr>
        <w:t xml:space="preserve"> and conﬂict.</w:t>
      </w:r>
    </w:p>
    <w:p w14:paraId="143A556A"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nf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nf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w:t>
      </w:r>
      <w:proofErr w:type="spellStart"/>
      <w:r w:rsidRPr="00B82DE5">
        <w:rPr>
          <w:rFonts w:asciiTheme="minorHAnsi" w:hAnsiTheme="minorHAnsi" w:cstheme="minorHAnsi"/>
          <w:sz w:val="16"/>
        </w:rPr>
        <w:t>irregularities.When</w:t>
      </w:r>
      <w:proofErr w:type="spellEnd"/>
      <w:r w:rsidRPr="00B82DE5">
        <w:rPr>
          <w:rFonts w:asciiTheme="minorHAnsi" w:hAnsiTheme="minorHAnsi" w:cstheme="minorHAnsi"/>
          <w:sz w:val="16"/>
        </w:rPr>
        <w:t xml:space="preserve">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nf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1CEB720A"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Institutional quality and conflict</w:t>
      </w:r>
    </w:p>
    <w:p w14:paraId="0F82BBC2"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w:t>
      </w:r>
      <w:proofErr w:type="spellStart"/>
      <w:r w:rsidRPr="00B82DE5">
        <w:rPr>
          <w:rFonts w:asciiTheme="minorHAnsi" w:hAnsiTheme="minorHAnsi" w:cstheme="minorHAnsi"/>
          <w:sz w:val="16"/>
        </w:rPr>
        <w:t>extenton</w:t>
      </w:r>
      <w:proofErr w:type="spellEnd"/>
      <w:r w:rsidRPr="00B82DE5">
        <w:rPr>
          <w:rFonts w:asciiTheme="minorHAnsi" w:hAnsiTheme="minorHAnsi" w:cstheme="minorHAnsi"/>
          <w:sz w:val="16"/>
        </w:rPr>
        <w:t xml:space="preserve"> the quality of its institutions, including its political and legal institutions (</w:t>
      </w:r>
      <w:proofErr w:type="spellStart"/>
      <w:r w:rsidRPr="00B82DE5">
        <w:rPr>
          <w:rFonts w:asciiTheme="minorHAnsi" w:hAnsiTheme="minorHAnsi" w:cstheme="minorHAnsi"/>
          <w:sz w:val="16"/>
        </w:rPr>
        <w:t>Acemogluet</w:t>
      </w:r>
      <w:proofErr w:type="spellEnd"/>
      <w:r w:rsidRPr="00B82DE5">
        <w:rPr>
          <w:rFonts w:asciiTheme="minorHAnsi" w:hAnsiTheme="minorHAnsi" w:cstheme="minorHAnsi"/>
          <w:sz w:val="16"/>
        </w:rPr>
        <w:t xml:space="preserve"> al., 2005). Economic research mostly focuses on explaining long-term differences </w:t>
      </w:r>
      <w:proofErr w:type="spellStart"/>
      <w:r w:rsidRPr="00B82DE5">
        <w:rPr>
          <w:rFonts w:asciiTheme="minorHAnsi" w:hAnsiTheme="minorHAnsi" w:cstheme="minorHAnsi"/>
          <w:sz w:val="16"/>
        </w:rPr>
        <w:t>ingrowth</w:t>
      </w:r>
      <w:proofErr w:type="spellEnd"/>
      <w:r w:rsidRPr="00B82DE5">
        <w:rPr>
          <w:rFonts w:asciiTheme="minorHAnsi" w:hAnsiTheme="minorHAnsi" w:cstheme="minorHAnsi"/>
          <w:sz w:val="16"/>
        </w:rPr>
        <w:t xml:space="preserve">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nf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nfasis"/>
        </w:rPr>
        <w:t xml:space="preserve">existential </w:t>
      </w:r>
      <w:r w:rsidRPr="00E926A5">
        <w:rPr>
          <w:rStyle w:val="nf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nfasis"/>
        </w:rPr>
        <w:t xml:space="preserve">existential </w:t>
      </w:r>
      <w:r w:rsidRPr="00E926A5">
        <w:rPr>
          <w:rStyle w:val="nfasis"/>
          <w:highlight w:val="cyan"/>
        </w:rPr>
        <w:t>risk</w:t>
      </w:r>
      <w:r w:rsidRPr="00B82DE5">
        <w:rPr>
          <w:rFonts w:asciiTheme="minorHAnsi" w:hAnsiTheme="minorHAnsi" w:cstheme="minorHAnsi"/>
          <w:sz w:val="16"/>
        </w:rPr>
        <w:t xml:space="preserve"> reduction strategie</w:t>
      </w:r>
      <w:r w:rsidRPr="00E926A5">
        <w:rPr>
          <w:rStyle w:val="nf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nfasis"/>
        </w:rPr>
        <w:t xml:space="preserve">public </w:t>
      </w:r>
      <w:r w:rsidRPr="00E926A5">
        <w:rPr>
          <w:rStyle w:val="nfasis"/>
          <w:highlight w:val="cyan"/>
        </w:rPr>
        <w:t>goods</w:t>
      </w:r>
      <w:r w:rsidRPr="00E926A5">
        <w:rPr>
          <w:rStyle w:val="StyleUnderline"/>
          <w:highlight w:val="cyan"/>
        </w:rPr>
        <w:t xml:space="preserve"> and </w:t>
      </w:r>
      <w:r w:rsidRPr="00D34DFA">
        <w:rPr>
          <w:rStyle w:val="nfasis"/>
        </w:rPr>
        <w:t xml:space="preserve">collective </w:t>
      </w:r>
      <w:r w:rsidRPr="00E926A5">
        <w:rPr>
          <w:rStyle w:val="nfasis"/>
          <w:highlight w:val="cyan"/>
        </w:rPr>
        <w:t>action</w:t>
      </w:r>
      <w:r w:rsidRPr="00E926A5">
        <w:rPr>
          <w:rStyle w:val="StyleUnderline"/>
          <w:highlight w:val="cyan"/>
        </w:rPr>
        <w:t>, which</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inturn</w:t>
      </w:r>
      <w:proofErr w:type="spellEnd"/>
      <w:r w:rsidRPr="00B82DE5">
        <w:rPr>
          <w:rFonts w:asciiTheme="minorHAnsi" w:hAnsiTheme="minorHAnsi" w:cstheme="minorHAnsi"/>
          <w:sz w:val="16"/>
        </w:rPr>
        <w:t xml:space="preserve">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B82DE5">
        <w:rPr>
          <w:rFonts w:asciiTheme="minorHAnsi" w:hAnsiTheme="minorHAnsi" w:cstheme="minorHAnsi"/>
          <w:sz w:val="16"/>
        </w:rPr>
        <w:t>orgetting</w:t>
      </w:r>
      <w:proofErr w:type="spellEnd"/>
      <w:r w:rsidRPr="00B82DE5">
        <w:rPr>
          <w:rFonts w:asciiTheme="minorHAnsi" w:hAnsiTheme="minorHAnsi" w:cstheme="minorHAnsi"/>
          <w:sz w:val="16"/>
        </w:rPr>
        <w:t xml:space="preserve"> a ﬂu shot can reduce your risk of dying from an infection. But you will also </w:t>
      </w:r>
      <w:proofErr w:type="spellStart"/>
      <w:r w:rsidRPr="00B82DE5">
        <w:rPr>
          <w:rFonts w:asciiTheme="minorHAnsi" w:hAnsiTheme="minorHAnsi" w:cstheme="minorHAnsi"/>
          <w:sz w:val="16"/>
        </w:rPr>
        <w:t>dowell</w:t>
      </w:r>
      <w:proofErr w:type="spellEnd"/>
      <w:r w:rsidRPr="00B82DE5">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B82DE5">
        <w:rPr>
          <w:rFonts w:asciiTheme="minorHAnsi" w:hAnsiTheme="minorHAnsi" w:cstheme="minorHAnsi"/>
          <w:sz w:val="16"/>
        </w:rPr>
        <w:t>larly</w:t>
      </w:r>
      <w:proofErr w:type="spellEnd"/>
      <w:r w:rsidRPr="00B82DE5">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2569B7F4"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nfasis"/>
        </w:rPr>
        <w:t>weaken</w:t>
      </w:r>
      <w:r w:rsidRPr="00B82DE5">
        <w:rPr>
          <w:rFonts w:asciiTheme="minorHAnsi" w:hAnsiTheme="minorHAnsi" w:cstheme="minorHAnsi"/>
          <w:sz w:val="16"/>
        </w:rPr>
        <w:t xml:space="preserve"> institutional capacities for </w:t>
      </w:r>
      <w:proofErr w:type="spellStart"/>
      <w:r w:rsidRPr="00D34DFA">
        <w:rPr>
          <w:rStyle w:val="nfasis"/>
        </w:rPr>
        <w:t>longtermist</w:t>
      </w:r>
      <w:proofErr w:type="spellEnd"/>
      <w:r w:rsidRPr="00D34DFA">
        <w:rPr>
          <w:rStyle w:val="nfasis"/>
        </w:rPr>
        <w:t xml:space="preserve"> public goods</w:t>
      </w:r>
      <w:r w:rsidRPr="00B82DE5">
        <w:rPr>
          <w:sz w:val="16"/>
        </w:rPr>
        <w:t>.</w:t>
      </w:r>
    </w:p>
    <w:p w14:paraId="63C2C123"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B82DE5">
        <w:rPr>
          <w:rFonts w:asciiTheme="minorHAnsi" w:hAnsiTheme="minorHAnsi" w:cstheme="minorHAnsi"/>
          <w:sz w:val="16"/>
        </w:rPr>
        <w:t>Chongand</w:t>
      </w:r>
      <w:proofErr w:type="spellEnd"/>
      <w:r w:rsidRPr="00B82DE5">
        <w:rPr>
          <w:rFonts w:asciiTheme="minorHAnsi" w:hAnsiTheme="minorHAnsi" w:cstheme="minorHAnsi"/>
          <w:sz w:val="16"/>
        </w:rPr>
        <w:t xml:space="preserve"> Gradstein, 2007; Savoia et al., 2010).</w:t>
      </w:r>
    </w:p>
    <w:p w14:paraId="41785014"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nfasis"/>
        </w:rPr>
        <w:t xml:space="preserve">elite </w:t>
      </w:r>
      <w:r w:rsidRPr="00E926A5">
        <w:rPr>
          <w:rStyle w:val="nf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B82DE5">
        <w:rPr>
          <w:rFonts w:asciiTheme="minorHAnsi" w:hAnsiTheme="minorHAnsi" w:cstheme="minorHAnsi"/>
          <w:sz w:val="16"/>
        </w:rPr>
        <w:t>ofinequality</w:t>
      </w:r>
      <w:proofErr w:type="spellEnd"/>
      <w:r w:rsidRPr="00B82DE5">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B82DE5">
        <w:rPr>
          <w:rFonts w:asciiTheme="minorHAnsi" w:hAnsiTheme="minorHAnsi" w:cstheme="minorHAnsi"/>
          <w:sz w:val="16"/>
        </w:rPr>
        <w:t>andGradstein</w:t>
      </w:r>
      <w:proofErr w:type="spellEnd"/>
      <w:r w:rsidRPr="00B82DE5">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nf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nf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nfasis"/>
        </w:rPr>
        <w:t xml:space="preserve">public </w:t>
      </w:r>
      <w:r w:rsidRPr="00E926A5">
        <w:rPr>
          <w:rStyle w:val="nfasis"/>
          <w:highlight w:val="cyan"/>
        </w:rPr>
        <w:t>goods</w:t>
      </w:r>
      <w:r w:rsidRPr="00B82DE5">
        <w:rPr>
          <w:rFonts w:asciiTheme="minorHAnsi" w:hAnsiTheme="minorHAnsi" w:cstheme="minorHAnsi"/>
          <w:sz w:val="16"/>
        </w:rPr>
        <w:t xml:space="preserve">. Moreover, if elite capture is strong enough, such capture, and the potential inequality that comes with </w:t>
      </w:r>
      <w:proofErr w:type="spellStart"/>
      <w:r w:rsidRPr="00B82DE5">
        <w:rPr>
          <w:rFonts w:asciiTheme="minorHAnsi" w:hAnsiTheme="minorHAnsi" w:cstheme="minorHAnsi"/>
          <w:sz w:val="16"/>
        </w:rPr>
        <w:t>it,can</w:t>
      </w:r>
      <w:proofErr w:type="spellEnd"/>
      <w:r w:rsidRPr="00B82DE5">
        <w:rPr>
          <w:rFonts w:asciiTheme="minorHAnsi" w:hAnsiTheme="minorHAnsi" w:cstheme="minorHAnsi"/>
          <w:sz w:val="16"/>
        </w:rPr>
        <w:t xml:space="preserve"> intensify going forward (Chong and Gradstein, 2007).</w:t>
      </w:r>
    </w:p>
    <w:p w14:paraId="3FA4EC7A"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Now, one might object and wonder whether elite interests and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interests will necessarily be misaligned. Could an enlightened elite not even be more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than </w:t>
      </w:r>
      <w:proofErr w:type="spellStart"/>
      <w:r w:rsidRPr="00B82DE5">
        <w:rPr>
          <w:rFonts w:asciiTheme="minorHAnsi" w:hAnsiTheme="minorHAnsi" w:cstheme="minorHAnsi"/>
          <w:sz w:val="16"/>
        </w:rPr>
        <w:t>amore</w:t>
      </w:r>
      <w:proofErr w:type="spellEnd"/>
      <w:r w:rsidRPr="00B82DE5">
        <w:rPr>
          <w:rFonts w:asciiTheme="minorHAnsi" w:hAnsiTheme="minorHAnsi" w:cstheme="minorHAnsi"/>
          <w:sz w:val="16"/>
        </w:rPr>
        <w:t xml:space="preserve"> democratic system? Here are two potential arguments. First, wealthy donors fund a signiﬁcant part of research and direct action on existential risk and </w:t>
      </w:r>
      <w:proofErr w:type="spellStart"/>
      <w:r w:rsidRPr="00B82DE5">
        <w:rPr>
          <w:rFonts w:asciiTheme="minorHAnsi" w:hAnsiTheme="minorHAnsi" w:cstheme="minorHAnsi"/>
          <w:sz w:val="16"/>
        </w:rPr>
        <w:t>longtermism</w:t>
      </w:r>
      <w:proofErr w:type="spellEnd"/>
      <w:r w:rsidRPr="00B82DE5">
        <w:rPr>
          <w:rFonts w:asciiTheme="minorHAnsi" w:hAnsiTheme="minorHAnsi" w:cstheme="minorHAnsi"/>
          <w:sz w:val="16"/>
        </w:rPr>
        <w:t xml:space="preserve"> (the Open Philanthropy Project, for example). Indirectly, inequality might thus reduce existential risk through </w:t>
      </w:r>
      <w:proofErr w:type="spellStart"/>
      <w:r w:rsidRPr="00B82DE5">
        <w:rPr>
          <w:rFonts w:asciiTheme="minorHAnsi" w:hAnsiTheme="minorHAnsi" w:cstheme="minorHAnsi"/>
          <w:sz w:val="16"/>
        </w:rPr>
        <w:t>suchfunding</w:t>
      </w:r>
      <w:proofErr w:type="spellEnd"/>
      <w:r w:rsidRPr="00B82DE5">
        <w:rPr>
          <w:rFonts w:asciiTheme="minorHAnsi" w:hAnsiTheme="minorHAnsi" w:cstheme="minorHAnsi"/>
          <w:sz w:val="16"/>
        </w:rPr>
        <w:t xml:space="preserve">. Second, rich people might have a lower rate of pure time preference than </w:t>
      </w:r>
      <w:proofErr w:type="spellStart"/>
      <w:r w:rsidRPr="00B82DE5">
        <w:rPr>
          <w:rFonts w:asciiTheme="minorHAnsi" w:hAnsiTheme="minorHAnsi" w:cstheme="minorHAnsi"/>
          <w:sz w:val="16"/>
        </w:rPr>
        <w:t>lesswell</w:t>
      </w:r>
      <w:proofErr w:type="spellEnd"/>
      <w:r w:rsidRPr="00B82DE5">
        <w:rPr>
          <w:rFonts w:asciiTheme="minorHAnsi" w:hAnsiTheme="minorHAnsi" w:cstheme="minorHAnsi"/>
          <w:sz w:val="16"/>
        </w:rPr>
        <w:t>-off people, which might make them more aligned with investing in long-term causes.</w:t>
      </w:r>
    </w:p>
    <w:p w14:paraId="3510DCA9"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nf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nf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nfasis"/>
          <w:highlight w:val="cyan"/>
        </w:rPr>
        <w:t>big donors</w:t>
      </w:r>
      <w:r w:rsidRPr="00B82DE5">
        <w:rPr>
          <w:rFonts w:asciiTheme="minorHAnsi" w:hAnsiTheme="minorHAnsi" w:cstheme="minorHAnsi"/>
          <w:sz w:val="16"/>
        </w:rPr>
        <w:t xml:space="preserve">. In response to the second argument, we are </w:t>
      </w:r>
      <w:proofErr w:type="spellStart"/>
      <w:r w:rsidRPr="00B82DE5">
        <w:rPr>
          <w:rFonts w:asciiTheme="minorHAnsi" w:hAnsiTheme="minorHAnsi" w:cstheme="minorHAnsi"/>
          <w:sz w:val="16"/>
        </w:rPr>
        <w:t>sceptical</w:t>
      </w:r>
      <w:proofErr w:type="spellEnd"/>
      <w:r w:rsidRPr="00B82DE5">
        <w:rPr>
          <w:rFonts w:asciiTheme="minorHAnsi" w:hAnsiTheme="minorHAnsi" w:cstheme="minorHAnsi"/>
          <w:sz w:val="16"/>
        </w:rPr>
        <w:t xml:space="preserve"> that elite capture would translate a lower impatience rate into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strategies in policy. First off, a successful </w:t>
      </w:r>
      <w:r w:rsidRPr="00E926A5">
        <w:rPr>
          <w:rStyle w:val="StyleUnderline"/>
          <w:highlight w:val="cyan"/>
        </w:rPr>
        <w:t xml:space="preserve">transmission would </w:t>
      </w:r>
      <w:r w:rsidRPr="00E926A5">
        <w:rPr>
          <w:rStyle w:val="nf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nfasis"/>
        </w:rPr>
        <w:t>well-</w:t>
      </w:r>
      <w:r w:rsidRPr="00E926A5">
        <w:rPr>
          <w:rStyle w:val="nf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nfasis"/>
        </w:rPr>
        <w:t>lobbying</w:t>
      </w:r>
      <w:r w:rsidRPr="00B82DE5">
        <w:rPr>
          <w:rFonts w:asciiTheme="minorHAnsi" w:hAnsiTheme="minorHAnsi" w:cstheme="minorHAnsi"/>
          <w:sz w:val="16"/>
        </w:rPr>
        <w:t xml:space="preserve"> and elite inﬂuence must often </w:t>
      </w:r>
      <w:proofErr w:type="spellStart"/>
      <w:r w:rsidRPr="00B82DE5">
        <w:rPr>
          <w:rFonts w:asciiTheme="minorHAnsi" w:hAnsiTheme="minorHAnsi" w:cstheme="minorHAnsi"/>
          <w:sz w:val="16"/>
        </w:rPr>
        <w:t>capitalise</w:t>
      </w:r>
      <w:proofErr w:type="spellEnd"/>
      <w:r w:rsidRPr="00B82DE5">
        <w:rPr>
          <w:rFonts w:asciiTheme="minorHAnsi" w:hAnsiTheme="minorHAnsi" w:cstheme="minorHAnsi"/>
          <w:sz w:val="16"/>
        </w:rPr>
        <w:t xml:space="preserve"> on shorter windows of </w:t>
      </w:r>
      <w:proofErr w:type="spellStart"/>
      <w:r w:rsidRPr="00B82DE5">
        <w:rPr>
          <w:rFonts w:asciiTheme="minorHAnsi" w:hAnsiTheme="minorHAnsi" w:cstheme="minorHAnsi"/>
          <w:sz w:val="16"/>
        </w:rPr>
        <w:t>opportunities,which</w:t>
      </w:r>
      <w:proofErr w:type="spellEnd"/>
      <w:r w:rsidRPr="00B82DE5">
        <w:rPr>
          <w:rFonts w:asciiTheme="minorHAnsi" w:hAnsiTheme="minorHAnsi" w:cstheme="minorHAnsi"/>
          <w:sz w:val="16"/>
        </w:rPr>
        <w:t xml:space="preserve"> </w:t>
      </w:r>
      <w:r w:rsidRPr="00D34DFA">
        <w:rPr>
          <w:rStyle w:val="StyleUnderline"/>
        </w:rPr>
        <w:t xml:space="preserve">makes </w:t>
      </w:r>
      <w:r w:rsidRPr="00D34DFA">
        <w:rPr>
          <w:rStyle w:val="nf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nfasis"/>
          <w:highlight w:val="cyan"/>
        </w:rPr>
        <w:t>r</w:t>
      </w:r>
      <w:r w:rsidRPr="00B82DE5">
        <w:rPr>
          <w:rFonts w:asciiTheme="minorHAnsi" w:hAnsiTheme="minorHAnsi" w:cstheme="minorHAnsi"/>
          <w:sz w:val="16"/>
        </w:rPr>
        <w:t xml:space="preserve">eturns </w:t>
      </w:r>
      <w:r w:rsidRPr="00E926A5">
        <w:rPr>
          <w:rStyle w:val="nfasis"/>
          <w:highlight w:val="cyan"/>
        </w:rPr>
        <w:t>o</w:t>
      </w:r>
      <w:r w:rsidRPr="00B82DE5">
        <w:rPr>
          <w:rFonts w:asciiTheme="minorHAnsi" w:hAnsiTheme="minorHAnsi" w:cstheme="minorHAnsi"/>
          <w:sz w:val="16"/>
        </w:rPr>
        <w:t xml:space="preserve">n </w:t>
      </w:r>
      <w:r w:rsidRPr="00E926A5">
        <w:rPr>
          <w:rStyle w:val="nf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nf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62EE1F27"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nfasis"/>
        </w:rPr>
        <w:t>stronger reasons</w:t>
      </w:r>
      <w:r w:rsidRPr="00D34DFA">
        <w:rPr>
          <w:rStyle w:val="StyleUnderline"/>
        </w:rPr>
        <w:t xml:space="preserve"> to believe elite capture would </w:t>
      </w:r>
      <w:r w:rsidRPr="00D34DFA">
        <w:rPr>
          <w:rStyle w:val="nf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nfasis"/>
          <w:highlight w:val="cyan"/>
        </w:rPr>
        <w:t>oil</w:t>
      </w:r>
      <w:r w:rsidRPr="00B82DE5">
        <w:rPr>
          <w:rFonts w:asciiTheme="minorHAnsi" w:hAnsiTheme="minorHAnsi" w:cstheme="minorHAnsi"/>
          <w:sz w:val="16"/>
        </w:rPr>
        <w:t xml:space="preserve">, gas, </w:t>
      </w:r>
      <w:r w:rsidRPr="00E926A5">
        <w:rPr>
          <w:rStyle w:val="nf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E926A5">
        <w:rPr>
          <w:rStyle w:val="StyleUnderline"/>
          <w:highlight w:val="cyan"/>
        </w:rPr>
        <w:t>exert</w:t>
      </w:r>
      <w:r w:rsidRPr="00D34DFA">
        <w:rPr>
          <w:rStyle w:val="StyleUnderline"/>
        </w:rPr>
        <w:t xml:space="preserve">ing </w:t>
      </w:r>
      <w:r w:rsidRPr="00E926A5">
        <w:rPr>
          <w:rStyle w:val="nf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than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Third, </w:t>
      </w:r>
      <w:r w:rsidRPr="00D34DFA">
        <w:rPr>
          <w:rStyle w:val="StyleUnderline"/>
        </w:rPr>
        <w:t xml:space="preserve">recent decades have seen a </w:t>
      </w:r>
      <w:r w:rsidRPr="00D34DFA">
        <w:rPr>
          <w:rStyle w:val="nf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nf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r w:rsidRPr="00D34DFA">
        <w:rPr>
          <w:rStyle w:val="StyleUnderline"/>
        </w:rPr>
        <w:t>incentivises</w:t>
      </w:r>
      <w:proofErr w:type="spellEnd"/>
      <w:r w:rsidRPr="00B82DE5">
        <w:rPr>
          <w:rFonts w:asciiTheme="minorHAnsi" w:hAnsiTheme="minorHAnsi" w:cstheme="minorHAnsi"/>
          <w:sz w:val="16"/>
        </w:rPr>
        <w:t xml:space="preserve"> more </w:t>
      </w:r>
      <w:r w:rsidRPr="00D34DFA">
        <w:rPr>
          <w:rStyle w:val="nf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w:t>
      </w:r>
      <w:proofErr w:type="spellStart"/>
      <w:r w:rsidRPr="00B82DE5">
        <w:rPr>
          <w:rFonts w:asciiTheme="minorHAnsi" w:hAnsiTheme="minorHAnsi" w:cstheme="minorHAnsi"/>
          <w:sz w:val="16"/>
        </w:rPr>
        <w:t>termist</w:t>
      </w:r>
      <w:proofErr w:type="spellEnd"/>
      <w:r w:rsidRPr="00B82DE5">
        <w:rPr>
          <w:rFonts w:asciiTheme="minorHAnsi" w:hAnsiTheme="minorHAnsi" w:cstheme="minorHAnsi"/>
          <w:sz w:val="16"/>
        </w:rPr>
        <w:t xml:space="preserve"> bias too. Finally, we can, of course, imagine that ‘pro-</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642DFA40"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nfasis"/>
          <w:highlight w:val="cyan"/>
        </w:rPr>
        <w:t>social</w:t>
      </w:r>
      <w:r w:rsidRPr="00B82DE5">
        <w:rPr>
          <w:rFonts w:asciiTheme="minorHAnsi" w:hAnsiTheme="minorHAnsi" w:cstheme="minorHAnsi"/>
          <w:sz w:val="16"/>
        </w:rPr>
        <w:t xml:space="preserve"> capital and </w:t>
      </w:r>
      <w:r w:rsidRPr="00D34DFA">
        <w:rPr>
          <w:rStyle w:val="nfasis"/>
        </w:rPr>
        <w:t>trust</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Alesina</w:t>
      </w:r>
      <w:proofErr w:type="spellEnd"/>
      <w:r w:rsidRPr="00B82DE5">
        <w:rPr>
          <w:rFonts w:asciiTheme="minorHAnsi" w:hAnsiTheme="minorHAnsi" w:cstheme="minorHAnsi"/>
          <w:sz w:val="16"/>
        </w:rPr>
        <w:t xml:space="preserve"> and La Ferrara, 2002; Knack and Keefer, 1997; Rothstein and </w:t>
      </w:r>
      <w:proofErr w:type="spellStart"/>
      <w:r w:rsidRPr="00B82DE5">
        <w:rPr>
          <w:rFonts w:asciiTheme="minorHAnsi" w:hAnsiTheme="minorHAnsi" w:cstheme="minorHAnsi"/>
          <w:sz w:val="16"/>
        </w:rPr>
        <w:t>Uslaner</w:t>
      </w:r>
      <w:proofErr w:type="spellEnd"/>
      <w:r w:rsidRPr="00B82DE5">
        <w:rPr>
          <w:rFonts w:asciiTheme="minorHAnsi" w:hAnsiTheme="minorHAnsi" w:cstheme="minorHAnsi"/>
          <w:sz w:val="16"/>
        </w:rPr>
        <w:t xml:space="preserve">,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nf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nfasis"/>
        </w:rPr>
        <w:t xml:space="preserve">public </w:t>
      </w:r>
      <w:r w:rsidRPr="00E926A5">
        <w:rPr>
          <w:rStyle w:val="nfasis"/>
          <w:highlight w:val="cyan"/>
        </w:rPr>
        <w:t>goods</w:t>
      </w:r>
      <w:r w:rsidRPr="00B82DE5">
        <w:rPr>
          <w:rFonts w:asciiTheme="minorHAnsi" w:hAnsiTheme="minorHAnsi" w:cstheme="minorHAnsi"/>
          <w:sz w:val="16"/>
        </w:rPr>
        <w:t xml:space="preserve"> provision (</w:t>
      </w:r>
      <w:proofErr w:type="spellStart"/>
      <w:r w:rsidRPr="00B82DE5">
        <w:rPr>
          <w:rFonts w:asciiTheme="minorHAnsi" w:hAnsiTheme="minorHAnsi" w:cstheme="minorHAnsi"/>
          <w:sz w:val="16"/>
        </w:rPr>
        <w:t>Beugelsdijk</w:t>
      </w:r>
      <w:proofErr w:type="spellEnd"/>
      <w:r w:rsidRPr="00B82DE5">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2E65658"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nfasis"/>
        </w:rPr>
        <w:t>better</w:t>
      </w:r>
      <w:r w:rsidRPr="00D34DFA">
        <w:rPr>
          <w:rStyle w:val="StyleUnderline"/>
        </w:rPr>
        <w:t xml:space="preserve"> preventive and adaptive outcomes for </w:t>
      </w:r>
      <w:r w:rsidRPr="00D34DFA">
        <w:rPr>
          <w:rStyle w:val="nf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nf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98B59CA"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nf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nfasis"/>
        </w:rPr>
        <w:t xml:space="preserve">nuclear </w:t>
      </w:r>
      <w:r w:rsidRPr="00E926A5">
        <w:rPr>
          <w:rStyle w:val="nf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nfasis"/>
        </w:rPr>
        <w:t>bio-engineered</w:t>
      </w:r>
      <w:r w:rsidRPr="00E926A5">
        <w:rPr>
          <w:rStyle w:val="nf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nfasis"/>
          <w:highlight w:val="cyan"/>
        </w:rPr>
        <w:t>a</w:t>
      </w:r>
      <w:r w:rsidRPr="00B82DE5">
        <w:rPr>
          <w:rFonts w:asciiTheme="minorHAnsi" w:hAnsiTheme="minorHAnsi" w:cstheme="minorHAnsi"/>
          <w:sz w:val="16"/>
        </w:rPr>
        <w:t xml:space="preserve">rtificial </w:t>
      </w:r>
      <w:r w:rsidRPr="00E926A5">
        <w:rPr>
          <w:rStyle w:val="nf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nfasis"/>
        </w:rPr>
        <w:t xml:space="preserve">global </w:t>
      </w:r>
      <w:r w:rsidRPr="00E926A5">
        <w:rPr>
          <w:rStyle w:val="nf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nf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220082D6"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proofErr w:type="spellStart"/>
      <w:r w:rsidRPr="00E926A5">
        <w:rPr>
          <w:rStyle w:val="StyleUnderline"/>
          <w:highlight w:val="cyan"/>
        </w:rPr>
        <w:t>polarisation</w:t>
      </w:r>
      <w:proofErr w:type="spellEnd"/>
      <w:r w:rsidRPr="00E926A5">
        <w:rPr>
          <w:rStyle w:val="StyleUnderline"/>
          <w:highlight w:val="cyan"/>
        </w:rPr>
        <w:t xml:space="preserve"> </w:t>
      </w:r>
      <w:r w:rsidRPr="00E926A5">
        <w:rPr>
          <w:rStyle w:val="nf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inequality may indirectly drive existential risk. Indeed, recent evidence suggests that income </w:t>
      </w:r>
      <w:r w:rsidRPr="00D34DFA">
        <w:rPr>
          <w:rStyle w:val="StyleUnderline"/>
        </w:rPr>
        <w:t xml:space="preserve">inequality can </w:t>
      </w:r>
      <w:r w:rsidRPr="00D34DFA">
        <w:rPr>
          <w:rStyle w:val="nfasis"/>
        </w:rPr>
        <w:t>increase</w:t>
      </w:r>
      <w:r w:rsidRPr="00B82DE5">
        <w:rPr>
          <w:rFonts w:asciiTheme="minorHAnsi" w:hAnsiTheme="minorHAnsi" w:cstheme="minorHAnsi"/>
          <w:sz w:val="16"/>
        </w:rPr>
        <w:t xml:space="preserve"> the degree of </w:t>
      </w:r>
      <w:proofErr w:type="spellStart"/>
      <w:r w:rsidRPr="00D34DFA">
        <w:rPr>
          <w:rStyle w:val="StyleUnderline"/>
        </w:rPr>
        <w:t>polarisation</w:t>
      </w:r>
      <w:proofErr w:type="spellEnd"/>
      <w:r w:rsidRPr="00B82DE5">
        <w:rPr>
          <w:rFonts w:asciiTheme="minorHAnsi" w:hAnsiTheme="minorHAnsi" w:cstheme="minorHAnsi"/>
          <w:sz w:val="16"/>
        </w:rPr>
        <w:t xml:space="preserve"> between groups of citizens. Bonica et al. find that the degree of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Moreover, </w:t>
      </w:r>
      <w:r w:rsidRPr="00E926A5">
        <w:rPr>
          <w:rStyle w:val="StyleUnderline"/>
          <w:highlight w:val="cyan"/>
        </w:rPr>
        <w:t>inequality</w:t>
      </w:r>
      <w:r w:rsidRPr="00B82DE5">
        <w:rPr>
          <w:rFonts w:asciiTheme="minorHAnsi" w:hAnsiTheme="minorHAnsi" w:cstheme="minorHAnsi"/>
          <w:sz w:val="16"/>
        </w:rPr>
        <w:t xml:space="preserve"> and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w:t>
      </w:r>
      <w:proofErr w:type="spellStart"/>
      <w:r w:rsidRPr="00B82DE5">
        <w:rPr>
          <w:rFonts w:asciiTheme="minorHAnsi" w:hAnsiTheme="minorHAnsi" w:cstheme="minorHAnsi"/>
          <w:sz w:val="16"/>
        </w:rPr>
        <w:t>polarising</w:t>
      </w:r>
      <w:proofErr w:type="spellEnd"/>
      <w:r w:rsidRPr="00B82DE5">
        <w:rPr>
          <w:rFonts w:asciiTheme="minorHAnsi" w:hAnsiTheme="minorHAnsi" w:cstheme="minorHAnsi"/>
          <w:sz w:val="16"/>
        </w:rPr>
        <w:t xml:space="preserve"> and </w:t>
      </w:r>
      <w:r w:rsidRPr="00E926A5">
        <w:rPr>
          <w:rStyle w:val="nfasis"/>
          <w:highlight w:val="cyan"/>
        </w:rPr>
        <w:t>populist</w:t>
      </w:r>
      <w:r w:rsidRPr="00B82DE5">
        <w:rPr>
          <w:rFonts w:asciiTheme="minorHAnsi" w:hAnsiTheme="minorHAnsi" w:cstheme="minorHAnsi"/>
          <w:sz w:val="16"/>
        </w:rPr>
        <w:t xml:space="preserve"> candidate</w:t>
      </w:r>
      <w:r w:rsidRPr="00E926A5">
        <w:rPr>
          <w:rStyle w:val="nf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nfasis"/>
          <w:highlight w:val="cyan"/>
        </w:rPr>
        <w:t>Populist</w:t>
      </w:r>
      <w:r w:rsidRPr="00B82DE5">
        <w:rPr>
          <w:rFonts w:asciiTheme="minorHAnsi" w:hAnsiTheme="minorHAnsi" w:cstheme="minorHAnsi"/>
          <w:sz w:val="16"/>
        </w:rPr>
        <w:t xml:space="preserve"> politician</w:t>
      </w:r>
      <w:r w:rsidRPr="00E926A5">
        <w:rPr>
          <w:rStyle w:val="nf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nf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nf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nfasis"/>
          <w:highlight w:val="cyan"/>
        </w:rPr>
        <w:t>nationalist</w:t>
      </w:r>
      <w:r w:rsidRPr="00D34DFA">
        <w:rPr>
          <w:rStyle w:val="nf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08A8072A"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Differential progress</w:t>
      </w:r>
    </w:p>
    <w:p w14:paraId="31278B4F"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We have surveyed some reasons why inequality might translate into worse institutional conditions for </w:t>
      </w:r>
      <w:proofErr w:type="spellStart"/>
      <w:r w:rsidRPr="00B82DE5">
        <w:rPr>
          <w:rFonts w:asciiTheme="minorHAnsi" w:hAnsiTheme="minorHAnsi" w:cstheme="minorHAnsi"/>
          <w:sz w:val="16"/>
        </w:rPr>
        <w:t>longtermism</w:t>
      </w:r>
      <w:proofErr w:type="spellEnd"/>
      <w:r w:rsidRPr="00B82DE5">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55182040"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nfasis"/>
        </w:rPr>
        <w:t xml:space="preserve">countries that sustain </w:t>
      </w:r>
      <w:r w:rsidRPr="00E926A5">
        <w:rPr>
          <w:rStyle w:val="nfasis"/>
          <w:highlight w:val="cyan"/>
        </w:rPr>
        <w:t>low</w:t>
      </w:r>
      <w:r w:rsidRPr="003B31F1">
        <w:rPr>
          <w:rStyle w:val="nfasis"/>
        </w:rPr>
        <w:t xml:space="preserve"> levels of </w:t>
      </w:r>
      <w:r w:rsidRPr="00E926A5">
        <w:rPr>
          <w:rStyle w:val="nf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nf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nf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nf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favour</w:t>
      </w:r>
      <w:proofErr w:type="spellEnd"/>
      <w:r w:rsidRPr="00B82DE5">
        <w:rPr>
          <w:rFonts w:asciiTheme="minorHAnsi" w:hAnsiTheme="minorHAnsi" w:cstheme="minorHAnsi"/>
          <w:sz w:val="16"/>
        </w:rPr>
        <w:t xml:space="preserve"> </w:t>
      </w:r>
      <w:r w:rsidRPr="00D34DFA">
        <w:rPr>
          <w:rStyle w:val="StyleUnderline"/>
        </w:rPr>
        <w:t xml:space="preserve">expanding one's </w:t>
      </w:r>
      <w:r w:rsidRPr="00D34DFA">
        <w:rPr>
          <w:rStyle w:val="nf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nfasis"/>
        </w:rPr>
        <w:t>future gen</w:t>
      </w:r>
      <w:r w:rsidRPr="00B82DE5">
        <w:rPr>
          <w:sz w:val="16"/>
        </w:rPr>
        <w:t>eration</w:t>
      </w:r>
      <w:r w:rsidRPr="00D34DFA">
        <w:rPr>
          <w:rStyle w:val="nf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nf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nfasis"/>
        </w:rPr>
        <w:t xml:space="preserve">development </w:t>
      </w:r>
      <w:r w:rsidRPr="00E926A5">
        <w:rPr>
          <w:rStyle w:val="nfasis"/>
          <w:highlight w:val="cyan"/>
        </w:rPr>
        <w:t>aid</w:t>
      </w:r>
      <w:r w:rsidRPr="00D34DFA">
        <w:rPr>
          <w:rStyle w:val="StyleUnderline"/>
        </w:rPr>
        <w:t xml:space="preserve"> and score better on the </w:t>
      </w:r>
      <w:r w:rsidRPr="00D34DFA">
        <w:rPr>
          <w:rStyle w:val="nfasis"/>
        </w:rPr>
        <w:t>G</w:t>
      </w:r>
      <w:r w:rsidRPr="00B82DE5">
        <w:rPr>
          <w:rFonts w:asciiTheme="minorHAnsi" w:hAnsiTheme="minorHAnsi" w:cstheme="minorHAnsi"/>
          <w:sz w:val="16"/>
        </w:rPr>
        <w:t xml:space="preserve">lobal </w:t>
      </w:r>
      <w:r w:rsidRPr="00D34DFA">
        <w:rPr>
          <w:rStyle w:val="nfasis"/>
        </w:rPr>
        <w:t>P</w:t>
      </w:r>
      <w:r w:rsidRPr="00B82DE5">
        <w:rPr>
          <w:rFonts w:asciiTheme="minorHAnsi" w:hAnsiTheme="minorHAnsi" w:cstheme="minorHAnsi"/>
          <w:sz w:val="16"/>
        </w:rPr>
        <w:t xml:space="preserve">eace </w:t>
      </w:r>
      <w:r w:rsidRPr="00D34DFA">
        <w:rPr>
          <w:rStyle w:val="nf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199A2D31" w14:textId="77777777" w:rsidR="00090602" w:rsidRPr="00B82DE5" w:rsidRDefault="00090602" w:rsidP="00090602">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nfasis"/>
        </w:rPr>
        <w:t xml:space="preserve">new </w:t>
      </w:r>
      <w:r w:rsidRPr="00E926A5">
        <w:rPr>
          <w:rStyle w:val="nfasis"/>
          <w:highlight w:val="cyan"/>
        </w:rPr>
        <w:t>tech</w:t>
      </w:r>
      <w:r w:rsidRPr="003B31F1">
        <w:rPr>
          <w:rStyle w:val="nf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nf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nfasis"/>
        </w:rPr>
        <w:t>difficult</w:t>
      </w:r>
      <w:r w:rsidRPr="00D34DFA">
        <w:rPr>
          <w:rStyle w:val="StyleUnderline"/>
        </w:rPr>
        <w:t xml:space="preserve"> to control AI and </w:t>
      </w:r>
      <w:r w:rsidRPr="00D34DFA">
        <w:rPr>
          <w:rStyle w:val="nf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05BB5E88" w14:textId="0034B748" w:rsidR="00090602" w:rsidRDefault="00090602" w:rsidP="00090602">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nf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nfasis"/>
        </w:rPr>
        <w:t xml:space="preserve">conducive to </w:t>
      </w:r>
      <w:proofErr w:type="spellStart"/>
      <w:r w:rsidRPr="00E926A5">
        <w:rPr>
          <w:rStyle w:val="nfasis"/>
          <w:highlight w:val="cyan"/>
        </w:rPr>
        <w:t>longtermism</w:t>
      </w:r>
      <w:proofErr w:type="spellEnd"/>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nf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58C05B98" w14:textId="6C5A37F7" w:rsidR="00905213" w:rsidRDefault="00942299" w:rsidP="00905213">
      <w:pPr>
        <w:pStyle w:val="Ttulo3"/>
      </w:pPr>
      <w:r>
        <w:t>Adv 2</w:t>
      </w:r>
    </w:p>
    <w:p w14:paraId="6686CAA8" w14:textId="77777777" w:rsidR="00905213" w:rsidRDefault="00905213" w:rsidP="00905213">
      <w:pPr>
        <w:pStyle w:val="Ttulo4"/>
      </w:pPr>
      <w:r>
        <w:t>Plan is key to successful May Day 28 – ensures Medicare for All and retirement security reform</w:t>
      </w:r>
    </w:p>
    <w:p w14:paraId="5C197336" w14:textId="77777777" w:rsidR="00905213" w:rsidRPr="004F3BD4" w:rsidRDefault="00905213" w:rsidP="00905213">
      <w:r w:rsidRPr="00E763AC">
        <w:rPr>
          <w:rStyle w:val="Style13ptBold"/>
        </w:rPr>
        <w:t>F and R 25</w:t>
      </w:r>
      <w:r w:rsidRPr="00E763AC">
        <w:t xml:space="preserve"> [This report was compiled by Eric F. in NYC and Virginia R. Caucus members of DSA, in Baltimore, with input from others in various cities., On May Day 2025...and </w:t>
      </w:r>
      <w:proofErr w:type="gramStart"/>
      <w:r w:rsidRPr="00E763AC">
        <w:t>2028, https://marx21us.org/2025/05/31/mayday2025report/</w:t>
      </w:r>
      <w:proofErr w:type="gramEnd"/>
      <w:r w:rsidRPr="00E763AC">
        <w:t xml:space="preserve">, </w:t>
      </w:r>
      <w:proofErr w:type="spellStart"/>
      <w:r w:rsidRPr="00E763AC">
        <w:t>poapst</w:t>
      </w:r>
      <w:proofErr w:type="spellEnd"/>
      <w:r w:rsidRPr="00E763AC">
        <w:t>]</w:t>
      </w:r>
    </w:p>
    <w:p w14:paraId="5765B2D6" w14:textId="77777777" w:rsidR="00905213" w:rsidRPr="00205BB4" w:rsidRDefault="00905213" w:rsidP="00905213">
      <w:pPr>
        <w:rPr>
          <w:sz w:val="16"/>
        </w:rPr>
      </w:pPr>
      <w:r w:rsidRPr="00205BB4">
        <w:rPr>
          <w:sz w:val="16"/>
        </w:rPr>
        <w:t xml:space="preserve">The national organizing for this May Day was also seen as the start of organizing over the next three years for 2028.  UAW’s Shawn Fain’s “general strike” call was based on unions aligning contract expirations for May 1, 2028, with the aim of a mass strike on that May Day. CTU has already aligned its contract expiration to May 1, 2028, matching UAW’s big three auto contracts. Members of the United Federation of Teachers have already passed a resolution for the union to back the call and “encourage” locals to “consider” the tactic. </w:t>
      </w:r>
    </w:p>
    <w:p w14:paraId="738A9BDF" w14:textId="77777777" w:rsidR="00905213" w:rsidRPr="00205BB4" w:rsidRDefault="00905213" w:rsidP="00905213">
      <w:pPr>
        <w:rPr>
          <w:sz w:val="16"/>
        </w:rPr>
      </w:pPr>
      <w:proofErr w:type="gramStart"/>
      <w:r w:rsidRPr="00E26B1F">
        <w:rPr>
          <w:rStyle w:val="StyleUnderline"/>
        </w:rPr>
        <w:t xml:space="preserve">A </w:t>
      </w:r>
      <w:r w:rsidRPr="00B813F3">
        <w:rPr>
          <w:rStyle w:val="StyleUnderline"/>
          <w:highlight w:val="cyan"/>
        </w:rPr>
        <w:t>mass</w:t>
      </w:r>
      <w:r w:rsidRPr="00E26B1F">
        <w:rPr>
          <w:rStyle w:val="StyleUnderline"/>
        </w:rPr>
        <w:t>,</w:t>
      </w:r>
      <w:proofErr w:type="gramEnd"/>
      <w:r w:rsidRPr="00E26B1F">
        <w:rPr>
          <w:rStyle w:val="StyleUnderline"/>
        </w:rPr>
        <w:t xml:space="preserve"> coordinated </w:t>
      </w:r>
      <w:r w:rsidRPr="00B813F3">
        <w:rPr>
          <w:rStyle w:val="StyleUnderline"/>
          <w:highlight w:val="cyan"/>
        </w:rPr>
        <w:t>strike</w:t>
      </w:r>
      <w:r w:rsidRPr="00E26B1F">
        <w:rPr>
          <w:rStyle w:val="StyleUnderline"/>
        </w:rPr>
        <w:t xml:space="preserve"> would</w:t>
      </w:r>
      <w:r w:rsidRPr="00205BB4">
        <w:rPr>
          <w:sz w:val="16"/>
        </w:rPr>
        <w:t xml:space="preserve"> be an exciting development. It would help </w:t>
      </w:r>
      <w:r w:rsidRPr="00B813F3">
        <w:rPr>
          <w:rStyle w:val="StyleUnderline"/>
          <w:highlight w:val="cyan"/>
        </w:rPr>
        <w:t>raise class politics needed to cut through</w:t>
      </w:r>
      <w:r w:rsidRPr="00205BB4">
        <w:rPr>
          <w:sz w:val="16"/>
        </w:rPr>
        <w:t xml:space="preserve"> the </w:t>
      </w:r>
      <w:r w:rsidRPr="00E26B1F">
        <w:rPr>
          <w:rStyle w:val="StyleUnderline"/>
        </w:rPr>
        <w:t xml:space="preserve">politics of </w:t>
      </w:r>
      <w:r w:rsidRPr="00B813F3">
        <w:rPr>
          <w:rStyle w:val="StyleUnderline"/>
          <w:highlight w:val="cyan"/>
        </w:rPr>
        <w:t>division</w:t>
      </w:r>
      <w:r w:rsidRPr="00205BB4">
        <w:rPr>
          <w:sz w:val="16"/>
        </w:rPr>
        <w:t xml:space="preserve">, while pointing to working class power. Yet </w:t>
      </w:r>
      <w:r w:rsidRPr="00E26B1F">
        <w:rPr>
          <w:rStyle w:val="nfasis"/>
        </w:rPr>
        <w:t>it is not clear how much of this radical rhetoric may manifest in action</w:t>
      </w:r>
      <w:r w:rsidRPr="00205BB4">
        <w:rPr>
          <w:sz w:val="16"/>
        </w:rPr>
        <w:t xml:space="preserve">. </w:t>
      </w:r>
    </w:p>
    <w:p w14:paraId="278ABBF0" w14:textId="77777777" w:rsidR="00905213" w:rsidRPr="00205BB4" w:rsidRDefault="00905213" w:rsidP="00905213">
      <w:pPr>
        <w:rPr>
          <w:sz w:val="16"/>
        </w:rPr>
      </w:pPr>
      <w:r w:rsidRPr="00205BB4">
        <w:rPr>
          <w:sz w:val="16"/>
        </w:rPr>
        <w:t xml:space="preserve">Some militants involved have noted that if they are serious, the UAW and AFT should be hiring organizers around the county now to help prepare for 2028. </w:t>
      </w:r>
    </w:p>
    <w:p w14:paraId="1058BED5" w14:textId="77777777" w:rsidR="00905213" w:rsidRPr="00205BB4" w:rsidRDefault="00905213" w:rsidP="00905213">
      <w:pPr>
        <w:rPr>
          <w:sz w:val="16"/>
        </w:rPr>
      </w:pPr>
      <w:r w:rsidRPr="00205BB4">
        <w:rPr>
          <w:sz w:val="16"/>
        </w:rPr>
        <w:t xml:space="preserve">Other </w:t>
      </w:r>
      <w:r w:rsidRPr="00641DBB">
        <w:rPr>
          <w:rStyle w:val="nfasis"/>
          <w:bdr w:val="single" w:sz="4" w:space="0" w:color="auto"/>
        </w:rPr>
        <w:t>questions arise</w:t>
      </w:r>
      <w:r w:rsidRPr="00205BB4">
        <w:rPr>
          <w:sz w:val="16"/>
        </w:rPr>
        <w:t xml:space="preserve">. </w:t>
      </w:r>
      <w:r w:rsidRPr="00641DBB">
        <w:rPr>
          <w:rStyle w:val="nfasis"/>
        </w:rPr>
        <w:t xml:space="preserve">Sympathy strikes are </w:t>
      </w:r>
      <w:r w:rsidRPr="00641DBB">
        <w:rPr>
          <w:rStyle w:val="nfasis"/>
          <w:bdr w:val="single" w:sz="4" w:space="0" w:color="auto"/>
        </w:rPr>
        <w:t>illegal</w:t>
      </w:r>
      <w:r w:rsidRPr="00641DBB">
        <w:rPr>
          <w:rStyle w:val="nfasis"/>
        </w:rPr>
        <w:t xml:space="preserve"> in the US under Section 8(b)(4).</w:t>
      </w:r>
      <w:r w:rsidRPr="00205BB4">
        <w:rPr>
          <w:sz w:val="16"/>
        </w:rPr>
        <w:t xml:space="preserve"> Even if concurrent strikes are created through alignment, will they settle individually, leaving others isolated? And </w:t>
      </w:r>
      <w:r w:rsidRPr="00502D22">
        <w:rPr>
          <w:rStyle w:val="nfasis"/>
        </w:rPr>
        <w:t xml:space="preserve">how would Federal workers, who have laws against their </w:t>
      </w:r>
      <w:proofErr w:type="gramStart"/>
      <w:r w:rsidRPr="00502D22">
        <w:rPr>
          <w:rStyle w:val="nfasis"/>
        </w:rPr>
        <w:t>striking</w:t>
      </w:r>
      <w:proofErr w:type="gramEnd"/>
      <w:r w:rsidRPr="00502D22">
        <w:rPr>
          <w:rStyle w:val="nfasis"/>
        </w:rPr>
        <w:t>, fit in</w:t>
      </w:r>
      <w:r w:rsidRPr="00205BB4">
        <w:rPr>
          <w:sz w:val="16"/>
        </w:rPr>
        <w:t xml:space="preserve">? To really reverse the decline in unionization and win fundamental victory, such </w:t>
      </w:r>
      <w:r w:rsidRPr="00502D22">
        <w:rPr>
          <w:rStyle w:val="StyleUnderline"/>
        </w:rPr>
        <w:t>a “</w:t>
      </w:r>
      <w:r w:rsidRPr="00B813F3">
        <w:rPr>
          <w:rStyle w:val="StyleUnderline"/>
          <w:highlight w:val="cyan"/>
        </w:rPr>
        <w:t>general strike</w:t>
      </w:r>
      <w:r w:rsidRPr="00502D22">
        <w:rPr>
          <w:rStyle w:val="StyleUnderline"/>
        </w:rPr>
        <w:t>” would need to be</w:t>
      </w:r>
      <w:r w:rsidRPr="00205BB4">
        <w:rPr>
          <w:sz w:val="16"/>
        </w:rPr>
        <w:t xml:space="preserve"> organized and </w:t>
      </w:r>
      <w:r w:rsidRPr="00502D22">
        <w:rPr>
          <w:rStyle w:val="StyleUnderline"/>
        </w:rPr>
        <w:t>confident enough to</w:t>
      </w:r>
      <w:r w:rsidRPr="00205BB4">
        <w:rPr>
          <w:sz w:val="16"/>
        </w:rPr>
        <w:t xml:space="preserve"> </w:t>
      </w:r>
      <w:r w:rsidRPr="00B813F3">
        <w:rPr>
          <w:rStyle w:val="StyleUnderline"/>
          <w:highlight w:val="cyan"/>
        </w:rPr>
        <w:t xml:space="preserve">break anti-union </w:t>
      </w:r>
      <w:proofErr w:type="gramStart"/>
      <w:r w:rsidRPr="00B813F3">
        <w:rPr>
          <w:rStyle w:val="StyleUnderline"/>
          <w:highlight w:val="cyan"/>
        </w:rPr>
        <w:t>laws</w:t>
      </w:r>
      <w:r w:rsidRPr="00205BB4">
        <w:rPr>
          <w:sz w:val="16"/>
        </w:rPr>
        <w:t xml:space="preserve">, </w:t>
      </w:r>
      <w:r w:rsidRPr="007D2792">
        <w:rPr>
          <w:rStyle w:val="nfasis"/>
        </w:rPr>
        <w:t>and</w:t>
      </w:r>
      <w:proofErr w:type="gramEnd"/>
      <w:r w:rsidRPr="007D2792">
        <w:rPr>
          <w:rStyle w:val="nfasis"/>
        </w:rPr>
        <w:t xml:space="preserve"> hopefully defeat them.</w:t>
      </w:r>
      <w:r w:rsidRPr="00205BB4">
        <w:rPr>
          <w:sz w:val="16"/>
        </w:rPr>
        <w:t xml:space="preserve"> </w:t>
      </w:r>
    </w:p>
    <w:p w14:paraId="379DA049" w14:textId="77777777" w:rsidR="00905213" w:rsidRPr="00205BB4" w:rsidRDefault="00905213" w:rsidP="00905213">
      <w:pPr>
        <w:rPr>
          <w:sz w:val="16"/>
        </w:rPr>
      </w:pPr>
      <w:r w:rsidRPr="00205BB4">
        <w:rPr>
          <w:sz w:val="16"/>
        </w:rPr>
        <w:t xml:space="preserve">2028 will also be an election year. A May 2028 strike will be under tremendous pressure not to do anything that would threaten votes for the </w:t>
      </w:r>
      <w:proofErr w:type="gramStart"/>
      <w:r w:rsidRPr="00205BB4">
        <w:rPr>
          <w:sz w:val="16"/>
        </w:rPr>
        <w:t>Democrats, and</w:t>
      </w:r>
      <w:proofErr w:type="gramEnd"/>
      <w:r w:rsidRPr="00205BB4">
        <w:rPr>
          <w:sz w:val="16"/>
        </w:rPr>
        <w:t xml:space="preserve"> could easily follow many previous union mobilizations that were designed to lead people to the ballot box, not a disruptive victory. </w:t>
      </w:r>
    </w:p>
    <w:p w14:paraId="351ADF1F" w14:textId="77777777" w:rsidR="00905213" w:rsidRPr="00205BB4" w:rsidRDefault="00905213" w:rsidP="00905213">
      <w:pPr>
        <w:rPr>
          <w:sz w:val="16"/>
        </w:rPr>
      </w:pPr>
      <w:r w:rsidRPr="00205BB4">
        <w:rPr>
          <w:sz w:val="16"/>
        </w:rPr>
        <w:t xml:space="preserve">Rosen is right when he notes: </w:t>
      </w:r>
    </w:p>
    <w:p w14:paraId="62EE707E" w14:textId="77777777" w:rsidR="00905213" w:rsidRPr="00205BB4" w:rsidRDefault="00905213" w:rsidP="00905213">
      <w:pPr>
        <w:rPr>
          <w:sz w:val="16"/>
        </w:rPr>
      </w:pPr>
      <w:r w:rsidRPr="00205BB4">
        <w:rPr>
          <w:sz w:val="16"/>
        </w:rPr>
        <w:t xml:space="preserve">“How do we make sure that what we’re doing here doesn’t just result in electing any old Dems in 2026, because if it does, and that continues into 2028, we’ll end up with even worse Republicans down the road. We need to be fighting in the streets and in the workplaces for an agenda for working class folks… strikes need to be for issues that make sense to the workers, otherwise they aren’t going to strike. </w:t>
      </w:r>
    </w:p>
    <w:p w14:paraId="705E6F82" w14:textId="77777777" w:rsidR="00905213" w:rsidRPr="00205BB4" w:rsidRDefault="00905213" w:rsidP="00905213">
      <w:pPr>
        <w:rPr>
          <w:sz w:val="16"/>
        </w:rPr>
      </w:pPr>
      <w:r w:rsidRPr="00205BB4">
        <w:rPr>
          <w:sz w:val="16"/>
        </w:rPr>
        <w:t xml:space="preserve">“There’s no way you’re going to be able to get people to go on strike to elect a Democrat in November. In fact, if it seems that this is anti-Trump, you’re guaranteeing a section of the workforce will refuse to strike. What </w:t>
      </w:r>
      <w:r w:rsidRPr="007D2792">
        <w:rPr>
          <w:rStyle w:val="StyleUnderline"/>
        </w:rPr>
        <w:t xml:space="preserve">we </w:t>
      </w:r>
      <w:proofErr w:type="gramStart"/>
      <w:r w:rsidRPr="007D2792">
        <w:rPr>
          <w:rStyle w:val="StyleUnderline"/>
        </w:rPr>
        <w:t>have to</w:t>
      </w:r>
      <w:proofErr w:type="gramEnd"/>
      <w:r w:rsidRPr="007D2792">
        <w:rPr>
          <w:rStyle w:val="StyleUnderline"/>
        </w:rPr>
        <w:t xml:space="preserve"> </w:t>
      </w:r>
      <w:r w:rsidRPr="00205BB4">
        <w:rPr>
          <w:sz w:val="16"/>
        </w:rPr>
        <w:t xml:space="preserve">do is to </w:t>
      </w:r>
      <w:r w:rsidRPr="00B813F3">
        <w:rPr>
          <w:rStyle w:val="StyleUnderline"/>
          <w:highlight w:val="cyan"/>
        </w:rPr>
        <w:t>pick</w:t>
      </w:r>
      <w:r w:rsidRPr="007D2792">
        <w:rPr>
          <w:rStyle w:val="StyleUnderline"/>
        </w:rPr>
        <w:t xml:space="preserve"> </w:t>
      </w:r>
      <w:r w:rsidRPr="00205BB4">
        <w:rPr>
          <w:sz w:val="16"/>
        </w:rPr>
        <w:t xml:space="preserve">some </w:t>
      </w:r>
      <w:r w:rsidRPr="00B813F3">
        <w:rPr>
          <w:rStyle w:val="StyleUnderline"/>
          <w:highlight w:val="cyan"/>
        </w:rPr>
        <w:t>issues</w:t>
      </w:r>
      <w:r w:rsidRPr="007D2792">
        <w:rPr>
          <w:rStyle w:val="StyleUnderline"/>
        </w:rPr>
        <w:t xml:space="preserve"> that the </w:t>
      </w:r>
      <w:r w:rsidRPr="00B813F3">
        <w:rPr>
          <w:rStyle w:val="StyleUnderline"/>
          <w:highlight w:val="cyan"/>
        </w:rPr>
        <w:t>bosses can’t resolve</w:t>
      </w:r>
      <w:r w:rsidRPr="00205BB4">
        <w:rPr>
          <w:sz w:val="16"/>
        </w:rPr>
        <w:t xml:space="preserve"> – things </w:t>
      </w:r>
      <w:r w:rsidRPr="007D2792">
        <w:rPr>
          <w:rStyle w:val="StyleUnderline"/>
        </w:rPr>
        <w:t xml:space="preserve">like actual </w:t>
      </w:r>
      <w:r w:rsidRPr="00B813F3">
        <w:rPr>
          <w:rStyle w:val="StyleUnderline"/>
          <w:highlight w:val="cyan"/>
        </w:rPr>
        <w:t>real retirement security and healthcare</w:t>
      </w:r>
      <w:r w:rsidRPr="00205BB4">
        <w:rPr>
          <w:sz w:val="16"/>
        </w:rPr>
        <w:t xml:space="preserve">. We’re going to have to have </w:t>
      </w:r>
      <w:r w:rsidRPr="007D2792">
        <w:rPr>
          <w:rStyle w:val="StyleUnderline"/>
        </w:rPr>
        <w:t xml:space="preserve">a solution that goes well beyond Obamacare </w:t>
      </w:r>
      <w:r w:rsidRPr="00205BB4">
        <w:rPr>
          <w:sz w:val="16"/>
        </w:rPr>
        <w:t xml:space="preserve">and </w:t>
      </w:r>
      <w:r w:rsidRPr="007D2792">
        <w:rPr>
          <w:rStyle w:val="StyleUnderline"/>
        </w:rPr>
        <w:t xml:space="preserve">moves us </w:t>
      </w:r>
      <w:r w:rsidRPr="00B813F3">
        <w:rPr>
          <w:rStyle w:val="StyleUnderline"/>
          <w:highlight w:val="cyan"/>
        </w:rPr>
        <w:t>toward Medicare for all</w:t>
      </w:r>
      <w:r w:rsidRPr="00205BB4">
        <w:rPr>
          <w:sz w:val="16"/>
        </w:rPr>
        <w:t xml:space="preserve">. We need a lot more of that. And I think that comes with </w:t>
      </w:r>
      <w:r w:rsidRPr="007D2792">
        <w:rPr>
          <w:rStyle w:val="StyleUnderline"/>
        </w:rPr>
        <w:t xml:space="preserve">finding some issues to strike over that will make a real difference for the working class and that will force a change in the political debate </w:t>
      </w:r>
      <w:r w:rsidRPr="00205BB4">
        <w:rPr>
          <w:sz w:val="16"/>
        </w:rPr>
        <w:t>in the country.”</w:t>
      </w:r>
    </w:p>
    <w:p w14:paraId="71E8B0FB" w14:textId="77777777" w:rsidR="00905213" w:rsidRPr="00205BB4" w:rsidRDefault="00905213" w:rsidP="00905213">
      <w:pPr>
        <w:rPr>
          <w:u w:val="single"/>
        </w:rPr>
      </w:pPr>
      <w:r w:rsidRPr="00B813F3">
        <w:rPr>
          <w:rStyle w:val="nfasis"/>
          <w:highlight w:val="cyan"/>
        </w:rPr>
        <w:t>Rank</w:t>
      </w:r>
      <w:r w:rsidRPr="00205BB4">
        <w:rPr>
          <w:rStyle w:val="nfasis"/>
        </w:rPr>
        <w:t xml:space="preserve"> and </w:t>
      </w:r>
      <w:r w:rsidRPr="00B813F3">
        <w:rPr>
          <w:rStyle w:val="nfasis"/>
          <w:highlight w:val="cyan"/>
        </w:rPr>
        <w:t>file involvement in ongoing organizing is crucial</w:t>
      </w:r>
      <w:r w:rsidRPr="00205BB4">
        <w:rPr>
          <w:sz w:val="16"/>
        </w:rPr>
        <w:t xml:space="preserve"> so there isn’t simply a </w:t>
      </w:r>
      <w:proofErr w:type="gramStart"/>
      <w:r w:rsidRPr="00205BB4">
        <w:rPr>
          <w:sz w:val="16"/>
        </w:rPr>
        <w:t>radical-sounding</w:t>
      </w:r>
      <w:proofErr w:type="gramEnd"/>
      <w:r w:rsidRPr="00205BB4">
        <w:rPr>
          <w:sz w:val="16"/>
        </w:rPr>
        <w:t xml:space="preserve"> call for “general strike” from above. And, as seen in the “Day Without an Immigrant” actions of 2006, </w:t>
      </w:r>
      <w:r w:rsidRPr="00205BB4">
        <w:rPr>
          <w:rStyle w:val="StyleUnderline"/>
        </w:rPr>
        <w:t xml:space="preserve">union and non-union </w:t>
      </w:r>
      <w:r w:rsidRPr="00B813F3">
        <w:rPr>
          <w:rStyle w:val="StyleUnderline"/>
          <w:highlight w:val="cyan"/>
        </w:rPr>
        <w:t>immigrant workers</w:t>
      </w:r>
      <w:r w:rsidRPr="00205BB4">
        <w:rPr>
          <w:rStyle w:val="StyleUnderline"/>
        </w:rPr>
        <w:t xml:space="preserve"> can be </w:t>
      </w:r>
      <w:r w:rsidRPr="00B813F3">
        <w:rPr>
          <w:rStyle w:val="StyleUnderline"/>
          <w:highlight w:val="cyan"/>
        </w:rPr>
        <w:t>a vanguard in bringing</w:t>
      </w:r>
      <w:r w:rsidRPr="00205BB4">
        <w:rPr>
          <w:rStyle w:val="StyleUnderline"/>
        </w:rPr>
        <w:t xml:space="preserve"> back the idea of political </w:t>
      </w:r>
      <w:r w:rsidRPr="00B813F3">
        <w:rPr>
          <w:rStyle w:val="StyleUnderline"/>
          <w:highlight w:val="cyan"/>
        </w:rPr>
        <w:t>mass strike</w:t>
      </w:r>
      <w:r w:rsidRPr="00205BB4">
        <w:rPr>
          <w:rStyle w:val="StyleUnderline"/>
        </w:rPr>
        <w:t>.</w:t>
      </w:r>
    </w:p>
    <w:p w14:paraId="06DA769D" w14:textId="77777777" w:rsidR="00905213" w:rsidRDefault="00905213" w:rsidP="00905213">
      <w:pPr>
        <w:rPr>
          <w:rStyle w:val="StyleUnderline"/>
        </w:rPr>
      </w:pPr>
      <w:r w:rsidRPr="00205BB4">
        <w:rPr>
          <w:rStyle w:val="StyleUnderline"/>
        </w:rPr>
        <w:t>Trump has already torn up the contracts for 47,000 workers at the</w:t>
      </w:r>
      <w:r w:rsidRPr="00205BB4">
        <w:rPr>
          <w:sz w:val="16"/>
        </w:rPr>
        <w:t xml:space="preserve"> Transportation Security Administration (</w:t>
      </w:r>
      <w:r w:rsidRPr="00205BB4">
        <w:rPr>
          <w:rStyle w:val="StyleUnderline"/>
        </w:rPr>
        <w:t>TSA</w:t>
      </w:r>
      <w:proofErr w:type="gramStart"/>
      <w:r w:rsidRPr="00205BB4">
        <w:rPr>
          <w:sz w:val="16"/>
        </w:rPr>
        <w:t>), and</w:t>
      </w:r>
      <w:proofErr w:type="gramEnd"/>
      <w:r w:rsidRPr="00205BB4">
        <w:rPr>
          <w:sz w:val="16"/>
        </w:rPr>
        <w:t xml:space="preserve"> signed an executive order attempting to </w:t>
      </w:r>
      <w:r w:rsidRPr="00205BB4">
        <w:rPr>
          <w:rStyle w:val="StyleUnderline"/>
        </w:rPr>
        <w:t>take away the union rights of another 1 million federal workers</w:t>
      </w:r>
      <w:r w:rsidRPr="00205BB4">
        <w:rPr>
          <w:sz w:val="16"/>
        </w:rPr>
        <w:t xml:space="preserve">. Ronald Reagan’s infamous 1981 attack on the Professional Air Traffic Controllers Organization and lockout of 11,000 members </w:t>
      </w:r>
      <w:proofErr w:type="gramStart"/>
      <w:r w:rsidRPr="00205BB4">
        <w:rPr>
          <w:sz w:val="16"/>
        </w:rPr>
        <w:t>was</w:t>
      </w:r>
      <w:proofErr w:type="gramEnd"/>
      <w:r w:rsidRPr="00205BB4">
        <w:rPr>
          <w:sz w:val="16"/>
        </w:rPr>
        <w:t xml:space="preserve"> small potatoes in comparison. These attacks on working class living standards will not be reversed by switching between Republicans and Democrats. In order just to defend what they have, </w:t>
      </w:r>
      <w:r w:rsidRPr="00B813F3">
        <w:rPr>
          <w:rStyle w:val="StyleUnderline"/>
          <w:highlight w:val="cyan"/>
        </w:rPr>
        <w:t>US workers are going to have to fight</w:t>
      </w:r>
      <w:r w:rsidRPr="00205BB4">
        <w:rPr>
          <w:rStyle w:val="StyleUnderline"/>
        </w:rPr>
        <w:t xml:space="preserve">. That fight will raise the class politics that helps undercut Trump’s </w:t>
      </w:r>
      <w:proofErr w:type="gramStart"/>
      <w:r w:rsidRPr="00205BB4">
        <w:rPr>
          <w:rStyle w:val="StyleUnderline"/>
        </w:rPr>
        <w:t>politics of division</w:t>
      </w:r>
      <w:proofErr w:type="gramEnd"/>
      <w:r w:rsidRPr="00205BB4">
        <w:rPr>
          <w:rStyle w:val="StyleUnderline"/>
        </w:rPr>
        <w:t>. Out of those struggles we can all learn how to fight for more, and build the size confidence, and politics that can win.</w:t>
      </w:r>
    </w:p>
    <w:p w14:paraId="06050808" w14:textId="77777777" w:rsidR="00905213" w:rsidRPr="006A752E" w:rsidRDefault="00905213" w:rsidP="00905213">
      <w:pPr>
        <w:pStyle w:val="Ttulo4"/>
      </w:pPr>
      <w:proofErr w:type="gramStart"/>
      <w:r>
        <w:t>there</w:t>
      </w:r>
      <w:proofErr w:type="gramEnd"/>
      <w:r>
        <w:t xml:space="preserve"> is an </w:t>
      </w:r>
      <w:r w:rsidRPr="00C83801">
        <w:rPr>
          <w:u w:val="single"/>
        </w:rPr>
        <w:t>impending retirement crisis</w:t>
      </w:r>
      <w:r>
        <w:t xml:space="preserve">. </w:t>
      </w:r>
    </w:p>
    <w:p w14:paraId="0A11C7B8" w14:textId="77777777" w:rsidR="00905213" w:rsidRDefault="00905213" w:rsidP="00905213">
      <w:r>
        <w:rPr>
          <w:rStyle w:val="Style13ptBold"/>
        </w:rPr>
        <w:t>Doonan and Kelly 24</w:t>
      </w:r>
      <w:r>
        <w:t xml:space="preserve"> [</w:t>
      </w:r>
      <w:r w:rsidRPr="00BD151C">
        <w:t>Dan Doonan</w:t>
      </w:r>
      <w:r>
        <w:t>, *</w:t>
      </w:r>
      <w:r w:rsidRPr="00E03249">
        <w:t>executive director of the National Institute on Retirement Security</w:t>
      </w:r>
      <w:r>
        <w:t xml:space="preserve"> **</w:t>
      </w:r>
      <w:r w:rsidRPr="00E03249">
        <w:t>provided communications counsel to the National Institute on Retirement Security</w:t>
      </w:r>
      <w:r>
        <w:t xml:space="preserve"> **</w:t>
      </w:r>
      <w:r w:rsidRPr="00BD151C">
        <w:t>Kelly Kenneally</w:t>
      </w:r>
      <w:r>
        <w:t>, February 2024, “RETIREMENT INSECURITY 2024 AMERICANS’ VIEWS OF RETIREMENT,” National Institute on Retirement Insecurity]</w:t>
      </w:r>
    </w:p>
    <w:p w14:paraId="672782C8" w14:textId="77777777" w:rsidR="00905213" w:rsidRPr="003971D5" w:rsidRDefault="00905213" w:rsidP="00905213">
      <w:pPr>
        <w:rPr>
          <w:sz w:val="16"/>
        </w:rPr>
      </w:pPr>
      <w:r w:rsidRPr="003971D5">
        <w:rPr>
          <w:rStyle w:val="StyleUnderline"/>
        </w:rPr>
        <w:t xml:space="preserve">During the past several decades, </w:t>
      </w:r>
      <w:r w:rsidRPr="005811FC">
        <w:rPr>
          <w:rStyle w:val="StyleUnderline"/>
          <w:highlight w:val="cyan"/>
        </w:rPr>
        <w:t xml:space="preserve">there have been </w:t>
      </w:r>
      <w:r w:rsidRPr="005811FC">
        <w:rPr>
          <w:rStyle w:val="nfasis"/>
          <w:highlight w:val="cyan"/>
        </w:rPr>
        <w:t>dramatic</w:t>
      </w:r>
      <w:r w:rsidRPr="005811FC">
        <w:rPr>
          <w:rStyle w:val="StyleUnderline"/>
          <w:highlight w:val="cyan"/>
        </w:rPr>
        <w:t xml:space="preserve"> changes to the</w:t>
      </w:r>
      <w:r w:rsidRPr="003971D5">
        <w:rPr>
          <w:rStyle w:val="StyleUnderline"/>
        </w:rPr>
        <w:t xml:space="preserve"> U.S. </w:t>
      </w:r>
      <w:r w:rsidRPr="005811FC">
        <w:rPr>
          <w:rStyle w:val="StyleUnderline"/>
          <w:highlight w:val="cyan"/>
        </w:rPr>
        <w:t>retirement system</w:t>
      </w:r>
      <w:r w:rsidRPr="003971D5">
        <w:rPr>
          <w:rStyle w:val="StyleUnderline"/>
        </w:rPr>
        <w:t xml:space="preserve"> </w:t>
      </w:r>
      <w:r w:rsidRPr="005811FC">
        <w:rPr>
          <w:rStyle w:val="StyleUnderline"/>
          <w:highlight w:val="cyan"/>
        </w:rPr>
        <w:t>that</w:t>
      </w:r>
      <w:r w:rsidRPr="003971D5">
        <w:rPr>
          <w:rStyle w:val="StyleUnderline"/>
        </w:rPr>
        <w:t xml:space="preserve"> have </w:t>
      </w:r>
      <w:r w:rsidRPr="005811FC">
        <w:rPr>
          <w:rStyle w:val="nfasis"/>
          <w:highlight w:val="cyan"/>
        </w:rPr>
        <w:t>destabilized retirement</w:t>
      </w:r>
      <w:r w:rsidRPr="003971D5">
        <w:rPr>
          <w:rStyle w:val="StyleUnderline"/>
        </w:rPr>
        <w:t xml:space="preserve"> </w:t>
      </w:r>
      <w:r w:rsidRPr="005811FC">
        <w:rPr>
          <w:rStyle w:val="StyleUnderline"/>
          <w:highlight w:val="cyan"/>
        </w:rPr>
        <w:t>for large portions of the</w:t>
      </w:r>
      <w:r w:rsidRPr="003971D5">
        <w:rPr>
          <w:rStyle w:val="StyleUnderline"/>
        </w:rPr>
        <w:t xml:space="preserve"> U.S. </w:t>
      </w:r>
      <w:r w:rsidRPr="005811FC">
        <w:rPr>
          <w:rStyle w:val="StyleUnderline"/>
          <w:highlight w:val="cyan"/>
        </w:rPr>
        <w:t>workforce</w:t>
      </w:r>
      <w:r w:rsidRPr="003971D5">
        <w:rPr>
          <w:sz w:val="16"/>
        </w:rPr>
        <w:t xml:space="preserve">. Today, far too </w:t>
      </w:r>
      <w:r w:rsidRPr="003971D5">
        <w:rPr>
          <w:rStyle w:val="StyleUnderline"/>
        </w:rPr>
        <w:t xml:space="preserve">many </w:t>
      </w:r>
      <w:r w:rsidRPr="005811FC">
        <w:rPr>
          <w:rStyle w:val="StyleUnderline"/>
          <w:highlight w:val="cyan"/>
        </w:rPr>
        <w:t xml:space="preserve">Americans </w:t>
      </w:r>
      <w:r w:rsidRPr="005811FC">
        <w:rPr>
          <w:rStyle w:val="nfasis"/>
          <w:highlight w:val="cyan"/>
        </w:rPr>
        <w:t>lack</w:t>
      </w:r>
      <w:r w:rsidRPr="005811FC">
        <w:rPr>
          <w:rStyle w:val="StyleUnderline"/>
          <w:highlight w:val="cyan"/>
        </w:rPr>
        <w:t xml:space="preserve"> retirement plans</w:t>
      </w:r>
      <w:r w:rsidRPr="003971D5">
        <w:rPr>
          <w:rStyle w:val="StyleUnderline"/>
        </w:rPr>
        <w:t xml:space="preserve"> through their employers. </w:t>
      </w:r>
      <w:r w:rsidRPr="005811FC">
        <w:rPr>
          <w:rStyle w:val="StyleUnderline"/>
          <w:highlight w:val="cyan"/>
        </w:rPr>
        <w:t>And</w:t>
      </w:r>
      <w:r w:rsidRPr="003971D5">
        <w:rPr>
          <w:rStyle w:val="StyleUnderline"/>
        </w:rPr>
        <w:t xml:space="preserve"> </w:t>
      </w:r>
      <w:r w:rsidRPr="005811FC">
        <w:rPr>
          <w:rStyle w:val="StyleUnderline"/>
          <w:highlight w:val="cyan"/>
        </w:rPr>
        <w:t>for those workers who</w:t>
      </w:r>
      <w:r w:rsidRPr="003971D5">
        <w:rPr>
          <w:rStyle w:val="StyleUnderline"/>
        </w:rPr>
        <w:t xml:space="preserve"> do </w:t>
      </w:r>
      <w:r w:rsidRPr="005811FC">
        <w:rPr>
          <w:rStyle w:val="StyleUnderline"/>
          <w:highlight w:val="cyan"/>
        </w:rPr>
        <w:t>have retirement accounts</w:t>
      </w:r>
      <w:r w:rsidRPr="003971D5">
        <w:rPr>
          <w:sz w:val="16"/>
        </w:rPr>
        <w:t xml:space="preserve">, the </w:t>
      </w:r>
      <w:r w:rsidRPr="005811FC">
        <w:rPr>
          <w:rStyle w:val="StyleUnderline"/>
          <w:highlight w:val="cyan"/>
        </w:rPr>
        <w:t>savings levels are</w:t>
      </w:r>
      <w:r w:rsidRPr="003971D5">
        <w:rPr>
          <w:rStyle w:val="StyleUnderline"/>
        </w:rPr>
        <w:t xml:space="preserve"> </w:t>
      </w:r>
      <w:r w:rsidRPr="003971D5">
        <w:rPr>
          <w:rStyle w:val="nfasis"/>
        </w:rPr>
        <w:t xml:space="preserve">largely </w:t>
      </w:r>
      <w:r w:rsidRPr="005811FC">
        <w:rPr>
          <w:rStyle w:val="nfasis"/>
          <w:highlight w:val="cyan"/>
        </w:rPr>
        <w:t>inadequate</w:t>
      </w:r>
      <w:r w:rsidRPr="003971D5">
        <w:rPr>
          <w:sz w:val="16"/>
        </w:rPr>
        <w:t xml:space="preserve"> except for a minority of those with the highest income.</w:t>
      </w:r>
    </w:p>
    <w:p w14:paraId="71D1218C" w14:textId="77777777" w:rsidR="00905213" w:rsidRPr="003971D5" w:rsidRDefault="00905213" w:rsidP="00905213">
      <w:pPr>
        <w:rPr>
          <w:sz w:val="16"/>
        </w:rPr>
      </w:pPr>
      <w:r w:rsidRPr="003971D5">
        <w:rPr>
          <w:sz w:val="16"/>
        </w:rPr>
        <w:t xml:space="preserve">Additionally, </w:t>
      </w:r>
      <w:r w:rsidRPr="00C4281F">
        <w:rPr>
          <w:rStyle w:val="StyleUnderline"/>
        </w:rPr>
        <w:t xml:space="preserve">Social Security replaces less income than it did in the past. </w:t>
      </w:r>
      <w:r w:rsidRPr="005811FC">
        <w:rPr>
          <w:rStyle w:val="StyleUnderline"/>
          <w:highlight w:val="cyan"/>
        </w:rPr>
        <w:t>Americans</w:t>
      </w:r>
      <w:r w:rsidRPr="003971D5">
        <w:rPr>
          <w:sz w:val="16"/>
        </w:rPr>
        <w:t xml:space="preserve"> also </w:t>
      </w:r>
      <w:r w:rsidRPr="005811FC">
        <w:rPr>
          <w:rStyle w:val="StyleUnderline"/>
          <w:highlight w:val="cyan"/>
        </w:rPr>
        <w:t xml:space="preserve">are dealing with rising costs in retirement, including </w:t>
      </w:r>
      <w:r w:rsidRPr="005811FC">
        <w:rPr>
          <w:rStyle w:val="nfasis"/>
          <w:highlight w:val="cyan"/>
        </w:rPr>
        <w:t>housing</w:t>
      </w:r>
      <w:r w:rsidRPr="005811FC">
        <w:rPr>
          <w:rStyle w:val="StyleUnderline"/>
          <w:highlight w:val="cyan"/>
        </w:rPr>
        <w:t xml:space="preserve">, </w:t>
      </w:r>
      <w:r w:rsidRPr="005811FC">
        <w:rPr>
          <w:rStyle w:val="nfasis"/>
          <w:highlight w:val="cyan"/>
        </w:rPr>
        <w:t>healthcare</w:t>
      </w:r>
      <w:r w:rsidRPr="005811FC">
        <w:rPr>
          <w:rStyle w:val="StyleUnderline"/>
          <w:highlight w:val="cyan"/>
        </w:rPr>
        <w:t>, and</w:t>
      </w:r>
      <w:r w:rsidRPr="003971D5">
        <w:rPr>
          <w:rStyle w:val="StyleUnderline"/>
        </w:rPr>
        <w:t xml:space="preserve"> long-term </w:t>
      </w:r>
      <w:r w:rsidRPr="005811FC">
        <w:rPr>
          <w:rStyle w:val="nfasis"/>
          <w:highlight w:val="cyan"/>
        </w:rPr>
        <w:t>care costs</w:t>
      </w:r>
      <w:r w:rsidRPr="003971D5">
        <w:rPr>
          <w:rStyle w:val="StyleUnderline"/>
        </w:rPr>
        <w:t>.</w:t>
      </w:r>
      <w:r w:rsidRPr="003971D5">
        <w:rPr>
          <w:sz w:val="16"/>
        </w:rPr>
        <w:t xml:space="preserve"> And in recent years, inflation across the economy has been a problem – from food to gas prices.</w:t>
      </w:r>
    </w:p>
    <w:p w14:paraId="7F00F177" w14:textId="77777777" w:rsidR="00905213" w:rsidRDefault="00905213" w:rsidP="00905213">
      <w:pPr>
        <w:rPr>
          <w:sz w:val="16"/>
        </w:rPr>
      </w:pPr>
      <w:r w:rsidRPr="003971D5">
        <w:rPr>
          <w:sz w:val="16"/>
        </w:rPr>
        <w:t xml:space="preserve">The cumulative result is that today, most </w:t>
      </w:r>
      <w:r w:rsidRPr="005811FC">
        <w:rPr>
          <w:rStyle w:val="StyleUnderline"/>
          <w:highlight w:val="cyan"/>
        </w:rPr>
        <w:t xml:space="preserve">Americans are </w:t>
      </w:r>
      <w:r w:rsidRPr="005811FC">
        <w:rPr>
          <w:rStyle w:val="nfasis"/>
          <w:highlight w:val="cyan"/>
        </w:rPr>
        <w:t>not on track</w:t>
      </w:r>
      <w:r w:rsidRPr="005811FC">
        <w:rPr>
          <w:rStyle w:val="StyleUnderline"/>
          <w:highlight w:val="cyan"/>
        </w:rPr>
        <w:t xml:space="preserve"> for a secure retirement</w:t>
      </w:r>
      <w:r w:rsidRPr="003971D5">
        <w:rPr>
          <w:sz w:val="16"/>
        </w:rPr>
        <w:t>. Against this environment, NIRS regularly polls Americans on a national basis to assess their views on key retirement issues. This polling research finds:</w:t>
      </w:r>
    </w:p>
    <w:p w14:paraId="623C5AF0" w14:textId="77777777" w:rsidR="00905213" w:rsidRDefault="00905213" w:rsidP="00905213">
      <w:pPr>
        <w:pStyle w:val="Ttulo4"/>
      </w:pPr>
      <w:bookmarkStart w:id="7" w:name="_Hlk169434161"/>
      <w:r>
        <w:t xml:space="preserve">That sparks a </w:t>
      </w:r>
      <w:r w:rsidRPr="00E40DAB">
        <w:rPr>
          <w:u w:val="single"/>
        </w:rPr>
        <w:t>senior-induced recession</w:t>
      </w:r>
      <w:r>
        <w:t xml:space="preserve">, collapsing small businesses and local economies. </w:t>
      </w:r>
    </w:p>
    <w:p w14:paraId="40799B01" w14:textId="77777777" w:rsidR="00905213" w:rsidRDefault="00905213" w:rsidP="00905213">
      <w:r>
        <w:rPr>
          <w:rStyle w:val="Style13ptBold"/>
        </w:rPr>
        <w:t>WSJ 24</w:t>
      </w:r>
      <w:r>
        <w:t xml:space="preserve"> [Wall Street Journal, 2-23-2024</w:t>
      </w:r>
      <w:r w:rsidRPr="006313B6">
        <w:t xml:space="preserve">, “How 2024’s Record Retirement Numbers Could Spark a Recession | WSJ,” </w:t>
      </w:r>
      <w:r>
        <w:t>transcript generated by YouTube</w:t>
      </w:r>
      <w:r w:rsidRPr="006313B6">
        <w:t>, https://www.youtube.com/watch?v=iQwUlMan7y8</w:t>
      </w:r>
      <w:r>
        <w:t>]</w:t>
      </w:r>
    </w:p>
    <w:p w14:paraId="143C4BD5" w14:textId="77777777" w:rsidR="00905213" w:rsidRPr="00E40DAB" w:rsidRDefault="00905213" w:rsidP="00905213">
      <w:pPr>
        <w:rPr>
          <w:sz w:val="16"/>
        </w:rPr>
      </w:pPr>
      <w:r w:rsidRPr="00E40DAB">
        <w:rPr>
          <w:sz w:val="16"/>
        </w:rPr>
        <w:t>Baby boomers retiring</w:t>
      </w:r>
    </w:p>
    <w:p w14:paraId="6835F561" w14:textId="77777777" w:rsidR="00905213" w:rsidRPr="00E40DAB" w:rsidRDefault="00905213" w:rsidP="00905213">
      <w:pPr>
        <w:rPr>
          <w:sz w:val="16"/>
        </w:rPr>
      </w:pPr>
      <w:r w:rsidRPr="00E40DAB">
        <w:rPr>
          <w:sz w:val="16"/>
        </w:rPr>
        <w:t xml:space="preserve">- [Narrator] You're looking at a chart of the US population, and these are </w:t>
      </w:r>
      <w:r w:rsidRPr="00E40DAB">
        <w:rPr>
          <w:rStyle w:val="StyleUnderline"/>
        </w:rPr>
        <w:t xml:space="preserve">the </w:t>
      </w:r>
      <w:r w:rsidRPr="005811FC">
        <w:rPr>
          <w:rStyle w:val="StyleUnderline"/>
          <w:highlight w:val="cyan"/>
        </w:rPr>
        <w:t>baby boomers</w:t>
      </w:r>
      <w:r w:rsidRPr="00E40DAB">
        <w:rPr>
          <w:sz w:val="16"/>
        </w:rPr>
        <w:t>. This year</w:t>
      </w:r>
      <w:r w:rsidRPr="00CC28C2">
        <w:rPr>
          <w:sz w:val="16"/>
        </w:rPr>
        <w:t xml:space="preserve">, </w:t>
      </w:r>
      <w:r w:rsidRPr="00CC28C2">
        <w:rPr>
          <w:rStyle w:val="StyleUnderline"/>
        </w:rPr>
        <w:t xml:space="preserve">a </w:t>
      </w:r>
      <w:r w:rsidRPr="00CC28C2">
        <w:rPr>
          <w:rStyle w:val="nfasis"/>
        </w:rPr>
        <w:t>record number</w:t>
      </w:r>
      <w:r w:rsidRPr="00E40DAB">
        <w:rPr>
          <w:sz w:val="16"/>
        </w:rPr>
        <w:t xml:space="preserve"> of them </w:t>
      </w:r>
      <w:r w:rsidRPr="005811FC">
        <w:rPr>
          <w:rStyle w:val="StyleUnderline"/>
          <w:highlight w:val="cyan"/>
        </w:rPr>
        <w:t>will reach</w:t>
      </w:r>
      <w:r w:rsidRPr="006313B6">
        <w:rPr>
          <w:rStyle w:val="StyleUnderline"/>
        </w:rPr>
        <w:t xml:space="preserve"> traditional </w:t>
      </w:r>
      <w:r w:rsidRPr="005811FC">
        <w:rPr>
          <w:rStyle w:val="StyleUnderline"/>
          <w:highlight w:val="cyan"/>
        </w:rPr>
        <w:t>retirement age</w:t>
      </w:r>
      <w:r w:rsidRPr="00E40DAB">
        <w:rPr>
          <w:sz w:val="16"/>
        </w:rPr>
        <w:t xml:space="preserve">. By 2030, they'll all be 65 or older. </w:t>
      </w:r>
      <w:r w:rsidRPr="006313B6">
        <w:rPr>
          <w:rStyle w:val="StyleUnderline"/>
        </w:rPr>
        <w:t xml:space="preserve">This is </w:t>
      </w:r>
      <w:r w:rsidRPr="00E40DAB">
        <w:rPr>
          <w:rStyle w:val="StyleUnderline"/>
        </w:rPr>
        <w:t>creating</w:t>
      </w:r>
      <w:r w:rsidRPr="006313B6">
        <w:rPr>
          <w:rStyle w:val="StyleUnderline"/>
        </w:rPr>
        <w:t xml:space="preserve"> a fiscal problem because </w:t>
      </w:r>
      <w:r w:rsidRPr="005811FC">
        <w:rPr>
          <w:rStyle w:val="StyleUnderline"/>
          <w:highlight w:val="cyan"/>
        </w:rPr>
        <w:t xml:space="preserve">fewer taxable workers </w:t>
      </w:r>
      <w:proofErr w:type="gramStart"/>
      <w:r w:rsidRPr="005811FC">
        <w:rPr>
          <w:rStyle w:val="StyleUnderline"/>
          <w:highlight w:val="cyan"/>
        </w:rPr>
        <w:t>means</w:t>
      </w:r>
      <w:proofErr w:type="gramEnd"/>
      <w:r w:rsidRPr="005811FC">
        <w:rPr>
          <w:rStyle w:val="StyleUnderline"/>
          <w:highlight w:val="cyan"/>
        </w:rPr>
        <w:t xml:space="preserve"> </w:t>
      </w:r>
      <w:r w:rsidRPr="005811FC">
        <w:rPr>
          <w:rStyle w:val="nfasis"/>
          <w:highlight w:val="cyan"/>
        </w:rPr>
        <w:t>less money</w:t>
      </w:r>
      <w:r w:rsidRPr="005811FC">
        <w:rPr>
          <w:rStyle w:val="StyleUnderline"/>
          <w:highlight w:val="cyan"/>
        </w:rPr>
        <w:t xml:space="preserve"> for social security</w:t>
      </w:r>
      <w:r w:rsidRPr="003717D6">
        <w:rPr>
          <w:rStyle w:val="StyleUnderline"/>
        </w:rPr>
        <w:t>.</w:t>
      </w:r>
    </w:p>
    <w:p w14:paraId="7913839E" w14:textId="77777777" w:rsidR="00905213" w:rsidRPr="00E40DAB" w:rsidRDefault="00905213" w:rsidP="00905213">
      <w:pPr>
        <w:rPr>
          <w:sz w:val="16"/>
        </w:rPr>
      </w:pPr>
      <w:r w:rsidRPr="00E40DAB">
        <w:rPr>
          <w:sz w:val="16"/>
        </w:rPr>
        <w:t xml:space="preserve">- </w:t>
      </w:r>
      <w:r w:rsidRPr="005811FC">
        <w:rPr>
          <w:rStyle w:val="StyleUnderline"/>
          <w:highlight w:val="cyan"/>
        </w:rPr>
        <w:t xml:space="preserve">If Congress does nothing, </w:t>
      </w:r>
      <w:r w:rsidRPr="005811FC">
        <w:rPr>
          <w:rStyle w:val="nfasis"/>
          <w:sz w:val="32"/>
          <w:szCs w:val="32"/>
          <w:highlight w:val="cyan"/>
        </w:rPr>
        <w:t xml:space="preserve">we're </w:t>
      </w:r>
      <w:proofErr w:type="spellStart"/>
      <w:r w:rsidRPr="005811FC">
        <w:rPr>
          <w:rStyle w:val="nfasis"/>
          <w:sz w:val="32"/>
          <w:szCs w:val="32"/>
          <w:highlight w:val="cyan"/>
        </w:rPr>
        <w:t>gonna</w:t>
      </w:r>
      <w:proofErr w:type="spellEnd"/>
      <w:r w:rsidRPr="005811FC">
        <w:rPr>
          <w:rStyle w:val="nfasis"/>
          <w:sz w:val="32"/>
          <w:szCs w:val="32"/>
          <w:highlight w:val="cyan"/>
        </w:rPr>
        <w:t xml:space="preserve"> hit a major crisis</w:t>
      </w:r>
      <w:r w:rsidRPr="00633755">
        <w:rPr>
          <w:rStyle w:val="StyleUnderline"/>
        </w:rPr>
        <w:t>.</w:t>
      </w:r>
    </w:p>
    <w:p w14:paraId="7CAD4E7D" w14:textId="77777777" w:rsidR="00905213" w:rsidRPr="00E40DAB" w:rsidRDefault="00905213" w:rsidP="00905213">
      <w:pPr>
        <w:rPr>
          <w:sz w:val="16"/>
        </w:rPr>
      </w:pPr>
      <w:r w:rsidRPr="00E40DAB">
        <w:rPr>
          <w:sz w:val="16"/>
        </w:rPr>
        <w:t xml:space="preserve">- [Narrator] Here's how </w:t>
      </w:r>
      <w:r w:rsidRPr="005811FC">
        <w:rPr>
          <w:rStyle w:val="StyleUnderline"/>
          <w:highlight w:val="cyan"/>
        </w:rPr>
        <w:t xml:space="preserve">this demographic shift </w:t>
      </w:r>
      <w:r w:rsidRPr="005811FC">
        <w:rPr>
          <w:rStyle w:val="nfasis"/>
          <w:highlight w:val="cyan"/>
        </w:rPr>
        <w:t>threatens</w:t>
      </w:r>
      <w:r w:rsidRPr="005811FC">
        <w:rPr>
          <w:rStyle w:val="StyleUnderline"/>
          <w:highlight w:val="cyan"/>
        </w:rPr>
        <w:t xml:space="preserve"> the future of</w:t>
      </w:r>
      <w:r w:rsidRPr="00E40DAB">
        <w:rPr>
          <w:rStyle w:val="StyleUnderline"/>
        </w:rPr>
        <w:t xml:space="preserve"> one</w:t>
      </w:r>
      <w:r w:rsidRPr="006313B6">
        <w:rPr>
          <w:rStyle w:val="StyleUnderline"/>
        </w:rPr>
        <w:t xml:space="preserve"> of </w:t>
      </w:r>
      <w:r w:rsidRPr="005811FC">
        <w:rPr>
          <w:rStyle w:val="StyleUnderline"/>
          <w:highlight w:val="cyan"/>
        </w:rPr>
        <w:t>the country</w:t>
      </w:r>
      <w:r w:rsidRPr="00E40DAB">
        <w:rPr>
          <w:rStyle w:val="StyleUnderline"/>
        </w:rPr>
        <w:t>'s</w:t>
      </w:r>
      <w:r w:rsidRPr="006313B6">
        <w:rPr>
          <w:rStyle w:val="StyleUnderline"/>
        </w:rPr>
        <w:t xml:space="preserve"> most important government programs</w:t>
      </w:r>
      <w:r w:rsidRPr="00E40DAB">
        <w:rPr>
          <w:sz w:val="16"/>
        </w:rPr>
        <w:t xml:space="preserve"> and what can be done to fix it. </w:t>
      </w:r>
    </w:p>
    <w:p w14:paraId="1FA908A0" w14:textId="77777777" w:rsidR="00905213" w:rsidRPr="00E40DAB" w:rsidRDefault="00905213" w:rsidP="00905213">
      <w:pPr>
        <w:rPr>
          <w:sz w:val="16"/>
        </w:rPr>
      </w:pPr>
      <w:r w:rsidRPr="00E40DAB">
        <w:rPr>
          <w:sz w:val="16"/>
        </w:rPr>
        <w:t xml:space="preserve">How the workforce is changing </w:t>
      </w:r>
    </w:p>
    <w:p w14:paraId="32BC954D" w14:textId="77777777" w:rsidR="00905213" w:rsidRPr="006313B6" w:rsidRDefault="00905213" w:rsidP="00905213">
      <w:pPr>
        <w:rPr>
          <w:rStyle w:val="StyleUnderline"/>
        </w:rPr>
      </w:pPr>
      <w:r w:rsidRPr="00E40DAB">
        <w:rPr>
          <w:rStyle w:val="StyleUnderline"/>
        </w:rPr>
        <w:t xml:space="preserve">Baby </w:t>
      </w:r>
      <w:proofErr w:type="gramStart"/>
      <w:r w:rsidRPr="00E40DAB">
        <w:rPr>
          <w:rStyle w:val="StyleUnderline"/>
        </w:rPr>
        <w:t>boomers</w:t>
      </w:r>
      <w:r w:rsidRPr="00E40DAB">
        <w:rPr>
          <w:sz w:val="16"/>
        </w:rPr>
        <w:t xml:space="preserve"> or those</w:t>
      </w:r>
      <w:proofErr w:type="gramEnd"/>
      <w:r w:rsidRPr="00E40DAB">
        <w:rPr>
          <w:sz w:val="16"/>
        </w:rPr>
        <w:t xml:space="preserve"> born between 1946 and 1964 </w:t>
      </w:r>
      <w:r w:rsidRPr="00E40DAB">
        <w:rPr>
          <w:rStyle w:val="StyleUnderline"/>
        </w:rPr>
        <w:t>have been propping up the US economy for decades</w:t>
      </w:r>
      <w:r w:rsidRPr="006313B6">
        <w:rPr>
          <w:rStyle w:val="StyleUnderline"/>
        </w:rPr>
        <w:t>.</w:t>
      </w:r>
    </w:p>
    <w:p w14:paraId="07B88723" w14:textId="77777777" w:rsidR="00905213" w:rsidRPr="00E40DAB" w:rsidRDefault="00905213" w:rsidP="00905213">
      <w:pPr>
        <w:rPr>
          <w:sz w:val="16"/>
        </w:rPr>
      </w:pPr>
      <w:r w:rsidRPr="00E40DAB">
        <w:rPr>
          <w:sz w:val="16"/>
        </w:rPr>
        <w:t xml:space="preserve">- </w:t>
      </w:r>
      <w:r w:rsidRPr="006313B6">
        <w:rPr>
          <w:rStyle w:val="StyleUnderline"/>
        </w:rPr>
        <w:t>Their mere numbers contributed for a long time to rapid economic growth</w:t>
      </w:r>
      <w:r w:rsidRPr="00E40DAB">
        <w:rPr>
          <w:sz w:val="16"/>
        </w:rPr>
        <w:t xml:space="preserve"> and because every worker contributed social security that made social security look very healthy.</w:t>
      </w:r>
    </w:p>
    <w:p w14:paraId="4D250D3A" w14:textId="77777777" w:rsidR="00905213" w:rsidRPr="006313B6" w:rsidRDefault="00905213" w:rsidP="00905213">
      <w:pPr>
        <w:rPr>
          <w:rStyle w:val="StyleUnderline"/>
        </w:rPr>
      </w:pPr>
      <w:r w:rsidRPr="00E40DAB">
        <w:rPr>
          <w:sz w:val="16"/>
        </w:rPr>
        <w:t xml:space="preserve">- [Narrator] </w:t>
      </w:r>
      <w:r w:rsidRPr="006313B6">
        <w:rPr>
          <w:rStyle w:val="StyleUnderline"/>
        </w:rPr>
        <w:t xml:space="preserve">But </w:t>
      </w:r>
      <w:r w:rsidRPr="00E40DAB">
        <w:rPr>
          <w:rStyle w:val="StyleUnderline"/>
        </w:rPr>
        <w:t>as boomers</w:t>
      </w:r>
      <w:r w:rsidRPr="006313B6">
        <w:rPr>
          <w:rStyle w:val="StyleUnderline"/>
        </w:rPr>
        <w:t xml:space="preserve"> started exiting the workforce</w:t>
      </w:r>
      <w:r w:rsidRPr="00E40DAB">
        <w:rPr>
          <w:sz w:val="16"/>
        </w:rPr>
        <w:t xml:space="preserve"> in 2008, </w:t>
      </w:r>
      <w:r w:rsidRPr="006313B6">
        <w:rPr>
          <w:rStyle w:val="StyleUnderline"/>
        </w:rPr>
        <w:t>the number of retirees grew rapidly.</w:t>
      </w:r>
    </w:p>
    <w:p w14:paraId="217936CD" w14:textId="77777777" w:rsidR="00905213" w:rsidRPr="00E40DAB" w:rsidRDefault="00905213" w:rsidP="00905213">
      <w:pPr>
        <w:rPr>
          <w:sz w:val="16"/>
        </w:rPr>
      </w:pPr>
      <w:r w:rsidRPr="00E40DAB">
        <w:rPr>
          <w:sz w:val="16"/>
        </w:rPr>
        <w:t xml:space="preserve">- </w:t>
      </w:r>
      <w:r w:rsidRPr="006313B6">
        <w:rPr>
          <w:rStyle w:val="StyleUnderline"/>
        </w:rPr>
        <w:t xml:space="preserve">Not </w:t>
      </w:r>
      <w:r w:rsidRPr="00E40DAB">
        <w:rPr>
          <w:rStyle w:val="StyleUnderline"/>
        </w:rPr>
        <w:t xml:space="preserve">only do you have more retirees collecting benefits for more years, </w:t>
      </w:r>
      <w:proofErr w:type="gramStart"/>
      <w:r w:rsidRPr="00E40DAB">
        <w:rPr>
          <w:rStyle w:val="StyleUnderline"/>
        </w:rPr>
        <w:t>you</w:t>
      </w:r>
      <w:proofErr w:type="gramEnd"/>
      <w:r w:rsidRPr="00E40DAB">
        <w:rPr>
          <w:rStyle w:val="StyleUnderline"/>
        </w:rPr>
        <w:t xml:space="preserve"> have fewer young people entering the workforce</w:t>
      </w:r>
      <w:r w:rsidRPr="00E40DAB">
        <w:rPr>
          <w:sz w:val="16"/>
        </w:rPr>
        <w:t xml:space="preserve"> because birth rates were lower for their parents' generation, and </w:t>
      </w:r>
      <w:r w:rsidRPr="00E40DAB">
        <w:rPr>
          <w:rStyle w:val="StyleUnderline"/>
        </w:rPr>
        <w:t xml:space="preserve">that creates a squeeze </w:t>
      </w:r>
      <w:proofErr w:type="gramStart"/>
      <w:r w:rsidRPr="00E40DAB">
        <w:rPr>
          <w:rStyle w:val="StyleUnderline"/>
        </w:rPr>
        <w:t>on</w:t>
      </w:r>
      <w:proofErr w:type="gramEnd"/>
      <w:r w:rsidRPr="00E40DAB">
        <w:rPr>
          <w:rStyle w:val="StyleUnderline"/>
        </w:rPr>
        <w:t xml:space="preserve"> both directions.</w:t>
      </w:r>
      <w:r w:rsidRPr="00E40DAB">
        <w:rPr>
          <w:sz w:val="16"/>
        </w:rPr>
        <w:t xml:space="preserve"> </w:t>
      </w:r>
      <w:r w:rsidRPr="006313B6">
        <w:rPr>
          <w:rStyle w:val="StyleUnderline"/>
        </w:rPr>
        <w:t>Higher expenses from all those retirees living longer, lower payroll tax revenue from fewer people entering the labor force because of those declining birth rates</w:t>
      </w:r>
      <w:r w:rsidRPr="00E40DAB">
        <w:rPr>
          <w:sz w:val="16"/>
        </w:rPr>
        <w:t>.</w:t>
      </w:r>
    </w:p>
    <w:p w14:paraId="423809F3" w14:textId="77777777" w:rsidR="00905213" w:rsidRPr="00E40DAB" w:rsidRDefault="00905213" w:rsidP="00905213">
      <w:pPr>
        <w:rPr>
          <w:sz w:val="16"/>
        </w:rPr>
      </w:pPr>
      <w:r w:rsidRPr="00E40DAB">
        <w:rPr>
          <w:sz w:val="16"/>
        </w:rPr>
        <w:t>How this impacts Social Security</w:t>
      </w:r>
    </w:p>
    <w:p w14:paraId="7AE280F2" w14:textId="77777777" w:rsidR="00905213" w:rsidRPr="006313B6" w:rsidRDefault="00905213" w:rsidP="00905213">
      <w:pPr>
        <w:rPr>
          <w:rStyle w:val="StyleUnderline"/>
        </w:rPr>
      </w:pPr>
      <w:r w:rsidRPr="00E40DAB">
        <w:rPr>
          <w:sz w:val="16"/>
        </w:rPr>
        <w:t xml:space="preserve">- [Narrator] </w:t>
      </w:r>
      <w:r w:rsidRPr="006313B6">
        <w:rPr>
          <w:rStyle w:val="StyleUnderline"/>
        </w:rPr>
        <w:t xml:space="preserve">This puts a lot of pressure on social security and </w:t>
      </w:r>
      <w:r w:rsidRPr="005811FC">
        <w:rPr>
          <w:rStyle w:val="StyleUnderline"/>
          <w:highlight w:val="cyan"/>
        </w:rPr>
        <w:t>without policy change</w:t>
      </w:r>
      <w:r w:rsidRPr="006313B6">
        <w:rPr>
          <w:rStyle w:val="StyleUnderline"/>
        </w:rPr>
        <w:t xml:space="preserve">, projections show </w:t>
      </w:r>
      <w:r w:rsidRPr="005811FC">
        <w:rPr>
          <w:rStyle w:val="StyleUnderline"/>
          <w:highlight w:val="cyan"/>
        </w:rPr>
        <w:t xml:space="preserve">the trust funds will be </w:t>
      </w:r>
      <w:r w:rsidRPr="005811FC">
        <w:rPr>
          <w:rStyle w:val="nfasis"/>
          <w:highlight w:val="cyan"/>
        </w:rPr>
        <w:t>depleted</w:t>
      </w:r>
      <w:r w:rsidRPr="006313B6">
        <w:rPr>
          <w:rStyle w:val="StyleUnderline"/>
        </w:rPr>
        <w:t xml:space="preserve"> in 2034.</w:t>
      </w:r>
    </w:p>
    <w:p w14:paraId="5E79C3AA" w14:textId="77777777" w:rsidR="00905213" w:rsidRPr="00E40DAB" w:rsidRDefault="00905213" w:rsidP="00905213">
      <w:pPr>
        <w:rPr>
          <w:sz w:val="16"/>
        </w:rPr>
      </w:pPr>
      <w:r w:rsidRPr="00E40DAB">
        <w:rPr>
          <w:sz w:val="16"/>
        </w:rPr>
        <w:t xml:space="preserve">- There's a misconception out there that when the social security trust fund is exhausted, the system is somehow bankrupt and there's no money. Social security is an integral part of the federal government, and </w:t>
      </w:r>
      <w:proofErr w:type="gramStart"/>
      <w:r w:rsidRPr="00E40DAB">
        <w:rPr>
          <w:sz w:val="16"/>
        </w:rPr>
        <w:t>as long as</w:t>
      </w:r>
      <w:proofErr w:type="gramEnd"/>
      <w:r w:rsidRPr="00E40DAB">
        <w:rPr>
          <w:sz w:val="16"/>
        </w:rPr>
        <w:t xml:space="preserve"> the federal government is not bankrupt, social security is not bankrupt.</w:t>
      </w:r>
    </w:p>
    <w:p w14:paraId="0054456D" w14:textId="77777777" w:rsidR="00905213" w:rsidRPr="00E40DAB" w:rsidRDefault="00905213" w:rsidP="00905213">
      <w:pPr>
        <w:rPr>
          <w:sz w:val="16"/>
        </w:rPr>
      </w:pPr>
      <w:r w:rsidRPr="00E40DAB">
        <w:rPr>
          <w:sz w:val="16"/>
        </w:rPr>
        <w:t xml:space="preserve">- What's really happening is </w:t>
      </w:r>
      <w:r w:rsidRPr="006313B6">
        <w:rPr>
          <w:rStyle w:val="StyleUnderline"/>
        </w:rPr>
        <w:t>the program is running out of treasury bonds</w:t>
      </w:r>
      <w:r w:rsidRPr="00E40DAB">
        <w:rPr>
          <w:sz w:val="16"/>
        </w:rPr>
        <w:t>, which are basically IOUs from the government. For many years, social security was taking in more money than it needed to pay out in benefits, so it lent money to the government to use for other programs, and it got IOUs in return.</w:t>
      </w:r>
    </w:p>
    <w:p w14:paraId="3BF812F5" w14:textId="77777777" w:rsidR="00905213" w:rsidRPr="00E40DAB" w:rsidRDefault="00905213" w:rsidP="00905213">
      <w:pPr>
        <w:rPr>
          <w:sz w:val="16"/>
        </w:rPr>
      </w:pPr>
      <w:r w:rsidRPr="00E40DAB">
        <w:rPr>
          <w:sz w:val="16"/>
        </w:rPr>
        <w:t>- Around 10 years ago though, that situation flipped around. For the last decade, we've been paying out more in benefits than we've been collecting in social security revenue.</w:t>
      </w:r>
    </w:p>
    <w:p w14:paraId="36FC08DD" w14:textId="77777777" w:rsidR="00905213" w:rsidRPr="00E40DAB" w:rsidRDefault="00905213" w:rsidP="00905213">
      <w:pPr>
        <w:rPr>
          <w:sz w:val="16"/>
        </w:rPr>
      </w:pPr>
      <w:r w:rsidRPr="00E40DAB">
        <w:rPr>
          <w:sz w:val="16"/>
        </w:rPr>
        <w:t>- [Narrator] But because the program had so many IOUs stashed away from previous years, it's been able to keep paying benefits in full by cashing in on those IOUs.</w:t>
      </w:r>
    </w:p>
    <w:p w14:paraId="7DECCF90" w14:textId="77777777" w:rsidR="00905213" w:rsidRPr="00E40DAB" w:rsidRDefault="00905213" w:rsidP="00905213">
      <w:pPr>
        <w:rPr>
          <w:sz w:val="16"/>
        </w:rPr>
      </w:pPr>
      <w:r w:rsidRPr="00E40DAB">
        <w:rPr>
          <w:sz w:val="16"/>
        </w:rPr>
        <w:t xml:space="preserve">- </w:t>
      </w:r>
      <w:r w:rsidRPr="006313B6">
        <w:rPr>
          <w:rStyle w:val="StyleUnderline"/>
        </w:rPr>
        <w:t xml:space="preserve">Right now, there's roughly $3 trillion in IOUs, but each year that $3 trillion stash gets a little bit smaller. By the year 2034, </w:t>
      </w:r>
      <w:proofErr w:type="gramStart"/>
      <w:r w:rsidRPr="006313B6">
        <w:rPr>
          <w:rStyle w:val="StyleUnderline"/>
        </w:rPr>
        <w:t>all of</w:t>
      </w:r>
      <w:proofErr w:type="gramEnd"/>
      <w:r w:rsidRPr="006313B6">
        <w:rPr>
          <w:rStyle w:val="StyleUnderline"/>
        </w:rPr>
        <w:t xml:space="preserve"> the IOUs will have been cashed in.</w:t>
      </w:r>
    </w:p>
    <w:p w14:paraId="00E3B9E2" w14:textId="77777777" w:rsidR="00905213" w:rsidRPr="00E40DAB" w:rsidRDefault="00905213" w:rsidP="00905213">
      <w:pPr>
        <w:rPr>
          <w:sz w:val="16"/>
        </w:rPr>
      </w:pPr>
      <w:r w:rsidRPr="00E40DAB">
        <w:rPr>
          <w:sz w:val="16"/>
        </w:rPr>
        <w:t xml:space="preserve">- </w:t>
      </w:r>
      <w:r w:rsidRPr="006313B6">
        <w:rPr>
          <w:rStyle w:val="StyleUnderline"/>
        </w:rPr>
        <w:t>That means retirees would see overnight about a 25% benefit cut.</w:t>
      </w:r>
    </w:p>
    <w:p w14:paraId="3B5EBC3D" w14:textId="77777777" w:rsidR="00905213" w:rsidRPr="00E40DAB" w:rsidRDefault="00905213" w:rsidP="00905213">
      <w:pPr>
        <w:rPr>
          <w:sz w:val="16"/>
        </w:rPr>
      </w:pPr>
      <w:r w:rsidRPr="00E40DAB">
        <w:rPr>
          <w:sz w:val="16"/>
        </w:rPr>
        <w:t>- [Narrator] This number will likely increase as the number of workers per retiree continues to fall.</w:t>
      </w:r>
    </w:p>
    <w:p w14:paraId="3C683F49" w14:textId="77777777" w:rsidR="00905213" w:rsidRPr="00E40DAB" w:rsidRDefault="00905213" w:rsidP="00905213">
      <w:pPr>
        <w:rPr>
          <w:sz w:val="16"/>
        </w:rPr>
      </w:pPr>
      <w:r w:rsidRPr="00E40DAB">
        <w:rPr>
          <w:sz w:val="16"/>
        </w:rPr>
        <w:t xml:space="preserve">How this affects </w:t>
      </w:r>
      <w:proofErr w:type="gramStart"/>
      <w:r w:rsidRPr="00E40DAB">
        <w:rPr>
          <w:sz w:val="16"/>
        </w:rPr>
        <w:t>the people</w:t>
      </w:r>
      <w:proofErr w:type="gramEnd"/>
    </w:p>
    <w:p w14:paraId="0650B1A2" w14:textId="77777777" w:rsidR="00905213" w:rsidRPr="00E40DAB" w:rsidRDefault="00905213" w:rsidP="00905213">
      <w:pPr>
        <w:rPr>
          <w:sz w:val="16"/>
        </w:rPr>
      </w:pPr>
      <w:r w:rsidRPr="00E40DAB">
        <w:rPr>
          <w:sz w:val="16"/>
        </w:rPr>
        <w:t>- Simply because we're not about to go bankrupt doesn't mean there's no problem. There very much is a problem.</w:t>
      </w:r>
    </w:p>
    <w:p w14:paraId="60BB4CB8" w14:textId="77777777" w:rsidR="00905213" w:rsidRPr="00E40DAB" w:rsidRDefault="00905213" w:rsidP="00905213">
      <w:pPr>
        <w:rPr>
          <w:sz w:val="16"/>
        </w:rPr>
      </w:pPr>
      <w:r w:rsidRPr="00E40DAB">
        <w:rPr>
          <w:sz w:val="16"/>
        </w:rPr>
        <w:t xml:space="preserve">- [Narrator] Studies show that </w:t>
      </w:r>
      <w:proofErr w:type="gramStart"/>
      <w:r w:rsidRPr="005811FC">
        <w:rPr>
          <w:rStyle w:val="StyleUnderline"/>
          <w:highlight w:val="cyan"/>
        </w:rPr>
        <w:t xml:space="preserve">the </w:t>
      </w:r>
      <w:r w:rsidRPr="005811FC">
        <w:rPr>
          <w:rStyle w:val="nfasis"/>
          <w:highlight w:val="cyan"/>
        </w:rPr>
        <w:t>majority</w:t>
      </w:r>
      <w:r w:rsidRPr="006313B6">
        <w:rPr>
          <w:rStyle w:val="StyleUnderline"/>
        </w:rPr>
        <w:t xml:space="preserve"> </w:t>
      </w:r>
      <w:r w:rsidRPr="005811FC">
        <w:rPr>
          <w:rStyle w:val="StyleUnderline"/>
          <w:highlight w:val="cyan"/>
        </w:rPr>
        <w:t>of</w:t>
      </w:r>
      <w:proofErr w:type="gramEnd"/>
      <w:r w:rsidRPr="005811FC">
        <w:rPr>
          <w:rStyle w:val="StyleUnderline"/>
          <w:highlight w:val="cyan"/>
        </w:rPr>
        <w:t xml:space="preserve"> Americans rely on </w:t>
      </w:r>
      <w:r w:rsidRPr="00E40DAB">
        <w:rPr>
          <w:rStyle w:val="StyleUnderline"/>
        </w:rPr>
        <w:t>these</w:t>
      </w:r>
      <w:r w:rsidRPr="006313B6">
        <w:rPr>
          <w:rStyle w:val="StyleUnderline"/>
        </w:rPr>
        <w:t xml:space="preserve"> </w:t>
      </w:r>
      <w:r w:rsidRPr="005811FC">
        <w:rPr>
          <w:rStyle w:val="StyleUnderline"/>
          <w:highlight w:val="cyan"/>
        </w:rPr>
        <w:t>monthly</w:t>
      </w:r>
      <w:r w:rsidRPr="006313B6">
        <w:rPr>
          <w:rStyle w:val="StyleUnderline"/>
        </w:rPr>
        <w:t xml:space="preserve"> benefits </w:t>
      </w:r>
      <w:r w:rsidRPr="005811FC">
        <w:rPr>
          <w:rStyle w:val="StyleUnderline"/>
          <w:highlight w:val="cyan"/>
        </w:rPr>
        <w:t>checks for retirement income</w:t>
      </w:r>
      <w:r w:rsidRPr="00E40DAB">
        <w:rPr>
          <w:sz w:val="16"/>
        </w:rPr>
        <w:t>. According to census bureau data, about 50% of people between 55 and 66 years old have no retirement savings.</w:t>
      </w:r>
    </w:p>
    <w:p w14:paraId="0C7B29E1" w14:textId="77777777" w:rsidR="00905213" w:rsidRPr="006313B6" w:rsidRDefault="00905213" w:rsidP="00905213">
      <w:pPr>
        <w:rPr>
          <w:rStyle w:val="StyleUnderline"/>
        </w:rPr>
      </w:pPr>
      <w:r w:rsidRPr="00E40DAB">
        <w:rPr>
          <w:sz w:val="16"/>
        </w:rPr>
        <w:t xml:space="preserve">- </w:t>
      </w:r>
      <w:r w:rsidRPr="006313B6">
        <w:rPr>
          <w:rStyle w:val="StyleUnderline"/>
        </w:rPr>
        <w:t xml:space="preserve">Can you imagine right now if you had to </w:t>
      </w:r>
      <w:proofErr w:type="gramStart"/>
      <w:r w:rsidRPr="006313B6">
        <w:rPr>
          <w:rStyle w:val="StyleUnderline"/>
        </w:rPr>
        <w:t>take</w:t>
      </w:r>
      <w:proofErr w:type="gramEnd"/>
      <w:r w:rsidRPr="006313B6">
        <w:rPr>
          <w:rStyle w:val="StyleUnderline"/>
        </w:rPr>
        <w:t xml:space="preserve"> a 25% reduction </w:t>
      </w:r>
      <w:proofErr w:type="gramStart"/>
      <w:r w:rsidRPr="006313B6">
        <w:rPr>
          <w:rStyle w:val="StyleUnderline"/>
        </w:rPr>
        <w:t>in</w:t>
      </w:r>
      <w:proofErr w:type="gramEnd"/>
      <w:r w:rsidRPr="006313B6">
        <w:rPr>
          <w:rStyle w:val="StyleUnderline"/>
        </w:rPr>
        <w:t xml:space="preserve"> your take home pay, you still </w:t>
      </w:r>
      <w:proofErr w:type="gramStart"/>
      <w:r w:rsidRPr="006313B6">
        <w:rPr>
          <w:rStyle w:val="StyleUnderline"/>
        </w:rPr>
        <w:t>have to</w:t>
      </w:r>
      <w:proofErr w:type="gramEnd"/>
      <w:r w:rsidRPr="006313B6">
        <w:rPr>
          <w:rStyle w:val="StyleUnderline"/>
        </w:rPr>
        <w:t xml:space="preserve"> pay rent. You </w:t>
      </w:r>
      <w:proofErr w:type="spellStart"/>
      <w:r w:rsidRPr="006313B6">
        <w:rPr>
          <w:rStyle w:val="StyleUnderline"/>
        </w:rPr>
        <w:t>gotta</w:t>
      </w:r>
      <w:proofErr w:type="spellEnd"/>
      <w:r w:rsidRPr="006313B6">
        <w:rPr>
          <w:rStyle w:val="StyleUnderline"/>
        </w:rPr>
        <w:t xml:space="preserve"> buy groceries, you </w:t>
      </w:r>
      <w:proofErr w:type="spellStart"/>
      <w:r w:rsidRPr="006313B6">
        <w:rPr>
          <w:rStyle w:val="StyleUnderline"/>
        </w:rPr>
        <w:t>gotta</w:t>
      </w:r>
      <w:proofErr w:type="spellEnd"/>
      <w:r w:rsidRPr="006313B6">
        <w:rPr>
          <w:rStyle w:val="StyleUnderline"/>
        </w:rPr>
        <w:t xml:space="preserve"> </w:t>
      </w:r>
      <w:proofErr w:type="gramStart"/>
      <w:r w:rsidRPr="006313B6">
        <w:rPr>
          <w:rStyle w:val="StyleUnderline"/>
        </w:rPr>
        <w:t>pay</w:t>
      </w:r>
      <w:proofErr w:type="gramEnd"/>
      <w:r w:rsidRPr="006313B6">
        <w:rPr>
          <w:rStyle w:val="StyleUnderline"/>
        </w:rPr>
        <w:t xml:space="preserve"> utilities.</w:t>
      </w:r>
    </w:p>
    <w:p w14:paraId="6C0259F4" w14:textId="77777777" w:rsidR="00905213" w:rsidRPr="006313B6" w:rsidRDefault="00905213" w:rsidP="00905213">
      <w:pPr>
        <w:rPr>
          <w:rStyle w:val="StyleUnderline"/>
        </w:rPr>
      </w:pPr>
      <w:r w:rsidRPr="00E40DAB">
        <w:rPr>
          <w:sz w:val="16"/>
        </w:rPr>
        <w:t xml:space="preserve">- </w:t>
      </w:r>
      <w:r w:rsidRPr="005811FC">
        <w:rPr>
          <w:rStyle w:val="StyleUnderline"/>
          <w:highlight w:val="cyan"/>
        </w:rPr>
        <w:t xml:space="preserve">It's </w:t>
      </w:r>
      <w:r w:rsidRPr="005811FC">
        <w:rPr>
          <w:rStyle w:val="nfasis"/>
          <w:highlight w:val="cyan"/>
        </w:rPr>
        <w:t>especially important</w:t>
      </w:r>
      <w:r w:rsidRPr="005811FC">
        <w:rPr>
          <w:rStyle w:val="StyleUnderline"/>
          <w:highlight w:val="cyan"/>
        </w:rPr>
        <w:t xml:space="preserve"> for those</w:t>
      </w:r>
      <w:r w:rsidRPr="006313B6">
        <w:rPr>
          <w:rStyle w:val="StyleUnderline"/>
        </w:rPr>
        <w:t xml:space="preserve"> who don't have college degrees, people </w:t>
      </w:r>
      <w:r w:rsidRPr="005811FC">
        <w:rPr>
          <w:rStyle w:val="StyleUnderline"/>
          <w:highlight w:val="cyan"/>
        </w:rPr>
        <w:t xml:space="preserve">on the </w:t>
      </w:r>
      <w:r w:rsidRPr="005811FC">
        <w:rPr>
          <w:rStyle w:val="nfasis"/>
          <w:highlight w:val="cyan"/>
        </w:rPr>
        <w:t>lower end of the income spectrum</w:t>
      </w:r>
      <w:r w:rsidRPr="006313B6">
        <w:rPr>
          <w:rStyle w:val="StyleUnderline"/>
        </w:rPr>
        <w:t>.</w:t>
      </w:r>
    </w:p>
    <w:p w14:paraId="3141CED7" w14:textId="77777777" w:rsidR="00905213" w:rsidRPr="006313B6" w:rsidRDefault="00905213" w:rsidP="00905213">
      <w:pPr>
        <w:rPr>
          <w:rStyle w:val="StyleUnderline"/>
        </w:rPr>
      </w:pPr>
      <w:r w:rsidRPr="00E40DAB">
        <w:rPr>
          <w:sz w:val="16"/>
        </w:rPr>
        <w:t xml:space="preserve">- [Narrator] Fichtner says, </w:t>
      </w:r>
      <w:r w:rsidRPr="005811FC">
        <w:rPr>
          <w:rStyle w:val="StyleUnderline"/>
          <w:highlight w:val="cyan"/>
        </w:rPr>
        <w:t>when retirees have less retirement income</w:t>
      </w:r>
      <w:r w:rsidRPr="006313B6">
        <w:rPr>
          <w:rStyle w:val="StyleUnderline"/>
        </w:rPr>
        <w:t xml:space="preserve">, </w:t>
      </w:r>
      <w:r w:rsidRPr="005811FC">
        <w:rPr>
          <w:rStyle w:val="StyleUnderline"/>
          <w:highlight w:val="cyan"/>
        </w:rPr>
        <w:t>they</w:t>
      </w:r>
      <w:r w:rsidRPr="006313B6">
        <w:rPr>
          <w:rStyle w:val="StyleUnderline"/>
        </w:rPr>
        <w:t xml:space="preserve"> also generally </w:t>
      </w:r>
      <w:r w:rsidRPr="005811FC">
        <w:rPr>
          <w:rStyle w:val="StyleUnderline"/>
          <w:highlight w:val="cyan"/>
        </w:rPr>
        <w:t>spend less</w:t>
      </w:r>
      <w:r w:rsidRPr="006313B6">
        <w:rPr>
          <w:rStyle w:val="StyleUnderline"/>
        </w:rPr>
        <w:t xml:space="preserve"> money.</w:t>
      </w:r>
    </w:p>
    <w:p w14:paraId="44A8E8D8" w14:textId="77777777" w:rsidR="00905213" w:rsidRPr="006313B6" w:rsidRDefault="00905213" w:rsidP="00905213">
      <w:pPr>
        <w:rPr>
          <w:rStyle w:val="StyleUnderline"/>
        </w:rPr>
      </w:pPr>
      <w:r w:rsidRPr="00E40DAB">
        <w:rPr>
          <w:sz w:val="16"/>
        </w:rPr>
        <w:t xml:space="preserve">- </w:t>
      </w:r>
      <w:r w:rsidRPr="005811FC">
        <w:rPr>
          <w:rStyle w:val="StyleUnderline"/>
          <w:highlight w:val="cyan"/>
        </w:rPr>
        <w:t xml:space="preserve">That means </w:t>
      </w:r>
      <w:r w:rsidRPr="005811FC">
        <w:rPr>
          <w:rStyle w:val="nfasis"/>
          <w:highlight w:val="cyan"/>
        </w:rPr>
        <w:t>less economic activity</w:t>
      </w:r>
      <w:r w:rsidRPr="005811FC">
        <w:rPr>
          <w:rStyle w:val="StyleUnderline"/>
          <w:highlight w:val="cyan"/>
        </w:rPr>
        <w:t xml:space="preserve">. That means </w:t>
      </w:r>
      <w:r w:rsidRPr="005811FC">
        <w:rPr>
          <w:rStyle w:val="nfasis"/>
          <w:highlight w:val="cyan"/>
        </w:rPr>
        <w:t>less employment</w:t>
      </w:r>
      <w:r w:rsidRPr="005811FC">
        <w:rPr>
          <w:rStyle w:val="StyleUnderline"/>
          <w:highlight w:val="cyan"/>
        </w:rPr>
        <w:t xml:space="preserve"> because employers </w:t>
      </w:r>
      <w:proofErr w:type="gramStart"/>
      <w:r w:rsidRPr="005811FC">
        <w:rPr>
          <w:rStyle w:val="StyleUnderline"/>
          <w:highlight w:val="cyan"/>
        </w:rPr>
        <w:t>have to</w:t>
      </w:r>
      <w:proofErr w:type="gramEnd"/>
      <w:r w:rsidRPr="005811FC">
        <w:rPr>
          <w:rStyle w:val="StyleUnderline"/>
          <w:highlight w:val="cyan"/>
        </w:rPr>
        <w:t xml:space="preserve"> </w:t>
      </w:r>
      <w:r w:rsidRPr="005811FC">
        <w:rPr>
          <w:rStyle w:val="nfasis"/>
          <w:highlight w:val="cyan"/>
        </w:rPr>
        <w:t>lay off people</w:t>
      </w:r>
      <w:r w:rsidRPr="006313B6">
        <w:rPr>
          <w:rStyle w:val="StyleUnderline"/>
        </w:rPr>
        <w:t xml:space="preserve"> </w:t>
      </w:r>
      <w:proofErr w:type="spellStart"/>
      <w:r w:rsidRPr="006313B6">
        <w:rPr>
          <w:rStyle w:val="StyleUnderline"/>
        </w:rPr>
        <w:t>'cause</w:t>
      </w:r>
      <w:proofErr w:type="spellEnd"/>
      <w:r w:rsidRPr="006313B6">
        <w:rPr>
          <w:rStyle w:val="StyleUnderline"/>
        </w:rPr>
        <w:t xml:space="preserve"> no longer is that money </w:t>
      </w:r>
      <w:r w:rsidRPr="00CF2DF7">
        <w:rPr>
          <w:rStyle w:val="StyleUnderline"/>
        </w:rPr>
        <w:t xml:space="preserve">coming in. </w:t>
      </w:r>
      <w:r w:rsidRPr="005811FC">
        <w:rPr>
          <w:rStyle w:val="StyleUnderline"/>
          <w:highlight w:val="cyan"/>
        </w:rPr>
        <w:t xml:space="preserve">It's a </w:t>
      </w:r>
      <w:r w:rsidRPr="005811FC">
        <w:rPr>
          <w:rStyle w:val="nfasis"/>
          <w:highlight w:val="cyan"/>
        </w:rPr>
        <w:t>ripple effect</w:t>
      </w:r>
      <w:r w:rsidRPr="005811FC">
        <w:rPr>
          <w:rStyle w:val="StyleUnderline"/>
          <w:highlight w:val="cyan"/>
        </w:rPr>
        <w:t xml:space="preserve"> that could be </w:t>
      </w:r>
      <w:r w:rsidRPr="00131C78">
        <w:rPr>
          <w:rStyle w:val="StyleUnderline"/>
        </w:rPr>
        <w:t xml:space="preserve">basically </w:t>
      </w:r>
      <w:r w:rsidRPr="005811FC">
        <w:rPr>
          <w:rStyle w:val="StyleUnderline"/>
          <w:highlight w:val="cyan"/>
        </w:rPr>
        <w:t xml:space="preserve">a </w:t>
      </w:r>
      <w:r w:rsidRPr="005811FC">
        <w:rPr>
          <w:rStyle w:val="nfasis"/>
          <w:sz w:val="32"/>
          <w:szCs w:val="32"/>
          <w:highlight w:val="cyan"/>
        </w:rPr>
        <w:t>senior induced recession</w:t>
      </w:r>
      <w:r w:rsidRPr="006313B6">
        <w:rPr>
          <w:rStyle w:val="StyleUnderline"/>
        </w:rPr>
        <w:t>.</w:t>
      </w:r>
    </w:p>
    <w:p w14:paraId="1EF97F09" w14:textId="77777777" w:rsidR="00905213" w:rsidRPr="00FD5957" w:rsidRDefault="00905213" w:rsidP="00905213">
      <w:pPr>
        <w:rPr>
          <w:sz w:val="8"/>
          <w:szCs w:val="8"/>
        </w:rPr>
      </w:pPr>
      <w:r w:rsidRPr="00FD5957">
        <w:rPr>
          <w:sz w:val="8"/>
          <w:szCs w:val="8"/>
        </w:rPr>
        <w:t>- But social security is only meant to replace a percentage of a worker's pre-retirement income based on lifetime earnings. So as much as 78% for very low earners to about 42% for medium earners and 28% for maximum earners.</w:t>
      </w:r>
    </w:p>
    <w:p w14:paraId="648B4A91" w14:textId="77777777" w:rsidR="00905213" w:rsidRPr="00FD5957" w:rsidRDefault="00905213" w:rsidP="00905213">
      <w:pPr>
        <w:rPr>
          <w:sz w:val="8"/>
          <w:szCs w:val="8"/>
        </w:rPr>
      </w:pPr>
      <w:r w:rsidRPr="00FD5957">
        <w:rPr>
          <w:sz w:val="8"/>
          <w:szCs w:val="8"/>
        </w:rPr>
        <w:t xml:space="preserve">- This is </w:t>
      </w:r>
      <w:proofErr w:type="gramStart"/>
      <w:r w:rsidRPr="00FD5957">
        <w:rPr>
          <w:sz w:val="8"/>
          <w:szCs w:val="8"/>
        </w:rPr>
        <w:t>three legged</w:t>
      </w:r>
      <w:proofErr w:type="gramEnd"/>
      <w:r w:rsidRPr="00FD5957">
        <w:rPr>
          <w:sz w:val="8"/>
          <w:szCs w:val="8"/>
        </w:rPr>
        <w:t xml:space="preserve"> stool we talk about all the time. It's supposed to be social security is one leg, your employer provided pension is a second leg and your personal savings a third. Well, social security is </w:t>
      </w:r>
      <w:proofErr w:type="gramStart"/>
      <w:r w:rsidRPr="00FD5957">
        <w:rPr>
          <w:sz w:val="8"/>
          <w:szCs w:val="8"/>
        </w:rPr>
        <w:t>financial challenges</w:t>
      </w:r>
      <w:proofErr w:type="gramEnd"/>
      <w:r w:rsidRPr="00FD5957">
        <w:rPr>
          <w:sz w:val="8"/>
          <w:szCs w:val="8"/>
        </w:rPr>
        <w:t xml:space="preserve">. We don't have pensions </w:t>
      </w:r>
      <w:proofErr w:type="gramStart"/>
      <w:r w:rsidRPr="00FD5957">
        <w:rPr>
          <w:sz w:val="8"/>
          <w:szCs w:val="8"/>
        </w:rPr>
        <w:t>really anymore</w:t>
      </w:r>
      <w:proofErr w:type="gramEnd"/>
      <w:r w:rsidRPr="00FD5957">
        <w:rPr>
          <w:sz w:val="8"/>
          <w:szCs w:val="8"/>
        </w:rPr>
        <w:t xml:space="preserve">. About 10% of the population </w:t>
      </w:r>
      <w:proofErr w:type="gramStart"/>
      <w:r w:rsidRPr="00FD5957">
        <w:rPr>
          <w:sz w:val="8"/>
          <w:szCs w:val="8"/>
        </w:rPr>
        <w:t>has</w:t>
      </w:r>
      <w:proofErr w:type="gramEnd"/>
      <w:r w:rsidRPr="00FD5957">
        <w:rPr>
          <w:sz w:val="8"/>
          <w:szCs w:val="8"/>
        </w:rPr>
        <w:t xml:space="preserve"> pensions and then it's hard to save on your own when you've </w:t>
      </w:r>
      <w:proofErr w:type="spellStart"/>
      <w:r w:rsidRPr="00FD5957">
        <w:rPr>
          <w:sz w:val="8"/>
          <w:szCs w:val="8"/>
        </w:rPr>
        <w:t>gotta</w:t>
      </w:r>
      <w:proofErr w:type="spellEnd"/>
      <w:r w:rsidRPr="00FD5957">
        <w:rPr>
          <w:sz w:val="8"/>
          <w:szCs w:val="8"/>
        </w:rPr>
        <w:t xml:space="preserve"> pay off student loans and housing costs are so high.</w:t>
      </w:r>
    </w:p>
    <w:p w14:paraId="4EB895C2" w14:textId="77777777" w:rsidR="00905213" w:rsidRPr="00FD5957" w:rsidRDefault="00905213" w:rsidP="00905213">
      <w:pPr>
        <w:rPr>
          <w:sz w:val="8"/>
          <w:szCs w:val="8"/>
        </w:rPr>
      </w:pPr>
      <w:r w:rsidRPr="00FD5957">
        <w:rPr>
          <w:sz w:val="8"/>
          <w:szCs w:val="8"/>
        </w:rPr>
        <w:t>- [Narrator] About half of Americans do have retirement accounts like 401Ks and IRAs, but those are all subject to market risk.</w:t>
      </w:r>
    </w:p>
    <w:p w14:paraId="1A5621B3" w14:textId="77777777" w:rsidR="00905213" w:rsidRPr="00FD5957" w:rsidRDefault="00905213" w:rsidP="00905213">
      <w:pPr>
        <w:rPr>
          <w:sz w:val="8"/>
          <w:szCs w:val="8"/>
        </w:rPr>
      </w:pPr>
      <w:r w:rsidRPr="00FD5957">
        <w:rPr>
          <w:sz w:val="8"/>
          <w:szCs w:val="8"/>
        </w:rPr>
        <w:t xml:space="preserve">- I hear a lot, well, those are </w:t>
      </w:r>
      <w:proofErr w:type="gramStart"/>
      <w:r w:rsidRPr="00FD5957">
        <w:rPr>
          <w:sz w:val="8"/>
          <w:szCs w:val="8"/>
        </w:rPr>
        <w:t>65 year olds</w:t>
      </w:r>
      <w:proofErr w:type="gramEnd"/>
      <w:r w:rsidRPr="00FD5957">
        <w:rPr>
          <w:sz w:val="8"/>
          <w:szCs w:val="8"/>
        </w:rPr>
        <w:t>. Why do I have to worry about the boomers today? Well, this impacts every generation that's coming up behind.</w:t>
      </w:r>
    </w:p>
    <w:p w14:paraId="75578AEB" w14:textId="77777777" w:rsidR="00905213" w:rsidRPr="00FD5957" w:rsidRDefault="00905213" w:rsidP="00905213">
      <w:pPr>
        <w:rPr>
          <w:sz w:val="8"/>
          <w:szCs w:val="8"/>
        </w:rPr>
      </w:pPr>
      <w:r w:rsidRPr="00FD5957">
        <w:rPr>
          <w:sz w:val="8"/>
          <w:szCs w:val="8"/>
        </w:rPr>
        <w:t xml:space="preserve">- They might not be asked to pay a slightly higher payroll tax. More </w:t>
      </w:r>
      <w:proofErr w:type="gramStart"/>
      <w:r w:rsidRPr="00FD5957">
        <w:rPr>
          <w:sz w:val="8"/>
          <w:szCs w:val="8"/>
        </w:rPr>
        <w:t>important</w:t>
      </w:r>
      <w:proofErr w:type="gramEnd"/>
      <w:r w:rsidRPr="00FD5957">
        <w:rPr>
          <w:sz w:val="8"/>
          <w:szCs w:val="8"/>
        </w:rPr>
        <w:t>, they might be asked to work a little bit longer.</w:t>
      </w:r>
    </w:p>
    <w:p w14:paraId="3A7950BC" w14:textId="77777777" w:rsidR="00905213" w:rsidRPr="00FD5957" w:rsidRDefault="00905213" w:rsidP="00905213">
      <w:pPr>
        <w:rPr>
          <w:sz w:val="8"/>
          <w:szCs w:val="8"/>
        </w:rPr>
      </w:pPr>
      <w:r w:rsidRPr="00FD5957">
        <w:rPr>
          <w:sz w:val="8"/>
          <w:szCs w:val="8"/>
        </w:rPr>
        <w:t xml:space="preserve">- [Narrator] And like most things in the economy, social </w:t>
      </w:r>
      <w:proofErr w:type="gramStart"/>
      <w:r w:rsidRPr="00FD5957">
        <w:rPr>
          <w:sz w:val="8"/>
          <w:szCs w:val="8"/>
        </w:rPr>
        <w:t>security's</w:t>
      </w:r>
      <w:proofErr w:type="gramEnd"/>
      <w:r w:rsidRPr="00FD5957">
        <w:rPr>
          <w:sz w:val="8"/>
          <w:szCs w:val="8"/>
        </w:rPr>
        <w:t xml:space="preserve"> funding shortfall isn't an isolated issue.</w:t>
      </w:r>
    </w:p>
    <w:p w14:paraId="5B1AFD69" w14:textId="77777777" w:rsidR="00905213" w:rsidRPr="00FD5957" w:rsidRDefault="00905213" w:rsidP="00905213">
      <w:pPr>
        <w:rPr>
          <w:sz w:val="8"/>
          <w:szCs w:val="8"/>
        </w:rPr>
      </w:pPr>
      <w:r w:rsidRPr="00FD5957">
        <w:rPr>
          <w:sz w:val="8"/>
          <w:szCs w:val="8"/>
        </w:rPr>
        <w:t xml:space="preserve">- It's one of the reasons the federal budget </w:t>
      </w:r>
      <w:proofErr w:type="gramStart"/>
      <w:r w:rsidRPr="00FD5957">
        <w:rPr>
          <w:sz w:val="8"/>
          <w:szCs w:val="8"/>
        </w:rPr>
        <w:t>deficits</w:t>
      </w:r>
      <w:proofErr w:type="gramEnd"/>
      <w:r w:rsidRPr="00FD5957">
        <w:rPr>
          <w:sz w:val="8"/>
          <w:szCs w:val="8"/>
        </w:rPr>
        <w:t xml:space="preserve"> </w:t>
      </w:r>
      <w:proofErr w:type="gramStart"/>
      <w:r w:rsidRPr="00FD5957">
        <w:rPr>
          <w:sz w:val="8"/>
          <w:szCs w:val="8"/>
        </w:rPr>
        <w:t>is</w:t>
      </w:r>
      <w:proofErr w:type="gramEnd"/>
      <w:r w:rsidRPr="00FD5957">
        <w:rPr>
          <w:sz w:val="8"/>
          <w:szCs w:val="8"/>
        </w:rPr>
        <w:t xml:space="preserve"> as large as it is. It means that we </w:t>
      </w:r>
      <w:proofErr w:type="gramStart"/>
      <w:r w:rsidRPr="00FD5957">
        <w:rPr>
          <w:sz w:val="8"/>
          <w:szCs w:val="8"/>
        </w:rPr>
        <w:t>have to</w:t>
      </w:r>
      <w:proofErr w:type="gramEnd"/>
      <w:r w:rsidRPr="00FD5957">
        <w:rPr>
          <w:sz w:val="8"/>
          <w:szCs w:val="8"/>
        </w:rPr>
        <w:t xml:space="preserve"> borrow money, which means issuing bonds. That tends to </w:t>
      </w:r>
      <w:proofErr w:type="gramStart"/>
      <w:r w:rsidRPr="00FD5957">
        <w:rPr>
          <w:sz w:val="8"/>
          <w:szCs w:val="8"/>
        </w:rPr>
        <w:t>put up</w:t>
      </w:r>
      <w:proofErr w:type="gramEnd"/>
      <w:r w:rsidRPr="00FD5957">
        <w:rPr>
          <w:sz w:val="8"/>
          <w:szCs w:val="8"/>
        </w:rPr>
        <w:t xml:space="preserve"> pressure on interest rates, which means it's harder to afford a house. It means that Congress might have to cut spending on other programs like the military or the environment </w:t>
      </w:r>
      <w:proofErr w:type="gramStart"/>
      <w:r w:rsidRPr="00FD5957">
        <w:rPr>
          <w:sz w:val="8"/>
          <w:szCs w:val="8"/>
        </w:rPr>
        <w:t>in order to</w:t>
      </w:r>
      <w:proofErr w:type="gramEnd"/>
      <w:r w:rsidRPr="00FD5957">
        <w:rPr>
          <w:sz w:val="8"/>
          <w:szCs w:val="8"/>
        </w:rPr>
        <w:t xml:space="preserve"> make sure that there's enough money for social security.</w:t>
      </w:r>
    </w:p>
    <w:p w14:paraId="35787911" w14:textId="77777777" w:rsidR="00905213" w:rsidRPr="00E40DAB" w:rsidRDefault="00905213" w:rsidP="00905213">
      <w:pPr>
        <w:rPr>
          <w:sz w:val="16"/>
        </w:rPr>
      </w:pPr>
      <w:r w:rsidRPr="00E40DAB">
        <w:rPr>
          <w:sz w:val="16"/>
        </w:rPr>
        <w:t>What reform would look like</w:t>
      </w:r>
    </w:p>
    <w:p w14:paraId="69C9456F" w14:textId="77777777" w:rsidR="00905213" w:rsidRPr="00E40DAB" w:rsidRDefault="00905213" w:rsidP="00905213">
      <w:pPr>
        <w:rPr>
          <w:sz w:val="16"/>
        </w:rPr>
      </w:pPr>
      <w:r w:rsidRPr="00E40DAB">
        <w:rPr>
          <w:sz w:val="16"/>
        </w:rPr>
        <w:t xml:space="preserve">- [Narrator] </w:t>
      </w:r>
      <w:r w:rsidRPr="00131C78">
        <w:rPr>
          <w:rStyle w:val="StyleUnderline"/>
        </w:rPr>
        <w:t>So what needs to happen to put social security on more sound footing?</w:t>
      </w:r>
      <w:r w:rsidRPr="006313B6">
        <w:rPr>
          <w:rStyle w:val="StyleUnderline"/>
        </w:rPr>
        <w:t xml:space="preserve"> </w:t>
      </w:r>
      <w:r w:rsidRPr="005811FC">
        <w:rPr>
          <w:rStyle w:val="nfasis"/>
          <w:highlight w:val="cyan"/>
        </w:rPr>
        <w:t>Congress needs to pass a law</w:t>
      </w:r>
      <w:r w:rsidRPr="006313B6">
        <w:rPr>
          <w:rStyle w:val="StyleUnderline"/>
        </w:rPr>
        <w:t>.</w:t>
      </w:r>
    </w:p>
    <w:p w14:paraId="69799F5E" w14:textId="77777777" w:rsidR="00905213" w:rsidRPr="00E40DAB" w:rsidRDefault="00905213" w:rsidP="00905213">
      <w:pPr>
        <w:rPr>
          <w:sz w:val="16"/>
        </w:rPr>
      </w:pPr>
      <w:r w:rsidRPr="00E40DAB">
        <w:rPr>
          <w:sz w:val="16"/>
        </w:rPr>
        <w:t xml:space="preserve">- </w:t>
      </w:r>
      <w:r w:rsidRPr="006313B6">
        <w:rPr>
          <w:rStyle w:val="StyleUnderline"/>
        </w:rPr>
        <w:t>Congress has stood still and not enhanced social security since</w:t>
      </w:r>
      <w:r w:rsidRPr="00E40DAB">
        <w:rPr>
          <w:sz w:val="16"/>
        </w:rPr>
        <w:t xml:space="preserve"> Richard </w:t>
      </w:r>
      <w:r w:rsidRPr="006313B6">
        <w:rPr>
          <w:rStyle w:val="StyleUnderline"/>
        </w:rPr>
        <w:t>Nixon</w:t>
      </w:r>
      <w:r w:rsidRPr="00E40DAB">
        <w:rPr>
          <w:sz w:val="16"/>
        </w:rPr>
        <w:t>.</w:t>
      </w:r>
    </w:p>
    <w:p w14:paraId="79E3D680" w14:textId="77777777" w:rsidR="00905213" w:rsidRPr="00E40DAB" w:rsidRDefault="00905213" w:rsidP="00905213">
      <w:pPr>
        <w:rPr>
          <w:sz w:val="16"/>
        </w:rPr>
      </w:pPr>
      <w:r w:rsidRPr="00E40DAB">
        <w:rPr>
          <w:sz w:val="16"/>
        </w:rPr>
        <w:t xml:space="preserve">- [Narrator] When and what kind of law, </w:t>
      </w:r>
      <w:r w:rsidRPr="005811FC">
        <w:rPr>
          <w:rStyle w:val="nfasis"/>
          <w:highlight w:val="cyan"/>
        </w:rPr>
        <w:t>that</w:t>
      </w:r>
      <w:r w:rsidRPr="00E40DAB">
        <w:rPr>
          <w:sz w:val="16"/>
        </w:rPr>
        <w:t xml:space="preserve"> we still don't know. There's been </w:t>
      </w:r>
      <w:proofErr w:type="gramStart"/>
      <w:r w:rsidRPr="00E40DAB">
        <w:rPr>
          <w:sz w:val="16"/>
        </w:rPr>
        <w:t>a number of</w:t>
      </w:r>
      <w:proofErr w:type="gramEnd"/>
      <w:r w:rsidRPr="00E40DAB">
        <w:rPr>
          <w:sz w:val="16"/>
        </w:rPr>
        <w:t xml:space="preserve"> proposed solutions over the years.</w:t>
      </w:r>
    </w:p>
    <w:p w14:paraId="34A8E848" w14:textId="77777777" w:rsidR="00905213" w:rsidRPr="00E40DAB" w:rsidRDefault="00905213" w:rsidP="00905213">
      <w:pPr>
        <w:rPr>
          <w:sz w:val="16"/>
        </w:rPr>
      </w:pPr>
      <w:r w:rsidRPr="00E40DAB">
        <w:rPr>
          <w:sz w:val="16"/>
        </w:rPr>
        <w:t xml:space="preserve">- </w:t>
      </w:r>
      <w:r w:rsidRPr="006313B6">
        <w:rPr>
          <w:rStyle w:val="StyleUnderline"/>
        </w:rPr>
        <w:t xml:space="preserve">This legislation </w:t>
      </w:r>
      <w:r w:rsidRPr="005811FC">
        <w:rPr>
          <w:rStyle w:val="StyleUnderline"/>
          <w:highlight w:val="cyan"/>
        </w:rPr>
        <w:t>demands</w:t>
      </w:r>
      <w:r w:rsidRPr="006313B6">
        <w:rPr>
          <w:rStyle w:val="StyleUnderline"/>
        </w:rPr>
        <w:t xml:space="preserve"> that </w:t>
      </w:r>
      <w:r w:rsidRPr="005811FC">
        <w:rPr>
          <w:rStyle w:val="StyleUnderline"/>
          <w:highlight w:val="cyan"/>
        </w:rPr>
        <w:t xml:space="preserve">the </w:t>
      </w:r>
      <w:r w:rsidRPr="005811FC">
        <w:rPr>
          <w:rStyle w:val="nfasis"/>
          <w:highlight w:val="cyan"/>
        </w:rPr>
        <w:t>wealthiest</w:t>
      </w:r>
      <w:r w:rsidRPr="006313B6">
        <w:rPr>
          <w:rStyle w:val="StyleUnderline"/>
        </w:rPr>
        <w:t xml:space="preserve"> people in this country </w:t>
      </w:r>
      <w:r w:rsidRPr="005811FC">
        <w:rPr>
          <w:rStyle w:val="StyleUnderline"/>
          <w:highlight w:val="cyan"/>
        </w:rPr>
        <w:t xml:space="preserve">start paying their </w:t>
      </w:r>
      <w:r w:rsidRPr="005811FC">
        <w:rPr>
          <w:rStyle w:val="nfasis"/>
          <w:highlight w:val="cyan"/>
        </w:rPr>
        <w:t>fair share</w:t>
      </w:r>
      <w:r w:rsidRPr="005811FC">
        <w:rPr>
          <w:rStyle w:val="StyleUnderline"/>
          <w:highlight w:val="cyan"/>
        </w:rPr>
        <w:t xml:space="preserve"> of </w:t>
      </w:r>
      <w:r w:rsidRPr="005811FC">
        <w:rPr>
          <w:rStyle w:val="nfasis"/>
          <w:highlight w:val="cyan"/>
        </w:rPr>
        <w:t>taxes</w:t>
      </w:r>
      <w:r w:rsidRPr="00E40DAB">
        <w:rPr>
          <w:sz w:val="16"/>
        </w:rPr>
        <w:t>,</w:t>
      </w:r>
      <w:bookmarkEnd w:id="7"/>
    </w:p>
    <w:p w14:paraId="4EE3EEB1" w14:textId="77777777" w:rsidR="00905213" w:rsidRPr="007C3A59" w:rsidRDefault="00905213" w:rsidP="00905213">
      <w:pPr>
        <w:pStyle w:val="Ttulo4"/>
        <w:rPr>
          <w:rStyle w:val="Style13ptBold"/>
          <w:b/>
          <w:bCs w:val="0"/>
        </w:rPr>
      </w:pPr>
      <w:r w:rsidRPr="007C3A59">
        <w:rPr>
          <w:rStyle w:val="Style13ptBold"/>
          <w:b/>
          <w:bCs w:val="0"/>
        </w:rPr>
        <w:t xml:space="preserve">Insecurity driven by fear of Social Security cuts </w:t>
      </w:r>
      <w:r>
        <w:rPr>
          <w:rStyle w:val="Style13ptBold"/>
          <w:b/>
          <w:bCs w:val="0"/>
        </w:rPr>
        <w:t>and wealth gaps are driving</w:t>
      </w:r>
      <w:r w:rsidRPr="007C3A59">
        <w:rPr>
          <w:rStyle w:val="Style13ptBold"/>
          <w:b/>
          <w:bCs w:val="0"/>
        </w:rPr>
        <w:t xml:space="preserve"> </w:t>
      </w:r>
      <w:r w:rsidRPr="00023F0D">
        <w:rPr>
          <w:rStyle w:val="Style13ptBold"/>
          <w:b/>
          <w:bCs w:val="0"/>
          <w:u w:val="single"/>
        </w:rPr>
        <w:t>populism</w:t>
      </w:r>
      <w:r>
        <w:rPr>
          <w:rStyle w:val="Style13ptBold"/>
          <w:b/>
          <w:bCs w:val="0"/>
        </w:rPr>
        <w:t xml:space="preserve"> and </w:t>
      </w:r>
      <w:r w:rsidRPr="00023F0D">
        <w:rPr>
          <w:rStyle w:val="Style13ptBold"/>
          <w:b/>
          <w:bCs w:val="0"/>
          <w:u w:val="single"/>
        </w:rPr>
        <w:t>state resentment</w:t>
      </w:r>
      <w:r w:rsidRPr="007C3A59">
        <w:rPr>
          <w:rStyle w:val="Style13ptBold"/>
          <w:b/>
          <w:bCs w:val="0"/>
        </w:rPr>
        <w:t>.</w:t>
      </w:r>
    </w:p>
    <w:p w14:paraId="1948E2A8" w14:textId="77777777" w:rsidR="00905213" w:rsidRPr="008B6FB1" w:rsidRDefault="00905213" w:rsidP="00905213">
      <w:r w:rsidRPr="008B6FB1">
        <w:t xml:space="preserve">Juan Fernando </w:t>
      </w:r>
      <w:r w:rsidRPr="008B6FB1">
        <w:rPr>
          <w:rStyle w:val="Style13ptBold"/>
        </w:rPr>
        <w:t>Torres-Gil and</w:t>
      </w:r>
      <w:r w:rsidRPr="008B6FB1">
        <w:t xml:space="preserve"> Jacqueline </w:t>
      </w:r>
      <w:r w:rsidRPr="008B6FB1">
        <w:rPr>
          <w:rStyle w:val="Style13ptBold"/>
        </w:rPr>
        <w:t>Angel, 18</w:t>
      </w:r>
      <w:r w:rsidRPr="008B6FB1">
        <w:t xml:space="preserve"> – professor of social welfare and public policy at UCLA AND professor of public affairs and sociology at the University of Texas Austin </w:t>
      </w:r>
      <w:proofErr w:type="gramStart"/>
      <w:r w:rsidRPr="008B6FB1">
        <w:t>The</w:t>
      </w:r>
      <w:proofErr w:type="gramEnd"/>
      <w:r w:rsidRPr="008B6FB1">
        <w:t xml:space="preserve"> Politics of a Majority-Minority Nation: Aging, Diversity, and Immigration, google play</w:t>
      </w:r>
    </w:p>
    <w:p w14:paraId="1C2BFF28" w14:textId="77777777" w:rsidR="00905213" w:rsidRPr="00655E77" w:rsidRDefault="00905213" w:rsidP="00905213">
      <w:pPr>
        <w:rPr>
          <w:sz w:val="14"/>
        </w:rPr>
      </w:pPr>
      <w:r w:rsidRPr="00655E77">
        <w:rPr>
          <w:sz w:val="14"/>
        </w:rPr>
        <w:t xml:space="preserve">In the classic book Aging Nation, Schulz and Binstock (2006) connect the dots and describe what this risk shift means for the economics and politics of growing older in America. </w:t>
      </w:r>
      <w:r w:rsidRPr="00FB3E69">
        <w:rPr>
          <w:rStyle w:val="StyleUnderline"/>
        </w:rPr>
        <w:t>The opportunities we have</w:t>
      </w:r>
      <w:r w:rsidRPr="00655E77">
        <w:rPr>
          <w:sz w:val="14"/>
        </w:rPr>
        <w:t xml:space="preserve"> in the United States for actuarial success, </w:t>
      </w:r>
      <w:r w:rsidRPr="00FB3E69">
        <w:rPr>
          <w:rStyle w:val="StyleUnderline"/>
        </w:rPr>
        <w:t>for</w:t>
      </w:r>
      <w:r w:rsidRPr="00655E77">
        <w:rPr>
          <w:sz w:val="14"/>
        </w:rPr>
        <w:t xml:space="preserve"> enjoying longer life spans, and for the opportunities that come with longevity (e.g., encore careers, added years for creativity, </w:t>
      </w:r>
      <w:r w:rsidRPr="00FB3E69">
        <w:rPr>
          <w:rStyle w:val="StyleUnderline"/>
        </w:rPr>
        <w:t>longer enjoyment of retirement</w:t>
      </w:r>
      <w:r w:rsidRPr="00655E77">
        <w:rPr>
          <w:sz w:val="14"/>
        </w:rPr>
        <w:t xml:space="preserve"> and grandchildren, new adventures in travel and entertainment, moving to the "Best Cities for Successful Aging" (cited by the Milken Institute, 2017</w:t>
      </w:r>
      <w:r w:rsidRPr="00FB3E69">
        <w:rPr>
          <w:rStyle w:val="StyleUnderline"/>
        </w:rPr>
        <w:t>) are threatened by the demise of the social welfare programs from the New Deal</w:t>
      </w:r>
      <w:r w:rsidRPr="00655E77">
        <w:rPr>
          <w:sz w:val="14"/>
        </w:rPr>
        <w:t xml:space="preserve"> of the Great Depression (i.e., federal intervention in alleviating poverty) and the New Frontier of the 1960s (i.e., entitlement programs for the elderly). In the book, Schulz and Binstock decry the "phony threat of population aging" by merchants of doom: </w:t>
      </w:r>
      <w:r w:rsidRPr="005811FC">
        <w:rPr>
          <w:rStyle w:val="StyleUnderline"/>
          <w:highlight w:val="cyan"/>
        </w:rPr>
        <w:t>politicians who</w:t>
      </w:r>
      <w:r w:rsidRPr="00581EA7">
        <w:rPr>
          <w:rStyle w:val="StyleUnderline"/>
        </w:rPr>
        <w:t xml:space="preserve"> </w:t>
      </w:r>
      <w:r w:rsidRPr="005811FC">
        <w:rPr>
          <w:rStyle w:val="StyleUnderline"/>
          <w:highlight w:val="cyan"/>
        </w:rPr>
        <w:t xml:space="preserve">warn </w:t>
      </w:r>
      <w:r w:rsidRPr="00EE04CB">
        <w:rPr>
          <w:rStyle w:val="StyleUnderline"/>
        </w:rPr>
        <w:t xml:space="preserve">that the aging of the </w:t>
      </w:r>
      <w:r w:rsidRPr="005811FC">
        <w:rPr>
          <w:rStyle w:val="StyleUnderline"/>
          <w:highlight w:val="cyan"/>
        </w:rPr>
        <w:t>baby boomers will bankrupt Social Security</w:t>
      </w:r>
      <w:r w:rsidRPr="00655E77">
        <w:rPr>
          <w:sz w:val="14"/>
        </w:rPr>
        <w:t xml:space="preserve">, Medicare, and Medicaid, thus </w:t>
      </w:r>
      <w:r w:rsidRPr="005811FC">
        <w:rPr>
          <w:rStyle w:val="StyleUnderline"/>
          <w:highlight w:val="cyan"/>
        </w:rPr>
        <w:t>declaring</w:t>
      </w:r>
      <w:r w:rsidRPr="00655E77">
        <w:rPr>
          <w:sz w:val="14"/>
        </w:rPr>
        <w:t xml:space="preserve"> that </w:t>
      </w:r>
      <w:r w:rsidRPr="005811FC">
        <w:rPr>
          <w:rStyle w:val="StyleUnderline"/>
          <w:highlight w:val="cyan"/>
        </w:rPr>
        <w:t>these</w:t>
      </w:r>
      <w:r w:rsidRPr="00655E77">
        <w:rPr>
          <w:sz w:val="14"/>
        </w:rPr>
        <w:t xml:space="preserve"> entitlement </w:t>
      </w:r>
      <w:r w:rsidRPr="005811FC">
        <w:rPr>
          <w:rStyle w:val="StyleUnderline"/>
          <w:highlight w:val="cyan"/>
        </w:rPr>
        <w:t>programs must be reduced</w:t>
      </w:r>
      <w:r w:rsidRPr="00655E77">
        <w:rPr>
          <w:sz w:val="14"/>
        </w:rPr>
        <w:t xml:space="preserve"> in scope and budget and privatized, giving individuals greater responsibility for retirement savings, health care costs, and planning for old age. These are the same policy proposals that emanated from the 1980s with the Reagan administration and the 2000s with the George W. Bush administration; and they are now returning in the Trump presidency with a Republican Congress. Aging Nation</w:t>
      </w:r>
      <w:r w:rsidRPr="00EC1ACC">
        <w:rPr>
          <w:rStyle w:val="StyleUnderline"/>
        </w:rPr>
        <w:t xml:space="preserve"> alerts us to a potential </w:t>
      </w:r>
      <w:r w:rsidRPr="005811FC">
        <w:rPr>
          <w:rStyle w:val="nfasis"/>
          <w:highlight w:val="cyan"/>
        </w:rPr>
        <w:t>reignit</w:t>
      </w:r>
      <w:r w:rsidRPr="00EC1ACC">
        <w:rPr>
          <w:rStyle w:val="nfasis"/>
        </w:rPr>
        <w:t xml:space="preserve">ing </w:t>
      </w:r>
      <w:r w:rsidRPr="00ED6269">
        <w:rPr>
          <w:rStyle w:val="nfasis"/>
        </w:rPr>
        <w:t xml:space="preserve">of </w:t>
      </w:r>
      <w:proofErr w:type="gramStart"/>
      <w:r w:rsidRPr="005811FC">
        <w:rPr>
          <w:rStyle w:val="nfasis"/>
          <w:highlight w:val="cyan"/>
        </w:rPr>
        <w:t>a politics</w:t>
      </w:r>
      <w:proofErr w:type="gramEnd"/>
      <w:r w:rsidRPr="005811FC">
        <w:rPr>
          <w:rStyle w:val="nfasis"/>
          <w:highlight w:val="cyan"/>
        </w:rPr>
        <w:t xml:space="preserve"> of aging</w:t>
      </w:r>
      <w:r w:rsidRPr="00EC1ACC">
        <w:rPr>
          <w:rStyle w:val="StyleUnderline"/>
        </w:rPr>
        <w:t xml:space="preserve"> </w:t>
      </w:r>
      <w:r w:rsidRPr="005811FC">
        <w:rPr>
          <w:rStyle w:val="StyleUnderline"/>
          <w:highlight w:val="cyan"/>
        </w:rPr>
        <w:t xml:space="preserve">with older </w:t>
      </w:r>
      <w:proofErr w:type="gramStart"/>
      <w:r w:rsidRPr="005811FC">
        <w:rPr>
          <w:rStyle w:val="StyleUnderline"/>
          <w:highlight w:val="cyan"/>
        </w:rPr>
        <w:t>persons</w:t>
      </w:r>
      <w:proofErr w:type="gramEnd"/>
      <w:r w:rsidRPr="005811FC">
        <w:rPr>
          <w:rStyle w:val="StyleUnderline"/>
          <w:highlight w:val="cyan"/>
        </w:rPr>
        <w:t xml:space="preserve"> </w:t>
      </w:r>
      <w:r w:rsidRPr="00581EA7">
        <w:rPr>
          <w:rStyle w:val="StyleUnderline"/>
        </w:rPr>
        <w:t xml:space="preserve">who are </w:t>
      </w:r>
      <w:r w:rsidRPr="005811FC">
        <w:rPr>
          <w:rStyle w:val="StyleUnderline"/>
          <w:highlight w:val="cyan"/>
        </w:rPr>
        <w:t>motivated by</w:t>
      </w:r>
      <w:r w:rsidRPr="005811FC">
        <w:rPr>
          <w:sz w:val="14"/>
          <w:highlight w:val="cyan"/>
        </w:rPr>
        <w:t xml:space="preserve"> </w:t>
      </w:r>
      <w:r w:rsidRPr="005811FC">
        <w:rPr>
          <w:rStyle w:val="nfasis"/>
          <w:highlight w:val="cyan"/>
        </w:rPr>
        <w:t>fear, anger, and anxiety</w:t>
      </w:r>
      <w:r w:rsidRPr="00655E77">
        <w:rPr>
          <w:sz w:val="14"/>
        </w:rPr>
        <w:t xml:space="preserve">. Whether the new realities of a politics of aging among the baby boomer cohort lead to lobbying for new taxes for their specific needs (i.e., ageism) or to a new social contract for all ages, income levels, regions, ethnicities, and races remains to be seen. In their article "The Economic Meltdown and Old Age Politics," Polivka and Estes (2009) refer to reframing the politics of aging as </w:t>
      </w:r>
      <w:r w:rsidRPr="005811FC">
        <w:rPr>
          <w:rStyle w:val="nfasis"/>
          <w:highlight w:val="cyan"/>
        </w:rPr>
        <w:t>the growing crisis of economic disparities among the elderly</w:t>
      </w:r>
      <w:r w:rsidRPr="00655E77">
        <w:rPr>
          <w:sz w:val="14"/>
        </w:rPr>
        <w:t xml:space="preserve"> that most likely will confront the United States by the 2020s—the very time when ethnic, immigrant, and minority populations start establishing their electoral political muscle as they grow older and increase their political participation</w:t>
      </w:r>
      <w:r w:rsidRPr="00925560">
        <w:rPr>
          <w:rStyle w:val="StyleUnderline"/>
        </w:rPr>
        <w:t xml:space="preserve">, </w:t>
      </w:r>
      <w:r w:rsidRPr="005811FC">
        <w:rPr>
          <w:rStyle w:val="StyleUnderline"/>
          <w:highlight w:val="cyan"/>
        </w:rPr>
        <w:t>creat</w:t>
      </w:r>
      <w:r w:rsidRPr="00655E77">
        <w:rPr>
          <w:sz w:val="14"/>
        </w:rPr>
        <w:t xml:space="preserve">ing </w:t>
      </w:r>
      <w:r w:rsidRPr="00925560">
        <w:rPr>
          <w:rStyle w:val="StyleUnderline"/>
        </w:rPr>
        <w:t>new</w:t>
      </w:r>
      <w:r w:rsidRPr="00655E77">
        <w:rPr>
          <w:sz w:val="14"/>
        </w:rPr>
        <w:t xml:space="preserve"> and unforetold </w:t>
      </w:r>
      <w:r w:rsidRPr="005811FC">
        <w:rPr>
          <w:rStyle w:val="StyleUnderline"/>
          <w:highlight w:val="cyan"/>
        </w:rPr>
        <w:t xml:space="preserve">political tensions </w:t>
      </w:r>
      <w:r w:rsidRPr="00655343">
        <w:rPr>
          <w:rStyle w:val="StyleUnderline"/>
        </w:rPr>
        <w:t>of aging</w:t>
      </w:r>
      <w:r w:rsidRPr="00655E77">
        <w:rPr>
          <w:sz w:val="14"/>
        </w:rPr>
        <w:t xml:space="preserve"> and diversity.</w:t>
      </w:r>
    </w:p>
    <w:p w14:paraId="5EE856E1" w14:textId="77777777" w:rsidR="00905213" w:rsidRPr="00655E77" w:rsidRDefault="00905213" w:rsidP="00905213">
      <w:pPr>
        <w:rPr>
          <w:sz w:val="14"/>
        </w:rPr>
      </w:pPr>
      <w:r w:rsidRPr="00655E77">
        <w:rPr>
          <w:sz w:val="14"/>
        </w:rPr>
        <w:t xml:space="preserve">This admittedly dire forecast is not meant to assume a gloomy and alarmist future. There is much good about what lies ahead for our country, such as the inherent technological, industrial, and productive strengths of the U.S. economy and its continuing ability to win the global and national trade and economic competition. Rather, this view of a world where </w:t>
      </w:r>
      <w:r w:rsidRPr="00925560">
        <w:rPr>
          <w:rStyle w:val="StyleUnderline"/>
        </w:rPr>
        <w:t xml:space="preserve">the next generation of elders may be in a precarious economic and retirement condition </w:t>
      </w:r>
      <w:r w:rsidRPr="00D512CD">
        <w:rPr>
          <w:rStyle w:val="nfasis"/>
        </w:rPr>
        <w:t>not seen since the 1930s</w:t>
      </w:r>
      <w:r w:rsidRPr="00655E77">
        <w:rPr>
          <w:sz w:val="14"/>
        </w:rPr>
        <w:t xml:space="preserve"> is meant to create a context within which we can acknowledge the challenges facing the economics of aging and the resultant great divides. And there are several challenges that we must address if we are to have a road map leading to intergenerational and interethnic/interracial harmony. The seeds are apparent. For example, for the first time in many decades, the supposed inevitability of increased </w:t>
      </w:r>
      <w:proofErr w:type="gramStart"/>
      <w:r w:rsidRPr="00655E77">
        <w:rPr>
          <w:sz w:val="14"/>
        </w:rPr>
        <w:t>longevity is showing</w:t>
      </w:r>
      <w:proofErr w:type="gramEnd"/>
      <w:r w:rsidRPr="00655E77">
        <w:rPr>
          <w:sz w:val="14"/>
        </w:rPr>
        <w:t xml:space="preserve"> signs of reversal (Bernstein, 2016). Data have revealed a recent decline in life </w:t>
      </w:r>
      <w:proofErr w:type="gramStart"/>
      <w:r w:rsidRPr="00655E77">
        <w:rPr>
          <w:sz w:val="14"/>
        </w:rPr>
        <w:t>expectancy—</w:t>
      </w:r>
      <w:proofErr w:type="gramEnd"/>
      <w:r w:rsidRPr="00655E77">
        <w:rPr>
          <w:sz w:val="14"/>
        </w:rPr>
        <w:t>something not seen since the early 20th century. For whom, and why? Surprisingly, not among Blacks, who continue to gain years (</w:t>
      </w:r>
      <w:proofErr w:type="spellStart"/>
      <w:r w:rsidRPr="00655E77">
        <w:rPr>
          <w:sz w:val="14"/>
        </w:rPr>
        <w:t>Tavernise</w:t>
      </w:r>
      <w:proofErr w:type="spellEnd"/>
      <w:r w:rsidRPr="00655E77">
        <w:rPr>
          <w:sz w:val="14"/>
        </w:rPr>
        <w:t>, 2016), nor among Hispanics (Vega, Markides, Angel, &amp; Torres-Gil, 2015), who enjoy the highest life expectancy rates compared with Whites and Blacks, but among non-Hispanic White males. The lack of affordable, quality health care (notwithstanding the Affordable Care Act), chronic conditions brought on by poor health and economic circumstances (e.g., obesity , smoking, alcoholism), the drug addiction plague (e.g., methamphetamines, opioids) facing rural and suburban areas of the country, and lack of employment have given White males in particular a new set of risks and dangers.</w:t>
      </w:r>
    </w:p>
    <w:p w14:paraId="1259DC2B" w14:textId="77777777" w:rsidR="00905213" w:rsidRPr="00655E77" w:rsidRDefault="00905213" w:rsidP="00905213">
      <w:pPr>
        <w:rPr>
          <w:sz w:val="14"/>
          <w:szCs w:val="20"/>
        </w:rPr>
      </w:pPr>
      <w:r w:rsidRPr="00655E77">
        <w:rPr>
          <w:sz w:val="14"/>
          <w:szCs w:val="20"/>
        </w:rPr>
        <w:t xml:space="preserve">This phenomenon has a regional characteristic. The United States faces the dual realities of an advanced industrial state and a set of "developing countries": certain regions in the Southeast and Midwest with increasing social, health, and economic disparities (Kaplan, 2016). States such as Alabama, Arkansas, Georgia, Illinois, Kentucky, Louisiana, West Virginia, Tennessee, and Texas have counties with severe poverty, marking them as "developing countries." This contrasts with the "rich nations" of California, Alaska, Colorado, and </w:t>
      </w:r>
      <w:proofErr w:type="gramStart"/>
      <w:r w:rsidRPr="00655E77">
        <w:rPr>
          <w:sz w:val="14"/>
          <w:szCs w:val="20"/>
        </w:rPr>
        <w:t>Virginia—states</w:t>
      </w:r>
      <w:proofErr w:type="gramEnd"/>
      <w:r w:rsidRPr="00655E77">
        <w:rPr>
          <w:sz w:val="14"/>
          <w:szCs w:val="20"/>
        </w:rPr>
        <w:t xml:space="preserve"> with higher numbers of affluent counties. This geographic analysis of poverty and location should not be overgeneralized, since all states have pockets of poverty and affluence. But it demonstrates the dramatic disparities of wealth and poverty among the states. These disparities can also be seen in coastal lifestyles (Brownstein, 2016). Increasingly, we see geographic bubbles along the Pacific and Atlantic coastal belts. From Seattle to San Diego, for example, we see a coastal belt of wealth and unparalleled economic, social, and cultural opportunities, with people enjoying the full bloom of technology, entertainment, creativity, home equity' values, and favorable employment. Yet not far from this privileged coastline —in places such as Eastern Washington State, Eastern Oregon, and California's Central Valley and Inland Empire—are the rural and suburban realities of low wages, declining employment and industries, lessened opportunities for the young, and increasing isolation and poverty of the elderly. It is not surprising that the coastal elites find it difficult to understand why so many Americans in the Midwest, Southeast, and rural areas of their own states would vote against the progressive platforms of the Obama and Hillary Clinton political camps.</w:t>
      </w:r>
    </w:p>
    <w:p w14:paraId="1C601CB7" w14:textId="77777777" w:rsidR="00905213" w:rsidRPr="00655E77" w:rsidRDefault="00905213" w:rsidP="00905213">
      <w:pPr>
        <w:rPr>
          <w:sz w:val="14"/>
        </w:rPr>
      </w:pPr>
      <w:r w:rsidRPr="00655E77">
        <w:rPr>
          <w:sz w:val="14"/>
        </w:rPr>
        <w:t xml:space="preserve">This set of </w:t>
      </w:r>
      <w:proofErr w:type="gramStart"/>
      <w:r w:rsidRPr="00655E77">
        <w:rPr>
          <w:sz w:val="14"/>
        </w:rPr>
        <w:t>economic</w:t>
      </w:r>
      <w:proofErr w:type="gramEnd"/>
      <w:r w:rsidRPr="00655E77">
        <w:rPr>
          <w:sz w:val="14"/>
        </w:rPr>
        <w:t xml:space="preserve"> divides trumps all else. </w:t>
      </w:r>
      <w:r w:rsidRPr="005811FC">
        <w:rPr>
          <w:rStyle w:val="StyleUnderline"/>
          <w:highlight w:val="cyan"/>
        </w:rPr>
        <w:t>Without a road map to</w:t>
      </w:r>
      <w:r w:rsidRPr="00B004DD">
        <w:rPr>
          <w:rStyle w:val="StyleUnderline"/>
        </w:rPr>
        <w:t xml:space="preserve"> mitigate these divides and </w:t>
      </w:r>
      <w:r w:rsidRPr="005811FC">
        <w:rPr>
          <w:rStyle w:val="nfasis"/>
          <w:highlight w:val="cyan"/>
        </w:rPr>
        <w:t xml:space="preserve">address </w:t>
      </w:r>
      <w:r w:rsidRPr="00655343">
        <w:rPr>
          <w:rStyle w:val="nfasis"/>
        </w:rPr>
        <w:t xml:space="preserve">the </w:t>
      </w:r>
      <w:r w:rsidRPr="005811FC">
        <w:rPr>
          <w:rStyle w:val="nfasis"/>
          <w:highlight w:val="cyan"/>
        </w:rPr>
        <w:t>wealth gaps</w:t>
      </w:r>
      <w:r w:rsidRPr="00B004DD">
        <w:rPr>
          <w:rStyle w:val="StyleUnderline"/>
        </w:rPr>
        <w:t xml:space="preserve"> </w:t>
      </w:r>
      <w:r w:rsidRPr="00655E77">
        <w:rPr>
          <w:sz w:val="14"/>
        </w:rPr>
        <w:t xml:space="preserve">between those who can benefit from, and game, the new economic realities and those who cannot, </w:t>
      </w:r>
      <w:r w:rsidRPr="005811FC">
        <w:rPr>
          <w:rStyle w:val="StyleUnderline"/>
          <w:highlight w:val="cyan"/>
        </w:rPr>
        <w:t xml:space="preserve">we may find greater </w:t>
      </w:r>
      <w:r w:rsidRPr="005811FC">
        <w:rPr>
          <w:rStyle w:val="nfasis"/>
          <w:highlight w:val="cyan"/>
        </w:rPr>
        <w:t>resentment</w:t>
      </w:r>
      <w:r w:rsidRPr="005811FC">
        <w:rPr>
          <w:rStyle w:val="StyleUnderline"/>
          <w:highlight w:val="cyan"/>
        </w:rPr>
        <w:t xml:space="preserve"> and </w:t>
      </w:r>
      <w:r w:rsidRPr="005811FC">
        <w:rPr>
          <w:rStyle w:val="nfasis"/>
          <w:highlight w:val="cyan"/>
        </w:rPr>
        <w:t>political retribution</w:t>
      </w:r>
      <w:r w:rsidRPr="00655343">
        <w:rPr>
          <w:rStyle w:val="StyleUnderline"/>
        </w:rPr>
        <w:t xml:space="preserve"> in</w:t>
      </w:r>
      <w:r w:rsidRPr="00B004DD">
        <w:rPr>
          <w:rStyle w:val="StyleUnderline"/>
        </w:rPr>
        <w:t xml:space="preserve"> the coming years</w:t>
      </w:r>
      <w:r w:rsidRPr="00655E77">
        <w:rPr>
          <w:sz w:val="14"/>
        </w:rPr>
        <w:t xml:space="preserve">. </w:t>
      </w:r>
      <w:proofErr w:type="gramStart"/>
      <w:r w:rsidRPr="00655E77">
        <w:rPr>
          <w:sz w:val="14"/>
        </w:rPr>
        <w:t xml:space="preserve">In particular, </w:t>
      </w:r>
      <w:r w:rsidRPr="005811FC">
        <w:rPr>
          <w:rStyle w:val="StyleUnderline"/>
          <w:highlight w:val="cyan"/>
        </w:rPr>
        <w:t>millennials</w:t>
      </w:r>
      <w:proofErr w:type="gramEnd"/>
      <w:r w:rsidRPr="005811FC">
        <w:rPr>
          <w:rStyle w:val="StyleUnderline"/>
          <w:highlight w:val="cyan"/>
        </w:rPr>
        <w:t xml:space="preserve"> face a "fading American Dream</w:t>
      </w:r>
      <w:r w:rsidRPr="00655E77">
        <w:rPr>
          <w:sz w:val="14"/>
        </w:rPr>
        <w:t xml:space="preserve">" (Glaeser, 2011). They question the value of costly college education and face high student debt, are forced to live with their parents into adulthood, </w:t>
      </w:r>
      <w:r w:rsidRPr="005811FC">
        <w:rPr>
          <w:rStyle w:val="StyleUnderline"/>
          <w:highlight w:val="cyan"/>
        </w:rPr>
        <w:t xml:space="preserve">and </w:t>
      </w:r>
      <w:r w:rsidRPr="005811FC">
        <w:rPr>
          <w:rStyle w:val="nfasis"/>
          <w:highlight w:val="cyan"/>
        </w:rPr>
        <w:t xml:space="preserve">wonder if they will </w:t>
      </w:r>
      <w:r w:rsidRPr="00655343">
        <w:rPr>
          <w:rStyle w:val="nfasis"/>
        </w:rPr>
        <w:t xml:space="preserve">ever </w:t>
      </w:r>
      <w:r w:rsidRPr="005811FC">
        <w:rPr>
          <w:rStyle w:val="nfasis"/>
          <w:highlight w:val="cyan"/>
        </w:rPr>
        <w:t>receive a</w:t>
      </w:r>
      <w:r w:rsidRPr="006E5435">
        <w:rPr>
          <w:rStyle w:val="nfasis"/>
        </w:rPr>
        <w:t xml:space="preserve"> Social Security</w:t>
      </w:r>
      <w:r w:rsidRPr="004A1CF4">
        <w:rPr>
          <w:rStyle w:val="nfasis"/>
        </w:rPr>
        <w:t xml:space="preserve"> </w:t>
      </w:r>
      <w:r w:rsidRPr="005811FC">
        <w:rPr>
          <w:rStyle w:val="nfasis"/>
          <w:highlight w:val="cyan"/>
        </w:rPr>
        <w:t>check</w:t>
      </w:r>
      <w:r w:rsidRPr="00655E77">
        <w:rPr>
          <w:sz w:val="14"/>
        </w:rPr>
        <w:t xml:space="preserve">, </w:t>
      </w:r>
      <w:r w:rsidRPr="00B004DD">
        <w:rPr>
          <w:rStyle w:val="StyleUnderline"/>
        </w:rPr>
        <w:t>much less save for retirement</w:t>
      </w:r>
      <w:r w:rsidRPr="00655E77">
        <w:rPr>
          <w:sz w:val="14"/>
        </w:rPr>
        <w:t xml:space="preserve"> or receive a pension in old age. </w:t>
      </w:r>
      <w:r w:rsidRPr="005811FC">
        <w:rPr>
          <w:rStyle w:val="StyleUnderline"/>
          <w:highlight w:val="cyan"/>
        </w:rPr>
        <w:t>Their numerical superiority</w:t>
      </w:r>
      <w:r w:rsidRPr="00D512CD">
        <w:rPr>
          <w:rStyle w:val="StyleUnderline"/>
        </w:rPr>
        <w:t xml:space="preserve"> (78 million to 80 million) </w:t>
      </w:r>
      <w:r w:rsidRPr="005811FC">
        <w:rPr>
          <w:rStyle w:val="StyleUnderline"/>
          <w:highlight w:val="cyan"/>
        </w:rPr>
        <w:t>and</w:t>
      </w:r>
      <w:r w:rsidRPr="00D512CD">
        <w:rPr>
          <w:sz w:val="16"/>
          <w:szCs w:val="16"/>
        </w:rPr>
        <w:t xml:space="preserve"> the potential</w:t>
      </w:r>
      <w:r w:rsidRPr="00D512CD">
        <w:rPr>
          <w:rStyle w:val="StyleUnderline"/>
          <w:u w:val="none"/>
        </w:rPr>
        <w:t xml:space="preserve"> </w:t>
      </w:r>
      <w:r w:rsidRPr="005811FC">
        <w:rPr>
          <w:rStyle w:val="StyleUnderline"/>
          <w:highlight w:val="cyan"/>
        </w:rPr>
        <w:t>increase in voting</w:t>
      </w:r>
      <w:r w:rsidRPr="00D512CD">
        <w:rPr>
          <w:rStyle w:val="StyleUnderline"/>
        </w:rPr>
        <w:t xml:space="preserve"> rates as they age may </w:t>
      </w:r>
      <w:r w:rsidRPr="005811FC">
        <w:rPr>
          <w:rStyle w:val="nfasis"/>
          <w:highlight w:val="cyan"/>
        </w:rPr>
        <w:t>give them the ability to push a politics of aging</w:t>
      </w:r>
      <w:r w:rsidRPr="00655E77">
        <w:rPr>
          <w:sz w:val="14"/>
        </w:rPr>
        <w:t xml:space="preserve"> that benefits them as an aging cohort that values diversity, inclusiveness, immigrants, and alternative lifestyles. It can also be a cohort whose politics of aging moves us beyond age, race, and income as impediments to an inclusive civic culture.</w:t>
      </w:r>
    </w:p>
    <w:p w14:paraId="2E3A49B6" w14:textId="77777777" w:rsidR="00905213" w:rsidRPr="002F0ED3" w:rsidRDefault="00905213" w:rsidP="00905213">
      <w:pPr>
        <w:pStyle w:val="Ttulo4"/>
      </w:pPr>
      <w:r>
        <w:t xml:space="preserve">Populism ensures deterrence failures and makes </w:t>
      </w:r>
      <w:r w:rsidRPr="00587FE8">
        <w:rPr>
          <w:u w:val="single"/>
        </w:rPr>
        <w:t xml:space="preserve">nuclear </w:t>
      </w:r>
      <w:r w:rsidRPr="002479C9">
        <w:rPr>
          <w:u w:val="single"/>
        </w:rPr>
        <w:t>war inevitable</w:t>
      </w:r>
      <w:r>
        <w:t>.</w:t>
      </w:r>
    </w:p>
    <w:p w14:paraId="0D2A8B8F" w14:textId="77777777" w:rsidR="00905213" w:rsidRPr="00463646" w:rsidRDefault="00905213" w:rsidP="00905213">
      <w:r w:rsidRPr="00463646">
        <w:rPr>
          <w:rStyle w:val="Style13ptBold"/>
        </w:rPr>
        <w:t>Hymans 22</w:t>
      </w:r>
      <w:r w:rsidRPr="00463646">
        <w:t xml:space="preserve"> – Associate Professor of Int’l Relations, USC</w:t>
      </w:r>
      <w:r>
        <w:t xml:space="preserve"> </w:t>
      </w:r>
      <w:r w:rsidRPr="00463646">
        <w:t xml:space="preserve">Dr. Jacques E. C. Hymans, Ph.D. in Government from Harvard, “Comment on Meier and </w:t>
      </w:r>
      <w:proofErr w:type="spellStart"/>
      <w:r w:rsidRPr="00463646">
        <w:t>Vieluf's</w:t>
      </w:r>
      <w:proofErr w:type="spellEnd"/>
      <w:r w:rsidRPr="00463646">
        <w:t xml:space="preserve"> ‘Upsetting the Nuclear Order: How the Rise of Nationalist Populism Increases Nuclear Dangers,’” </w:t>
      </w:r>
      <w:r w:rsidRPr="00463646">
        <w:rPr>
          <w:i/>
          <w:iCs/>
        </w:rPr>
        <w:t>The Nonproliferation Review</w:t>
      </w:r>
      <w:r w:rsidRPr="00463646">
        <w:t xml:space="preserve">, Vol. 28, </w:t>
      </w:r>
      <w:proofErr w:type="spellStart"/>
      <w:r w:rsidRPr="00463646">
        <w:t>Iss</w:t>
      </w:r>
      <w:proofErr w:type="spellEnd"/>
      <w:r w:rsidRPr="00463646">
        <w:t>. 1-3 (Sept. 2022): 44-51, DOI:10.1080/10736700.2022.2093512</w:t>
      </w:r>
    </w:p>
    <w:p w14:paraId="3438A885" w14:textId="77777777" w:rsidR="00905213" w:rsidRPr="00463646" w:rsidRDefault="00905213" w:rsidP="00905213">
      <w:pPr>
        <w:rPr>
          <w:sz w:val="16"/>
        </w:rPr>
      </w:pPr>
      <w:r w:rsidRPr="00463646">
        <w:rPr>
          <w:sz w:val="16"/>
        </w:rPr>
        <w:t xml:space="preserve">Oliver Meier and Maren Vieluf’s “Upsetting the nuclear order: how the rise of nationalist populism increases nuclear dangers” is an important, agenda-setting article that will shape the future course of nuclear scholarship. Meier and </w:t>
      </w:r>
      <w:proofErr w:type="spellStart"/>
      <w:r w:rsidRPr="00463646">
        <w:rPr>
          <w:sz w:val="16"/>
        </w:rPr>
        <w:t>Vieluf</w:t>
      </w:r>
      <w:proofErr w:type="spellEnd"/>
      <w:r w:rsidRPr="00463646">
        <w:rPr>
          <w:sz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463646">
        <w:rPr>
          <w:sz w:val="16"/>
        </w:rPr>
        <w:t>Vieluf’s</w:t>
      </w:r>
      <w:proofErr w:type="spellEnd"/>
      <w:r w:rsidRPr="00463646">
        <w:rPr>
          <w:sz w:val="16"/>
        </w:rPr>
        <w:t xml:space="preserve"> view, this populist-versus-establishment battle is relevant to deterrence because the</w:t>
      </w:r>
      <w:r w:rsidRPr="00463646">
        <w:rPr>
          <w:rStyle w:val="StyleUnderline"/>
        </w:rPr>
        <w:t xml:space="preserve"> prudence</w:t>
      </w:r>
      <w:r w:rsidRPr="00463646">
        <w:rPr>
          <w:sz w:val="16"/>
        </w:rPr>
        <w:t xml:space="preserve"> and professionalism </w:t>
      </w:r>
      <w:r w:rsidRPr="00463646">
        <w:rPr>
          <w:rStyle w:val="StyleUnderline"/>
        </w:rPr>
        <w:t>shown by</w:t>
      </w:r>
      <w:r w:rsidRPr="00463646">
        <w:rPr>
          <w:sz w:val="16"/>
        </w:rPr>
        <w:t xml:space="preserve"> the </w:t>
      </w:r>
      <w:r w:rsidRPr="00463646">
        <w:rPr>
          <w:rStyle w:val="StyleUnderline"/>
        </w:rPr>
        <w:t>nuclear-weapon states have allowed the</w:t>
      </w:r>
      <w:r w:rsidRPr="00463646">
        <w:rPr>
          <w:sz w:val="16"/>
        </w:rPr>
        <w:t xml:space="preserve"> </w:t>
      </w:r>
      <w:r w:rsidRPr="00463646">
        <w:rPr>
          <w:rStyle w:val="StyleUnderline"/>
        </w:rPr>
        <w:t>world to go on living</w:t>
      </w:r>
      <w:r w:rsidRPr="00463646">
        <w:rPr>
          <w:sz w:val="16"/>
        </w:rPr>
        <w:t xml:space="preserve"> with nuclear weapons </w:t>
      </w:r>
      <w:r w:rsidRPr="00463646">
        <w:rPr>
          <w:rStyle w:val="StyleUnderline"/>
        </w:rPr>
        <w:t xml:space="preserve">for three-quarters of a century. However, </w:t>
      </w:r>
      <w:r w:rsidRPr="005811FC">
        <w:rPr>
          <w:rStyle w:val="StyleUnderline"/>
          <w:highlight w:val="cyan"/>
        </w:rPr>
        <w:t>if populists</w:t>
      </w:r>
      <w:r w:rsidRPr="00463646">
        <w:rPr>
          <w:sz w:val="16"/>
        </w:rPr>
        <w:t xml:space="preserve"> in one or more of those states </w:t>
      </w:r>
      <w:r w:rsidRPr="005811FC">
        <w:rPr>
          <w:rStyle w:val="StyleUnderline"/>
          <w:highlight w:val="cyan"/>
        </w:rPr>
        <w:t>grab</w:t>
      </w:r>
      <w:r w:rsidRPr="00160CAF">
        <w:rPr>
          <w:rStyle w:val="StyleUnderline"/>
        </w:rPr>
        <w:t xml:space="preserve"> the </w:t>
      </w:r>
      <w:r w:rsidRPr="005811FC">
        <w:rPr>
          <w:rStyle w:val="StyleUnderline"/>
          <w:highlight w:val="cyan"/>
        </w:rPr>
        <w:t>nuc</w:t>
      </w:r>
      <w:r w:rsidRPr="00582E10">
        <w:rPr>
          <w:rStyle w:val="StyleUnderline"/>
        </w:rPr>
        <w:t xml:space="preserve">lear </w:t>
      </w:r>
      <w:r w:rsidRPr="005811FC">
        <w:rPr>
          <w:rStyle w:val="StyleUnderline"/>
          <w:highlight w:val="cyan"/>
        </w:rPr>
        <w:t>portfolio</w:t>
      </w:r>
      <w:r w:rsidRPr="00463646">
        <w:rPr>
          <w:sz w:val="16"/>
        </w:rPr>
        <w:t xml:space="preserve"> for themselves, </w:t>
      </w:r>
      <w:r w:rsidRPr="005811FC">
        <w:rPr>
          <w:rStyle w:val="nfasis"/>
          <w:highlight w:val="cyan"/>
        </w:rPr>
        <w:t>deterrence instability is sure to follow</w:t>
      </w:r>
      <w:r w:rsidRPr="00463646">
        <w:rPr>
          <w:rStyle w:val="StyleUnderline"/>
        </w:rPr>
        <w:t>.</w:t>
      </w:r>
      <w:r w:rsidRPr="00463646">
        <w:rPr>
          <w:sz w:val="16"/>
        </w:rPr>
        <w:t xml:space="preserve"> Meier and </w:t>
      </w:r>
      <w:proofErr w:type="spellStart"/>
      <w:r w:rsidRPr="00463646">
        <w:rPr>
          <w:sz w:val="16"/>
        </w:rPr>
        <w:t>Vieluf</w:t>
      </w:r>
      <w:proofErr w:type="spellEnd"/>
      <w:r w:rsidRPr="00463646">
        <w:rPr>
          <w:sz w:val="16"/>
        </w:rPr>
        <w:t xml:space="preserve">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w:t>
      </w:r>
    </w:p>
    <w:p w14:paraId="7CA5B94D" w14:textId="77777777" w:rsidR="00905213" w:rsidRPr="00463646" w:rsidRDefault="00905213" w:rsidP="00905213">
      <w:pPr>
        <w:rPr>
          <w:sz w:val="16"/>
        </w:rPr>
      </w:pPr>
      <w:r w:rsidRPr="00463646">
        <w:rPr>
          <w:sz w:val="16"/>
        </w:rPr>
        <w:t xml:space="preserve">In this essay, I offer a constructive critique of Meier and </w:t>
      </w:r>
      <w:proofErr w:type="spellStart"/>
      <w:r w:rsidRPr="00463646">
        <w:rPr>
          <w:sz w:val="16"/>
        </w:rPr>
        <w:t>Vieluf’s</w:t>
      </w:r>
      <w:proofErr w:type="spellEnd"/>
      <w:r w:rsidRPr="00463646">
        <w:rPr>
          <w:sz w:val="16"/>
        </w:rPr>
        <w:t xml:space="preserve"> key claim that nationalist populists are dangerous because they push aside traditional nuclear and defense establishments. I agree with Meier and </w:t>
      </w:r>
      <w:proofErr w:type="spellStart"/>
      <w:r w:rsidRPr="00463646">
        <w:rPr>
          <w:sz w:val="16"/>
        </w:rPr>
        <w:t>Vieluf</w:t>
      </w:r>
      <w:proofErr w:type="spellEnd"/>
      <w:r w:rsidRPr="00463646">
        <w:rPr>
          <w:sz w:val="16"/>
        </w:rPr>
        <w:t xml:space="preserve"> that </w:t>
      </w:r>
      <w:r w:rsidRPr="00463646">
        <w:rPr>
          <w:rStyle w:val="StyleUnderline"/>
        </w:rPr>
        <w:t xml:space="preserve">the </w:t>
      </w:r>
      <w:r w:rsidRPr="00463646">
        <w:rPr>
          <w:rStyle w:val="nfasis"/>
        </w:rPr>
        <w:t>rise of nuclear-armed populists</w:t>
      </w:r>
      <w:r w:rsidRPr="00463646">
        <w:rPr>
          <w:rStyle w:val="StyleUnderline"/>
        </w:rPr>
        <w:t xml:space="preserve"> is </w:t>
      </w:r>
      <w:r w:rsidRPr="00463646">
        <w:rPr>
          <w:rStyle w:val="nfasis"/>
        </w:rPr>
        <w:t>profoundly dangerous for the future of human civilization</w:t>
      </w:r>
      <w:r w:rsidRPr="00463646">
        <w:rPr>
          <w:rStyle w:val="StyleUnderline"/>
        </w:rPr>
        <w:t>.</w:t>
      </w:r>
      <w:r w:rsidRPr="00463646">
        <w:rPr>
          <w:sz w:val="16"/>
        </w:rPr>
        <w:t xml:space="preserve"> But we need to avoid the trap of zero-sum thinking, according to which any point against the populists becomes a point in favor of the establishments (or vice versa).</w:t>
      </w:r>
    </w:p>
    <w:p w14:paraId="7CC2A7A5" w14:textId="77777777" w:rsidR="00905213" w:rsidRPr="00463646" w:rsidRDefault="00905213" w:rsidP="00905213">
      <w:pPr>
        <w:rPr>
          <w:sz w:val="16"/>
          <w:szCs w:val="16"/>
        </w:rPr>
      </w:pPr>
      <w:r w:rsidRPr="00463646">
        <w:rPr>
          <w:sz w:val="16"/>
          <w:szCs w:val="16"/>
        </w:rPr>
        <w:t xml:space="preserve">Questioning Meier and </w:t>
      </w:r>
      <w:proofErr w:type="spellStart"/>
      <w:r w:rsidRPr="00463646">
        <w:rPr>
          <w:sz w:val="16"/>
          <w:szCs w:val="16"/>
        </w:rPr>
        <w:t>Vieluf’s</w:t>
      </w:r>
      <w:proofErr w:type="spellEnd"/>
      <w:r w:rsidRPr="00463646">
        <w:rPr>
          <w:sz w:val="16"/>
          <w:szCs w:val="16"/>
        </w:rPr>
        <w:t xml:space="preserve"> faith in the establishment</w:t>
      </w:r>
    </w:p>
    <w:p w14:paraId="52A65BB4" w14:textId="77777777" w:rsidR="00905213" w:rsidRPr="00463646" w:rsidRDefault="00905213" w:rsidP="00905213">
      <w:pPr>
        <w:rPr>
          <w:sz w:val="16"/>
        </w:rPr>
      </w:pPr>
      <w:r w:rsidRPr="00463646">
        <w:rPr>
          <w:sz w:val="16"/>
        </w:rPr>
        <w:t xml:space="preserve">Meier and </w:t>
      </w:r>
      <w:proofErr w:type="spellStart"/>
      <w:r w:rsidRPr="00463646">
        <w:rPr>
          <w:sz w:val="16"/>
        </w:rPr>
        <w:t>Vieluf</w:t>
      </w:r>
      <w:proofErr w:type="spellEnd"/>
      <w:r w:rsidRPr="00463646">
        <w:rPr>
          <w:sz w:val="16"/>
        </w:rPr>
        <w:t xml:space="preserve"> suggest that </w:t>
      </w:r>
      <w:r w:rsidRPr="00821AA1">
        <w:rPr>
          <w:rStyle w:val="StyleUnderline"/>
        </w:rPr>
        <w:t xml:space="preserve">the </w:t>
      </w:r>
      <w:r w:rsidRPr="001615A5">
        <w:rPr>
          <w:rStyle w:val="nfasis"/>
        </w:rPr>
        <w:t>traditional</w:t>
      </w:r>
      <w:r w:rsidRPr="00463646">
        <w:rPr>
          <w:rStyle w:val="StyleUnderline"/>
        </w:rPr>
        <w:t xml:space="preserve"> nuclear and defense </w:t>
      </w:r>
      <w:r w:rsidRPr="005811FC">
        <w:rPr>
          <w:rStyle w:val="StyleUnderline"/>
          <w:highlight w:val="cyan"/>
        </w:rPr>
        <w:t>establishments</w:t>
      </w:r>
      <w:r w:rsidRPr="00463646">
        <w:rPr>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463646">
        <w:rPr>
          <w:sz w:val="16"/>
        </w:rPr>
        <w:t>actually significant</w:t>
      </w:r>
      <w:proofErr w:type="gramEnd"/>
      <w:r w:rsidRPr="00463646">
        <w:rPr>
          <w:sz w:val="16"/>
        </w:rPr>
        <w:t xml:space="preserve"> drivers of the strategic competition and arms racing that caused many tense moments during the Cold War. </w:t>
      </w:r>
      <w:r w:rsidRPr="00463646">
        <w:rPr>
          <w:rStyle w:val="nfasis"/>
        </w:rPr>
        <w:t>Far</w:t>
      </w:r>
      <w:r w:rsidRPr="00463646">
        <w:rPr>
          <w:rStyle w:val="StyleUnderline"/>
        </w:rPr>
        <w:t xml:space="preserve"> from demonstrating</w:t>
      </w:r>
      <w:r w:rsidRPr="00463646">
        <w:rPr>
          <w:sz w:val="16"/>
        </w:rPr>
        <w:t xml:space="preserve"> a “</w:t>
      </w:r>
      <w:r w:rsidRPr="00463646">
        <w:rPr>
          <w:rStyle w:val="StyleUnderline"/>
        </w:rPr>
        <w:t>principled</w:t>
      </w:r>
      <w:r w:rsidRPr="00463646">
        <w:rPr>
          <w:sz w:val="16"/>
        </w:rPr>
        <w:t xml:space="preserve"> acceptance of a logic of </w:t>
      </w:r>
      <w:r w:rsidRPr="00463646">
        <w:rPr>
          <w:rStyle w:val="StyleUnderline"/>
        </w:rPr>
        <w:t>restraint</w:t>
      </w:r>
      <w:r w:rsidRPr="00463646">
        <w:rPr>
          <w:sz w:val="16"/>
        </w:rPr>
        <w:t>,” the establishments made the Cold War more dangerous, more costly, and more long-lasting than it needed to be.2</w:t>
      </w:r>
    </w:p>
    <w:p w14:paraId="5318DE7B" w14:textId="77777777" w:rsidR="00905213" w:rsidRPr="00463646" w:rsidRDefault="00905213" w:rsidP="00905213">
      <w:pPr>
        <w:rPr>
          <w:sz w:val="16"/>
        </w:rPr>
      </w:pPr>
      <w:r w:rsidRPr="00463646">
        <w:rPr>
          <w:sz w:val="16"/>
        </w:rPr>
        <w:t xml:space="preserve">The so-called “guardians of the arsenals” </w:t>
      </w:r>
      <w:r w:rsidRPr="005811FC">
        <w:rPr>
          <w:rStyle w:val="StyleUnderline"/>
          <w:highlight w:val="cyan"/>
        </w:rPr>
        <w:t>were</w:t>
      </w:r>
      <w:r w:rsidRPr="00463646">
        <w:rPr>
          <w:sz w:val="16"/>
        </w:rPr>
        <w:t xml:space="preserve"> </w:t>
      </w:r>
      <w:r w:rsidRPr="00463646">
        <w:rPr>
          <w:rStyle w:val="nfasis"/>
        </w:rPr>
        <w:t xml:space="preserve">also </w:t>
      </w:r>
      <w:r w:rsidRPr="005811FC">
        <w:rPr>
          <w:rStyle w:val="nfasis"/>
          <w:highlight w:val="cyan"/>
        </w:rPr>
        <w:t>less than reliable</w:t>
      </w:r>
      <w:r w:rsidRPr="005811FC">
        <w:rPr>
          <w:rStyle w:val="StyleUnderline"/>
          <w:highlight w:val="cyan"/>
        </w:rPr>
        <w:t xml:space="preserve"> </w:t>
      </w:r>
      <w:r w:rsidRPr="00821AA1">
        <w:rPr>
          <w:rStyle w:val="StyleUnderline"/>
        </w:rPr>
        <w:t>during</w:t>
      </w:r>
      <w:r w:rsidRPr="00463646">
        <w:rPr>
          <w:rStyle w:val="StyleUnderline"/>
        </w:rPr>
        <w:t xml:space="preserve"> </w:t>
      </w:r>
      <w:r w:rsidRPr="00463646">
        <w:rPr>
          <w:rStyle w:val="nfasis"/>
        </w:rPr>
        <w:t xml:space="preserve">Cold </w:t>
      </w:r>
      <w:r w:rsidRPr="00160CAF">
        <w:rPr>
          <w:rStyle w:val="nfasis"/>
        </w:rPr>
        <w:t>War nuclear crises</w:t>
      </w:r>
      <w:r w:rsidRPr="00160CAF">
        <w:rPr>
          <w:rStyle w:val="StyleUnderline"/>
        </w:rPr>
        <w:t xml:space="preserve">. The Cuban Missile Crisis would </w:t>
      </w:r>
      <w:r w:rsidRPr="00160CAF">
        <w:rPr>
          <w:rStyle w:val="nfasis"/>
        </w:rPr>
        <w:t>almost certainly have gone nuclear</w:t>
      </w:r>
      <w:r w:rsidRPr="00160CAF">
        <w:rPr>
          <w:rStyle w:val="StyleUnderline"/>
        </w:rPr>
        <w:t xml:space="preserve"> if </w:t>
      </w:r>
      <w:r w:rsidRPr="00160CAF">
        <w:rPr>
          <w:rStyle w:val="nfasis"/>
        </w:rPr>
        <w:t>either</w:t>
      </w:r>
      <w:r w:rsidRPr="00160CAF">
        <w:rPr>
          <w:sz w:val="16"/>
        </w:rPr>
        <w:t xml:space="preserve"> John F. </w:t>
      </w:r>
      <w:r w:rsidRPr="00160CAF">
        <w:rPr>
          <w:rStyle w:val="nfasis"/>
        </w:rPr>
        <w:t>Kennedy</w:t>
      </w:r>
      <w:r w:rsidRPr="00160CAF">
        <w:rPr>
          <w:rStyle w:val="StyleUnderline"/>
        </w:rPr>
        <w:t xml:space="preserve"> or</w:t>
      </w:r>
      <w:r w:rsidRPr="00160CAF">
        <w:rPr>
          <w:sz w:val="16"/>
        </w:rPr>
        <w:t xml:space="preserve"> Nikita </w:t>
      </w:r>
      <w:r w:rsidRPr="00160CAF">
        <w:rPr>
          <w:rStyle w:val="nfasis"/>
        </w:rPr>
        <w:t>Khrushchev</w:t>
      </w:r>
      <w:r w:rsidRPr="00160CAF">
        <w:rPr>
          <w:rStyle w:val="StyleUnderline"/>
        </w:rPr>
        <w:t xml:space="preserve"> had </w:t>
      </w:r>
      <w:r w:rsidRPr="00160CAF">
        <w:rPr>
          <w:rStyle w:val="nfasis"/>
        </w:rPr>
        <w:t>let the generals</w:t>
      </w:r>
      <w:r w:rsidRPr="00160CAF">
        <w:rPr>
          <w:rStyle w:val="StyleUnderline"/>
        </w:rPr>
        <w:t xml:space="preserve"> take the lead.3 A </w:t>
      </w:r>
      <w:r w:rsidRPr="00160CAF">
        <w:rPr>
          <w:rStyle w:val="nfasis"/>
        </w:rPr>
        <w:t>variety of technical and organizational mishaps</w:t>
      </w:r>
      <w:r w:rsidRPr="00160CAF">
        <w:rPr>
          <w:rStyle w:val="StyleUnderline"/>
        </w:rPr>
        <w:t xml:space="preserve"> </w:t>
      </w:r>
      <w:r w:rsidRPr="00160CAF">
        <w:rPr>
          <w:rStyle w:val="nfasis"/>
        </w:rPr>
        <w:t>almost</w:t>
      </w:r>
      <w:r w:rsidRPr="00160CAF">
        <w:rPr>
          <w:rStyle w:val="StyleUnderline"/>
        </w:rPr>
        <w:t xml:space="preserve"> caused it to </w:t>
      </w:r>
      <w:r w:rsidRPr="00160CAF">
        <w:rPr>
          <w:rStyle w:val="nfasis"/>
        </w:rPr>
        <w:t>go nuclear anyway</w:t>
      </w:r>
      <w:r w:rsidRPr="00160CAF">
        <w:rPr>
          <w:sz w:val="16"/>
        </w:rPr>
        <w:t>.4 Meanwhile, the establishments unfairly tarred their critics in the pea</w:t>
      </w:r>
      <w:r w:rsidRPr="00463646">
        <w:rPr>
          <w:sz w:val="16"/>
        </w:rPr>
        <w:t xml:space="preserve">ce and disarmament movements as “populists,” as Meier and </w:t>
      </w:r>
      <w:proofErr w:type="spellStart"/>
      <w:r w:rsidRPr="00463646">
        <w:rPr>
          <w:sz w:val="16"/>
        </w:rPr>
        <w:t>Vieluf</w:t>
      </w:r>
      <w:proofErr w:type="spellEnd"/>
      <w:r w:rsidRPr="00463646">
        <w:rPr>
          <w:sz w:val="16"/>
        </w:rPr>
        <w:t xml:space="preserve"> also point out (p. 9). </w:t>
      </w:r>
      <w:proofErr w:type="gramStart"/>
      <w:r w:rsidRPr="00463646">
        <w:rPr>
          <w:sz w:val="16"/>
        </w:rPr>
        <w:t>Actually, those</w:t>
      </w:r>
      <w:proofErr w:type="gramEnd"/>
      <w:r w:rsidRPr="00463646">
        <w:rPr>
          <w:sz w:val="16"/>
        </w:rPr>
        <w:t xml:space="preserve"> 45activists ended up greatly contributing to the peaceful end of the Cold War, an outcome that the establishments had considered unrealistic.5</w:t>
      </w:r>
    </w:p>
    <w:p w14:paraId="7C1C0992" w14:textId="77777777" w:rsidR="00905213" w:rsidRPr="00463646" w:rsidRDefault="00905213" w:rsidP="00905213">
      <w:pPr>
        <w:rPr>
          <w:sz w:val="16"/>
        </w:rPr>
      </w:pPr>
      <w:r w:rsidRPr="00463646">
        <w:rPr>
          <w:rStyle w:val="StyleUnderline"/>
        </w:rPr>
        <w:t xml:space="preserve">Fast-forward </w:t>
      </w:r>
      <w:r w:rsidRPr="00463646">
        <w:rPr>
          <w:rStyle w:val="nfasis"/>
        </w:rPr>
        <w:t>now</w:t>
      </w:r>
      <w:r w:rsidRPr="00463646">
        <w:rPr>
          <w:sz w:val="16"/>
        </w:rPr>
        <w:t xml:space="preserve">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463646">
        <w:rPr>
          <w:sz w:val="16"/>
        </w:rPr>
        <w:t>Vieluf</w:t>
      </w:r>
      <w:proofErr w:type="spellEnd"/>
      <w:r w:rsidRPr="00463646">
        <w:rPr>
          <w:sz w:val="16"/>
        </w:rPr>
        <w:t xml:space="preserve"> list as being consequences of nationalist populism.</w:t>
      </w:r>
    </w:p>
    <w:p w14:paraId="5AA80DAA" w14:textId="77777777" w:rsidR="00905213" w:rsidRPr="00463646" w:rsidRDefault="00905213" w:rsidP="00905213">
      <w:pPr>
        <w:rPr>
          <w:sz w:val="16"/>
          <w:szCs w:val="16"/>
        </w:rPr>
      </w:pPr>
      <w:r w:rsidRPr="00463646">
        <w:rPr>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463646">
        <w:rPr>
          <w:sz w:val="16"/>
          <w:szCs w:val="16"/>
        </w:rPr>
        <w:t>weaponsof</w:t>
      </w:r>
      <w:proofErr w:type="spellEnd"/>
      <w:r w:rsidRPr="00463646">
        <w:rPr>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463646">
        <w:rPr>
          <w:sz w:val="16"/>
          <w:szCs w:val="16"/>
        </w:rPr>
        <w:t>weapons</w:t>
      </w:r>
      <w:proofErr w:type="gramEnd"/>
      <w:r w:rsidRPr="00463646">
        <w:rPr>
          <w:sz w:val="16"/>
          <w:szCs w:val="16"/>
        </w:rPr>
        <w:t xml:space="preserve"> you get invaded and if you do have nuclear </w:t>
      </w:r>
      <w:proofErr w:type="gramStart"/>
      <w:r w:rsidRPr="00463646">
        <w:rPr>
          <w:sz w:val="16"/>
          <w:szCs w:val="16"/>
        </w:rPr>
        <w:t>weapons</w:t>
      </w:r>
      <w:proofErr w:type="gramEnd"/>
      <w:r w:rsidRPr="00463646">
        <w:rPr>
          <w:sz w:val="16"/>
          <w:szCs w:val="16"/>
        </w:rPr>
        <w:t xml:space="preserve"> you don’t get invaded.”9</w:t>
      </w:r>
    </w:p>
    <w:p w14:paraId="7C2114B0" w14:textId="77777777" w:rsidR="00905213" w:rsidRPr="00463646" w:rsidRDefault="00905213" w:rsidP="00905213">
      <w:pPr>
        <w:rPr>
          <w:sz w:val="16"/>
          <w:szCs w:val="16"/>
        </w:rPr>
      </w:pPr>
      <w:r w:rsidRPr="00463646">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463646">
        <w:rPr>
          <w:sz w:val="16"/>
          <w:szCs w:val="16"/>
        </w:rPr>
        <w:t>Vieluf</w:t>
      </w:r>
      <w:proofErr w:type="spellEnd"/>
      <w:r w:rsidRPr="00463646">
        <w:rPr>
          <w:sz w:val="16"/>
          <w:szCs w:val="16"/>
        </w:rPr>
        <w:t xml:space="preserve"> portray the establishment’s consistency of thought and action as a blessing, but it can also be a curse.</w:t>
      </w:r>
    </w:p>
    <w:p w14:paraId="1C238D4A" w14:textId="77777777" w:rsidR="00905213" w:rsidRPr="00160CAF" w:rsidRDefault="00905213" w:rsidP="00905213">
      <w:pPr>
        <w:rPr>
          <w:sz w:val="16"/>
          <w:szCs w:val="16"/>
        </w:rPr>
      </w:pPr>
      <w:r w:rsidRPr="00463646">
        <w:rPr>
          <w:sz w:val="16"/>
          <w:szCs w:val="16"/>
        </w:rPr>
        <w:t xml:space="preserve">In Meier and </w:t>
      </w:r>
      <w:proofErr w:type="spellStart"/>
      <w:r w:rsidRPr="00463646">
        <w:rPr>
          <w:sz w:val="16"/>
          <w:szCs w:val="16"/>
        </w:rPr>
        <w:t>Vieluf’s</w:t>
      </w:r>
      <w:proofErr w:type="spellEnd"/>
      <w:r w:rsidRPr="00463646">
        <w:rPr>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463646">
        <w:rPr>
          <w:sz w:val="16"/>
          <w:szCs w:val="16"/>
        </w:rPr>
        <w:t>Vieluf’s</w:t>
      </w:r>
      <w:proofErr w:type="spellEnd"/>
      <w:r w:rsidRPr="00463646">
        <w:rPr>
          <w:sz w:val="16"/>
          <w:szCs w:val="16"/>
        </w:rPr>
        <w:t xml:space="preserve"> term, “guardians”—have also compiled a very long </w:t>
      </w:r>
      <w:r w:rsidRPr="00160CAF">
        <w:rPr>
          <w:sz w:val="16"/>
          <w:szCs w:val="16"/>
        </w:rPr>
        <w:t>record of driving infractions. For their own and others’ safety, they need to get rid of the car.</w:t>
      </w:r>
    </w:p>
    <w:p w14:paraId="1AF01259" w14:textId="77777777" w:rsidR="00905213" w:rsidRPr="00160CAF" w:rsidRDefault="00905213" w:rsidP="00905213">
      <w:pPr>
        <w:rPr>
          <w:sz w:val="16"/>
          <w:szCs w:val="16"/>
        </w:rPr>
      </w:pPr>
      <w:r w:rsidRPr="00160CAF">
        <w:rPr>
          <w:sz w:val="16"/>
          <w:szCs w:val="16"/>
        </w:rPr>
        <w:t xml:space="preserve">Building on Meier and </w:t>
      </w:r>
      <w:proofErr w:type="spellStart"/>
      <w:r w:rsidRPr="00160CAF">
        <w:rPr>
          <w:sz w:val="16"/>
          <w:szCs w:val="16"/>
        </w:rPr>
        <w:t>Vieluf’s</w:t>
      </w:r>
      <w:proofErr w:type="spellEnd"/>
      <w:r w:rsidRPr="00160CAF">
        <w:rPr>
          <w:sz w:val="16"/>
          <w:szCs w:val="16"/>
        </w:rPr>
        <w:t xml:space="preserve"> accounting of the dangers of populism</w:t>
      </w:r>
    </w:p>
    <w:p w14:paraId="06FC983B" w14:textId="77777777" w:rsidR="00905213" w:rsidRPr="00160CAF" w:rsidRDefault="00905213" w:rsidP="00905213">
      <w:pPr>
        <w:rPr>
          <w:sz w:val="16"/>
        </w:rPr>
      </w:pPr>
      <w:r w:rsidRPr="00160CAF">
        <w:rPr>
          <w:sz w:val="16"/>
        </w:rPr>
        <w:t xml:space="preserve">I have argued that </w:t>
      </w:r>
      <w:r w:rsidRPr="00160CAF">
        <w:rPr>
          <w:rStyle w:val="StyleUnderline"/>
        </w:rPr>
        <w:t xml:space="preserve">nuclear-armed </w:t>
      </w:r>
      <w:r w:rsidRPr="00160CAF">
        <w:rPr>
          <w:rStyle w:val="nfasis"/>
        </w:rPr>
        <w:t>establishments</w:t>
      </w:r>
      <w:r w:rsidRPr="00160CAF">
        <w:rPr>
          <w:rStyle w:val="StyleUnderline"/>
        </w:rPr>
        <w:t xml:space="preserve"> are</w:t>
      </w:r>
      <w:r w:rsidRPr="00160CAF">
        <w:rPr>
          <w:sz w:val="16"/>
        </w:rPr>
        <w:t xml:space="preserve"> more </w:t>
      </w:r>
      <w:r w:rsidRPr="00160CAF">
        <w:rPr>
          <w:rStyle w:val="nfasis"/>
        </w:rPr>
        <w:t>dangerous</w:t>
      </w:r>
      <w:r w:rsidRPr="00160CAF">
        <w:rPr>
          <w:sz w:val="16"/>
        </w:rPr>
        <w:t xml:space="preserve"> than Meier and </w:t>
      </w:r>
      <w:proofErr w:type="spellStart"/>
      <w:r w:rsidRPr="00160CAF">
        <w:rPr>
          <w:sz w:val="16"/>
        </w:rPr>
        <w:t>Vieluf</w:t>
      </w:r>
      <w:proofErr w:type="spellEnd"/>
      <w:r w:rsidRPr="00160CAF">
        <w:rPr>
          <w:sz w:val="16"/>
        </w:rPr>
        <w:t xml:space="preserve"> suggest. Now I will also argue that </w:t>
      </w:r>
      <w:r w:rsidRPr="00160CAF">
        <w:rPr>
          <w:rStyle w:val="StyleUnderline"/>
        </w:rPr>
        <w:t xml:space="preserve">nuclear-armed </w:t>
      </w:r>
      <w:r w:rsidRPr="00160CAF">
        <w:rPr>
          <w:rStyle w:val="nfasis"/>
        </w:rPr>
        <w:t>populists</w:t>
      </w:r>
      <w:r w:rsidRPr="00160CAF">
        <w:rPr>
          <w:rStyle w:val="StyleUnderline"/>
        </w:rPr>
        <w:t xml:space="preserve"> are dangerous for</w:t>
      </w:r>
      <w:r w:rsidRPr="00160CAF">
        <w:rPr>
          <w:sz w:val="16"/>
        </w:rPr>
        <w:t xml:space="preserve"> </w:t>
      </w:r>
      <w:r w:rsidRPr="00160CAF">
        <w:rPr>
          <w:rStyle w:val="nfasis"/>
        </w:rPr>
        <w:t>even more reasons</w:t>
      </w:r>
      <w:r w:rsidRPr="00160CAF">
        <w:rPr>
          <w:sz w:val="16"/>
        </w:rPr>
        <w:t xml:space="preserve"> than Meier and </w:t>
      </w:r>
      <w:proofErr w:type="spellStart"/>
      <w:r w:rsidRPr="00160CAF">
        <w:rPr>
          <w:sz w:val="16"/>
        </w:rPr>
        <w:t>Vieluf</w:t>
      </w:r>
      <w:proofErr w:type="spellEnd"/>
      <w:r w:rsidRPr="00160CAF">
        <w:rPr>
          <w:sz w:val="16"/>
        </w:rPr>
        <w:t xml:space="preserve"> enumerate.</w:t>
      </w:r>
    </w:p>
    <w:p w14:paraId="2368D63E" w14:textId="77777777" w:rsidR="00905213" w:rsidRPr="00463646" w:rsidRDefault="00905213" w:rsidP="00905213">
      <w:pPr>
        <w:rPr>
          <w:sz w:val="16"/>
        </w:rPr>
      </w:pPr>
      <w:r w:rsidRPr="00160CAF">
        <w:rPr>
          <w:sz w:val="16"/>
        </w:rPr>
        <w:t xml:space="preserve">Meier and </w:t>
      </w:r>
      <w:proofErr w:type="spellStart"/>
      <w:r w:rsidRPr="00160CAF">
        <w:rPr>
          <w:sz w:val="16"/>
        </w:rPr>
        <w:t>Vieluf’s</w:t>
      </w:r>
      <w:proofErr w:type="spellEnd"/>
      <w:r w:rsidRPr="00160CAF">
        <w:rPr>
          <w:sz w:val="16"/>
        </w:rPr>
        <w:t xml:space="preserve"> article </w:t>
      </w:r>
      <w:proofErr w:type="gramStart"/>
      <w:r w:rsidRPr="00160CAF">
        <w:rPr>
          <w:sz w:val="16"/>
        </w:rPr>
        <w:t>does</w:t>
      </w:r>
      <w:proofErr w:type="gramEnd"/>
      <w:r w:rsidRPr="00160CAF">
        <w:rPr>
          <w:sz w:val="16"/>
        </w:rPr>
        <w:t xml:space="preserve"> not do enough w</w:t>
      </w:r>
      <w:r w:rsidRPr="00463646">
        <w:rPr>
          <w:sz w:val="16"/>
        </w:rPr>
        <w:t xml:space="preserve">ith its basic definition of </w:t>
      </w:r>
      <w:r w:rsidRPr="00463646">
        <w:rPr>
          <w:rStyle w:val="StyleUnderline"/>
        </w:rPr>
        <w:t xml:space="preserve">nationalist populism </w:t>
      </w:r>
      <w:r w:rsidRPr="00160CAF">
        <w:rPr>
          <w:rStyle w:val="StyleUnderline"/>
        </w:rPr>
        <w:t xml:space="preserve">as a </w:t>
      </w:r>
      <w:r w:rsidRPr="001615A5">
        <w:rPr>
          <w:rStyle w:val="nfasis"/>
        </w:rPr>
        <w:t xml:space="preserve">black–white </w:t>
      </w:r>
      <w:r w:rsidRPr="005811FC">
        <w:rPr>
          <w:rStyle w:val="nfasis"/>
          <w:highlight w:val="cyan"/>
        </w:rPr>
        <w:t>oppositional stance</w:t>
      </w:r>
      <w:r w:rsidRPr="00463646">
        <w:rPr>
          <w:rStyle w:val="StyleUnderline"/>
        </w:rPr>
        <w:t xml:space="preserve"> toward internal as well as external enemies</w:t>
      </w:r>
      <w:r w:rsidRPr="00463646">
        <w:rPr>
          <w:sz w:val="16"/>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821AA1">
        <w:rPr>
          <w:rStyle w:val="StyleUnderline"/>
        </w:rPr>
        <w:t xml:space="preserve">is a </w:t>
      </w:r>
      <w:r w:rsidRPr="00821AA1">
        <w:rPr>
          <w:rStyle w:val="nfasis"/>
        </w:rPr>
        <w:t>gateway drug</w:t>
      </w:r>
      <w:r w:rsidRPr="00821AA1">
        <w:rPr>
          <w:rStyle w:val="StyleUnderline"/>
        </w:rPr>
        <w:t xml:space="preserve"> to</w:t>
      </w:r>
      <w:r w:rsidRPr="00463646">
        <w:rPr>
          <w:rStyle w:val="StyleUnderline"/>
        </w:rPr>
        <w:t xml:space="preserve"> internal </w:t>
      </w:r>
      <w:r w:rsidRPr="00463646">
        <w:rPr>
          <w:rStyle w:val="nfasis"/>
        </w:rPr>
        <w:t>political violence</w:t>
      </w:r>
      <w:r w:rsidRPr="00463646">
        <w:rPr>
          <w:rStyle w:val="StyleUnderline"/>
        </w:rPr>
        <w:t xml:space="preserve">, revolution, and </w:t>
      </w:r>
      <w:r w:rsidRPr="00821AA1">
        <w:rPr>
          <w:rStyle w:val="nfasis"/>
        </w:rPr>
        <w:t>civil war</w:t>
      </w:r>
      <w:r w:rsidRPr="00463646">
        <w:rPr>
          <w:rStyle w:val="StyleUnderline"/>
        </w:rPr>
        <w:t>.</w:t>
      </w:r>
      <w:r w:rsidRPr="00463646">
        <w:rPr>
          <w:sz w:val="16"/>
        </w:rPr>
        <w:t xml:space="preserve">12 </w:t>
      </w:r>
      <w:r w:rsidRPr="00821AA1">
        <w:rPr>
          <w:rStyle w:val="StyleUnderline"/>
        </w:rPr>
        <w:t>And</w:t>
      </w:r>
      <w:r w:rsidRPr="00463646">
        <w:rPr>
          <w:sz w:val="16"/>
        </w:rPr>
        <w:t xml:space="preserve">, perhaps </w:t>
      </w:r>
      <w:r w:rsidRPr="00463646">
        <w:rPr>
          <w:rStyle w:val="StyleUnderline"/>
        </w:rPr>
        <w:t xml:space="preserve">needless to say, </w:t>
      </w:r>
      <w:r w:rsidRPr="00821AA1">
        <w:rPr>
          <w:rStyle w:val="nfasis"/>
        </w:rPr>
        <w:t>serious</w:t>
      </w:r>
      <w:r w:rsidRPr="00463646">
        <w:rPr>
          <w:rStyle w:val="nfasis"/>
        </w:rPr>
        <w:t xml:space="preserve"> </w:t>
      </w:r>
      <w:r w:rsidRPr="00821AA1">
        <w:rPr>
          <w:rStyle w:val="nfasis"/>
        </w:rPr>
        <w:t>domestic upheaval</w:t>
      </w:r>
      <w:r w:rsidRPr="00463646">
        <w:rPr>
          <w:rStyle w:val="nfasis"/>
        </w:rPr>
        <w:t xml:space="preserve"> in </w:t>
      </w:r>
      <w:proofErr w:type="gramStart"/>
      <w:r w:rsidRPr="00463646">
        <w:rPr>
          <w:rStyle w:val="nfasis"/>
        </w:rPr>
        <w:t>a nuclear</w:t>
      </w:r>
      <w:proofErr w:type="gramEnd"/>
      <w:r w:rsidRPr="00463646">
        <w:rPr>
          <w:rStyle w:val="nfasis"/>
        </w:rPr>
        <w:t xml:space="preserve"> power</w:t>
      </w:r>
      <w:r w:rsidRPr="00463646">
        <w:rPr>
          <w:sz w:val="16"/>
        </w:rPr>
        <w:t xml:space="preserve"> </w:t>
      </w:r>
      <w:r w:rsidRPr="00463646">
        <w:rPr>
          <w:rStyle w:val="StyleUnderline"/>
        </w:rPr>
        <w:t xml:space="preserve">also </w:t>
      </w:r>
      <w:r w:rsidRPr="005811FC">
        <w:rPr>
          <w:rStyle w:val="StyleUnderline"/>
          <w:highlight w:val="cyan"/>
        </w:rPr>
        <w:t>increases</w:t>
      </w:r>
      <w:r w:rsidRPr="001615A5">
        <w:rPr>
          <w:rStyle w:val="StyleUnderline"/>
        </w:rPr>
        <w:t xml:space="preserve"> </w:t>
      </w:r>
      <w:r w:rsidRPr="00821AA1">
        <w:rPr>
          <w:rStyle w:val="StyleUnderline"/>
        </w:rPr>
        <w:t xml:space="preserve">the </w:t>
      </w:r>
      <w:r w:rsidRPr="005811FC">
        <w:rPr>
          <w:rStyle w:val="nfasis"/>
          <w:highlight w:val="cyan"/>
        </w:rPr>
        <w:t>likelihood of</w:t>
      </w:r>
      <w:r w:rsidRPr="001615A5">
        <w:rPr>
          <w:rStyle w:val="nfasis"/>
        </w:rPr>
        <w:t xml:space="preserve"> </w:t>
      </w:r>
      <w:r w:rsidRPr="00821AA1">
        <w:rPr>
          <w:rStyle w:val="nfasis"/>
        </w:rPr>
        <w:t xml:space="preserve">a </w:t>
      </w:r>
      <w:r w:rsidRPr="005811FC">
        <w:rPr>
          <w:rStyle w:val="nfasis"/>
          <w:highlight w:val="cyan"/>
        </w:rPr>
        <w:t>nuc</w:t>
      </w:r>
      <w:r w:rsidRPr="00160CAF">
        <w:rPr>
          <w:rStyle w:val="nfasis"/>
        </w:rPr>
        <w:t xml:space="preserve">lear </w:t>
      </w:r>
      <w:r w:rsidRPr="005811FC">
        <w:rPr>
          <w:rStyle w:val="nfasis"/>
          <w:highlight w:val="cyan"/>
        </w:rPr>
        <w:t>incident</w:t>
      </w:r>
      <w:r w:rsidRPr="00463646">
        <w:rPr>
          <w:sz w:val="16"/>
        </w:rPr>
        <w:t xml:space="preserve"> of some kind. </w:t>
      </w:r>
    </w:p>
    <w:p w14:paraId="07EFD4F4" w14:textId="77777777" w:rsidR="00905213" w:rsidRPr="00463646" w:rsidRDefault="00905213" w:rsidP="00905213">
      <w:pPr>
        <w:rPr>
          <w:rStyle w:val="StyleUnderline"/>
        </w:rPr>
      </w:pPr>
      <w:r w:rsidRPr="00463646">
        <w:rPr>
          <w:sz w:val="16"/>
        </w:rPr>
        <w:t xml:space="preserve">Perhaps the first-ever populist government </w:t>
      </w:r>
      <w:r w:rsidRPr="00463646">
        <w:rPr>
          <w:rStyle w:val="StyleUnderline"/>
        </w:rPr>
        <w:t>in</w:t>
      </w:r>
      <w:r w:rsidRPr="00463646">
        <w:rPr>
          <w:sz w:val="16"/>
        </w:rPr>
        <w:t xml:space="preserve"> history was led by the Jacobin faction that drove </w:t>
      </w:r>
      <w:r w:rsidRPr="00463646">
        <w:rPr>
          <w:rStyle w:val="StyleUnderline"/>
        </w:rPr>
        <w:t xml:space="preserve">the French </w:t>
      </w:r>
      <w:r w:rsidRPr="00821AA1">
        <w:rPr>
          <w:rStyle w:val="StyleUnderline"/>
        </w:rPr>
        <w:t>Revolution</w:t>
      </w:r>
      <w:r w:rsidRPr="00821AA1">
        <w:rPr>
          <w:sz w:val="16"/>
        </w:rPr>
        <w:t xml:space="preserve"> forward from 1792 to 1794.13 </w:t>
      </w:r>
      <w:r w:rsidRPr="00821AA1">
        <w:rPr>
          <w:rStyle w:val="StyleUnderline"/>
        </w:rPr>
        <w:t>The Jacobins expressed a radical</w:t>
      </w:r>
      <w:r w:rsidRPr="00821AA1">
        <w:rPr>
          <w:sz w:val="16"/>
        </w:rPr>
        <w:t xml:space="preserve"> </w:t>
      </w:r>
      <w:r w:rsidRPr="00821AA1">
        <w:rPr>
          <w:rStyle w:val="StyleUnderline"/>
        </w:rPr>
        <w:t>populist faith in the power of “redemptive</w:t>
      </w:r>
      <w:r w:rsidRPr="00821AA1">
        <w:rPr>
          <w:sz w:val="16"/>
        </w:rPr>
        <w:t xml:space="preserve"> </w:t>
      </w:r>
      <w:r w:rsidRPr="00821AA1">
        <w:rPr>
          <w:rStyle w:val="StyleUnderline"/>
        </w:rPr>
        <w:t>violence” by “the people</w:t>
      </w:r>
      <w:r w:rsidRPr="00821AA1">
        <w:rPr>
          <w:sz w:val="16"/>
        </w:rPr>
        <w:t xml:space="preserve">.” 14 </w:t>
      </w:r>
      <w:r w:rsidRPr="00821AA1">
        <w:rPr>
          <w:rStyle w:val="StyleUnderline"/>
        </w:rPr>
        <w:t xml:space="preserve">They </w:t>
      </w:r>
      <w:r w:rsidRPr="00821AA1">
        <w:rPr>
          <w:rStyle w:val="nfasis"/>
        </w:rPr>
        <w:t>made war both inside and outside France</w:t>
      </w:r>
      <w:r w:rsidRPr="00821AA1">
        <w:rPr>
          <w:rStyle w:val="StyleUnderline"/>
        </w:rPr>
        <w:t>.</w:t>
      </w:r>
      <w:r w:rsidRPr="00821AA1">
        <w:rPr>
          <w:sz w:val="16"/>
        </w:rPr>
        <w:t xml:space="preserve"> To quote historian Brian Singer, </w:t>
      </w:r>
      <w:r w:rsidRPr="00821AA1">
        <w:rPr>
          <w:rStyle w:val="StyleUnderline"/>
        </w:rPr>
        <w:t xml:space="preserve">the Jacobins’ violence was directed </w:t>
      </w:r>
      <w:r w:rsidRPr="00821AA1">
        <w:rPr>
          <w:rStyle w:val="nfasis"/>
        </w:rPr>
        <w:t>neither “at a well-defined enemy</w:t>
      </w:r>
      <w:r w:rsidRPr="00821AA1">
        <w:rPr>
          <w:rStyle w:val="StyleUnderline"/>
        </w:rPr>
        <w:t xml:space="preserve">” </w:t>
      </w:r>
      <w:r w:rsidRPr="00821AA1">
        <w:rPr>
          <w:rStyle w:val="nfasis"/>
        </w:rPr>
        <w:t>nor</w:t>
      </w:r>
      <w:r w:rsidRPr="00821AA1">
        <w:rPr>
          <w:rStyle w:val="StyleUnderline"/>
        </w:rPr>
        <w:t xml:space="preserve"> “at some </w:t>
      </w:r>
      <w:r w:rsidRPr="00821AA1">
        <w:rPr>
          <w:rStyle w:val="nfasis"/>
        </w:rPr>
        <w:t>limited, short-term end</w:t>
      </w:r>
      <w:r w:rsidRPr="00821AA1">
        <w:rPr>
          <w:sz w:val="16"/>
        </w:rPr>
        <w:t xml:space="preserve">, but to the creation of a new regime, a new humanity.” 15 </w:t>
      </w:r>
      <w:r w:rsidRPr="00821AA1">
        <w:rPr>
          <w:rStyle w:val="StyleUnderline"/>
        </w:rPr>
        <w:t xml:space="preserve">In short, they wanted to </w:t>
      </w:r>
      <w:r w:rsidRPr="00821AA1">
        <w:rPr>
          <w:rStyle w:val="nfasis"/>
        </w:rPr>
        <w:t>raze the old world to the ground—or die trying</w:t>
      </w:r>
      <w:r w:rsidRPr="00821AA1">
        <w:rPr>
          <w:rStyle w:val="StyleUnderline"/>
        </w:rPr>
        <w:t>.</w:t>
      </w:r>
      <w:r w:rsidRPr="00821AA1">
        <w:rPr>
          <w:sz w:val="16"/>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821AA1">
        <w:rPr>
          <w:rStyle w:val="StyleUnderline"/>
        </w:rPr>
        <w:t xml:space="preserve">the </w:t>
      </w:r>
      <w:r w:rsidRPr="00821AA1">
        <w:rPr>
          <w:rStyle w:val="nfasis"/>
        </w:rPr>
        <w:t>world are lucky</w:t>
      </w:r>
      <w:r w:rsidRPr="00821AA1">
        <w:rPr>
          <w:rStyle w:val="StyleUnderline"/>
        </w:rPr>
        <w:t xml:space="preserve"> that nuclear physics was </w:t>
      </w:r>
      <w:r w:rsidRPr="00821AA1">
        <w:rPr>
          <w:rStyle w:val="nfasis"/>
        </w:rPr>
        <w:t>not very far advanced in the Jacobins’ day</w:t>
      </w:r>
      <w:r w:rsidRPr="00821AA1">
        <w:rPr>
          <w:rStyle w:val="StyleUnderline"/>
        </w:rPr>
        <w:t>.</w:t>
      </w:r>
    </w:p>
    <w:p w14:paraId="16C9529C" w14:textId="77777777" w:rsidR="00905213" w:rsidRPr="00160CAF" w:rsidRDefault="00905213" w:rsidP="00905213">
      <w:pPr>
        <w:rPr>
          <w:rStyle w:val="StyleUnderline"/>
        </w:rPr>
      </w:pPr>
      <w:r w:rsidRPr="00463646">
        <w:rPr>
          <w:sz w:val="16"/>
        </w:rPr>
        <w:t xml:space="preserve">None of </w:t>
      </w:r>
      <w:r w:rsidRPr="00463646">
        <w:rPr>
          <w:rStyle w:val="StyleUnderline"/>
        </w:rPr>
        <w:t>the contemporary nuclear-armed populist leaders</w:t>
      </w:r>
      <w:r w:rsidRPr="00463646">
        <w:rPr>
          <w:sz w:val="16"/>
        </w:rPr>
        <w:t xml:space="preserve"> listed by Meier and </w:t>
      </w:r>
      <w:proofErr w:type="spellStart"/>
      <w:r w:rsidRPr="00463646">
        <w:rPr>
          <w:sz w:val="16"/>
        </w:rPr>
        <w:t>Vieluf</w:t>
      </w:r>
      <w:proofErr w:type="spellEnd"/>
      <w:r w:rsidRPr="00463646">
        <w:rPr>
          <w:sz w:val="16"/>
        </w:rPr>
        <w:t xml:space="preserve"> </w:t>
      </w:r>
      <w:proofErr w:type="gramStart"/>
      <w:r w:rsidRPr="00463646">
        <w:rPr>
          <w:sz w:val="16"/>
        </w:rPr>
        <w:t>is</w:t>
      </w:r>
      <w:proofErr w:type="gramEnd"/>
      <w:r w:rsidRPr="00463646">
        <w:rPr>
          <w:sz w:val="16"/>
        </w:rPr>
        <w:t xml:space="preserve"> a modern-day Jacobin. Most populists </w:t>
      </w:r>
      <w:r w:rsidRPr="00463646">
        <w:rPr>
          <w:rStyle w:val="StyleUnderline"/>
        </w:rPr>
        <w:t>are</w:t>
      </w:r>
      <w:r w:rsidRPr="00463646">
        <w:rPr>
          <w:sz w:val="16"/>
        </w:rPr>
        <w:t xml:space="preserve"> merely </w:t>
      </w:r>
      <w:r w:rsidRPr="00463646">
        <w:rPr>
          <w:rStyle w:val="StyleUnderline"/>
        </w:rPr>
        <w:t>unprincipled con artists</w:t>
      </w:r>
      <w:r w:rsidRPr="00463646">
        <w:rPr>
          <w:sz w:val="16"/>
        </w:rPr>
        <w:t xml:space="preserve"> who prey on atomized and insecure sections of the public, manipulating </w:t>
      </w:r>
      <w:r w:rsidRPr="00821AA1">
        <w:rPr>
          <w:sz w:val="16"/>
        </w:rPr>
        <w:t xml:space="preserve">them to gain personal wealth and power. </w:t>
      </w:r>
      <w:r w:rsidRPr="00821AA1">
        <w:rPr>
          <w:rStyle w:val="StyleUnderline"/>
        </w:rPr>
        <w:t>Even so</w:t>
      </w:r>
      <w:r w:rsidRPr="00821AA1">
        <w:rPr>
          <w:sz w:val="16"/>
        </w:rPr>
        <w:t xml:space="preserve">, the language of populism is the language of revolution and civil war, and </w:t>
      </w:r>
      <w:r w:rsidRPr="00821AA1">
        <w:rPr>
          <w:rStyle w:val="StyleUnderline"/>
        </w:rPr>
        <w:t xml:space="preserve">pretend revolutionaries can </w:t>
      </w:r>
      <w:r w:rsidRPr="00821AA1">
        <w:rPr>
          <w:rStyle w:val="nfasis"/>
        </w:rPr>
        <w:t xml:space="preserve">easily be </w:t>
      </w:r>
      <w:r w:rsidRPr="005811FC">
        <w:rPr>
          <w:rStyle w:val="nfasis"/>
          <w:highlight w:val="cyan"/>
        </w:rPr>
        <w:t>carried along</w:t>
      </w:r>
      <w:r w:rsidRPr="005811FC">
        <w:rPr>
          <w:rStyle w:val="StyleUnderline"/>
          <w:highlight w:val="cyan"/>
        </w:rPr>
        <w:t xml:space="preserve"> by </w:t>
      </w:r>
      <w:r w:rsidRPr="00821AA1">
        <w:rPr>
          <w:rStyle w:val="StyleUnderline"/>
        </w:rPr>
        <w:t xml:space="preserve">the </w:t>
      </w:r>
      <w:r w:rsidRPr="00821AA1">
        <w:rPr>
          <w:rStyle w:val="nfasis"/>
        </w:rPr>
        <w:t xml:space="preserve">tide of social </w:t>
      </w:r>
      <w:r w:rsidRPr="005811FC">
        <w:rPr>
          <w:rStyle w:val="nfasis"/>
          <w:highlight w:val="cyan"/>
        </w:rPr>
        <w:t>resentments</w:t>
      </w:r>
      <w:r w:rsidRPr="00463646">
        <w:rPr>
          <w:sz w:val="16"/>
        </w:rPr>
        <w:t xml:space="preserve"> </w:t>
      </w:r>
      <w:r w:rsidRPr="00463646">
        <w:rPr>
          <w:rStyle w:val="StyleUnderline"/>
        </w:rPr>
        <w:t xml:space="preserve">that </w:t>
      </w:r>
      <w:r w:rsidRPr="005811FC">
        <w:rPr>
          <w:rStyle w:val="StyleUnderline"/>
          <w:highlight w:val="cyan"/>
        </w:rPr>
        <w:t>they</w:t>
      </w:r>
      <w:r w:rsidRPr="00463646">
        <w:rPr>
          <w:rStyle w:val="StyleUnderline"/>
        </w:rPr>
        <w:t xml:space="preserve"> </w:t>
      </w:r>
      <w:r w:rsidRPr="00160CAF">
        <w:rPr>
          <w:rStyle w:val="StyleUnderline"/>
        </w:rPr>
        <w:t>have</w:t>
      </w:r>
      <w:r w:rsidRPr="00463646">
        <w:rPr>
          <w:rStyle w:val="StyleUnderline"/>
        </w:rPr>
        <w:t xml:space="preserve"> </w:t>
      </w:r>
      <w:r w:rsidRPr="00821AA1">
        <w:rPr>
          <w:rStyle w:val="nfasis"/>
        </w:rPr>
        <w:t xml:space="preserve">irresponsibly </w:t>
      </w:r>
      <w:r w:rsidRPr="005811FC">
        <w:rPr>
          <w:rStyle w:val="nfasis"/>
          <w:highlight w:val="cyan"/>
        </w:rPr>
        <w:t>stir</w:t>
      </w:r>
      <w:r w:rsidRPr="00160CAF">
        <w:rPr>
          <w:rStyle w:val="nfasis"/>
        </w:rPr>
        <w:t>red</w:t>
      </w:r>
      <w:r w:rsidRPr="00463646">
        <w:rPr>
          <w:rStyle w:val="nfasis"/>
        </w:rPr>
        <w:t xml:space="preserve"> </w:t>
      </w:r>
      <w:r w:rsidRPr="005811FC">
        <w:rPr>
          <w:rStyle w:val="nfasis"/>
          <w:highlight w:val="cyan"/>
        </w:rPr>
        <w:t>up</w:t>
      </w:r>
      <w:r w:rsidRPr="00463646">
        <w:rPr>
          <w:rStyle w:val="StyleUnderline"/>
        </w:rPr>
        <w:t xml:space="preserve">. </w:t>
      </w:r>
      <w:r w:rsidRPr="00160CAF">
        <w:rPr>
          <w:rStyle w:val="StyleUnderline"/>
        </w:rPr>
        <w:t>Take</w:t>
      </w:r>
      <w:r w:rsidRPr="00463646">
        <w:rPr>
          <w:rStyle w:val="StyleUnderline"/>
        </w:rPr>
        <w:t xml:space="preserve">, for </w:t>
      </w:r>
      <w:r w:rsidRPr="00160CAF">
        <w:rPr>
          <w:rStyle w:val="StyleUnderline"/>
        </w:rPr>
        <w:t xml:space="preserve">instance, </w:t>
      </w:r>
      <w:r w:rsidRPr="00160CAF">
        <w:rPr>
          <w:rStyle w:val="nfasis"/>
        </w:rPr>
        <w:t>Trump and his followers’</w:t>
      </w:r>
      <w:r w:rsidRPr="00160CAF">
        <w:rPr>
          <w:rStyle w:val="StyleUnderline"/>
        </w:rPr>
        <w:t xml:space="preserve"> dismal trajectory to </w:t>
      </w:r>
      <w:r w:rsidRPr="00160CAF">
        <w:rPr>
          <w:rStyle w:val="nfasis"/>
        </w:rPr>
        <w:t>January 6, 2021</w:t>
      </w:r>
      <w:r w:rsidRPr="00160CAF">
        <w:rPr>
          <w:sz w:val="16"/>
        </w:rPr>
        <w:t xml:space="preserve">. </w:t>
      </w:r>
      <w:r w:rsidRPr="00160CAF">
        <w:rPr>
          <w:rStyle w:val="StyleUnderline"/>
        </w:rPr>
        <w:t>We need to consider worst-case scenarios.</w:t>
      </w:r>
    </w:p>
    <w:p w14:paraId="4472E677" w14:textId="77777777" w:rsidR="00905213" w:rsidRPr="00463646" w:rsidRDefault="00905213" w:rsidP="00905213">
      <w:pPr>
        <w:rPr>
          <w:sz w:val="16"/>
        </w:rPr>
      </w:pPr>
      <w:r w:rsidRPr="00160CAF">
        <w:rPr>
          <w:sz w:val="16"/>
        </w:rPr>
        <w:t xml:space="preserve">Trump did not actually want a civil war in the United States, but his rhetoric emboldened the not-so-small number of Americans who do. </w:t>
      </w:r>
      <w:r w:rsidRPr="00160CAF">
        <w:rPr>
          <w:rStyle w:val="StyleUnderline"/>
        </w:rPr>
        <w:t xml:space="preserve">A </w:t>
      </w:r>
      <w:r w:rsidRPr="00160CAF">
        <w:rPr>
          <w:rStyle w:val="nfasis"/>
        </w:rPr>
        <w:t>rigorous time-series analysis</w:t>
      </w:r>
      <w:r w:rsidRPr="00160CAF">
        <w:rPr>
          <w:rStyle w:val="StyleUnderline"/>
        </w:rPr>
        <w:t xml:space="preserve"> found</w:t>
      </w:r>
      <w:r w:rsidRPr="00160CAF">
        <w:rPr>
          <w:sz w:val="16"/>
        </w:rPr>
        <w:t xml:space="preserve"> that </w:t>
      </w:r>
      <w:r w:rsidRPr="00160CAF">
        <w:rPr>
          <w:rStyle w:val="StyleUnderline"/>
        </w:rPr>
        <w:t>Trump’s</w:t>
      </w:r>
      <w:r w:rsidRPr="00463646">
        <w:rPr>
          <w:sz w:val="16"/>
        </w:rPr>
        <w:t xml:space="preserve"> presidential </w:t>
      </w:r>
      <w:r w:rsidRPr="00463646">
        <w:rPr>
          <w:rStyle w:val="StyleUnderline"/>
        </w:rPr>
        <w:t>run in 2016</w:t>
      </w:r>
      <w:r w:rsidRPr="00463646">
        <w:rPr>
          <w:sz w:val="16"/>
        </w:rPr>
        <w:t xml:space="preserve"> was </w:t>
      </w:r>
      <w:r w:rsidRPr="00463646">
        <w:rPr>
          <w:rStyle w:val="StyleUnderline"/>
        </w:rPr>
        <w:t xml:space="preserve">associated with an </w:t>
      </w:r>
      <w:r w:rsidRPr="00463646">
        <w:rPr>
          <w:rStyle w:val="nfasis"/>
        </w:rPr>
        <w:t>abrupt, statistically significant, and durable increase</w:t>
      </w:r>
      <w:r w:rsidRPr="00463646">
        <w:rPr>
          <w:rStyle w:val="StyleUnderline"/>
        </w:rPr>
        <w:t xml:space="preserve"> in violent attacks by </w:t>
      </w:r>
      <w:r w:rsidRPr="00821AA1">
        <w:rPr>
          <w:rStyle w:val="nfasis"/>
        </w:rPr>
        <w:t xml:space="preserve">domestic far-right </w:t>
      </w:r>
      <w:r w:rsidRPr="005811FC">
        <w:rPr>
          <w:rStyle w:val="nfasis"/>
          <w:highlight w:val="cyan"/>
        </w:rPr>
        <w:t>extremists</w:t>
      </w:r>
      <w:r w:rsidRPr="00463646">
        <w:rPr>
          <w:sz w:val="16"/>
        </w:rPr>
        <w:t xml:space="preserve">.17 For instance, </w:t>
      </w:r>
      <w:r w:rsidRPr="00463646">
        <w:rPr>
          <w:rStyle w:val="StyleUnderline"/>
        </w:rPr>
        <w:t>the leading</w:t>
      </w:r>
      <w:r w:rsidRPr="00463646">
        <w:rPr>
          <w:sz w:val="16"/>
        </w:rPr>
        <w:t xml:space="preserve"> ideologist of the </w:t>
      </w:r>
      <w:r w:rsidRPr="00463646">
        <w:rPr>
          <w:rStyle w:val="StyleUnderline"/>
        </w:rPr>
        <w:t>neo-Nazi group</w:t>
      </w:r>
      <w:r w:rsidRPr="00463646">
        <w:rPr>
          <w:sz w:val="16"/>
        </w:rPr>
        <w:t xml:space="preserve"> </w:t>
      </w:r>
      <w:proofErr w:type="spellStart"/>
      <w:r w:rsidRPr="00463646">
        <w:rPr>
          <w:sz w:val="16"/>
        </w:rPr>
        <w:t>Atomwaffen</w:t>
      </w:r>
      <w:proofErr w:type="spellEnd"/>
      <w:r w:rsidRPr="00463646">
        <w:rPr>
          <w:sz w:val="16"/>
        </w:rPr>
        <w:t xml:space="preserve"> Division, James Mason, wrote in July 2017, “I am not ashamed to say that I shed a tear of joy at [Trump’s] win.” 18 Far from standing back and standing by, Mason </w:t>
      </w:r>
      <w:r w:rsidRPr="005811FC">
        <w:rPr>
          <w:rStyle w:val="StyleUnderline"/>
          <w:highlight w:val="cyan"/>
        </w:rPr>
        <w:t>preach</w:t>
      </w:r>
      <w:r w:rsidRPr="00463646">
        <w:rPr>
          <w:rStyle w:val="StyleUnderline"/>
        </w:rPr>
        <w:t xml:space="preserve">ed </w:t>
      </w:r>
      <w:r w:rsidRPr="005811FC">
        <w:rPr>
          <w:rStyle w:val="nfasis"/>
          <w:highlight w:val="cyan"/>
        </w:rPr>
        <w:t>direct action</w:t>
      </w:r>
      <w:r w:rsidRPr="005811FC">
        <w:rPr>
          <w:rStyle w:val="StyleUnderline"/>
          <w:highlight w:val="cyan"/>
        </w:rPr>
        <w:t xml:space="preserve"> to </w:t>
      </w:r>
      <w:r w:rsidRPr="005811FC">
        <w:rPr>
          <w:rStyle w:val="nfasis"/>
          <w:highlight w:val="cyan"/>
        </w:rPr>
        <w:t>“accelerate</w:t>
      </w:r>
      <w:r w:rsidRPr="00463646">
        <w:rPr>
          <w:rStyle w:val="nfasis"/>
        </w:rPr>
        <w:t xml:space="preserve">” the onset of </w:t>
      </w:r>
      <w:r w:rsidRPr="00821AA1">
        <w:rPr>
          <w:rStyle w:val="nfasis"/>
        </w:rPr>
        <w:t xml:space="preserve">a </w:t>
      </w:r>
      <w:r w:rsidRPr="005811FC">
        <w:rPr>
          <w:rStyle w:val="nfasis"/>
          <w:highlight w:val="cyan"/>
        </w:rPr>
        <w:t>society</w:t>
      </w:r>
      <w:r w:rsidRPr="00821AA1">
        <w:rPr>
          <w:rStyle w:val="nfasis"/>
        </w:rPr>
        <w:t>-purifying race war</w:t>
      </w:r>
      <w:r w:rsidRPr="00463646">
        <w:rPr>
          <w:sz w:val="16"/>
        </w:rPr>
        <w:t xml:space="preserve"> that he believed would push the Trump administration into embracing full-blown fascism. In May 2017, an </w:t>
      </w:r>
      <w:proofErr w:type="spellStart"/>
      <w:r w:rsidRPr="00463646">
        <w:rPr>
          <w:sz w:val="16"/>
        </w:rPr>
        <w:t>Atomwaffen</w:t>
      </w:r>
      <w:proofErr w:type="spellEnd"/>
      <w:r w:rsidRPr="00463646">
        <w:rPr>
          <w:sz w:val="16"/>
        </w:rPr>
        <w:t xml:space="preserve"> member, National Guard veteran, </w:t>
      </w:r>
      <w:r w:rsidRPr="00463646">
        <w:rPr>
          <w:rStyle w:val="StyleUnderline"/>
        </w:rPr>
        <w:t>and</w:t>
      </w:r>
      <w:r w:rsidRPr="00463646">
        <w:rPr>
          <w:sz w:val="16"/>
        </w:rPr>
        <w:t xml:space="preserve"> onetime physics major named Brandon Russell </w:t>
      </w:r>
      <w:r w:rsidRPr="00463646">
        <w:rPr>
          <w:rStyle w:val="StyleUnderline"/>
        </w:rPr>
        <w:t>was arrested</w:t>
      </w:r>
      <w:r w:rsidRPr="00463646">
        <w:rPr>
          <w:sz w:val="16"/>
        </w:rPr>
        <w:t xml:space="preserve"> for </w:t>
      </w:r>
      <w:r w:rsidRPr="00463646">
        <w:rPr>
          <w:rStyle w:val="StyleUnderline"/>
        </w:rPr>
        <w:t>plotting to attack the</w:t>
      </w:r>
      <w:r w:rsidRPr="00463646">
        <w:rPr>
          <w:sz w:val="16"/>
        </w:rPr>
        <w:t xml:space="preserve"> Turkey Point </w:t>
      </w:r>
      <w:r w:rsidRPr="00463646">
        <w:rPr>
          <w:rStyle w:val="StyleUnderline"/>
        </w:rPr>
        <w:t>nuclear power plant</w:t>
      </w:r>
      <w:r w:rsidRPr="00463646">
        <w:rPr>
          <w:sz w:val="16"/>
        </w:rPr>
        <w:t>, among other targets. Police later also found traces of thorium and americium in Russell’s bedroom.19</w:t>
      </w:r>
    </w:p>
    <w:p w14:paraId="07003B20" w14:textId="77777777" w:rsidR="00905213" w:rsidRPr="00463646" w:rsidRDefault="00905213" w:rsidP="00905213">
      <w:pPr>
        <w:rPr>
          <w:sz w:val="16"/>
        </w:rPr>
      </w:pPr>
      <w:r w:rsidRPr="00821AA1">
        <w:rPr>
          <w:rStyle w:val="StyleUnderline"/>
        </w:rPr>
        <w:t xml:space="preserve">The </w:t>
      </w:r>
      <w:r w:rsidRPr="005811FC">
        <w:rPr>
          <w:rStyle w:val="nfasis"/>
          <w:highlight w:val="cyan"/>
        </w:rPr>
        <w:t>domestic divisions</w:t>
      </w:r>
      <w:r w:rsidRPr="00463646">
        <w:rPr>
          <w:rStyle w:val="StyleUnderline"/>
        </w:rPr>
        <w:t xml:space="preserve"> fomented by </w:t>
      </w:r>
      <w:r w:rsidRPr="00821AA1">
        <w:rPr>
          <w:rStyle w:val="StyleUnderline"/>
        </w:rPr>
        <w:t>populists</w:t>
      </w:r>
      <w:r w:rsidRPr="00821AA1">
        <w:rPr>
          <w:sz w:val="16"/>
        </w:rPr>
        <w:t xml:space="preserve"> </w:t>
      </w:r>
      <w:r w:rsidRPr="00821AA1">
        <w:rPr>
          <w:rStyle w:val="StyleUnderline"/>
        </w:rPr>
        <w:t xml:space="preserve">do </w:t>
      </w:r>
      <w:r w:rsidRPr="00821AA1">
        <w:rPr>
          <w:rStyle w:val="nfasis"/>
        </w:rPr>
        <w:t>not</w:t>
      </w:r>
      <w:r w:rsidRPr="00821AA1">
        <w:rPr>
          <w:rStyle w:val="StyleUnderline"/>
        </w:rPr>
        <w:t xml:space="preserve"> have to </w:t>
      </w:r>
      <w:r w:rsidRPr="005811FC">
        <w:rPr>
          <w:rStyle w:val="StyleUnderline"/>
          <w:highlight w:val="cyan"/>
        </w:rPr>
        <w:t>arrive at</w:t>
      </w:r>
      <w:r w:rsidRPr="00821AA1">
        <w:rPr>
          <w:rStyle w:val="StyleUnderline"/>
        </w:rPr>
        <w:t xml:space="preserve"> their </w:t>
      </w:r>
      <w:r w:rsidRPr="00821AA1">
        <w:rPr>
          <w:rStyle w:val="nfasis"/>
        </w:rPr>
        <w:t>logical end point</w:t>
      </w:r>
      <w:r w:rsidRPr="00463646">
        <w:rPr>
          <w:rStyle w:val="nfasis"/>
        </w:rPr>
        <w:t xml:space="preserve"> of</w:t>
      </w:r>
      <w:r w:rsidRPr="00463646">
        <w:rPr>
          <w:sz w:val="16"/>
        </w:rPr>
        <w:t xml:space="preserve"> revolution and </w:t>
      </w:r>
      <w:r w:rsidRPr="005811FC">
        <w:rPr>
          <w:rStyle w:val="nfasis"/>
          <w:highlight w:val="cyan"/>
        </w:rPr>
        <w:t>civil war</w:t>
      </w:r>
      <w:r w:rsidRPr="00463646">
        <w:rPr>
          <w:rStyle w:val="StyleUnderline"/>
        </w:rPr>
        <w:t xml:space="preserve"> to increase </w:t>
      </w:r>
      <w:r w:rsidRPr="00463646">
        <w:rPr>
          <w:rStyle w:val="nfasis"/>
        </w:rPr>
        <w:t>deterrence instability</w:t>
      </w:r>
      <w:r w:rsidRPr="00463646">
        <w:rPr>
          <w:rStyle w:val="StyleUnderline"/>
        </w:rPr>
        <w:t xml:space="preserve"> </w:t>
      </w:r>
      <w:r w:rsidRPr="005811FC">
        <w:rPr>
          <w:rStyle w:val="StyleUnderline"/>
          <w:highlight w:val="cyan"/>
        </w:rPr>
        <w:t>and</w:t>
      </w:r>
      <w:r w:rsidRPr="00463646">
        <w:rPr>
          <w:rStyle w:val="StyleUnderline"/>
        </w:rPr>
        <w:t xml:space="preserve"> the </w:t>
      </w:r>
      <w:r w:rsidRPr="005811FC">
        <w:rPr>
          <w:rStyle w:val="StyleUnderline"/>
          <w:highlight w:val="cyan"/>
        </w:rPr>
        <w:t>chance</w:t>
      </w:r>
      <w:r w:rsidRPr="00463646">
        <w:rPr>
          <w:rStyle w:val="StyleUnderline"/>
        </w:rPr>
        <w:t xml:space="preserve">s of </w:t>
      </w:r>
      <w:r w:rsidRPr="005811FC">
        <w:rPr>
          <w:rStyle w:val="StyleUnderline"/>
          <w:highlight w:val="cyan"/>
        </w:rPr>
        <w:t xml:space="preserve">a </w:t>
      </w:r>
      <w:r w:rsidRPr="005811FC">
        <w:rPr>
          <w:rStyle w:val="nfasis"/>
          <w:highlight w:val="cyan"/>
        </w:rPr>
        <w:t>nuclear incident</w:t>
      </w:r>
      <w:r w:rsidRPr="00463646">
        <w:rPr>
          <w:rStyle w:val="StyleUnderline"/>
        </w:rPr>
        <w:t>.</w:t>
      </w:r>
      <w:r w:rsidRPr="00463646">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463646">
        <w:rPr>
          <w:sz w:val="16"/>
        </w:rPr>
        <w:t>Vieluf’s</w:t>
      </w:r>
      <w:proofErr w:type="spellEnd"/>
      <w:r w:rsidRPr="00463646">
        <w:rPr>
          <w:sz w:val="16"/>
        </w:rPr>
        <w:t xml:space="preserve"> core idea.</w:t>
      </w:r>
    </w:p>
    <w:p w14:paraId="2EE8F093" w14:textId="77777777" w:rsidR="00905213" w:rsidRPr="00463646" w:rsidRDefault="00905213" w:rsidP="00905213">
      <w:pPr>
        <w:rPr>
          <w:rStyle w:val="StyleUnderline"/>
        </w:rPr>
      </w:pPr>
      <w:r w:rsidRPr="00463646">
        <w:rPr>
          <w:sz w:val="16"/>
        </w:rPr>
        <w:t xml:space="preserve">Hypothesis 1. </w:t>
      </w:r>
      <w:r w:rsidRPr="00463646">
        <w:rPr>
          <w:rStyle w:val="StyleUnderline"/>
        </w:rPr>
        <w:t xml:space="preserve">Populists are likely to be </w:t>
      </w:r>
      <w:r w:rsidRPr="00463646">
        <w:rPr>
          <w:rStyle w:val="nfasis"/>
        </w:rPr>
        <w:t>insensitive to nuclear threats to the political strongholds</w:t>
      </w:r>
      <w:r w:rsidRPr="00463646">
        <w:rPr>
          <w:rStyle w:val="StyleUnderline"/>
        </w:rPr>
        <w:t xml:space="preserve"> of their domestic opponents.</w:t>
      </w:r>
      <w:r w:rsidRPr="00463646">
        <w:rPr>
          <w:sz w:val="16"/>
        </w:rPr>
        <w:t xml:space="preserve"> Meier and </w:t>
      </w:r>
      <w:proofErr w:type="spellStart"/>
      <w:r w:rsidRPr="00463646">
        <w:rPr>
          <w:sz w:val="16"/>
        </w:rPr>
        <w:t>Vieluf</w:t>
      </w:r>
      <w:proofErr w:type="spellEnd"/>
      <w:r w:rsidRPr="00463646">
        <w:rPr>
          <w:sz w:val="16"/>
        </w:rPr>
        <w:t xml:space="preserve"> observe that the credibility of US </w:t>
      </w:r>
      <w:proofErr w:type="gramStart"/>
      <w:r w:rsidRPr="00463646">
        <w:rPr>
          <w:sz w:val="16"/>
        </w:rPr>
        <w:t>extended-deterrence</w:t>
      </w:r>
      <w:proofErr w:type="gramEnd"/>
      <w:r w:rsidRPr="00463646">
        <w:rPr>
          <w:sz w:val="16"/>
        </w:rPr>
        <w:t xml:space="preserve"> promises to America’s allies suffered massively under the Trump </w:t>
      </w:r>
      <w:r w:rsidRPr="00821AA1">
        <w:rPr>
          <w:sz w:val="16"/>
        </w:rPr>
        <w:t xml:space="preserve">administration. That is certainly true, but the question of </w:t>
      </w:r>
      <w:r w:rsidRPr="00821AA1">
        <w:rPr>
          <w:rStyle w:val="StyleUnderline"/>
        </w:rPr>
        <w:t>whether the United States would be willing to trade “Pittsburgh for Paris</w:t>
      </w:r>
      <w:r w:rsidRPr="00821AA1">
        <w:rPr>
          <w:sz w:val="16"/>
        </w:rPr>
        <w:t xml:space="preserve">” (p. 19) </w:t>
      </w:r>
      <w:r w:rsidRPr="00821AA1">
        <w:rPr>
          <w:rStyle w:val="StyleUnderline"/>
        </w:rPr>
        <w:t>has been around for decades</w:t>
      </w:r>
      <w:r w:rsidRPr="00821AA1">
        <w:rPr>
          <w:sz w:val="16"/>
        </w:rPr>
        <w:t xml:space="preserve">. The new problem that populism creates is that even homeland deterrence starts to suffer from the same credibility dilemmas as extended deterrence. In addition to the “Pittsburgh for Paris” question, </w:t>
      </w:r>
      <w:r w:rsidRPr="00821AA1">
        <w:rPr>
          <w:rStyle w:val="StyleUnderline"/>
        </w:rPr>
        <w:t>we now</w:t>
      </w:r>
      <w:r w:rsidRPr="00821AA1">
        <w:rPr>
          <w:sz w:val="16"/>
        </w:rPr>
        <w:t xml:space="preserve"> also </w:t>
      </w:r>
      <w:proofErr w:type="gramStart"/>
      <w:r w:rsidRPr="00821AA1">
        <w:rPr>
          <w:rStyle w:val="StyleUnderline"/>
        </w:rPr>
        <w:t>have to</w:t>
      </w:r>
      <w:proofErr w:type="gramEnd"/>
      <w:r w:rsidRPr="00821AA1">
        <w:rPr>
          <w:rStyle w:val="StyleUnderline"/>
        </w:rPr>
        <w:t xml:space="preserve"> ask whether a populist</w:t>
      </w:r>
      <w:r w:rsidRPr="00821AA1">
        <w:rPr>
          <w:sz w:val="16"/>
        </w:rPr>
        <w:t xml:space="preserve"> administration </w:t>
      </w:r>
      <w:r w:rsidRPr="00821AA1">
        <w:rPr>
          <w:rStyle w:val="StyleUnderline"/>
        </w:rPr>
        <w:t>in Washington would</w:t>
      </w:r>
      <w:r w:rsidRPr="00821AA1">
        <w:rPr>
          <w:sz w:val="16"/>
        </w:rPr>
        <w:t xml:space="preserve"> be willing to </w:t>
      </w:r>
      <w:r w:rsidRPr="00821AA1">
        <w:rPr>
          <w:rStyle w:val="nfasis"/>
        </w:rPr>
        <w:t>trade Pittsburgh for Portland</w:t>
      </w:r>
      <w:r w:rsidRPr="00821AA1">
        <w:rPr>
          <w:rStyle w:val="StyleUnderline"/>
        </w:rPr>
        <w:t>.</w:t>
      </w:r>
    </w:p>
    <w:p w14:paraId="396208DA" w14:textId="77777777" w:rsidR="00905213" w:rsidRPr="00463646" w:rsidRDefault="00905213" w:rsidP="00905213">
      <w:pPr>
        <w:rPr>
          <w:sz w:val="16"/>
        </w:rPr>
      </w:pPr>
      <w:r w:rsidRPr="00463646">
        <w:rPr>
          <w:rStyle w:val="StyleUnderline"/>
        </w:rPr>
        <w:t xml:space="preserve">In a country where populist leaders revel in dividing society against itself, </w:t>
      </w:r>
      <w:r w:rsidRPr="00821AA1">
        <w:rPr>
          <w:rStyle w:val="nfasis"/>
        </w:rPr>
        <w:t>deterrence theory’s standard assumption</w:t>
      </w:r>
      <w:r w:rsidRPr="00821AA1">
        <w:rPr>
          <w:rStyle w:val="StyleUnderline"/>
        </w:rPr>
        <w:t xml:space="preserve"> that a </w:t>
      </w:r>
      <w:r w:rsidRPr="00821AA1">
        <w:rPr>
          <w:rStyle w:val="nfasis"/>
        </w:rPr>
        <w:t>nuclear threat to any part</w:t>
      </w:r>
      <w:r w:rsidRPr="00821AA1">
        <w:rPr>
          <w:rStyle w:val="StyleUnderline"/>
        </w:rPr>
        <w:t xml:space="preserve"> of the homeland will be treated as a threat to the </w:t>
      </w:r>
      <w:r w:rsidRPr="00821AA1">
        <w:rPr>
          <w:rStyle w:val="nfasis"/>
        </w:rPr>
        <w:t>whole</w:t>
      </w:r>
      <w:r w:rsidRPr="00821AA1">
        <w:rPr>
          <w:sz w:val="16"/>
        </w:rPr>
        <w:t xml:space="preserve"> </w:t>
      </w:r>
      <w:r w:rsidRPr="00821AA1">
        <w:rPr>
          <w:rStyle w:val="StyleUnderline"/>
        </w:rPr>
        <w:t xml:space="preserve">homeland can </w:t>
      </w:r>
      <w:r w:rsidRPr="00821AA1">
        <w:rPr>
          <w:rStyle w:val="nfasis"/>
        </w:rPr>
        <w:t>no longer be taken for granted</w:t>
      </w:r>
      <w:r w:rsidRPr="00821AA1">
        <w:rPr>
          <w:rStyle w:val="StyleUnderline"/>
        </w:rPr>
        <w:t>.20</w:t>
      </w:r>
      <w:r w:rsidRPr="00463646">
        <w:rPr>
          <w:sz w:val="16"/>
        </w:rPr>
        <w:t xml:space="preserve"> </w:t>
      </w:r>
      <w:r w:rsidRPr="00582E10">
        <w:rPr>
          <w:rStyle w:val="nfasis"/>
        </w:rPr>
        <w:t>Whatever the president’s true intentions</w:t>
      </w:r>
      <w:r w:rsidRPr="00582E10">
        <w:rPr>
          <w:rStyle w:val="StyleUnderline"/>
        </w:rPr>
        <w:t>,</w:t>
      </w:r>
      <w:r w:rsidRPr="00160CAF">
        <w:rPr>
          <w:rStyle w:val="StyleUnderline"/>
        </w:rPr>
        <w:t xml:space="preserve"> </w:t>
      </w:r>
      <w:r w:rsidRPr="005811FC">
        <w:rPr>
          <w:rStyle w:val="nfasis"/>
          <w:highlight w:val="cyan"/>
        </w:rPr>
        <w:t>foreign powers</w:t>
      </w:r>
      <w:r w:rsidRPr="00160CAF">
        <w:rPr>
          <w:rStyle w:val="nfasis"/>
        </w:rPr>
        <w:t xml:space="preserve"> could</w:t>
      </w:r>
      <w:r w:rsidRPr="00463646">
        <w:rPr>
          <w:sz w:val="16"/>
        </w:rPr>
        <w:t xml:space="preserve"> potentially </w:t>
      </w:r>
      <w:r w:rsidRPr="005811FC">
        <w:rPr>
          <w:rStyle w:val="nfasis"/>
          <w:highlight w:val="cyan"/>
        </w:rPr>
        <w:t>calculate</w:t>
      </w:r>
      <w:r w:rsidRPr="00463646">
        <w:rPr>
          <w:rStyle w:val="StyleUnderline"/>
        </w:rPr>
        <w:t xml:space="preserve"> that </w:t>
      </w:r>
      <w:r w:rsidRPr="005811FC">
        <w:rPr>
          <w:rStyle w:val="StyleUnderline"/>
          <w:highlight w:val="cyan"/>
        </w:rPr>
        <w:t xml:space="preserve">they </w:t>
      </w:r>
      <w:r w:rsidRPr="005811FC">
        <w:rPr>
          <w:rStyle w:val="nfasis"/>
          <w:highlight w:val="cyan"/>
        </w:rPr>
        <w:t>will not be punished</w:t>
      </w:r>
      <w:r w:rsidRPr="00160CAF">
        <w:rPr>
          <w:rStyle w:val="nfasis"/>
        </w:rPr>
        <w:t xml:space="preserve"> for striking</w:t>
      </w:r>
      <w:r w:rsidRPr="00160CAF">
        <w:rPr>
          <w:sz w:val="16"/>
        </w:rPr>
        <w:t xml:space="preserve"> at</w:t>
      </w:r>
      <w:r w:rsidRPr="00463646">
        <w:rPr>
          <w:sz w:val="16"/>
        </w:rPr>
        <w:t xml:space="preserve"> </w:t>
      </w:r>
      <w:r w:rsidRPr="00463646">
        <w:rPr>
          <w:rStyle w:val="StyleUnderline"/>
        </w:rPr>
        <w:t>certain targets</w:t>
      </w:r>
      <w:r w:rsidRPr="00463646">
        <w:rPr>
          <w:sz w:val="16"/>
        </w:rPr>
        <w:t xml:space="preserve"> within the country’s borders.21 </w:t>
      </w:r>
      <w:r w:rsidRPr="00463646">
        <w:rPr>
          <w:rStyle w:val="StyleUnderline"/>
        </w:rPr>
        <w:t>For instance</w:t>
      </w:r>
      <w:r w:rsidRPr="00463646">
        <w:rPr>
          <w:sz w:val="16"/>
        </w:rPr>
        <w:t xml:space="preserve">, the longest-range North Korean missile that is currently operational, the Hwasong-14, has enough range for a nuclear attack </w:t>
      </w:r>
      <w:r w:rsidRPr="00821AA1">
        <w:rPr>
          <w:sz w:val="16"/>
        </w:rPr>
        <w:t xml:space="preserve">against </w:t>
      </w:r>
      <w:r w:rsidRPr="00821AA1">
        <w:rPr>
          <w:rStyle w:val="nfasis"/>
        </w:rPr>
        <w:t>Seattle but not Mar-a-Lago</w:t>
      </w:r>
      <w:r w:rsidRPr="00463646">
        <w:rPr>
          <w:sz w:val="16"/>
        </w:rPr>
        <w:t xml:space="preserve">. 22 Would the same president who formally designated Seattle as an “anarchist jurisdiction” </w:t>
      </w:r>
      <w:proofErr w:type="gramStart"/>
      <w:r w:rsidRPr="00463646">
        <w:rPr>
          <w:sz w:val="16"/>
        </w:rPr>
        <w:t>in an attempt to</w:t>
      </w:r>
      <w:proofErr w:type="gramEnd"/>
      <w:r w:rsidRPr="00463646">
        <w:rPr>
          <w:sz w:val="16"/>
        </w:rPr>
        <w:t xml:space="preserve"> starve it of federal dollars be greatly concerned by a credible threat of a North Korean strike against it? 23 Probably—but is “probably” a good enough answer for homeland deterrence credibility?</w:t>
      </w:r>
    </w:p>
    <w:p w14:paraId="00FA57AF" w14:textId="77777777" w:rsidR="00905213" w:rsidRPr="00160CAF" w:rsidRDefault="00905213" w:rsidP="00905213">
      <w:pPr>
        <w:rPr>
          <w:rStyle w:val="StyleUnderline"/>
        </w:rPr>
      </w:pPr>
      <w:r w:rsidRPr="00463646">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w:t>
      </w:r>
      <w:r w:rsidRPr="00160CAF">
        <w:rPr>
          <w:sz w:val="16"/>
        </w:rPr>
        <w:t xml:space="preserve">contrast, </w:t>
      </w:r>
      <w:r w:rsidRPr="00160CAF">
        <w:rPr>
          <w:rStyle w:val="StyleUnderline"/>
        </w:rPr>
        <w:t xml:space="preserve">a populist president would </w:t>
      </w:r>
      <w:r w:rsidRPr="00160CAF">
        <w:rPr>
          <w:rStyle w:val="nfasis"/>
        </w:rPr>
        <w:t>love</w:t>
      </w:r>
      <w:r w:rsidRPr="00160CAF">
        <w:rPr>
          <w:rStyle w:val="StyleUnderline"/>
        </w:rPr>
        <w:t xml:space="preserve"> to see his </w:t>
      </w:r>
      <w:r w:rsidRPr="00160CAF">
        <w:rPr>
          <w:rStyle w:val="nfasis"/>
        </w:rPr>
        <w:t>political opponents sweating</w:t>
      </w:r>
      <w:r w:rsidRPr="00160CAF">
        <w:rPr>
          <w:rStyle w:val="StyleUnderline"/>
        </w:rPr>
        <w:t xml:space="preserve"> the targets he put on their backs.25 </w:t>
      </w:r>
    </w:p>
    <w:p w14:paraId="1F0288CD" w14:textId="77777777" w:rsidR="00905213" w:rsidRPr="001615A5" w:rsidRDefault="00905213" w:rsidP="00905213">
      <w:pPr>
        <w:rPr>
          <w:sz w:val="16"/>
        </w:rPr>
      </w:pPr>
      <w:r w:rsidRPr="00160CAF">
        <w:rPr>
          <w:rStyle w:val="StyleUnderline"/>
        </w:rPr>
        <w:t>Populists in power may even be slow to help</w:t>
      </w:r>
      <w:r w:rsidRPr="00160CAF">
        <w:rPr>
          <w:sz w:val="16"/>
        </w:rPr>
        <w:t xml:space="preserve"> their </w:t>
      </w:r>
      <w:r w:rsidRPr="00160CAF">
        <w:rPr>
          <w:rStyle w:val="StyleUnderline"/>
        </w:rPr>
        <w:t>political opponents’ regions recover from</w:t>
      </w:r>
      <w:r w:rsidRPr="00160CAF">
        <w:rPr>
          <w:sz w:val="16"/>
        </w:rPr>
        <w:t xml:space="preserve"> an </w:t>
      </w:r>
      <w:r w:rsidRPr="00160CAF">
        <w:rPr>
          <w:rStyle w:val="StyleUnderline"/>
        </w:rPr>
        <w:t xml:space="preserve">actual nuclear attack. There is a </w:t>
      </w:r>
      <w:r w:rsidRPr="00160CAF">
        <w:rPr>
          <w:rStyle w:val="nfasis"/>
        </w:rPr>
        <w:t>lesson</w:t>
      </w:r>
      <w:r w:rsidRPr="00160CAF">
        <w:rPr>
          <w:sz w:val="16"/>
        </w:rPr>
        <w:t xml:space="preserve"> for nuclear analysts </w:t>
      </w:r>
      <w:r w:rsidRPr="00160CAF">
        <w:rPr>
          <w:rStyle w:val="StyleUnderline"/>
        </w:rPr>
        <w:t xml:space="preserve">in the </w:t>
      </w:r>
      <w:r w:rsidRPr="00160CAF">
        <w:rPr>
          <w:rStyle w:val="nfasis"/>
        </w:rPr>
        <w:t>Trump</w:t>
      </w:r>
      <w:r w:rsidRPr="00160CAF">
        <w:rPr>
          <w:sz w:val="16"/>
        </w:rPr>
        <w:t xml:space="preserve"> administration’s </w:t>
      </w:r>
      <w:r w:rsidRPr="00160CAF">
        <w:rPr>
          <w:rStyle w:val="nfasis"/>
        </w:rPr>
        <w:t>intentional slow-walking</w:t>
      </w:r>
      <w:r w:rsidRPr="00160CAF">
        <w:rPr>
          <w:rStyle w:val="StyleUnderline"/>
        </w:rPr>
        <w:t xml:space="preserve"> of congressionally</w:t>
      </w:r>
      <w:r w:rsidRPr="00160CAF">
        <w:rPr>
          <w:sz w:val="16"/>
        </w:rPr>
        <w:t xml:space="preserve"> </w:t>
      </w:r>
      <w:r w:rsidRPr="00160CAF">
        <w:rPr>
          <w:rStyle w:val="StyleUnderline"/>
        </w:rPr>
        <w:t xml:space="preserve">mandated </w:t>
      </w:r>
      <w:r w:rsidRPr="00160CAF">
        <w:rPr>
          <w:rStyle w:val="nfasis"/>
        </w:rPr>
        <w:t>emergency aid to</w:t>
      </w:r>
      <w:r w:rsidRPr="00160CAF">
        <w:rPr>
          <w:sz w:val="16"/>
        </w:rPr>
        <w:t xml:space="preserve"> the US territory of </w:t>
      </w:r>
      <w:r w:rsidRPr="00160CAF">
        <w:rPr>
          <w:rStyle w:val="nfasis"/>
        </w:rPr>
        <w:t>Puerto Rico</w:t>
      </w:r>
      <w:r w:rsidRPr="00160CAF">
        <w:rPr>
          <w:rStyle w:val="StyleUnderline"/>
        </w:rPr>
        <w:t xml:space="preserve"> after Hurricane Maria in 2017</w:t>
      </w:r>
      <w:r w:rsidRPr="00160CAF">
        <w:rPr>
          <w:sz w:val="16"/>
        </w:rPr>
        <w:t xml:space="preserve">, </w:t>
      </w:r>
      <w:r w:rsidRPr="00160CAF">
        <w:rPr>
          <w:rStyle w:val="StyleUnderline"/>
        </w:rPr>
        <w:t>one of the deadliest natural disasters in</w:t>
      </w:r>
      <w:r w:rsidRPr="00821AA1">
        <w:rPr>
          <w:rStyle w:val="StyleUnderline"/>
        </w:rPr>
        <w:t xml:space="preserve"> US history</w:t>
      </w:r>
      <w:r w:rsidRPr="00821AA1">
        <w:rPr>
          <w:sz w:val="16"/>
        </w:rPr>
        <w:t xml:space="preserve">.26 </w:t>
      </w:r>
      <w:r w:rsidRPr="00821AA1">
        <w:rPr>
          <w:rStyle w:val="StyleUnderline"/>
        </w:rPr>
        <w:t xml:space="preserve">Having </w:t>
      </w:r>
      <w:r w:rsidRPr="00821AA1">
        <w:rPr>
          <w:rStyle w:val="nfasis"/>
        </w:rPr>
        <w:t>long held a low opinion of Puerto Ricans</w:t>
      </w:r>
      <w:r w:rsidRPr="00821AA1">
        <w:rPr>
          <w:rStyle w:val="StyleUnderline"/>
        </w:rPr>
        <w:t xml:space="preserve">, </w:t>
      </w:r>
      <w:r w:rsidRPr="00821AA1">
        <w:rPr>
          <w:rStyle w:val="nfasis"/>
        </w:rPr>
        <w:t>Trump reportedly told</w:t>
      </w:r>
      <w:r w:rsidRPr="00821AA1">
        <w:rPr>
          <w:rStyle w:val="StyleUnderline"/>
        </w:rPr>
        <w:t xml:space="preserve"> his chief of staff and budget director that he “</w:t>
      </w:r>
      <w:r w:rsidRPr="00821AA1">
        <w:rPr>
          <w:rStyle w:val="nfasis"/>
        </w:rPr>
        <w:t>did not want a single dollar going</w:t>
      </w:r>
      <w:r w:rsidRPr="00821AA1">
        <w:rPr>
          <w:rStyle w:val="StyleUnderline"/>
        </w:rPr>
        <w:t xml:space="preserve"> to Pu</w:t>
      </w:r>
      <w:r w:rsidRPr="00463646">
        <w:rPr>
          <w:rStyle w:val="StyleUnderline"/>
        </w:rPr>
        <w:t>erto Rico.”</w:t>
      </w:r>
      <w:r w:rsidRPr="00463646">
        <w:rPr>
          <w:sz w:val="16"/>
        </w:rPr>
        <w:t xml:space="preserve"> 27 Would </w:t>
      </w:r>
      <w:r w:rsidRPr="001615A5">
        <w:rPr>
          <w:sz w:val="16"/>
        </w:rPr>
        <w:t>Trump have been any more helpful if the island had been hit by a man-made bomb instead of a natural one? Maybe if Puerto Rico could do something for him in return, which leads to the second hypothesis:</w:t>
      </w:r>
    </w:p>
    <w:p w14:paraId="3F46EB1A" w14:textId="77777777" w:rsidR="00905213" w:rsidRPr="00463646" w:rsidRDefault="00905213" w:rsidP="00905213">
      <w:pPr>
        <w:rPr>
          <w:sz w:val="16"/>
        </w:rPr>
      </w:pPr>
      <w:r w:rsidRPr="001615A5">
        <w:rPr>
          <w:sz w:val="16"/>
        </w:rPr>
        <w:t xml:space="preserve">Hypothesis 2. </w:t>
      </w:r>
      <w:r w:rsidRPr="001615A5">
        <w:rPr>
          <w:rStyle w:val="StyleUnderline"/>
        </w:rPr>
        <w:t xml:space="preserve">Populists are likely to </w:t>
      </w:r>
      <w:r w:rsidRPr="001615A5">
        <w:rPr>
          <w:rStyle w:val="nfasis"/>
        </w:rPr>
        <w:t>exploit their control over homeland deterrence</w:t>
      </w:r>
      <w:r w:rsidRPr="001615A5">
        <w:rPr>
          <w:rStyle w:val="StyleUnderline"/>
        </w:rPr>
        <w:t xml:space="preserve"> to </w:t>
      </w:r>
      <w:r w:rsidRPr="001615A5">
        <w:rPr>
          <w:rStyle w:val="nfasis"/>
        </w:rPr>
        <w:t>demand political concessions</w:t>
      </w:r>
      <w:r w:rsidRPr="001615A5">
        <w:rPr>
          <w:rStyle w:val="StyleUnderline"/>
        </w:rPr>
        <w:t xml:space="preserve"> from their domestic political opponents. At the heart</w:t>
      </w:r>
      <w:r w:rsidRPr="001615A5">
        <w:rPr>
          <w:sz w:val="16"/>
        </w:rPr>
        <w:t xml:space="preserve"> of populism </w:t>
      </w:r>
      <w:r w:rsidRPr="001615A5">
        <w:rPr>
          <w:rStyle w:val="StyleUnderline"/>
        </w:rPr>
        <w:t>is a disrespect for</w:t>
      </w:r>
      <w:r w:rsidRPr="001615A5">
        <w:rPr>
          <w:sz w:val="16"/>
        </w:rPr>
        <w:t xml:space="preserve"> the principle of </w:t>
      </w:r>
      <w:r w:rsidRPr="001615A5">
        <w:rPr>
          <w:rStyle w:val="StyleUnderline"/>
        </w:rPr>
        <w:t>equal</w:t>
      </w:r>
      <w:r w:rsidRPr="001615A5">
        <w:rPr>
          <w:sz w:val="16"/>
        </w:rPr>
        <w:t xml:space="preserve"> application of the </w:t>
      </w:r>
      <w:r w:rsidRPr="001615A5">
        <w:rPr>
          <w:rStyle w:val="StyleUnderline"/>
        </w:rPr>
        <w:t>laws. Ins</w:t>
      </w:r>
      <w:r w:rsidRPr="00463646">
        <w:rPr>
          <w:rStyle w:val="StyleUnderline"/>
        </w:rPr>
        <w:t>tead, governance becomes</w:t>
      </w:r>
      <w:r w:rsidRPr="00463646">
        <w:rPr>
          <w:sz w:val="16"/>
        </w:rPr>
        <w:t xml:space="preserve"> </w:t>
      </w:r>
      <w:r w:rsidRPr="00160CAF">
        <w:rPr>
          <w:sz w:val="16"/>
        </w:rPr>
        <w:t xml:space="preserve">a </w:t>
      </w:r>
      <w:r w:rsidRPr="00160CAF">
        <w:rPr>
          <w:rStyle w:val="nfasis"/>
        </w:rPr>
        <w:t>pure power</w:t>
      </w:r>
      <w:r w:rsidRPr="00160CAF">
        <w:rPr>
          <w:sz w:val="16"/>
        </w:rPr>
        <w:t xml:space="preserve"> game, </w:t>
      </w:r>
      <w:r w:rsidRPr="00160CAF">
        <w:rPr>
          <w:rStyle w:val="StyleUnderline"/>
        </w:rPr>
        <w:t xml:space="preserve">and populist rulers notably </w:t>
      </w:r>
      <w:r w:rsidRPr="00160CAF">
        <w:rPr>
          <w:rStyle w:val="nfasis"/>
        </w:rPr>
        <w:t>exploit crises as opportunities</w:t>
      </w:r>
      <w:r w:rsidRPr="00160CAF">
        <w:rPr>
          <w:sz w:val="16"/>
        </w:rPr>
        <w:t xml:space="preserve"> </w:t>
      </w:r>
      <w:r w:rsidRPr="00160CAF">
        <w:rPr>
          <w:rStyle w:val="StyleUnderline"/>
        </w:rPr>
        <w:t>to bring domestic</w:t>
      </w:r>
      <w:r w:rsidRPr="00160CAF">
        <w:rPr>
          <w:sz w:val="16"/>
        </w:rPr>
        <w:t xml:space="preserve"> political </w:t>
      </w:r>
      <w:r w:rsidRPr="00160CAF">
        <w:rPr>
          <w:rStyle w:val="StyleUnderline"/>
        </w:rPr>
        <w:t xml:space="preserve">opponents to their </w:t>
      </w:r>
      <w:r w:rsidRPr="00160CAF">
        <w:rPr>
          <w:rStyle w:val="nfasis"/>
        </w:rPr>
        <w:t>knees</w:t>
      </w:r>
      <w:r w:rsidRPr="00160CAF">
        <w:rPr>
          <w:rStyle w:val="StyleUnderline"/>
        </w:rPr>
        <w:t>. There is every reason to assume that</w:t>
      </w:r>
      <w:r w:rsidRPr="00160CAF">
        <w:rPr>
          <w:sz w:val="16"/>
        </w:rPr>
        <w:t xml:space="preserve"> a populist in </w:t>
      </w:r>
      <w:r w:rsidRPr="00160CAF">
        <w:rPr>
          <w:rStyle w:val="StyleUnderline"/>
        </w:rPr>
        <w:t>full command of the nuclear</w:t>
      </w:r>
      <w:r w:rsidRPr="00160CAF">
        <w:rPr>
          <w:sz w:val="16"/>
        </w:rPr>
        <w:t xml:space="preserve"> and defense</w:t>
      </w:r>
      <w:r w:rsidRPr="00463646">
        <w:rPr>
          <w:sz w:val="16"/>
        </w:rPr>
        <w:t xml:space="preserve"> </w:t>
      </w:r>
      <w:r w:rsidRPr="00463646">
        <w:rPr>
          <w:rStyle w:val="StyleUnderline"/>
        </w:rPr>
        <w:t>establishment would</w:t>
      </w:r>
      <w:r w:rsidRPr="00463646">
        <w:rPr>
          <w:sz w:val="16"/>
        </w:rPr>
        <w:t xml:space="preserve"> </w:t>
      </w:r>
      <w:r w:rsidRPr="00463646">
        <w:rPr>
          <w:rStyle w:val="StyleUnderline"/>
        </w:rPr>
        <w:t xml:space="preserve">similarly take advantage of a nuclear crisis to </w:t>
      </w:r>
      <w:r w:rsidRPr="00463646">
        <w:rPr>
          <w:rStyle w:val="nfasis"/>
        </w:rPr>
        <w:t>conduct</w:t>
      </w:r>
      <w:r w:rsidRPr="00463646">
        <w:rPr>
          <w:sz w:val="16"/>
        </w:rPr>
        <w:t xml:space="preserve"> such </w:t>
      </w:r>
      <w:r w:rsidRPr="00463646">
        <w:rPr>
          <w:rStyle w:val="nfasis"/>
        </w:rPr>
        <w:t>a shakedown</w:t>
      </w:r>
      <w:r w:rsidRPr="00463646">
        <w:rPr>
          <w:sz w:val="16"/>
        </w:rPr>
        <w:t>. In other words, populists in power will charge a high price for adequately responding to nuclear threats against their domestic opponents’ political strongholds.</w:t>
      </w:r>
    </w:p>
    <w:p w14:paraId="1EB6267E" w14:textId="77777777" w:rsidR="00905213" w:rsidRPr="00463646" w:rsidRDefault="00905213" w:rsidP="00905213">
      <w:pPr>
        <w:rPr>
          <w:sz w:val="16"/>
        </w:rPr>
      </w:pPr>
      <w:r w:rsidRPr="00463646">
        <w:rPr>
          <w:sz w:val="16"/>
        </w:rPr>
        <w:t xml:space="preserve">Let us continue with the example </w:t>
      </w:r>
      <w:r w:rsidRPr="00821AA1">
        <w:rPr>
          <w:sz w:val="16"/>
        </w:rPr>
        <w:t xml:space="preserve">of </w:t>
      </w:r>
      <w:r w:rsidRPr="00821AA1">
        <w:rPr>
          <w:rStyle w:val="StyleUnderline"/>
        </w:rPr>
        <w:t xml:space="preserve">the </w:t>
      </w:r>
      <w:r w:rsidRPr="00821AA1">
        <w:rPr>
          <w:rStyle w:val="nfasis"/>
        </w:rPr>
        <w:t>Trump</w:t>
      </w:r>
      <w:r w:rsidRPr="00821AA1">
        <w:rPr>
          <w:sz w:val="16"/>
        </w:rPr>
        <w:t xml:space="preserve"> administration. The mass-destructive </w:t>
      </w:r>
      <w:r w:rsidRPr="00821AA1">
        <w:rPr>
          <w:rStyle w:val="nfasis"/>
        </w:rPr>
        <w:t>COVID-19 pandemic</w:t>
      </w:r>
      <w:r w:rsidRPr="00821AA1">
        <w:rPr>
          <w:rStyle w:val="StyleUnderline"/>
        </w:rPr>
        <w:t xml:space="preserve"> offers a highly relevant analogy</w:t>
      </w:r>
      <w:r w:rsidRPr="00821AA1">
        <w:rPr>
          <w:sz w:val="16"/>
        </w:rPr>
        <w:t xml:space="preserve"> for thinking about</w:t>
      </w:r>
      <w:r w:rsidRPr="00463646">
        <w:rPr>
          <w:sz w:val="16"/>
        </w:rPr>
        <w:t xml:space="preserve">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463646">
        <w:rPr>
          <w:sz w:val="16"/>
        </w:rPr>
        <w:t>actors, or</w:t>
      </w:r>
      <w:proofErr w:type="gramEnd"/>
      <w:r w:rsidRPr="00463646">
        <w:rPr>
          <w:sz w:val="16"/>
        </w:rPr>
        <w:t xml:space="preserve"> left to subnational actors entirely. Expertise matters very little in these political, partisan transactions.” 28 In line with this, </w:t>
      </w:r>
      <w:r w:rsidRPr="00463646">
        <w:rPr>
          <w:rStyle w:val="StyleUnderline"/>
        </w:rPr>
        <w:t>Trump responded to</w:t>
      </w:r>
      <w:r w:rsidRPr="00463646">
        <w:rPr>
          <w:sz w:val="16"/>
        </w:rPr>
        <w:t xml:space="preserve"> the </w:t>
      </w:r>
      <w:r w:rsidRPr="00463646">
        <w:rPr>
          <w:rStyle w:val="StyleUnderline"/>
        </w:rPr>
        <w:t>COVID</w:t>
      </w:r>
      <w:r w:rsidRPr="00463646">
        <w:rPr>
          <w:sz w:val="16"/>
        </w:rPr>
        <w:t xml:space="preserve">-19 crisis </w:t>
      </w:r>
      <w:r w:rsidRPr="00463646">
        <w:rPr>
          <w:rStyle w:val="StyleUnderline"/>
        </w:rPr>
        <w:t>by pitting the 50</w:t>
      </w:r>
      <w:r w:rsidRPr="00463646">
        <w:rPr>
          <w:sz w:val="16"/>
        </w:rPr>
        <w:t xml:space="preserve"> </w:t>
      </w:r>
      <w:r w:rsidRPr="00463646">
        <w:rPr>
          <w:rStyle w:val="StyleUnderline"/>
        </w:rPr>
        <w:t>states against each other in bidding wars</w:t>
      </w:r>
      <w:r w:rsidRPr="00463646">
        <w:rPr>
          <w:sz w:val="16"/>
        </w:rPr>
        <w:t xml:space="preserve"> </w:t>
      </w:r>
      <w:r w:rsidRPr="00463646">
        <w:rPr>
          <w:rStyle w:val="StyleUnderline"/>
        </w:rPr>
        <w:t>for</w:t>
      </w:r>
      <w:r w:rsidRPr="00463646">
        <w:rPr>
          <w:sz w:val="16"/>
        </w:rPr>
        <w:t xml:space="preserve"> vital medical supplies and for his </w:t>
      </w:r>
      <w:r w:rsidRPr="00463646">
        <w:rPr>
          <w:rStyle w:val="StyleUnderline"/>
        </w:rPr>
        <w:t>political favor</w:t>
      </w:r>
      <w:r w:rsidRPr="00463646">
        <w:rPr>
          <w:sz w:val="16"/>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463646">
        <w:rPr>
          <w:rStyle w:val="StyleUnderline"/>
        </w:rPr>
        <w:t>and</w:t>
      </w:r>
      <w:r w:rsidRPr="00463646">
        <w:rPr>
          <w:sz w:val="16"/>
        </w:rPr>
        <w:t xml:space="preserve"> closest adviser Jared Kushner reportedly </w:t>
      </w:r>
      <w:r w:rsidRPr="00463646">
        <w:rPr>
          <w:rStyle w:val="StyleUnderline"/>
        </w:rPr>
        <w:t>said</w:t>
      </w:r>
      <w:r w:rsidRPr="00463646">
        <w:rPr>
          <w:sz w:val="16"/>
        </w:rPr>
        <w:t xml:space="preserve"> that </w:t>
      </w:r>
      <w:r w:rsidRPr="00463646">
        <w:rPr>
          <w:rStyle w:val="StyleUnderline"/>
        </w:rPr>
        <w:t>New York Governor</w:t>
      </w:r>
      <w:r w:rsidRPr="00463646">
        <w:rPr>
          <w:sz w:val="16"/>
        </w:rPr>
        <w:t xml:space="preserve"> Andrew </w:t>
      </w:r>
      <w:r w:rsidRPr="00463646">
        <w:rPr>
          <w:rStyle w:val="StyleUnderline"/>
        </w:rPr>
        <w:t>Cuomo “didn’t pound the phones hard enough to get PPE</w:t>
      </w:r>
      <w:r w:rsidRPr="00463646">
        <w:rPr>
          <w:sz w:val="16"/>
        </w:rPr>
        <w:t xml:space="preserve"> [personal protective equipment] for his state </w:t>
      </w:r>
      <w:proofErr w:type="gramStart"/>
      <w:r w:rsidRPr="00463646">
        <w:rPr>
          <w:sz w:val="16"/>
        </w:rPr>
        <w:t>… .</w:t>
      </w:r>
      <w:proofErr w:type="gramEnd"/>
      <w:r w:rsidRPr="00463646">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CEF6A11" w14:textId="77777777" w:rsidR="00905213" w:rsidRPr="00463646" w:rsidRDefault="00905213" w:rsidP="00905213">
      <w:pPr>
        <w:rPr>
          <w:sz w:val="16"/>
        </w:rPr>
      </w:pPr>
      <w:r w:rsidRPr="00463646">
        <w:rPr>
          <w:sz w:val="16"/>
        </w:rPr>
        <w:t xml:space="preserve">The hypothesis </w:t>
      </w:r>
      <w:r w:rsidRPr="00463646">
        <w:rPr>
          <w:rStyle w:val="StyleUnderline"/>
        </w:rPr>
        <w:t>that populists will demand concessions</w:t>
      </w:r>
      <w:r w:rsidRPr="00463646">
        <w:rPr>
          <w:sz w:val="16"/>
        </w:rPr>
        <w:t xml:space="preserve"> from their domestic political opponents in exchange for issuing nuclear-deterrent threats on their behalf </w:t>
      </w:r>
      <w:r w:rsidRPr="00463646">
        <w:rPr>
          <w:rStyle w:val="StyleUnderline"/>
        </w:rPr>
        <w:t xml:space="preserve">may at </w:t>
      </w:r>
      <w:r w:rsidRPr="00463646">
        <w:rPr>
          <w:rStyle w:val="nfasis"/>
        </w:rPr>
        <w:t>first glance appear</w:t>
      </w:r>
      <w:r w:rsidRPr="00463646">
        <w:rPr>
          <w:sz w:val="16"/>
        </w:rPr>
        <w:t xml:space="preserve"> </w:t>
      </w:r>
      <w:r w:rsidRPr="00463646">
        <w:rPr>
          <w:rStyle w:val="StyleUnderline"/>
        </w:rPr>
        <w:t xml:space="preserve">to be only a matter of </w:t>
      </w:r>
      <w:r w:rsidRPr="00463646">
        <w:rPr>
          <w:rStyle w:val="nfasis"/>
        </w:rPr>
        <w:t>internal</w:t>
      </w:r>
      <w:r w:rsidRPr="00463646">
        <w:rPr>
          <w:rStyle w:val="StyleUnderline"/>
        </w:rPr>
        <w:t xml:space="preserve"> politics</w:t>
      </w:r>
      <w:r w:rsidRPr="00463646">
        <w:rPr>
          <w:sz w:val="16"/>
        </w:rPr>
        <w:t xml:space="preserve">, </w:t>
      </w:r>
      <w:r w:rsidRPr="00463646">
        <w:rPr>
          <w:rStyle w:val="StyleUnderline"/>
        </w:rPr>
        <w:t xml:space="preserve">but </w:t>
      </w:r>
      <w:r w:rsidRPr="00821AA1">
        <w:rPr>
          <w:rStyle w:val="StyleUnderline"/>
        </w:rPr>
        <w:t xml:space="preserve">the </w:t>
      </w:r>
      <w:r w:rsidRPr="005811FC">
        <w:rPr>
          <w:rStyle w:val="nfasis"/>
          <w:highlight w:val="cyan"/>
        </w:rPr>
        <w:t xml:space="preserve">distractions </w:t>
      </w:r>
      <w:r w:rsidRPr="00821AA1">
        <w:rPr>
          <w:rStyle w:val="nfasis"/>
        </w:rPr>
        <w:t>caused</w:t>
      </w:r>
      <w:r w:rsidRPr="00821AA1">
        <w:rPr>
          <w:rStyle w:val="StyleUnderline"/>
        </w:rPr>
        <w:t xml:space="preserve"> by internal political wrangling</w:t>
      </w:r>
      <w:r w:rsidRPr="00463646">
        <w:rPr>
          <w:rStyle w:val="StyleUnderline"/>
        </w:rPr>
        <w:t xml:space="preserve"> </w:t>
      </w:r>
      <w:r w:rsidRPr="005811FC">
        <w:rPr>
          <w:rStyle w:val="StyleUnderline"/>
          <w:highlight w:val="cyan"/>
        </w:rPr>
        <w:t>could</w:t>
      </w:r>
      <w:r w:rsidRPr="001615A5">
        <w:rPr>
          <w:rStyle w:val="StyleUnderline"/>
        </w:rPr>
        <w:t xml:space="preserve"> </w:t>
      </w:r>
      <w:r w:rsidRPr="00821AA1">
        <w:rPr>
          <w:rStyle w:val="nfasis"/>
        </w:rPr>
        <w:t xml:space="preserve">greatly </w:t>
      </w:r>
      <w:r w:rsidRPr="005811FC">
        <w:rPr>
          <w:rStyle w:val="nfasis"/>
          <w:highlight w:val="cyan"/>
        </w:rPr>
        <w:t>affect</w:t>
      </w:r>
      <w:r w:rsidRPr="00463646">
        <w:rPr>
          <w:rStyle w:val="StyleUnderline"/>
        </w:rPr>
        <w:t xml:space="preserve"> the denouement of </w:t>
      </w:r>
      <w:r w:rsidRPr="005811FC">
        <w:rPr>
          <w:rStyle w:val="StyleUnderline"/>
          <w:highlight w:val="cyan"/>
        </w:rPr>
        <w:t>a</w:t>
      </w:r>
      <w:r w:rsidRPr="00463646">
        <w:rPr>
          <w:rStyle w:val="StyleUnderline"/>
        </w:rPr>
        <w:t xml:space="preserve"> </w:t>
      </w:r>
      <w:r w:rsidRPr="00463646">
        <w:rPr>
          <w:rStyle w:val="nfasis"/>
        </w:rPr>
        <w:t xml:space="preserve">time-sensitive </w:t>
      </w:r>
      <w:r w:rsidRPr="005811FC">
        <w:rPr>
          <w:rStyle w:val="nfasis"/>
          <w:highlight w:val="cyan"/>
        </w:rPr>
        <w:t>nuclear crisis</w:t>
      </w:r>
      <w:r w:rsidRPr="00463646">
        <w:rPr>
          <w:rStyle w:val="StyleUnderline"/>
        </w:rPr>
        <w:t>.</w:t>
      </w:r>
      <w:r w:rsidRPr="00463646">
        <w:rPr>
          <w:sz w:val="16"/>
        </w:rPr>
        <w:t xml:space="preserve"> </w:t>
      </w:r>
      <w:r w:rsidRPr="005811FC">
        <w:rPr>
          <w:rStyle w:val="StyleUnderline"/>
          <w:highlight w:val="cyan"/>
        </w:rPr>
        <w:t xml:space="preserve">Foreign powers could </w:t>
      </w:r>
      <w:r w:rsidRPr="00821AA1">
        <w:rPr>
          <w:rStyle w:val="nfasis"/>
        </w:rPr>
        <w:t>also</w:t>
      </w:r>
      <w:r w:rsidRPr="00821AA1">
        <w:rPr>
          <w:rStyle w:val="StyleUnderline"/>
        </w:rPr>
        <w:t xml:space="preserve"> be </w:t>
      </w:r>
      <w:r w:rsidRPr="00821AA1">
        <w:rPr>
          <w:rStyle w:val="nfasis"/>
        </w:rPr>
        <w:t xml:space="preserve">tempted to </w:t>
      </w:r>
      <w:r w:rsidRPr="005811FC">
        <w:rPr>
          <w:rStyle w:val="nfasis"/>
          <w:highlight w:val="cyan"/>
        </w:rPr>
        <w:t>initiate a</w:t>
      </w:r>
      <w:r w:rsidRPr="00463646">
        <w:rPr>
          <w:rStyle w:val="nfasis"/>
        </w:rPr>
        <w:t xml:space="preserve"> nuclear </w:t>
      </w:r>
      <w:r w:rsidRPr="005811FC">
        <w:rPr>
          <w:rStyle w:val="nfasis"/>
          <w:highlight w:val="cyan"/>
        </w:rPr>
        <w:t>crisis</w:t>
      </w:r>
      <w:r w:rsidRPr="005811FC">
        <w:rPr>
          <w:rStyle w:val="StyleUnderline"/>
          <w:highlight w:val="cyan"/>
        </w:rPr>
        <w:t xml:space="preserve"> </w:t>
      </w:r>
      <w:r w:rsidRPr="00821AA1">
        <w:rPr>
          <w:rStyle w:val="nfasis"/>
        </w:rPr>
        <w:t xml:space="preserve">precisely </w:t>
      </w:r>
      <w:proofErr w:type="gramStart"/>
      <w:r w:rsidRPr="00821AA1">
        <w:rPr>
          <w:rStyle w:val="nfasis"/>
        </w:rPr>
        <w:t xml:space="preserve">in order </w:t>
      </w:r>
      <w:r w:rsidRPr="005811FC">
        <w:rPr>
          <w:rStyle w:val="nfasis"/>
          <w:highlight w:val="cyan"/>
        </w:rPr>
        <w:t>to</w:t>
      </w:r>
      <w:proofErr w:type="gramEnd"/>
      <w:r w:rsidRPr="005811FC">
        <w:rPr>
          <w:rStyle w:val="nfasis"/>
          <w:highlight w:val="cyan"/>
        </w:rPr>
        <w:t xml:space="preserve"> intensify</w:t>
      </w:r>
      <w:r w:rsidRPr="00463646">
        <w:rPr>
          <w:rStyle w:val="StyleUnderline"/>
        </w:rPr>
        <w:t xml:space="preserve"> their</w:t>
      </w:r>
      <w:r w:rsidRPr="00463646">
        <w:rPr>
          <w:sz w:val="16"/>
        </w:rPr>
        <w:t xml:space="preserve"> </w:t>
      </w:r>
      <w:r w:rsidRPr="00463646">
        <w:rPr>
          <w:rStyle w:val="StyleUnderline"/>
        </w:rPr>
        <w:t xml:space="preserve">adversary’s domestic </w:t>
      </w:r>
      <w:r w:rsidRPr="005811FC">
        <w:rPr>
          <w:rStyle w:val="StyleUnderline"/>
          <w:highlight w:val="cyan"/>
        </w:rPr>
        <w:t>divisions</w:t>
      </w:r>
      <w:r w:rsidRPr="00463646">
        <w:rPr>
          <w:sz w:val="16"/>
        </w:rPr>
        <w:t xml:space="preserve">. </w:t>
      </w:r>
      <w:r w:rsidRPr="00821AA1">
        <w:rPr>
          <w:rStyle w:val="StyleUnderline"/>
        </w:rPr>
        <w:t>In addition, when</w:t>
      </w:r>
      <w:r w:rsidRPr="00463646">
        <w:rPr>
          <w:rStyle w:val="StyleUnderline"/>
        </w:rPr>
        <w:t xml:space="preserve"> facing</w:t>
      </w:r>
      <w:r w:rsidRPr="00463646">
        <w:rPr>
          <w:sz w:val="16"/>
        </w:rPr>
        <w:t xml:space="preserve"> the double burden of </w:t>
      </w:r>
      <w:r w:rsidRPr="00463646">
        <w:rPr>
          <w:rStyle w:val="StyleUnderline"/>
        </w:rPr>
        <w:t>a nuclear threat and</w:t>
      </w:r>
      <w:r w:rsidRPr="00463646">
        <w:rPr>
          <w:sz w:val="16"/>
        </w:rPr>
        <w:t xml:space="preserve"> simultaneous </w:t>
      </w:r>
      <w:r w:rsidRPr="00463646">
        <w:rPr>
          <w:rStyle w:val="StyleUnderline"/>
        </w:rPr>
        <w:t xml:space="preserve">shakedown by the president, </w:t>
      </w:r>
      <w:r w:rsidRPr="005811FC">
        <w:rPr>
          <w:rStyle w:val="nfasis"/>
          <w:highlight w:val="cyan"/>
        </w:rPr>
        <w:t>politicians</w:t>
      </w:r>
      <w:r w:rsidRPr="005811FC">
        <w:rPr>
          <w:rStyle w:val="StyleUnderline"/>
          <w:highlight w:val="cyan"/>
        </w:rPr>
        <w:t xml:space="preserve"> </w:t>
      </w:r>
      <w:r w:rsidRPr="00821AA1">
        <w:rPr>
          <w:rStyle w:val="StyleUnderline"/>
        </w:rPr>
        <w:t xml:space="preserve">from disfavored regions </w:t>
      </w:r>
      <w:r w:rsidRPr="005811FC">
        <w:rPr>
          <w:rStyle w:val="StyleUnderline"/>
          <w:highlight w:val="cyan"/>
        </w:rPr>
        <w:t>would</w:t>
      </w:r>
      <w:r w:rsidRPr="00463646">
        <w:rPr>
          <w:rStyle w:val="StyleUnderline"/>
        </w:rPr>
        <w:t xml:space="preserve"> </w:t>
      </w:r>
      <w:r w:rsidRPr="00463646">
        <w:rPr>
          <w:rStyle w:val="nfasis"/>
        </w:rPr>
        <w:t xml:space="preserve">likely </w:t>
      </w:r>
      <w:r w:rsidRPr="005811FC">
        <w:rPr>
          <w:rStyle w:val="nfasis"/>
          <w:highlight w:val="cyan"/>
        </w:rPr>
        <w:t>appeal to</w:t>
      </w:r>
      <w:r w:rsidRPr="001615A5">
        <w:rPr>
          <w:rStyle w:val="nfasis"/>
        </w:rPr>
        <w:t xml:space="preserve"> </w:t>
      </w:r>
      <w:r w:rsidRPr="00821AA1">
        <w:rPr>
          <w:rStyle w:val="nfasis"/>
        </w:rPr>
        <w:t xml:space="preserve">friendly elements of the </w:t>
      </w:r>
      <w:r w:rsidRPr="005811FC">
        <w:rPr>
          <w:rStyle w:val="nfasis"/>
          <w:highlight w:val="cyan"/>
        </w:rPr>
        <w:t>military</w:t>
      </w:r>
      <w:r w:rsidRPr="005811FC">
        <w:rPr>
          <w:rStyle w:val="StyleUnderline"/>
          <w:highlight w:val="cyan"/>
        </w:rPr>
        <w:t xml:space="preserve"> </w:t>
      </w:r>
      <w:r w:rsidRPr="00821AA1">
        <w:rPr>
          <w:rStyle w:val="StyleUnderline"/>
        </w:rPr>
        <w:t>for assistance.</w:t>
      </w:r>
      <w:r w:rsidRPr="00821AA1">
        <w:rPr>
          <w:sz w:val="16"/>
        </w:rPr>
        <w:t xml:space="preserve"> </w:t>
      </w:r>
      <w:r w:rsidRPr="00821AA1">
        <w:rPr>
          <w:rStyle w:val="StyleUnderline"/>
        </w:rPr>
        <w:t>That</w:t>
      </w:r>
      <w:r w:rsidRPr="00821AA1">
        <w:rPr>
          <w:sz w:val="16"/>
        </w:rPr>
        <w:t xml:space="preserve"> possibility tees</w:t>
      </w:r>
      <w:r w:rsidRPr="00463646">
        <w:rPr>
          <w:sz w:val="16"/>
        </w:rPr>
        <w:t xml:space="preserve"> up the third hypothesis: </w:t>
      </w:r>
    </w:p>
    <w:p w14:paraId="17C4F428" w14:textId="77777777" w:rsidR="00905213" w:rsidRPr="00463646" w:rsidRDefault="00905213" w:rsidP="00905213">
      <w:pPr>
        <w:rPr>
          <w:sz w:val="16"/>
        </w:rPr>
      </w:pPr>
      <w:r w:rsidRPr="00463646">
        <w:rPr>
          <w:sz w:val="16"/>
        </w:rPr>
        <w:t xml:space="preserve">Hypothesis 3. The </w:t>
      </w:r>
      <w:r w:rsidRPr="00463646">
        <w:rPr>
          <w:rStyle w:val="nfasis"/>
        </w:rPr>
        <w:t>establishment’s reaction</w:t>
      </w:r>
      <w:r w:rsidRPr="00463646">
        <w:rPr>
          <w:rStyle w:val="StyleUnderline"/>
        </w:rPr>
        <w:t xml:space="preserve"> to populism</w:t>
      </w:r>
      <w:r w:rsidRPr="00463646">
        <w:rPr>
          <w:sz w:val="16"/>
        </w:rPr>
        <w:t xml:space="preserve"> </w:t>
      </w:r>
      <w:r w:rsidRPr="00821AA1">
        <w:rPr>
          <w:rStyle w:val="StyleUnderline"/>
        </w:rPr>
        <w:t xml:space="preserve">is </w:t>
      </w:r>
      <w:r w:rsidRPr="00582E10">
        <w:rPr>
          <w:rStyle w:val="StyleUnderline"/>
        </w:rPr>
        <w:t xml:space="preserve">likely to </w:t>
      </w:r>
      <w:r w:rsidRPr="005811FC">
        <w:rPr>
          <w:rStyle w:val="nfasis"/>
          <w:highlight w:val="cyan"/>
        </w:rPr>
        <w:t>increase deterrence instability</w:t>
      </w:r>
      <w:r w:rsidRPr="005811FC">
        <w:rPr>
          <w:rStyle w:val="StyleUnderline"/>
          <w:highlight w:val="cyan"/>
        </w:rPr>
        <w:t xml:space="preserve"> </w:t>
      </w:r>
      <w:r w:rsidRPr="00582E10">
        <w:rPr>
          <w:rStyle w:val="nfasis"/>
        </w:rPr>
        <w:t>at least as much</w:t>
      </w:r>
      <w:r w:rsidRPr="00582E10">
        <w:rPr>
          <w:rStyle w:val="StyleUnderline"/>
        </w:rPr>
        <w:t xml:space="preserve"> </w:t>
      </w:r>
      <w:r w:rsidRPr="00582E10">
        <w:rPr>
          <w:rStyle w:val="nfasis"/>
        </w:rPr>
        <w:t>as the actions of the populists</w:t>
      </w:r>
      <w:r w:rsidRPr="00463646">
        <w:rPr>
          <w:rStyle w:val="nfasis"/>
        </w:rPr>
        <w:t xml:space="preserve"> themselves</w:t>
      </w:r>
      <w:r w:rsidRPr="00463646">
        <w:rPr>
          <w:rStyle w:val="StyleUnderline"/>
        </w:rPr>
        <w:t>.</w:t>
      </w:r>
      <w:r w:rsidRPr="00463646">
        <w:rPr>
          <w:sz w:val="16"/>
        </w:rPr>
        <w:t xml:space="preserve"> Meier and </w:t>
      </w:r>
      <w:proofErr w:type="spellStart"/>
      <w:r w:rsidRPr="00463646">
        <w:rPr>
          <w:sz w:val="16"/>
        </w:rPr>
        <w:t>Vieluf’s</w:t>
      </w:r>
      <w:proofErr w:type="spellEnd"/>
      <w:r w:rsidRPr="00463646">
        <w:rPr>
          <w:sz w:val="16"/>
        </w:rPr>
        <w:t xml:space="preserve"> article </w:t>
      </w:r>
      <w:proofErr w:type="gramStart"/>
      <w:r w:rsidRPr="00463646">
        <w:rPr>
          <w:sz w:val="16"/>
        </w:rPr>
        <w:t>implies</w:t>
      </w:r>
      <w:proofErr w:type="gramEnd"/>
      <w:r w:rsidRPr="00463646">
        <w:rPr>
          <w:sz w:val="16"/>
        </w:rPr>
        <w:t xml:space="preserve"> that </w:t>
      </w:r>
      <w:r w:rsidRPr="00821AA1">
        <w:rPr>
          <w:rStyle w:val="StyleUnderline"/>
        </w:rPr>
        <w:t xml:space="preserve">the </w:t>
      </w:r>
      <w:r w:rsidRPr="005811FC">
        <w:rPr>
          <w:rStyle w:val="nfasis"/>
          <w:highlight w:val="cyan"/>
        </w:rPr>
        <w:t xml:space="preserve">fate </w:t>
      </w:r>
      <w:r w:rsidRPr="00821AA1">
        <w:rPr>
          <w:rStyle w:val="nfasis"/>
        </w:rPr>
        <w:t xml:space="preserve">of the world </w:t>
      </w:r>
      <w:r w:rsidRPr="005811FC">
        <w:rPr>
          <w:rStyle w:val="nfasis"/>
          <w:highlight w:val="cyan"/>
        </w:rPr>
        <w:t>hangs</w:t>
      </w:r>
      <w:r w:rsidRPr="005811FC">
        <w:rPr>
          <w:rStyle w:val="StyleUnderline"/>
          <w:highlight w:val="cyan"/>
        </w:rPr>
        <w:t xml:space="preserve"> on</w:t>
      </w:r>
      <w:r w:rsidRPr="001615A5">
        <w:rPr>
          <w:rStyle w:val="StyleUnderline"/>
        </w:rPr>
        <w:t xml:space="preserve"> </w:t>
      </w:r>
      <w:r w:rsidRPr="00821AA1">
        <w:rPr>
          <w:rStyle w:val="StyleUnderline"/>
        </w:rPr>
        <w:t>the</w:t>
      </w:r>
      <w:r w:rsidRPr="00821AA1">
        <w:rPr>
          <w:sz w:val="16"/>
        </w:rPr>
        <w:t xml:space="preserve"> </w:t>
      </w:r>
      <w:r w:rsidRPr="00821AA1">
        <w:rPr>
          <w:rStyle w:val="nfasis"/>
        </w:rPr>
        <w:t xml:space="preserve">establishment’s </w:t>
      </w:r>
      <w:r w:rsidRPr="005811FC">
        <w:rPr>
          <w:rStyle w:val="nfasis"/>
          <w:highlight w:val="cyan"/>
        </w:rPr>
        <w:t xml:space="preserve">ability to </w:t>
      </w:r>
      <w:r w:rsidRPr="00821AA1">
        <w:rPr>
          <w:rStyle w:val="nfasis"/>
        </w:rPr>
        <w:t xml:space="preserve">keep </w:t>
      </w:r>
      <w:r w:rsidRPr="005811FC">
        <w:rPr>
          <w:rStyle w:val="nfasis"/>
          <w:highlight w:val="cyan"/>
        </w:rPr>
        <w:t>populist</w:t>
      </w:r>
      <w:r w:rsidRPr="00160CAF">
        <w:rPr>
          <w:rStyle w:val="nfasis"/>
        </w:rPr>
        <w:t xml:space="preserve"> finger</w:t>
      </w:r>
      <w:r w:rsidRPr="005811FC">
        <w:rPr>
          <w:rStyle w:val="nfasis"/>
          <w:highlight w:val="cyan"/>
        </w:rPr>
        <w:t>s</w:t>
      </w:r>
      <w:r w:rsidRPr="00160CAF">
        <w:rPr>
          <w:rStyle w:val="nfasis"/>
        </w:rPr>
        <w:t xml:space="preserve"> </w:t>
      </w:r>
      <w:r w:rsidRPr="005811FC">
        <w:rPr>
          <w:rStyle w:val="nfasis"/>
          <w:highlight w:val="cyan"/>
        </w:rPr>
        <w:t>off the</w:t>
      </w:r>
      <w:r w:rsidRPr="00463646">
        <w:rPr>
          <w:rStyle w:val="nfasis"/>
        </w:rPr>
        <w:t xml:space="preserve"> nuclear </w:t>
      </w:r>
      <w:r w:rsidRPr="005811FC">
        <w:rPr>
          <w:rStyle w:val="nfasis"/>
          <w:highlight w:val="cyan"/>
        </w:rPr>
        <w:t>button</w:t>
      </w:r>
      <w:r w:rsidRPr="009C3B6F">
        <w:rPr>
          <w:rStyle w:val="StyleUnderline"/>
        </w:rPr>
        <w:t xml:space="preserve">. </w:t>
      </w:r>
      <w:r w:rsidRPr="009C3B6F">
        <w:rPr>
          <w:rStyle w:val="nfasis"/>
        </w:rPr>
        <w:t>But</w:t>
      </w:r>
      <w:r w:rsidRPr="009C3B6F">
        <w:rPr>
          <w:rStyle w:val="StyleUnderline"/>
        </w:rPr>
        <w:t xml:space="preserve"> the </w:t>
      </w:r>
      <w:r w:rsidRPr="009C3B6F">
        <w:rPr>
          <w:rStyle w:val="nfasis"/>
        </w:rPr>
        <w:t>establishment’s effort to fend off the populists</w:t>
      </w:r>
      <w:r w:rsidRPr="009C3B6F">
        <w:rPr>
          <w:rStyle w:val="StyleUnderline"/>
        </w:rPr>
        <w:t xml:space="preserve"> could </w:t>
      </w:r>
      <w:r w:rsidRPr="009C3B6F">
        <w:rPr>
          <w:rStyle w:val="nfasis"/>
        </w:rPr>
        <w:t xml:space="preserve">itself dramatically increase </w:t>
      </w:r>
      <w:proofErr w:type="gramStart"/>
      <w:r w:rsidRPr="009C3B6F">
        <w:rPr>
          <w:rStyle w:val="nfasis"/>
        </w:rPr>
        <w:t>deterrence</w:t>
      </w:r>
      <w:proofErr w:type="gramEnd"/>
      <w:r w:rsidRPr="009C3B6F">
        <w:rPr>
          <w:rStyle w:val="nfasis"/>
        </w:rPr>
        <w:t xml:space="preserve"> instability</w:t>
      </w:r>
      <w:r w:rsidRPr="009C3B6F">
        <w:rPr>
          <w:sz w:val="16"/>
        </w:rPr>
        <w:t xml:space="preserve">, </w:t>
      </w:r>
      <w:r w:rsidRPr="009C3B6F">
        <w:rPr>
          <w:rStyle w:val="StyleUnderline"/>
        </w:rPr>
        <w:t xml:space="preserve">for instance by </w:t>
      </w:r>
      <w:r w:rsidRPr="009C3B6F">
        <w:rPr>
          <w:rStyle w:val="nfasis"/>
        </w:rPr>
        <w:t>sowing confusion about the chain of command</w:t>
      </w:r>
      <w:r w:rsidRPr="009C3B6F">
        <w:rPr>
          <w:rStyle w:val="StyleUnderline"/>
        </w:rPr>
        <w:t>. This</w:t>
      </w:r>
      <w:r w:rsidRPr="009C3B6F">
        <w:rPr>
          <w:sz w:val="16"/>
        </w:rPr>
        <w:t xml:space="preserve"> hypothesis</w:t>
      </w:r>
      <w:r w:rsidRPr="00463646">
        <w:rPr>
          <w:sz w:val="16"/>
        </w:rPr>
        <w:t xml:space="preserve"> </w:t>
      </w:r>
      <w:r w:rsidRPr="00463646">
        <w:rPr>
          <w:rStyle w:val="StyleUnderline"/>
        </w:rPr>
        <w:t xml:space="preserve">is not </w:t>
      </w:r>
      <w:proofErr w:type="gramStart"/>
      <w:r w:rsidRPr="00463646">
        <w:rPr>
          <w:rStyle w:val="StyleUnderline"/>
        </w:rPr>
        <w:t>mere</w:t>
      </w:r>
      <w:proofErr w:type="gramEnd"/>
      <w:r w:rsidRPr="00463646">
        <w:rPr>
          <w:rStyle w:val="StyleUnderline"/>
        </w:rPr>
        <w:t xml:space="preserve"> speculation. Reacting to widespread fears that Trump might be tempted to launch a nuclear attack against China or another country after his 2020 election loss</w:t>
      </w:r>
      <w:r w:rsidRPr="00463646">
        <w:rPr>
          <w:sz w:val="16"/>
        </w:rPr>
        <w:t xml:space="preserve"> to Joe Biden, </w:t>
      </w:r>
      <w:r w:rsidRPr="00463646">
        <w:rPr>
          <w:rStyle w:val="StyleUnderline"/>
        </w:rPr>
        <w:t>in January 2021</w:t>
      </w:r>
      <w:r w:rsidRPr="00463646">
        <w:rPr>
          <w:sz w:val="16"/>
        </w:rPr>
        <w:t xml:space="preserve">, General Mark Milley, </w:t>
      </w:r>
      <w:r w:rsidRPr="00463646">
        <w:rPr>
          <w:rStyle w:val="StyleUnderline"/>
        </w:rPr>
        <w:t>the chairman of the Joint Chiefs of Staff, quietly worked the phone lines to reassure key people at home and abroad that he personally would not allow the president to do anything</w:t>
      </w:r>
      <w:r w:rsidRPr="00463646">
        <w:rPr>
          <w:sz w:val="16"/>
        </w:rPr>
        <w:t xml:space="preserve"> of the sort. </w:t>
      </w:r>
      <w:r w:rsidRPr="00463646">
        <w:rPr>
          <w:rStyle w:val="StyleUnderline"/>
        </w:rPr>
        <w:t>The chairman of the Joint Chiefs is legally outside the chain of command</w:t>
      </w:r>
      <w:r w:rsidRPr="00463646">
        <w:rPr>
          <w:sz w:val="16"/>
        </w:rPr>
        <w:t xml:space="preserve"> for the execution of the president’s military strategy. Indeed, </w:t>
      </w:r>
      <w:r w:rsidRPr="00463646">
        <w:rPr>
          <w:rStyle w:val="StyleUnderline"/>
        </w:rPr>
        <w:t>neither he nor anyone else has the legal authority to prevent a determined president from launching</w:t>
      </w:r>
      <w:r w:rsidRPr="00463646">
        <w:rPr>
          <w:sz w:val="16"/>
        </w:rPr>
        <w:t xml:space="preserve"> </w:t>
      </w:r>
      <w:r w:rsidRPr="00463646">
        <w:rPr>
          <w:rStyle w:val="StyleUnderline"/>
        </w:rPr>
        <w:t>a nuclear strike.33 Yet Milley told Pelosi, “The president alone can order the use</w:t>
      </w:r>
      <w:r w:rsidRPr="00463646">
        <w:rPr>
          <w:sz w:val="16"/>
        </w:rPr>
        <w:t xml:space="preserve"> of nuclear weapons. </w:t>
      </w:r>
      <w:r w:rsidRPr="00463646">
        <w:rPr>
          <w:rStyle w:val="StyleUnderline"/>
        </w:rPr>
        <w:t>But</w:t>
      </w:r>
      <w:r w:rsidRPr="00463646">
        <w:rPr>
          <w:sz w:val="16"/>
        </w:rPr>
        <w:t xml:space="preserve"> he doesn’t make the decision alone. One person can order it, several </w:t>
      </w:r>
      <w:r w:rsidRPr="00463646">
        <w:rPr>
          <w:rStyle w:val="StyleUnderline"/>
        </w:rPr>
        <w:t xml:space="preserve">people </w:t>
      </w:r>
      <w:proofErr w:type="gramStart"/>
      <w:r w:rsidRPr="00463646">
        <w:rPr>
          <w:rStyle w:val="StyleUnderline"/>
        </w:rPr>
        <w:t>have to</w:t>
      </w:r>
      <w:proofErr w:type="gramEnd"/>
      <w:r w:rsidRPr="00463646">
        <w:rPr>
          <w:rStyle w:val="StyleUnderline"/>
        </w:rPr>
        <w:t xml:space="preserve"> launch it</w:t>
      </w:r>
      <w:r w:rsidRPr="00463646">
        <w:rPr>
          <w:sz w:val="16"/>
        </w:rPr>
        <w:t xml:space="preserve">.” 34 Essentially, </w:t>
      </w:r>
      <w:r w:rsidRPr="00463646">
        <w:rPr>
          <w:rStyle w:val="StyleUnderline"/>
        </w:rPr>
        <w:t>Milley was saying that</w:t>
      </w:r>
      <w:r w:rsidRPr="00463646">
        <w:rPr>
          <w:sz w:val="16"/>
        </w:rPr>
        <w:t xml:space="preserve"> if push came to shove, </w:t>
      </w:r>
      <w:r w:rsidRPr="00463646">
        <w:rPr>
          <w:rStyle w:val="StyleUnderline"/>
        </w:rPr>
        <w:t xml:space="preserve">the </w:t>
      </w:r>
      <w:r w:rsidRPr="00463646">
        <w:rPr>
          <w:rStyle w:val="nfasis"/>
        </w:rPr>
        <w:t>military would mutiny</w:t>
      </w:r>
      <w:r w:rsidRPr="00463646">
        <w:rPr>
          <w:rStyle w:val="StyleUnderline"/>
        </w:rPr>
        <w:t>.</w:t>
      </w:r>
      <w:r w:rsidRPr="00463646">
        <w:rPr>
          <w:sz w:val="16"/>
        </w:rPr>
        <w:t xml:space="preserve"> Meier and </w:t>
      </w:r>
      <w:proofErr w:type="spellStart"/>
      <w:r w:rsidRPr="00463646">
        <w:rPr>
          <w:sz w:val="16"/>
        </w:rPr>
        <w:t>Vieluf</w:t>
      </w:r>
      <w:proofErr w:type="spellEnd"/>
      <w:r w:rsidRPr="00463646">
        <w:rPr>
          <w:sz w:val="16"/>
        </w:rPr>
        <w:t xml:space="preserve"> seem to think that Milley did the right thing (pp. 15–16). Maybe so, but he also set an ominous precedent.</w:t>
      </w:r>
    </w:p>
    <w:p w14:paraId="79D75E2C" w14:textId="77777777" w:rsidR="00905213" w:rsidRPr="00A55136" w:rsidRDefault="00905213" w:rsidP="00905213">
      <w:pPr>
        <w:rPr>
          <w:sz w:val="16"/>
        </w:rPr>
      </w:pPr>
      <w:r w:rsidRPr="00463646">
        <w:rPr>
          <w:sz w:val="16"/>
        </w:rPr>
        <w:t xml:space="preserve">As I mentioned at the outset, these comments are simply intended to spark further discussion about the important issues raised by Meier and </w:t>
      </w:r>
      <w:proofErr w:type="spellStart"/>
      <w:r w:rsidRPr="00463646">
        <w:rPr>
          <w:sz w:val="16"/>
        </w:rPr>
        <w:t>Vieluf’s</w:t>
      </w:r>
      <w:proofErr w:type="spellEnd"/>
      <w:r w:rsidRPr="00463646">
        <w:rPr>
          <w:sz w:val="16"/>
        </w:rPr>
        <w:t xml:space="preserve"> stimulating article. I would be relieved to </w:t>
      </w:r>
      <w:r w:rsidRPr="00160CAF">
        <w:rPr>
          <w:sz w:val="16"/>
        </w:rPr>
        <w:t xml:space="preserve">discover that </w:t>
      </w:r>
      <w:r w:rsidRPr="00160CAF">
        <w:rPr>
          <w:rStyle w:val="StyleUnderline"/>
        </w:rPr>
        <w:t>I am</w:t>
      </w:r>
      <w:r w:rsidRPr="00160CAF">
        <w:rPr>
          <w:sz w:val="16"/>
        </w:rPr>
        <w:t xml:space="preserve"> being overly </w:t>
      </w:r>
      <w:r w:rsidRPr="00160CAF">
        <w:rPr>
          <w:rStyle w:val="nfasis"/>
        </w:rPr>
        <w:t>pessimistic about humanity’s chances of survival</w:t>
      </w:r>
      <w:r w:rsidRPr="00160CAF">
        <w:rPr>
          <w:rStyle w:val="StyleUnderline"/>
        </w:rPr>
        <w:t xml:space="preserve"> with </w:t>
      </w:r>
      <w:r w:rsidRPr="00160CAF">
        <w:rPr>
          <w:rStyle w:val="nfasis"/>
        </w:rPr>
        <w:t>either</w:t>
      </w:r>
      <w:r w:rsidRPr="00160CAF">
        <w:rPr>
          <w:rStyle w:val="StyleUnderline"/>
        </w:rPr>
        <w:t xml:space="preserve"> the </w:t>
      </w:r>
      <w:r w:rsidRPr="00160CAF">
        <w:rPr>
          <w:rStyle w:val="nfasis"/>
        </w:rPr>
        <w:t>establishments</w:t>
      </w:r>
      <w:r w:rsidRPr="00160CAF">
        <w:rPr>
          <w:rStyle w:val="StyleUnderline"/>
        </w:rPr>
        <w:t xml:space="preserve"> or the </w:t>
      </w:r>
      <w:r w:rsidRPr="00160CAF">
        <w:rPr>
          <w:rStyle w:val="nfasis"/>
        </w:rPr>
        <w:t>populists</w:t>
      </w:r>
      <w:r w:rsidRPr="00160CAF">
        <w:rPr>
          <w:rStyle w:val="StyleUnderline"/>
        </w:rPr>
        <w:t xml:space="preserve"> in charge of </w:t>
      </w:r>
      <w:r w:rsidRPr="00160CAF">
        <w:rPr>
          <w:rStyle w:val="nfasis"/>
        </w:rPr>
        <w:t>nuclear arsenals</w:t>
      </w:r>
      <w:r w:rsidRPr="00160CAF">
        <w:t>.</w:t>
      </w:r>
      <w:r w:rsidRPr="00160CAF">
        <w:rPr>
          <w:sz w:val="16"/>
        </w:rPr>
        <w:t xml:space="preserve"> But the more I study the issue, the more pessimistic I become.</w:t>
      </w:r>
    </w:p>
    <w:p w14:paraId="5D747BDB" w14:textId="77777777" w:rsidR="00905213" w:rsidRPr="00090602" w:rsidRDefault="00905213" w:rsidP="00090602">
      <w:pPr>
        <w:rPr>
          <w:rFonts w:asciiTheme="minorHAnsi" w:hAnsiTheme="minorHAnsi" w:cstheme="minorHAnsi"/>
          <w:sz w:val="16"/>
        </w:rPr>
      </w:pPr>
    </w:p>
    <w:sectPr w:rsidR="00905213" w:rsidRPr="000906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CA486" w14:textId="77777777" w:rsidR="00872848" w:rsidRDefault="00872848" w:rsidP="00066D2C">
      <w:r>
        <w:separator/>
      </w:r>
    </w:p>
  </w:endnote>
  <w:endnote w:type="continuationSeparator" w:id="0">
    <w:p w14:paraId="5950D7AD" w14:textId="77777777" w:rsidR="00872848" w:rsidRDefault="0087284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4C15" w14:textId="77777777" w:rsidR="00872848" w:rsidRDefault="00872848" w:rsidP="00066D2C">
      <w:r>
        <w:separator/>
      </w:r>
    </w:p>
  </w:footnote>
  <w:footnote w:type="continuationSeparator" w:id="0">
    <w:p w14:paraId="643446BD" w14:textId="77777777" w:rsidR="00872848" w:rsidRDefault="0087284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7C3560"/>
    <w:multiLevelType w:val="multilevel"/>
    <w:tmpl w:val="CBEE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622372"/>
    <w:multiLevelType w:val="multilevel"/>
    <w:tmpl w:val="0A7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3E34B1"/>
    <w:multiLevelType w:val="multilevel"/>
    <w:tmpl w:val="5378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B20B7E"/>
    <w:multiLevelType w:val="multilevel"/>
    <w:tmpl w:val="1B34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0B6D77"/>
    <w:multiLevelType w:val="multilevel"/>
    <w:tmpl w:val="8CD2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C94ED0"/>
    <w:multiLevelType w:val="multilevel"/>
    <w:tmpl w:val="A2AE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392115939">
    <w:abstractNumId w:val="11"/>
  </w:num>
  <w:num w:numId="46" w16cid:durableId="178397117">
    <w:abstractNumId w:val="15"/>
  </w:num>
  <w:num w:numId="47" w16cid:durableId="1350330522">
    <w:abstractNumId w:val="19"/>
  </w:num>
  <w:num w:numId="48" w16cid:durableId="2119329497">
    <w:abstractNumId w:val="12"/>
  </w:num>
  <w:num w:numId="49" w16cid:durableId="1752463516">
    <w:abstractNumId w:val="18"/>
  </w:num>
  <w:num w:numId="50" w16cid:durableId="9877863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2245805631904"/>
    <w:docVar w:name="VerbatimVersion" w:val="6.0.0"/>
    <w:docVar w:name="WordVersion" w:val="16.0"/>
  </w:docVars>
  <w:rsids>
    <w:rsidRoot w:val="00090602"/>
    <w:rsid w:val="00001C7E"/>
    <w:rsid w:val="0000487C"/>
    <w:rsid w:val="00011FEF"/>
    <w:rsid w:val="00013C8B"/>
    <w:rsid w:val="00023AEF"/>
    <w:rsid w:val="000250CA"/>
    <w:rsid w:val="00032119"/>
    <w:rsid w:val="00034C1A"/>
    <w:rsid w:val="000427BD"/>
    <w:rsid w:val="00043C82"/>
    <w:rsid w:val="00050713"/>
    <w:rsid w:val="00053D0F"/>
    <w:rsid w:val="00056966"/>
    <w:rsid w:val="000615B0"/>
    <w:rsid w:val="00063921"/>
    <w:rsid w:val="000646D3"/>
    <w:rsid w:val="000657E9"/>
    <w:rsid w:val="00066D2C"/>
    <w:rsid w:val="0007328F"/>
    <w:rsid w:val="00074F1E"/>
    <w:rsid w:val="0007573B"/>
    <w:rsid w:val="0007578B"/>
    <w:rsid w:val="0007692C"/>
    <w:rsid w:val="00076EA7"/>
    <w:rsid w:val="00080E37"/>
    <w:rsid w:val="00080F27"/>
    <w:rsid w:val="0009060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F54"/>
    <w:rsid w:val="000D710A"/>
    <w:rsid w:val="000D739E"/>
    <w:rsid w:val="000D7A2C"/>
    <w:rsid w:val="000E0913"/>
    <w:rsid w:val="000E13F7"/>
    <w:rsid w:val="000E2525"/>
    <w:rsid w:val="000F1927"/>
    <w:rsid w:val="000F5C68"/>
    <w:rsid w:val="000F6390"/>
    <w:rsid w:val="000F6530"/>
    <w:rsid w:val="000F775F"/>
    <w:rsid w:val="001014FC"/>
    <w:rsid w:val="0010417F"/>
    <w:rsid w:val="00105540"/>
    <w:rsid w:val="00105C8A"/>
    <w:rsid w:val="00110290"/>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DF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19E"/>
    <w:rsid w:val="002212A9"/>
    <w:rsid w:val="002234FB"/>
    <w:rsid w:val="00225437"/>
    <w:rsid w:val="002263A1"/>
    <w:rsid w:val="00232746"/>
    <w:rsid w:val="00236707"/>
    <w:rsid w:val="00241116"/>
    <w:rsid w:val="0024328E"/>
    <w:rsid w:val="002508CB"/>
    <w:rsid w:val="002514A7"/>
    <w:rsid w:val="00253733"/>
    <w:rsid w:val="002555CB"/>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A2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CB9"/>
    <w:rsid w:val="00373810"/>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A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72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72"/>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C57"/>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D6E"/>
    <w:rsid w:val="00650C88"/>
    <w:rsid w:val="0065258E"/>
    <w:rsid w:val="00655035"/>
    <w:rsid w:val="00656814"/>
    <w:rsid w:val="00657A00"/>
    <w:rsid w:val="006633F4"/>
    <w:rsid w:val="0066638E"/>
    <w:rsid w:val="00666CC0"/>
    <w:rsid w:val="00673C22"/>
    <w:rsid w:val="0067482D"/>
    <w:rsid w:val="0067732F"/>
    <w:rsid w:val="006775E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E4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4E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FF"/>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848"/>
    <w:rsid w:val="0087564D"/>
    <w:rsid w:val="00876000"/>
    <w:rsid w:val="008844E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213"/>
    <w:rsid w:val="00906F79"/>
    <w:rsid w:val="00907369"/>
    <w:rsid w:val="00910B12"/>
    <w:rsid w:val="00912404"/>
    <w:rsid w:val="00920B9A"/>
    <w:rsid w:val="009249C5"/>
    <w:rsid w:val="00925558"/>
    <w:rsid w:val="00925B25"/>
    <w:rsid w:val="009263C9"/>
    <w:rsid w:val="00930B2A"/>
    <w:rsid w:val="00936F03"/>
    <w:rsid w:val="0094018B"/>
    <w:rsid w:val="009418E3"/>
    <w:rsid w:val="00942299"/>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1E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6EBB"/>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2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F6"/>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4F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F7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51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6D6"/>
    <w:rsid w:val="00D7546D"/>
    <w:rsid w:val="00D75C54"/>
    <w:rsid w:val="00D839C5"/>
    <w:rsid w:val="00D84043"/>
    <w:rsid w:val="00D91348"/>
    <w:rsid w:val="00D9566D"/>
    <w:rsid w:val="00DA0EF7"/>
    <w:rsid w:val="00DA4B3F"/>
    <w:rsid w:val="00DA4EB6"/>
    <w:rsid w:val="00DA5F0C"/>
    <w:rsid w:val="00DB20EB"/>
    <w:rsid w:val="00DB33F6"/>
    <w:rsid w:val="00DB38CC"/>
    <w:rsid w:val="00DB620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13"/>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AB"/>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ABB5E6"/>
  <w15:chartTrackingRefBased/>
  <w15:docId w15:val="{04E71802-AE1F-4E33-905C-A8484DBA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55CB"/>
    <w:rPr>
      <w:rFonts w:ascii="Calibri" w:hAnsi="Calibri" w:cs="Calibri"/>
    </w:rPr>
  </w:style>
  <w:style w:type="paragraph" w:styleId="Ttulo1">
    <w:name w:val="heading 1"/>
    <w:aliases w:val="Pocket"/>
    <w:basedOn w:val="Normal"/>
    <w:next w:val="Normal"/>
    <w:link w:val="Ttulo1Car"/>
    <w:qFormat/>
    <w:rsid w:val="002555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Ttulo2">
    <w:name w:val="heading 2"/>
    <w:aliases w:val="Hat"/>
    <w:basedOn w:val="Normal"/>
    <w:next w:val="Normal"/>
    <w:link w:val="Ttulo2Car"/>
    <w:uiPriority w:val="1"/>
    <w:qFormat/>
    <w:rsid w:val="002555CB"/>
    <w:pPr>
      <w:keepNext/>
      <w:keepLines/>
      <w:pageBreakBefore/>
      <w:spacing w:before="40" w:after="0"/>
      <w:jc w:val="center"/>
      <w:outlineLvl w:val="1"/>
    </w:pPr>
    <w:rPr>
      <w:rFonts w:eastAsiaTheme="majorEastAsia" w:cstheme="majorBidi"/>
      <w:b/>
      <w:sz w:val="44"/>
      <w:szCs w:val="26"/>
      <w:u w:val="double"/>
    </w:rPr>
  </w:style>
  <w:style w:type="paragraph" w:styleId="Ttulo3">
    <w:name w:val="heading 3"/>
    <w:aliases w:val="Block"/>
    <w:basedOn w:val="Normal"/>
    <w:next w:val="Normal"/>
    <w:link w:val="Ttulo3Car"/>
    <w:uiPriority w:val="2"/>
    <w:qFormat/>
    <w:rsid w:val="002555CB"/>
    <w:pPr>
      <w:keepNext/>
      <w:keepLines/>
      <w:pageBreakBefore/>
      <w:spacing w:before="40" w:after="0"/>
      <w:jc w:val="center"/>
      <w:outlineLvl w:val="2"/>
    </w:pPr>
    <w:rPr>
      <w:rFonts w:eastAsiaTheme="majorEastAsia" w:cstheme="majorBidi"/>
      <w:b/>
      <w:sz w:val="32"/>
      <w:szCs w:val="24"/>
      <w:u w:val="single"/>
    </w:rPr>
  </w:style>
  <w:style w:type="paragraph" w:styleId="Ttulo4">
    <w:name w:val="heading 4"/>
    <w:aliases w:val="Tag,body,Big card,Normal Tag,heading 2,Ch,no read,No Spacing12,No Spacing211,No Spacing2111,Heading 2 Char2 Char,Heading 2 Char1 Char Char,small text,No Spacing4,No Spacing11111,No Spacing5,ta,TA,TAG,t,T,Heading 2 Char Char Char Char, Ch,tags"/>
    <w:basedOn w:val="Normal"/>
    <w:next w:val="Normal"/>
    <w:link w:val="Ttulo4Car"/>
    <w:uiPriority w:val="3"/>
    <w:qFormat/>
    <w:rsid w:val="002555CB"/>
    <w:pPr>
      <w:keepNext/>
      <w:keepLines/>
      <w:spacing w:before="40" w:after="0"/>
      <w:outlineLvl w:val="3"/>
    </w:pPr>
    <w:rPr>
      <w:rFonts w:eastAsiaTheme="majorEastAsia" w:cstheme="majorBidi"/>
      <w:b/>
      <w:iCs/>
      <w:sz w:val="26"/>
    </w:rPr>
  </w:style>
  <w:style w:type="paragraph" w:styleId="Ttulo5">
    <w:name w:val="heading 5"/>
    <w:basedOn w:val="Normal"/>
    <w:next w:val="Normal"/>
    <w:link w:val="Ttulo5Car"/>
    <w:uiPriority w:val="9"/>
    <w:semiHidden/>
    <w:unhideWhenUsed/>
    <w:rsid w:val="002555CB"/>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9060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rsid w:val="002555C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2555CB"/>
  </w:style>
  <w:style w:type="character" w:styleId="nfasis">
    <w:name w:val="Emphasis"/>
    <w:aliases w:val="Bold Underline,Minimized,Highlighted,Evidence,minimized,tag2,Size 10,emphasis in card,CD Card,ED - Tag,Underlined,emphasis,Emphasis!!,small,Qualifications,normal card text,Shrunk,qualifications in card,qualifications,Debate,Text 8,s,smal,Box,B"/>
    <w:basedOn w:val="Fuentedeprrafopredeter"/>
    <w:link w:val="Emphasis1"/>
    <w:uiPriority w:val="8"/>
    <w:qFormat/>
    <w:rsid w:val="002555CB"/>
    <w:rPr>
      <w:rFonts w:ascii="Calibri" w:hAnsi="Calibri" w:cs="Calibri"/>
      <w:b/>
      <w:i w:val="0"/>
      <w:iCs/>
      <w:sz w:val="22"/>
      <w:u w:val="single"/>
      <w:bdr w:val="none" w:sz="0" w:space="0" w:color="auto"/>
    </w:rPr>
  </w:style>
  <w:style w:type="character" w:styleId="Hipervnculovisitado">
    <w:name w:val="FollowedHyperlink"/>
    <w:basedOn w:val="Fuentedeprrafopredeter"/>
    <w:uiPriority w:val="99"/>
    <w:semiHidden/>
    <w:unhideWhenUsed/>
    <w:rsid w:val="002555CB"/>
    <w:rPr>
      <w:color w:val="auto"/>
      <w:u w:val="none"/>
    </w:rPr>
  </w:style>
  <w:style w:type="character" w:customStyle="1" w:styleId="Ttulo1Car">
    <w:name w:val="Título 1 Car"/>
    <w:aliases w:val="Pocket Car"/>
    <w:basedOn w:val="Fuentedeprrafopredeter"/>
    <w:link w:val="Ttulo1"/>
    <w:rsid w:val="002555CB"/>
    <w:rPr>
      <w:rFonts w:ascii="Calibri" w:eastAsiaTheme="majorEastAsia" w:hAnsi="Calibri" w:cstheme="majorBidi"/>
      <w:b/>
      <w:sz w:val="52"/>
      <w:szCs w:val="32"/>
    </w:rPr>
  </w:style>
  <w:style w:type="character" w:customStyle="1" w:styleId="Ttulo2Car">
    <w:name w:val="Título 2 Car"/>
    <w:aliases w:val="Hat Car"/>
    <w:basedOn w:val="Fuentedeprrafopredeter"/>
    <w:link w:val="Ttulo2"/>
    <w:uiPriority w:val="1"/>
    <w:rsid w:val="002555CB"/>
    <w:rPr>
      <w:rFonts w:ascii="Calibri" w:eastAsiaTheme="majorEastAsia" w:hAnsi="Calibri" w:cstheme="majorBidi"/>
      <w:b/>
      <w:sz w:val="44"/>
      <w:szCs w:val="26"/>
      <w:u w:val="double"/>
    </w:rPr>
  </w:style>
  <w:style w:type="character" w:customStyle="1" w:styleId="Ttulo3Car">
    <w:name w:val="Título 3 Car"/>
    <w:aliases w:val="Block Car"/>
    <w:basedOn w:val="Fuentedeprrafopredeter"/>
    <w:link w:val="Ttulo3"/>
    <w:uiPriority w:val="2"/>
    <w:rsid w:val="002555CB"/>
    <w:rPr>
      <w:rFonts w:ascii="Calibri" w:eastAsiaTheme="majorEastAsia" w:hAnsi="Calibri" w:cstheme="majorBidi"/>
      <w:b/>
      <w:sz w:val="32"/>
      <w:szCs w:val="24"/>
      <w:u w:val="single"/>
    </w:rPr>
  </w:style>
  <w:style w:type="character" w:customStyle="1" w:styleId="Ttulo4Car">
    <w:name w:val="Título 4 Car"/>
    <w:aliases w:val="Tag Car,body Car,Big card Car,Normal Tag Car,heading 2 Car,Ch Car,no read Car,No Spacing12 Car,No Spacing211 Car,No Spacing2111 Car,Heading 2 Char2 Char Car,Heading 2 Char1 Char Char Car,small text Car,No Spacing4 Car,No Spacing11111 Car"/>
    <w:basedOn w:val="Fuentedeprrafopredeter"/>
    <w:link w:val="Ttulo4"/>
    <w:uiPriority w:val="3"/>
    <w:rsid w:val="002555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Fuentedeprrafopredeter"/>
    <w:uiPriority w:val="6"/>
    <w:qFormat/>
    <w:rsid w:val="002555C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Fuentedeprrafopredeter"/>
    <w:uiPriority w:val="7"/>
    <w:qFormat/>
    <w:rsid w:val="002555CB"/>
    <w:rPr>
      <w:b w:val="0"/>
      <w:sz w:val="22"/>
      <w:u w:val="single"/>
    </w:rPr>
  </w:style>
  <w:style w:type="character" w:styleId="Textoennegrita">
    <w:name w:val="Strong"/>
    <w:basedOn w:val="Fuentedeprrafopredeter"/>
    <w:uiPriority w:val="22"/>
    <w:qFormat/>
    <w:rsid w:val="002555CB"/>
    <w:rPr>
      <w:b/>
      <w:bCs/>
    </w:rPr>
  </w:style>
  <w:style w:type="character" w:styleId="Ttulodellibro">
    <w:name w:val="Book Title"/>
    <w:basedOn w:val="Fuentedeprrafopredeter"/>
    <w:uiPriority w:val="33"/>
    <w:qFormat/>
    <w:rsid w:val="002555CB"/>
    <w:rPr>
      <w:b/>
      <w:bCs/>
      <w:i/>
      <w:iCs/>
      <w:spacing w:val="5"/>
    </w:rPr>
  </w:style>
  <w:style w:type="character" w:customStyle="1" w:styleId="Ttulo5Car">
    <w:name w:val="Título 5 Car"/>
    <w:basedOn w:val="Fuentedeprrafopredeter"/>
    <w:link w:val="Ttulo5"/>
    <w:uiPriority w:val="9"/>
    <w:semiHidden/>
    <w:rsid w:val="002555CB"/>
    <w:rPr>
      <w:rFonts w:asciiTheme="majorHAnsi" w:eastAsiaTheme="majorEastAsia" w:hAnsiTheme="majorHAnsi" w:cstheme="majorBidi"/>
      <w:color w:val="2F5496" w:themeColor="accent1" w:themeShade="BF"/>
    </w:rPr>
  </w:style>
  <w:style w:type="numbering" w:styleId="111111">
    <w:name w:val="Outline List 2"/>
    <w:basedOn w:val="Sinlista"/>
    <w:uiPriority w:val="99"/>
    <w:semiHidden/>
    <w:unhideWhenUsed/>
    <w:rsid w:val="002555CB"/>
  </w:style>
  <w:style w:type="paragraph" w:styleId="Encabezado">
    <w:name w:val="header"/>
    <w:basedOn w:val="Normal"/>
    <w:link w:val="EncabezadoCar"/>
    <w:uiPriority w:val="99"/>
    <w:semiHidden/>
    <w:rsid w:val="002555C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2555CB"/>
    <w:rPr>
      <w:rFonts w:ascii="Calibri" w:hAnsi="Calibri" w:cs="Calibri"/>
    </w:rPr>
  </w:style>
  <w:style w:type="paragraph" w:styleId="Piedepgina">
    <w:name w:val="footer"/>
    <w:basedOn w:val="Normal"/>
    <w:link w:val="PiedepginaCar"/>
    <w:uiPriority w:val="99"/>
    <w:semiHidden/>
    <w:rsid w:val="002555C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2555CB"/>
    <w:rPr>
      <w:rFonts w:ascii="Calibri" w:hAnsi="Calibri" w:cs="Calibri"/>
    </w:rPr>
  </w:style>
  <w:style w:type="paragraph" w:styleId="Textoindependiente">
    <w:name w:val="Body Text"/>
    <w:basedOn w:val="Normal"/>
    <w:link w:val="TextoindependienteCar"/>
    <w:uiPriority w:val="99"/>
    <w:semiHidden/>
    <w:unhideWhenUsed/>
    <w:rsid w:val="002555CB"/>
    <w:pPr>
      <w:spacing w:after="120"/>
    </w:pPr>
  </w:style>
  <w:style w:type="character" w:customStyle="1" w:styleId="TextoindependienteCar">
    <w:name w:val="Texto independiente Car"/>
    <w:basedOn w:val="Fuentedeprrafopredeter"/>
    <w:link w:val="Textoindependiente"/>
    <w:uiPriority w:val="99"/>
    <w:semiHidden/>
    <w:rsid w:val="002555CB"/>
    <w:rPr>
      <w:rFonts w:ascii="Calibri" w:hAnsi="Calibri" w:cs="Calibri"/>
    </w:rPr>
  </w:style>
  <w:style w:type="paragraph" w:styleId="Sinespaciado">
    <w:name w:val="No Spacing"/>
    <w:link w:val="SinespaciadoCar"/>
    <w:uiPriority w:val="99"/>
    <w:unhideWhenUsed/>
    <w:qFormat/>
    <w:rsid w:val="002555CB"/>
    <w:pPr>
      <w:spacing w:after="0" w:line="240" w:lineRule="auto"/>
    </w:pPr>
    <w:rPr>
      <w:rFonts w:ascii="Calibri" w:hAnsi="Calibri" w:cs="Calibri"/>
    </w:rPr>
  </w:style>
  <w:style w:type="character" w:customStyle="1" w:styleId="SinespaciadoCar">
    <w:name w:val="Sin espaciado Car"/>
    <w:basedOn w:val="Fuentedeprrafopredeter"/>
    <w:link w:val="Sinespaciado"/>
    <w:uiPriority w:val="99"/>
    <w:rsid w:val="002555CB"/>
    <w:rPr>
      <w:rFonts w:ascii="Calibri" w:hAnsi="Calibri" w:cs="Calibri"/>
    </w:rPr>
  </w:style>
  <w:style w:type="character" w:styleId="Hipervnculo">
    <w:name w:val="Hyperlink"/>
    <w:aliases w:val="heading 1 (block title),Important,Read,Card Text,Internet Link,Analytic Text,Internet link,Char Char1,Underline Char Char Char Char1,Heading 3 Char Char Char Char Char Char Char Char Char Char1,Tags v 2 Char1,Heading 1 Char1,Pocket Char1"/>
    <w:basedOn w:val="Fuentedeprrafopredeter"/>
    <w:uiPriority w:val="99"/>
    <w:unhideWhenUsed/>
    <w:rsid w:val="002555CB"/>
    <w:rPr>
      <w:color w:val="0563C1" w:themeColor="hyperlink"/>
      <w:u w:val="single"/>
    </w:rPr>
  </w:style>
  <w:style w:type="character" w:styleId="Mencinsinresolver">
    <w:name w:val="Unresolved Mention"/>
    <w:basedOn w:val="Fuentedeprrafopredeter"/>
    <w:uiPriority w:val="99"/>
    <w:semiHidden/>
    <w:unhideWhenUsed/>
    <w:rsid w:val="002555CB"/>
    <w:rPr>
      <w:color w:val="605E5C"/>
      <w:shd w:val="clear" w:color="auto" w:fill="E1DFDD"/>
    </w:rPr>
  </w:style>
  <w:style w:type="paragraph" w:customStyle="1" w:styleId="Analytic">
    <w:name w:val="Analytic"/>
    <w:basedOn w:val="Ttulo4"/>
    <w:autoRedefine/>
    <w:uiPriority w:val="5"/>
    <w:qFormat/>
    <w:rsid w:val="00090602"/>
    <w:rPr>
      <w:color w:val="1F3864" w:themeColor="accent1" w:themeShade="80"/>
    </w:rPr>
  </w:style>
  <w:style w:type="paragraph" w:customStyle="1" w:styleId="Undertag">
    <w:name w:val="Undertag"/>
    <w:autoRedefine/>
    <w:uiPriority w:val="5"/>
    <w:qFormat/>
    <w:rsid w:val="00090602"/>
    <w:rPr>
      <w:rFonts w:ascii="Times New Roman" w:eastAsiaTheme="majorEastAsia" w:hAnsi="Times New Roman" w:cstheme="majorBidi"/>
      <w:i/>
      <w:iCs/>
      <w:color w:val="385623" w:themeColor="accent6" w:themeShade="80"/>
      <w:sz w:val="24"/>
    </w:rPr>
  </w:style>
  <w:style w:type="character" w:customStyle="1" w:styleId="Ttulo6Car">
    <w:name w:val="Título 6 Car"/>
    <w:basedOn w:val="Fuentedeprrafopredeter"/>
    <w:link w:val="Ttulo6"/>
    <w:uiPriority w:val="9"/>
    <w:semiHidden/>
    <w:rsid w:val="00090602"/>
    <w:rPr>
      <w:rFonts w:asciiTheme="majorHAnsi" w:eastAsiaTheme="majorEastAsia" w:hAnsiTheme="majorHAnsi" w:cstheme="majorBidi"/>
      <w:color w:val="1F3763" w:themeColor="accent1" w:themeShade="7F"/>
    </w:rPr>
  </w:style>
  <w:style w:type="paragraph" w:customStyle="1" w:styleId="Emphasis1">
    <w:name w:val="Emphasis1"/>
    <w:basedOn w:val="Normal"/>
    <w:link w:val="nfasis"/>
    <w:autoRedefine/>
    <w:uiPriority w:val="8"/>
    <w:qFormat/>
    <w:rsid w:val="00090602"/>
    <w:pPr>
      <w:pBdr>
        <w:top w:val="single" w:sz="4" w:space="1" w:color="auto"/>
        <w:left w:val="single" w:sz="4" w:space="4" w:color="auto"/>
        <w:bottom w:val="single" w:sz="4" w:space="1" w:color="auto"/>
        <w:right w:val="single" w:sz="4" w:space="4" w:color="auto"/>
      </w:pBdr>
      <w:spacing w:line="254" w:lineRule="auto"/>
      <w:ind w:left="720"/>
      <w:jc w:val="both"/>
    </w:pPr>
    <w:rPr>
      <w:b/>
      <w:iCs/>
      <w:u w:val="single"/>
    </w:rPr>
  </w:style>
  <w:style w:type="paragraph" w:customStyle="1" w:styleId="textbold">
    <w:name w:val="text bold"/>
    <w:basedOn w:val="Normal"/>
    <w:uiPriority w:val="8"/>
    <w:qFormat/>
    <w:rsid w:val="00090602"/>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linePara">
    <w:name w:val="Underline Para"/>
    <w:basedOn w:val="Normal"/>
    <w:uiPriority w:val="7"/>
    <w:qFormat/>
    <w:rsid w:val="00090602"/>
    <w:pPr>
      <w:widowControl w:val="0"/>
      <w:suppressAutoHyphens/>
      <w:spacing w:after="200" w:line="254" w:lineRule="auto"/>
      <w:contextualSpacing/>
    </w:pPr>
    <w:rPr>
      <w:rFonts w:asciiTheme="minorHAnsi" w:hAnsiTheme="minorHAnsi" w:cstheme="minorBidi"/>
      <w:u w:val="single"/>
    </w:rPr>
  </w:style>
  <w:style w:type="character" w:customStyle="1" w:styleId="TtuloCar">
    <w:name w:val="Título Car"/>
    <w:aliases w:val="title Car,Cites and Cards Car,UNDERLINE Car,Bold Underlined Car,Read This Car,Block Heading Car,Non Read Text Car,Debate Normal Car"/>
    <w:basedOn w:val="Fuentedeprrafopredeter"/>
    <w:link w:val="Ttulo"/>
    <w:uiPriority w:val="99"/>
    <w:qFormat/>
    <w:rsid w:val="00090602"/>
    <w:rPr>
      <w:u w:val="single"/>
    </w:rPr>
  </w:style>
  <w:style w:type="paragraph" w:styleId="Ttulo">
    <w:name w:val="Title"/>
    <w:aliases w:val="title,Cites and Cards,UNDERLINE,Bold Underlined,Read This,Block Heading,Non Read Text,Debate Normal"/>
    <w:basedOn w:val="Normal"/>
    <w:next w:val="Normal"/>
    <w:link w:val="TtuloCar"/>
    <w:uiPriority w:val="99"/>
    <w:qFormat/>
    <w:rsid w:val="00090602"/>
    <w:pPr>
      <w:ind w:left="720"/>
      <w:outlineLvl w:val="0"/>
    </w:pPr>
    <w:rPr>
      <w:rFonts w:asciiTheme="minorHAnsi" w:hAnsiTheme="minorHAnsi" w:cstheme="minorBidi"/>
      <w:u w:val="single"/>
    </w:rPr>
  </w:style>
  <w:style w:type="character" w:customStyle="1" w:styleId="TitleChar1">
    <w:name w:val="Title Char1"/>
    <w:basedOn w:val="Fuentedeprrafopredeter"/>
    <w:uiPriority w:val="10"/>
    <w:rsid w:val="00090602"/>
    <w:rPr>
      <w:rFonts w:asciiTheme="majorHAnsi" w:eastAsiaTheme="majorEastAsia" w:hAnsiTheme="majorHAnsi" w:cstheme="majorBidi"/>
      <w:spacing w:val="-10"/>
      <w:kern w:val="28"/>
      <w:sz w:val="56"/>
      <w:szCs w:val="56"/>
    </w:rPr>
  </w:style>
  <w:style w:type="paragraph" w:customStyle="1" w:styleId="Citation">
    <w:name w:val="Citation"/>
    <w:basedOn w:val="Normal"/>
    <w:uiPriority w:val="7"/>
    <w:qFormat/>
    <w:rsid w:val="00090602"/>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31306</Words>
  <Characters>172189</Characters>
  <Application>Microsoft Office Word</Application>
  <DocSecurity>0</DocSecurity>
  <Lines>1434</Lines>
  <Paragraphs>406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Verbatim</vt:lpstr>
      <vt:lpstr>Verbatim</vt:lpstr>
    </vt:vector>
  </TitlesOfParts>
  <Company/>
  <LinksUpToDate>false</LinksUpToDate>
  <CharactersWithSpaces>203089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Nick Loew</dc:creator>
  <cp:keywords>6.0.0</cp:keywords>
  <dc:description/>
  <cp:lastModifiedBy>Camila Rosa-Pérez</cp:lastModifiedBy>
  <cp:revision>2</cp:revision>
  <dcterms:created xsi:type="dcterms:W3CDTF">2026-01-16T22:43:00Z</dcterms:created>
  <dcterms:modified xsi:type="dcterms:W3CDTF">2026-01-17T14:00:00Z</dcterms:modified>
</cp:coreProperties>
</file>