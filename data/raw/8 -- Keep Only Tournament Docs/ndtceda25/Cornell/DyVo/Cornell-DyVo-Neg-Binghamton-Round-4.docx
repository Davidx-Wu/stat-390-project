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EE8FC" w14:textId="1FD5AD7D" w:rsidR="005D388F" w:rsidRDefault="00FD2B63" w:rsidP="00FD2B63">
      <w:pPr>
        <w:pStyle w:val="Heading1"/>
      </w:pPr>
      <w:r>
        <w:t>1NC</w:t>
      </w:r>
    </w:p>
    <w:p w14:paraId="3226F5FB" w14:textId="77777777" w:rsidR="00FD2B63" w:rsidRDefault="00FD2B63" w:rsidP="00FD2B63"/>
    <w:p w14:paraId="64C1722D" w14:textId="6E320F3B" w:rsidR="00FD2B63" w:rsidRDefault="00FD2B63" w:rsidP="00FD2B63">
      <w:pPr>
        <w:pStyle w:val="Heading2"/>
      </w:pPr>
      <w:r>
        <w:t>OFF</w:t>
      </w:r>
    </w:p>
    <w:p w14:paraId="57DB695D" w14:textId="77777777" w:rsidR="00FD2B63" w:rsidRDefault="00FD2B63" w:rsidP="00FD2B63"/>
    <w:p w14:paraId="73808046" w14:textId="77777777" w:rsidR="00FD2B63" w:rsidRDefault="00FD2B63" w:rsidP="00FD2B63">
      <w:pPr>
        <w:pStyle w:val="Heading4"/>
      </w:pPr>
      <w:r>
        <w:t xml:space="preserve">Trump is </w:t>
      </w:r>
      <w:r w:rsidRPr="00282E77">
        <w:rPr>
          <w:u w:val="single"/>
        </w:rPr>
        <w:t>not popular</w:t>
      </w:r>
    </w:p>
    <w:p w14:paraId="23C5F431" w14:textId="77777777" w:rsidR="00FD2B63" w:rsidRDefault="00FD2B63" w:rsidP="00FD2B63">
      <w:pPr>
        <w:rPr>
          <w:rStyle w:val="Style13ptBold"/>
          <w:sz w:val="16"/>
          <w:szCs w:val="16"/>
        </w:rPr>
      </w:pPr>
      <w:r w:rsidRPr="000B3784">
        <w:rPr>
          <w:rStyle w:val="Style13ptBold"/>
        </w:rPr>
        <w:t xml:space="preserve">SIMS 9/25/2025 </w:t>
      </w:r>
      <w:r w:rsidRPr="000B3784">
        <w:rPr>
          <w:rStyle w:val="Style13ptBold"/>
          <w:sz w:val="16"/>
          <w:szCs w:val="16"/>
        </w:rPr>
        <w:t xml:space="preserve">(Chris, reporter for Louisville Courier Journal, “What is President Trump's approval rating today? Polls say US satisfaction, Republican support dip “, courier journal, </w:t>
      </w:r>
      <w:hyperlink r:id="rId8" w:history="1">
        <w:r w:rsidRPr="000B3784">
          <w:rPr>
            <w:rStyle w:val="Style13ptBold"/>
            <w:sz w:val="16"/>
            <w:szCs w:val="16"/>
          </w:rPr>
          <w:t>https://www.courier-journal.com/story/news/politics/2025/09/25/trump-approval-rating-polls-today-2025-us-donald-trump-ratings-latest-president-trump-poll-news/86342527007/</w:t>
        </w:r>
      </w:hyperlink>
      <w:r w:rsidRPr="000B3784">
        <w:rPr>
          <w:rStyle w:val="Style13ptBold"/>
          <w:sz w:val="16"/>
          <w:szCs w:val="16"/>
        </w:rPr>
        <w:t xml:space="preserve"> [CORNELL DBT] note://// indicates par. breaks)[AR 09/2025]</w:t>
      </w:r>
    </w:p>
    <w:p w14:paraId="7C35D1E4" w14:textId="77777777" w:rsidR="00FD2B63" w:rsidRPr="000B3784" w:rsidRDefault="00FD2B63" w:rsidP="00FD2B63">
      <w:pPr>
        <w:rPr>
          <w:sz w:val="10"/>
        </w:rPr>
      </w:pPr>
      <w:r w:rsidRPr="000B3784">
        <w:rPr>
          <w:rStyle w:val="StyleUnderline"/>
        </w:rPr>
        <w:t>A</w:t>
      </w:r>
      <w:r w:rsidRPr="009640C5">
        <w:rPr>
          <w:rStyle w:val="StyleUnderline"/>
        </w:rPr>
        <w:t xml:space="preserve"> </w:t>
      </w:r>
      <w:hyperlink r:id="rId9" w:tgtFrame="_blank" w:history="1">
        <w:r w:rsidRPr="000B3784">
          <w:rPr>
            <w:rStyle w:val="StyleUnderline"/>
          </w:rPr>
          <w:t>recent Gallup poll</w:t>
        </w:r>
      </w:hyperlink>
      <w:r w:rsidRPr="009640C5">
        <w:rPr>
          <w:rStyle w:val="StyleUnderline"/>
        </w:rPr>
        <w:t xml:space="preserve"> </w:t>
      </w:r>
      <w:r w:rsidRPr="000B3784">
        <w:rPr>
          <w:rStyle w:val="StyleUnderline"/>
        </w:rPr>
        <w:t>suggests</w:t>
      </w:r>
      <w:r w:rsidRPr="000B3784">
        <w:rPr>
          <w:sz w:val="10"/>
        </w:rPr>
        <w:t xml:space="preserve"> </w:t>
      </w:r>
      <w:r w:rsidRPr="000B3784">
        <w:rPr>
          <w:rStyle w:val="StyleUnderline"/>
        </w:rPr>
        <w:t xml:space="preserve">US </w:t>
      </w:r>
      <w:r w:rsidRPr="000B3784">
        <w:rPr>
          <w:rStyle w:val="StyleUnderline"/>
          <w:highlight w:val="cyan"/>
        </w:rPr>
        <w:t>satisfaction</w:t>
      </w:r>
      <w:r w:rsidRPr="000B3784">
        <w:rPr>
          <w:sz w:val="10"/>
          <w:highlight w:val="cyan"/>
        </w:rPr>
        <w:t xml:space="preserve"> </w:t>
      </w:r>
      <w:r w:rsidRPr="000B3784">
        <w:rPr>
          <w:rStyle w:val="StyleUnderline"/>
          <w:highlight w:val="cyan"/>
        </w:rPr>
        <w:t>during</w:t>
      </w:r>
      <w:r w:rsidRPr="000B3784">
        <w:rPr>
          <w:sz w:val="10"/>
        </w:rPr>
        <w:t xml:space="preserve"> President </w:t>
      </w:r>
      <w:r w:rsidRPr="000B3784">
        <w:rPr>
          <w:rStyle w:val="StyleUnderline"/>
          <w:highlight w:val="cyan"/>
        </w:rPr>
        <w:t>Trump's second term is at an all-time low</w:t>
      </w:r>
      <w:r w:rsidRPr="000B3784">
        <w:rPr>
          <w:rStyle w:val="StyleUnderline"/>
        </w:rPr>
        <w:t xml:space="preserve"> at 29%,</w:t>
      </w:r>
      <w:r w:rsidRPr="000B3784">
        <w:rPr>
          <w:sz w:val="10"/>
        </w:rPr>
        <w:t xml:space="preserve"> </w:t>
      </w:r>
      <w:r w:rsidRPr="000B3784">
        <w:rPr>
          <w:rStyle w:val="StyleUnderline"/>
          <w:highlight w:val="cyan"/>
        </w:rPr>
        <w:t>with Republican support</w:t>
      </w:r>
      <w:r w:rsidRPr="000B3784">
        <w:rPr>
          <w:sz w:val="10"/>
        </w:rPr>
        <w:t xml:space="preserve"> for Trump </w:t>
      </w:r>
      <w:r w:rsidRPr="000B3784">
        <w:rPr>
          <w:rStyle w:val="StyleUnderline"/>
          <w:highlight w:val="cyan"/>
        </w:rPr>
        <w:t>starting to wane</w:t>
      </w:r>
      <w:r w:rsidRPr="000B3784">
        <w:rPr>
          <w:rStyle w:val="StyleUnderline"/>
        </w:rPr>
        <w:t xml:space="preserve"> </w:t>
      </w:r>
      <w:r w:rsidRPr="000B3784">
        <w:rPr>
          <w:sz w:val="10"/>
        </w:rPr>
        <w:t xml:space="preserve">as </w:t>
      </w:r>
      <w:r w:rsidRPr="000B3784">
        <w:rPr>
          <w:rStyle w:val="StyleUnderline"/>
          <w:highlight w:val="cyan"/>
        </w:rPr>
        <w:t>satisfaction among GOP voters</w:t>
      </w:r>
      <w:r w:rsidRPr="000B3784">
        <w:rPr>
          <w:sz w:val="10"/>
          <w:highlight w:val="cyan"/>
        </w:rPr>
        <w:t xml:space="preserve"> </w:t>
      </w:r>
      <w:r w:rsidRPr="000B3784">
        <w:rPr>
          <w:rStyle w:val="StyleUnderline"/>
          <w:highlight w:val="cyan"/>
        </w:rPr>
        <w:t>dipped</w:t>
      </w:r>
      <w:r w:rsidRPr="000B3784">
        <w:rPr>
          <w:rStyle w:val="StyleUnderline"/>
        </w:rPr>
        <w:t xml:space="preserve"> </w:t>
      </w:r>
      <w:r w:rsidRPr="000B3784">
        <w:rPr>
          <w:rStyle w:val="StyleUnderline"/>
          <w:highlight w:val="cyan"/>
        </w:rPr>
        <w:t>from 76</w:t>
      </w:r>
      <w:r w:rsidRPr="000B3784">
        <w:rPr>
          <w:rStyle w:val="StyleUnderline"/>
        </w:rPr>
        <w:t xml:space="preserve">% </w:t>
      </w:r>
      <w:r w:rsidRPr="000B3784">
        <w:rPr>
          <w:rStyle w:val="StyleUnderline"/>
          <w:highlight w:val="cyan"/>
        </w:rPr>
        <w:t>to 68%.</w:t>
      </w:r>
      <w:r w:rsidRPr="009640C5">
        <w:rPr>
          <w:sz w:val="10"/>
        </w:rPr>
        <w:t xml:space="preserve"> //// </w:t>
      </w:r>
      <w:r w:rsidRPr="000B3784">
        <w:rPr>
          <w:sz w:val="10"/>
        </w:rPr>
        <w:t>Meanwhile, the current</w:t>
      </w:r>
      <w:r w:rsidRPr="009640C5">
        <w:rPr>
          <w:sz w:val="10"/>
        </w:rPr>
        <w:t xml:space="preserve"> </w:t>
      </w:r>
      <w:hyperlink r:id="rId10" w:tgtFrame="_blank" w:history="1">
        <w:r w:rsidRPr="000B3784">
          <w:rPr>
            <w:rStyle w:val="Hyperlink"/>
          </w:rPr>
          <w:t>Quinnipiac University poll</w:t>
        </w:r>
      </w:hyperlink>
      <w:r w:rsidRPr="009640C5">
        <w:rPr>
          <w:sz w:val="10"/>
        </w:rPr>
        <w:t xml:space="preserve"> </w:t>
      </w:r>
      <w:r w:rsidRPr="000B3784">
        <w:rPr>
          <w:sz w:val="10"/>
        </w:rPr>
        <w:t>notes 79% of voters believe the United States is in a political crisis in the wake of the</w:t>
      </w:r>
      <w:r w:rsidRPr="009640C5">
        <w:rPr>
          <w:sz w:val="10"/>
        </w:rPr>
        <w:t xml:space="preserve"> </w:t>
      </w:r>
      <w:hyperlink r:id="rId11" w:history="1">
        <w:r w:rsidRPr="000B3784">
          <w:rPr>
            <w:rStyle w:val="Hyperlink"/>
          </w:rPr>
          <w:t>assassination of conservative activist Charlie Kirk</w:t>
        </w:r>
      </w:hyperlink>
      <w:r w:rsidRPr="000B3784">
        <w:rPr>
          <w:sz w:val="10"/>
        </w:rPr>
        <w:t>.</w:t>
      </w:r>
      <w:r w:rsidRPr="009640C5">
        <w:rPr>
          <w:sz w:val="10"/>
        </w:rPr>
        <w:t xml:space="preserve"> //// </w:t>
      </w:r>
      <w:r w:rsidRPr="009640C5">
        <w:rPr>
          <w:rStyle w:val="StyleUnderline"/>
          <w:highlight w:val="cyan"/>
        </w:rPr>
        <w:t>Here's what recent polls</w:t>
      </w:r>
      <w:r w:rsidRPr="009640C5">
        <w:rPr>
          <w:rStyle w:val="StyleUnderline"/>
        </w:rPr>
        <w:t xml:space="preserve"> from </w:t>
      </w:r>
      <w:hyperlink r:id="rId12" w:tgtFrame="_blank" w:history="1">
        <w:r w:rsidRPr="009640C5">
          <w:rPr>
            <w:rStyle w:val="StyleUnderline"/>
          </w:rPr>
          <w:t>Gallup</w:t>
        </w:r>
      </w:hyperlink>
      <w:r w:rsidRPr="009640C5">
        <w:rPr>
          <w:rStyle w:val="StyleUnderline"/>
        </w:rPr>
        <w:t xml:space="preserve">, </w:t>
      </w:r>
      <w:hyperlink r:id="rId13" w:tgtFrame="_blank" w:history="1">
        <w:r w:rsidRPr="009640C5">
          <w:rPr>
            <w:rStyle w:val="StyleUnderline"/>
          </w:rPr>
          <w:t>Quinnipiac University</w:t>
        </w:r>
      </w:hyperlink>
      <w:r w:rsidRPr="009640C5">
        <w:rPr>
          <w:rStyle w:val="StyleUnderline"/>
        </w:rPr>
        <w:t>,</w:t>
      </w:r>
      <w:r w:rsidRPr="009640C5">
        <w:rPr>
          <w:sz w:val="10"/>
        </w:rPr>
        <w:t xml:space="preserve"> </w:t>
      </w:r>
      <w:hyperlink r:id="rId14" w:tgtFrame="_blank" w:history="1">
        <w:r w:rsidRPr="009640C5">
          <w:rPr>
            <w:rStyle w:val="StyleUnderline"/>
          </w:rPr>
          <w:t>Real Clear Politics (RCP)</w:t>
        </w:r>
      </w:hyperlink>
      <w:r w:rsidRPr="009640C5">
        <w:rPr>
          <w:sz w:val="10"/>
        </w:rPr>
        <w:t xml:space="preserve"> and more </w:t>
      </w:r>
      <w:r w:rsidRPr="009640C5">
        <w:rPr>
          <w:rStyle w:val="StyleUnderline"/>
        </w:rPr>
        <w:t xml:space="preserve">have to </w:t>
      </w:r>
      <w:r w:rsidRPr="009640C5">
        <w:rPr>
          <w:rStyle w:val="StyleUnderline"/>
          <w:highlight w:val="cyan"/>
        </w:rPr>
        <w:t>say</w:t>
      </w:r>
      <w:r w:rsidRPr="009640C5">
        <w:rPr>
          <w:rStyle w:val="StyleUnderline"/>
        </w:rPr>
        <w:t xml:space="preserve"> o</w:t>
      </w:r>
      <w:r w:rsidRPr="009640C5">
        <w:rPr>
          <w:sz w:val="10"/>
        </w:rPr>
        <w:t xml:space="preserve">n Kentucky and America's current views of Trump's second term at the </w:t>
      </w:r>
      <w:hyperlink r:id="rId15" w:tgtFrame="_blank" w:history="1">
        <w:r w:rsidRPr="000B3784">
          <w:rPr>
            <w:rStyle w:val="Hyperlink"/>
          </w:rPr>
          <w:t>White House</w:t>
        </w:r>
      </w:hyperlink>
      <w:r w:rsidRPr="009640C5">
        <w:rPr>
          <w:sz w:val="10"/>
        </w:rPr>
        <w:t xml:space="preserve">: //// </w:t>
      </w:r>
      <w:r w:rsidRPr="000B3784">
        <w:rPr>
          <w:sz w:val="10"/>
        </w:rPr>
        <w:t>What is President Donald Trump's approval rating today? What do current US polls say Trump's ratings are right now?</w:t>
      </w:r>
      <w:r w:rsidRPr="009640C5">
        <w:rPr>
          <w:sz w:val="10"/>
        </w:rPr>
        <w:t xml:space="preserve"> </w:t>
      </w:r>
      <w:r w:rsidRPr="000B3784">
        <w:rPr>
          <w:sz w:val="10"/>
        </w:rPr>
        <w:t>Here are the latest approval ratings and polls released on Trump's administration:</w:t>
      </w:r>
      <w:r w:rsidRPr="009640C5">
        <w:rPr>
          <w:sz w:val="10"/>
        </w:rPr>
        <w:t xml:space="preserve"> //// </w:t>
      </w:r>
      <w:r w:rsidRPr="000B3784">
        <w:rPr>
          <w:sz w:val="10"/>
        </w:rPr>
        <w:t>Trump's approval rating today in US: RCP current Trump approval poll</w:t>
      </w:r>
      <w:r w:rsidRPr="009640C5">
        <w:rPr>
          <w:sz w:val="10"/>
        </w:rPr>
        <w:t xml:space="preserve"> //// </w:t>
      </w:r>
      <w:r w:rsidRPr="000B3784">
        <w:rPr>
          <w:rStyle w:val="StyleUnderline"/>
        </w:rPr>
        <w:t>Most recent Trump approval rating</w:t>
      </w:r>
      <w:r w:rsidRPr="000B3784">
        <w:rPr>
          <w:sz w:val="10"/>
        </w:rPr>
        <w:t xml:space="preserve">, </w:t>
      </w:r>
      <w:r w:rsidRPr="000B3784">
        <w:rPr>
          <w:rStyle w:val="StyleUnderline"/>
        </w:rPr>
        <w:t>according to</w:t>
      </w:r>
      <w:r w:rsidRPr="000B3784">
        <w:rPr>
          <w:sz w:val="10"/>
        </w:rPr>
        <w:t xml:space="preserve"> the latest</w:t>
      </w:r>
      <w:r w:rsidRPr="009640C5">
        <w:rPr>
          <w:sz w:val="10"/>
        </w:rPr>
        <w:t xml:space="preserve"> </w:t>
      </w:r>
      <w:r w:rsidRPr="000B3784">
        <w:rPr>
          <w:sz w:val="10"/>
        </w:rPr>
        <w:t>from</w:t>
      </w:r>
      <w:r w:rsidRPr="009640C5">
        <w:rPr>
          <w:sz w:val="10"/>
        </w:rPr>
        <w:t xml:space="preserve"> </w:t>
      </w:r>
      <w:hyperlink r:id="rId16" w:tgtFrame="_blank" w:history="1">
        <w:r w:rsidRPr="000B3784">
          <w:rPr>
            <w:rStyle w:val="StyleUnderline"/>
            <w:highlight w:val="cyan"/>
          </w:rPr>
          <w:t>RCP</w:t>
        </w:r>
      </w:hyperlink>
      <w:r w:rsidRPr="009640C5">
        <w:rPr>
          <w:rStyle w:val="StyleUnderline"/>
          <w:highlight w:val="cyan"/>
        </w:rPr>
        <w:t xml:space="preserve"> </w:t>
      </w:r>
      <w:r w:rsidRPr="000B3784">
        <w:rPr>
          <w:rStyle w:val="StyleUnderline"/>
          <w:highlight w:val="cyan"/>
        </w:rPr>
        <w:t>(</w:t>
      </w:r>
      <w:r w:rsidRPr="000B3784">
        <w:rPr>
          <w:rStyle w:val="StyleUnderline"/>
        </w:rPr>
        <w:t xml:space="preserve">Sept. 10-23, </w:t>
      </w:r>
      <w:r w:rsidRPr="000B3784">
        <w:rPr>
          <w:sz w:val="10"/>
        </w:rPr>
        <w:t>2025):</w:t>
      </w:r>
      <w:r w:rsidRPr="009640C5">
        <w:rPr>
          <w:sz w:val="10"/>
        </w:rPr>
        <w:t xml:space="preserve"> //// </w:t>
      </w:r>
      <w:r w:rsidRPr="000B3784">
        <w:rPr>
          <w:sz w:val="10"/>
        </w:rPr>
        <w:t>Favorable:</w:t>
      </w:r>
      <w:r w:rsidRPr="009640C5">
        <w:rPr>
          <w:sz w:val="10"/>
        </w:rPr>
        <w:t xml:space="preserve"> </w:t>
      </w:r>
      <w:r w:rsidRPr="000B3784">
        <w:rPr>
          <w:sz w:val="10"/>
        </w:rPr>
        <w:t>45.3%</w:t>
      </w:r>
      <w:r w:rsidRPr="009640C5">
        <w:rPr>
          <w:sz w:val="10"/>
        </w:rPr>
        <w:t xml:space="preserve"> //// </w:t>
      </w:r>
      <w:r w:rsidRPr="000B3784">
        <w:rPr>
          <w:rStyle w:val="Emphasis"/>
          <w:highlight w:val="cyan"/>
        </w:rPr>
        <w:t>Unfavorable:</w:t>
      </w:r>
      <w:r w:rsidRPr="009640C5">
        <w:rPr>
          <w:rStyle w:val="Emphasis"/>
          <w:highlight w:val="cyan"/>
        </w:rPr>
        <w:t xml:space="preserve"> </w:t>
      </w:r>
      <w:r w:rsidRPr="000B3784">
        <w:rPr>
          <w:rStyle w:val="Emphasis"/>
          <w:highlight w:val="cyan"/>
        </w:rPr>
        <w:t>52.3%</w:t>
      </w:r>
      <w:r w:rsidRPr="009640C5">
        <w:rPr>
          <w:sz w:val="10"/>
        </w:rPr>
        <w:t xml:space="preserve"> //// </w:t>
      </w:r>
      <w:r w:rsidRPr="000B3784">
        <w:rPr>
          <w:sz w:val="10"/>
        </w:rPr>
        <w:t>Unsure:</w:t>
      </w:r>
      <w:r w:rsidRPr="009640C5">
        <w:rPr>
          <w:sz w:val="10"/>
        </w:rPr>
        <w:t xml:space="preserve"> </w:t>
      </w:r>
      <w:r w:rsidRPr="000B3784">
        <w:rPr>
          <w:sz w:val="10"/>
        </w:rPr>
        <w:t>2.4%</w:t>
      </w:r>
      <w:r w:rsidRPr="009640C5">
        <w:rPr>
          <w:sz w:val="10"/>
        </w:rPr>
        <w:t xml:space="preserve"> //// </w:t>
      </w:r>
      <w:r w:rsidRPr="000B3784">
        <w:rPr>
          <w:sz w:val="10"/>
        </w:rPr>
        <w:t>Trump's approval rating today in US: Quinnipiac University's Trump approval poll now</w:t>
      </w:r>
      <w:r w:rsidRPr="009640C5">
        <w:rPr>
          <w:sz w:val="10"/>
        </w:rPr>
        <w:t xml:space="preserve"> //// </w:t>
      </w:r>
      <w:r w:rsidRPr="000B3784">
        <w:rPr>
          <w:sz w:val="10"/>
        </w:rPr>
        <w:t>Most recent Trump approval rating, according to the latest</w:t>
      </w:r>
      <w:r w:rsidRPr="009640C5">
        <w:rPr>
          <w:sz w:val="10"/>
        </w:rPr>
        <w:t xml:space="preserve"> </w:t>
      </w:r>
      <w:hyperlink r:id="rId17" w:tgtFrame="_blank" w:history="1">
        <w:r w:rsidRPr="000B3784">
          <w:rPr>
            <w:rStyle w:val="StyleUnderline"/>
            <w:highlight w:val="cyan"/>
          </w:rPr>
          <w:t>Quinnipiac</w:t>
        </w:r>
        <w:r w:rsidRPr="000B3784">
          <w:rPr>
            <w:rStyle w:val="StyleUnderline"/>
          </w:rPr>
          <w:t xml:space="preserve"> University poll</w:t>
        </w:r>
      </w:hyperlink>
      <w:r w:rsidRPr="009640C5">
        <w:rPr>
          <w:rStyle w:val="StyleUnderline"/>
        </w:rPr>
        <w:t xml:space="preserve"> </w:t>
      </w:r>
      <w:r w:rsidRPr="000B3784">
        <w:rPr>
          <w:rStyle w:val="StyleUnderline"/>
        </w:rPr>
        <w:t>(Sept. 24, 2025)</w:t>
      </w:r>
      <w:r w:rsidRPr="000B3784">
        <w:rPr>
          <w:sz w:val="10"/>
        </w:rPr>
        <w:t>:</w:t>
      </w:r>
      <w:r w:rsidRPr="009640C5">
        <w:rPr>
          <w:sz w:val="10"/>
        </w:rPr>
        <w:t xml:space="preserve"> //// </w:t>
      </w:r>
      <w:r w:rsidRPr="000B3784">
        <w:rPr>
          <w:sz w:val="10"/>
        </w:rPr>
        <w:t>Favorable:</w:t>
      </w:r>
      <w:r w:rsidRPr="009640C5">
        <w:rPr>
          <w:sz w:val="10"/>
        </w:rPr>
        <w:t xml:space="preserve"> </w:t>
      </w:r>
      <w:r w:rsidRPr="000B3784">
        <w:rPr>
          <w:sz w:val="10"/>
        </w:rPr>
        <w:t>38%</w:t>
      </w:r>
      <w:r w:rsidRPr="009640C5">
        <w:rPr>
          <w:sz w:val="10"/>
        </w:rPr>
        <w:t xml:space="preserve"> //// </w:t>
      </w:r>
      <w:r w:rsidRPr="000B3784">
        <w:rPr>
          <w:rStyle w:val="Emphasis"/>
          <w:highlight w:val="cyan"/>
        </w:rPr>
        <w:t>Unfavorable:</w:t>
      </w:r>
      <w:r w:rsidRPr="009640C5">
        <w:rPr>
          <w:rStyle w:val="Emphasis"/>
          <w:highlight w:val="cyan"/>
        </w:rPr>
        <w:t xml:space="preserve"> </w:t>
      </w:r>
      <w:r w:rsidRPr="000B3784">
        <w:rPr>
          <w:rStyle w:val="Emphasis"/>
          <w:highlight w:val="cyan"/>
        </w:rPr>
        <w:t>54%</w:t>
      </w:r>
      <w:r w:rsidRPr="009640C5">
        <w:rPr>
          <w:rStyle w:val="Emphasis"/>
        </w:rPr>
        <w:t xml:space="preserve"> /</w:t>
      </w:r>
      <w:r w:rsidRPr="009640C5">
        <w:rPr>
          <w:sz w:val="10"/>
        </w:rPr>
        <w:t xml:space="preserve">/// </w:t>
      </w:r>
      <w:r w:rsidRPr="000B3784">
        <w:rPr>
          <w:sz w:val="10"/>
        </w:rPr>
        <w:t>Unsure:</w:t>
      </w:r>
      <w:r w:rsidRPr="009640C5">
        <w:rPr>
          <w:sz w:val="10"/>
        </w:rPr>
        <w:t xml:space="preserve"> </w:t>
      </w:r>
      <w:r w:rsidRPr="000B3784">
        <w:rPr>
          <w:sz w:val="10"/>
        </w:rPr>
        <w:t>8%</w:t>
      </w:r>
      <w:r w:rsidRPr="009640C5">
        <w:rPr>
          <w:sz w:val="10"/>
        </w:rPr>
        <w:t xml:space="preserve"> //// </w:t>
      </w:r>
      <w:r w:rsidRPr="000B3784">
        <w:rPr>
          <w:sz w:val="10"/>
        </w:rPr>
        <w:t>Trump's approval rating today in US: Gallup's Trump approval poll now</w:t>
      </w:r>
      <w:r w:rsidRPr="009640C5">
        <w:rPr>
          <w:sz w:val="10"/>
        </w:rPr>
        <w:t xml:space="preserve"> //// </w:t>
      </w:r>
      <w:r w:rsidRPr="000B3784">
        <w:rPr>
          <w:sz w:val="10"/>
        </w:rPr>
        <w:t xml:space="preserve">Most recent Trump approval rating, according to </w:t>
      </w:r>
      <w:r w:rsidRPr="000B3784">
        <w:rPr>
          <w:rStyle w:val="StyleUnderline"/>
        </w:rPr>
        <w:t>the latest</w:t>
      </w:r>
      <w:r w:rsidRPr="009640C5">
        <w:rPr>
          <w:rStyle w:val="StyleUnderline"/>
        </w:rPr>
        <w:t xml:space="preserve"> </w:t>
      </w:r>
      <w:hyperlink r:id="rId18" w:tgtFrame="_blank" w:history="1">
        <w:r w:rsidRPr="000B3784">
          <w:rPr>
            <w:rStyle w:val="StyleUnderline"/>
            <w:highlight w:val="cyan"/>
          </w:rPr>
          <w:t>Gallup</w:t>
        </w:r>
        <w:r w:rsidRPr="000B3784">
          <w:rPr>
            <w:rStyle w:val="StyleUnderline"/>
          </w:rPr>
          <w:t xml:space="preserve"> polls</w:t>
        </w:r>
      </w:hyperlink>
      <w:r w:rsidRPr="009640C5">
        <w:rPr>
          <w:rStyle w:val="StyleUnderline"/>
        </w:rPr>
        <w:t xml:space="preserve"> </w:t>
      </w:r>
      <w:r w:rsidRPr="000B3784">
        <w:rPr>
          <w:rStyle w:val="StyleUnderline"/>
        </w:rPr>
        <w:t>(Sept. 22, 2025</w:t>
      </w:r>
      <w:r w:rsidRPr="000B3784">
        <w:rPr>
          <w:sz w:val="10"/>
        </w:rPr>
        <w:t>):</w:t>
      </w:r>
      <w:r w:rsidRPr="009640C5">
        <w:rPr>
          <w:sz w:val="10"/>
        </w:rPr>
        <w:t xml:space="preserve"> //// </w:t>
      </w:r>
      <w:r w:rsidRPr="000B3784">
        <w:rPr>
          <w:sz w:val="10"/>
        </w:rPr>
        <w:t>Favorable:</w:t>
      </w:r>
      <w:r w:rsidRPr="009640C5">
        <w:rPr>
          <w:sz w:val="10"/>
        </w:rPr>
        <w:t xml:space="preserve"> </w:t>
      </w:r>
      <w:r w:rsidRPr="000B3784">
        <w:rPr>
          <w:sz w:val="10"/>
        </w:rPr>
        <w:t>40%</w:t>
      </w:r>
      <w:r w:rsidRPr="009640C5">
        <w:rPr>
          <w:sz w:val="10"/>
        </w:rPr>
        <w:t xml:space="preserve"> //// </w:t>
      </w:r>
      <w:r w:rsidRPr="000B3784">
        <w:rPr>
          <w:rStyle w:val="Emphasis"/>
          <w:highlight w:val="cyan"/>
        </w:rPr>
        <w:t>Unfavorable:</w:t>
      </w:r>
      <w:r w:rsidRPr="009640C5">
        <w:rPr>
          <w:rStyle w:val="Emphasis"/>
          <w:highlight w:val="cyan"/>
        </w:rPr>
        <w:t xml:space="preserve"> </w:t>
      </w:r>
      <w:r w:rsidRPr="000B3784">
        <w:rPr>
          <w:rStyle w:val="Emphasis"/>
          <w:highlight w:val="cyan"/>
        </w:rPr>
        <w:t>56</w:t>
      </w:r>
      <w:r w:rsidRPr="000B3784">
        <w:rPr>
          <w:rStyle w:val="Emphasis"/>
        </w:rPr>
        <w:t>%</w:t>
      </w:r>
      <w:r w:rsidRPr="009640C5">
        <w:rPr>
          <w:sz w:val="10"/>
        </w:rPr>
        <w:t xml:space="preserve"> //// </w:t>
      </w:r>
      <w:r w:rsidRPr="000B3784">
        <w:rPr>
          <w:sz w:val="10"/>
        </w:rPr>
        <w:t>Unsure:</w:t>
      </w:r>
      <w:r w:rsidRPr="009640C5">
        <w:rPr>
          <w:sz w:val="10"/>
        </w:rPr>
        <w:t xml:space="preserve"> </w:t>
      </w:r>
      <w:r w:rsidRPr="000B3784">
        <w:rPr>
          <w:sz w:val="10"/>
        </w:rPr>
        <w:t>4%</w:t>
      </w:r>
      <w:r w:rsidRPr="009640C5">
        <w:rPr>
          <w:sz w:val="10"/>
        </w:rPr>
        <w:t xml:space="preserve"> //// </w:t>
      </w:r>
      <w:r w:rsidRPr="000B3784">
        <w:rPr>
          <w:sz w:val="10"/>
        </w:rPr>
        <w:t>Trump's approval rating today in US: The Economist's current Trump approval poll</w:t>
      </w:r>
      <w:r w:rsidRPr="009640C5">
        <w:rPr>
          <w:sz w:val="10"/>
        </w:rPr>
        <w:t xml:space="preserve"> //// </w:t>
      </w:r>
      <w:r w:rsidRPr="000B3784">
        <w:rPr>
          <w:sz w:val="10"/>
        </w:rPr>
        <w:t xml:space="preserve">Most recent Trump approval rating, according to </w:t>
      </w:r>
      <w:r w:rsidRPr="000B3784">
        <w:rPr>
          <w:rStyle w:val="StyleUnderline"/>
        </w:rPr>
        <w:t>the latest</w:t>
      </w:r>
      <w:r w:rsidRPr="009640C5">
        <w:rPr>
          <w:rStyle w:val="StyleUnderline"/>
        </w:rPr>
        <w:t xml:space="preserve"> </w:t>
      </w:r>
      <w:r w:rsidRPr="000B3784">
        <w:rPr>
          <w:rStyle w:val="StyleUnderline"/>
        </w:rPr>
        <w:t>from</w:t>
      </w:r>
      <w:r w:rsidRPr="009640C5">
        <w:rPr>
          <w:rStyle w:val="StyleUnderline"/>
        </w:rPr>
        <w:t xml:space="preserve"> </w:t>
      </w:r>
      <w:hyperlink r:id="rId19" w:tgtFrame="_blank" w:history="1">
        <w:r w:rsidRPr="000B3784">
          <w:rPr>
            <w:rStyle w:val="StyleUnderline"/>
          </w:rPr>
          <w:t xml:space="preserve">The </w:t>
        </w:r>
        <w:r w:rsidRPr="000B3784">
          <w:rPr>
            <w:rStyle w:val="StyleUnderline"/>
            <w:highlight w:val="cyan"/>
          </w:rPr>
          <w:t>Economist</w:t>
        </w:r>
      </w:hyperlink>
      <w:r w:rsidRPr="009640C5">
        <w:rPr>
          <w:rStyle w:val="StyleUnderline"/>
        </w:rPr>
        <w:t xml:space="preserve"> </w:t>
      </w:r>
      <w:r w:rsidRPr="000B3784">
        <w:rPr>
          <w:rStyle w:val="StyleUnderline"/>
        </w:rPr>
        <w:t>(Sept. 25, 2025</w:t>
      </w:r>
      <w:r w:rsidRPr="000B3784">
        <w:rPr>
          <w:sz w:val="10"/>
        </w:rPr>
        <w:t>):</w:t>
      </w:r>
      <w:r w:rsidRPr="009640C5">
        <w:rPr>
          <w:sz w:val="10"/>
        </w:rPr>
        <w:t xml:space="preserve"> //// </w:t>
      </w:r>
      <w:r w:rsidRPr="000B3784">
        <w:rPr>
          <w:sz w:val="10"/>
        </w:rPr>
        <w:t>Favorable:</w:t>
      </w:r>
      <w:r w:rsidRPr="009640C5">
        <w:rPr>
          <w:sz w:val="10"/>
        </w:rPr>
        <w:t xml:space="preserve"> </w:t>
      </w:r>
      <w:r w:rsidRPr="000B3784">
        <w:rPr>
          <w:sz w:val="10"/>
        </w:rPr>
        <w:t>39%</w:t>
      </w:r>
      <w:r w:rsidRPr="009640C5">
        <w:rPr>
          <w:sz w:val="10"/>
        </w:rPr>
        <w:t xml:space="preserve"> //// </w:t>
      </w:r>
      <w:r w:rsidRPr="000B3784">
        <w:rPr>
          <w:rStyle w:val="Emphasis"/>
          <w:highlight w:val="cyan"/>
        </w:rPr>
        <w:t>Unfavorable:</w:t>
      </w:r>
      <w:r w:rsidRPr="009640C5">
        <w:rPr>
          <w:rStyle w:val="Emphasis"/>
          <w:highlight w:val="cyan"/>
        </w:rPr>
        <w:t xml:space="preserve"> </w:t>
      </w:r>
      <w:r w:rsidRPr="000B3784">
        <w:rPr>
          <w:rStyle w:val="Emphasis"/>
          <w:highlight w:val="cyan"/>
        </w:rPr>
        <w:t>56</w:t>
      </w:r>
      <w:r w:rsidRPr="000B3784">
        <w:rPr>
          <w:rStyle w:val="Emphasis"/>
        </w:rPr>
        <w:t>%</w:t>
      </w:r>
      <w:r w:rsidRPr="009640C5">
        <w:rPr>
          <w:sz w:val="10"/>
        </w:rPr>
        <w:t xml:space="preserve"> //// </w:t>
      </w:r>
      <w:r w:rsidRPr="000B3784">
        <w:rPr>
          <w:sz w:val="10"/>
        </w:rPr>
        <w:t>Unsure:</w:t>
      </w:r>
      <w:r w:rsidRPr="009640C5">
        <w:rPr>
          <w:sz w:val="10"/>
        </w:rPr>
        <w:t xml:space="preserve"> </w:t>
      </w:r>
      <w:r w:rsidRPr="000B3784">
        <w:rPr>
          <w:sz w:val="10"/>
        </w:rPr>
        <w:t>5%</w:t>
      </w:r>
      <w:r w:rsidRPr="009640C5">
        <w:rPr>
          <w:sz w:val="10"/>
        </w:rPr>
        <w:t xml:space="preserve"> //// </w:t>
      </w:r>
      <w:r w:rsidRPr="000B3784">
        <w:rPr>
          <w:sz w:val="10"/>
        </w:rPr>
        <w:t>Trump's approval rating today in US: Civiqs' Trump approval poll now</w:t>
      </w:r>
      <w:r w:rsidRPr="009640C5">
        <w:rPr>
          <w:sz w:val="10"/>
        </w:rPr>
        <w:t xml:space="preserve"> //// </w:t>
      </w:r>
      <w:r w:rsidRPr="000B3784">
        <w:rPr>
          <w:sz w:val="10"/>
        </w:rPr>
        <w:t xml:space="preserve">Most recent Trump approval rating, according to </w:t>
      </w:r>
      <w:r w:rsidRPr="000B3784">
        <w:rPr>
          <w:rStyle w:val="StyleUnderline"/>
        </w:rPr>
        <w:t>the latest</w:t>
      </w:r>
      <w:r w:rsidRPr="009640C5">
        <w:rPr>
          <w:rStyle w:val="StyleUnderline"/>
        </w:rPr>
        <w:t xml:space="preserve"> </w:t>
      </w:r>
      <w:hyperlink r:id="rId20" w:tgtFrame="_blank" w:history="1">
        <w:r w:rsidRPr="000B3784">
          <w:rPr>
            <w:rStyle w:val="StyleUnderline"/>
            <w:highlight w:val="cyan"/>
          </w:rPr>
          <w:t>Civiqs</w:t>
        </w:r>
        <w:r w:rsidRPr="000B3784">
          <w:rPr>
            <w:rStyle w:val="StyleUnderline"/>
          </w:rPr>
          <w:t xml:space="preserve"> poll</w:t>
        </w:r>
      </w:hyperlink>
      <w:r w:rsidRPr="009640C5">
        <w:rPr>
          <w:rStyle w:val="StyleUnderline"/>
        </w:rPr>
        <w:t xml:space="preserve"> </w:t>
      </w:r>
      <w:r w:rsidRPr="000B3784">
        <w:rPr>
          <w:rStyle w:val="StyleUnderline"/>
        </w:rPr>
        <w:t>(Sept. 24, 2025):</w:t>
      </w:r>
      <w:r w:rsidRPr="009640C5">
        <w:rPr>
          <w:sz w:val="10"/>
        </w:rPr>
        <w:t xml:space="preserve"> //// </w:t>
      </w:r>
      <w:r w:rsidRPr="000B3784">
        <w:rPr>
          <w:sz w:val="10"/>
        </w:rPr>
        <w:t>Favorable:</w:t>
      </w:r>
      <w:r w:rsidRPr="009640C5">
        <w:rPr>
          <w:sz w:val="10"/>
        </w:rPr>
        <w:t xml:space="preserve"> </w:t>
      </w:r>
      <w:r w:rsidRPr="000B3784">
        <w:rPr>
          <w:sz w:val="10"/>
        </w:rPr>
        <w:t>42%</w:t>
      </w:r>
      <w:r w:rsidRPr="009640C5">
        <w:rPr>
          <w:sz w:val="10"/>
        </w:rPr>
        <w:t xml:space="preserve"> //// </w:t>
      </w:r>
      <w:r w:rsidRPr="000B3784">
        <w:rPr>
          <w:rStyle w:val="Emphasis"/>
          <w:highlight w:val="cyan"/>
        </w:rPr>
        <w:t>Unfavorable:</w:t>
      </w:r>
      <w:r w:rsidRPr="009640C5">
        <w:rPr>
          <w:rStyle w:val="Emphasis"/>
          <w:highlight w:val="cyan"/>
        </w:rPr>
        <w:t xml:space="preserve"> </w:t>
      </w:r>
      <w:r w:rsidRPr="000B3784">
        <w:rPr>
          <w:rStyle w:val="Emphasis"/>
          <w:highlight w:val="cyan"/>
        </w:rPr>
        <w:t>54%</w:t>
      </w:r>
      <w:r w:rsidRPr="009640C5">
        <w:rPr>
          <w:sz w:val="10"/>
        </w:rPr>
        <w:t xml:space="preserve"> //// </w:t>
      </w:r>
      <w:r w:rsidRPr="000B3784">
        <w:rPr>
          <w:sz w:val="10"/>
        </w:rPr>
        <w:t>Unsure:</w:t>
      </w:r>
      <w:r w:rsidRPr="009640C5">
        <w:rPr>
          <w:sz w:val="10"/>
        </w:rPr>
        <w:t xml:space="preserve"> </w:t>
      </w:r>
      <w:r w:rsidRPr="000B3784">
        <w:rPr>
          <w:sz w:val="10"/>
        </w:rPr>
        <w:t>4%</w:t>
      </w:r>
      <w:r w:rsidRPr="009640C5">
        <w:rPr>
          <w:sz w:val="10"/>
        </w:rPr>
        <w:t xml:space="preserve"> //// </w:t>
      </w:r>
      <w:r w:rsidRPr="000B3784">
        <w:rPr>
          <w:sz w:val="10"/>
        </w:rPr>
        <w:t>Trump's approval rating today in US: Rasmussen's current Trump approval poll</w:t>
      </w:r>
      <w:r w:rsidRPr="009640C5">
        <w:rPr>
          <w:sz w:val="10"/>
        </w:rPr>
        <w:t xml:space="preserve"> //// </w:t>
      </w:r>
      <w:r w:rsidRPr="000B3784">
        <w:rPr>
          <w:sz w:val="10"/>
        </w:rPr>
        <w:t>Most recent Trump approval rating, according to the latest</w:t>
      </w:r>
      <w:r w:rsidRPr="009640C5">
        <w:rPr>
          <w:sz w:val="10"/>
        </w:rPr>
        <w:t xml:space="preserve"> </w:t>
      </w:r>
      <w:hyperlink r:id="rId21" w:tgtFrame="_blank" w:history="1">
        <w:r w:rsidRPr="000B3784">
          <w:rPr>
            <w:rStyle w:val="Hyperlink"/>
          </w:rPr>
          <w:t>Rasmussen poll</w:t>
        </w:r>
      </w:hyperlink>
      <w:r w:rsidRPr="009640C5">
        <w:rPr>
          <w:sz w:val="10"/>
        </w:rPr>
        <w:t xml:space="preserve"> </w:t>
      </w:r>
      <w:r w:rsidRPr="000B3784">
        <w:rPr>
          <w:sz w:val="10"/>
        </w:rPr>
        <w:t>(Sept. 24, 2025):</w:t>
      </w:r>
      <w:r w:rsidRPr="009640C5">
        <w:rPr>
          <w:sz w:val="10"/>
        </w:rPr>
        <w:t xml:space="preserve"> //// </w:t>
      </w:r>
      <w:r w:rsidRPr="000B3784">
        <w:rPr>
          <w:sz w:val="10"/>
        </w:rPr>
        <w:t>Favorable:</w:t>
      </w:r>
      <w:r w:rsidRPr="009640C5">
        <w:rPr>
          <w:sz w:val="10"/>
        </w:rPr>
        <w:t xml:space="preserve"> </w:t>
      </w:r>
      <w:r w:rsidRPr="000B3784">
        <w:rPr>
          <w:sz w:val="10"/>
        </w:rPr>
        <w:t>48%</w:t>
      </w:r>
      <w:r w:rsidRPr="009640C5">
        <w:rPr>
          <w:sz w:val="10"/>
        </w:rPr>
        <w:t xml:space="preserve"> //// </w:t>
      </w:r>
      <w:r w:rsidRPr="000B3784">
        <w:rPr>
          <w:sz w:val="10"/>
        </w:rPr>
        <w:t>Unfavorable:</w:t>
      </w:r>
      <w:r w:rsidRPr="009640C5">
        <w:rPr>
          <w:sz w:val="10"/>
        </w:rPr>
        <w:t xml:space="preserve"> </w:t>
      </w:r>
      <w:r w:rsidRPr="000B3784">
        <w:rPr>
          <w:sz w:val="10"/>
        </w:rPr>
        <w:t>50%</w:t>
      </w:r>
      <w:r w:rsidRPr="009640C5">
        <w:rPr>
          <w:sz w:val="10"/>
        </w:rPr>
        <w:t xml:space="preserve"> //// </w:t>
      </w:r>
      <w:r w:rsidRPr="000B3784">
        <w:rPr>
          <w:sz w:val="10"/>
        </w:rPr>
        <w:t>Unsure:</w:t>
      </w:r>
      <w:r w:rsidRPr="009640C5">
        <w:rPr>
          <w:sz w:val="10"/>
        </w:rPr>
        <w:t xml:space="preserve"> </w:t>
      </w:r>
      <w:r w:rsidRPr="000B3784">
        <w:rPr>
          <w:sz w:val="10"/>
        </w:rPr>
        <w:t>2%</w:t>
      </w:r>
      <w:r w:rsidRPr="009640C5">
        <w:rPr>
          <w:sz w:val="10"/>
        </w:rPr>
        <w:t xml:space="preserve"> //// </w:t>
      </w:r>
      <w:r w:rsidRPr="000B3784">
        <w:rPr>
          <w:sz w:val="10"/>
        </w:rPr>
        <w:t>Trump's approval rating today in US: Reuters / Ipsos' current Trump approval poll</w:t>
      </w:r>
      <w:r w:rsidRPr="009640C5">
        <w:rPr>
          <w:sz w:val="10"/>
        </w:rPr>
        <w:t xml:space="preserve"> //// </w:t>
      </w:r>
      <w:r w:rsidRPr="000B3784">
        <w:rPr>
          <w:sz w:val="10"/>
        </w:rPr>
        <w:t>Most recent Trump approval rating, according to the latest</w:t>
      </w:r>
      <w:r w:rsidRPr="009640C5">
        <w:rPr>
          <w:sz w:val="10"/>
        </w:rPr>
        <w:t xml:space="preserve"> </w:t>
      </w:r>
      <w:hyperlink r:id="rId22" w:tgtFrame="_blank" w:history="1">
        <w:r w:rsidRPr="000B3784">
          <w:rPr>
            <w:rStyle w:val="StyleUnderline"/>
            <w:highlight w:val="cyan"/>
          </w:rPr>
          <w:t>Reuters</w:t>
        </w:r>
        <w:r w:rsidRPr="000B3784">
          <w:rPr>
            <w:rStyle w:val="StyleUnderline"/>
          </w:rPr>
          <w:t xml:space="preserve"> / Ipsos polls</w:t>
        </w:r>
      </w:hyperlink>
      <w:r w:rsidRPr="009640C5">
        <w:rPr>
          <w:sz w:val="10"/>
        </w:rPr>
        <w:t xml:space="preserve"> </w:t>
      </w:r>
      <w:r w:rsidRPr="000B3784">
        <w:rPr>
          <w:sz w:val="10"/>
        </w:rPr>
        <w:t>(Sept. 19-21, 2025):</w:t>
      </w:r>
      <w:r w:rsidRPr="009640C5">
        <w:rPr>
          <w:sz w:val="10"/>
        </w:rPr>
        <w:t xml:space="preserve"> ////</w:t>
      </w:r>
      <w:r w:rsidRPr="000B3784">
        <w:rPr>
          <w:sz w:val="10"/>
        </w:rPr>
        <w:t>Favorable:</w:t>
      </w:r>
      <w:r w:rsidRPr="009640C5">
        <w:rPr>
          <w:sz w:val="10"/>
        </w:rPr>
        <w:t xml:space="preserve"> </w:t>
      </w:r>
      <w:r w:rsidRPr="000B3784">
        <w:rPr>
          <w:sz w:val="10"/>
        </w:rPr>
        <w:t>41%</w:t>
      </w:r>
      <w:r w:rsidRPr="009640C5">
        <w:rPr>
          <w:sz w:val="10"/>
        </w:rPr>
        <w:t xml:space="preserve"> </w:t>
      </w:r>
      <w:r w:rsidRPr="000B3784">
        <w:rPr>
          <w:rStyle w:val="StyleUnderline"/>
          <w:highlight w:val="cyan"/>
        </w:rPr>
        <w:t>Unfavorable:</w:t>
      </w:r>
      <w:r w:rsidRPr="009640C5">
        <w:rPr>
          <w:rStyle w:val="StyleUnderline"/>
          <w:highlight w:val="cyan"/>
        </w:rPr>
        <w:t xml:space="preserve"> </w:t>
      </w:r>
      <w:r w:rsidRPr="000B3784">
        <w:rPr>
          <w:rStyle w:val="StyleUnderline"/>
          <w:highlight w:val="cyan"/>
        </w:rPr>
        <w:t>58%</w:t>
      </w:r>
      <w:r w:rsidRPr="009640C5">
        <w:rPr>
          <w:rStyle w:val="StyleUnderline"/>
        </w:rPr>
        <w:t xml:space="preserve"> //</w:t>
      </w:r>
      <w:r w:rsidRPr="009640C5">
        <w:rPr>
          <w:sz w:val="10"/>
        </w:rPr>
        <w:t xml:space="preserve">// </w:t>
      </w:r>
      <w:r w:rsidRPr="000B3784">
        <w:rPr>
          <w:sz w:val="10"/>
        </w:rPr>
        <w:t>Unsure:</w:t>
      </w:r>
      <w:r w:rsidRPr="009640C5">
        <w:rPr>
          <w:sz w:val="10"/>
        </w:rPr>
        <w:t xml:space="preserve"> </w:t>
      </w:r>
      <w:r w:rsidRPr="000B3784">
        <w:rPr>
          <w:sz w:val="10"/>
        </w:rPr>
        <w:t>1%</w:t>
      </w:r>
      <w:r w:rsidRPr="009640C5">
        <w:rPr>
          <w:sz w:val="10"/>
        </w:rPr>
        <w:t xml:space="preserve"> //// </w:t>
      </w:r>
      <w:r w:rsidRPr="000B3784">
        <w:rPr>
          <w:sz w:val="10"/>
        </w:rPr>
        <w:t xml:space="preserve">Trump's approval rating today in US: </w:t>
      </w:r>
      <w:r w:rsidRPr="000B3784">
        <w:rPr>
          <w:rStyle w:val="StyleUnderline"/>
          <w:highlight w:val="cyan"/>
        </w:rPr>
        <w:t>Fox News'</w:t>
      </w:r>
      <w:r w:rsidRPr="000B3784">
        <w:rPr>
          <w:sz w:val="10"/>
        </w:rPr>
        <w:t xml:space="preserve"> current Trump approval poll</w:t>
      </w:r>
      <w:r w:rsidRPr="009640C5">
        <w:rPr>
          <w:sz w:val="10"/>
        </w:rPr>
        <w:t xml:space="preserve"> //// </w:t>
      </w:r>
      <w:r w:rsidRPr="000B3784">
        <w:rPr>
          <w:sz w:val="10"/>
        </w:rPr>
        <w:t>Most recent Trump approval rating, according to the latest</w:t>
      </w:r>
      <w:r w:rsidRPr="009640C5">
        <w:rPr>
          <w:sz w:val="10"/>
        </w:rPr>
        <w:t xml:space="preserve"> </w:t>
      </w:r>
      <w:hyperlink r:id="rId23" w:tgtFrame="_blank" w:history="1">
        <w:r w:rsidRPr="000B3784">
          <w:rPr>
            <w:rStyle w:val="Hyperlink"/>
          </w:rPr>
          <w:t>Fox News polls</w:t>
        </w:r>
      </w:hyperlink>
      <w:r w:rsidRPr="009640C5">
        <w:rPr>
          <w:sz w:val="10"/>
        </w:rPr>
        <w:t xml:space="preserve"> </w:t>
      </w:r>
      <w:r w:rsidRPr="000B3784">
        <w:rPr>
          <w:sz w:val="10"/>
        </w:rPr>
        <w:t>(Sept. 6-9, 2025):</w:t>
      </w:r>
      <w:r w:rsidRPr="009640C5">
        <w:rPr>
          <w:sz w:val="10"/>
        </w:rPr>
        <w:t xml:space="preserve"> //// </w:t>
      </w:r>
      <w:r w:rsidRPr="000B3784">
        <w:rPr>
          <w:sz w:val="10"/>
        </w:rPr>
        <w:t>Favorable:</w:t>
      </w:r>
      <w:r w:rsidRPr="009640C5">
        <w:rPr>
          <w:sz w:val="10"/>
        </w:rPr>
        <w:t xml:space="preserve"> </w:t>
      </w:r>
      <w:r w:rsidRPr="000B3784">
        <w:rPr>
          <w:sz w:val="10"/>
        </w:rPr>
        <w:t>46%</w:t>
      </w:r>
      <w:r w:rsidRPr="009640C5">
        <w:rPr>
          <w:sz w:val="10"/>
        </w:rPr>
        <w:t xml:space="preserve"> //// </w:t>
      </w:r>
      <w:r w:rsidRPr="000B3784">
        <w:rPr>
          <w:rStyle w:val="Emphasis"/>
          <w:highlight w:val="cyan"/>
        </w:rPr>
        <w:t>Unfavorable:</w:t>
      </w:r>
      <w:r w:rsidRPr="009640C5">
        <w:rPr>
          <w:rStyle w:val="Emphasis"/>
          <w:highlight w:val="cyan"/>
        </w:rPr>
        <w:t xml:space="preserve"> </w:t>
      </w:r>
      <w:r w:rsidRPr="000B3784">
        <w:rPr>
          <w:rStyle w:val="Emphasis"/>
          <w:highlight w:val="cyan"/>
        </w:rPr>
        <w:t>54%</w:t>
      </w:r>
      <w:r w:rsidRPr="009640C5">
        <w:rPr>
          <w:sz w:val="10"/>
          <w:highlight w:val="cyan"/>
        </w:rPr>
        <w:t xml:space="preserve"> ////</w:t>
      </w:r>
    </w:p>
    <w:p w14:paraId="37C20CB8" w14:textId="77777777" w:rsidR="00FD2B63" w:rsidRPr="009640C5" w:rsidRDefault="00FD2B63" w:rsidP="00FD2B63">
      <w:pPr>
        <w:rPr>
          <w:rStyle w:val="Style13ptBold"/>
          <w:sz w:val="10"/>
        </w:rPr>
      </w:pPr>
    </w:p>
    <w:p w14:paraId="2A6EB01C" w14:textId="77777777" w:rsidR="00FD2B63" w:rsidRPr="009640C5" w:rsidRDefault="00FD2B63" w:rsidP="00FD2B63">
      <w:pPr>
        <w:rPr>
          <w:rStyle w:val="Style13ptBold"/>
          <w:sz w:val="10"/>
        </w:rPr>
      </w:pPr>
    </w:p>
    <w:p w14:paraId="7366DDAA" w14:textId="77777777" w:rsidR="00FD2B63" w:rsidRPr="009640C5" w:rsidRDefault="00FD2B63" w:rsidP="00FD2B63">
      <w:pPr>
        <w:rPr>
          <w:sz w:val="10"/>
        </w:rPr>
      </w:pPr>
    </w:p>
    <w:p w14:paraId="4C52A523" w14:textId="77777777" w:rsidR="00FD2B63" w:rsidRDefault="00FD2B63" w:rsidP="00FD2B63">
      <w:pPr>
        <w:pStyle w:val="Heading4"/>
        <w:rPr>
          <w:u w:val="single"/>
        </w:rPr>
      </w:pPr>
      <w:r w:rsidRPr="00461E83">
        <w:t>Th</w:t>
      </w:r>
      <w:r>
        <w:t>e</w:t>
      </w:r>
      <w:r w:rsidRPr="00461E83">
        <w:t xml:space="preserve"> </w:t>
      </w:r>
      <w:r>
        <w:t>next</w:t>
      </w:r>
      <w:r w:rsidRPr="00461E83">
        <w:t xml:space="preserve"> NDAA </w:t>
      </w:r>
      <w:r>
        <w:t>is now</w:t>
      </w:r>
      <w:r w:rsidRPr="00461E83">
        <w:t xml:space="preserve"> </w:t>
      </w:r>
      <w:r w:rsidRPr="00461E83">
        <w:rPr>
          <w:u w:val="single"/>
        </w:rPr>
        <w:t>up to the Senate</w:t>
      </w:r>
      <w:r w:rsidRPr="00461E83">
        <w:t xml:space="preserve"> and they are pushing back on the </w:t>
      </w:r>
      <w:r w:rsidRPr="00461E83">
        <w:rPr>
          <w:u w:val="single"/>
        </w:rPr>
        <w:t>Golden Dome</w:t>
      </w:r>
    </w:p>
    <w:p w14:paraId="19961C97" w14:textId="77777777" w:rsidR="00FD2B63" w:rsidRDefault="00FD2B63" w:rsidP="00FD2B63">
      <w:pPr>
        <w:rPr>
          <w:rStyle w:val="Style13ptBold"/>
          <w:sz w:val="16"/>
          <w:szCs w:val="16"/>
        </w:rPr>
      </w:pPr>
      <w:r w:rsidRPr="00461E83">
        <w:rPr>
          <w:rStyle w:val="Style13ptBold"/>
        </w:rPr>
        <w:t xml:space="preserve">FIELD 9/11/2025 </w:t>
      </w:r>
      <w:r w:rsidRPr="00461E83">
        <w:rPr>
          <w:rStyle w:val="Style13ptBold"/>
          <w:sz w:val="16"/>
          <w:szCs w:val="16"/>
        </w:rPr>
        <w:t xml:space="preserve">(Madeline, assistant editor of Cogs of War, a vertical at War on the Rocks focused on defense technology and the defense industrial base.” Examining House-Senate Differences in FY2026 Defense Appropriations “, </w:t>
      </w:r>
      <w:hyperlink r:id="rId24" w:history="1">
        <w:r w:rsidRPr="00461E83">
          <w:rPr>
            <w:rStyle w:val="Style13ptBold"/>
            <w:sz w:val="16"/>
            <w:szCs w:val="16"/>
          </w:rPr>
          <w:t>https://warontherocks.com/2025/09/examining-house-senate-differences-in-fy2026-defense-appropriations/</w:t>
        </w:r>
      </w:hyperlink>
      <w:r w:rsidRPr="00461E83">
        <w:rPr>
          <w:rStyle w:val="Style13ptBold"/>
          <w:sz w:val="16"/>
          <w:szCs w:val="16"/>
        </w:rPr>
        <w:t xml:space="preserve"> [CORNELL DBT] note://// indicates par. breaks)[AR 09/2025]</w:t>
      </w:r>
    </w:p>
    <w:p w14:paraId="2ED37D69" w14:textId="77777777" w:rsidR="00FD2B63" w:rsidRPr="00461E83" w:rsidRDefault="00FD2B63" w:rsidP="00FD2B63">
      <w:pPr>
        <w:rPr>
          <w:b/>
          <w:bCs/>
          <w:sz w:val="8"/>
          <w:szCs w:val="16"/>
        </w:rPr>
      </w:pPr>
      <w:r w:rsidRPr="00461E83">
        <w:rPr>
          <w:sz w:val="8"/>
        </w:rPr>
        <w:t>The</w:t>
      </w:r>
      <w:r w:rsidRPr="00726A9B">
        <w:rPr>
          <w:sz w:val="8"/>
        </w:rPr>
        <w:t xml:space="preserve"> </w:t>
      </w:r>
      <w:hyperlink r:id="rId25" w:history="1">
        <w:r w:rsidRPr="00461E83">
          <w:rPr>
            <w:rStyle w:val="StyleUnderline"/>
          </w:rPr>
          <w:t>House</w:t>
        </w:r>
      </w:hyperlink>
      <w:r w:rsidRPr="00726A9B">
        <w:rPr>
          <w:rStyle w:val="StyleUnderline"/>
        </w:rPr>
        <w:t xml:space="preserve"> </w:t>
      </w:r>
      <w:r w:rsidRPr="00461E83">
        <w:rPr>
          <w:rStyle w:val="StyleUnderline"/>
        </w:rPr>
        <w:t>and</w:t>
      </w:r>
      <w:r w:rsidRPr="00726A9B">
        <w:rPr>
          <w:rStyle w:val="StyleUnderline"/>
        </w:rPr>
        <w:t xml:space="preserve"> </w:t>
      </w:r>
      <w:hyperlink r:id="rId26" w:history="1">
        <w:r w:rsidRPr="00461E83">
          <w:rPr>
            <w:rStyle w:val="StyleUnderline"/>
          </w:rPr>
          <w:t>Senate</w:t>
        </w:r>
      </w:hyperlink>
      <w:r w:rsidRPr="00726A9B">
        <w:rPr>
          <w:rStyle w:val="StyleUnderline"/>
        </w:rPr>
        <w:t xml:space="preserve"> </w:t>
      </w:r>
      <w:r w:rsidRPr="00461E83">
        <w:rPr>
          <w:rStyle w:val="StyleUnderline"/>
        </w:rPr>
        <w:t>appropriations committees each approved their own versions of the Fiscal Year 2026 Department of Defense Appropriations Act in July,</w:t>
      </w:r>
      <w:r w:rsidRPr="00461E83">
        <w:rPr>
          <w:sz w:val="8"/>
        </w:rPr>
        <w:t xml:space="preserve"> which means that, </w:t>
      </w:r>
      <w:r w:rsidRPr="00461E83">
        <w:rPr>
          <w:rStyle w:val="StyleUnderline"/>
        </w:rPr>
        <w:t>as lawmakers return from August recess,</w:t>
      </w:r>
      <w:r w:rsidRPr="00461E83">
        <w:rPr>
          <w:sz w:val="8"/>
        </w:rPr>
        <w:t xml:space="preserve"> </w:t>
      </w:r>
      <w:r w:rsidRPr="00461E83">
        <w:rPr>
          <w:rStyle w:val="Emphasis"/>
          <w:highlight w:val="cyan"/>
        </w:rPr>
        <w:t>it is appropriations debate time</w:t>
      </w:r>
      <w:r w:rsidRPr="00461E83">
        <w:rPr>
          <w:sz w:val="8"/>
        </w:rPr>
        <w:t>.</w:t>
      </w:r>
      <w:r w:rsidRPr="00726A9B">
        <w:rPr>
          <w:sz w:val="8"/>
        </w:rPr>
        <w:t xml:space="preserve"> </w:t>
      </w:r>
      <w:r w:rsidRPr="00461E83">
        <w:rPr>
          <w:sz w:val="6"/>
          <w:szCs w:val="6"/>
        </w:rPr>
        <w:t>This year’s defense appropriations process has been unique on three levels. It is the</w:t>
      </w:r>
      <w:r w:rsidRPr="0006043B">
        <w:rPr>
          <w:sz w:val="6"/>
          <w:szCs w:val="6"/>
        </w:rPr>
        <w:t xml:space="preserve"> </w:t>
      </w:r>
      <w:hyperlink r:id="rId27" w:history="1">
        <w:r w:rsidRPr="00461E83">
          <w:rPr>
            <w:rStyle w:val="Hyperlink"/>
            <w:sz w:val="6"/>
            <w:szCs w:val="6"/>
          </w:rPr>
          <w:t>first year</w:t>
        </w:r>
      </w:hyperlink>
      <w:r w:rsidRPr="0006043B">
        <w:rPr>
          <w:sz w:val="6"/>
          <w:szCs w:val="6"/>
        </w:rPr>
        <w:t xml:space="preserve"> </w:t>
      </w:r>
      <w:r w:rsidRPr="00461E83">
        <w:rPr>
          <w:sz w:val="6"/>
          <w:szCs w:val="6"/>
        </w:rPr>
        <w:t>that a reconciliation bill included defense funding, a windfall that brings final appropriations this year to over $1 trillion. FY2025 was also the first year that a defense budget was entirely funded through a continuing resolution (appropriations were left at FY2024 enacted levels). And, as legislators begin to prepare an appropriations package, it is the most disjointed and</w:t>
      </w:r>
      <w:r w:rsidRPr="0006043B">
        <w:rPr>
          <w:sz w:val="6"/>
          <w:szCs w:val="6"/>
        </w:rPr>
        <w:t xml:space="preserve"> </w:t>
      </w:r>
      <w:hyperlink r:id="rId28" w:history="1">
        <w:r w:rsidRPr="00461E83">
          <w:rPr>
            <w:rStyle w:val="Hyperlink"/>
            <w:sz w:val="6"/>
            <w:szCs w:val="6"/>
          </w:rPr>
          <w:t>delayed defense budget process in history</w:t>
        </w:r>
      </w:hyperlink>
      <w:r w:rsidRPr="00461E83">
        <w:rPr>
          <w:sz w:val="6"/>
          <w:szCs w:val="6"/>
        </w:rPr>
        <w:t>, as the Pentagon delivered topline justifications four months past the February deadline, with roughly $10 billion in accounting discrepancies. As such, Congress has crafted its budget largely in the dark.</w:t>
      </w:r>
      <w:r w:rsidRPr="0006043B">
        <w:rPr>
          <w:sz w:val="6"/>
          <w:szCs w:val="6"/>
        </w:rPr>
        <w:t xml:space="preserve">//// </w:t>
      </w:r>
      <w:r w:rsidRPr="00461E83">
        <w:rPr>
          <w:sz w:val="6"/>
          <w:szCs w:val="6"/>
        </w:rPr>
        <w:t>Defense appropriations are increasingly hard to pass on time in a normal year</w:t>
      </w:r>
      <w:r w:rsidRPr="00461E83">
        <w:rPr>
          <w:sz w:val="8"/>
        </w:rPr>
        <w:t xml:space="preserve">. </w:t>
      </w:r>
      <w:r w:rsidRPr="00461E83">
        <w:rPr>
          <w:rStyle w:val="StyleUnderline"/>
          <w:highlight w:val="cyan"/>
        </w:rPr>
        <w:t>House defense bills need</w:t>
      </w:r>
      <w:r w:rsidRPr="00461E83">
        <w:rPr>
          <w:rStyle w:val="StyleUnderline"/>
        </w:rPr>
        <w:t xml:space="preserve"> </w:t>
      </w:r>
      <w:r w:rsidRPr="00461E83">
        <w:rPr>
          <w:rStyle w:val="StyleUnderline"/>
          <w:highlight w:val="cyan"/>
        </w:rPr>
        <w:t>only</w:t>
      </w:r>
      <w:r w:rsidRPr="00461E83">
        <w:rPr>
          <w:rStyle w:val="StyleUnderline"/>
        </w:rPr>
        <w:t xml:space="preserve"> pass </w:t>
      </w:r>
      <w:r w:rsidRPr="00461E83">
        <w:rPr>
          <w:rStyle w:val="StyleUnderline"/>
          <w:highlight w:val="cyan"/>
        </w:rPr>
        <w:t>a simple majority</w:t>
      </w:r>
      <w:r w:rsidRPr="00461E83">
        <w:rPr>
          <w:rStyle w:val="StyleUnderline"/>
        </w:rPr>
        <w:t xml:space="preserve"> vote, </w:t>
      </w:r>
      <w:r w:rsidRPr="00461E83">
        <w:rPr>
          <w:rStyle w:val="StyleUnderline"/>
          <w:highlight w:val="cyan"/>
        </w:rPr>
        <w:t>while</w:t>
      </w:r>
      <w:r w:rsidRPr="00461E83">
        <w:rPr>
          <w:rStyle w:val="StyleUnderline"/>
        </w:rPr>
        <w:t xml:space="preserve"> </w:t>
      </w:r>
      <w:r w:rsidRPr="00461E83">
        <w:rPr>
          <w:rStyle w:val="StyleUnderline"/>
          <w:highlight w:val="cyan"/>
        </w:rPr>
        <w:t>Senate lawmakers craft a bill that will attract 60 votes, creating different incentive structures</w:t>
      </w:r>
      <w:r w:rsidRPr="00461E83">
        <w:rPr>
          <w:sz w:val="8"/>
        </w:rPr>
        <w:t xml:space="preserve"> — and consequently, bills — for each chamber. But the budgeting process this year has teed up appropriators for an unusual amount of debate, as a result of a delayed budgeting process that led to House and Senate appropriations bills with some of the largest topline differences in history.</w:t>
      </w:r>
      <w:r w:rsidRPr="00726A9B">
        <w:rPr>
          <w:sz w:val="8"/>
        </w:rPr>
        <w:t xml:space="preserve"> </w:t>
      </w:r>
      <w:r w:rsidRPr="00461E83">
        <w:rPr>
          <w:sz w:val="8"/>
        </w:rPr>
        <w:t xml:space="preserve">As </w:t>
      </w:r>
      <w:r w:rsidRPr="00461E83">
        <w:rPr>
          <w:rStyle w:val="StyleUnderline"/>
        </w:rPr>
        <w:t>this year’s appropriations process offers real insight into many of the strategic and political debates that play out in Congress</w:t>
      </w:r>
      <w:r w:rsidRPr="00461E83">
        <w:rPr>
          <w:sz w:val="8"/>
        </w:rPr>
        <w:t>,</w:t>
      </w:r>
      <w:r w:rsidRPr="00726A9B">
        <w:rPr>
          <w:sz w:val="8"/>
        </w:rPr>
        <w:t xml:space="preserve"> </w:t>
      </w:r>
      <w:r w:rsidRPr="00461E83">
        <w:rPr>
          <w:sz w:val="6"/>
          <w:szCs w:val="6"/>
        </w:rPr>
        <w:t>Cogs of War</w:t>
      </w:r>
      <w:r w:rsidRPr="0006043B">
        <w:rPr>
          <w:sz w:val="6"/>
          <w:szCs w:val="6"/>
        </w:rPr>
        <w:t xml:space="preserve"> </w:t>
      </w:r>
      <w:r w:rsidRPr="00461E83">
        <w:rPr>
          <w:sz w:val="6"/>
          <w:szCs w:val="6"/>
        </w:rPr>
        <w:t>is providing this summary of the House and Senate appropriations bills to understand why and where toplines differ.</w:t>
      </w:r>
      <w:r w:rsidRPr="0006043B">
        <w:rPr>
          <w:sz w:val="6"/>
          <w:szCs w:val="6"/>
        </w:rPr>
        <w:t xml:space="preserve"> </w:t>
      </w:r>
      <w:r w:rsidRPr="00461E83">
        <w:rPr>
          <w:sz w:val="6"/>
          <w:szCs w:val="6"/>
        </w:rPr>
        <w:t>How Significant Are This Year’s Differences?</w:t>
      </w:r>
      <w:r w:rsidRPr="0006043B">
        <w:rPr>
          <w:sz w:val="6"/>
          <w:szCs w:val="6"/>
        </w:rPr>
        <w:t xml:space="preserve"> //// </w:t>
      </w:r>
      <w:r w:rsidRPr="00461E83">
        <w:rPr>
          <w:sz w:val="6"/>
          <w:szCs w:val="6"/>
        </w:rPr>
        <w:t>A cautionary note: Perfect government spending data is hard to come by. The data in this and subsequent charts is pulled from the most consistent publicly available sources possible, but inflation and accounting methods may differ slightly by year. The figures are sourced from a combination of Federation of American Scientists</w:t>
      </w:r>
      <w:r w:rsidRPr="0006043B">
        <w:rPr>
          <w:sz w:val="6"/>
          <w:szCs w:val="6"/>
        </w:rPr>
        <w:t xml:space="preserve"> </w:t>
      </w:r>
      <w:hyperlink r:id="rId29" w:history="1">
        <w:r w:rsidRPr="00461E83">
          <w:rPr>
            <w:rStyle w:val="Hyperlink"/>
            <w:sz w:val="6"/>
            <w:szCs w:val="6"/>
          </w:rPr>
          <w:t>Project on Government Secrecy summaries</w:t>
        </w:r>
      </w:hyperlink>
      <w:r w:rsidRPr="0006043B">
        <w:rPr>
          <w:sz w:val="6"/>
          <w:szCs w:val="6"/>
        </w:rPr>
        <w:t xml:space="preserve"> </w:t>
      </w:r>
      <w:r w:rsidRPr="00461E83">
        <w:rPr>
          <w:sz w:val="6"/>
          <w:szCs w:val="6"/>
        </w:rPr>
        <w:t>and final, passed appropriations legislation. From FY2010-FY2021, this data includes funding for Overseas Contingency Operations, which was appropriated in Title IX of the annual Defense Appropriations Act. It does not include supplementals or emergency funding.</w:t>
      </w:r>
      <w:r w:rsidRPr="0006043B">
        <w:rPr>
          <w:sz w:val="6"/>
          <w:szCs w:val="6"/>
        </w:rPr>
        <w:t xml:space="preserve"> //// </w:t>
      </w:r>
      <w:r w:rsidRPr="00461E83">
        <w:rPr>
          <w:sz w:val="6"/>
          <w:szCs w:val="6"/>
        </w:rPr>
        <w:t>A quick history lesson. From FY2012 — the consequence of these cuts, sequestration, occurred in FY2013 — until FY2021, the Budget Control Act capped the amount of money appropriators were able to spend on defense and non-defense discretionary spending, leading to fairly similar toplines between the chambers. When the discretionary caps expired after FY2021, gaps in appropriations began to grow. Although the Fiscal Responsibility Act in FY2024 and FY2025 again imposed caps (with funding levels rolled over from FY2024 in last year’s continuing resolution), large spending gaps have persisted in years without statutory discretionary caps.</w:t>
      </w:r>
      <w:r w:rsidRPr="0006043B">
        <w:rPr>
          <w:sz w:val="6"/>
          <w:szCs w:val="6"/>
        </w:rPr>
        <w:t xml:space="preserve"> //// </w:t>
      </w:r>
      <w:r w:rsidRPr="00461E83">
        <w:rPr>
          <w:sz w:val="6"/>
          <w:szCs w:val="6"/>
        </w:rPr>
        <w:t>This</w:t>
      </w:r>
      <w:r w:rsidRPr="00461E83">
        <w:rPr>
          <w:sz w:val="8"/>
        </w:rPr>
        <w:t xml:space="preserve"> </w:t>
      </w:r>
      <w:r w:rsidRPr="00461E83">
        <w:rPr>
          <w:rStyle w:val="StyleUnderline"/>
        </w:rPr>
        <w:t>year’s $21 billion funding difference between the chambers</w:t>
      </w:r>
      <w:r w:rsidRPr="00461E83">
        <w:rPr>
          <w:sz w:val="8"/>
        </w:rPr>
        <w:t xml:space="preserve"> </w:t>
      </w:r>
      <w:r w:rsidRPr="00461E83">
        <w:rPr>
          <w:sz w:val="6"/>
          <w:szCs w:val="6"/>
        </w:rPr>
        <w:t>($852.45 billion in total appropriations from the Senate, and $831.50 billion in total appropriations from the House, not including military construction or veterans affairs funding)</w:t>
      </w:r>
      <w:r w:rsidRPr="00461E83">
        <w:rPr>
          <w:sz w:val="8"/>
        </w:rPr>
        <w:t xml:space="preserve"> </w:t>
      </w:r>
      <w:r w:rsidRPr="00461E83">
        <w:rPr>
          <w:rStyle w:val="StyleUnderline"/>
        </w:rPr>
        <w:t>for base defense appropriations is not the most significant funding difference between the House and Senate in history</w:t>
      </w:r>
      <w:r w:rsidRPr="00461E83">
        <w:rPr>
          <w:sz w:val="8"/>
        </w:rPr>
        <w:t>,</w:t>
      </w:r>
      <w:r w:rsidRPr="00461E83">
        <w:rPr>
          <w:sz w:val="6"/>
          <w:szCs w:val="6"/>
        </w:rPr>
        <w:t xml:space="preserve"> nor atypical in that initial Senate appropriations are typically higher than the House.</w:t>
      </w:r>
      <w:r w:rsidRPr="0006043B">
        <w:rPr>
          <w:sz w:val="6"/>
          <w:szCs w:val="6"/>
        </w:rPr>
        <w:t xml:space="preserve"> ////</w:t>
      </w:r>
      <w:r w:rsidRPr="00726A9B">
        <w:rPr>
          <w:sz w:val="8"/>
        </w:rPr>
        <w:t xml:space="preserve"> </w:t>
      </w:r>
      <w:r w:rsidRPr="00461E83">
        <w:rPr>
          <w:rStyle w:val="StyleUnderline"/>
        </w:rPr>
        <w:t>But these continued gaps in appropriations point to a trend of differing strategic priorities between House and Senate lawmakers, even when chambers are controlled by the same party.</w:t>
      </w:r>
      <w:r w:rsidRPr="00461E83">
        <w:rPr>
          <w:sz w:val="8"/>
        </w:rPr>
        <w:t xml:space="preserve"> </w:t>
      </w:r>
      <w:r w:rsidRPr="00461E83">
        <w:rPr>
          <w:sz w:val="6"/>
          <w:szCs w:val="6"/>
        </w:rPr>
        <w:t>This is partially attributable to the fact that</w:t>
      </w:r>
      <w:r w:rsidRPr="00461E83">
        <w:rPr>
          <w:sz w:val="8"/>
        </w:rPr>
        <w:t xml:space="preserve"> </w:t>
      </w:r>
      <w:r w:rsidRPr="00461E83">
        <w:rPr>
          <w:rStyle w:val="StyleUnderline"/>
        </w:rPr>
        <w:t>a House bill can pass with a majority vote, often making it more partisan</w:t>
      </w:r>
      <w:r w:rsidRPr="00461E83">
        <w:rPr>
          <w:sz w:val="8"/>
        </w:rPr>
        <w:t xml:space="preserve">, while </w:t>
      </w:r>
      <w:r w:rsidRPr="00461E83">
        <w:rPr>
          <w:rStyle w:val="StyleUnderline"/>
        </w:rPr>
        <w:t>a Senate bill typically attracts a cloture-proof 60 votes, making it more bipartisan</w:t>
      </w:r>
      <w:r w:rsidRPr="00461E83">
        <w:rPr>
          <w:sz w:val="6"/>
          <w:szCs w:val="6"/>
        </w:rPr>
        <w:t>. But the uniqueness of this year’s process, and the large gaps in funding between the Republican-held House and Senate bills, indicate this year’s appropriations debate is more a product of congressional priorities than in the past.</w:t>
      </w:r>
      <w:r w:rsidRPr="0006043B">
        <w:rPr>
          <w:sz w:val="6"/>
          <w:szCs w:val="6"/>
        </w:rPr>
        <w:t xml:space="preserve"> //// </w:t>
      </w:r>
      <w:r w:rsidRPr="00461E83">
        <w:rPr>
          <w:sz w:val="6"/>
          <w:szCs w:val="6"/>
        </w:rPr>
        <w:t>A Supportive House and Assertive Senate</w:t>
      </w:r>
      <w:r w:rsidRPr="0006043B">
        <w:rPr>
          <w:sz w:val="6"/>
          <w:szCs w:val="6"/>
        </w:rPr>
        <w:t xml:space="preserve">//// </w:t>
      </w:r>
      <w:r w:rsidRPr="00461E83">
        <w:rPr>
          <w:sz w:val="6"/>
          <w:szCs w:val="6"/>
        </w:rPr>
        <w:t>It can be more difficult to understand the appropriations philosophy of the House, as the House’s</w:t>
      </w:r>
      <w:r w:rsidRPr="0006043B">
        <w:rPr>
          <w:sz w:val="6"/>
          <w:szCs w:val="6"/>
        </w:rPr>
        <w:t xml:space="preserve"> </w:t>
      </w:r>
      <w:hyperlink r:id="rId30" w:history="1">
        <w:r w:rsidRPr="00461E83">
          <w:rPr>
            <w:rStyle w:val="Hyperlink"/>
            <w:sz w:val="6"/>
            <w:szCs w:val="6"/>
          </w:rPr>
          <w:t>budget report</w:t>
        </w:r>
      </w:hyperlink>
      <w:r w:rsidRPr="0006043B">
        <w:rPr>
          <w:sz w:val="6"/>
          <w:szCs w:val="6"/>
        </w:rPr>
        <w:t xml:space="preserve"> </w:t>
      </w:r>
      <w:r w:rsidRPr="00461E83">
        <w:rPr>
          <w:sz w:val="6"/>
          <w:szCs w:val="6"/>
        </w:rPr>
        <w:t>that accompanies its budget is 100 pages shorter than the Senate’s and lacks a narrative element and clear justifications. But in reading the committee report and member press release summaries, it’s clear that while majority lawmakers in the House are critical of perceived waste and fraud in the Defense Department, they are generally more supportive of the Pentagon’s request</w:t>
      </w:r>
      <w:r w:rsidRPr="00461E83">
        <w:rPr>
          <w:sz w:val="8"/>
        </w:rPr>
        <w:t xml:space="preserve">. </w:t>
      </w:r>
      <w:r w:rsidRPr="00461E83">
        <w:rPr>
          <w:rStyle w:val="StyleUnderline"/>
          <w:highlight w:val="cyan"/>
        </w:rPr>
        <w:t>House appropriators are less willing to diverge from the Pentagon’s asks,</w:t>
      </w:r>
      <w:r w:rsidRPr="00461E83">
        <w:rPr>
          <w:rStyle w:val="StyleUnderline"/>
        </w:rPr>
        <w:t xml:space="preserve"> with limited adjustments only for big-ticket items.</w:t>
      </w:r>
      <w:r w:rsidRPr="00726A9B">
        <w:rPr>
          <w:sz w:val="8"/>
        </w:rPr>
        <w:t xml:space="preserve"> //// </w:t>
      </w:r>
      <w:r w:rsidRPr="00461E83">
        <w:rPr>
          <w:sz w:val="8"/>
        </w:rPr>
        <w:t>In its short report introduction, the House this year notes it was “hampered” by this year’s Pentagon legislative process but overall “appreciate</w:t>
      </w:r>
      <w:r w:rsidRPr="00726A9B">
        <w:rPr>
          <w:sz w:val="8"/>
        </w:rPr>
        <w:t>/</w:t>
      </w:r>
      <w:r w:rsidRPr="00461E83">
        <w:rPr>
          <w:sz w:val="8"/>
        </w:rPr>
        <w:t>s the Administration’s shared dedication to eliminating waste and pursuing governmental efficiency within the Department of Defense and the Intelligence Community,” calling for further efficiencies.</w:t>
      </w:r>
      <w:r w:rsidRPr="00726A9B">
        <w:rPr>
          <w:sz w:val="8"/>
        </w:rPr>
        <w:t xml:space="preserve"> //// </w:t>
      </w:r>
      <w:r w:rsidRPr="00461E83">
        <w:rPr>
          <w:rStyle w:val="StyleUnderline"/>
          <w:highlight w:val="cyan"/>
        </w:rPr>
        <w:t>Senate lawmakers</w:t>
      </w:r>
      <w:r w:rsidRPr="00461E83">
        <w:rPr>
          <w:sz w:val="8"/>
        </w:rPr>
        <w:t xml:space="preserve">, on the other hand, </w:t>
      </w:r>
      <w:r w:rsidRPr="00461E83">
        <w:rPr>
          <w:rStyle w:val="StyleUnderline"/>
          <w:highlight w:val="cyan"/>
        </w:rPr>
        <w:t>are</w:t>
      </w:r>
      <w:r w:rsidRPr="00461E83">
        <w:rPr>
          <w:rStyle w:val="StyleUnderline"/>
        </w:rPr>
        <w:t xml:space="preserve"> </w:t>
      </w:r>
      <w:r w:rsidRPr="00461E83">
        <w:rPr>
          <w:rStyle w:val="StyleUnderline"/>
          <w:highlight w:val="cyan"/>
        </w:rPr>
        <w:t>happy to point out</w:t>
      </w:r>
      <w:r w:rsidRPr="00461E83">
        <w:rPr>
          <w:sz w:val="8"/>
        </w:rPr>
        <w:t xml:space="preserve"> </w:t>
      </w:r>
      <w:r w:rsidRPr="00461E83">
        <w:rPr>
          <w:rStyle w:val="StyleUnderline"/>
        </w:rPr>
        <w:t xml:space="preserve">strategic and budgetary </w:t>
      </w:r>
      <w:r w:rsidRPr="00461E83">
        <w:rPr>
          <w:rStyle w:val="StyleUnderline"/>
          <w:highlight w:val="cyan"/>
        </w:rPr>
        <w:t>flaws i</w:t>
      </w:r>
      <w:r w:rsidRPr="00461E83">
        <w:rPr>
          <w:rStyle w:val="StyleUnderline"/>
        </w:rPr>
        <w:t>n the Pentagon’s request</w:t>
      </w:r>
      <w:r w:rsidRPr="00461E83">
        <w:rPr>
          <w:sz w:val="8"/>
        </w:rPr>
        <w:t>.</w:t>
      </w:r>
      <w:r w:rsidRPr="00461E83">
        <w:rPr>
          <w:sz w:val="6"/>
          <w:szCs w:val="6"/>
        </w:rPr>
        <w:t xml:space="preserve"> Senate appropriators are unwilling to simply accept the Pentagon’s requests without modification, and are</w:t>
      </w:r>
      <w:r w:rsidRPr="0006043B">
        <w:rPr>
          <w:sz w:val="6"/>
          <w:szCs w:val="6"/>
        </w:rPr>
        <w:t xml:space="preserve"> </w:t>
      </w:r>
      <w:hyperlink r:id="rId31" w:history="1">
        <w:r w:rsidRPr="00461E83">
          <w:rPr>
            <w:rStyle w:val="Hyperlink"/>
            <w:sz w:val="6"/>
            <w:szCs w:val="6"/>
          </w:rPr>
          <w:t>frustrated</w:t>
        </w:r>
      </w:hyperlink>
      <w:r w:rsidRPr="0006043B">
        <w:rPr>
          <w:sz w:val="6"/>
          <w:szCs w:val="6"/>
        </w:rPr>
        <w:t xml:space="preserve"> </w:t>
      </w:r>
      <w:r w:rsidRPr="00461E83">
        <w:rPr>
          <w:sz w:val="6"/>
          <w:szCs w:val="6"/>
        </w:rPr>
        <w:t>by the Pentagon’s overreliance on reconciliation funding, which circumvents traditional appropriator oversight.</w:t>
      </w:r>
      <w:r w:rsidRPr="0006043B">
        <w:rPr>
          <w:sz w:val="6"/>
          <w:szCs w:val="6"/>
        </w:rPr>
        <w:t xml:space="preserve"> //// </w:t>
      </w:r>
      <w:r w:rsidRPr="00461E83">
        <w:rPr>
          <w:sz w:val="6"/>
          <w:szCs w:val="6"/>
        </w:rPr>
        <w:t>The</w:t>
      </w:r>
      <w:r w:rsidRPr="0006043B">
        <w:rPr>
          <w:sz w:val="6"/>
          <w:szCs w:val="6"/>
        </w:rPr>
        <w:t xml:space="preserve"> </w:t>
      </w:r>
      <w:hyperlink r:id="rId32" w:history="1">
        <w:r w:rsidRPr="00461E83">
          <w:rPr>
            <w:rStyle w:val="Hyperlink"/>
            <w:sz w:val="6"/>
            <w:szCs w:val="6"/>
          </w:rPr>
          <w:t>Senate’s report</w:t>
        </w:r>
      </w:hyperlink>
      <w:r w:rsidRPr="0006043B">
        <w:rPr>
          <w:sz w:val="6"/>
          <w:szCs w:val="6"/>
        </w:rPr>
        <w:t xml:space="preserve"> </w:t>
      </w:r>
      <w:r w:rsidRPr="00461E83">
        <w:rPr>
          <w:sz w:val="6"/>
          <w:szCs w:val="6"/>
        </w:rPr>
        <w:t>is also highly critical of the Pentagon’s budgeting process, calling it “incomplete, inadequate, and inconsistent with long-standing practices and procedures”. It introduces additional oversight in areas like healthcare and limits general transfer authority by $2 billion. But in comparison to the House, it portrays the Defense Department as under-resourced, compared to the magnitude and diversity of the threats it faces, and is thus willing to diverge from (and criticize) the Pentagon’s budget request. It significantly marks up several House and Pentagon programs and priorities, while criticizing clumsy cuts done in the name of efficiency, such as those to the civilian workforce. And more critically, it argues this year’s $156.2 billion in</w:t>
      </w:r>
      <w:r w:rsidRPr="0006043B">
        <w:rPr>
          <w:sz w:val="6"/>
          <w:szCs w:val="6"/>
        </w:rPr>
        <w:t xml:space="preserve"> </w:t>
      </w:r>
      <w:hyperlink r:id="rId33" w:history="1">
        <w:r w:rsidRPr="00461E83">
          <w:rPr>
            <w:rStyle w:val="Hyperlink"/>
            <w:sz w:val="6"/>
            <w:szCs w:val="6"/>
          </w:rPr>
          <w:t>reconciliation funding</w:t>
        </w:r>
      </w:hyperlink>
      <w:r w:rsidRPr="0006043B">
        <w:rPr>
          <w:sz w:val="6"/>
          <w:szCs w:val="6"/>
        </w:rPr>
        <w:t xml:space="preserve"> </w:t>
      </w:r>
      <w:r w:rsidRPr="00461E83">
        <w:rPr>
          <w:sz w:val="6"/>
          <w:szCs w:val="6"/>
        </w:rPr>
        <w:t>is not only appropriated inefficiently, but is a Band-Aid for the large investments the Pentagon needs to make in the next few years to counter proliferating threats.</w:t>
      </w:r>
      <w:r w:rsidRPr="0006043B">
        <w:rPr>
          <w:sz w:val="6"/>
          <w:szCs w:val="6"/>
        </w:rPr>
        <w:t xml:space="preserve"> //// </w:t>
      </w:r>
      <w:r w:rsidRPr="00461E83">
        <w:rPr>
          <w:sz w:val="6"/>
          <w:szCs w:val="6"/>
        </w:rPr>
        <w:t>The House’s public releases also advertise it as an innovator, a role typically held by the Senate. This year, the House heavily funds program innovation, research and development, and procurement programs, while overseeing deep cuts to day-to-day operations. Overall, the House’s investments portray it as a responsible institution willing to collaborate with the Department of Government Efficiency and the Defense Department to steward its budget, but also as an innovative institution willing to invest in cutting-edge priorities, with a look to the future fight.</w:t>
      </w:r>
      <w:r w:rsidRPr="0006043B">
        <w:rPr>
          <w:sz w:val="6"/>
          <w:szCs w:val="6"/>
        </w:rPr>
        <w:t xml:space="preserve"> //// </w:t>
      </w:r>
      <w:r w:rsidRPr="00461E83">
        <w:rPr>
          <w:sz w:val="6"/>
          <w:szCs w:val="6"/>
        </w:rPr>
        <w:t>The Senate adds considerable funding to the base Pentagon budget to bolster readiness, resilience, and personnel. It also symbolically funds several security partnerships the House cut. The Senate’s funding and willingness to cut general slush funds, call out program mismanagement, and strengthen the industrial base emphasize it as a corrector of Defense Department shortcomings and insufficient funding, and as the chamber concerned with maintaining equipment and relationships.</w:t>
      </w:r>
      <w:r w:rsidRPr="0006043B">
        <w:rPr>
          <w:sz w:val="6"/>
          <w:szCs w:val="6"/>
        </w:rPr>
        <w:t xml:space="preserve"> </w:t>
      </w:r>
      <w:r w:rsidRPr="00461E83">
        <w:rPr>
          <w:sz w:val="6"/>
          <w:szCs w:val="6"/>
        </w:rPr>
        <w:t>These differences suggest that the House and the Senate may have different interpretations of how and when to resource risk. Many of the research and procurement investments the House is proposing won’t be operational until the early 2030s. House appropriations are much more like the Pentagon’s, which suggests that both see the pacing threat peak as not coming for several years, if not a decade. On the other hand, the Senate is focused on investments in the broader industrial base and personnel now, implying a focus on near-future readiness.</w:t>
      </w:r>
      <w:r w:rsidRPr="0006043B">
        <w:rPr>
          <w:sz w:val="6"/>
          <w:szCs w:val="6"/>
        </w:rPr>
        <w:t xml:space="preserve"> </w:t>
      </w:r>
      <w:r w:rsidRPr="00461E83">
        <w:rPr>
          <w:sz w:val="6"/>
          <w:szCs w:val="6"/>
        </w:rPr>
        <w:t>Breaking Down the Budget</w:t>
      </w:r>
      <w:r w:rsidRPr="0006043B">
        <w:rPr>
          <w:sz w:val="6"/>
          <w:szCs w:val="6"/>
        </w:rPr>
        <w:t xml:space="preserve">//// </w:t>
      </w:r>
      <w:r w:rsidRPr="00461E83">
        <w:rPr>
          <w:sz w:val="6"/>
          <w:szCs w:val="6"/>
        </w:rPr>
        <w:t>Between</w:t>
      </w:r>
      <w:r w:rsidRPr="00461E83">
        <w:rPr>
          <w:sz w:val="8"/>
        </w:rPr>
        <w:t xml:space="preserve"> </w:t>
      </w:r>
      <w:r w:rsidRPr="00461E83">
        <w:rPr>
          <w:rStyle w:val="StyleUnderline"/>
        </w:rPr>
        <w:t>the announcement of the</w:t>
      </w:r>
      <w:r w:rsidRPr="00726A9B">
        <w:rPr>
          <w:rStyle w:val="StyleUnderline"/>
        </w:rPr>
        <w:t xml:space="preserve"> </w:t>
      </w:r>
      <w:hyperlink r:id="rId34" w:history="1">
        <w:r w:rsidRPr="00461E83">
          <w:rPr>
            <w:rStyle w:val="StyleUnderline"/>
          </w:rPr>
          <w:t>“</w:t>
        </w:r>
        <w:r w:rsidRPr="00461E83">
          <w:rPr>
            <w:rStyle w:val="StyleUnderline"/>
            <w:highlight w:val="cyan"/>
          </w:rPr>
          <w:t>Golden Dome</w:t>
        </w:r>
        <w:r w:rsidRPr="00461E83">
          <w:rPr>
            <w:rStyle w:val="StyleUnderline"/>
          </w:rPr>
          <w:t>” project</w:t>
        </w:r>
      </w:hyperlink>
      <w:r w:rsidRPr="00726A9B">
        <w:rPr>
          <w:sz w:val="8"/>
        </w:rPr>
        <w:t xml:space="preserve"> </w:t>
      </w:r>
      <w:r w:rsidRPr="00461E83">
        <w:rPr>
          <w:sz w:val="8"/>
        </w:rPr>
        <w:t>and the Trump administration’s</w:t>
      </w:r>
      <w:r w:rsidRPr="00726A9B">
        <w:rPr>
          <w:sz w:val="8"/>
        </w:rPr>
        <w:t xml:space="preserve"> </w:t>
      </w:r>
      <w:hyperlink r:id="rId35" w:history="1">
        <w:r w:rsidRPr="00461E83">
          <w:rPr>
            <w:rStyle w:val="Hyperlink"/>
          </w:rPr>
          <w:t>prioritization of the Pacific</w:t>
        </w:r>
      </w:hyperlink>
      <w:r w:rsidRPr="00461E83">
        <w:rPr>
          <w:sz w:val="8"/>
        </w:rPr>
        <w:t xml:space="preserve">, there are plenty of </w:t>
      </w:r>
      <w:r w:rsidRPr="00461E83">
        <w:rPr>
          <w:rStyle w:val="StyleUnderline"/>
          <w:highlight w:val="cyan"/>
        </w:rPr>
        <w:t>shakeups</w:t>
      </w:r>
      <w:r w:rsidRPr="00461E83">
        <w:rPr>
          <w:sz w:val="8"/>
        </w:rPr>
        <w:t xml:space="preserve"> that </w:t>
      </w:r>
      <w:r w:rsidRPr="00461E83">
        <w:rPr>
          <w:rStyle w:val="StyleUnderline"/>
          <w:highlight w:val="cyan"/>
        </w:rPr>
        <w:t>could be happening</w:t>
      </w:r>
      <w:r w:rsidRPr="00461E83">
        <w:rPr>
          <w:sz w:val="8"/>
        </w:rPr>
        <w:t xml:space="preserve"> with service-level appropriations this year.</w:t>
      </w:r>
      <w:r w:rsidRPr="00726A9B">
        <w:rPr>
          <w:sz w:val="8"/>
        </w:rPr>
        <w:t xml:space="preserve"> </w:t>
      </w:r>
      <w:r w:rsidRPr="00461E83">
        <w:rPr>
          <w:rStyle w:val="StyleUnderline"/>
        </w:rPr>
        <w:t>The House is willing to lean into the administration’s policy priorities</w:t>
      </w:r>
      <w:r w:rsidRPr="00461E83">
        <w:rPr>
          <w:sz w:val="8"/>
        </w:rPr>
        <w:t xml:space="preserve">, boosting Navy and Space Force procurement and innovation. </w:t>
      </w:r>
      <w:r w:rsidRPr="00461E83">
        <w:rPr>
          <w:rStyle w:val="StyleUnderline"/>
          <w:highlight w:val="cyan"/>
        </w:rPr>
        <w:t>The Senate</w:t>
      </w:r>
      <w:r w:rsidRPr="00461E83">
        <w:rPr>
          <w:sz w:val="8"/>
        </w:rPr>
        <w:t xml:space="preserve">, on the other hand, leans away from these policies, </w:t>
      </w:r>
      <w:r w:rsidRPr="00461E83">
        <w:rPr>
          <w:rStyle w:val="StyleUnderline"/>
          <w:highlight w:val="cyan"/>
        </w:rPr>
        <w:t>appearing skeptical</w:t>
      </w:r>
      <w:r w:rsidRPr="00461E83">
        <w:rPr>
          <w:rStyle w:val="StyleUnderline"/>
        </w:rPr>
        <w:t xml:space="preserve"> of major research efforts from the Space and Air Force while providing strong support for the Army and general readiness.</w:t>
      </w:r>
      <w:r w:rsidRPr="00726A9B">
        <w:rPr>
          <w:sz w:val="8"/>
        </w:rPr>
        <w:t xml:space="preserve"> //// </w:t>
      </w:r>
      <w:r w:rsidRPr="00461E83">
        <w:rPr>
          <w:sz w:val="8"/>
        </w:rPr>
        <w:t>The House, happy to throw its weight behind the president’s landmark initiatives, supports the Navy and Air Force’s procurement needs, and research and development in the Space Force and Air Force. The House’s hesitancy towards funding operation and maintenance, and willingness to cut legacy programs and additional support, indicates their chamber’s strategy is to invest in next-generation capabilities now — hypersonics, unmanned systems, nuclear modernization, and shipbuilding — while maintaining a smaller bureaucracy.</w:t>
      </w:r>
      <w:r w:rsidRPr="00726A9B">
        <w:rPr>
          <w:sz w:val="8"/>
        </w:rPr>
        <w:t xml:space="preserve"> </w:t>
      </w:r>
      <w:r w:rsidRPr="00461E83">
        <w:rPr>
          <w:sz w:val="8"/>
        </w:rPr>
        <w:t>Alternatively, while the Senate was critical of the “disjointed” rollout of the Army Transformation Initiative, the Senate boosts Army appropriations across the board. This willingness to back the Army, despite the administration’s preparations for a Pacific contingency, is one of the most significant strategic breaks with the House and Pentagon.</w:t>
      </w:r>
      <w:r w:rsidRPr="00726A9B">
        <w:rPr>
          <w:sz w:val="8"/>
        </w:rPr>
        <w:t xml:space="preserve"> //// </w:t>
      </w:r>
      <w:r w:rsidRPr="00461E83">
        <w:rPr>
          <w:sz w:val="8"/>
        </w:rPr>
        <w:t xml:space="preserve">And while the Senate is happy to invest in readiness (operation and maintenance, and transformations to the industrial base) across the board, </w:t>
      </w:r>
      <w:r w:rsidRPr="00461E83">
        <w:rPr>
          <w:rStyle w:val="StyleUnderline"/>
        </w:rPr>
        <w:t xml:space="preserve">the Senate is also clearly skeptical </w:t>
      </w:r>
      <w:r w:rsidRPr="00461E83">
        <w:rPr>
          <w:rStyle w:val="StyleUnderline"/>
          <w:highlight w:val="cyan"/>
        </w:rPr>
        <w:t>of</w:t>
      </w:r>
      <w:r w:rsidRPr="00461E83">
        <w:rPr>
          <w:rStyle w:val="StyleUnderline"/>
        </w:rPr>
        <w:t xml:space="preserve"> the Air Force and Space Force’s ability to deliver on </w:t>
      </w:r>
      <w:r w:rsidRPr="00461E83">
        <w:rPr>
          <w:rStyle w:val="StyleUnderline"/>
          <w:highlight w:val="cyan"/>
        </w:rPr>
        <w:t>big-ticket</w:t>
      </w:r>
      <w:r w:rsidRPr="00461E83">
        <w:rPr>
          <w:rStyle w:val="StyleUnderline"/>
        </w:rPr>
        <w:t xml:space="preserve">, expensive </w:t>
      </w:r>
      <w:r w:rsidRPr="00461E83">
        <w:rPr>
          <w:rStyle w:val="StyleUnderline"/>
          <w:highlight w:val="cyan"/>
        </w:rPr>
        <w:t>procurement</w:t>
      </w:r>
      <w:r w:rsidRPr="00461E83">
        <w:rPr>
          <w:rStyle w:val="StyleUnderline"/>
        </w:rPr>
        <w:t xml:space="preserve"> items and research. The Senate expresses concern about major cuts to legacy programs to fund unproven tech</w:t>
      </w:r>
      <w:r w:rsidRPr="00461E83">
        <w:rPr>
          <w:sz w:val="8"/>
        </w:rPr>
        <w:t xml:space="preserve">nology and research, </w:t>
      </w:r>
      <w:r w:rsidRPr="00461E83">
        <w:rPr>
          <w:rStyle w:val="StyleUnderline"/>
        </w:rPr>
        <w:t>despite this being a major feature of the Defense Department’s strategy</w:t>
      </w:r>
      <w:r w:rsidRPr="00461E83">
        <w:rPr>
          <w:sz w:val="8"/>
        </w:rPr>
        <w:t>.</w:t>
      </w:r>
      <w:r w:rsidRPr="00726A9B">
        <w:rPr>
          <w:sz w:val="8"/>
        </w:rPr>
        <w:t xml:space="preserve"> </w:t>
      </w:r>
      <w:r w:rsidRPr="0006043B">
        <w:rPr>
          <w:sz w:val="6"/>
          <w:szCs w:val="6"/>
        </w:rPr>
        <w:t xml:space="preserve">//// </w:t>
      </w:r>
      <w:r w:rsidRPr="00461E83">
        <w:rPr>
          <w:sz w:val="6"/>
          <w:szCs w:val="6"/>
        </w:rPr>
        <w:t>The most intriguing differences occur in the four title accounts: military personnel, operation and maintenance, procurement, and research, development, test, and evaluation.</w:t>
      </w:r>
      <w:r w:rsidRPr="0006043B">
        <w:rPr>
          <w:sz w:val="6"/>
          <w:szCs w:val="6"/>
        </w:rPr>
        <w:t xml:space="preserve"> //// </w:t>
      </w:r>
      <w:r w:rsidRPr="00461E83">
        <w:rPr>
          <w:sz w:val="6"/>
          <w:szCs w:val="6"/>
        </w:rPr>
        <w:t>Military Personnel</w:t>
      </w:r>
      <w:r w:rsidRPr="0006043B">
        <w:rPr>
          <w:sz w:val="6"/>
          <w:szCs w:val="6"/>
        </w:rPr>
        <w:t xml:space="preserve">//// </w:t>
      </w:r>
      <w:r w:rsidRPr="00461E83">
        <w:rPr>
          <w:sz w:val="6"/>
          <w:szCs w:val="6"/>
        </w:rPr>
        <w:t>Differences in (non-reserve) military personnel funding between the House, Senate, and Pentagon are relatively modest compared to the other title categories, as both chambers appropriated a 3.8 percent raise for all troops in FY2026. But even small gaps are notable, as evidenced by the relatively even spending on personnel across the services. Looking at data going back to 2010, this year’s gap between the House and Senate is the largest observed.</w:t>
      </w:r>
      <w:r w:rsidRPr="0006043B">
        <w:rPr>
          <w:sz w:val="6"/>
          <w:szCs w:val="6"/>
        </w:rPr>
        <w:t xml:space="preserve"> //// </w:t>
      </w:r>
      <w:r w:rsidRPr="00461E83">
        <w:rPr>
          <w:sz w:val="6"/>
          <w:szCs w:val="6"/>
        </w:rPr>
        <w:t>Without more precise House accounting, it is difficult to determine why this difference is so large, but it may come from the projected personnel end strength of each service and additions to it. The Senate recommends increases in personnel across the services commensurate with the Pentagon (accounting for 2.7 percent more soldiers, 3.7 percent more sailors, 0.4 percent more in the Air Force, and 6.1 percent more guardians, with no growth for marines).</w:t>
      </w:r>
      <w:r w:rsidRPr="0006043B">
        <w:rPr>
          <w:sz w:val="6"/>
          <w:szCs w:val="6"/>
        </w:rPr>
        <w:t xml:space="preserve"> //// </w:t>
      </w:r>
      <w:r w:rsidRPr="00461E83">
        <w:rPr>
          <w:sz w:val="6"/>
          <w:szCs w:val="6"/>
        </w:rPr>
        <w:t>Operation and Maintenance</w:t>
      </w:r>
      <w:r w:rsidRPr="0006043B">
        <w:rPr>
          <w:sz w:val="6"/>
          <w:szCs w:val="6"/>
        </w:rPr>
        <w:t xml:space="preserve">//// </w:t>
      </w:r>
      <w:r w:rsidRPr="00461E83">
        <w:rPr>
          <w:sz w:val="6"/>
          <w:szCs w:val="6"/>
        </w:rPr>
        <w:t>Operation and maintenance appropriations are the source of not only the most significant difference in appropriations between the House and Senate in a title category since our dataset began, but also the largest appropriations to a title category ever. This could, in part, be due to low levels of operations funding during the FY2025 full-year continuing resolution — which continued FY2024 funding levels ($287 billion) — but can also be attributed to Congress’s history of using this spending bucket to pay for longer-term investments.</w:t>
      </w:r>
      <w:r w:rsidRPr="0006043B">
        <w:rPr>
          <w:sz w:val="6"/>
          <w:szCs w:val="6"/>
        </w:rPr>
        <w:t xml:space="preserve"> //// </w:t>
      </w:r>
      <w:r w:rsidRPr="00461E83">
        <w:rPr>
          <w:sz w:val="6"/>
          <w:szCs w:val="6"/>
        </w:rPr>
        <w:t>The House’s $283.4 billion appropriation cut significantly from the Defense Department’s request of $296 billion, while falling more than $17.8 billion below the Senate’s appropriation. The House significantly cut from the Pentagon’s operation and maintenance request across the board. In one of the most interesting plus-ups, the House overfunds the Pentagon’s acquisition workforce request by over 20 percent, while simultaneously cutting 45,000 civilian jobs.</w:t>
      </w:r>
      <w:r w:rsidRPr="0006043B">
        <w:rPr>
          <w:sz w:val="6"/>
          <w:szCs w:val="6"/>
        </w:rPr>
        <w:t xml:space="preserve"> //// </w:t>
      </w:r>
      <w:r w:rsidRPr="00461E83">
        <w:rPr>
          <w:sz w:val="6"/>
          <w:szCs w:val="6"/>
        </w:rPr>
        <w:t>The Senate, in contrast, adds billions in operations support, facilities sustainment and modernization across the services (although this money is cut for reserve organizations) to the House’s appropriations. Among several small programs at the Office of the Secretary of Defense that received significant plus-ups, $25 million was appropriated to</w:t>
      </w:r>
      <w:r w:rsidRPr="0006043B">
        <w:rPr>
          <w:sz w:val="6"/>
          <w:szCs w:val="6"/>
        </w:rPr>
        <w:t xml:space="preserve"> </w:t>
      </w:r>
      <w:hyperlink r:id="rId36" w:history="1">
        <w:r w:rsidRPr="00461E83">
          <w:rPr>
            <w:rStyle w:val="Hyperlink"/>
            <w:sz w:val="6"/>
            <w:szCs w:val="6"/>
          </w:rPr>
          <w:t>reestablish</w:t>
        </w:r>
      </w:hyperlink>
      <w:r w:rsidRPr="0006043B">
        <w:rPr>
          <w:sz w:val="6"/>
          <w:szCs w:val="6"/>
        </w:rPr>
        <w:t xml:space="preserve"> </w:t>
      </w:r>
      <w:r w:rsidRPr="00461E83">
        <w:rPr>
          <w:sz w:val="6"/>
          <w:szCs w:val="6"/>
        </w:rPr>
        <w:t>the Office of Net Assessment.</w:t>
      </w:r>
      <w:r w:rsidRPr="0006043B">
        <w:rPr>
          <w:sz w:val="6"/>
          <w:szCs w:val="6"/>
        </w:rPr>
        <w:t xml:space="preserve"> //// </w:t>
      </w:r>
      <w:r w:rsidRPr="00461E83">
        <w:rPr>
          <w:sz w:val="6"/>
          <w:szCs w:val="6"/>
        </w:rPr>
        <w:t>Procurement</w:t>
      </w:r>
      <w:r w:rsidRPr="0006043B">
        <w:rPr>
          <w:sz w:val="6"/>
          <w:szCs w:val="6"/>
        </w:rPr>
        <w:t xml:space="preserve">//// </w:t>
      </w:r>
      <w:r w:rsidRPr="00461E83">
        <w:rPr>
          <w:sz w:val="6"/>
          <w:szCs w:val="6"/>
        </w:rPr>
        <w:t>Although differences between the House and Senate procurement accounts are small (the House appropriates $174 billion and the Senate $171.3 billion), both chambers massively plus-up Pentagon procurement requests, which are extremely low at $153.1 billion. Appropriators were generally</w:t>
      </w:r>
      <w:r w:rsidRPr="0006043B">
        <w:rPr>
          <w:sz w:val="6"/>
          <w:szCs w:val="6"/>
        </w:rPr>
        <w:t xml:space="preserve"> </w:t>
      </w:r>
      <w:hyperlink r:id="rId37" w:history="1">
        <w:r w:rsidRPr="00461E83">
          <w:rPr>
            <w:rStyle w:val="Hyperlink"/>
            <w:sz w:val="6"/>
            <w:szCs w:val="6"/>
          </w:rPr>
          <w:t>condemnatory</w:t>
        </w:r>
      </w:hyperlink>
      <w:r w:rsidRPr="0006043B">
        <w:rPr>
          <w:sz w:val="6"/>
          <w:szCs w:val="6"/>
        </w:rPr>
        <w:t xml:space="preserve"> </w:t>
      </w:r>
      <w:r w:rsidRPr="00461E83">
        <w:rPr>
          <w:sz w:val="6"/>
          <w:szCs w:val="6"/>
        </w:rPr>
        <w:t>of the Pentagon’s low request for over-relying on reconciliation funding and underfunding traditional procurement programs. Senate appropriators noted that, despite efforts to reform acquisition and budget processes, low procurement funding means the Defense Department will be “poorly served by such resource constraints.”</w:t>
      </w:r>
      <w:r w:rsidRPr="0006043B">
        <w:rPr>
          <w:sz w:val="6"/>
          <w:szCs w:val="6"/>
        </w:rPr>
        <w:t xml:space="preserve"> //// </w:t>
      </w:r>
      <w:r w:rsidRPr="00461E83">
        <w:rPr>
          <w:sz w:val="6"/>
          <w:szCs w:val="6"/>
        </w:rPr>
        <w:t>In the past decade, the Senate has typically driven procurement spending, while the House, hesitant to lock the government into long-term spending, has been more hesitant. But this year, that trend is reversed, with the House and Senate funding programs that again indicate differing strategic priorities.</w:t>
      </w:r>
      <w:r w:rsidRPr="0006043B">
        <w:rPr>
          <w:sz w:val="6"/>
          <w:szCs w:val="6"/>
        </w:rPr>
        <w:t xml:space="preserve"> //// </w:t>
      </w:r>
      <w:r w:rsidRPr="00461E83">
        <w:rPr>
          <w:sz w:val="6"/>
          <w:szCs w:val="6"/>
        </w:rPr>
        <w:t>The House, which significantly favors the Navy in this year’s procurement, adds more than $15 billion to the Pentagon’s shipbuilding request and boosts additional Navy weapons. It adds, across the board, to certain aircraft programs.</w:t>
      </w:r>
      <w:r w:rsidRPr="0006043B">
        <w:rPr>
          <w:sz w:val="6"/>
          <w:szCs w:val="6"/>
        </w:rPr>
        <w:t xml:space="preserve"> //// </w:t>
      </w:r>
      <w:r w:rsidRPr="00461E83">
        <w:rPr>
          <w:sz w:val="6"/>
          <w:szCs w:val="6"/>
        </w:rPr>
        <w:t>The Senate takes a more balanced approach. With the benefit of a few extra weeks of poor press about</w:t>
      </w:r>
      <w:r w:rsidRPr="0006043B">
        <w:rPr>
          <w:sz w:val="6"/>
          <w:szCs w:val="6"/>
        </w:rPr>
        <w:t xml:space="preserve"> </w:t>
      </w:r>
      <w:hyperlink r:id="rId38" w:history="1">
        <w:r w:rsidRPr="00461E83">
          <w:rPr>
            <w:rStyle w:val="Hyperlink"/>
            <w:sz w:val="6"/>
            <w:szCs w:val="6"/>
          </w:rPr>
          <w:t>depleted U.S. munitions</w:t>
        </w:r>
      </w:hyperlink>
      <w:r w:rsidRPr="0006043B">
        <w:rPr>
          <w:sz w:val="6"/>
          <w:szCs w:val="6"/>
        </w:rPr>
        <w:t xml:space="preserve"> </w:t>
      </w:r>
      <w:r w:rsidRPr="00461E83">
        <w:rPr>
          <w:sz w:val="6"/>
          <w:szCs w:val="6"/>
        </w:rPr>
        <w:t>from the</w:t>
      </w:r>
      <w:r w:rsidRPr="0006043B">
        <w:rPr>
          <w:sz w:val="6"/>
          <w:szCs w:val="6"/>
        </w:rPr>
        <w:t xml:space="preserve"> </w:t>
      </w:r>
      <w:r w:rsidRPr="00461E83">
        <w:rPr>
          <w:sz w:val="6"/>
          <w:szCs w:val="6"/>
        </w:rPr>
        <w:t>Russo-Ukrainian War and Israeli-Iranian War, it pours an extra $5.2 billion in missile procurement (characterizing existing procurement strategies as “unacceptable budgeting strategy”) and $2.1 billion for facilitating these plus-ups across the services. The Senate generally seemed more hesitant towards funding big-ticket items such as aircraft and ships than the House, but it is notably willing to add more than $5 billion to the Army’s account.</w:t>
      </w:r>
      <w:r w:rsidRPr="0006043B">
        <w:rPr>
          <w:sz w:val="6"/>
          <w:szCs w:val="6"/>
        </w:rPr>
        <w:t xml:space="preserve"> //// </w:t>
      </w:r>
      <w:r w:rsidRPr="00461E83">
        <w:rPr>
          <w:sz w:val="6"/>
          <w:szCs w:val="6"/>
        </w:rPr>
        <w:t>Specific programs drive procurement, and lawmakers in each chamber and officials at the Pentagon</w:t>
      </w:r>
      <w:r w:rsidRPr="0006043B">
        <w:rPr>
          <w:sz w:val="6"/>
          <w:szCs w:val="6"/>
        </w:rPr>
        <w:t xml:space="preserve"> </w:t>
      </w:r>
      <w:hyperlink r:id="rId39" w:history="1">
        <w:r w:rsidRPr="00461E83">
          <w:rPr>
            <w:rStyle w:val="Hyperlink"/>
            <w:sz w:val="6"/>
            <w:szCs w:val="6"/>
          </w:rPr>
          <w:t>are at odds</w:t>
        </w:r>
      </w:hyperlink>
      <w:r w:rsidRPr="0006043B">
        <w:rPr>
          <w:sz w:val="6"/>
          <w:szCs w:val="6"/>
        </w:rPr>
        <w:t xml:space="preserve"> </w:t>
      </w:r>
      <w:r w:rsidRPr="00461E83">
        <w:rPr>
          <w:sz w:val="6"/>
          <w:szCs w:val="6"/>
        </w:rPr>
        <w:t>about the cancellation or reduction of several high-cost programs. Toplines diverge most in the numbers of F-35s lawmakers want to procure this year; the sunsetting of the A-10; the reduction of the E-7 Wedgetail program; the expensive F/A-XX program; the cancellation of the E-2D program; the continuation of the F-15EX program; procurement levels for the C-130 Hercules; the improved turbine engine program; the retirement of the U-2; the joint light tactical vehicle; and the landing ship medium.</w:t>
      </w:r>
      <w:r w:rsidRPr="0006043B">
        <w:rPr>
          <w:sz w:val="6"/>
          <w:szCs w:val="6"/>
        </w:rPr>
        <w:t xml:space="preserve"> //// </w:t>
      </w:r>
      <w:r w:rsidRPr="00461E83">
        <w:rPr>
          <w:sz w:val="6"/>
          <w:szCs w:val="6"/>
        </w:rPr>
        <w:t>The Defense Department is eager to adjust or sunset the U-2, F-15EX, A-10, and E-7 Wedgetail aircraft programs (programs which critics have argued are all some combination of slow to deliver, expensive, and of questionable operational relevance), likely to free up capital as it attempts to address modernization priorities. But both sides of Congress seem eager to keep these legacy programs, whether as insurance policies for the industrial base, interoperability, utility in specific operations, or political reasons.</w:t>
      </w:r>
      <w:r w:rsidRPr="0006043B">
        <w:rPr>
          <w:sz w:val="6"/>
          <w:szCs w:val="6"/>
        </w:rPr>
        <w:t xml:space="preserve"> //// </w:t>
      </w:r>
      <w:r w:rsidRPr="00461E83">
        <w:rPr>
          <w:sz w:val="6"/>
          <w:szCs w:val="6"/>
        </w:rPr>
        <w:t>Another interesting trend in procurement this year lies in the way the House and Senate buy weapons.</w:t>
      </w:r>
      <w:r w:rsidRPr="0006043B">
        <w:rPr>
          <w:sz w:val="6"/>
          <w:szCs w:val="6"/>
        </w:rPr>
        <w:t xml:space="preserve"> //// </w:t>
      </w:r>
      <w:r w:rsidRPr="00461E83">
        <w:rPr>
          <w:sz w:val="6"/>
          <w:szCs w:val="6"/>
        </w:rPr>
        <w:t>Senate and House expenditures on</w:t>
      </w:r>
      <w:r w:rsidRPr="0006043B">
        <w:rPr>
          <w:sz w:val="6"/>
          <w:szCs w:val="6"/>
        </w:rPr>
        <w:t xml:space="preserve"> </w:t>
      </w:r>
      <w:hyperlink r:id="rId40" w:history="1">
        <w:r w:rsidRPr="00461E83">
          <w:rPr>
            <w:rStyle w:val="Hyperlink"/>
            <w:sz w:val="6"/>
            <w:szCs w:val="6"/>
          </w:rPr>
          <w:t>advance procurement</w:t>
        </w:r>
      </w:hyperlink>
      <w:r w:rsidRPr="0006043B">
        <w:rPr>
          <w:sz w:val="6"/>
          <w:szCs w:val="6"/>
        </w:rPr>
        <w:t xml:space="preserve"> </w:t>
      </w:r>
      <w:r w:rsidRPr="00461E83">
        <w:rPr>
          <w:sz w:val="6"/>
          <w:szCs w:val="6"/>
        </w:rPr>
        <w:t>have only grown further apart in recent years. The House has typically taken a guardrail approach to advance procurement, expressing concerns about the Defense Department overcommitting on multiyear contracts without congressional approval. Yet use of advance procurement by the Senate this year has grown as the chamber attempts to smooth inconsistent demand signals from the Pentagon. Last year, the Senate appropriated $13.7 billion, or roughly 7.8 percent of its procurement total, for advance procurement (although this was not followed through, due to the FY2025 continuing resolution). This year, advance procurement increased to $15.4 billion, roughly 9 percent of procurement, and was utilized for 19 programs, from the MQ-25 to the long-range stand-off weapon. The House only utilized advance procurement for the Columbia and Virginia class submarines. These differences square with the Senate’s portrayal this year as a maintainer of readiness, and the House as committed to more flexible, cutting-edge technologies.</w:t>
      </w:r>
      <w:r w:rsidRPr="0006043B">
        <w:rPr>
          <w:sz w:val="6"/>
          <w:szCs w:val="6"/>
        </w:rPr>
        <w:t xml:space="preserve"> </w:t>
      </w:r>
      <w:r w:rsidRPr="00461E83">
        <w:rPr>
          <w:sz w:val="6"/>
          <w:szCs w:val="6"/>
        </w:rPr>
        <w:t>Research, Development, Test, and Evaluation</w:t>
      </w:r>
      <w:r w:rsidRPr="0006043B">
        <w:rPr>
          <w:sz w:val="6"/>
          <w:szCs w:val="6"/>
        </w:rPr>
        <w:t xml:space="preserve">//// </w:t>
      </w:r>
      <w:r w:rsidRPr="00461E83">
        <w:rPr>
          <w:sz w:val="6"/>
          <w:szCs w:val="6"/>
        </w:rPr>
        <w:t>The House’s research, development, test, and evaluation appropriation is the largest proposed in history, emblematic of the House’s push for rapid innovation in the last several years. This year, the House appropriated $148 billion to the Senate’s $140.5 billion.</w:t>
      </w:r>
      <w:r w:rsidRPr="0006043B">
        <w:rPr>
          <w:sz w:val="6"/>
          <w:szCs w:val="6"/>
        </w:rPr>
        <w:t xml:space="preserve"> </w:t>
      </w:r>
      <w:r w:rsidRPr="00461E83">
        <w:rPr>
          <w:sz w:val="6"/>
          <w:szCs w:val="6"/>
        </w:rPr>
        <w:t>Although the House provides little detail on these investments, data from</w:t>
      </w:r>
      <w:r w:rsidRPr="0006043B">
        <w:rPr>
          <w:sz w:val="6"/>
          <w:szCs w:val="6"/>
        </w:rPr>
        <w:t xml:space="preserve"> </w:t>
      </w:r>
      <w:hyperlink r:id="rId41" w:history="1">
        <w:r w:rsidRPr="00461E83">
          <w:rPr>
            <w:rStyle w:val="Hyperlink"/>
            <w:sz w:val="6"/>
            <w:szCs w:val="6"/>
          </w:rPr>
          <w:t>Next Frontier Intelligence</w:t>
        </w:r>
      </w:hyperlink>
      <w:r w:rsidRPr="0006043B">
        <w:rPr>
          <w:sz w:val="6"/>
          <w:szCs w:val="6"/>
        </w:rPr>
        <w:t xml:space="preserve"> </w:t>
      </w:r>
      <w:r w:rsidRPr="00461E83">
        <w:rPr>
          <w:sz w:val="6"/>
          <w:szCs w:val="6"/>
        </w:rPr>
        <w:t>and member press releases highlight investments in unmanned systems and missile, space, and hypersonics programs, with high appropriations for the Air Force and Space Force. The House adds an almost $8 billion request for defense-wide classified programs, which might be driven by continued modernizations to the nuclear triad.</w:t>
      </w:r>
      <w:r w:rsidRPr="0006043B">
        <w:rPr>
          <w:sz w:val="6"/>
          <w:szCs w:val="6"/>
        </w:rPr>
        <w:t xml:space="preserve"> //// </w:t>
      </w:r>
      <w:r w:rsidRPr="00461E83">
        <w:rPr>
          <w:sz w:val="6"/>
          <w:szCs w:val="6"/>
        </w:rPr>
        <w:t>The Senate again significantly adds appropriations to Army research, but slightly underfunds Air Force research in comparison to the House. Much of that difference comes from roughly $1.9 billion in cuts to the acquisition workforce, $1 billion in cuts from the classified programs, and almost $2 billion in cuts to zero out the survivable airborne operations center, while adding funds to the B-21, Sentinel, and F-47. While the Senate is happy to add money to the acquisitions workforce elsewhere, it is skeptical of some new, specialized programs to develop the Air Force acquisition workforce, which the House is happy to oblige.</w:t>
      </w:r>
      <w:r w:rsidRPr="0006043B">
        <w:rPr>
          <w:sz w:val="6"/>
          <w:szCs w:val="6"/>
        </w:rPr>
        <w:t xml:space="preserve"> //// </w:t>
      </w:r>
      <w:r w:rsidRPr="00461E83">
        <w:rPr>
          <w:sz w:val="6"/>
          <w:szCs w:val="6"/>
        </w:rPr>
        <w:t>This holds true in the Space Force too, where the Senate targets duplicative, immature next-generation communication and sensing programs for deep cuts. But the Senate generally moves this money into more mature programs and enabling infrastructure, indicating it is not unsupportive of the Space Force.</w:t>
      </w:r>
      <w:r w:rsidRPr="0006043B">
        <w:rPr>
          <w:sz w:val="6"/>
          <w:szCs w:val="6"/>
        </w:rPr>
        <w:t xml:space="preserve"> ////</w:t>
      </w:r>
      <w:r w:rsidRPr="00726A9B">
        <w:rPr>
          <w:sz w:val="8"/>
        </w:rPr>
        <w:t xml:space="preserve"> </w:t>
      </w:r>
      <w:r w:rsidRPr="00461E83">
        <w:rPr>
          <w:rStyle w:val="StyleUnderline"/>
        </w:rPr>
        <w:t xml:space="preserve">The Senate’s </w:t>
      </w:r>
      <w:r w:rsidRPr="00461E83">
        <w:rPr>
          <w:rStyle w:val="StyleUnderline"/>
          <w:highlight w:val="cyan"/>
        </w:rPr>
        <w:t>hesitation towards</w:t>
      </w:r>
      <w:r w:rsidRPr="00461E83">
        <w:rPr>
          <w:sz w:val="8"/>
        </w:rPr>
        <w:t xml:space="preserve"> broad, unproven programs in the Space Force, which is responsible for the crux of </w:t>
      </w:r>
      <w:r w:rsidRPr="00461E83">
        <w:rPr>
          <w:rStyle w:val="StyleUnderline"/>
        </w:rPr>
        <w:t xml:space="preserve">Golden </w:t>
      </w:r>
      <w:r w:rsidRPr="00461E83">
        <w:rPr>
          <w:rStyle w:val="StyleUnderline"/>
          <w:highlight w:val="cyan"/>
        </w:rPr>
        <w:t>Dome</w:t>
      </w:r>
      <w:r w:rsidRPr="00461E83">
        <w:rPr>
          <w:sz w:val="8"/>
        </w:rPr>
        <w:t xml:space="preserve"> implementation, </w:t>
      </w:r>
      <w:r w:rsidRPr="00461E83">
        <w:rPr>
          <w:rStyle w:val="StyleUnderline"/>
          <w:highlight w:val="cyan"/>
        </w:rPr>
        <w:t>is the most obvious example</w:t>
      </w:r>
      <w:r w:rsidRPr="00461E83">
        <w:rPr>
          <w:rStyle w:val="StyleUnderline"/>
        </w:rPr>
        <w:t xml:space="preserve"> of a break in defense policy from the Pentagon</w:t>
      </w:r>
      <w:r w:rsidRPr="00461E83">
        <w:rPr>
          <w:sz w:val="8"/>
        </w:rPr>
        <w:t>.</w:t>
      </w:r>
      <w:r w:rsidRPr="00726A9B">
        <w:rPr>
          <w:sz w:val="8"/>
        </w:rPr>
        <w:t xml:space="preserve"> //// </w:t>
      </w:r>
      <w:r w:rsidRPr="00461E83">
        <w:rPr>
          <w:sz w:val="8"/>
        </w:rPr>
        <w:t xml:space="preserve">While </w:t>
      </w:r>
      <w:r w:rsidRPr="00461E83">
        <w:rPr>
          <w:rStyle w:val="StyleUnderline"/>
        </w:rPr>
        <w:t>the House</w:t>
      </w:r>
      <w:r w:rsidRPr="00461E83">
        <w:rPr>
          <w:sz w:val="8"/>
        </w:rPr>
        <w:t xml:space="preserve"> specifically </w:t>
      </w:r>
      <w:r w:rsidRPr="00461E83">
        <w:rPr>
          <w:rStyle w:val="StyleUnderline"/>
        </w:rPr>
        <w:t>highlighted</w:t>
      </w:r>
      <w:r w:rsidRPr="00461E83">
        <w:rPr>
          <w:sz w:val="8"/>
        </w:rPr>
        <w:t xml:space="preserve"> its $13 billion for </w:t>
      </w:r>
      <w:r w:rsidRPr="00461E83">
        <w:rPr>
          <w:rStyle w:val="StyleUnderline"/>
        </w:rPr>
        <w:t>missile defense and space programs</w:t>
      </w:r>
      <w:r w:rsidRPr="00461E83">
        <w:rPr>
          <w:sz w:val="8"/>
        </w:rPr>
        <w:t xml:space="preserve"> in its</w:t>
      </w:r>
      <w:r w:rsidRPr="00726A9B">
        <w:rPr>
          <w:sz w:val="8"/>
        </w:rPr>
        <w:t xml:space="preserve"> </w:t>
      </w:r>
      <w:hyperlink r:id="rId42" w:history="1">
        <w:r w:rsidRPr="00461E83">
          <w:rPr>
            <w:rStyle w:val="Hyperlink"/>
          </w:rPr>
          <w:t>budget summary</w:t>
        </w:r>
      </w:hyperlink>
      <w:r w:rsidRPr="00726A9B">
        <w:rPr>
          <w:sz w:val="8"/>
        </w:rPr>
        <w:t xml:space="preserve"> </w:t>
      </w:r>
      <w:r w:rsidRPr="00461E83">
        <w:rPr>
          <w:rStyle w:val="StyleUnderline"/>
        </w:rPr>
        <w:t>to help integrate Golden Dome</w:t>
      </w:r>
      <w:r w:rsidRPr="00461E83">
        <w:rPr>
          <w:sz w:val="8"/>
        </w:rPr>
        <w:t xml:space="preserve">, and appropriates more than $7 billion for Space Force classified programs, </w:t>
      </w:r>
      <w:r w:rsidRPr="00461E83">
        <w:rPr>
          <w:rStyle w:val="StyleUnderline"/>
        </w:rPr>
        <w:t xml:space="preserve">the </w:t>
      </w:r>
      <w:r w:rsidRPr="00461E83">
        <w:rPr>
          <w:rStyle w:val="StyleUnderline"/>
          <w:highlight w:val="cyan"/>
        </w:rPr>
        <w:t>Senate is less interested</w:t>
      </w:r>
      <w:r w:rsidRPr="00461E83">
        <w:rPr>
          <w:sz w:val="8"/>
        </w:rPr>
        <w:t xml:space="preserve">. </w:t>
      </w:r>
      <w:r w:rsidRPr="00461E83">
        <w:rPr>
          <w:rStyle w:val="StyleUnderline"/>
        </w:rPr>
        <w:t>The Senate</w:t>
      </w:r>
      <w:r w:rsidRPr="00461E83">
        <w:rPr>
          <w:sz w:val="8"/>
        </w:rPr>
        <w:t xml:space="preserve"> cuts more than $4 billion from the Space Force’s research request and </w:t>
      </w:r>
      <w:r w:rsidRPr="00461E83">
        <w:rPr>
          <w:rStyle w:val="StyleUnderline"/>
        </w:rPr>
        <w:t xml:space="preserve">clearly states the Pentagon has not yet “provided the Committee with sufficiently detailed proposals to accurately assess </w:t>
      </w:r>
      <w:r w:rsidRPr="00461E83">
        <w:rPr>
          <w:sz w:val="8"/>
        </w:rPr>
        <w:t xml:space="preserve">a proposal commonly known as </w:t>
      </w:r>
      <w:r w:rsidRPr="00461E83">
        <w:rPr>
          <w:rStyle w:val="StyleUnderline"/>
        </w:rPr>
        <w:t>Golden Dome</w:t>
      </w:r>
      <w:r w:rsidRPr="00461E83">
        <w:rPr>
          <w:sz w:val="8"/>
        </w:rPr>
        <w:t>.” The Senate effectively declined to put down additional funding in FY2026 until it sees a program of record, directing the Secretary of the Air Force and Vice Chief of Space Operations to prepare a comprehensive briefing within 90 days.</w:t>
      </w:r>
      <w:r w:rsidRPr="00726A9B">
        <w:rPr>
          <w:sz w:val="8"/>
        </w:rPr>
        <w:t xml:space="preserve"> </w:t>
      </w:r>
    </w:p>
    <w:p w14:paraId="027EF399" w14:textId="77777777" w:rsidR="00FD2B63" w:rsidRPr="00726A9B" w:rsidRDefault="00FD2B63" w:rsidP="00FD2B63">
      <w:pPr>
        <w:rPr>
          <w:rStyle w:val="Style13ptBold"/>
          <w:sz w:val="8"/>
          <w:szCs w:val="16"/>
        </w:rPr>
      </w:pPr>
    </w:p>
    <w:p w14:paraId="5B53EEE0" w14:textId="77777777" w:rsidR="00FD2B63" w:rsidRPr="00002A11" w:rsidRDefault="00FD2B63" w:rsidP="00FD2B63">
      <w:pPr>
        <w:rPr>
          <w:rStyle w:val="StyleUnderline"/>
        </w:rPr>
      </w:pPr>
    </w:p>
    <w:p w14:paraId="3DFFED5B" w14:textId="77777777" w:rsidR="00FD2B63" w:rsidRDefault="00FD2B63" w:rsidP="00FD2B63">
      <w:pPr>
        <w:pStyle w:val="Heading4"/>
      </w:pPr>
      <w:r w:rsidRPr="00DD33E4">
        <w:rPr>
          <w:u w:val="single"/>
        </w:rPr>
        <w:t>Collective bargaining</w:t>
      </w:r>
      <w:r>
        <w:t xml:space="preserve"> is popular</w:t>
      </w:r>
    </w:p>
    <w:p w14:paraId="1E418EB5" w14:textId="77777777" w:rsidR="00FD2B63" w:rsidRPr="005C5C49" w:rsidRDefault="00FD2B63" w:rsidP="00FD2B63">
      <w:pPr>
        <w:rPr>
          <w:rStyle w:val="Style13ptBold"/>
        </w:rPr>
      </w:pPr>
      <w:r w:rsidRPr="005C5C49">
        <w:rPr>
          <w:rStyle w:val="Style13ptBold"/>
        </w:rPr>
        <w:t xml:space="preserve">DIPLADICO 2025 </w:t>
      </w:r>
      <w:r w:rsidRPr="005C5C49">
        <w:rPr>
          <w:rStyle w:val="Style13ptBold"/>
          <w:sz w:val="16"/>
          <w:szCs w:val="16"/>
        </w:rPr>
        <w:t>(Mark, policy advisor at American Compass, “ PRO-Tip: Only Some Labor Reforms Are Pro-Worker “ American Compass, May, https://americancompass.org/pro-tip-only-some-labor-reforms-are-pro-worker/ [CORNELL DBT] note://// indicates par. breaks)[AR SUMMER25]</w:t>
      </w:r>
    </w:p>
    <w:p w14:paraId="540C76A4" w14:textId="77777777" w:rsidR="00FD2B63" w:rsidRDefault="00FD2B63" w:rsidP="00FD2B63">
      <w:pPr>
        <w:rPr>
          <w:sz w:val="10"/>
        </w:rPr>
      </w:pPr>
      <w:r w:rsidRPr="005C5C49">
        <w:rPr>
          <w:rStyle w:val="StyleUnderline"/>
        </w:rPr>
        <w:t xml:space="preserve">In March 2025, </w:t>
      </w:r>
      <w:r w:rsidRPr="005C5C49">
        <w:rPr>
          <w:rStyle w:val="StyleUnderline"/>
          <w:highlight w:val="cyan"/>
        </w:rPr>
        <w:t xml:space="preserve">American Compass </w:t>
      </w:r>
      <w:r w:rsidRPr="00DB1C8F">
        <w:rPr>
          <w:rStyle w:val="StyleUnderline"/>
        </w:rPr>
        <w:t>partnered</w:t>
      </w:r>
      <w:r w:rsidRPr="005C5C49">
        <w:rPr>
          <w:rStyle w:val="StyleUnderline"/>
          <w:highlight w:val="cyan"/>
        </w:rPr>
        <w:t xml:space="preserve"> with YouGov</w:t>
      </w:r>
      <w:r w:rsidRPr="00DB1C8F">
        <w:rPr>
          <w:rStyle w:val="StyleUnderline"/>
        </w:rPr>
        <w:t xml:space="preserve"> to </w:t>
      </w:r>
      <w:r w:rsidRPr="005C5C49">
        <w:rPr>
          <w:rStyle w:val="StyleUnderline"/>
          <w:highlight w:val="cyan"/>
        </w:rPr>
        <w:t>survey 1,000 Americans regarding</w:t>
      </w:r>
      <w:r w:rsidRPr="005C5C49">
        <w:rPr>
          <w:rStyle w:val="StyleUnderline"/>
        </w:rPr>
        <w:t xml:space="preserve"> their opinions about organized </w:t>
      </w:r>
      <w:r w:rsidRPr="005C5C49">
        <w:rPr>
          <w:rStyle w:val="StyleUnderline"/>
          <w:highlight w:val="cyan"/>
        </w:rPr>
        <w:t>labor</w:t>
      </w:r>
      <w:r w:rsidRPr="005C5C49">
        <w:rPr>
          <w:sz w:val="10"/>
        </w:rPr>
        <w:t xml:space="preserve"> </w:t>
      </w:r>
      <w:r w:rsidRPr="005C5C49">
        <w:rPr>
          <w:rStyle w:val="StyleUnderline"/>
        </w:rPr>
        <w:t>and reforms to American labor</w:t>
      </w:r>
      <w:r w:rsidRPr="005C5C49">
        <w:rPr>
          <w:sz w:val="10"/>
        </w:rPr>
        <w:t xml:space="preserve"> law. The survey asked respondents how favorably they viewed seven discrete labor reforms that are key components of the PRO Act. These </w:t>
      </w:r>
      <w:r w:rsidRPr="005C5C49">
        <w:rPr>
          <w:rStyle w:val="StyleUnderline"/>
          <w:highlight w:val="cyan"/>
        </w:rPr>
        <w:t>reforms would make it easier for workers to join a union and collectively bar</w:t>
      </w:r>
      <w:r w:rsidRPr="005C5C49">
        <w:rPr>
          <w:rStyle w:val="StyleUnderline"/>
          <w:highlight w:val="cyan"/>
        </w:rPr>
        <w:softHyphen/>
        <w:t>gain</w:t>
      </w:r>
      <w:r w:rsidRPr="005C5C49">
        <w:rPr>
          <w:rStyle w:val="StyleUnderline"/>
        </w:rPr>
        <w:t xml:space="preserve"> with their employer. We found</w:t>
      </w:r>
      <w:r w:rsidRPr="005C5C49">
        <w:rPr>
          <w:sz w:val="10"/>
        </w:rPr>
        <w:t xml:space="preserve">: //// </w:t>
      </w:r>
      <w:r w:rsidRPr="005C5C49">
        <w:rPr>
          <w:rStyle w:val="StyleUnderline"/>
          <w:highlight w:val="cyan"/>
        </w:rPr>
        <w:t>Americans have a generally favorable attitude</w:t>
      </w:r>
      <w:r w:rsidRPr="005C5C49">
        <w:rPr>
          <w:rStyle w:val="StyleUnderline"/>
        </w:rPr>
        <w:t xml:space="preserve"> toward labor unions</w:t>
      </w:r>
      <w:r w:rsidRPr="005C5C49">
        <w:rPr>
          <w:sz w:val="10"/>
        </w:rPr>
        <w:t xml:space="preserve">. //// </w:t>
      </w:r>
      <w:r w:rsidRPr="005C5C49">
        <w:rPr>
          <w:rStyle w:val="StyleUnderline"/>
        </w:rPr>
        <w:t xml:space="preserve">Overall </w:t>
      </w:r>
      <w:r w:rsidRPr="005C5C49">
        <w:rPr>
          <w:rStyle w:val="StyleUnderline"/>
          <w:highlight w:val="cyan"/>
        </w:rPr>
        <w:t>net favorability for labor unions is +36, with</w:t>
      </w:r>
      <w:r w:rsidRPr="005C5C49">
        <w:rPr>
          <w:rStyle w:val="StyleUnderline"/>
        </w:rPr>
        <w:t xml:space="preserve"> even </w:t>
      </w:r>
      <w:r w:rsidRPr="005C5C49">
        <w:rPr>
          <w:rStyle w:val="StyleUnderline"/>
          <w:highlight w:val="cyan"/>
        </w:rPr>
        <w:t>Republicans at +8</w:t>
      </w:r>
      <w:r w:rsidRPr="005C5C49">
        <w:rPr>
          <w:rStyle w:val="StyleUnderline"/>
        </w:rPr>
        <w:t>.</w:t>
      </w:r>
      <w:r w:rsidRPr="005C5C49">
        <w:rPr>
          <w:sz w:val="10"/>
        </w:rPr>
        <w:t xml:space="preserve"> //// Among Republicans, age represents a major divide, with those born before 1980 holding generally negative views while the views of those born in 1980 mirror those of the overall population. //// Democrats (+73), not frontline workers without supervisory responsibili</w:t>
      </w:r>
      <w:r w:rsidRPr="005C5C49">
        <w:rPr>
          <w:sz w:val="10"/>
        </w:rPr>
        <w:softHyphen/>
        <w:t>ties (+33), are the particularly enthusiastic group. //// PRO Act reforms are not broadly popular; some generate strongly favor</w:t>
      </w:r>
      <w:r w:rsidRPr="005C5C49">
        <w:rPr>
          <w:sz w:val="10"/>
        </w:rPr>
        <w:softHyphen/>
        <w:t xml:space="preserve">able ratings, but others are much less popular, and “card check” receives negative scores. //// </w:t>
      </w:r>
      <w:r w:rsidRPr="005C5C49">
        <w:rPr>
          <w:rStyle w:val="StyleUnderline"/>
          <w:highlight w:val="cyan"/>
        </w:rPr>
        <w:t>Favorability ratings are highest for reforms that</w:t>
      </w:r>
      <w:r w:rsidRPr="005C5C49">
        <w:rPr>
          <w:rStyle w:val="StyleUnderline"/>
        </w:rPr>
        <w:t xml:space="preserve"> would increase worker awareness of labor rights</w:t>
      </w:r>
      <w:r w:rsidRPr="005C5C49">
        <w:rPr>
          <w:sz w:val="10"/>
        </w:rPr>
        <w:t xml:space="preserve"> (+58), </w:t>
      </w:r>
      <w:r w:rsidRPr="005C5C49">
        <w:rPr>
          <w:rStyle w:val="Emphasis"/>
          <w:highlight w:val="cyan"/>
        </w:rPr>
        <w:t>expedite the</w:t>
      </w:r>
      <w:r w:rsidRPr="005C5C49">
        <w:rPr>
          <w:rStyle w:val="Emphasis"/>
        </w:rPr>
        <w:t xml:space="preserve"> initial </w:t>
      </w:r>
      <w:r w:rsidRPr="005C5C49">
        <w:rPr>
          <w:rStyle w:val="Emphasis"/>
          <w:highlight w:val="cyan"/>
        </w:rPr>
        <w:t>collective bargaining</w:t>
      </w:r>
      <w:r w:rsidRPr="005C5C49">
        <w:rPr>
          <w:rStyle w:val="Emphasis"/>
        </w:rPr>
        <w:t xml:space="preserve"> agreement </w:t>
      </w:r>
      <w:r w:rsidRPr="005C5C49">
        <w:rPr>
          <w:rStyle w:val="Emphasis"/>
          <w:highlight w:val="cyan"/>
        </w:rPr>
        <w:t>process</w:t>
      </w:r>
      <w:r w:rsidRPr="005C5C49">
        <w:rPr>
          <w:rStyle w:val="Emphasis"/>
        </w:rPr>
        <w:t xml:space="preserve"> </w:t>
      </w:r>
      <w:r w:rsidRPr="005C5C49">
        <w:rPr>
          <w:rStyle w:val="Emphasis"/>
          <w:highlight w:val="cyan"/>
        </w:rPr>
        <w:t>(+4</w:t>
      </w:r>
      <w:r w:rsidRPr="00DB1C8F">
        <w:rPr>
          <w:rStyle w:val="Emphasis"/>
          <w:highlight w:val="cyan"/>
        </w:rPr>
        <w:t>0</w:t>
      </w:r>
      <w:r w:rsidRPr="005C5C49">
        <w:rPr>
          <w:sz w:val="10"/>
        </w:rPr>
        <w:t xml:space="preserve">), </w:t>
      </w:r>
      <w:r w:rsidRPr="005C5C49">
        <w:rPr>
          <w:rStyle w:val="StyleUnderline"/>
        </w:rPr>
        <w:t xml:space="preserve">and penalize employers who violate labor rights (+39). </w:t>
      </w:r>
      <w:r w:rsidRPr="005C5C49">
        <w:rPr>
          <w:sz w:val="10"/>
        </w:rPr>
        <w:t>//// Other reforms are much less popular, including those that would provide unions with workers’ personal contact information during organizing cam</w:t>
      </w:r>
      <w:r w:rsidRPr="005C5C49">
        <w:rPr>
          <w:sz w:val="10"/>
        </w:rPr>
        <w:softHyphen/>
        <w:t>paigns (+6), eliminate state right-to-work laws (+5), and allow unions to be authorized if a majority of workers sign union authorization cards, com</w:t>
      </w:r>
      <w:r w:rsidRPr="005C5C49">
        <w:rPr>
          <w:sz w:val="10"/>
        </w:rPr>
        <w:softHyphen/>
        <w:t>monly known as “card check” (-6). //// These views hold even among Republicans, where the more popular re</w:t>
      </w:r>
      <w:r w:rsidRPr="005C5C49">
        <w:rPr>
          <w:sz w:val="10"/>
        </w:rPr>
        <w:softHyphen/>
        <w:t xml:space="preserve">forms are all viewed quite favorably (+19 or higher), while the less popular ones all receive negative scores. //// </w:t>
      </w:r>
      <w:r w:rsidRPr="005C5C49">
        <w:rPr>
          <w:rStyle w:val="StyleUnderline"/>
        </w:rPr>
        <w:t>Working-class Americans—respondents without a four-year degree and household income of $30,000 to $80,000—hold views similar to the broad</w:t>
      </w:r>
      <w:r w:rsidRPr="005C5C49">
        <w:rPr>
          <w:rStyle w:val="StyleUnderline"/>
        </w:rPr>
        <w:softHyphen/>
        <w:t>er population</w:t>
      </w:r>
      <w:r w:rsidRPr="005C5C49">
        <w:rPr>
          <w:sz w:val="10"/>
        </w:rPr>
        <w:t>. //// Working-class respondents perceive the same reforms more and less favor</w:t>
      </w:r>
      <w:r w:rsidRPr="005C5C49">
        <w:rPr>
          <w:sz w:val="10"/>
        </w:rPr>
        <w:softHyphen/>
        <w:t>ably, but tend to have less favorable views in general, and particularly neg</w:t>
      </w:r>
      <w:r w:rsidRPr="005C5C49">
        <w:rPr>
          <w:sz w:val="10"/>
        </w:rPr>
        <w:softHyphen/>
        <w:t xml:space="preserve">ative views of reforms that would eliminate state right-to-work laws and allow unions to be certified via card check. //// </w:t>
      </w:r>
      <w:r w:rsidRPr="005C5C49">
        <w:rPr>
          <w:rStyle w:val="StyleUnderline"/>
        </w:rPr>
        <w:t>The survey posed the basic question: What is your view of labor unions? Re</w:t>
      </w:r>
      <w:r w:rsidRPr="005C5C49">
        <w:rPr>
          <w:rStyle w:val="StyleUnderline"/>
        </w:rPr>
        <w:softHyphen/>
        <w:t>spondents generally hold a net favorable view</w:t>
      </w:r>
      <w:r w:rsidRPr="005C5C49">
        <w:rPr>
          <w:sz w:val="10"/>
        </w:rPr>
        <w:t xml:space="preserve">, which is calculated as the share with very or somewhat favorable views minus the share with very or somewhat unfavorable views. //// </w:t>
      </w:r>
      <w:r w:rsidRPr="005C5C49">
        <w:rPr>
          <w:rStyle w:val="StyleUnderline"/>
        </w:rPr>
        <w:t>The favorable view of labor unions includes Republican respondents, who hold a net favorable view of +8%. However, a stark contrast emerges between Old Re</w:t>
      </w:r>
      <w:r w:rsidRPr="005C5C49">
        <w:rPr>
          <w:rStyle w:val="StyleUnderline"/>
        </w:rPr>
        <w:softHyphen/>
        <w:t>publicans (born before 1980) and Young Republicans (born in 1980 or later), indicating a generational shift in sentiment</w:t>
      </w:r>
      <w:r w:rsidRPr="005C5C49">
        <w:rPr>
          <w:sz w:val="10"/>
        </w:rPr>
        <w:t xml:space="preserve">. </w:t>
      </w:r>
      <w:r w:rsidRPr="005C5C49">
        <w:rPr>
          <w:rStyle w:val="StyleUnderline"/>
        </w:rPr>
        <w:t>The former have a net unfavorable view of labor unions, while the latter’s view is overwhelmingly favorable</w:t>
      </w:r>
      <w:r w:rsidRPr="005C5C49">
        <w:rPr>
          <w:sz w:val="10"/>
        </w:rPr>
        <w:t>. The United States has abundant natural resources, as do many of our allies. Canada is our largest source of imported critical minerals after China. But there are many obstacles to developing them, from environmental permitting and other regulations to existing market factors and investment hurdles. Chinese firms have so thoroughly cornered the market for mining and refining many of these metals that it is difficult or impossible to justify the capital investment necessary to start a new domestic operation. And even when it looks as though a new domestic venture may get off the ground, Chinese industrial policymakers have been known to thwart the effort by flooding the market with supply. This means market-based solutions will not solve our dependency problem on their own.</w:t>
      </w:r>
    </w:p>
    <w:p w14:paraId="7D3056F4" w14:textId="77777777" w:rsidR="00FD2B63" w:rsidRDefault="00FD2B63" w:rsidP="00FD2B63">
      <w:pPr>
        <w:rPr>
          <w:sz w:val="10"/>
        </w:rPr>
      </w:pPr>
    </w:p>
    <w:p w14:paraId="4284C5A0" w14:textId="77777777" w:rsidR="00FD2B63" w:rsidRDefault="00FD2B63" w:rsidP="00FD2B63">
      <w:pPr>
        <w:rPr>
          <w:sz w:val="10"/>
        </w:rPr>
      </w:pPr>
    </w:p>
    <w:p w14:paraId="7A9E760B" w14:textId="77777777" w:rsidR="00FD2B63" w:rsidRPr="00DD33E4" w:rsidRDefault="00FD2B63" w:rsidP="00FD2B63">
      <w:pPr>
        <w:pStyle w:val="Heading4"/>
      </w:pPr>
      <w:r>
        <w:rPr>
          <w:u w:val="single"/>
        </w:rPr>
        <w:t>Popularity boost</w:t>
      </w:r>
      <w:r>
        <w:t xml:space="preserve"> for the president enables him to push the limits of his agenda</w:t>
      </w:r>
    </w:p>
    <w:p w14:paraId="2C238BEB" w14:textId="77777777" w:rsidR="00FD2B63" w:rsidRDefault="00FD2B63" w:rsidP="00FD2B63">
      <w:pPr>
        <w:rPr>
          <w:rStyle w:val="Style13ptBold"/>
          <w:sz w:val="16"/>
          <w:szCs w:val="16"/>
        </w:rPr>
      </w:pPr>
      <w:r w:rsidRPr="00386E5A">
        <w:rPr>
          <w:rStyle w:val="Style13ptBold"/>
        </w:rPr>
        <w:t xml:space="preserve">KUJANEN 2023 </w:t>
      </w:r>
      <w:r w:rsidRPr="00386E5A">
        <w:rPr>
          <w:rStyle w:val="Style13ptBold"/>
          <w:sz w:val="16"/>
          <w:szCs w:val="16"/>
        </w:rPr>
        <w:t>(Maarika, Faculty of Management and Business, Tampere University, Tampere, Finland, “Popularity and powers: comparing public opinion on presidents in semi-presidential and presidential regimes”, European Political Science Review (2024), 16, 225–241 doi:10.1017/S1755773923000280 CORNELL DBT] note://// indicates par. breaks)[AR SUMMER25]</w:t>
      </w:r>
    </w:p>
    <w:p w14:paraId="6ABB7CE0" w14:textId="77777777" w:rsidR="00FD2B63" w:rsidRDefault="00FD2B63" w:rsidP="00FD2B63">
      <w:pPr>
        <w:rPr>
          <w:sz w:val="10"/>
        </w:rPr>
      </w:pPr>
      <w:r w:rsidRPr="007E6A18">
        <w:rPr>
          <w:sz w:val="10"/>
        </w:rPr>
        <w:t xml:space="preserve">Popular elections should also bring certain nuances to the nature of the presidential office in both presidential and semi-presidential regimes. It has for example been argued that directly or </w:t>
      </w:r>
      <w:r w:rsidRPr="007E6A18">
        <w:rPr>
          <w:rStyle w:val="StyleUnderline"/>
          <w:highlight w:val="cyan"/>
        </w:rPr>
        <w:t xml:space="preserve">popularly elected presidents can </w:t>
      </w:r>
      <w:r w:rsidRPr="00CD70E9">
        <w:rPr>
          <w:rStyle w:val="StyleUnderline"/>
        </w:rPr>
        <w:t xml:space="preserve">often </w:t>
      </w:r>
      <w:r w:rsidRPr="007E6A18">
        <w:rPr>
          <w:rStyle w:val="StyleUnderline"/>
          <w:highlight w:val="cyan"/>
        </w:rPr>
        <w:t>act more</w:t>
      </w:r>
      <w:r w:rsidRPr="007E6A18">
        <w:rPr>
          <w:rStyle w:val="StyleUnderline"/>
        </w:rPr>
        <w:t xml:space="preserve"> actively and </w:t>
      </w:r>
      <w:r w:rsidRPr="007E6A18">
        <w:rPr>
          <w:rStyle w:val="StyleUnderline"/>
          <w:highlight w:val="cyan"/>
        </w:rPr>
        <w:t xml:space="preserve">independently </w:t>
      </w:r>
      <w:r w:rsidRPr="00CD70E9">
        <w:rPr>
          <w:rStyle w:val="StyleUnderline"/>
        </w:rPr>
        <w:t>from</w:t>
      </w:r>
      <w:r w:rsidRPr="00CD70E9">
        <w:rPr>
          <w:sz w:val="10"/>
        </w:rPr>
        <w:t xml:space="preserve"> parliament</w:t>
      </w:r>
      <w:r w:rsidRPr="007E6A18">
        <w:rPr>
          <w:sz w:val="10"/>
        </w:rPr>
        <w:t xml:space="preserve"> </w:t>
      </w:r>
      <w:r w:rsidRPr="00CD70E9">
        <w:rPr>
          <w:sz w:val="10"/>
        </w:rPr>
        <w:t xml:space="preserve">and </w:t>
      </w:r>
      <w:r w:rsidRPr="00CD70E9">
        <w:rPr>
          <w:rStyle w:val="StyleUnderline"/>
        </w:rPr>
        <w:t xml:space="preserve">government </w:t>
      </w:r>
      <w:r w:rsidRPr="00CD70E9">
        <w:rPr>
          <w:sz w:val="10"/>
        </w:rPr>
        <w:t>(Köker</w:t>
      </w:r>
      <w:r w:rsidRPr="007E6A18">
        <w:rPr>
          <w:sz w:val="10"/>
        </w:rPr>
        <w:t xml:space="preserve">, 2017). Moreover, due to the mode of the elections, the presidents should by default be more connected to the public than prime ministers or indirectly elected presidents. This connects to the common assumption that </w:t>
      </w:r>
      <w:r w:rsidRPr="007E6A18">
        <w:rPr>
          <w:rStyle w:val="StyleUnderline"/>
          <w:highlight w:val="cyan"/>
        </w:rPr>
        <w:t>presidents</w:t>
      </w:r>
      <w:r w:rsidRPr="007E6A18">
        <w:rPr>
          <w:rStyle w:val="StyleUnderline"/>
        </w:rPr>
        <w:t xml:space="preserve"> who are </w:t>
      </w:r>
      <w:r w:rsidRPr="00DB1C8F">
        <w:rPr>
          <w:rStyle w:val="StyleUnderline"/>
        </w:rPr>
        <w:t xml:space="preserve">popularly elected </w:t>
      </w:r>
      <w:r w:rsidRPr="007E6A18">
        <w:rPr>
          <w:rStyle w:val="StyleUnderline"/>
          <w:highlight w:val="cyan"/>
        </w:rPr>
        <w:t>might justify their actions with</w:t>
      </w:r>
      <w:r w:rsidRPr="007E6A18">
        <w:rPr>
          <w:rStyle w:val="StyleUnderline"/>
        </w:rPr>
        <w:t xml:space="preserve"> the </w:t>
      </w:r>
      <w:r w:rsidRPr="007E6A18">
        <w:rPr>
          <w:rStyle w:val="StyleUnderline"/>
          <w:highlight w:val="cyan"/>
        </w:rPr>
        <w:t>direct mandate</w:t>
      </w:r>
      <w:r w:rsidRPr="007E6A18">
        <w:rPr>
          <w:rStyle w:val="StyleUnderline"/>
        </w:rPr>
        <w:t xml:space="preserve"> </w:t>
      </w:r>
      <w:r w:rsidRPr="007E6A18">
        <w:rPr>
          <w:rStyle w:val="StyleUnderline"/>
          <w:highlight w:val="cyan"/>
        </w:rPr>
        <w:t>given by the public</w:t>
      </w:r>
      <w:r w:rsidRPr="007E6A18">
        <w:rPr>
          <w:sz w:val="10"/>
        </w:rPr>
        <w:t xml:space="preserve"> (Duverger, 1980; Baylis, 1996; Lijphart, 1999). </w:t>
      </w:r>
      <w:r w:rsidRPr="007E6A18">
        <w:rPr>
          <w:rStyle w:val="Emphasis"/>
        </w:rPr>
        <w:t xml:space="preserve">And </w:t>
      </w:r>
      <w:r w:rsidRPr="007E6A18">
        <w:rPr>
          <w:rStyle w:val="Emphasis"/>
          <w:highlight w:val="cyan"/>
        </w:rPr>
        <w:t xml:space="preserve">if they are popular </w:t>
      </w:r>
      <w:r w:rsidRPr="0006043B">
        <w:rPr>
          <w:rStyle w:val="Emphasis"/>
        </w:rPr>
        <w:t>too</w:t>
      </w:r>
      <w:r w:rsidRPr="0006043B">
        <w:rPr>
          <w:sz w:val="10"/>
        </w:rPr>
        <w:t xml:space="preserve">, </w:t>
      </w:r>
      <w:r w:rsidRPr="007E6A18">
        <w:rPr>
          <w:rStyle w:val="Emphasis"/>
          <w:highlight w:val="cyan"/>
        </w:rPr>
        <w:t>with this ‘legitimacy’ they might push</w:t>
      </w:r>
      <w:r w:rsidRPr="0006043B">
        <w:rPr>
          <w:rStyle w:val="Emphasis"/>
        </w:rPr>
        <w:t xml:space="preserve"> the </w:t>
      </w:r>
      <w:r w:rsidRPr="007E6A18">
        <w:rPr>
          <w:rStyle w:val="Emphasis"/>
          <w:highlight w:val="cyan"/>
        </w:rPr>
        <w:t>limits of their</w:t>
      </w:r>
      <w:r w:rsidRPr="007E6A18">
        <w:rPr>
          <w:rStyle w:val="Emphasis"/>
        </w:rPr>
        <w:t xml:space="preserve"> constitutional </w:t>
      </w:r>
      <w:r w:rsidRPr="007E6A18">
        <w:rPr>
          <w:rStyle w:val="Emphasis"/>
          <w:highlight w:val="cyan"/>
        </w:rPr>
        <w:t>prerogatives to</w:t>
      </w:r>
      <w:r w:rsidRPr="007E6A18">
        <w:rPr>
          <w:rStyle w:val="Emphasis"/>
        </w:rPr>
        <w:t xml:space="preserve"> </w:t>
      </w:r>
      <w:r w:rsidRPr="007E6A18">
        <w:rPr>
          <w:rStyle w:val="Emphasis"/>
          <w:highlight w:val="cyan"/>
        </w:rPr>
        <w:t xml:space="preserve">impose their </w:t>
      </w:r>
      <w:r w:rsidRPr="0006043B">
        <w:rPr>
          <w:rStyle w:val="Emphasis"/>
        </w:rPr>
        <w:t>policy</w:t>
      </w:r>
      <w:r w:rsidRPr="007E6A18">
        <w:rPr>
          <w:rStyle w:val="Emphasis"/>
          <w:highlight w:val="cyan"/>
        </w:rPr>
        <w:t xml:space="preserve"> agenda</w:t>
      </w:r>
      <w:r w:rsidRPr="007E6A18">
        <w:rPr>
          <w:sz w:val="10"/>
        </w:rPr>
        <w:t xml:space="preserve">. Constitutionally weaker presidents might, for example avoid publicity in tricky situations or act more boldly through informal channels to ‘compensate their limited constitutional powers’ (Raunio and Sedelius, 2020: 29). In semi-presidential regimes, this has even led to intra-executive conflicts between the presidents and prime ministers, especially in Central and Eastern Europe (e.g., Protsyk, 2005, 2006; Sedelius and Mashtaler, 2013; Sedelius and Ekman, 2010; Elgie, 2018). </w:t>
      </w:r>
      <w:r w:rsidRPr="007E6A18">
        <w:rPr>
          <w:rStyle w:val="StyleUnderline"/>
        </w:rPr>
        <w:t>Higher popularity ratings are important for stronger presidents in presidential regimes as well,</w:t>
      </w:r>
      <w:r w:rsidRPr="007E6A18">
        <w:rPr>
          <w:sz w:val="10"/>
        </w:rPr>
        <w:t xml:space="preserve"> as </w:t>
      </w:r>
      <w:r w:rsidRPr="007E6A18">
        <w:rPr>
          <w:rStyle w:val="StyleUnderline"/>
        </w:rPr>
        <w:t>they might want to use the ‘going public’ strategies to promote their policies, especially if they are relatively more popular than other key political actors</w:t>
      </w:r>
      <w:r w:rsidRPr="007E6A18">
        <w:rPr>
          <w:sz w:val="10"/>
        </w:rPr>
        <w:t xml:space="preserve"> (Kernell, 2007; Ponder, 2018). //// The influential position of the president might also turn against them if they act too boldly or decide not to act when expected. For example, recent studies have shown that the COVID </w:t>
      </w:r>
      <w:r w:rsidRPr="007E6A18">
        <w:rPr>
          <w:rFonts w:hint="eastAsia"/>
          <w:sz w:val="10"/>
        </w:rPr>
        <w:t>−</w:t>
      </w:r>
      <w:r w:rsidRPr="007E6A18">
        <w:rPr>
          <w:sz w:val="10"/>
        </w:rPr>
        <w:t xml:space="preserve"> 19 pandemic boosted some presidents’ popularity ratings, but not without exception. For example, studying the popularity of four Latin American presidents in the early stages of the pandemic, Sosa-Villagarcia and Lozada (2021) noted that the popularity ratings of the Peruvian president increased quite rapidly, but presidents in Chile, Brazil, and Mexico faced different effects. The authors linked these changes in the popularity ratings to three factors: ‘timing and stringency of the measures, policy framing, and the role of the opposition (Sosa-Villagarcia and Lozada, 2021: 87). This was well reflected in the actions of Jair Bolsonaro, the president of Brazil, whose reactions were, compared to many other heads of state, very controversial and denialist toward the virus (Lasco, 2020: 1420), which supposedly harmed his popularity ratings. From another point of view, the popularity of the Lithuanian president Gitanas Nauseda decreased at the beginning of the pandemic despite his limited powers in domestic politics. Park (2020) connected the drop in Nauseda’s popularity ratings to his lack of leadership and limited number of appearances in public. After this backlash, Nauseda tried to raise his profile in domestic politics by introducing several bills to the parliament (Park, 2020). In Finland, on the other hand, President Sauli Niinistö remained very popular </w:t>
      </w:r>
      <w:r w:rsidRPr="0006043B">
        <w:rPr>
          <w:sz w:val="10"/>
        </w:rPr>
        <w:t xml:space="preserve">despite (or because of) his limited role in the crisis situation (Kujanen and Raunio, 2020). //// Responsibility theory and other explanations of presidential popularity </w:t>
      </w:r>
      <w:r w:rsidRPr="0006043B">
        <w:rPr>
          <w:rStyle w:val="StyleUnderline"/>
        </w:rPr>
        <w:t>Presidential popularity is a complex phenomenon</w:t>
      </w:r>
      <w:r w:rsidRPr="0006043B">
        <w:rPr>
          <w:sz w:val="10"/>
        </w:rPr>
        <w:t xml:space="preserve"> with different contextual factors explaining the dynamics of public opinion on presidents in different systems. For example, Donald </w:t>
      </w:r>
      <w:r w:rsidRPr="0006043B">
        <w:rPr>
          <w:rStyle w:val="StyleUnderline"/>
        </w:rPr>
        <w:t>Trump’s approval ratings were relatively low yet very stable and more polarised when compared to other USA presidents</w:t>
      </w:r>
      <w:r w:rsidRPr="0006043B">
        <w:rPr>
          <w:sz w:val="10"/>
        </w:rPr>
        <w:t>, and common</w:t>
      </w:r>
      <w:r w:rsidRPr="007E6A18">
        <w:rPr>
          <w:sz w:val="10"/>
        </w:rPr>
        <w:t xml:space="preserve"> factors such as the economy and </w:t>
      </w:r>
      <w:r w:rsidRPr="007E6A18">
        <w:rPr>
          <w:rStyle w:val="StyleUnderline"/>
        </w:rPr>
        <w:t>major events did not seem to have the same impact on his popularity ratings – reflecting his ‘unusual’ presidency</w:t>
      </w:r>
      <w:r w:rsidRPr="007E6A18">
        <w:rPr>
          <w:sz w:val="10"/>
        </w:rPr>
        <w:t xml:space="preserve"> (Newman and Otto, 2022). As another example, Emmanuel Macron’s popularity ratings have followed the usual path with a peak of popularity at the beginning of his term, followed by a decline and then a rise before the 2022 presidential elections. Otherwise, his popularity ratings have suffered from ‘his’ government’s policies and the so-called ‘yellow vest movement’, but on the other hand, he has enjoyed quite strong support too especially at the beginning of the COVID-19 pandemic (Clegg, 2022). //// Scholars have tried to explain public opinion on presidents for decades, yet </w:t>
      </w:r>
      <w:r w:rsidRPr="007E6A18">
        <w:rPr>
          <w:rStyle w:val="StyleUnderline"/>
          <w:highlight w:val="cyan"/>
        </w:rPr>
        <w:t xml:space="preserve">almost all </w:t>
      </w:r>
      <w:r w:rsidRPr="00CD70E9">
        <w:rPr>
          <w:rStyle w:val="StyleUnderline"/>
        </w:rPr>
        <w:t>empirical</w:t>
      </w:r>
      <w:r w:rsidRPr="00765311">
        <w:rPr>
          <w:rStyle w:val="StyleUnderline"/>
          <w:highlight w:val="cyan"/>
        </w:rPr>
        <w:t xml:space="preserve"> </w:t>
      </w:r>
      <w:r w:rsidRPr="007E6A18">
        <w:rPr>
          <w:rStyle w:val="StyleUnderline"/>
          <w:highlight w:val="cyan"/>
        </w:rPr>
        <w:t>studies focus on</w:t>
      </w:r>
      <w:r w:rsidRPr="007E6A18">
        <w:rPr>
          <w:sz w:val="10"/>
          <w:highlight w:val="cyan"/>
        </w:rPr>
        <w:t xml:space="preserve"> </w:t>
      </w:r>
      <w:r w:rsidRPr="007E6A18">
        <w:rPr>
          <w:rStyle w:val="StyleUnderline"/>
          <w:highlight w:val="cyan"/>
        </w:rPr>
        <w:t>presidential regimes, such as the USA</w:t>
      </w:r>
      <w:r w:rsidRPr="007E6A18">
        <w:rPr>
          <w:sz w:val="10"/>
        </w:rPr>
        <w:t xml:space="preserve"> or Latin American countries. Some studies focus on French presidents (e.g., Lewis-Beck, 1980; Lafay, 1985; Conley, 2006; Turgeon et al., 2015), yet, otherwise, there seems to be no similar studies on other semi-presidential countries. Comparative studies of public opinion on presidents are also rare and they mainly focus on presidential countries (e.g., Carlin et al., 2012a, 2018; Jung and Oh, 2020). As an exception, Carlin et al. (2012b) broadened the comparison to include parliamentary regimes, yet their study does not focus solely on presidents and excludes semi-presidential regimes entirely. //// </w:t>
      </w:r>
      <w:r w:rsidRPr="00DB1C8F">
        <w:rPr>
          <w:rStyle w:val="StyleUnderline"/>
        </w:rPr>
        <w:t>Many studies follow</w:t>
      </w:r>
      <w:r w:rsidRPr="007E6A18">
        <w:rPr>
          <w:rStyle w:val="StyleUnderline"/>
        </w:rPr>
        <w:t xml:space="preserve"> the seminal </w:t>
      </w:r>
      <w:r w:rsidRPr="00DB1C8F">
        <w:rPr>
          <w:rStyle w:val="StyleUnderline"/>
        </w:rPr>
        <w:t>work of Mueller</w:t>
      </w:r>
      <w:r w:rsidRPr="007E6A18">
        <w:rPr>
          <w:rStyle w:val="StyleUnderline"/>
        </w:rPr>
        <w:t xml:space="preserve"> (1970) and have, for example, found that international events and crises, the electoral cycle, and changes in the economy have an impact on presidential popularity ratings</w:t>
      </w:r>
      <w:r w:rsidRPr="007E6A18">
        <w:rPr>
          <w:sz w:val="10"/>
        </w:rPr>
        <w:t xml:space="preserve">. The first refers to the so-called rally around the flag effect a situation where people start ‘rallying’ behind their leaders in times of crisis. </w:t>
      </w:r>
      <w:r w:rsidRPr="007E6A18">
        <w:rPr>
          <w:rStyle w:val="StyleUnderline"/>
        </w:rPr>
        <w:t xml:space="preserve">Regarding the electoral cycle, it seems that </w:t>
      </w:r>
      <w:r w:rsidRPr="007E6A18">
        <w:rPr>
          <w:rStyle w:val="StyleUnderline"/>
          <w:highlight w:val="cyan"/>
        </w:rPr>
        <w:t>presidents enjoy higher popularity during</w:t>
      </w:r>
      <w:r w:rsidRPr="00DB1C8F">
        <w:rPr>
          <w:rStyle w:val="StyleUnderline"/>
        </w:rPr>
        <w:t xml:space="preserve"> the </w:t>
      </w:r>
      <w:r w:rsidRPr="007E6A18">
        <w:rPr>
          <w:rStyle w:val="StyleUnderline"/>
          <w:highlight w:val="cyan"/>
        </w:rPr>
        <w:t xml:space="preserve">first months </w:t>
      </w:r>
      <w:r w:rsidRPr="00CD70E9">
        <w:rPr>
          <w:rStyle w:val="StyleUnderline"/>
        </w:rPr>
        <w:t>in office</w:t>
      </w:r>
      <w:r w:rsidRPr="007E6A18">
        <w:rPr>
          <w:sz w:val="10"/>
        </w:rPr>
        <w:t xml:space="preserve">, which is </w:t>
      </w:r>
      <w:r w:rsidRPr="007E6A18">
        <w:rPr>
          <w:rStyle w:val="StyleUnderline"/>
        </w:rPr>
        <w:t xml:space="preserve">often referred to as </w:t>
      </w:r>
      <w:r w:rsidRPr="007E6A18">
        <w:rPr>
          <w:rStyle w:val="StyleUnderline"/>
          <w:highlight w:val="cyan"/>
        </w:rPr>
        <w:t>the honeymoon effect</w:t>
      </w:r>
      <w:r w:rsidRPr="007E6A18">
        <w:rPr>
          <w:rStyle w:val="StyleUnderline"/>
        </w:rPr>
        <w:t xml:space="preserve">, </w:t>
      </w:r>
      <w:r w:rsidRPr="007E6A18">
        <w:rPr>
          <w:sz w:val="10"/>
        </w:rPr>
        <w:t xml:space="preserve">and that </w:t>
      </w:r>
      <w:r w:rsidRPr="007E6A18">
        <w:rPr>
          <w:rStyle w:val="StyleUnderline"/>
        </w:rPr>
        <w:t>there may be a ‘backswing’ at the end of the president’s term during the last few months before the next elections. Overall</w:t>
      </w:r>
      <w:r w:rsidRPr="007E6A18">
        <w:rPr>
          <w:sz w:val="10"/>
        </w:rPr>
        <w:t xml:space="preserve">, however, the </w:t>
      </w:r>
      <w:r w:rsidRPr="007E6A18">
        <w:rPr>
          <w:rStyle w:val="StyleUnderline"/>
          <w:highlight w:val="cyan"/>
        </w:rPr>
        <w:t>popularity ratings fade with time</w:t>
      </w:r>
      <w:r w:rsidRPr="007E6A18">
        <w:rPr>
          <w:rStyle w:val="StyleUnderline"/>
        </w:rPr>
        <w:t xml:space="preserve">, which in turn is </w:t>
      </w:r>
      <w:r w:rsidRPr="007E6A18">
        <w:rPr>
          <w:rStyle w:val="StyleUnderline"/>
          <w:highlight w:val="cyan"/>
        </w:rPr>
        <w:t>called the cost of ruling effect</w:t>
      </w:r>
      <w:r w:rsidRPr="007E6A18">
        <w:rPr>
          <w:sz w:val="10"/>
        </w:rPr>
        <w:t xml:space="preserve"> (e.g., Magalhães et al., 2020; Erikson, 2012; Berlemann and Enkelmann, 2014; Carlin et al., 2018). As explained by Lewis-Beck and Stegmaier (2013: 379): ‘The idea is that governments pay a cost for being in office. Over time, they strike bargains and create enemies, and their supporters become disillusioned and withdraw’. </w:t>
      </w:r>
    </w:p>
    <w:p w14:paraId="35B29AA8" w14:textId="77777777" w:rsidR="00FD2B63" w:rsidRDefault="00FD2B63" w:rsidP="00FD2B63">
      <w:pPr>
        <w:rPr>
          <w:sz w:val="10"/>
        </w:rPr>
      </w:pPr>
    </w:p>
    <w:p w14:paraId="1FE3ED7C" w14:textId="77777777" w:rsidR="00FD2B63" w:rsidRDefault="00FD2B63" w:rsidP="00FD2B63">
      <w:pPr>
        <w:pStyle w:val="Heading4"/>
      </w:pPr>
      <w:bookmarkStart w:id="0" w:name="_Hlk207611123"/>
      <w:r w:rsidRPr="00461B63">
        <w:rPr>
          <w:u w:val="single"/>
        </w:rPr>
        <w:t>Golden Dome</w:t>
      </w:r>
      <w:r>
        <w:t xml:space="preserve"> causes </w:t>
      </w:r>
      <w:r w:rsidRPr="00461B63">
        <w:rPr>
          <w:u w:val="single"/>
        </w:rPr>
        <w:t>great power war</w:t>
      </w:r>
    </w:p>
    <w:p w14:paraId="061A6858" w14:textId="77777777" w:rsidR="00FD2B63" w:rsidRDefault="00FD2B63" w:rsidP="00FD2B63">
      <w:pPr>
        <w:rPr>
          <w:b/>
          <w:bCs/>
          <w:sz w:val="16"/>
          <w:szCs w:val="16"/>
        </w:rPr>
      </w:pPr>
      <w:r>
        <w:rPr>
          <w:rStyle w:val="Style13ptBold"/>
        </w:rPr>
        <w:t xml:space="preserve">BUNN </w:t>
      </w:r>
      <w:r w:rsidRPr="00DB1C8F">
        <w:rPr>
          <w:rStyle w:val="Style13ptBold"/>
          <w:sz w:val="16"/>
          <w:szCs w:val="16"/>
        </w:rPr>
        <w:t>professor @ Harvard Kennedy School</w:t>
      </w:r>
      <w:r>
        <w:rPr>
          <w:rStyle w:val="Style13ptBold"/>
        </w:rPr>
        <w:t xml:space="preserve"> 2025</w:t>
      </w:r>
      <w:r>
        <w:rPr>
          <w:rStyle w:val="Style13ptBold"/>
        </w:rPr>
        <w:tab/>
      </w:r>
      <w:r w:rsidRPr="00DB1C8F">
        <w:rPr>
          <w:rStyle w:val="Style13ptBold"/>
          <w:sz w:val="16"/>
          <w:szCs w:val="16"/>
        </w:rPr>
        <w:t xml:space="preserve">(Matthew, </w:t>
      </w:r>
      <w:r w:rsidRPr="00DB1C8F">
        <w:rPr>
          <w:b/>
          <w:bCs/>
          <w:sz w:val="16"/>
          <w:szCs w:val="16"/>
        </w:rPr>
        <w:t>Professor of the Practice of Energy, National Security, and Foreign Policy, Harvard Kennedy School, “Golden Dome dangers: An arms control expert explains how Trump’s missile defense threatens to make the US less safe”,</w:t>
      </w:r>
      <w:r>
        <w:rPr>
          <w:b/>
          <w:bCs/>
          <w:sz w:val="16"/>
          <w:szCs w:val="16"/>
        </w:rPr>
        <w:t xml:space="preserve"> </w:t>
      </w:r>
      <w:r w:rsidRPr="00DB1C8F">
        <w:rPr>
          <w:b/>
          <w:bCs/>
          <w:sz w:val="16"/>
          <w:szCs w:val="16"/>
        </w:rPr>
        <w:t>https://theconversation.com/golden-dome-dangers-an-arms-control-expert-explains-how-trumps-missile-defense-threatens-to-make-the-us-less-safe-258048 [CORNELL DBT] note://// indicates par. breaks)[AR SUMMER25]</w:t>
      </w:r>
    </w:p>
    <w:p w14:paraId="3E21B795" w14:textId="77777777" w:rsidR="00FD2B63" w:rsidRPr="003F0123" w:rsidRDefault="00FD2B63" w:rsidP="00FD2B63">
      <w:pPr>
        <w:rPr>
          <w:sz w:val="14"/>
        </w:rPr>
      </w:pPr>
      <w:r w:rsidRPr="00F33B74">
        <w:rPr>
          <w:sz w:val="14"/>
        </w:rPr>
        <w:t xml:space="preserve">President Donald </w:t>
      </w:r>
      <w:r w:rsidRPr="00F33B74">
        <w:rPr>
          <w:rStyle w:val="StyleUnderline"/>
        </w:rPr>
        <w:t xml:space="preserve">Trump’s </w:t>
      </w:r>
      <w:hyperlink r:id="rId43" w:history="1">
        <w:r w:rsidRPr="00F33B74">
          <w:rPr>
            <w:rStyle w:val="StyleUnderline"/>
          </w:rPr>
          <w:t>idea of a “Golden Dome”</w:t>
        </w:r>
      </w:hyperlink>
      <w:r w:rsidRPr="00F33B74">
        <w:rPr>
          <w:rStyle w:val="StyleUnderline"/>
        </w:rPr>
        <w:t xml:space="preserve"> missile defense system carries a range of</w:t>
      </w:r>
      <w:r w:rsidRPr="00F33B74">
        <w:rPr>
          <w:sz w:val="14"/>
        </w:rPr>
        <w:t xml:space="preserve"> potential </w:t>
      </w:r>
      <w:r w:rsidRPr="00F33B74">
        <w:rPr>
          <w:rStyle w:val="StyleUnderline"/>
        </w:rPr>
        <w:t>strategic dangers for the</w:t>
      </w:r>
      <w:r w:rsidRPr="00F33B74">
        <w:rPr>
          <w:sz w:val="14"/>
        </w:rPr>
        <w:t xml:space="preserve"> </w:t>
      </w:r>
      <w:r w:rsidRPr="00F33B74">
        <w:rPr>
          <w:rStyle w:val="Emphasis"/>
        </w:rPr>
        <w:t>U</w:t>
      </w:r>
      <w:r w:rsidRPr="00F33B74">
        <w:rPr>
          <w:sz w:val="14"/>
        </w:rPr>
        <w:t xml:space="preserve">nited </w:t>
      </w:r>
      <w:r w:rsidRPr="00F33B74">
        <w:rPr>
          <w:rStyle w:val="Emphasis"/>
        </w:rPr>
        <w:t>S</w:t>
      </w:r>
      <w:r w:rsidRPr="00F33B74">
        <w:rPr>
          <w:sz w:val="14"/>
        </w:rPr>
        <w:t xml:space="preserve">tates. </w:t>
      </w:r>
      <w:r w:rsidRPr="00F33B74">
        <w:rPr>
          <w:rStyle w:val="StyleUnderline"/>
        </w:rPr>
        <w:t xml:space="preserve">Golden Dome is </w:t>
      </w:r>
      <w:hyperlink r:id="rId44" w:history="1">
        <w:r w:rsidRPr="00F33B74">
          <w:rPr>
            <w:rStyle w:val="StyleUnderline"/>
          </w:rPr>
          <w:t>meant to protect the U.S.</w:t>
        </w:r>
      </w:hyperlink>
      <w:r w:rsidRPr="00F33B74">
        <w:rPr>
          <w:rStyle w:val="StyleUnderline"/>
        </w:rPr>
        <w:t xml:space="preserve"> from ballistic, cruise and hypersonic missiles, and missiles launched from space</w:t>
      </w:r>
      <w:r w:rsidRPr="00F33B74">
        <w:rPr>
          <w:sz w:val="14"/>
        </w:rPr>
        <w:t xml:space="preserve">. </w:t>
      </w:r>
      <w:r w:rsidRPr="00F33B74">
        <w:rPr>
          <w:rStyle w:val="StyleUnderline"/>
        </w:rPr>
        <w:t>Trump has called for the missile defense to be fully operational before the end of his term in three years.</w:t>
      </w:r>
      <w:r w:rsidRPr="00F33B74">
        <w:rPr>
          <w:sz w:val="14"/>
        </w:rPr>
        <w:t xml:space="preserve"> //// Trump’s goals for Golden Dome are likely beyond reach. </w:t>
      </w:r>
      <w:r w:rsidRPr="00F33B74">
        <w:rPr>
          <w:rStyle w:val="StyleUnderline"/>
        </w:rPr>
        <w:t xml:space="preserve">A wide range of studies makes clear that even defenses far more limited than what Trump envisions would be </w:t>
      </w:r>
      <w:hyperlink r:id="rId45" w:history="1">
        <w:r w:rsidRPr="00F33B74">
          <w:rPr>
            <w:rStyle w:val="StyleUnderline"/>
          </w:rPr>
          <w:t>far more expensive</w:t>
        </w:r>
      </w:hyperlink>
      <w:r w:rsidRPr="00F33B74">
        <w:rPr>
          <w:rStyle w:val="StyleUnderline"/>
        </w:rPr>
        <w:t xml:space="preserve"> and </w:t>
      </w:r>
      <w:hyperlink r:id="rId46" w:history="1">
        <w:r w:rsidRPr="00F33B74">
          <w:rPr>
            <w:rStyle w:val="StyleUnderline"/>
          </w:rPr>
          <w:t>less effective</w:t>
        </w:r>
      </w:hyperlink>
      <w:r w:rsidRPr="00F33B74">
        <w:rPr>
          <w:rStyle w:val="StyleUnderline"/>
        </w:rPr>
        <w:t xml:space="preserve"> than Trump expects</w:t>
      </w:r>
      <w:r w:rsidRPr="00F33B74">
        <w:rPr>
          <w:sz w:val="14"/>
        </w:rPr>
        <w:t xml:space="preserve">, </w:t>
      </w:r>
      <w:r w:rsidRPr="00F33B74">
        <w:rPr>
          <w:rStyle w:val="StyleUnderline"/>
        </w:rPr>
        <w:t xml:space="preserve">especially against enemy missiles equipped with </w:t>
      </w:r>
      <w:hyperlink r:id="rId47" w:history="1">
        <w:r w:rsidRPr="00F33B74">
          <w:rPr>
            <w:rStyle w:val="StyleUnderline"/>
          </w:rPr>
          <w:t>modern countermeasures</w:t>
        </w:r>
      </w:hyperlink>
      <w:r w:rsidRPr="00F33B74">
        <w:rPr>
          <w:rStyle w:val="StyleUnderline"/>
        </w:rPr>
        <w:t>. Countermeasures include multiple warheads per missile, decoy warheads and warheads that can maneuver or are difficult to track,</w:t>
      </w:r>
      <w:r w:rsidRPr="00F33B74">
        <w:rPr>
          <w:sz w:val="14"/>
        </w:rPr>
        <w:t xml:space="preserve"> among others. //// Regardless of Golden Dome’s feasibility</w:t>
      </w:r>
      <w:r w:rsidRPr="00F33B74">
        <w:rPr>
          <w:rStyle w:val="StyleUnderline"/>
        </w:rPr>
        <w:t>, there is a long history of scholarship about strategic missile defenses</w:t>
      </w:r>
      <w:r w:rsidRPr="00F33B74">
        <w:rPr>
          <w:sz w:val="14"/>
        </w:rPr>
        <w:t xml:space="preserve">, and </w:t>
      </w:r>
      <w:r w:rsidRPr="00F33B74">
        <w:rPr>
          <w:rStyle w:val="StyleUnderline"/>
        </w:rPr>
        <w:t>the weight of evidence points to the defenses making their host country less safe from nuclear attack</w:t>
      </w:r>
      <w:r w:rsidRPr="00F33B74">
        <w:rPr>
          <w:sz w:val="14"/>
        </w:rPr>
        <w:t>.</w:t>
      </w:r>
      <w:r w:rsidRPr="003F0123">
        <w:rPr>
          <w:sz w:val="14"/>
        </w:rPr>
        <w:t xml:space="preserve"> //// </w:t>
      </w:r>
      <w:r w:rsidRPr="001226B9">
        <w:rPr>
          <w:rStyle w:val="StyleUnderline"/>
          <w:highlight w:val="cyan"/>
        </w:rPr>
        <w:t xml:space="preserve">I’m a </w:t>
      </w:r>
      <w:hyperlink r:id="rId48" w:history="1">
        <w:r w:rsidRPr="001226B9">
          <w:rPr>
            <w:rStyle w:val="StyleUnderline"/>
            <w:highlight w:val="cyan"/>
          </w:rPr>
          <w:t>national security a</w:t>
        </w:r>
        <w:r w:rsidRPr="000C68C5">
          <w:rPr>
            <w:rStyle w:val="StyleUnderline"/>
          </w:rPr>
          <w:t>nd foreign policy</w:t>
        </w:r>
        <w:r w:rsidRPr="001226B9">
          <w:rPr>
            <w:rStyle w:val="StyleUnderline"/>
            <w:highlight w:val="cyan"/>
          </w:rPr>
          <w:t xml:space="preserve"> professor</w:t>
        </w:r>
      </w:hyperlink>
      <w:r w:rsidRPr="001226B9">
        <w:rPr>
          <w:rStyle w:val="StyleUnderline"/>
          <w:highlight w:val="cyan"/>
        </w:rPr>
        <w:t xml:space="preserve"> at Harvard</w:t>
      </w:r>
      <w:r w:rsidRPr="003F0123">
        <w:rPr>
          <w:sz w:val="14"/>
        </w:rPr>
        <w:t xml:space="preserve"> University, where </w:t>
      </w:r>
      <w:r w:rsidRPr="00DB1C8F">
        <w:rPr>
          <w:rStyle w:val="StyleUnderline"/>
        </w:rPr>
        <w:t>I lead</w:t>
      </w:r>
      <w:r w:rsidRPr="003F0123">
        <w:rPr>
          <w:sz w:val="14"/>
        </w:rPr>
        <w:t xml:space="preserve"> “</w:t>
      </w:r>
      <w:hyperlink r:id="rId49" w:history="1">
        <w:r w:rsidRPr="00DB1C8F">
          <w:rPr>
            <w:rStyle w:val="Hyperlink"/>
          </w:rPr>
          <w:t>Managing the Atom</w:t>
        </w:r>
      </w:hyperlink>
      <w:r w:rsidRPr="003F0123">
        <w:rPr>
          <w:sz w:val="14"/>
        </w:rPr>
        <w:t xml:space="preserve">,” </w:t>
      </w:r>
      <w:r w:rsidRPr="00DB1C8F">
        <w:rPr>
          <w:rStyle w:val="StyleUnderline"/>
        </w:rPr>
        <w:t>the university’s main research group on nuclear weapons</w:t>
      </w:r>
      <w:r w:rsidRPr="003F0123">
        <w:rPr>
          <w:sz w:val="14"/>
        </w:rPr>
        <w:t xml:space="preserve"> and nuclear energy </w:t>
      </w:r>
      <w:r w:rsidRPr="00DB1C8F">
        <w:rPr>
          <w:rStyle w:val="StyleUnderline"/>
        </w:rPr>
        <w:t>policies</w:t>
      </w:r>
      <w:r w:rsidRPr="003F0123">
        <w:rPr>
          <w:sz w:val="14"/>
        </w:rPr>
        <w:t xml:space="preserve">. </w:t>
      </w:r>
      <w:r w:rsidRPr="00DB1C8F">
        <w:rPr>
          <w:rStyle w:val="StyleUnderline"/>
        </w:rPr>
        <w:t xml:space="preserve">For decades, I’ve been participating in dialogues with </w:t>
      </w:r>
      <w:r w:rsidRPr="000C68C5">
        <w:rPr>
          <w:rStyle w:val="StyleUnderline"/>
        </w:rPr>
        <w:t>Russian and Chinese nuclear experts</w:t>
      </w:r>
      <w:r w:rsidRPr="003F0123">
        <w:rPr>
          <w:sz w:val="14"/>
        </w:rPr>
        <w:t xml:space="preserve"> – and </w:t>
      </w:r>
      <w:r w:rsidRPr="000C68C5">
        <w:rPr>
          <w:rStyle w:val="StyleUnderline"/>
        </w:rPr>
        <w:t>their fears about U.S. missile defenses have been a consistent theme</w:t>
      </w:r>
      <w:r w:rsidRPr="003F0123">
        <w:rPr>
          <w:sz w:val="14"/>
        </w:rPr>
        <w:t xml:space="preserve"> throughout. //// Russian President Vladmir </w:t>
      </w:r>
      <w:r w:rsidRPr="000C68C5">
        <w:rPr>
          <w:rStyle w:val="StyleUnderline"/>
        </w:rPr>
        <w:t>Putin and</w:t>
      </w:r>
      <w:r w:rsidRPr="003F0123">
        <w:rPr>
          <w:sz w:val="14"/>
        </w:rPr>
        <w:t xml:space="preserve"> Chinese leader </w:t>
      </w:r>
      <w:r w:rsidRPr="000C68C5">
        <w:rPr>
          <w:rStyle w:val="StyleUnderline"/>
        </w:rPr>
        <w:t>X</w:t>
      </w:r>
      <w:r w:rsidRPr="003F0123">
        <w:rPr>
          <w:sz w:val="14"/>
        </w:rPr>
        <w:t xml:space="preserve">i Jinping </w:t>
      </w:r>
      <w:r w:rsidRPr="000C68C5">
        <w:rPr>
          <w:rStyle w:val="StyleUnderline"/>
        </w:rPr>
        <w:t xml:space="preserve">have already warned that Golden Dome </w:t>
      </w:r>
      <w:hyperlink r:id="rId50" w:history="1">
        <w:r w:rsidRPr="000C68C5">
          <w:rPr>
            <w:rStyle w:val="StyleUnderline"/>
          </w:rPr>
          <w:t>is destabilizing</w:t>
        </w:r>
      </w:hyperlink>
      <w:r w:rsidRPr="003F0123">
        <w:rPr>
          <w:sz w:val="14"/>
        </w:rPr>
        <w:t xml:space="preserve">. Along with U.S. offensive capabilities, </w:t>
      </w:r>
      <w:r w:rsidRPr="000C68C5">
        <w:rPr>
          <w:rStyle w:val="StyleUnderline"/>
        </w:rPr>
        <w:t>Golden Dome poses a threat of “directly undermining global strategic stability</w:t>
      </w:r>
      <w:r w:rsidRPr="003F0123">
        <w:rPr>
          <w:sz w:val="14"/>
        </w:rPr>
        <w:t xml:space="preserve">, </w:t>
      </w:r>
      <w:r w:rsidRPr="000C68C5">
        <w:rPr>
          <w:rStyle w:val="StyleUnderline"/>
        </w:rPr>
        <w:t>spurring an arms race and increasing conflict</w:t>
      </w:r>
      <w:r w:rsidRPr="003F0123">
        <w:rPr>
          <w:sz w:val="14"/>
        </w:rPr>
        <w:t xml:space="preserve"> potential both </w:t>
      </w:r>
      <w:r w:rsidRPr="000C68C5">
        <w:rPr>
          <w:rStyle w:val="StyleUnderline"/>
        </w:rPr>
        <w:t xml:space="preserve">among nuclear-weapon states and in the international arena as a whole,” a </w:t>
      </w:r>
      <w:hyperlink r:id="rId51" w:history="1">
        <w:r w:rsidRPr="000C68C5">
          <w:rPr>
            <w:rStyle w:val="StyleUnderline"/>
          </w:rPr>
          <w:t>joint statement</w:t>
        </w:r>
      </w:hyperlink>
      <w:r w:rsidRPr="000C68C5">
        <w:rPr>
          <w:rStyle w:val="StyleUnderline"/>
        </w:rPr>
        <w:t xml:space="preserve"> from China and Russia said</w:t>
      </w:r>
      <w:r w:rsidRPr="003F0123">
        <w:rPr>
          <w:sz w:val="14"/>
        </w:rPr>
        <w:t xml:space="preserve">. </w:t>
      </w:r>
      <w:r w:rsidRPr="000C68C5">
        <w:rPr>
          <w:rStyle w:val="StyleUnderline"/>
        </w:rPr>
        <w:t>While</w:t>
      </w:r>
      <w:r w:rsidRPr="003F0123">
        <w:rPr>
          <w:sz w:val="14"/>
        </w:rPr>
        <w:t xml:space="preserve"> that is </w:t>
      </w:r>
      <w:r w:rsidRPr="00DB1C8F">
        <w:rPr>
          <w:rStyle w:val="StyleUnderline"/>
        </w:rPr>
        <w:t>a propaganda statement, it reflects real concerns broadly held in both countries</w:t>
      </w:r>
      <w:r w:rsidRPr="003F0123">
        <w:rPr>
          <w:sz w:val="14"/>
        </w:rPr>
        <w:t xml:space="preserve">. //// History lessons//// </w:t>
      </w:r>
      <w:r w:rsidRPr="001226B9">
        <w:rPr>
          <w:rStyle w:val="StyleUnderline"/>
          <w:highlight w:val="cyan"/>
        </w:rPr>
        <w:t xml:space="preserve">Experience going back half a century makes clear </w:t>
      </w:r>
      <w:r w:rsidRPr="000C68C5">
        <w:rPr>
          <w:rStyle w:val="StyleUnderline"/>
        </w:rPr>
        <w:t xml:space="preserve">that </w:t>
      </w:r>
      <w:r w:rsidRPr="001226B9">
        <w:rPr>
          <w:rStyle w:val="StyleUnderline"/>
          <w:highlight w:val="cyan"/>
        </w:rPr>
        <w:t>if the administration pursues Golden Dome</w:t>
      </w:r>
      <w:r w:rsidRPr="003F0123">
        <w:rPr>
          <w:sz w:val="14"/>
          <w:highlight w:val="cyan"/>
        </w:rPr>
        <w:t xml:space="preserve">, </w:t>
      </w:r>
      <w:r w:rsidRPr="001226B9">
        <w:rPr>
          <w:rStyle w:val="StyleUnderline"/>
          <w:highlight w:val="cyan"/>
        </w:rPr>
        <w:t xml:space="preserve">it is likely to </w:t>
      </w:r>
      <w:r w:rsidRPr="00F33B74">
        <w:rPr>
          <w:rStyle w:val="StyleUnderline"/>
        </w:rPr>
        <w:t>provoke even larger arms buildups, derail</w:t>
      </w:r>
      <w:r w:rsidRPr="00F33B74">
        <w:rPr>
          <w:sz w:val="14"/>
        </w:rPr>
        <w:t xml:space="preserve"> already-dim prospects for any negotiated </w:t>
      </w:r>
      <w:r w:rsidRPr="00F33B74">
        <w:rPr>
          <w:rStyle w:val="StyleUnderline"/>
        </w:rPr>
        <w:t>nuclear arms restraint</w:t>
      </w:r>
      <w:r w:rsidRPr="00F33B74">
        <w:rPr>
          <w:sz w:val="14"/>
        </w:rPr>
        <w:t xml:space="preserve">, </w:t>
      </w:r>
      <w:r w:rsidRPr="00F33B74">
        <w:rPr>
          <w:rStyle w:val="StyleUnderline"/>
        </w:rPr>
        <w:t xml:space="preserve">and </w:t>
      </w:r>
      <w:r w:rsidRPr="00F33B74">
        <w:rPr>
          <w:sz w:val="14"/>
        </w:rPr>
        <w:t>perhaps e</w:t>
      </w:r>
      <w:r w:rsidRPr="003F0123">
        <w:rPr>
          <w:sz w:val="14"/>
        </w:rPr>
        <w:t>ven</w:t>
      </w:r>
      <w:r w:rsidRPr="00DB1C8F">
        <w:rPr>
          <w:rStyle w:val="StyleUnderline"/>
        </w:rPr>
        <w:t xml:space="preserve"> </w:t>
      </w:r>
      <w:r w:rsidRPr="001226B9">
        <w:rPr>
          <w:rStyle w:val="Emphasis"/>
          <w:highlight w:val="cyan"/>
        </w:rPr>
        <w:t>increase the chances of nuclear war</w:t>
      </w:r>
      <w:r w:rsidRPr="003F0123">
        <w:rPr>
          <w:sz w:val="14"/>
        </w:rPr>
        <w:t xml:space="preserve">. //// My </w:t>
      </w:r>
      <w:hyperlink r:id="rId52" w:history="1">
        <w:r w:rsidRPr="00DB1C8F">
          <w:rPr>
            <w:rStyle w:val="Hyperlink"/>
          </w:rPr>
          <w:t>first book</w:t>
        </w:r>
      </w:hyperlink>
      <w:r w:rsidRPr="003F0123">
        <w:rPr>
          <w:sz w:val="14"/>
        </w:rPr>
        <w:t xml:space="preserve">, 35 years ago, made the case that it would be in the U.S. national security interest to remain within the 1972 Anti-Ballistic Missile Treaty, which strictly limited U.S. and Soviet – and later Russian – missile defenses. </w:t>
      </w:r>
      <w:r w:rsidRPr="000C68C5">
        <w:rPr>
          <w:rStyle w:val="StyleUnderline"/>
        </w:rPr>
        <w:t>The United States</w:t>
      </w:r>
      <w:r w:rsidRPr="00DB1C8F">
        <w:rPr>
          <w:rStyle w:val="StyleUnderline"/>
        </w:rPr>
        <w:t xml:space="preserve"> and the Soviet Union negotiated the ABM Treaty as part of</w:t>
      </w:r>
      <w:r w:rsidRPr="00F37194">
        <w:rPr>
          <w:rStyle w:val="StyleUnderline"/>
        </w:rPr>
        <w:t xml:space="preserve"> </w:t>
      </w:r>
      <w:hyperlink r:id="rId53" w:history="1">
        <w:r w:rsidRPr="00DB1C8F">
          <w:rPr>
            <w:rStyle w:val="StyleUnderline"/>
          </w:rPr>
          <w:t>SALT I</w:t>
        </w:r>
      </w:hyperlink>
      <w:r w:rsidRPr="00DB1C8F">
        <w:rPr>
          <w:rStyle w:val="StyleUnderline"/>
        </w:rPr>
        <w:t>, the first agreements limiting the nuclear arms race</w:t>
      </w:r>
      <w:r w:rsidRPr="003F0123">
        <w:rPr>
          <w:sz w:val="14"/>
        </w:rPr>
        <w:t xml:space="preserve">. It was approved in the Senate 98-2. //// </w:t>
      </w:r>
      <w:r w:rsidRPr="00DB1C8F">
        <w:rPr>
          <w:rStyle w:val="StyleUnderline"/>
        </w:rPr>
        <w:t xml:space="preserve">The </w:t>
      </w:r>
      <w:r w:rsidRPr="001226B9">
        <w:rPr>
          <w:rStyle w:val="StyleUnderline"/>
          <w:highlight w:val="cyan"/>
        </w:rPr>
        <w:t>ABM Treaty</w:t>
      </w:r>
      <w:r w:rsidRPr="00DB1C8F">
        <w:rPr>
          <w:rStyle w:val="StyleUnderline"/>
        </w:rPr>
        <w:t xml:space="preserve"> </w:t>
      </w:r>
      <w:r w:rsidRPr="003F0123">
        <w:rPr>
          <w:sz w:val="14"/>
        </w:rPr>
        <w:t xml:space="preserve">experience </w:t>
      </w:r>
      <w:r w:rsidRPr="001226B9">
        <w:rPr>
          <w:rStyle w:val="StyleUnderline"/>
          <w:highlight w:val="cyan"/>
        </w:rPr>
        <w:t xml:space="preserve">is instructive </w:t>
      </w:r>
      <w:r w:rsidRPr="000C68C5">
        <w:rPr>
          <w:rStyle w:val="StyleUnderline"/>
        </w:rPr>
        <w:t>for the implications of Golden Dome today</w:t>
      </w:r>
      <w:r w:rsidRPr="003F0123">
        <w:rPr>
          <w:sz w:val="14"/>
        </w:rPr>
        <w:t xml:space="preserve">. //// Why did </w:t>
      </w:r>
      <w:r w:rsidRPr="000C68C5">
        <w:rPr>
          <w:rStyle w:val="StyleUnderline"/>
        </w:rPr>
        <w:t>the two countries</w:t>
      </w:r>
      <w:r w:rsidRPr="003F0123">
        <w:rPr>
          <w:sz w:val="14"/>
        </w:rPr>
        <w:t xml:space="preserve"> agree to limit defenses? First and foremost, because they </w:t>
      </w:r>
      <w:r w:rsidRPr="000C68C5">
        <w:rPr>
          <w:rStyle w:val="StyleUnderline"/>
        </w:rPr>
        <w:t>understood that unless each side’s defenses were limited</w:t>
      </w:r>
      <w:r w:rsidRPr="003F0123">
        <w:rPr>
          <w:sz w:val="14"/>
        </w:rPr>
        <w:t xml:space="preserve">, </w:t>
      </w:r>
      <w:r w:rsidRPr="000C68C5">
        <w:rPr>
          <w:rStyle w:val="StyleUnderline"/>
        </w:rPr>
        <w:t>they would not be able to stop an offensive nuclear arms race</w:t>
      </w:r>
      <w:r w:rsidRPr="003F0123">
        <w:rPr>
          <w:sz w:val="14"/>
        </w:rPr>
        <w:t xml:space="preserve">. </w:t>
      </w:r>
      <w:r w:rsidRPr="000C68C5">
        <w:rPr>
          <w:rStyle w:val="StyleUnderline"/>
        </w:rPr>
        <w:t>If each side wants to maintain the ability to retaliate if the other attacks – “don’t nuke me, or I’ll nuke you”</w:t>
      </w:r>
      <w:r w:rsidRPr="003F0123">
        <w:rPr>
          <w:sz w:val="14"/>
        </w:rPr>
        <w:t xml:space="preserve"> – then </w:t>
      </w:r>
      <w:r w:rsidRPr="000C68C5">
        <w:rPr>
          <w:rStyle w:val="StyleUnderline"/>
        </w:rPr>
        <w:t>an obvious answer to one side building up more defenses is for the other to build up more nuclear warheads</w:t>
      </w:r>
      <w:r w:rsidRPr="003F0123">
        <w:rPr>
          <w:sz w:val="14"/>
        </w:rPr>
        <w:t xml:space="preserve">. //// </w:t>
      </w:r>
      <w:r w:rsidRPr="000C68C5">
        <w:rPr>
          <w:rStyle w:val="StyleUnderline"/>
        </w:rPr>
        <w:t>For example, in the 1960s</w:t>
      </w:r>
      <w:r w:rsidRPr="003F0123">
        <w:rPr>
          <w:sz w:val="14"/>
        </w:rPr>
        <w:t xml:space="preserve"> </w:t>
      </w:r>
      <w:r w:rsidRPr="000C68C5">
        <w:rPr>
          <w:rStyle w:val="StyleUnderline"/>
        </w:rPr>
        <w:t>and 1970s</w:t>
      </w:r>
      <w:r w:rsidRPr="003F0123">
        <w:rPr>
          <w:sz w:val="14"/>
        </w:rPr>
        <w:t xml:space="preserve">, the </w:t>
      </w:r>
      <w:r w:rsidRPr="000C68C5">
        <w:rPr>
          <w:rStyle w:val="StyleUnderline"/>
        </w:rPr>
        <w:t xml:space="preserve">Soviets installed </w:t>
      </w:r>
      <w:hyperlink r:id="rId54" w:history="1">
        <w:r w:rsidRPr="000C68C5">
          <w:rPr>
            <w:rStyle w:val="StyleUnderline"/>
          </w:rPr>
          <w:t>100 interceptors to defend Moscow</w:t>
        </w:r>
      </w:hyperlink>
      <w:r w:rsidRPr="00F37194">
        <w:rPr>
          <w:rStyle w:val="StyleUnderline"/>
        </w:rPr>
        <w:t xml:space="preserve"> </w:t>
      </w:r>
      <w:r w:rsidRPr="00DB1C8F">
        <w:rPr>
          <w:rStyle w:val="StyleUnderline"/>
        </w:rPr>
        <w:t>– so the United States targeted still more warheads on Moscow to</w:t>
      </w:r>
      <w:r w:rsidRPr="00F37194">
        <w:rPr>
          <w:rStyle w:val="StyleUnderline"/>
        </w:rPr>
        <w:t xml:space="preserve"> </w:t>
      </w:r>
      <w:hyperlink r:id="rId55" w:history="1">
        <w:r w:rsidRPr="00DB1C8F">
          <w:rPr>
            <w:rStyle w:val="StyleUnderline"/>
          </w:rPr>
          <w:t>overwhelm the defense</w:t>
        </w:r>
      </w:hyperlink>
      <w:r w:rsidRPr="003F0123">
        <w:rPr>
          <w:sz w:val="14"/>
        </w:rPr>
        <w:t xml:space="preserve">. Had it ever come to a nuclear war, Moscow would have been even more thoroughly obliterated than if there had been no defense at all. </w:t>
      </w:r>
      <w:r w:rsidRPr="001226B9">
        <w:rPr>
          <w:rStyle w:val="StyleUnderline"/>
          <w:highlight w:val="cyan"/>
        </w:rPr>
        <w:t xml:space="preserve">Both sides came to realize </w:t>
      </w:r>
      <w:r w:rsidRPr="00F33B74">
        <w:rPr>
          <w:rStyle w:val="StyleUnderline"/>
        </w:rPr>
        <w:t xml:space="preserve">that </w:t>
      </w:r>
      <w:r w:rsidRPr="001226B9">
        <w:rPr>
          <w:rStyle w:val="StyleUnderline"/>
          <w:highlight w:val="cyan"/>
        </w:rPr>
        <w:t xml:space="preserve">unlimited missile defenses </w:t>
      </w:r>
      <w:r w:rsidRPr="00F33B74">
        <w:rPr>
          <w:rStyle w:val="StyleUnderline"/>
        </w:rPr>
        <w:t xml:space="preserve">would just </w:t>
      </w:r>
      <w:r w:rsidRPr="001226B9">
        <w:rPr>
          <w:rStyle w:val="StyleUnderline"/>
          <w:highlight w:val="cyan"/>
        </w:rPr>
        <w:t>mean more offense on both sides, l</w:t>
      </w:r>
      <w:r w:rsidRPr="000C68C5">
        <w:rPr>
          <w:rStyle w:val="StyleUnderline"/>
          <w:highlight w:val="cyan"/>
        </w:rPr>
        <w:t>ea</w:t>
      </w:r>
      <w:r w:rsidRPr="001226B9">
        <w:rPr>
          <w:rStyle w:val="StyleUnderline"/>
          <w:highlight w:val="cyan"/>
        </w:rPr>
        <w:t xml:space="preserve">ving both less secure </w:t>
      </w:r>
      <w:r w:rsidRPr="00F33B74">
        <w:rPr>
          <w:rStyle w:val="StyleUnderline"/>
        </w:rPr>
        <w:t>than before</w:t>
      </w:r>
      <w:r w:rsidRPr="00F33B74">
        <w:rPr>
          <w:sz w:val="14"/>
        </w:rPr>
        <w:t>.</w:t>
      </w:r>
      <w:r w:rsidRPr="003F0123">
        <w:rPr>
          <w:sz w:val="14"/>
        </w:rPr>
        <w:t xml:space="preserve"> //// In addition, </w:t>
      </w:r>
      <w:r w:rsidRPr="000C68C5">
        <w:rPr>
          <w:rStyle w:val="StyleUnderline"/>
        </w:rPr>
        <w:t>nations viewed an adversary’s shield as going hand in hand with a nuclear sword</w:t>
      </w:r>
      <w:r w:rsidRPr="00F33B74">
        <w:rPr>
          <w:rStyle w:val="StyleUnderline"/>
        </w:rPr>
        <w:t xml:space="preserve">. A </w:t>
      </w:r>
      <w:r w:rsidRPr="001226B9">
        <w:rPr>
          <w:rStyle w:val="StyleUnderline"/>
          <w:highlight w:val="cyan"/>
        </w:rPr>
        <w:t>nuclear first strike might destroy a major part of a country’s nuclear forces</w:t>
      </w:r>
      <w:r w:rsidRPr="00DB1C8F">
        <w:rPr>
          <w:rStyle w:val="StyleUnderline"/>
        </w:rPr>
        <w:t xml:space="preserve">. </w:t>
      </w:r>
      <w:r w:rsidRPr="001226B9">
        <w:rPr>
          <w:rStyle w:val="StyleUnderline"/>
          <w:highlight w:val="cyan"/>
        </w:rPr>
        <w:t>Missile defenses would</w:t>
      </w:r>
      <w:r w:rsidRPr="003F0123">
        <w:rPr>
          <w:sz w:val="14"/>
        </w:rPr>
        <w:t xml:space="preserve"> inevitably </w:t>
      </w:r>
      <w:r w:rsidRPr="001226B9">
        <w:rPr>
          <w:rStyle w:val="StyleUnderline"/>
          <w:highlight w:val="cyan"/>
        </w:rPr>
        <w:t>be more effective against the reduced, disorganized retaliation</w:t>
      </w:r>
      <w:r w:rsidRPr="003F0123">
        <w:rPr>
          <w:sz w:val="14"/>
        </w:rPr>
        <w:t xml:space="preserve"> that </w:t>
      </w:r>
      <w:r w:rsidRPr="00F33B74">
        <w:rPr>
          <w:rStyle w:val="StyleUnderline"/>
        </w:rPr>
        <w:t>they knew would be coming</w:t>
      </w:r>
      <w:r w:rsidRPr="00F33B74">
        <w:rPr>
          <w:sz w:val="14"/>
        </w:rPr>
        <w:t xml:space="preserve"> than they would be </w:t>
      </w:r>
      <w:r w:rsidRPr="00F33B74">
        <w:rPr>
          <w:rStyle w:val="StyleUnderline"/>
        </w:rPr>
        <w:t>against a massive, well-planned surprise attack. That</w:t>
      </w:r>
      <w:r w:rsidRPr="00F33B74">
        <w:rPr>
          <w:sz w:val="14"/>
        </w:rPr>
        <w:t xml:space="preserve"> </w:t>
      </w:r>
      <w:r w:rsidRPr="00F33B74">
        <w:rPr>
          <w:rStyle w:val="StyleUnderline"/>
        </w:rPr>
        <w:t>potential advantage to whoever struck first could make nuclear crises even more dangerous</w:t>
      </w:r>
      <w:r w:rsidRPr="00F33B74">
        <w:rPr>
          <w:sz w:val="14"/>
        </w:rPr>
        <w:t xml:space="preserve">. //// Post-ABM Treaty world//// Unfortunately, President George W. </w:t>
      </w:r>
      <w:r w:rsidRPr="00F33B74">
        <w:rPr>
          <w:rStyle w:val="StyleUnderline"/>
        </w:rPr>
        <w:t>Bush pulled the United States</w:t>
      </w:r>
      <w:r w:rsidRPr="000C68C5">
        <w:rPr>
          <w:rStyle w:val="StyleUnderline"/>
        </w:rPr>
        <w:t xml:space="preserve"> </w:t>
      </w:r>
      <w:hyperlink r:id="rId56" w:history="1">
        <w:r w:rsidRPr="000C68C5">
          <w:rPr>
            <w:rStyle w:val="StyleUnderline"/>
          </w:rPr>
          <w:t>out of the ABM Treaty in 2002</w:t>
        </w:r>
      </w:hyperlink>
      <w:r w:rsidRPr="003F0123">
        <w:rPr>
          <w:sz w:val="14"/>
        </w:rPr>
        <w:t xml:space="preserve">, seeking to free U.S. development of defenses against potential missile attacks from small states such as North Korea. But </w:t>
      </w:r>
      <w:r w:rsidRPr="00DB1C8F">
        <w:rPr>
          <w:rStyle w:val="StyleUnderline"/>
        </w:rPr>
        <w:t>even now, decades later, the U.S. has fewer missile interceptors deployed (44) than the treaty permitted (100</w:t>
      </w:r>
      <w:r w:rsidRPr="003F0123">
        <w:rPr>
          <w:sz w:val="14"/>
        </w:rPr>
        <w:t xml:space="preserve">). //// The U.S. pullout did not lead to an immediate arms buildup or the end of nuclear arms control. But Putin has </w:t>
      </w:r>
      <w:hyperlink r:id="rId57" w:history="1">
        <w:r w:rsidRPr="00DB1C8F">
          <w:rPr>
            <w:rStyle w:val="Hyperlink"/>
          </w:rPr>
          <w:t>complained bitterly</w:t>
        </w:r>
      </w:hyperlink>
      <w:r w:rsidRPr="003F0123">
        <w:rPr>
          <w:sz w:val="14"/>
        </w:rPr>
        <w:t xml:space="preserve"> about U.S. missile defenses and the U.S. refusal to accept any limitation at all on them. He views the U.S. stance as an effort to achieve military superiority by negating Russia’s nuclear deterrent. //// </w:t>
      </w:r>
      <w:r w:rsidRPr="00DB1C8F">
        <w:rPr>
          <w:rStyle w:val="StyleUnderline"/>
        </w:rPr>
        <w:t>Russia is investing</w:t>
      </w:r>
      <w:r w:rsidRPr="003F0123">
        <w:rPr>
          <w:sz w:val="14"/>
        </w:rPr>
        <w:t xml:space="preserve"> heavily </w:t>
      </w:r>
      <w:r w:rsidRPr="00DB1C8F">
        <w:rPr>
          <w:rStyle w:val="StyleUnderline"/>
        </w:rPr>
        <w:t>in</w:t>
      </w:r>
      <w:r w:rsidRPr="003F0123">
        <w:rPr>
          <w:sz w:val="14"/>
        </w:rPr>
        <w:t xml:space="preserve"> new types of </w:t>
      </w:r>
      <w:r w:rsidRPr="00DB1C8F">
        <w:rPr>
          <w:rStyle w:val="StyleUnderline"/>
        </w:rPr>
        <w:t>strategic nuclear weapons</w:t>
      </w:r>
      <w:r w:rsidRPr="00F37194">
        <w:rPr>
          <w:rStyle w:val="StyleUnderline"/>
        </w:rPr>
        <w:t xml:space="preserve"> </w:t>
      </w:r>
      <w:hyperlink r:id="rId58" w:history="1">
        <w:r w:rsidRPr="00DB1C8F">
          <w:rPr>
            <w:rStyle w:val="StyleUnderline"/>
          </w:rPr>
          <w:t>intended to avoid U.S. missile defenses</w:t>
        </w:r>
      </w:hyperlink>
      <w:r w:rsidRPr="003F0123">
        <w:rPr>
          <w:sz w:val="14"/>
        </w:rPr>
        <w:t xml:space="preserve">, from an intercontinental nuclear torpedo to a missile that can go around the world and attack from the south, while U.S. defenses are mainly pointed north toward Russia. //// Similarly, </w:t>
      </w:r>
      <w:r w:rsidRPr="00DB1C8F">
        <w:rPr>
          <w:rStyle w:val="StyleUnderline"/>
        </w:rPr>
        <w:t>much of China’s nuclear buildup appears to be driven by wanting a reliable nuclear deterrent in the face of the United States’ capability to strike its nuclear forces and use missile defenses to mop up the remainder.</w:t>
      </w:r>
      <w:r w:rsidRPr="003F0123">
        <w:rPr>
          <w:sz w:val="14"/>
        </w:rPr>
        <w:t xml:space="preserve"> Indeed, China was so </w:t>
      </w:r>
      <w:hyperlink r:id="rId59" w:history="1">
        <w:r w:rsidRPr="00DB1C8F">
          <w:rPr>
            <w:rStyle w:val="Hyperlink"/>
          </w:rPr>
          <w:t>angered by South Korea’s deployment</w:t>
        </w:r>
      </w:hyperlink>
      <w:r w:rsidRPr="003F0123">
        <w:rPr>
          <w:sz w:val="14"/>
        </w:rPr>
        <w:t xml:space="preserve"> of U.S.-provided regional defenses – which they saw as aiding the U.S. ability to intercept their missiles – that they imposed stiff sanctions on South Korea. Fuel to the fire//// </w:t>
      </w:r>
      <w:r w:rsidRPr="00DB1C8F">
        <w:rPr>
          <w:rStyle w:val="StyleUnderline"/>
        </w:rPr>
        <w:t xml:space="preserve">Now, </w:t>
      </w:r>
      <w:r w:rsidRPr="001226B9">
        <w:rPr>
          <w:rStyle w:val="StyleUnderline"/>
          <w:highlight w:val="cyan"/>
        </w:rPr>
        <w:t xml:space="preserve">Trump </w:t>
      </w:r>
      <w:hyperlink r:id="rId60" w:history="1">
        <w:r w:rsidRPr="001226B9">
          <w:rPr>
            <w:rStyle w:val="StyleUnderline"/>
            <w:highlight w:val="cyan"/>
          </w:rPr>
          <w:t xml:space="preserve">wants to go </w:t>
        </w:r>
        <w:r w:rsidRPr="00F33B74">
          <w:rPr>
            <w:rStyle w:val="StyleUnderline"/>
          </w:rPr>
          <w:t>much</w:t>
        </w:r>
        <w:r w:rsidRPr="001226B9">
          <w:rPr>
            <w:rStyle w:val="StyleUnderline"/>
            <w:highlight w:val="cyan"/>
          </w:rPr>
          <w:t xml:space="preserve"> further</w:t>
        </w:r>
      </w:hyperlink>
      <w:r w:rsidRPr="003F0123">
        <w:rPr>
          <w:sz w:val="14"/>
          <w:highlight w:val="cyan"/>
        </w:rPr>
        <w:t xml:space="preserve">, </w:t>
      </w:r>
      <w:r w:rsidRPr="001226B9">
        <w:rPr>
          <w:rStyle w:val="StyleUnderline"/>
          <w:highlight w:val="cyan"/>
        </w:rPr>
        <w:t>with a defense “forever ending the missile threat to the American homeland</w:t>
      </w:r>
      <w:r w:rsidRPr="003F0123">
        <w:rPr>
          <w:sz w:val="14"/>
          <w:highlight w:val="cyan"/>
        </w:rPr>
        <w:t>,”</w:t>
      </w:r>
      <w:r w:rsidRPr="003F0123">
        <w:rPr>
          <w:sz w:val="14"/>
        </w:rPr>
        <w:t xml:space="preserve"> with a success rate “very close to 100%.” I believe that </w:t>
      </w:r>
      <w:r w:rsidRPr="001226B9">
        <w:rPr>
          <w:rStyle w:val="Emphasis"/>
          <w:highlight w:val="cyan"/>
        </w:rPr>
        <w:t>this</w:t>
      </w:r>
      <w:r w:rsidRPr="003F0123">
        <w:rPr>
          <w:sz w:val="14"/>
        </w:rPr>
        <w:t xml:space="preserve"> effort </w:t>
      </w:r>
      <w:r w:rsidRPr="001226B9">
        <w:rPr>
          <w:rStyle w:val="Emphasis"/>
          <w:highlight w:val="cyan"/>
        </w:rPr>
        <w:t>is</w:t>
      </w:r>
      <w:r w:rsidRPr="003F0123">
        <w:rPr>
          <w:sz w:val="14"/>
        </w:rPr>
        <w:t xml:space="preserve"> highly </w:t>
      </w:r>
      <w:r w:rsidRPr="001226B9">
        <w:rPr>
          <w:rStyle w:val="Emphasis"/>
          <w:highlight w:val="cyan"/>
        </w:rPr>
        <w:t xml:space="preserve">likely to lead to </w:t>
      </w:r>
      <w:r w:rsidRPr="003F0123">
        <w:rPr>
          <w:rStyle w:val="Emphasis"/>
        </w:rPr>
        <w:t xml:space="preserve">still </w:t>
      </w:r>
      <w:r w:rsidRPr="001226B9">
        <w:rPr>
          <w:rStyle w:val="Emphasis"/>
          <w:highlight w:val="cyan"/>
        </w:rPr>
        <w:t>larger nuclear buildups in Russia and China</w:t>
      </w:r>
      <w:r w:rsidRPr="003F0123">
        <w:rPr>
          <w:sz w:val="14"/>
        </w:rPr>
        <w:t xml:space="preserve">. The </w:t>
      </w:r>
      <w:hyperlink r:id="rId61" w:history="1">
        <w:r w:rsidRPr="00DB1C8F">
          <w:rPr>
            <w:rStyle w:val="Hyperlink"/>
          </w:rPr>
          <w:t>Putin-Xi joint statement</w:t>
        </w:r>
      </w:hyperlink>
      <w:r w:rsidRPr="003F0123">
        <w:rPr>
          <w:sz w:val="14"/>
        </w:rPr>
        <w:t xml:space="preserve"> pledges to “counter” defenses “aimed at achieving military superiority.” //// Given the ease of developing countermeasures that are extraordinarily difficult for defenses to overcome, odds are </w:t>
      </w:r>
      <w:r w:rsidRPr="00DB1C8F">
        <w:rPr>
          <w:rStyle w:val="StyleUnderline"/>
        </w:rPr>
        <w:t xml:space="preserve">the </w:t>
      </w:r>
      <w:r w:rsidRPr="001226B9">
        <w:rPr>
          <w:rStyle w:val="StyleUnderline"/>
          <w:highlight w:val="cyan"/>
        </w:rPr>
        <w:t xml:space="preserve">resulting offense-defense competition will leave the </w:t>
      </w:r>
      <w:r w:rsidRPr="001226B9">
        <w:rPr>
          <w:rStyle w:val="Emphasis"/>
          <w:highlight w:val="cyan"/>
        </w:rPr>
        <w:t>U</w:t>
      </w:r>
      <w:r w:rsidRPr="003F0123">
        <w:rPr>
          <w:sz w:val="14"/>
        </w:rPr>
        <w:t xml:space="preserve">nited </w:t>
      </w:r>
      <w:r w:rsidRPr="001226B9">
        <w:rPr>
          <w:rStyle w:val="Emphasis"/>
          <w:highlight w:val="cyan"/>
        </w:rPr>
        <w:t>S</w:t>
      </w:r>
      <w:r w:rsidRPr="003F0123">
        <w:rPr>
          <w:sz w:val="14"/>
          <w:highlight w:val="cyan"/>
        </w:rPr>
        <w:t>t</w:t>
      </w:r>
      <w:r w:rsidRPr="003F0123">
        <w:rPr>
          <w:sz w:val="14"/>
        </w:rPr>
        <w:t xml:space="preserve">ates </w:t>
      </w:r>
      <w:r w:rsidRPr="001226B9">
        <w:rPr>
          <w:rStyle w:val="StyleUnderline"/>
          <w:highlight w:val="cyan"/>
        </w:rPr>
        <w:t>worse off</w:t>
      </w:r>
      <w:r w:rsidRPr="00DB1C8F">
        <w:rPr>
          <w:rStyle w:val="StyleUnderline"/>
        </w:rPr>
        <w:t xml:space="preserve"> than before – and a good bit poorer</w:t>
      </w:r>
      <w:r w:rsidRPr="003F0123">
        <w:rPr>
          <w:sz w:val="14"/>
        </w:rPr>
        <w:t xml:space="preserve">. //// </w:t>
      </w:r>
      <w:r w:rsidRPr="000C68C5">
        <w:rPr>
          <w:rStyle w:val="StyleUnderline"/>
        </w:rPr>
        <w:t xml:space="preserve">Putin and Xi </w:t>
      </w:r>
      <w:hyperlink r:id="rId62" w:history="1">
        <w:r w:rsidRPr="000C68C5">
          <w:rPr>
            <w:rStyle w:val="StyleUnderline"/>
          </w:rPr>
          <w:t>made clear</w:t>
        </w:r>
      </w:hyperlink>
      <w:r w:rsidRPr="003F0123">
        <w:rPr>
          <w:sz w:val="14"/>
        </w:rPr>
        <w:t xml:space="preserve"> that </w:t>
      </w:r>
      <w:r w:rsidRPr="000C68C5">
        <w:rPr>
          <w:rStyle w:val="StyleUnderline"/>
        </w:rPr>
        <w:t>they are particularly concerned about</w:t>
      </w:r>
      <w:r w:rsidRPr="003F0123">
        <w:rPr>
          <w:sz w:val="14"/>
        </w:rPr>
        <w:t xml:space="preserve"> the </w:t>
      </w:r>
      <w:r w:rsidRPr="000C68C5">
        <w:rPr>
          <w:rStyle w:val="StyleUnderline"/>
        </w:rPr>
        <w:t>thousands of space-based interceptors</w:t>
      </w:r>
      <w:r w:rsidRPr="003F0123">
        <w:rPr>
          <w:sz w:val="14"/>
        </w:rPr>
        <w:t xml:space="preserve"> </w:t>
      </w:r>
      <w:r w:rsidRPr="000C68C5">
        <w:rPr>
          <w:rStyle w:val="StyleUnderline"/>
        </w:rPr>
        <w:t>Trump envisions</w:t>
      </w:r>
      <w:r w:rsidRPr="003F0123">
        <w:rPr>
          <w:sz w:val="14"/>
        </w:rPr>
        <w:t xml:space="preserve">. These interceptors are </w:t>
      </w:r>
      <w:r w:rsidRPr="000C68C5">
        <w:rPr>
          <w:rStyle w:val="StyleUnderline"/>
        </w:rPr>
        <w:t>designed to hit missiles while their rockets are still burning during launch</w:t>
      </w:r>
      <w:r w:rsidRPr="003F0123">
        <w:rPr>
          <w:sz w:val="14"/>
        </w:rPr>
        <w:t xml:space="preserve">. //// Most countries are likely to oppose the idea of deploying huge numbers of weapons in space – and these interceptors would be both expensive and vulnerable. </w:t>
      </w:r>
      <w:r w:rsidRPr="000C68C5">
        <w:rPr>
          <w:rStyle w:val="StyleUnderline"/>
        </w:rPr>
        <w:t>China and Russia could focus on further developing anti-satellite weapons to blow a hole in the defense</w:t>
      </w:r>
      <w:r w:rsidRPr="003F0123">
        <w:rPr>
          <w:sz w:val="14"/>
        </w:rPr>
        <w:t xml:space="preserve">, </w:t>
      </w:r>
      <w:r w:rsidRPr="000C68C5">
        <w:rPr>
          <w:rStyle w:val="Emphasis"/>
        </w:rPr>
        <w:t xml:space="preserve">increasing the </w:t>
      </w:r>
      <w:hyperlink r:id="rId63" w:history="1">
        <w:r w:rsidRPr="000C68C5">
          <w:rPr>
            <w:rStyle w:val="Emphasis"/>
          </w:rPr>
          <w:t>risk of space war</w:t>
        </w:r>
      </w:hyperlink>
      <w:r w:rsidRPr="003F0123">
        <w:rPr>
          <w:sz w:val="14"/>
        </w:rPr>
        <w:t xml:space="preserve">. Already, there is a real danger that the whole effort of negotiated limits to temper nuclear arms racing may be coming to an end. The last remaining treaty limiting U.S. and Russian nuclear forces, the </w:t>
      </w:r>
      <w:hyperlink r:id="rId64" w:history="1">
        <w:r w:rsidRPr="000C68C5">
          <w:rPr>
            <w:rStyle w:val="Hyperlink"/>
          </w:rPr>
          <w:t>New START Treaty</w:t>
        </w:r>
      </w:hyperlink>
      <w:r w:rsidRPr="003F0123">
        <w:rPr>
          <w:sz w:val="14"/>
        </w:rPr>
        <w:t xml:space="preserve">, expires in February 2026. China’s rapid nuclear buildup is making many defense officials and experts in Washington call for a U.S. buildup in response. //// Intense hostility all around means that for now, </w:t>
      </w:r>
      <w:r w:rsidRPr="000C68C5">
        <w:rPr>
          <w:rStyle w:val="StyleUnderline"/>
        </w:rPr>
        <w:t>neither Russia nor China is</w:t>
      </w:r>
      <w:r w:rsidRPr="003F0123">
        <w:rPr>
          <w:sz w:val="14"/>
        </w:rPr>
        <w:t xml:space="preserve"> even </w:t>
      </w:r>
      <w:r w:rsidRPr="000C68C5">
        <w:rPr>
          <w:rStyle w:val="StyleUnderline"/>
        </w:rPr>
        <w:t>willing to sit down to discuss nuclear restraints</w:t>
      </w:r>
      <w:r w:rsidRPr="003F0123">
        <w:rPr>
          <w:sz w:val="14"/>
        </w:rPr>
        <w:t xml:space="preserve">, in treaty form or otherwise. //// A way forward//// In my view, </w:t>
      </w:r>
      <w:r w:rsidRPr="000C68C5">
        <w:rPr>
          <w:rStyle w:val="Emphasis"/>
        </w:rPr>
        <w:t xml:space="preserve">adding </w:t>
      </w:r>
      <w:r w:rsidRPr="001226B9">
        <w:rPr>
          <w:rStyle w:val="Emphasis"/>
          <w:highlight w:val="cyan"/>
        </w:rPr>
        <w:t>Golden Dome</w:t>
      </w:r>
      <w:r w:rsidRPr="00DB1C8F">
        <w:rPr>
          <w:rStyle w:val="Emphasis"/>
        </w:rPr>
        <w:t xml:space="preserve"> to this combustible mix</w:t>
      </w:r>
      <w:r w:rsidRPr="003F0123">
        <w:rPr>
          <w:sz w:val="14"/>
        </w:rPr>
        <w:t xml:space="preserve"> </w:t>
      </w:r>
      <w:r w:rsidRPr="001226B9">
        <w:rPr>
          <w:rStyle w:val="Emphasis"/>
          <w:highlight w:val="cyan"/>
        </w:rPr>
        <w:t>would</w:t>
      </w:r>
      <w:r w:rsidRPr="003F0123">
        <w:rPr>
          <w:sz w:val="14"/>
        </w:rPr>
        <w:t xml:space="preserve"> likely </w:t>
      </w:r>
      <w:r w:rsidRPr="001226B9">
        <w:rPr>
          <w:rStyle w:val="Emphasis"/>
          <w:highlight w:val="cyan"/>
        </w:rPr>
        <w:t>end any prospect of avoiding</w:t>
      </w:r>
      <w:r w:rsidRPr="003F0123">
        <w:rPr>
          <w:sz w:val="14"/>
        </w:rPr>
        <w:t xml:space="preserve"> a future of </w:t>
      </w:r>
      <w:r w:rsidRPr="00982612">
        <w:rPr>
          <w:rStyle w:val="Emphasis"/>
        </w:rPr>
        <w:t xml:space="preserve">unrestrained and </w:t>
      </w:r>
      <w:r w:rsidRPr="001226B9">
        <w:rPr>
          <w:rStyle w:val="Emphasis"/>
          <w:highlight w:val="cyan"/>
        </w:rPr>
        <w:t>unpredictable nuclear arms competition</w:t>
      </w:r>
      <w:r w:rsidRPr="003F0123">
        <w:rPr>
          <w:sz w:val="14"/>
        </w:rPr>
        <w:t xml:space="preserve">. But paths away from these dangers are available. //// </w:t>
      </w:r>
      <w:r w:rsidRPr="00DB1C8F">
        <w:rPr>
          <w:rStyle w:val="StyleUnderline"/>
        </w:rPr>
        <w:t>It would be quite plausible to design defenses that would provide some protection against attacks from a handful of missiles from North Korea or others that would not seriously threaten Russian or Chinese deterrent forces – and design restraints that would allow all parties to plan their offensive forces knowing what missile defenses they would be facing in the years to come</w:t>
      </w:r>
      <w:r w:rsidRPr="003F0123">
        <w:rPr>
          <w:sz w:val="14"/>
        </w:rPr>
        <w:t>.//// I believe that</w:t>
      </w:r>
      <w:r w:rsidRPr="00DB1C8F">
        <w:rPr>
          <w:rStyle w:val="Emphasis"/>
        </w:rPr>
        <w:t xml:space="preserve"> </w:t>
      </w:r>
      <w:r w:rsidRPr="001226B9">
        <w:rPr>
          <w:rStyle w:val="Emphasis"/>
          <w:highlight w:val="cyan"/>
        </w:rPr>
        <w:t>Trump should temper his Golden Dome ambitions</w:t>
      </w:r>
      <w:r w:rsidRPr="00DB1C8F">
        <w:rPr>
          <w:rStyle w:val="Emphasis"/>
        </w:rPr>
        <w:t xml:space="preserve"> to </w:t>
      </w:r>
      <w:r w:rsidRPr="003F0123">
        <w:rPr>
          <w:sz w:val="14"/>
        </w:rPr>
        <w:t xml:space="preserve">achieve his </w:t>
      </w:r>
      <w:hyperlink r:id="rId65" w:history="1">
        <w:r w:rsidRPr="00DB1C8F">
          <w:rPr>
            <w:rStyle w:val="Hyperlink"/>
          </w:rPr>
          <w:t>other dream</w:t>
        </w:r>
      </w:hyperlink>
      <w:r w:rsidRPr="003F0123">
        <w:rPr>
          <w:sz w:val="14"/>
        </w:rPr>
        <w:t xml:space="preserve"> – of negotiating a deal to reduce nuclear dangers. </w:t>
      </w:r>
    </w:p>
    <w:bookmarkEnd w:id="0"/>
    <w:p w14:paraId="4003F951" w14:textId="77777777" w:rsidR="00FD2B63" w:rsidRDefault="00FD2B63" w:rsidP="00FD2B63"/>
    <w:p w14:paraId="11709FFC" w14:textId="77777777" w:rsidR="00FD2B63" w:rsidRDefault="00FD2B63" w:rsidP="00FD2B63"/>
    <w:p w14:paraId="730F5F71" w14:textId="7568DE54" w:rsidR="00FD2B63" w:rsidRDefault="00FD2B63" w:rsidP="00FD2B63">
      <w:pPr>
        <w:pStyle w:val="Heading2"/>
      </w:pPr>
      <w:r>
        <w:t>OFF</w:t>
      </w:r>
    </w:p>
    <w:p w14:paraId="19B5A87B" w14:textId="77777777" w:rsidR="00FD2B63" w:rsidRDefault="00FD2B63" w:rsidP="00FD2B63"/>
    <w:p w14:paraId="1D8D2F40" w14:textId="2EA2E950" w:rsidR="00FD2B63" w:rsidRDefault="00FD2B63" w:rsidP="00FD2B63">
      <w:pPr>
        <w:pStyle w:val="Heading4"/>
      </w:pPr>
      <w:r>
        <w:t xml:space="preserve">[LINK + IMPACT] </w:t>
      </w:r>
      <w:r w:rsidRPr="0039111D">
        <w:t>The pandemic is illustrative of</w:t>
      </w:r>
      <w:r>
        <w:t xml:space="preserve"> 1) </w:t>
      </w:r>
      <w:r w:rsidRPr="0039111D">
        <w:t xml:space="preserve">the ways in which </w:t>
      </w:r>
      <w:r>
        <w:t xml:space="preserve">the state neglects and ignores </w:t>
      </w:r>
      <w:r w:rsidRPr="0039111D">
        <w:t>disabled folks in the interest of preserving an able-bodied, productive workforce</w:t>
      </w:r>
      <w:r>
        <w:t>; 2) Ableist psychological and material violence being co-constructive – Failure to theorize new subjectives makes slow death inevitable</w:t>
      </w:r>
    </w:p>
    <w:p w14:paraId="4C5A79F9" w14:textId="77777777" w:rsidR="00FD2B63" w:rsidRPr="00084104" w:rsidRDefault="00FD2B63" w:rsidP="00FD2B63">
      <w:pPr>
        <w:rPr>
          <w:rStyle w:val="Style13ptBold"/>
        </w:rPr>
      </w:pPr>
      <w:r>
        <w:rPr>
          <w:rStyle w:val="Style13ptBold"/>
        </w:rPr>
        <w:t xml:space="preserve">Thorneycroft and Asquith 2021 </w:t>
      </w:r>
      <w:r w:rsidRPr="00D50705">
        <w:rPr>
          <w:rStyle w:val="Style13ptBold"/>
          <w:sz w:val="16"/>
          <w:szCs w:val="16"/>
        </w:rPr>
        <w:t xml:space="preserve">Ryan Thorneycroft is </w:t>
      </w:r>
      <w:r>
        <w:rPr>
          <w:rStyle w:val="Style13ptBold"/>
          <w:sz w:val="16"/>
          <w:szCs w:val="16"/>
        </w:rPr>
        <w:t xml:space="preserve">a </w:t>
      </w:r>
      <w:r w:rsidRPr="00D50705">
        <w:rPr>
          <w:rStyle w:val="Style13ptBold"/>
          <w:sz w:val="16"/>
          <w:szCs w:val="16"/>
        </w:rPr>
        <w:t xml:space="preserve">Lecturer in Criminology in the School of Social Sciences at Western Sydney University Ryan’s current work examines crip/queer theory, ableism, violence, and he has published in leading journals such as Theoretical Criminology and Disability &amp; Society. Nicole L Asquith is the Professor of Policing and Emergency Management and Director of the Tasmanian Institute of Law Enforcement Studies at the University of Tasmania. In addition to her academic work, Nicole is the Secretary of the Australian Hate Crime Network. “Unexceptional Violence in Exceptional Times: Disablist and Ableist Violence During the COVID-19 Pandemic,” </w:t>
      </w:r>
      <w:hyperlink r:id="rId66" w:history="1">
        <w:r w:rsidRPr="00D50705">
          <w:rPr>
            <w:rStyle w:val="Hyperlink"/>
            <w:b/>
            <w:bCs/>
            <w:sz w:val="16"/>
            <w:szCs w:val="16"/>
          </w:rPr>
          <w:t>https://www.crimejusticejournal.com/article/view/1743/1030</w:t>
        </w:r>
      </w:hyperlink>
      <w:r w:rsidRPr="00D50705">
        <w:rPr>
          <w:rStyle w:val="Style13ptBold"/>
          <w:sz w:val="16"/>
          <w:szCs w:val="16"/>
        </w:rPr>
        <w:t>, [CORNELL DBT] [AV SUMMER25]</w:t>
      </w:r>
    </w:p>
    <w:p w14:paraId="4606297C" w14:textId="77777777" w:rsidR="00FD2B63" w:rsidRDefault="00FD2B63" w:rsidP="00FD2B63">
      <w:pPr>
        <w:rPr>
          <w:rStyle w:val="StyleUnderline"/>
        </w:rPr>
      </w:pPr>
      <w:r w:rsidRPr="00C546BD">
        <w:rPr>
          <w:rStyle w:val="StyleUnderline"/>
        </w:rPr>
        <w:t>It is well established that violence and oppression towards vulnerable and marginalised communities are intensified and compounded during times of social upheaval (Agamben 2005; Bauman 1989; Hirsch 1995; Puar 2007).</w:t>
      </w:r>
      <w:r w:rsidRPr="00C546BD">
        <w:t xml:space="preserve"> </w:t>
      </w:r>
      <w:r w:rsidRPr="0039111D">
        <w:rPr>
          <w:sz w:val="14"/>
          <w:szCs w:val="14"/>
        </w:rPr>
        <w:t>Already on the margins, states of exception (Agamben 2005) authorise and legitimise acts of violence  against  the  other.</w:t>
      </w:r>
      <w:r w:rsidRPr="00C546BD">
        <w:t xml:space="preserve">  </w:t>
      </w:r>
      <w:r w:rsidRPr="00C546BD">
        <w:rPr>
          <w:rStyle w:val="StyleUnderline"/>
        </w:rPr>
        <w:t xml:space="preserve">Such  </w:t>
      </w:r>
      <w:r w:rsidRPr="003E610C">
        <w:rPr>
          <w:rStyle w:val="StyleUnderline"/>
          <w:highlight w:val="green"/>
        </w:rPr>
        <w:t>violence  is  co-constitutively  produced  and  enacted  individually  and collectively, psychically and socially</w:t>
      </w:r>
      <w:r w:rsidRPr="00C546BD">
        <w:rPr>
          <w:rStyle w:val="StyleUnderline"/>
        </w:rPr>
        <w:t xml:space="preserve"> (Butler 2004). As COVID-19 extends its grip throughout the world, it strikes  us  that  </w:t>
      </w:r>
      <w:r w:rsidRPr="003E610C">
        <w:rPr>
          <w:rStyle w:val="StyleUnderline"/>
          <w:highlight w:val="green"/>
        </w:rPr>
        <w:t>disabled  people  are  disproportionately  subjected  to  both</w:t>
      </w:r>
      <w:r w:rsidRPr="00C546BD">
        <w:rPr>
          <w:rStyle w:val="StyleUnderline"/>
        </w:rPr>
        <w:t xml:space="preserve">  physical  and symbolic  violence during this time of social upheaval.</w:t>
      </w:r>
      <w:r w:rsidRPr="00C546BD">
        <w:t xml:space="preserve"> </w:t>
      </w:r>
      <w:r w:rsidRPr="0039111D">
        <w:rPr>
          <w:sz w:val="14"/>
          <w:szCs w:val="14"/>
        </w:rPr>
        <w:t>During the first year of the pandemic, we have been confronted with news  stories  about  the  violence  meted  out  to  disabled  subjects,  and  in  this  article,  we  provide  a theorisation of such violence.</w:t>
      </w:r>
      <w:r w:rsidRPr="00C546BD">
        <w:t xml:space="preserve"> </w:t>
      </w:r>
      <w:r w:rsidRPr="00C546BD">
        <w:rPr>
          <w:rStyle w:val="StyleUnderline"/>
        </w:rPr>
        <w:t>We suggest that the added anxieties currently confronting people’s fragile corporeal embodiment are licensing abled subjects to violate disabled subjects.</w:t>
      </w:r>
      <w:r w:rsidRPr="00C546BD">
        <w:t xml:space="preserve"> </w:t>
      </w:r>
      <w:r w:rsidRPr="0039111D">
        <w:rPr>
          <w:sz w:val="14"/>
          <w:szCs w:val="14"/>
        </w:rPr>
        <w:t>As Maďarová, Hardoš and Ostertágová (2020: 11) note:[t]he COVID-19 pandemic revealed our vulnerability. Anyone could get infected and everybody has been constantly reminded about the risk through daily reports of new cases of infections and deaths</w:t>
      </w:r>
      <w:r w:rsidRPr="00C546BD">
        <w:t>.</w:t>
      </w:r>
      <w:r w:rsidRPr="00C546BD">
        <w:rPr>
          <w:rStyle w:val="StyleUnderline"/>
        </w:rPr>
        <w:t xml:space="preserve"> Specifically, at a time when conflict and upheaval are more pronounced, </w:t>
      </w:r>
      <w:r w:rsidRPr="00EC52BF">
        <w:rPr>
          <w:rStyle w:val="StyleUnderline"/>
          <w:highlight w:val="green"/>
        </w:rPr>
        <w:t>abled people are confronted by their own</w:t>
      </w:r>
      <w:r w:rsidRPr="00C546BD">
        <w:rPr>
          <w:rStyle w:val="StyleUnderline"/>
        </w:rPr>
        <w:t xml:space="preserve"> (inherently) leaky, </w:t>
      </w:r>
      <w:r w:rsidRPr="00EC52BF">
        <w:rPr>
          <w:rStyle w:val="StyleUnderline"/>
          <w:highlight w:val="green"/>
        </w:rPr>
        <w:t>vulnerable and fragile subjectivities</w:t>
      </w:r>
      <w:r w:rsidRPr="00C546BD">
        <w:rPr>
          <w:rStyle w:val="StyleUnderline"/>
        </w:rPr>
        <w:t xml:space="preserve"> (Butler 1993; Shildrick 1997), and they cannot cope with the precarity they have long ignored, minimised or projected onto other types of bodies and minds. </w:t>
      </w:r>
      <w:r w:rsidRPr="00EC52BF">
        <w:rPr>
          <w:rStyle w:val="StyleUnderline"/>
          <w:highlight w:val="green"/>
        </w:rPr>
        <w:t xml:space="preserve">In response, they must negate and expunge the disabled subject; </w:t>
      </w:r>
      <w:r w:rsidRPr="0039111D">
        <w:rPr>
          <w:rStyle w:val="StyleUnderline"/>
        </w:rPr>
        <w:t xml:space="preserve">they must put disabled people back in their place </w:t>
      </w:r>
      <w:r w:rsidRPr="00EC52BF">
        <w:rPr>
          <w:rStyle w:val="StyleUnderline"/>
          <w:highlight w:val="green"/>
        </w:rPr>
        <w:t>to preserve their own</w:t>
      </w:r>
      <w:r w:rsidRPr="00C546BD">
        <w:rPr>
          <w:rStyle w:val="StyleUnderline"/>
        </w:rPr>
        <w:t xml:space="preserve"> </w:t>
      </w:r>
      <w:r w:rsidRPr="00EC52BF">
        <w:rPr>
          <w:rStyle w:val="StyleUnderline"/>
        </w:rPr>
        <w:t>integrity</w:t>
      </w:r>
      <w:r w:rsidRPr="00BA11FB">
        <w:rPr>
          <w:rStyle w:val="StyleUnderline"/>
          <w:sz w:val="14"/>
          <w:szCs w:val="14"/>
        </w:rPr>
        <w:t>(</w:t>
      </w:r>
      <w:r w:rsidRPr="00BA11FB">
        <w:rPr>
          <w:sz w:val="14"/>
          <w:szCs w:val="14"/>
        </w:rPr>
        <w:t>Kristeva 1982; Young 1990). This article examines the social contours of this phenomenon, tracing its roots and flashpoints, its causes and effects. Specifically, in theorising its origins, we also locate sites of resistance with the aim of subverting the disablist and ableist violence that plagues our world. It  is important  to  contextualise  the  moment  in  which  we  are  caught.  Our  current  moment  could  be considered  a time  of  intensified  necropolitics  (Mbembe  2003).  Mbembe  (2003:  11)  suggests  that necropolitics is concerned with ‘the power and capacity to dictate who may live and who must die’. What could  also  be  conceptualised  as  biopower  (Foucault  1978),  necropolitical  questions  are  central  to governments’ (in)action in response to the COVID-19  pandemic</w:t>
      </w:r>
      <w:r w:rsidRPr="00BA11FB">
        <w:rPr>
          <w:rStyle w:val="StyleUnderline"/>
          <w:sz w:val="14"/>
          <w:szCs w:val="14"/>
        </w:rPr>
        <w:t xml:space="preserve">. </w:t>
      </w:r>
      <w:r w:rsidRPr="00C546BD">
        <w:rPr>
          <w:rStyle w:val="StyleUnderline"/>
        </w:rPr>
        <w:t>Health  systems  around  the  world  have prioritised the young and the ‘healthy’, and disabled bodies have been de-prioritised as hospitals become overloaded  (Ryan  2020).</w:t>
      </w:r>
      <w:r w:rsidRPr="0024004D">
        <w:rPr>
          <w:sz w:val="14"/>
          <w:szCs w:val="14"/>
        </w:rPr>
        <w:t>In  the  United  Kingdom,  for  example,  one  surgery  sent  letters  to  families  of disabled people and disabled organisations to inform them they should ‘put in place plans for themselves to  expect  not  to  be  resuscitated  in  the  event  of  severe  covid-related  illness’ (Abrams and Abbott 2020: 169). The institutionalisation and incarceration of disabled people in rehabilitation facilities, group homes, public housing, care homes and prisons is a disciplinary, biopolitical and necropolitical form of power that instantiates  domination  and  regulation—and  such  sites  operate  as  places  for  COVID-19 ‘clusters’ that currently  kill  (Walmsley  2020).</w:t>
      </w:r>
      <w:r w:rsidRPr="00C546BD">
        <w:t xml:space="preserve">  </w:t>
      </w:r>
      <w:r w:rsidRPr="00C546BD">
        <w:rPr>
          <w:rStyle w:val="StyleUnderline"/>
        </w:rPr>
        <w:t>Disabled  people  are  constituted  as  vulnerable,  and  in  turn,  have  been scapegoated  as  ungrievable  (Butler  2009;  Steele  2020).  Disabled  bodies  are  constituted  as  sick,  broken and unhealthy (Shildrick and Price 1996), and, as such, they matter less and become ‘ungrievable’ because it is ‘natural’ for them to die (Steele 2020). Deaths for ‘invulnerable’ bodies are more grievable than the ungrievable deaths of ‘vulnerable’ bodies (Hughes 2007</w:t>
      </w:r>
      <w:r w:rsidRPr="0024004D">
        <w:rPr>
          <w:rStyle w:val="StyleUnderline"/>
          <w:sz w:val="14"/>
          <w:szCs w:val="14"/>
        </w:rPr>
        <w:t xml:space="preserve">). </w:t>
      </w:r>
      <w:r w:rsidRPr="0024004D">
        <w:rPr>
          <w:sz w:val="14"/>
          <w:szCs w:val="14"/>
        </w:rPr>
        <w:t>In such contexts, disablist and ableist beliefs are (re)produced and perpetuated by governments around the world, and these messages have consequences. We already live in ableist and disablist times (McRuer 2018),  and  the  intensification  of  these  behaviours  and  practices  compounds  forms  of  domination  and abjection.</w:t>
      </w:r>
      <w:r w:rsidRPr="00C546BD">
        <w:t xml:space="preserve">  </w:t>
      </w:r>
      <w:r w:rsidRPr="00C546BD">
        <w:rPr>
          <w:rStyle w:val="StyleUnderline"/>
        </w:rPr>
        <w:t xml:space="preserve">Unfortunately,  it  is  no  surprise  </w:t>
      </w:r>
      <w:r w:rsidRPr="00EC52BF">
        <w:rPr>
          <w:rStyle w:val="StyleUnderline"/>
          <w:highlight w:val="green"/>
        </w:rPr>
        <w:t>that  disabled  people  are  subjected  to  increasing  forms  of violence,  both  interpersonally and  structurally,  given  the  discourses</w:t>
      </w:r>
      <w:r w:rsidRPr="00C546BD">
        <w:rPr>
          <w:rStyle w:val="StyleUnderline"/>
        </w:rPr>
        <w:t xml:space="preserve">  and  practices  </w:t>
      </w:r>
      <w:r w:rsidRPr="00EC52BF">
        <w:rPr>
          <w:rStyle w:val="StyleUnderline"/>
          <w:highlight w:val="green"/>
        </w:rPr>
        <w:t>that  are  being perpetuated</w:t>
      </w:r>
      <w:r w:rsidRPr="00C546BD">
        <w:rPr>
          <w:rStyle w:val="StyleUnderline"/>
        </w:rPr>
        <w:t xml:space="preserve"> (Goggin and Ellis 2020).</w:t>
      </w:r>
      <w:r w:rsidRPr="00C546BD">
        <w:t xml:space="preserve"> </w:t>
      </w:r>
      <w:r w:rsidRPr="0024004D">
        <w:rPr>
          <w:sz w:val="14"/>
          <w:szCs w:val="14"/>
        </w:rPr>
        <w:t>While much attention during this pandemic has been devoted to the experiences  and  treatment  of  women  (Williamson,  Lombard  and  Brooks-Hay  2020),  racial minorities (Kwok  2020)  and  queer  people  (Signorelli  et  al.  2020),  the  disability  movement,  as  yet,  does  not  have capital  to  mobilise  attention  and/or  recognition  beyond  those  already  invested  in  disability causes. It is also important to contextualise the geographic location from which we write, particularly given the ways in which the pandemic is playing out differentially across the globe (Lupton and Willis 2021). While Australia—where  both  authors  reside—has  been  relatively  successful  in  combating  COVID-19;  our subjectivities  and  positionalities  provide  important  insights  into  the  differential  treatment  of  disabled subjects throughout this pandemic. I (Ryan) am a young, (normatively) healthy, temporarily abled man, and most of my fears throughout the outbreak are not so much about contracting the virus myself, but of passing it on to (precaritised) others. Conversely, I (Nicole) have been more concerned about contracting COVID-19 because of my disability; I am more vulnerable to contracting the virus because of my reliance on  others  for  care  and  am  more  likely  to  experience  adverse  effects  if  infected.  It  is  ironic  that  the government’s planning, and subsequent dissemination of that information, was catered for me (Ryan) but not me (Nicole). As the Royal Commission into Violence, Abuse, Neglect and Exploitation of People with Disability recently identified, the Australian Government’s early responses to the pandemic failed to address the needs of disabled people (Royal Commission into Violence, Abuse, Neglect and Exploitation of People with Disability 2020 2020). It also found:[T]he   health   emergency,   pandemic   and   communicable   disease   plans   prepared   by   the authorities before January 2020 did not refer to, much less address, the particular needs and concern  of  people  with  disability.(Royal  Commission  into  Violence,  Abuse,  Neglect  and Exploitation of People with Disability 2020: 54)It is interesting to note the ways in which disabled people have been erased and abjected preceding and during the pandemic, and, in this article, we are interested in accounting for these (dis)continuities during this time. While we write from our standpoints in Australia, we also draw upon a range of (inter)national perspectives in accounting for the disablist and ableist violence, both within and beyond the context of the global COVID-19 pandemic (for examples, see Cahapay 2020; Jalali et al. 2020; Lee and Kim 2020; Mbazzi et al. 2021; Qi and Hu 2020; Safta-Zecheria 2020). It is also important to note the ways in which disablist and ableist violence has received increased public attention in Australia (in contrast to other parts of the world). Concurrent with the exceptional first year of the virus, the Australian public has been exposed to the issues relating to disablist and ableist violence as a consequence of the Royal Commissioninto Violence, Abuse,  Neglect  and  Exploitation  of  People  with  Disability.  The  combination  of  the  increased  universal precarity  due  to  COVID-19,  and  the  increased  attention  on  the  lives  of  disabled  people  due  to  the  royal commission,  has  created  the  conditions  for  the  (abled)  public  to  more  readily  consider  the  prospect  of disabledness in their lives (discussed later).In  this  article,  we  start  by  tracing  the  forms  of  violence  that  occur  during  times  of  social  upheaval;  this provides   the   necessary  context   to   consider   the   ways   in   which   disabled   people   are   subjected   to disproportionate levels of violence during this pandemic. We then consider various instances of disablist and  ableist  violence  that  have  occurred  during  this  pandemic  and  call  attention  to  the  ways  in  which various  discourses  and  practices  work  to  constitute  disabled  people  in  particular  (pathological)  ways</w:t>
      </w:r>
      <w:r w:rsidRPr="0024004D">
        <w:rPr>
          <w:rStyle w:val="StyleUnderline"/>
          <w:sz w:val="14"/>
          <w:szCs w:val="14"/>
        </w:rPr>
        <w:t>. Focusing  on  both  physical  and  symbolic  violence  is  central  to  our  approach  as  it  demonstrates  the relationality between symbolic acts and material outcomes (see Butler 1993).</w:t>
      </w:r>
      <w:r w:rsidRPr="0024004D">
        <w:rPr>
          <w:sz w:val="14"/>
          <w:szCs w:val="14"/>
        </w:rPr>
        <w:t xml:space="preserve"> The sources and case studies that form the basis of this inquiry come from a literature and newspaper search relating to disabled people and  the  COVID-19  pandemic.</w:t>
      </w:r>
      <w:r w:rsidRPr="00C546BD">
        <w:t xml:space="preserve">  </w:t>
      </w:r>
      <w:r w:rsidRPr="00C546BD">
        <w:rPr>
          <w:rStyle w:val="StyleUnderline"/>
        </w:rPr>
        <w:t xml:space="preserve">We  then  consider  the  aetiological  underpinnings  of  disablist  and  ableist violence, and suggest that such practices are grounded in abled/ableist relations that differentiate, rank, negate, notify and prioritise dis/abled bodies (Campbell 2017, </w:t>
      </w:r>
      <w:r w:rsidRPr="00B72C54">
        <w:rPr>
          <w:rStyle w:val="StyleUnderline"/>
        </w:rPr>
        <w:t>2020). During this social upheaval, it strikes us that abled subjects have used their anxieties, precarities and precariousness to put disabled people in their place to shore up their own selves.</w:t>
      </w:r>
      <w:r w:rsidRPr="00C546BD">
        <w:t xml:space="preserve"> </w:t>
      </w:r>
      <w:r w:rsidRPr="0024004D">
        <w:rPr>
          <w:sz w:val="14"/>
          <w:szCs w:val="14"/>
        </w:rPr>
        <w:t>We contextualise our analysis both within and beyond the pandemic to  highlight  the  ways  in  which  ableist  and  disablist  violence  operates  in  and  through  (non-)pandemic times.  Disabled  people  are  already  subjected  to  forms  of  disablist  and  ableist violence,  and  we  are interested in noting the intensification of this form of violence and the novel attention it has drawn. Finally,  we conclude by considering the ways in which disablist and ableist violence might be resisted through the subversion of ableist practices and beliefs. Violence During Social Upheaval History  has  shown  us  that  times  of  social  upheaval  compound  and  intensify  discriminatory  violence (Agamben  2005;  Bauman  1989;  Hirsch  1995;  Puar  2007).  Abject  groups  already  sit  on  the  margins of society,  yet  during  social  upheaval,  their  treatment  is  intensified  and  compounded.  Whether  during  a tsunami, bushfires or COVID-19, disabled people are consistently forgotten in forward planning and crisis management,  and  are  disproportionately  represented  in  death  rates  (Smith,  Jolley  and  Schmidt  2012; Stough  and  Kelman  2018).  These  actions  can  be  understood  as  deliberate  outcomes  (e.g.,  Jewish extermination  in  Nazi  Germany)  or  (un)intended  consequences  (e.g.,  starvation  during  war).  Social structures,support  systems,  welfare  and  other  technologies  and  practices  dictate  who  may  be  affected more  than  others  as  society  experiences  disorientation,  restructuring  and  potential  collapse  (de  Swaan 2001). Social upheaval creates disorientation in ways of living and being, and societies experience a rapid reordering of resources, priorities, values, lives that matter and lives that do not (de Swaan 2001</w:t>
      </w:r>
      <w:r w:rsidRPr="0024004D">
        <w:rPr>
          <w:rStyle w:val="StyleUnderline"/>
          <w:sz w:val="14"/>
          <w:szCs w:val="14"/>
        </w:rPr>
        <w:t>).</w:t>
      </w:r>
      <w:r w:rsidRPr="00B72C54">
        <w:rPr>
          <w:rStyle w:val="StyleUnderline"/>
        </w:rPr>
        <w:t xml:space="preserve"> Violence and  neglect  manifest  through  a  restructuring  of  interpersonal,  structural,  intersubjective  and  systemic relationships and networks (Green and Ward 2009).</w:t>
      </w:r>
      <w:r w:rsidRPr="00C546BD">
        <w:t xml:space="preserve"> </w:t>
      </w:r>
      <w:r w:rsidRPr="0024004D">
        <w:rPr>
          <w:sz w:val="14"/>
          <w:szCs w:val="14"/>
        </w:rPr>
        <w:t>Marginalised bodies wear the brunt of these changes (Barber and Naepi 2020), as Matthewman and Huppatz (2020: 4) note, ‘the isolated, weak, minorities and the less wealthy consistently fare worse in disaster situations’. Times of social upheaval constitute exceptional and aberrant experiences for many (normative/privileged) people, but for marginalised groups, they merely represent the latest iteration of oppression.  Indeed,  many  marginalised  people  may  feel  they  already  live  in  a  time  of  social  upheaval, particularly  given  the  discrimination  and  violence  they  already  receive  (Barber  and  Naepi  2020).  The intensified and compounding forms of violence inflicted upon marginalised groups is simply a ‘logical’ outcome of the structural subordination of them based on hierarchies of value (Barber and Naepi 2020). Violence  against  marginalised  people  during  social  upheaval  cannot  be  considered  an  ‘enclave  of barbarism’ (de Swaan 2001); rather, it is a perpetuation (and intensification) of barbarism.1Thus, violence during social upheaval cannot be thought of as an example of exceptionalism, but rather as a manifestation and continuation of pre-existing inequalities and injustices. To stop this violence, we must first examine what it looks like. Disablist and Ableist Violence During the Pandemic Following Connell’s (2020: 745) call that we take ‘the viewpoint of the virus’, it is clear that COVID-19 is intent on: a) killing disabled (and older) people, and b) creating more disabled people in this world. The virus, in and of itself, is disabling, but so too are the social practices that operate in response to the virus. COVID-19 is highly contagious, and as it started to expand its grip around the world, governments stepped in to implement rules and allocate resources to help manage its spread. The rules implemented and the resources allocated disproportionately affected disabled people, yet, paradoxically, they were justified by governments as necessary to protect them. Social distancing2rules were implemented, many industries shut  down,  international  borders  were  closed,  stay-at-home  orders  were  mandated  for  non-essential activities,  sick  people  were  forced  into  self-isolation,  many  surfaces  decontaminated  by  cleaners,and people  were  only  allowed  to  congregate  with  other  residents  of  their  household.  Many  governments battled  to  source  and  provide  hand  sanitiser,  surgical  gloves,  face  masks  and  ventilators,  as  well  as  to ensure the supply lines for food and essential products were maintained. Millions around the world lost their jobs, while others were forced to work from home if they could. Tens of millions have been infected by COVID-19, and over two million people have died (at the time of writing). The sudden onset of COVID-19 has created profound disorientation in people’s lives. The  immediate  effects  of  COVID-19  were  disabling.  Many  disabled  people  already  receive  little  (social) support (Malli et al. 2018), and this was stripped from them as COVID-19 measures were implemented.  The effects of this are yet to be fully realised, but access to food, medications, physiological and emotional support   have   been   affected   (Henriques-Gomes   2020a;   Safta-Zecheria   2020;   Simmons   2020).   The consequences include malnutrition, pain, bedsores and poor mental health outcomes (Grech 2020). Many communities were hit with food and sanitary shortages, and while many abled people can travel between shops or visit the shops regularly, the barriers can be too complex for many disabled people (Ryan and Marsh 2020). With the implementation of mandatory face masks in some jurisdictions, communication has also  been  forestalled,  especially  for  those  reliant  on  lip-reading  (Munro  2020</w:t>
      </w:r>
      <w:r w:rsidRPr="003E610C">
        <w:rPr>
          <w:rStyle w:val="StyleUnderline"/>
        </w:rPr>
        <w:t>).  Many  care  homes  for disabled people have also been put into isolation or lockdown, and while this is done in the interests of disabled people’s health and safety, the ‘reduction of formal oversight mechanisms’ this creates also ‘comes with an increase in the risk of violence, abuse, neglect and exploitation’ (Royal Commission into Violence, Abuse, Neglect and Exploitation of People with Disability 2020: 4).It is worth considering the violent messages that emanate from the COVID-19 responses. Many</w:t>
      </w:r>
      <w:r w:rsidRPr="00B72C54">
        <w:rPr>
          <w:rStyle w:val="StyleUnderline"/>
        </w:rPr>
        <w:t xml:space="preserve"> </w:t>
      </w:r>
      <w:r w:rsidRPr="003E610C">
        <w:rPr>
          <w:rStyle w:val="StyleUnderline"/>
          <w:highlight w:val="green"/>
        </w:rPr>
        <w:t>healthcare systems  have  made  it  clear  that  young  and  healthy  people  will  be  prioritised  as  hospitals  become overloaded</w:t>
      </w:r>
      <w:r w:rsidRPr="00B72C54">
        <w:rPr>
          <w:rStyle w:val="StyleUnderline"/>
        </w:rPr>
        <w:t xml:space="preserve"> (Lee and Kim 2020; Ryan 2020</w:t>
      </w:r>
      <w:r w:rsidRPr="003E610C">
        <w:rPr>
          <w:rStyle w:val="StyleUnderline"/>
          <w:highlight w:val="green"/>
        </w:rPr>
        <w:t>). There is an enormous risk that many disabled people will fill our hospital beds, and many will die.</w:t>
      </w:r>
      <w:r w:rsidRPr="00B72C54">
        <w:rPr>
          <w:rStyle w:val="StyleUnderline"/>
        </w:rPr>
        <w:t xml:space="preserve"> This complies with the discursive construction of disabled people as simultaneously burden and excess, as ‘too much’ and ‘not enough’ (Soldatic 2019</w:t>
      </w:r>
      <w:r w:rsidRPr="00ED3A51">
        <w:rPr>
          <w:rStyle w:val="StyleUnderline"/>
        </w:rPr>
        <w:t>). The ranking of dis/abled lives negates and expunges the disabled subject. Under what conditions can society expose some people  to  death?  Who  has  the  right  to  life,  and  others to  death?  What  does  this</w:t>
      </w:r>
      <w:r w:rsidRPr="00B72C54">
        <w:rPr>
          <w:rStyle w:val="StyleUnderline"/>
        </w:rPr>
        <w:t xml:space="preserve">  say  about  the  people exposed to death and those with the power to kill? Butler (2009: 38) posits, albeit in the context of war, that:[O]ne way of posing the question of who ‘we’ are in these times of war is by asking whose lives are   considered   valuable,   whose   lives   are   mourned,   and   whose   lives   are   considered ungrievable.</w:t>
      </w:r>
      <w:r w:rsidRPr="00C546BD">
        <w:t xml:space="preserve"> We might think of war as dividing populations into those </w:t>
      </w:r>
      <w:r w:rsidRPr="00E24099">
        <w:t xml:space="preserve">who are grievable and those who are not. </w:t>
      </w:r>
      <w:r w:rsidRPr="00E24099">
        <w:rPr>
          <w:rStyle w:val="StyleUnderline"/>
        </w:rPr>
        <w:t>An ungrievable life is one that cannot be mourned because it has never lived, that is, it has never counted as a life at all.</w:t>
      </w:r>
      <w:r w:rsidRPr="00E24099">
        <w:t xml:space="preserve"> </w:t>
      </w:r>
      <w:r w:rsidRPr="00E24099">
        <w:rPr>
          <w:sz w:val="14"/>
          <w:szCs w:val="14"/>
        </w:rPr>
        <w:t>We can see the division of the globe into grievable and  ungrievable  lives  from  the  perspective  of those  who  wage  war  in  order  to  defend  them</w:t>
      </w:r>
      <w:r w:rsidRPr="0024004D">
        <w:rPr>
          <w:sz w:val="14"/>
          <w:szCs w:val="14"/>
        </w:rPr>
        <w:t xml:space="preserve"> against the lives of others—even if it means taking those latter lives. While  we  should  be  cautious  about  comparing  pandemics  to  war—such  metaphors  unnecessarily militarise  issues  as  well  as  normalise  war—Butler’s  comments  do  resonate  with  the  grievability  and ungrievability of lives during this pandemic. </w:t>
      </w:r>
      <w:r w:rsidRPr="00EC52BF">
        <w:rPr>
          <w:rStyle w:val="StyleUnderline"/>
          <w:highlight w:val="green"/>
        </w:rPr>
        <w:t>Disabled people</w:t>
      </w:r>
      <w:r w:rsidRPr="00EC52BF">
        <w:rPr>
          <w:rStyle w:val="StyleUnderline"/>
        </w:rPr>
        <w:t xml:space="preserve"> are generally constituted as vulnerable, and, in the context of this pandemic, they </w:t>
      </w:r>
      <w:r w:rsidRPr="00EC52BF">
        <w:rPr>
          <w:rStyle w:val="StyleUnderline"/>
          <w:highlight w:val="green"/>
        </w:rPr>
        <w:t>have been scapegoated</w:t>
      </w:r>
      <w:r w:rsidRPr="00EC52BF">
        <w:rPr>
          <w:rStyle w:val="StyleUnderline"/>
        </w:rPr>
        <w:t xml:space="preserve"> as ungrievable </w:t>
      </w:r>
      <w:r w:rsidRPr="00EC52BF">
        <w:rPr>
          <w:rStyle w:val="StyleUnderline"/>
          <w:highlight w:val="green"/>
        </w:rPr>
        <w:t>because it is ‘natural’ for them to die</w:t>
      </w:r>
      <w:r w:rsidRPr="00EC52BF">
        <w:rPr>
          <w:rStyle w:val="StyleUnderline"/>
        </w:rPr>
        <w:t xml:space="preserve"> (Hughes 2007). </w:t>
      </w:r>
      <w:r w:rsidRPr="0024004D">
        <w:rPr>
          <w:sz w:val="14"/>
          <w:szCs w:val="14"/>
        </w:rPr>
        <w:t xml:space="preserve">In contrast, deaths are ‘unnatural’ for ‘invulnerable’ people, so their lives are grieved and grievable. The bodies that matter more than others are more obvious during times of social upheaval (Butler 2020). Platitudes, pity and charity are replaced with outright disgust, violence and abjection. The masks come off and the ableist figures reveal themselves. Ableist beliefs and practices are now out in the open, from the shadows to the light (Overboe </w:t>
      </w:r>
      <w:r w:rsidRPr="00FD2B63">
        <w:rPr>
          <w:sz w:val="14"/>
          <w:szCs w:val="14"/>
        </w:rPr>
        <w:t xml:space="preserve">2007). </w:t>
      </w:r>
      <w:r w:rsidRPr="00FD2B63">
        <w:rPr>
          <w:rStyle w:val="StyleUnderline"/>
        </w:rPr>
        <w:t>Prior to COVID-19 it was apparently too difficult to work from home; disabled  people  needed  to  be  in  the  workplace  or  not  work  at  all.  Yet  now,  apparently,  it  is  easy  and practical  for  most  to  do  so.  Disabled  people  have  long  complained  that many  footpaths  are  too  narrow, particularly for wheelchair users, yet their requests have been ignored. Since COVID-19, however, there has  been  an  explosion  of  discourse  that  footpaths  are  too  narrow  to  properly  accommodate  social distancing,  and  changes  are  already  underway  (</w:t>
      </w:r>
      <w:r w:rsidRPr="00EC52BF">
        <w:rPr>
          <w:rStyle w:val="StyleUnderline"/>
        </w:rPr>
        <w:t>see  Laker  2020;  Moynihan  2020;  Power  2020).  Many important  press  conferences  are  held  without  sign  language  interpreters;  similarly,  easy  read  or  easy comprehension versions of critical public health messages have not been provided in most jurisdictions. These gaps in information provisions convey the message to disabled people that the information is not for them. As governments start to loosen the restrictions, more people will become infected, and, in the words of Australia’s Prime Minister, ‘that is to be expected’. Against the backdrop of these not so subtle messag</w:t>
      </w:r>
      <w:r w:rsidRPr="00B72C54">
        <w:rPr>
          <w:rStyle w:val="StyleUnderline"/>
        </w:rPr>
        <w:t>es about the position of disabled people in society, there have  also  been  more  extreme  forms  of  physical  violence  that  have  occurred  against  disabled  people. Symbolic violence gives occasion for physical violence.</w:t>
      </w:r>
      <w:r w:rsidRPr="00C546BD">
        <w:t xml:space="preserve"> </w:t>
      </w:r>
      <w:r w:rsidRPr="0024004D">
        <w:rPr>
          <w:sz w:val="14"/>
          <w:szCs w:val="14"/>
        </w:rPr>
        <w:t>In May 2020, Australians were told of the death of Ann  Marie  Smith.  A  month  earlier,  Smith—a  54-year-old  woman  with  cerebral  palsy—was  taken  to  the Royal  Adelaide  Hospital  and  underwent  surgery  to  remove  rotting  flesh  from  severe  pressure  sores(Dempster  2020).  She  went  into  palliative  care  and  died  the  following  day  from  profound  septic  shock, multiple organ failure (from the pressure sores) and malnutrition (Dempster 2020). While Smith had been receiving full-time ‘care’,3it is alleged that she had been sitting in a woven cane chair inside her house for more than a year—and even used the chair as her toilet (Henriques-Gomes 2020c). Police allege Smith’s death was ‘disgusting and degrading’ (Henriques-Gomes 2020b: np).A few days after Smith’s story made the news, the public were confronted by the death of Willow Dunn. Four-year-old Dunn, who had Down syndrome, died on 23 May in Brisbane. Dunn lay deceased in her cot for at least two days before an ambulance was called, and it is understood she had ‘allegedly been left to starve,  had  gaping  sores  that  exposed  her  hip  bones,  and  severe  facial  injuries  after  being  attacked  by vermin’ (Murray 2020: np). Thus far, her father and stepmother have been charged with her murder (Murray 2020). A  few days  later,  we  heard  it  all  again.  This  time,  two  boys  with  autism,  aged  17  and  19,  were  found malnourished in a locked room in a Brisbane house (Roberts 2020). The police were called by a neighbour due to their ‘carers’ death in the yard. Police found the boys naked in a desolate room (Visontay 2020). Neighbours told media that the boys had been neglected for several years; footage emerged of the boys wearing soiled nappies, and, according to one witness, the boys were often hosed down in the back garden (Visontay  2020;  Roberts  2020).  While  many  neighbours  recounted  stories  about  the  boys—one  was apparently known as the ‘naked bandit’ because he often ran around naked—it appears the media failed to ask them why they never reported the neglect. A common feature of these three cases (along with many others) is the inaction of carers and guardians, and their deliberate decisions to withhold food, which led to slow, painful deaths in two of these cases, and the severe malnutrition of the two boys. It is important to note that while two of these cases of disablist and ableist violence publicised in the early days of the pandemic  occurred  in  Brisbane,  Australia,  the  prevalence  of  this  type  of  violence  is  not  necessarily heightened in this jurisdiction. Rather, the publicity around these cases, following the national coverage of Ann Marie Smith’s death in South Australia, may indicate a more robust response to vulnerability from policing and criminal justice agencies in Queensland. As Howes, Bartkowiak-Théron and Asquith (2017) note,  the  Queensland  Police  Service  have  some  of  the  most  rigorous  and  inclusive  policy  and  practice documents to guide police in responding to disablist and ableist violence.Many other stories have been reported in the past few months, both in Australia and internationally. In Spain,  autistic  people  received  verbal  abuse  while  walking  in  the  street  (Monforte  and  Úbeda-Colomer 2020).  Disabled  people  in  England,  Scotland  and  Northern  Ireland  have  also  received  abuse  for  not wearing  face  masks, even  though  many  cannot  wear  them  because  of  their  disabilities  (Pearson  2020). Disabled  people  in  Iran  have  been  disproportionately  affected  through  the  closure  of  rehabilitation facilities  (Jalali  et  al.  2020),  and  in  Romania  (as  with  elsewhere;  see,  forexample,  the  United  States), disabled  people  have  been  infected  through  inadequately  prepared  and  resourced  residential  care facilities (Safta-Zecheria 2020). In China, the believed source of the outbreak, there are no provisions for disabled people in the People’s Republic of China Law on Prevention and Treatment of Infectious Diseases guidelines (Qi and Hu 2020). Like many other countries, South Korea also prioritised those with ‘higher rates of success in treatment outcome’ (i.e., abled, young and healthy people), and had COVID-19 testing clinics that were inaccessible to wheelchair users (Lee and Kim 2020: 1514).In Nyagatare, east Rwanda, many marginalised, disabled people ordinarily rely on others for food, but this reliance  is  now  even  more  limited as  people  lose  their  jobs  and  incomes  (KT  Press  2020).  Nearby,  in Uganda, families of disabled children have lost their jobs, and parents, in particular, have noted the lack of accessible learning materials for their children while they ‘teach’ at home (Mbazzi  et  al.  2021).  Gladys Ambert, a Florida woman with cerebral palsy, died in April after her family members tied her up and left her to suffocate (Toohey 2020). The increase in internet use prompted by COVID-19 has also raised fears about an increase in online disablist hate speech (Bailey 2020). Gender-based violence has also increased during this pandemic, and a significant proportion of these victims are disabled women (Cahya 2020).It is clear that the emergence of COVID-19 has brought with it increased violence (physical and symbolic), abuse and neglect towards disabled people, yet our assemblage of these news stories points to a broader problem:  no  one  is  collecting  statistics  on  these  acts  of  violence  (Sherry  2016).  Walmsley  (2020:  1018) notes that this ‘failure to count has a long history [for disabled people]’, and, if statistics are collected, they are most often erroneously labelled as abuse or mistreatment (Thorneycroft 2020).</w:t>
      </w:r>
      <w:r w:rsidRPr="00C546BD">
        <w:t xml:space="preserve"> </w:t>
      </w:r>
      <w:r w:rsidRPr="00EC52BF">
        <w:rPr>
          <w:rStyle w:val="StyleUnderline"/>
          <w:highlight w:val="green"/>
        </w:rPr>
        <w:t>Such practices send the message that a) disablist and ableist violence is not violence at all, and b) that disabled people are so disposable that they fail to count.</w:t>
      </w:r>
      <w:r w:rsidRPr="00C546BD">
        <w:t xml:space="preserve"> </w:t>
      </w:r>
      <w:r w:rsidRPr="0024004D">
        <w:rPr>
          <w:sz w:val="14"/>
          <w:szCs w:val="14"/>
        </w:rPr>
        <w:t>Yet, it is clear that disablist and ableist violence exists, and more so during this pandemic. A question: why? Aetiologies of Disablist and Ableist Violence During the Pandemic In explicating the aetiologies of disablist and ableist violence during this pandemic, we provide an account based on an assemblage of our own readings of Butler (1993, 2020), Campbell (2009), Young (1990) and others, as well as our own lived experiences and the conversations we have had with disabled people about their  experiences  of  violence  (see,  for  example,  Thorneycroft  2020).  Our  account  is  contextualised  both within and beyond the period of this pandemic; we draw upon pre-existing and emerging accounts and consider  how  they  apply  in  this  contemporary  moment.  It  is  also  an  inherently  partial  and  incomplete account because ‘[n]o author or text’ can exclusively ‘explain the complexities of contemporary power [and violence]’ (Butler 1993:  19).  We  use  an  assemblage  of  these  theories  to  consider  disablist  and  ableist violence within and beyond the pandemic, not as an objective and totalising account of this phenomenon, but as an intellectual tool that enables us to reconsider dominant narratives about disability that pervade the field and informs our actions in exceptional times.Given the inherently partial and incomplete nature of our account, we invite others to fill in, twist, erase or rewrite the gaps we cannot see. We echo Price’s(2011: 3) evocative comments that we have ‘written truths and decided they’re lies, erased them, [and] written them again’. We have tried our best to get the words to speak our minds but, recognising the ‘constraints that grammar imposes upon thought’ (Butler 1999: xix) and the disorientation that this global pandemic has created for both of us, we stew in the ‘mess’ of what we have written.Norms, Binaries and AnxietiesSociety  is  organised  and  structured  on  the  characterological  figure  of  the white,  abled,  adult,  cis, heterosexual male body. While, of course, various accommodations and differences are acknowledged and accepted  in  contemporary  society  (to  varying  degrees),  the  starting  point—and  often  the  fallback position—still remains this figure. Butler (2020: 37) writes:[T]he individual who is introduced to us as the first moment of the human, the outbreak of the human onto the world, is posited as if he was never a child; as if he was never provided for, never  depended  upon  parents  or  kinship  relations,  or  upon  social  institutions,  in  order  to survive and grow and (presumably) learn. This social contract, or state of nature fantasy, starts with the negation of vulnerability, dependency and interdependency  (Butler  2020).  He  is  already,  apparently,  self-sufficient  and  autonomous.  This  scene excludes the many other figures that comprise our society; the woman, the disabled person, the person of colour, the child, the non-cis person and the queer. We cannot even fault their representations in the scene because they are unrepresentable (Butler 1991, 2020). Perhaps the biggest problem with this representation is that it ‘begins not at the origin, but in the middle of  a  history  that  is not about to be told’ (Butler 2020: 37, emphasis in original). Our vulnerabilities, dependencies and interdependencies are erased and expunged. All of us were ‘born into a condition of radical dependency’ (Butler 2020: 41), yet, while many of us reach so-called ‘independence’, we move to eradicate our past selves like it never happened. We are a culture and society ‘based on the myth of the autonomous subject’ (Hughes, 2007: 674), and we must recognise that it is, in part, ‘our undifferentiated concept of man thatgives rise to discrimination’ (Baudrillard 1993: 125).The constitution of society’s titular figure—the  white,  abled,  adult,  cis,  heterosexual  man—manifests  a whole repertoire of assumptions, beliefs and attitudes towards the not-white, not-abled, not-adult, not-cis, not-heterosexual and not-man. When a subject position becomes naturalised, all other subject positions are  denaturalised.  The  instantiation  of  binary  relationships—white/black,  abled/disabled,  adult/child, man/woman—creates the empowerment of the former and the denigration of the latter (Goodley 2017). Hughes (2007: 678) writes that it ‘does not matter which particular binary one invokes, the latter term will be the negative to its partner’s positive’. The latter category is ‘marked out, frozen into a being marked as Other, deviant in relation to the dominant norm’ (Young 1990: 123).The instantiation and subscription to binary ‘logics’ create a form of ‘border anxiety’ that helps explain the violence and oppression against marginalised bodies, particularly disabled people (Young 1990). Young (1990: 129) writes:The medicalization of difference brings about a strange and fearful logic. On the one hand, the normal/abnormal distinction is a pure good/bad exclusive opposition. On the other hand, since these opposites are located on one and the same scale, it is easy to slide from one to the other, the border is permeable. The permeability of bodies, particularly dis/abled bodies, creates border anxiety. Young (1990) suggests that homosexuality is the paradigm of border anxiety (because anyone can become gay). We suggest that disabledness  sits  alongside  this  and  is,  perhaps,  even  more  powerful.  The  border  between  abled  and disabled is so permeable that anyone can become disabled at any moment. Such recognition shocks the abled/ableist  body,  and  they  must  turn  away,  ignore,  violate,  expunge  or  erase  the  disabled  body  from their field of vision. To defend their identity, the abled body must negate the disabled body.This account helps us understandwhy many people can rid themselves of racism or sexism yet continue to perpetuate ableism (Young 1990).</w:t>
      </w:r>
      <w:r w:rsidRPr="00C546BD">
        <w:t xml:space="preserve"> </w:t>
      </w:r>
      <w:r w:rsidRPr="0024004D">
        <w:rPr>
          <w:rStyle w:val="StyleUnderline"/>
        </w:rPr>
        <w:t xml:space="preserve">Some people can be firm about their identities and comportment—they  know  they  will  not  become  black  overnight  or  are  clear  in  their  genders  and  sexualities—but  the prospect of disabledness can never be erased. In times of social upheaval, in this contemporary moment where everything feels precarious and debilitating (Puar 2017), the desire to ensure (abled) integrity is more pronounced than ever. People know that disabled subjects are more vulnerable to the coronavirus, and,  as  such,  the  threat  of  disabledness  is  doubly  pronounced  and  threatening.  As  a  consequence,  the disabled body must be ignored, violated or expunged. </w:t>
      </w:r>
      <w:r w:rsidRPr="0024004D">
        <w:rPr>
          <w:sz w:val="14"/>
          <w:szCs w:val="14"/>
        </w:rPr>
        <w:t xml:space="preserve">This  picture  also  helps  inform  why  neglect  has  featured  so  heavily  during  this  pandemic.  As  disability studies scholars interested in violence and oppression, we are typically confronted by the acts of explicit and forceful violation and (in)action against disabled people. </w:t>
      </w:r>
      <w:r w:rsidRPr="0024004D">
        <w:rPr>
          <w:rStyle w:val="StyleUnderline"/>
        </w:rPr>
        <w:t xml:space="preserve">Yet, we are struck by the ways in which so many stories of </w:t>
      </w:r>
      <w:r w:rsidRPr="0039111D">
        <w:rPr>
          <w:rStyle w:val="StyleUnderline"/>
          <w:highlight w:val="green"/>
        </w:rPr>
        <w:t>disablist and ableist violence during this pandemic involve the slow, degrading processes of neglect, which entails non-action</w:t>
      </w:r>
      <w:r w:rsidRPr="0024004D">
        <w:rPr>
          <w:rStyle w:val="StyleUnderline"/>
        </w:rPr>
        <w:t xml:space="preserve"> or non-force. It is the literal turning away of the disabled body. Ann Marie Smith was left to rot in a chair, Willow Dunn was left starving in her cot, and the two boys in Brisbane were locked away in a room. Out of sight, out of mind. When </w:t>
      </w:r>
      <w:r w:rsidRPr="0039111D">
        <w:rPr>
          <w:rStyle w:val="StyleUnderline"/>
          <w:highlight w:val="green"/>
        </w:rPr>
        <w:t>disabled people are</w:t>
      </w:r>
      <w:r w:rsidRPr="0024004D">
        <w:rPr>
          <w:rStyle w:val="StyleUnderline"/>
        </w:rPr>
        <w:t xml:space="preserve"> already </w:t>
      </w:r>
      <w:r w:rsidRPr="0039111D">
        <w:rPr>
          <w:rStyle w:val="StyleUnderline"/>
          <w:highlight w:val="green"/>
        </w:rPr>
        <w:t>subjected to slow death,</w:t>
      </w:r>
      <w:r w:rsidRPr="0024004D">
        <w:rPr>
          <w:rStyle w:val="StyleUnderline"/>
        </w:rPr>
        <w:t xml:space="preserve"> social upheaval intensifies its pace and the ways in which disabled ‘populations are marked out for wearing out’ (Berlant 2007: 761, emphasis in original).</w:t>
      </w:r>
    </w:p>
    <w:p w14:paraId="757266B1" w14:textId="77777777" w:rsidR="00FD2B63" w:rsidRDefault="00FD2B63" w:rsidP="00FD2B63">
      <w:pPr>
        <w:rPr>
          <w:rStyle w:val="StyleUnderline"/>
        </w:rPr>
      </w:pPr>
    </w:p>
    <w:p w14:paraId="40DA7CAD" w14:textId="77777777" w:rsidR="00FD2B63" w:rsidRDefault="00FD2B63" w:rsidP="00FD2B63"/>
    <w:p w14:paraId="18EDD3BD" w14:textId="77777777" w:rsidR="00FD2B63" w:rsidRDefault="00FD2B63" w:rsidP="00FD2B63"/>
    <w:p w14:paraId="76E0B9CC" w14:textId="77777777" w:rsidR="00FD2B63" w:rsidRDefault="00FD2B63" w:rsidP="00FD2B63">
      <w:pPr>
        <w:pStyle w:val="Heading4"/>
      </w:pPr>
      <w:r>
        <w:t>Alternatively, we, as crips, affirm cripping the logic of labor</w:t>
      </w:r>
    </w:p>
    <w:p w14:paraId="2644B388" w14:textId="77777777" w:rsidR="00FD2B63" w:rsidRPr="00EB3A8B" w:rsidRDefault="00FD2B63" w:rsidP="00FD2B63">
      <w:pPr>
        <w:rPr>
          <w:rStyle w:val="Style13ptBold"/>
        </w:rPr>
      </w:pPr>
      <w:r>
        <w:rPr>
          <w:rStyle w:val="Style13ptBold"/>
        </w:rPr>
        <w:t xml:space="preserve">Thorneycroft 2024 </w:t>
      </w:r>
      <w:r w:rsidRPr="009C3B0C">
        <w:rPr>
          <w:rStyle w:val="Style13ptBold"/>
          <w:sz w:val="16"/>
          <w:szCs w:val="16"/>
        </w:rPr>
        <w:t xml:space="preserve">Ryan Thorneycroft is a Lecturer in Criminology in the School of Social Sciences at Western Sydney University Ryan’s current work examines crip/queer theory, ableism, violence, and he has published in leading journals such as Theoretical Criminology and Disability &amp; Society. “Crip Theory and the Subject of Abledness,” </w:t>
      </w:r>
      <w:hyperlink r:id="rId67" w:anchor="B17" w:history="1">
        <w:r w:rsidRPr="009C3B0C">
          <w:rPr>
            <w:rStyle w:val="Hyperlink"/>
            <w:b/>
            <w:bCs/>
            <w:sz w:val="16"/>
            <w:szCs w:val="16"/>
          </w:rPr>
          <w:t>https://sjdr.se/articles/10.16993/sjdr.1067?utm_source=chatgpt.com#B17</w:t>
        </w:r>
      </w:hyperlink>
      <w:r>
        <w:rPr>
          <w:rStyle w:val="Style13ptBold"/>
          <w:sz w:val="16"/>
          <w:szCs w:val="16"/>
        </w:rPr>
        <w:t xml:space="preserve">, </w:t>
      </w:r>
      <w:r w:rsidRPr="00D50705">
        <w:rPr>
          <w:rStyle w:val="Style13ptBold"/>
          <w:sz w:val="16"/>
          <w:szCs w:val="16"/>
        </w:rPr>
        <w:t>[CORNELL DBT] [AV SUMMER25]</w:t>
      </w:r>
    </w:p>
    <w:p w14:paraId="34A83BF4" w14:textId="77777777" w:rsidR="00FD2B63" w:rsidRDefault="00FD2B63" w:rsidP="00FD2B63">
      <w:r w:rsidRPr="009C3B0C">
        <w:rPr>
          <w:sz w:val="14"/>
          <w:szCs w:val="14"/>
        </w:rPr>
        <w:t>Following in the footsteps of queer theory and queering, crip theory has likewise adopted the methodological and political practice of cripping, which deploys crip as a verb in challenging and resisting existing norms.</w:t>
      </w:r>
      <w:r w:rsidRPr="00EB3A8B">
        <w:rPr>
          <w:rStyle w:val="StyleUnderline"/>
        </w:rPr>
        <w:t xml:space="preserve"> Cripping, Sandahl (2003: 37) writes, involves ‘spin[ning] mainstream representations or practices to reveal able-bodied assumptions and exclusionary effects … [to] expose the arbitrary delineation between normal and defective and the negative social ramifications of attempts to homogenize humanity’. ‘</w:t>
      </w:r>
      <w:r w:rsidRPr="007822D3">
        <w:rPr>
          <w:rStyle w:val="StyleUnderline"/>
          <w:highlight w:val="green"/>
        </w:rPr>
        <w:t>To crip’ is to highlight</w:t>
      </w:r>
      <w:r w:rsidRPr="00EB3A8B">
        <w:rPr>
          <w:rStyle w:val="StyleUnderline"/>
        </w:rPr>
        <w:t xml:space="preserve"> both </w:t>
      </w:r>
      <w:r w:rsidRPr="007822D3">
        <w:rPr>
          <w:rStyle w:val="StyleUnderline"/>
          <w:highlight w:val="green"/>
        </w:rPr>
        <w:t>non-normative ways of living and</w:t>
      </w:r>
      <w:r w:rsidRPr="00EB3A8B">
        <w:rPr>
          <w:rStyle w:val="StyleUnderline"/>
        </w:rPr>
        <w:t xml:space="preserve"> being and </w:t>
      </w:r>
      <w:r w:rsidRPr="007822D3">
        <w:rPr>
          <w:rStyle w:val="StyleUnderline"/>
          <w:highlight w:val="green"/>
        </w:rPr>
        <w:t>to challenge dominant assumptions that the abled body is the normal, natural, and better body</w:t>
      </w:r>
      <w:r w:rsidRPr="00EB3A8B">
        <w:rPr>
          <w:rStyle w:val="StyleUnderline"/>
        </w:rPr>
        <w:t xml:space="preserve"> (Sandahl 2003). Cripping involves a tactical act that seeks to identify and conjure alternative ways of living and being crip. </w:t>
      </w:r>
      <w:r w:rsidRPr="009C3B0C">
        <w:rPr>
          <w:sz w:val="14"/>
          <w:szCs w:val="14"/>
        </w:rPr>
        <w:t>Importantly, Chen et al. (2023) caution that ‘cripping’ has too often focused on individual and interpersonal circumstances, and they thus encourage the cripping of broader and collective socio-structural phenomena.</w:t>
      </w:r>
      <w:r w:rsidRPr="00EB3A8B">
        <w:rPr>
          <w:rStyle w:val="StyleUnderline"/>
        </w:rPr>
        <w:t xml:space="preserve">  </w:t>
      </w:r>
      <w:r w:rsidRPr="007822D3">
        <w:rPr>
          <w:rStyle w:val="StyleUnderline"/>
          <w:highlight w:val="green"/>
        </w:rPr>
        <w:t>One</w:t>
      </w:r>
      <w:r w:rsidRPr="00EB3A8B">
        <w:rPr>
          <w:rStyle w:val="StyleUnderline"/>
        </w:rPr>
        <w:t xml:space="preserve"> notable </w:t>
      </w:r>
      <w:r w:rsidRPr="007822D3">
        <w:rPr>
          <w:rStyle w:val="StyleUnderline"/>
          <w:highlight w:val="green"/>
        </w:rPr>
        <w:t>manifestation of cripping is crip time</w:t>
      </w:r>
      <w:r w:rsidRPr="00EB3A8B">
        <w:rPr>
          <w:rStyle w:val="StyleUnderline"/>
        </w:rPr>
        <w:t xml:space="preserve"> (drawing upon the notion of queer time). Crip time seeks to encourage a more critical appreciation of the different temporalities by which dis/abled people live their lives, and it does this by foregrounding the ableism inherent to the normative construction of (clock) time (Ljuslinder, Ellis &amp; Vikström 2020). </w:t>
      </w:r>
      <w:r w:rsidRPr="007822D3">
        <w:rPr>
          <w:rStyle w:val="StyleUnderline"/>
          <w:highlight w:val="green"/>
        </w:rPr>
        <w:t>Crip time challenges normative assumptions and expectations about pace and scheduling and highlights alternative crip temporalities</w:t>
      </w:r>
      <w:r w:rsidRPr="00EB3A8B">
        <w:rPr>
          <w:rStyle w:val="StyleUnderline"/>
        </w:rPr>
        <w:t xml:space="preserve"> (Kafer 2013).</w:t>
      </w:r>
      <w:r w:rsidRPr="00EB3A8B">
        <w:t xml:space="preserve"> </w:t>
      </w:r>
      <w:r w:rsidRPr="00976717">
        <w:rPr>
          <w:rStyle w:val="StyleUnderline"/>
        </w:rPr>
        <w:t>Crip time is not simply about extra or slow time (as many people may live on accelerated time), but about flexible time (Samuels 2017).</w:t>
      </w:r>
      <w:r w:rsidRPr="00EB3A8B">
        <w:t xml:space="preserve"> </w:t>
      </w:r>
      <w:r w:rsidRPr="00EB3A8B">
        <w:rPr>
          <w:rStyle w:val="StyleUnderline"/>
        </w:rPr>
        <w:t>Crip/ping time involves reorienting our attitudes and approaches to time, and of ‘break[ing] in our bodies and minds to new rhythms, new patterns of thinking and feeling and moving through the world’ (Samuels 2017: np). Crip/ping time involves a form of ‘letting go’ to the conventional timelines and temporalities that ordinarily structure our lives.</w:t>
      </w:r>
      <w:r w:rsidRPr="00EB3A8B">
        <w:t xml:space="preserve"> </w:t>
      </w:r>
      <w:r w:rsidRPr="009C3B0C">
        <w:rPr>
          <w:sz w:val="14"/>
          <w:szCs w:val="14"/>
        </w:rPr>
        <w:t xml:space="preserve">Crip/ping time also helps to critique the cultural logics and impacts of neoliberalism (McRuer 2018).  </w:t>
      </w:r>
      <w:r w:rsidRPr="007822D3">
        <w:rPr>
          <w:rStyle w:val="StyleUnderline"/>
        </w:rPr>
        <w:t>Crip theory also permits and/or encourages people to claim crip, or what McRuer (2006: 33) calls ‘</w:t>
      </w:r>
      <w:r w:rsidRPr="007822D3">
        <w:rPr>
          <w:rStyle w:val="StyleUnderline"/>
          <w:highlight w:val="green"/>
        </w:rPr>
        <w:t>coming out crip’</w:t>
      </w:r>
      <w:r w:rsidRPr="007822D3">
        <w:rPr>
          <w:rStyle w:val="StyleUnderline"/>
        </w:rPr>
        <w:t xml:space="preserve"> and Kafer (2013: 14) describes as ‘crip affiliation’. Kafer</w:t>
      </w:r>
      <w:r w:rsidRPr="00EB3A8B">
        <w:rPr>
          <w:rStyle w:val="StyleUnderline"/>
        </w:rPr>
        <w:t xml:space="preserve"> (2013: 13) argues that claiming crip </w:t>
      </w:r>
      <w:r w:rsidRPr="007822D3">
        <w:rPr>
          <w:rStyle w:val="StyleUnderline"/>
          <w:highlight w:val="green"/>
        </w:rPr>
        <w:t>involves</w:t>
      </w:r>
      <w:r w:rsidRPr="00EB3A8B">
        <w:rPr>
          <w:rStyle w:val="StyleUnderline"/>
        </w:rPr>
        <w:t xml:space="preserve">:  …a method of imagining multiple futures, positioning ‘crip’ as a desired and desirable location regardless of one’s own embodiment or mental/psychological processes … [It] can be a way of </w:t>
      </w:r>
      <w:r w:rsidRPr="007822D3">
        <w:rPr>
          <w:rStyle w:val="StyleUnderline"/>
          <w:highlight w:val="green"/>
        </w:rPr>
        <w:t>acknowledging that we all have bodies and minds with shifting abilities</w:t>
      </w:r>
      <w:r w:rsidRPr="00EB3A8B">
        <w:rPr>
          <w:rStyle w:val="StyleUnderline"/>
        </w:rPr>
        <w:t>, and wrestling with the political meanings and histories of such shifts … thinking through what nondisabled claims to crip might entail will require exploring whether such claims might be more available, or more imaginable, to some people than others (and on what basis).  For Kafer (2013), claiming crip, including abled crip claims, invites a reckoning with which to reimagine the future, and that a crip future is a more desirable future because it abandons ableism and involves a greater appreciation of living with our inherently fragile corporealities and interdependencies</w:t>
      </w:r>
      <w:r w:rsidRPr="00EB3A8B">
        <w:t xml:space="preserve">. </w:t>
      </w:r>
      <w:r w:rsidRPr="009C3B0C">
        <w:rPr>
          <w:sz w:val="14"/>
          <w:szCs w:val="14"/>
        </w:rPr>
        <w:t>Schalk (2013) also associates themselves with this form of politics, suggesting disidentification—understood in a Muñozian (1999) vein—with crip can create personal, political, sustaining, and affective resonances with minoritarian groups, including disabled people. McRuer (2006) more specifically conceptualises the act of ‘coming out crip’ as a tool to speak back to compulsory normativity and particularly compulsory abledness. For McRuer (2006: 52), coming out crip ‘allows for the emergence of new disabled subjectivities’, and particularly ones that focus on resisting compulsory abledness and attendant ableism. The benefit of coming out crip is that it ‘call[s] attention to the ways in which the disability rights movement and disability studies have resisted the demands of compulsory able-bodiedness and have demanded access to a newly imagined and newly configured public sphere where full participation is not contingent on an able body’ (McRuer 2006: 30).</w:t>
      </w:r>
      <w:r w:rsidRPr="00EB3A8B">
        <w:t xml:space="preserve"> </w:t>
      </w:r>
      <w:r w:rsidRPr="007822D3">
        <w:rPr>
          <w:rStyle w:val="StyleUnderline"/>
          <w:highlight w:val="green"/>
        </w:rPr>
        <w:t>Coming out crip reconfigures the dis/abled subject</w:t>
      </w:r>
      <w:r w:rsidRPr="00EB3A8B">
        <w:rPr>
          <w:rStyle w:val="StyleUnderline"/>
        </w:rPr>
        <w:t xml:space="preserve"> in more generative ways </w:t>
      </w:r>
      <w:r w:rsidRPr="007822D3">
        <w:rPr>
          <w:rStyle w:val="StyleUnderline"/>
          <w:highlight w:val="green"/>
        </w:rPr>
        <w:t>and disrupts the hegemony of abledness.  Crip/ping time and claiming crip</w:t>
      </w:r>
      <w:r w:rsidRPr="00EB3A8B">
        <w:rPr>
          <w:rStyle w:val="StyleUnderline"/>
        </w:rPr>
        <w:t xml:space="preserve"> also </w:t>
      </w:r>
      <w:r w:rsidRPr="007822D3">
        <w:rPr>
          <w:rStyle w:val="StyleUnderline"/>
          <w:highlight w:val="green"/>
        </w:rPr>
        <w:t>enables the formation and development of alternative crip futurities.</w:t>
      </w:r>
      <w:r w:rsidRPr="00EB3A8B">
        <w:rPr>
          <w:rStyle w:val="StyleUnderline"/>
        </w:rPr>
        <w:t xml:space="preserve"> Disabled people are often cast out of the future (Kafer 2013), yet by cripping time and claiming crip, alternative temporal scales and futurities can be envisaged (Rice et al. 2017).</w:t>
      </w:r>
      <w:r w:rsidRPr="00EB3A8B">
        <w:t xml:space="preserve"> </w:t>
      </w:r>
      <w:r w:rsidRPr="009C3B0C">
        <w:rPr>
          <w:sz w:val="14"/>
          <w:szCs w:val="14"/>
        </w:rPr>
        <w:t xml:space="preserve">As Kafer (2013: 13) asks, ‘[c]an claiming crip be a method of imagining multiple futures, positioning ‘crip’ as a desired and desirable location regardless of one’s own embodiment or mental/psychological processes?’ </w:t>
      </w:r>
      <w:r w:rsidRPr="00EB3A8B">
        <w:rPr>
          <w:rStyle w:val="StyleUnderline"/>
        </w:rPr>
        <w:t>Rejecting linear and normative (or straight and abled) time unsettles conventional trajectories and offers one route to remap existing (heteronormative and ableist) orientations.</w:t>
      </w:r>
      <w:r w:rsidRPr="00EB3A8B">
        <w:t xml:space="preserve"> </w:t>
      </w:r>
      <w:r w:rsidRPr="009C3B0C">
        <w:rPr>
          <w:sz w:val="14"/>
          <w:szCs w:val="14"/>
        </w:rPr>
        <w:t>Informed by Kittay (1999), Butler (2020), Smilges (2023), and Titchkosky (2011), I see the politics of accessibility and interdependency central to this endeavour. Conceptualised in collective rather than individual senses, accessibility must involve moving beyond ramps and Braille and other physical architecture and instead transforming the ways in which we relate to and depend upon each other (Titchkosky 2011; Smilges 2023). Kittay (1999: xii) writes that ‘interdependence starts with dependence’, and ‘because no body can sustain itself on its own’ (Butler 2020: 49), there needs to be greater recognition for our dependencies, interdependencies, and grievabilities, such that alternative and efficacious (crip) futures become promissory.  Crip theory contains the capacity to develop and articulate a theoretical language and methodology with which to identify and challenge ableism, compulsory abledness, and normativity. Abledness refers to a set of social relations that result in the naturalisation of ability (Goodley 2014). Far from being a self-evident or static category, abledness is a relational and discursively constituted category that requires problematisation and deconstruction (Campbell 2019). Hughes (2007: 678) notes that there is an ‘ontological view that human worth is closely associated with ability’, and this is predetermined through the forces of compulsory abledness and attendant normativity (McRuer 2006). A key benefit of crip theory is that of refusing abledness, which necessitates a ‘letting go’ of ableist norms, and by extension, efficaciously embracing disabledness and ethical non-normativity (Campbell 2009).</w:t>
      </w:r>
      <w:r w:rsidRPr="00EB3A8B">
        <w:t xml:space="preserve"> </w:t>
      </w:r>
      <w:r w:rsidRPr="00A73DB9">
        <w:rPr>
          <w:rStyle w:val="StyleUnderline"/>
          <w:highlight w:val="green"/>
        </w:rPr>
        <w:t>Deconstructing</w:t>
      </w:r>
      <w:r w:rsidRPr="009C3B0C">
        <w:rPr>
          <w:rStyle w:val="StyleUnderline"/>
        </w:rPr>
        <w:t xml:space="preserve"> abledness, normativity, and </w:t>
      </w:r>
      <w:r w:rsidRPr="00A73DB9">
        <w:rPr>
          <w:rStyle w:val="StyleUnderline"/>
          <w:highlight w:val="green"/>
        </w:rPr>
        <w:t>ableism opens up possibilities for living otherwise</w:t>
      </w:r>
      <w:r w:rsidRPr="009C3B0C">
        <w:rPr>
          <w:rStyle w:val="StyleUnderline"/>
        </w:rPr>
        <w:t xml:space="preserve">.  Crip theory </w:t>
      </w:r>
      <w:r w:rsidRPr="00976717">
        <w:rPr>
          <w:rStyle w:val="StyleUnderline"/>
          <w:highlight w:val="green"/>
        </w:rPr>
        <w:t>also</w:t>
      </w:r>
      <w:r w:rsidRPr="009C3B0C">
        <w:rPr>
          <w:rStyle w:val="StyleUnderline"/>
        </w:rPr>
        <w:t xml:space="preserve"> powerfully </w:t>
      </w:r>
      <w:r w:rsidRPr="00976717">
        <w:rPr>
          <w:rStyle w:val="StyleUnderline"/>
          <w:highlight w:val="green"/>
        </w:rPr>
        <w:t>troubles the distinction between abledness and disabledness</w:t>
      </w:r>
      <w:r w:rsidRPr="009C3B0C">
        <w:rPr>
          <w:rStyle w:val="StyleUnderline"/>
        </w:rPr>
        <w:t xml:space="preserve"> (McRuer 2006). McRuer (2006) notes two common truisms in disability studies: </w:t>
      </w:r>
      <w:r w:rsidRPr="00A73DB9">
        <w:rPr>
          <w:rStyle w:val="StyleUnderline"/>
          <w:highlight w:val="green"/>
        </w:rPr>
        <w:t>we will all likely become disabled at some point</w:t>
      </w:r>
      <w:r w:rsidRPr="009C3B0C">
        <w:rPr>
          <w:rStyle w:val="StyleUnderline"/>
        </w:rPr>
        <w:t xml:space="preserve"> in our lives, and disability will be the one identity category that most of us will inhabit. </w:t>
      </w:r>
      <w:r w:rsidRPr="009C3B0C">
        <w:rPr>
          <w:sz w:val="14"/>
          <w:szCs w:val="14"/>
        </w:rPr>
        <w:t xml:space="preserve">But the point goes further: there is a slipperiness between abledness and disabledness, they are constituted in simultaneous relation to each other, and we can never fully embody either category all the time (Goodley 2014; McRuer 2006). Following Fuss (1991: 3) on the distinction between heterosexuality/homosexuality, we might also be able to say that abledness can never fully ignore the close psychical proximity of its terrifying disabled other, any more than disabledness can entirely escape the equally insistent social pressures of abled conformity—each is haunted by the other. Troubling the dis/abled binary is important in resisting the fixity of identity, and in enabling more intelligible ways of being and doing in the world. Recognising the instability and fantasy of the dis/abled binary enables a de-emphasis on the politics of identities—and some of the anxieties around ‘crip identity’ (Bone 2017)—and encourages movements towards a better political project that involves fashioning crip futures for everyone (Rice et al. 2017).  One not insignificant benefit of crip theory is its reclamation of an injurious word: crip. Crip, of course, is short for ‘cripple’, and has historically been used derogatively against disabled people (Clare 2015). Crip theory follows in the queer theory tradition of re-appropriating, and thus neutralizing, injurious words. ‘Crip’ is a harsh word, but that ‘harshness is a large part of its appeal’ (Kafer 2013: 15). Kafer (2013: 15) notes that many people may wince at ‘crip’, but the ‘desire to make people wince suggests an urge to shake things up, to jolt people out of their everyday understandings of bodies and minds, of normalcy and deviance’. The benefit of crip is that it can be rebadged from pathology to pride, it neutralizes and disarms the power of crip as an invective, it helps to forge a new generative identity, it can signal intimacy or nonconformity, and it may build a network intent on radical social transformation (Chen et al. 2023).  Finally, many scholars have noted crip’s intersectional political agenda and its capacity to challenge settler colonialism, capitalism, racism, white supremacy, and other matrices of oppression (Chen et al. 2023; Samuels &amp; Freeman 2021). Just as crip theory is co-implicated with dismantling heteronormativity via its resonances with queer theory, crip theorists likewise note ableism’s entanglements with whiteness, settler colonialism, racism, capitalism, classism, sanism, and patriarchy (Smilges 2023). Crip thought continues to be transgressive and radical and draws upon a range of abolitionist (Ben-Moshe 2020), environmental and non-human (Ray and Sibara 2017), posthuman (Goodley, Lawthom &amp; Runswick-Cole 2014), and postcolonial (Puar 2017) perspectives that seek to upend the violent status quo. The intersectional legacies of disability studies and queer theory continue to chart crip theory’s intersectional trajectory. I suggest that one under-explored figure in this equation is the abled subject, so I turn to the question: to what extent can an otherwise abled subject embody or elaborate a crip politics?  The Subject of Abledness and Crip Theory How might the findings and insights of crip theory be further proliferated to aid the abled subject? This is a provocative line of inquiry given the ways that abledness functions so hegemonically as a self-evident, epistemologically a priori and invisible category, and ‘masquerades as a non-identity, as the natural order of things’ (McRuer 2006: 1). Abled subjects have had the political luxury of not having to think about their abledness, just as straights have not had to think about their sexuality, men have not thought about being gendered, or whites not thinking of themselves as raced (McRuer 2006; Thomas 2000). Yet it is important that abled people (drawn to formulations of crip) interrogate their own abled practices, identifications, repressions, and exclusions. Stryker (1994: 246, 241), a ‘transsexual leatherdyke’, invites such a reckoning in the context of trans and cis subjectivity: ‘[y]ou [cis] are as constructed as me [trans]; the same anarchic womb has birthed us both. I call upon you to investigate your nature as I have been compelled to confront mine … Heed my words, and you may well discover the seams and sutures in yourself’. It is my contention that it is likewise important that abled subjects can learn from crip theory to make interventions into the reproduction of ableism and (compulsory) abledness.  To twist Thomas’ (2000: 11) queer question in Straight with a Twist to a crip context, to what extent could an otherwise abled subject elaborate a crip criticism? One strong possibility is that of abled resistance and disloyalty to ableist structures. It is incumbent upon abled subjects drawn to crip affiliation to critique and subvert ableist theories and practices. To again twist one of Thomas’ (2000: 13) questions from a queer to a crip context, what would it mean for ableds to really understand (and not just theoretically toy with) the crip argument that the normative regimens they inhabit and embody are ideological fictions rather than natural inevitabilities, performatives rather than constatives? After such knowledge, what normalness? I contend that it is incumbent upon abled subjects drawn to crip affiliation to participate in the dismantling of their normative status.  The re-positioning from an abled hegemonic identity to self-representation as a crip is the most conspicuous form or representation of abled crip identification. This individualised and voluntarist act, however, needs to be linked to broader and proliferating aims and practices. One central aim should involve challenging the hegemony of abledness. Abledness is neither a stable or natural identity; rather, it is a construction based on changing social and cultural mores (Campbell 2009). The dominant system of institutionalised abledness operates through an abled/disabled divide and made universalised and naturalised, and thus creating and reproducing abledness as an invisible </w:t>
      </w:r>
      <w:r w:rsidRPr="00976717">
        <w:rPr>
          <w:sz w:val="14"/>
          <w:szCs w:val="14"/>
        </w:rPr>
        <w:t>category.</w:t>
      </w:r>
      <w:r w:rsidRPr="00976717">
        <w:t xml:space="preserve"> </w:t>
      </w:r>
      <w:r w:rsidRPr="00A73DB9">
        <w:rPr>
          <w:rStyle w:val="StyleUnderline"/>
          <w:highlight w:val="green"/>
        </w:rPr>
        <w:t>Participating in a critique that dismantles your own abled normative status helps to destabilise</w:t>
      </w:r>
      <w:r w:rsidRPr="009C3B0C">
        <w:rPr>
          <w:rStyle w:val="StyleUnderline"/>
        </w:rPr>
        <w:t xml:space="preserve"> and denaturalise </w:t>
      </w:r>
      <w:r w:rsidRPr="00A73DB9">
        <w:rPr>
          <w:rStyle w:val="StyleUnderline"/>
          <w:highlight w:val="green"/>
        </w:rPr>
        <w:t>abled normativity</w:t>
      </w:r>
      <w:r w:rsidRPr="009C3B0C">
        <w:rPr>
          <w:rStyle w:val="StyleUnderline"/>
          <w:sz w:val="14"/>
          <w:szCs w:val="14"/>
        </w:rPr>
        <w:t xml:space="preserve">. </w:t>
      </w:r>
      <w:r w:rsidRPr="009C3B0C">
        <w:rPr>
          <w:sz w:val="14"/>
          <w:szCs w:val="14"/>
        </w:rPr>
        <w:t>The phenomenon of something that could be called ‘crip abledness’ contests abledness by suggesting that abled subjects are in fact produced through competing discourses, technologies, and practices, and can thus perform abledness in varying ways (Schlichter 2004). Crip abledness reconfigures alternative forms of sociality by militating against normativity.</w:t>
      </w:r>
      <w:r w:rsidRPr="00EB3A8B">
        <w:t xml:space="preserve">  </w:t>
      </w:r>
      <w:r w:rsidRPr="00EB3A8B">
        <w:rPr>
          <w:rStyle w:val="StyleUnderline"/>
        </w:rPr>
        <w:t xml:space="preserve">The concept of ‘cripistemology’ may prove useful in the contexts of abled crip identification. A portmanteau of ‘crip’ and ‘epistemology’, </w:t>
      </w:r>
      <w:r w:rsidRPr="009C3B0C">
        <w:rPr>
          <w:rStyle w:val="StyleUnderline"/>
          <w:highlight w:val="green"/>
        </w:rPr>
        <w:t xml:space="preserve">cripistemology invites ways of </w:t>
      </w:r>
      <w:r w:rsidRPr="003E610C">
        <w:rPr>
          <w:rStyle w:val="StyleUnderline"/>
          <w:highlight w:val="green"/>
        </w:rPr>
        <w:t xml:space="preserve">knowing and unknowing ‘disability’ </w:t>
      </w:r>
      <w:r w:rsidRPr="009C3B0C">
        <w:rPr>
          <w:rStyle w:val="StyleUnderline"/>
          <w:highlight w:val="green"/>
        </w:rPr>
        <w:t>from</w:t>
      </w:r>
      <w:r w:rsidRPr="00EB3A8B">
        <w:rPr>
          <w:rStyle w:val="StyleUnderline"/>
        </w:rPr>
        <w:t xml:space="preserve"> a range of </w:t>
      </w:r>
      <w:r w:rsidRPr="009C3B0C">
        <w:rPr>
          <w:rStyle w:val="StyleUnderline"/>
          <w:highlight w:val="green"/>
        </w:rPr>
        <w:t>crip perspectives</w:t>
      </w:r>
      <w:r w:rsidRPr="00EB3A8B">
        <w:rPr>
          <w:rStyle w:val="StyleUnderline"/>
        </w:rPr>
        <w:t xml:space="preserve"> (Johnson &amp; McRuer 2014b). Johnson and McRuer (2014b: 130) explain their thinking as they developed the term:  …knowing and unknowing disability, making and unmaking disability epistemologies, and the importance of challenging subjects who confidently ‘know’ about ‘disability,’ as though it could be a thoroughly comprehended object of knowledge. We were </w:t>
      </w:r>
      <w:r w:rsidRPr="003E610C">
        <w:rPr>
          <w:rStyle w:val="StyleUnderline"/>
          <w:highlight w:val="green"/>
        </w:rPr>
        <w:t>questioning</w:t>
      </w:r>
      <w:r w:rsidRPr="00EB3A8B">
        <w:rPr>
          <w:rStyle w:val="StyleUnderline"/>
        </w:rPr>
        <w:t xml:space="preserve">, in other words, </w:t>
      </w:r>
      <w:r w:rsidRPr="009C3B0C">
        <w:rPr>
          <w:rStyle w:val="StyleUnderline"/>
          <w:highlight w:val="green"/>
        </w:rPr>
        <w:t>what we think we know about disability, and how we know</w:t>
      </w:r>
      <w:r w:rsidRPr="00EB3A8B">
        <w:rPr>
          <w:rStyle w:val="StyleUnderline"/>
        </w:rPr>
        <w:t xml:space="preserve"> around and through </w:t>
      </w:r>
      <w:r w:rsidRPr="009C3B0C">
        <w:rPr>
          <w:rStyle w:val="StyleUnderline"/>
          <w:highlight w:val="green"/>
        </w:rPr>
        <w:t>it.</w:t>
      </w:r>
      <w:r w:rsidRPr="00EB3A8B">
        <w:rPr>
          <w:rStyle w:val="StyleUnderline"/>
        </w:rPr>
        <w:t xml:space="preserve"> It may be that abled crip identification helps question what we think we know, ‘around’ and ‘through’, disability. While the term has genealogical connections with disabled subjectivity (i.e. ‘situated knowledges’ and sitpoint theory), it may be that, from the perspective of abled crip identification, meanings and attachments towards ‘disability’ become unstable (yet, importantly, productive). (Dis/abled) </w:t>
      </w:r>
      <w:r w:rsidRPr="00A73DB9">
        <w:rPr>
          <w:rStyle w:val="StyleUnderline"/>
          <w:highlight w:val="green"/>
        </w:rPr>
        <w:t>crip positionalities invite ‘new ways of thinking, knowing, and communicating</w:t>
      </w:r>
      <w:r w:rsidRPr="00EB3A8B">
        <w:rPr>
          <w:rStyle w:val="StyleUnderline"/>
        </w:rPr>
        <w:t xml:space="preserve"> across difference’ (Johnson &amp; McRuer 2014a: 254), </w:t>
      </w:r>
      <w:r w:rsidRPr="00A73DB9">
        <w:rPr>
          <w:rStyle w:val="StyleUnderline"/>
          <w:highlight w:val="green"/>
        </w:rPr>
        <w:t>and</w:t>
      </w:r>
      <w:r w:rsidRPr="00EB3A8B">
        <w:rPr>
          <w:rStyle w:val="StyleUnderline"/>
        </w:rPr>
        <w:t xml:space="preserve"> may </w:t>
      </w:r>
      <w:r w:rsidRPr="00A73DB9">
        <w:rPr>
          <w:rStyle w:val="StyleUnderline"/>
          <w:highlight w:val="green"/>
        </w:rPr>
        <w:t>unsettle existing epistemological frameworks</w:t>
      </w:r>
      <w:r w:rsidRPr="00EB3A8B">
        <w:rPr>
          <w:rStyle w:val="StyleUnderline"/>
        </w:rPr>
        <w:t>.</w:t>
      </w:r>
    </w:p>
    <w:p w14:paraId="3893EA38" w14:textId="77777777" w:rsidR="00FD2B63" w:rsidRPr="00FD2B63" w:rsidRDefault="00FD2B63" w:rsidP="00FD2B63"/>
    <w:p w14:paraId="74D2C575" w14:textId="10ED5F0E" w:rsidR="00FD2B63" w:rsidRDefault="00FD2B63" w:rsidP="00FD2B63">
      <w:pPr>
        <w:pStyle w:val="Heading2"/>
      </w:pPr>
      <w:r>
        <w:t>OFF</w:t>
      </w:r>
    </w:p>
    <w:p w14:paraId="0DE25AEB" w14:textId="77777777" w:rsidR="00E24099" w:rsidRDefault="00E24099" w:rsidP="00E24099"/>
    <w:p w14:paraId="431CA82F" w14:textId="77777777" w:rsidR="00E24099" w:rsidRDefault="00E24099" w:rsidP="00E24099">
      <w:pPr>
        <w:pStyle w:val="Heading4"/>
      </w:pPr>
      <w:r>
        <w:t xml:space="preserve">Interpretation: “Collective Bargaining Rights” are </w:t>
      </w:r>
      <w:r w:rsidRPr="000B3B38">
        <w:rPr>
          <w:u w:val="single"/>
        </w:rPr>
        <w:t>only</w:t>
      </w:r>
      <w:r>
        <w:t xml:space="preserve"> about formal recognition of worker groups and protecting those workers during the </w:t>
      </w:r>
      <w:r w:rsidRPr="000B3B38">
        <w:rPr>
          <w:u w:val="single"/>
        </w:rPr>
        <w:t>process of bargaining</w:t>
      </w:r>
      <w:r>
        <w:t xml:space="preserve">. The </w:t>
      </w:r>
      <w:r w:rsidRPr="000B3B38">
        <w:rPr>
          <w:u w:val="single"/>
        </w:rPr>
        <w:t>terms of a</w:t>
      </w:r>
      <w:r>
        <w:rPr>
          <w:u w:val="single"/>
        </w:rPr>
        <w:t>n employment</w:t>
      </w:r>
      <w:r w:rsidRPr="000B3B38">
        <w:rPr>
          <w:u w:val="single"/>
        </w:rPr>
        <w:t xml:space="preserve"> contract</w:t>
      </w:r>
      <w:r>
        <w:t xml:space="preserve"> are distinct and secondary to this process. Right to work is not topical!</w:t>
      </w:r>
    </w:p>
    <w:p w14:paraId="3D6CFB9A" w14:textId="77777777" w:rsidR="00E24099" w:rsidRPr="00B8788E" w:rsidRDefault="00E24099" w:rsidP="00E24099">
      <w:pPr>
        <w:pStyle w:val="ListParagraph"/>
        <w:numPr>
          <w:ilvl w:val="0"/>
          <w:numId w:val="45"/>
        </w:numPr>
        <w:rPr>
          <w:sz w:val="16"/>
          <w:szCs w:val="16"/>
        </w:rPr>
      </w:pPr>
      <w:r w:rsidRPr="00B8788E">
        <w:rPr>
          <w:sz w:val="16"/>
          <w:szCs w:val="16"/>
        </w:rPr>
        <w:t>Step 1a – There is a group of workers not currently recognized as having CBR (</w:t>
      </w:r>
      <w:r>
        <w:rPr>
          <w:sz w:val="16"/>
          <w:szCs w:val="16"/>
        </w:rPr>
        <w:t>example in this card:</w:t>
      </w:r>
      <w:r w:rsidRPr="00B8788E">
        <w:rPr>
          <w:sz w:val="16"/>
          <w:szCs w:val="16"/>
        </w:rPr>
        <w:t xml:space="preserve"> how state courts have considered farmworker exclusions</w:t>
      </w:r>
      <w:r>
        <w:rPr>
          <w:sz w:val="16"/>
          <w:szCs w:val="16"/>
        </w:rPr>
        <w:t xml:space="preserve"> ever since the fed gov’t excluded farmers</w:t>
      </w:r>
      <w:r w:rsidRPr="00B8788E">
        <w:rPr>
          <w:sz w:val="16"/>
          <w:szCs w:val="16"/>
        </w:rPr>
        <w:t>). Giving CBR to this group via fiat/law is a topical aff (as long as you can also meet the interp for substantially strengthen.. for workers)  YES TOPICAL</w:t>
      </w:r>
    </w:p>
    <w:p w14:paraId="18FD0556" w14:textId="77777777" w:rsidR="00E24099" w:rsidRPr="00B8788E" w:rsidRDefault="00E24099" w:rsidP="00E24099">
      <w:pPr>
        <w:pStyle w:val="ListParagraph"/>
        <w:numPr>
          <w:ilvl w:val="0"/>
          <w:numId w:val="45"/>
        </w:numPr>
        <w:rPr>
          <w:sz w:val="16"/>
          <w:szCs w:val="16"/>
        </w:rPr>
      </w:pPr>
      <w:r w:rsidRPr="00B8788E">
        <w:rPr>
          <w:sz w:val="16"/>
          <w:szCs w:val="16"/>
        </w:rPr>
        <w:t>Step 2a – Workers are part of a formally recognized union but the employer is refusing to interact with/recognize the workers, or is in some way jamming up the collective bargaining process or even retaliating. Rights that strengthen this process for workers are also topical. YES TOPICAL</w:t>
      </w:r>
    </w:p>
    <w:p w14:paraId="3DC2652C" w14:textId="77777777" w:rsidR="00E24099" w:rsidRPr="00B8788E" w:rsidRDefault="00E24099" w:rsidP="00E24099">
      <w:pPr>
        <w:pStyle w:val="ListParagraph"/>
        <w:numPr>
          <w:ilvl w:val="0"/>
          <w:numId w:val="45"/>
        </w:numPr>
        <w:rPr>
          <w:sz w:val="16"/>
          <w:szCs w:val="16"/>
        </w:rPr>
      </w:pPr>
      <w:r w:rsidRPr="00B8788E">
        <w:rPr>
          <w:sz w:val="16"/>
          <w:szCs w:val="16"/>
        </w:rPr>
        <w:t xml:space="preserve">Step 3 – the collective bargaining process is underway, the workers ask for voluminous things (bathroom breaks, certain wage/payscales, vacation time etc). There are thousands of things the workers can ask for, and if the employer agrees they become the terms of the contract and then they are the things employee is entitled to by contract. These are rights, yes, but they are secondary, follow-on rights. AFF CASES </w:t>
      </w:r>
      <w:r>
        <w:rPr>
          <w:sz w:val="16"/>
          <w:szCs w:val="16"/>
        </w:rPr>
        <w:t xml:space="preserve">THAT </w:t>
      </w:r>
      <w:r w:rsidRPr="00B8788E">
        <w:rPr>
          <w:sz w:val="16"/>
          <w:szCs w:val="16"/>
        </w:rPr>
        <w:t>FIAT THIS ARE NOT TOPICAL</w:t>
      </w:r>
    </w:p>
    <w:p w14:paraId="65B013E9" w14:textId="77777777" w:rsidR="00E24099" w:rsidRDefault="00E24099" w:rsidP="00E24099">
      <w:pPr>
        <w:rPr>
          <w:rStyle w:val="Style13ptBold"/>
          <w:sz w:val="16"/>
          <w:szCs w:val="16"/>
        </w:rPr>
      </w:pPr>
      <w:r w:rsidRPr="007F3AAF">
        <w:rPr>
          <w:rStyle w:val="Style13ptBold"/>
        </w:rPr>
        <w:t xml:space="preserve">MIKOLAJCZYK 2022 </w:t>
      </w:r>
      <w:r w:rsidRPr="007F3AAF">
        <w:rPr>
          <w:rStyle w:val="Style13ptBold"/>
          <w:sz w:val="16"/>
          <w:szCs w:val="16"/>
        </w:rPr>
        <w:t xml:space="preserve">(Samantha. Staff Attorney at the National Agricultural Law Center. She earned a Juris Doctorate from Texas A&amp;M University School of Law and a Bachelor of Science in University Studies. Her professional experience includes serving as a policy intern for Texas Governor Greg Abbott and as a research fellow with the Vermont Law School's Center for Agriculture and Food Systems."Collective Bargaining Rights for Farmworkers." National Agricultural Law Center, 14 July 2022, </w:t>
      </w:r>
      <w:hyperlink r:id="rId68" w:tgtFrame="_blank" w:history="1">
        <w:r w:rsidRPr="007F3AAF">
          <w:rPr>
            <w:rStyle w:val="Style13ptBold"/>
            <w:sz w:val="16"/>
            <w:szCs w:val="16"/>
          </w:rPr>
          <w:t>https://nationalaglawcenter.org/collective-bargaining-rights-for-farmworkers/</w:t>
        </w:r>
      </w:hyperlink>
      <w:r w:rsidRPr="007F3AAF">
        <w:rPr>
          <w:rStyle w:val="Style13ptBold"/>
          <w:sz w:val="16"/>
          <w:szCs w:val="16"/>
        </w:rPr>
        <w:t>. [CORNELL DBT] note://// indicates par. breaks)[AR SUMMER25]</w:t>
      </w:r>
    </w:p>
    <w:p w14:paraId="2EF8C410" w14:textId="77777777" w:rsidR="00E24099" w:rsidRPr="007F3AAF" w:rsidRDefault="00E24099" w:rsidP="00E24099">
      <w:pPr>
        <w:rPr>
          <w:rStyle w:val="Emphasis"/>
        </w:rPr>
      </w:pPr>
      <w:r w:rsidRPr="007F3AAF">
        <w:rPr>
          <w:rStyle w:val="StyleUnderline"/>
        </w:rPr>
        <w:t xml:space="preserve">When the federal </w:t>
      </w:r>
      <w:hyperlink r:id="rId69" w:history="1">
        <w:r w:rsidRPr="007F3AAF">
          <w:rPr>
            <w:rStyle w:val="StyleUnderline"/>
          </w:rPr>
          <w:t>National Labor Relations Act</w:t>
        </w:r>
      </w:hyperlink>
      <w:r w:rsidRPr="007F3AAF">
        <w:rPr>
          <w:rStyle w:val="StyleUnderline"/>
        </w:rPr>
        <w:t xml:space="preserve"> was passed, it guaranteed collective bargaining power to all workers in the U</w:t>
      </w:r>
      <w:r w:rsidRPr="007F3AAF">
        <w:rPr>
          <w:sz w:val="12"/>
        </w:rPr>
        <w:t xml:space="preserve">nited </w:t>
      </w:r>
      <w:r w:rsidRPr="007F3AAF">
        <w:rPr>
          <w:rStyle w:val="StyleUnderline"/>
        </w:rPr>
        <w:t>S</w:t>
      </w:r>
      <w:r w:rsidRPr="007F3AAF">
        <w:rPr>
          <w:sz w:val="12"/>
        </w:rPr>
        <w:t xml:space="preserve">tates. However, </w:t>
      </w:r>
      <w:r w:rsidRPr="007F3AAF">
        <w:rPr>
          <w:rStyle w:val="StyleUnderline"/>
        </w:rPr>
        <w:t>farmworkers were specifically excluded from the federal right to collectively bargain free from retaliation, such as bein</w:t>
      </w:r>
      <w:r>
        <w:rPr>
          <w:rStyle w:val="StyleUnderline"/>
        </w:rPr>
        <w:t xml:space="preserve"> </w:t>
      </w:r>
      <w:r w:rsidRPr="007F3AAF">
        <w:rPr>
          <w:rStyle w:val="StyleUnderline"/>
        </w:rPr>
        <w:t>g fired or disciplined.</w:t>
      </w:r>
      <w:r w:rsidRPr="007F3AAF">
        <w:rPr>
          <w:sz w:val="12"/>
        </w:rPr>
        <w:t xml:space="preserve"> This meant that it was left up to the states to allow farmworkers to form unions to collectively bargain. Most states have followed the National Labor Relations Act when enacting their own employment relations laws and have excluded farmworkers from the right to collective bargaining. However, a few states do recognize a farmworker’s right to collectively bargain. //// </w:t>
      </w:r>
      <w:r w:rsidRPr="007F3AAF">
        <w:rPr>
          <w:rStyle w:val="Emphasis"/>
          <w:highlight w:val="cyan"/>
        </w:rPr>
        <w:t xml:space="preserve">The </w:t>
      </w:r>
      <w:r w:rsidRPr="007F3AAF">
        <w:rPr>
          <w:rStyle w:val="Emphasis"/>
          <w:highlight w:val="green"/>
        </w:rPr>
        <w:t>right to</w:t>
      </w:r>
      <w:r w:rsidRPr="000B3B38">
        <w:rPr>
          <w:rStyle w:val="Emphasis"/>
          <w:highlight w:val="green"/>
        </w:rPr>
        <w:t xml:space="preserve"> </w:t>
      </w:r>
      <w:hyperlink r:id="rId70" w:history="1">
        <w:r w:rsidRPr="007F3AAF">
          <w:rPr>
            <w:rStyle w:val="Emphasis"/>
            <w:highlight w:val="green"/>
          </w:rPr>
          <w:t>collectively bargain</w:t>
        </w:r>
      </w:hyperlink>
      <w:r w:rsidRPr="007F3AAF">
        <w:rPr>
          <w:sz w:val="12"/>
        </w:rPr>
        <w:t xml:space="preserve"> </w:t>
      </w:r>
      <w:r w:rsidRPr="007F3AAF">
        <w:rPr>
          <w:rStyle w:val="Emphasis"/>
          <w:sz w:val="32"/>
          <w:szCs w:val="32"/>
          <w:highlight w:val="cyan"/>
        </w:rPr>
        <w:t>means</w:t>
      </w:r>
      <w:r w:rsidRPr="007F3AAF">
        <w:rPr>
          <w:sz w:val="12"/>
        </w:rPr>
        <w:t xml:space="preserve"> </w:t>
      </w:r>
      <w:r w:rsidRPr="007F3AAF">
        <w:rPr>
          <w:rStyle w:val="StyleUnderline"/>
        </w:rPr>
        <w:t xml:space="preserve">that </w:t>
      </w:r>
      <w:r w:rsidRPr="007F3AAF">
        <w:rPr>
          <w:rStyle w:val="StyleUnderline"/>
          <w:highlight w:val="cyan"/>
        </w:rPr>
        <w:t xml:space="preserve">workers are </w:t>
      </w:r>
      <w:r w:rsidRPr="007F3AAF">
        <w:rPr>
          <w:rStyle w:val="Emphasis"/>
          <w:highlight w:val="cyan"/>
        </w:rPr>
        <w:t>protected from retaliation</w:t>
      </w:r>
      <w:r w:rsidRPr="007F3AAF">
        <w:rPr>
          <w:rStyle w:val="StyleUnderline"/>
        </w:rPr>
        <w:t xml:space="preserve"> </w:t>
      </w:r>
      <w:r w:rsidRPr="007F3AAF">
        <w:rPr>
          <w:rStyle w:val="StyleUnderline"/>
          <w:highlight w:val="cyan"/>
        </w:rPr>
        <w:t xml:space="preserve">if they </w:t>
      </w:r>
      <w:r w:rsidRPr="007F3AAF">
        <w:rPr>
          <w:rStyle w:val="Emphasis"/>
          <w:highlight w:val="cyan"/>
        </w:rPr>
        <w:t>join a union</w:t>
      </w:r>
      <w:r w:rsidRPr="007F3AAF">
        <w:rPr>
          <w:rStyle w:val="StyleUnderline"/>
          <w:highlight w:val="cyan"/>
        </w:rPr>
        <w:t xml:space="preserve"> to collectively bargain with their employer on their behalf</w:t>
      </w:r>
      <w:r w:rsidRPr="007F3AAF">
        <w:rPr>
          <w:sz w:val="12"/>
          <w:highlight w:val="cyan"/>
        </w:rPr>
        <w:t xml:space="preserve">. </w:t>
      </w:r>
      <w:r w:rsidRPr="007F3AAF">
        <w:rPr>
          <w:rStyle w:val="StyleUnderline"/>
          <w:highlight w:val="cyan"/>
        </w:rPr>
        <w:t xml:space="preserve">To collectively bargain means </w:t>
      </w:r>
      <w:r w:rsidRPr="007F3AAF">
        <w:rPr>
          <w:rStyle w:val="StyleUnderline"/>
        </w:rPr>
        <w:t xml:space="preserve">that </w:t>
      </w:r>
      <w:r w:rsidRPr="007F3AAF">
        <w:rPr>
          <w:rStyle w:val="StyleUnderline"/>
          <w:highlight w:val="cyan"/>
        </w:rPr>
        <w:t>a union, or</w:t>
      </w:r>
      <w:r w:rsidRPr="007F3AAF">
        <w:rPr>
          <w:rStyle w:val="StyleUnderline"/>
        </w:rPr>
        <w:t xml:space="preserve"> some other </w:t>
      </w:r>
      <w:r w:rsidRPr="007F3AAF">
        <w:rPr>
          <w:rStyle w:val="StyleUnderline"/>
          <w:highlight w:val="cyan"/>
        </w:rPr>
        <w:t xml:space="preserve">representative, bargains on behalf of a </w:t>
      </w:r>
      <w:r w:rsidRPr="007F3AAF">
        <w:rPr>
          <w:rStyle w:val="Emphasis"/>
          <w:highlight w:val="cyan"/>
        </w:rPr>
        <w:t>group of wor</w:t>
      </w:r>
      <w:r w:rsidRPr="007F3AAF">
        <w:rPr>
          <w:rStyle w:val="Emphasis"/>
        </w:rPr>
        <w:t xml:space="preserve">kers </w:t>
      </w:r>
      <w:r w:rsidRPr="007F3AAF">
        <w:rPr>
          <w:rStyle w:val="StyleUnderline"/>
          <w:highlight w:val="cyan"/>
        </w:rPr>
        <w:t>with an employer about</w:t>
      </w:r>
      <w:r w:rsidRPr="007F3AAF">
        <w:rPr>
          <w:rStyle w:val="StyleUnderline"/>
        </w:rPr>
        <w:t xml:space="preserve"> the </w:t>
      </w:r>
      <w:r w:rsidRPr="007F3AAF">
        <w:rPr>
          <w:rStyle w:val="Emphasis"/>
          <w:highlight w:val="cyan"/>
        </w:rPr>
        <w:t xml:space="preserve">terms of the </w:t>
      </w:r>
      <w:r w:rsidRPr="007F3AAF">
        <w:rPr>
          <w:rStyle w:val="StyleUnderline"/>
          <w:highlight w:val="cyan"/>
        </w:rPr>
        <w:t xml:space="preserve">employment </w:t>
      </w:r>
      <w:r w:rsidRPr="007F3AAF">
        <w:rPr>
          <w:rStyle w:val="Emphasis"/>
          <w:highlight w:val="cyan"/>
        </w:rPr>
        <w:t>contract</w:t>
      </w:r>
      <w:r w:rsidRPr="007F3AAF">
        <w:rPr>
          <w:rStyle w:val="StyleUnderline"/>
        </w:rPr>
        <w:t xml:space="preserve">. </w:t>
      </w:r>
      <w:r w:rsidRPr="007F3AAF">
        <w:rPr>
          <w:sz w:val="12"/>
        </w:rPr>
        <w:t xml:space="preserve">All bargaining must be in good faith. </w:t>
      </w:r>
      <w:r w:rsidRPr="007F3AAF">
        <w:rPr>
          <w:rStyle w:val="StyleUnderline"/>
          <w:highlight w:val="cyan"/>
        </w:rPr>
        <w:t>The terms</w:t>
      </w:r>
      <w:r w:rsidRPr="007F3AAF">
        <w:rPr>
          <w:rStyle w:val="StyleUnderline"/>
        </w:rPr>
        <w:t xml:space="preserve"> bargained for </w:t>
      </w:r>
      <w:r w:rsidRPr="007F3AAF">
        <w:rPr>
          <w:rStyle w:val="StyleUnderline"/>
          <w:highlight w:val="cyan"/>
        </w:rPr>
        <w:t>are usually wages, hours, benefits, and working conditions</w:t>
      </w:r>
      <w:r w:rsidRPr="007F3AAF">
        <w:rPr>
          <w:sz w:val="12"/>
        </w:rPr>
        <w:t xml:space="preserve">. </w:t>
      </w:r>
      <w:r w:rsidRPr="007F3AAF">
        <w:rPr>
          <w:rStyle w:val="StyleUnderline"/>
          <w:highlight w:val="cyan"/>
        </w:rPr>
        <w:t xml:space="preserve">Once </w:t>
      </w:r>
      <w:r w:rsidRPr="007F3AAF">
        <w:rPr>
          <w:rStyle w:val="Emphasis"/>
          <w:highlight w:val="cyan"/>
        </w:rPr>
        <w:t>a</w:t>
      </w:r>
      <w:r w:rsidRPr="007F3AAF">
        <w:rPr>
          <w:rStyle w:val="StyleUnderline"/>
        </w:rPr>
        <w:t xml:space="preserve">n employment </w:t>
      </w:r>
      <w:r w:rsidRPr="007F3AAF">
        <w:rPr>
          <w:rStyle w:val="StyleUnderline"/>
          <w:highlight w:val="cyan"/>
        </w:rPr>
        <w:t>contract is in place, the parties are bound</w:t>
      </w:r>
      <w:r w:rsidRPr="007F3AAF">
        <w:rPr>
          <w:rStyle w:val="StyleUnderline"/>
        </w:rPr>
        <w:t xml:space="preserve"> </w:t>
      </w:r>
      <w:r w:rsidRPr="007F3AAF">
        <w:rPr>
          <w:rStyle w:val="StyleUnderline"/>
          <w:highlight w:val="cyan"/>
        </w:rPr>
        <w:t>to its terms</w:t>
      </w:r>
      <w:r w:rsidRPr="007F3AAF">
        <w:rPr>
          <w:rStyle w:val="StyleUnderline"/>
        </w:rPr>
        <w:t xml:space="preserve"> and conditions until the contract expires</w:t>
      </w:r>
      <w:r w:rsidRPr="007F3AAF">
        <w:rPr>
          <w:sz w:val="12"/>
        </w:rPr>
        <w:t xml:space="preserve">. //// States Who Guarantee Collective Bargaining for Farmworkers//// Fourteen states currently guarantee collective bargaining rights for farmworkers. Arizona, California, Colorado, Hawaii, Kansas, Kentucky, Louisiana, Massachusetts, Nebraska, New Jersey, New York, Oregon, Washington, and Wisconsin all allow collective bargaining. It is important to note that </w:t>
      </w:r>
      <w:hyperlink r:id="rId71" w:history="1">
        <w:r w:rsidRPr="007F3AAF">
          <w:rPr>
            <w:rStyle w:val="StyleUnderline"/>
          </w:rPr>
          <w:t>27 states</w:t>
        </w:r>
      </w:hyperlink>
      <w:r w:rsidRPr="007F3AAF">
        <w:rPr>
          <w:rStyle w:val="StyleUnderline"/>
        </w:rPr>
        <w:t xml:space="preserve"> have “right to work” laws that allow workers to choose whether to be part of a union</w:t>
      </w:r>
      <w:r w:rsidRPr="007F3AAF">
        <w:rPr>
          <w:sz w:val="12"/>
        </w:rPr>
        <w:t xml:space="preserve"> and prevent employers from refusing to hire them based on that decision. </w:t>
      </w:r>
      <w:r w:rsidRPr="007F3AAF">
        <w:rPr>
          <w:rStyle w:val="StyleUnderline"/>
        </w:rPr>
        <w:t>These “</w:t>
      </w:r>
      <w:r w:rsidRPr="00443FD2">
        <w:rPr>
          <w:rStyle w:val="StyleUnderline"/>
          <w:highlight w:val="yellow"/>
        </w:rPr>
        <w:t>right to work</w:t>
      </w:r>
      <w:r w:rsidRPr="007F3AAF">
        <w:rPr>
          <w:rStyle w:val="StyleUnderline"/>
          <w:highlight w:val="cyan"/>
        </w:rPr>
        <w:t xml:space="preserve">” laws are not the same as </w:t>
      </w:r>
      <w:r w:rsidRPr="007F3AAF">
        <w:rPr>
          <w:rStyle w:val="Emphasis"/>
          <w:highlight w:val="green"/>
        </w:rPr>
        <w:t>collective bargaining rights</w:t>
      </w:r>
      <w:r w:rsidRPr="007F3AAF">
        <w:rPr>
          <w:rStyle w:val="StyleUnderline"/>
        </w:rPr>
        <w:t xml:space="preserve">. </w:t>
      </w:r>
      <w:r w:rsidRPr="007F3AAF">
        <w:rPr>
          <w:rStyle w:val="StyleUnderline"/>
          <w:highlight w:val="cyan"/>
        </w:rPr>
        <w:t>The “right to work” does not mean</w:t>
      </w:r>
      <w:r w:rsidRPr="007F3AAF">
        <w:rPr>
          <w:rStyle w:val="StyleUnderline"/>
        </w:rPr>
        <w:t xml:space="preserve"> that </w:t>
      </w:r>
      <w:r w:rsidRPr="007F3AAF">
        <w:rPr>
          <w:rStyle w:val="StyleUnderline"/>
          <w:highlight w:val="cyan"/>
        </w:rPr>
        <w:t>an employer has to recognize employee unions</w:t>
      </w:r>
      <w:r w:rsidRPr="007F3AAF">
        <w:rPr>
          <w:rStyle w:val="StyleUnderline"/>
        </w:rPr>
        <w:t xml:space="preserve"> or bargaining agents, </w:t>
      </w:r>
      <w:r w:rsidRPr="007F3AAF">
        <w:rPr>
          <w:rStyle w:val="StyleUnderline"/>
          <w:highlight w:val="cyan"/>
        </w:rPr>
        <w:t>only that they cannot discriminate when hiring</w:t>
      </w:r>
      <w:r w:rsidRPr="007F3AAF">
        <w:rPr>
          <w:sz w:val="12"/>
        </w:rPr>
        <w:t xml:space="preserve">. For example, </w:t>
      </w:r>
      <w:hyperlink r:id="rId72" w:history="1">
        <w:r w:rsidRPr="007F3AAF">
          <w:rPr>
            <w:rStyle w:val="Hyperlink"/>
          </w:rPr>
          <w:t>Louisiana</w:t>
        </w:r>
      </w:hyperlink>
      <w:r w:rsidRPr="007F3AAF">
        <w:rPr>
          <w:sz w:val="12"/>
        </w:rPr>
        <w:t xml:space="preserve">, </w:t>
      </w:r>
      <w:hyperlink r:id="rId73" w:history="1">
        <w:r w:rsidRPr="007F3AAF">
          <w:rPr>
            <w:rStyle w:val="Hyperlink"/>
          </w:rPr>
          <w:t>Nebraska</w:t>
        </w:r>
      </w:hyperlink>
      <w:r w:rsidRPr="007F3AAF">
        <w:rPr>
          <w:sz w:val="12"/>
        </w:rPr>
        <w:t xml:space="preserve">, and </w:t>
      </w:r>
      <w:hyperlink r:id="rId74" w:history="1">
        <w:r w:rsidRPr="007F3AAF">
          <w:rPr>
            <w:rStyle w:val="Hyperlink"/>
          </w:rPr>
          <w:t>Wisconsin</w:t>
        </w:r>
      </w:hyperlink>
      <w:r w:rsidRPr="007F3AAF">
        <w:rPr>
          <w:sz w:val="12"/>
        </w:rPr>
        <w:t xml:space="preserve"> are some of the “right to work” states, but they separately recognize the right to bargain collectively with employers through their laws. //// Every state has approached </w:t>
      </w:r>
      <w:r w:rsidRPr="007F3AAF">
        <w:rPr>
          <w:rStyle w:val="Emphasis"/>
        </w:rPr>
        <w:t>collective bargaining rights</w:t>
      </w:r>
      <w:r w:rsidRPr="007F3AAF">
        <w:rPr>
          <w:sz w:val="12"/>
        </w:rPr>
        <w:t xml:space="preserve"> slightly differently. </w:t>
      </w:r>
      <w:r w:rsidRPr="007F3AAF">
        <w:rPr>
          <w:rStyle w:val="StyleUnderline"/>
        </w:rPr>
        <w:t>Most states define employer, employee, and labor organization rights and responsibilities, establish election procedures, and create state agencies to administer</w:t>
      </w:r>
      <w:r w:rsidRPr="007F3AAF">
        <w:rPr>
          <w:sz w:val="12"/>
        </w:rPr>
        <w:t xml:space="preserve"> their laws. </w:t>
      </w:r>
      <w:r w:rsidRPr="007F3AAF">
        <w:rPr>
          <w:rStyle w:val="StyleUnderline"/>
        </w:rPr>
        <w:t xml:space="preserve">For example, when California enacted its </w:t>
      </w:r>
      <w:hyperlink r:id="rId75" w:history="1">
        <w:r w:rsidRPr="007F3AAF">
          <w:rPr>
            <w:rStyle w:val="StyleUnderline"/>
          </w:rPr>
          <w:t>Agricultural Labor Relation Act</w:t>
        </w:r>
      </w:hyperlink>
      <w:r w:rsidRPr="007F3AAF">
        <w:rPr>
          <w:rStyle w:val="StyleUnderline"/>
        </w:rPr>
        <w:t xml:space="preserve">, it created the </w:t>
      </w:r>
      <w:hyperlink r:id="rId76" w:history="1">
        <w:r w:rsidRPr="007F3AAF">
          <w:rPr>
            <w:rStyle w:val="StyleUnderline"/>
          </w:rPr>
          <w:t>Agricultural Labor Relations Board</w:t>
        </w:r>
      </w:hyperlink>
      <w:r w:rsidRPr="007F3AAF">
        <w:rPr>
          <w:rStyle w:val="StyleUnderline"/>
        </w:rPr>
        <w:t xml:space="preserve"> and General Counsel to enforce the new laws and decide the rights of parties to labor disputes.</w:t>
      </w:r>
      <w:r w:rsidRPr="007F3AAF">
        <w:rPr>
          <w:sz w:val="12"/>
        </w:rPr>
        <w:t xml:space="preserve"> //// Additionally</w:t>
      </w:r>
      <w:r w:rsidRPr="007F3AAF">
        <w:rPr>
          <w:rStyle w:val="StyleUnderline"/>
        </w:rPr>
        <w:t>, most states have modified farmworkers’ rights to strike</w:t>
      </w:r>
      <w:r w:rsidRPr="007F3AAF">
        <w:rPr>
          <w:sz w:val="12"/>
        </w:rPr>
        <w:t xml:space="preserve">. </w:t>
      </w:r>
      <w:hyperlink r:id="rId77" w:history="1">
        <w:r w:rsidRPr="007F3AAF">
          <w:rPr>
            <w:rStyle w:val="StyleUnderline"/>
          </w:rPr>
          <w:t>Arizona law</w:t>
        </w:r>
      </w:hyperlink>
      <w:r w:rsidRPr="007F3AAF">
        <w:rPr>
          <w:rStyle w:val="StyleUnderline"/>
        </w:rPr>
        <w:t xml:space="preserve"> limits the right to strike because of the “seasonal character and perishable nature” of agricultural products. </w:t>
      </w:r>
      <w:hyperlink r:id="rId78" w:history="1">
        <w:r w:rsidRPr="007F3AAF">
          <w:rPr>
            <w:rStyle w:val="Hyperlink"/>
          </w:rPr>
          <w:t>Oregon</w:t>
        </w:r>
      </w:hyperlink>
      <w:r w:rsidRPr="007F3AAF">
        <w:rPr>
          <w:sz w:val="12"/>
        </w:rPr>
        <w:t xml:space="preserve"> bans picketing at places where perishable crops are produced if the crops are currently being harvested. Wisconsin requires that if employees plan to strike and the strike would cause harm to agricultural products, they must give a </w:t>
      </w:r>
      <w:hyperlink r:id="rId79" w:history="1">
        <w:r w:rsidRPr="007F3AAF">
          <w:rPr>
            <w:rStyle w:val="Hyperlink"/>
          </w:rPr>
          <w:t>10-day notice</w:t>
        </w:r>
      </w:hyperlink>
      <w:r w:rsidRPr="007F3AAF">
        <w:rPr>
          <w:sz w:val="12"/>
        </w:rPr>
        <w:t xml:space="preserve"> of their intent to strike to the Wisconsin Employment Relations Commission.</w:t>
      </w:r>
      <w:r w:rsidRPr="00783110">
        <w:rPr>
          <w:sz w:val="12"/>
        </w:rPr>
        <w:t xml:space="preserve"> //// </w:t>
      </w:r>
      <w:r w:rsidRPr="007F3AAF">
        <w:rPr>
          <w:rStyle w:val="StyleUnderline"/>
        </w:rPr>
        <w:t xml:space="preserve">Several other states have proposed legislation to grant </w:t>
      </w:r>
      <w:r w:rsidRPr="007F3AAF">
        <w:rPr>
          <w:rStyle w:val="Emphasis"/>
        </w:rPr>
        <w:t>collective bargaining rights</w:t>
      </w:r>
      <w:r w:rsidRPr="007F3AAF">
        <w:rPr>
          <w:rStyle w:val="StyleUnderline"/>
        </w:rPr>
        <w:t xml:space="preserve"> to farmworkers, but those proposals have yet to become law.</w:t>
      </w:r>
      <w:r w:rsidRPr="007F3AAF">
        <w:rPr>
          <w:sz w:val="12"/>
        </w:rPr>
        <w:t xml:space="preserve"> For example, in January of 2022</w:t>
      </w:r>
      <w:r w:rsidRPr="007F3AAF">
        <w:rPr>
          <w:rStyle w:val="StyleUnderline"/>
        </w:rPr>
        <w:t>, the</w:t>
      </w:r>
      <w:r w:rsidRPr="000D2BC9">
        <w:rPr>
          <w:rStyle w:val="StyleUnderline"/>
        </w:rPr>
        <w:t xml:space="preserve"> </w:t>
      </w:r>
      <w:hyperlink r:id="rId80" w:history="1">
        <w:r w:rsidRPr="007F3AAF">
          <w:rPr>
            <w:rStyle w:val="StyleUnderline"/>
          </w:rPr>
          <w:t>Governor of Maine vetoed a bill</w:t>
        </w:r>
      </w:hyperlink>
      <w:r w:rsidRPr="000D2BC9">
        <w:rPr>
          <w:rStyle w:val="StyleUnderline"/>
        </w:rPr>
        <w:t xml:space="preserve"> </w:t>
      </w:r>
      <w:r w:rsidRPr="007F3AAF">
        <w:rPr>
          <w:rStyle w:val="StyleUnderline"/>
        </w:rPr>
        <w:t>that would have allowed farmworkers to organize for the purpose of collective bargaining.</w:t>
      </w:r>
      <w:r w:rsidRPr="007F3AAF">
        <w:rPr>
          <w:sz w:val="12"/>
        </w:rPr>
        <w:t xml:space="preserve"> //// Challenging the Right to Collective Bargaining //// </w:t>
      </w:r>
      <w:r w:rsidRPr="007F3AAF">
        <w:rPr>
          <w:rStyle w:val="StyleUnderline"/>
        </w:rPr>
        <w:t xml:space="preserve">The right to collective bargaining has been challenged in several states. In </w:t>
      </w:r>
      <w:r w:rsidRPr="007F3AAF">
        <w:rPr>
          <w:rStyle w:val="StyleUnderline"/>
          <w:highlight w:val="cyan"/>
        </w:rPr>
        <w:t>New York,</w:t>
      </w:r>
      <w:r w:rsidRPr="007F3AAF">
        <w:rPr>
          <w:rStyle w:val="StyleUnderline"/>
        </w:rPr>
        <w:t xml:space="preserve"> a</w:t>
      </w:r>
      <w:r w:rsidRPr="00783110">
        <w:rPr>
          <w:rStyle w:val="StyleUnderline"/>
        </w:rPr>
        <w:t xml:space="preserve"> </w:t>
      </w:r>
      <w:hyperlink r:id="rId81" w:history="1">
        <w:r w:rsidRPr="007F3AAF">
          <w:rPr>
            <w:rStyle w:val="StyleUnderline"/>
            <w:highlight w:val="cyan"/>
          </w:rPr>
          <w:t>state appellate court</w:t>
        </w:r>
      </w:hyperlink>
      <w:r w:rsidRPr="00FD22EA">
        <w:rPr>
          <w:rStyle w:val="StyleUnderline"/>
          <w:highlight w:val="cyan"/>
        </w:rPr>
        <w:t xml:space="preserve"> </w:t>
      </w:r>
      <w:r w:rsidRPr="007F3AAF">
        <w:rPr>
          <w:rStyle w:val="StyleUnderline"/>
          <w:highlight w:val="cyan"/>
        </w:rPr>
        <w:t>held</w:t>
      </w:r>
      <w:r w:rsidRPr="007F3AAF">
        <w:rPr>
          <w:rStyle w:val="StyleUnderline"/>
        </w:rPr>
        <w:t xml:space="preserve"> that the </w:t>
      </w:r>
      <w:r w:rsidRPr="007F3AAF">
        <w:rPr>
          <w:rStyle w:val="StyleUnderline"/>
          <w:highlight w:val="cyan"/>
        </w:rPr>
        <w:t xml:space="preserve">exclusion of farmworkers from a </w:t>
      </w:r>
      <w:r w:rsidRPr="007F3AAF">
        <w:rPr>
          <w:rStyle w:val="StyleUnderline"/>
        </w:rPr>
        <w:t xml:space="preserve">New York </w:t>
      </w:r>
      <w:r w:rsidRPr="007F3AAF">
        <w:rPr>
          <w:rStyle w:val="StyleUnderline"/>
          <w:highlight w:val="cyan"/>
        </w:rPr>
        <w:t>state law giving employees the right to organize and collectively bargain was unconstitutional.</w:t>
      </w:r>
      <w:r w:rsidRPr="007F3AAF">
        <w:rPr>
          <w:sz w:val="12"/>
        </w:rPr>
        <w:t xml:space="preserve"> </w:t>
      </w:r>
      <w:r w:rsidRPr="007F3AAF">
        <w:rPr>
          <w:rStyle w:val="StyleUnderline"/>
          <w:highlight w:val="cyan"/>
        </w:rPr>
        <w:t>The a</w:t>
      </w:r>
      <w:r w:rsidRPr="007F3AAF">
        <w:rPr>
          <w:rStyle w:val="StyleUnderline"/>
        </w:rPr>
        <w:t xml:space="preserve">ppellate </w:t>
      </w:r>
      <w:r w:rsidRPr="007F3AAF">
        <w:rPr>
          <w:rStyle w:val="StyleUnderline"/>
          <w:highlight w:val="cyan"/>
        </w:rPr>
        <w:t>court found</w:t>
      </w:r>
      <w:r w:rsidRPr="007F3AAF">
        <w:rPr>
          <w:rStyle w:val="StyleUnderline"/>
        </w:rPr>
        <w:t xml:space="preserve"> that </w:t>
      </w:r>
      <w:r w:rsidRPr="007F3AAF">
        <w:rPr>
          <w:rStyle w:val="StyleUnderline"/>
          <w:highlight w:val="cyan"/>
        </w:rPr>
        <w:t xml:space="preserve">every employee has a </w:t>
      </w:r>
      <w:r w:rsidRPr="007F3AAF">
        <w:rPr>
          <w:rStyle w:val="Emphasis"/>
          <w:highlight w:val="green"/>
        </w:rPr>
        <w:t>right to collectively bargain</w:t>
      </w:r>
      <w:r w:rsidRPr="007F3AAF">
        <w:rPr>
          <w:rStyle w:val="StyleUnderline"/>
          <w:highlight w:val="green"/>
        </w:rPr>
        <w:t xml:space="preserve"> </w:t>
      </w:r>
      <w:r w:rsidRPr="007F3AAF">
        <w:rPr>
          <w:rStyle w:val="StyleUnderline"/>
        </w:rPr>
        <w:t>under the New York Constitution</w:t>
      </w:r>
      <w:r w:rsidRPr="007F3AAF">
        <w:rPr>
          <w:sz w:val="12"/>
        </w:rPr>
        <w:t xml:space="preserve">. </w:t>
      </w:r>
      <w:r w:rsidRPr="007F3AAF">
        <w:rPr>
          <w:rStyle w:val="StyleUnderline"/>
        </w:rPr>
        <w:t xml:space="preserve">Just two months later, </w:t>
      </w:r>
      <w:r w:rsidRPr="007F3AAF">
        <w:rPr>
          <w:rStyle w:val="StyleUnderline"/>
          <w:highlight w:val="cyan"/>
        </w:rPr>
        <w:t>in</w:t>
      </w:r>
      <w:r w:rsidRPr="007F3AAF">
        <w:rPr>
          <w:rStyle w:val="StyleUnderline"/>
        </w:rPr>
        <w:t xml:space="preserve"> July </w:t>
      </w:r>
      <w:r w:rsidRPr="007F3AAF">
        <w:rPr>
          <w:rStyle w:val="StyleUnderline"/>
          <w:highlight w:val="cyan"/>
        </w:rPr>
        <w:t>2019,</w:t>
      </w:r>
      <w:r w:rsidRPr="00FD22EA">
        <w:rPr>
          <w:rStyle w:val="StyleUnderline"/>
          <w:highlight w:val="cyan"/>
        </w:rPr>
        <w:t xml:space="preserve"> </w:t>
      </w:r>
      <w:hyperlink r:id="rId82" w:history="1">
        <w:r w:rsidRPr="007F3AAF">
          <w:rPr>
            <w:rStyle w:val="StyleUnderline"/>
            <w:highlight w:val="cyan"/>
          </w:rPr>
          <w:t>New York passed a state law</w:t>
        </w:r>
      </w:hyperlink>
      <w:r w:rsidRPr="00FD22EA">
        <w:rPr>
          <w:rStyle w:val="StyleUnderline"/>
          <w:highlight w:val="cyan"/>
        </w:rPr>
        <w:t xml:space="preserve"> </w:t>
      </w:r>
      <w:r w:rsidRPr="007F3AAF">
        <w:rPr>
          <w:rStyle w:val="StyleUnderline"/>
          <w:highlight w:val="cyan"/>
        </w:rPr>
        <w:t xml:space="preserve">granting farmworkers a </w:t>
      </w:r>
      <w:r w:rsidRPr="007F3AAF">
        <w:rPr>
          <w:rStyle w:val="Emphasis"/>
          <w:highlight w:val="green"/>
        </w:rPr>
        <w:t>right to collective bargaining</w:t>
      </w:r>
      <w:r w:rsidRPr="007F3AAF">
        <w:rPr>
          <w:sz w:val="12"/>
        </w:rPr>
        <w:t xml:space="preserve">.//// </w:t>
      </w:r>
      <w:r w:rsidRPr="007F3AAF">
        <w:rPr>
          <w:rStyle w:val="StyleUnderline"/>
          <w:highlight w:val="cyan"/>
        </w:rPr>
        <w:t>The Supreme Court of New Jersey found</w:t>
      </w:r>
      <w:r w:rsidRPr="007F3AAF">
        <w:rPr>
          <w:rStyle w:val="StyleUnderline"/>
        </w:rPr>
        <w:t xml:space="preserve"> that </w:t>
      </w:r>
      <w:r w:rsidRPr="007F3AAF">
        <w:rPr>
          <w:rStyle w:val="StyleUnderline"/>
          <w:highlight w:val="cyan"/>
        </w:rPr>
        <w:t>the</w:t>
      </w:r>
      <w:r w:rsidRPr="007F3AAF">
        <w:rPr>
          <w:rStyle w:val="StyleUnderline"/>
        </w:rPr>
        <w:t xml:space="preserve"> New </w:t>
      </w:r>
      <w:r w:rsidRPr="007F3AAF">
        <w:rPr>
          <w:rStyle w:val="StyleUnderline"/>
          <w:highlight w:val="cyan"/>
        </w:rPr>
        <w:t>Jersey Constitution protects a private ag</w:t>
      </w:r>
      <w:r w:rsidRPr="007F3AAF">
        <w:rPr>
          <w:rStyle w:val="StyleUnderline"/>
        </w:rPr>
        <w:t xml:space="preserve">riculture </w:t>
      </w:r>
      <w:r w:rsidRPr="007F3AAF">
        <w:rPr>
          <w:rStyle w:val="StyleUnderline"/>
          <w:highlight w:val="cyan"/>
        </w:rPr>
        <w:t xml:space="preserve">worker’s </w:t>
      </w:r>
      <w:r w:rsidRPr="007F3AAF">
        <w:rPr>
          <w:rStyle w:val="Emphasis"/>
          <w:highlight w:val="green"/>
        </w:rPr>
        <w:t>right to collectively bargain</w:t>
      </w:r>
      <w:r w:rsidRPr="007F3AAF">
        <w:rPr>
          <w:rStyle w:val="StyleUnderline"/>
        </w:rPr>
        <w:t xml:space="preserve">. In </w:t>
      </w:r>
      <w:hyperlink r:id="rId83" w:history="1">
        <w:r w:rsidRPr="007F3AAF">
          <w:rPr>
            <w:rStyle w:val="StyleUnderline"/>
          </w:rPr>
          <w:t>Comite Organizador de Trabajadores Agricolas v. Molinelli</w:t>
        </w:r>
      </w:hyperlink>
      <w:r w:rsidRPr="007F3AAF">
        <w:rPr>
          <w:rStyle w:val="StyleUnderline"/>
        </w:rPr>
        <w:t xml:space="preserve">, </w:t>
      </w:r>
      <w:r w:rsidRPr="007F3AAF">
        <w:rPr>
          <w:rStyle w:val="StyleUnderline"/>
          <w:highlight w:val="cyan"/>
        </w:rPr>
        <w:t>Molinelli refused to recognize or bargain with the union</w:t>
      </w:r>
      <w:r w:rsidRPr="007F3AAF">
        <w:rPr>
          <w:rStyle w:val="StyleUnderline"/>
        </w:rPr>
        <w:t xml:space="preserve"> that its </w:t>
      </w:r>
      <w:r w:rsidRPr="007F3AAF">
        <w:rPr>
          <w:rStyle w:val="StyleUnderline"/>
          <w:highlight w:val="cyan"/>
        </w:rPr>
        <w:t>migrant farmworkers were part of. The Supreme Court</w:t>
      </w:r>
      <w:r w:rsidRPr="007F3AAF">
        <w:rPr>
          <w:rStyle w:val="StyleUnderline"/>
        </w:rPr>
        <w:t xml:space="preserve"> of New Jersey </w:t>
      </w:r>
      <w:r w:rsidRPr="007F3AAF">
        <w:rPr>
          <w:rStyle w:val="StyleUnderline"/>
          <w:highlight w:val="cyan"/>
        </w:rPr>
        <w:t>found</w:t>
      </w:r>
      <w:r w:rsidRPr="007F3AAF">
        <w:rPr>
          <w:rStyle w:val="StyleUnderline"/>
        </w:rPr>
        <w:t xml:space="preserve"> that </w:t>
      </w:r>
      <w:r w:rsidRPr="007F3AAF">
        <w:rPr>
          <w:rStyle w:val="StyleUnderline"/>
          <w:highlight w:val="cyan"/>
        </w:rPr>
        <w:t xml:space="preserve">Molinelli was required to bargain with the union. </w:t>
      </w:r>
      <w:r w:rsidRPr="007F3AAF">
        <w:rPr>
          <w:rStyle w:val="Emphasis"/>
          <w:highlight w:val="cyan"/>
        </w:rPr>
        <w:t xml:space="preserve">In doing so, </w:t>
      </w:r>
      <w:r w:rsidRPr="007F3AAF">
        <w:rPr>
          <w:rStyle w:val="StyleUnderline"/>
          <w:highlight w:val="cyan"/>
        </w:rPr>
        <w:t>th</w:t>
      </w:r>
      <w:r w:rsidRPr="007F3AAF">
        <w:rPr>
          <w:rStyle w:val="StyleUnderline"/>
        </w:rPr>
        <w:t xml:space="preserve">e Supreme </w:t>
      </w:r>
      <w:r w:rsidRPr="007F3AAF">
        <w:rPr>
          <w:rStyle w:val="StyleUnderline"/>
          <w:highlight w:val="cyan"/>
        </w:rPr>
        <w:t>Court</w:t>
      </w:r>
      <w:r w:rsidRPr="007F3AAF">
        <w:rPr>
          <w:rStyle w:val="StyleUnderline"/>
        </w:rPr>
        <w:t xml:space="preserve"> of New Jersey </w:t>
      </w:r>
      <w:r w:rsidRPr="007F3AAF">
        <w:rPr>
          <w:rStyle w:val="StyleUnderline"/>
          <w:highlight w:val="cyan"/>
        </w:rPr>
        <w:t xml:space="preserve">held that the New Jersey Constitution guarantees privately employed agricultural workers the </w:t>
      </w:r>
      <w:r w:rsidRPr="007F3AAF">
        <w:rPr>
          <w:rStyle w:val="Emphasis"/>
          <w:highlight w:val="green"/>
        </w:rPr>
        <w:t>right to collectively bargain.</w:t>
      </w:r>
    </w:p>
    <w:p w14:paraId="18865B4D" w14:textId="77777777" w:rsidR="00E24099" w:rsidRDefault="00E24099" w:rsidP="00E24099"/>
    <w:p w14:paraId="17FA9789" w14:textId="77777777" w:rsidR="00BD094A" w:rsidRDefault="00BD094A" w:rsidP="00E24099"/>
    <w:p w14:paraId="794C62A6" w14:textId="77777777" w:rsidR="00BD094A" w:rsidRDefault="00BD094A" w:rsidP="00BD094A">
      <w:pPr>
        <w:pStyle w:val="Heading4"/>
      </w:pPr>
      <w:r w:rsidRPr="00F15C84">
        <w:rPr>
          <w:u w:val="single"/>
        </w:rPr>
        <w:t>Violation</w:t>
      </w:r>
      <w:r>
        <w:t xml:space="preserve"> – the plan fiats rights that are external to/secondary to “Collective Bargaining Rights”</w:t>
      </w:r>
    </w:p>
    <w:p w14:paraId="0271624F" w14:textId="77777777" w:rsidR="00BD094A" w:rsidRDefault="00BD094A" w:rsidP="00BD094A">
      <w:r>
        <w:t xml:space="preserve">Ungar, Rick 2013. Ungar was a senior political contributor to Forbes. “Understanding ‘Right to Work’ legislation” </w:t>
      </w:r>
      <w:hyperlink r:id="rId84" w:history="1">
        <w:r w:rsidRPr="00454F59">
          <w:rPr>
            <w:rStyle w:val="Hyperlink"/>
          </w:rPr>
          <w:t>https://sea.mn.aft.org/join-union/understanding-right-work-legislation</w:t>
        </w:r>
      </w:hyperlink>
      <w:r>
        <w:t xml:space="preserve"> </w:t>
      </w:r>
    </w:p>
    <w:p w14:paraId="52D528AB" w14:textId="77777777" w:rsidR="00BD094A" w:rsidRPr="001E78BF" w:rsidRDefault="00BD094A" w:rsidP="00BD094A">
      <w:pPr>
        <w:rPr>
          <w:sz w:val="12"/>
        </w:rPr>
      </w:pPr>
      <w:r w:rsidRPr="001E78BF">
        <w:rPr>
          <w:sz w:val="12"/>
        </w:rPr>
        <w:t xml:space="preserve">The </w:t>
      </w:r>
      <w:r w:rsidRPr="001E78BF">
        <w:rPr>
          <w:rStyle w:val="StyleUnderline"/>
          <w:highlight w:val="yellow"/>
        </w:rPr>
        <w:t>Taft-Hartley Act</w:t>
      </w:r>
      <w:r w:rsidRPr="001E78BF">
        <w:rPr>
          <w:sz w:val="12"/>
        </w:rPr>
        <w:t xml:space="preserve">, passed in 1947, which amended the National Labor Relations Act of 1935, </w:t>
      </w:r>
      <w:r w:rsidRPr="001E78BF">
        <w:rPr>
          <w:rStyle w:val="StyleUnderline"/>
          <w:highlight w:val="yellow"/>
        </w:rPr>
        <w:t>did away with the “closed shop</w:t>
      </w:r>
      <w:r w:rsidRPr="001E78BF">
        <w:rPr>
          <w:rStyle w:val="StyleUnderline"/>
        </w:rPr>
        <w:t>” era</w:t>
      </w:r>
      <w:r w:rsidRPr="001E78BF">
        <w:rPr>
          <w:sz w:val="12"/>
        </w:rPr>
        <w:t xml:space="preserve"> in America </w:t>
      </w:r>
      <w:r w:rsidRPr="001E78BF">
        <w:rPr>
          <w:rStyle w:val="StyleUnderline"/>
        </w:rPr>
        <w:t xml:space="preserve">during </w:t>
      </w:r>
      <w:r w:rsidRPr="001E78BF">
        <w:rPr>
          <w:rStyle w:val="StyleUnderline"/>
          <w:highlight w:val="yellow"/>
        </w:rPr>
        <w:t>which an employee</w:t>
      </w:r>
      <w:r w:rsidRPr="001E78BF">
        <w:rPr>
          <w:sz w:val="12"/>
        </w:rPr>
        <w:t>—who either resisted joining the union or lost his union membership as a result of failing to pay dues or some other violation—</w:t>
      </w:r>
      <w:r w:rsidRPr="001E78BF">
        <w:rPr>
          <w:rStyle w:val="StyleUnderline"/>
          <w:highlight w:val="yellow"/>
        </w:rPr>
        <w:t>was required to be dismissed by the employer as a result of the worker</w:t>
      </w:r>
      <w:r w:rsidRPr="001E78BF">
        <w:rPr>
          <w:sz w:val="12"/>
        </w:rPr>
        <w:t xml:space="preserve"> losing, or </w:t>
      </w:r>
      <w:r w:rsidRPr="001E78BF">
        <w:rPr>
          <w:rStyle w:val="StyleUnderline"/>
          <w:highlight w:val="yellow"/>
        </w:rPr>
        <w:t>never</w:t>
      </w:r>
      <w:r w:rsidRPr="001E78BF">
        <w:rPr>
          <w:rStyle w:val="StyleUnderline"/>
        </w:rPr>
        <w:t xml:space="preserve"> </w:t>
      </w:r>
      <w:r w:rsidRPr="001E78BF">
        <w:rPr>
          <w:rStyle w:val="StyleUnderline"/>
          <w:highlight w:val="yellow"/>
        </w:rPr>
        <w:t>accomplishing</w:t>
      </w:r>
      <w:r w:rsidRPr="001E78BF">
        <w:rPr>
          <w:sz w:val="12"/>
          <w:highlight w:val="yellow"/>
        </w:rPr>
        <w:t xml:space="preserve">, </w:t>
      </w:r>
      <w:r w:rsidRPr="001E78BF">
        <w:rPr>
          <w:rStyle w:val="StyleUnderline"/>
          <w:highlight w:val="yellow"/>
        </w:rPr>
        <w:t>union member status</w:t>
      </w:r>
      <w:r w:rsidRPr="001E78BF">
        <w:rPr>
          <w:rStyle w:val="StyleUnderline"/>
        </w:rPr>
        <w:t>.</w:t>
      </w:r>
      <w:r w:rsidRPr="001E78BF">
        <w:rPr>
          <w:rStyle w:val="StyleUnderline"/>
          <w:sz w:val="12"/>
          <w:u w:val="none"/>
        </w:rPr>
        <w:t>¶</w:t>
      </w:r>
      <w:r w:rsidRPr="001E78BF">
        <w:rPr>
          <w:rStyle w:val="StyleUnderline"/>
          <w:sz w:val="12"/>
        </w:rPr>
        <w:t xml:space="preserve"> </w:t>
      </w:r>
      <w:r w:rsidRPr="001E78BF">
        <w:rPr>
          <w:sz w:val="12"/>
        </w:rPr>
        <w:t xml:space="preserve">But there was much more to this law.¶ The Taft-Hartley Act additionally required that employment agreements collectively bargained for to benefit union members would also be required to inure to the complete benefit of non-member employees, even though these employees elect not to join the union.¶ Already knew all of that? Excellent.¶ But did you know that Taft-Hartley further requires that the union be additionally obligated to provide non-members’ with virtually all the benefits of union membership even if that worker elects not to become a card-carrying union member?¶ By way of example, if a non-member employee is fired for a reason that the employee believes to constitute a wrongful termination, the union is obligated to represent the rights of that employee in the identical fashion as it would represent a union member improperly terminated. So rock solid is this obligation that should the non-union member employee be displeased with the quality of the fight the union has put forth on his or her behalf, that non-union member has the right to sue the union for failing to prosecute as good a defense as would be expected by a wrongfully terminated union member.¶ Given the fact that Taft-Hartley was providing non-union members with most all the benefits of membership without having to join up, the Republican controlled Congress that passed the law —a law specifically designed to curb union power in America— believed it would be unfair for non-member workers to gain all these goodies at no charge while members were obligated to pay dues for the very same services the union provided.¶ To compensate for this, Taft-Hartley required that, while nobody could be forced to join the union, non-members would be required to pay dues to the union as if they were members. These are called “agency fees”—the equivalent of union dues when paid by a non union-member.¶ Which brings us to myth number 2….¶ Non-union members, who are required to pay the union dues even when not a member, are—as a result of paying these dues—being forced to contribute to the political activities of the union despite their disagreement with the political goals the union may choose to pursue.¶ Again….not true.¶ Taft-Hartley clearly states, and a number of court cases have confirmed, that non-union members can be compelled to pay only that portion of union dues that is attributable to the cost of representing employees in collective bargaining and providing the service that are given to union members. Indeed, the law specifically states that non-members cannot be required to pay for the union’s political activities or for the costs incurred by the union resulting from organizing employees.¶ So, if workers (a) already have a legal right not to join a union at their workplace and can be required only to pay that portion of the union dues that goes directly to the costs of the collective bargaining and other benefits of union protection to which they are entitled even though they are not union members; and (b) bear no obligation whatsoever to pay for the political activities of the union, what do these ‘right to work’ laws seek to do and where do they come from?¶ </w:t>
      </w:r>
      <w:r w:rsidRPr="001E78BF">
        <w:rPr>
          <w:rStyle w:val="StyleUnderline"/>
          <w:highlight w:val="yellow"/>
        </w:rPr>
        <w:t>The Taft-Hartley Act</w:t>
      </w:r>
      <w:r w:rsidRPr="001E78BF">
        <w:rPr>
          <w:sz w:val="12"/>
        </w:rPr>
        <w:t xml:space="preserve">, which </w:t>
      </w:r>
      <w:r w:rsidRPr="001E78BF">
        <w:rPr>
          <w:rStyle w:val="StyleUnderline"/>
          <w:highlight w:val="yellow"/>
        </w:rPr>
        <w:t>was</w:t>
      </w:r>
      <w:r w:rsidRPr="001E78BF">
        <w:rPr>
          <w:sz w:val="12"/>
        </w:rPr>
        <w:t>, in truth, t</w:t>
      </w:r>
      <w:r w:rsidRPr="001E78BF">
        <w:rPr>
          <w:rStyle w:val="StyleUnderline"/>
        </w:rPr>
        <w:t>he true ‘</w:t>
      </w:r>
      <w:r w:rsidRPr="001E78BF">
        <w:rPr>
          <w:rStyle w:val="StyleUnderline"/>
          <w:highlight w:val="yellow"/>
        </w:rPr>
        <w:t>right to work’ law</w:t>
      </w:r>
      <w:r w:rsidRPr="001E78BF">
        <w:rPr>
          <w:rStyle w:val="StyleUnderline"/>
        </w:rPr>
        <w:t xml:space="preserve"> in that </w:t>
      </w:r>
      <w:r w:rsidRPr="001E78BF">
        <w:rPr>
          <w:rStyle w:val="StyleUnderline"/>
          <w:highlight w:val="yellow"/>
        </w:rPr>
        <w:t>it permitted those who did not wish to join a union to still hang onto their jobs</w:t>
      </w:r>
      <w:r w:rsidRPr="001E78BF">
        <w:rPr>
          <w:sz w:val="12"/>
        </w:rPr>
        <w:t>, did more than simply create a situation where workers could not be barred from working in a union shop without having to join up.</w:t>
      </w:r>
    </w:p>
    <w:p w14:paraId="624EAA42" w14:textId="4C0FA7CF" w:rsidR="00BD094A" w:rsidRDefault="00BD094A" w:rsidP="00E24099"/>
    <w:p w14:paraId="67FC3787" w14:textId="77777777" w:rsidR="00E24099" w:rsidRDefault="00E24099" w:rsidP="00E24099"/>
    <w:p w14:paraId="51EB23F6" w14:textId="77777777" w:rsidR="00E24099" w:rsidRDefault="00E24099" w:rsidP="00E24099">
      <w:pPr>
        <w:pStyle w:val="Heading4"/>
        <w:rPr>
          <w:u w:val="single"/>
        </w:rPr>
      </w:pPr>
      <w:r w:rsidRPr="00F15C84">
        <w:rPr>
          <w:u w:val="single"/>
        </w:rPr>
        <w:t>Standards</w:t>
      </w:r>
    </w:p>
    <w:p w14:paraId="44CF801D" w14:textId="77777777" w:rsidR="00E24099" w:rsidRDefault="00E24099" w:rsidP="00E24099"/>
    <w:p w14:paraId="6772BA04" w14:textId="77777777" w:rsidR="00E24099" w:rsidRDefault="00E24099" w:rsidP="00E24099">
      <w:pPr>
        <w:pStyle w:val="Heading4"/>
        <w:numPr>
          <w:ilvl w:val="0"/>
          <w:numId w:val="47"/>
        </w:numPr>
        <w:tabs>
          <w:tab w:val="num" w:pos="360"/>
        </w:tabs>
        <w:ind w:left="0" w:firstLine="0"/>
      </w:pPr>
      <w:r>
        <w:t xml:space="preserve">LIMITS– there are thousands of things that workers want, i.e. </w:t>
      </w:r>
      <w:r w:rsidRPr="005E17C8">
        <w:rPr>
          <w:u w:val="single"/>
        </w:rPr>
        <w:t>negotiable items</w:t>
      </w:r>
      <w:r>
        <w:t xml:space="preserve"> they would like to be written in a contract so that they can </w:t>
      </w:r>
      <w:r w:rsidRPr="005E17C8">
        <w:rPr>
          <w:u w:val="single"/>
        </w:rPr>
        <w:t>become codified</w:t>
      </w:r>
      <w:r>
        <w:t xml:space="preserve"> as </w:t>
      </w:r>
      <w:r w:rsidRPr="005E17C8">
        <w:rPr>
          <w:u w:val="single"/>
        </w:rPr>
        <w:t>rights.</w:t>
      </w:r>
      <w:r>
        <w:t xml:space="preserve"> It’s unpredictable and overbroad. </w:t>
      </w:r>
    </w:p>
    <w:p w14:paraId="3757115B" w14:textId="77777777" w:rsidR="00E24099" w:rsidRPr="005E17C8" w:rsidRDefault="00E24099" w:rsidP="00E24099"/>
    <w:p w14:paraId="2241AB19" w14:textId="77777777" w:rsidR="00E24099" w:rsidRDefault="00E24099" w:rsidP="00E24099">
      <w:pPr>
        <w:pStyle w:val="Heading4"/>
        <w:numPr>
          <w:ilvl w:val="0"/>
          <w:numId w:val="47"/>
        </w:numPr>
        <w:tabs>
          <w:tab w:val="num" w:pos="360"/>
        </w:tabs>
        <w:ind w:left="0" w:firstLine="0"/>
      </w:pPr>
      <w:r>
        <w:t xml:space="preserve">GROUND – the aff skips over the ‘step 1’ of </w:t>
      </w:r>
      <w:r w:rsidRPr="005E17C8">
        <w:rPr>
          <w:u w:val="single"/>
        </w:rPr>
        <w:t>improving worker parity</w:t>
      </w:r>
      <w:r>
        <w:t xml:space="preserve"> in </w:t>
      </w:r>
      <w:r w:rsidRPr="005E17C8">
        <w:rPr>
          <w:u w:val="single"/>
        </w:rPr>
        <w:t>bargaining power</w:t>
      </w:r>
      <w:r>
        <w:t xml:space="preserve"> compared to employers. All core negative disad links and counterplan competition is based on this recalibration. </w:t>
      </w:r>
    </w:p>
    <w:p w14:paraId="4C4DAC28" w14:textId="77777777" w:rsidR="00E24099" w:rsidRPr="005E17C8" w:rsidRDefault="00E24099" w:rsidP="00E24099"/>
    <w:p w14:paraId="5AD25EB6" w14:textId="77777777" w:rsidR="00E24099" w:rsidRDefault="00E24099" w:rsidP="00E24099">
      <w:pPr>
        <w:pStyle w:val="Heading4"/>
      </w:pPr>
      <w:r w:rsidRPr="005E17C8">
        <w:rPr>
          <w:u w:val="single"/>
        </w:rPr>
        <w:t>Voting Issue</w:t>
      </w:r>
      <w:r>
        <w:t xml:space="preserve"> –</w:t>
      </w:r>
    </w:p>
    <w:p w14:paraId="53884056" w14:textId="77777777" w:rsidR="00E24099" w:rsidRDefault="00E24099" w:rsidP="00E24099">
      <w:pPr>
        <w:pStyle w:val="Heading4"/>
        <w:numPr>
          <w:ilvl w:val="0"/>
          <w:numId w:val="46"/>
        </w:numPr>
        <w:tabs>
          <w:tab w:val="num" w:pos="360"/>
        </w:tabs>
        <w:ind w:left="0" w:firstLine="0"/>
      </w:pPr>
      <w:r>
        <w:t>Fairness</w:t>
      </w:r>
    </w:p>
    <w:p w14:paraId="2D190360" w14:textId="77777777" w:rsidR="00E24099" w:rsidRPr="00F15C84" w:rsidRDefault="00E24099" w:rsidP="00E24099">
      <w:pPr>
        <w:pStyle w:val="Heading4"/>
        <w:numPr>
          <w:ilvl w:val="0"/>
          <w:numId w:val="46"/>
        </w:numPr>
        <w:tabs>
          <w:tab w:val="num" w:pos="360"/>
        </w:tabs>
        <w:ind w:left="0" w:firstLine="0"/>
      </w:pPr>
      <w:r>
        <w:t>Education</w:t>
      </w:r>
    </w:p>
    <w:p w14:paraId="44927EF0" w14:textId="77777777" w:rsidR="00E24099" w:rsidRPr="00E24099" w:rsidRDefault="00E24099" w:rsidP="00E24099"/>
    <w:p w14:paraId="0E2A4385" w14:textId="77777777" w:rsidR="00FD2B63" w:rsidRDefault="00FD2B63" w:rsidP="00FD2B63"/>
    <w:p w14:paraId="1E774B13" w14:textId="4EA30F78" w:rsidR="00FD2B63" w:rsidRDefault="00EC57EB" w:rsidP="00EC57EB">
      <w:pPr>
        <w:pStyle w:val="Heading2"/>
      </w:pPr>
      <w:r>
        <w:t>OFF</w:t>
      </w:r>
    </w:p>
    <w:p w14:paraId="5D10B914" w14:textId="77777777" w:rsidR="00EC57EB" w:rsidRDefault="00EC57EB" w:rsidP="00EC57EB"/>
    <w:p w14:paraId="355C3FF3" w14:textId="77777777" w:rsidR="00EC57EB" w:rsidRPr="00AE277A" w:rsidRDefault="00EC57EB" w:rsidP="00EC57EB">
      <w:pPr>
        <w:pStyle w:val="Heading3"/>
      </w:pPr>
      <w:r>
        <w:t>1NC</w:t>
      </w:r>
    </w:p>
    <w:p w14:paraId="2F0E1882" w14:textId="77777777" w:rsidR="00EC57EB" w:rsidRDefault="00EC57EB" w:rsidP="00EC57EB">
      <w:r>
        <w:t xml:space="preserve">T - ‘strengthen’ </w:t>
      </w:r>
    </w:p>
    <w:p w14:paraId="4ACEF4CA" w14:textId="77777777" w:rsidR="00EC57EB" w:rsidRDefault="00EC57EB" w:rsidP="00EC57EB">
      <w:pPr>
        <w:pStyle w:val="Heading4"/>
      </w:pPr>
      <w:r>
        <w:t xml:space="preserve">“Strengthen” means to </w:t>
      </w:r>
      <w:r w:rsidRPr="007E6B99">
        <w:rPr>
          <w:u w:val="single"/>
        </w:rPr>
        <w:t>fortify</w:t>
      </w:r>
      <w:r>
        <w:t xml:space="preserve"> something </w:t>
      </w:r>
      <w:r w:rsidRPr="007E6B99">
        <w:rPr>
          <w:u w:val="single"/>
        </w:rPr>
        <w:t>existing</w:t>
      </w:r>
    </w:p>
    <w:p w14:paraId="0091C0C1" w14:textId="77777777" w:rsidR="00EC57EB" w:rsidRDefault="00EC57EB" w:rsidP="00EC57EB">
      <w:pPr>
        <w:rPr>
          <w:rStyle w:val="Style13ptBold"/>
          <w:sz w:val="16"/>
          <w:szCs w:val="16"/>
        </w:rPr>
      </w:pPr>
      <w:r w:rsidRPr="00D63245">
        <w:rPr>
          <w:rStyle w:val="Style13ptBold"/>
        </w:rPr>
        <w:t xml:space="preserve">OED no date </w:t>
      </w:r>
      <w:r w:rsidRPr="00D63245">
        <w:rPr>
          <w:rStyle w:val="Style13ptBold"/>
          <w:sz w:val="16"/>
          <w:szCs w:val="16"/>
        </w:rPr>
        <w:t xml:space="preserve">(Oxford English Dictionary, “Strengthen”, </w:t>
      </w:r>
      <w:hyperlink r:id="rId85" w:history="1">
        <w:r w:rsidRPr="00D63245">
          <w:rPr>
            <w:rStyle w:val="Style13ptBold"/>
            <w:sz w:val="16"/>
            <w:szCs w:val="16"/>
          </w:rPr>
          <w:t>https://www.oed.com/dictionary/strengthen_v?tl=true</w:t>
        </w:r>
      </w:hyperlink>
      <w:r w:rsidRPr="00D63245">
        <w:rPr>
          <w:rStyle w:val="Style13ptBold"/>
          <w:sz w:val="16"/>
          <w:szCs w:val="16"/>
        </w:rPr>
        <w:t xml:space="preserve"> [CORNELL DBT] note://// indicates par. breaks)[AR SUMMER25]</w:t>
      </w:r>
    </w:p>
    <w:p w14:paraId="729C57A5" w14:textId="77777777" w:rsidR="00EC57EB" w:rsidRDefault="00EC57EB" w:rsidP="00EC57EB">
      <w:pPr>
        <w:pStyle w:val="Heading4"/>
        <w:rPr>
          <w:sz w:val="12"/>
        </w:rPr>
      </w:pPr>
      <w:r w:rsidRPr="007E6B99">
        <w:rPr>
          <w:rStyle w:val="Emphasis"/>
          <w:highlight w:val="cyan"/>
        </w:rPr>
        <w:t>Strengthen</w:t>
      </w:r>
      <w:r w:rsidRPr="007E6B99">
        <w:rPr>
          <w:sz w:val="12"/>
        </w:rPr>
        <w:t xml:space="preserve">////verb//// </w:t>
      </w:r>
      <w:r w:rsidRPr="00D63245">
        <w:rPr>
          <w:rStyle w:val="StyleUnderline"/>
          <w:highlight w:val="cyan"/>
        </w:rPr>
        <w:t>verb</w:t>
      </w:r>
      <w:r w:rsidRPr="007E6B99">
        <w:rPr>
          <w:sz w:val="12"/>
        </w:rPr>
        <w:t xml:space="preserve"> </w:t>
      </w:r>
      <w:r w:rsidRPr="00D63245">
        <w:rPr>
          <w:sz w:val="12"/>
        </w:rPr>
        <w:t>To make or become strong or stronger.</w:t>
      </w:r>
      <w:r w:rsidRPr="007E6B99">
        <w:rPr>
          <w:sz w:val="12"/>
        </w:rPr>
        <w:t>////</w:t>
      </w:r>
      <w:r w:rsidRPr="00852AE3">
        <w:rPr>
          <w:rStyle w:val="Emphasis"/>
        </w:rPr>
        <w:t xml:space="preserve"> </w:t>
      </w:r>
      <w:r w:rsidRPr="00D63245">
        <w:rPr>
          <w:rStyle w:val="Emphasis"/>
          <w:highlight w:val="cyan"/>
        </w:rPr>
        <w:t>1.</w:t>
      </w:r>
      <w:r w:rsidRPr="00852AE3">
        <w:rPr>
          <w:rStyle w:val="Emphasis"/>
        </w:rPr>
        <w:t xml:space="preserve"> </w:t>
      </w:r>
      <w:r w:rsidRPr="007E6B99">
        <w:rPr>
          <w:sz w:val="12"/>
        </w:rPr>
        <w:t xml:space="preserve">//// </w:t>
      </w:r>
      <w:r w:rsidRPr="00D63245">
        <w:rPr>
          <w:sz w:val="12"/>
        </w:rPr>
        <w:t>1450–</w:t>
      </w:r>
      <w:r w:rsidRPr="007E6B99">
        <w:rPr>
          <w:sz w:val="12"/>
        </w:rPr>
        <w:t xml:space="preserve"> </w:t>
      </w:r>
      <w:r w:rsidRPr="00D63245">
        <w:rPr>
          <w:rStyle w:val="StyleUnderline"/>
        </w:rPr>
        <w:t>transitive. Originally: to give defensive strength to (a town, etc</w:t>
      </w:r>
      <w:r w:rsidRPr="00D63245">
        <w:rPr>
          <w:sz w:val="12"/>
        </w:rPr>
        <w:t xml:space="preserve">.), to make strong against assault, </w:t>
      </w:r>
      <w:r w:rsidRPr="00D63245">
        <w:rPr>
          <w:rStyle w:val="Emphasis"/>
          <w:highlight w:val="cyan"/>
        </w:rPr>
        <w:t>to fortify</w:t>
      </w:r>
      <w:r w:rsidRPr="00D63245">
        <w:rPr>
          <w:sz w:val="12"/>
        </w:rPr>
        <w:t>. In later use: to increase the defences of (a fortified place, a frontier), to make stronger against assault.</w:t>
      </w:r>
      <w:r w:rsidRPr="007E6B99">
        <w:rPr>
          <w:sz w:val="12"/>
        </w:rPr>
        <w:t xml:space="preserve"> //// </w:t>
      </w:r>
      <w:r w:rsidRPr="00D63245">
        <w:rPr>
          <w:rStyle w:val="StyleUnderline"/>
        </w:rPr>
        <w:t>1450</w:t>
      </w:r>
      <w:r w:rsidRPr="007E6B99">
        <w:rPr>
          <w:sz w:val="12"/>
        </w:rPr>
        <w:t xml:space="preserve"> </w:t>
      </w:r>
      <w:r w:rsidRPr="00D63245">
        <w:rPr>
          <w:sz w:val="12"/>
        </w:rPr>
        <w:t xml:space="preserve">We have..grauntit to thaim..leiff </w:t>
      </w:r>
      <w:r w:rsidRPr="00D63245">
        <w:rPr>
          <w:rStyle w:val="StyleUnderline"/>
        </w:rPr>
        <w:t>to</w:t>
      </w:r>
      <w:r w:rsidRPr="00D63245">
        <w:rPr>
          <w:sz w:val="12"/>
        </w:rPr>
        <w:t xml:space="preserve"> fosse, </w:t>
      </w:r>
      <w:r w:rsidRPr="00D63245">
        <w:rPr>
          <w:rStyle w:val="StyleUnderline"/>
        </w:rPr>
        <w:t>bulwark,..and uther wais to</w:t>
      </w:r>
      <w:r w:rsidRPr="00BB4579">
        <w:rPr>
          <w:rStyle w:val="StyleUnderline"/>
        </w:rPr>
        <w:t xml:space="preserve"> </w:t>
      </w:r>
      <w:r w:rsidRPr="00D63245">
        <w:rPr>
          <w:rStyle w:val="StyleUnderline"/>
        </w:rPr>
        <w:t>strengthen</w:t>
      </w:r>
      <w:r w:rsidRPr="007E6B99">
        <w:rPr>
          <w:sz w:val="12"/>
        </w:rPr>
        <w:t xml:space="preserve"> </w:t>
      </w:r>
      <w:r w:rsidRPr="00D63245">
        <w:rPr>
          <w:sz w:val="12"/>
        </w:rPr>
        <w:t>oure foresaid burgh.</w:t>
      </w:r>
      <w:r w:rsidRPr="007E6B99">
        <w:rPr>
          <w:sz w:val="12"/>
        </w:rPr>
        <w:t xml:space="preserve"> //// </w:t>
      </w:r>
      <w:r w:rsidRPr="00D63245">
        <w:rPr>
          <w:sz w:val="12"/>
        </w:rPr>
        <w:t>in J. D. Marwick,</w:t>
      </w:r>
      <w:r w:rsidRPr="007E6B99">
        <w:rPr>
          <w:sz w:val="12"/>
        </w:rPr>
        <w:t xml:space="preserve"> </w:t>
      </w:r>
      <w:r w:rsidRPr="00D63245">
        <w:rPr>
          <w:sz w:val="12"/>
        </w:rPr>
        <w:t>Charters Edinburgh</w:t>
      </w:r>
      <w:r w:rsidRPr="007E6B99">
        <w:rPr>
          <w:sz w:val="12"/>
        </w:rPr>
        <w:t xml:space="preserve"> </w:t>
      </w:r>
      <w:r w:rsidRPr="00D63245">
        <w:rPr>
          <w:sz w:val="12"/>
        </w:rPr>
        <w:t>(1871) 71</w:t>
      </w:r>
      <w:r w:rsidRPr="007E6B99">
        <w:rPr>
          <w:noProof/>
          <w:sz w:val="12"/>
        </w:rPr>
        <mc:AlternateContent>
          <mc:Choice Requires="wps">
            <w:drawing>
              <wp:inline distT="0" distB="0" distL="0" distR="0" wp14:anchorId="71AC5CA5" wp14:editId="7C6B1AE7">
                <wp:extent cx="304800" cy="304800"/>
                <wp:effectExtent l="0" t="0" r="0" b="0"/>
                <wp:docPr id="1299949543" name="Rectangle 16" descr="Citation details for in J. D. Marwick, Charters Edinburg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8C9B8D" id="Rectangle 16" o:spid="_x0000_s1026" alt="Citation details for in J. D. Marwick, Charters Edinburgh"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7E6B99">
        <w:rPr>
          <w:sz w:val="12"/>
        </w:rPr>
        <w:t xml:space="preserve"> </w:t>
      </w:r>
      <w:r w:rsidRPr="00D63245">
        <w:rPr>
          <w:sz w:val="12"/>
        </w:rPr>
        <w:t>1452</w:t>
      </w:r>
      <w:r w:rsidRPr="007E6B99">
        <w:rPr>
          <w:sz w:val="12"/>
        </w:rPr>
        <w:t xml:space="preserve"> </w:t>
      </w:r>
      <w:r w:rsidRPr="00D63245">
        <w:rPr>
          <w:sz w:val="12"/>
        </w:rPr>
        <w:t>The toune salbe</w:t>
      </w:r>
      <w:r w:rsidRPr="007E6B99">
        <w:rPr>
          <w:sz w:val="12"/>
        </w:rPr>
        <w:t xml:space="preserve"> </w:t>
      </w:r>
      <w:r w:rsidRPr="00D63245">
        <w:rPr>
          <w:sz w:val="12"/>
        </w:rPr>
        <w:t>stryngthnit</w:t>
      </w:r>
      <w:r w:rsidRPr="007E6B99">
        <w:rPr>
          <w:sz w:val="12"/>
        </w:rPr>
        <w:t xml:space="preserve"> </w:t>
      </w:r>
      <w:r w:rsidRPr="00D63245">
        <w:rPr>
          <w:sz w:val="12"/>
        </w:rPr>
        <w:t>and fortifiit with walles and strynthes in all gudeli haste.</w:t>
      </w:r>
      <w:r w:rsidRPr="007E6B99">
        <w:rPr>
          <w:sz w:val="12"/>
        </w:rPr>
        <w:t xml:space="preserve"> //// </w:t>
      </w:r>
      <w:r w:rsidRPr="00D63245">
        <w:rPr>
          <w:sz w:val="12"/>
        </w:rPr>
        <w:t>in J. Stuart,</w:t>
      </w:r>
      <w:r w:rsidRPr="007E6B99">
        <w:rPr>
          <w:sz w:val="12"/>
        </w:rPr>
        <w:t xml:space="preserve"> </w:t>
      </w:r>
      <w:r w:rsidRPr="00D63245">
        <w:rPr>
          <w:sz w:val="12"/>
        </w:rPr>
        <w:t>Extracts Council Register Aberdeen</w:t>
      </w:r>
      <w:r w:rsidRPr="007E6B99">
        <w:rPr>
          <w:sz w:val="12"/>
        </w:rPr>
        <w:t xml:space="preserve"> </w:t>
      </w:r>
      <w:r w:rsidRPr="00D63245">
        <w:rPr>
          <w:sz w:val="12"/>
        </w:rPr>
        <w:t>(1844)</w:t>
      </w:r>
      <w:r w:rsidRPr="007E6B99">
        <w:rPr>
          <w:sz w:val="12"/>
        </w:rPr>
        <w:t xml:space="preserve"> </w:t>
      </w:r>
      <w:r w:rsidRPr="00D63245">
        <w:rPr>
          <w:sz w:val="12"/>
        </w:rPr>
        <w:t>vol. I.</w:t>
      </w:r>
      <w:r w:rsidRPr="007E6B99">
        <w:rPr>
          <w:sz w:val="12"/>
        </w:rPr>
        <w:t xml:space="preserve"> </w:t>
      </w:r>
      <w:r w:rsidRPr="00D63245">
        <w:rPr>
          <w:sz w:val="12"/>
        </w:rPr>
        <w:t>20</w:t>
      </w:r>
      <w:r w:rsidRPr="007E6B99">
        <w:rPr>
          <w:noProof/>
          <w:sz w:val="12"/>
        </w:rPr>
        <mc:AlternateContent>
          <mc:Choice Requires="wps">
            <w:drawing>
              <wp:inline distT="0" distB="0" distL="0" distR="0" wp14:anchorId="33F3FE97" wp14:editId="327AA546">
                <wp:extent cx="304800" cy="304800"/>
                <wp:effectExtent l="0" t="0" r="0" b="0"/>
                <wp:docPr id="397282485" name="Rectangle 15" descr="Citation details for in J. Stuart, Extracts Council Register Aberdee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EC41C0" id="Rectangle 15" o:spid="_x0000_s1026" alt="Citation details for in J. Stuart, Extracts Council Register Aberdee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7E6B99">
        <w:rPr>
          <w:sz w:val="12"/>
        </w:rPr>
        <w:t xml:space="preserve"> </w:t>
      </w:r>
      <w:r w:rsidRPr="00D63245">
        <w:rPr>
          <w:sz w:val="12"/>
        </w:rPr>
        <w:t>1539</w:t>
      </w:r>
      <w:r w:rsidRPr="007E6B99">
        <w:rPr>
          <w:sz w:val="12"/>
        </w:rPr>
        <w:t xml:space="preserve"> </w:t>
      </w:r>
      <w:r w:rsidRPr="00D63245">
        <w:rPr>
          <w:sz w:val="12"/>
        </w:rPr>
        <w:t>The citie was well</w:t>
      </w:r>
      <w:r w:rsidRPr="007E6B99">
        <w:rPr>
          <w:sz w:val="12"/>
        </w:rPr>
        <w:t xml:space="preserve"> </w:t>
      </w:r>
      <w:r w:rsidRPr="00D63245">
        <w:rPr>
          <w:sz w:val="12"/>
        </w:rPr>
        <w:t>strengthned</w:t>
      </w:r>
      <w:r w:rsidRPr="007E6B99">
        <w:rPr>
          <w:sz w:val="12"/>
        </w:rPr>
        <w:t xml:space="preserve"> </w:t>
      </w:r>
      <w:r w:rsidRPr="00D63245">
        <w:rPr>
          <w:sz w:val="12"/>
        </w:rPr>
        <w:t>and defensed.</w:t>
      </w:r>
      <w:r w:rsidRPr="007E6B99">
        <w:rPr>
          <w:sz w:val="12"/>
        </w:rPr>
        <w:t xml:space="preserve"> //// </w:t>
      </w:r>
      <w:r w:rsidRPr="00D63245">
        <w:rPr>
          <w:sz w:val="12"/>
        </w:rPr>
        <w:t>R. Morison, translation of Frontinus,</w:t>
      </w:r>
      <w:r w:rsidRPr="007E6B99">
        <w:rPr>
          <w:sz w:val="12"/>
        </w:rPr>
        <w:t xml:space="preserve"> </w:t>
      </w:r>
      <w:r w:rsidRPr="00D63245">
        <w:rPr>
          <w:sz w:val="12"/>
        </w:rPr>
        <w:t>Strategemes &amp; Policies Warre</w:t>
      </w:r>
      <w:r w:rsidRPr="007E6B99">
        <w:rPr>
          <w:sz w:val="12"/>
        </w:rPr>
        <w:t xml:space="preserve"> </w:t>
      </w:r>
      <w:r w:rsidRPr="00D63245">
        <w:rPr>
          <w:sz w:val="12"/>
        </w:rPr>
        <w:t>i.</w:t>
      </w:r>
      <w:r w:rsidRPr="007E6B99">
        <w:rPr>
          <w:sz w:val="12"/>
        </w:rPr>
        <w:t xml:space="preserve"> </w:t>
      </w:r>
      <w:r w:rsidRPr="00D63245">
        <w:rPr>
          <w:sz w:val="12"/>
        </w:rPr>
        <w:t>i. sig. Aiiiiv</w:t>
      </w:r>
      <w:r w:rsidRPr="007E6B99">
        <w:rPr>
          <w:noProof/>
          <w:sz w:val="12"/>
        </w:rPr>
        <mc:AlternateContent>
          <mc:Choice Requires="wps">
            <w:drawing>
              <wp:inline distT="0" distB="0" distL="0" distR="0" wp14:anchorId="26232DAC" wp14:editId="2E9BDEA6">
                <wp:extent cx="304800" cy="304800"/>
                <wp:effectExtent l="0" t="0" r="0" b="0"/>
                <wp:docPr id="1678244798" name="Rectangle 14" descr="Citation details for R. Morison translation of Frontinus, Strategemes &amp;amp; Policies Warr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B6ED36" id="Rectangle 14" o:spid="_x0000_s1026" alt="Citation details for R. Morison translation of Frontinus, Strategemes &amp;amp; Policies Warr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7E6B99">
        <w:rPr>
          <w:sz w:val="12"/>
        </w:rPr>
        <w:t xml:space="preserve"> </w:t>
      </w:r>
      <w:r w:rsidRPr="00D63245">
        <w:rPr>
          <w:sz w:val="12"/>
        </w:rPr>
        <w:t>c1595</w:t>
      </w:r>
      <w:r w:rsidRPr="007E6B99">
        <w:rPr>
          <w:sz w:val="12"/>
        </w:rPr>
        <w:t xml:space="preserve"> </w:t>
      </w:r>
      <w:r w:rsidRPr="00D63245">
        <w:rPr>
          <w:sz w:val="12"/>
        </w:rPr>
        <w:t>Another sconce..havinge the other side soe</w:t>
      </w:r>
      <w:r w:rsidRPr="007E6B99">
        <w:rPr>
          <w:sz w:val="12"/>
        </w:rPr>
        <w:t xml:space="preserve"> </w:t>
      </w:r>
      <w:r w:rsidRPr="00D63245">
        <w:rPr>
          <w:sz w:val="12"/>
        </w:rPr>
        <w:t>strengthned</w:t>
      </w:r>
      <w:r w:rsidRPr="007E6B99">
        <w:rPr>
          <w:sz w:val="12"/>
        </w:rPr>
        <w:t xml:space="preserve"> </w:t>
      </w:r>
      <w:r w:rsidRPr="00D63245">
        <w:rPr>
          <w:sz w:val="12"/>
        </w:rPr>
        <w:t>with wood that it was impossible to be assaultid.</w:t>
      </w:r>
      <w:r w:rsidRPr="007E6B99">
        <w:rPr>
          <w:sz w:val="12"/>
        </w:rPr>
        <w:t xml:space="preserve"> //// </w:t>
      </w:r>
      <w:r w:rsidRPr="00D63245">
        <w:rPr>
          <w:sz w:val="12"/>
        </w:rPr>
        <w:t>Captain Wyatt</w:t>
      </w:r>
      <w:r w:rsidRPr="007E6B99">
        <w:rPr>
          <w:sz w:val="12"/>
        </w:rPr>
        <w:t xml:space="preserve"> </w:t>
      </w:r>
      <w:r w:rsidRPr="00D63245">
        <w:rPr>
          <w:sz w:val="12"/>
        </w:rPr>
        <w:t>in G. F. Warner,</w:t>
      </w:r>
      <w:r w:rsidRPr="007E6B99">
        <w:rPr>
          <w:sz w:val="12"/>
        </w:rPr>
        <w:t xml:space="preserve"> </w:t>
      </w:r>
      <w:r w:rsidRPr="00D63245">
        <w:rPr>
          <w:sz w:val="12"/>
        </w:rPr>
        <w:t>Voyage of Robert Dudley to West Indies</w:t>
      </w:r>
      <w:r w:rsidRPr="007E6B99">
        <w:rPr>
          <w:sz w:val="12"/>
        </w:rPr>
        <w:t xml:space="preserve"> </w:t>
      </w:r>
      <w:r w:rsidRPr="00D63245">
        <w:rPr>
          <w:sz w:val="12"/>
        </w:rPr>
        <w:t>(1899) 29</w:t>
      </w:r>
      <w:r w:rsidRPr="007E6B99">
        <w:rPr>
          <w:noProof/>
          <w:sz w:val="12"/>
        </w:rPr>
        <mc:AlternateContent>
          <mc:Choice Requires="wps">
            <w:drawing>
              <wp:inline distT="0" distB="0" distL="0" distR="0" wp14:anchorId="2CB964DE" wp14:editId="5F5F54F7">
                <wp:extent cx="304800" cy="304800"/>
                <wp:effectExtent l="0" t="0" r="0" b="0"/>
                <wp:docPr id="1490965707" name="Rectangle 13" descr="Citation details for Captain Wyatt in G. F. Warner, Voyage of Robert Dudley to West Indi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71CAAA" id="Rectangle 13" o:spid="_x0000_s1026" alt="Citation details for Captain Wyatt in G. F. Warner, Voyage of Robert Dudley to West Indie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7E6B99">
        <w:rPr>
          <w:sz w:val="12"/>
        </w:rPr>
        <w:t xml:space="preserve"> </w:t>
      </w:r>
      <w:r w:rsidRPr="00D63245">
        <w:rPr>
          <w:rStyle w:val="Emphasis"/>
        </w:rPr>
        <w:t>1611</w:t>
      </w:r>
      <w:r w:rsidRPr="007E6B99">
        <w:rPr>
          <w:sz w:val="12"/>
        </w:rPr>
        <w:t xml:space="preserve"> </w:t>
      </w:r>
      <w:r w:rsidRPr="00D63245">
        <w:rPr>
          <w:rStyle w:val="StyleUnderline"/>
        </w:rPr>
        <w:t>These</w:t>
      </w:r>
      <w:r w:rsidRPr="00BB4579">
        <w:rPr>
          <w:rStyle w:val="StyleUnderline"/>
        </w:rPr>
        <w:t xml:space="preserve"> </w:t>
      </w:r>
      <w:r w:rsidRPr="00D63245">
        <w:rPr>
          <w:rStyle w:val="StyleUnderline"/>
        </w:rPr>
        <w:t>[cities]</w:t>
      </w:r>
      <w:r w:rsidRPr="00BB4579">
        <w:rPr>
          <w:rStyle w:val="StyleUnderline"/>
        </w:rPr>
        <w:t xml:space="preserve"> </w:t>
      </w:r>
      <w:r w:rsidRPr="00D63245">
        <w:rPr>
          <w:rStyle w:val="StyleUnderline"/>
        </w:rPr>
        <w:t>did he</w:t>
      </w:r>
      <w:r w:rsidRPr="00BB4579">
        <w:rPr>
          <w:rStyle w:val="StyleUnderline"/>
        </w:rPr>
        <w:t xml:space="preserve"> </w:t>
      </w:r>
      <w:r w:rsidRPr="00D63245">
        <w:rPr>
          <w:rStyle w:val="StyleUnderline"/>
        </w:rPr>
        <w:t>strengthen</w:t>
      </w:r>
      <w:r w:rsidRPr="00BB4579">
        <w:rPr>
          <w:rStyle w:val="StyleUnderline"/>
        </w:rPr>
        <w:t xml:space="preserve"> </w:t>
      </w:r>
      <w:r w:rsidRPr="00D63245">
        <w:rPr>
          <w:rStyle w:val="StyleUnderline"/>
        </w:rPr>
        <w:t>with high wals</w:t>
      </w:r>
      <w:r w:rsidRPr="00D63245">
        <w:rPr>
          <w:sz w:val="12"/>
        </w:rPr>
        <w:t>, with gates, &amp; with barres.</w:t>
      </w:r>
      <w:r w:rsidRPr="007E6B99">
        <w:rPr>
          <w:sz w:val="12"/>
        </w:rPr>
        <w:t xml:space="preserve"> //// </w:t>
      </w:r>
      <w:r w:rsidRPr="00D63245">
        <w:rPr>
          <w:sz w:val="12"/>
        </w:rPr>
        <w:t>Bible</w:t>
      </w:r>
      <w:r w:rsidRPr="007E6B99">
        <w:rPr>
          <w:sz w:val="12"/>
        </w:rPr>
        <w:t xml:space="preserve"> </w:t>
      </w:r>
      <w:r w:rsidRPr="00D63245">
        <w:rPr>
          <w:sz w:val="12"/>
        </w:rPr>
        <w:t>(King James)</w:t>
      </w:r>
      <w:r w:rsidRPr="007E6B99">
        <w:rPr>
          <w:sz w:val="12"/>
        </w:rPr>
        <w:t xml:space="preserve"> </w:t>
      </w:r>
      <w:r w:rsidRPr="00D63245">
        <w:rPr>
          <w:sz w:val="12"/>
        </w:rPr>
        <w:t>1 Maccabees ix. 50</w:t>
      </w:r>
      <w:r w:rsidRPr="007E6B99">
        <w:rPr>
          <w:sz w:val="12"/>
        </w:rPr>
        <w:t>////</w:t>
      </w:r>
      <w:r w:rsidRPr="007E6B99">
        <w:rPr>
          <w:noProof/>
          <w:sz w:val="12"/>
        </w:rPr>
        <mc:AlternateContent>
          <mc:Choice Requires="wps">
            <w:drawing>
              <wp:inline distT="0" distB="0" distL="0" distR="0" wp14:anchorId="674B6A09" wp14:editId="532FC119">
                <wp:extent cx="304800" cy="304800"/>
                <wp:effectExtent l="0" t="0" r="0" b="0"/>
                <wp:docPr id="978491655" name="Rectangle 12" descr="Citation details for Bible (King Jam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CF2893" id="Rectangle 12" o:spid="_x0000_s1026" alt="Citation details for Bible (King Jame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7E6B99">
        <w:rPr>
          <w:sz w:val="12"/>
        </w:rPr>
        <w:t xml:space="preserve"> </w:t>
      </w:r>
      <w:r w:rsidRPr="00D63245">
        <w:rPr>
          <w:sz w:val="12"/>
        </w:rPr>
        <w:t>1672</w:t>
      </w:r>
      <w:r w:rsidRPr="007E6B99">
        <w:rPr>
          <w:sz w:val="12"/>
        </w:rPr>
        <w:t xml:space="preserve"> </w:t>
      </w:r>
      <w:r w:rsidRPr="00D63245">
        <w:rPr>
          <w:sz w:val="12"/>
        </w:rPr>
        <w:t>Whether ye</w:t>
      </w:r>
      <w:r w:rsidRPr="007E6B99">
        <w:rPr>
          <w:sz w:val="12"/>
        </w:rPr>
        <w:t xml:space="preserve"> </w:t>
      </w:r>
      <w:r w:rsidRPr="00D63245">
        <w:rPr>
          <w:sz w:val="12"/>
        </w:rPr>
        <w:t>Curtaines of ye</w:t>
      </w:r>
      <w:r w:rsidRPr="007E6B99">
        <w:rPr>
          <w:sz w:val="12"/>
        </w:rPr>
        <w:t xml:space="preserve"> </w:t>
      </w:r>
      <w:r w:rsidRPr="00D63245">
        <w:rPr>
          <w:sz w:val="12"/>
        </w:rPr>
        <w:t>Christian Town to be</w:t>
      </w:r>
      <w:r w:rsidRPr="007E6B99">
        <w:rPr>
          <w:sz w:val="12"/>
        </w:rPr>
        <w:t xml:space="preserve"> </w:t>
      </w:r>
      <w:r w:rsidRPr="00D63245">
        <w:rPr>
          <w:sz w:val="12"/>
        </w:rPr>
        <w:t>strengthened</w:t>
      </w:r>
      <w:r w:rsidRPr="007E6B99">
        <w:rPr>
          <w:sz w:val="12"/>
        </w:rPr>
        <w:t xml:space="preserve"> </w:t>
      </w:r>
      <w:r w:rsidRPr="00D63245">
        <w:rPr>
          <w:sz w:val="12"/>
        </w:rPr>
        <w:t>and Terrapined.</w:t>
      </w:r>
      <w:r w:rsidRPr="007E6B99">
        <w:rPr>
          <w:sz w:val="12"/>
        </w:rPr>
        <w:t xml:space="preserve"> //// </w:t>
      </w:r>
      <w:r w:rsidRPr="00D63245">
        <w:rPr>
          <w:sz w:val="12"/>
        </w:rPr>
        <w:t>Diary &amp; Consultation Bk.</w:t>
      </w:r>
      <w:r w:rsidRPr="007E6B99">
        <w:rPr>
          <w:sz w:val="12"/>
        </w:rPr>
        <w:t xml:space="preserve"> </w:t>
      </w:r>
      <w:r w:rsidRPr="00D63245">
        <w:rPr>
          <w:sz w:val="12"/>
        </w:rPr>
        <w:t>17 July in</w:t>
      </w:r>
      <w:r w:rsidRPr="007E6B99">
        <w:rPr>
          <w:sz w:val="12"/>
        </w:rPr>
        <w:t xml:space="preserve"> </w:t>
      </w:r>
      <w:r w:rsidRPr="00D63245">
        <w:rPr>
          <w:sz w:val="12"/>
        </w:rPr>
        <w:t>Rec. Fort St. George</w:t>
      </w:r>
      <w:r w:rsidRPr="007E6B99">
        <w:rPr>
          <w:sz w:val="12"/>
        </w:rPr>
        <w:t xml:space="preserve"> </w:t>
      </w:r>
      <w:r w:rsidRPr="00D63245">
        <w:rPr>
          <w:sz w:val="12"/>
        </w:rPr>
        <w:t>(1910) 9</w:t>
      </w:r>
      <w:r w:rsidRPr="007E6B99">
        <w:rPr>
          <w:noProof/>
          <w:sz w:val="12"/>
        </w:rPr>
        <mc:AlternateContent>
          <mc:Choice Requires="wps">
            <w:drawing>
              <wp:inline distT="0" distB="0" distL="0" distR="0" wp14:anchorId="6A0FB026" wp14:editId="76E59A5C">
                <wp:extent cx="304800" cy="304800"/>
                <wp:effectExtent l="0" t="0" r="0" b="0"/>
                <wp:docPr id="1571442570" name="Rectangle 11" descr="Citation details for Diary &amp;amp; Consultation Bk."/>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18E3C5" id="Rectangle 11" o:spid="_x0000_s1026" alt="Citation details for Diary &amp;amp; Consultation Bk."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7E6B99">
        <w:rPr>
          <w:sz w:val="12"/>
        </w:rPr>
        <w:t xml:space="preserve"> </w:t>
      </w:r>
      <w:r w:rsidRPr="00D63245">
        <w:rPr>
          <w:sz w:val="12"/>
        </w:rPr>
        <w:t>1704</w:t>
      </w:r>
      <w:r w:rsidRPr="007E6B99">
        <w:rPr>
          <w:sz w:val="12"/>
        </w:rPr>
        <w:t xml:space="preserve"> </w:t>
      </w:r>
      <w:r w:rsidRPr="00D63245">
        <w:rPr>
          <w:sz w:val="12"/>
        </w:rPr>
        <w:t>To</w:t>
      </w:r>
      <w:r w:rsidRPr="007E6B99">
        <w:rPr>
          <w:sz w:val="12"/>
        </w:rPr>
        <w:t xml:space="preserve"> </w:t>
      </w:r>
      <w:r w:rsidRPr="00D63245">
        <w:rPr>
          <w:sz w:val="12"/>
        </w:rPr>
        <w:t>Line</w:t>
      </w:r>
      <w:r w:rsidRPr="007E6B99">
        <w:rPr>
          <w:sz w:val="12"/>
        </w:rPr>
        <w:t xml:space="preserve"> </w:t>
      </w:r>
      <w:r w:rsidRPr="00D63245">
        <w:rPr>
          <w:sz w:val="12"/>
        </w:rPr>
        <w:t>a Work, is to</w:t>
      </w:r>
      <w:r w:rsidRPr="007E6B99">
        <w:rPr>
          <w:sz w:val="12"/>
        </w:rPr>
        <w:t xml:space="preserve"> </w:t>
      </w:r>
      <w:r w:rsidRPr="00D63245">
        <w:rPr>
          <w:sz w:val="12"/>
        </w:rPr>
        <w:t>strengthen</w:t>
      </w:r>
      <w:r w:rsidRPr="007E6B99">
        <w:rPr>
          <w:sz w:val="12"/>
        </w:rPr>
        <w:t xml:space="preserve"> </w:t>
      </w:r>
      <w:r w:rsidRPr="00D63245">
        <w:rPr>
          <w:sz w:val="12"/>
        </w:rPr>
        <w:t>a Rampart with a firm Wall, or to encompass a Parapet or Moat with good Turf.</w:t>
      </w:r>
      <w:r w:rsidRPr="007E6B99">
        <w:rPr>
          <w:sz w:val="12"/>
        </w:rPr>
        <w:t xml:space="preserve"> //// </w:t>
      </w:r>
      <w:r w:rsidRPr="00D63245">
        <w:rPr>
          <w:sz w:val="12"/>
        </w:rPr>
        <w:t>J. Harris,</w:t>
      </w:r>
      <w:r w:rsidRPr="007E6B99">
        <w:rPr>
          <w:sz w:val="12"/>
        </w:rPr>
        <w:t xml:space="preserve"> </w:t>
      </w:r>
      <w:r w:rsidRPr="00D63245">
        <w:rPr>
          <w:sz w:val="12"/>
        </w:rPr>
        <w:t>Lexicon Technicum</w:t>
      </w:r>
      <w:r w:rsidRPr="007E6B99">
        <w:rPr>
          <w:sz w:val="12"/>
        </w:rPr>
        <w:t xml:space="preserve"> </w:t>
      </w:r>
      <w:r w:rsidRPr="00D63245">
        <w:rPr>
          <w:sz w:val="12"/>
        </w:rPr>
        <w:t>vol. I.</w:t>
      </w:r>
      <w:r w:rsidRPr="007E6B99">
        <w:rPr>
          <w:sz w:val="12"/>
        </w:rPr>
        <w:t xml:space="preserve"> </w:t>
      </w:r>
      <w:r w:rsidRPr="00D63245">
        <w:rPr>
          <w:sz w:val="12"/>
        </w:rPr>
        <w:t>at</w:t>
      </w:r>
      <w:r w:rsidRPr="007E6B99">
        <w:rPr>
          <w:sz w:val="12"/>
        </w:rPr>
        <w:t xml:space="preserve"> </w:t>
      </w:r>
      <w:r w:rsidRPr="00D63245">
        <w:rPr>
          <w:sz w:val="12"/>
        </w:rPr>
        <w:t>Line</w:t>
      </w:r>
      <w:r w:rsidRPr="007E6B99">
        <w:rPr>
          <w:noProof/>
          <w:sz w:val="12"/>
        </w:rPr>
        <mc:AlternateContent>
          <mc:Choice Requires="wps">
            <w:drawing>
              <wp:inline distT="0" distB="0" distL="0" distR="0" wp14:anchorId="615FC597" wp14:editId="322C0999">
                <wp:extent cx="304800" cy="304800"/>
                <wp:effectExtent l="0" t="0" r="0" b="0"/>
                <wp:docPr id="1578952099" name="Rectangle 10" descr="Citation details for J. Harris, Lexicon Technicu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02A842" id="Rectangle 10" o:spid="_x0000_s1026" alt="Citation details for J. Harris, Lexicon Technicu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7E6B99">
        <w:rPr>
          <w:sz w:val="12"/>
        </w:rPr>
        <w:t xml:space="preserve"> </w:t>
      </w:r>
      <w:r w:rsidRPr="00D63245">
        <w:rPr>
          <w:sz w:val="12"/>
        </w:rPr>
        <w:t>1761</w:t>
      </w:r>
      <w:r w:rsidRPr="007E6B99">
        <w:rPr>
          <w:sz w:val="12"/>
        </w:rPr>
        <w:t xml:space="preserve"> </w:t>
      </w:r>
      <w:r w:rsidRPr="00D63245">
        <w:rPr>
          <w:sz w:val="12"/>
        </w:rPr>
        <w:t>Several additional Works were going forward in order to</w:t>
      </w:r>
      <w:r w:rsidRPr="007E6B99">
        <w:rPr>
          <w:sz w:val="12"/>
        </w:rPr>
        <w:t xml:space="preserve"> </w:t>
      </w:r>
      <w:r w:rsidRPr="00D63245">
        <w:rPr>
          <w:sz w:val="12"/>
        </w:rPr>
        <w:t>strengthen</w:t>
      </w:r>
      <w:r w:rsidRPr="007E6B99">
        <w:rPr>
          <w:sz w:val="12"/>
        </w:rPr>
        <w:t xml:space="preserve"> </w:t>
      </w:r>
      <w:r w:rsidRPr="00D63245">
        <w:rPr>
          <w:sz w:val="12"/>
        </w:rPr>
        <w:t>the Fortifications at Gibraltar.</w:t>
      </w:r>
      <w:r w:rsidRPr="007E6B99">
        <w:rPr>
          <w:sz w:val="12"/>
        </w:rPr>
        <w:t xml:space="preserve"> //// </w:t>
      </w:r>
      <w:r w:rsidRPr="00D63245">
        <w:rPr>
          <w:sz w:val="12"/>
        </w:rPr>
        <w:t>Earl of Bristol,</w:t>
      </w:r>
      <w:r w:rsidRPr="007E6B99">
        <w:rPr>
          <w:sz w:val="12"/>
        </w:rPr>
        <w:t xml:space="preserve"> </w:t>
      </w:r>
      <w:r w:rsidRPr="00D63245">
        <w:rPr>
          <w:sz w:val="12"/>
        </w:rPr>
        <w:t>Letter</w:t>
      </w:r>
      <w:r w:rsidRPr="007E6B99">
        <w:rPr>
          <w:sz w:val="12"/>
        </w:rPr>
        <w:t xml:space="preserve"> </w:t>
      </w:r>
      <w:r w:rsidRPr="00D63245">
        <w:rPr>
          <w:sz w:val="12"/>
        </w:rPr>
        <w:t>14 September in</w:t>
      </w:r>
      <w:r w:rsidRPr="007E6B99">
        <w:rPr>
          <w:sz w:val="12"/>
        </w:rPr>
        <w:t xml:space="preserve"> </w:t>
      </w:r>
      <w:r w:rsidRPr="00D63245">
        <w:rPr>
          <w:sz w:val="12"/>
        </w:rPr>
        <w:t>Papers relative Rupture with Spain</w:t>
      </w:r>
      <w:r w:rsidRPr="007E6B99">
        <w:rPr>
          <w:sz w:val="12"/>
        </w:rPr>
        <w:t xml:space="preserve"> </w:t>
      </w:r>
      <w:r w:rsidRPr="00D63245">
        <w:rPr>
          <w:sz w:val="12"/>
        </w:rPr>
        <w:t>(1762) 65</w:t>
      </w:r>
      <w:r w:rsidRPr="007E6B99">
        <w:rPr>
          <w:noProof/>
          <w:sz w:val="12"/>
        </w:rPr>
        <mc:AlternateContent>
          <mc:Choice Requires="wps">
            <w:drawing>
              <wp:inline distT="0" distB="0" distL="0" distR="0" wp14:anchorId="5E7900F5" wp14:editId="632690B1">
                <wp:extent cx="304800" cy="304800"/>
                <wp:effectExtent l="0" t="0" r="0" b="0"/>
                <wp:docPr id="741091783" name="Rectangle 9" descr="Citation details for Earl of Bristol, Letter in Papers relative Rupture with Spai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B88741" id="Rectangle 9" o:spid="_x0000_s1026" alt="Citation details for Earl of Bristol, Letter in Papers relative Rupture with Spai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7E6B99">
        <w:rPr>
          <w:sz w:val="12"/>
        </w:rPr>
        <w:t xml:space="preserve"> </w:t>
      </w:r>
      <w:r w:rsidRPr="00CA54C2">
        <w:rPr>
          <w:sz w:val="12"/>
        </w:rPr>
        <w:t>1841</w:t>
      </w:r>
      <w:r w:rsidRPr="007E6B99">
        <w:rPr>
          <w:sz w:val="12"/>
        </w:rPr>
        <w:t xml:space="preserve"> </w:t>
      </w:r>
      <w:r w:rsidRPr="00CA54C2">
        <w:rPr>
          <w:sz w:val="12"/>
        </w:rPr>
        <w:t>Frederic II., wishing to</w:t>
      </w:r>
      <w:r w:rsidRPr="007E6B99">
        <w:rPr>
          <w:sz w:val="12"/>
        </w:rPr>
        <w:t xml:space="preserve"> </w:t>
      </w:r>
      <w:r w:rsidRPr="00CA54C2">
        <w:rPr>
          <w:sz w:val="12"/>
        </w:rPr>
        <w:t>strengthen</w:t>
      </w:r>
      <w:r w:rsidRPr="007E6B99">
        <w:rPr>
          <w:sz w:val="12"/>
        </w:rPr>
        <w:t xml:space="preserve"> </w:t>
      </w:r>
      <w:r w:rsidRPr="00CA54C2">
        <w:rPr>
          <w:sz w:val="12"/>
        </w:rPr>
        <w:t>his frontier towards Rome, planned the city.</w:t>
      </w:r>
      <w:r w:rsidRPr="007E6B99">
        <w:rPr>
          <w:sz w:val="12"/>
        </w:rPr>
        <w:t xml:space="preserve"> //// </w:t>
      </w:r>
      <w:r w:rsidRPr="00CA54C2">
        <w:rPr>
          <w:sz w:val="12"/>
        </w:rPr>
        <w:t>W. Spalding,</w:t>
      </w:r>
      <w:r w:rsidRPr="007E6B99">
        <w:rPr>
          <w:sz w:val="12"/>
        </w:rPr>
        <w:t xml:space="preserve"> </w:t>
      </w:r>
      <w:r w:rsidRPr="00CA54C2">
        <w:rPr>
          <w:sz w:val="12"/>
        </w:rPr>
        <w:t>Italy &amp; Italian Islands</w:t>
      </w:r>
      <w:r w:rsidRPr="007E6B99">
        <w:rPr>
          <w:sz w:val="12"/>
        </w:rPr>
        <w:t xml:space="preserve"> </w:t>
      </w:r>
      <w:r w:rsidRPr="00CA54C2">
        <w:rPr>
          <w:sz w:val="12"/>
        </w:rPr>
        <w:t>vol. III.</w:t>
      </w:r>
      <w:r w:rsidRPr="007E6B99">
        <w:rPr>
          <w:sz w:val="12"/>
        </w:rPr>
        <w:t xml:space="preserve"> </w:t>
      </w:r>
      <w:r w:rsidRPr="00CA54C2">
        <w:rPr>
          <w:sz w:val="12"/>
        </w:rPr>
        <w:t>193</w:t>
      </w:r>
      <w:r w:rsidRPr="007E6B99">
        <w:rPr>
          <w:noProof/>
          <w:sz w:val="12"/>
        </w:rPr>
        <mc:AlternateContent>
          <mc:Choice Requires="wps">
            <w:drawing>
              <wp:inline distT="0" distB="0" distL="0" distR="0" wp14:anchorId="5989C066" wp14:editId="14A6EAB0">
                <wp:extent cx="304800" cy="304800"/>
                <wp:effectExtent l="0" t="0" r="0" b="0"/>
                <wp:docPr id="1478219446" name="Rectangle 24" descr="Citation details for W. Spalding, Italy &amp;amp; Italian Island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821DC8" id="Rectangle 24" o:spid="_x0000_s1026" alt="Citation details for W. Spalding, Italy &amp;amp; Italian Island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7E6B99">
        <w:rPr>
          <w:sz w:val="12"/>
        </w:rPr>
        <w:t xml:space="preserve"> </w:t>
      </w:r>
      <w:r w:rsidRPr="00CA54C2">
        <w:rPr>
          <w:sz w:val="12"/>
        </w:rPr>
        <w:t>1884</w:t>
      </w:r>
      <w:r w:rsidRPr="007E6B99">
        <w:rPr>
          <w:sz w:val="12"/>
        </w:rPr>
        <w:t xml:space="preserve"> </w:t>
      </w:r>
      <w:r w:rsidRPr="00CA54C2">
        <w:rPr>
          <w:sz w:val="12"/>
        </w:rPr>
        <w:t>He is already taking steps, by</w:t>
      </w:r>
      <w:r w:rsidRPr="007E6B99">
        <w:rPr>
          <w:sz w:val="12"/>
        </w:rPr>
        <w:t xml:space="preserve"> </w:t>
      </w:r>
      <w:r w:rsidRPr="00CA54C2">
        <w:rPr>
          <w:sz w:val="12"/>
        </w:rPr>
        <w:t>strengthening</w:t>
      </w:r>
      <w:r w:rsidRPr="007E6B99">
        <w:rPr>
          <w:sz w:val="12"/>
        </w:rPr>
        <w:t xml:space="preserve"> </w:t>
      </w:r>
      <w:r w:rsidRPr="00CA54C2">
        <w:rPr>
          <w:sz w:val="12"/>
        </w:rPr>
        <w:t>Herat, to guard against any inroad upon his territories.</w:t>
      </w:r>
      <w:r w:rsidRPr="007E6B99">
        <w:rPr>
          <w:sz w:val="12"/>
        </w:rPr>
        <w:t xml:space="preserve"> //// </w:t>
      </w:r>
      <w:r w:rsidRPr="00CA54C2">
        <w:rPr>
          <w:sz w:val="12"/>
        </w:rPr>
        <w:t>Manchester Examiner</w:t>
      </w:r>
      <w:r w:rsidRPr="007E6B99">
        <w:rPr>
          <w:sz w:val="12"/>
        </w:rPr>
        <w:t xml:space="preserve"> </w:t>
      </w:r>
      <w:r w:rsidRPr="00CA54C2">
        <w:rPr>
          <w:sz w:val="12"/>
        </w:rPr>
        <w:t>4 June 5/1</w:t>
      </w:r>
      <w:r w:rsidRPr="007E6B99">
        <w:rPr>
          <w:noProof/>
          <w:sz w:val="12"/>
        </w:rPr>
        <mc:AlternateContent>
          <mc:Choice Requires="wps">
            <w:drawing>
              <wp:inline distT="0" distB="0" distL="0" distR="0" wp14:anchorId="62862F69" wp14:editId="50D5C84E">
                <wp:extent cx="304800" cy="304800"/>
                <wp:effectExtent l="0" t="0" r="0" b="0"/>
                <wp:docPr id="1174746058" name="Rectangle 23" descr="Citation details for Manchester Examin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757A02" id="Rectangle 23" o:spid="_x0000_s1026" alt="Citation details for Manchester Examine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7E6B99">
        <w:rPr>
          <w:sz w:val="12"/>
        </w:rPr>
        <w:t xml:space="preserve"> </w:t>
      </w:r>
      <w:r w:rsidRPr="00CA54C2">
        <w:rPr>
          <w:sz w:val="12"/>
        </w:rPr>
        <w:t>1929</w:t>
      </w:r>
      <w:r w:rsidRPr="007E6B99">
        <w:rPr>
          <w:sz w:val="12"/>
        </w:rPr>
        <w:t xml:space="preserve"> </w:t>
      </w:r>
      <w:r w:rsidRPr="00CA54C2">
        <w:rPr>
          <w:sz w:val="12"/>
        </w:rPr>
        <w:t>The Marquis Duquesne made strenuous efforts to reorganise the Canadian militia and to</w:t>
      </w:r>
      <w:r w:rsidRPr="007E6B99">
        <w:rPr>
          <w:sz w:val="12"/>
        </w:rPr>
        <w:t xml:space="preserve"> </w:t>
      </w:r>
      <w:r w:rsidRPr="00CA54C2">
        <w:rPr>
          <w:sz w:val="12"/>
        </w:rPr>
        <w:t>strengthen</w:t>
      </w:r>
      <w:r w:rsidRPr="007E6B99">
        <w:rPr>
          <w:sz w:val="12"/>
        </w:rPr>
        <w:t xml:space="preserve"> </w:t>
      </w:r>
      <w:r w:rsidRPr="00CA54C2">
        <w:rPr>
          <w:sz w:val="12"/>
        </w:rPr>
        <w:t>the western frontier.</w:t>
      </w:r>
      <w:r w:rsidRPr="007E6B99">
        <w:rPr>
          <w:sz w:val="12"/>
        </w:rPr>
        <w:t xml:space="preserve"> //// </w:t>
      </w:r>
      <w:r w:rsidRPr="00CA54C2">
        <w:rPr>
          <w:sz w:val="12"/>
        </w:rPr>
        <w:t>T. Chapais</w:t>
      </w:r>
      <w:r w:rsidRPr="007E6B99">
        <w:rPr>
          <w:sz w:val="12"/>
        </w:rPr>
        <w:t xml:space="preserve"> </w:t>
      </w:r>
      <w:r w:rsidRPr="00CA54C2">
        <w:rPr>
          <w:sz w:val="12"/>
        </w:rPr>
        <w:t>in H. H. Dodwell,</w:t>
      </w:r>
      <w:r w:rsidRPr="007E6B99">
        <w:rPr>
          <w:sz w:val="12"/>
        </w:rPr>
        <w:t xml:space="preserve"> </w:t>
      </w:r>
      <w:r w:rsidRPr="00CA54C2">
        <w:rPr>
          <w:sz w:val="12"/>
        </w:rPr>
        <w:t>Cambridge Hist. British Empire</w:t>
      </w:r>
      <w:r w:rsidRPr="007E6B99">
        <w:rPr>
          <w:sz w:val="12"/>
        </w:rPr>
        <w:t xml:space="preserve"> </w:t>
      </w:r>
      <w:r w:rsidRPr="00CA54C2">
        <w:rPr>
          <w:sz w:val="12"/>
        </w:rPr>
        <w:t>vol. IV.</w:t>
      </w:r>
      <w:r w:rsidRPr="007E6B99">
        <w:rPr>
          <w:sz w:val="12"/>
        </w:rPr>
        <w:t xml:space="preserve"> </w:t>
      </w:r>
      <w:r w:rsidRPr="00CA54C2">
        <w:rPr>
          <w:sz w:val="12"/>
        </w:rPr>
        <w:t>iii. 75</w:t>
      </w:r>
      <w:r w:rsidRPr="007E6B99">
        <w:rPr>
          <w:noProof/>
          <w:sz w:val="12"/>
        </w:rPr>
        <mc:AlternateContent>
          <mc:Choice Requires="wps">
            <w:drawing>
              <wp:inline distT="0" distB="0" distL="0" distR="0" wp14:anchorId="34722729" wp14:editId="1A552D08">
                <wp:extent cx="304800" cy="304800"/>
                <wp:effectExtent l="0" t="0" r="0" b="0"/>
                <wp:docPr id="76874409" name="Rectangle 22" descr="Citation details for T. Chapais in H. H. Dodwell, Cambridge Hist. British Empir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019A4C" id="Rectangle 22" o:spid="_x0000_s1026" alt="Citation details for T. Chapais in H. H. Dodwell, Cambridge Hist. British Empir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BB4579">
        <w:rPr>
          <w:rStyle w:val="Emphasis"/>
        </w:rPr>
        <w:t xml:space="preserve"> </w:t>
      </w:r>
      <w:r w:rsidRPr="00CA54C2">
        <w:rPr>
          <w:rStyle w:val="Emphasis"/>
        </w:rPr>
        <w:t>1995</w:t>
      </w:r>
      <w:r w:rsidRPr="007E6B99">
        <w:rPr>
          <w:sz w:val="12"/>
        </w:rPr>
        <w:t xml:space="preserve"> </w:t>
      </w:r>
      <w:r w:rsidRPr="00CA54C2">
        <w:rPr>
          <w:rStyle w:val="StyleUnderline"/>
        </w:rPr>
        <w:t xml:space="preserve">To nip any further risings in the bud </w:t>
      </w:r>
      <w:r w:rsidRPr="00CA54C2">
        <w:rPr>
          <w:rStyle w:val="StyleUnderline"/>
          <w:highlight w:val="cyan"/>
        </w:rPr>
        <w:t>they</w:t>
      </w:r>
      <w:r w:rsidRPr="007E6B99">
        <w:rPr>
          <w:rStyle w:val="StyleUnderline"/>
          <w:highlight w:val="cyan"/>
        </w:rPr>
        <w:t xml:space="preserve"> </w:t>
      </w:r>
      <w:r w:rsidRPr="00CA54C2">
        <w:rPr>
          <w:rStyle w:val="Emphasis"/>
          <w:highlight w:val="cyan"/>
        </w:rPr>
        <w:t>strengthened</w:t>
      </w:r>
      <w:r w:rsidRPr="007E6B99">
        <w:rPr>
          <w:rStyle w:val="StyleUnderline"/>
          <w:highlight w:val="cyan"/>
        </w:rPr>
        <w:t xml:space="preserve"> </w:t>
      </w:r>
      <w:r w:rsidRPr="00CA54C2">
        <w:rPr>
          <w:rStyle w:val="StyleUnderline"/>
          <w:highlight w:val="cyan"/>
        </w:rPr>
        <w:t xml:space="preserve">their </w:t>
      </w:r>
      <w:r w:rsidRPr="00CA54C2">
        <w:rPr>
          <w:rStyle w:val="Emphasis"/>
          <w:highlight w:val="cyan"/>
        </w:rPr>
        <w:t>existing</w:t>
      </w:r>
      <w:r w:rsidRPr="00CA54C2">
        <w:rPr>
          <w:rStyle w:val="StyleUnderline"/>
          <w:highlight w:val="cyan"/>
        </w:rPr>
        <w:t xml:space="preserve"> garrisons</w:t>
      </w:r>
      <w:r w:rsidRPr="00CA54C2">
        <w:rPr>
          <w:rStyle w:val="StyleUnderline"/>
        </w:rPr>
        <w:t xml:space="preserve"> at Fort William in the west </w:t>
      </w:r>
      <w:r w:rsidRPr="00CA54C2">
        <w:rPr>
          <w:sz w:val="12"/>
        </w:rPr>
        <w:t>and Fort Augustus in the centre of the Great Glen</w:t>
      </w:r>
      <w:r w:rsidRPr="00CA54C2">
        <w:rPr>
          <w:rStyle w:val="StyleUnderline"/>
        </w:rPr>
        <w:t>.</w:t>
      </w:r>
      <w:r w:rsidRPr="007E6B99">
        <w:rPr>
          <w:sz w:val="12"/>
        </w:rPr>
        <w:t xml:space="preserve"> //// </w:t>
      </w:r>
      <w:r w:rsidRPr="00CA54C2">
        <w:rPr>
          <w:sz w:val="12"/>
        </w:rPr>
        <w:t>L. Kennedy,</w:t>
      </w:r>
      <w:r w:rsidRPr="007E6B99">
        <w:rPr>
          <w:sz w:val="12"/>
        </w:rPr>
        <w:t xml:space="preserve"> </w:t>
      </w:r>
      <w:r w:rsidRPr="00CA54C2">
        <w:rPr>
          <w:sz w:val="12"/>
        </w:rPr>
        <w:t>In Bed with Elephant</w:t>
      </w:r>
      <w:r w:rsidRPr="007E6B99">
        <w:rPr>
          <w:sz w:val="12"/>
        </w:rPr>
        <w:t xml:space="preserve"> </w:t>
      </w:r>
      <w:r w:rsidRPr="00CA54C2">
        <w:rPr>
          <w:sz w:val="12"/>
        </w:rPr>
        <w:t>(1996) iii. 62</w:t>
      </w:r>
    </w:p>
    <w:p w14:paraId="72DB433C" w14:textId="77777777" w:rsidR="00EC57EB" w:rsidRDefault="00EC57EB" w:rsidP="00EC57EB">
      <w:pPr>
        <w:pStyle w:val="Heading4"/>
      </w:pPr>
      <w:r>
        <w:t xml:space="preserve">They don’t---vote </w:t>
      </w:r>
      <w:r>
        <w:rPr>
          <w:u w:val="single"/>
        </w:rPr>
        <w:t>neg</w:t>
      </w:r>
      <w:r>
        <w:t>.</w:t>
      </w:r>
    </w:p>
    <w:p w14:paraId="60AF488F" w14:textId="77777777" w:rsidR="00EC57EB" w:rsidRDefault="00EC57EB" w:rsidP="00EC57EB">
      <w:pPr>
        <w:pStyle w:val="Heading4"/>
      </w:pPr>
      <w:r>
        <w:t xml:space="preserve">1. </w:t>
      </w:r>
      <w:r w:rsidRPr="008815C4">
        <w:rPr>
          <w:u w:val="single"/>
        </w:rPr>
        <w:t>LIMITS</w:t>
      </w:r>
      <w:r>
        <w:t>---</w:t>
      </w:r>
      <w:r>
        <w:rPr>
          <w:u w:val="single"/>
        </w:rPr>
        <w:t>any</w:t>
      </w:r>
      <w:r>
        <w:t xml:space="preserve"> group that </w:t>
      </w:r>
      <w:r>
        <w:rPr>
          <w:u w:val="single"/>
        </w:rPr>
        <w:t>doesn’t have</w:t>
      </w:r>
      <w:r>
        <w:t xml:space="preserve"> collective bargaining rights could be granted them. Any collective bargaining right that doesn’t exist could be granted to any group. </w:t>
      </w:r>
    </w:p>
    <w:p w14:paraId="3F7F8837" w14:textId="77777777" w:rsidR="00EC57EB" w:rsidRDefault="00EC57EB" w:rsidP="00EC57EB">
      <w:pPr>
        <w:pStyle w:val="Heading4"/>
        <w:jc w:val="both"/>
      </w:pPr>
      <w:r>
        <w:t xml:space="preserve">2. </w:t>
      </w:r>
      <w:r w:rsidRPr="008815C4">
        <w:rPr>
          <w:u w:val="single"/>
        </w:rPr>
        <w:t>GROUND</w:t>
      </w:r>
      <w:r>
        <w:t>---neg positions require specific links. Making the aff unpredictable destroys neg ground by allowing them to spike out of generic links. If they say our evidence isn’t applicable to unions that can secondary strike, this proves abuse.</w:t>
      </w:r>
    </w:p>
    <w:p w14:paraId="1A997FE6" w14:textId="77777777" w:rsidR="00EC57EB" w:rsidRDefault="00EC57EB" w:rsidP="00EC57EB"/>
    <w:p w14:paraId="0DCC4CD6" w14:textId="77777777" w:rsidR="00EC57EB" w:rsidRDefault="00EC57EB" w:rsidP="00EC57EB">
      <w:pPr>
        <w:pStyle w:val="Heading4"/>
      </w:pPr>
      <w:r>
        <w:t>Vote neg: fairness and education</w:t>
      </w:r>
    </w:p>
    <w:p w14:paraId="3BA7F484" w14:textId="77777777" w:rsidR="00EC57EB" w:rsidRPr="00EC57EB" w:rsidRDefault="00EC57EB" w:rsidP="00EC57EB"/>
    <w:p w14:paraId="22880717" w14:textId="77777777" w:rsidR="00EC57EB" w:rsidRDefault="00EC57EB" w:rsidP="00FD2B63"/>
    <w:p w14:paraId="1A1BBA8F" w14:textId="77777777" w:rsidR="00EC57EB" w:rsidRDefault="00EC57EB" w:rsidP="00FD2B63"/>
    <w:p w14:paraId="491AE4C1" w14:textId="77777777" w:rsidR="00EC57EB" w:rsidRDefault="00EC57EB" w:rsidP="00FD2B63"/>
    <w:p w14:paraId="0BF575D2" w14:textId="77777777" w:rsidR="00EC57EB" w:rsidRDefault="00EC57EB" w:rsidP="00FD2B63"/>
    <w:p w14:paraId="33D6BFCA" w14:textId="77777777" w:rsidR="00FD2B63" w:rsidRDefault="00FD2B63" w:rsidP="00FD2B63"/>
    <w:p w14:paraId="1BE24575" w14:textId="1B349EA6" w:rsidR="00FD2B63" w:rsidRDefault="00FD2B63" w:rsidP="00FD2B63">
      <w:pPr>
        <w:pStyle w:val="Heading2"/>
      </w:pPr>
      <w:r>
        <w:t>Democracy ADV</w:t>
      </w:r>
    </w:p>
    <w:p w14:paraId="255B0FF7" w14:textId="77777777" w:rsidR="00FD2B63" w:rsidRDefault="00FD2B63" w:rsidP="00FD2B63"/>
    <w:p w14:paraId="50A5DE9C" w14:textId="77777777" w:rsidR="00D132CB" w:rsidRDefault="00D132CB" w:rsidP="00D132CB">
      <w:pPr>
        <w:pStyle w:val="Heading4"/>
      </w:pPr>
      <w:r>
        <w:t xml:space="preserve">Democratic peace is </w:t>
      </w:r>
      <w:r w:rsidRPr="002F5513">
        <w:rPr>
          <w:u w:val="single"/>
        </w:rPr>
        <w:t>empirically bankrupt</w:t>
      </w:r>
      <w:r>
        <w:t xml:space="preserve"> and </w:t>
      </w:r>
      <w:r w:rsidRPr="002F5513">
        <w:rPr>
          <w:u w:val="single"/>
        </w:rPr>
        <w:t>spurious</w:t>
      </w:r>
      <w:r>
        <w:t xml:space="preserve">, BUT democracies are </w:t>
      </w:r>
      <w:r w:rsidRPr="00F31BE3">
        <w:rPr>
          <w:u w:val="single"/>
        </w:rPr>
        <w:t>more war prone</w:t>
      </w:r>
      <w:r>
        <w:t>.</w:t>
      </w:r>
    </w:p>
    <w:p w14:paraId="0659F079" w14:textId="77777777" w:rsidR="00D132CB" w:rsidRDefault="00D132CB" w:rsidP="00D132CB">
      <w:r w:rsidRPr="00A81836">
        <w:rPr>
          <w:rStyle w:val="Style13ptBold"/>
        </w:rPr>
        <w:t>Bakker ’24</w:t>
      </w:r>
      <w:r>
        <w:t xml:space="preserve"> [Femke; March 22; Assistant Professor at the Institute of Political Science at Universiteit Leiden, Ph.D. in Political Science from Leiden University; Hawks and Doves: The Flawed Microfoundations of Democratic Peace Theory, “What About Democratic Peace?” Ch. 8]</w:t>
      </w:r>
    </w:p>
    <w:p w14:paraId="436B17B7" w14:textId="77777777" w:rsidR="00D132CB" w:rsidRPr="00646D27" w:rsidRDefault="00D132CB" w:rsidP="00D132CB">
      <w:pPr>
        <w:rPr>
          <w:sz w:val="16"/>
        </w:rPr>
      </w:pPr>
      <w:r w:rsidRPr="00646D27">
        <w:rPr>
          <w:sz w:val="16"/>
        </w:rPr>
        <w:t xml:space="preserve">Contribution to democratic peace theory </w:t>
      </w:r>
    </w:p>
    <w:p w14:paraId="7E79A570" w14:textId="77777777" w:rsidR="00D132CB" w:rsidRPr="00646D27" w:rsidRDefault="00D132CB" w:rsidP="00D132CB">
      <w:pPr>
        <w:rPr>
          <w:sz w:val="16"/>
        </w:rPr>
      </w:pPr>
      <w:r w:rsidRPr="00646D27">
        <w:rPr>
          <w:sz w:val="16"/>
        </w:rPr>
        <w:t xml:space="preserve">The findings of this study contribute in several ways to our understanding of normative and institutional </w:t>
      </w:r>
      <w:r w:rsidRPr="0069220A">
        <w:rPr>
          <w:rStyle w:val="Emphasis"/>
          <w:highlight w:val="cyan"/>
        </w:rPr>
        <w:t>d</w:t>
      </w:r>
      <w:r w:rsidRPr="0069220A">
        <w:rPr>
          <w:rStyle w:val="StyleUnderline"/>
        </w:rPr>
        <w:t xml:space="preserve">emocratic </w:t>
      </w:r>
      <w:r w:rsidRPr="0069220A">
        <w:rPr>
          <w:rStyle w:val="Emphasis"/>
          <w:highlight w:val="cyan"/>
        </w:rPr>
        <w:t>p</w:t>
      </w:r>
      <w:r w:rsidRPr="0069220A">
        <w:rPr>
          <w:rStyle w:val="StyleUnderline"/>
        </w:rPr>
        <w:t xml:space="preserve">eace </w:t>
      </w:r>
      <w:r w:rsidRPr="0069220A">
        <w:rPr>
          <w:rStyle w:val="Emphasis"/>
          <w:highlight w:val="cyan"/>
        </w:rPr>
        <w:t>t</w:t>
      </w:r>
      <w:r w:rsidRPr="0069220A">
        <w:rPr>
          <w:rStyle w:val="StyleUnderline"/>
        </w:rPr>
        <w:t xml:space="preserve">heory. These </w:t>
      </w:r>
      <w:r w:rsidRPr="0069220A">
        <w:rPr>
          <w:rStyle w:val="Emphasis"/>
        </w:rPr>
        <w:t>explanations</w:t>
      </w:r>
      <w:r w:rsidRPr="0069220A">
        <w:rPr>
          <w:rStyle w:val="StyleUnderline"/>
        </w:rPr>
        <w:t xml:space="preserve"> for the democratic peace </w:t>
      </w:r>
      <w:r w:rsidRPr="0069220A">
        <w:rPr>
          <w:rStyle w:val="Emphasis"/>
          <w:highlight w:val="cyan"/>
        </w:rPr>
        <w:t>assume</w:t>
      </w:r>
      <w:r w:rsidRPr="0069220A">
        <w:rPr>
          <w:rStyle w:val="StyleUnderline"/>
        </w:rPr>
        <w:t xml:space="preserve"> that </w:t>
      </w:r>
      <w:r w:rsidRPr="0069220A">
        <w:rPr>
          <w:rStyle w:val="Emphasis"/>
        </w:rPr>
        <w:t>specific</w:t>
      </w:r>
      <w:r w:rsidRPr="0069220A">
        <w:rPr>
          <w:rStyle w:val="StyleUnderline"/>
        </w:rPr>
        <w:t xml:space="preserve"> political structures</w:t>
      </w:r>
      <w:r w:rsidRPr="00646D27">
        <w:rPr>
          <w:sz w:val="16"/>
        </w:rPr>
        <w:t xml:space="preserve">, the formal and informal structures of liberal democracy, influence decision-makers significantly and subsequently </w:t>
      </w:r>
      <w:r w:rsidRPr="0069220A">
        <w:rPr>
          <w:rStyle w:val="Emphasis"/>
        </w:rPr>
        <w:t>alter</w:t>
      </w:r>
      <w:r w:rsidRPr="0069220A">
        <w:rPr>
          <w:rStyle w:val="StyleUnderline"/>
        </w:rPr>
        <w:t xml:space="preserve"> their behaviour</w:t>
      </w:r>
      <w:r w:rsidRPr="00646D27">
        <w:rPr>
          <w:sz w:val="16"/>
        </w:rPr>
        <w:t xml:space="preserve">. However, these </w:t>
      </w:r>
      <w:r w:rsidRPr="0069220A">
        <w:rPr>
          <w:rStyle w:val="StyleUnderline"/>
        </w:rPr>
        <w:t>assumptions</w:t>
      </w:r>
      <w:r w:rsidRPr="00646D27">
        <w:rPr>
          <w:sz w:val="16"/>
        </w:rPr>
        <w:t xml:space="preserve"> are </w:t>
      </w:r>
      <w:r w:rsidRPr="00447664">
        <w:rPr>
          <w:rStyle w:val="Emphasis"/>
          <w:highlight w:val="cyan"/>
        </w:rPr>
        <w:t>normative</w:t>
      </w:r>
      <w:r w:rsidRPr="00447664">
        <w:rPr>
          <w:rStyle w:val="StyleUnderline"/>
          <w:highlight w:val="cyan"/>
        </w:rPr>
        <w:t xml:space="preserve"> and</w:t>
      </w:r>
      <w:r w:rsidRPr="0069220A">
        <w:rPr>
          <w:rStyle w:val="StyleUnderline"/>
        </w:rPr>
        <w:t xml:space="preserve"> grounded</w:t>
      </w:r>
      <w:r w:rsidRPr="00646D27">
        <w:rPr>
          <w:sz w:val="16"/>
        </w:rPr>
        <w:t xml:space="preserve"> on </w:t>
      </w:r>
      <w:r w:rsidRPr="00447664">
        <w:rPr>
          <w:rStyle w:val="Emphasis"/>
          <w:highlight w:val="cyan"/>
        </w:rPr>
        <w:t>specific</w:t>
      </w:r>
      <w:r w:rsidRPr="00447664">
        <w:rPr>
          <w:rStyle w:val="Emphasis"/>
        </w:rPr>
        <w:t xml:space="preserve"> political-</w:t>
      </w:r>
      <w:r w:rsidRPr="00447664">
        <w:rPr>
          <w:rStyle w:val="Emphasis"/>
          <w:highlight w:val="cyan"/>
        </w:rPr>
        <w:t>ph</w:t>
      </w:r>
      <w:r w:rsidRPr="00902136">
        <w:rPr>
          <w:rStyle w:val="Emphasis"/>
          <w:highlight w:val="cyan"/>
        </w:rPr>
        <w:t>il</w:t>
      </w:r>
      <w:r w:rsidRPr="0069220A">
        <w:rPr>
          <w:rStyle w:val="StyleUnderline"/>
        </w:rPr>
        <w:t xml:space="preserve">osophical </w:t>
      </w:r>
      <w:r w:rsidRPr="00447664">
        <w:rPr>
          <w:rStyle w:val="Emphasis"/>
          <w:highlight w:val="cyan"/>
        </w:rPr>
        <w:t>ideas</w:t>
      </w:r>
      <w:r w:rsidRPr="00902136">
        <w:rPr>
          <w:rStyle w:val="StyleUnderline"/>
          <w:highlight w:val="cyan"/>
        </w:rPr>
        <w:t xml:space="preserve"> rather than</w:t>
      </w:r>
      <w:r w:rsidRPr="0069220A">
        <w:rPr>
          <w:rStyle w:val="StyleUnderline"/>
        </w:rPr>
        <w:t xml:space="preserve"> being </w:t>
      </w:r>
      <w:r w:rsidRPr="00902136">
        <w:rPr>
          <w:rStyle w:val="Emphasis"/>
          <w:highlight w:val="cyan"/>
        </w:rPr>
        <w:t>empiric</w:t>
      </w:r>
      <w:r w:rsidRPr="0069220A">
        <w:rPr>
          <w:rStyle w:val="StyleUnderline"/>
        </w:rPr>
        <w:t>al fact</w:t>
      </w:r>
      <w:r w:rsidRPr="00902136">
        <w:rPr>
          <w:rStyle w:val="Emphasis"/>
          <w:highlight w:val="cyan"/>
        </w:rPr>
        <w:t>s</w:t>
      </w:r>
      <w:r w:rsidRPr="00447664">
        <w:rPr>
          <w:rStyle w:val="StyleUnderline"/>
        </w:rPr>
        <w:t xml:space="preserve">. Yet </w:t>
      </w:r>
      <w:r w:rsidRPr="00447664">
        <w:rPr>
          <w:rStyle w:val="Emphasis"/>
          <w:highlight w:val="cyan"/>
        </w:rPr>
        <w:t>d</w:t>
      </w:r>
      <w:r w:rsidRPr="00447664">
        <w:rPr>
          <w:rStyle w:val="StyleUnderline"/>
        </w:rPr>
        <w:t xml:space="preserve">emocratic </w:t>
      </w:r>
      <w:r w:rsidRPr="00447664">
        <w:rPr>
          <w:rStyle w:val="Emphasis"/>
          <w:highlight w:val="cyan"/>
        </w:rPr>
        <w:t>p</w:t>
      </w:r>
      <w:r w:rsidRPr="00447664">
        <w:rPr>
          <w:rStyle w:val="StyleUnderline"/>
        </w:rPr>
        <w:t xml:space="preserve">eace </w:t>
      </w:r>
      <w:r w:rsidRPr="00447664">
        <w:rPr>
          <w:rStyle w:val="Emphasis"/>
          <w:highlight w:val="cyan"/>
        </w:rPr>
        <w:t>t</w:t>
      </w:r>
      <w:r w:rsidRPr="00447664">
        <w:rPr>
          <w:rStyle w:val="StyleUnderline"/>
        </w:rPr>
        <w:t xml:space="preserve">heory </w:t>
      </w:r>
      <w:r w:rsidRPr="00447664">
        <w:rPr>
          <w:rStyle w:val="StyleUnderline"/>
          <w:highlight w:val="cyan"/>
        </w:rPr>
        <w:t>uses</w:t>
      </w:r>
      <w:r w:rsidRPr="00646D27">
        <w:rPr>
          <w:sz w:val="16"/>
        </w:rPr>
        <w:t xml:space="preserve"> these </w:t>
      </w:r>
      <w:r w:rsidRPr="00447664">
        <w:rPr>
          <w:rStyle w:val="StyleUnderline"/>
          <w:highlight w:val="cyan"/>
        </w:rPr>
        <w:t xml:space="preserve">assumptions as </w:t>
      </w:r>
      <w:r w:rsidRPr="00447664">
        <w:rPr>
          <w:rStyle w:val="Emphasis"/>
          <w:highlight w:val="cyan"/>
        </w:rPr>
        <w:t>if</w:t>
      </w:r>
      <w:r w:rsidRPr="00447664">
        <w:rPr>
          <w:rStyle w:val="StyleUnderline"/>
          <w:highlight w:val="cyan"/>
        </w:rPr>
        <w:t xml:space="preserve"> they were</w:t>
      </w:r>
      <w:r w:rsidRPr="00447664">
        <w:rPr>
          <w:rStyle w:val="StyleUnderline"/>
        </w:rPr>
        <w:t xml:space="preserve"> </w:t>
      </w:r>
      <w:r w:rsidRPr="00447664">
        <w:rPr>
          <w:rStyle w:val="Emphasis"/>
        </w:rPr>
        <w:t xml:space="preserve">empirical </w:t>
      </w:r>
      <w:r w:rsidRPr="00447664">
        <w:rPr>
          <w:rStyle w:val="Emphasis"/>
          <w:highlight w:val="cyan"/>
        </w:rPr>
        <w:t>facts</w:t>
      </w:r>
      <w:r w:rsidRPr="00646D27">
        <w:rPr>
          <w:sz w:val="16"/>
        </w:rPr>
        <w:t xml:space="preserve">. As an explanation, </w:t>
      </w:r>
      <w:r w:rsidRPr="00447664">
        <w:rPr>
          <w:rStyle w:val="Emphasis"/>
        </w:rPr>
        <w:t>d</w:t>
      </w:r>
      <w:r w:rsidRPr="00447664">
        <w:rPr>
          <w:rStyle w:val="StyleUnderline"/>
        </w:rPr>
        <w:t xml:space="preserve">emocratic </w:t>
      </w:r>
      <w:r w:rsidRPr="00447664">
        <w:rPr>
          <w:rStyle w:val="Emphasis"/>
        </w:rPr>
        <w:t>p</w:t>
      </w:r>
      <w:r w:rsidRPr="00447664">
        <w:rPr>
          <w:rStyle w:val="StyleUnderline"/>
        </w:rPr>
        <w:t xml:space="preserve">eace </w:t>
      </w:r>
      <w:r w:rsidRPr="00447664">
        <w:rPr>
          <w:rStyle w:val="Emphasis"/>
        </w:rPr>
        <w:t>t</w:t>
      </w:r>
      <w:r w:rsidRPr="00447664">
        <w:rPr>
          <w:rStyle w:val="StyleUnderline"/>
        </w:rPr>
        <w:t>heory</w:t>
      </w:r>
      <w:r w:rsidRPr="00646D27">
        <w:rPr>
          <w:sz w:val="16"/>
        </w:rPr>
        <w:t xml:space="preserve"> thus </w:t>
      </w:r>
      <w:r w:rsidRPr="00447664">
        <w:rPr>
          <w:rStyle w:val="StyleUnderline"/>
        </w:rPr>
        <w:t xml:space="preserve">rests on </w:t>
      </w:r>
      <w:r w:rsidRPr="00447664">
        <w:rPr>
          <w:rStyle w:val="Emphasis"/>
        </w:rPr>
        <w:t>normative</w:t>
      </w:r>
      <w:r w:rsidRPr="00447664">
        <w:rPr>
          <w:rStyle w:val="StyleUnderline"/>
        </w:rPr>
        <w:t xml:space="preserve"> foundations</w:t>
      </w:r>
      <w:r w:rsidRPr="00646D27">
        <w:rPr>
          <w:sz w:val="16"/>
        </w:rPr>
        <w:t xml:space="preserve">. I tested these assumptions, </w:t>
      </w:r>
      <w:r w:rsidRPr="00447664">
        <w:rPr>
          <w:rStyle w:val="StyleUnderline"/>
        </w:rPr>
        <w:t xml:space="preserve">the actual </w:t>
      </w:r>
      <w:r w:rsidRPr="003250AE">
        <w:rPr>
          <w:rStyle w:val="Emphasis"/>
          <w:highlight w:val="cyan"/>
        </w:rPr>
        <w:t>micro-foundations</w:t>
      </w:r>
      <w:r w:rsidRPr="00447664">
        <w:rPr>
          <w:rStyle w:val="StyleUnderline"/>
        </w:rPr>
        <w:t xml:space="preserve"> of </w:t>
      </w:r>
      <w:r w:rsidRPr="003250AE">
        <w:rPr>
          <w:rStyle w:val="Emphasis"/>
        </w:rPr>
        <w:t>d</w:t>
      </w:r>
      <w:r w:rsidRPr="00447664">
        <w:rPr>
          <w:rStyle w:val="StyleUnderline"/>
        </w:rPr>
        <w:t xml:space="preserve">emocratic </w:t>
      </w:r>
      <w:r w:rsidRPr="003250AE">
        <w:rPr>
          <w:rStyle w:val="Emphasis"/>
        </w:rPr>
        <w:t>p</w:t>
      </w:r>
      <w:r w:rsidRPr="00447664">
        <w:rPr>
          <w:rStyle w:val="StyleUnderline"/>
        </w:rPr>
        <w:t xml:space="preserve">eace </w:t>
      </w:r>
      <w:r w:rsidRPr="003250AE">
        <w:rPr>
          <w:rStyle w:val="Emphasis"/>
        </w:rPr>
        <w:t>t</w:t>
      </w:r>
      <w:r w:rsidRPr="00447664">
        <w:rPr>
          <w:rStyle w:val="StyleUnderline"/>
        </w:rPr>
        <w:t>heory</w:t>
      </w:r>
      <w:r w:rsidRPr="00646D27">
        <w:rPr>
          <w:sz w:val="16"/>
        </w:rPr>
        <w:t xml:space="preserve">, and showed that these </w:t>
      </w:r>
      <w:r w:rsidRPr="003250AE">
        <w:rPr>
          <w:rStyle w:val="StyleUnderline"/>
          <w:highlight w:val="cyan"/>
        </w:rPr>
        <w:t>are</w:t>
      </w:r>
      <w:r w:rsidRPr="003250AE">
        <w:rPr>
          <w:rStyle w:val="StyleUnderline"/>
        </w:rPr>
        <w:t xml:space="preserve"> </w:t>
      </w:r>
      <w:r w:rsidRPr="003250AE">
        <w:rPr>
          <w:rStyle w:val="Emphasis"/>
        </w:rPr>
        <w:t xml:space="preserve">empirically </w:t>
      </w:r>
      <w:r w:rsidRPr="003250AE">
        <w:rPr>
          <w:rStyle w:val="Emphasis"/>
          <w:highlight w:val="cyan"/>
        </w:rPr>
        <w:t>unsupported</w:t>
      </w:r>
      <w:r w:rsidRPr="00646D27">
        <w:rPr>
          <w:sz w:val="16"/>
        </w:rPr>
        <w:t xml:space="preserve">. </w:t>
      </w:r>
    </w:p>
    <w:p w14:paraId="1BCCB15A" w14:textId="77777777" w:rsidR="00D132CB" w:rsidRPr="00646D27" w:rsidRDefault="00D132CB" w:rsidP="00D132CB">
      <w:pPr>
        <w:rPr>
          <w:sz w:val="16"/>
        </w:rPr>
      </w:pPr>
      <w:r w:rsidRPr="00646D27">
        <w:rPr>
          <w:sz w:val="16"/>
        </w:rPr>
        <w:t xml:space="preserve">First of all, </w:t>
      </w:r>
      <w:r w:rsidRPr="003250AE">
        <w:rPr>
          <w:rStyle w:val="Emphasis"/>
        </w:rPr>
        <w:t xml:space="preserve">liberal </w:t>
      </w:r>
      <w:r w:rsidRPr="003250AE">
        <w:rPr>
          <w:rStyle w:val="Emphasis"/>
          <w:highlight w:val="cyan"/>
        </w:rPr>
        <w:t>norms</w:t>
      </w:r>
      <w:r w:rsidRPr="003250AE">
        <w:rPr>
          <w:rStyle w:val="StyleUnderline"/>
          <w:highlight w:val="cyan"/>
        </w:rPr>
        <w:t xml:space="preserve"> exist</w:t>
      </w:r>
      <w:r w:rsidRPr="00646D27">
        <w:rPr>
          <w:sz w:val="16"/>
        </w:rPr>
        <w:t xml:space="preserve"> not only in liberal democracies but also </w:t>
      </w:r>
      <w:r w:rsidRPr="003250AE">
        <w:rPr>
          <w:rStyle w:val="StyleUnderline"/>
        </w:rPr>
        <w:t xml:space="preserve">within </w:t>
      </w:r>
      <w:r w:rsidRPr="003250AE">
        <w:rPr>
          <w:rStyle w:val="Emphasis"/>
          <w:highlight w:val="cyan"/>
        </w:rPr>
        <w:t>other regime</w:t>
      </w:r>
      <w:r w:rsidRPr="003250AE">
        <w:rPr>
          <w:rStyle w:val="StyleUnderline"/>
        </w:rPr>
        <w:t>-type</w:t>
      </w:r>
      <w:r w:rsidRPr="003250AE">
        <w:rPr>
          <w:rStyle w:val="Emphasis"/>
          <w:highlight w:val="cyan"/>
        </w:rPr>
        <w:t>s</w:t>
      </w:r>
      <w:r w:rsidRPr="00646D27">
        <w:rPr>
          <w:sz w:val="16"/>
        </w:rPr>
        <w:t xml:space="preserve">. The liberal-democratic samples showed to have the highest level of liberal norms on average, as is expected by democratic peace theory, but the other regime-types also show to </w:t>
      </w:r>
      <w:r w:rsidRPr="00E07C0A">
        <w:rPr>
          <w:rStyle w:val="StyleUnderline"/>
        </w:rPr>
        <w:t xml:space="preserve">have, </w:t>
      </w:r>
      <w:r w:rsidRPr="00E07C0A">
        <w:rPr>
          <w:rStyle w:val="StyleUnderline"/>
          <w:highlight w:val="cyan"/>
        </w:rPr>
        <w:t xml:space="preserve">on average, </w:t>
      </w:r>
      <w:r w:rsidRPr="00E07C0A">
        <w:rPr>
          <w:rStyle w:val="Emphasis"/>
          <w:highlight w:val="cyan"/>
        </w:rPr>
        <w:t>positive levels</w:t>
      </w:r>
      <w:r w:rsidRPr="00E07C0A">
        <w:rPr>
          <w:rStyle w:val="StyleUnderline"/>
        </w:rPr>
        <w:t xml:space="preserve"> of liberal norms</w:t>
      </w:r>
      <w:r w:rsidRPr="00646D27">
        <w:rPr>
          <w:sz w:val="16"/>
        </w:rPr>
        <w:t xml:space="preserve">. Liberal norms are thus not absent within other regime-types. The distribution of liberal norms within all three samples varies in similar patterns, which indicates that, within different regime-types, </w:t>
      </w:r>
      <w:r w:rsidRPr="00E07C0A">
        <w:rPr>
          <w:rStyle w:val="StyleUnderline"/>
        </w:rPr>
        <w:t xml:space="preserve">liberal norms </w:t>
      </w:r>
      <w:r w:rsidRPr="00E07C0A">
        <w:rPr>
          <w:rStyle w:val="Emphasis"/>
        </w:rPr>
        <w:t>fluctuate</w:t>
      </w:r>
      <w:r w:rsidRPr="00E07C0A">
        <w:rPr>
          <w:rStyle w:val="StyleUnderline"/>
        </w:rPr>
        <w:t xml:space="preserve"> similarly</w:t>
      </w:r>
      <w:r w:rsidRPr="00646D27">
        <w:rPr>
          <w:sz w:val="16"/>
        </w:rPr>
        <w:t xml:space="preserve">. Furthermore, </w:t>
      </w:r>
      <w:r w:rsidRPr="00FC091C">
        <w:rPr>
          <w:rStyle w:val="StyleUnderline"/>
        </w:rPr>
        <w:t xml:space="preserve">liberal </w:t>
      </w:r>
      <w:r w:rsidRPr="00FC091C">
        <w:rPr>
          <w:rStyle w:val="StyleUnderline"/>
          <w:highlight w:val="cyan"/>
        </w:rPr>
        <w:t xml:space="preserve">norms </w:t>
      </w:r>
      <w:r w:rsidRPr="00FC091C">
        <w:rPr>
          <w:rStyle w:val="Emphasis"/>
          <w:highlight w:val="cyan"/>
        </w:rPr>
        <w:t>neither influence</w:t>
      </w:r>
      <w:r w:rsidRPr="00FC091C">
        <w:rPr>
          <w:rStyle w:val="StyleUnderline"/>
        </w:rPr>
        <w:t xml:space="preserve"> the </w:t>
      </w:r>
      <w:r w:rsidRPr="00FC091C">
        <w:rPr>
          <w:rStyle w:val="Emphasis"/>
          <w:highlight w:val="cyan"/>
        </w:rPr>
        <w:t>willingness</w:t>
      </w:r>
      <w:r w:rsidRPr="00FC091C">
        <w:rPr>
          <w:rStyle w:val="StyleUnderline"/>
          <w:highlight w:val="cyan"/>
        </w:rPr>
        <w:t xml:space="preserve"> to attack</w:t>
      </w:r>
      <w:r w:rsidRPr="00FC091C">
        <w:rPr>
          <w:rStyle w:val="StyleUnderline"/>
        </w:rPr>
        <w:t xml:space="preserve"> of </w:t>
      </w:r>
      <w:r w:rsidRPr="00FC091C">
        <w:rPr>
          <w:rStyle w:val="Emphasis"/>
        </w:rPr>
        <w:t>decision-makers</w:t>
      </w:r>
      <w:r w:rsidRPr="00646D27">
        <w:rPr>
          <w:sz w:val="16"/>
        </w:rPr>
        <w:t xml:space="preserve"> of liberal democracies nor decision-makers of other regime-types. The only, rather small but significant, influence of higher levels of liberal norms (in all three countries alike) was on the willingness to negotiate. </w:t>
      </w:r>
    </w:p>
    <w:p w14:paraId="16BC8052" w14:textId="77777777" w:rsidR="00D132CB" w:rsidRPr="00646D27" w:rsidRDefault="00D132CB" w:rsidP="00D132CB">
      <w:pPr>
        <w:rPr>
          <w:sz w:val="16"/>
        </w:rPr>
      </w:pPr>
      <w:r w:rsidRPr="00646D27">
        <w:rPr>
          <w:sz w:val="16"/>
        </w:rPr>
        <w:t xml:space="preserve">These results indicate that the philosophical idea that liberal democracy morally teaches its citizens to become better people does not find support in the empirical world. Liberal norms are internalised in people irrespective of the regime-type and its socialization processes. Liberal norms seem to be human norms that are capable of developing in all people, regardless of the regime-type they are born in. The results indicate that the internalisation of liberal norms happens as part of the process of self-development and not as a result of socialisation within the structure of a political regime. Therefore, liberal norms could better be called liberal values. </w:t>
      </w:r>
    </w:p>
    <w:p w14:paraId="58938D39" w14:textId="77777777" w:rsidR="00D132CB" w:rsidRPr="00646D27" w:rsidRDefault="00D132CB" w:rsidP="00D132CB">
      <w:pPr>
        <w:rPr>
          <w:sz w:val="16"/>
        </w:rPr>
      </w:pPr>
      <w:r w:rsidRPr="00232032">
        <w:rPr>
          <w:rStyle w:val="Emphasis"/>
        </w:rPr>
        <w:t xml:space="preserve">Earlier </w:t>
      </w:r>
      <w:r w:rsidRPr="00232032">
        <w:rPr>
          <w:rStyle w:val="Emphasis"/>
          <w:highlight w:val="cyan"/>
        </w:rPr>
        <w:t>experiment</w:t>
      </w:r>
      <w:r w:rsidRPr="00232032">
        <w:rPr>
          <w:rStyle w:val="StyleUnderline"/>
        </w:rPr>
        <w:t>al studie</w:t>
      </w:r>
      <w:r w:rsidRPr="00232032">
        <w:rPr>
          <w:rStyle w:val="Emphasis"/>
          <w:highlight w:val="cyan"/>
        </w:rPr>
        <w:t>s</w:t>
      </w:r>
      <w:r w:rsidRPr="00232032">
        <w:rPr>
          <w:rStyle w:val="StyleUnderline"/>
        </w:rPr>
        <w:t xml:space="preserve"> of the democratic peace</w:t>
      </w:r>
      <w:r w:rsidRPr="00646D27">
        <w:rPr>
          <w:sz w:val="16"/>
        </w:rPr>
        <w:t xml:space="preserve"> (Geva et al. 1993; Geva and Hanson 1999; Johns and Davies 2012; Z. Maoz and Russett 1993; Mintz and Geva 1993; Rousseau 2005; Tomz and Weeks 2013) </w:t>
      </w:r>
      <w:r w:rsidRPr="00232032">
        <w:rPr>
          <w:rStyle w:val="StyleUnderline"/>
        </w:rPr>
        <w:t xml:space="preserve">have </w:t>
      </w:r>
      <w:r w:rsidRPr="00232032">
        <w:rPr>
          <w:rStyle w:val="Emphasis"/>
        </w:rPr>
        <w:t>instrumentally assumed</w:t>
      </w:r>
      <w:r w:rsidRPr="00646D27">
        <w:rPr>
          <w:sz w:val="16"/>
        </w:rPr>
        <w:t xml:space="preserve"> liberal </w:t>
      </w:r>
      <w:r w:rsidRPr="00232032">
        <w:rPr>
          <w:rStyle w:val="StyleUnderline"/>
        </w:rPr>
        <w:t xml:space="preserve">norms to be </w:t>
      </w:r>
      <w:r w:rsidRPr="00232032">
        <w:rPr>
          <w:rStyle w:val="Emphasis"/>
        </w:rPr>
        <w:t>present</w:t>
      </w:r>
      <w:r w:rsidRPr="00232032">
        <w:rPr>
          <w:rStyle w:val="StyleUnderline"/>
        </w:rPr>
        <w:t xml:space="preserve"> and </w:t>
      </w:r>
      <w:r w:rsidRPr="00232032">
        <w:rPr>
          <w:rStyle w:val="Emphasis"/>
        </w:rPr>
        <w:t>influential</w:t>
      </w:r>
      <w:r w:rsidRPr="00646D27">
        <w:rPr>
          <w:sz w:val="16"/>
        </w:rPr>
        <w:t xml:space="preserve"> within liberal democracies. They </w:t>
      </w:r>
      <w:r w:rsidRPr="00232032">
        <w:rPr>
          <w:rStyle w:val="Emphasis"/>
        </w:rPr>
        <w:t xml:space="preserve">did </w:t>
      </w:r>
      <w:r w:rsidRPr="00232032">
        <w:rPr>
          <w:rStyle w:val="Emphasis"/>
          <w:highlight w:val="cyan"/>
        </w:rPr>
        <w:t>not</w:t>
      </w:r>
      <w:r w:rsidRPr="00232032">
        <w:rPr>
          <w:rStyle w:val="StyleUnderline"/>
          <w:highlight w:val="cyan"/>
        </w:rPr>
        <w:t xml:space="preserve"> measure whether norms were</w:t>
      </w:r>
      <w:r w:rsidRPr="00232032">
        <w:rPr>
          <w:rStyle w:val="StyleUnderline"/>
        </w:rPr>
        <w:t xml:space="preserve"> </w:t>
      </w:r>
      <w:r w:rsidRPr="00232032">
        <w:rPr>
          <w:rStyle w:val="Emphasis"/>
        </w:rPr>
        <w:t xml:space="preserve">actually </w:t>
      </w:r>
      <w:r w:rsidRPr="00232032">
        <w:rPr>
          <w:rStyle w:val="Emphasis"/>
          <w:highlight w:val="cyan"/>
        </w:rPr>
        <w:t>present</w:t>
      </w:r>
      <w:r w:rsidRPr="005215C7">
        <w:rPr>
          <w:rStyle w:val="StyleUnderline"/>
        </w:rPr>
        <w:t>, and</w:t>
      </w:r>
      <w:r w:rsidRPr="00646D27">
        <w:rPr>
          <w:sz w:val="16"/>
        </w:rPr>
        <w:t xml:space="preserve"> they </w:t>
      </w:r>
      <w:r w:rsidRPr="005215C7">
        <w:rPr>
          <w:rStyle w:val="StyleUnderline"/>
        </w:rPr>
        <w:t xml:space="preserve">did </w:t>
      </w:r>
      <w:r w:rsidRPr="005215C7">
        <w:rPr>
          <w:rStyle w:val="Emphasis"/>
        </w:rPr>
        <w:t>not test</w:t>
      </w:r>
      <w:r w:rsidRPr="005215C7">
        <w:rPr>
          <w:rStyle w:val="StyleUnderline"/>
        </w:rPr>
        <w:t xml:space="preserve"> whether they indeed </w:t>
      </w:r>
      <w:r w:rsidRPr="005215C7">
        <w:rPr>
          <w:rStyle w:val="Emphasis"/>
        </w:rPr>
        <w:t>exerted influence</w:t>
      </w:r>
      <w:r w:rsidRPr="00646D27">
        <w:rPr>
          <w:sz w:val="16"/>
        </w:rPr>
        <w:t xml:space="preserve"> as hypothesized. Neither did they compare the levels and influence of liberal norms in liberal democracies with evidence from autocracies. If the results of the current study suggest anything, it is that the theoretical underpinnings of these earlier studies need to be revisited.</w:t>
      </w:r>
    </w:p>
    <w:p w14:paraId="2F9DAFD4" w14:textId="77777777" w:rsidR="00D132CB" w:rsidRPr="00646D27" w:rsidRDefault="00D132CB" w:rsidP="00D132CB">
      <w:pPr>
        <w:rPr>
          <w:sz w:val="16"/>
        </w:rPr>
      </w:pPr>
      <w:r w:rsidRPr="00646D27">
        <w:rPr>
          <w:sz w:val="16"/>
        </w:rPr>
        <w:t xml:space="preserve">Secondly, </w:t>
      </w:r>
      <w:r w:rsidRPr="005215C7">
        <w:rPr>
          <w:rStyle w:val="StyleUnderline"/>
        </w:rPr>
        <w:t>regime-</w:t>
      </w:r>
      <w:r w:rsidRPr="005215C7">
        <w:rPr>
          <w:rStyle w:val="StyleUnderline"/>
          <w:highlight w:val="cyan"/>
        </w:rPr>
        <w:t>type showed</w:t>
      </w:r>
      <w:r w:rsidRPr="00646D27">
        <w:rPr>
          <w:sz w:val="16"/>
        </w:rPr>
        <w:t xml:space="preserve"> to have </w:t>
      </w:r>
      <w:r w:rsidRPr="005215C7">
        <w:rPr>
          <w:rStyle w:val="Emphasis"/>
          <w:highlight w:val="cyan"/>
        </w:rPr>
        <w:t>no influence</w:t>
      </w:r>
      <w:r w:rsidRPr="005215C7">
        <w:rPr>
          <w:rStyle w:val="StyleUnderline"/>
          <w:highlight w:val="cyan"/>
        </w:rPr>
        <w:t xml:space="preserve"> on</w:t>
      </w:r>
      <w:r w:rsidRPr="005215C7">
        <w:rPr>
          <w:rStyle w:val="StyleUnderline"/>
        </w:rPr>
        <w:t xml:space="preserve"> the </w:t>
      </w:r>
      <w:r w:rsidRPr="005215C7">
        <w:rPr>
          <w:rStyle w:val="StyleUnderline"/>
          <w:highlight w:val="cyan"/>
        </w:rPr>
        <w:t xml:space="preserve">willingness to </w:t>
      </w:r>
      <w:r w:rsidRPr="005215C7">
        <w:rPr>
          <w:rStyle w:val="Emphasis"/>
          <w:highlight w:val="cyan"/>
        </w:rPr>
        <w:t>attack</w:t>
      </w:r>
      <w:r w:rsidRPr="005215C7">
        <w:rPr>
          <w:rStyle w:val="StyleUnderline"/>
          <w:highlight w:val="cyan"/>
        </w:rPr>
        <w:t>, or</w:t>
      </w:r>
      <w:r w:rsidRPr="005215C7">
        <w:rPr>
          <w:rStyle w:val="StyleUnderline"/>
        </w:rPr>
        <w:t xml:space="preserve"> the willingness to choose </w:t>
      </w:r>
      <w:r w:rsidRPr="005215C7">
        <w:rPr>
          <w:rStyle w:val="StyleUnderline"/>
          <w:highlight w:val="cyan"/>
        </w:rPr>
        <w:t>other</w:t>
      </w:r>
      <w:r w:rsidRPr="00646D27">
        <w:rPr>
          <w:sz w:val="16"/>
        </w:rPr>
        <w:t xml:space="preserve"> relevant </w:t>
      </w:r>
      <w:r w:rsidRPr="005215C7">
        <w:rPr>
          <w:rStyle w:val="Emphasis"/>
          <w:highlight w:val="cyan"/>
        </w:rPr>
        <w:t>policy</w:t>
      </w:r>
      <w:r w:rsidRPr="005215C7">
        <w:rPr>
          <w:rStyle w:val="StyleUnderline"/>
        </w:rPr>
        <w:t xml:space="preserve"> option</w:t>
      </w:r>
      <w:r w:rsidRPr="005215C7">
        <w:rPr>
          <w:rStyle w:val="Emphasis"/>
          <w:highlight w:val="cyan"/>
        </w:rPr>
        <w:t>s</w:t>
      </w:r>
      <w:r w:rsidRPr="00646D27">
        <w:rPr>
          <w:sz w:val="16"/>
        </w:rPr>
        <w:t xml:space="preserve">, of decision-makers in all three samples alike. Regime-type thus did not influence decision-makers from liberal democracies significantly, as would be expected by democratic peace theory. This non-finding is not in line with earlier micro-level studies. These studies showed that regime-type did influence the willingness to attack: individuals from liberal democracies were more willing to attack autocracies over democracies (Bakker 2017; Geva et al. 1993; Geva and Hanson 1999; Johns and Davies 2012; Mintz and Geva 1993; Rousseau 2005; Tomz and Weeks 2013). </w:t>
      </w:r>
    </w:p>
    <w:p w14:paraId="4F6F35FA" w14:textId="77777777" w:rsidR="00D132CB" w:rsidRPr="00646D27" w:rsidRDefault="00D132CB" w:rsidP="00D132CB">
      <w:pPr>
        <w:rPr>
          <w:sz w:val="16"/>
        </w:rPr>
      </w:pPr>
      <w:r w:rsidRPr="00646D27">
        <w:rPr>
          <w:sz w:val="16"/>
        </w:rPr>
        <w:t xml:space="preserve">The question is how the findings of this study relate to previous scholarship. An investigation of the results showed that the non-influence of regime-type was not an artifact of the research design. Participants received the treatment of regime-type as intended, which indicates that they incorporated the information about the regime-type of the opponent in their decisionmaking process. </w:t>
      </w:r>
    </w:p>
    <w:p w14:paraId="7876891D" w14:textId="77777777" w:rsidR="00D132CB" w:rsidRPr="00646D27" w:rsidRDefault="00D132CB" w:rsidP="00D132CB">
      <w:pPr>
        <w:rPr>
          <w:sz w:val="16"/>
        </w:rPr>
      </w:pPr>
      <w:r w:rsidRPr="00603A97">
        <w:rPr>
          <w:rStyle w:val="StyleUnderline"/>
        </w:rPr>
        <w:t>Four aspects</w:t>
      </w:r>
      <w:r w:rsidRPr="00646D27">
        <w:rPr>
          <w:sz w:val="16"/>
        </w:rPr>
        <w:t xml:space="preserve"> might </w:t>
      </w:r>
      <w:r w:rsidRPr="00603A97">
        <w:rPr>
          <w:rStyle w:val="Emphasis"/>
        </w:rPr>
        <w:t>explain</w:t>
      </w:r>
      <w:r w:rsidRPr="00603A97">
        <w:rPr>
          <w:rStyle w:val="StyleUnderline"/>
        </w:rPr>
        <w:t xml:space="preserve"> the </w:t>
      </w:r>
      <w:r w:rsidRPr="00603A97">
        <w:rPr>
          <w:rStyle w:val="Emphasis"/>
        </w:rPr>
        <w:t>differences</w:t>
      </w:r>
      <w:r w:rsidRPr="00646D27">
        <w:rPr>
          <w:sz w:val="16"/>
        </w:rPr>
        <w:t xml:space="preserve"> in outcomes. Firstly, </w:t>
      </w:r>
      <w:r w:rsidRPr="008103CC">
        <w:rPr>
          <w:rStyle w:val="StyleUnderline"/>
        </w:rPr>
        <w:t xml:space="preserve">this </w:t>
      </w:r>
      <w:r w:rsidRPr="00646D27">
        <w:rPr>
          <w:rStyle w:val="StyleUnderline"/>
          <w:highlight w:val="cyan"/>
        </w:rPr>
        <w:t xml:space="preserve">study </w:t>
      </w:r>
      <w:r w:rsidRPr="00646D27">
        <w:rPr>
          <w:rStyle w:val="Emphasis"/>
          <w:highlight w:val="cyan"/>
        </w:rPr>
        <w:t>disconnected</w:t>
      </w:r>
      <w:r w:rsidRPr="008103CC">
        <w:rPr>
          <w:rStyle w:val="StyleUnderline"/>
        </w:rPr>
        <w:t xml:space="preserve"> regime-</w:t>
      </w:r>
      <w:r w:rsidRPr="00646D27">
        <w:rPr>
          <w:rStyle w:val="StyleUnderline"/>
          <w:highlight w:val="cyan"/>
        </w:rPr>
        <w:t>type from</w:t>
      </w:r>
      <w:r w:rsidRPr="008103CC">
        <w:rPr>
          <w:rStyle w:val="StyleUnderline"/>
        </w:rPr>
        <w:t xml:space="preserve"> the </w:t>
      </w:r>
      <w:r w:rsidRPr="00EB6443">
        <w:rPr>
          <w:rStyle w:val="Emphasis"/>
        </w:rPr>
        <w:t>perception</w:t>
      </w:r>
      <w:r w:rsidRPr="008103CC">
        <w:rPr>
          <w:rStyle w:val="StyleUnderline"/>
        </w:rPr>
        <w:t xml:space="preserve"> of </w:t>
      </w:r>
      <w:r w:rsidRPr="00646D27">
        <w:rPr>
          <w:rStyle w:val="Emphasis"/>
          <w:highlight w:val="cyan"/>
        </w:rPr>
        <w:t>threat</w:t>
      </w:r>
      <w:r w:rsidRPr="00646D27">
        <w:rPr>
          <w:sz w:val="16"/>
        </w:rPr>
        <w:t xml:space="preserve"> by providing the information about the regime-type separately from other factors surrounding the conflict that might, in themselves, trigger a threat. As the studies of Johns and Davies (2012) and Geva and Hanson (1999) showed, it is hard to pinpoint the exact effect of regime-type when socio-cultural factors are part of the mix and might interact implicitly with regime-type. </w:t>
      </w:r>
      <w:r w:rsidRPr="00EB6443">
        <w:rPr>
          <w:rStyle w:val="StyleUnderline"/>
        </w:rPr>
        <w:t xml:space="preserve">By </w:t>
      </w:r>
      <w:r w:rsidRPr="00694666">
        <w:rPr>
          <w:rStyle w:val="Emphasis"/>
        </w:rPr>
        <w:t>separating</w:t>
      </w:r>
      <w:r w:rsidRPr="00EB6443">
        <w:rPr>
          <w:rStyle w:val="StyleUnderline"/>
        </w:rPr>
        <w:t xml:space="preserve"> the behaviour of the opponent</w:t>
      </w:r>
      <w:r w:rsidRPr="00646D27">
        <w:rPr>
          <w:sz w:val="16"/>
        </w:rPr>
        <w:t xml:space="preserve"> (in this case, invasion and the use of hard power) </w:t>
      </w:r>
      <w:r w:rsidRPr="00EB6443">
        <w:rPr>
          <w:rStyle w:val="StyleUnderline"/>
        </w:rPr>
        <w:t xml:space="preserve">from regime-type, the </w:t>
      </w:r>
      <w:r w:rsidRPr="00694666">
        <w:rPr>
          <w:rStyle w:val="Emphasis"/>
        </w:rPr>
        <w:t>findings</w:t>
      </w:r>
      <w:r w:rsidRPr="00EB6443">
        <w:rPr>
          <w:rStyle w:val="StyleUnderline"/>
        </w:rPr>
        <w:t xml:space="preserve"> of this study</w:t>
      </w:r>
      <w:r w:rsidRPr="00646D27">
        <w:rPr>
          <w:sz w:val="16"/>
        </w:rPr>
        <w:t xml:space="preserve"> might </w:t>
      </w:r>
      <w:r w:rsidRPr="00EB6443">
        <w:rPr>
          <w:rStyle w:val="StyleUnderline"/>
        </w:rPr>
        <w:t xml:space="preserve">indicate that it was </w:t>
      </w:r>
      <w:r w:rsidRPr="00694666">
        <w:rPr>
          <w:rStyle w:val="Emphasis"/>
        </w:rPr>
        <w:t>not</w:t>
      </w:r>
      <w:r w:rsidRPr="00EB6443">
        <w:rPr>
          <w:rStyle w:val="StyleUnderline"/>
        </w:rPr>
        <w:t xml:space="preserve"> regime-type</w:t>
      </w:r>
      <w:r w:rsidRPr="00646D27">
        <w:rPr>
          <w:sz w:val="16"/>
        </w:rPr>
        <w:t xml:space="preserve"> that triggered participants in earlier studies, but </w:t>
      </w:r>
      <w:r w:rsidRPr="00EB6443">
        <w:rPr>
          <w:rStyle w:val="StyleUnderline"/>
        </w:rPr>
        <w:t xml:space="preserve">another threat from the </w:t>
      </w:r>
      <w:r w:rsidRPr="00EB6443">
        <w:rPr>
          <w:rStyle w:val="Emphasis"/>
        </w:rPr>
        <w:t>conflict scenario itself</w:t>
      </w:r>
      <w:r w:rsidRPr="00646D27">
        <w:rPr>
          <w:sz w:val="16"/>
        </w:rPr>
        <w:t xml:space="preserve">. </w:t>
      </w:r>
    </w:p>
    <w:p w14:paraId="767720CE" w14:textId="77777777" w:rsidR="00D132CB" w:rsidRPr="00646D27" w:rsidRDefault="00D132CB" w:rsidP="00D132CB">
      <w:pPr>
        <w:rPr>
          <w:sz w:val="16"/>
        </w:rPr>
      </w:pPr>
      <w:r w:rsidRPr="00646D27">
        <w:rPr>
          <w:sz w:val="16"/>
        </w:rPr>
        <w:t xml:space="preserve">Second, and related to the former point, is the measurement of regime-type. </w:t>
      </w:r>
      <w:r w:rsidRPr="00694666">
        <w:rPr>
          <w:rStyle w:val="StyleUnderline"/>
        </w:rPr>
        <w:t xml:space="preserve">This </w:t>
      </w:r>
      <w:r w:rsidRPr="00646D27">
        <w:rPr>
          <w:rStyle w:val="StyleUnderline"/>
          <w:highlight w:val="cyan"/>
        </w:rPr>
        <w:t>study used</w:t>
      </w:r>
      <w:r w:rsidRPr="00694666">
        <w:rPr>
          <w:rStyle w:val="StyleUnderline"/>
        </w:rPr>
        <w:t xml:space="preserve"> a </w:t>
      </w:r>
      <w:r w:rsidRPr="00646D27">
        <w:rPr>
          <w:rStyle w:val="Emphasis"/>
          <w:highlight w:val="cyan"/>
        </w:rPr>
        <w:t>hypothetical</w:t>
      </w:r>
      <w:r w:rsidRPr="00694666">
        <w:rPr>
          <w:rStyle w:val="StyleUnderline"/>
        </w:rPr>
        <w:t xml:space="preserve"> scenario</w:t>
      </w:r>
      <w:r w:rsidRPr="00646D27">
        <w:rPr>
          <w:sz w:val="16"/>
        </w:rPr>
        <w:t xml:space="preserve"> about hypothetical countries, </w:t>
      </w:r>
      <w:r w:rsidRPr="00694666">
        <w:rPr>
          <w:rStyle w:val="StyleUnderline"/>
        </w:rPr>
        <w:t xml:space="preserve">to make sure that participants would </w:t>
      </w:r>
      <w:r w:rsidRPr="00694666">
        <w:rPr>
          <w:rStyle w:val="Emphasis"/>
        </w:rPr>
        <w:t>not</w:t>
      </w:r>
      <w:r w:rsidRPr="00694666">
        <w:rPr>
          <w:rStyle w:val="StyleUnderline"/>
        </w:rPr>
        <w:t xml:space="preserve"> be influenced by their </w:t>
      </w:r>
      <w:r w:rsidRPr="00694666">
        <w:rPr>
          <w:rStyle w:val="Emphasis"/>
        </w:rPr>
        <w:t>specific preconceptions</w:t>
      </w:r>
      <w:r w:rsidRPr="00694666">
        <w:rPr>
          <w:rStyle w:val="StyleUnderline"/>
        </w:rPr>
        <w:t xml:space="preserve"> about </w:t>
      </w:r>
      <w:r w:rsidRPr="00694666">
        <w:rPr>
          <w:rStyle w:val="Emphasis"/>
        </w:rPr>
        <w:t>real-world</w:t>
      </w:r>
      <w:r w:rsidRPr="00694666">
        <w:rPr>
          <w:rStyle w:val="StyleUnderline"/>
        </w:rPr>
        <w:t xml:space="preserve"> conflicts and countries</w:t>
      </w:r>
      <w:r w:rsidRPr="00646D27">
        <w:rPr>
          <w:sz w:val="16"/>
        </w:rPr>
        <w:t>. Most of the earlier studies (Bakker 2017; Geva et al. 1993; Johns and Davies 2012; Mintz and Geva 1993; Rousseau 2005; Tomz and Weeks 2013) used non-hypothetical countries and, moreover, relied (to a greater or lesser degree) on plausible real-world conflicts in their scenarios. Their scenarios might have triggered responses based on real-world perceptions, not only about the regime-type of the countries but possibly also about other features of these countries.</w:t>
      </w:r>
    </w:p>
    <w:p w14:paraId="53328807" w14:textId="77777777" w:rsidR="00D132CB" w:rsidRPr="00646D27" w:rsidRDefault="00D132CB" w:rsidP="00D132CB">
      <w:pPr>
        <w:rPr>
          <w:sz w:val="16"/>
        </w:rPr>
      </w:pPr>
      <w:r w:rsidRPr="00646D27">
        <w:rPr>
          <w:sz w:val="16"/>
        </w:rPr>
        <w:t xml:space="preserve">Thirdly, </w:t>
      </w:r>
      <w:r w:rsidRPr="00694666">
        <w:rPr>
          <w:rStyle w:val="StyleUnderline"/>
        </w:rPr>
        <w:t xml:space="preserve">another point related to </w:t>
      </w:r>
      <w:r w:rsidRPr="00694666">
        <w:rPr>
          <w:rStyle w:val="Emphasis"/>
        </w:rPr>
        <w:t>measurement</w:t>
      </w:r>
      <w:r w:rsidRPr="00646D27">
        <w:rPr>
          <w:sz w:val="16"/>
        </w:rPr>
        <w:t xml:space="preserve">. In this study, </w:t>
      </w:r>
      <w:r w:rsidRPr="00694666">
        <w:rPr>
          <w:rStyle w:val="StyleUnderline"/>
        </w:rPr>
        <w:t xml:space="preserve">the regime-types were indicated by a </w:t>
      </w:r>
      <w:r w:rsidRPr="00646D27">
        <w:rPr>
          <w:rStyle w:val="Emphasis"/>
          <w:highlight w:val="cyan"/>
        </w:rPr>
        <w:t>neutral description</w:t>
      </w:r>
      <w:r w:rsidRPr="00694666">
        <w:rPr>
          <w:rStyle w:val="StyleUnderline"/>
        </w:rPr>
        <w:t xml:space="preserve"> of the practices of a </w:t>
      </w:r>
      <w:r w:rsidRPr="00694666">
        <w:rPr>
          <w:rStyle w:val="Emphasis"/>
        </w:rPr>
        <w:t>liberal dem</w:t>
      </w:r>
      <w:r w:rsidRPr="00694666">
        <w:rPr>
          <w:rStyle w:val="StyleUnderline"/>
        </w:rPr>
        <w:t xml:space="preserve">ocracy and an </w:t>
      </w:r>
      <w:r w:rsidRPr="00694666">
        <w:rPr>
          <w:rStyle w:val="Emphasis"/>
        </w:rPr>
        <w:t>autocracy</w:t>
      </w:r>
      <w:r w:rsidRPr="00694666">
        <w:rPr>
          <w:rStyle w:val="StyleUnderline"/>
        </w:rPr>
        <w:t xml:space="preserve">, rather than by </w:t>
      </w:r>
      <w:r w:rsidRPr="00694666">
        <w:rPr>
          <w:rStyle w:val="Emphasis"/>
        </w:rPr>
        <w:t>explicitly naming</w:t>
      </w:r>
      <w:r w:rsidRPr="00694666">
        <w:rPr>
          <w:rStyle w:val="StyleUnderline"/>
        </w:rPr>
        <w:t xml:space="preserve"> such regimes. </w:t>
      </w:r>
      <w:r w:rsidRPr="00694666">
        <w:rPr>
          <w:rStyle w:val="Emphasis"/>
        </w:rPr>
        <w:t>No negative words</w:t>
      </w:r>
      <w:r w:rsidRPr="00694666">
        <w:rPr>
          <w:rStyle w:val="StyleUnderline"/>
        </w:rPr>
        <w:t xml:space="preserve"> were used to describe their </w:t>
      </w:r>
      <w:r w:rsidRPr="00694666">
        <w:rPr>
          <w:rStyle w:val="Emphasis"/>
        </w:rPr>
        <w:t>practices</w:t>
      </w:r>
      <w:r w:rsidRPr="00646D27">
        <w:rPr>
          <w:sz w:val="16"/>
        </w:rPr>
        <w:t>, to make sure that no possible bias was triggered that might increase the perception of threat. The participants responses to subsequent questions showed that they perceived the regime-types as intended, which means that they understood what type of regime was meant, even although no specific or negative wording or con- notation was used. Most studies (Bakker 2017; Geva et al. 1993; Geva and Hanson 1999; Johns and Davies 2012; Mintz and Geva 1993; Rousseau 2005; Tomz and Weeks 2013) measured the regime-type of the opponent by explicitly naming the regime-type: democratic and autocratic/dictatorship, respectively. These words have strong and possibly negative connotations that might have triggered threat responses that are less connected with what a specific regime-type entails.</w:t>
      </w:r>
    </w:p>
    <w:p w14:paraId="549964DC" w14:textId="77777777" w:rsidR="00D132CB" w:rsidRPr="00646D27" w:rsidRDefault="00D132CB" w:rsidP="00D132CB">
      <w:pPr>
        <w:rPr>
          <w:sz w:val="16"/>
        </w:rPr>
      </w:pPr>
      <w:r w:rsidRPr="00646D27">
        <w:rPr>
          <w:sz w:val="16"/>
        </w:rPr>
        <w:t xml:space="preserve">Lastly, the relevance of including other explanatory factors within the design should be explained. This study built on a previous study (Bakker 2017), in which the willingness to attack an autocracy over a democracy was tested and compared between the results of individuals from a liberal democracy with the results of individuals from an autocracy. This comparison proved to be fruitful: </w:t>
      </w:r>
    </w:p>
    <w:p w14:paraId="1BBF307A" w14:textId="77777777" w:rsidR="00D132CB" w:rsidRPr="00646D27" w:rsidRDefault="00D132CB" w:rsidP="00D132CB">
      <w:pPr>
        <w:ind w:left="720"/>
        <w:rPr>
          <w:sz w:val="16"/>
        </w:rPr>
      </w:pPr>
      <w:r w:rsidRPr="00646D27">
        <w:rPr>
          <w:sz w:val="16"/>
        </w:rPr>
        <w:t xml:space="preserve">The democratic experimental group showed to be more peaceful towards other democracies, just like previous studies showed. However, the comparative perspective brought a new insight: </w:t>
      </w:r>
      <w:r w:rsidRPr="00556122">
        <w:rPr>
          <w:rStyle w:val="StyleUnderline"/>
        </w:rPr>
        <w:t>because</w:t>
      </w:r>
      <w:r w:rsidRPr="00646D27">
        <w:rPr>
          <w:sz w:val="16"/>
        </w:rPr>
        <w:t xml:space="preserve"> the </w:t>
      </w:r>
      <w:r w:rsidRPr="00FD5225">
        <w:rPr>
          <w:rStyle w:val="Emphasis"/>
          <w:highlight w:val="cyan"/>
        </w:rPr>
        <w:t>autocrat</w:t>
      </w:r>
      <w:r w:rsidRPr="00EB6443">
        <w:rPr>
          <w:rStyle w:val="StyleUnderline"/>
        </w:rPr>
        <w:t>ic</w:t>
      </w:r>
      <w:r w:rsidRPr="00556122">
        <w:rPr>
          <w:rStyle w:val="StyleUnderline"/>
        </w:rPr>
        <w:t xml:space="preserve"> citizen</w:t>
      </w:r>
      <w:r w:rsidRPr="00FD5225">
        <w:rPr>
          <w:rStyle w:val="Emphasis"/>
          <w:highlight w:val="cyan"/>
        </w:rPr>
        <w:t>s</w:t>
      </w:r>
      <w:r w:rsidRPr="00FD5225">
        <w:rPr>
          <w:rStyle w:val="StyleUnderline"/>
          <w:highlight w:val="cyan"/>
        </w:rPr>
        <w:t xml:space="preserve"> were</w:t>
      </w:r>
      <w:r w:rsidRPr="00556122">
        <w:rPr>
          <w:rStyle w:val="StyleUnderline"/>
        </w:rPr>
        <w:t xml:space="preserve"> </w:t>
      </w:r>
      <w:r w:rsidRPr="00FD5225">
        <w:rPr>
          <w:rStyle w:val="Emphasis"/>
        </w:rPr>
        <w:t xml:space="preserve">overall </w:t>
      </w:r>
      <w:r w:rsidRPr="00FD5225">
        <w:rPr>
          <w:rStyle w:val="Emphasis"/>
          <w:highlight w:val="cyan"/>
        </w:rPr>
        <w:t>more</w:t>
      </w:r>
      <w:r w:rsidRPr="00FD5225">
        <w:rPr>
          <w:rStyle w:val="StyleUnderline"/>
          <w:highlight w:val="cyan"/>
        </w:rPr>
        <w:t xml:space="preserve"> peaceful towards </w:t>
      </w:r>
      <w:r w:rsidRPr="00FD5225">
        <w:rPr>
          <w:rStyle w:val="Emphasis"/>
          <w:highlight w:val="cyan"/>
        </w:rPr>
        <w:t>all regime</w:t>
      </w:r>
      <w:r w:rsidRPr="00556122">
        <w:rPr>
          <w:rStyle w:val="StyleUnderline"/>
        </w:rPr>
        <w:t>-type</w:t>
      </w:r>
      <w:r w:rsidRPr="00FD5225">
        <w:rPr>
          <w:rStyle w:val="Emphasis"/>
          <w:highlight w:val="cyan"/>
        </w:rPr>
        <w:t>s</w:t>
      </w:r>
      <w:r w:rsidRPr="00556122">
        <w:rPr>
          <w:rStyle w:val="StyleUnderline"/>
        </w:rPr>
        <w:t xml:space="preserve"> the </w:t>
      </w:r>
      <w:r w:rsidRPr="00FD5225">
        <w:rPr>
          <w:rStyle w:val="StyleUnderline"/>
          <w:highlight w:val="cyan"/>
        </w:rPr>
        <w:t xml:space="preserve">comparison </w:t>
      </w:r>
      <w:r w:rsidRPr="00FD5225">
        <w:rPr>
          <w:rStyle w:val="Emphasis"/>
          <w:highlight w:val="cyan"/>
        </w:rPr>
        <w:t>showed</w:t>
      </w:r>
      <w:r w:rsidRPr="00556122">
        <w:rPr>
          <w:rStyle w:val="StyleUnderline"/>
        </w:rPr>
        <w:t xml:space="preserve"> that</w:t>
      </w:r>
      <w:r w:rsidRPr="00646D27">
        <w:rPr>
          <w:sz w:val="16"/>
        </w:rPr>
        <w:t xml:space="preserve"> actually the </w:t>
      </w:r>
      <w:r w:rsidRPr="00FD5225">
        <w:rPr>
          <w:rStyle w:val="Emphasis"/>
          <w:highlight w:val="cyan"/>
        </w:rPr>
        <w:t>dem</w:t>
      </w:r>
      <w:r w:rsidRPr="00EB6443">
        <w:rPr>
          <w:rStyle w:val="StyleUnderline"/>
        </w:rPr>
        <w:t>ocrati</w:t>
      </w:r>
      <w:r w:rsidRPr="00556122">
        <w:rPr>
          <w:rStyle w:val="StyleUnderline"/>
        </w:rPr>
        <w:t>c participant</w:t>
      </w:r>
      <w:r w:rsidRPr="00FD5225">
        <w:rPr>
          <w:rStyle w:val="Emphasis"/>
          <w:highlight w:val="cyan"/>
        </w:rPr>
        <w:t>s</w:t>
      </w:r>
      <w:r w:rsidRPr="00FD5225">
        <w:rPr>
          <w:rStyle w:val="StyleUnderline"/>
          <w:highlight w:val="cyan"/>
        </w:rPr>
        <w:t xml:space="preserve"> were </w:t>
      </w:r>
      <w:r w:rsidRPr="00FD5225">
        <w:rPr>
          <w:rStyle w:val="Emphasis"/>
          <w:highlight w:val="cyan"/>
        </w:rPr>
        <w:t xml:space="preserve">not </w:t>
      </w:r>
      <w:r w:rsidRPr="00FD5225">
        <w:rPr>
          <w:rStyle w:val="Emphasis"/>
        </w:rPr>
        <w:t>more</w:t>
      </w:r>
      <w:r w:rsidRPr="00FD5225">
        <w:rPr>
          <w:rStyle w:val="StyleUnderline"/>
        </w:rPr>
        <w:t xml:space="preserve"> </w:t>
      </w:r>
      <w:r w:rsidRPr="00FD5225">
        <w:rPr>
          <w:rStyle w:val="StyleUnderline"/>
          <w:highlight w:val="cyan"/>
        </w:rPr>
        <w:t>peaceful towards</w:t>
      </w:r>
      <w:r w:rsidRPr="00FD5225">
        <w:rPr>
          <w:rStyle w:val="StyleUnderline"/>
        </w:rPr>
        <w:t xml:space="preserve"> </w:t>
      </w:r>
      <w:r w:rsidRPr="00FD5225">
        <w:rPr>
          <w:rStyle w:val="Emphasis"/>
        </w:rPr>
        <w:t xml:space="preserve">other </w:t>
      </w:r>
      <w:r w:rsidRPr="00FD5225">
        <w:rPr>
          <w:rStyle w:val="Emphasis"/>
          <w:highlight w:val="cyan"/>
        </w:rPr>
        <w:t>dem</w:t>
      </w:r>
      <w:r w:rsidRPr="00556122">
        <w:rPr>
          <w:rStyle w:val="StyleUnderline"/>
        </w:rPr>
        <w:t>ocracie</w:t>
      </w:r>
      <w:r w:rsidRPr="00EB6443">
        <w:rPr>
          <w:rStyle w:val="Emphasis"/>
          <w:highlight w:val="cyan"/>
        </w:rPr>
        <w:t>s</w:t>
      </w:r>
      <w:r w:rsidRPr="00EB6443">
        <w:rPr>
          <w:rStyle w:val="StyleUnderline"/>
          <w:highlight w:val="cyan"/>
        </w:rPr>
        <w:t>, but</w:t>
      </w:r>
      <w:r w:rsidRPr="00556122">
        <w:rPr>
          <w:rStyle w:val="StyleUnderline"/>
        </w:rPr>
        <w:t xml:space="preserve"> rather </w:t>
      </w:r>
      <w:r w:rsidRPr="00FD5225">
        <w:rPr>
          <w:rStyle w:val="Emphasis"/>
          <w:highlight w:val="cyan"/>
        </w:rPr>
        <w:t>more war-prone</w:t>
      </w:r>
      <w:r w:rsidRPr="00646D27">
        <w:rPr>
          <w:sz w:val="16"/>
        </w:rPr>
        <w:t xml:space="preserve"> towards autocracies. </w:t>
      </w:r>
      <w:r w:rsidRPr="00556122">
        <w:rPr>
          <w:rStyle w:val="StyleUnderline"/>
        </w:rPr>
        <w:t xml:space="preserve">These </w:t>
      </w:r>
      <w:r w:rsidRPr="00EB6443">
        <w:rPr>
          <w:rStyle w:val="Emphasis"/>
        </w:rPr>
        <w:t>findings</w:t>
      </w:r>
      <w:r w:rsidRPr="00556122">
        <w:rPr>
          <w:rStyle w:val="StyleUnderline"/>
        </w:rPr>
        <w:t xml:space="preserve"> are </w:t>
      </w:r>
      <w:r w:rsidRPr="00EB6443">
        <w:rPr>
          <w:rStyle w:val="Emphasis"/>
        </w:rPr>
        <w:t>important</w:t>
      </w:r>
      <w:r w:rsidRPr="00556122">
        <w:rPr>
          <w:rStyle w:val="StyleUnderline"/>
        </w:rPr>
        <w:t xml:space="preserve"> in the light of </w:t>
      </w:r>
      <w:r w:rsidRPr="00556122">
        <w:rPr>
          <w:rStyle w:val="Emphasis"/>
        </w:rPr>
        <w:t>theoretical refinement</w:t>
      </w:r>
      <w:r w:rsidRPr="00646D27">
        <w:rPr>
          <w:sz w:val="16"/>
        </w:rPr>
        <w:t xml:space="preserve">, and show that </w:t>
      </w:r>
      <w:r w:rsidRPr="00556122">
        <w:rPr>
          <w:rStyle w:val="StyleUnderline"/>
        </w:rPr>
        <w:t xml:space="preserve">we </w:t>
      </w:r>
      <w:r w:rsidRPr="00556122">
        <w:rPr>
          <w:rStyle w:val="Emphasis"/>
          <w:highlight w:val="cyan"/>
        </w:rPr>
        <w:t>cannot</w:t>
      </w:r>
      <w:r w:rsidRPr="00556122">
        <w:rPr>
          <w:rStyle w:val="Emphasis"/>
        </w:rPr>
        <w:t xml:space="preserve"> simply</w:t>
      </w:r>
      <w:r w:rsidRPr="00556122">
        <w:rPr>
          <w:rStyle w:val="StyleUnderline"/>
        </w:rPr>
        <w:t xml:space="preserve"> </w:t>
      </w:r>
      <w:r w:rsidRPr="00556122">
        <w:rPr>
          <w:rStyle w:val="StyleUnderline"/>
          <w:highlight w:val="cyan"/>
        </w:rPr>
        <w:t xml:space="preserve">assume </w:t>
      </w:r>
      <w:r w:rsidRPr="00556122">
        <w:rPr>
          <w:rStyle w:val="Emphasis"/>
          <w:highlight w:val="cyan"/>
        </w:rPr>
        <w:t>autocrat</w:t>
      </w:r>
      <w:r w:rsidRPr="00556122">
        <w:rPr>
          <w:rStyle w:val="StyleUnderline"/>
        </w:rPr>
        <w:t>ic individual</w:t>
      </w:r>
      <w:r w:rsidRPr="00556122">
        <w:rPr>
          <w:rStyle w:val="Emphasis"/>
          <w:highlight w:val="cyan"/>
        </w:rPr>
        <w:t>s</w:t>
      </w:r>
      <w:r w:rsidRPr="00556122">
        <w:rPr>
          <w:rStyle w:val="StyleUnderline"/>
          <w:highlight w:val="cyan"/>
        </w:rPr>
        <w:t xml:space="preserve"> to be </w:t>
      </w:r>
      <w:r w:rsidRPr="00AE3809">
        <w:rPr>
          <w:rStyle w:val="Emphasis"/>
          <w:highlight w:val="cyan"/>
        </w:rPr>
        <w:t>war-prone</w:t>
      </w:r>
      <w:r w:rsidRPr="00646D27">
        <w:rPr>
          <w:sz w:val="16"/>
        </w:rPr>
        <w:t xml:space="preserve">, as democratic peace theory does. (Bakker 2017, 538). </w:t>
      </w:r>
    </w:p>
    <w:p w14:paraId="10B38905" w14:textId="77777777" w:rsidR="00D132CB" w:rsidRPr="00646D27" w:rsidRDefault="00D132CB" w:rsidP="00D132CB">
      <w:pPr>
        <w:rPr>
          <w:sz w:val="16"/>
        </w:rPr>
      </w:pPr>
      <w:r w:rsidRPr="00646D27">
        <w:rPr>
          <w:sz w:val="16"/>
        </w:rPr>
        <w:t xml:space="preserve">However, </w:t>
      </w:r>
      <w:r w:rsidRPr="00694666">
        <w:rPr>
          <w:rStyle w:val="Emphasis"/>
        </w:rPr>
        <w:t xml:space="preserve">multivariate </w:t>
      </w:r>
      <w:r w:rsidRPr="00694666">
        <w:rPr>
          <w:rStyle w:val="Emphasis"/>
          <w:highlight w:val="cyan"/>
        </w:rPr>
        <w:t>analysis</w:t>
      </w:r>
      <w:r w:rsidRPr="00694666">
        <w:rPr>
          <w:rStyle w:val="StyleUnderline"/>
          <w:highlight w:val="cyan"/>
        </w:rPr>
        <w:t xml:space="preserve"> showed</w:t>
      </w:r>
      <w:r w:rsidRPr="00694666">
        <w:rPr>
          <w:rStyle w:val="StyleUnderline"/>
        </w:rPr>
        <w:t xml:space="preserve"> that the significant influence</w:t>
      </w:r>
      <w:r w:rsidRPr="00646D27">
        <w:rPr>
          <w:sz w:val="16"/>
        </w:rPr>
        <w:t xml:space="preserve"> of regime-type on liberal-democratic individuals disappeared and did not have any explanatory value when the analysis controlled for other factors. In other words: </w:t>
      </w:r>
      <w:r w:rsidRPr="00694666">
        <w:rPr>
          <w:rStyle w:val="StyleUnderline"/>
        </w:rPr>
        <w:t xml:space="preserve">the </w:t>
      </w:r>
      <w:r w:rsidRPr="00694666">
        <w:rPr>
          <w:rStyle w:val="Emphasis"/>
          <w:highlight w:val="cyan"/>
        </w:rPr>
        <w:t>influence</w:t>
      </w:r>
      <w:r w:rsidRPr="00694666">
        <w:rPr>
          <w:rStyle w:val="StyleUnderline"/>
          <w:highlight w:val="cyan"/>
        </w:rPr>
        <w:t xml:space="preserve"> of regime</w:t>
      </w:r>
      <w:r w:rsidRPr="00694666">
        <w:rPr>
          <w:rStyle w:val="StyleUnderline"/>
        </w:rPr>
        <w:t xml:space="preserve">-type </w:t>
      </w:r>
      <w:r w:rsidRPr="00694666">
        <w:rPr>
          <w:rStyle w:val="StyleUnderline"/>
          <w:highlight w:val="cyan"/>
        </w:rPr>
        <w:t>lost</w:t>
      </w:r>
      <w:r w:rsidRPr="00694666">
        <w:rPr>
          <w:rStyle w:val="StyleUnderline"/>
        </w:rPr>
        <w:t xml:space="preserve"> its </w:t>
      </w:r>
      <w:r w:rsidRPr="00694666">
        <w:rPr>
          <w:rStyle w:val="Emphasis"/>
          <w:highlight w:val="cyan"/>
        </w:rPr>
        <w:t>salience</w:t>
      </w:r>
      <w:r w:rsidRPr="00694666">
        <w:rPr>
          <w:rStyle w:val="StyleUnderline"/>
          <w:highlight w:val="cyan"/>
        </w:rPr>
        <w:t xml:space="preserve"> and</w:t>
      </w:r>
      <w:r w:rsidRPr="00694666">
        <w:rPr>
          <w:rStyle w:val="StyleUnderline"/>
        </w:rPr>
        <w:t xml:space="preserve"> showed to be </w:t>
      </w:r>
      <w:r w:rsidRPr="00694666">
        <w:rPr>
          <w:rStyle w:val="Emphasis"/>
        </w:rPr>
        <w:t>marginal</w:t>
      </w:r>
      <w:r w:rsidRPr="00694666">
        <w:rPr>
          <w:rStyle w:val="StyleUnderline"/>
        </w:rPr>
        <w:t xml:space="preserve"> and </w:t>
      </w:r>
      <w:r w:rsidRPr="00694666">
        <w:rPr>
          <w:rStyle w:val="Emphasis"/>
          <w:highlight w:val="cyan"/>
        </w:rPr>
        <w:t xml:space="preserve">not </w:t>
      </w:r>
      <w:r w:rsidRPr="00F63C7B">
        <w:rPr>
          <w:rStyle w:val="Emphasis"/>
          <w:highlight w:val="cyan"/>
        </w:rPr>
        <w:t>significant</w:t>
      </w:r>
      <w:r w:rsidRPr="00F63C7B">
        <w:rPr>
          <w:rStyle w:val="StyleUnderline"/>
          <w:highlight w:val="cyan"/>
        </w:rPr>
        <w:t>, because</w:t>
      </w:r>
      <w:r w:rsidRPr="00F63C7B">
        <w:rPr>
          <w:rStyle w:val="StyleUnderline"/>
        </w:rPr>
        <w:t xml:space="preserve"> the </w:t>
      </w:r>
      <w:r w:rsidRPr="00F63C7B">
        <w:rPr>
          <w:rStyle w:val="Emphasis"/>
        </w:rPr>
        <w:t>multivariate analysis</w:t>
      </w:r>
      <w:r w:rsidRPr="00F63C7B">
        <w:rPr>
          <w:rStyle w:val="StyleUnderline"/>
        </w:rPr>
        <w:t xml:space="preserve"> showed that the </w:t>
      </w:r>
      <w:r w:rsidRPr="00F63C7B">
        <w:rPr>
          <w:rStyle w:val="Emphasis"/>
        </w:rPr>
        <w:t xml:space="preserve">perception of </w:t>
      </w:r>
      <w:r w:rsidRPr="00F63C7B">
        <w:rPr>
          <w:rStyle w:val="Emphasis"/>
          <w:highlight w:val="cyan"/>
        </w:rPr>
        <w:t>threat</w:t>
      </w:r>
      <w:r w:rsidRPr="00F63C7B">
        <w:rPr>
          <w:rStyle w:val="StyleUnderline"/>
        </w:rPr>
        <w:t xml:space="preserve"> of the conflict </w:t>
      </w:r>
      <w:r w:rsidRPr="00F63C7B">
        <w:rPr>
          <w:rStyle w:val="Emphasis"/>
          <w:highlight w:val="cyan"/>
        </w:rPr>
        <w:t>mattered</w:t>
      </w:r>
      <w:r w:rsidRPr="00F63C7B">
        <w:rPr>
          <w:rStyle w:val="StyleUnderline"/>
          <w:highlight w:val="cyan"/>
        </w:rPr>
        <w:t>, as well as</w:t>
      </w:r>
      <w:r w:rsidRPr="00F63C7B">
        <w:rPr>
          <w:rStyle w:val="StyleUnderline"/>
        </w:rPr>
        <w:t xml:space="preserve"> </w:t>
      </w:r>
      <w:r w:rsidRPr="00F63C7B">
        <w:rPr>
          <w:rStyle w:val="Emphasis"/>
        </w:rPr>
        <w:t>actor-centric</w:t>
      </w:r>
      <w:r w:rsidRPr="00F63C7B">
        <w:rPr>
          <w:rStyle w:val="StyleUnderline"/>
        </w:rPr>
        <w:t xml:space="preserve"> factors such as </w:t>
      </w:r>
      <w:r w:rsidRPr="00F63C7B">
        <w:rPr>
          <w:rStyle w:val="Emphasis"/>
          <w:highlight w:val="cyan"/>
        </w:rPr>
        <w:t>hawkishness</w:t>
      </w:r>
      <w:r w:rsidRPr="00646D27">
        <w:rPr>
          <w:sz w:val="16"/>
        </w:rPr>
        <w:t xml:space="preserve"> (2017, 539). </w:t>
      </w:r>
    </w:p>
    <w:p w14:paraId="529C5058" w14:textId="77777777" w:rsidR="00D132CB" w:rsidRDefault="00D132CB" w:rsidP="00D132CB">
      <w:pPr>
        <w:rPr>
          <w:sz w:val="16"/>
        </w:rPr>
      </w:pPr>
      <w:r w:rsidRPr="00F63C7B">
        <w:rPr>
          <w:rStyle w:val="Emphasis"/>
          <w:highlight w:val="cyan"/>
        </w:rPr>
        <w:t>Earlier</w:t>
      </w:r>
      <w:r w:rsidRPr="00F63C7B">
        <w:rPr>
          <w:rStyle w:val="StyleUnderline"/>
        </w:rPr>
        <w:t xml:space="preserve"> micro-level </w:t>
      </w:r>
      <w:r w:rsidRPr="00F63C7B">
        <w:rPr>
          <w:rStyle w:val="StyleUnderline"/>
          <w:highlight w:val="cyan"/>
        </w:rPr>
        <w:t xml:space="preserve">studies </w:t>
      </w:r>
      <w:r w:rsidRPr="00646D27">
        <w:rPr>
          <w:rStyle w:val="Emphasis"/>
        </w:rPr>
        <w:t>did not compare</w:t>
      </w:r>
      <w:r w:rsidRPr="00F63C7B">
        <w:rPr>
          <w:rStyle w:val="StyleUnderline"/>
        </w:rPr>
        <w:t xml:space="preserve"> the results for liberal democracies </w:t>
      </w:r>
      <w:r w:rsidRPr="00F63C7B">
        <w:rPr>
          <w:rStyle w:val="Emphasis"/>
        </w:rPr>
        <w:t>with</w:t>
      </w:r>
      <w:r w:rsidRPr="00F63C7B">
        <w:rPr>
          <w:rStyle w:val="StyleUnderline"/>
        </w:rPr>
        <w:t xml:space="preserve"> the results for autocracies</w:t>
      </w:r>
      <w:r w:rsidRPr="00646D27">
        <w:rPr>
          <w:sz w:val="16"/>
        </w:rPr>
        <w:t xml:space="preserve">. They measured regime-type in several explicit ways that might </w:t>
      </w:r>
      <w:r w:rsidRPr="00646D27">
        <w:rPr>
          <w:rStyle w:val="StyleUnderline"/>
          <w:highlight w:val="cyan"/>
        </w:rPr>
        <w:t>have</w:t>
      </w:r>
      <w:r w:rsidRPr="00646D27">
        <w:rPr>
          <w:sz w:val="16"/>
        </w:rPr>
        <w:t xml:space="preserve"> triggered different threat responses, </w:t>
      </w:r>
      <w:r w:rsidRPr="00F63C7B">
        <w:rPr>
          <w:rStyle w:val="StyleUnderline"/>
        </w:rPr>
        <w:t xml:space="preserve">for which </w:t>
      </w:r>
      <w:r w:rsidRPr="00F63C7B">
        <w:rPr>
          <w:rStyle w:val="Emphasis"/>
          <w:highlight w:val="cyan"/>
        </w:rPr>
        <w:t xml:space="preserve">no </w:t>
      </w:r>
      <w:r w:rsidRPr="00646D27">
        <w:rPr>
          <w:rStyle w:val="Emphasis"/>
          <w:highlight w:val="cyan"/>
        </w:rPr>
        <w:t>control</w:t>
      </w:r>
      <w:r w:rsidRPr="00646D27">
        <w:rPr>
          <w:rStyle w:val="StyleUnderline"/>
        </w:rPr>
        <w:t xml:space="preserve"> was </w:t>
      </w:r>
      <w:r w:rsidRPr="00646D27">
        <w:rPr>
          <w:rStyle w:val="Emphasis"/>
        </w:rPr>
        <w:t>implemented</w:t>
      </w:r>
      <w:r w:rsidRPr="00646D27">
        <w:rPr>
          <w:sz w:val="16"/>
        </w:rPr>
        <w:t xml:space="preserve">. Moreover, </w:t>
      </w:r>
      <w:r w:rsidRPr="00F63C7B">
        <w:rPr>
          <w:rStyle w:val="StyleUnderline"/>
          <w:highlight w:val="cyan"/>
        </w:rPr>
        <w:t xml:space="preserve">they did not </w:t>
      </w:r>
      <w:r w:rsidRPr="00F63C7B">
        <w:rPr>
          <w:rStyle w:val="Emphasis"/>
          <w:highlight w:val="cyan"/>
        </w:rPr>
        <w:t>disentangle</w:t>
      </w:r>
      <w:r w:rsidRPr="00F63C7B">
        <w:rPr>
          <w:rStyle w:val="StyleUnderline"/>
        </w:rPr>
        <w:t xml:space="preserve"> regime-</w:t>
      </w:r>
      <w:r w:rsidRPr="00F63C7B">
        <w:rPr>
          <w:rStyle w:val="StyleUnderline"/>
          <w:highlight w:val="cyan"/>
        </w:rPr>
        <w:t>type fro</w:t>
      </w:r>
      <w:r w:rsidRPr="00646D27">
        <w:rPr>
          <w:rStyle w:val="StyleUnderline"/>
          <w:highlight w:val="cyan"/>
        </w:rPr>
        <w:t xml:space="preserve">m </w:t>
      </w:r>
      <w:r w:rsidRPr="00646D27">
        <w:rPr>
          <w:rStyle w:val="Emphasis"/>
          <w:highlight w:val="cyan"/>
        </w:rPr>
        <w:t>other</w:t>
      </w:r>
      <w:r w:rsidRPr="00F63C7B">
        <w:rPr>
          <w:rStyle w:val="StyleUnderline"/>
        </w:rPr>
        <w:t xml:space="preserve"> potential threatening </w:t>
      </w:r>
      <w:r w:rsidRPr="00646D27">
        <w:rPr>
          <w:rStyle w:val="StyleUnderline"/>
          <w:highlight w:val="cyan"/>
        </w:rPr>
        <w:t>factors</w:t>
      </w:r>
      <w:r w:rsidRPr="00646D27">
        <w:rPr>
          <w:sz w:val="16"/>
        </w:rPr>
        <w:t>. Although these studies are valuable for our understanding of democratic peace theory, all in all, this study shows that the factor regime-type as a reason for choosing to go to war should be considered more carefully.</w:t>
      </w:r>
    </w:p>
    <w:p w14:paraId="28920091" w14:textId="77777777" w:rsidR="00D132CB" w:rsidRDefault="00D132CB" w:rsidP="00D132CB">
      <w:pPr>
        <w:rPr>
          <w:sz w:val="16"/>
        </w:rPr>
      </w:pPr>
    </w:p>
    <w:p w14:paraId="3BDA6E2E" w14:textId="77777777" w:rsidR="00D132CB" w:rsidRDefault="00D132CB" w:rsidP="00D132CB">
      <w:pPr>
        <w:rPr>
          <w:sz w:val="16"/>
        </w:rPr>
      </w:pPr>
    </w:p>
    <w:p w14:paraId="51C31D67" w14:textId="77777777" w:rsidR="00D132CB" w:rsidRPr="00A142A5" w:rsidRDefault="00D132CB" w:rsidP="00D132CB">
      <w:pPr>
        <w:pStyle w:val="Heading4"/>
      </w:pPr>
      <w:r>
        <w:t xml:space="preserve">Democracy is </w:t>
      </w:r>
      <w:r w:rsidRPr="00670DED">
        <w:rPr>
          <w:u w:val="single"/>
        </w:rPr>
        <w:t>existential</w:t>
      </w:r>
      <w:r>
        <w:t xml:space="preserve">---political ignorance, irrationality, and short-termism </w:t>
      </w:r>
      <w:r w:rsidRPr="00F933D8">
        <w:rPr>
          <w:u w:val="single"/>
        </w:rPr>
        <w:t>obstruct effective</w:t>
      </w:r>
      <w:r>
        <w:t xml:space="preserve"> response. </w:t>
      </w:r>
    </w:p>
    <w:p w14:paraId="454BE5AA" w14:textId="77777777" w:rsidR="00D132CB" w:rsidRPr="00A142A5" w:rsidRDefault="00D132CB" w:rsidP="00D132CB">
      <w:r w:rsidRPr="00A142A5">
        <w:rPr>
          <w:rStyle w:val="Style13ptBold"/>
        </w:rPr>
        <w:t>Porter ’24</w:t>
      </w:r>
      <w:r w:rsidRPr="00A142A5">
        <w:t xml:space="preserve"> [Joseph and Adam Gibbons; July 31; Visiting Scholar of Ethics and Assistant Director of Academic Services at the Janet Prindle Institute for Ethics at DePauw University, Ph.D Philosophy, University of North Carolina at Chapel Hill; professor of philosophy at Lingnan University, Ph.D. Philosophy, Rutgers University; Asian Journal of Philosophy, “Existential risk and equal political liberty,” vol. 3]</w:t>
      </w:r>
    </w:p>
    <w:p w14:paraId="0BB67E28" w14:textId="77777777" w:rsidR="00D132CB" w:rsidRPr="00BB5123" w:rsidRDefault="00D132CB" w:rsidP="00D132CB">
      <w:pPr>
        <w:rPr>
          <w:sz w:val="16"/>
        </w:rPr>
      </w:pPr>
      <w:r w:rsidRPr="00BB5123">
        <w:rPr>
          <w:sz w:val="16"/>
        </w:rPr>
        <w:t xml:space="preserve">Paradigmatic examples of </w:t>
      </w:r>
      <w:r w:rsidRPr="00DF7A76">
        <w:rPr>
          <w:sz w:val="16"/>
        </w:rPr>
        <w:t xml:space="preserve">possible </w:t>
      </w:r>
      <w:r w:rsidRPr="00DF7A76">
        <w:rPr>
          <w:rStyle w:val="Emphasis"/>
        </w:rPr>
        <w:t>ex</w:t>
      </w:r>
      <w:r w:rsidRPr="00DF7A76">
        <w:rPr>
          <w:rStyle w:val="StyleUnderline"/>
        </w:rPr>
        <w:t xml:space="preserve">istential </w:t>
      </w:r>
      <w:r w:rsidRPr="00DF7A76">
        <w:rPr>
          <w:rStyle w:val="Emphasis"/>
        </w:rPr>
        <w:t>catastrophes</w:t>
      </w:r>
      <w:r w:rsidRPr="00DF7A76">
        <w:rPr>
          <w:rStyle w:val="StyleUnderline"/>
        </w:rPr>
        <w:t xml:space="preserve"> include </w:t>
      </w:r>
      <w:r w:rsidRPr="00DF7A76">
        <w:rPr>
          <w:rStyle w:val="Emphasis"/>
        </w:rPr>
        <w:t>natural</w:t>
      </w:r>
      <w:r w:rsidRPr="00BB5123">
        <w:rPr>
          <w:sz w:val="16"/>
        </w:rPr>
        <w:t xml:space="preserve"> extinction </w:t>
      </w:r>
      <w:r w:rsidRPr="00A142A5">
        <w:rPr>
          <w:rStyle w:val="StyleUnderline"/>
        </w:rPr>
        <w:t>events such</w:t>
      </w:r>
      <w:r w:rsidRPr="0005403B">
        <w:rPr>
          <w:rStyle w:val="StyleUnderline"/>
        </w:rPr>
        <w:t xml:space="preserve"> as </w:t>
      </w:r>
      <w:r w:rsidRPr="000D7D2F">
        <w:rPr>
          <w:rStyle w:val="Emphasis"/>
          <w:highlight w:val="cyan"/>
        </w:rPr>
        <w:t>asteroid</w:t>
      </w:r>
      <w:r w:rsidRPr="00A142A5">
        <w:rPr>
          <w:rStyle w:val="StyleUnderline"/>
        </w:rPr>
        <w:t xml:space="preserve"> impact</w:t>
      </w:r>
      <w:r w:rsidRPr="00A142A5">
        <w:rPr>
          <w:rStyle w:val="Emphasis"/>
          <w:highlight w:val="cyan"/>
        </w:rPr>
        <w:t>s</w:t>
      </w:r>
      <w:r w:rsidRPr="00BB5123">
        <w:rPr>
          <w:sz w:val="16"/>
        </w:rPr>
        <w:t xml:space="preserve">, naturally occurring </w:t>
      </w:r>
      <w:r w:rsidRPr="000D7D2F">
        <w:rPr>
          <w:rStyle w:val="Emphasis"/>
          <w:highlight w:val="cyan"/>
        </w:rPr>
        <w:t>pandemics</w:t>
      </w:r>
      <w:r w:rsidRPr="00DF7A76">
        <w:rPr>
          <w:rStyle w:val="StyleUnderline"/>
        </w:rPr>
        <w:t xml:space="preserve">, </w:t>
      </w:r>
      <w:r w:rsidRPr="00DF7A76">
        <w:rPr>
          <w:rStyle w:val="Emphasis"/>
        </w:rPr>
        <w:t>super</w:t>
      </w:r>
      <w:r w:rsidRPr="00DF7A76">
        <w:rPr>
          <w:rStyle w:val="Emphasis"/>
          <w:highlight w:val="cyan"/>
        </w:rPr>
        <w:t>volcanic e</w:t>
      </w:r>
      <w:r w:rsidRPr="00A142A5">
        <w:rPr>
          <w:rStyle w:val="Emphasis"/>
          <w:highlight w:val="cyan"/>
        </w:rPr>
        <w:t>ruptions</w:t>
      </w:r>
      <w:r w:rsidRPr="00A142A5">
        <w:rPr>
          <w:rStyle w:val="StyleUnderline"/>
        </w:rPr>
        <w:t xml:space="preserve">, and </w:t>
      </w:r>
      <w:r w:rsidRPr="00A142A5">
        <w:rPr>
          <w:rStyle w:val="Emphasis"/>
          <w:highlight w:val="cyan"/>
        </w:rPr>
        <w:t>stellar explosions</w:t>
      </w:r>
      <w:r w:rsidRPr="00BB5123">
        <w:rPr>
          <w:sz w:val="16"/>
        </w:rPr>
        <w:t xml:space="preserve">; anthropogenic extinction events such as </w:t>
      </w:r>
      <w:r w:rsidRPr="000D7D2F">
        <w:rPr>
          <w:rStyle w:val="Emphasis"/>
          <w:highlight w:val="cyan"/>
        </w:rPr>
        <w:t>nuc</w:t>
      </w:r>
      <w:r w:rsidRPr="00BB5123">
        <w:rPr>
          <w:sz w:val="16"/>
        </w:rPr>
        <w:t>lear holocaust</w:t>
      </w:r>
      <w:r w:rsidRPr="000D7D2F">
        <w:rPr>
          <w:rStyle w:val="Emphasis"/>
          <w:highlight w:val="cyan"/>
        </w:rPr>
        <w:t>s</w:t>
      </w:r>
      <w:r w:rsidRPr="00BB5123">
        <w:rPr>
          <w:sz w:val="16"/>
        </w:rPr>
        <w:t xml:space="preserve"> and </w:t>
      </w:r>
      <w:r w:rsidRPr="000D7D2F">
        <w:rPr>
          <w:rStyle w:val="Emphasis"/>
          <w:highlight w:val="cyan"/>
        </w:rPr>
        <w:t xml:space="preserve">engineered </w:t>
      </w:r>
      <w:r w:rsidRPr="00A142A5">
        <w:rPr>
          <w:rStyle w:val="Emphasis"/>
          <w:highlight w:val="cyan"/>
        </w:rPr>
        <w:t>pandemics</w:t>
      </w:r>
      <w:r w:rsidRPr="00A142A5">
        <w:rPr>
          <w:rStyle w:val="StyleUnderline"/>
          <w:highlight w:val="cyan"/>
        </w:rPr>
        <w:t>; and</w:t>
      </w:r>
      <w:r w:rsidRPr="00BB5123">
        <w:rPr>
          <w:sz w:val="16"/>
        </w:rPr>
        <w:t xml:space="preserve"> extinction events arising from both natural and anthropogenic factors such as tail risks of </w:t>
      </w:r>
      <w:r w:rsidRPr="00DF7A76">
        <w:rPr>
          <w:rStyle w:val="Emphasis"/>
          <w:highlight w:val="cyan"/>
        </w:rPr>
        <w:t>runaway greenhouse</w:t>
      </w:r>
      <w:r w:rsidRPr="00DF7A76">
        <w:rPr>
          <w:rStyle w:val="StyleUnderline"/>
        </w:rPr>
        <w:t xml:space="preserve"> effect</w:t>
      </w:r>
      <w:r w:rsidRPr="00DF7A76">
        <w:rPr>
          <w:rStyle w:val="Emphasis"/>
          <w:highlight w:val="cyan"/>
        </w:rPr>
        <w:t>s</w:t>
      </w:r>
      <w:r w:rsidRPr="00BB5123">
        <w:rPr>
          <w:sz w:val="16"/>
        </w:rPr>
        <w:t xml:space="preserve">.6 </w:t>
      </w:r>
      <w:r w:rsidRPr="00A142A5">
        <w:rPr>
          <w:rStyle w:val="StyleUnderline"/>
        </w:rPr>
        <w:t>All</w:t>
      </w:r>
      <w:r w:rsidRPr="00BB5123">
        <w:rPr>
          <w:sz w:val="16"/>
        </w:rPr>
        <w:t xml:space="preserve"> these catastrophes </w:t>
      </w:r>
      <w:r w:rsidRPr="0005403B">
        <w:rPr>
          <w:rStyle w:val="StyleUnderline"/>
        </w:rPr>
        <w:t xml:space="preserve">would </w:t>
      </w:r>
      <w:r w:rsidRPr="00DF7A76">
        <w:rPr>
          <w:rStyle w:val="Emphasis"/>
          <w:highlight w:val="cyan"/>
        </w:rPr>
        <w:t>eliminate</w:t>
      </w:r>
      <w:r w:rsidRPr="00DF7A76">
        <w:rPr>
          <w:rStyle w:val="StyleUnderline"/>
          <w:highlight w:val="cyan"/>
        </w:rPr>
        <w:t xml:space="preserve"> our </w:t>
      </w:r>
      <w:r w:rsidRPr="00DF7A76">
        <w:rPr>
          <w:rStyle w:val="Emphasis"/>
          <w:highlight w:val="cyan"/>
        </w:rPr>
        <w:t>species</w:t>
      </w:r>
      <w:r w:rsidRPr="00A142A5">
        <w:rPr>
          <w:rStyle w:val="StyleUnderline"/>
        </w:rPr>
        <w:t xml:space="preserve"> and</w:t>
      </w:r>
      <w:r w:rsidRPr="00BB5123">
        <w:rPr>
          <w:sz w:val="16"/>
        </w:rPr>
        <w:t xml:space="preserve"> (a fortiori) </w:t>
      </w:r>
      <w:r w:rsidRPr="00A142A5">
        <w:rPr>
          <w:rStyle w:val="StyleUnderline"/>
        </w:rPr>
        <w:t>destroy our</w:t>
      </w:r>
      <w:r w:rsidRPr="00BB5123">
        <w:rPr>
          <w:sz w:val="16"/>
        </w:rPr>
        <w:t xml:space="preserve"> ability to develop our </w:t>
      </w:r>
      <w:r w:rsidRPr="00A142A5">
        <w:rPr>
          <w:rStyle w:val="StyleUnderline"/>
        </w:rPr>
        <w:t xml:space="preserve">moral </w:t>
      </w:r>
      <w:r w:rsidRPr="00A142A5">
        <w:rPr>
          <w:rStyle w:val="Emphasis"/>
        </w:rPr>
        <w:t>powers</w:t>
      </w:r>
      <w:r w:rsidRPr="00BB5123">
        <w:rPr>
          <w:sz w:val="16"/>
        </w:rPr>
        <w:t>. But existential catastrophes need not involve extinction. On our account (like Ord’s), the emergence of a dystopic system of universal human oppression from which we could never recover would also constitute an existential catastrophe, even if it did not literally wipe us out (Ord, 2020: 145–155).7</w:t>
      </w:r>
    </w:p>
    <w:p w14:paraId="73127E60" w14:textId="77777777" w:rsidR="00D132CB" w:rsidRPr="00BB5123" w:rsidRDefault="00D132CB" w:rsidP="00D132CB">
      <w:pPr>
        <w:rPr>
          <w:sz w:val="16"/>
        </w:rPr>
      </w:pPr>
      <w:r w:rsidRPr="00BB5123">
        <w:rPr>
          <w:sz w:val="16"/>
        </w:rPr>
        <w:t>&lt;&lt;TEXT CONDENSED, NONE OMITTED&gt;&gt;</w:t>
      </w:r>
    </w:p>
    <w:p w14:paraId="27870B68" w14:textId="77777777" w:rsidR="00D132CB" w:rsidRPr="003C525E" w:rsidRDefault="00D132CB" w:rsidP="00D132CB">
      <w:pPr>
        <w:rPr>
          <w:sz w:val="12"/>
          <w:szCs w:val="10"/>
        </w:rPr>
      </w:pPr>
      <w:r w:rsidRPr="003C525E">
        <w:rPr>
          <w:sz w:val="12"/>
          <w:szCs w:val="10"/>
        </w:rPr>
        <w:t xml:space="preserve">Naturally, we are and should be interested in mitigating risks of all sorts. But x-risks are especially grave. While humanity could potentially recover from a non-existential catastrophe, a true existential catastrophe precludes any possibility of recovery. Hence, x-risk mitigation is a wholly proactive endeavor. In assessing different political systems’ capacities to mitigate x-risk, we should bear in mind three features of most x-risks: Long timescales: Many existential catastrophes are unlikely to occur for many thousands—or even millions—of years. For example, an asteroid impact may not threaten humanity with extinction for several million years, because there is an inverse relation between asteroid size and frequency of impact (with more dangerous impacts occurring much less frequently). Low probabilities: Relatedly, most—though not all—existential catastrophes are individually unlikely. For instance, the probability of an existentially catastrophic stellar explosion within the next century is only 1 in 1,000,000,000 (Ord, 2020: 167). Complexity: Many x-risks cannot be adequately understood without a firm grasp of several complex technical subjects. For example, the risk of value-misaligned artificial intelligence cannot be adequately understood—let alone minimized—without a good grasp of computer science, decision theory, and other cognitively demanding fields of study. In short, most x-risks (though not necessarily all) involve far-off, low-probability, and complex events. Consequently, it is easy to underestimate the threat they pose to humanity. But x-risk is no minor concern. Although the individual probability within the next century of any one existential catastrophe may be quite low, the cumulative probability of all such catastrophes—the total x-risk—may be worryingly and surprisingly high. (Ord (ibid.) estimates it to be roughly 1 in 6.) X-risk is therefore both especially important and especially hard to mitigate. Unfortunately, we cannot directly study which political systems minimize any given individual x-risk. For obvious reasons, it is impossible to wait until after an existential catastrophe has occurred to learn from experience which political systems dealt with it best. Thus, in assessing different systems’ relative x-risk-mitigating capacities, the best we can do is to study the extent to which a given system promotes informed, rational, and long-term decision-making in general. Plausibly, systems which do not effectively promote such decision-making are ill-suited to deal with problems like x-risk. Of course, such an indirect method can hardly be definitive—one reason we do not claim to know which systems would minimize cumulative x-risk. But it can still be quite fruitful. </w:t>
      </w:r>
    </w:p>
    <w:p w14:paraId="02CD693B" w14:textId="77777777" w:rsidR="00D132CB" w:rsidRDefault="00D132CB" w:rsidP="00D132CB">
      <w:pPr>
        <w:rPr>
          <w:sz w:val="16"/>
          <w:szCs w:val="14"/>
        </w:rPr>
      </w:pPr>
      <w:r>
        <w:rPr>
          <w:sz w:val="16"/>
          <w:szCs w:val="14"/>
        </w:rPr>
        <w:t>&lt;&lt;PARAGRAPH BREAKS RESUME&gt;&gt;</w:t>
      </w:r>
    </w:p>
    <w:p w14:paraId="1D4AA4BF" w14:textId="77777777" w:rsidR="00D132CB" w:rsidRDefault="00D132CB" w:rsidP="00D132CB">
      <w:pPr>
        <w:rPr>
          <w:sz w:val="16"/>
          <w:szCs w:val="14"/>
        </w:rPr>
      </w:pPr>
      <w:r w:rsidRPr="00BB5123">
        <w:rPr>
          <w:sz w:val="16"/>
          <w:szCs w:val="14"/>
        </w:rPr>
        <w:t>2.2 Three pathologies of democracy</w:t>
      </w:r>
    </w:p>
    <w:p w14:paraId="539F0296" w14:textId="77777777" w:rsidR="00D132CB" w:rsidRDefault="00D132CB" w:rsidP="00D132CB">
      <w:pPr>
        <w:rPr>
          <w:sz w:val="16"/>
          <w:szCs w:val="14"/>
        </w:rPr>
      </w:pPr>
      <w:r w:rsidRPr="00DF7A76">
        <w:rPr>
          <w:rStyle w:val="StyleUnderline"/>
        </w:rPr>
        <w:t>Is democracy</w:t>
      </w:r>
      <w:r w:rsidRPr="00BB5123">
        <w:rPr>
          <w:sz w:val="16"/>
          <w:szCs w:val="14"/>
        </w:rPr>
        <w:t xml:space="preserve"> always </w:t>
      </w:r>
      <w:r w:rsidRPr="00DF7A76">
        <w:rPr>
          <w:rStyle w:val="Emphasis"/>
        </w:rPr>
        <w:t>best suited</w:t>
      </w:r>
      <w:r w:rsidRPr="00DF7A76">
        <w:rPr>
          <w:rStyle w:val="StyleUnderline"/>
        </w:rPr>
        <w:t xml:space="preserve"> to deal with problems like </w:t>
      </w:r>
      <w:r w:rsidRPr="00DF7A76">
        <w:rPr>
          <w:rStyle w:val="Emphasis"/>
        </w:rPr>
        <w:t>x-risk</w:t>
      </w:r>
      <w:r w:rsidRPr="00BB5123">
        <w:rPr>
          <w:sz w:val="16"/>
          <w:szCs w:val="14"/>
        </w:rPr>
        <w:t xml:space="preserve"> involving far-off, low-probability, or complex events? </w:t>
      </w:r>
      <w:r w:rsidRPr="00507F40">
        <w:rPr>
          <w:rStyle w:val="StyleUnderline"/>
        </w:rPr>
        <w:t xml:space="preserve">We </w:t>
      </w:r>
      <w:r w:rsidRPr="00507F40">
        <w:rPr>
          <w:rStyle w:val="Emphasis"/>
        </w:rPr>
        <w:t>doubt</w:t>
      </w:r>
      <w:r w:rsidRPr="00507F40">
        <w:rPr>
          <w:rStyle w:val="StyleUnderline"/>
        </w:rPr>
        <w:t xml:space="preserve"> so</w:t>
      </w:r>
      <w:r w:rsidRPr="005C5DBE">
        <w:rPr>
          <w:sz w:val="16"/>
          <w:szCs w:val="16"/>
        </w:rPr>
        <w:t xml:space="preserve">, because democratic decision-making is compromised by at least three pathologies: voter ignorance, voter irrationality, and democratic short-termism.8 </w:t>
      </w:r>
    </w:p>
    <w:p w14:paraId="1633251D" w14:textId="77777777" w:rsidR="00D132CB" w:rsidRDefault="00D132CB" w:rsidP="00D132CB">
      <w:pPr>
        <w:rPr>
          <w:sz w:val="16"/>
          <w:szCs w:val="14"/>
        </w:rPr>
      </w:pPr>
      <w:r w:rsidRPr="00BB5123">
        <w:rPr>
          <w:sz w:val="16"/>
          <w:szCs w:val="14"/>
        </w:rPr>
        <w:t xml:space="preserve">First, democratic decision-making is compromised by voter ignorance. Since </w:t>
      </w:r>
      <w:r w:rsidRPr="00D22056">
        <w:rPr>
          <w:rStyle w:val="StyleUnderline"/>
          <w:highlight w:val="cyan"/>
        </w:rPr>
        <w:t>becoming</w:t>
      </w:r>
      <w:r w:rsidRPr="00911D60">
        <w:rPr>
          <w:rStyle w:val="StyleUnderline"/>
        </w:rPr>
        <w:t xml:space="preserve"> politically well-</w:t>
      </w:r>
      <w:r w:rsidRPr="00D22056">
        <w:rPr>
          <w:rStyle w:val="StyleUnderline"/>
          <w:highlight w:val="cyan"/>
        </w:rPr>
        <w:t>informed is</w:t>
      </w:r>
      <w:r w:rsidRPr="00911D60">
        <w:rPr>
          <w:rStyle w:val="StyleUnderline"/>
        </w:rPr>
        <w:t xml:space="preserve"> </w:t>
      </w:r>
      <w:r w:rsidRPr="00911D60">
        <w:rPr>
          <w:rStyle w:val="Emphasis"/>
        </w:rPr>
        <w:t xml:space="preserve">highly </w:t>
      </w:r>
      <w:r w:rsidRPr="00D22056">
        <w:rPr>
          <w:rStyle w:val="Emphasis"/>
          <w:highlight w:val="cyan"/>
        </w:rPr>
        <w:t>costly</w:t>
      </w:r>
      <w:r w:rsidRPr="00D22056">
        <w:rPr>
          <w:rStyle w:val="StyleUnderline"/>
          <w:highlight w:val="cyan"/>
        </w:rPr>
        <w:t xml:space="preserve"> and</w:t>
      </w:r>
      <w:r w:rsidRPr="00911D60">
        <w:rPr>
          <w:rStyle w:val="StyleUnderline"/>
        </w:rPr>
        <w:t xml:space="preserve"> only </w:t>
      </w:r>
      <w:r w:rsidRPr="00D22056">
        <w:rPr>
          <w:rStyle w:val="Emphasis"/>
          <w:highlight w:val="cyan"/>
        </w:rPr>
        <w:t>minimally beneficial</w:t>
      </w:r>
      <w:r w:rsidRPr="00BB5123">
        <w:rPr>
          <w:sz w:val="16"/>
          <w:szCs w:val="14"/>
        </w:rPr>
        <w:t xml:space="preserve"> to individual voters, most democratic voters are rationally ignorant (Downs, 1957: 207–219). </w:t>
      </w:r>
      <w:r w:rsidRPr="00D22056">
        <w:rPr>
          <w:rStyle w:val="Emphasis"/>
          <w:highlight w:val="cyan"/>
        </w:rPr>
        <w:t>Decades</w:t>
      </w:r>
      <w:r w:rsidRPr="00911D60">
        <w:rPr>
          <w:rStyle w:val="StyleUnderline"/>
        </w:rPr>
        <w:t xml:space="preserve"> of </w:t>
      </w:r>
      <w:r w:rsidRPr="00911D60">
        <w:rPr>
          <w:rStyle w:val="Emphasis"/>
        </w:rPr>
        <w:t>research</w:t>
      </w:r>
      <w:r w:rsidRPr="00911D60">
        <w:rPr>
          <w:rStyle w:val="StyleUnderline"/>
        </w:rPr>
        <w:t xml:space="preserve"> </w:t>
      </w:r>
      <w:r w:rsidRPr="00D22056">
        <w:rPr>
          <w:rStyle w:val="StyleUnderline"/>
          <w:highlight w:val="cyan"/>
        </w:rPr>
        <w:t>confirm</w:t>
      </w:r>
      <w:r w:rsidRPr="00911D60">
        <w:rPr>
          <w:rStyle w:val="StyleUnderline"/>
        </w:rPr>
        <w:t xml:space="preserve"> that</w:t>
      </w:r>
      <w:r w:rsidRPr="00BB5123">
        <w:rPr>
          <w:sz w:val="16"/>
          <w:szCs w:val="14"/>
        </w:rPr>
        <w:t xml:space="preserve"> typical </w:t>
      </w:r>
      <w:r w:rsidRPr="00D22056">
        <w:rPr>
          <w:rStyle w:val="StyleUnderline"/>
          <w:highlight w:val="cyan"/>
        </w:rPr>
        <w:t xml:space="preserve">voters are </w:t>
      </w:r>
      <w:r w:rsidRPr="00D22056">
        <w:rPr>
          <w:rStyle w:val="Emphasis"/>
          <w:highlight w:val="cyan"/>
        </w:rPr>
        <w:t>ignorant</w:t>
      </w:r>
      <w:r w:rsidRPr="00911D60">
        <w:rPr>
          <w:rStyle w:val="StyleUnderline"/>
        </w:rPr>
        <w:t xml:space="preserve"> of</w:t>
      </w:r>
      <w:r w:rsidRPr="00BB5123">
        <w:rPr>
          <w:sz w:val="16"/>
          <w:szCs w:val="14"/>
        </w:rPr>
        <w:t xml:space="preserve"> even </w:t>
      </w:r>
      <w:r w:rsidRPr="00911D60">
        <w:rPr>
          <w:rStyle w:val="Emphasis"/>
        </w:rPr>
        <w:t>basic</w:t>
      </w:r>
      <w:r w:rsidRPr="00911D60">
        <w:rPr>
          <w:rStyle w:val="StyleUnderline"/>
        </w:rPr>
        <w:t xml:space="preserve"> facts</w:t>
      </w:r>
      <w:r w:rsidRPr="00BB5123">
        <w:rPr>
          <w:sz w:val="16"/>
          <w:szCs w:val="14"/>
        </w:rPr>
        <w:t xml:space="preserve"> about the structure and function of political institutions, the identity and platforms of political candidates, and much more.9 Unsurprisingly, most </w:t>
      </w:r>
      <w:r w:rsidRPr="005C5DBE">
        <w:rPr>
          <w:rStyle w:val="StyleUnderline"/>
        </w:rPr>
        <w:t>voters are</w:t>
      </w:r>
      <w:r w:rsidRPr="00BB5123">
        <w:rPr>
          <w:sz w:val="16"/>
          <w:szCs w:val="14"/>
        </w:rPr>
        <w:t xml:space="preserve"> also </w:t>
      </w:r>
      <w:r w:rsidRPr="00726277">
        <w:rPr>
          <w:rStyle w:val="Emphasis"/>
        </w:rPr>
        <w:t>ignorant</w:t>
      </w:r>
      <w:r w:rsidRPr="005C5DBE">
        <w:rPr>
          <w:rStyle w:val="StyleUnderline"/>
        </w:rPr>
        <w:t xml:space="preserve"> of important </w:t>
      </w:r>
      <w:r w:rsidRPr="00726277">
        <w:rPr>
          <w:rStyle w:val="Emphasis"/>
        </w:rPr>
        <w:t>social-scientific</w:t>
      </w:r>
      <w:r w:rsidRPr="005C5DBE">
        <w:rPr>
          <w:rStyle w:val="StyleUnderline"/>
        </w:rPr>
        <w:t xml:space="preserve"> subjects</w:t>
      </w:r>
      <w:r w:rsidRPr="00BB5123">
        <w:rPr>
          <w:sz w:val="16"/>
          <w:szCs w:val="14"/>
        </w:rPr>
        <w:t xml:space="preserve"> relevant to democratic politics—not to mention the many other complex subjects relevant to x-risk mitigation. </w:t>
      </w:r>
    </w:p>
    <w:p w14:paraId="43237D3C" w14:textId="77777777" w:rsidR="00D132CB" w:rsidRDefault="00D132CB" w:rsidP="00D132CB">
      <w:pPr>
        <w:rPr>
          <w:sz w:val="16"/>
          <w:szCs w:val="14"/>
        </w:rPr>
      </w:pPr>
      <w:r w:rsidRPr="00BB5123">
        <w:rPr>
          <w:sz w:val="16"/>
          <w:szCs w:val="14"/>
        </w:rPr>
        <w:t xml:space="preserve">Voters’ widespread ignorance has two mutually reinforcing consequences. On the one hand, </w:t>
      </w:r>
      <w:r w:rsidRPr="003903D5">
        <w:rPr>
          <w:rStyle w:val="StyleUnderline"/>
        </w:rPr>
        <w:t xml:space="preserve">ignorant </w:t>
      </w:r>
      <w:r w:rsidRPr="00D22056">
        <w:rPr>
          <w:rStyle w:val="StyleUnderline"/>
        </w:rPr>
        <w:t>voters</w:t>
      </w:r>
      <w:r w:rsidRPr="003903D5">
        <w:rPr>
          <w:rStyle w:val="StyleUnderline"/>
        </w:rPr>
        <w:t xml:space="preserve"> </w:t>
      </w:r>
      <w:r w:rsidRPr="003903D5">
        <w:rPr>
          <w:rStyle w:val="Emphasis"/>
        </w:rPr>
        <w:t xml:space="preserve">often </w:t>
      </w:r>
      <w:r w:rsidRPr="003903D5">
        <w:rPr>
          <w:rStyle w:val="Emphasis"/>
          <w:highlight w:val="cyan"/>
        </w:rPr>
        <w:t>support</w:t>
      </w:r>
      <w:r w:rsidRPr="003903D5">
        <w:rPr>
          <w:rStyle w:val="StyleUnderline"/>
        </w:rPr>
        <w:t xml:space="preserve"> candidates endorsing </w:t>
      </w:r>
      <w:r w:rsidRPr="003903D5">
        <w:rPr>
          <w:rStyle w:val="Emphasis"/>
          <w:highlight w:val="cyan"/>
        </w:rPr>
        <w:t>harmful</w:t>
      </w:r>
      <w:r w:rsidRPr="003903D5">
        <w:rPr>
          <w:rStyle w:val="StyleUnderline"/>
          <w:highlight w:val="cyan"/>
        </w:rPr>
        <w:t xml:space="preserve"> policies</w:t>
      </w:r>
      <w:r w:rsidRPr="00BB5123">
        <w:rPr>
          <w:sz w:val="16"/>
          <w:szCs w:val="14"/>
        </w:rPr>
        <w:t xml:space="preserve">. On the other hand, both prospective and current legislators are incentivized to respond to ignorant voters’ preferences.10 The joint effect of these two consequences is the frequent implementation of laws and policies which go against citizens’ interests—including their interest in x-risk mitigation. A salient recent example is contemporary democracies’ ineffective response to the COVID-19 pandemic (Winsberg et al., 2020). If COVID-19 had been much deadlier, the ensuing pandemic could have become a genuine existential catastrophe for which most democracies—and most extant non-democracies—would have been terribly underprepared. </w:t>
      </w:r>
    </w:p>
    <w:p w14:paraId="43884D60" w14:textId="77777777" w:rsidR="00D132CB" w:rsidRPr="00BB5123" w:rsidRDefault="00D132CB" w:rsidP="00D132CB">
      <w:pPr>
        <w:rPr>
          <w:sz w:val="16"/>
          <w:szCs w:val="14"/>
        </w:rPr>
      </w:pPr>
      <w:r w:rsidRPr="00BB5123">
        <w:rPr>
          <w:sz w:val="16"/>
          <w:szCs w:val="14"/>
        </w:rPr>
        <w:t xml:space="preserve">Second, and similarly, </w:t>
      </w:r>
      <w:r w:rsidRPr="0072282E">
        <w:rPr>
          <w:rStyle w:val="StyleUnderline"/>
        </w:rPr>
        <w:t xml:space="preserve">democratic decision-making is </w:t>
      </w:r>
      <w:r w:rsidRPr="0072282E">
        <w:rPr>
          <w:rStyle w:val="Emphasis"/>
        </w:rPr>
        <w:t>compromised</w:t>
      </w:r>
      <w:r w:rsidRPr="0072282E">
        <w:rPr>
          <w:rStyle w:val="StyleUnderline"/>
        </w:rPr>
        <w:t xml:space="preserve"> by voter </w:t>
      </w:r>
      <w:r w:rsidRPr="0072282E">
        <w:rPr>
          <w:rStyle w:val="Emphasis"/>
        </w:rPr>
        <w:t>irrationality</w:t>
      </w:r>
      <w:r w:rsidRPr="00BB5123">
        <w:rPr>
          <w:sz w:val="16"/>
          <w:szCs w:val="14"/>
        </w:rPr>
        <w:t xml:space="preserve">. Just as becoming politically well-informed is highly costly and only minimally beneficial to individual voters, so too is conforming to normal standards of epistemic rationality in political belief formation. In fact, </w:t>
      </w:r>
      <w:r w:rsidRPr="00274C03">
        <w:rPr>
          <w:rStyle w:val="StyleUnderline"/>
        </w:rPr>
        <w:t>in</w:t>
      </w:r>
      <w:r w:rsidRPr="00BB5123">
        <w:rPr>
          <w:sz w:val="16"/>
          <w:szCs w:val="14"/>
        </w:rPr>
        <w:t xml:space="preserve"> many </w:t>
      </w:r>
      <w:r w:rsidRPr="00274C03">
        <w:rPr>
          <w:rStyle w:val="StyleUnderline"/>
        </w:rPr>
        <w:t xml:space="preserve">partisan environments, </w:t>
      </w:r>
      <w:r w:rsidRPr="00274C03">
        <w:rPr>
          <w:rStyle w:val="Emphasis"/>
        </w:rPr>
        <w:t xml:space="preserve">epistemic </w:t>
      </w:r>
      <w:r w:rsidRPr="00D22056">
        <w:rPr>
          <w:rStyle w:val="Emphasis"/>
          <w:highlight w:val="cyan"/>
        </w:rPr>
        <w:t>rationality</w:t>
      </w:r>
      <w:r w:rsidRPr="00D22056">
        <w:rPr>
          <w:rStyle w:val="StyleUnderline"/>
          <w:highlight w:val="cyan"/>
        </w:rPr>
        <w:t xml:space="preserve"> can</w:t>
      </w:r>
      <w:r w:rsidRPr="00274C03">
        <w:rPr>
          <w:rStyle w:val="StyleUnderline"/>
        </w:rPr>
        <w:t xml:space="preserve"> even </w:t>
      </w:r>
      <w:r w:rsidRPr="00D22056">
        <w:rPr>
          <w:rStyle w:val="StyleUnderline"/>
          <w:highlight w:val="cyan"/>
        </w:rPr>
        <w:t xml:space="preserve">be </w:t>
      </w:r>
      <w:r w:rsidRPr="00D22056">
        <w:rPr>
          <w:rStyle w:val="Emphasis"/>
          <w:highlight w:val="cyan"/>
        </w:rPr>
        <w:t>penalized</w:t>
      </w:r>
      <w:r w:rsidRPr="00BB5123">
        <w:rPr>
          <w:sz w:val="16"/>
          <w:szCs w:val="14"/>
        </w:rPr>
        <w:t xml:space="preserve">. Within some ingroups, for instance, rationally </w:t>
      </w:r>
      <w:r w:rsidRPr="006C2BC4">
        <w:rPr>
          <w:rStyle w:val="Emphasis"/>
        </w:rPr>
        <w:t>moderating</w:t>
      </w:r>
      <w:r w:rsidRPr="006C2BC4">
        <w:rPr>
          <w:rStyle w:val="StyleUnderline"/>
        </w:rPr>
        <w:t xml:space="preserve"> one’s beliefs may result in </w:t>
      </w:r>
      <w:r w:rsidRPr="006C2BC4">
        <w:rPr>
          <w:rStyle w:val="Emphasis"/>
        </w:rPr>
        <w:t>ostracization</w:t>
      </w:r>
      <w:r w:rsidRPr="006C2BC4">
        <w:rPr>
          <w:rStyle w:val="StyleUnderline"/>
        </w:rPr>
        <w:t xml:space="preserve"> and</w:t>
      </w:r>
      <w:r w:rsidRPr="00BB5123">
        <w:rPr>
          <w:sz w:val="16"/>
          <w:szCs w:val="14"/>
        </w:rPr>
        <w:t xml:space="preserve"> other </w:t>
      </w:r>
      <w:r w:rsidRPr="006C2BC4">
        <w:rPr>
          <w:rStyle w:val="Emphasis"/>
        </w:rPr>
        <w:t>social</w:t>
      </w:r>
      <w:r w:rsidRPr="006C2BC4">
        <w:rPr>
          <w:rStyle w:val="StyleUnderline"/>
        </w:rPr>
        <w:t xml:space="preserve"> costs</w:t>
      </w:r>
      <w:r w:rsidRPr="00BB5123">
        <w:rPr>
          <w:sz w:val="16"/>
          <w:szCs w:val="14"/>
        </w:rPr>
        <w:t xml:space="preserve">. Hence, most </w:t>
      </w:r>
      <w:r w:rsidRPr="006C2BC4">
        <w:rPr>
          <w:rStyle w:val="StyleUnderline"/>
        </w:rPr>
        <w:t xml:space="preserve">democratic voters behave in </w:t>
      </w:r>
      <w:r w:rsidRPr="006C2BC4">
        <w:rPr>
          <w:rStyle w:val="Emphasis"/>
        </w:rPr>
        <w:t>paradigmatically</w:t>
      </w:r>
      <w:r w:rsidRPr="006C2BC4">
        <w:rPr>
          <w:rStyle w:val="StyleUnderline"/>
        </w:rPr>
        <w:t xml:space="preserve"> epistemically irrational ways in the </w:t>
      </w:r>
      <w:r w:rsidRPr="006C2BC4">
        <w:rPr>
          <w:rStyle w:val="Emphasis"/>
        </w:rPr>
        <w:t>political domain</w:t>
      </w:r>
      <w:r w:rsidRPr="00BB5123">
        <w:rPr>
          <w:sz w:val="16"/>
          <w:szCs w:val="14"/>
        </w:rPr>
        <w:t xml:space="preserve">. Indeed, most voters are rationally irrational: (practically) rational in their (epistemic) irrationality (Caplan, 2007). Naturally, </w:t>
      </w:r>
      <w:r w:rsidRPr="00400F0C">
        <w:rPr>
          <w:rStyle w:val="Emphasis"/>
        </w:rPr>
        <w:t xml:space="preserve">rationally </w:t>
      </w:r>
      <w:r w:rsidRPr="00D22056">
        <w:rPr>
          <w:rStyle w:val="Emphasis"/>
          <w:highlight w:val="cyan"/>
        </w:rPr>
        <w:t>irrational</w:t>
      </w:r>
      <w:r w:rsidRPr="00D22056">
        <w:rPr>
          <w:rStyle w:val="StyleUnderline"/>
          <w:highlight w:val="cyan"/>
        </w:rPr>
        <w:t xml:space="preserve"> voters</w:t>
      </w:r>
      <w:r w:rsidRPr="00400F0C">
        <w:rPr>
          <w:rStyle w:val="StyleUnderline"/>
        </w:rPr>
        <w:t xml:space="preserve"> incentivized to </w:t>
      </w:r>
      <w:r w:rsidRPr="00D22056">
        <w:rPr>
          <w:rStyle w:val="Emphasis"/>
          <w:highlight w:val="cyan"/>
        </w:rPr>
        <w:t>form</w:t>
      </w:r>
      <w:r w:rsidRPr="00D22056">
        <w:rPr>
          <w:rStyle w:val="StyleUnderline"/>
          <w:highlight w:val="cyan"/>
        </w:rPr>
        <w:t xml:space="preserve"> irrational</w:t>
      </w:r>
      <w:r w:rsidRPr="00400F0C">
        <w:rPr>
          <w:rStyle w:val="StyleUnderline"/>
        </w:rPr>
        <w:t xml:space="preserve"> political </w:t>
      </w:r>
      <w:r w:rsidRPr="00D22056">
        <w:rPr>
          <w:rStyle w:val="StyleUnderline"/>
          <w:highlight w:val="cyan"/>
        </w:rPr>
        <w:t>beliefs</w:t>
      </w:r>
      <w:r w:rsidRPr="00400F0C">
        <w:rPr>
          <w:rStyle w:val="StyleUnderline"/>
        </w:rPr>
        <w:t xml:space="preserve"> are </w:t>
      </w:r>
      <w:r w:rsidRPr="00D22056">
        <w:rPr>
          <w:rStyle w:val="StyleUnderline"/>
          <w:highlight w:val="cyan"/>
        </w:rPr>
        <w:t>not</w:t>
      </w:r>
      <w:r w:rsidRPr="00BB5123">
        <w:rPr>
          <w:sz w:val="16"/>
          <w:szCs w:val="14"/>
        </w:rPr>
        <w:t xml:space="preserve"> especially </w:t>
      </w:r>
      <w:r w:rsidRPr="00400F0C">
        <w:rPr>
          <w:rStyle w:val="StyleUnderline"/>
        </w:rPr>
        <w:t xml:space="preserve">well </w:t>
      </w:r>
      <w:r w:rsidRPr="00D22056">
        <w:rPr>
          <w:rStyle w:val="StyleUnderline"/>
          <w:highlight w:val="cyan"/>
        </w:rPr>
        <w:t xml:space="preserve">suited to </w:t>
      </w:r>
      <w:r w:rsidRPr="00D22056">
        <w:rPr>
          <w:rStyle w:val="Emphasis"/>
          <w:highlight w:val="cyan"/>
        </w:rPr>
        <w:t>deal</w:t>
      </w:r>
      <w:r w:rsidRPr="00D22056">
        <w:rPr>
          <w:rStyle w:val="StyleUnderline"/>
          <w:highlight w:val="cyan"/>
        </w:rPr>
        <w:t xml:space="preserve"> with</w:t>
      </w:r>
      <w:r w:rsidRPr="00400F0C">
        <w:rPr>
          <w:rStyle w:val="StyleUnderline"/>
        </w:rPr>
        <w:t xml:space="preserve"> political problems of any kind. </w:t>
      </w:r>
      <w:r w:rsidRPr="00D22056">
        <w:rPr>
          <w:rStyle w:val="Emphasis"/>
          <w:highlight w:val="cyan"/>
        </w:rPr>
        <w:t>X-risk</w:t>
      </w:r>
      <w:r w:rsidRPr="00400F0C">
        <w:rPr>
          <w:rStyle w:val="StyleUnderline"/>
        </w:rPr>
        <w:t xml:space="preserve"> is no exception</w:t>
      </w:r>
      <w:r w:rsidRPr="00BB5123">
        <w:rPr>
          <w:sz w:val="16"/>
          <w:szCs w:val="14"/>
        </w:rPr>
        <w:t>.</w:t>
      </w:r>
    </w:p>
    <w:p w14:paraId="5F0D28E6" w14:textId="77777777" w:rsidR="00D132CB" w:rsidRDefault="00D132CB" w:rsidP="00D132CB">
      <w:pPr>
        <w:rPr>
          <w:sz w:val="16"/>
        </w:rPr>
      </w:pPr>
      <w:r w:rsidRPr="00BB5123">
        <w:rPr>
          <w:sz w:val="16"/>
        </w:rPr>
        <w:t xml:space="preserve">Third, and maybe most importantly, </w:t>
      </w:r>
      <w:r w:rsidRPr="00940760">
        <w:rPr>
          <w:rStyle w:val="Emphasis"/>
        </w:rPr>
        <w:t>democratic decision-making</w:t>
      </w:r>
      <w:r w:rsidRPr="00940760">
        <w:rPr>
          <w:rStyle w:val="StyleUnderline"/>
        </w:rPr>
        <w:t xml:space="preserve"> is compromised by </w:t>
      </w:r>
      <w:r w:rsidRPr="00940760">
        <w:rPr>
          <w:rStyle w:val="Emphasis"/>
          <w:highlight w:val="cyan"/>
        </w:rPr>
        <w:t>short-termism</w:t>
      </w:r>
      <w:r w:rsidRPr="00940760">
        <w:rPr>
          <w:sz w:val="16"/>
        </w:rPr>
        <w:t>. A large body of work in political</w:t>
      </w:r>
      <w:r w:rsidRPr="00BB5123">
        <w:rPr>
          <w:sz w:val="16"/>
        </w:rPr>
        <w:t xml:space="preserve"> science suggests that democracies </w:t>
      </w:r>
      <w:r w:rsidRPr="00A142A5">
        <w:rPr>
          <w:rStyle w:val="Emphasis"/>
        </w:rPr>
        <w:t>focus unduly</w:t>
      </w:r>
      <w:r w:rsidRPr="00A142A5">
        <w:rPr>
          <w:rStyle w:val="StyleUnderline"/>
        </w:rPr>
        <w:t xml:space="preserve"> on short-term problems at</w:t>
      </w:r>
      <w:r w:rsidRPr="00BB5123">
        <w:rPr>
          <w:sz w:val="16"/>
        </w:rPr>
        <w:t xml:space="preserve"> the </w:t>
      </w:r>
      <w:r w:rsidRPr="00A142A5">
        <w:rPr>
          <w:rStyle w:val="Emphasis"/>
        </w:rPr>
        <w:t>expense</w:t>
      </w:r>
      <w:r w:rsidRPr="00A142A5">
        <w:rPr>
          <w:rStyle w:val="StyleUnderline"/>
        </w:rPr>
        <w:t xml:space="preserve"> of long-term ones</w:t>
      </w:r>
      <w:r w:rsidRPr="00BB5123">
        <w:rPr>
          <w:sz w:val="16"/>
        </w:rPr>
        <w:t xml:space="preserve">.11 Of course, short-termism is not a problem for democracies alone. Some determinants of short-termism are general and pose a challenge for all political systems. For example, many </w:t>
      </w:r>
      <w:r w:rsidRPr="00A142A5">
        <w:rPr>
          <w:rStyle w:val="Emphasis"/>
        </w:rPr>
        <w:t xml:space="preserve">cognitive </w:t>
      </w:r>
      <w:r w:rsidRPr="00A142A5">
        <w:rPr>
          <w:rStyle w:val="Emphasis"/>
          <w:highlight w:val="cyan"/>
        </w:rPr>
        <w:t>biases</w:t>
      </w:r>
      <w:r w:rsidRPr="00BB5123">
        <w:rPr>
          <w:sz w:val="16"/>
        </w:rPr>
        <w:t xml:space="preserve"> can </w:t>
      </w:r>
      <w:r w:rsidRPr="0005403B">
        <w:rPr>
          <w:rStyle w:val="StyleUnderline"/>
        </w:rPr>
        <w:t xml:space="preserve">lead us to </w:t>
      </w:r>
      <w:r w:rsidRPr="000D7D2F">
        <w:rPr>
          <w:rStyle w:val="Emphasis"/>
          <w:highlight w:val="cyan"/>
        </w:rPr>
        <w:t>neglect</w:t>
      </w:r>
      <w:r w:rsidRPr="000D7D2F">
        <w:rPr>
          <w:rStyle w:val="StyleUnderline"/>
          <w:highlight w:val="cyan"/>
        </w:rPr>
        <w:t xml:space="preserve"> long-term </w:t>
      </w:r>
      <w:r w:rsidRPr="00A142A5">
        <w:rPr>
          <w:rStyle w:val="StyleUnderline"/>
          <w:highlight w:val="cyan"/>
        </w:rPr>
        <w:t>issues. In</w:t>
      </w:r>
      <w:r w:rsidRPr="00A142A5">
        <w:rPr>
          <w:rStyle w:val="StyleUnderline"/>
        </w:rPr>
        <w:t xml:space="preserve"> conditions of </w:t>
      </w:r>
      <w:r w:rsidRPr="00940760">
        <w:rPr>
          <w:rStyle w:val="Emphasis"/>
        </w:rPr>
        <w:t>info</w:t>
      </w:r>
      <w:r w:rsidRPr="00940760">
        <w:rPr>
          <w:rStyle w:val="StyleUnderline"/>
        </w:rPr>
        <w:t>rmational</w:t>
      </w:r>
      <w:r w:rsidRPr="00A142A5">
        <w:rPr>
          <w:rStyle w:val="StyleUnderline"/>
        </w:rPr>
        <w:t xml:space="preserve"> </w:t>
      </w:r>
      <w:r w:rsidRPr="00A142A5">
        <w:rPr>
          <w:rStyle w:val="Emphasis"/>
          <w:highlight w:val="cyan"/>
        </w:rPr>
        <w:t>uncertainty</w:t>
      </w:r>
      <w:r w:rsidRPr="00A142A5">
        <w:rPr>
          <w:rStyle w:val="StyleUnderline"/>
        </w:rPr>
        <w:t xml:space="preserve"> about</w:t>
      </w:r>
      <w:r w:rsidRPr="00BB5123">
        <w:rPr>
          <w:sz w:val="16"/>
        </w:rPr>
        <w:t xml:space="preserve"> the </w:t>
      </w:r>
      <w:r w:rsidRPr="00A142A5">
        <w:rPr>
          <w:rStyle w:val="StyleUnderline"/>
        </w:rPr>
        <w:t xml:space="preserve">future, </w:t>
      </w:r>
      <w:r w:rsidRPr="00940760">
        <w:rPr>
          <w:rStyle w:val="StyleUnderline"/>
        </w:rPr>
        <w:t>we</w:t>
      </w:r>
      <w:r w:rsidRPr="00BB5123">
        <w:rPr>
          <w:sz w:val="16"/>
        </w:rPr>
        <w:t xml:space="preserve"> often </w:t>
      </w:r>
      <w:r w:rsidRPr="00A142A5">
        <w:rPr>
          <w:rStyle w:val="StyleUnderline"/>
          <w:highlight w:val="cyan"/>
        </w:rPr>
        <w:t>discount</w:t>
      </w:r>
      <w:r w:rsidRPr="00BB5123">
        <w:rPr>
          <w:sz w:val="16"/>
        </w:rPr>
        <w:t xml:space="preserve"> the </w:t>
      </w:r>
      <w:r w:rsidRPr="00A142A5">
        <w:rPr>
          <w:rStyle w:val="Emphasis"/>
          <w:highlight w:val="cyan"/>
        </w:rPr>
        <w:t>value</w:t>
      </w:r>
      <w:r w:rsidRPr="00A142A5">
        <w:rPr>
          <w:rStyle w:val="StyleUnderline"/>
          <w:highlight w:val="cyan"/>
        </w:rPr>
        <w:t xml:space="preserve"> of</w:t>
      </w:r>
      <w:r w:rsidRPr="00A142A5">
        <w:rPr>
          <w:rStyle w:val="StyleUnderline"/>
        </w:rPr>
        <w:t xml:space="preserve"> action</w:t>
      </w:r>
      <w:r w:rsidRPr="0005403B">
        <w:rPr>
          <w:rStyle w:val="StyleUnderline"/>
        </w:rPr>
        <w:t xml:space="preserve">s </w:t>
      </w:r>
      <w:r w:rsidRPr="00940760">
        <w:rPr>
          <w:rStyle w:val="StyleUnderline"/>
        </w:rPr>
        <w:t xml:space="preserve">with long-term </w:t>
      </w:r>
      <w:r w:rsidRPr="00940760">
        <w:rPr>
          <w:rStyle w:val="StyleUnderline"/>
          <w:highlight w:val="cyan"/>
        </w:rPr>
        <w:t>benefits</w:t>
      </w:r>
      <w:r w:rsidRPr="00BB5123">
        <w:rPr>
          <w:sz w:val="16"/>
        </w:rPr>
        <w:t xml:space="preserve"> relative to actions with more certain short-term benefits (Frederick et al., 2002). In addition, </w:t>
      </w:r>
      <w:r w:rsidRPr="0005403B">
        <w:rPr>
          <w:rStyle w:val="StyleUnderline"/>
        </w:rPr>
        <w:t>we are</w:t>
      </w:r>
      <w:r w:rsidRPr="00BB5123">
        <w:rPr>
          <w:sz w:val="16"/>
        </w:rPr>
        <w:t xml:space="preserve"> often </w:t>
      </w:r>
      <w:r w:rsidRPr="00A142A5">
        <w:rPr>
          <w:rStyle w:val="Emphasis"/>
        </w:rPr>
        <w:t xml:space="preserve">more </w:t>
      </w:r>
      <w:r w:rsidRPr="00A142A5">
        <w:rPr>
          <w:rStyle w:val="Emphasis"/>
          <w:highlight w:val="cyan"/>
        </w:rPr>
        <w:t>responsive</w:t>
      </w:r>
      <w:r w:rsidRPr="00A142A5">
        <w:rPr>
          <w:rStyle w:val="StyleUnderline"/>
          <w:highlight w:val="cyan"/>
        </w:rPr>
        <w:t xml:space="preserve"> to </w:t>
      </w:r>
      <w:r w:rsidRPr="00A142A5">
        <w:rPr>
          <w:rStyle w:val="Emphasis"/>
          <w:highlight w:val="cyan"/>
        </w:rPr>
        <w:t>salient</w:t>
      </w:r>
      <w:r w:rsidRPr="00A142A5">
        <w:rPr>
          <w:rStyle w:val="StyleUnderline"/>
        </w:rPr>
        <w:t xml:space="preserve"> and </w:t>
      </w:r>
      <w:r w:rsidRPr="00A142A5">
        <w:rPr>
          <w:rStyle w:val="Emphasis"/>
        </w:rPr>
        <w:t>visible</w:t>
      </w:r>
      <w:r w:rsidRPr="00A142A5">
        <w:rPr>
          <w:rStyle w:val="StyleUnderline"/>
        </w:rPr>
        <w:t xml:space="preserve"> </w:t>
      </w:r>
      <w:r w:rsidRPr="00A142A5">
        <w:rPr>
          <w:rStyle w:val="StyleUnderline"/>
          <w:highlight w:val="cyan"/>
        </w:rPr>
        <w:t>risks</w:t>
      </w:r>
      <w:r w:rsidRPr="00BB5123">
        <w:rPr>
          <w:sz w:val="16"/>
        </w:rPr>
        <w:t xml:space="preserve"> than to risks apparent only from abstract reflection or extrapolation from data (Weber, 2006).12 But salient, visible, and short-term risks are not necessarily the most threatening ones, and in any case, most x-risks are neither salient, visible, nor short-term. Consequently, most members of any </w:t>
      </w:r>
      <w:r w:rsidRPr="00A142A5">
        <w:rPr>
          <w:rStyle w:val="Emphasis"/>
        </w:rPr>
        <w:t xml:space="preserve">political </w:t>
      </w:r>
      <w:r w:rsidRPr="00A142A5">
        <w:rPr>
          <w:rStyle w:val="Emphasis"/>
          <w:highlight w:val="cyan"/>
        </w:rPr>
        <w:t>system</w:t>
      </w:r>
      <w:r w:rsidRPr="00BB5123">
        <w:rPr>
          <w:sz w:val="16"/>
        </w:rPr>
        <w:t xml:space="preserve"> can be expected to </w:t>
      </w:r>
      <w:r w:rsidRPr="00A142A5">
        <w:rPr>
          <w:rStyle w:val="Emphasis"/>
          <w:highlight w:val="cyan"/>
        </w:rPr>
        <w:t>neglect</w:t>
      </w:r>
      <w:r w:rsidRPr="00A142A5">
        <w:rPr>
          <w:rStyle w:val="StyleUnderline"/>
          <w:highlight w:val="cyan"/>
        </w:rPr>
        <w:t xml:space="preserve"> long-term</w:t>
      </w:r>
      <w:r w:rsidRPr="00A142A5">
        <w:rPr>
          <w:rStyle w:val="StyleUnderline"/>
        </w:rPr>
        <w:t xml:space="preserve"> problems like </w:t>
      </w:r>
      <w:r w:rsidRPr="00A142A5">
        <w:rPr>
          <w:rStyle w:val="Emphasis"/>
          <w:highlight w:val="cyan"/>
        </w:rPr>
        <w:t>x-risk</w:t>
      </w:r>
      <w:r w:rsidRPr="00FA1CB5">
        <w:rPr>
          <w:rStyle w:val="StyleUnderline"/>
        </w:rPr>
        <w:t xml:space="preserve">, because psychological determinants of </w:t>
      </w:r>
      <w:r w:rsidRPr="00FA1CB5">
        <w:rPr>
          <w:rStyle w:val="Emphasis"/>
        </w:rPr>
        <w:t>short-termism</w:t>
      </w:r>
      <w:r w:rsidRPr="00FA1CB5">
        <w:rPr>
          <w:rStyle w:val="StyleUnderline"/>
        </w:rPr>
        <w:t xml:space="preserve"> predispose them to </w:t>
      </w:r>
      <w:r w:rsidRPr="00FA1CB5">
        <w:rPr>
          <w:rStyle w:val="Emphasis"/>
        </w:rPr>
        <w:t>biased short-term</w:t>
      </w:r>
      <w:r w:rsidRPr="00FA1CB5">
        <w:rPr>
          <w:rStyle w:val="StyleUnderline"/>
        </w:rPr>
        <w:t xml:space="preserve"> thinking</w:t>
      </w:r>
      <w:r w:rsidRPr="00FA1CB5">
        <w:rPr>
          <w:sz w:val="16"/>
        </w:rPr>
        <w:t>.</w:t>
      </w:r>
    </w:p>
    <w:p w14:paraId="16E6F545" w14:textId="77777777" w:rsidR="00D132CB" w:rsidRDefault="00D132CB" w:rsidP="00D132CB">
      <w:pPr>
        <w:rPr>
          <w:sz w:val="16"/>
        </w:rPr>
      </w:pPr>
      <w:r>
        <w:rPr>
          <w:sz w:val="16"/>
        </w:rPr>
        <w:t xml:space="preserve">More striking than psychological determinants of short-termism, however, are the institutional determinants of short-termism specifically in democracies (John &amp; MacAskill, 2021: 49–50). These </w:t>
      </w:r>
      <w:r w:rsidRPr="005B37B5">
        <w:rPr>
          <w:rStyle w:val="Emphasis"/>
          <w:highlight w:val="cyan"/>
        </w:rPr>
        <w:t>determinants</w:t>
      </w:r>
      <w:r w:rsidRPr="005B37B5">
        <w:rPr>
          <w:rStyle w:val="StyleUnderline"/>
          <w:highlight w:val="cyan"/>
        </w:rPr>
        <w:t xml:space="preserve"> prevent</w:t>
      </w:r>
      <w:r w:rsidRPr="00990309">
        <w:rPr>
          <w:rStyle w:val="StyleUnderline"/>
        </w:rPr>
        <w:t xml:space="preserve"> the formation and implementation of long-term </w:t>
      </w:r>
      <w:r w:rsidRPr="005B37B5">
        <w:rPr>
          <w:rStyle w:val="Emphasis"/>
          <w:highlight w:val="cyan"/>
        </w:rPr>
        <w:t>policy</w:t>
      </w:r>
      <w:r w:rsidRPr="005B37B5">
        <w:rPr>
          <w:rStyle w:val="StyleUnderline"/>
          <w:highlight w:val="cyan"/>
        </w:rPr>
        <w:t>, undercut</w:t>
      </w:r>
      <w:r w:rsidRPr="00990309">
        <w:rPr>
          <w:rStyle w:val="StyleUnderline"/>
        </w:rPr>
        <w:t xml:space="preserve"> political actors’ </w:t>
      </w:r>
      <w:r w:rsidRPr="005B37B5">
        <w:rPr>
          <w:rStyle w:val="Emphasis"/>
          <w:highlight w:val="cyan"/>
        </w:rPr>
        <w:t>motivation</w:t>
      </w:r>
      <w:r w:rsidRPr="00990309">
        <w:rPr>
          <w:rStyle w:val="StyleUnderline"/>
        </w:rPr>
        <w:t xml:space="preserve"> to mitigate long-term risk, </w:t>
      </w:r>
      <w:r w:rsidRPr="005B37B5">
        <w:rPr>
          <w:rStyle w:val="StyleUnderline"/>
          <w:highlight w:val="cyan"/>
        </w:rPr>
        <w:t xml:space="preserve">and </w:t>
      </w:r>
      <w:r w:rsidRPr="005B37B5">
        <w:rPr>
          <w:rStyle w:val="Emphasis"/>
          <w:highlight w:val="cyan"/>
        </w:rPr>
        <w:t>hinder</w:t>
      </w:r>
      <w:r>
        <w:rPr>
          <w:sz w:val="16"/>
        </w:rPr>
        <w:t xml:space="preserve"> our </w:t>
      </w:r>
      <w:r w:rsidRPr="00990309">
        <w:rPr>
          <w:rStyle w:val="Emphasis"/>
        </w:rPr>
        <w:t>capacity</w:t>
      </w:r>
      <w:r w:rsidRPr="00990309">
        <w:rPr>
          <w:rStyle w:val="StyleUnderline"/>
        </w:rPr>
        <w:t xml:space="preserve"> to gather </w:t>
      </w:r>
      <w:r w:rsidRPr="005B37B5">
        <w:rPr>
          <w:rStyle w:val="Emphasis"/>
          <w:highlight w:val="cyan"/>
        </w:rPr>
        <w:t>info</w:t>
      </w:r>
      <w:r w:rsidRPr="00990309">
        <w:rPr>
          <w:rStyle w:val="StyleUnderline"/>
        </w:rPr>
        <w:t>rmation about such risks</w:t>
      </w:r>
      <w:r>
        <w:rPr>
          <w:sz w:val="16"/>
        </w:rPr>
        <w:t xml:space="preserve"> and reason appropriately about them. If </w:t>
      </w:r>
      <w:r w:rsidRPr="00990309">
        <w:rPr>
          <w:rStyle w:val="StyleUnderline"/>
        </w:rPr>
        <w:t>democratic institutions</w:t>
      </w:r>
      <w:r>
        <w:rPr>
          <w:sz w:val="16"/>
        </w:rPr>
        <w:t xml:space="preserve"> themselves further </w:t>
      </w:r>
      <w:r w:rsidRPr="00990309">
        <w:rPr>
          <w:rStyle w:val="Emphasis"/>
        </w:rPr>
        <w:t>incentivize</w:t>
      </w:r>
      <w:r w:rsidRPr="00990309">
        <w:rPr>
          <w:rStyle w:val="StyleUnderline"/>
        </w:rPr>
        <w:t xml:space="preserve"> us to </w:t>
      </w:r>
      <w:r w:rsidRPr="00990309">
        <w:rPr>
          <w:rStyle w:val="Emphasis"/>
        </w:rPr>
        <w:t>neglect</w:t>
      </w:r>
      <w:r w:rsidRPr="00990309">
        <w:rPr>
          <w:rStyle w:val="StyleUnderline"/>
        </w:rPr>
        <w:t xml:space="preserve"> the long term</w:t>
      </w:r>
      <w:r>
        <w:rPr>
          <w:sz w:val="16"/>
        </w:rPr>
        <w:t>, then democracy will arguably mitigate x-risk less effectively than other (more long-termist) political systems.</w:t>
      </w:r>
    </w:p>
    <w:p w14:paraId="355C1941" w14:textId="77777777" w:rsidR="00D132CB" w:rsidRPr="00DF0F42" w:rsidRDefault="00D132CB" w:rsidP="00D132CB">
      <w:pPr>
        <w:rPr>
          <w:sz w:val="16"/>
        </w:rPr>
      </w:pPr>
      <w:r>
        <w:rPr>
          <w:sz w:val="16"/>
        </w:rPr>
        <w:t xml:space="preserve">Foremost among institutional determinants of short-termism in democracies are electoral incentives. Because </w:t>
      </w:r>
      <w:r w:rsidRPr="005B37B5">
        <w:rPr>
          <w:rStyle w:val="StyleUnderline"/>
          <w:highlight w:val="cyan"/>
        </w:rPr>
        <w:t>politicians</w:t>
      </w:r>
      <w:r>
        <w:rPr>
          <w:sz w:val="16"/>
        </w:rPr>
        <w:t xml:space="preserve"> want to be (re-)elected, they tend to </w:t>
      </w:r>
      <w:r w:rsidRPr="005B37B5">
        <w:rPr>
          <w:rStyle w:val="Emphasis"/>
          <w:highlight w:val="cyan"/>
        </w:rPr>
        <w:t>prioritize</w:t>
      </w:r>
      <w:r w:rsidRPr="007E4C6F">
        <w:rPr>
          <w:rStyle w:val="StyleUnderline"/>
        </w:rPr>
        <w:t xml:space="preserve"> policies </w:t>
      </w:r>
      <w:r w:rsidRPr="00D92C40">
        <w:rPr>
          <w:rStyle w:val="StyleUnderline"/>
        </w:rPr>
        <w:t xml:space="preserve">which offer </w:t>
      </w:r>
      <w:r w:rsidRPr="00D92C40">
        <w:rPr>
          <w:rStyle w:val="Emphasis"/>
        </w:rPr>
        <w:t xml:space="preserve">constituents </w:t>
      </w:r>
      <w:r w:rsidRPr="005B37B5">
        <w:rPr>
          <w:rStyle w:val="Emphasis"/>
          <w:highlight w:val="cyan"/>
        </w:rPr>
        <w:t>visible</w:t>
      </w:r>
      <w:r w:rsidRPr="00D92C40">
        <w:rPr>
          <w:rStyle w:val="StyleUnderline"/>
        </w:rPr>
        <w:t xml:space="preserve"> short-term </w:t>
      </w:r>
      <w:r w:rsidRPr="005B37B5">
        <w:rPr>
          <w:rStyle w:val="StyleUnderline"/>
          <w:highlight w:val="cyan"/>
        </w:rPr>
        <w:t>benefits</w:t>
      </w:r>
      <w:r w:rsidRPr="00D92C40">
        <w:rPr>
          <w:rStyle w:val="StyleUnderline"/>
        </w:rPr>
        <w:t xml:space="preserve">, since they can </w:t>
      </w:r>
      <w:r w:rsidRPr="00D92C40">
        <w:rPr>
          <w:rStyle w:val="Emphasis"/>
        </w:rPr>
        <w:t>benefit politically</w:t>
      </w:r>
      <w:r w:rsidRPr="00D92C40">
        <w:rPr>
          <w:rStyle w:val="StyleUnderline"/>
        </w:rPr>
        <w:t xml:space="preserve"> from implementing such policies while </w:t>
      </w:r>
      <w:r w:rsidRPr="005B37B5">
        <w:rPr>
          <w:rStyle w:val="StyleUnderline"/>
          <w:highlight w:val="cyan"/>
        </w:rPr>
        <w:t>imposing</w:t>
      </w:r>
      <w:r w:rsidRPr="00D92C40">
        <w:rPr>
          <w:rStyle w:val="StyleUnderline"/>
        </w:rPr>
        <w:t xml:space="preserve"> their </w:t>
      </w:r>
      <w:r w:rsidRPr="005B37B5">
        <w:rPr>
          <w:rStyle w:val="StyleUnderline"/>
          <w:highlight w:val="cyan"/>
        </w:rPr>
        <w:t xml:space="preserve">costs on </w:t>
      </w:r>
      <w:r w:rsidRPr="005B37B5">
        <w:rPr>
          <w:rStyle w:val="Emphasis"/>
          <w:highlight w:val="cyan"/>
        </w:rPr>
        <w:t>later gen</w:t>
      </w:r>
      <w:r w:rsidRPr="005B37B5">
        <w:rPr>
          <w:rStyle w:val="StyleUnderline"/>
        </w:rPr>
        <w:t>eration</w:t>
      </w:r>
      <w:r w:rsidRPr="005B37B5">
        <w:rPr>
          <w:rStyle w:val="Emphasis"/>
          <w:highlight w:val="cyan"/>
        </w:rPr>
        <w:t>s</w:t>
      </w:r>
      <w:r>
        <w:rPr>
          <w:sz w:val="16"/>
        </w:rPr>
        <w:t xml:space="preserve"> who cannot sanction them for doing so (Nordhaus, 1975). But electoral incentives are far from the only institutional determinants of short-termism in democracies. </w:t>
      </w:r>
      <w:r w:rsidRPr="00AC0459">
        <w:rPr>
          <w:rStyle w:val="StyleUnderline"/>
        </w:rPr>
        <w:t xml:space="preserve">Politicians </w:t>
      </w:r>
      <w:r w:rsidRPr="00AC0459">
        <w:rPr>
          <w:rStyle w:val="StyleUnderline"/>
          <w:highlight w:val="cyan"/>
        </w:rPr>
        <w:t>also</w:t>
      </w:r>
      <w:r w:rsidRPr="00AC0459">
        <w:rPr>
          <w:rStyle w:val="StyleUnderline"/>
        </w:rPr>
        <w:t xml:space="preserve"> have</w:t>
      </w:r>
      <w:r w:rsidRPr="00043D67">
        <w:rPr>
          <w:rStyle w:val="StyleUnderline"/>
        </w:rPr>
        <w:t xml:space="preserve"> </w:t>
      </w:r>
      <w:r w:rsidRPr="00AC0459">
        <w:rPr>
          <w:rStyle w:val="Emphasis"/>
          <w:highlight w:val="cyan"/>
        </w:rPr>
        <w:t>financial incentives</w:t>
      </w:r>
      <w:r w:rsidRPr="00043D67">
        <w:rPr>
          <w:rStyle w:val="StyleUnderline"/>
        </w:rPr>
        <w:t xml:space="preserve"> to be short-termist, </w:t>
      </w:r>
      <w:r w:rsidRPr="00AC0459">
        <w:rPr>
          <w:rStyle w:val="StyleUnderline"/>
          <w:highlight w:val="cyan"/>
        </w:rPr>
        <w:t>because</w:t>
      </w:r>
      <w:r w:rsidRPr="00043D67">
        <w:rPr>
          <w:rStyle w:val="StyleUnderline"/>
        </w:rPr>
        <w:t xml:space="preserve"> they are</w:t>
      </w:r>
      <w:r>
        <w:rPr>
          <w:sz w:val="16"/>
        </w:rPr>
        <w:t xml:space="preserve"> often </w:t>
      </w:r>
      <w:r w:rsidRPr="00043D67">
        <w:rPr>
          <w:rStyle w:val="Emphasis"/>
        </w:rPr>
        <w:t xml:space="preserve">economically </w:t>
      </w:r>
      <w:r w:rsidRPr="00AC0459">
        <w:rPr>
          <w:rStyle w:val="Emphasis"/>
          <w:highlight w:val="cyan"/>
        </w:rPr>
        <w:t>dependent</w:t>
      </w:r>
      <w:r w:rsidRPr="00AC0459">
        <w:rPr>
          <w:rStyle w:val="StyleUnderline"/>
          <w:highlight w:val="cyan"/>
        </w:rPr>
        <w:t xml:space="preserve"> on </w:t>
      </w:r>
      <w:r w:rsidRPr="00AC0459">
        <w:rPr>
          <w:rStyle w:val="Emphasis"/>
          <w:highlight w:val="cyan"/>
        </w:rPr>
        <w:t>org</w:t>
      </w:r>
      <w:r w:rsidRPr="00043D67">
        <w:rPr>
          <w:rStyle w:val="StyleUnderline"/>
        </w:rPr>
        <w:t>anization</w:t>
      </w:r>
      <w:r w:rsidRPr="00AC0459">
        <w:rPr>
          <w:rStyle w:val="Emphasis"/>
          <w:highlight w:val="cyan"/>
        </w:rPr>
        <w:t>s</w:t>
      </w:r>
      <w:r w:rsidRPr="00AC0459">
        <w:rPr>
          <w:rStyle w:val="StyleUnderline"/>
          <w:highlight w:val="cyan"/>
        </w:rPr>
        <w:t xml:space="preserve"> which </w:t>
      </w:r>
      <w:r w:rsidRPr="00AC0459">
        <w:rPr>
          <w:rStyle w:val="Emphasis"/>
        </w:rPr>
        <w:t>want</w:t>
      </w:r>
      <w:r w:rsidRPr="00AC0459">
        <w:rPr>
          <w:sz w:val="16"/>
        </w:rPr>
        <w:t xml:space="preserve"> them</w:t>
      </w:r>
      <w:r>
        <w:rPr>
          <w:sz w:val="16"/>
        </w:rPr>
        <w:t xml:space="preserve"> </w:t>
      </w:r>
      <w:r w:rsidRPr="00043D67">
        <w:rPr>
          <w:rStyle w:val="StyleUnderline"/>
        </w:rPr>
        <w:t xml:space="preserve">to </w:t>
      </w:r>
      <w:r w:rsidRPr="00AC0459">
        <w:rPr>
          <w:rStyle w:val="StyleUnderline"/>
          <w:highlight w:val="cyan"/>
        </w:rPr>
        <w:t>focus on</w:t>
      </w:r>
      <w:r w:rsidRPr="00043D67">
        <w:rPr>
          <w:rStyle w:val="StyleUnderline"/>
        </w:rPr>
        <w:t xml:space="preserve"> the </w:t>
      </w:r>
      <w:r w:rsidRPr="00AC0459">
        <w:rPr>
          <w:rStyle w:val="StyleUnderline"/>
          <w:highlight w:val="cyan"/>
        </w:rPr>
        <w:t>short term</w:t>
      </w:r>
      <w:r>
        <w:rPr>
          <w:sz w:val="16"/>
        </w:rPr>
        <w:t xml:space="preserve"> (Caney, 2016: 143). These and other institutional determinants strongly incentivize democratic political actors to neglect long-term problems—including x-risk.</w:t>
      </w:r>
    </w:p>
    <w:p w14:paraId="1F75272F" w14:textId="77777777" w:rsidR="00FD2B63" w:rsidRDefault="00FD2B63" w:rsidP="00FD2B63"/>
    <w:p w14:paraId="2AE68546" w14:textId="77777777" w:rsidR="00FD2B63" w:rsidRDefault="00FD2B63" w:rsidP="00FD2B63"/>
    <w:p w14:paraId="7ED75BC1" w14:textId="77777777" w:rsidR="00ED3A51" w:rsidRPr="0070306C" w:rsidRDefault="00ED3A51" w:rsidP="00ED3A51">
      <w:pPr>
        <w:pStyle w:val="Heading4"/>
      </w:pPr>
      <w:r>
        <w:t xml:space="preserve">Democracy </w:t>
      </w:r>
      <w:r w:rsidRPr="007F4F64">
        <w:rPr>
          <w:u w:val="single"/>
        </w:rPr>
        <w:t>ignites</w:t>
      </w:r>
      <w:r>
        <w:t xml:space="preserve"> maritime </w:t>
      </w:r>
      <w:r w:rsidRPr="007F4F64">
        <w:rPr>
          <w:u w:val="single"/>
        </w:rPr>
        <w:t>flashpoints</w:t>
      </w:r>
      <w:r>
        <w:t xml:space="preserve">---liberal values </w:t>
      </w:r>
      <w:r w:rsidRPr="007F4F64">
        <w:rPr>
          <w:u w:val="single"/>
        </w:rPr>
        <w:t>drive</w:t>
      </w:r>
      <w:r>
        <w:t xml:space="preserve"> nationalism and insecurity.</w:t>
      </w:r>
    </w:p>
    <w:p w14:paraId="26E7EE5B" w14:textId="77777777" w:rsidR="00ED3A51" w:rsidRPr="00437670" w:rsidRDefault="00ED3A51" w:rsidP="00ED3A51">
      <w:r w:rsidRPr="006C73ED">
        <w:rPr>
          <w:rStyle w:val="Style13ptBold"/>
        </w:rPr>
        <w:t>Mitchell ’23</w:t>
      </w:r>
      <w:r>
        <w:t xml:space="preserve"> [Sara McLaughlin; 2023; Professor of Political Science at the University of Iowa; Security Studies in a New Era of Maritime Competition, “Clashes at Sea: Explaining the Onset, Militarization, and Resolution of Diplomatic Maritime Claims,” Ch. 3]</w:t>
      </w:r>
    </w:p>
    <w:p w14:paraId="2AAFDA79" w14:textId="77777777" w:rsidR="00ED3A51" w:rsidRPr="002E3DA4" w:rsidRDefault="00ED3A51" w:rsidP="00ED3A51">
      <w:pPr>
        <w:rPr>
          <w:sz w:val="16"/>
        </w:rPr>
      </w:pPr>
      <w:r w:rsidRPr="002E3DA4">
        <w:rPr>
          <w:sz w:val="16"/>
        </w:rPr>
        <w:t xml:space="preserve">Developed/Democratic Dyads </w:t>
      </w:r>
    </w:p>
    <w:p w14:paraId="375D1D63" w14:textId="77777777" w:rsidR="00ED3A51" w:rsidRPr="002E3DA4" w:rsidRDefault="00ED3A51" w:rsidP="00ED3A51">
      <w:pPr>
        <w:rPr>
          <w:sz w:val="16"/>
        </w:rPr>
      </w:pPr>
      <w:r w:rsidRPr="001F532D">
        <w:rPr>
          <w:rStyle w:val="StyleUnderline"/>
          <w:highlight w:val="cyan"/>
        </w:rPr>
        <w:t>Maritime claims</w:t>
      </w:r>
      <w:r w:rsidRPr="002E3DA4">
        <w:rPr>
          <w:sz w:val="16"/>
        </w:rPr>
        <w:t xml:space="preserve"> often </w:t>
      </w:r>
      <w:r w:rsidRPr="001F532D">
        <w:rPr>
          <w:rStyle w:val="Emphasis"/>
          <w:highlight w:val="cyan"/>
        </w:rPr>
        <w:t>stem</w:t>
      </w:r>
      <w:r w:rsidRPr="001F532D">
        <w:rPr>
          <w:rStyle w:val="StyleUnderline"/>
          <w:highlight w:val="cyan"/>
        </w:rPr>
        <w:t xml:space="preserve"> from</w:t>
      </w:r>
      <w:r w:rsidRPr="002E3DA4">
        <w:rPr>
          <w:sz w:val="16"/>
        </w:rPr>
        <w:t xml:space="preserve"> states’ </w:t>
      </w:r>
      <w:r w:rsidRPr="001F532D">
        <w:rPr>
          <w:rStyle w:val="Emphasis"/>
          <w:highlight w:val="cyan"/>
        </w:rPr>
        <w:t>econ</w:t>
      </w:r>
      <w:r w:rsidRPr="00D127B0">
        <w:rPr>
          <w:rStyle w:val="Emphasis"/>
        </w:rPr>
        <w:t>omic goals</w:t>
      </w:r>
      <w:r w:rsidRPr="007B2A8B">
        <w:rPr>
          <w:rStyle w:val="StyleUnderline"/>
        </w:rPr>
        <w:t xml:space="preserve"> </w:t>
      </w:r>
      <w:r w:rsidRPr="001F532D">
        <w:rPr>
          <w:rStyle w:val="StyleUnderline"/>
          <w:highlight w:val="cyan"/>
        </w:rPr>
        <w:t>as</w:t>
      </w:r>
      <w:r w:rsidRPr="007B2A8B">
        <w:rPr>
          <w:rStyle w:val="StyleUnderline"/>
        </w:rPr>
        <w:t xml:space="preserve"> more </w:t>
      </w:r>
      <w:r w:rsidRPr="001F532D">
        <w:rPr>
          <w:rStyle w:val="Emphasis"/>
          <w:highlight w:val="cyan"/>
        </w:rPr>
        <w:t>developed</w:t>
      </w:r>
      <w:r w:rsidRPr="001F532D">
        <w:rPr>
          <w:rStyle w:val="StyleUnderline"/>
          <w:highlight w:val="cyan"/>
        </w:rPr>
        <w:t xml:space="preserve"> countries seek</w:t>
      </w:r>
      <w:r w:rsidRPr="007B2A8B">
        <w:rPr>
          <w:rStyle w:val="StyleUnderline"/>
        </w:rPr>
        <w:t xml:space="preserve"> to extract </w:t>
      </w:r>
      <w:r w:rsidRPr="005C6105">
        <w:rPr>
          <w:rStyle w:val="Emphasis"/>
        </w:rPr>
        <w:t>hydrocarbon</w:t>
      </w:r>
      <w:r w:rsidRPr="005C6105">
        <w:rPr>
          <w:rStyle w:val="StyleUnderline"/>
        </w:rPr>
        <w:t xml:space="preserve"> and </w:t>
      </w:r>
      <w:r w:rsidRPr="005C6105">
        <w:rPr>
          <w:rStyle w:val="Emphasis"/>
        </w:rPr>
        <w:t>fish</w:t>
      </w:r>
      <w:r w:rsidRPr="005C6105">
        <w:rPr>
          <w:rStyle w:val="StyleUnderline"/>
        </w:rPr>
        <w:t xml:space="preserve">ing </w:t>
      </w:r>
      <w:r w:rsidRPr="005C6105">
        <w:rPr>
          <w:rStyle w:val="StyleUnderline"/>
          <w:highlight w:val="cyan"/>
        </w:rPr>
        <w:t>resources</w:t>
      </w:r>
      <w:r w:rsidRPr="007B2A8B">
        <w:rPr>
          <w:rStyle w:val="StyleUnderline"/>
        </w:rPr>
        <w:t xml:space="preserve"> of the sea </w:t>
      </w:r>
      <w:r w:rsidRPr="001F532D">
        <w:rPr>
          <w:rStyle w:val="StyleUnderline"/>
          <w:highlight w:val="cyan"/>
        </w:rPr>
        <w:t>to meet</w:t>
      </w:r>
      <w:r w:rsidRPr="007B2A8B">
        <w:rPr>
          <w:rStyle w:val="StyleUnderline"/>
        </w:rPr>
        <w:t xml:space="preserve"> increasing</w:t>
      </w:r>
      <w:r w:rsidRPr="002E3DA4">
        <w:rPr>
          <w:sz w:val="16"/>
        </w:rPr>
        <w:t xml:space="preserve"> local </w:t>
      </w:r>
      <w:r w:rsidRPr="001F532D">
        <w:rPr>
          <w:rStyle w:val="Emphasis"/>
          <w:highlight w:val="cyan"/>
        </w:rPr>
        <w:t>demands</w:t>
      </w:r>
      <w:r w:rsidRPr="002E3DA4">
        <w:rPr>
          <w:sz w:val="16"/>
        </w:rPr>
        <w:t xml:space="preserve"> for food and energy. Economically advanced </w:t>
      </w:r>
      <w:r w:rsidRPr="001F532D">
        <w:rPr>
          <w:rStyle w:val="StyleUnderline"/>
          <w:highlight w:val="cyan"/>
        </w:rPr>
        <w:t>states</w:t>
      </w:r>
      <w:r w:rsidRPr="002E3DA4">
        <w:rPr>
          <w:sz w:val="16"/>
        </w:rPr>
        <w:t xml:space="preserve"> also </w:t>
      </w:r>
      <w:r w:rsidRPr="007B2A8B">
        <w:rPr>
          <w:rStyle w:val="StyleUnderline"/>
        </w:rPr>
        <w:t xml:space="preserve">tend to </w:t>
      </w:r>
      <w:r w:rsidRPr="005C6105">
        <w:rPr>
          <w:rStyle w:val="StyleUnderline"/>
        </w:rPr>
        <w:t xml:space="preserve">be more </w:t>
      </w:r>
      <w:r w:rsidRPr="005C6105">
        <w:rPr>
          <w:rStyle w:val="Emphasis"/>
        </w:rPr>
        <w:t>democratic</w:t>
      </w:r>
      <w:r w:rsidRPr="005C6105">
        <w:rPr>
          <w:rStyle w:val="StyleUnderline"/>
        </w:rPr>
        <w:t xml:space="preserve">, </w:t>
      </w:r>
      <w:r w:rsidRPr="001F532D">
        <w:rPr>
          <w:rStyle w:val="StyleUnderline"/>
          <w:highlight w:val="cyan"/>
        </w:rPr>
        <w:t>with</w:t>
      </w:r>
      <w:r w:rsidRPr="007B2A8B">
        <w:rPr>
          <w:rStyle w:val="StyleUnderline"/>
        </w:rPr>
        <w:t xml:space="preserve"> institutions that provide for </w:t>
      </w:r>
      <w:r w:rsidRPr="001F532D">
        <w:rPr>
          <w:rStyle w:val="Emphasis"/>
          <w:highlight w:val="cyan"/>
        </w:rPr>
        <w:t>free</w:t>
      </w:r>
      <w:r w:rsidRPr="005C6105">
        <w:rPr>
          <w:rStyle w:val="StyleUnderline"/>
        </w:rPr>
        <w:t xml:space="preserve"> and </w:t>
      </w:r>
      <w:r w:rsidRPr="005C6105">
        <w:rPr>
          <w:rStyle w:val="Emphasis"/>
        </w:rPr>
        <w:t xml:space="preserve">fair </w:t>
      </w:r>
      <w:r w:rsidRPr="001F532D">
        <w:rPr>
          <w:rStyle w:val="Emphasis"/>
          <w:highlight w:val="cyan"/>
        </w:rPr>
        <w:t>elections</w:t>
      </w:r>
      <w:r w:rsidRPr="001F532D">
        <w:rPr>
          <w:rStyle w:val="StyleUnderline"/>
          <w:highlight w:val="cyan"/>
        </w:rPr>
        <w:t xml:space="preserve"> and</w:t>
      </w:r>
      <w:r w:rsidRPr="007B2A8B">
        <w:rPr>
          <w:rStyle w:val="StyleUnderline"/>
        </w:rPr>
        <w:t xml:space="preserve"> </w:t>
      </w:r>
      <w:r w:rsidRPr="007B2A8B">
        <w:rPr>
          <w:rStyle w:val="Emphasis"/>
        </w:rPr>
        <w:t xml:space="preserve">protect </w:t>
      </w:r>
      <w:r w:rsidRPr="007B2A8B">
        <w:rPr>
          <w:rStyle w:val="Emphasis"/>
          <w:highlight w:val="cyan"/>
        </w:rPr>
        <w:t xml:space="preserve">property </w:t>
      </w:r>
      <w:r w:rsidRPr="001F532D">
        <w:rPr>
          <w:rStyle w:val="Emphasis"/>
          <w:highlight w:val="cyan"/>
        </w:rPr>
        <w:t>rights</w:t>
      </w:r>
      <w:r w:rsidRPr="001F532D">
        <w:rPr>
          <w:rStyle w:val="StyleUnderline"/>
          <w:highlight w:val="cyan"/>
        </w:rPr>
        <w:t xml:space="preserve">. </w:t>
      </w:r>
      <w:r w:rsidRPr="001F532D">
        <w:rPr>
          <w:rStyle w:val="Emphasis"/>
          <w:highlight w:val="cyan"/>
        </w:rPr>
        <w:t>Dem</w:t>
      </w:r>
      <w:r w:rsidRPr="007B2A8B">
        <w:rPr>
          <w:rStyle w:val="StyleUnderline"/>
        </w:rPr>
        <w:t>ocracy</w:t>
      </w:r>
      <w:r w:rsidRPr="002E3DA4">
        <w:rPr>
          <w:sz w:val="16"/>
        </w:rPr>
        <w:t xml:space="preserve"> and development </w:t>
      </w:r>
      <w:r w:rsidRPr="007B2A8B">
        <w:rPr>
          <w:rStyle w:val="StyleUnderline"/>
        </w:rPr>
        <w:t xml:space="preserve">go </w:t>
      </w:r>
      <w:r w:rsidRPr="001F532D">
        <w:rPr>
          <w:rStyle w:val="Emphasis"/>
          <w:highlight w:val="cyan"/>
        </w:rPr>
        <w:t>hand in hand</w:t>
      </w:r>
      <w:r w:rsidRPr="001F532D">
        <w:rPr>
          <w:rStyle w:val="StyleUnderline"/>
          <w:highlight w:val="cyan"/>
        </w:rPr>
        <w:t xml:space="preserve"> with maritime conflicts because</w:t>
      </w:r>
      <w:r w:rsidRPr="001F532D">
        <w:rPr>
          <w:rStyle w:val="StyleUnderline"/>
        </w:rPr>
        <w:t xml:space="preserve"> most</w:t>
      </w:r>
      <w:r w:rsidRPr="007B2A8B">
        <w:rPr>
          <w:rStyle w:val="StyleUnderline"/>
        </w:rPr>
        <w:t xml:space="preserve"> of the </w:t>
      </w:r>
      <w:r w:rsidRPr="001F532D">
        <w:rPr>
          <w:rStyle w:val="Emphasis"/>
          <w:highlight w:val="cyan"/>
        </w:rPr>
        <w:t>largest</w:t>
      </w:r>
      <w:r w:rsidRPr="00D127B0">
        <w:rPr>
          <w:rStyle w:val="Emphasis"/>
        </w:rPr>
        <w:t xml:space="preserve"> fishing </w:t>
      </w:r>
      <w:r w:rsidRPr="001F532D">
        <w:rPr>
          <w:rStyle w:val="Emphasis"/>
          <w:highlight w:val="cyan"/>
        </w:rPr>
        <w:t>fleets</w:t>
      </w:r>
      <w:r w:rsidRPr="007B2A8B">
        <w:rPr>
          <w:rStyle w:val="StyleUnderline"/>
        </w:rPr>
        <w:t xml:space="preserve"> in </w:t>
      </w:r>
      <w:r w:rsidRPr="005C6105">
        <w:rPr>
          <w:rStyle w:val="StyleUnderline"/>
        </w:rPr>
        <w:t xml:space="preserve">the </w:t>
      </w:r>
      <w:r w:rsidRPr="005C6105">
        <w:rPr>
          <w:rStyle w:val="Emphasis"/>
        </w:rPr>
        <w:t>world</w:t>
      </w:r>
      <w:r w:rsidRPr="005C6105">
        <w:rPr>
          <w:rStyle w:val="StyleUnderline"/>
        </w:rPr>
        <w:t xml:space="preserve"> come from</w:t>
      </w:r>
      <w:r w:rsidRPr="005C6105">
        <w:rPr>
          <w:sz w:val="16"/>
        </w:rPr>
        <w:t xml:space="preserve"> wealthy </w:t>
      </w:r>
      <w:r w:rsidRPr="005C6105">
        <w:rPr>
          <w:rStyle w:val="Emphasis"/>
        </w:rPr>
        <w:t>dem</w:t>
      </w:r>
      <w:r w:rsidRPr="005C6105">
        <w:rPr>
          <w:rStyle w:val="StyleUnderline"/>
        </w:rPr>
        <w:t>ocratic state</w:t>
      </w:r>
      <w:r w:rsidRPr="005C6105">
        <w:rPr>
          <w:rStyle w:val="Emphasis"/>
        </w:rPr>
        <w:t>s</w:t>
      </w:r>
      <w:r w:rsidRPr="005C6105">
        <w:rPr>
          <w:sz w:val="16"/>
        </w:rPr>
        <w:t>, such as Japan, Spain</w:t>
      </w:r>
      <w:r w:rsidRPr="002E3DA4">
        <w:rPr>
          <w:sz w:val="16"/>
        </w:rPr>
        <w:t xml:space="preserve">, India, the UK, and the US. 51 Many of the </w:t>
      </w:r>
      <w:r w:rsidRPr="00D127B0">
        <w:rPr>
          <w:rStyle w:val="StyleUnderline"/>
        </w:rPr>
        <w:t xml:space="preserve">maritime </w:t>
      </w:r>
      <w:r w:rsidRPr="001F532D">
        <w:rPr>
          <w:rStyle w:val="StyleUnderline"/>
          <w:highlight w:val="cyan"/>
        </w:rPr>
        <w:t>claims</w:t>
      </w:r>
      <w:r w:rsidRPr="002E3DA4">
        <w:rPr>
          <w:sz w:val="16"/>
        </w:rPr>
        <w:t xml:space="preserve"> discussed in the paper </w:t>
      </w:r>
      <w:r w:rsidRPr="001F532D">
        <w:rPr>
          <w:rStyle w:val="StyleUnderline"/>
          <w:highlight w:val="cyan"/>
        </w:rPr>
        <w:t>thus far</w:t>
      </w:r>
      <w:r w:rsidRPr="002E3DA4">
        <w:rPr>
          <w:sz w:val="16"/>
        </w:rPr>
        <w:t xml:space="preserve"> (e.g. </w:t>
      </w:r>
      <w:r w:rsidRPr="001F532D">
        <w:rPr>
          <w:rStyle w:val="Emphasis"/>
          <w:highlight w:val="cyan"/>
        </w:rPr>
        <w:t>Cod</w:t>
      </w:r>
      <w:r w:rsidRPr="00D127B0">
        <w:rPr>
          <w:rStyle w:val="StyleUnderline"/>
        </w:rPr>
        <w:t xml:space="preserve"> Wars, </w:t>
      </w:r>
      <w:r w:rsidRPr="001F532D">
        <w:rPr>
          <w:rStyle w:val="Emphasis"/>
          <w:highlight w:val="cyan"/>
        </w:rPr>
        <w:t>Turbot</w:t>
      </w:r>
      <w:r w:rsidRPr="00D127B0">
        <w:rPr>
          <w:rStyle w:val="StyleUnderline"/>
        </w:rPr>
        <w:t xml:space="preserve"> Wars, </w:t>
      </w:r>
      <w:r w:rsidRPr="001F532D">
        <w:rPr>
          <w:rStyle w:val="Emphasis"/>
          <w:highlight w:val="cyan"/>
        </w:rPr>
        <w:t>Northwest Passage</w:t>
      </w:r>
      <w:r w:rsidRPr="001F532D">
        <w:rPr>
          <w:rStyle w:val="StyleUnderline"/>
          <w:highlight w:val="cyan"/>
        </w:rPr>
        <w:t xml:space="preserve">, </w:t>
      </w:r>
      <w:r w:rsidRPr="001F532D">
        <w:rPr>
          <w:rStyle w:val="Emphasis"/>
          <w:highlight w:val="cyan"/>
        </w:rPr>
        <w:t>Tuna</w:t>
      </w:r>
      <w:r w:rsidRPr="00D127B0">
        <w:rPr>
          <w:rStyle w:val="StyleUnderline"/>
        </w:rPr>
        <w:t xml:space="preserve"> Wars</w:t>
      </w:r>
      <w:r w:rsidRPr="002E3DA4">
        <w:rPr>
          <w:sz w:val="16"/>
        </w:rPr>
        <w:t xml:space="preserve">) </w:t>
      </w:r>
      <w:r w:rsidRPr="001F532D">
        <w:rPr>
          <w:rStyle w:val="StyleUnderline"/>
          <w:highlight w:val="cyan"/>
        </w:rPr>
        <w:t xml:space="preserve">occur between </w:t>
      </w:r>
      <w:r w:rsidRPr="001F532D">
        <w:rPr>
          <w:rStyle w:val="Emphasis"/>
        </w:rPr>
        <w:t xml:space="preserve">fully </w:t>
      </w:r>
      <w:r w:rsidRPr="001F532D">
        <w:rPr>
          <w:rStyle w:val="Emphasis"/>
          <w:highlight w:val="cyan"/>
        </w:rPr>
        <w:t>dem</w:t>
      </w:r>
      <w:r w:rsidRPr="001F532D">
        <w:rPr>
          <w:rStyle w:val="StyleUnderline"/>
        </w:rPr>
        <w:t xml:space="preserve">ocratic </w:t>
      </w:r>
      <w:r w:rsidRPr="00D127B0">
        <w:rPr>
          <w:rStyle w:val="StyleUnderline"/>
        </w:rPr>
        <w:t>countries</w:t>
      </w:r>
      <w:r w:rsidRPr="002E3DA4">
        <w:rPr>
          <w:sz w:val="16"/>
        </w:rPr>
        <w:t>.</w:t>
      </w:r>
    </w:p>
    <w:p w14:paraId="0A3D391B" w14:textId="77777777" w:rsidR="00ED3A51" w:rsidRPr="002E3DA4" w:rsidRDefault="00ED3A51" w:rsidP="00ED3A51">
      <w:pPr>
        <w:rPr>
          <w:sz w:val="16"/>
        </w:rPr>
      </w:pPr>
      <w:r w:rsidRPr="002E3DA4">
        <w:rPr>
          <w:sz w:val="16"/>
        </w:rPr>
        <w:t xml:space="preserve">Few territorial disputes occur between fully democratic states, although </w:t>
      </w:r>
      <w:r w:rsidRPr="00D127B0">
        <w:rPr>
          <w:rStyle w:val="StyleUnderline"/>
        </w:rPr>
        <w:t xml:space="preserve">a </w:t>
      </w:r>
      <w:r w:rsidRPr="001F532D">
        <w:rPr>
          <w:rStyle w:val="Emphasis"/>
          <w:highlight w:val="cyan"/>
        </w:rPr>
        <w:t>high</w:t>
      </w:r>
      <w:r w:rsidRPr="00D127B0">
        <w:rPr>
          <w:rStyle w:val="Emphasis"/>
        </w:rPr>
        <w:t xml:space="preserve"> percent</w:t>
      </w:r>
      <w:r w:rsidRPr="00D127B0">
        <w:rPr>
          <w:rStyle w:val="StyleUnderline"/>
        </w:rPr>
        <w:t xml:space="preserve">age democratic </w:t>
      </w:r>
      <w:r w:rsidRPr="001F532D">
        <w:rPr>
          <w:rStyle w:val="Emphasis"/>
          <w:highlight w:val="cyan"/>
        </w:rPr>
        <w:t>militarized disputes</w:t>
      </w:r>
      <w:r w:rsidRPr="001F532D">
        <w:rPr>
          <w:rStyle w:val="StyleUnderline"/>
          <w:highlight w:val="cyan"/>
        </w:rPr>
        <w:t xml:space="preserve"> involve </w:t>
      </w:r>
      <w:r w:rsidRPr="001F532D">
        <w:rPr>
          <w:rStyle w:val="Emphasis"/>
          <w:highlight w:val="cyan"/>
        </w:rPr>
        <w:t>oil</w:t>
      </w:r>
      <w:r w:rsidRPr="001F532D">
        <w:rPr>
          <w:rStyle w:val="StyleUnderline"/>
          <w:highlight w:val="cyan"/>
        </w:rPr>
        <w:t xml:space="preserve"> and </w:t>
      </w:r>
      <w:r w:rsidRPr="001F532D">
        <w:rPr>
          <w:rStyle w:val="Emphasis"/>
          <w:highlight w:val="cyan"/>
        </w:rPr>
        <w:t>fish</w:t>
      </w:r>
      <w:r w:rsidRPr="001F532D">
        <w:rPr>
          <w:rStyle w:val="StyleUnderline"/>
        </w:rPr>
        <w:t xml:space="preserve">ing </w:t>
      </w:r>
      <w:r w:rsidRPr="00D127B0">
        <w:rPr>
          <w:rStyle w:val="StyleUnderline"/>
        </w:rPr>
        <w:t>resources</w:t>
      </w:r>
      <w:r w:rsidRPr="002E3DA4">
        <w:rPr>
          <w:sz w:val="16"/>
        </w:rPr>
        <w:t xml:space="preserve">. Of the 97 dyadic MIDs that occurred (1946-1992) between two democracies, 43% involved fishing, oil, or mineral resources (Mitchell and Prins 1999). </w:t>
      </w:r>
      <w:r w:rsidRPr="001F532D">
        <w:rPr>
          <w:rStyle w:val="Emphasis"/>
        </w:rPr>
        <w:t xml:space="preserve">Fully </w:t>
      </w:r>
      <w:r w:rsidRPr="001F532D">
        <w:rPr>
          <w:rStyle w:val="Emphasis"/>
          <w:highlight w:val="cyan"/>
        </w:rPr>
        <w:t>dem</w:t>
      </w:r>
      <w:r w:rsidRPr="00D127B0">
        <w:rPr>
          <w:rStyle w:val="StyleUnderline"/>
        </w:rPr>
        <w:t>ocratic countries</w:t>
      </w:r>
      <w:r w:rsidRPr="002E3DA4">
        <w:rPr>
          <w:sz w:val="16"/>
        </w:rPr>
        <w:t xml:space="preserve"> do not often contest each other’s land borders, but they </w:t>
      </w:r>
      <w:r w:rsidRPr="001F532D">
        <w:rPr>
          <w:rStyle w:val="Emphasis"/>
          <w:highlight w:val="cyan"/>
        </w:rPr>
        <w:t>engage frequently</w:t>
      </w:r>
      <w:r w:rsidRPr="001F532D">
        <w:rPr>
          <w:rStyle w:val="StyleUnderline"/>
          <w:highlight w:val="cyan"/>
        </w:rPr>
        <w:t xml:space="preserve"> in</w:t>
      </w:r>
      <w:r w:rsidRPr="00D127B0">
        <w:rPr>
          <w:rStyle w:val="StyleUnderline"/>
        </w:rPr>
        <w:t xml:space="preserve"> maritime </w:t>
      </w:r>
      <w:r w:rsidRPr="001F532D">
        <w:rPr>
          <w:rStyle w:val="StyleUnderline"/>
          <w:highlight w:val="cyan"/>
        </w:rPr>
        <w:t>claims</w:t>
      </w:r>
      <w:r w:rsidRPr="002E3DA4">
        <w:rPr>
          <w:sz w:val="16"/>
        </w:rPr>
        <w:t xml:space="preserve">. My replication of the Daniels and Mitchell (2017) model (Table 5) evaluates whether democratic dyads face higher risks for maritime claims than other regime pairings among all dyads (N=125,891) that could experience diplomatic disagreements over such issues. The authors’ </w:t>
      </w:r>
      <w:r w:rsidRPr="001F532D">
        <w:rPr>
          <w:rStyle w:val="Emphasis"/>
          <w:highlight w:val="cyan"/>
        </w:rPr>
        <w:t>bivariate analyses</w:t>
      </w:r>
      <w:r w:rsidRPr="001F532D">
        <w:rPr>
          <w:rStyle w:val="StyleUnderline"/>
          <w:highlight w:val="cyan"/>
        </w:rPr>
        <w:t xml:space="preserve"> show</w:t>
      </w:r>
      <w:r w:rsidRPr="00164D27">
        <w:rPr>
          <w:rStyle w:val="StyleUnderline"/>
        </w:rPr>
        <w:t xml:space="preserve"> that </w:t>
      </w:r>
      <w:r w:rsidRPr="001F532D">
        <w:rPr>
          <w:rStyle w:val="Emphasis"/>
          <w:highlight w:val="cyan"/>
        </w:rPr>
        <w:t>dem</w:t>
      </w:r>
      <w:r w:rsidRPr="00164D27">
        <w:rPr>
          <w:rStyle w:val="StyleUnderline"/>
        </w:rPr>
        <w:t xml:space="preserve">ocratic dyads </w:t>
      </w:r>
      <w:r w:rsidRPr="001F532D">
        <w:rPr>
          <w:rStyle w:val="StyleUnderline"/>
          <w:highlight w:val="cyan"/>
        </w:rPr>
        <w:t>have</w:t>
      </w:r>
      <w:r w:rsidRPr="00164D27">
        <w:rPr>
          <w:rStyle w:val="StyleUnderline"/>
        </w:rPr>
        <w:t xml:space="preserve"> a </w:t>
      </w:r>
      <w:r w:rsidRPr="001F532D">
        <w:rPr>
          <w:rStyle w:val="Emphasis"/>
          <w:highlight w:val="cyan"/>
        </w:rPr>
        <w:t>significantly higher risk</w:t>
      </w:r>
      <w:r w:rsidRPr="001F532D">
        <w:rPr>
          <w:rStyle w:val="StyleUnderline"/>
          <w:highlight w:val="cyan"/>
        </w:rPr>
        <w:t xml:space="preserve"> for</w:t>
      </w:r>
      <w:r w:rsidRPr="00164D27">
        <w:rPr>
          <w:rStyle w:val="StyleUnderline"/>
        </w:rPr>
        <w:t xml:space="preserve"> maritime </w:t>
      </w:r>
      <w:r w:rsidRPr="001F532D">
        <w:rPr>
          <w:rStyle w:val="StyleUnderline"/>
          <w:highlight w:val="cyan"/>
        </w:rPr>
        <w:t>claims</w:t>
      </w:r>
      <w:r w:rsidRPr="002E3DA4">
        <w:rPr>
          <w:sz w:val="16"/>
        </w:rPr>
        <w:t xml:space="preserve"> (7.09%) </w:t>
      </w:r>
      <w:r w:rsidRPr="001F532D">
        <w:rPr>
          <w:rStyle w:val="StyleUnderline"/>
          <w:highlight w:val="cyan"/>
        </w:rPr>
        <w:t xml:space="preserve">than </w:t>
      </w:r>
      <w:r w:rsidRPr="001F532D">
        <w:rPr>
          <w:rStyle w:val="Emphasis"/>
          <w:highlight w:val="cyan"/>
        </w:rPr>
        <w:t>non-dem</w:t>
      </w:r>
      <w:r w:rsidRPr="00164D27">
        <w:rPr>
          <w:rStyle w:val="StyleUnderline"/>
        </w:rPr>
        <w:t>ocratic dyads</w:t>
      </w:r>
      <w:r w:rsidRPr="002E3DA4">
        <w:rPr>
          <w:sz w:val="16"/>
        </w:rPr>
        <w:t xml:space="preserve"> (4.68%; χ2= 203.1308, p &lt; .001), </w:t>
      </w:r>
      <w:r w:rsidRPr="00164D27">
        <w:rPr>
          <w:rStyle w:val="StyleUnderline"/>
        </w:rPr>
        <w:t xml:space="preserve">a finding </w:t>
      </w:r>
      <w:r w:rsidRPr="001F532D">
        <w:rPr>
          <w:rStyle w:val="StyleUnderline"/>
          <w:highlight w:val="cyan"/>
        </w:rPr>
        <w:t>confirmed in</w:t>
      </w:r>
      <w:r w:rsidRPr="002E3DA4">
        <w:rPr>
          <w:sz w:val="16"/>
        </w:rPr>
        <w:t xml:space="preserve"> my </w:t>
      </w:r>
      <w:r w:rsidRPr="001F532D">
        <w:rPr>
          <w:rStyle w:val="Emphasis"/>
          <w:highlight w:val="cyan"/>
        </w:rPr>
        <w:t>replication</w:t>
      </w:r>
      <w:r w:rsidRPr="001F532D">
        <w:rPr>
          <w:rStyle w:val="StyleUnderline"/>
          <w:highlight w:val="cyan"/>
        </w:rPr>
        <w:t xml:space="preserve"> model</w:t>
      </w:r>
      <w:r w:rsidRPr="002E3DA4">
        <w:rPr>
          <w:sz w:val="16"/>
        </w:rPr>
        <w:t xml:space="preserve"> (Table 5, Model 1). </w:t>
      </w:r>
      <w:r w:rsidRPr="00164D27">
        <w:rPr>
          <w:rStyle w:val="StyleUnderline"/>
        </w:rPr>
        <w:t xml:space="preserve">The </w:t>
      </w:r>
      <w:r w:rsidRPr="001F532D">
        <w:rPr>
          <w:rStyle w:val="StyleUnderline"/>
          <w:highlight w:val="cyan"/>
        </w:rPr>
        <w:t>risks</w:t>
      </w:r>
      <w:r w:rsidRPr="00164D27">
        <w:rPr>
          <w:rStyle w:val="StyleUnderline"/>
        </w:rPr>
        <w:t xml:space="preserve"> of maritime claim onset </w:t>
      </w:r>
      <w:r w:rsidRPr="001F532D">
        <w:rPr>
          <w:rStyle w:val="StyleUnderline"/>
          <w:highlight w:val="cyan"/>
        </w:rPr>
        <w:t xml:space="preserve">are </w:t>
      </w:r>
      <w:r w:rsidRPr="001F532D">
        <w:rPr>
          <w:rStyle w:val="Emphasis"/>
          <w:highlight w:val="cyan"/>
        </w:rPr>
        <w:t>46% higher</w:t>
      </w:r>
      <w:r w:rsidRPr="002E3DA4">
        <w:rPr>
          <w:sz w:val="16"/>
        </w:rPr>
        <w:t xml:space="preserve"> for democratic dyads than non-democratic dyads. Consistent with democracies’ global economic interests driving these conflicts, maritime claims are 300% more likely if a dyad involves economically advanced states. These patterns suggest that </w:t>
      </w:r>
      <w:r w:rsidRPr="002E3DA4">
        <w:rPr>
          <w:rStyle w:val="Emphasis"/>
        </w:rPr>
        <w:t xml:space="preserve">maritime </w:t>
      </w:r>
      <w:r w:rsidRPr="001F532D">
        <w:rPr>
          <w:rStyle w:val="Emphasis"/>
          <w:highlight w:val="cyan"/>
        </w:rPr>
        <w:t>conflicts</w:t>
      </w:r>
      <w:r w:rsidRPr="001F532D">
        <w:rPr>
          <w:rStyle w:val="StyleUnderline"/>
          <w:highlight w:val="cyan"/>
        </w:rPr>
        <w:t xml:space="preserve"> between </w:t>
      </w:r>
      <w:r w:rsidRPr="00213537">
        <w:rPr>
          <w:rStyle w:val="Emphasis"/>
          <w:highlight w:val="cyan"/>
        </w:rPr>
        <w:t>dem</w:t>
      </w:r>
      <w:r w:rsidRPr="00164D27">
        <w:rPr>
          <w:rStyle w:val="StyleUnderline"/>
        </w:rPr>
        <w:t xml:space="preserve">ocracies </w:t>
      </w:r>
      <w:r w:rsidRPr="001F532D">
        <w:rPr>
          <w:rStyle w:val="StyleUnderline"/>
          <w:highlight w:val="cyan"/>
        </w:rPr>
        <w:t xml:space="preserve">are </w:t>
      </w:r>
      <w:r w:rsidRPr="001F532D">
        <w:rPr>
          <w:rStyle w:val="Emphasis"/>
        </w:rPr>
        <w:t xml:space="preserve">quite </w:t>
      </w:r>
      <w:r w:rsidRPr="001F532D">
        <w:rPr>
          <w:rStyle w:val="Emphasis"/>
          <w:highlight w:val="cyan"/>
        </w:rPr>
        <w:t>frequent</w:t>
      </w:r>
      <w:r w:rsidRPr="00164D27">
        <w:rPr>
          <w:rStyle w:val="StyleUnderline"/>
        </w:rPr>
        <w:t>,</w:t>
      </w:r>
      <w:r w:rsidRPr="002E3DA4">
        <w:rPr>
          <w:sz w:val="16"/>
        </w:rPr>
        <w:t xml:space="preserve"> which is surprising given that many of them (29%) involve militarized disputes. </w:t>
      </w:r>
      <w:r w:rsidRPr="001F532D">
        <w:rPr>
          <w:rStyle w:val="StyleUnderline"/>
          <w:highlight w:val="cyan"/>
        </w:rPr>
        <w:t>Maritime issues</w:t>
      </w:r>
      <w:r w:rsidRPr="002E3DA4">
        <w:rPr>
          <w:rStyle w:val="StyleUnderline"/>
        </w:rPr>
        <w:t xml:space="preserve"> thus </w:t>
      </w:r>
      <w:r w:rsidRPr="001F532D">
        <w:rPr>
          <w:rStyle w:val="Emphasis"/>
          <w:highlight w:val="cyan"/>
        </w:rPr>
        <w:t>create</w:t>
      </w:r>
      <w:r w:rsidRPr="002E3DA4">
        <w:rPr>
          <w:rStyle w:val="StyleUnderline"/>
        </w:rPr>
        <w:t xml:space="preserve"> a </w:t>
      </w:r>
      <w:r w:rsidRPr="001F532D">
        <w:rPr>
          <w:rStyle w:val="Emphasis"/>
          <w:highlight w:val="cyan"/>
        </w:rPr>
        <w:t>bone</w:t>
      </w:r>
      <w:r w:rsidRPr="001F532D">
        <w:rPr>
          <w:rStyle w:val="StyleUnderline"/>
          <w:highlight w:val="cyan"/>
        </w:rPr>
        <w:t xml:space="preserve"> of</w:t>
      </w:r>
      <w:r w:rsidRPr="002E3DA4">
        <w:rPr>
          <w:sz w:val="16"/>
        </w:rPr>
        <w:t xml:space="preserve"> democratic </w:t>
      </w:r>
      <w:r w:rsidRPr="001F532D">
        <w:rPr>
          <w:rStyle w:val="StyleUnderline"/>
          <w:highlight w:val="cyan"/>
        </w:rPr>
        <w:t>contention and</w:t>
      </w:r>
      <w:r w:rsidRPr="002E3DA4">
        <w:rPr>
          <w:sz w:val="16"/>
        </w:rPr>
        <w:t xml:space="preserve"> could </w:t>
      </w:r>
      <w:r w:rsidRPr="001F532D">
        <w:rPr>
          <w:rStyle w:val="StyleUnderline"/>
          <w:highlight w:val="cyan"/>
        </w:rPr>
        <w:t>threaten</w:t>
      </w:r>
      <w:r w:rsidRPr="002E3DA4">
        <w:rPr>
          <w:rStyle w:val="StyleUnderline"/>
        </w:rPr>
        <w:t xml:space="preserve"> the</w:t>
      </w:r>
      <w:r w:rsidRPr="002E3DA4">
        <w:rPr>
          <w:sz w:val="16"/>
        </w:rPr>
        <w:t xml:space="preserve"> democratic </w:t>
      </w:r>
      <w:r w:rsidRPr="001F532D">
        <w:rPr>
          <w:rStyle w:val="Emphasis"/>
          <w:highlight w:val="cyan"/>
        </w:rPr>
        <w:t>peace</w:t>
      </w:r>
      <w:r w:rsidRPr="001F532D">
        <w:rPr>
          <w:rStyle w:val="StyleUnderline"/>
          <w:highlight w:val="cyan"/>
        </w:rPr>
        <w:t xml:space="preserve"> in</w:t>
      </w:r>
      <w:r w:rsidRPr="002E3DA4">
        <w:rPr>
          <w:rStyle w:val="StyleUnderline"/>
        </w:rPr>
        <w:t xml:space="preserve"> the </w:t>
      </w:r>
      <w:r w:rsidRPr="001F532D">
        <w:rPr>
          <w:rStyle w:val="Emphasis"/>
          <w:highlight w:val="cyan"/>
        </w:rPr>
        <w:t>future</w:t>
      </w:r>
      <w:r w:rsidRPr="001F532D">
        <w:rPr>
          <w:rStyle w:val="StyleUnderline"/>
          <w:highlight w:val="cyan"/>
        </w:rPr>
        <w:t xml:space="preserve"> as </w:t>
      </w:r>
      <w:r w:rsidRPr="001F532D">
        <w:rPr>
          <w:rStyle w:val="StyleUnderline"/>
        </w:rPr>
        <w:t xml:space="preserve">marine </w:t>
      </w:r>
      <w:r w:rsidRPr="001F532D">
        <w:rPr>
          <w:rStyle w:val="StyleUnderline"/>
          <w:highlight w:val="cyan"/>
        </w:rPr>
        <w:t>resources become</w:t>
      </w:r>
      <w:r w:rsidRPr="002E3DA4">
        <w:rPr>
          <w:rStyle w:val="StyleUnderline"/>
        </w:rPr>
        <w:t xml:space="preserve"> </w:t>
      </w:r>
      <w:r w:rsidRPr="002E3DA4">
        <w:rPr>
          <w:rStyle w:val="Emphasis"/>
        </w:rPr>
        <w:t xml:space="preserve">more </w:t>
      </w:r>
      <w:r w:rsidRPr="001F532D">
        <w:rPr>
          <w:rStyle w:val="Emphasis"/>
          <w:highlight w:val="cyan"/>
        </w:rPr>
        <w:t>contested</w:t>
      </w:r>
      <w:r w:rsidRPr="001F532D">
        <w:rPr>
          <w:rStyle w:val="StyleUnderline"/>
          <w:highlight w:val="cyan"/>
        </w:rPr>
        <w:t xml:space="preserve"> in</w:t>
      </w:r>
      <w:r w:rsidRPr="002E3DA4">
        <w:rPr>
          <w:rStyle w:val="StyleUnderline"/>
        </w:rPr>
        <w:t xml:space="preserve"> an </w:t>
      </w:r>
      <w:r w:rsidRPr="002E3DA4">
        <w:rPr>
          <w:rStyle w:val="Emphasis"/>
        </w:rPr>
        <w:t xml:space="preserve">increasingly </w:t>
      </w:r>
      <w:r w:rsidRPr="001F532D">
        <w:rPr>
          <w:rStyle w:val="Emphasis"/>
          <w:highlight w:val="cyan"/>
        </w:rPr>
        <w:t>scarce</w:t>
      </w:r>
      <w:r w:rsidRPr="002E3DA4">
        <w:rPr>
          <w:rStyle w:val="StyleUnderline"/>
        </w:rPr>
        <w:t xml:space="preserve"> global </w:t>
      </w:r>
      <w:r w:rsidRPr="001F532D">
        <w:rPr>
          <w:rStyle w:val="StyleUnderline"/>
          <w:highlight w:val="cyan"/>
        </w:rPr>
        <w:t>environment</w:t>
      </w:r>
      <w:r w:rsidRPr="002E3DA4">
        <w:rPr>
          <w:sz w:val="16"/>
        </w:rPr>
        <w:t>. The negative and significant effect of the UNCLOS treaty being in force, however, shows that the risks for new jointly democratic maritime claims decreased in more recent decades given that the treaty has been ratified by 85% of all countries in the world.</w:t>
      </w:r>
    </w:p>
    <w:p w14:paraId="69C487FD" w14:textId="77777777" w:rsidR="00ED3A51" w:rsidRPr="002E3DA4" w:rsidRDefault="00ED3A51" w:rsidP="00ED3A51">
      <w:pPr>
        <w:rPr>
          <w:sz w:val="16"/>
        </w:rPr>
      </w:pPr>
      <w:r w:rsidRPr="002E3DA4">
        <w:rPr>
          <w:sz w:val="16"/>
        </w:rPr>
        <w:t xml:space="preserve">Militarization of Maritime Claims (Stage 3) </w:t>
      </w:r>
    </w:p>
    <w:p w14:paraId="33A1E42E" w14:textId="77777777" w:rsidR="00ED3A51" w:rsidRDefault="00ED3A51" w:rsidP="00ED3A51">
      <w:pPr>
        <w:rPr>
          <w:sz w:val="16"/>
        </w:rPr>
      </w:pPr>
      <w:r w:rsidRPr="002E3DA4">
        <w:rPr>
          <w:sz w:val="16"/>
        </w:rPr>
        <w:t xml:space="preserve">Close to a third of all ICOW dyadic maritime claims experience at least one militarized dispute over the contested issues at stake. This is a conservative estimate of the effects of maritime issues on conflict, however, because ICOW excludes MIDs that are not fought directly over the issues in a claim. Variation in issue salience provides great leverage for predicting </w:t>
      </w:r>
      <w:r w:rsidRPr="002E3DA4">
        <w:rPr>
          <w:rStyle w:val="Emphasis"/>
        </w:rPr>
        <w:t xml:space="preserve">militarized </w:t>
      </w:r>
      <w:r w:rsidRPr="001F532D">
        <w:rPr>
          <w:rStyle w:val="Emphasis"/>
          <w:highlight w:val="cyan"/>
        </w:rPr>
        <w:t>disputes</w:t>
      </w:r>
      <w:r w:rsidRPr="001F532D">
        <w:rPr>
          <w:rStyle w:val="StyleUnderline"/>
          <w:highlight w:val="cyan"/>
        </w:rPr>
        <w:t>, with</w:t>
      </w:r>
      <w:r w:rsidRPr="002E3DA4">
        <w:rPr>
          <w:sz w:val="16"/>
        </w:rPr>
        <w:t xml:space="preserve"> more </w:t>
      </w:r>
      <w:r w:rsidRPr="001F532D">
        <w:rPr>
          <w:rStyle w:val="Emphasis"/>
          <w:highlight w:val="cyan"/>
        </w:rPr>
        <w:t>salient issues</w:t>
      </w:r>
      <w:r w:rsidRPr="001F532D">
        <w:rPr>
          <w:rStyle w:val="StyleUnderline"/>
          <w:highlight w:val="cyan"/>
        </w:rPr>
        <w:t xml:space="preserve"> involving </w:t>
      </w:r>
      <w:r w:rsidRPr="001F532D">
        <w:rPr>
          <w:rStyle w:val="Emphasis"/>
          <w:highlight w:val="cyan"/>
        </w:rPr>
        <w:t>oil</w:t>
      </w:r>
      <w:r w:rsidRPr="002E3DA4">
        <w:rPr>
          <w:rStyle w:val="StyleUnderline"/>
        </w:rPr>
        <w:t xml:space="preserve">, migratory </w:t>
      </w:r>
      <w:r w:rsidRPr="001F532D">
        <w:rPr>
          <w:rStyle w:val="Emphasis"/>
          <w:highlight w:val="cyan"/>
        </w:rPr>
        <w:t>fish</w:t>
      </w:r>
      <w:r w:rsidRPr="001F532D">
        <w:rPr>
          <w:rStyle w:val="Emphasis"/>
        </w:rPr>
        <w:t xml:space="preserve"> stocks</w:t>
      </w:r>
      <w:r w:rsidRPr="002E3DA4">
        <w:rPr>
          <w:rStyle w:val="StyleUnderline"/>
        </w:rPr>
        <w:t xml:space="preserve">, </w:t>
      </w:r>
      <w:r w:rsidRPr="001F532D">
        <w:rPr>
          <w:rStyle w:val="StyleUnderline"/>
          <w:highlight w:val="cyan"/>
        </w:rPr>
        <w:t xml:space="preserve">and </w:t>
      </w:r>
      <w:r w:rsidRPr="001F532D">
        <w:rPr>
          <w:rStyle w:val="Emphasis"/>
          <w:highlight w:val="cyan"/>
        </w:rPr>
        <w:t>land</w:t>
      </w:r>
      <w:r w:rsidRPr="001F532D">
        <w:rPr>
          <w:rStyle w:val="Emphasis"/>
        </w:rPr>
        <w:t xml:space="preserve"> disputes</w:t>
      </w:r>
      <w:r w:rsidRPr="002E3DA4">
        <w:rPr>
          <w:rStyle w:val="StyleUnderline"/>
        </w:rPr>
        <w:t xml:space="preserve"> </w:t>
      </w:r>
      <w:r w:rsidRPr="001F532D">
        <w:rPr>
          <w:rStyle w:val="StyleUnderline"/>
          <w:highlight w:val="cyan"/>
        </w:rPr>
        <w:t>becoming</w:t>
      </w:r>
      <w:r w:rsidRPr="002E3DA4">
        <w:rPr>
          <w:rStyle w:val="StyleUnderline"/>
        </w:rPr>
        <w:t xml:space="preserve"> </w:t>
      </w:r>
      <w:r w:rsidRPr="002E3DA4">
        <w:rPr>
          <w:rStyle w:val="Emphasis"/>
        </w:rPr>
        <w:t xml:space="preserve">more </w:t>
      </w:r>
      <w:r w:rsidRPr="001F532D">
        <w:rPr>
          <w:rStyle w:val="Emphasis"/>
          <w:highlight w:val="cyan"/>
        </w:rPr>
        <w:t>violent</w:t>
      </w:r>
      <w:r w:rsidRPr="002E3DA4">
        <w:rPr>
          <w:sz w:val="16"/>
        </w:rPr>
        <w:t xml:space="preserve"> on average. A history of </w:t>
      </w:r>
      <w:r w:rsidRPr="001F532D">
        <w:rPr>
          <w:rStyle w:val="Emphasis"/>
          <w:highlight w:val="cyan"/>
        </w:rPr>
        <w:t>conflict</w:t>
      </w:r>
      <w:r w:rsidRPr="002E3DA4">
        <w:rPr>
          <w:sz w:val="16"/>
        </w:rPr>
        <w:t xml:space="preserve"> and rivalry also </w:t>
      </w:r>
      <w:r w:rsidRPr="001F532D">
        <w:rPr>
          <w:rStyle w:val="Emphasis"/>
          <w:highlight w:val="cyan"/>
        </w:rPr>
        <w:t>raise</w:t>
      </w:r>
      <w:r w:rsidRPr="00582FE5">
        <w:rPr>
          <w:rStyle w:val="StyleUnderline"/>
        </w:rPr>
        <w:t xml:space="preserve"> the </w:t>
      </w:r>
      <w:r w:rsidRPr="001F532D">
        <w:rPr>
          <w:rStyle w:val="Emphasis"/>
          <w:highlight w:val="cyan"/>
        </w:rPr>
        <w:t>risks</w:t>
      </w:r>
      <w:r w:rsidRPr="001F532D">
        <w:rPr>
          <w:rStyle w:val="StyleUnderline"/>
          <w:highlight w:val="cyan"/>
        </w:rPr>
        <w:t xml:space="preserve"> that</w:t>
      </w:r>
      <w:r w:rsidRPr="00582FE5">
        <w:rPr>
          <w:rStyle w:val="StyleUnderline"/>
        </w:rPr>
        <w:t xml:space="preserve"> a </w:t>
      </w:r>
      <w:r w:rsidRPr="00582FE5">
        <w:rPr>
          <w:rStyle w:val="Emphasis"/>
        </w:rPr>
        <w:t>dyadic</w:t>
      </w:r>
      <w:r w:rsidRPr="00582FE5">
        <w:rPr>
          <w:rStyle w:val="StyleUnderline"/>
        </w:rPr>
        <w:t xml:space="preserve"> </w:t>
      </w:r>
      <w:r w:rsidRPr="001F532D">
        <w:rPr>
          <w:rStyle w:val="StyleUnderline"/>
          <w:highlight w:val="cyan"/>
        </w:rPr>
        <w:t>maritime claim</w:t>
      </w:r>
      <w:r w:rsidRPr="00582FE5">
        <w:rPr>
          <w:rStyle w:val="StyleUnderline"/>
        </w:rPr>
        <w:t xml:space="preserve"> will </w:t>
      </w:r>
      <w:r w:rsidRPr="001F532D">
        <w:rPr>
          <w:rStyle w:val="StyleUnderline"/>
          <w:highlight w:val="cyan"/>
        </w:rPr>
        <w:t xml:space="preserve">become </w:t>
      </w:r>
      <w:r w:rsidRPr="001F532D">
        <w:rPr>
          <w:rStyle w:val="Emphasis"/>
          <w:highlight w:val="cyan"/>
        </w:rPr>
        <w:t>militarized</w:t>
      </w:r>
      <w:r w:rsidRPr="002E3DA4">
        <w:rPr>
          <w:sz w:val="16"/>
        </w:rPr>
        <w:t>.</w:t>
      </w:r>
    </w:p>
    <w:p w14:paraId="1C032750" w14:textId="77777777" w:rsidR="00ED3A51" w:rsidRDefault="00ED3A51" w:rsidP="00FD2B63"/>
    <w:p w14:paraId="0D5D96AE" w14:textId="77777777" w:rsidR="00ED3A51" w:rsidRDefault="00ED3A51" w:rsidP="00FD2B63"/>
    <w:p w14:paraId="3BF64D4C" w14:textId="77777777" w:rsidR="00ED3A51" w:rsidRDefault="00ED3A51" w:rsidP="00FD2B63"/>
    <w:p w14:paraId="6904F928" w14:textId="77777777" w:rsidR="00ED3A51" w:rsidRDefault="00ED3A51" w:rsidP="00FD2B63"/>
    <w:p w14:paraId="44AEAE1D" w14:textId="77777777" w:rsidR="00ED3A51" w:rsidRDefault="00ED3A51" w:rsidP="00FD2B63"/>
    <w:p w14:paraId="11AC3D81" w14:textId="77777777" w:rsidR="00ED3A51" w:rsidRPr="00C14B4F" w:rsidRDefault="00ED3A51" w:rsidP="00ED3A51">
      <w:pPr>
        <w:pStyle w:val="Heading4"/>
      </w:pPr>
      <w:r>
        <w:t xml:space="preserve">Democracy </w:t>
      </w:r>
      <w:r>
        <w:rPr>
          <w:u w:val="single"/>
        </w:rPr>
        <w:t>dooms</w:t>
      </w:r>
      <w:r>
        <w:t xml:space="preserve"> climate response AND </w:t>
      </w:r>
      <w:r>
        <w:rPr>
          <w:u w:val="single"/>
        </w:rPr>
        <w:t>fuels</w:t>
      </w:r>
      <w:r>
        <w:t xml:space="preserve"> food insecurity, ensuring </w:t>
      </w:r>
      <w:r>
        <w:rPr>
          <w:u w:val="single"/>
        </w:rPr>
        <w:t>global backsliding</w:t>
      </w:r>
      <w:r>
        <w:t xml:space="preserve">---it’s </w:t>
      </w:r>
      <w:r>
        <w:rPr>
          <w:u w:val="single"/>
        </w:rPr>
        <w:t>try-or-die</w:t>
      </w:r>
      <w:r>
        <w:t xml:space="preserve"> for </w:t>
      </w:r>
      <w:r>
        <w:rPr>
          <w:u w:val="single"/>
        </w:rPr>
        <w:t>autocracy</w:t>
      </w:r>
      <w:r>
        <w:t xml:space="preserve">. </w:t>
      </w:r>
    </w:p>
    <w:p w14:paraId="17C038C2" w14:textId="77777777" w:rsidR="00ED3A51" w:rsidRPr="00C50BA8" w:rsidRDefault="00ED3A51" w:rsidP="00ED3A51">
      <w:r w:rsidRPr="00225470">
        <w:rPr>
          <w:rStyle w:val="Style13ptBold"/>
        </w:rPr>
        <w:t>Nandi ’25</w:t>
      </w:r>
      <w:r>
        <w:t xml:space="preserve"> [Neha; May; </w:t>
      </w:r>
      <w:r w:rsidRPr="00C95743">
        <w:t>Postgraduate Studen</w:t>
      </w:r>
      <w:r>
        <w:t>t and Researcher</w:t>
      </w:r>
      <w:r w:rsidRPr="00C95743">
        <w:t>, Department of Political Science Presidency University, Kolkata</w:t>
      </w:r>
      <w:r>
        <w:t xml:space="preserve">; </w:t>
      </w:r>
      <w:r w:rsidRPr="00C95743">
        <w:t>Loreto College Journal of Humanities and Social Sciences</w:t>
      </w:r>
      <w:r>
        <w:t>, “</w:t>
      </w:r>
      <w:r w:rsidRPr="00E5499B">
        <w:t>Democracy Under Heat: Transforming Political Systems in The Face of Environmental Urgency</w:t>
      </w:r>
      <w:r>
        <w:t>,” vol. 1, no. 1]</w:t>
      </w:r>
    </w:p>
    <w:p w14:paraId="444E3B79" w14:textId="77777777" w:rsidR="00ED3A51" w:rsidRPr="00367001" w:rsidRDefault="00ED3A51" w:rsidP="00ED3A51">
      <w:pPr>
        <w:rPr>
          <w:sz w:val="16"/>
        </w:rPr>
      </w:pPr>
      <w:r w:rsidRPr="00367001">
        <w:rPr>
          <w:sz w:val="16"/>
        </w:rPr>
        <w:t>IS AUTOCRACY A BETTER REGIME TO TACKLE THE WICKED PROBLEM?</w:t>
      </w:r>
    </w:p>
    <w:p w14:paraId="084C785D" w14:textId="77777777" w:rsidR="00ED3A51" w:rsidRPr="00FC7D29" w:rsidRDefault="00ED3A51" w:rsidP="00ED3A51">
      <w:pPr>
        <w:rPr>
          <w:sz w:val="16"/>
        </w:rPr>
      </w:pPr>
      <w:r w:rsidRPr="00EC5B7F">
        <w:rPr>
          <w:rStyle w:val="AAAUNDERLINEKEYBOARD"/>
          <w:highlight w:val="cyan"/>
        </w:rPr>
        <w:t>In addressing</w:t>
      </w:r>
      <w:r w:rsidRPr="00FC7D29">
        <w:rPr>
          <w:sz w:val="16"/>
        </w:rPr>
        <w:t xml:space="preserve"> the issue of </w:t>
      </w:r>
      <w:r w:rsidRPr="007A6AD7">
        <w:rPr>
          <w:rStyle w:val="Boxes"/>
          <w:highlight w:val="cyan"/>
        </w:rPr>
        <w:t>climate</w:t>
      </w:r>
      <w:r w:rsidRPr="00814627">
        <w:rPr>
          <w:rStyle w:val="AAAUNDERLINEKEYBOARD"/>
        </w:rPr>
        <w:t xml:space="preserve"> change</w:t>
      </w:r>
      <w:r w:rsidRPr="00FC7D29">
        <w:rPr>
          <w:sz w:val="16"/>
        </w:rPr>
        <w:t xml:space="preserve">, </w:t>
      </w:r>
      <w:r w:rsidRPr="00BF0417">
        <w:rPr>
          <w:rStyle w:val="Boxes"/>
          <w:highlight w:val="cyan"/>
        </w:rPr>
        <w:t>autocratic</w:t>
      </w:r>
      <w:r w:rsidRPr="00BF0417">
        <w:rPr>
          <w:rStyle w:val="AAAUNDERLINEKEYBOARD"/>
          <w:highlight w:val="cyan"/>
        </w:rPr>
        <w:t xml:space="preserve"> governments</w:t>
      </w:r>
      <w:r w:rsidRPr="00FC7D29">
        <w:rPr>
          <w:sz w:val="16"/>
        </w:rPr>
        <w:t xml:space="preserve"> may </w:t>
      </w:r>
      <w:r w:rsidRPr="0025336A">
        <w:rPr>
          <w:rStyle w:val="AAAUNDERLINEKEYBOARD"/>
          <w:highlight w:val="cyan"/>
        </w:rPr>
        <w:t>have</w:t>
      </w:r>
      <w:r w:rsidRPr="00814627">
        <w:rPr>
          <w:rStyle w:val="AAAUNDERLINEKEYBOARD"/>
        </w:rPr>
        <w:t xml:space="preserve"> significant </w:t>
      </w:r>
      <w:r w:rsidRPr="0025336A">
        <w:rPr>
          <w:rStyle w:val="Boxes"/>
          <w:highlight w:val="cyan"/>
        </w:rPr>
        <w:t>benefits</w:t>
      </w:r>
      <w:r w:rsidRPr="00FC7D29">
        <w:rPr>
          <w:sz w:val="16"/>
        </w:rPr>
        <w:t xml:space="preserve"> over their democratic equivalents. According to prominent scientist James Lovelock, concerning climate change, “It may be </w:t>
      </w:r>
      <w:r w:rsidRPr="00814627">
        <w:rPr>
          <w:rStyle w:val="AAAUNDERLINEKEYBOARD"/>
        </w:rPr>
        <w:t xml:space="preserve">necessary to put democracy </w:t>
      </w:r>
      <w:r w:rsidRPr="00367001">
        <w:rPr>
          <w:rStyle w:val="Boxes"/>
        </w:rPr>
        <w:t>on hold</w:t>
      </w:r>
      <w:r w:rsidRPr="00FC7D29">
        <w:rPr>
          <w:sz w:val="16"/>
        </w:rPr>
        <w:t xml:space="preserve"> for a while” to allow a small number of honest officials to make judgments based on evidence that restricts individual freedom (Lovelock, 2010). When citizens' basic requirements for protection are met, such an </w:t>
      </w:r>
      <w:r w:rsidRPr="00367001">
        <w:rPr>
          <w:rStyle w:val="Boxes"/>
        </w:rPr>
        <w:t>authoritarian</w:t>
      </w:r>
      <w:r w:rsidRPr="00814627">
        <w:rPr>
          <w:rStyle w:val="AAAUNDERLINEKEYBOARD"/>
        </w:rPr>
        <w:t xml:space="preserve"> power exercise is accepted</w:t>
      </w:r>
      <w:r w:rsidRPr="00FC7D29">
        <w:rPr>
          <w:sz w:val="16"/>
        </w:rPr>
        <w:t xml:space="preserve"> as acceptable in democracies </w:t>
      </w:r>
      <w:r w:rsidRPr="00814627">
        <w:rPr>
          <w:rStyle w:val="AAAUNDERLINEKEYBOARD"/>
        </w:rPr>
        <w:t>during</w:t>
      </w:r>
      <w:r w:rsidRPr="00FC7D29">
        <w:rPr>
          <w:sz w:val="16"/>
        </w:rPr>
        <w:t xml:space="preserve"> times of </w:t>
      </w:r>
      <w:r w:rsidRPr="00367001">
        <w:rPr>
          <w:rStyle w:val="Boxes"/>
        </w:rPr>
        <w:t>crisis</w:t>
      </w:r>
      <w:r w:rsidRPr="00FC7D29">
        <w:rPr>
          <w:sz w:val="16"/>
        </w:rPr>
        <w:t xml:space="preserve">. Two principal factors bolster this viewpoint. First, </w:t>
      </w:r>
      <w:r w:rsidRPr="00FF6224">
        <w:rPr>
          <w:rStyle w:val="Boxes"/>
          <w:highlight w:val="cyan"/>
        </w:rPr>
        <w:t>centralized</w:t>
      </w:r>
      <w:r w:rsidRPr="00FF6224">
        <w:rPr>
          <w:rStyle w:val="AAAUNDERLINEKEYBOARD"/>
          <w:highlight w:val="cyan"/>
        </w:rPr>
        <w:t xml:space="preserve"> </w:t>
      </w:r>
      <w:r w:rsidRPr="00B2152D">
        <w:rPr>
          <w:rStyle w:val="AAAUNDERLINEKEYBOARD"/>
          <w:highlight w:val="cyan"/>
        </w:rPr>
        <w:t>policymaking restricts</w:t>
      </w:r>
      <w:r w:rsidRPr="00FC7D29">
        <w:rPr>
          <w:sz w:val="16"/>
        </w:rPr>
        <w:t xml:space="preserve"> the </w:t>
      </w:r>
      <w:r w:rsidRPr="007E0A4F">
        <w:rPr>
          <w:rStyle w:val="AAAUNDERLINEKEYBOARD"/>
        </w:rPr>
        <w:t>power of</w:t>
      </w:r>
      <w:r w:rsidRPr="007E0A4F">
        <w:rPr>
          <w:sz w:val="16"/>
        </w:rPr>
        <w:t xml:space="preserve"> potentially</w:t>
      </w:r>
      <w:r w:rsidRPr="00FC7D29">
        <w:rPr>
          <w:sz w:val="16"/>
        </w:rPr>
        <w:t xml:space="preserve"> </w:t>
      </w:r>
      <w:r w:rsidRPr="00801083">
        <w:rPr>
          <w:rStyle w:val="AAAUNDERLINEKEYBOARD"/>
          <w:highlight w:val="cyan"/>
        </w:rPr>
        <w:t>hostile actors</w:t>
      </w:r>
      <w:r w:rsidRPr="00FC7D29">
        <w:rPr>
          <w:sz w:val="16"/>
        </w:rPr>
        <w:t xml:space="preserve"> (such as corporations), </w:t>
      </w:r>
      <w:r w:rsidRPr="00814627">
        <w:rPr>
          <w:rStyle w:val="AAAUNDERLINEKEYBOARD"/>
        </w:rPr>
        <w:t xml:space="preserve">which is advantageous to </w:t>
      </w:r>
      <w:r w:rsidRPr="00367001">
        <w:rPr>
          <w:rStyle w:val="Boxes"/>
        </w:rPr>
        <w:t>authoritarian</w:t>
      </w:r>
      <w:r w:rsidRPr="00814627">
        <w:rPr>
          <w:rStyle w:val="AAAUNDERLINEKEYBOARD"/>
        </w:rPr>
        <w:t xml:space="preserve"> regimes</w:t>
      </w:r>
      <w:r w:rsidRPr="00FC7D29">
        <w:rPr>
          <w:sz w:val="16"/>
        </w:rPr>
        <w:t xml:space="preserve">. Furthermore, </w:t>
      </w:r>
      <w:r w:rsidRPr="00C354DA">
        <w:rPr>
          <w:rStyle w:val="AAAUNDERLINEKEYBOARD"/>
        </w:rPr>
        <w:t xml:space="preserve">authoritarian </w:t>
      </w:r>
      <w:r w:rsidRPr="00EF44E1">
        <w:rPr>
          <w:rStyle w:val="AAAUNDERLINEKEYBOARD"/>
          <w:highlight w:val="cyan"/>
        </w:rPr>
        <w:t>leaders</w:t>
      </w:r>
      <w:r w:rsidRPr="00814627">
        <w:rPr>
          <w:rStyle w:val="AAAUNDERLINEKEYBOARD"/>
        </w:rPr>
        <w:t xml:space="preserve"> are </w:t>
      </w:r>
      <w:r w:rsidRPr="00EF44E1">
        <w:rPr>
          <w:rStyle w:val="AAAUNDERLINEKEYBOARD"/>
          <w:highlight w:val="cyan"/>
        </w:rPr>
        <w:t>not under</w:t>
      </w:r>
      <w:r w:rsidRPr="00FC7D29">
        <w:rPr>
          <w:sz w:val="16"/>
        </w:rPr>
        <w:t xml:space="preserve"> the same </w:t>
      </w:r>
      <w:r w:rsidRPr="00EF44E1">
        <w:rPr>
          <w:rStyle w:val="Boxes"/>
          <w:highlight w:val="cyan"/>
        </w:rPr>
        <w:t>pressure</w:t>
      </w:r>
      <w:r w:rsidRPr="00FC7D29">
        <w:rPr>
          <w:sz w:val="16"/>
        </w:rPr>
        <w:t xml:space="preserve"> as democratic leaders </w:t>
      </w:r>
      <w:r w:rsidRPr="00B45A1F">
        <w:rPr>
          <w:rStyle w:val="AAAUNDERLINEKEYBOARD"/>
          <w:highlight w:val="cyan"/>
        </w:rPr>
        <w:t>to put</w:t>
      </w:r>
      <w:r w:rsidRPr="00FC7D29">
        <w:rPr>
          <w:sz w:val="16"/>
        </w:rPr>
        <w:t xml:space="preserve"> the </w:t>
      </w:r>
      <w:r w:rsidRPr="00814627">
        <w:rPr>
          <w:rStyle w:val="AAAUNDERLINEKEYBOARD"/>
        </w:rPr>
        <w:t xml:space="preserve">needs of the </w:t>
      </w:r>
      <w:r w:rsidRPr="004F4A29">
        <w:rPr>
          <w:rStyle w:val="Boxes"/>
          <w:highlight w:val="cyan"/>
        </w:rPr>
        <w:t>populace</w:t>
      </w:r>
      <w:r w:rsidRPr="004F4A29">
        <w:rPr>
          <w:rStyle w:val="AAAUNDERLINEKEYBOARD"/>
          <w:highlight w:val="cyan"/>
        </w:rPr>
        <w:t xml:space="preserve"> first</w:t>
      </w:r>
      <w:r w:rsidRPr="00FC7D29">
        <w:rPr>
          <w:sz w:val="16"/>
        </w:rPr>
        <w:t xml:space="preserve">, prioritizing immediate personal gain over longterm climate </w:t>
      </w:r>
      <w:r w:rsidRPr="005C6C76">
        <w:rPr>
          <w:sz w:val="16"/>
        </w:rPr>
        <w:t xml:space="preserve">goals. </w:t>
      </w:r>
      <w:r w:rsidRPr="00C73383">
        <w:rPr>
          <w:rStyle w:val="AAAUNDERLINEKEYBOARD"/>
          <w:highlight w:val="cyan"/>
        </w:rPr>
        <w:t>Climate mitigation</w:t>
      </w:r>
      <w:r w:rsidRPr="005C6C76">
        <w:rPr>
          <w:sz w:val="16"/>
        </w:rPr>
        <w:t xml:space="preserve"> may </w:t>
      </w:r>
      <w:r w:rsidRPr="00C73383">
        <w:rPr>
          <w:rStyle w:val="AAAUNDERLINEKEYBOARD"/>
          <w:highlight w:val="cyan"/>
        </w:rPr>
        <w:t xml:space="preserve">encounter </w:t>
      </w:r>
      <w:r w:rsidRPr="00C73383">
        <w:rPr>
          <w:rStyle w:val="Boxes"/>
          <w:highlight w:val="cyan"/>
        </w:rPr>
        <w:t>resistance</w:t>
      </w:r>
      <w:r w:rsidRPr="005C6C76">
        <w:rPr>
          <w:rStyle w:val="AAAUNDERLINEKEYBOARD"/>
        </w:rPr>
        <w:t xml:space="preserve"> from industries</w:t>
      </w:r>
      <w:r w:rsidRPr="00814627">
        <w:rPr>
          <w:rStyle w:val="AAAUNDERLINEKEYBOARD"/>
        </w:rPr>
        <w:t xml:space="preserve"> and communities</w:t>
      </w:r>
      <w:r w:rsidRPr="00FC7D29">
        <w:rPr>
          <w:sz w:val="16"/>
        </w:rPr>
        <w:t xml:space="preserve"> who are unwilling to bear unequal burdens because it usually offers global advantages at the price of localized costs.</w:t>
      </w:r>
    </w:p>
    <w:p w14:paraId="78B22E5F" w14:textId="77777777" w:rsidR="00ED3A51" w:rsidRDefault="00ED3A51" w:rsidP="00ED3A51">
      <w:pPr>
        <w:rPr>
          <w:sz w:val="16"/>
        </w:rPr>
      </w:pPr>
      <w:r w:rsidRPr="001D3169">
        <w:rPr>
          <w:sz w:val="16"/>
        </w:rPr>
        <w:t xml:space="preserve">Second, </w:t>
      </w:r>
      <w:r w:rsidRPr="001123DE">
        <w:rPr>
          <w:rStyle w:val="Boxes"/>
          <w:highlight w:val="cyan"/>
        </w:rPr>
        <w:t>authoritarian</w:t>
      </w:r>
      <w:r w:rsidRPr="001123DE">
        <w:rPr>
          <w:rStyle w:val="AAAUNDERLINEKEYBOARD"/>
          <w:highlight w:val="cyan"/>
        </w:rPr>
        <w:t xml:space="preserve"> governments</w:t>
      </w:r>
      <w:r w:rsidRPr="001D3169">
        <w:rPr>
          <w:sz w:val="16"/>
        </w:rPr>
        <w:t xml:space="preserve"> can </w:t>
      </w:r>
      <w:r w:rsidRPr="00E03F45">
        <w:rPr>
          <w:rStyle w:val="Emphasis"/>
        </w:rPr>
        <w:t xml:space="preserve">quickly </w:t>
      </w:r>
      <w:r w:rsidRPr="00E03F45">
        <w:rPr>
          <w:rStyle w:val="Emphasis"/>
          <w:highlight w:val="cyan"/>
        </w:rPr>
        <w:t>mobilize</w:t>
      </w:r>
      <w:r w:rsidRPr="001D3169">
        <w:rPr>
          <w:rStyle w:val="AAAUNDERLINEKEYBOARD"/>
        </w:rPr>
        <w:t xml:space="preserve"> people and resources</w:t>
      </w:r>
      <w:r w:rsidRPr="001D3169">
        <w:rPr>
          <w:sz w:val="16"/>
        </w:rPr>
        <w:t xml:space="preserve">, </w:t>
      </w:r>
      <w:r w:rsidRPr="00934B59">
        <w:rPr>
          <w:rStyle w:val="AAAUNDERLINEKEYBOARD"/>
          <w:highlight w:val="cyan"/>
        </w:rPr>
        <w:t>using</w:t>
      </w:r>
      <w:r w:rsidRPr="001D3169">
        <w:rPr>
          <w:sz w:val="16"/>
        </w:rPr>
        <w:t xml:space="preserve"> their </w:t>
      </w:r>
      <w:r w:rsidRPr="00934B59">
        <w:rPr>
          <w:rStyle w:val="Boxes"/>
          <w:highlight w:val="cyan"/>
        </w:rPr>
        <w:t>coercive</w:t>
      </w:r>
      <w:r w:rsidRPr="001D3169">
        <w:rPr>
          <w:rStyle w:val="AAAUNDERLINEKEYBOARD"/>
        </w:rPr>
        <w:t xml:space="preserve"> </w:t>
      </w:r>
      <w:r w:rsidRPr="00934B59">
        <w:rPr>
          <w:rStyle w:val="AAAUNDERLINEKEYBOARD"/>
          <w:highlight w:val="cyan"/>
        </w:rPr>
        <w:t>powers to</w:t>
      </w:r>
      <w:r w:rsidRPr="001D3169">
        <w:rPr>
          <w:rStyle w:val="AAAUNDERLINEKEYBOARD"/>
        </w:rPr>
        <w:t xml:space="preserve"> limit</w:t>
      </w:r>
      <w:r w:rsidRPr="001D3169">
        <w:rPr>
          <w:sz w:val="16"/>
        </w:rPr>
        <w:t xml:space="preserve"> personal </w:t>
      </w:r>
      <w:r w:rsidRPr="001D3169">
        <w:rPr>
          <w:rStyle w:val="AAAUNDERLINEKEYBOARD"/>
        </w:rPr>
        <w:t>liberties and</w:t>
      </w:r>
      <w:r w:rsidRPr="001D3169">
        <w:rPr>
          <w:sz w:val="16"/>
        </w:rPr>
        <w:t xml:space="preserve"> unhinderedly </w:t>
      </w:r>
      <w:r w:rsidRPr="00934B59">
        <w:rPr>
          <w:rStyle w:val="AAAUNDERLINEKEYBOARD"/>
          <w:highlight w:val="cyan"/>
        </w:rPr>
        <w:t>concentrate</w:t>
      </w:r>
      <w:r w:rsidRPr="00064516">
        <w:rPr>
          <w:rStyle w:val="AAAUNDERLINEKEYBOARD"/>
        </w:rPr>
        <w:t xml:space="preserve"> </w:t>
      </w:r>
      <w:r w:rsidRPr="00064516">
        <w:rPr>
          <w:rStyle w:val="Boxes"/>
        </w:rPr>
        <w:t>attention</w:t>
      </w:r>
      <w:r w:rsidRPr="001D3169">
        <w:rPr>
          <w:sz w:val="16"/>
        </w:rPr>
        <w:t xml:space="preserve">, </w:t>
      </w:r>
      <w:r w:rsidRPr="001D3169">
        <w:rPr>
          <w:rStyle w:val="AAAUNDERLINEKEYBOARD"/>
        </w:rPr>
        <w:t>resources</w:t>
      </w:r>
      <w:r w:rsidRPr="001D3169">
        <w:rPr>
          <w:sz w:val="16"/>
        </w:rPr>
        <w:t xml:space="preserve">, </w:t>
      </w:r>
      <w:r w:rsidRPr="001D3169">
        <w:rPr>
          <w:rStyle w:val="AAAUNDERLINEKEYBOARD"/>
        </w:rPr>
        <w:t>and energies on</w:t>
      </w:r>
      <w:r w:rsidRPr="001D3169">
        <w:rPr>
          <w:sz w:val="16"/>
        </w:rPr>
        <w:t xml:space="preserve"> their </w:t>
      </w:r>
      <w:r w:rsidRPr="001D3169">
        <w:rPr>
          <w:rStyle w:val="AAAUNDERLINEKEYBOARD"/>
        </w:rPr>
        <w:t>top priorities</w:t>
      </w:r>
      <w:r w:rsidRPr="001D3169">
        <w:rPr>
          <w:sz w:val="16"/>
        </w:rPr>
        <w:t xml:space="preserve">. Therefore, </w:t>
      </w:r>
      <w:r w:rsidRPr="001D3169">
        <w:rPr>
          <w:rStyle w:val="Boxes"/>
        </w:rPr>
        <w:t>climate-conscio</w:t>
      </w:r>
      <w:r>
        <w:rPr>
          <w:rStyle w:val="Boxes"/>
        </w:rPr>
        <w:t>u</w:t>
      </w:r>
      <w:r w:rsidRPr="001D3169">
        <w:rPr>
          <w:rStyle w:val="Boxes"/>
        </w:rPr>
        <w:t>s</w:t>
      </w:r>
      <w:r w:rsidRPr="001D3169">
        <w:rPr>
          <w:rStyle w:val="AAAUNDERLINEKEYBOARD"/>
        </w:rPr>
        <w:t xml:space="preserve"> </w:t>
      </w:r>
      <w:r w:rsidRPr="00004647">
        <w:rPr>
          <w:rStyle w:val="AAAUNDERLINEKEYBOARD"/>
          <w:highlight w:val="cyan"/>
        </w:rPr>
        <w:t>autocracies</w:t>
      </w:r>
      <w:r w:rsidRPr="001D3169">
        <w:rPr>
          <w:sz w:val="16"/>
        </w:rPr>
        <w:t xml:space="preserve"> have the potential to </w:t>
      </w:r>
      <w:r w:rsidRPr="001D3169">
        <w:rPr>
          <w:rStyle w:val="AAAUNDERLINEKEYBOARD"/>
        </w:rPr>
        <w:t xml:space="preserve">effectively </w:t>
      </w:r>
      <w:r w:rsidRPr="00004647">
        <w:rPr>
          <w:rStyle w:val="Boxes"/>
          <w:highlight w:val="cyan"/>
        </w:rPr>
        <w:t>reduce</w:t>
      </w:r>
      <w:r w:rsidRPr="001D3169">
        <w:rPr>
          <w:rStyle w:val="AAAUNDERLINEKEYBOARD"/>
        </w:rPr>
        <w:t xml:space="preserve"> carbon </w:t>
      </w:r>
      <w:r w:rsidRPr="00004647">
        <w:rPr>
          <w:rStyle w:val="AAAUNDERLINEKEYBOARD"/>
          <w:highlight w:val="cyan"/>
        </w:rPr>
        <w:t>emissions</w:t>
      </w:r>
      <w:r w:rsidRPr="001D3169">
        <w:rPr>
          <w:sz w:val="16"/>
        </w:rPr>
        <w:t xml:space="preserve"> from individuals, groups, and organizations. Known as "authoritarian environmentalism," this style of government is typified by a </w:t>
      </w:r>
      <w:r w:rsidRPr="001D3169">
        <w:rPr>
          <w:rStyle w:val="AAAUNDERLINEKEYBOARD"/>
        </w:rPr>
        <w:t>concentration of power</w:t>
      </w:r>
      <w:r w:rsidRPr="001D3169">
        <w:rPr>
          <w:sz w:val="16"/>
        </w:rPr>
        <w:t xml:space="preserve"> in a small number of executive agencies, </w:t>
      </w:r>
      <w:r w:rsidRPr="00825EEC">
        <w:rPr>
          <w:rStyle w:val="AAAUNDERLINEKEYBOARD"/>
          <w:highlight w:val="cyan"/>
        </w:rPr>
        <w:t xml:space="preserve">little </w:t>
      </w:r>
      <w:r w:rsidRPr="00825EEC">
        <w:rPr>
          <w:rStyle w:val="Boxes"/>
          <w:highlight w:val="cyan"/>
        </w:rPr>
        <w:t>public</w:t>
      </w:r>
      <w:r w:rsidRPr="007D5630">
        <w:rPr>
          <w:rStyle w:val="AAAUNDERLINEKEYBOARD"/>
        </w:rPr>
        <w:t xml:space="preserve"> involvement </w:t>
      </w:r>
      <w:r w:rsidRPr="00825EEC">
        <w:rPr>
          <w:rStyle w:val="AAAUNDERLINEKEYBOARD"/>
          <w:highlight w:val="cyan"/>
        </w:rPr>
        <w:t>in policymaking</w:t>
      </w:r>
      <w:r w:rsidRPr="001D3169">
        <w:rPr>
          <w:sz w:val="16"/>
        </w:rPr>
        <w:t xml:space="preserve"> or execution outside of state-led mobilization, </w:t>
      </w:r>
      <w:r w:rsidRPr="008D0AC2">
        <w:rPr>
          <w:rStyle w:val="Boxes"/>
          <w:highlight w:val="cyan"/>
        </w:rPr>
        <w:t>quick</w:t>
      </w:r>
      <w:r w:rsidRPr="007D5630">
        <w:rPr>
          <w:rStyle w:val="AAAUNDERLINEKEYBOARD"/>
        </w:rPr>
        <w:t xml:space="preserve"> policy </w:t>
      </w:r>
      <w:r w:rsidRPr="008D0AC2">
        <w:rPr>
          <w:rStyle w:val="AAAUNDERLINEKEYBOARD"/>
          <w:highlight w:val="cyan"/>
        </w:rPr>
        <w:t>outputs</w:t>
      </w:r>
      <w:r w:rsidRPr="001D3169">
        <w:rPr>
          <w:sz w:val="16"/>
        </w:rPr>
        <w:t xml:space="preserve">, </w:t>
      </w:r>
      <w:r w:rsidRPr="007D5630">
        <w:rPr>
          <w:rStyle w:val="AAAUNDERLINEKEYBOARD"/>
        </w:rPr>
        <w:t xml:space="preserve">and </w:t>
      </w:r>
      <w:r w:rsidRPr="00562937">
        <w:rPr>
          <w:rStyle w:val="AAAUNDERLINEKEYBOARD"/>
          <w:highlight w:val="cyan"/>
        </w:rPr>
        <w:t>restrictions on</w:t>
      </w:r>
      <w:r w:rsidRPr="001D3169">
        <w:rPr>
          <w:rStyle w:val="AAAUNDERLINEKEYBOARD"/>
        </w:rPr>
        <w:t xml:space="preserve"> personal </w:t>
      </w:r>
      <w:r w:rsidRPr="00562937">
        <w:rPr>
          <w:rStyle w:val="Boxes"/>
          <w:highlight w:val="cyan"/>
        </w:rPr>
        <w:t>freedom</w:t>
      </w:r>
      <w:r w:rsidRPr="001D3169">
        <w:rPr>
          <w:sz w:val="16"/>
        </w:rPr>
        <w:t xml:space="preserve">. According to some academics, </w:t>
      </w:r>
      <w:r w:rsidRPr="002E553C">
        <w:rPr>
          <w:rStyle w:val="AAAUNDERLINEKEYBOARD"/>
          <w:highlight w:val="cyan"/>
        </w:rPr>
        <w:t>authoritarian approaches</w:t>
      </w:r>
      <w:r w:rsidRPr="001D3169">
        <w:rPr>
          <w:rStyle w:val="AAAUNDERLINEKEYBOARD"/>
        </w:rPr>
        <w:t xml:space="preserve"> to climate</w:t>
      </w:r>
      <w:r w:rsidRPr="001D3169">
        <w:rPr>
          <w:sz w:val="16"/>
        </w:rPr>
        <w:t xml:space="preserve"> governance may </w:t>
      </w:r>
      <w:r w:rsidRPr="001D3169">
        <w:rPr>
          <w:rStyle w:val="AAAUNDERLINEKEYBOARD"/>
        </w:rPr>
        <w:t xml:space="preserve">become </w:t>
      </w:r>
      <w:r w:rsidRPr="001D3169">
        <w:rPr>
          <w:rStyle w:val="Boxes"/>
        </w:rPr>
        <w:t>increasingly</w:t>
      </w:r>
      <w:r w:rsidRPr="001D3169">
        <w:rPr>
          <w:rStyle w:val="AAAUNDERLINEKEYBOARD"/>
        </w:rPr>
        <w:t xml:space="preserve"> prevalent and </w:t>
      </w:r>
      <w:r w:rsidRPr="001A042E">
        <w:rPr>
          <w:rStyle w:val="Boxes"/>
          <w:highlight w:val="cyan"/>
        </w:rPr>
        <w:t>essential</w:t>
      </w:r>
      <w:r w:rsidRPr="001A042E">
        <w:rPr>
          <w:rStyle w:val="AAAUNDERLINEKEYBOARD"/>
          <w:highlight w:val="cyan"/>
        </w:rPr>
        <w:t xml:space="preserve"> as</w:t>
      </w:r>
      <w:r w:rsidRPr="001D3169">
        <w:rPr>
          <w:sz w:val="16"/>
        </w:rPr>
        <w:t xml:space="preserve"> modern </w:t>
      </w:r>
      <w:r w:rsidRPr="001A042E">
        <w:rPr>
          <w:rStyle w:val="AAAUNDERLINEKEYBOARD"/>
          <w:highlight w:val="cyan"/>
        </w:rPr>
        <w:t xml:space="preserve">democracies </w:t>
      </w:r>
      <w:r w:rsidRPr="001A042E">
        <w:rPr>
          <w:rStyle w:val="Boxes"/>
          <w:highlight w:val="cyan"/>
        </w:rPr>
        <w:t>struggle</w:t>
      </w:r>
      <w:r w:rsidRPr="007D5630">
        <w:rPr>
          <w:rStyle w:val="AAAUNDERLINEKEYBOARD"/>
        </w:rPr>
        <w:t xml:space="preserve"> to respond</w:t>
      </w:r>
      <w:r w:rsidRPr="001D3169">
        <w:rPr>
          <w:sz w:val="16"/>
        </w:rPr>
        <w:t xml:space="preserve"> to climate change </w:t>
      </w:r>
      <w:r w:rsidRPr="001D3169">
        <w:rPr>
          <w:rStyle w:val="AAAUNDERLINEKEYBOARD"/>
        </w:rPr>
        <w:t xml:space="preserve">in a timely and </w:t>
      </w:r>
      <w:r w:rsidRPr="001D3169">
        <w:rPr>
          <w:rStyle w:val="Boxes"/>
        </w:rPr>
        <w:t>efficient</w:t>
      </w:r>
      <w:r w:rsidRPr="001D3169">
        <w:rPr>
          <w:rStyle w:val="AAAUNDERLINEKEYBOARD"/>
        </w:rPr>
        <w:t xml:space="preserve"> manner</w:t>
      </w:r>
      <w:r w:rsidRPr="001D3169">
        <w:rPr>
          <w:sz w:val="16"/>
        </w:rPr>
        <w:t xml:space="preserve"> (Gilley, 2012).</w:t>
      </w:r>
    </w:p>
    <w:p w14:paraId="66A9E141" w14:textId="77777777" w:rsidR="00ED3A51" w:rsidRPr="006807A7" w:rsidRDefault="00ED3A51" w:rsidP="00ED3A51">
      <w:pPr>
        <w:rPr>
          <w:sz w:val="16"/>
        </w:rPr>
      </w:pPr>
      <w:r w:rsidRPr="006807A7">
        <w:rPr>
          <w:sz w:val="16"/>
        </w:rPr>
        <w:t>Natural disasters have caused social unrest and disturbances, including violence and looting, in nations with weak state institutions and unstable political environments. Some research indicates that these events might also contribute to a growing mistrust of democracy. These circumstances can be used by an authoritarian government to increase its social legitimacy. Natural catastrophes can also reduce the likelihood of protests, which gives authoritarian governments the chance to impose more dictatorial control and restrict people's freedoms. This is particularly true in nations that already have political instability and have an intermediate regime type. Natural catastrophes may also result in a scenario where parties with opposing interests are brought together, reinforcing national unity and enabling social and political change. Natural disasters often do not threaten the political system in industrialized democracies. In democracies, if people are unhappy with how the government is responding. In autocratic nations, such circumstances could result in regime transition, while in other countries, leadership could be punished in future elections. As an illustration, consider the April 2015 earthquake that rocked Nepal, killing 9,000 people and seriously damaging infrastructure and homes. The catastrophe drew political parties together at a time when the nation was discussing a new constitution. According to some analysts, the catastrophe aided in the progress of democratization, and two years later, Nepal had its first municipal elections in almost two decades.</w:t>
      </w:r>
    </w:p>
    <w:p w14:paraId="1E33664A" w14:textId="77777777" w:rsidR="00ED3A51" w:rsidRDefault="00ED3A51" w:rsidP="00ED3A51">
      <w:pPr>
        <w:rPr>
          <w:sz w:val="16"/>
        </w:rPr>
      </w:pPr>
      <w:r w:rsidRPr="00C14A97">
        <w:rPr>
          <w:rStyle w:val="Boxes"/>
          <w:highlight w:val="cyan"/>
        </w:rPr>
        <w:t>Feeding</w:t>
      </w:r>
      <w:r w:rsidRPr="006807A7">
        <w:rPr>
          <w:rStyle w:val="AAAUNDERLINEKEYBOARD"/>
        </w:rPr>
        <w:t xml:space="preserve"> the world's</w:t>
      </w:r>
      <w:r w:rsidRPr="00873C22">
        <w:rPr>
          <w:sz w:val="16"/>
        </w:rPr>
        <w:t xml:space="preserve"> expanding </w:t>
      </w:r>
      <w:r w:rsidRPr="00C14A97">
        <w:rPr>
          <w:rStyle w:val="AAAUNDERLINEKEYBOARD"/>
          <w:highlight w:val="cyan"/>
        </w:rPr>
        <w:t>population</w:t>
      </w:r>
      <w:r w:rsidRPr="00873C22">
        <w:rPr>
          <w:sz w:val="16"/>
        </w:rPr>
        <w:t xml:space="preserve"> will </w:t>
      </w:r>
      <w:r w:rsidRPr="00C14A97">
        <w:rPr>
          <w:rStyle w:val="AAAUNDERLINEKEYBOARD"/>
          <w:highlight w:val="cyan"/>
        </w:rPr>
        <w:t>become</w:t>
      </w:r>
      <w:r w:rsidRPr="006807A7">
        <w:rPr>
          <w:rStyle w:val="AAAUNDERLINEKEYBOARD"/>
        </w:rPr>
        <w:t xml:space="preserve"> </w:t>
      </w:r>
      <w:r w:rsidRPr="00873C22">
        <w:rPr>
          <w:rStyle w:val="Boxes"/>
        </w:rPr>
        <w:t xml:space="preserve">extremely </w:t>
      </w:r>
      <w:r w:rsidRPr="00C14A97">
        <w:rPr>
          <w:rStyle w:val="Boxes"/>
          <w:highlight w:val="cyan"/>
        </w:rPr>
        <w:t>challenging</w:t>
      </w:r>
      <w:r w:rsidRPr="00C14A97">
        <w:rPr>
          <w:rStyle w:val="AAAUNDERLINEKEYBOARD"/>
          <w:highlight w:val="cyan"/>
        </w:rPr>
        <w:t xml:space="preserve"> due to</w:t>
      </w:r>
      <w:r w:rsidRPr="00873C22">
        <w:rPr>
          <w:sz w:val="16"/>
        </w:rPr>
        <w:t xml:space="preserve"> global </w:t>
      </w:r>
      <w:r w:rsidRPr="00C14A97">
        <w:rPr>
          <w:rStyle w:val="Boxes"/>
          <w:highlight w:val="cyan"/>
        </w:rPr>
        <w:t>warming</w:t>
      </w:r>
      <w:r w:rsidRPr="00873C22">
        <w:rPr>
          <w:sz w:val="16"/>
        </w:rPr>
        <w:t xml:space="preserve">. </w:t>
      </w:r>
      <w:r w:rsidRPr="006807A7">
        <w:rPr>
          <w:rStyle w:val="AAAUNDERLINEKEYBOARD"/>
        </w:rPr>
        <w:t xml:space="preserve">Food </w:t>
      </w:r>
      <w:r w:rsidRPr="00F661E5">
        <w:rPr>
          <w:rStyle w:val="AAAUNDERLINEKEYBOARD"/>
          <w:highlight w:val="cyan"/>
        </w:rPr>
        <w:t>insecurity</w:t>
      </w:r>
      <w:r w:rsidRPr="00873C22">
        <w:rPr>
          <w:sz w:val="16"/>
        </w:rPr>
        <w:t xml:space="preserve"> is therefore quite </w:t>
      </w:r>
      <w:r w:rsidRPr="00F661E5">
        <w:rPr>
          <w:rStyle w:val="AAAUNDERLINEKEYBOARD"/>
          <w:highlight w:val="cyan"/>
        </w:rPr>
        <w:t xml:space="preserve">likely to </w:t>
      </w:r>
      <w:r w:rsidRPr="00F661E5">
        <w:rPr>
          <w:rStyle w:val="Boxes"/>
          <w:highlight w:val="cyan"/>
        </w:rPr>
        <w:t>rise</w:t>
      </w:r>
      <w:r w:rsidRPr="00873C22">
        <w:rPr>
          <w:sz w:val="16"/>
        </w:rPr>
        <w:t xml:space="preserve"> in the future, and as a result, food costs will increase. Rising food costs </w:t>
      </w:r>
      <w:r w:rsidRPr="006807A7">
        <w:rPr>
          <w:rStyle w:val="AAAUNDERLINEKEYBOARD"/>
        </w:rPr>
        <w:t xml:space="preserve">put </w:t>
      </w:r>
      <w:r w:rsidRPr="00BE0047">
        <w:rPr>
          <w:rStyle w:val="AAAUNDERLINEKEYBOARD"/>
          <w:highlight w:val="cyan"/>
        </w:rPr>
        <w:t xml:space="preserve">democratic </w:t>
      </w:r>
      <w:r w:rsidRPr="00EC1DE6">
        <w:rPr>
          <w:rStyle w:val="Boxes"/>
          <w:highlight w:val="cyan"/>
        </w:rPr>
        <w:t>institutions</w:t>
      </w:r>
      <w:r w:rsidRPr="00EC1DE6">
        <w:rPr>
          <w:rStyle w:val="AAAUNDERLINEKEYBOARD"/>
          <w:highlight w:val="cyan"/>
        </w:rPr>
        <w:t xml:space="preserve"> under strain by</w:t>
      </w:r>
      <w:r w:rsidRPr="00A02A87">
        <w:rPr>
          <w:rStyle w:val="AAAUNDERLINEKEYBOARD"/>
        </w:rPr>
        <w:t xml:space="preserve"> raising</w:t>
      </w:r>
      <w:r w:rsidRPr="00873C22">
        <w:rPr>
          <w:sz w:val="16"/>
        </w:rPr>
        <w:t xml:space="preserve"> the possibility of </w:t>
      </w:r>
      <w:r w:rsidRPr="006807A7">
        <w:rPr>
          <w:rStyle w:val="AAAUNDERLINEKEYBOARD"/>
        </w:rPr>
        <w:t xml:space="preserve">economic and social </w:t>
      </w:r>
      <w:r w:rsidRPr="004C3663">
        <w:rPr>
          <w:rStyle w:val="Boxes"/>
          <w:highlight w:val="cyan"/>
        </w:rPr>
        <w:t>unrest</w:t>
      </w:r>
      <w:r w:rsidRPr="00873C22">
        <w:rPr>
          <w:sz w:val="16"/>
        </w:rPr>
        <w:t xml:space="preserve">, urban </w:t>
      </w:r>
      <w:r w:rsidRPr="006807A7">
        <w:rPr>
          <w:rStyle w:val="AAAUNDERLINEKEYBOARD"/>
        </w:rPr>
        <w:t>riots</w:t>
      </w:r>
      <w:r w:rsidRPr="00873C22">
        <w:rPr>
          <w:sz w:val="16"/>
        </w:rPr>
        <w:t xml:space="preserve">, </w:t>
      </w:r>
      <w:r w:rsidRPr="006807A7">
        <w:rPr>
          <w:rStyle w:val="AAAUNDERLINEKEYBOARD"/>
        </w:rPr>
        <w:t>protests</w:t>
      </w:r>
      <w:r w:rsidRPr="00873C22">
        <w:rPr>
          <w:sz w:val="16"/>
        </w:rPr>
        <w:t xml:space="preserve">, </w:t>
      </w:r>
      <w:r w:rsidRPr="00DA66EF">
        <w:rPr>
          <w:rStyle w:val="AAAUNDERLINEKEYBOARD"/>
          <w:highlight w:val="cyan"/>
        </w:rPr>
        <w:t>and</w:t>
      </w:r>
      <w:r w:rsidRPr="00873C22">
        <w:rPr>
          <w:sz w:val="16"/>
        </w:rPr>
        <w:t xml:space="preserve"> political </w:t>
      </w:r>
      <w:r w:rsidRPr="00DA66EF">
        <w:rPr>
          <w:rStyle w:val="Boxes"/>
          <w:highlight w:val="cyan"/>
        </w:rPr>
        <w:t>instability</w:t>
      </w:r>
      <w:r w:rsidRPr="00873C22">
        <w:rPr>
          <w:sz w:val="16"/>
        </w:rPr>
        <w:t xml:space="preserve">. Such occurrences are likely to be </w:t>
      </w:r>
      <w:r w:rsidRPr="006807A7">
        <w:rPr>
          <w:rStyle w:val="AAAUNDERLINEKEYBOARD"/>
        </w:rPr>
        <w:t>detrimental to</w:t>
      </w:r>
      <w:r w:rsidRPr="00873C22">
        <w:rPr>
          <w:sz w:val="16"/>
        </w:rPr>
        <w:t xml:space="preserve"> the advancement of </w:t>
      </w:r>
      <w:r w:rsidRPr="006807A7">
        <w:rPr>
          <w:rStyle w:val="AAAUNDERLINEKEYBOARD"/>
        </w:rPr>
        <w:t xml:space="preserve">global </w:t>
      </w:r>
      <w:r w:rsidRPr="00873C22">
        <w:rPr>
          <w:rStyle w:val="Boxes"/>
        </w:rPr>
        <w:t>freedom</w:t>
      </w:r>
      <w:r w:rsidRPr="006807A7">
        <w:rPr>
          <w:rStyle w:val="AAAUNDERLINEKEYBOARD"/>
        </w:rPr>
        <w:t xml:space="preserve"> and</w:t>
      </w:r>
      <w:r w:rsidRPr="00873C22">
        <w:rPr>
          <w:sz w:val="16"/>
        </w:rPr>
        <w:t xml:space="preserve"> could </w:t>
      </w:r>
      <w:r w:rsidRPr="006807A7">
        <w:rPr>
          <w:rStyle w:val="AAAUNDERLINEKEYBOARD"/>
        </w:rPr>
        <w:t>result in a collapse of governing structures</w:t>
      </w:r>
      <w:r w:rsidRPr="00873C22">
        <w:rPr>
          <w:sz w:val="16"/>
        </w:rPr>
        <w:t xml:space="preserve">. However, these occasions could also present opportunities for the transition of autocratic governments to democracy. </w:t>
      </w:r>
      <w:r w:rsidRPr="005122F2">
        <w:rPr>
          <w:rStyle w:val="Boxes"/>
          <w:highlight w:val="cyan"/>
        </w:rPr>
        <w:t>Nondemocratic</w:t>
      </w:r>
      <w:r w:rsidRPr="005122F2">
        <w:rPr>
          <w:rStyle w:val="AAAUNDERLINEKEYBOARD"/>
          <w:highlight w:val="cyan"/>
        </w:rPr>
        <w:t xml:space="preserve"> regimes</w:t>
      </w:r>
      <w:r w:rsidRPr="00873C22">
        <w:rPr>
          <w:sz w:val="16"/>
        </w:rPr>
        <w:t xml:space="preserve"> are </w:t>
      </w:r>
      <w:r w:rsidRPr="00873C22">
        <w:rPr>
          <w:rStyle w:val="Boxes"/>
        </w:rPr>
        <w:t xml:space="preserve">better </w:t>
      </w:r>
      <w:r w:rsidRPr="005122F2">
        <w:rPr>
          <w:rStyle w:val="Boxes"/>
          <w:highlight w:val="cyan"/>
        </w:rPr>
        <w:t>able</w:t>
      </w:r>
      <w:r w:rsidRPr="005122F2">
        <w:rPr>
          <w:rStyle w:val="AAAUNDERLINEKEYBOARD"/>
          <w:highlight w:val="cyan"/>
        </w:rPr>
        <w:t xml:space="preserve"> to silence</w:t>
      </w:r>
      <w:r w:rsidRPr="006807A7">
        <w:rPr>
          <w:rStyle w:val="AAAUNDERLINEKEYBOARD"/>
        </w:rPr>
        <w:t xml:space="preserve"> a hungry </w:t>
      </w:r>
      <w:r w:rsidRPr="005122F2">
        <w:rPr>
          <w:rStyle w:val="Boxes"/>
          <w:highlight w:val="cyan"/>
        </w:rPr>
        <w:t>populace</w:t>
      </w:r>
      <w:r w:rsidRPr="00873C22">
        <w:rPr>
          <w:sz w:val="16"/>
        </w:rPr>
        <w:t xml:space="preserve">, </w:t>
      </w:r>
      <w:r w:rsidRPr="006807A7">
        <w:rPr>
          <w:rStyle w:val="AAAUNDERLINEKEYBOARD"/>
        </w:rPr>
        <w:t xml:space="preserve">while </w:t>
      </w:r>
      <w:r w:rsidRPr="00A904F2">
        <w:rPr>
          <w:rStyle w:val="AAAUNDERLINEKEYBOARD"/>
          <w:highlight w:val="cyan"/>
        </w:rPr>
        <w:t>elected leaders</w:t>
      </w:r>
      <w:r w:rsidRPr="00873C22">
        <w:rPr>
          <w:sz w:val="16"/>
        </w:rPr>
        <w:t xml:space="preserve"> typically </w:t>
      </w:r>
      <w:r w:rsidRPr="00910E7C">
        <w:rPr>
          <w:rStyle w:val="AAAUNDERLINEKEYBOARD"/>
          <w:highlight w:val="cyan"/>
        </w:rPr>
        <w:t>find it</w:t>
      </w:r>
      <w:r w:rsidRPr="006807A7">
        <w:rPr>
          <w:rStyle w:val="AAAUNDERLINEKEYBOARD"/>
        </w:rPr>
        <w:t xml:space="preserve"> more </w:t>
      </w:r>
      <w:r w:rsidRPr="00910E7C">
        <w:rPr>
          <w:rStyle w:val="Boxes"/>
          <w:highlight w:val="cyan"/>
        </w:rPr>
        <w:t>difficult</w:t>
      </w:r>
      <w:r w:rsidRPr="00910E7C">
        <w:rPr>
          <w:rStyle w:val="AAAUNDERLINEKEYBOARD"/>
          <w:highlight w:val="cyan"/>
        </w:rPr>
        <w:t xml:space="preserve"> to maintain</w:t>
      </w:r>
      <w:r w:rsidRPr="00873C22">
        <w:rPr>
          <w:sz w:val="16"/>
        </w:rPr>
        <w:t xml:space="preserve"> their hold on </w:t>
      </w:r>
      <w:r w:rsidRPr="00D431E1">
        <w:rPr>
          <w:rStyle w:val="AAAUNDERLINEKEYBOARD"/>
          <w:highlight w:val="cyan"/>
        </w:rPr>
        <w:t>power</w:t>
      </w:r>
      <w:r w:rsidRPr="006807A7">
        <w:rPr>
          <w:rStyle w:val="AAAUNDERLINEKEYBOARD"/>
        </w:rPr>
        <w:t xml:space="preserve"> if</w:t>
      </w:r>
      <w:r w:rsidRPr="00873C22">
        <w:rPr>
          <w:sz w:val="16"/>
        </w:rPr>
        <w:t xml:space="preserve"> the </w:t>
      </w:r>
      <w:r w:rsidRPr="006807A7">
        <w:rPr>
          <w:rStyle w:val="AAAUNDERLINEKEYBOARD"/>
        </w:rPr>
        <w:t xml:space="preserve">people are unable to </w:t>
      </w:r>
      <w:r w:rsidRPr="00873C22">
        <w:rPr>
          <w:rStyle w:val="Boxes"/>
        </w:rPr>
        <w:t>eat</w:t>
      </w:r>
      <w:r w:rsidRPr="00873C22">
        <w:rPr>
          <w:sz w:val="16"/>
        </w:rPr>
        <w:t>.</w:t>
      </w:r>
    </w:p>
    <w:p w14:paraId="34E7D909" w14:textId="77777777" w:rsidR="00ED3A51" w:rsidRPr="00284A2D" w:rsidRDefault="00ED3A51" w:rsidP="00ED3A51">
      <w:pPr>
        <w:pStyle w:val="Heading4"/>
      </w:pPr>
      <w:r>
        <w:t xml:space="preserve">Extinction---tipping points are </w:t>
      </w:r>
      <w:r>
        <w:rPr>
          <w:u w:val="single"/>
        </w:rPr>
        <w:t>certain</w:t>
      </w:r>
      <w:r>
        <w:t xml:space="preserve"> and </w:t>
      </w:r>
      <w:r>
        <w:rPr>
          <w:u w:val="single"/>
        </w:rPr>
        <w:t>soon</w:t>
      </w:r>
      <w:r>
        <w:t xml:space="preserve">. </w:t>
      </w:r>
    </w:p>
    <w:p w14:paraId="3D7DF1EE" w14:textId="77777777" w:rsidR="00ED3A51" w:rsidRDefault="00ED3A51" w:rsidP="00ED3A51">
      <w:r w:rsidRPr="003B7C2C">
        <w:rPr>
          <w:rStyle w:val="Style13ptBold"/>
        </w:rPr>
        <w:t>Spratt ’24</w:t>
      </w:r>
      <w:r>
        <w:t xml:space="preserve"> [David; December 2; Research Director at the Breakthrough National Center for Climate Restoration, Founder of the Climate Action Center, BS in Economics from the Australian National University; Breakthrough Center, “</w:t>
      </w:r>
      <w:r w:rsidRPr="00E26809">
        <w:t>Collision Course</w:t>
      </w:r>
      <w:r>
        <w:t xml:space="preserve">: </w:t>
      </w:r>
      <w:r w:rsidRPr="00E26809">
        <w:t xml:space="preserve">3-degrees of </w:t>
      </w:r>
      <w:r>
        <w:t>W</w:t>
      </w:r>
      <w:r w:rsidRPr="00E26809">
        <w:t xml:space="preserve">arming </w:t>
      </w:r>
      <w:r>
        <w:t>and</w:t>
      </w:r>
      <w:r w:rsidRPr="00E26809">
        <w:t xml:space="preserve"> </w:t>
      </w:r>
      <w:r>
        <w:t>H</w:t>
      </w:r>
      <w:r w:rsidRPr="00E26809">
        <w:t xml:space="preserve">umanity’s </w:t>
      </w:r>
      <w:r>
        <w:t>F</w:t>
      </w:r>
      <w:r w:rsidRPr="00E26809">
        <w:t>uture</w:t>
      </w:r>
      <w:r>
        <w:t xml:space="preserve">,” </w:t>
      </w:r>
      <w:r w:rsidRPr="003A5E43">
        <w:t>https://www.breakthroughonline.org.au/_files/ugd/148cb0_085aaeb2f1a1481789014b8e895ad23b.pd</w:t>
      </w:r>
      <w:r>
        <w:t>f]</w:t>
      </w:r>
    </w:p>
    <w:p w14:paraId="23B71220" w14:textId="77777777" w:rsidR="00ED3A51" w:rsidRPr="00AC4360" w:rsidRDefault="00ED3A51" w:rsidP="00ED3A51">
      <w:pPr>
        <w:rPr>
          <w:sz w:val="14"/>
        </w:rPr>
      </w:pPr>
      <w:r w:rsidRPr="00AC4360">
        <w:rPr>
          <w:sz w:val="14"/>
        </w:rPr>
        <w:t xml:space="preserve">The big picture is that important elements of </w:t>
      </w:r>
      <w:r w:rsidRPr="00033FD3">
        <w:rPr>
          <w:rStyle w:val="StyleUnderline"/>
          <w:highlight w:val="cyan"/>
        </w:rPr>
        <w:t>the</w:t>
      </w:r>
      <w:r w:rsidRPr="00BE6609">
        <w:rPr>
          <w:rStyle w:val="StyleUnderline"/>
        </w:rPr>
        <w:t xml:space="preserve"> global </w:t>
      </w:r>
      <w:r w:rsidRPr="00033FD3">
        <w:rPr>
          <w:rStyle w:val="StyleUnderline"/>
          <w:highlight w:val="cyan"/>
        </w:rPr>
        <w:t>climate system</w:t>
      </w:r>
      <w:r w:rsidRPr="00AC4360">
        <w:rPr>
          <w:sz w:val="14"/>
        </w:rPr>
        <w:t xml:space="preserve">, such as polar ice-sheets, </w:t>
      </w:r>
      <w:r w:rsidRPr="00033FD3">
        <w:rPr>
          <w:rStyle w:val="StyleUnderline"/>
          <w:highlight w:val="cyan"/>
        </w:rPr>
        <w:t>are reaching</w:t>
      </w:r>
      <w:r w:rsidRPr="00AC4360">
        <w:rPr>
          <w:sz w:val="14"/>
        </w:rPr>
        <w:t xml:space="preserve"> their </w:t>
      </w:r>
      <w:r w:rsidRPr="00033FD3">
        <w:rPr>
          <w:rStyle w:val="StyleUnderline"/>
          <w:highlight w:val="cyan"/>
        </w:rPr>
        <w:t>tipping points</w:t>
      </w:r>
      <w:r w:rsidRPr="00AC4360">
        <w:rPr>
          <w:sz w:val="14"/>
        </w:rPr>
        <w:t xml:space="preserve"> decades to </w:t>
      </w:r>
      <w:r w:rsidRPr="00033FD3">
        <w:rPr>
          <w:rStyle w:val="Emphasis"/>
          <w:highlight w:val="cyan"/>
        </w:rPr>
        <w:t>centuries faster</w:t>
      </w:r>
      <w:r w:rsidRPr="00033FD3">
        <w:rPr>
          <w:rStyle w:val="StyleUnderline"/>
          <w:highlight w:val="cyan"/>
        </w:rPr>
        <w:t xml:space="preserve"> than</w:t>
      </w:r>
      <w:r w:rsidRPr="00AC4360">
        <w:rPr>
          <w:sz w:val="14"/>
        </w:rPr>
        <w:t xml:space="preserve"> was previously </w:t>
      </w:r>
      <w:r w:rsidRPr="00033FD3">
        <w:rPr>
          <w:rStyle w:val="StyleUnderline"/>
          <w:highlight w:val="cyan"/>
        </w:rPr>
        <w:t>projected</w:t>
      </w:r>
      <w:r w:rsidRPr="00AC4360">
        <w:rPr>
          <w:sz w:val="14"/>
        </w:rPr>
        <w:t xml:space="preserve">. Many events in the climate system are beyond climate models’ projections; that is, </w:t>
      </w:r>
      <w:r w:rsidRPr="00BE6609">
        <w:rPr>
          <w:rStyle w:val="StyleUnderline"/>
        </w:rPr>
        <w:t xml:space="preserve">current </w:t>
      </w:r>
      <w:r w:rsidRPr="00033FD3">
        <w:rPr>
          <w:rStyle w:val="StyleUnderline"/>
          <w:highlight w:val="cyan"/>
        </w:rPr>
        <w:t>models</w:t>
      </w:r>
      <w:r w:rsidRPr="00AC4360">
        <w:rPr>
          <w:sz w:val="14"/>
        </w:rPr>
        <w:t xml:space="preserve"> are not capturing all the risks.30 They overlook or </w:t>
      </w:r>
      <w:r w:rsidRPr="00033FD3">
        <w:rPr>
          <w:rStyle w:val="Emphasis"/>
          <w:highlight w:val="cyan"/>
        </w:rPr>
        <w:t>downplay</w:t>
      </w:r>
      <w:r w:rsidRPr="00BE6609">
        <w:rPr>
          <w:rStyle w:val="StyleUnderline"/>
        </w:rPr>
        <w:t xml:space="preserve"> the</w:t>
      </w:r>
      <w:r w:rsidRPr="00AC4360">
        <w:rPr>
          <w:sz w:val="14"/>
        </w:rPr>
        <w:t xml:space="preserve"> impacts of </w:t>
      </w:r>
      <w:r w:rsidRPr="00033FD3">
        <w:rPr>
          <w:rStyle w:val="StyleUnderline"/>
          <w:highlight w:val="cyan"/>
        </w:rPr>
        <w:t>non-linear</w:t>
      </w:r>
      <w:r w:rsidRPr="00AC4360">
        <w:rPr>
          <w:sz w:val="14"/>
        </w:rPr>
        <w:t xml:space="preserve"> and difficult to predict </w:t>
      </w:r>
      <w:r w:rsidRPr="00033FD3">
        <w:rPr>
          <w:rStyle w:val="StyleUnderline"/>
          <w:highlight w:val="cyan"/>
        </w:rPr>
        <w:t>processes</w:t>
      </w:r>
      <w:r w:rsidRPr="00033FD3">
        <w:rPr>
          <w:rStyle w:val="StyleUnderline"/>
        </w:rPr>
        <w:t xml:space="preserve"> such as</w:t>
      </w:r>
      <w:r w:rsidRPr="00AC4360">
        <w:rPr>
          <w:sz w:val="14"/>
        </w:rPr>
        <w:t xml:space="preserve"> the </w:t>
      </w:r>
      <w:r w:rsidRPr="00BE6609">
        <w:rPr>
          <w:rStyle w:val="StyleUnderline"/>
        </w:rPr>
        <w:t xml:space="preserve">loss of </w:t>
      </w:r>
      <w:r w:rsidRPr="00AC4360">
        <w:rPr>
          <w:rStyle w:val="Emphasis"/>
        </w:rPr>
        <w:t>ice</w:t>
      </w:r>
      <w:r w:rsidRPr="00AC4360">
        <w:rPr>
          <w:sz w:val="14"/>
        </w:rPr>
        <w:t xml:space="preserve"> sheet mass, </w:t>
      </w:r>
      <w:r w:rsidRPr="00AC4360">
        <w:rPr>
          <w:rStyle w:val="Emphasis"/>
        </w:rPr>
        <w:t>ocean heat</w:t>
      </w:r>
      <w:r w:rsidRPr="00AC4360">
        <w:rPr>
          <w:sz w:val="14"/>
        </w:rPr>
        <w:t xml:space="preserve"> drawdown, rising sea levels, upticks in extreme events, </w:t>
      </w:r>
      <w:r w:rsidRPr="00BE6609">
        <w:rPr>
          <w:rStyle w:val="StyleUnderline"/>
        </w:rPr>
        <w:t xml:space="preserve">carbon stores </w:t>
      </w:r>
      <w:r w:rsidRPr="00AC4360">
        <w:rPr>
          <w:rStyle w:val="Emphasis"/>
        </w:rPr>
        <w:t>losing</w:t>
      </w:r>
      <w:r w:rsidRPr="00BE6609">
        <w:rPr>
          <w:rStyle w:val="StyleUnderline"/>
        </w:rPr>
        <w:t xml:space="preserve"> integrity, and </w:t>
      </w:r>
      <w:r w:rsidRPr="00AC4360">
        <w:rPr>
          <w:rStyle w:val="Emphasis"/>
        </w:rPr>
        <w:t>more</w:t>
      </w:r>
      <w:r w:rsidRPr="00BE6609">
        <w:rPr>
          <w:rStyle w:val="StyleUnderline"/>
        </w:rPr>
        <w:t>. Examples include:</w:t>
      </w:r>
    </w:p>
    <w:p w14:paraId="413F2739" w14:textId="77777777" w:rsidR="00ED3A51" w:rsidRPr="00AC4360" w:rsidRDefault="00ED3A51" w:rsidP="00ED3A51">
      <w:pPr>
        <w:rPr>
          <w:sz w:val="14"/>
        </w:rPr>
      </w:pPr>
      <w:r w:rsidRPr="00AC4360">
        <w:rPr>
          <w:sz w:val="14"/>
        </w:rPr>
        <w:t xml:space="preserve">— Prof. Jason </w:t>
      </w:r>
      <w:r w:rsidRPr="00BE6609">
        <w:rPr>
          <w:rStyle w:val="StyleUnderline"/>
        </w:rPr>
        <w:t>Box says</w:t>
      </w:r>
      <w:r w:rsidRPr="00AC4360">
        <w:rPr>
          <w:sz w:val="14"/>
        </w:rPr>
        <w:t xml:space="preserve"> that </w:t>
      </w:r>
      <w:r w:rsidRPr="00BE6609">
        <w:rPr>
          <w:rStyle w:val="StyleUnderline"/>
        </w:rPr>
        <w:t xml:space="preserve">for Greenland there is “a </w:t>
      </w:r>
      <w:r w:rsidRPr="00AC4360">
        <w:rPr>
          <w:rStyle w:val="Emphasis"/>
        </w:rPr>
        <w:t>more rapid</w:t>
      </w:r>
      <w:r w:rsidRPr="00BE6609">
        <w:rPr>
          <w:rStyle w:val="StyleUnderline"/>
        </w:rPr>
        <w:t xml:space="preserve"> response</w:t>
      </w:r>
      <w:r w:rsidRPr="00AC4360">
        <w:rPr>
          <w:sz w:val="14"/>
        </w:rPr>
        <w:t xml:space="preserve"> of the ice </w:t>
      </w:r>
      <w:r w:rsidRPr="00BE6609">
        <w:rPr>
          <w:rStyle w:val="StyleUnderline"/>
        </w:rPr>
        <w:t>than</w:t>
      </w:r>
      <w:r w:rsidRPr="00AC4360">
        <w:rPr>
          <w:sz w:val="14"/>
        </w:rPr>
        <w:t xml:space="preserve"> is currently </w:t>
      </w:r>
      <w:r w:rsidRPr="00AC4360">
        <w:rPr>
          <w:rStyle w:val="Emphasis"/>
        </w:rPr>
        <w:t>encoded</w:t>
      </w:r>
      <w:r w:rsidRPr="00BE6609">
        <w:rPr>
          <w:rStyle w:val="StyleUnderline"/>
        </w:rPr>
        <w:t xml:space="preserve"> in climate </w:t>
      </w:r>
      <w:r w:rsidRPr="00AC4360">
        <w:rPr>
          <w:rStyle w:val="Emphasis"/>
        </w:rPr>
        <w:t>models</w:t>
      </w:r>
      <w:r w:rsidRPr="00AC4360">
        <w:rPr>
          <w:sz w:val="14"/>
        </w:rPr>
        <w:t xml:space="preserve"> that project sea-level rise… we cannot yet rely on ice sheets models for credible sea level projections”.31</w:t>
      </w:r>
    </w:p>
    <w:p w14:paraId="2ED08821" w14:textId="77777777" w:rsidR="00ED3A51" w:rsidRPr="00BE6609" w:rsidRDefault="00ED3A51" w:rsidP="00ED3A51">
      <w:pPr>
        <w:rPr>
          <w:sz w:val="14"/>
        </w:rPr>
      </w:pPr>
      <w:r w:rsidRPr="00BE6609">
        <w:rPr>
          <w:sz w:val="14"/>
        </w:rPr>
        <w:t>— CO2 and methane release from deep permafrost are not routinely included in climate models.32 Prof. Merritt Turetsky says that: “</w:t>
      </w:r>
      <w:r w:rsidRPr="00BE6609">
        <w:rPr>
          <w:rStyle w:val="StyleUnderline"/>
        </w:rPr>
        <w:t xml:space="preserve">Permafrost is thawing </w:t>
      </w:r>
      <w:r w:rsidRPr="00BE6609">
        <w:rPr>
          <w:rStyle w:val="Emphasis"/>
        </w:rPr>
        <w:t>much more quickly</w:t>
      </w:r>
      <w:r w:rsidRPr="00BE6609">
        <w:rPr>
          <w:sz w:val="14"/>
        </w:rPr>
        <w:t xml:space="preserve"> than models have predicted, </w:t>
      </w:r>
      <w:r w:rsidRPr="00BE6609">
        <w:rPr>
          <w:rStyle w:val="StyleUnderline"/>
        </w:rPr>
        <w:t>with</w:t>
      </w:r>
      <w:r w:rsidRPr="00BE6609">
        <w:rPr>
          <w:sz w:val="14"/>
        </w:rPr>
        <w:t xml:space="preserve"> unknown consequences for </w:t>
      </w:r>
      <w:r w:rsidRPr="00BE6609">
        <w:rPr>
          <w:rStyle w:val="Emphasis"/>
        </w:rPr>
        <w:t>g</w:t>
      </w:r>
      <w:r w:rsidRPr="00BE6609">
        <w:rPr>
          <w:sz w:val="14"/>
        </w:rPr>
        <w:t>reen</w:t>
      </w:r>
      <w:r w:rsidRPr="00BE6609">
        <w:rPr>
          <w:rStyle w:val="Emphasis"/>
        </w:rPr>
        <w:t>h</w:t>
      </w:r>
      <w:r w:rsidRPr="00BE6609">
        <w:rPr>
          <w:sz w:val="14"/>
        </w:rPr>
        <w:t>ouse-</w:t>
      </w:r>
      <w:r w:rsidRPr="00BE6609">
        <w:rPr>
          <w:rStyle w:val="Emphasis"/>
        </w:rPr>
        <w:t>g</w:t>
      </w:r>
      <w:r w:rsidRPr="00BE6609">
        <w:rPr>
          <w:sz w:val="14"/>
        </w:rPr>
        <w:t xml:space="preserve">as </w:t>
      </w:r>
      <w:r w:rsidRPr="00BE6609">
        <w:rPr>
          <w:rStyle w:val="StyleUnderline"/>
        </w:rPr>
        <w:t>release.</w:t>
      </w:r>
      <w:r w:rsidRPr="00BE6609">
        <w:rPr>
          <w:sz w:val="14"/>
        </w:rPr>
        <w:t>”33</w:t>
      </w:r>
    </w:p>
    <w:p w14:paraId="11032C56" w14:textId="77777777" w:rsidR="00ED3A51" w:rsidRPr="00BE6609" w:rsidRDefault="00ED3A51" w:rsidP="00ED3A51">
      <w:pPr>
        <w:rPr>
          <w:sz w:val="14"/>
          <w:szCs w:val="14"/>
        </w:rPr>
      </w:pPr>
      <w:r w:rsidRPr="00BE6609">
        <w:rPr>
          <w:sz w:val="14"/>
          <w:szCs w:val="14"/>
        </w:rPr>
        <w:t>— Nor have models accounted well for the slowing of the Atlantic Meridional Overturning Circulation (AMOC).34</w:t>
      </w:r>
    </w:p>
    <w:p w14:paraId="41C8AA9F" w14:textId="77777777" w:rsidR="00ED3A51" w:rsidRPr="00BE6609" w:rsidRDefault="00ED3A51" w:rsidP="00ED3A51">
      <w:pPr>
        <w:rPr>
          <w:sz w:val="14"/>
          <w:szCs w:val="14"/>
        </w:rPr>
      </w:pPr>
      <w:r w:rsidRPr="00BE6609">
        <w:rPr>
          <w:sz w:val="14"/>
          <w:szCs w:val="14"/>
        </w:rPr>
        <w:t>— Models have been unable to reproduce the frequency and intensity of persistent summer weather extremes of recent years.35</w:t>
      </w:r>
    </w:p>
    <w:p w14:paraId="4A466543" w14:textId="77777777" w:rsidR="00ED3A51" w:rsidRPr="00BE6609" w:rsidRDefault="00ED3A51" w:rsidP="00ED3A51">
      <w:pPr>
        <w:rPr>
          <w:sz w:val="14"/>
          <w:szCs w:val="14"/>
        </w:rPr>
      </w:pPr>
      <w:r w:rsidRPr="00BE6609">
        <w:rPr>
          <w:sz w:val="14"/>
          <w:szCs w:val="14"/>
        </w:rPr>
        <w:t>— Australia has experienced bushfires of an intensity not projected to happen until the 2090s, forcing a change in the fire intensity rating system. But in 2024 scientists warned again that Australian bushfires could still be more intense and extensive than current predictions.36</w:t>
      </w:r>
    </w:p>
    <w:p w14:paraId="09A78A78" w14:textId="77777777" w:rsidR="00ED3A51" w:rsidRPr="00BE6609" w:rsidRDefault="00ED3A51" w:rsidP="00ED3A51">
      <w:pPr>
        <w:rPr>
          <w:sz w:val="14"/>
          <w:szCs w:val="14"/>
        </w:rPr>
      </w:pPr>
      <w:r w:rsidRPr="00BE6609">
        <w:rPr>
          <w:sz w:val="14"/>
          <w:szCs w:val="14"/>
        </w:rPr>
        <w:t>— And observed changes in temperature extremes in parts of Australia during 2011–2020 tracked much higher than the projected changes for that period, and already are tracking at the changes projected for 2030 (2021–2040) period.</w:t>
      </w:r>
    </w:p>
    <w:p w14:paraId="7B77C9E0" w14:textId="77777777" w:rsidR="00ED3A51" w:rsidRPr="00BE6609" w:rsidRDefault="00ED3A51" w:rsidP="00ED3A51">
      <w:pPr>
        <w:rPr>
          <w:sz w:val="14"/>
          <w:szCs w:val="14"/>
        </w:rPr>
      </w:pPr>
      <w:r w:rsidRPr="00BE6609">
        <w:rPr>
          <w:sz w:val="14"/>
          <w:szCs w:val="14"/>
        </w:rPr>
        <w:t>— In 2023, the rapid warming of the North Atlantic was beyond model expectations (greater than four standard deviations), with conditions similar to those scientists expect to be the average at 3°C of warming.37 By August 2024, the El Niño was fading but the mean Northern mid-latitude SST kept warming. Likewise, in 2023 the rapid retreat of Antarctic sea-ice was astounding and five standard deviations beyond the mean.38</w:t>
      </w:r>
    </w:p>
    <w:p w14:paraId="3D887DA0" w14:textId="77777777" w:rsidR="00ED3A51" w:rsidRPr="00AC4360" w:rsidRDefault="00ED3A51" w:rsidP="00ED3A51">
      <w:pPr>
        <w:rPr>
          <w:sz w:val="14"/>
        </w:rPr>
      </w:pPr>
      <w:r w:rsidRPr="00AC4360">
        <w:rPr>
          <w:sz w:val="14"/>
        </w:rPr>
        <w:t xml:space="preserve">Reflecting on the extreme events of 2023, </w:t>
      </w:r>
      <w:r w:rsidRPr="00BE6609">
        <w:rPr>
          <w:rStyle w:val="StyleUnderline"/>
        </w:rPr>
        <w:t>Prof.</w:t>
      </w:r>
      <w:r w:rsidRPr="00AC4360">
        <w:rPr>
          <w:sz w:val="14"/>
        </w:rPr>
        <w:t xml:space="preserve"> Katharine </w:t>
      </w:r>
      <w:r w:rsidRPr="00BE6609">
        <w:rPr>
          <w:rStyle w:val="StyleUnderline"/>
        </w:rPr>
        <w:t>Hayhoe told</w:t>
      </w:r>
      <w:r w:rsidRPr="00AC4360">
        <w:rPr>
          <w:sz w:val="14"/>
        </w:rPr>
        <w:t xml:space="preserve"> The Guardian that: “We have strongly suspected for a while that our projections are underestimating extremes, a suspicion that recent extremes have proven likely to be true… </w:t>
      </w:r>
      <w:r w:rsidRPr="00BE6609">
        <w:rPr>
          <w:rStyle w:val="StyleUnderline"/>
        </w:rPr>
        <w:t>We are</w:t>
      </w:r>
      <w:r w:rsidRPr="00AC4360">
        <w:rPr>
          <w:sz w:val="14"/>
        </w:rPr>
        <w:t xml:space="preserve"> truly </w:t>
      </w:r>
      <w:r w:rsidRPr="00BE6609">
        <w:rPr>
          <w:rStyle w:val="StyleUnderline"/>
        </w:rPr>
        <w:t xml:space="preserve">in </w:t>
      </w:r>
      <w:r w:rsidRPr="00AC4360">
        <w:rPr>
          <w:rStyle w:val="Emphasis"/>
        </w:rPr>
        <w:t>uncharted territory</w:t>
      </w:r>
      <w:r w:rsidRPr="00BE6609">
        <w:rPr>
          <w:rStyle w:val="StyleUnderline"/>
        </w:rPr>
        <w:t xml:space="preserve"> in</w:t>
      </w:r>
      <w:r w:rsidRPr="00AC4360">
        <w:rPr>
          <w:sz w:val="14"/>
        </w:rPr>
        <w:t xml:space="preserve"> terms of the history of human civilisation on </w:t>
      </w:r>
      <w:r w:rsidRPr="00BE6609">
        <w:rPr>
          <w:rStyle w:val="StyleUnderline"/>
        </w:rPr>
        <w:t xml:space="preserve">this </w:t>
      </w:r>
      <w:r w:rsidRPr="00AC4360">
        <w:rPr>
          <w:rStyle w:val="Emphasis"/>
        </w:rPr>
        <w:t>planet</w:t>
      </w:r>
      <w:r w:rsidRPr="00AC4360">
        <w:rPr>
          <w:sz w:val="14"/>
        </w:rPr>
        <w:t xml:space="preserve">.”39 In a similar vein, </w:t>
      </w:r>
      <w:r w:rsidRPr="00AC4360">
        <w:rPr>
          <w:rStyle w:val="StyleUnderline"/>
        </w:rPr>
        <w:t>NASA’s</w:t>
      </w:r>
      <w:r w:rsidRPr="00AC4360">
        <w:rPr>
          <w:sz w:val="14"/>
        </w:rPr>
        <w:t xml:space="preserve"> Gavin </w:t>
      </w:r>
      <w:r w:rsidRPr="00BE6609">
        <w:rPr>
          <w:rStyle w:val="StyleUnderline"/>
        </w:rPr>
        <w:t>Schmidt points to</w:t>
      </w:r>
      <w:r w:rsidRPr="00AC4360">
        <w:rPr>
          <w:sz w:val="14"/>
        </w:rPr>
        <w:t xml:space="preserve"> the problem of trying to understand the future based on the recent past when the changes are now rapid and systemic: “The system is changing in a way where what happened in </w:t>
      </w:r>
      <w:r w:rsidRPr="00033FD3">
        <w:rPr>
          <w:rStyle w:val="StyleUnderline"/>
          <w:highlight w:val="cyan"/>
        </w:rPr>
        <w:t xml:space="preserve">the past is </w:t>
      </w:r>
      <w:r w:rsidRPr="00033FD3">
        <w:rPr>
          <w:rStyle w:val="Emphasis"/>
          <w:highlight w:val="cyan"/>
        </w:rPr>
        <w:t>no longer</w:t>
      </w:r>
      <w:r w:rsidRPr="00033FD3">
        <w:rPr>
          <w:rStyle w:val="StyleUnderline"/>
          <w:highlight w:val="cyan"/>
        </w:rPr>
        <w:t xml:space="preserve"> a</w:t>
      </w:r>
      <w:r w:rsidRPr="00BE6609">
        <w:rPr>
          <w:rStyle w:val="StyleUnderline"/>
        </w:rPr>
        <w:t xml:space="preserve"> good </w:t>
      </w:r>
      <w:r w:rsidRPr="00033FD3">
        <w:rPr>
          <w:rStyle w:val="Emphasis"/>
          <w:highlight w:val="cyan"/>
        </w:rPr>
        <w:t>guide</w:t>
      </w:r>
      <w:r w:rsidRPr="00033FD3">
        <w:rPr>
          <w:rStyle w:val="StyleUnderline"/>
          <w:highlight w:val="cyan"/>
        </w:rPr>
        <w:t xml:space="preserve"> to</w:t>
      </w:r>
      <w:r w:rsidRPr="00AC4360">
        <w:rPr>
          <w:sz w:val="14"/>
        </w:rPr>
        <w:t xml:space="preserve"> what’s going to happen in </w:t>
      </w:r>
      <w:r w:rsidRPr="00033FD3">
        <w:rPr>
          <w:rStyle w:val="StyleUnderline"/>
          <w:highlight w:val="cyan"/>
        </w:rPr>
        <w:t>the future.</w:t>
      </w:r>
      <w:r w:rsidRPr="00033FD3">
        <w:rPr>
          <w:sz w:val="14"/>
        </w:rPr>
        <w:t>”</w:t>
      </w:r>
      <w:r w:rsidRPr="00AC4360">
        <w:rPr>
          <w:sz w:val="14"/>
        </w:rPr>
        <w:t>40</w:t>
      </w:r>
    </w:p>
    <w:p w14:paraId="38484881" w14:textId="77777777" w:rsidR="00ED3A51" w:rsidRPr="00BE6609" w:rsidRDefault="00ED3A51" w:rsidP="00ED3A51">
      <w:pPr>
        <w:rPr>
          <w:sz w:val="14"/>
          <w:szCs w:val="14"/>
        </w:rPr>
      </w:pPr>
      <w:r w:rsidRPr="00BE6609">
        <w:rPr>
          <w:sz w:val="14"/>
          <w:szCs w:val="14"/>
        </w:rPr>
        <w:t>03 System Tipping Points Tumble Abruptly</w:t>
      </w:r>
    </w:p>
    <w:p w14:paraId="48124D7C" w14:textId="77777777" w:rsidR="00ED3A51" w:rsidRPr="00BE6609" w:rsidRDefault="00ED3A51" w:rsidP="00ED3A51">
      <w:pPr>
        <w:rPr>
          <w:sz w:val="14"/>
        </w:rPr>
      </w:pPr>
      <w:r w:rsidRPr="00BE6609">
        <w:rPr>
          <w:sz w:val="14"/>
        </w:rPr>
        <w:t xml:space="preserve">Climate change has arrived, with severe impacts emerging at lower temperatures than expected. The distribution has shifted; historic </w:t>
      </w:r>
      <w:r w:rsidRPr="00033FD3">
        <w:rPr>
          <w:rStyle w:val="Emphasis"/>
          <w:highlight w:val="cyan"/>
        </w:rPr>
        <w:t>tail risks</w:t>
      </w:r>
      <w:r w:rsidRPr="00033FD3">
        <w:rPr>
          <w:rStyle w:val="StyleUnderline"/>
          <w:highlight w:val="cyan"/>
        </w:rPr>
        <w:t xml:space="preserve"> are</w:t>
      </w:r>
      <w:r w:rsidRPr="00BE6609">
        <w:rPr>
          <w:rStyle w:val="StyleUnderline"/>
        </w:rPr>
        <w:t xml:space="preserve"> now </w:t>
      </w:r>
      <w:r w:rsidRPr="00033FD3">
        <w:rPr>
          <w:rStyle w:val="Emphasis"/>
          <w:highlight w:val="cyan"/>
        </w:rPr>
        <w:t>expected</w:t>
      </w:r>
      <w:r w:rsidRPr="00BE6609">
        <w:rPr>
          <w:rStyle w:val="StyleUnderline"/>
        </w:rPr>
        <w:t>. Climate risks are</w:t>
      </w:r>
      <w:r w:rsidRPr="00BE6609">
        <w:rPr>
          <w:sz w:val="14"/>
        </w:rPr>
        <w:t xml:space="preserve"> complex, </w:t>
      </w:r>
      <w:r w:rsidRPr="00BE6609">
        <w:rPr>
          <w:rStyle w:val="Emphasis"/>
        </w:rPr>
        <w:t>interconnected</w:t>
      </w:r>
      <w:r w:rsidRPr="00BE6609">
        <w:rPr>
          <w:rStyle w:val="StyleUnderline"/>
        </w:rPr>
        <w:t xml:space="preserve"> </w:t>
      </w:r>
      <w:r w:rsidRPr="00033FD3">
        <w:rPr>
          <w:rStyle w:val="StyleUnderline"/>
          <w:highlight w:val="cyan"/>
        </w:rPr>
        <w:t>and</w:t>
      </w:r>
      <w:r w:rsidRPr="00BE6609">
        <w:rPr>
          <w:rStyle w:val="StyleUnderline"/>
        </w:rPr>
        <w:t xml:space="preserve"> could </w:t>
      </w:r>
      <w:r w:rsidRPr="00033FD3">
        <w:rPr>
          <w:rStyle w:val="Emphasis"/>
          <w:highlight w:val="cyan"/>
        </w:rPr>
        <w:t>threaten</w:t>
      </w:r>
      <w:r w:rsidRPr="00BE6609">
        <w:rPr>
          <w:sz w:val="14"/>
        </w:rPr>
        <w:t xml:space="preserve"> the basis of </w:t>
      </w:r>
      <w:r w:rsidRPr="00BE6609">
        <w:rPr>
          <w:rStyle w:val="StyleUnderline"/>
        </w:rPr>
        <w:t xml:space="preserve">our </w:t>
      </w:r>
      <w:r w:rsidRPr="00033FD3">
        <w:rPr>
          <w:rStyle w:val="Emphasis"/>
          <w:highlight w:val="cyan"/>
        </w:rPr>
        <w:t>society</w:t>
      </w:r>
      <w:r w:rsidRPr="00BE6609">
        <w:rPr>
          <w:sz w:val="14"/>
        </w:rPr>
        <w:t xml:space="preserve"> and economy. A systems approach is required. Climate Scorpion, March 2024 41</w:t>
      </w:r>
    </w:p>
    <w:p w14:paraId="013378F9" w14:textId="77777777" w:rsidR="00ED3A51" w:rsidRPr="00BE6609" w:rsidRDefault="00ED3A51" w:rsidP="00ED3A51">
      <w:pPr>
        <w:rPr>
          <w:sz w:val="14"/>
          <w:szCs w:val="14"/>
        </w:rPr>
      </w:pPr>
      <w:r w:rsidRPr="00BE6609">
        <w:rPr>
          <w:sz w:val="14"/>
          <w:szCs w:val="14"/>
        </w:rPr>
        <w:t>There is now clear evidence that a number of crucial system-level tipping points have been reached, in some cases decades to centuries earlier than had been projected. Seven of nine sustainable planetary boundaries have already been exceeded.</w:t>
      </w:r>
    </w:p>
    <w:p w14:paraId="2EB4A3A7" w14:textId="77777777" w:rsidR="00ED3A51" w:rsidRPr="00BE6609" w:rsidRDefault="00ED3A51" w:rsidP="00ED3A51">
      <w:pPr>
        <w:rPr>
          <w:sz w:val="14"/>
          <w:szCs w:val="14"/>
        </w:rPr>
      </w:pPr>
      <w:r w:rsidRPr="00BE6609">
        <w:rPr>
          <w:sz w:val="14"/>
          <w:szCs w:val="14"/>
        </w:rPr>
        <w:t>Tipping Points</w:t>
      </w:r>
    </w:p>
    <w:p w14:paraId="62F7042D" w14:textId="77777777" w:rsidR="00ED3A51" w:rsidRPr="00BE6609" w:rsidRDefault="00ED3A51" w:rsidP="00ED3A51">
      <w:pPr>
        <w:rPr>
          <w:sz w:val="14"/>
          <w:szCs w:val="14"/>
        </w:rPr>
      </w:pPr>
      <w:r w:rsidRPr="00BE6609">
        <w:rPr>
          <w:sz w:val="14"/>
          <w:szCs w:val="14"/>
        </w:rPr>
        <w:t>A tipping point is a threshold beyond which large change is initiated in a system and becomes self-perpetuating, and the change is often abrupt and irreversible on long timescales.42 Passing these thresholds may constitute an ecological point of no return, after which it may be practically impossible to return the climate to pre-industrial (Holocene) stability. Tipping points may interact to form tipping cascades that act to further accelerate the rate of warming and climate impacts (see Section 7).</w:t>
      </w:r>
    </w:p>
    <w:p w14:paraId="396814C4" w14:textId="77777777" w:rsidR="00ED3A51" w:rsidRPr="00BE6609" w:rsidRDefault="00ED3A51" w:rsidP="00ED3A51">
      <w:pPr>
        <w:rPr>
          <w:sz w:val="14"/>
          <w:szCs w:val="14"/>
        </w:rPr>
      </w:pPr>
      <w:r w:rsidRPr="00BE6609">
        <w:rPr>
          <w:sz w:val="14"/>
          <w:szCs w:val="14"/>
        </w:rPr>
        <w:t>Australian researchers warned in February 2024 that the effects of tipping points on the global climate “are generally not currently accounted for in projections based on climate models. This means that effects of tipping points are also not included in national climate projections and impact assessments for Australia and may represent significant risks on top of the changes that are generally included.”43</w:t>
      </w:r>
    </w:p>
    <w:p w14:paraId="68F18056" w14:textId="77777777" w:rsidR="00ED3A51" w:rsidRPr="00AC4360" w:rsidRDefault="00ED3A51" w:rsidP="00ED3A51">
      <w:pPr>
        <w:rPr>
          <w:sz w:val="14"/>
        </w:rPr>
      </w:pPr>
      <w:r w:rsidRPr="00AC4360">
        <w:rPr>
          <w:rStyle w:val="StyleUnderline"/>
        </w:rPr>
        <w:t>Prof.</w:t>
      </w:r>
      <w:r w:rsidRPr="00AC4360">
        <w:rPr>
          <w:sz w:val="14"/>
        </w:rPr>
        <w:t xml:space="preserve"> Johan </w:t>
      </w:r>
      <w:r w:rsidRPr="00AC4360">
        <w:rPr>
          <w:rStyle w:val="StyleUnderline"/>
        </w:rPr>
        <w:t>Rockström says</w:t>
      </w:r>
      <w:r w:rsidRPr="00AC4360">
        <w:rPr>
          <w:sz w:val="14"/>
        </w:rPr>
        <w:t xml:space="preserve"> that the following </w:t>
      </w:r>
      <w:r w:rsidRPr="00AC4360">
        <w:rPr>
          <w:rStyle w:val="Emphasis"/>
        </w:rPr>
        <w:t>Earth</w:t>
      </w:r>
      <w:r w:rsidRPr="00AC4360">
        <w:rPr>
          <w:rStyle w:val="StyleUnderline"/>
        </w:rPr>
        <w:t xml:space="preserve"> system</w:t>
      </w:r>
      <w:r w:rsidRPr="00AC4360">
        <w:rPr>
          <w:sz w:val="14"/>
        </w:rPr>
        <w:t xml:space="preserve"> elements “</w:t>
      </w:r>
      <w:r w:rsidRPr="00AC4360">
        <w:rPr>
          <w:rStyle w:val="StyleUnderline"/>
        </w:rPr>
        <w:t xml:space="preserve">are likely to cross </w:t>
      </w:r>
      <w:r w:rsidRPr="00AC4360">
        <w:rPr>
          <w:rStyle w:val="Emphasis"/>
        </w:rPr>
        <w:t>tipping points</w:t>
      </w:r>
      <w:r w:rsidRPr="00AC4360">
        <w:rPr>
          <w:sz w:val="14"/>
        </w:rPr>
        <w:t xml:space="preserve"> already” at 1.5°C of warming:44 The </w:t>
      </w:r>
      <w:r w:rsidRPr="00AC4360">
        <w:rPr>
          <w:rStyle w:val="StyleUnderline"/>
        </w:rPr>
        <w:t>Greenland</w:t>
      </w:r>
      <w:r w:rsidRPr="00AC4360">
        <w:rPr>
          <w:sz w:val="14"/>
        </w:rPr>
        <w:t xml:space="preserve"> Ice Sheet; the West </w:t>
      </w:r>
      <w:r w:rsidRPr="00AC4360">
        <w:rPr>
          <w:rStyle w:val="StyleUnderline"/>
        </w:rPr>
        <w:t>Antarctic</w:t>
      </w:r>
      <w:r w:rsidRPr="00AC4360">
        <w:rPr>
          <w:sz w:val="14"/>
        </w:rPr>
        <w:t xml:space="preserve"> Ice Sheet (WAIS); </w:t>
      </w:r>
      <w:r w:rsidRPr="00033FD3">
        <w:rPr>
          <w:rStyle w:val="StyleUnderline"/>
          <w:highlight w:val="cyan"/>
        </w:rPr>
        <w:t xml:space="preserve">abrupt </w:t>
      </w:r>
      <w:r w:rsidRPr="00033FD3">
        <w:rPr>
          <w:rStyle w:val="Emphasis"/>
          <w:highlight w:val="cyan"/>
        </w:rPr>
        <w:t>thawing</w:t>
      </w:r>
      <w:r w:rsidRPr="00033FD3">
        <w:rPr>
          <w:rStyle w:val="StyleUnderline"/>
          <w:highlight w:val="cyan"/>
        </w:rPr>
        <w:t xml:space="preserve"> of </w:t>
      </w:r>
      <w:r w:rsidRPr="00033FD3">
        <w:rPr>
          <w:rStyle w:val="Emphasis"/>
          <w:highlight w:val="cyan"/>
        </w:rPr>
        <w:t>permafrost</w:t>
      </w:r>
      <w:r w:rsidRPr="00033FD3">
        <w:rPr>
          <w:rStyle w:val="StyleUnderline"/>
          <w:highlight w:val="cyan"/>
        </w:rPr>
        <w:t>; loss of all</w:t>
      </w:r>
      <w:r w:rsidRPr="00AC4360">
        <w:rPr>
          <w:sz w:val="14"/>
        </w:rPr>
        <w:t xml:space="preserve"> tropical </w:t>
      </w:r>
      <w:r w:rsidRPr="00033FD3">
        <w:rPr>
          <w:rStyle w:val="Emphasis"/>
          <w:highlight w:val="cyan"/>
        </w:rPr>
        <w:t>coral</w:t>
      </w:r>
      <w:r w:rsidRPr="00AC4360">
        <w:rPr>
          <w:rStyle w:val="Emphasis"/>
        </w:rPr>
        <w:t xml:space="preserve"> reef</w:t>
      </w:r>
      <w:r w:rsidRPr="00AC4360">
        <w:rPr>
          <w:rStyle w:val="StyleUnderline"/>
        </w:rPr>
        <w:t xml:space="preserve"> system</w:t>
      </w:r>
      <w:r w:rsidRPr="00033FD3">
        <w:rPr>
          <w:rStyle w:val="Emphasis"/>
          <w:highlight w:val="cyan"/>
        </w:rPr>
        <w:t>s</w:t>
      </w:r>
      <w:r w:rsidRPr="00033FD3">
        <w:rPr>
          <w:rStyle w:val="StyleUnderline"/>
          <w:highlight w:val="cyan"/>
        </w:rPr>
        <w:t>;</w:t>
      </w:r>
      <w:r w:rsidRPr="00AC4360">
        <w:rPr>
          <w:rStyle w:val="StyleUnderline"/>
        </w:rPr>
        <w:t xml:space="preserve"> and </w:t>
      </w:r>
      <w:r w:rsidRPr="00033FD3">
        <w:rPr>
          <w:rStyle w:val="Emphasis"/>
          <w:highlight w:val="cyan"/>
        </w:rPr>
        <w:t>collapse</w:t>
      </w:r>
      <w:r w:rsidRPr="00033FD3">
        <w:rPr>
          <w:rStyle w:val="StyleUnderline"/>
          <w:highlight w:val="cyan"/>
        </w:rPr>
        <w:t xml:space="preserve"> of</w:t>
      </w:r>
      <w:r w:rsidRPr="00AC4360">
        <w:rPr>
          <w:sz w:val="14"/>
        </w:rPr>
        <w:t xml:space="preserve"> the Labrador Current, one element of the </w:t>
      </w:r>
      <w:r w:rsidRPr="00033FD3">
        <w:rPr>
          <w:rStyle w:val="Emphasis"/>
          <w:highlight w:val="cyan"/>
        </w:rPr>
        <w:t>A</w:t>
      </w:r>
      <w:r w:rsidRPr="00AC4360">
        <w:rPr>
          <w:sz w:val="14"/>
        </w:rPr>
        <w:t xml:space="preserve">tlantic </w:t>
      </w:r>
      <w:r w:rsidRPr="00033FD3">
        <w:rPr>
          <w:rStyle w:val="Emphasis"/>
          <w:highlight w:val="cyan"/>
        </w:rPr>
        <w:t>M</w:t>
      </w:r>
      <w:r w:rsidRPr="00AC4360">
        <w:rPr>
          <w:sz w:val="14"/>
        </w:rPr>
        <w:t xml:space="preserve">eridional </w:t>
      </w:r>
      <w:r w:rsidRPr="00033FD3">
        <w:rPr>
          <w:rStyle w:val="Emphasis"/>
          <w:highlight w:val="cyan"/>
        </w:rPr>
        <w:t>O</w:t>
      </w:r>
      <w:r w:rsidRPr="00AC4360">
        <w:rPr>
          <w:sz w:val="14"/>
        </w:rPr>
        <w:t xml:space="preserve">verturning </w:t>
      </w:r>
      <w:r w:rsidRPr="00033FD3">
        <w:rPr>
          <w:rStyle w:val="Emphasis"/>
          <w:highlight w:val="cyan"/>
        </w:rPr>
        <w:t>C</w:t>
      </w:r>
      <w:r w:rsidRPr="00AC4360">
        <w:rPr>
          <w:sz w:val="14"/>
        </w:rPr>
        <w:t>irculation (AMOC).</w:t>
      </w:r>
    </w:p>
    <w:p w14:paraId="13D55AFB" w14:textId="77777777" w:rsidR="00ED3A51" w:rsidRPr="00AC4360" w:rsidRDefault="00ED3A51" w:rsidP="00ED3A51">
      <w:pPr>
        <w:rPr>
          <w:sz w:val="14"/>
        </w:rPr>
      </w:pPr>
      <w:r w:rsidRPr="00AC4360">
        <w:rPr>
          <w:sz w:val="14"/>
        </w:rPr>
        <w:t xml:space="preserve">This analysis comes from the Global Tipping Points report, which in late 2023 warned that five important natural thresholds already risk being crossed, and three more may be reached if the world heats to 1.5°C above pre-industrial temperatures. Such </w:t>
      </w:r>
      <w:r w:rsidRPr="00AC4360">
        <w:rPr>
          <w:rStyle w:val="StyleUnderline"/>
        </w:rPr>
        <w:t>tipping points “</w:t>
      </w:r>
      <w:r w:rsidRPr="00033FD3">
        <w:rPr>
          <w:rStyle w:val="StyleUnderline"/>
          <w:highlight w:val="cyan"/>
        </w:rPr>
        <w:t xml:space="preserve">can </w:t>
      </w:r>
      <w:r w:rsidRPr="00033FD3">
        <w:rPr>
          <w:rStyle w:val="Emphasis"/>
          <w:highlight w:val="cyan"/>
        </w:rPr>
        <w:t>trigger</w:t>
      </w:r>
      <w:r w:rsidRPr="00AC4360">
        <w:rPr>
          <w:rStyle w:val="StyleUnderline"/>
        </w:rPr>
        <w:t xml:space="preserve"> devastating </w:t>
      </w:r>
      <w:r w:rsidRPr="00A23EC6">
        <w:rPr>
          <w:rStyle w:val="Emphasis"/>
        </w:rPr>
        <w:t>domino effects</w:t>
      </w:r>
      <w:r w:rsidRPr="00A23EC6">
        <w:rPr>
          <w:rStyle w:val="StyleUnderline"/>
        </w:rPr>
        <w:t>, including</w:t>
      </w:r>
      <w:r w:rsidRPr="00AC4360">
        <w:rPr>
          <w:rStyle w:val="StyleUnderline"/>
        </w:rPr>
        <w:t xml:space="preserve"> the </w:t>
      </w:r>
      <w:r w:rsidRPr="00033FD3">
        <w:rPr>
          <w:rStyle w:val="Emphasis"/>
          <w:highlight w:val="cyan"/>
        </w:rPr>
        <w:t>loss</w:t>
      </w:r>
      <w:r w:rsidRPr="00033FD3">
        <w:rPr>
          <w:rStyle w:val="StyleUnderline"/>
          <w:highlight w:val="cyan"/>
        </w:rPr>
        <w:t xml:space="preserve"> of</w:t>
      </w:r>
      <w:r w:rsidRPr="00AC4360">
        <w:rPr>
          <w:sz w:val="14"/>
        </w:rPr>
        <w:t xml:space="preserve"> whole ecosystems and </w:t>
      </w:r>
      <w:r w:rsidRPr="00687BEE">
        <w:rPr>
          <w:rStyle w:val="StyleUnderline"/>
        </w:rPr>
        <w:t>capacity to grow</w:t>
      </w:r>
      <w:r w:rsidRPr="00AC4360">
        <w:rPr>
          <w:rStyle w:val="StyleUnderline"/>
        </w:rPr>
        <w:t xml:space="preserve"> </w:t>
      </w:r>
      <w:r w:rsidRPr="00AC4360">
        <w:rPr>
          <w:rStyle w:val="Emphasis"/>
        </w:rPr>
        <w:t xml:space="preserve">staple </w:t>
      </w:r>
      <w:r w:rsidRPr="00033FD3">
        <w:rPr>
          <w:rStyle w:val="Emphasis"/>
          <w:highlight w:val="cyan"/>
        </w:rPr>
        <w:t>crops</w:t>
      </w:r>
      <w:r w:rsidRPr="00AC4360">
        <w:rPr>
          <w:sz w:val="14"/>
        </w:rPr>
        <w:t xml:space="preserve">, with societal impacts including mass displacement, </w:t>
      </w:r>
      <w:r w:rsidRPr="00AC4360">
        <w:rPr>
          <w:rStyle w:val="StyleUnderline"/>
        </w:rPr>
        <w:t xml:space="preserve">political </w:t>
      </w:r>
      <w:r w:rsidRPr="00033FD3">
        <w:rPr>
          <w:rStyle w:val="Emphasis"/>
          <w:highlight w:val="cyan"/>
        </w:rPr>
        <w:t>instability</w:t>
      </w:r>
      <w:r w:rsidRPr="00033FD3">
        <w:rPr>
          <w:rStyle w:val="StyleUnderline"/>
          <w:highlight w:val="cyan"/>
        </w:rPr>
        <w:t xml:space="preserve"> and</w:t>
      </w:r>
      <w:r w:rsidRPr="00AC4360">
        <w:rPr>
          <w:rStyle w:val="StyleUnderline"/>
        </w:rPr>
        <w:t xml:space="preserve"> financial </w:t>
      </w:r>
      <w:r w:rsidRPr="00033FD3">
        <w:rPr>
          <w:rStyle w:val="Emphasis"/>
          <w:highlight w:val="cyan"/>
        </w:rPr>
        <w:t>collapse</w:t>
      </w:r>
      <w:r w:rsidRPr="00AC4360">
        <w:rPr>
          <w:sz w:val="14"/>
        </w:rPr>
        <w:t>”.45</w:t>
      </w:r>
    </w:p>
    <w:p w14:paraId="7B100CB2" w14:textId="77777777" w:rsidR="00ED3A51" w:rsidRPr="00AC4360" w:rsidRDefault="00ED3A51" w:rsidP="00ED3A51">
      <w:pPr>
        <w:rPr>
          <w:sz w:val="14"/>
          <w:szCs w:val="14"/>
        </w:rPr>
      </w:pPr>
      <w:r w:rsidRPr="00AC4360">
        <w:rPr>
          <w:sz w:val="14"/>
          <w:szCs w:val="14"/>
        </w:rPr>
        <w:t>They include:</w:t>
      </w:r>
    </w:p>
    <w:p w14:paraId="31C40DBD" w14:textId="77777777" w:rsidR="00ED3A51" w:rsidRPr="00AC4360" w:rsidRDefault="00ED3A51" w:rsidP="00ED3A51">
      <w:pPr>
        <w:rPr>
          <w:sz w:val="14"/>
          <w:szCs w:val="14"/>
        </w:rPr>
      </w:pPr>
      <w:r w:rsidRPr="00AC4360">
        <w:rPr>
          <w:sz w:val="14"/>
          <w:szCs w:val="14"/>
        </w:rPr>
        <w:t>— The Greenland Ice Sheet likely reached its tipping point 20 years ago.46</w:t>
      </w:r>
    </w:p>
    <w:p w14:paraId="494FD5EA" w14:textId="77777777" w:rsidR="00ED3A51" w:rsidRPr="00AC4360" w:rsidRDefault="00ED3A51" w:rsidP="00ED3A51">
      <w:pPr>
        <w:rPr>
          <w:sz w:val="14"/>
        </w:rPr>
      </w:pPr>
      <w:r w:rsidRPr="00AC4360">
        <w:rPr>
          <w:sz w:val="14"/>
        </w:rPr>
        <w:t xml:space="preserve">— The West Antarctic glaciers have passed a tipping point;47 and the Paris Agreement temperature target of 1.5°C is sufficient to drive the runaway retreat of WAIS.48 In May 2024, scientists warned that Thwaites Glacier, nicknamed </w:t>
      </w:r>
      <w:r w:rsidRPr="00033FD3">
        <w:rPr>
          <w:rStyle w:val="StyleUnderline"/>
          <w:highlight w:val="cyan"/>
        </w:rPr>
        <w:t>the</w:t>
      </w:r>
      <w:r w:rsidRPr="00AC4360">
        <w:rPr>
          <w:rStyle w:val="StyleUnderline"/>
        </w:rPr>
        <w:t xml:space="preserve"> “</w:t>
      </w:r>
      <w:r w:rsidRPr="00033FD3">
        <w:rPr>
          <w:rStyle w:val="Emphasis"/>
          <w:highlight w:val="cyan"/>
        </w:rPr>
        <w:t>Doomsday Glacier</w:t>
      </w:r>
      <w:r w:rsidRPr="00AC4360">
        <w:rPr>
          <w:rStyle w:val="StyleUnderline"/>
        </w:rPr>
        <w:t xml:space="preserve">”, </w:t>
      </w:r>
      <w:r w:rsidRPr="00033FD3">
        <w:rPr>
          <w:rStyle w:val="StyleUnderline"/>
          <w:highlight w:val="cyan"/>
        </w:rPr>
        <w:t xml:space="preserve">is near </w:t>
      </w:r>
      <w:r w:rsidRPr="00033FD3">
        <w:rPr>
          <w:rStyle w:val="Emphasis"/>
          <w:highlight w:val="cyan"/>
        </w:rPr>
        <w:t>collapse</w:t>
      </w:r>
      <w:r w:rsidRPr="00AC4360">
        <w:rPr>
          <w:sz w:val="14"/>
        </w:rPr>
        <w:t>.49</w:t>
      </w:r>
    </w:p>
    <w:p w14:paraId="16CE4C13" w14:textId="77777777" w:rsidR="00ED3A51" w:rsidRPr="00AC4360" w:rsidRDefault="00ED3A51" w:rsidP="00ED3A51">
      <w:pPr>
        <w:rPr>
          <w:sz w:val="14"/>
        </w:rPr>
      </w:pPr>
      <w:r w:rsidRPr="00AC4360">
        <w:rPr>
          <w:sz w:val="14"/>
        </w:rPr>
        <w:t xml:space="preserve">— Parts of East </w:t>
      </w:r>
      <w:r w:rsidRPr="00AC4360">
        <w:rPr>
          <w:rStyle w:val="Emphasis"/>
        </w:rPr>
        <w:t>Antarctica</w:t>
      </w:r>
      <w:r w:rsidRPr="00AC4360">
        <w:rPr>
          <w:rStyle w:val="StyleUnderline"/>
        </w:rPr>
        <w:t xml:space="preserve"> might be</w:t>
      </w:r>
      <w:r w:rsidRPr="00AC4360">
        <w:rPr>
          <w:sz w:val="14"/>
        </w:rPr>
        <w:t xml:space="preserve"> similarly </w:t>
      </w:r>
      <w:r w:rsidRPr="00AC4360">
        <w:rPr>
          <w:rStyle w:val="Emphasis"/>
        </w:rPr>
        <w:t>unstable</w:t>
      </w:r>
      <w:r w:rsidRPr="00AC4360">
        <w:rPr>
          <w:sz w:val="14"/>
        </w:rPr>
        <w:t xml:space="preserve">.50 Denman Glacier has been identified </w:t>
      </w:r>
      <w:r w:rsidRPr="00AC4360">
        <w:rPr>
          <w:rStyle w:val="StyleUnderline"/>
        </w:rPr>
        <w:t xml:space="preserve">as susceptible to </w:t>
      </w:r>
      <w:r w:rsidRPr="00AC4360">
        <w:rPr>
          <w:rStyle w:val="Emphasis"/>
        </w:rPr>
        <w:t>collapse</w:t>
      </w:r>
      <w:r w:rsidRPr="00AC4360">
        <w:rPr>
          <w:sz w:val="14"/>
        </w:rPr>
        <w:t xml:space="preserve"> of its ice shelf and inundation of the glacier itself, which sits on a retrograde base below sea level.51</w:t>
      </w:r>
    </w:p>
    <w:p w14:paraId="0349351F" w14:textId="77777777" w:rsidR="00ED3A51" w:rsidRPr="00AC4360" w:rsidRDefault="00ED3A51" w:rsidP="00ED3A51">
      <w:pPr>
        <w:rPr>
          <w:sz w:val="14"/>
        </w:rPr>
      </w:pPr>
      <w:r w:rsidRPr="00AC4360">
        <w:rPr>
          <w:sz w:val="14"/>
        </w:rPr>
        <w:t xml:space="preserve">— </w:t>
      </w:r>
      <w:r w:rsidRPr="00033FD3">
        <w:rPr>
          <w:rStyle w:val="Emphasis"/>
          <w:highlight w:val="cyan"/>
        </w:rPr>
        <w:t>Summer</w:t>
      </w:r>
      <w:r w:rsidRPr="00AC4360">
        <w:rPr>
          <w:sz w:val="14"/>
        </w:rPr>
        <w:t xml:space="preserve"> Arctic </w:t>
      </w:r>
      <w:r w:rsidRPr="00033FD3">
        <w:rPr>
          <w:rStyle w:val="StyleUnderline"/>
          <w:highlight w:val="cyan"/>
        </w:rPr>
        <w:t>sea-</w:t>
      </w:r>
      <w:r w:rsidRPr="00033FD3">
        <w:rPr>
          <w:rStyle w:val="Emphasis"/>
          <w:highlight w:val="cyan"/>
        </w:rPr>
        <w:t>ice</w:t>
      </w:r>
      <w:r w:rsidRPr="00AC4360">
        <w:rPr>
          <w:sz w:val="14"/>
        </w:rPr>
        <w:t xml:space="preserve">, where three-quarters by volume </w:t>
      </w:r>
      <w:r w:rsidRPr="00033FD3">
        <w:rPr>
          <w:rStyle w:val="StyleUnderline"/>
          <w:highlight w:val="cyan"/>
        </w:rPr>
        <w:t>has</w:t>
      </w:r>
      <w:r w:rsidRPr="00AC4360">
        <w:rPr>
          <w:rStyle w:val="StyleUnderline"/>
        </w:rPr>
        <w:t xml:space="preserve"> already </w:t>
      </w:r>
      <w:r w:rsidRPr="00033FD3">
        <w:rPr>
          <w:rStyle w:val="Emphasis"/>
          <w:highlight w:val="cyan"/>
        </w:rPr>
        <w:t>been lost</w:t>
      </w:r>
      <w:r w:rsidRPr="00AC4360">
        <w:rPr>
          <w:sz w:val="14"/>
        </w:rPr>
        <w:t xml:space="preserve">,52 </w:t>
      </w:r>
      <w:r w:rsidRPr="00AC4360">
        <w:rPr>
          <w:rStyle w:val="StyleUnderline"/>
        </w:rPr>
        <w:t xml:space="preserve">and is in a </w:t>
      </w:r>
      <w:r w:rsidRPr="00AC4360">
        <w:rPr>
          <w:rStyle w:val="Emphasis"/>
        </w:rPr>
        <w:t>death spiral</w:t>
      </w:r>
      <w:r w:rsidRPr="00AC4360">
        <w:rPr>
          <w:sz w:val="14"/>
        </w:rPr>
        <w:t>.53</w:t>
      </w:r>
    </w:p>
    <w:p w14:paraId="2A878CED" w14:textId="77777777" w:rsidR="00ED3A51" w:rsidRPr="00AC4360" w:rsidRDefault="00ED3A51" w:rsidP="00ED3A51">
      <w:pPr>
        <w:rPr>
          <w:sz w:val="14"/>
        </w:rPr>
      </w:pPr>
      <w:r w:rsidRPr="00AC4360">
        <w:rPr>
          <w:sz w:val="14"/>
        </w:rPr>
        <w:t xml:space="preserve">— </w:t>
      </w:r>
      <w:r w:rsidRPr="00AC4360">
        <w:rPr>
          <w:rStyle w:val="StyleUnderline"/>
        </w:rPr>
        <w:t xml:space="preserve">Arctic </w:t>
      </w:r>
      <w:r w:rsidRPr="00033FD3">
        <w:rPr>
          <w:rStyle w:val="Emphasis"/>
          <w:highlight w:val="cyan"/>
        </w:rPr>
        <w:t>permafrost</w:t>
      </w:r>
      <w:r w:rsidRPr="00AC4360">
        <w:rPr>
          <w:sz w:val="14"/>
        </w:rPr>
        <w:t xml:space="preserve">, which </w:t>
      </w:r>
      <w:r w:rsidRPr="00FE6653">
        <w:rPr>
          <w:rStyle w:val="StyleUnderline"/>
        </w:rPr>
        <w:t xml:space="preserve">is now a net </w:t>
      </w:r>
      <w:r w:rsidRPr="00033FD3">
        <w:rPr>
          <w:rStyle w:val="Emphasis"/>
          <w:highlight w:val="cyan"/>
        </w:rPr>
        <w:t>source</w:t>
      </w:r>
      <w:r w:rsidRPr="00033FD3">
        <w:rPr>
          <w:rStyle w:val="StyleUnderline"/>
          <w:highlight w:val="cyan"/>
        </w:rPr>
        <w:t xml:space="preserve"> of</w:t>
      </w:r>
      <w:r w:rsidRPr="00AC4360">
        <w:rPr>
          <w:sz w:val="14"/>
        </w:rPr>
        <w:t xml:space="preserve"> major </w:t>
      </w:r>
      <w:r w:rsidRPr="00033FD3">
        <w:rPr>
          <w:rStyle w:val="Emphasis"/>
          <w:highlight w:val="cyan"/>
        </w:rPr>
        <w:t>g</w:t>
      </w:r>
      <w:r w:rsidRPr="00AC4360">
        <w:rPr>
          <w:sz w:val="14"/>
        </w:rPr>
        <w:t>reen</w:t>
      </w:r>
      <w:r w:rsidRPr="00033FD3">
        <w:rPr>
          <w:rStyle w:val="Emphasis"/>
          <w:highlight w:val="cyan"/>
        </w:rPr>
        <w:t>h</w:t>
      </w:r>
      <w:r w:rsidRPr="00AC4360">
        <w:rPr>
          <w:sz w:val="14"/>
        </w:rPr>
        <w:t xml:space="preserve">ouse </w:t>
      </w:r>
      <w:r w:rsidRPr="00033FD3">
        <w:rPr>
          <w:rStyle w:val="Emphasis"/>
          <w:highlight w:val="cyan"/>
        </w:rPr>
        <w:t>g</w:t>
      </w:r>
      <w:r w:rsidRPr="00AC4360">
        <w:rPr>
          <w:sz w:val="14"/>
        </w:rPr>
        <w:t>ase</w:t>
      </w:r>
      <w:r w:rsidRPr="00033FD3">
        <w:rPr>
          <w:rStyle w:val="Emphasis"/>
          <w:highlight w:val="cyan"/>
        </w:rPr>
        <w:t>s</w:t>
      </w:r>
      <w:r w:rsidRPr="00AC4360">
        <w:rPr>
          <w:sz w:val="14"/>
        </w:rPr>
        <w:t>.54</w:t>
      </w:r>
    </w:p>
    <w:p w14:paraId="2D362F73" w14:textId="77777777" w:rsidR="00ED3A51" w:rsidRPr="00AC4360" w:rsidRDefault="00ED3A51" w:rsidP="00ED3A51">
      <w:pPr>
        <w:rPr>
          <w:sz w:val="14"/>
        </w:rPr>
      </w:pPr>
      <w:r w:rsidRPr="00AC4360">
        <w:rPr>
          <w:sz w:val="14"/>
        </w:rPr>
        <w:t xml:space="preserve">— Canada’s </w:t>
      </w:r>
      <w:r w:rsidRPr="00033FD3">
        <w:rPr>
          <w:rStyle w:val="Emphasis"/>
          <w:highlight w:val="cyan"/>
        </w:rPr>
        <w:t>boreal forests</w:t>
      </w:r>
      <w:r w:rsidRPr="00AC4360">
        <w:rPr>
          <w:sz w:val="14"/>
        </w:rPr>
        <w:t xml:space="preserve"> are one of Earth’s largest terrestrial carbon storehouses. Long a reliable “sink” for carbon, the forests </w:t>
      </w:r>
      <w:r w:rsidRPr="002C0193">
        <w:rPr>
          <w:rStyle w:val="StyleUnderline"/>
        </w:rPr>
        <w:t xml:space="preserve">since </w:t>
      </w:r>
      <w:r w:rsidRPr="002C0193">
        <w:rPr>
          <w:rStyle w:val="Emphasis"/>
        </w:rPr>
        <w:t>2001</w:t>
      </w:r>
      <w:r w:rsidRPr="002C0193">
        <w:rPr>
          <w:rStyle w:val="StyleUnderline"/>
        </w:rPr>
        <w:t xml:space="preserve"> </w:t>
      </w:r>
      <w:r w:rsidRPr="00033FD3">
        <w:rPr>
          <w:rStyle w:val="StyleUnderline"/>
          <w:highlight w:val="cyan"/>
        </w:rPr>
        <w:t>have</w:t>
      </w:r>
      <w:r w:rsidRPr="00AC4360">
        <w:rPr>
          <w:rStyle w:val="StyleUnderline"/>
        </w:rPr>
        <w:t xml:space="preserve"> become</w:t>
      </w:r>
      <w:r w:rsidRPr="00AC4360">
        <w:rPr>
          <w:sz w:val="14"/>
        </w:rPr>
        <w:t xml:space="preserve"> instead </w:t>
      </w:r>
      <w:r w:rsidRPr="00AC4360">
        <w:rPr>
          <w:rStyle w:val="StyleUnderline"/>
        </w:rPr>
        <w:t xml:space="preserve">an </w:t>
      </w:r>
      <w:r w:rsidRPr="00AC4360">
        <w:rPr>
          <w:rStyle w:val="Emphasis"/>
        </w:rPr>
        <w:t>increasing</w:t>
      </w:r>
      <w:r w:rsidRPr="00AC4360">
        <w:rPr>
          <w:sz w:val="14"/>
        </w:rPr>
        <w:t xml:space="preserve"> carbon </w:t>
      </w:r>
      <w:r w:rsidRPr="00AC4360">
        <w:rPr>
          <w:rStyle w:val="StyleUnderline"/>
        </w:rPr>
        <w:t>“</w:t>
      </w:r>
      <w:r w:rsidRPr="00AC4360">
        <w:rPr>
          <w:rStyle w:val="Emphasis"/>
        </w:rPr>
        <w:t>source</w:t>
      </w:r>
      <w:r w:rsidRPr="00AC4360">
        <w:rPr>
          <w:rStyle w:val="StyleUnderline"/>
        </w:rPr>
        <w:t>”</w:t>
      </w:r>
      <w:r w:rsidRPr="00AC4360">
        <w:rPr>
          <w:sz w:val="14"/>
        </w:rPr>
        <w:t xml:space="preserve">, and passed their tipping point. In the 2020s, Canada’s forests have </w:t>
      </w:r>
      <w:r w:rsidRPr="00033FD3">
        <w:rPr>
          <w:rStyle w:val="StyleUnderline"/>
          <w:highlight w:val="cyan"/>
        </w:rPr>
        <w:t>raised</w:t>
      </w:r>
      <w:r w:rsidRPr="00AC4360">
        <w:rPr>
          <w:sz w:val="14"/>
        </w:rPr>
        <w:t xml:space="preserve"> the country’s </w:t>
      </w:r>
      <w:r w:rsidRPr="00AC4360">
        <w:rPr>
          <w:rStyle w:val="StyleUnderline"/>
        </w:rPr>
        <w:t xml:space="preserve">total </w:t>
      </w:r>
      <w:r w:rsidRPr="00033FD3">
        <w:rPr>
          <w:rStyle w:val="StyleUnderline"/>
          <w:highlight w:val="cyan"/>
        </w:rPr>
        <w:t>emissions</w:t>
      </w:r>
      <w:r w:rsidRPr="00AC4360">
        <w:rPr>
          <w:rStyle w:val="StyleUnderline"/>
        </w:rPr>
        <w:t xml:space="preserve"> by </w:t>
      </w:r>
      <w:r w:rsidRPr="00DE3916">
        <w:rPr>
          <w:rStyle w:val="Emphasis"/>
        </w:rPr>
        <w:t>50%</w:t>
      </w:r>
      <w:r w:rsidRPr="00AC4360">
        <w:rPr>
          <w:rStyle w:val="StyleUnderline"/>
        </w:rPr>
        <w:t>.</w:t>
      </w:r>
      <w:r w:rsidRPr="00AC4360">
        <w:rPr>
          <w:sz w:val="14"/>
        </w:rPr>
        <w:t>55</w:t>
      </w:r>
    </w:p>
    <w:p w14:paraId="12C726F9" w14:textId="77777777" w:rsidR="00ED3A51" w:rsidRPr="00AC4360" w:rsidRDefault="00ED3A51" w:rsidP="00ED3A51">
      <w:pPr>
        <w:rPr>
          <w:sz w:val="14"/>
        </w:rPr>
      </w:pPr>
      <w:r w:rsidRPr="00AC4360">
        <w:rPr>
          <w:sz w:val="14"/>
        </w:rPr>
        <w:t xml:space="preserve">— Tropical forests are also nearing critical temperature thresholds.56 The forest systems are oscillating to non-forest ecosystems in eastern, southern and central Amazonia.57 </w:t>
      </w:r>
      <w:r w:rsidRPr="00033FD3">
        <w:rPr>
          <w:rStyle w:val="StyleUnderline"/>
          <w:highlight w:val="cyan"/>
        </w:rPr>
        <w:t xml:space="preserve">The </w:t>
      </w:r>
      <w:r w:rsidRPr="00033FD3">
        <w:rPr>
          <w:rStyle w:val="Emphasis"/>
          <w:highlight w:val="cyan"/>
        </w:rPr>
        <w:t>Amazon</w:t>
      </w:r>
      <w:r w:rsidRPr="00033FD3">
        <w:rPr>
          <w:rStyle w:val="StyleUnderline"/>
          <w:highlight w:val="cyan"/>
        </w:rPr>
        <w:t xml:space="preserve"> has become a </w:t>
      </w:r>
      <w:r w:rsidRPr="00033FD3">
        <w:rPr>
          <w:rStyle w:val="Emphasis"/>
          <w:highlight w:val="cyan"/>
        </w:rPr>
        <w:t>net</w:t>
      </w:r>
      <w:r w:rsidRPr="00AC4360">
        <w:rPr>
          <w:rStyle w:val="StyleUnderline"/>
        </w:rPr>
        <w:t xml:space="preserve"> carbon </w:t>
      </w:r>
      <w:r w:rsidRPr="00033FD3">
        <w:rPr>
          <w:rStyle w:val="Emphasis"/>
          <w:highlight w:val="cyan"/>
        </w:rPr>
        <w:t>source</w:t>
      </w:r>
      <w:r w:rsidRPr="00AC4360">
        <w:rPr>
          <w:sz w:val="14"/>
        </w:rPr>
        <w:t xml:space="preserve"> during recent climate extremes and the south-eastern Amazon was a net land carbon source over the period 2010–2020.58 </w:t>
      </w:r>
      <w:r w:rsidRPr="00033FD3">
        <w:rPr>
          <w:rStyle w:val="StyleUnderline"/>
          <w:highlight w:val="cyan"/>
        </w:rPr>
        <w:t>And the</w:t>
      </w:r>
      <w:r w:rsidRPr="00AC4360">
        <w:rPr>
          <w:sz w:val="14"/>
        </w:rPr>
        <w:t xml:space="preserve"> South American </w:t>
      </w:r>
      <w:r w:rsidRPr="00033FD3">
        <w:rPr>
          <w:rStyle w:val="Emphasis"/>
          <w:highlight w:val="cyan"/>
        </w:rPr>
        <w:t>monsoon</w:t>
      </w:r>
      <w:r w:rsidRPr="00033FD3">
        <w:rPr>
          <w:rStyle w:val="StyleUnderline"/>
          <w:highlight w:val="cyan"/>
        </w:rPr>
        <w:t xml:space="preserve"> is heading </w:t>
      </w:r>
      <w:r w:rsidRPr="00033FD3">
        <w:rPr>
          <w:rStyle w:val="Emphasis"/>
          <w:highlight w:val="cyan"/>
        </w:rPr>
        <w:t>to</w:t>
      </w:r>
      <w:r w:rsidRPr="00AC4360">
        <w:rPr>
          <w:sz w:val="14"/>
        </w:rPr>
        <w:t xml:space="preserve">wards a “critical destabilisation point” or tipping point likely to </w:t>
      </w:r>
      <w:r w:rsidRPr="00033FD3">
        <w:rPr>
          <w:rStyle w:val="StyleUnderline"/>
          <w:highlight w:val="cyan"/>
        </w:rPr>
        <w:t>cause</w:t>
      </w:r>
      <w:r w:rsidRPr="00033FD3">
        <w:rPr>
          <w:rStyle w:val="StyleUnderline"/>
        </w:rPr>
        <w:t xml:space="preserve"> </w:t>
      </w:r>
      <w:r w:rsidRPr="00033FD3">
        <w:rPr>
          <w:rStyle w:val="Emphasis"/>
        </w:rPr>
        <w:t xml:space="preserve">Amazon </w:t>
      </w:r>
      <w:r w:rsidRPr="00033FD3">
        <w:rPr>
          <w:rStyle w:val="Emphasis"/>
          <w:highlight w:val="cyan"/>
        </w:rPr>
        <w:t>dieback</w:t>
      </w:r>
      <w:r w:rsidRPr="00AC4360">
        <w:rPr>
          <w:sz w:val="14"/>
        </w:rPr>
        <w:t>.59</w:t>
      </w:r>
    </w:p>
    <w:p w14:paraId="7D2EC9E9" w14:textId="77777777" w:rsidR="00ED3A51" w:rsidRPr="00AC4360" w:rsidRDefault="00ED3A51" w:rsidP="00ED3A51">
      <w:pPr>
        <w:rPr>
          <w:sz w:val="14"/>
        </w:rPr>
      </w:pPr>
      <w:r w:rsidRPr="00AC4360">
        <w:rPr>
          <w:sz w:val="14"/>
        </w:rPr>
        <w:t xml:space="preserve">— Tropical coral reef systems. Researchers warn that “warming of 1.5°C relative to pre-industrial levels will be catastrophic for coral reefs” worldwide.60 The IPCC reported that nearly </w:t>
      </w:r>
      <w:r w:rsidRPr="00033FD3">
        <w:rPr>
          <w:rStyle w:val="StyleUnderline"/>
          <w:highlight w:val="cyan"/>
        </w:rPr>
        <w:t>all</w:t>
      </w:r>
      <w:r w:rsidRPr="00AC4360">
        <w:rPr>
          <w:sz w:val="14"/>
        </w:rPr>
        <w:t xml:space="preserve"> tropical </w:t>
      </w:r>
      <w:r w:rsidRPr="00033FD3">
        <w:rPr>
          <w:rStyle w:val="Emphasis"/>
          <w:highlight w:val="cyan"/>
        </w:rPr>
        <w:t>reefs</w:t>
      </w:r>
      <w:r w:rsidRPr="00AC4360">
        <w:rPr>
          <w:rStyle w:val="StyleUnderline"/>
        </w:rPr>
        <w:t xml:space="preserve"> will become </w:t>
      </w:r>
      <w:r w:rsidRPr="00033FD3">
        <w:rPr>
          <w:rStyle w:val="Emphasis"/>
          <w:highlight w:val="cyan"/>
        </w:rPr>
        <w:t>extinct</w:t>
      </w:r>
      <w:r w:rsidRPr="00AC4360">
        <w:rPr>
          <w:sz w:val="14"/>
        </w:rPr>
        <w:t xml:space="preserve"> even if global warming is kept to 1.5°C.</w:t>
      </w:r>
    </w:p>
    <w:p w14:paraId="0704FD56" w14:textId="77777777" w:rsidR="00ED3A51" w:rsidRPr="00AC4360" w:rsidRDefault="00ED3A51" w:rsidP="00ED3A51">
      <w:pPr>
        <w:rPr>
          <w:sz w:val="14"/>
        </w:rPr>
      </w:pPr>
      <w:r w:rsidRPr="00AC4360">
        <w:rPr>
          <w:sz w:val="14"/>
        </w:rPr>
        <w:t xml:space="preserve">The permafrost and forest changes represent fundamental changes in the carbon cycle, in which systems that have had a major role in absorbing carbon from the atmosphere and storing it, flip to becoming a source of carbon to the atmosphere. If the land-based stores become sinks, that drives up the rate of warming. </w:t>
      </w:r>
      <w:r w:rsidRPr="00A43E9D">
        <w:rPr>
          <w:rStyle w:val="StyleUnderline"/>
        </w:rPr>
        <w:t>In</w:t>
      </w:r>
      <w:r w:rsidRPr="00A43E9D">
        <w:rPr>
          <w:sz w:val="14"/>
        </w:rPr>
        <w:t xml:space="preserve"> October </w:t>
      </w:r>
      <w:r w:rsidRPr="00A43E9D">
        <w:rPr>
          <w:rStyle w:val="Emphasis"/>
        </w:rPr>
        <w:t>2024</w:t>
      </w:r>
      <w:r w:rsidRPr="00604FB7">
        <w:rPr>
          <w:sz w:val="14"/>
        </w:rPr>
        <w:t>,</w:t>
      </w:r>
      <w:r w:rsidRPr="00AC4360">
        <w:rPr>
          <w:sz w:val="14"/>
        </w:rPr>
        <w:t xml:space="preserve"> The Guardian reported on preliminary research findings showing the amount of carbon absorbed by the </w:t>
      </w:r>
      <w:r w:rsidRPr="00033FD3">
        <w:rPr>
          <w:rStyle w:val="StyleUnderline"/>
          <w:highlight w:val="cyan"/>
        </w:rPr>
        <w:t>land sinks</w:t>
      </w:r>
      <w:r w:rsidRPr="00AC4360">
        <w:rPr>
          <w:sz w:val="14"/>
        </w:rPr>
        <w:t xml:space="preserve"> had temporarily </w:t>
      </w:r>
      <w:r w:rsidRPr="00033FD3">
        <w:rPr>
          <w:rStyle w:val="Emphasis"/>
          <w:highlight w:val="cyan"/>
        </w:rPr>
        <w:t>collapsed</w:t>
      </w:r>
      <w:r w:rsidRPr="00AC4360">
        <w:rPr>
          <w:sz w:val="14"/>
        </w:rPr>
        <w:t xml:space="preserve"> in 2023: “The final result was that </w:t>
      </w:r>
      <w:r w:rsidRPr="00AC4360">
        <w:rPr>
          <w:rStyle w:val="StyleUnderline"/>
        </w:rPr>
        <w:t>forest, plants and soil</w:t>
      </w:r>
      <w:r w:rsidRPr="00AC4360">
        <w:rPr>
          <w:sz w:val="14"/>
        </w:rPr>
        <w:t xml:space="preserve"> – as a net category – </w:t>
      </w:r>
      <w:r w:rsidRPr="00033FD3">
        <w:rPr>
          <w:rStyle w:val="Emphasis"/>
          <w:highlight w:val="cyan"/>
        </w:rPr>
        <w:t>absorbed</w:t>
      </w:r>
      <w:r w:rsidRPr="00AC4360">
        <w:rPr>
          <w:sz w:val="14"/>
        </w:rPr>
        <w:t xml:space="preserve"> almost </w:t>
      </w:r>
      <w:r w:rsidRPr="00033FD3">
        <w:rPr>
          <w:rStyle w:val="Emphasis"/>
          <w:highlight w:val="cyan"/>
        </w:rPr>
        <w:t>no carbon</w:t>
      </w:r>
      <w:r w:rsidRPr="00AC4360">
        <w:rPr>
          <w:sz w:val="14"/>
        </w:rPr>
        <w:t>.”61</w:t>
      </w:r>
    </w:p>
    <w:p w14:paraId="6577924C" w14:textId="77777777" w:rsidR="00ED3A51" w:rsidRDefault="00ED3A51" w:rsidP="00ED3A51">
      <w:pPr>
        <w:rPr>
          <w:sz w:val="14"/>
        </w:rPr>
      </w:pPr>
      <w:r w:rsidRPr="00AC4360">
        <w:rPr>
          <w:sz w:val="14"/>
        </w:rPr>
        <w:t>And the biggest story of 2024 is the non-trivial and unacceptable risk of Atlantic Meridional Overturning Circulation collapsing by mid-century, which would be “a going-out-of-business scenario for European agriculture”.62 A July 2023 study estimated “</w:t>
      </w:r>
      <w:r w:rsidRPr="00AC4360">
        <w:rPr>
          <w:rStyle w:val="StyleUnderline"/>
        </w:rPr>
        <w:t xml:space="preserve">a </w:t>
      </w:r>
      <w:r w:rsidRPr="00033FD3">
        <w:rPr>
          <w:rStyle w:val="Emphasis"/>
          <w:highlight w:val="cyan"/>
        </w:rPr>
        <w:t>collapse</w:t>
      </w:r>
      <w:r w:rsidRPr="00033FD3">
        <w:rPr>
          <w:rStyle w:val="StyleUnderline"/>
          <w:highlight w:val="cyan"/>
        </w:rPr>
        <w:t xml:space="preserve"> of</w:t>
      </w:r>
      <w:r w:rsidRPr="00AC4360">
        <w:rPr>
          <w:rStyle w:val="StyleUnderline"/>
        </w:rPr>
        <w:t xml:space="preserve"> the </w:t>
      </w:r>
      <w:r w:rsidRPr="00033FD3">
        <w:rPr>
          <w:rStyle w:val="Emphasis"/>
          <w:highlight w:val="cyan"/>
        </w:rPr>
        <w:t>AMOC</w:t>
      </w:r>
      <w:r w:rsidRPr="00AC4360">
        <w:rPr>
          <w:sz w:val="14"/>
        </w:rPr>
        <w:t xml:space="preserve"> to occur around mid-century under the current scenario of future emissions”, with </w:t>
      </w:r>
      <w:r w:rsidRPr="00AC4360">
        <w:rPr>
          <w:rStyle w:val="StyleUnderline"/>
        </w:rPr>
        <w:t xml:space="preserve">a </w:t>
      </w:r>
      <w:r w:rsidRPr="00033FD3">
        <w:rPr>
          <w:rStyle w:val="Emphasis"/>
          <w:highlight w:val="cyan"/>
        </w:rPr>
        <w:t>95%</w:t>
      </w:r>
      <w:r w:rsidRPr="00AC4360">
        <w:rPr>
          <w:rStyle w:val="StyleUnderline"/>
        </w:rPr>
        <w:t xml:space="preserve"> probability </w:t>
      </w:r>
      <w:r w:rsidRPr="00033FD3">
        <w:rPr>
          <w:rStyle w:val="StyleUnderline"/>
          <w:highlight w:val="cyan"/>
        </w:rPr>
        <w:t>of</w:t>
      </w:r>
      <w:r w:rsidRPr="00033FD3">
        <w:rPr>
          <w:rStyle w:val="StyleUnderline"/>
        </w:rPr>
        <w:t xml:space="preserve"> it </w:t>
      </w:r>
      <w:r w:rsidRPr="00033FD3">
        <w:rPr>
          <w:rStyle w:val="StyleUnderline"/>
          <w:highlight w:val="cyan"/>
        </w:rPr>
        <w:t>occurring</w:t>
      </w:r>
      <w:r w:rsidRPr="00AC4360">
        <w:rPr>
          <w:sz w:val="14"/>
        </w:rPr>
        <w:t xml:space="preserve"> between 2025 and 2095.63 And a paper in publication estimates the probability of an AMOC collapse before the year 2050 to be 59±17%.64 A </w:t>
      </w:r>
      <w:r w:rsidRPr="00AC4360">
        <w:rPr>
          <w:rStyle w:val="StyleUnderline"/>
        </w:rPr>
        <w:t>full breakdown</w:t>
      </w:r>
      <w:r w:rsidRPr="00AC4360">
        <w:rPr>
          <w:sz w:val="14"/>
        </w:rPr>
        <w:t xml:space="preserve"> of AMOC </w:t>
      </w:r>
      <w:r w:rsidRPr="00033FD3">
        <w:rPr>
          <w:rStyle w:val="StyleUnderline"/>
          <w:highlight w:val="cyan"/>
        </w:rPr>
        <w:t xml:space="preserve">could </w:t>
      </w:r>
      <w:r w:rsidRPr="00033FD3">
        <w:rPr>
          <w:rStyle w:val="Emphasis"/>
          <w:highlight w:val="cyan"/>
        </w:rPr>
        <w:t>happen</w:t>
      </w:r>
      <w:r w:rsidRPr="00033FD3">
        <w:rPr>
          <w:rStyle w:val="StyleUnderline"/>
          <w:highlight w:val="cyan"/>
        </w:rPr>
        <w:t xml:space="preserve"> within</w:t>
      </w:r>
      <w:r w:rsidRPr="00AC4360">
        <w:rPr>
          <w:sz w:val="14"/>
        </w:rPr>
        <w:t xml:space="preserve"> a few </w:t>
      </w:r>
      <w:r w:rsidRPr="00033FD3">
        <w:rPr>
          <w:rStyle w:val="Emphasis"/>
          <w:highlight w:val="cyan"/>
        </w:rPr>
        <w:t>decades</w:t>
      </w:r>
      <w:r w:rsidRPr="00AC4360">
        <w:rPr>
          <w:sz w:val="14"/>
        </w:rPr>
        <w:t xml:space="preserve">, says AMOC specialist Stefan Rahmstorf.65 AMOC collapse </w:t>
      </w:r>
      <w:r w:rsidRPr="00033FD3">
        <w:rPr>
          <w:rStyle w:val="StyleUnderline"/>
          <w:highlight w:val="cyan"/>
        </w:rPr>
        <w:t>would</w:t>
      </w:r>
      <w:r w:rsidRPr="00AC4360">
        <w:rPr>
          <w:rStyle w:val="StyleUnderline"/>
        </w:rPr>
        <w:t xml:space="preserve"> </w:t>
      </w:r>
      <w:r w:rsidRPr="00033FD3">
        <w:rPr>
          <w:rStyle w:val="StyleUnderline"/>
        </w:rPr>
        <w:t>result in</w:t>
      </w:r>
      <w:r w:rsidRPr="00AC4360">
        <w:rPr>
          <w:sz w:val="14"/>
        </w:rPr>
        <w:t xml:space="preserve"> the West Africa and South Asia </w:t>
      </w:r>
      <w:r w:rsidRPr="00AC4360">
        <w:rPr>
          <w:rStyle w:val="Emphasis"/>
        </w:rPr>
        <w:t>monsoons</w:t>
      </w:r>
      <w:r w:rsidRPr="00AC4360">
        <w:rPr>
          <w:rStyle w:val="StyleUnderline"/>
        </w:rPr>
        <w:t xml:space="preserve"> becoming </w:t>
      </w:r>
      <w:r w:rsidRPr="00AC4360">
        <w:rPr>
          <w:rStyle w:val="Emphasis"/>
        </w:rPr>
        <w:t>unreliable</w:t>
      </w:r>
      <w:r w:rsidRPr="00AC4360">
        <w:rPr>
          <w:sz w:val="14"/>
        </w:rPr>
        <w:t xml:space="preserve">, a one-metre sea level rise on both sides of the North Atlantic, Australia becoming warmer </w:t>
      </w:r>
      <w:r w:rsidRPr="00AC4360">
        <w:rPr>
          <w:rStyle w:val="StyleUnderline"/>
        </w:rPr>
        <w:t>and</w:t>
      </w:r>
      <w:r w:rsidRPr="00AC4360">
        <w:rPr>
          <w:sz w:val="14"/>
        </w:rPr>
        <w:t xml:space="preserve"> more prone to flooding, a </w:t>
      </w:r>
      <w:r w:rsidRPr="00033FD3">
        <w:rPr>
          <w:rStyle w:val="Emphasis"/>
          <w:highlight w:val="cyan"/>
        </w:rPr>
        <w:t>flip</w:t>
      </w:r>
      <w:r w:rsidRPr="00AC4360">
        <w:rPr>
          <w:sz w:val="14"/>
        </w:rPr>
        <w:t xml:space="preserve"> of </w:t>
      </w:r>
      <w:r w:rsidRPr="00033FD3">
        <w:rPr>
          <w:rStyle w:val="StyleUnderline"/>
          <w:highlight w:val="cyan"/>
        </w:rPr>
        <w:t>the</w:t>
      </w:r>
      <w:r w:rsidRPr="00AC4360">
        <w:rPr>
          <w:rStyle w:val="StyleUnderline"/>
        </w:rPr>
        <w:t xml:space="preserve"> wet and dry </w:t>
      </w:r>
      <w:r w:rsidRPr="00033FD3">
        <w:rPr>
          <w:rStyle w:val="Emphasis"/>
          <w:highlight w:val="cyan"/>
        </w:rPr>
        <w:t>seasons</w:t>
      </w:r>
      <w:r w:rsidRPr="00AC4360">
        <w:rPr>
          <w:sz w:val="14"/>
        </w:rPr>
        <w:t xml:space="preserve"> in the Amazon, and as much as </w:t>
      </w:r>
      <w:r w:rsidRPr="00033FD3">
        <w:rPr>
          <w:rStyle w:val="Emphasis"/>
          <w:highlight w:val="cyan"/>
        </w:rPr>
        <w:t>half</w:t>
      </w:r>
      <w:r w:rsidRPr="00AC4360">
        <w:rPr>
          <w:rStyle w:val="StyleUnderline"/>
        </w:rPr>
        <w:t xml:space="preserve"> of </w:t>
      </w:r>
      <w:r w:rsidRPr="00033FD3">
        <w:rPr>
          <w:rStyle w:val="StyleUnderline"/>
          <w:highlight w:val="cyan"/>
        </w:rPr>
        <w:t xml:space="preserve">the </w:t>
      </w:r>
      <w:r w:rsidRPr="00033FD3">
        <w:rPr>
          <w:rStyle w:val="Emphasis"/>
          <w:highlight w:val="cyan"/>
        </w:rPr>
        <w:t>world</w:t>
      </w:r>
      <w:r w:rsidRPr="00AC4360">
        <w:rPr>
          <w:rStyle w:val="StyleUnderline"/>
        </w:rPr>
        <w:t>’s</w:t>
      </w:r>
      <w:r w:rsidRPr="00AC4360">
        <w:rPr>
          <w:sz w:val="14"/>
        </w:rPr>
        <w:t xml:space="preserve"> viable </w:t>
      </w:r>
      <w:r w:rsidRPr="00AC4360">
        <w:rPr>
          <w:rStyle w:val="StyleUnderline"/>
        </w:rPr>
        <w:t>area for growing</w:t>
      </w:r>
      <w:r w:rsidRPr="00AC4360">
        <w:rPr>
          <w:sz w:val="14"/>
        </w:rPr>
        <w:t xml:space="preserve"> corn and wheat </w:t>
      </w:r>
      <w:r w:rsidRPr="00033FD3">
        <w:rPr>
          <w:rStyle w:val="StyleUnderline"/>
          <w:highlight w:val="cyan"/>
        </w:rPr>
        <w:t xml:space="preserve">could </w:t>
      </w:r>
      <w:r w:rsidRPr="00033FD3">
        <w:rPr>
          <w:rStyle w:val="Emphasis"/>
          <w:highlight w:val="cyan"/>
        </w:rPr>
        <w:t>dry out</w:t>
      </w:r>
      <w:r w:rsidRPr="00AC4360">
        <w:rPr>
          <w:sz w:val="14"/>
        </w:rPr>
        <w:t>. “In simple terms [it] would be a combined food and water security crisis on a global scale.”66</w:t>
      </w:r>
    </w:p>
    <w:p w14:paraId="37346772" w14:textId="77777777" w:rsidR="00ED3A51" w:rsidRPr="00AC4360" w:rsidRDefault="00ED3A51" w:rsidP="00ED3A51">
      <w:pPr>
        <w:rPr>
          <w:sz w:val="14"/>
        </w:rPr>
      </w:pPr>
      <w:r>
        <w:rPr>
          <w:sz w:val="14"/>
        </w:rPr>
        <w:t>&lt;&lt;TEXT CONDENSED, NONE OMITTED&gt;&gt;</w:t>
      </w:r>
    </w:p>
    <w:p w14:paraId="70714139" w14:textId="77777777" w:rsidR="00ED3A51" w:rsidRDefault="00ED3A51" w:rsidP="00ED3A51">
      <w:pPr>
        <w:rPr>
          <w:sz w:val="4"/>
          <w:szCs w:val="4"/>
        </w:rPr>
      </w:pPr>
      <w:r w:rsidRPr="00B70CF0">
        <w:rPr>
          <w:sz w:val="4"/>
          <w:szCs w:val="4"/>
        </w:rPr>
        <w:t>Planetary Boundaries In 2009, a group of eminent researchers identified a framework of “planetary boundaries” that define “a safe operating space for humanity”.67 If we cross these limits, they said, abrupt or irreversible environmental changes can occur with serious consequences for humankind. The nine planetary boundaries identified are: climate change; change in biosphere integrity (biodiversity loss and species extinction); stratospheric ozone depletion; ocean acidification; biogeochemical flows (phosphorus and nitrogen cycles); land-system change (deforestation); freshwater use; atmospheric aerosol loading (microscopic particles in the atmosphere that affect climate and living organisms); and introduction of novel entities. The boundary for atmospheric CO2 was said to be no more than 350 ppm, because transgressing this boundary “will increase the risk of irreversible climate change, such as the loss of major ice sheets, accelerated sea-level rise and abrupt shifts in forest and agricultural systems”. The current CO2 level is greater than 420 ppm. An update in September 2023 described as “the first scientific health check for the entire planet” found that six out of nine planetary boundaries had been broken because of humancaused pollution and destruction of the natural world.68 And in September 2024 researchers announced that a seventh boundary — ocean acidification — is on the brink of being breached.69 In May 2023, an assessment of “Safe and just Earth System Boundaries” (ESBs) identified eight global and regional ESBs and found that “seven of eight globally quantified safe and just ESBs and at least two regional safe and just ESBs in over half of global land area are already exceeded”.70 In October 2023, twelve authors, including those who had led the planetary boundaries work, published “The 2023 state of the climate report: Entering uncharted territory”, and warned that at 2.6°C warming we face “potential collapse of natural and socioeconomic systems in such a world where we will face unbearable heat, frequent extreme weather events, food and fresh water shortages, rising seas, more emerging diseases, and increased social unrest and geopolitical conflict. Massive suffering due to climate change is already here, and we have now exceeded many safe and just Earth system boundaries, imperilling stability and life-support systems.”71 04 The World is not Decarbonizing It appears the green recovery following COVID-19 that many had hoped for has largely failed to materialize. Instead, carbon emissions have continued soaring, and fossil fuels remain dominant. The 2023 state of the climate report: Entering uncharted territory, October 202372 Annual human-caused greenhouse gas emissions continue to increase. In absolute terms, decarbonisation has not occurred because lower emissions from electricity use are being offset by growth in other areas of energy use, and there is likely to be a slow decline in total emissions up to 2050. Emissions The world’s energy-related CO2 emissions in 2023 increased to a new record high,73 despite clean energy growth. Whilst wind and solar power climbed by 13% in 2023, that did not match the world’s growing consumption of primary energy, which rose 2% for the year.74 Much of that increased demand came from AI, cloud computing and crypto industries. In summary, the world has not yet started to decarbonise in absolute terms because lower emissions from electricity use are being offset by growth in other areas of energy use. So, for the time being at least, we are not experiencing an energy transition: what humanity is doing is adding energy from renewable sources to the growing amount of energy it derives from fossil fuels.75 Australia is a good example, where reductions in the electricity sector are cancelled out by rises in other sectors (see Figure 2). [[FIGURE 2 OMITTED]] United States crude oil production officially hit a record 13.4 million barrels per day in August 2024, and since 2008 has skyrocketed 350%. The US is now the world’s largest oil producer, exceeding Russia’s output by ~35% and Saudi Arabia by ~38%.76 And the US plans to more than double gas exports. Replacing coal with gas is no help if that gas is exported as LNG, with a new study finding that exported gas is 33% worse in terms of planet-heating emissions over a 20-year period compared with coal.77 And coal use up to 2030 may be higher than previously anticipated. The STEPS scenario in the International Energy Agency’s World Energy Outlook 2024 has electricity demand rising faster than renewables output, resulting in coal demand in 2030 being 300 million tonnes of coal equivalent (Mtce) higher than in their 2023 report.78 The share of fossil fuels in global energy consumption over the last 25 years has decreased from 86% in 1997 to 82% in 2022. And the IEA calculates that the CO2 intensity of power fell 6% in the thirty years from 1990 to 2021.79 Projected Emissions At some point, perhaps soon, yearly global emissions will peak, plateau and slowly decrease, depending on the rate of increase in renewable energy construction and innovation, the rate of economic growth, the fate of fossil fuel financial dis/incentives such as subsidies and carbon taxes, and several other factors. When that will happen, and the likely rate of fall, is contentious, as are the projections of future fossil fuel demand by the industry itself, and from the International Energy Agency (IEA). The UN Environment Program (UNEP) and IEA both project emissions will drop only 10–20% by 2050, with all major oil/gas nations planning to expand production. The UNEP Production Gap report finds on current plans emissions may be as high in 2050 as today (Figure 3).80 The IEA says that stated policies will result in oil and gas production in 2050 as high as 2020, with coal halved.81 The OECD projects that a world economy more than twice the size of today will need 80% more energy in 2050 and, without new policy action, the global energy mix in 2050 will not differ significantly from today, with the share of fossil energy at about 85%, renewables including biofuels just over 10%, and the balance nuclear.82 But others say this is too pessimistic: “While the fossil fuel industry still argues there will be strong market demand for oil and gas in 2050, this ignores all the evidence of past disruptions that superior technologies don’t take market share, they take whole markets.”83 And the IEA also says that global oil demand growth is slowing sharply due to surging electric vehicle sales.84 05 Petrostates &amp; Big Oil are on the Offensive Unexpected strong demand for oil has stiffened the industry’s opposition to government and activist demands to phase out fossil fuel development. Policymakers also have shifted their focus to energy supply security and affordability since Russia invaded Ukraine and during the latest conflict in the Middle East. Marianna Parraga and Arathy Somasekhar, 19 March 202485 Contrary to global policymakers’ stated collective intent, petrostates — including Australia — and big oil have signalled their intention to abandon mitigation commitments and continue to expand production in the coming decades. The largest fossil-fuel-producing states around the world plan to keep on expanding production, whilst major fossil fuel companies are backtracking on their climate pledges.86 A report by Global Energy Monitor has concluded that the world’s fossil-fuel producers are on track to nearly quadruple the amount of extracted oil and gas from newly approved projects by the end of this decade, with the US leading the way in a surge of activity.87 This is just one indication that petrostates and big oil have no intention of reducing production, but the opposite. This is well illustrated in the UNEP Production Gap report from 2023 (see Figure 4). As a result, current government plans worldwide will likely result in emissions in 2050 almost as high as they are today.88 Petrostates The intentions of the world’s five largest fossil fuel producers are clear — and civilisation-threatening — as reported by the UN:89 — In China, oil production is projected to be flat to 2050, but gas will increase more than 60% from 2020 to 2050, while coal use will remain high till 2030 then decline sharply. — In the United States, oil production will grow and then remain at record levels to 2050, and gas is projected to continuously and significantly increase to 2050; whilst coal will drop by half. LNG export capacity is on track to more than double between 2024 and 2028 if projects currently under construction begin operations as planned. — Projections for Russia are available only to 2035, with coal and gas production projected to increase significantly, while oil remains flat. — In Saudi Arabia, oil production is projected to grow by 26-47% by 2050, with gas up 40% between 2019 and 2050. Together they make up almost half of the Saudi economy. — And in Australia, one of the world’s top two liquified natural gas and coal exporters, gas production is projected to stay above the current level for the next 15 years, with coal remaining high over the same period, above 450 million metric tons annually. The world’s largest oil producers are (in order) the United States, Saudi Arabia, Russia, China, Canada, Iraq, Iran, United Arab Emirates, Brazil and Kuwait. And the world’s largest gas producers (in order) are the United States, Russia, Iran, China, Canada, Qatar, Australia, Norway, Saudi Arabia, and Algeria. Of those 15 states, seven are theocratic states or one-party dictatorships, where there is no democratic space to challenge state policy; and in the remainder the fossil fuel industry wields enormous political power. — Those 15 nations include three of the four top arms manufacturers, two of the top three arms exporters and the top three arms importers (India, Saudi Arabia and Qatar). Fossil fuels fund militarisation. — A petrostate chaired the 2023 UN climate policy-making conference COP28 (UAE); another COP29 (Azerbaijan). Azerbaijan appointed a state oil company veteran as COP29 president. — It is likely that a number of states would fiscally collapse without fossil fuel income. States where the fossil fuel sector is greater than 20% of GDP are shown in Table 1. [[TABLE 1 OMITTED]] Big Oil From 2016 to 2022, fifty-seven entities including nation-states, state-owned firms and investor-owned companies produced 80% of the world’s CO2 emissions from fossil fuels and cement production.90 The three biggest companies were all state-owned: oil firm Saudi Aramco, Russia’s energy giant Gazprom and state-owned producer Coal India. Big oil says it should expand or maintain oil and gas production, and has largely abandoned any net-zero-2050 commitments that may have been made: — Saudi Aramco CEO Amin Nasser said in March 2024 that the world should give up on the idea of phasing out oil and gas: “We should abandon the fantasy of phasing out oil and gas, and instead invest in them adequately.”91 — Meg O’Neill, CEO of Woodside Energy, rejected what she called simplistic views that the transition to cleaner fuels can “happen at an unrealistic pace”.92 — Exxon Mobil forecasts global oil demand in 2050 will be the same — or even slightly higher — than current levels, driven by growth in industrial uses such as plastic production and heavy-duty transportation. Exxon’s forecasts are similar to other recent projections, including by OPEC and Enbridge.93 — In March 2024, Shell — the world’s second-largest oil and gas company and largest LNG producer — announced it was watering down its climate targets, with chief executive Wael Sawan saying it was “perilous” for Shell to set 2035 emission reduction targets because “there is too much uncertainty at the moment in the energy transition trajectory”.94 Big Money Likewise, for big business CEOs, giving priority to sustainability and climate has declined sharply over the last year,95 and they are more concerned about inflation, artificial intelligence and geopolitics. Big finance is backing away from taking a “white knight” role in leading the energy transition, now saying that the first priority is delivering profits to shareholders: “Expecting banks collectively to rapidly reallocate their portfolios may not be compatible with maintaining a profitable, diversified business model.”96 Writing for Foreign Affairs, Meghan L. O’Sullivan and Jason Bordof describe how: “BlackRock CEO Larry Fink championed ‘energy pragmatism’ in his most recent annual letter, and a few weeks later, a JPMorgan Chase report called for a ‘reality check’ about the transition away from fossil fuels. In April, Haitham al-Ghais, the secretary-general of OPEC, wrote that the energy transition would require ‘realistic policies’ that acknowledge rising demand for oil and gas.”97 Australia Australia received one of the lowest scores for “climate action” – ranking fourth-last out of the 168 countries — that were scored in the 2024 Sustainable Development Report published by the Sustainable Development Solutions Network (SDSN). Australia was only ahead of Qatar, Brunei and the United Arab Emirates for climate action.98 In Australia since the 2022 election, the federal government has approved seven new coal projects, approved the drilling of 116 new coal seam gas wells, defended in court the right of the coal industry not to consider the climate impact of opening new fossil fuel projects, and passed legislation designed to expedite the expansion of the gas industry, according to the Australia Institute.99 The federal government has approved new gas exploration permits in waters off South Australia, Victoria and Tasmania, along with carbon export permits to encourage CCS, a technology not proven at scale.100 And government subsidies to fossil fuel producers jumped by 31% to $14.5 billion over the last year.101 06 Warming is Accelerating Towards 3°C or More We are potentially headed towards 3°C of global warming by 2100 if we carry on with the policies we have at the moment. Prof. Jim Skea, IPCC Chair, 6 October 2024102 The failure to reduce emissions fast and the intention of petrostates and big oil to continue expanding production puts Earth on a path to 3°C of warming or more, given the political inertia and the inertia of the energy system. Factors influencing future warming Climate-warming greenhouse gas emissions have not yet peaked, but will likely do so soon as the economic advantages of renewable power generation become even more obvious, and ageing coal-fired generators in the electricity sector reach their use-by date. However, as discussed in sections 4 and 5 above, oil and gas production are likely to remain strong — and may increase — until mid-century. On present indications, the emissions decline over the next three decades will be slow. This pattern is completely at odds with policy-makers’ stated intention of holding warming to 1.5–2°C. In 2017, a “carbon law” was articulated by a group of leading scientists who demonstrated that for a two-in-three chance of holding warming to 2°C, emissions would need to be halved every decade from 2020 to 2050; CO2 emissions from land use reduced to zero by 2050; and carbon drawdown capacity of five gigatonnes of CO2 per year be established by 2050.103 Clearly, given the current state of climate policymaking, we are not within cooee of holding warming to 2°C, with annual emissions likely rising between 2020 and 2030, rather than halving. Future emissions are a primary determinant of the warming path over the medium to longer term; but so are other factors including accelerated sea-ice loss decreasing Earth’s reflectivity, and accelerating emissions from carbon stores (boreal and tropical forest fires, reduced ocean efficiency, and permafrost feedbacks, for example), though these are not systematically incorporated into model projections of future warming. Another factor is the Earth’s Energy Imbalance (EEI), which has grown consistently over the last two decades: a positive EEI “confirms the lag of the climate system in responding to forcing and implies that additional global warming will take place even without further forcing change”.104 One of the drivers of increasing EEI has been a reduction in sulfate aerosol emissions, which are a by-product of burning fossil fuels, and have a strong cooling impact of 0.5–1°C, but are short-lived in the atmosphere. Aerosols have been “masking” some of the warming so far.105 Declining coal use and clean air policies reduce the aerosol impact. This is our “Faustian bargain”:106 as fossil fuel use declines, so will aerosol emissions which have been offsetting some warming, so that for the next two decades lower emissions will have little impact on the warming trend.107 One example: A 5% annual reduction in emissions of a single greenhouse gas, from 2020 and based on a middle-road-emissions path, has no statistically significant effect on warming for more than two decades, as compared to a no-mitigation pathway.108</w:t>
      </w:r>
    </w:p>
    <w:p w14:paraId="43E02C7B" w14:textId="77777777" w:rsidR="00ED3A51" w:rsidRPr="00B9008D" w:rsidRDefault="00ED3A51" w:rsidP="00ED3A51">
      <w:pPr>
        <w:rPr>
          <w:sz w:val="16"/>
          <w:szCs w:val="16"/>
        </w:rPr>
      </w:pPr>
      <w:r w:rsidRPr="00B9008D">
        <w:rPr>
          <w:sz w:val="16"/>
          <w:szCs w:val="16"/>
        </w:rPr>
        <w:t>&lt;&lt;PARAGRAPH BREAKS RESUME&gt;&gt;</w:t>
      </w:r>
    </w:p>
    <w:p w14:paraId="0A173F6E" w14:textId="77777777" w:rsidR="00ED3A51" w:rsidRPr="00BA41D1" w:rsidRDefault="00ED3A51" w:rsidP="00ED3A51">
      <w:pPr>
        <w:rPr>
          <w:sz w:val="14"/>
          <w:szCs w:val="14"/>
        </w:rPr>
      </w:pPr>
      <w:r w:rsidRPr="00BA41D1">
        <w:rPr>
          <w:sz w:val="14"/>
          <w:szCs w:val="14"/>
        </w:rPr>
        <w:t>Warming Projections</w:t>
      </w:r>
    </w:p>
    <w:p w14:paraId="38E92325" w14:textId="77777777" w:rsidR="00ED3A51" w:rsidRPr="00BA41D1" w:rsidRDefault="00ED3A51" w:rsidP="00ED3A51">
      <w:pPr>
        <w:rPr>
          <w:sz w:val="14"/>
        </w:rPr>
      </w:pPr>
      <w:r w:rsidRPr="00376D89">
        <w:rPr>
          <w:rStyle w:val="StyleUnderline"/>
        </w:rPr>
        <w:t>A</w:t>
      </w:r>
      <w:r w:rsidRPr="00BA41D1">
        <w:rPr>
          <w:rStyle w:val="StyleUnderline"/>
        </w:rPr>
        <w:t xml:space="preserve"> clear </w:t>
      </w:r>
      <w:r w:rsidRPr="00E74FB6">
        <w:rPr>
          <w:rStyle w:val="Emphasis"/>
          <w:highlight w:val="cyan"/>
        </w:rPr>
        <w:t>majority</w:t>
      </w:r>
      <w:r w:rsidRPr="00E74FB6">
        <w:rPr>
          <w:rStyle w:val="StyleUnderline"/>
          <w:highlight w:val="cyan"/>
        </w:rPr>
        <w:t xml:space="preserve"> of scientists expect </w:t>
      </w:r>
      <w:r w:rsidRPr="00E74FB6">
        <w:rPr>
          <w:rStyle w:val="Emphasis"/>
          <w:highlight w:val="cyan"/>
        </w:rPr>
        <w:t>warming</w:t>
      </w:r>
      <w:r w:rsidRPr="00BA41D1">
        <w:rPr>
          <w:rStyle w:val="StyleUnderline"/>
        </w:rPr>
        <w:t xml:space="preserve"> of </w:t>
      </w:r>
      <w:r w:rsidRPr="00E74FB6">
        <w:rPr>
          <w:rStyle w:val="StyleUnderline"/>
          <w:highlight w:val="cyan"/>
        </w:rPr>
        <w:t xml:space="preserve">more than </w:t>
      </w:r>
      <w:r w:rsidRPr="00E74FB6">
        <w:rPr>
          <w:rStyle w:val="Emphasis"/>
          <w:highlight w:val="cyan"/>
        </w:rPr>
        <w:t>3</w:t>
      </w:r>
      <w:r w:rsidRPr="0063186F">
        <w:rPr>
          <w:rStyle w:val="Emphasis"/>
        </w:rPr>
        <w:t>°</w:t>
      </w:r>
      <w:r w:rsidRPr="00E74FB6">
        <w:rPr>
          <w:rStyle w:val="StyleUnderline"/>
        </w:rPr>
        <w:t>C</w:t>
      </w:r>
      <w:r w:rsidRPr="00BA41D1">
        <w:rPr>
          <w:rStyle w:val="StyleUnderline"/>
        </w:rPr>
        <w:t xml:space="preserve">, </w:t>
      </w:r>
      <w:r w:rsidRPr="00E74FB6">
        <w:rPr>
          <w:rStyle w:val="StyleUnderline"/>
          <w:highlight w:val="cyan"/>
        </w:rPr>
        <w:t>and</w:t>
      </w:r>
      <w:r w:rsidRPr="00406E45">
        <w:rPr>
          <w:rStyle w:val="StyleUnderline"/>
        </w:rPr>
        <w:t xml:space="preserve"> </w:t>
      </w:r>
      <w:r w:rsidRPr="00406E45">
        <w:rPr>
          <w:rStyle w:val="Emphasis"/>
        </w:rPr>
        <w:t>82% expect</w:t>
      </w:r>
      <w:r w:rsidRPr="00BA41D1">
        <w:rPr>
          <w:rStyle w:val="StyleUnderline"/>
        </w:rPr>
        <w:t xml:space="preserve"> to </w:t>
      </w:r>
      <w:r w:rsidRPr="00E74FB6">
        <w:rPr>
          <w:rStyle w:val="StyleUnderline"/>
        </w:rPr>
        <w:t xml:space="preserve">see </w:t>
      </w:r>
      <w:r w:rsidRPr="00E74FB6">
        <w:rPr>
          <w:rStyle w:val="Emphasis"/>
          <w:highlight w:val="cyan"/>
        </w:rPr>
        <w:t>catastrophic impacts</w:t>
      </w:r>
      <w:r w:rsidRPr="00BA41D1">
        <w:rPr>
          <w:rStyle w:val="StyleUnderline"/>
        </w:rPr>
        <w:t xml:space="preserve"> of climate change</w:t>
      </w:r>
      <w:r w:rsidRPr="00BA41D1">
        <w:rPr>
          <w:sz w:val="14"/>
        </w:rPr>
        <w:t xml:space="preserve"> in their lifetime, according to a 2021 survey by the journal Nature. 109 And a survey of 380 IPCC scientists by The Guardian in 2024 found 80% foreseeing at least 2.5°C of global heating, and half 3°C or more.110 </w:t>
      </w:r>
      <w:r w:rsidRPr="00BA41D1">
        <w:rPr>
          <w:rStyle w:val="StyleUnderline"/>
        </w:rPr>
        <w:t>Many</w:t>
      </w:r>
      <w:r w:rsidRPr="00BA41D1">
        <w:rPr>
          <w:sz w:val="14"/>
        </w:rPr>
        <w:t xml:space="preserve"> of the scientists </w:t>
      </w:r>
      <w:r w:rsidRPr="00E74FB6">
        <w:rPr>
          <w:rStyle w:val="StyleUnderline"/>
        </w:rPr>
        <w:t>envisage</w:t>
      </w:r>
      <w:r w:rsidRPr="00BA41D1">
        <w:rPr>
          <w:rStyle w:val="StyleUnderline"/>
        </w:rPr>
        <w:t xml:space="preserve"> </w:t>
      </w:r>
      <w:r w:rsidRPr="00E74FB6">
        <w:rPr>
          <w:rStyle w:val="StyleUnderline"/>
        </w:rPr>
        <w:t>a</w:t>
      </w:r>
      <w:r w:rsidRPr="00BA41D1">
        <w:rPr>
          <w:rStyle w:val="StyleUnderline"/>
        </w:rPr>
        <w:t xml:space="preserve"> “semi-</w:t>
      </w:r>
      <w:r w:rsidRPr="00E74FB6">
        <w:rPr>
          <w:rStyle w:val="Emphasis"/>
          <w:highlight w:val="cyan"/>
        </w:rPr>
        <w:t>dystopian</w:t>
      </w:r>
      <w:r w:rsidRPr="00BA41D1">
        <w:rPr>
          <w:rStyle w:val="StyleUnderline"/>
        </w:rPr>
        <w:t xml:space="preserve">” future, with </w:t>
      </w:r>
      <w:r w:rsidRPr="00E74FB6">
        <w:rPr>
          <w:rStyle w:val="Emphasis"/>
          <w:highlight w:val="cyan"/>
        </w:rPr>
        <w:t>famines</w:t>
      </w:r>
      <w:r w:rsidRPr="00BA41D1">
        <w:rPr>
          <w:rStyle w:val="StyleUnderline"/>
        </w:rPr>
        <w:t>, conflicts</w:t>
      </w:r>
      <w:r w:rsidRPr="00BA41D1">
        <w:rPr>
          <w:sz w:val="14"/>
        </w:rPr>
        <w:t xml:space="preserve"> and mass migration, driven by </w:t>
      </w:r>
      <w:r w:rsidRPr="00E74FB6">
        <w:rPr>
          <w:rStyle w:val="Emphasis"/>
          <w:highlight w:val="cyan"/>
        </w:rPr>
        <w:t>heatwaves</w:t>
      </w:r>
      <w:r w:rsidRPr="00BA41D1">
        <w:rPr>
          <w:rStyle w:val="StyleUnderline"/>
        </w:rPr>
        <w:t xml:space="preserve">, wildfires, floods </w:t>
      </w:r>
      <w:r w:rsidRPr="00E74FB6">
        <w:rPr>
          <w:rStyle w:val="StyleUnderline"/>
          <w:highlight w:val="cyan"/>
        </w:rPr>
        <w:t>and storms</w:t>
      </w:r>
      <w:r w:rsidRPr="00BA41D1">
        <w:rPr>
          <w:sz w:val="14"/>
        </w:rPr>
        <w:t xml:space="preserve"> of an intensity and frequency </w:t>
      </w:r>
      <w:r w:rsidRPr="00BA41D1">
        <w:rPr>
          <w:rStyle w:val="Emphasis"/>
        </w:rPr>
        <w:t>far beyond</w:t>
      </w:r>
      <w:r w:rsidRPr="00BA41D1">
        <w:rPr>
          <w:rStyle w:val="StyleUnderline"/>
        </w:rPr>
        <w:t xml:space="preserve"> those</w:t>
      </w:r>
      <w:r w:rsidRPr="00BA41D1">
        <w:rPr>
          <w:sz w:val="14"/>
        </w:rPr>
        <w:t xml:space="preserve"> that have </w:t>
      </w:r>
      <w:r w:rsidRPr="00BA41D1">
        <w:rPr>
          <w:rStyle w:val="StyleUnderline"/>
        </w:rPr>
        <w:t>already</w:t>
      </w:r>
      <w:r w:rsidRPr="00BA41D1">
        <w:rPr>
          <w:sz w:val="14"/>
        </w:rPr>
        <w:t xml:space="preserve"> struck.</w:t>
      </w:r>
    </w:p>
    <w:p w14:paraId="62F62785" w14:textId="77777777" w:rsidR="00ED3A51" w:rsidRPr="00BA41D1" w:rsidRDefault="00ED3A51" w:rsidP="00ED3A51">
      <w:pPr>
        <w:rPr>
          <w:sz w:val="14"/>
          <w:szCs w:val="14"/>
        </w:rPr>
      </w:pPr>
      <w:r w:rsidRPr="00BA41D1">
        <w:rPr>
          <w:sz w:val="14"/>
          <w:szCs w:val="14"/>
        </w:rPr>
        <w:t>The Climate Scoreboard shows the progress that the national plans submitted to the UN climate negotiations will make in mitigating climate change. Their analysis (at September 2024) shows that the national contributions to date, with no further progress post-pledge period, result in expected warming in 2100 of 3.2°C (with a range of uncertainty of 1.9 – 4.4°C).111 Of course, nations may make further commitments, but on the other hand many are not on the path to achieving those commitments they have already made. Similarly, the 2023 IPCC Synthesis Report said that implemented policies result in projected emissions that lead to warming of 3.2°C, with a range of 2.2°C to 3.5°C”.112</w:t>
      </w:r>
    </w:p>
    <w:p w14:paraId="1856F46F" w14:textId="77777777" w:rsidR="00ED3A51" w:rsidRPr="00BA41D1" w:rsidRDefault="00ED3A51" w:rsidP="00ED3A51">
      <w:pPr>
        <w:rPr>
          <w:sz w:val="14"/>
        </w:rPr>
      </w:pPr>
      <w:r w:rsidRPr="00BA41D1">
        <w:rPr>
          <w:sz w:val="14"/>
        </w:rPr>
        <w:t xml:space="preserve">A 2021 climate risk assessment by the pre-eminent UK international affairs think-tank Chatham House focused on a RCP4.5 scenario (which may be too conservative on the future emissions path) and </w:t>
      </w:r>
      <w:r w:rsidRPr="00BA41D1">
        <w:rPr>
          <w:rStyle w:val="StyleUnderline"/>
        </w:rPr>
        <w:t>the impacts</w:t>
      </w:r>
      <w:r w:rsidRPr="00BA41D1">
        <w:rPr>
          <w:sz w:val="14"/>
        </w:rPr>
        <w:t xml:space="preserve"> that </w:t>
      </w:r>
      <w:r w:rsidRPr="00BA41D1">
        <w:rPr>
          <w:rStyle w:val="StyleUnderline"/>
        </w:rPr>
        <w:t>are likely</w:t>
      </w:r>
      <w:r w:rsidRPr="00BA41D1">
        <w:rPr>
          <w:sz w:val="14"/>
        </w:rPr>
        <w:t xml:space="preserve"> to be </w:t>
      </w:r>
      <w:r w:rsidRPr="00E74FB6">
        <w:rPr>
          <w:rStyle w:val="Emphasis"/>
          <w:highlight w:val="cyan"/>
        </w:rPr>
        <w:t>locked in</w:t>
      </w:r>
      <w:r w:rsidRPr="00BA41D1">
        <w:rPr>
          <w:sz w:val="14"/>
        </w:rPr>
        <w:t xml:space="preserve"> for the period 2040–50 </w:t>
      </w:r>
      <w:r w:rsidRPr="00E74FB6">
        <w:rPr>
          <w:rStyle w:val="Emphasis"/>
          <w:highlight w:val="cyan"/>
        </w:rPr>
        <w:t>unless</w:t>
      </w:r>
      <w:r w:rsidRPr="00E74FB6">
        <w:rPr>
          <w:rStyle w:val="StyleUnderline"/>
          <w:highlight w:val="cyan"/>
        </w:rPr>
        <w:t xml:space="preserve"> emissions</w:t>
      </w:r>
      <w:r w:rsidRPr="00BA41D1">
        <w:rPr>
          <w:rStyle w:val="StyleUnderline"/>
        </w:rPr>
        <w:t xml:space="preserve"> drastically </w:t>
      </w:r>
      <w:r w:rsidRPr="00E74FB6">
        <w:rPr>
          <w:rStyle w:val="Emphasis"/>
          <w:highlight w:val="cyan"/>
        </w:rPr>
        <w:t>decline</w:t>
      </w:r>
      <w:r w:rsidRPr="00BA41D1">
        <w:rPr>
          <w:sz w:val="14"/>
        </w:rPr>
        <w:t xml:space="preserve"> before 2030 (which they are not!). The scenario had a mean temperature rise of 2.7°C and a “plausible worst-case scenario” (10% chance) of 3.5°C or more. The report added that could be an underestimate if tipping points are reached sooner than the orthodox science suggests.113</w:t>
      </w:r>
    </w:p>
    <w:p w14:paraId="5AEBF501" w14:textId="77777777" w:rsidR="00ED3A51" w:rsidRPr="00BA41D1" w:rsidRDefault="00ED3A51" w:rsidP="00ED3A51">
      <w:pPr>
        <w:rPr>
          <w:sz w:val="10"/>
          <w:szCs w:val="10"/>
        </w:rPr>
      </w:pPr>
      <w:r w:rsidRPr="00BA41D1">
        <w:rPr>
          <w:sz w:val="10"/>
          <w:szCs w:val="10"/>
        </w:rPr>
        <w:t>Emphasizing this point, a rating system to evaluate the plausibility of climate model simulations in the IPCC’s latest report shows that models that lead to potentially catastrophic warming “are plausible and should be taken seriously”.114</w:t>
      </w:r>
    </w:p>
    <w:p w14:paraId="2923076C" w14:textId="77777777" w:rsidR="00ED3A51" w:rsidRPr="00BA41D1" w:rsidRDefault="00ED3A51" w:rsidP="00ED3A51">
      <w:pPr>
        <w:rPr>
          <w:sz w:val="10"/>
          <w:szCs w:val="10"/>
        </w:rPr>
      </w:pPr>
      <w:r w:rsidRPr="00BA41D1">
        <w:rPr>
          <w:sz w:val="10"/>
          <w:szCs w:val="10"/>
        </w:rPr>
        <w:t>There are big questions about the size of the aerosol forcing, and the related issue of how sensitive the climate is to changes in greenhouse gases, which remain an issue of scientific contention. New climate history research published in December 2023, based on a study of the last 66 million years, concluded that global temperature may be more sensitive to CO2 levels than current models estimate.115 It showed that the last time CO2 levels were as high as today was around 14 million year ago, which is longer than previous estimates, and that climate sensitivity — the amount of warming resulting from a doubling of atmospheric CO2 — may be between 5°C and 8°C, compared to the IPCC orthodoxy of 1.5–4.5°C.</w:t>
      </w:r>
    </w:p>
    <w:p w14:paraId="3FE08ED4" w14:textId="77777777" w:rsidR="00ED3A51" w:rsidRPr="00BA41D1" w:rsidRDefault="00ED3A51" w:rsidP="00ED3A51">
      <w:pPr>
        <w:rPr>
          <w:sz w:val="10"/>
          <w:szCs w:val="10"/>
        </w:rPr>
      </w:pPr>
      <w:r w:rsidRPr="00BA41D1">
        <w:rPr>
          <w:sz w:val="10"/>
          <w:szCs w:val="10"/>
        </w:rPr>
        <w:t>07 The Physical Risks are Cascading and Systemic</w:t>
      </w:r>
    </w:p>
    <w:p w14:paraId="24D437A1" w14:textId="77777777" w:rsidR="00ED3A51" w:rsidRPr="00BA41D1" w:rsidRDefault="00ED3A51" w:rsidP="00ED3A51">
      <w:pPr>
        <w:rPr>
          <w:sz w:val="10"/>
          <w:szCs w:val="10"/>
        </w:rPr>
      </w:pPr>
      <w:r w:rsidRPr="00BA41D1">
        <w:rPr>
          <w:sz w:val="10"/>
          <w:szCs w:val="10"/>
        </w:rPr>
        <w:t>The evidence from tipping points alone suggests that we are in a state of planetary emergency: both the risk and urgency of the situation are acute […] If damaging tipping cascades can occur and a global tipping point cannot be ruled out, then this is an existential threat to civilization. Prof. Tim Lenton and colleagues, “Climate tipping points — too risky to bet against”116</w:t>
      </w:r>
    </w:p>
    <w:p w14:paraId="7C66E271" w14:textId="77777777" w:rsidR="00ED3A51" w:rsidRPr="00BA41D1" w:rsidRDefault="00ED3A51" w:rsidP="00ED3A51">
      <w:pPr>
        <w:rPr>
          <w:sz w:val="10"/>
          <w:szCs w:val="10"/>
        </w:rPr>
      </w:pPr>
      <w:r w:rsidRPr="00BA41D1">
        <w:rPr>
          <w:sz w:val="10"/>
          <w:szCs w:val="10"/>
        </w:rPr>
        <w:t>The physical risks are non-linear, cascading, systemic and largely irreversible on human time frames. Climate models do not adequately represent all processes and are likely to underestimate the risks.</w:t>
      </w:r>
    </w:p>
    <w:p w14:paraId="120A09C8" w14:textId="77777777" w:rsidR="00ED3A51" w:rsidRPr="00BA41D1" w:rsidRDefault="00ED3A51" w:rsidP="00ED3A51">
      <w:pPr>
        <w:rPr>
          <w:sz w:val="10"/>
          <w:szCs w:val="10"/>
        </w:rPr>
      </w:pPr>
      <w:r w:rsidRPr="00BA41D1">
        <w:rPr>
          <w:sz w:val="10"/>
          <w:szCs w:val="10"/>
        </w:rPr>
        <w:t>Many elements of the climate system exhibit tipping points or thresholds at which a small change causes a larger, more critical change to be initiated, taking that system from one state to a discretely different state far less conducive to human survival and prosperity (see section 3 above). For example, a polar ice sheet may reach a temperature threshold beyond which continuing and accelerated ice mass loss occurs, even without any additional rise in temperature, and such a change may take decades to centuries to be fully realized before a new (ice-free) system stability occurs.</w:t>
      </w:r>
    </w:p>
    <w:p w14:paraId="2625F362" w14:textId="77777777" w:rsidR="00ED3A51" w:rsidRPr="00BA41D1" w:rsidRDefault="00ED3A51" w:rsidP="00ED3A51">
      <w:pPr>
        <w:rPr>
          <w:sz w:val="10"/>
          <w:szCs w:val="10"/>
        </w:rPr>
      </w:pPr>
      <w:r w:rsidRPr="00BA41D1">
        <w:rPr>
          <w:sz w:val="10"/>
          <w:szCs w:val="10"/>
        </w:rPr>
        <w:t>Such threshold changes may be abrupt and irreversible on relevant time frames. And once the threshold is passed, returning conditions to pre-threshold conditions may not restore the system. This is known as hysteresis, or bifurcation of a system, where it may be more difficult, or impossible, for a system to return to its previous state. Put more simply: the path from A to B is not the same as the path from from B to A. Ice sheets are a good example.</w:t>
      </w:r>
    </w:p>
    <w:p w14:paraId="18F6B325" w14:textId="77777777" w:rsidR="00ED3A51" w:rsidRPr="00BA41D1" w:rsidRDefault="00ED3A51" w:rsidP="00ED3A51">
      <w:pPr>
        <w:rPr>
          <w:sz w:val="10"/>
          <w:szCs w:val="10"/>
        </w:rPr>
      </w:pPr>
      <w:r w:rsidRPr="00BA41D1">
        <w:rPr>
          <w:sz w:val="10"/>
          <w:szCs w:val="10"/>
        </w:rPr>
        <w:t>A chilling 2015 report on Thresholds and closing windows: Risks of irreversible cryosphere climate change warned that the Paris commitments will not prevent the Earth “crossing into the zone of irreversible thresholds” in polar and mountain glacier regions, and that crossing these boundaries may “result in processes that cannot be halted unless temperatures return to levels below pre-industrial” (emphasis added).117 For example, the tipping point for the most vulnerable West Antarctic glaciers is probably between 0.5°C and 1°C, but cooling the planet back to that range would not create the conditions for their re-establishment.</w:t>
      </w:r>
    </w:p>
    <w:p w14:paraId="4B43634A" w14:textId="77777777" w:rsidR="00ED3A51" w:rsidRPr="00BA41D1" w:rsidRDefault="00ED3A51" w:rsidP="00ED3A51">
      <w:pPr>
        <w:rPr>
          <w:sz w:val="14"/>
        </w:rPr>
      </w:pPr>
      <w:r w:rsidRPr="00BA41D1">
        <w:rPr>
          <w:sz w:val="14"/>
        </w:rPr>
        <w:t xml:space="preserve">And in 2024, researchers again warned of “overconfidence in climate overshoot”, that is, exceeding a temperature target for decades, on the assumption that negative emissions technology will be able to later reduce the heating and restore conditions as if there had been no overshoot. Extinctions caused by overshoot are one example. They show that “global and regional climate change and associated risks after an overshoot are different from a world that avoids it… the possibility that global warming could be reversed many decades into the future might be of limited relevance for adaptation planning today [because] temperature reversal could be undercut by strong Earth-system feedbacks resulting in high near-term and continuous long-term warming… </w:t>
      </w:r>
      <w:r w:rsidRPr="00E74FB6">
        <w:rPr>
          <w:rStyle w:val="Emphasis"/>
          <w:highlight w:val="cyan"/>
        </w:rPr>
        <w:t>Only</w:t>
      </w:r>
      <w:r w:rsidRPr="00E74FB6">
        <w:rPr>
          <w:rStyle w:val="StyleUnderline"/>
          <w:highlight w:val="cyan"/>
        </w:rPr>
        <w:t xml:space="preserve"> rapid </w:t>
      </w:r>
      <w:r w:rsidRPr="00E74FB6">
        <w:rPr>
          <w:rStyle w:val="Emphasis"/>
          <w:highlight w:val="cyan"/>
        </w:rPr>
        <w:t>near-term</w:t>
      </w:r>
      <w:r w:rsidRPr="00B60050">
        <w:rPr>
          <w:rStyle w:val="StyleUnderline"/>
        </w:rPr>
        <w:t xml:space="preserve"> emission </w:t>
      </w:r>
      <w:r w:rsidRPr="00E74FB6">
        <w:rPr>
          <w:rStyle w:val="StyleUnderline"/>
          <w:highlight w:val="cyan"/>
        </w:rPr>
        <w:t xml:space="preserve">reductions are </w:t>
      </w:r>
      <w:r w:rsidRPr="00E74FB6">
        <w:rPr>
          <w:rStyle w:val="Emphasis"/>
          <w:highlight w:val="cyan"/>
        </w:rPr>
        <w:t>effective</w:t>
      </w:r>
      <w:r w:rsidRPr="00E74FB6">
        <w:rPr>
          <w:rStyle w:val="StyleUnderline"/>
          <w:highlight w:val="cyan"/>
        </w:rPr>
        <w:t xml:space="preserve"> in reducing </w:t>
      </w:r>
      <w:r w:rsidRPr="00E74FB6">
        <w:rPr>
          <w:rStyle w:val="Emphasis"/>
          <w:highlight w:val="cyan"/>
        </w:rPr>
        <w:t>climate risks</w:t>
      </w:r>
      <w:r w:rsidRPr="00BA41D1">
        <w:rPr>
          <w:sz w:val="14"/>
        </w:rPr>
        <w:t>.”118</w:t>
      </w:r>
    </w:p>
    <w:p w14:paraId="7344E758" w14:textId="77777777" w:rsidR="00ED3A51" w:rsidRPr="00BA41D1" w:rsidRDefault="00ED3A51" w:rsidP="00ED3A51">
      <w:pPr>
        <w:rPr>
          <w:sz w:val="14"/>
        </w:rPr>
      </w:pPr>
      <w:r w:rsidRPr="00BA41D1">
        <w:rPr>
          <w:sz w:val="14"/>
        </w:rPr>
        <w:t xml:space="preserve">Changes in one element of the climate system may also trigger an unforeseen chain or cascade of events in which one event in a system has a negative effect on other related components. For example, the mutual interaction of individual climate tipping points and/or abrupt, non-linear changes, may lead to more profound changes to the system as a whole, and </w:t>
      </w:r>
      <w:r w:rsidRPr="0016773F">
        <w:rPr>
          <w:rStyle w:val="StyleUnderline"/>
        </w:rPr>
        <w:t>interactions between</w:t>
      </w:r>
      <w:r w:rsidRPr="00BA41D1">
        <w:rPr>
          <w:sz w:val="14"/>
        </w:rPr>
        <w:t xml:space="preserve"> these </w:t>
      </w:r>
      <w:r w:rsidRPr="00BA41D1">
        <w:rPr>
          <w:rStyle w:val="Emphasis"/>
        </w:rPr>
        <w:t>climate systems</w:t>
      </w:r>
      <w:r w:rsidRPr="0016773F">
        <w:rPr>
          <w:rStyle w:val="StyleUnderline"/>
        </w:rPr>
        <w:t xml:space="preserve"> could lower the</w:t>
      </w:r>
      <w:r w:rsidRPr="00BA41D1">
        <w:rPr>
          <w:sz w:val="14"/>
        </w:rPr>
        <w:t xml:space="preserve"> critical temperature </w:t>
      </w:r>
      <w:r w:rsidRPr="00BA41D1">
        <w:rPr>
          <w:rStyle w:val="Emphasis"/>
        </w:rPr>
        <w:t>thresholds</w:t>
      </w:r>
      <w:r w:rsidRPr="0016773F">
        <w:rPr>
          <w:rStyle w:val="StyleUnderline"/>
        </w:rPr>
        <w:t xml:space="preserve"> at which each </w:t>
      </w:r>
      <w:r w:rsidRPr="00BA41D1">
        <w:rPr>
          <w:rStyle w:val="Emphasis"/>
        </w:rPr>
        <w:t>tipping point</w:t>
      </w:r>
      <w:r w:rsidRPr="0016773F">
        <w:rPr>
          <w:rStyle w:val="StyleUnderline"/>
        </w:rPr>
        <w:t xml:space="preserve"> is passed</w:t>
      </w:r>
      <w:r w:rsidRPr="00BA41D1">
        <w:rPr>
          <w:sz w:val="14"/>
        </w:rPr>
        <w:t>.119</w:t>
      </w:r>
    </w:p>
    <w:p w14:paraId="356C1687" w14:textId="77777777" w:rsidR="00ED3A51" w:rsidRPr="0016773F" w:rsidRDefault="00ED3A51" w:rsidP="00ED3A51">
      <w:pPr>
        <w:rPr>
          <w:sz w:val="14"/>
          <w:szCs w:val="14"/>
        </w:rPr>
      </w:pPr>
      <w:r w:rsidRPr="0016773F">
        <w:rPr>
          <w:sz w:val="14"/>
          <w:szCs w:val="14"/>
        </w:rPr>
        <w:t>Together, tipping point thresholds, non-linear change and cascading events represent systemic risks, that is, the risk of a breakdown of an entire system rather than simply the failure of individual parts:</w:t>
      </w:r>
    </w:p>
    <w:p w14:paraId="0EA900C1" w14:textId="77777777" w:rsidR="00ED3A51" w:rsidRPr="00BA41D1" w:rsidRDefault="00ED3A51" w:rsidP="00ED3A51">
      <w:pPr>
        <w:rPr>
          <w:sz w:val="14"/>
        </w:rPr>
      </w:pPr>
      <w:r w:rsidRPr="00BA41D1">
        <w:rPr>
          <w:sz w:val="14"/>
        </w:rPr>
        <w:t xml:space="preserve">More frequent and intense extreme weather and climate-related events, as well as changes in average climate conditions, are expected to continue to damage infrastructure, ecosystems, and social systems that provide essential benefits to communities… </w:t>
      </w:r>
      <w:r w:rsidRPr="0016773F">
        <w:rPr>
          <w:rStyle w:val="StyleUnderline"/>
        </w:rPr>
        <w:t xml:space="preserve">Extreme </w:t>
      </w:r>
      <w:r w:rsidRPr="00E74FB6">
        <w:rPr>
          <w:rStyle w:val="Emphasis"/>
          <w:highlight w:val="cyan"/>
        </w:rPr>
        <w:t>weather</w:t>
      </w:r>
      <w:r w:rsidRPr="00BA41D1">
        <w:rPr>
          <w:sz w:val="14"/>
        </w:rPr>
        <w:t xml:space="preserve"> and climate-related impacts on one system </w:t>
      </w:r>
      <w:r w:rsidRPr="00E74FB6">
        <w:rPr>
          <w:rStyle w:val="StyleUnderline"/>
          <w:highlight w:val="cyan"/>
        </w:rPr>
        <w:t>can result in</w:t>
      </w:r>
      <w:r w:rsidRPr="00BA41D1">
        <w:rPr>
          <w:sz w:val="14"/>
        </w:rPr>
        <w:t xml:space="preserve"> increased risks or </w:t>
      </w:r>
      <w:r w:rsidRPr="00E74FB6">
        <w:rPr>
          <w:rStyle w:val="Emphasis"/>
          <w:highlight w:val="cyan"/>
        </w:rPr>
        <w:t>failures</w:t>
      </w:r>
      <w:r w:rsidRPr="00E74FB6">
        <w:rPr>
          <w:rStyle w:val="StyleUnderline"/>
          <w:highlight w:val="cyan"/>
        </w:rPr>
        <w:t xml:space="preserve"> in</w:t>
      </w:r>
      <w:r w:rsidRPr="00BA41D1">
        <w:rPr>
          <w:sz w:val="14"/>
        </w:rPr>
        <w:t xml:space="preserve"> other </w:t>
      </w:r>
      <w:r w:rsidRPr="00E74FB6">
        <w:rPr>
          <w:rStyle w:val="Emphasis"/>
          <w:highlight w:val="cyan"/>
        </w:rPr>
        <w:t>critical systems</w:t>
      </w:r>
      <w:r w:rsidRPr="00E74FB6">
        <w:rPr>
          <w:rStyle w:val="StyleUnderline"/>
          <w:highlight w:val="cyan"/>
        </w:rPr>
        <w:t>,</w:t>
      </w:r>
      <w:r w:rsidRPr="0016773F">
        <w:rPr>
          <w:rStyle w:val="StyleUnderline"/>
        </w:rPr>
        <w:t xml:space="preserve"> including </w:t>
      </w:r>
      <w:r w:rsidRPr="00E74FB6">
        <w:rPr>
          <w:rStyle w:val="Emphasis"/>
          <w:highlight w:val="cyan"/>
        </w:rPr>
        <w:t>water</w:t>
      </w:r>
      <w:r w:rsidRPr="0016773F">
        <w:rPr>
          <w:rStyle w:val="StyleUnderline"/>
        </w:rPr>
        <w:t xml:space="preserve"> resources, </w:t>
      </w:r>
      <w:r w:rsidRPr="00E74FB6">
        <w:rPr>
          <w:rStyle w:val="Emphasis"/>
          <w:highlight w:val="cyan"/>
        </w:rPr>
        <w:t>food</w:t>
      </w:r>
      <w:r w:rsidRPr="0016773F">
        <w:rPr>
          <w:rStyle w:val="StyleUnderline"/>
        </w:rPr>
        <w:t xml:space="preserve"> production and </w:t>
      </w:r>
      <w:r w:rsidRPr="00BA41D1">
        <w:rPr>
          <w:rStyle w:val="Emphasis"/>
        </w:rPr>
        <w:t>distribution</w:t>
      </w:r>
      <w:r w:rsidRPr="0016773F">
        <w:rPr>
          <w:rStyle w:val="StyleUnderline"/>
        </w:rPr>
        <w:t xml:space="preserve">, </w:t>
      </w:r>
      <w:r w:rsidRPr="00E74FB6">
        <w:rPr>
          <w:rStyle w:val="StyleUnderline"/>
          <w:highlight w:val="cyan"/>
        </w:rPr>
        <w:t>energy</w:t>
      </w:r>
      <w:r w:rsidRPr="00BA41D1">
        <w:rPr>
          <w:sz w:val="14"/>
        </w:rPr>
        <w:t xml:space="preserve"> and transportation, </w:t>
      </w:r>
      <w:r w:rsidRPr="0016773F">
        <w:rPr>
          <w:rStyle w:val="StyleUnderline"/>
        </w:rPr>
        <w:t>public health</w:t>
      </w:r>
      <w:r w:rsidRPr="00BA41D1">
        <w:rPr>
          <w:sz w:val="14"/>
        </w:rPr>
        <w:t xml:space="preserve">, international </w:t>
      </w:r>
      <w:r w:rsidRPr="00E74FB6">
        <w:rPr>
          <w:rStyle w:val="Emphasis"/>
          <w:highlight w:val="cyan"/>
        </w:rPr>
        <w:t>trade</w:t>
      </w:r>
      <w:r w:rsidRPr="00E74FB6">
        <w:rPr>
          <w:rStyle w:val="StyleUnderline"/>
          <w:highlight w:val="cyan"/>
        </w:rPr>
        <w:t>, and</w:t>
      </w:r>
      <w:r w:rsidRPr="00BA41D1">
        <w:rPr>
          <w:sz w:val="14"/>
        </w:rPr>
        <w:t xml:space="preserve"> national </w:t>
      </w:r>
      <w:r w:rsidRPr="00E74FB6">
        <w:rPr>
          <w:rStyle w:val="Emphasis"/>
          <w:highlight w:val="cyan"/>
        </w:rPr>
        <w:t>security</w:t>
      </w:r>
      <w:r w:rsidRPr="00BA41D1">
        <w:rPr>
          <w:sz w:val="14"/>
        </w:rPr>
        <w:t>. The full extent of climate change risks to interconnected systems, many of which span regional and national boundaries, is often greater than the sum of risks to individual sectors.120</w:t>
      </w:r>
    </w:p>
    <w:p w14:paraId="048E9913" w14:textId="77777777" w:rsidR="00ED3A51" w:rsidRPr="0016773F" w:rsidRDefault="00ED3A51" w:rsidP="00ED3A51">
      <w:pPr>
        <w:rPr>
          <w:sz w:val="14"/>
          <w:szCs w:val="14"/>
        </w:rPr>
      </w:pPr>
      <w:r w:rsidRPr="00E26809">
        <w:rPr>
          <w:sz w:val="14"/>
          <w:szCs w:val="14"/>
        </w:rPr>
        <w:t>Systemic change means climate elements can tip from one</w:t>
      </w:r>
      <w:r w:rsidRPr="0016773F">
        <w:rPr>
          <w:sz w:val="14"/>
          <w:szCs w:val="14"/>
        </w:rPr>
        <w:t xml:space="preserve"> </w:t>
      </w:r>
      <w:r w:rsidRPr="00E26809">
        <w:rPr>
          <w:sz w:val="14"/>
          <w:szCs w:val="14"/>
        </w:rPr>
        <w:t>state to an entirely different one with a sudden shock that may</w:t>
      </w:r>
      <w:r w:rsidRPr="0016773F">
        <w:rPr>
          <w:sz w:val="14"/>
          <w:szCs w:val="14"/>
        </w:rPr>
        <w:t xml:space="preserve"> </w:t>
      </w:r>
      <w:r w:rsidRPr="00E26809">
        <w:rPr>
          <w:sz w:val="14"/>
          <w:szCs w:val="14"/>
        </w:rPr>
        <w:t>permanently alter the way the planet works.121 In the physical</w:t>
      </w:r>
      <w:r w:rsidRPr="0016773F">
        <w:rPr>
          <w:sz w:val="14"/>
          <w:szCs w:val="14"/>
        </w:rPr>
        <w:t xml:space="preserve"> </w:t>
      </w:r>
      <w:r w:rsidRPr="00E26809">
        <w:rPr>
          <w:sz w:val="14"/>
          <w:szCs w:val="14"/>
        </w:rPr>
        <w:t>interactions among the Greenland and West Antarctic ice</w:t>
      </w:r>
      <w:r w:rsidRPr="0016773F">
        <w:rPr>
          <w:sz w:val="14"/>
          <w:szCs w:val="14"/>
        </w:rPr>
        <w:t xml:space="preserve"> </w:t>
      </w:r>
      <w:r w:rsidRPr="00E26809">
        <w:rPr>
          <w:sz w:val="14"/>
          <w:szCs w:val="14"/>
        </w:rPr>
        <w:t>sheets, the Atlantic Meridional Overturning Circulation and the</w:t>
      </w:r>
      <w:r w:rsidRPr="0016773F">
        <w:rPr>
          <w:sz w:val="14"/>
          <w:szCs w:val="14"/>
        </w:rPr>
        <w:t xml:space="preserve"> </w:t>
      </w:r>
      <w:r w:rsidRPr="00E26809">
        <w:rPr>
          <w:sz w:val="14"/>
          <w:szCs w:val="14"/>
        </w:rPr>
        <w:t>Amazon rainforest, the polar sheets are often the initiators of</w:t>
      </w:r>
      <w:r w:rsidRPr="0016773F">
        <w:rPr>
          <w:sz w:val="14"/>
          <w:szCs w:val="14"/>
        </w:rPr>
        <w:t xml:space="preserve"> </w:t>
      </w:r>
      <w:r w:rsidRPr="00E26809">
        <w:rPr>
          <w:sz w:val="14"/>
          <w:szCs w:val="14"/>
        </w:rPr>
        <w:t>cascade events,122 with Greenland and West Antarctica at risk</w:t>
      </w:r>
      <w:r w:rsidRPr="0016773F">
        <w:rPr>
          <w:sz w:val="14"/>
          <w:szCs w:val="14"/>
        </w:rPr>
        <w:t xml:space="preserve"> </w:t>
      </w:r>
      <w:r w:rsidRPr="00E26809">
        <w:rPr>
          <w:sz w:val="14"/>
          <w:szCs w:val="14"/>
        </w:rPr>
        <w:t>of passing their tipping points within the 1.5°C–2°C Paris range</w:t>
      </w:r>
      <w:r w:rsidRPr="0016773F">
        <w:rPr>
          <w:sz w:val="14"/>
          <w:szCs w:val="14"/>
        </w:rPr>
        <w:t xml:space="preserve"> (and there is evidence they have already done so).</w:t>
      </w:r>
    </w:p>
    <w:p w14:paraId="6D9320C7" w14:textId="77777777" w:rsidR="00ED3A51" w:rsidRPr="0016773F" w:rsidRDefault="00ED3A51" w:rsidP="00ED3A51">
      <w:pPr>
        <w:rPr>
          <w:sz w:val="14"/>
        </w:rPr>
      </w:pPr>
      <w:r w:rsidRPr="0016773F">
        <w:rPr>
          <w:sz w:val="14"/>
        </w:rPr>
        <w:t xml:space="preserve">Such changes are not adequately incorporated into climate models: “Change can come about abruptly and even catastrophically… Predictive models are the lifeblood of climate science, and the foundation upon which political responses to the climate and ecological crisis are often based. But their ability to predict such large-scale disruptive events is severely limited… </w:t>
      </w:r>
      <w:r w:rsidRPr="00E74FB6">
        <w:rPr>
          <w:rStyle w:val="StyleUnderline"/>
          <w:highlight w:val="cyan"/>
        </w:rPr>
        <w:t xml:space="preserve">The </w:t>
      </w:r>
      <w:r w:rsidRPr="00E74FB6">
        <w:rPr>
          <w:rStyle w:val="Emphasis"/>
          <w:highlight w:val="cyan"/>
        </w:rPr>
        <w:t>IPCC</w:t>
      </w:r>
      <w:r w:rsidRPr="0016773F">
        <w:rPr>
          <w:rStyle w:val="StyleUnderline"/>
        </w:rPr>
        <w:t xml:space="preserve">’s estimates of how much </w:t>
      </w:r>
      <w:r w:rsidRPr="0016773F">
        <w:rPr>
          <w:rStyle w:val="Emphasis"/>
        </w:rPr>
        <w:t>CO2</w:t>
      </w:r>
      <w:r w:rsidRPr="0016773F">
        <w:rPr>
          <w:rStyle w:val="StyleUnderline"/>
        </w:rPr>
        <w:t xml:space="preserve"> we can </w:t>
      </w:r>
      <w:r w:rsidRPr="0016773F">
        <w:rPr>
          <w:rStyle w:val="Emphasis"/>
        </w:rPr>
        <w:t>still emit</w:t>
      </w:r>
      <w:r w:rsidRPr="0016773F">
        <w:rPr>
          <w:sz w:val="14"/>
        </w:rPr>
        <w:t xml:space="preserve"> to be on the safe side explicitly </w:t>
      </w:r>
      <w:r w:rsidRPr="00E74FB6">
        <w:rPr>
          <w:rStyle w:val="Emphasis"/>
          <w:highlight w:val="cyan"/>
        </w:rPr>
        <w:t>leave out</w:t>
      </w:r>
      <w:r w:rsidRPr="00E74FB6">
        <w:rPr>
          <w:rStyle w:val="StyleUnderline"/>
          <w:highlight w:val="cyan"/>
        </w:rPr>
        <w:t xml:space="preserve"> many</w:t>
      </w:r>
      <w:r w:rsidRPr="0016773F">
        <w:rPr>
          <w:rStyle w:val="StyleUnderline"/>
        </w:rPr>
        <w:t xml:space="preserve"> known</w:t>
      </w:r>
      <w:r w:rsidRPr="0016773F">
        <w:rPr>
          <w:sz w:val="14"/>
        </w:rPr>
        <w:t xml:space="preserve"> large-scale disruptions or </w:t>
      </w:r>
      <w:r w:rsidRPr="00E74FB6">
        <w:rPr>
          <w:rStyle w:val="Emphasis"/>
          <w:highlight w:val="cyan"/>
        </w:rPr>
        <w:t>tipping points</w:t>
      </w:r>
      <w:r w:rsidRPr="0016773F">
        <w:rPr>
          <w:rStyle w:val="StyleUnderline"/>
        </w:rPr>
        <w:t xml:space="preserve"> because</w:t>
      </w:r>
      <w:r w:rsidRPr="0016773F">
        <w:rPr>
          <w:sz w:val="14"/>
        </w:rPr>
        <w:t xml:space="preserve"> of insufficient understanding or because </w:t>
      </w:r>
      <w:r w:rsidRPr="0016773F">
        <w:rPr>
          <w:rStyle w:val="StyleUnderline"/>
        </w:rPr>
        <w:t xml:space="preserve">models </w:t>
      </w:r>
      <w:r w:rsidRPr="0016773F">
        <w:rPr>
          <w:rStyle w:val="Emphasis"/>
        </w:rPr>
        <w:t>cannot capture</w:t>
      </w:r>
      <w:r w:rsidRPr="0016773F">
        <w:rPr>
          <w:rStyle w:val="StyleUnderline"/>
        </w:rPr>
        <w:t xml:space="preserve"> them</w:t>
      </w:r>
      <w:r w:rsidRPr="0016773F">
        <w:rPr>
          <w:sz w:val="14"/>
        </w:rPr>
        <w:t>.”123</w:t>
      </w:r>
    </w:p>
    <w:p w14:paraId="405D58F2" w14:textId="77777777" w:rsidR="00ED3A51" w:rsidRPr="0016773F" w:rsidRDefault="00ED3A51" w:rsidP="00ED3A51">
      <w:pPr>
        <w:rPr>
          <w:sz w:val="14"/>
        </w:rPr>
      </w:pPr>
      <w:r w:rsidRPr="0016773F">
        <w:rPr>
          <w:sz w:val="14"/>
        </w:rPr>
        <w:t xml:space="preserve">Researchers have also investigated how changes in forest degradation and monsoon circulation are interlinked: “It turns out that </w:t>
      </w:r>
      <w:r w:rsidRPr="00E74FB6">
        <w:rPr>
          <w:rStyle w:val="Emphasis"/>
        </w:rPr>
        <w:t>forest loss</w:t>
      </w:r>
      <w:r w:rsidRPr="0016773F">
        <w:rPr>
          <w:sz w:val="14"/>
        </w:rPr>
        <w:t xml:space="preserve"> caused by direct deforestation, droughts, and fires might vastly contribute to a changing climate in South America and </w:t>
      </w:r>
      <w:r w:rsidRPr="00E74FB6">
        <w:rPr>
          <w:rStyle w:val="StyleUnderline"/>
        </w:rPr>
        <w:t xml:space="preserve">could </w:t>
      </w:r>
      <w:r w:rsidRPr="00E74FB6">
        <w:rPr>
          <w:rStyle w:val="Emphasis"/>
        </w:rPr>
        <w:t>drive</w:t>
      </w:r>
      <w:r w:rsidRPr="0016773F">
        <w:rPr>
          <w:rStyle w:val="StyleUnderline"/>
        </w:rPr>
        <w:t xml:space="preserve"> the</w:t>
      </w:r>
      <w:r w:rsidRPr="0016773F">
        <w:rPr>
          <w:sz w:val="14"/>
        </w:rPr>
        <w:t xml:space="preserve"> coupled Amazon rainforest/ South American </w:t>
      </w:r>
      <w:r w:rsidRPr="0016773F">
        <w:rPr>
          <w:rStyle w:val="Emphasis"/>
        </w:rPr>
        <w:t>monsoon</w:t>
      </w:r>
      <w:r w:rsidRPr="0016773F">
        <w:rPr>
          <w:sz w:val="14"/>
        </w:rPr>
        <w:t xml:space="preserve"> circulation </w:t>
      </w:r>
      <w:r w:rsidRPr="0016773F">
        <w:rPr>
          <w:rStyle w:val="StyleUnderline"/>
        </w:rPr>
        <w:t xml:space="preserve">system past a </w:t>
      </w:r>
      <w:r w:rsidRPr="0016773F">
        <w:rPr>
          <w:rStyle w:val="Emphasis"/>
        </w:rPr>
        <w:t>tipping point</w:t>
      </w:r>
      <w:r w:rsidRPr="0016773F">
        <w:rPr>
          <w:sz w:val="14"/>
        </w:rPr>
        <w:t xml:space="preserve"> [and] suggest an upcoming regime shift of the Amazon ecosystem.”124</w:t>
      </w:r>
    </w:p>
    <w:p w14:paraId="582A0FE8" w14:textId="77777777" w:rsidR="00ED3A51" w:rsidRPr="00DF0F42" w:rsidRDefault="00ED3A51" w:rsidP="00ED3A51">
      <w:pPr>
        <w:rPr>
          <w:sz w:val="14"/>
        </w:rPr>
      </w:pPr>
      <w:r w:rsidRPr="0016773F">
        <w:rPr>
          <w:sz w:val="14"/>
        </w:rPr>
        <w:t xml:space="preserve">If cascades coalesce, there is the possibility of “Hothouse Earth”. In 2018, a group of eminent scientists explored the potential for </w:t>
      </w:r>
      <w:r w:rsidRPr="0016773F">
        <w:rPr>
          <w:rStyle w:val="StyleUnderline"/>
        </w:rPr>
        <w:t>self-reinforcing</w:t>
      </w:r>
      <w:r w:rsidRPr="0016773F">
        <w:rPr>
          <w:sz w:val="14"/>
        </w:rPr>
        <w:t xml:space="preserve"> positive </w:t>
      </w:r>
      <w:r w:rsidRPr="00E74FB6">
        <w:rPr>
          <w:rStyle w:val="Emphasis"/>
          <w:highlight w:val="cyan"/>
        </w:rPr>
        <w:t>feedbacks</w:t>
      </w:r>
      <w:r w:rsidRPr="0016773F">
        <w:rPr>
          <w:sz w:val="14"/>
        </w:rPr>
        <w:t xml:space="preserve"> in major elements of the climate system feedbacks and their mutual interaction to </w:t>
      </w:r>
      <w:r w:rsidRPr="00E74FB6">
        <w:rPr>
          <w:rStyle w:val="StyleUnderline"/>
          <w:highlight w:val="cyan"/>
        </w:rPr>
        <w:t>drive the Earth</w:t>
      </w:r>
      <w:r w:rsidRPr="0016773F">
        <w:rPr>
          <w:sz w:val="14"/>
        </w:rPr>
        <w:t xml:space="preserve"> System climate </w:t>
      </w:r>
      <w:r w:rsidRPr="00E74FB6">
        <w:rPr>
          <w:rStyle w:val="StyleUnderline"/>
          <w:highlight w:val="cyan"/>
        </w:rPr>
        <w:t>to</w:t>
      </w:r>
      <w:r w:rsidRPr="00CC18E0">
        <w:rPr>
          <w:rStyle w:val="StyleUnderline"/>
        </w:rPr>
        <w:t xml:space="preserve"> a</w:t>
      </w:r>
      <w:r w:rsidRPr="0016773F">
        <w:rPr>
          <w:rStyle w:val="StyleUnderline"/>
        </w:rPr>
        <w:t xml:space="preserve"> point of </w:t>
      </w:r>
      <w:r w:rsidRPr="00E74FB6">
        <w:rPr>
          <w:rStyle w:val="Emphasis"/>
          <w:highlight w:val="cyan"/>
        </w:rPr>
        <w:t>no return</w:t>
      </w:r>
      <w:r w:rsidRPr="0016773F">
        <w:rPr>
          <w:sz w:val="14"/>
        </w:rPr>
        <w:t xml:space="preserve">, whereby further warming would become self-sustaining (that is, without further human perturbations), and prevent temperature stabilization, driving the system to what they termed </w:t>
      </w:r>
      <w:r w:rsidRPr="0016773F">
        <w:rPr>
          <w:rStyle w:val="StyleUnderline"/>
        </w:rPr>
        <w:t>a “</w:t>
      </w:r>
      <w:r w:rsidRPr="00E74FB6">
        <w:rPr>
          <w:rStyle w:val="StyleUnderline"/>
          <w:highlight w:val="cyan"/>
        </w:rPr>
        <w:t>Hothouse</w:t>
      </w:r>
      <w:r w:rsidRPr="0016773F">
        <w:rPr>
          <w:rStyle w:val="StyleUnderline"/>
        </w:rPr>
        <w:t xml:space="preserve"> Earth”</w:t>
      </w:r>
      <w:r w:rsidRPr="0016773F">
        <w:rPr>
          <w:sz w:val="14"/>
        </w:rPr>
        <w:t xml:space="preserve">.125 In plain terms, </w:t>
      </w:r>
      <w:r w:rsidRPr="00E74FB6">
        <w:rPr>
          <w:rStyle w:val="StyleUnderline"/>
          <w:highlight w:val="cyan"/>
        </w:rPr>
        <w:t>humans</w:t>
      </w:r>
      <w:r w:rsidRPr="0016773F">
        <w:rPr>
          <w:rStyle w:val="StyleUnderline"/>
        </w:rPr>
        <w:t xml:space="preserve"> would</w:t>
      </w:r>
      <w:r w:rsidRPr="0016773F">
        <w:rPr>
          <w:sz w:val="14"/>
        </w:rPr>
        <w:t xml:space="preserve"> lose control and </w:t>
      </w:r>
      <w:r w:rsidRPr="00E74FB6">
        <w:rPr>
          <w:rStyle w:val="Emphasis"/>
          <w:highlight w:val="cyan"/>
        </w:rPr>
        <w:t>lack</w:t>
      </w:r>
      <w:r w:rsidRPr="0016773F">
        <w:rPr>
          <w:sz w:val="14"/>
        </w:rPr>
        <w:t xml:space="preserve"> the </w:t>
      </w:r>
      <w:r w:rsidRPr="00E74FB6">
        <w:rPr>
          <w:rStyle w:val="StyleUnderline"/>
          <w:highlight w:val="cyan"/>
        </w:rPr>
        <w:t xml:space="preserve">capacity to </w:t>
      </w:r>
      <w:r w:rsidRPr="00E74FB6">
        <w:rPr>
          <w:rStyle w:val="Emphasis"/>
          <w:highlight w:val="cyan"/>
        </w:rPr>
        <w:t>stop</w:t>
      </w:r>
      <w:r w:rsidRPr="0016773F">
        <w:rPr>
          <w:rStyle w:val="StyleUnderline"/>
        </w:rPr>
        <w:t xml:space="preserve"> cascading </w:t>
      </w:r>
      <w:r w:rsidRPr="00E74FB6">
        <w:rPr>
          <w:rStyle w:val="Emphasis"/>
          <w:highlight w:val="cyan"/>
        </w:rPr>
        <w:t>warming</w:t>
      </w:r>
      <w:r w:rsidRPr="0016773F">
        <w:rPr>
          <w:sz w:val="14"/>
        </w:rPr>
        <w:t xml:space="preserve"> and the researchers warned that “we are in a climate emergency… this is </w:t>
      </w:r>
      <w:r w:rsidRPr="00E74FB6">
        <w:rPr>
          <w:rStyle w:val="StyleUnderline"/>
          <w:highlight w:val="cyan"/>
        </w:rPr>
        <w:t xml:space="preserve">an </w:t>
      </w:r>
      <w:r w:rsidRPr="00E74FB6">
        <w:rPr>
          <w:rStyle w:val="Emphasis"/>
          <w:highlight w:val="cyan"/>
        </w:rPr>
        <w:t>existential</w:t>
      </w:r>
      <w:r w:rsidRPr="00E74FB6">
        <w:rPr>
          <w:rStyle w:val="StyleUnderline"/>
          <w:highlight w:val="cyan"/>
        </w:rPr>
        <w:t xml:space="preserve"> threat</w:t>
      </w:r>
      <w:r w:rsidRPr="0016773F">
        <w:rPr>
          <w:sz w:val="14"/>
        </w:rPr>
        <w:t xml:space="preserve"> to civilisation”.126 </w:t>
      </w:r>
      <w:r w:rsidRPr="0016773F">
        <w:rPr>
          <w:rStyle w:val="StyleUnderline"/>
        </w:rPr>
        <w:t>This</w:t>
      </w:r>
      <w:r w:rsidRPr="0016773F">
        <w:rPr>
          <w:sz w:val="14"/>
        </w:rPr>
        <w:t xml:space="preserve"> planetary </w:t>
      </w:r>
      <w:r w:rsidRPr="0016773F">
        <w:rPr>
          <w:rStyle w:val="StyleUnderline"/>
        </w:rPr>
        <w:t xml:space="preserve">threshold </w:t>
      </w:r>
      <w:r w:rsidRPr="00E74FB6">
        <w:rPr>
          <w:rStyle w:val="Emphasis"/>
          <w:highlight w:val="cyan"/>
        </w:rPr>
        <w:t>could exist</w:t>
      </w:r>
      <w:r w:rsidRPr="00E74FB6">
        <w:rPr>
          <w:rStyle w:val="StyleUnderline"/>
          <w:highlight w:val="cyan"/>
        </w:rPr>
        <w:t xml:space="preserve"> at</w:t>
      </w:r>
      <w:r w:rsidRPr="0016773F">
        <w:rPr>
          <w:rStyle w:val="StyleUnderline"/>
        </w:rPr>
        <w:t xml:space="preserve"> a</w:t>
      </w:r>
      <w:r w:rsidRPr="0016773F">
        <w:rPr>
          <w:sz w:val="14"/>
        </w:rPr>
        <w:t xml:space="preserve"> temperature </w:t>
      </w:r>
      <w:r w:rsidRPr="0016773F">
        <w:rPr>
          <w:rStyle w:val="StyleUnderline"/>
        </w:rPr>
        <w:t xml:space="preserve">rise as low as </w:t>
      </w:r>
      <w:r w:rsidRPr="0016773F">
        <w:rPr>
          <w:rStyle w:val="Emphasis"/>
        </w:rPr>
        <w:t>2°C</w:t>
      </w:r>
      <w:r w:rsidRPr="0016773F">
        <w:rPr>
          <w:rStyle w:val="StyleUnderline"/>
        </w:rPr>
        <w:t>, possibly even</w:t>
      </w:r>
      <w:r w:rsidRPr="0016773F">
        <w:rPr>
          <w:sz w:val="14"/>
        </w:rPr>
        <w:t xml:space="preserve"> in the </w:t>
      </w:r>
      <w:r w:rsidRPr="00E74FB6">
        <w:rPr>
          <w:rStyle w:val="Emphasis"/>
          <w:highlight w:val="cyan"/>
        </w:rPr>
        <w:t>1.5°</w:t>
      </w:r>
      <w:r w:rsidRPr="0016773F">
        <w:rPr>
          <w:rStyle w:val="StyleUnderline"/>
        </w:rPr>
        <w:t>C</w:t>
      </w:r>
      <w:r w:rsidRPr="0016773F">
        <w:rPr>
          <w:sz w:val="14"/>
        </w:rPr>
        <w:t>–2°C range.127 In other words, we may have already arrived at this point, but conclusive evidence of this moment requires hindsight.</w:t>
      </w:r>
    </w:p>
    <w:p w14:paraId="33857AFF" w14:textId="60B128DF" w:rsidR="00ED3A51" w:rsidRDefault="00ED3A51" w:rsidP="00ED3A51">
      <w:r>
        <w:t>2NC</w:t>
      </w:r>
    </w:p>
    <w:p w14:paraId="143007E9" w14:textId="77777777" w:rsidR="00ED3A51" w:rsidRPr="00FD2B63" w:rsidRDefault="00ED3A51" w:rsidP="00FD2B63"/>
    <w:p w14:paraId="225CE20C" w14:textId="77777777" w:rsidR="00FD2B63" w:rsidRDefault="00FD2B63" w:rsidP="00FD2B63"/>
    <w:p w14:paraId="4379C840" w14:textId="71D16B0C" w:rsidR="00FD2B63" w:rsidRDefault="00FD2B63" w:rsidP="00FD2B63">
      <w:pPr>
        <w:pStyle w:val="Heading2"/>
      </w:pPr>
      <w:r>
        <w:t>Presidential Powers ADV</w:t>
      </w:r>
    </w:p>
    <w:p w14:paraId="39678604" w14:textId="77777777" w:rsidR="00ED3A51" w:rsidRDefault="00ED3A51" w:rsidP="00ED3A51"/>
    <w:p w14:paraId="653AEED5" w14:textId="77777777" w:rsidR="00ED3A51" w:rsidRDefault="00ED3A51" w:rsidP="00ED3A51"/>
    <w:p w14:paraId="03FC9F2F" w14:textId="77777777" w:rsidR="00ED3A51" w:rsidRDefault="00ED3A51" w:rsidP="00ED3A51">
      <w:pPr>
        <w:pStyle w:val="Heading4"/>
      </w:pPr>
      <w:r>
        <w:t xml:space="preserve">Plan can’t solve </w:t>
      </w:r>
      <w:r w:rsidRPr="001075FB">
        <w:rPr>
          <w:u w:val="single"/>
        </w:rPr>
        <w:t>war powers overreach</w:t>
      </w:r>
      <w:r>
        <w:t xml:space="preserve"> – that’s  the most proximate and alarming causes of presidential authoritarianism – Iran first strikes thump</w:t>
      </w:r>
    </w:p>
    <w:p w14:paraId="0D7375F1" w14:textId="77777777" w:rsidR="00ED3A51" w:rsidRPr="001075FB" w:rsidRDefault="00ED3A51" w:rsidP="00ED3A51">
      <w:pPr>
        <w:rPr>
          <w:b/>
          <w:bCs/>
          <w:sz w:val="16"/>
          <w:szCs w:val="16"/>
        </w:rPr>
      </w:pPr>
      <w:r>
        <w:rPr>
          <w:rStyle w:val="Style13ptBold"/>
        </w:rPr>
        <w:t xml:space="preserve">POGO </w:t>
      </w:r>
      <w:r w:rsidRPr="001075FB">
        <w:rPr>
          <w:rStyle w:val="Style13ptBold"/>
        </w:rPr>
        <w:t xml:space="preserve"> 2025 </w:t>
      </w:r>
      <w:r w:rsidRPr="001075FB">
        <w:rPr>
          <w:rStyle w:val="Style13ptBold"/>
          <w:sz w:val="16"/>
          <w:szCs w:val="16"/>
        </w:rPr>
        <w:t>(</w:t>
      </w:r>
      <w:r>
        <w:rPr>
          <w:rStyle w:val="Style13ptBold"/>
          <w:sz w:val="16"/>
          <w:szCs w:val="16"/>
        </w:rPr>
        <w:t>Project on Government Oversight, staff article, “</w:t>
      </w:r>
      <w:r w:rsidRPr="001075FB">
        <w:rPr>
          <w:b/>
          <w:bCs/>
          <w:sz w:val="16"/>
          <w:szCs w:val="16"/>
        </w:rPr>
        <w:t>Iran and the War Powers Problem</w:t>
      </w:r>
    </w:p>
    <w:p w14:paraId="218043F1" w14:textId="77777777" w:rsidR="00ED3A51" w:rsidRDefault="00ED3A51" w:rsidP="00ED3A51">
      <w:pPr>
        <w:rPr>
          <w:rStyle w:val="Style13ptBold"/>
          <w:sz w:val="16"/>
          <w:szCs w:val="16"/>
        </w:rPr>
      </w:pPr>
      <w:r>
        <w:rPr>
          <w:rStyle w:val="Style13ptBold"/>
          <w:sz w:val="16"/>
          <w:szCs w:val="16"/>
        </w:rPr>
        <w:t xml:space="preserve">“, </w:t>
      </w:r>
      <w:r w:rsidRPr="001075FB">
        <w:rPr>
          <w:rStyle w:val="Style13ptBold"/>
          <w:sz w:val="16"/>
          <w:szCs w:val="16"/>
        </w:rPr>
        <w:t>https://www.pogo.org/analysis/iran-and-the-war-powers-problem [CORNELL DBT] note://// indicates par. breaks)[AR 09/2025]</w:t>
      </w:r>
    </w:p>
    <w:p w14:paraId="3445E352" w14:textId="50BB4087" w:rsidR="00ED3A51" w:rsidRDefault="00ED3A51" w:rsidP="00ED3A51">
      <w:r w:rsidRPr="001075FB">
        <w:rPr>
          <w:sz w:val="8"/>
        </w:rPr>
        <w:t xml:space="preserve">On Saturday, in a coordinated operation involving </w:t>
      </w:r>
      <w:hyperlink r:id="rId86" w:anchor=":~:text=Caine%20said%20%E2%80%9Cmore%20than%20125%E2%80%9D%20aircraft%20participated%20in%20the%20mission" w:history="1">
        <w:r w:rsidRPr="001075FB">
          <w:rPr>
            <w:rStyle w:val="Hyperlink"/>
          </w:rPr>
          <w:t>more than 100 aircraft</w:t>
        </w:r>
      </w:hyperlink>
      <w:r w:rsidRPr="001075FB">
        <w:rPr>
          <w:sz w:val="8"/>
        </w:rPr>
        <w:t xml:space="preserve">, a submarine, and dozens of guided weapons, </w:t>
      </w:r>
      <w:r w:rsidRPr="001075FB">
        <w:rPr>
          <w:rStyle w:val="Emphasis"/>
          <w:highlight w:val="cyan"/>
        </w:rPr>
        <w:t>the U.S. military struck</w:t>
      </w:r>
      <w:r w:rsidRPr="001075FB">
        <w:rPr>
          <w:rStyle w:val="Emphasis"/>
        </w:rPr>
        <w:t xml:space="preserve"> three nuclear facilities in </w:t>
      </w:r>
      <w:r w:rsidRPr="001075FB">
        <w:rPr>
          <w:rStyle w:val="Emphasis"/>
          <w:highlight w:val="cyan"/>
        </w:rPr>
        <w:t>Iran</w:t>
      </w:r>
      <w:r w:rsidRPr="001075FB">
        <w:rPr>
          <w:sz w:val="8"/>
        </w:rPr>
        <w:t>, dubbing the mission “</w:t>
      </w:r>
      <w:r w:rsidRPr="001075FB">
        <w:rPr>
          <w:rStyle w:val="StyleUnderline"/>
        </w:rPr>
        <w:t>Operation Midnight Hammer</w:t>
      </w:r>
      <w:r w:rsidRPr="001075FB">
        <w:rPr>
          <w:sz w:val="8"/>
        </w:rPr>
        <w:t xml:space="preserve">.” It was, </w:t>
      </w:r>
      <w:r w:rsidRPr="001075FB">
        <w:rPr>
          <w:rStyle w:val="StyleUnderline"/>
        </w:rPr>
        <w:t xml:space="preserve">in President Donald Trump’s </w:t>
      </w:r>
      <w:hyperlink r:id="rId87" w:history="1">
        <w:r w:rsidRPr="001075FB">
          <w:rPr>
            <w:rStyle w:val="StyleUnderline"/>
          </w:rPr>
          <w:t>own words</w:t>
        </w:r>
      </w:hyperlink>
      <w:r w:rsidRPr="001075FB">
        <w:rPr>
          <w:rStyle w:val="StyleUnderline"/>
        </w:rPr>
        <w:t>, an “attack,”</w:t>
      </w:r>
      <w:r w:rsidRPr="001075FB">
        <w:rPr>
          <w:sz w:val="8"/>
        </w:rPr>
        <w:t xml:space="preserve"> one that inserted American service members into an active conflict between Iran and Israel, with the stated goal of severely damaging Iran’s nuclear capabilities. All of it happened without congressional authorization. ///// In the case of top ranking Democrats on the House and Senate Intelligence Committees, </w:t>
      </w:r>
      <w:hyperlink r:id="rId88" w:anchor=":~:text=Sen.%20Mark%20Warner%20(D-Va.)%20and%20Rep.%20Jim%20Himes%20(D-Conn.)%2C%20the%20top%20Democrats%20on%20the%20House%20and%20Senate%20Intelligence%20Committees%2C%20were%20also%20not%20briefed%20before%20the%20attack" w:history="1">
        <w:r w:rsidRPr="001075FB">
          <w:rPr>
            <w:rStyle w:val="Hyperlink"/>
          </w:rPr>
          <w:t>it happened without even the customary congressional briefing</w:t>
        </w:r>
      </w:hyperlink>
      <w:r w:rsidRPr="001075FB">
        <w:rPr>
          <w:sz w:val="8"/>
        </w:rPr>
        <w:t xml:space="preserve">. Over the years, we’ve written extensively about war powers and the Constitution, arguing again and again that Congress </w:t>
      </w:r>
      <w:hyperlink r:id="rId89" w:history="1">
        <w:r w:rsidRPr="001075FB">
          <w:rPr>
            <w:rStyle w:val="Hyperlink"/>
          </w:rPr>
          <w:t>must reclaim and assert its authority and responsibility</w:t>
        </w:r>
      </w:hyperlink>
      <w:r w:rsidRPr="001075FB">
        <w:rPr>
          <w:sz w:val="8"/>
        </w:rPr>
        <w:t xml:space="preserve"> to serve as the first branch and decision-making body when it comes to acts of force. //// Even if Iran and Israel fulfill the promises of the ceasefire </w:t>
      </w:r>
      <w:hyperlink r:id="rId90" w:history="1">
        <w:r w:rsidRPr="001075FB">
          <w:rPr>
            <w:rStyle w:val="Hyperlink"/>
          </w:rPr>
          <w:t>announced Monday by Trump</w:t>
        </w:r>
      </w:hyperlink>
      <w:r w:rsidRPr="001075FB">
        <w:rPr>
          <w:sz w:val="8"/>
        </w:rPr>
        <w:t xml:space="preserve">, </w:t>
      </w:r>
      <w:r w:rsidRPr="001075FB">
        <w:rPr>
          <w:rStyle w:val="Emphasis"/>
          <w:highlight w:val="cyan"/>
        </w:rPr>
        <w:t>this attack</w:t>
      </w:r>
      <w:r w:rsidRPr="001075FB">
        <w:rPr>
          <w:rStyle w:val="Emphasis"/>
        </w:rPr>
        <w:t xml:space="preserve"> clearly </w:t>
      </w:r>
      <w:r w:rsidRPr="001075FB">
        <w:rPr>
          <w:rStyle w:val="Emphasis"/>
          <w:highlight w:val="cyan"/>
        </w:rPr>
        <w:t>overstepped the bounds of the executive branch’s war powers</w:t>
      </w:r>
      <w:r w:rsidRPr="001075FB">
        <w:rPr>
          <w:sz w:val="8"/>
          <w:highlight w:val="cyan"/>
        </w:rPr>
        <w:t>. T</w:t>
      </w:r>
      <w:r w:rsidRPr="001075FB">
        <w:rPr>
          <w:sz w:val="8"/>
        </w:rPr>
        <w:t xml:space="preserve">his was </w:t>
      </w:r>
      <w:r w:rsidRPr="001075FB">
        <w:rPr>
          <w:rStyle w:val="StyleUnderline"/>
          <w:highlight w:val="cyan"/>
        </w:rPr>
        <w:t>far from the first time</w:t>
      </w:r>
      <w:r w:rsidRPr="001075FB">
        <w:rPr>
          <w:rStyle w:val="StyleUnderline"/>
        </w:rPr>
        <w:t xml:space="preserve"> a president has taken on the war powers the Constitution reserves for Congress, a</w:t>
      </w:r>
      <w:r w:rsidRPr="001075FB">
        <w:rPr>
          <w:rStyle w:val="StyleUnderline"/>
          <w:highlight w:val="cyan"/>
        </w:rPr>
        <w:t>nd</w:t>
      </w:r>
      <w:r w:rsidRPr="001075FB">
        <w:rPr>
          <w:rStyle w:val="StyleUnderline"/>
        </w:rPr>
        <w:t xml:space="preserve"> we fear it </w:t>
      </w:r>
      <w:r w:rsidRPr="001075FB">
        <w:rPr>
          <w:rStyle w:val="StyleUnderline"/>
          <w:highlight w:val="cyan"/>
        </w:rPr>
        <w:t>won’t be the last</w:t>
      </w:r>
      <w:r w:rsidRPr="001075FB">
        <w:rPr>
          <w:sz w:val="8"/>
        </w:rPr>
        <w:t xml:space="preserve">. //// The Constitution and Congress’s War Powers //// </w:t>
      </w:r>
      <w:r w:rsidRPr="001075FB">
        <w:rPr>
          <w:rStyle w:val="StyleUnderline"/>
          <w:highlight w:val="cyan"/>
        </w:rPr>
        <w:t>Congress’s war powers are</w:t>
      </w:r>
      <w:r w:rsidRPr="001075FB">
        <w:rPr>
          <w:rStyle w:val="StyleUnderline"/>
        </w:rPr>
        <w:t xml:space="preserve"> spelled out </w:t>
      </w:r>
      <w:r w:rsidRPr="001075FB">
        <w:rPr>
          <w:rStyle w:val="StyleUnderline"/>
          <w:highlight w:val="cyan"/>
        </w:rPr>
        <w:t xml:space="preserve">in </w:t>
      </w:r>
      <w:hyperlink r:id="rId91" w:history="1">
        <w:r w:rsidRPr="001075FB">
          <w:rPr>
            <w:rStyle w:val="StyleUnderline"/>
            <w:highlight w:val="cyan"/>
          </w:rPr>
          <w:t>Article I, Section 8, Clause 11</w:t>
        </w:r>
      </w:hyperlink>
      <w:r w:rsidRPr="001075FB">
        <w:rPr>
          <w:rStyle w:val="StyleUnderline"/>
        </w:rPr>
        <w:t xml:space="preserve"> of the Constitution, which gives the legislative branch power “To declare war, grant Letters of Marque and Reprisal, and make Rules concerning Captures on Land and Water.”</w:t>
      </w:r>
      <w:r w:rsidRPr="001075FB">
        <w:rPr>
          <w:sz w:val="8"/>
        </w:rPr>
        <w:t xml:space="preserve"> Beyond making Congress the only branch with war declaration authority, the clause, in modern terms, also gives Congress authority to permit hostilities on land or sea (or air), be it by U.S. armed forces or other agents of the state. //// As </w:t>
      </w:r>
      <w:hyperlink r:id="rId92" w:anchor=":~:text=James%20Madison%20warned%20in%201793%20that%20presidents%20would%20inevitably%20be%20tempted%20to%20start%2C%20expand%2C%20and%20prolong%20wars" w:history="1">
        <w:r w:rsidRPr="001075FB">
          <w:rPr>
            <w:rStyle w:val="Hyperlink"/>
          </w:rPr>
          <w:t>we’ve written before</w:t>
        </w:r>
      </w:hyperlink>
      <w:r w:rsidRPr="001075FB">
        <w:rPr>
          <w:sz w:val="8"/>
        </w:rPr>
        <w:t xml:space="preserve">, the Constitution’s framers gave this great thought. One of the document’s authors and former president James Madison even said that “in no part of the constitution is more wisdom to be found than in the clause which confides the question of war or peace to the legislature, and not to the executive department.” //// </w:t>
      </w:r>
      <w:r w:rsidRPr="001075FB">
        <w:rPr>
          <w:rStyle w:val="StyleUnderline"/>
        </w:rPr>
        <w:t xml:space="preserve">There’s a very </w:t>
      </w:r>
      <w:r w:rsidRPr="001075FB">
        <w:rPr>
          <w:rStyle w:val="StyleUnderline"/>
          <w:highlight w:val="cyan"/>
        </w:rPr>
        <w:t>good reason</w:t>
      </w:r>
      <w:r w:rsidRPr="001075FB">
        <w:rPr>
          <w:rStyle w:val="StyleUnderline"/>
        </w:rPr>
        <w:t xml:space="preserve"> </w:t>
      </w:r>
      <w:r w:rsidRPr="001075FB">
        <w:rPr>
          <w:rStyle w:val="StyleUnderline"/>
          <w:highlight w:val="cyan"/>
        </w:rPr>
        <w:t>Congress was given the power to declare war</w:t>
      </w:r>
      <w:r w:rsidRPr="001075FB">
        <w:rPr>
          <w:rStyle w:val="StyleUnderline"/>
        </w:rPr>
        <w:t xml:space="preserve">: It </w:t>
      </w:r>
      <w:r w:rsidRPr="001075FB">
        <w:rPr>
          <w:rStyle w:val="StyleUnderline"/>
          <w:highlight w:val="cyan"/>
        </w:rPr>
        <w:t>is the branch most closely connected to the people</w:t>
      </w:r>
      <w:r w:rsidRPr="001075FB">
        <w:rPr>
          <w:rStyle w:val="StyleUnderline"/>
        </w:rPr>
        <w:t xml:space="preserve">. Every two years, we elect a new Congress. The Constitution endows the branch most immediately answerable to the people with </w:t>
      </w:r>
      <w:r w:rsidRPr="001075FB">
        <w:rPr>
          <w:rStyle w:val="StyleUnderline"/>
          <w:highlight w:val="cyan"/>
        </w:rPr>
        <w:t>the power to make</w:t>
      </w:r>
      <w:r w:rsidRPr="001075FB">
        <w:rPr>
          <w:rStyle w:val="StyleUnderline"/>
        </w:rPr>
        <w:t xml:space="preserve"> what is arguably the </w:t>
      </w:r>
      <w:r w:rsidRPr="001075FB">
        <w:rPr>
          <w:rStyle w:val="StyleUnderline"/>
          <w:highlight w:val="cyan"/>
        </w:rPr>
        <w:t>most significant</w:t>
      </w:r>
      <w:r w:rsidRPr="001075FB">
        <w:rPr>
          <w:rStyle w:val="StyleUnderline"/>
        </w:rPr>
        <w:t xml:space="preserve"> </w:t>
      </w:r>
      <w:r w:rsidRPr="001075FB">
        <w:rPr>
          <w:rStyle w:val="StyleUnderline"/>
          <w:highlight w:val="cyan"/>
        </w:rPr>
        <w:t>commitmen</w:t>
      </w:r>
      <w:r w:rsidRPr="001075FB">
        <w:rPr>
          <w:rStyle w:val="StyleUnderline"/>
        </w:rPr>
        <w:t xml:space="preserve">t we the </w:t>
      </w:r>
      <w:r w:rsidRPr="001075FB">
        <w:rPr>
          <w:rStyle w:val="StyleUnderline"/>
          <w:highlight w:val="cyan"/>
        </w:rPr>
        <w:t>people can make — the lives of our service members</w:t>
      </w:r>
      <w:r w:rsidRPr="001075FB">
        <w:rPr>
          <w:sz w:val="8"/>
        </w:rPr>
        <w:t xml:space="preserve">. //// Does the President Have War Powers? According to the Constitution, </w:t>
      </w:r>
      <w:r w:rsidRPr="001075FB">
        <w:rPr>
          <w:rStyle w:val="StyleUnderline"/>
        </w:rPr>
        <w:t>a president isn’t powerless</w:t>
      </w:r>
      <w:r w:rsidRPr="001075FB">
        <w:rPr>
          <w:sz w:val="8"/>
        </w:rPr>
        <w:t xml:space="preserve"> in relation to the military. </w:t>
      </w:r>
      <w:hyperlink r:id="rId93" w:anchor="section2" w:history="1">
        <w:r w:rsidRPr="001075FB">
          <w:rPr>
            <w:rStyle w:val="StyleUnderline"/>
          </w:rPr>
          <w:t>Article 2, Section 2</w:t>
        </w:r>
      </w:hyperlink>
      <w:r w:rsidRPr="001075FB">
        <w:rPr>
          <w:rStyle w:val="StyleUnderline"/>
        </w:rPr>
        <w:t xml:space="preserve"> names the president the “commander in chi</w:t>
      </w:r>
      <w:r w:rsidRPr="001075FB">
        <w:rPr>
          <w:sz w:val="8"/>
        </w:rPr>
        <w:t xml:space="preserve">ef” of U.S. armed forces. But most legal experts agree that acts of hostility require </w:t>
      </w:r>
      <w:hyperlink r:id="rId94" w:history="1">
        <w:r w:rsidRPr="001075FB">
          <w:rPr>
            <w:rStyle w:val="Hyperlink"/>
          </w:rPr>
          <w:t>some form of congressional authorization</w:t>
        </w:r>
      </w:hyperlink>
      <w:r w:rsidRPr="001075FB">
        <w:rPr>
          <w:sz w:val="8"/>
        </w:rPr>
        <w:t xml:space="preserve">. //// </w:t>
      </w:r>
      <w:r w:rsidRPr="001075FB">
        <w:rPr>
          <w:rStyle w:val="StyleUnderline"/>
          <w:highlight w:val="cyan"/>
        </w:rPr>
        <w:t>Claims,</w:t>
      </w:r>
      <w:r w:rsidRPr="001075FB">
        <w:rPr>
          <w:sz w:val="8"/>
        </w:rPr>
        <w:t xml:space="preserve"> such as those </w:t>
      </w:r>
      <w:hyperlink r:id="rId95" w:history="1">
        <w:r w:rsidRPr="001075FB">
          <w:rPr>
            <w:rStyle w:val="Hyperlink"/>
          </w:rPr>
          <w:t>by Speaker Mike Johnson</w:t>
        </w:r>
      </w:hyperlink>
      <w:r w:rsidRPr="001075FB">
        <w:rPr>
          <w:sz w:val="8"/>
        </w:rPr>
        <w:t xml:space="preserve"> (R-LA) and </w:t>
      </w:r>
      <w:hyperlink r:id="rId96" w:anchor=":~:text=%E2%80%9CThe%20president%20is%20clearly%20well%20within%20his%20Article%20II%20powers%20here%2C%E2%80%9D%20one%20former%20senior%20US%20official%20told%20CNN.%20%E2%80%9CEnd%20of%20story.%E2%80%9D" w:history="1">
        <w:r w:rsidRPr="001075FB">
          <w:rPr>
            <w:rStyle w:val="Hyperlink"/>
          </w:rPr>
          <w:t>the one a former senior official made to CNN</w:t>
        </w:r>
      </w:hyperlink>
      <w:r w:rsidRPr="001075FB">
        <w:rPr>
          <w:sz w:val="8"/>
        </w:rPr>
        <w:t xml:space="preserve">, </w:t>
      </w:r>
      <w:r w:rsidRPr="001075FB">
        <w:rPr>
          <w:rStyle w:val="StyleUnderline"/>
          <w:highlight w:val="cyan"/>
        </w:rPr>
        <w:t xml:space="preserve">that “the president is clearly well within his Article II powers here,” do </w:t>
      </w:r>
      <w:hyperlink r:id="rId97" w:anchor=":~:text=%5Bw%5Dhether%20or%20not%20the%20President%20has%20independent%20power%2C%20absent%20congressional%20authorization%2C%20to%20convene%20military%20commissions%2C%20he%20may%20not%20disregard%20limitations%20that%20Congress%20has%2C%20in%20proper%20exercise%20of%20its%20own%20war%20powers%2C%20placed%20on%20his%20powers" w:history="1">
        <w:r w:rsidRPr="001075FB">
          <w:rPr>
            <w:rStyle w:val="StyleUnderline"/>
            <w:highlight w:val="cyan"/>
          </w:rPr>
          <w:t>not survive scrutiny</w:t>
        </w:r>
      </w:hyperlink>
      <w:r w:rsidRPr="001075FB">
        <w:rPr>
          <w:sz w:val="8"/>
        </w:rPr>
        <w:t>. //// As POGO Senior Legal Analyst Katherine Hawkins wrote in 2018, “</w:t>
      </w:r>
      <w:r w:rsidRPr="001075FB">
        <w:rPr>
          <w:rStyle w:val="StyleUnderline"/>
          <w:highlight w:val="cyan"/>
        </w:rPr>
        <w:t>The argument</w:t>
      </w:r>
      <w:r w:rsidRPr="001075FB">
        <w:rPr>
          <w:rStyle w:val="StyleUnderline"/>
        </w:rPr>
        <w:t xml:space="preserve"> that the Commander in Chief clause of the Constitution overrides all of Congress’s war powers … simply </w:t>
      </w:r>
      <w:r w:rsidRPr="001075FB">
        <w:rPr>
          <w:rStyle w:val="StyleUnderline"/>
          <w:highlight w:val="cyan"/>
        </w:rPr>
        <w:t xml:space="preserve">ignores </w:t>
      </w:r>
      <w:hyperlink r:id="rId98" w:history="1">
        <w:r w:rsidRPr="001075FB">
          <w:rPr>
            <w:rStyle w:val="StyleUnderline"/>
            <w:highlight w:val="cyan"/>
          </w:rPr>
          <w:t>inconvenient</w:t>
        </w:r>
      </w:hyperlink>
      <w:r w:rsidRPr="001075FB">
        <w:rPr>
          <w:rStyle w:val="StyleUnderline"/>
          <w:highlight w:val="cyan"/>
        </w:rPr>
        <w:t xml:space="preserve"> Supreme Court decisions as well as the text of Article 1</w:t>
      </w:r>
      <w:r w:rsidRPr="001075FB">
        <w:rPr>
          <w:rStyle w:val="StyleUnderline"/>
        </w:rPr>
        <w:t xml:space="preserve"> of the Constitution.”</w:t>
      </w:r>
      <w:r w:rsidRPr="001075FB">
        <w:rPr>
          <w:sz w:val="8"/>
        </w:rPr>
        <w:t xml:space="preserve"> Unfortunately, </w:t>
      </w:r>
      <w:r w:rsidRPr="001075FB">
        <w:rPr>
          <w:rStyle w:val="StyleUnderline"/>
          <w:highlight w:val="cyan"/>
        </w:rPr>
        <w:t>there’s a long history of president</w:t>
      </w:r>
      <w:r w:rsidRPr="001075FB">
        <w:rPr>
          <w:rStyle w:val="StyleUnderline"/>
        </w:rPr>
        <w:t>s</w:t>
      </w:r>
      <w:r w:rsidRPr="001075FB">
        <w:rPr>
          <w:sz w:val="8"/>
        </w:rPr>
        <w:t xml:space="preserve"> stepping (sometimes </w:t>
      </w:r>
      <w:r w:rsidRPr="001075FB">
        <w:rPr>
          <w:rStyle w:val="StyleUnderline"/>
          <w:highlight w:val="cyan"/>
        </w:rPr>
        <w:t>leaping) over this</w:t>
      </w:r>
      <w:r w:rsidRPr="001075FB">
        <w:rPr>
          <w:rStyle w:val="StyleUnderline"/>
        </w:rPr>
        <w:t xml:space="preserve"> line</w:t>
      </w:r>
      <w:r w:rsidRPr="001075FB">
        <w:rPr>
          <w:sz w:val="8"/>
        </w:rPr>
        <w:t xml:space="preserve">. </w:t>
      </w:r>
      <w:r w:rsidRPr="001075FB">
        <w:rPr>
          <w:rStyle w:val="StyleUnderline"/>
        </w:rPr>
        <w:t xml:space="preserve">From President Barack </w:t>
      </w:r>
      <w:r w:rsidRPr="001075FB">
        <w:rPr>
          <w:rStyle w:val="StyleUnderline"/>
          <w:highlight w:val="cyan"/>
        </w:rPr>
        <w:t xml:space="preserve">Obama’s </w:t>
      </w:r>
      <w:hyperlink r:id="rId99" w:history="1">
        <w:r w:rsidRPr="001075FB">
          <w:rPr>
            <w:rStyle w:val="StyleUnderline"/>
            <w:highlight w:val="cyan"/>
          </w:rPr>
          <w:t>air strikes in Libya</w:t>
        </w:r>
      </w:hyperlink>
      <w:r w:rsidRPr="001075FB">
        <w:rPr>
          <w:rStyle w:val="StyleUnderline"/>
        </w:rPr>
        <w:t xml:space="preserve"> to President Ronald </w:t>
      </w:r>
      <w:r w:rsidRPr="001075FB">
        <w:rPr>
          <w:rStyle w:val="StyleUnderline"/>
          <w:highlight w:val="cyan"/>
        </w:rPr>
        <w:t xml:space="preserve">Reagan’s </w:t>
      </w:r>
      <w:hyperlink r:id="rId100" w:history="1">
        <w:r w:rsidRPr="001075FB">
          <w:rPr>
            <w:rStyle w:val="StyleUnderline"/>
            <w:highlight w:val="cyan"/>
          </w:rPr>
          <w:t>invasion of Grenada</w:t>
        </w:r>
      </w:hyperlink>
      <w:r w:rsidRPr="001075FB">
        <w:rPr>
          <w:sz w:val="8"/>
        </w:rPr>
        <w:t xml:space="preserve">, several administrations have invoked Article 2 as justification for executing hostile military actions without congressional approval. Congress has consistently failed to put up a unified front against such executive overreach, building a backlog of precedent used by future presidents to repeat such actions. //// “There’s a very good reason Congress was given the power to declare war: It is the branch most closely connected to the people.” //// Other administrations have justified skirting Congress by offloading authority onto international bodies, such as President Harry S. Truman in </w:t>
      </w:r>
      <w:hyperlink r:id="rId101" w:history="1">
        <w:r w:rsidRPr="001075FB">
          <w:rPr>
            <w:rStyle w:val="Hyperlink"/>
          </w:rPr>
          <w:t>justifying the Korean War</w:t>
        </w:r>
      </w:hyperlink>
      <w:r w:rsidRPr="001075FB">
        <w:rPr>
          <w:sz w:val="8"/>
        </w:rPr>
        <w:t xml:space="preserve"> as a United Nations operation, or Obama</w:t>
      </w:r>
      <w:hyperlink r:id="rId102" w:anchor=":~:text=The%20writ%20of,price%20for%20America" w:history="1">
        <w:r>
          <w:rPr>
            <w:rStyle w:val="Hyperlink"/>
          </w:rPr>
          <w:t xml:space="preserve"> </w:t>
        </w:r>
        <w:r w:rsidRPr="001075FB">
          <w:rPr>
            <w:rStyle w:val="Hyperlink"/>
          </w:rPr>
          <w:t>suggesting</w:t>
        </w:r>
      </w:hyperlink>
      <w:r w:rsidRPr="001075FB">
        <w:rPr>
          <w:sz w:val="8"/>
        </w:rPr>
        <w:t xml:space="preserve"> strikes on Libya upheld the legitimacy of the U.N.’s Security Council. But this justification also fails under constitutional scrutiny. “It is legally and constitutionally impermissible to transfer the powers of Congress to an international (U.N.) or regional (NATO) body,” said The Constitution Project’s Louis Fisher in </w:t>
      </w:r>
      <w:hyperlink r:id="rId103" w:history="1">
        <w:r w:rsidRPr="001075FB">
          <w:rPr>
            <w:rStyle w:val="Hyperlink"/>
          </w:rPr>
          <w:t>2011 testimony to the Senate</w:t>
        </w:r>
      </w:hyperlink>
      <w:r w:rsidRPr="001075FB">
        <w:rPr>
          <w:sz w:val="8"/>
        </w:rPr>
        <w:t xml:space="preserve">. //// Finally, several administrations have </w:t>
      </w:r>
      <w:hyperlink r:id="rId104" w:anchor=":~:text=Since%20the%20original%20passage%20of%20the%202001%20AUMF%20focused%20on%20al-Qaida%20and%20the%20Taliban%2C%20that%20same%20authorization%20has%20been%20used%20to%20undergird%20operations%20in%20more%20than%20a%20dozen%20places%20other%20than%20Afghanistan%20and%20against%20organizations%20and%20entities%20other%20than%20al-Qaida%20and%20the%20Taliban." w:history="1">
        <w:r w:rsidRPr="001075FB">
          <w:rPr>
            <w:rStyle w:val="Hyperlink"/>
          </w:rPr>
          <w:t>taken advantage of vaguely worded authorizations</w:t>
        </w:r>
      </w:hyperlink>
      <w:r w:rsidRPr="001075FB">
        <w:rPr>
          <w:sz w:val="8"/>
        </w:rPr>
        <w:t xml:space="preserve"> for the use of military force (AUMFs) to justify years of hostilities after an initial threat has been resolved. //// As this history shows, </w:t>
      </w:r>
      <w:r w:rsidRPr="001075FB">
        <w:rPr>
          <w:rStyle w:val="Emphasis"/>
          <w:highlight w:val="cyan"/>
        </w:rPr>
        <w:t>there’s no shortage of</w:t>
      </w:r>
      <w:r w:rsidRPr="001075FB">
        <w:rPr>
          <w:rStyle w:val="Emphasis"/>
        </w:rPr>
        <w:t xml:space="preserve"> precedent for </w:t>
      </w:r>
      <w:r w:rsidRPr="001075FB">
        <w:rPr>
          <w:rStyle w:val="Emphasis"/>
          <w:highlight w:val="cyan"/>
        </w:rPr>
        <w:t>presidential overreach when it comes to</w:t>
      </w:r>
    </w:p>
    <w:p w14:paraId="2B964AB3" w14:textId="77777777" w:rsidR="00ED3A51" w:rsidRDefault="00ED3A51" w:rsidP="00ED3A51"/>
    <w:p w14:paraId="3FC1AC52" w14:textId="77777777" w:rsidR="00ED3A51" w:rsidRPr="00ED3A51" w:rsidRDefault="00ED3A51" w:rsidP="00ED3A51"/>
    <w:p w14:paraId="00E8108E" w14:textId="77777777" w:rsidR="00FD2B63" w:rsidRDefault="00FD2B63" w:rsidP="00FD2B63"/>
    <w:p w14:paraId="19271D7B" w14:textId="77777777" w:rsidR="00FD2B63" w:rsidRDefault="00FD2B63" w:rsidP="00FD2B63">
      <w:pPr>
        <w:pStyle w:val="Heading4"/>
        <w:spacing w:before="30" w:line="278" w:lineRule="atLeast"/>
        <w:rPr>
          <w:rFonts w:ascii="Times New Roman" w:hAnsi="Times New Roman" w:cs="Times New Roman"/>
          <w:szCs w:val="26"/>
        </w:rPr>
      </w:pPr>
      <w:r>
        <w:rPr>
          <w:szCs w:val="26"/>
        </w:rPr>
        <w:t>Presidential power is massive and cannot be limited</w:t>
      </w:r>
    </w:p>
    <w:p w14:paraId="0CA2B32E" w14:textId="77777777" w:rsidR="00FD2B63" w:rsidRDefault="00FD2B63" w:rsidP="00FD2B63">
      <w:pPr>
        <w:spacing w:after="120" w:line="235" w:lineRule="atLeast"/>
      </w:pPr>
      <w:r>
        <w:rPr>
          <w:b/>
          <w:bCs/>
          <w:sz w:val="26"/>
          <w:szCs w:val="26"/>
        </w:rPr>
        <w:t>Fisher 2016</w:t>
      </w:r>
    </w:p>
    <w:p w14:paraId="58C0A7BA" w14:textId="77777777" w:rsidR="00FD2B63" w:rsidRDefault="00FD2B63" w:rsidP="00FD2B63">
      <w:pPr>
        <w:spacing w:line="235" w:lineRule="atLeast"/>
      </w:pPr>
      <w:r>
        <w:t>July 30 2016 Marc Fisher Senior editor reporting on a wide range of topics July 30, 2016 “Donald Trump and the expanding power of the presidency” https://www.washingtonpost.com/politics/donald-trump-and-the-dangers-of-a-strong-presidency/2016/07/30/69cfc686-55be-11e6-b7de-dfe509430c39_story.html?noredirect=on&amp;utm_term=.9e7007374f05</w:t>
      </w:r>
    </w:p>
    <w:p w14:paraId="71EF775D" w14:textId="77777777" w:rsidR="00FD2B63" w:rsidRDefault="00FD2B63" w:rsidP="00FD2B63">
      <w:pPr>
        <w:spacing w:line="235" w:lineRule="atLeast"/>
      </w:pPr>
      <w:r>
        <w:t>Donald</w:t>
      </w:r>
      <w:r>
        <w:rPr>
          <w:rStyle w:val="apple-converted-space"/>
        </w:rPr>
        <w:t> </w:t>
      </w:r>
      <w:r>
        <w:rPr>
          <w:u w:val="single"/>
          <w:shd w:val="clear" w:color="auto" w:fill="FFFF00"/>
        </w:rPr>
        <w:t>Trump</w:t>
      </w:r>
      <w:r>
        <w:rPr>
          <w:rStyle w:val="apple-converted-space"/>
        </w:rPr>
        <w:t> </w:t>
      </w:r>
      <w:r>
        <w:t>has</w:t>
      </w:r>
      <w:r>
        <w:rPr>
          <w:rStyle w:val="apple-converted-space"/>
        </w:rPr>
        <w:t> </w:t>
      </w:r>
      <w:r>
        <w:rPr>
          <w:u w:val="single"/>
        </w:rPr>
        <w:t>promised</w:t>
      </w:r>
      <w:r>
        <w:rPr>
          <w:rStyle w:val="apple-converted-space"/>
        </w:rPr>
        <w:t> </w:t>
      </w:r>
      <w:r>
        <w:t>not only</w:t>
      </w:r>
      <w:r>
        <w:rPr>
          <w:rStyle w:val="apple-converted-space"/>
        </w:rPr>
        <w:t> </w:t>
      </w:r>
      <w:r>
        <w:rPr>
          <w:u w:val="single"/>
        </w:rPr>
        <w:t>to</w:t>
      </w:r>
      <w:r>
        <w:rPr>
          <w:rStyle w:val="apple-converted-space"/>
        </w:rPr>
        <w:t> </w:t>
      </w:r>
      <w:r>
        <w:t>be the voice of the American people but also to</w:t>
      </w:r>
      <w:r>
        <w:rPr>
          <w:rStyle w:val="apple-converted-space"/>
        </w:rPr>
        <w:t> </w:t>
      </w:r>
      <w:r>
        <w:rPr>
          <w:u w:val="single"/>
        </w:rPr>
        <w:t>take decisive, immediate action</w:t>
      </w:r>
      <w:r>
        <w:t>. As president, he has said he would move fast to destroy the Islamic State, scrap bad trade deals, build that wall, “stop the gangs and the violence,” and “stop the drugs from pouring into our communities.” He would “immediately suspend immigration” from countries where terrorism is rampant. He might even defy treaty obligations and decline to aid NATO allies.</w:t>
      </w:r>
    </w:p>
    <w:p w14:paraId="0AC3211A" w14:textId="77777777" w:rsidR="00FD2B63" w:rsidRDefault="00FD2B63" w:rsidP="00FD2B63">
      <w:pPr>
        <w:spacing w:line="235" w:lineRule="atLeast"/>
      </w:pPr>
      <w:r>
        <w:t>The Republican nominee has led some to conclude that</w:t>
      </w:r>
      <w:r>
        <w:rPr>
          <w:rStyle w:val="apple-converted-space"/>
        </w:rPr>
        <w:t> </w:t>
      </w:r>
      <w:r>
        <w:rPr>
          <w:u w:val="single"/>
        </w:rPr>
        <w:t>he</w:t>
      </w:r>
      <w:r>
        <w:rPr>
          <w:rStyle w:val="apple-converted-space"/>
        </w:rPr>
        <w:t> </w:t>
      </w:r>
      <w:r>
        <w:rPr>
          <w:u w:val="single"/>
          <w:shd w:val="clear" w:color="auto" w:fill="FFFF00"/>
        </w:rPr>
        <w:t>intends a sweeping expansion of presidential authority</w:t>
      </w:r>
      <w:r>
        <w:t>. His rhetoric implies a muscular, almost unitary, presidency that would be at least as expansive as what historian Arthur Schlesinger Jr. famously dubbed the “imperial presidency” — his critique of Richard Nixon’s abuse of power in the era of Watergate and Vietnam.</w:t>
      </w:r>
    </w:p>
    <w:p w14:paraId="7AD98EBA" w14:textId="77777777" w:rsidR="00FD2B63" w:rsidRDefault="00FD2B63" w:rsidP="00FD2B63">
      <w:pPr>
        <w:spacing w:line="235" w:lineRule="atLeast"/>
      </w:pPr>
      <w:r>
        <w:t>But</w:t>
      </w:r>
      <w:r>
        <w:rPr>
          <w:rStyle w:val="apple-converted-space"/>
        </w:rPr>
        <w:t> </w:t>
      </w:r>
      <w:r>
        <w:rPr>
          <w:u w:val="single"/>
        </w:rPr>
        <w:t>scholars of the presidency</w:t>
      </w:r>
      <w:r>
        <w:rPr>
          <w:rStyle w:val="apple-converted-space"/>
        </w:rPr>
        <w:t> </w:t>
      </w:r>
      <w:r>
        <w:rPr>
          <w:u w:val="single"/>
        </w:rPr>
        <w:t>say</w:t>
      </w:r>
      <w:r>
        <w:rPr>
          <w:rStyle w:val="apple-converted-space"/>
        </w:rPr>
        <w:t> </w:t>
      </w:r>
      <w:r>
        <w:t>that Barack Obama, George W. Bush and their</w:t>
      </w:r>
      <w:r>
        <w:rPr>
          <w:rStyle w:val="apple-converted-space"/>
        </w:rPr>
        <w:t> </w:t>
      </w:r>
      <w:r>
        <w:rPr>
          <w:u w:val="single"/>
          <w:shd w:val="clear" w:color="auto" w:fill="FFFF00"/>
        </w:rPr>
        <w:t>predecessors have added so many powers</w:t>
      </w:r>
      <w:r>
        <w:rPr>
          <w:rStyle w:val="apple-converted-space"/>
        </w:rPr>
        <w:t> </w:t>
      </w:r>
      <w:r>
        <w:rPr>
          <w:u w:val="single"/>
        </w:rPr>
        <w:t>to the White House toolbox that</w:t>
      </w:r>
      <w:r>
        <w:rPr>
          <w:rStyle w:val="apple-converted-space"/>
        </w:rPr>
        <w:t> </w:t>
      </w:r>
      <w:r>
        <w:t>a President</w:t>
      </w:r>
      <w:r>
        <w:rPr>
          <w:u w:val="single"/>
          <w:shd w:val="clear" w:color="auto" w:fill="FFFF00"/>
        </w:rPr>
        <w:t>Trump</w:t>
      </w:r>
      <w:r>
        <w:rPr>
          <w:rStyle w:val="apple-converted-space"/>
        </w:rPr>
        <w:t> </w:t>
      </w:r>
      <w:r>
        <w:rPr>
          <w:u w:val="single"/>
          <w:shd w:val="clear" w:color="auto" w:fill="FFFF00"/>
        </w:rPr>
        <w:t>could fulfill</w:t>
      </w:r>
      <w:r>
        <w:rPr>
          <w:rStyle w:val="apple-converted-space"/>
        </w:rPr>
        <w:t> </w:t>
      </w:r>
      <w:r>
        <w:rPr>
          <w:u w:val="single"/>
        </w:rPr>
        <w:t>many of his</w:t>
      </w:r>
      <w:r>
        <w:rPr>
          <w:rStyle w:val="apple-converted-space"/>
        </w:rPr>
        <w:t> </w:t>
      </w:r>
      <w:r>
        <w:rPr>
          <w:u w:val="single"/>
          <w:shd w:val="clear" w:color="auto" w:fill="FFFF00"/>
        </w:rPr>
        <w:t>promises</w:t>
      </w:r>
      <w:r>
        <w:rPr>
          <w:rStyle w:val="apple-converted-space"/>
        </w:rPr>
        <w:t> </w:t>
      </w:r>
      <w:r>
        <w:rPr>
          <w:u w:val="single"/>
        </w:rPr>
        <w:t>legally —</w:t>
      </w:r>
      <w:r>
        <w:rPr>
          <w:rStyle w:val="apple-converted-space"/>
        </w:rPr>
        <w:t> </w:t>
      </w:r>
      <w:r>
        <w:rPr>
          <w:u w:val="single"/>
          <w:shd w:val="clear" w:color="auto" w:fill="FFFF00"/>
        </w:rPr>
        <w:t>and</w:t>
      </w:r>
      <w:r>
        <w:rPr>
          <w:rStyle w:val="apple-converted-space"/>
        </w:rPr>
        <w:t> </w:t>
      </w:r>
      <w:r>
        <w:rPr>
          <w:u w:val="single"/>
        </w:rPr>
        <w:t>virtually</w:t>
      </w:r>
      <w:r>
        <w:rPr>
          <w:rStyle w:val="apple-converted-space"/>
        </w:rPr>
        <w:t> </w:t>
      </w:r>
      <w:r>
        <w:rPr>
          <w:u w:val="single"/>
          <w:shd w:val="clear" w:color="auto" w:fill="FFFF00"/>
        </w:rPr>
        <w:t>unchecked by</w:t>
      </w:r>
      <w:r>
        <w:rPr>
          <w:rStyle w:val="apple-converted-space"/>
        </w:rPr>
        <w:t> </w:t>
      </w:r>
      <w:r>
        <w:rPr>
          <w:u w:val="single"/>
        </w:rPr>
        <w:t>a</w:t>
      </w:r>
      <w:r>
        <w:rPr>
          <w:rStyle w:val="apple-converted-space"/>
        </w:rPr>
        <w:t> </w:t>
      </w:r>
      <w:r>
        <w:rPr>
          <w:u w:val="single"/>
          <w:shd w:val="clear" w:color="auto" w:fill="FFFF00"/>
        </w:rPr>
        <w:t>Congress</w:t>
      </w:r>
      <w:r>
        <w:rPr>
          <w:rStyle w:val="apple-converted-space"/>
        </w:rPr>
        <w:t> </w:t>
      </w:r>
      <w:r>
        <w:rPr>
          <w:u w:val="single"/>
        </w:rPr>
        <w:t>that has</w:t>
      </w:r>
      <w:r>
        <w:rPr>
          <w:rStyle w:val="apple-converted-space"/>
        </w:rPr>
        <w:t> </w:t>
      </w:r>
      <w:r>
        <w:rPr>
          <w:u w:val="single"/>
          <w:shd w:val="clear" w:color="auto" w:fill="FFFF00"/>
        </w:rPr>
        <w:t>proven incapable of</w:t>
      </w:r>
      <w:r>
        <w:rPr>
          <w:rStyle w:val="apple-converted-space"/>
        </w:rPr>
        <w:t> </w:t>
      </w:r>
      <w:r>
        <w:rPr>
          <w:u w:val="single"/>
        </w:rPr>
        <w:t>mustering much</w:t>
      </w:r>
      <w:r>
        <w:rPr>
          <w:rStyle w:val="apple-converted-space"/>
        </w:rPr>
        <w:t> </w:t>
      </w:r>
      <w:r>
        <w:rPr>
          <w:u w:val="single"/>
          <w:shd w:val="clear" w:color="auto" w:fill="FFFF00"/>
        </w:rPr>
        <w:t>pushback</w:t>
      </w:r>
      <w:r>
        <w:rPr>
          <w:rStyle w:val="apple-converted-space"/>
        </w:rPr>
        <w:t> </w:t>
      </w:r>
      <w:r>
        <w:t>for decades .</w:t>
      </w:r>
    </w:p>
    <w:p w14:paraId="07455CD3" w14:textId="77777777" w:rsidR="00FD2B63" w:rsidRDefault="00FD2B63" w:rsidP="00FD2B63">
      <w:pPr>
        <w:spacing w:line="235" w:lineRule="atLeast"/>
      </w:pPr>
      <w:r>
        <w:t>“</w:t>
      </w:r>
      <w:r>
        <w:rPr>
          <w:u w:val="single"/>
          <w:shd w:val="clear" w:color="auto" w:fill="FFFF00"/>
        </w:rPr>
        <w:t>Every president expands</w:t>
      </w:r>
      <w:r>
        <w:rPr>
          <w:rStyle w:val="apple-converted-space"/>
        </w:rPr>
        <w:t> </w:t>
      </w:r>
      <w:r>
        <w:rPr>
          <w:u w:val="single"/>
        </w:rPr>
        <w:t>the power of</w:t>
      </w:r>
      <w:r>
        <w:rPr>
          <w:rStyle w:val="apple-converted-space"/>
        </w:rPr>
        <w:t> </w:t>
      </w:r>
      <w:r>
        <w:rPr>
          <w:u w:val="single"/>
          <w:shd w:val="clear" w:color="auto" w:fill="FFFF00"/>
        </w:rPr>
        <w:t>the presidency</w:t>
      </w:r>
      <w:r>
        <w:rPr>
          <w:u w:val="single"/>
        </w:rPr>
        <w:t>,” said Neal Devins, a law professor at the College of William &amp; Mary. “This is a constant pattern.</w:t>
      </w:r>
      <w:r>
        <w:rPr>
          <w:rStyle w:val="apple-converted-space"/>
        </w:rPr>
        <w:t> </w:t>
      </w:r>
      <w:r>
        <w:rPr>
          <w:b/>
          <w:bCs/>
          <w:u w:val="single"/>
          <w:shd w:val="clear" w:color="auto" w:fill="FFFF00"/>
        </w:rPr>
        <w:t>They never shrink the presidency</w:t>
      </w:r>
      <w:r>
        <w:t>. A President Trump could say, ‘I’m going to use the Obama playbook’ and go pretty far. The difference between Hillary Clinton and Donald Trump is not going to be one of lawlessness but of the policies they pursue.”</w:t>
      </w:r>
    </w:p>
    <w:p w14:paraId="0B06C9AC" w14:textId="77777777" w:rsidR="00FD2B63" w:rsidRDefault="00FD2B63" w:rsidP="00FD2B63">
      <w:pPr>
        <w:spacing w:line="235" w:lineRule="atLeast"/>
      </w:pPr>
      <w:r>
        <w:t>Plenty of politicians have pledged wholesale, game-changing shifts in policy, but Trump’s hot rhetoric stands out because his promises are rarely accompanied by details on how he might implement his initiatives. He doesn’t say how he might punish companies that ship jobs overseas, or how he would get Mexico to pay for a border wall, or how he would impose a ban on Muslims entering the country. He says he will make it happen — “believe me.”</w:t>
      </w:r>
    </w:p>
    <w:p w14:paraId="1E7375BF" w14:textId="77777777" w:rsidR="00FD2B63" w:rsidRDefault="00FD2B63" w:rsidP="00FD2B63">
      <w:pPr>
        <w:spacing w:line="235" w:lineRule="atLeast"/>
      </w:pPr>
      <w:r>
        <w:t>Trump’s critics hear his sweeping promises as the words of a classic strongman, a ruler who seems prepared to push aside the cobwebs of bureaucracy and the checks and balances of American federalism to produce instant, decisive action. Critics have compared him to Mussolini, Hitler, Vladi</w:t>
      </w:r>
      <w:r>
        <w:softHyphen/>
        <w:t>mir Putin, Saddam Hussein and Argentina’s Juan Perón. Trump has praised Putin and Hussein for being tough on terrorism. In the past, Trump has singled out China’s crackdown against pro-democracy activists in Tiananmen Square in 1989 as a demonstration of “the power of strength.”</w:t>
      </w:r>
    </w:p>
    <w:p w14:paraId="4E78E4F2" w14:textId="77777777" w:rsidR="00FD2B63" w:rsidRDefault="00FD2B63" w:rsidP="00FD2B63">
      <w:pPr>
        <w:spacing w:line="235" w:lineRule="atLeast"/>
      </w:pPr>
      <w:r>
        <w:t>“Certainly rhetorically, Trump’s idea that ‘I alone can fix this’ does go beyond the template that President Obama and President Bush before him came in with, the idea that you try to fix things together,” said Andrew Rudalevige, a professor of government at Bowdoin College.</w:t>
      </w:r>
    </w:p>
    <w:p w14:paraId="0EF3F979" w14:textId="77777777" w:rsidR="00FD2B63" w:rsidRDefault="00FD2B63" w:rsidP="00FD2B63">
      <w:pPr>
        <w:spacing w:line="235" w:lineRule="atLeast"/>
      </w:pPr>
      <w:r>
        <w:t>Trump’s defenders argue that his statements, whether off the cuff at rallies or in his scripted acceptance address at last week’s Republican convention, are not policy prescriptions but rather reflections of popular frustration. When Trump says he’s going to fix a problem immediately, some supporters say, he’s throwing down his marker, taking a stand rather than spelling out a plan.</w:t>
      </w:r>
    </w:p>
    <w:p w14:paraId="40B65D77" w14:textId="77777777" w:rsidR="00FD2B63" w:rsidRDefault="00FD2B63" w:rsidP="00FD2B63">
      <w:pPr>
        <w:spacing w:line="235" w:lineRule="atLeast"/>
      </w:pPr>
      <w:r>
        <w:t>A spokesman for Trump declined to comment for this article.</w:t>
      </w:r>
    </w:p>
    <w:p w14:paraId="2F2C7526" w14:textId="77777777" w:rsidR="00FD2B63" w:rsidRDefault="00FD2B63" w:rsidP="00FD2B63">
      <w:pPr>
        <w:spacing w:line="235" w:lineRule="atLeast"/>
      </w:pPr>
      <w:r>
        <w:t>Some Trump initiatives, such as repealing the Affordable Care Act, cutting taxes or expanding Social Security, would require extensive, close work with Congress. But presidents already have the power to do much of what Trump has proposed. Congress has given the president the authority to negotiate trade deals, for example, and Trump could try to renegotiate the nuclear deal with Iran.</w:t>
      </w:r>
    </w:p>
    <w:p w14:paraId="57970141" w14:textId="77777777" w:rsidR="00FD2B63" w:rsidRDefault="00FD2B63" w:rsidP="00FD2B63">
      <w:pPr>
        <w:spacing w:line="235" w:lineRule="atLeast"/>
      </w:pPr>
      <w:r>
        <w:t>Other promises put him in disputed terrain, such as his vow to bomb the Islamic State, “circle” their territory and “take the oil.” Some argue that such actions must be authorized by Congress under the War Powers Resolution, which was passed over President Nixon’s veto in 1973. But presidents since then have routinely ordered military action without seeking a congressional green light.</w:t>
      </w:r>
    </w:p>
    <w:p w14:paraId="5717FB45" w14:textId="77777777" w:rsidR="00FD2B63" w:rsidRDefault="00FD2B63" w:rsidP="00FD2B63">
      <w:pPr>
        <w:spacing w:line="235" w:lineRule="atLeast"/>
      </w:pPr>
      <w:r>
        <w:t>Trump could justify an all-out assault on the Islamic State by pointing to the same kinds of authority that allowed the Bush administration to use torture against alleged terrorists and allowed the Obama administration to expand the use of drones to kill terrorist suspects. Recent presidents have used their constitutional authority as commander in chief even to take actions that are specifically restricted by law.</w:t>
      </w:r>
    </w:p>
    <w:p w14:paraId="4E0F6C0B" w14:textId="77777777" w:rsidR="00FD2B63" w:rsidRDefault="00FD2B63" w:rsidP="00FD2B63">
      <w:pPr>
        <w:spacing w:line="235" w:lineRule="atLeast"/>
      </w:pPr>
      <w:r>
        <w:t>In 2014, Obama announced a prisoner swap in which Army Sgt. Bowe Bergdahl was brought home from Afghanistan in exchange for five Taliban commanders who had been held at the U.S. facility at Guantanamo Bay, Cuba. Congress had passed a law requiring the president to notify it 30 days before the release of any Guantanamo detainee, but Obama insisted he had a higher duty to protect American lives and U.S. troops.</w:t>
      </w:r>
    </w:p>
    <w:p w14:paraId="40B0C401" w14:textId="77777777" w:rsidR="00FD2B63" w:rsidRDefault="00FD2B63" w:rsidP="00FD2B63">
      <w:pPr>
        <w:spacing w:line="235" w:lineRule="atLeast"/>
      </w:pPr>
      <w:r>
        <w:t>“</w:t>
      </w:r>
      <w:r>
        <w:rPr>
          <w:u w:val="single"/>
          <w:shd w:val="clear" w:color="auto" w:fill="FFFF00"/>
        </w:rPr>
        <w:t>The</w:t>
      </w:r>
      <w:r>
        <w:rPr>
          <w:rStyle w:val="apple-converted-space"/>
        </w:rPr>
        <w:t> </w:t>
      </w:r>
      <w:r>
        <w:rPr>
          <w:u w:val="single"/>
        </w:rPr>
        <w:t>presidential</w:t>
      </w:r>
      <w:r>
        <w:rPr>
          <w:rStyle w:val="apple-converted-space"/>
        </w:rPr>
        <w:t> </w:t>
      </w:r>
      <w:r>
        <w:rPr>
          <w:u w:val="single"/>
          <w:shd w:val="clear" w:color="auto" w:fill="FFFF00"/>
        </w:rPr>
        <w:t>toolbox of unilateralism is quite deep</w:t>
      </w:r>
      <w:r>
        <w:rPr>
          <w:u w:val="single"/>
        </w:rPr>
        <w:t>,”</w:t>
      </w:r>
      <w:r>
        <w:rPr>
          <w:rStyle w:val="apple-converted-space"/>
        </w:rPr>
        <w:t> </w:t>
      </w:r>
      <w:r>
        <w:t>Rudalevige said, “</w:t>
      </w:r>
      <w:r>
        <w:rPr>
          <w:u w:val="single"/>
        </w:rPr>
        <w:t>but you can’t have an imperial presidency without an invisible</w:t>
      </w:r>
      <w:r>
        <w:rPr>
          <w:rStyle w:val="apple-converted-space"/>
        </w:rPr>
        <w:t> </w:t>
      </w:r>
      <w:r>
        <w:rPr>
          <w:u w:val="single"/>
          <w:shd w:val="clear" w:color="auto" w:fill="FFFF00"/>
        </w:rPr>
        <w:t>Congress</w:t>
      </w:r>
      <w:r>
        <w:rPr>
          <w:rStyle w:val="apple-converted-space"/>
        </w:rPr>
        <w:t> </w:t>
      </w:r>
      <w:r>
        <w:t>that</w:t>
      </w:r>
      <w:r>
        <w:rPr>
          <w:rStyle w:val="apple-converted-space"/>
        </w:rPr>
        <w:t> </w:t>
      </w:r>
      <w:r>
        <w:rPr>
          <w:u w:val="single"/>
        </w:rPr>
        <w:t>is</w:t>
      </w:r>
      <w:r>
        <w:rPr>
          <w:rStyle w:val="apple-converted-space"/>
        </w:rPr>
        <w:t> </w:t>
      </w:r>
      <w:r>
        <w:rPr>
          <w:u w:val="single"/>
          <w:shd w:val="clear" w:color="auto" w:fill="FFFF00"/>
        </w:rPr>
        <w:t>willing to take a back seat</w:t>
      </w:r>
      <w:r>
        <w:rPr>
          <w:rStyle w:val="apple-converted-space"/>
        </w:rPr>
        <w:t> </w:t>
      </w:r>
      <w:r>
        <w:rPr>
          <w:b/>
          <w:bCs/>
          <w:u w:val="single"/>
          <w:shd w:val="clear" w:color="auto" w:fill="FFFF00"/>
        </w:rPr>
        <w:t>because it doesn’t want to be blamed</w:t>
      </w:r>
      <w:r>
        <w:rPr>
          <w:rStyle w:val="apple-converted-space"/>
        </w:rPr>
        <w:t> </w:t>
      </w:r>
      <w:r>
        <w:t>for a war or some other unpopular policy.”</w:t>
      </w:r>
    </w:p>
    <w:p w14:paraId="585C2451" w14:textId="77777777" w:rsidR="00FD2B63" w:rsidRDefault="00FD2B63" w:rsidP="00FD2B63">
      <w:pPr>
        <w:spacing w:line="235" w:lineRule="atLeast"/>
      </w:pPr>
      <w:r>
        <w:t>There’s only one effective way to push back against presidential power grabs, he concluded in a recent study: “Congress has to do its job.”</w:t>
      </w:r>
    </w:p>
    <w:p w14:paraId="61EA1BFA" w14:textId="77777777" w:rsidR="00FD2B63" w:rsidRDefault="00FD2B63" w:rsidP="00FD2B63">
      <w:pPr>
        <w:spacing w:line="235" w:lineRule="atLeast"/>
      </w:pPr>
      <w:r>
        <w:t>That hasn’t been happening, however. The country is so politically polarized that many members of Congress are now elected on promises to resist the kind of compromise that is necessary to build majorities and be an effective check on executive power.</w:t>
      </w:r>
    </w:p>
    <w:p w14:paraId="6D403CE1" w14:textId="77777777" w:rsidR="00FD2B63" w:rsidRDefault="00FD2B63" w:rsidP="00FD2B63">
      <w:pPr>
        <w:spacing w:line="235" w:lineRule="atLeast"/>
      </w:pPr>
      <w:r>
        <w:t>“The constitutional order set up by our founders is breaking down,” Sen. Mike Lee (R-Utah) wrote this month in National Review. “What</w:t>
      </w:r>
      <w:r>
        <w:rPr>
          <w:rStyle w:val="apple-converted-space"/>
        </w:rPr>
        <w:t> </w:t>
      </w:r>
      <w:r>
        <w:rPr>
          <w:b/>
          <w:bCs/>
          <w:u w:val="single"/>
          <w:shd w:val="clear" w:color="auto" w:fill="FFFF00"/>
        </w:rPr>
        <w:t>Congress wants</w:t>
      </w:r>
      <w:r>
        <w:rPr>
          <w:rStyle w:val="apple-converted-space"/>
        </w:rPr>
        <w:t> </w:t>
      </w:r>
      <w:r>
        <w:rPr>
          <w:b/>
          <w:bCs/>
          <w:u w:val="single"/>
        </w:rPr>
        <w:t>today is</w:t>
      </w:r>
      <w:r>
        <w:rPr>
          <w:rStyle w:val="apple-converted-space"/>
        </w:rPr>
        <w:t> </w:t>
      </w:r>
      <w:r>
        <w:rPr>
          <w:b/>
          <w:bCs/>
          <w:u w:val="single"/>
          <w:shd w:val="clear" w:color="auto" w:fill="FFFF00"/>
        </w:rPr>
        <w:t>to be weak</w:t>
      </w:r>
      <w:r>
        <w:t>. . . for fear of the political consequences of hard choices.”</w:t>
      </w:r>
    </w:p>
    <w:p w14:paraId="546C75A1" w14:textId="77777777" w:rsidR="00FD2B63" w:rsidRDefault="00FD2B63" w:rsidP="00FD2B63">
      <w:pPr>
        <w:spacing w:line="235" w:lineRule="atLeast"/>
      </w:pPr>
      <w:r>
        <w:t>Lee argued that</w:t>
      </w:r>
      <w:r>
        <w:rPr>
          <w:rStyle w:val="apple-converted-space"/>
        </w:rPr>
        <w:t> </w:t>
      </w:r>
      <w:r>
        <w:rPr>
          <w:u w:val="single"/>
          <w:shd w:val="clear" w:color="auto" w:fill="FFFF00"/>
        </w:rPr>
        <w:t>presidents will continue to assume broader powers</w:t>
      </w:r>
      <w:r>
        <w:rPr>
          <w:rStyle w:val="apple-converted-space"/>
        </w:rPr>
        <w:t> </w:t>
      </w:r>
      <w:r>
        <w:t>unless Congress fulfills its constitutional duty to “protect the American people from exactly the kind of arbitrary, unaccountable government-without-consent that Congress now for its own selfish reasons enables the executive branch to practice.”</w:t>
      </w:r>
    </w:p>
    <w:p w14:paraId="5FE97EEC" w14:textId="77777777" w:rsidR="00FD2B63" w:rsidRDefault="00FD2B63" w:rsidP="00FD2B63">
      <w:pPr>
        <w:spacing w:line="235" w:lineRule="atLeast"/>
      </w:pPr>
      <w:r>
        <w:t>In recent decades,</w:t>
      </w:r>
      <w:r>
        <w:rPr>
          <w:rStyle w:val="apple-converted-space"/>
        </w:rPr>
        <w:t> </w:t>
      </w:r>
      <w:r>
        <w:rPr>
          <w:u w:val="single"/>
        </w:rPr>
        <w:t>presidents have stretched their ability to act unilaterally</w:t>
      </w:r>
      <w:r>
        <w:t>, bypassing Congress through executive orders, executive memos, national security orders, findings, signing statements and prosecutorial discretion. After the Vietnam War and the Watergate scandal,</w:t>
      </w:r>
      <w:r>
        <w:rPr>
          <w:rStyle w:val="apple-converted-space"/>
        </w:rPr>
        <w:t> </w:t>
      </w:r>
      <w:r>
        <w:rPr>
          <w:u w:val="single"/>
        </w:rPr>
        <w:t>Congress pushed back with a series of laws designed to rein in the president.</w:t>
      </w:r>
    </w:p>
    <w:p w14:paraId="1BB710FB" w14:textId="77777777" w:rsidR="00FD2B63" w:rsidRDefault="00FD2B63" w:rsidP="00FD2B63">
      <w:pPr>
        <w:spacing w:line="235" w:lineRule="atLeast"/>
      </w:pPr>
      <w:r>
        <w:rPr>
          <w:u w:val="single"/>
        </w:rPr>
        <w:t>But</w:t>
      </w:r>
      <w:r>
        <w:rPr>
          <w:rStyle w:val="apple-converted-space"/>
        </w:rPr>
        <w:t> </w:t>
      </w:r>
      <w:r>
        <w:t>the</w:t>
      </w:r>
      <w:r>
        <w:rPr>
          <w:rStyle w:val="apple-converted-space"/>
        </w:rPr>
        <w:t> </w:t>
      </w:r>
      <w:r>
        <w:rPr>
          <w:u w:val="single"/>
          <w:shd w:val="clear" w:color="auto" w:fill="FFFF00"/>
        </w:rPr>
        <w:t>War Powers</w:t>
      </w:r>
      <w:r>
        <w:rPr>
          <w:rStyle w:val="apple-converted-space"/>
        </w:rPr>
        <w:t> </w:t>
      </w:r>
      <w:r>
        <w:t>Resolution, the</w:t>
      </w:r>
      <w:r>
        <w:rPr>
          <w:rStyle w:val="apple-converted-space"/>
        </w:rPr>
        <w:t> </w:t>
      </w:r>
      <w:r>
        <w:rPr>
          <w:u w:val="single"/>
          <w:shd w:val="clear" w:color="auto" w:fill="FFFF00"/>
        </w:rPr>
        <w:t>Intelligence Oversight</w:t>
      </w:r>
      <w:r>
        <w:rPr>
          <w:rStyle w:val="apple-converted-space"/>
        </w:rPr>
        <w:t> </w:t>
      </w:r>
      <w:r>
        <w:t>Act, the</w:t>
      </w:r>
      <w:r>
        <w:rPr>
          <w:rStyle w:val="apple-converted-space"/>
        </w:rPr>
        <w:t> </w:t>
      </w:r>
      <w:r>
        <w:rPr>
          <w:u w:val="single"/>
          <w:shd w:val="clear" w:color="auto" w:fill="FFFF00"/>
        </w:rPr>
        <w:t>Congressional Budget</w:t>
      </w:r>
      <w:r>
        <w:rPr>
          <w:rStyle w:val="apple-converted-space"/>
        </w:rPr>
        <w:t> </w:t>
      </w:r>
      <w:r>
        <w:rPr>
          <w:u w:val="single"/>
        </w:rPr>
        <w:t>Act</w:t>
      </w:r>
      <w:r>
        <w:rPr>
          <w:rStyle w:val="apple-converted-space"/>
        </w:rPr>
        <w:t> </w:t>
      </w:r>
      <w:r>
        <w:rPr>
          <w:u w:val="single"/>
          <w:shd w:val="clear" w:color="auto" w:fill="FFFF00"/>
        </w:rPr>
        <w:t>and</w:t>
      </w:r>
      <w:r>
        <w:rPr>
          <w:rStyle w:val="apple-converted-space"/>
        </w:rPr>
        <w:t> </w:t>
      </w:r>
      <w:r>
        <w:rPr>
          <w:u w:val="single"/>
        </w:rPr>
        <w:t>the</w:t>
      </w:r>
      <w:r>
        <w:rPr>
          <w:rStyle w:val="apple-converted-space"/>
        </w:rPr>
        <w:t> </w:t>
      </w:r>
      <w:r>
        <w:rPr>
          <w:u w:val="single"/>
          <w:shd w:val="clear" w:color="auto" w:fill="FFFF00"/>
        </w:rPr>
        <w:t>independent counsel act</w:t>
      </w:r>
      <w:r>
        <w:rPr>
          <w:rStyle w:val="apple-converted-space"/>
        </w:rPr>
        <w:t> </w:t>
      </w:r>
      <w:r>
        <w:t>—</w:t>
      </w:r>
      <w:r>
        <w:rPr>
          <w:rStyle w:val="apple-converted-space"/>
        </w:rPr>
        <w:t> </w:t>
      </w:r>
      <w:r>
        <w:rPr>
          <w:u w:val="single"/>
          <w:shd w:val="clear" w:color="auto" w:fill="FFFF00"/>
        </w:rPr>
        <w:t>all designed to limit</w:t>
      </w:r>
      <w:r>
        <w:rPr>
          <w:rStyle w:val="apple-converted-space"/>
        </w:rPr>
        <w:t> </w:t>
      </w:r>
      <w:r>
        <w:rPr>
          <w:u w:val="single"/>
        </w:rPr>
        <w:t>presidential</w:t>
      </w:r>
      <w:r>
        <w:rPr>
          <w:rStyle w:val="apple-converted-space"/>
        </w:rPr>
        <w:t> </w:t>
      </w:r>
      <w:r>
        <w:rPr>
          <w:u w:val="single"/>
          <w:shd w:val="clear" w:color="auto" w:fill="FFFF00"/>
        </w:rPr>
        <w:t>unilateralism</w:t>
      </w:r>
      <w:r>
        <w:rPr>
          <w:u w:val="single"/>
        </w:rPr>
        <w:t>—</w:t>
      </w:r>
      <w:r>
        <w:rPr>
          <w:rStyle w:val="apple-converted-space"/>
        </w:rPr>
        <w:t> </w:t>
      </w:r>
      <w:r>
        <w:rPr>
          <w:u w:val="single"/>
          <w:shd w:val="clear" w:color="auto" w:fill="FFFF00"/>
        </w:rPr>
        <w:t>have proved toothless</w:t>
      </w:r>
      <w:r>
        <w:rPr>
          <w:u w:val="single"/>
        </w:rPr>
        <w:t>, and Congress since has</w:t>
      </w:r>
      <w:r>
        <w:rPr>
          <w:rStyle w:val="apple-converted-space"/>
        </w:rPr>
        <w:t> </w:t>
      </w:r>
      <w:r>
        <w:rPr>
          <w:b/>
          <w:bCs/>
          <w:u w:val="single"/>
        </w:rPr>
        <w:t>ceded even more authority</w:t>
      </w:r>
      <w:r>
        <w:t>.</w:t>
      </w:r>
    </w:p>
    <w:p w14:paraId="59134094" w14:textId="77777777" w:rsidR="00FD2B63" w:rsidRDefault="00FD2B63" w:rsidP="00FD2B63">
      <w:pPr>
        <w:spacing w:line="235" w:lineRule="atLeast"/>
      </w:pPr>
      <w:r>
        <w:t>No link has been read – past nato resolutions mean republicans have already split with trump</w:t>
      </w:r>
    </w:p>
    <w:p w14:paraId="52A14DF9" w14:textId="77777777" w:rsidR="00FD2B63" w:rsidRDefault="00FD2B63" w:rsidP="00FD2B63">
      <w:pPr>
        <w:rPr>
          <w:sz w:val="24"/>
          <w:szCs w:val="24"/>
        </w:rPr>
      </w:pPr>
    </w:p>
    <w:p w14:paraId="7E0F5B11" w14:textId="77777777" w:rsidR="00FD2B63" w:rsidRDefault="00FD2B63" w:rsidP="00FD2B63"/>
    <w:p w14:paraId="0E51C768" w14:textId="4979E5FB" w:rsidR="00FD2B63" w:rsidRDefault="00FD2B63" w:rsidP="00FD2B63">
      <w:pPr>
        <w:pStyle w:val="Heading4"/>
        <w:spacing w:before="30" w:line="278" w:lineRule="atLeast"/>
        <w:rPr>
          <w:rFonts w:ascii="Times New Roman" w:hAnsi="Times New Roman" w:cs="Times New Roman"/>
          <w:szCs w:val="26"/>
        </w:rPr>
      </w:pPr>
      <w:r>
        <w:rPr>
          <w:szCs w:val="26"/>
        </w:rPr>
        <w:t>Multiple alt causes to Trump’s expansion of presidential powers—and Congressional curbs fail:</w:t>
      </w:r>
    </w:p>
    <w:p w14:paraId="725B8D96" w14:textId="77777777" w:rsidR="00FD2B63" w:rsidRDefault="00FD2B63" w:rsidP="00FD2B63">
      <w:pPr>
        <w:spacing w:after="120" w:line="235" w:lineRule="atLeast"/>
      </w:pPr>
      <w:r>
        <w:t>David A.</w:t>
      </w:r>
      <w:r>
        <w:rPr>
          <w:rStyle w:val="apple-converted-space"/>
        </w:rPr>
        <w:t> </w:t>
      </w:r>
      <w:r>
        <w:rPr>
          <w:b/>
          <w:bCs/>
          <w:sz w:val="26"/>
          <w:szCs w:val="26"/>
        </w:rPr>
        <w:t>Graham</w:t>
      </w:r>
      <w:r>
        <w:t>, 6/7/20</w:t>
      </w:r>
      <w:r>
        <w:rPr>
          <w:b/>
          <w:bCs/>
          <w:sz w:val="26"/>
          <w:szCs w:val="26"/>
        </w:rPr>
        <w:t>18</w:t>
      </w:r>
      <w:r>
        <w:rPr>
          <w:rStyle w:val="apple-converted-space"/>
        </w:rPr>
        <w:t> </w:t>
      </w:r>
      <w:r>
        <w:t>(staff writer at The Atlantic, “The Strangest Thing About Trump’s Approach to Presidential Power,” https://www.theatlantic.com/politics/archive/2018/06/the-strangest-thing-about-trumps-approach-to-presidential-power/562271/, Retrieved 10/9/2018, rwg)</w:t>
      </w:r>
    </w:p>
    <w:p w14:paraId="3D53A529" w14:textId="77777777" w:rsidR="00FD2B63" w:rsidRDefault="00FD2B63" w:rsidP="00FD2B63">
      <w:pPr>
        <w:spacing w:line="235" w:lineRule="atLeast"/>
      </w:pPr>
      <w:r>
        <w:rPr>
          <w:u w:val="single"/>
        </w:rPr>
        <w:t>Expanding presidential prerogatives is practically part of the job description</w:t>
      </w:r>
      <w:r>
        <w:rPr>
          <w:rStyle w:val="apple-converted-space"/>
        </w:rPr>
        <w:t> </w:t>
      </w:r>
      <w:r>
        <w:t>in the modern era. So</w:t>
      </w:r>
      <w:r>
        <w:rPr>
          <w:rStyle w:val="apple-converted-space"/>
        </w:rPr>
        <w:t> </w:t>
      </w:r>
      <w:r>
        <w:rPr>
          <w:u w:val="single"/>
        </w:rPr>
        <w:t>when Trump’s all-caps flirtation with a self-pardon this week launched a new round of concerns about the</w:t>
      </w:r>
      <w:r>
        <w:rPr>
          <w:rStyle w:val="apple-converted-space"/>
        </w:rPr>
        <w:t> </w:t>
      </w:r>
      <w:r>
        <w:rPr>
          <w:u w:val="single"/>
          <w:shd w:val="clear" w:color="auto" w:fill="FFFF00"/>
        </w:rPr>
        <w:t>president’s use of executive power, many of those concerns were</w:t>
      </w:r>
      <w:r>
        <w:rPr>
          <w:u w:val="single"/>
        </w:rPr>
        <w:t>,</w:t>
      </w:r>
      <w:r>
        <w:rPr>
          <w:rStyle w:val="apple-converted-space"/>
        </w:rPr>
        <w:t> </w:t>
      </w:r>
      <w:r>
        <w:t>in part,</w:t>
      </w:r>
      <w:r>
        <w:rPr>
          <w:rStyle w:val="apple-converted-space"/>
        </w:rPr>
        <w:t> </w:t>
      </w:r>
      <w:r>
        <w:rPr>
          <w:u w:val="single"/>
          <w:shd w:val="clear" w:color="auto" w:fill="FFFF00"/>
        </w:rPr>
        <w:t>misdirected</w:t>
      </w:r>
      <w:r>
        <w:t>. That’s not to say that Trump’s behavior is normal.</w:t>
      </w:r>
      <w:r>
        <w:rPr>
          <w:rStyle w:val="apple-converted-space"/>
        </w:rPr>
        <w:t> </w:t>
      </w:r>
      <w:r>
        <w:rPr>
          <w:u w:val="single"/>
        </w:rPr>
        <w:t>In suggesting that he might pardon himself</w:t>
      </w:r>
      <w:r>
        <w:t>—even as he insisted that he had done nothing to necessitate it—</w:t>
      </w:r>
      <w:r>
        <w:rPr>
          <w:u w:val="single"/>
        </w:rPr>
        <w:t>Trump implied that he was</w:t>
      </w:r>
      <w:r>
        <w:rPr>
          <w:rStyle w:val="apple-converted-space"/>
        </w:rPr>
        <w:t> </w:t>
      </w:r>
      <w:r>
        <w:t>not so much above the law as</w:t>
      </w:r>
      <w:r>
        <w:rPr>
          <w:rStyle w:val="apple-converted-space"/>
        </w:rPr>
        <w:t> </w:t>
      </w:r>
      <w:r>
        <w:rPr>
          <w:u w:val="single"/>
        </w:rPr>
        <w:t>beyond it entirely</w:t>
      </w:r>
      <w:r>
        <w:t>. And Trump’s unprecedented assertion to self-pardon comes at a time when his legal team is busy making other questionable claims—like the idea that the president can reasonably resist a subpoena, and the assertion, made by Rudy Giuliani, that Trump couldn’t be indicted even if he were to shoot former FBI Director James Comey. Critics see this, rightly, as part of a broad rhetorical effort to undermine rule of law. “We overthrew control by a monarchy, and the Constitution signals in multiple places that the president is subject to law,” Peter Shane, a law professor at Ohio State University, told Charlie Savage. But</w:t>
      </w:r>
      <w:r>
        <w:rPr>
          <w:rStyle w:val="apple-converted-space"/>
        </w:rPr>
        <w:t> </w:t>
      </w:r>
      <w:r>
        <w:rPr>
          <w:u w:val="single"/>
          <w:shd w:val="clear" w:color="auto" w:fill="FFFF00"/>
        </w:rPr>
        <w:t>what’s most interesting is the way the president is choosing to flex his muscle compared with his predecessors</w:t>
      </w:r>
      <w:r>
        <w:t>. Past presidents have frequently tested the limits of their powers—and of the Constitution—on national security, war powers, and push-pull interactions with the legislature. But</w:t>
      </w:r>
      <w:r>
        <w:rPr>
          <w:rStyle w:val="apple-converted-space"/>
        </w:rPr>
        <w:t> </w:t>
      </w:r>
      <w:r>
        <w:rPr>
          <w:u w:val="single"/>
        </w:rPr>
        <w:t>Trump seems to be pushing against the limits of his presidential power almost entirely to protect himself</w:t>
      </w:r>
      <w:r>
        <w:t>. “He certainly uses presidential power for personal purposes,” says Julian Zelizer, a professor of history at Princeton. “That’s the place he uses it more aggressively—to protect himself, to protect his inner circle. That’s clearly where he’s most assertive.”</w:t>
      </w:r>
      <w:r>
        <w:rPr>
          <w:rStyle w:val="apple-converted-space"/>
        </w:rPr>
        <w:t> </w:t>
      </w:r>
      <w:r>
        <w:rPr>
          <w:u w:val="single"/>
        </w:rPr>
        <w:t>By</w:t>
      </w:r>
      <w:r>
        <w:rPr>
          <w:rStyle w:val="apple-converted-space"/>
        </w:rPr>
        <w:t> </w:t>
      </w:r>
      <w:r>
        <w:rPr>
          <w:u w:val="single"/>
          <w:shd w:val="clear" w:color="auto" w:fill="FFFF00"/>
        </w:rPr>
        <w:t>even publicly discussing a self-pardon, Trump is breaking new ground</w:t>
      </w:r>
      <w:r>
        <w:t>. Richard Nixon apparently considered the idea late in the Watergate scandal, but the Office of Legal Counsel (OLC) concluded he could not do so, and he did not try. Instead, he resigned, and his successor, Gerald Ford, pardoned him. Yet unless and until Trump actually tries to pardon himself, or refuses a subpoena, or shoots a former official and tries to resist arrest, the actual limits of executive power will remain unknown. “Most recently he’s at least openly talking about things beyond the boundaries of where other presidents were willing to go,” says George Edwards III, a professor of political science and presidential studies at Texas A&amp;M. Other presidents have tried to shield the West Wing from scrutiny, he notes, “but most presidents step way back from that when it comes to something in the realm of criminality, and of course most presidents are not seriously under examination.” Presidential privileges, once established, tend to persist. Opinions diverge about where to date the beginning of the expansion of the president’s power. Abraham Lincoln claimed vast powers during the Civil War, including allowing detaining prisoners without appearing before a judge. Teddy Roosevelt consolidated federal power. A common conservative argument pins the most dangerous expansion on Franklin Roosevelt’s New Deal, and World War II only expanded the president’s ambit. Several years ago, the historian Robert Dallek suggested that John F. Kennedy had begun a new era. Liberals point to George W. Bush’s vast assertions of power after 9/11; conservatives point to a variety of moves by Barack Obama, often focusing on his own military moves overseas. Libertarians, civil and otherwise, shake their heads in despair and say both groups are right. It’s worth considering where these expansions took place. Franklin Roosevelt seized new powers over the economy, first to fight the Great Depression, and then for the war effort. This gave the executive branch new sway over regulating business and agriculture, under the cover of interstate commerce. He also infamously tried to pack the Supreme Court in order to bless some of his expansive assertions of power, and while that failed, the justices became more amenable to Roosevelt’s expansions afterward. Some of these powers slowly abated, while others remained. Harry Truman attempted to seize control of the steel industry in 1952. Price controls generally disappeared, though Richard Nixon briefly froze wages and prices to combat inflation. Kennedy’s great expansion was in the area of foreign policy, from soft programs like the Peace Corps to more aggressive options, like the Bay of Pigs and the Vietnam War. The latter, which his successor Lyndon Johnson expanded, is an infamous example of executive power: The war killed more than 58,000 Americans over more than a decade. Though the war was a cataclysm that soured the U.S. on foreign wars for some time, presidents haven’t surrendered the power to deploy the military overseas. At the moment, U.S. forces are involved in wars in Iraq, Afghanistan, and Syria and have extensive presence in parts of Africa, in Yemen, and elsewhere, even though Congress hasn’t declared a war since 1942. Following 9/11, Congress passed two Authorizations for Use of Military Force, against al-Qaeda in 2001 and for the full-scale invasion and occupation of Iraq in 2002. Obama later launched bombing raids against Libya, saying the effort did not require congressional authorization. He also used the original 2001 AUMF to justify attacks on isis, a group that, as critics noted, didn’t even exist when Congress passed the AUMF.* But Obama blinked when it came to Syria, deciding that he couldn’t launch airstrikes on the Assad regime without Congress’s say-so. Bush and Obama both pushed the limits of presidential authority and the Constitution on civil liberties on national-security grounds. The Bush administration was repeatedly scolded by courts for its handling of detainees from the war on terror. The government asserted the authority to torture prisoners, in part by refusing to characterize its interrogation techniques that way. Bush also established sweeping new surveillance powers. Obama took office promising to curtail Bush’s overreach, but his record is a mixed bag. Obama banned and investigated torture but declined to punish anyone for it. He continued massive surveillance, as revealed by Edward Snowden. Obama also asserted the right to kill American citizens overseas without a trial, a sweeping power, though used rarely. What’s surprising is how limited, so far, Trump has been in expanding executive power where other presidents have. Despite his promise to not engage in foreign wars, Trump ordered two separate missile attacks on Syria. The OLC told Trump that such strikes were not a war but were in the national interest, but this justification follows what Obama’s OLC told him. When the government undertakes increased surveillance, it tends not to say so, so it’s possible that Trump is expanding presidential power in that area. There are reasons to doubt that, though. Trump has had the rockiest relationship with the intelligence community of any president, perhaps ever, and has clashed with these agencies in particular over the Russia investigation. Because of his many, and so far all debunked, claims of having been improperly surveilled during the campaign, he has evinced a personal skepticism of intelligence collection and even briefly came out strongly against an intelligence bill his administration backed, before apparently being talked down by aides. Trump has sought to use executive actions where he cannot get Congress to act, but this follows directly in the model Obama set, and in some cases Trump has used Obama’s tactics to dismantle Obama’s own policies. Last week, the White House rolled out a plan to compel electric-grid operators to purchase power from coal plants, using the same national-defense rationale Truman did to seize steel, but it’s always difficult to tell how seriously the White House is pushing a policy like this. Trump has not been especially aggressive with Congress, resulting in one of the skimpiest lists of legislative achievements in recent years. In some cases, in fact, he seems to have empowered Congress rather than himself. As James Hohmann wrote last August, the Senate’s decision to force sanctions on Russia over Trump’s objection showed Congress reclaiming some powers. Nor, despite his often thunderous and shocking language about the federal judiciary, has he tried to defy or alter courts in the manner of Nixon or Roosevelt or Andrew Jackson. Rather than take concrete actions, Trump has deployed unusually strong rhetoric. He has attacked judges in unprecedented terms. He has repeatedly demanded that the Justice Department investigate various political opponents. And, of course, he has made sweeping claims about pardons. So far, however, there’s been little follow-through. The Justice Department hasn’t launched the probes Trump requested, and the president has abided by court rulings. His assertion about self-pardons is eye-popping, but the pardon is already, as Lawfare notes, “among the broadest of presidential powers.” This doesn’t mean that rhetoric doesn’t matter, but it’s much harder to measure its impact on executive power than when a president actually does something to test whether he can get away with it. “It’s less an exercise of power as an appeal to the public,” says Edwards, the Texas A&amp;M professor. “Many people think that’s crossing a boundary in that regard. He’d love for [DOJ] to be responsive, but I don’t know if he actually expects them to be responsive.” Past presidents have expanded their power in part because the public demands it, and because the public allows it. Tracking expansions of executive power is important because it’s so rarely reversible. The cases of shrinking power tend to come after crises. Presidential power was drastically drawn back after the Civil War; Congress tried to prevent Andrew Johnson from even choosing his Cabinet, and impeached him when he tried to fire a secretary. Presidents gradually yielded powers after World War II.</w:t>
      </w:r>
      <w:r>
        <w:rPr>
          <w:rStyle w:val="apple-converted-space"/>
        </w:rPr>
        <w:t> </w:t>
      </w:r>
      <w:r>
        <w:rPr>
          <w:u w:val="single"/>
        </w:rPr>
        <w:t>After Watergate,</w:t>
      </w:r>
      <w:r>
        <w:rPr>
          <w:rStyle w:val="apple-converted-space"/>
        </w:rPr>
        <w:t> </w:t>
      </w:r>
      <w:r>
        <w:rPr>
          <w:u w:val="single"/>
          <w:shd w:val="clear" w:color="auto" w:fill="FFFF00"/>
        </w:rPr>
        <w:t>a mixture of new laws</w:t>
      </w:r>
      <w:r>
        <w:rPr>
          <w:rStyle w:val="apple-converted-space"/>
        </w:rPr>
        <w:t> </w:t>
      </w:r>
      <w:r>
        <w:t>and new norms</w:t>
      </w:r>
      <w:r>
        <w:rPr>
          <w:rStyle w:val="apple-converted-space"/>
        </w:rPr>
        <w:t> </w:t>
      </w:r>
      <w:r>
        <w:rPr>
          <w:u w:val="single"/>
          <w:shd w:val="clear" w:color="auto" w:fill="FFFF00"/>
        </w:rPr>
        <w:t>restricted the president—but many of those laws have since been superseded. The Trump presidency has demonstrated how flimsy norms</w:t>
      </w:r>
      <w:r>
        <w:rPr>
          <w:rStyle w:val="apple-converted-space"/>
        </w:rPr>
        <w:t> </w:t>
      </w:r>
      <w:r>
        <w:rPr>
          <w:u w:val="single"/>
        </w:rPr>
        <w:t>are when</w:t>
      </w:r>
      <w:r>
        <w:rPr>
          <w:rStyle w:val="apple-converted-space"/>
        </w:rPr>
        <w:t> </w:t>
      </w:r>
      <w:r>
        <w:rPr>
          <w:u w:val="single"/>
        </w:rPr>
        <w:t>a president is determined to ignore them</w:t>
      </w:r>
      <w:r>
        <w:t>. Those presidents who have scaled back their power have not fared well with voters. “Both Ford and Carter had more modest approaches to the presidency, but then they got criticized for that,” Edwards says. “Americans are always of two minds. They want a strong and effective president, but they want it checked. They want a Congress of the other party, but they want it to get things done.” This is why Trump’s approach to executive powers is so strange. Most of the new powers he is claiming are about self-preservation. They arise not out of any public demand, nor out of any desire to accrue powers to the presidency itself. They are almost entirely motivated by personal, seemingly narcissistic reasons. This is in keeping, however, with this view of the presidency less as a vehicle for any specific policy agenda and more as a vehicle for self-glorification. Trump ran for the presidency for personal reasons, and he is expanding its power for personal reasons too. Policy “is just not of as much interest” to Trump, Zelizer says. There’s another essential element in constraining presidential power, one that is fundamental to the Constitution, but strangely absent from the current debate: Congress has the power to summarily remove the president, as Charles C.W. Cooke writes. There’s little evidence to suggest the current Republican-led Congress is interested in curbing Trump’s power. But everything about Trump’s assertions of his authority is unusual. How can anyone forecast the reaction to a provocation as unprecedented as a rejected subpoena or a presidential self-pardon?</w:t>
      </w:r>
    </w:p>
    <w:p w14:paraId="4CF3DE80" w14:textId="77777777" w:rsidR="00FD2B63" w:rsidRDefault="00FD2B63" w:rsidP="00FD2B63">
      <w:pPr>
        <w:rPr>
          <w:sz w:val="24"/>
          <w:szCs w:val="24"/>
        </w:rPr>
      </w:pPr>
    </w:p>
    <w:p w14:paraId="689A6E2B" w14:textId="77777777" w:rsidR="00FD2B63" w:rsidRDefault="00FD2B63" w:rsidP="00FD2B63"/>
    <w:p w14:paraId="5920AA1E" w14:textId="77777777" w:rsidR="00FD2B63" w:rsidRDefault="00FD2B63" w:rsidP="00FD2B63">
      <w:pPr>
        <w:pStyle w:val="Heading4"/>
        <w:spacing w:before="30" w:line="278" w:lineRule="atLeast"/>
        <w:rPr>
          <w:rFonts w:ascii="Times New Roman" w:hAnsi="Times New Roman" w:cs="Times New Roman"/>
          <w:szCs w:val="26"/>
        </w:rPr>
      </w:pPr>
      <w:r>
        <w:rPr>
          <w:szCs w:val="26"/>
        </w:rPr>
        <w:t>Legislation doesn’t spill over to challenging presidential powers more broadly---tons of examples prove congress can’t be motivated to do that</w:t>
      </w:r>
    </w:p>
    <w:p w14:paraId="552B2574" w14:textId="77777777" w:rsidR="00FD2B63" w:rsidRDefault="00FD2B63" w:rsidP="00FD2B63">
      <w:pPr>
        <w:spacing w:after="120" w:line="235" w:lineRule="atLeast"/>
      </w:pPr>
      <w:r>
        <w:t>Mark</w:t>
      </w:r>
      <w:r>
        <w:rPr>
          <w:rStyle w:val="apple-converted-space"/>
        </w:rPr>
        <w:t> </w:t>
      </w:r>
      <w:r>
        <w:rPr>
          <w:b/>
          <w:bCs/>
          <w:sz w:val="26"/>
          <w:szCs w:val="26"/>
        </w:rPr>
        <w:t>Hay</w:t>
      </w:r>
      <w:r>
        <w:t>, contributor and staff writer @ Vice,</w:t>
      </w:r>
      <w:r>
        <w:rPr>
          <w:rStyle w:val="apple-converted-space"/>
        </w:rPr>
        <w:t> </w:t>
      </w:r>
      <w:r>
        <w:rPr>
          <w:b/>
          <w:bCs/>
          <w:sz w:val="26"/>
          <w:szCs w:val="26"/>
        </w:rPr>
        <w:t>8-20</w:t>
      </w:r>
      <w:r>
        <w:t>-18, “Congress Hates Trump's Trade Wars, but It Won't Do Anything About Them” https://www.vice.com/en_us/article/d3ejbq/why-congress-wont-do-anything-about-trump-tariffs</w:t>
      </w:r>
    </w:p>
    <w:p w14:paraId="7348A3D6" w14:textId="77777777" w:rsidR="00FD2B63" w:rsidRDefault="00FD2B63" w:rsidP="00FD2B63">
      <w:pPr>
        <w:spacing w:line="235" w:lineRule="atLeast"/>
      </w:pPr>
      <w:r>
        <w:rPr>
          <w:u w:val="single"/>
        </w:rPr>
        <w:t>Though it barely made a dent in the news cycle, last month Congress actually stood up to</w:t>
      </w:r>
      <w:r>
        <w:rPr>
          <w:rStyle w:val="apple-converted-space"/>
        </w:rPr>
        <w:t> </w:t>
      </w:r>
      <w:r>
        <w:t>Donald</w:t>
      </w:r>
      <w:r>
        <w:rPr>
          <w:rStyle w:val="apple-converted-space"/>
        </w:rPr>
        <w:t> </w:t>
      </w:r>
      <w:r>
        <w:rPr>
          <w:u w:val="single"/>
        </w:rPr>
        <w:t>Trump.</w:t>
      </w:r>
      <w:r>
        <w:rPr>
          <w:rStyle w:val="apple-converted-space"/>
        </w:rPr>
        <w:t> </w:t>
      </w:r>
      <w:r>
        <w:t>Well,</w:t>
      </w:r>
      <w:r>
        <w:rPr>
          <w:rStyle w:val="apple-converted-space"/>
        </w:rPr>
        <w:t> </w:t>
      </w:r>
      <w:r>
        <w:rPr>
          <w:u w:val="single"/>
        </w:rPr>
        <w:t>sort of. In response to Trump’s percolating trade war with China, disgruntled</w:t>
      </w:r>
      <w:r>
        <w:rPr>
          <w:rStyle w:val="apple-converted-space"/>
        </w:rPr>
        <w:t> </w:t>
      </w:r>
      <w:r>
        <w:t>free trade–supporting</w:t>
      </w:r>
      <w:r>
        <w:rPr>
          <w:rStyle w:val="apple-converted-space"/>
        </w:rPr>
        <w:t> </w:t>
      </w:r>
      <w:r>
        <w:rPr>
          <w:u w:val="single"/>
          <w:shd w:val="clear" w:color="auto" w:fill="FFFF00"/>
        </w:rPr>
        <w:t>Republicans advanced a nonbinding resolution in favor of constraining the president’s power to tax imports on national security grounds</w:t>
      </w:r>
      <w:r>
        <w:t>. The measure passed the Senate 88-11 (all the no votes were Republicans). That vote, said Tori Whiting, a trade policy expert at the conservative Heritage Foundation, proved that a veto-proof majority of senators “agreed that the president should not have this unilateral authority. It is not what the Constitution intended.”</w:t>
      </w:r>
      <w:r>
        <w:rPr>
          <w:rStyle w:val="apple-converted-space"/>
        </w:rPr>
        <w:t> </w:t>
      </w:r>
      <w:r>
        <w:rPr>
          <w:u w:val="single"/>
        </w:rPr>
        <w:t>But that resolution, of course, had no impact on Trump’s escalating tariffs. And Congress hasn’t taken the next, more drastic step of passing a law</w:t>
      </w:r>
      <w:r>
        <w:rPr>
          <w:rStyle w:val="apple-converted-space"/>
        </w:rPr>
        <w:t> </w:t>
      </w:r>
      <w:r>
        <w:t>(presumably over Trump’s veto)</w:t>
      </w:r>
      <w:r>
        <w:rPr>
          <w:rStyle w:val="apple-converted-space"/>
        </w:rPr>
        <w:t> </w:t>
      </w:r>
      <w:r>
        <w:rPr>
          <w:u w:val="single"/>
        </w:rPr>
        <w:t>to limit the president’s tariff</w:t>
      </w:r>
      <w:r>
        <w:rPr>
          <w:rStyle w:val="apple-converted-space"/>
        </w:rPr>
        <w:t> </w:t>
      </w:r>
      <w:r>
        <w:rPr>
          <w:u w:val="single"/>
        </w:rPr>
        <w:t>powers, or</w:t>
      </w:r>
      <w:r>
        <w:rPr>
          <w:rStyle w:val="apple-converted-space"/>
        </w:rPr>
        <w:t> </w:t>
      </w:r>
      <w:r>
        <w:rPr>
          <w:u w:val="single"/>
        </w:rPr>
        <w:t>claim more oversight over them</w:t>
      </w:r>
      <w:r>
        <w:t>. Nor has Congress taken serious action on other issues of bipartisan malaise over which the legislature could reasonably assert control, like the president’s overly broad powers to authorize the use of military force across the world under the auspices of the war on terror.</w:t>
      </w:r>
      <w:r>
        <w:rPr>
          <w:rStyle w:val="apple-converted-space"/>
        </w:rPr>
        <w:t> </w:t>
      </w:r>
      <w:r>
        <w:rPr>
          <w:u w:val="single"/>
        </w:rPr>
        <w:t>This raises the natural question</w:t>
      </w:r>
      <w:r>
        <w:rPr>
          <w:rStyle w:val="apple-converted-space"/>
        </w:rPr>
        <w:t> </w:t>
      </w:r>
      <w:r>
        <w:t>for casual observers, eternally frustrated with the body’s seeming spinelessness, as</w:t>
      </w:r>
      <w:r>
        <w:rPr>
          <w:rStyle w:val="apple-converted-space"/>
        </w:rPr>
        <w:t> </w:t>
      </w:r>
      <w:r>
        <w:rPr>
          <w:u w:val="single"/>
        </w:rPr>
        <w:t>to why Congress is so reticent to check the presidency—especially under a president as capricious as our current commander-in-chief.</w:t>
      </w:r>
      <w:r>
        <w:rPr>
          <w:rStyle w:val="apple-converted-space"/>
        </w:rPr>
        <w:t> </w:t>
      </w:r>
      <w:r>
        <w:t>In fairness to Congress, influential bipartisan groups of legislators in both chambers are still flogging a number of bills that would constrain Trump’s powers. A coalition of longtime Republican Trump critics in the Senate, like Jeff Flake and Bob Corker, as well as more Trump-friendly politicians like Pat Toomey, are pushing hard for a vote on a bill that would require congressional approval for certain types of presidentially-imposed tariffs. Even Senate Finance Committee Chairman Orrin Hatch, a nominal Trump ally, is using his position to slowly craft similar shackling legislation. Given all the legislative ideas and energy floating around on trade, Whiting is hopeful that Congress will be able to pass some sort of law reasserting its powers over trade policy, ideally within the next few months. Whiting’s hopes notwithstanding, most analysts agree that these measures will not gain any traction. In large part, that’s because Republicans know that Trump’s tariffs have not had a material impact on their base, aside from farmers. They know that the president remains fairly popular within the GOP, even in states that have been hit harder than others by his trade policies. And they know, stressed congressional analyst Mark Harkins, that Trump is unique among recent presidents in his willingness to “destroy” his political opponents, even those within his own party. “Most Republicans who have tried challenging him have not fared well politically,” said Simon Lester, a trade policy expert at the libertarian-leaning Cato Institute. This</w:t>
      </w:r>
      <w:r>
        <w:rPr>
          <w:rStyle w:val="apple-converted-space"/>
        </w:rPr>
        <w:t> </w:t>
      </w:r>
      <w:r>
        <w:rPr>
          <w:u w:val="single"/>
        </w:rPr>
        <w:t>fear makes it hard for Republicans to muster party unity on even symbolic votes to slap Trump on the wrist</w:t>
      </w:r>
      <w:r>
        <w:t>. It is also hard for them to form veto-proof coalitions with Democrats, who Congress watcher John Johannes noted “are in a hunker-down mood, waiting for the November elections.” A fair number of Democrats also quietly support Trump’s protectionism to a degree, pointed out Peterson Institute for International Economics fellow Jacob Kirkegaard; Democrat Sherrod Brown recently blocked an attempt to advance the Senate’s GOP-backed trade powers bill. These constraints have led GOP leaders to avoid advancing bills in favor of trying to talk Trump down on trade unofficially, although that has not been successful. Even without the unique pressures of the Trump era, the experts I’ve spoken to agreed that</w:t>
      </w:r>
      <w:r>
        <w:rPr>
          <w:rStyle w:val="apple-converted-space"/>
        </w:rPr>
        <w:t> </w:t>
      </w:r>
      <w:r>
        <w:rPr>
          <w:b/>
          <w:bCs/>
          <w:u w:val="single"/>
          <w:shd w:val="clear" w:color="auto" w:fill="FFFF00"/>
        </w:rPr>
        <w:t>Congress is generally reticent to go toe-to-toe with the executive branch over political powers</w:t>
      </w:r>
      <w:r>
        <w:t>.</w:t>
      </w:r>
      <w:r>
        <w:rPr>
          <w:rStyle w:val="apple-converted-space"/>
        </w:rPr>
        <w:t> </w:t>
      </w:r>
      <w:r>
        <w:rPr>
          <w:u w:val="single"/>
        </w:rPr>
        <w:t>Some of that stems from Congress’s general dysfunction</w:t>
      </w:r>
      <w:r>
        <w:rPr>
          <w:rStyle w:val="apple-converted-space"/>
        </w:rPr>
        <w:t> </w:t>
      </w:r>
      <w:r>
        <w:t>and inaction, said Harkins.</w:t>
      </w:r>
      <w:r>
        <w:rPr>
          <w:rStyle w:val="apple-converted-space"/>
        </w:rPr>
        <w:t> </w:t>
      </w:r>
      <w:r>
        <w:rPr>
          <w:u w:val="single"/>
        </w:rPr>
        <w:t>A lot more of it stems from a</w:t>
      </w:r>
      <w:r>
        <w:rPr>
          <w:rStyle w:val="apple-converted-space"/>
        </w:rPr>
        <w:t> </w:t>
      </w:r>
      <w:r>
        <w:rPr>
          <w:u w:val="single"/>
          <w:shd w:val="clear" w:color="auto" w:fill="FFFF00"/>
        </w:rPr>
        <w:t>longstanding sense of deference to the president on national security</w:t>
      </w:r>
      <w:r>
        <w:rPr>
          <w:u w:val="single"/>
        </w:rPr>
        <w:t>.</w:t>
      </w:r>
      <w:r>
        <w:rPr>
          <w:rStyle w:val="apple-converted-space"/>
        </w:rPr>
        <w:t> </w:t>
      </w:r>
      <w:r>
        <w:t>“It is not a coincidence that Trump has chosen a set of national security rules” to issue his tariffs, said Kirkegaard. “The Constitution is clear on which branch of government deals with trade policy, but national security is on the presidential side.” Especially in a post-9/11 world, he added, legislators are loath to question those prerogatives.</w:t>
      </w:r>
      <w:r>
        <w:rPr>
          <w:rStyle w:val="apple-converted-space"/>
        </w:rPr>
        <w:t> </w:t>
      </w:r>
      <w:r>
        <w:rPr>
          <w:u w:val="single"/>
          <w:shd w:val="clear" w:color="auto" w:fill="FFFF00"/>
        </w:rPr>
        <w:t>If Trump does something truly drastic</w:t>
      </w:r>
      <w:r>
        <w:rPr>
          <w:rStyle w:val="apple-converted-space"/>
        </w:rPr>
        <w:t> </w:t>
      </w:r>
      <w:r>
        <w:t>or insane, like unilaterally pulling out of NAFTA,</w:t>
      </w:r>
      <w:r>
        <w:rPr>
          <w:rStyle w:val="apple-converted-space"/>
        </w:rPr>
        <w:t> </w:t>
      </w:r>
      <w:r>
        <w:rPr>
          <w:u w:val="single"/>
          <w:shd w:val="clear" w:color="auto" w:fill="FFFF00"/>
        </w:rPr>
        <w:t>that would likely spur legislative action</w:t>
      </w:r>
      <w:r>
        <w:t>, noted Kirkegaard. If he followed through on his talk about a tariff on cars, which would impact many voters, Congress might feel compelled to respond, though Kirkegaard and others I spoke to doubted that even that would be enough.</w:t>
      </w:r>
      <w:r>
        <w:rPr>
          <w:rStyle w:val="apple-converted-space"/>
        </w:rPr>
        <w:t> </w:t>
      </w:r>
      <w:r>
        <w:rPr>
          <w:u w:val="single"/>
        </w:rPr>
        <w:t>Trump actually</w:t>
      </w:r>
      <w:r>
        <w:rPr>
          <w:rStyle w:val="apple-converted-space"/>
        </w:rPr>
        <w:t> </w:t>
      </w:r>
      <w:r>
        <w:rPr>
          <w:u w:val="single"/>
          <w:shd w:val="clear" w:color="auto" w:fill="FFFF00"/>
        </w:rPr>
        <w:t>has crossed a few</w:t>
      </w:r>
      <w:r>
        <w:rPr>
          <w:rStyle w:val="apple-converted-space"/>
        </w:rPr>
        <w:t> </w:t>
      </w:r>
      <w:r>
        <w:rPr>
          <w:u w:val="single"/>
          <w:shd w:val="clear" w:color="auto" w:fill="FFFF00"/>
        </w:rPr>
        <w:t>Rubicons</w:t>
      </w:r>
      <w:r>
        <w:rPr>
          <w:rStyle w:val="apple-converted-space"/>
        </w:rPr>
        <w:t> </w:t>
      </w:r>
      <w:r>
        <w:rPr>
          <w:u w:val="single"/>
          <w:shd w:val="clear" w:color="auto" w:fill="FFFF00"/>
        </w:rPr>
        <w:t>to date—like</w:t>
      </w:r>
      <w:r>
        <w:rPr>
          <w:rStyle w:val="apple-converted-space"/>
        </w:rPr>
        <w:t> </w:t>
      </w:r>
      <w:r>
        <w:rPr>
          <w:u w:val="single"/>
        </w:rPr>
        <w:t>refusing to define a strategy to fight</w:t>
      </w:r>
      <w:r>
        <w:rPr>
          <w:rStyle w:val="apple-converted-space"/>
        </w:rPr>
        <w:t> </w:t>
      </w:r>
      <w:r>
        <w:rPr>
          <w:u w:val="single"/>
          <w:shd w:val="clear" w:color="auto" w:fill="FFFF00"/>
        </w:rPr>
        <w:t>ISIS, taking a</w:t>
      </w:r>
      <w:r>
        <w:rPr>
          <w:rStyle w:val="apple-converted-space"/>
        </w:rPr>
        <w:t> </w:t>
      </w:r>
      <w:r>
        <w:t>radically</w:t>
      </w:r>
      <w:r>
        <w:rPr>
          <w:rStyle w:val="apple-converted-space"/>
        </w:rPr>
        <w:t> </w:t>
      </w:r>
      <w:r>
        <w:rPr>
          <w:u w:val="single"/>
          <w:shd w:val="clear" w:color="auto" w:fill="FFFF00"/>
        </w:rPr>
        <w:t>soft approach with</w:t>
      </w:r>
      <w:r>
        <w:rPr>
          <w:rStyle w:val="apple-converted-space"/>
        </w:rPr>
        <w:t> </w:t>
      </w:r>
      <w:r>
        <w:rPr>
          <w:u w:val="single"/>
        </w:rPr>
        <w:t>his</w:t>
      </w:r>
      <w:r>
        <w:rPr>
          <w:rStyle w:val="apple-converted-space"/>
        </w:rPr>
        <w:t> </w:t>
      </w:r>
      <w:r>
        <w:rPr>
          <w:u w:val="single"/>
          <w:shd w:val="clear" w:color="auto" w:fill="FFFF00"/>
        </w:rPr>
        <w:t>Russia</w:t>
      </w:r>
      <w:r>
        <w:rPr>
          <w:rStyle w:val="apple-converted-space"/>
        </w:rPr>
        <w:t> </w:t>
      </w:r>
      <w:r>
        <w:rPr>
          <w:u w:val="single"/>
        </w:rPr>
        <w:t>rhetoric,</w:t>
      </w:r>
      <w:r>
        <w:rPr>
          <w:rStyle w:val="apple-converted-space"/>
        </w:rPr>
        <w:t> </w:t>
      </w:r>
      <w:r>
        <w:rPr>
          <w:u w:val="single"/>
          <w:shd w:val="clear" w:color="auto" w:fill="FFFF00"/>
        </w:rPr>
        <w:t>and allowing</w:t>
      </w:r>
      <w:r>
        <w:rPr>
          <w:rStyle w:val="apple-converted-space"/>
        </w:rPr>
        <w:t> </w:t>
      </w:r>
      <w:r>
        <w:t>Chinese telecom company</w:t>
      </w:r>
      <w:r>
        <w:rPr>
          <w:rStyle w:val="apple-converted-space"/>
        </w:rPr>
        <w:t> </w:t>
      </w:r>
      <w:r>
        <w:rPr>
          <w:u w:val="single"/>
          <w:shd w:val="clear" w:color="auto" w:fill="FFFF00"/>
        </w:rPr>
        <w:t>ZTE to operate in the US. Those moves</w:t>
      </w:r>
      <w:r>
        <w:rPr>
          <w:rStyle w:val="apple-converted-space"/>
        </w:rPr>
        <w:t> </w:t>
      </w:r>
      <w:r>
        <w:rPr>
          <w:u w:val="single"/>
        </w:rPr>
        <w:t>have</w:t>
      </w:r>
      <w:r>
        <w:rPr>
          <w:rStyle w:val="apple-converted-space"/>
        </w:rPr>
        <w:t> </w:t>
      </w:r>
      <w:r>
        <w:rPr>
          <w:u w:val="single"/>
          <w:shd w:val="clear" w:color="auto" w:fill="FFFF00"/>
        </w:rPr>
        <w:t>prompted substantive legislative action</w:t>
      </w:r>
      <w:r>
        <w:rPr>
          <w:rStyle w:val="apple-converted-space"/>
        </w:rPr>
        <w:t> </w:t>
      </w:r>
      <w:r>
        <w:rPr>
          <w:u w:val="single"/>
        </w:rPr>
        <w:t>beyond symbolic resolutions,</w:t>
      </w:r>
      <w:r>
        <w:rPr>
          <w:rStyle w:val="apple-converted-space"/>
        </w:rPr>
        <w:t> </w:t>
      </w:r>
      <w:r>
        <w:t>like those supporting NATO or the free press against his attacks.</w:t>
      </w:r>
      <w:r>
        <w:rPr>
          <w:rStyle w:val="apple-converted-space"/>
        </w:rPr>
        <w:t> </w:t>
      </w:r>
      <w:r>
        <w:rPr>
          <w:u w:val="single"/>
          <w:shd w:val="clear" w:color="auto" w:fill="FFFF00"/>
        </w:rPr>
        <w:t>But</w:t>
      </w:r>
      <w:r>
        <w:rPr>
          <w:rStyle w:val="apple-converted-space"/>
        </w:rPr>
        <w:t> </w:t>
      </w:r>
      <w:r>
        <w:rPr>
          <w:u w:val="single"/>
        </w:rPr>
        <w:t>these steps</w:t>
      </w:r>
      <w:r>
        <w:rPr>
          <w:rStyle w:val="apple-converted-space"/>
        </w:rPr>
        <w:t> </w:t>
      </w:r>
      <w:r>
        <w:rPr>
          <w:u w:val="single"/>
          <w:shd w:val="clear" w:color="auto" w:fill="FFFF00"/>
        </w:rPr>
        <w:t>have fallen far short of serious challenges to presidential powers</w:t>
      </w:r>
      <w:r>
        <w:t>.</w:t>
      </w:r>
    </w:p>
    <w:p w14:paraId="44C23AA2" w14:textId="77777777" w:rsidR="00FD2B63" w:rsidRDefault="00FD2B63" w:rsidP="00FD2B63">
      <w:pPr>
        <w:rPr>
          <w:sz w:val="24"/>
          <w:szCs w:val="24"/>
        </w:rPr>
      </w:pPr>
    </w:p>
    <w:p w14:paraId="75EE602C" w14:textId="77777777" w:rsidR="00E24099" w:rsidRDefault="00E24099" w:rsidP="00FD2B63"/>
    <w:p w14:paraId="0FF96D89" w14:textId="210614E0" w:rsidR="00E24099" w:rsidRDefault="00BD094A" w:rsidP="00BD094A">
      <w:pPr>
        <w:pStyle w:val="Heading3"/>
      </w:pPr>
      <w:r>
        <w:t>Solvency</w:t>
      </w:r>
    </w:p>
    <w:p w14:paraId="6FB613B4" w14:textId="77777777" w:rsidR="00E24099" w:rsidRPr="00AA6604" w:rsidRDefault="00E24099" w:rsidP="00E24099">
      <w:pPr>
        <w:pStyle w:val="Heading4"/>
        <w:rPr>
          <w:u w:val="single"/>
        </w:rPr>
      </w:pPr>
      <w:r>
        <w:t xml:space="preserve">Union </w:t>
      </w:r>
      <w:r w:rsidRPr="00AA6604">
        <w:rPr>
          <w:u w:val="single"/>
        </w:rPr>
        <w:t xml:space="preserve">corruption </w:t>
      </w:r>
      <w:r>
        <w:t xml:space="preserve">is </w:t>
      </w:r>
      <w:r w:rsidRPr="00AA6604">
        <w:rPr>
          <w:u w:val="single"/>
        </w:rPr>
        <w:t>systemic</w:t>
      </w:r>
      <w:r>
        <w:t xml:space="preserve"> and </w:t>
      </w:r>
      <w:r w:rsidRPr="00AA6604">
        <w:rPr>
          <w:u w:val="single"/>
        </w:rPr>
        <w:t>widespread</w:t>
      </w:r>
      <w:r>
        <w:t xml:space="preserve"> – </w:t>
      </w:r>
      <w:r w:rsidRPr="00AA6604">
        <w:rPr>
          <w:u w:val="single"/>
        </w:rPr>
        <w:t>destroys solvency</w:t>
      </w:r>
    </w:p>
    <w:p w14:paraId="371ECA7D" w14:textId="77777777" w:rsidR="00E24099" w:rsidRPr="00AA6604" w:rsidRDefault="00E24099" w:rsidP="00E24099">
      <w:pPr>
        <w:pStyle w:val="ListParagraph"/>
        <w:numPr>
          <w:ilvl w:val="0"/>
          <w:numId w:val="48"/>
        </w:numPr>
        <w:rPr>
          <w:sz w:val="14"/>
          <w:szCs w:val="14"/>
        </w:rPr>
      </w:pPr>
      <w:r w:rsidRPr="00AA6604">
        <w:rPr>
          <w:sz w:val="14"/>
          <w:szCs w:val="14"/>
        </w:rPr>
        <w:t>Union leaders divert union $ for personal gain: 2 presidents of Philadelphia electrical union prove</w:t>
      </w:r>
    </w:p>
    <w:p w14:paraId="334AFF0B" w14:textId="77777777" w:rsidR="00E24099" w:rsidRPr="00AA6604" w:rsidRDefault="00E24099" w:rsidP="00E24099">
      <w:pPr>
        <w:pStyle w:val="ListParagraph"/>
        <w:numPr>
          <w:ilvl w:val="0"/>
          <w:numId w:val="48"/>
        </w:numPr>
        <w:rPr>
          <w:sz w:val="14"/>
          <w:szCs w:val="14"/>
        </w:rPr>
      </w:pPr>
      <w:r w:rsidRPr="00AA6604">
        <w:rPr>
          <w:sz w:val="14"/>
          <w:szCs w:val="14"/>
        </w:rPr>
        <w:t>UAW – many convictions already, investigations ongoing</w:t>
      </w:r>
    </w:p>
    <w:p w14:paraId="5F271678" w14:textId="77777777" w:rsidR="00E24099" w:rsidRPr="00AA6604" w:rsidRDefault="00E24099" w:rsidP="00E24099">
      <w:pPr>
        <w:pStyle w:val="ListParagraph"/>
        <w:numPr>
          <w:ilvl w:val="0"/>
          <w:numId w:val="48"/>
        </w:numPr>
        <w:rPr>
          <w:sz w:val="14"/>
          <w:szCs w:val="14"/>
        </w:rPr>
      </w:pPr>
      <w:r w:rsidRPr="00AA6604">
        <w:rPr>
          <w:sz w:val="14"/>
          <w:szCs w:val="14"/>
        </w:rPr>
        <w:t>Scope – evidence says it is still a persistent problem</w:t>
      </w:r>
    </w:p>
    <w:p w14:paraId="7995F2C0" w14:textId="77777777" w:rsidR="00E24099" w:rsidRDefault="00E24099" w:rsidP="00E24099">
      <w:pPr>
        <w:rPr>
          <w:rStyle w:val="Style13ptBold"/>
          <w:sz w:val="16"/>
          <w:szCs w:val="16"/>
        </w:rPr>
      </w:pPr>
      <w:r w:rsidRPr="00AA6604">
        <w:rPr>
          <w:rStyle w:val="Style13ptBold"/>
        </w:rPr>
        <w:t xml:space="preserve">PINO 2024 </w:t>
      </w:r>
      <w:r w:rsidRPr="00AA6604">
        <w:rPr>
          <w:rStyle w:val="Style13ptBold"/>
          <w:sz w:val="16"/>
          <w:szCs w:val="16"/>
        </w:rPr>
        <w:t xml:space="preserve">(Dominic, Thomas L. Rhodes Fellow at National Review Institute. M.A. from George Mason University, has published articles in the Washington Free Beacon, The Wall Street Journal, Tax Foundation, and more. as B.S. Summa Cum Laude in economics from George Mason University, “Union Corruption Is Constant”, National Review, July 11, </w:t>
      </w:r>
      <w:hyperlink r:id="rId105" w:history="1">
        <w:r w:rsidRPr="00AA6604">
          <w:rPr>
            <w:rStyle w:val="Style13ptBold"/>
            <w:sz w:val="16"/>
            <w:szCs w:val="16"/>
          </w:rPr>
          <w:t>https://www.nationalreview.com/corner/union-corruption-is-constant/</w:t>
        </w:r>
      </w:hyperlink>
      <w:r w:rsidRPr="00AA6604">
        <w:rPr>
          <w:rStyle w:val="Style13ptBold"/>
          <w:sz w:val="16"/>
          <w:szCs w:val="16"/>
        </w:rPr>
        <w:t xml:space="preserve"> [CORNELL DBT] note://// indicates par. breaks)[AR SUMMER25]</w:t>
      </w:r>
    </w:p>
    <w:p w14:paraId="088EA4F1" w14:textId="77777777" w:rsidR="00E24099" w:rsidRDefault="00E24099" w:rsidP="00E24099">
      <w:pPr>
        <w:rPr>
          <w:sz w:val="14"/>
        </w:rPr>
      </w:pPr>
      <w:r w:rsidRPr="00AA6604">
        <w:rPr>
          <w:sz w:val="14"/>
        </w:rPr>
        <w:t>“</w:t>
      </w:r>
      <w:r w:rsidRPr="00AA6604">
        <w:rPr>
          <w:rStyle w:val="Emphasis"/>
          <w:highlight w:val="cyan"/>
        </w:rPr>
        <w:t>Corrupt union</w:t>
      </w:r>
      <w:r w:rsidRPr="00AA6604">
        <w:rPr>
          <w:rStyle w:val="StyleUnderline"/>
          <w:highlight w:val="cyan"/>
        </w:rPr>
        <w:t xml:space="preserve"> boss” might sound like an outdated trope</w:t>
      </w:r>
      <w:r w:rsidRPr="00AA6604">
        <w:rPr>
          <w:sz w:val="14"/>
        </w:rPr>
        <w:t xml:space="preserve">. Jimmy </w:t>
      </w:r>
      <w:r w:rsidRPr="00AA6604">
        <w:rPr>
          <w:rStyle w:val="StyleUnderline"/>
        </w:rPr>
        <w:t>Hoffa has been dead for decades,</w:t>
      </w:r>
      <w:r w:rsidRPr="00AA6604">
        <w:rPr>
          <w:sz w:val="14"/>
        </w:rPr>
        <w:t xml:space="preserve"> the </w:t>
      </w:r>
      <w:r w:rsidRPr="00AA6604">
        <w:rPr>
          <w:rStyle w:val="StyleUnderline"/>
        </w:rPr>
        <w:t>major organized-crime families got busted up in the</w:t>
      </w:r>
      <w:r w:rsidRPr="00AA6604">
        <w:rPr>
          <w:sz w:val="14"/>
        </w:rPr>
        <w:t xml:space="preserve"> 19</w:t>
      </w:r>
      <w:r w:rsidRPr="00AA6604">
        <w:rPr>
          <w:rStyle w:val="StyleUnderline"/>
        </w:rPr>
        <w:t xml:space="preserve">80s </w:t>
      </w:r>
      <w:r w:rsidRPr="00AA6604">
        <w:rPr>
          <w:sz w:val="14"/>
        </w:rPr>
        <w:t xml:space="preserve">and 1990s, and </w:t>
      </w:r>
      <w:r w:rsidRPr="00AA6604">
        <w:rPr>
          <w:rStyle w:val="StyleUnderline"/>
        </w:rPr>
        <w:t>unions now are mostly known for far-left political activism rather than criminal behavior</w:t>
      </w:r>
      <w:r w:rsidRPr="00AA6604">
        <w:rPr>
          <w:sz w:val="14"/>
        </w:rPr>
        <w:t xml:space="preserve">. But </w:t>
      </w:r>
      <w:r w:rsidRPr="00AA6604">
        <w:rPr>
          <w:rStyle w:val="StyleUnderline"/>
          <w:highlight w:val="cyan"/>
        </w:rPr>
        <w:t>the fact that unions have a much lower profile</w:t>
      </w:r>
      <w:r w:rsidRPr="00AA6604">
        <w:rPr>
          <w:rStyle w:val="StyleUnderline"/>
        </w:rPr>
        <w:t xml:space="preserve"> than they did decades ago, with only 6 percent of private-sector workers claiming union membership</w:t>
      </w:r>
      <w:r w:rsidRPr="00AA6604">
        <w:rPr>
          <w:sz w:val="14"/>
        </w:rPr>
        <w:t xml:space="preserve"> today, </w:t>
      </w:r>
      <w:r w:rsidRPr="00AA6604">
        <w:rPr>
          <w:rStyle w:val="Emphasis"/>
          <w:highlight w:val="cyan"/>
        </w:rPr>
        <w:t>doesn’t mean</w:t>
      </w:r>
      <w:r w:rsidRPr="00AA6604">
        <w:rPr>
          <w:rStyle w:val="StyleUnderline"/>
        </w:rPr>
        <w:t xml:space="preserve"> the </w:t>
      </w:r>
      <w:r w:rsidRPr="00AA6604">
        <w:rPr>
          <w:rStyle w:val="Emphasis"/>
          <w:highlight w:val="cyan"/>
        </w:rPr>
        <w:t>criminality of union leaders has changed</w:t>
      </w:r>
      <w:r w:rsidRPr="00AA6604">
        <w:rPr>
          <w:rStyle w:val="Emphasis"/>
        </w:rPr>
        <w:t>.</w:t>
      </w:r>
      <w:r w:rsidRPr="00AA6604">
        <w:rPr>
          <w:sz w:val="14"/>
        </w:rPr>
        <w:t xml:space="preserve">//// John </w:t>
      </w:r>
      <w:r w:rsidRPr="00AA6604">
        <w:rPr>
          <w:rStyle w:val="Emphasis"/>
          <w:highlight w:val="cyan"/>
        </w:rPr>
        <w:t>Dougherty</w:t>
      </w:r>
      <w:r w:rsidRPr="00AA6604">
        <w:rPr>
          <w:sz w:val="14"/>
        </w:rPr>
        <w:t xml:space="preserve">, </w:t>
      </w:r>
      <w:r w:rsidRPr="00AA6604">
        <w:rPr>
          <w:rStyle w:val="StyleUnderline"/>
        </w:rPr>
        <w:t xml:space="preserve">longtime business </w:t>
      </w:r>
      <w:r w:rsidRPr="00AA6604">
        <w:rPr>
          <w:rStyle w:val="StyleUnderline"/>
          <w:highlight w:val="cyan"/>
        </w:rPr>
        <w:t>manager of</w:t>
      </w:r>
      <w:r w:rsidRPr="00AA6604">
        <w:rPr>
          <w:rStyle w:val="StyleUnderline"/>
        </w:rPr>
        <w:t xml:space="preserve"> the International Brotherhood of </w:t>
      </w:r>
      <w:r w:rsidRPr="00AA6604">
        <w:rPr>
          <w:rStyle w:val="StyleUnderline"/>
          <w:highlight w:val="cyan"/>
        </w:rPr>
        <w:t xml:space="preserve">Electrical </w:t>
      </w:r>
      <w:r w:rsidRPr="00AA6604">
        <w:rPr>
          <w:rStyle w:val="StyleUnderline"/>
        </w:rPr>
        <w:t>Workers</w:t>
      </w:r>
      <w:r w:rsidRPr="00AA6604">
        <w:rPr>
          <w:rStyle w:val="StyleUnderline"/>
          <w:highlight w:val="cyan"/>
        </w:rPr>
        <w:t xml:space="preserve"> Local 98</w:t>
      </w:r>
      <w:r w:rsidRPr="00AA6604">
        <w:rPr>
          <w:rStyle w:val="StyleUnderline"/>
        </w:rPr>
        <w:t xml:space="preserve"> in Philadelphia, </w:t>
      </w:r>
      <w:r w:rsidRPr="00AA6604">
        <w:rPr>
          <w:rStyle w:val="StyleUnderline"/>
          <w:highlight w:val="cyan"/>
        </w:rPr>
        <w:t>was sentenced</w:t>
      </w:r>
      <w:r w:rsidRPr="00AA6604">
        <w:rPr>
          <w:sz w:val="14"/>
        </w:rPr>
        <w:t xml:space="preserve"> on Thursday </w:t>
      </w:r>
      <w:r w:rsidRPr="00AA6604">
        <w:rPr>
          <w:rStyle w:val="StyleUnderline"/>
        </w:rPr>
        <w:t>to</w:t>
      </w:r>
      <w:r w:rsidRPr="00AA6604">
        <w:rPr>
          <w:sz w:val="14"/>
        </w:rPr>
        <w:t xml:space="preserve"> six years in </w:t>
      </w:r>
      <w:r w:rsidRPr="00AA6604">
        <w:rPr>
          <w:rStyle w:val="StyleUnderline"/>
        </w:rPr>
        <w:t>prison for bribery and embezzlement</w:t>
      </w:r>
      <w:r w:rsidRPr="00AA6604">
        <w:rPr>
          <w:sz w:val="14"/>
        </w:rPr>
        <w:t xml:space="preserve">. </w:t>
      </w:r>
      <w:r w:rsidRPr="00AA6604">
        <w:rPr>
          <w:rStyle w:val="Emphasis"/>
          <w:highlight w:val="cyan"/>
        </w:rPr>
        <w:t>He stole</w:t>
      </w:r>
      <w:r w:rsidRPr="00AA6604">
        <w:rPr>
          <w:sz w:val="14"/>
        </w:rPr>
        <w:t xml:space="preserve"> about </w:t>
      </w:r>
      <w:r w:rsidRPr="00AA6604">
        <w:rPr>
          <w:rStyle w:val="Emphasis"/>
          <w:highlight w:val="cyan"/>
        </w:rPr>
        <w:t>$600,000</w:t>
      </w:r>
      <w:r w:rsidRPr="00AA6604">
        <w:rPr>
          <w:rStyle w:val="StyleUnderline"/>
          <w:highlight w:val="cyan"/>
        </w:rPr>
        <w:t xml:space="preserve"> </w:t>
      </w:r>
      <w:r w:rsidRPr="00AA6604">
        <w:rPr>
          <w:rStyle w:val="StyleUnderline"/>
        </w:rPr>
        <w:t>from the union over nearly three decades in power</w:t>
      </w:r>
      <w:r w:rsidRPr="00AA6604">
        <w:rPr>
          <w:sz w:val="14"/>
        </w:rPr>
        <w:t xml:space="preserve">. //// “Known as ‘Johnny Doc,’ Dougherty was a longtime power broker in Democratic politics, </w:t>
      </w:r>
      <w:r w:rsidRPr="00AA6604">
        <w:rPr>
          <w:rStyle w:val="Emphasis"/>
          <w:highlight w:val="cyan"/>
        </w:rPr>
        <w:t>steering tens of millions</w:t>
      </w:r>
      <w:r w:rsidRPr="00AA6604">
        <w:rPr>
          <w:rStyle w:val="StyleUnderline"/>
          <w:highlight w:val="cyan"/>
        </w:rPr>
        <w:t xml:space="preserve"> in union campaign contributions to candidates for office, including </w:t>
      </w:r>
      <w:r w:rsidRPr="00AA6604">
        <w:rPr>
          <w:rStyle w:val="Emphasis"/>
          <w:highlight w:val="cyan"/>
        </w:rPr>
        <w:t>his brother</w:t>
      </w:r>
      <w:r w:rsidRPr="00AA6604">
        <w:rPr>
          <w:sz w:val="14"/>
        </w:rPr>
        <w:t xml:space="preserve">, who was elected to the state’s high court in 2015,” the Associated Press </w:t>
      </w:r>
      <w:hyperlink r:id="rId106" w:tgtFrame="_blank" w:history="1">
        <w:r w:rsidRPr="00AA6604">
          <w:rPr>
            <w:rStyle w:val="Hyperlink"/>
          </w:rPr>
          <w:t>reports</w:t>
        </w:r>
      </w:hyperlink>
      <w:r w:rsidRPr="00AA6604">
        <w:rPr>
          <w:sz w:val="14"/>
        </w:rPr>
        <w:t xml:space="preserve">. The nature of the corruption was exactly what you’d expect: //// </w:t>
      </w:r>
      <w:r w:rsidRPr="00AA6604">
        <w:rPr>
          <w:rFonts w:hint="cs"/>
          <w:sz w:val="14"/>
        </w:rPr>
        <w:t xml:space="preserve">Federal prosecutors said </w:t>
      </w:r>
      <w:r w:rsidRPr="00AA6604">
        <w:rPr>
          <w:rStyle w:val="StyleUnderline"/>
          <w:rFonts w:hint="cs"/>
        </w:rPr>
        <w:t xml:space="preserve">Dougherty </w:t>
      </w:r>
      <w:r w:rsidRPr="00AA6604">
        <w:rPr>
          <w:rFonts w:hint="cs"/>
          <w:sz w:val="14"/>
        </w:rPr>
        <w:t xml:space="preserve">also </w:t>
      </w:r>
      <w:r w:rsidRPr="00AA6604">
        <w:rPr>
          <w:rStyle w:val="StyleUnderline"/>
          <w:rFonts w:hint="cs"/>
        </w:rPr>
        <w:t>used the union’s money to buy groceries, restaurant meals, tickets to concerts and sporting events</w:t>
      </w:r>
      <w:r w:rsidRPr="00AA6604">
        <w:rPr>
          <w:rFonts w:hint="cs"/>
          <w:sz w:val="14"/>
        </w:rPr>
        <w:t xml:space="preserve">, and other personal items. </w:t>
      </w:r>
      <w:r w:rsidRPr="00AA6604">
        <w:rPr>
          <w:rStyle w:val="StyleUnderline"/>
          <w:rFonts w:hint="cs"/>
        </w:rPr>
        <w:t>He paid contractors with union funds for work on his house</w:t>
      </w:r>
      <w:r w:rsidRPr="00AA6604">
        <w:rPr>
          <w:rFonts w:hint="cs"/>
          <w:sz w:val="14"/>
        </w:rPr>
        <w:t>, his relatives’ houses and a neighborhood bar he owned, and arranged for friends and family members to be on the union payroll, according to the indictment.</w:t>
      </w:r>
      <w:r w:rsidRPr="00AA6604">
        <w:rPr>
          <w:sz w:val="14"/>
        </w:rPr>
        <w:t xml:space="preserve"> //// Dougherty isn’t the only one to be sent to prison from IBEW Local 98. </w:t>
      </w:r>
      <w:r w:rsidRPr="00AA6604">
        <w:rPr>
          <w:rStyle w:val="StyleUnderline"/>
          <w:highlight w:val="cyan"/>
        </w:rPr>
        <w:t>The union’s former president</w:t>
      </w:r>
      <w:r w:rsidRPr="00AA6604">
        <w:rPr>
          <w:rStyle w:val="StyleUnderline"/>
        </w:rPr>
        <w:t>,</w:t>
      </w:r>
      <w:r w:rsidRPr="00AA6604">
        <w:rPr>
          <w:sz w:val="14"/>
        </w:rPr>
        <w:t xml:space="preserve"> Brian </w:t>
      </w:r>
      <w:r w:rsidRPr="00AA6604">
        <w:rPr>
          <w:rStyle w:val="StyleUnderline"/>
        </w:rPr>
        <w:t xml:space="preserve">Burrows, </w:t>
      </w:r>
      <w:r w:rsidRPr="00AA6604">
        <w:rPr>
          <w:rStyle w:val="StyleUnderline"/>
          <w:highlight w:val="cyan"/>
        </w:rPr>
        <w:t>was sentenced to four years</w:t>
      </w:r>
      <w:r w:rsidRPr="00AA6604">
        <w:rPr>
          <w:rStyle w:val="StyleUnderline"/>
        </w:rPr>
        <w:t xml:space="preserve"> in prison</w:t>
      </w:r>
      <w:r w:rsidRPr="00AA6604">
        <w:rPr>
          <w:sz w:val="14"/>
        </w:rPr>
        <w:t xml:space="preserve"> last month </w:t>
      </w:r>
      <w:r w:rsidRPr="00AA6604">
        <w:rPr>
          <w:rStyle w:val="StyleUnderline"/>
          <w:highlight w:val="cyan"/>
        </w:rPr>
        <w:t>for</w:t>
      </w:r>
      <w:r w:rsidRPr="00AA6604">
        <w:rPr>
          <w:rStyle w:val="StyleUnderline"/>
        </w:rPr>
        <w:t xml:space="preserve"> </w:t>
      </w:r>
      <w:r w:rsidRPr="00AA6604">
        <w:rPr>
          <w:rStyle w:val="StyleUnderline"/>
          <w:highlight w:val="cyan"/>
        </w:rPr>
        <w:t>embezzlement.</w:t>
      </w:r>
      <w:r w:rsidRPr="00AA6604">
        <w:rPr>
          <w:sz w:val="14"/>
        </w:rPr>
        <w:t xml:space="preserve"> </w:t>
      </w:r>
      <w:r w:rsidRPr="00AA6604">
        <w:rPr>
          <w:rStyle w:val="StyleUnderline"/>
        </w:rPr>
        <w:t>Burrows was unrepentant. In a 45-minute speech to the court, he claimed that he delivered the goods for union members through better pay and benefits and that he didn’t know about Dougherty’s corruption</w:t>
      </w:r>
      <w:r w:rsidRPr="00AA6604">
        <w:rPr>
          <w:sz w:val="14"/>
        </w:rPr>
        <w:t>. ////</w:t>
      </w:r>
      <w:r w:rsidRPr="00AA6604">
        <w:rPr>
          <w:rFonts w:hint="cs"/>
          <w:sz w:val="14"/>
        </w:rPr>
        <w:t xml:space="preserve"> </w:t>
      </w:r>
      <w:r w:rsidRPr="00AA6604">
        <w:rPr>
          <w:sz w:val="14"/>
        </w:rPr>
        <w:t xml:space="preserve">The prosecutor noted that </w:t>
      </w:r>
      <w:r w:rsidRPr="00AA6604">
        <w:rPr>
          <w:rStyle w:val="StyleUnderline"/>
        </w:rPr>
        <w:t>he was essentially saying that so long as the union could point to wins for its members, “it was okay to steal from them</w:t>
      </w:r>
      <w:r w:rsidRPr="00AA6604">
        <w:rPr>
          <w:sz w:val="14"/>
        </w:rPr>
        <w:t xml:space="preserve">.” The judge “criticized Burrows not only for an ‘egregious breach’ of the trust of union members but for failing to stop wrongdoing by others, saying he had ‘clearly ignored the warning signs by auditors and other union officials,'” the AP </w:t>
      </w:r>
      <w:hyperlink r:id="rId107" w:tgtFrame="_blank" w:history="1">
        <w:r w:rsidRPr="00AA6604">
          <w:rPr>
            <w:rStyle w:val="Hyperlink"/>
          </w:rPr>
          <w:t>reported</w:t>
        </w:r>
      </w:hyperlink>
      <w:r w:rsidRPr="00AA6604">
        <w:rPr>
          <w:sz w:val="14"/>
        </w:rPr>
        <w:t>. ////</w:t>
      </w:r>
      <w:r w:rsidRPr="00AA6604">
        <w:rPr>
          <w:rStyle w:val="StyleUnderline"/>
          <w:highlight w:val="cyan"/>
        </w:rPr>
        <w:t>This</w:t>
      </w:r>
      <w:r w:rsidRPr="00AA6604">
        <w:rPr>
          <w:rStyle w:val="StyleUnderline"/>
        </w:rPr>
        <w:t xml:space="preserve"> kind of thing </w:t>
      </w:r>
      <w:r w:rsidRPr="00AA6604">
        <w:rPr>
          <w:rStyle w:val="StyleUnderline"/>
          <w:highlight w:val="cyan"/>
        </w:rPr>
        <w:t>doesn’t just happen in local unions in big cities</w:t>
      </w:r>
      <w:r w:rsidRPr="00AA6604">
        <w:rPr>
          <w:rStyle w:val="StyleUnderline"/>
        </w:rPr>
        <w:t xml:space="preserve">. </w:t>
      </w:r>
      <w:r w:rsidRPr="00AA6604">
        <w:rPr>
          <w:rStyle w:val="StyleUnderline"/>
          <w:highlight w:val="cyan"/>
        </w:rPr>
        <w:t>We’re currently in</w:t>
      </w:r>
      <w:r w:rsidRPr="00AA6604">
        <w:rPr>
          <w:rStyle w:val="StyleUnderline"/>
        </w:rPr>
        <w:t xml:space="preserve"> the midst of </w:t>
      </w:r>
      <w:r w:rsidRPr="00AA6604">
        <w:rPr>
          <w:rStyle w:val="Emphasis"/>
          <w:highlight w:val="cyan"/>
        </w:rPr>
        <w:t>yet another</w:t>
      </w:r>
      <w:r w:rsidRPr="00AA6604">
        <w:rPr>
          <w:rStyle w:val="StyleUnderline"/>
        </w:rPr>
        <w:t xml:space="preserve"> </w:t>
      </w:r>
      <w:r w:rsidRPr="00AA6604">
        <w:rPr>
          <w:rStyle w:val="Emphasis"/>
          <w:highlight w:val="cyan"/>
        </w:rPr>
        <w:t>U</w:t>
      </w:r>
      <w:r w:rsidRPr="00AA6604">
        <w:rPr>
          <w:rStyle w:val="StyleUnderline"/>
        </w:rPr>
        <w:t xml:space="preserve">nited </w:t>
      </w:r>
      <w:r w:rsidRPr="00AA6604">
        <w:rPr>
          <w:rStyle w:val="Emphasis"/>
          <w:highlight w:val="cyan"/>
        </w:rPr>
        <w:t>A</w:t>
      </w:r>
      <w:r w:rsidRPr="00AA6604">
        <w:rPr>
          <w:rStyle w:val="StyleUnderline"/>
        </w:rPr>
        <w:t xml:space="preserve">uto </w:t>
      </w:r>
      <w:r w:rsidRPr="00AA6604">
        <w:rPr>
          <w:rStyle w:val="Emphasis"/>
          <w:highlight w:val="cyan"/>
        </w:rPr>
        <w:t>W</w:t>
      </w:r>
      <w:r w:rsidRPr="00AA6604">
        <w:rPr>
          <w:rStyle w:val="StyleUnderline"/>
        </w:rPr>
        <w:t xml:space="preserve">orkers </w:t>
      </w:r>
      <w:hyperlink r:id="rId108" w:tgtFrame="_blank" w:history="1">
        <w:r w:rsidRPr="00AA6604">
          <w:rPr>
            <w:rStyle w:val="Emphasis"/>
            <w:highlight w:val="cyan"/>
          </w:rPr>
          <w:t>fraud investigation</w:t>
        </w:r>
      </w:hyperlink>
      <w:r w:rsidRPr="00AA6604">
        <w:rPr>
          <w:rStyle w:val="Emphasis"/>
        </w:rPr>
        <w:t xml:space="preserve">, </w:t>
      </w:r>
      <w:r w:rsidRPr="00AA6604">
        <w:rPr>
          <w:sz w:val="14"/>
        </w:rPr>
        <w:t xml:space="preserve">which is being </w:t>
      </w:r>
      <w:r w:rsidRPr="00AA6604">
        <w:rPr>
          <w:rStyle w:val="StyleUnderline"/>
        </w:rPr>
        <w:t xml:space="preserve">conducted by the independent fraud monitor that a federal judge appointed in 2021 as part of a consent decree with the Department of Justice after </w:t>
      </w:r>
      <w:r w:rsidRPr="00AA6604">
        <w:rPr>
          <w:rStyle w:val="Emphasis"/>
          <w:highlight w:val="cyan"/>
        </w:rPr>
        <w:t>more than a dozen</w:t>
      </w:r>
      <w:r w:rsidRPr="00AA6604">
        <w:rPr>
          <w:rStyle w:val="StyleUnderline"/>
          <w:highlight w:val="cyan"/>
        </w:rPr>
        <w:t xml:space="preserve"> UAW officials were </w:t>
      </w:r>
      <w:hyperlink r:id="rId109" w:tgtFrame="_blank" w:history="1">
        <w:r w:rsidRPr="00AA6604">
          <w:rPr>
            <w:rStyle w:val="Emphasis"/>
            <w:highlight w:val="cyan"/>
          </w:rPr>
          <w:t>convicted</w:t>
        </w:r>
      </w:hyperlink>
      <w:r w:rsidRPr="00AA6604">
        <w:rPr>
          <w:rStyle w:val="Emphasis"/>
          <w:highlight w:val="cyan"/>
        </w:rPr>
        <w:t xml:space="preserve"> </w:t>
      </w:r>
      <w:r w:rsidRPr="00AA6604">
        <w:rPr>
          <w:rStyle w:val="StyleUnderline"/>
          <w:highlight w:val="cyan"/>
        </w:rPr>
        <w:t>of crimes</w:t>
      </w:r>
      <w:r w:rsidRPr="00AA6604">
        <w:rPr>
          <w:sz w:val="14"/>
          <w:highlight w:val="cyan"/>
        </w:rPr>
        <w:t>.</w:t>
      </w:r>
      <w:r w:rsidRPr="00AA6604">
        <w:rPr>
          <w:sz w:val="14"/>
        </w:rPr>
        <w:t xml:space="preserve"> //// </w:t>
      </w:r>
      <w:r w:rsidRPr="00AA6604">
        <w:rPr>
          <w:rStyle w:val="StyleUnderline"/>
        </w:rPr>
        <w:t xml:space="preserve">UAW president Shawn Fain is under investigation for allegedly asking the UAW vice president in charge of negotiations with Stellantis, Rich Boyer, to take actions to </w:t>
      </w:r>
      <w:hyperlink r:id="rId110" w:tgtFrame="_blank" w:history="1">
        <w:r w:rsidRPr="00AA6604">
          <w:rPr>
            <w:rStyle w:val="StyleUnderline"/>
          </w:rPr>
          <w:t>financially benefit</w:t>
        </w:r>
      </w:hyperlink>
      <w:r w:rsidRPr="00AA6604">
        <w:rPr>
          <w:rStyle w:val="StyleUnderline"/>
        </w:rPr>
        <w:t xml:space="preserve"> his fiancée and her sister. F</w:t>
      </w:r>
      <w:r w:rsidRPr="00AA6604">
        <w:rPr>
          <w:sz w:val="14"/>
        </w:rPr>
        <w:t xml:space="preserve">ain’s fiancée is a financial analyst at the UAW-Chrysler National Training Center (Chrysler is a Stellantis brand). Fain is accused of retaliating against Boyer, after Boyer refused to comply, by removing the Stellantis contract from his purview. //// Fain faces similar accusations from Margaret Mock, the UAW secretary-treasurer. She, too, says Fain directed her to commit financial impropriety and, after she refused, retaliated by removing responsibilities from her. //// </w:t>
      </w:r>
      <w:r w:rsidRPr="00AA6604">
        <w:rPr>
          <w:rStyle w:val="StyleUnderline"/>
          <w:highlight w:val="cyan"/>
        </w:rPr>
        <w:t>The UAW has stonewalled investigatory efforts</w:t>
      </w:r>
      <w:r w:rsidRPr="00AA6604">
        <w:rPr>
          <w:rStyle w:val="StyleUnderline"/>
        </w:rPr>
        <w:t xml:space="preserve"> by the court-appointed monitor</w:t>
      </w:r>
      <w:r w:rsidRPr="00AA6604">
        <w:rPr>
          <w:sz w:val="14"/>
        </w:rPr>
        <w:t xml:space="preserve">. It has completely changed its tune on compliance since Fain became a target of investigations. As recently as December, Fain urged complete compliance with the monitor, who, under the consent decree, is supposed to have the same access to union records as the union president. Since February, when the investigations into Fain began, compliance has been slow and partial. </w:t>
      </w:r>
      <w:r w:rsidRPr="00AA6604">
        <w:rPr>
          <w:rStyle w:val="StyleUnderline"/>
        </w:rPr>
        <w:t>Between February and April 2024, the UAW had produced only 18 of 116,000 potentially relevant documents to the monitor’s investigation</w:t>
      </w:r>
      <w:r w:rsidRPr="00AA6604">
        <w:rPr>
          <w:sz w:val="14"/>
        </w:rPr>
        <w:t xml:space="preserve">. //// Fain was supposed to be the “reformer” when he defeated then-president Ray Curry in 2023. The third candidate in that race was Will Lehman, a socialist. With those choices, it’s no wonder voter turnout was only about 10 percent of the UAW’s national membership.//// And </w:t>
      </w:r>
      <w:r w:rsidRPr="00AA6604">
        <w:rPr>
          <w:rStyle w:val="Emphasis"/>
        </w:rPr>
        <w:t xml:space="preserve">it’s no wonder that </w:t>
      </w:r>
      <w:r w:rsidRPr="00AA6604">
        <w:rPr>
          <w:rStyle w:val="Emphasis"/>
          <w:highlight w:val="cyan"/>
        </w:rPr>
        <w:t>most workers want no part of labor</w:t>
      </w:r>
      <w:r w:rsidRPr="00AA6604">
        <w:rPr>
          <w:rStyle w:val="Emphasis"/>
        </w:rPr>
        <w:t xml:space="preserve"> unions</w:t>
      </w:r>
      <w:r w:rsidRPr="00AA6604">
        <w:rPr>
          <w:sz w:val="14"/>
        </w:rPr>
        <w:t xml:space="preserve">. </w:t>
      </w:r>
      <w:r w:rsidRPr="00AA6604">
        <w:rPr>
          <w:rStyle w:val="Emphasis"/>
        </w:rPr>
        <w:t>Politicians like to talk a big game about how unions stand up for workers, but, in</w:t>
      </w:r>
      <w:r w:rsidRPr="00AA6604">
        <w:rPr>
          <w:sz w:val="14"/>
        </w:rPr>
        <w:t xml:space="preserve"> addition to not supporting much of the political activism unions engage in, </w:t>
      </w:r>
      <w:r w:rsidRPr="00AA6604">
        <w:rPr>
          <w:rStyle w:val="Emphasis"/>
          <w:highlight w:val="cyan"/>
        </w:rPr>
        <w:t>workers don’t like being stolen from</w:t>
      </w:r>
      <w:r w:rsidRPr="00AA6604">
        <w:rPr>
          <w:sz w:val="14"/>
        </w:rPr>
        <w:t>. It’s good that men like Dougherty and Burrows are being brought to justice, but they’re both 64 years old and have gotten away with their misbehavior for decades. Don’t think workers didn’t notice that.</w:t>
      </w:r>
    </w:p>
    <w:p w14:paraId="668DF9D3" w14:textId="77777777" w:rsidR="00E24099" w:rsidRDefault="00E24099" w:rsidP="00FD2B63"/>
    <w:p w14:paraId="2F7892B4" w14:textId="77777777" w:rsidR="00E24099" w:rsidRDefault="00E24099" w:rsidP="00FD2B63"/>
    <w:p w14:paraId="2146DD32" w14:textId="77777777" w:rsidR="00E24099" w:rsidRPr="005F4B7E" w:rsidRDefault="00E24099" w:rsidP="00E24099">
      <w:pPr>
        <w:pStyle w:val="Heading4"/>
      </w:pPr>
      <w:r w:rsidRPr="005F4B7E">
        <w:t>Unions and the NLRA are completely undercut by the court system</w:t>
      </w:r>
    </w:p>
    <w:p w14:paraId="36A08BCD" w14:textId="77777777" w:rsidR="00E24099" w:rsidRDefault="00E24099" w:rsidP="00E24099">
      <w:r w:rsidRPr="00137933">
        <w:rPr>
          <w:sz w:val="28"/>
          <w:szCs w:val="28"/>
        </w:rPr>
        <w:t xml:space="preserve">Steven </w:t>
      </w:r>
      <w:r w:rsidRPr="00137933">
        <w:rPr>
          <w:b/>
          <w:bCs/>
          <w:sz w:val="28"/>
          <w:szCs w:val="28"/>
        </w:rPr>
        <w:t>Greenhouse</w:t>
      </w:r>
      <w:r>
        <w:t xml:space="preserve">, The Guardian, June </w:t>
      </w:r>
      <w:r w:rsidRPr="00137933">
        <w:rPr>
          <w:b/>
          <w:bCs/>
          <w:sz w:val="28"/>
          <w:szCs w:val="28"/>
        </w:rPr>
        <w:t>2024</w:t>
      </w:r>
      <w:r>
        <w:t xml:space="preserve"> </w:t>
      </w:r>
      <w:r w:rsidRPr="00137933">
        <w:rPr>
          <w:sz w:val="14"/>
          <w:szCs w:val="14"/>
        </w:rPr>
        <w:t>Steven Greenhouse is a senior fellow at The Century Foundation, where he writes about wages and working conditions, labor organizing, and other workplace issues. Before coming to The Century Foundation, he was a reporter for the New York Times for thirty-one years, spending his last nineteen years there as its labor and workplace reporter, before retiring from the paper in December 2014. He is the author of Beaten Down, Worked Up: The Past, Present, and Future of American Labor, published by Alfred A. Knopf in 2019.</w:t>
      </w:r>
      <w:r>
        <w:rPr>
          <w:sz w:val="14"/>
          <w:szCs w:val="14"/>
        </w:rPr>
        <w:t xml:space="preserve"> </w:t>
      </w:r>
      <w:r>
        <w:t xml:space="preserve">Most Americans have no idea how anti-worker the US supreme court has become, </w:t>
      </w:r>
      <w:hyperlink r:id="rId111" w:history="1">
        <w:r w:rsidRPr="00137933">
          <w:rPr>
            <w:rStyle w:val="Hyperlink"/>
            <w:color w:val="auto"/>
          </w:rPr>
          <w:t>https://www.theguardian.com/commentisfree/article/2024/jun/28/supreme-court-anti-worker-decisions-cases</w:t>
        </w:r>
      </w:hyperlink>
      <w:r>
        <w:t xml:space="preserve"> </w:t>
      </w:r>
      <w:r w:rsidRPr="008A306C">
        <w:rPr>
          <w:b/>
          <w:bCs/>
          <w:sz w:val="16"/>
          <w:szCs w:val="16"/>
        </w:rPr>
        <w:t>[</w:t>
      </w:r>
      <w:r>
        <w:rPr>
          <w:b/>
          <w:bCs/>
          <w:sz w:val="16"/>
          <w:szCs w:val="16"/>
        </w:rPr>
        <w:t>SM</w:t>
      </w:r>
      <w:r w:rsidRPr="008A306C">
        <w:rPr>
          <w:b/>
          <w:bCs/>
          <w:sz w:val="16"/>
          <w:szCs w:val="16"/>
        </w:rPr>
        <w:t xml:space="preserve"> SUMMER25]</w:t>
      </w:r>
    </w:p>
    <w:p w14:paraId="481FF9A2" w14:textId="77777777" w:rsidR="00E24099" w:rsidRPr="00137933" w:rsidRDefault="00E24099" w:rsidP="00E24099">
      <w:pPr>
        <w:rPr>
          <w:sz w:val="14"/>
          <w:szCs w:val="14"/>
        </w:rPr>
      </w:pPr>
    </w:p>
    <w:p w14:paraId="0DB8A49B" w14:textId="77777777" w:rsidR="00E24099" w:rsidRPr="00DA5E3B" w:rsidRDefault="00E24099" w:rsidP="00E24099">
      <w:r w:rsidRPr="005F4B7E">
        <w:rPr>
          <w:u w:val="single"/>
        </w:rPr>
        <w:t>U</w:t>
      </w:r>
      <w:r w:rsidRPr="00DA5E3B">
        <w:rPr>
          <w:u w:val="single"/>
        </w:rPr>
        <w:t xml:space="preserve">nder Chief Justice John Roberts, </w:t>
      </w:r>
      <w:r w:rsidRPr="00DA5E3B">
        <w:rPr>
          <w:highlight w:val="cyan"/>
          <w:u w:val="single"/>
        </w:rPr>
        <w:t>the supreme court has been supremely pro-corporate</w:t>
      </w:r>
      <w:r w:rsidRPr="00DA5E3B">
        <w:rPr>
          <w:u w:val="single"/>
        </w:rPr>
        <w:t xml:space="preserve"> – one study even </w:t>
      </w:r>
      <w:hyperlink r:id="rId112" w:history="1">
        <w:r w:rsidRPr="00DA5E3B">
          <w:rPr>
            <w:rStyle w:val="Hyperlink"/>
            <w:color w:val="auto"/>
          </w:rPr>
          <w:t>called</w:t>
        </w:r>
      </w:hyperlink>
      <w:r w:rsidRPr="00DA5E3B">
        <w:rPr>
          <w:u w:val="single"/>
        </w:rPr>
        <w:t xml:space="preserve"> the Roberts court </w:t>
      </w:r>
      <w:r w:rsidRPr="00DA5E3B">
        <w:rPr>
          <w:b/>
          <w:bCs/>
          <w:highlight w:val="cyan"/>
          <w:u w:val="single"/>
        </w:rPr>
        <w:t>“the most pro-business court in history”.</w:t>
      </w:r>
      <w:r w:rsidRPr="00DA5E3B">
        <w:rPr>
          <w:u w:val="single"/>
        </w:rPr>
        <w:t xml:space="preserve"> Not only have many justices been groomed and </w:t>
      </w:r>
      <w:hyperlink r:id="rId113" w:history="1">
        <w:r w:rsidRPr="00DA5E3B">
          <w:rPr>
            <w:rStyle w:val="Hyperlink"/>
            <w:color w:val="auto"/>
          </w:rPr>
          <w:t>vetted</w:t>
        </w:r>
      </w:hyperlink>
      <w:r w:rsidRPr="00DA5E3B">
        <w:rPr>
          <w:u w:val="single"/>
        </w:rPr>
        <w:t> by the business-backed Federalist Society, but </w:t>
      </w:r>
      <w:hyperlink r:id="rId114" w:history="1">
        <w:r w:rsidRPr="00DA5E3B">
          <w:rPr>
            <w:rStyle w:val="Hyperlink"/>
            <w:color w:val="auto"/>
            <w:highlight w:val="cyan"/>
          </w:rPr>
          <w:t>Clarence Thomas</w:t>
        </w:r>
      </w:hyperlink>
      <w:r w:rsidRPr="00DA5E3B">
        <w:rPr>
          <w:highlight w:val="cyan"/>
          <w:u w:val="single"/>
        </w:rPr>
        <w:t> and </w:t>
      </w:r>
      <w:hyperlink r:id="rId115" w:history="1">
        <w:r w:rsidRPr="00DA5E3B">
          <w:rPr>
            <w:rStyle w:val="Hyperlink"/>
            <w:color w:val="auto"/>
            <w:highlight w:val="cyan"/>
          </w:rPr>
          <w:t>Samuel Alito</w:t>
        </w:r>
      </w:hyperlink>
      <w:r w:rsidRPr="00DA5E3B">
        <w:rPr>
          <w:highlight w:val="cyan"/>
          <w:u w:val="single"/>
        </w:rPr>
        <w:t> have taken lavish favors from billionaire corporate titans.</w:t>
      </w:r>
      <w:r w:rsidRPr="00DA5E3B">
        <w:t xml:space="preserve"> </w:t>
      </w:r>
      <w:r w:rsidRPr="00DA5E3B">
        <w:rPr>
          <w:sz w:val="18"/>
          <w:szCs w:val="18"/>
        </w:rPr>
        <w:t>Thomas has even </w:t>
      </w:r>
      <w:hyperlink r:id="rId116" w:history="1">
        <w:r w:rsidRPr="00DA5E3B">
          <w:rPr>
            <w:rStyle w:val="Hyperlink"/>
            <w:color w:val="auto"/>
            <w:sz w:val="18"/>
            <w:szCs w:val="18"/>
            <w:u w:val="none"/>
          </w:rPr>
          <w:t>spoken</w:t>
        </w:r>
      </w:hyperlink>
      <w:r w:rsidRPr="00DA5E3B">
        <w:rPr>
          <w:sz w:val="18"/>
          <w:szCs w:val="18"/>
        </w:rPr>
        <w:t> at two Koch network fundraising “donor summits”, gatherings of rightwing, ultra-wealthy business barons.</w:t>
      </w:r>
      <w:r w:rsidRPr="005F4B7E">
        <w:rPr>
          <w:sz w:val="18"/>
          <w:szCs w:val="18"/>
        </w:rPr>
        <w:t xml:space="preserve"> </w:t>
      </w:r>
      <w:r w:rsidRPr="00DA5E3B">
        <w:rPr>
          <w:sz w:val="18"/>
          <w:szCs w:val="18"/>
        </w:rPr>
        <w:t>While the court is decidedly pro-corporate, most Americans probably don’t know just how anti-worker and anti-union it really is. The justices have often shown a stunning callousness toward workers, and that means a callousness toward average Americans. One of the most egregious examples was a 2014 ruling – with an opinion written by Thomas – that held that Amazon, which holds workers up to 25 minutes after the ends of their shifts waiting to be screened to ensure they didn’t steal anything, </w:t>
      </w:r>
      <w:hyperlink r:id="rId117" w:history="1">
        <w:r w:rsidRPr="00DA5E3B">
          <w:rPr>
            <w:rStyle w:val="Hyperlink"/>
            <w:color w:val="auto"/>
            <w:sz w:val="18"/>
            <w:szCs w:val="18"/>
            <w:u w:val="none"/>
          </w:rPr>
          <w:t>doesn’t</w:t>
        </w:r>
      </w:hyperlink>
      <w:r w:rsidRPr="00DA5E3B">
        <w:rPr>
          <w:sz w:val="18"/>
          <w:szCs w:val="18"/>
        </w:rPr>
        <w:t> have to pay them for that time.</w:t>
      </w:r>
      <w:r>
        <w:t xml:space="preserve"> </w:t>
      </w:r>
      <w:r w:rsidRPr="00DA5E3B">
        <w:rPr>
          <w:u w:val="single"/>
        </w:rPr>
        <w:t xml:space="preserve">Or take this month’s decision in which the </w:t>
      </w:r>
      <w:r w:rsidRPr="00DA5E3B">
        <w:rPr>
          <w:highlight w:val="cyan"/>
          <w:u w:val="single"/>
        </w:rPr>
        <w:t>court </w:t>
      </w:r>
      <w:hyperlink r:id="rId118" w:anchor=":~:text=The%20US%20supreme%20court%20sided,as%20unfair%20under%20federal%20law." w:history="1">
        <w:r w:rsidRPr="00DA5E3B">
          <w:rPr>
            <w:rStyle w:val="Hyperlink"/>
            <w:color w:val="auto"/>
            <w:highlight w:val="cyan"/>
          </w:rPr>
          <w:t>ruled</w:t>
        </w:r>
      </w:hyperlink>
      <w:r w:rsidRPr="00DA5E3B">
        <w:rPr>
          <w:highlight w:val="cyan"/>
          <w:u w:val="single"/>
        </w:rPr>
        <w:t> in favor of Starbucks by making it harder for</w:t>
      </w:r>
      <w:r w:rsidRPr="00DA5E3B">
        <w:rPr>
          <w:u w:val="single"/>
        </w:rPr>
        <w:t xml:space="preserve"> the National Labor Relations Board </w:t>
      </w:r>
      <w:r w:rsidRPr="00DA5E3B">
        <w:rPr>
          <w:highlight w:val="cyan"/>
          <w:u w:val="single"/>
        </w:rPr>
        <w:t>(NLRB) to win rapid reinstatement of workers who are illegally fired for supporting a union.</w:t>
      </w:r>
      <w:r w:rsidRPr="00DA5E3B">
        <w:rPr>
          <w:u w:val="single"/>
        </w:rPr>
        <w:t xml:space="preserve"> In that case, Starbucks fired five of the six baristas who were heading an effort to unionize a Memphis Starbucks. After NLRB officials found that the workers had been fired unlawfully for backing a union, a federal judge agreed to the NLRB’s request to issue an injunction to quickly reinstate them</w:t>
      </w:r>
      <w:r w:rsidRPr="00DA5E3B">
        <w:t xml:space="preserve">. </w:t>
      </w:r>
      <w:r w:rsidRPr="00DA5E3B">
        <w:rPr>
          <w:sz w:val="18"/>
          <w:szCs w:val="18"/>
        </w:rPr>
        <w:t>Many labor relations experts say it’s important for the NLRB to be able to win quick reinstatement after companies fire workers who lead unionization drives, as Starbucks has repeatedly done, because those firings often terrify co-workers and cause union drives to collapse</w:t>
      </w:r>
      <w:r w:rsidRPr="00DA5E3B">
        <w:rPr>
          <w:sz w:val="18"/>
          <w:szCs w:val="18"/>
          <w:u w:val="single"/>
        </w:rPr>
        <w:t>.</w:t>
      </w:r>
      <w:r w:rsidRPr="005F4B7E">
        <w:rPr>
          <w:u w:val="single"/>
        </w:rPr>
        <w:t xml:space="preserve"> </w:t>
      </w:r>
      <w:r w:rsidRPr="00DA5E3B">
        <w:rPr>
          <w:b/>
          <w:bCs/>
          <w:highlight w:val="cyan"/>
          <w:u w:val="single"/>
        </w:rPr>
        <w:t>They seem to view workers and unions as unwelcome nuisances that are seeking to make life difficult for corporations</w:t>
      </w:r>
      <w:r w:rsidRPr="005F4B7E">
        <w:rPr>
          <w:b/>
          <w:bCs/>
          <w:u w:val="single"/>
        </w:rPr>
        <w:t xml:space="preserve"> </w:t>
      </w:r>
      <w:r w:rsidRPr="00DA5E3B">
        <w:rPr>
          <w:sz w:val="18"/>
          <w:szCs w:val="18"/>
        </w:rPr>
        <w:t>Writing the court’s </w:t>
      </w:r>
      <w:hyperlink r:id="rId119" w:history="1">
        <w:r w:rsidRPr="00DA5E3B">
          <w:rPr>
            <w:rStyle w:val="Hyperlink"/>
            <w:color w:val="auto"/>
            <w:sz w:val="18"/>
            <w:szCs w:val="18"/>
            <w:u w:val="none"/>
          </w:rPr>
          <w:t>majority opinion</w:t>
        </w:r>
      </w:hyperlink>
      <w:r w:rsidRPr="00DA5E3B">
        <w:rPr>
          <w:sz w:val="18"/>
          <w:szCs w:val="18"/>
        </w:rPr>
        <w:t>, Thomas ignored all that, oblivious to the injustices and suffering that many workers face when they exercise their right to form a union. Thomas said that federal judges, when issuing such injunctions, should follow a more exacting four-part test, rather than the worker-friendly two-part test the NLRB favored. Thomas’s opinion also ignored some glaring facts: the union has accused Starbucks </w:t>
      </w:r>
      <w:hyperlink r:id="rId120" w:history="1">
        <w:r w:rsidRPr="00DA5E3B">
          <w:rPr>
            <w:rStyle w:val="Hyperlink"/>
            <w:color w:val="auto"/>
            <w:sz w:val="18"/>
            <w:szCs w:val="18"/>
            <w:u w:val="none"/>
          </w:rPr>
          <w:t>of firing 150 pro-union baristas</w:t>
        </w:r>
      </w:hyperlink>
      <w:r w:rsidRPr="00DA5E3B">
        <w:rPr>
          <w:sz w:val="18"/>
          <w:szCs w:val="18"/>
        </w:rPr>
        <w:t>, and the NLRB has accused Starbucks of an astoundingly high number of violations of the law – 436 – in its efforts to block unionization.</w:t>
      </w:r>
      <w:r w:rsidRPr="005F4B7E">
        <w:rPr>
          <w:sz w:val="18"/>
          <w:szCs w:val="18"/>
        </w:rPr>
        <w:t xml:space="preserve"> </w:t>
      </w:r>
      <w:r w:rsidRPr="00DA5E3B">
        <w:rPr>
          <w:sz w:val="18"/>
          <w:szCs w:val="18"/>
        </w:rPr>
        <w:t>In contrast to Thomas, Ketanji Brown Jackson, in a </w:t>
      </w:r>
      <w:hyperlink r:id="rId121" w:history="1">
        <w:r w:rsidRPr="00DA5E3B">
          <w:rPr>
            <w:rStyle w:val="Hyperlink"/>
            <w:color w:val="auto"/>
            <w:sz w:val="18"/>
            <w:szCs w:val="18"/>
            <w:u w:val="none"/>
          </w:rPr>
          <w:t>partial concurrence and partial dissent</w:t>
        </w:r>
      </w:hyperlink>
      <w:r w:rsidRPr="00DA5E3B">
        <w:rPr>
          <w:sz w:val="18"/>
          <w:szCs w:val="18"/>
        </w:rPr>
        <w:t>, acknowledged the injustices and delays that pro-union workers often face. She wrote that “Congress, in enacting the National Labor Relations Act, recognized that delay in vindicating labor rights ‘during the “notoriously glacial” course of NLRB proceedings’ can lead to their defeat”. Jackson noted that the litigation over reinstating the Memphis baristas had dragged on for two years. (It was dismaying that Justices Elena Kagan and Sonia Sotomayor signed Thomas’s soulless, unsympathetic majority opinion rather than Jackson’s.)</w:t>
      </w:r>
      <w:r>
        <w:t xml:space="preserve"> </w:t>
      </w:r>
      <w:r w:rsidRPr="00DA5E3B">
        <w:rPr>
          <w:u w:val="single"/>
        </w:rPr>
        <w:t xml:space="preserve">A </w:t>
      </w:r>
      <w:r w:rsidRPr="00DA5E3B">
        <w:rPr>
          <w:highlight w:val="cyan"/>
          <w:u w:val="single"/>
        </w:rPr>
        <w:t>2022 study </w:t>
      </w:r>
      <w:hyperlink r:id="rId122" w:history="1">
        <w:r w:rsidRPr="00DA5E3B">
          <w:rPr>
            <w:rStyle w:val="Hyperlink"/>
            <w:color w:val="auto"/>
            <w:highlight w:val="cyan"/>
          </w:rPr>
          <w:t>found</w:t>
        </w:r>
      </w:hyperlink>
      <w:r w:rsidRPr="00DA5E3B">
        <w:rPr>
          <w:highlight w:val="cyan"/>
          <w:u w:val="single"/>
        </w:rPr>
        <w:t> that of the 57 justices who have sat on the court over the past century, the six justices with the most pro-business voting records are the six members of today’s 6-3, rightwing super-majority, all appointed by Republican presidents</w:t>
      </w:r>
      <w:r w:rsidRPr="00DA5E3B">
        <w:rPr>
          <w:u w:val="single"/>
        </w:rPr>
        <w:t xml:space="preserve">: Thomas, Alito, Roberts, Neil Gorsuch, Brett Kavanaugh, and Amy Coney Barrett. The study found that </w:t>
      </w:r>
      <w:r w:rsidRPr="00DA5E3B">
        <w:rPr>
          <w:highlight w:val="cyan"/>
          <w:u w:val="single"/>
        </w:rPr>
        <w:t>Donald Trump’s three appointees</w:t>
      </w:r>
      <w:r w:rsidRPr="00DA5E3B">
        <w:rPr>
          <w:u w:val="single"/>
        </w:rPr>
        <w:t xml:space="preserve"> – Gorsuch, Kavanaugh and Barrett – </w:t>
      </w:r>
      <w:r w:rsidRPr="00DA5E3B">
        <w:rPr>
          <w:highlight w:val="cyan"/>
          <w:u w:val="single"/>
        </w:rPr>
        <w:t>were the three most pro-business justices of the 57 evaluated.</w:t>
      </w:r>
      <w:r w:rsidRPr="00DA5E3B">
        <w:rPr>
          <w:u w:val="single"/>
        </w:rPr>
        <w:t xml:space="preserve"> (That study also found that </w:t>
      </w:r>
      <w:r w:rsidRPr="00DA5E3B">
        <w:rPr>
          <w:highlight w:val="cyan"/>
          <w:u w:val="single"/>
        </w:rPr>
        <w:t>the court’s Democratic appointees at the time – Kagan, Sotomayor and Stephen Breyer – were among the top 20 pro-business justices.)</w:t>
      </w:r>
      <w:r w:rsidRPr="005F4B7E">
        <w:t xml:space="preserve"> </w:t>
      </w:r>
      <w:r w:rsidRPr="00DA5E3B">
        <w:rPr>
          <w:sz w:val="18"/>
          <w:szCs w:val="18"/>
        </w:rPr>
        <w:t>All this is a far cry from when some justices were true champions of workers. Arthur Goldberg had been the general counsel of the United Steelworkers and served as secretary of labor under John F Kennedy. Justice William J Brennan Jr, whose father was a union official, was famous for going to bat for workers. As a lawyer, Louis Brandeis filed famous, detailed supreme court briefs in cases that sought to uphold pro-worker laws.</w:t>
      </w:r>
      <w:r w:rsidRPr="005F4B7E">
        <w:rPr>
          <w:sz w:val="18"/>
          <w:szCs w:val="18"/>
        </w:rPr>
        <w:t xml:space="preserve"> </w:t>
      </w:r>
      <w:r w:rsidRPr="00DA5E3B">
        <w:rPr>
          <w:sz w:val="18"/>
          <w:szCs w:val="18"/>
        </w:rPr>
        <w:t>In sharp contrast, today’s conservative judges seem to almost reflexively rule against workers and unions. They seem to view workers and unions as unwelcome nuisances that are seeking to make life difficult for corporations as they pursue their noble mission of maximizing their profits and share prices.</w:t>
      </w:r>
      <w:r w:rsidRPr="005F4B7E">
        <w:rPr>
          <w:sz w:val="18"/>
          <w:szCs w:val="18"/>
        </w:rPr>
        <w:t xml:space="preserve"> </w:t>
      </w:r>
      <w:r w:rsidRPr="00DA5E3B">
        <w:rPr>
          <w:sz w:val="18"/>
          <w:szCs w:val="18"/>
        </w:rPr>
        <w:t>Take the court’s 5-4 </w:t>
      </w:r>
      <w:hyperlink r:id="rId123" w:history="1">
        <w:r w:rsidRPr="00DA5E3B">
          <w:rPr>
            <w:rStyle w:val="Hyperlink"/>
            <w:color w:val="auto"/>
            <w:sz w:val="18"/>
            <w:szCs w:val="18"/>
            <w:u w:val="none"/>
          </w:rPr>
          <w:t>Epic Systems ruling</w:t>
        </w:r>
      </w:hyperlink>
      <w:r w:rsidRPr="00DA5E3B">
        <w:rPr>
          <w:sz w:val="18"/>
          <w:szCs w:val="18"/>
        </w:rPr>
        <w:t> of 2018.</w:t>
      </w:r>
      <w:r w:rsidRPr="00DA5E3B">
        <w:t xml:space="preserve"> </w:t>
      </w:r>
      <w:r w:rsidRPr="00DA5E3B">
        <w:rPr>
          <w:highlight w:val="cyan"/>
          <w:u w:val="single"/>
        </w:rPr>
        <w:t>Gorsuch’s majority opinion blessed corporations’ efforts to prohibit workers from filing class-action lawsuits. It instead let employers require employees to pursue their grievances through individual, closed-door arbitrations, which greatly favor employers</w:t>
      </w:r>
      <w:r w:rsidRPr="00DA5E3B">
        <w:rPr>
          <w:u w:val="single"/>
        </w:rPr>
        <w:t>, </w:t>
      </w:r>
      <w:hyperlink r:id="rId124" w:anchor="epi-toc-10" w:history="1">
        <w:r w:rsidRPr="00DA5E3B">
          <w:rPr>
            <w:rStyle w:val="Hyperlink"/>
            <w:color w:val="auto"/>
          </w:rPr>
          <w:t>according to various studies</w:t>
        </w:r>
      </w:hyperlink>
      <w:r w:rsidRPr="00DA5E3B">
        <w:rPr>
          <w:u w:val="single"/>
        </w:rPr>
        <w:t xml:space="preserve">. Because lawyers are far less willing to take individual worker cases than class actions, Epic Systems </w:t>
      </w:r>
      <w:r w:rsidRPr="00DA5E3B">
        <w:rPr>
          <w:highlight w:val="cyan"/>
          <w:u w:val="single"/>
        </w:rPr>
        <w:t>gutted workers’ ability to vindicate their rights against sexual harassment, racial discrimination and wage theft.</w:t>
      </w:r>
      <w:r>
        <w:t xml:space="preserve"> </w:t>
      </w:r>
      <w:r w:rsidRPr="00DA5E3B">
        <w:rPr>
          <w:sz w:val="18"/>
          <w:szCs w:val="18"/>
        </w:rPr>
        <w:t>In her </w:t>
      </w:r>
      <w:hyperlink r:id="rId125" w:anchor="page=32" w:history="1">
        <w:r w:rsidRPr="00DA5E3B">
          <w:rPr>
            <w:rStyle w:val="Hyperlink"/>
            <w:color w:val="auto"/>
            <w:sz w:val="18"/>
            <w:szCs w:val="18"/>
            <w:u w:val="none"/>
          </w:rPr>
          <w:t>dissent</w:t>
        </w:r>
      </w:hyperlink>
      <w:r w:rsidRPr="00DA5E3B">
        <w:rPr>
          <w:sz w:val="18"/>
          <w:szCs w:val="18"/>
        </w:rPr>
        <w:t>, Justice Ruth Bader Ginsburg called the majority opinion “egregiously wrong”. She also said the ruling would result in “huge under-enforcement of federal and state statutes designed to advance the wellbeing of vulnerable workers”. Ginsburg added that it’s difficult and potentially perilous to pursue small claims individually. “By joining hands in litigation,” she wrote, “workers can spread the costs of litigation and reduce the risk of employer retaliation.”</w:t>
      </w:r>
      <w:r w:rsidRPr="005F4B7E">
        <w:rPr>
          <w:sz w:val="18"/>
          <w:szCs w:val="18"/>
        </w:rPr>
        <w:t xml:space="preserve"> </w:t>
      </w:r>
      <w:r w:rsidRPr="00DA5E3B">
        <w:rPr>
          <w:sz w:val="18"/>
          <w:szCs w:val="18"/>
        </w:rPr>
        <w:t>Another case that showed shocking insensitivity toward workers’ concerns was the 2007 Lilly Ledbetter case. Ledbetter was a supervisor at a Goodyear tire plant in Alabama, where for years she earned substantially less than the 16 men at the same management level. That pay discrimination was hidden from her, and she learned of it only after more than 15 years on the job. Alito wrote the court’s inflexible, unsympathetic 5-4 majority opinion, ruling that her case should be thrown out because she had failed to file her complaint within 180 days after her pay was set, as the law called for.</w:t>
      </w:r>
      <w:r w:rsidRPr="005F4B7E">
        <w:rPr>
          <w:sz w:val="18"/>
          <w:szCs w:val="18"/>
        </w:rPr>
        <w:t xml:space="preserve"> </w:t>
      </w:r>
      <w:r w:rsidRPr="00DA5E3B">
        <w:rPr>
          <w:sz w:val="18"/>
          <w:szCs w:val="18"/>
        </w:rPr>
        <w:t>Ginsburg angrily </w:t>
      </w:r>
      <w:hyperlink r:id="rId126" w:history="1">
        <w:r w:rsidRPr="00DA5E3B">
          <w:rPr>
            <w:rStyle w:val="Hyperlink"/>
            <w:color w:val="auto"/>
            <w:sz w:val="18"/>
            <w:szCs w:val="18"/>
            <w:u w:val="none"/>
          </w:rPr>
          <w:t>dissented</w:t>
        </w:r>
      </w:hyperlink>
      <w:r w:rsidRPr="00DA5E3B">
        <w:rPr>
          <w:sz w:val="18"/>
          <w:szCs w:val="18"/>
        </w:rPr>
        <w:t>, writing that the ruling “is totally at odds with the robust protection against workplace discrimination Congress intended Title VII to secure”. Ginsburg added that Alito’s majority opinion “does not comprehend, or is indifferent to, the insidious way in which women can be victims of pay discrimination”.</w:t>
      </w:r>
      <w:r>
        <w:t xml:space="preserve"> </w:t>
      </w:r>
      <w:r w:rsidRPr="00DA5E3B">
        <w:t xml:space="preserve">There have been some recent anti-union cases. Last year, in Glacier Northwest, </w:t>
      </w:r>
      <w:r w:rsidRPr="00DA5E3B">
        <w:rPr>
          <w:b/>
          <w:bCs/>
          <w:highlight w:val="cyan"/>
          <w:u w:val="single"/>
        </w:rPr>
        <w:t>the court made it </w:t>
      </w:r>
      <w:hyperlink r:id="rId127" w:history="1">
        <w:r w:rsidRPr="00DA5E3B">
          <w:rPr>
            <w:rStyle w:val="Hyperlink"/>
            <w:b/>
            <w:bCs/>
            <w:color w:val="auto"/>
            <w:highlight w:val="cyan"/>
          </w:rPr>
          <w:t>easier for corporations to sue unions</w:t>
        </w:r>
      </w:hyperlink>
      <w:r w:rsidRPr="00DA5E3B">
        <w:rPr>
          <w:b/>
          <w:bCs/>
          <w:highlight w:val="cyan"/>
          <w:u w:val="single"/>
        </w:rPr>
        <w:t> for any financial damage they suffer when workers go on strike</w:t>
      </w:r>
      <w:r w:rsidRPr="00DA5E3B">
        <w:rPr>
          <w:u w:val="single"/>
        </w:rPr>
        <w:t xml:space="preserve"> – a ruling that could discourage workers from using their most powerful form of leverage. In 2021, in the </w:t>
      </w:r>
      <w:hyperlink r:id="rId128" w:history="1">
        <w:r w:rsidRPr="00DA5E3B">
          <w:rPr>
            <w:rStyle w:val="Hyperlink"/>
            <w:color w:val="auto"/>
          </w:rPr>
          <w:t>Cedar Point Nursery</w:t>
        </w:r>
      </w:hyperlink>
      <w:r w:rsidRPr="00DA5E3B">
        <w:rPr>
          <w:u w:val="single"/>
        </w:rPr>
        <w:t> case</w:t>
      </w:r>
      <w:r w:rsidRPr="00DA5E3B">
        <w:rPr>
          <w:highlight w:val="cyan"/>
          <w:u w:val="single"/>
        </w:rPr>
        <w:t>, the court put property rights far above worker rights</w:t>
      </w:r>
      <w:r w:rsidRPr="00DA5E3B">
        <w:rPr>
          <w:u w:val="single"/>
        </w:rPr>
        <w:t xml:space="preserve"> and union rights when it overturned part of a California law, inspired by Cesar Chavez, that granted union organizers a right to go on farm owners’ property to speak with farm workers.</w:t>
      </w:r>
      <w:r w:rsidRPr="005F4B7E">
        <w:rPr>
          <w:u w:val="single"/>
        </w:rPr>
        <w:t xml:space="preserve"> </w:t>
      </w:r>
      <w:r w:rsidRPr="00DA5E3B">
        <w:rPr>
          <w:u w:val="single"/>
        </w:rPr>
        <w:t>By far the most important anti-union decision in recent years was </w:t>
      </w:r>
      <w:hyperlink r:id="rId129" w:history="1">
        <w:r w:rsidRPr="00DA5E3B">
          <w:rPr>
            <w:rStyle w:val="Hyperlink"/>
            <w:color w:val="auto"/>
          </w:rPr>
          <w:t>Janus v. AFSCME</w:t>
        </w:r>
      </w:hyperlink>
      <w:r w:rsidRPr="00DA5E3B">
        <w:rPr>
          <w:u w:val="single"/>
        </w:rPr>
        <w:t xml:space="preserve">, a 5-4 ruling, written by Alito, in which </w:t>
      </w:r>
      <w:r w:rsidRPr="00DA5E3B">
        <w:rPr>
          <w:highlight w:val="cyan"/>
          <w:u w:val="single"/>
        </w:rPr>
        <w:t>the court held that requiring government employees to pay fees to their union violated their first amendment rights.</w:t>
      </w:r>
      <w:r w:rsidRPr="00DA5E3B">
        <w:rPr>
          <w:u w:val="single"/>
        </w:rPr>
        <w:t xml:space="preserve"> That ruling allowed any federal, state or local government employees to opt out of paying union fees – and was immediately seen as </w:t>
      </w:r>
      <w:r w:rsidRPr="00DA5E3B">
        <w:rPr>
          <w:highlight w:val="cyan"/>
          <w:u w:val="single"/>
        </w:rPr>
        <w:t>a blow that would weaken unions and their treasuries.</w:t>
      </w:r>
      <w:r w:rsidRPr="00DA5E3B">
        <w:t xml:space="preserve"> </w:t>
      </w:r>
      <w:r w:rsidRPr="00DA5E3B">
        <w:rPr>
          <w:sz w:val="18"/>
          <w:szCs w:val="18"/>
        </w:rPr>
        <w:t>Ten minutes after the court issued that decision, then president Trump tweeted: “Big loss for the coffers of the Democrats!”</w:t>
      </w:r>
      <w:r w:rsidRPr="005F4B7E">
        <w:rPr>
          <w:sz w:val="18"/>
          <w:szCs w:val="18"/>
        </w:rPr>
        <w:t xml:space="preserve"> </w:t>
      </w:r>
      <w:r w:rsidRPr="00DA5E3B">
        <w:rPr>
          <w:sz w:val="18"/>
          <w:szCs w:val="18"/>
        </w:rPr>
        <w:t>The Janus case was underwritten by rightwing foundations and billionaire corporate powerhouses, including Richard Uihlein and the Koch Brothers. (Remember, Clarence Thomas attended their “donor summits”.)</w:t>
      </w:r>
      <w:r w:rsidRPr="005F4B7E">
        <w:rPr>
          <w:sz w:val="18"/>
          <w:szCs w:val="18"/>
        </w:rPr>
        <w:t xml:space="preserve"> </w:t>
      </w:r>
      <w:r w:rsidRPr="00DA5E3B">
        <w:rPr>
          <w:sz w:val="18"/>
          <w:szCs w:val="18"/>
        </w:rPr>
        <w:t>The supreme court’s approval ratings have </w:t>
      </w:r>
      <w:hyperlink r:id="rId130" w:anchor=":~:text=Job%20Approval%20Rating%20of%20the%20U.S.%20Supreme%20Court&amp;text=Currently%2C%2040%25%20approve%2C%20tied,a%2042%25%20reading%20in%202005." w:history="1">
        <w:r w:rsidRPr="00DA5E3B">
          <w:rPr>
            <w:rStyle w:val="Hyperlink"/>
            <w:color w:val="auto"/>
            <w:sz w:val="18"/>
            <w:szCs w:val="18"/>
            <w:u w:val="none"/>
          </w:rPr>
          <w:t>fallen to a record low</w:t>
        </w:r>
      </w:hyperlink>
      <w:r w:rsidRPr="00DA5E3B">
        <w:rPr>
          <w:sz w:val="18"/>
          <w:szCs w:val="18"/>
        </w:rPr>
        <w:t>. Many Americans think the court is corrupt and has lost its way – its justices take all-expenses-paid vacations with billionaires, fail to disclose gifts, ignore blatant conflicts of interest, and one justice’s home hung </w:t>
      </w:r>
      <w:hyperlink r:id="rId131" w:history="1">
        <w:r w:rsidRPr="00DA5E3B">
          <w:rPr>
            <w:rStyle w:val="Hyperlink"/>
            <w:color w:val="auto"/>
            <w:sz w:val="18"/>
            <w:szCs w:val="18"/>
            <w:u w:val="none"/>
          </w:rPr>
          <w:t>an upside-down flag</w:t>
        </w:r>
      </w:hyperlink>
      <w:r w:rsidRPr="00DA5E3B">
        <w:rPr>
          <w:sz w:val="18"/>
          <w:szCs w:val="18"/>
        </w:rPr>
        <w:t> apparently showing sympathy for Trump’s “Stop the Steal” movement.</w:t>
      </w:r>
      <w:r w:rsidRPr="005F4B7E">
        <w:rPr>
          <w:sz w:val="18"/>
          <w:szCs w:val="18"/>
        </w:rPr>
        <w:t xml:space="preserve"> </w:t>
      </w:r>
      <w:r w:rsidRPr="00DA5E3B">
        <w:rPr>
          <w:sz w:val="18"/>
          <w:szCs w:val="18"/>
        </w:rPr>
        <w:t>One easy step the court can take to begin an effort to regain respect and popularity would be to be stop ruling so often in favor of multibillion corporations and instead side with workers, eg typical Americans – and with labor unions, institutions that fight to improve the lives of average Americans. It just might help, and would further the cause of justice, if the court were to show that it cares more about embattled workers than about billionaires and faceless corporations.</w:t>
      </w:r>
    </w:p>
    <w:p w14:paraId="17E402A9" w14:textId="77777777" w:rsidR="00E24099" w:rsidRPr="00FD2B63" w:rsidRDefault="00E24099" w:rsidP="00FD2B63"/>
    <w:p w14:paraId="4D5D0680" w14:textId="77777777" w:rsidR="00FD2B63" w:rsidRPr="00FD2B63" w:rsidRDefault="00FD2B63" w:rsidP="00FD2B63"/>
    <w:sectPr w:rsidR="00FD2B63" w:rsidRPr="00FD2B6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97F008" w14:textId="77777777" w:rsidR="00B16CB3" w:rsidRDefault="00B16CB3" w:rsidP="00066D2C">
      <w:pPr>
        <w:spacing w:after="0" w:line="240" w:lineRule="auto"/>
      </w:pPr>
      <w:r>
        <w:separator/>
      </w:r>
    </w:p>
  </w:endnote>
  <w:endnote w:type="continuationSeparator" w:id="0">
    <w:p w14:paraId="3244F486" w14:textId="77777777" w:rsidR="00B16CB3" w:rsidRDefault="00B16CB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FBE692" w14:textId="77777777" w:rsidR="00B16CB3" w:rsidRDefault="00B16CB3" w:rsidP="00066D2C">
      <w:pPr>
        <w:spacing w:after="0" w:line="240" w:lineRule="auto"/>
      </w:pPr>
      <w:r>
        <w:separator/>
      </w:r>
    </w:p>
  </w:footnote>
  <w:footnote w:type="continuationSeparator" w:id="0">
    <w:p w14:paraId="36C3DCFA" w14:textId="77777777" w:rsidR="00B16CB3" w:rsidRDefault="00B16CB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AD7E1A"/>
    <w:multiLevelType w:val="hybridMultilevel"/>
    <w:tmpl w:val="EE1079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38775A0"/>
    <w:multiLevelType w:val="hybridMultilevel"/>
    <w:tmpl w:val="56A203D4"/>
    <w:lvl w:ilvl="0" w:tplc="F266C2D0">
      <w:start w:val="110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D3673D3"/>
    <w:multiLevelType w:val="hybridMultilevel"/>
    <w:tmpl w:val="DD300B64"/>
    <w:lvl w:ilvl="0" w:tplc="B0EAA2BE">
      <w:start w:val="2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FBE2EC4"/>
    <w:multiLevelType w:val="hybridMultilevel"/>
    <w:tmpl w:val="A2AE83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2"/>
  </w:num>
  <w:num w:numId="45" w16cid:durableId="2022317577">
    <w:abstractNumId w:val="11"/>
  </w:num>
  <w:num w:numId="46" w16cid:durableId="1584560662">
    <w:abstractNumId w:val="10"/>
  </w:num>
  <w:num w:numId="47" w16cid:durableId="1010791937">
    <w:abstractNumId w:val="17"/>
  </w:num>
  <w:num w:numId="48" w16cid:durableId="155820117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5384313824"/>
    <w:docVar w:name="VerbatimVersion" w:val="6.0.0"/>
    <w:docVar w:name="WordVersion" w:val="16.0"/>
  </w:docVars>
  <w:rsids>
    <w:rsidRoot w:val="00FD2B63"/>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6DBC"/>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4934"/>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97D68"/>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6CB3"/>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094A"/>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32CB"/>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099"/>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C57EB"/>
    <w:rsid w:val="00ED087B"/>
    <w:rsid w:val="00ED3A51"/>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2B63"/>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8C3790"/>
  <w15:chartTrackingRefBased/>
  <w15:docId w15:val="{EC942EDC-DC33-6742-B337-E8BFA56BC8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D2B63"/>
    <w:rPr>
      <w:rFonts w:ascii="Calibri" w:hAnsi="Calibri" w:cs="Calibri"/>
    </w:rPr>
  </w:style>
  <w:style w:type="paragraph" w:styleId="Heading1">
    <w:name w:val="heading 1"/>
    <w:aliases w:val="Pocket"/>
    <w:basedOn w:val="Normal"/>
    <w:next w:val="Normal"/>
    <w:link w:val="Heading1Char"/>
    <w:qFormat/>
    <w:rsid w:val="00FD2B6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D2B6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FD2B6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 Ch,Heading 2 Char1 Char Char,Ch,No Spacing211,No Spacing12,no read,No Spacing2111,No Spacing4,No Spacing11111,No Spacing5,No Spacing21,No Spacing1111,Tags,tags,Card,tag,ta,T"/>
    <w:basedOn w:val="Normal"/>
    <w:next w:val="Normal"/>
    <w:link w:val="Heading4Char"/>
    <w:uiPriority w:val="3"/>
    <w:qFormat/>
    <w:rsid w:val="00FD2B6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D2B6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FD2B6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D2B63"/>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FD2B63"/>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FD2B63"/>
    <w:rPr>
      <w:color w:val="auto"/>
      <w:u w:val="none"/>
    </w:rPr>
  </w:style>
  <w:style w:type="character" w:customStyle="1" w:styleId="Heading1Char">
    <w:name w:val="Heading 1 Char"/>
    <w:aliases w:val="Pocket Char"/>
    <w:basedOn w:val="DefaultParagraphFont"/>
    <w:link w:val="Heading1"/>
    <w:rsid w:val="00FD2B6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D2B63"/>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
    <w:basedOn w:val="DefaultParagraphFont"/>
    <w:link w:val="Heading3"/>
    <w:uiPriority w:val="2"/>
    <w:rsid w:val="00FD2B63"/>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 Ch Char,Heading 2 Char1 Char Char Char,Ch Char,No Spacing211 Char,No Spacing12 Char,no read Char,No Spacing2111 Char,Tags Char"/>
    <w:basedOn w:val="DefaultParagraphFont"/>
    <w:link w:val="Heading4"/>
    <w:uiPriority w:val="3"/>
    <w:rsid w:val="00FD2B6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D2B63"/>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Citation Char Char Char,Heading 3 Char1 Char Char Char,ci,c"/>
    <w:basedOn w:val="DefaultParagraphFont"/>
    <w:uiPriority w:val="7"/>
    <w:qFormat/>
    <w:rsid w:val="00FD2B63"/>
    <w:rPr>
      <w:b w:val="0"/>
      <w:sz w:val="22"/>
      <w:u w:val="single"/>
    </w:rPr>
  </w:style>
  <w:style w:type="character" w:styleId="Strong">
    <w:name w:val="Strong"/>
    <w:basedOn w:val="DefaultParagraphFont"/>
    <w:uiPriority w:val="22"/>
    <w:semiHidden/>
    <w:qFormat/>
    <w:rsid w:val="00FD2B63"/>
    <w:rPr>
      <w:b/>
      <w:bCs/>
    </w:rPr>
  </w:style>
  <w:style w:type="character" w:styleId="BookTitle">
    <w:name w:val="Book Title"/>
    <w:basedOn w:val="DefaultParagraphFont"/>
    <w:uiPriority w:val="33"/>
    <w:semiHidden/>
    <w:qFormat/>
    <w:rsid w:val="00FD2B63"/>
    <w:rPr>
      <w:b/>
      <w:bCs/>
      <w:i/>
      <w:iCs/>
      <w:spacing w:val="5"/>
    </w:rPr>
  </w:style>
  <w:style w:type="character" w:customStyle="1" w:styleId="Heading5Char">
    <w:name w:val="Heading 5 Char"/>
    <w:basedOn w:val="DefaultParagraphFont"/>
    <w:link w:val="Heading5"/>
    <w:uiPriority w:val="9"/>
    <w:semiHidden/>
    <w:rsid w:val="00FD2B6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D2B63"/>
  </w:style>
  <w:style w:type="paragraph" w:styleId="Header">
    <w:name w:val="header"/>
    <w:basedOn w:val="Normal"/>
    <w:link w:val="HeaderChar"/>
    <w:uiPriority w:val="99"/>
    <w:semiHidden/>
    <w:rsid w:val="00FD2B6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D2B63"/>
    <w:rPr>
      <w:rFonts w:ascii="Calibri" w:hAnsi="Calibri" w:cs="Calibri"/>
    </w:rPr>
  </w:style>
  <w:style w:type="paragraph" w:styleId="Footer">
    <w:name w:val="footer"/>
    <w:basedOn w:val="Normal"/>
    <w:link w:val="FooterChar"/>
    <w:uiPriority w:val="99"/>
    <w:semiHidden/>
    <w:rsid w:val="00FD2B6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D2B63"/>
    <w:rPr>
      <w:rFonts w:ascii="Calibri" w:hAnsi="Calibri" w:cs="Calibri"/>
    </w:rPr>
  </w:style>
  <w:style w:type="paragraph" w:styleId="BodyText">
    <w:name w:val="Body Text"/>
    <w:basedOn w:val="Normal"/>
    <w:link w:val="BodyTextChar"/>
    <w:uiPriority w:val="99"/>
    <w:semiHidden/>
    <w:unhideWhenUsed/>
    <w:rsid w:val="00FD2B63"/>
    <w:pPr>
      <w:spacing w:after="120"/>
    </w:pPr>
  </w:style>
  <w:style w:type="character" w:customStyle="1" w:styleId="BodyTextChar">
    <w:name w:val="Body Text Char"/>
    <w:basedOn w:val="DefaultParagraphFont"/>
    <w:link w:val="BodyText"/>
    <w:uiPriority w:val="99"/>
    <w:semiHidden/>
    <w:rsid w:val="00FD2B63"/>
    <w:rPr>
      <w:rFonts w:ascii="Calibri" w:hAnsi="Calibri" w:cs="Calibri"/>
    </w:rPr>
  </w:style>
  <w:style w:type="paragraph" w:styleId="NoSpacing">
    <w:name w:val="No Spacing"/>
    <w:link w:val="NoSpacingChar"/>
    <w:uiPriority w:val="99"/>
    <w:semiHidden/>
    <w:unhideWhenUsed/>
    <w:qFormat/>
    <w:rsid w:val="00FD2B63"/>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FD2B63"/>
    <w:rPr>
      <w:rFonts w:ascii="Calibri" w:hAnsi="Calibri" w:cs="Calibri"/>
    </w:rPr>
  </w:style>
  <w:style w:type="character" w:styleId="Hyperlink">
    <w:name w:val="Hyperlink"/>
    <w:aliases w:val="heading 1 (block title),Important,Read,Card Text,Internet Link,Analytic Text,Internet link,Char1 Char Char1,Char1 Char + Left:  2.54 cm Cha,Underline Char Char Char Char1,Heading 3 Char Char Char Char Char Char Char Char Char Char1,Char Char1"/>
    <w:basedOn w:val="DefaultParagraphFont"/>
    <w:link w:val="NoSpacing61"/>
    <w:uiPriority w:val="99"/>
    <w:unhideWhenUsed/>
    <w:rsid w:val="00FD2B63"/>
    <w:rPr>
      <w:color w:val="0563C1" w:themeColor="hyperlink"/>
      <w:u w:val="single"/>
    </w:rPr>
  </w:style>
  <w:style w:type="character" w:styleId="UnresolvedMention">
    <w:name w:val="Unresolved Mention"/>
    <w:basedOn w:val="DefaultParagraphFont"/>
    <w:uiPriority w:val="99"/>
    <w:semiHidden/>
    <w:unhideWhenUsed/>
    <w:rsid w:val="00FD2B63"/>
    <w:rPr>
      <w:color w:val="605E5C"/>
      <w:shd w:val="clear" w:color="auto" w:fill="E1DFDD"/>
    </w:rPr>
  </w:style>
  <w:style w:type="paragraph" w:customStyle="1" w:styleId="NoSpacing61">
    <w:name w:val="No Spacing61"/>
    <w:basedOn w:val="Heading1"/>
    <w:next w:val="NoSpacing"/>
    <w:link w:val="Hyperlink"/>
    <w:autoRedefine/>
    <w:uiPriority w:val="99"/>
    <w:qFormat/>
    <w:rsid w:val="00FD2B63"/>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apple-converted-space">
    <w:name w:val="apple-converted-space"/>
    <w:basedOn w:val="DefaultParagraphFont"/>
    <w:rsid w:val="00FD2B63"/>
  </w:style>
  <w:style w:type="paragraph" w:customStyle="1" w:styleId="textbold">
    <w:name w:val="text bold"/>
    <w:basedOn w:val="Normal"/>
    <w:link w:val="Emphasis"/>
    <w:uiPriority w:val="8"/>
    <w:qFormat/>
    <w:rsid w:val="00D132CB"/>
    <w:pPr>
      <w:pBdr>
        <w:top w:val="single" w:sz="8" w:space="0" w:color="auto"/>
        <w:left w:val="single" w:sz="8" w:space="0" w:color="auto"/>
        <w:bottom w:val="single" w:sz="8" w:space="0" w:color="auto"/>
        <w:right w:val="single" w:sz="8" w:space="0" w:color="auto"/>
      </w:pBdr>
      <w:spacing w:after="0" w:line="256" w:lineRule="auto"/>
      <w:ind w:left="720"/>
    </w:pPr>
    <w:rPr>
      <w:b/>
      <w:iCs/>
      <w:u w:val="single"/>
    </w:rPr>
  </w:style>
  <w:style w:type="paragraph" w:customStyle="1" w:styleId="Emphasis1">
    <w:name w:val="Emphasis1"/>
    <w:basedOn w:val="Normal"/>
    <w:autoRedefine/>
    <w:uiPriority w:val="8"/>
    <w:qFormat/>
    <w:rsid w:val="00E24099"/>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Heading411">
    <w:name w:val="Heading 411"/>
    <w:basedOn w:val="Heading1"/>
    <w:next w:val="NoSpacing"/>
    <w:autoRedefine/>
    <w:uiPriority w:val="99"/>
    <w:qFormat/>
    <w:rsid w:val="00E2409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basedOn w:val="Normal"/>
    <w:uiPriority w:val="34"/>
    <w:unhideWhenUsed/>
    <w:qFormat/>
    <w:rsid w:val="00E24099"/>
    <w:pPr>
      <w:ind w:left="720"/>
      <w:contextualSpacing/>
    </w:pPr>
  </w:style>
  <w:style w:type="character" w:customStyle="1" w:styleId="AAAUNDERLINEKEYBOARD">
    <w:name w:val="AAA UNDERLINE KEYBOARD"/>
    <w:basedOn w:val="DefaultParagraphFont"/>
    <w:uiPriority w:val="6"/>
    <w:qFormat/>
    <w:rsid w:val="00ED3A51"/>
    <w:rPr>
      <w:b w:val="0"/>
      <w:sz w:val="22"/>
      <w:u w:val="single"/>
    </w:rPr>
  </w:style>
  <w:style w:type="character" w:customStyle="1" w:styleId="Boxes">
    <w:name w:val="Boxes"/>
    <w:basedOn w:val="Emphasis"/>
    <w:qFormat/>
    <w:rsid w:val="00ED3A51"/>
    <w:rPr>
      <w:rFonts w:ascii="Calibri" w:hAnsi="Calibri" w:cs="Calibri"/>
      <w:b w:val="0"/>
      <w:i w:val="0"/>
      <w:iCs/>
      <w:sz w:val="24"/>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nytimes.com/2014/12/10/business/supreme-court-rules-against-worker-pay-for-security-screenings.html" TargetMode="External"/><Relationship Id="rId21" Type="http://schemas.openxmlformats.org/officeDocument/2006/relationships/hyperlink" Target="https://www.rasmussenreports.com/public_content/politics/trump_administration_second_term/prez_track_apr09" TargetMode="External"/><Relationship Id="rId42" Type="http://schemas.openxmlformats.org/officeDocument/2006/relationships/hyperlink" Target="https://appropriations.house.gov/news/press-releases/house-passes-fy26-defense-bill-investing-americas-military-superiority" TargetMode="External"/><Relationship Id="rId63" Type="http://schemas.openxmlformats.org/officeDocument/2006/relationships/hyperlink" Target="https://theconversation.com/is-russia-looking-to-put-nukes-in-space-doing-so-would-undermine-global-stability-and-ignite-an-anti-satellite-arms-race-223702" TargetMode="External"/><Relationship Id="rId84" Type="http://schemas.openxmlformats.org/officeDocument/2006/relationships/hyperlink" Target="https://sea.mn.aft.org/join-union/understanding-right-work-legislation" TargetMode="External"/><Relationship Id="rId16" Type="http://schemas.openxmlformats.org/officeDocument/2006/relationships/hyperlink" Target="https://www.realclearpolling.com/polls/approval/donald-trump/approval-rating" TargetMode="External"/><Relationship Id="rId107" Type="http://schemas.openxmlformats.org/officeDocument/2006/relationships/hyperlink" Target="https://apnews.com/article/philadelphia-union-leader-burrows-dougherty-embezzlement-4822f0f3096a1d8eaf3e894c18036fe1" TargetMode="External"/><Relationship Id="rId11" Type="http://schemas.openxmlformats.org/officeDocument/2006/relationships/hyperlink" Target="https://www.courier-journal.com/story/news/nation/2025/09/21/erika-kirk-eulogy-charlie-kirk-memorial-forgive-shooting-suspect/86284619007/" TargetMode="External"/><Relationship Id="rId32" Type="http://schemas.openxmlformats.org/officeDocument/2006/relationships/hyperlink" Target="https://www.congress.gov/committee-report/119th-congress/senate-report/52/1" TargetMode="External"/><Relationship Id="rId37" Type="http://schemas.openxmlformats.org/officeDocument/2006/relationships/hyperlink" Target="https://news.usni.org/2025/06/10/congress-tells-pentagon-20-8b-fy-2026-shipbuilding-funding-is-insufficient-highly-unusual-hac-d-bill-adds-16b-for-ships?utm_source=chatgpt.com" TargetMode="External"/><Relationship Id="rId53" Type="http://schemas.openxmlformats.org/officeDocument/2006/relationships/hyperlink" Target="https://history.state.gov/milestones/1969-1976/salt" TargetMode="External"/><Relationship Id="rId58" Type="http://schemas.openxmlformats.org/officeDocument/2006/relationships/hyperlink" Target="https://www.chathamhouse.org/2021/09/advanced-military-technology-russia/03-putins-super-weapons" TargetMode="External"/><Relationship Id="rId74" Type="http://schemas.openxmlformats.org/officeDocument/2006/relationships/hyperlink" Target="https://docs.legis.wisconsin.gov/statutes/statutes/111/i/04?view=section" TargetMode="External"/><Relationship Id="rId79" Type="http://schemas.openxmlformats.org/officeDocument/2006/relationships/hyperlink" Target="https://docs.legis.wisconsin.gov/statutes/statutes/111/i/115?view=section" TargetMode="External"/><Relationship Id="rId102" Type="http://schemas.openxmlformats.org/officeDocument/2006/relationships/hyperlink" Target="https://obamawhitehouse.archives.gov/the-press-office/2011/03/28/remarks-president-address-nation-libya" TargetMode="External"/><Relationship Id="rId123" Type="http://schemas.openxmlformats.org/officeDocument/2006/relationships/hyperlink" Target="https://www.washingtonpost.com/politics/courts_law/supreme-court-rules-that-companies-can-force-workers-into-individual-arbitration/2018/05/21/09a3a968-5cfa-11e8-a4a4-c070ef53f315_story.html" TargetMode="External"/><Relationship Id="rId128" Type="http://schemas.openxmlformats.org/officeDocument/2006/relationships/hyperlink" Target="https://www.nytimes.com/2021/06/23/us/supreme-court-unions-farms-california.html" TargetMode="External"/><Relationship Id="rId5" Type="http://schemas.openxmlformats.org/officeDocument/2006/relationships/webSettings" Target="webSettings.xml"/><Relationship Id="rId90" Type="http://schemas.openxmlformats.org/officeDocument/2006/relationships/hyperlink" Target="https://www.reuters.com/world/middle-east/trump-announces-israel-iran-ceasefire-2025-06-23/" TargetMode="External"/><Relationship Id="rId95" Type="http://schemas.openxmlformats.org/officeDocument/2006/relationships/hyperlink" Target="https://www.nationalreview.com/news/speaker-johnson-dismisses-war-powers-vote-after-u-s-strikes-on-iran/" TargetMode="External"/><Relationship Id="rId22" Type="http://schemas.openxmlformats.org/officeDocument/2006/relationships/hyperlink" Target="https://www.reuters.com/data/trumps-approval-rating-2025-01-21/" TargetMode="External"/><Relationship Id="rId27" Type="http://schemas.openxmlformats.org/officeDocument/2006/relationships/hyperlink" Target="https://federalbudgetiq.com/insights/hasc-reconciliation-priorities/" TargetMode="External"/><Relationship Id="rId43" Type="http://schemas.openxmlformats.org/officeDocument/2006/relationships/hyperlink" Target="https://www.whitehouse.gov/videos/the-golden-dome-missile-defense-shield/" TargetMode="External"/><Relationship Id="rId48" Type="http://schemas.openxmlformats.org/officeDocument/2006/relationships/hyperlink" Target="https://scholar.google.com/citations?hl=en&amp;user=C9piNTgAAAAJ&amp;view_op=list_works&amp;sortby=pubdate" TargetMode="External"/><Relationship Id="rId64" Type="http://schemas.openxmlformats.org/officeDocument/2006/relationships/hyperlink" Target="https://www.state.gov/new-start-treaty" TargetMode="External"/><Relationship Id="rId69" Type="http://schemas.openxmlformats.org/officeDocument/2006/relationships/hyperlink" Target="https://www.nlrb.gov/guidance/key-reference-materials/national-labor-relations-act" TargetMode="External"/><Relationship Id="rId113" Type="http://schemas.openxmlformats.org/officeDocument/2006/relationships/hyperlink" Target="https://slate.com/news-and-politics/2017/01/how-the-federalist-society-became-the-de-facto-selector-of-republican-supreme-court-justices.html" TargetMode="External"/><Relationship Id="rId118" Type="http://schemas.openxmlformats.org/officeDocument/2006/relationships/hyperlink" Target="https://www.theguardian.com/us-news/article/2024/jun/13/supreme-court-starbucks-union-decision" TargetMode="External"/><Relationship Id="rId80" Type="http://schemas.openxmlformats.org/officeDocument/2006/relationships/hyperlink" Target="https://www.maine.gov/governor/mills/sites/maine.gov.governor.mills/files/inline-files/20220107%20LD%20151%20Veto%20Letter.pdf" TargetMode="External"/><Relationship Id="rId85" Type="http://schemas.openxmlformats.org/officeDocument/2006/relationships/hyperlink" Target="https://www.oed.com/dictionary/strengthen_v?tl=true" TargetMode="External"/><Relationship Id="rId12" Type="http://schemas.openxmlformats.org/officeDocument/2006/relationships/hyperlink" Target="https://news.gallup.com/home.aspx" TargetMode="External"/><Relationship Id="rId17" Type="http://schemas.openxmlformats.org/officeDocument/2006/relationships/hyperlink" Target="https://poll.qu.edu/poll-release?releaseid=3932" TargetMode="External"/><Relationship Id="rId33" Type="http://schemas.openxmlformats.org/officeDocument/2006/relationships/hyperlink" Target="https://www.congress.gov/crs-product/IN12580" TargetMode="External"/><Relationship Id="rId38" Type="http://schemas.openxmlformats.org/officeDocument/2006/relationships/hyperlink" Target="https://www.nbcnews.com/politics/national-security/pentagon-halts-weapons-shipment-ukraine-concerns-us-stockpile-rcna216358" TargetMode="External"/><Relationship Id="rId59" Type="http://schemas.openxmlformats.org/officeDocument/2006/relationships/hyperlink" Target="https://www.straitstimes.com/asia/east-asia/south-korea-china-clash-over-us-missile-shield-complicating-conciliation" TargetMode="External"/><Relationship Id="rId103" Type="http://schemas.openxmlformats.org/officeDocument/2006/relationships/hyperlink" Target="https://www.foreign.senate.gov/imo/media/doc/Fisher_Testimony.pdf" TargetMode="External"/><Relationship Id="rId108" Type="http://schemas.openxmlformats.org/officeDocument/2006/relationships/hyperlink" Target="https://www.nationalreview.com/2024/06/uaw-president-shawn-fain-is-under-investigation-for-financial-misconduct-and-workplace-retaliation/" TargetMode="External"/><Relationship Id="rId124" Type="http://schemas.openxmlformats.org/officeDocument/2006/relationships/hyperlink" Target="https://www.epi.org/publication/the-arbitration-epidemic/" TargetMode="External"/><Relationship Id="rId129" Type="http://schemas.openxmlformats.org/officeDocument/2006/relationships/hyperlink" Target="https://www.nytimes.com/2018/06/27/us/politics/supreme-court-unions-organized-labor.html" TargetMode="External"/><Relationship Id="rId54" Type="http://schemas.openxmlformats.org/officeDocument/2006/relationships/hyperlink" Target="https://www.globalsecurity.org/wmd/world/russia/a-35.htm" TargetMode="External"/><Relationship Id="rId70" Type="http://schemas.openxmlformats.org/officeDocument/2006/relationships/hyperlink" Target="https://www.nlrb.gov/about-nlrb/rights-we-protect/the-law/employees/collective-bargaining-rights" TargetMode="External"/><Relationship Id="rId75" Type="http://schemas.openxmlformats.org/officeDocument/2006/relationships/hyperlink" Target="https://leginfo.legislature.ca.gov/faces/codes_displayexpandedbranch.xhtml?tocCode=LAB&amp;division=2.&amp;title=&amp;part=3.5.&amp;chapter=&amp;article=" TargetMode="External"/><Relationship Id="rId91" Type="http://schemas.openxmlformats.org/officeDocument/2006/relationships/hyperlink" Target="https://constitution.congress.gov/browse/essay/artI-S8-C11-1-1/ALDE_00013587/" TargetMode="External"/><Relationship Id="rId96" Type="http://schemas.openxmlformats.org/officeDocument/2006/relationships/hyperlink" Target="https://www.cnn.com/2025/06/23/politics/trump-iran-legal-constitutional-article-1-article-2"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www.foxnews.com/politics/fox-news-poll-trumps-ratings-strong-border-security-weak-economy" TargetMode="External"/><Relationship Id="rId28" Type="http://schemas.openxmlformats.org/officeDocument/2006/relationships/hyperlink" Target="https://meritalk.com/articles/lawmakers-slam-administration-over-dod-budget-delays/" TargetMode="External"/><Relationship Id="rId49" Type="http://schemas.openxmlformats.org/officeDocument/2006/relationships/hyperlink" Target="https://www.belfercenter.org/programs/managing-atom" TargetMode="External"/><Relationship Id="rId114" Type="http://schemas.openxmlformats.org/officeDocument/2006/relationships/hyperlink" Target="https://www.propublica.org/article/clarence-thomas-scotus-undisclosed-luxury-travel-gifts-crow" TargetMode="External"/><Relationship Id="rId119" Type="http://schemas.openxmlformats.org/officeDocument/2006/relationships/hyperlink" Target="https://www.supremecourt.gov/opinions/23pdf/23-367_f3b7.pdf" TargetMode="External"/><Relationship Id="rId44" Type="http://schemas.openxmlformats.org/officeDocument/2006/relationships/hyperlink" Target="https://theconversation.com/golden-dome-an-aerospace-engineer-explains-the-proposed-us-wide-missile-defense-system-257408" TargetMode="External"/><Relationship Id="rId60" Type="http://schemas.openxmlformats.org/officeDocument/2006/relationships/hyperlink" Target="https://rollcall.com/factbase/trump/transcript/donald-trump-remarks-golden-dome-missile-defense-oval-office-may-20-2025/" TargetMode="External"/><Relationship Id="rId65" Type="http://schemas.openxmlformats.org/officeDocument/2006/relationships/hyperlink" Target="https://apnews.com/article/trump-china-russia-nuclear-bbc1c75920297f1e5ba5556d084da4de" TargetMode="External"/><Relationship Id="rId81" Type="http://schemas.openxmlformats.org/officeDocument/2006/relationships/hyperlink" Target="https://www.nyclu.org/sites/default/files/field_documents/2019-05-23_hernandez_third_department_decision_00071446xb2d9a.pdf" TargetMode="External"/><Relationship Id="rId86" Type="http://schemas.openxmlformats.org/officeDocument/2006/relationships/hyperlink" Target="https://www.airandspaceforces.com/the-weapons-of-operation-midnight-hammer-mops-tomahawks-and-more/" TargetMode="External"/><Relationship Id="rId130" Type="http://schemas.openxmlformats.org/officeDocument/2006/relationships/hyperlink" Target="https://news.gallup.com/poll/509234/supreme-court-approval-holds-record-low.aspx" TargetMode="External"/><Relationship Id="rId13" Type="http://schemas.openxmlformats.org/officeDocument/2006/relationships/hyperlink" Target="https://poll.qu.edu/poll-release?releaseid=3932" TargetMode="External"/><Relationship Id="rId18" Type="http://schemas.openxmlformats.org/officeDocument/2006/relationships/hyperlink" Target="https://news.gallup.com/poll/695519/mood-subdued-crime-unity-concerns-rise.aspx" TargetMode="External"/><Relationship Id="rId39" Type="http://schemas.openxmlformats.org/officeDocument/2006/relationships/hyperlink" Target="https://breakingdefense.com/2025/08/can-congress-pass-a-fy26-defense-budget-this-year-here-are-12-key-issues-for-lawmakers/" TargetMode="External"/><Relationship Id="rId109" Type="http://schemas.openxmlformats.org/officeDocument/2006/relationships/hyperlink" Target="https://www.nationalreview.com/2024/03/the-united-non-auto-non-workers/" TargetMode="External"/><Relationship Id="rId34" Type="http://schemas.openxmlformats.org/officeDocument/2006/relationships/hyperlink" Target="https://www.whitehouse.gov/presidential-actions/2025/01/the-iron-dome-for-america/" TargetMode="External"/><Relationship Id="rId50" Type="http://schemas.openxmlformats.org/officeDocument/2006/relationships/hyperlink" Target="http://en.kremlin.ru/supplement/6310" TargetMode="External"/><Relationship Id="rId55" Type="http://schemas.openxmlformats.org/officeDocument/2006/relationships/hyperlink" Target="https://theconversation.com/israels-iron-dome-air-defense-system-works-well-heres-how-hamas-got-around-it-215512" TargetMode="External"/><Relationship Id="rId76" Type="http://schemas.openxmlformats.org/officeDocument/2006/relationships/hyperlink" Target="https://www.alrb.ca.gov/" TargetMode="External"/><Relationship Id="rId97" Type="http://schemas.openxmlformats.org/officeDocument/2006/relationships/hyperlink" Target="https://constitutioncenter.org/the-constitution/articles/article-ii/clauses/345" TargetMode="External"/><Relationship Id="rId104" Type="http://schemas.openxmlformats.org/officeDocument/2006/relationships/hyperlink" Target="https://www.pogo.org/analysis/congress-must-reclaim-and-reassert-war-power" TargetMode="External"/><Relationship Id="rId120" Type="http://schemas.openxmlformats.org/officeDocument/2006/relationships/hyperlink" Target="https://www.theguardian.com/us-news/2023/feb/26/amazon-trader-joes-starbucks-anti-union-measures" TargetMode="External"/><Relationship Id="rId125" Type="http://schemas.openxmlformats.org/officeDocument/2006/relationships/hyperlink" Target="https://www.supremecourt.gov/opinions/17pdf/16-285_q8l1.pdf" TargetMode="External"/><Relationship Id="rId7" Type="http://schemas.openxmlformats.org/officeDocument/2006/relationships/endnotes" Target="endnotes.xml"/><Relationship Id="rId71" Type="http://schemas.openxmlformats.org/officeDocument/2006/relationships/hyperlink" Target="https://www.ncsl.org/research/labor-and-employment/right-to-work-laws-and-bills.aspx" TargetMode="External"/><Relationship Id="rId92" Type="http://schemas.openxmlformats.org/officeDocument/2006/relationships/hyperlink" Target="https://www.pogo.org/analysis/recommendations-for-reclaiming-congress-war-powers" TargetMode="External"/><Relationship Id="rId2" Type="http://schemas.openxmlformats.org/officeDocument/2006/relationships/numbering" Target="numbering.xml"/><Relationship Id="rId29" Type="http://schemas.openxmlformats.org/officeDocument/2006/relationships/hyperlink" Target="https://sgp.fas.org/crs/" TargetMode="External"/><Relationship Id="rId24" Type="http://schemas.openxmlformats.org/officeDocument/2006/relationships/hyperlink" Target="https://warontherocks.com/2025/09/examining-house-senate-differences-in-fy2026-defense-appropriations/" TargetMode="External"/><Relationship Id="rId40" Type="http://schemas.openxmlformats.org/officeDocument/2006/relationships/hyperlink" Target="https://www.dau.edu/acquipedia-article/advance-procurement" TargetMode="External"/><Relationship Id="rId45" Type="http://schemas.openxmlformats.org/officeDocument/2006/relationships/hyperlink" Target="https://www.cbo.gov/publication/61237" TargetMode="External"/><Relationship Id="rId66" Type="http://schemas.openxmlformats.org/officeDocument/2006/relationships/hyperlink" Target="https://www.crimejusticejournal.com/article/view/1743/1030" TargetMode="External"/><Relationship Id="rId87" Type="http://schemas.openxmlformats.org/officeDocument/2006/relationships/hyperlink" Target="https://truthsocial.com/@realDonaldTrump/posts/114724035571020048" TargetMode="External"/><Relationship Id="rId110" Type="http://schemas.openxmlformats.org/officeDocument/2006/relationships/hyperlink" Target="https://www.wsj.com/business/autos/uaw-president-faces-allegations-of-demanding-benefits-for-domestic-partner-9f4db63c" TargetMode="External"/><Relationship Id="rId115" Type="http://schemas.openxmlformats.org/officeDocument/2006/relationships/hyperlink" Target="https://www.propublica.org/article/samuel-alito-luxury-fishing-trip-paul-singer-scotus-supreme-court" TargetMode="External"/><Relationship Id="rId131" Type="http://schemas.openxmlformats.org/officeDocument/2006/relationships/hyperlink" Target="https://www.nytimes.com/2024/05/16/us/justice-alito-upside-down-flag.html" TargetMode="External"/><Relationship Id="rId61" Type="http://schemas.openxmlformats.org/officeDocument/2006/relationships/hyperlink" Target="http://en.kremlin.ru/supplement/6310" TargetMode="External"/><Relationship Id="rId82" Type="http://schemas.openxmlformats.org/officeDocument/2006/relationships/hyperlink" Target="https://www.nysenate.gov/legislation/bills/2019/a8419" TargetMode="External"/><Relationship Id="rId19" Type="http://schemas.openxmlformats.org/officeDocument/2006/relationships/hyperlink" Target="https://www.economist.com/interactive/trump-approval-tracker" TargetMode="External"/><Relationship Id="rId14" Type="http://schemas.openxmlformats.org/officeDocument/2006/relationships/hyperlink" Target="https://www.realclearpolling.com/polls/approval/donald-trump/approval-rating" TargetMode="External"/><Relationship Id="rId30" Type="http://schemas.openxmlformats.org/officeDocument/2006/relationships/hyperlink" Target="https://www.congress.gov/committee-report/119th-congress/house-report/162/1" TargetMode="External"/><Relationship Id="rId35" Type="http://schemas.openxmlformats.org/officeDocument/2006/relationships/hyperlink" Target="https://www.defense.gov/News/Releases/Release/article/4172735/statement-on-the-development-of-the-2025-national-defense-strategy/" TargetMode="External"/><Relationship Id="rId56" Type="http://schemas.openxmlformats.org/officeDocument/2006/relationships/hyperlink" Target="https://www.armscontrol.org/act/2002-01/us-withdrawal-abm-treaty-president-bushs-remarks-and-us-diplomatic-notes" TargetMode="External"/><Relationship Id="rId77" Type="http://schemas.openxmlformats.org/officeDocument/2006/relationships/hyperlink" Target="https://www.azleg.gov/viewdocument/?docName=https://www.azleg.gov/ars/23/01381.htm" TargetMode="External"/><Relationship Id="rId100" Type="http://schemas.openxmlformats.org/officeDocument/2006/relationships/hyperlink" Target="https://www.inbarfoundation.org/wp-content/uploads/2022/05/Reagan-and-Executive-Power-Lesson.pdf" TargetMode="External"/><Relationship Id="rId105" Type="http://schemas.openxmlformats.org/officeDocument/2006/relationships/hyperlink" Target="https://www.nationalreview.com/corner/union-corruption-is-constant/" TargetMode="External"/><Relationship Id="rId126" Type="http://schemas.openxmlformats.org/officeDocument/2006/relationships/hyperlink" Target="https://www.nytimes.com/2007/05/29/world/americas/29iht-30scotuscnd.5916978.html" TargetMode="External"/><Relationship Id="rId8" Type="http://schemas.openxmlformats.org/officeDocument/2006/relationships/hyperlink" Target="https://www.courier-journal.com/story/news/politics/2025/09/25/trump-approval-rating-polls-today-2025-us-donald-trump-ratings-latest-president-trump-poll-news/86342527007/" TargetMode="External"/><Relationship Id="rId51" Type="http://schemas.openxmlformats.org/officeDocument/2006/relationships/hyperlink" Target="https://www.fmprc.gov.cn/mfa_eng/zy/jj/xjpdelsjxgsfwcxjnslwgzzslqd/202505/t20250509_11617864.html" TargetMode="External"/><Relationship Id="rId72" Type="http://schemas.openxmlformats.org/officeDocument/2006/relationships/hyperlink" Target="http://www.legis.la.gov/legis/Law.aspx?d=83997" TargetMode="External"/><Relationship Id="rId93" Type="http://schemas.openxmlformats.org/officeDocument/2006/relationships/hyperlink" Target="https://www.law.cornell.edu/constitution/articleii" TargetMode="External"/><Relationship Id="rId98" Type="http://schemas.openxmlformats.org/officeDocument/2006/relationships/hyperlink" Target="https://supreme.justia.com/cases/federal/us/343/579/case.html" TargetMode="External"/><Relationship Id="rId121" Type="http://schemas.openxmlformats.org/officeDocument/2006/relationships/hyperlink" Target="https://www.supremecourt.gov/opinions/23pdf/23-367_f3b7.pdf" TargetMode="External"/><Relationship Id="rId3" Type="http://schemas.openxmlformats.org/officeDocument/2006/relationships/styles" Target="styles.xml"/><Relationship Id="rId25" Type="http://schemas.openxmlformats.org/officeDocument/2006/relationships/hyperlink" Target="https://www.congress.gov/bill/119th-congress/house-bill/4016/text" TargetMode="External"/><Relationship Id="rId46" Type="http://schemas.openxmlformats.org/officeDocument/2006/relationships/hyperlink" Target="https://www.aps.org/publications/reports/strategic-ballistic-missile-defense" TargetMode="External"/><Relationship Id="rId67" Type="http://schemas.openxmlformats.org/officeDocument/2006/relationships/hyperlink" Target="https://sjdr.se/articles/10.16993/sjdr.1067?utm_source=chatgpt.com" TargetMode="External"/><Relationship Id="rId116" Type="http://schemas.openxmlformats.org/officeDocument/2006/relationships/hyperlink" Target="https://www.propublica.org/article/clarence-thomas-secretly-attended-koch-brothers-donor-events-scotus" TargetMode="External"/><Relationship Id="rId20" Type="http://schemas.openxmlformats.org/officeDocument/2006/relationships/hyperlink" Target="https://civiqs.com/results/approve_president_trump_2025?uncertainty=true&amp;zoomIn=true&amp;annotations=true" TargetMode="External"/><Relationship Id="rId41" Type="http://schemas.openxmlformats.org/officeDocument/2006/relationships/hyperlink" Target="https://nextfrontierintelligence.com/us-defense-budget-data-tool/" TargetMode="External"/><Relationship Id="rId62" Type="http://schemas.openxmlformats.org/officeDocument/2006/relationships/hyperlink" Target="http://en.kremlin.ru/supplement/6310" TargetMode="External"/><Relationship Id="rId83" Type="http://schemas.openxmlformats.org/officeDocument/2006/relationships/hyperlink" Target="https://law.justia.com/cases/new-jersey/supreme-court/1989/114-n-j-87-1.html" TargetMode="External"/><Relationship Id="rId88" Type="http://schemas.openxmlformats.org/officeDocument/2006/relationships/hyperlink" Target="https://www.axios.com/2025/06/23/jeffries-trump-johnson-iran-congress-war-powers" TargetMode="External"/><Relationship Id="rId111" Type="http://schemas.openxmlformats.org/officeDocument/2006/relationships/hyperlink" Target="https://www.theguardian.com/commentisfree/article/2024/jun/28/supreme-court-anti-worker-decisions-cases" TargetMode="External"/><Relationship Id="rId132" Type="http://schemas.openxmlformats.org/officeDocument/2006/relationships/fontTable" Target="fontTable.xml"/><Relationship Id="rId15" Type="http://schemas.openxmlformats.org/officeDocument/2006/relationships/hyperlink" Target="https://www.whitehouse.gov/" TargetMode="External"/><Relationship Id="rId36" Type="http://schemas.openxmlformats.org/officeDocument/2006/relationships/hyperlink" Target="https://www.defense.gov/News/Releases/Release/Article/4119924/secretary-of-defense-directs-restructuring-of-the-office-of-net-assessment-to-a/" TargetMode="External"/><Relationship Id="rId57" Type="http://schemas.openxmlformats.org/officeDocument/2006/relationships/hyperlink" Target="https://www.bbc.com/news/world-europe-43239331" TargetMode="External"/><Relationship Id="rId106" Type="http://schemas.openxmlformats.org/officeDocument/2006/relationships/hyperlink" Target="https://apnews.com/article/philadelphia-union-leader-dougherty-embezzlement-sentence-af7c11499b98b7ee5e73498052daa2b5" TargetMode="External"/><Relationship Id="rId127" Type="http://schemas.openxmlformats.org/officeDocument/2006/relationships/hyperlink" Target="https://www.theguardian.com/law/2023/jun/01/us-supreme-court-ruling-unions-strikes" TargetMode="External"/><Relationship Id="rId10" Type="http://schemas.openxmlformats.org/officeDocument/2006/relationships/hyperlink" Target="https://poll.qu.edu/poll-release?releaseid=3932" TargetMode="External"/><Relationship Id="rId31" Type="http://schemas.openxmlformats.org/officeDocument/2006/relationships/hyperlink" Target="https://www.stripes.com/theaters/us/2025-05-14/pentagon-congress-funding-ndaa-17787347.html" TargetMode="External"/><Relationship Id="rId52" Type="http://schemas.openxmlformats.org/officeDocument/2006/relationships/hyperlink" Target="https://matthewbunn.scholars.harvard.edu/file_url/301" TargetMode="External"/><Relationship Id="rId73" Type="http://schemas.openxmlformats.org/officeDocument/2006/relationships/hyperlink" Target="https://nebraskalegislature.gov/laws/statutes.php?statute=48-904" TargetMode="External"/><Relationship Id="rId78" Type="http://schemas.openxmlformats.org/officeDocument/2006/relationships/hyperlink" Target="https://oregon.public.law/statutes/ors_662.815" TargetMode="External"/><Relationship Id="rId94" Type="http://schemas.openxmlformats.org/officeDocument/2006/relationships/hyperlink" Target="https://www.law.cornell.edu/wex/war_powers" TargetMode="External"/><Relationship Id="rId99" Type="http://schemas.openxmlformats.org/officeDocument/2006/relationships/hyperlink" Target="https://www.justice.gov/sites/default/files/olc/opinions/2011/04/31/authority-military-use-in-libya.pdf" TargetMode="External"/><Relationship Id="rId101" Type="http://schemas.openxmlformats.org/officeDocument/2006/relationships/hyperlink" Target="https://www.pogo.org/In%20Editorial/President%20Harry%20S%20Truman%20did%20not%20press%20for%20a%20Congressional%20declaration%20of%20war.%20Instead,%20he%20classified%20the%20Korean%20conflict%20as%20UN%20led" TargetMode="External"/><Relationship Id="rId122" Type="http://schemas.openxmlformats.org/officeDocument/2006/relationships/hyperlink" Target="https://papers.ssrn.com/sol3/papers.cfm?abstract_id=4178504" TargetMode="External"/><Relationship Id="rId4" Type="http://schemas.openxmlformats.org/officeDocument/2006/relationships/settings" Target="settings.xml"/><Relationship Id="rId9" Type="http://schemas.openxmlformats.org/officeDocument/2006/relationships/hyperlink" Target="https://news.gallup.com/poll/695519/mood-subdued-crime-unity-concerns-rise.aspx" TargetMode="External"/><Relationship Id="rId26" Type="http://schemas.openxmlformats.org/officeDocument/2006/relationships/hyperlink" Target="https://www.congress.gov/bill/119th-congress/senate-bill/2572/text" TargetMode="External"/><Relationship Id="rId47" Type="http://schemas.openxmlformats.org/officeDocument/2006/relationships/hyperlink" Target="https://www.ucs.org/resources/countermeasures" TargetMode="External"/><Relationship Id="rId68" Type="http://schemas.openxmlformats.org/officeDocument/2006/relationships/hyperlink" Target="https://nationalaglawcenter.org/collective-bargaining-rights-for-farmworkers/" TargetMode="External"/><Relationship Id="rId89" Type="http://schemas.openxmlformats.org/officeDocument/2006/relationships/hyperlink" Target="https://www.pogo.org/fact-sheets/fact-sheet-reclaiming-congresss-war-power" TargetMode="External"/><Relationship Id="rId112" Type="http://schemas.openxmlformats.org/officeDocument/2006/relationships/hyperlink" Target="https://papers.ssrn.com/sol3/papers.cfm?abstract_id=4178504" TargetMode="External"/><Relationship Id="rId133"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prilvorontsov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14</TotalTime>
  <Pages>1</Pages>
  <Words>34175</Words>
  <Characters>194800</Characters>
  <Application>Microsoft Office Word</Application>
  <DocSecurity>0</DocSecurity>
  <Lines>1623</Lines>
  <Paragraphs>457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228518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April Vorontsova</dc:creator>
  <cp:keywords>6.0.0</cp:keywords>
  <dc:description/>
  <cp:lastModifiedBy>April Vorontsova</cp:lastModifiedBy>
  <cp:revision>2</cp:revision>
  <dcterms:created xsi:type="dcterms:W3CDTF">2025-09-27T15:20:00Z</dcterms:created>
  <dcterms:modified xsi:type="dcterms:W3CDTF">2025-09-27T16:04:00Z</dcterms:modified>
</cp:coreProperties>
</file>