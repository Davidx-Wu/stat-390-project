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3F0C0" w14:textId="2EEC2274" w:rsidR="005D388F" w:rsidRDefault="00D61D26" w:rsidP="00D61D26">
      <w:pPr>
        <w:pStyle w:val="Heading1"/>
      </w:pPr>
      <w:r>
        <w:t>1NC – Wake – Rdd 1</w:t>
      </w:r>
    </w:p>
    <w:p w14:paraId="79A1F02F" w14:textId="77777777" w:rsidR="00D61D26" w:rsidRDefault="00D61D26" w:rsidP="00D61D26"/>
    <w:p w14:paraId="3F978E81" w14:textId="77777777" w:rsidR="00235B28" w:rsidRDefault="00235B28" w:rsidP="00235B28">
      <w:pPr>
        <w:pStyle w:val="Heading2"/>
      </w:pPr>
      <w:r>
        <w:t>OFF</w:t>
      </w:r>
    </w:p>
    <w:p w14:paraId="02108D17" w14:textId="77AFD683" w:rsidR="00235B28" w:rsidRDefault="00235B28" w:rsidP="00235B28">
      <w:pPr>
        <w:pStyle w:val="Heading4"/>
      </w:pPr>
      <w:r>
        <w:t>The United States should subject the decision should substantially strengthen collective bargaining rights for secondary actions to an Office for Future Generations bound by the outcome of a deliberative mini-public that uses sortition and facilitated deliberation to assess whether that decision is in the best interest of future generations.</w:t>
      </w:r>
    </w:p>
    <w:p w14:paraId="50016101" w14:textId="77777777" w:rsidR="00235B28" w:rsidRPr="00350BC5" w:rsidRDefault="00235B28" w:rsidP="00235B28"/>
    <w:p w14:paraId="5FF33F4D" w14:textId="77777777" w:rsidR="00235B28" w:rsidRPr="0063413A" w:rsidRDefault="00235B28" w:rsidP="00235B28">
      <w:pPr>
        <w:pStyle w:val="Heading4"/>
      </w:pPr>
      <w:r>
        <w:t xml:space="preserve">Future-oriented </w:t>
      </w:r>
      <w:r w:rsidRPr="00EB6D39">
        <w:t xml:space="preserve">DMPs </w:t>
      </w:r>
      <w:r>
        <w:t>solve</w:t>
      </w:r>
      <w:r w:rsidRPr="00EB6D39">
        <w:t xml:space="preserve"> -</w:t>
      </w:r>
      <w:r>
        <w:t xml:space="preserve"> </w:t>
      </w:r>
      <w:r>
        <w:rPr>
          <w:u w:val="single"/>
        </w:rPr>
        <w:t>sortition</w:t>
      </w:r>
      <w:r>
        <w:t xml:space="preserve"> and </w:t>
      </w:r>
      <w:r w:rsidRPr="00B603C3">
        <w:rPr>
          <w:u w:val="single"/>
        </w:rPr>
        <w:t>facilitated deliberation</w:t>
      </w:r>
      <w:r>
        <w:t xml:space="preserve"> ensure- BUT </w:t>
      </w:r>
      <w:r>
        <w:rPr>
          <w:u w:val="single"/>
        </w:rPr>
        <w:t>genuine consultation</w:t>
      </w:r>
      <w:r>
        <w:t xml:space="preserve"> is key to </w:t>
      </w:r>
      <w:r w:rsidRPr="00EB6D39">
        <w:rPr>
          <w:u w:val="single"/>
        </w:rPr>
        <w:t>legitimate OFGs writ large</w:t>
      </w:r>
    </w:p>
    <w:p w14:paraId="11D058F3" w14:textId="77777777" w:rsidR="00235B28" w:rsidRDefault="00235B28" w:rsidP="00235B28">
      <w:r w:rsidRPr="003027A8">
        <w:rPr>
          <w:rStyle w:val="Style13ptBold"/>
        </w:rPr>
        <w:t>Smith, 19</w:t>
      </w:r>
      <w:r w:rsidRPr="003027A8">
        <w:t xml:space="preserve"> </w:t>
      </w:r>
      <w:r>
        <w:t>–</w:t>
      </w:r>
      <w:r w:rsidRPr="003027A8">
        <w:t xml:space="preserve"> University of Westminster Centre for the Study of Democracy politics professor</w:t>
      </w:r>
    </w:p>
    <w:p w14:paraId="00F10BF1" w14:textId="77777777" w:rsidR="00235B28" w:rsidRDefault="00235B28" w:rsidP="00235B28">
      <w:r w:rsidRPr="003027A8">
        <w:t>[Graham, "Enhancing the Legitimacy of Offices for Future Generations: The Case for Public Participation," Political Studies, 68.4, 11-21-2019, https://journals.sagepub.com/doi/full/10.1177/00323</w:t>
      </w:r>
      <w:r>
        <w:t>21719885100, accessed 1-21-2023]</w:t>
      </w:r>
    </w:p>
    <w:p w14:paraId="3A63CFBA" w14:textId="77777777" w:rsidR="00235B28" w:rsidRPr="00620B43" w:rsidRDefault="00235B28" w:rsidP="00235B28"/>
    <w:p w14:paraId="2224EEBC" w14:textId="77777777" w:rsidR="00235B28" w:rsidRPr="00675A66" w:rsidRDefault="00235B28" w:rsidP="00235B28">
      <w:pPr>
        <w:rPr>
          <w:rStyle w:val="StyleUnderline"/>
        </w:rPr>
      </w:pPr>
      <w:r w:rsidRPr="00675A66">
        <w:rPr>
          <w:sz w:val="8"/>
        </w:rPr>
        <w:t xml:space="preserve">But this is an oversimplification. Citizens’ </w:t>
      </w:r>
      <w:r w:rsidRPr="00F7726C">
        <w:rPr>
          <w:rStyle w:val="StyleUnderline"/>
          <w:highlight w:val="green"/>
        </w:rPr>
        <w:t>perspectives</w:t>
      </w:r>
      <w:r w:rsidRPr="0010085C">
        <w:rPr>
          <w:rStyle w:val="StyleUnderline"/>
        </w:rPr>
        <w:t xml:space="preserve"> on future gen</w:t>
      </w:r>
      <w:r w:rsidRPr="0010085C">
        <w:rPr>
          <w:sz w:val="8"/>
        </w:rPr>
        <w:t>eration</w:t>
      </w:r>
      <w:r w:rsidRPr="0010085C">
        <w:rPr>
          <w:rStyle w:val="StyleUnderline"/>
        </w:rPr>
        <w:t xml:space="preserve">s </w:t>
      </w:r>
      <w:r w:rsidRPr="00F7726C">
        <w:rPr>
          <w:rStyle w:val="StyleUnderline"/>
          <w:highlight w:val="green"/>
        </w:rPr>
        <w:t xml:space="preserve">are </w:t>
      </w:r>
      <w:r w:rsidRPr="00F7726C">
        <w:rPr>
          <w:rStyle w:val="Emphasis"/>
          <w:highlight w:val="green"/>
        </w:rPr>
        <w:t>highly structured</w:t>
      </w:r>
      <w:r w:rsidRPr="00F7726C">
        <w:rPr>
          <w:rStyle w:val="StyleUnderline"/>
          <w:highlight w:val="green"/>
        </w:rPr>
        <w:t xml:space="preserve"> by</w:t>
      </w:r>
      <w:r w:rsidRPr="00C51D08">
        <w:rPr>
          <w:rStyle w:val="StyleUnderline"/>
        </w:rPr>
        <w:t xml:space="preserve"> the </w:t>
      </w:r>
      <w:r w:rsidRPr="00F7726C">
        <w:rPr>
          <w:rStyle w:val="Emphasis"/>
          <w:highlight w:val="green"/>
        </w:rPr>
        <w:t>context</w:t>
      </w:r>
      <w:r w:rsidRPr="00C51D08">
        <w:rPr>
          <w:rStyle w:val="StyleUnderline"/>
        </w:rPr>
        <w:t xml:space="preserve"> in which they are articulated.</w:t>
      </w:r>
      <w:r w:rsidRPr="00C51D08">
        <w:rPr>
          <w:sz w:val="8"/>
        </w:rPr>
        <w:t xml:space="preserve"> In making immediate</w:t>
      </w:r>
      <w:r w:rsidRPr="00675A66">
        <w:rPr>
          <w:sz w:val="8"/>
        </w:rPr>
        <w:t xml:space="preserve"> and </w:t>
      </w:r>
      <w:r w:rsidRPr="00F7726C">
        <w:rPr>
          <w:rStyle w:val="StyleUnderline"/>
          <w:highlight w:val="green"/>
        </w:rPr>
        <w:t>everyday decisions</w:t>
      </w:r>
      <w:r w:rsidRPr="00675A66">
        <w:rPr>
          <w:sz w:val="8"/>
        </w:rPr>
        <w:t xml:space="preserve">, a long-term perspective is rarely taken (although “life transcending interests” (Thompson, 2009) do motivate some). But that </w:t>
      </w:r>
      <w:r w:rsidRPr="00F7726C">
        <w:rPr>
          <w:rStyle w:val="StyleUnderline"/>
          <w:highlight w:val="green"/>
        </w:rPr>
        <w:t>is</w:t>
      </w:r>
      <w:r w:rsidRPr="007C3664">
        <w:rPr>
          <w:rStyle w:val="StyleUnderline"/>
        </w:rPr>
        <w:t xml:space="preserve"> a </w:t>
      </w:r>
      <w:r w:rsidRPr="00F7726C">
        <w:rPr>
          <w:rStyle w:val="StyleUnderline"/>
          <w:highlight w:val="green"/>
        </w:rPr>
        <w:t>very different</w:t>
      </w:r>
      <w:r w:rsidRPr="007C3664">
        <w:rPr>
          <w:rStyle w:val="StyleUnderline"/>
        </w:rPr>
        <w:t xml:space="preserve"> context </w:t>
      </w:r>
      <w:r w:rsidRPr="00F7726C">
        <w:rPr>
          <w:rStyle w:val="StyleUnderline"/>
          <w:highlight w:val="green"/>
        </w:rPr>
        <w:t>from</w:t>
      </w:r>
      <w:r w:rsidRPr="00C51D08">
        <w:rPr>
          <w:rStyle w:val="StyleUnderline"/>
        </w:rPr>
        <w:t xml:space="preserve"> engaging with an institution</w:t>
      </w:r>
      <w:r w:rsidRPr="007C3664">
        <w:rPr>
          <w:rStyle w:val="StyleUnderline"/>
        </w:rPr>
        <w:t xml:space="preserve"> such as </w:t>
      </w:r>
      <w:r w:rsidRPr="00F7726C">
        <w:rPr>
          <w:rStyle w:val="StyleUnderline"/>
          <w:highlight w:val="green"/>
        </w:rPr>
        <w:t>an OFG</w:t>
      </w:r>
      <w:r w:rsidRPr="007C3664">
        <w:rPr>
          <w:rStyle w:val="StyleUnderline"/>
        </w:rPr>
        <w:t xml:space="preserve">, particularly </w:t>
      </w:r>
      <w:r w:rsidRPr="00F7726C">
        <w:rPr>
          <w:rStyle w:val="StyleUnderline"/>
          <w:highlight w:val="green"/>
        </w:rPr>
        <w:t>where</w:t>
      </w:r>
      <w:r w:rsidRPr="00C51D08">
        <w:rPr>
          <w:rStyle w:val="StyleUnderline"/>
        </w:rPr>
        <w:t xml:space="preserve"> that </w:t>
      </w:r>
      <w:r w:rsidRPr="00F7726C">
        <w:rPr>
          <w:rStyle w:val="StyleUnderline"/>
          <w:highlight w:val="green"/>
        </w:rPr>
        <w:t xml:space="preserve">engagement is </w:t>
      </w:r>
      <w:r w:rsidRPr="00F7726C">
        <w:rPr>
          <w:rStyle w:val="Emphasis"/>
          <w:highlight w:val="green"/>
        </w:rPr>
        <w:t>structured</w:t>
      </w:r>
      <w:r w:rsidRPr="00F7726C">
        <w:rPr>
          <w:rStyle w:val="StyleUnderline"/>
          <w:highlight w:val="green"/>
        </w:rPr>
        <w:t xml:space="preserve"> to </w:t>
      </w:r>
      <w:r w:rsidRPr="00F7726C">
        <w:rPr>
          <w:rStyle w:val="Emphasis"/>
          <w:highlight w:val="green"/>
        </w:rPr>
        <w:t>orientate</w:t>
      </w:r>
      <w:r w:rsidRPr="00C51D08">
        <w:rPr>
          <w:rStyle w:val="StyleUnderline"/>
        </w:rPr>
        <w:t xml:space="preserve"> citizens explicitly </w:t>
      </w:r>
      <w:r w:rsidRPr="00F7726C">
        <w:rPr>
          <w:rStyle w:val="Emphasis"/>
          <w:highlight w:val="green"/>
        </w:rPr>
        <w:t>toward</w:t>
      </w:r>
      <w:r w:rsidRPr="007C3664">
        <w:rPr>
          <w:rStyle w:val="StyleUnderline"/>
        </w:rPr>
        <w:t xml:space="preserve"> consideration of </w:t>
      </w:r>
      <w:r w:rsidRPr="00F7726C">
        <w:rPr>
          <w:rStyle w:val="Emphasis"/>
          <w:highlight w:val="green"/>
        </w:rPr>
        <w:t>the long-term</w:t>
      </w:r>
      <w:r w:rsidRPr="00675A66">
        <w:rPr>
          <w:rStyle w:val="StyleUnderline"/>
        </w:rPr>
        <w:t xml:space="preserve"> and future gen</w:t>
      </w:r>
      <w:r w:rsidRPr="00675A66">
        <w:rPr>
          <w:sz w:val="8"/>
        </w:rPr>
        <w:t>eration</w:t>
      </w:r>
      <w:r w:rsidRPr="00675A66">
        <w:rPr>
          <w:rStyle w:val="StyleUnderline"/>
        </w:rPr>
        <w:t>s.</w:t>
      </w:r>
    </w:p>
    <w:p w14:paraId="7DE77145" w14:textId="77777777" w:rsidR="00235B28" w:rsidRPr="007C3664" w:rsidRDefault="00235B28" w:rsidP="00235B28">
      <w:pPr>
        <w:rPr>
          <w:rStyle w:val="StyleUnderline"/>
        </w:rPr>
      </w:pPr>
      <w:r w:rsidRPr="00675A66">
        <w:rPr>
          <w:sz w:val="8"/>
        </w:rPr>
        <w:t xml:space="preserve">What is it then that participation might offer to overcome legitimacy deficits? While </w:t>
      </w:r>
      <w:r w:rsidRPr="00F7726C">
        <w:rPr>
          <w:rStyle w:val="StyleUnderline"/>
          <w:highlight w:val="green"/>
        </w:rPr>
        <w:t>public participation</w:t>
      </w:r>
      <w:r w:rsidRPr="00675A66">
        <w:rPr>
          <w:sz w:val="8"/>
        </w:rPr>
        <w:t xml:space="preserve"> cannot fully overcome the challenges to legitimacy experienced by OFGs, it can potentially ameliorate these vulnerabilities in two related ways: first, </w:t>
      </w:r>
      <w:r w:rsidRPr="007C3664">
        <w:rPr>
          <w:rStyle w:val="StyleUnderline"/>
        </w:rPr>
        <w:t>participation can enable more inclusive judgments about the interests of future gen</w:t>
      </w:r>
      <w:r w:rsidRPr="00675A66">
        <w:rPr>
          <w:sz w:val="8"/>
        </w:rPr>
        <w:t>eration</w:t>
      </w:r>
      <w:r w:rsidRPr="007C3664">
        <w:rPr>
          <w:rStyle w:val="StyleUnderline"/>
        </w:rPr>
        <w:t>s</w:t>
      </w:r>
      <w:r w:rsidRPr="00675A66">
        <w:rPr>
          <w:sz w:val="8"/>
        </w:rPr>
        <w:t xml:space="preserve">; second, </w:t>
      </w:r>
      <w:r w:rsidRPr="00C51D08">
        <w:rPr>
          <w:rStyle w:val="StyleUnderline"/>
        </w:rPr>
        <w:t xml:space="preserve">participation </w:t>
      </w:r>
      <w:r w:rsidRPr="00F7726C">
        <w:rPr>
          <w:rStyle w:val="StyleUnderline"/>
          <w:highlight w:val="green"/>
        </w:rPr>
        <w:t xml:space="preserve">can </w:t>
      </w:r>
      <w:r w:rsidRPr="00F7726C">
        <w:rPr>
          <w:rStyle w:val="Emphasis"/>
          <w:highlight w:val="green"/>
        </w:rPr>
        <w:t>enhance the political standing of OFGs</w:t>
      </w:r>
      <w:r w:rsidRPr="007C3664">
        <w:rPr>
          <w:rStyle w:val="StyleUnderline"/>
        </w:rPr>
        <w:t>.</w:t>
      </w:r>
    </w:p>
    <w:p w14:paraId="32F14F24" w14:textId="77777777" w:rsidR="00235B28" w:rsidRPr="00752BF7" w:rsidRDefault="00235B28" w:rsidP="00235B28">
      <w:pPr>
        <w:rPr>
          <w:sz w:val="8"/>
        </w:rPr>
      </w:pPr>
      <w:r w:rsidRPr="00675A66">
        <w:rPr>
          <w:sz w:val="8"/>
        </w:rPr>
        <w:t xml:space="preserve">The potential for public participation to bring in a diversity of voices and perspectives on the interests of future generations offers a creative response to the temporal plurality problem and develops feminist insights about the significance of social positionality. If the politically and socially excluded are not present, decisions made in their name are unlikely to respond to their concerns (e.g. Phillips, 1996; Young, 1996). Since the non-presence of future generations cannot be overcome, a second-best solution is needed. Social positionality remains significant when we recognize that, in drawing on their diverse social, political, economic, and environmental experiences and identities, social groups within current generations are likely to come to different judgments on what is in the interests of future generations. Thus, ensuring the widest participation of social groups—especially those whose voices are often not heard—in coming to public judgments provides a diversity of perspectives on what those different future interests may entail, allowing us to understand where there is agreement and divergence across groups. This is not to discount the importance of legal and scientific expertise and advice, rather to recognize that richer normative judgments that better reflect the plural character and interests of future generations will </w:t>
      </w:r>
      <w:r w:rsidRPr="00752BF7">
        <w:rPr>
          <w:sz w:val="8"/>
        </w:rPr>
        <w:t>emerge from public participation strategies that engage with and across diverse communities.</w:t>
      </w:r>
    </w:p>
    <w:p w14:paraId="6E75E148" w14:textId="77777777" w:rsidR="00235B28" w:rsidRPr="00752BF7" w:rsidRDefault="00235B28" w:rsidP="00235B28">
      <w:pPr>
        <w:rPr>
          <w:sz w:val="8"/>
        </w:rPr>
      </w:pPr>
      <w:r w:rsidRPr="00752BF7">
        <w:rPr>
          <w:rStyle w:val="StyleUnderline"/>
        </w:rPr>
        <w:t>Participation</w:t>
      </w:r>
      <w:r w:rsidRPr="00752BF7">
        <w:rPr>
          <w:sz w:val="8"/>
        </w:rPr>
        <w:t>—especially where it engages with the most politically vulnerable—</w:t>
      </w:r>
      <w:r w:rsidRPr="00752BF7">
        <w:rPr>
          <w:rStyle w:val="StyleUnderline"/>
        </w:rPr>
        <w:t>can</w:t>
      </w:r>
      <w:r w:rsidRPr="00752BF7">
        <w:rPr>
          <w:sz w:val="8"/>
        </w:rPr>
        <w:t xml:space="preserve"> also </w:t>
      </w:r>
      <w:r w:rsidRPr="00752BF7">
        <w:rPr>
          <w:rStyle w:val="StyleUnderline"/>
        </w:rPr>
        <w:t>be</w:t>
      </w:r>
      <w:r w:rsidRPr="00752BF7">
        <w:rPr>
          <w:sz w:val="8"/>
        </w:rPr>
        <w:t xml:space="preserve"> seen as </w:t>
      </w:r>
      <w:r w:rsidRPr="00752BF7">
        <w:rPr>
          <w:rStyle w:val="StyleUnderline"/>
        </w:rPr>
        <w:t xml:space="preserve">an </w:t>
      </w:r>
      <w:r w:rsidRPr="00752BF7">
        <w:rPr>
          <w:rStyle w:val="Emphasis"/>
        </w:rPr>
        <w:t>important source of</w:t>
      </w:r>
      <w:r w:rsidRPr="00752BF7">
        <w:rPr>
          <w:rStyle w:val="StyleUnderline"/>
        </w:rPr>
        <w:t xml:space="preserve"> normative </w:t>
      </w:r>
      <w:r w:rsidRPr="00752BF7">
        <w:rPr>
          <w:rStyle w:val="Emphasis"/>
        </w:rPr>
        <w:t>legitimacy</w:t>
      </w:r>
      <w:r w:rsidRPr="00752BF7">
        <w:rPr>
          <w:sz w:val="8"/>
        </w:rPr>
        <w:t xml:space="preserve"> for those concerned about the status of (quasi-)independent sources of power within democratic polities. Participation embeds a different form of accountability to traditional electoral processes, but a form with normative force.</w:t>
      </w:r>
    </w:p>
    <w:p w14:paraId="3B5072C1" w14:textId="77777777" w:rsidR="00235B28" w:rsidRPr="00752BF7" w:rsidRDefault="00235B28" w:rsidP="00235B28">
      <w:pPr>
        <w:rPr>
          <w:sz w:val="8"/>
        </w:rPr>
      </w:pPr>
      <w:r w:rsidRPr="00752BF7">
        <w:rPr>
          <w:sz w:val="8"/>
        </w:rPr>
        <w:t>While good normative reasons exist for encouraging more plural judgments, participation can have significant sociological impacts. Rosanvallon (2011: 88), for example, suggests that the “representativeness” of independent agencies can be strengthened:</w:t>
      </w:r>
    </w:p>
    <w:p w14:paraId="184F29A9" w14:textId="77777777" w:rsidR="00235B28" w:rsidRPr="00752BF7" w:rsidRDefault="00235B28" w:rsidP="00235B28">
      <w:pPr>
        <w:rPr>
          <w:sz w:val="8"/>
        </w:rPr>
      </w:pPr>
      <w:r w:rsidRPr="00752BF7">
        <w:rPr>
          <w:sz w:val="8"/>
        </w:rPr>
        <w:t>in a pragmatic sense if it is open to social input and attentive to the aspirations and demands of citizens. To be representative then means to be attentive to social problems, conflicts, and divisions. It also means to be concerned about diversity and to show particular solicitude for those citizens likely to have difficulty in making their voices heard. Finally, it means being attentive to certain specific social needs and willing to accord society’s least visible members their rightful place and dignity.</w:t>
      </w:r>
    </w:p>
    <w:p w14:paraId="2FFE002D" w14:textId="77777777" w:rsidR="00235B28" w:rsidRPr="00752BF7" w:rsidRDefault="00235B28" w:rsidP="00235B28">
      <w:pPr>
        <w:rPr>
          <w:sz w:val="8"/>
        </w:rPr>
      </w:pPr>
      <w:r w:rsidRPr="00752BF7">
        <w:rPr>
          <w:sz w:val="8"/>
        </w:rPr>
        <w:t>Public participation is the obvious means through which such “social input” and attentiveness “to the aspirations and demands of citizens” is realized.</w:t>
      </w:r>
    </w:p>
    <w:p w14:paraId="3E5998A3" w14:textId="77777777" w:rsidR="00235B28" w:rsidRPr="00752BF7" w:rsidRDefault="00235B28" w:rsidP="00235B28">
      <w:pPr>
        <w:rPr>
          <w:rStyle w:val="StyleUnderline"/>
        </w:rPr>
      </w:pPr>
      <w:r w:rsidRPr="00752BF7">
        <w:rPr>
          <w:sz w:val="8"/>
        </w:rPr>
        <w:t xml:space="preserve">Given the lack of an extant constituency to bolster the political standing of an OFG, </w:t>
      </w:r>
      <w:r w:rsidRPr="00752BF7">
        <w:rPr>
          <w:rStyle w:val="StyleUnderline"/>
        </w:rPr>
        <w:t>embedding forms of participation</w:t>
      </w:r>
      <w:r w:rsidRPr="00752BF7">
        <w:rPr>
          <w:sz w:val="8"/>
        </w:rPr>
        <w:t xml:space="preserve"> that enhance attentiveness to the diversity of public concerns </w:t>
      </w:r>
      <w:r w:rsidRPr="00752BF7">
        <w:rPr>
          <w:rStyle w:val="StyleUnderline"/>
        </w:rPr>
        <w:t xml:space="preserve">is one strategy to embolden the perceived legitimacy of an independent body. </w:t>
      </w:r>
      <w:r w:rsidRPr="00752BF7">
        <w:rPr>
          <w:sz w:val="8"/>
        </w:rPr>
        <w:t xml:space="preserve">For the public, responsiveness can distinguish the practices of OFGs from other political institutions that are perceived to be “out of touch” and “elitist.” It is an avenue for what Colin Scott (2000) terms “downward accountability”—directly from independent agency to citizens. Designed well, public participation can be a strategy for enhancing impartiality, non-discrimination, and anti-corruption, practices that are key to judgments of procedural performance (Dahlberg and Holmberg, 2014; Gilley, 2006). </w:t>
      </w:r>
      <w:r w:rsidRPr="00752BF7">
        <w:rPr>
          <w:rStyle w:val="StyleUnderline"/>
        </w:rPr>
        <w:t xml:space="preserve">The public support that participation can engender </w:t>
      </w:r>
      <w:r w:rsidRPr="00752BF7">
        <w:rPr>
          <w:rStyle w:val="Emphasis"/>
        </w:rPr>
        <w:t>increases the</w:t>
      </w:r>
      <w:r w:rsidRPr="00752BF7">
        <w:rPr>
          <w:rStyle w:val="StyleUnderline"/>
        </w:rPr>
        <w:t xml:space="preserve"> </w:t>
      </w:r>
      <w:r w:rsidRPr="00752BF7">
        <w:rPr>
          <w:rStyle w:val="Emphasis"/>
        </w:rPr>
        <w:t>p</w:t>
      </w:r>
      <w:r w:rsidRPr="00752BF7">
        <w:rPr>
          <w:rStyle w:val="StyleUnderline"/>
        </w:rPr>
        <w:t xml:space="preserve">olitical </w:t>
      </w:r>
      <w:r w:rsidRPr="00752BF7">
        <w:rPr>
          <w:rStyle w:val="Emphasis"/>
        </w:rPr>
        <w:t>c</w:t>
      </w:r>
      <w:r w:rsidRPr="00752BF7">
        <w:rPr>
          <w:rStyle w:val="StyleUnderline"/>
        </w:rPr>
        <w:t xml:space="preserve">apital </w:t>
      </w:r>
      <w:r w:rsidRPr="00752BF7">
        <w:rPr>
          <w:rStyle w:val="Emphasis"/>
        </w:rPr>
        <w:t>of OFGs in the eyes of elites</w:t>
      </w:r>
      <w:r w:rsidRPr="00752BF7">
        <w:rPr>
          <w:rStyle w:val="StyleUnderline"/>
        </w:rPr>
        <w:t xml:space="preserve">, making these agencies less vulnerable to political attack when they </w:t>
      </w:r>
      <w:r w:rsidRPr="00752BF7">
        <w:rPr>
          <w:rStyle w:val="Emphasis"/>
        </w:rPr>
        <w:t>challenge short-term</w:t>
      </w:r>
      <w:r w:rsidRPr="00752BF7">
        <w:rPr>
          <w:rStyle w:val="StyleUnderline"/>
        </w:rPr>
        <w:t xml:space="preserve"> electoral </w:t>
      </w:r>
      <w:r w:rsidRPr="00752BF7">
        <w:rPr>
          <w:rStyle w:val="Emphasis"/>
        </w:rPr>
        <w:t>motivations</w:t>
      </w:r>
      <w:r w:rsidRPr="00752BF7">
        <w:rPr>
          <w:rStyle w:val="StyleUnderline"/>
        </w:rPr>
        <w:t xml:space="preserve"> or the power of vested interests.</w:t>
      </w:r>
    </w:p>
    <w:p w14:paraId="0E417A56" w14:textId="77777777" w:rsidR="00235B28" w:rsidRPr="00752BF7" w:rsidRDefault="00235B28" w:rsidP="00235B28">
      <w:pPr>
        <w:rPr>
          <w:sz w:val="8"/>
        </w:rPr>
      </w:pPr>
      <w:r w:rsidRPr="00752BF7">
        <w:rPr>
          <w:sz w:val="8"/>
        </w:rPr>
        <w:t>The Participation Practices of OFGs</w:t>
      </w:r>
    </w:p>
    <w:p w14:paraId="00FEF5E9" w14:textId="77777777" w:rsidR="00235B28" w:rsidRPr="00752BF7" w:rsidRDefault="00235B28" w:rsidP="00235B28">
      <w:pPr>
        <w:rPr>
          <w:sz w:val="8"/>
        </w:rPr>
      </w:pPr>
      <w:r w:rsidRPr="00752BF7">
        <w:rPr>
          <w:rStyle w:val="StyleUnderline"/>
        </w:rPr>
        <w:t>The actual practice of OFGs is instructive in the ways in which participation has been enacted to build aspects of normative and sociological legitimacy.</w:t>
      </w:r>
      <w:r w:rsidRPr="00752BF7">
        <w:rPr>
          <w:sz w:val="8"/>
        </w:rPr>
        <w:t xml:space="preserve"> In his account of his experience as the Knesset Commissioner, Shoham (2010: 107) uses the term “enhancing participatory democracy” to capture some of the Commission’s practices. But this appears to be a misnomer as what he describes under this heading is better understood as a public communication rather than participation strategy. The Commission was clearly concerned to build its legitimacy in the eyes of the public and parliamentarians, seeing the value of interaction with the public as “an opportunity to introduce the Commission’s parliamentary power” and to shape public discourse around the concepts of future generations and future thinking (Shoham, 2010).</w:t>
      </w:r>
    </w:p>
    <w:p w14:paraId="502C95C1" w14:textId="77777777" w:rsidR="00235B28" w:rsidRPr="00752BF7" w:rsidRDefault="00235B28" w:rsidP="00235B28">
      <w:pPr>
        <w:rPr>
          <w:sz w:val="8"/>
        </w:rPr>
      </w:pPr>
      <w:r w:rsidRPr="00752BF7">
        <w:rPr>
          <w:sz w:val="8"/>
        </w:rPr>
        <w:t>The Hungarian Commissioner embodies a more explicitly participatory approach through its ombudsman function. The capacity of the public to make representations acts as a mechanism for building public credibility and political capital, as well as a means of structuring the OFG’s program of work. Fülöp, the first and only Commissioner, argues that “we did not want to project our own vision. With over 200 substantive complaints per year, there was no need to invent new problems” (Interview, 2017). A complaints system ensures a degree of responsiveness on the part of an OFG, although this is not the most effective mechanism for ensuring the diversity of voices is heard as it tends to attract the already politically active and confident. The Commissioner was aware of the dangers of listening to those most active within the political system: “We preferred to work direct with local communities rather than NGOs” (Interview, 2017). While one term was not enough time to establish the necessary degree of sociological legitimacy to defend the institution against reform, the Hungarian Commissioner was following the pattern of previous ombudsmen where their representative function emboldens political status:</w:t>
      </w:r>
    </w:p>
    <w:p w14:paraId="5979EA19" w14:textId="77777777" w:rsidR="00235B28" w:rsidRPr="00752BF7" w:rsidRDefault="00235B28" w:rsidP="00235B28">
      <w:pPr>
        <w:rPr>
          <w:sz w:val="8"/>
        </w:rPr>
      </w:pPr>
      <w:r w:rsidRPr="00752BF7">
        <w:rPr>
          <w:sz w:val="8"/>
        </w:rPr>
        <w:t>a number of cases . . . show how ombudsmen have managed to become politically important actors and effective defenders of citizens’ rights even when they may have been created primarily as symbols, and in spite of the difficulty of promoting sensitive issues in a generally unfavourable context . . . It appears that it is the flexibility and versatility of the ombudsman, as well as its character as a representative of the citizens that gives it a potential for political prominence that may go beyond its formal powers (Beckman and Uggla, 2017: 123).</w:t>
      </w:r>
    </w:p>
    <w:p w14:paraId="3516B659" w14:textId="77777777" w:rsidR="00235B28" w:rsidRPr="00752BF7" w:rsidRDefault="00235B28" w:rsidP="00235B28">
      <w:pPr>
        <w:rPr>
          <w:sz w:val="8"/>
        </w:rPr>
      </w:pPr>
      <w:r w:rsidRPr="00752BF7">
        <w:rPr>
          <w:sz w:val="8"/>
        </w:rPr>
        <w:t>Beyond its ombudsman function, the Hungarian Commissioner acted as a champion of public participation more generally across the polity. Drawing motivation from the Aarhus Convention,1 the Commissioner consistently argued that the realization of the constitutional right to a healthy environment required special attention to rights to environmental information and public participation (HPCFG, 2011, 2012).</w:t>
      </w:r>
    </w:p>
    <w:p w14:paraId="435E3213" w14:textId="77777777" w:rsidR="00235B28" w:rsidRPr="00752BF7" w:rsidRDefault="00235B28" w:rsidP="00235B28">
      <w:pPr>
        <w:rPr>
          <w:sz w:val="8"/>
        </w:rPr>
      </w:pPr>
      <w:r w:rsidRPr="00752BF7">
        <w:rPr>
          <w:sz w:val="8"/>
        </w:rPr>
        <w:t>The importance of broadening public participation is also well expressed in the Welsh example. As part of the development of the Well-being of Future Generations (Wales) Act, the then Sustainable Futures Commissioner, Peter Davies (whose role it was to develop the legislation at which point the role was dissolved), led an extensive national conversation—“The Wales We Want”—that engaged with communities, civil society organizations, and others across the nation. One of the seven foundations for well-being of future generations established within the Act through this process states: “Greater engagement in the democratic process, a stronger citizen voice and active participation in decision making is fundamental for the well-being of future generations.” The Commissioner for Future Generations thus has the legislative basis to promote citizen participation across public bodies in Wales and to embed participation as a fundamental element of its own working practices.</w:t>
      </w:r>
    </w:p>
    <w:p w14:paraId="0FB3D028" w14:textId="77777777" w:rsidR="00235B28" w:rsidRPr="00752BF7" w:rsidRDefault="00235B28" w:rsidP="00235B28">
      <w:pPr>
        <w:rPr>
          <w:sz w:val="8"/>
        </w:rPr>
      </w:pPr>
      <w:r w:rsidRPr="00752BF7">
        <w:rPr>
          <w:sz w:val="8"/>
        </w:rPr>
        <w:t>The Commissioner appears to be taking this role seriously. It employed an active public participation strategy in the consultation process for its Strategic Plan 2017–2023,2 engaging 1300 people through an online tool, workshops, and face-to-face conversation sessions. No details of the socio-demographics of those engaged or the depth of participation have been published, but the actions of the Commissioner both broaden the perspectives that will inform the Commission’s priorities and work program and raise the profile of the body among the public. Second, within the Strategic Plan, there is an explicit commitment to “Champion effective public involvement and engagement, challenging ourselves and others to better understand the needs of our communities, our people and their influence on the decisions that affect them” (FGCW, 2017: 6).</w:t>
      </w:r>
    </w:p>
    <w:p w14:paraId="00454C6D" w14:textId="77777777" w:rsidR="00235B28" w:rsidRPr="00675A66" w:rsidRDefault="00235B28" w:rsidP="00235B28">
      <w:pPr>
        <w:rPr>
          <w:sz w:val="8"/>
        </w:rPr>
      </w:pPr>
      <w:r w:rsidRPr="00752BF7">
        <w:rPr>
          <w:sz w:val="8"/>
        </w:rPr>
        <w:t xml:space="preserve">The way in which the Welsh Commissioner has begun to reach out to communities and other stakeholders to develop its priorities points toward a more extensive embedding of public participation in the workings of the OFG itself. </w:t>
      </w:r>
      <w:r w:rsidRPr="00752BF7">
        <w:rPr>
          <w:rStyle w:val="StyleUnderline"/>
        </w:rPr>
        <w:t>Such an approach would move beyond public communication</w:t>
      </w:r>
      <w:r w:rsidRPr="00752BF7">
        <w:rPr>
          <w:sz w:val="8"/>
        </w:rPr>
        <w:t xml:space="preserve"> and the promotion of public participation by other public agencies </w:t>
      </w:r>
      <w:r w:rsidRPr="00752BF7">
        <w:rPr>
          <w:rStyle w:val="StyleUnderline"/>
        </w:rPr>
        <w:t xml:space="preserve">to embodying a </w:t>
      </w:r>
      <w:r w:rsidRPr="00752BF7">
        <w:rPr>
          <w:rStyle w:val="Emphasis"/>
        </w:rPr>
        <w:t>two-way dynamic</w:t>
      </w:r>
      <w:r w:rsidRPr="00752BF7">
        <w:rPr>
          <w:sz w:val="8"/>
        </w:rPr>
        <w:t xml:space="preserve"> in its own institutional practices. This is the logical extension of the Welsh Commissioner’s commitment </w:t>
      </w:r>
      <w:r w:rsidRPr="00752BF7">
        <w:rPr>
          <w:rStyle w:val="StyleUnderline"/>
        </w:rPr>
        <w:t>to “</w:t>
      </w:r>
      <w:r w:rsidRPr="00752BF7">
        <w:rPr>
          <w:rStyle w:val="Emphasis"/>
          <w:sz w:val="28"/>
        </w:rPr>
        <w:t>Walk the talk</w:t>
      </w:r>
      <w:r w:rsidRPr="00752BF7">
        <w:rPr>
          <w:sz w:val="8"/>
        </w:rPr>
        <w:t xml:space="preserve">—challenging our team to be the change we want to see in others” (FGCW, 2017: 8). </w:t>
      </w:r>
      <w:r w:rsidRPr="00752BF7">
        <w:rPr>
          <w:rStyle w:val="Emphasis"/>
        </w:rPr>
        <w:t>The potential is there for the emergence of a novel</w:t>
      </w:r>
      <w:r w:rsidRPr="00752BF7">
        <w:rPr>
          <w:rStyle w:val="StyleUnderline"/>
        </w:rPr>
        <w:t xml:space="preserve"> form of </w:t>
      </w:r>
      <w:r w:rsidRPr="00752BF7">
        <w:rPr>
          <w:rStyle w:val="Emphasis"/>
        </w:rPr>
        <w:t>independent and participatory agency</w:t>
      </w:r>
      <w:r w:rsidRPr="00752BF7">
        <w:rPr>
          <w:rStyle w:val="StyleUnderline"/>
        </w:rPr>
        <w:t xml:space="preserve"> that is more effective in strengthening its normative and sociological legitimacy: a body that is able to respond to the challenges of temporal plurality</w:t>
      </w:r>
      <w:r w:rsidRPr="00752BF7">
        <w:rPr>
          <w:sz w:val="8"/>
        </w:rPr>
        <w:t xml:space="preserve"> and political vulnerability.</w:t>
      </w:r>
    </w:p>
    <w:p w14:paraId="7D91A66B" w14:textId="77777777" w:rsidR="00235B28" w:rsidRPr="00675A66" w:rsidRDefault="00235B28" w:rsidP="00235B28">
      <w:pPr>
        <w:rPr>
          <w:sz w:val="8"/>
        </w:rPr>
      </w:pPr>
      <w:r w:rsidRPr="00675A66">
        <w:rPr>
          <w:sz w:val="8"/>
        </w:rPr>
        <w:t>Designing Participation for the Long Term: The Promise of Deliberative Mini-Publics</w:t>
      </w:r>
    </w:p>
    <w:p w14:paraId="57AA593F" w14:textId="77777777" w:rsidR="00235B28" w:rsidRPr="00675A66" w:rsidRDefault="00235B28" w:rsidP="00235B28">
      <w:pPr>
        <w:rPr>
          <w:sz w:val="8"/>
        </w:rPr>
      </w:pPr>
      <w:r w:rsidRPr="00675A66">
        <w:rPr>
          <w:sz w:val="8"/>
        </w:rPr>
        <w:t>Both the Hungarian and the Welsh Commissioners have used public engagement to frame their activities and in so doing raise their public profile. The complaints system of the Hungarian Commissioner has a significant agenda-setting function and provides a mechanism through which individuals and groups can alert the OFG to potential breaches of the constitutional duty to protect future generations. Beyond that point, participation opportunities are fairly limited. The consultation processes in Wales have been undertaken as part of setting the broad objectives of the original Future Generations (Wales) Act and then establishing priorities for the Commissioner. Targeting the participation of community-based organizations means that the open consultation process moves beyond only hearing from those who are already politically interested and active on issues relating to future generations (e.g. environmental organizations who push that aspect of the long-term agenda). While this form of consultation engages a wider public, it tends to be rather broad brush, operating at the level of general principles and values, with little opportunity to explore complex issues and trade-offs in much depth. Conversations are also between community groups and the OFG: it is not a strategy that encourages sustained interaction and understanding across different social groups and communities and leaves the integration of the insights from different actors to the discretion of the Commissioner.</w:t>
      </w:r>
    </w:p>
    <w:p w14:paraId="3D2EB036" w14:textId="77777777" w:rsidR="00235B28" w:rsidRPr="00675A66" w:rsidRDefault="00235B28" w:rsidP="00235B28">
      <w:pPr>
        <w:rPr>
          <w:sz w:val="8"/>
        </w:rPr>
      </w:pPr>
      <w:r w:rsidRPr="00675A66">
        <w:rPr>
          <w:sz w:val="8"/>
        </w:rPr>
        <w:t xml:space="preserve">This sort of intelligence gathering, which can be enhanced by new forms of digital crowdsourcing techniques, can be critical for the work of OFGs, alerting them to malpractice or the way in which different parts of the community conceive of priorities for action. But </w:t>
      </w:r>
      <w:r w:rsidRPr="00620B43">
        <w:rPr>
          <w:rStyle w:val="StyleUnderline"/>
        </w:rPr>
        <w:t>other modes of participation will be necessary if the aim is to bring</w:t>
      </w:r>
      <w:r>
        <w:rPr>
          <w:rStyle w:val="StyleUnderline"/>
        </w:rPr>
        <w:t xml:space="preserve"> </w:t>
      </w:r>
      <w:r w:rsidRPr="0063413A">
        <w:rPr>
          <w:rStyle w:val="StyleUnderline"/>
        </w:rPr>
        <w:t>citizens into more</w:t>
      </w:r>
      <w:r w:rsidRPr="00620B43">
        <w:rPr>
          <w:rStyle w:val="StyleUnderline"/>
        </w:rPr>
        <w:t xml:space="preserve"> strategic decision making which will involve the more demanding assessment of the trade-offs often implicit within long-term policy challenges.</w:t>
      </w:r>
      <w:r w:rsidRPr="00675A66">
        <w:rPr>
          <w:sz w:val="8"/>
        </w:rPr>
        <w:t xml:space="preserve"> Participatory designs will need to be able to deal with the cognitive and moral complexity of these issues and bring together a diverse body of citizens to ensure a plurality of perspectives are considered. Participatory designs typically only achieve one of those elements. For example, while participatory budgeting in Latin America has an impressive reputation for engaging large numbers of residents from across poorer neighborhoods, this has typically been in demand-making forums for local investments. The more strategic policy forums have been the venue for experienced activists (Smith, 2009). Similarly, policy councils and conferences in Latin America have brought citizens into strategic policy dialogues with actors from the public and private sectors and civil society organizations, but these have typically been those who have an established interest in the policy sector under consideration (e.g. health, environment, and gender; Avritzer, 2009). While policy conferences and councils are afforded time to work through complex policy trade-offs, it is forms of stakeholder engagement that predominate, in which organized interest groups negotiate and collaborate with public authorities. While environmental groups often claim the mantel of protecting the interests of future generations, their perspectives rarely extend beyond environmental concerns, and they are generally faced with powerful interests looking to preserve the status quo. Realizing diversity and ensuring the time and space to work through cognitively and morally challenging issues typically pull in different directions within participatory designs (Fung, 2003; Smith, 2009).</w:t>
      </w:r>
    </w:p>
    <w:p w14:paraId="432AD7CA" w14:textId="77777777" w:rsidR="00235B28" w:rsidRPr="00675A66" w:rsidRDefault="00235B28" w:rsidP="00235B28">
      <w:pPr>
        <w:rPr>
          <w:sz w:val="8"/>
        </w:rPr>
      </w:pPr>
      <w:r w:rsidRPr="00620B43">
        <w:rPr>
          <w:rStyle w:val="StyleUnderline"/>
        </w:rPr>
        <w:t>A</w:t>
      </w:r>
      <w:r w:rsidRPr="00675A66">
        <w:rPr>
          <w:sz w:val="8"/>
        </w:rPr>
        <w:t xml:space="preserve"> rare and </w:t>
      </w:r>
      <w:r w:rsidRPr="00620B43">
        <w:rPr>
          <w:rStyle w:val="StyleUnderline"/>
        </w:rPr>
        <w:t xml:space="preserve">promising design that combines diversity and cognitive rigor is </w:t>
      </w:r>
      <w:r w:rsidRPr="00F7726C">
        <w:rPr>
          <w:rStyle w:val="StyleUnderline"/>
          <w:highlight w:val="green"/>
        </w:rPr>
        <w:t>DMPs</w:t>
      </w:r>
      <w:r w:rsidRPr="00620B43">
        <w:rPr>
          <w:rStyle w:val="StyleUnderline"/>
        </w:rPr>
        <w:t xml:space="preserve">, bodies in which randomly selected citizens learn, reflect, and </w:t>
      </w:r>
      <w:r w:rsidRPr="00F7726C">
        <w:rPr>
          <w:rStyle w:val="StyleUnderline"/>
          <w:highlight w:val="green"/>
        </w:rPr>
        <w:t>deliberate</w:t>
      </w:r>
      <w:r w:rsidRPr="00675A66">
        <w:rPr>
          <w:sz w:val="8"/>
        </w:rPr>
        <w:t xml:space="preserve"> on often complex and controversial areas of public policy </w:t>
      </w:r>
      <w:r w:rsidRPr="00F7726C">
        <w:rPr>
          <w:rStyle w:val="Emphasis"/>
          <w:highlight w:val="green"/>
        </w:rPr>
        <w:t>before</w:t>
      </w:r>
      <w:r w:rsidRPr="00F7726C">
        <w:rPr>
          <w:rStyle w:val="StyleUnderline"/>
          <w:highlight w:val="green"/>
        </w:rPr>
        <w:t xml:space="preserve"> coming to recommendations.</w:t>
      </w:r>
      <w:r w:rsidRPr="00620B43">
        <w:rPr>
          <w:rStyle w:val="StyleUnderline"/>
        </w:rPr>
        <w:t xml:space="preserve"> Examples include citizens’ assemblies, citizens’ juries, consensus conferences, deliberative polls, and planning cells</w:t>
      </w:r>
      <w:r w:rsidRPr="00675A66">
        <w:rPr>
          <w:sz w:val="8"/>
        </w:rPr>
        <w:t xml:space="preserve"> (Grönlund et al. 2014; Setälä and Smith, 2018; Smith, 2009).3 </w:t>
      </w:r>
      <w:r w:rsidRPr="00F7726C">
        <w:rPr>
          <w:rStyle w:val="StyleUnderline"/>
          <w:highlight w:val="green"/>
        </w:rPr>
        <w:t xml:space="preserve">DMPs </w:t>
      </w:r>
      <w:r w:rsidRPr="00C51D08">
        <w:rPr>
          <w:rStyle w:val="StyleUnderline"/>
        </w:rPr>
        <w:t xml:space="preserve">have been commissioned to </w:t>
      </w:r>
      <w:r w:rsidRPr="00F7726C">
        <w:rPr>
          <w:rStyle w:val="StyleUnderline"/>
          <w:highlight w:val="green"/>
        </w:rPr>
        <w:t>take on</w:t>
      </w:r>
      <w:r w:rsidRPr="00675A66">
        <w:rPr>
          <w:rStyle w:val="StyleUnderline"/>
        </w:rPr>
        <w:t xml:space="preserve"> a range of tasks</w:t>
      </w:r>
      <w:r w:rsidRPr="00675A66">
        <w:rPr>
          <w:sz w:val="8"/>
        </w:rPr>
        <w:t xml:space="preserve">, a number of which are explicitly long term: consensus conferences organized by the Danish Board of Technology on diverse emerging scientific and </w:t>
      </w:r>
      <w:r w:rsidRPr="00F7726C">
        <w:rPr>
          <w:rStyle w:val="Emphasis"/>
          <w:highlight w:val="green"/>
        </w:rPr>
        <w:t>tech</w:t>
      </w:r>
      <w:r w:rsidRPr="00675A66">
        <w:rPr>
          <w:sz w:val="8"/>
        </w:rPr>
        <w:t xml:space="preserve">nological </w:t>
      </w:r>
      <w:r w:rsidRPr="00620B43">
        <w:rPr>
          <w:rStyle w:val="StyleUnderline"/>
        </w:rPr>
        <w:t>developments</w:t>
      </w:r>
      <w:r w:rsidRPr="00675A66">
        <w:rPr>
          <w:sz w:val="8"/>
        </w:rPr>
        <w:t xml:space="preserve">; citizens’ juries and panels on urban and other forms of planning in Canada, Australia, and beyond; and a recent citizens’ assembly on the future of social care, organized by two select committees in the UK parliament.4 Experiments with citizens’ juries in Australia (Hobson and Niemeyer, 2011), the United States,5 and the international World Wide Views project (Rask et al., 2012) provide an indication of their potential to consider aspects of climate change. The direct action movement Extinction Rebellion has raised the stakes, with its demand for a national citizens’ assembly in the UK on the climate </w:t>
      </w:r>
      <w:r w:rsidRPr="00F7726C">
        <w:rPr>
          <w:rStyle w:val="StyleUnderline"/>
          <w:highlight w:val="green"/>
        </w:rPr>
        <w:t xml:space="preserve">and </w:t>
      </w:r>
      <w:r w:rsidRPr="00F7726C">
        <w:rPr>
          <w:rStyle w:val="Emphasis"/>
          <w:highlight w:val="green"/>
        </w:rPr>
        <w:t>ecological</w:t>
      </w:r>
      <w:r w:rsidRPr="00F7726C">
        <w:rPr>
          <w:rStyle w:val="StyleUnderline"/>
          <w:highlight w:val="green"/>
        </w:rPr>
        <w:t xml:space="preserve"> emergency</w:t>
      </w:r>
      <w:r w:rsidRPr="00675A66">
        <w:rPr>
          <w:sz w:val="8"/>
        </w:rPr>
        <w:t>; and the move by six select committees in the UK parliament to run a citizens’ assembly on climate change indicates the extent to which the model is considered to be particularly well suited for such a challenging and complex set of concerns (Smith, 2019).</w:t>
      </w:r>
    </w:p>
    <w:p w14:paraId="5DA547DB" w14:textId="77777777" w:rsidR="00235B28" w:rsidRPr="00675A66" w:rsidRDefault="00235B28" w:rsidP="00235B28">
      <w:pPr>
        <w:rPr>
          <w:sz w:val="8"/>
        </w:rPr>
      </w:pPr>
      <w:r w:rsidRPr="00675A66">
        <w:rPr>
          <w:sz w:val="8"/>
        </w:rPr>
        <w:t xml:space="preserve">While more systematic analysis of the temporal orientation of DMPs is needed, </w:t>
      </w:r>
      <w:r w:rsidRPr="00F7726C">
        <w:rPr>
          <w:rStyle w:val="Emphasis"/>
          <w:highlight w:val="green"/>
        </w:rPr>
        <w:t>ev</w:t>
      </w:r>
      <w:r w:rsidRPr="00557358">
        <w:rPr>
          <w:rStyle w:val="StyleUnderline"/>
        </w:rPr>
        <w:t>idence</w:t>
      </w:r>
      <w:r w:rsidRPr="00675A66">
        <w:rPr>
          <w:rStyle w:val="StyleUnderline"/>
        </w:rPr>
        <w:t xml:space="preserve"> from the practice of DMPs </w:t>
      </w:r>
      <w:r w:rsidRPr="00F7726C">
        <w:rPr>
          <w:rStyle w:val="StyleUnderline"/>
          <w:highlight w:val="green"/>
        </w:rPr>
        <w:t>suggests</w:t>
      </w:r>
      <w:r w:rsidRPr="00620B43">
        <w:rPr>
          <w:rStyle w:val="StyleUnderline"/>
        </w:rPr>
        <w:t xml:space="preserve"> that </w:t>
      </w:r>
      <w:r w:rsidRPr="00F7726C">
        <w:rPr>
          <w:rStyle w:val="StyleUnderline"/>
          <w:highlight w:val="green"/>
        </w:rPr>
        <w:t xml:space="preserve">they </w:t>
      </w:r>
      <w:r w:rsidRPr="00F7726C">
        <w:rPr>
          <w:rStyle w:val="Emphasis"/>
          <w:highlight w:val="green"/>
        </w:rPr>
        <w:t>outperform</w:t>
      </w:r>
      <w:r w:rsidRPr="00620B43">
        <w:rPr>
          <w:rStyle w:val="StyleUnderline"/>
        </w:rPr>
        <w:t xml:space="preserve"> more </w:t>
      </w:r>
      <w:r w:rsidRPr="00F7726C">
        <w:rPr>
          <w:rStyle w:val="StyleUnderline"/>
          <w:highlight w:val="green"/>
        </w:rPr>
        <w:t>traditional</w:t>
      </w:r>
      <w:r w:rsidRPr="00620B43">
        <w:rPr>
          <w:rStyle w:val="StyleUnderline"/>
        </w:rPr>
        <w:t xml:space="preserve"> democratic </w:t>
      </w:r>
      <w:r w:rsidRPr="00F7726C">
        <w:rPr>
          <w:rStyle w:val="StyleUnderline"/>
          <w:highlight w:val="green"/>
        </w:rPr>
        <w:t xml:space="preserve">institutions in </w:t>
      </w:r>
      <w:r w:rsidRPr="00F7726C">
        <w:rPr>
          <w:rStyle w:val="Emphasis"/>
          <w:highlight w:val="green"/>
        </w:rPr>
        <w:t>orientating</w:t>
      </w:r>
      <w:r w:rsidRPr="00F7726C">
        <w:rPr>
          <w:rStyle w:val="StyleUnderline"/>
          <w:highlight w:val="green"/>
        </w:rPr>
        <w:t xml:space="preserve"> participants </w:t>
      </w:r>
      <w:r w:rsidRPr="00F7726C">
        <w:rPr>
          <w:rStyle w:val="Emphasis"/>
          <w:highlight w:val="green"/>
        </w:rPr>
        <w:t>to</w:t>
      </w:r>
      <w:r w:rsidRPr="00620B43">
        <w:rPr>
          <w:rStyle w:val="StyleUnderline"/>
        </w:rPr>
        <w:t xml:space="preserve"> consider </w:t>
      </w:r>
      <w:r w:rsidRPr="00F7726C">
        <w:rPr>
          <w:rStyle w:val="Emphasis"/>
          <w:highlight w:val="green"/>
        </w:rPr>
        <w:t>long-term implications</w:t>
      </w:r>
      <w:r w:rsidRPr="00675A66">
        <w:rPr>
          <w:sz w:val="8"/>
        </w:rPr>
        <w:t>, often in areas where preferences are not well formed (Hobson and Niemeyer, 2011; MacKenzie and Warren, 2012; Niemeyer and Jennstål, 2017; Parkhill et al., 2013).</w:t>
      </w:r>
    </w:p>
    <w:p w14:paraId="28C296D8" w14:textId="77777777" w:rsidR="00235B28" w:rsidRPr="00752BF7" w:rsidRDefault="00235B28" w:rsidP="00235B28">
      <w:pPr>
        <w:rPr>
          <w:sz w:val="8"/>
        </w:rPr>
      </w:pPr>
      <w:r w:rsidRPr="00D24D57">
        <w:rPr>
          <w:rStyle w:val="StyleUnderline"/>
        </w:rPr>
        <w:t xml:space="preserve">The combination of </w:t>
      </w:r>
      <w:r w:rsidRPr="00F7726C">
        <w:rPr>
          <w:rStyle w:val="Emphasis"/>
          <w:highlight w:val="green"/>
        </w:rPr>
        <w:t>random selection</w:t>
      </w:r>
      <w:r w:rsidRPr="00F7726C">
        <w:rPr>
          <w:rStyle w:val="StyleUnderline"/>
          <w:highlight w:val="green"/>
        </w:rPr>
        <w:t xml:space="preserve"> and </w:t>
      </w:r>
      <w:r w:rsidRPr="00F7726C">
        <w:rPr>
          <w:rStyle w:val="Emphasis"/>
          <w:highlight w:val="green"/>
        </w:rPr>
        <w:t>facilitated deliberation</w:t>
      </w:r>
      <w:r w:rsidRPr="00F7726C">
        <w:rPr>
          <w:rStyle w:val="StyleUnderline"/>
          <w:highlight w:val="green"/>
        </w:rPr>
        <w:t xml:space="preserve"> makes DMPs</w:t>
      </w:r>
      <w:r w:rsidRPr="00620B43">
        <w:rPr>
          <w:rStyle w:val="StyleUnderline"/>
        </w:rPr>
        <w:t xml:space="preserve"> a particularly </w:t>
      </w:r>
      <w:r w:rsidRPr="00F7726C">
        <w:rPr>
          <w:rStyle w:val="StyleUnderline"/>
          <w:highlight w:val="green"/>
        </w:rPr>
        <w:t>apposite</w:t>
      </w:r>
      <w:r w:rsidRPr="00620B43">
        <w:rPr>
          <w:rStyle w:val="StyleUnderline"/>
        </w:rPr>
        <w:t xml:space="preserve"> </w:t>
      </w:r>
      <w:r w:rsidRPr="00557358">
        <w:rPr>
          <w:rStyle w:val="StyleUnderline"/>
        </w:rPr>
        <w:t>design for public participation on long-term issues with</w:t>
      </w:r>
      <w:r w:rsidRPr="00620B43">
        <w:rPr>
          <w:rStyle w:val="StyleUnderline"/>
        </w:rPr>
        <w:t xml:space="preserve"> potentially significant impacts on future gen</w:t>
      </w:r>
      <w:r w:rsidRPr="00675A66">
        <w:rPr>
          <w:sz w:val="8"/>
        </w:rPr>
        <w:t>eration</w:t>
      </w:r>
      <w:r w:rsidRPr="00620B43">
        <w:rPr>
          <w:rStyle w:val="StyleUnderline"/>
        </w:rPr>
        <w:t>s</w:t>
      </w:r>
      <w:r w:rsidRPr="00675A66">
        <w:rPr>
          <w:sz w:val="8"/>
        </w:rPr>
        <w:t xml:space="preserve">. Random selection plays two functions. First, it generates a socially and cognitively diverse group. Apart from deliberative polls (which bring together hundreds of participants for a weekend of deliberation), </w:t>
      </w:r>
      <w:r w:rsidRPr="00620B43">
        <w:rPr>
          <w:rStyle w:val="StyleUnderline"/>
        </w:rPr>
        <w:t>most DMPs apply quota sampling to ensure that the selected body broadly reflects the social and cognitive diversity of the population</w:t>
      </w:r>
      <w:r w:rsidRPr="00675A66">
        <w:rPr>
          <w:sz w:val="8"/>
        </w:rPr>
        <w:t xml:space="preserve">. Common quotas include demographic characteristics such as gender, ethnicity, age, education, and/or social class and, for some designs, salient political attitudes. Often minority groups are over-sampled to ensure a larger presence within the body. </w:t>
      </w:r>
      <w:r w:rsidRPr="00620B43">
        <w:rPr>
          <w:rStyle w:val="StyleUnderline"/>
        </w:rPr>
        <w:t>This increases the likelihood that disempowered voices are heard and considered and builds confidence among politically marginalized groups to articulate their perspectives. This in-built diversity of DMPs is</w:t>
      </w:r>
      <w:r w:rsidRPr="00675A66">
        <w:rPr>
          <w:sz w:val="8"/>
        </w:rPr>
        <w:t xml:space="preserve"> critical to </w:t>
      </w:r>
      <w:r w:rsidRPr="00620B43">
        <w:rPr>
          <w:rStyle w:val="StyleUnderline"/>
        </w:rPr>
        <w:t xml:space="preserve">ensure </w:t>
      </w:r>
      <w:r w:rsidRPr="00752BF7">
        <w:rPr>
          <w:rStyle w:val="StyleUnderline"/>
        </w:rPr>
        <w:t>that a variety of perspectives</w:t>
      </w:r>
      <w:r w:rsidRPr="00752BF7">
        <w:rPr>
          <w:sz w:val="8"/>
        </w:rPr>
        <w:t xml:space="preserve">, drawn from different social positions within society, </w:t>
      </w:r>
      <w:r w:rsidRPr="00752BF7">
        <w:rPr>
          <w:rStyle w:val="StyleUnderline"/>
        </w:rPr>
        <w:t>are present</w:t>
      </w:r>
      <w:r w:rsidRPr="00752BF7">
        <w:rPr>
          <w:sz w:val="8"/>
        </w:rPr>
        <w:t xml:space="preserve"> among participants. DMPs are arguably the most socially and cognitively diverse of any democratic institution within contemporary polities.</w:t>
      </w:r>
    </w:p>
    <w:p w14:paraId="4C21A0BA" w14:textId="77777777" w:rsidR="00235B28" w:rsidRPr="00752BF7" w:rsidRDefault="00235B28" w:rsidP="00235B28">
      <w:pPr>
        <w:rPr>
          <w:rStyle w:val="StyleUnderline"/>
        </w:rPr>
      </w:pPr>
      <w:r w:rsidRPr="00752BF7">
        <w:rPr>
          <w:sz w:val="8"/>
        </w:rPr>
        <w:t xml:space="preserve">The second function of random selection recalls the practices of ancient Athenian democracy, where </w:t>
      </w:r>
      <w:r w:rsidRPr="00752BF7">
        <w:rPr>
          <w:rStyle w:val="Emphasis"/>
        </w:rPr>
        <w:t>sortition</w:t>
      </w:r>
      <w:r w:rsidRPr="00752BF7">
        <w:rPr>
          <w:sz w:val="8"/>
        </w:rPr>
        <w:t xml:space="preserve"> (along with rapid rotation) </w:t>
      </w:r>
      <w:r w:rsidRPr="00752BF7">
        <w:rPr>
          <w:rStyle w:val="StyleUnderline"/>
        </w:rPr>
        <w:t xml:space="preserve">provided a </w:t>
      </w:r>
      <w:r w:rsidRPr="00752BF7">
        <w:rPr>
          <w:rStyle w:val="Emphasis"/>
        </w:rPr>
        <w:t>defense against asymmetries in</w:t>
      </w:r>
      <w:r w:rsidRPr="00752BF7">
        <w:rPr>
          <w:rStyle w:val="StyleUnderline"/>
        </w:rPr>
        <w:t xml:space="preserve"> social and economic </w:t>
      </w:r>
      <w:r w:rsidRPr="00752BF7">
        <w:rPr>
          <w:rStyle w:val="Emphasis"/>
        </w:rPr>
        <w:t>power</w:t>
      </w:r>
      <w:r w:rsidRPr="00752BF7">
        <w:rPr>
          <w:sz w:val="8"/>
        </w:rPr>
        <w:t xml:space="preserve"> (Owen and Smith, 2018). Sortition was introduced in Athens as a bulwark against powerful waring families. </w:t>
      </w:r>
      <w:r w:rsidRPr="00752BF7">
        <w:rPr>
          <w:rStyle w:val="StyleUnderline"/>
        </w:rPr>
        <w:t>Given that one of the drivers for short-termism is the power of entrenched interests, a DMP creates a space in which participants are relatively protected from their influence and actions. Randomness is a protection against strategic action from those with structural power who benefit from current social and economic arrangements that privilege the short-term.</w:t>
      </w:r>
    </w:p>
    <w:p w14:paraId="411FEB9E" w14:textId="77777777" w:rsidR="00235B28" w:rsidRPr="00752BF7" w:rsidRDefault="00235B28" w:rsidP="00235B28">
      <w:pPr>
        <w:rPr>
          <w:sz w:val="8"/>
        </w:rPr>
      </w:pPr>
      <w:r w:rsidRPr="00752BF7">
        <w:rPr>
          <w:sz w:val="8"/>
        </w:rPr>
        <w:t>The second key design element—</w:t>
      </w:r>
      <w:r w:rsidRPr="00752BF7">
        <w:rPr>
          <w:rStyle w:val="StyleUnderline"/>
        </w:rPr>
        <w:t>facilitated deliberation—orientates participants toward consideration of the long term. Within DMPs, participants have the opportunity to learn about the issue at hand</w:t>
      </w:r>
      <w:r w:rsidRPr="00752BF7">
        <w:rPr>
          <w:sz w:val="8"/>
        </w:rPr>
        <w:t xml:space="preserve">, hear from and </w:t>
      </w:r>
      <w:r w:rsidRPr="00752BF7">
        <w:rPr>
          <w:rStyle w:val="StyleUnderline"/>
        </w:rPr>
        <w:t>question</w:t>
      </w:r>
      <w:r w:rsidRPr="00752BF7">
        <w:rPr>
          <w:sz w:val="8"/>
        </w:rPr>
        <w:t xml:space="preserve"> a cross-section of </w:t>
      </w:r>
      <w:r w:rsidRPr="00752BF7">
        <w:rPr>
          <w:rStyle w:val="StyleUnderline"/>
        </w:rPr>
        <w:t>experts</w:t>
      </w:r>
      <w:r w:rsidRPr="00752BF7">
        <w:rPr>
          <w:sz w:val="8"/>
        </w:rPr>
        <w:t xml:space="preserve"> and advocates, </w:t>
      </w:r>
      <w:r w:rsidRPr="00752BF7">
        <w:rPr>
          <w:rStyle w:val="StyleUnderline"/>
        </w:rPr>
        <w:t>reflect</w:t>
      </w:r>
      <w:r w:rsidRPr="00752BF7">
        <w:rPr>
          <w:sz w:val="8"/>
        </w:rPr>
        <w:t xml:space="preserve"> on what they have heard, </w:t>
      </w:r>
      <w:r w:rsidRPr="00752BF7">
        <w:rPr>
          <w:rStyle w:val="StyleUnderline"/>
        </w:rPr>
        <w:t>and listen</w:t>
      </w:r>
      <w:r w:rsidRPr="00752BF7">
        <w:rPr>
          <w:sz w:val="8"/>
        </w:rPr>
        <w:t xml:space="preserve"> to the views of other participants. Facilitation promotes equality of voice across a diverse group that differs significantly in terms of confidence and experience and engenders respectful interactions among participants with very different interests and perspectives. DMPs approximate the type of communicative rather than strategic motivation celebrated by deliberative democrats. </w:t>
      </w:r>
      <w:r w:rsidRPr="00752BF7">
        <w:rPr>
          <w:rStyle w:val="StyleUnderline"/>
        </w:rPr>
        <w:t>Such conditions are particularly apposite for encouraging considered judgment</w:t>
      </w:r>
      <w:r w:rsidRPr="00752BF7">
        <w:rPr>
          <w:sz w:val="8"/>
        </w:rPr>
        <w:t xml:space="preserve"> (Smith, 2009) </w:t>
      </w:r>
      <w:r w:rsidRPr="00752BF7">
        <w:rPr>
          <w:rStyle w:val="StyleUnderline"/>
        </w:rPr>
        <w:t>or collective intelligence</w:t>
      </w:r>
      <w:r w:rsidRPr="00752BF7">
        <w:rPr>
          <w:sz w:val="8"/>
        </w:rPr>
        <w:t xml:space="preserve"> (Landemore, 2013) </w:t>
      </w:r>
      <w:r w:rsidRPr="00752BF7">
        <w:rPr>
          <w:rStyle w:val="StyleUnderline"/>
        </w:rPr>
        <w:t>that is sensitive to the interests of future gen</w:t>
      </w:r>
      <w:r w:rsidRPr="00752BF7">
        <w:rPr>
          <w:sz w:val="8"/>
        </w:rPr>
        <w:t>eration</w:t>
      </w:r>
      <w:r w:rsidRPr="00752BF7">
        <w:rPr>
          <w:rStyle w:val="StyleUnderline"/>
        </w:rPr>
        <w:t>s. Where DMPs are tasked to consider aspects of long-term policy making, questions of intergenerational equity are made salient to participants</w:t>
      </w:r>
      <w:r w:rsidRPr="00752BF7">
        <w:rPr>
          <w:sz w:val="8"/>
        </w:rPr>
        <w:t xml:space="preserve"> and they have time and space to reflect on the long-term consequences of social choices, informed by the variety of perspectives offered by fellow participants (Niemeyer and Jennstål, 2017: 248). As Michael MacKenzie (2012: 165) argues: “any short-sighted claims that are self-serving at the expense of future publics are weaker claims for that very reason, and can thus be challenged or rejected on those grounds in robust deliberative environments” (see also MacKenzie, 2018; Smith, 2003). For Claus Offe and Ulrich Preuss (1991: 156–157), deliberation is not only “fact-regarding (as opposed to ignorant or doctrinaire)” and “other regarding (as opposed to selfish)” but also “future regarding (as opposed to myopic).”</w:t>
      </w:r>
    </w:p>
    <w:p w14:paraId="009EE365" w14:textId="77777777" w:rsidR="00235B28" w:rsidRPr="00675A66" w:rsidRDefault="00235B28" w:rsidP="00235B28">
      <w:pPr>
        <w:rPr>
          <w:sz w:val="8"/>
        </w:rPr>
      </w:pPr>
      <w:r w:rsidRPr="00752BF7">
        <w:rPr>
          <w:sz w:val="8"/>
        </w:rPr>
        <w:t xml:space="preserve">Whether we are thinking of the determinants of short-termism in psychological or sociological terms, </w:t>
      </w:r>
      <w:r w:rsidRPr="00752BF7">
        <w:rPr>
          <w:rStyle w:val="StyleUnderline"/>
        </w:rPr>
        <w:t xml:space="preserve">the combination of random selection and facilitated deliberation </w:t>
      </w:r>
      <w:r w:rsidRPr="00752BF7">
        <w:rPr>
          <w:rStyle w:val="Emphasis"/>
        </w:rPr>
        <w:t>ameliorate short-term dynamics</w:t>
      </w:r>
      <w:r w:rsidRPr="00752BF7">
        <w:rPr>
          <w:rStyle w:val="StyleUnderline"/>
        </w:rPr>
        <w:t xml:space="preserve">. </w:t>
      </w:r>
      <w:r w:rsidRPr="00752BF7">
        <w:rPr>
          <w:sz w:val="8"/>
        </w:rPr>
        <w:t xml:space="preserve">In psychological terms, deliberation promotes a form of “slow thinking” (Kahneman, 2011) that encourages reflection among participants, moving them away from the more automatic, fast thinking that guides most of our daily actions and choices. In sociological terms, DMPs remove participants from their everyday practices that structure thought and action and into a space in which collective consideration of the future is encouraged. From both perspectives, </w:t>
      </w:r>
      <w:r w:rsidRPr="00752BF7">
        <w:rPr>
          <w:rStyle w:val="StyleUnderline"/>
        </w:rPr>
        <w:t>the combination</w:t>
      </w:r>
      <w:r w:rsidRPr="00752BF7">
        <w:rPr>
          <w:sz w:val="8"/>
        </w:rPr>
        <w:t xml:space="preserve"> of task, diversity and deliberation within DMPs, </w:t>
      </w:r>
      <w:r w:rsidRPr="00752BF7">
        <w:rPr>
          <w:rStyle w:val="StyleUnderline"/>
        </w:rPr>
        <w:t>encourages reflection and judgments that incorporate the interests of future gen</w:t>
      </w:r>
      <w:r w:rsidRPr="00752BF7">
        <w:rPr>
          <w:sz w:val="8"/>
        </w:rPr>
        <w:t>eration</w:t>
      </w:r>
      <w:r w:rsidRPr="00752BF7">
        <w:rPr>
          <w:rStyle w:val="StyleUnderline"/>
        </w:rPr>
        <w:t>s and protects participant</w:t>
      </w:r>
      <w:r w:rsidRPr="00620B43">
        <w:rPr>
          <w:rStyle w:val="StyleUnderline"/>
        </w:rPr>
        <w:t>s from the short-term determinants of electoral, party, and interest group politics.</w:t>
      </w:r>
      <w:r w:rsidRPr="00675A66">
        <w:rPr>
          <w:sz w:val="8"/>
        </w:rPr>
        <w:t>6</w:t>
      </w:r>
    </w:p>
    <w:p w14:paraId="6A8648BE" w14:textId="77777777" w:rsidR="00235B28" w:rsidRPr="00675A66" w:rsidRDefault="00235B28" w:rsidP="00235B28">
      <w:pPr>
        <w:rPr>
          <w:sz w:val="8"/>
        </w:rPr>
      </w:pPr>
      <w:r w:rsidRPr="00675A66">
        <w:rPr>
          <w:sz w:val="8"/>
        </w:rPr>
        <w:t xml:space="preserve">While DMPs may be a promising institutional space within which participants are able to come to judgments that better take account of the interests of future generations, the number of participants remains relatively small compared to the broader population. But even with such small numbers, emerging </w:t>
      </w:r>
      <w:r w:rsidRPr="00F7726C">
        <w:rPr>
          <w:rStyle w:val="StyleUnderline"/>
          <w:highlight w:val="green"/>
        </w:rPr>
        <w:t>research suggests</w:t>
      </w:r>
      <w:r w:rsidRPr="00675A66">
        <w:rPr>
          <w:sz w:val="8"/>
        </w:rPr>
        <w:t xml:space="preserve"> that </w:t>
      </w:r>
      <w:r w:rsidRPr="00F7726C">
        <w:rPr>
          <w:rStyle w:val="StyleUnderline"/>
          <w:highlight w:val="green"/>
        </w:rPr>
        <w:t xml:space="preserve">DMPs </w:t>
      </w:r>
      <w:r w:rsidRPr="00F7726C">
        <w:rPr>
          <w:rStyle w:val="Emphasis"/>
          <w:highlight w:val="green"/>
        </w:rPr>
        <w:t>generate</w:t>
      </w:r>
      <w:r w:rsidRPr="00F50FDF">
        <w:rPr>
          <w:rStyle w:val="StyleUnderline"/>
        </w:rPr>
        <w:t xml:space="preserve"> sociological </w:t>
      </w:r>
      <w:r w:rsidRPr="00F7726C">
        <w:rPr>
          <w:rStyle w:val="Emphasis"/>
          <w:highlight w:val="green"/>
        </w:rPr>
        <w:t>legitimacy</w:t>
      </w:r>
      <w:r w:rsidRPr="00F50FDF">
        <w:rPr>
          <w:rStyle w:val="StyleUnderline"/>
        </w:rPr>
        <w:t>: the public have trust and confidence in their decision making</w:t>
      </w:r>
      <w:r w:rsidRPr="00675A66">
        <w:rPr>
          <w:sz w:val="8"/>
        </w:rPr>
        <w:t xml:space="preserve">—either because DMPs are made up of “ordinary citizens” or because there is a recognition that members have gained a level of expertise through the process (Warren and Gastil, 2015). </w:t>
      </w:r>
      <w:r w:rsidRPr="00F7726C">
        <w:rPr>
          <w:rStyle w:val="StyleUnderline"/>
          <w:highlight w:val="green"/>
        </w:rPr>
        <w:t>These</w:t>
      </w:r>
      <w:r w:rsidRPr="00D24D57">
        <w:rPr>
          <w:sz w:val="8"/>
        </w:rPr>
        <w:t xml:space="preserve"> are promising insights</w:t>
      </w:r>
      <w:r w:rsidRPr="00D24D57">
        <w:rPr>
          <w:sz w:val="2"/>
        </w:rPr>
        <w:t xml:space="preserve"> </w:t>
      </w:r>
      <w:r w:rsidRPr="00675A66">
        <w:rPr>
          <w:sz w:val="8"/>
        </w:rPr>
        <w:t xml:space="preserve">and may </w:t>
      </w:r>
      <w:r w:rsidRPr="00F7726C">
        <w:rPr>
          <w:rStyle w:val="StyleUnderline"/>
          <w:highlight w:val="green"/>
        </w:rPr>
        <w:t>offer a way</w:t>
      </w:r>
      <w:r w:rsidRPr="00D24D57">
        <w:rPr>
          <w:rStyle w:val="StyleUnderline"/>
        </w:rPr>
        <w:t xml:space="preserve"> in which </w:t>
      </w:r>
      <w:r w:rsidRPr="00F7726C">
        <w:rPr>
          <w:rStyle w:val="Emphasis"/>
          <w:highlight w:val="green"/>
        </w:rPr>
        <w:t>trust and confidence on an OFG can be built</w:t>
      </w:r>
      <w:r w:rsidRPr="00F50FDF">
        <w:rPr>
          <w:rStyle w:val="StyleUnderline"/>
        </w:rPr>
        <w:t>.</w:t>
      </w:r>
      <w:r w:rsidRPr="00675A66">
        <w:rPr>
          <w:sz w:val="8"/>
        </w:rPr>
        <w:t xml:space="preserve"> Recalling the work of Jacobs and Matthews (2012), public perceptions in the capacity of governments to respond effectively to long-term issues is undermined by the causal complexity of long-term problems and a lack of credibility in government action. We have already suggested that the presence of an OFG that works across electoral cycles may enhance credibility. The work of DMPs may contribute to ameliorating concerns about causal complexity, given the time and learning that occurs in these participatory spaces.</w:t>
      </w:r>
    </w:p>
    <w:p w14:paraId="3CA1A3ED" w14:textId="77777777" w:rsidR="00235B28" w:rsidRPr="00675A66" w:rsidRDefault="00235B28" w:rsidP="00235B28">
      <w:pPr>
        <w:rPr>
          <w:sz w:val="8"/>
        </w:rPr>
      </w:pPr>
      <w:r w:rsidRPr="00675A66">
        <w:rPr>
          <w:sz w:val="8"/>
        </w:rPr>
        <w:t>DMPs could be integrated into the work of OFGs in a number of ways that enhance the legitimacy of the independent body. Where OFGs have ombudsman functions (as in the Hungarian case), DMPs can play the role of “contestatory court” (Pettit, 2012), judging the veracity of complaints. Similarly, as politically controversial issues emerge, DMPs can be employed to bring a considered citizens’ perspective to bear. Faced with numerous issues that affect the long term, DMPs can be integrated into the prioritization process, providing guidance on which issues should be given priority in the OFGs work. The Citizen Council at the National Institute for Health and Care Excellent (NICE) in the UK played such a role,7 although its influence was rather limited (Davies et al., 2006) and it was not given the time or resources to engage in detailed analysis.</w:t>
      </w:r>
    </w:p>
    <w:p w14:paraId="201A868D" w14:textId="77777777" w:rsidR="00235B28" w:rsidRDefault="00235B28" w:rsidP="00235B28">
      <w:pPr>
        <w:rPr>
          <w:rStyle w:val="StyleUnderline"/>
        </w:rPr>
      </w:pPr>
      <w:r w:rsidRPr="00675A66">
        <w:rPr>
          <w:sz w:val="8"/>
        </w:rPr>
        <w:t>DMPs can be more or less empowered and more or less institutionalized within the workings of the OFG. In terms of empowerment, emerging practice from Poland provides guidance: municipal mayors have committed to implement any decision that emerges from a citizen’s assembly where support is above 80%. Between 50</w:t>
      </w:r>
      <w:r w:rsidRPr="00752BF7">
        <w:rPr>
          <w:sz w:val="8"/>
        </w:rPr>
        <w:t xml:space="preserve">% and 80%, the mayor has discretion (Gerwin, 2018; Smith, 2019). And in terms of institutionalization, mini-publics could be embedded within the everyday practices of an OFG, rather than leaving them to the discretion of a Commissioner to decide when they take place. </w:t>
      </w:r>
      <w:r w:rsidRPr="00752BF7">
        <w:rPr>
          <w:rStyle w:val="StyleUnderline"/>
        </w:rPr>
        <w:t xml:space="preserve">The </w:t>
      </w:r>
      <w:r w:rsidRPr="00752BF7">
        <w:rPr>
          <w:rStyle w:val="Emphasis"/>
        </w:rPr>
        <w:t>terms</w:t>
      </w:r>
      <w:r w:rsidRPr="00752BF7">
        <w:rPr>
          <w:rStyle w:val="StyleUnderline"/>
        </w:rPr>
        <w:t xml:space="preserve"> under which mini-publics are embedded are </w:t>
      </w:r>
      <w:r w:rsidRPr="00752BF7">
        <w:rPr>
          <w:rStyle w:val="Emphasis"/>
        </w:rPr>
        <w:t>critical</w:t>
      </w:r>
      <w:r w:rsidRPr="00752BF7">
        <w:rPr>
          <w:rStyle w:val="StyleUnderline"/>
        </w:rPr>
        <w:t xml:space="preserve"> to ensuring their</w:t>
      </w:r>
      <w:r w:rsidRPr="00752BF7">
        <w:rPr>
          <w:sz w:val="8"/>
        </w:rPr>
        <w:t xml:space="preserve"> timing, framing, and outputs have </w:t>
      </w:r>
      <w:r w:rsidRPr="00752BF7">
        <w:rPr>
          <w:rStyle w:val="StyleUnderline"/>
        </w:rPr>
        <w:t>import</w:t>
      </w:r>
      <w:r w:rsidRPr="00752BF7">
        <w:rPr>
          <w:sz w:val="8"/>
        </w:rPr>
        <w:t xml:space="preserve"> on decision making. The potential for more extensive and deeper deliberative engagement in organizational governance is yet to be fully exploited by independent oversight bodies. Advocates of mini-publics have bemoaned their lack of institutionalization (Niemeyer, 2014; Owen and Smith, 2015; Setälä, 2017; Setälä and Smith, 2018).8 </w:t>
      </w:r>
      <w:r w:rsidRPr="00752BF7">
        <w:rPr>
          <w:rStyle w:val="StyleUnderline"/>
        </w:rPr>
        <w:t xml:space="preserve">Integrating them into the workings of an OFG would </w:t>
      </w:r>
      <w:r w:rsidRPr="00752BF7">
        <w:rPr>
          <w:rStyle w:val="Emphasis"/>
        </w:rPr>
        <w:t>show</w:t>
      </w:r>
      <w:r w:rsidRPr="00752BF7">
        <w:rPr>
          <w:rStyle w:val="StyleUnderline"/>
        </w:rPr>
        <w:t xml:space="preserve"> how they can be consequential in the democratic system. Where mini-publics </w:t>
      </w:r>
      <w:r w:rsidRPr="00752BF7">
        <w:rPr>
          <w:rStyle w:val="Emphasis"/>
        </w:rPr>
        <w:t>have effect</w:t>
      </w:r>
      <w:r w:rsidRPr="00752BF7">
        <w:rPr>
          <w:sz w:val="8"/>
        </w:rPr>
        <w:t xml:space="preserve"> as part of the everyday activities of an OFG, </w:t>
      </w:r>
      <w:r w:rsidRPr="00752BF7">
        <w:rPr>
          <w:rStyle w:val="StyleUnderline"/>
        </w:rPr>
        <w:t>we can</w:t>
      </w:r>
      <w:r w:rsidRPr="00752BF7">
        <w:rPr>
          <w:sz w:val="8"/>
        </w:rPr>
        <w:t xml:space="preserve"> reasonably </w:t>
      </w:r>
      <w:r w:rsidRPr="00752BF7">
        <w:rPr>
          <w:rStyle w:val="StyleUnderline"/>
        </w:rPr>
        <w:t>expect</w:t>
      </w:r>
      <w:r w:rsidRPr="00752BF7">
        <w:rPr>
          <w:sz w:val="8"/>
        </w:rPr>
        <w:t xml:space="preserve"> decisions to emerge that reflect the plurality of perspectives on future generations and </w:t>
      </w:r>
      <w:r w:rsidRPr="00752BF7">
        <w:rPr>
          <w:rStyle w:val="StyleUnderline"/>
        </w:rPr>
        <w:t xml:space="preserve">an </w:t>
      </w:r>
      <w:r w:rsidRPr="00752BF7">
        <w:rPr>
          <w:rStyle w:val="Emphasis"/>
        </w:rPr>
        <w:t>increase in publicity and visibility</w:t>
      </w:r>
      <w:r w:rsidRPr="00752BF7">
        <w:rPr>
          <w:rStyle w:val="StyleUnderline"/>
        </w:rPr>
        <w:t xml:space="preserve"> that would </w:t>
      </w:r>
      <w:r w:rsidRPr="00752BF7">
        <w:rPr>
          <w:rStyle w:val="Emphasis"/>
        </w:rPr>
        <w:t>embolden the legitimacy of OFGs</w:t>
      </w:r>
      <w:r w:rsidRPr="00752BF7">
        <w:rPr>
          <w:rStyle w:val="StyleUnderline"/>
        </w:rPr>
        <w:t xml:space="preserve"> as </w:t>
      </w:r>
      <w:r w:rsidRPr="00752BF7">
        <w:rPr>
          <w:rStyle w:val="Emphasis"/>
        </w:rPr>
        <w:t>respected actors within the political arena</w:t>
      </w:r>
      <w:r w:rsidRPr="00752BF7">
        <w:rPr>
          <w:rStyle w:val="StyleUnderline"/>
        </w:rPr>
        <w:t>. The</w:t>
      </w:r>
      <w:r w:rsidRPr="00F50FDF">
        <w:rPr>
          <w:rStyle w:val="StyleUnderline"/>
        </w:rPr>
        <w:t xml:space="preserve"> democratic legitimacy of OFGs would be enhanced in both normative and sociological terms.</w:t>
      </w:r>
    </w:p>
    <w:p w14:paraId="34A8A5B1" w14:textId="77777777" w:rsidR="00235B28" w:rsidRPr="00B603C3" w:rsidRDefault="00235B28" w:rsidP="00235B28">
      <w:pPr>
        <w:pStyle w:val="Heading4"/>
      </w:pPr>
      <w:r>
        <w:t xml:space="preserve">Building </w:t>
      </w:r>
      <w:r>
        <w:rPr>
          <w:u w:val="single"/>
        </w:rPr>
        <w:t>future gen</w:t>
      </w:r>
      <w:r w:rsidRPr="00B603C3">
        <w:rPr>
          <w:u w:val="single"/>
        </w:rPr>
        <w:t xml:space="preserve"> governance</w:t>
      </w:r>
      <w:r>
        <w:t xml:space="preserve"> is critical to correct for </w:t>
      </w:r>
      <w:r w:rsidRPr="00B603C3">
        <w:rPr>
          <w:u w:val="single"/>
        </w:rPr>
        <w:t>presentism</w:t>
      </w:r>
      <w:r>
        <w:rPr>
          <w:u w:val="single"/>
        </w:rPr>
        <w:t xml:space="preserve"> </w:t>
      </w:r>
      <w:r>
        <w:t xml:space="preserve">– </w:t>
      </w:r>
      <w:r w:rsidRPr="00B603C3">
        <w:rPr>
          <w:u w:val="single"/>
        </w:rPr>
        <w:t>extinction</w:t>
      </w:r>
    </w:p>
    <w:p w14:paraId="44E9424E" w14:textId="77777777" w:rsidR="00235B28" w:rsidRDefault="00235B28" w:rsidP="00235B28">
      <w:r w:rsidRPr="000965A4">
        <w:rPr>
          <w:rStyle w:val="Style13ptBold"/>
        </w:rPr>
        <w:t>MacAskill, 22</w:t>
      </w:r>
      <w:r w:rsidRPr="000965A4">
        <w:t xml:space="preserve"> -- University of Oxford Global Priorities Institute philosophy professor </w:t>
      </w:r>
    </w:p>
    <w:p w14:paraId="43A17D5B" w14:textId="77777777" w:rsidR="00235B28" w:rsidRDefault="00235B28" w:rsidP="00235B28">
      <w:r w:rsidRPr="000965A4">
        <w:t>[William, and Tyler John, "Want politics to be better? Focus on future generations," Washington Post, 9-16-2022, https://www.washingtonpost.com/outlook/2022/09/16/future-design-yahaba-politics/, accessed 1-21-2023]</w:t>
      </w:r>
    </w:p>
    <w:p w14:paraId="2552EFCA" w14:textId="77777777" w:rsidR="00235B28" w:rsidRPr="000965A4" w:rsidRDefault="00235B28" w:rsidP="00235B28"/>
    <w:p w14:paraId="79C5E927" w14:textId="77777777" w:rsidR="00235B28" w:rsidRPr="008233A6" w:rsidRDefault="00235B28" w:rsidP="00235B28">
      <w:pPr>
        <w:rPr>
          <w:rStyle w:val="StyleUnderline"/>
        </w:rPr>
      </w:pPr>
      <w:r w:rsidRPr="008233A6">
        <w:rPr>
          <w:rStyle w:val="StyleUnderline"/>
        </w:rPr>
        <w:t xml:space="preserve">Want politics to be better? </w:t>
      </w:r>
      <w:r w:rsidRPr="00F7726C">
        <w:rPr>
          <w:rStyle w:val="StyleUnderline"/>
          <w:highlight w:val="green"/>
        </w:rPr>
        <w:t>Focus on future gen</w:t>
      </w:r>
      <w:r w:rsidRPr="004F29AF">
        <w:rPr>
          <w:sz w:val="14"/>
        </w:rPr>
        <w:t>eration</w:t>
      </w:r>
      <w:r w:rsidRPr="00F7726C">
        <w:rPr>
          <w:rStyle w:val="StyleUnderline"/>
          <w:highlight w:val="green"/>
        </w:rPr>
        <w:t>s.</w:t>
      </w:r>
    </w:p>
    <w:p w14:paraId="388E7607" w14:textId="77777777" w:rsidR="00235B28" w:rsidRPr="00557358" w:rsidRDefault="00235B28" w:rsidP="00235B28">
      <w:pPr>
        <w:rPr>
          <w:rStyle w:val="StyleUnderline"/>
        </w:rPr>
      </w:pPr>
      <w:r w:rsidRPr="00F7726C">
        <w:rPr>
          <w:rStyle w:val="StyleUnderline"/>
          <w:highlight w:val="green"/>
        </w:rPr>
        <w:t xml:space="preserve">To build a </w:t>
      </w:r>
      <w:r w:rsidRPr="00F7726C">
        <w:rPr>
          <w:rStyle w:val="Emphasis"/>
          <w:highlight w:val="green"/>
        </w:rPr>
        <w:t>sustainable world</w:t>
      </w:r>
      <w:r w:rsidRPr="000965A4">
        <w:rPr>
          <w:sz w:val="14"/>
        </w:rPr>
        <w:t xml:space="preserve"> for our descendants</w:t>
      </w:r>
      <w:r w:rsidRPr="00557358">
        <w:rPr>
          <w:sz w:val="14"/>
        </w:rPr>
        <w:t xml:space="preserve">, </w:t>
      </w:r>
      <w:r w:rsidRPr="00557358">
        <w:rPr>
          <w:rStyle w:val="StyleUnderline"/>
        </w:rPr>
        <w:t>we need</w:t>
      </w:r>
      <w:r w:rsidRPr="00557358">
        <w:rPr>
          <w:sz w:val="14"/>
        </w:rPr>
        <w:t xml:space="preserve"> to create </w:t>
      </w:r>
      <w:r w:rsidRPr="00557358">
        <w:rPr>
          <w:rStyle w:val="StyleUnderline"/>
        </w:rPr>
        <w:t>institutions that keep their lives in mind.</w:t>
      </w:r>
    </w:p>
    <w:p w14:paraId="4C52C3EF" w14:textId="77777777" w:rsidR="00235B28" w:rsidRPr="000965A4" w:rsidRDefault="00235B28" w:rsidP="00235B28">
      <w:pPr>
        <w:rPr>
          <w:sz w:val="14"/>
        </w:rPr>
      </w:pPr>
      <w:r w:rsidRPr="00557358">
        <w:rPr>
          <w:sz w:val="14"/>
        </w:rPr>
        <w:t>In 2015, the residents of Yahaba, a rural town in northern Japan, f</w:t>
      </w:r>
      <w:r w:rsidRPr="000965A4">
        <w:rPr>
          <w:sz w:val="14"/>
        </w:rPr>
        <w:t>aced a choice. The town’s water infrastructure was decaying, but rebuilding it would be expensive and would probably require raising taxes. The residents had been unable to reach a decision. In a bid to break the deadlock, they gathered together to attempt a bold new experiment in political imagination.</w:t>
      </w:r>
    </w:p>
    <w:p w14:paraId="1E33760D" w14:textId="77777777" w:rsidR="00235B28" w:rsidRPr="000965A4" w:rsidRDefault="00235B28" w:rsidP="00235B28">
      <w:pPr>
        <w:rPr>
          <w:sz w:val="14"/>
        </w:rPr>
      </w:pPr>
      <w:r w:rsidRPr="000965A4">
        <w:rPr>
          <w:sz w:val="14"/>
        </w:rPr>
        <w:t>The residents began the meeting by discussing their present-day priorities: keeping taxes manageable while maintaining a clean and affordable water supply. Next came something more unusual: They donned ceremonial yellow robes and underwent a kind of “mental time travel.” Together, they imagined that they were Yahaba residents from the year 2060, facing a water sustainability crisis brought on by their ancestors’ failure to properly invest in infrastructure. Struck by the vividness of this vision, Yahaba’s residents reached a consensus: They would raise the water tax rate by 6 percent, enough to future-proof the supply.</w:t>
      </w:r>
    </w:p>
    <w:p w14:paraId="37449C7A" w14:textId="77777777" w:rsidR="00235B28" w:rsidRPr="00C93653" w:rsidRDefault="00235B28" w:rsidP="00235B28">
      <w:pPr>
        <w:rPr>
          <w:sz w:val="14"/>
        </w:rPr>
      </w:pPr>
      <w:r w:rsidRPr="000965A4">
        <w:rPr>
          <w:sz w:val="14"/>
        </w:rPr>
        <w:t xml:space="preserve">Japan’s Future Design workshops, now a worldwide phenomenon, always yield the same lesson: </w:t>
      </w:r>
      <w:r w:rsidRPr="00F7726C">
        <w:rPr>
          <w:rStyle w:val="StyleUnderline"/>
          <w:highlight w:val="green"/>
        </w:rPr>
        <w:t>Made to see</w:t>
      </w:r>
      <w:r w:rsidRPr="008233A6">
        <w:rPr>
          <w:rStyle w:val="StyleUnderline"/>
        </w:rPr>
        <w:t xml:space="preserve"> our decisions </w:t>
      </w:r>
      <w:r w:rsidRPr="00F7726C">
        <w:rPr>
          <w:rStyle w:val="StyleUnderline"/>
          <w:highlight w:val="green"/>
        </w:rPr>
        <w:t>through</w:t>
      </w:r>
      <w:r w:rsidRPr="0060788B">
        <w:rPr>
          <w:rStyle w:val="StyleUnderline"/>
        </w:rPr>
        <w:t xml:space="preserve"> the eyes of </w:t>
      </w:r>
      <w:r w:rsidRPr="00F7726C">
        <w:rPr>
          <w:rStyle w:val="StyleUnderline"/>
          <w:highlight w:val="green"/>
        </w:rPr>
        <w:t>our descendants, we</w:t>
      </w:r>
      <w:r w:rsidRPr="008233A6">
        <w:rPr>
          <w:rStyle w:val="StyleUnderline"/>
        </w:rPr>
        <w:t xml:space="preserve"> can and do </w:t>
      </w:r>
      <w:r w:rsidRPr="00F7726C">
        <w:rPr>
          <w:rStyle w:val="StyleUnderline"/>
          <w:highlight w:val="green"/>
        </w:rPr>
        <w:t>extend the horizon of policymaking</w:t>
      </w:r>
      <w:r w:rsidRPr="008233A6">
        <w:rPr>
          <w:rStyle w:val="StyleUnderline"/>
        </w:rPr>
        <w:t xml:space="preserve">, thinking beyond the next few political </w:t>
      </w:r>
      <w:r w:rsidRPr="00C93653">
        <w:rPr>
          <w:rStyle w:val="StyleUnderline"/>
        </w:rPr>
        <w:t xml:space="preserve">terms. </w:t>
      </w:r>
      <w:r w:rsidRPr="00C93653">
        <w:rPr>
          <w:sz w:val="14"/>
        </w:rPr>
        <w:t>Yet most governments don’t institutionalize the perspective of future generations.</w:t>
      </w:r>
    </w:p>
    <w:p w14:paraId="5E33C04C" w14:textId="77777777" w:rsidR="00235B28" w:rsidRPr="00C93653" w:rsidRDefault="00235B28" w:rsidP="00235B28">
      <w:pPr>
        <w:rPr>
          <w:sz w:val="14"/>
        </w:rPr>
      </w:pPr>
      <w:r w:rsidRPr="00C93653">
        <w:rPr>
          <w:sz w:val="14"/>
        </w:rPr>
        <w:t xml:space="preserve">It’s easy to think of humanity’s future as a bloodless abstraction, but future people will live lives just as real as our own. Right now, none of these people have a say in the decisions we make that shape their world. </w:t>
      </w:r>
      <w:r w:rsidRPr="00C93653">
        <w:rPr>
          <w:rStyle w:val="StyleUnderline"/>
        </w:rPr>
        <w:t>The present generation rules like a clumsy despot</w:t>
      </w:r>
      <w:r w:rsidRPr="00C93653">
        <w:rPr>
          <w:sz w:val="14"/>
        </w:rPr>
        <w:t xml:space="preserve"> over the generations to come. </w:t>
      </w:r>
      <w:r w:rsidRPr="00C93653">
        <w:rPr>
          <w:rStyle w:val="StyleUnderline"/>
        </w:rPr>
        <w:t xml:space="preserve">Our shortcomings on particular issues that </w:t>
      </w:r>
      <w:r w:rsidRPr="00C93653">
        <w:rPr>
          <w:rStyle w:val="Emphasis"/>
        </w:rPr>
        <w:t>imperil the future</w:t>
      </w:r>
      <w:r w:rsidRPr="00C93653">
        <w:rPr>
          <w:rStyle w:val="StyleUnderline"/>
        </w:rPr>
        <w:t xml:space="preserve"> share this common cause:</w:t>
      </w:r>
      <w:r w:rsidRPr="00C93653">
        <w:rPr>
          <w:sz w:val="14"/>
        </w:rPr>
        <w:t xml:space="preserve"> that </w:t>
      </w:r>
      <w:r w:rsidRPr="00C93653">
        <w:rPr>
          <w:rStyle w:val="StyleUnderline"/>
        </w:rPr>
        <w:t>future gen</w:t>
      </w:r>
      <w:r w:rsidRPr="00C93653">
        <w:rPr>
          <w:sz w:val="14"/>
        </w:rPr>
        <w:t>eration</w:t>
      </w:r>
      <w:r w:rsidRPr="00C93653">
        <w:rPr>
          <w:rStyle w:val="StyleUnderline"/>
        </w:rPr>
        <w:t>s receive almost no consideration</w:t>
      </w:r>
      <w:r w:rsidRPr="00C93653">
        <w:rPr>
          <w:sz w:val="14"/>
        </w:rPr>
        <w:t xml:space="preserve"> in our political decision-making. </w:t>
      </w:r>
      <w:r w:rsidRPr="00C93653">
        <w:rPr>
          <w:rStyle w:val="StyleUnderline"/>
        </w:rPr>
        <w:t>We should fix that.</w:t>
      </w:r>
    </w:p>
    <w:p w14:paraId="0265047F" w14:textId="77777777" w:rsidR="00235B28" w:rsidRPr="00C93653" w:rsidRDefault="00235B28" w:rsidP="00235B28">
      <w:pPr>
        <w:rPr>
          <w:sz w:val="14"/>
        </w:rPr>
      </w:pPr>
      <w:r w:rsidRPr="00C93653">
        <w:rPr>
          <w:rStyle w:val="StyleUnderline"/>
          <w:bdr w:val="single" w:sz="4" w:space="0" w:color="auto"/>
        </w:rPr>
        <w:t>Climate change</w:t>
      </w:r>
      <w:r w:rsidRPr="00C93653">
        <w:rPr>
          <w:rStyle w:val="StyleUnderline"/>
        </w:rPr>
        <w:t xml:space="preserve"> gives a stark example</w:t>
      </w:r>
      <w:r w:rsidRPr="00C93653">
        <w:rPr>
          <w:sz w:val="14"/>
        </w:rPr>
        <w:t xml:space="preserve"> of the need to consider future people. Carbon dioxide’s average atmospheric life span is in the tens of thousands of years. When the damage accumulates over many succeeding generations, we will have had plenty of advance warning.</w:t>
      </w:r>
    </w:p>
    <w:p w14:paraId="786A2A4A" w14:textId="77777777" w:rsidR="00235B28" w:rsidRPr="00C93653" w:rsidRDefault="00235B28" w:rsidP="00235B28">
      <w:pPr>
        <w:rPr>
          <w:sz w:val="14"/>
        </w:rPr>
      </w:pPr>
      <w:r w:rsidRPr="00C93653">
        <w:rPr>
          <w:rStyle w:val="StyleUnderline"/>
        </w:rPr>
        <w:t>Political shortsightedness goes far beyond climate change.</w:t>
      </w:r>
      <w:r w:rsidRPr="00C93653">
        <w:rPr>
          <w:sz w:val="14"/>
        </w:rPr>
        <w:t xml:space="preserve"> One hope amid the devastation of the pandemic was that governments would at last meaningfully invest in pandemic preparedness. This has not happened.</w:t>
      </w:r>
    </w:p>
    <w:p w14:paraId="1BE554E5" w14:textId="77777777" w:rsidR="00235B28" w:rsidRPr="00C93653" w:rsidRDefault="00235B28" w:rsidP="00235B28">
      <w:pPr>
        <w:rPr>
          <w:sz w:val="14"/>
        </w:rPr>
      </w:pPr>
      <w:r w:rsidRPr="00C93653">
        <w:rPr>
          <w:rStyle w:val="StyleUnderline"/>
        </w:rPr>
        <w:t xml:space="preserve">Eventually, our unseriousness about </w:t>
      </w:r>
      <w:r w:rsidRPr="00C93653">
        <w:rPr>
          <w:rStyle w:val="StyleUnderline"/>
          <w:bdr w:val="single" w:sz="4" w:space="0" w:color="auto"/>
        </w:rPr>
        <w:t>pandemics</w:t>
      </w:r>
      <w:r w:rsidRPr="00C93653">
        <w:rPr>
          <w:rStyle w:val="StyleUnderline"/>
        </w:rPr>
        <w:t xml:space="preserve"> will prove ruinous. We could see</w:t>
      </w:r>
      <w:r w:rsidRPr="00C93653">
        <w:rPr>
          <w:sz w:val="14"/>
        </w:rPr>
        <w:t xml:space="preserve"> the coronavirus again, or worse, </w:t>
      </w:r>
      <w:r w:rsidRPr="00C93653">
        <w:rPr>
          <w:rStyle w:val="StyleUnderline"/>
        </w:rPr>
        <w:t xml:space="preserve">an </w:t>
      </w:r>
      <w:r w:rsidRPr="00C93653">
        <w:rPr>
          <w:rStyle w:val="StyleUnderline"/>
          <w:bdr w:val="single" w:sz="4" w:space="0" w:color="auto"/>
        </w:rPr>
        <w:t>engineered pathogen</w:t>
      </w:r>
      <w:r w:rsidRPr="00C93653">
        <w:rPr>
          <w:rStyle w:val="StyleUnderline"/>
        </w:rPr>
        <w:t xml:space="preserve"> with greater infectiousness and lethality.</w:t>
      </w:r>
      <w:r w:rsidRPr="00C93653">
        <w:rPr>
          <w:sz w:val="14"/>
        </w:rPr>
        <w:t xml:space="preserve"> And </w:t>
      </w:r>
      <w:r w:rsidRPr="00C93653">
        <w:rPr>
          <w:rStyle w:val="StyleUnderline"/>
        </w:rPr>
        <w:t xml:space="preserve">that’s not for want of promising strategies: We could bolster </w:t>
      </w:r>
      <w:r w:rsidRPr="00C93653">
        <w:rPr>
          <w:sz w:val="14"/>
        </w:rPr>
        <w:t xml:space="preserve">our </w:t>
      </w:r>
      <w:r w:rsidRPr="00C93653">
        <w:rPr>
          <w:rStyle w:val="StyleUnderline"/>
        </w:rPr>
        <w:t xml:space="preserve">international institutions for rapidly mobilizing a joint response. We could stockpile advanced </w:t>
      </w:r>
      <w:r w:rsidRPr="00C93653">
        <w:rPr>
          <w:rStyle w:val="StyleUnderline"/>
          <w:bdr w:val="single" w:sz="4" w:space="0" w:color="auto"/>
        </w:rPr>
        <w:t>p</w:t>
      </w:r>
      <w:r w:rsidRPr="00C93653">
        <w:rPr>
          <w:sz w:val="14"/>
        </w:rPr>
        <w:t xml:space="preserve">ersonal </w:t>
      </w:r>
      <w:r w:rsidRPr="00C93653">
        <w:rPr>
          <w:rStyle w:val="StyleUnderline"/>
          <w:bdr w:val="single" w:sz="4" w:space="0" w:color="auto"/>
        </w:rPr>
        <w:t>p</w:t>
      </w:r>
      <w:r w:rsidRPr="00C93653">
        <w:rPr>
          <w:sz w:val="14"/>
        </w:rPr>
        <w:t xml:space="preserve">rotective </w:t>
      </w:r>
      <w:r w:rsidRPr="00C93653">
        <w:rPr>
          <w:rStyle w:val="StyleUnderline"/>
          <w:bdr w:val="single" w:sz="4" w:space="0" w:color="auto"/>
        </w:rPr>
        <w:t>e</w:t>
      </w:r>
      <w:r w:rsidRPr="00C93653">
        <w:rPr>
          <w:sz w:val="14"/>
        </w:rPr>
        <w:t xml:space="preserve">quipment </w:t>
      </w:r>
      <w:r w:rsidRPr="00C93653">
        <w:rPr>
          <w:rStyle w:val="StyleUnderline"/>
        </w:rPr>
        <w:t>or invest in a global early-detection</w:t>
      </w:r>
      <w:r w:rsidRPr="00C93653">
        <w:rPr>
          <w:sz w:val="14"/>
        </w:rPr>
        <w:t xml:space="preserve"> network for finding pandemic-potential pathogens in wastewater.</w:t>
      </w:r>
    </w:p>
    <w:p w14:paraId="47F690E9" w14:textId="77777777" w:rsidR="00235B28" w:rsidRDefault="00235B28" w:rsidP="00235B28">
      <w:pPr>
        <w:rPr>
          <w:rStyle w:val="StyleUnderline"/>
        </w:rPr>
      </w:pPr>
      <w:r w:rsidRPr="00C93653">
        <w:rPr>
          <w:sz w:val="14"/>
        </w:rPr>
        <w:t>But we could also think toward the even longer term and protect future generations by institutionalizing their perspective in government. This won’t be easy. We can’t literally give them the vote or hear their voices. So we have to get creative. We will have</w:t>
      </w:r>
      <w:r w:rsidRPr="000965A4">
        <w:rPr>
          <w:sz w:val="14"/>
        </w:rPr>
        <w:t xml:space="preserve"> to represent the interests of future generations like a parent looking after an infant who cannot yet make decisions about her future. We can start with our moral and political culture. </w:t>
      </w:r>
      <w:r w:rsidRPr="000965A4">
        <w:rPr>
          <w:rStyle w:val="StyleUnderline"/>
        </w:rPr>
        <w:t>Future people have little role in today’s public discourse</w:t>
      </w:r>
      <w:r w:rsidRPr="000965A4">
        <w:rPr>
          <w:sz w:val="14"/>
        </w:rPr>
        <w:t xml:space="preserve"> and attitudes. </w:t>
      </w:r>
      <w:r w:rsidRPr="000965A4">
        <w:rPr>
          <w:rStyle w:val="StyleUnderline"/>
        </w:rPr>
        <w:t>That needs to change: We need to foster widespread public concern for our descendants.</w:t>
      </w:r>
    </w:p>
    <w:p w14:paraId="59220B91" w14:textId="77777777" w:rsidR="00235B28" w:rsidRPr="000965A4" w:rsidRDefault="00235B28" w:rsidP="00235B28">
      <w:pPr>
        <w:rPr>
          <w:sz w:val="14"/>
        </w:rPr>
      </w:pPr>
      <w:r w:rsidRPr="000965A4">
        <w:rPr>
          <w:sz w:val="14"/>
        </w:rPr>
        <w:t xml:space="preserve">In the case of climate change, this shift in thinking is already underway. Where governments have implemented environmental reform, it’s owing to sustained conversation and advocacy across the world — kindled in the 1960s in books like Rachel Carson’s “Silent Spring,” up to today’s “Fridays for Future” youth protests led by Greta Thunberg. </w:t>
      </w:r>
      <w:r w:rsidRPr="004F29AF">
        <w:rPr>
          <w:rStyle w:val="StyleUnderline"/>
        </w:rPr>
        <w:t>Environmentalists</w:t>
      </w:r>
      <w:r w:rsidRPr="000965A4">
        <w:rPr>
          <w:rStyle w:val="StyleUnderline"/>
        </w:rPr>
        <w:t xml:space="preserve"> have championed </w:t>
      </w:r>
      <w:r w:rsidRPr="000965A4">
        <w:rPr>
          <w:sz w:val="14"/>
        </w:rPr>
        <w:t xml:space="preserve">ideas such as sustainability and </w:t>
      </w:r>
      <w:r w:rsidRPr="000965A4">
        <w:rPr>
          <w:rStyle w:val="StyleUnderline"/>
        </w:rPr>
        <w:t>rights for future gen</w:t>
      </w:r>
      <w:r w:rsidRPr="000965A4">
        <w:rPr>
          <w:sz w:val="14"/>
        </w:rPr>
        <w:t>eration</w:t>
      </w:r>
      <w:r w:rsidRPr="000965A4">
        <w:rPr>
          <w:rStyle w:val="StyleUnderline"/>
        </w:rPr>
        <w:t>s</w:t>
      </w:r>
      <w:r w:rsidRPr="000965A4">
        <w:rPr>
          <w:sz w:val="14"/>
        </w:rPr>
        <w:t>, and shown us how the consequences of our actions, such as carbon emissions and species extinctions, will affect not just the present generation but many to come.</w:t>
      </w:r>
    </w:p>
    <w:p w14:paraId="0A229A1D" w14:textId="77777777" w:rsidR="00235B28" w:rsidRPr="000965A4" w:rsidRDefault="00235B28" w:rsidP="00235B28">
      <w:pPr>
        <w:rPr>
          <w:sz w:val="14"/>
        </w:rPr>
      </w:pPr>
      <w:r w:rsidRPr="000965A4">
        <w:rPr>
          <w:sz w:val="14"/>
        </w:rPr>
        <w:t xml:space="preserve">But </w:t>
      </w:r>
      <w:r w:rsidRPr="000965A4">
        <w:rPr>
          <w:rStyle w:val="StyleUnderline"/>
        </w:rPr>
        <w:t>beyond climate change</w:t>
      </w:r>
      <w:r w:rsidRPr="000965A4">
        <w:rPr>
          <w:sz w:val="14"/>
        </w:rPr>
        <w:t xml:space="preserve">, we lack a focused movement united around future generations. </w:t>
      </w:r>
      <w:r w:rsidRPr="000965A4">
        <w:rPr>
          <w:rStyle w:val="StyleUnderline"/>
        </w:rPr>
        <w:t>We almost never discuss</w:t>
      </w:r>
      <w:r w:rsidRPr="000965A4">
        <w:rPr>
          <w:sz w:val="14"/>
        </w:rPr>
        <w:t xml:space="preserve">, in sober terms, </w:t>
      </w:r>
      <w:r w:rsidRPr="000965A4">
        <w:rPr>
          <w:rStyle w:val="StyleUnderline"/>
        </w:rPr>
        <w:t xml:space="preserve">the </w:t>
      </w:r>
      <w:r w:rsidRPr="00F7726C">
        <w:rPr>
          <w:rStyle w:val="Emphasis"/>
          <w:highlight w:val="green"/>
        </w:rPr>
        <w:t>extinction-level threats</w:t>
      </w:r>
      <w:r w:rsidRPr="000965A4">
        <w:rPr>
          <w:rStyle w:val="StyleUnderline"/>
        </w:rPr>
        <w:t xml:space="preserve"> that could </w:t>
      </w:r>
      <w:r w:rsidRPr="00F7726C">
        <w:rPr>
          <w:rStyle w:val="StyleUnderline"/>
          <w:highlight w:val="green"/>
        </w:rPr>
        <w:t>put our entire future at risk</w:t>
      </w:r>
      <w:r w:rsidRPr="000965A4">
        <w:rPr>
          <w:rStyle w:val="StyleUnderline"/>
        </w:rPr>
        <w:t>.</w:t>
      </w:r>
      <w:r w:rsidRPr="000965A4">
        <w:rPr>
          <w:sz w:val="14"/>
        </w:rPr>
        <w:t xml:space="preserve"> And we rarely dare to look beyond the next few centuries to consider the fate of humanity across the fullness of time.</w:t>
      </w:r>
    </w:p>
    <w:p w14:paraId="6C7EF53E" w14:textId="77777777" w:rsidR="00235B28" w:rsidRDefault="00235B28" w:rsidP="00235B28">
      <w:pPr>
        <w:rPr>
          <w:rStyle w:val="StyleUnderline"/>
        </w:rPr>
      </w:pPr>
      <w:r w:rsidRPr="000965A4">
        <w:rPr>
          <w:rStyle w:val="StyleUnderline"/>
        </w:rPr>
        <w:t>A movement for future gen</w:t>
      </w:r>
      <w:r w:rsidRPr="000965A4">
        <w:rPr>
          <w:sz w:val="14"/>
        </w:rPr>
        <w:t>eration</w:t>
      </w:r>
      <w:r w:rsidRPr="000965A4">
        <w:rPr>
          <w:rStyle w:val="StyleUnderline"/>
        </w:rPr>
        <w:t xml:space="preserve">s </w:t>
      </w:r>
      <w:r w:rsidRPr="004F29AF">
        <w:rPr>
          <w:rStyle w:val="StyleUnderline"/>
        </w:rPr>
        <w:t>could begin by championing the use of forecasting</w:t>
      </w:r>
      <w:r w:rsidRPr="000965A4">
        <w:rPr>
          <w:rStyle w:val="StyleUnderline"/>
        </w:rPr>
        <w:t xml:space="preserve"> in political decision-making.</w:t>
      </w:r>
      <w:r w:rsidRPr="000965A4">
        <w:rPr>
          <w:sz w:val="14"/>
        </w:rPr>
        <w:t xml:space="preserve"> In one major experiment conducted with U.S. intelligence agencies, subject-matter experts performed no better than chance on multiple-choice questions about the outcomes of major world events. But other people — known as “superforecasters” — reliably outperformed the crowd. The superforecasters often didn’t have impressive expert credentials; they included a retired pipe installer, a filmmaker and a former dancer. What they did have in common was a set of principles and techniques: eschewing vagueness in favor of quantitative estimates, extrapolating from general trends, paying attention to “base rates” and the “outside view.” Owing to these skills, public forecasting sites such as Metaculus — mostly frequented by forecasting hobbyists — were about a month ahead of the curve on predicting that the coronavirus outbreak would turn into a pandemic. Governments could create a forecasting agency staffed by people trained in these skills, delivering quantitative forecasts to other departments. </w:t>
      </w:r>
      <w:r w:rsidRPr="00F7726C">
        <w:rPr>
          <w:rStyle w:val="StyleUnderline"/>
          <w:highlight w:val="green"/>
        </w:rPr>
        <w:t>Foresight in politics is a rare art; we could turn it into a science.</w:t>
      </w:r>
    </w:p>
    <w:p w14:paraId="5D9339E4" w14:textId="77777777" w:rsidR="00235B28" w:rsidRDefault="00235B28" w:rsidP="00235B28">
      <w:pPr>
        <w:rPr>
          <w:sz w:val="14"/>
        </w:rPr>
      </w:pPr>
      <w:r w:rsidRPr="000965A4">
        <w:rPr>
          <w:sz w:val="14"/>
        </w:rPr>
        <w:t xml:space="preserve">Other concrete reforms could further help us care for future generations. Since emerging technologies are likely to shape the lives of those generations, we should ensure that our decision-makers understand them. In the United States, the congressional Office of Technology Assessment played this role for more than 20 years, producing more than 750 nonpartisan reports on topics such as medical innovations and space tech. In 1995, however, it was defunded. Today, </w:t>
      </w:r>
      <w:r w:rsidRPr="000965A4">
        <w:rPr>
          <w:rStyle w:val="StyleUnderline"/>
        </w:rPr>
        <w:t>major tech-related</w:t>
      </w:r>
      <w:r w:rsidRPr="000965A4">
        <w:rPr>
          <w:sz w:val="14"/>
        </w:rPr>
        <w:t xml:space="preserve"> policy </w:t>
      </w:r>
      <w:r w:rsidRPr="000965A4">
        <w:rPr>
          <w:rStyle w:val="StyleUnderline"/>
        </w:rPr>
        <w:t>decisions in the U</w:t>
      </w:r>
      <w:r w:rsidRPr="000965A4">
        <w:rPr>
          <w:sz w:val="14"/>
        </w:rPr>
        <w:t xml:space="preserve">nited </w:t>
      </w:r>
      <w:r w:rsidRPr="000965A4">
        <w:rPr>
          <w:rStyle w:val="StyleUnderline"/>
        </w:rPr>
        <w:t>S</w:t>
      </w:r>
      <w:r w:rsidRPr="000965A4">
        <w:rPr>
          <w:sz w:val="14"/>
        </w:rPr>
        <w:t xml:space="preserve">tates </w:t>
      </w:r>
      <w:r w:rsidRPr="000965A4">
        <w:rPr>
          <w:rStyle w:val="StyleUnderline"/>
        </w:rPr>
        <w:t>are often shockingly ill-informed. That’s especially worrying</w:t>
      </w:r>
      <w:r w:rsidRPr="000965A4">
        <w:rPr>
          <w:sz w:val="14"/>
        </w:rPr>
        <w:t xml:space="preserve"> given that we’re witnessing enormous changes — and potentially very dangerous ones — </w:t>
      </w:r>
      <w:r w:rsidRPr="000965A4">
        <w:rPr>
          <w:rStyle w:val="StyleUnderline"/>
        </w:rPr>
        <w:t>in</w:t>
      </w:r>
      <w:r w:rsidRPr="000965A4">
        <w:rPr>
          <w:sz w:val="14"/>
        </w:rPr>
        <w:t xml:space="preserve"> fields such as </w:t>
      </w:r>
      <w:r w:rsidRPr="004F29AF">
        <w:rPr>
          <w:rStyle w:val="StyleUnderline"/>
        </w:rPr>
        <w:t>AI</w:t>
      </w:r>
      <w:r w:rsidRPr="000965A4">
        <w:rPr>
          <w:sz w:val="14"/>
        </w:rPr>
        <w:t xml:space="preserve"> and synthetic biology. But the solution is close to hand: We can revive expert advisory boards for consequential technologies.</w:t>
      </w:r>
    </w:p>
    <w:p w14:paraId="2EC11035" w14:textId="77777777" w:rsidR="00235B28" w:rsidRPr="00235B28" w:rsidRDefault="00235B28" w:rsidP="00235B28"/>
    <w:p w14:paraId="350F1961" w14:textId="77777777" w:rsidR="00235B28" w:rsidRDefault="00235B28" w:rsidP="00235B28">
      <w:pPr>
        <w:pStyle w:val="Heading2"/>
      </w:pPr>
      <w:r>
        <w:t>OFF</w:t>
      </w:r>
    </w:p>
    <w:p w14:paraId="1F4D6EF0" w14:textId="77777777" w:rsidR="00235B28" w:rsidRDefault="00235B28" w:rsidP="00235B28">
      <w:pPr>
        <w:pStyle w:val="Heading4"/>
      </w:pPr>
      <w:r>
        <w:t>Unions advocating against driverless trucks but are unsuccessful right now</w:t>
      </w:r>
    </w:p>
    <w:p w14:paraId="78A5B8B6" w14:textId="77777777" w:rsidR="00235B28" w:rsidRPr="00D81947" w:rsidRDefault="00235B28" w:rsidP="00235B28">
      <w:pPr>
        <w:rPr>
          <w:szCs w:val="32"/>
          <w:u w:val="single"/>
        </w:rPr>
      </w:pPr>
      <w:r w:rsidRPr="006207BC">
        <w:rPr>
          <w:b/>
          <w:bCs/>
          <w:sz w:val="24"/>
          <w:szCs w:val="36"/>
        </w:rPr>
        <w:t xml:space="preserve">Lee </w:t>
      </w:r>
      <w:r>
        <w:rPr>
          <w:b/>
          <w:bCs/>
          <w:sz w:val="24"/>
          <w:szCs w:val="36"/>
        </w:rPr>
        <w:t>25</w:t>
      </w:r>
      <w:r w:rsidRPr="006207BC">
        <w:rPr>
          <w:sz w:val="24"/>
          <w:szCs w:val="36"/>
        </w:rPr>
        <w:t xml:space="preserve"> </w:t>
      </w:r>
      <w:r>
        <w:rPr>
          <w:szCs w:val="32"/>
        </w:rPr>
        <w:t>(</w:t>
      </w:r>
      <w:r w:rsidRPr="00D81947">
        <w:rPr>
          <w:szCs w:val="32"/>
        </w:rPr>
        <w:t>Timothy B. Lee</w:t>
      </w:r>
      <w:r>
        <w:rPr>
          <w:szCs w:val="32"/>
        </w:rPr>
        <w:t xml:space="preserve"> is the </w:t>
      </w:r>
      <w:r w:rsidRPr="006207BC">
        <w:rPr>
          <w:szCs w:val="32"/>
        </w:rPr>
        <w:t>co-founder of Full Stack Economics, where I write about macroeconomics, housing, labor markets, and technology</w:t>
      </w:r>
      <w:r w:rsidRPr="00D81947">
        <w:rPr>
          <w:szCs w:val="32"/>
        </w:rPr>
        <w:t xml:space="preserve">, </w:t>
      </w:r>
      <w:r>
        <w:rPr>
          <w:szCs w:val="32"/>
        </w:rPr>
        <w:t>02-26-2025</w:t>
      </w:r>
      <w:r w:rsidRPr="00D81947">
        <w:rPr>
          <w:szCs w:val="32"/>
        </w:rPr>
        <w:t xml:space="preserve">, "Driverless trucks are coming and unions aren’t happy about it", </w:t>
      </w:r>
      <w:r>
        <w:rPr>
          <w:szCs w:val="32"/>
        </w:rPr>
        <w:t xml:space="preserve">Understanding AI </w:t>
      </w:r>
      <w:r w:rsidRPr="00D81947">
        <w:rPr>
          <w:szCs w:val="32"/>
        </w:rPr>
        <w:t>,</w:t>
      </w:r>
      <w:r w:rsidRPr="00D81947">
        <w:rPr>
          <w:szCs w:val="32"/>
          <w:u w:val="single"/>
        </w:rPr>
        <w:t xml:space="preserve"> https://www.understandingai.org/p/driverless-trucks-are-coming-and</w:t>
      </w:r>
    </w:p>
    <w:p w14:paraId="08AC21EB" w14:textId="77777777" w:rsidR="00235B28" w:rsidRPr="006207BC" w:rsidRDefault="00235B28" w:rsidP="00235B28">
      <w:pPr>
        <w:rPr>
          <w:sz w:val="16"/>
          <w:szCs w:val="32"/>
        </w:rPr>
      </w:pPr>
      <w:r w:rsidRPr="006207BC">
        <w:rPr>
          <w:sz w:val="16"/>
          <w:szCs w:val="32"/>
        </w:rPr>
        <w:t xml:space="preserve">Robotaxi companies like Waymo get a lot of attention, but economically speaking, trucking is far more important. </w:t>
      </w:r>
      <w:r w:rsidRPr="006207BC">
        <w:rPr>
          <w:szCs w:val="32"/>
          <w:u w:val="single"/>
        </w:rPr>
        <w:t xml:space="preserve">The </w:t>
      </w:r>
      <w:r w:rsidRPr="00886611">
        <w:rPr>
          <w:szCs w:val="32"/>
          <w:highlight w:val="yellow"/>
          <w:u w:val="single"/>
        </w:rPr>
        <w:t>trucking industry had revenues of almost $1 trillion in 2023</w:t>
      </w:r>
      <w:r w:rsidRPr="006207BC">
        <w:rPr>
          <w:szCs w:val="32"/>
          <w:u w:val="single"/>
        </w:rPr>
        <w:t>, an order of magnitude larger than the $80 billion consumers spent on taxis and ride hailing apps that year</w:t>
      </w:r>
      <w:r w:rsidRPr="006207BC">
        <w:rPr>
          <w:sz w:val="16"/>
          <w:szCs w:val="32"/>
        </w:rPr>
        <w:t>. But so far no one has managed to operate driverless trucks at freeway speeds. The startup Aurora is aiming to be the first.</w:t>
      </w:r>
    </w:p>
    <w:p w14:paraId="4E9DFB54" w14:textId="77777777" w:rsidR="00235B28" w:rsidRPr="006207BC" w:rsidRDefault="00235B28" w:rsidP="00235B28">
      <w:pPr>
        <w:rPr>
          <w:sz w:val="16"/>
          <w:szCs w:val="32"/>
        </w:rPr>
      </w:pPr>
      <w:r w:rsidRPr="006207BC">
        <w:rPr>
          <w:sz w:val="16"/>
          <w:szCs w:val="32"/>
        </w:rPr>
        <w:t>When I visited Aurora last August, the company was aiming to do its first driverless ride before the end of 2024. In October, Aurora pushed back the deadline to April 2025. The launch date could slip again, of course, but I don’t think the company will let it slip very much.</w:t>
      </w:r>
      <w:r w:rsidRPr="006207BC">
        <w:rPr>
          <w:szCs w:val="32"/>
          <w:u w:val="single"/>
        </w:rPr>
        <w:t xml:space="preserve"> So there’s a good chance that </w:t>
      </w:r>
      <w:r w:rsidRPr="00886611">
        <w:rPr>
          <w:szCs w:val="32"/>
          <w:highlight w:val="yellow"/>
          <w:u w:val="single"/>
        </w:rPr>
        <w:t>Aurora will have fully driverless semi trucks traveling between Dallas and Houston in the coming months.</w:t>
      </w:r>
    </w:p>
    <w:p w14:paraId="1DBF9FE2" w14:textId="77777777" w:rsidR="00235B28" w:rsidRPr="006207BC" w:rsidRDefault="00235B28" w:rsidP="00235B28">
      <w:pPr>
        <w:rPr>
          <w:szCs w:val="32"/>
          <w:u w:val="single"/>
        </w:rPr>
      </w:pPr>
      <w:r w:rsidRPr="00886611">
        <w:rPr>
          <w:szCs w:val="32"/>
          <w:highlight w:val="yellow"/>
          <w:u w:val="single"/>
        </w:rPr>
        <w:t>Labor unions aren’t happy about this</w:t>
      </w:r>
      <w:r w:rsidRPr="006207BC">
        <w:rPr>
          <w:szCs w:val="32"/>
          <w:u w:val="single"/>
        </w:rPr>
        <w:t xml:space="preserve">. During the last two legislative sessions, the </w:t>
      </w:r>
      <w:r w:rsidRPr="00886611">
        <w:rPr>
          <w:szCs w:val="32"/>
          <w:highlight w:val="yellow"/>
          <w:u w:val="single"/>
        </w:rPr>
        <w:t>Teamsters and other labor groups convinced the California legislature to pass bills effectively banning driverless trucks from the state’s highways. Both</w:t>
      </w:r>
      <w:r w:rsidRPr="006207BC">
        <w:rPr>
          <w:szCs w:val="32"/>
          <w:u w:val="single"/>
        </w:rPr>
        <w:t xml:space="preserve"> times the </w:t>
      </w:r>
      <w:r w:rsidRPr="00886611">
        <w:rPr>
          <w:szCs w:val="32"/>
          <w:highlight w:val="yellow"/>
          <w:u w:val="single"/>
        </w:rPr>
        <w:t>bills</w:t>
      </w:r>
      <w:r w:rsidRPr="006207BC">
        <w:rPr>
          <w:szCs w:val="32"/>
          <w:u w:val="single"/>
        </w:rPr>
        <w:t xml:space="preserve"> were </w:t>
      </w:r>
      <w:r w:rsidRPr="00886611">
        <w:rPr>
          <w:szCs w:val="32"/>
          <w:highlight w:val="yellow"/>
          <w:u w:val="single"/>
        </w:rPr>
        <w:t>vetoed by</w:t>
      </w:r>
      <w:r w:rsidRPr="006207BC">
        <w:rPr>
          <w:szCs w:val="32"/>
          <w:u w:val="single"/>
        </w:rPr>
        <w:t xml:space="preserve"> California governor Gavin </w:t>
      </w:r>
      <w:r w:rsidRPr="00886611">
        <w:rPr>
          <w:szCs w:val="32"/>
          <w:highlight w:val="yellow"/>
          <w:u w:val="single"/>
        </w:rPr>
        <w:t>Newsom</w:t>
      </w:r>
      <w:r w:rsidRPr="006207BC">
        <w:rPr>
          <w:szCs w:val="32"/>
          <w:u w:val="single"/>
        </w:rPr>
        <w:t>.</w:t>
      </w:r>
    </w:p>
    <w:p w14:paraId="5B6556D3" w14:textId="77777777" w:rsidR="00235B28" w:rsidRPr="006207BC" w:rsidRDefault="00235B28" w:rsidP="00235B28">
      <w:pPr>
        <w:rPr>
          <w:sz w:val="16"/>
          <w:szCs w:val="32"/>
        </w:rPr>
      </w:pPr>
      <w:r w:rsidRPr="006207BC">
        <w:rPr>
          <w:szCs w:val="32"/>
          <w:u w:val="single"/>
        </w:rPr>
        <w:t xml:space="preserve">But </w:t>
      </w:r>
      <w:r w:rsidRPr="00886611">
        <w:rPr>
          <w:szCs w:val="32"/>
          <w:highlight w:val="yellow"/>
          <w:u w:val="single"/>
        </w:rPr>
        <w:t>even if Newsom had signed that legislation, it wouldn’t have kept Aurora out of business-friendly states like Texas</w:t>
      </w:r>
      <w:r w:rsidRPr="006207BC">
        <w:rPr>
          <w:szCs w:val="32"/>
          <w:u w:val="single"/>
        </w:rPr>
        <w:t xml:space="preserve">. So labor unions have also tried to stop driverless trucks at the federal level. </w:t>
      </w:r>
      <w:r w:rsidRPr="006207BC">
        <w:rPr>
          <w:sz w:val="16"/>
          <w:szCs w:val="32"/>
        </w:rPr>
        <w:t>One surprising front in this battle: the reflective triangles truckers place on the road to warn other drivers when their rigs are stopped at the side of the highway.</w:t>
      </w:r>
    </w:p>
    <w:p w14:paraId="59C0BF8E" w14:textId="77777777" w:rsidR="00235B28" w:rsidRPr="00D81947" w:rsidRDefault="00235B28" w:rsidP="00235B28">
      <w:pPr>
        <w:rPr>
          <w:sz w:val="16"/>
          <w:szCs w:val="32"/>
        </w:rPr>
      </w:pPr>
      <w:r w:rsidRPr="00D81947">
        <w:rPr>
          <w:sz w:val="16"/>
          <w:szCs w:val="32"/>
        </w:rPr>
        <w:t>The fight over warning triangles</w:t>
      </w:r>
    </w:p>
    <w:p w14:paraId="5281A1CC" w14:textId="77777777" w:rsidR="00235B28" w:rsidRPr="006207BC" w:rsidRDefault="00235B28" w:rsidP="00235B28">
      <w:pPr>
        <w:rPr>
          <w:szCs w:val="32"/>
          <w:u w:val="single"/>
        </w:rPr>
      </w:pPr>
      <w:r w:rsidRPr="00B41604">
        <w:rPr>
          <w:szCs w:val="32"/>
          <w:u w:val="single"/>
        </w:rPr>
        <w:t>Federal regulations require truckers to place these triangles within 10 minutes of stopping</w:t>
      </w:r>
      <w:r w:rsidRPr="006207BC">
        <w:rPr>
          <w:szCs w:val="32"/>
          <w:u w:val="single"/>
        </w:rPr>
        <w:t xml:space="preserve">. </w:t>
      </w:r>
      <w:r w:rsidRPr="006207BC">
        <w:rPr>
          <w:sz w:val="16"/>
          <w:szCs w:val="32"/>
        </w:rPr>
        <w:t xml:space="preserve">By definition, a driverless truck doesn’t have a driver who can perform this task. </w:t>
      </w:r>
      <w:r w:rsidRPr="006207BC">
        <w:rPr>
          <w:szCs w:val="32"/>
          <w:u w:val="single"/>
        </w:rPr>
        <w:t>And so strictly enforcing this rule could effectively ban driverless vehicles from American freeways.</w:t>
      </w:r>
    </w:p>
    <w:p w14:paraId="5228E893" w14:textId="77777777" w:rsidR="00235B28" w:rsidRPr="006207BC" w:rsidRDefault="00235B28" w:rsidP="00235B28">
      <w:pPr>
        <w:rPr>
          <w:sz w:val="16"/>
          <w:szCs w:val="32"/>
        </w:rPr>
      </w:pPr>
      <w:r w:rsidRPr="006207BC">
        <w:rPr>
          <w:sz w:val="16"/>
          <w:szCs w:val="32"/>
        </w:rPr>
        <w:t>A couple of years ago, Aurora and Waymo (which had a trucking program that has since been mothballed) asked the Biden Administration for an exemption that would allow a driverless truck to warn drivers with bright flashing yellow lights on its side mirrors instead of warning triangles. The companies said their tests showed these lights were just as effective at alerting other drivers.</w:t>
      </w:r>
    </w:p>
    <w:p w14:paraId="066F249A" w14:textId="77777777" w:rsidR="00235B28" w:rsidRPr="006207BC" w:rsidRDefault="00235B28" w:rsidP="00235B28">
      <w:pPr>
        <w:rPr>
          <w:sz w:val="16"/>
          <w:szCs w:val="32"/>
        </w:rPr>
      </w:pPr>
      <w:r w:rsidRPr="006207BC">
        <w:rPr>
          <w:sz w:val="16"/>
          <w:szCs w:val="32"/>
        </w:rPr>
        <w:t>But just before Biden left office, the Federal Motor Carrier Safety Administration rejected the companies’ request. The agency found that Aurora and Waymo had failed to demonstrate how they “would ensure an equivalent or greater level of safety than would be achieved” using flashing lights. Last month Aurora sued, asking the court to grant the exemption request.</w:t>
      </w:r>
    </w:p>
    <w:p w14:paraId="70DBC936" w14:textId="77777777" w:rsidR="00235B28" w:rsidRPr="00437A8E" w:rsidRDefault="00235B28" w:rsidP="00235B28">
      <w:pPr>
        <w:rPr>
          <w:sz w:val="16"/>
          <w:szCs w:val="32"/>
        </w:rPr>
      </w:pPr>
      <w:r w:rsidRPr="006207BC">
        <w:rPr>
          <w:sz w:val="16"/>
          <w:szCs w:val="32"/>
        </w:rPr>
        <w:t xml:space="preserve">To better understand this debate, I read through dozens of comments that interested parties submitted to the FMCSA over the last two </w:t>
      </w:r>
      <w:r w:rsidRPr="00437A8E">
        <w:rPr>
          <w:sz w:val="16"/>
          <w:szCs w:val="32"/>
        </w:rPr>
        <w:t>years. It quickly became clear this wasn’t just a fight over the relative merits of warning triangles and flashing lights. It was part of a broader fight over the future of trucking automation.</w:t>
      </w:r>
    </w:p>
    <w:p w14:paraId="3AC30F55" w14:textId="77777777" w:rsidR="00235B28" w:rsidRPr="00437A8E" w:rsidRDefault="00235B28" w:rsidP="00235B28">
      <w:pPr>
        <w:rPr>
          <w:sz w:val="16"/>
          <w:szCs w:val="32"/>
        </w:rPr>
      </w:pPr>
      <w:r w:rsidRPr="00437A8E">
        <w:rPr>
          <w:sz w:val="16"/>
          <w:szCs w:val="32"/>
        </w:rPr>
        <w:t xml:space="preserve">Lining up behind Aurora were a bunch of business interests—including many who had relationships with Aurora. </w:t>
      </w:r>
      <w:r w:rsidRPr="00437A8E">
        <w:rPr>
          <w:szCs w:val="32"/>
          <w:u w:val="single"/>
        </w:rPr>
        <w:t xml:space="preserve">There were supportive comments from the American Trucking Association, the Texas Trucking Association, and other trade groups representing trucking companies that are likely to use Aurora’s technology in the coming years. </w:t>
      </w:r>
      <w:r w:rsidRPr="00437A8E">
        <w:rPr>
          <w:sz w:val="16"/>
          <w:szCs w:val="32"/>
        </w:rPr>
        <w:t>There were also supportive comments from Aurora partners like PACCAR (makers of Kenworth and Peterbilt trucks), Volvo, and Continental (a “tier 1” parts supplier that will sell Aurora’s technology to truck manufacturers). And there were supportive comments from other driverless truck startups, including Kodiak and Stack AV.</w:t>
      </w:r>
    </w:p>
    <w:p w14:paraId="68300D50" w14:textId="77777777" w:rsidR="00235B28" w:rsidRPr="00437A8E" w:rsidRDefault="00235B28" w:rsidP="00235B28">
      <w:pPr>
        <w:rPr>
          <w:szCs w:val="32"/>
          <w:u w:val="single"/>
        </w:rPr>
      </w:pPr>
      <w:r w:rsidRPr="00437A8E">
        <w:rPr>
          <w:szCs w:val="32"/>
          <w:u w:val="single"/>
        </w:rPr>
        <w:t>The most prominent opponents of the Aurora exemption requests were labor groups: the Transport Workers Union of America, the Amalgamated Transit Union, the Owner-Operator Independent Drivers Association and the Transportation Trades Department of the AFL-CIO</w:t>
      </w:r>
      <w:r w:rsidRPr="00437A8E">
        <w:rPr>
          <w:sz w:val="16"/>
          <w:szCs w:val="32"/>
        </w:rPr>
        <w:t xml:space="preserve">. These groups didn’t just object to the specifics of Aurora’s technical workaround. </w:t>
      </w:r>
      <w:r w:rsidRPr="00437A8E">
        <w:rPr>
          <w:szCs w:val="32"/>
          <w:u w:val="single"/>
        </w:rPr>
        <w:t>They were opposed to the concept of trucks not having drivers in them.</w:t>
      </w:r>
    </w:p>
    <w:p w14:paraId="167BA350" w14:textId="77777777" w:rsidR="00235B28" w:rsidRPr="00437A8E" w:rsidRDefault="00235B28" w:rsidP="00235B28">
      <w:pPr>
        <w:rPr>
          <w:sz w:val="16"/>
          <w:szCs w:val="32"/>
        </w:rPr>
      </w:pPr>
      <w:r w:rsidRPr="00437A8E">
        <w:rPr>
          <w:sz w:val="16"/>
          <w:szCs w:val="32"/>
        </w:rPr>
        <w:t>“Waymo and Aurora do not wish to have humans onboard their vehicles and therefore cannot meet the existing standard,” the Transport Workers Union wrote. “To be clear, the TWU believes that well-trained, qualified operators are an essential component of safety in our transportation systems.”</w:t>
      </w:r>
    </w:p>
    <w:p w14:paraId="2034E119" w14:textId="77777777" w:rsidR="00235B28" w:rsidRPr="00437A8E" w:rsidRDefault="00235B28" w:rsidP="00235B28">
      <w:pPr>
        <w:rPr>
          <w:sz w:val="16"/>
          <w:szCs w:val="32"/>
        </w:rPr>
      </w:pPr>
      <w:r w:rsidRPr="00437A8E">
        <w:rPr>
          <w:sz w:val="16"/>
          <w:szCs w:val="32"/>
        </w:rPr>
        <w:t>“Triangles and road flares are inherently more flexible,” wrote the Amalgamated Transit Union. They “allow a human operator to position them to ensure the safety of oncoming vehicles. Similarly, it is not clear how beacons would provide adequate warning when a [truck] is turned over on its side, is on fire, or is having electrical problems.”</w:t>
      </w:r>
    </w:p>
    <w:p w14:paraId="27AC35EE" w14:textId="77777777" w:rsidR="00235B28" w:rsidRPr="00437A8E" w:rsidRDefault="00235B28" w:rsidP="00235B28">
      <w:pPr>
        <w:rPr>
          <w:sz w:val="16"/>
          <w:szCs w:val="32"/>
        </w:rPr>
      </w:pPr>
      <w:r w:rsidRPr="00437A8E">
        <w:rPr>
          <w:sz w:val="16"/>
          <w:szCs w:val="32"/>
        </w:rPr>
        <w:t>The ATU added that “commercial motor vehicles are complicated pieces of machinery. The vehicles face adverse situations and challenges that, without a human on board, the autonomous [vehicle] is ill-equipped to handle.”</w:t>
      </w:r>
    </w:p>
    <w:p w14:paraId="149DA7A2" w14:textId="77777777" w:rsidR="00235B28" w:rsidRPr="00437A8E" w:rsidRDefault="00235B28" w:rsidP="00235B28">
      <w:pPr>
        <w:rPr>
          <w:sz w:val="16"/>
          <w:szCs w:val="32"/>
        </w:rPr>
      </w:pPr>
      <w:r w:rsidRPr="00437A8E">
        <w:rPr>
          <w:sz w:val="16"/>
          <w:szCs w:val="32"/>
        </w:rPr>
        <w:t xml:space="preserve">Only a handful of genuinely independent groups—those that weren’t financially tied either to trucking companies or truckers—submitted comments. The Fraternal Order of Police sided with Aurora—though it didn’t explain its position in much detail. </w:t>
      </w:r>
      <w:r w:rsidRPr="00437A8E">
        <w:rPr>
          <w:szCs w:val="32"/>
          <w:u w:val="single"/>
        </w:rPr>
        <w:t>The Institute for Safer Trucking, a non-profit organization supported by many people who lost loved ones to trucking crashes, also supported Aurora’s request.</w:t>
      </w:r>
    </w:p>
    <w:p w14:paraId="7F349FDB" w14:textId="77777777" w:rsidR="00235B28" w:rsidRPr="00437A8E" w:rsidRDefault="00235B28" w:rsidP="00235B28">
      <w:pPr>
        <w:rPr>
          <w:sz w:val="16"/>
          <w:szCs w:val="32"/>
        </w:rPr>
      </w:pPr>
      <w:r w:rsidRPr="00437A8E">
        <w:rPr>
          <w:sz w:val="16"/>
          <w:szCs w:val="32"/>
        </w:rPr>
        <w:t>“Warning triangles, though well-intentioned, have several limitations,” the group wrote. “They can be toppled by other road users, blown over by wind, or fail due to various reasons.”</w:t>
      </w:r>
    </w:p>
    <w:p w14:paraId="20E582A1" w14:textId="77777777" w:rsidR="00235B28" w:rsidRPr="00437A8E" w:rsidRDefault="00235B28" w:rsidP="00235B28">
      <w:pPr>
        <w:rPr>
          <w:sz w:val="16"/>
          <w:szCs w:val="32"/>
        </w:rPr>
      </w:pPr>
      <w:r w:rsidRPr="00437A8E">
        <w:rPr>
          <w:sz w:val="16"/>
          <w:szCs w:val="32"/>
        </w:rPr>
        <w:t>The IST pointed out that the warning triangle rule puts human truck drivers in danger because it “necessitates that drivers walk in the often narrow and hazardous space between their vehicle and traffic. This can expose truck drivers to significant risk, especially in conditions of poor visibility or adverse weather.”</w:t>
      </w:r>
    </w:p>
    <w:p w14:paraId="1FD12DE3" w14:textId="77777777" w:rsidR="00235B28" w:rsidRPr="00437A8E" w:rsidRDefault="00235B28" w:rsidP="00235B28">
      <w:pPr>
        <w:rPr>
          <w:sz w:val="16"/>
          <w:szCs w:val="32"/>
        </w:rPr>
      </w:pPr>
      <w:r w:rsidRPr="00437A8E">
        <w:rPr>
          <w:sz w:val="16"/>
          <w:szCs w:val="32"/>
        </w:rPr>
        <w:t>On the other side was a comment from the “Truck Safety Coalition, Citizens for Reliable and Safe Highways (CRASH), Parents Against Tired Truckers (P.A.T.T.), and our volunteers, who are the family and friends of truck crash victims.”</w:t>
      </w:r>
    </w:p>
    <w:p w14:paraId="36DA174F" w14:textId="77777777" w:rsidR="00235B28" w:rsidRPr="00437A8E" w:rsidRDefault="00235B28" w:rsidP="00235B28">
      <w:pPr>
        <w:rPr>
          <w:sz w:val="16"/>
          <w:szCs w:val="32"/>
        </w:rPr>
      </w:pPr>
      <w:r w:rsidRPr="00437A8E">
        <w:rPr>
          <w:szCs w:val="32"/>
          <w:u w:val="single"/>
        </w:rPr>
        <w:t>Like the labor unions, these groups made clear that their beef wasn’t just with warning lights—it was with the concept of driverless trucks.</w:t>
      </w:r>
      <w:r w:rsidRPr="00437A8E">
        <w:rPr>
          <w:sz w:val="16"/>
          <w:szCs w:val="32"/>
        </w:rPr>
        <w:t xml:space="preserve"> They warned that granting Aurora’s exemption request would “short-circuit” efforts by federal regulators to “issue informed rules, regulations, guidance, reporting and performance testing necessary to consider the potential safe deployment of driverless trucks in interstate commerce. </w:t>
      </w:r>
    </w:p>
    <w:p w14:paraId="67BD143A" w14:textId="77777777" w:rsidR="00235B28" w:rsidRPr="00437A8E" w:rsidRDefault="00235B28" w:rsidP="00235B28">
      <w:pPr>
        <w:rPr>
          <w:szCs w:val="32"/>
          <w:u w:val="single"/>
        </w:rPr>
      </w:pPr>
      <w:r w:rsidRPr="00437A8E">
        <w:rPr>
          <w:szCs w:val="32"/>
          <w:u w:val="single"/>
        </w:rPr>
        <w:t>The groups asked federal regulators to require companies like Aurora to keep a human driver behind the wheel for longer so that the companies could do more testing and gather more safety data.</w:t>
      </w:r>
    </w:p>
    <w:p w14:paraId="5BBDEFCD" w14:textId="77777777" w:rsidR="00235B28" w:rsidRPr="006207BC" w:rsidRDefault="00235B28" w:rsidP="00235B28">
      <w:pPr>
        <w:rPr>
          <w:sz w:val="16"/>
          <w:szCs w:val="32"/>
        </w:rPr>
      </w:pPr>
      <w:r w:rsidRPr="00437A8E">
        <w:rPr>
          <w:szCs w:val="32"/>
          <w:u w:val="single"/>
        </w:rPr>
        <w:t>A fundamental issue here is that there’s no formal regulatory system for driverless trucks.</w:t>
      </w:r>
      <w:r w:rsidRPr="00437A8E">
        <w:rPr>
          <w:sz w:val="16"/>
          <w:szCs w:val="32"/>
        </w:rPr>
        <w:t xml:space="preserve"> A pharmaceutical company needs a license from the FDA before it can sell a new drug. An airplane manufacturer needs approval from the Federal Aviation Administration before it can sell a new model of airplane. </w:t>
      </w:r>
      <w:r w:rsidRPr="00437A8E">
        <w:rPr>
          <w:szCs w:val="32"/>
          <w:u w:val="single"/>
        </w:rPr>
        <w:t>But there’s no process like this for driverless</w:t>
      </w:r>
      <w:r w:rsidRPr="006207BC">
        <w:rPr>
          <w:szCs w:val="32"/>
          <w:u w:val="single"/>
        </w:rPr>
        <w:t xml:space="preserve"> vehicles.</w:t>
      </w:r>
    </w:p>
    <w:p w14:paraId="20A5798B" w14:textId="77777777" w:rsidR="00235B28" w:rsidRPr="006207BC" w:rsidRDefault="00235B28" w:rsidP="00235B28">
      <w:pPr>
        <w:rPr>
          <w:sz w:val="16"/>
          <w:szCs w:val="32"/>
        </w:rPr>
      </w:pPr>
      <w:r w:rsidRPr="006207BC">
        <w:rPr>
          <w:sz w:val="16"/>
          <w:szCs w:val="32"/>
        </w:rPr>
        <w:t>And so Aurora’s request for an exemption from an obscure rule about warning triangles became a venue for a broader argument about whether driverless trucks are ready for public roads.</w:t>
      </w:r>
    </w:p>
    <w:p w14:paraId="07349CD2" w14:textId="77777777" w:rsidR="00235B28" w:rsidRPr="006207BC" w:rsidRDefault="00235B28" w:rsidP="00235B28">
      <w:pPr>
        <w:rPr>
          <w:szCs w:val="32"/>
          <w:u w:val="single"/>
        </w:rPr>
      </w:pPr>
      <w:r w:rsidRPr="00886611">
        <w:rPr>
          <w:szCs w:val="32"/>
          <w:highlight w:val="yellow"/>
          <w:u w:val="single"/>
        </w:rPr>
        <w:t>Aurora says it can launch without an exemption.</w:t>
      </w:r>
    </w:p>
    <w:p w14:paraId="0870D72B" w14:textId="77777777" w:rsidR="00235B28" w:rsidRDefault="00235B28" w:rsidP="00235B28">
      <w:pPr>
        <w:rPr>
          <w:szCs w:val="32"/>
          <w:u w:val="single"/>
        </w:rPr>
      </w:pPr>
      <w:r w:rsidRPr="006207BC">
        <w:rPr>
          <w:szCs w:val="32"/>
          <w:u w:val="single"/>
        </w:rPr>
        <w:t xml:space="preserve">Although Aurora is suing to have the FMCSA’s December ruling overturned, </w:t>
      </w:r>
      <w:r w:rsidRPr="00886611">
        <w:rPr>
          <w:szCs w:val="32"/>
          <w:highlight w:val="yellow"/>
          <w:u w:val="single"/>
        </w:rPr>
        <w:t>the company says it will launch in April whether or not it has an exemption</w:t>
      </w:r>
      <w:r w:rsidRPr="006207BC">
        <w:rPr>
          <w:szCs w:val="32"/>
          <w:u w:val="single"/>
        </w:rPr>
        <w:t>.</w:t>
      </w:r>
    </w:p>
    <w:p w14:paraId="6BFB4CE8" w14:textId="77777777" w:rsidR="00235B28" w:rsidRPr="00BA1493" w:rsidRDefault="00235B28" w:rsidP="00235B28">
      <w:pPr>
        <w:pStyle w:val="Heading4"/>
      </w:pPr>
      <w:r>
        <w:t>Labor organizations are against AI in trucking industry – worried about job displacement – AFF gives them what they need to stop it</w:t>
      </w:r>
    </w:p>
    <w:p w14:paraId="22C25AA4" w14:textId="77777777" w:rsidR="00235B28" w:rsidRPr="00FB43CB" w:rsidRDefault="00235B28" w:rsidP="00235B28">
      <w:r w:rsidRPr="00BA1493">
        <w:rPr>
          <w:b/>
          <w:bCs/>
          <w:sz w:val="24"/>
          <w:szCs w:val="24"/>
        </w:rPr>
        <w:t>Knuttson 6/30</w:t>
      </w:r>
      <w:r w:rsidRPr="00BA1493">
        <w:rPr>
          <w:sz w:val="24"/>
          <w:szCs w:val="24"/>
        </w:rPr>
        <w:t xml:space="preserve"> </w:t>
      </w:r>
      <w:r>
        <w:t>(</w:t>
      </w:r>
      <w:r w:rsidRPr="00FB43CB">
        <w:t>Kurt Knutsson</w:t>
      </w:r>
      <w:r>
        <w:t xml:space="preserve"> is the chief tech contributor for Fox News</w:t>
      </w:r>
      <w:r w:rsidRPr="00FB43CB">
        <w:t>, 6-30-2025, "AI startup Plus to launch self-driving trucks after $1.2B merger", TheTrucker, https://www.thetrucker.com/trucking-news/equipment-tech/ai-startup-plus-to-launch-self-driving-trucks-after-1-2b-merger</w:t>
      </w:r>
    </w:p>
    <w:p w14:paraId="151C10E2" w14:textId="77777777" w:rsidR="00235B28" w:rsidRPr="00986BCF" w:rsidRDefault="00235B28" w:rsidP="00235B28">
      <w:pPr>
        <w:rPr>
          <w:u w:val="single"/>
        </w:rPr>
      </w:pPr>
      <w:r w:rsidRPr="00886611">
        <w:rPr>
          <w:highlight w:val="yellow"/>
          <w:u w:val="single"/>
        </w:rPr>
        <w:t>Not everyone</w:t>
      </w:r>
      <w:r w:rsidRPr="00986BCF">
        <w:rPr>
          <w:u w:val="single"/>
        </w:rPr>
        <w:t xml:space="preserve"> is </w:t>
      </w:r>
      <w:r w:rsidRPr="00886611">
        <w:rPr>
          <w:highlight w:val="yellow"/>
          <w:u w:val="single"/>
        </w:rPr>
        <w:t>onboard</w:t>
      </w:r>
      <w:r w:rsidRPr="00986BCF">
        <w:rPr>
          <w:u w:val="single"/>
        </w:rPr>
        <w:t>: Skepticism and industry pushback</w:t>
      </w:r>
    </w:p>
    <w:p w14:paraId="70C076A1" w14:textId="77777777" w:rsidR="00235B28" w:rsidRPr="00986BCF" w:rsidRDefault="00235B28" w:rsidP="00235B28">
      <w:pPr>
        <w:rPr>
          <w:sz w:val="16"/>
        </w:rPr>
      </w:pPr>
      <w:r w:rsidRPr="00986BCF">
        <w:rPr>
          <w:sz w:val="16"/>
        </w:rPr>
        <w:t xml:space="preserve">While Plus Automation’s vision is ambitious, it is not without critics. </w:t>
      </w:r>
      <w:r w:rsidRPr="00986BCF">
        <w:rPr>
          <w:u w:val="single"/>
        </w:rPr>
        <w:t xml:space="preserve">The </w:t>
      </w:r>
      <w:r w:rsidRPr="00886611">
        <w:rPr>
          <w:highlight w:val="yellow"/>
          <w:u w:val="single"/>
        </w:rPr>
        <w:t>autonomous trucking</w:t>
      </w:r>
      <w:r w:rsidRPr="00986BCF">
        <w:rPr>
          <w:u w:val="single"/>
        </w:rPr>
        <w:t xml:space="preserve"> industry continues to </w:t>
      </w:r>
      <w:r w:rsidRPr="00886611">
        <w:rPr>
          <w:highlight w:val="yellow"/>
          <w:u w:val="single"/>
        </w:rPr>
        <w:t>face scrutiny from</w:t>
      </w:r>
      <w:r w:rsidRPr="00986BCF">
        <w:rPr>
          <w:u w:val="single"/>
        </w:rPr>
        <w:t xml:space="preserve"> regulators, </w:t>
      </w:r>
      <w:r w:rsidRPr="00886611">
        <w:rPr>
          <w:highlight w:val="yellow"/>
          <w:u w:val="single"/>
        </w:rPr>
        <w:t>labor unions</w:t>
      </w:r>
      <w:r w:rsidRPr="00986BCF">
        <w:rPr>
          <w:u w:val="single"/>
        </w:rPr>
        <w:t>, and some logistics professionals who question whether the technology is truly ready for wide-scale deployment</w:t>
      </w:r>
      <w:r w:rsidRPr="00986BCF">
        <w:rPr>
          <w:sz w:val="16"/>
        </w:rPr>
        <w:t>.</w:t>
      </w:r>
    </w:p>
    <w:p w14:paraId="2293F819" w14:textId="77777777" w:rsidR="00235B28" w:rsidRPr="00986BCF" w:rsidRDefault="00235B28" w:rsidP="00235B28">
      <w:pPr>
        <w:rPr>
          <w:sz w:val="16"/>
        </w:rPr>
      </w:pPr>
      <w:r w:rsidRPr="00986BCF">
        <w:rPr>
          <w:sz w:val="16"/>
        </w:rPr>
        <w:t>Regulatory uncertainty remains one of the biggest obstacles. Fully autonomous, driver-out operations like Plus is testing raise complex questions about safety, liability, and insurance. Many policymakers are cautious, arguing that current oversight and laws have not yet adapted to the fast-moving landscape of vehicle automation.</w:t>
      </w:r>
    </w:p>
    <w:p w14:paraId="21A1A96E" w14:textId="77777777" w:rsidR="00235B28" w:rsidRPr="00437A8E" w:rsidRDefault="00235B28" w:rsidP="00235B28">
      <w:pPr>
        <w:rPr>
          <w:u w:val="single"/>
        </w:rPr>
      </w:pPr>
      <w:r w:rsidRPr="00886611">
        <w:rPr>
          <w:highlight w:val="yellow"/>
          <w:u w:val="single"/>
        </w:rPr>
        <w:t>Labor organizations</w:t>
      </w:r>
      <w:r w:rsidRPr="00986BCF">
        <w:rPr>
          <w:u w:val="single"/>
        </w:rPr>
        <w:t xml:space="preserve">, particularly the International Brotherhood of Teamsters, have </w:t>
      </w:r>
      <w:r w:rsidRPr="00886611">
        <w:rPr>
          <w:highlight w:val="yellow"/>
          <w:u w:val="single"/>
        </w:rPr>
        <w:t>voiced strong opposition</w:t>
      </w:r>
      <w:r w:rsidRPr="00986BCF">
        <w:rPr>
          <w:u w:val="single"/>
        </w:rPr>
        <w:t>. They warn that the widespread adoption of autonomous trucks could displace tens of thousands of human drivers and impact job security across the freight industry</w:t>
      </w:r>
      <w:r w:rsidRPr="00986BCF">
        <w:rPr>
          <w:sz w:val="16"/>
        </w:rPr>
        <w:t>. These groups are pushing for more transparency, safety assurances, and legal protections for workers as automation expands</w:t>
      </w:r>
      <w:r w:rsidRPr="00986BCF">
        <w:rPr>
          <w:u w:val="single"/>
        </w:rPr>
        <w:t xml:space="preserve">. In a public statement opposing </w:t>
      </w:r>
      <w:r w:rsidRPr="00437A8E">
        <w:rPr>
          <w:u w:val="single"/>
        </w:rPr>
        <w:t>the rapid rollout of autonomous trucks, Sean M. O’Brien, General President of the International Brotherhood of Teamsters, said this:</w:t>
      </w:r>
    </w:p>
    <w:p w14:paraId="51EDAC57" w14:textId="77777777" w:rsidR="00235B28" w:rsidRPr="00437A8E" w:rsidRDefault="00235B28" w:rsidP="00235B28">
      <w:pPr>
        <w:rPr>
          <w:u w:val="single"/>
        </w:rPr>
      </w:pPr>
      <w:r w:rsidRPr="00437A8E">
        <w:rPr>
          <w:i/>
          <w:iCs/>
          <w:u w:val="single"/>
        </w:rPr>
        <w:t>“We are not going to sit back and watch as automation threatens the livelihood of millions of truck drivers across America.”</w:t>
      </w:r>
    </w:p>
    <w:p w14:paraId="25F9551B" w14:textId="77777777" w:rsidR="00235B28" w:rsidRPr="00437A8E" w:rsidRDefault="00235B28" w:rsidP="00235B28">
      <w:pPr>
        <w:rPr>
          <w:sz w:val="16"/>
        </w:rPr>
      </w:pPr>
      <w:r w:rsidRPr="00437A8E">
        <w:rPr>
          <w:u w:val="single"/>
        </w:rPr>
        <w:t>This quote underscores the growing tension between innovation and labor rights</w:t>
      </w:r>
      <w:r w:rsidRPr="00437A8E">
        <w:rPr>
          <w:sz w:val="16"/>
        </w:rPr>
        <w:t>. For many in the workforce, autonomous trucking is seen less as a technological leap forward and more as a potential disruption to long-standing jobs and livelihoods.</w:t>
      </w:r>
    </w:p>
    <w:p w14:paraId="6942BBEE" w14:textId="77777777" w:rsidR="00235B28" w:rsidRPr="00437A8E" w:rsidRDefault="00235B28" w:rsidP="00235B28">
      <w:pPr>
        <w:rPr>
          <w:sz w:val="16"/>
        </w:rPr>
      </w:pPr>
      <w:r w:rsidRPr="00437A8E">
        <w:rPr>
          <w:sz w:val="16"/>
        </w:rPr>
        <w:t>Even within the logistics industry itself, some operators remain skeptical about the pace of adoption. Questions remain about how autonomous systems will handle unpredictable real-world conditions such as bad weather, complex intersections, and rural roadways where sensor performance can vary.</w:t>
      </w:r>
    </w:p>
    <w:p w14:paraId="40309278" w14:textId="77777777" w:rsidR="00235B28" w:rsidRPr="00437A8E" w:rsidRDefault="00235B28" w:rsidP="00235B28">
      <w:pPr>
        <w:rPr>
          <w:sz w:val="16"/>
        </w:rPr>
      </w:pPr>
      <w:r w:rsidRPr="00437A8E">
        <w:rPr>
          <w:u w:val="single"/>
        </w:rPr>
        <w:t>In response, Plus emphasizes its phased approach to automation. Rather than replacing drivers overnight, the company positions its SuperDrive system as a way to augment human capabilities, improve safety, and reduce fatigue.</w:t>
      </w:r>
      <w:r w:rsidRPr="00437A8E">
        <w:rPr>
          <w:sz w:val="16"/>
        </w:rPr>
        <w:t xml:space="preserve"> Its deep partnerships with trusted manufacturers and logistics providers are also aimed at easing the transition and building confidence across the industry.</w:t>
      </w:r>
    </w:p>
    <w:p w14:paraId="226FECD9" w14:textId="77777777" w:rsidR="00235B28" w:rsidRDefault="00235B28" w:rsidP="00235B28">
      <w:pPr>
        <w:rPr>
          <w:u w:val="single"/>
        </w:rPr>
      </w:pPr>
      <w:r w:rsidRPr="00437A8E">
        <w:rPr>
          <w:sz w:val="16"/>
        </w:rPr>
        <w:t xml:space="preserve">As Plus prepares to go public, how it addresses these concerns from regulators, workers, and industry stakeholders will be critical. </w:t>
      </w:r>
      <w:r w:rsidRPr="00437A8E">
        <w:rPr>
          <w:u w:val="single"/>
        </w:rPr>
        <w:t>Earning trust may prove just as important as advancing the technology itself</w:t>
      </w:r>
      <w:r w:rsidRPr="00986BCF">
        <w:rPr>
          <w:u w:val="single"/>
        </w:rPr>
        <w:t>.</w:t>
      </w:r>
    </w:p>
    <w:p w14:paraId="3ADDFFD9" w14:textId="77777777" w:rsidR="00235B28" w:rsidRDefault="00235B28" w:rsidP="00235B28">
      <w:pPr>
        <w:pStyle w:val="Heading4"/>
      </w:pPr>
      <w:r>
        <w:t xml:space="preserve">Trucking AI key to keeping Ag industry afloat </w:t>
      </w:r>
    </w:p>
    <w:p w14:paraId="71ACF874" w14:textId="77777777" w:rsidR="00235B28" w:rsidRPr="000908EE" w:rsidRDefault="00235B28" w:rsidP="00235B28">
      <w:pPr>
        <w:rPr>
          <w:szCs w:val="32"/>
        </w:rPr>
      </w:pPr>
      <w:r w:rsidRPr="004405F3">
        <w:rPr>
          <w:b/>
          <w:bCs/>
          <w:sz w:val="24"/>
          <w:szCs w:val="36"/>
        </w:rPr>
        <w:t>Kenny 22</w:t>
      </w:r>
      <w:r w:rsidRPr="004405F3">
        <w:rPr>
          <w:sz w:val="24"/>
          <w:szCs w:val="36"/>
        </w:rPr>
        <w:t xml:space="preserve"> </w:t>
      </w:r>
      <w:r>
        <w:rPr>
          <w:szCs w:val="32"/>
        </w:rPr>
        <w:t>(</w:t>
      </w:r>
      <w:r w:rsidRPr="00753FFF">
        <w:rPr>
          <w:szCs w:val="32"/>
        </w:rPr>
        <w:t>Emily Kenny</w:t>
      </w:r>
      <w:r>
        <w:rPr>
          <w:szCs w:val="32"/>
        </w:rPr>
        <w:t xml:space="preserve"> </w:t>
      </w:r>
      <w:r w:rsidRPr="00753FFF">
        <w:rPr>
          <w:szCs w:val="32"/>
        </w:rPr>
        <w:t>earned her bachelor’s degree in digital media and psychology from Buena Vista University in Storm Lake,</w:t>
      </w:r>
      <w:r>
        <w:rPr>
          <w:szCs w:val="32"/>
        </w:rPr>
        <w:t xml:space="preserve"> and</w:t>
      </w:r>
      <w:r w:rsidRPr="00753FFF">
        <w:rPr>
          <w:szCs w:val="32"/>
        </w:rPr>
        <w:t xml:space="preserve"> earn</w:t>
      </w:r>
      <w:r>
        <w:rPr>
          <w:szCs w:val="32"/>
        </w:rPr>
        <w:t>ed</w:t>
      </w:r>
      <w:r w:rsidRPr="00753FFF">
        <w:rPr>
          <w:szCs w:val="32"/>
        </w:rPr>
        <w:t xml:space="preserve"> her master’s degree in photojournalism at Syracuse University</w:t>
      </w:r>
      <w:r>
        <w:rPr>
          <w:szCs w:val="32"/>
        </w:rPr>
        <w:t xml:space="preserve"> and</w:t>
      </w:r>
      <w:r w:rsidRPr="00753FFF">
        <w:rPr>
          <w:szCs w:val="32"/>
        </w:rPr>
        <w:t> is the recipient of multiple journalism and photography awards,</w:t>
      </w:r>
      <w:r>
        <w:rPr>
          <w:szCs w:val="32"/>
        </w:rPr>
        <w:t xml:space="preserve"> 08-01-2022</w:t>
      </w:r>
      <w:r w:rsidRPr="00753FFF">
        <w:rPr>
          <w:szCs w:val="32"/>
        </w:rPr>
        <w:t xml:space="preserve">, "How a shortage of truck drivers is impacting agriculture", </w:t>
      </w:r>
      <w:r>
        <w:rPr>
          <w:szCs w:val="32"/>
        </w:rPr>
        <w:t>Spectrum</w:t>
      </w:r>
      <w:r w:rsidRPr="00753FFF">
        <w:rPr>
          <w:szCs w:val="32"/>
        </w:rPr>
        <w:t xml:space="preserve">, </w:t>
      </w:r>
      <w:hyperlink r:id="rId8" w:history="1">
        <w:r w:rsidRPr="00753FFF">
          <w:rPr>
            <w:rStyle w:val="Hyperlink"/>
            <w:szCs w:val="32"/>
          </w:rPr>
          <w:t>https://spectrumlocalnews.com/nys/central-ny/news/2023/07/05/a-shortage-of-truck-drivers-and-its-impact-on-agriculture--</w:t>
        </w:r>
      </w:hyperlink>
      <w:r>
        <w:rPr>
          <w:szCs w:val="32"/>
        </w:rPr>
        <w:t xml:space="preserve"> )</w:t>
      </w:r>
    </w:p>
    <w:p w14:paraId="13C46511" w14:textId="77777777" w:rsidR="00235B28" w:rsidRPr="00753FFF" w:rsidRDefault="00235B28" w:rsidP="00235B28">
      <w:pPr>
        <w:rPr>
          <w:sz w:val="16"/>
        </w:rPr>
      </w:pPr>
      <w:r w:rsidRPr="00753FFF">
        <w:rPr>
          <w:u w:val="single"/>
        </w:rPr>
        <w:t xml:space="preserve">From milk to frozen food, </w:t>
      </w:r>
      <w:r w:rsidRPr="00886611">
        <w:rPr>
          <w:highlight w:val="yellow"/>
          <w:u w:val="single"/>
        </w:rPr>
        <w:t>everything in grocery stores is transported by trucks and their drivers</w:t>
      </w:r>
      <w:r w:rsidRPr="00753FFF">
        <w:rPr>
          <w:u w:val="single"/>
        </w:rPr>
        <w:t xml:space="preserve">, but the </w:t>
      </w:r>
      <w:r w:rsidRPr="00886611">
        <w:rPr>
          <w:highlight w:val="yellow"/>
          <w:u w:val="single"/>
        </w:rPr>
        <w:t>trucking industry</w:t>
      </w:r>
      <w:r w:rsidRPr="00753FFF">
        <w:rPr>
          <w:u w:val="single"/>
        </w:rPr>
        <w:t xml:space="preserve"> has </w:t>
      </w:r>
      <w:r w:rsidRPr="00886611">
        <w:rPr>
          <w:highlight w:val="yellow"/>
          <w:u w:val="single"/>
        </w:rPr>
        <w:t>struggled with a shortage of drivers,</w:t>
      </w:r>
      <w:r w:rsidRPr="00753FFF">
        <w:rPr>
          <w:u w:val="single"/>
        </w:rPr>
        <w:t xml:space="preserve"> leading to empty shelves and price increases since 2020</w:t>
      </w:r>
      <w:r w:rsidRPr="00753FFF">
        <w:rPr>
          <w:sz w:val="16"/>
        </w:rPr>
        <w:t>, local farmers and distributors say.</w:t>
      </w:r>
    </w:p>
    <w:p w14:paraId="7065F871" w14:textId="77777777" w:rsidR="00235B28" w:rsidRPr="00753FFF" w:rsidRDefault="00235B28" w:rsidP="00235B28">
      <w:pPr>
        <w:rPr>
          <w:u w:val="single"/>
        </w:rPr>
      </w:pPr>
      <w:r w:rsidRPr="00886611">
        <w:rPr>
          <w:highlight w:val="yellow"/>
          <w:u w:val="single"/>
        </w:rPr>
        <w:t>Local farmers and companies</w:t>
      </w:r>
      <w:r w:rsidRPr="00753FFF">
        <w:rPr>
          <w:u w:val="single"/>
        </w:rPr>
        <w:t xml:space="preserve"> say they have had to boost wages and look for alternatives as a result — from </w:t>
      </w:r>
      <w:r w:rsidRPr="00886611">
        <w:rPr>
          <w:highlight w:val="yellow"/>
          <w:u w:val="single"/>
        </w:rPr>
        <w:t>seeking</w:t>
      </w:r>
      <w:r w:rsidRPr="00753FFF">
        <w:rPr>
          <w:u w:val="single"/>
        </w:rPr>
        <w:t xml:space="preserve"> better interstate regulations to exploring a future using </w:t>
      </w:r>
      <w:r w:rsidRPr="00886611">
        <w:rPr>
          <w:highlight w:val="yellow"/>
          <w:u w:val="single"/>
        </w:rPr>
        <w:t>artificial intelligence – to make sure products reach their destinations</w:t>
      </w:r>
      <w:r w:rsidRPr="00753FFF">
        <w:rPr>
          <w:u w:val="single"/>
        </w:rPr>
        <w:t>.</w:t>
      </w:r>
    </w:p>
    <w:p w14:paraId="12F8FAE5" w14:textId="77777777" w:rsidR="00235B28" w:rsidRPr="00753FFF" w:rsidRDefault="00235B28" w:rsidP="00235B28">
      <w:pPr>
        <w:rPr>
          <w:sz w:val="16"/>
        </w:rPr>
      </w:pPr>
      <w:r w:rsidRPr="00753FFF">
        <w:rPr>
          <w:sz w:val="16"/>
        </w:rPr>
        <w:t>The American Trucking Association estimates that there will be a shortage of 160,000 truck drivers in the United States by 2030. Christian Yunker, who owns CY Farms in Elba and raises corn, soybeans, wheat, onions, sod and dairy heifers, said trucking is vital to his farm.</w:t>
      </w:r>
    </w:p>
    <w:p w14:paraId="74BDCF9F" w14:textId="77777777" w:rsidR="00235B28" w:rsidRPr="00753FFF" w:rsidRDefault="00235B28" w:rsidP="00235B28">
      <w:pPr>
        <w:rPr>
          <w:sz w:val="16"/>
        </w:rPr>
      </w:pPr>
      <w:r w:rsidRPr="00753FFF">
        <w:rPr>
          <w:sz w:val="16"/>
        </w:rPr>
        <w:t>“</w:t>
      </w:r>
      <w:r w:rsidRPr="00886611">
        <w:rPr>
          <w:highlight w:val="yellow"/>
          <w:u w:val="single"/>
        </w:rPr>
        <w:t>Ag</w:t>
      </w:r>
      <w:r w:rsidRPr="00753FFF">
        <w:rPr>
          <w:u w:val="single"/>
        </w:rPr>
        <w:t xml:space="preserve">riculture </w:t>
      </w:r>
      <w:r w:rsidRPr="00886611">
        <w:rPr>
          <w:highlight w:val="yellow"/>
          <w:u w:val="single"/>
        </w:rPr>
        <w:t>is a business of moving products</w:t>
      </w:r>
      <w:r w:rsidRPr="00753FFF">
        <w:rPr>
          <w:u w:val="single"/>
        </w:rPr>
        <w:t xml:space="preserve"> and whether that’s the supplies that we need </w:t>
      </w:r>
      <w:r w:rsidRPr="00886611">
        <w:rPr>
          <w:highlight w:val="yellow"/>
          <w:u w:val="single"/>
        </w:rPr>
        <w:t>like fertilizer or seed or</w:t>
      </w:r>
      <w:r w:rsidRPr="00753FFF">
        <w:rPr>
          <w:u w:val="single"/>
        </w:rPr>
        <w:t xml:space="preserve"> the </w:t>
      </w:r>
      <w:r w:rsidRPr="00886611">
        <w:rPr>
          <w:highlight w:val="yellow"/>
          <w:u w:val="single"/>
        </w:rPr>
        <w:t>equipment</w:t>
      </w:r>
      <w:r w:rsidRPr="00753FFF">
        <w:rPr>
          <w:u w:val="single"/>
        </w:rPr>
        <w:t xml:space="preserve"> we buy</w:t>
      </w:r>
      <w:r w:rsidRPr="00753FFF">
        <w:rPr>
          <w:sz w:val="16"/>
        </w:rPr>
        <w:t>,” Yunker said. “</w:t>
      </w:r>
      <w:r w:rsidRPr="00753FFF">
        <w:rPr>
          <w:u w:val="single"/>
        </w:rPr>
        <w:t xml:space="preserve">They </w:t>
      </w:r>
      <w:r w:rsidRPr="00886611">
        <w:rPr>
          <w:highlight w:val="yellow"/>
          <w:u w:val="single"/>
        </w:rPr>
        <w:t>all</w:t>
      </w:r>
      <w:r w:rsidRPr="00753FFF">
        <w:rPr>
          <w:u w:val="single"/>
        </w:rPr>
        <w:t xml:space="preserve"> </w:t>
      </w:r>
      <w:r w:rsidRPr="00886611">
        <w:rPr>
          <w:highlight w:val="yellow"/>
          <w:u w:val="single"/>
        </w:rPr>
        <w:t>require trucking</w:t>
      </w:r>
      <w:r w:rsidRPr="00753FFF">
        <w:rPr>
          <w:u w:val="single"/>
        </w:rPr>
        <w:t xml:space="preserve"> to get here</w:t>
      </w:r>
      <w:r w:rsidRPr="00753FFF">
        <w:rPr>
          <w:sz w:val="16"/>
        </w:rPr>
        <w:t>.”  </w:t>
      </w:r>
      <w:r w:rsidRPr="00753FFF">
        <w:rPr>
          <w:sz w:val="16"/>
        </w:rPr>
        <w:br/>
        <w:t>He said they have a fleet of trucks that operates within 200 to 250 miles of the Genesee County farm, but they have to outsource for longer trips.  </w:t>
      </w:r>
    </w:p>
    <w:p w14:paraId="30D2FBF3" w14:textId="77777777" w:rsidR="00235B28" w:rsidRPr="00753FFF" w:rsidRDefault="00235B28" w:rsidP="00235B28">
      <w:pPr>
        <w:rPr>
          <w:sz w:val="16"/>
        </w:rPr>
      </w:pPr>
      <w:r w:rsidRPr="00753FFF">
        <w:rPr>
          <w:sz w:val="16"/>
        </w:rPr>
        <w:t>“Our onions are trucked up and down the East Coast, typically we hire that truck,” Yunker said. “We don’t do overnight trucking in our fleet.”</w:t>
      </w:r>
    </w:p>
    <w:p w14:paraId="2918766A" w14:textId="77777777" w:rsidR="00235B28" w:rsidRPr="00753FFF" w:rsidRDefault="00235B28" w:rsidP="00235B28">
      <w:pPr>
        <w:rPr>
          <w:sz w:val="16"/>
        </w:rPr>
      </w:pPr>
      <w:r w:rsidRPr="00753FFF">
        <w:rPr>
          <w:sz w:val="16"/>
        </w:rPr>
        <w:t>Yunker said because of the shortage of drivers, he has had to make adjustments to drivers’ pay.  </w:t>
      </w:r>
    </w:p>
    <w:p w14:paraId="2A8391E2" w14:textId="77777777" w:rsidR="00235B28" w:rsidRPr="00753FFF" w:rsidRDefault="00235B28" w:rsidP="00235B28">
      <w:pPr>
        <w:rPr>
          <w:sz w:val="16"/>
        </w:rPr>
      </w:pPr>
      <w:r w:rsidRPr="00753FFF">
        <w:rPr>
          <w:sz w:val="16"/>
        </w:rPr>
        <w:t>“The drivers we do have know there’s opportunities elsewhere for more pay, so like anything else, we have to increase pay to keep drivers and certainly it’s not just pay, but also the environment they work in,” he said.  </w:t>
      </w:r>
    </w:p>
    <w:p w14:paraId="1480489F" w14:textId="77777777" w:rsidR="00235B28" w:rsidRPr="00753FFF" w:rsidRDefault="00235B28" w:rsidP="00235B28">
      <w:pPr>
        <w:rPr>
          <w:sz w:val="16"/>
        </w:rPr>
      </w:pPr>
      <w:r w:rsidRPr="00753FFF">
        <w:rPr>
          <w:sz w:val="16"/>
        </w:rPr>
        <w:t>When transporting goods out of state, Yunker said there are different regulations for other states to keep in mind. For example, weight requirements are different when they travel to Pennsylvania.  </w:t>
      </w:r>
    </w:p>
    <w:p w14:paraId="186EB41C" w14:textId="77777777" w:rsidR="00235B28" w:rsidRPr="00753FFF" w:rsidRDefault="00235B28" w:rsidP="00235B28">
      <w:pPr>
        <w:rPr>
          <w:sz w:val="16"/>
        </w:rPr>
      </w:pPr>
      <w:r w:rsidRPr="00753FFF">
        <w:rPr>
          <w:sz w:val="16"/>
        </w:rPr>
        <w:t>“Even though we have an overweight permit for New York state, we can’t use that overweight permit in Pennsylvania and so we can only go to the border,” Yunker said. </w:t>
      </w:r>
    </w:p>
    <w:p w14:paraId="6A00606C" w14:textId="77777777" w:rsidR="00235B28" w:rsidRPr="00753FFF" w:rsidRDefault="00235B28" w:rsidP="00235B28">
      <w:pPr>
        <w:rPr>
          <w:sz w:val="16"/>
        </w:rPr>
      </w:pPr>
      <w:r w:rsidRPr="00753FFF">
        <w:rPr>
          <w:sz w:val="16"/>
        </w:rPr>
        <w:t>River Valley Foods is a storage and food distribution company in Syracuse for grocery stores such as Wegman’s, Tops, and Price Chopper. Brett Mowers, the transportation manager, said they have struggled with the shortage of drivers as well.  </w:t>
      </w:r>
    </w:p>
    <w:p w14:paraId="2B800FAA" w14:textId="77777777" w:rsidR="00235B28" w:rsidRPr="00753FFF" w:rsidRDefault="00235B28" w:rsidP="00235B28">
      <w:pPr>
        <w:rPr>
          <w:sz w:val="16"/>
        </w:rPr>
      </w:pPr>
      <w:r w:rsidRPr="00753FFF">
        <w:rPr>
          <w:sz w:val="16"/>
        </w:rPr>
        <w:t>“</w:t>
      </w:r>
      <w:r w:rsidRPr="00886611">
        <w:rPr>
          <w:highlight w:val="yellow"/>
          <w:u w:val="single"/>
        </w:rPr>
        <w:t>Hiring drivers</w:t>
      </w:r>
      <w:r w:rsidRPr="00753FFF">
        <w:rPr>
          <w:u w:val="single"/>
        </w:rPr>
        <w:t xml:space="preserve"> has </w:t>
      </w:r>
      <w:r w:rsidRPr="00886611">
        <w:rPr>
          <w:highlight w:val="yellow"/>
          <w:u w:val="single"/>
        </w:rPr>
        <w:t>been difficult</w:t>
      </w:r>
      <w:r w:rsidRPr="00753FFF">
        <w:rPr>
          <w:u w:val="single"/>
        </w:rPr>
        <w:t xml:space="preserve"> for us, and what we have also seen are delays from inbound shipments from our vendors. The driver shortage has led to </w:t>
      </w:r>
      <w:r w:rsidRPr="00886611">
        <w:rPr>
          <w:highlight w:val="yellow"/>
          <w:u w:val="single"/>
        </w:rPr>
        <w:t>delayed shipments</w:t>
      </w:r>
      <w:r w:rsidRPr="00753FFF">
        <w:rPr>
          <w:sz w:val="16"/>
        </w:rPr>
        <w:t>,” Mowers said. </w:t>
      </w:r>
    </w:p>
    <w:p w14:paraId="6AE5ACF8" w14:textId="77777777" w:rsidR="00235B28" w:rsidRPr="00753FFF" w:rsidRDefault="00235B28" w:rsidP="00235B28">
      <w:pPr>
        <w:rPr>
          <w:sz w:val="16"/>
        </w:rPr>
      </w:pPr>
      <w:r w:rsidRPr="00753FFF">
        <w:rPr>
          <w:sz w:val="16"/>
        </w:rPr>
        <w:t>This has led to certain products not being available in grocery stores, Mowers said.</w:t>
      </w:r>
    </w:p>
    <w:p w14:paraId="0829997D" w14:textId="77777777" w:rsidR="00235B28" w:rsidRPr="00753FFF" w:rsidRDefault="00235B28" w:rsidP="00235B28">
      <w:pPr>
        <w:rPr>
          <w:sz w:val="16"/>
        </w:rPr>
      </w:pPr>
      <w:r w:rsidRPr="00753FFF">
        <w:rPr>
          <w:sz w:val="16"/>
        </w:rPr>
        <w:t>“Since COVID, we’ve increased our pay pretty dramatically, I would say close to 20% over the past few years,” Mowers said. “There is so much competition because it’s almost like an arms race with other employers.” </w:t>
      </w:r>
    </w:p>
    <w:p w14:paraId="3EF1F965" w14:textId="77777777" w:rsidR="00235B28" w:rsidRPr="00753FFF" w:rsidRDefault="00235B28" w:rsidP="00235B28">
      <w:pPr>
        <w:rPr>
          <w:sz w:val="16"/>
        </w:rPr>
      </w:pPr>
      <w:r w:rsidRPr="00753FFF">
        <w:rPr>
          <w:sz w:val="16"/>
        </w:rPr>
        <w:t>Another challenge for drivers who work with food is that they are responsible for the safety of the product they are transporting, Mowers said.</w:t>
      </w:r>
    </w:p>
    <w:p w14:paraId="63F97F3E" w14:textId="77777777" w:rsidR="00235B28" w:rsidRPr="00753FFF" w:rsidRDefault="00235B28" w:rsidP="00235B28">
      <w:pPr>
        <w:rPr>
          <w:sz w:val="16"/>
        </w:rPr>
      </w:pPr>
      <w:r w:rsidRPr="00753FFF">
        <w:rPr>
          <w:sz w:val="16"/>
        </w:rPr>
        <w:t>“</w:t>
      </w:r>
      <w:r w:rsidRPr="00753FFF">
        <w:rPr>
          <w:u w:val="single"/>
        </w:rPr>
        <w:t>It means that your drivers need to be food safety experts</w:t>
      </w:r>
      <w:r w:rsidRPr="00753FFF">
        <w:rPr>
          <w:sz w:val="16"/>
        </w:rPr>
        <w:t>,” he said. “Some people might not want to deal with refrigeration units on trailers and temperature tracking. Things like that can be seen as burdensome.”  </w:t>
      </w:r>
    </w:p>
    <w:p w14:paraId="75934869" w14:textId="77777777" w:rsidR="00235B28" w:rsidRPr="00753FFF" w:rsidRDefault="00235B28" w:rsidP="00235B28">
      <w:pPr>
        <w:rPr>
          <w:sz w:val="16"/>
        </w:rPr>
      </w:pPr>
      <w:r w:rsidRPr="00753FFF">
        <w:rPr>
          <w:sz w:val="16"/>
        </w:rPr>
        <w:t>The drivers at River Valley Foods go through food safety training, which covers temperature tracking, handling, and food contamination.</w:t>
      </w:r>
    </w:p>
    <w:p w14:paraId="2E4DCAA6" w14:textId="77777777" w:rsidR="00235B28" w:rsidRPr="00753FFF" w:rsidRDefault="00235B28" w:rsidP="00235B28">
      <w:pPr>
        <w:rPr>
          <w:sz w:val="16"/>
        </w:rPr>
      </w:pPr>
      <w:r w:rsidRPr="00753FFF">
        <w:rPr>
          <w:sz w:val="16"/>
        </w:rPr>
        <w:t>Keith Kimball, a dairy farmer in Groveland, Livingston County, has moved to trucking his own milk rather than relying on milk trucks to pick it up from his farm. </w:t>
      </w:r>
    </w:p>
    <w:p w14:paraId="7964085C" w14:textId="77777777" w:rsidR="00235B28" w:rsidRPr="00753FFF" w:rsidRDefault="00235B28" w:rsidP="00235B28">
      <w:pPr>
        <w:rPr>
          <w:sz w:val="16"/>
        </w:rPr>
      </w:pPr>
      <w:r w:rsidRPr="00753FFF">
        <w:rPr>
          <w:sz w:val="16"/>
        </w:rPr>
        <w:t>“We started hauling our milk about two years ago, and the main reason was because of the driver shortage,” Kimball said. “The company that had been hauling the milk wasn't always fully staffed and we were an odd-sized load; we had a full load and then some, so it was not the most convenient pick-up.”  </w:t>
      </w:r>
    </w:p>
    <w:p w14:paraId="0DA1AB42" w14:textId="77777777" w:rsidR="00235B28" w:rsidRPr="00753FFF" w:rsidRDefault="00235B28" w:rsidP="00235B28">
      <w:pPr>
        <w:rPr>
          <w:sz w:val="16"/>
        </w:rPr>
      </w:pPr>
      <w:r w:rsidRPr="00753FFF">
        <w:rPr>
          <w:sz w:val="16"/>
        </w:rPr>
        <w:t>Kimball said they struggle with weight requirements similarly to CY Farms. </w:t>
      </w:r>
    </w:p>
    <w:p w14:paraId="0E33C3CB" w14:textId="77777777" w:rsidR="00235B28" w:rsidRPr="00753FFF" w:rsidRDefault="00235B28" w:rsidP="00235B28">
      <w:pPr>
        <w:rPr>
          <w:sz w:val="16"/>
        </w:rPr>
      </w:pPr>
      <w:r w:rsidRPr="00753FFF">
        <w:rPr>
          <w:sz w:val="16"/>
        </w:rPr>
        <w:t>“We’re big proponents of an interstate overweight permit, which could go between different states,” he said. “The bigger the loads, the fewer loads that need to be moved around.” </w:t>
      </w:r>
    </w:p>
    <w:p w14:paraId="72EAFACA" w14:textId="77777777" w:rsidR="00235B28" w:rsidRPr="00753FFF" w:rsidRDefault="00235B28" w:rsidP="00235B28">
      <w:pPr>
        <w:rPr>
          <w:sz w:val="16"/>
        </w:rPr>
      </w:pPr>
      <w:r w:rsidRPr="00753FFF">
        <w:rPr>
          <w:sz w:val="16"/>
        </w:rPr>
        <w:t>Mowers said he believes to help improve the shortage, more can be done to encourage younger people to enter the industry.  </w:t>
      </w:r>
    </w:p>
    <w:p w14:paraId="3BA4127E" w14:textId="77777777" w:rsidR="00235B28" w:rsidRPr="002351D8" w:rsidRDefault="00235B28" w:rsidP="00235B28">
      <w:pPr>
        <w:rPr>
          <w:sz w:val="16"/>
        </w:rPr>
      </w:pPr>
      <w:r w:rsidRPr="00753FFF">
        <w:rPr>
          <w:sz w:val="16"/>
        </w:rPr>
        <w:t xml:space="preserve">“I really think that </w:t>
      </w:r>
      <w:r w:rsidRPr="002351D8">
        <w:rPr>
          <w:sz w:val="16"/>
        </w:rPr>
        <w:t>exposing younger people to the career opportunities that trucking has available is the best way to do it,” Mowers said. </w:t>
      </w:r>
    </w:p>
    <w:p w14:paraId="20663009" w14:textId="77777777" w:rsidR="00235B28" w:rsidRPr="002351D8" w:rsidRDefault="00235B28" w:rsidP="00235B28">
      <w:pPr>
        <w:rPr>
          <w:u w:val="single"/>
        </w:rPr>
      </w:pPr>
      <w:r w:rsidRPr="002351D8">
        <w:rPr>
          <w:u w:val="single"/>
        </w:rPr>
        <w:t>But, he believes the industry will move toward automated drivers in the future.  </w:t>
      </w:r>
    </w:p>
    <w:p w14:paraId="0B4D8EF5" w14:textId="77777777" w:rsidR="00235B28" w:rsidRDefault="00235B28" w:rsidP="00235B28">
      <w:pPr>
        <w:rPr>
          <w:sz w:val="16"/>
        </w:rPr>
      </w:pPr>
      <w:r w:rsidRPr="002351D8">
        <w:rPr>
          <w:sz w:val="16"/>
        </w:rPr>
        <w:t>“</w:t>
      </w:r>
      <w:r w:rsidRPr="002351D8">
        <w:rPr>
          <w:u w:val="single"/>
        </w:rPr>
        <w:t>Eventually the industry will push towards if you need to drive from California to New York, you’ll have an AI (artificial intelligence) drive transporting that load most of the way and then you’ll have</w:t>
      </w:r>
      <w:r w:rsidRPr="00753FFF">
        <w:rPr>
          <w:u w:val="single"/>
        </w:rPr>
        <w:t xml:space="preserve"> a live driver pick up the trailer or whatever it is to make the final leg of that journey</w:t>
      </w:r>
      <w:r w:rsidRPr="00753FFF">
        <w:rPr>
          <w:sz w:val="16"/>
        </w:rPr>
        <w:t>,” Mowers said. </w:t>
      </w:r>
    </w:p>
    <w:p w14:paraId="3971FDA2" w14:textId="7F90B39C" w:rsidR="00235B28" w:rsidRPr="00AE1EB5" w:rsidRDefault="00235B28" w:rsidP="00235B28">
      <w:pPr>
        <w:pStyle w:val="Heading4"/>
      </w:pPr>
      <w:r>
        <w:t xml:space="preserve">Goes nuclear </w:t>
      </w:r>
      <w:r w:rsidR="002351D8">
        <w:t>and causes</w:t>
      </w:r>
      <w:r>
        <w:t xml:space="preserve"> extinction </w:t>
      </w:r>
    </w:p>
    <w:p w14:paraId="651C0545" w14:textId="77777777" w:rsidR="00235B28" w:rsidRPr="00FF389A" w:rsidRDefault="00235B28" w:rsidP="00235B28">
      <w:r w:rsidRPr="003800DB">
        <w:rPr>
          <w:rStyle w:val="Style13ptBold"/>
        </w:rPr>
        <w:t>Cribb 19</w:t>
      </w:r>
      <w:r>
        <w:t xml:space="preserve"> (Julian, </w:t>
      </w:r>
      <w:r>
        <w:rPr>
          <w:i/>
          <w:iCs/>
        </w:rPr>
        <w:t xml:space="preserve">Food or </w:t>
      </w:r>
      <w:r w:rsidRPr="003800DB">
        <w:t>War</w:t>
      </w:r>
      <w:r>
        <w:t xml:space="preserve">, Cambridge University Press, pp. </w:t>
      </w:r>
      <w:r w:rsidRPr="003800DB">
        <w:t>183</w:t>
      </w:r>
      <w:r>
        <w:t>-184) DB</w:t>
      </w:r>
    </w:p>
    <w:p w14:paraId="2229B4F0" w14:textId="2FC55A19" w:rsidR="00235B28" w:rsidRDefault="00235B28" w:rsidP="00235B28">
      <w:r w:rsidRPr="003800DB">
        <w:rPr>
          <w:rStyle w:val="StyleUnderline"/>
        </w:rPr>
        <w:t>As things stand, the only entities that can afford to own nuclear weapons are nations — and if humanity is to be wiped it will most likely be as a result of an atomic conflict between nations</w:t>
      </w:r>
      <w:r w:rsidRPr="0069515E">
        <w:rPr>
          <w:sz w:val="16"/>
        </w:rPr>
        <w:t xml:space="preserve">. It follows from this that, if the world is to be made safe from such a fate it will need to get rid of nations as a structure of human self-organisation and replace them with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 </w:t>
      </w:r>
      <w:r w:rsidRPr="003800DB">
        <w:rPr>
          <w:rStyle w:val="StyleUnderline"/>
        </w:rPr>
        <w:t>Although there may at first glance appear to be no close between weapons of mass destruction and food, in the twentyfirst century with world resources of food, land and water under growing stress, nothing can be ruled out</w:t>
      </w:r>
      <w:r w:rsidRPr="0069515E">
        <w:rPr>
          <w:sz w:val="16"/>
        </w:rPr>
        <w:t xml:space="preserve">. </w:t>
      </w:r>
      <w:r w:rsidRPr="003800DB">
        <w:rPr>
          <w:rStyle w:val="StyleUnderline"/>
        </w:rPr>
        <w:t xml:space="preserve">Indeed, </w:t>
      </w:r>
      <w:r w:rsidRPr="00886611">
        <w:rPr>
          <w:rStyle w:val="StyleUnderline"/>
          <w:highlight w:val="yellow"/>
        </w:rPr>
        <w:t>chemical weapons</w:t>
      </w:r>
      <w:r w:rsidRPr="003800DB">
        <w:rPr>
          <w:rStyle w:val="StyleUnderline"/>
        </w:rPr>
        <w:t xml:space="preserve"> have </w:t>
      </w:r>
      <w:r w:rsidRPr="00A71432">
        <w:rPr>
          <w:rStyle w:val="StyleUnderline"/>
        </w:rPr>
        <w:t>frequently</w:t>
      </w:r>
      <w:r w:rsidRPr="003800DB">
        <w:rPr>
          <w:rStyle w:val="StyleUnderline"/>
        </w:rPr>
        <w:t xml:space="preserve"> been </w:t>
      </w:r>
      <w:r w:rsidRPr="00886611">
        <w:rPr>
          <w:rStyle w:val="StyleUnderline"/>
          <w:highlight w:val="yellow"/>
        </w:rPr>
        <w:t>deployed in</w:t>
      </w:r>
      <w:r w:rsidRPr="003800DB">
        <w:rPr>
          <w:rStyle w:val="StyleUnderline"/>
        </w:rPr>
        <w:t xml:space="preserve"> the </w:t>
      </w:r>
      <w:r w:rsidRPr="00886611">
        <w:rPr>
          <w:rStyle w:val="StyleUnderline"/>
          <w:highlight w:val="yellow"/>
        </w:rPr>
        <w:t>Syria</w:t>
      </w:r>
      <w:r w:rsidRPr="003800DB">
        <w:rPr>
          <w:rStyle w:val="StyleUnderline"/>
        </w:rPr>
        <w:t xml:space="preserve">n civil war, </w:t>
      </w:r>
      <w:r w:rsidRPr="00886611">
        <w:rPr>
          <w:rStyle w:val="StyleUnderline"/>
          <w:highlight w:val="yellow"/>
        </w:rPr>
        <w:t>which had</w:t>
      </w:r>
      <w:r w:rsidRPr="003800DB">
        <w:rPr>
          <w:rStyle w:val="StyleUnderline"/>
        </w:rPr>
        <w:t xml:space="preserve"> drought, </w:t>
      </w:r>
      <w:r w:rsidRPr="00886611">
        <w:rPr>
          <w:rStyle w:val="StyleUnderline"/>
          <w:highlight w:val="yellow"/>
        </w:rPr>
        <w:t>ag</w:t>
      </w:r>
      <w:r w:rsidRPr="003800DB">
        <w:rPr>
          <w:rStyle w:val="StyleUnderline"/>
        </w:rPr>
        <w:t xml:space="preserve">ricultural </w:t>
      </w:r>
      <w:r w:rsidRPr="00886611">
        <w:rPr>
          <w:rStyle w:val="StyleUnderline"/>
          <w:highlight w:val="yellow"/>
        </w:rPr>
        <w:t>failure</w:t>
      </w:r>
      <w:r w:rsidRPr="003800DB">
        <w:rPr>
          <w:rStyle w:val="StyleUnderline"/>
        </w:rPr>
        <w:t xml:space="preserve"> and hunger </w:t>
      </w:r>
      <w:r w:rsidRPr="00886611">
        <w:rPr>
          <w:rStyle w:val="StyleUnderline"/>
          <w:highlight w:val="yellow"/>
        </w:rPr>
        <w:t>among its early drivers</w:t>
      </w:r>
      <w:r w:rsidRPr="0069515E">
        <w:rPr>
          <w:sz w:val="16"/>
        </w:rPr>
        <w:t xml:space="preserve">. And </w:t>
      </w:r>
      <w:r w:rsidRPr="00886611">
        <w:rPr>
          <w:rStyle w:val="StyleUnderline"/>
          <w:highlight w:val="yellow"/>
        </w:rPr>
        <w:t>nuclear conflict remains a distinct possibility</w:t>
      </w:r>
      <w:r w:rsidRPr="0069515E">
        <w:rPr>
          <w:rStyle w:val="StyleUnderline"/>
        </w:rPr>
        <w:t xml:space="preserve"> in South Asia and the Middle East,</w:t>
      </w:r>
      <w:r w:rsidRPr="003800DB">
        <w:rPr>
          <w:rStyle w:val="StyleUnderline"/>
        </w:rPr>
        <w:t xml:space="preserve"> especially, </w:t>
      </w:r>
      <w:r w:rsidRPr="00886611">
        <w:rPr>
          <w:rStyle w:val="StyleUnderline"/>
          <w:highlight w:val="yellow"/>
        </w:rPr>
        <w:t>as</w:t>
      </w:r>
      <w:r w:rsidRPr="003800DB">
        <w:rPr>
          <w:rStyle w:val="StyleUnderline"/>
        </w:rPr>
        <w:t xml:space="preserve"> these </w:t>
      </w:r>
      <w:r w:rsidRPr="00886611">
        <w:rPr>
          <w:rStyle w:val="Emphasis"/>
          <w:highlight w:val="yellow"/>
        </w:rPr>
        <w:t>regions are</w:t>
      </w:r>
      <w:r w:rsidRPr="003800DB">
        <w:rPr>
          <w:rStyle w:val="Emphasis"/>
        </w:rPr>
        <w:t xml:space="preserve"> already </w:t>
      </w:r>
      <w:r w:rsidRPr="00886611">
        <w:rPr>
          <w:rStyle w:val="Emphasis"/>
          <w:highlight w:val="yellow"/>
        </w:rPr>
        <w:t>stressed in terms of food</w:t>
      </w:r>
      <w:r w:rsidRPr="003800DB">
        <w:rPr>
          <w:rStyle w:val="Emphasis"/>
        </w:rPr>
        <w:t xml:space="preserve">, land and water, </w:t>
      </w:r>
      <w:r w:rsidRPr="00886611">
        <w:rPr>
          <w:rStyle w:val="Emphasis"/>
          <w:highlight w:val="yellow"/>
        </w:rPr>
        <w:t>and</w:t>
      </w:r>
      <w:r w:rsidRPr="003800DB">
        <w:rPr>
          <w:rStyle w:val="Emphasis"/>
        </w:rPr>
        <w:t xml:space="preserve"> their </w:t>
      </w:r>
      <w:r w:rsidRPr="00886611">
        <w:rPr>
          <w:rStyle w:val="Emphasis"/>
          <w:highlight w:val="yellow"/>
        </w:rPr>
        <w:t>nuclear firepower</w:t>
      </w:r>
      <w:r w:rsidRPr="003800DB">
        <w:rPr>
          <w:rStyle w:val="Emphasis"/>
        </w:rPr>
        <w:t xml:space="preserve"> or access to nuclear materials </w:t>
      </w:r>
      <w:r w:rsidRPr="00886611">
        <w:rPr>
          <w:rStyle w:val="Emphasis"/>
          <w:highlight w:val="yellow"/>
        </w:rPr>
        <w:t>is multiplying</w:t>
      </w:r>
      <w:r w:rsidRPr="0069515E">
        <w:rPr>
          <w:sz w:val="16"/>
        </w:rPr>
        <w:t xml:space="preserve">. </w:t>
      </w:r>
      <w:r w:rsidRPr="0069515E">
        <w:rPr>
          <w:rStyle w:val="StyleUnderline"/>
        </w:rPr>
        <w:t xml:space="preserve">It remains an open question whether panicking regimes in </w:t>
      </w:r>
      <w:r w:rsidRPr="00886611">
        <w:rPr>
          <w:rStyle w:val="StyleUnderline"/>
          <w:highlight w:val="yellow"/>
        </w:rPr>
        <w:t>Russia</w:t>
      </w:r>
      <w:r w:rsidRPr="0069515E">
        <w:rPr>
          <w:rStyle w:val="StyleUnderline"/>
        </w:rPr>
        <w:t xml:space="preserve">, the </w:t>
      </w:r>
      <w:r w:rsidRPr="00886611">
        <w:rPr>
          <w:rStyle w:val="StyleUnderline"/>
          <w:highlight w:val="yellow"/>
        </w:rPr>
        <w:t>USA</w:t>
      </w:r>
      <w:r w:rsidRPr="0069515E">
        <w:rPr>
          <w:rStyle w:val="StyleUnderline"/>
        </w:rPr>
        <w:t xml:space="preserve"> </w:t>
      </w:r>
      <w:r w:rsidRPr="00886611">
        <w:rPr>
          <w:rStyle w:val="StyleUnderline"/>
          <w:highlight w:val="yellow"/>
        </w:rPr>
        <w:t>or</w:t>
      </w:r>
      <w:r w:rsidRPr="0069515E">
        <w:rPr>
          <w:rStyle w:val="StyleUnderline"/>
        </w:rPr>
        <w:t xml:space="preserve"> even </w:t>
      </w:r>
      <w:r w:rsidRPr="00886611">
        <w:rPr>
          <w:rStyle w:val="StyleUnderline"/>
          <w:highlight w:val="yellow"/>
        </w:rPr>
        <w:t>France</w:t>
      </w:r>
      <w:r w:rsidRPr="0069515E">
        <w:rPr>
          <w:rStyle w:val="StyleUnderline"/>
        </w:rPr>
        <w:t xml:space="preserve"> </w:t>
      </w:r>
      <w:r w:rsidRPr="00886611">
        <w:rPr>
          <w:rStyle w:val="StyleUnderline"/>
          <w:highlight w:val="yellow"/>
        </w:rPr>
        <w:t>would</w:t>
      </w:r>
      <w:r w:rsidRPr="0069515E">
        <w:rPr>
          <w:rStyle w:val="StyleUnderline"/>
        </w:rPr>
        <w:t xml:space="preserve"> be ruthless enough to </w:t>
      </w:r>
      <w:r w:rsidRPr="00886611">
        <w:rPr>
          <w:rStyle w:val="StyleUnderline"/>
          <w:highlight w:val="yellow"/>
        </w:rPr>
        <w:t>deploy atomic weapons</w:t>
      </w:r>
      <w:r w:rsidRPr="0069515E">
        <w:rPr>
          <w:rStyle w:val="StyleUnderline"/>
        </w:rPr>
        <w:t xml:space="preserve"> in an attempt </w:t>
      </w:r>
      <w:r w:rsidRPr="00886611">
        <w:rPr>
          <w:rStyle w:val="StyleUnderline"/>
          <w:highlight w:val="yellow"/>
        </w:rPr>
        <w:t>to quell invasion by</w:t>
      </w:r>
      <w:r w:rsidRPr="0069515E">
        <w:rPr>
          <w:rStyle w:val="StyleUnderline"/>
        </w:rPr>
        <w:t xml:space="preserve"> tens of </w:t>
      </w:r>
      <w:r w:rsidRPr="00886611">
        <w:rPr>
          <w:rStyle w:val="StyleUnderline"/>
          <w:highlight w:val="yellow"/>
        </w:rPr>
        <w:t>millions of</w:t>
      </w:r>
      <w:r w:rsidRPr="0069515E">
        <w:rPr>
          <w:rStyle w:val="StyleUnderline"/>
        </w:rPr>
        <w:t xml:space="preserve"> desperate </w:t>
      </w:r>
      <w:r w:rsidRPr="00886611">
        <w:rPr>
          <w:rStyle w:val="StyleUnderline"/>
          <w:highlight w:val="yellow"/>
        </w:rPr>
        <w:t>refugees</w:t>
      </w:r>
      <w:r w:rsidRPr="0069515E">
        <w:rPr>
          <w:rStyle w:val="StyleUnderline"/>
        </w:rPr>
        <w:t xml:space="preserve">, </w:t>
      </w:r>
      <w:r w:rsidRPr="00A71432">
        <w:rPr>
          <w:rStyle w:val="StyleUnderline"/>
        </w:rPr>
        <w:t>fleeing famine</w:t>
      </w:r>
      <w:r w:rsidRPr="0069515E">
        <w:rPr>
          <w:rStyle w:val="StyleUnderline"/>
        </w:rPr>
        <w:t xml:space="preserve"> and climate chaos in their own homelands —</w:t>
      </w:r>
      <w:r w:rsidRPr="003800DB">
        <w:rPr>
          <w:rStyle w:val="Emphasis"/>
        </w:rPr>
        <w:t xml:space="preserve"> but </w:t>
      </w:r>
      <w:r w:rsidRPr="00886611">
        <w:rPr>
          <w:rStyle w:val="Emphasis"/>
          <w:highlight w:val="yellow"/>
        </w:rPr>
        <w:t>the possibility ought not</w:t>
      </w:r>
      <w:r w:rsidRPr="003800DB">
        <w:rPr>
          <w:rStyle w:val="Emphasis"/>
        </w:rPr>
        <w:t xml:space="preserve"> to </w:t>
      </w:r>
      <w:r w:rsidRPr="00886611">
        <w:rPr>
          <w:rStyle w:val="Emphasis"/>
          <w:highlight w:val="yellow"/>
        </w:rPr>
        <w:t>be ignored</w:t>
      </w:r>
      <w:r w:rsidRPr="0069515E">
        <w:rPr>
          <w:sz w:val="16"/>
        </w:rPr>
        <w:t xml:space="preserve">. </w:t>
      </w:r>
      <w:r w:rsidRPr="003800DB">
        <w:rPr>
          <w:rStyle w:val="Emphasis"/>
        </w:rPr>
        <w:t xml:space="preserve">That </w:t>
      </w:r>
      <w:r w:rsidRPr="00A71432">
        <w:rPr>
          <w:rStyle w:val="Emphasis"/>
        </w:rPr>
        <w:t>nuclear war is at least a possible outcome of food</w:t>
      </w:r>
      <w:r w:rsidRPr="00A71432">
        <w:rPr>
          <w:rStyle w:val="StyleUnderline"/>
        </w:rPr>
        <w:t xml:space="preserve"> and climate </w:t>
      </w:r>
      <w:r w:rsidRPr="00A71432">
        <w:rPr>
          <w:rStyle w:val="Emphasis"/>
        </w:rPr>
        <w:t>crises</w:t>
      </w:r>
      <w:r w:rsidRPr="003800DB">
        <w:rPr>
          <w:rStyle w:val="StyleUnderline"/>
        </w:rPr>
        <w:t xml:space="preserve"> was first flagged in the report The Age of Consequences by Kurt Campbell and the US-based Centre for Strategic and International Studies, which stated 'it is clear that even </w:t>
      </w:r>
      <w:r w:rsidRPr="003800DB">
        <w:rPr>
          <w:rStyle w:val="Emphasis"/>
        </w:rPr>
        <w:t>nuclear war cannot be excluded as a political consequence</w:t>
      </w:r>
      <w:r w:rsidRPr="003800DB">
        <w:rPr>
          <w:rStyle w:val="StyleUnderline"/>
        </w:rPr>
        <w:t xml:space="preserve"> global warming'</w:t>
      </w:r>
      <w:r w:rsidRPr="0069515E">
        <w:rPr>
          <w:sz w:val="16"/>
        </w:rPr>
        <w:t xml:space="preserve">.15 </w:t>
      </w:r>
      <w:r w:rsidRPr="00886611">
        <w:rPr>
          <w:rStyle w:val="Emphasis"/>
          <w:highlight w:val="yellow"/>
        </w:rPr>
        <w:t>Food insecurity is</w:t>
      </w:r>
      <w:r w:rsidRPr="003800DB">
        <w:rPr>
          <w:rStyle w:val="Emphasis"/>
        </w:rPr>
        <w:t xml:space="preserve"> therefore </w:t>
      </w:r>
      <w:r w:rsidRPr="00886611">
        <w:rPr>
          <w:rStyle w:val="Emphasis"/>
          <w:highlight w:val="yellow"/>
        </w:rPr>
        <w:t xml:space="preserve">a driver in </w:t>
      </w:r>
      <w:r w:rsidRPr="00F24CCE">
        <w:rPr>
          <w:rStyle w:val="Emphasis"/>
        </w:rPr>
        <w:t xml:space="preserve">the preconditions for </w:t>
      </w:r>
      <w:r w:rsidRPr="00886611">
        <w:rPr>
          <w:rStyle w:val="Emphasis"/>
          <w:highlight w:val="yellow"/>
        </w:rPr>
        <w:t>the use of nuclear weapons</w:t>
      </w:r>
      <w:r w:rsidRPr="003800DB">
        <w:rPr>
          <w:rStyle w:val="Emphasis"/>
        </w:rPr>
        <w:t xml:space="preserve">, </w:t>
      </w:r>
      <w:r w:rsidRPr="0069515E">
        <w:rPr>
          <w:rStyle w:val="Emphasis"/>
        </w:rPr>
        <w:t>whether limited or unlimited</w:t>
      </w:r>
      <w:r w:rsidRPr="0069515E">
        <w:rPr>
          <w:sz w:val="16"/>
        </w:rPr>
        <w:t xml:space="preserve">. </w:t>
      </w:r>
      <w:r w:rsidRPr="0069515E">
        <w:rPr>
          <w:rStyle w:val="StyleUnderline"/>
        </w:rPr>
        <w:t>A global famine is a likely outcome of limited use of weapons by any country or countries — and would be unavoidable in the event of an unlimited nuclear war between America and Russia, making it unwinnable for either</w:t>
      </w:r>
      <w:r w:rsidRPr="0069515E">
        <w:rPr>
          <w:sz w:val="16"/>
        </w:rPr>
        <w:t xml:space="preserve">. And </w:t>
      </w:r>
      <w:r w:rsidRPr="0069515E">
        <w:rPr>
          <w:rStyle w:val="StyleUnderline"/>
        </w:rPr>
        <w:t xml:space="preserve">that, as the mute hands of the 'Doomsday Clock' so eloquently admonish, is also </w:t>
      </w:r>
      <w:r w:rsidRPr="00886611">
        <w:rPr>
          <w:rStyle w:val="StyleUnderline"/>
          <w:highlight w:val="yellow"/>
        </w:rPr>
        <w:t xml:space="preserve">the most likely scenario for </w:t>
      </w:r>
      <w:r w:rsidRPr="00F24CCE">
        <w:rPr>
          <w:rStyle w:val="StyleUnderline"/>
        </w:rPr>
        <w:t xml:space="preserve">the premature </w:t>
      </w:r>
      <w:r w:rsidRPr="00886611">
        <w:rPr>
          <w:rStyle w:val="StyleUnderline"/>
          <w:highlight w:val="yellow"/>
        </w:rPr>
        <w:t>termination of the human species</w:t>
      </w:r>
      <w:r w:rsidRPr="0069515E">
        <w:rPr>
          <w:sz w:val="16"/>
        </w:rPr>
        <w:t>.</w:t>
      </w:r>
    </w:p>
    <w:p w14:paraId="0870EEE4" w14:textId="2D229137" w:rsidR="00D61D26" w:rsidRDefault="00D61D26" w:rsidP="00D61D26">
      <w:pPr>
        <w:pStyle w:val="Heading2"/>
      </w:pPr>
      <w:r>
        <w:t>OFF</w:t>
      </w:r>
    </w:p>
    <w:p w14:paraId="65BECBB1" w14:textId="53697CD5" w:rsidR="006527D6" w:rsidRPr="006527D6" w:rsidRDefault="006527D6" w:rsidP="006527D6">
      <w:r>
        <w:t>ask</w:t>
      </w:r>
    </w:p>
    <w:p w14:paraId="5270B22C" w14:textId="4444CD22" w:rsidR="00235B28" w:rsidRDefault="00235B28" w:rsidP="00063616">
      <w:pPr>
        <w:pStyle w:val="Heading2"/>
      </w:pPr>
      <w:r>
        <w:t>OFF</w:t>
      </w:r>
    </w:p>
    <w:p w14:paraId="3C98A95D" w14:textId="77777777" w:rsidR="00235B28" w:rsidRPr="000C797F" w:rsidRDefault="00235B28" w:rsidP="00235B28">
      <w:pPr>
        <w:pStyle w:val="Heading4"/>
      </w:pPr>
      <w:r w:rsidRPr="000C797F">
        <w:t>Hawley blocks now – he’s key GOP majority that will allow unchecked corporations and roll back the aff</w:t>
      </w:r>
    </w:p>
    <w:p w14:paraId="47A633F2" w14:textId="77777777" w:rsidR="00235B28" w:rsidRPr="000C797F" w:rsidRDefault="00235B28" w:rsidP="00235B28">
      <w:r w:rsidRPr="000C797F">
        <w:rPr>
          <w:rStyle w:val="Style13ptBold"/>
        </w:rPr>
        <w:t>Weissner 10/9</w:t>
      </w:r>
      <w:r w:rsidRPr="000C797F">
        <w:t xml:space="preserve"> (Daniel, reporter for Thomson Reuters, “US Senate panel approves two Trump NLRB nominees, tables a third,” https://www.reuters.com/legal/government/us-senate-panel-approves-two-trump-nlrb-nominees-tables-third-2025-10-09/) [nagel]</w:t>
      </w:r>
    </w:p>
    <w:p w14:paraId="4E23989D" w14:textId="77777777" w:rsidR="00235B28" w:rsidRPr="000C797F" w:rsidRDefault="00235B28" w:rsidP="00235B28">
      <w:pPr>
        <w:rPr>
          <w:sz w:val="14"/>
        </w:rPr>
      </w:pPr>
      <w:r w:rsidRPr="000C797F">
        <w:rPr>
          <w:sz w:val="14"/>
        </w:rPr>
        <w:t xml:space="preserve">Oct 9 (Reuters) - A </w:t>
      </w:r>
      <w:r w:rsidRPr="000C797F">
        <w:rPr>
          <w:rStyle w:val="StyleUnderline"/>
        </w:rPr>
        <w:t xml:space="preserve">Republican-led U.S. </w:t>
      </w:r>
      <w:r w:rsidRPr="000C797F">
        <w:rPr>
          <w:rStyle w:val="StyleUnderline"/>
          <w:highlight w:val="yellow"/>
        </w:rPr>
        <w:t>Senate committee</w:t>
      </w:r>
      <w:r w:rsidRPr="000C797F">
        <w:rPr>
          <w:rStyle w:val="StyleUnderline"/>
        </w:rPr>
        <w:t xml:space="preserve"> on Thursday </w:t>
      </w:r>
      <w:r w:rsidRPr="000C797F">
        <w:rPr>
          <w:rStyle w:val="StyleUnderline"/>
          <w:highlight w:val="yellow"/>
        </w:rPr>
        <w:t>approved</w:t>
      </w:r>
      <w:r w:rsidRPr="000C797F">
        <w:rPr>
          <w:rStyle w:val="StyleUnderline"/>
        </w:rPr>
        <w:t xml:space="preserve"> President Donald Trump's picks for </w:t>
      </w:r>
      <w:r w:rsidRPr="000C797F">
        <w:rPr>
          <w:rStyle w:val="StyleUnderline"/>
          <w:highlight w:val="yellow"/>
        </w:rPr>
        <w:t>two key roles</w:t>
      </w:r>
      <w:r w:rsidRPr="000C797F">
        <w:rPr>
          <w:rStyle w:val="StyleUnderline"/>
        </w:rPr>
        <w:t xml:space="preserve"> at the National Labor Relations Board, but scrapped a vote on a third nominee whose confirmation is needed to restore the</w:t>
      </w:r>
      <w:r w:rsidRPr="000C797F">
        <w:rPr>
          <w:sz w:val="14"/>
        </w:rPr>
        <w:t xml:space="preserve"> </w:t>
      </w:r>
      <w:r w:rsidRPr="000C797F">
        <w:rPr>
          <w:strike/>
          <w:sz w:val="14"/>
        </w:rPr>
        <w:t>paralyzed</w:t>
      </w:r>
      <w:r w:rsidRPr="000C797F">
        <w:rPr>
          <w:sz w:val="14"/>
        </w:rPr>
        <w:t xml:space="preserve"> </w:t>
      </w:r>
      <w:r w:rsidRPr="000C797F">
        <w:rPr>
          <w:rStyle w:val="StyleUnderline"/>
        </w:rPr>
        <w:t>agency's ability to decide cases</w:t>
      </w:r>
      <w:r w:rsidRPr="000C797F">
        <w:rPr>
          <w:sz w:val="14"/>
        </w:rPr>
        <w:t>.</w:t>
      </w:r>
      <w:r w:rsidRPr="000C797F">
        <w:rPr>
          <w:sz w:val="14"/>
        </w:rPr>
        <w:br/>
        <w:t xml:space="preserve">The Senate Health, Education, Labor and Pensions Committee </w:t>
      </w:r>
      <w:r w:rsidRPr="000C797F">
        <w:rPr>
          <w:rStyle w:val="StyleUnderline"/>
        </w:rPr>
        <w:t>voted 12-11 to approve the nominations of retired NLRB lawyer James Murphy for a</w:t>
      </w:r>
      <w:r w:rsidRPr="000C797F">
        <w:rPr>
          <w:u w:val="single"/>
        </w:rPr>
        <w:t xml:space="preserve"> seat on the five-member </w:t>
      </w:r>
      <w:r w:rsidRPr="000C797F">
        <w:rPr>
          <w:rStyle w:val="StyleUnderline"/>
        </w:rPr>
        <w:t>board and</w:t>
      </w:r>
      <w:r w:rsidRPr="000C797F">
        <w:rPr>
          <w:sz w:val="14"/>
        </w:rPr>
        <w:t xml:space="preserve"> Morgan, Lewis &amp; Bockius partner Crystal </w:t>
      </w:r>
      <w:r w:rsidRPr="000C797F">
        <w:rPr>
          <w:rStyle w:val="StyleUnderline"/>
        </w:rPr>
        <w:t>Carey to serve as the agency's general counsel</w:t>
      </w:r>
      <w:r w:rsidRPr="000C797F">
        <w:rPr>
          <w:sz w:val="14"/>
        </w:rPr>
        <w:t>. The panel's approval sends the nominations to the full Senate for confirmation votes.</w:t>
      </w:r>
    </w:p>
    <w:p w14:paraId="46A2A6BC" w14:textId="77777777" w:rsidR="00235B28" w:rsidRPr="000C797F" w:rsidRDefault="00235B28" w:rsidP="00235B28">
      <w:pPr>
        <w:rPr>
          <w:sz w:val="14"/>
        </w:rPr>
      </w:pPr>
      <w:r w:rsidRPr="000C797F">
        <w:rPr>
          <w:sz w:val="14"/>
        </w:rPr>
        <w:t xml:space="preserve">But </w:t>
      </w:r>
      <w:r w:rsidRPr="000C797F">
        <w:rPr>
          <w:rStyle w:val="Emphasis"/>
        </w:rPr>
        <w:t xml:space="preserve">the </w:t>
      </w:r>
      <w:r w:rsidRPr="000C797F">
        <w:rPr>
          <w:rStyle w:val="Emphasis"/>
          <w:highlight w:val="yellow"/>
        </w:rPr>
        <w:t>committee canceled</w:t>
      </w:r>
      <w:r w:rsidRPr="000C797F">
        <w:rPr>
          <w:rStyle w:val="Emphasis"/>
        </w:rPr>
        <w:t xml:space="preserve"> a </w:t>
      </w:r>
      <w:r w:rsidRPr="000C797F">
        <w:rPr>
          <w:rStyle w:val="Emphasis"/>
          <w:highlight w:val="yellow"/>
        </w:rPr>
        <w:t>planned vote on</w:t>
      </w:r>
      <w:r w:rsidRPr="000C797F">
        <w:rPr>
          <w:rStyle w:val="Emphasis"/>
        </w:rPr>
        <w:t xml:space="preserve"> Trump's nomination of Boeing Chief Labor Counsel </w:t>
      </w:r>
      <w:r w:rsidRPr="000C797F">
        <w:rPr>
          <w:rStyle w:val="Emphasis"/>
          <w:highlight w:val="yellow"/>
        </w:rPr>
        <w:t>Scott Mayer for another seat</w:t>
      </w:r>
      <w:r w:rsidRPr="000C797F">
        <w:rPr>
          <w:rStyle w:val="Emphasis"/>
        </w:rPr>
        <w:t xml:space="preserve"> on the board </w:t>
      </w:r>
      <w:r w:rsidRPr="000C797F">
        <w:rPr>
          <w:rStyle w:val="Emphasis"/>
          <w:highlight w:val="yellow"/>
        </w:rPr>
        <w:t>after he clashed with</w:t>
      </w:r>
      <w:r w:rsidRPr="000C797F">
        <w:rPr>
          <w:rStyle w:val="Emphasis"/>
        </w:rPr>
        <w:t xml:space="preserve"> Senator Josh </w:t>
      </w:r>
      <w:r w:rsidRPr="000C797F">
        <w:rPr>
          <w:rStyle w:val="Emphasis"/>
          <w:highlight w:val="yellow"/>
        </w:rPr>
        <w:t>Hawley</w:t>
      </w:r>
      <w:r w:rsidRPr="000C797F">
        <w:rPr>
          <w:rStyle w:val="Emphasis"/>
        </w:rPr>
        <w:t>, a Republican from Missouri, during a hearing last week</w:t>
      </w:r>
      <w:r w:rsidRPr="000C797F">
        <w:rPr>
          <w:sz w:val="14"/>
        </w:rPr>
        <w:t>. It was not clear whether the committee still plans to vote on Mayer's nomination.</w:t>
      </w:r>
      <w:r w:rsidRPr="000C797F">
        <w:rPr>
          <w:sz w:val="14"/>
        </w:rPr>
        <w:br/>
        <w:t xml:space="preserve">The </w:t>
      </w:r>
      <w:r w:rsidRPr="000C797F">
        <w:rPr>
          <w:rStyle w:val="StyleUnderline"/>
        </w:rPr>
        <w:t>NLRB currently has only one member, Democrat David Prouty, after Trump in January took the unprecedented step of firing Democratic member Gwynne Wilcox</w:t>
      </w:r>
      <w:r w:rsidRPr="000C797F">
        <w:rPr>
          <w:sz w:val="14"/>
        </w:rPr>
        <w:t> and Republican Marvin Kaplan's term expired in August. The loss of a quorum of at least three members has left hundreds of cases in limbo, including dozens in which employers are </w:t>
      </w:r>
      <w:r w:rsidRPr="000C797F">
        <w:rPr>
          <w:u w:val="single"/>
        </w:rPr>
        <w:t>challenging unions' election victories</w:t>
      </w:r>
      <w:r w:rsidRPr="000C797F">
        <w:rPr>
          <w:sz w:val="14"/>
        </w:rPr>
        <w:t>.</w:t>
      </w:r>
    </w:p>
    <w:p w14:paraId="68E3631F" w14:textId="77777777" w:rsidR="00235B28" w:rsidRPr="000C797F" w:rsidRDefault="00235B28" w:rsidP="00235B28">
      <w:pPr>
        <w:rPr>
          <w:sz w:val="14"/>
        </w:rPr>
      </w:pPr>
      <w:r w:rsidRPr="000C797F">
        <w:rPr>
          <w:sz w:val="14"/>
        </w:rPr>
        <w:t>Wilcox has sued, and her removal was </w:t>
      </w:r>
      <w:r w:rsidRPr="000C797F">
        <w:rPr>
          <w:u w:val="single"/>
        </w:rPr>
        <w:t>upheld by the U.S. Supreme Court</w:t>
      </w:r>
      <w:r w:rsidRPr="000C797F">
        <w:rPr>
          <w:sz w:val="14"/>
        </w:rPr>
        <w:t> pending the outcome of her case.</w:t>
      </w:r>
    </w:p>
    <w:p w14:paraId="765E7A85" w14:textId="77777777" w:rsidR="00235B28" w:rsidRPr="000C797F" w:rsidRDefault="00235B28" w:rsidP="00235B28">
      <w:pPr>
        <w:rPr>
          <w:sz w:val="14"/>
        </w:rPr>
      </w:pPr>
      <w:r w:rsidRPr="000C797F">
        <w:rPr>
          <w:sz w:val="14"/>
        </w:rPr>
        <w:t>Trump also fired Biden-era NLRB General Counsel Jennifer Abruzzo and </w:t>
      </w:r>
      <w:r w:rsidRPr="000C797F">
        <w:rPr>
          <w:u w:val="single"/>
        </w:rPr>
        <w:t>appointed William Cowen</w:t>
      </w:r>
      <w:r w:rsidRPr="000C797F">
        <w:rPr>
          <w:sz w:val="14"/>
        </w:rPr>
        <w:t>, a longtime NLRB staffer, as acting general counsel.</w:t>
      </w:r>
    </w:p>
    <w:p w14:paraId="218F2D7D" w14:textId="77777777" w:rsidR="00235B28" w:rsidRPr="000C797F" w:rsidRDefault="00235B28" w:rsidP="00235B28">
      <w:pPr>
        <w:rPr>
          <w:sz w:val="14"/>
        </w:rPr>
      </w:pPr>
      <w:r w:rsidRPr="000C797F">
        <w:rPr>
          <w:sz w:val="14"/>
        </w:rPr>
        <w:t>Carey and Mayer did not immediately respond to requests for comment, and Murphy could not immediately be reached.</w:t>
      </w:r>
    </w:p>
    <w:p w14:paraId="0CD0E0EA" w14:textId="77777777" w:rsidR="00235B28" w:rsidRPr="000C797F" w:rsidRDefault="00235B28" w:rsidP="00235B28">
      <w:pPr>
        <w:rPr>
          <w:sz w:val="14"/>
        </w:rPr>
      </w:pPr>
      <w:r w:rsidRPr="000C797F">
        <w:rPr>
          <w:rStyle w:val="Emphasis"/>
          <w:highlight w:val="yellow"/>
        </w:rPr>
        <w:t>The board</w:t>
      </w:r>
      <w:r w:rsidRPr="000C797F">
        <w:rPr>
          <w:rStyle w:val="Emphasis"/>
        </w:rPr>
        <w:t xml:space="preserve">, which </w:t>
      </w:r>
      <w:r w:rsidRPr="000C797F">
        <w:rPr>
          <w:rStyle w:val="Emphasis"/>
          <w:highlight w:val="yellow"/>
        </w:rPr>
        <w:t>hears</w:t>
      </w:r>
      <w:r w:rsidRPr="000C797F">
        <w:rPr>
          <w:rStyle w:val="Emphasis"/>
        </w:rPr>
        <w:t xml:space="preserve"> private-sector </w:t>
      </w:r>
      <w:r w:rsidRPr="000C797F">
        <w:rPr>
          <w:rStyle w:val="Emphasis"/>
          <w:highlight w:val="yellow"/>
        </w:rPr>
        <w:t>labor disputes and oversees</w:t>
      </w:r>
      <w:r w:rsidRPr="000C797F">
        <w:rPr>
          <w:rStyle w:val="Emphasis"/>
        </w:rPr>
        <w:t xml:space="preserve"> union </w:t>
      </w:r>
      <w:r w:rsidRPr="000C797F">
        <w:rPr>
          <w:rStyle w:val="Emphasis"/>
          <w:highlight w:val="yellow"/>
        </w:rPr>
        <w:t>elections, would have</w:t>
      </w:r>
      <w:r w:rsidRPr="000C797F">
        <w:rPr>
          <w:rStyle w:val="Emphasis"/>
        </w:rPr>
        <w:t xml:space="preserve"> a </w:t>
      </w:r>
      <w:r w:rsidRPr="000C797F">
        <w:rPr>
          <w:rStyle w:val="Emphasis"/>
          <w:highlight w:val="yellow"/>
        </w:rPr>
        <w:t>Republican majority</w:t>
      </w:r>
      <w:r w:rsidRPr="000C797F">
        <w:rPr>
          <w:rStyle w:val="Emphasis"/>
        </w:rPr>
        <w:t xml:space="preserve"> for the first time since 2021 </w:t>
      </w:r>
      <w:r w:rsidRPr="000C797F">
        <w:rPr>
          <w:rStyle w:val="Emphasis"/>
          <w:highlight w:val="yellow"/>
        </w:rPr>
        <w:t xml:space="preserve">if </w:t>
      </w:r>
      <w:r w:rsidRPr="000C797F">
        <w:rPr>
          <w:rStyle w:val="Emphasis"/>
        </w:rPr>
        <w:t xml:space="preserve">Murphy and </w:t>
      </w:r>
      <w:r w:rsidRPr="000C797F">
        <w:rPr>
          <w:rStyle w:val="Emphasis"/>
          <w:highlight w:val="yellow"/>
        </w:rPr>
        <w:t>Mayer</w:t>
      </w:r>
      <w:r w:rsidRPr="000C797F">
        <w:rPr>
          <w:rStyle w:val="Emphasis"/>
        </w:rPr>
        <w:t xml:space="preserve"> or another nominee are confirmed</w:t>
      </w:r>
      <w:r w:rsidRPr="000C797F">
        <w:rPr>
          <w:sz w:val="14"/>
        </w:rPr>
        <w:t>.</w:t>
      </w:r>
    </w:p>
    <w:p w14:paraId="445135F1" w14:textId="77777777" w:rsidR="00235B28" w:rsidRPr="000C797F" w:rsidRDefault="00235B28" w:rsidP="00235B28">
      <w:pPr>
        <w:rPr>
          <w:sz w:val="14"/>
        </w:rPr>
      </w:pPr>
      <w:r w:rsidRPr="000C797F">
        <w:rPr>
          <w:sz w:val="13"/>
          <w:szCs w:val="13"/>
        </w:rPr>
        <w:t>The general</w:t>
      </w:r>
      <w:r w:rsidRPr="000C797F">
        <w:rPr>
          <w:sz w:val="13"/>
          <w:szCs w:val="13"/>
          <w:u w:val="single"/>
        </w:rPr>
        <w:t xml:space="preserve"> </w:t>
      </w:r>
      <w:r w:rsidRPr="000C797F">
        <w:rPr>
          <w:sz w:val="13"/>
          <w:szCs w:val="13"/>
        </w:rPr>
        <w:t>counsel</w:t>
      </w:r>
      <w:r w:rsidRPr="000C797F">
        <w:rPr>
          <w:sz w:val="12"/>
          <w:szCs w:val="12"/>
        </w:rPr>
        <w:t> </w:t>
      </w:r>
      <w:r w:rsidRPr="000C797F">
        <w:rPr>
          <w:sz w:val="14"/>
        </w:rPr>
        <w:t>is separate from the board and acts like a prosecutor, bringing complaints against employers and unions alleging illegal labor practices.</w:t>
      </w:r>
      <w:r w:rsidRPr="000C797F">
        <w:rPr>
          <w:sz w:val="14"/>
        </w:rPr>
        <w:br/>
        <w:t>Carey was a staff attorney at the NLRB until she joined Morgan Lewis, one of the largest U.S. law firms focused on labor and employment, in 2018. She has represented Apple, General Motors, Dollar General operator Dolgencorp and videogame maker Activision Blizzard in NLRB cases.</w:t>
      </w:r>
    </w:p>
    <w:p w14:paraId="7A8F3C95" w14:textId="77777777" w:rsidR="00235B28" w:rsidRPr="000C797F" w:rsidRDefault="00235B28" w:rsidP="00235B28">
      <w:pPr>
        <w:rPr>
          <w:sz w:val="14"/>
        </w:rPr>
      </w:pPr>
      <w:r w:rsidRPr="000C797F">
        <w:rPr>
          <w:sz w:val="14"/>
        </w:rPr>
        <w:t>During last week's hearing, Democrats on the Senate committee said they were skeptical that the nominees for the board seats could impartially decide labor disputes knowing that, like Wilcox, they might be removed at any time.</w:t>
      </w:r>
      <w:r w:rsidRPr="000C797F">
        <w:rPr>
          <w:sz w:val="14"/>
        </w:rPr>
        <w:br/>
        <w:t>Murphy and Mayer both said the possibility of being fired would not deter them from neutrally applying federal labor law, and that they did not believe Trump would ask them to do anything unlawful.</w:t>
      </w:r>
    </w:p>
    <w:p w14:paraId="64141EC1" w14:textId="77777777" w:rsidR="00235B28" w:rsidRPr="000C797F" w:rsidRDefault="00235B28" w:rsidP="00235B28">
      <w:pPr>
        <w:rPr>
          <w:sz w:val="14"/>
        </w:rPr>
      </w:pPr>
      <w:r w:rsidRPr="000C797F">
        <w:rPr>
          <w:rStyle w:val="StyleUnderline"/>
          <w:highlight w:val="yellow"/>
        </w:rPr>
        <w:t>Hawley</w:t>
      </w:r>
      <w:r w:rsidRPr="000C797F">
        <w:rPr>
          <w:rStyle w:val="StyleUnderline"/>
        </w:rPr>
        <w:t xml:space="preserve">, who often </w:t>
      </w:r>
      <w:r w:rsidRPr="000C797F">
        <w:rPr>
          <w:rStyle w:val="StyleUnderline"/>
          <w:highlight w:val="yellow"/>
        </w:rPr>
        <w:t>takes the side of unions</w:t>
      </w:r>
      <w:r w:rsidRPr="000C797F">
        <w:rPr>
          <w:rStyle w:val="StyleUnderline"/>
        </w:rPr>
        <w:t xml:space="preserve"> in labor and policy disputes, </w:t>
      </w:r>
      <w:r w:rsidRPr="000C797F">
        <w:rPr>
          <w:rStyle w:val="StyleUnderline"/>
          <w:highlight w:val="yellow"/>
        </w:rPr>
        <w:t>grilled Mayer</w:t>
      </w:r>
      <w:r w:rsidRPr="000C797F">
        <w:rPr>
          <w:rStyle w:val="StyleUnderline"/>
        </w:rPr>
        <w:t xml:space="preserve"> during the hearing </w:t>
      </w:r>
      <w:r w:rsidRPr="000C797F">
        <w:rPr>
          <w:rStyle w:val="StyleUnderline"/>
          <w:highlight w:val="yellow"/>
        </w:rPr>
        <w:t>about</w:t>
      </w:r>
      <w:r w:rsidRPr="000C797F">
        <w:rPr>
          <w:rStyle w:val="StyleUnderline"/>
        </w:rPr>
        <w:t xml:space="preserve"> an </w:t>
      </w:r>
      <w:r w:rsidRPr="000C797F">
        <w:rPr>
          <w:rStyle w:val="StyleUnderline"/>
          <w:highlight w:val="yellow"/>
        </w:rPr>
        <w:t>ongoing strike</w:t>
      </w:r>
      <w:r w:rsidRPr="000C797F">
        <w:rPr>
          <w:rStyle w:val="StyleUnderline"/>
        </w:rPr>
        <w:t> involving more than 3,200 Boeing machinists in the St. Louis area seeking higher pay</w:t>
      </w:r>
      <w:r w:rsidRPr="000C797F">
        <w:rPr>
          <w:sz w:val="14"/>
        </w:rPr>
        <w:t xml:space="preserve">. </w:t>
      </w:r>
      <w:r w:rsidRPr="000C797F">
        <w:rPr>
          <w:rStyle w:val="StyleUnderline"/>
        </w:rPr>
        <w:t>He suggested that it was unfair for Boeing executives to be paid millions of dollars while striking workers go without pay and the company is under scrutiny</w:t>
      </w:r>
      <w:r w:rsidRPr="000C797F">
        <w:rPr>
          <w:sz w:val="14"/>
        </w:rPr>
        <w:t xml:space="preserve"> for a number of safety issues.</w:t>
      </w:r>
    </w:p>
    <w:p w14:paraId="72ECD144" w14:textId="77777777" w:rsidR="00235B28" w:rsidRPr="000C797F" w:rsidRDefault="00235B28" w:rsidP="00235B28">
      <w:pPr>
        <w:rPr>
          <w:rFonts w:eastAsiaTheme="majorEastAsia" w:cstheme="majorBidi"/>
          <w:b/>
          <w:iCs/>
          <w:sz w:val="14"/>
        </w:rPr>
      </w:pPr>
      <w:r w:rsidRPr="000C797F">
        <w:rPr>
          <w:sz w:val="14"/>
        </w:rPr>
        <w:br w:type="page"/>
      </w:r>
    </w:p>
    <w:p w14:paraId="022500EA" w14:textId="77777777" w:rsidR="00235B28" w:rsidRPr="000C797F" w:rsidRDefault="00235B28" w:rsidP="00235B28">
      <w:pPr>
        <w:pStyle w:val="Heading4"/>
      </w:pPr>
      <w:r w:rsidRPr="000C797F">
        <w:t>The plan flips him</w:t>
      </w:r>
    </w:p>
    <w:p w14:paraId="60A0B100" w14:textId="77777777" w:rsidR="00235B28" w:rsidRPr="000C797F" w:rsidRDefault="00235B28" w:rsidP="00235B28">
      <w:r w:rsidRPr="000C797F">
        <w:rPr>
          <w:rStyle w:val="Style13ptBold"/>
        </w:rPr>
        <w:t>Smith et al. 8/19/2025</w:t>
      </w:r>
      <w:r w:rsidRPr="000C797F">
        <w:t xml:space="preserve"> (Allan Smith, Julie Tsirkin, and Matt Dixon, “'Not on their nice list': Sen. Josh Hawley irks Republicans as he tries to carve out a lane,” NBC News. https://www.nbcnews.com/politics/congress/sen-josh-hawley-irks-republicans-tries-carve-out-lane-rcna222025) [nagel]</w:t>
      </w:r>
    </w:p>
    <w:p w14:paraId="0FB33C59" w14:textId="77777777" w:rsidR="00235B28" w:rsidRPr="000C797F" w:rsidRDefault="00235B28" w:rsidP="00235B28">
      <w:pPr>
        <w:rPr>
          <w:sz w:val="12"/>
        </w:rPr>
      </w:pPr>
      <w:r w:rsidRPr="000C797F">
        <w:rPr>
          <w:sz w:val="12"/>
        </w:rPr>
        <w:t xml:space="preserve">“Frankly, he is an extremely good partner. He’s very smart and insightful. We vote differently most of the time. In fact, probably the vast majority of our votes are different. But </w:t>
      </w:r>
      <w:r w:rsidRPr="000C797F">
        <w:rPr>
          <w:rStyle w:val="StyleUnderline"/>
        </w:rPr>
        <w:t xml:space="preserve">he is a </w:t>
      </w:r>
      <w:r w:rsidRPr="000C797F">
        <w:rPr>
          <w:rStyle w:val="StyleUnderline"/>
          <w:highlight w:val="yellow"/>
        </w:rPr>
        <w:t>public official</w:t>
      </w:r>
      <w:r w:rsidRPr="000C797F">
        <w:rPr>
          <w:rStyle w:val="StyleUnderline"/>
        </w:rPr>
        <w:t xml:space="preserve"> who </w:t>
      </w:r>
      <w:r w:rsidRPr="000C797F">
        <w:rPr>
          <w:rStyle w:val="StyleUnderline"/>
          <w:highlight w:val="yellow"/>
        </w:rPr>
        <w:t>seeks common ground, especially</w:t>
      </w:r>
      <w:r w:rsidRPr="000C797F">
        <w:rPr>
          <w:sz w:val="12"/>
        </w:rPr>
        <w:t xml:space="preserve"> on technology issues </w:t>
      </w:r>
      <w:r w:rsidRPr="000C797F">
        <w:rPr>
          <w:rStyle w:val="Emphasis"/>
          <w:highlight w:val="yellow"/>
        </w:rPr>
        <w:t>where</w:t>
      </w:r>
      <w:r w:rsidRPr="000C797F">
        <w:rPr>
          <w:rStyle w:val="Emphasis"/>
        </w:rPr>
        <w:t xml:space="preserve"> privacy and individual </w:t>
      </w:r>
      <w:r w:rsidRPr="000C797F">
        <w:rPr>
          <w:rStyle w:val="Emphasis"/>
          <w:highlight w:val="yellow"/>
        </w:rPr>
        <w:t>rights are at stake</w:t>
      </w:r>
      <w:r w:rsidRPr="000C797F">
        <w:rPr>
          <w:rStyle w:val="Emphasis"/>
        </w:rPr>
        <w:t>,”</w:t>
      </w:r>
      <w:r w:rsidRPr="000C797F">
        <w:rPr>
          <w:sz w:val="12"/>
        </w:rPr>
        <w:t xml:space="preserve"> Blumenthal said, adding: “He is regarded as open to new ideas, to kind of forge his own path. He seems to be pretty independent-minded on a number of issues.”</w:t>
      </w:r>
    </w:p>
    <w:p w14:paraId="6A1EE9A9" w14:textId="77777777" w:rsidR="00235B28" w:rsidRPr="000C797F" w:rsidRDefault="00235B28" w:rsidP="00235B28">
      <w:pPr>
        <w:rPr>
          <w:sz w:val="12"/>
        </w:rPr>
      </w:pPr>
      <w:r w:rsidRPr="000C797F">
        <w:rPr>
          <w:rStyle w:val="StyleUnderline"/>
          <w:highlight w:val="yellow"/>
        </w:rPr>
        <w:t>Hawley’s style</w:t>
      </w:r>
      <w:r w:rsidRPr="000C797F">
        <w:rPr>
          <w:rStyle w:val="StyleUnderline"/>
        </w:rPr>
        <w:t xml:space="preserve"> has allowed him to </w:t>
      </w:r>
      <w:r w:rsidRPr="000C797F">
        <w:rPr>
          <w:rStyle w:val="StyleUnderline"/>
          <w:highlight w:val="yellow"/>
        </w:rPr>
        <w:t>carve</w:t>
      </w:r>
      <w:r w:rsidRPr="000C797F">
        <w:rPr>
          <w:rStyle w:val="StyleUnderline"/>
        </w:rPr>
        <w:t xml:space="preserve"> out a </w:t>
      </w:r>
      <w:r w:rsidRPr="000C797F">
        <w:rPr>
          <w:rStyle w:val="StyleUnderline"/>
          <w:highlight w:val="yellow"/>
        </w:rPr>
        <w:t>unique space in Congress</w:t>
      </w:r>
      <w:r w:rsidRPr="000C797F">
        <w:rPr>
          <w:rStyle w:val="StyleUnderline"/>
        </w:rPr>
        <w:t xml:space="preserve">. Sean O’Brien, the general president of the International Brotherhood of </w:t>
      </w:r>
      <w:r w:rsidRPr="000C797F">
        <w:rPr>
          <w:rStyle w:val="StyleUnderline"/>
          <w:highlight w:val="yellow"/>
        </w:rPr>
        <w:t>Teamsters, said Hawley</w:t>
      </w:r>
      <w:r w:rsidRPr="000C797F">
        <w:rPr>
          <w:rStyle w:val="StyleUnderline"/>
        </w:rPr>
        <w:t xml:space="preserve"> was the first Republican his union “actually </w:t>
      </w:r>
      <w:r w:rsidRPr="000C797F">
        <w:rPr>
          <w:rStyle w:val="StyleUnderline"/>
          <w:highlight w:val="yellow"/>
        </w:rPr>
        <w:t>formed a relationship</w:t>
      </w:r>
      <w:r w:rsidRPr="000C797F">
        <w:rPr>
          <w:rStyle w:val="StyleUnderline"/>
        </w:rPr>
        <w:t xml:space="preserve"> with.”</w:t>
      </w:r>
      <w:r w:rsidRPr="000C797F">
        <w:rPr>
          <w:sz w:val="12"/>
        </w:rPr>
        <w:t xml:space="preserve"> O’Brien would later offer praise to Hawley during a speech before the Republican National Convention last summer, an unheard-of appearance for a major labor union leader.</w:t>
      </w:r>
    </w:p>
    <w:p w14:paraId="3EF6F59A" w14:textId="77777777" w:rsidR="00235B28" w:rsidRPr="000C797F" w:rsidRDefault="00235B28" w:rsidP="00235B28">
      <w:pPr>
        <w:rPr>
          <w:sz w:val="12"/>
        </w:rPr>
      </w:pPr>
      <w:r w:rsidRPr="000C797F">
        <w:rPr>
          <w:sz w:val="12"/>
        </w:rPr>
        <w:t>“We’ve worked on many issues,” O’Brien said, adding he had no sense of whether Hawley would pursue the White House in 2028.</w:t>
      </w:r>
    </w:p>
    <w:p w14:paraId="2338DC6E" w14:textId="77777777" w:rsidR="00235B28" w:rsidRPr="000C797F" w:rsidRDefault="00235B28" w:rsidP="00235B28">
      <w:pPr>
        <w:rPr>
          <w:sz w:val="12"/>
        </w:rPr>
      </w:pPr>
      <w:r w:rsidRPr="000C797F">
        <w:rPr>
          <w:sz w:val="12"/>
        </w:rPr>
        <w:t>“Look, there’s nobody more prepared,” O’Brien continued. “If you watch these hearings, whether someone likes Josh Hawley, they don’t like Josh Hawley, you can’t deny the fact that he is prepared and he does not discriminate against anybody, and he strictly follows a moral compass that’s in the best interest of the American people. And look, I’m a huge fan.”</w:t>
      </w:r>
    </w:p>
    <w:p w14:paraId="576D2660" w14:textId="77777777" w:rsidR="00235B28" w:rsidRPr="000C797F" w:rsidRDefault="00235B28" w:rsidP="00235B28">
      <w:pPr>
        <w:rPr>
          <w:sz w:val="12"/>
        </w:rPr>
      </w:pPr>
      <w:r w:rsidRPr="000C797F">
        <w:rPr>
          <w:rStyle w:val="StyleUnderline"/>
          <w:highlight w:val="yellow"/>
        </w:rPr>
        <w:t>Hawley</w:t>
      </w:r>
      <w:r w:rsidRPr="000C797F">
        <w:rPr>
          <w:rStyle w:val="StyleUnderline"/>
        </w:rPr>
        <w:t xml:space="preserve"> also raised eyebrows within his own party when he </w:t>
      </w:r>
      <w:r w:rsidRPr="000C797F">
        <w:rPr>
          <w:rStyle w:val="StyleUnderline"/>
          <w:highlight w:val="yellow"/>
        </w:rPr>
        <w:t>slammed</w:t>
      </w:r>
      <w:r w:rsidRPr="000C797F">
        <w:rPr>
          <w:rStyle w:val="StyleUnderline"/>
        </w:rPr>
        <w:t xml:space="preserve"> the Medicaid cuts in Trump’s “big, </w:t>
      </w:r>
      <w:r w:rsidRPr="000C797F">
        <w:rPr>
          <w:rStyle w:val="StyleUnderline"/>
          <w:highlight w:val="yellow"/>
        </w:rPr>
        <w:t xml:space="preserve">beautiful bill” — which </w:t>
      </w:r>
      <w:r w:rsidRPr="000C797F">
        <w:rPr>
          <w:rStyle w:val="Emphasis"/>
          <w:highlight w:val="yellow"/>
        </w:rPr>
        <w:t>he voted in favor of</w:t>
      </w:r>
      <w:r w:rsidRPr="000C797F">
        <w:rPr>
          <w:rStyle w:val="StyleUnderline"/>
          <w:highlight w:val="yellow"/>
        </w:rPr>
        <w:t xml:space="preserve"> after having </w:t>
      </w:r>
      <w:r w:rsidRPr="000C797F">
        <w:rPr>
          <w:rStyle w:val="Emphasis"/>
          <w:highlight w:val="yellow"/>
        </w:rPr>
        <w:t>secured</w:t>
      </w:r>
      <w:r w:rsidRPr="000C797F">
        <w:rPr>
          <w:rStyle w:val="Emphasis"/>
        </w:rPr>
        <w:t xml:space="preserve"> some </w:t>
      </w:r>
      <w:r w:rsidRPr="000C797F">
        <w:rPr>
          <w:rStyle w:val="Emphasis"/>
          <w:highlight w:val="yellow"/>
        </w:rPr>
        <w:t>concessions</w:t>
      </w:r>
      <w:r w:rsidRPr="000C797F">
        <w:rPr>
          <w:sz w:val="12"/>
        </w:rPr>
        <w:t>.</w:t>
      </w:r>
    </w:p>
    <w:p w14:paraId="1166167B" w14:textId="77777777" w:rsidR="00235B28" w:rsidRPr="000C797F" w:rsidRDefault="00235B28" w:rsidP="00235B28">
      <w:pPr>
        <w:rPr>
          <w:rStyle w:val="StyleUnderline"/>
        </w:rPr>
      </w:pPr>
      <w:r w:rsidRPr="000C797F">
        <w:rPr>
          <w:rStyle w:val="StyleUnderline"/>
        </w:rPr>
        <w:t>Shortly after Trump signed the legislation into law, Hawley held an event in Missouri to tout it</w:t>
      </w:r>
      <w:r w:rsidRPr="000C797F">
        <w:rPr>
          <w:sz w:val="12"/>
        </w:rPr>
        <w:t xml:space="preserve">, namely its inclusion of the Radiation Exposure Compensation Act, which provides cash benefits to victims who have suffered serious ailments because of radiation exposure. </w:t>
      </w:r>
      <w:r w:rsidRPr="000C797F">
        <w:rPr>
          <w:rStyle w:val="StyleUnderline"/>
        </w:rPr>
        <w:t xml:space="preserve">A person familiar with conversations between Hawley and the administration said </w:t>
      </w:r>
      <w:r w:rsidRPr="000C797F">
        <w:rPr>
          <w:rStyle w:val="Emphasis"/>
          <w:highlight w:val="yellow"/>
        </w:rPr>
        <w:t>Hawley “pressured” the White House</w:t>
      </w:r>
      <w:r w:rsidRPr="000C797F">
        <w:rPr>
          <w:rStyle w:val="StyleUnderline"/>
          <w:highlight w:val="yellow"/>
        </w:rPr>
        <w:t xml:space="preserve"> to include the fund</w:t>
      </w:r>
      <w:r w:rsidRPr="000C797F">
        <w:rPr>
          <w:rStyle w:val="StyleUnderline"/>
        </w:rPr>
        <w:t xml:space="preserve"> in the megabill “</w:t>
      </w:r>
      <w:r w:rsidRPr="000C797F">
        <w:rPr>
          <w:rStyle w:val="Emphasis"/>
          <w:highlight w:val="yellow"/>
        </w:rPr>
        <w:t>so he would stop trashing the bill</w:t>
      </w:r>
      <w:r w:rsidRPr="000C797F">
        <w:rPr>
          <w:rStyle w:val="StyleUnderline"/>
        </w:rPr>
        <w:t>.”</w:t>
      </w:r>
    </w:p>
    <w:p w14:paraId="14792BDA" w14:textId="77777777" w:rsidR="00235B28" w:rsidRPr="000C797F" w:rsidRDefault="00235B28" w:rsidP="00235B28">
      <w:pPr>
        <w:rPr>
          <w:sz w:val="12"/>
        </w:rPr>
      </w:pPr>
      <w:r w:rsidRPr="000C797F">
        <w:rPr>
          <w:sz w:val="12"/>
        </w:rPr>
        <w:t xml:space="preserve">Hawley said in an interview at the event that </w:t>
      </w:r>
      <w:r w:rsidRPr="000C797F">
        <w:rPr>
          <w:rStyle w:val="Emphasis"/>
          <w:highlight w:val="yellow"/>
        </w:rPr>
        <w:t>members</w:t>
      </w:r>
      <w:r w:rsidRPr="000C797F">
        <w:rPr>
          <w:rStyle w:val="Emphasis"/>
        </w:rPr>
        <w:t xml:space="preserve"> have “got to </w:t>
      </w:r>
      <w:r w:rsidRPr="000C797F">
        <w:rPr>
          <w:rStyle w:val="Emphasis"/>
          <w:highlight w:val="yellow"/>
        </w:rPr>
        <w:t>take the wins</w:t>
      </w:r>
      <w:r w:rsidRPr="000C797F">
        <w:rPr>
          <w:rStyle w:val="Emphasis"/>
        </w:rPr>
        <w:t xml:space="preserve"> that </w:t>
      </w:r>
      <w:r w:rsidRPr="000C797F">
        <w:rPr>
          <w:rStyle w:val="Emphasis"/>
          <w:highlight w:val="yellow"/>
        </w:rPr>
        <w:t>you can</w:t>
      </w:r>
      <w:r w:rsidRPr="000C797F">
        <w:rPr>
          <w:rStyle w:val="StyleUnderline"/>
          <w:highlight w:val="yellow"/>
        </w:rPr>
        <w:t>,</w:t>
      </w:r>
      <w:r w:rsidRPr="000C797F">
        <w:rPr>
          <w:rStyle w:val="StyleUnderline"/>
        </w:rPr>
        <w:t>” adding that including the Radiation Exposure Compensation Act “was key to my vote.”</w:t>
      </w:r>
      <w:r w:rsidRPr="000C797F">
        <w:rPr>
          <w:sz w:val="12"/>
        </w:rPr>
        <w:t xml:space="preserve"> But if Hawley’s criticisms of the legislation have subsided, they did not entirely vanish. Less than two weeks after Trump signed the megabill into law, Hawley introduced a bill to repeal some of its key Medicaid provisions. Around the same time, he introduced a bill to provide tariff rebate checks to Americans, another move that put him at odds with some colleagues.</w:t>
      </w:r>
    </w:p>
    <w:p w14:paraId="07940265" w14:textId="77777777" w:rsidR="00235B28" w:rsidRPr="000C797F" w:rsidRDefault="00235B28" w:rsidP="00235B28">
      <w:pPr>
        <w:pStyle w:val="Heading4"/>
      </w:pPr>
      <w:r w:rsidRPr="000C797F">
        <w:t>Mayer is the key internal link to unchecked corporate power</w:t>
      </w:r>
    </w:p>
    <w:p w14:paraId="542C9902" w14:textId="77777777" w:rsidR="00235B28" w:rsidRPr="000C797F" w:rsidRDefault="00235B28" w:rsidP="00235B28">
      <w:r w:rsidRPr="000C797F">
        <w:rPr>
          <w:rStyle w:val="Style13ptBold"/>
        </w:rPr>
        <w:t>Calemine 10/9</w:t>
      </w:r>
      <w:r w:rsidRPr="000C797F">
        <w:t xml:space="preserve"> (Jody, Director of Governmental Affairs for AFL-CIO, “Letter Opposing the Nominations of Carey, Mayer, Murphy &amp; Palmieri,” AFL-CIO. https://aflcio.org/about/advocacy/legislative-alerts/letter-opposing-nominations-carey-mayer-murphy-palmieri) [nagel]</w:t>
      </w:r>
    </w:p>
    <w:p w14:paraId="4DF6C408" w14:textId="77777777" w:rsidR="00235B28" w:rsidRPr="007B30BF" w:rsidRDefault="00235B28" w:rsidP="00235B28">
      <w:pPr>
        <w:rPr>
          <w:sz w:val="12"/>
        </w:rPr>
      </w:pPr>
      <w:r w:rsidRPr="000C797F">
        <w:rPr>
          <w:sz w:val="12"/>
        </w:rPr>
        <w:t xml:space="preserve">In response to various questions probing their commitment to independence, both Mr. </w:t>
      </w:r>
      <w:r w:rsidRPr="000C797F">
        <w:rPr>
          <w:rStyle w:val="StyleUnderline"/>
          <w:highlight w:val="yellow"/>
        </w:rPr>
        <w:t>Mayer</w:t>
      </w:r>
      <w:r w:rsidRPr="000C797F">
        <w:rPr>
          <w:rStyle w:val="StyleUnderline"/>
        </w:rPr>
        <w:t xml:space="preserve"> and Mr. Murphy responded with “I </w:t>
      </w:r>
      <w:r w:rsidRPr="000C797F">
        <w:rPr>
          <w:rStyle w:val="StyleUnderline"/>
          <w:highlight w:val="yellow"/>
        </w:rPr>
        <w:t>will follow the law</w:t>
      </w:r>
      <w:r w:rsidRPr="000C797F">
        <w:rPr>
          <w:rStyle w:val="StyleUnderline"/>
        </w:rPr>
        <w:t xml:space="preserve">.” In times past, such an answer would be reassuring. Today, however, thanks to the President’s machinations, </w:t>
      </w:r>
      <w:r w:rsidRPr="000C797F">
        <w:rPr>
          <w:rStyle w:val="StyleUnderline"/>
          <w:highlight w:val="yellow"/>
        </w:rPr>
        <w:t>the answer is</w:t>
      </w:r>
      <w:r w:rsidRPr="000C797F">
        <w:rPr>
          <w:rStyle w:val="StyleUnderline"/>
        </w:rPr>
        <w:t xml:space="preserve"> painfully </w:t>
      </w:r>
      <w:r w:rsidRPr="000C797F">
        <w:rPr>
          <w:rStyle w:val="StyleUnderline"/>
          <w:highlight w:val="yellow"/>
        </w:rPr>
        <w:t>incomplete</w:t>
      </w:r>
      <w:r w:rsidRPr="000C797F">
        <w:rPr>
          <w:sz w:val="12"/>
        </w:rPr>
        <w:t xml:space="preserve">. We regret that there is no record of them explaining what they understand “the law” writ large to be. At the moment, </w:t>
      </w:r>
      <w:r w:rsidRPr="000C797F">
        <w:rPr>
          <w:rStyle w:val="StyleUnderline"/>
        </w:rPr>
        <w:t xml:space="preserve">via his Executive Order, President </w:t>
      </w:r>
      <w:r w:rsidRPr="000C797F">
        <w:rPr>
          <w:rStyle w:val="StyleUnderline"/>
          <w:highlight w:val="yellow"/>
        </w:rPr>
        <w:t>Trump claims</w:t>
      </w:r>
      <w:r w:rsidRPr="000C797F">
        <w:rPr>
          <w:rStyle w:val="StyleUnderline"/>
        </w:rPr>
        <w:t xml:space="preserve"> that </w:t>
      </w:r>
      <w:r w:rsidRPr="000C797F">
        <w:rPr>
          <w:rStyle w:val="StyleUnderline"/>
          <w:highlight w:val="yellow"/>
        </w:rPr>
        <w:t>he and</w:t>
      </w:r>
      <w:r w:rsidRPr="000C797F">
        <w:rPr>
          <w:rStyle w:val="StyleUnderline"/>
        </w:rPr>
        <w:t xml:space="preserve"> Attorney General Pam </w:t>
      </w:r>
      <w:r w:rsidRPr="000C797F">
        <w:rPr>
          <w:rStyle w:val="StyleUnderline"/>
          <w:highlight w:val="yellow"/>
        </w:rPr>
        <w:t>Bondi are the law</w:t>
      </w:r>
      <w:r w:rsidRPr="000C797F">
        <w:rPr>
          <w:rStyle w:val="StyleUnderline"/>
        </w:rPr>
        <w:t>.</w:t>
      </w:r>
      <w:r w:rsidRPr="000C797F">
        <w:rPr>
          <w:sz w:val="12"/>
        </w:rPr>
        <w:t xml:space="preserve"> If either the President or the Attorney General issues a definition of “good faith bargaining” or “concerted activity” or “employee,” will the nominees consider those edicts to be “the law” that they will follow? Or will they ignore the decree and utilize their own expertise and judgment to interpret the law, based on the statute and Board and Supreme Court precedent? </w:t>
      </w:r>
      <w:r w:rsidRPr="000C797F">
        <w:rPr>
          <w:rStyle w:val="StyleUnderline"/>
        </w:rPr>
        <w:t xml:space="preserve">Already, </w:t>
      </w:r>
      <w:r w:rsidRPr="000C797F">
        <w:rPr>
          <w:rStyle w:val="StyleUnderline"/>
          <w:highlight w:val="yellow"/>
        </w:rPr>
        <w:t>anti-worker organizations are appealing</w:t>
      </w:r>
      <w:r w:rsidRPr="000C797F">
        <w:rPr>
          <w:rStyle w:val="StyleUnderline"/>
        </w:rPr>
        <w:t xml:space="preserve"> to Attorney General Bondi to issue such rewrites of the law. What if she does? Lacking clarity on this critical point, we do not believe these nominees should </w:t>
      </w:r>
      <w:r w:rsidRPr="007B30BF">
        <w:rPr>
          <w:rStyle w:val="StyleUnderline"/>
        </w:rPr>
        <w:t>be confirmed as Members of the Board,</w:t>
      </w:r>
      <w:r w:rsidRPr="007B30BF">
        <w:rPr>
          <w:sz w:val="12"/>
        </w:rPr>
        <w:t xml:space="preserve"> tasked with providing justice for working people.</w:t>
      </w:r>
    </w:p>
    <w:p w14:paraId="0ECB4CBD" w14:textId="77777777" w:rsidR="00235B28" w:rsidRPr="000C797F" w:rsidRDefault="00235B28" w:rsidP="00235B28">
      <w:pPr>
        <w:rPr>
          <w:sz w:val="12"/>
        </w:rPr>
      </w:pPr>
      <w:r w:rsidRPr="007B30BF">
        <w:rPr>
          <w:sz w:val="12"/>
        </w:rPr>
        <w:t xml:space="preserve">Setting aside whether they will be free to perform their jobs without political interference or effectively resist such interference, </w:t>
      </w:r>
      <w:r w:rsidRPr="007B30BF">
        <w:rPr>
          <w:rStyle w:val="StyleUnderline"/>
        </w:rPr>
        <w:t>we are concerned that their underlying approach to the law will not be aimed at effectuating the full promise of the NLRA – the guarantee of workers’ rights to organize and collectively bargain – but at minimizing it</w:t>
      </w:r>
      <w:r w:rsidRPr="007B30BF">
        <w:rPr>
          <w:sz w:val="12"/>
        </w:rPr>
        <w:t xml:space="preserve">. Mr. </w:t>
      </w:r>
      <w:r w:rsidRPr="007B30BF">
        <w:rPr>
          <w:rStyle w:val="StyleUnderline"/>
        </w:rPr>
        <w:t>Mayer serves as in-house counsel at Boeing, a company with a long record of union busting. Previously, he was a partner at Morgan, Lewis &amp; Bockius LLP, one of the country’s largest anti-union firms</w:t>
      </w:r>
      <w:r w:rsidRPr="007B30BF">
        <w:rPr>
          <w:sz w:val="12"/>
        </w:rPr>
        <w:t>. Mr. Murphy’s tenure as chief counsel to former NLRB Member Marvin Kaplan strongly suggests he would continue the anti-worker approach of Kaplan. His confirmation could help create an eventual Board majority set on potentially reviving dissents that Kaplan authored, including reversing the Board’s current ban on captive audience meetings and making it easier for employers to misclassify</w:t>
      </w:r>
      <w:r w:rsidRPr="000C797F">
        <w:rPr>
          <w:sz w:val="12"/>
        </w:rPr>
        <w:t xml:space="preserve"> employees as independent contractors.</w:t>
      </w:r>
    </w:p>
    <w:p w14:paraId="284B9C5E" w14:textId="77777777" w:rsidR="00235B28" w:rsidRPr="000C797F" w:rsidRDefault="00235B28" w:rsidP="00235B28">
      <w:pPr>
        <w:rPr>
          <w:sz w:val="12"/>
        </w:rPr>
      </w:pPr>
      <w:r w:rsidRPr="000C797F">
        <w:rPr>
          <w:sz w:val="12"/>
        </w:rPr>
        <w:t xml:space="preserve">Some </w:t>
      </w:r>
      <w:r w:rsidRPr="000C797F">
        <w:rPr>
          <w:rStyle w:val="StyleUnderline"/>
        </w:rPr>
        <w:t xml:space="preserve">60 million Americans say they would join a union – if they could. The fact that they cannot is a failure of the law. We believe Mr. </w:t>
      </w:r>
      <w:r w:rsidRPr="000C797F">
        <w:rPr>
          <w:rStyle w:val="StyleUnderline"/>
          <w:highlight w:val="yellow"/>
        </w:rPr>
        <w:t>Mayer</w:t>
      </w:r>
      <w:r w:rsidRPr="000C797F">
        <w:rPr>
          <w:sz w:val="12"/>
        </w:rPr>
        <w:t xml:space="preserve"> and Mr. Murphy </w:t>
      </w:r>
      <w:r w:rsidRPr="000C797F">
        <w:rPr>
          <w:rStyle w:val="StyleUnderline"/>
          <w:highlight w:val="yellow"/>
        </w:rPr>
        <w:t>would not</w:t>
      </w:r>
      <w:r w:rsidRPr="000C797F">
        <w:rPr>
          <w:rStyle w:val="StyleUnderline"/>
        </w:rPr>
        <w:t xml:space="preserve"> seek to fully </w:t>
      </w:r>
      <w:r w:rsidRPr="000C797F">
        <w:rPr>
          <w:rStyle w:val="StyleUnderline"/>
          <w:highlight w:val="yellow"/>
        </w:rPr>
        <w:t>effectuate workers’ rights</w:t>
      </w:r>
      <w:r w:rsidRPr="000C797F">
        <w:rPr>
          <w:rStyle w:val="StyleUnderline"/>
        </w:rPr>
        <w:t xml:space="preserve"> </w:t>
      </w:r>
      <w:r w:rsidRPr="000C797F">
        <w:rPr>
          <w:rStyle w:val="StyleUnderline"/>
          <w:highlight w:val="yellow"/>
        </w:rPr>
        <w:t>but</w:t>
      </w:r>
      <w:r w:rsidRPr="000C797F">
        <w:rPr>
          <w:rStyle w:val="StyleUnderline"/>
        </w:rPr>
        <w:t xml:space="preserve"> </w:t>
      </w:r>
      <w:r w:rsidRPr="000C797F">
        <w:rPr>
          <w:rStyle w:val="Emphasis"/>
        </w:rPr>
        <w:t xml:space="preserve">instead endeavor to </w:t>
      </w:r>
      <w:r w:rsidRPr="000C797F">
        <w:rPr>
          <w:rStyle w:val="Emphasis"/>
          <w:highlight w:val="yellow"/>
        </w:rPr>
        <w:t>narrow</w:t>
      </w:r>
      <w:r w:rsidRPr="000C797F">
        <w:rPr>
          <w:rStyle w:val="Emphasis"/>
        </w:rPr>
        <w:t xml:space="preserve"> those </w:t>
      </w:r>
      <w:r w:rsidRPr="000C797F">
        <w:rPr>
          <w:rStyle w:val="Emphasis"/>
          <w:highlight w:val="yellow"/>
        </w:rPr>
        <w:t>rights. With corporate power reaching</w:t>
      </w:r>
      <w:r w:rsidRPr="000C797F">
        <w:rPr>
          <w:rStyle w:val="Emphasis"/>
        </w:rPr>
        <w:t xml:space="preserve"> new </w:t>
      </w:r>
      <w:r w:rsidRPr="000C797F">
        <w:rPr>
          <w:rStyle w:val="Emphasis"/>
          <w:highlight w:val="yellow"/>
        </w:rPr>
        <w:t>peaks</w:t>
      </w:r>
      <w:r w:rsidRPr="000C797F">
        <w:rPr>
          <w:rStyle w:val="StyleUnderline"/>
        </w:rPr>
        <w:t xml:space="preserve"> while working people struggle everyday to get ahead, our country needs a Board that will ensure people who work for a living have the freedom promised to them by the Act to join together and exercise their bargaining power.</w:t>
      </w:r>
      <w:r w:rsidRPr="000C797F">
        <w:rPr>
          <w:sz w:val="12"/>
        </w:rPr>
        <w:t xml:space="preserve"> For this reason and for the lack of clarity on their independence, we urge the Committee to not confirm Mr. Mayer and Mr. Murphy.</w:t>
      </w:r>
    </w:p>
    <w:p w14:paraId="77BA9457" w14:textId="77777777" w:rsidR="00235B28" w:rsidRPr="000C797F" w:rsidRDefault="00235B28" w:rsidP="00235B28">
      <w:pPr>
        <w:pStyle w:val="Heading4"/>
      </w:pPr>
      <w:r w:rsidRPr="000C797F">
        <w:t xml:space="preserve">Corporate control is </w:t>
      </w:r>
      <w:r w:rsidRPr="000C797F">
        <w:rPr>
          <w:u w:val="single"/>
        </w:rPr>
        <w:t>existential</w:t>
      </w:r>
      <w:r w:rsidRPr="000C797F">
        <w:t xml:space="preserve"> – cascading threats to all of society</w:t>
      </w:r>
    </w:p>
    <w:p w14:paraId="4BD9D7C6" w14:textId="77777777" w:rsidR="00235B28" w:rsidRPr="000C797F" w:rsidRDefault="00235B28" w:rsidP="00235B28">
      <w:r w:rsidRPr="000C797F">
        <w:rPr>
          <w:rStyle w:val="Style13ptBold"/>
        </w:rPr>
        <w:t>Lipton 24</w:t>
      </w:r>
      <w:r w:rsidRPr="000C797F">
        <w:t xml:space="preserve"> - Founding Partner at Wachtell, Lipton, Rosen &amp; Katz. Martin Lipton, “Stakeholder Governance and the Eclipse of Shareholder Primacy,” Harvard Law School Forum on Corporate Governance, May 7, 2024, https://corpgov.law.harvard.edu/2024/05/07/stakeholder-governance-and-the-eclipse-of-shareholder-primacy/</w:t>
      </w:r>
    </w:p>
    <w:p w14:paraId="7F379EAB" w14:textId="77777777" w:rsidR="00235B28" w:rsidRPr="00C93653" w:rsidRDefault="00235B28" w:rsidP="00235B28">
      <w:pPr>
        <w:rPr>
          <w:sz w:val="16"/>
        </w:rPr>
      </w:pPr>
      <w:r w:rsidRPr="000C797F">
        <w:rPr>
          <w:sz w:val="16"/>
        </w:rPr>
        <w:t xml:space="preserve">For decades, advocates of “shareholder primacy” as the North Star of </w:t>
      </w:r>
      <w:r w:rsidRPr="000C797F">
        <w:rPr>
          <w:rStyle w:val="Emphasis"/>
          <w:highlight w:val="green"/>
        </w:rPr>
        <w:t>corporate governance</w:t>
      </w:r>
      <w:r w:rsidRPr="000C797F">
        <w:rPr>
          <w:sz w:val="16"/>
        </w:rPr>
        <w:t xml:space="preserve"> have </w:t>
      </w:r>
      <w:r w:rsidRPr="000C797F">
        <w:rPr>
          <w:rStyle w:val="StyleUnderline"/>
          <w:highlight w:val="green"/>
        </w:rPr>
        <w:t>steered</w:t>
      </w:r>
      <w:r w:rsidRPr="000C797F">
        <w:rPr>
          <w:sz w:val="16"/>
        </w:rPr>
        <w:t xml:space="preserve"> our leading corporations and </w:t>
      </w:r>
      <w:r w:rsidRPr="000C797F">
        <w:rPr>
          <w:rStyle w:val="StyleUnderline"/>
          <w:highlight w:val="green"/>
        </w:rPr>
        <w:t>our Nation</w:t>
      </w:r>
      <w:r w:rsidRPr="000C797F">
        <w:rPr>
          <w:sz w:val="16"/>
        </w:rPr>
        <w:t xml:space="preserve">’s economic engine </w:t>
      </w:r>
      <w:r w:rsidRPr="000C797F">
        <w:rPr>
          <w:rStyle w:val="Emphasis"/>
          <w:highlight w:val="green"/>
        </w:rPr>
        <w:t>perilously off-course</w:t>
      </w:r>
      <w:r w:rsidRPr="000C797F">
        <w:rPr>
          <w:sz w:val="16"/>
        </w:rPr>
        <w:t xml:space="preserve">. Since the 1970s, when the work of Milton Friedman, Michael Jensen, and Frank Easterbrook took hold in business schools, activists and raiders in high-profile proxy fights and hostile takeovers </w:t>
      </w:r>
      <w:r w:rsidRPr="00C93653">
        <w:rPr>
          <w:sz w:val="16"/>
        </w:rPr>
        <w:t xml:space="preserve">on </w:t>
      </w:r>
      <w:r w:rsidRPr="00C93653">
        <w:rPr>
          <w:rStyle w:val="StyleUnderline"/>
        </w:rPr>
        <w:t xml:space="preserve">Wall Street have wrapped their arms around </w:t>
      </w:r>
      <w:r w:rsidRPr="00C93653">
        <w:rPr>
          <w:sz w:val="16"/>
        </w:rPr>
        <w:t>the</w:t>
      </w:r>
      <w:r w:rsidRPr="00C93653">
        <w:rPr>
          <w:rStyle w:val="StyleUnderline"/>
        </w:rPr>
        <w:t xml:space="preserve"> shareholder-primacy </w:t>
      </w:r>
      <w:r w:rsidRPr="00C93653">
        <w:rPr>
          <w:sz w:val="16"/>
        </w:rPr>
        <w:t>narrative</w:t>
      </w:r>
      <w:r w:rsidRPr="00C93653">
        <w:rPr>
          <w:rStyle w:val="StyleUnderline"/>
        </w:rPr>
        <w:t xml:space="preserve"> to advance </w:t>
      </w:r>
      <w:r w:rsidRPr="00C93653">
        <w:rPr>
          <w:sz w:val="16"/>
        </w:rPr>
        <w:t>their own</w:t>
      </w:r>
      <w:r w:rsidRPr="00C93653">
        <w:rPr>
          <w:rStyle w:val="StyleUnderline"/>
        </w:rPr>
        <w:t xml:space="preserve"> </w:t>
      </w:r>
      <w:r w:rsidRPr="00C93653">
        <w:rPr>
          <w:rStyle w:val="Emphasis"/>
        </w:rPr>
        <w:t>short-termist objectives</w:t>
      </w:r>
      <w:r w:rsidRPr="00C93653">
        <w:rPr>
          <w:rStyle w:val="StyleUnderline"/>
        </w:rPr>
        <w:t>.</w:t>
      </w:r>
      <w:r w:rsidRPr="00C93653">
        <w:rPr>
          <w:sz w:val="16"/>
        </w:rPr>
        <w:t xml:space="preserve"> Far from shared scholarly interest, their objective was plain: To justify cutting off directors’ reasoned judgment, in favor of maximizing short-term shareholder value, </w:t>
      </w:r>
      <w:r w:rsidRPr="00C93653">
        <w:rPr>
          <w:rStyle w:val="StyleUnderline"/>
        </w:rPr>
        <w:t xml:space="preserve">notwithstanding the attendant harm to </w:t>
      </w:r>
      <w:r w:rsidRPr="00C93653">
        <w:rPr>
          <w:sz w:val="16"/>
        </w:rPr>
        <w:t>the health of</w:t>
      </w:r>
      <w:r w:rsidRPr="00C93653">
        <w:rPr>
          <w:rStyle w:val="StyleUnderline"/>
        </w:rPr>
        <w:t xml:space="preserve"> </w:t>
      </w:r>
      <w:r w:rsidRPr="00C93653">
        <w:rPr>
          <w:rStyle w:val="Emphasis"/>
        </w:rPr>
        <w:t>our</w:t>
      </w:r>
      <w:r w:rsidRPr="00C93653">
        <w:rPr>
          <w:rStyle w:val="StyleUnderline"/>
        </w:rPr>
        <w:t xml:space="preserve"> corporate and </w:t>
      </w:r>
      <w:r w:rsidRPr="00C93653">
        <w:rPr>
          <w:rStyle w:val="Emphasis"/>
        </w:rPr>
        <w:t>economic landscape</w:t>
      </w:r>
      <w:r w:rsidRPr="00C93653">
        <w:rPr>
          <w:rStyle w:val="StyleUnderline"/>
        </w:rPr>
        <w:t xml:space="preserve"> and even our </w:t>
      </w:r>
      <w:r w:rsidRPr="00C93653">
        <w:rPr>
          <w:rStyle w:val="Emphasis"/>
        </w:rPr>
        <w:t>national security</w:t>
      </w:r>
      <w:r w:rsidRPr="00C93653">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C93653">
        <w:rPr>
          <w:rStyle w:val="StyleUnderline"/>
        </w:rPr>
        <w:t xml:space="preserve">did not recognize its </w:t>
      </w:r>
      <w:r w:rsidRPr="00C93653">
        <w:rPr>
          <w:rStyle w:val="Emphasis"/>
        </w:rPr>
        <w:t>existential threat to society</w:t>
      </w:r>
      <w:r w:rsidRPr="00C93653">
        <w:rPr>
          <w:sz w:val="16"/>
        </w:rPr>
        <w:t xml:space="preserve"> and abandon it for stakeholder corporate governance until 2019.</w:t>
      </w:r>
    </w:p>
    <w:p w14:paraId="13CEFADD" w14:textId="77777777" w:rsidR="00235B28" w:rsidRPr="000C797F" w:rsidRDefault="00235B28" w:rsidP="00235B28">
      <w:pPr>
        <w:rPr>
          <w:sz w:val="16"/>
        </w:rPr>
      </w:pPr>
      <w:r w:rsidRPr="00C93653">
        <w:rPr>
          <w:sz w:val="16"/>
        </w:rPr>
        <w:t>Over this period, the long shadow cast by the theory of shareholder primacy has wreaked havoc on American public companies, providing ostensible cover for activists and raiders who divert the attention and undermine the commitment</w:t>
      </w:r>
      <w:r w:rsidRPr="000C797F">
        <w:rPr>
          <w:sz w:val="16"/>
        </w:rPr>
        <w:t xml:space="preserve"> of CEOs and boards from investing in the sustainable long-term value of their companies. The mantra to maximize value for shareholders has evolved into myopic demands for short-termist corporate policies and practices, including </w:t>
      </w:r>
      <w:r w:rsidRPr="000C797F">
        <w:rPr>
          <w:rStyle w:val="StyleUnderline"/>
        </w:rPr>
        <w:t xml:space="preserve">enormous </w:t>
      </w:r>
      <w:r w:rsidRPr="000C797F">
        <w:rPr>
          <w:rStyle w:val="Emphasis"/>
          <w:highlight w:val="green"/>
        </w:rPr>
        <w:t>pressure on companies</w:t>
      </w:r>
      <w:r w:rsidRPr="000C797F">
        <w:rPr>
          <w:rStyle w:val="StyleUnderline"/>
          <w:highlight w:val="green"/>
        </w:rPr>
        <w:t xml:space="preserve"> to</w:t>
      </w:r>
      <w:r w:rsidRPr="000C797F">
        <w:rPr>
          <w:rStyle w:val="StyleUnderline"/>
        </w:rPr>
        <w:t xml:space="preserve"> </w:t>
      </w:r>
      <w:r w:rsidRPr="000C797F">
        <w:rPr>
          <w:rStyle w:val="StyleUnderline"/>
          <w:highlight w:val="green"/>
        </w:rPr>
        <w:t>increase profits</w:t>
      </w:r>
      <w:r w:rsidRPr="000C797F">
        <w:rPr>
          <w:rStyle w:val="StyleUnderline"/>
        </w:rPr>
        <w:t xml:space="preserve"> on a quarter-to-quarter basis</w:t>
      </w:r>
      <w:r w:rsidRPr="000C797F">
        <w:rPr>
          <w:sz w:val="16"/>
        </w:rPr>
        <w:t xml:space="preserve">, to engage in large share buybacks, and </w:t>
      </w:r>
      <w:r w:rsidRPr="000C797F">
        <w:rPr>
          <w:rStyle w:val="StyleUnderline"/>
          <w:highlight w:val="green"/>
        </w:rPr>
        <w:t>to sacrifice</w:t>
      </w:r>
      <w:r w:rsidRPr="000C797F">
        <w:rPr>
          <w:rStyle w:val="StyleUnderline"/>
        </w:rPr>
        <w:t xml:space="preserve"> the </w:t>
      </w:r>
      <w:r w:rsidRPr="000C797F">
        <w:rPr>
          <w:rStyle w:val="StyleUnderline"/>
          <w:highlight w:val="green"/>
        </w:rPr>
        <w:t>interests of employees</w:t>
      </w:r>
      <w:r w:rsidRPr="000C797F">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067AA39D" w14:textId="77777777" w:rsidR="00235B28" w:rsidRPr="00C93653" w:rsidRDefault="00235B28" w:rsidP="00235B28">
      <w:pPr>
        <w:rPr>
          <w:sz w:val="16"/>
        </w:rPr>
      </w:pPr>
      <w:r w:rsidRPr="000C797F">
        <w:rPr>
          <w:sz w:val="16"/>
        </w:rPr>
        <w:t xml:space="preserve">From innovations in chips to the capacity to construct ships, </w:t>
      </w:r>
      <w:r w:rsidRPr="000C797F">
        <w:rPr>
          <w:rStyle w:val="StyleUnderline"/>
          <w:highlight w:val="green"/>
        </w:rPr>
        <w:t>our tech</w:t>
      </w:r>
      <w:r w:rsidRPr="000C797F">
        <w:rPr>
          <w:rStyle w:val="StyleUnderline"/>
        </w:rPr>
        <w:t xml:space="preserve">nological and manufacturing </w:t>
      </w:r>
      <w:r w:rsidRPr="000C797F">
        <w:rPr>
          <w:rStyle w:val="StyleUnderline"/>
          <w:highlight w:val="green"/>
        </w:rPr>
        <w:t>leadership risks being eclipsed</w:t>
      </w:r>
      <w:r w:rsidRPr="000C797F">
        <w:rPr>
          <w:sz w:val="16"/>
        </w:rPr>
        <w:t xml:space="preserve">, with </w:t>
      </w:r>
      <w:r w:rsidRPr="000C797F">
        <w:rPr>
          <w:rStyle w:val="StyleUnderline"/>
          <w:highlight w:val="green"/>
        </w:rPr>
        <w:t>ramifications for</w:t>
      </w:r>
      <w:r w:rsidRPr="000C797F">
        <w:rPr>
          <w:rStyle w:val="StyleUnderline"/>
        </w:rPr>
        <w:t xml:space="preserve"> our economic strength and our </w:t>
      </w:r>
      <w:r w:rsidRPr="000C797F">
        <w:rPr>
          <w:rStyle w:val="StyleUnderline"/>
          <w:highlight w:val="green"/>
        </w:rPr>
        <w:t>national security</w:t>
      </w:r>
      <w:r w:rsidRPr="000C797F">
        <w:rPr>
          <w:sz w:val="16"/>
          <w:highlight w:val="green"/>
        </w:rPr>
        <w:t xml:space="preserve"> </w:t>
      </w:r>
      <w:r w:rsidRPr="000C797F">
        <w:rPr>
          <w:rStyle w:val="StyleUnderline"/>
          <w:highlight w:val="green"/>
        </w:rPr>
        <w:t>in</w:t>
      </w:r>
      <w:r w:rsidRPr="000C797F">
        <w:rPr>
          <w:sz w:val="16"/>
        </w:rPr>
        <w:t xml:space="preserve"> the </w:t>
      </w:r>
      <w:r w:rsidRPr="000C797F">
        <w:rPr>
          <w:rStyle w:val="StyleUnderline"/>
          <w:highlight w:val="green"/>
        </w:rPr>
        <w:t>increasingly volatile landscape</w:t>
      </w:r>
      <w:r w:rsidRPr="000C797F">
        <w:rPr>
          <w:sz w:val="16"/>
        </w:rPr>
        <w:t xml:space="preserve"> being shaped by China, Russia, North Korea, Iran, and others. </w:t>
      </w:r>
      <w:r w:rsidRPr="000C797F">
        <w:rPr>
          <w:rStyle w:val="StyleUnderline"/>
        </w:rPr>
        <w:t>Encapsulating short-termism’s albatross on both our national security and our economy</w:t>
      </w:r>
      <w:r w:rsidRPr="000C797F">
        <w:rPr>
          <w:sz w:val="16"/>
        </w:rPr>
        <w:t xml:space="preserve">, Niall Ferguson </w:t>
      </w:r>
      <w:r w:rsidRPr="00C93653">
        <w:rPr>
          <w:sz w:val="16"/>
        </w:rPr>
        <w:t xml:space="preserve">offers a </w:t>
      </w:r>
      <w:r w:rsidRPr="00C93653">
        <w:rPr>
          <w:rStyle w:val="StyleUnderline"/>
        </w:rPr>
        <w:t xml:space="preserve">sobering portrait of an </w:t>
      </w:r>
      <w:r w:rsidRPr="00C93653">
        <w:rPr>
          <w:rStyle w:val="Emphasis"/>
        </w:rPr>
        <w:t>emerging “Cold War II</w:t>
      </w:r>
      <w:r w:rsidRPr="00C93653">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C93653">
        <w:rPr>
          <w:rStyle w:val="StyleUnderline"/>
        </w:rPr>
        <w:t xml:space="preserve">confused </w:t>
      </w:r>
      <w:r w:rsidRPr="00C93653">
        <w:rPr>
          <w:rStyle w:val="Emphasis"/>
        </w:rPr>
        <w:t>broader societal</w:t>
      </w:r>
      <w:r w:rsidRPr="00C93653">
        <w:rPr>
          <w:rStyle w:val="StyleUnderline"/>
        </w:rPr>
        <w:t xml:space="preserve"> and political </w:t>
      </w:r>
      <w:r w:rsidRPr="00C93653">
        <w:rPr>
          <w:rStyle w:val="Emphasis"/>
        </w:rPr>
        <w:t>issues</w:t>
      </w:r>
      <w:r w:rsidRPr="00C93653">
        <w:rPr>
          <w:sz w:val="16"/>
        </w:rPr>
        <w:t xml:space="preserve">, from </w:t>
      </w:r>
      <w:r w:rsidRPr="00C93653">
        <w:rPr>
          <w:rStyle w:val="StyleUnderline"/>
        </w:rPr>
        <w:t>climate change</w:t>
      </w:r>
      <w:r w:rsidRPr="00C93653">
        <w:rPr>
          <w:sz w:val="16"/>
        </w:rPr>
        <w:t xml:space="preserve"> to diversity and equality. In these ways and more, </w:t>
      </w:r>
      <w:r w:rsidRPr="00C93653">
        <w:rPr>
          <w:rStyle w:val="StyleUnderline"/>
        </w:rPr>
        <w:t>short-termism has</w:t>
      </w:r>
      <w:r w:rsidRPr="00C93653">
        <w:rPr>
          <w:sz w:val="16"/>
        </w:rPr>
        <w:t xml:space="preserve"> hobbled would-be corporate innovators and </w:t>
      </w:r>
      <w:r w:rsidRPr="00C93653">
        <w:rPr>
          <w:rStyle w:val="StyleUnderline"/>
        </w:rPr>
        <w:t>impeded long-term economic prosperity</w:t>
      </w:r>
      <w:r w:rsidRPr="00C93653">
        <w:rPr>
          <w:sz w:val="16"/>
        </w:rPr>
        <w:t>.</w:t>
      </w:r>
    </w:p>
    <w:p w14:paraId="29E381C6" w14:textId="77777777" w:rsidR="00235B28" w:rsidRDefault="00235B28" w:rsidP="00235B28">
      <w:pPr>
        <w:rPr>
          <w:sz w:val="16"/>
        </w:rPr>
      </w:pPr>
      <w:r w:rsidRPr="00C93653">
        <w:rPr>
          <w:sz w:val="16"/>
        </w:rPr>
        <w:t>Today, there is a growing recognition of the harm that shareholder primacy</w:t>
      </w:r>
      <w:r w:rsidRPr="000C797F">
        <w:rPr>
          <w:sz w:val="16"/>
        </w:rPr>
        <w:t xml:space="preserve">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all of the company’s stakeholders, from customers to employees to communities. Echoing that concern, The Financial Times’ Rana Foroohar regularly implores policymakers and business leaders to beware “</w:t>
      </w:r>
      <w:r w:rsidRPr="000C797F">
        <w:rPr>
          <w:rStyle w:val="Emphasis"/>
          <w:highlight w:val="green"/>
        </w:rPr>
        <w:t>the perils of short-term</w:t>
      </w:r>
      <w:r w:rsidRPr="000C797F">
        <w:rPr>
          <w:rStyle w:val="StyleUnderline"/>
        </w:rPr>
        <w:t xml:space="preserve"> financial market </w:t>
      </w:r>
      <w:r w:rsidRPr="000C797F">
        <w:rPr>
          <w:rStyle w:val="Emphasis"/>
          <w:highlight w:val="green"/>
        </w:rPr>
        <w:t>pressures</w:t>
      </w:r>
      <w:r w:rsidRPr="000C797F">
        <w:rPr>
          <w:sz w:val="16"/>
        </w:rPr>
        <w:t xml:space="preserve">” confronting the United States, </w:t>
      </w:r>
      <w:r w:rsidRPr="000C797F">
        <w:rPr>
          <w:rStyle w:val="Emphasis"/>
          <w:highlight w:val="green"/>
        </w:rPr>
        <w:t>warn</w:t>
      </w:r>
      <w:r w:rsidRPr="000C797F">
        <w:rPr>
          <w:rStyle w:val="StyleUnderline"/>
        </w:rPr>
        <w:t xml:space="preserve">ing in particular about </w:t>
      </w:r>
      <w:r w:rsidRPr="000C797F">
        <w:rPr>
          <w:rStyle w:val="Emphasis"/>
          <w:highlight w:val="green"/>
        </w:rPr>
        <w:t>a</w:t>
      </w:r>
      <w:r w:rsidRPr="000C797F">
        <w:rPr>
          <w:sz w:val="16"/>
        </w:rPr>
        <w:t xml:space="preserve"> looming transport-and-logistics “</w:t>
      </w:r>
      <w:r w:rsidRPr="000C797F">
        <w:rPr>
          <w:rStyle w:val="Emphasis"/>
          <w:highlight w:val="green"/>
        </w:rPr>
        <w:t>crisis moment</w:t>
      </w:r>
      <w:r w:rsidRPr="000C797F">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74899575" w14:textId="77777777" w:rsidR="00235B28" w:rsidRPr="00235B28" w:rsidRDefault="00235B28" w:rsidP="00235B28"/>
    <w:p w14:paraId="7803F762" w14:textId="06D2964F" w:rsidR="006703C7" w:rsidRDefault="006703C7" w:rsidP="00063616">
      <w:pPr>
        <w:pStyle w:val="Heading2"/>
      </w:pPr>
      <w:r>
        <w:t>OFF</w:t>
      </w:r>
    </w:p>
    <w:p w14:paraId="3CEFA33D" w14:textId="0486C1DB" w:rsidR="006703C7" w:rsidRDefault="006703C7" w:rsidP="006703C7">
      <w:pPr>
        <w:pStyle w:val="Heading4"/>
      </w:pPr>
      <w:r>
        <w:t>We affirm the entirety of the 1AC sans their inclusion of non-proliferation discourse.</w:t>
      </w:r>
    </w:p>
    <w:p w14:paraId="5D4393B7" w14:textId="77777777" w:rsidR="006703C7" w:rsidRPr="006703C7" w:rsidRDefault="006703C7" w:rsidP="006703C7"/>
    <w:p w14:paraId="50563021" w14:textId="77777777" w:rsidR="006703C7" w:rsidRDefault="006703C7" w:rsidP="006703C7">
      <w:pPr>
        <w:pStyle w:val="Heading4"/>
      </w:pPr>
      <w:r>
        <w:t xml:space="preserve">Its racist colonialism – turns the aff and should be independently rejected </w:t>
      </w:r>
    </w:p>
    <w:p w14:paraId="15813B15" w14:textId="77777777" w:rsidR="006703C7" w:rsidRPr="00BD6A7D" w:rsidRDefault="006703C7" w:rsidP="006703C7">
      <w:r w:rsidRPr="00BD6A7D">
        <w:rPr>
          <w:rStyle w:val="Style13ptBold"/>
        </w:rPr>
        <w:t>Saadia et al. 2023</w:t>
      </w:r>
      <w:r>
        <w:t xml:space="preserve"> (Haleema Saadia (Co-Chair), Mari Faines (Co-Chair), Ananya Malhotra, Angela Suriyasenee, Sara Al-Sayed, Stephanie Verlaan, Daniel Ajudeonu. “The Ultimate Coloniser: Challenging Racism and White Supremacy in Nuclear Weapons Policy Making.” </w:t>
      </w:r>
      <w:r w:rsidRPr="00BD6A7D">
        <w:t>De-siloing Existential Threats: Challenging Identity, Power, and Inclusivity in the Nuclear Policy Field</w:t>
      </w:r>
      <w:r>
        <w:t xml:space="preserve">. </w:t>
      </w:r>
      <w:r w:rsidRPr="00BD6A7D">
        <w:t>https://sgs.princeton.edu/sites/default/files/2023-10/The%20Ultimate%20Coloniser_2023.pdf</w:t>
      </w:r>
      <w:r>
        <w:t>)</w:t>
      </w:r>
    </w:p>
    <w:p w14:paraId="19C446FC" w14:textId="77777777" w:rsidR="006703C7" w:rsidRPr="00BD6A7D" w:rsidRDefault="006703C7" w:rsidP="006703C7">
      <w:pPr>
        <w:rPr>
          <w:sz w:val="12"/>
        </w:rPr>
      </w:pPr>
      <w:r w:rsidRPr="00BD6A7D">
        <w:rPr>
          <w:rStyle w:val="StyleUnderline"/>
          <w:highlight w:val="yellow"/>
        </w:rPr>
        <w:t>Racism</w:t>
      </w:r>
      <w:r w:rsidRPr="00BD6A7D">
        <w:rPr>
          <w:rStyle w:val="StyleUnderline"/>
        </w:rPr>
        <w:t xml:space="preserve"> and discrimination have </w:t>
      </w:r>
      <w:r w:rsidRPr="00BD6A7D">
        <w:rPr>
          <w:rStyle w:val="StyleUnderline"/>
          <w:highlight w:val="yellow"/>
        </w:rPr>
        <w:t>played</w:t>
      </w:r>
      <w:r w:rsidRPr="00BD6A7D">
        <w:rPr>
          <w:rStyle w:val="StyleUnderline"/>
        </w:rPr>
        <w:t xml:space="preserve"> a significant role in </w:t>
      </w:r>
      <w:r w:rsidRPr="00BD6A7D">
        <w:rPr>
          <w:rStyle w:val="StyleUnderline"/>
          <w:highlight w:val="yellow"/>
        </w:rPr>
        <w:t>shaping</w:t>
      </w:r>
      <w:r w:rsidRPr="00BD6A7D">
        <w:rPr>
          <w:rStyle w:val="StyleUnderline"/>
        </w:rPr>
        <w:t xml:space="preserve"> the historiography of </w:t>
      </w:r>
      <w:r w:rsidRPr="00BD6A7D">
        <w:rPr>
          <w:rStyle w:val="StyleUnderline"/>
          <w:highlight w:val="yellow"/>
        </w:rPr>
        <w:t>nuclear weapons</w:t>
      </w:r>
      <w:r w:rsidRPr="00BD6A7D">
        <w:rPr>
          <w:rStyle w:val="StyleUnderline"/>
        </w:rPr>
        <w:t xml:space="preserve"> and non-proliferation issues</w:t>
      </w:r>
      <w:r w:rsidRPr="00BD6A7D">
        <w:rPr>
          <w:sz w:val="12"/>
        </w:rPr>
        <w:t xml:space="preserve">. The structure of the non-proliferation regime, such as the </w:t>
      </w:r>
      <w:r w:rsidRPr="00BD6A7D">
        <w:rPr>
          <w:rStyle w:val="StyleUnderline"/>
        </w:rPr>
        <w:t>creation of the NPT and the IAEA board membership, has perpetuated a racialised and colonial discourse. For example, Western countries have historically held a significant presence on the board, while the representation of non-Western states</w:t>
      </w:r>
      <w:r w:rsidRPr="00BD6A7D">
        <w:rPr>
          <w:sz w:val="12"/>
        </w:rPr>
        <w:t xml:space="preserve">, particularly from the Global South, has been limited. </w:t>
      </w:r>
      <w:r w:rsidRPr="00BD6A7D">
        <w:rPr>
          <w:rStyle w:val="Emphasis"/>
          <w:highlight w:val="yellow"/>
        </w:rPr>
        <w:t xml:space="preserve">Determinations regarding </w:t>
      </w:r>
      <w:r w:rsidRPr="006A48F6">
        <w:rPr>
          <w:rStyle w:val="Emphasis"/>
        </w:rPr>
        <w:t xml:space="preserve">which </w:t>
      </w:r>
      <w:r w:rsidRPr="00BD6A7D">
        <w:rPr>
          <w:rStyle w:val="Emphasis"/>
          <w:highlight w:val="yellow"/>
        </w:rPr>
        <w:t>states can</w:t>
      </w:r>
      <w:r w:rsidRPr="00BD6A7D">
        <w:rPr>
          <w:rStyle w:val="Emphasis"/>
        </w:rPr>
        <w:t xml:space="preserve"> legally and politically </w:t>
      </w:r>
      <w:r w:rsidRPr="00BD6A7D">
        <w:rPr>
          <w:rStyle w:val="Emphasis"/>
          <w:highlight w:val="yellow"/>
        </w:rPr>
        <w:t>possess</w:t>
      </w:r>
      <w:r w:rsidRPr="00BD6A7D">
        <w:rPr>
          <w:rStyle w:val="Emphasis"/>
        </w:rPr>
        <w:t xml:space="preserve"> nuclear </w:t>
      </w:r>
      <w:r w:rsidRPr="00BD6A7D">
        <w:rPr>
          <w:rStyle w:val="Emphasis"/>
          <w:highlight w:val="yellow"/>
        </w:rPr>
        <w:t>weapons and make non-prolif</w:t>
      </w:r>
      <w:r w:rsidRPr="00BD6A7D">
        <w:rPr>
          <w:rStyle w:val="Emphasis"/>
        </w:rPr>
        <w:t xml:space="preserve">eration </w:t>
      </w:r>
      <w:r w:rsidRPr="00BD6A7D">
        <w:rPr>
          <w:rStyle w:val="Emphasis"/>
          <w:highlight w:val="yellow"/>
        </w:rPr>
        <w:t>policies for others</w:t>
      </w:r>
      <w:r w:rsidRPr="00BD6A7D">
        <w:rPr>
          <w:rStyle w:val="Emphasis"/>
        </w:rPr>
        <w:t xml:space="preserve"> to follow </w:t>
      </w:r>
      <w:r w:rsidRPr="00BD6A7D">
        <w:rPr>
          <w:rStyle w:val="Emphasis"/>
          <w:highlight w:val="yellow"/>
        </w:rPr>
        <w:t>are</w:t>
      </w:r>
      <w:r w:rsidRPr="00BD6A7D">
        <w:rPr>
          <w:rStyle w:val="Emphasis"/>
        </w:rPr>
        <w:t xml:space="preserve"> arguably rooted in the </w:t>
      </w:r>
      <w:r w:rsidRPr="00BD6A7D">
        <w:rPr>
          <w:rStyle w:val="Emphasis"/>
          <w:highlight w:val="yellow"/>
        </w:rPr>
        <w:t>racialised and colonial</w:t>
      </w:r>
      <w:r w:rsidRPr="00BD6A7D">
        <w:rPr>
          <w:rStyle w:val="Emphasis"/>
        </w:rPr>
        <w:t xml:space="preserve"> frameworks</w:t>
      </w:r>
      <w:r w:rsidRPr="00BD6A7D">
        <w:rPr>
          <w:sz w:val="12"/>
        </w:rPr>
        <w:t>.</w:t>
      </w:r>
    </w:p>
    <w:p w14:paraId="19E3E76C" w14:textId="77777777" w:rsidR="006703C7" w:rsidRPr="00BD6A7D" w:rsidRDefault="006703C7" w:rsidP="006703C7">
      <w:pPr>
        <w:rPr>
          <w:sz w:val="12"/>
        </w:rPr>
      </w:pPr>
      <w:r w:rsidRPr="00BD6A7D">
        <w:rPr>
          <w:sz w:val="12"/>
        </w:rPr>
        <w:t xml:space="preserve">The </w:t>
      </w:r>
      <w:r w:rsidRPr="00BD6A7D">
        <w:rPr>
          <w:rStyle w:val="StyleUnderline"/>
        </w:rPr>
        <w:t>instances of racism can be traced back to the early days of the nuclear era with the Manhattan Project. Nuclear weapons policy making regarding the selection of nuclear weapons production sites, nuclear testing sites, and nuclear weapons targets</w:t>
      </w:r>
      <w:r w:rsidRPr="00BD6A7D">
        <w:rPr>
          <w:sz w:val="12"/>
        </w:rPr>
        <w:t xml:space="preserve"> (for example, the debate about the legitimacy of potential targets, including why Hiroshima and Nagasaki were good targets as opposed to the culturally richer Japanese city Kyoto112), as well as nuclear waste disposal sites, depicts racism and discrimination. Many of these sites were located in low-income, and in communities or countries of colour including, Marshall Islands, Navajo reservations, Western Sahara, and the list continues.</w:t>
      </w:r>
    </w:p>
    <w:p w14:paraId="5731E4B6" w14:textId="77777777" w:rsidR="006703C7" w:rsidRPr="00BD6A7D" w:rsidRDefault="006703C7" w:rsidP="006703C7">
      <w:pPr>
        <w:rPr>
          <w:sz w:val="12"/>
        </w:rPr>
      </w:pPr>
      <w:r w:rsidRPr="00BD6A7D">
        <w:rPr>
          <w:sz w:val="12"/>
        </w:rPr>
        <w:t xml:space="preserve">The success of the NPT-based non-proliferation regime in preventing the wider proliferation of nuclear weapons is debatable, as it may also be attributed to independent efforts by states to refuse nuclear weapons, for example, the establishment of nuclear weapons-free zones in Latin America, Africa, Oceania, and Southeast Asia.113 The </w:t>
      </w:r>
      <w:r w:rsidRPr="00BD6A7D">
        <w:rPr>
          <w:rStyle w:val="Emphasis"/>
        </w:rPr>
        <w:t xml:space="preserve">recent trilateral </w:t>
      </w:r>
      <w:r w:rsidRPr="00BD6A7D">
        <w:rPr>
          <w:rStyle w:val="Emphasis"/>
          <w:highlight w:val="yellow"/>
        </w:rPr>
        <w:t>security pact</w:t>
      </w:r>
      <w:r w:rsidRPr="00BD6A7D">
        <w:rPr>
          <w:rStyle w:val="StyleUnderline"/>
        </w:rPr>
        <w:t xml:space="preserve"> between the United States, Australia and the United Kingdom, also known as AUKUS, to share nuclear technology is an example of how extended deterrence commitments while arguably rooted in strategic considerations, can also </w:t>
      </w:r>
      <w:r w:rsidRPr="00BD6A7D">
        <w:rPr>
          <w:rStyle w:val="Emphasis"/>
          <w:highlight w:val="yellow"/>
        </w:rPr>
        <w:t>cede non-prolif</w:t>
      </w:r>
      <w:r w:rsidRPr="00BD6A7D">
        <w:rPr>
          <w:rStyle w:val="Emphasis"/>
        </w:rPr>
        <w:t xml:space="preserve">eration concerns </w:t>
      </w:r>
      <w:r w:rsidRPr="00BD6A7D">
        <w:rPr>
          <w:rStyle w:val="Emphasis"/>
          <w:highlight w:val="yellow"/>
        </w:rPr>
        <w:t>to racial logic</w:t>
      </w:r>
      <w:r w:rsidRPr="00BD6A7D">
        <w:rPr>
          <w:rStyle w:val="StyleUnderline"/>
        </w:rPr>
        <w:t>.</w:t>
      </w:r>
      <w:r w:rsidRPr="00BD6A7D">
        <w:rPr>
          <w:sz w:val="12"/>
        </w:rPr>
        <w:t xml:space="preserve"> The </w:t>
      </w:r>
      <w:r w:rsidRPr="00BD6A7D">
        <w:rPr>
          <w:rStyle w:val="StyleUnderline"/>
          <w:highlight w:val="yellow"/>
        </w:rPr>
        <w:t>civilisational discourse depicts</w:t>
      </w:r>
      <w:r w:rsidRPr="00BD6A7D">
        <w:rPr>
          <w:rStyle w:val="StyleUnderline"/>
        </w:rPr>
        <w:t xml:space="preserve"> that in the post-1945 </w:t>
      </w:r>
      <w:r w:rsidRPr="00BD6A7D">
        <w:rPr>
          <w:rStyle w:val="StyleUnderline"/>
          <w:highlight w:val="yellow"/>
        </w:rPr>
        <w:t>international order, the</w:t>
      </w:r>
      <w:r w:rsidRPr="00BD6A7D">
        <w:rPr>
          <w:rStyle w:val="StyleUnderline"/>
        </w:rPr>
        <w:t xml:space="preserve"> United States and the </w:t>
      </w:r>
      <w:r w:rsidRPr="00BD6A7D">
        <w:rPr>
          <w:rStyle w:val="StyleUnderline"/>
          <w:highlight w:val="yellow"/>
        </w:rPr>
        <w:t xml:space="preserve">West </w:t>
      </w:r>
      <w:r w:rsidRPr="006A48F6">
        <w:rPr>
          <w:rStyle w:val="StyleUnderline"/>
        </w:rPr>
        <w:t xml:space="preserve">have </w:t>
      </w:r>
      <w:r w:rsidRPr="00BD6A7D">
        <w:rPr>
          <w:rStyle w:val="StyleUnderline"/>
          <w:highlight w:val="yellow"/>
        </w:rPr>
        <w:t>aimed to preserve</w:t>
      </w:r>
      <w:r w:rsidRPr="00BD6A7D">
        <w:rPr>
          <w:rStyle w:val="StyleUnderline"/>
        </w:rPr>
        <w:t xml:space="preserve"> their </w:t>
      </w:r>
      <w:r w:rsidRPr="00BD6A7D">
        <w:rPr>
          <w:rStyle w:val="StyleUnderline"/>
          <w:highlight w:val="yellow"/>
        </w:rPr>
        <w:t>military dominance by strengthening</w:t>
      </w:r>
      <w:r w:rsidRPr="00BD6A7D">
        <w:rPr>
          <w:rStyle w:val="StyleUnderline"/>
        </w:rPr>
        <w:t xml:space="preserve"> their own </w:t>
      </w:r>
      <w:r w:rsidRPr="006A48F6">
        <w:rPr>
          <w:rStyle w:val="StyleUnderline"/>
        </w:rPr>
        <w:t xml:space="preserve">armed </w:t>
      </w:r>
      <w:r w:rsidRPr="00BD6A7D">
        <w:rPr>
          <w:rStyle w:val="StyleUnderline"/>
          <w:highlight w:val="yellow"/>
        </w:rPr>
        <w:t xml:space="preserve">forces while suppressing other </w:t>
      </w:r>
      <w:r w:rsidRPr="006A48F6">
        <w:rPr>
          <w:rStyle w:val="StyleUnderline"/>
          <w:highlight w:val="yellow"/>
        </w:rPr>
        <w:t>countries’</w:t>
      </w:r>
      <w:r w:rsidRPr="00BD6A7D">
        <w:rPr>
          <w:rStyle w:val="StyleUnderline"/>
        </w:rPr>
        <w:t xml:space="preserve"> efforts to do the same, as it was </w:t>
      </w:r>
      <w:r w:rsidRPr="00BD6A7D">
        <w:rPr>
          <w:rStyle w:val="StyleUnderline"/>
          <w:highlight w:val="yellow"/>
        </w:rPr>
        <w:t>interpreted as undermining Western control</w:t>
      </w:r>
      <w:r w:rsidRPr="00BD6A7D">
        <w:rPr>
          <w:sz w:val="12"/>
          <w:highlight w:val="yellow"/>
        </w:rPr>
        <w:t>.</w:t>
      </w:r>
    </w:p>
    <w:p w14:paraId="30200916" w14:textId="77777777" w:rsidR="006703C7" w:rsidRPr="00BD6A7D" w:rsidRDefault="006703C7" w:rsidP="006703C7">
      <w:pPr>
        <w:rPr>
          <w:sz w:val="12"/>
        </w:rPr>
      </w:pPr>
      <w:r w:rsidRPr="00BD6A7D">
        <w:rPr>
          <w:sz w:val="12"/>
        </w:rPr>
        <w:t>Human Consequences of Racist Nuclear Weapons Policy Making</w:t>
      </w:r>
    </w:p>
    <w:p w14:paraId="58096B34" w14:textId="77777777" w:rsidR="006703C7" w:rsidRPr="00BD6A7D" w:rsidRDefault="006703C7" w:rsidP="006703C7">
      <w:pPr>
        <w:rPr>
          <w:sz w:val="12"/>
        </w:rPr>
      </w:pPr>
      <w:r w:rsidRPr="00BD6A7D">
        <w:rPr>
          <w:sz w:val="12"/>
        </w:rPr>
        <w:t xml:space="preserve">The </w:t>
      </w:r>
      <w:r w:rsidRPr="00BD6A7D">
        <w:rPr>
          <w:rStyle w:val="StyleUnderline"/>
        </w:rPr>
        <w:t xml:space="preserve">systemic </w:t>
      </w:r>
      <w:r w:rsidRPr="006A48F6">
        <w:rPr>
          <w:rStyle w:val="StyleUnderline"/>
          <w:highlight w:val="yellow"/>
        </w:rPr>
        <w:t>hierarchies of racism</w:t>
      </w:r>
      <w:r w:rsidRPr="00BD6A7D">
        <w:rPr>
          <w:rStyle w:val="StyleUnderline"/>
        </w:rPr>
        <w:t xml:space="preserve">, white supremacy, and colonialism were not only built into the formation of the global nuclear order, but </w:t>
      </w:r>
      <w:r w:rsidRPr="006A48F6">
        <w:rPr>
          <w:rStyle w:val="StyleUnderline"/>
          <w:highlight w:val="yellow"/>
        </w:rPr>
        <w:t>were embedded</w:t>
      </w:r>
      <w:r w:rsidRPr="00BD6A7D">
        <w:rPr>
          <w:rStyle w:val="StyleUnderline"/>
        </w:rPr>
        <w:t xml:space="preserve"> into nuclear weapons production, development, and testing at the outset of the nuclear age</w:t>
      </w:r>
      <w:r w:rsidRPr="00BD6A7D">
        <w:rPr>
          <w:sz w:val="12"/>
        </w:rPr>
        <w:t xml:space="preserve">. </w:t>
      </w:r>
      <w:r w:rsidRPr="00BD6A7D">
        <w:rPr>
          <w:rStyle w:val="Emphasis"/>
        </w:rPr>
        <w:t xml:space="preserve">These </w:t>
      </w:r>
      <w:r w:rsidRPr="006A48F6">
        <w:rPr>
          <w:rStyle w:val="Emphasis"/>
          <w:highlight w:val="yellow"/>
        </w:rPr>
        <w:t>processes privileged certain nations</w:t>
      </w:r>
      <w:r w:rsidRPr="00BD6A7D">
        <w:rPr>
          <w:rStyle w:val="Emphasis"/>
        </w:rPr>
        <w:t xml:space="preserve"> </w:t>
      </w:r>
      <w:r w:rsidRPr="006A48F6">
        <w:rPr>
          <w:rStyle w:val="Emphasis"/>
          <w:highlight w:val="yellow"/>
        </w:rPr>
        <w:t>based on</w:t>
      </w:r>
      <w:r w:rsidRPr="00BD6A7D">
        <w:rPr>
          <w:rStyle w:val="Emphasis"/>
        </w:rPr>
        <w:t xml:space="preserve"> the </w:t>
      </w:r>
      <w:r w:rsidRPr="006A48F6">
        <w:rPr>
          <w:rStyle w:val="Emphasis"/>
          <w:highlight w:val="yellow"/>
        </w:rPr>
        <w:t>colonial</w:t>
      </w:r>
      <w:r w:rsidRPr="00BD6A7D">
        <w:rPr>
          <w:rStyle w:val="Emphasis"/>
        </w:rPr>
        <w:t xml:space="preserve"> power </w:t>
      </w:r>
      <w:r w:rsidRPr="006A48F6">
        <w:rPr>
          <w:rStyle w:val="Emphasis"/>
          <w:highlight w:val="yellow"/>
        </w:rPr>
        <w:t>dynamics and established them as arbiters of nuclear legitimacy</w:t>
      </w:r>
      <w:r w:rsidRPr="00BD6A7D">
        <w:rPr>
          <w:rStyle w:val="Emphasis"/>
        </w:rPr>
        <w:t xml:space="preserve"> which is depicted by the politically neutral view of proliferation, ignorance of drivers of proliferation, and perpetuation of global power imbalances.</w:t>
      </w:r>
      <w:r w:rsidRPr="00BD6A7D">
        <w:rPr>
          <w:sz w:val="12"/>
        </w:rPr>
        <w:t xml:space="preserve"> Their </w:t>
      </w:r>
      <w:r w:rsidRPr="00BD6A7D">
        <w:rPr>
          <w:rStyle w:val="StyleUnderline"/>
        </w:rPr>
        <w:t>consequences have lasted to this day</w:t>
      </w:r>
      <w:r w:rsidRPr="00BD6A7D">
        <w:rPr>
          <w:sz w:val="12"/>
        </w:rPr>
        <w:t xml:space="preserve">. The extensive nuclear testing during the Cold War had the same profound impacts on global (marginalised) communities as a nuclear war. </w:t>
      </w:r>
      <w:r w:rsidRPr="00BD6A7D">
        <w:rPr>
          <w:rStyle w:val="StyleUnderline"/>
        </w:rPr>
        <w:t xml:space="preserve">Despite no nuclear exchange between the nuclear weapons states, it was the </w:t>
      </w:r>
      <w:r w:rsidRPr="006A48F6">
        <w:rPr>
          <w:rStyle w:val="StyleUnderline"/>
          <w:highlight w:val="yellow"/>
        </w:rPr>
        <w:t xml:space="preserve">non-nuclear </w:t>
      </w:r>
      <w:r w:rsidRPr="006A48F6">
        <w:rPr>
          <w:rStyle w:val="StyleUnderline"/>
        </w:rPr>
        <w:t xml:space="preserve">weapon </w:t>
      </w:r>
      <w:r w:rsidRPr="006A48F6">
        <w:rPr>
          <w:rStyle w:val="StyleUnderline"/>
          <w:highlight w:val="yellow"/>
        </w:rPr>
        <w:t>states</w:t>
      </w:r>
      <w:r w:rsidRPr="00BD6A7D">
        <w:rPr>
          <w:rStyle w:val="StyleUnderline"/>
        </w:rPr>
        <w:t xml:space="preserve"> which </w:t>
      </w:r>
      <w:r w:rsidRPr="006A48F6">
        <w:rPr>
          <w:rStyle w:val="StyleUnderline"/>
          <w:highlight w:val="yellow"/>
        </w:rPr>
        <w:t>suffered the consequences</w:t>
      </w:r>
      <w:r w:rsidRPr="00BD6A7D">
        <w:rPr>
          <w:rStyle w:val="StyleUnderline"/>
        </w:rPr>
        <w:t xml:space="preserve"> of radioactive fallout by experiencing early mortality, disease, displacement, and contamination of food sources and ecosystems</w:t>
      </w:r>
      <w:r w:rsidRPr="00BD6A7D">
        <w:rPr>
          <w:sz w:val="12"/>
        </w:rPr>
        <w:t>.114</w:t>
      </w:r>
    </w:p>
    <w:p w14:paraId="55C335B1" w14:textId="77777777" w:rsidR="006703C7" w:rsidRPr="006703C7" w:rsidRDefault="006703C7" w:rsidP="006703C7"/>
    <w:p w14:paraId="65C12868" w14:textId="762802E5" w:rsidR="00D61D26" w:rsidRDefault="00063616" w:rsidP="00063616">
      <w:pPr>
        <w:pStyle w:val="Heading2"/>
      </w:pPr>
      <w:r>
        <w:t>OFF</w:t>
      </w:r>
    </w:p>
    <w:p w14:paraId="5771C1FE" w14:textId="513B08A7" w:rsidR="00063616" w:rsidRDefault="00063616" w:rsidP="00063616">
      <w:pPr>
        <w:pStyle w:val="Heading4"/>
      </w:pPr>
      <w:r>
        <w:t xml:space="preserve">The United States Federal Government should: </w:t>
      </w:r>
    </w:p>
    <w:p w14:paraId="4FD928A5" w14:textId="77777777" w:rsidR="00063616" w:rsidRDefault="00063616" w:rsidP="00063616">
      <w:pPr>
        <w:keepNext/>
        <w:keepLines/>
        <w:spacing w:before="40" w:after="0"/>
        <w:outlineLvl w:val="3"/>
        <w:rPr>
          <w:rFonts w:asciiTheme="minorHAnsi" w:eastAsia="DengXian Light" w:hAnsiTheme="minorHAnsi" w:cstheme="minorHAnsi"/>
          <w:b/>
          <w:iCs/>
          <w:sz w:val="26"/>
        </w:rPr>
      </w:pPr>
      <w:r w:rsidRPr="00D01E56">
        <w:rPr>
          <w:rFonts w:asciiTheme="minorHAnsi" w:eastAsia="DengXian Light" w:hAnsiTheme="minorHAnsi" w:cstheme="minorHAnsi"/>
          <w:b/>
          <w:iCs/>
          <w:sz w:val="26"/>
        </w:rPr>
        <w:t>--- Induce allies into democracy promotion through containing authoritarians, sanctions, and sponsoring regime change.</w:t>
      </w:r>
    </w:p>
    <w:p w14:paraId="29175A0D" w14:textId="77777777" w:rsidR="00063616" w:rsidRDefault="00063616" w:rsidP="00063616">
      <w:pPr>
        <w:keepNext/>
        <w:keepLines/>
        <w:spacing w:before="40" w:after="0"/>
        <w:outlineLvl w:val="3"/>
        <w:rPr>
          <w:rFonts w:asciiTheme="minorHAnsi" w:eastAsia="DengXian Light" w:hAnsiTheme="minorHAnsi" w:cstheme="minorHAnsi"/>
          <w:b/>
          <w:iCs/>
          <w:sz w:val="26"/>
        </w:rPr>
      </w:pPr>
      <w:r w:rsidRPr="00D01E56">
        <w:rPr>
          <w:rFonts w:asciiTheme="minorHAnsi" w:eastAsia="DengXian Light" w:hAnsiTheme="minorHAnsi" w:cstheme="minorHAnsi"/>
          <w:b/>
          <w:iCs/>
          <w:sz w:val="26"/>
        </w:rPr>
        <w:t>--- Pass voting rights legislation that mandates ranked choice voting and publicly financed elections for all primary and general elections and require nonpartisan redistricting.</w:t>
      </w:r>
    </w:p>
    <w:p w14:paraId="0D88811A" w14:textId="77777777" w:rsidR="00063616" w:rsidRDefault="00063616" w:rsidP="00063616">
      <w:pPr>
        <w:pStyle w:val="Heading4"/>
      </w:pPr>
      <w:r>
        <w:t>--- publicly acknowledge US defense assistance in Taiwan and pledge to defend Taiwan;</w:t>
      </w:r>
    </w:p>
    <w:p w14:paraId="48CD85CE" w14:textId="77777777" w:rsidR="00063616" w:rsidRDefault="00063616" w:rsidP="00063616">
      <w:pPr>
        <w:pStyle w:val="Heading4"/>
      </w:pPr>
      <w:r>
        <w:t>--- increase security assistance to Taiwan;</w:t>
      </w:r>
    </w:p>
    <w:p w14:paraId="2FEF4FE4" w14:textId="0C8227C5" w:rsidR="00063616" w:rsidRPr="00063616" w:rsidRDefault="00063616" w:rsidP="00063616">
      <w:pPr>
        <w:pStyle w:val="Heading4"/>
      </w:pPr>
      <w:r>
        <w:rPr>
          <w:rFonts w:asciiTheme="minorHAnsi" w:hAnsiTheme="minorHAnsi" w:cstheme="minorHAnsi"/>
        </w:rPr>
        <w:t xml:space="preserve">--- </w:t>
      </w:r>
      <w:r w:rsidRPr="00F24190">
        <w:rPr>
          <w:rFonts w:asciiTheme="minorHAnsi" w:hAnsiTheme="minorHAnsi" w:cstheme="minorHAnsi"/>
        </w:rPr>
        <w:t xml:space="preserve">substantially increase </w:t>
      </w:r>
      <w:r>
        <w:rPr>
          <w:rFonts w:asciiTheme="minorHAnsi" w:hAnsiTheme="minorHAnsi" w:cstheme="minorHAnsi"/>
        </w:rPr>
        <w:t xml:space="preserve">its </w:t>
      </w:r>
      <w:r w:rsidRPr="00BF13C8">
        <w:t>intelligence surveillance reconnaissance</w:t>
      </w:r>
      <w:r w:rsidRPr="008F61D4">
        <w:t xml:space="preserve"> </w:t>
      </w:r>
      <w:r>
        <w:t>of the Russian Federation</w:t>
      </w:r>
    </w:p>
    <w:p w14:paraId="0C5F5F79" w14:textId="77777777" w:rsidR="00063616" w:rsidRPr="00063616" w:rsidRDefault="00063616" w:rsidP="00063616"/>
    <w:p w14:paraId="508901E2" w14:textId="77777777" w:rsidR="00063616" w:rsidRPr="00D01E56" w:rsidRDefault="00063616" w:rsidP="00063616">
      <w:pPr>
        <w:keepNext/>
        <w:keepLines/>
        <w:spacing w:before="40" w:after="0"/>
        <w:outlineLvl w:val="3"/>
        <w:rPr>
          <w:rFonts w:asciiTheme="minorHAnsi" w:eastAsia="DengXian Light" w:hAnsiTheme="minorHAnsi" w:cstheme="minorHAnsi"/>
          <w:b/>
          <w:iCs/>
          <w:sz w:val="26"/>
        </w:rPr>
      </w:pPr>
      <w:r w:rsidRPr="00D01E56">
        <w:rPr>
          <w:rFonts w:asciiTheme="minorHAnsi" w:eastAsia="DengXian Light" w:hAnsiTheme="minorHAnsi" w:cstheme="minorHAnsi"/>
          <w:b/>
          <w:iCs/>
          <w:sz w:val="26"/>
        </w:rPr>
        <w:t xml:space="preserve">Solves extremism and gerrymandering </w:t>
      </w:r>
    </w:p>
    <w:p w14:paraId="331A0F79" w14:textId="77777777" w:rsidR="00063616" w:rsidRPr="00D01E56" w:rsidRDefault="00063616" w:rsidP="00063616">
      <w:pPr>
        <w:rPr>
          <w:rFonts w:asciiTheme="minorHAnsi" w:eastAsia="Aptos" w:hAnsiTheme="minorHAnsi" w:cstheme="minorHAnsi"/>
        </w:rPr>
      </w:pPr>
      <w:r w:rsidRPr="00D01E56">
        <w:rPr>
          <w:rFonts w:asciiTheme="minorHAnsi" w:eastAsia="Aptos" w:hAnsiTheme="minorHAnsi" w:cstheme="minorHAnsi"/>
          <w:b/>
          <w:bCs/>
          <w:sz w:val="26"/>
        </w:rPr>
        <w:t>Pildes 22</w:t>
      </w:r>
      <w:r w:rsidRPr="00D01E56">
        <w:rPr>
          <w:rFonts w:asciiTheme="minorHAnsi" w:eastAsia="Aptos" w:hAnsiTheme="minorHAnsi" w:cstheme="minorHAnsi"/>
        </w:rPr>
        <w:t xml:space="preserve"> [Richard Pildes, a constitutional law professor at New York University’s School of Law and one of the country’s leading experts on election law and democracy, from an interview by Fredreka Schouten, CNN reporter; “Can ranked-choice voting save American democracy? We ask an expert”; CNN Politics; July 12, 2022; https://www.cnn.com/2022/07/12/politics/ranked-choice-voting-ctzn/index.html]//eleanor</w:t>
      </w:r>
    </w:p>
    <w:p w14:paraId="09D05CAB" w14:textId="77777777" w:rsidR="00063616" w:rsidRPr="00D01E56" w:rsidRDefault="00063616" w:rsidP="00063616">
      <w:pPr>
        <w:rPr>
          <w:rFonts w:asciiTheme="minorHAnsi" w:eastAsia="Aptos" w:hAnsiTheme="minorHAnsi" w:cstheme="minorHAnsi"/>
          <w:sz w:val="14"/>
        </w:rPr>
      </w:pPr>
      <w:r w:rsidRPr="00D01E56">
        <w:rPr>
          <w:rFonts w:asciiTheme="minorHAnsi" w:eastAsia="Aptos" w:hAnsiTheme="minorHAnsi" w:cstheme="minorHAnsi"/>
          <w:sz w:val="14"/>
        </w:rPr>
        <w:t xml:space="preserve">Q: In a New York Times op-ed earlier this year, you described </w:t>
      </w:r>
      <w:r w:rsidRPr="00D01E56">
        <w:rPr>
          <w:rFonts w:asciiTheme="minorHAnsi" w:eastAsia="Aptos" w:hAnsiTheme="minorHAnsi" w:cstheme="minorHAnsi"/>
          <w:b/>
          <w:iCs/>
          <w:highlight w:val="green"/>
          <w:u w:val="single"/>
        </w:rPr>
        <w:t>ranked-choice voting</w:t>
      </w:r>
      <w:r w:rsidRPr="00D01E56">
        <w:rPr>
          <w:rFonts w:asciiTheme="minorHAnsi" w:eastAsia="Aptos" w:hAnsiTheme="minorHAnsi" w:cstheme="minorHAnsi"/>
          <w:sz w:val="14"/>
        </w:rPr>
        <w:t xml:space="preserve"> as offering </w:t>
      </w:r>
      <w:r w:rsidRPr="00D01E56">
        <w:rPr>
          <w:rFonts w:asciiTheme="minorHAnsi" w:eastAsia="Aptos" w:hAnsiTheme="minorHAnsi" w:cstheme="minorHAnsi"/>
          <w:u w:val="single"/>
        </w:rPr>
        <w:t>promise</w:t>
      </w:r>
      <w:r w:rsidRPr="00D01E56">
        <w:rPr>
          <w:rFonts w:asciiTheme="minorHAnsi" w:eastAsia="Aptos" w:hAnsiTheme="minorHAnsi" w:cstheme="minorHAnsi"/>
          <w:sz w:val="14"/>
        </w:rPr>
        <w:t xml:space="preserve"> in helping </w:t>
      </w:r>
      <w:r w:rsidRPr="00D01E56">
        <w:rPr>
          <w:rFonts w:asciiTheme="minorHAnsi" w:eastAsia="Aptos" w:hAnsiTheme="minorHAnsi" w:cstheme="minorHAnsi"/>
          <w:u w:val="single"/>
        </w:rPr>
        <w:t>to</w:t>
      </w:r>
      <w:r w:rsidRPr="00D01E56">
        <w:rPr>
          <w:rFonts w:asciiTheme="minorHAnsi" w:eastAsia="Aptos" w:hAnsiTheme="minorHAnsi" w:cstheme="minorHAnsi"/>
          <w:sz w:val="14"/>
        </w:rPr>
        <w:t xml:space="preserve"> “</w:t>
      </w:r>
      <w:r w:rsidRPr="00D01E56">
        <w:rPr>
          <w:rFonts w:asciiTheme="minorHAnsi" w:eastAsia="Aptos" w:hAnsiTheme="minorHAnsi" w:cstheme="minorHAnsi"/>
          <w:highlight w:val="green"/>
          <w:u w:val="single"/>
        </w:rPr>
        <w:t>mitigate</w:t>
      </w:r>
      <w:r w:rsidRPr="00D01E56">
        <w:rPr>
          <w:rFonts w:asciiTheme="minorHAnsi" w:eastAsia="Aptos" w:hAnsiTheme="minorHAnsi" w:cstheme="minorHAnsi"/>
          <w:sz w:val="14"/>
        </w:rPr>
        <w:t xml:space="preserve"> the forces of </w:t>
      </w:r>
      <w:r w:rsidRPr="00D01E56">
        <w:rPr>
          <w:rFonts w:asciiTheme="minorHAnsi" w:eastAsia="Aptos" w:hAnsiTheme="minorHAnsi" w:cstheme="minorHAnsi"/>
          <w:b/>
          <w:iCs/>
          <w:highlight w:val="green"/>
          <w:u w:val="single"/>
        </w:rPr>
        <w:t>extremism</w:t>
      </w:r>
      <w:r w:rsidRPr="00D01E56">
        <w:rPr>
          <w:rFonts w:asciiTheme="minorHAnsi" w:eastAsia="Aptos" w:hAnsiTheme="minorHAnsi" w:cstheme="minorHAnsi"/>
          <w:sz w:val="14"/>
        </w:rPr>
        <w:t xml:space="preserve"> in our politics.” Can you expand on that?</w:t>
      </w:r>
    </w:p>
    <w:p w14:paraId="197FB915" w14:textId="77777777" w:rsidR="00063616" w:rsidRPr="00D01E56" w:rsidRDefault="00063616" w:rsidP="00063616">
      <w:pPr>
        <w:rPr>
          <w:rFonts w:asciiTheme="minorHAnsi" w:eastAsia="Aptos" w:hAnsiTheme="minorHAnsi" w:cstheme="minorHAnsi"/>
          <w:u w:val="single"/>
        </w:rPr>
      </w:pPr>
      <w:r w:rsidRPr="00D01E56">
        <w:rPr>
          <w:rFonts w:asciiTheme="minorHAnsi" w:eastAsia="Aptos" w:hAnsiTheme="minorHAnsi" w:cstheme="minorHAnsi"/>
          <w:sz w:val="14"/>
        </w:rPr>
        <w:t xml:space="preserve">Our </w:t>
      </w:r>
      <w:r w:rsidRPr="00D01E56">
        <w:rPr>
          <w:rFonts w:asciiTheme="minorHAnsi" w:eastAsia="Aptos" w:hAnsiTheme="minorHAnsi" w:cstheme="minorHAnsi"/>
          <w:u w:val="single"/>
        </w:rPr>
        <w:t>traditional system of plurality-vote winners means factional candidates in crowded primary elections can end up winning nomination</w:t>
      </w:r>
      <w:r w:rsidRPr="00D01E56">
        <w:rPr>
          <w:rFonts w:asciiTheme="minorHAnsi" w:eastAsia="Aptos" w:hAnsiTheme="minorHAnsi" w:cstheme="minorHAnsi"/>
          <w:sz w:val="14"/>
        </w:rPr>
        <w:t xml:space="preserve">. In a crowded field, winning 30% of the vote can be enough to win the contest. If two candidates like that emerge from the two parties’ primaries, </w:t>
      </w:r>
      <w:r w:rsidRPr="00D01E56">
        <w:rPr>
          <w:rFonts w:asciiTheme="minorHAnsi" w:eastAsia="Aptos" w:hAnsiTheme="minorHAnsi" w:cstheme="minorHAnsi"/>
          <w:u w:val="single"/>
        </w:rPr>
        <w:t xml:space="preserve">voters end up faced with a choice between two factional candidates – who might be two </w:t>
      </w:r>
      <w:r w:rsidRPr="00D01E56">
        <w:rPr>
          <w:rFonts w:asciiTheme="minorHAnsi" w:eastAsia="Aptos" w:hAnsiTheme="minorHAnsi" w:cstheme="minorHAnsi"/>
          <w:b/>
          <w:iCs/>
          <w:u w:val="single"/>
        </w:rPr>
        <w:t>ideologically extreme candidates</w:t>
      </w:r>
      <w:r w:rsidRPr="00D01E56">
        <w:rPr>
          <w:rFonts w:asciiTheme="minorHAnsi" w:eastAsia="Aptos" w:hAnsiTheme="minorHAnsi" w:cstheme="minorHAnsi"/>
          <w:u w:val="single"/>
        </w:rPr>
        <w:t>.</w:t>
      </w:r>
    </w:p>
    <w:p w14:paraId="53EC0D81" w14:textId="77777777" w:rsidR="00063616" w:rsidRPr="00D01E56" w:rsidRDefault="00063616" w:rsidP="00063616">
      <w:pPr>
        <w:rPr>
          <w:rFonts w:asciiTheme="minorHAnsi" w:eastAsia="Aptos" w:hAnsiTheme="minorHAnsi" w:cstheme="minorHAnsi"/>
          <w:sz w:val="14"/>
        </w:rPr>
      </w:pPr>
      <w:r w:rsidRPr="00D01E56">
        <w:rPr>
          <w:rFonts w:asciiTheme="minorHAnsi" w:eastAsia="Aptos" w:hAnsiTheme="minorHAnsi" w:cstheme="minorHAnsi"/>
          <w:sz w:val="14"/>
        </w:rPr>
        <w:t xml:space="preserve">In addition, </w:t>
      </w:r>
      <w:r w:rsidRPr="00D01E56">
        <w:rPr>
          <w:rFonts w:asciiTheme="minorHAnsi" w:eastAsia="Aptos" w:hAnsiTheme="minorHAnsi" w:cstheme="minorHAnsi"/>
          <w:u w:val="single"/>
        </w:rPr>
        <w:t>this</w:t>
      </w:r>
      <w:r w:rsidRPr="00D01E56">
        <w:rPr>
          <w:rFonts w:asciiTheme="minorHAnsi" w:eastAsia="Aptos" w:hAnsiTheme="minorHAnsi" w:cstheme="minorHAnsi"/>
          <w:sz w:val="14"/>
        </w:rPr>
        <w:t xml:space="preserve"> system </w:t>
      </w:r>
      <w:r w:rsidRPr="00D01E56">
        <w:rPr>
          <w:rFonts w:asciiTheme="minorHAnsi" w:eastAsia="Aptos" w:hAnsiTheme="minorHAnsi" w:cstheme="minorHAnsi"/>
          <w:u w:val="single"/>
        </w:rPr>
        <w:t>encourages negative styles of campaigning, because candidates are</w:t>
      </w:r>
      <w:r w:rsidRPr="00D01E56">
        <w:rPr>
          <w:rFonts w:asciiTheme="minorHAnsi" w:eastAsia="Aptos" w:hAnsiTheme="minorHAnsi" w:cstheme="minorHAnsi"/>
          <w:sz w:val="14"/>
        </w:rPr>
        <w:t xml:space="preserve"> essentially </w:t>
      </w:r>
      <w:r w:rsidRPr="00D01E56">
        <w:rPr>
          <w:rFonts w:asciiTheme="minorHAnsi" w:eastAsia="Aptos" w:hAnsiTheme="minorHAnsi" w:cstheme="minorHAnsi"/>
          <w:u w:val="single"/>
        </w:rPr>
        <w:t>pitted head-to-head</w:t>
      </w:r>
      <w:r w:rsidRPr="00D01E56">
        <w:rPr>
          <w:rFonts w:asciiTheme="minorHAnsi" w:eastAsia="Aptos" w:hAnsiTheme="minorHAnsi" w:cstheme="minorHAnsi"/>
          <w:sz w:val="14"/>
        </w:rPr>
        <w:t xml:space="preserve">. </w:t>
      </w:r>
      <w:r w:rsidRPr="00D01E56">
        <w:rPr>
          <w:rFonts w:asciiTheme="minorHAnsi" w:eastAsia="Aptos" w:hAnsiTheme="minorHAnsi" w:cstheme="minorHAnsi"/>
          <w:u w:val="single"/>
        </w:rPr>
        <w:t>It also raises the risks that third party or independent candidates will become spoiler candidates – they will take away votes from candidates who have similar positions to their own, and thereby enable candidates with whom they strongly disagree to get elected.</w:t>
      </w:r>
      <w:r w:rsidRPr="00D01E56">
        <w:rPr>
          <w:rFonts w:asciiTheme="minorHAnsi" w:eastAsia="Aptos" w:hAnsiTheme="minorHAnsi" w:cstheme="minorHAnsi"/>
          <w:sz w:val="14"/>
        </w:rPr>
        <w:t xml:space="preserve"> As a concrete example, in 2000, Ralph Nader likely attracted enough voters who would otherwise have voted for Al Gore to enable George W. Bush to win Florida – and thus become President.</w:t>
      </w:r>
    </w:p>
    <w:p w14:paraId="21CEF484" w14:textId="77777777" w:rsidR="00063616" w:rsidRPr="00D01E56" w:rsidRDefault="00063616" w:rsidP="00063616">
      <w:pPr>
        <w:rPr>
          <w:rFonts w:asciiTheme="minorHAnsi" w:eastAsia="Aptos" w:hAnsiTheme="minorHAnsi" w:cstheme="minorHAnsi"/>
          <w:u w:val="single"/>
        </w:rPr>
      </w:pPr>
      <w:r w:rsidRPr="00D01E56">
        <w:rPr>
          <w:rFonts w:asciiTheme="minorHAnsi" w:eastAsia="Aptos" w:hAnsiTheme="minorHAnsi" w:cstheme="minorHAnsi"/>
          <w:u w:val="single"/>
        </w:rPr>
        <w:t>RCV</w:t>
      </w:r>
      <w:r w:rsidRPr="00D01E56">
        <w:rPr>
          <w:rFonts w:asciiTheme="minorHAnsi" w:eastAsia="Aptos" w:hAnsiTheme="minorHAnsi" w:cstheme="minorHAnsi"/>
          <w:sz w:val="14"/>
        </w:rPr>
        <w:t xml:space="preserve">, by contrast, </w:t>
      </w:r>
      <w:r w:rsidRPr="00D01E56">
        <w:rPr>
          <w:rFonts w:asciiTheme="minorHAnsi" w:eastAsia="Aptos" w:hAnsiTheme="minorHAnsi" w:cstheme="minorHAnsi"/>
          <w:highlight w:val="green"/>
          <w:u w:val="single"/>
        </w:rPr>
        <w:t>encourages</w:t>
      </w:r>
      <w:r w:rsidRPr="00D01E56">
        <w:rPr>
          <w:rFonts w:asciiTheme="minorHAnsi" w:eastAsia="Aptos" w:hAnsiTheme="minorHAnsi" w:cstheme="minorHAnsi"/>
          <w:u w:val="single"/>
        </w:rPr>
        <w:t xml:space="preserve"> the election of </w:t>
      </w:r>
      <w:r w:rsidRPr="00D01E56">
        <w:rPr>
          <w:rFonts w:asciiTheme="minorHAnsi" w:eastAsia="Aptos" w:hAnsiTheme="minorHAnsi" w:cstheme="minorHAnsi"/>
          <w:highlight w:val="green"/>
          <w:u w:val="single"/>
        </w:rPr>
        <w:t>candidates with</w:t>
      </w:r>
      <w:r w:rsidRPr="00D01E56">
        <w:rPr>
          <w:rFonts w:asciiTheme="minorHAnsi" w:eastAsia="Aptos" w:hAnsiTheme="minorHAnsi" w:cstheme="minorHAnsi"/>
          <w:u w:val="single"/>
        </w:rPr>
        <w:t xml:space="preserve"> the </w:t>
      </w:r>
      <w:r w:rsidRPr="00D01E56">
        <w:rPr>
          <w:rFonts w:asciiTheme="minorHAnsi" w:eastAsia="Aptos" w:hAnsiTheme="minorHAnsi" w:cstheme="minorHAnsi"/>
          <w:b/>
          <w:iCs/>
          <w:highlight w:val="green"/>
          <w:u w:val="single"/>
        </w:rPr>
        <w:t>broadest electoral appeal</w:t>
      </w:r>
      <w:r w:rsidRPr="00D01E56">
        <w:rPr>
          <w:rFonts w:asciiTheme="minorHAnsi" w:eastAsia="Aptos" w:hAnsiTheme="minorHAnsi" w:cstheme="minorHAnsi"/>
          <w:sz w:val="14"/>
          <w:highlight w:val="green"/>
        </w:rPr>
        <w:t>.</w:t>
      </w:r>
      <w:r w:rsidRPr="00D01E56">
        <w:rPr>
          <w:rFonts w:asciiTheme="minorHAnsi" w:eastAsia="Aptos" w:hAnsiTheme="minorHAnsi" w:cstheme="minorHAnsi"/>
          <w:sz w:val="14"/>
        </w:rPr>
        <w:t xml:space="preserve"> </w:t>
      </w:r>
      <w:r w:rsidRPr="00D01E56">
        <w:rPr>
          <w:rFonts w:asciiTheme="minorHAnsi" w:eastAsia="Aptos" w:hAnsiTheme="minorHAnsi" w:cstheme="minorHAnsi"/>
          <w:u w:val="single"/>
        </w:rPr>
        <w:t>It also makes it likely that candidates who win will have the support of a majority of voters.</w:t>
      </w:r>
      <w:r w:rsidRPr="00D01E56">
        <w:rPr>
          <w:rFonts w:asciiTheme="minorHAnsi" w:eastAsia="Aptos" w:hAnsiTheme="minorHAnsi" w:cstheme="minorHAnsi"/>
          <w:sz w:val="14"/>
        </w:rPr>
        <w:t xml:space="preserve"> A factional candidate might get 30% of the vote, but if that candidate doesn’t attract wider support, they won’t succeed in an RCV system. The system encourages candidates to reach out to voters who might not prefer that candidate as their first choice, but whom the candidate still wants to persuade to rank them second or third. In that way, </w:t>
      </w:r>
      <w:r w:rsidRPr="00D01E56">
        <w:rPr>
          <w:rFonts w:asciiTheme="minorHAnsi" w:eastAsia="Aptos" w:hAnsiTheme="minorHAnsi" w:cstheme="minorHAnsi"/>
          <w:u w:val="single"/>
        </w:rPr>
        <w:t>it also encourages less hostile forms of campaigning</w:t>
      </w:r>
      <w:r w:rsidRPr="00D01E56">
        <w:rPr>
          <w:rFonts w:asciiTheme="minorHAnsi" w:eastAsia="Aptos" w:hAnsiTheme="minorHAnsi" w:cstheme="minorHAnsi"/>
          <w:sz w:val="14"/>
        </w:rPr>
        <w:t xml:space="preserve">. </w:t>
      </w:r>
      <w:r w:rsidRPr="00D01E56">
        <w:rPr>
          <w:rFonts w:asciiTheme="minorHAnsi" w:eastAsia="Aptos" w:hAnsiTheme="minorHAnsi" w:cstheme="minorHAnsi"/>
          <w:u w:val="single"/>
        </w:rPr>
        <w:t>I do not want to brutally tear down an opposing candidate, because I want their supporters still to think well enough of me to rank me second or third.</w:t>
      </w:r>
    </w:p>
    <w:p w14:paraId="1B873FF3" w14:textId="77777777" w:rsidR="00063616" w:rsidRPr="00D01E56" w:rsidRDefault="00063616" w:rsidP="00063616">
      <w:pPr>
        <w:rPr>
          <w:rFonts w:asciiTheme="minorHAnsi" w:eastAsia="Aptos" w:hAnsiTheme="minorHAnsi" w:cstheme="minorHAnsi"/>
          <w:sz w:val="14"/>
        </w:rPr>
      </w:pPr>
      <w:r w:rsidRPr="00D01E56">
        <w:rPr>
          <w:rFonts w:asciiTheme="minorHAnsi" w:eastAsia="Aptos" w:hAnsiTheme="minorHAnsi" w:cstheme="minorHAnsi"/>
          <w:u w:val="single"/>
        </w:rPr>
        <w:t>RCV</w:t>
      </w:r>
      <w:r w:rsidRPr="00D01E56">
        <w:rPr>
          <w:rFonts w:asciiTheme="minorHAnsi" w:eastAsia="Aptos" w:hAnsiTheme="minorHAnsi" w:cstheme="minorHAnsi"/>
          <w:sz w:val="14"/>
        </w:rPr>
        <w:t xml:space="preserve"> also </w:t>
      </w:r>
      <w:r w:rsidRPr="00D01E56">
        <w:rPr>
          <w:rFonts w:asciiTheme="minorHAnsi" w:eastAsia="Aptos" w:hAnsiTheme="minorHAnsi" w:cstheme="minorHAnsi"/>
          <w:u w:val="single"/>
        </w:rPr>
        <w:t>reduces the risk of spoiler candidates and so does not force voters into artificial choices</w:t>
      </w:r>
      <w:r w:rsidRPr="00D01E56">
        <w:rPr>
          <w:rFonts w:asciiTheme="minorHAnsi" w:eastAsia="Aptos" w:hAnsiTheme="minorHAnsi" w:cstheme="minorHAnsi"/>
          <w:sz w:val="14"/>
        </w:rPr>
        <w:t>. Suppose a moderate and a progressive (or staunch conservative) are running. I might prefer the progressive, but worry about whether that candidate is electable, and I have to decide whether to vote my sincere preference or vote for the more electable candidate. But with RCV, I can rank the progressive first and if they do not have enough votes, my vote will transfer to the moderate candidate.</w:t>
      </w:r>
    </w:p>
    <w:p w14:paraId="2EAD1882" w14:textId="77777777" w:rsidR="00063616" w:rsidRPr="00D01E56" w:rsidRDefault="00063616" w:rsidP="00063616">
      <w:pPr>
        <w:rPr>
          <w:rFonts w:asciiTheme="minorHAnsi" w:eastAsia="Aptos" w:hAnsiTheme="minorHAnsi" w:cstheme="minorHAnsi"/>
          <w:sz w:val="14"/>
        </w:rPr>
      </w:pPr>
      <w:r w:rsidRPr="00D01E56">
        <w:rPr>
          <w:rFonts w:asciiTheme="minorHAnsi" w:eastAsia="Aptos" w:hAnsiTheme="minorHAnsi" w:cstheme="minorHAnsi"/>
          <w:sz w:val="14"/>
        </w:rPr>
        <w:t xml:space="preserve">Q: Where has it worked? And do you expect it to spread elsewhere? </w:t>
      </w:r>
      <w:r w:rsidRPr="00D01E56">
        <w:rPr>
          <w:rFonts w:asciiTheme="minorHAnsi" w:eastAsia="Aptos" w:hAnsiTheme="minorHAnsi" w:cstheme="minorHAnsi"/>
          <w:u w:val="single"/>
        </w:rPr>
        <w:t>Six states – Alabama, Arizona, Georgia, Louisiana, Mississippi and South Carolina – use RCV for military and overseas voters</w:t>
      </w:r>
      <w:r w:rsidRPr="00D01E56">
        <w:rPr>
          <w:rFonts w:asciiTheme="minorHAnsi" w:eastAsia="Aptos" w:hAnsiTheme="minorHAnsi" w:cstheme="minorHAnsi"/>
          <w:sz w:val="14"/>
        </w:rPr>
        <w:t xml:space="preserve">. (They are used in the event a runoff election is required, for which those voters will not have enough time to receive and cast a runoff ballot.) </w:t>
      </w:r>
      <w:r w:rsidRPr="00D01E56">
        <w:rPr>
          <w:rFonts w:asciiTheme="minorHAnsi" w:eastAsia="Aptos" w:hAnsiTheme="minorHAnsi" w:cstheme="minorHAnsi"/>
          <w:u w:val="single"/>
        </w:rPr>
        <w:t>Some political parties use it for their nomination contests</w:t>
      </w:r>
      <w:r w:rsidRPr="00D01E56">
        <w:rPr>
          <w:rFonts w:asciiTheme="minorHAnsi" w:eastAsia="Aptos" w:hAnsiTheme="minorHAnsi" w:cstheme="minorHAnsi"/>
          <w:sz w:val="14"/>
        </w:rPr>
        <w:t xml:space="preserve">; the Virginia GOP just used it at the nominating convention that led to Glenn Youngkin receiving the GOP nomination for governor. In the 2020 presidential contest, five states used RCV in the Democratic primaries or caucuses. </w:t>
      </w:r>
      <w:r w:rsidRPr="00D01E56">
        <w:rPr>
          <w:rFonts w:asciiTheme="minorHAnsi" w:eastAsia="Aptos" w:hAnsiTheme="minorHAnsi" w:cstheme="minorHAnsi"/>
          <w:u w:val="single"/>
        </w:rPr>
        <w:t xml:space="preserve">The only statewide use of RCV until recently has been in Maine; Alaska will now become the second state. </w:t>
      </w:r>
      <w:r w:rsidRPr="00D01E56">
        <w:rPr>
          <w:rFonts w:asciiTheme="minorHAnsi" w:eastAsia="Aptos" w:hAnsiTheme="minorHAnsi" w:cstheme="minorHAnsi"/>
          <w:sz w:val="14"/>
        </w:rPr>
        <w:t xml:space="preserve">We have much more experience thus far with RCV at the local government level. Fifty-two cities now use it, including many large ones, such as Minneapolis, Oakland, and Salt Lake City. Those of us in New York City just used RCV for the first time, including in the all-important Democratic primary for mayor, which Eric Adams won. As you see, </w:t>
      </w:r>
      <w:r w:rsidRPr="00D01E56">
        <w:rPr>
          <w:rFonts w:asciiTheme="minorHAnsi" w:eastAsia="Aptos" w:hAnsiTheme="minorHAnsi" w:cstheme="minorHAnsi"/>
          <w:u w:val="single"/>
        </w:rPr>
        <w:t>RCV has been adopted in red jurisdictions, blue ones and purple ones. There has definitely been an upsurge in adoptions of RCV even in the last few years. I think that’s a reflection of frustrations with how polarized our politics and choices have become</w:t>
      </w:r>
      <w:r w:rsidRPr="00D01E56">
        <w:rPr>
          <w:rFonts w:asciiTheme="minorHAnsi" w:eastAsia="Aptos" w:hAnsiTheme="minorHAnsi" w:cstheme="minorHAnsi"/>
          <w:sz w:val="14"/>
        </w:rPr>
        <w:t>. Whether it continues to spread elsewhere will probably be a function of how it’s perceived to go in high-profile races and places, such as in Alaska or Maine. If it works as proponents believe, I would expect more adoptions to follow. Q: If ranked-choice voting is such a good tool for curbing political extremism, why isn’t it used more broadly? I don’t think RCV is a magic elixir to cure extremism. I think it can help, but I would not oversell it. But incumbent officeholders are not inclined to change the rules under which they got elected (unless they think some change will make it even more likely they will stay in office). So elected politicians are not likely to lead the charge for RCV. And in general, Americans are very reluctant to change voting systems with which they are familiar and that they have used for many years. That’s understandable. Now that we have 55 or so jurisdictions using RCV, voters will get a chance to see how it works out in practice. If it’s perceived to improve our politics, more voters will be willing to endorse it. Q: OK, ranked-choice voting probably isn’t the cure for all that ails American democracy. What other changes need to happen in your view?</w:t>
      </w:r>
    </w:p>
    <w:p w14:paraId="4191F4CA" w14:textId="77777777" w:rsidR="00063616" w:rsidRPr="00D01E56" w:rsidRDefault="00063616" w:rsidP="00063616">
      <w:pPr>
        <w:rPr>
          <w:rFonts w:asciiTheme="minorHAnsi" w:eastAsia="Aptos" w:hAnsiTheme="minorHAnsi" w:cstheme="minorHAnsi"/>
          <w:u w:val="single"/>
        </w:rPr>
      </w:pPr>
      <w:r w:rsidRPr="00D01E56">
        <w:rPr>
          <w:rFonts w:asciiTheme="minorHAnsi" w:eastAsia="Aptos" w:hAnsiTheme="minorHAnsi" w:cstheme="minorHAnsi"/>
          <w:sz w:val="14"/>
        </w:rPr>
        <w:t xml:space="preserve">How big will you let me go? </w:t>
      </w:r>
      <w:r w:rsidRPr="00D01E56">
        <w:rPr>
          <w:rFonts w:asciiTheme="minorHAnsi" w:eastAsia="Aptos" w:hAnsiTheme="minorHAnsi" w:cstheme="minorHAnsi"/>
          <w:u w:val="single"/>
        </w:rPr>
        <w:t xml:space="preserve">There are changes that largely stay within our existing structures. So I believe </w:t>
      </w:r>
      <w:r w:rsidRPr="00D01E56">
        <w:rPr>
          <w:rFonts w:asciiTheme="minorHAnsi" w:eastAsia="Aptos" w:hAnsiTheme="minorHAnsi" w:cstheme="minorHAnsi"/>
          <w:b/>
          <w:iCs/>
          <w:highlight w:val="green"/>
          <w:u w:val="single"/>
        </w:rPr>
        <w:t>redistricting</w:t>
      </w:r>
      <w:r w:rsidRPr="00D01E56">
        <w:rPr>
          <w:rFonts w:asciiTheme="minorHAnsi" w:eastAsia="Aptos" w:hAnsiTheme="minorHAnsi" w:cstheme="minorHAnsi"/>
          <w:highlight w:val="green"/>
          <w:u w:val="single"/>
        </w:rPr>
        <w:t xml:space="preserve"> should give</w:t>
      </w:r>
      <w:r w:rsidRPr="00D01E56">
        <w:rPr>
          <w:rFonts w:asciiTheme="minorHAnsi" w:eastAsia="Aptos" w:hAnsiTheme="minorHAnsi" w:cstheme="minorHAnsi"/>
          <w:u w:val="single"/>
        </w:rPr>
        <w:t xml:space="preserve"> </w:t>
      </w:r>
      <w:r w:rsidRPr="00D01E56">
        <w:rPr>
          <w:rFonts w:asciiTheme="minorHAnsi" w:eastAsia="Aptos" w:hAnsiTheme="minorHAnsi" w:cstheme="minorHAnsi"/>
          <w:b/>
          <w:iCs/>
          <w:u w:val="single"/>
        </w:rPr>
        <w:t xml:space="preserve">much </w:t>
      </w:r>
      <w:r w:rsidRPr="00D01E56">
        <w:rPr>
          <w:rFonts w:asciiTheme="minorHAnsi" w:eastAsia="Aptos" w:hAnsiTheme="minorHAnsi" w:cstheme="minorHAnsi"/>
          <w:b/>
          <w:iCs/>
          <w:highlight w:val="green"/>
          <w:u w:val="single"/>
        </w:rPr>
        <w:t>more weight</w:t>
      </w:r>
      <w:r w:rsidRPr="00D01E56">
        <w:rPr>
          <w:rFonts w:asciiTheme="minorHAnsi" w:eastAsia="Aptos" w:hAnsiTheme="minorHAnsi" w:cstheme="minorHAnsi"/>
          <w:highlight w:val="green"/>
          <w:u w:val="single"/>
        </w:rPr>
        <w:t xml:space="preserve"> to</w:t>
      </w:r>
      <w:r w:rsidRPr="00D01E56">
        <w:rPr>
          <w:rFonts w:asciiTheme="minorHAnsi" w:eastAsia="Aptos" w:hAnsiTheme="minorHAnsi" w:cstheme="minorHAnsi"/>
          <w:u w:val="single"/>
        </w:rPr>
        <w:t xml:space="preserve"> the </w:t>
      </w:r>
      <w:r w:rsidRPr="00D01E56">
        <w:rPr>
          <w:rFonts w:asciiTheme="minorHAnsi" w:eastAsia="Aptos" w:hAnsiTheme="minorHAnsi" w:cstheme="minorHAnsi"/>
          <w:b/>
          <w:iCs/>
          <w:u w:val="single"/>
        </w:rPr>
        <w:t xml:space="preserve">value of </w:t>
      </w:r>
      <w:r w:rsidRPr="00D01E56">
        <w:rPr>
          <w:rFonts w:asciiTheme="minorHAnsi" w:eastAsia="Aptos" w:hAnsiTheme="minorHAnsi" w:cstheme="minorHAnsi"/>
          <w:b/>
          <w:iCs/>
          <w:highlight w:val="green"/>
          <w:u w:val="single"/>
        </w:rPr>
        <w:t>creating competitive districts</w:t>
      </w:r>
      <w:r w:rsidRPr="00D01E56">
        <w:rPr>
          <w:rFonts w:asciiTheme="minorHAnsi" w:eastAsia="Aptos" w:hAnsiTheme="minorHAnsi" w:cstheme="minorHAnsi"/>
          <w:u w:val="single"/>
        </w:rPr>
        <w:t>, rather than the current reality in which around 90% of seats are safe for either party.</w:t>
      </w:r>
    </w:p>
    <w:p w14:paraId="1768C0C1" w14:textId="77777777" w:rsidR="00063616" w:rsidRPr="00D01E56" w:rsidRDefault="00063616" w:rsidP="00063616">
      <w:pPr>
        <w:rPr>
          <w:rFonts w:asciiTheme="minorHAnsi" w:eastAsia="Aptos" w:hAnsiTheme="minorHAnsi" w:cstheme="minorHAnsi"/>
          <w:sz w:val="14"/>
        </w:rPr>
      </w:pPr>
      <w:r w:rsidRPr="00D01E56">
        <w:rPr>
          <w:rFonts w:asciiTheme="minorHAnsi" w:eastAsia="Aptos" w:hAnsiTheme="minorHAnsi" w:cstheme="minorHAnsi"/>
          <w:sz w:val="14"/>
        </w:rPr>
        <w:t xml:space="preserve">I think </w:t>
      </w:r>
      <w:r w:rsidRPr="00D01E56">
        <w:rPr>
          <w:rFonts w:asciiTheme="minorHAnsi" w:eastAsia="Aptos" w:hAnsiTheme="minorHAnsi" w:cstheme="minorHAnsi"/>
          <w:u w:val="single"/>
        </w:rPr>
        <w:t>the current structure of primary elections is a major force fueling extremism</w:t>
      </w:r>
      <w:r w:rsidRPr="00D01E56">
        <w:rPr>
          <w:rFonts w:asciiTheme="minorHAnsi" w:eastAsia="Aptos" w:hAnsiTheme="minorHAnsi" w:cstheme="minorHAnsi"/>
          <w:sz w:val="14"/>
        </w:rPr>
        <w:t>; I would like more states to experiment with structures like the top-four primary system Alaska has adopted.</w:t>
      </w:r>
    </w:p>
    <w:p w14:paraId="28B757A6" w14:textId="77777777" w:rsidR="00063616" w:rsidRPr="00D01E56" w:rsidRDefault="00063616" w:rsidP="00063616">
      <w:pPr>
        <w:rPr>
          <w:rFonts w:asciiTheme="minorHAnsi" w:eastAsia="Aptos" w:hAnsiTheme="minorHAnsi" w:cstheme="minorHAnsi"/>
          <w:u w:val="single"/>
        </w:rPr>
      </w:pPr>
      <w:r w:rsidRPr="00D01E56">
        <w:rPr>
          <w:rFonts w:asciiTheme="minorHAnsi" w:eastAsia="Aptos" w:hAnsiTheme="minorHAnsi" w:cstheme="minorHAnsi"/>
          <w:u w:val="single"/>
        </w:rPr>
        <w:t xml:space="preserve">The current </w:t>
      </w:r>
      <w:r w:rsidRPr="00D01E56">
        <w:rPr>
          <w:rFonts w:asciiTheme="minorHAnsi" w:eastAsia="Aptos" w:hAnsiTheme="minorHAnsi" w:cstheme="minorHAnsi"/>
          <w:b/>
          <w:iCs/>
          <w:u w:val="single"/>
        </w:rPr>
        <w:t xml:space="preserve">system of </w:t>
      </w:r>
      <w:r w:rsidRPr="00D01E56">
        <w:rPr>
          <w:rFonts w:asciiTheme="minorHAnsi" w:eastAsia="Aptos" w:hAnsiTheme="minorHAnsi" w:cstheme="minorHAnsi"/>
          <w:b/>
          <w:iCs/>
          <w:highlight w:val="green"/>
          <w:u w:val="single"/>
        </w:rPr>
        <w:t>campaign financing</w:t>
      </w:r>
      <w:r w:rsidRPr="00D01E56">
        <w:rPr>
          <w:rFonts w:asciiTheme="minorHAnsi" w:eastAsia="Aptos" w:hAnsiTheme="minorHAnsi" w:cstheme="minorHAnsi"/>
          <w:u w:val="single"/>
        </w:rPr>
        <w:t xml:space="preserve"> also helps </w:t>
      </w:r>
      <w:r w:rsidRPr="00D01E56">
        <w:rPr>
          <w:rFonts w:asciiTheme="minorHAnsi" w:eastAsia="Aptos" w:hAnsiTheme="minorHAnsi" w:cstheme="minorHAnsi"/>
          <w:b/>
          <w:iCs/>
          <w:highlight w:val="green"/>
          <w:u w:val="single"/>
        </w:rPr>
        <w:t>fuel extremism</w:t>
      </w:r>
      <w:r w:rsidRPr="00D01E56">
        <w:rPr>
          <w:rFonts w:asciiTheme="minorHAnsi" w:eastAsia="Aptos" w:hAnsiTheme="minorHAnsi" w:cstheme="minorHAnsi"/>
          <w:u w:val="single"/>
        </w:rPr>
        <w:t xml:space="preserve">; traditional forms of </w:t>
      </w:r>
      <w:r w:rsidRPr="00D01E56">
        <w:rPr>
          <w:rFonts w:asciiTheme="minorHAnsi" w:eastAsia="Aptos" w:hAnsiTheme="minorHAnsi" w:cstheme="minorHAnsi"/>
          <w:b/>
          <w:iCs/>
          <w:highlight w:val="green"/>
          <w:u w:val="single"/>
        </w:rPr>
        <w:t>publicly financed elections</w:t>
      </w:r>
      <w:r w:rsidRPr="00D01E56">
        <w:rPr>
          <w:rFonts w:asciiTheme="minorHAnsi" w:eastAsia="Aptos" w:hAnsiTheme="minorHAnsi" w:cstheme="minorHAnsi"/>
          <w:b/>
          <w:iCs/>
          <w:u w:val="single"/>
        </w:rPr>
        <w:t>,</w:t>
      </w:r>
      <w:r w:rsidRPr="00D01E56">
        <w:rPr>
          <w:rFonts w:asciiTheme="minorHAnsi" w:eastAsia="Aptos" w:hAnsiTheme="minorHAnsi" w:cstheme="minorHAnsi"/>
          <w:u w:val="single"/>
        </w:rPr>
        <w:t xml:space="preserve"> which 10 or so states use, could </w:t>
      </w:r>
      <w:r w:rsidRPr="00D01E56">
        <w:rPr>
          <w:rFonts w:asciiTheme="minorHAnsi" w:eastAsia="Aptos" w:hAnsiTheme="minorHAnsi" w:cstheme="minorHAnsi"/>
          <w:highlight w:val="green"/>
          <w:u w:val="single"/>
        </w:rPr>
        <w:t>combat that</w:t>
      </w:r>
      <w:r w:rsidRPr="00D01E56">
        <w:rPr>
          <w:rFonts w:asciiTheme="minorHAnsi" w:eastAsia="Aptos" w:hAnsiTheme="minorHAnsi" w:cstheme="minorHAnsi"/>
          <w:u w:val="single"/>
        </w:rPr>
        <w:t xml:space="preserve"> (but not systems in which government matches contributions from small donors, since ideologically more extreme candidates benefit much more from small donors than do more moderate candidates).</w:t>
      </w:r>
    </w:p>
    <w:p w14:paraId="155F81B2" w14:textId="77777777" w:rsidR="00063616" w:rsidRPr="002609BE" w:rsidRDefault="00063616" w:rsidP="00063616">
      <w:pPr>
        <w:pStyle w:val="Heading4"/>
      </w:pPr>
      <w:r>
        <w:t>Only perception of deterrence is necessary</w:t>
      </w:r>
    </w:p>
    <w:p w14:paraId="0BFF4F80" w14:textId="77777777" w:rsidR="00063616" w:rsidRDefault="00063616" w:rsidP="00063616">
      <w:r w:rsidRPr="00BF13C8">
        <w:t xml:space="preserve">Thomas G. </w:t>
      </w:r>
      <w:r w:rsidRPr="00BF13C8">
        <w:rPr>
          <w:rStyle w:val="Style13ptBold"/>
        </w:rPr>
        <w:t>Mahnken et al. 20</w:t>
      </w:r>
      <w:r w:rsidRPr="00BF13C8">
        <w:t xml:space="preserve">. President and Chief Executive Officer of the Center for Strategic and Budgetary Assessments. He is a Senior Research Professor at the Philip Merrill Center for Strategic Studies at The Johns Hopkins University’s Paul H. Nitze School of Advanced International Studies (SAIS). Dr. Travis Sharp is a fellow at the Center for Strategic and Budgetary Assessments. He directs the defense budget studies program and works to inform policymakers, senior leaders, and the public about issues related to resourcing national security. He also serves as an officer in the U.S. Navy Reserve. Grace Kim is a Space Policy Advisor under the US Department of Defense, Office of the Secretary of Defense for Policy. “Deterrence by Detection: A Key Role for </w:t>
      </w:r>
      <w:r>
        <w:t xml:space="preserve">Unmanned </w:t>
      </w:r>
      <w:r w:rsidRPr="00BF13C8">
        <w:t>Aircraft Systems in Great Power Competition.” CSBA. 4-14-2020. https://csbaonline.org/research/publications/deterrence-by-detection-a-key-role-for-</w:t>
      </w:r>
      <w:r>
        <w:t>unmanned</w:t>
      </w:r>
      <w:r w:rsidRPr="00BF13C8">
        <w:t xml:space="preserve">-aircraft-systems-in-great-power-competition //EM </w:t>
      </w:r>
      <w:r>
        <w:t>[language edited]</w:t>
      </w:r>
      <w:r w:rsidRPr="00BF13C8">
        <w:t xml:space="preserve"> [ISR = intelligence surveillance reconnaissance]</w:t>
      </w:r>
      <w:r>
        <w:t xml:space="preserve"> </w:t>
      </w:r>
    </w:p>
    <w:p w14:paraId="41D877CA" w14:textId="2759C629" w:rsidR="00063616" w:rsidRDefault="00063616" w:rsidP="00063616">
      <w:pPr>
        <w:rPr>
          <w:sz w:val="16"/>
        </w:rPr>
      </w:pPr>
      <w:r w:rsidRPr="00BF13C8">
        <w:rPr>
          <w:rStyle w:val="StyleUnderline"/>
        </w:rPr>
        <w:t>Given the prospect of such an</w:t>
      </w:r>
      <w:r w:rsidRPr="00BF13C8">
        <w:rPr>
          <w:sz w:val="16"/>
        </w:rPr>
        <w:t xml:space="preserve"> unfavorable </w:t>
      </w:r>
      <w:r w:rsidRPr="00BF13C8">
        <w:rPr>
          <w:rStyle w:val="StyleUnderline"/>
        </w:rPr>
        <w:t>outcome</w:t>
      </w:r>
      <w:r w:rsidRPr="00BF13C8">
        <w:rPr>
          <w:sz w:val="16"/>
        </w:rPr>
        <w:t xml:space="preserve">, </w:t>
      </w:r>
      <w:r w:rsidRPr="00BF13C8">
        <w:rPr>
          <w:rStyle w:val="StyleUnderline"/>
        </w:rPr>
        <w:t xml:space="preserve">Chinese or Russian leaders might </w:t>
      </w:r>
      <w:r w:rsidRPr="00BF13C8">
        <w:rPr>
          <w:rStyle w:val="Emphasis"/>
        </w:rPr>
        <w:t>choose not to risk aggression</w:t>
      </w:r>
      <w:r w:rsidRPr="00BF13C8">
        <w:rPr>
          <w:rStyle w:val="StyleUnderline"/>
        </w:rPr>
        <w:t xml:space="preserve"> in the first place</w:t>
      </w:r>
      <w:r w:rsidRPr="00BF13C8">
        <w:rPr>
          <w:sz w:val="16"/>
        </w:rPr>
        <w:t xml:space="preserve">, </w:t>
      </w:r>
      <w:r w:rsidRPr="00BF13C8">
        <w:rPr>
          <w:rStyle w:val="StyleUnderline"/>
        </w:rPr>
        <w:t xml:space="preserve">meaning </w:t>
      </w:r>
      <w:r w:rsidRPr="00BF13C8">
        <w:rPr>
          <w:rStyle w:val="Emphasis"/>
        </w:rPr>
        <w:t>deterrence</w:t>
      </w:r>
      <w:r w:rsidRPr="00BF13C8">
        <w:rPr>
          <w:rStyle w:val="StyleUnderline"/>
        </w:rPr>
        <w:t xml:space="preserve"> would</w:t>
      </w:r>
      <w:r w:rsidRPr="00BF13C8">
        <w:rPr>
          <w:sz w:val="16"/>
        </w:rPr>
        <w:t xml:space="preserve"> </w:t>
      </w:r>
      <w:r w:rsidRPr="00BF13C8">
        <w:rPr>
          <w:rStyle w:val="Emphasis"/>
        </w:rPr>
        <w:t>succeed</w:t>
      </w:r>
      <w:r w:rsidRPr="00BF13C8">
        <w:rPr>
          <w:rStyle w:val="StyleUnderline"/>
        </w:rPr>
        <w:t xml:space="preserve"> from the American</w:t>
      </w:r>
      <w:r w:rsidRPr="00BF13C8">
        <w:rPr>
          <w:sz w:val="16"/>
        </w:rPr>
        <w:t xml:space="preserve"> and </w:t>
      </w:r>
      <w:r w:rsidRPr="00BF13C8">
        <w:rPr>
          <w:rStyle w:val="StyleUnderline"/>
        </w:rPr>
        <w:t>allied perspective</w:t>
      </w:r>
      <w:r w:rsidRPr="00BF13C8">
        <w:rPr>
          <w:sz w:val="16"/>
        </w:rPr>
        <w:t xml:space="preserve">. </w:t>
      </w:r>
      <w:r w:rsidRPr="002609BE">
        <w:rPr>
          <w:rStyle w:val="StyleUnderline"/>
          <w:highlight w:val="green"/>
        </w:rPr>
        <w:t>Successful deterrence</w:t>
      </w:r>
      <w:r w:rsidRPr="00BF13C8">
        <w:rPr>
          <w:sz w:val="16"/>
        </w:rPr>
        <w:t xml:space="preserve"> in this case </w:t>
      </w:r>
      <w:r w:rsidRPr="002609BE">
        <w:rPr>
          <w:rStyle w:val="Emphasis"/>
          <w:highlight w:val="green"/>
        </w:rPr>
        <w:t>does not require</w:t>
      </w:r>
      <w:r w:rsidRPr="002609BE">
        <w:rPr>
          <w:rStyle w:val="StyleUnderline"/>
          <w:highlight w:val="green"/>
        </w:rPr>
        <w:t xml:space="preserve"> </w:t>
      </w:r>
      <w:r w:rsidRPr="00F4002D">
        <w:rPr>
          <w:rStyle w:val="StyleUnderline"/>
        </w:rPr>
        <w:t xml:space="preserve">UAS to </w:t>
      </w:r>
      <w:r w:rsidRPr="002609BE">
        <w:rPr>
          <w:rStyle w:val="Emphasis"/>
          <w:highlight w:val="green"/>
        </w:rPr>
        <w:t>detect</w:t>
      </w:r>
      <w:r w:rsidRPr="00BF13C8">
        <w:rPr>
          <w:sz w:val="16"/>
        </w:rPr>
        <w:t xml:space="preserve"> malign Chinese and Russian </w:t>
      </w:r>
      <w:r w:rsidRPr="00F4002D">
        <w:rPr>
          <w:rStyle w:val="StyleUnderline"/>
          <w:highlight w:val="green"/>
        </w:rPr>
        <w:t>activities</w:t>
      </w:r>
      <w:r w:rsidRPr="00BF13C8">
        <w:rPr>
          <w:sz w:val="16"/>
        </w:rPr>
        <w:t xml:space="preserve"> with 100 percent confidence. </w:t>
      </w:r>
      <w:r w:rsidRPr="00F4002D">
        <w:rPr>
          <w:rStyle w:val="StyleUnderline"/>
          <w:highlight w:val="green"/>
        </w:rPr>
        <w:t>Rather</w:t>
      </w:r>
      <w:r w:rsidRPr="00F4002D">
        <w:rPr>
          <w:sz w:val="16"/>
          <w:highlight w:val="green"/>
        </w:rPr>
        <w:t xml:space="preserve">, </w:t>
      </w:r>
      <w:r w:rsidRPr="00F4002D">
        <w:rPr>
          <w:rStyle w:val="Emphasis"/>
          <w:highlight w:val="green"/>
        </w:rPr>
        <w:t xml:space="preserve">the </w:t>
      </w:r>
      <w:r w:rsidRPr="002609BE">
        <w:rPr>
          <w:rStyle w:val="Emphasis"/>
          <w:highlight w:val="green"/>
        </w:rPr>
        <w:t>[perception] of detection</w:t>
      </w:r>
      <w:r w:rsidRPr="002609BE">
        <w:rPr>
          <w:rStyle w:val="StyleUnderline"/>
          <w:highlight w:val="green"/>
        </w:rPr>
        <w:t xml:space="preserve"> must merely be </w:t>
      </w:r>
      <w:r w:rsidRPr="002609BE">
        <w:rPr>
          <w:rStyle w:val="Emphasis"/>
          <w:highlight w:val="green"/>
        </w:rPr>
        <w:t xml:space="preserve">high </w:t>
      </w:r>
      <w:r w:rsidRPr="00F4002D">
        <w:rPr>
          <w:rStyle w:val="Emphasis"/>
          <w:highlight w:val="green"/>
        </w:rPr>
        <w:t>enough</w:t>
      </w:r>
      <w:r w:rsidRPr="00F4002D">
        <w:rPr>
          <w:rStyle w:val="StyleUnderline"/>
          <w:highlight w:val="green"/>
        </w:rPr>
        <w:t xml:space="preserve"> to </w:t>
      </w:r>
      <w:r w:rsidRPr="00F4002D">
        <w:rPr>
          <w:rStyle w:val="Emphasis"/>
          <w:highlight w:val="green"/>
        </w:rPr>
        <w:t>raise doubt</w:t>
      </w:r>
      <w:r w:rsidRPr="00F4002D">
        <w:rPr>
          <w:rStyle w:val="StyleUnderline"/>
          <w:highlight w:val="green"/>
        </w:rPr>
        <w:t xml:space="preserve"> in</w:t>
      </w:r>
      <w:r w:rsidRPr="00BF13C8">
        <w:rPr>
          <w:rStyle w:val="StyleUnderline"/>
        </w:rPr>
        <w:t xml:space="preserve"> the minds of</w:t>
      </w:r>
      <w:r w:rsidRPr="00BF13C8">
        <w:rPr>
          <w:sz w:val="16"/>
        </w:rPr>
        <w:t xml:space="preserve"> adversary </w:t>
      </w:r>
      <w:r w:rsidRPr="00BF13C8">
        <w:rPr>
          <w:rStyle w:val="StyleUnderline"/>
        </w:rPr>
        <w:t>leaders</w:t>
      </w:r>
      <w:r w:rsidRPr="00BF13C8">
        <w:rPr>
          <w:sz w:val="16"/>
        </w:rPr>
        <w:t xml:space="preserve">. </w:t>
      </w:r>
      <w:r w:rsidRPr="00BF13C8">
        <w:rPr>
          <w:rStyle w:val="StyleUnderline"/>
        </w:rPr>
        <w:t>Recent research on</w:t>
      </w:r>
      <w:r w:rsidRPr="00BF13C8">
        <w:rPr>
          <w:sz w:val="16"/>
        </w:rPr>
        <w:t xml:space="preserve"> </w:t>
      </w:r>
      <w:r w:rsidRPr="00BF13C8">
        <w:rPr>
          <w:rStyle w:val="StyleUnderline"/>
        </w:rPr>
        <w:t>cyber operations</w:t>
      </w:r>
      <w:r w:rsidRPr="00BF13C8">
        <w:rPr>
          <w:sz w:val="16"/>
        </w:rPr>
        <w:t xml:space="preserve">, for example, </w:t>
      </w:r>
      <w:r w:rsidRPr="00BF13C8">
        <w:rPr>
          <w:rStyle w:val="StyleUnderline"/>
        </w:rPr>
        <w:t xml:space="preserve">has argued that </w:t>
      </w:r>
      <w:r w:rsidRPr="002609BE">
        <w:rPr>
          <w:rStyle w:val="Emphasis"/>
          <w:highlight w:val="green"/>
        </w:rPr>
        <w:t>a defender can cultivate a reputation for skill at surveillance to dissuade enemy aggression</w:t>
      </w:r>
      <w:r w:rsidRPr="00BF13C8">
        <w:rPr>
          <w:sz w:val="16"/>
        </w:rPr>
        <w:t xml:space="preserve"> in contexts in which attack detection rates will never reach the threshold of perfection.24 The same logic applies to UAS operating in the Western Pacific and Eastern Europe.</w:t>
      </w:r>
    </w:p>
    <w:p w14:paraId="4AF8D548" w14:textId="77777777" w:rsidR="00235B28" w:rsidRDefault="00235B28" w:rsidP="00063616">
      <w:pPr>
        <w:rPr>
          <w:sz w:val="16"/>
        </w:rPr>
      </w:pPr>
    </w:p>
    <w:p w14:paraId="6D744754" w14:textId="48FC3E0E" w:rsidR="00590C41" w:rsidRDefault="00590C41" w:rsidP="00590C41">
      <w:pPr>
        <w:pStyle w:val="Heading2"/>
      </w:pPr>
      <w:r>
        <w:t>Case</w:t>
      </w:r>
    </w:p>
    <w:p w14:paraId="722EC453" w14:textId="738832AA" w:rsidR="00590C41" w:rsidRDefault="00590C41" w:rsidP="00590C41">
      <w:pPr>
        <w:pStyle w:val="Heading3"/>
      </w:pPr>
      <w:r>
        <w:t>ADV 1</w:t>
      </w:r>
    </w:p>
    <w:p w14:paraId="054A8E86" w14:textId="77777777" w:rsidR="007B30BF" w:rsidRPr="00F0525B" w:rsidRDefault="007B30BF" w:rsidP="007B30BF">
      <w:pPr>
        <w:pStyle w:val="Heading4"/>
      </w:pPr>
      <w:r>
        <w:t xml:space="preserve">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r>
        <w:rPr>
          <w:u w:val="single"/>
        </w:rPr>
        <w:t>curbstomped</w:t>
      </w:r>
      <w:r>
        <w:t xml:space="preserve">. </w:t>
      </w:r>
    </w:p>
    <w:p w14:paraId="184A4EF3" w14:textId="77777777" w:rsidR="007B30BF" w:rsidRPr="00F0525B" w:rsidRDefault="007B30BF" w:rsidP="007B30BF">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75C37074" w14:textId="77777777" w:rsidR="007B30BF" w:rsidRPr="00F0525B" w:rsidRDefault="007B30BF" w:rsidP="007B30BF">
      <w:r w:rsidRPr="00F0525B">
        <w:t>Paul Wiseman, “The president could invoke a 1947 law to try to suspend the dockworkers’ strike. Here’s how,” AP News, 10/2/2024, https://apnews.com/article/port-strike-longshoremen-dockworkers-union-law-27c7eaa7b199fba1903a637eb6c7db0c</w:t>
      </w:r>
    </w:p>
    <w:p w14:paraId="65BE0A79" w14:textId="77777777" w:rsidR="007B30BF" w:rsidRPr="00F0525B" w:rsidRDefault="007B30BF" w:rsidP="007B30BF">
      <w:pPr>
        <w:rPr>
          <w:u w:val="single"/>
        </w:rPr>
      </w:pPr>
      <w:r w:rsidRPr="00F0525B">
        <w:rPr>
          <w:rStyle w:val="Emphasis"/>
          <w:highlight w:val="gree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46A4B938" w14:textId="77777777" w:rsidR="007B30BF" w:rsidRPr="00F0525B" w:rsidRDefault="007B30BF" w:rsidP="007B30BF">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38627D73" w14:textId="77777777" w:rsidR="007B30BF" w:rsidRPr="00F0525B" w:rsidRDefault="007B30BF" w:rsidP="007B30BF">
      <w:pPr>
        <w:rPr>
          <w:sz w:val="16"/>
        </w:rPr>
      </w:pPr>
      <w:r w:rsidRPr="00F0525B">
        <w:rPr>
          <w:sz w:val="16"/>
        </w:rPr>
        <w:t>President Harry Truman opposed Taft-Hartley, but his veto was overridden by Congress.</w:t>
      </w:r>
    </w:p>
    <w:p w14:paraId="35737208" w14:textId="77777777" w:rsidR="007B30BF" w:rsidRPr="00F0525B" w:rsidRDefault="007B30BF" w:rsidP="007B30BF">
      <w:pPr>
        <w:rPr>
          <w:sz w:val="16"/>
        </w:rPr>
      </w:pPr>
      <w:r w:rsidRPr="00F0525B">
        <w:rPr>
          <w:u w:val="single"/>
        </w:rPr>
        <w:t xml:space="preserve">In addition to </w:t>
      </w:r>
      <w:r w:rsidRPr="00F0525B">
        <w:rPr>
          <w:rStyle w:val="Emphasis"/>
          <w:highlight w:val="green"/>
        </w:rPr>
        <w:t>authoriz</w:t>
      </w:r>
      <w:r w:rsidRPr="00F0525B">
        <w:rPr>
          <w:rStyle w:val="StyleUnderline"/>
        </w:rPr>
        <w:t>ing</w:t>
      </w:r>
      <w:r w:rsidRPr="00F0525B">
        <w:rPr>
          <w:u w:val="single"/>
        </w:rPr>
        <w:t xml:space="preserve"> a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 xml:space="preserve">to </w:t>
      </w:r>
      <w:r w:rsidRPr="00F0525B">
        <w:rPr>
          <w:rStyle w:val="Emphasis"/>
          <w:highlight w:val="green"/>
        </w:rPr>
        <w:t>intervene</w:t>
      </w:r>
      <w:r w:rsidRPr="00F0525B">
        <w:rPr>
          <w:highlight w:val="green"/>
          <w:u w:val="single"/>
        </w:rPr>
        <w:t xml:space="preserve"> in strikes</w:t>
      </w:r>
      <w:r w:rsidRPr="00F0525B">
        <w:rPr>
          <w:sz w:val="16"/>
        </w:rPr>
        <w:t>, the law banned “closed shops,” which require employers to hire only union workers. The ban allowed workers to refuse to join a union.</w:t>
      </w:r>
    </w:p>
    <w:p w14:paraId="28EA5ACC" w14:textId="77777777" w:rsidR="007B30BF" w:rsidRPr="00F0525B" w:rsidRDefault="007B30BF" w:rsidP="007B30BF">
      <w:pPr>
        <w:rPr>
          <w:sz w:val="16"/>
        </w:rPr>
      </w:pPr>
      <w:r w:rsidRPr="00F0525B">
        <w:rPr>
          <w:sz w:val="16"/>
        </w:rPr>
        <w:t>Taft-Hartley also barred “secondary boycotts,’' thereby making it illegal for unions to pressure neutral companies to stop doing business with an employer that was targeted in a strike.</w:t>
      </w:r>
    </w:p>
    <w:p w14:paraId="41AA1F4C" w14:textId="77777777" w:rsidR="007B30BF" w:rsidRPr="00F0525B" w:rsidRDefault="007B30BF" w:rsidP="007B30BF">
      <w:pPr>
        <w:rPr>
          <w:sz w:val="16"/>
        </w:rPr>
      </w:pPr>
      <w:r w:rsidRPr="00F0525B">
        <w:rPr>
          <w:sz w:val="16"/>
        </w:rPr>
        <w:t>It also required union leaders to sign affidavits declaring that they did not support the Communist Party.</w:t>
      </w:r>
    </w:p>
    <w:p w14:paraId="367F829F" w14:textId="77777777" w:rsidR="007B30BF" w:rsidRPr="00F0525B" w:rsidRDefault="007B30BF" w:rsidP="007B30BF">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F0525B">
        <w:rPr>
          <w:highlight w:val="green"/>
          <w:u w:val="single"/>
        </w:rPr>
        <w:t>that</w:t>
      </w:r>
      <w:r w:rsidRPr="00F0525B">
        <w:rPr>
          <w:u w:val="single"/>
        </w:rPr>
        <w:t xml:space="preserve"> may “</w:t>
      </w:r>
      <w:r w:rsidRPr="00F0525B">
        <w:rPr>
          <w:rStyle w:val="Emphasis"/>
          <w:highlight w:val="green"/>
        </w:rPr>
        <w:t>imperil</w:t>
      </w:r>
      <w:r w:rsidRPr="00F0525B">
        <w:rPr>
          <w:u w:val="single"/>
        </w:rPr>
        <w:t xml:space="preserve"> the </w:t>
      </w:r>
      <w:r w:rsidRPr="00F0525B">
        <w:rPr>
          <w:rStyle w:val="Emphasis"/>
          <w:highlight w:val="green"/>
        </w:rPr>
        <w:t>national health</w:t>
      </w:r>
      <w:r w:rsidRPr="00F0525B">
        <w:rPr>
          <w:highlight w:val="green"/>
          <w:u w:val="single"/>
        </w:rPr>
        <w:t xml:space="preserve"> and </w:t>
      </w:r>
      <w:r w:rsidRPr="00F0525B">
        <w:rPr>
          <w:rStyle w:val="Emphasis"/>
          <w:highlight w:val="green"/>
        </w:rPr>
        <w:t>safety</w:t>
      </w:r>
      <w:r w:rsidRPr="00F0525B">
        <w:rPr>
          <w:sz w:val="16"/>
        </w:rPr>
        <w:t>”</w:t>
      </w:r>
    </w:p>
    <w:p w14:paraId="54C2E9B3" w14:textId="77777777" w:rsidR="007B30BF" w:rsidRDefault="007B30BF" w:rsidP="007B30BF">
      <w:pPr>
        <w:rPr>
          <w:sz w:val="16"/>
        </w:rPr>
      </w:pPr>
      <w:r w:rsidRPr="00F0525B">
        <w:rPr>
          <w:highlight w:val="green"/>
          <w:u w:val="single"/>
        </w:rPr>
        <w:t xml:space="preserve">The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F0525B">
        <w:rPr>
          <w:rStyle w:val="Emphasis"/>
          <w:highlight w:val="green"/>
        </w:rPr>
        <w:t>direct</w:t>
      </w:r>
      <w:r w:rsidRPr="00F0525B">
        <w:rPr>
          <w:highlight w:val="green"/>
          <w:u w:val="single"/>
        </w:rPr>
        <w:t xml:space="preserve"> the</w:t>
      </w:r>
      <w:r w:rsidRPr="00F0525B">
        <w:rPr>
          <w:u w:val="single"/>
        </w:rPr>
        <w:t xml:space="preserve"> </w:t>
      </w:r>
      <w:r w:rsidRPr="00F0525B">
        <w:rPr>
          <w:rStyle w:val="Emphasis"/>
          <w:highlight w:val="green"/>
        </w:rPr>
        <w:t>a</w:t>
      </w:r>
      <w:r w:rsidRPr="00F0525B">
        <w:rPr>
          <w:u w:val="single"/>
        </w:rPr>
        <w:t xml:space="preserve">ttorney </w:t>
      </w:r>
      <w:r w:rsidRPr="00F0525B">
        <w:rPr>
          <w:rStyle w:val="Emphasis"/>
          <w:highlight w:val="green"/>
        </w:rPr>
        <w:t>g</w:t>
      </w:r>
      <w:r w:rsidRPr="00F0525B">
        <w:rPr>
          <w:rStyle w:val="StyleUnderline"/>
        </w:rPr>
        <w:t>eneral</w:t>
      </w:r>
      <w:r w:rsidRPr="00F0525B">
        <w:rPr>
          <w:u w:val="single"/>
        </w:rPr>
        <w:t xml:space="preserve"> </w:t>
      </w:r>
      <w:r w:rsidRPr="00F0525B">
        <w:rPr>
          <w:highlight w:val="green"/>
          <w:u w:val="single"/>
        </w:rPr>
        <w:t>to ask a</w:t>
      </w:r>
      <w:r w:rsidRPr="00F0525B">
        <w:rPr>
          <w:u w:val="single"/>
        </w:rPr>
        <w:t xml:space="preserve"> federal </w:t>
      </w:r>
      <w:r w:rsidRPr="00F0525B">
        <w:rPr>
          <w:highlight w:val="green"/>
          <w:u w:val="single"/>
        </w:rPr>
        <w:t xml:space="preserve">court to </w:t>
      </w:r>
      <w:r w:rsidRPr="00F0525B">
        <w:rPr>
          <w:rStyle w:val="Emphasis"/>
          <w:highlight w:val="green"/>
        </w:rPr>
        <w:t>suspend</w:t>
      </w:r>
      <w:r w:rsidRPr="00F0525B">
        <w:rPr>
          <w:highlight w:val="green"/>
          <w:u w:val="single"/>
        </w:rPr>
        <w:t xml:space="preserve"> a </w:t>
      </w:r>
      <w:r w:rsidRPr="00F0525B">
        <w:rPr>
          <w:rStyle w:val="Emphasis"/>
          <w:highlight w:val="green"/>
        </w:rPr>
        <w:t>strike</w:t>
      </w:r>
      <w:r w:rsidRPr="00F0525B">
        <w:rPr>
          <w:u w:val="single"/>
        </w:rPr>
        <w:t xml:space="preserve"> by workers </w:t>
      </w:r>
      <w:r w:rsidRPr="00F0525B">
        <w:rPr>
          <w:highlight w:val="green"/>
          <w:u w:val="single"/>
        </w:rPr>
        <w:t>or</w:t>
      </w:r>
      <w:r w:rsidRPr="00F0525B">
        <w:rPr>
          <w:u w:val="single"/>
        </w:rPr>
        <w:t xml:space="preserve"> a </w:t>
      </w:r>
      <w:r w:rsidRPr="00F0525B">
        <w:rPr>
          <w:rStyle w:val="Emphasis"/>
          <w:highlight w:val="green"/>
        </w:rPr>
        <w:t>lockout</w:t>
      </w:r>
      <w:r w:rsidRPr="00F0525B">
        <w:rPr>
          <w:highlight w:val="green"/>
          <w:u w:val="single"/>
        </w:rPr>
        <w:t xml:space="preserve"> by </w:t>
      </w:r>
      <w:r w:rsidRPr="00F0525B">
        <w:rPr>
          <w:rStyle w:val="Emphasis"/>
          <w:highlight w:val="green"/>
        </w:rPr>
        <w:t>management</w:t>
      </w:r>
      <w:r w:rsidRPr="00F0525B">
        <w:rPr>
          <w:sz w:val="16"/>
        </w:rPr>
        <w:t>.</w:t>
      </w:r>
    </w:p>
    <w:p w14:paraId="1DE56665" w14:textId="77777777" w:rsidR="007B30BF" w:rsidRDefault="007B30BF" w:rsidP="007B30BF">
      <w:pPr>
        <w:rPr>
          <w:sz w:val="16"/>
        </w:rPr>
      </w:pPr>
    </w:p>
    <w:p w14:paraId="548C4CFF" w14:textId="77777777" w:rsidR="007B30BF" w:rsidRPr="00994826" w:rsidRDefault="007B30BF" w:rsidP="007B30BF">
      <w:pPr>
        <w:pStyle w:val="Heading4"/>
        <w:rPr>
          <w:rFonts w:cs="Times New Roman"/>
        </w:rPr>
      </w:pPr>
      <w:r w:rsidRPr="00994826">
        <w:rPr>
          <w:rFonts w:cs="Times New Roman"/>
        </w:rPr>
        <w:t xml:space="preserve">There are </w:t>
      </w:r>
      <w:r w:rsidRPr="00994826">
        <w:rPr>
          <w:rFonts w:cs="Times New Roman"/>
          <w:u w:val="single"/>
        </w:rPr>
        <w:t>no checks</w:t>
      </w:r>
      <w:r w:rsidRPr="00994826">
        <w:rPr>
          <w:rFonts w:cs="Times New Roman"/>
        </w:rPr>
        <w:t>.</w:t>
      </w:r>
    </w:p>
    <w:p w14:paraId="2572ABBA" w14:textId="77777777" w:rsidR="007B30BF" w:rsidRPr="00994826" w:rsidRDefault="007B30BF" w:rsidP="007B30BF">
      <w:pPr>
        <w:rPr>
          <w:rStyle w:val="StyleUnderline"/>
        </w:rPr>
      </w:pPr>
      <w:r w:rsidRPr="00994826">
        <w:t xml:space="preserve">Dave </w:t>
      </w:r>
      <w:r w:rsidRPr="00994826">
        <w:rPr>
          <w:rStyle w:val="Style13ptBold"/>
        </w:rPr>
        <w:t>Jamieson 25</w:t>
      </w:r>
      <w:r w:rsidRPr="00994826">
        <w:t>, Huffington Post Labor Reporter, “F</w:t>
      </w:r>
      <w:r w:rsidRPr="00994826">
        <w:rPr>
          <w:rStyle w:val="StyleUnderline"/>
        </w:rPr>
        <w:t xml:space="preserve">ederal Agency Throws Workers Under The Bus Just To Please Trump,” Huffington Post, 8/18/25, </w:t>
      </w:r>
      <w:r w:rsidRPr="00994826">
        <w:t xml:space="preserve">https://www.huffpost.com/entry/federal-labor-relations-authority-judges-trump_n_68a3461ae4b03709c085be9c </w:t>
      </w:r>
    </w:p>
    <w:p w14:paraId="3B32D749" w14:textId="77777777" w:rsidR="007B30BF" w:rsidRPr="00994826" w:rsidRDefault="007B30BF" w:rsidP="007B30BF">
      <w:pPr>
        <w:rPr>
          <w:rStyle w:val="Emphasis"/>
          <w:highlight w:val="cyan"/>
        </w:rPr>
      </w:pPr>
      <w:r w:rsidRPr="00994826">
        <w:rPr>
          <w:sz w:val="16"/>
        </w:rPr>
        <w:t xml:space="preserve">A </w:t>
      </w:r>
      <w:r w:rsidRPr="00994826">
        <w:rPr>
          <w:rStyle w:val="StyleUnderline"/>
        </w:rPr>
        <w:t xml:space="preserve">small but </w:t>
      </w:r>
      <w:r w:rsidRPr="00994826">
        <w:rPr>
          <w:rStyle w:val="Emphasis"/>
        </w:rPr>
        <w:t xml:space="preserve">essential </w:t>
      </w:r>
      <w:r w:rsidRPr="00994826">
        <w:rPr>
          <w:rStyle w:val="Emphasis"/>
          <w:highlight w:val="cyan"/>
        </w:rPr>
        <w:t>federal agency plans</w:t>
      </w:r>
      <w:r w:rsidRPr="00994826">
        <w:rPr>
          <w:sz w:val="16"/>
          <w:highlight w:val="cyan"/>
          <w:u w:val="single"/>
        </w:rPr>
        <w:t xml:space="preserve"> </w:t>
      </w:r>
      <w:r w:rsidRPr="00994826">
        <w:rPr>
          <w:rStyle w:val="StyleUnderline"/>
          <w:highlight w:val="cyan"/>
        </w:rPr>
        <w:t>to get rid of</w:t>
      </w:r>
      <w:r w:rsidRPr="00994826">
        <w:rPr>
          <w:rStyle w:val="StyleUnderline"/>
        </w:rPr>
        <w:t xml:space="preserve"> its </w:t>
      </w:r>
      <w:r w:rsidRPr="00994826">
        <w:rPr>
          <w:rStyle w:val="Emphasis"/>
          <w:highlight w:val="cyan"/>
        </w:rPr>
        <w:t>judges who help resolve</w:t>
      </w:r>
      <w:r w:rsidRPr="00994826">
        <w:rPr>
          <w:rStyle w:val="StyleUnderline"/>
        </w:rPr>
        <w:t xml:space="preserve"> government </w:t>
      </w:r>
      <w:r w:rsidRPr="00994826">
        <w:rPr>
          <w:rStyle w:val="StyleUnderline"/>
          <w:highlight w:val="cyan"/>
        </w:rPr>
        <w:t xml:space="preserve">workplace </w:t>
      </w:r>
      <w:r w:rsidRPr="00994826">
        <w:rPr>
          <w:rStyle w:val="Emphasis"/>
          <w:highlight w:val="cyan"/>
        </w:rPr>
        <w:t>disputes</w:t>
      </w:r>
      <w:r w:rsidRPr="00994826">
        <w:rPr>
          <w:sz w:val="16"/>
        </w:rPr>
        <w:t xml:space="preserve">, </w:t>
      </w:r>
      <w:r w:rsidRPr="00994826">
        <w:rPr>
          <w:rStyle w:val="StyleUnderline"/>
        </w:rPr>
        <w:t xml:space="preserve">a move unions say will </w:t>
      </w:r>
      <w:r w:rsidRPr="00994826">
        <w:rPr>
          <w:rStyle w:val="StyleUnderline"/>
          <w:highlight w:val="cyan"/>
        </w:rPr>
        <w:t>consolidate</w:t>
      </w:r>
      <w:r w:rsidRPr="00994826">
        <w:rPr>
          <w:rStyle w:val="StyleUnderline"/>
        </w:rPr>
        <w:t xml:space="preserve"> more </w:t>
      </w:r>
      <w:r w:rsidRPr="00994826">
        <w:rPr>
          <w:rStyle w:val="StyleUnderline"/>
          <w:highlight w:val="cyan"/>
        </w:rPr>
        <w:t>power among</w:t>
      </w:r>
      <w:r w:rsidRPr="00994826">
        <w:rPr>
          <w:rStyle w:val="StyleUnderline"/>
        </w:rPr>
        <w:t xml:space="preserve"> President Donald </w:t>
      </w:r>
      <w:r w:rsidRPr="00994826">
        <w:rPr>
          <w:rStyle w:val="Emphasis"/>
          <w:highlight w:val="cyan"/>
        </w:rPr>
        <w:t>Trump’s</w:t>
      </w:r>
      <w:r w:rsidRPr="00994826">
        <w:rPr>
          <w:rStyle w:val="Emphasis"/>
        </w:rPr>
        <w:t xml:space="preserve"> political </w:t>
      </w:r>
      <w:r w:rsidRPr="00994826">
        <w:rPr>
          <w:rStyle w:val="Emphasis"/>
          <w:highlight w:val="cyan"/>
        </w:rPr>
        <w:t>appointees</w:t>
      </w:r>
      <w:r w:rsidRPr="00994826">
        <w:rPr>
          <w:rStyle w:val="StyleUnderline"/>
          <w:highlight w:val="cyan"/>
        </w:rPr>
        <w:t xml:space="preserve"> and </w:t>
      </w:r>
      <w:r w:rsidRPr="00994826">
        <w:rPr>
          <w:rStyle w:val="Emphasis"/>
          <w:highlight w:val="cyan"/>
        </w:rPr>
        <w:t>weaken</w:t>
      </w:r>
      <w:r w:rsidRPr="00994826">
        <w:rPr>
          <w:rStyle w:val="Emphasis"/>
        </w:rPr>
        <w:t xml:space="preserve"> the </w:t>
      </w:r>
      <w:r w:rsidRPr="00994826">
        <w:rPr>
          <w:rStyle w:val="Emphasis"/>
          <w:highlight w:val="cyan"/>
        </w:rPr>
        <w:t>collective-bargaining</w:t>
      </w:r>
      <w:r w:rsidRPr="00994826">
        <w:rPr>
          <w:rStyle w:val="Emphasis"/>
        </w:rPr>
        <w:t xml:space="preserve"> system.</w:t>
      </w:r>
    </w:p>
    <w:p w14:paraId="2879E7C2" w14:textId="77777777" w:rsidR="007B30BF" w:rsidRPr="007B30BF" w:rsidRDefault="007B30BF" w:rsidP="007B30BF">
      <w:pPr>
        <w:rPr>
          <w:u w:val="single"/>
        </w:rPr>
      </w:pPr>
      <w:r w:rsidRPr="007B30BF">
        <w:rPr>
          <w:rStyle w:val="StyleUnderline"/>
        </w:rPr>
        <w:t>The</w:t>
      </w:r>
      <w:r w:rsidRPr="007B30BF">
        <w:rPr>
          <w:sz w:val="16"/>
        </w:rPr>
        <w:t xml:space="preserve"> </w:t>
      </w:r>
      <w:r w:rsidRPr="007B30BF">
        <w:rPr>
          <w:rStyle w:val="Emphasis"/>
        </w:rPr>
        <w:t>F</w:t>
      </w:r>
      <w:r w:rsidRPr="007B30BF">
        <w:rPr>
          <w:sz w:val="16"/>
        </w:rPr>
        <w:t xml:space="preserve">ederal </w:t>
      </w:r>
      <w:r w:rsidRPr="007B30BF">
        <w:rPr>
          <w:rStyle w:val="Emphasis"/>
        </w:rPr>
        <w:t>L</w:t>
      </w:r>
      <w:r w:rsidRPr="007B30BF">
        <w:rPr>
          <w:sz w:val="16"/>
        </w:rPr>
        <w:t xml:space="preserve">abor </w:t>
      </w:r>
      <w:r w:rsidRPr="007B30BF">
        <w:rPr>
          <w:rStyle w:val="Emphasis"/>
        </w:rPr>
        <w:t>R</w:t>
      </w:r>
      <w:r w:rsidRPr="007B30BF">
        <w:rPr>
          <w:sz w:val="16"/>
        </w:rPr>
        <w:t xml:space="preserve">elations </w:t>
      </w:r>
      <w:r w:rsidRPr="007B30BF">
        <w:rPr>
          <w:rStyle w:val="Emphasis"/>
        </w:rPr>
        <w:t>A</w:t>
      </w:r>
      <w:r w:rsidRPr="007B30BF">
        <w:rPr>
          <w:sz w:val="16"/>
        </w:rPr>
        <w:t xml:space="preserve">uthority has </w:t>
      </w:r>
      <w:r w:rsidRPr="007B30BF">
        <w:rPr>
          <w:rStyle w:val="StyleUnderline"/>
        </w:rPr>
        <w:t xml:space="preserve">told Congress it </w:t>
      </w:r>
      <w:r w:rsidRPr="007B30BF">
        <w:rPr>
          <w:rStyle w:val="Emphasis"/>
        </w:rPr>
        <w:t>will eliminate its</w:t>
      </w:r>
      <w:r w:rsidRPr="007B30BF">
        <w:rPr>
          <w:rStyle w:val="StyleUnderline"/>
        </w:rPr>
        <w:t xml:space="preserve"> </w:t>
      </w:r>
      <w:r w:rsidRPr="007B30BF">
        <w:rPr>
          <w:rStyle w:val="Emphasis"/>
        </w:rPr>
        <w:t>admin</w:t>
      </w:r>
      <w:r w:rsidRPr="007B30BF">
        <w:rPr>
          <w:rStyle w:val="StyleUnderline"/>
        </w:rPr>
        <w:t>istrative law judges</w:t>
      </w:r>
      <w:r w:rsidRPr="007B30BF">
        <w:rPr>
          <w:sz w:val="16"/>
          <w:u w:val="single"/>
        </w:rPr>
        <w:t xml:space="preserve"> </w:t>
      </w:r>
      <w:r w:rsidRPr="007B30BF">
        <w:rPr>
          <w:rStyle w:val="StyleUnderline"/>
        </w:rPr>
        <w:t>as part of a reorganization scheme to comply with the Trump administration’s</w:t>
      </w:r>
      <w:r w:rsidRPr="007B30BF">
        <w:rPr>
          <w:sz w:val="16"/>
        </w:rPr>
        <w:t xml:space="preserve"> </w:t>
      </w:r>
      <w:r w:rsidRPr="007B30BF">
        <w:rPr>
          <w:rStyle w:val="StyleUnderline"/>
        </w:rPr>
        <w:t>cost-cutting orders</w:t>
      </w:r>
      <w:r w:rsidRPr="007B30BF">
        <w:rPr>
          <w:sz w:val="16"/>
          <w:u w:val="single"/>
        </w:rPr>
        <w:t xml:space="preserve">. </w:t>
      </w:r>
      <w:r w:rsidRPr="007B30BF">
        <w:rPr>
          <w:u w:val="single"/>
        </w:rPr>
        <w:t xml:space="preserve">The judges conduct </w:t>
      </w:r>
      <w:r w:rsidRPr="007B30BF">
        <w:rPr>
          <w:rStyle w:val="StyleUnderline"/>
        </w:rPr>
        <w:t>hearings involving unlawful firings and union contract violations</w:t>
      </w:r>
      <w:r w:rsidRPr="007B30BF">
        <w:rPr>
          <w:sz w:val="16"/>
        </w:rPr>
        <w:t xml:space="preserve">, and issue decisions that can be </w:t>
      </w:r>
      <w:r w:rsidRPr="007B30BF">
        <w:rPr>
          <w:rStyle w:val="StyleUnderline"/>
        </w:rPr>
        <w:t>reviewed by the authority’s three presidentially appointed members.</w:t>
      </w:r>
    </w:p>
    <w:p w14:paraId="67BCC7F4" w14:textId="77777777" w:rsidR="007B30BF" w:rsidRPr="007B30BF" w:rsidRDefault="007B30BF" w:rsidP="007B30BF">
      <w:pPr>
        <w:rPr>
          <w:rStyle w:val="Emphasis"/>
        </w:rPr>
      </w:pPr>
      <w:r w:rsidRPr="007B30BF">
        <w:rPr>
          <w:rStyle w:val="StyleUnderline"/>
        </w:rPr>
        <w:t>Unions are concerned because the three judges serve as subject-matter experts who</w:t>
      </w:r>
      <w:r w:rsidRPr="007B30BF">
        <w:rPr>
          <w:u w:val="single"/>
        </w:rPr>
        <w:t xml:space="preserve"> are insulated from </w:t>
      </w:r>
      <w:r w:rsidRPr="007B30BF">
        <w:rPr>
          <w:rStyle w:val="StyleUnderline"/>
        </w:rPr>
        <w:t xml:space="preserve">political meddling to protect their </w:t>
      </w:r>
      <w:r w:rsidRPr="007B30BF">
        <w:rPr>
          <w:rStyle w:val="Emphasis"/>
        </w:rPr>
        <w:t>neutrality. With the judges gone</w:t>
      </w:r>
      <w:r w:rsidRPr="007B30BF">
        <w:rPr>
          <w:sz w:val="16"/>
        </w:rPr>
        <w:t xml:space="preserve">, </w:t>
      </w:r>
      <w:r w:rsidRPr="007B30BF">
        <w:rPr>
          <w:rStyle w:val="StyleUnderline"/>
        </w:rPr>
        <w:t xml:space="preserve">the review of unfair labor practice cases </w:t>
      </w:r>
      <w:r w:rsidRPr="007B30BF">
        <w:rPr>
          <w:rStyle w:val="Emphasis"/>
        </w:rPr>
        <w:t>would be left solely to the president’s appointees.</w:t>
      </w:r>
    </w:p>
    <w:p w14:paraId="504FCA9C" w14:textId="77777777" w:rsidR="007B30BF" w:rsidRPr="00994826" w:rsidRDefault="007B30BF" w:rsidP="007B30BF">
      <w:pPr>
        <w:rPr>
          <w:sz w:val="16"/>
        </w:rPr>
      </w:pPr>
      <w:r w:rsidRPr="007B30BF">
        <w:rPr>
          <w:rStyle w:val="StyleUnderline"/>
        </w:rPr>
        <w:t>The FLRA is an obscure federal agency</w:t>
      </w:r>
      <w:r w:rsidRPr="007B30BF">
        <w:rPr>
          <w:sz w:val="16"/>
        </w:rPr>
        <w:t xml:space="preserve"> with only around </w:t>
      </w:r>
      <w:r w:rsidRPr="007B30BF">
        <w:rPr>
          <w:rStyle w:val="StyleUnderline"/>
        </w:rPr>
        <w:t>100 employees</w:t>
      </w:r>
      <w:r w:rsidRPr="007B30BF">
        <w:rPr>
          <w:sz w:val="16"/>
        </w:rPr>
        <w:t>, but it serves a critical role in government labor relations. It’s typically where federal unions turn to when they believe their members’ rights have been violated</w:t>
      </w:r>
      <w:r w:rsidRPr="00994826">
        <w:rPr>
          <w:sz w:val="16"/>
        </w:rPr>
        <w:t>, which has been frequent during the Trump era.</w:t>
      </w:r>
    </w:p>
    <w:p w14:paraId="201C9CE3" w14:textId="77777777" w:rsidR="007B30BF" w:rsidRPr="00994826" w:rsidRDefault="007B30BF" w:rsidP="007B30BF">
      <w:pPr>
        <w:rPr>
          <w:rStyle w:val="Emphasis"/>
          <w:highlight w:val="cyan"/>
        </w:rPr>
      </w:pPr>
      <w:r w:rsidRPr="00994826">
        <w:rPr>
          <w:sz w:val="16"/>
        </w:rPr>
        <w:t xml:space="preserve">The </w:t>
      </w:r>
      <w:r w:rsidRPr="00994826">
        <w:rPr>
          <w:rStyle w:val="StyleUnderline"/>
        </w:rPr>
        <w:t>plan was laid out in the FLRA’s budget proposal to Congress</w:t>
      </w:r>
      <w:r w:rsidRPr="00994826">
        <w:rPr>
          <w:sz w:val="16"/>
        </w:rPr>
        <w:t xml:space="preserve">, dated May 30. The </w:t>
      </w:r>
      <w:r w:rsidRPr="00994826">
        <w:rPr>
          <w:rStyle w:val="StyleUnderline"/>
          <w:highlight w:val="cyan"/>
        </w:rPr>
        <w:t>document states that getting rid of the judges is</w:t>
      </w:r>
      <w:r w:rsidRPr="00994826">
        <w:rPr>
          <w:rStyle w:val="StyleUnderline"/>
        </w:rPr>
        <w:t xml:space="preserve"> one of many “organizational changes </w:t>
      </w:r>
      <w:r w:rsidRPr="00994826">
        <w:rPr>
          <w:rStyle w:val="StyleUnderline"/>
          <w:highlight w:val="cyan"/>
        </w:rPr>
        <w:t>necessary to align</w:t>
      </w:r>
      <w:r w:rsidRPr="00994826">
        <w:rPr>
          <w:sz w:val="16"/>
          <w:highlight w:val="cyan"/>
        </w:rPr>
        <w:t xml:space="preserve"> </w:t>
      </w:r>
      <w:r w:rsidRPr="00994826">
        <w:rPr>
          <w:rStyle w:val="StyleUnderline"/>
          <w:highlight w:val="cyan"/>
        </w:rPr>
        <w:t xml:space="preserve">with the </w:t>
      </w:r>
      <w:r w:rsidRPr="00994826">
        <w:rPr>
          <w:rStyle w:val="Emphasis"/>
          <w:highlight w:val="cyan"/>
        </w:rPr>
        <w:t>Admin</w:t>
      </w:r>
      <w:r w:rsidRPr="00994826">
        <w:rPr>
          <w:sz w:val="16"/>
        </w:rPr>
        <w:t>istration</w:t>
      </w:r>
      <w:r w:rsidRPr="00994826">
        <w:rPr>
          <w:rStyle w:val="Emphasis"/>
          <w:highlight w:val="cyan"/>
        </w:rPr>
        <w:t>’s vision</w:t>
      </w:r>
      <w:r w:rsidRPr="00994826">
        <w:rPr>
          <w:sz w:val="16"/>
        </w:rPr>
        <w:t xml:space="preserve"> </w:t>
      </w:r>
      <w:r w:rsidRPr="00994826">
        <w:rPr>
          <w:rStyle w:val="StyleUnderline"/>
        </w:rPr>
        <w:t>for the Federal government</w:t>
      </w:r>
      <w:r w:rsidRPr="00994826">
        <w:rPr>
          <w:sz w:val="16"/>
        </w:rPr>
        <w:t xml:space="preserve">.” It argues that the </w:t>
      </w:r>
      <w:r w:rsidRPr="00994826">
        <w:rPr>
          <w:rStyle w:val="StyleUnderline"/>
        </w:rPr>
        <w:t xml:space="preserve">judges don’t have a </w:t>
      </w:r>
      <w:r w:rsidRPr="00994826">
        <w:rPr>
          <w:rStyle w:val="Emphasis"/>
        </w:rPr>
        <w:t>large enough caseload</w:t>
      </w:r>
      <w:r w:rsidRPr="00994826">
        <w:rPr>
          <w:sz w:val="16"/>
        </w:rPr>
        <w:t xml:space="preserve"> ― on average, 15 hearings per year ― </w:t>
      </w:r>
      <w:r w:rsidRPr="00994826">
        <w:rPr>
          <w:rStyle w:val="Emphasis"/>
        </w:rPr>
        <w:t>to justify having three of them.</w:t>
      </w:r>
    </w:p>
    <w:p w14:paraId="04BB7E9E" w14:textId="77777777" w:rsidR="007B30BF" w:rsidRPr="00994826" w:rsidRDefault="007B30BF" w:rsidP="007B30BF">
      <w:pPr>
        <w:rPr>
          <w:sz w:val="16"/>
        </w:rPr>
      </w:pPr>
      <w:r w:rsidRPr="00994826">
        <w:rPr>
          <w:sz w:val="16"/>
        </w:rPr>
        <w:t>Thomas Dargon, deputy general counsel at the American Federation of Government Employees, which represents 800,000 federal workers, said he doesn’t believe the reorganization is really about trimming the agency’s budget.</w:t>
      </w:r>
    </w:p>
    <w:p w14:paraId="27F5382F" w14:textId="77777777" w:rsidR="007B30BF" w:rsidRPr="00994826" w:rsidRDefault="007B30BF" w:rsidP="007B30BF">
      <w:pPr>
        <w:rPr>
          <w:sz w:val="16"/>
        </w:rPr>
      </w:pPr>
      <w:r w:rsidRPr="00994826">
        <w:rPr>
          <w:sz w:val="16"/>
        </w:rPr>
        <w:t xml:space="preserve">“I think it’s about the </w:t>
      </w:r>
      <w:r w:rsidRPr="00994826">
        <w:rPr>
          <w:rStyle w:val="StyleUnderline"/>
          <w:highlight w:val="cyan"/>
        </w:rPr>
        <w:t>FLRA members want</w:t>
      </w:r>
      <w:r w:rsidRPr="00994826">
        <w:rPr>
          <w:rStyle w:val="StyleUnderline"/>
        </w:rPr>
        <w:t xml:space="preserve">ing </w:t>
      </w:r>
      <w:r w:rsidRPr="00994826">
        <w:rPr>
          <w:rStyle w:val="StyleUnderline"/>
          <w:highlight w:val="cyan"/>
        </w:rPr>
        <w:t>more control</w:t>
      </w:r>
      <w:r w:rsidRPr="00994826">
        <w:rPr>
          <w:rStyle w:val="StyleUnderline"/>
        </w:rPr>
        <w:t xml:space="preserve"> over the outcomes of complaints</w:t>
      </w:r>
      <w:r w:rsidRPr="00994826">
        <w:rPr>
          <w:sz w:val="16"/>
        </w:rPr>
        <w:t>,” Dargon said. “</w:t>
      </w:r>
      <w:r w:rsidRPr="00994826">
        <w:rPr>
          <w:rStyle w:val="StyleUnderline"/>
        </w:rPr>
        <w:t xml:space="preserve">It’s more about </w:t>
      </w:r>
      <w:r w:rsidRPr="00994826">
        <w:rPr>
          <w:rStyle w:val="Emphasis"/>
        </w:rPr>
        <w:t>control</w:t>
      </w:r>
      <w:r w:rsidRPr="00994826">
        <w:rPr>
          <w:sz w:val="16"/>
        </w:rPr>
        <w:t xml:space="preserve"> than it is about money.”</w:t>
      </w:r>
    </w:p>
    <w:p w14:paraId="0579332D" w14:textId="77777777" w:rsidR="007B30BF" w:rsidRPr="00994826" w:rsidRDefault="007B30BF" w:rsidP="007B30BF">
      <w:pPr>
        <w:rPr>
          <w:sz w:val="16"/>
        </w:rPr>
      </w:pPr>
      <w:r w:rsidRPr="00994826">
        <w:rPr>
          <w:sz w:val="16"/>
        </w:rPr>
        <w:t xml:space="preserve">The agency normally has three members serving staggered 5-year terms. </w:t>
      </w:r>
      <w:r w:rsidRPr="00994826">
        <w:rPr>
          <w:rStyle w:val="StyleUnderline"/>
        </w:rPr>
        <w:t xml:space="preserve">But </w:t>
      </w:r>
      <w:r w:rsidRPr="00994826">
        <w:rPr>
          <w:rStyle w:val="Emphasis"/>
          <w:highlight w:val="cyan"/>
        </w:rPr>
        <w:t xml:space="preserve">Trump fired its former </w:t>
      </w:r>
      <w:r w:rsidRPr="00994826">
        <w:rPr>
          <w:rStyle w:val="Emphasis"/>
        </w:rPr>
        <w:t xml:space="preserve">Democratic </w:t>
      </w:r>
      <w:r w:rsidRPr="00994826">
        <w:rPr>
          <w:rStyle w:val="Emphasis"/>
          <w:highlight w:val="cyan"/>
        </w:rPr>
        <w:t>chair,</w:t>
      </w:r>
      <w:r w:rsidRPr="00994826">
        <w:rPr>
          <w:sz w:val="16"/>
        </w:rPr>
        <w:t xml:space="preserve"> Susan </w:t>
      </w:r>
      <w:r w:rsidRPr="00994826">
        <w:rPr>
          <w:rStyle w:val="StyleUnderline"/>
        </w:rPr>
        <w:t>Tsui Grundmann</w:t>
      </w:r>
      <w:r w:rsidRPr="00994826">
        <w:rPr>
          <w:sz w:val="16"/>
        </w:rPr>
        <w:t xml:space="preserve">, in </w:t>
      </w:r>
      <w:r w:rsidRPr="00994826">
        <w:rPr>
          <w:rStyle w:val="StyleUnderline"/>
        </w:rPr>
        <w:t>an</w:t>
      </w:r>
      <w:r w:rsidRPr="00994826">
        <w:rPr>
          <w:sz w:val="16"/>
        </w:rPr>
        <w:t xml:space="preserve"> </w:t>
      </w:r>
      <w:r w:rsidRPr="00994826">
        <w:rPr>
          <w:rStyle w:val="StyleUnderline"/>
        </w:rPr>
        <w:t>unprecedented move shortly after taking office.</w:t>
      </w:r>
      <w:r w:rsidRPr="00994826">
        <w:rPr>
          <w:sz w:val="16"/>
        </w:rPr>
        <w:t xml:space="preserve"> That left Republican member Colleen Duffy Kiko, who Trump appointed chair; Democratic member Anne Wagner; and one vacancy.</w:t>
      </w:r>
    </w:p>
    <w:p w14:paraId="15ACFF7F" w14:textId="77777777" w:rsidR="007B30BF" w:rsidRPr="00994826" w:rsidRDefault="007B30BF" w:rsidP="007B30BF">
      <w:pPr>
        <w:rPr>
          <w:sz w:val="16"/>
        </w:rPr>
      </w:pPr>
      <w:r w:rsidRPr="00994826">
        <w:rPr>
          <w:sz w:val="16"/>
        </w:rPr>
        <w:t>An agency spokesperson declined to answer basic questions about the reorganization plan, including how many judges, if any, are still employed there.</w:t>
      </w:r>
    </w:p>
    <w:p w14:paraId="28D25CD1" w14:textId="77777777" w:rsidR="007B30BF" w:rsidRPr="00994826" w:rsidRDefault="007B30BF" w:rsidP="007B30BF">
      <w:pPr>
        <w:rPr>
          <w:sz w:val="16"/>
        </w:rPr>
      </w:pPr>
      <w:r w:rsidRPr="00994826">
        <w:rPr>
          <w:sz w:val="16"/>
        </w:rPr>
        <w:t>One of the administrative law judges criticized the looming cuts in a </w:t>
      </w:r>
      <w:r w:rsidRPr="00994826">
        <w:rPr>
          <w:rFonts w:eastAsiaTheme="majorEastAsia"/>
          <w:sz w:val="16"/>
        </w:rPr>
        <w:t>June 23 decision</w:t>
      </w:r>
      <w:r w:rsidRPr="00994826">
        <w:rPr>
          <w:sz w:val="16"/>
        </w:rPr>
        <w:t>, saying it was part of the administration’s mandate that agencies “radically tear down their organizations.”</w:t>
      </w:r>
    </w:p>
    <w:p w14:paraId="293F81D0" w14:textId="77777777" w:rsidR="007B30BF" w:rsidRPr="007B30BF" w:rsidRDefault="007B30BF" w:rsidP="007B30BF">
      <w:pPr>
        <w:rPr>
          <w:sz w:val="16"/>
        </w:rPr>
      </w:pPr>
      <w:r w:rsidRPr="00994826">
        <w:rPr>
          <w:sz w:val="16"/>
        </w:rPr>
        <w:t xml:space="preserve">“[I]n </w:t>
      </w:r>
      <w:r w:rsidRPr="00994826">
        <w:rPr>
          <w:rStyle w:val="StyleUnderline"/>
        </w:rPr>
        <w:t>obedience</w:t>
      </w:r>
      <w:r w:rsidRPr="00994826">
        <w:rPr>
          <w:sz w:val="16"/>
        </w:rPr>
        <w:t xml:space="preserve"> to orders </w:t>
      </w:r>
      <w:r w:rsidRPr="00994826">
        <w:rPr>
          <w:rStyle w:val="StyleUnderline"/>
        </w:rPr>
        <w:t>from the so-</w:t>
      </w:r>
      <w:r w:rsidRPr="007B30BF">
        <w:rPr>
          <w:rStyle w:val="StyleUnderline"/>
        </w:rPr>
        <w:t xml:space="preserve">called </w:t>
      </w:r>
      <w:r w:rsidRPr="007B30BF">
        <w:rPr>
          <w:rStyle w:val="Emphasis"/>
        </w:rPr>
        <w:t>D</w:t>
      </w:r>
      <w:r w:rsidRPr="007B30BF">
        <w:rPr>
          <w:rStyle w:val="StyleUnderline"/>
        </w:rPr>
        <w:t xml:space="preserve">epartment </w:t>
      </w:r>
      <w:r w:rsidRPr="007B30BF">
        <w:rPr>
          <w:rStyle w:val="Emphasis"/>
        </w:rPr>
        <w:t>o</w:t>
      </w:r>
      <w:r w:rsidRPr="007B30BF">
        <w:rPr>
          <w:rStyle w:val="StyleUnderline"/>
        </w:rPr>
        <w:t xml:space="preserve">f </w:t>
      </w:r>
      <w:r w:rsidRPr="007B30BF">
        <w:rPr>
          <w:rStyle w:val="Emphasis"/>
        </w:rPr>
        <w:t>G</w:t>
      </w:r>
      <w:r w:rsidRPr="007B30BF">
        <w:rPr>
          <w:rStyle w:val="StyleUnderline"/>
        </w:rPr>
        <w:t xml:space="preserve">overnment </w:t>
      </w:r>
      <w:r w:rsidRPr="007B30BF">
        <w:rPr>
          <w:rStyle w:val="Emphasis"/>
        </w:rPr>
        <w:t>E</w:t>
      </w:r>
      <w:r w:rsidRPr="007B30BF">
        <w:rPr>
          <w:rStyle w:val="StyleUnderline"/>
        </w:rPr>
        <w:t>fficiency</w:t>
      </w:r>
      <w:r w:rsidRPr="007B30BF">
        <w:rPr>
          <w:sz w:val="16"/>
        </w:rPr>
        <w:t xml:space="preserve">, the FLRA has undertaken its own reorganization by </w:t>
      </w:r>
      <w:r w:rsidRPr="007B30BF">
        <w:rPr>
          <w:rStyle w:val="StyleUnderline"/>
        </w:rPr>
        <w:t>eliminating some of its divisions and coercing as many employees to resign as possible,</w:t>
      </w:r>
      <w:r w:rsidRPr="007B30BF">
        <w:rPr>
          <w:sz w:val="16"/>
        </w:rPr>
        <w:t>” the judge, Richard Pearson, wrote. “</w:t>
      </w:r>
      <w:r w:rsidRPr="007B30BF">
        <w:rPr>
          <w:rStyle w:val="StyleUnderline"/>
        </w:rPr>
        <w:t>Within thirty days, the FLRA will no longer employ Administrative Law Judges</w:t>
      </w:r>
      <w:r w:rsidRPr="007B30BF">
        <w:rPr>
          <w:sz w:val="16"/>
        </w:rPr>
        <w:t>.”</w:t>
      </w:r>
    </w:p>
    <w:p w14:paraId="0463D1C5" w14:textId="77777777" w:rsidR="007B30BF" w:rsidRPr="00994826" w:rsidRDefault="007B30BF" w:rsidP="007B30BF">
      <w:pPr>
        <w:rPr>
          <w:sz w:val="16"/>
        </w:rPr>
      </w:pPr>
      <w:r w:rsidRPr="007B30BF">
        <w:rPr>
          <w:sz w:val="16"/>
        </w:rPr>
        <w:t>In its budget plan, the agency also said it will no longer have its regional directors handle union representation cases, a move that will give political appointees more control over determining whether workers are eligible to unionize. The</w:t>
      </w:r>
      <w:r w:rsidRPr="00994826">
        <w:rPr>
          <w:sz w:val="16"/>
        </w:rPr>
        <w:t xml:space="preserve"> Trump administration has tried to strip away collective-bargaining rights for hundreds of thousands of workers via executive order, under the dubious rationale that nurses, scientists and other employees </w:t>
      </w:r>
      <w:r w:rsidRPr="00994826">
        <w:rPr>
          <w:rFonts w:eastAsiaTheme="majorEastAsia"/>
        </w:rPr>
        <w:t>work in “national security.”</w:t>
      </w:r>
    </w:p>
    <w:p w14:paraId="047337CE" w14:textId="77777777" w:rsidR="007B30BF" w:rsidRPr="00994826" w:rsidRDefault="007B30BF" w:rsidP="007B30BF">
      <w:pPr>
        <w:rPr>
          <w:sz w:val="16"/>
        </w:rPr>
      </w:pPr>
      <w:r w:rsidRPr="00994826">
        <w:rPr>
          <w:sz w:val="16"/>
        </w:rPr>
        <w:t>Colin Smalley, an Army Corp of Engineers employee who was speaking as head of his union, the International Federation of Professional and Technical Engineers Local 777, told HuffPost he found the proposed changes at the FLRA “kind of shocking.”</w:t>
      </w:r>
    </w:p>
    <w:p w14:paraId="53308704" w14:textId="77777777" w:rsidR="007B30BF" w:rsidRPr="00871CF0" w:rsidRDefault="007B30BF" w:rsidP="007B30BF">
      <w:pPr>
        <w:rPr>
          <w:sz w:val="16"/>
        </w:rPr>
      </w:pPr>
      <w:r w:rsidRPr="00994826">
        <w:rPr>
          <w:rStyle w:val="StyleUnderline"/>
        </w:rPr>
        <w:t>The</w:t>
      </w:r>
      <w:r w:rsidRPr="00994826">
        <w:rPr>
          <w:sz w:val="16"/>
          <w:u w:val="single"/>
        </w:rPr>
        <w:t xml:space="preserve"> </w:t>
      </w:r>
      <w:r w:rsidRPr="00994826">
        <w:rPr>
          <w:rStyle w:val="StyleUnderline"/>
          <w:highlight w:val="cyan"/>
        </w:rPr>
        <w:t>loss of independent-minded judges could make it harder to settle</w:t>
      </w:r>
      <w:r w:rsidRPr="00994826">
        <w:rPr>
          <w:rStyle w:val="StyleUnderline"/>
        </w:rPr>
        <w:t xml:space="preserve"> workplace </w:t>
      </w:r>
      <w:r w:rsidRPr="00994826">
        <w:rPr>
          <w:rStyle w:val="StyleUnderline"/>
          <w:highlight w:val="cyan"/>
        </w:rPr>
        <w:t xml:space="preserve">disputes </w:t>
      </w:r>
      <w:r w:rsidRPr="00994826">
        <w:rPr>
          <w:rStyle w:val="Emphasis"/>
          <w:highlight w:val="cyan"/>
        </w:rPr>
        <w:t>fairly</w:t>
      </w:r>
      <w:r w:rsidRPr="00994826">
        <w:rPr>
          <w:sz w:val="16"/>
        </w:rPr>
        <w:t xml:space="preserve"> and </w:t>
      </w:r>
      <w:r w:rsidRPr="00994826">
        <w:rPr>
          <w:rStyle w:val="StyleUnderline"/>
        </w:rPr>
        <w:t>make it easier for the administration to do what it pleases when it comes to managing the federal workforc</w:t>
      </w:r>
      <w:r w:rsidRPr="00994826">
        <w:rPr>
          <w:sz w:val="16"/>
        </w:rPr>
        <w:t xml:space="preserve">e, he said. Smalley also thought it would </w:t>
      </w:r>
      <w:r w:rsidRPr="00994826">
        <w:rPr>
          <w:rStyle w:val="StyleUnderline"/>
        </w:rPr>
        <w:t xml:space="preserve">take longer to resolve cases, with the delays disproportionately </w:t>
      </w:r>
      <w:r w:rsidRPr="00994826">
        <w:rPr>
          <w:rStyle w:val="Emphasis"/>
          <w:highlight w:val="cyan"/>
        </w:rPr>
        <w:t>hurting workers</w:t>
      </w:r>
      <w:r w:rsidRPr="00994826">
        <w:rPr>
          <w:rStyle w:val="Emphasis"/>
        </w:rPr>
        <w:t xml:space="preserve">.∂ </w:t>
      </w:r>
      <w:r w:rsidRPr="00994826">
        <w:rPr>
          <w:sz w:val="16"/>
        </w:rPr>
        <w:t xml:space="preserve">“You’re just concentrating a lot of power in three people who are political appointees,” Smalley said.∂ Smalley said he typically files unfair labor practice charges on behalf of members at the FLRA’s office in Chicago. According to the budget proposal, the agency plans to close that office because seven of its nine employees have left this fiscal year. The administration has pushed federal workers to accept deferred resignation and early retirement offers, leading to an estimated </w:t>
      </w:r>
      <w:r w:rsidRPr="00994826">
        <w:rPr>
          <w:rFonts w:eastAsiaTheme="majorEastAsia"/>
          <w:sz w:val="16"/>
        </w:rPr>
        <w:t>150,000 workers</w:t>
      </w:r>
      <w:r w:rsidRPr="00994826">
        <w:rPr>
          <w:sz w:val="16"/>
        </w:rPr>
        <w:t xml:space="preserve"> leaving the government.∂ The FLRA cuts fit within the Trump administration’s broader efforts to cut the federal workforce ― and to assert more political control over supposedly independent agencies.∂ In addition to terminating Grundmann mid-term at the FLRA, Trump carried out similar firings at the National Labor Relations Board, the Equal Employment Opportunity Commission, the Federal Election Commission and the Federal Trade Commission. Grundmann filed a lawsuit arguing her February dismissal was illegal, but an appeals court allowed her firing to move forward.∂ The </w:t>
      </w:r>
      <w:r w:rsidRPr="00994826">
        <w:rPr>
          <w:rStyle w:val="StyleUnderline"/>
          <w:highlight w:val="cyan"/>
        </w:rPr>
        <w:t xml:space="preserve">FLRA is still </w:t>
      </w:r>
      <w:r w:rsidRPr="00994826">
        <w:rPr>
          <w:rStyle w:val="StyleUnderline"/>
        </w:rPr>
        <w:t xml:space="preserve">functioning with just two members, but </w:t>
      </w:r>
      <w:r w:rsidRPr="00994826">
        <w:rPr>
          <w:rStyle w:val="StyleUnderline"/>
          <w:highlight w:val="cyan"/>
        </w:rPr>
        <w:t xml:space="preserve">not at </w:t>
      </w:r>
      <w:r w:rsidRPr="00994826">
        <w:rPr>
          <w:rStyle w:val="Emphasis"/>
          <w:highlight w:val="cyan"/>
        </w:rPr>
        <w:t>full capacity.</w:t>
      </w:r>
      <w:r w:rsidRPr="00994826">
        <w:rPr>
          <w:sz w:val="16"/>
          <w:highlight w:val="cyan"/>
        </w:rPr>
        <w:t xml:space="preserve"> </w:t>
      </w:r>
      <w:r w:rsidRPr="00994826">
        <w:rPr>
          <w:rStyle w:val="StyleUnderline"/>
          <w:highlight w:val="cyan"/>
        </w:rPr>
        <w:t xml:space="preserve">Trump has </w:t>
      </w:r>
      <w:r w:rsidRPr="00994826">
        <w:rPr>
          <w:rStyle w:val="Emphasis"/>
          <w:highlight w:val="cyan"/>
        </w:rPr>
        <w:t>not nominated</w:t>
      </w:r>
      <w:r w:rsidRPr="00994826">
        <w:rPr>
          <w:rStyle w:val="StyleUnderline"/>
          <w:highlight w:val="cyan"/>
        </w:rPr>
        <w:t xml:space="preserve"> a general counsel</w:t>
      </w:r>
      <w:r w:rsidRPr="00994826">
        <w:rPr>
          <w:sz w:val="16"/>
        </w:rPr>
        <w:t xml:space="preserve"> </w:t>
      </w:r>
      <w:r w:rsidRPr="00994826">
        <w:rPr>
          <w:rStyle w:val="StyleUnderline"/>
        </w:rPr>
        <w:t>to be confirmed</w:t>
      </w:r>
      <w:r w:rsidRPr="00994826">
        <w:rPr>
          <w:sz w:val="16"/>
        </w:rPr>
        <w:t xml:space="preserve"> by the Senate, so the agency isn’t able to pursue complaints against agencies or unions that may have violated employees’ rights. So even though there are enough members for a quorum, the agency isn’t operating the way Congress intended.∂ Smalley said if the agency loses its administrative law judges, unions may become less likely to pursue cases when they think their members’ contracts have been violated. Depending on who the political appointees were, they might consider it a waste of time.</w:t>
      </w:r>
    </w:p>
    <w:p w14:paraId="07B8929A" w14:textId="77777777" w:rsidR="007B30BF" w:rsidRDefault="007B30BF" w:rsidP="007B30BF">
      <w:pPr>
        <w:pStyle w:val="Heading4"/>
      </w:pPr>
      <w:r>
        <w:t>Courts deck NLRA enforcement and prioritizes 1</w:t>
      </w:r>
      <w:r w:rsidRPr="00645279">
        <w:rPr>
          <w:vertAlign w:val="superscript"/>
        </w:rPr>
        <w:t>st</w:t>
      </w:r>
      <w:r>
        <w:t xml:space="preserve"> amendment for employers</w:t>
      </w:r>
    </w:p>
    <w:p w14:paraId="4EDCD1DF" w14:textId="77777777" w:rsidR="007B30BF" w:rsidRPr="00A917CC" w:rsidRDefault="007B30BF" w:rsidP="007B30BF">
      <w:pPr>
        <w:rPr>
          <w:rStyle w:val="StyleUnderline"/>
        </w:rPr>
      </w:pPr>
      <w:r>
        <w:rPr>
          <w:rStyle w:val="Style13ptBold"/>
        </w:rPr>
        <w:t>Andrias 24</w:t>
      </w:r>
      <w:r>
        <w:rPr>
          <w:rStyle w:val="Style13ptBold"/>
          <w:b w:val="0"/>
          <w:bCs w:val="0"/>
        </w:rPr>
        <w:t xml:space="preserve"> [Kate, Prof of Law at Columbia Law School, “Constitutional Clash: Labor, Capital, and Democracy,” </w:t>
      </w:r>
      <w:r>
        <w:rPr>
          <w:rStyle w:val="Style13ptBold"/>
          <w:b w:val="0"/>
          <w:bCs w:val="0"/>
          <w:i/>
          <w:iCs/>
        </w:rPr>
        <w:t>Northwestern University Law Review</w:t>
      </w:r>
      <w:r>
        <w:rPr>
          <w:rStyle w:val="Style13ptBold"/>
          <w:b w:val="0"/>
          <w:bCs w:val="0"/>
        </w:rPr>
        <w:t xml:space="preserve"> 118.4, heinonline]</w:t>
      </w:r>
    </w:p>
    <w:p w14:paraId="086C2D22" w14:textId="77777777" w:rsidR="007B30BF" w:rsidRPr="00B31318" w:rsidRDefault="007B30BF" w:rsidP="007B30BF">
      <w:pPr>
        <w:rPr>
          <w:sz w:val="16"/>
        </w:rPr>
      </w:pPr>
      <w:r w:rsidRPr="00B31318">
        <w:rPr>
          <w:sz w:val="16"/>
        </w:rPr>
        <w:t xml:space="preserve">Despite these few instances in which the Court affirmed elements of labor's constitutional vision, by the late 1940s neither labor's doctrinal arguments nor the more radical unions' broader vision for a transformed political economy and an inclusive demos had prevailed. </w:t>
      </w:r>
      <w:r w:rsidRPr="00B31318">
        <w:rPr>
          <w:rStyle w:val="StyleUnderline"/>
        </w:rPr>
        <w:t>As soon as Congress enacted the NLRA, business mobilized against it and courts began to cut back on its transformative potential."</w:t>
      </w:r>
      <w:r w:rsidRPr="00B31318">
        <w:rPr>
          <w:sz w:val="16"/>
        </w:rPr>
        <w:t xml:space="preserve"> Then, in 1947, amidst anti-union backlash, Congress enacted the Taft-Hartley Act, which curtailed union rights and protections for collective action while expressly protecting employers' right to campaign against unionization. 100 By the 1950s, in the face of stiff business resistance and divisions within the labor movement, the United States had abandoned its fledgling experiments with labor's broader constitutional vision and had settled on a decentralized system of labor law characterized by firm-centered collective bargaining contracts, primarily in industries dominated by white men. 101</w:t>
      </w:r>
    </w:p>
    <w:p w14:paraId="390C3204" w14:textId="77777777" w:rsidR="007B30BF" w:rsidRPr="00B31318" w:rsidRDefault="007B30BF" w:rsidP="007B30BF">
      <w:pPr>
        <w:rPr>
          <w:sz w:val="16"/>
        </w:rPr>
      </w:pPr>
      <w:r w:rsidRPr="00B31318">
        <w:rPr>
          <w:sz w:val="16"/>
        </w:rPr>
        <w:t>Over the course of the 1960s and '70s, unions became more inclusive of minority and women workers and organized large numbers of publicsector employees as well as some key parts of the service sector. 102 They were also instrumental in helping enact a host of social welfare legislation. 103 Yet these gains were not enough to stave off the rise of neoliberalism and economic restructuring that became hegemonic by the 1980s. Corporations moved work overseas and to the nonunion South; they vastly increased their use of contingent workers, including part-time and temporary workers and independent contractors; and hostility to unions became overt and routine. 104 The courts largely permitted these tactics, 105 even permitting the use of permanent replacements, the National Guard, and state police against striking workers who sought to resist concessionary contracts. 106 Workers did not abandon the efforts for democracy at work, but their successes were few and far between.</w:t>
      </w:r>
    </w:p>
    <w:p w14:paraId="23E793EE" w14:textId="77777777" w:rsidR="007B30BF" w:rsidRPr="00B31318" w:rsidRDefault="007B30BF" w:rsidP="007B30BF">
      <w:pPr>
        <w:rPr>
          <w:sz w:val="16"/>
        </w:rPr>
      </w:pPr>
      <w:r w:rsidRPr="00B31318">
        <w:rPr>
          <w:sz w:val="16"/>
        </w:rPr>
        <w:t>Meanwhile, as the next Parts will underscore, the celebrated constitutional settlement achieved during the New Deal was at best a limited victory for labor.107 Favorably for labor, the Court rejected Lochner's protection of the liberty of contract and embraced a system of bifurcated review in which economic legislation would receive great deference from the courts, while legislation burdening minorities, undermining democracy, or interfering with rights protected by the Bill of Rights would merit greater review. 108 The Court also adopted a more expansive understanding of congressional power, allowing the core labor and employment statutes to survive judicial review.109</w:t>
      </w:r>
    </w:p>
    <w:p w14:paraId="0622C816" w14:textId="77777777" w:rsidR="007B30BF" w:rsidRPr="00B31318" w:rsidRDefault="007B30BF" w:rsidP="007B30BF">
      <w:pPr>
        <w:rPr>
          <w:sz w:val="16"/>
        </w:rPr>
      </w:pPr>
      <w:r w:rsidRPr="00B31318">
        <w:rPr>
          <w:sz w:val="16"/>
        </w:rPr>
        <w:t xml:space="preserve">Yet, the settlement was only a partial and temporary victory for labor. As scholars have demonstrated, </w:t>
      </w:r>
      <w:r w:rsidRPr="000B2663">
        <w:rPr>
          <w:rStyle w:val="StyleUnderline"/>
          <w:highlight w:val="cyan"/>
        </w:rPr>
        <w:t>judicial enforcement</w:t>
      </w:r>
      <w:r w:rsidRPr="00B31318">
        <w:rPr>
          <w:rStyle w:val="StyleUnderline"/>
        </w:rPr>
        <w:t xml:space="preserve"> of the rights</w:t>
      </w:r>
      <w:r w:rsidRPr="00B31318">
        <w:rPr>
          <w:sz w:val="16"/>
        </w:rPr>
        <w:t xml:space="preserve"> contained within footnote four of United States v. Carolene Products Co. </w:t>
      </w:r>
      <w:r w:rsidRPr="000B2663">
        <w:rPr>
          <w:rStyle w:val="StyleUnderline"/>
          <w:highlight w:val="cyan"/>
        </w:rPr>
        <w:t>was</w:t>
      </w:r>
      <w:r w:rsidRPr="00B31318">
        <w:rPr>
          <w:rStyle w:val="StyleUnderline"/>
        </w:rPr>
        <w:t xml:space="preserve"> almost </w:t>
      </w:r>
      <w:r w:rsidRPr="000B2663">
        <w:rPr>
          <w:rStyle w:val="StyleUnderline"/>
          <w:highlight w:val="cyan"/>
        </w:rPr>
        <w:t>always selective</w:t>
      </w:r>
      <w:r w:rsidRPr="00B31318">
        <w:rPr>
          <w:rStyle w:val="StyleUnderline"/>
        </w:rPr>
        <w:t>, perhaps inevitably so.</w:t>
      </w:r>
      <w:r w:rsidRPr="00B31318">
        <w:rPr>
          <w:sz w:val="16"/>
        </w:rPr>
        <w:t xml:space="preserve">1 0 During the Warren Court, government was free to enact economic legislation benefitting workers, and the use of heightened scrutiny for legislation burdening minorities helped eradicate laws that expressly discriminated on the basis of race and, in subsequent years, gender." Judges also, for a time, recognized rights of privacy and personal intimacy.1 1 2 But </w:t>
      </w:r>
      <w:r w:rsidRPr="000B2663">
        <w:rPr>
          <w:rStyle w:val="Emphasis"/>
        </w:rPr>
        <w:t xml:space="preserve">even before the Supreme Court's recent far-right turn, </w:t>
      </w:r>
      <w:r w:rsidRPr="000B2663">
        <w:rPr>
          <w:rStyle w:val="Emphasis"/>
          <w:highlight w:val="cyan"/>
        </w:rPr>
        <w:t>judges showed hostility to protecting collective labor rights</w:t>
      </w:r>
      <w:r w:rsidRPr="00B31318">
        <w:rPr>
          <w:rStyle w:val="StyleUnderline"/>
        </w:rPr>
        <w:t xml:space="preserve"> and more generally to recognizing rights with redistributive impact,</w:t>
      </w:r>
      <w:r w:rsidRPr="00B31318">
        <w:rPr>
          <w:sz w:val="16"/>
        </w:rPr>
        <w:t>113 and used the First Amendment to safeguard business interests and to strike down economic legislation." 4 As Laura Weinrib has argued, "the bargain at the foundation of our modern constitutional order backfired on its pro-labor architects."" 5</w:t>
      </w:r>
    </w:p>
    <w:p w14:paraId="7F62B76D" w14:textId="77777777" w:rsidR="007B30BF" w:rsidRPr="00B31318" w:rsidRDefault="007B30BF" w:rsidP="007B30BF">
      <w:pPr>
        <w:rPr>
          <w:sz w:val="16"/>
        </w:rPr>
      </w:pPr>
      <w:r w:rsidRPr="00B31318">
        <w:rPr>
          <w:sz w:val="16"/>
        </w:rPr>
        <w:t xml:space="preserve">Indeed, although the "Lochnerization" of the First Amendment is often dated to the emergence of the corporate speech doctrine in the 1970s, it actually first emerged against labor just after the New Deal.116 Within just a few years of the fall of Lochner, employers reframed their liberty of contract arguments as First Amendment arguments, contending that the NLRB's efforts to enable workers to organize free from coercion violated employers' rights of free speech." </w:t>
      </w:r>
      <w:r w:rsidRPr="000B2663">
        <w:rPr>
          <w:rStyle w:val="StyleUnderline"/>
          <w:highlight w:val="cyan"/>
        </w:rPr>
        <w:t>The Supreme Court</w:t>
      </w:r>
      <w:r w:rsidRPr="00B31318">
        <w:rPr>
          <w:sz w:val="16"/>
        </w:rPr>
        <w:t xml:space="preserve"> accepted a version of that argument in NLRB v. Virginia Electric &amp; Power Co. It drew a line between permissible employer advocacy and impermissible employer threats, but </w:t>
      </w:r>
      <w:r w:rsidRPr="000B2663">
        <w:rPr>
          <w:rStyle w:val="StyleUnderline"/>
          <w:highlight w:val="cyan"/>
        </w:rPr>
        <w:t>failed to recognize</w:t>
      </w:r>
      <w:r w:rsidRPr="00B31318">
        <w:rPr>
          <w:rStyle w:val="StyleUnderline"/>
        </w:rPr>
        <w:t xml:space="preserve"> the </w:t>
      </w:r>
      <w:r w:rsidRPr="000B2663">
        <w:rPr>
          <w:rStyle w:val="StyleUnderline"/>
          <w:highlight w:val="cyan"/>
        </w:rPr>
        <w:t>coercion inherent in employer advocacy</w:t>
      </w:r>
      <w:r w:rsidRPr="00B31318">
        <w:rPr>
          <w:rStyle w:val="StyleUnderline"/>
        </w:rPr>
        <w:t xml:space="preserve"> aimed at subordinate and dependent employees who are employed at will.</w:t>
      </w:r>
      <w:r w:rsidRPr="00B31318">
        <w:rPr>
          <w:sz w:val="16"/>
        </w:rPr>
        <w:t>118 In 1947, when Congress enacted the Taft-Hartley Act, it codified that position, adding a provision to the statute that protects employers' right to campaign against unionization short of threats or promises of benefits." 9</w:t>
      </w:r>
    </w:p>
    <w:p w14:paraId="0923BCB9" w14:textId="77777777" w:rsidR="007B30BF" w:rsidRPr="00B31318" w:rsidRDefault="007B30BF" w:rsidP="007B30BF">
      <w:pPr>
        <w:rPr>
          <w:sz w:val="16"/>
        </w:rPr>
      </w:pPr>
      <w:r w:rsidRPr="00B31318">
        <w:rPr>
          <w:sz w:val="16"/>
        </w:rPr>
        <w:t>In subsequent years, the Board and the Court did maintain important protections for employees' core rights to organize and engage in concerted activity. For example, under the longstanding doctrine established by Republican Aviation Corp. v. NLRB in 1945, workers cannot be prohibited from talking about the union or from soliciting union support in nonwork areas of the workplace unless necessary "to maintain production or discipline." 12 They can pass out leaflets at work while off duty; wear union insignia in most circumstances; criticize their employers' labor practices; and, with their coworkers, demand changes about their working conditions.</w:t>
      </w:r>
    </w:p>
    <w:p w14:paraId="3B0BBCE1" w14:textId="77777777" w:rsidR="007B30BF" w:rsidRPr="00B31318" w:rsidRDefault="007B30BF" w:rsidP="007B30BF">
      <w:pPr>
        <w:rPr>
          <w:sz w:val="16"/>
        </w:rPr>
      </w:pPr>
      <w:r w:rsidRPr="00B31318">
        <w:rPr>
          <w:sz w:val="16"/>
        </w:rPr>
        <w:t xml:space="preserve">But </w:t>
      </w:r>
      <w:r w:rsidRPr="00B31318">
        <w:rPr>
          <w:rStyle w:val="StyleUnderline"/>
        </w:rPr>
        <w:t xml:space="preserve">over time, </w:t>
      </w:r>
      <w:r w:rsidRPr="000B2663">
        <w:rPr>
          <w:rStyle w:val="StyleUnderline"/>
          <w:highlight w:val="cyan"/>
        </w:rPr>
        <w:t>the Court whittled away the NLRA's</w:t>
      </w:r>
      <w:r w:rsidRPr="00B31318">
        <w:rPr>
          <w:rStyle w:val="StyleUnderline"/>
        </w:rPr>
        <w:t xml:space="preserve"> more radical </w:t>
      </w:r>
      <w:r w:rsidRPr="000B2663">
        <w:rPr>
          <w:rStyle w:val="StyleUnderline"/>
          <w:highlight w:val="cyan"/>
        </w:rPr>
        <w:t>potential</w:t>
      </w:r>
      <w:r w:rsidRPr="00B31318">
        <w:rPr>
          <w:rStyle w:val="StyleUnderline"/>
        </w:rPr>
        <w:t xml:space="preserve"> for workplace democracy by repeatedly </w:t>
      </w:r>
      <w:r w:rsidRPr="000B2663">
        <w:rPr>
          <w:rStyle w:val="StyleUnderline"/>
          <w:highlight w:val="cyan"/>
        </w:rPr>
        <w:t xml:space="preserve">favoring </w:t>
      </w:r>
      <w:r w:rsidRPr="00645279">
        <w:rPr>
          <w:rStyle w:val="StyleUnderline"/>
          <w:highlight w:val="cyan"/>
        </w:rPr>
        <w:t>employers' speech</w:t>
      </w:r>
      <w:r w:rsidRPr="00B31318">
        <w:rPr>
          <w:rStyle w:val="StyleUnderline"/>
        </w:rPr>
        <w:t xml:space="preserve"> and property </w:t>
      </w:r>
      <w:r w:rsidRPr="000B2663">
        <w:rPr>
          <w:rStyle w:val="StyleUnderline"/>
          <w:highlight w:val="cyan"/>
        </w:rPr>
        <w:t>rights over workers' rights</w:t>
      </w:r>
      <w:r w:rsidRPr="00B31318">
        <w:rPr>
          <w:rStyle w:val="StyleUnderline"/>
        </w:rPr>
        <w:t xml:space="preserve"> to organize, bargain, and strike.</w:t>
      </w:r>
      <w:r w:rsidRPr="00B31318">
        <w:rPr>
          <w:sz w:val="16"/>
        </w:rPr>
        <w:t xml:space="preserve">121 Under longstanding doctrine, </w:t>
      </w:r>
      <w:r w:rsidRPr="000B2663">
        <w:rPr>
          <w:rStyle w:val="Emphasis"/>
          <w:highlight w:val="cyan"/>
        </w:rPr>
        <w:t>employers control speech</w:t>
      </w:r>
      <w:r w:rsidRPr="000B2663">
        <w:rPr>
          <w:rStyle w:val="Emphasis"/>
        </w:rPr>
        <w:t xml:space="preserve"> in the workplace: They may communicate their anti-union views, short of threats or promises, to workers whenever they want and require that employees listen as a condition of continued employment</w:t>
      </w:r>
      <w:r w:rsidRPr="00B31318">
        <w:rPr>
          <w:rStyle w:val="StyleUnderline"/>
        </w:rPr>
        <w:t xml:space="preserve">. </w:t>
      </w:r>
      <w:r w:rsidRPr="00B31318">
        <w:rPr>
          <w:sz w:val="16"/>
        </w:rPr>
        <w:t xml:space="preserve">122 In advancing anti-union messages, employers can use company email systems, attach notes to paychecks, and engage in loudspeaker announcements; they can require workers to attend one-on-one meetings and mandatory group meetings at which anti-union messages are conveyed; they can speak without limit, and unions have no right of rebuttal. 123 And, despite the statutory protection for the right to organize, they can assert their property rights to limit the access of union organizers and sometimes their own employees. Most notably, in Lechmere, Inc. v. NLRB, decided in 1992, the Supreme Court held that union organizers have no right to speak to employees on company property except in very rare cases. 124 Meanwhile, </w:t>
      </w:r>
      <w:r w:rsidRPr="00B31318">
        <w:rPr>
          <w:rStyle w:val="StyleUnderline"/>
        </w:rPr>
        <w:t>the Board and Court have crafted or approved a host of restrictions on how workers can engage in collective action</w:t>
      </w:r>
      <w:r w:rsidRPr="00B31318">
        <w:rPr>
          <w:sz w:val="16"/>
        </w:rPr>
        <w:t xml:space="preserve">-including prohibitions on sit-down strikes, secondary boycotts, intermittent strikes, and picketing to induce recognition that stand in significant tension with other areas of First Amendment doctrine 1 '-while allowing employers to permanently replace workers who engage in economic strikes. In establishing or upholding these rules, </w:t>
      </w:r>
      <w:r w:rsidRPr="00B31318">
        <w:rPr>
          <w:rStyle w:val="StyleUnderline"/>
        </w:rPr>
        <w:t>the Court</w:t>
      </w:r>
      <w:r w:rsidRPr="00B31318">
        <w:rPr>
          <w:sz w:val="16"/>
        </w:rPr>
        <w:t xml:space="preserve"> interpreted the NLRA, rather than the Constitution, but it often </w:t>
      </w:r>
      <w:r w:rsidRPr="00B31318">
        <w:rPr>
          <w:rStyle w:val="StyleUnderline"/>
        </w:rPr>
        <w:t>infused its statutory reasoning with constitutional values or based its reasoning in part on principles of constitutional avoidance.</w:t>
      </w:r>
      <w:r w:rsidRPr="00B31318">
        <w:rPr>
          <w:sz w:val="16"/>
        </w:rPr>
        <w:t>126</w:t>
      </w:r>
    </w:p>
    <w:p w14:paraId="3F8FA8C6" w14:textId="77777777" w:rsidR="007B30BF" w:rsidRPr="007B30BF" w:rsidRDefault="007B30BF" w:rsidP="007B30BF"/>
    <w:p w14:paraId="795F81E3" w14:textId="77777777" w:rsidR="00590C41" w:rsidRDefault="00590C41" w:rsidP="00590C41">
      <w:pPr>
        <w:pStyle w:val="Heading4"/>
      </w:pPr>
      <w:r>
        <w:t xml:space="preserve">Unions </w:t>
      </w:r>
      <w:r w:rsidRPr="00063179">
        <w:rPr>
          <w:u w:val="single"/>
        </w:rPr>
        <w:t>lower wages</w:t>
      </w:r>
      <w:r>
        <w:t xml:space="preserve">---and the cumulative effect </w:t>
      </w:r>
      <w:r w:rsidRPr="00063179">
        <w:rPr>
          <w:u w:val="single"/>
        </w:rPr>
        <w:t>destroys GDP</w:t>
      </w:r>
      <w:r>
        <w:t>.</w:t>
      </w:r>
    </w:p>
    <w:p w14:paraId="6006CAD0" w14:textId="77777777" w:rsidR="00590C41" w:rsidRPr="00CB0071" w:rsidRDefault="00590C41" w:rsidP="00590C41">
      <w:r>
        <w:t xml:space="preserve">Jonathan </w:t>
      </w:r>
      <w:r w:rsidRPr="00CB0071">
        <w:rPr>
          <w:rStyle w:val="Style13ptBold"/>
        </w:rPr>
        <w:t>Robe 14</w:t>
      </w:r>
      <w:r>
        <w:t xml:space="preserve">, Research Fellow at the Center for College Affordability and Productivity, J.D. Candidate at Duke University School of Law, also with Lowell Gallaway, “The Unintended Consequences of Collective Bargaining”, </w:t>
      </w:r>
      <w:r w:rsidRPr="00031960">
        <w:t>https://cei.org/studies/the-unintended-consequences-of-collective-bargaining/</w:t>
      </w:r>
      <w:r>
        <w:t>, language edited</w:t>
      </w:r>
    </w:p>
    <w:p w14:paraId="7F9F763C" w14:textId="77777777" w:rsidR="00590C41" w:rsidRPr="00CB0071" w:rsidRDefault="00590C41" w:rsidP="00590C41">
      <w:pPr>
        <w:rPr>
          <w:rStyle w:val="StyleUnderline"/>
        </w:rPr>
      </w:pPr>
      <w:r w:rsidRPr="00CB0071">
        <w:rPr>
          <w:rStyle w:val="StyleUnderline"/>
        </w:rPr>
        <w:t>This study analyzes</w:t>
      </w:r>
      <w:r w:rsidRPr="00CB0071">
        <w:rPr>
          <w:sz w:val="16"/>
        </w:rPr>
        <w:t xml:space="preserve"> the effect of </w:t>
      </w:r>
      <w:r w:rsidRPr="00CB0071">
        <w:rPr>
          <w:rStyle w:val="StyleUnderline"/>
        </w:rPr>
        <w:t>unionization on economic growth</w:t>
      </w:r>
      <w:r w:rsidRPr="00CB0071">
        <w:rPr>
          <w:sz w:val="16"/>
        </w:rPr>
        <w:t xml:space="preserve"> on a state-by-state basis, </w:t>
      </w:r>
      <w:r w:rsidRPr="00CB0071">
        <w:rPr>
          <w:rStyle w:val="StyleUnderline"/>
        </w:rPr>
        <w:t>and calculates the “deadweight loss” resulting from unionization</w:t>
      </w:r>
      <w:r w:rsidRPr="00CB0071">
        <w:rPr>
          <w:sz w:val="16"/>
        </w:rPr>
        <w:t xml:space="preserve">. </w:t>
      </w:r>
      <w:r w:rsidRPr="00CB0071">
        <w:rPr>
          <w:rStyle w:val="StyleUnderline"/>
        </w:rPr>
        <w:t>By raising</w:t>
      </w:r>
      <w:r w:rsidRPr="00CB0071">
        <w:rPr>
          <w:sz w:val="16"/>
        </w:rPr>
        <w:t xml:space="preserve"> the </w:t>
      </w:r>
      <w:r w:rsidRPr="00CB0071">
        <w:rPr>
          <w:rStyle w:val="StyleUnderline"/>
        </w:rPr>
        <w:t xml:space="preserve">cost of labor, </w:t>
      </w:r>
      <w:r w:rsidRPr="00EF3CAB">
        <w:rPr>
          <w:rStyle w:val="StyleUnderline"/>
          <w:highlight w:val="yellow"/>
        </w:rPr>
        <w:t xml:space="preserve">unions </w:t>
      </w:r>
      <w:r w:rsidRPr="00EF3CAB">
        <w:rPr>
          <w:rStyle w:val="Emphasis"/>
          <w:highlight w:val="yellow"/>
        </w:rPr>
        <w:t>decrease</w:t>
      </w:r>
      <w:r w:rsidRPr="00CB0071">
        <w:rPr>
          <w:rStyle w:val="StyleUnderline"/>
        </w:rPr>
        <w:t xml:space="preserve"> the </w:t>
      </w:r>
      <w:r w:rsidRPr="00CB0071">
        <w:rPr>
          <w:rStyle w:val="Emphasis"/>
        </w:rPr>
        <w:t xml:space="preserve">number of </w:t>
      </w:r>
      <w:r w:rsidRPr="00EF3CAB">
        <w:rPr>
          <w:rStyle w:val="Emphasis"/>
          <w:highlight w:val="yellow"/>
        </w:rPr>
        <w:t>job opportunities</w:t>
      </w:r>
      <w:r w:rsidRPr="00CB0071">
        <w:rPr>
          <w:rStyle w:val="StyleUnderline"/>
        </w:rPr>
        <w:t xml:space="preserve"> in </w:t>
      </w:r>
      <w:r w:rsidRPr="00CB0071">
        <w:rPr>
          <w:rStyle w:val="Emphasis"/>
        </w:rPr>
        <w:t>unionized</w:t>
      </w:r>
      <w:r w:rsidRPr="00CB0071">
        <w:rPr>
          <w:rStyle w:val="StyleUnderline"/>
        </w:rPr>
        <w:t xml:space="preserve"> industries</w:t>
      </w:r>
      <w:r w:rsidRPr="00CB0071">
        <w:rPr>
          <w:sz w:val="16"/>
        </w:rPr>
        <w:t xml:space="preserve">. </w:t>
      </w:r>
      <w:r w:rsidRPr="00CB0071">
        <w:rPr>
          <w:rStyle w:val="StyleUnderline"/>
        </w:rPr>
        <w:t>That</w:t>
      </w:r>
      <w:r w:rsidRPr="00CB0071">
        <w:rPr>
          <w:sz w:val="16"/>
        </w:rPr>
        <w:t xml:space="preserve">, in turn, </w:t>
      </w:r>
      <w:r w:rsidRPr="00CB0071">
        <w:rPr>
          <w:rStyle w:val="StyleUnderline"/>
        </w:rPr>
        <w:t>increases the supply of labor in the  nonunion sector</w:t>
      </w:r>
      <w:r w:rsidRPr="00CB0071">
        <w:rPr>
          <w:sz w:val="16"/>
        </w:rPr>
        <w:t xml:space="preserve">, thereby </w:t>
      </w:r>
      <w:r w:rsidRPr="00EF3CAB">
        <w:rPr>
          <w:rStyle w:val="Emphasis"/>
          <w:highlight w:val="yellow"/>
        </w:rPr>
        <w:t>driving down wages</w:t>
      </w:r>
      <w:r w:rsidRPr="00CB0071">
        <w:rPr>
          <w:sz w:val="16"/>
        </w:rPr>
        <w:t xml:space="preserve"> </w:t>
      </w:r>
      <w:r w:rsidRPr="00CB0071">
        <w:rPr>
          <w:rStyle w:val="StyleUnderline"/>
        </w:rPr>
        <w:t>in those industries</w:t>
      </w:r>
      <w:r w:rsidRPr="00CB0071">
        <w:rPr>
          <w:sz w:val="16"/>
        </w:rPr>
        <w:t xml:space="preserve">. </w:t>
      </w:r>
      <w:r w:rsidRPr="00CB0071">
        <w:rPr>
          <w:rStyle w:val="StyleUnderline"/>
        </w:rPr>
        <w:t xml:space="preserve">The effect of this situation is to </w:t>
      </w:r>
      <w:r w:rsidRPr="00CB0071">
        <w:rPr>
          <w:rStyle w:val="Emphasis"/>
        </w:rPr>
        <w:t>increase</w:t>
      </w:r>
      <w:r w:rsidRPr="00CB0071">
        <w:rPr>
          <w:rStyle w:val="StyleUnderline"/>
        </w:rPr>
        <w:t xml:space="preserve"> the </w:t>
      </w:r>
      <w:r w:rsidRPr="00CB0071">
        <w:rPr>
          <w:rStyle w:val="Emphasis"/>
        </w:rPr>
        <w:t>natural rate of unemployment</w:t>
      </w:r>
      <w:r w:rsidRPr="00CB0071">
        <w:rPr>
          <w:sz w:val="16"/>
        </w:rPr>
        <w:t xml:space="preserve">, </w:t>
      </w:r>
      <w:r w:rsidRPr="00CB0071">
        <w:rPr>
          <w:rStyle w:val="StyleUnderline"/>
        </w:rPr>
        <w:t xml:space="preserve">thus imposing a </w:t>
      </w:r>
      <w:r w:rsidRPr="00CB0071">
        <w:rPr>
          <w:rStyle w:val="Emphasis"/>
        </w:rPr>
        <w:t>deadweight loss of economic output</w:t>
      </w:r>
      <w:r w:rsidRPr="00CB0071">
        <w:rPr>
          <w:sz w:val="16"/>
        </w:rPr>
        <w:t xml:space="preserve"> </w:t>
      </w:r>
      <w:r w:rsidRPr="00CB0071">
        <w:rPr>
          <w:rStyle w:val="StyleUnderline"/>
        </w:rPr>
        <w:t>on the economy.</w:t>
      </w:r>
    </w:p>
    <w:p w14:paraId="2387D27C" w14:textId="77777777" w:rsidR="00590C41" w:rsidRPr="00CB0071" w:rsidRDefault="00590C41" w:rsidP="00590C41">
      <w:pPr>
        <w:rPr>
          <w:sz w:val="16"/>
        </w:rPr>
      </w:pPr>
      <w:r w:rsidRPr="00CB0071">
        <w:rPr>
          <w:sz w:val="16"/>
        </w:rPr>
        <w:t xml:space="preserve">Deadweight loss in this context means that </w:t>
      </w:r>
      <w:r w:rsidRPr="00CB0071">
        <w:rPr>
          <w:rStyle w:val="StyleUnderline"/>
        </w:rPr>
        <w:t>unionization</w:t>
      </w:r>
      <w:r w:rsidRPr="00CB0071">
        <w:rPr>
          <w:sz w:val="16"/>
        </w:rPr>
        <w:t xml:space="preserve">, </w:t>
      </w:r>
      <w:r w:rsidRPr="00CB0071">
        <w:rPr>
          <w:rStyle w:val="StyleUnderline"/>
        </w:rPr>
        <w:t>by artificially increasing the price of a factor of production</w:t>
      </w:r>
      <w:r w:rsidRPr="00CB0071">
        <w:rPr>
          <w:sz w:val="16"/>
        </w:rPr>
        <w:t>—</w:t>
      </w:r>
      <w:r w:rsidRPr="00CB0071">
        <w:rPr>
          <w:rStyle w:val="StyleUnderline"/>
        </w:rPr>
        <w:t>labor</w:t>
      </w:r>
      <w:r w:rsidRPr="00CB0071">
        <w:rPr>
          <w:sz w:val="16"/>
        </w:rPr>
        <w:t>—</w:t>
      </w:r>
      <w:r w:rsidRPr="00CB0071">
        <w:rPr>
          <w:rStyle w:val="StyleUnderline"/>
        </w:rPr>
        <w:t>above the price that would be established in a free and competitive marketplace, comes at the cost of</w:t>
      </w:r>
      <w:r w:rsidRPr="00CB0071">
        <w:rPr>
          <w:sz w:val="16"/>
        </w:rPr>
        <w:t xml:space="preserve"> </w:t>
      </w:r>
      <w:r w:rsidRPr="00CB0071">
        <w:rPr>
          <w:strike/>
          <w:sz w:val="16"/>
        </w:rPr>
        <w:t>retarding</w:t>
      </w:r>
      <w:r w:rsidRPr="00031960">
        <w:rPr>
          <w:sz w:val="16"/>
        </w:rPr>
        <w:t xml:space="preserve"> </w:t>
      </w:r>
      <w:r>
        <w:rPr>
          <w:rStyle w:val="StyleUnderline"/>
        </w:rPr>
        <w:t>[slowing]</w:t>
      </w:r>
      <w:r w:rsidRPr="00CB0071">
        <w:rPr>
          <w:rStyle w:val="StyleUnderline"/>
        </w:rPr>
        <w:t xml:space="preserve"> economic output</w:t>
      </w:r>
      <w:r w:rsidRPr="00CB0071">
        <w:rPr>
          <w:sz w:val="16"/>
        </w:rPr>
        <w:t xml:space="preserve"> that would occur absent that artificial constraint on a free labor  market.</w:t>
      </w:r>
    </w:p>
    <w:p w14:paraId="2CA2AE19" w14:textId="77777777" w:rsidR="00590C41" w:rsidRPr="00CB0071" w:rsidRDefault="00590C41" w:rsidP="00590C41">
      <w:pPr>
        <w:rPr>
          <w:rStyle w:val="StyleUnderline"/>
        </w:rPr>
      </w:pPr>
      <w:r w:rsidRPr="00CB0071">
        <w:rPr>
          <w:rStyle w:val="StyleUnderline"/>
        </w:rPr>
        <w:t>This</w:t>
      </w:r>
      <w:r w:rsidRPr="00CB0071">
        <w:rPr>
          <w:sz w:val="16"/>
        </w:rPr>
        <w:t xml:space="preserve"> assessment </w:t>
      </w:r>
      <w:r w:rsidRPr="00CB0071">
        <w:rPr>
          <w:rStyle w:val="StyleUnderline"/>
        </w:rPr>
        <w:t>does not suggest that</w:t>
      </w:r>
      <w:r w:rsidRPr="00CB0071">
        <w:rPr>
          <w:sz w:val="16"/>
        </w:rPr>
        <w:t xml:space="preserve">, in an ideal world, </w:t>
      </w:r>
      <w:r w:rsidRPr="00CB0071">
        <w:rPr>
          <w:rStyle w:val="StyleUnderline"/>
        </w:rPr>
        <w:t>workers should be paid increasingly less</w:t>
      </w:r>
      <w:r w:rsidRPr="00CB0071">
        <w:rPr>
          <w:sz w:val="16"/>
        </w:rPr>
        <w:t xml:space="preserve"> to ensure further economic growth. </w:t>
      </w:r>
      <w:r w:rsidRPr="00CB0071">
        <w:rPr>
          <w:rStyle w:val="Emphasis"/>
        </w:rPr>
        <w:t>Rather</w:t>
      </w:r>
      <w:r w:rsidRPr="00CB0071">
        <w:rPr>
          <w:sz w:val="16"/>
        </w:rPr>
        <w:t xml:space="preserve">, </w:t>
      </w:r>
      <w:r w:rsidRPr="00EF3CAB">
        <w:rPr>
          <w:rStyle w:val="StyleUnderline"/>
          <w:highlight w:val="yellow"/>
        </w:rPr>
        <w:t xml:space="preserve">increases in </w:t>
      </w:r>
      <w:r w:rsidRPr="00EF3CAB">
        <w:rPr>
          <w:rStyle w:val="Emphasis"/>
          <w:highlight w:val="yellow"/>
        </w:rPr>
        <w:t>productivity</w:t>
      </w:r>
      <w:r w:rsidRPr="00EF3CAB">
        <w:rPr>
          <w:sz w:val="16"/>
          <w:highlight w:val="yellow"/>
        </w:rPr>
        <w:t>—</w:t>
      </w:r>
      <w:r w:rsidRPr="00EF3CAB">
        <w:rPr>
          <w:rStyle w:val="Emphasis"/>
          <w:highlight w:val="yellow"/>
        </w:rPr>
        <w:t>not artificial increases in labor prices</w:t>
      </w:r>
      <w:r w:rsidRPr="00CB0071">
        <w:rPr>
          <w:sz w:val="16"/>
        </w:rPr>
        <w:t>—</w:t>
      </w:r>
      <w:r w:rsidRPr="00CB0071">
        <w:rPr>
          <w:rStyle w:val="StyleUnderline"/>
        </w:rPr>
        <w:t xml:space="preserve">are the </w:t>
      </w:r>
      <w:r w:rsidRPr="00EF3CAB">
        <w:rPr>
          <w:rStyle w:val="StyleUnderline"/>
          <w:highlight w:val="yellow"/>
        </w:rPr>
        <w:t>key to</w:t>
      </w:r>
      <w:r w:rsidRPr="00CB0071">
        <w:rPr>
          <w:rStyle w:val="StyleUnderline"/>
        </w:rPr>
        <w:t xml:space="preserve"> economic </w:t>
      </w:r>
      <w:r w:rsidRPr="00EF3CAB">
        <w:rPr>
          <w:rStyle w:val="StyleUnderline"/>
          <w:highlight w:val="yellow"/>
        </w:rPr>
        <w:t>growth</w:t>
      </w:r>
      <w:r w:rsidRPr="00CB0071">
        <w:rPr>
          <w:rStyle w:val="StyleUnderline"/>
        </w:rPr>
        <w:t>. </w:t>
      </w:r>
    </w:p>
    <w:p w14:paraId="77FDC0C2" w14:textId="77777777" w:rsidR="00590C41" w:rsidRPr="00CB0071" w:rsidRDefault="00590C41" w:rsidP="00590C41">
      <w:pPr>
        <w:rPr>
          <w:sz w:val="16"/>
        </w:rPr>
      </w:pPr>
      <w:r w:rsidRPr="00CB0071">
        <w:rPr>
          <w:sz w:val="16"/>
        </w:rPr>
        <w:t>The presence of deadweight losses arising from labor union activity can be shown in a formulation devised by labor economist Albert Rees (1953, 1963). Rees demonstrated the consequences of union wage-raising initiatives on levels of employment in both the union and nonunion sectors of the labor force.</w:t>
      </w:r>
    </w:p>
    <w:p w14:paraId="5CD8BDD9" w14:textId="77777777" w:rsidR="00590C41" w:rsidRPr="00CB0071" w:rsidRDefault="00590C41" w:rsidP="00590C41">
      <w:pPr>
        <w:rPr>
          <w:sz w:val="16"/>
        </w:rPr>
      </w:pPr>
      <w:r w:rsidRPr="00CB0071">
        <w:rPr>
          <w:sz w:val="16"/>
        </w:rPr>
        <w:t>The Rees formulation can be used to calculate the numerical value of deadweight losses from unionization if union density (the percentage of employees who are unionized), wage premiums associated with the presence of unions, and general elasticity of demand for labor are known. The elasticity of demand for labor measures how much the quantity of labor demanded by employers changes, given a change in the price of labor. Work done by Richard Vedder and Lowell Gallaway (1997) provides us the latest, best assessment of the elasticity of demand for labor.</w:t>
      </w:r>
    </w:p>
    <w:p w14:paraId="01F812EA" w14:textId="77777777" w:rsidR="00590C41" w:rsidRPr="00CB0071" w:rsidRDefault="00590C41" w:rsidP="00590C41">
      <w:pPr>
        <w:rPr>
          <w:sz w:val="16"/>
        </w:rPr>
      </w:pPr>
      <w:r w:rsidRPr="00CB0071">
        <w:rPr>
          <w:sz w:val="16"/>
        </w:rPr>
        <w:t xml:space="preserve">Using this and other estimates, </w:t>
      </w:r>
      <w:r w:rsidRPr="00CB0071">
        <w:rPr>
          <w:rStyle w:val="StyleUnderline"/>
        </w:rPr>
        <w:t>this study calculates</w:t>
      </w:r>
      <w:r w:rsidRPr="00CB0071">
        <w:rPr>
          <w:sz w:val="16"/>
        </w:rPr>
        <w:t xml:space="preserve"> the </w:t>
      </w:r>
      <w:r w:rsidRPr="00CB0071">
        <w:rPr>
          <w:rStyle w:val="StyleUnderline"/>
        </w:rPr>
        <w:t>deadweight losses</w:t>
      </w:r>
      <w:r w:rsidRPr="00CB0071">
        <w:rPr>
          <w:sz w:val="16"/>
        </w:rPr>
        <w:t xml:space="preserve"> described by Rees </w:t>
      </w:r>
      <w:r w:rsidRPr="00CB0071">
        <w:rPr>
          <w:rStyle w:val="StyleUnderline"/>
        </w:rPr>
        <w:t xml:space="preserve">as being associated with the presence of labor  unions for six different and select years during the period </w:t>
      </w:r>
      <w:r w:rsidRPr="00CB0071">
        <w:rPr>
          <w:rStyle w:val="Emphasis"/>
        </w:rPr>
        <w:t>1967 through 2000</w:t>
      </w:r>
      <w:r w:rsidRPr="00CB0071">
        <w:rPr>
          <w:rStyle w:val="StyleUnderline"/>
        </w:rPr>
        <w:t>.</w:t>
      </w:r>
      <w:r w:rsidRPr="00CB0071">
        <w:rPr>
          <w:sz w:val="16"/>
        </w:rPr>
        <w:t xml:space="preserve"> On average, the results show a deadweight loss in workers’ wages of slightly less than a third of a percentage point.</w:t>
      </w:r>
    </w:p>
    <w:p w14:paraId="24FA4FC2" w14:textId="77777777" w:rsidR="00590C41" w:rsidRPr="00CB0071" w:rsidRDefault="00590C41" w:rsidP="00590C41">
      <w:pPr>
        <w:rPr>
          <w:sz w:val="16"/>
        </w:rPr>
      </w:pPr>
      <w:r w:rsidRPr="00CB0071">
        <w:rPr>
          <w:rStyle w:val="StyleUnderline"/>
        </w:rPr>
        <w:t xml:space="preserve">Over a period of 50 years, the </w:t>
      </w:r>
      <w:r w:rsidRPr="00CB0071">
        <w:rPr>
          <w:rStyle w:val="Emphasis"/>
        </w:rPr>
        <w:t xml:space="preserve">cumulative </w:t>
      </w:r>
      <w:r w:rsidRPr="00EF3CAB">
        <w:rPr>
          <w:rStyle w:val="Emphasis"/>
          <w:highlight w:val="yellow"/>
        </w:rPr>
        <w:t>reduction</w:t>
      </w:r>
      <w:r w:rsidRPr="00EF3CAB">
        <w:rPr>
          <w:sz w:val="16"/>
          <w:highlight w:val="yellow"/>
        </w:rPr>
        <w:t xml:space="preserve"> </w:t>
      </w:r>
      <w:r w:rsidRPr="00EF3CAB">
        <w:rPr>
          <w:rStyle w:val="StyleUnderline"/>
          <w:highlight w:val="yellow"/>
        </w:rPr>
        <w:t>in</w:t>
      </w:r>
      <w:r w:rsidRPr="00CB0071">
        <w:rPr>
          <w:sz w:val="16"/>
        </w:rPr>
        <w:t xml:space="preserve"> </w:t>
      </w:r>
      <w:r w:rsidRPr="00CB0071">
        <w:rPr>
          <w:rStyle w:val="Emphasis"/>
        </w:rPr>
        <w:t xml:space="preserve">worker </w:t>
      </w:r>
      <w:r w:rsidRPr="00EF3CAB">
        <w:rPr>
          <w:rStyle w:val="Emphasis"/>
          <w:highlight w:val="yellow"/>
        </w:rPr>
        <w:t>wages</w:t>
      </w:r>
      <w:r w:rsidRPr="00EF3CAB">
        <w:rPr>
          <w:sz w:val="16"/>
          <w:highlight w:val="yellow"/>
        </w:rPr>
        <w:t xml:space="preserve"> </w:t>
      </w:r>
      <w:r w:rsidRPr="00EF3CAB">
        <w:rPr>
          <w:rStyle w:val="StyleUnderline"/>
          <w:highlight w:val="yellow"/>
        </w:rPr>
        <w:t>would be</w:t>
      </w:r>
      <w:r w:rsidRPr="00CB0071">
        <w:rPr>
          <w:rStyle w:val="StyleUnderline"/>
        </w:rPr>
        <w:t xml:space="preserve"> about </w:t>
      </w:r>
      <w:r w:rsidRPr="00EF3CAB">
        <w:rPr>
          <w:rStyle w:val="Emphasis"/>
          <w:highlight w:val="yellow"/>
        </w:rPr>
        <w:t>15 percent</w:t>
      </w:r>
      <w:r w:rsidRPr="00CB0071">
        <w:rPr>
          <w:sz w:val="16"/>
        </w:rPr>
        <w:t xml:space="preserve">. Because wage payments are only a fraction, albeit a large one, of gross domestic product (GDP), the deadweight losses from unionization are a smaller fraction of that magnitude. However, </w:t>
      </w:r>
      <w:r w:rsidRPr="00CB0071">
        <w:rPr>
          <w:rStyle w:val="StyleUnderline"/>
        </w:rPr>
        <w:t xml:space="preserve">over a long period, those small annual effects produce a </w:t>
      </w:r>
      <w:r w:rsidRPr="00CB0071">
        <w:rPr>
          <w:rStyle w:val="Emphasis"/>
          <w:sz w:val="24"/>
          <w:szCs w:val="24"/>
        </w:rPr>
        <w:t>substantial cumulative loss of GDP</w:t>
      </w:r>
      <w:r w:rsidRPr="00CB0071">
        <w:rPr>
          <w:sz w:val="16"/>
        </w:rPr>
        <w:t>—</w:t>
      </w:r>
      <w:r w:rsidRPr="00CB0071">
        <w:rPr>
          <w:rStyle w:val="StyleUnderline"/>
        </w:rPr>
        <w:t xml:space="preserve">as much as a </w:t>
      </w:r>
      <w:r w:rsidRPr="00CB0071">
        <w:rPr>
          <w:rStyle w:val="Emphasis"/>
        </w:rPr>
        <w:t>10 to 12 percentage point loss</w:t>
      </w:r>
      <w:r w:rsidRPr="00CB0071">
        <w:rPr>
          <w:sz w:val="16"/>
        </w:rPr>
        <w:t xml:space="preserve"> over a half century.</w:t>
      </w:r>
    </w:p>
    <w:p w14:paraId="31D29A86" w14:textId="77777777" w:rsidR="00590C41" w:rsidRPr="00CB0071" w:rsidRDefault="00590C41" w:rsidP="00590C41">
      <w:pPr>
        <w:rPr>
          <w:sz w:val="16"/>
        </w:rPr>
      </w:pPr>
      <w:r w:rsidRPr="00CB0071">
        <w:rPr>
          <w:sz w:val="16"/>
        </w:rPr>
        <w:t xml:space="preserve">It is worth noting that </w:t>
      </w:r>
      <w:r w:rsidRPr="00CB0071">
        <w:rPr>
          <w:rStyle w:val="StyleUnderline"/>
        </w:rPr>
        <w:t xml:space="preserve">these figures are </w:t>
      </w:r>
      <w:r w:rsidRPr="00CB0071">
        <w:rPr>
          <w:rStyle w:val="Emphasis"/>
        </w:rPr>
        <w:t>minimal estimates</w:t>
      </w:r>
      <w:r w:rsidRPr="00CB0071">
        <w:rPr>
          <w:sz w:val="16"/>
        </w:rPr>
        <w:t xml:space="preserve"> </w:t>
      </w:r>
      <w:r w:rsidRPr="00CB0071">
        <w:rPr>
          <w:rStyle w:val="StyleUnderline"/>
        </w:rPr>
        <w:t>of the deadweight losses produced by labor unions</w:t>
      </w:r>
      <w:r w:rsidRPr="00CB0071">
        <w:rPr>
          <w:sz w:val="16"/>
        </w:rPr>
        <w:t xml:space="preserve">. Rees’s </w:t>
      </w:r>
      <w:r w:rsidRPr="00CB0071">
        <w:rPr>
          <w:rStyle w:val="StyleUnderline"/>
        </w:rPr>
        <w:t xml:space="preserve">analysis assumes a perfectly inelastic supply curve for labor, and elasticity could easily </w:t>
      </w:r>
      <w:r w:rsidRPr="00CB0071">
        <w:rPr>
          <w:rStyle w:val="Emphasis"/>
        </w:rPr>
        <w:t>double</w:t>
      </w:r>
      <w:r w:rsidRPr="00CB0071">
        <w:rPr>
          <w:rStyle w:val="StyleUnderline"/>
        </w:rPr>
        <w:t xml:space="preserve"> the deadweight losses produced by unionization in America</w:t>
      </w:r>
      <w:r w:rsidRPr="00CB0071">
        <w:rPr>
          <w:sz w:val="16"/>
        </w:rPr>
        <w:t>.</w:t>
      </w:r>
    </w:p>
    <w:p w14:paraId="777ED760" w14:textId="77777777" w:rsidR="00590C41" w:rsidRPr="00CB0071" w:rsidRDefault="00590C41" w:rsidP="00590C41">
      <w:pPr>
        <w:rPr>
          <w:rStyle w:val="StyleUnderline"/>
        </w:rPr>
      </w:pPr>
      <w:r w:rsidRPr="00CB0071">
        <w:rPr>
          <w:sz w:val="16"/>
        </w:rPr>
        <w:t xml:space="preserve">Deadweight loss contributes to interstate income differentials. To explore the extent of this phenomenon, </w:t>
      </w:r>
      <w:r w:rsidRPr="00CB0071">
        <w:rPr>
          <w:rStyle w:val="StyleUnderline"/>
        </w:rPr>
        <w:t xml:space="preserve">the analysis defines a statistical model to explain the growth in </w:t>
      </w:r>
      <w:r w:rsidRPr="00CB0071">
        <w:rPr>
          <w:rStyle w:val="Emphasis"/>
        </w:rPr>
        <w:t>real per capita income</w:t>
      </w:r>
      <w:r w:rsidRPr="00CB0071">
        <w:rPr>
          <w:rStyle w:val="StyleUnderline"/>
        </w:rPr>
        <w:t xml:space="preserve"> (RPCI) in states</w:t>
      </w:r>
      <w:r w:rsidRPr="00CB0071">
        <w:rPr>
          <w:sz w:val="16"/>
        </w:rPr>
        <w:t xml:space="preserve">. The </w:t>
      </w:r>
      <w:r w:rsidRPr="00CB0071">
        <w:rPr>
          <w:rStyle w:val="StyleUnderline"/>
        </w:rPr>
        <w:t>unionization</w:t>
      </w:r>
      <w:r w:rsidRPr="00CB0071">
        <w:rPr>
          <w:sz w:val="16"/>
        </w:rPr>
        <w:t xml:space="preserve"> rates </w:t>
      </w:r>
      <w:r w:rsidRPr="00CB0071">
        <w:rPr>
          <w:rStyle w:val="StyleUnderline"/>
        </w:rPr>
        <w:t>and an additional five independent variables—manufacturing, income tax rates, RPCI in 1964, politics,  and college education equivalency—are included in the model to account for additional factors</w:t>
      </w:r>
      <w:r w:rsidRPr="00CB0071">
        <w:rPr>
          <w:sz w:val="16"/>
        </w:rPr>
        <w:t xml:space="preserve"> that are </w:t>
      </w:r>
      <w:r w:rsidRPr="00CB0071">
        <w:rPr>
          <w:rStyle w:val="StyleUnderline"/>
        </w:rPr>
        <w:t>likely to affect the growth in income.</w:t>
      </w:r>
    </w:p>
    <w:p w14:paraId="58196FC4" w14:textId="77777777" w:rsidR="00590C41" w:rsidRPr="007A3EC4" w:rsidRDefault="00590C41" w:rsidP="00590C41">
      <w:pPr>
        <w:rPr>
          <w:u w:val="single"/>
        </w:rPr>
      </w:pPr>
      <w:r w:rsidRPr="00CB0071">
        <w:rPr>
          <w:rStyle w:val="StyleUnderline"/>
        </w:rPr>
        <w:t>Most important</w:t>
      </w:r>
      <w:r w:rsidRPr="00CB0071">
        <w:rPr>
          <w:sz w:val="16"/>
        </w:rPr>
        <w:t xml:space="preserve"> for purposes of this report </w:t>
      </w:r>
      <w:r w:rsidRPr="00CB0071">
        <w:rPr>
          <w:rStyle w:val="Emphasis"/>
        </w:rPr>
        <w:t>is the statistical significance</w:t>
      </w:r>
      <w:r w:rsidRPr="00CB0071">
        <w:rPr>
          <w:sz w:val="16"/>
        </w:rPr>
        <w:t xml:space="preserve"> (at the 5 percent level) </w:t>
      </w:r>
      <w:r w:rsidRPr="00CB0071">
        <w:rPr>
          <w:rStyle w:val="StyleUnderline"/>
        </w:rPr>
        <w:t>of the regression coefficient for the average percent unionization variable</w:t>
      </w:r>
      <w:r w:rsidRPr="00CB0071">
        <w:rPr>
          <w:sz w:val="16"/>
        </w:rPr>
        <w:t xml:space="preserve">. This measure indicates that </w:t>
      </w:r>
      <w:r w:rsidRPr="00EF3CAB">
        <w:rPr>
          <w:rStyle w:val="Emphasis"/>
          <w:highlight w:val="yellow"/>
        </w:rPr>
        <w:t>every additional percentage point</w:t>
      </w:r>
      <w:r w:rsidRPr="00EF3CAB">
        <w:rPr>
          <w:sz w:val="16"/>
          <w:highlight w:val="yellow"/>
        </w:rPr>
        <w:t xml:space="preserve"> </w:t>
      </w:r>
      <w:r w:rsidRPr="00EF3CAB">
        <w:rPr>
          <w:rStyle w:val="StyleUnderline"/>
          <w:highlight w:val="yellow"/>
        </w:rPr>
        <w:t>of</w:t>
      </w:r>
      <w:r w:rsidRPr="00CB0071">
        <w:rPr>
          <w:rStyle w:val="StyleUnderline"/>
        </w:rPr>
        <w:t xml:space="preserve"> average </w:t>
      </w:r>
      <w:r w:rsidRPr="00EF3CAB">
        <w:rPr>
          <w:rStyle w:val="StyleUnderline"/>
          <w:highlight w:val="yellow"/>
        </w:rPr>
        <w:t>unionization</w:t>
      </w:r>
      <w:r w:rsidRPr="00CB0071">
        <w:rPr>
          <w:rStyle w:val="StyleUnderline"/>
        </w:rPr>
        <w:t xml:space="preserve"> in this time period </w:t>
      </w:r>
      <w:r w:rsidRPr="00EF3CAB">
        <w:rPr>
          <w:rStyle w:val="StyleUnderline"/>
          <w:highlight w:val="yellow"/>
        </w:rPr>
        <w:t>reduced</w:t>
      </w:r>
      <w:r>
        <w:rPr>
          <w:sz w:val="16"/>
        </w:rPr>
        <w:t xml:space="preserve"> </w:t>
      </w:r>
      <w:r w:rsidRPr="00CB0071">
        <w:rPr>
          <w:rStyle w:val="StyleUnderline"/>
        </w:rPr>
        <w:t>the</w:t>
      </w:r>
      <w:r w:rsidRPr="00CB0071">
        <w:rPr>
          <w:sz w:val="16"/>
        </w:rPr>
        <w:t xml:space="preserve"> </w:t>
      </w:r>
      <w:r w:rsidRPr="00EF3CAB">
        <w:rPr>
          <w:rStyle w:val="Emphasis"/>
          <w:highlight w:val="yellow"/>
        </w:rPr>
        <w:t>growth</w:t>
      </w:r>
      <w:r w:rsidRPr="00CB0071">
        <w:rPr>
          <w:sz w:val="16"/>
        </w:rPr>
        <w:t xml:space="preserve"> </w:t>
      </w:r>
      <w:r w:rsidRPr="00CB0071">
        <w:rPr>
          <w:rStyle w:val="StyleUnderline"/>
        </w:rPr>
        <w:t>in</w:t>
      </w:r>
      <w:r w:rsidRPr="00CB0071">
        <w:rPr>
          <w:sz w:val="16"/>
        </w:rPr>
        <w:t xml:space="preserve"> </w:t>
      </w:r>
      <w:r w:rsidRPr="00CB0071">
        <w:rPr>
          <w:rStyle w:val="StyleUnderline"/>
        </w:rPr>
        <w:t xml:space="preserve">RPCI by </w:t>
      </w:r>
      <w:r w:rsidRPr="00CB0071">
        <w:rPr>
          <w:rStyle w:val="Emphasis"/>
          <w:sz w:val="24"/>
          <w:szCs w:val="24"/>
        </w:rPr>
        <w:t>1.73 percentage points</w:t>
      </w:r>
      <w:r w:rsidRPr="00CB0071">
        <w:rPr>
          <w:rStyle w:val="StyleUnderline"/>
        </w:rPr>
        <w:t>.</w:t>
      </w:r>
    </w:p>
    <w:p w14:paraId="62E18FA3" w14:textId="77777777" w:rsidR="00590C41" w:rsidRDefault="00590C41" w:rsidP="00590C41">
      <w:pPr>
        <w:pStyle w:val="Heading4"/>
      </w:pPr>
      <w:r>
        <w:t xml:space="preserve">Unions </w:t>
      </w:r>
      <w:r w:rsidRPr="005A1151">
        <w:rPr>
          <w:u w:val="single"/>
        </w:rPr>
        <w:t>don’t solve</w:t>
      </w:r>
      <w:r>
        <w:t xml:space="preserve"> income inequality---</w:t>
      </w:r>
      <w:r w:rsidRPr="005A1151">
        <w:rPr>
          <w:u w:val="single"/>
        </w:rPr>
        <w:t>high-skill jobs</w:t>
      </w:r>
      <w:r>
        <w:t xml:space="preserve"> demand </w:t>
      </w:r>
      <w:r w:rsidRPr="005A1151">
        <w:rPr>
          <w:u w:val="single"/>
        </w:rPr>
        <w:t>differential</w:t>
      </w:r>
      <w:r>
        <w:t xml:space="preserve"> wage increases.</w:t>
      </w:r>
    </w:p>
    <w:p w14:paraId="02504D77" w14:textId="77777777" w:rsidR="00590C41" w:rsidRDefault="00590C41" w:rsidP="00590C41">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5DB87B43" w14:textId="77777777" w:rsidR="00590C41" w:rsidRDefault="00590C41" w:rsidP="00590C41">
      <w:pPr>
        <w:rPr>
          <w:rStyle w:val="StyleUnderline"/>
        </w:rPr>
      </w:pPr>
      <w:r w:rsidRPr="005A1151">
        <w:rPr>
          <w:sz w:val="16"/>
        </w:rPr>
        <w:t xml:space="preserve">First, </w:t>
      </w:r>
      <w:r w:rsidRPr="005A1151">
        <w:rPr>
          <w:rStyle w:val="StyleUnderline"/>
        </w:rPr>
        <w:t xml:space="preserve">there is a </w:t>
      </w:r>
      <w:r w:rsidRPr="00EF3CAB">
        <w:rPr>
          <w:rStyle w:val="Emphasis"/>
          <w:highlight w:val="yellow"/>
        </w:rPr>
        <w:t>lack of consensus</w:t>
      </w:r>
      <w:r w:rsidRPr="005A1151">
        <w:rPr>
          <w:rStyle w:val="StyleUnderline"/>
        </w:rPr>
        <w:t xml:space="preserve"> among economists </w:t>
      </w:r>
      <w:r w:rsidRPr="00EF3CAB">
        <w:rPr>
          <w:rStyle w:val="StyleUnderline"/>
          <w:highlight w:val="yellow"/>
        </w:rPr>
        <w:t>about the decline in</w:t>
      </w:r>
      <w:r w:rsidRPr="005A1151">
        <w:rPr>
          <w:rStyle w:val="StyleUnderline"/>
        </w:rPr>
        <w:t xml:space="preserve"> labor </w:t>
      </w:r>
      <w:r w:rsidRPr="00EF3CAB">
        <w:rPr>
          <w:rStyle w:val="Emphasis"/>
          <w:highlight w:val="yellow"/>
        </w:rPr>
        <w:t>union power</w:t>
      </w:r>
      <w:r w:rsidRPr="00EF3CAB">
        <w:rPr>
          <w:rStyle w:val="StyleUnderline"/>
          <w:highlight w:val="yellow"/>
        </w:rPr>
        <w:t xml:space="preserve"> being the</w:t>
      </w:r>
      <w:r w:rsidRPr="005A1151">
        <w:rPr>
          <w:rStyle w:val="StyleUnderline"/>
        </w:rPr>
        <w:t xml:space="preserve"> </w:t>
      </w:r>
      <w:r w:rsidRPr="005A1151">
        <w:rPr>
          <w:rStyle w:val="Emphasis"/>
        </w:rPr>
        <w:t xml:space="preserve">primary </w:t>
      </w:r>
      <w:r w:rsidRPr="00EF3CAB">
        <w:rPr>
          <w:rStyle w:val="Emphasis"/>
          <w:highlight w:val="yellow"/>
        </w:rPr>
        <w:t>cause</w:t>
      </w:r>
      <w:r w:rsidRPr="00EF3CAB">
        <w:rPr>
          <w:rStyle w:val="StyleUnderline"/>
          <w:highlight w:val="yellow"/>
        </w:rPr>
        <w:t xml:space="preserve"> of </w:t>
      </w:r>
      <w:r w:rsidRPr="00EF3CAB">
        <w:rPr>
          <w:rStyle w:val="Emphasis"/>
          <w:highlight w:val="yellow"/>
        </w:rPr>
        <w:t>income inequality</w:t>
      </w:r>
      <w:r w:rsidRPr="005A1151">
        <w:rPr>
          <w:sz w:val="16"/>
        </w:rPr>
        <w:t xml:space="preserve">. </w:t>
      </w:r>
      <w:r w:rsidRPr="005A1151">
        <w:rPr>
          <w:rStyle w:val="StyleUnderline"/>
        </w:rPr>
        <w:t xml:space="preserve">Most economists </w:t>
      </w:r>
      <w:r w:rsidRPr="00EF3CAB">
        <w:rPr>
          <w:rStyle w:val="StyleUnderline"/>
          <w:highlight w:val="yellow"/>
        </w:rPr>
        <w:t>attribute</w:t>
      </w:r>
      <w:r w:rsidRPr="005A1151">
        <w:rPr>
          <w:rStyle w:val="StyleUnderline"/>
        </w:rPr>
        <w:t xml:space="preserve"> the rising </w:t>
      </w:r>
      <w:r w:rsidRPr="00EF3CAB">
        <w:rPr>
          <w:rStyle w:val="StyleUnderline"/>
          <w:highlight w:val="yellow"/>
        </w:rPr>
        <w:t xml:space="preserve">income equality to </w:t>
      </w:r>
      <w:r w:rsidRPr="00EF3CAB">
        <w:rPr>
          <w:rStyle w:val="Emphasis"/>
          <w:highlight w:val="yellow"/>
        </w:rPr>
        <w:t>skill-biased tec</w:t>
      </w:r>
      <w:r w:rsidRPr="00EF3CAB">
        <w:rPr>
          <w:rStyle w:val="Emphasis"/>
        </w:rPr>
        <w:t>hnological</w:t>
      </w:r>
      <w:r w:rsidRPr="005A1151">
        <w:rPr>
          <w:rStyle w:val="Emphasis"/>
        </w:rPr>
        <w:t xml:space="preserve"> </w:t>
      </w:r>
      <w:r w:rsidRPr="00EF3CAB">
        <w:rPr>
          <w:rStyle w:val="Emphasis"/>
          <w:highlight w:val="yellow"/>
        </w:rPr>
        <w:t>change</w:t>
      </w:r>
      <w:r w:rsidRPr="005A1151">
        <w:rPr>
          <w:sz w:val="16"/>
        </w:rPr>
        <w:t xml:space="preserve"> </w:t>
      </w:r>
      <w:r w:rsidRPr="005A1151">
        <w:rPr>
          <w:rStyle w:val="StyleUnderline"/>
        </w:rPr>
        <w:t xml:space="preserve">that has benefitted the </w:t>
      </w:r>
      <w:r w:rsidRPr="005A1151">
        <w:rPr>
          <w:rStyle w:val="Emphasis"/>
        </w:rPr>
        <w:t>most-</w:t>
      </w:r>
      <w:r w:rsidRPr="00EF3CAB">
        <w:rPr>
          <w:rStyle w:val="Emphasis"/>
          <w:highlight w:val="yellow"/>
        </w:rPr>
        <w:t>skilled workers</w:t>
      </w:r>
      <w:r w:rsidRPr="005A1151">
        <w:rPr>
          <w:rStyle w:val="StyleUnderline"/>
        </w:rPr>
        <w:t xml:space="preserve"> who </w:t>
      </w:r>
      <w:r w:rsidRPr="00EF3CAB">
        <w:rPr>
          <w:rStyle w:val="Emphasis"/>
          <w:highlight w:val="yellow"/>
        </w:rPr>
        <w:t>tend</w:t>
      </w:r>
      <w:r w:rsidRPr="00EF3CAB">
        <w:rPr>
          <w:rStyle w:val="StyleUnderline"/>
          <w:highlight w:val="yellow"/>
        </w:rPr>
        <w:t xml:space="preserve"> to be </w:t>
      </w:r>
      <w:r w:rsidRPr="00EF3CAB">
        <w:rPr>
          <w:rStyle w:val="Emphasis"/>
          <w:highlight w:val="yellow"/>
        </w:rPr>
        <w:t>nonunionized</w:t>
      </w:r>
      <w:r w:rsidRPr="005A1151">
        <w:rPr>
          <w:sz w:val="16"/>
        </w:rPr>
        <w:t xml:space="preserve">, </w:t>
      </w:r>
      <w:r w:rsidRPr="005A1151">
        <w:rPr>
          <w:rStyle w:val="StyleUnderline"/>
        </w:rPr>
        <w:t xml:space="preserve">while the demand for other, less-skilled workers stagnated leading to what is referred to as </w:t>
      </w:r>
      <w:r w:rsidRPr="005A1151">
        <w:rPr>
          <w:rStyle w:val="Emphasis"/>
        </w:rPr>
        <w:t>job polarization</w:t>
      </w:r>
      <w:r w:rsidRPr="005A1151">
        <w:rPr>
          <w:sz w:val="16"/>
        </w:rPr>
        <w:t xml:space="preserve">.[40] Since the 1980s, there has been a “hollowing out” of the middle of the jobs distribution: </w:t>
      </w:r>
      <w:r w:rsidRPr="00EF3CAB">
        <w:rPr>
          <w:rStyle w:val="Emphasis"/>
          <w:highlight w:val="yellow"/>
        </w:rPr>
        <w:t>Computerization</w:t>
      </w:r>
      <w:r w:rsidRPr="005A1151">
        <w:rPr>
          <w:sz w:val="16"/>
        </w:rPr>
        <w:t xml:space="preserve"> </w:t>
      </w:r>
      <w:r w:rsidRPr="005A1151">
        <w:rPr>
          <w:rStyle w:val="StyleUnderline"/>
        </w:rPr>
        <w:t xml:space="preserve">and other </w:t>
      </w:r>
      <w:r w:rsidRPr="005A1151">
        <w:rPr>
          <w:rStyle w:val="Emphasis"/>
        </w:rPr>
        <w:t>technological advancements</w:t>
      </w:r>
      <w:r w:rsidRPr="005A1151">
        <w:rPr>
          <w:sz w:val="16"/>
        </w:rPr>
        <w:t xml:space="preserve"> </w:t>
      </w:r>
      <w:r w:rsidRPr="005A1151">
        <w:rPr>
          <w:rStyle w:val="StyleUnderline"/>
        </w:rPr>
        <w:t>increased the demand for college graduates, who are higher paid</w:t>
      </w:r>
      <w:r w:rsidRPr="005A1151">
        <w:rPr>
          <w:sz w:val="16"/>
        </w:rPr>
        <w:t xml:space="preserve"> (resulting in higher wages for them), </w:t>
      </w:r>
      <w:r w:rsidRPr="005A1151">
        <w:rPr>
          <w:rStyle w:val="StyleUnderline"/>
        </w:rPr>
        <w:t xml:space="preserve">and </w:t>
      </w:r>
      <w:r w:rsidRPr="00EF3CAB">
        <w:rPr>
          <w:rStyle w:val="StyleUnderline"/>
          <w:highlight w:val="yellow"/>
        </w:rPr>
        <w:t xml:space="preserve">decreased demand for </w:t>
      </w:r>
      <w:r w:rsidRPr="00EF3CAB">
        <w:rPr>
          <w:rStyle w:val="Emphasis"/>
          <w:highlight w:val="yellow"/>
        </w:rPr>
        <w:t>less-educated workers</w:t>
      </w:r>
      <w:r w:rsidRPr="005A1151">
        <w:rPr>
          <w:rStyle w:val="StyleUnderline"/>
        </w:rPr>
        <w:t xml:space="preserve"> in routine middle-skill jobs</w:t>
      </w:r>
      <w:r w:rsidRPr="005A1151">
        <w:rPr>
          <w:sz w:val="16"/>
        </w:rPr>
        <w:t xml:space="preserve">. For example, </w:t>
      </w:r>
      <w:r w:rsidRPr="005A1151">
        <w:rPr>
          <w:rStyle w:val="StyleUnderline"/>
        </w:rPr>
        <w:t xml:space="preserve">workers in computer-intensive industries, such as legal services, advertising, and finance, were in </w:t>
      </w:r>
      <w:r w:rsidRPr="005A1151">
        <w:rPr>
          <w:rStyle w:val="Emphasis"/>
        </w:rPr>
        <w:t>high demand</w:t>
      </w:r>
      <w:r w:rsidRPr="005A1151">
        <w:rPr>
          <w:rStyle w:val="StyleUnderline"/>
        </w:rPr>
        <w:t xml:space="preserve">, while secretaries, typists, and bookkeeping clerks were in </w:t>
      </w:r>
      <w:r w:rsidRPr="005A1151">
        <w:rPr>
          <w:rStyle w:val="Emphasis"/>
        </w:rPr>
        <w:t>low demand</w:t>
      </w:r>
      <w:r w:rsidRPr="005A1151">
        <w:rPr>
          <w:rStyle w:val="StyleUnderline"/>
        </w:rPr>
        <w:t xml:space="preserve"> due to the automation of record-keeping and administrative tasks</w:t>
      </w:r>
      <w:r w:rsidRPr="005A1151">
        <w:rPr>
          <w:sz w:val="16"/>
        </w:rPr>
        <w:t xml:space="preserve">. At the same time, </w:t>
      </w:r>
      <w:r w:rsidRPr="005A1151">
        <w:rPr>
          <w:rStyle w:val="StyleUnderline"/>
        </w:rPr>
        <w:t xml:space="preserve">automated machinery and industrial robots contributed to a decline in demand for assembly-line and machine-operation jobs, also harming blue-collar workers. </w:t>
      </w:r>
    </w:p>
    <w:p w14:paraId="2BA855B1" w14:textId="77777777" w:rsidR="00590C41" w:rsidRPr="00446F1E" w:rsidRDefault="00590C41" w:rsidP="00590C41">
      <w:pPr>
        <w:keepNext/>
        <w:keepLines/>
        <w:spacing w:before="40" w:after="0"/>
        <w:outlineLvl w:val="3"/>
        <w:rPr>
          <w:rFonts w:eastAsiaTheme="majorEastAsia" w:cstheme="majorBidi"/>
          <w:b/>
          <w:iCs/>
          <w:sz w:val="26"/>
        </w:rPr>
      </w:pPr>
      <w:r w:rsidRPr="00446F1E">
        <w:rPr>
          <w:rFonts w:eastAsiaTheme="majorEastAsia" w:cstheme="majorBidi"/>
          <w:b/>
          <w:iCs/>
          <w:sz w:val="26"/>
        </w:rPr>
        <w:t>Political participation is high.</w:t>
      </w:r>
    </w:p>
    <w:p w14:paraId="73EC3C31" w14:textId="77777777" w:rsidR="00590C41" w:rsidRPr="00446F1E" w:rsidRDefault="00590C41" w:rsidP="00590C41">
      <w:r w:rsidRPr="00446F1E">
        <w:t xml:space="preserve">Ryan </w:t>
      </w:r>
      <w:r w:rsidRPr="00446F1E">
        <w:rPr>
          <w:b/>
          <w:bCs/>
          <w:sz w:val="26"/>
        </w:rPr>
        <w:t>Hughes 24</w:t>
      </w:r>
      <w:r w:rsidRPr="00446F1E">
        <w:t>, part of University Communications and Marketing at the University of South Florida, "Despite Democracy Concerns, Researchers Find Americans Very Interested in Election," University of South Florida News, 11/04/2024, https://www.usf.edu/news/2024/despite-democracy-concerns-researchers-find-americans-very-interested-in-election.aspx</w:t>
      </w:r>
    </w:p>
    <w:p w14:paraId="48CE1C49" w14:textId="77777777" w:rsidR="00590C41" w:rsidRPr="00446F1E" w:rsidRDefault="00590C41" w:rsidP="00590C41">
      <w:pPr>
        <w:rPr>
          <w:b/>
          <w:iCs/>
          <w:u w:val="single"/>
        </w:rPr>
      </w:pPr>
      <w:r w:rsidRPr="00446F1E">
        <w:rPr>
          <w:highlight w:val="cyan"/>
          <w:u w:val="single"/>
        </w:rPr>
        <w:t>A</w:t>
      </w:r>
      <w:r w:rsidRPr="00446F1E">
        <w:rPr>
          <w:u w:val="single"/>
        </w:rPr>
        <w:t xml:space="preserve"> nationally representative </w:t>
      </w:r>
      <w:r w:rsidRPr="00446F1E">
        <w:rPr>
          <w:highlight w:val="cyan"/>
          <w:u w:val="single"/>
        </w:rPr>
        <w:t xml:space="preserve">survey of U.S. adults finds a public </w:t>
      </w:r>
      <w:r w:rsidRPr="00446F1E">
        <w:rPr>
          <w:b/>
          <w:iCs/>
          <w:highlight w:val="cyan"/>
          <w:u w:val="single"/>
        </w:rPr>
        <w:t>highly attuned</w:t>
      </w:r>
      <w:r w:rsidRPr="00446F1E">
        <w:rPr>
          <w:u w:val="single"/>
        </w:rPr>
        <w:t xml:space="preserve"> </w:t>
      </w:r>
      <w:r w:rsidRPr="00446F1E">
        <w:rPr>
          <w:highlight w:val="cyan"/>
          <w:u w:val="single"/>
        </w:rPr>
        <w:t>to the 2024 election campaign</w:t>
      </w:r>
      <w:r w:rsidRPr="00446F1E">
        <w:rPr>
          <w:u w:val="single"/>
        </w:rPr>
        <w:t>.</w:t>
      </w:r>
      <w:r w:rsidRPr="00446F1E">
        <w:rPr>
          <w:sz w:val="14"/>
        </w:rPr>
        <w:t xml:space="preserve"> </w:t>
      </w:r>
      <w:r w:rsidRPr="00446F1E">
        <w:rPr>
          <w:u w:val="single"/>
        </w:rPr>
        <w:t>Researchers at the University of South Florida’s Center for Sustainable Democracy</w:t>
      </w:r>
      <w:r w:rsidRPr="00446F1E">
        <w:rPr>
          <w:sz w:val="14"/>
        </w:rPr>
        <w:t xml:space="preserve">, in partnership with researchers at Rutgers University, the University of Minnesota and the University of Kansas, </w:t>
      </w:r>
      <w:r w:rsidRPr="00446F1E">
        <w:rPr>
          <w:u w:val="single"/>
        </w:rPr>
        <w:t xml:space="preserve">have released </w:t>
      </w:r>
      <w:r w:rsidRPr="00446F1E">
        <w:rPr>
          <w:b/>
          <w:iCs/>
          <w:u w:val="single"/>
        </w:rPr>
        <w:t>new survey findings</w:t>
      </w:r>
      <w:r w:rsidRPr="00446F1E">
        <w:rPr>
          <w:sz w:val="14"/>
        </w:rPr>
        <w:t xml:space="preserve"> </w:t>
      </w:r>
      <w:r w:rsidRPr="00446F1E">
        <w:rPr>
          <w:u w:val="single"/>
        </w:rPr>
        <w:t>to better understand attitudes about American democracy,</w:t>
      </w:r>
      <w:r w:rsidRPr="00446F1E">
        <w:rPr>
          <w:sz w:val="14"/>
        </w:rPr>
        <w:t xml:space="preserve"> </w:t>
      </w:r>
      <w:r w:rsidRPr="00446F1E">
        <w:rPr>
          <w:u w:val="single"/>
        </w:rPr>
        <w:t>the</w:t>
      </w:r>
      <w:r w:rsidRPr="00446F1E">
        <w:rPr>
          <w:sz w:val="14"/>
        </w:rPr>
        <w:t xml:space="preserve"> current </w:t>
      </w:r>
      <w:r w:rsidRPr="00446F1E">
        <w:rPr>
          <w:u w:val="single"/>
        </w:rPr>
        <w:t>election campaign</w:t>
      </w:r>
      <w:r w:rsidRPr="00446F1E">
        <w:rPr>
          <w:sz w:val="14"/>
        </w:rPr>
        <w:t xml:space="preserve">, </w:t>
      </w:r>
      <w:r w:rsidRPr="00446F1E">
        <w:rPr>
          <w:highlight w:val="cyan"/>
          <w:u w:val="single"/>
        </w:rPr>
        <w:t>and</w:t>
      </w:r>
      <w:r w:rsidRPr="00446F1E">
        <w:rPr>
          <w:sz w:val="14"/>
        </w:rPr>
        <w:t xml:space="preserve"> </w:t>
      </w:r>
      <w:r w:rsidRPr="00446F1E">
        <w:rPr>
          <w:u w:val="single"/>
        </w:rPr>
        <w:t xml:space="preserve">democratic </w:t>
      </w:r>
      <w:r w:rsidRPr="00446F1E">
        <w:rPr>
          <w:b/>
          <w:iCs/>
          <w:u w:val="single"/>
        </w:rPr>
        <w:t>engagement with politics</w:t>
      </w:r>
      <w:r w:rsidRPr="00446F1E">
        <w:rPr>
          <w:sz w:val="14"/>
        </w:rPr>
        <w:t xml:space="preserve">. According to the survey, </w:t>
      </w:r>
      <w:r w:rsidRPr="00446F1E">
        <w:rPr>
          <w:b/>
          <w:iCs/>
          <w:highlight w:val="cyan"/>
          <w:u w:val="single"/>
        </w:rPr>
        <w:t>heightened political interest</w:t>
      </w:r>
      <w:r w:rsidRPr="00446F1E">
        <w:rPr>
          <w:sz w:val="14"/>
        </w:rPr>
        <w:t xml:space="preserve"> </w:t>
      </w:r>
      <w:r w:rsidRPr="00446F1E">
        <w:rPr>
          <w:u w:val="single"/>
        </w:rPr>
        <w:t>and general faith</w:t>
      </w:r>
      <w:r w:rsidRPr="00446F1E">
        <w:rPr>
          <w:sz w:val="14"/>
        </w:rPr>
        <w:t xml:space="preserve"> </w:t>
      </w:r>
      <w:r w:rsidRPr="00446F1E">
        <w:rPr>
          <w:highlight w:val="cyan"/>
          <w:u w:val="single"/>
        </w:rPr>
        <w:t>in</w:t>
      </w:r>
      <w:r w:rsidRPr="00446F1E">
        <w:rPr>
          <w:sz w:val="14"/>
        </w:rPr>
        <w:t xml:space="preserve"> </w:t>
      </w:r>
      <w:r w:rsidRPr="00446F1E">
        <w:rPr>
          <w:u w:val="single"/>
        </w:rPr>
        <w:t xml:space="preserve">the integrity of </w:t>
      </w:r>
      <w:r w:rsidRPr="00446F1E">
        <w:rPr>
          <w:highlight w:val="cyan"/>
          <w:u w:val="single"/>
        </w:rPr>
        <w:t>American elections</w:t>
      </w:r>
      <w:r w:rsidRPr="00446F1E">
        <w:rPr>
          <w:sz w:val="14"/>
        </w:rPr>
        <w:t xml:space="preserve"> is mixed with persistent worries about whether democracy is working in the United States and the extent of social media’s influence on democratic institutions and processes. “On the eve of a nationwide election, </w:t>
      </w:r>
      <w:r w:rsidRPr="00446F1E">
        <w:rPr>
          <w:highlight w:val="cyan"/>
          <w:u w:val="single"/>
        </w:rPr>
        <w:t>Americans are</w:t>
      </w:r>
      <w:r w:rsidRPr="00446F1E">
        <w:rPr>
          <w:u w:val="single"/>
        </w:rPr>
        <w:t xml:space="preserve"> both </w:t>
      </w:r>
      <w:r w:rsidRPr="00446F1E">
        <w:rPr>
          <w:highlight w:val="cyan"/>
          <w:u w:val="single"/>
        </w:rPr>
        <w:t>highly engaged with the election campaign</w:t>
      </w:r>
      <w:r w:rsidRPr="00446F1E">
        <w:rPr>
          <w:u w:val="single"/>
        </w:rPr>
        <w:t xml:space="preserve"> and concerned about the current state of American democracy</w:t>
      </w:r>
      <w:r w:rsidRPr="00446F1E">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446F1E">
        <w:rPr>
          <w:u w:val="single"/>
        </w:rPr>
        <w:t xml:space="preserve">More than </w:t>
      </w:r>
      <w:r w:rsidRPr="00446F1E">
        <w:rPr>
          <w:b/>
          <w:iCs/>
          <w:u w:val="single"/>
        </w:rPr>
        <w:t>60% of Americans</w:t>
      </w:r>
      <w:r w:rsidRPr="00446F1E">
        <w:rPr>
          <w:u w:val="single"/>
        </w:rPr>
        <w:t xml:space="preserve"> view elections as </w:t>
      </w:r>
      <w:r w:rsidRPr="00446F1E">
        <w:rPr>
          <w:b/>
          <w:iCs/>
          <w:u w:val="single"/>
        </w:rPr>
        <w:t>safe</w:t>
      </w:r>
      <w:r w:rsidRPr="00446F1E">
        <w:rPr>
          <w:u w:val="single"/>
        </w:rPr>
        <w:t xml:space="preserve">, </w:t>
      </w:r>
      <w:r w:rsidRPr="00446F1E">
        <w:rPr>
          <w:b/>
          <w:iCs/>
          <w:u w:val="single"/>
        </w:rPr>
        <w:t>secure</w:t>
      </w:r>
      <w:r w:rsidRPr="00446F1E">
        <w:rPr>
          <w:u w:val="single"/>
        </w:rPr>
        <w:t xml:space="preserve"> and </w:t>
      </w:r>
      <w:r w:rsidRPr="00446F1E">
        <w:rPr>
          <w:b/>
          <w:iCs/>
          <w:u w:val="single"/>
        </w:rPr>
        <w:t>accessible</w:t>
      </w:r>
      <w:r w:rsidRPr="00446F1E">
        <w:rPr>
          <w:sz w:val="14"/>
        </w:rPr>
        <w:t xml:space="preserve">. </w:t>
      </w:r>
      <w:r w:rsidRPr="00446F1E">
        <w:rPr>
          <w:u w:val="single"/>
        </w:rPr>
        <w:t xml:space="preserve">Four-in-five Americans report </w:t>
      </w:r>
      <w:r w:rsidRPr="00446F1E">
        <w:rPr>
          <w:b/>
          <w:iCs/>
          <w:u w:val="single"/>
        </w:rPr>
        <w:t>increased interest</w:t>
      </w:r>
      <w:r w:rsidRPr="00446F1E">
        <w:rPr>
          <w:u w:val="single"/>
        </w:rPr>
        <w:t xml:space="preserve"> in campaigns as the election approaches</w:t>
      </w:r>
      <w:r w:rsidRPr="00446F1E">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446F1E">
        <w:rPr>
          <w:u w:val="single"/>
        </w:rPr>
        <w:t>Americans report increased interest in campaigns</w:t>
      </w:r>
      <w:r w:rsidRPr="00446F1E">
        <w:rPr>
          <w:sz w:val="14"/>
        </w:rPr>
        <w:t xml:space="preserve"> as election approaches. </w:t>
      </w:r>
      <w:r w:rsidRPr="00446F1E">
        <w:rPr>
          <w:highlight w:val="cyan"/>
          <w:u w:val="single"/>
        </w:rPr>
        <w:t xml:space="preserve">Four-in-five Americans </w:t>
      </w:r>
      <w:r w:rsidRPr="00446F1E">
        <w:rPr>
          <w:u w:val="single"/>
        </w:rPr>
        <w:t>report either being ‘</w:t>
      </w:r>
      <w:r w:rsidRPr="00446F1E">
        <w:rPr>
          <w:b/>
          <w:iCs/>
          <w:highlight w:val="cyan"/>
          <w:u w:val="single"/>
        </w:rPr>
        <w:t>very much interested</w:t>
      </w:r>
      <w:r w:rsidRPr="00446F1E">
        <w:rPr>
          <w:highlight w:val="cyan"/>
          <w:u w:val="single"/>
        </w:rPr>
        <w:t>’</w:t>
      </w:r>
      <w:r w:rsidRPr="00446F1E">
        <w:rPr>
          <w:sz w:val="14"/>
        </w:rPr>
        <w:t xml:space="preserve"> (September: 47.4%; October: 50.5%) </w:t>
      </w:r>
      <w:r w:rsidRPr="00446F1E">
        <w:rPr>
          <w:u w:val="single"/>
        </w:rPr>
        <w:t xml:space="preserve">or ‘somewhat interested’ </w:t>
      </w:r>
      <w:r w:rsidRPr="00446F1E">
        <w:rPr>
          <w:highlight w:val="cyan"/>
          <w:u w:val="single"/>
        </w:rPr>
        <w:t>in the political campaigns</w:t>
      </w:r>
      <w:r w:rsidRPr="00446F1E">
        <w:rPr>
          <w:sz w:val="14"/>
        </w:rPr>
        <w:t xml:space="preserve"> (September: 34.8%; October: 31.8%). Respondents who are ‘very much interested’ in the campaign increased 3% between September and October. </w:t>
      </w:r>
      <w:r w:rsidRPr="00446F1E">
        <w:rPr>
          <w:sz w:val="14"/>
        </w:rPr>
        <w:t xml:space="preserve"> In the September wave of the survey, </w:t>
      </w:r>
      <w:r w:rsidRPr="00446F1E">
        <w:rPr>
          <w:u w:val="single"/>
        </w:rPr>
        <w:t>there were no significant differences between Republicans and Democrats with regard to election interest</w:t>
      </w:r>
      <w:r w:rsidRPr="00446F1E">
        <w:rPr>
          <w:sz w:val="14"/>
        </w:rPr>
        <w:t xml:space="preserve">. Independents were significantly less likely to be interested in the campaign. The same trend exists in the October wave of the survey. 2 | State of Democracy Survey </w:t>
      </w:r>
      <w:r w:rsidRPr="00446F1E">
        <w:rPr>
          <w:highlight w:val="cyan"/>
          <w:u w:val="single"/>
        </w:rPr>
        <w:t xml:space="preserve">Americans report more </w:t>
      </w:r>
      <w:r w:rsidRPr="00446F1E">
        <w:rPr>
          <w:b/>
          <w:iCs/>
          <w:highlight w:val="cyan"/>
          <w:u w:val="single"/>
        </w:rPr>
        <w:t xml:space="preserve">expressive forms </w:t>
      </w:r>
      <w:r w:rsidRPr="00446F1E">
        <w:rPr>
          <w:highlight w:val="cyan"/>
          <w:u w:val="single"/>
        </w:rPr>
        <w:t xml:space="preserve">of </w:t>
      </w:r>
      <w:r w:rsidRPr="00446F1E">
        <w:rPr>
          <w:b/>
          <w:iCs/>
          <w:highlight w:val="cyan"/>
          <w:u w:val="single"/>
        </w:rPr>
        <w:t>political participation</w:t>
      </w:r>
      <w:r w:rsidRPr="00446F1E">
        <w:rPr>
          <w:highlight w:val="cyan"/>
          <w:u w:val="single"/>
        </w:rPr>
        <w:t xml:space="preserve">, </w:t>
      </w:r>
      <w:r w:rsidRPr="00446F1E">
        <w:rPr>
          <w:u w:val="single"/>
        </w:rPr>
        <w:t>including talking to people about politics and posting on social media about the election.</w:t>
      </w:r>
      <w:r w:rsidRPr="00446F1E">
        <w:rPr>
          <w:sz w:val="14"/>
        </w:rPr>
        <w:t xml:space="preserve"> The survey documented little change between September and October. </w:t>
      </w:r>
      <w:r w:rsidRPr="00446F1E">
        <w:rPr>
          <w:sz w:val="14"/>
        </w:rPr>
        <w:t xml:space="preserve"> Talking to people about politics (September: 73.1%; October: 69.5%) </w:t>
      </w:r>
      <w:r w:rsidRPr="00446F1E">
        <w:rPr>
          <w:sz w:val="14"/>
        </w:rPr>
        <w:t xml:space="preserve"> Posting on social media about the election (September: 32.2%; October: 32.1%) </w:t>
      </w:r>
      <w:r w:rsidRPr="00446F1E">
        <w:rPr>
          <w:sz w:val="14"/>
        </w:rPr>
        <w:t xml:space="preserve"> </w:t>
      </w:r>
      <w:r w:rsidRPr="00446F1E">
        <w:rPr>
          <w:u w:val="single"/>
        </w:rPr>
        <w:t>Wearing campaign-related clothing or memorabilia</w:t>
      </w:r>
      <w:r w:rsidRPr="00446F1E">
        <w:rPr>
          <w:sz w:val="14"/>
        </w:rPr>
        <w:t xml:space="preserve"> (September: 18.9%; October: 20.1%) </w:t>
      </w:r>
      <w:r w:rsidRPr="00446F1E">
        <w:rPr>
          <w:sz w:val="14"/>
        </w:rPr>
        <w:t xml:space="preserve"> </w:t>
      </w:r>
      <w:r w:rsidRPr="00446F1E">
        <w:rPr>
          <w:u w:val="single"/>
        </w:rPr>
        <w:t>Donating to a candidate or campaign</w:t>
      </w:r>
      <w:r w:rsidRPr="00446F1E">
        <w:rPr>
          <w:sz w:val="14"/>
        </w:rPr>
        <w:t xml:space="preserve"> (September: 18.4%; October: 18.8%) </w:t>
      </w:r>
      <w:r w:rsidRPr="00446F1E">
        <w:rPr>
          <w:sz w:val="14"/>
        </w:rPr>
        <w:t xml:space="preserve"> </w:t>
      </w:r>
      <w:r w:rsidRPr="00446F1E">
        <w:rPr>
          <w:u w:val="single"/>
        </w:rPr>
        <w:t xml:space="preserve">Attending </w:t>
      </w:r>
      <w:r w:rsidRPr="00446F1E">
        <w:rPr>
          <w:b/>
          <w:iCs/>
          <w:u w:val="single"/>
        </w:rPr>
        <w:t>political meetings</w:t>
      </w:r>
      <w:r w:rsidRPr="00446F1E">
        <w:rPr>
          <w:u w:val="single"/>
        </w:rPr>
        <w:t xml:space="preserve">, </w:t>
      </w:r>
      <w:r w:rsidRPr="00446F1E">
        <w:rPr>
          <w:b/>
          <w:iCs/>
          <w:u w:val="single"/>
        </w:rPr>
        <w:t>rallies</w:t>
      </w:r>
      <w:r w:rsidRPr="00446F1E">
        <w:rPr>
          <w:u w:val="single"/>
        </w:rPr>
        <w:t xml:space="preserve">, or </w:t>
      </w:r>
      <w:r w:rsidRPr="00446F1E">
        <w:rPr>
          <w:b/>
          <w:iCs/>
          <w:u w:val="single"/>
        </w:rPr>
        <w:t>dinners</w:t>
      </w:r>
      <w:r w:rsidRPr="00446F1E">
        <w:rPr>
          <w:sz w:val="14"/>
        </w:rPr>
        <w:t xml:space="preserve"> (September: 14.2%; October: 13.7%) </w:t>
      </w:r>
      <w:r w:rsidRPr="00446F1E">
        <w:rPr>
          <w:sz w:val="14"/>
        </w:rPr>
        <w:t xml:space="preserve"> </w:t>
      </w:r>
      <w:r w:rsidRPr="00446F1E">
        <w:rPr>
          <w:u w:val="single"/>
        </w:rPr>
        <w:t xml:space="preserve">Contacting voters by </w:t>
      </w:r>
      <w:r w:rsidRPr="00446F1E">
        <w:rPr>
          <w:b/>
          <w:iCs/>
          <w:u w:val="single"/>
        </w:rPr>
        <w:t>canvassing</w:t>
      </w:r>
      <w:r w:rsidRPr="00446F1E">
        <w:rPr>
          <w:u w:val="single"/>
        </w:rPr>
        <w:t xml:space="preserve">, </w:t>
      </w:r>
      <w:r w:rsidRPr="00446F1E">
        <w:rPr>
          <w:b/>
          <w:iCs/>
          <w:u w:val="single"/>
        </w:rPr>
        <w:t>phone banking</w:t>
      </w:r>
      <w:r w:rsidRPr="00446F1E">
        <w:rPr>
          <w:u w:val="single"/>
        </w:rPr>
        <w:t xml:space="preserve">, or </w:t>
      </w:r>
      <w:r w:rsidRPr="00446F1E">
        <w:rPr>
          <w:b/>
          <w:iCs/>
          <w:u w:val="single"/>
        </w:rPr>
        <w:t>writing</w:t>
      </w:r>
      <w:r w:rsidRPr="00446F1E">
        <w:rPr>
          <w:sz w:val="14"/>
        </w:rPr>
        <w:t xml:space="preserve"> (September: 10.0%; October: 10.2%) </w:t>
      </w:r>
    </w:p>
    <w:p w14:paraId="261FF95C" w14:textId="77777777" w:rsidR="00590C41" w:rsidRPr="00446F1E" w:rsidRDefault="00590C41" w:rsidP="00590C41">
      <w:pPr>
        <w:keepNext/>
        <w:keepLines/>
        <w:spacing w:before="40" w:after="0"/>
        <w:outlineLvl w:val="3"/>
        <w:rPr>
          <w:rFonts w:eastAsiaTheme="majorEastAsia" w:cstheme="majorBidi"/>
          <w:b/>
          <w:iCs/>
          <w:sz w:val="26"/>
        </w:rPr>
      </w:pPr>
      <w:r w:rsidRPr="00446F1E">
        <w:rPr>
          <w:rFonts w:eastAsiaTheme="majorEastAsia" w:cstheme="majorBidi"/>
          <w:b/>
          <w:iCs/>
          <w:sz w:val="26"/>
        </w:rPr>
        <w:t xml:space="preserve">Unions cause </w:t>
      </w:r>
      <w:r w:rsidRPr="00446F1E">
        <w:rPr>
          <w:rFonts w:eastAsiaTheme="majorEastAsia" w:cstheme="majorBidi"/>
          <w:b/>
          <w:iCs/>
          <w:sz w:val="26"/>
          <w:u w:val="single"/>
        </w:rPr>
        <w:t>anti-democratic</w:t>
      </w:r>
      <w:r w:rsidRPr="00446F1E">
        <w:rPr>
          <w:rFonts w:eastAsiaTheme="majorEastAsia" w:cstheme="majorBidi"/>
          <w:b/>
          <w:iCs/>
          <w:sz w:val="26"/>
        </w:rPr>
        <w:t xml:space="preserve"> participation. Success requires </w:t>
      </w:r>
      <w:r w:rsidRPr="00446F1E">
        <w:rPr>
          <w:rFonts w:eastAsiaTheme="majorEastAsia" w:cstheme="majorBidi"/>
          <w:b/>
          <w:iCs/>
          <w:sz w:val="26"/>
          <w:u w:val="single"/>
        </w:rPr>
        <w:t>oligarchy</w:t>
      </w:r>
      <w:r w:rsidRPr="00446F1E">
        <w:rPr>
          <w:rFonts w:eastAsiaTheme="majorEastAsia" w:cstheme="majorBidi"/>
          <w:b/>
          <w:iCs/>
          <w:sz w:val="26"/>
        </w:rPr>
        <w:t>.</w:t>
      </w:r>
    </w:p>
    <w:p w14:paraId="33ADF3EC" w14:textId="77777777" w:rsidR="00590C41" w:rsidRPr="00446F1E" w:rsidRDefault="00590C41" w:rsidP="00590C41">
      <w:r w:rsidRPr="00446F1E">
        <w:t xml:space="preserve">Daniel </w:t>
      </w:r>
      <w:r w:rsidRPr="00446F1E">
        <w:rPr>
          <w:b/>
          <w:bCs/>
          <w:sz w:val="26"/>
        </w:rPr>
        <w:t>DiSalvo 14</w:t>
      </w:r>
      <w:r w:rsidRPr="00446F1E">
        <w:t>, Senior Fellow at the Manhattan Institute, "Are Unions Democratic? The Internal Politics of Labor Unions and Their Implications," Manhattan Institute, 9/10/2014, https://manhattan.institute/article/are-unions-democratic-the-internal-politics-of-labor-unions-and-their-implications</w:t>
      </w:r>
    </w:p>
    <w:p w14:paraId="337372BC" w14:textId="77777777" w:rsidR="00590C41" w:rsidRPr="00446F1E" w:rsidRDefault="00590C41" w:rsidP="00590C41">
      <w:pPr>
        <w:rPr>
          <w:b/>
          <w:iCs/>
          <w:u w:val="single"/>
        </w:rPr>
      </w:pPr>
      <w:r w:rsidRPr="00446F1E">
        <w:rPr>
          <w:sz w:val="14"/>
        </w:rPr>
        <w:t xml:space="preserve">Given the incentives to satisfy their members’ needs, one might ask why leaders do not do more to promote democratic processes in their unions. </w:t>
      </w:r>
      <w:r w:rsidRPr="00446F1E">
        <w:rPr>
          <w:u w:val="single"/>
        </w:rPr>
        <w:t xml:space="preserve">The answer is that </w:t>
      </w:r>
      <w:r w:rsidRPr="00446F1E">
        <w:rPr>
          <w:highlight w:val="cyan"/>
          <w:u w:val="single"/>
        </w:rPr>
        <w:t xml:space="preserve">incentives to </w:t>
      </w:r>
      <w:r w:rsidRPr="00446F1E">
        <w:rPr>
          <w:u w:val="single"/>
        </w:rPr>
        <w:t xml:space="preserve">maintain </w:t>
      </w:r>
      <w:r w:rsidRPr="00446F1E">
        <w:rPr>
          <w:highlight w:val="cyan"/>
          <w:u w:val="single"/>
        </w:rPr>
        <w:t xml:space="preserve">a strong union </w:t>
      </w:r>
      <w:r w:rsidRPr="00446F1E">
        <w:rPr>
          <w:b/>
          <w:iCs/>
          <w:highlight w:val="cyan"/>
          <w:u w:val="single"/>
        </w:rPr>
        <w:t>do not</w:t>
      </w:r>
      <w:r w:rsidRPr="00446F1E">
        <w:rPr>
          <w:u w:val="single"/>
        </w:rPr>
        <w:t xml:space="preserve"> necessarily </w:t>
      </w:r>
      <w:r w:rsidRPr="00446F1E">
        <w:rPr>
          <w:b/>
          <w:iCs/>
          <w:highlight w:val="cyan"/>
          <w:u w:val="single"/>
        </w:rPr>
        <w:t xml:space="preserve">overlap with </w:t>
      </w:r>
      <w:r w:rsidRPr="00446F1E">
        <w:rPr>
          <w:b/>
          <w:iCs/>
          <w:u w:val="single"/>
        </w:rPr>
        <w:t xml:space="preserve">incentives to promote </w:t>
      </w:r>
      <w:r w:rsidRPr="00446F1E">
        <w:rPr>
          <w:b/>
          <w:iCs/>
          <w:highlight w:val="cyan"/>
          <w:u w:val="single"/>
        </w:rPr>
        <w:t>democracy</w:t>
      </w:r>
      <w:r w:rsidRPr="00446F1E">
        <w:rPr>
          <w:b/>
          <w:iCs/>
          <w:u w:val="single"/>
        </w:rPr>
        <w:t>.</w:t>
      </w:r>
    </w:p>
    <w:p w14:paraId="6F057381" w14:textId="77777777" w:rsidR="00590C41" w:rsidRPr="00446F1E" w:rsidRDefault="00590C41" w:rsidP="00590C41">
      <w:pPr>
        <w:rPr>
          <w:sz w:val="14"/>
        </w:rPr>
      </w:pPr>
      <w:r w:rsidRPr="00446F1E">
        <w:rPr>
          <w:sz w:val="14"/>
        </w:rPr>
        <w:t>A union leader is called to act simultaneously as military commander and chairman of the debating society. To pressure employers, the leader must be able to command the rank and file to strike, stage sit-downs and slowdowns, and “work to code.” Workers must be willing to follow orders to aid political campaigns, appear at protests, or offer special donations to union coffers.31 This requires a leadership hierarchy and a loyal rank and file that follows instructions.</w:t>
      </w:r>
    </w:p>
    <w:p w14:paraId="3F2D1A91" w14:textId="77777777" w:rsidR="00590C41" w:rsidRPr="00446F1E" w:rsidRDefault="00590C41" w:rsidP="00590C41">
      <w:pPr>
        <w:rPr>
          <w:sz w:val="14"/>
        </w:rPr>
      </w:pPr>
      <w:r w:rsidRPr="00446F1E">
        <w:rPr>
          <w:sz w:val="14"/>
        </w:rPr>
        <w:t>At the same time, union leaders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40610C82" w14:textId="77777777" w:rsidR="00590C41" w:rsidRPr="00446F1E" w:rsidRDefault="00590C41" w:rsidP="00590C41">
      <w:pPr>
        <w:rPr>
          <w:sz w:val="14"/>
        </w:rPr>
      </w:pPr>
      <w:r w:rsidRPr="00446F1E">
        <w:rPr>
          <w:sz w:val="14"/>
        </w:rPr>
        <w:t xml:space="preserve">As time passes, </w:t>
      </w:r>
      <w:r w:rsidRPr="00446F1E">
        <w:rPr>
          <w:u w:val="single"/>
        </w:rPr>
        <w:t>maintaining the union puts the priorities of a commander ahead of those of a debate facilitator.</w:t>
      </w:r>
      <w:r w:rsidRPr="00446F1E">
        <w:rPr>
          <w:sz w:val="14"/>
        </w:rPr>
        <w:t xml:space="preserve"> Scholars who have studied unions have found that </w:t>
      </w:r>
      <w:r w:rsidRPr="00446F1E">
        <w:rPr>
          <w:u w:val="single"/>
        </w:rPr>
        <w:t>unions tend to obey sociologist Robert Michels’s “</w:t>
      </w:r>
      <w:r w:rsidRPr="00446F1E">
        <w:rPr>
          <w:b/>
          <w:iCs/>
          <w:u w:val="single"/>
        </w:rPr>
        <w:t>iron law of oligarchy</w:t>
      </w:r>
      <w:r w:rsidRPr="00446F1E">
        <w:rPr>
          <w:u w:val="single"/>
        </w:rPr>
        <w:t>.”</w:t>
      </w:r>
      <w:r w:rsidRPr="00446F1E">
        <w:rPr>
          <w:sz w:val="14"/>
        </w:rPr>
        <w:t xml:space="preserve">32 According to Michels, </w:t>
      </w:r>
      <w:r w:rsidRPr="00446F1E">
        <w:rPr>
          <w:highlight w:val="cyan"/>
          <w:u w:val="single"/>
        </w:rPr>
        <w:t>as democratic organizations are</w:t>
      </w:r>
      <w:r w:rsidRPr="00446F1E">
        <w:rPr>
          <w:u w:val="single"/>
        </w:rPr>
        <w:t xml:space="preserve"> established and </w:t>
      </w:r>
      <w:r w:rsidRPr="00446F1E">
        <w:rPr>
          <w:highlight w:val="cyan"/>
          <w:u w:val="single"/>
        </w:rPr>
        <w:t xml:space="preserve">formalized, power becomes </w:t>
      </w:r>
      <w:r w:rsidRPr="00446F1E">
        <w:rPr>
          <w:b/>
          <w:iCs/>
          <w:u w:val="single"/>
        </w:rPr>
        <w:t xml:space="preserve">increasingly </w:t>
      </w:r>
      <w:r w:rsidRPr="00446F1E">
        <w:rPr>
          <w:b/>
          <w:iCs/>
          <w:highlight w:val="cyan"/>
          <w:u w:val="single"/>
        </w:rPr>
        <w:t xml:space="preserve">concentrated </w:t>
      </w:r>
      <w:r w:rsidRPr="00446F1E">
        <w:rPr>
          <w:b/>
          <w:iCs/>
          <w:u w:val="single"/>
        </w:rPr>
        <w:t>in a few sets of hands</w:t>
      </w:r>
      <w:r w:rsidRPr="00446F1E">
        <w:rPr>
          <w:u w:val="single"/>
        </w:rPr>
        <w:t xml:space="preserve"> in order to maintain a successful organization.</w:t>
      </w:r>
      <w:r w:rsidRPr="00446F1E">
        <w:rPr>
          <w:sz w:val="14"/>
        </w:rPr>
        <w:t xml:space="preserve"> No matter how popular their origins, public-sector </w:t>
      </w:r>
      <w:r w:rsidRPr="00446F1E">
        <w:rPr>
          <w:highlight w:val="cyan"/>
          <w:u w:val="single"/>
        </w:rPr>
        <w:t xml:space="preserve">unions </w:t>
      </w:r>
      <w:r w:rsidRPr="00446F1E">
        <w:rPr>
          <w:u w:val="single"/>
        </w:rPr>
        <w:t xml:space="preserve">soon </w:t>
      </w:r>
      <w:r w:rsidRPr="00446F1E">
        <w:rPr>
          <w:highlight w:val="cyan"/>
          <w:u w:val="single"/>
        </w:rPr>
        <w:t xml:space="preserve">become </w:t>
      </w:r>
      <w:r w:rsidRPr="00446F1E">
        <w:rPr>
          <w:b/>
          <w:iCs/>
          <w:highlight w:val="cyan"/>
          <w:u w:val="single"/>
        </w:rPr>
        <w:t xml:space="preserve">oligarchies with </w:t>
      </w:r>
      <w:r w:rsidRPr="00446F1E">
        <w:rPr>
          <w:b/>
          <w:iCs/>
          <w:u w:val="single"/>
        </w:rPr>
        <w:t xml:space="preserve">a </w:t>
      </w:r>
      <w:r w:rsidRPr="00446F1E">
        <w:rPr>
          <w:b/>
          <w:iCs/>
          <w:highlight w:val="cyan"/>
          <w:u w:val="single"/>
        </w:rPr>
        <w:t>democratic veneer</w:t>
      </w:r>
      <w:r w:rsidRPr="00446F1E">
        <w:rPr>
          <w:sz w:val="14"/>
        </w:rPr>
        <w:t>. Hierarchy largely wins out over deliberation.</w:t>
      </w:r>
    </w:p>
    <w:p w14:paraId="6629BD47" w14:textId="77777777" w:rsidR="00590C41" w:rsidRPr="00446F1E" w:rsidRDefault="00590C41" w:rsidP="00590C41">
      <w:pPr>
        <w:rPr>
          <w:sz w:val="14"/>
        </w:rPr>
      </w:pPr>
      <w:r w:rsidRPr="00446F1E">
        <w:rPr>
          <w:u w:val="single"/>
        </w:rPr>
        <w:t xml:space="preserve">The wide </w:t>
      </w:r>
      <w:r w:rsidRPr="00446F1E">
        <w:rPr>
          <w:highlight w:val="cyan"/>
          <w:u w:val="single"/>
        </w:rPr>
        <w:t xml:space="preserve">compensation gap between members and </w:t>
      </w:r>
      <w:r w:rsidRPr="00446F1E">
        <w:rPr>
          <w:u w:val="single"/>
        </w:rPr>
        <w:t xml:space="preserve">union </w:t>
      </w:r>
      <w:r w:rsidRPr="00446F1E">
        <w:rPr>
          <w:highlight w:val="cyan"/>
          <w:u w:val="single"/>
        </w:rPr>
        <w:t xml:space="preserve">officials is suggestive </w:t>
      </w:r>
      <w:r w:rsidRPr="00446F1E">
        <w:rPr>
          <w:u w:val="single"/>
        </w:rPr>
        <w:t>of such oligarchic tendencies.</w:t>
      </w:r>
      <w:r w:rsidRPr="00446F1E">
        <w:rPr>
          <w:sz w:val="14"/>
        </w:rPr>
        <w:t xml:space="preserve"> In 2012, for instance, </w:t>
      </w:r>
      <w:r w:rsidRPr="00446F1E">
        <w:rPr>
          <w:u w:val="single"/>
        </w:rPr>
        <w:t xml:space="preserve">the average nationwide salary for teachers was </w:t>
      </w:r>
      <w:r w:rsidRPr="00446F1E">
        <w:rPr>
          <w:b/>
          <w:iCs/>
          <w:u w:val="single"/>
        </w:rPr>
        <w:t>$44,000</w:t>
      </w:r>
      <w:r w:rsidRPr="00446F1E">
        <w:rPr>
          <w:u w:val="single"/>
        </w:rPr>
        <w:t xml:space="preserve"> a year.</w:t>
      </w:r>
      <w:r w:rsidRPr="00446F1E">
        <w:rPr>
          <w:sz w:val="14"/>
        </w:rPr>
        <w:t xml:space="preserve"> </w:t>
      </w:r>
      <w:r w:rsidRPr="00446F1E">
        <w:rPr>
          <w:u w:val="single"/>
        </w:rPr>
        <w:t xml:space="preserve">By contrast, nearly 600 staffers at the National Education Association (NEA) and the American Federation of Teachers (AFT) make six-figure salaries.33 </w:t>
      </w:r>
      <w:r w:rsidRPr="00446F1E">
        <w:rPr>
          <w:sz w:val="14"/>
        </w:rPr>
        <w:t>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6A4F35C4" w14:textId="77777777" w:rsidR="00590C41" w:rsidRPr="00446F1E" w:rsidRDefault="00590C41" w:rsidP="00590C41">
      <w:pPr>
        <w:rPr>
          <w:sz w:val="14"/>
        </w:rPr>
      </w:pPr>
      <w:r w:rsidRPr="00446F1E">
        <w:rPr>
          <w:sz w:val="14"/>
        </w:rPr>
        <w:t>Of course, the skills required at the top of these national organizations—management ability, technical knowledge of collective bargaining, and the running of political campaigns—come at a premium.</w:t>
      </w:r>
    </w:p>
    <w:p w14:paraId="7BCE8C65" w14:textId="77777777" w:rsidR="00590C41" w:rsidRPr="00446F1E" w:rsidRDefault="00590C41" w:rsidP="00590C41">
      <w:pPr>
        <w:rPr>
          <w:sz w:val="14"/>
        </w:rPr>
      </w:pPr>
      <w:r w:rsidRPr="00446F1E">
        <w:rPr>
          <w:sz w:val="14"/>
        </w:rPr>
        <w:t>Still,</w:t>
      </w:r>
      <w:r w:rsidRPr="00446F1E">
        <w:rPr>
          <w:u w:val="single"/>
        </w:rPr>
        <w:t xml:space="preserve"> in tilting so hard toward the hierarchy aspect of leadership and away from the deliberative aspect, unions </w:t>
      </w:r>
      <w:r w:rsidRPr="00446F1E">
        <w:rPr>
          <w:b/>
          <w:iCs/>
          <w:u w:val="single"/>
        </w:rPr>
        <w:t>undermine their claims to be democratically run</w:t>
      </w:r>
      <w:r w:rsidRPr="00446F1E">
        <w:rPr>
          <w:u w:val="single"/>
        </w:rPr>
        <w:t>.</w:t>
      </w:r>
      <w:r w:rsidRPr="00446F1E">
        <w:rPr>
          <w:sz w:val="14"/>
        </w:rPr>
        <w:t xml:space="preserve"> It is even common for</w:t>
      </w:r>
      <w:r w:rsidRPr="00446F1E">
        <w:rPr>
          <w:u w:val="single"/>
        </w:rPr>
        <w:t xml:space="preserve"> </w:t>
      </w:r>
      <w:r w:rsidRPr="00446F1E">
        <w:rPr>
          <w:highlight w:val="cyan"/>
          <w:u w:val="single"/>
        </w:rPr>
        <w:t>leaders</w:t>
      </w:r>
      <w:r w:rsidRPr="00446F1E">
        <w:rPr>
          <w:u w:val="single"/>
        </w:rPr>
        <w:t xml:space="preserve"> of these organizations to “</w:t>
      </w:r>
      <w:r w:rsidRPr="00446F1E">
        <w:rPr>
          <w:highlight w:val="cyan"/>
          <w:u w:val="single"/>
        </w:rPr>
        <w:t xml:space="preserve">anoint” chosen successors: </w:t>
      </w:r>
      <w:r w:rsidRPr="00446F1E">
        <w:rPr>
          <w:u w:val="single"/>
        </w:rPr>
        <w:t>the presidency of the UFT</w:t>
      </w:r>
      <w:r w:rsidRPr="00446F1E">
        <w:rPr>
          <w:sz w:val="14"/>
        </w:rPr>
        <w:t xml:space="preserve">, based in New York City and considered one of the top teachers’ union jobs in the country, </w:t>
      </w:r>
      <w:r w:rsidRPr="00446F1E">
        <w:rPr>
          <w:u w:val="single"/>
        </w:rPr>
        <w:t>is but one prominent example</w:t>
      </w:r>
      <w:r w:rsidRPr="00446F1E">
        <w:rPr>
          <w:sz w:val="14"/>
        </w:rPr>
        <w:t xml:space="preserv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w:t>
      </w:r>
      <w:r w:rsidRPr="00446F1E">
        <w:rPr>
          <w:u w:val="single"/>
        </w:rPr>
        <w:t xml:space="preserve">Such </w:t>
      </w:r>
      <w:r w:rsidRPr="00446F1E">
        <w:rPr>
          <w:highlight w:val="cyan"/>
          <w:u w:val="single"/>
        </w:rPr>
        <w:t>smooth successions have more in common with</w:t>
      </w:r>
      <w:r w:rsidRPr="00446F1E">
        <w:rPr>
          <w:sz w:val="14"/>
        </w:rPr>
        <w:t xml:space="preserve"> the practices of </w:t>
      </w:r>
      <w:r w:rsidRPr="00446F1E">
        <w:rPr>
          <w:highlight w:val="cyan"/>
          <w:u w:val="single"/>
        </w:rPr>
        <w:t xml:space="preserve">businesses </w:t>
      </w:r>
      <w:r w:rsidRPr="00446F1E">
        <w:rPr>
          <w:u w:val="single"/>
        </w:rPr>
        <w:t xml:space="preserve">that hire their CEOs internally </w:t>
      </w:r>
      <w:r w:rsidRPr="00446F1E">
        <w:rPr>
          <w:highlight w:val="cyan"/>
          <w:u w:val="single"/>
        </w:rPr>
        <w:t>than</w:t>
      </w:r>
      <w:r w:rsidRPr="00446F1E">
        <w:rPr>
          <w:sz w:val="14"/>
        </w:rPr>
        <w:t xml:space="preserve"> they do </w:t>
      </w:r>
      <w:r w:rsidRPr="00446F1E">
        <w:rPr>
          <w:highlight w:val="cyan"/>
          <w:u w:val="single"/>
        </w:rPr>
        <w:t>with</w:t>
      </w:r>
      <w:r w:rsidRPr="00446F1E">
        <w:rPr>
          <w:u w:val="single"/>
        </w:rPr>
        <w:t xml:space="preserve"> the deliberative rough-and-tumble of </w:t>
      </w:r>
      <w:r w:rsidRPr="00446F1E">
        <w:rPr>
          <w:highlight w:val="cyan"/>
          <w:u w:val="single"/>
        </w:rPr>
        <w:t>democratic elections</w:t>
      </w:r>
      <w:r w:rsidRPr="00446F1E">
        <w:rPr>
          <w:sz w:val="14"/>
        </w:rPr>
        <w:t xml:space="preserve">. </w:t>
      </w:r>
      <w:r w:rsidRPr="00446F1E">
        <w:rPr>
          <w:u w:val="single"/>
        </w:rPr>
        <w:t xml:space="preserve">Thanks to </w:t>
      </w:r>
      <w:r w:rsidRPr="00446F1E">
        <w:rPr>
          <w:b/>
          <w:iCs/>
          <w:u w:val="single"/>
        </w:rPr>
        <w:t xml:space="preserve">such </w:t>
      </w:r>
      <w:r w:rsidRPr="00446F1E">
        <w:rPr>
          <w:b/>
          <w:iCs/>
          <w:highlight w:val="cyan"/>
          <w:u w:val="single"/>
        </w:rPr>
        <w:t>oligarchic habits</w:t>
      </w:r>
      <w:r w:rsidRPr="00446F1E">
        <w:rPr>
          <w:u w:val="single"/>
        </w:rPr>
        <w:t xml:space="preserve"> and the electoral predictability that stems from low turnout, some </w:t>
      </w:r>
      <w:r w:rsidRPr="00446F1E">
        <w:rPr>
          <w:b/>
          <w:iCs/>
          <w:u w:val="single"/>
        </w:rPr>
        <w:t>union leaders are well insulated from challenges at the ballot box.</w:t>
      </w:r>
      <w:r w:rsidRPr="00446F1E">
        <w:rPr>
          <w:sz w:val="14"/>
        </w:rPr>
        <w:t xml:space="preserve"> This, as previously mentioned</w:t>
      </w:r>
      <w:r w:rsidRPr="00446F1E">
        <w:rPr>
          <w:b/>
          <w:iCs/>
          <w:u w:val="single"/>
        </w:rPr>
        <w:t xml:space="preserve">, </w:t>
      </w:r>
      <w:r w:rsidRPr="00446F1E">
        <w:rPr>
          <w:b/>
          <w:iCs/>
          <w:highlight w:val="cyan"/>
          <w:u w:val="single"/>
        </w:rPr>
        <w:t>increases the risk of corruption</w:t>
      </w:r>
      <w:r w:rsidRPr="00446F1E">
        <w:rPr>
          <w:u w:val="single"/>
        </w:rPr>
        <w:t>.</w:t>
      </w:r>
      <w:r w:rsidRPr="00446F1E">
        <w:rPr>
          <w:sz w:val="14"/>
        </w:rPr>
        <w:t xml:space="preserve"> For example, in the 1990s, Charles </w:t>
      </w:r>
      <w:r w:rsidRPr="00446F1E">
        <w:rPr>
          <w:u w:val="single"/>
        </w:rPr>
        <w:t>Hughes, president of Local 372</w:t>
      </w:r>
      <w:r w:rsidRPr="00446F1E">
        <w:rPr>
          <w:sz w:val="14"/>
        </w:rPr>
        <w:t xml:space="preserve"> of AFSCME District Council 37 in New York City, which represents school lunchroom workers, crossing guards, and family paraprofessionals, </w:t>
      </w:r>
      <w:r w:rsidRPr="00446F1E">
        <w:rPr>
          <w:u w:val="single"/>
        </w:rPr>
        <w:t>appropriated some $2 million in union funds for his own expenses, including a cocaine habit</w:t>
      </w:r>
      <w:r w:rsidRPr="00446F1E">
        <w:rPr>
          <w:sz w:val="14"/>
        </w:rPr>
        <w:t xml:space="preserve">. </w:t>
      </w:r>
      <w:r w:rsidRPr="00446F1E">
        <w:rPr>
          <w:u w:val="single"/>
        </w:rPr>
        <w:t>Hughes received some $700,000 in “overtime” pay in 1997 alone</w:t>
      </w:r>
      <w:r w:rsidRPr="00446F1E">
        <w:rPr>
          <w:sz w:val="14"/>
        </w:rPr>
        <w:t xml:space="preserve">. </w:t>
      </w:r>
      <w:r w:rsidRPr="00446F1E">
        <w:rPr>
          <w:u w:val="single"/>
        </w:rPr>
        <w:t>Hughes’s son and son-in-law also spent some $670,000 of union funds on Super Bowl tickets and strip clubs</w:t>
      </w:r>
      <w:r w:rsidRPr="00446F1E">
        <w:rPr>
          <w:sz w:val="14"/>
        </w:rPr>
        <w:t>.36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In light of such stories, some conservative critics are apt to make a value-laden distinction between union leaders (bad) and rank-and-file workers (good).</w:t>
      </w:r>
    </w:p>
    <w:p w14:paraId="3DED09FC" w14:textId="77777777" w:rsidR="00590C41" w:rsidRPr="00446F1E" w:rsidRDefault="00590C41" w:rsidP="00590C41">
      <w:pPr>
        <w:rPr>
          <w:sz w:val="14"/>
        </w:rPr>
      </w:pPr>
      <w:r w:rsidRPr="00446F1E">
        <w:rPr>
          <w:sz w:val="14"/>
        </w:rPr>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446F1E">
        <w:rPr>
          <w:highlight w:val="cyan"/>
          <w:u w:val="single"/>
        </w:rPr>
        <w:t>union leaders</w:t>
      </w:r>
      <w:r w:rsidRPr="00446F1E">
        <w:rPr>
          <w:u w:val="single"/>
        </w:rPr>
        <w:t xml:space="preserve"> often adequately </w:t>
      </w:r>
      <w:r w:rsidRPr="00446F1E">
        <w:rPr>
          <w:highlight w:val="cyan"/>
          <w:u w:val="single"/>
        </w:rPr>
        <w:t>reflect</w:t>
      </w:r>
      <w:r w:rsidRPr="00446F1E">
        <w:rPr>
          <w:u w:val="single"/>
        </w:rPr>
        <w:t xml:space="preserve"> the </w:t>
      </w:r>
      <w:r w:rsidRPr="00446F1E">
        <w:rPr>
          <w:highlight w:val="cyan"/>
          <w:u w:val="single"/>
        </w:rPr>
        <w:t>general preferences</w:t>
      </w:r>
      <w:r w:rsidRPr="00446F1E">
        <w:rPr>
          <w:u w:val="single"/>
        </w:rPr>
        <w:t xml:space="preserve"> and views of their members, despite the fact that their actions take place </w:t>
      </w:r>
      <w:r w:rsidRPr="00446F1E">
        <w:rPr>
          <w:highlight w:val="cyan"/>
          <w:u w:val="single"/>
        </w:rPr>
        <w:t xml:space="preserve">without </w:t>
      </w:r>
      <w:r w:rsidRPr="00446F1E">
        <w:rPr>
          <w:u w:val="single"/>
        </w:rPr>
        <w:t xml:space="preserve">many of the </w:t>
      </w:r>
      <w:r w:rsidRPr="00446F1E">
        <w:rPr>
          <w:highlight w:val="cyan"/>
          <w:u w:val="single"/>
        </w:rPr>
        <w:t>checks and balances essential to the l</w:t>
      </w:r>
      <w:r w:rsidRPr="00446F1E">
        <w:rPr>
          <w:u w:val="single"/>
        </w:rPr>
        <w:t xml:space="preserve">egitimacy of </w:t>
      </w:r>
      <w:r w:rsidRPr="00446F1E">
        <w:rPr>
          <w:highlight w:val="cyan"/>
          <w:u w:val="single"/>
        </w:rPr>
        <w:t>democratic institutions</w:t>
      </w:r>
      <w:r w:rsidRPr="00446F1E">
        <w:rPr>
          <w:sz w:val="14"/>
          <w:highlight w:val="cyan"/>
        </w:rPr>
        <w:t xml:space="preserve">. </w:t>
      </w:r>
      <w:r w:rsidRPr="00446F1E">
        <w:rPr>
          <w:sz w:val="14"/>
        </w:rPr>
        <w:t>As discussed, checks and balances are especially vital for public sector unions because of their significant influence on government policy, which affects all citizens.</w:t>
      </w:r>
    </w:p>
    <w:p w14:paraId="49A4D5CC" w14:textId="77777777" w:rsidR="00590C41" w:rsidRPr="00446F1E" w:rsidRDefault="00590C41" w:rsidP="00590C41">
      <w:pPr>
        <w:rPr>
          <w:sz w:val="14"/>
        </w:rPr>
      </w:pPr>
      <w:r w:rsidRPr="00446F1E">
        <w:rPr>
          <w:sz w:val="14"/>
        </w:rPr>
        <w:t xml:space="preserve">It is important to recognize that </w:t>
      </w:r>
      <w:r w:rsidRPr="00446F1E">
        <w:rPr>
          <w:highlight w:val="cyan"/>
          <w:u w:val="single"/>
        </w:rPr>
        <w:t xml:space="preserve">being responsive to political winds is not the same </w:t>
      </w:r>
      <w:r w:rsidRPr="00446F1E">
        <w:rPr>
          <w:u w:val="single"/>
        </w:rPr>
        <w:t xml:space="preserve">thing as being </w:t>
      </w:r>
      <w:r w:rsidRPr="00446F1E">
        <w:rPr>
          <w:highlight w:val="cyan"/>
          <w:u w:val="single"/>
        </w:rPr>
        <w:t>democratic</w:t>
      </w:r>
      <w:r w:rsidRPr="00446F1E">
        <w:rPr>
          <w:u w:val="single"/>
        </w:rPr>
        <w:t xml:space="preserve"> </w:t>
      </w:r>
      <w:r w:rsidRPr="00446F1E">
        <w:rPr>
          <w:sz w:val="14"/>
        </w:rPr>
        <w:t>in a formal, or legal, sense. Most leaders manage to stay on the good side of their members; but disconnects, large and small, between member preferences and their leadership persist nevertheless. For instance</w:t>
      </w:r>
      <w:r w:rsidRPr="00446F1E">
        <w:rPr>
          <w:u w:val="single"/>
        </w:rPr>
        <w:t xml:space="preserve">, </w:t>
      </w:r>
      <w:r w:rsidRPr="00446F1E">
        <w:rPr>
          <w:highlight w:val="cyan"/>
          <w:u w:val="single"/>
        </w:rPr>
        <w:t xml:space="preserve">only </w:t>
      </w:r>
      <w:r w:rsidRPr="00446F1E">
        <w:rPr>
          <w:b/>
          <w:iCs/>
          <w:highlight w:val="cyan"/>
          <w:u w:val="single"/>
        </w:rPr>
        <w:t>23 percent</w:t>
      </w:r>
      <w:r w:rsidRPr="00446F1E">
        <w:rPr>
          <w:highlight w:val="cyan"/>
          <w:u w:val="single"/>
        </w:rPr>
        <w:t xml:space="preserve"> of union members</w:t>
      </w:r>
      <w:r w:rsidRPr="00446F1E">
        <w:rPr>
          <w:u w:val="single"/>
        </w:rPr>
        <w:t xml:space="preserve"> in one survey </w:t>
      </w:r>
      <w:r w:rsidRPr="00446F1E">
        <w:rPr>
          <w:b/>
          <w:iCs/>
          <w:highlight w:val="cyan"/>
          <w:u w:val="single"/>
        </w:rPr>
        <w:t>ranked</w:t>
      </w:r>
      <w:r w:rsidRPr="00446F1E">
        <w:rPr>
          <w:highlight w:val="cyan"/>
          <w:u w:val="single"/>
        </w:rPr>
        <w:t xml:space="preserve"> engaging in </w:t>
      </w:r>
      <w:r w:rsidRPr="00446F1E">
        <w:rPr>
          <w:b/>
          <w:iCs/>
          <w:highlight w:val="cyan"/>
          <w:u w:val="single"/>
        </w:rPr>
        <w:t>political activities as</w:t>
      </w:r>
      <w:r w:rsidRPr="00446F1E">
        <w:rPr>
          <w:highlight w:val="cyan"/>
          <w:u w:val="single"/>
        </w:rPr>
        <w:t xml:space="preserve"> one of the </w:t>
      </w:r>
      <w:r w:rsidRPr="00446F1E">
        <w:rPr>
          <w:u w:val="single"/>
        </w:rPr>
        <w:t xml:space="preserve">top three </w:t>
      </w:r>
      <w:r w:rsidRPr="00446F1E">
        <w:rPr>
          <w:b/>
          <w:iCs/>
          <w:highlight w:val="cyan"/>
          <w:u w:val="single"/>
        </w:rPr>
        <w:t xml:space="preserve">responsibilities </w:t>
      </w:r>
      <w:r w:rsidRPr="00446F1E">
        <w:rPr>
          <w:b/>
          <w:iCs/>
          <w:u w:val="single"/>
        </w:rPr>
        <w:t>of a labor union</w:t>
      </w:r>
      <w:r w:rsidRPr="00446F1E">
        <w:rPr>
          <w:sz w:val="14"/>
        </w:rPr>
        <w:t xml:space="preserve">. </w:t>
      </w:r>
      <w:r w:rsidRPr="00446F1E">
        <w:rPr>
          <w:u w:val="single"/>
        </w:rPr>
        <w:t xml:space="preserve">Bargaining for </w:t>
      </w:r>
      <w:r w:rsidRPr="00446F1E">
        <w:rPr>
          <w:b/>
          <w:iCs/>
          <w:u w:val="single"/>
        </w:rPr>
        <w:t>better wages</w:t>
      </w:r>
      <w:r w:rsidRPr="00446F1E">
        <w:rPr>
          <w:u w:val="single"/>
        </w:rPr>
        <w:t xml:space="preserve"> and working</w:t>
      </w:r>
      <w:r w:rsidRPr="00446F1E">
        <w:rPr>
          <w:sz w:val="14"/>
        </w:rPr>
        <w:t xml:space="preserve"> </w:t>
      </w:r>
      <w:r w:rsidRPr="00446F1E">
        <w:rPr>
          <w:u w:val="single"/>
        </w:rPr>
        <w:t>conditions</w:t>
      </w:r>
      <w:r w:rsidRPr="00446F1E">
        <w:rPr>
          <w:sz w:val="14"/>
        </w:rPr>
        <w:t xml:space="preserve">, as well as improving job security, </w:t>
      </w:r>
      <w:r w:rsidRPr="00446F1E">
        <w:rPr>
          <w:b/>
          <w:iCs/>
          <w:u w:val="single"/>
        </w:rPr>
        <w:t>ranked much higher</w:t>
      </w:r>
      <w:r w:rsidRPr="00446F1E">
        <w:rPr>
          <w:sz w:val="14"/>
        </w:rPr>
        <w:t xml:space="preserve"> </w:t>
      </w:r>
      <w:r w:rsidRPr="00446F1E">
        <w:rPr>
          <w:u w:val="single"/>
        </w:rPr>
        <w:t>for most union members</w:t>
      </w:r>
      <w:r w:rsidRPr="00446F1E">
        <w:rPr>
          <w:sz w:val="14"/>
        </w:rPr>
        <w:t xml:space="preserve">. And </w:t>
      </w:r>
      <w:r w:rsidRPr="00446F1E">
        <w:rPr>
          <w:u w:val="single"/>
        </w:rPr>
        <w:t xml:space="preserve">34 percent of union members surveyed believed that the union spent </w:t>
      </w:r>
      <w:r w:rsidRPr="00446F1E">
        <w:rPr>
          <w:b/>
          <w:iCs/>
          <w:u w:val="single"/>
        </w:rPr>
        <w:t>too much on politics</w:t>
      </w:r>
      <w:r w:rsidRPr="00446F1E">
        <w:rPr>
          <w:sz w:val="16"/>
        </w:rPr>
        <w:t xml:space="preserve">, compared with 42 </w:t>
      </w:r>
      <w:r w:rsidRPr="00446F1E">
        <w:rPr>
          <w:sz w:val="14"/>
        </w:rPr>
        <w:t>percent who thought that the union spent the right amount.39</w:t>
      </w:r>
    </w:p>
    <w:p w14:paraId="53AAD75D" w14:textId="77777777" w:rsidR="00590C41" w:rsidRPr="00446F1E" w:rsidRDefault="00590C41" w:rsidP="00590C41">
      <w:pPr>
        <w:rPr>
          <w:sz w:val="14"/>
        </w:rPr>
      </w:pPr>
      <w:r w:rsidRPr="00446F1E">
        <w:rPr>
          <w:sz w:val="14"/>
        </w:rPr>
        <w:t>Generally, at the level of bargaining units (locals), the gaps between the preferences of membership and leadership are typically small on issues of collective bargaining and politics. However, gaps between members’ and leaders’ preferences often emerge as one moves up within the union federation. For instance, Republican teachers like their locals and their collective bargaining activities but dislike the national federations’ participation in the larger liberal coalition that supports the Democratic Party. These sorts of gaps can be even more pronounced in unions representing police officers, firefighters, and corrections officers, who tend to be more politically conservative.</w:t>
      </w:r>
    </w:p>
    <w:p w14:paraId="5C14E5F9" w14:textId="77777777" w:rsidR="00590C41" w:rsidRPr="00446F1E" w:rsidRDefault="00590C41" w:rsidP="00590C41">
      <w:pPr>
        <w:rPr>
          <w:sz w:val="14"/>
        </w:rPr>
      </w:pPr>
      <w:r w:rsidRPr="00446F1E">
        <w:rPr>
          <w:sz w:val="14"/>
        </w:rPr>
        <w:t>Why would union leaders take the risk of letting their policy positions diverge from those of a significant number of their members? One reason is psychological: like-minded people, in groups with little opposition, tend to radicalize one another.40 The other reason is political: joining coalitions of liberal interest groups has long helped public-sector unions “punch above their weight” in the political arena. To do that, union leaders work closely with the American Civil Liberties Union, NAACP, Association of Trial Lawyers of America, Americans for Democratic Action, and other groups on the left. Though this is effective in achieving leaders’ political goals, it means that union members who are conservative Democrats, independents, or Republicans are likely to be dissatisfied with many of the political stands taken by the state and national federation to which their local union belongs.</w:t>
      </w:r>
    </w:p>
    <w:p w14:paraId="28C75D79" w14:textId="77777777" w:rsidR="00590C41" w:rsidRPr="00446F1E" w:rsidRDefault="00590C41" w:rsidP="00590C41">
      <w:pPr>
        <w:rPr>
          <w:sz w:val="14"/>
        </w:rPr>
      </w:pPr>
      <w:r w:rsidRPr="00446F1E">
        <w:rPr>
          <w:sz w:val="14"/>
        </w:rPr>
        <w:t>Consider the nation’s teachers. Though they tend to be, as previously discussed, strongly united by their interests in better pay, benefits, and working conditions, teachers are hardly a political monolith. The results of opinion surveys over the last decade show that teachers fall into distinct groupings: geographically, politically, and by age, among others. So even as they strongly support both collective bargaining in principle and the conduct of collective bargaining by their local union leaders, Republican (and some independent) teachers dislike the close alignment of the AFT and NEA with the Democratic Party—as Stanford University political scientist Terry Moe, a leading scholar of teachers’ unions, has shown.41 This disapproval from a sizable number of members creates tension between local unions and state and national organizations, which are more politically oriented. For instance, though a Harris poll of American teachers found that 84 percent were satisfied with what their union was doing in collective bargaining, only 66 percent reported themselves satisfied with what it was doing in politics. Hence a large proportion of teachers are less sanguine about paying dues to state and national federations than they are about paying dues to their local one—which helps explain why almost all unions adopt a “unitary dues” structure, funneling a percentage of members’ dues up the chain of the federation.</w:t>
      </w:r>
    </w:p>
    <w:p w14:paraId="0359A089" w14:textId="77777777" w:rsidR="00590C41" w:rsidRPr="00446F1E" w:rsidRDefault="00590C41" w:rsidP="00590C41">
      <w:pPr>
        <w:rPr>
          <w:sz w:val="14"/>
        </w:rPr>
      </w:pPr>
      <w:r w:rsidRPr="00446F1E">
        <w:rPr>
          <w:sz w:val="14"/>
        </w:rPr>
        <w:t>More democratic behavior would allow such views to be heard within unions, rather than ignored. However, it must be conceded that when unions manage to ignore the democratic process, it is often because the majority are satisfied with the union’s behavior. The majority of teachers are Democrats, and, of that majority, a striking 76 percent see their national unions as ideologically representative of them. Only some 11 percent see the national unions as more liberal than they are, while another 13 percent see them as too conservative. Adding to the impression that unions are largely in sync with most members’ beliefs is the fact that Democratic union members tend to be far more involved in union matters. For the bulk of their members, national teachers’ union leaders are succeeding in representing their members—even if those members are not much involved in the democratic processes that should run their unions.</w:t>
      </w:r>
    </w:p>
    <w:p w14:paraId="20705661" w14:textId="77777777" w:rsidR="00590C41" w:rsidRPr="00446F1E" w:rsidRDefault="00590C41" w:rsidP="00590C41">
      <w:pPr>
        <w:rPr>
          <w:sz w:val="14"/>
        </w:rPr>
      </w:pPr>
      <w:r w:rsidRPr="00446F1E">
        <w:rPr>
          <w:sz w:val="14"/>
        </w:rPr>
        <w:t>Broadly speaking, the teachers’ unions’ alliance with the Democratic Party and the broader liberal coalition makes sense from the unions’ point of view. In adopting this strategy, union leaders are satisfying their overwhelmingly Democratic members and lining up with the party that is favorable to collective bargaining and unions. A slice of Republican teachers may feel marginalized. Yet their inability to exit, along with their general satisfaction with their local union, gives the higher-level leaders few incentives to heed this minority. If anything, the teachers’ unions are more pressured by marginal left-wing members—who think that the unions are not liberal enough in politics—than they are by the Republicans and independents in their ranks. It is not just preferences that matter in shaping what leaders can and will do; it is also the intensity of those preferences. Members who are satisfied with their local union—and with the bread-andbutter stances of their organization on job issues— are not as likely to rock the boat as members who are highly displeased.</w:t>
      </w:r>
    </w:p>
    <w:p w14:paraId="10AE79F8" w14:textId="77777777" w:rsidR="00590C41" w:rsidRPr="00446F1E" w:rsidRDefault="00590C41" w:rsidP="00590C41">
      <w:pPr>
        <w:rPr>
          <w:sz w:val="14"/>
        </w:rPr>
      </w:pPr>
      <w:r w:rsidRPr="00446F1E">
        <w:rPr>
          <w:sz w:val="14"/>
        </w:rPr>
        <w:t>Conservatives often criticize the teachers’ unions for their alliance with the Democratic Party and support for liberal causes, which do not reflect the diversity of views held by teachers. However, as we have seen, the incentives facing these organizations clearly offer them few other choices. After all, the core of what unions do in collective bargaining and politics is to try to secure the best deal for their members when it comes to their occupational interests on the job. Support, say, for gay marriage, expansive immigration, or abortion rights are beyond the unions’ main remit. Union officials can thus satisfy members who do not agree with such positions by winning on issues central to the union’s existence (and about which members care far more): better pay, better benefits, more autonomy from management, more job protections, and so on. If union leaders are doing a good job on bread-andbutter issues, that record gives them a wider margin of maneuver wherever their support from members is less than unanimous.</w:t>
      </w:r>
    </w:p>
    <w:p w14:paraId="1089D173" w14:textId="77777777" w:rsidR="00590C41" w:rsidRPr="00446F1E" w:rsidRDefault="00590C41" w:rsidP="00590C41">
      <w:pPr>
        <w:rPr>
          <w:sz w:val="14"/>
        </w:rPr>
      </w:pPr>
      <w:r w:rsidRPr="00446F1E">
        <w:rPr>
          <w:sz w:val="14"/>
        </w:rPr>
        <w:t>This state of affairs—</w:t>
      </w:r>
      <w:r w:rsidRPr="00446F1E">
        <w:rPr>
          <w:highlight w:val="cyan"/>
          <w:u w:val="single"/>
        </w:rPr>
        <w:t>unions that thrive</w:t>
      </w:r>
      <w:r w:rsidRPr="00446F1E">
        <w:rPr>
          <w:u w:val="single"/>
        </w:rPr>
        <w:t xml:space="preserve"> and stay stable by keeping members satisfied on major issues while largely </w:t>
      </w:r>
      <w:r w:rsidRPr="00446F1E">
        <w:rPr>
          <w:b/>
          <w:iCs/>
          <w:highlight w:val="cyan"/>
          <w:u w:val="single"/>
        </w:rPr>
        <w:t>ignor</w:t>
      </w:r>
      <w:r w:rsidRPr="00446F1E">
        <w:rPr>
          <w:b/>
          <w:iCs/>
          <w:u w:val="single"/>
        </w:rPr>
        <w:t xml:space="preserve">ing </w:t>
      </w:r>
      <w:r w:rsidRPr="00446F1E">
        <w:rPr>
          <w:b/>
          <w:iCs/>
          <w:highlight w:val="cyan"/>
          <w:u w:val="single"/>
        </w:rPr>
        <w:t>democratic processes</w:t>
      </w:r>
      <w:r w:rsidRPr="00446F1E">
        <w:rPr>
          <w:sz w:val="14"/>
        </w:rPr>
        <w:t xml:space="preserve">—is perfectly acceptable for those concerned with keeping these organizations in business. </w:t>
      </w:r>
      <w:r w:rsidRPr="00446F1E">
        <w:rPr>
          <w:u w:val="single"/>
        </w:rPr>
        <w:t>For those who wish to see unions run democratically</w:t>
      </w:r>
      <w:r w:rsidRPr="00446F1E">
        <w:rPr>
          <w:sz w:val="14"/>
        </w:rPr>
        <w:t xml:space="preserve">—with real internal debate, contested elections, and recognition of political differences among members— </w:t>
      </w:r>
      <w:r w:rsidRPr="00446F1E">
        <w:rPr>
          <w:u w:val="single"/>
        </w:rPr>
        <w:t>the current situation cries out for reform</w:t>
      </w:r>
      <w:r w:rsidRPr="00446F1E">
        <w:rPr>
          <w:sz w:val="14"/>
        </w:rPr>
        <w:t>. And for those concerned about the character of democratic politics in American society at large, making clear where union members stand on policy positions taken by their leaders is enormously important.</w:t>
      </w:r>
    </w:p>
    <w:p w14:paraId="70C3F531" w14:textId="77777777" w:rsidR="00590C41" w:rsidRPr="00446F1E" w:rsidRDefault="00590C41" w:rsidP="00590C41">
      <w:pPr>
        <w:keepNext/>
        <w:keepLines/>
        <w:spacing w:before="40" w:after="0"/>
        <w:outlineLvl w:val="3"/>
        <w:rPr>
          <w:rFonts w:eastAsiaTheme="majorEastAsia" w:cstheme="majorBidi"/>
          <w:b/>
          <w:iCs/>
          <w:sz w:val="26"/>
        </w:rPr>
      </w:pPr>
      <w:r w:rsidRPr="00446F1E">
        <w:rPr>
          <w:rFonts w:eastAsiaTheme="majorEastAsia" w:cstheme="majorBidi"/>
          <w:b/>
          <w:iCs/>
          <w:sz w:val="26"/>
        </w:rPr>
        <w:t xml:space="preserve">Populism’s </w:t>
      </w:r>
      <w:r w:rsidRPr="00446F1E">
        <w:rPr>
          <w:rFonts w:eastAsiaTheme="majorEastAsia" w:cstheme="majorBidi"/>
          <w:b/>
          <w:iCs/>
          <w:sz w:val="26"/>
          <w:u w:val="single"/>
        </w:rPr>
        <w:t>peaked</w:t>
      </w:r>
      <w:r w:rsidRPr="00446F1E">
        <w:rPr>
          <w:rFonts w:eastAsiaTheme="majorEastAsia" w:cstheme="majorBidi"/>
          <w:b/>
          <w:iCs/>
          <w:sz w:val="26"/>
        </w:rPr>
        <w:t xml:space="preserve"> AND </w:t>
      </w:r>
      <w:r w:rsidRPr="00446F1E">
        <w:rPr>
          <w:rFonts w:eastAsiaTheme="majorEastAsia" w:cstheme="majorBidi"/>
          <w:b/>
          <w:iCs/>
          <w:sz w:val="26"/>
          <w:u w:val="single"/>
        </w:rPr>
        <w:t>declining</w:t>
      </w:r>
    </w:p>
    <w:p w14:paraId="28A24C6B" w14:textId="77777777" w:rsidR="00590C41" w:rsidRPr="00446F1E" w:rsidRDefault="00590C41" w:rsidP="00590C41">
      <w:r w:rsidRPr="00446F1E">
        <w:t xml:space="preserve">Dr. Yascha </w:t>
      </w:r>
      <w:r w:rsidRPr="00446F1E">
        <w:rPr>
          <w:b/>
          <w:bCs/>
          <w:sz w:val="26"/>
        </w:rPr>
        <w:t>Mounk 21</w:t>
      </w:r>
      <w:r w:rsidRPr="00446F1E">
        <w:t>, Associate Professor of Practice at Johns Hopkins University's School of Advanced International Studies, Contributing Writer at The Atlantic, Ph.D. in Government from Harvard University, “We Might Have Reached Peak Populism,” The Atlantic, 07-07-2021, https://www.theatlantic.com/ideas/archive/2021/07/peak-populism/619368/</w:t>
      </w:r>
    </w:p>
    <w:p w14:paraId="755A62D5" w14:textId="77777777" w:rsidR="00590C41" w:rsidRPr="00446F1E" w:rsidRDefault="00590C41" w:rsidP="00590C41">
      <w:r w:rsidRPr="00446F1E">
        <w:rPr>
          <w:sz w:val="16"/>
        </w:rPr>
        <w:t>Feeling optimistic about the state of American politics is hard. The country is deeply polarized. Much of the debate consists of name-calling and demonization. Dissatisfied with a strategy of maximal obstructionism in Congress, Republicans in state houses are trying to make subverting the outcome of the next election easier.</w:t>
      </w:r>
    </w:p>
    <w:p w14:paraId="278E8DE6" w14:textId="77777777" w:rsidR="00590C41" w:rsidRPr="00446F1E" w:rsidRDefault="00590C41" w:rsidP="00590C41">
      <w:r w:rsidRPr="00446F1E">
        <w:rPr>
          <w:sz w:val="16"/>
        </w:rPr>
        <w:t xml:space="preserve">But </w:t>
      </w:r>
      <w:r w:rsidRPr="00446F1E">
        <w:rPr>
          <w:u w:val="single"/>
        </w:rPr>
        <w:t xml:space="preserve">we </w:t>
      </w:r>
      <w:r w:rsidRPr="00446F1E">
        <w:rPr>
          <w:highlight w:val="cyan"/>
          <w:u w:val="single"/>
        </w:rPr>
        <w:t>can’t forget how much worse things could be</w:t>
      </w:r>
      <w:r w:rsidRPr="00446F1E">
        <w:rPr>
          <w:sz w:val="16"/>
        </w:rPr>
        <w:t xml:space="preserve"> right now—and what a major achievement it was for Joe Biden to have defeated Donald Trump. America booted an authoritarian populist from office in a free and fair election at the conclusion of his first term.</w:t>
      </w:r>
    </w:p>
    <w:p w14:paraId="22E68873" w14:textId="77777777" w:rsidR="00590C41" w:rsidRPr="00446F1E" w:rsidRDefault="00590C41" w:rsidP="00590C41">
      <w:r w:rsidRPr="00446F1E">
        <w:rPr>
          <w:sz w:val="16"/>
        </w:rPr>
        <w:t>For those who are interested in the fate of liberal democracy around the world, that triumph raises a key question: Was Trump’s loss an aberration owed to specifically American factors? Or did it portend the beginning of a more difficult period for authoritarian populists around the world—one in which they might be held accountable for their many mistakes and misdeeds?</w:t>
      </w:r>
    </w:p>
    <w:p w14:paraId="010D59BB" w14:textId="77777777" w:rsidR="00590C41" w:rsidRPr="00446F1E" w:rsidRDefault="00590C41" w:rsidP="00590C41">
      <w:r w:rsidRPr="00446F1E">
        <w:rPr>
          <w:sz w:val="16"/>
        </w:rPr>
        <w:t>You could make the case for a pessimistic answer. In some countries, such as the Philippines, authoritarian leaders remain highly popular among voters. In others, such as Peru, the populist wave is just now coming ashore. And even in the United States, it is plausible that extremist leaders who have recently been ousted may soon stage a comeback—Trump is widely believed to be interested in running for the presidency in 2024, and the Republican Party seems to be growing more extreme by the day.</w:t>
      </w:r>
    </w:p>
    <w:p w14:paraId="78380604" w14:textId="77777777" w:rsidR="00590C41" w:rsidRPr="00446F1E" w:rsidRDefault="00590C41" w:rsidP="00590C41">
      <w:r w:rsidRPr="00446F1E">
        <w:rPr>
          <w:sz w:val="16"/>
        </w:rPr>
        <w:t xml:space="preserve">But you could also make the case for optimism. </w:t>
      </w:r>
      <w:r w:rsidRPr="00446F1E">
        <w:rPr>
          <w:u w:val="single"/>
        </w:rPr>
        <w:t xml:space="preserve">Recent developments in </w:t>
      </w:r>
      <w:r w:rsidRPr="00446F1E">
        <w:rPr>
          <w:highlight w:val="cyan"/>
          <w:u w:val="single"/>
        </w:rPr>
        <w:t>Europe and Latin America suggest</w:t>
      </w:r>
      <w:r w:rsidRPr="00446F1E">
        <w:rPr>
          <w:sz w:val="16"/>
        </w:rPr>
        <w:t xml:space="preserve"> that some of the </w:t>
      </w:r>
      <w:r w:rsidRPr="00446F1E">
        <w:rPr>
          <w:highlight w:val="cyan"/>
          <w:u w:val="single"/>
        </w:rPr>
        <w:t>populists</w:t>
      </w:r>
      <w:r w:rsidRPr="00446F1E">
        <w:rPr>
          <w:u w:val="single"/>
        </w:rPr>
        <w:t xml:space="preserve"> and antidemocratic leaders who</w:t>
      </w:r>
      <w:r w:rsidRPr="00446F1E">
        <w:rPr>
          <w:sz w:val="16"/>
        </w:rPr>
        <w:t xml:space="preserve"> have </w:t>
      </w:r>
      <w:r w:rsidRPr="00446F1E">
        <w:rPr>
          <w:u w:val="single"/>
        </w:rPr>
        <w:t>dominated the political landscape for the past decade might</w:t>
      </w:r>
      <w:r w:rsidRPr="00446F1E">
        <w:rPr>
          <w:sz w:val="16"/>
        </w:rPr>
        <w:t xml:space="preserve"> finally </w:t>
      </w:r>
      <w:r w:rsidRPr="00446F1E">
        <w:rPr>
          <w:u w:val="single"/>
        </w:rPr>
        <w:t xml:space="preserve">be </w:t>
      </w:r>
      <w:r w:rsidRPr="00446F1E">
        <w:rPr>
          <w:b/>
          <w:iCs/>
          <w:highlight w:val="cyan"/>
          <w:u w:val="single"/>
        </w:rPr>
        <w:t>encounter</w:t>
      </w:r>
      <w:r w:rsidRPr="00446F1E">
        <w:rPr>
          <w:u w:val="single"/>
        </w:rPr>
        <w:t xml:space="preserve">ing </w:t>
      </w:r>
      <w:r w:rsidRPr="00446F1E">
        <w:rPr>
          <w:b/>
          <w:iCs/>
          <w:u w:val="single"/>
        </w:rPr>
        <w:t xml:space="preserve">serious </w:t>
      </w:r>
      <w:r w:rsidRPr="00446F1E">
        <w:rPr>
          <w:b/>
          <w:iCs/>
          <w:highlight w:val="cyan"/>
          <w:u w:val="single"/>
        </w:rPr>
        <w:t>trouble</w:t>
      </w:r>
      <w:r w:rsidRPr="00446F1E">
        <w:rPr>
          <w:u w:val="single"/>
        </w:rPr>
        <w:t>.</w:t>
      </w:r>
      <w:r w:rsidRPr="00446F1E">
        <w:rPr>
          <w:sz w:val="16"/>
        </w:rPr>
        <w:t xml:space="preserve"> If the picture looked almost unremittingly bleak a few years ago, now </w:t>
      </w:r>
      <w:r w:rsidRPr="00446F1E">
        <w:rPr>
          <w:b/>
          <w:iCs/>
          <w:u w:val="single"/>
        </w:rPr>
        <w:t xml:space="preserve">distinct patches of </w:t>
      </w:r>
      <w:r w:rsidRPr="00446F1E">
        <w:rPr>
          <w:b/>
          <w:iCs/>
          <w:highlight w:val="cyan"/>
          <w:u w:val="single"/>
        </w:rPr>
        <w:t>hope</w:t>
      </w:r>
      <w:r w:rsidRPr="00446F1E">
        <w:rPr>
          <w:b/>
          <w:iCs/>
          <w:u w:val="single"/>
        </w:rPr>
        <w:t xml:space="preserve"> are </w:t>
      </w:r>
      <w:r w:rsidRPr="00446F1E">
        <w:rPr>
          <w:b/>
          <w:iCs/>
          <w:highlight w:val="cyan"/>
          <w:u w:val="single"/>
        </w:rPr>
        <w:t>on the horizon</w:t>
      </w:r>
      <w:r w:rsidRPr="00446F1E">
        <w:t>.</w:t>
      </w:r>
    </w:p>
    <w:p w14:paraId="184BB24E" w14:textId="77777777" w:rsidR="00590C41" w:rsidRPr="00446F1E" w:rsidRDefault="00590C41" w:rsidP="00590C41">
      <w:r w:rsidRPr="00446F1E">
        <w:rPr>
          <w:sz w:val="16"/>
        </w:rPr>
        <w:t>Take Germany. When the far-right Alternative for Germany first presented itself in national elections, in 2013, it fell just short of the 5 percent of the national vote it required to enter Parliament. Four years later, the party more than doubled its support, taking 13 percent of the national vote. If that rate of growth were to continue, the AfD would become the country’s largest party in elections this fall.</w:t>
      </w:r>
    </w:p>
    <w:p w14:paraId="2B041A1A" w14:textId="77777777" w:rsidR="00590C41" w:rsidRPr="00446F1E" w:rsidRDefault="00590C41" w:rsidP="00590C41">
      <w:r w:rsidRPr="00446F1E">
        <w:rPr>
          <w:sz w:val="16"/>
        </w:rPr>
        <w:t xml:space="preserve">But as they say in financial markets, </w:t>
      </w:r>
      <w:r w:rsidRPr="00446F1E">
        <w:rPr>
          <w:u w:val="single"/>
        </w:rPr>
        <w:t>assuming</w:t>
      </w:r>
      <w:r w:rsidRPr="00446F1E">
        <w:rPr>
          <w:sz w:val="16"/>
        </w:rPr>
        <w:t xml:space="preserve"> that </w:t>
      </w:r>
      <w:r w:rsidRPr="00446F1E">
        <w:rPr>
          <w:u w:val="single"/>
        </w:rPr>
        <w:t>past performance is indicative of future results is a mistake</w:t>
      </w:r>
      <w:r w:rsidRPr="00446F1E">
        <w:rPr>
          <w:sz w:val="16"/>
        </w:rPr>
        <w:t xml:space="preserve">. Far from continuing its rapid rise, the </w:t>
      </w:r>
      <w:r w:rsidRPr="00446F1E">
        <w:rPr>
          <w:highlight w:val="cyan"/>
          <w:u w:val="single"/>
        </w:rPr>
        <w:t>AfD</w:t>
      </w:r>
      <w:r w:rsidRPr="00446F1E">
        <w:rPr>
          <w:u w:val="single"/>
        </w:rPr>
        <w:t xml:space="preserve"> is now </w:t>
      </w:r>
      <w:r w:rsidRPr="00446F1E">
        <w:rPr>
          <w:highlight w:val="cyan"/>
          <w:u w:val="single"/>
        </w:rPr>
        <w:t>losing</w:t>
      </w:r>
      <w:r w:rsidRPr="00446F1E">
        <w:rPr>
          <w:u w:val="single"/>
        </w:rPr>
        <w:t xml:space="preserve"> popular </w:t>
      </w:r>
      <w:r w:rsidRPr="00446F1E">
        <w:rPr>
          <w:highlight w:val="cyan"/>
          <w:u w:val="single"/>
        </w:rPr>
        <w:t>support</w:t>
      </w:r>
      <w:r w:rsidRPr="00446F1E">
        <w:rPr>
          <w:sz w:val="16"/>
        </w:rPr>
        <w:t xml:space="preserve"> for the first time in its short history. Some polls suggest that the party may fall back to single-digit support in the September election. Even after Angela Merkel, Germany’s long-serving head of government, leaves office, there is little immediate reason to fear for the stability of German democracy.</w:t>
      </w:r>
    </w:p>
    <w:p w14:paraId="576A2106" w14:textId="77777777" w:rsidR="00590C41" w:rsidRPr="00446F1E" w:rsidRDefault="00590C41" w:rsidP="00590C41">
      <w:r w:rsidRPr="00446F1E">
        <w:rPr>
          <w:sz w:val="16"/>
        </w:rPr>
        <w:t xml:space="preserve">The situation in neighboring </w:t>
      </w:r>
      <w:r w:rsidRPr="00446F1E">
        <w:rPr>
          <w:highlight w:val="cyan"/>
          <w:u w:val="single"/>
        </w:rPr>
        <w:t>France</w:t>
      </w:r>
      <w:r w:rsidRPr="00446F1E">
        <w:rPr>
          <w:u w:val="single"/>
        </w:rPr>
        <w:t xml:space="preserve"> looks more precarious</w:t>
      </w:r>
      <w:r w:rsidRPr="00446F1E">
        <w:rPr>
          <w:sz w:val="16"/>
        </w:rPr>
        <w:t>. Like his three predecessors, President Emmanuel Macron has quickly become unpopular, and the country’s traditional parties are sad shadows of their former selves. Marine Le Pen, the leader of the far-right National Rally, who has long aspired to step into the void, should be in a strong position: Only about 52 percent of French voters prefer Macron to Le Pen, according to some recent polls.</w:t>
      </w:r>
    </w:p>
    <w:p w14:paraId="1D81CB42" w14:textId="77777777" w:rsidR="00590C41" w:rsidRPr="00446F1E" w:rsidRDefault="00590C41" w:rsidP="00590C41">
      <w:r w:rsidRPr="00446F1E">
        <w:rPr>
          <w:sz w:val="16"/>
        </w:rPr>
        <w:t xml:space="preserve">Yet </w:t>
      </w:r>
      <w:r w:rsidRPr="00446F1E">
        <w:rPr>
          <w:u w:val="single"/>
        </w:rPr>
        <w:t>recent regional elections</w:t>
      </w:r>
      <w:r w:rsidRPr="00446F1E">
        <w:rPr>
          <w:sz w:val="16"/>
        </w:rPr>
        <w:t xml:space="preserve">—widely seen as a preview of next year’s presidential race—have </w:t>
      </w:r>
      <w:r w:rsidRPr="00446F1E">
        <w:rPr>
          <w:u w:val="single"/>
        </w:rPr>
        <w:t>suggested</w:t>
      </w:r>
      <w:r w:rsidRPr="00446F1E">
        <w:rPr>
          <w:sz w:val="16"/>
        </w:rPr>
        <w:t xml:space="preserve"> that her </w:t>
      </w:r>
      <w:r w:rsidRPr="00446F1E">
        <w:rPr>
          <w:highlight w:val="cyan"/>
          <w:u w:val="single"/>
        </w:rPr>
        <w:t>position is weaker</w:t>
      </w:r>
      <w:r w:rsidRPr="00446F1E">
        <w:rPr>
          <w:u w:val="single"/>
        </w:rPr>
        <w:t xml:space="preserve"> than many feared</w:t>
      </w:r>
      <w:r w:rsidRPr="00446F1E">
        <w:rPr>
          <w:sz w:val="16"/>
        </w:rPr>
        <w:t xml:space="preserve">. </w:t>
      </w:r>
      <w:r w:rsidRPr="00446F1E">
        <w:rPr>
          <w:highlight w:val="cyan"/>
          <w:u w:val="single"/>
        </w:rPr>
        <w:t>Le Pen failed to win</w:t>
      </w:r>
      <w:r w:rsidRPr="00446F1E">
        <w:rPr>
          <w:u w:val="single"/>
        </w:rPr>
        <w:t xml:space="preserve"> power in </w:t>
      </w:r>
      <w:r w:rsidRPr="00446F1E">
        <w:rPr>
          <w:highlight w:val="cyan"/>
          <w:u w:val="single"/>
        </w:rPr>
        <w:t>a</w:t>
      </w:r>
      <w:r w:rsidRPr="00446F1E">
        <w:rPr>
          <w:u w:val="single"/>
        </w:rPr>
        <w:t xml:space="preserve"> single </w:t>
      </w:r>
      <w:r w:rsidRPr="00446F1E">
        <w:rPr>
          <w:highlight w:val="cyan"/>
          <w:u w:val="single"/>
        </w:rPr>
        <w:t>region</w:t>
      </w:r>
      <w:r w:rsidRPr="00446F1E">
        <w:rPr>
          <w:sz w:val="16"/>
        </w:rPr>
        <w:t>, and the traditional parties, whose death has so often been prognosticated, were the ones that showed surprising signs of electoral resilience. For now, the defensive bulwark against Le Pen seems to be holding.</w:t>
      </w:r>
    </w:p>
    <w:p w14:paraId="175F61EB" w14:textId="77777777" w:rsidR="00590C41" w:rsidRPr="00446F1E" w:rsidRDefault="00590C41" w:rsidP="00590C41">
      <w:r w:rsidRPr="00446F1E">
        <w:rPr>
          <w:u w:val="single"/>
        </w:rPr>
        <w:t xml:space="preserve">Other long-established democracies in </w:t>
      </w:r>
      <w:r w:rsidRPr="00446F1E">
        <w:rPr>
          <w:highlight w:val="cyan"/>
          <w:u w:val="single"/>
        </w:rPr>
        <w:t>Western and Northern Europe</w:t>
      </w:r>
      <w:r w:rsidRPr="00446F1E">
        <w:rPr>
          <w:u w:val="single"/>
        </w:rPr>
        <w:t xml:space="preserve"> have </w:t>
      </w:r>
      <w:r w:rsidRPr="00446F1E">
        <w:rPr>
          <w:sz w:val="16"/>
        </w:rPr>
        <w:t xml:space="preserve">also </w:t>
      </w:r>
      <w:r w:rsidRPr="00446F1E">
        <w:rPr>
          <w:u w:val="single"/>
        </w:rPr>
        <w:t xml:space="preserve">seen </w:t>
      </w:r>
      <w:r w:rsidRPr="00446F1E">
        <w:rPr>
          <w:b/>
          <w:iCs/>
          <w:highlight w:val="cyan"/>
          <w:u w:val="single"/>
        </w:rPr>
        <w:t>populists lose momentum</w:t>
      </w:r>
      <w:r w:rsidRPr="00446F1E">
        <w:rPr>
          <w:sz w:val="16"/>
        </w:rPr>
        <w:t xml:space="preserve">. </w:t>
      </w:r>
      <w:r w:rsidRPr="00446F1E">
        <w:rPr>
          <w:u w:val="single"/>
        </w:rPr>
        <w:t>Sizable</w:t>
      </w:r>
      <w:r w:rsidRPr="00446F1E">
        <w:rPr>
          <w:sz w:val="16"/>
        </w:rPr>
        <w:t xml:space="preserve"> populist </w:t>
      </w:r>
      <w:r w:rsidRPr="00446F1E">
        <w:rPr>
          <w:u w:val="single"/>
        </w:rPr>
        <w:t xml:space="preserve">movements won </w:t>
      </w:r>
      <w:r w:rsidRPr="00446F1E">
        <w:rPr>
          <w:highlight w:val="cyan"/>
          <w:u w:val="single"/>
        </w:rPr>
        <w:t>parliamentary seats</w:t>
      </w:r>
      <w:r w:rsidRPr="00446F1E">
        <w:rPr>
          <w:sz w:val="16"/>
        </w:rPr>
        <w:t xml:space="preserve"> in Denmark, Sweden, Greece, and the Netherlands. In all of these countries, these movements will likely remain part of politics for the foreseeable future. </w:t>
      </w:r>
      <w:r w:rsidRPr="00446F1E">
        <w:rPr>
          <w:u w:val="single"/>
        </w:rPr>
        <w:t xml:space="preserve">But in all of them, they have also, for now, </w:t>
      </w:r>
      <w:r w:rsidRPr="00446F1E">
        <w:rPr>
          <w:b/>
          <w:iCs/>
          <w:highlight w:val="cyan"/>
          <w:u w:val="single"/>
        </w:rPr>
        <w:t>ceased to grow</w:t>
      </w:r>
      <w:r w:rsidRPr="00446F1E">
        <w:rPr>
          <w:b/>
          <w:iCs/>
          <w:u w:val="single"/>
        </w:rPr>
        <w:t>.</w:t>
      </w:r>
    </w:p>
    <w:p w14:paraId="413C3E07" w14:textId="77777777" w:rsidR="00590C41" w:rsidRPr="00446F1E" w:rsidRDefault="00590C41" w:rsidP="00590C41">
      <w:r w:rsidRPr="00446F1E">
        <w:rPr>
          <w:u w:val="single"/>
        </w:rPr>
        <w:t>Extremist leaders remain in power in some</w:t>
      </w:r>
      <w:r w:rsidRPr="00446F1E">
        <w:rPr>
          <w:sz w:val="16"/>
        </w:rPr>
        <w:t xml:space="preserve"> of the world’s most populous </w:t>
      </w:r>
      <w:r w:rsidRPr="00446F1E">
        <w:rPr>
          <w:u w:val="single"/>
        </w:rPr>
        <w:t>democracies</w:t>
      </w:r>
      <w:r w:rsidRPr="00446F1E">
        <w:rPr>
          <w:sz w:val="16"/>
        </w:rPr>
        <w:t xml:space="preserve">. But </w:t>
      </w:r>
      <w:r w:rsidRPr="00446F1E">
        <w:rPr>
          <w:u w:val="single"/>
        </w:rPr>
        <w:t>even some of those</w:t>
      </w:r>
      <w:r w:rsidRPr="00446F1E">
        <w:rPr>
          <w:sz w:val="16"/>
        </w:rPr>
        <w:t xml:space="preserve"> strongmen </w:t>
      </w:r>
      <w:r w:rsidRPr="00446F1E">
        <w:rPr>
          <w:u w:val="single"/>
        </w:rPr>
        <w:t>are</w:t>
      </w:r>
      <w:r w:rsidRPr="00446F1E">
        <w:rPr>
          <w:sz w:val="16"/>
        </w:rPr>
        <w:t xml:space="preserve"> now </w:t>
      </w:r>
      <w:r w:rsidRPr="00446F1E">
        <w:rPr>
          <w:u w:val="single"/>
        </w:rPr>
        <w:t>starting to face a real reversal of fortune</w:t>
      </w:r>
      <w:r w:rsidRPr="00446F1E">
        <w:rPr>
          <w:sz w:val="16"/>
        </w:rPr>
        <w:t>.</w:t>
      </w:r>
    </w:p>
    <w:p w14:paraId="3F245B39" w14:textId="77777777" w:rsidR="00590C41" w:rsidRPr="00446F1E" w:rsidRDefault="00590C41" w:rsidP="00590C41">
      <w:r w:rsidRPr="00446F1E">
        <w:rPr>
          <w:sz w:val="16"/>
        </w:rPr>
        <w:t xml:space="preserve">Jair </w:t>
      </w:r>
      <w:r w:rsidRPr="00446F1E">
        <w:rPr>
          <w:highlight w:val="cyan"/>
          <w:u w:val="single"/>
        </w:rPr>
        <w:t>Bolsonaro</w:t>
      </w:r>
      <w:r w:rsidRPr="00446F1E">
        <w:rPr>
          <w:sz w:val="16"/>
        </w:rPr>
        <w:t xml:space="preserve">, a former army captain known for his extremist rhetoric and open nostalgia for Brazil’s departed military dictatorship, unexpectedly assumed the country’s presidency in 2019. But he </w:t>
      </w:r>
      <w:r w:rsidRPr="00446F1E">
        <w:rPr>
          <w:highlight w:val="cyan"/>
          <w:u w:val="single"/>
        </w:rPr>
        <w:t>is</w:t>
      </w:r>
      <w:r w:rsidRPr="00446F1E">
        <w:rPr>
          <w:u w:val="single"/>
        </w:rPr>
        <w:t xml:space="preserve"> </w:t>
      </w:r>
      <w:r w:rsidRPr="00446F1E">
        <w:rPr>
          <w:sz w:val="16"/>
        </w:rPr>
        <w:t>now</w:t>
      </w:r>
      <w:r w:rsidRPr="00446F1E">
        <w:rPr>
          <w:u w:val="single"/>
        </w:rPr>
        <w:t xml:space="preserve"> </w:t>
      </w:r>
      <w:r w:rsidRPr="00446F1E">
        <w:rPr>
          <w:highlight w:val="cyan"/>
          <w:u w:val="single"/>
        </w:rPr>
        <w:t xml:space="preserve">in </w:t>
      </w:r>
      <w:r w:rsidRPr="00446F1E">
        <w:rPr>
          <w:b/>
          <w:iCs/>
          <w:highlight w:val="cyan"/>
          <w:u w:val="single"/>
        </w:rPr>
        <w:t>deep</w:t>
      </w:r>
      <w:r w:rsidRPr="00446F1E">
        <w:rPr>
          <w:b/>
          <w:iCs/>
          <w:u w:val="single"/>
        </w:rPr>
        <w:t xml:space="preserve"> political </w:t>
      </w:r>
      <w:r w:rsidRPr="00446F1E">
        <w:rPr>
          <w:b/>
          <w:iCs/>
          <w:highlight w:val="cyan"/>
          <w:u w:val="single"/>
        </w:rPr>
        <w:t>trouble</w:t>
      </w:r>
      <w:r w:rsidRPr="00446F1E">
        <w:rPr>
          <w:sz w:val="16"/>
          <w:highlight w:val="cyan"/>
        </w:rPr>
        <w:t xml:space="preserve">. </w:t>
      </w:r>
      <w:r w:rsidRPr="00446F1E">
        <w:rPr>
          <w:highlight w:val="cyan"/>
          <w:u w:val="single"/>
        </w:rPr>
        <w:t>Lacking</w:t>
      </w:r>
      <w:r w:rsidRPr="00446F1E">
        <w:rPr>
          <w:u w:val="single"/>
        </w:rPr>
        <w:t xml:space="preserve"> loyal </w:t>
      </w:r>
      <w:r w:rsidRPr="00446F1E">
        <w:rPr>
          <w:highlight w:val="cyan"/>
          <w:u w:val="single"/>
        </w:rPr>
        <w:t>allies</w:t>
      </w:r>
      <w:r w:rsidRPr="00446F1E">
        <w:rPr>
          <w:sz w:val="16"/>
        </w:rPr>
        <w:t xml:space="preserve"> in the country’s Congress, Bolsonaro has so far proved unable to concentrate power and, thanks to his disastrous mishandling of the coronavirus pandemic, his </w:t>
      </w:r>
      <w:r w:rsidRPr="00446F1E">
        <w:rPr>
          <w:u w:val="single"/>
        </w:rPr>
        <w:t>popularity has plummeted</w:t>
      </w:r>
      <w:r w:rsidRPr="00446F1E">
        <w:rPr>
          <w:sz w:val="16"/>
        </w:rPr>
        <w:t>. Luiz Inácio Lula da Silva, a former president better known simply as Lula, is likely to beat Bolsonaro in an upcoming election.</w:t>
      </w:r>
    </w:p>
    <w:p w14:paraId="70CC7AE3" w14:textId="77777777" w:rsidR="00590C41" w:rsidRPr="00446F1E" w:rsidRDefault="00590C41" w:rsidP="00590C41">
      <w:r w:rsidRPr="00446F1E">
        <w:rPr>
          <w:sz w:val="16"/>
        </w:rPr>
        <w:t xml:space="preserve">Extremist politicians in other Latin American countries are also doing poorly. Andrés Manuel López </w:t>
      </w:r>
      <w:r w:rsidRPr="00446F1E">
        <w:rPr>
          <w:highlight w:val="cyan"/>
          <w:u w:val="single"/>
        </w:rPr>
        <w:t>Obrador</w:t>
      </w:r>
      <w:r w:rsidRPr="00446F1E">
        <w:rPr>
          <w:sz w:val="16"/>
        </w:rPr>
        <w:t xml:space="preserve">, a left-wing populist, won Mexico’s presidency by making big promises about economic redistribution and an end to corruption. Even before the coronavirus hit, his government had </w:t>
      </w:r>
      <w:r w:rsidRPr="00446F1E">
        <w:rPr>
          <w:highlight w:val="cyan"/>
          <w:u w:val="single"/>
        </w:rPr>
        <w:t>failed to deliver</w:t>
      </w:r>
      <w:r w:rsidRPr="00446F1E">
        <w:rPr>
          <w:sz w:val="16"/>
        </w:rPr>
        <w:t>. Then his mishandling of the pandemic—a deadly mix of complacency and denialism that was strikingly similar to that of López Obrador’s nominal ideological adversaries, Trump and Bolsonaro—further dented his popularity. In congressional elections in 2018, López Obrador’s party won a crushing majority. In elections last month, it bled nearly 20 percent of its support. While López Obrador’s party retains a nominal majority in Congress thanks to the support of two smaller allies, his ability to pass controversial legislation has been significantly curtailed.</w:t>
      </w:r>
    </w:p>
    <w:p w14:paraId="6F9346DB" w14:textId="77777777" w:rsidR="00590C41" w:rsidRPr="00446F1E" w:rsidRDefault="00590C41" w:rsidP="00590C41">
      <w:r w:rsidRPr="00446F1E">
        <w:rPr>
          <w:sz w:val="16"/>
        </w:rPr>
        <w:t xml:space="preserve">Even some </w:t>
      </w:r>
      <w:r w:rsidRPr="00446F1E">
        <w:rPr>
          <w:u w:val="single"/>
        </w:rPr>
        <w:t>authoritarian populists</w:t>
      </w:r>
      <w:r w:rsidRPr="00446F1E">
        <w:rPr>
          <w:sz w:val="16"/>
        </w:rPr>
        <w:t xml:space="preserve"> who had long since seemed to consolidate their power now </w:t>
      </w:r>
      <w:r w:rsidRPr="00446F1E">
        <w:rPr>
          <w:u w:val="single"/>
        </w:rPr>
        <w:t>face some difficulty</w:t>
      </w:r>
      <w:r w:rsidRPr="00446F1E">
        <w:rPr>
          <w:sz w:val="16"/>
        </w:rPr>
        <w:t xml:space="preserve">. Narendra </w:t>
      </w:r>
      <w:r w:rsidRPr="00446F1E">
        <w:rPr>
          <w:highlight w:val="cyan"/>
          <w:u w:val="single"/>
        </w:rPr>
        <w:t>Modi</w:t>
      </w:r>
      <w:r w:rsidRPr="00446F1E">
        <w:rPr>
          <w:sz w:val="16"/>
        </w:rPr>
        <w:t xml:space="preserve">, India’s prime minister, has recently </w:t>
      </w:r>
      <w:r w:rsidRPr="00446F1E">
        <w:rPr>
          <w:highlight w:val="cyan"/>
          <w:u w:val="single"/>
        </w:rPr>
        <w:t>suffered</w:t>
      </w:r>
      <w:r w:rsidRPr="00446F1E">
        <w:rPr>
          <w:u w:val="single"/>
        </w:rPr>
        <w:t xml:space="preserve"> painful </w:t>
      </w:r>
      <w:r w:rsidRPr="00446F1E">
        <w:rPr>
          <w:highlight w:val="cyan"/>
          <w:u w:val="single"/>
        </w:rPr>
        <w:t>setbacks</w:t>
      </w:r>
      <w:r w:rsidRPr="00446F1E">
        <w:rPr>
          <w:u w:val="single"/>
        </w:rPr>
        <w:t xml:space="preserve"> in important state elections</w:t>
      </w:r>
      <w:r w:rsidRPr="00446F1E">
        <w:rPr>
          <w:sz w:val="16"/>
        </w:rPr>
        <w:t xml:space="preserve">. Turkey’s Recep Tayyip </w:t>
      </w:r>
      <w:r w:rsidRPr="00446F1E">
        <w:rPr>
          <w:highlight w:val="cyan"/>
          <w:u w:val="single"/>
        </w:rPr>
        <w:t>Erdoǧan has grown</w:t>
      </w:r>
      <w:r w:rsidRPr="00446F1E">
        <w:rPr>
          <w:u w:val="single"/>
        </w:rPr>
        <w:t xml:space="preserve"> highly </w:t>
      </w:r>
      <w:r w:rsidRPr="00446F1E">
        <w:rPr>
          <w:highlight w:val="cyan"/>
          <w:u w:val="single"/>
        </w:rPr>
        <w:t>unpopular amid</w:t>
      </w:r>
      <w:r w:rsidRPr="00446F1E">
        <w:rPr>
          <w:u w:val="single"/>
        </w:rPr>
        <w:t xml:space="preserve"> a deep </w:t>
      </w:r>
      <w:r w:rsidRPr="00446F1E">
        <w:rPr>
          <w:highlight w:val="cyan"/>
          <w:u w:val="single"/>
        </w:rPr>
        <w:t>financial crisis</w:t>
      </w:r>
      <w:r w:rsidRPr="00446F1E">
        <w:rPr>
          <w:sz w:val="16"/>
        </w:rPr>
        <w:t>. Though both are likely to remain in the saddle for the foreseeable future, their electoral stars are not shining quite as brightly as they did a few years ago.</w:t>
      </w:r>
    </w:p>
    <w:p w14:paraId="00122B16" w14:textId="77777777" w:rsidR="00590C41" w:rsidRPr="00446F1E" w:rsidRDefault="00590C41" w:rsidP="00590C41">
      <w:r w:rsidRPr="00446F1E">
        <w:rPr>
          <w:sz w:val="16"/>
        </w:rPr>
        <w:t xml:space="preserve">Perhaps the most interesting case is that of Hungary, a country that, despite its relatively small population, holds special significance for scholars of authoritarian populism. Before Viktor </w:t>
      </w:r>
      <w:r w:rsidRPr="00446F1E">
        <w:rPr>
          <w:highlight w:val="cyan"/>
          <w:u w:val="single"/>
        </w:rPr>
        <w:t>Orbán</w:t>
      </w:r>
      <w:r w:rsidRPr="00446F1E">
        <w:rPr>
          <w:sz w:val="16"/>
        </w:rPr>
        <w:t xml:space="preserve"> concentrated immense power in his own hands, many political scientists thought that Hungary’s democratic institutions had “consolidated,” meaning that they should have been able to weather serious crises without much damage. But because of Orbán’s assault on independent institutions, Freedom House, the prodemocracy NGO, has found that the country is no longer fully free—a historic first for a member state of the European Union.</w:t>
      </w:r>
    </w:p>
    <w:p w14:paraId="540B9148" w14:textId="77777777" w:rsidR="00590C41" w:rsidRPr="00446F1E" w:rsidRDefault="00590C41" w:rsidP="00590C41">
      <w:r w:rsidRPr="00446F1E">
        <w:rPr>
          <w:sz w:val="16"/>
        </w:rPr>
        <w:t xml:space="preserve">But now, the </w:t>
      </w:r>
      <w:r w:rsidRPr="00446F1E">
        <w:rPr>
          <w:highlight w:val="cyan"/>
          <w:u w:val="single"/>
        </w:rPr>
        <w:t>opposition is</w:t>
      </w:r>
      <w:r w:rsidRPr="00446F1E">
        <w:rPr>
          <w:u w:val="single"/>
        </w:rPr>
        <w:t xml:space="preserve"> finally </w:t>
      </w:r>
      <w:r w:rsidRPr="00446F1E">
        <w:rPr>
          <w:highlight w:val="cyan"/>
          <w:u w:val="single"/>
        </w:rPr>
        <w:t>getting</w:t>
      </w:r>
      <w:r w:rsidRPr="00446F1E">
        <w:rPr>
          <w:u w:val="single"/>
        </w:rPr>
        <w:t xml:space="preserve"> its act </w:t>
      </w:r>
      <w:r w:rsidRPr="00446F1E">
        <w:rPr>
          <w:highlight w:val="cyan"/>
          <w:u w:val="single"/>
        </w:rPr>
        <w:t>together</w:t>
      </w:r>
      <w:r w:rsidRPr="00446F1E">
        <w:rPr>
          <w:sz w:val="16"/>
        </w:rPr>
        <w:t xml:space="preserve">. After years during which Orbán’s control over the media, judiciary, and electoral commission left him with little effective resistance, opinion polls for next year’s parliamentary elections suggest that a broad ideological alliance is running neck and neck with his ruling party. If the united opposition ekes out a majority despite competing on an uneven playing field, the moment will be decisive for Hungarian democracy: </w:t>
      </w:r>
      <w:r w:rsidRPr="00446F1E">
        <w:rPr>
          <w:u w:val="single"/>
        </w:rPr>
        <w:t>Orbán will need to decide whether to ignore the outcome of the election</w:t>
      </w:r>
      <w:r w:rsidRPr="00446F1E">
        <w:rPr>
          <w:sz w:val="16"/>
        </w:rPr>
        <w:t xml:space="preserve">, turning himself into an outright dictator, </w:t>
      </w:r>
      <w:r w:rsidRPr="00446F1E">
        <w:rPr>
          <w:u w:val="single"/>
        </w:rPr>
        <w:t>or give up the office</w:t>
      </w:r>
      <w:r w:rsidRPr="00446F1E">
        <w:rPr>
          <w:sz w:val="16"/>
        </w:rPr>
        <w:t xml:space="preserve"> on which he seemed to have such a firm hold just a few months ago.</w:t>
      </w:r>
    </w:p>
    <w:p w14:paraId="5AD14A07" w14:textId="77777777" w:rsidR="00590C41" w:rsidRPr="00446F1E" w:rsidRDefault="00590C41" w:rsidP="00590C41">
      <w:r w:rsidRPr="00446F1E">
        <w:rPr>
          <w:sz w:val="16"/>
        </w:rPr>
        <w:t>It is far too early to declare that we have reached “peak populism.”</w:t>
      </w:r>
    </w:p>
    <w:p w14:paraId="2A11D1F9" w14:textId="77777777" w:rsidR="00590C41" w:rsidRPr="00446F1E" w:rsidRDefault="00590C41" w:rsidP="00590C41">
      <w:r w:rsidRPr="00446F1E">
        <w:rPr>
          <w:sz w:val="16"/>
        </w:rPr>
        <w:t>The coming years could well turn out to be even worse for liberal democracies around the world. By 2025, France and the United States might plausibly be ruled by Le Pen and Trump (or one of his family members), respectively. Modi and Erdoǧan will likely still be in office. Countries that are now governed by moderates could have new populist leaders of their own. This is hardly the time to stop sounding the alarm.</w:t>
      </w:r>
    </w:p>
    <w:p w14:paraId="08B118B9" w14:textId="77777777" w:rsidR="00590C41" w:rsidRPr="00446F1E" w:rsidRDefault="00590C41" w:rsidP="00590C41">
      <w:r w:rsidRPr="00446F1E">
        <w:rPr>
          <w:sz w:val="16"/>
        </w:rPr>
        <w:t xml:space="preserve">And yet, </w:t>
      </w:r>
      <w:r w:rsidRPr="00446F1E">
        <w:rPr>
          <w:u w:val="single"/>
        </w:rPr>
        <w:t>there is</w:t>
      </w:r>
      <w:r w:rsidRPr="00446F1E">
        <w:rPr>
          <w:sz w:val="16"/>
        </w:rPr>
        <w:t xml:space="preserve">, for the first time in years, </w:t>
      </w:r>
      <w:r w:rsidRPr="00446F1E">
        <w:rPr>
          <w:b/>
          <w:iCs/>
          <w:u w:val="single"/>
        </w:rPr>
        <w:t>real evidence</w:t>
      </w:r>
      <w:r w:rsidRPr="00446F1E">
        <w:rPr>
          <w:u w:val="single"/>
        </w:rPr>
        <w:t xml:space="preserve"> for the </w:t>
      </w:r>
      <w:r w:rsidRPr="00446F1E">
        <w:rPr>
          <w:b/>
          <w:iCs/>
          <w:u w:val="single"/>
        </w:rPr>
        <w:t>more optimistic</w:t>
      </w:r>
      <w:r w:rsidRPr="00446F1E">
        <w:rPr>
          <w:u w:val="single"/>
        </w:rPr>
        <w:t xml:space="preserve"> scenario</w:t>
      </w:r>
      <w:r w:rsidRPr="00446F1E">
        <w:rPr>
          <w:sz w:val="16"/>
        </w:rPr>
        <w:t>.</w:t>
      </w:r>
    </w:p>
    <w:p w14:paraId="0D0E2DD4" w14:textId="77777777" w:rsidR="00590C41" w:rsidRPr="00446F1E" w:rsidRDefault="00590C41" w:rsidP="00590C41">
      <w:r w:rsidRPr="00446F1E">
        <w:rPr>
          <w:sz w:val="16"/>
        </w:rPr>
        <w:t>At the beginning of the populist rise, a new crop of political leaders made huge promises to voters and lacked a record on which they could be judged. But after winning power, they have largely failed to live up to their promises and bungled the handling of a once-in-a-century pandemic. Voters in many countries have thus started to grow disenchanted. Though populists usually retain a fervent following, their ability to build support from a broad cross section of voters seems to be rapidly fading in many countries.</w:t>
      </w:r>
    </w:p>
    <w:p w14:paraId="7400CF77" w14:textId="77777777" w:rsidR="00590C41" w:rsidRPr="00446F1E" w:rsidRDefault="00590C41" w:rsidP="00590C41">
      <w:r w:rsidRPr="00446F1E">
        <w:rPr>
          <w:sz w:val="16"/>
        </w:rPr>
        <w:t xml:space="preserve">The </w:t>
      </w:r>
      <w:r w:rsidRPr="00446F1E">
        <w:rPr>
          <w:b/>
          <w:iCs/>
          <w:highlight w:val="cyan"/>
          <w:u w:val="single"/>
        </w:rPr>
        <w:t>ability of mainstream parties to compete</w:t>
      </w:r>
      <w:r w:rsidRPr="00446F1E">
        <w:rPr>
          <w:u w:val="single"/>
        </w:rPr>
        <w:t xml:space="preserve"> with populists has</w:t>
      </w:r>
      <w:r w:rsidRPr="00446F1E">
        <w:rPr>
          <w:sz w:val="16"/>
        </w:rPr>
        <w:t xml:space="preserve"> also </w:t>
      </w:r>
      <w:r w:rsidRPr="00446F1E">
        <w:rPr>
          <w:b/>
          <w:iCs/>
          <w:highlight w:val="cyan"/>
          <w:u w:val="single"/>
        </w:rPr>
        <w:t>improved</w:t>
      </w:r>
      <w:r w:rsidRPr="00446F1E">
        <w:rPr>
          <w:sz w:val="16"/>
        </w:rPr>
        <w:t xml:space="preserve">. In many places, </w:t>
      </w:r>
      <w:r w:rsidRPr="00446F1E">
        <w:rPr>
          <w:u w:val="single"/>
        </w:rPr>
        <w:t>traditional parties</w:t>
      </w:r>
      <w:r w:rsidRPr="00446F1E">
        <w:rPr>
          <w:sz w:val="16"/>
        </w:rPr>
        <w:t xml:space="preserve"> had failed to realize how angry their own voters had become, and to what extent their policies were out of keeping with the preferences of the majority. Some have since </w:t>
      </w:r>
      <w:r w:rsidRPr="00446F1E">
        <w:rPr>
          <w:u w:val="single"/>
        </w:rPr>
        <w:t>corrected course, showing</w:t>
      </w:r>
      <w:r w:rsidRPr="00446F1E">
        <w:rPr>
          <w:sz w:val="16"/>
        </w:rPr>
        <w:t xml:space="preserve"> that </w:t>
      </w:r>
      <w:r w:rsidRPr="00446F1E">
        <w:rPr>
          <w:u w:val="single"/>
        </w:rPr>
        <w:t xml:space="preserve">they can beat populists at the ballot box if </w:t>
      </w:r>
      <w:r w:rsidRPr="00446F1E">
        <w:rPr>
          <w:highlight w:val="cyan"/>
          <w:u w:val="single"/>
        </w:rPr>
        <w:t>they</w:t>
      </w:r>
      <w:r w:rsidRPr="00446F1E">
        <w:rPr>
          <w:u w:val="single"/>
        </w:rPr>
        <w:t xml:space="preserve"> steadfastly </w:t>
      </w:r>
      <w:r w:rsidRPr="00446F1E">
        <w:rPr>
          <w:highlight w:val="cyan"/>
          <w:u w:val="single"/>
        </w:rPr>
        <w:t>oppose extremism and take</w:t>
      </w:r>
      <w:r w:rsidRPr="00446F1E">
        <w:rPr>
          <w:u w:val="single"/>
        </w:rPr>
        <w:t xml:space="preserve"> the </w:t>
      </w:r>
      <w:r w:rsidRPr="00446F1E">
        <w:rPr>
          <w:highlight w:val="cyan"/>
          <w:u w:val="single"/>
        </w:rPr>
        <w:t>grievances</w:t>
      </w:r>
      <w:r w:rsidRPr="00446F1E">
        <w:rPr>
          <w:u w:val="single"/>
        </w:rPr>
        <w:t xml:space="preserve"> of ordinary voters </w:t>
      </w:r>
      <w:r w:rsidRPr="00446F1E">
        <w:rPr>
          <w:highlight w:val="cyan"/>
          <w:u w:val="single"/>
        </w:rPr>
        <w:t>seriously</w:t>
      </w:r>
      <w:r w:rsidRPr="00446F1E">
        <w:rPr>
          <w:sz w:val="16"/>
        </w:rPr>
        <w:t>.</w:t>
      </w:r>
    </w:p>
    <w:p w14:paraId="5E2403F0" w14:textId="77777777" w:rsidR="00590C41" w:rsidRDefault="00590C41" w:rsidP="00590C41">
      <w:pPr>
        <w:rPr>
          <w:sz w:val="16"/>
        </w:rPr>
      </w:pPr>
      <w:r w:rsidRPr="00446F1E">
        <w:rPr>
          <w:sz w:val="16"/>
        </w:rPr>
        <w:t>In a joke beloved by the writer David Foster Wallace, an old fish greets two young fish. “How’s the water this morning?” he asks them. Once the young fish are out of the old fish’s earshot, they turn to the other. “What the hell is water?” one asks. The moral of the joke is obvious: We often become so accustomed to our environment that we start to take it for granted.</w:t>
      </w:r>
    </w:p>
    <w:p w14:paraId="688A4573" w14:textId="77777777" w:rsidR="00590C41" w:rsidRDefault="00590C41" w:rsidP="00590C41">
      <w:pPr>
        <w:rPr>
          <w:sz w:val="16"/>
        </w:rPr>
      </w:pPr>
    </w:p>
    <w:p w14:paraId="6701CF5E" w14:textId="39FD9D5F" w:rsidR="00590C41" w:rsidRDefault="00590C41" w:rsidP="00590C41">
      <w:pPr>
        <w:pStyle w:val="Heading4"/>
      </w:pPr>
      <w:r>
        <w:t>There a bunch of alt causes to the first amendment – status quo first amendment is weaponized for pro Zionist production.</w:t>
      </w:r>
    </w:p>
    <w:p w14:paraId="5F028B1A" w14:textId="77777777" w:rsidR="00590C41" w:rsidRPr="00590C41" w:rsidRDefault="00590C41" w:rsidP="00590C41"/>
    <w:p w14:paraId="4B7D45D4" w14:textId="67DEF0D0" w:rsidR="00590C41" w:rsidRPr="00944409" w:rsidRDefault="00590C41" w:rsidP="00590C41">
      <w:pPr>
        <w:pStyle w:val="Heading4"/>
        <w:rPr>
          <w:rFonts w:eastAsia="SimSun"/>
          <w:b w:val="0"/>
          <w:iCs w:val="0"/>
        </w:rPr>
      </w:pPr>
      <w:r>
        <w:t xml:space="preserve">At best the card cites climate and democracy – not existential </w:t>
      </w:r>
    </w:p>
    <w:p w14:paraId="1FECB973" w14:textId="77777777" w:rsidR="00590C41" w:rsidRPr="00944409" w:rsidRDefault="00590C41" w:rsidP="00590C41">
      <w:pPr>
        <w:rPr>
          <w:rFonts w:eastAsia="Calibri"/>
        </w:rPr>
      </w:pPr>
      <w:r w:rsidRPr="00944409">
        <w:rPr>
          <w:rFonts w:eastAsia="Calibri"/>
          <w:b/>
          <w:bCs/>
          <w:sz w:val="26"/>
        </w:rPr>
        <w:t>Cloete ’23</w:t>
      </w:r>
      <w:r w:rsidRPr="00944409">
        <w:rPr>
          <w:rFonts w:eastAsia="Calibri"/>
        </w:rPr>
        <w:t xml:space="preserve"> [Schalk; January 21; Research Scientist at SINTEF, PhD, Norwegian University of Science and Technology; Medium, “There is No Climate Emergency,” https://medium.com/a-balanced-transition/there-is-no-climate-emergency-2375e90cbb23] </w:t>
      </w:r>
    </w:p>
    <w:p w14:paraId="579325AD" w14:textId="77777777" w:rsidR="00590C41" w:rsidRPr="00944409" w:rsidRDefault="00590C41" w:rsidP="00590C41">
      <w:pPr>
        <w:rPr>
          <w:rFonts w:eastAsia="Calibri"/>
          <w:u w:val="single"/>
        </w:rPr>
      </w:pPr>
      <w:r w:rsidRPr="00944409">
        <w:rPr>
          <w:rFonts w:eastAsia="Calibri"/>
          <w:b/>
          <w:iCs/>
          <w:highlight w:val="green"/>
          <w:u w:val="single"/>
        </w:rPr>
        <w:t>Dangerous</w:t>
      </w:r>
      <w:r w:rsidRPr="00944409">
        <w:rPr>
          <w:rFonts w:eastAsia="Calibri"/>
          <w:u w:val="single"/>
        </w:rPr>
        <w:t xml:space="preserve"> Levels of </w:t>
      </w:r>
      <w:r w:rsidRPr="00944409">
        <w:rPr>
          <w:rFonts w:eastAsia="Calibri"/>
          <w:highlight w:val="green"/>
          <w:u w:val="single"/>
        </w:rPr>
        <w:t>Warming</w:t>
      </w:r>
      <w:r w:rsidRPr="00944409">
        <w:rPr>
          <w:rFonts w:eastAsia="Calibri"/>
          <w:u w:val="single"/>
        </w:rPr>
        <w:t xml:space="preserve"> are </w:t>
      </w:r>
      <w:r w:rsidRPr="00944409">
        <w:rPr>
          <w:rFonts w:eastAsia="Calibri"/>
          <w:b/>
          <w:iCs/>
          <w:highlight w:val="green"/>
          <w:u w:val="single"/>
        </w:rPr>
        <w:t>Highly Unlikely</w:t>
      </w:r>
    </w:p>
    <w:p w14:paraId="431940D4" w14:textId="77777777" w:rsidR="00590C41" w:rsidRPr="00944409" w:rsidRDefault="00590C41" w:rsidP="00590C41">
      <w:pPr>
        <w:rPr>
          <w:rFonts w:eastAsia="Calibri"/>
          <w:sz w:val="16"/>
        </w:rPr>
      </w:pPr>
      <w:r w:rsidRPr="00944409">
        <w:rPr>
          <w:rFonts w:eastAsia="Calibri"/>
          <w:b/>
          <w:iCs/>
          <w:u w:val="single"/>
        </w:rPr>
        <w:t>Lynas</w:t>
      </w:r>
      <w:r w:rsidRPr="00944409">
        <w:rPr>
          <w:rFonts w:eastAsia="Calibri"/>
          <w:u w:val="single"/>
        </w:rPr>
        <w:t xml:space="preserve"> presents </w:t>
      </w:r>
      <w:r w:rsidRPr="00944409">
        <w:rPr>
          <w:rFonts w:eastAsia="Calibri"/>
          <w:b/>
          <w:iCs/>
          <w:u w:val="single"/>
        </w:rPr>
        <w:t>compelling</w:t>
      </w:r>
      <w:r w:rsidRPr="00944409">
        <w:rPr>
          <w:rFonts w:eastAsia="Calibri"/>
          <w:u w:val="single"/>
        </w:rPr>
        <w:t xml:space="preserve"> evidence that life above </w:t>
      </w:r>
      <w:r w:rsidRPr="00944409">
        <w:rPr>
          <w:rFonts w:eastAsia="Calibri"/>
          <w:b/>
          <w:iCs/>
          <w:u w:val="single"/>
        </w:rPr>
        <w:t>four degrees</w:t>
      </w:r>
      <w:r w:rsidRPr="00944409">
        <w:rPr>
          <w:rFonts w:eastAsia="Calibri"/>
          <w:u w:val="single"/>
        </w:rPr>
        <w:t xml:space="preserve"> can get rather </w:t>
      </w:r>
      <w:r w:rsidRPr="00944409">
        <w:rPr>
          <w:rFonts w:eastAsia="Calibri"/>
          <w:b/>
          <w:iCs/>
          <w:u w:val="single"/>
        </w:rPr>
        <w:t>uncomfortable</w:t>
      </w:r>
      <w:r w:rsidRPr="00944409">
        <w:rPr>
          <w:rFonts w:eastAsia="Calibri"/>
          <w:sz w:val="16"/>
        </w:rPr>
        <w:t xml:space="preserve">. Although </w:t>
      </w:r>
      <w:r w:rsidRPr="00944409">
        <w:rPr>
          <w:rFonts w:eastAsia="Calibri"/>
          <w:b/>
          <w:iCs/>
          <w:highlight w:val="green"/>
          <w:u w:val="single"/>
        </w:rPr>
        <w:t>four degrees</w:t>
      </w:r>
      <w:r w:rsidRPr="00944409">
        <w:rPr>
          <w:rFonts w:eastAsia="Calibri"/>
          <w:u w:val="single"/>
        </w:rPr>
        <w:t xml:space="preserve"> of warming does </w:t>
      </w:r>
      <w:r w:rsidRPr="00944409">
        <w:rPr>
          <w:rFonts w:eastAsia="Calibri"/>
          <w:highlight w:val="green"/>
          <w:u w:val="single"/>
        </w:rPr>
        <w:t>not</w:t>
      </w:r>
      <w:r w:rsidRPr="00944409">
        <w:rPr>
          <w:rFonts w:eastAsia="Calibri"/>
          <w:u w:val="single"/>
        </w:rPr>
        <w:t xml:space="preserve"> pose an </w:t>
      </w:r>
      <w:r w:rsidRPr="00944409">
        <w:rPr>
          <w:rFonts w:eastAsia="Calibri"/>
          <w:b/>
          <w:iCs/>
          <w:highlight w:val="green"/>
          <w:u w:val="single"/>
        </w:rPr>
        <w:t>existential</w:t>
      </w:r>
      <w:r w:rsidRPr="00944409">
        <w:rPr>
          <w:rFonts w:eastAsia="Calibri"/>
          <w:highlight w:val="green"/>
          <w:u w:val="single"/>
        </w:rPr>
        <w:t xml:space="preserve"> </w:t>
      </w:r>
      <w:r w:rsidRPr="00944409">
        <w:rPr>
          <w:rFonts w:eastAsia="Calibri"/>
          <w:u w:val="single"/>
        </w:rPr>
        <w:t>threat</w:t>
      </w:r>
      <w:r w:rsidRPr="00944409">
        <w:rPr>
          <w:rFonts w:eastAsia="Calibri"/>
          <w:sz w:val="16"/>
        </w:rPr>
        <w:t>, we can expect some serious problems:</w:t>
      </w:r>
    </w:p>
    <w:p w14:paraId="3AD8DCD5" w14:textId="77777777" w:rsidR="00590C41" w:rsidRPr="00944409" w:rsidRDefault="00590C41" w:rsidP="00590C41">
      <w:pPr>
        <w:rPr>
          <w:rFonts w:eastAsia="Calibri"/>
          <w:sz w:val="16"/>
        </w:rPr>
      </w:pPr>
      <w:r w:rsidRPr="00944409">
        <w:rPr>
          <w:rFonts w:eastAsia="Calibri"/>
          <w:sz w:val="16"/>
        </w:rPr>
        <w:t>Sea levels could rise as much as 1 m by the end of the century, potentially displacing a billion people if no coastal protection is built.</w:t>
      </w:r>
    </w:p>
    <w:p w14:paraId="2C9CACB9" w14:textId="77777777" w:rsidR="00590C41" w:rsidRPr="00944409" w:rsidRDefault="00590C41" w:rsidP="00590C41">
      <w:pPr>
        <w:rPr>
          <w:rFonts w:eastAsia="Calibri"/>
          <w:sz w:val="16"/>
        </w:rPr>
      </w:pPr>
      <w:r w:rsidRPr="00944409">
        <w:rPr>
          <w:rFonts w:eastAsia="Calibri"/>
          <w:sz w:val="16"/>
        </w:rPr>
        <w:t>Millions of climate refugees will migrate from regions plagued by more frequent droughts and floods.</w:t>
      </w:r>
    </w:p>
    <w:p w14:paraId="119B0AC7" w14:textId="77777777" w:rsidR="00590C41" w:rsidRPr="00944409" w:rsidRDefault="00590C41" w:rsidP="00590C41">
      <w:pPr>
        <w:rPr>
          <w:rFonts w:eastAsia="Calibri"/>
          <w:sz w:val="16"/>
        </w:rPr>
      </w:pPr>
      <w:r w:rsidRPr="00944409">
        <w:rPr>
          <w:rFonts w:eastAsia="Calibri"/>
          <w:sz w:val="16"/>
        </w:rPr>
        <w:t>We can expect the occasional category 6 hurricane, and warmer waters will allow major storms to develop further from the equator.</w:t>
      </w:r>
    </w:p>
    <w:p w14:paraId="03F93868" w14:textId="77777777" w:rsidR="00590C41" w:rsidRPr="00944409" w:rsidRDefault="00590C41" w:rsidP="00590C41">
      <w:pPr>
        <w:rPr>
          <w:rFonts w:eastAsia="Calibri"/>
          <w:sz w:val="16"/>
        </w:rPr>
      </w:pPr>
      <w:r w:rsidRPr="00944409">
        <w:rPr>
          <w:rFonts w:eastAsia="Calibri"/>
          <w:sz w:val="16"/>
        </w:rPr>
        <w:t>30x more people will be exposed to “dangerous heat” worldwide, and some of the hottest places will occasionally reach potentially lethal conditions where humans can no longer lose heat by sweating.</w:t>
      </w:r>
    </w:p>
    <w:p w14:paraId="0AF5A588" w14:textId="77777777" w:rsidR="00590C41" w:rsidRPr="00944409" w:rsidRDefault="00590C41" w:rsidP="00590C41">
      <w:pPr>
        <w:rPr>
          <w:rFonts w:eastAsia="Calibri"/>
          <w:sz w:val="16"/>
        </w:rPr>
      </w:pPr>
      <w:r w:rsidRPr="00944409">
        <w:rPr>
          <w:rFonts w:eastAsia="Calibri"/>
          <w:sz w:val="16"/>
        </w:rPr>
        <w:t>Without adaptation, the likelihood of food exporters experiencing a disruptive 10% loss in output increases from virtually nothing to 86%.</w:t>
      </w:r>
    </w:p>
    <w:p w14:paraId="0CDC0B48" w14:textId="77777777" w:rsidR="00590C41" w:rsidRPr="00944409" w:rsidRDefault="00590C41" w:rsidP="00590C41">
      <w:pPr>
        <w:rPr>
          <w:rFonts w:eastAsia="Calibri"/>
          <w:sz w:val="16"/>
        </w:rPr>
      </w:pPr>
      <w:r w:rsidRPr="00944409">
        <w:rPr>
          <w:rFonts w:eastAsia="Calibri"/>
          <w:sz w:val="16"/>
        </w:rPr>
        <w:t>Without human intervention, one-sixth of all species may go extinct.</w:t>
      </w:r>
    </w:p>
    <w:p w14:paraId="70A97776" w14:textId="77777777" w:rsidR="00590C41" w:rsidRPr="00944409" w:rsidRDefault="00590C41" w:rsidP="00590C41">
      <w:pPr>
        <w:rPr>
          <w:rFonts w:eastAsia="Calibri"/>
          <w:sz w:val="16"/>
        </w:rPr>
      </w:pPr>
      <w:r w:rsidRPr="00944409">
        <w:rPr>
          <w:rFonts w:eastAsia="Calibri"/>
          <w:sz w:val="16"/>
        </w:rPr>
        <w:t>A shifting Gulf Stream and more frequent El Niños and La Niñas could create large climactic changes around the world.</w:t>
      </w:r>
    </w:p>
    <w:p w14:paraId="3058CD73" w14:textId="77777777" w:rsidR="00590C41" w:rsidRPr="00944409" w:rsidRDefault="00590C41" w:rsidP="00590C41">
      <w:pPr>
        <w:rPr>
          <w:rFonts w:eastAsia="Calibri"/>
          <w:sz w:val="16"/>
        </w:rPr>
      </w:pPr>
      <w:r w:rsidRPr="00944409">
        <w:rPr>
          <w:rFonts w:eastAsia="Calibri"/>
          <w:sz w:val="16"/>
        </w:rPr>
        <w:t>Permafrost melt could drive an additional 0.2–1 °C of warming, pushing us toward a five-degrees world where things could start getting out of control.</w:t>
      </w:r>
    </w:p>
    <w:p w14:paraId="59CE77B0" w14:textId="77777777" w:rsidR="00590C41" w:rsidRPr="00944409" w:rsidRDefault="00590C41" w:rsidP="00590C41">
      <w:pPr>
        <w:rPr>
          <w:rFonts w:eastAsia="Calibri"/>
          <w:sz w:val="16"/>
        </w:rPr>
      </w:pPr>
      <w:r w:rsidRPr="00944409">
        <w:rPr>
          <w:rFonts w:eastAsia="Calibri"/>
          <w:sz w:val="16"/>
        </w:rPr>
        <w:t xml:space="preserve">As scary as these threats are, </w:t>
      </w:r>
      <w:r w:rsidRPr="00944409">
        <w:rPr>
          <w:rFonts w:eastAsia="Calibri"/>
          <w:u w:val="single"/>
        </w:rPr>
        <w:t xml:space="preserve">the fact is that </w:t>
      </w:r>
      <w:r w:rsidRPr="00944409">
        <w:rPr>
          <w:rFonts w:eastAsia="Calibri"/>
          <w:highlight w:val="green"/>
          <w:u w:val="single"/>
        </w:rPr>
        <w:t xml:space="preserve">we’ll have to </w:t>
      </w:r>
      <w:r w:rsidRPr="00944409">
        <w:rPr>
          <w:rFonts w:eastAsia="Calibri"/>
          <w:b/>
          <w:iCs/>
          <w:highlight w:val="green"/>
          <w:u w:val="single"/>
        </w:rPr>
        <w:t>try very hard</w:t>
      </w:r>
      <w:r w:rsidRPr="00944409">
        <w:rPr>
          <w:rFonts w:eastAsia="Calibri"/>
          <w:highlight w:val="green"/>
          <w:u w:val="single"/>
        </w:rPr>
        <w:t xml:space="preserve"> to achieve </w:t>
      </w:r>
      <w:r w:rsidRPr="00944409">
        <w:rPr>
          <w:rFonts w:eastAsia="Calibri"/>
          <w:b/>
          <w:iCs/>
          <w:highlight w:val="green"/>
          <w:u w:val="single"/>
        </w:rPr>
        <w:t>four</w:t>
      </w:r>
      <w:r w:rsidRPr="00944409">
        <w:rPr>
          <w:rFonts w:eastAsia="Calibri"/>
          <w:b/>
          <w:iCs/>
          <w:u w:val="single"/>
        </w:rPr>
        <w:t xml:space="preserve"> degrees</w:t>
      </w:r>
      <w:r w:rsidRPr="00944409">
        <w:rPr>
          <w:rFonts w:eastAsia="Calibri"/>
          <w:u w:val="single"/>
        </w:rPr>
        <w:t xml:space="preserve"> of anthropogenic global </w:t>
      </w:r>
      <w:r w:rsidRPr="00944409">
        <w:rPr>
          <w:rFonts w:eastAsia="Calibri"/>
          <w:b/>
          <w:iCs/>
          <w:u w:val="single"/>
        </w:rPr>
        <w:t>warming</w:t>
      </w:r>
      <w:r w:rsidRPr="00944409">
        <w:rPr>
          <w:rFonts w:eastAsia="Calibri"/>
          <w:u w:val="single"/>
        </w:rPr>
        <w:t xml:space="preserve"> this century, e.g., the almost </w:t>
      </w:r>
      <w:r w:rsidRPr="00944409">
        <w:rPr>
          <w:rFonts w:eastAsia="Calibri"/>
          <w:b/>
          <w:iCs/>
          <w:u w:val="single"/>
        </w:rPr>
        <w:t>unthinkable</w:t>
      </w:r>
      <w:r w:rsidRPr="00944409">
        <w:rPr>
          <w:rFonts w:eastAsia="Calibri"/>
          <w:sz w:val="16"/>
        </w:rPr>
        <w:t xml:space="preserve"> SSP3–7.0 emissions trajectory shown below.</w:t>
      </w:r>
    </w:p>
    <w:p w14:paraId="60D27CA4" w14:textId="77777777" w:rsidR="00590C41" w:rsidRPr="00944409" w:rsidRDefault="00590C41" w:rsidP="00590C41">
      <w:pPr>
        <w:rPr>
          <w:rFonts w:eastAsia="Calibri"/>
          <w:sz w:val="16"/>
        </w:rPr>
      </w:pPr>
      <w:r w:rsidRPr="00944409">
        <w:rPr>
          <w:rFonts w:eastAsia="Calibri"/>
          <w:sz w:val="16"/>
        </w:rPr>
        <w:t>CO2 emission trajectories in the five scenarios covered by the IPCC</w:t>
      </w:r>
    </w:p>
    <w:p w14:paraId="06049A64" w14:textId="77777777" w:rsidR="00590C41" w:rsidRPr="00944409" w:rsidRDefault="00590C41" w:rsidP="00590C41">
      <w:pPr>
        <w:rPr>
          <w:rFonts w:eastAsia="Calibri"/>
          <w:sz w:val="16"/>
        </w:rPr>
      </w:pPr>
      <w:r w:rsidRPr="00944409">
        <w:rPr>
          <w:rFonts w:eastAsia="Calibri"/>
          <w:u w:val="single"/>
        </w:rPr>
        <w:t xml:space="preserve">More </w:t>
      </w:r>
      <w:r w:rsidRPr="00944409">
        <w:rPr>
          <w:rFonts w:eastAsia="Calibri"/>
          <w:b/>
          <w:iCs/>
          <w:highlight w:val="green"/>
          <w:u w:val="single"/>
        </w:rPr>
        <w:t>likely</w:t>
      </w:r>
      <w:r w:rsidRPr="00944409">
        <w:rPr>
          <w:rFonts w:eastAsia="Calibri"/>
          <w:u w:val="single"/>
        </w:rPr>
        <w:t xml:space="preserve"> scenarios</w:t>
      </w:r>
      <w:r w:rsidRPr="00944409">
        <w:rPr>
          <w:rFonts w:eastAsia="Calibri"/>
          <w:sz w:val="16"/>
        </w:rPr>
        <w:t xml:space="preserve"> like SSP2–4.5, although a far cry from “net zero by 2050,” </w:t>
      </w:r>
      <w:r w:rsidRPr="00944409">
        <w:rPr>
          <w:rFonts w:eastAsia="Calibri"/>
          <w:u w:val="single"/>
        </w:rPr>
        <w:t xml:space="preserve">will see a </w:t>
      </w:r>
      <w:r w:rsidRPr="00944409">
        <w:rPr>
          <w:rFonts w:eastAsia="Calibri"/>
          <w:b/>
          <w:iCs/>
          <w:highlight w:val="green"/>
          <w:u w:val="single"/>
        </w:rPr>
        <w:t>peak</w:t>
      </w:r>
      <w:r w:rsidRPr="00944409">
        <w:rPr>
          <w:rFonts w:eastAsia="Calibri"/>
          <w:u w:val="single"/>
        </w:rPr>
        <w:t xml:space="preserve"> temperature rise of about </w:t>
      </w:r>
      <w:r w:rsidRPr="00944409">
        <w:rPr>
          <w:rFonts w:eastAsia="Calibri"/>
          <w:b/>
          <w:iCs/>
          <w:highlight w:val="green"/>
          <w:u w:val="single"/>
        </w:rPr>
        <w:t>3 °C</w:t>
      </w:r>
      <w:r w:rsidRPr="00944409">
        <w:rPr>
          <w:rFonts w:eastAsia="Calibri"/>
          <w:u w:val="single"/>
        </w:rPr>
        <w:t xml:space="preserve"> with </w:t>
      </w:r>
      <w:r w:rsidRPr="00944409">
        <w:rPr>
          <w:rFonts w:eastAsia="Calibri"/>
          <w:b/>
          <w:iCs/>
          <w:highlight w:val="green"/>
          <w:u w:val="single"/>
        </w:rPr>
        <w:t>very little</w:t>
      </w:r>
      <w:r w:rsidRPr="00944409">
        <w:rPr>
          <w:rFonts w:eastAsia="Calibri"/>
          <w:highlight w:val="green"/>
          <w:u w:val="single"/>
        </w:rPr>
        <w:t xml:space="preserve"> chance of</w:t>
      </w:r>
      <w:r w:rsidRPr="00944409">
        <w:rPr>
          <w:rFonts w:eastAsia="Calibri"/>
          <w:u w:val="single"/>
        </w:rPr>
        <w:t xml:space="preserve"> touching </w:t>
      </w:r>
      <w:r w:rsidRPr="00944409">
        <w:rPr>
          <w:rFonts w:eastAsia="Calibri"/>
          <w:b/>
          <w:iCs/>
          <w:highlight w:val="green"/>
          <w:u w:val="single"/>
        </w:rPr>
        <w:t>4 °C</w:t>
      </w:r>
      <w:r w:rsidRPr="00944409">
        <w:rPr>
          <w:rFonts w:eastAsia="Calibri"/>
          <w:sz w:val="16"/>
        </w:rPr>
        <w:t xml:space="preserve"> (the error bars below show 90% confidence bounds).</w:t>
      </w:r>
    </w:p>
    <w:p w14:paraId="79A396A3" w14:textId="77777777" w:rsidR="00590C41" w:rsidRPr="00944409" w:rsidRDefault="00590C41" w:rsidP="00590C41">
      <w:pPr>
        <w:rPr>
          <w:rFonts w:eastAsia="Calibri"/>
          <w:sz w:val="16"/>
        </w:rPr>
      </w:pPr>
      <w:r w:rsidRPr="00944409">
        <w:rPr>
          <w:rFonts w:eastAsia="Calibri"/>
          <w:sz w:val="16"/>
        </w:rPr>
        <w:t>The change in global temperatures in the five IPCC scenarios</w:t>
      </w:r>
    </w:p>
    <w:p w14:paraId="13D6E0C8" w14:textId="77777777" w:rsidR="00590C41" w:rsidRPr="00590C41" w:rsidRDefault="00590C41" w:rsidP="00590C41">
      <w:pPr>
        <w:rPr>
          <w:rFonts w:eastAsia="Calibri"/>
          <w:sz w:val="16"/>
        </w:rPr>
      </w:pPr>
      <w:r w:rsidRPr="00944409">
        <w:rPr>
          <w:rFonts w:eastAsia="Calibri"/>
          <w:u w:val="single"/>
        </w:rPr>
        <w:t xml:space="preserve">After </w:t>
      </w:r>
      <w:r w:rsidRPr="00944409">
        <w:rPr>
          <w:rFonts w:eastAsia="Calibri"/>
          <w:b/>
          <w:iCs/>
          <w:u w:val="single"/>
        </w:rPr>
        <w:t>fourteen</w:t>
      </w:r>
      <w:r w:rsidRPr="00944409">
        <w:rPr>
          <w:rFonts w:eastAsia="Calibri"/>
          <w:u w:val="single"/>
        </w:rPr>
        <w:t xml:space="preserve"> years of work in </w:t>
      </w:r>
      <w:r w:rsidRPr="00944409">
        <w:rPr>
          <w:rFonts w:eastAsia="Calibri"/>
          <w:b/>
          <w:iCs/>
          <w:u w:val="single"/>
        </w:rPr>
        <w:t>clean energy R&amp;D</w:t>
      </w:r>
      <w:r w:rsidRPr="00944409">
        <w:rPr>
          <w:rFonts w:eastAsia="Calibri"/>
          <w:sz w:val="16"/>
        </w:rPr>
        <w:t xml:space="preserve"> and thousands of free-time hours spent studying other sustainable development solutions, </w:t>
      </w:r>
      <w:r w:rsidRPr="00944409">
        <w:rPr>
          <w:rFonts w:eastAsia="Calibri"/>
          <w:u w:val="single"/>
        </w:rPr>
        <w:t xml:space="preserve">I’d </w:t>
      </w:r>
      <w:r w:rsidRPr="00590C41">
        <w:rPr>
          <w:rFonts w:eastAsia="Calibri"/>
          <w:u w:val="single"/>
        </w:rPr>
        <w:t xml:space="preserve">be </w:t>
      </w:r>
      <w:r w:rsidRPr="00590C41">
        <w:rPr>
          <w:rFonts w:eastAsia="Calibri"/>
          <w:b/>
          <w:iCs/>
          <w:u w:val="single"/>
        </w:rPr>
        <w:t>quite surprised</w:t>
      </w:r>
      <w:r w:rsidRPr="00590C41">
        <w:rPr>
          <w:rFonts w:eastAsia="Calibri"/>
          <w:sz w:val="16"/>
        </w:rPr>
        <w:t xml:space="preserve"> (and disappointed) </w:t>
      </w:r>
      <w:r w:rsidRPr="00590C41">
        <w:rPr>
          <w:rFonts w:eastAsia="Calibri"/>
          <w:u w:val="single"/>
        </w:rPr>
        <w:t xml:space="preserve">if we </w:t>
      </w:r>
      <w:r w:rsidRPr="00590C41">
        <w:rPr>
          <w:rFonts w:eastAsia="Calibri"/>
          <w:b/>
          <w:iCs/>
          <w:u w:val="single"/>
        </w:rPr>
        <w:t>don’t</w:t>
      </w:r>
      <w:r w:rsidRPr="00590C41">
        <w:rPr>
          <w:rFonts w:eastAsia="Calibri"/>
          <w:u w:val="single"/>
        </w:rPr>
        <w:t xml:space="preserve"> manage to stay </w:t>
      </w:r>
      <w:r w:rsidRPr="00590C41">
        <w:rPr>
          <w:rFonts w:eastAsia="Calibri"/>
          <w:b/>
          <w:iCs/>
          <w:u w:val="single"/>
        </w:rPr>
        <w:t>below</w:t>
      </w:r>
      <w:r w:rsidRPr="00590C41">
        <w:rPr>
          <w:rFonts w:eastAsia="Calibri"/>
          <w:sz w:val="16"/>
        </w:rPr>
        <w:t xml:space="preserve"> SSP2–4.5, </w:t>
      </w:r>
      <w:r w:rsidRPr="00590C41">
        <w:rPr>
          <w:rFonts w:eastAsia="Calibri"/>
          <w:u w:val="single"/>
        </w:rPr>
        <w:t xml:space="preserve">with </w:t>
      </w:r>
      <w:r w:rsidRPr="00590C41">
        <w:rPr>
          <w:rFonts w:eastAsia="Calibri"/>
          <w:b/>
          <w:iCs/>
          <w:u w:val="single"/>
        </w:rPr>
        <w:t>2.5 °C</w:t>
      </w:r>
      <w:r w:rsidRPr="00590C41">
        <w:rPr>
          <w:rFonts w:eastAsia="Calibri"/>
          <w:u w:val="single"/>
        </w:rPr>
        <w:t xml:space="preserve"> of peak </w:t>
      </w:r>
      <w:r w:rsidRPr="00590C41">
        <w:rPr>
          <w:rFonts w:eastAsia="Calibri"/>
          <w:b/>
          <w:iCs/>
          <w:u w:val="single"/>
        </w:rPr>
        <w:t>warming</w:t>
      </w:r>
      <w:r w:rsidRPr="00590C41">
        <w:rPr>
          <w:rFonts w:eastAsia="Calibri"/>
          <w:u w:val="single"/>
        </w:rPr>
        <w:t xml:space="preserve"> appearing </w:t>
      </w:r>
      <w:r w:rsidRPr="00590C41">
        <w:rPr>
          <w:rFonts w:eastAsia="Calibri"/>
          <w:b/>
          <w:iCs/>
          <w:u w:val="single"/>
        </w:rPr>
        <w:t>most likely</w:t>
      </w:r>
      <w:r w:rsidRPr="00590C41">
        <w:rPr>
          <w:rFonts w:eastAsia="Calibri"/>
          <w:sz w:val="16"/>
        </w:rPr>
        <w:t xml:space="preserve">. Other factors such as the </w:t>
      </w:r>
      <w:r w:rsidRPr="00590C41">
        <w:rPr>
          <w:rFonts w:eastAsia="Calibri"/>
          <w:b/>
          <w:iCs/>
          <w:u w:val="single"/>
        </w:rPr>
        <w:t>finite supply</w:t>
      </w:r>
      <w:r w:rsidRPr="00590C41">
        <w:rPr>
          <w:rFonts w:eastAsia="Calibri"/>
          <w:u w:val="single"/>
        </w:rPr>
        <w:t xml:space="preserve"> of cheap oil and gas</w:t>
      </w:r>
      <w:r w:rsidRPr="00590C41">
        <w:rPr>
          <w:rFonts w:eastAsia="Calibri"/>
          <w:sz w:val="16"/>
        </w:rPr>
        <w:t xml:space="preserve"> and the fact that pathways like SSP3–7.0 will reach CO2 concentrations exceeding indoor air quality requirements </w:t>
      </w:r>
      <w:r w:rsidRPr="00590C41">
        <w:rPr>
          <w:rFonts w:eastAsia="Calibri"/>
          <w:u w:val="single"/>
        </w:rPr>
        <w:t xml:space="preserve">add </w:t>
      </w:r>
      <w:r w:rsidRPr="00590C41">
        <w:rPr>
          <w:rFonts w:eastAsia="Calibri"/>
          <w:b/>
          <w:iCs/>
          <w:u w:val="single"/>
        </w:rPr>
        <w:t>further confidence</w:t>
      </w:r>
      <w:r w:rsidRPr="00590C41">
        <w:rPr>
          <w:rFonts w:eastAsia="Calibri"/>
          <w:u w:val="single"/>
        </w:rPr>
        <w:t xml:space="preserve"> that we will </w:t>
      </w:r>
      <w:r w:rsidRPr="00590C41">
        <w:rPr>
          <w:rFonts w:eastAsia="Calibri"/>
          <w:b/>
          <w:iCs/>
          <w:u w:val="single"/>
        </w:rPr>
        <w:t>stay below</w:t>
      </w:r>
      <w:r w:rsidRPr="00590C41">
        <w:rPr>
          <w:rFonts w:eastAsia="Calibri"/>
          <w:sz w:val="16"/>
        </w:rPr>
        <w:t xml:space="preserve"> the SSP2-4.5 trajectory.</w:t>
      </w:r>
    </w:p>
    <w:p w14:paraId="357A0BFC" w14:textId="77777777" w:rsidR="00590C41" w:rsidRPr="00590C41" w:rsidRDefault="00590C41" w:rsidP="00590C41">
      <w:pPr>
        <w:rPr>
          <w:rFonts w:eastAsia="Calibri"/>
          <w:sz w:val="16"/>
        </w:rPr>
      </w:pPr>
      <w:r w:rsidRPr="00590C41">
        <w:rPr>
          <w:rFonts w:eastAsia="Calibri"/>
          <w:sz w:val="16"/>
        </w:rPr>
        <w:t xml:space="preserve">Yes, Lynas is correct that complex </w:t>
      </w:r>
      <w:r w:rsidRPr="00590C41">
        <w:rPr>
          <w:rFonts w:eastAsia="Calibri"/>
          <w:b/>
          <w:iCs/>
          <w:u w:val="single"/>
        </w:rPr>
        <w:t>feedback</w:t>
      </w:r>
      <w:r w:rsidRPr="00590C41">
        <w:rPr>
          <w:rFonts w:eastAsia="Calibri"/>
          <w:u w:val="single"/>
        </w:rPr>
        <w:t xml:space="preserve"> mechanisms may make the climate </w:t>
      </w:r>
      <w:r w:rsidRPr="00590C41">
        <w:rPr>
          <w:rFonts w:eastAsia="Calibri"/>
          <w:b/>
          <w:iCs/>
          <w:u w:val="single"/>
        </w:rPr>
        <w:t>more sensitive</w:t>
      </w:r>
      <w:r w:rsidRPr="00590C41">
        <w:rPr>
          <w:rFonts w:eastAsia="Calibri"/>
          <w:sz w:val="16"/>
        </w:rPr>
        <w:t xml:space="preserve"> to our greenhouse gas emissions than we currently believe. </w:t>
      </w:r>
      <w:r w:rsidRPr="00590C41">
        <w:rPr>
          <w:rFonts w:eastAsia="Calibri"/>
          <w:u w:val="single"/>
        </w:rPr>
        <w:t xml:space="preserve">But the </w:t>
      </w:r>
      <w:r w:rsidRPr="00590C41">
        <w:rPr>
          <w:rFonts w:eastAsia="Calibri"/>
          <w:b/>
          <w:iCs/>
          <w:u w:val="single"/>
        </w:rPr>
        <w:t>uncertainty</w:t>
      </w:r>
      <w:r w:rsidRPr="00590C41">
        <w:rPr>
          <w:rFonts w:eastAsia="Calibri"/>
          <w:u w:val="single"/>
        </w:rPr>
        <w:t xml:space="preserve"> band continues to </w:t>
      </w:r>
      <w:r w:rsidRPr="00590C41">
        <w:rPr>
          <w:rFonts w:eastAsia="Calibri"/>
          <w:b/>
          <w:iCs/>
          <w:u w:val="single"/>
        </w:rPr>
        <w:t>narrow</w:t>
      </w:r>
      <w:r w:rsidRPr="00590C41">
        <w:rPr>
          <w:rFonts w:eastAsia="Calibri"/>
          <w:sz w:val="16"/>
        </w:rPr>
        <w:t xml:space="preserve"> as our understanding grows. Currently, the 90% certainty band around 2.5 °C is ±0.7 °C. In other words, </w:t>
      </w:r>
      <w:r w:rsidRPr="00590C41">
        <w:rPr>
          <w:rFonts w:eastAsia="Calibri"/>
          <w:u w:val="single"/>
        </w:rPr>
        <w:t xml:space="preserve">there’s a </w:t>
      </w:r>
      <w:r w:rsidRPr="00590C41">
        <w:rPr>
          <w:rFonts w:eastAsia="Calibri"/>
          <w:b/>
          <w:iCs/>
          <w:u w:val="single"/>
        </w:rPr>
        <w:t>5% likelihood</w:t>
      </w:r>
      <w:r w:rsidRPr="00590C41">
        <w:rPr>
          <w:rFonts w:eastAsia="Calibri"/>
          <w:u w:val="single"/>
        </w:rPr>
        <w:t xml:space="preserve"> that we eventually </w:t>
      </w:r>
      <w:r w:rsidRPr="00590C41">
        <w:rPr>
          <w:rFonts w:eastAsia="Calibri"/>
          <w:b/>
          <w:iCs/>
          <w:u w:val="single"/>
        </w:rPr>
        <w:t>exceed 3.2 °C</w:t>
      </w:r>
      <w:r w:rsidRPr="00590C41">
        <w:rPr>
          <w:rFonts w:eastAsia="Calibri"/>
          <w:u w:val="single"/>
        </w:rPr>
        <w:t xml:space="preserve"> </w:t>
      </w:r>
      <w:r w:rsidRPr="00590C41">
        <w:rPr>
          <w:rFonts w:eastAsia="Calibri"/>
          <w:sz w:val="16"/>
        </w:rPr>
        <w:t>if we follow what we now believe to be a 2.5 °C pathway.</w:t>
      </w:r>
    </w:p>
    <w:p w14:paraId="262A8649" w14:textId="77777777" w:rsidR="00590C41" w:rsidRPr="00944409" w:rsidRDefault="00590C41" w:rsidP="00590C41">
      <w:pPr>
        <w:rPr>
          <w:rFonts w:eastAsia="Calibri"/>
          <w:sz w:val="16"/>
        </w:rPr>
      </w:pPr>
      <w:r w:rsidRPr="00590C41">
        <w:rPr>
          <w:rFonts w:eastAsia="Calibri"/>
          <w:u w:val="single"/>
        </w:rPr>
        <w:t xml:space="preserve">The </w:t>
      </w:r>
      <w:r w:rsidRPr="00590C41">
        <w:rPr>
          <w:rFonts w:eastAsia="Calibri"/>
          <w:b/>
          <w:iCs/>
          <w:u w:val="single"/>
        </w:rPr>
        <w:t>very unlikely</w:t>
      </w:r>
      <w:r w:rsidRPr="00590C41">
        <w:rPr>
          <w:rFonts w:eastAsia="Calibri"/>
          <w:u w:val="single"/>
        </w:rPr>
        <w:t xml:space="preserve"> scenario of unexpectedly </w:t>
      </w:r>
      <w:r w:rsidRPr="00590C41">
        <w:rPr>
          <w:rFonts w:eastAsia="Calibri"/>
          <w:b/>
          <w:iCs/>
          <w:u w:val="single"/>
        </w:rPr>
        <w:t>high</w:t>
      </w:r>
      <w:r w:rsidRPr="00590C41">
        <w:rPr>
          <w:rFonts w:eastAsia="Calibri"/>
          <w:u w:val="single"/>
        </w:rPr>
        <w:t xml:space="preserve"> climate </w:t>
      </w:r>
      <w:r w:rsidRPr="00590C41">
        <w:rPr>
          <w:rFonts w:eastAsia="Calibri"/>
          <w:b/>
          <w:iCs/>
          <w:u w:val="single"/>
        </w:rPr>
        <w:t>sensitivity</w:t>
      </w:r>
      <w:r w:rsidRPr="00590C41">
        <w:rPr>
          <w:rFonts w:eastAsia="Calibri"/>
          <w:sz w:val="16"/>
        </w:rPr>
        <w:t xml:space="preserve"> and negative surprises from tipping point cascades </w:t>
      </w:r>
      <w:r w:rsidRPr="00590C41">
        <w:rPr>
          <w:rFonts w:eastAsia="Calibri"/>
          <w:b/>
          <w:iCs/>
          <w:u w:val="single"/>
        </w:rPr>
        <w:t>cannot</w:t>
      </w:r>
      <w:r w:rsidRPr="00590C41">
        <w:rPr>
          <w:rFonts w:eastAsia="Calibri"/>
          <w:u w:val="single"/>
        </w:rPr>
        <w:t xml:space="preserve"> be ignored</w:t>
      </w:r>
      <w:r w:rsidRPr="00590C41">
        <w:rPr>
          <w:rFonts w:eastAsia="Calibri"/>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486E59CA" w14:textId="77777777" w:rsidR="00590C41" w:rsidRPr="00944409" w:rsidRDefault="00590C41" w:rsidP="00590C41">
      <w:pPr>
        <w:rPr>
          <w:rFonts w:eastAsia="Calibri"/>
          <w:sz w:val="16"/>
        </w:rPr>
      </w:pPr>
      <w:r w:rsidRPr="00944409">
        <w:rPr>
          <w:rFonts w:eastAsia="Calibri"/>
          <w:sz w:val="16"/>
        </w:rPr>
        <w:t xml:space="preserve">Accordingly, the primary question is </w:t>
      </w:r>
      <w:r w:rsidRPr="00944409">
        <w:rPr>
          <w:rFonts w:eastAsia="Calibri"/>
          <w:u w:val="single"/>
        </w:rPr>
        <w:t xml:space="preserve">whether we can </w:t>
      </w:r>
      <w:r w:rsidRPr="00944409">
        <w:rPr>
          <w:rFonts w:eastAsia="Calibri"/>
          <w:b/>
          <w:iCs/>
          <w:u w:val="single"/>
        </w:rPr>
        <w:t>live comfortably</w:t>
      </w:r>
      <w:r w:rsidRPr="00944409">
        <w:rPr>
          <w:rFonts w:eastAsia="Calibri"/>
          <w:u w:val="single"/>
        </w:rPr>
        <w:t xml:space="preserve"> with </w:t>
      </w:r>
      <w:r w:rsidRPr="00944409">
        <w:rPr>
          <w:rFonts w:eastAsia="Calibri"/>
          <w:b/>
          <w:iCs/>
          <w:u w:val="single"/>
        </w:rPr>
        <w:t>2–3 °C</w:t>
      </w:r>
      <w:r w:rsidRPr="00944409">
        <w:rPr>
          <w:rFonts w:eastAsia="Calibri"/>
          <w:sz w:val="16"/>
        </w:rPr>
        <w:t xml:space="preserve"> of global temperature rise. The new version of Six Degrees has </w:t>
      </w:r>
      <w:r w:rsidRPr="00944409">
        <w:rPr>
          <w:rFonts w:eastAsia="Calibri"/>
          <w:u w:val="single"/>
        </w:rPr>
        <w:t xml:space="preserve">convinced me that </w:t>
      </w:r>
      <w:r w:rsidRPr="00944409">
        <w:rPr>
          <w:rFonts w:eastAsia="Calibri"/>
          <w:b/>
          <w:iCs/>
          <w:u w:val="single"/>
        </w:rPr>
        <w:t>we certainly can</w:t>
      </w:r>
      <w:r w:rsidRPr="00944409">
        <w:rPr>
          <w:rFonts w:eastAsia="Calibri"/>
          <w:sz w:val="16"/>
        </w:rPr>
        <w:t>.</w:t>
      </w:r>
    </w:p>
    <w:p w14:paraId="4C7767DC" w14:textId="77777777" w:rsidR="00590C41" w:rsidRPr="00944409" w:rsidRDefault="00590C41" w:rsidP="00590C41">
      <w:pPr>
        <w:rPr>
          <w:rFonts w:eastAsia="Calibri"/>
          <w:sz w:val="16"/>
        </w:rPr>
      </w:pPr>
      <w:r w:rsidRPr="00944409">
        <w:rPr>
          <w:rFonts w:eastAsia="Calibri"/>
          <w:sz w:val="16"/>
        </w:rPr>
        <w:t>Life in a 2–3 °C Warmer World</w:t>
      </w:r>
    </w:p>
    <w:p w14:paraId="1BD835B8" w14:textId="77777777" w:rsidR="00590C41" w:rsidRPr="00944409" w:rsidRDefault="00590C41" w:rsidP="00590C41">
      <w:pPr>
        <w:rPr>
          <w:rFonts w:eastAsia="Calibri"/>
          <w:sz w:val="16"/>
        </w:rPr>
      </w:pPr>
      <w:r w:rsidRPr="00944409">
        <w:rPr>
          <w:rFonts w:eastAsia="Calibri"/>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5091A2AB" w14:textId="77777777" w:rsidR="00590C41" w:rsidRPr="00944409" w:rsidRDefault="00590C41" w:rsidP="00590C41">
      <w:pPr>
        <w:rPr>
          <w:rFonts w:eastAsia="Calibri"/>
          <w:sz w:val="16"/>
        </w:rPr>
      </w:pPr>
      <w:r w:rsidRPr="00944409">
        <w:rPr>
          <w:rFonts w:eastAsia="Calibri"/>
          <w:sz w:val="16"/>
        </w:rPr>
        <w:t>Sea level rise</w:t>
      </w:r>
    </w:p>
    <w:p w14:paraId="7E1A5741" w14:textId="77777777" w:rsidR="00590C41" w:rsidRPr="00944409" w:rsidRDefault="00590C41" w:rsidP="00590C41">
      <w:pPr>
        <w:rPr>
          <w:rFonts w:eastAsia="Calibri"/>
          <w:sz w:val="16"/>
        </w:rPr>
      </w:pPr>
      <w:r w:rsidRPr="00944409">
        <w:rPr>
          <w:rFonts w:eastAsia="Calibri"/>
          <w:sz w:val="16"/>
        </w:rPr>
        <w:t xml:space="preserve">Next to extreme weather, </w:t>
      </w:r>
      <w:r w:rsidRPr="00944409">
        <w:rPr>
          <w:rFonts w:eastAsia="Calibri"/>
          <w:b/>
          <w:iCs/>
          <w:u w:val="single"/>
        </w:rPr>
        <w:t>rising oceans</w:t>
      </w:r>
      <w:r w:rsidRPr="00944409">
        <w:rPr>
          <w:rFonts w:eastAsia="Calibri"/>
          <w:u w:val="single"/>
        </w:rPr>
        <w:t xml:space="preserve"> are probably the </w:t>
      </w:r>
      <w:r w:rsidRPr="00944409">
        <w:rPr>
          <w:rFonts w:eastAsia="Calibri"/>
          <w:b/>
          <w:iCs/>
          <w:u w:val="single"/>
        </w:rPr>
        <w:t>most recognized</w:t>
      </w:r>
      <w:r w:rsidRPr="00944409">
        <w:rPr>
          <w:rFonts w:eastAsia="Calibri"/>
          <w:u w:val="single"/>
        </w:rPr>
        <w:t xml:space="preserve"> symbol</w:t>
      </w:r>
      <w:r w:rsidRPr="00944409">
        <w:rPr>
          <w:rFonts w:eastAsia="Calibri"/>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53925059" w14:textId="77777777" w:rsidR="00590C41" w:rsidRPr="00944409" w:rsidRDefault="00590C41" w:rsidP="00590C41">
      <w:pPr>
        <w:rPr>
          <w:rFonts w:eastAsia="Calibri"/>
          <w:sz w:val="16"/>
        </w:rPr>
      </w:pPr>
      <w:r w:rsidRPr="00944409">
        <w:rPr>
          <w:rFonts w:eastAsia="Calibri"/>
          <w:sz w:val="16"/>
        </w:rPr>
        <w:t xml:space="preserve">In the long run, </w:t>
      </w:r>
      <w:r w:rsidRPr="00944409">
        <w:rPr>
          <w:rFonts w:eastAsia="Calibri"/>
          <w:b/>
          <w:iCs/>
          <w:u w:val="single"/>
        </w:rPr>
        <w:t>3 °C</w:t>
      </w:r>
      <w:r w:rsidRPr="00944409">
        <w:rPr>
          <w:rFonts w:eastAsia="Calibri"/>
          <w:u w:val="single"/>
        </w:rPr>
        <w:t xml:space="preserve"> of warming could lead to about </w:t>
      </w:r>
      <w:r w:rsidRPr="00944409">
        <w:rPr>
          <w:rFonts w:eastAsia="Calibri"/>
          <w:b/>
          <w:iCs/>
          <w:u w:val="single"/>
        </w:rPr>
        <w:t>10 m</w:t>
      </w:r>
      <w:r w:rsidRPr="00944409">
        <w:rPr>
          <w:rFonts w:eastAsia="Calibri"/>
          <w:u w:val="single"/>
        </w:rPr>
        <w:t xml:space="preserve"> of </w:t>
      </w:r>
      <w:r w:rsidRPr="00944409">
        <w:rPr>
          <w:rFonts w:eastAsia="Calibri"/>
          <w:b/>
          <w:iCs/>
          <w:u w:val="single"/>
        </w:rPr>
        <w:t>sea level rise</w:t>
      </w:r>
      <w:r w:rsidRPr="00944409">
        <w:rPr>
          <w:rFonts w:eastAsia="Calibri"/>
          <w:sz w:val="16"/>
        </w:rPr>
        <w:t xml:space="preserve">, driven largely by the melting of the Greenland and West Antarctic ice sheets. As shown below, 10 m of sea level rise will only </w:t>
      </w:r>
      <w:r w:rsidRPr="00944409">
        <w:rPr>
          <w:rFonts w:eastAsia="Calibri"/>
          <w:u w:val="single"/>
        </w:rPr>
        <w:t xml:space="preserve">consume a </w:t>
      </w:r>
      <w:r w:rsidRPr="00944409">
        <w:rPr>
          <w:rFonts w:eastAsia="Calibri"/>
          <w:b/>
          <w:iCs/>
          <w:u w:val="single"/>
        </w:rPr>
        <w:t>small fraction</w:t>
      </w:r>
      <w:r w:rsidRPr="00944409">
        <w:rPr>
          <w:rFonts w:eastAsia="Calibri"/>
          <w:u w:val="single"/>
        </w:rPr>
        <w:t xml:space="preserve"> of available land</w:t>
      </w:r>
      <w:r w:rsidRPr="00944409">
        <w:rPr>
          <w:rFonts w:eastAsia="Calibri"/>
          <w:sz w:val="16"/>
        </w:rPr>
        <w:t>. However, if the change happens rapidly, it would have a very large impact because so many people live near the ocean.</w:t>
      </w:r>
    </w:p>
    <w:p w14:paraId="2F214A36" w14:textId="77777777" w:rsidR="00590C41" w:rsidRPr="00944409" w:rsidRDefault="00590C41" w:rsidP="00590C41">
      <w:pPr>
        <w:rPr>
          <w:rFonts w:eastAsia="Calibri"/>
          <w:sz w:val="16"/>
        </w:rPr>
      </w:pPr>
      <w:r w:rsidRPr="00944409">
        <w:rPr>
          <w:rFonts w:eastAsia="Calibri"/>
          <w:sz w:val="16"/>
        </w:rPr>
        <w:t>Images showing the effect of 10 m of sea level rise on the coast of South East Asia | Climate Central</w:t>
      </w:r>
    </w:p>
    <w:p w14:paraId="2B28D854" w14:textId="77777777" w:rsidR="00590C41" w:rsidRPr="00944409" w:rsidRDefault="00590C41" w:rsidP="00590C41">
      <w:pPr>
        <w:rPr>
          <w:rFonts w:eastAsia="Calibri"/>
          <w:sz w:val="16"/>
        </w:rPr>
      </w:pPr>
      <w:r w:rsidRPr="00944409">
        <w:rPr>
          <w:rFonts w:eastAsia="Calibri"/>
          <w:u w:val="single"/>
        </w:rPr>
        <w:t xml:space="preserve">Luckily, </w:t>
      </w:r>
      <w:r w:rsidRPr="00944409">
        <w:rPr>
          <w:rFonts w:eastAsia="Calibri"/>
          <w:b/>
          <w:iCs/>
          <w:highlight w:val="green"/>
          <w:u w:val="single"/>
        </w:rPr>
        <w:t>sea level rise</w:t>
      </w:r>
      <w:r w:rsidRPr="00944409">
        <w:rPr>
          <w:rFonts w:eastAsia="Calibri"/>
          <w:u w:val="single"/>
        </w:rPr>
        <w:t xml:space="preserve"> is a </w:t>
      </w:r>
      <w:r w:rsidRPr="00944409">
        <w:rPr>
          <w:rFonts w:eastAsia="Calibri"/>
          <w:b/>
          <w:iCs/>
          <w:highlight w:val="green"/>
          <w:u w:val="single"/>
        </w:rPr>
        <w:t>very slow</w:t>
      </w:r>
      <w:r w:rsidRPr="00944409">
        <w:rPr>
          <w:rFonts w:eastAsia="Calibri"/>
          <w:u w:val="single"/>
        </w:rPr>
        <w:t xml:space="preserve"> process</w:t>
      </w:r>
      <w:r w:rsidRPr="00944409">
        <w:rPr>
          <w:rFonts w:eastAsia="Calibri"/>
          <w:sz w:val="16"/>
        </w:rPr>
        <w:t xml:space="preserve">. As the IPCC shows below, a 3 °C scenario (SSP2) </w:t>
      </w:r>
      <w:r w:rsidRPr="00944409">
        <w:rPr>
          <w:rFonts w:eastAsia="Calibri"/>
          <w:u w:val="single"/>
        </w:rPr>
        <w:t xml:space="preserve">needs about </w:t>
      </w:r>
      <w:r w:rsidRPr="00944409">
        <w:rPr>
          <w:rFonts w:eastAsia="Calibri"/>
          <w:b/>
          <w:iCs/>
          <w:highlight w:val="green"/>
          <w:u w:val="single"/>
        </w:rPr>
        <w:t>140 years</w:t>
      </w:r>
      <w:r w:rsidRPr="00944409">
        <w:rPr>
          <w:rFonts w:eastAsia="Calibri"/>
          <w:highlight w:val="green"/>
          <w:u w:val="single"/>
        </w:rPr>
        <w:t xml:space="preserve"> for </w:t>
      </w:r>
      <w:r w:rsidRPr="00944409">
        <w:rPr>
          <w:rFonts w:eastAsia="Calibri"/>
          <w:b/>
          <w:iCs/>
          <w:highlight w:val="green"/>
          <w:u w:val="single"/>
        </w:rPr>
        <w:t>every meter</w:t>
      </w:r>
      <w:r w:rsidRPr="00944409">
        <w:rPr>
          <w:rFonts w:eastAsia="Calibri"/>
          <w:u w:val="single"/>
        </w:rPr>
        <w:t xml:space="preserve"> of rising oceans</w:t>
      </w:r>
      <w:r w:rsidRPr="00944409">
        <w:rPr>
          <w:rFonts w:eastAsia="Calibri"/>
          <w:sz w:val="16"/>
        </w:rPr>
        <w:t xml:space="preserve">. Surely, </w:t>
      </w:r>
      <w:r w:rsidRPr="00944409">
        <w:rPr>
          <w:rFonts w:eastAsia="Calibri"/>
          <w:highlight w:val="green"/>
          <w:u w:val="single"/>
        </w:rPr>
        <w:t xml:space="preserve">we can </w:t>
      </w:r>
      <w:r w:rsidRPr="00944409">
        <w:rPr>
          <w:rFonts w:eastAsia="Calibri"/>
          <w:b/>
          <w:iCs/>
          <w:highlight w:val="green"/>
          <w:u w:val="single"/>
        </w:rPr>
        <w:t>adapt</w:t>
      </w:r>
      <w:r w:rsidRPr="00944409">
        <w:rPr>
          <w:rFonts w:eastAsia="Calibri"/>
          <w:u w:val="single"/>
        </w:rPr>
        <w:t xml:space="preserve"> to oceans rising </w:t>
      </w:r>
      <w:r w:rsidRPr="00944409">
        <w:rPr>
          <w:rFonts w:eastAsia="Calibri"/>
          <w:b/>
          <w:iCs/>
          <w:u w:val="single"/>
        </w:rPr>
        <w:t>less than 1 cm</w:t>
      </w:r>
      <w:r w:rsidRPr="00944409">
        <w:rPr>
          <w:rFonts w:eastAsia="Calibri"/>
          <w:sz w:val="16"/>
        </w:rPr>
        <w:t xml:space="preserve"> per year.</w:t>
      </w:r>
    </w:p>
    <w:p w14:paraId="58FFD8C5" w14:textId="77777777" w:rsidR="00590C41" w:rsidRPr="00944409" w:rsidRDefault="00590C41" w:rsidP="00590C41">
      <w:pPr>
        <w:rPr>
          <w:rFonts w:eastAsia="Calibri"/>
          <w:sz w:val="16"/>
        </w:rPr>
      </w:pPr>
      <w:r w:rsidRPr="00944409">
        <w:rPr>
          <w:rFonts w:eastAsia="Calibri"/>
          <w:sz w:val="16"/>
        </w:rPr>
        <w:t>A summary of sea level rise findings from the IPCC</w:t>
      </w:r>
    </w:p>
    <w:p w14:paraId="6A2BD7A1" w14:textId="77777777" w:rsidR="00590C41" w:rsidRPr="00944409" w:rsidRDefault="00590C41" w:rsidP="00590C41">
      <w:pPr>
        <w:rPr>
          <w:rFonts w:eastAsia="Calibri"/>
          <w:sz w:val="16"/>
        </w:rPr>
      </w:pPr>
      <w:r w:rsidRPr="00944409">
        <w:rPr>
          <w:rFonts w:eastAsia="Calibri"/>
          <w:sz w:val="16"/>
        </w:rPr>
        <w:t xml:space="preserve">There are </w:t>
      </w:r>
      <w:r w:rsidRPr="00944409">
        <w:rPr>
          <w:rFonts w:eastAsia="Calibri"/>
          <w:u w:val="single"/>
        </w:rPr>
        <w:t xml:space="preserve">two main </w:t>
      </w:r>
      <w:r w:rsidRPr="00944409">
        <w:rPr>
          <w:rFonts w:eastAsia="Calibri"/>
          <w:b/>
          <w:iCs/>
          <w:u w:val="single"/>
        </w:rPr>
        <w:t>adaptation</w:t>
      </w:r>
      <w:r w:rsidRPr="00944409">
        <w:rPr>
          <w:rFonts w:eastAsia="Calibri"/>
          <w:u w:val="single"/>
        </w:rPr>
        <w:t xml:space="preserve"> pathways: </w:t>
      </w:r>
      <w:r w:rsidRPr="00944409">
        <w:rPr>
          <w:rFonts w:eastAsia="Calibri"/>
          <w:b/>
          <w:iCs/>
          <w:u w:val="single"/>
        </w:rPr>
        <w:t>coastal protection</w:t>
      </w:r>
      <w:r w:rsidRPr="00944409">
        <w:rPr>
          <w:rFonts w:eastAsia="Calibri"/>
          <w:u w:val="single"/>
        </w:rPr>
        <w:t xml:space="preserve"> and </w:t>
      </w:r>
      <w:r w:rsidRPr="00944409">
        <w:rPr>
          <w:rFonts w:eastAsia="Calibri"/>
          <w:b/>
          <w:iCs/>
          <w:u w:val="single"/>
        </w:rPr>
        <w:t>gradual retreat</w:t>
      </w:r>
      <w:r w:rsidRPr="00944409">
        <w:rPr>
          <w:rFonts w:eastAsia="Calibri"/>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944409">
        <w:rPr>
          <w:rFonts w:eastAsia="Calibri"/>
          <w:u w:val="single"/>
        </w:rPr>
        <w:t xml:space="preserve">we can </w:t>
      </w:r>
      <w:r w:rsidRPr="00944409">
        <w:rPr>
          <w:rFonts w:eastAsia="Calibri"/>
          <w:b/>
          <w:iCs/>
          <w:u w:val="single"/>
        </w:rPr>
        <w:t>manage</w:t>
      </w:r>
      <w:r w:rsidRPr="00944409">
        <w:rPr>
          <w:rFonts w:eastAsia="Calibri"/>
          <w:u w:val="single"/>
        </w:rPr>
        <w:t xml:space="preserve"> this risk</w:t>
      </w:r>
      <w:r w:rsidRPr="00944409">
        <w:rPr>
          <w:rFonts w:eastAsia="Calibri"/>
          <w:sz w:val="16"/>
        </w:rPr>
        <w:t>.</w:t>
      </w:r>
    </w:p>
    <w:p w14:paraId="2EFC2211" w14:textId="77777777" w:rsidR="00590C41" w:rsidRPr="00944409" w:rsidRDefault="00590C41" w:rsidP="00590C41">
      <w:pPr>
        <w:rPr>
          <w:rFonts w:eastAsia="Calibri"/>
          <w:sz w:val="16"/>
        </w:rPr>
      </w:pPr>
      <w:r w:rsidRPr="00944409">
        <w:rPr>
          <w:rFonts w:eastAsia="Calibri"/>
          <w:sz w:val="16"/>
        </w:rPr>
        <w:t xml:space="preserve">If the amount of valuable land protected by dykes is insufficient, a gradual retreat presents a simple and low-cost alternative. The </w:t>
      </w:r>
      <w:r w:rsidRPr="00944409">
        <w:rPr>
          <w:rFonts w:eastAsia="Calibri"/>
          <w:b/>
          <w:iCs/>
          <w:highlight w:val="green"/>
          <w:u w:val="single"/>
        </w:rPr>
        <w:t>timescales</w:t>
      </w:r>
      <w:r w:rsidRPr="00944409">
        <w:rPr>
          <w:rFonts w:eastAsia="Calibri"/>
          <w:u w:val="single"/>
        </w:rPr>
        <w:t xml:space="preserve"> involved in </w:t>
      </w:r>
      <w:r w:rsidRPr="00944409">
        <w:rPr>
          <w:rFonts w:eastAsia="Calibri"/>
          <w:b/>
          <w:iCs/>
          <w:u w:val="single"/>
        </w:rPr>
        <w:t>sea level rise</w:t>
      </w:r>
      <w:r w:rsidRPr="00944409">
        <w:rPr>
          <w:rFonts w:eastAsia="Calibri"/>
          <w:u w:val="single"/>
        </w:rPr>
        <w:t xml:space="preserve"> are </w:t>
      </w:r>
      <w:r w:rsidRPr="00944409">
        <w:rPr>
          <w:rFonts w:eastAsia="Calibri"/>
          <w:highlight w:val="green"/>
          <w:u w:val="single"/>
        </w:rPr>
        <w:t>so long</w:t>
      </w:r>
      <w:r w:rsidRPr="00944409">
        <w:rPr>
          <w:rFonts w:eastAsia="Calibri"/>
          <w:u w:val="single"/>
        </w:rPr>
        <w:t xml:space="preserve"> that </w:t>
      </w:r>
      <w:r w:rsidRPr="00944409">
        <w:rPr>
          <w:rFonts w:eastAsia="Calibri"/>
          <w:highlight w:val="green"/>
          <w:u w:val="single"/>
        </w:rPr>
        <w:t xml:space="preserve">they </w:t>
      </w:r>
      <w:r w:rsidRPr="00944409">
        <w:rPr>
          <w:rFonts w:eastAsia="Calibri"/>
          <w:b/>
          <w:iCs/>
          <w:highlight w:val="green"/>
          <w:u w:val="single"/>
        </w:rPr>
        <w:t>match</w:t>
      </w:r>
      <w:r w:rsidRPr="00944409">
        <w:rPr>
          <w:rFonts w:eastAsia="Calibri"/>
          <w:u w:val="single"/>
        </w:rPr>
        <w:t xml:space="preserve"> reasonably well with </w:t>
      </w:r>
      <w:r w:rsidRPr="00944409">
        <w:rPr>
          <w:rFonts w:eastAsia="Calibri"/>
          <w:b/>
          <w:iCs/>
          <w:highlight w:val="green"/>
          <w:u w:val="single"/>
        </w:rPr>
        <w:t>building infra</w:t>
      </w:r>
      <w:r w:rsidRPr="00944409">
        <w:rPr>
          <w:rFonts w:eastAsia="Calibri"/>
          <w:u w:val="single"/>
        </w:rPr>
        <w:t>structure lifetimes</w:t>
      </w:r>
      <w:r w:rsidRPr="00944409">
        <w:rPr>
          <w:rFonts w:eastAsia="Calibri"/>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19B3B334" w14:textId="77777777" w:rsidR="00590C41" w:rsidRPr="00944409" w:rsidRDefault="00590C41" w:rsidP="00590C41">
      <w:pPr>
        <w:rPr>
          <w:rFonts w:eastAsia="Calibri"/>
          <w:sz w:val="16"/>
        </w:rPr>
      </w:pPr>
      <w:r w:rsidRPr="00944409">
        <w:rPr>
          <w:rFonts w:eastAsia="Calibri"/>
          <w:sz w:val="16"/>
        </w:rPr>
        <w:t xml:space="preserve">Yes, there are some </w:t>
      </w:r>
      <w:r w:rsidRPr="00944409">
        <w:rPr>
          <w:rFonts w:eastAsia="Calibri"/>
          <w:b/>
          <w:iCs/>
          <w:highlight w:val="green"/>
          <w:u w:val="single"/>
        </w:rPr>
        <w:t>outlier</w:t>
      </w:r>
      <w:r w:rsidRPr="00944409">
        <w:rPr>
          <w:rFonts w:eastAsia="Calibri"/>
          <w:u w:val="single"/>
        </w:rPr>
        <w:t xml:space="preserve"> assessments projecting </w:t>
      </w:r>
      <w:r w:rsidRPr="00944409">
        <w:rPr>
          <w:rFonts w:eastAsia="Calibri"/>
          <w:b/>
          <w:iCs/>
          <w:u w:val="single"/>
        </w:rPr>
        <w:t>rapid rises</w:t>
      </w:r>
      <w:r w:rsidRPr="00944409">
        <w:rPr>
          <w:rFonts w:eastAsia="Calibri"/>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944409">
        <w:rPr>
          <w:rFonts w:eastAsia="Calibri"/>
          <w:u w:val="single"/>
        </w:rPr>
        <w:t xml:space="preserve">But these </w:t>
      </w:r>
      <w:r w:rsidRPr="00944409">
        <w:rPr>
          <w:rFonts w:eastAsia="Calibri"/>
          <w:highlight w:val="green"/>
          <w:u w:val="single"/>
        </w:rPr>
        <w:t xml:space="preserve">are </w:t>
      </w:r>
      <w:r w:rsidRPr="00944409">
        <w:rPr>
          <w:rFonts w:eastAsia="Calibri"/>
          <w:b/>
          <w:iCs/>
          <w:highlight w:val="green"/>
          <w:u w:val="single"/>
        </w:rPr>
        <w:t>low-likelihood</w:t>
      </w:r>
      <w:r w:rsidRPr="00944409">
        <w:rPr>
          <w:rFonts w:eastAsia="Calibri"/>
          <w:u w:val="single"/>
        </w:rPr>
        <w:t xml:space="preserve"> cases, even on the </w:t>
      </w:r>
      <w:r w:rsidRPr="00944409">
        <w:rPr>
          <w:rFonts w:eastAsia="Calibri"/>
          <w:b/>
          <w:iCs/>
          <w:u w:val="single"/>
        </w:rPr>
        <w:t>crazy emissions</w:t>
      </w:r>
      <w:r w:rsidRPr="00944409">
        <w:rPr>
          <w:rFonts w:eastAsia="Calibri"/>
          <w:u w:val="single"/>
        </w:rPr>
        <w:t xml:space="preserve"> pathway</w:t>
      </w:r>
      <w:r w:rsidRPr="00944409">
        <w:rPr>
          <w:rFonts w:eastAsia="Calibri"/>
          <w:sz w:val="16"/>
        </w:rPr>
        <w:t xml:space="preserve"> of the SSP5–8.5 scenario, so </w:t>
      </w:r>
      <w:r w:rsidRPr="00944409">
        <w:rPr>
          <w:rFonts w:eastAsia="Calibri"/>
          <w:u w:val="single"/>
        </w:rPr>
        <w:t xml:space="preserve">they certainly </w:t>
      </w:r>
      <w:r w:rsidRPr="00944409">
        <w:rPr>
          <w:rFonts w:eastAsia="Calibri"/>
          <w:highlight w:val="green"/>
          <w:u w:val="single"/>
        </w:rPr>
        <w:t xml:space="preserve">do </w:t>
      </w:r>
      <w:r w:rsidRPr="00944409">
        <w:rPr>
          <w:rFonts w:eastAsia="Calibri"/>
          <w:b/>
          <w:iCs/>
          <w:highlight w:val="green"/>
          <w:u w:val="single"/>
        </w:rPr>
        <w:t>not justify</w:t>
      </w:r>
      <w:r w:rsidRPr="00944409">
        <w:rPr>
          <w:rFonts w:eastAsia="Calibri"/>
          <w:u w:val="single"/>
        </w:rPr>
        <w:t xml:space="preserve"> the enormous costs of </w:t>
      </w:r>
      <w:r w:rsidRPr="00944409">
        <w:rPr>
          <w:rFonts w:eastAsia="Calibri"/>
          <w:b/>
          <w:iCs/>
          <w:highlight w:val="green"/>
          <w:u w:val="single"/>
        </w:rPr>
        <w:t>desperate climate</w:t>
      </w:r>
      <w:r w:rsidRPr="00944409">
        <w:rPr>
          <w:rFonts w:eastAsia="Calibri"/>
          <w:u w:val="single"/>
        </w:rPr>
        <w:t xml:space="preserve"> action.</w:t>
      </w:r>
    </w:p>
    <w:p w14:paraId="1DEEA13E" w14:textId="77777777" w:rsidR="00590C41" w:rsidRPr="00590C41" w:rsidRDefault="00590C41" w:rsidP="00590C41">
      <w:pPr>
        <w:rPr>
          <w:rFonts w:eastAsia="Calibri"/>
          <w:sz w:val="16"/>
        </w:rPr>
      </w:pPr>
      <w:r w:rsidRPr="00590C41">
        <w:rPr>
          <w:rFonts w:eastAsia="Calibri"/>
          <w:sz w:val="16"/>
        </w:rPr>
        <w:t>Water cycles</w:t>
      </w:r>
    </w:p>
    <w:p w14:paraId="66AC88B6" w14:textId="77777777" w:rsidR="00590C41" w:rsidRPr="00590C41" w:rsidRDefault="00590C41" w:rsidP="00590C41">
      <w:pPr>
        <w:rPr>
          <w:rFonts w:eastAsia="Calibri"/>
          <w:sz w:val="16"/>
        </w:rPr>
      </w:pPr>
      <w:r w:rsidRPr="00590C41">
        <w:rPr>
          <w:rFonts w:eastAsia="Calibri"/>
          <w:sz w:val="16"/>
        </w:rPr>
        <w:t xml:space="preserve">Since hotter air can hold more water, a </w:t>
      </w:r>
      <w:r w:rsidRPr="00590C41">
        <w:rPr>
          <w:rFonts w:eastAsia="Calibri"/>
          <w:u w:val="single"/>
        </w:rPr>
        <w:t xml:space="preserve">warmer planet intensifies </w:t>
      </w:r>
      <w:r w:rsidRPr="00590C41">
        <w:rPr>
          <w:rFonts w:eastAsia="Calibri"/>
          <w:b/>
          <w:iCs/>
          <w:u w:val="single"/>
        </w:rPr>
        <w:t>hydro</w:t>
      </w:r>
      <w:r w:rsidRPr="00590C41">
        <w:rPr>
          <w:rFonts w:eastAsia="Calibri"/>
          <w:u w:val="single"/>
        </w:rPr>
        <w:t xml:space="preserve">logical </w:t>
      </w:r>
      <w:r w:rsidRPr="00590C41">
        <w:rPr>
          <w:rFonts w:eastAsia="Calibri"/>
          <w:b/>
          <w:iCs/>
          <w:u w:val="single"/>
        </w:rPr>
        <w:t>cycles</w:t>
      </w:r>
      <w:r w:rsidRPr="00590C41">
        <w:rPr>
          <w:rFonts w:eastAsia="Calibri"/>
          <w:sz w:val="16"/>
        </w:rPr>
        <w:t xml:space="preserve">, driving changes in precipitation patterns. This will </w:t>
      </w:r>
      <w:r w:rsidRPr="00590C41">
        <w:rPr>
          <w:rFonts w:eastAsia="Calibri"/>
          <w:b/>
          <w:iCs/>
          <w:u w:val="single"/>
        </w:rPr>
        <w:t>benefit some</w:t>
      </w:r>
      <w:r w:rsidRPr="00590C41">
        <w:rPr>
          <w:rFonts w:eastAsia="Calibri"/>
          <w:u w:val="single"/>
        </w:rPr>
        <w:t xml:space="preserve"> regions and hurt others</w:t>
      </w:r>
      <w:r w:rsidRPr="00590C41">
        <w:rPr>
          <w:rFonts w:eastAsia="Calibri"/>
          <w:sz w:val="16"/>
        </w:rPr>
        <w:t>, which can certainly be problematic if the change happens quickly.</w:t>
      </w:r>
    </w:p>
    <w:p w14:paraId="04058902" w14:textId="77777777" w:rsidR="00590C41" w:rsidRPr="00590C41" w:rsidRDefault="00590C41" w:rsidP="00590C41">
      <w:pPr>
        <w:rPr>
          <w:rFonts w:eastAsia="Calibri"/>
          <w:sz w:val="16"/>
        </w:rPr>
      </w:pPr>
      <w:r w:rsidRPr="00590C41">
        <w:rPr>
          <w:rFonts w:eastAsia="Calibri"/>
          <w:sz w:val="16"/>
        </w:rPr>
        <w:t>South Europe may experience the greatest drought shock, with most other regions projected to experience greater drought already being dry, sparsely populated, and adapted for such a climate.</w:t>
      </w:r>
    </w:p>
    <w:p w14:paraId="6365D1DD" w14:textId="77777777" w:rsidR="00590C41" w:rsidRPr="00590C41" w:rsidRDefault="00590C41" w:rsidP="00590C41">
      <w:pPr>
        <w:rPr>
          <w:rFonts w:eastAsia="Calibri"/>
          <w:sz w:val="16"/>
        </w:rPr>
      </w:pPr>
      <w:r w:rsidRPr="00590C41">
        <w:rPr>
          <w:rFonts w:eastAsia="Calibri"/>
          <w:sz w:val="16"/>
        </w:rPr>
        <w:t>The change in consecutive dry days in a 3 °C scenario from the IPCC Interactive Atlas</w:t>
      </w:r>
    </w:p>
    <w:p w14:paraId="5430F7B5" w14:textId="77777777" w:rsidR="00590C41" w:rsidRPr="00590C41" w:rsidRDefault="00590C41" w:rsidP="00590C41">
      <w:pPr>
        <w:rPr>
          <w:rFonts w:eastAsia="Calibri"/>
          <w:sz w:val="16"/>
        </w:rPr>
      </w:pPr>
      <w:r w:rsidRPr="00590C41">
        <w:rPr>
          <w:rFonts w:eastAsia="Calibri"/>
          <w:sz w:val="16"/>
        </w:rPr>
        <w:t>On the flip side, flood risk will increase in the monsoon region, with each degree of temperature rise causing about 10% greater rainfall intensity.</w:t>
      </w:r>
    </w:p>
    <w:p w14:paraId="759BAE39" w14:textId="77777777" w:rsidR="00590C41" w:rsidRPr="00590C41" w:rsidRDefault="00590C41" w:rsidP="00590C41">
      <w:pPr>
        <w:rPr>
          <w:rFonts w:eastAsia="Calibri"/>
          <w:sz w:val="16"/>
        </w:rPr>
      </w:pPr>
      <w:r w:rsidRPr="00590C41">
        <w:rPr>
          <w:rFonts w:eastAsia="Calibri"/>
          <w:sz w:val="16"/>
        </w:rPr>
        <w:t>The change in maximum 5-day precipitation in a 3 °C scenario from the IPCC Interactive Atlas</w:t>
      </w:r>
    </w:p>
    <w:p w14:paraId="7077A7E1" w14:textId="77777777" w:rsidR="00590C41" w:rsidRPr="00590C41" w:rsidRDefault="00590C41" w:rsidP="00590C41">
      <w:pPr>
        <w:rPr>
          <w:rFonts w:eastAsia="Calibri"/>
          <w:sz w:val="16"/>
        </w:rPr>
      </w:pPr>
      <w:r w:rsidRPr="00590C41">
        <w:rPr>
          <w:rFonts w:eastAsia="Calibri"/>
          <w:sz w:val="16"/>
        </w:rPr>
        <w:t xml:space="preserve">The projected </w:t>
      </w:r>
      <w:r w:rsidRPr="00590C41">
        <w:rPr>
          <w:rFonts w:eastAsia="Calibri"/>
          <w:u w:val="single"/>
        </w:rPr>
        <w:t xml:space="preserve">changes in </w:t>
      </w:r>
      <w:r w:rsidRPr="00590C41">
        <w:rPr>
          <w:rFonts w:eastAsia="Calibri"/>
          <w:b/>
          <w:iCs/>
          <w:u w:val="single"/>
        </w:rPr>
        <w:t>precipitation</w:t>
      </w:r>
      <w:r w:rsidRPr="00590C41">
        <w:rPr>
          <w:rFonts w:eastAsia="Calibri"/>
          <w:u w:val="single"/>
        </w:rPr>
        <w:t xml:space="preserve"> patterns are </w:t>
      </w:r>
      <w:r w:rsidRPr="00590C41">
        <w:rPr>
          <w:rFonts w:eastAsia="Calibri"/>
          <w:b/>
          <w:iCs/>
          <w:u w:val="single"/>
        </w:rPr>
        <w:t>quite mild</w:t>
      </w:r>
      <w:r w:rsidRPr="00590C41">
        <w:rPr>
          <w:rFonts w:eastAsia="Calibri"/>
          <w:u w:val="single"/>
        </w:rPr>
        <w:t xml:space="preserve"> in a </w:t>
      </w:r>
      <w:r w:rsidRPr="00590C41">
        <w:rPr>
          <w:rFonts w:eastAsia="Calibri"/>
          <w:b/>
          <w:iCs/>
          <w:u w:val="single"/>
        </w:rPr>
        <w:t>2–3 °C</w:t>
      </w:r>
      <w:r w:rsidRPr="00590C41">
        <w:rPr>
          <w:rFonts w:eastAsia="Calibri"/>
          <w:u w:val="single"/>
        </w:rPr>
        <w:t xml:space="preserve"> warmer world, and </w:t>
      </w:r>
      <w:r w:rsidRPr="00590C41">
        <w:rPr>
          <w:rFonts w:eastAsia="Calibri"/>
          <w:b/>
          <w:iCs/>
          <w:u w:val="single"/>
        </w:rPr>
        <w:t>well-adapted</w:t>
      </w:r>
      <w:r w:rsidRPr="00590C41">
        <w:rPr>
          <w:rFonts w:eastAsia="Calibri"/>
          <w:u w:val="single"/>
        </w:rPr>
        <w:t xml:space="preserve"> societies can certainly still </w:t>
      </w:r>
      <w:r w:rsidRPr="00590C41">
        <w:rPr>
          <w:rFonts w:eastAsia="Calibri"/>
          <w:b/>
          <w:iCs/>
          <w:u w:val="single"/>
        </w:rPr>
        <w:t>thrive</w:t>
      </w:r>
      <w:r w:rsidRPr="00590C41">
        <w:rPr>
          <w:rFonts w:eastAsia="Calibri"/>
          <w:sz w:val="16"/>
        </w:rPr>
        <w:t xml:space="preserve"> throughout the world. However, if adaptation happens too slowly, impacts in regions like South Europe and South Asia can be quite disruptive.</w:t>
      </w:r>
    </w:p>
    <w:p w14:paraId="39706796" w14:textId="77777777" w:rsidR="00590C41" w:rsidRPr="00590C41" w:rsidRDefault="00590C41" w:rsidP="00590C41">
      <w:pPr>
        <w:rPr>
          <w:rFonts w:eastAsia="Calibri"/>
          <w:sz w:val="16"/>
        </w:rPr>
      </w:pPr>
      <w:r w:rsidRPr="00590C41">
        <w:rPr>
          <w:rFonts w:eastAsia="Calibri"/>
          <w:sz w:val="16"/>
        </w:rPr>
        <w:t xml:space="preserve">In this case, </w:t>
      </w:r>
      <w:r w:rsidRPr="00590C41">
        <w:rPr>
          <w:rFonts w:eastAsia="Calibri"/>
          <w:u w:val="single"/>
        </w:rPr>
        <w:t xml:space="preserve">the </w:t>
      </w:r>
      <w:r w:rsidRPr="00590C41">
        <w:rPr>
          <w:rFonts w:eastAsia="Calibri"/>
          <w:b/>
          <w:iCs/>
          <w:u w:val="single"/>
        </w:rPr>
        <w:t>rate of change</w:t>
      </w:r>
      <w:r w:rsidRPr="00590C41">
        <w:rPr>
          <w:rFonts w:eastAsia="Calibri"/>
          <w:u w:val="single"/>
        </w:rPr>
        <w:t xml:space="preserve"> is more important than the </w:t>
      </w:r>
      <w:r w:rsidRPr="00590C41">
        <w:rPr>
          <w:rFonts w:eastAsia="Calibri"/>
          <w:b/>
          <w:iCs/>
          <w:u w:val="single"/>
        </w:rPr>
        <w:t>magnitude</w:t>
      </w:r>
      <w:r w:rsidRPr="00590C41">
        <w:rPr>
          <w:rFonts w:eastAsia="Calibri"/>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2842C148" w14:textId="77777777" w:rsidR="00590C41" w:rsidRPr="00590C41" w:rsidRDefault="00590C41" w:rsidP="00590C41">
      <w:pPr>
        <w:rPr>
          <w:rFonts w:eastAsia="Calibri"/>
          <w:sz w:val="16"/>
        </w:rPr>
      </w:pPr>
      <w:r w:rsidRPr="00590C41">
        <w:rPr>
          <w:rFonts w:eastAsia="Calibri"/>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23FDAE31" w14:textId="77777777" w:rsidR="00590C41" w:rsidRPr="00590C41" w:rsidRDefault="00590C41" w:rsidP="00590C41">
      <w:pPr>
        <w:rPr>
          <w:rFonts w:eastAsia="Calibri"/>
          <w:sz w:val="16"/>
        </w:rPr>
      </w:pPr>
      <w:r w:rsidRPr="00590C41">
        <w:rPr>
          <w:rFonts w:eastAsia="Calibri"/>
          <w:sz w:val="16"/>
        </w:rPr>
        <w:t>Natural disasters</w:t>
      </w:r>
    </w:p>
    <w:p w14:paraId="561048C5" w14:textId="77777777" w:rsidR="00590C41" w:rsidRPr="00590C41" w:rsidRDefault="00590C41" w:rsidP="00590C41">
      <w:pPr>
        <w:rPr>
          <w:rFonts w:eastAsia="Calibri"/>
          <w:sz w:val="16"/>
        </w:rPr>
      </w:pPr>
      <w:r w:rsidRPr="00590C41">
        <w:rPr>
          <w:rFonts w:eastAsia="Calibri"/>
          <w:b/>
          <w:iCs/>
          <w:u w:val="single"/>
        </w:rPr>
        <w:t>Lynas</w:t>
      </w:r>
      <w:r w:rsidRPr="00590C41">
        <w:rPr>
          <w:rFonts w:eastAsia="Calibri"/>
          <w:u w:val="single"/>
        </w:rPr>
        <w:t xml:space="preserve"> says little about </w:t>
      </w:r>
      <w:r w:rsidRPr="00590C41">
        <w:rPr>
          <w:rFonts w:eastAsia="Calibri"/>
          <w:b/>
          <w:iCs/>
          <w:u w:val="single"/>
        </w:rPr>
        <w:t>extreme weather</w:t>
      </w:r>
      <w:r w:rsidRPr="00590C41">
        <w:rPr>
          <w:rFonts w:eastAsia="Calibri"/>
          <w:u w:val="single"/>
        </w:rPr>
        <w:t xml:space="preserve"> in the </w:t>
      </w:r>
      <w:r w:rsidRPr="00590C41">
        <w:rPr>
          <w:rFonts w:eastAsia="Calibri"/>
          <w:b/>
          <w:iCs/>
          <w:u w:val="single"/>
        </w:rPr>
        <w:t>two</w:t>
      </w:r>
      <w:r w:rsidRPr="00590C41">
        <w:rPr>
          <w:rFonts w:eastAsia="Calibri"/>
          <w:u w:val="single"/>
        </w:rPr>
        <w:t xml:space="preserve">-degrees and </w:t>
      </w:r>
      <w:r w:rsidRPr="00590C41">
        <w:rPr>
          <w:rFonts w:eastAsia="Calibri"/>
          <w:b/>
          <w:iCs/>
          <w:u w:val="single"/>
        </w:rPr>
        <w:t>three</w:t>
      </w:r>
      <w:r w:rsidRPr="00590C41">
        <w:rPr>
          <w:rFonts w:eastAsia="Calibri"/>
          <w:u w:val="single"/>
        </w:rPr>
        <w:t>-degrees</w:t>
      </w:r>
      <w:r w:rsidRPr="00590C41">
        <w:rPr>
          <w:rFonts w:eastAsia="Calibri"/>
          <w:sz w:val="16"/>
        </w:rPr>
        <w:t xml:space="preserve"> chapters, except that changes from shifting jet streams and more frequent El Niños and La Niñas remain subtle at these levels.</w:t>
      </w:r>
    </w:p>
    <w:p w14:paraId="49C48588" w14:textId="77777777" w:rsidR="00590C41" w:rsidRPr="00590C41" w:rsidRDefault="00590C41" w:rsidP="00590C41">
      <w:pPr>
        <w:rPr>
          <w:rFonts w:eastAsia="Calibri"/>
          <w:sz w:val="16"/>
        </w:rPr>
      </w:pPr>
      <w:r w:rsidRPr="00590C41">
        <w:rPr>
          <w:rFonts w:eastAsia="Calibri"/>
          <w:sz w:val="16"/>
        </w:rPr>
        <w:t xml:space="preserve">Still, </w:t>
      </w:r>
      <w:r w:rsidRPr="00590C41">
        <w:rPr>
          <w:rFonts w:eastAsia="Calibri"/>
          <w:b/>
          <w:iCs/>
          <w:u w:val="single"/>
        </w:rPr>
        <w:t>sensationalist</w:t>
      </w:r>
      <w:r w:rsidRPr="00590C41">
        <w:rPr>
          <w:rFonts w:eastAsia="Calibri"/>
          <w:u w:val="single"/>
        </w:rPr>
        <w:t xml:space="preserve"> reporting</w:t>
      </w:r>
      <w:r w:rsidRPr="00590C41">
        <w:rPr>
          <w:rFonts w:eastAsia="Calibri"/>
          <w:sz w:val="16"/>
        </w:rPr>
        <w:t xml:space="preserve"> linking extreme weather events and other natural disasters to climate change </w:t>
      </w:r>
      <w:r w:rsidRPr="00590C41">
        <w:rPr>
          <w:rFonts w:eastAsia="Calibri"/>
          <w:u w:val="single"/>
        </w:rPr>
        <w:t xml:space="preserve">spreads so much </w:t>
      </w:r>
      <w:r w:rsidRPr="00590C41">
        <w:rPr>
          <w:rFonts w:eastAsia="Calibri"/>
          <w:b/>
          <w:iCs/>
          <w:u w:val="single"/>
        </w:rPr>
        <w:t>needless alarm</w:t>
      </w:r>
      <w:r w:rsidRPr="00590C41">
        <w:rPr>
          <w:rFonts w:eastAsia="Calibri"/>
          <w:sz w:val="16"/>
        </w:rPr>
        <w:t xml:space="preserve"> that this section deserves a few additional paragraphs.</w:t>
      </w:r>
    </w:p>
    <w:p w14:paraId="134395B0" w14:textId="77777777" w:rsidR="00590C41" w:rsidRPr="00590C41" w:rsidRDefault="00590C41" w:rsidP="00590C41">
      <w:pPr>
        <w:rPr>
          <w:rFonts w:eastAsia="Calibri"/>
          <w:sz w:val="16"/>
        </w:rPr>
      </w:pPr>
      <w:r w:rsidRPr="00590C41">
        <w:rPr>
          <w:rFonts w:eastAsia="Calibri"/>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22D24E44" w14:textId="77777777" w:rsidR="00590C41" w:rsidRPr="00590C41" w:rsidRDefault="00590C41" w:rsidP="00590C41">
      <w:pPr>
        <w:rPr>
          <w:rFonts w:eastAsia="Calibri"/>
          <w:sz w:val="16"/>
        </w:rPr>
      </w:pPr>
      <w:r w:rsidRPr="00590C41">
        <w:rPr>
          <w:rFonts w:eastAsia="Calibri"/>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79114B8F" w14:textId="77777777" w:rsidR="00590C41" w:rsidRPr="00590C41" w:rsidRDefault="00590C41" w:rsidP="00590C41">
      <w:pPr>
        <w:rPr>
          <w:rFonts w:eastAsia="Calibri"/>
          <w:sz w:val="16"/>
        </w:rPr>
      </w:pPr>
      <w:r w:rsidRPr="00590C41">
        <w:rPr>
          <w:rFonts w:eastAsia="Calibri"/>
          <w:sz w:val="16"/>
        </w:rPr>
        <w:t>The relative cost of natural disasters to the global economy | Our World in Data and World Bank</w:t>
      </w:r>
    </w:p>
    <w:p w14:paraId="278CAA62" w14:textId="77777777" w:rsidR="00590C41" w:rsidRPr="00590C41" w:rsidRDefault="00590C41" w:rsidP="00590C41">
      <w:pPr>
        <w:rPr>
          <w:rFonts w:eastAsia="Calibri"/>
          <w:sz w:val="16"/>
        </w:rPr>
      </w:pPr>
      <w:r w:rsidRPr="00590C41">
        <w:rPr>
          <w:rFonts w:eastAsia="Calibri"/>
          <w:u w:val="single"/>
        </w:rPr>
        <w:t xml:space="preserve">The efficacy of </w:t>
      </w:r>
      <w:r w:rsidRPr="00590C41">
        <w:rPr>
          <w:rFonts w:eastAsia="Calibri"/>
          <w:b/>
          <w:iCs/>
          <w:u w:val="single"/>
        </w:rPr>
        <w:t>economic development</w:t>
      </w:r>
      <w:r w:rsidRPr="00590C41">
        <w:rPr>
          <w:rFonts w:eastAsia="Calibri"/>
          <w:u w:val="single"/>
        </w:rPr>
        <w:t xml:space="preserve"> as a climate adaptation</w:t>
      </w:r>
      <w:r w:rsidRPr="00590C41">
        <w:rPr>
          <w:rFonts w:eastAsia="Calibri"/>
          <w:sz w:val="16"/>
        </w:rPr>
        <w:t xml:space="preserve"> mechanism is even </w:t>
      </w:r>
      <w:r w:rsidRPr="00590C41">
        <w:rPr>
          <w:rFonts w:eastAsia="Calibri"/>
          <w:u w:val="single"/>
        </w:rPr>
        <w:t xml:space="preserve">more </w:t>
      </w:r>
      <w:r w:rsidRPr="00590C41">
        <w:rPr>
          <w:rFonts w:eastAsia="Calibri"/>
          <w:b/>
          <w:iCs/>
          <w:u w:val="single"/>
        </w:rPr>
        <w:t>powerfully illustrated</w:t>
      </w:r>
      <w:r w:rsidRPr="00590C41">
        <w:rPr>
          <w:rFonts w:eastAsia="Calibri"/>
          <w:u w:val="single"/>
        </w:rPr>
        <w:t xml:space="preserve"> by the precipitous </w:t>
      </w:r>
      <w:r w:rsidRPr="00590C41">
        <w:rPr>
          <w:rFonts w:eastAsia="Calibri"/>
          <w:b/>
          <w:iCs/>
          <w:u w:val="single"/>
        </w:rPr>
        <w:t>decline</w:t>
      </w:r>
      <w:r w:rsidRPr="00590C41">
        <w:rPr>
          <w:rFonts w:eastAsia="Calibri"/>
          <w:u w:val="single"/>
        </w:rPr>
        <w:t xml:space="preserve"> in deaths from </w:t>
      </w:r>
      <w:r w:rsidRPr="00590C41">
        <w:rPr>
          <w:rFonts w:eastAsia="Calibri"/>
          <w:b/>
          <w:iCs/>
          <w:u w:val="single"/>
        </w:rPr>
        <w:t>natural disasters</w:t>
      </w:r>
      <w:r w:rsidRPr="00590C41">
        <w:rPr>
          <w:rFonts w:eastAsia="Calibri"/>
          <w:u w:val="single"/>
        </w:rPr>
        <w:t xml:space="preserve"> over the last century</w:t>
      </w:r>
      <w:r w:rsidRPr="00590C41">
        <w:rPr>
          <w:rFonts w:eastAsia="Calibri"/>
          <w:sz w:val="16"/>
        </w:rPr>
        <w:t xml:space="preserve">. As shown below, any </w:t>
      </w:r>
      <w:r w:rsidRPr="00590C41">
        <w:rPr>
          <w:rFonts w:eastAsia="Calibri"/>
          <w:b/>
          <w:iCs/>
          <w:u w:val="single"/>
        </w:rPr>
        <w:t>negative effects</w:t>
      </w:r>
      <w:r w:rsidRPr="00590C41">
        <w:rPr>
          <w:rFonts w:eastAsia="Calibri"/>
          <w:u w:val="single"/>
        </w:rPr>
        <w:t xml:space="preserve"> from climate change have been totally </w:t>
      </w:r>
      <w:r w:rsidRPr="00590C41">
        <w:rPr>
          <w:rFonts w:eastAsia="Calibri"/>
          <w:b/>
          <w:iCs/>
          <w:u w:val="single"/>
        </w:rPr>
        <w:t>overpowered</w:t>
      </w:r>
      <w:r w:rsidRPr="00590C41">
        <w:rPr>
          <w:rFonts w:eastAsia="Calibri"/>
          <w:u w:val="single"/>
        </w:rPr>
        <w:t xml:space="preserve"> by the </w:t>
      </w:r>
      <w:r w:rsidRPr="00590C41">
        <w:rPr>
          <w:rFonts w:eastAsia="Calibri"/>
          <w:b/>
          <w:iCs/>
          <w:u w:val="single"/>
        </w:rPr>
        <w:t>positive effect</w:t>
      </w:r>
      <w:r w:rsidRPr="00590C41">
        <w:rPr>
          <w:rFonts w:eastAsia="Calibri"/>
          <w:u w:val="single"/>
        </w:rPr>
        <w:t xml:space="preserve"> of the climate </w:t>
      </w:r>
      <w:r w:rsidRPr="00590C41">
        <w:rPr>
          <w:rFonts w:eastAsia="Calibri"/>
          <w:b/>
          <w:iCs/>
          <w:u w:val="single"/>
        </w:rPr>
        <w:t>resilience</w:t>
      </w:r>
      <w:r w:rsidRPr="00590C41">
        <w:rPr>
          <w:rFonts w:eastAsia="Calibri"/>
          <w:sz w:val="16"/>
        </w:rPr>
        <w:t xml:space="preserve"> created by a growing economy.</w:t>
      </w:r>
    </w:p>
    <w:p w14:paraId="5A7127A0" w14:textId="77777777" w:rsidR="00590C41" w:rsidRPr="00590C41" w:rsidRDefault="00590C41" w:rsidP="00590C41">
      <w:pPr>
        <w:rPr>
          <w:rFonts w:eastAsia="Calibri"/>
          <w:sz w:val="16"/>
        </w:rPr>
      </w:pPr>
      <w:r w:rsidRPr="00590C41">
        <w:rPr>
          <w:rFonts w:eastAsia="Calibri"/>
          <w:sz w:val="16"/>
        </w:rPr>
        <w:t>Population-adjusted deaths from natural disasters | Our World in Data</w:t>
      </w:r>
    </w:p>
    <w:p w14:paraId="4209FD8A" w14:textId="77777777" w:rsidR="00590C41" w:rsidRPr="00944409" w:rsidRDefault="00590C41" w:rsidP="00590C41">
      <w:pPr>
        <w:rPr>
          <w:rFonts w:eastAsia="Calibri"/>
          <w:sz w:val="16"/>
        </w:rPr>
      </w:pPr>
      <w:r w:rsidRPr="00590C41">
        <w:rPr>
          <w:rFonts w:eastAsia="Calibri"/>
          <w:sz w:val="16"/>
        </w:rPr>
        <w:t>These simple graphs painfully expose the irresponsible sensationalist reporting around supposedly climate-induced natural disasters. It is a terrible journalistic practice that has to stop.</w:t>
      </w:r>
    </w:p>
    <w:p w14:paraId="14507DDD" w14:textId="77777777" w:rsidR="00590C41" w:rsidRPr="00944409" w:rsidRDefault="00590C41" w:rsidP="00590C41">
      <w:pPr>
        <w:rPr>
          <w:rFonts w:eastAsia="Calibri"/>
          <w:sz w:val="16"/>
        </w:rPr>
      </w:pPr>
      <w:r w:rsidRPr="00944409">
        <w:rPr>
          <w:rFonts w:eastAsia="Calibri"/>
          <w:sz w:val="16"/>
        </w:rPr>
        <w:t>Extreme temperatures</w:t>
      </w:r>
    </w:p>
    <w:p w14:paraId="6EF93BE2" w14:textId="77777777" w:rsidR="00590C41" w:rsidRPr="00944409" w:rsidRDefault="00590C41" w:rsidP="00590C41">
      <w:pPr>
        <w:rPr>
          <w:rFonts w:eastAsia="Calibri"/>
          <w:sz w:val="16"/>
        </w:rPr>
      </w:pPr>
      <w:r w:rsidRPr="00944409">
        <w:rPr>
          <w:rFonts w:eastAsia="Calibri"/>
          <w:b/>
          <w:iCs/>
          <w:highlight w:val="green"/>
          <w:u w:val="single"/>
        </w:rPr>
        <w:t>Extreme heat</w:t>
      </w:r>
      <w:r w:rsidRPr="00944409">
        <w:rPr>
          <w:rFonts w:eastAsia="Calibri"/>
          <w:sz w:val="16"/>
        </w:rPr>
        <w:t xml:space="preserve"> presents another example where the </w:t>
      </w:r>
      <w:r w:rsidRPr="00944409">
        <w:rPr>
          <w:rFonts w:eastAsia="Calibri"/>
          <w:b/>
          <w:iCs/>
          <w:u w:val="single"/>
        </w:rPr>
        <w:t>rate of change</w:t>
      </w:r>
      <w:r w:rsidRPr="00944409">
        <w:rPr>
          <w:rFonts w:eastAsia="Calibri"/>
          <w:u w:val="single"/>
        </w:rPr>
        <w:t xml:space="preserve"> is more important than the </w:t>
      </w:r>
      <w:r w:rsidRPr="00944409">
        <w:rPr>
          <w:rFonts w:eastAsia="Calibri"/>
          <w:b/>
          <w:iCs/>
          <w:u w:val="single"/>
        </w:rPr>
        <w:t>magnitude</w:t>
      </w:r>
      <w:r w:rsidRPr="00944409">
        <w:rPr>
          <w:rFonts w:eastAsia="Calibri"/>
          <w:sz w:val="16"/>
        </w:rPr>
        <w:t xml:space="preserve">. </w:t>
      </w:r>
      <w:r w:rsidRPr="00944409">
        <w:rPr>
          <w:rFonts w:eastAsia="Calibri"/>
          <w:u w:val="single"/>
        </w:rPr>
        <w:t xml:space="preserve">Climate </w:t>
      </w:r>
      <w:r w:rsidRPr="00944409">
        <w:rPr>
          <w:rFonts w:eastAsia="Calibri"/>
          <w:b/>
          <w:iCs/>
          <w:highlight w:val="green"/>
          <w:u w:val="single"/>
        </w:rPr>
        <w:t>zones</w:t>
      </w:r>
      <w:r w:rsidRPr="00944409">
        <w:rPr>
          <w:rFonts w:eastAsia="Calibri"/>
          <w:u w:val="single"/>
        </w:rPr>
        <w:t xml:space="preserve"> are currently </w:t>
      </w:r>
      <w:r w:rsidRPr="00944409">
        <w:rPr>
          <w:rFonts w:eastAsia="Calibri"/>
          <w:highlight w:val="green"/>
          <w:u w:val="single"/>
        </w:rPr>
        <w:t>moving</w:t>
      </w:r>
      <w:r w:rsidRPr="00944409">
        <w:rPr>
          <w:rFonts w:eastAsia="Calibri"/>
          <w:u w:val="single"/>
        </w:rPr>
        <w:t xml:space="preserve"> about </w:t>
      </w:r>
      <w:r w:rsidRPr="00944409">
        <w:rPr>
          <w:rFonts w:eastAsia="Calibri"/>
          <w:b/>
          <w:iCs/>
          <w:highlight w:val="green"/>
          <w:u w:val="single"/>
        </w:rPr>
        <w:t>20 km</w:t>
      </w:r>
      <w:r w:rsidRPr="00944409">
        <w:rPr>
          <w:rFonts w:eastAsia="Calibri"/>
          <w:sz w:val="16"/>
        </w:rPr>
        <w:t xml:space="preserve"> toward the poles </w:t>
      </w:r>
      <w:r w:rsidRPr="00944409">
        <w:rPr>
          <w:rFonts w:eastAsia="Calibri"/>
          <w:highlight w:val="green"/>
          <w:u w:val="single"/>
        </w:rPr>
        <w:t>each year</w:t>
      </w:r>
      <w:r w:rsidRPr="00944409">
        <w:rPr>
          <w:rFonts w:eastAsia="Calibri"/>
          <w:sz w:val="16"/>
        </w:rPr>
        <w:t xml:space="preserve">. Put another way, cities in a 3 °C world will be exposed to temperature conditions currently found about 1000 km toward the equator. Obviously, </w:t>
      </w:r>
      <w:r w:rsidRPr="00944409">
        <w:rPr>
          <w:rFonts w:eastAsia="Calibri"/>
          <w:highlight w:val="green"/>
          <w:u w:val="single"/>
        </w:rPr>
        <w:t>humans</w:t>
      </w:r>
      <w:r w:rsidRPr="00944409">
        <w:rPr>
          <w:rFonts w:eastAsia="Calibri"/>
          <w:u w:val="single"/>
        </w:rPr>
        <w:t xml:space="preserve"> can live (and </w:t>
      </w:r>
      <w:r w:rsidRPr="00944409">
        <w:rPr>
          <w:rFonts w:eastAsia="Calibri"/>
          <w:b/>
          <w:iCs/>
          <w:highlight w:val="green"/>
          <w:u w:val="single"/>
        </w:rPr>
        <w:t>live well</w:t>
      </w:r>
      <w:r w:rsidRPr="00944409">
        <w:rPr>
          <w:rFonts w:eastAsia="Calibri"/>
          <w:highlight w:val="green"/>
          <w:u w:val="single"/>
        </w:rPr>
        <w:t>) under</w:t>
      </w:r>
      <w:r w:rsidRPr="00944409">
        <w:rPr>
          <w:rFonts w:eastAsia="Calibri"/>
          <w:u w:val="single"/>
        </w:rPr>
        <w:t xml:space="preserve"> such </w:t>
      </w:r>
      <w:r w:rsidRPr="00944409">
        <w:rPr>
          <w:rFonts w:eastAsia="Calibri"/>
          <w:b/>
          <w:iCs/>
          <w:highlight w:val="green"/>
          <w:u w:val="single"/>
        </w:rPr>
        <w:t>conditions</w:t>
      </w:r>
      <w:r w:rsidRPr="00944409">
        <w:rPr>
          <w:rFonts w:eastAsia="Calibri"/>
          <w:u w:val="single"/>
        </w:rPr>
        <w:t xml:space="preserve"> when communities are properly </w:t>
      </w:r>
      <w:r w:rsidRPr="00944409">
        <w:rPr>
          <w:rFonts w:eastAsia="Calibri"/>
          <w:b/>
          <w:iCs/>
          <w:u w:val="single"/>
        </w:rPr>
        <w:t>adapted</w:t>
      </w:r>
      <w:r w:rsidRPr="00944409">
        <w:rPr>
          <w:rFonts w:eastAsia="Calibri"/>
          <w:sz w:val="16"/>
        </w:rPr>
        <w:t xml:space="preserve"> to the local climate, but adaptation can become difficult if the rate of change is too large.</w:t>
      </w:r>
    </w:p>
    <w:p w14:paraId="6A7B3A92" w14:textId="77777777" w:rsidR="00590C41" w:rsidRPr="00944409" w:rsidRDefault="00590C41" w:rsidP="00590C41">
      <w:pPr>
        <w:rPr>
          <w:rFonts w:eastAsia="Calibri"/>
          <w:sz w:val="16"/>
        </w:rPr>
      </w:pPr>
      <w:r w:rsidRPr="00944409">
        <w:rPr>
          <w:rFonts w:eastAsia="Calibri"/>
          <w:sz w:val="16"/>
        </w:rPr>
        <w:t>The change in the maximum temperature of the hottest days in a 3 °C scenario from the IPCC Interactive Atlas</w:t>
      </w:r>
    </w:p>
    <w:p w14:paraId="1482DB6B" w14:textId="77777777" w:rsidR="00590C41" w:rsidRPr="00944409" w:rsidRDefault="00590C41" w:rsidP="00590C41">
      <w:pPr>
        <w:rPr>
          <w:rFonts w:eastAsia="Calibri"/>
          <w:sz w:val="16"/>
        </w:rPr>
      </w:pPr>
      <w:r w:rsidRPr="00944409">
        <w:rPr>
          <w:rFonts w:eastAsia="Calibri"/>
          <w:sz w:val="16"/>
        </w:rPr>
        <w:t xml:space="preserve">However, a critical element that </w:t>
      </w:r>
      <w:r w:rsidRPr="00944409">
        <w:rPr>
          <w:rFonts w:eastAsia="Calibri"/>
          <w:u w:val="single"/>
        </w:rPr>
        <w:t xml:space="preserve">climate </w:t>
      </w:r>
      <w:r w:rsidRPr="00944409">
        <w:rPr>
          <w:rFonts w:eastAsia="Calibri"/>
          <w:highlight w:val="green"/>
          <w:u w:val="single"/>
        </w:rPr>
        <w:t>alarmists</w:t>
      </w:r>
      <w:r w:rsidRPr="00944409">
        <w:rPr>
          <w:rFonts w:eastAsia="Calibri"/>
          <w:u w:val="single"/>
        </w:rPr>
        <w:t xml:space="preserve"> (including Mark </w:t>
      </w:r>
      <w:r w:rsidRPr="00944409">
        <w:rPr>
          <w:rFonts w:eastAsia="Calibri"/>
          <w:b/>
          <w:iCs/>
          <w:u w:val="single"/>
        </w:rPr>
        <w:t>Lynas</w:t>
      </w:r>
      <w:r w:rsidRPr="00944409">
        <w:rPr>
          <w:rFonts w:eastAsia="Calibri"/>
          <w:u w:val="single"/>
        </w:rPr>
        <w:t xml:space="preserve">) regularly </w:t>
      </w:r>
      <w:r w:rsidRPr="00944409">
        <w:rPr>
          <w:rFonts w:eastAsia="Calibri"/>
          <w:b/>
          <w:iCs/>
          <w:highlight w:val="green"/>
          <w:u w:val="single"/>
        </w:rPr>
        <w:t>fail to mention</w:t>
      </w:r>
      <w:r w:rsidRPr="00944409">
        <w:rPr>
          <w:rFonts w:eastAsia="Calibri"/>
          <w:u w:val="single"/>
        </w:rPr>
        <w:t xml:space="preserve"> is that global </w:t>
      </w:r>
      <w:r w:rsidRPr="00944409">
        <w:rPr>
          <w:rFonts w:eastAsia="Calibri"/>
          <w:b/>
          <w:iCs/>
          <w:highlight w:val="green"/>
          <w:u w:val="single"/>
        </w:rPr>
        <w:t>warming</w:t>
      </w:r>
      <w:r w:rsidRPr="00944409">
        <w:rPr>
          <w:rFonts w:eastAsia="Calibri"/>
          <w:u w:val="single"/>
        </w:rPr>
        <w:t xml:space="preserve"> does a lot to </w:t>
      </w:r>
      <w:r w:rsidRPr="00944409">
        <w:rPr>
          <w:rFonts w:eastAsia="Calibri"/>
          <w:b/>
          <w:iCs/>
          <w:highlight w:val="green"/>
          <w:u w:val="single"/>
        </w:rPr>
        <w:t>alleviate</w:t>
      </w:r>
      <w:r w:rsidRPr="00944409">
        <w:rPr>
          <w:rFonts w:eastAsia="Calibri"/>
          <w:highlight w:val="green"/>
          <w:u w:val="single"/>
        </w:rPr>
        <w:t xml:space="preserve"> suffering</w:t>
      </w:r>
      <w:r w:rsidRPr="00944409">
        <w:rPr>
          <w:rFonts w:eastAsia="Calibri"/>
          <w:u w:val="single"/>
        </w:rPr>
        <w:t xml:space="preserve"> from cold</w:t>
      </w:r>
      <w:r w:rsidRPr="00944409">
        <w:rPr>
          <w:rFonts w:eastAsia="Calibri"/>
          <w:sz w:val="16"/>
        </w:rPr>
        <w:t xml:space="preserve">. </w:t>
      </w:r>
      <w:r w:rsidRPr="00944409">
        <w:rPr>
          <w:rFonts w:eastAsia="Calibri"/>
          <w:u w:val="single"/>
        </w:rPr>
        <w:t xml:space="preserve">Humans are far better </w:t>
      </w:r>
      <w:r w:rsidRPr="00944409">
        <w:rPr>
          <w:rFonts w:eastAsia="Calibri"/>
          <w:b/>
          <w:iCs/>
          <w:u w:val="single"/>
        </w:rPr>
        <w:t>adapted</w:t>
      </w:r>
      <w:r w:rsidRPr="00944409">
        <w:rPr>
          <w:rFonts w:eastAsia="Calibri"/>
          <w:u w:val="single"/>
        </w:rPr>
        <w:t xml:space="preserve"> to </w:t>
      </w:r>
      <w:r w:rsidRPr="00944409">
        <w:rPr>
          <w:rFonts w:eastAsia="Calibri"/>
          <w:b/>
          <w:iCs/>
          <w:u w:val="single"/>
        </w:rPr>
        <w:t>tolerate heat</w:t>
      </w:r>
      <w:r w:rsidRPr="00944409">
        <w:rPr>
          <w:rFonts w:eastAsia="Calibri"/>
          <w:u w:val="single"/>
        </w:rPr>
        <w:t xml:space="preserve"> than cold</w:t>
      </w:r>
      <w:r w:rsidRPr="00944409">
        <w:rPr>
          <w:rFonts w:eastAsia="Calibri"/>
          <w:sz w:val="16"/>
        </w:rPr>
        <w:t xml:space="preserve"> (we can sweat across a large skin area for effective cooling but have no fur or blubber layer to keep us warm). Hence, it should come as no surprise that research finds that the </w:t>
      </w:r>
      <w:r w:rsidRPr="00944409">
        <w:rPr>
          <w:rFonts w:eastAsia="Calibri"/>
          <w:b/>
          <w:iCs/>
          <w:u w:val="single"/>
        </w:rPr>
        <w:t>warming</w:t>
      </w:r>
      <w:r w:rsidRPr="00944409">
        <w:rPr>
          <w:rFonts w:eastAsia="Calibri"/>
          <w:u w:val="single"/>
        </w:rPr>
        <w:t xml:space="preserve"> climate has thus far </w:t>
      </w:r>
      <w:r w:rsidRPr="00944409">
        <w:rPr>
          <w:rFonts w:eastAsia="Calibri"/>
          <w:b/>
          <w:iCs/>
          <w:u w:val="single"/>
        </w:rPr>
        <w:t>saved</w:t>
      </w:r>
      <w:r w:rsidRPr="00944409">
        <w:rPr>
          <w:rFonts w:eastAsia="Calibri"/>
          <w:u w:val="single"/>
        </w:rPr>
        <w:t xml:space="preserve"> about </w:t>
      </w:r>
      <w:r w:rsidRPr="00944409">
        <w:rPr>
          <w:rFonts w:eastAsia="Calibri"/>
          <w:b/>
          <w:iCs/>
          <w:u w:val="single"/>
        </w:rPr>
        <w:t>ten lives</w:t>
      </w:r>
      <w:r w:rsidRPr="00944409">
        <w:rPr>
          <w:rFonts w:eastAsia="Calibri"/>
          <w:u w:val="single"/>
        </w:rPr>
        <w:t xml:space="preserve"> by reducing </w:t>
      </w:r>
      <w:r w:rsidRPr="00944409">
        <w:rPr>
          <w:rFonts w:eastAsia="Calibri"/>
          <w:b/>
          <w:iCs/>
          <w:u w:val="single"/>
        </w:rPr>
        <w:t>cold</w:t>
      </w:r>
      <w:r w:rsidRPr="00944409">
        <w:rPr>
          <w:rFonts w:eastAsia="Calibri"/>
          <w:u w:val="single"/>
        </w:rPr>
        <w:t xml:space="preserve"> for every life it took</w:t>
      </w:r>
      <w:r w:rsidRPr="00944409">
        <w:rPr>
          <w:rFonts w:eastAsia="Calibri"/>
          <w:sz w:val="16"/>
        </w:rPr>
        <w:t xml:space="preserve"> through excessive heat, avoiding about half a million deaths each year.</w:t>
      </w:r>
    </w:p>
    <w:p w14:paraId="7B284C51" w14:textId="77777777" w:rsidR="00590C41" w:rsidRPr="00944409" w:rsidRDefault="00590C41" w:rsidP="00590C41">
      <w:pPr>
        <w:rPr>
          <w:rFonts w:eastAsia="Calibri"/>
          <w:sz w:val="16"/>
        </w:rPr>
      </w:pPr>
      <w:r w:rsidRPr="00944409">
        <w:rPr>
          <w:rFonts w:eastAsia="Calibri"/>
          <w:sz w:val="16"/>
        </w:rPr>
        <w:t>A distribution of excess deaths from cold and heat around the world (note the vast difference in the scales of the two maps) | Zhao, et al.</w:t>
      </w:r>
    </w:p>
    <w:p w14:paraId="5404C552" w14:textId="77777777" w:rsidR="00590C41" w:rsidRPr="00944409" w:rsidRDefault="00590C41" w:rsidP="00590C41">
      <w:pPr>
        <w:rPr>
          <w:rFonts w:eastAsia="Calibri"/>
          <w:sz w:val="16"/>
        </w:rPr>
      </w:pPr>
      <w:r w:rsidRPr="00944409">
        <w:rPr>
          <w:rFonts w:eastAsia="Calibri"/>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944409">
        <w:rPr>
          <w:rFonts w:eastAsia="Calibri"/>
          <w:b/>
          <w:iCs/>
          <w:u w:val="single"/>
        </w:rPr>
        <w:t>benefit</w:t>
      </w:r>
      <w:r w:rsidRPr="00944409">
        <w:rPr>
          <w:rFonts w:eastAsia="Calibri"/>
          <w:u w:val="single"/>
        </w:rPr>
        <w:t xml:space="preserve"> of generally warmer temperatures </w:t>
      </w:r>
      <w:r w:rsidRPr="00944409">
        <w:rPr>
          <w:rFonts w:eastAsia="Calibri"/>
          <w:b/>
          <w:iCs/>
          <w:u w:val="single"/>
        </w:rPr>
        <w:t>outweighs</w:t>
      </w:r>
      <w:r w:rsidRPr="00944409">
        <w:rPr>
          <w:rFonts w:eastAsia="Calibri"/>
          <w:u w:val="single"/>
        </w:rPr>
        <w:t xml:space="preserve"> the costs</w:t>
      </w:r>
      <w:r w:rsidRPr="00944409">
        <w:rPr>
          <w:rFonts w:eastAsia="Calibri"/>
          <w:sz w:val="16"/>
        </w:rPr>
        <w:t>.</w:t>
      </w:r>
    </w:p>
    <w:p w14:paraId="5612CB68" w14:textId="77777777" w:rsidR="00590C41" w:rsidRPr="00944409" w:rsidRDefault="00590C41" w:rsidP="00590C41">
      <w:pPr>
        <w:rPr>
          <w:rFonts w:eastAsia="Calibri"/>
          <w:sz w:val="16"/>
        </w:rPr>
      </w:pPr>
      <w:r w:rsidRPr="00944409">
        <w:rPr>
          <w:rFonts w:eastAsia="Calibri"/>
          <w:sz w:val="16"/>
        </w:rPr>
        <w:t xml:space="preserve">Overall, a warmer planet </w:t>
      </w:r>
      <w:r w:rsidRPr="00944409">
        <w:rPr>
          <w:rFonts w:eastAsia="Calibri"/>
          <w:u w:val="single"/>
        </w:rPr>
        <w:t xml:space="preserve">stabilized </w:t>
      </w:r>
      <w:r w:rsidRPr="00944409">
        <w:rPr>
          <w:rFonts w:eastAsia="Calibri"/>
          <w:b/>
          <w:iCs/>
          <w:u w:val="single"/>
        </w:rPr>
        <w:t>2–3 °C</w:t>
      </w:r>
      <w:r w:rsidRPr="00944409">
        <w:rPr>
          <w:rFonts w:eastAsia="Calibri"/>
          <w:sz w:val="16"/>
        </w:rPr>
        <w:t xml:space="preserve"> above pre-industrial levels could </w:t>
      </w:r>
      <w:r w:rsidRPr="00944409">
        <w:rPr>
          <w:rFonts w:eastAsia="Calibri"/>
          <w:u w:val="single"/>
        </w:rPr>
        <w:t xml:space="preserve">make a </w:t>
      </w:r>
      <w:r w:rsidRPr="00944409">
        <w:rPr>
          <w:rFonts w:eastAsia="Calibri"/>
          <w:b/>
          <w:iCs/>
          <w:u w:val="single"/>
        </w:rPr>
        <w:t>more comfortable</w:t>
      </w:r>
      <w:r w:rsidRPr="00944409">
        <w:rPr>
          <w:rFonts w:eastAsia="Calibri"/>
          <w:u w:val="single"/>
        </w:rPr>
        <w:t xml:space="preserve"> home</w:t>
      </w:r>
      <w:r w:rsidRPr="00944409">
        <w:rPr>
          <w:rFonts w:eastAsia="Calibri"/>
          <w:sz w:val="16"/>
        </w:rPr>
        <w:t xml:space="preserve"> for Homo sapiens. The only concern is whether we can limit the rate of change and boost the rate of adaptation sufficiently to avoid serious problems in the transition phase.</w:t>
      </w:r>
    </w:p>
    <w:p w14:paraId="2A122ED9" w14:textId="77777777" w:rsidR="00590C41" w:rsidRPr="00590C41" w:rsidRDefault="00590C41" w:rsidP="00590C41">
      <w:pPr>
        <w:rPr>
          <w:rFonts w:eastAsia="Calibri"/>
          <w:b/>
          <w:iCs/>
          <w:u w:val="single"/>
        </w:rPr>
      </w:pPr>
      <w:r w:rsidRPr="00590C41">
        <w:rPr>
          <w:rFonts w:eastAsia="Calibri"/>
          <w:b/>
          <w:iCs/>
          <w:u w:val="single"/>
        </w:rPr>
        <w:t>Agricultural output</w:t>
      </w:r>
    </w:p>
    <w:p w14:paraId="169BFB0C" w14:textId="77777777" w:rsidR="00590C41" w:rsidRPr="00590C41" w:rsidRDefault="00590C41" w:rsidP="00590C41">
      <w:pPr>
        <w:rPr>
          <w:rFonts w:eastAsia="Calibri"/>
          <w:sz w:val="16"/>
        </w:rPr>
      </w:pPr>
      <w:r w:rsidRPr="00590C41">
        <w:rPr>
          <w:rFonts w:eastAsia="Calibri"/>
          <w:sz w:val="16"/>
        </w:rPr>
        <w:t xml:space="preserve">The changing </w:t>
      </w:r>
      <w:r w:rsidRPr="00590C41">
        <w:rPr>
          <w:rFonts w:eastAsia="Calibri"/>
          <w:u w:val="single"/>
        </w:rPr>
        <w:t>climate</w:t>
      </w:r>
      <w:r w:rsidRPr="00590C41">
        <w:rPr>
          <w:rFonts w:eastAsia="Calibri"/>
          <w:sz w:val="16"/>
        </w:rPr>
        <w:t xml:space="preserve"> is already </w:t>
      </w:r>
      <w:r w:rsidRPr="00590C41">
        <w:rPr>
          <w:rFonts w:eastAsia="Calibri"/>
          <w:u w:val="single"/>
        </w:rPr>
        <w:t xml:space="preserve">causing problems for </w:t>
      </w:r>
      <w:r w:rsidRPr="00590C41">
        <w:rPr>
          <w:rFonts w:eastAsia="Calibri"/>
          <w:b/>
          <w:iCs/>
          <w:u w:val="single"/>
        </w:rPr>
        <w:t>farmers</w:t>
      </w:r>
      <w:r w:rsidRPr="00590C41">
        <w:rPr>
          <w:rFonts w:eastAsia="Calibri"/>
          <w:sz w:val="16"/>
        </w:rPr>
        <w:t xml:space="preserve">. As climate zones continue their 20 km/year poleward march, farms that once occupied prime real estate are now becoming less productive. Thus far, </w:t>
      </w:r>
      <w:r w:rsidRPr="00590C41">
        <w:rPr>
          <w:rFonts w:eastAsia="Calibri"/>
          <w:u w:val="single"/>
        </w:rPr>
        <w:t xml:space="preserve">the effect is </w:t>
      </w:r>
      <w:r w:rsidRPr="00590C41">
        <w:rPr>
          <w:rFonts w:eastAsia="Calibri"/>
          <w:b/>
          <w:iCs/>
          <w:u w:val="single"/>
        </w:rPr>
        <w:t>small</w:t>
      </w:r>
      <w:r w:rsidRPr="00590C41">
        <w:rPr>
          <w:rFonts w:eastAsia="Calibri"/>
          <w:u w:val="single"/>
        </w:rPr>
        <w:t xml:space="preserve"> (in the order of a </w:t>
      </w:r>
      <w:r w:rsidRPr="00590C41">
        <w:rPr>
          <w:rFonts w:eastAsia="Calibri"/>
          <w:b/>
          <w:iCs/>
          <w:u w:val="single"/>
        </w:rPr>
        <w:t>1% yield</w:t>
      </w:r>
      <w:r w:rsidRPr="00590C41">
        <w:rPr>
          <w:rFonts w:eastAsia="Calibri"/>
          <w:u w:val="single"/>
        </w:rPr>
        <w:t xml:space="preserve"> reduction)</w:t>
      </w:r>
      <w:r w:rsidRPr="00590C41">
        <w:rPr>
          <w:rFonts w:eastAsia="Calibri"/>
          <w:sz w:val="16"/>
        </w:rPr>
        <w:t>, but it seems clear that the negative effect of changing local climates outweighs the positive effect of CO2 fertilization for the global agricultural sector.</w:t>
      </w:r>
    </w:p>
    <w:p w14:paraId="78FAC862" w14:textId="77777777" w:rsidR="00590C41" w:rsidRPr="00590C41" w:rsidRDefault="00590C41" w:rsidP="00590C41">
      <w:pPr>
        <w:rPr>
          <w:rFonts w:eastAsia="Calibri"/>
          <w:sz w:val="16"/>
        </w:rPr>
      </w:pPr>
      <w:r w:rsidRPr="00590C41">
        <w:rPr>
          <w:rFonts w:eastAsia="Calibri"/>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47E64D50" w14:textId="77777777" w:rsidR="00590C41" w:rsidRPr="00590C41" w:rsidRDefault="00590C41" w:rsidP="00590C41">
      <w:pPr>
        <w:rPr>
          <w:rFonts w:eastAsia="Calibri"/>
          <w:sz w:val="16"/>
        </w:rPr>
      </w:pPr>
      <w:r w:rsidRPr="00590C41">
        <w:rPr>
          <w:rFonts w:eastAsia="Calibri"/>
          <w:sz w:val="16"/>
        </w:rPr>
        <w:t xml:space="preserve">That said, </w:t>
      </w:r>
      <w:r w:rsidRPr="00590C41">
        <w:rPr>
          <w:rFonts w:eastAsia="Calibri"/>
          <w:b/>
          <w:iCs/>
          <w:u w:val="single"/>
        </w:rPr>
        <w:t>history</w:t>
      </w:r>
      <w:r w:rsidRPr="00590C41">
        <w:rPr>
          <w:rFonts w:eastAsia="Calibri"/>
          <w:u w:val="single"/>
        </w:rPr>
        <w:t xml:space="preserve"> has repeatedly proven predictions of </w:t>
      </w:r>
      <w:r w:rsidRPr="00590C41">
        <w:rPr>
          <w:rFonts w:eastAsia="Calibri"/>
          <w:b/>
          <w:iCs/>
          <w:u w:val="single"/>
        </w:rPr>
        <w:t>food-related</w:t>
      </w:r>
      <w:r w:rsidRPr="00590C41">
        <w:rPr>
          <w:rFonts w:eastAsia="Calibri"/>
          <w:u w:val="single"/>
        </w:rPr>
        <w:t xml:space="preserve"> global calamities </w:t>
      </w:r>
      <w:r w:rsidRPr="00590C41">
        <w:rPr>
          <w:rFonts w:eastAsia="Calibri"/>
          <w:b/>
          <w:iCs/>
          <w:u w:val="single"/>
        </w:rPr>
        <w:t>woefully wrong</w:t>
      </w:r>
      <w:r w:rsidRPr="00590C41">
        <w:rPr>
          <w:rFonts w:eastAsia="Calibri"/>
          <w:sz w:val="16"/>
        </w:rPr>
        <w:t>. In fact, food production per capita has increased by 25% over the last 50 years despite the population more than doubling. However, the stagnation in African food supply is concerning.</w:t>
      </w:r>
    </w:p>
    <w:p w14:paraId="6930DDB0" w14:textId="77777777" w:rsidR="00590C41" w:rsidRPr="00590C41" w:rsidRDefault="00590C41" w:rsidP="00590C41">
      <w:pPr>
        <w:rPr>
          <w:rFonts w:eastAsia="Calibri"/>
          <w:sz w:val="16"/>
        </w:rPr>
      </w:pPr>
      <w:r w:rsidRPr="00590C41">
        <w:rPr>
          <w:rFonts w:eastAsia="Calibri"/>
          <w:sz w:val="16"/>
        </w:rPr>
        <w:t>Global food availability trends are still moving upward | Our World in Data</w:t>
      </w:r>
    </w:p>
    <w:p w14:paraId="12B58ACC" w14:textId="77777777" w:rsidR="00590C41" w:rsidRPr="00590C41" w:rsidRDefault="00590C41" w:rsidP="00590C41">
      <w:pPr>
        <w:rPr>
          <w:rFonts w:eastAsia="Calibri"/>
          <w:sz w:val="16"/>
        </w:rPr>
      </w:pPr>
      <w:r w:rsidRPr="00590C41">
        <w:rPr>
          <w:rFonts w:eastAsia="Calibri"/>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599A7020" w14:textId="77777777" w:rsidR="00590C41" w:rsidRPr="00590C41" w:rsidRDefault="00590C41" w:rsidP="00590C41">
      <w:pPr>
        <w:rPr>
          <w:rFonts w:eastAsia="Calibri"/>
          <w:sz w:val="16"/>
        </w:rPr>
      </w:pPr>
      <w:r w:rsidRPr="00590C41">
        <w:rPr>
          <w:rFonts w:eastAsia="Calibri"/>
          <w:sz w:val="16"/>
        </w:rPr>
        <w:t>The rapidly escalating global obesity epidemic | Our World in Data</w:t>
      </w:r>
    </w:p>
    <w:p w14:paraId="14CC686D" w14:textId="77777777" w:rsidR="00590C41" w:rsidRPr="00590C41" w:rsidRDefault="00590C41" w:rsidP="00590C41">
      <w:pPr>
        <w:rPr>
          <w:rFonts w:eastAsia="Calibri"/>
          <w:sz w:val="16"/>
        </w:rPr>
      </w:pPr>
      <w:r w:rsidRPr="00590C41">
        <w:rPr>
          <w:rFonts w:eastAsia="Calibri"/>
          <w:sz w:val="16"/>
        </w:rPr>
        <w:t xml:space="preserve">From this data, it is clear that a couple of percentage points of </w:t>
      </w:r>
      <w:r w:rsidRPr="00590C41">
        <w:rPr>
          <w:rFonts w:eastAsia="Calibri"/>
          <w:u w:val="single"/>
        </w:rPr>
        <w:t xml:space="preserve">climate-related </w:t>
      </w:r>
      <w:r w:rsidRPr="00590C41">
        <w:rPr>
          <w:rFonts w:eastAsia="Calibri"/>
          <w:b/>
          <w:iCs/>
          <w:u w:val="single"/>
        </w:rPr>
        <w:t>yield loss</w:t>
      </w:r>
      <w:r w:rsidRPr="00590C41">
        <w:rPr>
          <w:rFonts w:eastAsia="Calibri"/>
          <w:u w:val="single"/>
        </w:rPr>
        <w:t xml:space="preserve"> from the global </w:t>
      </w:r>
      <w:r w:rsidRPr="00590C41">
        <w:rPr>
          <w:rFonts w:eastAsia="Calibri"/>
          <w:b/>
          <w:iCs/>
          <w:u w:val="single"/>
        </w:rPr>
        <w:t>agricultural sector</w:t>
      </w:r>
      <w:r w:rsidRPr="00590C41">
        <w:rPr>
          <w:rFonts w:eastAsia="Calibri"/>
          <w:u w:val="single"/>
        </w:rPr>
        <w:t xml:space="preserve"> may well </w:t>
      </w:r>
      <w:r w:rsidRPr="00590C41">
        <w:rPr>
          <w:rFonts w:eastAsia="Calibri"/>
          <w:b/>
          <w:iCs/>
          <w:u w:val="single"/>
        </w:rPr>
        <w:t>save</w:t>
      </w:r>
      <w:r w:rsidRPr="00590C41">
        <w:rPr>
          <w:rFonts w:eastAsia="Calibri"/>
          <w:u w:val="single"/>
        </w:rPr>
        <w:t xml:space="preserve"> many </w:t>
      </w:r>
      <w:r w:rsidRPr="00590C41">
        <w:rPr>
          <w:rFonts w:eastAsia="Calibri"/>
          <w:b/>
          <w:iCs/>
          <w:u w:val="single"/>
        </w:rPr>
        <w:t>more lives</w:t>
      </w:r>
      <w:r w:rsidRPr="00590C41">
        <w:rPr>
          <w:rFonts w:eastAsia="Calibri"/>
          <w:u w:val="single"/>
        </w:rPr>
        <w:t xml:space="preserve"> than it takes</w:t>
      </w:r>
      <w:r w:rsidRPr="00590C41">
        <w:rPr>
          <w:rFonts w:eastAsia="Calibri"/>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00CEC730" w14:textId="77777777" w:rsidR="00590C41" w:rsidRPr="00590C41" w:rsidRDefault="00590C41" w:rsidP="00590C41">
      <w:pPr>
        <w:rPr>
          <w:rFonts w:eastAsia="Calibri"/>
          <w:sz w:val="16"/>
        </w:rPr>
      </w:pPr>
      <w:r w:rsidRPr="00590C41">
        <w:rPr>
          <w:rFonts w:eastAsia="Calibri"/>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17BC28A6" w14:textId="77777777" w:rsidR="00590C41" w:rsidRPr="00590C41" w:rsidRDefault="00590C41" w:rsidP="00590C41">
      <w:pPr>
        <w:rPr>
          <w:rFonts w:eastAsia="Calibri"/>
          <w:sz w:val="16"/>
        </w:rPr>
      </w:pPr>
      <w:r w:rsidRPr="00590C41">
        <w:rPr>
          <w:rFonts w:eastAsia="Calibri"/>
          <w:sz w:val="16"/>
        </w:rPr>
        <w:t xml:space="preserve">Of course, the </w:t>
      </w:r>
      <w:r w:rsidRPr="00590C41">
        <w:rPr>
          <w:rFonts w:eastAsia="Calibri"/>
          <w:b/>
          <w:iCs/>
          <w:u w:val="single"/>
        </w:rPr>
        <w:t>agricultural</w:t>
      </w:r>
      <w:r w:rsidRPr="00590C41">
        <w:rPr>
          <w:rFonts w:eastAsia="Calibri"/>
          <w:u w:val="single"/>
        </w:rPr>
        <w:t xml:space="preserve"> sector also has many climate </w:t>
      </w:r>
      <w:r w:rsidRPr="00590C41">
        <w:rPr>
          <w:rFonts w:eastAsia="Calibri"/>
          <w:b/>
          <w:iCs/>
          <w:u w:val="single"/>
        </w:rPr>
        <w:t>adaptation</w:t>
      </w:r>
      <w:r w:rsidRPr="00590C41">
        <w:rPr>
          <w:rFonts w:eastAsia="Calibri"/>
          <w:sz w:val="16"/>
        </w:rPr>
        <w:t xml:space="preserve"> mechanisms at its disposal. Most prominently, </w:t>
      </w:r>
      <w:r w:rsidRPr="00590C41">
        <w:rPr>
          <w:rFonts w:eastAsia="Calibri"/>
          <w:u w:val="single"/>
        </w:rPr>
        <w:t xml:space="preserve">farmers can </w:t>
      </w:r>
      <w:r w:rsidRPr="00590C41">
        <w:rPr>
          <w:rFonts w:eastAsia="Calibri"/>
          <w:b/>
          <w:iCs/>
          <w:u w:val="single"/>
        </w:rPr>
        <w:t>adapt</w:t>
      </w:r>
      <w:r w:rsidRPr="00590C41">
        <w:rPr>
          <w:rFonts w:eastAsia="Calibri"/>
          <w:u w:val="single"/>
        </w:rPr>
        <w:t xml:space="preserve"> their </w:t>
      </w:r>
      <w:r w:rsidRPr="00590C41">
        <w:rPr>
          <w:rFonts w:eastAsia="Calibri"/>
          <w:b/>
          <w:iCs/>
          <w:u w:val="single"/>
        </w:rPr>
        <w:t>crops</w:t>
      </w:r>
      <w:r w:rsidRPr="00590C41">
        <w:rPr>
          <w:rFonts w:eastAsia="Calibri"/>
          <w:u w:val="single"/>
        </w:rPr>
        <w:t xml:space="preserve"> to the changing </w:t>
      </w:r>
      <w:r w:rsidRPr="00590C41">
        <w:rPr>
          <w:rFonts w:eastAsia="Calibri"/>
          <w:b/>
          <w:iCs/>
          <w:u w:val="single"/>
        </w:rPr>
        <w:t>climate</w:t>
      </w:r>
      <w:r w:rsidRPr="00590C41">
        <w:rPr>
          <w:rFonts w:eastAsia="Calibri"/>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2870223A" w14:textId="77777777" w:rsidR="00590C41" w:rsidRPr="00590C41" w:rsidRDefault="00590C41" w:rsidP="00590C41">
      <w:pPr>
        <w:rPr>
          <w:rFonts w:eastAsia="Calibri"/>
          <w:b/>
          <w:iCs/>
          <w:u w:val="single"/>
        </w:rPr>
      </w:pPr>
      <w:r w:rsidRPr="00590C41">
        <w:rPr>
          <w:rFonts w:eastAsia="Calibri"/>
          <w:b/>
          <w:iCs/>
          <w:u w:val="single"/>
        </w:rPr>
        <w:t>Ecosystem losses</w:t>
      </w:r>
    </w:p>
    <w:p w14:paraId="70DDD9B4" w14:textId="77777777" w:rsidR="00590C41" w:rsidRPr="00590C41" w:rsidRDefault="00590C41" w:rsidP="00590C41">
      <w:pPr>
        <w:rPr>
          <w:rFonts w:eastAsia="Calibri"/>
          <w:sz w:val="16"/>
        </w:rPr>
      </w:pPr>
      <w:r w:rsidRPr="00590C41">
        <w:rPr>
          <w:rFonts w:eastAsia="Calibri"/>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09F5D3A7" w14:textId="77777777" w:rsidR="00590C41" w:rsidRPr="00590C41" w:rsidRDefault="00590C41" w:rsidP="00590C41">
      <w:pPr>
        <w:rPr>
          <w:rFonts w:eastAsia="Calibri"/>
          <w:sz w:val="16"/>
        </w:rPr>
      </w:pPr>
      <w:r w:rsidRPr="00590C41">
        <w:rPr>
          <w:rFonts w:eastAsia="Calibri"/>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36C57620" w14:textId="77777777" w:rsidR="00590C41" w:rsidRPr="00590C41" w:rsidRDefault="00590C41" w:rsidP="00590C41">
      <w:pPr>
        <w:rPr>
          <w:rFonts w:eastAsia="Calibri"/>
          <w:sz w:val="16"/>
        </w:rPr>
      </w:pPr>
      <w:r w:rsidRPr="00590C41">
        <w:rPr>
          <w:rFonts w:eastAsia="Calibri"/>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505175E7" w14:textId="77777777" w:rsidR="00590C41" w:rsidRPr="00590C41" w:rsidRDefault="00590C41" w:rsidP="00590C41">
      <w:pPr>
        <w:rPr>
          <w:rFonts w:eastAsia="Calibri"/>
          <w:sz w:val="16"/>
        </w:rPr>
      </w:pPr>
      <w:r w:rsidRPr="00590C41">
        <w:rPr>
          <w:rFonts w:eastAsia="Calibri"/>
          <w:sz w:val="16"/>
        </w:rPr>
        <w:t xml:space="preserve">But once again, it is important to bring some balance to the discussion. As shown below, </w:t>
      </w:r>
      <w:r w:rsidRPr="00590C41">
        <w:rPr>
          <w:rFonts w:eastAsia="Calibri"/>
          <w:b/>
          <w:iCs/>
          <w:u w:val="single"/>
        </w:rPr>
        <w:t>climate</w:t>
      </w:r>
      <w:r w:rsidRPr="00590C41">
        <w:rPr>
          <w:rFonts w:eastAsia="Calibri"/>
          <w:u w:val="single"/>
        </w:rPr>
        <w:t xml:space="preserve"> change is </w:t>
      </w:r>
      <w:r w:rsidRPr="00590C41">
        <w:rPr>
          <w:rFonts w:eastAsia="Calibri"/>
          <w:b/>
          <w:iCs/>
          <w:u w:val="single"/>
        </w:rPr>
        <w:t>far</w:t>
      </w:r>
      <w:r w:rsidRPr="00590C41">
        <w:rPr>
          <w:rFonts w:eastAsia="Calibri"/>
          <w:u w:val="single"/>
        </w:rPr>
        <w:t xml:space="preserve"> from being the only</w:t>
      </w:r>
      <w:r w:rsidRPr="00590C41">
        <w:rPr>
          <w:rFonts w:eastAsia="Calibri"/>
          <w:sz w:val="16"/>
        </w:rPr>
        <w:t xml:space="preserve"> (or even the most important) </w:t>
      </w:r>
      <w:r w:rsidRPr="00590C41">
        <w:rPr>
          <w:rFonts w:eastAsia="Calibri"/>
          <w:b/>
          <w:iCs/>
          <w:u w:val="single"/>
        </w:rPr>
        <w:t>threat</w:t>
      </w:r>
      <w:r w:rsidRPr="00590C41">
        <w:rPr>
          <w:rFonts w:eastAsia="Calibri"/>
          <w:u w:val="single"/>
        </w:rPr>
        <w:t xml:space="preserve"> to ecosystems</w:t>
      </w:r>
      <w:r w:rsidRPr="00590C41">
        <w:rPr>
          <w:rFonts w:eastAsia="Calibri"/>
          <w:sz w:val="16"/>
        </w:rPr>
        <w:t xml:space="preserve"> around the world.</w:t>
      </w:r>
    </w:p>
    <w:p w14:paraId="6024F54F" w14:textId="77777777" w:rsidR="00590C41" w:rsidRPr="00590C41" w:rsidRDefault="00590C41" w:rsidP="00590C41">
      <w:pPr>
        <w:rPr>
          <w:rFonts w:eastAsia="Calibri"/>
          <w:sz w:val="16"/>
        </w:rPr>
      </w:pPr>
      <w:r w:rsidRPr="00590C41">
        <w:rPr>
          <w:rFonts w:eastAsia="Calibri"/>
          <w:sz w:val="16"/>
        </w:rPr>
        <w:t>Graph depicting the classification of threats to species monitored on the IUCN Red List</w:t>
      </w:r>
    </w:p>
    <w:p w14:paraId="04E3C21A" w14:textId="77777777" w:rsidR="00590C41" w:rsidRPr="00590C41" w:rsidRDefault="00590C41" w:rsidP="00590C41">
      <w:pPr>
        <w:rPr>
          <w:rFonts w:eastAsia="Calibri"/>
          <w:sz w:val="16"/>
        </w:rPr>
      </w:pPr>
      <w:r w:rsidRPr="00590C41">
        <w:rPr>
          <w:rFonts w:eastAsia="Calibri"/>
          <w:sz w:val="16"/>
        </w:rPr>
        <w:t xml:space="preserve">Furthermore, </w:t>
      </w:r>
      <w:r w:rsidRPr="00590C41">
        <w:rPr>
          <w:rFonts w:eastAsia="Calibri"/>
          <w:u w:val="single"/>
        </w:rPr>
        <w:t xml:space="preserve">there is </w:t>
      </w:r>
      <w:r w:rsidRPr="00590C41">
        <w:rPr>
          <w:rFonts w:eastAsia="Calibri"/>
          <w:b/>
          <w:iCs/>
          <w:u w:val="single"/>
        </w:rPr>
        <w:t>a lot</w:t>
      </w:r>
      <w:r w:rsidRPr="00590C41">
        <w:rPr>
          <w:rFonts w:eastAsia="Calibri"/>
          <w:u w:val="single"/>
        </w:rPr>
        <w:t xml:space="preserve"> that can be done to </w:t>
      </w:r>
      <w:r w:rsidRPr="00590C41">
        <w:rPr>
          <w:rFonts w:eastAsia="Calibri"/>
          <w:b/>
          <w:iCs/>
          <w:u w:val="single"/>
        </w:rPr>
        <w:t>minimize</w:t>
      </w:r>
      <w:r w:rsidRPr="00590C41">
        <w:rPr>
          <w:rFonts w:eastAsia="Calibri"/>
          <w:u w:val="single"/>
        </w:rPr>
        <w:t xml:space="preserve"> climate impacts on </w:t>
      </w:r>
      <w:r w:rsidRPr="00590C41">
        <w:rPr>
          <w:rFonts w:eastAsia="Calibri"/>
          <w:b/>
          <w:iCs/>
          <w:u w:val="single"/>
        </w:rPr>
        <w:t>biod</w:t>
      </w:r>
      <w:r w:rsidRPr="00590C41">
        <w:rPr>
          <w:rFonts w:eastAsia="Calibri"/>
          <w:u w:val="single"/>
        </w:rPr>
        <w:t>iversity</w:t>
      </w:r>
      <w:r w:rsidRPr="00590C41">
        <w:rPr>
          <w:rFonts w:eastAsia="Calibri"/>
          <w:sz w:val="16"/>
        </w:rPr>
        <w:t xml:space="preserve">. Lynas discusses several of these in Six Degrees, including </w:t>
      </w:r>
      <w:r w:rsidRPr="00590C41">
        <w:rPr>
          <w:rFonts w:eastAsia="Calibri"/>
          <w:b/>
          <w:iCs/>
          <w:u w:val="single"/>
        </w:rPr>
        <w:t>assisted migration</w:t>
      </w:r>
      <w:r w:rsidRPr="00590C41">
        <w:rPr>
          <w:rFonts w:eastAsia="Calibri"/>
          <w:u w:val="single"/>
        </w:rPr>
        <w:t xml:space="preserve">, </w:t>
      </w:r>
      <w:r w:rsidRPr="00590C41">
        <w:rPr>
          <w:rFonts w:eastAsia="Calibri"/>
          <w:b/>
          <w:iCs/>
          <w:u w:val="single"/>
        </w:rPr>
        <w:t>habitat restoration</w:t>
      </w:r>
      <w:r w:rsidRPr="00590C41">
        <w:rPr>
          <w:rFonts w:eastAsia="Calibri"/>
          <w:u w:val="single"/>
        </w:rPr>
        <w:t xml:space="preserve">, reducing hunting and agricultural pressures, maintaining </w:t>
      </w:r>
      <w:r w:rsidRPr="00590C41">
        <w:rPr>
          <w:rFonts w:eastAsia="Calibri"/>
          <w:b/>
          <w:iCs/>
          <w:u w:val="single"/>
        </w:rPr>
        <w:t>refuges</w:t>
      </w:r>
      <w:r w:rsidRPr="00590C41">
        <w:rPr>
          <w:rFonts w:eastAsia="Calibri"/>
          <w:u w:val="single"/>
        </w:rPr>
        <w:t xml:space="preserve">, and keeping </w:t>
      </w:r>
      <w:r w:rsidRPr="00590C41">
        <w:rPr>
          <w:rFonts w:eastAsia="Calibri"/>
          <w:b/>
          <w:iCs/>
          <w:u w:val="single"/>
        </w:rPr>
        <w:t>seeds</w:t>
      </w:r>
      <w:r w:rsidRPr="00590C41">
        <w:rPr>
          <w:rFonts w:eastAsia="Calibri"/>
          <w:u w:val="single"/>
        </w:rPr>
        <w:t xml:space="preserve">, </w:t>
      </w:r>
      <w:r w:rsidRPr="00590C41">
        <w:rPr>
          <w:rFonts w:eastAsia="Calibri"/>
          <w:b/>
          <w:iCs/>
          <w:u w:val="single"/>
        </w:rPr>
        <w:t>eggs</w:t>
      </w:r>
      <w:r w:rsidRPr="00590C41">
        <w:rPr>
          <w:rFonts w:eastAsia="Calibri"/>
          <w:u w:val="single"/>
        </w:rPr>
        <w:t xml:space="preserve">, and </w:t>
      </w:r>
      <w:r w:rsidRPr="00590C41">
        <w:rPr>
          <w:rFonts w:eastAsia="Calibri"/>
          <w:b/>
          <w:iCs/>
          <w:u w:val="single"/>
        </w:rPr>
        <w:t>DNA</w:t>
      </w:r>
      <w:r w:rsidRPr="00590C41">
        <w:rPr>
          <w:rFonts w:eastAsia="Calibri"/>
          <w:u w:val="single"/>
        </w:rPr>
        <w:t xml:space="preserve"> for resurrecting lost species</w:t>
      </w:r>
      <w:r w:rsidRPr="00590C41">
        <w:rPr>
          <w:rFonts w:eastAsia="Calibri"/>
          <w:sz w:val="16"/>
        </w:rPr>
        <w:t>.</w:t>
      </w:r>
    </w:p>
    <w:p w14:paraId="309A103A" w14:textId="77777777" w:rsidR="00590C41" w:rsidRPr="00944409" w:rsidRDefault="00590C41" w:rsidP="00590C41">
      <w:pPr>
        <w:rPr>
          <w:rFonts w:eastAsia="Calibri"/>
          <w:sz w:val="16"/>
        </w:rPr>
      </w:pPr>
      <w:r w:rsidRPr="00590C41">
        <w:rPr>
          <w:rFonts w:eastAsia="Calibri"/>
          <w:sz w:val="16"/>
        </w:rPr>
        <w:t>It’s worth reiterating that, if we can keep ourselves to the SSP2–4.5 emissions trajectory (or even slightly below), we are currently</w:t>
      </w:r>
      <w:r w:rsidRPr="00944409">
        <w:rPr>
          <w:rFonts w:eastAsia="Calibri"/>
          <w:sz w:val="16"/>
        </w:rPr>
        <w:t xml:space="preserve"> navigating the most challenging decades due to the rapid rate of change. After 2050, the </w:t>
      </w:r>
      <w:r w:rsidRPr="00944409">
        <w:rPr>
          <w:rFonts w:eastAsia="Calibri"/>
          <w:b/>
          <w:iCs/>
          <w:u w:val="single"/>
        </w:rPr>
        <w:t>rate</w:t>
      </w:r>
      <w:r w:rsidRPr="00944409">
        <w:rPr>
          <w:rFonts w:eastAsia="Calibri"/>
          <w:u w:val="single"/>
        </w:rPr>
        <w:t xml:space="preserve"> of </w:t>
      </w:r>
      <w:r w:rsidRPr="00944409">
        <w:rPr>
          <w:rFonts w:eastAsia="Calibri"/>
          <w:highlight w:val="green"/>
          <w:u w:val="single"/>
        </w:rPr>
        <w:t>temp</w:t>
      </w:r>
      <w:r w:rsidRPr="00944409">
        <w:rPr>
          <w:rFonts w:eastAsia="Calibri"/>
          <w:u w:val="single"/>
        </w:rPr>
        <w:t xml:space="preserve">erature </w:t>
      </w:r>
      <w:r w:rsidRPr="00944409">
        <w:rPr>
          <w:rFonts w:eastAsia="Calibri"/>
          <w:highlight w:val="green"/>
          <w:u w:val="single"/>
        </w:rPr>
        <w:t>rise</w:t>
      </w:r>
      <w:r w:rsidRPr="00944409">
        <w:rPr>
          <w:rFonts w:eastAsia="Calibri"/>
          <w:u w:val="single"/>
        </w:rPr>
        <w:t xml:space="preserve"> will </w:t>
      </w:r>
      <w:r w:rsidRPr="00944409">
        <w:rPr>
          <w:rFonts w:eastAsia="Calibri"/>
          <w:b/>
          <w:iCs/>
          <w:highlight w:val="green"/>
          <w:u w:val="single"/>
        </w:rPr>
        <w:t>slow down</w:t>
      </w:r>
      <w:r w:rsidRPr="00944409">
        <w:rPr>
          <w:rFonts w:eastAsia="Calibri"/>
          <w:u w:val="single"/>
        </w:rPr>
        <w:t xml:space="preserve"> and approach </w:t>
      </w:r>
      <w:r w:rsidRPr="00944409">
        <w:rPr>
          <w:rFonts w:eastAsia="Calibri"/>
          <w:b/>
          <w:iCs/>
          <w:u w:val="single"/>
        </w:rPr>
        <w:t>stagnation</w:t>
      </w:r>
      <w:r w:rsidRPr="00944409">
        <w:rPr>
          <w:rFonts w:eastAsia="Calibri"/>
          <w:u w:val="single"/>
        </w:rPr>
        <w:t xml:space="preserve"> by 2100</w:t>
      </w:r>
      <w:r w:rsidRPr="00944409">
        <w:rPr>
          <w:rFonts w:eastAsia="Calibri"/>
          <w:sz w:val="16"/>
        </w:rPr>
        <w:t xml:space="preserve">. At that point, </w:t>
      </w:r>
      <w:r w:rsidRPr="00944409">
        <w:rPr>
          <w:rFonts w:eastAsia="Calibri"/>
          <w:b/>
          <w:iCs/>
          <w:highlight w:val="green"/>
          <w:u w:val="single"/>
        </w:rPr>
        <w:t>eco</w:t>
      </w:r>
      <w:r w:rsidRPr="00944409">
        <w:rPr>
          <w:rFonts w:eastAsia="Calibri"/>
          <w:b/>
          <w:iCs/>
          <w:u w:val="single"/>
        </w:rPr>
        <w:t>system</w:t>
      </w:r>
      <w:r w:rsidRPr="00944409">
        <w:rPr>
          <w:rFonts w:eastAsia="Calibri"/>
          <w:u w:val="single"/>
        </w:rPr>
        <w:t xml:space="preserve"> </w:t>
      </w:r>
      <w:r w:rsidRPr="00944409">
        <w:rPr>
          <w:rFonts w:eastAsia="Calibri"/>
          <w:highlight w:val="green"/>
          <w:u w:val="single"/>
        </w:rPr>
        <w:t>pressures</w:t>
      </w:r>
      <w:r w:rsidRPr="00944409">
        <w:rPr>
          <w:rFonts w:eastAsia="Calibri"/>
          <w:u w:val="single"/>
        </w:rPr>
        <w:t xml:space="preserve"> will be </w:t>
      </w:r>
      <w:r w:rsidRPr="00944409">
        <w:rPr>
          <w:rFonts w:eastAsia="Calibri"/>
          <w:b/>
          <w:iCs/>
          <w:highlight w:val="green"/>
          <w:u w:val="single"/>
        </w:rPr>
        <w:t>considerably lower</w:t>
      </w:r>
      <w:r w:rsidRPr="00944409">
        <w:rPr>
          <w:rFonts w:eastAsia="Calibri"/>
          <w:sz w:val="16"/>
        </w:rPr>
        <w:t xml:space="preserve"> than they are today </w:t>
      </w:r>
      <w:r w:rsidRPr="00944409">
        <w:rPr>
          <w:rFonts w:eastAsia="Calibri"/>
          <w:u w:val="single"/>
        </w:rPr>
        <w:t xml:space="preserve">because climate </w:t>
      </w:r>
      <w:r w:rsidRPr="00944409">
        <w:rPr>
          <w:rFonts w:eastAsia="Calibri"/>
          <w:b/>
          <w:iCs/>
          <w:u w:val="single"/>
        </w:rPr>
        <w:t>zones</w:t>
      </w:r>
      <w:r w:rsidRPr="00944409">
        <w:rPr>
          <w:rFonts w:eastAsia="Calibri"/>
          <w:u w:val="single"/>
        </w:rPr>
        <w:t xml:space="preserve"> will </w:t>
      </w:r>
      <w:r w:rsidRPr="00944409">
        <w:rPr>
          <w:rFonts w:eastAsia="Calibri"/>
          <w:b/>
          <w:iCs/>
          <w:u w:val="single"/>
        </w:rPr>
        <w:t>no longer</w:t>
      </w:r>
      <w:r w:rsidRPr="00944409">
        <w:rPr>
          <w:rFonts w:eastAsia="Calibri"/>
          <w:u w:val="single"/>
        </w:rPr>
        <w:t xml:space="preserve"> be shifting</w:t>
      </w:r>
      <w:r w:rsidRPr="00944409">
        <w:rPr>
          <w:rFonts w:eastAsia="Calibri"/>
          <w:sz w:val="16"/>
        </w:rPr>
        <w:t>, allowing nature to catch up and settle down into a new equilibrium.</w:t>
      </w:r>
    </w:p>
    <w:p w14:paraId="216D3E10" w14:textId="77777777" w:rsidR="00590C41" w:rsidRPr="00944409" w:rsidRDefault="00590C41" w:rsidP="00590C41">
      <w:pPr>
        <w:rPr>
          <w:rFonts w:eastAsia="Calibri"/>
          <w:sz w:val="16"/>
        </w:rPr>
      </w:pPr>
      <w:r w:rsidRPr="00944409">
        <w:rPr>
          <w:rFonts w:eastAsia="Calibri"/>
          <w:sz w:val="16"/>
        </w:rPr>
        <w:t>The rate of global temperature rise in realistic emission trajectories (SSP2–4.5 or below) slows considerably after mid-century | IPCC</w:t>
      </w:r>
    </w:p>
    <w:p w14:paraId="76F2C01B" w14:textId="77777777" w:rsidR="00590C41" w:rsidRPr="00944409" w:rsidRDefault="00590C41" w:rsidP="00590C41">
      <w:pPr>
        <w:rPr>
          <w:rFonts w:eastAsia="Calibri"/>
          <w:sz w:val="16"/>
        </w:rPr>
      </w:pPr>
      <w:r w:rsidRPr="00944409">
        <w:rPr>
          <w:rFonts w:eastAsia="Calibri"/>
          <w:sz w:val="16"/>
        </w:rPr>
        <w:t xml:space="preserve">Our job is to limit the rate of change and manage the transition period as best we can. If we do this reasonably well, </w:t>
      </w:r>
      <w:r w:rsidRPr="00944409">
        <w:rPr>
          <w:rFonts w:eastAsia="Calibri"/>
          <w:u w:val="single"/>
        </w:rPr>
        <w:t xml:space="preserve">nature will </w:t>
      </w:r>
      <w:r w:rsidRPr="00944409">
        <w:rPr>
          <w:rFonts w:eastAsia="Calibri"/>
          <w:b/>
          <w:iCs/>
          <w:u w:val="single"/>
        </w:rPr>
        <w:t>thrive</w:t>
      </w:r>
      <w:r w:rsidRPr="00944409">
        <w:rPr>
          <w:rFonts w:eastAsia="Calibri"/>
          <w:sz w:val="16"/>
        </w:rPr>
        <w:t xml:space="preserve"> in the 22nd century and beyond.</w:t>
      </w:r>
    </w:p>
    <w:p w14:paraId="59C0B2E9" w14:textId="77777777" w:rsidR="00590C41" w:rsidRPr="00944409" w:rsidRDefault="00590C41" w:rsidP="00590C41">
      <w:pPr>
        <w:rPr>
          <w:rFonts w:eastAsia="Calibri"/>
          <w:sz w:val="16"/>
        </w:rPr>
      </w:pPr>
      <w:r w:rsidRPr="00944409">
        <w:rPr>
          <w:rFonts w:eastAsia="Calibri"/>
          <w:sz w:val="16"/>
        </w:rPr>
        <w:t>Our Best Adaptation Strategy</w:t>
      </w:r>
    </w:p>
    <w:p w14:paraId="509C6C16" w14:textId="77777777" w:rsidR="00590C41" w:rsidRPr="00944409" w:rsidRDefault="00590C41" w:rsidP="00590C41">
      <w:pPr>
        <w:rPr>
          <w:rFonts w:eastAsia="Calibri"/>
          <w:sz w:val="16"/>
        </w:rPr>
      </w:pPr>
      <w:r w:rsidRPr="00944409">
        <w:rPr>
          <w:rFonts w:eastAsia="Calibri"/>
          <w:sz w:val="16"/>
        </w:rPr>
        <w:t xml:space="preserve">As discussed above, </w:t>
      </w:r>
      <w:r w:rsidRPr="00944409">
        <w:rPr>
          <w:rFonts w:eastAsia="Calibri"/>
          <w:u w:val="single"/>
        </w:rPr>
        <w:t xml:space="preserve">the </w:t>
      </w:r>
      <w:r w:rsidRPr="00944409">
        <w:rPr>
          <w:rFonts w:eastAsia="Calibri"/>
          <w:b/>
          <w:iCs/>
          <w:u w:val="single"/>
        </w:rPr>
        <w:t>2–3 °C</w:t>
      </w:r>
      <w:r w:rsidRPr="00944409">
        <w:rPr>
          <w:rFonts w:eastAsia="Calibri"/>
          <w:u w:val="single"/>
        </w:rPr>
        <w:t xml:space="preserve"> </w:t>
      </w:r>
      <w:r w:rsidRPr="00944409">
        <w:rPr>
          <w:rFonts w:eastAsia="Calibri"/>
          <w:highlight w:val="green"/>
          <w:u w:val="single"/>
        </w:rPr>
        <w:t>warmer world</w:t>
      </w:r>
      <w:r w:rsidRPr="00944409">
        <w:rPr>
          <w:rFonts w:eastAsia="Calibri"/>
          <w:sz w:val="16"/>
        </w:rPr>
        <w:t xml:space="preserve"> we will leave our 22nd-century descendants </w:t>
      </w:r>
      <w:r w:rsidRPr="00944409">
        <w:rPr>
          <w:rFonts w:eastAsia="Calibri"/>
          <w:u w:val="single"/>
        </w:rPr>
        <w:t xml:space="preserve">is </w:t>
      </w:r>
      <w:r w:rsidRPr="00944409">
        <w:rPr>
          <w:rFonts w:eastAsia="Calibri"/>
          <w:b/>
          <w:iCs/>
          <w:highlight w:val="green"/>
          <w:u w:val="single"/>
        </w:rPr>
        <w:t>nothing</w:t>
      </w:r>
      <w:r w:rsidRPr="00944409">
        <w:rPr>
          <w:rFonts w:eastAsia="Calibri"/>
          <w:highlight w:val="green"/>
          <w:u w:val="single"/>
        </w:rPr>
        <w:t xml:space="preserve"> to be </w:t>
      </w:r>
      <w:r w:rsidRPr="00944409">
        <w:rPr>
          <w:rFonts w:eastAsia="Calibri"/>
          <w:b/>
          <w:iCs/>
          <w:highlight w:val="green"/>
          <w:u w:val="single"/>
        </w:rPr>
        <w:t>afraid</w:t>
      </w:r>
      <w:r w:rsidRPr="00944409">
        <w:rPr>
          <w:rFonts w:eastAsia="Calibri"/>
          <w:highlight w:val="green"/>
          <w:u w:val="single"/>
        </w:rPr>
        <w:t xml:space="preserve"> of</w:t>
      </w:r>
      <w:r w:rsidRPr="00944409">
        <w:rPr>
          <w:rFonts w:eastAsia="Calibri"/>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2D9E425C" w14:textId="77777777" w:rsidR="002351D8" w:rsidRDefault="002351D8" w:rsidP="00590C41">
      <w:pPr>
        <w:rPr>
          <w:sz w:val="16"/>
        </w:rPr>
      </w:pPr>
    </w:p>
    <w:p w14:paraId="4E36E1E8" w14:textId="2F02BEB6" w:rsidR="002351D8" w:rsidRDefault="002351D8" w:rsidP="002351D8">
      <w:pPr>
        <w:pStyle w:val="Heading3"/>
      </w:pPr>
      <w:r>
        <w:t>ADV 2</w:t>
      </w:r>
    </w:p>
    <w:p w14:paraId="2F6E7BFB" w14:textId="77777777" w:rsidR="002351D8" w:rsidRPr="000C140C" w:rsidRDefault="002351D8" w:rsidP="002351D8">
      <w:pPr>
        <w:pStyle w:val="Heading4"/>
      </w:pPr>
      <w:r>
        <w:t xml:space="preserve">I-law </w:t>
      </w:r>
      <w:r>
        <w:rPr>
          <w:u w:val="single"/>
        </w:rPr>
        <w:t>can’t solve</w:t>
      </w:r>
      <w:r>
        <w:t xml:space="preserve"> extinction.</w:t>
      </w:r>
    </w:p>
    <w:p w14:paraId="3C972A4B" w14:textId="77777777" w:rsidR="002351D8" w:rsidRPr="001A52F9" w:rsidRDefault="002351D8" w:rsidP="002351D8">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0E3E5E7C" w14:textId="77777777" w:rsidR="002351D8" w:rsidRPr="001A52F9" w:rsidRDefault="002351D8" w:rsidP="002351D8">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09BB695B" w14:textId="77777777" w:rsidR="002351D8" w:rsidRPr="001A52F9" w:rsidRDefault="002351D8" w:rsidP="002351D8">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75C58546" w14:textId="77777777" w:rsidR="002351D8" w:rsidRPr="001A52F9" w:rsidRDefault="002351D8" w:rsidP="002351D8">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3596B7A1" w14:textId="77777777" w:rsidR="002351D8" w:rsidRPr="001A52F9" w:rsidRDefault="002351D8" w:rsidP="002351D8">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720F7639" w14:textId="77777777" w:rsidR="002351D8" w:rsidRPr="001A52F9" w:rsidRDefault="002351D8" w:rsidP="002351D8">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563767A2" w14:textId="77777777" w:rsidR="002351D8" w:rsidRDefault="002351D8" w:rsidP="002351D8">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268FA684" w14:textId="77777777" w:rsidR="002351D8" w:rsidRPr="001A52F9" w:rsidRDefault="002351D8" w:rsidP="002351D8">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6FF3E8AC" w14:textId="77777777" w:rsidR="002351D8" w:rsidRPr="00C506CF" w:rsidRDefault="002351D8" w:rsidP="002351D8">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7B31FCB3" w14:textId="77777777" w:rsidR="002351D8" w:rsidRPr="00C506CF" w:rsidRDefault="002351D8" w:rsidP="002351D8">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47B866B9" w14:textId="77777777" w:rsidR="002351D8" w:rsidRPr="00C506CF" w:rsidRDefault="002351D8" w:rsidP="002351D8">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08499F40" w14:textId="77777777" w:rsidR="002351D8" w:rsidRPr="00C506CF" w:rsidRDefault="002351D8" w:rsidP="002351D8">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0B6F1E23" w14:textId="77777777" w:rsidR="002351D8" w:rsidRPr="00C506CF" w:rsidRDefault="002351D8" w:rsidP="002351D8">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40E3EDEC" w14:textId="77777777" w:rsidR="002351D8" w:rsidRPr="00C506CF" w:rsidRDefault="002351D8" w:rsidP="002351D8">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032B3BF9" w14:textId="77777777" w:rsidR="002351D8" w:rsidRPr="00C506CF" w:rsidRDefault="002351D8" w:rsidP="002351D8">
      <w:pPr>
        <w:rPr>
          <w:sz w:val="8"/>
          <w:szCs w:val="8"/>
        </w:rPr>
      </w:pPr>
      <w:r w:rsidRPr="00C506CF">
        <w:rPr>
          <w:sz w:val="8"/>
          <w:szCs w:val="8"/>
        </w:rPr>
        <w:t>Liberal Illusions</w:t>
      </w:r>
    </w:p>
    <w:p w14:paraId="2CA86CA4" w14:textId="77777777" w:rsidR="002351D8" w:rsidRPr="00C506CF" w:rsidRDefault="002351D8" w:rsidP="002351D8">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545C975C" w14:textId="77777777" w:rsidR="002351D8" w:rsidRPr="00C506CF" w:rsidRDefault="002351D8" w:rsidP="002351D8">
      <w:pPr>
        <w:rPr>
          <w:rStyle w:val="StyleUnderline"/>
          <w:sz w:val="8"/>
          <w:szCs w:val="8"/>
        </w:rPr>
      </w:pPr>
      <w:r w:rsidRPr="00C506CF">
        <w:rPr>
          <w:sz w:val="8"/>
          <w:szCs w:val="8"/>
        </w:rPr>
        <w:t>Myopia</w:t>
      </w:r>
    </w:p>
    <w:p w14:paraId="7F2795B6" w14:textId="77777777" w:rsidR="002351D8" w:rsidRPr="00C506CF" w:rsidRDefault="002351D8" w:rsidP="002351D8">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2CA75989" w14:textId="77777777" w:rsidR="002351D8" w:rsidRPr="00C506CF" w:rsidRDefault="002351D8" w:rsidP="002351D8">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2B229E55" w14:textId="77777777" w:rsidR="002351D8" w:rsidRPr="00C506CF" w:rsidRDefault="002351D8" w:rsidP="002351D8">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6A20FA3E" w14:textId="77777777" w:rsidR="002351D8" w:rsidRPr="003A1C10" w:rsidRDefault="002351D8" w:rsidP="002351D8">
      <w:pPr>
        <w:rPr>
          <w:sz w:val="16"/>
        </w:rPr>
      </w:pPr>
      <w:r w:rsidRPr="00C506CF">
        <w:rPr>
          <w:sz w:val="8"/>
          <w:szCs w:val="8"/>
        </w:rPr>
        <w:t>Parochialism</w:t>
      </w:r>
    </w:p>
    <w:p w14:paraId="0E2D14C9" w14:textId="77777777" w:rsidR="002351D8" w:rsidRPr="003A1C10" w:rsidRDefault="002351D8" w:rsidP="002351D8">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72832AF3" w14:textId="77777777" w:rsidR="002351D8" w:rsidRPr="003A1C10" w:rsidRDefault="002351D8" w:rsidP="002351D8">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2D139481" w14:textId="77777777" w:rsidR="002351D8" w:rsidRDefault="002351D8" w:rsidP="002351D8">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r>
        <w:rPr>
          <w:sz w:val="16"/>
        </w:rPr>
        <w:t>.</w:t>
      </w:r>
    </w:p>
    <w:p w14:paraId="6334E5D0" w14:textId="77777777" w:rsidR="002351D8" w:rsidRPr="002C0337" w:rsidRDefault="002351D8" w:rsidP="002351D8">
      <w:pPr>
        <w:pStyle w:val="Heading4"/>
      </w:pPr>
      <w:r>
        <w:t>Trump alt cause.</w:t>
      </w:r>
    </w:p>
    <w:p w14:paraId="7F614B4E" w14:textId="77777777" w:rsidR="002351D8" w:rsidRPr="00CE1ED3" w:rsidRDefault="002351D8" w:rsidP="002351D8">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5292DB02" w14:textId="77777777" w:rsidR="002351D8" w:rsidRPr="00CE1ED3" w:rsidRDefault="002351D8" w:rsidP="002351D8">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CE1ED3">
        <w:rPr>
          <w:rStyle w:val="StyleUnderline"/>
          <w:highlight w:val="yellow"/>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CE1ED3">
        <w:rPr>
          <w:rStyle w:val="Emphasis"/>
          <w:highlight w:val="yellow"/>
        </w:rPr>
        <w:t>rejects</w:t>
      </w:r>
      <w:r w:rsidRPr="00CE1ED3">
        <w:rPr>
          <w:rStyle w:val="Emphasis"/>
        </w:rPr>
        <w:t xml:space="preserve"> the </w:t>
      </w:r>
      <w:r w:rsidRPr="00CE1ED3">
        <w:rPr>
          <w:rStyle w:val="Emphasis"/>
          <w:highlight w:val="yellow"/>
        </w:rPr>
        <w:t>rules</w:t>
      </w:r>
      <w:r w:rsidRPr="00CE1ED3">
        <w:rPr>
          <w:rStyle w:val="StyleUnderline"/>
          <w:highlight w:val="yellow"/>
        </w:rPr>
        <w:t xml:space="preserve">, bringing </w:t>
      </w:r>
      <w:r w:rsidRPr="00CE1ED3">
        <w:rPr>
          <w:rStyle w:val="Emphasis"/>
          <w:highlight w:val="yellow"/>
        </w:rPr>
        <w:t>instability</w:t>
      </w:r>
      <w:r w:rsidRPr="00CE1ED3">
        <w:rPr>
          <w:rStyle w:val="StyleUnderline"/>
        </w:rPr>
        <w:t xml:space="preserve"> to global politics</w:t>
      </w:r>
      <w:r w:rsidRPr="00CE1ED3">
        <w:t>.</w:t>
      </w:r>
    </w:p>
    <w:p w14:paraId="66E8B650" w14:textId="77777777" w:rsidR="002351D8" w:rsidRPr="00CE1ED3" w:rsidRDefault="002351D8" w:rsidP="002351D8">
      <w:r w:rsidRPr="00CE1ED3">
        <w:t>"There are six areas of foreign policy to watch carefully:</w:t>
      </w:r>
    </w:p>
    <w:p w14:paraId="08A70C0F" w14:textId="77777777" w:rsidR="002351D8" w:rsidRPr="00CE1ED3" w:rsidRDefault="002351D8" w:rsidP="002351D8">
      <w:r w:rsidRPr="00CE1ED3">
        <w:rPr>
          <w:rStyle w:val="Emphasis"/>
          <w:highlight w:val="yellow"/>
        </w:rPr>
        <w:t>Breaking rules</w:t>
      </w:r>
      <w:r w:rsidRPr="00CE1ED3">
        <w:rPr>
          <w:highlight w:val="yellow"/>
        </w:rPr>
        <w:t xml:space="preserve"> – </w:t>
      </w:r>
      <w:r w:rsidRPr="00CE1ED3">
        <w:rPr>
          <w:rStyle w:val="StyleUnderline"/>
          <w:highlight w:val="yellow"/>
        </w:rPr>
        <w:t>Trump’s</w:t>
      </w:r>
      <w:r w:rsidRPr="00CE1ED3">
        <w:rPr>
          <w:rStyle w:val="StyleUnderline"/>
        </w:rPr>
        <w:t xml:space="preserve"> decision-making </w:t>
      </w:r>
      <w:r w:rsidRPr="00CE1ED3">
        <w:rPr>
          <w:rStyle w:val="StyleUnderline"/>
          <w:highlight w:val="yellow"/>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CE1ED3">
        <w:rPr>
          <w:rStyle w:val="StyleUnderline"/>
          <w:highlight w:val="yellow"/>
        </w:rPr>
        <w:t>is changeable</w:t>
      </w:r>
      <w:r w:rsidRPr="00CE1ED3">
        <w:rPr>
          <w:rStyle w:val="StyleUnderline"/>
        </w:rPr>
        <w:t xml:space="preserve"> and his reasons for </w:t>
      </w:r>
      <w:r w:rsidRPr="00CE1ED3">
        <w:rPr>
          <w:rStyle w:val="Emphasis"/>
          <w:highlight w:val="yellow"/>
        </w:rPr>
        <w:t>fo</w:t>
      </w:r>
      <w:r w:rsidRPr="00CE1ED3">
        <w:rPr>
          <w:rStyle w:val="StyleUnderline"/>
        </w:rPr>
        <w:t xml:space="preserve">reign </w:t>
      </w:r>
      <w:r w:rsidRPr="00CE1ED3">
        <w:rPr>
          <w:rStyle w:val="Emphasis"/>
          <w:highlight w:val="yellow"/>
        </w:rPr>
        <w:t>po</w:t>
      </w:r>
      <w:r w:rsidRPr="00CE1ED3">
        <w:rPr>
          <w:rStyle w:val="StyleUnderline"/>
        </w:rPr>
        <w:t xml:space="preserve">licy decisions are often idiosyncratic. </w:t>
      </w:r>
      <w:r w:rsidRPr="00CE1ED3">
        <w:rPr>
          <w:rStyle w:val="StyleUnderline"/>
          <w:highlight w:val="yellow"/>
        </w:rPr>
        <w:t>Trump</w:t>
      </w:r>
      <w:r w:rsidRPr="00CE1ED3">
        <w:rPr>
          <w:rStyle w:val="StyleUnderline"/>
        </w:rPr>
        <w:t xml:space="preserve"> has </w:t>
      </w:r>
      <w:r w:rsidRPr="00CE1ED3">
        <w:rPr>
          <w:rStyle w:val="Emphasis"/>
          <w:highlight w:val="yellow"/>
        </w:rPr>
        <w:t>withdrawn</w:t>
      </w:r>
      <w:r w:rsidRPr="00CE1ED3">
        <w:rPr>
          <w:rStyle w:val="StyleUnderline"/>
          <w:highlight w:val="yellow"/>
        </w:rPr>
        <w:t xml:space="preserve"> from</w:t>
      </w:r>
      <w:r w:rsidRPr="00CE1ED3">
        <w:rPr>
          <w:rStyle w:val="StyleUnderline"/>
        </w:rPr>
        <w:t xml:space="preserve"> global </w:t>
      </w:r>
      <w:r w:rsidRPr="00CE1ED3">
        <w:rPr>
          <w:rStyle w:val="StyleUnderline"/>
          <w:highlight w:val="yellow"/>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0B864BA2" w14:textId="77777777" w:rsidR="002351D8" w:rsidRDefault="002351D8" w:rsidP="002351D8">
      <w:r w:rsidRPr="00CE1ED3">
        <w:rPr>
          <w:rStyle w:val="StyleUnderline"/>
          <w:highlight w:val="yellow"/>
        </w:rPr>
        <w:t xml:space="preserve">Opposing </w:t>
      </w:r>
      <w:r w:rsidRPr="00CE1ED3">
        <w:rPr>
          <w:rStyle w:val="Emphasis"/>
          <w:highlight w:val="yellow"/>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CE1ED3">
        <w:rPr>
          <w:rStyle w:val="StyleUnderline"/>
          <w:highlight w:val="yellow"/>
        </w:rPr>
        <w:t xml:space="preserve">Annexation of </w:t>
      </w:r>
      <w:r w:rsidRPr="00CE1ED3">
        <w:rPr>
          <w:rStyle w:val="Emphasis"/>
          <w:highlight w:val="yellow"/>
        </w:rPr>
        <w:t>territory</w:t>
      </w:r>
      <w:r w:rsidRPr="00CE1ED3">
        <w:rPr>
          <w:rStyle w:val="StyleUnderline"/>
        </w:rPr>
        <w:t xml:space="preserve"> by force is </w:t>
      </w:r>
      <w:r w:rsidRPr="00CE1ED3">
        <w:rPr>
          <w:rStyle w:val="StyleUnderline"/>
          <w:highlight w:val="yellow"/>
        </w:rPr>
        <w:t xml:space="preserve">prohibited under </w:t>
      </w:r>
      <w:r w:rsidRPr="00CE1ED3">
        <w:rPr>
          <w:rStyle w:val="Emphasis"/>
          <w:highlight w:val="yellow"/>
        </w:rPr>
        <w:t>i</w:t>
      </w:r>
      <w:r w:rsidRPr="00CE1ED3">
        <w:rPr>
          <w:rStyle w:val="StyleUnderline"/>
        </w:rPr>
        <w:t xml:space="preserve">nternational </w:t>
      </w:r>
      <w:r w:rsidRPr="00CE1ED3">
        <w:rPr>
          <w:rStyle w:val="Emphasis"/>
          <w:highlight w:val="yellow"/>
        </w:rPr>
        <w:t>law</w:t>
      </w:r>
      <w:r w:rsidRPr="00CE1ED3">
        <w:rPr>
          <w:rStyle w:val="StyleUnderline"/>
        </w:rPr>
        <w:t xml:space="preserve">”, </w:t>
      </w:r>
      <w:r w:rsidRPr="00CE1ED3">
        <w:rPr>
          <w:rStyle w:val="StyleUnderline"/>
          <w:highlight w:val="yellow"/>
        </w:rPr>
        <w:t>Trump</w:t>
      </w:r>
      <w:r w:rsidRPr="00CE1ED3">
        <w:rPr>
          <w:rStyle w:val="StyleUnderline"/>
        </w:rPr>
        <w:t xml:space="preserve"> formally </w:t>
      </w:r>
      <w:r w:rsidRPr="00CE1ED3">
        <w:rPr>
          <w:rStyle w:val="StyleUnderline"/>
          <w:highlight w:val="yellow"/>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76D9DDBC" w14:textId="77777777" w:rsidR="002351D8" w:rsidRPr="00E970B7" w:rsidRDefault="002351D8" w:rsidP="002351D8">
      <w:pPr>
        <w:keepNext/>
        <w:keepLines/>
        <w:spacing w:before="40" w:after="0" w:line="256" w:lineRule="auto"/>
        <w:outlineLvl w:val="3"/>
        <w:rPr>
          <w:rFonts w:eastAsia="SimSun" w:cs="Arial"/>
          <w:b/>
          <w:iCs/>
          <w:sz w:val="26"/>
        </w:rPr>
      </w:pPr>
      <w:r w:rsidRPr="00E970B7">
        <w:rPr>
          <w:rFonts w:eastAsia="SimSun" w:cs="Arial"/>
          <w:b/>
          <w:iCs/>
          <w:sz w:val="26"/>
        </w:rPr>
        <w:t xml:space="preserve">US-EU relations are </w:t>
      </w:r>
      <w:r w:rsidRPr="00E970B7">
        <w:rPr>
          <w:rFonts w:eastAsia="SimSun" w:cs="Arial"/>
          <w:b/>
          <w:iCs/>
          <w:sz w:val="26"/>
          <w:u w:val="single"/>
        </w:rPr>
        <w:t>high</w:t>
      </w:r>
      <w:r w:rsidRPr="00E970B7">
        <w:rPr>
          <w:rFonts w:eastAsia="SimSun" w:cs="Arial"/>
          <w:b/>
          <w:iCs/>
          <w:sz w:val="26"/>
        </w:rPr>
        <w:t xml:space="preserve"> across the board.</w:t>
      </w:r>
    </w:p>
    <w:p w14:paraId="1F1C6EAF" w14:textId="77777777" w:rsidR="002351D8" w:rsidRPr="00E970B7" w:rsidRDefault="002351D8" w:rsidP="002351D8">
      <w:pPr>
        <w:spacing w:line="256" w:lineRule="auto"/>
        <w:rPr>
          <w:rFonts w:eastAsia="Calibri"/>
        </w:rPr>
      </w:pPr>
      <w:r w:rsidRPr="00E970B7">
        <w:rPr>
          <w:rFonts w:eastAsia="Calibri"/>
        </w:rPr>
        <w:t xml:space="preserve">Tonino </w:t>
      </w:r>
      <w:r w:rsidRPr="00E970B7">
        <w:rPr>
          <w:rFonts w:eastAsia="Calibri"/>
          <w:b/>
          <w:bCs/>
          <w:sz w:val="26"/>
        </w:rPr>
        <w:t>Picula 23</w:t>
      </w:r>
      <w:r w:rsidRPr="00E970B7">
        <w:rPr>
          <w:rFonts w:eastAsia="Calibri"/>
        </w:rPr>
        <w:t>. Member of the European Parliament for Croatia, previously served as its minister of foreign affairs. “EU-US relations: key to geopolitical stability.” December 12</w:t>
      </w:r>
      <w:r w:rsidRPr="00E970B7">
        <w:rPr>
          <w:rFonts w:eastAsia="Calibri"/>
          <w:vertAlign w:val="superscript"/>
        </w:rPr>
        <w:t>th</w:t>
      </w:r>
      <w:r w:rsidRPr="00E970B7">
        <w:rPr>
          <w:rFonts w:eastAsia="Calibri"/>
        </w:rPr>
        <w:t>, 2023. Social Europe. https://www.socialeurope.eu/eu-us-relations-key-to-geopolitical-stability</w:t>
      </w:r>
    </w:p>
    <w:p w14:paraId="20CEECF1" w14:textId="77777777" w:rsidR="002351D8" w:rsidRPr="00E970B7" w:rsidRDefault="002351D8" w:rsidP="002351D8">
      <w:pPr>
        <w:spacing w:line="256" w:lineRule="auto"/>
        <w:rPr>
          <w:rFonts w:eastAsia="Calibri"/>
          <w:sz w:val="16"/>
          <w:szCs w:val="16"/>
        </w:rPr>
      </w:pPr>
      <w:r w:rsidRPr="00E970B7">
        <w:rPr>
          <w:rFonts w:eastAsia="Calibri"/>
          <w:sz w:val="16"/>
          <w:szCs w:val="16"/>
        </w:rPr>
        <w:t>Tangible benefits</w:t>
      </w:r>
    </w:p>
    <w:p w14:paraId="3D64AA53" w14:textId="77777777" w:rsidR="002351D8" w:rsidRPr="00E970B7" w:rsidRDefault="002351D8" w:rsidP="002351D8">
      <w:pPr>
        <w:spacing w:line="256" w:lineRule="auto"/>
        <w:rPr>
          <w:rFonts w:eastAsia="Calibri"/>
          <w:sz w:val="16"/>
        </w:rPr>
      </w:pPr>
      <w:r w:rsidRPr="00E970B7">
        <w:rPr>
          <w:rFonts w:eastAsia="Calibri"/>
          <w:sz w:val="16"/>
        </w:rPr>
        <w:t xml:space="preserve">Among domains where co-operation can yield tangible benefits, foremost is digital and technological innovation. </w:t>
      </w:r>
      <w:r w:rsidRPr="00E970B7">
        <w:rPr>
          <w:rFonts w:eastAsia="Calibri"/>
          <w:u w:val="single"/>
        </w:rPr>
        <w:t xml:space="preserve">As highlighted in an EIT Digital report on </w:t>
      </w:r>
      <w:r w:rsidRPr="00E970B7">
        <w:rPr>
          <w:rFonts w:eastAsia="Calibri"/>
          <w:highlight w:val="cyan"/>
          <w:u w:val="single"/>
        </w:rPr>
        <w:t>transatlantic</w:t>
      </w:r>
      <w:r w:rsidRPr="00E970B7">
        <w:rPr>
          <w:rFonts w:eastAsia="Calibri"/>
          <w:u w:val="single"/>
        </w:rPr>
        <w:t xml:space="preserve"> </w:t>
      </w:r>
      <w:r w:rsidRPr="00E970B7">
        <w:rPr>
          <w:rFonts w:eastAsia="Calibri"/>
          <w:highlight w:val="cyan"/>
          <w:u w:val="single"/>
        </w:rPr>
        <w:t>relations</w:t>
      </w:r>
      <w:r w:rsidRPr="00E970B7">
        <w:rPr>
          <w:rFonts w:eastAsia="Calibri"/>
          <w:u w:val="single"/>
        </w:rPr>
        <w:t xml:space="preserve"> </w:t>
      </w:r>
      <w:r w:rsidRPr="00E970B7">
        <w:rPr>
          <w:rFonts w:eastAsia="Calibri"/>
          <w:highlight w:val="cyan"/>
          <w:u w:val="single"/>
        </w:rPr>
        <w:t>in</w:t>
      </w:r>
      <w:r w:rsidRPr="00E970B7">
        <w:rPr>
          <w:rFonts w:eastAsia="Calibri"/>
          <w:u w:val="single"/>
        </w:rPr>
        <w:t xml:space="preserve"> June, stronger </w:t>
      </w:r>
      <w:r w:rsidRPr="00E970B7">
        <w:rPr>
          <w:rFonts w:eastAsia="Calibri"/>
          <w:b/>
          <w:iCs/>
          <w:highlight w:val="cyan"/>
          <w:u w:val="single"/>
        </w:rPr>
        <w:t>regulatory alignment</w:t>
      </w:r>
      <w:r w:rsidRPr="00E970B7">
        <w:rPr>
          <w:rFonts w:eastAsia="Calibri"/>
          <w:u w:val="single"/>
        </w:rPr>
        <w:t xml:space="preserve"> and integrated research and development are crucial, especially </w:t>
      </w:r>
      <w:r w:rsidRPr="00E970B7">
        <w:rPr>
          <w:rFonts w:eastAsia="Calibri"/>
          <w:highlight w:val="cyan"/>
          <w:u w:val="single"/>
        </w:rPr>
        <w:t>in</w:t>
      </w:r>
      <w:r w:rsidRPr="00E970B7">
        <w:rPr>
          <w:rFonts w:eastAsia="Calibri"/>
          <w:u w:val="single"/>
        </w:rPr>
        <w:t xml:space="preserve"> strategic sectors such as </w:t>
      </w:r>
      <w:r w:rsidRPr="00E970B7">
        <w:rPr>
          <w:rFonts w:eastAsia="Calibri"/>
          <w:highlight w:val="cyan"/>
          <w:u w:val="single"/>
        </w:rPr>
        <w:t>semiconductors</w:t>
      </w:r>
      <w:r w:rsidRPr="00E970B7">
        <w:rPr>
          <w:rFonts w:eastAsia="Calibri"/>
          <w:u w:val="single"/>
        </w:rPr>
        <w:t xml:space="preserve">, pharmaceuticals, </w:t>
      </w:r>
      <w:r w:rsidRPr="00E970B7">
        <w:rPr>
          <w:rFonts w:eastAsia="Calibri"/>
          <w:highlight w:val="cyan"/>
          <w:u w:val="single"/>
        </w:rPr>
        <w:t>batteries</w:t>
      </w:r>
      <w:r w:rsidRPr="00E970B7">
        <w:rPr>
          <w:rFonts w:eastAsia="Calibri"/>
          <w:u w:val="single"/>
        </w:rPr>
        <w:t xml:space="preserve"> </w:t>
      </w:r>
      <w:r w:rsidRPr="00E970B7">
        <w:rPr>
          <w:rFonts w:eastAsia="Calibri"/>
          <w:highlight w:val="cyan"/>
          <w:u w:val="single"/>
        </w:rPr>
        <w:t>and rare earths</w:t>
      </w:r>
      <w:r w:rsidRPr="00E970B7">
        <w:rPr>
          <w:rFonts w:eastAsia="Calibri"/>
          <w:u w:val="single"/>
        </w:rPr>
        <w:t>.</w:t>
      </w:r>
      <w:r w:rsidRPr="00E970B7">
        <w:rPr>
          <w:rFonts w:eastAsia="Calibri"/>
          <w:sz w:val="16"/>
        </w:rPr>
        <w:t xml:space="preserve"> These are vital due to their vulnerable supply chains amid heightened geopolitical tensions, particularly with China’s rise and the impacts of Russia’s aggression in Ukraine.</w:t>
      </w:r>
    </w:p>
    <w:p w14:paraId="59E704A6" w14:textId="77777777" w:rsidR="002351D8" w:rsidRPr="00E970B7" w:rsidRDefault="002351D8" w:rsidP="002351D8">
      <w:pPr>
        <w:spacing w:line="256" w:lineRule="auto"/>
        <w:rPr>
          <w:rFonts w:eastAsia="Calibri"/>
          <w:sz w:val="16"/>
          <w:szCs w:val="16"/>
        </w:rPr>
      </w:pPr>
      <w:r w:rsidRPr="00E970B7">
        <w:rPr>
          <w:rFonts w:eastAsia="Calibri"/>
          <w:sz w:val="16"/>
          <w:szCs w:val="16"/>
        </w:rPr>
        <w:t>The shift in global trade dynamics marked by the US importing more from Europe than from China in 2022 underscores the importance of the transatlantic economic relationship in the global economic order. This is testament to the strength and potential of our partnership, aligning closely with the values of equitable economic growth and co-operation.</w:t>
      </w:r>
    </w:p>
    <w:p w14:paraId="0EAA2D9F" w14:textId="77777777" w:rsidR="002351D8" w:rsidRPr="00E970B7" w:rsidRDefault="002351D8" w:rsidP="002351D8">
      <w:pPr>
        <w:spacing w:line="256" w:lineRule="auto"/>
        <w:rPr>
          <w:rFonts w:eastAsia="Calibri"/>
          <w:sz w:val="16"/>
        </w:rPr>
      </w:pPr>
      <w:r w:rsidRPr="00E970B7">
        <w:rPr>
          <w:rFonts w:eastAsia="Calibri"/>
          <w:highlight w:val="cyan"/>
          <w:u w:val="single"/>
        </w:rPr>
        <w:t xml:space="preserve">The </w:t>
      </w:r>
      <w:r w:rsidRPr="00E970B7">
        <w:rPr>
          <w:rFonts w:eastAsia="Calibri"/>
          <w:b/>
          <w:iCs/>
          <w:highlight w:val="cyan"/>
          <w:u w:val="single"/>
        </w:rPr>
        <w:t>EU-US</w:t>
      </w:r>
      <w:r w:rsidRPr="00E970B7">
        <w:rPr>
          <w:rFonts w:eastAsia="Calibri"/>
          <w:u w:val="single"/>
        </w:rPr>
        <w:t xml:space="preserve"> </w:t>
      </w:r>
      <w:r w:rsidRPr="00E970B7">
        <w:rPr>
          <w:rFonts w:eastAsia="Calibri"/>
          <w:b/>
          <w:iCs/>
          <w:highlight w:val="cyan"/>
          <w:u w:val="single"/>
        </w:rPr>
        <w:t>Trade</w:t>
      </w:r>
      <w:r w:rsidRPr="00E970B7">
        <w:rPr>
          <w:rFonts w:eastAsia="Calibri"/>
          <w:b/>
          <w:iCs/>
          <w:u w:val="single"/>
        </w:rPr>
        <w:t xml:space="preserve"> and Technology </w:t>
      </w:r>
      <w:r w:rsidRPr="00E970B7">
        <w:rPr>
          <w:rFonts w:eastAsia="Calibri"/>
          <w:b/>
          <w:iCs/>
          <w:highlight w:val="cyan"/>
          <w:u w:val="single"/>
        </w:rPr>
        <w:t>Council</w:t>
      </w:r>
      <w:r w:rsidRPr="00E970B7">
        <w:rPr>
          <w:rFonts w:eastAsia="Calibri"/>
          <w:u w:val="single"/>
        </w:rPr>
        <w:t xml:space="preserve"> (TTC) has emerged as a key vehicle for advancing transatlantic dialogue. It </w:t>
      </w:r>
      <w:r w:rsidRPr="00E970B7">
        <w:rPr>
          <w:rFonts w:eastAsia="Calibri"/>
          <w:highlight w:val="cyan"/>
          <w:u w:val="single"/>
        </w:rPr>
        <w:t>provides</w:t>
      </w:r>
      <w:r w:rsidRPr="00E970B7">
        <w:rPr>
          <w:rFonts w:eastAsia="Calibri"/>
          <w:u w:val="single"/>
        </w:rPr>
        <w:t xml:space="preserve"> an </w:t>
      </w:r>
      <w:r w:rsidRPr="00E970B7">
        <w:rPr>
          <w:rFonts w:eastAsia="Calibri"/>
          <w:b/>
          <w:iCs/>
          <w:highlight w:val="cyan"/>
          <w:u w:val="single"/>
        </w:rPr>
        <w:t>effective</w:t>
      </w:r>
      <w:r w:rsidRPr="00E970B7">
        <w:rPr>
          <w:rFonts w:eastAsia="Calibri"/>
          <w:highlight w:val="cyan"/>
          <w:u w:val="single"/>
        </w:rPr>
        <w:t xml:space="preserve">, </w:t>
      </w:r>
      <w:r w:rsidRPr="00E970B7">
        <w:rPr>
          <w:rFonts w:eastAsia="Calibri"/>
          <w:b/>
          <w:iCs/>
          <w:highlight w:val="cyan"/>
          <w:u w:val="single"/>
        </w:rPr>
        <w:t>high-level platform</w:t>
      </w:r>
      <w:r w:rsidRPr="00E970B7">
        <w:rPr>
          <w:rFonts w:eastAsia="Calibri"/>
          <w:u w:val="single"/>
        </w:rPr>
        <w:t xml:space="preserve"> </w:t>
      </w:r>
      <w:r w:rsidRPr="00E970B7">
        <w:rPr>
          <w:rFonts w:eastAsia="Calibri"/>
          <w:highlight w:val="cyan"/>
          <w:u w:val="single"/>
        </w:rPr>
        <w:t>for</w:t>
      </w:r>
      <w:r w:rsidRPr="00E970B7">
        <w:rPr>
          <w:rFonts w:eastAsia="Calibri"/>
          <w:u w:val="single"/>
        </w:rPr>
        <w:t xml:space="preserve"> co-ordinating approaches to </w:t>
      </w:r>
      <w:r w:rsidRPr="00E970B7">
        <w:rPr>
          <w:rFonts w:eastAsia="Calibri"/>
          <w:highlight w:val="cyan"/>
          <w:u w:val="single"/>
        </w:rPr>
        <w:t>global-trade</w:t>
      </w:r>
      <w:r w:rsidRPr="00E970B7">
        <w:rPr>
          <w:rFonts w:eastAsia="Calibri"/>
          <w:u w:val="single"/>
        </w:rPr>
        <w:t xml:space="preserve">, economic and technological issues, combating disinformation and supporting Ukraine. The </w:t>
      </w:r>
      <w:r w:rsidRPr="00E970B7">
        <w:rPr>
          <w:rFonts w:eastAsia="Calibri"/>
          <w:highlight w:val="cyan"/>
          <w:u w:val="single"/>
        </w:rPr>
        <w:t>US</w:t>
      </w:r>
      <w:r w:rsidRPr="00E970B7">
        <w:rPr>
          <w:rFonts w:eastAsia="Calibri"/>
          <w:u w:val="single"/>
        </w:rPr>
        <w:t xml:space="preserve"> is </w:t>
      </w:r>
      <w:r w:rsidRPr="00E970B7">
        <w:rPr>
          <w:rFonts w:eastAsia="Calibri"/>
          <w:highlight w:val="cyan"/>
          <w:u w:val="single"/>
        </w:rPr>
        <w:t>urged</w:t>
      </w:r>
      <w:r w:rsidRPr="00E970B7">
        <w:rPr>
          <w:rFonts w:eastAsia="Calibri"/>
          <w:u w:val="single"/>
        </w:rPr>
        <w:t xml:space="preserve"> to </w:t>
      </w:r>
      <w:r w:rsidRPr="00E970B7">
        <w:rPr>
          <w:rFonts w:eastAsia="Calibri"/>
          <w:b/>
          <w:iCs/>
          <w:u w:val="single"/>
        </w:rPr>
        <w:t>continue</w:t>
      </w:r>
      <w:r w:rsidRPr="00E970B7">
        <w:rPr>
          <w:rFonts w:eastAsia="Calibri"/>
          <w:u w:val="single"/>
        </w:rPr>
        <w:t xml:space="preserve"> its </w:t>
      </w:r>
      <w:r w:rsidRPr="00E970B7">
        <w:rPr>
          <w:rFonts w:eastAsia="Calibri"/>
          <w:b/>
          <w:iCs/>
          <w:highlight w:val="cyan"/>
          <w:u w:val="single"/>
        </w:rPr>
        <w:t>solidarity</w:t>
      </w:r>
      <w:r w:rsidRPr="00E970B7">
        <w:rPr>
          <w:rFonts w:eastAsia="Calibri"/>
          <w:u w:val="single"/>
        </w:rPr>
        <w:t xml:space="preserve"> </w:t>
      </w:r>
      <w:r w:rsidRPr="00E970B7">
        <w:rPr>
          <w:rFonts w:eastAsia="Calibri"/>
          <w:highlight w:val="cyan"/>
          <w:u w:val="single"/>
        </w:rPr>
        <w:t>while</w:t>
      </w:r>
      <w:r w:rsidRPr="00E970B7">
        <w:rPr>
          <w:rFonts w:eastAsia="Calibri"/>
          <w:u w:val="single"/>
        </w:rPr>
        <w:t xml:space="preserve"> closely </w:t>
      </w:r>
      <w:r w:rsidRPr="00E970B7">
        <w:rPr>
          <w:rFonts w:eastAsia="Calibri"/>
          <w:highlight w:val="cyan"/>
          <w:u w:val="single"/>
        </w:rPr>
        <w:t>working with</w:t>
      </w:r>
      <w:r w:rsidRPr="00E970B7">
        <w:rPr>
          <w:rFonts w:eastAsia="Calibri"/>
          <w:u w:val="single"/>
        </w:rPr>
        <w:t xml:space="preserve"> the </w:t>
      </w:r>
      <w:r w:rsidRPr="00E970B7">
        <w:rPr>
          <w:rFonts w:eastAsia="Calibri"/>
          <w:highlight w:val="cyan"/>
          <w:u w:val="single"/>
        </w:rPr>
        <w:t>EU</w:t>
      </w:r>
      <w:r w:rsidRPr="00E970B7">
        <w:rPr>
          <w:rFonts w:eastAsia="Calibri"/>
          <w:u w:val="single"/>
        </w:rPr>
        <w:t xml:space="preserve"> to protect peace, security and democracy in Europe, as well as upholding international law and the United Nations Charter.</w:t>
      </w:r>
      <w:r w:rsidRPr="00E970B7">
        <w:rPr>
          <w:rFonts w:eastAsia="Calibri"/>
          <w:sz w:val="16"/>
        </w:rPr>
        <w:t xml:space="preserve"> Despite potential internal political divides, one hopes strong US support for Ukraine will persist.</w:t>
      </w:r>
    </w:p>
    <w:p w14:paraId="31A4F405" w14:textId="77777777" w:rsidR="002351D8" w:rsidRPr="00E970B7" w:rsidRDefault="002351D8" w:rsidP="002351D8">
      <w:pPr>
        <w:spacing w:line="256" w:lineRule="auto"/>
        <w:rPr>
          <w:rFonts w:eastAsia="Calibri"/>
          <w:u w:val="single"/>
        </w:rPr>
      </w:pPr>
      <w:r w:rsidRPr="00E970B7">
        <w:rPr>
          <w:rFonts w:eastAsia="Calibri"/>
          <w:sz w:val="16"/>
        </w:rPr>
        <w:t xml:space="preserve">Regular consultations between the European Parliament and the US Congress are vital in supporting the work of the TTC, particularly in terms of policy convergence in the digital realm. </w:t>
      </w:r>
      <w:r w:rsidRPr="00E970B7">
        <w:rPr>
          <w:rFonts w:eastAsia="Calibri"/>
          <w:u w:val="single"/>
        </w:rPr>
        <w:t xml:space="preserve">These discussions </w:t>
      </w:r>
      <w:r w:rsidRPr="00E970B7">
        <w:rPr>
          <w:rFonts w:eastAsia="Calibri"/>
          <w:highlight w:val="cyan"/>
          <w:u w:val="single"/>
        </w:rPr>
        <w:t>foster</w:t>
      </w:r>
      <w:r w:rsidRPr="00E970B7">
        <w:rPr>
          <w:rFonts w:eastAsia="Calibri"/>
          <w:u w:val="single"/>
        </w:rPr>
        <w:t xml:space="preserve"> </w:t>
      </w:r>
      <w:r w:rsidRPr="00E970B7">
        <w:rPr>
          <w:rFonts w:eastAsia="Calibri"/>
          <w:highlight w:val="cyan"/>
          <w:u w:val="single"/>
        </w:rPr>
        <w:t>joint efforts</w:t>
      </w:r>
      <w:r w:rsidRPr="00E970B7">
        <w:rPr>
          <w:rFonts w:eastAsia="Calibri"/>
          <w:u w:val="single"/>
        </w:rPr>
        <w:t xml:space="preserve"> </w:t>
      </w:r>
      <w:r w:rsidRPr="00E970B7">
        <w:rPr>
          <w:rFonts w:eastAsia="Calibri"/>
          <w:highlight w:val="cyan"/>
          <w:u w:val="single"/>
        </w:rPr>
        <w:t>on</w:t>
      </w:r>
      <w:r w:rsidRPr="00E970B7">
        <w:rPr>
          <w:rFonts w:eastAsia="Calibri"/>
          <w:u w:val="single"/>
        </w:rPr>
        <w:t xml:space="preserve"> digital </w:t>
      </w:r>
      <w:r w:rsidRPr="00E970B7">
        <w:rPr>
          <w:rFonts w:eastAsia="Calibri"/>
          <w:highlight w:val="cyan"/>
          <w:u w:val="single"/>
        </w:rPr>
        <w:t>innovation</w:t>
      </w:r>
      <w:r w:rsidRPr="00E970B7">
        <w:rPr>
          <w:rFonts w:eastAsia="Calibri"/>
          <w:u w:val="single"/>
        </w:rPr>
        <w:t>, regulation and joint standards, offering significant benefits to both regions.</w:t>
      </w:r>
    </w:p>
    <w:p w14:paraId="203233B1" w14:textId="77777777" w:rsidR="002351D8" w:rsidRPr="00E970B7" w:rsidRDefault="002351D8" w:rsidP="002351D8">
      <w:pPr>
        <w:spacing w:line="256" w:lineRule="auto"/>
        <w:rPr>
          <w:rFonts w:eastAsia="Calibri"/>
          <w:sz w:val="16"/>
          <w:szCs w:val="16"/>
        </w:rPr>
      </w:pPr>
      <w:r w:rsidRPr="00E970B7">
        <w:rPr>
          <w:rFonts w:eastAsia="Calibri"/>
          <w:sz w:val="16"/>
          <w:szCs w:val="16"/>
        </w:rPr>
        <w:t>Indeed, the wide range of shared interests between the US and the EU would greatly benefit from a more robust parliamentary dimension. This should involve Congress, the European Parliament and national parliaments. It should focus on foreign affairs, trade, technology regulation, artificial intelligence and other innovations. Such collaborative efforts would increase public awareness, reinforce democratic legitimacy and enhance oversight, improving the ability to deliver on joint initiatives.</w:t>
      </w:r>
    </w:p>
    <w:p w14:paraId="40F5D8E7" w14:textId="77777777" w:rsidR="002351D8" w:rsidRPr="00E970B7" w:rsidRDefault="002351D8" w:rsidP="002351D8">
      <w:pPr>
        <w:spacing w:line="256" w:lineRule="auto"/>
        <w:rPr>
          <w:rFonts w:eastAsia="Calibri"/>
          <w:sz w:val="16"/>
          <w:szCs w:val="16"/>
        </w:rPr>
      </w:pPr>
      <w:r w:rsidRPr="00E970B7">
        <w:rPr>
          <w:rFonts w:eastAsia="Calibri"/>
          <w:sz w:val="16"/>
          <w:szCs w:val="16"/>
        </w:rPr>
        <w:t>Standing together</w:t>
      </w:r>
    </w:p>
    <w:p w14:paraId="328EFA53" w14:textId="77777777" w:rsidR="002351D8" w:rsidRPr="00E970B7" w:rsidRDefault="002351D8" w:rsidP="002351D8">
      <w:pPr>
        <w:spacing w:line="256" w:lineRule="auto"/>
        <w:rPr>
          <w:rFonts w:eastAsia="Calibri"/>
          <w:sz w:val="16"/>
          <w:szCs w:val="16"/>
        </w:rPr>
      </w:pPr>
      <w:r w:rsidRPr="00E970B7">
        <w:rPr>
          <w:rFonts w:eastAsia="Calibri"/>
          <w:sz w:val="16"/>
        </w:rPr>
        <w:t xml:space="preserve">While pursuing transatlantic co-operation in areas of shared interest, in parallel the EU should foster its strategic autonomy in political, defence, economic and trade relations. Standing together against Russia’s war and supporting Ukraine’s victory is increasingly crucial. </w:t>
      </w:r>
      <w:r w:rsidRPr="00E970B7">
        <w:rPr>
          <w:rFonts w:eastAsia="Calibri"/>
          <w:u w:val="single"/>
        </w:rPr>
        <w:t xml:space="preserve">The </w:t>
      </w:r>
      <w:r w:rsidRPr="00E970B7">
        <w:rPr>
          <w:rFonts w:eastAsia="Calibri"/>
          <w:b/>
          <w:iCs/>
          <w:highlight w:val="cyan"/>
          <w:u w:val="single"/>
        </w:rPr>
        <w:t>EU</w:t>
      </w:r>
      <w:r w:rsidRPr="00E970B7">
        <w:rPr>
          <w:rFonts w:eastAsia="Calibri"/>
          <w:highlight w:val="cyan"/>
          <w:u w:val="single"/>
        </w:rPr>
        <w:t xml:space="preserve"> </w:t>
      </w:r>
      <w:r w:rsidRPr="00E970B7">
        <w:rPr>
          <w:rFonts w:eastAsia="Calibri"/>
          <w:u w:val="single"/>
        </w:rPr>
        <w:t xml:space="preserve">and </w:t>
      </w:r>
      <w:r w:rsidRPr="00E970B7">
        <w:rPr>
          <w:rFonts w:eastAsia="Calibri"/>
          <w:b/>
          <w:iCs/>
          <w:u w:val="single"/>
        </w:rPr>
        <w:t xml:space="preserve">the </w:t>
      </w:r>
      <w:r w:rsidRPr="00E970B7">
        <w:rPr>
          <w:rFonts w:eastAsia="Calibri"/>
          <w:b/>
          <w:iCs/>
          <w:highlight w:val="cyan"/>
          <w:u w:val="single"/>
        </w:rPr>
        <w:t>US</w:t>
      </w:r>
      <w:r w:rsidRPr="00E970B7">
        <w:rPr>
          <w:rFonts w:eastAsia="Calibri"/>
          <w:u w:val="single"/>
        </w:rPr>
        <w:t xml:space="preserve">, along </w:t>
      </w:r>
      <w:r w:rsidRPr="00E970B7">
        <w:rPr>
          <w:rFonts w:eastAsia="Calibri"/>
          <w:highlight w:val="cyan"/>
          <w:u w:val="single"/>
        </w:rPr>
        <w:t>with</w:t>
      </w:r>
      <w:r w:rsidRPr="00E970B7">
        <w:rPr>
          <w:rFonts w:eastAsia="Calibri"/>
          <w:u w:val="single"/>
        </w:rPr>
        <w:t xml:space="preserve"> the </w:t>
      </w:r>
      <w:r w:rsidRPr="00E970B7">
        <w:rPr>
          <w:rFonts w:eastAsia="Calibri"/>
          <w:highlight w:val="cyan"/>
          <w:u w:val="single"/>
        </w:rPr>
        <w:t>N</w:t>
      </w:r>
      <w:r w:rsidRPr="00E970B7">
        <w:rPr>
          <w:rFonts w:eastAsia="Calibri"/>
          <w:u w:val="single"/>
        </w:rPr>
        <w:t xml:space="preserve">orth </w:t>
      </w:r>
      <w:r w:rsidRPr="00E970B7">
        <w:rPr>
          <w:rFonts w:eastAsia="Calibri"/>
          <w:highlight w:val="cyan"/>
          <w:u w:val="single"/>
        </w:rPr>
        <w:t>A</w:t>
      </w:r>
      <w:r w:rsidRPr="00E970B7">
        <w:rPr>
          <w:rFonts w:eastAsia="Calibri"/>
          <w:u w:val="single"/>
        </w:rPr>
        <w:t xml:space="preserve">tlantic </w:t>
      </w:r>
      <w:r w:rsidRPr="00E970B7">
        <w:rPr>
          <w:rFonts w:eastAsia="Calibri"/>
          <w:highlight w:val="cyan"/>
          <w:u w:val="single"/>
        </w:rPr>
        <w:t>T</w:t>
      </w:r>
      <w:r w:rsidRPr="00E970B7">
        <w:rPr>
          <w:rFonts w:eastAsia="Calibri"/>
          <w:u w:val="single"/>
        </w:rPr>
        <w:t xml:space="preserve">reaty </w:t>
      </w:r>
      <w:r w:rsidRPr="00E970B7">
        <w:rPr>
          <w:rFonts w:eastAsia="Calibri"/>
          <w:highlight w:val="cyan"/>
          <w:u w:val="single"/>
        </w:rPr>
        <w:t>O</w:t>
      </w:r>
      <w:r w:rsidRPr="00E970B7">
        <w:rPr>
          <w:rFonts w:eastAsia="Calibri"/>
          <w:u w:val="single"/>
        </w:rPr>
        <w:t xml:space="preserve">rganization and global partners, </w:t>
      </w:r>
      <w:r w:rsidRPr="00E970B7">
        <w:rPr>
          <w:rFonts w:eastAsia="Calibri"/>
          <w:highlight w:val="cyan"/>
          <w:u w:val="single"/>
        </w:rPr>
        <w:t xml:space="preserve">are committed to </w:t>
      </w:r>
      <w:r w:rsidRPr="00E970B7">
        <w:rPr>
          <w:rFonts w:eastAsia="Calibri"/>
          <w:u w:val="single"/>
        </w:rPr>
        <w:t xml:space="preserve">supporting </w:t>
      </w:r>
      <w:r w:rsidRPr="00E970B7">
        <w:rPr>
          <w:rFonts w:eastAsia="Calibri"/>
          <w:highlight w:val="cyan"/>
          <w:u w:val="single"/>
        </w:rPr>
        <w:t>Ukraine</w:t>
      </w:r>
      <w:r w:rsidRPr="00E970B7">
        <w:rPr>
          <w:rFonts w:eastAsia="Calibri"/>
          <w:u w:val="single"/>
        </w:rPr>
        <w:t xml:space="preserve"> </w:t>
      </w:r>
      <w:r w:rsidRPr="00E970B7">
        <w:rPr>
          <w:rFonts w:eastAsia="Calibri"/>
          <w:highlight w:val="cyan"/>
          <w:u w:val="single"/>
        </w:rPr>
        <w:t>through</w:t>
      </w:r>
      <w:r w:rsidRPr="00E970B7">
        <w:rPr>
          <w:rFonts w:eastAsia="Calibri"/>
          <w:u w:val="single"/>
        </w:rPr>
        <w:t xml:space="preserve"> </w:t>
      </w:r>
      <w:r w:rsidRPr="00E970B7">
        <w:rPr>
          <w:rFonts w:eastAsia="Calibri"/>
          <w:highlight w:val="cyan"/>
          <w:u w:val="single"/>
        </w:rPr>
        <w:t>humanitarian assistance</w:t>
      </w:r>
      <w:r w:rsidRPr="00E970B7">
        <w:rPr>
          <w:rFonts w:eastAsia="Calibri"/>
          <w:u w:val="single"/>
        </w:rPr>
        <w:t xml:space="preserve">, </w:t>
      </w:r>
      <w:r w:rsidRPr="00E970B7">
        <w:rPr>
          <w:rFonts w:eastAsia="Calibri"/>
          <w:b/>
          <w:iCs/>
          <w:highlight w:val="cyan"/>
          <w:u w:val="single"/>
        </w:rPr>
        <w:t>military support</w:t>
      </w:r>
      <w:r w:rsidRPr="00E970B7">
        <w:rPr>
          <w:rFonts w:eastAsia="Calibri"/>
          <w:u w:val="single"/>
        </w:rPr>
        <w:t xml:space="preserve"> and aid for economic </w:t>
      </w:r>
      <w:r w:rsidRPr="00E970B7">
        <w:rPr>
          <w:rFonts w:eastAsia="Calibri"/>
          <w:highlight w:val="cyan"/>
          <w:u w:val="single"/>
        </w:rPr>
        <w:t>and</w:t>
      </w:r>
      <w:r w:rsidRPr="00E970B7">
        <w:rPr>
          <w:rFonts w:eastAsia="Calibri"/>
          <w:u w:val="single"/>
        </w:rPr>
        <w:t xml:space="preserve"> social </w:t>
      </w:r>
      <w:r w:rsidRPr="00E970B7">
        <w:rPr>
          <w:rFonts w:eastAsia="Calibri"/>
          <w:highlight w:val="cyan"/>
          <w:u w:val="single"/>
        </w:rPr>
        <w:t>recovery</w:t>
      </w:r>
      <w:r w:rsidRPr="00E970B7">
        <w:rPr>
          <w:rFonts w:eastAsia="Calibri"/>
          <w:u w:val="single"/>
        </w:rPr>
        <w:t xml:space="preserve"> and reconstruction, while holding Russia to account.</w:t>
      </w:r>
      <w:r w:rsidRPr="00E970B7">
        <w:rPr>
          <w:rFonts w:eastAsia="Calibri"/>
          <w:sz w:val="16"/>
        </w:rPr>
        <w:t xml:space="preserve"> Utilising initiatives such as the European defence industry reinforcement through common procurement act (DIRPA), the Act in Support of Ammunition Production, and the European Peace Facility is essential to maintain support for Ukraine.</w:t>
      </w:r>
    </w:p>
    <w:p w14:paraId="322604EA" w14:textId="77777777" w:rsidR="002351D8" w:rsidRPr="00E970B7" w:rsidRDefault="002351D8" w:rsidP="002351D8">
      <w:pPr>
        <w:spacing w:line="256" w:lineRule="auto"/>
        <w:rPr>
          <w:rFonts w:eastAsia="Calibri"/>
          <w:sz w:val="16"/>
          <w:szCs w:val="16"/>
        </w:rPr>
      </w:pPr>
      <w:r w:rsidRPr="00E970B7">
        <w:rPr>
          <w:rFonts w:eastAsia="Calibri"/>
          <w:sz w:val="16"/>
          <w:szCs w:val="16"/>
        </w:rPr>
        <w:t>Recognising the significant contribution of the US to European security, past and present, EU member states must respect their commitments to defence spending. This involves significantly increasing national investments to achieve fairer burden-sharing with the US.</w:t>
      </w:r>
    </w:p>
    <w:p w14:paraId="779758C6" w14:textId="77777777" w:rsidR="002351D8" w:rsidRPr="00E970B7" w:rsidRDefault="002351D8" w:rsidP="002351D8">
      <w:pPr>
        <w:spacing w:line="256" w:lineRule="auto"/>
        <w:rPr>
          <w:rFonts w:eastAsia="Calibri"/>
          <w:u w:val="single"/>
        </w:rPr>
      </w:pPr>
      <w:r w:rsidRPr="00E970B7">
        <w:rPr>
          <w:rFonts w:eastAsia="Calibri"/>
          <w:u w:val="single"/>
        </w:rPr>
        <w:t xml:space="preserve">Building on the third joint EU-NATO declaration, there is a </w:t>
      </w:r>
      <w:r w:rsidRPr="00E970B7">
        <w:rPr>
          <w:rFonts w:eastAsia="Calibri"/>
          <w:b/>
          <w:iCs/>
          <w:highlight w:val="cyan"/>
          <w:u w:val="single"/>
        </w:rPr>
        <w:t>focus</w:t>
      </w:r>
      <w:r w:rsidRPr="00E970B7">
        <w:rPr>
          <w:rFonts w:eastAsia="Calibri"/>
          <w:highlight w:val="cyan"/>
          <w:u w:val="single"/>
        </w:rPr>
        <w:t xml:space="preserve"> on </w:t>
      </w:r>
      <w:r w:rsidRPr="00E970B7">
        <w:rPr>
          <w:rFonts w:eastAsia="Calibri"/>
          <w:b/>
          <w:iCs/>
          <w:highlight w:val="cyan"/>
          <w:u w:val="single"/>
        </w:rPr>
        <w:t>enhancing</w:t>
      </w:r>
      <w:r w:rsidRPr="00E970B7">
        <w:rPr>
          <w:rFonts w:eastAsia="Calibri"/>
          <w:u w:val="single"/>
        </w:rPr>
        <w:t xml:space="preserve"> </w:t>
      </w:r>
      <w:r w:rsidRPr="00E970B7">
        <w:rPr>
          <w:rFonts w:eastAsia="Calibri"/>
          <w:highlight w:val="cyan"/>
          <w:u w:val="single"/>
        </w:rPr>
        <w:t>EU-NATO</w:t>
      </w:r>
      <w:r w:rsidRPr="00E970B7">
        <w:rPr>
          <w:rFonts w:eastAsia="Calibri"/>
          <w:u w:val="single"/>
        </w:rPr>
        <w:t xml:space="preserve"> co-operation. Areas of collaboration include resilience, protection of </w:t>
      </w:r>
      <w:r w:rsidRPr="00E970B7">
        <w:rPr>
          <w:rFonts w:eastAsia="Calibri"/>
          <w:b/>
          <w:iCs/>
          <w:highlight w:val="cyan"/>
          <w:u w:val="single"/>
        </w:rPr>
        <w:t>critical infrastructure</w:t>
      </w:r>
      <w:r w:rsidRPr="00E970B7">
        <w:rPr>
          <w:rFonts w:eastAsia="Calibri"/>
          <w:u w:val="single"/>
        </w:rPr>
        <w:t xml:space="preserve">, emerging and disruptive technologies, </w:t>
      </w:r>
      <w:r w:rsidRPr="00E970B7">
        <w:rPr>
          <w:rFonts w:eastAsia="Calibri"/>
          <w:b/>
          <w:iCs/>
          <w:highlight w:val="cyan"/>
          <w:u w:val="single"/>
        </w:rPr>
        <w:t>space</w:t>
      </w:r>
      <w:r w:rsidRPr="00E970B7">
        <w:rPr>
          <w:rFonts w:eastAsia="Calibri"/>
          <w:u w:val="single"/>
        </w:rPr>
        <w:t xml:space="preserve">, the security implications of </w:t>
      </w:r>
      <w:r w:rsidRPr="00E970B7">
        <w:rPr>
          <w:rFonts w:eastAsia="Calibri"/>
          <w:b/>
          <w:iCs/>
          <w:highlight w:val="cyan"/>
          <w:u w:val="single"/>
        </w:rPr>
        <w:t>climate change</w:t>
      </w:r>
      <w:r w:rsidRPr="00E970B7">
        <w:rPr>
          <w:rFonts w:eastAsia="Calibri"/>
          <w:u w:val="single"/>
        </w:rPr>
        <w:t xml:space="preserve">, the fight against maritime piracy </w:t>
      </w:r>
      <w:r w:rsidRPr="00E970B7">
        <w:rPr>
          <w:rFonts w:eastAsia="Calibri"/>
          <w:highlight w:val="cyan"/>
          <w:u w:val="single"/>
        </w:rPr>
        <w:t>and</w:t>
      </w:r>
      <w:r w:rsidRPr="00E970B7">
        <w:rPr>
          <w:rFonts w:eastAsia="Calibri"/>
          <w:u w:val="single"/>
        </w:rPr>
        <w:t xml:space="preserve"> combating </w:t>
      </w:r>
      <w:r w:rsidRPr="00E970B7">
        <w:rPr>
          <w:rFonts w:eastAsia="Calibri"/>
          <w:highlight w:val="cyan"/>
          <w:u w:val="single"/>
        </w:rPr>
        <w:t>foreign manipulation</w:t>
      </w:r>
      <w:r w:rsidRPr="00E970B7">
        <w:rPr>
          <w:rFonts w:eastAsia="Calibri"/>
          <w:u w:val="single"/>
        </w:rPr>
        <w:t xml:space="preserve"> of information and interference.</w:t>
      </w:r>
    </w:p>
    <w:p w14:paraId="0435A6FC" w14:textId="77777777" w:rsidR="002351D8" w:rsidRPr="001926D5" w:rsidRDefault="002351D8" w:rsidP="002351D8">
      <w:pPr>
        <w:keepNext/>
        <w:keepLines/>
        <w:spacing w:before="40" w:after="0" w:line="256" w:lineRule="auto"/>
        <w:outlineLvl w:val="3"/>
        <w:rPr>
          <w:rFonts w:eastAsia="SimSun" w:cs="Times New Roman"/>
          <w:b/>
          <w:iCs/>
          <w:sz w:val="26"/>
        </w:rPr>
      </w:pPr>
      <w:r w:rsidRPr="001926D5">
        <w:rPr>
          <w:rFonts w:eastAsia="SimSun" w:cs="Times New Roman"/>
          <w:b/>
          <w:iCs/>
          <w:sz w:val="26"/>
        </w:rPr>
        <w:t xml:space="preserve">EU autonomy </w:t>
      </w:r>
      <w:r w:rsidRPr="001926D5">
        <w:rPr>
          <w:rFonts w:eastAsia="SimSun" w:cs="Times New Roman"/>
          <w:b/>
          <w:iCs/>
          <w:sz w:val="26"/>
          <w:u w:val="single"/>
        </w:rPr>
        <w:t>dilutes</w:t>
      </w:r>
      <w:r w:rsidRPr="001926D5">
        <w:rPr>
          <w:rFonts w:eastAsia="SimSun" w:cs="Times New Roman"/>
          <w:b/>
          <w:iCs/>
          <w:sz w:val="26"/>
        </w:rPr>
        <w:t xml:space="preserve"> leverage &amp; </w:t>
      </w:r>
      <w:r w:rsidRPr="001926D5">
        <w:rPr>
          <w:rFonts w:eastAsia="SimSun" w:cs="Times New Roman"/>
          <w:b/>
          <w:iCs/>
          <w:sz w:val="26"/>
          <w:u w:val="single"/>
        </w:rPr>
        <w:t>signals</w:t>
      </w:r>
      <w:r w:rsidRPr="001926D5">
        <w:rPr>
          <w:rFonts w:eastAsia="SimSun" w:cs="Times New Roman"/>
          <w:b/>
          <w:iCs/>
          <w:sz w:val="26"/>
        </w:rPr>
        <w:t xml:space="preserve"> mistrust---</w:t>
      </w:r>
      <w:r w:rsidRPr="001926D5">
        <w:rPr>
          <w:rFonts w:eastAsia="SimSun" w:cs="Times New Roman"/>
          <w:b/>
          <w:iCs/>
          <w:sz w:val="26"/>
          <w:u w:val="single"/>
        </w:rPr>
        <w:t>worsens</w:t>
      </w:r>
      <w:r w:rsidRPr="001926D5">
        <w:rPr>
          <w:rFonts w:eastAsia="SimSun" w:cs="Times New Roman"/>
          <w:b/>
          <w:iCs/>
          <w:sz w:val="26"/>
        </w:rPr>
        <w:t xml:space="preserve"> multilateralism and causes their impacts.</w:t>
      </w:r>
    </w:p>
    <w:p w14:paraId="1953B930" w14:textId="77777777" w:rsidR="002351D8" w:rsidRPr="001926D5" w:rsidRDefault="002351D8" w:rsidP="002351D8">
      <w:pPr>
        <w:spacing w:line="256" w:lineRule="auto"/>
        <w:rPr>
          <w:rFonts w:eastAsia="Calibri"/>
        </w:rPr>
      </w:pPr>
      <w:r w:rsidRPr="001926D5">
        <w:rPr>
          <w:rFonts w:eastAsia="Calibri"/>
        </w:rPr>
        <w:t>Richard</w:t>
      </w:r>
      <w:r w:rsidRPr="001926D5">
        <w:rPr>
          <w:rFonts w:eastAsia="Calibri"/>
          <w:b/>
          <w:sz w:val="26"/>
          <w:szCs w:val="26"/>
        </w:rPr>
        <w:t xml:space="preserve"> Youngs</w:t>
      </w:r>
      <w:r w:rsidRPr="001926D5">
        <w:rPr>
          <w:rFonts w:eastAsia="Calibri"/>
        </w:rPr>
        <w:t xml:space="preserve"> </w:t>
      </w:r>
      <w:r w:rsidRPr="001926D5">
        <w:rPr>
          <w:rFonts w:eastAsia="Calibri"/>
          <w:b/>
          <w:sz w:val="26"/>
          <w:szCs w:val="26"/>
        </w:rPr>
        <w:t>21</w:t>
      </w:r>
      <w:r w:rsidRPr="001926D5">
        <w:rPr>
          <w:rFonts w:eastAsia="Calibri"/>
        </w:rPr>
        <w:t>, Senior Fellow at Carnegie Europe, Professor of International Relations at the University of Warwick, PhD and M.A. from Warwick University, 03/08/21, Carnegie Europe, “The EU’s Strategic Autonomy Trap”, https://carnegieeurope.eu/2021/03/08/eu-s-strategic-autonomy-trap-pub-83955, DShah</w:t>
      </w:r>
    </w:p>
    <w:p w14:paraId="3BF41D49" w14:textId="77777777" w:rsidR="002351D8" w:rsidRPr="001926D5" w:rsidRDefault="002351D8" w:rsidP="002351D8">
      <w:pPr>
        <w:spacing w:line="256" w:lineRule="auto"/>
        <w:rPr>
          <w:rFonts w:eastAsia="Calibri"/>
          <w:u w:val="single"/>
        </w:rPr>
      </w:pPr>
      <w:r w:rsidRPr="001926D5">
        <w:rPr>
          <w:rFonts w:eastAsia="Calibri"/>
          <w:sz w:val="16"/>
        </w:rPr>
        <w:t xml:space="preserve">This element of autonomy entails a particular kind of power. It is power understood as insulation from exogenous impacts—that is, decreasing Europe’s vulnerability to the power and decisions of others. The catch here is that the </w:t>
      </w:r>
      <w:r w:rsidRPr="001926D5">
        <w:rPr>
          <w:rFonts w:eastAsia="Calibri"/>
          <w:highlight w:val="cyan"/>
          <w:u w:val="single"/>
        </w:rPr>
        <w:t>EU’s autonomy</w:t>
      </w:r>
      <w:r w:rsidRPr="001926D5">
        <w:rPr>
          <w:rFonts w:eastAsia="Calibri"/>
          <w:u w:val="single"/>
        </w:rPr>
        <w:t xml:space="preserve"> from others will, almost by definition, </w:t>
      </w:r>
      <w:r w:rsidRPr="001926D5">
        <w:rPr>
          <w:rFonts w:eastAsia="Calibri"/>
          <w:highlight w:val="cyan"/>
          <w:u w:val="single"/>
        </w:rPr>
        <w:t xml:space="preserve">give </w:t>
      </w:r>
      <w:r w:rsidRPr="001926D5">
        <w:rPr>
          <w:rFonts w:eastAsia="Calibri"/>
          <w:b/>
          <w:iCs/>
          <w:highlight w:val="cyan"/>
          <w:u w:val="single"/>
        </w:rPr>
        <w:t>others</w:t>
      </w:r>
      <w:r w:rsidRPr="001926D5">
        <w:rPr>
          <w:rFonts w:eastAsia="Calibri"/>
          <w:highlight w:val="cyan"/>
          <w:u w:val="single"/>
        </w:rPr>
        <w:t xml:space="preserve"> </w:t>
      </w:r>
      <w:r w:rsidRPr="001926D5">
        <w:rPr>
          <w:rFonts w:eastAsia="Calibri"/>
          <w:u w:val="single"/>
        </w:rPr>
        <w:t xml:space="preserve">more </w:t>
      </w:r>
      <w:r w:rsidRPr="001926D5">
        <w:rPr>
          <w:rFonts w:eastAsia="Calibri"/>
          <w:highlight w:val="cyan"/>
          <w:u w:val="single"/>
        </w:rPr>
        <w:t>autonomy from</w:t>
      </w:r>
      <w:r w:rsidRPr="001926D5">
        <w:rPr>
          <w:rFonts w:eastAsia="Calibri"/>
          <w:u w:val="single"/>
        </w:rPr>
        <w:t xml:space="preserve"> the </w:t>
      </w:r>
      <w:r w:rsidRPr="001926D5">
        <w:rPr>
          <w:rFonts w:eastAsia="Calibri"/>
          <w:highlight w:val="cyan"/>
          <w:u w:val="single"/>
        </w:rPr>
        <w:t>EU</w:t>
      </w:r>
      <w:r w:rsidRPr="001926D5">
        <w:rPr>
          <w:rFonts w:eastAsia="Calibri"/>
          <w:sz w:val="16"/>
        </w:rPr>
        <w:t xml:space="preserve">. The flip side of the EU’s multiple moves toward autonomy is that </w:t>
      </w:r>
      <w:r w:rsidRPr="001926D5">
        <w:rPr>
          <w:rFonts w:eastAsia="Calibri"/>
          <w:u w:val="single"/>
        </w:rPr>
        <w:t>other powers will have less need to cooperate with the union in their own political-strategic actions.</w:t>
      </w:r>
    </w:p>
    <w:p w14:paraId="1F1451DD" w14:textId="77777777" w:rsidR="002351D8" w:rsidRPr="001926D5" w:rsidRDefault="002351D8" w:rsidP="002351D8">
      <w:pPr>
        <w:spacing w:line="256" w:lineRule="auto"/>
        <w:rPr>
          <w:rFonts w:eastAsia="Calibri"/>
          <w:sz w:val="16"/>
        </w:rPr>
      </w:pPr>
      <w:r w:rsidRPr="001926D5">
        <w:rPr>
          <w:rFonts w:eastAsia="Calibri"/>
          <w:sz w:val="16"/>
        </w:rPr>
        <w:t xml:space="preserve">In this way, the </w:t>
      </w:r>
      <w:r w:rsidRPr="001926D5">
        <w:rPr>
          <w:rFonts w:eastAsia="Calibri"/>
          <w:highlight w:val="cyan"/>
          <w:u w:val="single"/>
        </w:rPr>
        <w:t>EU’s</w:t>
      </w:r>
      <w:r w:rsidRPr="001926D5">
        <w:rPr>
          <w:rFonts w:eastAsia="Calibri"/>
          <w:u w:val="single"/>
        </w:rPr>
        <w:t xml:space="preserve"> quest for strategic </w:t>
      </w:r>
      <w:r w:rsidRPr="001926D5">
        <w:rPr>
          <w:rFonts w:eastAsia="Calibri"/>
          <w:highlight w:val="cyan"/>
          <w:u w:val="single"/>
        </w:rPr>
        <w:t>autonomy</w:t>
      </w:r>
      <w:r w:rsidRPr="001926D5">
        <w:rPr>
          <w:rFonts w:eastAsia="Calibri"/>
          <w:u w:val="single"/>
        </w:rPr>
        <w:t xml:space="preserve"> could risk </w:t>
      </w:r>
      <w:r w:rsidRPr="001926D5">
        <w:rPr>
          <w:rFonts w:eastAsia="Calibri"/>
          <w:b/>
          <w:iCs/>
          <w:highlight w:val="cyan"/>
          <w:u w:val="single"/>
        </w:rPr>
        <w:t>undercutting</w:t>
      </w:r>
      <w:r w:rsidRPr="001926D5">
        <w:rPr>
          <w:rFonts w:eastAsia="Calibri"/>
          <w:sz w:val="16"/>
        </w:rPr>
        <w:t xml:space="preserve">, not driving, the </w:t>
      </w:r>
      <w:r w:rsidRPr="001926D5">
        <w:rPr>
          <w:rFonts w:eastAsia="Calibri"/>
          <w:u w:val="single"/>
        </w:rPr>
        <w:t xml:space="preserve">projection of geopolitical </w:t>
      </w:r>
      <w:r w:rsidRPr="001926D5">
        <w:rPr>
          <w:rFonts w:eastAsia="Calibri"/>
          <w:b/>
          <w:iCs/>
          <w:highlight w:val="cyan"/>
          <w:u w:val="single"/>
        </w:rPr>
        <w:t>power</w:t>
      </w:r>
      <w:r w:rsidRPr="001926D5">
        <w:rPr>
          <w:rFonts w:eastAsia="Calibri"/>
          <w:highlight w:val="cyan"/>
          <w:u w:val="single"/>
        </w:rPr>
        <w:t xml:space="preserve"> as well as</w:t>
      </w:r>
      <w:r w:rsidRPr="001926D5">
        <w:rPr>
          <w:rFonts w:eastAsia="Calibri"/>
          <w:u w:val="single"/>
        </w:rPr>
        <w:t xml:space="preserve"> its support for </w:t>
      </w:r>
      <w:r w:rsidRPr="001926D5">
        <w:rPr>
          <w:rFonts w:eastAsia="Calibri"/>
          <w:b/>
          <w:iCs/>
          <w:highlight w:val="cyan"/>
          <w:u w:val="single"/>
        </w:rPr>
        <w:t>liberal-democratic values</w:t>
      </w:r>
      <w:r w:rsidRPr="001926D5">
        <w:rPr>
          <w:rFonts w:eastAsia="Calibri"/>
          <w:sz w:val="16"/>
        </w:rPr>
        <w:t xml:space="preserve">. The push for economic autonomy may add to security in the sense of insulating European states from other powers; but this is a </w:t>
      </w:r>
      <w:r w:rsidRPr="001926D5">
        <w:rPr>
          <w:rFonts w:eastAsia="Calibri"/>
          <w:u w:val="single"/>
        </w:rPr>
        <w:t>stark contrast to the idea of the EU influencing others and shaping international actions</w:t>
      </w:r>
      <w:r w:rsidRPr="001926D5">
        <w:rPr>
          <w:rFonts w:eastAsia="Calibri"/>
          <w:sz w:val="16"/>
        </w:rPr>
        <w:t xml:space="preserve"> in a more enduring fashion.</w:t>
      </w:r>
    </w:p>
    <w:p w14:paraId="699544AE" w14:textId="77777777" w:rsidR="002351D8" w:rsidRPr="007B30BF" w:rsidRDefault="002351D8" w:rsidP="002351D8">
      <w:pPr>
        <w:spacing w:line="256" w:lineRule="auto"/>
        <w:rPr>
          <w:rFonts w:eastAsia="Calibri"/>
          <w:u w:val="single"/>
        </w:rPr>
      </w:pPr>
      <w:r w:rsidRPr="001926D5">
        <w:rPr>
          <w:rFonts w:eastAsia="Calibri"/>
          <w:sz w:val="16"/>
        </w:rPr>
        <w:t xml:space="preserve">Herein lies the risk of an autonomy trap. </w:t>
      </w:r>
      <w:r w:rsidRPr="007B30BF">
        <w:rPr>
          <w:rFonts w:eastAsia="Calibri"/>
          <w:sz w:val="16"/>
        </w:rPr>
        <w:t xml:space="preserve">The </w:t>
      </w:r>
      <w:r w:rsidRPr="007B30BF">
        <w:rPr>
          <w:rFonts w:eastAsia="Calibri"/>
          <w:u w:val="single"/>
        </w:rPr>
        <w:t>EU</w:t>
      </w:r>
      <w:r w:rsidRPr="007B30BF">
        <w:rPr>
          <w:rFonts w:eastAsia="Calibri"/>
          <w:sz w:val="16"/>
        </w:rPr>
        <w:t xml:space="preserve"> has </w:t>
      </w:r>
      <w:r w:rsidRPr="007B30BF">
        <w:rPr>
          <w:rFonts w:eastAsia="Calibri"/>
          <w:u w:val="single"/>
        </w:rPr>
        <w:t>felt increasingly vulnerable, so</w:t>
      </w:r>
      <w:r w:rsidRPr="007B30BF">
        <w:rPr>
          <w:rFonts w:eastAsia="Calibri"/>
          <w:sz w:val="16"/>
        </w:rPr>
        <w:t xml:space="preserve"> </w:t>
      </w:r>
      <w:r w:rsidRPr="007B30BF">
        <w:rPr>
          <w:rFonts w:eastAsia="Calibri"/>
          <w:u w:val="single"/>
        </w:rPr>
        <w:t xml:space="preserve">it strikes out for autonomy; this </w:t>
      </w:r>
      <w:r w:rsidRPr="007B30BF">
        <w:rPr>
          <w:rFonts w:eastAsia="Calibri"/>
          <w:b/>
          <w:iCs/>
          <w:u w:val="single"/>
        </w:rPr>
        <w:t>dilutes</w:t>
      </w:r>
      <w:r w:rsidRPr="007B30BF">
        <w:rPr>
          <w:rFonts w:eastAsia="Calibri"/>
          <w:u w:val="single"/>
        </w:rPr>
        <w:t xml:space="preserve"> the union’s </w:t>
      </w:r>
      <w:r w:rsidRPr="007B30BF">
        <w:rPr>
          <w:rFonts w:eastAsia="Calibri"/>
          <w:b/>
          <w:iCs/>
          <w:u w:val="single"/>
        </w:rPr>
        <w:t>leverage</w:t>
      </w:r>
      <w:r w:rsidRPr="007B30BF">
        <w:rPr>
          <w:rFonts w:eastAsia="Calibri"/>
          <w:u w:val="single"/>
        </w:rPr>
        <w:t xml:space="preserve"> over others; as a result, the EU </w:t>
      </w:r>
      <w:r w:rsidRPr="007B30BF">
        <w:rPr>
          <w:rFonts w:eastAsia="Calibri"/>
          <w:b/>
          <w:iCs/>
          <w:u w:val="single"/>
        </w:rPr>
        <w:t>feels even weaker</w:t>
      </w:r>
      <w:r w:rsidRPr="007B30BF">
        <w:rPr>
          <w:rFonts w:eastAsia="Calibri"/>
          <w:u w:val="single"/>
        </w:rPr>
        <w:t xml:space="preserve">, so it seeks even more autonomy; this </w:t>
      </w:r>
      <w:r w:rsidRPr="007B30BF">
        <w:rPr>
          <w:rFonts w:eastAsia="Calibri"/>
          <w:b/>
          <w:iCs/>
          <w:u w:val="single"/>
        </w:rPr>
        <w:t>further weakens</w:t>
      </w:r>
      <w:r w:rsidRPr="007B30BF">
        <w:rPr>
          <w:rFonts w:eastAsia="Calibri"/>
          <w:u w:val="single"/>
        </w:rPr>
        <w:t xml:space="preserve"> its leverage over others; and so on.</w:t>
      </w:r>
      <w:r w:rsidRPr="007B30BF">
        <w:rPr>
          <w:rFonts w:eastAsia="Calibri"/>
          <w:sz w:val="16"/>
        </w:rPr>
        <w:t xml:space="preserve"> </w:t>
      </w:r>
      <w:r w:rsidRPr="007B30BF">
        <w:rPr>
          <w:rFonts w:eastAsia="Calibri"/>
          <w:u w:val="single"/>
        </w:rPr>
        <w:t xml:space="preserve">The more the EU turns to building its self-sufficiency, the more it </w:t>
      </w:r>
      <w:r w:rsidRPr="007B30BF">
        <w:rPr>
          <w:rFonts w:eastAsia="Calibri"/>
          <w:b/>
          <w:iCs/>
          <w:u w:val="single"/>
        </w:rPr>
        <w:t>chokes</w:t>
      </w:r>
      <w:r w:rsidRPr="007B30BF">
        <w:rPr>
          <w:rFonts w:eastAsia="Calibri"/>
          <w:u w:val="single"/>
        </w:rPr>
        <w:t xml:space="preserve"> off the external pathways that allow its capabilities to effect change from others.</w:t>
      </w:r>
    </w:p>
    <w:p w14:paraId="1E78A64C" w14:textId="77777777" w:rsidR="002351D8" w:rsidRPr="001926D5" w:rsidRDefault="002351D8" w:rsidP="002351D8">
      <w:pPr>
        <w:spacing w:line="256" w:lineRule="auto"/>
        <w:rPr>
          <w:rFonts w:eastAsia="Calibri"/>
          <w:sz w:val="16"/>
        </w:rPr>
      </w:pPr>
      <w:r w:rsidRPr="007B30BF">
        <w:rPr>
          <w:rFonts w:eastAsia="Calibri"/>
          <w:sz w:val="16"/>
        </w:rPr>
        <w:t xml:space="preserve">The EU’s line is that autonomy does not entail outright isolation or protectionism. Undoubtedly, this is true. But simply stating this rather low-threshold fact does not solve the tensions and trade-offs that the concept almost certainly involves. The </w:t>
      </w:r>
      <w:r w:rsidRPr="007B30BF">
        <w:rPr>
          <w:rFonts w:eastAsia="Calibri"/>
          <w:u w:val="single"/>
        </w:rPr>
        <w:t>EU remains an open trader and insists it seeks deeper international partnerships, firmer and wider multilateral commitments, and more security engagement; but then it also declares an aim to achieve autonomy from such external factors</w:t>
      </w:r>
      <w:r w:rsidRPr="007B30BF">
        <w:rPr>
          <w:rFonts w:eastAsia="Calibri"/>
          <w:sz w:val="16"/>
        </w:rPr>
        <w:t>. The strategy is tantamount to seeking external ties that give the EU more influence over others while diluting those ties that give others influence over the EU.</w:t>
      </w:r>
    </w:p>
    <w:p w14:paraId="15907858" w14:textId="77777777" w:rsidR="002351D8" w:rsidRPr="001926D5" w:rsidRDefault="002351D8" w:rsidP="002351D8">
      <w:pPr>
        <w:spacing w:line="256" w:lineRule="auto"/>
        <w:rPr>
          <w:rFonts w:eastAsia="Calibri"/>
          <w:sz w:val="16"/>
        </w:rPr>
      </w:pPr>
      <w:r w:rsidRPr="001926D5">
        <w:rPr>
          <w:rFonts w:eastAsia="Calibri"/>
          <w:sz w:val="16"/>
        </w:rPr>
        <w:t xml:space="preserve">Logically, this must be a circle that is almost impossible to square. At the very least, it must be </w:t>
      </w:r>
      <w:r w:rsidRPr="001926D5">
        <w:rPr>
          <w:rFonts w:eastAsia="Calibri"/>
          <w:u w:val="single"/>
        </w:rPr>
        <w:t xml:space="preserve">extremely </w:t>
      </w:r>
      <w:r w:rsidRPr="001926D5">
        <w:rPr>
          <w:rFonts w:eastAsia="Calibri"/>
          <w:b/>
          <w:iCs/>
          <w:highlight w:val="cyan"/>
          <w:u w:val="single"/>
        </w:rPr>
        <w:t>difficult</w:t>
      </w:r>
      <w:r w:rsidRPr="001926D5">
        <w:rPr>
          <w:rFonts w:eastAsia="Calibri"/>
          <w:highlight w:val="cyan"/>
          <w:u w:val="single"/>
        </w:rPr>
        <w:t xml:space="preserve"> to paint</w:t>
      </w:r>
      <w:r w:rsidRPr="001926D5">
        <w:rPr>
          <w:rFonts w:eastAsia="Calibri"/>
          <w:u w:val="single"/>
        </w:rPr>
        <w:t xml:space="preserve"> the </w:t>
      </w:r>
      <w:r w:rsidRPr="001926D5">
        <w:rPr>
          <w:rFonts w:eastAsia="Calibri"/>
          <w:highlight w:val="cyan"/>
          <w:u w:val="single"/>
        </w:rPr>
        <w:t xml:space="preserve">external other as </w:t>
      </w:r>
      <w:r w:rsidRPr="001926D5">
        <w:rPr>
          <w:rFonts w:eastAsia="Calibri"/>
          <w:b/>
          <w:iCs/>
          <w:highlight w:val="cyan"/>
          <w:u w:val="single"/>
        </w:rPr>
        <w:t>something from which</w:t>
      </w:r>
      <w:r w:rsidRPr="001926D5">
        <w:rPr>
          <w:rFonts w:eastAsia="Calibri"/>
          <w:u w:val="single"/>
        </w:rPr>
        <w:t xml:space="preserve"> the </w:t>
      </w:r>
      <w:r w:rsidRPr="001926D5">
        <w:rPr>
          <w:rFonts w:eastAsia="Calibri"/>
          <w:b/>
          <w:iCs/>
          <w:highlight w:val="cyan"/>
          <w:u w:val="single"/>
        </w:rPr>
        <w:t>EU needs autonomy</w:t>
      </w:r>
      <w:r w:rsidRPr="001926D5">
        <w:rPr>
          <w:rFonts w:eastAsia="Calibri"/>
          <w:u w:val="single"/>
        </w:rPr>
        <w:t xml:space="preserve"> and separation </w:t>
      </w:r>
      <w:r w:rsidRPr="001926D5">
        <w:rPr>
          <w:rFonts w:eastAsia="Calibri"/>
          <w:highlight w:val="cyan"/>
          <w:u w:val="single"/>
        </w:rPr>
        <w:t>and then appeal to</w:t>
      </w:r>
      <w:r w:rsidRPr="001926D5">
        <w:rPr>
          <w:rFonts w:eastAsia="Calibri"/>
          <w:u w:val="single"/>
        </w:rPr>
        <w:t xml:space="preserve"> that </w:t>
      </w:r>
      <w:r w:rsidRPr="001926D5">
        <w:rPr>
          <w:rFonts w:eastAsia="Calibri"/>
          <w:b/>
          <w:iCs/>
          <w:highlight w:val="cyan"/>
          <w:u w:val="single"/>
        </w:rPr>
        <w:t>same other</w:t>
      </w:r>
      <w:r w:rsidRPr="001926D5">
        <w:rPr>
          <w:rFonts w:eastAsia="Calibri"/>
          <w:highlight w:val="cyan"/>
          <w:u w:val="single"/>
        </w:rPr>
        <w:t xml:space="preserve"> for deeper cooperation</w:t>
      </w:r>
      <w:r w:rsidRPr="001926D5">
        <w:rPr>
          <w:rFonts w:eastAsia="Calibri"/>
          <w:u w:val="single"/>
        </w:rPr>
        <w:t xml:space="preserve"> in the name of shared objectives</w:t>
      </w:r>
      <w:r w:rsidRPr="001926D5">
        <w:rPr>
          <w:rFonts w:eastAsia="Calibri"/>
          <w:sz w:val="16"/>
        </w:rPr>
        <w:t>. Like many EU concepts of recent years, strategic autonomy has a certain flavor of having one’s cake and eating it too.</w:t>
      </w:r>
    </w:p>
    <w:p w14:paraId="62658D6D" w14:textId="77777777" w:rsidR="002351D8" w:rsidRPr="001926D5" w:rsidRDefault="002351D8" w:rsidP="002351D8">
      <w:pPr>
        <w:spacing w:line="256" w:lineRule="auto"/>
        <w:rPr>
          <w:rFonts w:eastAsia="Calibri"/>
          <w:sz w:val="16"/>
          <w:szCs w:val="16"/>
        </w:rPr>
      </w:pPr>
      <w:r w:rsidRPr="001926D5">
        <w:rPr>
          <w:rFonts w:eastAsia="Calibri"/>
          <w:sz w:val="16"/>
          <w:szCs w:val="16"/>
        </w:rPr>
        <w:t>The EU’s riposte seems to be that it can have the best of both worlds, combining a degree of independence with degrees of interdependence. Such an insistence is embodied in the union’s emergent use of the rather challenging term “open strategic autonomy.” This may indeed be possible in some areas of the EU’s trade or digital technology policies. Still, it feels like the union is setting out to play a single game of sport with two different sets of rules, flitting between the two as the game ebbs and flows.</w:t>
      </w:r>
    </w:p>
    <w:p w14:paraId="6CEF770C" w14:textId="77777777" w:rsidR="002351D8" w:rsidRPr="007B30BF" w:rsidRDefault="002351D8" w:rsidP="002351D8">
      <w:pPr>
        <w:spacing w:line="256" w:lineRule="auto"/>
        <w:rPr>
          <w:rFonts w:eastAsia="Calibri"/>
          <w:sz w:val="16"/>
        </w:rPr>
      </w:pPr>
      <w:r w:rsidRPr="001926D5">
        <w:rPr>
          <w:rFonts w:eastAsia="Calibri"/>
          <w:sz w:val="16"/>
        </w:rPr>
        <w:t xml:space="preserve">European leaders routinely frame the EU’s choice as </w:t>
      </w:r>
      <w:r w:rsidRPr="007B30BF">
        <w:rPr>
          <w:rFonts w:eastAsia="Calibri"/>
          <w:sz w:val="16"/>
        </w:rPr>
        <w:t xml:space="preserve">autonomy versus dependence. But much of global affairs runs on a dynamic of mutual interdependence that fits neither of these extremes. Think of </w:t>
      </w:r>
      <w:r w:rsidRPr="007B30BF">
        <w:rPr>
          <w:rFonts w:eastAsia="Calibri"/>
          <w:u w:val="single"/>
        </w:rPr>
        <w:t>climate policy</w:t>
      </w:r>
      <w:r w:rsidRPr="007B30BF">
        <w:rPr>
          <w:rFonts w:eastAsia="Calibri"/>
          <w:sz w:val="16"/>
        </w:rPr>
        <w:t xml:space="preserve">, for instance, </w:t>
      </w:r>
      <w:r w:rsidRPr="007B30BF">
        <w:rPr>
          <w:rFonts w:eastAsia="Calibri"/>
          <w:u w:val="single"/>
        </w:rPr>
        <w:t>where</w:t>
      </w:r>
      <w:r w:rsidRPr="007B30BF">
        <w:rPr>
          <w:rFonts w:eastAsia="Calibri"/>
          <w:sz w:val="16"/>
        </w:rPr>
        <w:t xml:space="preserve"> the concept of </w:t>
      </w:r>
      <w:r w:rsidRPr="007B30BF">
        <w:rPr>
          <w:rFonts w:eastAsia="Calibri"/>
          <w:u w:val="single"/>
        </w:rPr>
        <w:t xml:space="preserve">autonomous EU sovereignty is </w:t>
      </w:r>
      <w:r w:rsidRPr="007B30BF">
        <w:rPr>
          <w:rFonts w:eastAsia="Calibri"/>
          <w:b/>
          <w:iCs/>
          <w:u w:val="single"/>
        </w:rPr>
        <w:t>questionable</w:t>
      </w:r>
      <w:r w:rsidRPr="007B30BF">
        <w:rPr>
          <w:rFonts w:eastAsia="Calibri"/>
          <w:u w:val="single"/>
        </w:rPr>
        <w:t xml:space="preserve"> when capacities to act need to be interconnected at the </w:t>
      </w:r>
      <w:r w:rsidRPr="007B30BF">
        <w:rPr>
          <w:rFonts w:eastAsia="Calibri"/>
          <w:b/>
          <w:iCs/>
          <w:u w:val="single"/>
        </w:rPr>
        <w:t>global level</w:t>
      </w:r>
      <w:r w:rsidRPr="007B30BF">
        <w:rPr>
          <w:rFonts w:eastAsia="Calibri"/>
          <w:u w:val="single"/>
        </w:rPr>
        <w:t xml:space="preserve"> to have any impact</w:t>
      </w:r>
      <w:r w:rsidRPr="007B30BF">
        <w:rPr>
          <w:rFonts w:eastAsia="Calibri"/>
          <w:sz w:val="16"/>
        </w:rPr>
        <w:t>.</w:t>
      </w:r>
    </w:p>
    <w:p w14:paraId="39B6E924" w14:textId="77777777" w:rsidR="002351D8" w:rsidRPr="007B30BF" w:rsidRDefault="002351D8" w:rsidP="002351D8">
      <w:pPr>
        <w:spacing w:line="256" w:lineRule="auto"/>
        <w:rPr>
          <w:rFonts w:eastAsia="Calibri"/>
          <w:u w:val="single"/>
        </w:rPr>
      </w:pPr>
      <w:r w:rsidRPr="007B30BF">
        <w:rPr>
          <w:rFonts w:eastAsia="Calibri"/>
          <w:sz w:val="16"/>
        </w:rPr>
        <w:t xml:space="preserve">Curiously, this is exactly </w:t>
      </w:r>
      <w:r w:rsidRPr="007B30BF">
        <w:rPr>
          <w:rFonts w:eastAsia="Calibri"/>
          <w:u w:val="single"/>
        </w:rPr>
        <w:t xml:space="preserve">the argument that </w:t>
      </w:r>
      <w:r w:rsidRPr="007B30BF">
        <w:rPr>
          <w:rFonts w:eastAsia="Calibri"/>
          <w:b/>
          <w:sz w:val="24"/>
          <w:szCs w:val="24"/>
          <w:u w:val="single"/>
        </w:rPr>
        <w:t>EU politicians and analysts</w:t>
      </w:r>
      <w:r w:rsidRPr="007B30BF">
        <w:rPr>
          <w:rFonts w:eastAsia="Calibri"/>
          <w:u w:val="single"/>
        </w:rPr>
        <w:t xml:space="preserve"> rightly make</w:t>
      </w:r>
      <w:r w:rsidRPr="007B30BF">
        <w:rPr>
          <w:rFonts w:eastAsia="Calibri"/>
          <w:sz w:val="16"/>
        </w:rPr>
        <w:t xml:space="preserve"> against myopic Brexiteers: </w:t>
      </w:r>
      <w:r w:rsidRPr="007B30BF">
        <w:rPr>
          <w:rFonts w:eastAsia="Calibri"/>
          <w:u w:val="single"/>
        </w:rPr>
        <w:t>autonomy and formal sovereignty do not buy the external leverage to get things done</w:t>
      </w:r>
      <w:r w:rsidRPr="007B30BF">
        <w:rPr>
          <w:rFonts w:eastAsia="Calibri"/>
          <w:sz w:val="16"/>
        </w:rPr>
        <w:t xml:space="preserve">. Yet, the EU then appears to adopt this same logic as its own guiding foreign policy principle. Of course, the union’s line is that sovereignty and independence at the European level are superior. But </w:t>
      </w:r>
      <w:r w:rsidRPr="007B30BF">
        <w:rPr>
          <w:rFonts w:eastAsia="Calibri"/>
          <w:u w:val="single"/>
        </w:rPr>
        <w:t xml:space="preserve">simply scaling up old concepts from the national level is </w:t>
      </w:r>
      <w:r w:rsidRPr="007B30BF">
        <w:rPr>
          <w:rFonts w:eastAsia="Calibri"/>
          <w:b/>
          <w:iCs/>
          <w:u w:val="single"/>
        </w:rPr>
        <w:t>unlikely to rectify</w:t>
      </w:r>
      <w:r w:rsidRPr="007B30BF">
        <w:rPr>
          <w:rFonts w:eastAsia="Calibri"/>
          <w:u w:val="single"/>
        </w:rPr>
        <w:t xml:space="preserve"> the reasons why those concepts have failed for many </w:t>
      </w:r>
      <w:r w:rsidRPr="007B30BF">
        <w:rPr>
          <w:rFonts w:eastAsia="Calibri"/>
          <w:b/>
          <w:iCs/>
          <w:u w:val="single"/>
        </w:rPr>
        <w:t>decades</w:t>
      </w:r>
      <w:r w:rsidRPr="007B30BF">
        <w:rPr>
          <w:rFonts w:eastAsia="Calibri"/>
          <w:u w:val="single"/>
        </w:rPr>
        <w:t>.</w:t>
      </w:r>
    </w:p>
    <w:p w14:paraId="391AE591" w14:textId="77777777" w:rsidR="002351D8" w:rsidRPr="001926D5" w:rsidRDefault="002351D8" w:rsidP="002351D8">
      <w:pPr>
        <w:spacing w:line="256" w:lineRule="auto"/>
        <w:rPr>
          <w:rFonts w:eastAsia="Calibri"/>
          <w:u w:val="single"/>
        </w:rPr>
      </w:pPr>
      <w:r w:rsidRPr="007B30BF">
        <w:rPr>
          <w:rFonts w:eastAsia="Calibri"/>
          <w:u w:val="single"/>
        </w:rPr>
        <w:t>Prioritizing</w:t>
      </w:r>
      <w:r w:rsidRPr="007B30BF">
        <w:rPr>
          <w:rFonts w:eastAsia="Calibri"/>
          <w:sz w:val="16"/>
        </w:rPr>
        <w:t xml:space="preserve"> protective </w:t>
      </w:r>
      <w:r w:rsidRPr="007B30BF">
        <w:rPr>
          <w:rFonts w:eastAsia="Calibri"/>
          <w:u w:val="single"/>
        </w:rPr>
        <w:t xml:space="preserve">autonomy gives the impression that the EU’s main challenge is to </w:t>
      </w:r>
      <w:r w:rsidRPr="007B30BF">
        <w:rPr>
          <w:rFonts w:eastAsia="Calibri"/>
          <w:b/>
          <w:iCs/>
          <w:u w:val="single"/>
        </w:rPr>
        <w:t>preserve</w:t>
      </w:r>
      <w:r w:rsidRPr="007B30BF">
        <w:rPr>
          <w:rFonts w:eastAsia="Calibri"/>
          <w:u w:val="single"/>
        </w:rPr>
        <w:t xml:space="preserve"> the </w:t>
      </w:r>
      <w:r w:rsidRPr="007B30BF">
        <w:rPr>
          <w:rFonts w:eastAsia="Calibri"/>
          <w:b/>
          <w:iCs/>
          <w:u w:val="single"/>
        </w:rPr>
        <w:t>status quo</w:t>
      </w:r>
      <w:r w:rsidRPr="007B30BF">
        <w:rPr>
          <w:rFonts w:eastAsia="Calibri"/>
          <w:u w:val="single"/>
        </w:rPr>
        <w:t xml:space="preserve"> rather than drive global change</w:t>
      </w:r>
      <w:r w:rsidRPr="007B30BF">
        <w:rPr>
          <w:rFonts w:eastAsia="Calibri"/>
          <w:sz w:val="16"/>
        </w:rPr>
        <w:t>. Indeed, the EU concepts promoted in recent years—sovereignty, geopolitical power, resilience—have strikingly conservative overtones. Resilience can be defined as a country’s or system’s ability to return to its initial state; why that above all other possible concepts should be deemed in the EU’s interest</w:t>
      </w:r>
      <w:r w:rsidRPr="001926D5">
        <w:rPr>
          <w:rFonts w:eastAsia="Calibri"/>
          <w:sz w:val="16"/>
        </w:rPr>
        <w:t xml:space="preserve"> is not clear. </w:t>
      </w:r>
      <w:r w:rsidRPr="001926D5">
        <w:rPr>
          <w:rFonts w:eastAsia="Calibri"/>
          <w:sz w:val="16"/>
          <w:szCs w:val="16"/>
        </w:rPr>
        <w:t>Autonomy is about guarding against externally driven change, not about making the international system more adaptable, more democratic, or forward looking.</w:t>
      </w:r>
    </w:p>
    <w:p w14:paraId="57E5BD32" w14:textId="77777777" w:rsidR="002351D8" w:rsidRPr="001926D5" w:rsidRDefault="002351D8" w:rsidP="002351D8">
      <w:pPr>
        <w:spacing w:line="256" w:lineRule="auto"/>
        <w:rPr>
          <w:rFonts w:eastAsia="Calibri"/>
          <w:sz w:val="16"/>
          <w:szCs w:val="16"/>
        </w:rPr>
      </w:pPr>
      <w:r w:rsidRPr="001926D5">
        <w:rPr>
          <w:rFonts w:eastAsia="Calibri"/>
          <w:sz w:val="16"/>
          <w:szCs w:val="16"/>
        </w:rPr>
        <w:t>ACKNOWLEDGING THE TRADE-OFFS</w:t>
      </w:r>
    </w:p>
    <w:p w14:paraId="239818FB" w14:textId="77777777" w:rsidR="002351D8" w:rsidRPr="001926D5" w:rsidRDefault="002351D8" w:rsidP="002351D8">
      <w:pPr>
        <w:spacing w:line="256" w:lineRule="auto"/>
        <w:rPr>
          <w:rFonts w:eastAsia="Calibri"/>
          <w:u w:val="single"/>
        </w:rPr>
      </w:pPr>
      <w:r w:rsidRPr="001926D5">
        <w:rPr>
          <w:rFonts w:eastAsia="Calibri"/>
          <w:sz w:val="16"/>
        </w:rPr>
        <w:t xml:space="preserve">Autonomy might be what governments and populations legitimately decide they prefer. But EU leaders need to acknowledge the trade-offs it involves. Pursued as the dominant organizing principle for EU external action, </w:t>
      </w:r>
      <w:r w:rsidRPr="001926D5">
        <w:rPr>
          <w:rFonts w:eastAsia="Calibri"/>
          <w:u w:val="single"/>
        </w:rPr>
        <w:t xml:space="preserve">strategic </w:t>
      </w:r>
      <w:r w:rsidRPr="001926D5">
        <w:rPr>
          <w:rFonts w:eastAsia="Calibri"/>
          <w:highlight w:val="cyan"/>
          <w:u w:val="single"/>
        </w:rPr>
        <w:t>autonomy will</w:t>
      </w:r>
      <w:r w:rsidRPr="001926D5">
        <w:rPr>
          <w:rFonts w:eastAsia="Calibri"/>
          <w:u w:val="single"/>
        </w:rPr>
        <w:t xml:space="preserve"> likely </w:t>
      </w:r>
      <w:r w:rsidRPr="001926D5">
        <w:rPr>
          <w:rFonts w:eastAsia="Calibri"/>
          <w:highlight w:val="cyan"/>
          <w:u w:val="single"/>
        </w:rPr>
        <w:t>attenuate</w:t>
      </w:r>
      <w:r w:rsidRPr="001926D5">
        <w:rPr>
          <w:rFonts w:eastAsia="Calibri"/>
          <w:u w:val="single"/>
        </w:rPr>
        <w:t xml:space="preserve"> the </w:t>
      </w:r>
      <w:r w:rsidRPr="001926D5">
        <w:rPr>
          <w:rFonts w:eastAsia="Calibri"/>
          <w:highlight w:val="cyan"/>
          <w:u w:val="single"/>
        </w:rPr>
        <w:t xml:space="preserve">union’s leverage over </w:t>
      </w:r>
      <w:r w:rsidRPr="001926D5">
        <w:rPr>
          <w:rFonts w:eastAsia="Calibri"/>
          <w:b/>
          <w:iCs/>
          <w:highlight w:val="cyan"/>
          <w:u w:val="single"/>
        </w:rPr>
        <w:t>political instability</w:t>
      </w:r>
      <w:r w:rsidRPr="001926D5">
        <w:rPr>
          <w:rFonts w:eastAsia="Calibri"/>
          <w:highlight w:val="cyan"/>
          <w:u w:val="single"/>
        </w:rPr>
        <w:t xml:space="preserve">, </w:t>
      </w:r>
      <w:r w:rsidRPr="001926D5">
        <w:rPr>
          <w:rFonts w:eastAsia="Calibri"/>
          <w:b/>
          <w:iCs/>
          <w:highlight w:val="cyan"/>
          <w:u w:val="single"/>
        </w:rPr>
        <w:t>democratic transitions</w:t>
      </w:r>
      <w:r w:rsidRPr="001926D5">
        <w:rPr>
          <w:rFonts w:eastAsia="Calibri"/>
          <w:highlight w:val="cyan"/>
          <w:u w:val="single"/>
        </w:rPr>
        <w:t xml:space="preserve">, </w:t>
      </w:r>
      <w:r w:rsidRPr="001926D5">
        <w:rPr>
          <w:rFonts w:eastAsia="Calibri"/>
          <w:b/>
          <w:iCs/>
          <w:highlight w:val="cyan"/>
          <w:u w:val="single"/>
        </w:rPr>
        <w:t>climate policies</w:t>
      </w:r>
      <w:r w:rsidRPr="001926D5">
        <w:rPr>
          <w:rFonts w:eastAsia="Calibri"/>
          <w:highlight w:val="cyan"/>
          <w:u w:val="single"/>
        </w:rPr>
        <w:t xml:space="preserve">, </w:t>
      </w:r>
      <w:r w:rsidRPr="001926D5">
        <w:rPr>
          <w:rFonts w:eastAsia="Calibri"/>
          <w:b/>
          <w:iCs/>
          <w:highlight w:val="cyan"/>
          <w:u w:val="single"/>
        </w:rPr>
        <w:t>violence</w:t>
      </w:r>
      <w:r w:rsidRPr="001926D5">
        <w:rPr>
          <w:rFonts w:eastAsia="Calibri"/>
          <w:highlight w:val="cyan"/>
          <w:u w:val="single"/>
        </w:rPr>
        <w:t xml:space="preserve">, and </w:t>
      </w:r>
      <w:r w:rsidRPr="001926D5">
        <w:rPr>
          <w:rFonts w:eastAsia="Calibri"/>
          <w:b/>
          <w:iCs/>
          <w:highlight w:val="cyan"/>
          <w:u w:val="single"/>
        </w:rPr>
        <w:t>terrorism</w:t>
      </w:r>
      <w:r w:rsidRPr="001926D5">
        <w:rPr>
          <w:rFonts w:eastAsia="Calibri"/>
          <w:u w:val="single"/>
        </w:rPr>
        <w:t xml:space="preserve"> in other states. Such an approach will </w:t>
      </w:r>
      <w:r w:rsidRPr="001926D5">
        <w:rPr>
          <w:rFonts w:eastAsia="Calibri"/>
          <w:highlight w:val="cyan"/>
          <w:u w:val="single"/>
        </w:rPr>
        <w:t xml:space="preserve">give other powers </w:t>
      </w:r>
      <w:r w:rsidRPr="001926D5">
        <w:rPr>
          <w:rFonts w:eastAsia="Calibri"/>
          <w:b/>
          <w:iCs/>
          <w:highlight w:val="cyan"/>
          <w:u w:val="single"/>
        </w:rPr>
        <w:t>more scope to resist</w:t>
      </w:r>
      <w:r w:rsidRPr="001926D5">
        <w:rPr>
          <w:rFonts w:eastAsia="Calibri"/>
          <w:highlight w:val="cyan"/>
          <w:u w:val="single"/>
        </w:rPr>
        <w:t xml:space="preserve"> EU pressure </w:t>
      </w:r>
      <w:r w:rsidRPr="001926D5">
        <w:rPr>
          <w:rFonts w:eastAsia="Calibri"/>
          <w:u w:val="single"/>
        </w:rPr>
        <w:t>and engagement.</w:t>
      </w:r>
    </w:p>
    <w:p w14:paraId="69A2A7F7" w14:textId="77777777" w:rsidR="002351D8" w:rsidRPr="00CB36FF" w:rsidRDefault="002351D8" w:rsidP="002351D8">
      <w:pPr>
        <w:keepNext/>
        <w:keepLines/>
        <w:spacing w:before="40" w:after="0" w:line="256" w:lineRule="auto"/>
        <w:outlineLvl w:val="3"/>
        <w:rPr>
          <w:rFonts w:eastAsia="SimSun" w:cs="Times New Roman"/>
          <w:b/>
          <w:iCs/>
          <w:sz w:val="26"/>
        </w:rPr>
      </w:pPr>
      <w:r w:rsidRPr="00CB36FF">
        <w:rPr>
          <w:rFonts w:eastAsia="SimSun" w:cs="Times New Roman"/>
          <w:b/>
          <w:iCs/>
          <w:sz w:val="26"/>
        </w:rPr>
        <w:t xml:space="preserve">European leadership is </w:t>
      </w:r>
      <w:r w:rsidRPr="00CB36FF">
        <w:rPr>
          <w:rFonts w:eastAsia="SimSun" w:cs="Times New Roman"/>
          <w:b/>
          <w:iCs/>
          <w:sz w:val="26"/>
          <w:u w:val="single"/>
        </w:rPr>
        <w:t>structurally doomed</w:t>
      </w:r>
      <w:r w:rsidRPr="00CB36FF">
        <w:rPr>
          <w:rFonts w:eastAsia="SimSun" w:cs="Times New Roman"/>
          <w:b/>
          <w:iCs/>
          <w:sz w:val="26"/>
        </w:rPr>
        <w:t xml:space="preserve">, but </w:t>
      </w:r>
      <w:r w:rsidRPr="00CB36FF">
        <w:rPr>
          <w:rFonts w:eastAsia="SimSun" w:cs="Times New Roman"/>
          <w:b/>
          <w:iCs/>
          <w:sz w:val="26"/>
          <w:u w:val="single"/>
        </w:rPr>
        <w:t>irrelevant</w:t>
      </w:r>
    </w:p>
    <w:p w14:paraId="2012983B" w14:textId="77777777" w:rsidR="002351D8" w:rsidRPr="00CB36FF" w:rsidRDefault="002351D8" w:rsidP="002351D8">
      <w:pPr>
        <w:spacing w:line="256" w:lineRule="auto"/>
        <w:rPr>
          <w:rFonts w:eastAsia="Calibri"/>
        </w:rPr>
      </w:pPr>
      <w:r w:rsidRPr="00CB36FF">
        <w:rPr>
          <w:rFonts w:eastAsia="Calibri"/>
        </w:rPr>
        <w:t xml:space="preserve">Dr. Andrew A. </w:t>
      </w:r>
      <w:r w:rsidRPr="00CB36FF">
        <w:rPr>
          <w:rFonts w:eastAsia="Calibri"/>
          <w:b/>
          <w:bCs/>
          <w:sz w:val="26"/>
        </w:rPr>
        <w:t>Michta 19</w:t>
      </w:r>
      <w:r w:rsidRPr="00CB36FF">
        <w:rPr>
          <w:rFonts w:eastAsia="Calibri"/>
        </w:rPr>
        <w:t>, Dean of the College of International and Security Studies at the George C. Marshall European Center for Security Studies, Ph.D. in International Relations from the Johns Hopkins University, Former Professor of National Security Affairs at the U.S. Naval War College, “Whither Europe?”, 3/20/2019, https://www.realclearworld.com/articles/2019/03/20/whither_europe_112989.html</w:t>
      </w:r>
    </w:p>
    <w:p w14:paraId="0466DFB0" w14:textId="77777777" w:rsidR="002351D8" w:rsidRPr="00CB36FF" w:rsidRDefault="002351D8" w:rsidP="002351D8">
      <w:pPr>
        <w:spacing w:line="256" w:lineRule="auto"/>
        <w:rPr>
          <w:rFonts w:eastAsia="Calibri"/>
          <w:sz w:val="16"/>
        </w:rPr>
      </w:pPr>
      <w:r w:rsidRPr="00CB36FF">
        <w:rPr>
          <w:rFonts w:eastAsia="Calibri"/>
          <w:u w:val="single"/>
        </w:rPr>
        <w:t>These are not happy times in Europe</w:t>
      </w:r>
      <w:r w:rsidRPr="00CB36FF">
        <w:rPr>
          <w:rFonts w:eastAsia="Calibri"/>
          <w:sz w:val="16"/>
        </w:rPr>
        <w:t xml:space="preserve">. The ongoing spectacle of a British political class hell-bent on performing political seppuku over </w:t>
      </w:r>
      <w:r w:rsidRPr="00CB36FF">
        <w:rPr>
          <w:rFonts w:eastAsia="Calibri"/>
          <w:u w:val="single"/>
        </w:rPr>
        <w:t>Brexit continues to dominate</w:t>
      </w:r>
      <w:r w:rsidRPr="00CB36FF">
        <w:rPr>
          <w:rFonts w:eastAsia="Calibri"/>
          <w:sz w:val="16"/>
        </w:rPr>
        <w:t xml:space="preserve"> the headlines. </w:t>
      </w:r>
      <w:r w:rsidRPr="00CB36FF">
        <w:rPr>
          <w:rFonts w:eastAsia="Calibri"/>
          <w:b/>
          <w:iCs/>
          <w:highlight w:val="cyan"/>
          <w:u w:val="single"/>
        </w:rPr>
        <w:t>Regardless of Brexit</w:t>
      </w:r>
      <w:r w:rsidRPr="00CB36FF">
        <w:rPr>
          <w:rFonts w:eastAsia="Calibri"/>
          <w:b/>
          <w:iCs/>
          <w:u w:val="single"/>
        </w:rPr>
        <w:t>’s final outcome</w:t>
      </w:r>
      <w:r w:rsidRPr="00CB36FF">
        <w:rPr>
          <w:rFonts w:eastAsia="Calibri"/>
          <w:u w:val="single"/>
        </w:rPr>
        <w:t xml:space="preserve">, the </w:t>
      </w:r>
      <w:r w:rsidRPr="00CB36FF">
        <w:rPr>
          <w:rFonts w:eastAsia="Calibri"/>
          <w:highlight w:val="cyan"/>
          <w:u w:val="single"/>
        </w:rPr>
        <w:t>damage</w:t>
      </w:r>
      <w:r w:rsidRPr="00CB36FF">
        <w:rPr>
          <w:rFonts w:eastAsia="Calibri"/>
          <w:u w:val="single"/>
        </w:rPr>
        <w:t xml:space="preserve"> done</w:t>
      </w:r>
      <w:r w:rsidRPr="00CB36FF">
        <w:rPr>
          <w:rFonts w:eastAsia="Calibri"/>
          <w:sz w:val="16"/>
        </w:rPr>
        <w:t xml:space="preserve"> to Labour and Conservatives alike </w:t>
      </w:r>
      <w:r w:rsidRPr="00CB36FF">
        <w:rPr>
          <w:rFonts w:eastAsia="Calibri"/>
          <w:highlight w:val="cyan"/>
          <w:u w:val="single"/>
        </w:rPr>
        <w:t>will</w:t>
      </w:r>
      <w:r w:rsidRPr="00CB36FF">
        <w:rPr>
          <w:rFonts w:eastAsia="Calibri"/>
          <w:u w:val="single"/>
        </w:rPr>
        <w:t xml:space="preserve"> change</w:t>
      </w:r>
      <w:r w:rsidRPr="00CB36FF">
        <w:rPr>
          <w:rFonts w:eastAsia="Calibri"/>
          <w:sz w:val="16"/>
        </w:rPr>
        <w:t xml:space="preserve"> British </w:t>
      </w:r>
      <w:r w:rsidRPr="00CB36FF">
        <w:rPr>
          <w:rFonts w:eastAsia="Calibri"/>
          <w:u w:val="single"/>
        </w:rPr>
        <w:t>politics</w:t>
      </w:r>
      <w:r w:rsidRPr="00CB36FF">
        <w:rPr>
          <w:rFonts w:eastAsia="Calibri"/>
          <w:sz w:val="16"/>
        </w:rPr>
        <w:t xml:space="preserve"> for decades to come. It will alter party loyalties and shift the baseline expectations of the electorate. Most important, </w:t>
      </w:r>
      <w:r w:rsidRPr="00CB36FF">
        <w:rPr>
          <w:rFonts w:eastAsia="Calibri"/>
          <w:u w:val="single"/>
        </w:rPr>
        <w:t xml:space="preserve">it will </w:t>
      </w:r>
      <w:r w:rsidRPr="00CB36FF">
        <w:rPr>
          <w:rFonts w:eastAsia="Calibri"/>
          <w:highlight w:val="cyan"/>
          <w:u w:val="single"/>
        </w:rPr>
        <w:t>permanently</w:t>
      </w:r>
      <w:r w:rsidRPr="00CB36FF">
        <w:rPr>
          <w:rFonts w:eastAsia="Calibri"/>
          <w:u w:val="single"/>
        </w:rPr>
        <w:t xml:space="preserve"> color the perception of the elite’s competence to govern</w:t>
      </w:r>
      <w:r w:rsidRPr="00CB36FF">
        <w:rPr>
          <w:rFonts w:eastAsia="Calibri"/>
          <w:sz w:val="16"/>
        </w:rPr>
        <w:t xml:space="preserve">. Still, </w:t>
      </w:r>
      <w:r w:rsidRPr="00CB36FF">
        <w:rPr>
          <w:rFonts w:eastAsia="Calibri"/>
          <w:u w:val="single"/>
        </w:rPr>
        <w:t>the political farce</w:t>
      </w:r>
      <w:r w:rsidRPr="00CB36FF">
        <w:rPr>
          <w:rFonts w:eastAsia="Calibri"/>
          <w:sz w:val="16"/>
        </w:rPr>
        <w:t xml:space="preserve"> unfolding in London </w:t>
      </w:r>
      <w:r w:rsidRPr="00CB36FF">
        <w:rPr>
          <w:rFonts w:eastAsia="Calibri"/>
          <w:u w:val="single"/>
        </w:rPr>
        <w:t>should not overshadow</w:t>
      </w:r>
      <w:r w:rsidRPr="00CB36FF">
        <w:rPr>
          <w:rFonts w:eastAsia="Calibri"/>
          <w:sz w:val="16"/>
        </w:rPr>
        <w:t xml:space="preserve"> a more fundamental ongoing transformation: </w:t>
      </w:r>
      <w:r w:rsidRPr="00CB36FF">
        <w:rPr>
          <w:rFonts w:eastAsia="Calibri"/>
          <w:u w:val="single"/>
        </w:rPr>
        <w:t xml:space="preserve">the </w:t>
      </w:r>
      <w:r w:rsidRPr="00CB36FF">
        <w:rPr>
          <w:rFonts w:eastAsia="Calibri"/>
          <w:b/>
          <w:iCs/>
          <w:highlight w:val="cyan"/>
          <w:u w:val="single"/>
        </w:rPr>
        <w:t>hollow</w:t>
      </w:r>
      <w:r w:rsidRPr="00CB36FF">
        <w:rPr>
          <w:rFonts w:eastAsia="Calibri"/>
          <w:b/>
          <w:iCs/>
          <w:u w:val="single"/>
        </w:rPr>
        <w:t xml:space="preserve">ing </w:t>
      </w:r>
      <w:r w:rsidRPr="00CB36FF">
        <w:rPr>
          <w:rFonts w:eastAsia="Calibri"/>
          <w:b/>
          <w:iCs/>
          <w:highlight w:val="cyan"/>
          <w:u w:val="single"/>
        </w:rPr>
        <w:t>out</w:t>
      </w:r>
      <w:r w:rsidRPr="00CB36FF">
        <w:rPr>
          <w:rFonts w:eastAsia="Calibri"/>
          <w:u w:val="single"/>
        </w:rPr>
        <w:t xml:space="preserve"> of </w:t>
      </w:r>
      <w:r w:rsidRPr="00CB36FF">
        <w:rPr>
          <w:rFonts w:eastAsia="Calibri"/>
          <w:highlight w:val="cyan"/>
          <w:u w:val="single"/>
        </w:rPr>
        <w:t xml:space="preserve">the </w:t>
      </w:r>
      <w:r w:rsidRPr="00CB36FF">
        <w:rPr>
          <w:rFonts w:eastAsia="Calibri"/>
          <w:b/>
          <w:iCs/>
          <w:highlight w:val="cyan"/>
          <w:u w:val="single"/>
        </w:rPr>
        <w:t>E</w:t>
      </w:r>
      <w:r w:rsidRPr="00CB36FF">
        <w:rPr>
          <w:rFonts w:eastAsia="Calibri"/>
          <w:sz w:val="16"/>
        </w:rPr>
        <w:t xml:space="preserve">uropean </w:t>
      </w:r>
      <w:r w:rsidRPr="00CB36FF">
        <w:rPr>
          <w:rFonts w:eastAsia="Calibri"/>
          <w:b/>
          <w:iCs/>
          <w:highlight w:val="cyan"/>
          <w:u w:val="single"/>
        </w:rPr>
        <w:t>U</w:t>
      </w:r>
      <w:r w:rsidRPr="00CB36FF">
        <w:rPr>
          <w:rFonts w:eastAsia="Calibri"/>
          <w:sz w:val="16"/>
        </w:rPr>
        <w:t xml:space="preserve">nion. </w:t>
      </w:r>
    </w:p>
    <w:p w14:paraId="79A004A7" w14:textId="77777777" w:rsidR="002351D8" w:rsidRPr="00CB36FF" w:rsidRDefault="002351D8" w:rsidP="002351D8">
      <w:pPr>
        <w:spacing w:line="256" w:lineRule="auto"/>
        <w:rPr>
          <w:rFonts w:eastAsia="Calibri"/>
          <w:sz w:val="16"/>
        </w:rPr>
      </w:pPr>
      <w:r w:rsidRPr="00CB36FF">
        <w:rPr>
          <w:rFonts w:eastAsia="Calibri"/>
          <w:sz w:val="16"/>
        </w:rPr>
        <w:t xml:space="preserve">The United Kingdom is not only Europe’s second-largest economy, but also the most powerful EU nation not part of the common currency zone. There was already </w:t>
      </w:r>
      <w:r w:rsidRPr="00CB36FF">
        <w:rPr>
          <w:rFonts w:eastAsia="Calibri"/>
          <w:u w:val="single"/>
        </w:rPr>
        <w:t xml:space="preserve">an </w:t>
      </w:r>
      <w:r w:rsidRPr="00CB36FF">
        <w:rPr>
          <w:rFonts w:eastAsia="Calibri"/>
          <w:b/>
          <w:iCs/>
          <w:highlight w:val="cyan"/>
          <w:u w:val="single"/>
        </w:rPr>
        <w:t>imbalance</w:t>
      </w:r>
      <w:r w:rsidRPr="00CB36FF">
        <w:rPr>
          <w:rFonts w:eastAsia="Calibri"/>
          <w:highlight w:val="cyan"/>
          <w:u w:val="single"/>
        </w:rPr>
        <w:t xml:space="preserve"> between</w:t>
      </w:r>
      <w:r w:rsidRPr="00CB36FF">
        <w:rPr>
          <w:rFonts w:eastAsia="Calibri"/>
          <w:u w:val="single"/>
        </w:rPr>
        <w:t xml:space="preserve"> the </w:t>
      </w:r>
      <w:r w:rsidRPr="00CB36FF">
        <w:rPr>
          <w:rFonts w:eastAsia="Calibri"/>
          <w:highlight w:val="cyan"/>
          <w:u w:val="single"/>
        </w:rPr>
        <w:t>eurozone and</w:t>
      </w:r>
      <w:r w:rsidRPr="00CB36FF">
        <w:rPr>
          <w:rFonts w:eastAsia="Calibri"/>
          <w:u w:val="single"/>
        </w:rPr>
        <w:t xml:space="preserve"> the </w:t>
      </w:r>
      <w:r w:rsidRPr="00CB36FF">
        <w:rPr>
          <w:rFonts w:eastAsia="Calibri"/>
          <w:highlight w:val="cyan"/>
          <w:u w:val="single"/>
        </w:rPr>
        <w:t>non-euro</w:t>
      </w:r>
      <w:r w:rsidRPr="00CB36FF">
        <w:rPr>
          <w:rFonts w:eastAsia="Calibri"/>
          <w:u w:val="single"/>
        </w:rPr>
        <w:t xml:space="preserve"> countries</w:t>
      </w:r>
      <w:r w:rsidRPr="00CB36FF">
        <w:rPr>
          <w:rFonts w:eastAsia="Calibri"/>
          <w:sz w:val="16"/>
        </w:rPr>
        <w:t xml:space="preserve">, and as Britain exits the Union, that imbalance </w:t>
      </w:r>
      <w:r w:rsidRPr="00CB36FF">
        <w:rPr>
          <w:rFonts w:eastAsia="Calibri"/>
          <w:highlight w:val="cyan"/>
          <w:u w:val="single"/>
        </w:rPr>
        <w:t>will accelerate</w:t>
      </w:r>
      <w:r w:rsidRPr="00CB36FF">
        <w:rPr>
          <w:rFonts w:eastAsia="Calibri"/>
          <w:sz w:val="16"/>
        </w:rPr>
        <w:t xml:space="preserve"> the process of </w:t>
      </w:r>
      <w:r w:rsidRPr="00CB36FF">
        <w:rPr>
          <w:rFonts w:eastAsia="Calibri"/>
          <w:u w:val="single"/>
        </w:rPr>
        <w:t xml:space="preserve">Europe’s </w:t>
      </w:r>
      <w:r w:rsidRPr="00CB36FF">
        <w:rPr>
          <w:rFonts w:eastAsia="Calibri"/>
          <w:b/>
          <w:iCs/>
          <w:highlight w:val="cyan"/>
          <w:u w:val="single"/>
        </w:rPr>
        <w:t>bifurcation</w:t>
      </w:r>
      <w:r w:rsidRPr="00CB36FF">
        <w:rPr>
          <w:rFonts w:eastAsia="Calibri"/>
          <w:sz w:val="16"/>
        </w:rPr>
        <w:t>.</w:t>
      </w:r>
    </w:p>
    <w:p w14:paraId="0ADF70D5" w14:textId="77777777" w:rsidR="002351D8" w:rsidRPr="00CB36FF" w:rsidRDefault="002351D8" w:rsidP="002351D8">
      <w:pPr>
        <w:spacing w:line="256" w:lineRule="auto"/>
        <w:rPr>
          <w:rFonts w:eastAsia="Calibri"/>
          <w:sz w:val="16"/>
        </w:rPr>
      </w:pPr>
      <w:r w:rsidRPr="00CB36FF">
        <w:rPr>
          <w:rFonts w:eastAsia="Calibri"/>
          <w:sz w:val="16"/>
        </w:rPr>
        <w:t xml:space="preserve">As </w:t>
      </w:r>
      <w:r w:rsidRPr="00CB36FF">
        <w:rPr>
          <w:rFonts w:eastAsia="Calibri"/>
          <w:u w:val="single"/>
        </w:rPr>
        <w:t xml:space="preserve">the </w:t>
      </w:r>
      <w:r w:rsidRPr="00CB36FF">
        <w:rPr>
          <w:rFonts w:eastAsia="Calibri"/>
          <w:b/>
          <w:iCs/>
          <w:highlight w:val="cyan"/>
          <w:u w:val="single"/>
        </w:rPr>
        <w:t>essential</w:t>
      </w:r>
      <w:r w:rsidRPr="00CB36FF">
        <w:rPr>
          <w:rFonts w:eastAsia="Calibri"/>
          <w:u w:val="single"/>
        </w:rPr>
        <w:t xml:space="preserve"> political </w:t>
      </w:r>
      <w:r w:rsidRPr="00CB36FF">
        <w:rPr>
          <w:rFonts w:eastAsia="Calibri"/>
          <w:highlight w:val="cyan"/>
          <w:u w:val="single"/>
        </w:rPr>
        <w:t>linkages</w:t>
      </w:r>
      <w:r w:rsidRPr="00CB36FF">
        <w:rPr>
          <w:rFonts w:eastAsia="Calibri"/>
          <w:u w:val="single"/>
        </w:rPr>
        <w:t xml:space="preserve"> that anchor</w:t>
      </w:r>
      <w:r w:rsidRPr="00CB36FF">
        <w:rPr>
          <w:rFonts w:eastAsia="Calibri"/>
          <w:sz w:val="16"/>
        </w:rPr>
        <w:t xml:space="preserve"> the </w:t>
      </w:r>
      <w:r w:rsidRPr="00CB36FF">
        <w:rPr>
          <w:rFonts w:eastAsia="Calibri"/>
          <w:u w:val="single"/>
        </w:rPr>
        <w:t>Europe</w:t>
      </w:r>
      <w:r w:rsidRPr="00CB36FF">
        <w:rPr>
          <w:rFonts w:eastAsia="Calibri"/>
          <w:sz w:val="16"/>
        </w:rPr>
        <w:t xml:space="preserve">an project </w:t>
      </w:r>
      <w:r w:rsidRPr="00CB36FF">
        <w:rPr>
          <w:rFonts w:eastAsia="Calibri"/>
          <w:u w:val="single"/>
        </w:rPr>
        <w:t xml:space="preserve">continue to </w:t>
      </w:r>
      <w:r w:rsidRPr="00CB36FF">
        <w:rPr>
          <w:rFonts w:eastAsia="Calibri"/>
          <w:b/>
          <w:iCs/>
          <w:highlight w:val="cyan"/>
          <w:u w:val="single"/>
        </w:rPr>
        <w:t>fray</w:t>
      </w:r>
      <w:r w:rsidRPr="00CB36FF">
        <w:rPr>
          <w:rFonts w:eastAsia="Calibri"/>
          <w:u w:val="single"/>
        </w:rPr>
        <w:t>, the quasi-federalist design</w:t>
      </w:r>
      <w:r w:rsidRPr="00CB36FF">
        <w:rPr>
          <w:rFonts w:eastAsia="Calibri"/>
          <w:sz w:val="16"/>
        </w:rPr>
        <w:t xml:space="preserve"> articulated in the Lisbon Treaty </w:t>
      </w:r>
      <w:r w:rsidRPr="00CB36FF">
        <w:rPr>
          <w:rFonts w:eastAsia="Calibri"/>
          <w:u w:val="single"/>
        </w:rPr>
        <w:t>is increasingly out of sync with</w:t>
      </w:r>
      <w:r w:rsidRPr="00CB36FF">
        <w:rPr>
          <w:rFonts w:eastAsia="Calibri"/>
          <w:sz w:val="16"/>
        </w:rPr>
        <w:t xml:space="preserve"> Europe’s </w:t>
      </w:r>
      <w:r w:rsidRPr="00CB36FF">
        <w:rPr>
          <w:rFonts w:eastAsia="Calibri"/>
          <w:u w:val="single"/>
        </w:rPr>
        <w:t>political realities</w:t>
      </w:r>
      <w:r w:rsidRPr="00CB36FF">
        <w:rPr>
          <w:rFonts w:eastAsia="Calibri"/>
          <w:sz w:val="16"/>
        </w:rPr>
        <w:t xml:space="preserve">. More important, </w:t>
      </w:r>
      <w:r w:rsidRPr="00CB36FF">
        <w:rPr>
          <w:rFonts w:eastAsia="Calibri"/>
          <w:highlight w:val="cyan"/>
          <w:u w:val="single"/>
        </w:rPr>
        <w:t xml:space="preserve">it’s </w:t>
      </w:r>
      <w:r w:rsidRPr="00CB36FF">
        <w:rPr>
          <w:rFonts w:eastAsia="Calibri"/>
          <w:b/>
          <w:iCs/>
          <w:highlight w:val="cyan"/>
          <w:u w:val="single"/>
        </w:rPr>
        <w:t>increasingly irrelevant</w:t>
      </w:r>
      <w:r w:rsidRPr="00CB36FF">
        <w:rPr>
          <w:rFonts w:eastAsia="Calibri"/>
          <w:u w:val="single"/>
        </w:rPr>
        <w:t xml:space="preserve"> to the rapidly changing security environment in and around the Continent. Europe has </w:t>
      </w:r>
      <w:r w:rsidRPr="00CB36FF">
        <w:rPr>
          <w:rFonts w:eastAsia="Calibri"/>
          <w:b/>
          <w:iCs/>
          <w:highlight w:val="cyan"/>
          <w:u w:val="single"/>
        </w:rPr>
        <w:t>yet to</w:t>
      </w:r>
      <w:r w:rsidRPr="00CB36FF">
        <w:rPr>
          <w:rFonts w:eastAsia="Calibri"/>
          <w:b/>
          <w:iCs/>
          <w:u w:val="single"/>
        </w:rPr>
        <w:t xml:space="preserve"> fully </w:t>
      </w:r>
      <w:r w:rsidRPr="00CB36FF">
        <w:rPr>
          <w:rFonts w:eastAsia="Calibri"/>
          <w:b/>
          <w:iCs/>
          <w:highlight w:val="cyan"/>
          <w:u w:val="single"/>
        </w:rPr>
        <w:t>recover</w:t>
      </w:r>
      <w:r w:rsidRPr="00CB36FF">
        <w:rPr>
          <w:rFonts w:eastAsia="Calibri"/>
          <w:highlight w:val="cyan"/>
          <w:u w:val="single"/>
        </w:rPr>
        <w:t xml:space="preserve"> from</w:t>
      </w:r>
      <w:r w:rsidRPr="00CB36FF">
        <w:rPr>
          <w:rFonts w:eastAsia="Calibri"/>
          <w:sz w:val="16"/>
        </w:rPr>
        <w:t xml:space="preserve"> two shocks that have shaken it over the last ten-plus years. The first was </w:t>
      </w:r>
      <w:r w:rsidRPr="00CB36FF">
        <w:rPr>
          <w:rFonts w:eastAsia="Calibri"/>
          <w:u w:val="single"/>
        </w:rPr>
        <w:t>the 20</w:t>
      </w:r>
      <w:r w:rsidRPr="00CB36FF">
        <w:rPr>
          <w:rFonts w:eastAsia="Calibri"/>
          <w:b/>
          <w:iCs/>
          <w:highlight w:val="cyan"/>
          <w:u w:val="single"/>
        </w:rPr>
        <w:t>08</w:t>
      </w:r>
      <w:r w:rsidRPr="00CB36FF">
        <w:rPr>
          <w:rFonts w:eastAsia="Calibri"/>
          <w:u w:val="single"/>
        </w:rPr>
        <w:t xml:space="preserve"> economic </w:t>
      </w:r>
      <w:r w:rsidRPr="00CB36FF">
        <w:rPr>
          <w:rFonts w:eastAsia="Calibri"/>
          <w:highlight w:val="cyan"/>
          <w:u w:val="single"/>
        </w:rPr>
        <w:t>crisis</w:t>
      </w:r>
      <w:r w:rsidRPr="00CB36FF">
        <w:rPr>
          <w:rFonts w:eastAsia="Calibri"/>
          <w:sz w:val="16"/>
        </w:rPr>
        <w:t xml:space="preserve">, which exposed the eurozone’s fundamentally flawed construct: that of a centralized monetary policy paired with fiscal decisions left to individual governments. The second was </w:t>
      </w:r>
      <w:r w:rsidRPr="00CB36FF">
        <w:rPr>
          <w:rFonts w:eastAsia="Calibri"/>
          <w:u w:val="single"/>
        </w:rPr>
        <w:t xml:space="preserve">the </w:t>
      </w:r>
      <w:r w:rsidRPr="00CB36FF">
        <w:rPr>
          <w:rFonts w:eastAsia="Calibri"/>
          <w:highlight w:val="cyan"/>
          <w:u w:val="single"/>
        </w:rPr>
        <w:t>mishandling</w:t>
      </w:r>
      <w:r w:rsidRPr="00CB36FF">
        <w:rPr>
          <w:rFonts w:eastAsia="Calibri"/>
          <w:sz w:val="16"/>
        </w:rPr>
        <w:t xml:space="preserve"> of the surge of </w:t>
      </w:r>
      <w:r w:rsidRPr="00CB36FF">
        <w:rPr>
          <w:rFonts w:eastAsia="Calibri"/>
          <w:highlight w:val="cyan"/>
          <w:u w:val="single"/>
        </w:rPr>
        <w:t>immigration</w:t>
      </w:r>
      <w:r w:rsidRPr="00CB36FF">
        <w:rPr>
          <w:rFonts w:eastAsia="Calibri"/>
          <w:sz w:val="16"/>
        </w:rPr>
        <w:t xml:space="preserve"> from the Middle East and North Africa </w:t>
      </w:r>
      <w:r w:rsidRPr="00CB36FF">
        <w:rPr>
          <w:rFonts w:eastAsia="Calibri"/>
          <w:u w:val="single"/>
        </w:rPr>
        <w:t>in 2015-2016, which fractured the neoliberal political consensus</w:t>
      </w:r>
      <w:r w:rsidRPr="00CB36FF">
        <w:rPr>
          <w:rFonts w:eastAsia="Calibri"/>
          <w:sz w:val="16"/>
        </w:rPr>
        <w:t xml:space="preserve"> across Europe and showed that the European Union was unable to secure its borders. In the aftermath, elite conversation in Europe has not addressed the fundamental structural weaknesses that these crises exposed, especially on immigration. Instead, the conversation has veered into a debate about liberal vs. illiberal values, as though populism were the cause of the two crises rather than a manifestation of the Union’s underlying problems.  </w:t>
      </w:r>
    </w:p>
    <w:p w14:paraId="38F86017" w14:textId="77777777" w:rsidR="002351D8" w:rsidRPr="00CB36FF" w:rsidRDefault="002351D8" w:rsidP="002351D8">
      <w:pPr>
        <w:spacing w:line="256" w:lineRule="auto"/>
        <w:rPr>
          <w:rFonts w:eastAsia="Calibri"/>
          <w:sz w:val="16"/>
        </w:rPr>
      </w:pPr>
      <w:r w:rsidRPr="00CB36FF">
        <w:rPr>
          <w:rFonts w:eastAsia="Calibri"/>
          <w:highlight w:val="cyan"/>
          <w:u w:val="single"/>
        </w:rPr>
        <w:t>To aggravate</w:t>
      </w:r>
      <w:r w:rsidRPr="00CB36FF">
        <w:rPr>
          <w:rFonts w:eastAsia="Calibri"/>
          <w:u w:val="single"/>
        </w:rPr>
        <w:t xml:space="preserve"> matters, Europe is </w:t>
      </w:r>
      <w:r w:rsidRPr="00CB36FF">
        <w:rPr>
          <w:rFonts w:eastAsia="Calibri"/>
          <w:b/>
          <w:iCs/>
          <w:highlight w:val="cyan"/>
          <w:u w:val="single"/>
        </w:rPr>
        <w:t>heading for turbulent</w:t>
      </w:r>
      <w:r w:rsidRPr="00CB36FF">
        <w:rPr>
          <w:rFonts w:eastAsia="Calibri"/>
          <w:b/>
          <w:iCs/>
          <w:u w:val="single"/>
        </w:rPr>
        <w:t xml:space="preserve"> economic </w:t>
      </w:r>
      <w:r w:rsidRPr="00CB36FF">
        <w:rPr>
          <w:rFonts w:eastAsia="Calibri"/>
          <w:b/>
          <w:iCs/>
          <w:highlight w:val="cyan"/>
          <w:u w:val="single"/>
        </w:rPr>
        <w:t>times</w:t>
      </w:r>
      <w:r w:rsidRPr="00CB36FF">
        <w:rPr>
          <w:rFonts w:eastAsia="Calibri"/>
          <w:highlight w:val="cyan"/>
          <w:u w:val="single"/>
        </w:rPr>
        <w:t xml:space="preserve"> that will fuel</w:t>
      </w:r>
      <w:r w:rsidRPr="00CB36FF">
        <w:rPr>
          <w:rFonts w:eastAsia="Calibri"/>
          <w:u w:val="single"/>
        </w:rPr>
        <w:t xml:space="preserve"> </w:t>
      </w:r>
      <w:r w:rsidRPr="00CB36FF">
        <w:rPr>
          <w:rFonts w:eastAsia="Calibri"/>
          <w:b/>
          <w:iCs/>
          <w:u w:val="single"/>
        </w:rPr>
        <w:t xml:space="preserve">political </w:t>
      </w:r>
      <w:r w:rsidRPr="00CB36FF">
        <w:rPr>
          <w:rFonts w:eastAsia="Calibri"/>
          <w:b/>
          <w:iCs/>
          <w:highlight w:val="cyan"/>
          <w:u w:val="single"/>
        </w:rPr>
        <w:t>instability</w:t>
      </w:r>
      <w:r w:rsidRPr="00CB36FF">
        <w:rPr>
          <w:rFonts w:eastAsia="Calibri"/>
          <w:u w:val="single"/>
        </w:rPr>
        <w:t xml:space="preserve"> and </w:t>
      </w:r>
      <w:r w:rsidRPr="00CB36FF">
        <w:rPr>
          <w:rFonts w:eastAsia="Calibri"/>
          <w:b/>
          <w:iCs/>
          <w:u w:val="single"/>
        </w:rPr>
        <w:t>public discontent</w:t>
      </w:r>
      <w:r w:rsidRPr="00CB36FF">
        <w:rPr>
          <w:rFonts w:eastAsia="Calibri"/>
          <w:sz w:val="16"/>
        </w:rPr>
        <w:t xml:space="preserve">. The yellow vests protesting in France are not an isolated phenomenon. Their actions express a deepening and widespread dissatisfaction over stagnating economies. </w:t>
      </w:r>
      <w:r w:rsidRPr="00CB36FF">
        <w:rPr>
          <w:rFonts w:eastAsia="Calibri"/>
          <w:highlight w:val="cyan"/>
          <w:u w:val="single"/>
        </w:rPr>
        <w:t>That</w:t>
      </w:r>
      <w:r w:rsidRPr="00CB36FF">
        <w:rPr>
          <w:rFonts w:eastAsia="Calibri"/>
          <w:sz w:val="16"/>
        </w:rPr>
        <w:t xml:space="preserve"> discontent has </w:t>
      </w:r>
      <w:r w:rsidRPr="00CB36FF">
        <w:rPr>
          <w:rFonts w:eastAsia="Calibri"/>
          <w:u w:val="single"/>
        </w:rPr>
        <w:t xml:space="preserve">already </w:t>
      </w:r>
      <w:r w:rsidRPr="00CB36FF">
        <w:rPr>
          <w:rFonts w:eastAsia="Calibri"/>
          <w:highlight w:val="cyan"/>
          <w:u w:val="single"/>
        </w:rPr>
        <w:t>transformed</w:t>
      </w:r>
      <w:r w:rsidRPr="00CB36FF">
        <w:rPr>
          <w:rFonts w:eastAsia="Calibri"/>
          <w:u w:val="single"/>
        </w:rPr>
        <w:t xml:space="preserve"> the electoral map of </w:t>
      </w:r>
      <w:r w:rsidRPr="00CB36FF">
        <w:rPr>
          <w:rFonts w:eastAsia="Calibri"/>
          <w:highlight w:val="cyan"/>
          <w:u w:val="single"/>
        </w:rPr>
        <w:t>Italy</w:t>
      </w:r>
      <w:r w:rsidRPr="00CB36FF">
        <w:rPr>
          <w:rFonts w:eastAsia="Calibri"/>
          <w:u w:val="single"/>
        </w:rPr>
        <w:t>, and it is reshaping political landscapes across Europe</w:t>
      </w:r>
      <w:r w:rsidRPr="00CB36FF">
        <w:rPr>
          <w:rFonts w:eastAsia="Calibri"/>
          <w:sz w:val="16"/>
        </w:rPr>
        <w:t xml:space="preserve">. The jury is still out on whether Europe’s policy elites will be able to shake off their established assumptions about the ideal future of the European “megapolis” and instead confront the challenges of immigration, slow growth, and deepening structural deficits. Time is running short to face those challenges, for even Germany is looking at a potentially rocky economic path ahead. </w:t>
      </w:r>
    </w:p>
    <w:p w14:paraId="2B8B1B7D" w14:textId="77777777" w:rsidR="002351D8" w:rsidRPr="00CB36FF" w:rsidRDefault="002351D8" w:rsidP="002351D8">
      <w:pPr>
        <w:spacing w:line="256" w:lineRule="auto"/>
        <w:rPr>
          <w:rFonts w:eastAsia="Calibri"/>
          <w:sz w:val="16"/>
        </w:rPr>
      </w:pPr>
      <w:r w:rsidRPr="00CB36FF">
        <w:rPr>
          <w:rFonts w:eastAsia="Calibri"/>
          <w:sz w:val="16"/>
        </w:rPr>
        <w:t xml:space="preserve">But it is external security which presents a truly intractable problem for Europe. This is because </w:t>
      </w:r>
      <w:r w:rsidRPr="00CB36FF">
        <w:rPr>
          <w:rFonts w:eastAsia="Calibri"/>
          <w:u w:val="single"/>
        </w:rPr>
        <w:t xml:space="preserve">the </w:t>
      </w:r>
      <w:r w:rsidRPr="00CB36FF">
        <w:rPr>
          <w:rFonts w:eastAsia="Calibri"/>
          <w:b/>
          <w:iCs/>
          <w:highlight w:val="cyan"/>
          <w:u w:val="single"/>
        </w:rPr>
        <w:t>E</w:t>
      </w:r>
      <w:r w:rsidRPr="00CB36FF">
        <w:rPr>
          <w:rFonts w:eastAsia="Calibri"/>
          <w:sz w:val="16"/>
        </w:rPr>
        <w:t xml:space="preserve">uropean </w:t>
      </w:r>
      <w:r w:rsidRPr="00CB36FF">
        <w:rPr>
          <w:rFonts w:eastAsia="Calibri"/>
          <w:b/>
          <w:iCs/>
          <w:highlight w:val="cyan"/>
          <w:u w:val="single"/>
        </w:rPr>
        <w:t>U</w:t>
      </w:r>
      <w:r w:rsidRPr="00CB36FF">
        <w:rPr>
          <w:rFonts w:eastAsia="Calibri"/>
          <w:sz w:val="16"/>
        </w:rPr>
        <w:t xml:space="preserve">nion </w:t>
      </w:r>
      <w:r w:rsidRPr="00CB36FF">
        <w:rPr>
          <w:rFonts w:eastAsia="Calibri"/>
          <w:highlight w:val="cyan"/>
          <w:u w:val="single"/>
        </w:rPr>
        <w:t>is not</w:t>
      </w:r>
      <w:r w:rsidRPr="00CB36FF">
        <w:rPr>
          <w:rFonts w:eastAsia="Calibri"/>
          <w:u w:val="single"/>
        </w:rPr>
        <w:t xml:space="preserve"> structured to become </w:t>
      </w:r>
      <w:r w:rsidRPr="00CB36FF">
        <w:rPr>
          <w:rFonts w:eastAsia="Calibri"/>
          <w:highlight w:val="cyan"/>
          <w:u w:val="single"/>
        </w:rPr>
        <w:t>a serious</w:t>
      </w:r>
      <w:r w:rsidRPr="00CB36FF">
        <w:rPr>
          <w:rFonts w:eastAsia="Calibri"/>
          <w:u w:val="single"/>
        </w:rPr>
        <w:t xml:space="preserve"> military </w:t>
      </w:r>
      <w:r w:rsidRPr="00CB36FF">
        <w:rPr>
          <w:rFonts w:eastAsia="Calibri"/>
          <w:highlight w:val="cyan"/>
          <w:u w:val="single"/>
        </w:rPr>
        <w:t>actor, and</w:t>
      </w:r>
      <w:r w:rsidRPr="00CB36FF">
        <w:rPr>
          <w:rFonts w:eastAsia="Calibri"/>
          <w:u w:val="single"/>
        </w:rPr>
        <w:t xml:space="preserve"> it probably </w:t>
      </w:r>
      <w:r w:rsidRPr="00CB36FF">
        <w:rPr>
          <w:rFonts w:eastAsia="Calibri"/>
          <w:b/>
          <w:iCs/>
          <w:highlight w:val="cyan"/>
          <w:u w:val="single"/>
        </w:rPr>
        <w:t>never will be</w:t>
      </w:r>
      <w:r w:rsidRPr="00CB36FF">
        <w:rPr>
          <w:rFonts w:eastAsia="Calibri"/>
          <w:sz w:val="16"/>
        </w:rPr>
        <w:t xml:space="preserve">. Thus far </w:t>
      </w:r>
      <w:r w:rsidRPr="00CB36FF">
        <w:rPr>
          <w:rFonts w:eastAsia="Calibri"/>
          <w:u w:val="single"/>
        </w:rPr>
        <w:t>Europe has proved unable to come to grips with the depth of the challenge that a revisionist Russia and surging China pose to its future</w:t>
      </w:r>
      <w:r w:rsidRPr="00CB36FF">
        <w:rPr>
          <w:rFonts w:eastAsia="Calibri"/>
          <w:sz w:val="16"/>
        </w:rPr>
        <w:t xml:space="preserve">. Sure, leaders debate a “European Army” or an “Army of Europeans.” They have launched initiatives such as PESCO, CARD, and EDF that are meant to allow EU member-states to jointly plan, develop, and invest in shared military capability projects, so as to enhance the readiness of their forces. There has even been talk of building a “European aircraft carrier.” But </w:t>
      </w:r>
      <w:r w:rsidRPr="00CB36FF">
        <w:rPr>
          <w:rFonts w:eastAsia="Calibri"/>
          <w:b/>
          <w:iCs/>
          <w:highlight w:val="cyan"/>
          <w:u w:val="single"/>
        </w:rPr>
        <w:t>no amount of</w:t>
      </w:r>
      <w:r w:rsidRPr="00CB36FF">
        <w:rPr>
          <w:rFonts w:eastAsia="Calibri"/>
          <w:b/>
          <w:iCs/>
          <w:u w:val="single"/>
        </w:rPr>
        <w:t xml:space="preserve"> institutional </w:t>
      </w:r>
      <w:r w:rsidRPr="00CB36FF">
        <w:rPr>
          <w:rFonts w:eastAsia="Calibri"/>
          <w:b/>
          <w:iCs/>
          <w:highlight w:val="cyan"/>
          <w:u w:val="single"/>
        </w:rPr>
        <w:t>tinkering</w:t>
      </w:r>
      <w:r w:rsidRPr="00CB36FF">
        <w:rPr>
          <w:rFonts w:eastAsia="Calibri"/>
          <w:highlight w:val="cyan"/>
          <w:u w:val="single"/>
        </w:rPr>
        <w:t xml:space="preserve"> can address</w:t>
      </w:r>
      <w:r w:rsidRPr="00CB36FF">
        <w:rPr>
          <w:rFonts w:eastAsia="Calibri"/>
          <w:u w:val="single"/>
        </w:rPr>
        <w:t xml:space="preserve"> the </w:t>
      </w:r>
      <w:r w:rsidRPr="00CB36FF">
        <w:rPr>
          <w:rFonts w:eastAsia="Calibri"/>
          <w:highlight w:val="cyan"/>
          <w:u w:val="single"/>
        </w:rPr>
        <w:t>fundamental reality that</w:t>
      </w:r>
      <w:r w:rsidRPr="00CB36FF">
        <w:rPr>
          <w:rFonts w:eastAsia="Calibri"/>
          <w:u w:val="single"/>
        </w:rPr>
        <w:t xml:space="preserve"> the </w:t>
      </w:r>
      <w:r w:rsidRPr="00CB36FF">
        <w:rPr>
          <w:rFonts w:eastAsia="Calibri"/>
          <w:b/>
          <w:iCs/>
          <w:u w:val="single"/>
        </w:rPr>
        <w:t>E</w:t>
      </w:r>
      <w:r w:rsidRPr="00CB36FF">
        <w:rPr>
          <w:rFonts w:eastAsia="Calibri"/>
          <w:sz w:val="16"/>
        </w:rPr>
        <w:t xml:space="preserve">uropean </w:t>
      </w:r>
      <w:r w:rsidRPr="00CB36FF">
        <w:rPr>
          <w:rFonts w:eastAsia="Calibri"/>
          <w:b/>
          <w:iCs/>
          <w:u w:val="single"/>
        </w:rPr>
        <w:t>U</w:t>
      </w:r>
      <w:r w:rsidRPr="00CB36FF">
        <w:rPr>
          <w:rFonts w:eastAsia="Calibri"/>
          <w:sz w:val="16"/>
        </w:rPr>
        <w:t xml:space="preserve">nion </w:t>
      </w:r>
      <w:r w:rsidRPr="00CB36FF">
        <w:rPr>
          <w:rFonts w:eastAsia="Calibri"/>
          <w:u w:val="single"/>
        </w:rPr>
        <w:t xml:space="preserve">rests on </w:t>
      </w:r>
      <w:r w:rsidRPr="00CB36FF">
        <w:rPr>
          <w:rFonts w:eastAsia="Calibri"/>
          <w:b/>
          <w:iCs/>
          <w:highlight w:val="cyan"/>
          <w:u w:val="single"/>
        </w:rPr>
        <w:t>pooled sovereignty</w:t>
      </w:r>
      <w:r w:rsidRPr="00CB36FF">
        <w:rPr>
          <w:rFonts w:eastAsia="Calibri"/>
          <w:u w:val="single"/>
        </w:rPr>
        <w:t xml:space="preserve">. This structure by design </w:t>
      </w:r>
      <w:r w:rsidRPr="00CB36FF">
        <w:rPr>
          <w:rFonts w:eastAsia="Calibri"/>
          <w:highlight w:val="cyan"/>
          <w:u w:val="single"/>
        </w:rPr>
        <w:t>makes it</w:t>
      </w:r>
      <w:r w:rsidRPr="00CB36FF">
        <w:rPr>
          <w:rFonts w:eastAsia="Calibri"/>
          <w:u w:val="single"/>
        </w:rPr>
        <w:t xml:space="preserve"> </w:t>
      </w:r>
      <w:r w:rsidRPr="00CB36FF">
        <w:rPr>
          <w:rFonts w:eastAsia="Calibri"/>
          <w:b/>
          <w:iCs/>
          <w:u w:val="single"/>
        </w:rPr>
        <w:t xml:space="preserve">all but </w:t>
      </w:r>
      <w:r w:rsidRPr="00CB36FF">
        <w:rPr>
          <w:rFonts w:eastAsia="Calibri"/>
          <w:b/>
          <w:iCs/>
          <w:highlight w:val="cyan"/>
          <w:u w:val="single"/>
        </w:rPr>
        <w:t>impossible to generate consensus</w:t>
      </w:r>
      <w:r w:rsidRPr="00CB36FF">
        <w:rPr>
          <w:rFonts w:eastAsia="Calibri"/>
          <w:u w:val="single"/>
        </w:rPr>
        <w:t xml:space="preserve"> about the Continent’s defense, beyond regional security considerations</w:t>
      </w:r>
      <w:r w:rsidRPr="00CB36FF">
        <w:rPr>
          <w:rFonts w:eastAsia="Calibri"/>
          <w:sz w:val="16"/>
        </w:rPr>
        <w:t>. Historically, this institutional deficiency in the common European project has been offset by the United States’ strategic guarantee to Europe. This guarantee by necessity presupposed that in NATO, the United States is primus inter pares, able in a time of crisis to lead the willing, but also to push the reluctant, into action. That dynamic played out during the Balkan wars.</w:t>
      </w:r>
    </w:p>
    <w:p w14:paraId="1BC6BC78" w14:textId="77777777" w:rsidR="002351D8" w:rsidRPr="002351D8" w:rsidRDefault="002351D8" w:rsidP="002351D8"/>
    <w:p w14:paraId="513DD513" w14:textId="77777777" w:rsidR="006527D6" w:rsidRDefault="006527D6" w:rsidP="006527D6">
      <w:pPr>
        <w:pStyle w:val="Heading1"/>
      </w:pPr>
      <w:r>
        <w:t>2NC Adv CP</w:t>
      </w:r>
    </w:p>
    <w:p w14:paraId="4C242C18" w14:textId="77777777" w:rsidR="006527D6" w:rsidRDefault="006527D6" w:rsidP="006527D6"/>
    <w:p w14:paraId="20284D0A" w14:textId="77777777" w:rsidR="006527D6" w:rsidRDefault="006527D6" w:rsidP="006527D6">
      <w:pPr>
        <w:keepNext/>
        <w:keepLines/>
        <w:pageBreakBefore/>
        <w:spacing w:before="40" w:after="0"/>
        <w:jc w:val="center"/>
        <w:outlineLvl w:val="2"/>
        <w:rPr>
          <w:rFonts w:asciiTheme="minorHAnsi" w:eastAsia="DengXian Light" w:hAnsiTheme="minorHAnsi" w:cstheme="minorHAnsi"/>
          <w:b/>
          <w:sz w:val="32"/>
          <w:szCs w:val="24"/>
          <w:u w:val="single"/>
        </w:rPr>
      </w:pPr>
      <w:r w:rsidRPr="00D01E56">
        <w:rPr>
          <w:rFonts w:asciiTheme="minorHAnsi" w:eastAsia="DengXian Light" w:hAnsiTheme="minorHAnsi" w:cstheme="minorHAnsi"/>
          <w:b/>
          <w:sz w:val="32"/>
          <w:szCs w:val="24"/>
          <w:u w:val="single"/>
        </w:rPr>
        <w:t xml:space="preserve">2NC – </w:t>
      </w:r>
      <w:r>
        <w:rPr>
          <w:rFonts w:asciiTheme="minorHAnsi" w:eastAsia="DengXian Light" w:hAnsiTheme="minorHAnsi" w:cstheme="minorHAnsi"/>
          <w:b/>
          <w:sz w:val="32"/>
          <w:szCs w:val="24"/>
          <w:u w:val="single"/>
        </w:rPr>
        <w:t>Plank 1 – Democracy</w:t>
      </w:r>
    </w:p>
    <w:p w14:paraId="0317487F" w14:textId="77777777" w:rsidR="006527D6" w:rsidRPr="00DA306C" w:rsidRDefault="006527D6" w:rsidP="006527D6">
      <w:pPr>
        <w:keepNext/>
        <w:keepLines/>
        <w:spacing w:before="40" w:after="0" w:line="256" w:lineRule="auto"/>
        <w:outlineLvl w:val="3"/>
        <w:rPr>
          <w:rFonts w:asciiTheme="minorHAnsi" w:eastAsia="DengXian Light" w:hAnsiTheme="minorHAnsi" w:cstheme="minorHAnsi"/>
          <w:b/>
          <w:iCs/>
          <w:color w:val="002060"/>
          <w:sz w:val="26"/>
        </w:rPr>
      </w:pPr>
      <w:r w:rsidRPr="00D01E56">
        <w:rPr>
          <w:rFonts w:asciiTheme="minorHAnsi" w:eastAsia="DengXian Light" w:hAnsiTheme="minorHAnsi" w:cstheme="minorHAnsi"/>
          <w:b/>
          <w:iCs/>
          <w:sz w:val="26"/>
        </w:rPr>
        <w:t>Robust democracy promotion stops authoritarianism.</w:t>
      </w:r>
    </w:p>
    <w:p w14:paraId="2F44E410" w14:textId="77777777" w:rsidR="006527D6" w:rsidRPr="00D01E56" w:rsidRDefault="006527D6" w:rsidP="006527D6">
      <w:pPr>
        <w:rPr>
          <w:rFonts w:asciiTheme="minorHAnsi" w:eastAsia="Aptos" w:hAnsiTheme="minorHAnsi" w:cstheme="minorHAnsi"/>
        </w:rPr>
      </w:pPr>
      <w:r w:rsidRPr="00D01E56">
        <w:rPr>
          <w:rFonts w:asciiTheme="minorHAnsi" w:eastAsia="Aptos" w:hAnsiTheme="minorHAnsi" w:cstheme="minorHAnsi"/>
          <w:b/>
          <w:bCs/>
          <w:sz w:val="26"/>
        </w:rPr>
        <w:t>Belfield 23</w:t>
      </w:r>
      <w:r w:rsidRPr="00D01E56">
        <w:rPr>
          <w:rFonts w:asciiTheme="minorHAnsi" w:eastAsia="Aptos" w:hAnsiTheme="minorHAnsi" w:cstheme="minorHAnsi"/>
        </w:rPr>
        <w:t xml:space="preserve">, Research Associate and Academic Project Manager at the University of Cambridge's Centre for the Study of Existential Risk (Haydn, “Collapse, Recovery, and Existential Risk,” in </w:t>
      </w:r>
      <w:r w:rsidRPr="00D01E56">
        <w:rPr>
          <w:rFonts w:asciiTheme="minorHAnsi" w:eastAsia="Aptos" w:hAnsiTheme="minorHAnsi" w:cstheme="minorHAnsi"/>
          <w:i/>
          <w:iCs/>
        </w:rPr>
        <w:t>How Worlds Collapse: What History, Systems, and Complexity Can Teach Us About Our Modern World and Fragile Future</w:t>
      </w:r>
      <w:r w:rsidRPr="00D01E56">
        <w:rPr>
          <w:rFonts w:asciiTheme="minorHAnsi" w:eastAsia="Aptos" w:hAnsiTheme="minorHAnsi" w:cstheme="minorHAnsi"/>
        </w:rPr>
        <w:t>, p. 74-76)</w:t>
      </w:r>
    </w:p>
    <w:p w14:paraId="00EE0EF0" w14:textId="77777777" w:rsidR="006527D6" w:rsidRDefault="006527D6" w:rsidP="006527D6">
      <w:pPr>
        <w:rPr>
          <w:rFonts w:asciiTheme="minorHAnsi" w:eastAsia="Aptos" w:hAnsiTheme="minorHAnsi" w:cstheme="minorHAnsi"/>
        </w:rPr>
      </w:pPr>
      <w:r w:rsidRPr="00D01E56">
        <w:rPr>
          <w:rFonts w:asciiTheme="minorHAnsi" w:eastAsia="Aptos" w:hAnsiTheme="minorHAnsi" w:cstheme="minorHAnsi"/>
          <w:highlight w:val="green"/>
          <w:u w:val="single"/>
        </w:rPr>
        <w:t>Democracies</w:t>
      </w:r>
      <w:r w:rsidRPr="00D01E56">
        <w:rPr>
          <w:rFonts w:asciiTheme="minorHAnsi" w:eastAsia="Aptos" w:hAnsiTheme="minorHAnsi" w:cstheme="minorHAnsi"/>
          <w:u w:val="single"/>
        </w:rPr>
        <w:t xml:space="preserve"> can </w:t>
      </w:r>
      <w:r w:rsidRPr="00D01E56">
        <w:rPr>
          <w:rFonts w:asciiTheme="minorHAnsi" w:eastAsia="Aptos" w:hAnsiTheme="minorHAnsi" w:cstheme="minorHAnsi"/>
          <w:highlight w:val="green"/>
          <w:u w:val="single"/>
        </w:rPr>
        <w:t>undermine authoritarian</w:t>
      </w:r>
      <w:r w:rsidRPr="00D01E56">
        <w:rPr>
          <w:rFonts w:asciiTheme="minorHAnsi" w:eastAsia="Aptos" w:hAnsiTheme="minorHAnsi" w:cstheme="minorHAnsi"/>
          <w:sz w:val="16"/>
        </w:rPr>
        <w:t xml:space="preserve"> and totalitarian </w:t>
      </w:r>
      <w:r w:rsidRPr="00D01E56">
        <w:rPr>
          <w:rFonts w:asciiTheme="minorHAnsi" w:eastAsia="Aptos" w:hAnsiTheme="minorHAnsi" w:cstheme="minorHAnsi"/>
          <w:highlight w:val="green"/>
          <w:u w:val="single"/>
        </w:rPr>
        <w:t>regimes through</w:t>
      </w:r>
      <w:r w:rsidRPr="00D01E56">
        <w:rPr>
          <w:rFonts w:asciiTheme="minorHAnsi" w:eastAsia="Aptos" w:hAnsiTheme="minorHAnsi" w:cstheme="minorHAnsi"/>
          <w:u w:val="single"/>
        </w:rPr>
        <w:t xml:space="preserve"> the following ways: </w:t>
      </w:r>
      <w:r w:rsidRPr="00D01E56">
        <w:rPr>
          <w:rFonts w:asciiTheme="minorHAnsi" w:eastAsia="Aptos" w:hAnsiTheme="minorHAnsi" w:cstheme="minorHAnsi"/>
          <w:highlight w:val="green"/>
          <w:u w:val="single"/>
        </w:rPr>
        <w:t xml:space="preserve">Control, </w:t>
      </w:r>
      <w:r w:rsidRPr="00D01E56">
        <w:rPr>
          <w:rFonts w:asciiTheme="minorHAnsi" w:eastAsia="Aptos" w:hAnsiTheme="minorHAnsi" w:cstheme="minorHAnsi"/>
          <w:u w:val="single"/>
        </w:rPr>
        <w:t xml:space="preserve">including conquest; contagion </w:t>
      </w:r>
      <w:r w:rsidRPr="00D01E56">
        <w:rPr>
          <w:rFonts w:asciiTheme="minorHAnsi" w:eastAsia="Aptos" w:hAnsiTheme="minorHAnsi" w:cstheme="minorHAnsi"/>
          <w:highlight w:val="green"/>
          <w:u w:val="single"/>
        </w:rPr>
        <w:t>through proximity; and consent, promoting receptivity toward democratization</w:t>
      </w:r>
      <w:r w:rsidRPr="00D01E56">
        <w:rPr>
          <w:rFonts w:asciiTheme="minorHAnsi" w:eastAsia="Aptos" w:hAnsiTheme="minorHAnsi" w:cstheme="minorHAnsi"/>
          <w:u w:val="single"/>
        </w:rPr>
        <w:t xml:space="preserve"> (Whitehead, 2001).</w:t>
      </w:r>
      <w:r w:rsidRPr="00D01E56">
        <w:rPr>
          <w:rFonts w:asciiTheme="minorHAnsi" w:eastAsia="Aptos" w:hAnsiTheme="minorHAnsi" w:cstheme="minorHAnsi"/>
          <w:highlight w:val="green"/>
          <w:u w:val="single"/>
        </w:rPr>
        <w:t xml:space="preserve"> Democracies can actively undermine these regimes through war, sanctions, hosting rebellious exiles, or sponsoring internal movements</w:t>
      </w:r>
      <w:r w:rsidRPr="00D01E56">
        <w:rPr>
          <w:rFonts w:asciiTheme="minorHAnsi" w:eastAsia="Aptos" w:hAnsiTheme="minorHAnsi" w:cstheme="minorHAnsi"/>
          <w:u w:val="single"/>
        </w:rPr>
        <w:t>.</w:t>
      </w:r>
      <w:r w:rsidRPr="00D01E56">
        <w:rPr>
          <w:rFonts w:asciiTheme="minorHAnsi" w:eastAsia="Aptos" w:hAnsiTheme="minorHAnsi" w:cstheme="minorHAnsi"/>
          <w:sz w:val="16"/>
        </w:rPr>
        <w:t xml:space="preserve">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w:t>
      </w:r>
      <w:r w:rsidRPr="00D01E56">
        <w:rPr>
          <w:rFonts w:asciiTheme="minorHAnsi" w:eastAsia="Aptos" w:hAnsiTheme="minorHAnsi" w:cstheme="minorHAnsi"/>
          <w:u w:val="single"/>
        </w:rPr>
        <w:t xml:space="preserve">Democracies can </w:t>
      </w:r>
      <w:r w:rsidRPr="00D01E56">
        <w:rPr>
          <w:rFonts w:asciiTheme="minorHAnsi" w:eastAsia="Aptos" w:hAnsiTheme="minorHAnsi" w:cstheme="minorHAnsi"/>
          <w:highlight w:val="green"/>
          <w:u w:val="single"/>
        </w:rPr>
        <w:t>undermine the will and capacity of the coercive apparatus</w:t>
      </w:r>
      <w:r w:rsidRPr="00D01E56">
        <w:rPr>
          <w:rFonts w:asciiTheme="minorHAnsi" w:eastAsia="Aptos" w:hAnsiTheme="minorHAnsi" w:cstheme="minorHAnsi"/>
          <w:u w:val="single"/>
        </w:rPr>
        <w:t xml:space="preserve"> (Bellin, 2004).</w:t>
      </w:r>
      <w:r w:rsidRPr="00D01E56">
        <w:rPr>
          <w:rFonts w:asciiTheme="minorHAnsi" w:eastAsia="Aptos" w:hAnsiTheme="minorHAnsi" w:cstheme="minorHAnsi"/>
          <w:sz w:val="16"/>
        </w:rPr>
        <w:t xml:space="preserve">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D01E56">
        <w:rPr>
          <w:rFonts w:asciiTheme="minorHAnsi" w:eastAsia="Aptos" w:hAnsiTheme="minorHAnsi" w:cstheme="minorHAnsi"/>
          <w:u w:val="single"/>
        </w:rPr>
        <w:t xml:space="preserve">A long-lasting totalitarian-dominated world </w:t>
      </w:r>
      <w:r w:rsidRPr="00D01E56">
        <w:rPr>
          <w:rFonts w:asciiTheme="minorHAnsi" w:eastAsia="Aptos" w:hAnsiTheme="minorHAnsi" w:cstheme="minorHAnsi"/>
          <w:b/>
          <w:iCs/>
          <w:u w:val="single"/>
        </w:rPr>
        <w:t>would</w:t>
      </w:r>
      <w:r w:rsidRPr="00D01E56">
        <w:rPr>
          <w:rFonts w:asciiTheme="minorHAnsi" w:eastAsia="Aptos" w:hAnsiTheme="minorHAnsi" w:cstheme="minorHAnsi"/>
          <w:u w:val="single"/>
        </w:rPr>
        <w:t xml:space="preserve"> extend the period of time humanity would spend with a heightened </w:t>
      </w:r>
      <w:r w:rsidRPr="00D01E56">
        <w:rPr>
          <w:rFonts w:asciiTheme="minorHAnsi" w:eastAsia="Aptos" w:hAnsiTheme="minorHAnsi" w:cstheme="minorHAnsi"/>
          <w:b/>
          <w:iCs/>
          <w:u w:val="single"/>
        </w:rPr>
        <w:t>risk</w:t>
      </w:r>
      <w:r w:rsidRPr="00D01E56">
        <w:rPr>
          <w:rFonts w:asciiTheme="minorHAnsi" w:eastAsia="Aptos" w:hAnsiTheme="minorHAnsi" w:cstheme="minorHAnsi"/>
          <w:u w:val="single"/>
        </w:rPr>
        <w:t xml:space="preserve"> of collapse or extinction, as well as increased potential for</w:t>
      </w:r>
      <w:r w:rsidRPr="00D01E56">
        <w:rPr>
          <w:rFonts w:asciiTheme="minorHAnsi" w:eastAsia="Aptos" w:hAnsiTheme="minorHAnsi" w:cstheme="minorHAnsi"/>
          <w:sz w:val="10"/>
        </w:rPr>
        <w:t xml:space="preserve"> distortion of the human trajectory and the possibility that a “</w:t>
      </w:r>
      <w:r w:rsidRPr="00D01E56">
        <w:rPr>
          <w:rFonts w:asciiTheme="minorHAnsi" w:eastAsia="Aptos" w:hAnsiTheme="minorHAnsi" w:cstheme="minorHAnsi"/>
          <w:b/>
          <w:iCs/>
          <w:u w:val="single"/>
        </w:rPr>
        <w:t>lock-in</w:t>
      </w:r>
      <w:r w:rsidRPr="00D01E56">
        <w:rPr>
          <w:rFonts w:asciiTheme="minorHAnsi" w:eastAsia="Aptos" w:hAnsiTheme="minorHAnsi" w:cstheme="minorHAnsi"/>
        </w:rPr>
        <w:t xml:space="preserve">” event may occur. </w:t>
      </w:r>
    </w:p>
    <w:p w14:paraId="47BFBE7D" w14:textId="77777777" w:rsidR="006527D6" w:rsidRDefault="006527D6" w:rsidP="006527D6">
      <w:pPr>
        <w:rPr>
          <w:rFonts w:asciiTheme="minorHAnsi" w:eastAsia="Aptos" w:hAnsiTheme="minorHAnsi" w:cstheme="minorHAnsi"/>
        </w:rPr>
      </w:pPr>
    </w:p>
    <w:p w14:paraId="7DF08532" w14:textId="77777777" w:rsidR="006527D6" w:rsidRDefault="006527D6" w:rsidP="006527D6">
      <w:pPr>
        <w:pStyle w:val="Heading1"/>
      </w:pPr>
      <w:r>
        <w:t>2NC Automation</w:t>
      </w:r>
    </w:p>
    <w:p w14:paraId="0F32CBB3" w14:textId="77777777" w:rsidR="006527D6" w:rsidRDefault="006527D6" w:rsidP="006527D6">
      <w:pPr>
        <w:pStyle w:val="Heading2"/>
      </w:pPr>
      <w:r>
        <w:t>Truckers DA</w:t>
      </w:r>
    </w:p>
    <w:p w14:paraId="2ABD414F" w14:textId="77777777" w:rsidR="006527D6" w:rsidRDefault="006527D6" w:rsidP="006527D6">
      <w:pPr>
        <w:pStyle w:val="Heading3"/>
      </w:pPr>
      <w:r>
        <w:t>1NR – OV</w:t>
      </w:r>
    </w:p>
    <w:p w14:paraId="4141D75A" w14:textId="77777777" w:rsidR="006527D6" w:rsidRPr="000F1D25" w:rsidRDefault="006527D6" w:rsidP="006527D6"/>
    <w:p w14:paraId="15EF66AC" w14:textId="77777777" w:rsidR="006527D6" w:rsidRPr="0030685D" w:rsidRDefault="006527D6" w:rsidP="006527D6">
      <w:pPr>
        <w:pStyle w:val="Heading4"/>
      </w:pPr>
      <w:r w:rsidRPr="0030685D">
        <w:t>Lack of truckers disrupts supply chain and hurts the economy – AI key to solve</w:t>
      </w:r>
      <w:r>
        <w:t xml:space="preserve"> – this turns advantage 1. </w:t>
      </w:r>
    </w:p>
    <w:p w14:paraId="1C429932" w14:textId="77777777" w:rsidR="006527D6" w:rsidRPr="00F27E99" w:rsidRDefault="006527D6" w:rsidP="006527D6">
      <w:pPr>
        <w:rPr>
          <w:szCs w:val="32"/>
        </w:rPr>
      </w:pPr>
      <w:r w:rsidRPr="00E71D72">
        <w:rPr>
          <w:b/>
          <w:bCs/>
          <w:sz w:val="24"/>
          <w:szCs w:val="36"/>
        </w:rPr>
        <w:t>Harrington 23</w:t>
      </w:r>
      <w:r w:rsidRPr="00E71D72">
        <w:rPr>
          <w:sz w:val="24"/>
          <w:szCs w:val="36"/>
        </w:rPr>
        <w:t xml:space="preserve"> </w:t>
      </w:r>
      <w:r>
        <w:rPr>
          <w:szCs w:val="32"/>
        </w:rPr>
        <w:t>(</w:t>
      </w:r>
      <w:r w:rsidRPr="009B7E7C">
        <w:rPr>
          <w:szCs w:val="32"/>
        </w:rPr>
        <w:t>Jacob Harrington</w:t>
      </w:r>
      <w:r>
        <w:rPr>
          <w:szCs w:val="32"/>
        </w:rPr>
        <w:t xml:space="preserve"> is a J</w:t>
      </w:r>
      <w:r w:rsidRPr="00D85EC5">
        <w:rPr>
          <w:szCs w:val="32"/>
        </w:rPr>
        <w:t>.D. Candidate at Texas A&amp;M University School of Law</w:t>
      </w:r>
      <w:r w:rsidRPr="009B7E7C">
        <w:rPr>
          <w:szCs w:val="32"/>
        </w:rPr>
        <w:t xml:space="preserve">, 12-29-2023, "An Ethical Exploration of Automating the Trucking Industry", Viterbi Conversations in Ethics, </w:t>
      </w:r>
      <w:hyperlink r:id="rId9" w:history="1">
        <w:r w:rsidRPr="009B7E7C">
          <w:rPr>
            <w:rStyle w:val="Hyperlink"/>
            <w:szCs w:val="32"/>
          </w:rPr>
          <w:t>https://vce.usc.edu/volume-7-issue-1/an-ethical-exploration-of-automating-the-trucking-industry/</w:t>
        </w:r>
      </w:hyperlink>
      <w:r>
        <w:rPr>
          <w:szCs w:val="32"/>
        </w:rPr>
        <w:t xml:space="preserve"> )</w:t>
      </w:r>
    </w:p>
    <w:p w14:paraId="41FBDC4B" w14:textId="77777777" w:rsidR="006527D6" w:rsidRPr="008D330B" w:rsidRDefault="006527D6" w:rsidP="006527D6">
      <w:pPr>
        <w:rPr>
          <w:sz w:val="16"/>
        </w:rPr>
      </w:pPr>
      <w:r w:rsidRPr="008D330B">
        <w:rPr>
          <w:u w:val="single"/>
        </w:rPr>
        <w:t xml:space="preserve">Recently, the </w:t>
      </w:r>
      <w:r w:rsidRPr="008D330B">
        <w:rPr>
          <w:highlight w:val="green"/>
          <w:u w:val="single"/>
        </w:rPr>
        <w:t>American Truckers Association</w:t>
      </w:r>
      <w:r w:rsidRPr="008D330B">
        <w:rPr>
          <w:u w:val="single"/>
        </w:rPr>
        <w:t xml:space="preserve"> (ATA) </w:t>
      </w:r>
      <w:r w:rsidRPr="008D330B">
        <w:rPr>
          <w:highlight w:val="green"/>
          <w:u w:val="single"/>
        </w:rPr>
        <w:t>reported</w:t>
      </w:r>
      <w:r w:rsidRPr="008D330B">
        <w:rPr>
          <w:u w:val="single"/>
        </w:rPr>
        <w:t xml:space="preserve"> a </w:t>
      </w:r>
      <w:r w:rsidRPr="008D330B">
        <w:rPr>
          <w:highlight w:val="green"/>
          <w:u w:val="single"/>
        </w:rPr>
        <w:t>shortage of</w:t>
      </w:r>
      <w:r w:rsidRPr="008D330B">
        <w:rPr>
          <w:u w:val="single"/>
        </w:rPr>
        <w:t xml:space="preserve"> as many as </w:t>
      </w:r>
      <w:r w:rsidRPr="008D330B">
        <w:rPr>
          <w:highlight w:val="green"/>
          <w:u w:val="single"/>
        </w:rPr>
        <w:t>80,000 long-haulers</w:t>
      </w:r>
      <w:r w:rsidRPr="008D330B">
        <w:rPr>
          <w:u w:val="single"/>
        </w:rPr>
        <w:t>, and a majority of the workforce is in the process of aging into retirement.</w:t>
      </w:r>
      <w:r w:rsidRPr="008D330B">
        <w:rPr>
          <w:sz w:val="16"/>
        </w:rPr>
        <w:t xml:space="preserve"> Today, the average US driver is a 46-year-old male. Although older generations endured uncomfortable living conditions, the compensation historically provided a greater incentive to work. Because wages have diminished with time, </w:t>
      </w:r>
      <w:r w:rsidRPr="008D330B">
        <w:rPr>
          <w:u w:val="single"/>
        </w:rPr>
        <w:t xml:space="preserve">the </w:t>
      </w:r>
      <w:r w:rsidRPr="008D330B">
        <w:rPr>
          <w:highlight w:val="green"/>
          <w:u w:val="single"/>
        </w:rPr>
        <w:t>industry</w:t>
      </w:r>
      <w:r w:rsidRPr="008D330B">
        <w:rPr>
          <w:u w:val="single"/>
        </w:rPr>
        <w:t xml:space="preserve"> is </w:t>
      </w:r>
      <w:r w:rsidRPr="008D330B">
        <w:rPr>
          <w:highlight w:val="green"/>
          <w:u w:val="single"/>
        </w:rPr>
        <w:t>struggling to recruit</w:t>
      </w:r>
      <w:r w:rsidRPr="008D330B">
        <w:rPr>
          <w:u w:val="single"/>
        </w:rPr>
        <w:t xml:space="preserve"> and retain young workers</w:t>
      </w:r>
      <w:r w:rsidRPr="008D330B">
        <w:rPr>
          <w:sz w:val="16"/>
        </w:rPr>
        <w:t xml:space="preserve"> [6]. Another issue is that trucking culture has always regarded itself as predominantly male and this stigma continues to act as a barrier to entry for women in industry.</w:t>
      </w:r>
    </w:p>
    <w:p w14:paraId="763F0DDF" w14:textId="77777777" w:rsidR="006527D6" w:rsidRPr="008D330B" w:rsidRDefault="006527D6" w:rsidP="006527D6">
      <w:pPr>
        <w:rPr>
          <w:sz w:val="16"/>
        </w:rPr>
      </w:pPr>
      <w:r w:rsidRPr="008D330B">
        <w:rPr>
          <w:highlight w:val="green"/>
          <w:u w:val="single"/>
        </w:rPr>
        <w:t>Truck drivers serve</w:t>
      </w:r>
      <w:r w:rsidRPr="008D330B">
        <w:rPr>
          <w:u w:val="single"/>
        </w:rPr>
        <w:t xml:space="preserve"> a </w:t>
      </w:r>
      <w:r w:rsidRPr="008D330B">
        <w:rPr>
          <w:highlight w:val="green"/>
          <w:u w:val="single"/>
        </w:rPr>
        <w:t>vital role in the supply chain</w:t>
      </w:r>
      <w:r w:rsidRPr="008D330B">
        <w:rPr>
          <w:u w:val="single"/>
        </w:rPr>
        <w:t xml:space="preserve">, so it follows that their </w:t>
      </w:r>
      <w:r w:rsidRPr="008D330B">
        <w:rPr>
          <w:highlight w:val="green"/>
          <w:u w:val="single"/>
        </w:rPr>
        <w:t>industry can significantly help or hinder economies</w:t>
      </w:r>
      <w:r w:rsidRPr="008D330B">
        <w:rPr>
          <w:sz w:val="16"/>
        </w:rPr>
        <w:t xml:space="preserve">. In recent years, supply has witnessed several bottlenecks that have affected everything from slowing aid relief during the pandemic to keeping toys off shelves leading up to Christmas. </w:t>
      </w:r>
      <w:r w:rsidRPr="008D330B">
        <w:rPr>
          <w:u w:val="single"/>
        </w:rPr>
        <w:t xml:space="preserve">One explanation for these stocking deficiencies is that exponentially </w:t>
      </w:r>
      <w:r w:rsidRPr="008D330B">
        <w:rPr>
          <w:highlight w:val="green"/>
          <w:u w:val="single"/>
        </w:rPr>
        <w:t>growing populations</w:t>
      </w:r>
      <w:r w:rsidRPr="008D330B">
        <w:rPr>
          <w:u w:val="single"/>
        </w:rPr>
        <w:t xml:space="preserve"> are </w:t>
      </w:r>
      <w:r w:rsidRPr="008D330B">
        <w:rPr>
          <w:highlight w:val="green"/>
          <w:u w:val="single"/>
        </w:rPr>
        <w:t>creating an intractable demand</w:t>
      </w:r>
      <w:r w:rsidRPr="008D330B">
        <w:rPr>
          <w:u w:val="single"/>
        </w:rPr>
        <w:t xml:space="preserve">. In addition, the gap between the number of available drivers and the number of drivers needed widens annually. As a </w:t>
      </w:r>
      <w:r w:rsidRPr="008D330B">
        <w:rPr>
          <w:highlight w:val="green"/>
          <w:u w:val="single"/>
        </w:rPr>
        <w:t>result of</w:t>
      </w:r>
      <w:r w:rsidRPr="008D330B">
        <w:rPr>
          <w:u w:val="single"/>
        </w:rPr>
        <w:t xml:space="preserve"> these </w:t>
      </w:r>
      <w:r w:rsidRPr="008D330B">
        <w:rPr>
          <w:highlight w:val="green"/>
          <w:u w:val="single"/>
        </w:rPr>
        <w:t>supply disruptions</w:t>
      </w:r>
      <w:r w:rsidRPr="008D330B">
        <w:rPr>
          <w:u w:val="single"/>
        </w:rPr>
        <w:t xml:space="preserve">, the </w:t>
      </w:r>
      <w:r w:rsidRPr="008D330B">
        <w:rPr>
          <w:highlight w:val="green"/>
          <w:u w:val="single"/>
        </w:rPr>
        <w:t>White House responded with a “trucking action plan”</w:t>
      </w:r>
      <w:r w:rsidRPr="008D330B">
        <w:rPr>
          <w:sz w:val="16"/>
        </w:rPr>
        <w:t xml:space="preserve"> [7]. </w:t>
      </w:r>
      <w:r w:rsidRPr="008D330B">
        <w:rPr>
          <w:u w:val="single"/>
        </w:rPr>
        <w:t>The plan involved a reduction of barriers to licensing</w:t>
      </w:r>
      <w:r w:rsidRPr="008D330B">
        <w:rPr>
          <w:sz w:val="16"/>
        </w:rPr>
        <w:t xml:space="preserve">, expanded opportunities for apprenticeships, and refocused outreach efforts to underrepresented demographics.  Additionally, </w:t>
      </w:r>
      <w:r w:rsidRPr="008D330B">
        <w:rPr>
          <w:u w:val="single"/>
        </w:rPr>
        <w:t>it called for a joint initiative between the Departments of Labor and Transportation to reevaluate the industry’s working conditions</w:t>
      </w:r>
      <w:r w:rsidRPr="008D330B">
        <w:rPr>
          <w:sz w:val="16"/>
        </w:rPr>
        <w:t xml:space="preserve">. Regrettably, </w:t>
      </w:r>
      <w:r w:rsidRPr="008D330B">
        <w:rPr>
          <w:highlight w:val="green"/>
          <w:u w:val="single"/>
        </w:rPr>
        <w:t>forecasts suggest</w:t>
      </w:r>
      <w:r w:rsidRPr="008D330B">
        <w:rPr>
          <w:u w:val="single"/>
        </w:rPr>
        <w:t xml:space="preserve"> that this may </w:t>
      </w:r>
      <w:r w:rsidRPr="008D330B">
        <w:rPr>
          <w:highlight w:val="green"/>
          <w:u w:val="single"/>
        </w:rPr>
        <w:t>still not</w:t>
      </w:r>
      <w:r w:rsidRPr="008D330B">
        <w:rPr>
          <w:u w:val="single"/>
        </w:rPr>
        <w:t xml:space="preserve"> be </w:t>
      </w:r>
      <w:r w:rsidRPr="008D330B">
        <w:rPr>
          <w:highlight w:val="green"/>
          <w:u w:val="single"/>
        </w:rPr>
        <w:t>enough</w:t>
      </w:r>
      <w:r w:rsidRPr="008D330B">
        <w:rPr>
          <w:u w:val="single"/>
        </w:rPr>
        <w:t>. Given this outlook, it is especially important to consider the numerous advantages artificial intelligence presents to long-haul trucking.</w:t>
      </w:r>
    </w:p>
    <w:p w14:paraId="6C04220A" w14:textId="77777777" w:rsidR="006527D6" w:rsidRPr="008D330B" w:rsidRDefault="006527D6" w:rsidP="006527D6">
      <w:pPr>
        <w:rPr>
          <w:sz w:val="16"/>
        </w:rPr>
      </w:pPr>
      <w:r w:rsidRPr="008D330B">
        <w:rPr>
          <w:sz w:val="16"/>
        </w:rPr>
        <w:t>Benefits of AI – Utilitarian Case</w:t>
      </w:r>
    </w:p>
    <w:p w14:paraId="759AC78D" w14:textId="77777777" w:rsidR="006527D6" w:rsidRPr="008D330B" w:rsidRDefault="006527D6" w:rsidP="006527D6">
      <w:pPr>
        <w:rPr>
          <w:u w:val="single"/>
        </w:rPr>
      </w:pPr>
      <w:r w:rsidRPr="008D330B">
        <w:rPr>
          <w:sz w:val="16"/>
        </w:rPr>
        <w:t xml:space="preserve">Autonomous solutions offer many optimizations for the shipping industry without leaving blue-collar workers as far removed from the equation as many anticipate. </w:t>
      </w:r>
      <w:r w:rsidRPr="008D330B">
        <w:rPr>
          <w:highlight w:val="green"/>
          <w:u w:val="single"/>
        </w:rPr>
        <w:t>Proceeding with</w:t>
      </w:r>
      <w:r w:rsidRPr="008D330B">
        <w:rPr>
          <w:u w:val="single"/>
        </w:rPr>
        <w:t xml:space="preserve"> the </w:t>
      </w:r>
      <w:r w:rsidRPr="008D330B">
        <w:rPr>
          <w:highlight w:val="green"/>
          <w:u w:val="single"/>
        </w:rPr>
        <w:t>development of AF</w:t>
      </w:r>
      <w:r w:rsidRPr="008D330B">
        <w:rPr>
          <w:u w:val="single"/>
        </w:rPr>
        <w:t xml:space="preserve"> </w:t>
      </w:r>
      <w:r w:rsidRPr="008D330B">
        <w:rPr>
          <w:highlight w:val="green"/>
          <w:u w:val="single"/>
        </w:rPr>
        <w:t>would stimulate the economy</w:t>
      </w:r>
      <w:r w:rsidRPr="008D330B">
        <w:rPr>
          <w:u w:val="single"/>
        </w:rPr>
        <w:t>, increase public safety, and promote sustainability. From a purely utilitarian perspective, the decision to proceed is unambiguously clear.</w:t>
      </w:r>
    </w:p>
    <w:p w14:paraId="4DE6580B" w14:textId="77777777" w:rsidR="006527D6" w:rsidRPr="008D330B" w:rsidRDefault="006527D6" w:rsidP="006527D6">
      <w:pPr>
        <w:rPr>
          <w:sz w:val="16"/>
        </w:rPr>
      </w:pPr>
      <w:r w:rsidRPr="008D330B">
        <w:rPr>
          <w:u w:val="single"/>
        </w:rPr>
        <w:t xml:space="preserve">Along their routes, </w:t>
      </w:r>
      <w:r w:rsidRPr="008D330B">
        <w:rPr>
          <w:highlight w:val="green"/>
          <w:u w:val="single"/>
        </w:rPr>
        <w:t>truckers require stops</w:t>
      </w:r>
      <w:r w:rsidRPr="008D330B">
        <w:rPr>
          <w:u w:val="single"/>
        </w:rPr>
        <w:t xml:space="preserve"> for food, sleep, and restrooms </w:t>
      </w:r>
      <w:r w:rsidRPr="008D330B">
        <w:rPr>
          <w:highlight w:val="green"/>
          <w:u w:val="single"/>
        </w:rPr>
        <w:t>that limit</w:t>
      </w:r>
      <w:r w:rsidRPr="008D330B">
        <w:rPr>
          <w:u w:val="single"/>
        </w:rPr>
        <w:t xml:space="preserve"> their </w:t>
      </w:r>
      <w:r w:rsidRPr="008D330B">
        <w:rPr>
          <w:highlight w:val="green"/>
          <w:u w:val="single"/>
        </w:rPr>
        <w:t>productivity</w:t>
      </w:r>
      <w:r w:rsidRPr="008D330B">
        <w:rPr>
          <w:u w:val="single"/>
        </w:rPr>
        <w:t>.</w:t>
      </w:r>
      <w:r w:rsidRPr="008D330B">
        <w:rPr>
          <w:sz w:val="16"/>
        </w:rPr>
        <w:t xml:space="preserve"> By contrast</w:t>
      </w:r>
      <w:r w:rsidRPr="008D330B">
        <w:rPr>
          <w:u w:val="single"/>
        </w:rPr>
        <w:t xml:space="preserve">, </w:t>
      </w:r>
      <w:r w:rsidRPr="008D330B">
        <w:rPr>
          <w:highlight w:val="green"/>
          <w:u w:val="single"/>
        </w:rPr>
        <w:t>machines</w:t>
      </w:r>
      <w:r w:rsidRPr="008D330B">
        <w:rPr>
          <w:u w:val="single"/>
        </w:rPr>
        <w:t xml:space="preserve"> are </w:t>
      </w:r>
      <w:r w:rsidRPr="008D330B">
        <w:rPr>
          <w:highlight w:val="green"/>
          <w:u w:val="single"/>
        </w:rPr>
        <w:t>not constrained</w:t>
      </w:r>
      <w:r w:rsidRPr="008D330B">
        <w:rPr>
          <w:u w:val="single"/>
        </w:rPr>
        <w:t xml:space="preserve"> by these physical limitations, nor federal regulations, </w:t>
      </w:r>
      <w:r w:rsidRPr="008D330B">
        <w:rPr>
          <w:highlight w:val="green"/>
          <w:u w:val="single"/>
        </w:rPr>
        <w:t>so they can ship well beyond 70 hours each period</w:t>
      </w:r>
      <w:r w:rsidRPr="008D330B">
        <w:rPr>
          <w:u w:val="single"/>
        </w:rPr>
        <w:t>.</w:t>
      </w:r>
      <w:r w:rsidRPr="008D330B">
        <w:rPr>
          <w:sz w:val="16"/>
        </w:rPr>
        <w:t xml:space="preserve"> Though human involvement will still be necessary for performing roadside maintenance as well as urban driving, truckers will no longer endure the physical demands of being on the highway.</w:t>
      </w:r>
    </w:p>
    <w:p w14:paraId="18CC8686" w14:textId="77777777" w:rsidR="006527D6" w:rsidRPr="008D330B" w:rsidRDefault="006527D6" w:rsidP="006527D6">
      <w:pPr>
        <w:rPr>
          <w:sz w:val="16"/>
        </w:rPr>
      </w:pPr>
      <w:r w:rsidRPr="008D330B">
        <w:rPr>
          <w:sz w:val="16"/>
        </w:rPr>
        <w:t>Another improvement AF promises to deliver is public safety. In 2019 alone, there were over 4,000 deaths and 130,000 injuries involving commercial big rigs [8]. When these accidents are fatal, it is often those riding in passenger vehicles who suffer the consequences [9]. From 2009 to 2017, these incidents increased by 52 percent [2]. By sidestepping the issues of fatigue and human error, AF will operate as vigilantly on its thirteenth hour of driving as its first. Moreover, it will proceed at reasonable speeds regardless of delivery pressures. Using a suite of cameras and radars for 360 degrees of “vision,” trucks will be able to hold steady within the confines of their lanes and maintain safer standoff distances from surrounding traffic [10].</w:t>
      </w:r>
    </w:p>
    <w:p w14:paraId="79518510" w14:textId="77777777" w:rsidR="006527D6" w:rsidRPr="008D330B" w:rsidRDefault="006527D6" w:rsidP="006527D6">
      <w:pPr>
        <w:rPr>
          <w:u w:val="single"/>
        </w:rPr>
      </w:pPr>
      <w:r w:rsidRPr="008D330B">
        <w:rPr>
          <w:u w:val="single"/>
        </w:rPr>
        <w:t>In some ways, AI has already served the interests of trucking companies</w:t>
      </w:r>
      <w:r w:rsidRPr="008D330B">
        <w:t xml:space="preserve">. Part of the appeal of artificial intelligence is that it can process large data sets and derive accurate predictions that would otherwise prove unsustainably tedious for humans. There is some proof of this in the routing performed by modern navigation apps such as Waze, Google, and Apple Maps. The route optimization employed by commercial shipping is even more powerful. These commercial algorithms also carry out the management and planning for entire fleets that save fuel and time by avoiding idle periods caused by congestion. A 2016 report estimated that it added 1.2 billion hours or 74.5 billion dollars to annual operations [11]. </w:t>
      </w:r>
      <w:r w:rsidRPr="008D330B">
        <w:rPr>
          <w:u w:val="single"/>
        </w:rPr>
        <w:t>Further, by upgrading to more intelligent vehicles, a Berkeley study predicted as much as 35 billion in fuel efficiency gains</w:t>
      </w:r>
      <w:r w:rsidRPr="008D330B">
        <w:t xml:space="preserve"> [12]. </w:t>
      </w:r>
      <w:r w:rsidRPr="008D330B">
        <w:rPr>
          <w:u w:val="single"/>
        </w:rPr>
        <w:t xml:space="preserve">Likewise, trucks with integrated AI can detect underlying mechanical issues that hurt performance </w:t>
      </w:r>
      <w:r w:rsidRPr="008D330B">
        <w:t xml:space="preserve">[13]. </w:t>
      </w:r>
      <w:r w:rsidRPr="008D330B">
        <w:rPr>
          <w:u w:val="single"/>
        </w:rPr>
        <w:t>In doing so, they can prevent down periods, reduce maintenance costs, and even save lives.</w:t>
      </w:r>
    </w:p>
    <w:p w14:paraId="476AB478" w14:textId="77777777" w:rsidR="006527D6" w:rsidRDefault="006527D6" w:rsidP="006527D6">
      <w:pPr>
        <w:rPr>
          <w:u w:val="single"/>
        </w:rPr>
      </w:pPr>
      <w:r w:rsidRPr="008D330B">
        <w:rPr>
          <w:sz w:val="16"/>
        </w:rPr>
        <w:t xml:space="preserve">As a direct result of AI’s efficiency, the process of shipping can yield far greater productivity at a fraction of the current cost. </w:t>
      </w:r>
      <w:r w:rsidRPr="008D330B">
        <w:rPr>
          <w:u w:val="single"/>
        </w:rPr>
        <w:t xml:space="preserve">This </w:t>
      </w:r>
      <w:r w:rsidRPr="008D330B">
        <w:rPr>
          <w:highlight w:val="green"/>
          <w:u w:val="single"/>
        </w:rPr>
        <w:t>translates to public</w:t>
      </w:r>
      <w:r w:rsidRPr="008D330B">
        <w:rPr>
          <w:u w:val="single"/>
        </w:rPr>
        <w:t xml:space="preserve"> utility </w:t>
      </w:r>
      <w:r w:rsidRPr="008D330B">
        <w:rPr>
          <w:highlight w:val="green"/>
          <w:u w:val="single"/>
        </w:rPr>
        <w:t>in</w:t>
      </w:r>
      <w:r w:rsidRPr="008D330B">
        <w:rPr>
          <w:u w:val="single"/>
        </w:rPr>
        <w:t xml:space="preserve"> better-stocked shelves, </w:t>
      </w:r>
      <w:r w:rsidRPr="008D330B">
        <w:rPr>
          <w:highlight w:val="green"/>
          <w:u w:val="single"/>
        </w:rPr>
        <w:t>smaller price tags</w:t>
      </w:r>
      <w:r w:rsidRPr="008D330B">
        <w:rPr>
          <w:u w:val="single"/>
        </w:rPr>
        <w:t xml:space="preserve">, </w:t>
      </w:r>
      <w:r w:rsidRPr="008D330B">
        <w:rPr>
          <w:highlight w:val="green"/>
          <w:u w:val="single"/>
        </w:rPr>
        <w:t>and less carbon emissions</w:t>
      </w:r>
      <w:r w:rsidRPr="008D330B">
        <w:rPr>
          <w:u w:val="single"/>
        </w:rPr>
        <w:t>.</w:t>
      </w:r>
      <w:r w:rsidRPr="008D330B">
        <w:rPr>
          <w:sz w:val="16"/>
        </w:rPr>
        <w:t xml:space="preserve"> By coupling the faster processing power innate to computers with real-time sensory data, it will also be able to identify hazards and respond more quickly. </w:t>
      </w:r>
      <w:r w:rsidRPr="008D330B">
        <w:rPr>
          <w:u w:val="single"/>
        </w:rPr>
        <w:t>Lastly, as intelligent agents, autonomous vehicles will evaluate sensor data to prevent incidents like tire blowouts. For these reasons and many more, AI trucks can force the upward-trending crash counts toward an inflection point in the years to come.</w:t>
      </w:r>
    </w:p>
    <w:p w14:paraId="639A2A98" w14:textId="77777777" w:rsidR="006527D6" w:rsidRDefault="006527D6" w:rsidP="006527D6">
      <w:pPr>
        <w:pStyle w:val="Heading4"/>
      </w:pPr>
      <w:r>
        <w:t>Autounous Trucking is the future – solves supply chain issues</w:t>
      </w:r>
    </w:p>
    <w:p w14:paraId="2C61029B" w14:textId="77777777" w:rsidR="006527D6" w:rsidRPr="000F1D25" w:rsidRDefault="006527D6" w:rsidP="006527D6">
      <w:pPr>
        <w:rPr>
          <w:szCs w:val="32"/>
        </w:rPr>
      </w:pPr>
      <w:r w:rsidRPr="005B33FA">
        <w:rPr>
          <w:rFonts w:eastAsiaTheme="majorEastAsia" w:cstheme="majorBidi"/>
          <w:b/>
          <w:iCs/>
          <w:sz w:val="26"/>
        </w:rPr>
        <w:t>Muller 4/25</w:t>
      </w:r>
      <w:r>
        <w:rPr>
          <w:szCs w:val="32"/>
        </w:rPr>
        <w:t xml:space="preserve"> (</w:t>
      </w:r>
      <w:r w:rsidRPr="005B33FA">
        <w:rPr>
          <w:szCs w:val="32"/>
        </w:rPr>
        <w:t>Joann Muller</w:t>
      </w:r>
      <w:r>
        <w:rPr>
          <w:szCs w:val="32"/>
        </w:rPr>
        <w:t xml:space="preserve"> </w:t>
      </w:r>
      <w:r w:rsidRPr="005B33FA">
        <w:rPr>
          <w:szCs w:val="32"/>
        </w:rPr>
        <w:t xml:space="preserve">is the Transportation Correspondent at Axios and brings more than 40 years of experience to her coverage of how people and goods move., 4-22-2025, "Driverless trucks are </w:t>
      </w:r>
      <w:r w:rsidRPr="000F1D25">
        <w:rPr>
          <w:szCs w:val="32"/>
        </w:rPr>
        <w:t>here", Axios, https://www.axios.com/2025/04/23/driverless-trucks-are-here-future-of-mobility</w:t>
      </w:r>
    </w:p>
    <w:p w14:paraId="20ADB1AD" w14:textId="77777777" w:rsidR="006527D6" w:rsidRPr="005B33FA" w:rsidRDefault="006527D6" w:rsidP="006527D6">
      <w:pPr>
        <w:rPr>
          <w:sz w:val="16"/>
          <w:szCs w:val="32"/>
        </w:rPr>
      </w:pPr>
      <w:r w:rsidRPr="000F1D25">
        <w:rPr>
          <w:szCs w:val="32"/>
          <w:u w:val="single"/>
        </w:rPr>
        <w:t>Drivers along a 200-mile stretch of I-45 between Dallas and Houston should get ready for something new: The semi-truck in the next lane might not have anyone in the driver's seat.</w:t>
      </w:r>
      <w:r w:rsidRPr="000F1D25">
        <w:rPr>
          <w:sz w:val="16"/>
          <w:szCs w:val="32"/>
        </w:rPr>
        <w:t xml:space="preserve"> Why it matters: Autonomous trucking companies have been</w:t>
      </w:r>
      <w:r w:rsidRPr="005B33FA">
        <w:rPr>
          <w:sz w:val="16"/>
          <w:szCs w:val="32"/>
        </w:rPr>
        <w:t xml:space="preserve"> testing their fleets on Texas highways for several years, but always with backup safety drivers in the cab. </w:t>
      </w:r>
      <w:r w:rsidRPr="005B33FA">
        <w:rPr>
          <w:szCs w:val="32"/>
          <w:u w:val="single"/>
        </w:rPr>
        <w:t xml:space="preserve">Now, one company, </w:t>
      </w:r>
      <w:r w:rsidRPr="00642E9F">
        <w:rPr>
          <w:szCs w:val="32"/>
          <w:highlight w:val="yellow"/>
          <w:u w:val="single"/>
        </w:rPr>
        <w:t>Aurora Innovation, says it plans to go completely driverless, a key milestone that promises to reshape the trucking industry.</w:t>
      </w:r>
    </w:p>
    <w:p w14:paraId="42860A9F" w14:textId="77777777" w:rsidR="006527D6" w:rsidRPr="005B33FA" w:rsidRDefault="006527D6" w:rsidP="006527D6">
      <w:pPr>
        <w:rPr>
          <w:sz w:val="16"/>
          <w:szCs w:val="32"/>
        </w:rPr>
      </w:pPr>
      <w:r w:rsidRPr="005B33FA">
        <w:rPr>
          <w:sz w:val="16"/>
          <w:szCs w:val="32"/>
        </w:rPr>
        <w:t xml:space="preserve">Driving the news: After years of development, Pittsburgh-based Aurora is launching driverless operations this month on a popular freight route between Dallas and Houston. The first autonomous truck is expected to roll down I-45 in the coming days, although Aurora officials declined to share any details. The company has said it will begin slowly, with one truck, and will gradually expand the fleet over time. The big picture: </w:t>
      </w:r>
      <w:r w:rsidRPr="00642E9F">
        <w:rPr>
          <w:szCs w:val="32"/>
          <w:highlight w:val="yellow"/>
          <w:u w:val="single"/>
        </w:rPr>
        <w:t>Trucking is the backbone of the American economy, yet the industry is strained by high driver turnover rates, supply chain inefficiencies and rising costs.</w:t>
      </w:r>
    </w:p>
    <w:p w14:paraId="2B524842" w14:textId="77777777" w:rsidR="006527D6" w:rsidRPr="005B33FA" w:rsidRDefault="006527D6" w:rsidP="006527D6">
      <w:pPr>
        <w:rPr>
          <w:sz w:val="16"/>
          <w:szCs w:val="32"/>
        </w:rPr>
      </w:pPr>
      <w:r w:rsidRPr="00642E9F">
        <w:rPr>
          <w:szCs w:val="32"/>
          <w:highlight w:val="yellow"/>
          <w:u w:val="single"/>
        </w:rPr>
        <w:t>Autonomous trucks can help alleviate these challenges</w:t>
      </w:r>
      <w:r w:rsidRPr="005B33FA">
        <w:rPr>
          <w:szCs w:val="32"/>
          <w:u w:val="single"/>
        </w:rPr>
        <w:t>, advocates say.</w:t>
      </w:r>
      <w:r w:rsidRPr="005B33FA">
        <w:rPr>
          <w:sz w:val="16"/>
          <w:szCs w:val="32"/>
        </w:rPr>
        <w:t xml:space="preserve"> Critics, however, worry about inadequate safety oversight, cybersecurity threats and job reductions. What they're saying: "Everybody is looking at the same economics," Jeff Farrah, CEO of the Autonomous Vehicle Industry Association, tells Axios. "</w:t>
      </w:r>
      <w:r w:rsidRPr="005B33FA">
        <w:rPr>
          <w:szCs w:val="32"/>
          <w:u w:val="single"/>
        </w:rPr>
        <w:t>The federal government is saying we have to move 50% more freight by 2050, but there's a shortage of drivers. How do I solve this puzzle with more freight to move and less drivers to do it?"</w:t>
      </w:r>
    </w:p>
    <w:p w14:paraId="0EAAE54B" w14:textId="77777777" w:rsidR="006527D6" w:rsidRPr="005B33FA" w:rsidRDefault="006527D6" w:rsidP="006527D6">
      <w:pPr>
        <w:rPr>
          <w:sz w:val="16"/>
          <w:szCs w:val="32"/>
        </w:rPr>
      </w:pPr>
      <w:r w:rsidRPr="005B33FA">
        <w:rPr>
          <w:sz w:val="16"/>
          <w:szCs w:val="32"/>
        </w:rPr>
        <w:t>The other side: Members of the Owner-Operator Independent Drivers Association are skeptical of AV trucking companies' safety claims, especially since there are no federal regulations for AVs. "It's absurd that AVs, which are unproven and unmanned, are given more latitude on American highways than professional drivers with years of experience like me are given," Lewie Pugh, the group's executive vice president, said in an interview.</w:t>
      </w:r>
    </w:p>
    <w:p w14:paraId="4D2B3581" w14:textId="77777777" w:rsidR="006527D6" w:rsidRPr="000F1D25" w:rsidRDefault="006527D6" w:rsidP="006527D6">
      <w:pPr>
        <w:rPr>
          <w:sz w:val="16"/>
          <w:szCs w:val="32"/>
        </w:rPr>
      </w:pPr>
      <w:r w:rsidRPr="005B33FA">
        <w:rPr>
          <w:sz w:val="16"/>
          <w:szCs w:val="32"/>
        </w:rPr>
        <w:t xml:space="preserve">Where it stands: </w:t>
      </w:r>
      <w:r w:rsidRPr="005B33FA">
        <w:rPr>
          <w:szCs w:val="32"/>
          <w:u w:val="single"/>
        </w:rPr>
        <w:t xml:space="preserve">While the </w:t>
      </w:r>
      <w:r w:rsidRPr="000F1D25">
        <w:rPr>
          <w:szCs w:val="32"/>
          <w:u w:val="single"/>
        </w:rPr>
        <w:t>number of robotaxi companies has shrunk, at least 10 companies are developing driverless technology for trucks. Most expect to "pull the driver" — or go fully autonomous — on public roads later this year or sometime in 2026</w:t>
      </w:r>
      <w:r w:rsidRPr="000F1D25">
        <w:rPr>
          <w:sz w:val="16"/>
          <w:szCs w:val="32"/>
        </w:rPr>
        <w:t xml:space="preserve">. They all plan to begin in Texas, known for its vital freight corridors, favorable regulatory policies and good weather. </w:t>
      </w:r>
      <w:r w:rsidRPr="000F1D25">
        <w:rPr>
          <w:szCs w:val="32"/>
          <w:u w:val="single"/>
        </w:rPr>
        <w:t>Kodiak Robotics, which intends to go public soon, says it has already surpassed 750 hours of driving on private roads across West Texas' Permian Basin without a human driver on board.</w:t>
      </w:r>
    </w:p>
    <w:p w14:paraId="0DB065BE" w14:textId="77777777" w:rsidR="006527D6" w:rsidRPr="005B33FA" w:rsidRDefault="006527D6" w:rsidP="006527D6">
      <w:pPr>
        <w:rPr>
          <w:sz w:val="16"/>
          <w:szCs w:val="32"/>
        </w:rPr>
      </w:pPr>
      <w:r w:rsidRPr="000F1D25">
        <w:rPr>
          <w:sz w:val="16"/>
          <w:szCs w:val="32"/>
        </w:rPr>
        <w:t xml:space="preserve">How it works: </w:t>
      </w:r>
      <w:r w:rsidRPr="000F1D25">
        <w:rPr>
          <w:szCs w:val="32"/>
          <w:u w:val="single"/>
        </w:rPr>
        <w:t>Most AV companies plan to license their driverless technology to truck manufacturers.</w:t>
      </w:r>
      <w:r w:rsidRPr="000F1D25">
        <w:rPr>
          <w:sz w:val="16"/>
          <w:szCs w:val="32"/>
        </w:rPr>
        <w:t xml:space="preserve"> Those manufacturers then sell or lease the automated trucks to fleet customers. </w:t>
      </w:r>
      <w:r w:rsidRPr="000F1D25">
        <w:rPr>
          <w:szCs w:val="32"/>
          <w:u w:val="single"/>
        </w:rPr>
        <w:t>Under this "driver-as-a-service" model, those fleet customers pay for virtual drivers by the</w:t>
      </w:r>
      <w:r w:rsidRPr="005B33FA">
        <w:rPr>
          <w:szCs w:val="32"/>
          <w:u w:val="single"/>
        </w:rPr>
        <w:t xml:space="preserve"> mile, but still manage their own logistics operations. Between the lines</w:t>
      </w:r>
      <w:r w:rsidRPr="00684933">
        <w:rPr>
          <w:szCs w:val="32"/>
          <w:u w:val="single"/>
        </w:rPr>
        <w:t xml:space="preserve">: </w:t>
      </w:r>
      <w:r w:rsidRPr="00642E9F">
        <w:rPr>
          <w:szCs w:val="32"/>
          <w:highlight w:val="yellow"/>
          <w:u w:val="single"/>
        </w:rPr>
        <w:t>Trucking and logistics providers have strong financial incentives for automation</w:t>
      </w:r>
      <w:r w:rsidRPr="00642E9F">
        <w:rPr>
          <w:sz w:val="16"/>
          <w:szCs w:val="32"/>
          <w:highlight w:val="yellow"/>
        </w:rPr>
        <w:t>.</w:t>
      </w:r>
    </w:p>
    <w:p w14:paraId="433BCF43" w14:textId="77777777" w:rsidR="006527D6" w:rsidRDefault="006527D6" w:rsidP="006527D6">
      <w:pPr>
        <w:rPr>
          <w:szCs w:val="32"/>
          <w:u w:val="single"/>
        </w:rPr>
      </w:pPr>
      <w:r w:rsidRPr="005B33FA">
        <w:rPr>
          <w:szCs w:val="32"/>
          <w:u w:val="single"/>
        </w:rPr>
        <w:t xml:space="preserve">The </w:t>
      </w:r>
      <w:r w:rsidRPr="00642E9F">
        <w:rPr>
          <w:szCs w:val="32"/>
          <w:highlight w:val="yellow"/>
          <w:u w:val="single"/>
        </w:rPr>
        <w:t>industry</w:t>
      </w:r>
      <w:r w:rsidRPr="005B33FA">
        <w:rPr>
          <w:szCs w:val="32"/>
          <w:u w:val="single"/>
        </w:rPr>
        <w:t xml:space="preserve"> has </w:t>
      </w:r>
      <w:r w:rsidRPr="00642E9F">
        <w:rPr>
          <w:szCs w:val="32"/>
          <w:highlight w:val="yellow"/>
          <w:u w:val="single"/>
        </w:rPr>
        <w:t>struggled to attract enough long-haul drivers, despite big incentives, because of the grueling nature of the job</w:t>
      </w:r>
      <w:r w:rsidRPr="005B33FA">
        <w:rPr>
          <w:sz w:val="16"/>
          <w:szCs w:val="32"/>
        </w:rPr>
        <w:t xml:space="preserve">. Without driver salaries, fleet operators could reduce their operating costs per mile by as much as 42 percent, according to a McKinsey analysis, even with the added costs of the AV technology and new operations centers to monitor the trucks remotely. What to </w:t>
      </w:r>
      <w:r w:rsidRPr="000F1D25">
        <w:rPr>
          <w:sz w:val="16"/>
          <w:szCs w:val="32"/>
        </w:rPr>
        <w:t xml:space="preserve">watch: </w:t>
      </w:r>
      <w:r w:rsidRPr="000F1D25">
        <w:rPr>
          <w:szCs w:val="32"/>
          <w:u w:val="single"/>
        </w:rPr>
        <w:t>Autonomous heavy-duty trucks will account for 13 percent of trucks on U.S. roads in 2035</w:t>
      </w:r>
      <w:r w:rsidRPr="000F1D25">
        <w:rPr>
          <w:sz w:val="16"/>
          <w:szCs w:val="32"/>
        </w:rPr>
        <w:t xml:space="preserve">, according to McKinsey projections. </w:t>
      </w:r>
      <w:r w:rsidRPr="000F1D25">
        <w:rPr>
          <w:szCs w:val="32"/>
          <w:u w:val="single"/>
        </w:rPr>
        <w:t>After mastering Texas highways, AV companies will next expand to freight corridors across the Sunbelt.</w:t>
      </w:r>
    </w:p>
    <w:p w14:paraId="688B21BE" w14:textId="77777777" w:rsidR="006527D6" w:rsidRPr="00C53E4E" w:rsidRDefault="006527D6" w:rsidP="006527D6">
      <w:pPr>
        <w:spacing w:before="30" w:after="0" w:line="278" w:lineRule="atLeast"/>
        <w:outlineLvl w:val="3"/>
        <w:rPr>
          <w:rFonts w:eastAsia="Times New Roman"/>
          <w:b/>
          <w:bCs/>
          <w:color w:val="000000"/>
          <w:sz w:val="26"/>
          <w:szCs w:val="26"/>
        </w:rPr>
      </w:pPr>
      <w:r w:rsidRPr="00C53E4E">
        <w:rPr>
          <w:rFonts w:eastAsia="Times New Roman"/>
          <w:b/>
          <w:bCs/>
          <w:color w:val="000000"/>
          <w:sz w:val="26"/>
          <w:szCs w:val="26"/>
        </w:rPr>
        <w:t>Supply chain disruptions cause extinction.</w:t>
      </w:r>
    </w:p>
    <w:p w14:paraId="3C9A5F26" w14:textId="77777777" w:rsidR="006527D6" w:rsidRPr="00C53E4E" w:rsidRDefault="006527D6" w:rsidP="006527D6">
      <w:pPr>
        <w:spacing w:after="120" w:line="235" w:lineRule="atLeast"/>
        <w:rPr>
          <w:rFonts w:eastAsia="Times New Roman"/>
          <w:color w:val="000000"/>
        </w:rPr>
      </w:pPr>
      <w:r w:rsidRPr="00C53E4E">
        <w:rPr>
          <w:rFonts w:eastAsia="Times New Roman"/>
          <w:color w:val="000000"/>
        </w:rPr>
        <w:t>Bradley </w:t>
      </w:r>
      <w:r w:rsidRPr="00C53E4E">
        <w:rPr>
          <w:rFonts w:eastAsia="Times New Roman"/>
          <w:b/>
          <w:bCs/>
          <w:color w:val="000000"/>
          <w:sz w:val="26"/>
          <w:szCs w:val="26"/>
        </w:rPr>
        <w:t>Martin 21</w:t>
      </w:r>
      <w:r w:rsidRPr="00C53E4E">
        <w:rPr>
          <w:rFonts w:eastAsia="Times New Roman"/>
          <w:color w:val="000000"/>
        </w:rPr>
        <w:t>. Director of the RAND National Security Supply Chain Institute, Senior Policy Researcher at RAND. “Supply Chain Disruptions: The Risks and Consequences”. RAND. 11-15-2021. https://www.rand.org/pubs/commentary/2021/11/supply-chain-disruptions-the-risks-and-consequences.html</w:t>
      </w:r>
    </w:p>
    <w:p w14:paraId="09410894"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u w:val="single"/>
        </w:rPr>
        <w:t>By now the impacts of </w:t>
      </w:r>
      <w:r w:rsidRPr="00642E9F">
        <w:rPr>
          <w:rFonts w:eastAsia="Times New Roman"/>
          <w:color w:val="000000"/>
          <w:highlight w:val="yellow"/>
          <w:u w:val="single"/>
          <w:shd w:val="clear" w:color="auto" w:fill="00FF00"/>
        </w:rPr>
        <w:t>supply chain</w:t>
      </w:r>
      <w:r w:rsidRPr="00C53E4E">
        <w:rPr>
          <w:rFonts w:eastAsia="Times New Roman"/>
          <w:color w:val="000000"/>
          <w:u w:val="single"/>
        </w:rPr>
        <w:t> disruption are </w:t>
      </w:r>
      <w:r w:rsidRPr="00642E9F">
        <w:rPr>
          <w:rFonts w:eastAsia="Times New Roman"/>
          <w:color w:val="000000"/>
          <w:highlight w:val="yellow"/>
          <w:u w:val="single"/>
          <w:shd w:val="clear" w:color="auto" w:fill="00FF00"/>
        </w:rPr>
        <w:t>becoming</w:t>
      </w:r>
      <w:r w:rsidRPr="00C53E4E">
        <w:rPr>
          <w:rFonts w:eastAsia="Times New Roman"/>
          <w:color w:val="000000"/>
          <w:u w:val="single"/>
        </w:rPr>
        <w:t> all too </w:t>
      </w:r>
      <w:r w:rsidRPr="00642E9F">
        <w:rPr>
          <w:rFonts w:eastAsia="Times New Roman"/>
          <w:color w:val="000000"/>
          <w:highlight w:val="yellow"/>
          <w:u w:val="single"/>
          <w:shd w:val="clear" w:color="auto" w:fill="00FF00"/>
        </w:rPr>
        <w:t>familiar</w:t>
      </w:r>
      <w:r w:rsidRPr="00C53E4E">
        <w:rPr>
          <w:rFonts w:eastAsia="Times New Roman"/>
          <w:color w:val="000000"/>
          <w:u w:val="single"/>
        </w:rPr>
        <w:t>: shortages, </w:t>
      </w:r>
      <w:r w:rsidRPr="00642E9F">
        <w:rPr>
          <w:rFonts w:eastAsia="Times New Roman"/>
          <w:color w:val="000000"/>
          <w:highlight w:val="yellow"/>
          <w:u w:val="single"/>
          <w:shd w:val="clear" w:color="auto" w:fill="00FF00"/>
        </w:rPr>
        <w:t>inflation</w:t>
      </w:r>
      <w:r w:rsidRPr="00C53E4E">
        <w:rPr>
          <w:rFonts w:eastAsia="Times New Roman"/>
          <w:color w:val="000000"/>
          <w:u w:val="single"/>
        </w:rPr>
        <w:t>, factory </w:t>
      </w:r>
      <w:r w:rsidRPr="00642E9F">
        <w:rPr>
          <w:rFonts w:eastAsia="Times New Roman"/>
          <w:color w:val="000000"/>
          <w:highlight w:val="yellow"/>
          <w:u w:val="single"/>
          <w:shd w:val="clear" w:color="auto" w:fill="00FF00"/>
        </w:rPr>
        <w:t>closures</w:t>
      </w:r>
      <w:r w:rsidRPr="00C53E4E">
        <w:rPr>
          <w:rFonts w:eastAsia="Times New Roman"/>
          <w:color w:val="000000"/>
          <w:u w:val="single"/>
        </w:rPr>
        <w:t>,</w:t>
      </w:r>
      <w:r w:rsidRPr="00C53E4E">
        <w:rPr>
          <w:rFonts w:eastAsia="Times New Roman"/>
          <w:color w:val="000000"/>
          <w:sz w:val="16"/>
        </w:rPr>
        <w:t xml:space="preserve"> goods waiting at ports to be unloaded. All these impacts are serious enough, but </w:t>
      </w:r>
      <w:r w:rsidRPr="00C53E4E">
        <w:rPr>
          <w:rFonts w:eastAsia="Times New Roman"/>
          <w:color w:val="000000"/>
          <w:u w:val="single"/>
        </w:rPr>
        <w:t>another more-hidden concern lurks just beneath the surface: the impact of supply chain failure on </w:t>
      </w:r>
      <w:r w:rsidRPr="00642E9F">
        <w:rPr>
          <w:rFonts w:eastAsia="Times New Roman"/>
          <w:color w:val="000000"/>
          <w:highlight w:val="yellow"/>
          <w:u w:val="single"/>
          <w:shd w:val="clear" w:color="auto" w:fill="00FF00"/>
        </w:rPr>
        <w:t>national security</w:t>
      </w:r>
      <w:r w:rsidRPr="00C53E4E">
        <w:rPr>
          <w:rFonts w:eastAsia="Times New Roman"/>
          <w:color w:val="000000"/>
          <w:u w:val="single"/>
        </w:rPr>
        <w:t>, broadly defined as a nation's ability to protect and ensure the well-being of its population.</w:t>
      </w:r>
    </w:p>
    <w:p w14:paraId="1EF2CC17"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sz w:val="16"/>
        </w:rPr>
        <w:t>This definition of “national security” is broader than just the defense industry or military-related efforts; it also could encompass the very ability of a nation to ensure economic well-being, public health, and protection of a nation's key infrastructure. </w:t>
      </w:r>
      <w:r w:rsidRPr="00C53E4E">
        <w:rPr>
          <w:rFonts w:eastAsia="Times New Roman"/>
          <w:color w:val="000000"/>
          <w:u w:val="single"/>
        </w:rPr>
        <w:t>Supply chain </w:t>
      </w:r>
      <w:r w:rsidRPr="00642E9F">
        <w:rPr>
          <w:rFonts w:eastAsia="Times New Roman"/>
          <w:color w:val="000000"/>
          <w:highlight w:val="yellow"/>
          <w:u w:val="single"/>
          <w:shd w:val="clear" w:color="auto" w:fill="00FF00"/>
        </w:rPr>
        <w:t>disruptions cause</w:t>
      </w:r>
      <w:r w:rsidRPr="00C53E4E">
        <w:rPr>
          <w:rFonts w:eastAsia="Times New Roman"/>
          <w:color w:val="000000"/>
          <w:u w:val="single"/>
        </w:rPr>
        <w:t> general </w:t>
      </w:r>
      <w:r w:rsidRPr="00642E9F">
        <w:rPr>
          <w:rFonts w:eastAsia="Times New Roman"/>
          <w:color w:val="000000"/>
          <w:highlight w:val="yellow"/>
          <w:u w:val="single"/>
          <w:shd w:val="clear" w:color="auto" w:fill="00FF00"/>
        </w:rPr>
        <w:t>economic disruption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and</w:t>
      </w:r>
      <w:r w:rsidRPr="00C53E4E">
        <w:rPr>
          <w:rFonts w:eastAsia="Times New Roman"/>
          <w:color w:val="000000"/>
          <w:u w:val="single"/>
        </w:rPr>
        <w:t> key commodity </w:t>
      </w:r>
      <w:r w:rsidRPr="00642E9F">
        <w:rPr>
          <w:rFonts w:eastAsia="Times New Roman"/>
          <w:color w:val="000000"/>
          <w:highlight w:val="yellow"/>
          <w:u w:val="single"/>
          <w:shd w:val="clear" w:color="auto" w:fill="00FF00"/>
        </w:rPr>
        <w:t>shortages</w:t>
      </w:r>
      <w:r w:rsidRPr="00C53E4E">
        <w:rPr>
          <w:rFonts w:eastAsia="Times New Roman"/>
          <w:color w:val="000000"/>
          <w:u w:val="single"/>
        </w:rPr>
        <w:t>, which then in turn can, in fact, </w:t>
      </w:r>
      <w:r w:rsidRPr="00642E9F">
        <w:rPr>
          <w:rFonts w:eastAsia="Times New Roman"/>
          <w:color w:val="000000"/>
          <w:highlight w:val="yellow"/>
          <w:u w:val="single"/>
          <w:shd w:val="clear" w:color="auto" w:fill="00FF00"/>
        </w:rPr>
        <w:t>drive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aggressive</w:t>
      </w:r>
      <w:r w:rsidRPr="00C53E4E">
        <w:rPr>
          <w:rFonts w:eastAsia="Times New Roman"/>
          <w:color w:val="000000"/>
          <w:u w:val="single"/>
        </w:rPr>
        <w:t> national </w:t>
      </w:r>
      <w:r w:rsidRPr="00642E9F">
        <w:rPr>
          <w:rFonts w:eastAsia="Times New Roman"/>
          <w:color w:val="000000"/>
          <w:highlight w:val="yellow"/>
          <w:u w:val="single"/>
          <w:shd w:val="clear" w:color="auto" w:fill="00FF00"/>
        </w:rPr>
        <w:t>behavior and</w:t>
      </w:r>
      <w:r w:rsidRPr="00C53E4E">
        <w:rPr>
          <w:rFonts w:eastAsia="Times New Roman"/>
          <w:color w:val="000000"/>
          <w:u w:val="single"/>
        </w:rPr>
        <w:t> international </w:t>
      </w:r>
      <w:r w:rsidRPr="00642E9F">
        <w:rPr>
          <w:rFonts w:eastAsia="Times New Roman"/>
          <w:color w:val="000000"/>
          <w:highlight w:val="yellow"/>
          <w:u w:val="single"/>
          <w:shd w:val="clear" w:color="auto" w:fill="00FF00"/>
        </w:rPr>
        <w:t>instability</w:t>
      </w:r>
      <w:r w:rsidRPr="00C53E4E">
        <w:rPr>
          <w:rFonts w:eastAsia="Times New Roman"/>
          <w:color w:val="000000"/>
          <w:u w:val="single"/>
        </w:rPr>
        <w:t>. And ironically, this reactive aggressive national </w:t>
      </w:r>
      <w:r w:rsidRPr="00642E9F">
        <w:rPr>
          <w:rFonts w:eastAsia="Times New Roman"/>
          <w:color w:val="000000"/>
          <w:highlight w:val="yellow"/>
          <w:u w:val="single"/>
          <w:shd w:val="clear" w:color="auto" w:fill="00FF00"/>
        </w:rPr>
        <w:t>behavior</w:t>
      </w:r>
      <w:r w:rsidRPr="00C53E4E">
        <w:rPr>
          <w:rFonts w:eastAsia="Times New Roman"/>
          <w:color w:val="000000"/>
          <w:u w:val="single"/>
        </w:rPr>
        <w:t> can </w:t>
      </w:r>
      <w:r w:rsidRPr="00642E9F">
        <w:rPr>
          <w:rFonts w:eastAsia="Times New Roman"/>
          <w:color w:val="000000"/>
          <w:highlight w:val="yellow"/>
          <w:u w:val="single"/>
          <w:shd w:val="clear" w:color="auto" w:fill="00FF00"/>
        </w:rPr>
        <w:t>happen</w:t>
      </w:r>
      <w:r w:rsidRPr="00C53E4E">
        <w:rPr>
          <w:rFonts w:eastAsia="Times New Roman"/>
          <w:color w:val="000000"/>
          <w:u w:val="single"/>
        </w:rPr>
        <w:t> even </w:t>
      </w:r>
      <w:r w:rsidRPr="00642E9F">
        <w:rPr>
          <w:rFonts w:eastAsia="Times New Roman"/>
          <w:color w:val="000000"/>
          <w:highlight w:val="yellow"/>
          <w:u w:val="single"/>
          <w:shd w:val="clear" w:color="auto" w:fill="00FF00"/>
        </w:rPr>
        <w:t>if</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the</w:t>
      </w:r>
      <w:r w:rsidRPr="00C53E4E">
        <w:rPr>
          <w:rFonts w:eastAsia="Times New Roman"/>
          <w:color w:val="000000"/>
          <w:u w:val="single"/>
        </w:rPr>
        <w:t> health of a national </w:t>
      </w:r>
      <w:r w:rsidRPr="00642E9F">
        <w:rPr>
          <w:rFonts w:eastAsia="Times New Roman"/>
          <w:color w:val="000000"/>
          <w:highlight w:val="yellow"/>
          <w:u w:val="single"/>
          <w:shd w:val="clear" w:color="auto" w:fill="00FF00"/>
        </w:rPr>
        <w:t>economy</w:t>
      </w:r>
      <w:r w:rsidRPr="00C53E4E">
        <w:rPr>
          <w:rFonts w:eastAsia="Times New Roman"/>
          <w:color w:val="000000"/>
          <w:u w:val="single"/>
        </w:rPr>
        <w:t> itself </w:t>
      </w:r>
      <w:r w:rsidRPr="00642E9F">
        <w:rPr>
          <w:rFonts w:eastAsia="Times New Roman"/>
          <w:color w:val="000000"/>
          <w:highlight w:val="yellow"/>
          <w:u w:val="single"/>
          <w:shd w:val="clear" w:color="auto" w:fill="00FF00"/>
        </w:rPr>
        <w:t>depends</w:t>
      </w:r>
      <w:r w:rsidRPr="00C53E4E">
        <w:rPr>
          <w:rFonts w:eastAsia="Times New Roman"/>
          <w:color w:val="000000"/>
          <w:u w:val="single"/>
        </w:rPr>
        <w:t> upon continued </w:t>
      </w:r>
      <w:r w:rsidRPr="00642E9F">
        <w:rPr>
          <w:rFonts w:eastAsia="Times New Roman"/>
          <w:color w:val="000000"/>
          <w:highlight w:val="yellow"/>
          <w:u w:val="single"/>
          <w:shd w:val="clear" w:color="auto" w:fill="00FF00"/>
        </w:rPr>
        <w:t>international</w:t>
      </w:r>
      <w:r w:rsidRPr="00C53E4E">
        <w:rPr>
          <w:rFonts w:eastAsia="Times New Roman"/>
          <w:color w:val="000000"/>
          <w:u w:val="single"/>
        </w:rPr>
        <w:t> economic interdependence. Indeed, this very </w:t>
      </w:r>
      <w:r w:rsidRPr="00642E9F">
        <w:rPr>
          <w:rFonts w:eastAsia="Times New Roman"/>
          <w:color w:val="000000"/>
          <w:highlight w:val="yellow"/>
          <w:u w:val="single"/>
          <w:shd w:val="clear" w:color="auto" w:fill="00FF00"/>
        </w:rPr>
        <w:t>interdependence</w:t>
      </w:r>
      <w:r w:rsidRPr="00C53E4E">
        <w:rPr>
          <w:rFonts w:eastAsia="Times New Roman"/>
          <w:color w:val="000000"/>
          <w:u w:val="single"/>
        </w:rPr>
        <w:t> can </w:t>
      </w:r>
      <w:r w:rsidRPr="00642E9F">
        <w:rPr>
          <w:rFonts w:eastAsia="Times New Roman"/>
          <w:color w:val="000000"/>
          <w:highlight w:val="yellow"/>
          <w:u w:val="single"/>
          <w:shd w:val="clear" w:color="auto" w:fill="00FF00"/>
        </w:rPr>
        <w:t>create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vulnerabilities</w:t>
      </w:r>
      <w:r w:rsidRPr="00C53E4E">
        <w:rPr>
          <w:rFonts w:eastAsia="Times New Roman"/>
          <w:color w:val="000000"/>
          <w:sz w:val="16"/>
        </w:rPr>
        <w:t>. So a systematic effort, cutting across agencies and public and private sectors, could be one way to ensure these vulnerabilities are understood and mitigated.</w:t>
      </w:r>
    </w:p>
    <w:p w14:paraId="638C5C47"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sz w:val="16"/>
        </w:rPr>
        <w:t>Supply Chain Disruption and Conflict</w:t>
      </w:r>
    </w:p>
    <w:p w14:paraId="1ABD0C67"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u w:val="single"/>
        </w:rPr>
        <w:t>Dispersed supply chains</w:t>
      </w:r>
      <w:r w:rsidRPr="00C53E4E">
        <w:rPr>
          <w:rFonts w:eastAsia="Times New Roman"/>
          <w:color w:val="000000"/>
          <w:sz w:val="16"/>
        </w:rPr>
        <w:t xml:space="preserve"> develop because actors find it's economically advantageous to seek the least-expensive and most-productive sources of supply. These dispersed chains develop for good reasons, but </w:t>
      </w:r>
      <w:r w:rsidRPr="00C53E4E">
        <w:rPr>
          <w:rFonts w:eastAsia="Times New Roman"/>
          <w:color w:val="000000"/>
          <w:u w:val="single"/>
        </w:rPr>
        <w:t>they create complicated interdependencies whose risks and vulnerabilities are sometimes not even understood, let alone mitigated.</w:t>
      </w:r>
    </w:p>
    <w:p w14:paraId="61918184"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sz w:val="16"/>
        </w:rPr>
        <w:t xml:space="preserve">While the reasons for creating these chains lie largely with private interest, </w:t>
      </w:r>
      <w:r w:rsidRPr="00C53E4E">
        <w:rPr>
          <w:rFonts w:eastAsia="Times New Roman"/>
          <w:color w:val="000000"/>
          <w:u w:val="single"/>
        </w:rPr>
        <w:t>the effects of disruption</w:t>
      </w:r>
      <w:r w:rsidRPr="00C53E4E">
        <w:rPr>
          <w:rFonts w:eastAsia="Times New Roman"/>
          <w:color w:val="000000"/>
          <w:sz w:val="16"/>
        </w:rPr>
        <w:t>—which can come from sources ranging from malign human action to natural disaster—</w:t>
      </w:r>
      <w:r w:rsidRPr="00C53E4E">
        <w:rPr>
          <w:rFonts w:eastAsia="Times New Roman"/>
          <w:color w:val="000000"/>
          <w:u w:val="single"/>
        </w:rPr>
        <w:t>are rarely localized. When shortages occur in one industry, the disruptions in one area nearly always spill into adjacent companies and sectors. Whole economies feel the impact, not isolated actors.</w:t>
      </w:r>
    </w:p>
    <w:p w14:paraId="26228457"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u w:val="single"/>
        </w:rPr>
        <w:t>The impact on vulnerable populations may be particularly dire</w:t>
      </w:r>
      <w:r w:rsidRPr="00C53E4E">
        <w:rPr>
          <w:rFonts w:eastAsia="Times New Roman"/>
          <w:color w:val="000000"/>
          <w:sz w:val="16"/>
        </w:rPr>
        <w:t>. Supply chain disruptions do not just create higher prices and shortages among high-end consumer products, such as cars. They also affect more-basic commodities such as generic drugs or energy, increasing the cost of living and the provision of basic needs.</w:t>
      </w:r>
    </w:p>
    <w:p w14:paraId="153BB9DA"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u w:val="single"/>
        </w:rPr>
        <w:t>This kind of </w:t>
      </w:r>
      <w:r w:rsidRPr="00642E9F">
        <w:rPr>
          <w:rFonts w:eastAsia="Times New Roman"/>
          <w:color w:val="000000"/>
          <w:highlight w:val="yellow"/>
          <w:u w:val="single"/>
          <w:shd w:val="clear" w:color="auto" w:fill="00FF00"/>
        </w:rPr>
        <w:t>disruption</w:t>
      </w:r>
      <w:r w:rsidRPr="00C53E4E">
        <w:rPr>
          <w:rFonts w:eastAsia="Times New Roman"/>
          <w:color w:val="000000"/>
          <w:u w:val="single"/>
        </w:rPr>
        <w:t> can </w:t>
      </w:r>
      <w:r w:rsidRPr="00642E9F">
        <w:rPr>
          <w:rFonts w:eastAsia="Times New Roman"/>
          <w:color w:val="000000"/>
          <w:highlight w:val="yellow"/>
          <w:u w:val="single"/>
          <w:shd w:val="clear" w:color="auto" w:fill="00FF00"/>
        </w:rPr>
        <w:t>create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instability</w:t>
      </w:r>
      <w:r w:rsidRPr="00C53E4E">
        <w:rPr>
          <w:rFonts w:eastAsia="Times New Roman"/>
          <w:color w:val="000000"/>
          <w:u w:val="single"/>
        </w:rPr>
        <w:t> more generally, </w:t>
      </w:r>
      <w:r w:rsidRPr="00642E9F">
        <w:rPr>
          <w:rFonts w:eastAsia="Times New Roman"/>
          <w:color w:val="000000"/>
          <w:highlight w:val="yellow"/>
          <w:u w:val="single"/>
          <w:shd w:val="clear" w:color="auto" w:fill="00FF00"/>
        </w:rPr>
        <w:t>promoting</w:t>
      </w:r>
      <w:r w:rsidRPr="00C53E4E">
        <w:rPr>
          <w:rFonts w:eastAsia="Times New Roman"/>
          <w:color w:val="000000"/>
          <w:u w:val="single"/>
        </w:rPr>
        <w:t> conditions for </w:t>
      </w:r>
      <w:r w:rsidRPr="00642E9F">
        <w:rPr>
          <w:rFonts w:eastAsia="Times New Roman"/>
          <w:color w:val="000000"/>
          <w:highlight w:val="yellow"/>
          <w:u w:val="single"/>
          <w:shd w:val="clear" w:color="auto" w:fill="00FF00"/>
        </w:rPr>
        <w:t>conflict</w:t>
      </w:r>
      <w:r w:rsidRPr="00C53E4E">
        <w:rPr>
          <w:rFonts w:eastAsia="Times New Roman"/>
          <w:color w:val="000000"/>
          <w:u w:val="single"/>
        </w:rPr>
        <w:t> between and within nations.</w:t>
      </w:r>
      <w:r w:rsidRPr="00C53E4E">
        <w:rPr>
          <w:rFonts w:eastAsia="Times New Roman"/>
          <w:color w:val="000000"/>
          <w:sz w:val="16"/>
        </w:rPr>
        <w:t xml:space="preserve">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2F55952C"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sz w:val="16"/>
        </w:rPr>
        <w:t>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w:t>
      </w:r>
      <w:r w:rsidRPr="00C53E4E">
        <w:rPr>
          <w:rFonts w:eastAsia="Times New Roman"/>
          <w:color w:val="000000"/>
          <w:u w:val="single"/>
        </w:rPr>
        <w:t>In all these cases, the </w:t>
      </w:r>
      <w:r w:rsidRPr="00642E9F">
        <w:rPr>
          <w:rFonts w:eastAsia="Times New Roman"/>
          <w:color w:val="000000"/>
          <w:highlight w:val="yellow"/>
          <w:u w:val="single"/>
          <w:shd w:val="clear" w:color="auto" w:fill="00FF00"/>
        </w:rPr>
        <w:t>actors are facing</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shortages</w:t>
      </w:r>
      <w:r w:rsidRPr="00C53E4E">
        <w:rPr>
          <w:rFonts w:eastAsia="Times New Roman"/>
          <w:color w:val="000000"/>
          <w:u w:val="single"/>
        </w:rPr>
        <w:t>, occasioned by interdependence, and </w:t>
      </w:r>
      <w:r w:rsidRPr="00642E9F">
        <w:rPr>
          <w:rFonts w:eastAsia="Times New Roman"/>
          <w:color w:val="000000"/>
          <w:highlight w:val="yellow"/>
          <w:u w:val="single"/>
          <w:shd w:val="clear" w:color="auto" w:fill="00FF00"/>
        </w:rPr>
        <w:t>seeking security</w:t>
      </w:r>
      <w:r w:rsidRPr="00C53E4E">
        <w:rPr>
          <w:rFonts w:eastAsia="Times New Roman"/>
          <w:color w:val="000000"/>
          <w:u w:val="single"/>
        </w:rPr>
        <w:t> for themselves in ways that actually promote wider international systemic instability.</w:t>
      </w:r>
    </w:p>
    <w:p w14:paraId="01487C93"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sz w:val="16"/>
        </w:rPr>
        <w:t>Escalation of Conflict</w:t>
      </w:r>
    </w:p>
    <w:p w14:paraId="54DFC0BC"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sz w:val="16"/>
        </w:rPr>
        <w:t>In some cases, </w:t>
      </w:r>
      <w:r w:rsidRPr="00C53E4E">
        <w:rPr>
          <w:rFonts w:eastAsia="Times New Roman"/>
          <w:color w:val="000000"/>
          <w:u w:val="single"/>
        </w:rPr>
        <w:t>supply chain </w:t>
      </w:r>
      <w:r w:rsidRPr="00642E9F">
        <w:rPr>
          <w:rFonts w:eastAsia="Times New Roman"/>
          <w:color w:val="000000"/>
          <w:highlight w:val="yellow"/>
          <w:u w:val="single"/>
          <w:shd w:val="clear" w:color="auto" w:fill="00FF00"/>
        </w:rPr>
        <w:t>disruptions</w:t>
      </w:r>
      <w:r w:rsidRPr="00C53E4E">
        <w:rPr>
          <w:rFonts w:eastAsia="Times New Roman"/>
          <w:color w:val="000000"/>
          <w:u w:val="single"/>
        </w:rPr>
        <w:t> can have an even more-direct impact than general disruption, causing shortages of commodities the nation must have to ensure national security. This kind of disruption can go beyond matters of justice, equity, and general prosperity to </w:t>
      </w:r>
      <w:r w:rsidRPr="00642E9F">
        <w:rPr>
          <w:rFonts w:eastAsia="Times New Roman"/>
          <w:color w:val="000000"/>
          <w:highlight w:val="yellow"/>
          <w:u w:val="single"/>
          <w:shd w:val="clear" w:color="auto" w:fill="00FF00"/>
        </w:rPr>
        <w:t>threaten</w:t>
      </w:r>
      <w:r w:rsidRPr="00C53E4E">
        <w:rPr>
          <w:rFonts w:eastAsia="Times New Roman"/>
          <w:color w:val="000000"/>
          <w:u w:val="single"/>
        </w:rPr>
        <w:t>ing a nation's very </w:t>
      </w:r>
      <w:r w:rsidRPr="00642E9F">
        <w:rPr>
          <w:rFonts w:eastAsia="Times New Roman"/>
          <w:color w:val="000000"/>
          <w:highlight w:val="yellow"/>
          <w:u w:val="single"/>
          <w:shd w:val="clear" w:color="auto" w:fill="00FF00"/>
        </w:rPr>
        <w:t>ability to</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defend itself</w:t>
      </w:r>
      <w:r w:rsidRPr="00C53E4E">
        <w:rPr>
          <w:rFonts w:eastAsia="Times New Roman"/>
          <w:color w:val="000000"/>
          <w:sz w:val="16"/>
        </w:rPr>
        <w:t xml:space="preserve"> and look after its citizens. Some examples are pharmaceuticals and personal protective equipment, energy, food, raw materials used in manufacturing, and semiconductors used in multiple different systems including military applications. </w:t>
      </w:r>
      <w:r w:rsidRPr="00C53E4E">
        <w:rPr>
          <w:rFonts w:eastAsia="Times New Roman"/>
          <w:color w:val="000000"/>
          <w:u w:val="single"/>
        </w:rPr>
        <w:t>Such shortages can make the need for a national government to act more dire and immediate and thus raise the risk of conflict. In some cases, particular types of raw materials only exist in certain places, so shifting to more-secure sources isn't even possible.</w:t>
      </w:r>
    </w:p>
    <w:p w14:paraId="26F1C205"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23ACF0F7"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3CA50195"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sz w:val="16"/>
        </w:rPr>
        <w:t xml:space="preserve">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w:t>
      </w:r>
      <w:r w:rsidRPr="00C53E4E">
        <w:rPr>
          <w:rFonts w:eastAsia="Times New Roman"/>
          <w:color w:val="000000"/>
          <w:u w:val="single"/>
        </w:rPr>
        <w:t>However, that </w:t>
      </w:r>
      <w:r w:rsidRPr="00642E9F">
        <w:rPr>
          <w:rFonts w:eastAsia="Times New Roman"/>
          <w:color w:val="000000"/>
          <w:highlight w:val="yellow"/>
          <w:u w:val="single"/>
          <w:shd w:val="clear" w:color="auto" w:fill="00FF00"/>
        </w:rPr>
        <w:t>action</w:t>
      </w:r>
      <w:r w:rsidRPr="00C53E4E">
        <w:rPr>
          <w:rFonts w:eastAsia="Times New Roman"/>
          <w:color w:val="000000"/>
          <w:u w:val="single"/>
        </w:rPr>
        <w:t> against another nation certainly could have the unintended effect of </w:t>
      </w:r>
      <w:r w:rsidRPr="00642E9F">
        <w:rPr>
          <w:rFonts w:eastAsia="Times New Roman"/>
          <w:color w:val="000000"/>
          <w:highlight w:val="yellow"/>
          <w:u w:val="single"/>
          <w:shd w:val="clear" w:color="auto" w:fill="00FF00"/>
        </w:rPr>
        <w:t>caus</w:t>
      </w:r>
      <w:r w:rsidRPr="00C53E4E">
        <w:rPr>
          <w:rFonts w:eastAsia="Times New Roman"/>
          <w:color w:val="000000"/>
          <w:u w:val="single"/>
        </w:rPr>
        <w:t>ing supply </w:t>
      </w:r>
      <w:r w:rsidRPr="00642E9F">
        <w:rPr>
          <w:rFonts w:eastAsia="Times New Roman"/>
          <w:color w:val="000000"/>
          <w:highlight w:val="yellow"/>
          <w:u w:val="single"/>
          <w:shd w:val="clear" w:color="auto" w:fill="00FF00"/>
        </w:rPr>
        <w:t>chains to fail</w:t>
      </w:r>
      <w:r w:rsidRPr="00C53E4E">
        <w:rPr>
          <w:rFonts w:eastAsia="Times New Roman"/>
          <w:color w:val="000000"/>
          <w:u w:val="single"/>
        </w:rPr>
        <w:t> in a more general manner. Aggressiveness, while understandable and probably predictable, might therefore also be extremely dangerous and unproductive.</w:t>
      </w:r>
    </w:p>
    <w:p w14:paraId="213A8068" w14:textId="77777777" w:rsidR="006527D6" w:rsidRPr="00C53E4E" w:rsidRDefault="006527D6" w:rsidP="006527D6">
      <w:pPr>
        <w:spacing w:line="235" w:lineRule="atLeast"/>
        <w:rPr>
          <w:rFonts w:eastAsia="Times New Roman"/>
          <w:color w:val="000000"/>
          <w:sz w:val="16"/>
        </w:rPr>
      </w:pPr>
      <w:r w:rsidRPr="00C53E4E">
        <w:rPr>
          <w:rFonts w:eastAsia="Times New Roman"/>
          <w:color w:val="000000"/>
          <w:sz w:val="16"/>
        </w:rPr>
        <w:t>Conflict and Instability</w:t>
      </w:r>
    </w:p>
    <w:p w14:paraId="5C5CD000" w14:textId="77777777" w:rsidR="006527D6" w:rsidRPr="001003FC" w:rsidRDefault="006527D6" w:rsidP="006527D6">
      <w:pPr>
        <w:rPr>
          <w:u w:val="single"/>
        </w:rPr>
      </w:pPr>
      <w:r w:rsidRPr="00642E9F">
        <w:rPr>
          <w:rFonts w:eastAsia="Times New Roman"/>
          <w:color w:val="000000"/>
          <w:highlight w:val="yellow"/>
          <w:u w:val="single"/>
          <w:shd w:val="clear" w:color="auto" w:fill="00FF00"/>
        </w:rPr>
        <w:t>Nations have gone to war</w:t>
      </w:r>
      <w:r w:rsidRPr="00C53E4E">
        <w:rPr>
          <w:rFonts w:eastAsia="Times New Roman"/>
          <w:color w:val="000000"/>
          <w:u w:val="single"/>
        </w:rPr>
        <w:t> in the past </w:t>
      </w:r>
      <w:r w:rsidRPr="00642E9F">
        <w:rPr>
          <w:rFonts w:eastAsia="Times New Roman"/>
          <w:color w:val="000000"/>
          <w:highlight w:val="yellow"/>
          <w:u w:val="single"/>
          <w:shd w:val="clear" w:color="auto" w:fill="00FF00"/>
        </w:rPr>
        <w:t>over</w:t>
      </w:r>
      <w:r w:rsidRPr="00C53E4E">
        <w:rPr>
          <w:rFonts w:eastAsia="Times New Roman"/>
          <w:color w:val="000000"/>
          <w:u w:val="single"/>
        </w:rPr>
        <w:t> natural resource </w:t>
      </w:r>
      <w:r w:rsidRPr="00642E9F">
        <w:rPr>
          <w:rFonts w:eastAsia="Times New Roman"/>
          <w:color w:val="000000"/>
          <w:highlight w:val="yellow"/>
          <w:u w:val="single"/>
          <w:shd w:val="clear" w:color="auto" w:fill="00FF00"/>
        </w:rPr>
        <w:t>shortages</w:t>
      </w:r>
      <w:r w:rsidRPr="00C53E4E">
        <w:rPr>
          <w:rFonts w:eastAsia="Times New Roman"/>
          <w:color w:val="000000"/>
          <w:u w:val="single"/>
        </w:rPr>
        <w:t> or in an effort </w:t>
      </w:r>
      <w:r w:rsidRPr="00642E9F">
        <w:rPr>
          <w:rFonts w:eastAsia="Times New Roman"/>
          <w:color w:val="000000"/>
          <w:highlight w:val="yellow"/>
          <w:u w:val="single"/>
          <w:shd w:val="clear" w:color="auto" w:fill="00FF00"/>
        </w:rPr>
        <w:t>to</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secure</w:t>
      </w:r>
      <w:r w:rsidRPr="00C53E4E">
        <w:rPr>
          <w:rFonts w:eastAsia="Times New Roman"/>
          <w:color w:val="000000"/>
          <w:u w:val="single"/>
        </w:rPr>
        <w:t> key </w:t>
      </w:r>
      <w:r w:rsidRPr="00642E9F">
        <w:rPr>
          <w:rFonts w:eastAsia="Times New Roman"/>
          <w:color w:val="000000"/>
          <w:highlight w:val="yellow"/>
          <w:u w:val="single"/>
          <w:shd w:val="clear" w:color="auto" w:fill="00FF00"/>
        </w:rPr>
        <w:t>markets and labor pools</w:t>
      </w:r>
      <w:r w:rsidRPr="00C53E4E">
        <w:rPr>
          <w:rFonts w:eastAsia="Times New Roman"/>
          <w:color w:val="000000"/>
          <w:u w:val="single"/>
        </w:rPr>
        <w:t>. The need to secure resources and markets was an explicit premise in German and Japanese actions leading to World War II.</w:t>
      </w:r>
      <w:r w:rsidRPr="00C53E4E">
        <w:rPr>
          <w:rFonts w:eastAsia="Times New Roman"/>
          <w:color w:val="000000"/>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w:t>
      </w:r>
      <w:r w:rsidRPr="00C53E4E">
        <w:rPr>
          <w:rFonts w:eastAsia="Times New Roman"/>
          <w:color w:val="000000"/>
          <w:u w:val="single"/>
        </w:rPr>
        <w:t>Interdependence does create incentives to cooperate to avoid disruption, but may offer few alternatives for some desperate nations if some part of the interdependent chain is broken</w:t>
      </w:r>
    </w:p>
    <w:p w14:paraId="6FA46F02" w14:textId="77777777" w:rsidR="006527D6" w:rsidRPr="009A1095" w:rsidRDefault="006527D6" w:rsidP="006527D6">
      <w:pPr>
        <w:spacing w:before="30" w:after="0" w:line="278" w:lineRule="atLeast"/>
        <w:outlineLvl w:val="3"/>
        <w:rPr>
          <w:rFonts w:eastAsia="Times New Roman"/>
          <w:b/>
          <w:bCs/>
          <w:color w:val="000000"/>
          <w:sz w:val="26"/>
          <w:szCs w:val="26"/>
        </w:rPr>
      </w:pPr>
      <w:r>
        <w:t xml:space="preserve"> </w:t>
      </w:r>
      <w:r w:rsidRPr="009A1095">
        <w:rPr>
          <w:rFonts w:eastAsia="Times New Roman"/>
          <w:b/>
          <w:bCs/>
          <w:color w:val="000000"/>
          <w:sz w:val="26"/>
          <w:szCs w:val="26"/>
        </w:rPr>
        <w:t>Supply chain disruptions collapse civilization and independently terminally disrupts the global semiconductor market</w:t>
      </w:r>
      <w:r>
        <w:rPr>
          <w:rFonts w:eastAsia="Times New Roman"/>
          <w:b/>
          <w:bCs/>
          <w:color w:val="000000"/>
          <w:sz w:val="26"/>
          <w:szCs w:val="26"/>
        </w:rPr>
        <w:t xml:space="preserve"> – turns and outweighs the entirety of the AFF.</w:t>
      </w:r>
    </w:p>
    <w:p w14:paraId="124385DB" w14:textId="77777777" w:rsidR="006527D6" w:rsidRPr="009A1095" w:rsidRDefault="006527D6" w:rsidP="006527D6">
      <w:pPr>
        <w:spacing w:after="120" w:line="235" w:lineRule="atLeast"/>
        <w:rPr>
          <w:rFonts w:eastAsia="Times New Roman"/>
          <w:color w:val="000000"/>
        </w:rPr>
      </w:pPr>
      <w:r w:rsidRPr="009A1095">
        <w:rPr>
          <w:rFonts w:eastAsia="Times New Roman"/>
          <w:b/>
          <w:bCs/>
          <w:color w:val="000000"/>
          <w:sz w:val="26"/>
          <w:szCs w:val="26"/>
        </w:rPr>
        <w:t>Martin</w:t>
      </w:r>
      <w:r w:rsidRPr="009A1095">
        <w:rPr>
          <w:rFonts w:eastAsia="Times New Roman"/>
          <w:color w:val="000000"/>
        </w:rPr>
        <w:t> </w:t>
      </w:r>
      <w:r w:rsidRPr="009A1095">
        <w:rPr>
          <w:rFonts w:eastAsia="Times New Roman"/>
          <w:b/>
          <w:bCs/>
          <w:color w:val="000000"/>
          <w:sz w:val="26"/>
          <w:szCs w:val="26"/>
        </w:rPr>
        <w:t>23</w:t>
      </w:r>
      <w:r w:rsidRPr="009A1095">
        <w:rPr>
          <w:rFonts w:eastAsia="Times New Roman"/>
          <w:color w:val="000000"/>
        </w:rPr>
        <w:t> </w:t>
      </w:r>
      <w:r w:rsidRPr="009A1095">
        <w:rPr>
          <w:rFonts w:eastAsia="Times New Roman"/>
          <w:b/>
          <w:bCs/>
          <w:color w:val="000000"/>
          <w:sz w:val="26"/>
          <w:szCs w:val="26"/>
        </w:rPr>
        <w:t>(</w:t>
      </w:r>
      <w:r w:rsidRPr="009A1095">
        <w:rPr>
          <w:rFonts w:eastAsia="Times New Roman"/>
          <w:color w:val="000000"/>
        </w:rPr>
        <w:t>, B. (2023) The national security implications of the semiconductor supply chain. https://www.thescxchange.com/articles/8740-the-national-security-implications-of-the-semiconductor-supply-chain (Accessed: January 26, 2025). Bradley Martin is the director at the RAND Corporation's National Security Supply Chain Institute and a senior policy researcher at the RAND Corporation, where he has worked since November 2012. His work has emphasized issues of vulnerability resulting from economic interdependence, strategic readiness impacts from logistics and infrastructure shortfalls, and the overlap between geopolitics and supply chain exposure. Prior to joining the Navy, he achieved a doctorate in political science from the University of Michigan, while working as a research assistant for the Correlates of War Project.)-rahulpenu</w:t>
      </w:r>
    </w:p>
    <w:p w14:paraId="4372EC37" w14:textId="77777777" w:rsidR="006527D6" w:rsidRPr="009A1095" w:rsidRDefault="006527D6" w:rsidP="006527D6">
      <w:pPr>
        <w:spacing w:line="235" w:lineRule="atLeast"/>
        <w:rPr>
          <w:rFonts w:eastAsia="Times New Roman"/>
          <w:color w:val="000000"/>
          <w:sz w:val="16"/>
        </w:rPr>
      </w:pPr>
      <w:r w:rsidRPr="00642E9F">
        <w:rPr>
          <w:rFonts w:eastAsia="Times New Roman"/>
          <w:color w:val="000000"/>
          <w:highlight w:val="yellow"/>
          <w:u w:val="single"/>
          <w:shd w:val="clear" w:color="auto" w:fill="00FF00"/>
        </w:rPr>
        <w:t>Effective</w:t>
      </w:r>
      <w:r w:rsidRPr="009A1095">
        <w:rPr>
          <w:rFonts w:eastAsia="Times New Roman"/>
          <w:color w:val="000000"/>
          <w:u w:val="single"/>
        </w:rPr>
        <w:t> and </w:t>
      </w:r>
      <w:r w:rsidRPr="00642E9F">
        <w:rPr>
          <w:rFonts w:eastAsia="Times New Roman"/>
          <w:color w:val="000000"/>
          <w:highlight w:val="yellow"/>
          <w:u w:val="single"/>
          <w:shd w:val="clear" w:color="auto" w:fill="00FF00"/>
        </w:rPr>
        <w:t>efficient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supply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chains</w:t>
      </w:r>
      <w:r w:rsidRPr="009A1095">
        <w:rPr>
          <w:rFonts w:eastAsia="Times New Roman"/>
          <w:color w:val="000000"/>
          <w:u w:val="single"/>
        </w:rPr>
        <w:t> are </w:t>
      </w:r>
      <w:r w:rsidRPr="00642E9F">
        <w:rPr>
          <w:rFonts w:eastAsia="Times New Roman"/>
          <w:color w:val="000000"/>
          <w:highlight w:val="yellow"/>
          <w:u w:val="single"/>
          <w:shd w:val="clear" w:color="auto" w:fill="00FF00"/>
        </w:rPr>
        <w:t>essential</w:t>
      </w:r>
      <w:r w:rsidRPr="009A1095">
        <w:rPr>
          <w:rFonts w:eastAsia="Times New Roman"/>
          <w:color w:val="000000"/>
          <w:u w:val="single"/>
        </w:rPr>
        <w:t> not just </w:t>
      </w:r>
      <w:r w:rsidRPr="00642E9F">
        <w:rPr>
          <w:rFonts w:eastAsia="Times New Roman"/>
          <w:color w:val="000000"/>
          <w:highlight w:val="yellow"/>
          <w:u w:val="single"/>
          <w:shd w:val="clear" w:color="auto" w:fill="00FF00"/>
        </w:rPr>
        <w:t>for</w:t>
      </w:r>
      <w:r w:rsidRPr="009A1095">
        <w:rPr>
          <w:rFonts w:eastAsia="Times New Roman"/>
          <w:color w:val="000000"/>
          <w:u w:val="single"/>
        </w:rPr>
        <w:t> the economic health of private companies but for </w:t>
      </w:r>
      <w:r w:rsidRPr="00642E9F">
        <w:rPr>
          <w:rFonts w:eastAsia="Times New Roman"/>
          <w:color w:val="000000"/>
          <w:highlight w:val="yellow"/>
          <w:u w:val="single"/>
          <w:shd w:val="clear" w:color="auto" w:fill="00FF00"/>
        </w:rPr>
        <w:t>the well-being of society</w:t>
      </w:r>
      <w:r w:rsidRPr="009A1095">
        <w:rPr>
          <w:rFonts w:eastAsia="Times New Roman"/>
          <w:color w:val="000000"/>
          <w:u w:val="single"/>
        </w:rPr>
        <w:t>.</w:t>
      </w:r>
      <w:r w:rsidRPr="009A1095">
        <w:rPr>
          <w:rFonts w:eastAsia="Times New Roman"/>
          <w:color w:val="000000"/>
          <w:sz w:val="16"/>
        </w:rPr>
        <w:t xml:space="preserve"> As a result, supply chains need to be thought of as a national security concern—especially for essential products and commodities like semiconductors.</w:t>
      </w:r>
    </w:p>
    <w:p w14:paraId="2ADCC2AA"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“National security” broadly describes what a nation does to protect its essential interests. This is often viewed in solely military terms, but the reality is that many things besides the military balance affect national security.</w:t>
      </w:r>
    </w:p>
    <w:p w14:paraId="7224AE93"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Viewed from that perspective on national security, we can see that </w:t>
      </w:r>
      <w:r w:rsidRPr="009A1095">
        <w:rPr>
          <w:rFonts w:eastAsia="Times New Roman"/>
          <w:color w:val="000000"/>
          <w:u w:val="single"/>
        </w:rPr>
        <w:t>supply chains are an </w:t>
      </w:r>
      <w:r w:rsidRPr="00642E9F">
        <w:rPr>
          <w:rFonts w:eastAsia="Times New Roman"/>
          <w:color w:val="000000"/>
          <w:highlight w:val="yellow"/>
          <w:u w:val="single"/>
          <w:shd w:val="clear" w:color="auto" w:fill="00FF00"/>
        </w:rPr>
        <w:t>integral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part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of national security</w:t>
      </w:r>
      <w:r w:rsidRPr="009A1095">
        <w:rPr>
          <w:rFonts w:eastAsia="Times New Roman"/>
          <w:color w:val="000000"/>
          <w:u w:val="single"/>
        </w:rPr>
        <w:t>, and not just with reference to items specific to the defense industrial base. Aspects of </w:t>
      </w:r>
      <w:r w:rsidRPr="00642E9F">
        <w:rPr>
          <w:rFonts w:eastAsia="Times New Roman"/>
          <w:color w:val="000000"/>
          <w:highlight w:val="yellow"/>
          <w:u w:val="single"/>
          <w:shd w:val="clear" w:color="auto" w:fill="00FF00"/>
        </w:rPr>
        <w:t>infrastructure</w:t>
      </w:r>
      <w:r w:rsidRPr="009A1095">
        <w:rPr>
          <w:rFonts w:eastAsia="Times New Roman"/>
          <w:color w:val="000000"/>
          <w:u w:val="single"/>
        </w:rPr>
        <w:t> and </w:t>
      </w:r>
      <w:r w:rsidRPr="00642E9F">
        <w:rPr>
          <w:rFonts w:eastAsia="Times New Roman"/>
          <w:color w:val="000000"/>
          <w:highlight w:val="yellow"/>
          <w:u w:val="single"/>
          <w:shd w:val="clear" w:color="auto" w:fill="00FF00"/>
        </w:rPr>
        <w:t>services</w:t>
      </w:r>
      <w:r w:rsidRPr="009A1095">
        <w:rPr>
          <w:rFonts w:eastAsia="Times New Roman"/>
          <w:color w:val="000000"/>
          <w:u w:val="single"/>
        </w:rPr>
        <w:t> are so </w:t>
      </w:r>
      <w:r w:rsidRPr="00642E9F">
        <w:rPr>
          <w:rFonts w:eastAsia="Times New Roman"/>
          <w:color w:val="000000"/>
          <w:highlight w:val="yellow"/>
          <w:u w:val="single"/>
          <w:shd w:val="clear" w:color="auto" w:fill="00FF00"/>
        </w:rPr>
        <w:t>fundamental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to</w:t>
      </w:r>
      <w:r w:rsidRPr="009A1095">
        <w:rPr>
          <w:rFonts w:eastAsia="Times New Roman"/>
          <w:color w:val="000000"/>
          <w:u w:val="single"/>
        </w:rPr>
        <w:t> the </w:t>
      </w:r>
      <w:r w:rsidRPr="00642E9F">
        <w:rPr>
          <w:rFonts w:eastAsia="Times New Roman"/>
          <w:color w:val="000000"/>
          <w:highlight w:val="yellow"/>
          <w:u w:val="single"/>
          <w:shd w:val="clear" w:color="auto" w:fill="00FF00"/>
        </w:rPr>
        <w:t>functioning of society</w:t>
      </w:r>
      <w:r w:rsidRPr="009A1095">
        <w:rPr>
          <w:rFonts w:eastAsia="Times New Roman"/>
          <w:color w:val="000000"/>
          <w:u w:val="single"/>
        </w:rPr>
        <w:t> that they, too, should be considered national security issues. </w:t>
      </w:r>
      <w:r w:rsidRPr="00642E9F">
        <w:rPr>
          <w:rFonts w:eastAsia="Times New Roman"/>
          <w:color w:val="000000"/>
          <w:highlight w:val="yellow"/>
          <w:u w:val="single"/>
          <w:shd w:val="clear" w:color="auto" w:fill="00FF00"/>
        </w:rPr>
        <w:t>Secure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food</w:t>
      </w:r>
      <w:r w:rsidRPr="009A1095">
        <w:rPr>
          <w:rFonts w:eastAsia="Times New Roman"/>
          <w:color w:val="000000"/>
          <w:u w:val="single"/>
        </w:rPr>
        <w:t> and </w:t>
      </w:r>
      <w:r w:rsidRPr="00642E9F">
        <w:rPr>
          <w:rFonts w:eastAsia="Times New Roman"/>
          <w:color w:val="000000"/>
          <w:highlight w:val="yellow"/>
          <w:u w:val="single"/>
          <w:shd w:val="clear" w:color="auto" w:fill="00FF00"/>
        </w:rPr>
        <w:t>energy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supplies</w:t>
      </w:r>
      <w:r w:rsidRPr="009A1095">
        <w:rPr>
          <w:rFonts w:eastAsia="Times New Roman"/>
          <w:color w:val="000000"/>
          <w:u w:val="single"/>
        </w:rPr>
        <w:t>, for example. Or public safety. Or </w:t>
      </w:r>
      <w:r w:rsidRPr="00642E9F">
        <w:rPr>
          <w:rFonts w:eastAsia="Times New Roman"/>
          <w:color w:val="000000"/>
          <w:highlight w:val="yellow"/>
          <w:u w:val="single"/>
          <w:shd w:val="clear" w:color="auto" w:fill="00FF00"/>
        </w:rPr>
        <w:t>protection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against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environmental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threats</w:t>
      </w:r>
      <w:r w:rsidRPr="009A1095">
        <w:rPr>
          <w:rFonts w:eastAsia="Times New Roman"/>
          <w:color w:val="000000"/>
          <w:u w:val="single"/>
        </w:rPr>
        <w:t>. In some cases, </w:t>
      </w:r>
      <w:r w:rsidRPr="00642E9F">
        <w:rPr>
          <w:rFonts w:eastAsia="Times New Roman"/>
          <w:color w:val="000000"/>
          <w:highlight w:val="yellow"/>
          <w:u w:val="single"/>
          <w:shd w:val="clear" w:color="auto" w:fill="00FF00"/>
        </w:rPr>
        <w:t>shortages</w:t>
      </w:r>
      <w:r w:rsidRPr="009A1095">
        <w:rPr>
          <w:rFonts w:eastAsia="Times New Roman"/>
          <w:color w:val="000000"/>
          <w:u w:val="single"/>
        </w:rPr>
        <w:t> resulting </w:t>
      </w:r>
      <w:r w:rsidRPr="00642E9F">
        <w:rPr>
          <w:rFonts w:eastAsia="Times New Roman"/>
          <w:color w:val="000000"/>
          <w:highlight w:val="yellow"/>
          <w:u w:val="single"/>
          <w:shd w:val="clear" w:color="auto" w:fill="00FF00"/>
        </w:rPr>
        <w:t>from</w:t>
      </w:r>
      <w:r w:rsidRPr="009A1095">
        <w:rPr>
          <w:rFonts w:eastAsia="Times New Roman"/>
          <w:color w:val="000000"/>
          <w:u w:val="single"/>
        </w:rPr>
        <w:t> supply chain </w:t>
      </w:r>
      <w:r w:rsidRPr="00642E9F">
        <w:rPr>
          <w:rFonts w:eastAsia="Times New Roman"/>
          <w:color w:val="000000"/>
          <w:highlight w:val="yellow"/>
          <w:u w:val="single"/>
          <w:shd w:val="clear" w:color="auto" w:fill="00FF00"/>
        </w:rPr>
        <w:t>disruptions</w:t>
      </w:r>
      <w:r w:rsidRPr="009A1095">
        <w:rPr>
          <w:rFonts w:eastAsia="Times New Roman"/>
          <w:color w:val="000000"/>
          <w:u w:val="single"/>
        </w:rPr>
        <w:t> can </w:t>
      </w:r>
      <w:r w:rsidRPr="00642E9F">
        <w:rPr>
          <w:rFonts w:eastAsia="Times New Roman"/>
          <w:color w:val="000000"/>
          <w:highlight w:val="yellow"/>
          <w:u w:val="single"/>
          <w:shd w:val="clear" w:color="auto" w:fill="00FF00"/>
        </w:rPr>
        <w:t>develop</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commodities</w:t>
      </w:r>
      <w:r w:rsidRPr="009A1095">
        <w:rPr>
          <w:rFonts w:eastAsia="Times New Roman"/>
          <w:color w:val="000000"/>
          <w:u w:val="single"/>
        </w:rPr>
        <w:t> that </w:t>
      </w:r>
      <w:r w:rsidRPr="00642E9F">
        <w:rPr>
          <w:rFonts w:eastAsia="Times New Roman"/>
          <w:color w:val="000000"/>
          <w:highlight w:val="yellow"/>
          <w:u w:val="single"/>
          <w:shd w:val="clear" w:color="auto" w:fill="00FF00"/>
        </w:rPr>
        <w:t>a nation must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have</w:t>
      </w:r>
      <w:r w:rsidRPr="009A1095">
        <w:rPr>
          <w:rFonts w:eastAsia="Times New Roman"/>
          <w:color w:val="000000"/>
          <w:u w:val="single"/>
        </w:rPr>
        <w:t>. These could include </w:t>
      </w:r>
      <w:r w:rsidRPr="00642E9F">
        <w:rPr>
          <w:rFonts w:eastAsia="Times New Roman"/>
          <w:color w:val="000000"/>
          <w:highlight w:val="yellow"/>
          <w:u w:val="single"/>
          <w:shd w:val="clear" w:color="auto" w:fill="00FF00"/>
        </w:rPr>
        <w:t>pharmaceuticals</w:t>
      </w:r>
      <w:r w:rsidRPr="009A1095">
        <w:rPr>
          <w:rFonts w:eastAsia="Times New Roman"/>
          <w:color w:val="000000"/>
          <w:u w:val="single"/>
        </w:rPr>
        <w:t> and personal protective equipment, energy, food, and </w:t>
      </w:r>
      <w:r w:rsidRPr="00642E9F">
        <w:rPr>
          <w:rFonts w:eastAsia="Times New Roman"/>
          <w:color w:val="000000"/>
          <w:highlight w:val="yellow"/>
          <w:u w:val="single"/>
          <w:shd w:val="clear" w:color="auto" w:fill="00FF00"/>
        </w:rPr>
        <w:t>raw materials</w:t>
      </w:r>
      <w:r w:rsidRPr="009A1095">
        <w:rPr>
          <w:rFonts w:eastAsia="Times New Roman"/>
          <w:color w:val="000000"/>
          <w:u w:val="single"/>
        </w:rPr>
        <w:t> used in manufacturing.</w:t>
      </w:r>
    </w:p>
    <w:p w14:paraId="044A2DCC"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In recent decades, supply chains have become increasingly dispersed, crossing numerous national borders. Enabled by improved communication and transportation technology, economic actors—predominantly private companies—have located parts of their supply chains in places where the materials cost, labor cost and availability, and regulatory environments are most favorable. Private interest, in the form of efficient production and use of resources, has driven the creation of dispersed but highly interconnected global chains.</w:t>
      </w:r>
    </w:p>
    <w:p w14:paraId="2CCBB045"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These highly interconnected supply chains are a fact of life, and in many ways beneficial. Efficient production leads to company profits, distribution of capital across markets, improved productivity, lower prices, wider availability of goods and a host of other benefits.</w:t>
      </w:r>
    </w:p>
    <w:p w14:paraId="1D3613A5"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But, with benefit comes vulnerability. Dispersed supply chains develop because actors find it economically advantageous to seek the least expensive and most productive sources of supply. While this may be individually beneficial for the actors, actions taken by a company or even a government organization to protect its supply chains do not necessarily promote collective protection of national supply chains. A company might find that its most efficient supplier resides in a company with serious policy or diplomatic disagreements with the United States.</w:t>
      </w:r>
    </w:p>
    <w:p w14:paraId="3E9C6CD8"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The fact that the U.S. and the supplying country now have an economic tie in common does not guarantee that the policy differences will disappear or even be mitigated. Indeed, </w:t>
      </w:r>
      <w:r w:rsidRPr="009A1095">
        <w:rPr>
          <w:rFonts w:eastAsia="Times New Roman"/>
          <w:color w:val="000000"/>
          <w:u w:val="single"/>
        </w:rPr>
        <w:t>such </w:t>
      </w:r>
      <w:r w:rsidRPr="00642E9F">
        <w:rPr>
          <w:rFonts w:eastAsia="Times New Roman"/>
          <w:color w:val="000000"/>
          <w:highlight w:val="yellow"/>
          <w:u w:val="single"/>
          <w:shd w:val="clear" w:color="auto" w:fill="00FF00"/>
        </w:rPr>
        <w:t>interdependence</w:t>
      </w:r>
      <w:r w:rsidRPr="009A1095">
        <w:rPr>
          <w:rFonts w:eastAsia="Times New Roman"/>
          <w:color w:val="000000"/>
          <w:u w:val="single"/>
        </w:rPr>
        <w:t> may </w:t>
      </w:r>
      <w:r w:rsidRPr="00642E9F">
        <w:rPr>
          <w:rFonts w:eastAsia="Times New Roman"/>
          <w:color w:val="000000"/>
          <w:highlight w:val="yellow"/>
          <w:u w:val="single"/>
          <w:shd w:val="clear" w:color="auto" w:fill="00FF00"/>
        </w:rPr>
        <w:t>greatly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complicate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responses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to</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geopolitical challenges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creating</w:t>
      </w:r>
      <w:r w:rsidRPr="009A1095">
        <w:rPr>
          <w:rFonts w:eastAsia="Times New Roman"/>
          <w:color w:val="000000"/>
          <w:u w:val="single"/>
        </w:rPr>
        <w:t> costs and </w:t>
      </w:r>
      <w:r w:rsidRPr="00642E9F">
        <w:rPr>
          <w:rFonts w:eastAsia="Times New Roman"/>
          <w:color w:val="000000"/>
          <w:highlight w:val="yellow"/>
          <w:u w:val="single"/>
          <w:shd w:val="clear" w:color="auto" w:fill="00FF00"/>
        </w:rPr>
        <w:t>risks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where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non</w:t>
      </w:r>
      <w:r w:rsidRPr="00642E9F">
        <w:rPr>
          <w:rFonts w:eastAsia="Times New Roman"/>
          <w:color w:val="000000"/>
          <w:highlight w:val="yellow"/>
          <w:u w:val="single"/>
        </w:rPr>
        <w:t>e</w:t>
      </w:r>
      <w:r w:rsidRPr="009A1095">
        <w:rPr>
          <w:rFonts w:eastAsia="Times New Roman"/>
          <w:color w:val="000000"/>
          <w:u w:val="single"/>
        </w:rPr>
        <w:t xml:space="preserve"> were </w:t>
      </w:r>
      <w:r w:rsidRPr="00642E9F">
        <w:rPr>
          <w:rFonts w:eastAsia="Times New Roman"/>
          <w:color w:val="000000"/>
          <w:highlight w:val="yellow"/>
          <w:u w:val="single"/>
          <w:shd w:val="clear" w:color="auto" w:fill="00FF00"/>
        </w:rPr>
        <w:t>evident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before</w:t>
      </w:r>
      <w:r w:rsidRPr="009A1095">
        <w:rPr>
          <w:rFonts w:eastAsia="Times New Roman"/>
          <w:color w:val="000000"/>
          <w:u w:val="single"/>
        </w:rPr>
        <w:t>. One profound </w:t>
      </w:r>
      <w:r w:rsidRPr="00642E9F">
        <w:rPr>
          <w:rFonts w:eastAsia="Times New Roman"/>
          <w:color w:val="000000"/>
          <w:highlight w:val="yellow"/>
          <w:u w:val="single"/>
          <w:shd w:val="clear" w:color="auto" w:fill="00FF00"/>
        </w:rPr>
        <w:t>example</w:t>
      </w:r>
      <w:r w:rsidRPr="009A1095">
        <w:rPr>
          <w:rFonts w:eastAsia="Times New Roman"/>
          <w:color w:val="000000"/>
          <w:u w:val="single"/>
        </w:rPr>
        <w:t> of this potential for complication lies </w:t>
      </w:r>
      <w:r w:rsidRPr="00642E9F">
        <w:rPr>
          <w:rFonts w:eastAsia="Times New Roman"/>
          <w:color w:val="000000"/>
          <w:highlight w:val="yellow"/>
          <w:u w:val="single"/>
          <w:shd w:val="clear" w:color="auto" w:fill="00FF00"/>
        </w:rPr>
        <w:t>in</w:t>
      </w:r>
      <w:r w:rsidRPr="009A1095">
        <w:rPr>
          <w:rFonts w:eastAsia="Times New Roman"/>
          <w:color w:val="000000"/>
          <w:u w:val="single"/>
        </w:rPr>
        <w:t> the </w:t>
      </w:r>
      <w:r w:rsidRPr="00642E9F">
        <w:rPr>
          <w:rFonts w:eastAsia="Times New Roman"/>
          <w:color w:val="000000"/>
          <w:highlight w:val="yellow"/>
          <w:u w:val="single"/>
          <w:shd w:val="clear" w:color="auto" w:fill="00FF00"/>
        </w:rPr>
        <w:t>semiconductor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supply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chain</w:t>
      </w:r>
      <w:r w:rsidRPr="009A1095">
        <w:rPr>
          <w:rFonts w:eastAsia="Times New Roman"/>
          <w:color w:val="000000"/>
          <w:u w:val="single"/>
        </w:rPr>
        <w:t>.</w:t>
      </w:r>
    </w:p>
    <w:p w14:paraId="12087463"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The case of Taiwan and semiconductors</w:t>
      </w:r>
    </w:p>
    <w:p w14:paraId="6965AC3D"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u w:val="single"/>
        </w:rPr>
        <w:t>Semiconductors are </w:t>
      </w:r>
      <w:r w:rsidRPr="00642E9F">
        <w:rPr>
          <w:rFonts w:eastAsia="Times New Roman"/>
          <w:color w:val="000000"/>
          <w:highlight w:val="yellow"/>
          <w:u w:val="single"/>
          <w:shd w:val="clear" w:color="auto" w:fill="00FF00"/>
        </w:rPr>
        <w:t>present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effectively</w:t>
      </w:r>
      <w:r w:rsidRPr="009A1095">
        <w:rPr>
          <w:rFonts w:eastAsia="Times New Roman"/>
          <w:color w:val="000000"/>
          <w:u w:val="single"/>
        </w:rPr>
        <w:t> every </w:t>
      </w:r>
      <w:r w:rsidRPr="00642E9F">
        <w:rPr>
          <w:rFonts w:eastAsia="Times New Roman"/>
          <w:color w:val="000000"/>
          <w:highlight w:val="yellow"/>
          <w:u w:val="single"/>
          <w:shd w:val="clear" w:color="auto" w:fill="00FF00"/>
        </w:rPr>
        <w:t>sector</w:t>
      </w:r>
      <w:r w:rsidRPr="009A1095">
        <w:rPr>
          <w:rFonts w:eastAsia="Times New Roman"/>
          <w:color w:val="000000"/>
          <w:u w:val="single"/>
        </w:rPr>
        <w:t> of the U.S. economy, as well as </w:t>
      </w:r>
      <w:r w:rsidRPr="00642E9F">
        <w:rPr>
          <w:rFonts w:eastAsia="Times New Roman"/>
          <w:color w:val="000000"/>
          <w:highlight w:val="yellow"/>
          <w:u w:val="single"/>
          <w:shd w:val="clear" w:color="auto" w:fill="00FF00"/>
        </w:rPr>
        <w:t>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every</w:t>
      </w:r>
      <w:r w:rsidRPr="009A1095">
        <w:rPr>
          <w:rFonts w:eastAsia="Times New Roman"/>
          <w:color w:val="000000"/>
          <w:u w:val="single"/>
        </w:rPr>
        <w:t> other advanced </w:t>
      </w:r>
      <w:r w:rsidRPr="00642E9F">
        <w:rPr>
          <w:rFonts w:eastAsia="Times New Roman"/>
          <w:color w:val="000000"/>
          <w:highlight w:val="yellow"/>
          <w:u w:val="single"/>
          <w:shd w:val="clear" w:color="auto" w:fill="00FF00"/>
        </w:rPr>
        <w:t>economy</w:t>
      </w:r>
      <w:r w:rsidRPr="00642E9F">
        <w:rPr>
          <w:rFonts w:eastAsia="Times New Roman"/>
          <w:color w:val="000000"/>
          <w:sz w:val="16"/>
          <w:highlight w:val="yellow"/>
        </w:rPr>
        <w:t>.</w:t>
      </w:r>
      <w:r w:rsidRPr="009A1095">
        <w:rPr>
          <w:rFonts w:eastAsia="Times New Roman"/>
          <w:color w:val="000000"/>
          <w:sz w:val="16"/>
        </w:rPr>
        <w:t xml:space="preserve"> The People’s Republic of China (PRC) is not a major player in advanced chip manufacturing. Its “rogue province” Taiwan, however, is not just a major player but, in some parts of chip manufacturing, a dominant one. Taiwan does not possess anything like the overall economic power of China, but it has built up a near monopoly in the production of high-end (less than 10 nanometers) logic chip semiconductors, largely through the Taiwan Semiconductor Manufacturing Corporation (TSMC).</w:t>
      </w:r>
    </w:p>
    <w:p w14:paraId="7C8D9BCA" w14:textId="77777777" w:rsidR="006527D6" w:rsidRPr="009A1095" w:rsidRDefault="006527D6" w:rsidP="006527D6">
      <w:pPr>
        <w:spacing w:line="235" w:lineRule="atLeast"/>
        <w:rPr>
          <w:rFonts w:eastAsia="Times New Roman"/>
          <w:color w:val="000000"/>
          <w:sz w:val="16"/>
        </w:rPr>
      </w:pPr>
      <w:r w:rsidRPr="00642E9F">
        <w:rPr>
          <w:rFonts w:eastAsia="Times New Roman"/>
          <w:color w:val="000000"/>
          <w:highlight w:val="yellow"/>
          <w:u w:val="single"/>
          <w:shd w:val="clear" w:color="auto" w:fill="00FF00"/>
        </w:rPr>
        <w:t>TSMC’s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dominance</w:t>
      </w:r>
      <w:r w:rsidRPr="009A1095">
        <w:rPr>
          <w:rFonts w:eastAsia="Times New Roman"/>
          <w:color w:val="000000"/>
          <w:u w:val="single"/>
        </w:rPr>
        <w:t> over the advanced semiconductor market—producing 94% of the most advanced logic chips—results both from some unique market conditions and from its diligence and careful management. TSMC is a technically proficient company operating in a portion of</w:t>
      </w:r>
      <w:r w:rsidRPr="009A1095">
        <w:rPr>
          <w:rFonts w:eastAsia="Times New Roman"/>
          <w:color w:val="000000"/>
          <w:sz w:val="16"/>
        </w:rPr>
        <w:t> the microelectronics </w:t>
      </w:r>
      <w:r w:rsidRPr="009A1095">
        <w:rPr>
          <w:rFonts w:eastAsia="Times New Roman"/>
          <w:color w:val="000000"/>
          <w:u w:val="single"/>
        </w:rPr>
        <w:t>supply</w:t>
      </w:r>
      <w:r w:rsidRPr="009A1095">
        <w:rPr>
          <w:rFonts w:eastAsia="Times New Roman"/>
          <w:color w:val="000000"/>
          <w:sz w:val="16"/>
        </w:rPr>
        <w:t> </w:t>
      </w:r>
      <w:r w:rsidRPr="009A1095">
        <w:rPr>
          <w:rFonts w:eastAsia="Times New Roman"/>
          <w:color w:val="000000"/>
          <w:u w:val="single"/>
        </w:rPr>
        <w:t>chain</w:t>
      </w:r>
      <w:r w:rsidRPr="009A1095">
        <w:rPr>
          <w:rFonts w:eastAsia="Times New Roman"/>
          <w:color w:val="000000"/>
          <w:sz w:val="16"/>
        </w:rPr>
        <w:t> </w:t>
      </w:r>
      <w:r w:rsidRPr="009A1095">
        <w:rPr>
          <w:rFonts w:eastAsia="Times New Roman"/>
          <w:color w:val="000000"/>
          <w:u w:val="single"/>
        </w:rPr>
        <w:t>that is very capital intensive</w:t>
      </w:r>
      <w:r w:rsidRPr="009A1095">
        <w:rPr>
          <w:rFonts w:eastAsia="Times New Roman"/>
          <w:color w:val="000000"/>
          <w:sz w:val="16"/>
        </w:rPr>
        <w:t>—and thus unattractive to companies seeking an immediately high rate of return. It has also received direct support from the government of </w:t>
      </w:r>
      <w:r w:rsidRPr="009A1095">
        <w:rPr>
          <w:rFonts w:eastAsia="Times New Roman"/>
          <w:color w:val="000000"/>
          <w:u w:val="single"/>
        </w:rPr>
        <w:t>Taiwan, which has served to put this company </w:t>
      </w:r>
      <w:r w:rsidRPr="00642E9F">
        <w:rPr>
          <w:rFonts w:eastAsia="Times New Roman"/>
          <w:color w:val="000000"/>
          <w:highlight w:val="yellow"/>
          <w:u w:val="single"/>
          <w:shd w:val="clear" w:color="auto" w:fill="00FF00"/>
        </w:rPr>
        <w:t>in the center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of a supply chain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vital to the world</w:t>
      </w:r>
      <w:r w:rsidRPr="009A1095">
        <w:rPr>
          <w:rFonts w:eastAsia="Times New Roman"/>
          <w:color w:val="000000"/>
          <w:sz w:val="16"/>
        </w:rPr>
        <w:t>. Finally, it pursued a “global foundry model” with multiple customers, as opposed to the vertically integrated model pursued by Intel. Its dominance is in many ways the natural culmination of market impulses.</w:t>
      </w:r>
    </w:p>
    <w:p w14:paraId="5F9E8958"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u w:val="single"/>
        </w:rPr>
        <w:t>Taiwan’s position as the home of a company with a near monopoly on key parts of the semiconductor supply chain would seem likely to strengthen Taiwan’s importance to the United States (and the rest of the world).</w:t>
      </w:r>
      <w:r w:rsidRPr="009A1095">
        <w:rPr>
          <w:rFonts w:eastAsia="Times New Roman"/>
          <w:color w:val="000000"/>
          <w:sz w:val="16"/>
        </w:rPr>
        <w:t xml:space="preserve"> But the most important national security implication might go from protecting Taiwan’s autonomy to protecting access to a key material resource. While it might seem like the need to protect the United States’ access to semiconductors would strengthen the country’s historical commitment to protecting Taiwan, that may not necessarily prove to be the case.</w:t>
      </w:r>
    </w:p>
    <w:p w14:paraId="6007E3A3"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No good option</w:t>
      </w:r>
    </w:p>
    <w:p w14:paraId="29B4C8EC"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In June 2022, to explore the geopolitical implications of Taiwan’s semiconductor dominance, the RAND National Security Supply Chain Institute conducted a tabletop exercise (TTX) with representatives from the executive and legislative branches of the U.S. government and from a variety of industries that rely on semiconductors. No single TTX can give a complete answer as to policy outcomes. This TTX did, however, demonstrate that there are generally only bad options for responding to the PRC attempting to coerce Taiwan in current circumstances.</w:t>
      </w:r>
    </w:p>
    <w:p w14:paraId="178CBE02"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Scenarios are ways of presenting reality and illuminating choices. They do not represent reality but explore a reality that could plausibly occur. In this TTX, RAND presented the players with two different ones, both intended to illuminate the impact of semiconductor supply chain vulnerability. Both began with a common set of conditions in which the PRC, for geopolitical reasons, imposed a coercive quarantine on Taiwan, as outlined in a recent RAND report. The scenarios diverged in Taiwan’s response to the coercive quarantine.</w:t>
      </w:r>
    </w:p>
    <w:p w14:paraId="0D621604"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In the first case, rather than continuing to resist, Taiwan capitulates to Chinese demands, and the United States is forced to deal with a PRC now in possession of a near monopoly on high-end semiconductor manufacturing and a healthy portion of other semiconductor manufacturing. In the second, Taiwan attempts to resist, resulting in the PRC taking actions that increasingly disrupt Taiwanese semiconductor production, and thus supply of high-end semiconductors to the U.S. and the world.</w:t>
      </w:r>
    </w:p>
    <w:p w14:paraId="06F34F47"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In the first scenario, U.S. industry players sought to continue business as usual, while legislative and executive participants sought paths to alternative supply. However, the actors generally did not view this as a catastrophic outcome. The attitude of many industry players was that U.S. industries routinely do business with Chinese suppliers and that while the dominance of the PRC over high-end semiconductors might result in complications, they would not necessarily imply any major change in existing trade or contractual relationships. Government players were more focused on intellectual property and security implications, but no group necessarily saw a change in the national ownership of TSMC’s semiconductor “fabs” as catastrophic.</w:t>
      </w:r>
    </w:p>
    <w:p w14:paraId="3F3516A2"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In the second scenario, </w:t>
      </w:r>
      <w:r w:rsidRPr="00642E9F">
        <w:rPr>
          <w:rFonts w:eastAsia="Times New Roman"/>
          <w:color w:val="000000"/>
          <w:highlight w:val="yellow"/>
          <w:u w:val="single"/>
          <w:shd w:val="clear" w:color="auto" w:fill="00FF00"/>
        </w:rPr>
        <w:t>Taiwan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resists</w:t>
      </w:r>
      <w:r w:rsidRPr="009A1095">
        <w:rPr>
          <w:rFonts w:eastAsia="Times New Roman"/>
          <w:color w:val="000000"/>
          <w:u w:val="single"/>
        </w:rPr>
        <w:t> the initial </w:t>
      </w:r>
      <w:r w:rsidRPr="00642E9F">
        <w:rPr>
          <w:rFonts w:eastAsia="Times New Roman"/>
          <w:color w:val="000000"/>
          <w:highlight w:val="yellow"/>
          <w:u w:val="single"/>
          <w:shd w:val="clear" w:color="auto" w:fill="00FF00"/>
        </w:rPr>
        <w:t>demand</w:t>
      </w:r>
      <w:r w:rsidRPr="009A1095">
        <w:rPr>
          <w:rFonts w:eastAsia="Times New Roman"/>
          <w:color w:val="000000"/>
          <w:u w:val="single"/>
        </w:rPr>
        <w:t>, and the </w:t>
      </w:r>
      <w:r w:rsidRPr="00642E9F">
        <w:rPr>
          <w:rFonts w:eastAsia="Times New Roman"/>
          <w:color w:val="000000"/>
          <w:highlight w:val="yellow"/>
          <w:u w:val="single"/>
          <w:shd w:val="clear" w:color="auto" w:fill="00FF00"/>
        </w:rPr>
        <w:t>PRC</w:t>
      </w:r>
      <w:r w:rsidRPr="009A1095">
        <w:rPr>
          <w:rFonts w:eastAsia="Times New Roman"/>
          <w:color w:val="000000"/>
          <w:u w:val="single"/>
        </w:rPr>
        <w:t> steadily </w:t>
      </w:r>
      <w:r w:rsidRPr="00642E9F">
        <w:rPr>
          <w:rFonts w:eastAsia="Times New Roman"/>
          <w:color w:val="000000"/>
          <w:highlight w:val="yellow"/>
          <w:u w:val="single"/>
          <w:shd w:val="clear" w:color="auto" w:fill="00FF00"/>
        </w:rPr>
        <w:t>increases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pressure</w:t>
      </w:r>
      <w:r w:rsidRPr="009A1095">
        <w:rPr>
          <w:rFonts w:eastAsia="Times New Roman"/>
          <w:color w:val="000000"/>
          <w:u w:val="single"/>
        </w:rPr>
        <w:t> on Taiwan, beginning with a demand for a curtailment of exports from Taiwan to the U.S. and moving steadily upward </w:t>
      </w:r>
      <w:r w:rsidRPr="00642E9F">
        <w:rPr>
          <w:rFonts w:eastAsia="Times New Roman"/>
          <w:color w:val="000000"/>
          <w:highlight w:val="yellow"/>
          <w:u w:val="single"/>
          <w:shd w:val="clear" w:color="auto" w:fill="00FF00"/>
        </w:rPr>
        <w:t>toward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increasing</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disruptions</w:t>
      </w:r>
      <w:r w:rsidRPr="009A1095">
        <w:rPr>
          <w:rFonts w:eastAsia="Times New Roman"/>
          <w:color w:val="000000"/>
          <w:u w:val="single"/>
        </w:rPr>
        <w:t> </w:t>
      </w:r>
      <w:r w:rsidRPr="009A1095">
        <w:rPr>
          <w:rFonts w:eastAsia="Times New Roman"/>
          <w:color w:val="000000"/>
          <w:sz w:val="16"/>
        </w:rPr>
        <w:t>of semiconductor production. In making these demands, the PRC understood that it would be hurt economically to the same degree or greater than Taiwan’s partners, but it opted to continue with pressure to achieve a long-standing political end. Throughout the process, the PRC offered an immediate lessening of pressure in exchange for Taiwan accepting the political condition of unification. At no time did the PRC offer an armed intervention beyond the imposition of the blockade/quarantine that it had already initiated.</w:t>
      </w:r>
    </w:p>
    <w:p w14:paraId="72B21566"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sz w:val="16"/>
        </w:rPr>
        <w:t>The U.S. teams found that they had few desirable choices as the pressure continued. The U.S. always had the option of trying to impel Taiwan toward a settlement that would preserve access to semiconductor chips even if at the expense of its autonomy. </w:t>
      </w:r>
      <w:r w:rsidRPr="009A1095">
        <w:rPr>
          <w:rFonts w:eastAsia="Times New Roman"/>
          <w:color w:val="000000"/>
          <w:u w:val="single"/>
        </w:rPr>
        <w:t>Without U.S. support and security guarantees, </w:t>
      </w:r>
      <w:r w:rsidRPr="00642E9F">
        <w:rPr>
          <w:rFonts w:eastAsia="Times New Roman"/>
          <w:color w:val="000000"/>
          <w:highlight w:val="yellow"/>
          <w:u w:val="single"/>
          <w:shd w:val="clear" w:color="auto" w:fill="00FF00"/>
        </w:rPr>
        <w:t>Taiwan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would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rapidly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find itself isolated</w:t>
      </w:r>
      <w:r w:rsidRPr="00642E9F">
        <w:rPr>
          <w:rFonts w:eastAsia="Times New Roman"/>
          <w:color w:val="000000"/>
          <w:highlight w:val="yellow"/>
          <w:u w:val="single"/>
        </w:rPr>
        <w:t>.</w:t>
      </w:r>
      <w:r w:rsidRPr="009A1095">
        <w:rPr>
          <w:rFonts w:eastAsia="Times New Roman"/>
          <w:color w:val="000000"/>
          <w:u w:val="single"/>
        </w:rPr>
        <w:t xml:space="preserve"> Although no U.S. team advocated this, </w:t>
      </w:r>
      <w:r w:rsidRPr="00642E9F">
        <w:rPr>
          <w:rFonts w:eastAsia="Times New Roman"/>
          <w:color w:val="000000"/>
          <w:highlight w:val="yellow"/>
          <w:u w:val="single"/>
          <w:shd w:val="clear" w:color="auto" w:fill="00FF00"/>
        </w:rPr>
        <w:t>all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understood</w:t>
      </w:r>
      <w:r w:rsidRPr="009A1095">
        <w:rPr>
          <w:rFonts w:eastAsia="Times New Roman"/>
          <w:color w:val="000000"/>
          <w:u w:val="single"/>
        </w:rPr>
        <w:t> that </w:t>
      </w:r>
      <w:r w:rsidRPr="00642E9F">
        <w:rPr>
          <w:rFonts w:eastAsia="Times New Roman"/>
          <w:color w:val="000000"/>
          <w:highlight w:val="yellow"/>
          <w:u w:val="single"/>
          <w:shd w:val="clear" w:color="auto" w:fill="00FF00"/>
        </w:rPr>
        <w:t>this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could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become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a</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very real possibility</w:t>
      </w:r>
      <w:r w:rsidRPr="00642E9F">
        <w:rPr>
          <w:rFonts w:eastAsia="Times New Roman"/>
          <w:color w:val="000000"/>
          <w:highlight w:val="yellow"/>
          <w:u w:val="single"/>
        </w:rPr>
        <w:t>.</w:t>
      </w:r>
    </w:p>
    <w:p w14:paraId="34EBCE03" w14:textId="77777777" w:rsidR="006527D6" w:rsidRPr="009A1095" w:rsidRDefault="006527D6" w:rsidP="006527D6">
      <w:pPr>
        <w:spacing w:line="235" w:lineRule="atLeast"/>
        <w:rPr>
          <w:rFonts w:eastAsia="Times New Roman"/>
          <w:color w:val="000000"/>
          <w:sz w:val="16"/>
        </w:rPr>
      </w:pPr>
      <w:r w:rsidRPr="009A1095">
        <w:rPr>
          <w:rFonts w:eastAsia="Times New Roman"/>
          <w:color w:val="000000"/>
          <w:u w:val="single"/>
        </w:rPr>
        <w:t>A second option would be to attempt a radical decoupling from both Taiwan and the PRC and develop “friendshored” sources of</w:t>
      </w:r>
      <w:r w:rsidRPr="009A1095">
        <w:rPr>
          <w:rFonts w:eastAsia="Times New Roman"/>
          <w:color w:val="000000"/>
          <w:sz w:val="16"/>
        </w:rPr>
        <w:t> </w:t>
      </w:r>
      <w:r w:rsidRPr="009A1095">
        <w:rPr>
          <w:rFonts w:eastAsia="Times New Roman"/>
          <w:color w:val="000000"/>
          <w:u w:val="single"/>
        </w:rPr>
        <w:t>supply</w:t>
      </w:r>
      <w:r w:rsidRPr="009A1095">
        <w:rPr>
          <w:rFonts w:eastAsia="Times New Roman"/>
          <w:color w:val="000000"/>
          <w:sz w:val="16"/>
        </w:rPr>
        <w:t>. Such changes likely could not occur in the short term. They would take time, capital, an available workforce, and possibly changes in technology, on a timeline that would likely exceed the time Taiwan could reasonably be expected to withstand pressure. For example, we know that it would take the United States and allies two to five years to build and outfit sufficient fabrication capacity to offset the loss of Taiwan’s production. This timeline includes optimistic assumptions regarding tooling, permitting, and the labor market. Developing sources for other commodities more directly controlled by the PRC—such as processed minerals—would also take time, cooperation, resources, and possibly significant policy changes.</w:t>
      </w:r>
    </w:p>
    <w:p w14:paraId="554B088E" w14:textId="77777777" w:rsidR="006527D6" w:rsidRPr="009A1095" w:rsidRDefault="006527D6" w:rsidP="006527D6">
      <w:pPr>
        <w:spacing w:line="235" w:lineRule="atLeast"/>
        <w:rPr>
          <w:rFonts w:eastAsia="Times New Roman"/>
          <w:color w:val="000000"/>
          <w:sz w:val="16"/>
        </w:rPr>
      </w:pPr>
      <w:r w:rsidRPr="00642E9F">
        <w:rPr>
          <w:rFonts w:eastAsia="Times New Roman"/>
          <w:color w:val="000000"/>
          <w:highlight w:val="yellow"/>
          <w:u w:val="single"/>
          <w:shd w:val="clear" w:color="auto" w:fill="00FF00"/>
        </w:rPr>
        <w:t>Friendshoring</w:t>
      </w:r>
      <w:r w:rsidRPr="009A1095">
        <w:rPr>
          <w:rFonts w:eastAsia="Times New Roman"/>
          <w:color w:val="000000"/>
          <w:u w:val="single"/>
        </w:rPr>
        <w:t> could also be </w:t>
      </w:r>
      <w:r w:rsidRPr="00642E9F">
        <w:rPr>
          <w:rFonts w:eastAsia="Times New Roman"/>
          <w:color w:val="000000"/>
          <w:highlight w:val="yellow"/>
          <w:u w:val="single"/>
          <w:shd w:val="clear" w:color="auto" w:fill="00FF00"/>
        </w:rPr>
        <w:t>coupled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with</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imposing</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counter sanctions</w:t>
      </w:r>
      <w:r w:rsidRPr="009A1095">
        <w:rPr>
          <w:rFonts w:eastAsia="Times New Roman"/>
          <w:color w:val="000000"/>
          <w:u w:val="single"/>
        </w:rPr>
        <w:t> against the PRC—in hopes of creating costs the PRC would find difficult to bear</w:t>
      </w:r>
      <w:r w:rsidRPr="009A1095">
        <w:rPr>
          <w:rFonts w:eastAsia="Times New Roman"/>
          <w:color w:val="000000"/>
          <w:sz w:val="16"/>
        </w:rPr>
        <w:t>—and providing incentives for manufacturing in friendly countries. </w:t>
      </w:r>
      <w:r w:rsidRPr="009A1095">
        <w:rPr>
          <w:rFonts w:eastAsia="Times New Roman"/>
          <w:color w:val="000000"/>
          <w:u w:val="single"/>
        </w:rPr>
        <w:t xml:space="preserve">As an autocratic society, however, the PRC might be better able to harness the whole of government and private economy to pursue objectives. </w:t>
      </w:r>
      <w:r w:rsidRPr="009A1095">
        <w:rPr>
          <w:rFonts w:eastAsia="Times New Roman"/>
          <w:color w:val="000000"/>
          <w:sz w:val="16"/>
        </w:rPr>
        <w:t xml:space="preserve">It would certainly be hurt by efforts to exclude it from markets, possibly more than the U.S. and its allies, but the question then turns to how long the different societies could withstand the disruption. The TTX did not specifically examine this. However, we know from the response to COVID-19 that the PRC has considerable capability to lock down its population and accept diminished levels of economic production. Worth bearing in mind is that </w:t>
      </w:r>
      <w:r w:rsidRPr="009A1095">
        <w:rPr>
          <w:rFonts w:eastAsia="Times New Roman"/>
          <w:color w:val="000000"/>
          <w:u w:val="single"/>
        </w:rPr>
        <w:t>the </w:t>
      </w:r>
      <w:r w:rsidRPr="00642E9F">
        <w:rPr>
          <w:rFonts w:eastAsia="Times New Roman"/>
          <w:color w:val="000000"/>
          <w:highlight w:val="yellow"/>
          <w:u w:val="single"/>
          <w:shd w:val="clear" w:color="auto" w:fill="00FF00"/>
        </w:rPr>
        <w:t>timelines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for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Taiwan’s collapse</w:t>
      </w:r>
      <w:r w:rsidRPr="00564C9F">
        <w:rPr>
          <w:rFonts w:eastAsia="Times New Roman"/>
          <w:color w:val="000000"/>
          <w:u w:val="single"/>
        </w:rPr>
        <w:t> in</w:t>
      </w:r>
      <w:r w:rsidRPr="009A1095">
        <w:rPr>
          <w:rFonts w:eastAsia="Times New Roman"/>
          <w:color w:val="000000"/>
          <w:u w:val="single"/>
        </w:rPr>
        <w:t xml:space="preserve"> the face of pressure are </w:t>
      </w:r>
      <w:r w:rsidRPr="00642E9F">
        <w:rPr>
          <w:rFonts w:eastAsia="Times New Roman"/>
          <w:color w:val="000000"/>
          <w:highlight w:val="yellow"/>
          <w:u w:val="single"/>
          <w:shd w:val="clear" w:color="auto" w:fill="00FF00"/>
        </w:rPr>
        <w:t>considerably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shorter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than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the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timeline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for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crea</w:t>
      </w:r>
      <w:r w:rsidRPr="000F1D25">
        <w:rPr>
          <w:rFonts w:eastAsia="Times New Roman"/>
          <w:color w:val="000000"/>
          <w:highlight w:val="yellow"/>
          <w:u w:val="single"/>
          <w:shd w:val="clear" w:color="auto" w:fill="00FF00"/>
        </w:rPr>
        <w:t>ting</w:t>
      </w:r>
      <w:r w:rsidRPr="009A1095">
        <w:rPr>
          <w:rFonts w:eastAsia="Times New Roman"/>
          <w:color w:val="000000"/>
          <w:u w:val="single"/>
        </w:rPr>
        <w:t> greater levels of </w:t>
      </w:r>
      <w:r w:rsidRPr="00642E9F">
        <w:rPr>
          <w:rFonts w:eastAsia="Times New Roman"/>
          <w:color w:val="000000"/>
          <w:highlight w:val="yellow"/>
          <w:u w:val="single"/>
          <w:shd w:val="clear" w:color="auto" w:fill="00FF00"/>
        </w:rPr>
        <w:t>supply chain resilience</w:t>
      </w:r>
      <w:r w:rsidRPr="009A1095">
        <w:rPr>
          <w:rFonts w:eastAsia="Times New Roman"/>
          <w:color w:val="000000"/>
          <w:u w:val="single"/>
        </w:rPr>
        <w:t> in the rest of the world.</w:t>
      </w:r>
    </w:p>
    <w:p w14:paraId="3A9403A8" w14:textId="77777777" w:rsidR="006527D6" w:rsidRDefault="006527D6" w:rsidP="006527D6">
      <w:pPr>
        <w:spacing w:line="235" w:lineRule="atLeast"/>
        <w:rPr>
          <w:rFonts w:eastAsia="Times New Roman"/>
          <w:color w:val="000000"/>
          <w:u w:val="single"/>
        </w:rPr>
      </w:pPr>
      <w:r w:rsidRPr="009A1095">
        <w:rPr>
          <w:rFonts w:eastAsia="Times New Roman"/>
          <w:color w:val="000000"/>
          <w:sz w:val="16"/>
        </w:rPr>
        <w:t>The TTX specifically took military actions out of play, but the game pointed to the challenge of having few options between acceptance of the PRC’s demand or responding with military force. </w:t>
      </w:r>
      <w:r w:rsidRPr="009A1095">
        <w:rPr>
          <w:rFonts w:eastAsia="Times New Roman"/>
          <w:color w:val="000000"/>
          <w:u w:val="single"/>
        </w:rPr>
        <w:t>“Tit for tat” </w:t>
      </w:r>
      <w:r w:rsidRPr="00642E9F">
        <w:rPr>
          <w:rFonts w:eastAsia="Times New Roman"/>
          <w:color w:val="000000"/>
          <w:highlight w:val="yellow"/>
          <w:u w:val="single"/>
          <w:shd w:val="clear" w:color="auto" w:fill="00FF00"/>
        </w:rPr>
        <w:t>responses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proportional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to</w:t>
      </w:r>
      <w:r w:rsidRPr="009A1095">
        <w:rPr>
          <w:rFonts w:eastAsia="Times New Roman"/>
          <w:color w:val="000000"/>
          <w:u w:val="single"/>
        </w:rPr>
        <w:t> the </w:t>
      </w:r>
      <w:r w:rsidRPr="00642E9F">
        <w:rPr>
          <w:rFonts w:eastAsia="Times New Roman"/>
          <w:color w:val="000000"/>
          <w:highlight w:val="yellow"/>
          <w:u w:val="single"/>
          <w:shd w:val="clear" w:color="auto" w:fill="00FF00"/>
        </w:rPr>
        <w:t>provocations</w:t>
      </w:r>
      <w:r w:rsidRPr="009A1095">
        <w:rPr>
          <w:rFonts w:eastAsia="Times New Roman"/>
          <w:color w:val="000000"/>
          <w:u w:val="single"/>
        </w:rPr>
        <w:t> generally </w:t>
      </w:r>
      <w:r w:rsidRPr="00642E9F">
        <w:rPr>
          <w:rFonts w:eastAsia="Times New Roman"/>
          <w:color w:val="000000"/>
          <w:highlight w:val="yellow"/>
          <w:u w:val="single"/>
          <w:shd w:val="clear" w:color="auto" w:fill="00FF00"/>
        </w:rPr>
        <w:t>were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not available</w:t>
      </w:r>
      <w:r w:rsidRPr="009A1095">
        <w:rPr>
          <w:rFonts w:eastAsia="Times New Roman"/>
          <w:color w:val="000000"/>
          <w:u w:val="single"/>
        </w:rPr>
        <w:t>, largely </w:t>
      </w:r>
      <w:r w:rsidRPr="00642E9F">
        <w:rPr>
          <w:rFonts w:eastAsia="Times New Roman"/>
          <w:color w:val="000000"/>
          <w:highlight w:val="yellow"/>
          <w:u w:val="single"/>
          <w:shd w:val="clear" w:color="auto" w:fill="00FF00"/>
        </w:rPr>
        <w:t>because</w:t>
      </w:r>
      <w:r w:rsidRPr="009A1095">
        <w:rPr>
          <w:rFonts w:eastAsia="Times New Roman"/>
          <w:color w:val="000000"/>
          <w:u w:val="single"/>
        </w:rPr>
        <w:t> the </w:t>
      </w:r>
      <w:r w:rsidRPr="00642E9F">
        <w:rPr>
          <w:rFonts w:eastAsia="Times New Roman"/>
          <w:color w:val="000000"/>
          <w:highlight w:val="yellow"/>
          <w:u w:val="single"/>
          <w:shd w:val="clear" w:color="auto" w:fill="00FF00"/>
        </w:rPr>
        <w:t>consequences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of</w:t>
      </w:r>
      <w:r w:rsidRPr="009A1095">
        <w:rPr>
          <w:rFonts w:eastAsia="Times New Roman"/>
          <w:color w:val="000000"/>
          <w:u w:val="single"/>
        </w:rPr>
        <w:t> supply chain </w:t>
      </w:r>
      <w:r w:rsidRPr="00642E9F">
        <w:rPr>
          <w:rFonts w:eastAsia="Times New Roman"/>
          <w:color w:val="000000"/>
          <w:highlight w:val="yellow"/>
          <w:u w:val="single"/>
          <w:shd w:val="clear" w:color="auto" w:fill="00FF00"/>
        </w:rPr>
        <w:t>disruptions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were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immediately dire for the global economy</w:t>
      </w:r>
      <w:r w:rsidRPr="00642E9F">
        <w:rPr>
          <w:rFonts w:eastAsia="Times New Roman"/>
          <w:color w:val="000000"/>
          <w:highlight w:val="yellow"/>
          <w:u w:val="single"/>
        </w:rPr>
        <w:t>.</w:t>
      </w:r>
    </w:p>
    <w:p w14:paraId="5B5D163A" w14:textId="77777777" w:rsidR="006527D6" w:rsidRDefault="006527D6" w:rsidP="006527D6">
      <w:pPr>
        <w:rPr>
          <w:u w:val="single"/>
        </w:rPr>
      </w:pPr>
      <w:r w:rsidRPr="008D330B">
        <w:rPr>
          <w:u w:val="single"/>
        </w:rPr>
        <w:t>the upward-trending crash counts toward an inflection point in the years to come.</w:t>
      </w:r>
    </w:p>
    <w:p w14:paraId="1D2A92E1" w14:textId="77777777" w:rsidR="006527D6" w:rsidRPr="00186BF2" w:rsidRDefault="006527D6" w:rsidP="006527D6">
      <w:pPr>
        <w:pStyle w:val="ListParagraph"/>
        <w:numPr>
          <w:ilvl w:val="0"/>
          <w:numId w:val="60"/>
        </w:numPr>
        <w:spacing w:before="30" w:after="0" w:line="278" w:lineRule="atLeast"/>
        <w:outlineLvl w:val="3"/>
        <w:rPr>
          <w:rFonts w:eastAsia="Times New Roman"/>
          <w:b/>
          <w:bCs/>
          <w:color w:val="000000"/>
          <w:sz w:val="26"/>
          <w:szCs w:val="26"/>
        </w:rPr>
      </w:pPr>
      <w:r w:rsidRPr="00186BF2">
        <w:rPr>
          <w:rFonts w:eastAsia="Times New Roman"/>
          <w:b/>
          <w:bCs/>
          <w:color w:val="000000"/>
          <w:sz w:val="26"/>
          <w:szCs w:val="26"/>
        </w:rPr>
        <w:t>Semiconductor supply disruptions cause extinction</w:t>
      </w:r>
    </w:p>
    <w:p w14:paraId="0551731F" w14:textId="77777777" w:rsidR="006527D6" w:rsidRPr="00053771" w:rsidRDefault="006527D6" w:rsidP="006527D6">
      <w:pPr>
        <w:spacing w:after="120" w:line="235" w:lineRule="atLeast"/>
        <w:rPr>
          <w:rFonts w:eastAsia="Times New Roman"/>
          <w:color w:val="000000"/>
        </w:rPr>
      </w:pPr>
      <w:r w:rsidRPr="00053771">
        <w:rPr>
          <w:rFonts w:eastAsia="Times New Roman"/>
          <w:b/>
          <w:bCs/>
          <w:color w:val="000000"/>
          <w:sz w:val="26"/>
          <w:szCs w:val="26"/>
        </w:rPr>
        <w:t>Bean and Ezell 21</w:t>
      </w:r>
      <w:r w:rsidRPr="00053771">
        <w:rPr>
          <w:rFonts w:eastAsia="Times New Roman"/>
          <w:color w:val="000000"/>
        </w:rPr>
        <w:t> [Jeffery D. Bean was a fellow at the East-West Center in Washington.s Stephen Ezell is vice president at the Information Technology and Innovation Foundation. “WHEN THE CHIPS ARE DOWN: POLICY PRIORITIES FOR SUSTAINING U.S. SEMICONDUCTOR LEADERSHIP” https://warontherocks.com/2021/05/when-the-chips-are-down-policy-priorities-for-sustaining-u-s-semiconductor-leadership/]</w:t>
      </w:r>
    </w:p>
    <w:p w14:paraId="20BA1447" w14:textId="77777777" w:rsidR="006527D6" w:rsidRPr="00053771" w:rsidRDefault="006527D6" w:rsidP="006527D6">
      <w:pPr>
        <w:spacing w:line="235" w:lineRule="atLeast"/>
        <w:rPr>
          <w:rFonts w:eastAsia="Times New Roman"/>
          <w:color w:val="000000"/>
          <w:sz w:val="16"/>
        </w:rPr>
      </w:pPr>
      <w:r w:rsidRPr="00053771">
        <w:rPr>
          <w:rFonts w:eastAsia="Times New Roman"/>
          <w:color w:val="000000"/>
          <w:sz w:val="16"/>
        </w:rPr>
        <w:t>Throughout 2021, stories have dominated headlines of a chip, or semiconductor, shortage generated by the demand spike due to the COVID-19 pandemic. Yet the </w:t>
      </w:r>
      <w:r w:rsidRPr="00053771">
        <w:rPr>
          <w:rFonts w:eastAsia="Times New Roman"/>
          <w:color w:val="000000"/>
          <w:u w:val="single"/>
        </w:rPr>
        <w:t>short-term</w:t>
      </w:r>
      <w:r w:rsidRPr="00053771">
        <w:rPr>
          <w:rFonts w:eastAsia="Times New Roman"/>
          <w:color w:val="000000"/>
          <w:sz w:val="16"/>
        </w:rPr>
        <w:t> commercial </w:t>
      </w:r>
      <w:r w:rsidRPr="00053771">
        <w:rPr>
          <w:rFonts w:eastAsia="Times New Roman"/>
          <w:color w:val="000000"/>
          <w:u w:val="single"/>
        </w:rPr>
        <w:t>pain from</w:t>
      </w:r>
      <w:r w:rsidRPr="00053771">
        <w:rPr>
          <w:rFonts w:eastAsia="Times New Roman"/>
          <w:color w:val="000000"/>
          <w:sz w:val="16"/>
        </w:rPr>
        <w:t> a </w:t>
      </w:r>
      <w:r w:rsidRPr="00053771">
        <w:rPr>
          <w:rFonts w:eastAsia="Times New Roman"/>
          <w:color w:val="000000"/>
          <w:u w:val="single"/>
        </w:rPr>
        <w:t>semiconductor shortage</w:t>
      </w:r>
      <w:r w:rsidRPr="00053771">
        <w:rPr>
          <w:rFonts w:eastAsia="Times New Roman"/>
          <w:color w:val="000000"/>
          <w:sz w:val="16"/>
        </w:rPr>
        <w:t> </w:t>
      </w:r>
      <w:r w:rsidRPr="00053771">
        <w:rPr>
          <w:rFonts w:eastAsia="Times New Roman"/>
          <w:color w:val="000000"/>
          <w:u w:val="single"/>
        </w:rPr>
        <w:t>pales in comparison</w:t>
      </w:r>
      <w:r w:rsidRPr="00053771">
        <w:rPr>
          <w:rFonts w:eastAsia="Times New Roman"/>
          <w:color w:val="000000"/>
          <w:sz w:val="16"/>
        </w:rPr>
        <w:t> </w:t>
      </w:r>
      <w:r w:rsidRPr="00053771">
        <w:rPr>
          <w:rFonts w:eastAsia="Times New Roman"/>
          <w:color w:val="000000"/>
          <w:u w:val="single"/>
        </w:rPr>
        <w:t>to the</w:t>
      </w:r>
      <w:r w:rsidRPr="00053771">
        <w:rPr>
          <w:rFonts w:eastAsia="Times New Roman"/>
          <w:color w:val="000000"/>
          <w:sz w:val="16"/>
        </w:rPr>
        <w:t> </w:t>
      </w:r>
      <w:r w:rsidRPr="00053771">
        <w:rPr>
          <w:rFonts w:eastAsia="Times New Roman"/>
          <w:b/>
          <w:bCs/>
          <w:color w:val="000000"/>
          <w:u w:val="single"/>
        </w:rPr>
        <w:t>long-term</w:t>
      </w:r>
      <w:r w:rsidRPr="00053771">
        <w:rPr>
          <w:rFonts w:eastAsia="Times New Roman"/>
          <w:color w:val="000000"/>
          <w:sz w:val="16"/>
        </w:rPr>
        <w:t> </w:t>
      </w:r>
      <w:r w:rsidRPr="00053771">
        <w:rPr>
          <w:rFonts w:eastAsia="Times New Roman"/>
          <w:color w:val="000000"/>
          <w:u w:val="single"/>
        </w:rPr>
        <w:t>economic</w:t>
      </w:r>
      <w:r w:rsidRPr="00053771">
        <w:rPr>
          <w:rFonts w:eastAsia="Times New Roman"/>
          <w:color w:val="000000"/>
          <w:sz w:val="16"/>
        </w:rPr>
        <w:t> </w:t>
      </w:r>
      <w:r w:rsidRPr="00053771">
        <w:rPr>
          <w:rFonts w:eastAsia="Times New Roman"/>
          <w:color w:val="000000"/>
          <w:u w:val="single"/>
        </w:rPr>
        <w:t>and</w:t>
      </w:r>
      <w:r w:rsidRPr="00053771">
        <w:rPr>
          <w:rFonts w:eastAsia="Times New Roman"/>
          <w:color w:val="000000"/>
          <w:sz w:val="16"/>
        </w:rPr>
        <w:t> </w:t>
      </w:r>
      <w:r w:rsidRPr="00053771">
        <w:rPr>
          <w:rFonts w:eastAsia="Times New Roman"/>
          <w:b/>
          <w:bCs/>
          <w:color w:val="000000"/>
          <w:u w:val="single"/>
        </w:rPr>
        <w:t>national security damage</w:t>
      </w:r>
      <w:r w:rsidRPr="00053771">
        <w:rPr>
          <w:rFonts w:eastAsia="Times New Roman"/>
          <w:color w:val="000000"/>
          <w:sz w:val="16"/>
        </w:rPr>
        <w:t> </w:t>
      </w:r>
      <w:r w:rsidRPr="00053771">
        <w:rPr>
          <w:rFonts w:eastAsia="Times New Roman"/>
          <w:color w:val="000000"/>
          <w:u w:val="single"/>
        </w:rPr>
        <w:t>of</w:t>
      </w:r>
      <w:r w:rsidRPr="00053771">
        <w:rPr>
          <w:rFonts w:eastAsia="Times New Roman"/>
          <w:color w:val="000000"/>
          <w:sz w:val="16"/>
        </w:rPr>
        <w:t> </w:t>
      </w:r>
      <w:r w:rsidRPr="00053771">
        <w:rPr>
          <w:rFonts w:eastAsia="Times New Roman"/>
          <w:b/>
          <w:bCs/>
          <w:color w:val="000000"/>
          <w:u w:val="single"/>
        </w:rPr>
        <w:t>failing to invest</w:t>
      </w:r>
      <w:r w:rsidRPr="00053771">
        <w:rPr>
          <w:rFonts w:eastAsia="Times New Roman"/>
          <w:color w:val="000000"/>
          <w:sz w:val="16"/>
        </w:rPr>
        <w:t> </w:t>
      </w:r>
      <w:r w:rsidRPr="00053771">
        <w:rPr>
          <w:rFonts w:eastAsia="Times New Roman"/>
          <w:color w:val="000000"/>
          <w:u w:val="single"/>
        </w:rPr>
        <w:t>in</w:t>
      </w:r>
      <w:r w:rsidRPr="00053771">
        <w:rPr>
          <w:rFonts w:eastAsia="Times New Roman"/>
          <w:color w:val="000000"/>
          <w:sz w:val="16"/>
        </w:rPr>
        <w:t> </w:t>
      </w:r>
      <w:r w:rsidRPr="00053771">
        <w:rPr>
          <w:rFonts w:eastAsia="Times New Roman"/>
          <w:color w:val="000000"/>
          <w:u w:val="single"/>
          <w:shd w:val="clear" w:color="auto" w:fill="00FF00"/>
        </w:rPr>
        <w:t>U.S</w:t>
      </w:r>
      <w:r w:rsidRPr="00053771">
        <w:rPr>
          <w:rFonts w:eastAsia="Times New Roman"/>
          <w:color w:val="000000"/>
          <w:u w:val="single"/>
        </w:rPr>
        <w:t>.</w:t>
      </w:r>
      <w:r w:rsidRPr="00053771">
        <w:rPr>
          <w:rFonts w:eastAsia="Times New Roman"/>
          <w:color w:val="000000"/>
          <w:sz w:val="16"/>
        </w:rPr>
        <w:t> </w:t>
      </w:r>
      <w:r w:rsidRPr="00053771">
        <w:rPr>
          <w:rFonts w:eastAsia="Times New Roman"/>
          <w:b/>
          <w:bCs/>
          <w:color w:val="000000"/>
          <w:u w:val="single"/>
          <w:shd w:val="clear" w:color="auto" w:fill="00FF00"/>
        </w:rPr>
        <w:t>semiconductor leadership</w:t>
      </w:r>
      <w:r w:rsidRPr="00053771">
        <w:rPr>
          <w:rFonts w:eastAsia="Times New Roman"/>
          <w:b/>
          <w:bCs/>
          <w:color w:val="000000"/>
          <w:u w:val="single"/>
        </w:rPr>
        <w:t>.</w:t>
      </w:r>
      <w:r w:rsidRPr="00053771">
        <w:rPr>
          <w:rFonts w:eastAsia="Times New Roman"/>
          <w:color w:val="000000"/>
          <w:sz w:val="16"/>
        </w:rPr>
        <w:t> </w:t>
      </w:r>
      <w:r w:rsidRPr="00053771">
        <w:rPr>
          <w:rFonts w:eastAsia="Times New Roman"/>
          <w:color w:val="000000"/>
          <w:u w:val="single"/>
        </w:rPr>
        <w:t>Semiconductors</w:t>
      </w:r>
      <w:r w:rsidRPr="00053771">
        <w:rPr>
          <w:rFonts w:eastAsia="Times New Roman"/>
          <w:color w:val="000000"/>
          <w:sz w:val="16"/>
        </w:rPr>
        <w:t> are </w:t>
      </w:r>
      <w:r w:rsidRPr="00053771">
        <w:rPr>
          <w:rFonts w:eastAsia="Times New Roman"/>
          <w:b/>
          <w:bCs/>
          <w:color w:val="000000"/>
          <w:u w:val="single"/>
          <w:shd w:val="clear" w:color="auto" w:fill="00FF00"/>
        </w:rPr>
        <w:t>foundational</w:t>
      </w:r>
      <w:r w:rsidRPr="00053771">
        <w:rPr>
          <w:rFonts w:eastAsia="Times New Roman"/>
          <w:color w:val="000000"/>
          <w:sz w:val="16"/>
        </w:rPr>
        <w:t> </w:t>
      </w:r>
      <w:r w:rsidRPr="00053771">
        <w:rPr>
          <w:rFonts w:eastAsia="Times New Roman"/>
          <w:color w:val="000000"/>
          <w:u w:val="single"/>
          <w:shd w:val="clear" w:color="auto" w:fill="00FF00"/>
        </w:rPr>
        <w:t>to</w:t>
      </w:r>
      <w:r w:rsidRPr="00053771">
        <w:rPr>
          <w:rFonts w:eastAsia="Times New Roman"/>
          <w:color w:val="000000"/>
          <w:sz w:val="16"/>
        </w:rPr>
        <w:t> the </w:t>
      </w:r>
      <w:r w:rsidRPr="00053771">
        <w:rPr>
          <w:rFonts w:eastAsia="Times New Roman"/>
          <w:color w:val="000000"/>
          <w:u w:val="single"/>
        </w:rPr>
        <w:t>information and communications technologies</w:t>
      </w:r>
      <w:r w:rsidRPr="00053771">
        <w:rPr>
          <w:rFonts w:eastAsia="Times New Roman"/>
          <w:color w:val="000000"/>
          <w:sz w:val="16"/>
        </w:rPr>
        <w:t> underpinning the modern global economy — </w:t>
      </w:r>
      <w:r w:rsidRPr="00053771">
        <w:rPr>
          <w:rFonts w:eastAsia="Times New Roman"/>
          <w:color w:val="000000"/>
          <w:u w:val="single"/>
        </w:rPr>
        <w:t>powering</w:t>
      </w:r>
      <w:r w:rsidRPr="00053771">
        <w:rPr>
          <w:rFonts w:eastAsia="Times New Roman"/>
          <w:color w:val="000000"/>
          <w:sz w:val="16"/>
        </w:rPr>
        <w:t> </w:t>
      </w:r>
      <w:r w:rsidRPr="00053771">
        <w:rPr>
          <w:rFonts w:eastAsia="Times New Roman"/>
          <w:b/>
          <w:bCs/>
          <w:color w:val="000000"/>
          <w:u w:val="single"/>
          <w:shd w:val="clear" w:color="auto" w:fill="00FF00"/>
        </w:rPr>
        <w:t>AI</w:t>
      </w:r>
      <w:r w:rsidRPr="00053771">
        <w:rPr>
          <w:rFonts w:eastAsia="Times New Roman"/>
          <w:color w:val="000000"/>
          <w:sz w:val="16"/>
        </w:rPr>
        <w:t> and </w:t>
      </w:r>
      <w:r w:rsidRPr="00053771">
        <w:rPr>
          <w:rFonts w:eastAsia="Times New Roman"/>
          <w:b/>
          <w:bCs/>
          <w:color w:val="000000"/>
          <w:u w:val="single"/>
        </w:rPr>
        <w:t>machine learning</w:t>
      </w:r>
      <w:r w:rsidRPr="00053771">
        <w:rPr>
          <w:rFonts w:eastAsia="Times New Roman"/>
          <w:color w:val="000000"/>
          <w:sz w:val="16"/>
        </w:rPr>
        <w:t>, </w:t>
      </w:r>
      <w:r w:rsidRPr="00053771">
        <w:rPr>
          <w:rFonts w:eastAsia="Times New Roman"/>
          <w:b/>
          <w:bCs/>
          <w:color w:val="000000"/>
          <w:u w:val="single"/>
        </w:rPr>
        <w:t>biotech</w:t>
      </w:r>
      <w:r w:rsidRPr="00053771">
        <w:rPr>
          <w:rFonts w:eastAsia="Times New Roman"/>
          <w:color w:val="000000"/>
          <w:sz w:val="16"/>
        </w:rPr>
        <w:t>, </w:t>
      </w:r>
      <w:r w:rsidRPr="00053771">
        <w:rPr>
          <w:rFonts w:eastAsia="Times New Roman"/>
          <w:b/>
          <w:bCs/>
          <w:color w:val="000000"/>
          <w:u w:val="single"/>
          <w:shd w:val="clear" w:color="auto" w:fill="00FF00"/>
        </w:rPr>
        <w:t>quantum computing</w:t>
      </w:r>
      <w:r w:rsidRPr="00053771">
        <w:rPr>
          <w:rFonts w:eastAsia="Times New Roman"/>
          <w:color w:val="000000"/>
          <w:sz w:val="16"/>
        </w:rPr>
        <w:t>, </w:t>
      </w:r>
      <w:r w:rsidRPr="00053771">
        <w:rPr>
          <w:rFonts w:eastAsia="Times New Roman"/>
          <w:color w:val="000000"/>
          <w:u w:val="single"/>
        </w:rPr>
        <w:t>self-driving vehicles</w:t>
      </w:r>
      <w:r w:rsidRPr="00053771">
        <w:rPr>
          <w:rFonts w:eastAsia="Times New Roman"/>
          <w:color w:val="000000"/>
          <w:sz w:val="16"/>
        </w:rPr>
        <w:t>, and the </w:t>
      </w:r>
      <w:r w:rsidRPr="00053771">
        <w:rPr>
          <w:rFonts w:eastAsia="Times New Roman"/>
          <w:b/>
          <w:bCs/>
          <w:color w:val="000000"/>
          <w:u w:val="single"/>
          <w:shd w:val="clear" w:color="auto" w:fill="00FF00"/>
        </w:rPr>
        <w:t>I</w:t>
      </w:r>
      <w:r w:rsidRPr="00053771">
        <w:rPr>
          <w:rFonts w:eastAsia="Times New Roman"/>
          <w:b/>
          <w:bCs/>
          <w:color w:val="000000"/>
          <w:u w:val="single"/>
        </w:rPr>
        <w:t>nternet</w:t>
      </w:r>
      <w:r w:rsidRPr="00053771">
        <w:rPr>
          <w:rFonts w:eastAsia="Times New Roman"/>
          <w:color w:val="000000"/>
          <w:sz w:val="16"/>
        </w:rPr>
        <w:t> </w:t>
      </w:r>
      <w:r w:rsidRPr="00053771">
        <w:rPr>
          <w:rFonts w:eastAsia="Times New Roman"/>
          <w:b/>
          <w:bCs/>
          <w:color w:val="000000"/>
          <w:u w:val="single"/>
          <w:shd w:val="clear" w:color="auto" w:fill="00FF00"/>
        </w:rPr>
        <w:t>o</w:t>
      </w:r>
      <w:r w:rsidRPr="00053771">
        <w:rPr>
          <w:rFonts w:eastAsia="Times New Roman"/>
          <w:b/>
          <w:bCs/>
          <w:color w:val="000000"/>
          <w:u w:val="single"/>
        </w:rPr>
        <w:t>f</w:t>
      </w:r>
      <w:r w:rsidRPr="00053771">
        <w:rPr>
          <w:rFonts w:eastAsia="Times New Roman"/>
          <w:color w:val="000000"/>
          <w:sz w:val="16"/>
        </w:rPr>
        <w:t> </w:t>
      </w:r>
      <w:r w:rsidRPr="00053771">
        <w:rPr>
          <w:rFonts w:eastAsia="Times New Roman"/>
          <w:b/>
          <w:bCs/>
          <w:color w:val="000000"/>
          <w:u w:val="single"/>
          <w:shd w:val="clear" w:color="auto" w:fill="00FF00"/>
        </w:rPr>
        <w:t>T</w:t>
      </w:r>
      <w:r w:rsidRPr="00053771">
        <w:rPr>
          <w:rFonts w:eastAsia="Times New Roman"/>
          <w:b/>
          <w:bCs/>
          <w:color w:val="000000"/>
          <w:u w:val="single"/>
        </w:rPr>
        <w:t>hings</w:t>
      </w:r>
      <w:r w:rsidRPr="00053771">
        <w:rPr>
          <w:rFonts w:eastAsia="Times New Roman"/>
          <w:color w:val="000000"/>
          <w:sz w:val="16"/>
        </w:rPr>
        <w:t>, all linked through </w:t>
      </w:r>
      <w:r w:rsidRPr="00053771">
        <w:rPr>
          <w:rFonts w:eastAsia="Times New Roman"/>
          <w:b/>
          <w:bCs/>
          <w:color w:val="000000"/>
          <w:u w:val="single"/>
        </w:rPr>
        <w:t>high-connectivity 5G</w:t>
      </w:r>
      <w:r w:rsidRPr="00053771">
        <w:rPr>
          <w:rFonts w:eastAsia="Times New Roman"/>
          <w:color w:val="000000"/>
          <w:sz w:val="16"/>
        </w:rPr>
        <w:t> — and as a result, represent </w:t>
      </w:r>
      <w:r w:rsidRPr="00053771">
        <w:rPr>
          <w:rFonts w:eastAsia="Times New Roman"/>
          <w:color w:val="000000"/>
          <w:u w:val="single"/>
        </w:rPr>
        <w:t>the</w:t>
      </w:r>
      <w:r w:rsidRPr="00053771">
        <w:rPr>
          <w:rFonts w:eastAsia="Times New Roman"/>
          <w:color w:val="000000"/>
          <w:sz w:val="16"/>
        </w:rPr>
        <w:t> </w:t>
      </w:r>
      <w:r w:rsidRPr="00053771">
        <w:rPr>
          <w:rFonts w:eastAsia="Times New Roman"/>
          <w:b/>
          <w:bCs/>
          <w:color w:val="000000"/>
          <w:u w:val="single"/>
          <w:shd w:val="clear" w:color="auto" w:fill="00FF00"/>
        </w:rPr>
        <w:t>keys to</w:t>
      </w:r>
      <w:r w:rsidRPr="00053771">
        <w:rPr>
          <w:rFonts w:eastAsia="Times New Roman"/>
          <w:color w:val="000000"/>
          <w:sz w:val="16"/>
        </w:rPr>
        <w:t> </w:t>
      </w:r>
      <w:r w:rsidRPr="00053771">
        <w:rPr>
          <w:rFonts w:eastAsia="Times New Roman"/>
          <w:b/>
          <w:bCs/>
          <w:color w:val="000000"/>
          <w:u w:val="single"/>
          <w:shd w:val="clear" w:color="auto" w:fill="00FF00"/>
        </w:rPr>
        <w:t>innovation</w:t>
      </w:r>
      <w:r w:rsidRPr="00053771">
        <w:rPr>
          <w:rFonts w:eastAsia="Times New Roman"/>
          <w:color w:val="000000"/>
          <w:u w:val="single"/>
        </w:rPr>
        <w:t>,</w:t>
      </w:r>
      <w:r w:rsidRPr="00053771">
        <w:rPr>
          <w:rFonts w:eastAsia="Times New Roman"/>
          <w:color w:val="000000"/>
          <w:sz w:val="16"/>
        </w:rPr>
        <w:t> </w:t>
      </w:r>
      <w:r w:rsidRPr="00053771">
        <w:rPr>
          <w:rFonts w:eastAsia="Times New Roman"/>
          <w:color w:val="000000"/>
          <w:u w:val="single"/>
        </w:rPr>
        <w:t>productivity</w:t>
      </w:r>
      <w:r w:rsidRPr="00053771">
        <w:rPr>
          <w:rFonts w:eastAsia="Times New Roman"/>
          <w:color w:val="000000"/>
          <w:sz w:val="16"/>
        </w:rPr>
        <w:t> </w:t>
      </w:r>
      <w:r w:rsidRPr="00053771">
        <w:rPr>
          <w:rFonts w:eastAsia="Times New Roman"/>
          <w:color w:val="000000"/>
          <w:u w:val="single"/>
        </w:rPr>
        <w:t>and</w:t>
      </w:r>
      <w:r w:rsidRPr="00053771">
        <w:rPr>
          <w:rFonts w:eastAsia="Times New Roman"/>
          <w:color w:val="000000"/>
          <w:sz w:val="16"/>
        </w:rPr>
        <w:t> </w:t>
      </w:r>
      <w:r w:rsidRPr="00053771">
        <w:rPr>
          <w:rFonts w:eastAsia="Times New Roman"/>
          <w:b/>
          <w:bCs/>
          <w:color w:val="000000"/>
          <w:u w:val="single"/>
        </w:rPr>
        <w:t>economic growth</w:t>
      </w:r>
      <w:r w:rsidRPr="00053771">
        <w:rPr>
          <w:rFonts w:eastAsia="Times New Roman"/>
          <w:color w:val="000000"/>
          <w:u w:val="single"/>
        </w:rPr>
        <w:t>,</w:t>
      </w:r>
      <w:r w:rsidRPr="00053771">
        <w:rPr>
          <w:rFonts w:eastAsia="Times New Roman"/>
          <w:color w:val="000000"/>
          <w:sz w:val="16"/>
        </w:rPr>
        <w:t> </w:t>
      </w:r>
      <w:r w:rsidRPr="00053771">
        <w:rPr>
          <w:rFonts w:eastAsia="Times New Roman"/>
          <w:color w:val="000000"/>
          <w:u w:val="single"/>
          <w:shd w:val="clear" w:color="auto" w:fill="00FF00"/>
        </w:rPr>
        <w:t>and</w:t>
      </w:r>
      <w:r w:rsidRPr="00053771">
        <w:rPr>
          <w:rFonts w:eastAsia="Times New Roman"/>
          <w:color w:val="000000"/>
          <w:sz w:val="16"/>
        </w:rPr>
        <w:t> </w:t>
      </w:r>
      <w:r w:rsidRPr="00053771">
        <w:rPr>
          <w:rFonts w:eastAsia="Times New Roman"/>
          <w:b/>
          <w:bCs/>
          <w:color w:val="000000"/>
          <w:u w:val="single"/>
          <w:shd w:val="clear" w:color="auto" w:fill="00FF00"/>
        </w:rPr>
        <w:t>national security</w:t>
      </w:r>
      <w:r w:rsidRPr="00053771">
        <w:rPr>
          <w:rFonts w:eastAsia="Times New Roman"/>
          <w:color w:val="000000"/>
          <w:u w:val="single"/>
        </w:rPr>
        <w:t>.</w:t>
      </w:r>
    </w:p>
    <w:p w14:paraId="1DA89B1F" w14:textId="77777777" w:rsidR="006527D6" w:rsidRPr="00053771" w:rsidRDefault="006527D6" w:rsidP="006527D6">
      <w:pPr>
        <w:spacing w:line="235" w:lineRule="atLeast"/>
        <w:rPr>
          <w:rFonts w:eastAsia="Times New Roman"/>
          <w:color w:val="000000"/>
          <w:sz w:val="16"/>
        </w:rPr>
      </w:pPr>
      <w:r w:rsidRPr="00053771">
        <w:rPr>
          <w:rFonts w:eastAsia="Times New Roman"/>
          <w:color w:val="000000"/>
          <w:sz w:val="16"/>
        </w:rPr>
        <w:t>If the United States intends to retain its longstanding advantage in critical technologies essential for national defense and economic growth, it needs to surmount coming policy challenges tied to semiconductors. </w:t>
      </w:r>
      <w:r w:rsidRPr="00053771">
        <w:rPr>
          <w:rFonts w:eastAsia="Times New Roman"/>
          <w:color w:val="000000"/>
          <w:u w:val="single"/>
        </w:rPr>
        <w:t>The</w:t>
      </w:r>
      <w:r w:rsidRPr="00053771">
        <w:rPr>
          <w:rFonts w:eastAsia="Times New Roman"/>
          <w:color w:val="000000"/>
          <w:sz w:val="16"/>
        </w:rPr>
        <w:t> </w:t>
      </w:r>
      <w:r w:rsidRPr="00053771">
        <w:rPr>
          <w:rFonts w:eastAsia="Times New Roman"/>
          <w:color w:val="000000"/>
          <w:u w:val="single"/>
          <w:shd w:val="clear" w:color="auto" w:fill="00FF00"/>
        </w:rPr>
        <w:t>Biden</w:t>
      </w:r>
      <w:r w:rsidRPr="00053771">
        <w:rPr>
          <w:rFonts w:eastAsia="Times New Roman"/>
          <w:color w:val="000000"/>
          <w:sz w:val="16"/>
        </w:rPr>
        <w:t> </w:t>
      </w:r>
      <w:r w:rsidRPr="00053771">
        <w:rPr>
          <w:rFonts w:eastAsia="Times New Roman"/>
          <w:color w:val="000000"/>
          <w:u w:val="single"/>
        </w:rPr>
        <w:t>administration</w:t>
      </w:r>
      <w:r w:rsidRPr="00053771">
        <w:rPr>
          <w:rFonts w:eastAsia="Times New Roman"/>
          <w:color w:val="000000"/>
          <w:sz w:val="16"/>
        </w:rPr>
        <w:t> </w:t>
      </w:r>
      <w:r w:rsidRPr="00053771">
        <w:rPr>
          <w:rFonts w:eastAsia="Times New Roman"/>
          <w:color w:val="000000"/>
          <w:u w:val="single"/>
        </w:rPr>
        <w:t>will</w:t>
      </w:r>
      <w:r w:rsidRPr="00053771">
        <w:rPr>
          <w:rFonts w:eastAsia="Times New Roman"/>
          <w:color w:val="000000"/>
          <w:sz w:val="16"/>
        </w:rPr>
        <w:t> </w:t>
      </w:r>
      <w:r w:rsidRPr="00053771">
        <w:rPr>
          <w:rFonts w:eastAsia="Times New Roman"/>
          <w:color w:val="000000"/>
          <w:u w:val="single"/>
          <w:shd w:val="clear" w:color="auto" w:fill="00FF00"/>
        </w:rPr>
        <w:t>need to</w:t>
      </w:r>
      <w:r w:rsidRPr="00053771">
        <w:rPr>
          <w:rFonts w:eastAsia="Times New Roman"/>
          <w:color w:val="000000"/>
          <w:sz w:val="16"/>
        </w:rPr>
        <w:t> </w:t>
      </w:r>
      <w:r w:rsidRPr="00053771">
        <w:rPr>
          <w:rFonts w:eastAsia="Times New Roman"/>
          <w:b/>
          <w:bCs/>
          <w:color w:val="000000"/>
          <w:u w:val="single"/>
          <w:shd w:val="clear" w:color="auto" w:fill="00FF00"/>
        </w:rPr>
        <w:t>prioritize</w:t>
      </w:r>
      <w:r w:rsidRPr="00053771">
        <w:rPr>
          <w:rFonts w:eastAsia="Times New Roman"/>
          <w:color w:val="000000"/>
          <w:sz w:val="16"/>
        </w:rPr>
        <w:t> </w:t>
      </w:r>
      <w:r w:rsidRPr="00053771">
        <w:rPr>
          <w:rFonts w:eastAsia="Times New Roman"/>
          <w:color w:val="000000"/>
          <w:u w:val="single"/>
        </w:rPr>
        <w:t>r</w:t>
      </w:r>
      <w:r w:rsidRPr="00053771">
        <w:rPr>
          <w:rFonts w:eastAsia="Times New Roman"/>
          <w:color w:val="000000"/>
          <w:sz w:val="16"/>
        </w:rPr>
        <w:t>esponding effectively to major policy challenges in industrial policy, defense applications, human capital, export controls, and </w:t>
      </w:r>
      <w:r w:rsidRPr="00053771">
        <w:rPr>
          <w:rFonts w:eastAsia="Times New Roman"/>
          <w:b/>
          <w:bCs/>
          <w:color w:val="000000"/>
          <w:u w:val="single"/>
          <w:shd w:val="clear" w:color="auto" w:fill="00FF00"/>
        </w:rPr>
        <w:t>allied cooperation</w:t>
      </w:r>
      <w:r w:rsidRPr="00053771">
        <w:rPr>
          <w:rFonts w:eastAsia="Times New Roman"/>
          <w:color w:val="000000"/>
          <w:sz w:val="16"/>
        </w:rPr>
        <w:t>. </w:t>
      </w:r>
      <w:r w:rsidRPr="00053771">
        <w:rPr>
          <w:rFonts w:eastAsia="Times New Roman"/>
          <w:color w:val="000000"/>
          <w:u w:val="single"/>
        </w:rPr>
        <w:t>Calibrating semiconductor policy</w:t>
      </w:r>
      <w:r w:rsidRPr="00053771">
        <w:rPr>
          <w:rFonts w:eastAsia="Times New Roman"/>
          <w:color w:val="000000"/>
          <w:sz w:val="16"/>
        </w:rPr>
        <w:t> responses </w:t>
      </w:r>
      <w:r w:rsidRPr="00053771">
        <w:rPr>
          <w:rFonts w:eastAsia="Times New Roman"/>
          <w:color w:val="000000"/>
          <w:u w:val="single"/>
          <w:shd w:val="clear" w:color="auto" w:fill="00FF00"/>
        </w:rPr>
        <w:t>through</w:t>
      </w:r>
      <w:r w:rsidRPr="00053771">
        <w:rPr>
          <w:rFonts w:eastAsia="Times New Roman"/>
          <w:color w:val="000000"/>
          <w:sz w:val="16"/>
        </w:rPr>
        <w:t> legislation, </w:t>
      </w:r>
      <w:r w:rsidRPr="00053771">
        <w:rPr>
          <w:rFonts w:eastAsia="Times New Roman"/>
          <w:b/>
          <w:bCs/>
          <w:color w:val="000000"/>
          <w:u w:val="single"/>
          <w:shd w:val="clear" w:color="auto" w:fill="00FF00"/>
        </w:rPr>
        <w:t>interagency</w:t>
      </w:r>
      <w:r w:rsidRPr="00053771">
        <w:rPr>
          <w:rFonts w:eastAsia="Times New Roman"/>
          <w:color w:val="000000"/>
          <w:sz w:val="16"/>
        </w:rPr>
        <w:t> </w:t>
      </w:r>
      <w:r w:rsidRPr="00053771">
        <w:rPr>
          <w:rFonts w:eastAsia="Times New Roman"/>
          <w:color w:val="000000"/>
          <w:u w:val="single"/>
        </w:rPr>
        <w:t>deliberation</w:t>
      </w:r>
      <w:r w:rsidRPr="00053771">
        <w:rPr>
          <w:rFonts w:eastAsia="Times New Roman"/>
          <w:color w:val="000000"/>
          <w:sz w:val="16"/>
        </w:rPr>
        <w:t>, </w:t>
      </w:r>
      <w:r w:rsidRPr="00053771">
        <w:rPr>
          <w:rFonts w:eastAsia="Times New Roman"/>
          <w:b/>
          <w:bCs/>
          <w:color w:val="000000"/>
          <w:u w:val="single"/>
          <w:shd w:val="clear" w:color="auto" w:fill="00FF00"/>
        </w:rPr>
        <w:t>consultation</w:t>
      </w:r>
      <w:r w:rsidRPr="00053771">
        <w:rPr>
          <w:rFonts w:eastAsia="Times New Roman"/>
          <w:color w:val="000000"/>
          <w:sz w:val="16"/>
        </w:rPr>
        <w:t> </w:t>
      </w:r>
      <w:r w:rsidRPr="00053771">
        <w:rPr>
          <w:rFonts w:eastAsia="Times New Roman"/>
          <w:color w:val="000000"/>
          <w:u w:val="single"/>
        </w:rPr>
        <w:t>with allies</w:t>
      </w:r>
      <w:r w:rsidRPr="00053771">
        <w:rPr>
          <w:rFonts w:eastAsia="Times New Roman"/>
          <w:color w:val="000000"/>
          <w:sz w:val="16"/>
        </w:rPr>
        <w:t>, and </w:t>
      </w:r>
      <w:r w:rsidRPr="00053771">
        <w:rPr>
          <w:rFonts w:eastAsia="Times New Roman"/>
          <w:color w:val="000000"/>
          <w:u w:val="single"/>
        </w:rPr>
        <w:t>stakeholder engagement</w:t>
      </w:r>
      <w:r w:rsidRPr="00053771">
        <w:rPr>
          <w:rFonts w:eastAsia="Times New Roman"/>
          <w:color w:val="000000"/>
          <w:sz w:val="16"/>
        </w:rPr>
        <w:t>, especially </w:t>
      </w:r>
      <w:r w:rsidRPr="00053771">
        <w:rPr>
          <w:rFonts w:eastAsia="Times New Roman"/>
          <w:color w:val="000000"/>
          <w:u w:val="single"/>
        </w:rPr>
        <w:t>with industry leaders</w:t>
      </w:r>
      <w:r w:rsidRPr="00053771">
        <w:rPr>
          <w:rFonts w:eastAsia="Times New Roman"/>
          <w:color w:val="000000"/>
          <w:sz w:val="16"/>
        </w:rPr>
        <w:t>, is </w:t>
      </w:r>
      <w:r w:rsidRPr="00053771">
        <w:rPr>
          <w:rFonts w:eastAsia="Times New Roman"/>
          <w:color w:val="000000"/>
          <w:u w:val="single"/>
        </w:rPr>
        <w:t>fundamental to</w:t>
      </w:r>
      <w:r w:rsidRPr="00053771">
        <w:rPr>
          <w:rFonts w:eastAsia="Times New Roman"/>
          <w:color w:val="000000"/>
          <w:sz w:val="16"/>
        </w:rPr>
        <w:t> ensure that the United States maintains </w:t>
      </w:r>
      <w:r w:rsidRPr="00053771">
        <w:rPr>
          <w:rFonts w:eastAsia="Times New Roman"/>
          <w:color w:val="000000"/>
          <w:u w:val="single"/>
        </w:rPr>
        <w:t>national security advantages</w:t>
      </w:r>
      <w:r w:rsidRPr="00053771">
        <w:rPr>
          <w:rFonts w:eastAsia="Times New Roman"/>
          <w:color w:val="000000"/>
          <w:sz w:val="16"/>
        </w:rPr>
        <w:t> </w:t>
      </w:r>
      <w:r w:rsidRPr="00053771">
        <w:rPr>
          <w:rFonts w:eastAsia="Times New Roman"/>
          <w:color w:val="000000"/>
          <w:u w:val="single"/>
        </w:rPr>
        <w:t>and drives</w:t>
      </w:r>
      <w:r w:rsidRPr="00053771">
        <w:rPr>
          <w:rFonts w:eastAsia="Times New Roman"/>
          <w:color w:val="000000"/>
          <w:sz w:val="16"/>
        </w:rPr>
        <w:t> private enterprise-led, market-based, and </w:t>
      </w:r>
      <w:r w:rsidRPr="00053771">
        <w:rPr>
          <w:rFonts w:eastAsia="Times New Roman"/>
          <w:b/>
          <w:bCs/>
          <w:color w:val="000000"/>
          <w:u w:val="single"/>
        </w:rPr>
        <w:t>rules-governed</w:t>
      </w:r>
      <w:r w:rsidRPr="00053771">
        <w:rPr>
          <w:rFonts w:eastAsia="Times New Roman"/>
          <w:color w:val="000000"/>
          <w:sz w:val="16"/>
        </w:rPr>
        <w:t> </w:t>
      </w:r>
      <w:r w:rsidRPr="00053771">
        <w:rPr>
          <w:rFonts w:eastAsia="Times New Roman"/>
          <w:b/>
          <w:bCs/>
          <w:color w:val="000000"/>
          <w:u w:val="single"/>
        </w:rPr>
        <w:t>global commerce</w:t>
      </w:r>
      <w:r w:rsidRPr="00053771">
        <w:rPr>
          <w:rFonts w:eastAsia="Times New Roman"/>
          <w:color w:val="000000"/>
          <w:sz w:val="16"/>
        </w:rPr>
        <w:t>. Failing to do so will hand a distinct advantage to U.S. competitors for decades to come.</w:t>
      </w:r>
    </w:p>
    <w:p w14:paraId="6853B7FF" w14:textId="77777777" w:rsidR="006527D6" w:rsidRPr="00053771" w:rsidRDefault="006527D6" w:rsidP="006527D6">
      <w:pPr>
        <w:spacing w:line="235" w:lineRule="atLeast"/>
        <w:rPr>
          <w:rFonts w:eastAsia="Times New Roman"/>
          <w:color w:val="000000"/>
          <w:sz w:val="16"/>
        </w:rPr>
      </w:pPr>
      <w:r w:rsidRPr="00053771">
        <w:rPr>
          <w:rFonts w:eastAsia="Times New Roman"/>
          <w:color w:val="000000"/>
          <w:sz w:val="16"/>
        </w:rPr>
        <w:t>Semiconductors and National Interest</w:t>
      </w:r>
    </w:p>
    <w:p w14:paraId="6EC69344" w14:textId="77777777" w:rsidR="006527D6" w:rsidRPr="00053771" w:rsidRDefault="006527D6" w:rsidP="006527D6">
      <w:pPr>
        <w:spacing w:line="235" w:lineRule="atLeast"/>
        <w:rPr>
          <w:rFonts w:eastAsia="Times New Roman"/>
          <w:color w:val="000000"/>
          <w:sz w:val="16"/>
        </w:rPr>
      </w:pPr>
      <w:r w:rsidRPr="00053771">
        <w:rPr>
          <w:rFonts w:eastAsia="Times New Roman"/>
          <w:color w:val="000000"/>
          <w:sz w:val="16"/>
        </w:rPr>
        <w:t>Amid a bipartisan recalculation that the U.S. approach toward China needs to take a stricter line, </w:t>
      </w:r>
      <w:r w:rsidRPr="00053771">
        <w:rPr>
          <w:rFonts w:eastAsia="Times New Roman"/>
          <w:color w:val="000000"/>
          <w:u w:val="single"/>
        </w:rPr>
        <w:t>how the United States manages</w:t>
      </w:r>
      <w:r w:rsidRPr="00053771">
        <w:rPr>
          <w:rFonts w:eastAsia="Times New Roman"/>
          <w:color w:val="000000"/>
          <w:sz w:val="16"/>
        </w:rPr>
        <w:t> the evolving </w:t>
      </w:r>
      <w:r w:rsidRPr="00053771">
        <w:rPr>
          <w:rFonts w:eastAsia="Times New Roman"/>
          <w:color w:val="000000"/>
          <w:u w:val="single"/>
        </w:rPr>
        <w:t>competition for advanced technology</w:t>
      </w:r>
      <w:r w:rsidRPr="00053771">
        <w:rPr>
          <w:rFonts w:eastAsia="Times New Roman"/>
          <w:color w:val="000000"/>
          <w:sz w:val="16"/>
        </w:rPr>
        <w:t> </w:t>
      </w:r>
      <w:r w:rsidRPr="00053771">
        <w:rPr>
          <w:rFonts w:eastAsia="Times New Roman"/>
          <w:color w:val="000000"/>
          <w:u w:val="single"/>
        </w:rPr>
        <w:t>development and leadership will be critical.</w:t>
      </w:r>
      <w:r w:rsidRPr="00053771">
        <w:rPr>
          <w:rFonts w:eastAsia="Times New Roman"/>
          <w:color w:val="000000"/>
          <w:sz w:val="16"/>
        </w:rPr>
        <w:t> The semiconductor industry is one area where nascent U.S.-Chinese technology competition and rising global trade frictions have already made a noticeable impact. </w:t>
      </w:r>
      <w:r w:rsidRPr="00053771">
        <w:rPr>
          <w:rFonts w:eastAsia="Times New Roman"/>
          <w:b/>
          <w:bCs/>
          <w:color w:val="000000"/>
          <w:u w:val="single"/>
          <w:shd w:val="clear" w:color="auto" w:fill="00FF00"/>
        </w:rPr>
        <w:t>Semiconductors</w:t>
      </w:r>
      <w:r w:rsidRPr="00053771">
        <w:rPr>
          <w:rFonts w:eastAsia="Times New Roman"/>
          <w:color w:val="000000"/>
          <w:sz w:val="16"/>
        </w:rPr>
        <w:t> </w:t>
      </w:r>
      <w:r w:rsidRPr="00053771">
        <w:rPr>
          <w:rFonts w:eastAsia="Times New Roman"/>
          <w:color w:val="000000"/>
          <w:u w:val="single"/>
        </w:rPr>
        <w:t>are foundational</w:t>
      </w:r>
      <w:r w:rsidRPr="00053771">
        <w:rPr>
          <w:rFonts w:eastAsia="Times New Roman"/>
          <w:color w:val="000000"/>
          <w:sz w:val="16"/>
        </w:rPr>
        <w:t> </w:t>
      </w:r>
      <w:r w:rsidRPr="00053771">
        <w:rPr>
          <w:rFonts w:eastAsia="Times New Roman"/>
          <w:color w:val="000000"/>
          <w:u w:val="single"/>
        </w:rPr>
        <w:t>to U.S.</w:t>
      </w:r>
      <w:r w:rsidRPr="00053771">
        <w:rPr>
          <w:rFonts w:eastAsia="Times New Roman"/>
          <w:color w:val="000000"/>
          <w:sz w:val="16"/>
        </w:rPr>
        <w:t> economic prosperity and </w:t>
      </w:r>
      <w:r w:rsidRPr="00053771">
        <w:rPr>
          <w:rFonts w:eastAsia="Times New Roman"/>
          <w:color w:val="000000"/>
          <w:u w:val="single"/>
        </w:rPr>
        <w:t>national security</w:t>
      </w:r>
      <w:r w:rsidRPr="00053771">
        <w:rPr>
          <w:rFonts w:eastAsia="Times New Roman"/>
          <w:color w:val="000000"/>
          <w:sz w:val="16"/>
        </w:rPr>
        <w:t> </w:t>
      </w:r>
      <w:r w:rsidRPr="00053771">
        <w:rPr>
          <w:rFonts w:eastAsia="Times New Roman"/>
          <w:color w:val="000000"/>
          <w:u w:val="single"/>
        </w:rPr>
        <w:t>because they</w:t>
      </w:r>
      <w:r w:rsidRPr="00053771">
        <w:rPr>
          <w:rFonts w:eastAsia="Times New Roman"/>
          <w:color w:val="000000"/>
          <w:sz w:val="16"/>
        </w:rPr>
        <w:t> </w:t>
      </w:r>
      <w:r w:rsidRPr="00053771">
        <w:rPr>
          <w:rFonts w:eastAsia="Times New Roman"/>
          <w:color w:val="000000"/>
          <w:u w:val="single"/>
          <w:shd w:val="clear" w:color="auto" w:fill="00FF00"/>
        </w:rPr>
        <w:t>power</w:t>
      </w:r>
      <w:r w:rsidRPr="00053771">
        <w:rPr>
          <w:rFonts w:eastAsia="Times New Roman"/>
          <w:color w:val="000000"/>
          <w:sz w:val="16"/>
        </w:rPr>
        <w:t> virtually </w:t>
      </w:r>
      <w:r w:rsidRPr="00053771">
        <w:rPr>
          <w:rFonts w:eastAsia="Times New Roman"/>
          <w:b/>
          <w:bCs/>
          <w:color w:val="000000"/>
          <w:u w:val="single"/>
          <w:shd w:val="clear" w:color="auto" w:fill="00FF00"/>
        </w:rPr>
        <w:t>every defense platform</w:t>
      </w:r>
      <w:r w:rsidRPr="00053771">
        <w:rPr>
          <w:rFonts w:eastAsia="Times New Roman"/>
          <w:color w:val="000000"/>
          <w:sz w:val="16"/>
        </w:rPr>
        <w:t> the United States operates, </w:t>
      </w:r>
      <w:r w:rsidRPr="00053771">
        <w:rPr>
          <w:rFonts w:eastAsia="Times New Roman"/>
          <w:color w:val="000000"/>
          <w:u w:val="single"/>
        </w:rPr>
        <w:t>and</w:t>
      </w:r>
      <w:r w:rsidRPr="00053771">
        <w:rPr>
          <w:rFonts w:eastAsia="Times New Roman"/>
          <w:color w:val="000000"/>
          <w:sz w:val="16"/>
        </w:rPr>
        <w:t> because </w:t>
      </w:r>
      <w:r w:rsidRPr="00053771">
        <w:rPr>
          <w:rFonts w:eastAsia="Times New Roman"/>
          <w:color w:val="000000"/>
          <w:u w:val="single"/>
        </w:rPr>
        <w:t>they are an</w:t>
      </w:r>
      <w:r w:rsidRPr="00053771">
        <w:rPr>
          <w:rFonts w:eastAsia="Times New Roman"/>
          <w:color w:val="000000"/>
          <w:sz w:val="16"/>
        </w:rPr>
        <w:t> </w:t>
      </w:r>
      <w:r w:rsidRPr="00053771">
        <w:rPr>
          <w:rFonts w:eastAsia="Times New Roman"/>
          <w:color w:val="000000"/>
          <w:u w:val="single"/>
        </w:rPr>
        <w:t>essential input</w:t>
      </w:r>
      <w:r w:rsidRPr="00053771">
        <w:rPr>
          <w:rFonts w:eastAsia="Times New Roman"/>
          <w:color w:val="000000"/>
          <w:sz w:val="16"/>
        </w:rPr>
        <w:t> </w:t>
      </w:r>
      <w:r w:rsidRPr="00053771">
        <w:rPr>
          <w:rFonts w:eastAsia="Times New Roman"/>
          <w:color w:val="000000"/>
          <w:u w:val="single"/>
        </w:rPr>
        <w:t>to nearly every modern product or</w:t>
      </w:r>
      <w:r w:rsidRPr="00053771">
        <w:rPr>
          <w:rFonts w:eastAsia="Times New Roman"/>
          <w:color w:val="000000"/>
          <w:sz w:val="16"/>
        </w:rPr>
        <w:t> </w:t>
      </w:r>
      <w:r w:rsidRPr="00053771">
        <w:rPr>
          <w:rFonts w:eastAsia="Times New Roman"/>
          <w:color w:val="000000"/>
          <w:u w:val="single"/>
        </w:rPr>
        <w:t>technology produced in the U.S. economy</w:t>
      </w:r>
      <w:r w:rsidRPr="00053771">
        <w:rPr>
          <w:rFonts w:eastAsia="Times New Roman"/>
          <w:color w:val="000000"/>
          <w:sz w:val="16"/>
        </w:rPr>
        <w:t>, as the repercussions of the current semiconductor shortage on the U.S. auto industry show. The industry also represents a vital source of U.S. exports — semiconductors are currently America’s fifth-largest export — and generator of high-skill, high-paying jobs with significant employment multiplier effects across regional economies. The United States and a handful of partners and </w:t>
      </w:r>
      <w:r w:rsidRPr="00053771">
        <w:rPr>
          <w:rFonts w:eastAsia="Times New Roman"/>
          <w:color w:val="000000"/>
          <w:u w:val="single"/>
          <w:shd w:val="clear" w:color="auto" w:fill="00FF00"/>
        </w:rPr>
        <w:t>allies</w:t>
      </w:r>
      <w:r w:rsidRPr="00053771">
        <w:rPr>
          <w:rFonts w:eastAsia="Times New Roman"/>
          <w:color w:val="000000"/>
          <w:sz w:val="16"/>
        </w:rPr>
        <w:t> (notably Germany, </w:t>
      </w:r>
      <w:r w:rsidRPr="00053771">
        <w:rPr>
          <w:rFonts w:eastAsia="Times New Roman"/>
          <w:b/>
          <w:bCs/>
          <w:color w:val="000000"/>
          <w:u w:val="single"/>
        </w:rPr>
        <w:t>Japan</w:t>
      </w:r>
      <w:r w:rsidRPr="00053771">
        <w:rPr>
          <w:rFonts w:eastAsia="Times New Roman"/>
          <w:color w:val="000000"/>
          <w:sz w:val="16"/>
        </w:rPr>
        <w:t>, the Netherlands, </w:t>
      </w:r>
      <w:r w:rsidRPr="00053771">
        <w:rPr>
          <w:rFonts w:eastAsia="Times New Roman"/>
          <w:b/>
          <w:bCs/>
          <w:color w:val="000000"/>
          <w:u w:val="single"/>
        </w:rPr>
        <w:t>South Korea</w:t>
      </w:r>
      <w:r w:rsidRPr="00053771">
        <w:rPr>
          <w:rFonts w:eastAsia="Times New Roman"/>
          <w:color w:val="000000"/>
          <w:sz w:val="16"/>
        </w:rPr>
        <w:t>, and </w:t>
      </w:r>
      <w:r w:rsidRPr="00053771">
        <w:rPr>
          <w:rFonts w:eastAsia="Times New Roman"/>
          <w:b/>
          <w:bCs/>
          <w:color w:val="000000"/>
          <w:u w:val="single"/>
        </w:rPr>
        <w:t>Taiwan)</w:t>
      </w:r>
      <w:r w:rsidRPr="00053771">
        <w:rPr>
          <w:rFonts w:eastAsia="Times New Roman"/>
          <w:color w:val="000000"/>
          <w:sz w:val="16"/>
        </w:rPr>
        <w:t> </w:t>
      </w:r>
      <w:r w:rsidRPr="00053771">
        <w:rPr>
          <w:rFonts w:eastAsia="Times New Roman"/>
          <w:color w:val="000000"/>
          <w:u w:val="single"/>
          <w:shd w:val="clear" w:color="auto" w:fill="00FF00"/>
        </w:rPr>
        <w:t>remain</w:t>
      </w:r>
      <w:r w:rsidRPr="00053771">
        <w:rPr>
          <w:rFonts w:eastAsia="Times New Roman"/>
          <w:color w:val="000000"/>
          <w:sz w:val="16"/>
        </w:rPr>
        <w:t> </w:t>
      </w:r>
      <w:r w:rsidRPr="00053771">
        <w:rPr>
          <w:rFonts w:eastAsia="Times New Roman"/>
          <w:b/>
          <w:bCs/>
          <w:color w:val="000000"/>
          <w:u w:val="single"/>
          <w:shd w:val="clear" w:color="auto" w:fill="00FF00"/>
        </w:rPr>
        <w:t>global leaders</w:t>
      </w:r>
      <w:r w:rsidRPr="00053771">
        <w:rPr>
          <w:rFonts w:eastAsia="Times New Roman"/>
          <w:color w:val="000000"/>
          <w:sz w:val="16"/>
        </w:rPr>
        <w:t> </w:t>
      </w:r>
      <w:r w:rsidRPr="00053771">
        <w:rPr>
          <w:rFonts w:eastAsia="Times New Roman"/>
          <w:color w:val="000000"/>
          <w:u w:val="single"/>
        </w:rPr>
        <w:t>across</w:t>
      </w:r>
      <w:r w:rsidRPr="00053771">
        <w:rPr>
          <w:rFonts w:eastAsia="Times New Roman"/>
          <w:color w:val="000000"/>
          <w:sz w:val="16"/>
        </w:rPr>
        <w:t> essential </w:t>
      </w:r>
      <w:r w:rsidRPr="00053771">
        <w:rPr>
          <w:rFonts w:eastAsia="Times New Roman"/>
          <w:color w:val="000000"/>
          <w:u w:val="single"/>
        </w:rPr>
        <w:t>facets of</w:t>
      </w:r>
      <w:r w:rsidRPr="00053771">
        <w:rPr>
          <w:rFonts w:eastAsia="Times New Roman"/>
          <w:color w:val="000000"/>
          <w:sz w:val="16"/>
        </w:rPr>
        <w:t> the </w:t>
      </w:r>
      <w:r w:rsidRPr="00053771">
        <w:rPr>
          <w:rFonts w:eastAsia="Times New Roman"/>
          <w:color w:val="000000"/>
          <w:u w:val="single"/>
        </w:rPr>
        <w:t>semiconductor ecosystem</w:t>
      </w:r>
      <w:r w:rsidRPr="00053771">
        <w:rPr>
          <w:rFonts w:eastAsia="Times New Roman"/>
          <w:color w:val="000000"/>
          <w:sz w:val="16"/>
        </w:rPr>
        <w:t>, notably semiconductor </w:t>
      </w:r>
      <w:r w:rsidRPr="00053771">
        <w:rPr>
          <w:rFonts w:eastAsia="Times New Roman"/>
          <w:color w:val="000000"/>
          <w:u w:val="single"/>
        </w:rPr>
        <w:t>r</w:t>
      </w:r>
      <w:r w:rsidRPr="00053771">
        <w:rPr>
          <w:rFonts w:eastAsia="Times New Roman"/>
          <w:color w:val="000000"/>
          <w:sz w:val="16"/>
        </w:rPr>
        <w:t>esearch </w:t>
      </w:r>
      <w:r w:rsidRPr="00053771">
        <w:rPr>
          <w:rFonts w:eastAsia="Times New Roman"/>
          <w:color w:val="000000"/>
          <w:u w:val="single"/>
        </w:rPr>
        <w:t>a</w:t>
      </w:r>
      <w:r w:rsidRPr="00053771">
        <w:rPr>
          <w:rFonts w:eastAsia="Times New Roman"/>
          <w:color w:val="000000"/>
          <w:sz w:val="16"/>
        </w:rPr>
        <w:t>nd </w:t>
      </w:r>
      <w:r w:rsidRPr="00053771">
        <w:rPr>
          <w:rFonts w:eastAsia="Times New Roman"/>
          <w:color w:val="000000"/>
          <w:u w:val="single"/>
        </w:rPr>
        <w:t>d</w:t>
      </w:r>
      <w:r w:rsidRPr="00053771">
        <w:rPr>
          <w:rFonts w:eastAsia="Times New Roman"/>
          <w:color w:val="000000"/>
          <w:sz w:val="16"/>
        </w:rPr>
        <w:t>evelopment, design, and </w:t>
      </w:r>
      <w:r w:rsidRPr="00053771">
        <w:rPr>
          <w:rFonts w:eastAsia="Times New Roman"/>
          <w:color w:val="000000"/>
          <w:u w:val="single"/>
        </w:rPr>
        <w:t>manufacturing</w:t>
      </w:r>
      <w:r w:rsidRPr="00053771">
        <w:rPr>
          <w:rFonts w:eastAsia="Times New Roman"/>
          <w:color w:val="000000"/>
          <w:sz w:val="16"/>
        </w:rPr>
        <w:t> and in semiconductor manufacturing </w:t>
      </w:r>
      <w:r w:rsidRPr="00053771">
        <w:rPr>
          <w:rFonts w:eastAsia="Times New Roman"/>
          <w:color w:val="000000"/>
          <w:u w:val="single"/>
        </w:rPr>
        <w:t>equipment</w:t>
      </w:r>
      <w:r w:rsidRPr="00053771">
        <w:rPr>
          <w:rFonts w:eastAsia="Times New Roman"/>
          <w:color w:val="000000"/>
          <w:sz w:val="16"/>
        </w:rPr>
        <w:t>. However, </w:t>
      </w:r>
      <w:r w:rsidRPr="00053771">
        <w:rPr>
          <w:rFonts w:eastAsia="Times New Roman"/>
          <w:color w:val="000000"/>
          <w:u w:val="single"/>
        </w:rPr>
        <w:t>challenges to U.S. leadership</w:t>
      </w:r>
      <w:r w:rsidRPr="00053771">
        <w:rPr>
          <w:rFonts w:eastAsia="Times New Roman"/>
          <w:color w:val="000000"/>
          <w:sz w:val="16"/>
        </w:rPr>
        <w:t> are </w:t>
      </w:r>
      <w:r w:rsidRPr="00053771">
        <w:rPr>
          <w:rFonts w:eastAsia="Times New Roman"/>
          <w:color w:val="000000"/>
          <w:u w:val="single"/>
        </w:rPr>
        <w:t>mounting</w:t>
      </w:r>
      <w:r w:rsidRPr="00053771">
        <w:rPr>
          <w:rFonts w:eastAsia="Times New Roman"/>
          <w:color w:val="000000"/>
          <w:sz w:val="16"/>
        </w:rPr>
        <w:t>, while </w:t>
      </w:r>
      <w:r w:rsidRPr="00053771">
        <w:rPr>
          <w:rFonts w:eastAsia="Times New Roman"/>
          <w:color w:val="000000"/>
          <w:u w:val="single"/>
        </w:rPr>
        <w:t>its advantages are eroding</w:t>
      </w:r>
      <w:r w:rsidRPr="00053771">
        <w:rPr>
          <w:rFonts w:eastAsia="Times New Roman"/>
          <w:color w:val="000000"/>
          <w:sz w:val="16"/>
        </w:rPr>
        <w:t>.</w:t>
      </w:r>
    </w:p>
    <w:p w14:paraId="530C8B8B" w14:textId="77777777" w:rsidR="006527D6" w:rsidRPr="00053771" w:rsidRDefault="006527D6" w:rsidP="006527D6">
      <w:pPr>
        <w:spacing w:line="235" w:lineRule="atLeast"/>
        <w:rPr>
          <w:rFonts w:eastAsia="Times New Roman"/>
          <w:color w:val="000000"/>
          <w:sz w:val="16"/>
        </w:rPr>
      </w:pPr>
      <w:r w:rsidRPr="00053771">
        <w:rPr>
          <w:rFonts w:eastAsia="Times New Roman"/>
          <w:color w:val="000000"/>
          <w:sz w:val="16"/>
        </w:rPr>
        <w:t>International competition for leadership in this critical sector is fiercely intensifying. For instance, </w:t>
      </w:r>
      <w:r w:rsidRPr="00053771">
        <w:rPr>
          <w:rFonts w:eastAsia="Times New Roman"/>
          <w:color w:val="000000"/>
          <w:u w:val="single"/>
        </w:rPr>
        <w:t>from 2001 to 2016</w:t>
      </w:r>
      <w:r w:rsidRPr="00053771">
        <w:rPr>
          <w:rFonts w:eastAsia="Times New Roman"/>
          <w:color w:val="000000"/>
          <w:sz w:val="16"/>
        </w:rPr>
        <w:t>, </w:t>
      </w:r>
      <w:r w:rsidRPr="00053771">
        <w:rPr>
          <w:rFonts w:eastAsia="Times New Roman"/>
          <w:b/>
          <w:bCs/>
          <w:color w:val="000000"/>
          <w:u w:val="single"/>
          <w:shd w:val="clear" w:color="auto" w:fill="00FF00"/>
        </w:rPr>
        <w:t>China’s share</w:t>
      </w:r>
      <w:r w:rsidRPr="00053771">
        <w:rPr>
          <w:rFonts w:eastAsia="Times New Roman"/>
          <w:color w:val="000000"/>
          <w:sz w:val="16"/>
        </w:rPr>
        <w:t> </w:t>
      </w:r>
      <w:r w:rsidRPr="00053771">
        <w:rPr>
          <w:rFonts w:eastAsia="Times New Roman"/>
          <w:color w:val="000000"/>
          <w:u w:val="single"/>
        </w:rPr>
        <w:t>of total value</w:t>
      </w:r>
      <w:r w:rsidRPr="00053771">
        <w:rPr>
          <w:rFonts w:eastAsia="Times New Roman"/>
          <w:color w:val="000000"/>
          <w:sz w:val="16"/>
        </w:rPr>
        <w:t> added </w:t>
      </w:r>
      <w:r w:rsidRPr="00053771">
        <w:rPr>
          <w:rFonts w:eastAsia="Times New Roman"/>
          <w:color w:val="000000"/>
          <w:u w:val="single"/>
          <w:shd w:val="clear" w:color="auto" w:fill="00FF00"/>
        </w:rPr>
        <w:t>in</w:t>
      </w:r>
      <w:r w:rsidRPr="00053771">
        <w:rPr>
          <w:rFonts w:eastAsia="Times New Roman"/>
          <w:color w:val="000000"/>
          <w:sz w:val="16"/>
        </w:rPr>
        <w:t> </w:t>
      </w:r>
      <w:r w:rsidRPr="00053771">
        <w:rPr>
          <w:rFonts w:eastAsia="Times New Roman"/>
          <w:color w:val="000000"/>
          <w:u w:val="single"/>
        </w:rPr>
        <w:t>the</w:t>
      </w:r>
      <w:r w:rsidRPr="00053771">
        <w:rPr>
          <w:rFonts w:eastAsia="Times New Roman"/>
          <w:color w:val="000000"/>
          <w:sz w:val="16"/>
        </w:rPr>
        <w:t> global </w:t>
      </w:r>
      <w:r w:rsidRPr="00053771">
        <w:rPr>
          <w:rFonts w:eastAsia="Times New Roman"/>
          <w:color w:val="000000"/>
          <w:u w:val="single"/>
        </w:rPr>
        <w:t>semiconductor</w:t>
      </w:r>
      <w:r w:rsidRPr="00053771">
        <w:rPr>
          <w:rFonts w:eastAsia="Times New Roman"/>
          <w:color w:val="000000"/>
          <w:sz w:val="16"/>
        </w:rPr>
        <w:t> </w:t>
      </w:r>
      <w:r w:rsidRPr="00053771">
        <w:rPr>
          <w:rFonts w:eastAsia="Times New Roman"/>
          <w:color w:val="000000"/>
          <w:u w:val="single"/>
          <w:shd w:val="clear" w:color="auto" w:fill="00FF00"/>
        </w:rPr>
        <w:t>industry</w:t>
      </w:r>
      <w:r w:rsidRPr="00053771">
        <w:rPr>
          <w:rFonts w:eastAsia="Times New Roman"/>
          <w:color w:val="000000"/>
          <w:sz w:val="16"/>
        </w:rPr>
        <w:t> </w:t>
      </w:r>
      <w:r w:rsidRPr="00053771">
        <w:rPr>
          <w:rFonts w:eastAsia="Times New Roman"/>
          <w:b/>
          <w:bCs/>
          <w:color w:val="000000"/>
          <w:u w:val="single"/>
          <w:shd w:val="clear" w:color="auto" w:fill="00FF00"/>
        </w:rPr>
        <w:t>grew</w:t>
      </w:r>
      <w:r w:rsidRPr="00053771">
        <w:rPr>
          <w:rFonts w:eastAsia="Times New Roman"/>
          <w:color w:val="000000"/>
          <w:sz w:val="16"/>
        </w:rPr>
        <w:t> almost </w:t>
      </w:r>
      <w:r w:rsidRPr="00053771">
        <w:rPr>
          <w:rFonts w:eastAsia="Times New Roman"/>
          <w:b/>
          <w:bCs/>
          <w:color w:val="000000"/>
          <w:u w:val="single"/>
          <w:shd w:val="clear" w:color="auto" w:fill="00FF00"/>
        </w:rPr>
        <w:t>fourfold</w:t>
      </w:r>
      <w:r w:rsidRPr="00053771">
        <w:rPr>
          <w:rFonts w:eastAsia="Times New Roman"/>
          <w:color w:val="000000"/>
          <w:sz w:val="16"/>
        </w:rPr>
        <w:t>, from 8 to 31 percent and Taiwan’s share doubled, while America’s share fell from 28 to 22 percent, and Japan’s share fell by over two-thirds, from 30 to 8 percent. In 2016, China produced $120 billion in value added, compared with $83 billion for the United States. These </w:t>
      </w:r>
      <w:r w:rsidRPr="00053771">
        <w:rPr>
          <w:rFonts w:eastAsia="Times New Roman"/>
          <w:color w:val="000000"/>
          <w:u w:val="single"/>
        </w:rPr>
        <w:t>developments underscore</w:t>
      </w:r>
      <w:r w:rsidRPr="00053771">
        <w:rPr>
          <w:rFonts w:eastAsia="Times New Roman"/>
          <w:color w:val="000000"/>
          <w:sz w:val="16"/>
        </w:rPr>
        <w:t> the </w:t>
      </w:r>
      <w:r w:rsidRPr="00053771">
        <w:rPr>
          <w:rFonts w:eastAsia="Times New Roman"/>
          <w:b/>
          <w:bCs/>
          <w:color w:val="000000"/>
          <w:u w:val="single"/>
          <w:shd w:val="clear" w:color="auto" w:fill="00FF00"/>
        </w:rPr>
        <w:t>high-stakes competition</w:t>
      </w:r>
      <w:r w:rsidRPr="00053771">
        <w:rPr>
          <w:rFonts w:eastAsia="Times New Roman"/>
          <w:color w:val="000000"/>
          <w:sz w:val="16"/>
        </w:rPr>
        <w:t> that the </w:t>
      </w:r>
      <w:r w:rsidRPr="00053771">
        <w:rPr>
          <w:rFonts w:eastAsia="Times New Roman"/>
          <w:color w:val="000000"/>
          <w:u w:val="single"/>
        </w:rPr>
        <w:t>United States faces</w:t>
      </w:r>
      <w:r w:rsidRPr="00053771">
        <w:rPr>
          <w:rFonts w:eastAsia="Times New Roman"/>
          <w:color w:val="000000"/>
          <w:sz w:val="16"/>
        </w:rPr>
        <w:t> </w:t>
      </w:r>
      <w:r w:rsidRPr="00053771">
        <w:rPr>
          <w:rFonts w:eastAsia="Times New Roman"/>
          <w:color w:val="000000"/>
          <w:u w:val="single"/>
        </w:rPr>
        <w:t>in</w:t>
      </w:r>
      <w:r w:rsidRPr="00053771">
        <w:rPr>
          <w:rFonts w:eastAsia="Times New Roman"/>
          <w:color w:val="000000"/>
          <w:sz w:val="16"/>
        </w:rPr>
        <w:t> this crucial area of </w:t>
      </w:r>
      <w:r w:rsidRPr="00053771">
        <w:rPr>
          <w:rFonts w:eastAsia="Times New Roman"/>
          <w:color w:val="000000"/>
          <w:u w:val="single"/>
        </w:rPr>
        <w:t>strategic technologies</w:t>
      </w:r>
      <w:r w:rsidRPr="00053771">
        <w:rPr>
          <w:rFonts w:eastAsia="Times New Roman"/>
          <w:color w:val="000000"/>
          <w:sz w:val="16"/>
        </w:rPr>
        <w:t>, with </w:t>
      </w:r>
      <w:r w:rsidRPr="00053771">
        <w:rPr>
          <w:rFonts w:eastAsia="Times New Roman"/>
          <w:color w:val="000000"/>
          <w:u w:val="single"/>
        </w:rPr>
        <w:t>supply chain security</w:t>
      </w:r>
      <w:r w:rsidRPr="00053771">
        <w:rPr>
          <w:rFonts w:eastAsia="Times New Roman"/>
          <w:color w:val="000000"/>
          <w:sz w:val="16"/>
        </w:rPr>
        <w:t> and resiliency a prime consideration.</w:t>
      </w:r>
    </w:p>
    <w:p w14:paraId="23522672" w14:textId="77777777" w:rsidR="006527D6" w:rsidRPr="00053771" w:rsidRDefault="006527D6" w:rsidP="006527D6">
      <w:pPr>
        <w:spacing w:line="235" w:lineRule="atLeast"/>
        <w:rPr>
          <w:rFonts w:eastAsia="Times New Roman"/>
          <w:color w:val="000000"/>
          <w:sz w:val="16"/>
        </w:rPr>
      </w:pPr>
      <w:r w:rsidRPr="00053771">
        <w:rPr>
          <w:rFonts w:eastAsia="Times New Roman"/>
          <w:color w:val="000000"/>
          <w:sz w:val="16"/>
        </w:rPr>
        <w:t>Key Industry Dynamics</w:t>
      </w:r>
    </w:p>
    <w:p w14:paraId="219999D0" w14:textId="77777777" w:rsidR="006527D6" w:rsidRPr="00053771" w:rsidRDefault="006527D6" w:rsidP="006527D6">
      <w:pPr>
        <w:spacing w:line="235" w:lineRule="atLeast"/>
        <w:rPr>
          <w:rFonts w:eastAsia="Times New Roman"/>
          <w:color w:val="000000"/>
          <w:sz w:val="16"/>
        </w:rPr>
      </w:pPr>
      <w:r w:rsidRPr="00053771">
        <w:rPr>
          <w:rFonts w:eastAsia="Times New Roman"/>
          <w:color w:val="000000"/>
          <w:sz w:val="16"/>
        </w:rPr>
        <w:t>The most important trends impacting the U.S. semiconductor industry include restoring U.S. leadership at the cutting edge of semiconductor production and increasing domestic semiconductor production. Additional concerns include foreign barriers to market access</w:t>
      </w:r>
      <w:r w:rsidRPr="00053771">
        <w:rPr>
          <w:rFonts w:eastAsia="Times New Roman"/>
          <w:color w:val="000000"/>
          <w:u w:val="single"/>
        </w:rPr>
        <w:t>,</w:t>
      </w:r>
      <w:r w:rsidRPr="00053771">
        <w:rPr>
          <w:rFonts w:eastAsia="Times New Roman"/>
          <w:color w:val="000000"/>
          <w:sz w:val="16"/>
        </w:rPr>
        <w:t> </w:t>
      </w:r>
      <w:r w:rsidRPr="00053771">
        <w:rPr>
          <w:rFonts w:eastAsia="Times New Roman"/>
          <w:color w:val="000000"/>
          <w:u w:val="single"/>
          <w:shd w:val="clear" w:color="auto" w:fill="00FF00"/>
        </w:rPr>
        <w:t>Chinese</w:t>
      </w:r>
      <w:r w:rsidRPr="00053771">
        <w:rPr>
          <w:rFonts w:eastAsia="Times New Roman"/>
          <w:color w:val="000000"/>
          <w:sz w:val="16"/>
        </w:rPr>
        <w:t> </w:t>
      </w:r>
      <w:r w:rsidRPr="00053771">
        <w:rPr>
          <w:rFonts w:eastAsia="Times New Roman"/>
          <w:color w:val="000000"/>
          <w:u w:val="single"/>
          <w:shd w:val="clear" w:color="auto" w:fill="00FF00"/>
        </w:rPr>
        <w:t>gov</w:t>
      </w:r>
      <w:r w:rsidRPr="00053771">
        <w:rPr>
          <w:rFonts w:eastAsia="Times New Roman"/>
          <w:color w:val="000000"/>
          <w:u w:val="single"/>
        </w:rPr>
        <w:t>ernment</w:t>
      </w:r>
      <w:r w:rsidRPr="00053771">
        <w:rPr>
          <w:rFonts w:eastAsia="Times New Roman"/>
          <w:color w:val="000000"/>
          <w:sz w:val="16"/>
        </w:rPr>
        <w:t> efforts to </w:t>
      </w:r>
      <w:r w:rsidRPr="00053771">
        <w:rPr>
          <w:rFonts w:eastAsia="Times New Roman"/>
          <w:b/>
          <w:bCs/>
          <w:color w:val="000000"/>
          <w:u w:val="single"/>
          <w:shd w:val="clear" w:color="auto" w:fill="00FF00"/>
        </w:rPr>
        <w:t>pump money</w:t>
      </w:r>
      <w:r w:rsidRPr="00053771">
        <w:rPr>
          <w:rFonts w:eastAsia="Times New Roman"/>
          <w:color w:val="000000"/>
          <w:sz w:val="16"/>
        </w:rPr>
        <w:t> </w:t>
      </w:r>
      <w:r w:rsidRPr="00053771">
        <w:rPr>
          <w:rFonts w:eastAsia="Times New Roman"/>
          <w:color w:val="000000"/>
          <w:u w:val="single"/>
          <w:shd w:val="clear" w:color="auto" w:fill="00FF00"/>
        </w:rPr>
        <w:t>into</w:t>
      </w:r>
      <w:r w:rsidRPr="00053771">
        <w:rPr>
          <w:rFonts w:eastAsia="Times New Roman"/>
          <w:color w:val="000000"/>
          <w:sz w:val="16"/>
        </w:rPr>
        <w:t> </w:t>
      </w:r>
      <w:r w:rsidRPr="00053771">
        <w:rPr>
          <w:rFonts w:eastAsia="Times New Roman"/>
          <w:color w:val="000000"/>
          <w:u w:val="single"/>
        </w:rPr>
        <w:t>inferior</w:t>
      </w:r>
      <w:r w:rsidRPr="00053771">
        <w:rPr>
          <w:rFonts w:eastAsia="Times New Roman"/>
          <w:color w:val="000000"/>
          <w:sz w:val="16"/>
        </w:rPr>
        <w:t> </w:t>
      </w:r>
      <w:r w:rsidRPr="00053771">
        <w:rPr>
          <w:rFonts w:eastAsia="Times New Roman"/>
          <w:b/>
          <w:bCs/>
          <w:color w:val="000000"/>
          <w:u w:val="single"/>
          <w:shd w:val="clear" w:color="auto" w:fill="00FF00"/>
        </w:rPr>
        <w:t>competitors</w:t>
      </w:r>
      <w:r w:rsidRPr="00053771">
        <w:rPr>
          <w:rFonts w:eastAsia="Times New Roman"/>
          <w:color w:val="000000"/>
          <w:sz w:val="16"/>
        </w:rPr>
        <w:t> </w:t>
      </w:r>
      <w:r w:rsidRPr="00053771">
        <w:rPr>
          <w:rFonts w:eastAsia="Times New Roman"/>
          <w:color w:val="000000"/>
          <w:u w:val="single"/>
        </w:rPr>
        <w:t>regardless of market performance</w:t>
      </w:r>
      <w:r w:rsidRPr="00053771">
        <w:rPr>
          <w:rFonts w:eastAsia="Times New Roman"/>
          <w:color w:val="000000"/>
          <w:sz w:val="16"/>
        </w:rPr>
        <w:t>, supply chain disruption, </w:t>
      </w:r>
      <w:r w:rsidRPr="00053771">
        <w:rPr>
          <w:rFonts w:eastAsia="Times New Roman"/>
          <w:color w:val="000000"/>
          <w:u w:val="single"/>
        </w:rPr>
        <w:t>shortfalls in human capital,</w:t>
      </w:r>
      <w:r w:rsidRPr="00053771">
        <w:rPr>
          <w:rFonts w:eastAsia="Times New Roman"/>
          <w:color w:val="000000"/>
          <w:sz w:val="16"/>
        </w:rPr>
        <w:t> </w:t>
      </w:r>
      <w:r w:rsidRPr="00053771">
        <w:rPr>
          <w:rFonts w:eastAsia="Times New Roman"/>
          <w:color w:val="000000"/>
          <w:u w:val="single"/>
        </w:rPr>
        <w:t>insufficient public investment</w:t>
      </w:r>
      <w:r w:rsidRPr="00053771">
        <w:rPr>
          <w:rFonts w:eastAsia="Times New Roman"/>
          <w:color w:val="000000"/>
          <w:sz w:val="16"/>
        </w:rPr>
        <w:t> </w:t>
      </w:r>
      <w:r w:rsidRPr="00053771">
        <w:rPr>
          <w:rFonts w:eastAsia="Times New Roman"/>
          <w:color w:val="000000"/>
          <w:u w:val="single"/>
        </w:rPr>
        <w:t>in pre-competitive</w:t>
      </w:r>
      <w:r w:rsidRPr="00053771">
        <w:rPr>
          <w:rFonts w:eastAsia="Times New Roman"/>
          <w:color w:val="000000"/>
          <w:sz w:val="16"/>
        </w:rPr>
        <w:t> </w:t>
      </w:r>
      <w:r w:rsidRPr="00053771">
        <w:rPr>
          <w:rFonts w:eastAsia="Times New Roman"/>
          <w:color w:val="000000"/>
          <w:u w:val="single"/>
        </w:rPr>
        <w:t>research and development</w:t>
      </w:r>
      <w:r w:rsidRPr="00053771">
        <w:rPr>
          <w:rFonts w:eastAsia="Times New Roman"/>
          <w:color w:val="000000"/>
          <w:sz w:val="16"/>
        </w:rPr>
        <w:t>, and </w:t>
      </w:r>
      <w:r w:rsidRPr="00053771">
        <w:rPr>
          <w:rFonts w:eastAsia="Times New Roman"/>
          <w:color w:val="000000"/>
          <w:u w:val="single"/>
        </w:rPr>
        <w:t>gaps in</w:t>
      </w:r>
      <w:r w:rsidRPr="00053771">
        <w:rPr>
          <w:rFonts w:eastAsia="Times New Roman"/>
          <w:color w:val="000000"/>
          <w:sz w:val="16"/>
        </w:rPr>
        <w:t> resiliency for advanced </w:t>
      </w:r>
      <w:r w:rsidRPr="00053771">
        <w:rPr>
          <w:rFonts w:eastAsia="Times New Roman"/>
          <w:color w:val="000000"/>
          <w:u w:val="single"/>
        </w:rPr>
        <w:t>manufacturing,</w:t>
      </w:r>
      <w:r w:rsidRPr="00053771">
        <w:rPr>
          <w:rFonts w:eastAsia="Times New Roman"/>
          <w:color w:val="000000"/>
          <w:sz w:val="16"/>
        </w:rPr>
        <w:t> particularly </w:t>
      </w:r>
      <w:r w:rsidRPr="00053771">
        <w:rPr>
          <w:rFonts w:eastAsia="Times New Roman"/>
          <w:color w:val="000000"/>
          <w:u w:val="single"/>
        </w:rPr>
        <w:t>for defense applications</w:t>
      </w:r>
      <w:r w:rsidRPr="00053771">
        <w:rPr>
          <w:rFonts w:eastAsia="Times New Roman"/>
          <w:color w:val="000000"/>
          <w:sz w:val="16"/>
        </w:rPr>
        <w:t>. These dynamics are critical for national security because </w:t>
      </w:r>
      <w:r w:rsidRPr="00053771">
        <w:rPr>
          <w:rFonts w:eastAsia="Times New Roman"/>
          <w:b/>
          <w:bCs/>
          <w:color w:val="000000"/>
          <w:u w:val="single"/>
          <w:shd w:val="clear" w:color="auto" w:fill="00FF00"/>
        </w:rPr>
        <w:t>secure access</w:t>
      </w:r>
      <w:r w:rsidRPr="00053771">
        <w:rPr>
          <w:rFonts w:eastAsia="Times New Roman"/>
          <w:color w:val="000000"/>
          <w:sz w:val="16"/>
        </w:rPr>
        <w:t> </w:t>
      </w:r>
      <w:r w:rsidRPr="00053771">
        <w:rPr>
          <w:rFonts w:eastAsia="Times New Roman"/>
          <w:color w:val="000000"/>
          <w:u w:val="single"/>
        </w:rPr>
        <w:t>to</w:t>
      </w:r>
      <w:r w:rsidRPr="00053771">
        <w:rPr>
          <w:rFonts w:eastAsia="Times New Roman"/>
          <w:color w:val="000000"/>
          <w:sz w:val="16"/>
        </w:rPr>
        <w:t> leading-edge </w:t>
      </w:r>
      <w:r w:rsidRPr="00053771">
        <w:rPr>
          <w:rFonts w:eastAsia="Times New Roman"/>
          <w:b/>
          <w:bCs/>
          <w:color w:val="000000"/>
          <w:u w:val="single"/>
          <w:shd w:val="clear" w:color="auto" w:fill="00FF00"/>
        </w:rPr>
        <w:t>semiconductors</w:t>
      </w:r>
      <w:r w:rsidRPr="00053771">
        <w:rPr>
          <w:rFonts w:eastAsia="Times New Roman"/>
          <w:color w:val="000000"/>
          <w:sz w:val="16"/>
        </w:rPr>
        <w:t> will </w:t>
      </w:r>
      <w:r w:rsidRPr="00053771">
        <w:rPr>
          <w:rFonts w:eastAsia="Times New Roman"/>
          <w:b/>
          <w:bCs/>
          <w:color w:val="000000"/>
          <w:u w:val="single"/>
          <w:shd w:val="clear" w:color="auto" w:fill="00FF00"/>
        </w:rPr>
        <w:t>drive</w:t>
      </w:r>
      <w:r w:rsidRPr="00053771">
        <w:rPr>
          <w:rFonts w:eastAsia="Times New Roman"/>
          <w:color w:val="000000"/>
          <w:sz w:val="16"/>
        </w:rPr>
        <w:t> </w:t>
      </w:r>
      <w:r w:rsidRPr="00053771">
        <w:rPr>
          <w:rFonts w:eastAsia="Times New Roman"/>
          <w:b/>
          <w:bCs/>
          <w:color w:val="000000"/>
          <w:u w:val="single"/>
        </w:rPr>
        <w:t>new</w:t>
      </w:r>
      <w:r w:rsidRPr="00053771">
        <w:rPr>
          <w:rFonts w:eastAsia="Times New Roman"/>
          <w:color w:val="000000"/>
          <w:sz w:val="16"/>
        </w:rPr>
        <w:t> </w:t>
      </w:r>
      <w:r w:rsidRPr="00053771">
        <w:rPr>
          <w:rFonts w:eastAsia="Times New Roman"/>
          <w:color w:val="000000"/>
          <w:u w:val="single"/>
        </w:rPr>
        <w:t>technologies</w:t>
      </w:r>
      <w:r w:rsidRPr="00053771">
        <w:rPr>
          <w:rFonts w:eastAsia="Times New Roman"/>
          <w:color w:val="000000"/>
          <w:sz w:val="16"/>
        </w:rPr>
        <w:t> </w:t>
      </w:r>
      <w:r w:rsidRPr="00053771">
        <w:rPr>
          <w:rFonts w:eastAsia="Times New Roman"/>
          <w:color w:val="000000"/>
          <w:u w:val="single"/>
        </w:rPr>
        <w:t>in</w:t>
      </w:r>
      <w:r w:rsidRPr="00053771">
        <w:rPr>
          <w:rFonts w:eastAsia="Times New Roman"/>
          <w:color w:val="000000"/>
          <w:sz w:val="16"/>
        </w:rPr>
        <w:t> </w:t>
      </w:r>
      <w:r w:rsidRPr="00053771">
        <w:rPr>
          <w:rFonts w:eastAsia="Times New Roman"/>
          <w:b/>
          <w:bCs/>
          <w:color w:val="000000"/>
          <w:u w:val="single"/>
          <w:shd w:val="clear" w:color="auto" w:fill="00FF00"/>
        </w:rPr>
        <w:t>defense applications</w:t>
      </w:r>
      <w:r w:rsidRPr="00053771">
        <w:rPr>
          <w:rFonts w:eastAsia="Times New Roman"/>
          <w:color w:val="000000"/>
          <w:sz w:val="16"/>
        </w:rPr>
        <w:t>, including </w:t>
      </w:r>
      <w:r w:rsidRPr="00053771">
        <w:rPr>
          <w:rFonts w:eastAsia="Times New Roman"/>
          <w:color w:val="000000"/>
          <w:u w:val="single"/>
        </w:rPr>
        <w:t>faster</w:t>
      </w:r>
      <w:r w:rsidRPr="00053771">
        <w:rPr>
          <w:rFonts w:eastAsia="Times New Roman"/>
          <w:color w:val="000000"/>
          <w:sz w:val="16"/>
        </w:rPr>
        <w:t> </w:t>
      </w:r>
      <w:r w:rsidRPr="00053771">
        <w:rPr>
          <w:rFonts w:eastAsia="Times New Roman"/>
          <w:b/>
          <w:bCs/>
          <w:color w:val="000000"/>
          <w:u w:val="single"/>
        </w:rPr>
        <w:t>networks</w:t>
      </w:r>
      <w:r w:rsidRPr="00053771">
        <w:rPr>
          <w:rFonts w:eastAsia="Times New Roman"/>
          <w:color w:val="000000"/>
          <w:sz w:val="16"/>
        </w:rPr>
        <w:t>, </w:t>
      </w:r>
      <w:r w:rsidRPr="00053771">
        <w:rPr>
          <w:rFonts w:eastAsia="Times New Roman"/>
          <w:b/>
          <w:bCs/>
          <w:color w:val="000000"/>
          <w:u w:val="single"/>
        </w:rPr>
        <w:t>cloud computing</w:t>
      </w:r>
      <w:r w:rsidRPr="00053771">
        <w:rPr>
          <w:rFonts w:eastAsia="Times New Roman"/>
          <w:color w:val="000000"/>
          <w:sz w:val="16"/>
        </w:rPr>
        <w:t>, </w:t>
      </w:r>
      <w:r w:rsidRPr="00053771">
        <w:rPr>
          <w:rFonts w:eastAsia="Times New Roman"/>
          <w:color w:val="000000"/>
          <w:u w:val="single"/>
        </w:rPr>
        <w:t>unmanned systems</w:t>
      </w:r>
      <w:r w:rsidRPr="00053771">
        <w:rPr>
          <w:rFonts w:eastAsia="Times New Roman"/>
          <w:color w:val="000000"/>
          <w:sz w:val="16"/>
        </w:rPr>
        <w:t>, </w:t>
      </w:r>
      <w:r w:rsidRPr="00053771">
        <w:rPr>
          <w:rFonts w:eastAsia="Times New Roman"/>
          <w:b/>
          <w:bCs/>
          <w:color w:val="000000"/>
          <w:u w:val="single"/>
        </w:rPr>
        <w:t>cyber security</w:t>
      </w:r>
      <w:r w:rsidRPr="00053771">
        <w:rPr>
          <w:rFonts w:eastAsia="Times New Roman"/>
          <w:color w:val="000000"/>
          <w:sz w:val="16"/>
        </w:rPr>
        <w:t>, and </w:t>
      </w:r>
      <w:r w:rsidRPr="00053771">
        <w:rPr>
          <w:rFonts w:eastAsia="Times New Roman"/>
          <w:b/>
          <w:bCs/>
          <w:color w:val="000000"/>
          <w:u w:val="single"/>
        </w:rPr>
        <w:t>AI applications</w:t>
      </w:r>
      <w:r w:rsidRPr="00053771">
        <w:rPr>
          <w:rFonts w:eastAsia="Times New Roman"/>
          <w:color w:val="000000"/>
          <w:sz w:val="16"/>
        </w:rPr>
        <w:t> — all components of U.S. future defense planning.</w:t>
      </w:r>
    </w:p>
    <w:p w14:paraId="1CAE9575" w14:textId="77777777" w:rsidR="006527D6" w:rsidRPr="00053771" w:rsidRDefault="006527D6" w:rsidP="006527D6">
      <w:pPr>
        <w:spacing w:line="235" w:lineRule="atLeast"/>
        <w:rPr>
          <w:rFonts w:eastAsia="Times New Roman"/>
          <w:color w:val="000000"/>
          <w:sz w:val="16"/>
        </w:rPr>
      </w:pPr>
      <w:r w:rsidRPr="00053771">
        <w:rPr>
          <w:rFonts w:eastAsia="Times New Roman"/>
          <w:color w:val="000000"/>
          <w:sz w:val="16"/>
        </w:rPr>
        <w:t>In </w:t>
      </w:r>
      <w:r w:rsidRPr="00053771">
        <w:rPr>
          <w:rFonts w:eastAsia="Times New Roman"/>
          <w:color w:val="000000"/>
          <w:u w:val="single"/>
        </w:rPr>
        <w:t>2019,</w:t>
      </w:r>
      <w:r w:rsidRPr="00053771">
        <w:rPr>
          <w:rFonts w:eastAsia="Times New Roman"/>
          <w:color w:val="000000"/>
          <w:sz w:val="16"/>
        </w:rPr>
        <w:t> </w:t>
      </w:r>
      <w:r w:rsidRPr="00053771">
        <w:rPr>
          <w:rFonts w:eastAsia="Times New Roman"/>
          <w:color w:val="000000"/>
          <w:u w:val="single"/>
        </w:rPr>
        <w:t>U.S.-</w:t>
      </w:r>
      <w:r w:rsidRPr="00053771">
        <w:rPr>
          <w:rFonts w:eastAsia="Times New Roman"/>
          <w:color w:val="000000"/>
          <w:sz w:val="16"/>
        </w:rPr>
        <w:t>headquartered enterprises’ </w:t>
      </w:r>
      <w:r w:rsidRPr="00053771">
        <w:rPr>
          <w:rFonts w:eastAsia="Times New Roman"/>
          <w:color w:val="000000"/>
          <w:u w:val="single"/>
        </w:rPr>
        <w:t>market share</w:t>
      </w:r>
      <w:r w:rsidRPr="00053771">
        <w:rPr>
          <w:rFonts w:eastAsia="Times New Roman"/>
          <w:color w:val="000000"/>
          <w:sz w:val="16"/>
        </w:rPr>
        <w:t> of this $470 billion industry </w:t>
      </w:r>
      <w:r w:rsidRPr="00053771">
        <w:rPr>
          <w:rFonts w:eastAsia="Times New Roman"/>
          <w:color w:val="000000"/>
          <w:u w:val="single"/>
        </w:rPr>
        <w:t>stood at 47 percent</w:t>
      </w:r>
      <w:r w:rsidRPr="00053771">
        <w:rPr>
          <w:rFonts w:eastAsia="Times New Roman"/>
          <w:color w:val="000000"/>
          <w:sz w:val="16"/>
        </w:rPr>
        <w:t>, according to the Semiconductor Industry Association’s annual assessment. Yet making semiconductors is complex and expensive. The </w:t>
      </w:r>
      <w:r w:rsidRPr="00053771">
        <w:rPr>
          <w:rFonts w:eastAsia="Times New Roman"/>
          <w:color w:val="000000"/>
          <w:u w:val="single"/>
        </w:rPr>
        <w:t>semiconductor industry</w:t>
      </w:r>
      <w:r w:rsidRPr="00053771">
        <w:rPr>
          <w:rFonts w:eastAsia="Times New Roman"/>
          <w:color w:val="000000"/>
          <w:sz w:val="16"/>
        </w:rPr>
        <w:t> is among the </w:t>
      </w:r>
      <w:r w:rsidRPr="00053771">
        <w:rPr>
          <w:rFonts w:eastAsia="Times New Roman"/>
          <w:color w:val="000000"/>
          <w:u w:val="single"/>
        </w:rPr>
        <w:t>most capital intensive</w:t>
      </w:r>
      <w:r w:rsidRPr="00053771">
        <w:rPr>
          <w:rFonts w:eastAsia="Times New Roman"/>
          <w:color w:val="000000"/>
          <w:sz w:val="16"/>
        </w:rPr>
        <w:t> </w:t>
      </w:r>
      <w:r w:rsidRPr="00053771">
        <w:rPr>
          <w:rFonts w:eastAsia="Times New Roman"/>
          <w:color w:val="000000"/>
          <w:u w:val="single"/>
        </w:rPr>
        <w:t>in the world</w:t>
      </w:r>
      <w:r w:rsidRPr="00053771">
        <w:rPr>
          <w:rFonts w:eastAsia="Times New Roman"/>
          <w:color w:val="000000"/>
          <w:sz w:val="16"/>
        </w:rPr>
        <w:t>. A </w:t>
      </w:r>
      <w:r w:rsidRPr="00053771">
        <w:rPr>
          <w:rFonts w:eastAsia="Times New Roman"/>
          <w:b/>
          <w:bCs/>
          <w:color w:val="000000"/>
          <w:u w:val="single"/>
          <w:shd w:val="clear" w:color="auto" w:fill="00FF00"/>
        </w:rPr>
        <w:t>new foundry</w:t>
      </w:r>
      <w:r w:rsidRPr="00053771">
        <w:rPr>
          <w:rFonts w:eastAsia="Times New Roman"/>
          <w:color w:val="000000"/>
          <w:sz w:val="16"/>
        </w:rPr>
        <w:t> can </w:t>
      </w:r>
      <w:r w:rsidRPr="00053771">
        <w:rPr>
          <w:rFonts w:eastAsia="Times New Roman"/>
          <w:color w:val="000000"/>
          <w:u w:val="single"/>
          <w:shd w:val="clear" w:color="auto" w:fill="00FF00"/>
        </w:rPr>
        <w:t>cost</w:t>
      </w:r>
      <w:r w:rsidRPr="00053771">
        <w:rPr>
          <w:rFonts w:eastAsia="Times New Roman"/>
          <w:color w:val="000000"/>
          <w:sz w:val="16"/>
        </w:rPr>
        <w:t> </w:t>
      </w:r>
      <w:r w:rsidRPr="00053771">
        <w:rPr>
          <w:rFonts w:eastAsia="Times New Roman"/>
          <w:color w:val="000000"/>
          <w:u w:val="single"/>
        </w:rPr>
        <w:t>upwards of</w:t>
      </w:r>
      <w:r w:rsidRPr="00053771">
        <w:rPr>
          <w:rFonts w:eastAsia="Times New Roman"/>
          <w:color w:val="000000"/>
          <w:sz w:val="16"/>
        </w:rPr>
        <w:t> $</w:t>
      </w:r>
      <w:r w:rsidRPr="00053771">
        <w:rPr>
          <w:rFonts w:eastAsia="Times New Roman"/>
          <w:color w:val="000000"/>
          <w:u w:val="single"/>
        </w:rPr>
        <w:t>15 billion to</w:t>
      </w:r>
      <w:r w:rsidRPr="00053771">
        <w:rPr>
          <w:rFonts w:eastAsia="Times New Roman"/>
          <w:color w:val="000000"/>
          <w:sz w:val="16"/>
        </w:rPr>
        <w:t> </w:t>
      </w:r>
      <w:r w:rsidRPr="00053771">
        <w:rPr>
          <w:rFonts w:eastAsia="Times New Roman"/>
          <w:b/>
          <w:bCs/>
          <w:color w:val="000000"/>
          <w:u w:val="single"/>
          <w:shd w:val="clear" w:color="auto" w:fill="00FF00"/>
        </w:rPr>
        <w:t>$20 billion</w:t>
      </w:r>
      <w:r w:rsidRPr="00053771">
        <w:rPr>
          <w:rFonts w:eastAsia="Times New Roman"/>
          <w:color w:val="000000"/>
          <w:sz w:val="16"/>
        </w:rPr>
        <w:t>, and </w:t>
      </w:r>
      <w:r w:rsidRPr="00053771">
        <w:rPr>
          <w:rFonts w:eastAsia="Times New Roman"/>
          <w:color w:val="000000"/>
          <w:u w:val="single"/>
          <w:shd w:val="clear" w:color="auto" w:fill="00FF00"/>
        </w:rPr>
        <w:t>require</w:t>
      </w:r>
      <w:r w:rsidRPr="00053771">
        <w:rPr>
          <w:rFonts w:eastAsia="Times New Roman"/>
          <w:color w:val="000000"/>
          <w:sz w:val="16"/>
        </w:rPr>
        <w:t> </w:t>
      </w:r>
      <w:r w:rsidRPr="00053771">
        <w:rPr>
          <w:rFonts w:eastAsia="Times New Roman"/>
          <w:color w:val="000000"/>
          <w:u w:val="single"/>
        </w:rPr>
        <w:t>extensive</w:t>
      </w:r>
      <w:r w:rsidRPr="00053771">
        <w:rPr>
          <w:rFonts w:eastAsia="Times New Roman"/>
          <w:color w:val="000000"/>
          <w:sz w:val="16"/>
        </w:rPr>
        <w:t> </w:t>
      </w:r>
      <w:r w:rsidRPr="00053771">
        <w:rPr>
          <w:rFonts w:eastAsia="Times New Roman"/>
          <w:color w:val="000000"/>
          <w:u w:val="single"/>
          <w:shd w:val="clear" w:color="auto" w:fill="00FF00"/>
        </w:rPr>
        <w:t>manufacturing</w:t>
      </w:r>
      <w:r w:rsidRPr="00053771">
        <w:rPr>
          <w:rFonts w:eastAsia="Times New Roman"/>
          <w:color w:val="000000"/>
          <w:sz w:val="16"/>
        </w:rPr>
        <w:t> </w:t>
      </w:r>
      <w:r w:rsidRPr="00053771">
        <w:rPr>
          <w:rFonts w:eastAsia="Times New Roman"/>
          <w:color w:val="000000"/>
          <w:u w:val="single"/>
        </w:rPr>
        <w:t>know-how</w:t>
      </w:r>
      <w:r w:rsidRPr="00053771">
        <w:rPr>
          <w:rFonts w:eastAsia="Times New Roman"/>
          <w:color w:val="000000"/>
          <w:sz w:val="16"/>
        </w:rPr>
        <w:t> and </w:t>
      </w:r>
      <w:r w:rsidRPr="00053771">
        <w:rPr>
          <w:rFonts w:eastAsia="Times New Roman"/>
          <w:color w:val="000000"/>
          <w:u w:val="single"/>
        </w:rPr>
        <w:t>robust</w:t>
      </w:r>
      <w:r w:rsidRPr="00053771">
        <w:rPr>
          <w:rFonts w:eastAsia="Times New Roman"/>
          <w:color w:val="000000"/>
          <w:sz w:val="16"/>
        </w:rPr>
        <w:t> </w:t>
      </w:r>
      <w:r w:rsidRPr="00053771">
        <w:rPr>
          <w:rFonts w:eastAsia="Times New Roman"/>
          <w:color w:val="000000"/>
          <w:u w:val="single"/>
          <w:shd w:val="clear" w:color="auto" w:fill="00FF00"/>
        </w:rPr>
        <w:t>infrastructure</w:t>
      </w:r>
      <w:r w:rsidRPr="00053771">
        <w:rPr>
          <w:rFonts w:eastAsia="Times New Roman"/>
          <w:color w:val="000000"/>
          <w:sz w:val="16"/>
        </w:rPr>
        <w:t> to operate. Contemporary </w:t>
      </w:r>
      <w:r w:rsidRPr="00053771">
        <w:rPr>
          <w:rFonts w:eastAsia="Times New Roman"/>
          <w:color w:val="000000"/>
          <w:u w:val="single"/>
        </w:rPr>
        <w:t>back-end</w:t>
      </w:r>
      <w:r w:rsidRPr="00053771">
        <w:rPr>
          <w:rFonts w:eastAsia="Times New Roman"/>
          <w:color w:val="000000"/>
          <w:sz w:val="16"/>
        </w:rPr>
        <w:t> </w:t>
      </w:r>
      <w:r w:rsidRPr="00053771">
        <w:rPr>
          <w:rFonts w:eastAsia="Times New Roman"/>
          <w:color w:val="000000"/>
          <w:u w:val="single"/>
          <w:shd w:val="clear" w:color="auto" w:fill="00FF00"/>
        </w:rPr>
        <w:t>facilities</w:t>
      </w:r>
      <w:r w:rsidRPr="00053771">
        <w:rPr>
          <w:rFonts w:eastAsia="Times New Roman"/>
          <w:color w:val="000000"/>
          <w:sz w:val="16"/>
        </w:rPr>
        <w:t> fo</w:t>
      </w:r>
      <w:r w:rsidRPr="00053771">
        <w:rPr>
          <w:rFonts w:eastAsia="Times New Roman"/>
          <w:color w:val="000000"/>
          <w:u w:val="single"/>
        </w:rPr>
        <w:t>r assembly, packaging, and testing</w:t>
      </w:r>
      <w:r w:rsidRPr="00053771">
        <w:rPr>
          <w:rFonts w:eastAsia="Times New Roman"/>
          <w:color w:val="000000"/>
          <w:sz w:val="16"/>
        </w:rPr>
        <w:t> can </w:t>
      </w:r>
      <w:r w:rsidRPr="00053771">
        <w:rPr>
          <w:rFonts w:eastAsia="Times New Roman"/>
          <w:color w:val="000000"/>
          <w:u w:val="single"/>
          <w:shd w:val="clear" w:color="auto" w:fill="00FF00"/>
        </w:rPr>
        <w:t>run to</w:t>
      </w:r>
      <w:r w:rsidRPr="00053771">
        <w:rPr>
          <w:rFonts w:eastAsia="Times New Roman"/>
          <w:color w:val="000000"/>
          <w:sz w:val="16"/>
        </w:rPr>
        <w:t> $5 billion to </w:t>
      </w:r>
      <w:r w:rsidRPr="00053771">
        <w:rPr>
          <w:rFonts w:eastAsia="Times New Roman"/>
          <w:color w:val="000000"/>
          <w:u w:val="single"/>
          <w:shd w:val="clear" w:color="auto" w:fill="00FF00"/>
        </w:rPr>
        <w:t>$7 billion</w:t>
      </w:r>
      <w:r w:rsidRPr="00053771">
        <w:rPr>
          <w:rFonts w:eastAsia="Times New Roman"/>
          <w:color w:val="000000"/>
          <w:u w:val="single"/>
        </w:rPr>
        <w:t>.</w:t>
      </w:r>
      <w:r w:rsidRPr="00053771">
        <w:rPr>
          <w:rFonts w:eastAsia="Times New Roman"/>
          <w:color w:val="000000"/>
          <w:sz w:val="16"/>
        </w:rPr>
        <w:t> In addition, </w:t>
      </w:r>
      <w:r w:rsidRPr="00053771">
        <w:rPr>
          <w:rFonts w:eastAsia="Times New Roman"/>
          <w:color w:val="000000"/>
          <w:u w:val="single"/>
          <w:shd w:val="clear" w:color="auto" w:fill="00FF00"/>
        </w:rPr>
        <w:t>firms invest</w:t>
      </w:r>
      <w:r w:rsidRPr="00053771">
        <w:rPr>
          <w:rFonts w:eastAsia="Times New Roman"/>
          <w:color w:val="000000"/>
          <w:sz w:val="16"/>
        </w:rPr>
        <w:t> a </w:t>
      </w:r>
      <w:r w:rsidRPr="00053771">
        <w:rPr>
          <w:rFonts w:eastAsia="Times New Roman"/>
          <w:color w:val="000000"/>
          <w:u w:val="single"/>
          <w:shd w:val="clear" w:color="auto" w:fill="00FF00"/>
        </w:rPr>
        <w:t>s</w:t>
      </w:r>
      <w:r w:rsidRPr="00053771">
        <w:rPr>
          <w:rFonts w:eastAsia="Times New Roman"/>
          <w:b/>
          <w:bCs/>
          <w:color w:val="000000"/>
          <w:u w:val="single"/>
          <w:shd w:val="clear" w:color="auto" w:fill="00FF00"/>
        </w:rPr>
        <w:t>ignificant</w:t>
      </w:r>
      <w:r w:rsidRPr="00053771">
        <w:rPr>
          <w:rFonts w:eastAsia="Times New Roman"/>
          <w:color w:val="000000"/>
          <w:sz w:val="16"/>
        </w:rPr>
        <w:t> portion of their </w:t>
      </w:r>
      <w:r w:rsidRPr="00053771">
        <w:rPr>
          <w:rFonts w:eastAsia="Times New Roman"/>
          <w:color w:val="000000"/>
          <w:u w:val="single"/>
          <w:shd w:val="clear" w:color="auto" w:fill="00FF00"/>
        </w:rPr>
        <w:t>revenue on</w:t>
      </w:r>
      <w:r w:rsidRPr="00053771">
        <w:rPr>
          <w:rFonts w:eastAsia="Times New Roman"/>
          <w:color w:val="000000"/>
          <w:sz w:val="16"/>
        </w:rPr>
        <w:t> </w:t>
      </w:r>
      <w:r w:rsidRPr="00053771">
        <w:rPr>
          <w:rFonts w:eastAsia="Times New Roman"/>
          <w:b/>
          <w:bCs/>
          <w:color w:val="000000"/>
          <w:u w:val="single"/>
          <w:shd w:val="clear" w:color="auto" w:fill="00FF00"/>
        </w:rPr>
        <w:t>research</w:t>
      </w:r>
      <w:r w:rsidRPr="00053771">
        <w:rPr>
          <w:rFonts w:eastAsia="Times New Roman"/>
          <w:color w:val="000000"/>
          <w:sz w:val="16"/>
        </w:rPr>
        <w:t> </w:t>
      </w:r>
      <w:r w:rsidRPr="00053771">
        <w:rPr>
          <w:rFonts w:eastAsia="Times New Roman"/>
          <w:b/>
          <w:bCs/>
          <w:color w:val="000000"/>
          <w:u w:val="single"/>
        </w:rPr>
        <w:t>and development.</w:t>
      </w:r>
      <w:r w:rsidRPr="00053771">
        <w:rPr>
          <w:rFonts w:eastAsia="Times New Roman"/>
          <w:color w:val="000000"/>
          <w:sz w:val="16"/>
        </w:rPr>
        <w:t> This permits them to stay ahead of the competition by developing and iterating technologies in a global pipeline, </w:t>
      </w:r>
      <w:r w:rsidRPr="00053771">
        <w:rPr>
          <w:rFonts w:eastAsia="Times New Roman"/>
          <w:color w:val="000000"/>
          <w:u w:val="single"/>
          <w:shd w:val="clear" w:color="auto" w:fill="00FF00"/>
        </w:rPr>
        <w:t>introducing</w:t>
      </w:r>
      <w:r w:rsidRPr="00053771">
        <w:rPr>
          <w:rFonts w:eastAsia="Times New Roman"/>
          <w:color w:val="000000"/>
          <w:sz w:val="16"/>
        </w:rPr>
        <w:t> </w:t>
      </w:r>
      <w:r w:rsidRPr="00053771">
        <w:rPr>
          <w:rFonts w:eastAsia="Times New Roman"/>
          <w:b/>
          <w:bCs/>
          <w:color w:val="000000"/>
          <w:u w:val="single"/>
        </w:rPr>
        <w:t>new</w:t>
      </w:r>
      <w:r w:rsidRPr="00053771">
        <w:rPr>
          <w:rFonts w:eastAsia="Times New Roman"/>
          <w:color w:val="000000"/>
          <w:sz w:val="16"/>
        </w:rPr>
        <w:t> </w:t>
      </w:r>
      <w:r w:rsidRPr="00053771">
        <w:rPr>
          <w:rFonts w:eastAsia="Times New Roman"/>
          <w:b/>
          <w:bCs/>
          <w:color w:val="000000"/>
          <w:u w:val="single"/>
          <w:shd w:val="clear" w:color="auto" w:fill="00FF00"/>
        </w:rPr>
        <w:t>products</w:t>
      </w:r>
      <w:r w:rsidRPr="00053771">
        <w:rPr>
          <w:rFonts w:eastAsia="Times New Roman"/>
          <w:color w:val="000000"/>
          <w:sz w:val="16"/>
        </w:rPr>
        <w:t> </w:t>
      </w:r>
      <w:r w:rsidRPr="00053771">
        <w:rPr>
          <w:rFonts w:eastAsia="Times New Roman"/>
          <w:color w:val="000000"/>
          <w:u w:val="single"/>
          <w:shd w:val="clear" w:color="auto" w:fill="00FF00"/>
        </w:rPr>
        <w:t>every</w:t>
      </w:r>
      <w:r w:rsidRPr="00053771">
        <w:rPr>
          <w:rFonts w:eastAsia="Times New Roman"/>
          <w:color w:val="000000"/>
          <w:sz w:val="16"/>
        </w:rPr>
        <w:t> </w:t>
      </w:r>
      <w:r w:rsidRPr="00053771">
        <w:rPr>
          <w:rFonts w:eastAsia="Times New Roman"/>
          <w:b/>
          <w:bCs/>
          <w:color w:val="000000"/>
          <w:u w:val="single"/>
          <w:shd w:val="clear" w:color="auto" w:fill="00FF00"/>
        </w:rPr>
        <w:t>18</w:t>
      </w:r>
      <w:r w:rsidRPr="00053771">
        <w:rPr>
          <w:rFonts w:eastAsia="Times New Roman"/>
          <w:color w:val="000000"/>
          <w:sz w:val="16"/>
        </w:rPr>
        <w:t> </w:t>
      </w:r>
      <w:r w:rsidRPr="00053771">
        <w:rPr>
          <w:rFonts w:eastAsia="Times New Roman"/>
          <w:b/>
          <w:bCs/>
          <w:color w:val="000000"/>
          <w:u w:val="single"/>
        </w:rPr>
        <w:t>to 24</w:t>
      </w:r>
      <w:r w:rsidRPr="00053771">
        <w:rPr>
          <w:rFonts w:eastAsia="Times New Roman"/>
          <w:color w:val="000000"/>
          <w:sz w:val="16"/>
        </w:rPr>
        <w:t> </w:t>
      </w:r>
      <w:r w:rsidRPr="00053771">
        <w:rPr>
          <w:rFonts w:eastAsia="Times New Roman"/>
          <w:b/>
          <w:bCs/>
          <w:color w:val="000000"/>
          <w:u w:val="single"/>
          <w:shd w:val="clear" w:color="auto" w:fill="00FF00"/>
        </w:rPr>
        <w:t>months</w:t>
      </w:r>
      <w:r w:rsidRPr="00053771">
        <w:rPr>
          <w:rFonts w:eastAsia="Times New Roman"/>
          <w:color w:val="000000"/>
          <w:u w:val="single"/>
        </w:rPr>
        <w:t>.</w:t>
      </w:r>
      <w:r w:rsidRPr="00053771">
        <w:rPr>
          <w:rFonts w:eastAsia="Times New Roman"/>
          <w:color w:val="000000"/>
          <w:sz w:val="16"/>
        </w:rPr>
        <w:t> In 2019 alone, for example, Intel invested over $29 billion in capital expenditure and research and development. Overall, the </w:t>
      </w:r>
      <w:r w:rsidRPr="00053771">
        <w:rPr>
          <w:rFonts w:eastAsia="Times New Roman"/>
          <w:color w:val="000000"/>
          <w:u w:val="single"/>
        </w:rPr>
        <w:t>industry is America’s second-most capital intensive</w:t>
      </w:r>
      <w:r w:rsidRPr="00053771">
        <w:rPr>
          <w:rFonts w:eastAsia="Times New Roman"/>
          <w:color w:val="000000"/>
          <w:sz w:val="16"/>
        </w:rPr>
        <w:t>, </w:t>
      </w:r>
      <w:r w:rsidRPr="00053771">
        <w:rPr>
          <w:rFonts w:eastAsia="Times New Roman"/>
          <w:color w:val="000000"/>
          <w:u w:val="single"/>
        </w:rPr>
        <w:t>beyond</w:t>
      </w:r>
      <w:r w:rsidRPr="00053771">
        <w:rPr>
          <w:rFonts w:eastAsia="Times New Roman"/>
          <w:color w:val="000000"/>
          <w:sz w:val="16"/>
        </w:rPr>
        <w:t> only </w:t>
      </w:r>
      <w:r w:rsidRPr="00053771">
        <w:rPr>
          <w:rFonts w:eastAsia="Times New Roman"/>
          <w:color w:val="000000"/>
          <w:u w:val="single"/>
        </w:rPr>
        <w:t>alternative energy.</w:t>
      </w:r>
    </w:p>
    <w:p w14:paraId="70A87B9F" w14:textId="77777777" w:rsidR="006527D6" w:rsidRPr="00053771" w:rsidRDefault="006527D6" w:rsidP="006527D6">
      <w:pPr>
        <w:spacing w:line="235" w:lineRule="atLeast"/>
        <w:rPr>
          <w:rFonts w:eastAsia="Times New Roman"/>
          <w:color w:val="000000"/>
          <w:sz w:val="16"/>
        </w:rPr>
      </w:pPr>
      <w:r w:rsidRPr="00053771">
        <w:rPr>
          <w:rFonts w:eastAsia="Times New Roman"/>
          <w:color w:val="000000"/>
          <w:sz w:val="16"/>
        </w:rPr>
        <w:t>The production process is truly global, with some advanced semiconductor products transiting over 25,000 miles before completion. The global </w:t>
      </w:r>
      <w:r w:rsidRPr="00053771">
        <w:rPr>
          <w:rFonts w:eastAsia="Times New Roman"/>
          <w:color w:val="000000"/>
          <w:u w:val="single"/>
        </w:rPr>
        <w:t>semiconductor</w:t>
      </w:r>
      <w:r w:rsidRPr="00053771">
        <w:rPr>
          <w:rFonts w:eastAsia="Times New Roman"/>
          <w:color w:val="000000"/>
          <w:sz w:val="16"/>
        </w:rPr>
        <w:t> value </w:t>
      </w:r>
      <w:r w:rsidRPr="00053771">
        <w:rPr>
          <w:rFonts w:eastAsia="Times New Roman"/>
          <w:color w:val="000000"/>
          <w:u w:val="single"/>
        </w:rPr>
        <w:t>chain</w:t>
      </w:r>
      <w:r w:rsidRPr="00053771">
        <w:rPr>
          <w:rFonts w:eastAsia="Times New Roman"/>
          <w:color w:val="000000"/>
          <w:sz w:val="16"/>
        </w:rPr>
        <w:t> is primarily </w:t>
      </w:r>
      <w:r w:rsidRPr="00053771">
        <w:rPr>
          <w:rFonts w:eastAsia="Times New Roman"/>
          <w:b/>
          <w:bCs/>
          <w:color w:val="000000"/>
          <w:u w:val="single"/>
          <w:shd w:val="clear" w:color="auto" w:fill="00FF00"/>
        </w:rPr>
        <w:t>centered in</w:t>
      </w:r>
      <w:r w:rsidRPr="00053771">
        <w:rPr>
          <w:rFonts w:eastAsia="Times New Roman"/>
          <w:color w:val="000000"/>
          <w:sz w:val="16"/>
        </w:rPr>
        <w:t> </w:t>
      </w:r>
      <w:r w:rsidRPr="00053771">
        <w:rPr>
          <w:rFonts w:eastAsia="Times New Roman"/>
          <w:color w:val="000000"/>
          <w:u w:val="single"/>
        </w:rPr>
        <w:t>the United States</w:t>
      </w:r>
      <w:r w:rsidRPr="00053771">
        <w:rPr>
          <w:rFonts w:eastAsia="Times New Roman"/>
          <w:color w:val="000000"/>
          <w:sz w:val="16"/>
        </w:rPr>
        <w:t> and </w:t>
      </w:r>
      <w:r w:rsidRPr="00053771">
        <w:rPr>
          <w:rFonts w:eastAsia="Times New Roman"/>
          <w:b/>
          <w:bCs/>
          <w:color w:val="000000"/>
          <w:u w:val="single"/>
          <w:shd w:val="clear" w:color="auto" w:fill="00FF00"/>
        </w:rPr>
        <w:t>East Asia</w:t>
      </w:r>
      <w:r w:rsidRPr="00053771">
        <w:rPr>
          <w:rFonts w:eastAsia="Times New Roman"/>
          <w:color w:val="000000"/>
          <w:sz w:val="16"/>
        </w:rPr>
        <w:t>. On average, each of the major facets of the semiconductor production process (research and development, design, manufacturing, and outsourced packaging, assembly, and testing) has firms from about 25 countries directly involved and firms from 23 countries in supporting roles. Linkages between governments, between government and industry, and within industry itself all have essential roles in shaping these dynamics. Yet the geopolitical aspects of the industry have begun to take on significant importance, largely in response to China’s actions.</w:t>
      </w:r>
    </w:p>
    <w:p w14:paraId="0A9B85F7" w14:textId="77777777" w:rsidR="006527D6" w:rsidRPr="00053771" w:rsidRDefault="006527D6" w:rsidP="006527D6">
      <w:pPr>
        <w:spacing w:line="235" w:lineRule="atLeast"/>
        <w:rPr>
          <w:rFonts w:eastAsia="Times New Roman"/>
          <w:color w:val="000000"/>
          <w:sz w:val="16"/>
        </w:rPr>
      </w:pPr>
      <w:r w:rsidRPr="00053771">
        <w:rPr>
          <w:rFonts w:eastAsia="Times New Roman"/>
          <w:color w:val="000000"/>
          <w:sz w:val="16"/>
        </w:rPr>
        <w:t>The </w:t>
      </w:r>
      <w:r w:rsidRPr="00053771">
        <w:rPr>
          <w:rFonts w:eastAsia="Times New Roman"/>
          <w:color w:val="000000"/>
          <w:u w:val="single"/>
          <w:shd w:val="clear" w:color="auto" w:fill="00FF00"/>
        </w:rPr>
        <w:t>Chinese gov</w:t>
      </w:r>
      <w:r w:rsidRPr="00053771">
        <w:rPr>
          <w:rFonts w:eastAsia="Times New Roman"/>
          <w:color w:val="000000"/>
          <w:u w:val="single"/>
        </w:rPr>
        <w:t>ernment</w:t>
      </w:r>
      <w:r w:rsidRPr="00053771">
        <w:rPr>
          <w:rFonts w:eastAsia="Times New Roman"/>
          <w:color w:val="000000"/>
          <w:sz w:val="16"/>
        </w:rPr>
        <w:t> has </w:t>
      </w:r>
      <w:r w:rsidRPr="00053771">
        <w:rPr>
          <w:rFonts w:eastAsia="Times New Roman"/>
          <w:color w:val="000000"/>
          <w:u w:val="single"/>
        </w:rPr>
        <w:t>redoubled</w:t>
      </w:r>
      <w:r w:rsidRPr="00053771">
        <w:rPr>
          <w:rFonts w:eastAsia="Times New Roman"/>
          <w:color w:val="000000"/>
          <w:sz w:val="16"/>
        </w:rPr>
        <w:t> its </w:t>
      </w:r>
      <w:r w:rsidRPr="00053771">
        <w:rPr>
          <w:rFonts w:eastAsia="Times New Roman"/>
          <w:color w:val="000000"/>
          <w:u w:val="single"/>
        </w:rPr>
        <w:t>efforts to develop</w:t>
      </w:r>
      <w:r w:rsidRPr="00053771">
        <w:rPr>
          <w:rFonts w:eastAsia="Times New Roman"/>
          <w:color w:val="000000"/>
          <w:sz w:val="16"/>
        </w:rPr>
        <w:t> </w:t>
      </w:r>
      <w:r w:rsidRPr="00053771">
        <w:rPr>
          <w:rFonts w:eastAsia="Times New Roman"/>
          <w:color w:val="000000"/>
          <w:u w:val="single"/>
        </w:rPr>
        <w:t>an indigenous semiconductor capability</w:t>
      </w:r>
      <w:r w:rsidRPr="00053771">
        <w:rPr>
          <w:rFonts w:eastAsia="Times New Roman"/>
          <w:color w:val="000000"/>
          <w:sz w:val="16"/>
        </w:rPr>
        <w:t>, despite past failures. Beijing </w:t>
      </w:r>
      <w:r w:rsidRPr="00053771">
        <w:rPr>
          <w:rFonts w:eastAsia="Times New Roman"/>
          <w:color w:val="000000"/>
          <w:u w:val="single"/>
          <w:shd w:val="clear" w:color="auto" w:fill="00FF00"/>
        </w:rPr>
        <w:t>aims</w:t>
      </w:r>
      <w:r w:rsidRPr="00053771">
        <w:rPr>
          <w:rFonts w:eastAsia="Times New Roman"/>
          <w:color w:val="000000"/>
          <w:sz w:val="16"/>
        </w:rPr>
        <w:t> </w:t>
      </w:r>
      <w:r w:rsidRPr="00053771">
        <w:rPr>
          <w:rFonts w:eastAsia="Times New Roman"/>
          <w:color w:val="000000"/>
          <w:u w:val="single"/>
        </w:rPr>
        <w:t>through</w:t>
      </w:r>
      <w:r w:rsidRPr="00053771">
        <w:rPr>
          <w:rFonts w:eastAsia="Times New Roman"/>
          <w:color w:val="000000"/>
          <w:sz w:val="16"/>
        </w:rPr>
        <w:t> its </w:t>
      </w:r>
      <w:r w:rsidRPr="00053771">
        <w:rPr>
          <w:rFonts w:eastAsia="Times New Roman"/>
          <w:color w:val="000000"/>
          <w:u w:val="single"/>
        </w:rPr>
        <w:t>Made</w:t>
      </w:r>
      <w:r w:rsidRPr="00053771">
        <w:rPr>
          <w:rFonts w:eastAsia="Times New Roman"/>
          <w:color w:val="000000"/>
          <w:sz w:val="16"/>
        </w:rPr>
        <w:t> </w:t>
      </w:r>
      <w:r w:rsidRPr="00053771">
        <w:rPr>
          <w:rFonts w:eastAsia="Times New Roman"/>
          <w:color w:val="000000"/>
          <w:u w:val="single"/>
        </w:rPr>
        <w:t>in China 2025</w:t>
      </w:r>
      <w:r w:rsidRPr="00053771">
        <w:rPr>
          <w:rFonts w:eastAsia="Times New Roman"/>
          <w:color w:val="000000"/>
          <w:sz w:val="16"/>
        </w:rPr>
        <w:t> strategy and massive national semiconductor development investments </w:t>
      </w:r>
      <w:r w:rsidRPr="00053771">
        <w:rPr>
          <w:rFonts w:eastAsia="Times New Roman"/>
          <w:color w:val="000000"/>
          <w:u w:val="single"/>
          <w:shd w:val="clear" w:color="auto" w:fill="00FF00"/>
        </w:rPr>
        <w:t>to</w:t>
      </w:r>
      <w:r w:rsidRPr="00053771">
        <w:rPr>
          <w:rFonts w:eastAsia="Times New Roman"/>
          <w:color w:val="000000"/>
          <w:sz w:val="16"/>
        </w:rPr>
        <w:t> </w:t>
      </w:r>
      <w:r w:rsidRPr="00053771">
        <w:rPr>
          <w:rFonts w:eastAsia="Times New Roman"/>
          <w:color w:val="000000"/>
          <w:u w:val="single"/>
        </w:rPr>
        <w:t>halve</w:t>
      </w:r>
      <w:r w:rsidRPr="00053771">
        <w:rPr>
          <w:rFonts w:eastAsia="Times New Roman"/>
          <w:color w:val="000000"/>
          <w:sz w:val="16"/>
        </w:rPr>
        <w:t> its </w:t>
      </w:r>
      <w:r w:rsidRPr="00053771">
        <w:rPr>
          <w:rFonts w:eastAsia="Times New Roman"/>
          <w:color w:val="000000"/>
          <w:u w:val="single"/>
        </w:rPr>
        <w:t>dependency on U.S. semiconductors</w:t>
      </w:r>
      <w:r w:rsidRPr="00053771">
        <w:rPr>
          <w:rFonts w:eastAsia="Times New Roman"/>
          <w:color w:val="000000"/>
          <w:sz w:val="16"/>
        </w:rPr>
        <w:t> by 2025, </w:t>
      </w:r>
      <w:r w:rsidRPr="00053771">
        <w:rPr>
          <w:rFonts w:eastAsia="Times New Roman"/>
          <w:color w:val="000000"/>
          <w:u w:val="single"/>
        </w:rPr>
        <w:t>and</w:t>
      </w:r>
      <w:r w:rsidRPr="00053771">
        <w:rPr>
          <w:rFonts w:eastAsia="Times New Roman"/>
          <w:color w:val="000000"/>
          <w:sz w:val="16"/>
        </w:rPr>
        <w:t> to </w:t>
      </w:r>
      <w:r w:rsidRPr="00053771">
        <w:rPr>
          <w:rFonts w:eastAsia="Times New Roman"/>
          <w:color w:val="000000"/>
          <w:u w:val="single"/>
          <w:shd w:val="clear" w:color="auto" w:fill="00FF00"/>
        </w:rPr>
        <w:t>achieve</w:t>
      </w:r>
      <w:r w:rsidRPr="00053771">
        <w:rPr>
          <w:rFonts w:eastAsia="Times New Roman"/>
          <w:color w:val="000000"/>
          <w:sz w:val="16"/>
        </w:rPr>
        <w:t> </w:t>
      </w:r>
      <w:r w:rsidRPr="00053771">
        <w:rPr>
          <w:rFonts w:eastAsia="Times New Roman"/>
          <w:b/>
          <w:bCs/>
          <w:color w:val="000000"/>
          <w:u w:val="single"/>
          <w:shd w:val="clear" w:color="auto" w:fill="00FF00"/>
        </w:rPr>
        <w:t>independence</w:t>
      </w:r>
      <w:r w:rsidRPr="00053771">
        <w:rPr>
          <w:rFonts w:eastAsia="Times New Roman"/>
          <w:color w:val="000000"/>
          <w:sz w:val="16"/>
        </w:rPr>
        <w:t> </w:t>
      </w:r>
      <w:r w:rsidRPr="00053771">
        <w:rPr>
          <w:rFonts w:eastAsia="Times New Roman"/>
          <w:color w:val="000000"/>
          <w:u w:val="single"/>
        </w:rPr>
        <w:t>from U.S. supply entirely</w:t>
      </w:r>
      <w:r w:rsidRPr="00053771">
        <w:rPr>
          <w:rFonts w:eastAsia="Times New Roman"/>
          <w:color w:val="000000"/>
          <w:sz w:val="16"/>
        </w:rPr>
        <w:t> </w:t>
      </w:r>
      <w:r w:rsidRPr="00053771">
        <w:rPr>
          <w:rFonts w:eastAsia="Times New Roman"/>
          <w:b/>
          <w:bCs/>
          <w:color w:val="000000"/>
          <w:u w:val="single"/>
          <w:shd w:val="clear" w:color="auto" w:fill="00FF00"/>
        </w:rPr>
        <w:t>by 2030</w:t>
      </w:r>
      <w:r w:rsidRPr="00053771">
        <w:rPr>
          <w:rFonts w:eastAsia="Times New Roman"/>
          <w:color w:val="000000"/>
          <w:sz w:val="16"/>
        </w:rPr>
        <w:t> through domestic development and alternative sources. One reason China’s government wishes to do so is that the country spends more money importing semiconductors ($160 billion annually) than any other product, even oil — although this ignores that these imported semiconductors are often re-exported, for instance, as part of the $681 billion of Chinese exports of final information and communications technology goods in 2018. China remains relatively low on the value chain in most areas, but is spending tremendous amounts to close the gap, with nearly $1.6 trillion allocated to the sector since 2014, with particular focus on the design of memory and AI chips. Chinese government actions, including immense subsidies and planned construction of over 60 new fabrication facilities, threaten the stability of the global supply chain for semiconductors and are likely to disproportionately impact other global companies attempting to compete on market-based terms. Fundamentally, excessive Chinese state support, technology/trade secret theft, and limiting U.S. companies’ market access will create an environment where uncompetitive Chinese companies remain in the market, damaging prospects for global competitors, including for U.S. firms.</w:t>
      </w:r>
    </w:p>
    <w:p w14:paraId="0B6F0A4F" w14:textId="77777777" w:rsidR="006527D6" w:rsidRPr="00053771" w:rsidRDefault="006527D6" w:rsidP="006527D6">
      <w:pPr>
        <w:spacing w:line="235" w:lineRule="atLeast"/>
        <w:rPr>
          <w:rFonts w:eastAsia="Times New Roman"/>
          <w:color w:val="000000"/>
          <w:sz w:val="16"/>
        </w:rPr>
      </w:pPr>
      <w:r w:rsidRPr="00053771">
        <w:rPr>
          <w:rFonts w:eastAsia="Times New Roman"/>
          <w:color w:val="000000"/>
          <w:sz w:val="16"/>
        </w:rPr>
        <w:t>Why should U.S. policymakers take action? Ensuring U.S. leadership in an industry that contributed $7 trillion in economic activity and $2.7 trillion in total gross domestic product underscores its vital economic position. Yet </w:t>
      </w:r>
      <w:r w:rsidRPr="00053771">
        <w:rPr>
          <w:rFonts w:eastAsia="Times New Roman"/>
          <w:color w:val="000000"/>
          <w:u w:val="single"/>
        </w:rPr>
        <w:t>future</w:t>
      </w:r>
      <w:r w:rsidRPr="00053771">
        <w:rPr>
          <w:rFonts w:eastAsia="Times New Roman"/>
          <w:color w:val="000000"/>
          <w:sz w:val="16"/>
        </w:rPr>
        <w:t> </w:t>
      </w:r>
      <w:r w:rsidRPr="00053771">
        <w:rPr>
          <w:rFonts w:eastAsia="Times New Roman"/>
          <w:color w:val="000000"/>
          <w:u w:val="single"/>
          <w:shd w:val="clear" w:color="auto" w:fill="00FF00"/>
        </w:rPr>
        <w:t>scenarios</w:t>
      </w:r>
      <w:r w:rsidRPr="00053771">
        <w:rPr>
          <w:rFonts w:eastAsia="Times New Roman"/>
          <w:color w:val="000000"/>
          <w:sz w:val="16"/>
        </w:rPr>
        <w:t> </w:t>
      </w:r>
      <w:r w:rsidRPr="00053771">
        <w:rPr>
          <w:rFonts w:eastAsia="Times New Roman"/>
          <w:color w:val="000000"/>
          <w:u w:val="single"/>
          <w:shd w:val="clear" w:color="auto" w:fill="00FF00"/>
        </w:rPr>
        <w:t>where</w:t>
      </w:r>
      <w:r w:rsidRPr="00053771">
        <w:rPr>
          <w:rFonts w:eastAsia="Times New Roman"/>
          <w:color w:val="000000"/>
          <w:sz w:val="16"/>
        </w:rPr>
        <w:t> </w:t>
      </w:r>
      <w:r w:rsidRPr="00053771">
        <w:rPr>
          <w:rFonts w:eastAsia="Times New Roman"/>
          <w:color w:val="000000"/>
          <w:u w:val="single"/>
        </w:rPr>
        <w:t>the</w:t>
      </w:r>
      <w:r w:rsidRPr="00053771">
        <w:rPr>
          <w:rFonts w:eastAsia="Times New Roman"/>
          <w:color w:val="000000"/>
          <w:sz w:val="16"/>
        </w:rPr>
        <w:t> </w:t>
      </w:r>
      <w:r w:rsidRPr="00053771">
        <w:rPr>
          <w:rFonts w:eastAsia="Times New Roman"/>
          <w:color w:val="000000"/>
          <w:u w:val="single"/>
          <w:shd w:val="clear" w:color="auto" w:fill="00FF00"/>
        </w:rPr>
        <w:t>U</w:t>
      </w:r>
      <w:r w:rsidRPr="00053771">
        <w:rPr>
          <w:rFonts w:eastAsia="Times New Roman"/>
          <w:color w:val="000000"/>
          <w:u w:val="single"/>
        </w:rPr>
        <w:t>nited</w:t>
      </w:r>
      <w:r w:rsidRPr="00053771">
        <w:rPr>
          <w:rFonts w:eastAsia="Times New Roman"/>
          <w:color w:val="000000"/>
          <w:sz w:val="16"/>
        </w:rPr>
        <w:t> </w:t>
      </w:r>
      <w:r w:rsidRPr="00053771">
        <w:rPr>
          <w:rFonts w:eastAsia="Times New Roman"/>
          <w:color w:val="000000"/>
          <w:u w:val="single"/>
          <w:shd w:val="clear" w:color="auto" w:fill="00FF00"/>
        </w:rPr>
        <w:t>S</w:t>
      </w:r>
      <w:r w:rsidRPr="00053771">
        <w:rPr>
          <w:rFonts w:eastAsia="Times New Roman"/>
          <w:color w:val="000000"/>
          <w:u w:val="single"/>
        </w:rPr>
        <w:t>tates</w:t>
      </w:r>
      <w:r w:rsidRPr="00053771">
        <w:rPr>
          <w:rFonts w:eastAsia="Times New Roman"/>
          <w:color w:val="000000"/>
          <w:sz w:val="16"/>
        </w:rPr>
        <w:t> </w:t>
      </w:r>
      <w:r w:rsidRPr="00053771">
        <w:rPr>
          <w:rFonts w:eastAsia="Times New Roman"/>
          <w:color w:val="000000"/>
          <w:u w:val="single"/>
          <w:shd w:val="clear" w:color="auto" w:fill="00FF00"/>
        </w:rPr>
        <w:t>loses</w:t>
      </w:r>
      <w:r w:rsidRPr="00053771">
        <w:rPr>
          <w:rFonts w:eastAsia="Times New Roman"/>
          <w:color w:val="000000"/>
          <w:sz w:val="16"/>
        </w:rPr>
        <w:t> </w:t>
      </w:r>
      <w:r w:rsidRPr="00053771">
        <w:rPr>
          <w:rFonts w:eastAsia="Times New Roman"/>
          <w:color w:val="000000"/>
          <w:u w:val="single"/>
          <w:shd w:val="clear" w:color="auto" w:fill="00FF00"/>
        </w:rPr>
        <w:t>access to</w:t>
      </w:r>
      <w:r w:rsidRPr="00053771">
        <w:rPr>
          <w:rFonts w:eastAsia="Times New Roman"/>
          <w:color w:val="000000"/>
          <w:sz w:val="16"/>
        </w:rPr>
        <w:t> </w:t>
      </w:r>
      <w:r w:rsidRPr="00053771">
        <w:rPr>
          <w:rFonts w:eastAsia="Times New Roman"/>
          <w:b/>
          <w:bCs/>
          <w:color w:val="000000"/>
          <w:u w:val="single"/>
          <w:shd w:val="clear" w:color="auto" w:fill="00FF00"/>
        </w:rPr>
        <w:t>advanced fabrication facilities</w:t>
      </w:r>
      <w:r w:rsidRPr="00053771">
        <w:rPr>
          <w:rFonts w:eastAsia="Times New Roman"/>
          <w:color w:val="000000"/>
          <w:sz w:val="16"/>
        </w:rPr>
        <w:t> and supply chains; </w:t>
      </w:r>
      <w:r w:rsidRPr="00053771">
        <w:rPr>
          <w:rFonts w:eastAsia="Times New Roman"/>
          <w:color w:val="000000"/>
          <w:u w:val="single"/>
          <w:shd w:val="clear" w:color="auto" w:fill="00FF00"/>
        </w:rPr>
        <w:t>cannot</w:t>
      </w:r>
      <w:r w:rsidRPr="00053771">
        <w:rPr>
          <w:rFonts w:eastAsia="Times New Roman"/>
          <w:color w:val="000000"/>
          <w:sz w:val="16"/>
        </w:rPr>
        <w:t> </w:t>
      </w:r>
      <w:r w:rsidRPr="00053771">
        <w:rPr>
          <w:rFonts w:eastAsia="Times New Roman"/>
          <w:color w:val="000000"/>
          <w:u w:val="single"/>
        </w:rPr>
        <w:t>reliably</w:t>
      </w:r>
      <w:r w:rsidRPr="00053771">
        <w:rPr>
          <w:rFonts w:eastAsia="Times New Roman"/>
          <w:color w:val="000000"/>
          <w:sz w:val="16"/>
        </w:rPr>
        <w:t> </w:t>
      </w:r>
      <w:r w:rsidRPr="00053771">
        <w:rPr>
          <w:rFonts w:eastAsia="Times New Roman"/>
          <w:color w:val="000000"/>
          <w:u w:val="single"/>
          <w:shd w:val="clear" w:color="auto" w:fill="00FF00"/>
        </w:rPr>
        <w:t>develop</w:t>
      </w:r>
      <w:r w:rsidRPr="00053771">
        <w:rPr>
          <w:rFonts w:eastAsia="Times New Roman"/>
          <w:color w:val="000000"/>
          <w:sz w:val="16"/>
        </w:rPr>
        <w:t> </w:t>
      </w:r>
      <w:r w:rsidRPr="00053771">
        <w:rPr>
          <w:rFonts w:eastAsia="Times New Roman"/>
          <w:color w:val="000000"/>
          <w:u w:val="single"/>
          <w:shd w:val="clear" w:color="auto" w:fill="00FF00"/>
        </w:rPr>
        <w:t>or procure</w:t>
      </w:r>
      <w:r w:rsidRPr="00053771">
        <w:rPr>
          <w:rFonts w:eastAsia="Times New Roman"/>
          <w:color w:val="000000"/>
          <w:sz w:val="16"/>
        </w:rPr>
        <w:t> </w:t>
      </w:r>
      <w:r w:rsidRPr="00053771">
        <w:rPr>
          <w:rFonts w:eastAsia="Times New Roman"/>
          <w:color w:val="000000"/>
          <w:u w:val="single"/>
        </w:rPr>
        <w:t>secure</w:t>
      </w:r>
      <w:r w:rsidRPr="00053771">
        <w:rPr>
          <w:rFonts w:eastAsia="Times New Roman"/>
          <w:color w:val="000000"/>
          <w:sz w:val="16"/>
        </w:rPr>
        <w:t>, </w:t>
      </w:r>
      <w:r w:rsidRPr="00053771">
        <w:rPr>
          <w:rFonts w:eastAsia="Times New Roman"/>
          <w:color w:val="000000"/>
          <w:u w:val="single"/>
          <w:shd w:val="clear" w:color="auto" w:fill="00FF00"/>
        </w:rPr>
        <w:t>leading-edge</w:t>
      </w:r>
      <w:r w:rsidRPr="00053771">
        <w:rPr>
          <w:rFonts w:eastAsia="Times New Roman"/>
          <w:color w:val="000000"/>
          <w:sz w:val="16"/>
        </w:rPr>
        <w:t> </w:t>
      </w:r>
      <w:r w:rsidRPr="00053771">
        <w:rPr>
          <w:rFonts w:eastAsia="Times New Roman"/>
          <w:color w:val="000000"/>
          <w:u w:val="single"/>
          <w:shd w:val="clear" w:color="auto" w:fill="00FF00"/>
        </w:rPr>
        <w:t>chips</w:t>
      </w:r>
      <w:r w:rsidRPr="00053771">
        <w:rPr>
          <w:rFonts w:eastAsia="Times New Roman"/>
          <w:color w:val="000000"/>
          <w:sz w:val="16"/>
        </w:rPr>
        <w:t> </w:t>
      </w:r>
      <w:r w:rsidRPr="00053771">
        <w:rPr>
          <w:rFonts w:eastAsia="Times New Roman"/>
          <w:color w:val="000000"/>
          <w:u w:val="single"/>
          <w:shd w:val="clear" w:color="auto" w:fill="00FF00"/>
        </w:rPr>
        <w:t>for</w:t>
      </w:r>
      <w:r w:rsidRPr="00053771">
        <w:rPr>
          <w:rFonts w:eastAsia="Times New Roman"/>
          <w:color w:val="000000"/>
          <w:sz w:val="16"/>
        </w:rPr>
        <w:t> </w:t>
      </w:r>
      <w:r w:rsidRPr="00053771">
        <w:rPr>
          <w:rFonts w:eastAsia="Times New Roman"/>
          <w:color w:val="000000"/>
          <w:u w:val="single"/>
        </w:rPr>
        <w:t>commercial or</w:t>
      </w:r>
      <w:r w:rsidRPr="00053771">
        <w:rPr>
          <w:rFonts w:eastAsia="Times New Roman"/>
          <w:color w:val="000000"/>
          <w:sz w:val="16"/>
        </w:rPr>
        <w:t> </w:t>
      </w:r>
      <w:r w:rsidRPr="00053771">
        <w:rPr>
          <w:rFonts w:eastAsia="Times New Roman"/>
          <w:color w:val="000000"/>
          <w:u w:val="single"/>
          <w:shd w:val="clear" w:color="auto" w:fill="00FF00"/>
        </w:rPr>
        <w:t>military</w:t>
      </w:r>
      <w:r w:rsidRPr="00053771">
        <w:rPr>
          <w:rFonts w:eastAsia="Times New Roman"/>
          <w:color w:val="000000"/>
          <w:sz w:val="16"/>
        </w:rPr>
        <w:t> </w:t>
      </w:r>
      <w:r w:rsidRPr="00053771">
        <w:rPr>
          <w:rFonts w:eastAsia="Times New Roman"/>
          <w:color w:val="000000"/>
          <w:u w:val="single"/>
        </w:rPr>
        <w:t>applications</w:t>
      </w:r>
      <w:r w:rsidRPr="00053771">
        <w:rPr>
          <w:rFonts w:eastAsia="Times New Roman"/>
          <w:color w:val="000000"/>
          <w:sz w:val="16"/>
        </w:rPr>
        <w:t>; </w:t>
      </w:r>
      <w:r w:rsidRPr="00053771">
        <w:rPr>
          <w:rFonts w:eastAsia="Times New Roman"/>
          <w:color w:val="000000"/>
          <w:u w:val="single"/>
        </w:rPr>
        <w:t>lacks</w:t>
      </w:r>
      <w:r w:rsidRPr="00053771">
        <w:rPr>
          <w:rFonts w:eastAsia="Times New Roman"/>
          <w:color w:val="000000"/>
          <w:sz w:val="16"/>
        </w:rPr>
        <w:t> the </w:t>
      </w:r>
      <w:r w:rsidRPr="00053771">
        <w:rPr>
          <w:rFonts w:eastAsia="Times New Roman"/>
          <w:color w:val="000000"/>
          <w:u w:val="single"/>
        </w:rPr>
        <w:t>human talent to</w:t>
      </w:r>
      <w:r w:rsidRPr="00053771">
        <w:rPr>
          <w:rFonts w:eastAsia="Times New Roman"/>
          <w:color w:val="000000"/>
          <w:sz w:val="16"/>
        </w:rPr>
        <w:t> continue </w:t>
      </w:r>
      <w:r w:rsidRPr="00053771">
        <w:rPr>
          <w:rFonts w:eastAsia="Times New Roman"/>
          <w:color w:val="000000"/>
          <w:u w:val="single"/>
        </w:rPr>
        <w:t>to innovate semiconductor products</w:t>
      </w:r>
      <w:r w:rsidRPr="00053771">
        <w:rPr>
          <w:rFonts w:eastAsia="Times New Roman"/>
          <w:color w:val="000000"/>
          <w:sz w:val="16"/>
        </w:rPr>
        <w:t>; or allows transfer of advanced chips to China’s military are all feasible. Even a scenario where the United States fails to manage the trade-off between U.S. companies needing to sell to China to fund research and development and limiting the Chinese ability to close the technology gap in the sector is problematic. How should the United States respond? There are five high-level debates brewing with regard to securing the technology, know-how, and facilities for advanced production of semiconductors.</w:t>
      </w:r>
    </w:p>
    <w:p w14:paraId="3DEB274E" w14:textId="77777777" w:rsidR="006527D6" w:rsidRPr="00186BF2" w:rsidRDefault="006527D6" w:rsidP="006527D6">
      <w:pPr>
        <w:pStyle w:val="ListParagraph"/>
        <w:numPr>
          <w:ilvl w:val="0"/>
          <w:numId w:val="60"/>
        </w:numPr>
        <w:spacing w:before="30" w:after="0" w:line="278" w:lineRule="atLeast"/>
        <w:outlineLvl w:val="3"/>
        <w:rPr>
          <w:rFonts w:eastAsia="Times New Roman"/>
          <w:b/>
          <w:bCs/>
          <w:color w:val="000000"/>
          <w:sz w:val="26"/>
          <w:szCs w:val="26"/>
        </w:rPr>
      </w:pPr>
      <w:r w:rsidRPr="00186BF2">
        <w:rPr>
          <w:rFonts w:eastAsia="Times New Roman"/>
          <w:b/>
          <w:bCs/>
          <w:color w:val="000000"/>
          <w:sz w:val="26"/>
          <w:szCs w:val="26"/>
        </w:rPr>
        <w:t>New semiconductor innovation is necessary for effective decarbonization.</w:t>
      </w:r>
    </w:p>
    <w:p w14:paraId="014FB46E" w14:textId="77777777" w:rsidR="006527D6" w:rsidRPr="00F70DE9" w:rsidRDefault="006527D6" w:rsidP="006527D6">
      <w:pPr>
        <w:spacing w:after="120" w:line="235" w:lineRule="atLeast"/>
        <w:rPr>
          <w:rFonts w:eastAsia="Times New Roman"/>
          <w:color w:val="000000"/>
        </w:rPr>
      </w:pPr>
      <w:r w:rsidRPr="00F70DE9">
        <w:rPr>
          <w:rFonts w:eastAsia="Times New Roman"/>
          <w:b/>
          <w:bCs/>
          <w:color w:val="000000"/>
          <w:sz w:val="26"/>
          <w:szCs w:val="26"/>
        </w:rPr>
        <w:t>VSE 24</w:t>
      </w:r>
      <w:r w:rsidRPr="00F70DE9">
        <w:rPr>
          <w:rFonts w:eastAsia="Times New Roman"/>
          <w:color w:val="000000"/>
        </w:rPr>
        <w:t> [Valley Services Electronics, manufacturing consultancy, "Renewable Energy Semiconductor Manufacturing: Go Green!", 06/11/24, Design Prototype Department, https://www.vse.com/blog/2024/06/11/renewable-energy-semiconductor-manufacturing-go-green/, Date Accessed: 08/13/24] // SMW LS</w:t>
      </w:r>
    </w:p>
    <w:p w14:paraId="69C9924F" w14:textId="77777777" w:rsidR="006527D6" w:rsidRPr="00F70DE9" w:rsidRDefault="006527D6" w:rsidP="006527D6">
      <w:pPr>
        <w:spacing w:line="235" w:lineRule="atLeast"/>
        <w:rPr>
          <w:rFonts w:eastAsia="Times New Roman"/>
          <w:color w:val="000000"/>
        </w:rPr>
      </w:pPr>
      <w:r w:rsidRPr="00F70DE9">
        <w:rPr>
          <w:rFonts w:eastAsia="Times New Roman"/>
          <w:color w:val="000000"/>
          <w:u w:val="single"/>
          <w:shd w:val="clear" w:color="auto" w:fill="FFFF00"/>
        </w:rPr>
        <w:t>Renewable energy technology</w:t>
      </w:r>
      <w:r w:rsidRPr="00F70DE9">
        <w:rPr>
          <w:rFonts w:eastAsia="Times New Roman"/>
          <w:color w:val="000000"/>
        </w:rPr>
        <w:t> </w:t>
      </w:r>
      <w:r w:rsidRPr="00F70DE9">
        <w:rPr>
          <w:rFonts w:eastAsia="Times New Roman"/>
          <w:color w:val="000000"/>
          <w:u w:val="single"/>
        </w:rPr>
        <w:t>must make significant strides</w:t>
      </w:r>
      <w:r w:rsidRPr="00F70DE9">
        <w:rPr>
          <w:rFonts w:eastAsia="Times New Roman"/>
          <w:color w:val="000000"/>
        </w:rPr>
        <w:t> </w:t>
      </w:r>
      <w:r w:rsidRPr="00F70DE9">
        <w:rPr>
          <w:rFonts w:eastAsia="Times New Roman"/>
          <w:color w:val="000000"/>
          <w:u w:val="single"/>
          <w:shd w:val="clear" w:color="auto" w:fill="FFFF00"/>
        </w:rPr>
        <w:t>to meet aggressive decarbonization</w:t>
      </w:r>
      <w:r w:rsidRPr="00F70DE9">
        <w:rPr>
          <w:rFonts w:eastAsia="Times New Roman"/>
          <w:color w:val="000000"/>
        </w:rPr>
        <w:t> </w:t>
      </w:r>
      <w:r w:rsidRPr="00F70DE9">
        <w:rPr>
          <w:rFonts w:eastAsia="Times New Roman"/>
          <w:color w:val="000000"/>
          <w:u w:val="single"/>
        </w:rPr>
        <w:t>goals set by government agencies. At the heart of this transformation</w:t>
      </w:r>
      <w:r w:rsidRPr="00F70DE9">
        <w:rPr>
          <w:rFonts w:eastAsia="Times New Roman"/>
          <w:color w:val="000000"/>
        </w:rPr>
        <w:t> </w:t>
      </w:r>
      <w:r w:rsidRPr="00F70DE9">
        <w:rPr>
          <w:rFonts w:eastAsia="Times New Roman"/>
          <w:color w:val="000000"/>
          <w:u w:val="single"/>
          <w:shd w:val="clear" w:color="auto" w:fill="FFFF00"/>
        </w:rPr>
        <w:t>will be continued developments in the semiconductor industry to further efficiencies that have slowed</w:t>
      </w:r>
      <w:r w:rsidRPr="00F70DE9">
        <w:rPr>
          <w:rFonts w:eastAsia="Times New Roman"/>
          <w:color w:val="000000"/>
        </w:rPr>
        <w:t> </w:t>
      </w:r>
      <w:r w:rsidRPr="00F70DE9">
        <w:rPr>
          <w:rFonts w:eastAsia="Times New Roman"/>
          <w:color w:val="000000"/>
          <w:u w:val="single"/>
        </w:rPr>
        <w:t>down after decades of growth.</w:t>
      </w:r>
      <w:r w:rsidRPr="00F70DE9">
        <w:rPr>
          <w:rFonts w:eastAsia="Times New Roman"/>
          <w:color w:val="000000"/>
        </w:rPr>
        <w:t> Renewable energy semiconductor manufacturing has several hurdles to overcome soon to meet domestic and global energy demands. Still, continued innovation will help close the gap while driving the industry forward.</w:t>
      </w:r>
    </w:p>
    <w:p w14:paraId="74FEE34C" w14:textId="77777777" w:rsidR="006527D6" w:rsidRPr="00F70DE9" w:rsidRDefault="006527D6" w:rsidP="006527D6">
      <w:pPr>
        <w:spacing w:line="235" w:lineRule="atLeast"/>
        <w:rPr>
          <w:rFonts w:eastAsia="Times New Roman"/>
          <w:color w:val="000000"/>
        </w:rPr>
      </w:pPr>
      <w:r w:rsidRPr="00F70DE9">
        <w:rPr>
          <w:rFonts w:eastAsia="Times New Roman"/>
          <w:color w:val="000000"/>
          <w:u w:val="single"/>
          <w:shd w:val="clear" w:color="auto" w:fill="FFFF00"/>
        </w:rPr>
        <w:t>Semiconductor devices are instrumental in maintaining and expanding</w:t>
      </w:r>
      <w:r w:rsidRPr="00F70DE9">
        <w:rPr>
          <w:rFonts w:eastAsia="Times New Roman"/>
          <w:color w:val="000000"/>
        </w:rPr>
        <w:t> </w:t>
      </w:r>
      <w:r w:rsidRPr="00F70DE9">
        <w:rPr>
          <w:rFonts w:eastAsia="Times New Roman"/>
          <w:color w:val="000000"/>
          <w:u w:val="single"/>
        </w:rPr>
        <w:t>the</w:t>
      </w:r>
      <w:r w:rsidRPr="00F70DE9">
        <w:rPr>
          <w:rFonts w:eastAsia="Times New Roman"/>
          <w:color w:val="000000"/>
        </w:rPr>
        <w:t> </w:t>
      </w:r>
      <w:r w:rsidRPr="00F70DE9">
        <w:rPr>
          <w:rFonts w:eastAsia="Times New Roman"/>
          <w:color w:val="000000"/>
          <w:u w:val="single"/>
          <w:shd w:val="clear" w:color="auto" w:fill="FFFF00"/>
        </w:rPr>
        <w:t>renewable energy</w:t>
      </w:r>
      <w:r w:rsidRPr="00F70DE9">
        <w:rPr>
          <w:rFonts w:eastAsia="Times New Roman"/>
          <w:color w:val="000000"/>
        </w:rPr>
        <w:t> </w:t>
      </w:r>
      <w:r w:rsidRPr="00F70DE9">
        <w:rPr>
          <w:rFonts w:eastAsia="Times New Roman"/>
          <w:color w:val="000000"/>
          <w:u w:val="single"/>
        </w:rPr>
        <w:t>network,</w:t>
      </w:r>
      <w:r w:rsidRPr="00F70DE9">
        <w:rPr>
          <w:rFonts w:eastAsia="Times New Roman"/>
          <w:color w:val="000000"/>
        </w:rPr>
        <w:t> </w:t>
      </w:r>
      <w:r w:rsidRPr="00F70DE9">
        <w:rPr>
          <w:rFonts w:eastAsia="Times New Roman"/>
          <w:color w:val="000000"/>
          <w:u w:val="single"/>
          <w:shd w:val="clear" w:color="auto" w:fill="FFFF00"/>
        </w:rPr>
        <w:t>supplementing fossil fuel sources</w:t>
      </w:r>
      <w:r w:rsidRPr="00F70DE9">
        <w:rPr>
          <w:rFonts w:eastAsia="Times New Roman"/>
          <w:color w:val="000000"/>
          <w:u w:val="single"/>
        </w:rPr>
        <w:t>.</w:t>
      </w:r>
      <w:r w:rsidRPr="00F70DE9">
        <w:rPr>
          <w:rFonts w:eastAsia="Times New Roman"/>
          <w:color w:val="000000"/>
        </w:rPr>
        <w:t> The advantage of semiconductor devices is the low energy loss in transmission and storage compared to other historical methods. Material properties, like the photoelectric effect, allow for the direct generation of electric current from incident light sources without waste or byproducts during energy transformation. Recent and substantial government investments in the US semiconductor industry underscore the importance of the continued development of the technology advancements necessary to overcome current physical bottlenecks with semiconductor manufacturing.</w:t>
      </w:r>
    </w:p>
    <w:p w14:paraId="7162D6EA" w14:textId="77777777" w:rsidR="006527D6" w:rsidRPr="00F70DE9" w:rsidRDefault="006527D6" w:rsidP="006527D6">
      <w:pPr>
        <w:spacing w:line="235" w:lineRule="atLeast"/>
        <w:rPr>
          <w:rFonts w:eastAsia="Times New Roman"/>
          <w:color w:val="000000"/>
        </w:rPr>
      </w:pPr>
      <w:r w:rsidRPr="00F70DE9">
        <w:rPr>
          <w:rFonts w:eastAsia="Times New Roman"/>
          <w:color w:val="000000"/>
        </w:rPr>
        <w:t>The biggest looming issue is the energy efficiency of current-generation semiconductor devices. Historically, semiconductor manufacturers relied on Moore’s Law to account for the shrinkage of transistor technology, which ushered in improved processing power per silicon die area. This observed phenomenon has not only slowed in recent years, but the current energy consumption of semiconductor devices in the renewable energy sector means that energy production gained has become far more incremental with each new generation of semiconductor technology due to rising increases in consumption. </w:t>
      </w:r>
      <w:r w:rsidRPr="00F70DE9">
        <w:rPr>
          <w:rFonts w:eastAsia="Times New Roman"/>
          <w:color w:val="000000"/>
          <w:u w:val="single"/>
        </w:rPr>
        <w:t>A viable path forward for complete enmeshment of semiconductors into the electrical grid may require a thousand-fold increase in energy efficiency above current semiconductor capabilities.</w:t>
      </w:r>
    </w:p>
    <w:p w14:paraId="77DBB608" w14:textId="77777777" w:rsidR="006527D6" w:rsidRPr="00F70DE9" w:rsidRDefault="006527D6" w:rsidP="006527D6">
      <w:pPr>
        <w:spacing w:line="235" w:lineRule="atLeast"/>
        <w:rPr>
          <w:rFonts w:eastAsia="Times New Roman"/>
          <w:color w:val="000000"/>
        </w:rPr>
      </w:pPr>
      <w:r w:rsidRPr="00F70DE9">
        <w:rPr>
          <w:rFonts w:eastAsia="Times New Roman"/>
          <w:color w:val="000000"/>
          <w:u w:val="single"/>
        </w:rPr>
        <w:t>Achieving this level of</w:t>
      </w:r>
      <w:r w:rsidRPr="00F70DE9">
        <w:rPr>
          <w:rFonts w:eastAsia="Times New Roman"/>
          <w:color w:val="000000"/>
        </w:rPr>
        <w:t> </w:t>
      </w:r>
      <w:r w:rsidRPr="00F70DE9">
        <w:rPr>
          <w:rFonts w:eastAsia="Times New Roman"/>
          <w:color w:val="000000"/>
          <w:u w:val="single"/>
          <w:shd w:val="clear" w:color="auto" w:fill="FFFF00"/>
        </w:rPr>
        <w:t>performance gain would be no small feat</w:t>
      </w:r>
      <w:r w:rsidRPr="00F70DE9">
        <w:rPr>
          <w:rFonts w:eastAsia="Times New Roman"/>
          <w:color w:val="000000"/>
          <w:u w:val="single"/>
        </w:rPr>
        <w:t>;</w:t>
      </w:r>
      <w:r w:rsidRPr="00F70DE9">
        <w:rPr>
          <w:rFonts w:eastAsia="Times New Roman"/>
          <w:color w:val="000000"/>
        </w:rPr>
        <w:t> </w:t>
      </w:r>
      <w:r w:rsidRPr="00F70DE9">
        <w:rPr>
          <w:rFonts w:eastAsia="Times New Roman"/>
          <w:color w:val="000000"/>
          <w:u w:val="single"/>
          <w:shd w:val="clear" w:color="auto" w:fill="FFFF00"/>
        </w:rPr>
        <w:t>strategic research into</w:t>
      </w:r>
      <w:r w:rsidRPr="00F70DE9">
        <w:rPr>
          <w:rFonts w:eastAsia="Times New Roman"/>
          <w:color w:val="000000"/>
        </w:rPr>
        <w:t> </w:t>
      </w:r>
      <w:r w:rsidRPr="00F70DE9">
        <w:rPr>
          <w:rFonts w:eastAsia="Times New Roman"/>
          <w:color w:val="000000"/>
          <w:u w:val="single"/>
        </w:rPr>
        <w:t>increasing efficiency focuses on some of the following areas:</w:t>
      </w:r>
    </w:p>
    <w:p w14:paraId="42E347D1" w14:textId="77777777" w:rsidR="006527D6" w:rsidRPr="00F70DE9" w:rsidRDefault="006527D6" w:rsidP="006527D6">
      <w:pPr>
        <w:spacing w:line="235" w:lineRule="atLeast"/>
        <w:rPr>
          <w:rFonts w:eastAsia="Times New Roman"/>
          <w:color w:val="000000"/>
        </w:rPr>
      </w:pPr>
      <w:r w:rsidRPr="00F70DE9">
        <w:rPr>
          <w:rFonts w:eastAsia="Times New Roman"/>
          <w:color w:val="000000"/>
          <w:u w:val="single"/>
          <w:shd w:val="clear" w:color="auto" w:fill="FFFF00"/>
        </w:rPr>
        <w:t>Energy lost to memory storage transfer</w:t>
      </w:r>
      <w:r w:rsidRPr="00F70DE9">
        <w:rPr>
          <w:rFonts w:eastAsia="Times New Roman"/>
          <w:color w:val="000000"/>
        </w:rPr>
        <w:t> </w:t>
      </w:r>
      <w:r w:rsidRPr="00F70DE9">
        <w:rPr>
          <w:rFonts w:eastAsia="Times New Roman"/>
          <w:color w:val="000000"/>
          <w:u w:val="single"/>
        </w:rPr>
        <w:t>– Lower resistance contact materials could reduce the power dissipated through the interconnect.</w:t>
      </w:r>
    </w:p>
    <w:p w14:paraId="244700F5" w14:textId="77777777" w:rsidR="006527D6" w:rsidRPr="00F70DE9" w:rsidRDefault="006527D6" w:rsidP="006527D6">
      <w:pPr>
        <w:spacing w:line="235" w:lineRule="atLeast"/>
        <w:rPr>
          <w:rFonts w:eastAsia="Times New Roman"/>
          <w:color w:val="000000"/>
        </w:rPr>
      </w:pPr>
      <w:r w:rsidRPr="00F70DE9">
        <w:rPr>
          <w:rFonts w:eastAsia="Times New Roman"/>
          <w:color w:val="000000"/>
          <w:u w:val="single"/>
        </w:rPr>
        <w:t>Atomically precise doping – Conventional chemical methods of</w:t>
      </w:r>
      <w:r w:rsidRPr="00F70DE9">
        <w:rPr>
          <w:rFonts w:eastAsia="Times New Roman"/>
          <w:color w:val="000000"/>
        </w:rPr>
        <w:t> </w:t>
      </w:r>
      <w:r w:rsidRPr="00F70DE9">
        <w:rPr>
          <w:rFonts w:eastAsia="Times New Roman"/>
          <w:color w:val="000000"/>
          <w:u w:val="single"/>
          <w:shd w:val="clear" w:color="auto" w:fill="FFFF00"/>
        </w:rPr>
        <w:t>catalyzation</w:t>
      </w:r>
      <w:r w:rsidRPr="00F70DE9">
        <w:rPr>
          <w:rFonts w:eastAsia="Times New Roman"/>
          <w:color w:val="000000"/>
        </w:rPr>
        <w:t> </w:t>
      </w:r>
      <w:r w:rsidRPr="00F70DE9">
        <w:rPr>
          <w:rFonts w:eastAsia="Times New Roman"/>
          <w:color w:val="000000"/>
          <w:u w:val="single"/>
        </w:rPr>
        <w:t>for dopants exhibit some randomness in size and lattice position.</w:t>
      </w:r>
    </w:p>
    <w:p w14:paraId="52FC7D49" w14:textId="77777777" w:rsidR="006527D6" w:rsidRPr="00F70DE9" w:rsidRDefault="006527D6" w:rsidP="006527D6">
      <w:pPr>
        <w:spacing w:line="235" w:lineRule="atLeast"/>
        <w:rPr>
          <w:rFonts w:eastAsia="Times New Roman"/>
          <w:color w:val="000000"/>
        </w:rPr>
      </w:pPr>
      <w:r w:rsidRPr="00F70DE9">
        <w:rPr>
          <w:rFonts w:eastAsia="Times New Roman"/>
          <w:color w:val="000000"/>
          <w:u w:val="single"/>
        </w:rPr>
        <w:t>Neuromorphic</w:t>
      </w:r>
      <w:r w:rsidRPr="00F70DE9">
        <w:rPr>
          <w:rFonts w:eastAsia="Times New Roman"/>
          <w:color w:val="000000"/>
        </w:rPr>
        <w:t> </w:t>
      </w:r>
      <w:r w:rsidRPr="00F70DE9">
        <w:rPr>
          <w:rFonts w:eastAsia="Times New Roman"/>
          <w:color w:val="000000"/>
          <w:u w:val="single"/>
          <w:shd w:val="clear" w:color="auto" w:fill="FFFF00"/>
        </w:rPr>
        <w:t>design</w:t>
      </w:r>
      <w:r w:rsidRPr="00F70DE9">
        <w:rPr>
          <w:rFonts w:eastAsia="Times New Roman"/>
          <w:color w:val="000000"/>
        </w:rPr>
        <w:t> </w:t>
      </w:r>
      <w:r w:rsidRPr="00F70DE9">
        <w:rPr>
          <w:rFonts w:eastAsia="Times New Roman"/>
          <w:color w:val="000000"/>
          <w:u w:val="single"/>
        </w:rPr>
        <w:t>– Architecture</w:t>
      </w:r>
      <w:r w:rsidRPr="00F70DE9">
        <w:rPr>
          <w:rFonts w:eastAsia="Times New Roman"/>
          <w:color w:val="000000"/>
        </w:rPr>
        <w:t> </w:t>
      </w:r>
      <w:r w:rsidRPr="00F70DE9">
        <w:rPr>
          <w:rFonts w:eastAsia="Times New Roman"/>
          <w:color w:val="000000"/>
          <w:u w:val="single"/>
          <w:shd w:val="clear" w:color="auto" w:fill="FFFF00"/>
        </w:rPr>
        <w:t>based on the human brain</w:t>
      </w:r>
      <w:r w:rsidRPr="00F70DE9">
        <w:rPr>
          <w:rFonts w:eastAsia="Times New Roman"/>
          <w:color w:val="000000"/>
        </w:rPr>
        <w:t> </w:t>
      </w:r>
      <w:r w:rsidRPr="00F70DE9">
        <w:rPr>
          <w:rFonts w:eastAsia="Times New Roman"/>
          <w:color w:val="000000"/>
          <w:u w:val="single"/>
        </w:rPr>
        <w:t>is incredibly energy efficient in structure and function.</w:t>
      </w:r>
    </w:p>
    <w:p w14:paraId="3B5F41E5" w14:textId="77777777" w:rsidR="006527D6" w:rsidRPr="00F70DE9" w:rsidRDefault="006527D6" w:rsidP="006527D6">
      <w:pPr>
        <w:spacing w:line="235" w:lineRule="atLeast"/>
        <w:rPr>
          <w:rFonts w:eastAsia="Times New Roman"/>
          <w:color w:val="000000"/>
        </w:rPr>
      </w:pPr>
      <w:r w:rsidRPr="00F70DE9">
        <w:rPr>
          <w:rFonts w:eastAsia="Times New Roman"/>
          <w:color w:val="000000"/>
          <w:u w:val="single"/>
        </w:rPr>
        <w:t>Heterogeneous integration – A combination of multiple chips, chiplets, and chip components within a single package that, unlike system-on-chip (SoC) technology, can merge dies from different process nodes or functions.</w:t>
      </w:r>
      <w:r w:rsidRPr="00F70DE9">
        <w:rPr>
          <w:rFonts w:eastAsia="Times New Roman"/>
          <w:color w:val="000000"/>
        </w:rPr>
        <w:t> This method of diverse package integration requires advanced chip-building architectures like system-in-package (SiPs), multi-chip modules (MCMs), stacked dies (i.e., 3D-ICs), and other cutting-edge approaches.</w:t>
      </w:r>
    </w:p>
    <w:p w14:paraId="506FC901" w14:textId="77777777" w:rsidR="006527D6" w:rsidRPr="00F70DE9" w:rsidRDefault="006527D6" w:rsidP="006527D6">
      <w:pPr>
        <w:spacing w:line="235" w:lineRule="atLeast"/>
        <w:rPr>
          <w:rFonts w:eastAsia="Times New Roman"/>
          <w:color w:val="000000"/>
        </w:rPr>
      </w:pPr>
      <w:r w:rsidRPr="00F70DE9">
        <w:rPr>
          <w:rFonts w:eastAsia="Times New Roman"/>
          <w:color w:val="000000"/>
          <w:u w:val="single"/>
        </w:rPr>
        <w:t>Computing algorithm improvements – New adjustments to traditional algorithm schemes will more closely adhere to naturally observed networks.</w:t>
      </w:r>
    </w:p>
    <w:p w14:paraId="6B7F0AE5" w14:textId="77777777" w:rsidR="006527D6" w:rsidRPr="00F70DE9" w:rsidRDefault="006527D6" w:rsidP="006527D6">
      <w:pPr>
        <w:spacing w:line="235" w:lineRule="atLeast"/>
        <w:rPr>
          <w:rFonts w:eastAsia="Times New Roman"/>
          <w:color w:val="000000"/>
        </w:rPr>
      </w:pPr>
      <w:r w:rsidRPr="00F70DE9">
        <w:rPr>
          <w:rFonts w:eastAsia="Times New Roman"/>
          <w:color w:val="000000"/>
          <w:u w:val="single"/>
          <w:shd w:val="clear" w:color="auto" w:fill="FFFF00"/>
        </w:rPr>
        <w:t>Alternatives to silicon</w:t>
      </w:r>
      <w:r w:rsidRPr="00F70DE9">
        <w:rPr>
          <w:rFonts w:eastAsia="Times New Roman"/>
          <w:color w:val="000000"/>
          <w:u w:val="single"/>
        </w:rPr>
        <w:t>-dominated semiconductors</w:t>
      </w:r>
      <w:r w:rsidRPr="00F70DE9">
        <w:rPr>
          <w:rFonts w:eastAsia="Times New Roman"/>
          <w:color w:val="000000"/>
        </w:rPr>
        <w:t> </w:t>
      </w:r>
      <w:r w:rsidRPr="00F70DE9">
        <w:rPr>
          <w:rFonts w:eastAsia="Times New Roman"/>
          <w:color w:val="000000"/>
          <w:u w:val="single"/>
          <w:shd w:val="clear" w:color="auto" w:fill="FFFF00"/>
        </w:rPr>
        <w:t>are also gaining traction</w:t>
      </w:r>
      <w:r w:rsidRPr="00F70DE9">
        <w:rPr>
          <w:rFonts w:eastAsia="Times New Roman"/>
          <w:color w:val="000000"/>
          <w:u w:val="single"/>
        </w:rPr>
        <w:t>, although</w:t>
      </w:r>
      <w:r w:rsidRPr="00F70DE9">
        <w:rPr>
          <w:rFonts w:eastAsia="Times New Roman"/>
          <w:color w:val="000000"/>
        </w:rPr>
        <w:t> </w:t>
      </w:r>
      <w:r w:rsidRPr="00F70DE9">
        <w:rPr>
          <w:rFonts w:eastAsia="Times New Roman"/>
          <w:color w:val="000000"/>
          <w:u w:val="single"/>
          <w:shd w:val="clear" w:color="auto" w:fill="FFFF00"/>
        </w:rPr>
        <w:t>current manufacturing</w:t>
      </w:r>
      <w:r w:rsidRPr="00F70DE9">
        <w:rPr>
          <w:rFonts w:eastAsia="Times New Roman"/>
          <w:color w:val="000000"/>
        </w:rPr>
        <w:t> </w:t>
      </w:r>
      <w:r w:rsidRPr="00F70DE9">
        <w:rPr>
          <w:rFonts w:eastAsia="Times New Roman"/>
          <w:color w:val="000000"/>
          <w:u w:val="single"/>
        </w:rPr>
        <w:t>practices make them</w:t>
      </w:r>
      <w:r w:rsidRPr="00F70DE9">
        <w:rPr>
          <w:rFonts w:eastAsia="Times New Roman"/>
          <w:color w:val="000000"/>
        </w:rPr>
        <w:t> </w:t>
      </w:r>
      <w:r w:rsidRPr="00F70DE9">
        <w:rPr>
          <w:rFonts w:eastAsia="Times New Roman"/>
          <w:color w:val="000000"/>
          <w:u w:val="single"/>
          <w:shd w:val="clear" w:color="auto" w:fill="FFFF00"/>
        </w:rPr>
        <w:t>prohibitively expensive</w:t>
      </w:r>
      <w:r w:rsidRPr="00F70DE9">
        <w:rPr>
          <w:rFonts w:eastAsia="Times New Roman"/>
          <w:color w:val="000000"/>
        </w:rPr>
        <w:t> </w:t>
      </w:r>
      <w:r w:rsidRPr="00F70DE9">
        <w:rPr>
          <w:rFonts w:eastAsia="Times New Roman"/>
          <w:color w:val="000000"/>
          <w:u w:val="single"/>
        </w:rPr>
        <w:t>compared to their better-known materials.</w:t>
      </w:r>
      <w:r w:rsidRPr="00F70DE9">
        <w:rPr>
          <w:rFonts w:eastAsia="Times New Roman"/>
          <w:color w:val="000000"/>
        </w:rPr>
        <w:t> Unlike conventional semiconductors (traditionally, silicon-based, although alternatives exist and continue to proliferate), wide bandgap (WBG) semiconductors have a much higher bandgap between their conducting and valence bands (usually 2-3x that of silicon-based semiconductors). While the larger bandgap means charge carriers need more energy to move between bands, it also means WBGs can operate at higher temperatures as they can resist the effects of thermal energy absorption (which causes electrons to move up the bandgap randomly and uncontrollably). </w:t>
      </w:r>
      <w:r w:rsidRPr="00F70DE9">
        <w:rPr>
          <w:rFonts w:eastAsia="Times New Roman"/>
          <w:color w:val="000000"/>
          <w:u w:val="single"/>
        </w:rPr>
        <w:t>WBGs can operate at temperatures up to 3x that of traditional silicon semiconductors; this makes them excellent candidates for</w:t>
      </w:r>
      <w:r w:rsidRPr="00F70DE9">
        <w:rPr>
          <w:rFonts w:eastAsia="Times New Roman"/>
          <w:color w:val="000000"/>
        </w:rPr>
        <w:t> </w:t>
      </w:r>
      <w:r w:rsidRPr="00F70DE9">
        <w:rPr>
          <w:rFonts w:eastAsia="Times New Roman"/>
          <w:color w:val="000000"/>
          <w:u w:val="single"/>
          <w:shd w:val="clear" w:color="auto" w:fill="FFFF00"/>
        </w:rPr>
        <w:t>switching high voltages</w:t>
      </w:r>
      <w:r w:rsidRPr="00F70DE9">
        <w:rPr>
          <w:rFonts w:eastAsia="Times New Roman"/>
          <w:color w:val="000000"/>
        </w:rPr>
        <w:t> </w:t>
      </w:r>
      <w:r w:rsidRPr="00F70DE9">
        <w:rPr>
          <w:rFonts w:eastAsia="Times New Roman"/>
          <w:color w:val="000000"/>
          <w:u w:val="single"/>
        </w:rPr>
        <w:t>at grid-level power conversion applications and</w:t>
      </w:r>
      <w:r w:rsidRPr="00F70DE9">
        <w:rPr>
          <w:rFonts w:eastAsia="Times New Roman"/>
          <w:color w:val="000000"/>
        </w:rPr>
        <w:t> </w:t>
      </w:r>
      <w:r w:rsidRPr="00F70DE9">
        <w:rPr>
          <w:rFonts w:eastAsia="Times New Roman"/>
          <w:color w:val="000000"/>
          <w:u w:val="single"/>
          <w:shd w:val="clear" w:color="auto" w:fill="FFFF00"/>
        </w:rPr>
        <w:t>allows greater die power density</w:t>
      </w:r>
      <w:r w:rsidRPr="00F70DE9">
        <w:rPr>
          <w:rFonts w:eastAsia="Times New Roman"/>
          <w:color w:val="000000"/>
          <w:u w:val="single"/>
        </w:rPr>
        <w:t>.</w:t>
      </w:r>
    </w:p>
    <w:p w14:paraId="03D1E3BD" w14:textId="77777777" w:rsidR="006527D6" w:rsidRPr="00F70DE9" w:rsidRDefault="006527D6" w:rsidP="006527D6">
      <w:pPr>
        <w:spacing w:line="235" w:lineRule="atLeast"/>
        <w:rPr>
          <w:rFonts w:eastAsia="Times New Roman"/>
          <w:color w:val="000000"/>
        </w:rPr>
      </w:pPr>
      <w:r w:rsidRPr="00F70DE9">
        <w:rPr>
          <w:rFonts w:eastAsia="Times New Roman"/>
          <w:color w:val="000000"/>
        </w:rPr>
        <w:t>More specifically, silicon carbide (SiC) and gallium nitride (GaN) have emerged as the primary WBG materials. Gallium nitride has more limited power applications than SiC as it operates at sub-kilovolt potentials. However, even within this range, there are still tremendous amounts of renewable energy applications, namely electric vehicle (EV) batteries, at the higher end of the voltage scale. Further efforts to ruggedize SiC through thick epitaxy wafer technology promise higher potential ratings for SiC semiconductors that benefit wind power generators and high-voltage direct current applications requiring kilovolt ratings in the hundreds. </w:t>
      </w:r>
      <w:r w:rsidRPr="00F70DE9">
        <w:rPr>
          <w:rFonts w:eastAsia="Times New Roman"/>
          <w:color w:val="000000"/>
          <w:u w:val="single"/>
        </w:rPr>
        <w:t>As</w:t>
      </w:r>
      <w:r w:rsidRPr="00F70DE9">
        <w:rPr>
          <w:rFonts w:eastAsia="Times New Roman"/>
          <w:color w:val="000000"/>
        </w:rPr>
        <w:t> </w:t>
      </w:r>
      <w:r w:rsidRPr="00F70DE9">
        <w:rPr>
          <w:rFonts w:eastAsia="Times New Roman"/>
          <w:color w:val="000000"/>
          <w:u w:val="single"/>
          <w:shd w:val="clear" w:color="auto" w:fill="FFFF00"/>
        </w:rPr>
        <w:t>manufacturing technology continues to mature</w:t>
      </w:r>
      <w:r w:rsidRPr="00F70DE9">
        <w:rPr>
          <w:rFonts w:eastAsia="Times New Roman"/>
          <w:color w:val="000000"/>
        </w:rPr>
        <w:t> </w:t>
      </w:r>
      <w:r w:rsidRPr="00F70DE9">
        <w:rPr>
          <w:rFonts w:eastAsia="Times New Roman"/>
          <w:color w:val="000000"/>
          <w:u w:val="single"/>
        </w:rPr>
        <w:t>in the coming years and related renewable energy sectors look for</w:t>
      </w:r>
      <w:r w:rsidRPr="00F70DE9">
        <w:rPr>
          <w:rFonts w:eastAsia="Times New Roman"/>
          <w:color w:val="000000"/>
        </w:rPr>
        <w:t> </w:t>
      </w:r>
      <w:r w:rsidRPr="00F70DE9">
        <w:rPr>
          <w:rFonts w:eastAsia="Times New Roman"/>
          <w:color w:val="000000"/>
          <w:u w:val="single"/>
          <w:shd w:val="clear" w:color="auto" w:fill="FFFF00"/>
        </w:rPr>
        <w:t>alternatives to traditional</w:t>
      </w:r>
      <w:r w:rsidRPr="00F70DE9">
        <w:rPr>
          <w:rFonts w:eastAsia="Times New Roman"/>
          <w:color w:val="000000"/>
        </w:rPr>
        <w:t> </w:t>
      </w:r>
      <w:r w:rsidRPr="00F70DE9">
        <w:rPr>
          <w:rFonts w:eastAsia="Times New Roman"/>
          <w:color w:val="000000"/>
          <w:u w:val="single"/>
        </w:rPr>
        <w:t>silicon semiconductors’ current temperature and power density</w:t>
      </w:r>
      <w:r w:rsidRPr="00F70DE9">
        <w:rPr>
          <w:rFonts w:eastAsia="Times New Roman"/>
          <w:color w:val="000000"/>
        </w:rPr>
        <w:t> </w:t>
      </w:r>
      <w:r w:rsidRPr="00F70DE9">
        <w:rPr>
          <w:rFonts w:eastAsia="Times New Roman"/>
          <w:color w:val="000000"/>
          <w:u w:val="single"/>
          <w:shd w:val="clear" w:color="auto" w:fill="FFFF00"/>
        </w:rPr>
        <w:t>limits</w:t>
      </w:r>
      <w:r w:rsidRPr="00F70DE9">
        <w:rPr>
          <w:rFonts w:eastAsia="Times New Roman"/>
          <w:color w:val="000000"/>
          <w:u w:val="single"/>
        </w:rPr>
        <w:t>, WBG semiconductors will develop a more significant portion of the overall semiconductor market.</w:t>
      </w:r>
    </w:p>
    <w:p w14:paraId="261A768B" w14:textId="77777777" w:rsidR="006527D6" w:rsidRPr="00F70DE9" w:rsidRDefault="006527D6" w:rsidP="006527D6">
      <w:pPr>
        <w:spacing w:line="235" w:lineRule="atLeast"/>
        <w:rPr>
          <w:rFonts w:eastAsia="Times New Roman"/>
          <w:color w:val="000000"/>
        </w:rPr>
      </w:pPr>
      <w:r w:rsidRPr="00F70DE9">
        <w:rPr>
          <w:rFonts w:eastAsia="Times New Roman"/>
          <w:color w:val="000000"/>
          <w:u w:val="single"/>
        </w:rPr>
        <w:t>Renewable energy</w:t>
      </w:r>
      <w:r w:rsidRPr="00F70DE9">
        <w:rPr>
          <w:rFonts w:eastAsia="Times New Roman"/>
          <w:color w:val="000000"/>
        </w:rPr>
        <w:t> </w:t>
      </w:r>
      <w:r w:rsidRPr="00F70DE9">
        <w:rPr>
          <w:rFonts w:eastAsia="Times New Roman"/>
          <w:color w:val="000000"/>
          <w:u w:val="single"/>
          <w:shd w:val="clear" w:color="auto" w:fill="FFFF00"/>
        </w:rPr>
        <w:t>semiconductor manufacturing is facing exceptional challenges</w:t>
      </w:r>
      <w:r w:rsidRPr="00F70DE9">
        <w:rPr>
          <w:rFonts w:eastAsia="Times New Roman"/>
          <w:color w:val="000000"/>
        </w:rPr>
        <w:t> </w:t>
      </w:r>
      <w:r w:rsidRPr="00F70DE9">
        <w:rPr>
          <w:rFonts w:eastAsia="Times New Roman"/>
          <w:color w:val="000000"/>
          <w:u w:val="single"/>
        </w:rPr>
        <w:t>in the decades to come</w:t>
      </w:r>
      <w:r w:rsidRPr="00F70DE9">
        <w:rPr>
          <w:rFonts w:eastAsia="Times New Roman"/>
          <w:color w:val="000000"/>
        </w:rPr>
        <w:t> </w:t>
      </w:r>
      <w:r w:rsidRPr="00F70DE9">
        <w:rPr>
          <w:rFonts w:eastAsia="Times New Roman"/>
          <w:color w:val="000000"/>
          <w:u w:val="single"/>
          <w:shd w:val="clear" w:color="auto" w:fill="FFFF00"/>
        </w:rPr>
        <w:t>as governments look to corral</w:t>
      </w:r>
      <w:r w:rsidRPr="00F70DE9">
        <w:rPr>
          <w:rFonts w:eastAsia="Times New Roman"/>
          <w:color w:val="000000"/>
        </w:rPr>
        <w:t> </w:t>
      </w:r>
      <w:r w:rsidRPr="00F70DE9">
        <w:rPr>
          <w:rFonts w:eastAsia="Times New Roman"/>
          <w:color w:val="000000"/>
          <w:u w:val="single"/>
        </w:rPr>
        <w:t>greenhouse gas</w:t>
      </w:r>
      <w:r w:rsidRPr="00F70DE9">
        <w:rPr>
          <w:rFonts w:eastAsia="Times New Roman"/>
          <w:color w:val="000000"/>
        </w:rPr>
        <w:t> </w:t>
      </w:r>
      <w:r w:rsidRPr="00F70DE9">
        <w:rPr>
          <w:rFonts w:eastAsia="Times New Roman"/>
          <w:color w:val="000000"/>
          <w:u w:val="single"/>
          <w:shd w:val="clear" w:color="auto" w:fill="FFFF00"/>
        </w:rPr>
        <w:t>emissions with minimal</w:t>
      </w:r>
      <w:r w:rsidRPr="00F70DE9">
        <w:rPr>
          <w:rFonts w:eastAsia="Times New Roman"/>
          <w:color w:val="000000"/>
        </w:rPr>
        <w:t> </w:t>
      </w:r>
      <w:r w:rsidRPr="00F70DE9">
        <w:rPr>
          <w:rFonts w:eastAsia="Times New Roman"/>
          <w:color w:val="000000"/>
          <w:u w:val="single"/>
          <w:shd w:val="clear" w:color="auto" w:fill="FFFF00"/>
        </w:rPr>
        <w:t>impact on energy</w:t>
      </w:r>
      <w:r w:rsidRPr="00F70DE9">
        <w:rPr>
          <w:rFonts w:eastAsia="Times New Roman"/>
          <w:color w:val="000000"/>
        </w:rPr>
        <w:t> </w:t>
      </w:r>
      <w:r w:rsidRPr="00F70DE9">
        <w:rPr>
          <w:rFonts w:eastAsia="Times New Roman"/>
          <w:color w:val="000000"/>
          <w:u w:val="single"/>
          <w:shd w:val="clear" w:color="auto" w:fill="FFFF00"/>
        </w:rPr>
        <w:t>generation</w:t>
      </w:r>
      <w:r w:rsidRPr="00F70DE9">
        <w:rPr>
          <w:rFonts w:eastAsia="Times New Roman"/>
          <w:color w:val="000000"/>
          <w:u w:val="single"/>
        </w:rPr>
        <w:t>. However, even the near future holds promise with</w:t>
      </w:r>
      <w:r w:rsidRPr="00F70DE9">
        <w:rPr>
          <w:rFonts w:eastAsia="Times New Roman"/>
          <w:color w:val="000000"/>
        </w:rPr>
        <w:t> </w:t>
      </w:r>
      <w:r w:rsidRPr="00F70DE9">
        <w:rPr>
          <w:rFonts w:eastAsia="Times New Roman"/>
          <w:color w:val="000000"/>
          <w:u w:val="single"/>
          <w:shd w:val="clear" w:color="auto" w:fill="FFFF00"/>
        </w:rPr>
        <w:t>continued innovation</w:t>
      </w:r>
      <w:r w:rsidRPr="00F70DE9">
        <w:rPr>
          <w:rFonts w:eastAsia="Times New Roman"/>
          <w:color w:val="000000"/>
        </w:rPr>
        <w:t> </w:t>
      </w:r>
      <w:r w:rsidRPr="00F70DE9">
        <w:rPr>
          <w:rFonts w:eastAsia="Times New Roman"/>
          <w:color w:val="000000"/>
          <w:u w:val="single"/>
        </w:rPr>
        <w:t>(specifically WBG semiconductor devices) that</w:t>
      </w:r>
      <w:r w:rsidRPr="00F70DE9">
        <w:rPr>
          <w:rFonts w:eastAsia="Times New Roman"/>
          <w:color w:val="000000"/>
        </w:rPr>
        <w:t> </w:t>
      </w:r>
      <w:r w:rsidRPr="00F70DE9">
        <w:rPr>
          <w:rFonts w:eastAsia="Times New Roman"/>
          <w:color w:val="000000"/>
          <w:u w:val="single"/>
          <w:shd w:val="clear" w:color="auto" w:fill="FFFF00"/>
        </w:rPr>
        <w:t>will improve efficiency massively</w:t>
      </w:r>
      <w:r w:rsidRPr="00F70DE9">
        <w:rPr>
          <w:rFonts w:eastAsia="Times New Roman"/>
          <w:color w:val="000000"/>
        </w:rPr>
        <w:t> </w:t>
      </w:r>
      <w:r w:rsidRPr="00F70DE9">
        <w:rPr>
          <w:rFonts w:eastAsia="Times New Roman"/>
          <w:color w:val="000000"/>
          <w:u w:val="single"/>
        </w:rPr>
        <w:t>over modern silicon-based technologies.</w:t>
      </w:r>
      <w:r w:rsidRPr="00F70DE9">
        <w:rPr>
          <w:rFonts w:eastAsia="Times New Roman"/>
          <w:color w:val="000000"/>
        </w:rPr>
        <w:t> For designers at the forefront of the energy revolution, VSE is here to help. At VSE, we’re a team of engineers committed to building electronics for our customers, including the equipment and systems necessary for semiconductor manufacturing processes. We’ve been realizing life-changing and life-saving designs for over forty years with our valued manufacturing partners.</w:t>
      </w:r>
    </w:p>
    <w:p w14:paraId="72EC3DF9" w14:textId="77777777" w:rsidR="006527D6" w:rsidRDefault="006527D6" w:rsidP="006527D6">
      <w:pPr>
        <w:spacing w:line="235" w:lineRule="atLeast"/>
        <w:rPr>
          <w:rFonts w:eastAsia="Times New Roman"/>
          <w:color w:val="000000"/>
          <w:u w:val="single"/>
        </w:rPr>
      </w:pPr>
    </w:p>
    <w:p w14:paraId="6C127370" w14:textId="77777777" w:rsidR="006527D6" w:rsidRDefault="006527D6" w:rsidP="006527D6">
      <w:pPr>
        <w:spacing w:line="235" w:lineRule="atLeast"/>
        <w:rPr>
          <w:rFonts w:eastAsia="Times New Roman"/>
          <w:color w:val="000000"/>
          <w:u w:val="single"/>
        </w:rPr>
      </w:pPr>
    </w:p>
    <w:p w14:paraId="3EAD41A9" w14:textId="77777777" w:rsidR="006527D6" w:rsidRDefault="006527D6" w:rsidP="006527D6">
      <w:pPr>
        <w:pStyle w:val="Heading3"/>
      </w:pPr>
      <w:r>
        <w:t xml:space="preserve">1NR – UQ </w:t>
      </w:r>
    </w:p>
    <w:p w14:paraId="1A0427C2" w14:textId="77777777" w:rsidR="006527D6" w:rsidRDefault="006527D6" w:rsidP="006527D6">
      <w:pPr>
        <w:pStyle w:val="Heading4"/>
      </w:pPr>
      <w:r>
        <w:t xml:space="preserve">Union power is a drag on automation across the economy. They’re too weak to stop it now. </w:t>
      </w:r>
    </w:p>
    <w:p w14:paraId="2C760449" w14:textId="77777777" w:rsidR="006527D6" w:rsidRPr="00377B3B" w:rsidRDefault="006527D6" w:rsidP="006527D6">
      <w:pPr>
        <w:rPr>
          <w:sz w:val="16"/>
        </w:rPr>
      </w:pPr>
      <w:r w:rsidRPr="00377B3B">
        <w:rPr>
          <w:sz w:val="16"/>
        </w:rPr>
        <w:t xml:space="preserve">Pranshu </w:t>
      </w:r>
      <w:r w:rsidRPr="00491CA9">
        <w:rPr>
          <w:rStyle w:val="Style13ptBold"/>
        </w:rPr>
        <w:t>Verma &amp;</w:t>
      </w:r>
      <w:r>
        <w:t xml:space="preserve"> </w:t>
      </w:r>
      <w:r w:rsidRPr="00377B3B">
        <w:rPr>
          <w:sz w:val="16"/>
        </w:rPr>
        <w:t xml:space="preserve">Gerrit </w:t>
      </w:r>
      <w:r w:rsidRPr="00491CA9">
        <w:rPr>
          <w:rStyle w:val="Style13ptBold"/>
        </w:rPr>
        <w:t>De Vynck 23</w:t>
      </w:r>
      <w:r w:rsidRPr="00377B3B">
        <w:rPr>
          <w:sz w:val="16"/>
        </w:rPr>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468F30F2" w14:textId="77777777" w:rsidR="006527D6" w:rsidRPr="00377B3B" w:rsidRDefault="006527D6" w:rsidP="006527D6">
      <w:pPr>
        <w:rPr>
          <w:rStyle w:val="StyleUnderline"/>
        </w:rPr>
      </w:pPr>
      <w:r w:rsidRPr="00377B3B">
        <w:rPr>
          <w:rStyle w:val="StyleUnderline"/>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7E55983D" w14:textId="77777777" w:rsidR="006527D6" w:rsidRPr="00377B3B" w:rsidRDefault="006527D6" w:rsidP="006527D6">
      <w:pPr>
        <w:rPr>
          <w:rStyle w:val="StyleUnderline"/>
        </w:rPr>
      </w:pPr>
      <w:r w:rsidRPr="00642E9F">
        <w:rPr>
          <w:rStyle w:val="StyleUnderline"/>
          <w:highlight w:val="yellow"/>
        </w:rPr>
        <w:t>While artificial intelligence is rapidly improving</w:t>
      </w:r>
      <w:r w:rsidRPr="00377B3B">
        <w:rPr>
          <w:rStyle w:val="StyleUnderline"/>
        </w:rPr>
        <w:t xml:space="preserve"> and some economists predict the technology will put millions of workers out of jobs, labor </w:t>
      </w:r>
      <w:r w:rsidRPr="00642E9F">
        <w:rPr>
          <w:rStyle w:val="Emphasis"/>
          <w:highlight w:val="yellow"/>
        </w:rPr>
        <w:t>unions are fighting against it</w:t>
      </w:r>
      <w:r w:rsidRPr="00642E9F">
        <w:rPr>
          <w:sz w:val="16"/>
          <w:highlight w:val="yellow"/>
        </w:rPr>
        <w:t>.</w:t>
      </w:r>
      <w:r w:rsidRPr="007149AB">
        <w:rPr>
          <w:sz w:val="16"/>
        </w:rPr>
        <w:t xml:space="preserve"> </w:t>
      </w:r>
      <w:r w:rsidRPr="00642E9F">
        <w:rPr>
          <w:rStyle w:val="StyleUnderline"/>
          <w:highlight w:val="yellow"/>
        </w:rPr>
        <w:t>In bargaining sessions</w:t>
      </w:r>
      <w:r w:rsidRPr="00377B3B">
        <w:rPr>
          <w:rStyle w:val="StyleUnderline"/>
        </w:rPr>
        <w:t xml:space="preserve">, </w:t>
      </w:r>
      <w:r w:rsidRPr="00642E9F">
        <w:rPr>
          <w:rStyle w:val="StyleUnderline"/>
          <w:highlight w:val="yellow"/>
        </w:rPr>
        <w:t>AI</w:t>
      </w:r>
      <w:r w:rsidRPr="00377B3B">
        <w:rPr>
          <w:rStyle w:val="StyleUnderline"/>
        </w:rPr>
        <w:t xml:space="preserve"> is increasingly becoming</w:t>
      </w:r>
      <w:r w:rsidRPr="00377B3B">
        <w:rPr>
          <w:rStyle w:val="Emphasis"/>
        </w:rPr>
        <w:t xml:space="preserve"> </w:t>
      </w:r>
      <w:r w:rsidRPr="00642E9F">
        <w:rPr>
          <w:rStyle w:val="Emphasis"/>
          <w:highlight w:val="yellow"/>
        </w:rPr>
        <w:t>a central sticking point</w:t>
      </w:r>
      <w:r w:rsidRPr="00377B3B">
        <w:rPr>
          <w:rStyle w:val="StyleUnderline"/>
        </w:rPr>
        <w:t>, with organizers making the case that companies are shortsighted to replace knowledge workers with technology that can’t match human creativity and is riddled with errors and bias.</w:t>
      </w:r>
    </w:p>
    <w:p w14:paraId="34BE64AE" w14:textId="77777777" w:rsidR="006527D6" w:rsidRPr="00377B3B" w:rsidRDefault="006527D6" w:rsidP="006527D6">
      <w:pPr>
        <w:rPr>
          <w:rStyle w:val="StyleUnderline"/>
        </w:rPr>
      </w:pPr>
      <w:r w:rsidRPr="00377B3B">
        <w:rPr>
          <w:rStyle w:val="StyleUnderline"/>
        </w:rPr>
        <w:t xml:space="preserve">Some </w:t>
      </w:r>
      <w:r w:rsidRPr="00642E9F">
        <w:rPr>
          <w:rStyle w:val="StyleUnderline"/>
          <w:highlight w:val="yellow"/>
        </w:rPr>
        <w:t>unions have recently made strides</w:t>
      </w:r>
      <w:r w:rsidRPr="00377B3B">
        <w:rPr>
          <w:rStyle w:val="StyleUnderline"/>
        </w:rPr>
        <w:t xml:space="preserve">, such as </w:t>
      </w:r>
      <w:r w:rsidRPr="00642E9F">
        <w:rPr>
          <w:rStyle w:val="StyleUnderline"/>
          <w:highlight w:val="yellow"/>
        </w:rPr>
        <w:t>Hollywood directors</w:t>
      </w:r>
      <w:r w:rsidRPr="00377B3B">
        <w:rPr>
          <w:rStyle w:val="StyleUnderline"/>
        </w:rPr>
        <w:t xml:space="preserve"> who </w:t>
      </w:r>
      <w:r w:rsidRPr="00642E9F">
        <w:rPr>
          <w:rStyle w:val="StyleUnderline"/>
          <w:highlight w:val="yellow"/>
        </w:rPr>
        <w:t>struck a tentative agreement</w:t>
      </w:r>
      <w:r w:rsidRPr="00377B3B">
        <w:rPr>
          <w:rStyle w:val="StyleUnderline"/>
        </w:rPr>
        <w:t xml:space="preserve"> Saturday </w:t>
      </w:r>
      <w:r w:rsidRPr="00642E9F">
        <w:rPr>
          <w:rStyle w:val="StyleUnderline"/>
          <w:highlight w:val="yellow"/>
        </w:rPr>
        <w:t>with motion picture</w:t>
      </w:r>
      <w:r w:rsidRPr="00377B3B">
        <w:rPr>
          <w:rStyle w:val="StyleUnderline"/>
        </w:rPr>
        <w:t xml:space="preserve"> </w:t>
      </w:r>
      <w:r w:rsidRPr="00642E9F">
        <w:rPr>
          <w:rStyle w:val="StyleUnderline"/>
          <w:highlight w:val="yellow"/>
        </w:rPr>
        <w:t>studios</w:t>
      </w:r>
      <w:r w:rsidRPr="00377B3B">
        <w:rPr>
          <w:rStyle w:val="StyleUnderline"/>
        </w:rPr>
        <w:t xml:space="preserve"> and garnered promises that they “will not be replaced” by artificial intelligence</w:t>
      </w:r>
      <w:r w:rsidRPr="007149AB">
        <w:rPr>
          <w:sz w:val="16"/>
        </w:rPr>
        <w:t xml:space="preserve">. </w:t>
      </w:r>
      <w:r w:rsidRPr="00377B3B">
        <w:rPr>
          <w:rStyle w:val="StyleUnderline"/>
        </w:rPr>
        <w:t xml:space="preserve">It was </w:t>
      </w:r>
      <w:r w:rsidRPr="00642E9F">
        <w:rPr>
          <w:rStyle w:val="StyleUnderline"/>
          <w:highlight w:val="yellow"/>
        </w:rPr>
        <w:t>one of the first concessions organized labor has gotten</w:t>
      </w:r>
      <w:r w:rsidRPr="00377B3B">
        <w:rPr>
          <w:rStyle w:val="StyleUnderline"/>
        </w:rPr>
        <w:t xml:space="preserve"> regarding AI protections.</w:t>
      </w:r>
    </w:p>
    <w:p w14:paraId="07293F41" w14:textId="77777777" w:rsidR="006527D6" w:rsidRPr="007149AB" w:rsidRDefault="006527D6" w:rsidP="006527D6">
      <w:pPr>
        <w:rPr>
          <w:sz w:val="16"/>
        </w:rPr>
      </w:pPr>
      <w:r w:rsidRPr="007149AB">
        <w:rPr>
          <w:sz w:val="16"/>
        </w:rPr>
        <w:t>“Our industry is rapidly changing,” Lesli Linka Glatter, president of the Directors Guild of America, said in a statement Tuesday, after the guild’s board unanimously approved the tentative deal. “</w:t>
      </w:r>
      <w:r w:rsidRPr="00377B3B">
        <w:rPr>
          <w:rStyle w:val="StyleUnderline"/>
        </w:rPr>
        <w:t>This agreement is what we need to adapt to those changes</w:t>
      </w:r>
      <w:r w:rsidRPr="007149AB">
        <w:rPr>
          <w:sz w:val="16"/>
        </w:rPr>
        <w:t>.”</w:t>
      </w:r>
    </w:p>
    <w:p w14:paraId="546C647F" w14:textId="77777777" w:rsidR="006527D6" w:rsidRPr="00377B3B" w:rsidRDefault="006527D6" w:rsidP="006527D6">
      <w:pPr>
        <w:rPr>
          <w:rStyle w:val="StyleUnderline"/>
        </w:rPr>
      </w:pPr>
      <w:r w:rsidRPr="00377B3B">
        <w:rPr>
          <w:rStyle w:val="StyleUnderline"/>
        </w:rPr>
        <w:t xml:space="preserve">But </w:t>
      </w:r>
      <w:r w:rsidRPr="00642E9F">
        <w:rPr>
          <w:rStyle w:val="StyleUnderline"/>
          <w:highlight w:val="yellow"/>
        </w:rPr>
        <w:t>it will be a far messier</w:t>
      </w:r>
      <w:r w:rsidRPr="00377B3B">
        <w:rPr>
          <w:rStyle w:val="StyleUnderline"/>
        </w:rPr>
        <w:t xml:space="preserve"> and longer fight </w:t>
      </w:r>
      <w:r w:rsidRPr="00642E9F">
        <w:rPr>
          <w:rStyle w:val="StyleUnderline"/>
          <w:highlight w:val="yellow"/>
        </w:rPr>
        <w:t>for other industries</w:t>
      </w:r>
      <w:r w:rsidRPr="00377B3B">
        <w:rPr>
          <w:rStyle w:val="StyleUnderline"/>
        </w:rPr>
        <w:t xml:space="preserve">, according to economists. Union membership is in decline, corporations hold more sway in bargaining fights and labor unions must find messaging that appeals to cost-cutting leaders, these experts added. These </w:t>
      </w:r>
      <w:r w:rsidRPr="00642E9F">
        <w:rPr>
          <w:rStyle w:val="StyleUnderline"/>
          <w:highlight w:val="yellow"/>
        </w:rPr>
        <w:t>tugs of war over the technology offer a</w:t>
      </w:r>
      <w:r w:rsidRPr="007149AB">
        <w:rPr>
          <w:rStyle w:val="StyleUnderline"/>
        </w:rPr>
        <w:t>n early</w:t>
      </w:r>
      <w:r w:rsidRPr="00642E9F">
        <w:rPr>
          <w:rStyle w:val="StyleUnderline"/>
          <w:highlight w:val="yellow"/>
        </w:rPr>
        <w:t xml:space="preserve"> glimpse into how effective organized labor will be in protecting workers</w:t>
      </w:r>
      <w:r w:rsidRPr="00377B3B">
        <w:rPr>
          <w:rStyle w:val="StyleUnderline"/>
        </w:rPr>
        <w:t>.</w:t>
      </w:r>
    </w:p>
    <w:p w14:paraId="5D584BB4" w14:textId="77777777" w:rsidR="006527D6" w:rsidRPr="007149AB" w:rsidRDefault="006527D6" w:rsidP="006527D6">
      <w:pPr>
        <w:rPr>
          <w:sz w:val="16"/>
        </w:rPr>
      </w:pPr>
      <w:r w:rsidRPr="007149AB">
        <w:rPr>
          <w:sz w:val="16"/>
        </w:rPr>
        <w:t>Daron Acemoglu, an economics professor at the Massachusetts Institute of Technology, said there’s no reason to trust that executives alone will make the right decisions regarding how AI might be used. “You need workers’ voices,” he said.</w:t>
      </w:r>
    </w:p>
    <w:p w14:paraId="1F5D23FD" w14:textId="77777777" w:rsidR="006527D6" w:rsidRPr="007149AB" w:rsidRDefault="006527D6" w:rsidP="006527D6">
      <w:pPr>
        <w:rPr>
          <w:sz w:val="16"/>
        </w:rPr>
      </w:pPr>
      <w:r w:rsidRPr="007149A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533A7474" w14:textId="77777777" w:rsidR="006527D6" w:rsidRPr="007E79F6" w:rsidRDefault="006527D6" w:rsidP="006527D6">
      <w:pPr>
        <w:rPr>
          <w:rStyle w:val="StyleUnderline"/>
        </w:rPr>
      </w:pPr>
      <w:r w:rsidRPr="007E79F6">
        <w:rPr>
          <w:sz w:val="16"/>
        </w:rPr>
        <w:t xml:space="preserve">Five or six weeks later, the narrative had changed. News stories, public speeches and protest signs were all about AI. </w:t>
      </w:r>
      <w:r w:rsidRPr="007E79F6">
        <w:rPr>
          <w:rStyle w:val="StyleUnderline"/>
        </w:rPr>
        <w:t>Talking about the labor struggle in terms of automation made it more accessible to the public, the member said.</w:t>
      </w:r>
    </w:p>
    <w:p w14:paraId="0492744A" w14:textId="77777777" w:rsidR="006527D6" w:rsidRPr="007E79F6" w:rsidRDefault="006527D6" w:rsidP="006527D6">
      <w:pPr>
        <w:rPr>
          <w:rStyle w:val="StyleUnderline"/>
        </w:rPr>
      </w:pPr>
      <w:r w:rsidRPr="007E79F6">
        <w:rPr>
          <w:rStyle w:val="StyleUnderline"/>
        </w:rPr>
        <w:t>Months later, Writers Guild of America representatives said the studios would not even engage on AI during negotiations, and that’s how the union knew it would be a big deal.</w:t>
      </w:r>
      <w:r w:rsidRPr="007E79F6">
        <w:rPr>
          <w:sz w:val="16"/>
        </w:rPr>
        <w:t xml:space="preserve"> But it’s hard to determine how much of a present threat it is, the member said. “Maybe they are ready to replace us all,” the member said, while adding that </w:t>
      </w:r>
      <w:r w:rsidRPr="007E79F6">
        <w:rPr>
          <w:rStyle w:val="StyleUnderline"/>
        </w:rPr>
        <w:t>AI has become a unifying aspect to the strike.</w:t>
      </w:r>
    </w:p>
    <w:p w14:paraId="0183EED0" w14:textId="77777777" w:rsidR="006527D6" w:rsidRPr="007E79F6" w:rsidRDefault="006527D6" w:rsidP="006527D6">
      <w:pPr>
        <w:rPr>
          <w:sz w:val="16"/>
        </w:rPr>
      </w:pPr>
      <w:r w:rsidRPr="007E79F6">
        <w:rPr>
          <w:sz w:val="16"/>
        </w:rPr>
        <w:t>The WGA pointed to a tweet saying it proposed to regulate AI and acknowledged it had meetings to discuss the bargaining agreement.</w:t>
      </w:r>
    </w:p>
    <w:p w14:paraId="3D6D5051" w14:textId="77777777" w:rsidR="006527D6" w:rsidRPr="007E79F6" w:rsidRDefault="006527D6" w:rsidP="006527D6">
      <w:pPr>
        <w:rPr>
          <w:sz w:val="16"/>
        </w:rPr>
      </w:pPr>
      <w:r w:rsidRPr="007E79F6">
        <w:rPr>
          <w:rStyle w:val="StyleUnderline"/>
        </w:rPr>
        <w:t>Labor unions are no strangers to combating technological advances. In the 1950s, autoworker unions fought to incorporate numerical computing machines into carmaking without replacing people on the assembly line. Warehouse workers have pushed to not be replaced by robots. Office workers sought protections after the rise of the internet and tools such as spreadsheets</w:t>
      </w:r>
      <w:r w:rsidRPr="007E79F6">
        <w:rPr>
          <w:sz w:val="16"/>
        </w:rPr>
        <w:t>.</w:t>
      </w:r>
    </w:p>
    <w:p w14:paraId="25AF1A75" w14:textId="77777777" w:rsidR="006527D6" w:rsidRPr="007E79F6" w:rsidRDefault="006527D6" w:rsidP="006527D6">
      <w:pPr>
        <w:rPr>
          <w:rStyle w:val="StyleUnderline"/>
        </w:rPr>
      </w:pPr>
      <w:r w:rsidRPr="007E79F6">
        <w:rPr>
          <w:rStyle w:val="StyleUnderline"/>
        </w:rPr>
        <w:t>But generative artificial intelligence, which underlies products that create text, video and audio, will prove challenging,</w:t>
      </w:r>
      <w:r w:rsidRPr="007E79F6">
        <w:rPr>
          <w:sz w:val="16"/>
        </w:rPr>
        <w:t xml:space="preserve"> industry experts said. </w:t>
      </w:r>
      <w:r w:rsidRPr="007E79F6">
        <w:rPr>
          <w:rStyle w:val="StyleUnderline"/>
        </w:rPr>
        <w:t>AI can produce content that’s plausible enough to replace some kinds of work, namely entry-level writing, translation and paralegal duties. Some companies are willing to replace humans, even though it may provide lower-quality work, the experts added.</w:t>
      </w:r>
    </w:p>
    <w:p w14:paraId="4996B014" w14:textId="77777777" w:rsidR="006527D6" w:rsidRPr="007149AB" w:rsidRDefault="006527D6" w:rsidP="006527D6">
      <w:pPr>
        <w:rPr>
          <w:sz w:val="16"/>
        </w:rPr>
      </w:pPr>
      <w:r w:rsidRPr="007E79F6">
        <w:rPr>
          <w:rStyle w:val="StyleUnderline"/>
        </w:rPr>
        <w:t>This dynamic will require unions to adapt their messaging,</w:t>
      </w:r>
      <w:r w:rsidRPr="007E79F6">
        <w:rPr>
          <w:sz w:val="16"/>
        </w:rPr>
        <w:t xml:space="preserve"> Acemoglu said. </w:t>
      </w:r>
      <w:r w:rsidRPr="007E79F6">
        <w:rPr>
          <w:rStyle w:val="StyleUnderline"/>
        </w:rPr>
        <w:t>They must not enter discussions saying they are against artificial intelligence completely</w:t>
      </w:r>
      <w:r w:rsidRPr="007E79F6">
        <w:rPr>
          <w:sz w:val="16"/>
        </w:rPr>
        <w:t>. Rather</w:t>
      </w:r>
      <w:r w:rsidRPr="007149AB">
        <w:rPr>
          <w:sz w:val="16"/>
        </w:rPr>
        <w:t>, he said, they must stress to management that AI without human involvement can cost more in errors and result in second-rate work that will tarnish their brand.</w:t>
      </w:r>
    </w:p>
    <w:p w14:paraId="34EDC43C" w14:textId="77777777" w:rsidR="006527D6" w:rsidRPr="007149AB" w:rsidRDefault="006527D6" w:rsidP="006527D6">
      <w:pPr>
        <w:rPr>
          <w:sz w:val="16"/>
        </w:rPr>
      </w:pPr>
      <w:r w:rsidRPr="007149AB">
        <w:rPr>
          <w:sz w:val="16"/>
        </w:rPr>
        <w:t>Moreover, labor unions should come to the bargaining table asking for a role in deciding how the technology is used alongside workers, he said, and market it as a tool that’s used to augment creative work rather than replace it.</w:t>
      </w:r>
    </w:p>
    <w:p w14:paraId="208E0AE4" w14:textId="77777777" w:rsidR="006527D6" w:rsidRPr="007149AB" w:rsidRDefault="006527D6" w:rsidP="006527D6">
      <w:pPr>
        <w:rPr>
          <w:sz w:val="16"/>
        </w:rPr>
      </w:pPr>
      <w:r w:rsidRPr="007149AB">
        <w:rPr>
          <w:sz w:val="16"/>
        </w:rPr>
        <w:t>Hollywood can learn from other industries that have battled against artificial intelligence.</w:t>
      </w:r>
    </w:p>
    <w:p w14:paraId="04447F2F" w14:textId="77777777" w:rsidR="006527D6" w:rsidRPr="007149AB" w:rsidRDefault="006527D6" w:rsidP="006527D6">
      <w:pPr>
        <w:rPr>
          <w:sz w:val="16"/>
        </w:rPr>
      </w:pPr>
      <w:r w:rsidRPr="007149AB">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52CFE3F2" w14:textId="77777777" w:rsidR="006527D6" w:rsidRPr="007149AB" w:rsidRDefault="006527D6" w:rsidP="006527D6">
      <w:pPr>
        <w:rPr>
          <w:sz w:val="16"/>
        </w:rPr>
      </w:pPr>
      <w:r w:rsidRPr="007149AB">
        <w:rPr>
          <w:sz w:val="16"/>
        </w:rPr>
        <w:t>Tech leaders immediately predicted that medical fields such as radiology and dermatology, which require doctors to learn subtle differences in X-ray images and blotches on their patients’ skin, would be totally disrupted by AI.</w:t>
      </w:r>
    </w:p>
    <w:p w14:paraId="0C68ABC2" w14:textId="77777777" w:rsidR="006527D6" w:rsidRPr="007149AB" w:rsidRDefault="006527D6" w:rsidP="006527D6">
      <w:pPr>
        <w:rPr>
          <w:sz w:val="16"/>
        </w:rPr>
      </w:pPr>
      <w:r w:rsidRPr="007149AB">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2691FA15" w14:textId="77777777" w:rsidR="006527D6" w:rsidRPr="007149AB" w:rsidRDefault="006527D6" w:rsidP="006527D6">
      <w:pPr>
        <w:rPr>
          <w:sz w:val="16"/>
        </w:rPr>
      </w:pPr>
      <w:r w:rsidRPr="007149AB">
        <w:rPr>
          <w:sz w:val="16"/>
        </w:rPr>
        <w:t>Even though tech execs still cite radiology as a field that will be upended by AI, the majority of radiologists don’t use it, despite multiple tools being available, according to a 2021 study by the ACR’s institute.</w:t>
      </w:r>
    </w:p>
    <w:p w14:paraId="4933D1D8" w14:textId="77777777" w:rsidR="006527D6" w:rsidRPr="00377B3B" w:rsidRDefault="006527D6" w:rsidP="006527D6">
      <w:pPr>
        <w:rPr>
          <w:rStyle w:val="StyleUnderline"/>
        </w:rPr>
      </w:pPr>
      <w:r w:rsidRPr="00377B3B">
        <w:rPr>
          <w:rStyle w:val="StyleUnderline"/>
        </w:rPr>
        <w:t>“Despite the tremendous hype around AI over the past five years, our survey found that less than 30% of ACR members are using AI in their clinical workflows,” the group wrote in a blog post announcing the study.</w:t>
      </w:r>
    </w:p>
    <w:p w14:paraId="6406199E" w14:textId="77777777" w:rsidR="006527D6" w:rsidRPr="00377B3B" w:rsidRDefault="006527D6" w:rsidP="006527D6">
      <w:pPr>
        <w:rPr>
          <w:rStyle w:val="StyleUnderline"/>
        </w:rPr>
      </w:pPr>
      <w:r w:rsidRPr="00377B3B">
        <w:rPr>
          <w:rStyle w:val="StyleUnderline"/>
        </w:rPr>
        <w:t>For years, pilots have also lobbied against airlines that have tried to replace them with automation.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5911AD8B" w14:textId="77777777" w:rsidR="006527D6" w:rsidRDefault="006527D6" w:rsidP="006527D6">
      <w:pPr>
        <w:rPr>
          <w:rStyle w:val="StyleUnderline"/>
        </w:rPr>
      </w:pPr>
      <w:r w:rsidRPr="00377B3B">
        <w:rPr>
          <w:rStyle w:val="StyleUnderline"/>
        </w:rPr>
        <w:t>But even as autopilot tech advances, human pilots have steadfastly resisted attempts to cut flight crews to one.</w:t>
      </w:r>
    </w:p>
    <w:p w14:paraId="163BA3F6" w14:textId="77777777" w:rsidR="006527D6" w:rsidRPr="007E79F6" w:rsidRDefault="006527D6" w:rsidP="006527D6"/>
    <w:p w14:paraId="090DCE84" w14:textId="77777777" w:rsidR="006527D6" w:rsidRDefault="006527D6" w:rsidP="006527D6">
      <w:pPr>
        <w:pStyle w:val="Heading3"/>
      </w:pPr>
      <w:r>
        <w:t>1NR – Link</w:t>
      </w:r>
    </w:p>
    <w:p w14:paraId="4422C504" w14:textId="77777777" w:rsidR="006527D6" w:rsidRPr="00BA1493" w:rsidRDefault="006527D6" w:rsidP="006527D6">
      <w:pPr>
        <w:pStyle w:val="Heading4"/>
      </w:pPr>
      <w:r>
        <w:t>Labor organizations are against AI in trucking industry – worried about job displacement</w:t>
      </w:r>
    </w:p>
    <w:p w14:paraId="04ECFDA1" w14:textId="77777777" w:rsidR="006527D6" w:rsidRPr="00FB43CB" w:rsidRDefault="006527D6" w:rsidP="006527D6">
      <w:r w:rsidRPr="00BA1493">
        <w:rPr>
          <w:b/>
          <w:bCs/>
          <w:sz w:val="24"/>
          <w:szCs w:val="24"/>
        </w:rPr>
        <w:t>Knuttson 6/30</w:t>
      </w:r>
      <w:r w:rsidRPr="00BA1493">
        <w:rPr>
          <w:sz w:val="24"/>
          <w:szCs w:val="24"/>
        </w:rPr>
        <w:t xml:space="preserve"> </w:t>
      </w:r>
      <w:r>
        <w:t>(</w:t>
      </w:r>
      <w:r w:rsidRPr="00FB43CB">
        <w:t>Kurt Knutsson</w:t>
      </w:r>
      <w:r>
        <w:t xml:space="preserve"> is the chief tech contributor for Fox News</w:t>
      </w:r>
      <w:r w:rsidRPr="00FB43CB">
        <w:t>, 6-30-2025, "AI startup Plus to launch self-driving trucks after $1.2B merger", TheTrucker, https://www.thetrucker.com/trucking-news/equipment-tech/ai-startup-plus-to-launch-self-driving-trucks-after-1-2b-merger</w:t>
      </w:r>
    </w:p>
    <w:p w14:paraId="12CAAE6E" w14:textId="77777777" w:rsidR="006527D6" w:rsidRPr="00986BCF" w:rsidRDefault="006527D6" w:rsidP="006527D6">
      <w:pPr>
        <w:rPr>
          <w:u w:val="single"/>
        </w:rPr>
      </w:pPr>
      <w:r w:rsidRPr="00986BCF">
        <w:rPr>
          <w:highlight w:val="green"/>
          <w:u w:val="single"/>
        </w:rPr>
        <w:t>Not everyone</w:t>
      </w:r>
      <w:r w:rsidRPr="00986BCF">
        <w:rPr>
          <w:u w:val="single"/>
        </w:rPr>
        <w:t xml:space="preserve"> is </w:t>
      </w:r>
      <w:r w:rsidRPr="00986BCF">
        <w:rPr>
          <w:highlight w:val="green"/>
          <w:u w:val="single"/>
        </w:rPr>
        <w:t>onboard</w:t>
      </w:r>
      <w:r w:rsidRPr="00986BCF">
        <w:rPr>
          <w:u w:val="single"/>
        </w:rPr>
        <w:t>: Skepticism and industry pushback</w:t>
      </w:r>
    </w:p>
    <w:p w14:paraId="04927A7F" w14:textId="77777777" w:rsidR="006527D6" w:rsidRPr="00986BCF" w:rsidRDefault="006527D6" w:rsidP="006527D6">
      <w:pPr>
        <w:rPr>
          <w:sz w:val="16"/>
        </w:rPr>
      </w:pPr>
      <w:r w:rsidRPr="00986BCF">
        <w:rPr>
          <w:sz w:val="16"/>
        </w:rPr>
        <w:t xml:space="preserve">While Plus Automation’s vision is ambitious, it is not without critics. </w:t>
      </w:r>
      <w:r w:rsidRPr="00986BCF">
        <w:rPr>
          <w:u w:val="single"/>
        </w:rPr>
        <w:t xml:space="preserve">The </w:t>
      </w:r>
      <w:r w:rsidRPr="00986BCF">
        <w:rPr>
          <w:highlight w:val="green"/>
          <w:u w:val="single"/>
        </w:rPr>
        <w:t>autonomous trucking</w:t>
      </w:r>
      <w:r w:rsidRPr="00986BCF">
        <w:rPr>
          <w:u w:val="single"/>
        </w:rPr>
        <w:t xml:space="preserve"> industry continues to </w:t>
      </w:r>
      <w:r w:rsidRPr="00986BCF">
        <w:rPr>
          <w:highlight w:val="green"/>
          <w:u w:val="single"/>
        </w:rPr>
        <w:t>face scrutiny from</w:t>
      </w:r>
      <w:r w:rsidRPr="00986BCF">
        <w:rPr>
          <w:u w:val="single"/>
        </w:rPr>
        <w:t xml:space="preserve"> regulators, </w:t>
      </w:r>
      <w:r w:rsidRPr="00986BCF">
        <w:rPr>
          <w:highlight w:val="green"/>
          <w:u w:val="single"/>
        </w:rPr>
        <w:t>labor unions</w:t>
      </w:r>
      <w:r w:rsidRPr="00986BCF">
        <w:rPr>
          <w:u w:val="single"/>
        </w:rPr>
        <w:t>, and some logistics professionals who question whether the technology is truly ready for wide-scale deployment</w:t>
      </w:r>
      <w:r w:rsidRPr="00986BCF">
        <w:rPr>
          <w:sz w:val="16"/>
        </w:rPr>
        <w:t>.</w:t>
      </w:r>
    </w:p>
    <w:p w14:paraId="02720706" w14:textId="77777777" w:rsidR="006527D6" w:rsidRPr="00986BCF" w:rsidRDefault="006527D6" w:rsidP="006527D6">
      <w:pPr>
        <w:rPr>
          <w:sz w:val="16"/>
        </w:rPr>
      </w:pPr>
      <w:r w:rsidRPr="00986BCF">
        <w:rPr>
          <w:sz w:val="16"/>
        </w:rPr>
        <w:t>Regulatory uncertainty remains one of the biggest obstacles. Fully autonomous, driver-out operations like Plus is testing raise complex questions about safety, liability, and insurance. Many policymakers are cautious, arguing that current oversight and laws have not yet adapted to the fast-moving landscape of vehicle automation.</w:t>
      </w:r>
    </w:p>
    <w:p w14:paraId="6B841D16" w14:textId="77777777" w:rsidR="006527D6" w:rsidRPr="00986BCF" w:rsidRDefault="006527D6" w:rsidP="006527D6">
      <w:pPr>
        <w:rPr>
          <w:u w:val="single"/>
        </w:rPr>
      </w:pPr>
      <w:r w:rsidRPr="00986BCF">
        <w:rPr>
          <w:highlight w:val="green"/>
          <w:u w:val="single"/>
        </w:rPr>
        <w:t>Labor organizations</w:t>
      </w:r>
      <w:r w:rsidRPr="00986BCF">
        <w:rPr>
          <w:u w:val="single"/>
        </w:rPr>
        <w:t xml:space="preserve">, particularly the International Brotherhood of Teamsters, have </w:t>
      </w:r>
      <w:r w:rsidRPr="00986BCF">
        <w:rPr>
          <w:highlight w:val="green"/>
          <w:u w:val="single"/>
        </w:rPr>
        <w:t>voiced strong opposition</w:t>
      </w:r>
      <w:r w:rsidRPr="00986BCF">
        <w:rPr>
          <w:u w:val="single"/>
        </w:rPr>
        <w:t>. They warn that the widespread adoption of autonomous trucks could displace tens of thousands of human drivers and impact job security across the freight industry</w:t>
      </w:r>
      <w:r w:rsidRPr="00986BCF">
        <w:rPr>
          <w:sz w:val="16"/>
        </w:rPr>
        <w:t>. These groups are pushing for more transparency, safety assurances, and legal protections for workers as automation expands</w:t>
      </w:r>
      <w:r w:rsidRPr="00986BCF">
        <w:rPr>
          <w:u w:val="single"/>
        </w:rPr>
        <w:t xml:space="preserve">. In a public statement opposing the rapid rollout of autonomous trucks, Sean M. O’Brien, </w:t>
      </w:r>
      <w:r w:rsidRPr="00986BCF">
        <w:rPr>
          <w:highlight w:val="green"/>
          <w:u w:val="single"/>
        </w:rPr>
        <w:t>General President of</w:t>
      </w:r>
      <w:r w:rsidRPr="00986BCF">
        <w:rPr>
          <w:u w:val="single"/>
        </w:rPr>
        <w:t xml:space="preserve"> the </w:t>
      </w:r>
      <w:r w:rsidRPr="00986BCF">
        <w:rPr>
          <w:highlight w:val="green"/>
          <w:u w:val="single"/>
        </w:rPr>
        <w:t>I</w:t>
      </w:r>
      <w:r w:rsidRPr="00986BCF">
        <w:rPr>
          <w:u w:val="single"/>
        </w:rPr>
        <w:t xml:space="preserve">nternational </w:t>
      </w:r>
      <w:r w:rsidRPr="00986BCF">
        <w:rPr>
          <w:highlight w:val="green"/>
          <w:u w:val="single"/>
        </w:rPr>
        <w:t>B</w:t>
      </w:r>
      <w:r w:rsidRPr="00986BCF">
        <w:rPr>
          <w:u w:val="single"/>
        </w:rPr>
        <w:t xml:space="preserve">rotherhood of </w:t>
      </w:r>
      <w:r w:rsidRPr="00986BCF">
        <w:rPr>
          <w:highlight w:val="green"/>
          <w:u w:val="single"/>
        </w:rPr>
        <w:t>T</w:t>
      </w:r>
      <w:r w:rsidRPr="00986BCF">
        <w:rPr>
          <w:u w:val="single"/>
        </w:rPr>
        <w:t xml:space="preserve">eamsters, </w:t>
      </w:r>
      <w:r w:rsidRPr="00986BCF">
        <w:rPr>
          <w:highlight w:val="green"/>
          <w:u w:val="single"/>
        </w:rPr>
        <w:t>said</w:t>
      </w:r>
      <w:r w:rsidRPr="00986BCF">
        <w:rPr>
          <w:u w:val="single"/>
        </w:rPr>
        <w:t xml:space="preserve"> this:</w:t>
      </w:r>
    </w:p>
    <w:p w14:paraId="465CBFC4" w14:textId="77777777" w:rsidR="006527D6" w:rsidRPr="00986BCF" w:rsidRDefault="006527D6" w:rsidP="006527D6">
      <w:pPr>
        <w:rPr>
          <w:u w:val="single"/>
        </w:rPr>
      </w:pPr>
      <w:r w:rsidRPr="00986BCF">
        <w:rPr>
          <w:i/>
          <w:iCs/>
          <w:u w:val="single"/>
        </w:rPr>
        <w:t>“</w:t>
      </w:r>
      <w:r w:rsidRPr="00986BCF">
        <w:rPr>
          <w:i/>
          <w:iCs/>
          <w:highlight w:val="green"/>
          <w:u w:val="single"/>
        </w:rPr>
        <w:t>We are not going to</w:t>
      </w:r>
      <w:r w:rsidRPr="00986BCF">
        <w:rPr>
          <w:i/>
          <w:iCs/>
          <w:u w:val="single"/>
        </w:rPr>
        <w:t xml:space="preserve"> sit back and </w:t>
      </w:r>
      <w:r w:rsidRPr="00986BCF">
        <w:rPr>
          <w:i/>
          <w:iCs/>
          <w:highlight w:val="green"/>
          <w:u w:val="single"/>
        </w:rPr>
        <w:t>watch as automation threatens the livelihood of millions of truck drivers</w:t>
      </w:r>
      <w:r w:rsidRPr="00986BCF">
        <w:rPr>
          <w:i/>
          <w:iCs/>
          <w:u w:val="single"/>
        </w:rPr>
        <w:t xml:space="preserve"> across America.”</w:t>
      </w:r>
    </w:p>
    <w:p w14:paraId="6F35ACD3" w14:textId="77777777" w:rsidR="006527D6" w:rsidRPr="00986BCF" w:rsidRDefault="006527D6" w:rsidP="006527D6">
      <w:pPr>
        <w:rPr>
          <w:sz w:val="16"/>
        </w:rPr>
      </w:pPr>
      <w:r w:rsidRPr="00986BCF">
        <w:rPr>
          <w:u w:val="single"/>
        </w:rPr>
        <w:t xml:space="preserve">This </w:t>
      </w:r>
      <w:r w:rsidRPr="00986BCF">
        <w:rPr>
          <w:highlight w:val="green"/>
          <w:u w:val="single"/>
        </w:rPr>
        <w:t>quote underscores</w:t>
      </w:r>
      <w:r w:rsidRPr="00986BCF">
        <w:rPr>
          <w:u w:val="single"/>
        </w:rPr>
        <w:t xml:space="preserve"> the growing </w:t>
      </w:r>
      <w:r w:rsidRPr="00986BCF">
        <w:rPr>
          <w:highlight w:val="green"/>
          <w:u w:val="single"/>
        </w:rPr>
        <w:t>tension between innovation and labor rights</w:t>
      </w:r>
      <w:r w:rsidRPr="00986BCF">
        <w:rPr>
          <w:sz w:val="16"/>
        </w:rPr>
        <w:t>. For many in the workforce, autonomous trucking is seen less as a technological leap forward and more as a potential disruption to long-standing jobs and livelihoods.</w:t>
      </w:r>
    </w:p>
    <w:p w14:paraId="793406B2" w14:textId="77777777" w:rsidR="006527D6" w:rsidRPr="00986BCF" w:rsidRDefault="006527D6" w:rsidP="006527D6">
      <w:pPr>
        <w:rPr>
          <w:sz w:val="16"/>
        </w:rPr>
      </w:pPr>
      <w:r w:rsidRPr="00986BCF">
        <w:rPr>
          <w:sz w:val="16"/>
        </w:rPr>
        <w:t>Even within the logistics industry itself, some operators remain skeptical about the pace of adoption. Questions remain about how autonomous systems will handle unpredictable real-world conditions such as bad weather, complex intersections, and rural roadways where sensor performance can vary.</w:t>
      </w:r>
    </w:p>
    <w:p w14:paraId="5BF1D82B" w14:textId="77777777" w:rsidR="006527D6" w:rsidRPr="00986BCF" w:rsidRDefault="006527D6" w:rsidP="006527D6">
      <w:pPr>
        <w:rPr>
          <w:sz w:val="16"/>
        </w:rPr>
      </w:pPr>
      <w:r w:rsidRPr="00986BCF">
        <w:rPr>
          <w:u w:val="single"/>
        </w:rPr>
        <w:t>In response, Plus emphasizes its phased approach to automation. Rather than replacing drivers overnight, the company positions its SuperDrive system as a way to augment human capabilities, improve safety, and reduce fatigue.</w:t>
      </w:r>
      <w:r w:rsidRPr="00986BCF">
        <w:rPr>
          <w:sz w:val="16"/>
        </w:rPr>
        <w:t xml:space="preserve"> Its deep partnerships with trusted manufacturers and logistics providers are also aimed at easing the transition and building confidence across the industry.</w:t>
      </w:r>
    </w:p>
    <w:p w14:paraId="67FECD0C" w14:textId="77777777" w:rsidR="006527D6" w:rsidRDefault="006527D6" w:rsidP="006527D6">
      <w:pPr>
        <w:rPr>
          <w:u w:val="single"/>
        </w:rPr>
      </w:pPr>
      <w:r w:rsidRPr="00986BCF">
        <w:rPr>
          <w:sz w:val="16"/>
        </w:rPr>
        <w:t xml:space="preserve">As Plus prepares to go public, how it addresses these concerns from regulators, workers, and industry stakeholders will be critical. </w:t>
      </w:r>
      <w:r w:rsidRPr="00986BCF">
        <w:rPr>
          <w:u w:val="single"/>
        </w:rPr>
        <w:t xml:space="preserve">Earning </w:t>
      </w:r>
      <w:r w:rsidRPr="00986BCF">
        <w:rPr>
          <w:highlight w:val="green"/>
          <w:u w:val="single"/>
        </w:rPr>
        <w:t>trust</w:t>
      </w:r>
      <w:r w:rsidRPr="00986BCF">
        <w:rPr>
          <w:u w:val="single"/>
        </w:rPr>
        <w:t xml:space="preserve"> may prove </w:t>
      </w:r>
      <w:r w:rsidRPr="00986BCF">
        <w:rPr>
          <w:highlight w:val="green"/>
          <w:u w:val="single"/>
        </w:rPr>
        <w:t>just as important as advancing</w:t>
      </w:r>
      <w:r w:rsidRPr="00986BCF">
        <w:rPr>
          <w:u w:val="single"/>
        </w:rPr>
        <w:t xml:space="preserve"> the </w:t>
      </w:r>
      <w:r w:rsidRPr="00986BCF">
        <w:rPr>
          <w:highlight w:val="green"/>
          <w:u w:val="single"/>
        </w:rPr>
        <w:t>tech</w:t>
      </w:r>
      <w:r w:rsidRPr="00986BCF">
        <w:rPr>
          <w:u w:val="single"/>
        </w:rPr>
        <w:t>nology itself.</w:t>
      </w:r>
    </w:p>
    <w:p w14:paraId="350D46FC" w14:textId="77777777" w:rsidR="006527D6" w:rsidRPr="004D33FC" w:rsidRDefault="006527D6" w:rsidP="006527D6">
      <w:pPr>
        <w:pStyle w:val="Heading4"/>
      </w:pPr>
      <w:r w:rsidRPr="004D33FC">
        <w:t>Unions fighting against autonomous truck implementation all throughout the US</w:t>
      </w:r>
    </w:p>
    <w:p w14:paraId="59691487" w14:textId="77777777" w:rsidR="006527D6" w:rsidRPr="00986BCF" w:rsidRDefault="006527D6" w:rsidP="006527D6">
      <w:pPr>
        <w:rPr>
          <w:szCs w:val="32"/>
        </w:rPr>
      </w:pPr>
      <w:r w:rsidRPr="00CA7985">
        <w:rPr>
          <w:b/>
          <w:bCs/>
          <w:sz w:val="24"/>
          <w:szCs w:val="36"/>
        </w:rPr>
        <w:t>DCV 4/8</w:t>
      </w:r>
      <w:r w:rsidRPr="00D1193E">
        <w:rPr>
          <w:szCs w:val="32"/>
        </w:rPr>
        <w:t xml:space="preserve">, </w:t>
      </w:r>
      <w:r>
        <w:rPr>
          <w:szCs w:val="32"/>
        </w:rPr>
        <w:t xml:space="preserve">(DC Velocity </w:t>
      </w:r>
      <w:r w:rsidRPr="00486BA8">
        <w:rPr>
          <w:szCs w:val="32"/>
        </w:rPr>
        <w:t>is the market leading multi-media magazine brand serving the specific informational needs of logistics and supply chain managers and executives.</w:t>
      </w:r>
      <w:r>
        <w:rPr>
          <w:szCs w:val="32"/>
        </w:rPr>
        <w:t>04-08-2025</w:t>
      </w:r>
      <w:r w:rsidRPr="00D1193E">
        <w:rPr>
          <w:szCs w:val="32"/>
        </w:rPr>
        <w:t xml:space="preserve">, "Teamsters lobby against autonomous trucks in Nevada", DC Velocity, </w:t>
      </w:r>
      <w:hyperlink r:id="rId10" w:history="1">
        <w:r w:rsidRPr="00D1193E">
          <w:rPr>
            <w:rStyle w:val="Hyperlink"/>
            <w:szCs w:val="32"/>
          </w:rPr>
          <w:t>https://www.dcvelocity.com/transportation/trucking/autonomous-trucks/teamsters-lobby-against-autonomous-trucks-in-nevada</w:t>
        </w:r>
      </w:hyperlink>
      <w:r>
        <w:rPr>
          <w:szCs w:val="32"/>
        </w:rPr>
        <w:t xml:space="preserve"> )</w:t>
      </w:r>
    </w:p>
    <w:p w14:paraId="2F4556DC" w14:textId="77777777" w:rsidR="006527D6" w:rsidRDefault="006527D6" w:rsidP="006527D6">
      <w:pPr>
        <w:rPr>
          <w:u w:val="single"/>
        </w:rPr>
      </w:pPr>
      <w:r w:rsidRPr="00486BA8">
        <w:rPr>
          <w:u w:val="single"/>
        </w:rPr>
        <w:t xml:space="preserve">The </w:t>
      </w:r>
      <w:r w:rsidRPr="001A52BF">
        <w:rPr>
          <w:highlight w:val="green"/>
          <w:u w:val="single"/>
        </w:rPr>
        <w:t>Teamsters Union</w:t>
      </w:r>
      <w:r w:rsidRPr="00486BA8">
        <w:rPr>
          <w:u w:val="single"/>
        </w:rPr>
        <w:t xml:space="preserve"> is </w:t>
      </w:r>
      <w:r w:rsidRPr="001A52BF">
        <w:rPr>
          <w:highlight w:val="green"/>
          <w:u w:val="single"/>
        </w:rPr>
        <w:t>continuing to push</w:t>
      </w:r>
      <w:r w:rsidRPr="00486BA8">
        <w:rPr>
          <w:u w:val="single"/>
        </w:rPr>
        <w:t xml:space="preserve"> back </w:t>
      </w:r>
      <w:r w:rsidRPr="001A52BF">
        <w:rPr>
          <w:highlight w:val="green"/>
          <w:u w:val="single"/>
        </w:rPr>
        <w:t>against</w:t>
      </w:r>
      <w:r w:rsidRPr="00486BA8">
        <w:rPr>
          <w:u w:val="single"/>
        </w:rPr>
        <w:t xml:space="preserve"> the </w:t>
      </w:r>
      <w:r w:rsidRPr="001A52BF">
        <w:rPr>
          <w:highlight w:val="green"/>
          <w:u w:val="single"/>
        </w:rPr>
        <w:t>deployment of autonomous trucks</w:t>
      </w:r>
      <w:r w:rsidRPr="00486BA8">
        <w:rPr>
          <w:u w:val="single"/>
        </w:rPr>
        <w:t>, lobbying Nevada lawmakers today to support a bill that would require a trained human safety operator behind the wheel of commercial vehicles weighing over 26,000 pounds.</w:t>
      </w:r>
      <w:r w:rsidRPr="00486BA8">
        <w:rPr>
          <w:sz w:val="16"/>
        </w:rPr>
        <w:t xml:space="preserve"> The labor group is asking state senators in the Growth and Infrastructure Committee to vote for Senate Bill 395 (SB 395), which was introduced by State Sen. James Ohrenschall (D – Las Vegas). </w:t>
      </w:r>
      <w:r w:rsidRPr="00486BA8">
        <w:rPr>
          <w:u w:val="single"/>
        </w:rPr>
        <w:t>“For Big Tech companies to think they can come into any state and replace the jobs of hardworking union members with this dangerous and inferior technology is an insult to professional drivers everywhere,” Peter Finn, President of Teamsters Joint Council 7, said in a release.</w:t>
      </w:r>
      <w:r w:rsidRPr="00486BA8">
        <w:rPr>
          <w:sz w:val="16"/>
        </w:rPr>
        <w:t xml:space="preserve"> “SB 395 is critical to protecting the middle class. That is why we are demanding that Nevada lawmakers vote in favor of this legislation.” According to the Teamsters, proponents claim that self-driving technology is safe, but cities with widespread deployment of driverless vehicles have repeatedly seen gridlock, stalled vehicles, and accidents. </w:t>
      </w:r>
      <w:r w:rsidRPr="001A52BF">
        <w:rPr>
          <w:highlight w:val="green"/>
          <w:u w:val="single"/>
        </w:rPr>
        <w:t>Nationwide</w:t>
      </w:r>
      <w:r w:rsidRPr="00486BA8">
        <w:rPr>
          <w:u w:val="single"/>
        </w:rPr>
        <w:t xml:space="preserve">, the </w:t>
      </w:r>
      <w:r w:rsidRPr="001A52BF">
        <w:rPr>
          <w:highlight w:val="green"/>
          <w:u w:val="single"/>
        </w:rPr>
        <w:t>group</w:t>
      </w:r>
      <w:r w:rsidRPr="00486BA8">
        <w:rPr>
          <w:u w:val="single"/>
        </w:rPr>
        <w:t xml:space="preserve"> says it </w:t>
      </w:r>
      <w:r w:rsidRPr="001A52BF">
        <w:rPr>
          <w:highlight w:val="green"/>
          <w:u w:val="single"/>
        </w:rPr>
        <w:t>is fighting</w:t>
      </w:r>
      <w:r w:rsidRPr="00486BA8">
        <w:rPr>
          <w:u w:val="single"/>
        </w:rPr>
        <w:t xml:space="preserve"> in state houses across the country </w:t>
      </w:r>
      <w:r w:rsidRPr="001A52BF">
        <w:rPr>
          <w:highlight w:val="green"/>
          <w:u w:val="single"/>
        </w:rPr>
        <w:t>for autonomous vehicle regulation that protects workers</w:t>
      </w:r>
      <w:r w:rsidRPr="00486BA8">
        <w:rPr>
          <w:u w:val="single"/>
        </w:rPr>
        <w:t xml:space="preserve">. Beyond Nevada, the Teamsters are </w:t>
      </w:r>
      <w:r w:rsidRPr="001A52BF">
        <w:rPr>
          <w:highlight w:val="green"/>
          <w:u w:val="single"/>
        </w:rPr>
        <w:t>currently fighting</w:t>
      </w:r>
      <w:r w:rsidRPr="00486BA8">
        <w:rPr>
          <w:u w:val="single"/>
        </w:rPr>
        <w:t xml:space="preserve"> for enhanced AV regulation </w:t>
      </w:r>
      <w:r w:rsidRPr="001A52BF">
        <w:rPr>
          <w:highlight w:val="green"/>
          <w:u w:val="single"/>
        </w:rPr>
        <w:t>in California, Delaware, and Texas</w:t>
      </w:r>
      <w:r w:rsidRPr="00486BA8">
        <w:rPr>
          <w:u w:val="single"/>
        </w:rPr>
        <w:t>.</w:t>
      </w:r>
    </w:p>
    <w:p w14:paraId="70E92727" w14:textId="77777777" w:rsidR="006527D6" w:rsidRDefault="006527D6" w:rsidP="006527D6">
      <w:pPr>
        <w:pStyle w:val="Heading1"/>
      </w:pPr>
      <w:r>
        <w:t>2NC Case</w:t>
      </w:r>
    </w:p>
    <w:p w14:paraId="3B8FE6C0" w14:textId="77777777" w:rsidR="006527D6" w:rsidRDefault="006527D6" w:rsidP="006527D6">
      <w:pPr>
        <w:pStyle w:val="Heading2"/>
      </w:pPr>
      <w:r>
        <w:t xml:space="preserve">Labor Leverage ADV </w:t>
      </w:r>
    </w:p>
    <w:p w14:paraId="4C2E5338" w14:textId="77777777" w:rsidR="006527D6" w:rsidRPr="00446F1E" w:rsidRDefault="006527D6" w:rsidP="006527D6">
      <w:pPr>
        <w:keepNext/>
        <w:keepLines/>
        <w:pageBreakBefore/>
        <w:spacing w:before="40" w:after="0"/>
        <w:jc w:val="center"/>
        <w:outlineLvl w:val="2"/>
        <w:rPr>
          <w:rFonts w:eastAsiaTheme="majorEastAsia" w:cstheme="majorBidi"/>
          <w:b/>
          <w:sz w:val="32"/>
          <w:szCs w:val="24"/>
          <w:u w:val="single"/>
        </w:rPr>
      </w:pPr>
      <w:r w:rsidRPr="00446F1E">
        <w:rPr>
          <w:rFonts w:eastAsiaTheme="majorEastAsia" w:cstheme="majorBidi"/>
          <w:b/>
          <w:sz w:val="32"/>
          <w:szCs w:val="24"/>
          <w:u w:val="single"/>
        </w:rPr>
        <w:t>Democracy Adv</w:t>
      </w:r>
    </w:p>
    <w:p w14:paraId="68D70762" w14:textId="77777777" w:rsidR="006527D6" w:rsidRPr="00446F1E" w:rsidRDefault="006527D6" w:rsidP="006527D6">
      <w:pPr>
        <w:keepNext/>
        <w:keepLines/>
        <w:spacing w:before="40" w:after="0"/>
        <w:outlineLvl w:val="3"/>
        <w:rPr>
          <w:rFonts w:eastAsiaTheme="majorEastAsia" w:cstheme="majorBidi"/>
          <w:b/>
          <w:iCs/>
          <w:sz w:val="26"/>
        </w:rPr>
      </w:pPr>
      <w:r w:rsidRPr="00446F1E">
        <w:rPr>
          <w:rFonts w:eastAsiaTheme="majorEastAsia" w:cstheme="majorBidi"/>
          <w:b/>
          <w:iCs/>
          <w:sz w:val="26"/>
        </w:rPr>
        <w:t xml:space="preserve">Democracy is </w:t>
      </w:r>
      <w:r w:rsidRPr="00446F1E">
        <w:rPr>
          <w:rFonts w:eastAsiaTheme="majorEastAsia" w:cstheme="majorBidi"/>
          <w:b/>
          <w:iCs/>
          <w:sz w:val="26"/>
          <w:u w:val="single"/>
        </w:rPr>
        <w:t>resilient</w:t>
      </w:r>
      <w:r w:rsidRPr="00446F1E">
        <w:rPr>
          <w:rFonts w:eastAsiaTheme="majorEastAsia" w:cstheme="majorBidi"/>
          <w:b/>
          <w:iCs/>
          <w:sz w:val="26"/>
        </w:rPr>
        <w:t xml:space="preserve"> but </w:t>
      </w:r>
      <w:r w:rsidRPr="00446F1E">
        <w:rPr>
          <w:rFonts w:eastAsiaTheme="majorEastAsia" w:cstheme="majorBidi"/>
          <w:b/>
          <w:iCs/>
          <w:sz w:val="26"/>
          <w:u w:val="single"/>
        </w:rPr>
        <w:t>fails</w:t>
      </w:r>
    </w:p>
    <w:p w14:paraId="1C431C89" w14:textId="77777777" w:rsidR="006527D6" w:rsidRPr="00446F1E" w:rsidRDefault="006527D6" w:rsidP="006527D6">
      <w:r w:rsidRPr="00446F1E">
        <w:t xml:space="preserve">Renske </w:t>
      </w:r>
      <w:r w:rsidRPr="00446F1E">
        <w:rPr>
          <w:b/>
          <w:bCs/>
          <w:sz w:val="26"/>
        </w:rPr>
        <w:t>Doorenspleet 19</w:t>
      </w:r>
      <w:r w:rsidRPr="00446F1E">
        <w:t>, Politics Professor at the University of Warwick, “Conclusion: Rethinking the Value of Democracy,” Rethinking the Value of Democracy, Springer Berlin Heidelberg, 2019, pp. p. 239-243</w:t>
      </w:r>
    </w:p>
    <w:p w14:paraId="55AA76C1" w14:textId="77777777" w:rsidR="006527D6" w:rsidRPr="00446F1E" w:rsidRDefault="006527D6" w:rsidP="006527D6">
      <w:r w:rsidRPr="00446F1E">
        <w:rPr>
          <w:sz w:val="16"/>
        </w:rPr>
        <w:t>Key Findings: Rethinking the Value of Democracy</w:t>
      </w:r>
    </w:p>
    <w:p w14:paraId="079AB2CB" w14:textId="77777777" w:rsidR="006527D6" w:rsidRPr="00446F1E" w:rsidRDefault="006527D6" w:rsidP="006527D6">
      <w:r w:rsidRPr="00446F1E">
        <w:rPr>
          <w:u w:val="single"/>
        </w:rPr>
        <w:t xml:space="preserve">The value of democracy has been </w:t>
      </w:r>
      <w:r w:rsidRPr="00446F1E">
        <w:rPr>
          <w:b/>
          <w:iCs/>
          <w:u w:val="single"/>
        </w:rPr>
        <w:t>taken for granted</w:t>
      </w:r>
      <w:r w:rsidRPr="00446F1E">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446F1E">
        <w:rPr>
          <w:u w:val="single"/>
        </w:rPr>
        <w:t xml:space="preserve">This study was based on a search of </w:t>
      </w:r>
      <w:r w:rsidRPr="00446F1E">
        <w:rPr>
          <w:b/>
          <w:iCs/>
          <w:u w:val="single"/>
        </w:rPr>
        <w:t>an enormous academic database</w:t>
      </w:r>
      <w:r w:rsidRPr="00446F1E">
        <w:rPr>
          <w:sz w:val="16"/>
        </w:rPr>
        <w:t xml:space="preserve"> for certain keywords,6 </w:t>
      </w:r>
      <w:r w:rsidRPr="00446F1E">
        <w:rPr>
          <w:u w:val="single"/>
        </w:rPr>
        <w:t xml:space="preserve">then pruned </w:t>
      </w:r>
      <w:r w:rsidRPr="00446F1E">
        <w:rPr>
          <w:b/>
          <w:iCs/>
          <w:u w:val="single"/>
        </w:rPr>
        <w:t>the thousands of articles</w:t>
      </w:r>
      <w:r w:rsidRPr="00446F1E">
        <w:rPr>
          <w:sz w:val="16"/>
        </w:rPr>
        <w:t xml:space="preserve"> down to a few hundred articles (see Appendix) </w:t>
      </w:r>
      <w:r w:rsidRPr="00446F1E">
        <w:rPr>
          <w:u w:val="single"/>
        </w:rPr>
        <w:t xml:space="preserve">which </w:t>
      </w:r>
      <w:r w:rsidRPr="00446F1E">
        <w:rPr>
          <w:b/>
          <w:iCs/>
          <w:u w:val="single"/>
        </w:rPr>
        <w:t>statistically analysed</w:t>
      </w:r>
      <w:r w:rsidRPr="00446F1E">
        <w:rPr>
          <w:u w:val="single"/>
        </w:rPr>
        <w:t xml:space="preserve"> the connection between the democracy and the four expected outcomes</w:t>
      </w:r>
      <w:r w:rsidRPr="00446F1E">
        <w:rPr>
          <w:sz w:val="16"/>
        </w:rPr>
        <w:t xml:space="preserve">. </w:t>
      </w:r>
    </w:p>
    <w:p w14:paraId="54C9BFB4" w14:textId="77777777" w:rsidR="006527D6" w:rsidRPr="00446F1E" w:rsidRDefault="006527D6" w:rsidP="006527D6">
      <w:r w:rsidRPr="00446F1E">
        <w:rPr>
          <w:sz w:val="16"/>
        </w:rPr>
        <w:t xml:space="preserve">The frst fiding is that </w:t>
      </w:r>
      <w:r w:rsidRPr="00446F1E">
        <w:rPr>
          <w:b/>
          <w:iCs/>
          <w:highlight w:val="cyan"/>
          <w:u w:val="single"/>
        </w:rPr>
        <w:t>a</w:t>
      </w:r>
      <w:r w:rsidRPr="00446F1E">
        <w:rPr>
          <w:b/>
          <w:iCs/>
          <w:u w:val="single"/>
        </w:rPr>
        <w:t xml:space="preserve"> reverse </w:t>
      </w:r>
      <w:r w:rsidRPr="00446F1E">
        <w:rPr>
          <w:b/>
          <w:iCs/>
          <w:highlight w:val="cyan"/>
          <w:u w:val="single"/>
        </w:rPr>
        <w:t>wave</w:t>
      </w:r>
      <w:r w:rsidRPr="00446F1E">
        <w:rPr>
          <w:b/>
          <w:iCs/>
          <w:u w:val="single"/>
        </w:rPr>
        <w:t xml:space="preserve"> away </w:t>
      </w:r>
      <w:r w:rsidRPr="00446F1E">
        <w:rPr>
          <w:b/>
          <w:iCs/>
          <w:highlight w:val="cyan"/>
          <w:u w:val="single"/>
        </w:rPr>
        <w:t>from democracy</w:t>
      </w:r>
      <w:r w:rsidRPr="00446F1E">
        <w:rPr>
          <w:highlight w:val="cyan"/>
          <w:u w:val="single"/>
        </w:rPr>
        <w:t xml:space="preserve"> has </w:t>
      </w:r>
      <w:r w:rsidRPr="00446F1E">
        <w:rPr>
          <w:b/>
          <w:iCs/>
          <w:highlight w:val="cyan"/>
          <w:u w:val="single"/>
        </w:rPr>
        <w:t>not happened</w:t>
      </w:r>
      <w:r w:rsidRPr="00446F1E">
        <w:rPr>
          <w:sz w:val="16"/>
        </w:rPr>
        <w:t xml:space="preserve"> (see Chapter 2). Not yet, at least. </w:t>
      </w:r>
      <w:r w:rsidRPr="00446F1E">
        <w:rPr>
          <w:u w:val="single"/>
        </w:rPr>
        <w:t>Democracy is not doing worse than before</w:t>
      </w:r>
      <w:r w:rsidRPr="00446F1E">
        <w:rPr>
          <w:sz w:val="16"/>
        </w:rPr>
        <w:t xml:space="preserve">, at least not </w:t>
      </w:r>
      <w:r w:rsidRPr="00446F1E">
        <w:rPr>
          <w:u w:val="single"/>
        </w:rPr>
        <w:t>in comparative perspective</w:t>
      </w:r>
      <w:r w:rsidRPr="00446F1E">
        <w:rPr>
          <w:sz w:val="16"/>
        </w:rPr>
        <w:t xml:space="preserve">. While it is true that there is a dramatic decline in democracy in some countries,7 </w:t>
      </w:r>
      <w:r w:rsidRPr="00446F1E">
        <w:rPr>
          <w:u w:val="single"/>
        </w:rPr>
        <w:t>a general trend downwards cannot yet be detected</w:t>
      </w:r>
      <w:r w:rsidRPr="00446F1E">
        <w:rPr>
          <w:sz w:val="16"/>
        </w:rPr>
        <w:t xml:space="preserve">. It would be better to talk about ‘stagnation’, as not many dictatorships have democratized recently, while democracies have not yet collapsed. </w:t>
      </w:r>
    </w:p>
    <w:p w14:paraId="5ACC51CD" w14:textId="77777777" w:rsidR="006527D6" w:rsidRPr="00446F1E" w:rsidRDefault="006527D6" w:rsidP="006527D6">
      <w:r w:rsidRPr="00446F1E">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446F1E">
        <w:rPr>
          <w:u w:val="single"/>
        </w:rPr>
        <w:t xml:space="preserve">There has been </w:t>
      </w:r>
      <w:r w:rsidRPr="00446F1E">
        <w:rPr>
          <w:b/>
          <w:iCs/>
          <w:u w:val="single"/>
        </w:rPr>
        <w:t>‘no consensus’</w:t>
      </w:r>
      <w:r w:rsidRPr="00446F1E">
        <w:rPr>
          <w:u w:val="single"/>
        </w:rPr>
        <w:t xml:space="preserve"> in </w:t>
      </w:r>
      <w:r w:rsidRPr="00446F1E">
        <w:rPr>
          <w:b/>
          <w:iCs/>
          <w:u w:val="single"/>
        </w:rPr>
        <w:t>the quantitative literature</w:t>
      </w:r>
      <w:r w:rsidRPr="00446F1E">
        <w:rPr>
          <w:u w:val="single"/>
        </w:rPr>
        <w:t xml:space="preserve"> on whether democracy has</w:t>
      </w:r>
      <w:r w:rsidRPr="00446F1E">
        <w:rPr>
          <w:sz w:val="16"/>
        </w:rPr>
        <w:t xml:space="preserve"> instrumental value which leads some </w:t>
      </w:r>
      <w:r w:rsidRPr="00446F1E">
        <w:rPr>
          <w:b/>
          <w:iCs/>
          <w:u w:val="single"/>
        </w:rPr>
        <w:t>beneficial general outcomes</w:t>
      </w:r>
      <w:r w:rsidRPr="00446F1E">
        <w:rPr>
          <w:u w:val="single"/>
        </w:rPr>
        <w:t xml:space="preserve">. Some scholars claim there is a consensus, but they only do so by ignoring </w:t>
      </w:r>
      <w:r w:rsidRPr="00446F1E">
        <w:rPr>
          <w:b/>
          <w:iCs/>
          <w:u w:val="single"/>
        </w:rPr>
        <w:t>a huge amount of literature</w:t>
      </w:r>
      <w:r w:rsidRPr="00446F1E">
        <w:rPr>
          <w:u w:val="single"/>
        </w:rPr>
        <w:t xml:space="preserve"> which rejects their own point of view</w:t>
      </w:r>
      <w:r w:rsidRPr="00446F1E">
        <w:rPr>
          <w:sz w:val="16"/>
        </w:rPr>
        <w:t xml:space="preserve">. After undertaking a large-scale analysis of carefully selected articles published on the topic (see Appendix), </w:t>
      </w:r>
      <w:r w:rsidRPr="00446F1E">
        <w:rPr>
          <w:u w:val="single"/>
        </w:rPr>
        <w:t xml:space="preserve">this book can conclude that the connections between democracy and expected </w:t>
      </w:r>
      <w:r w:rsidRPr="00446F1E">
        <w:rPr>
          <w:highlight w:val="cyan"/>
          <w:u w:val="single"/>
        </w:rPr>
        <w:t>benefts are</w:t>
      </w:r>
      <w:r w:rsidRPr="00446F1E">
        <w:rPr>
          <w:u w:val="single"/>
        </w:rPr>
        <w:t xml:space="preserve"> </w:t>
      </w:r>
      <w:r w:rsidRPr="00446F1E">
        <w:rPr>
          <w:b/>
          <w:iCs/>
          <w:u w:val="single"/>
        </w:rPr>
        <w:t>not</w:t>
      </w:r>
      <w:r w:rsidRPr="00446F1E">
        <w:rPr>
          <w:sz w:val="16"/>
        </w:rPr>
        <w:t xml:space="preserve"> as </w:t>
      </w:r>
      <w:r w:rsidRPr="00446F1E">
        <w:rPr>
          <w:b/>
          <w:iCs/>
          <w:u w:val="single"/>
        </w:rPr>
        <w:t>strong</w:t>
      </w:r>
      <w:r w:rsidRPr="00446F1E">
        <w:rPr>
          <w:sz w:val="16"/>
        </w:rPr>
        <w:t xml:space="preserve"> as they seem. Hence, we should not overstate the links between the phenomena. </w:t>
      </w:r>
    </w:p>
    <w:p w14:paraId="6B6B1783" w14:textId="77777777" w:rsidR="006527D6" w:rsidRPr="00446F1E" w:rsidRDefault="006527D6" w:rsidP="006527D6">
      <w:r w:rsidRPr="00446F1E">
        <w:rPr>
          <w:b/>
          <w:iCs/>
          <w:u w:val="single"/>
        </w:rPr>
        <w:t>The overall evidence</w:t>
      </w:r>
      <w:r w:rsidRPr="00446F1E">
        <w:rPr>
          <w:u w:val="single"/>
        </w:rPr>
        <w:t xml:space="preserve"> is </w:t>
      </w:r>
      <w:r w:rsidRPr="00446F1E">
        <w:rPr>
          <w:b/>
          <w:iCs/>
          <w:highlight w:val="cyan"/>
          <w:u w:val="single"/>
        </w:rPr>
        <w:t>weak</w:t>
      </w:r>
      <w:r w:rsidRPr="00446F1E">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446F1E">
        <w:rPr>
          <w:b/>
          <w:iCs/>
          <w:u w:val="single"/>
        </w:rPr>
        <w:t xml:space="preserve">Most statistical </w:t>
      </w:r>
      <w:r w:rsidRPr="00446F1E">
        <w:rPr>
          <w:b/>
          <w:iCs/>
          <w:highlight w:val="cyan"/>
          <w:u w:val="single"/>
        </w:rPr>
        <w:t>studies</w:t>
      </w:r>
      <w:r w:rsidRPr="00446F1E">
        <w:rPr>
          <w:highlight w:val="cyan"/>
          <w:u w:val="single"/>
        </w:rPr>
        <w:t xml:space="preserve"> have not found </w:t>
      </w:r>
      <w:r w:rsidRPr="00446F1E">
        <w:rPr>
          <w:b/>
          <w:iCs/>
          <w:highlight w:val="cyan"/>
          <w:u w:val="single"/>
        </w:rPr>
        <w:t>a</w:t>
      </w:r>
      <w:r w:rsidRPr="00446F1E">
        <w:rPr>
          <w:b/>
          <w:iCs/>
          <w:u w:val="single"/>
        </w:rPr>
        <w:t xml:space="preserve"> strong </w:t>
      </w:r>
      <w:r w:rsidRPr="00446F1E">
        <w:rPr>
          <w:b/>
          <w:iCs/>
          <w:highlight w:val="cyan"/>
          <w:u w:val="single"/>
        </w:rPr>
        <w:t>correlation</w:t>
      </w:r>
      <w:r w:rsidRPr="00446F1E">
        <w:rPr>
          <w:highlight w:val="cyan"/>
          <w:u w:val="single"/>
        </w:rPr>
        <w:t xml:space="preserve"> between</w:t>
      </w:r>
      <w:r w:rsidRPr="00446F1E">
        <w:rPr>
          <w:u w:val="single"/>
        </w:rPr>
        <w:t xml:space="preserve"> democracy and </w:t>
      </w:r>
      <w:r w:rsidRPr="00446F1E">
        <w:rPr>
          <w:b/>
          <w:iCs/>
          <w:u w:val="single"/>
        </w:rPr>
        <w:t xml:space="preserve">interstate </w:t>
      </w:r>
      <w:r w:rsidRPr="00446F1E">
        <w:rPr>
          <w:b/>
          <w:iCs/>
          <w:highlight w:val="cyan"/>
          <w:u w:val="single"/>
        </w:rPr>
        <w:t>war</w:t>
      </w:r>
      <w:r w:rsidRPr="00446F1E">
        <w:rPr>
          <w:u w:val="single"/>
        </w:rPr>
        <w:t xml:space="preserve"> at </w:t>
      </w:r>
      <w:r w:rsidRPr="00446F1E">
        <w:rPr>
          <w:b/>
          <w:iCs/>
          <w:u w:val="single"/>
        </w:rPr>
        <w:t>the dyadic level</w:t>
      </w:r>
      <w:r w:rsidRPr="00446F1E">
        <w:rPr>
          <w:sz w:val="16"/>
        </w:rPr>
        <w:t xml:space="preserve">. They show that </w:t>
      </w:r>
      <w:r w:rsidRPr="00446F1E">
        <w:rPr>
          <w:highlight w:val="cyan"/>
          <w:u w:val="single"/>
        </w:rPr>
        <w:t>there are</w:t>
      </w:r>
      <w:r w:rsidRPr="00446F1E">
        <w:rPr>
          <w:u w:val="single"/>
        </w:rPr>
        <w:t xml:space="preserve"> other—</w:t>
      </w:r>
      <w:r w:rsidRPr="00446F1E">
        <w:rPr>
          <w:b/>
          <w:iCs/>
          <w:highlight w:val="cyan"/>
          <w:u w:val="single"/>
        </w:rPr>
        <w:t>more powerful</w:t>
      </w:r>
      <w:r w:rsidRPr="00446F1E">
        <w:rPr>
          <w:highlight w:val="cyan"/>
          <w:u w:val="single"/>
        </w:rPr>
        <w:t>—explanations</w:t>
      </w:r>
      <w:r w:rsidRPr="00446F1E">
        <w:rPr>
          <w:u w:val="single"/>
        </w:rPr>
        <w:t xml:space="preserve"> for war</w:t>
      </w:r>
      <w:r w:rsidRPr="00446F1E">
        <w:rPr>
          <w:sz w:val="16"/>
        </w:rPr>
        <w:t xml:space="preserve"> and peace, and even that </w:t>
      </w:r>
      <w:r w:rsidRPr="00446F1E">
        <w:rPr>
          <w:u w:val="single"/>
        </w:rPr>
        <w:t xml:space="preserve">the impact of democracy is </w:t>
      </w:r>
      <w:r w:rsidRPr="00446F1E">
        <w:rPr>
          <w:b/>
          <w:iCs/>
          <w:u w:val="single"/>
        </w:rPr>
        <w:t>a spurious one</w:t>
      </w:r>
      <w:r w:rsidRPr="00446F1E">
        <w:rPr>
          <w:sz w:val="16"/>
        </w:rPr>
        <w:t xml:space="preserve"> (caveat 1). Moreover, </w:t>
      </w:r>
      <w:r w:rsidRPr="00446F1E">
        <w:rPr>
          <w:u w:val="single"/>
        </w:rPr>
        <w:t xml:space="preserve">the theoretical foundation of the democratic peace hypothesis is </w:t>
      </w:r>
      <w:r w:rsidRPr="00446F1E">
        <w:rPr>
          <w:b/>
          <w:iCs/>
          <w:u w:val="single"/>
        </w:rPr>
        <w:t>weak</w:t>
      </w:r>
      <w:r w:rsidRPr="00446F1E">
        <w:rPr>
          <w:sz w:val="16"/>
        </w:rPr>
        <w:t xml:space="preserve">, and </w:t>
      </w:r>
      <w:r w:rsidRPr="00446F1E">
        <w:rPr>
          <w:u w:val="single"/>
        </w:rPr>
        <w:t xml:space="preserve">the causal mechanisms are </w:t>
      </w:r>
      <w:r w:rsidRPr="00446F1E">
        <w:rPr>
          <w:b/>
          <w:iCs/>
          <w:u w:val="single"/>
        </w:rPr>
        <w:t>unclear</w:t>
      </w:r>
      <w:r w:rsidRPr="00446F1E">
        <w:rPr>
          <w:sz w:val="16"/>
        </w:rPr>
        <w:t xml:space="preserve"> (caveat 2). In addition, </w:t>
      </w:r>
      <w:r w:rsidRPr="00446F1E">
        <w:rPr>
          <w:u w:val="single"/>
        </w:rPr>
        <w:t>democracies are not</w:t>
      </w:r>
      <w:r w:rsidRPr="00446F1E">
        <w:rPr>
          <w:sz w:val="16"/>
        </w:rPr>
        <w:t xml:space="preserve"> necessarily </w:t>
      </w:r>
      <w:r w:rsidRPr="00446F1E">
        <w:rPr>
          <w:b/>
          <w:iCs/>
          <w:u w:val="single"/>
        </w:rPr>
        <w:t>more peaceful in general</w:t>
      </w:r>
      <w:r w:rsidRPr="00446F1E">
        <w:rPr>
          <w:sz w:val="16"/>
        </w:rPr>
        <w:t xml:space="preserve">, and </w:t>
      </w:r>
      <w:r w:rsidRPr="00446F1E">
        <w:rPr>
          <w:u w:val="single"/>
        </w:rPr>
        <w:t>the evidence</w:t>
      </w:r>
      <w:r w:rsidRPr="00446F1E">
        <w:rPr>
          <w:sz w:val="16"/>
        </w:rPr>
        <w:t xml:space="preserve"> for the democratic peace hypothesis </w:t>
      </w:r>
      <w:r w:rsidRPr="00446F1E">
        <w:rPr>
          <w:u w:val="single"/>
        </w:rPr>
        <w:t xml:space="preserve">at </w:t>
      </w:r>
      <w:r w:rsidRPr="00446F1E">
        <w:rPr>
          <w:b/>
          <w:iCs/>
          <w:u w:val="single"/>
        </w:rPr>
        <w:t>the monadic level</w:t>
      </w:r>
      <w:r w:rsidRPr="00446F1E">
        <w:rPr>
          <w:u w:val="single"/>
        </w:rPr>
        <w:t xml:space="preserve"> is </w:t>
      </w:r>
      <w:r w:rsidRPr="00446F1E">
        <w:rPr>
          <w:b/>
          <w:iCs/>
          <w:u w:val="single"/>
        </w:rPr>
        <w:t>inconclusive</w:t>
      </w:r>
      <w:r w:rsidRPr="00446F1E">
        <w:rPr>
          <w:sz w:val="16"/>
        </w:rPr>
        <w:t xml:space="preserve"> (caveat 3). Finally, the process of </w:t>
      </w:r>
      <w:r w:rsidRPr="00446F1E">
        <w:rPr>
          <w:u w:val="single"/>
        </w:rPr>
        <w:t xml:space="preserve">democratization is </w:t>
      </w:r>
      <w:r w:rsidRPr="00446F1E">
        <w:rPr>
          <w:b/>
          <w:iCs/>
          <w:u w:val="single"/>
        </w:rPr>
        <w:t>dangerous</w:t>
      </w:r>
      <w:r w:rsidRPr="00446F1E">
        <w:rPr>
          <w:sz w:val="16"/>
        </w:rPr>
        <w:t xml:space="preserve">. Living in a democratizing country means living in a less peaceful country (caveat 4). With regard to peace between countries, we cannot defend the idea that democracy has instrumental value. </w:t>
      </w:r>
    </w:p>
    <w:p w14:paraId="0671E7F7" w14:textId="77777777" w:rsidR="006527D6" w:rsidRPr="00446F1E" w:rsidRDefault="006527D6" w:rsidP="006527D6">
      <w:r w:rsidRPr="00446F1E">
        <w:rPr>
          <w:u w:val="single"/>
        </w:rPr>
        <w:t>Can the</w:t>
      </w:r>
      <w:r w:rsidRPr="00446F1E">
        <w:rPr>
          <w:sz w:val="16"/>
        </w:rPr>
        <w:t xml:space="preserve"> (instrumental) </w:t>
      </w:r>
      <w:r w:rsidRPr="00446F1E">
        <w:rPr>
          <w:u w:val="single"/>
        </w:rPr>
        <w:t>value</w:t>
      </w:r>
      <w:r w:rsidRPr="00446F1E">
        <w:rPr>
          <w:sz w:val="16"/>
        </w:rPr>
        <w:t xml:space="preserve"> of democracy </w:t>
      </w:r>
      <w:r w:rsidRPr="00446F1E">
        <w:rPr>
          <w:u w:val="single"/>
        </w:rPr>
        <w:t>be found in the prevention of civil war?</w:t>
      </w:r>
      <w:r w:rsidRPr="00446F1E">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446F1E">
        <w:rPr>
          <w:u w:val="single"/>
        </w:rPr>
        <w:t xml:space="preserve">there is </w:t>
      </w:r>
      <w:r w:rsidRPr="00446F1E">
        <w:rPr>
          <w:b/>
          <w:iCs/>
          <w:u w:val="single"/>
        </w:rPr>
        <w:t>no linear link</w:t>
      </w:r>
      <w:r w:rsidRPr="00446F1E">
        <w:rPr>
          <w:u w:val="single"/>
        </w:rPr>
        <w:t xml:space="preserve">: </w:t>
      </w:r>
      <w:r w:rsidRPr="00446F1E">
        <w:rPr>
          <w:highlight w:val="cyan"/>
          <w:u w:val="single"/>
        </w:rPr>
        <w:t xml:space="preserve">civil wars are </w:t>
      </w:r>
      <w:r w:rsidRPr="00446F1E">
        <w:rPr>
          <w:b/>
          <w:iCs/>
          <w:highlight w:val="cyan"/>
          <w:u w:val="single"/>
        </w:rPr>
        <w:t>just as unlikely</w:t>
      </w:r>
      <w:r w:rsidRPr="00446F1E">
        <w:rPr>
          <w:u w:val="single"/>
        </w:rPr>
        <w:t xml:space="preserve"> in democracies as in dictatorships</w:t>
      </w:r>
      <w:r w:rsidRPr="00446F1E">
        <w:rPr>
          <w:sz w:val="16"/>
        </w:rPr>
        <w:t xml:space="preserve"> (caveat 2). Civil war is most likely in times of political change. </w:t>
      </w:r>
      <w:r w:rsidRPr="00446F1E">
        <w:rPr>
          <w:highlight w:val="cyan"/>
          <w:u w:val="single"/>
        </w:rPr>
        <w:t>Democratization is</w:t>
      </w:r>
      <w:r w:rsidRPr="00446F1E">
        <w:rPr>
          <w:u w:val="single"/>
        </w:rPr>
        <w:t xml:space="preserve"> </w:t>
      </w:r>
      <w:r w:rsidRPr="00446F1E">
        <w:rPr>
          <w:b/>
          <w:iCs/>
          <w:u w:val="single"/>
        </w:rPr>
        <w:t xml:space="preserve">a very </w:t>
      </w:r>
      <w:r w:rsidRPr="00446F1E">
        <w:rPr>
          <w:b/>
          <w:iCs/>
          <w:highlight w:val="cyan"/>
          <w:u w:val="single"/>
        </w:rPr>
        <w:t>unpredictable</w:t>
      </w:r>
      <w:r w:rsidRPr="00446F1E">
        <w:rPr>
          <w:highlight w:val="cyan"/>
          <w:u w:val="single"/>
        </w:rPr>
        <w:t xml:space="preserve">, </w:t>
      </w:r>
      <w:r w:rsidRPr="00446F1E">
        <w:rPr>
          <w:b/>
          <w:iCs/>
          <w:highlight w:val="cyan"/>
          <w:u w:val="single"/>
        </w:rPr>
        <w:t>dangerous</w:t>
      </w:r>
      <w:r w:rsidRPr="00446F1E">
        <w:rPr>
          <w:b/>
          <w:iCs/>
          <w:u w:val="single"/>
        </w:rPr>
        <w:t xml:space="preserve"> process</w:t>
      </w:r>
      <w:r w:rsidRPr="00446F1E">
        <w:rPr>
          <w:u w:val="single"/>
        </w:rPr>
        <w:t>, increasing the chance of civil war significantly</w:t>
      </w:r>
      <w:r w:rsidRPr="00446F1E">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446F1E">
        <w:rPr>
          <w:u w:val="single"/>
        </w:rPr>
        <w:t xml:space="preserve">the type of political system (e.g. democracy or dictatorship) is </w:t>
      </w:r>
      <w:r w:rsidRPr="00446F1E">
        <w:rPr>
          <w:b/>
          <w:iCs/>
          <w:u w:val="single"/>
        </w:rPr>
        <w:t>not the decisive factor at all</w:t>
      </w:r>
      <w:r w:rsidRPr="00446F1E">
        <w:rPr>
          <w:sz w:val="16"/>
        </w:rPr>
        <w:t xml:space="preserve"> (caveat 4). Finally, democracy has only limited explanatory power (caveat 5). </w:t>
      </w:r>
      <w:r w:rsidRPr="00446F1E">
        <w:rPr>
          <w:u w:val="single"/>
        </w:rPr>
        <w:t>Economic factors are far more significant than political factors</w:t>
      </w:r>
      <w:r w:rsidRPr="00446F1E">
        <w:rPr>
          <w:sz w:val="16"/>
        </w:rPr>
        <w:t xml:space="preserve"> (such as having a democratic system) when explaining the onset, duration and severity of civil war. To prevent civil war, it would make more sense to make poorer countries richer, instead of promoting democracy. </w:t>
      </w:r>
      <w:r w:rsidRPr="00446F1E">
        <w:rPr>
          <w:u w:val="single"/>
        </w:rPr>
        <w:t>Helping countries</w:t>
      </w:r>
      <w:r w:rsidRPr="00446F1E">
        <w:rPr>
          <w:sz w:val="16"/>
        </w:rPr>
        <w:t xml:space="preserve"> to </w:t>
      </w:r>
      <w:r w:rsidRPr="00446F1E">
        <w:rPr>
          <w:u w:val="single"/>
        </w:rPr>
        <w:t xml:space="preserve">democratize would </w:t>
      </w:r>
      <w:r w:rsidRPr="00446F1E">
        <w:rPr>
          <w:b/>
          <w:iCs/>
          <w:u w:val="single"/>
        </w:rPr>
        <w:t>even be a very dangerous idea</w:t>
      </w:r>
      <w:r w:rsidRPr="00446F1E">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5ADCAD72" w14:textId="77777777" w:rsidR="006527D6" w:rsidRPr="00446F1E" w:rsidRDefault="006527D6" w:rsidP="006527D6">
      <w:r w:rsidRPr="00446F1E">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446F1E">
        <w:rPr>
          <w:u w:val="single"/>
        </w:rPr>
        <w:t xml:space="preserve">democratizing countries are </w:t>
      </w:r>
      <w:r w:rsidRPr="00446F1E">
        <w:rPr>
          <w:b/>
          <w:iCs/>
          <w:u w:val="single"/>
        </w:rPr>
        <w:t>the poorest performers</w:t>
      </w:r>
      <w:r w:rsidRPr="00446F1E">
        <w:rPr>
          <w:u w:val="single"/>
        </w:rPr>
        <w:t xml:space="preserve"> with</w:t>
      </w:r>
      <w:r w:rsidRPr="00446F1E">
        <w:rPr>
          <w:sz w:val="16"/>
        </w:rPr>
        <w:t xml:space="preserve"> regard to </w:t>
      </w:r>
      <w:r w:rsidRPr="00446F1E">
        <w:rPr>
          <w:u w:val="single"/>
        </w:rPr>
        <w:t>controlling corruption</w:t>
      </w:r>
      <w:r w:rsidRPr="00446F1E">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5EF6C986" w14:textId="77777777" w:rsidR="006527D6" w:rsidRPr="00446F1E" w:rsidRDefault="006527D6" w:rsidP="006527D6">
      <w:r w:rsidRPr="00446F1E">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446F1E">
        <w:rPr>
          <w:u w:val="single"/>
        </w:rPr>
        <w:t xml:space="preserve">the empirical evidence is </w:t>
      </w:r>
      <w:r w:rsidRPr="00446F1E">
        <w:rPr>
          <w:b/>
          <w:iCs/>
          <w:u w:val="single"/>
        </w:rPr>
        <w:t>clear</w:t>
      </w:r>
      <w:r w:rsidRPr="00446F1E">
        <w:rPr>
          <w:u w:val="single"/>
        </w:rPr>
        <w:t xml:space="preserve">: </w:t>
      </w:r>
      <w:r w:rsidRPr="00446F1E">
        <w:rPr>
          <w:highlight w:val="cyan"/>
          <w:u w:val="single"/>
        </w:rPr>
        <w:t xml:space="preserve">there is </w:t>
      </w:r>
      <w:r w:rsidRPr="00446F1E">
        <w:rPr>
          <w:b/>
          <w:iCs/>
          <w:highlight w:val="cyan"/>
          <w:u w:val="single"/>
        </w:rPr>
        <w:t>no</w:t>
      </w:r>
      <w:r w:rsidRPr="00446F1E">
        <w:rPr>
          <w:b/>
          <w:iCs/>
          <w:u w:val="single"/>
        </w:rPr>
        <w:t xml:space="preserve"> direct </w:t>
      </w:r>
      <w:r w:rsidRPr="00446F1E">
        <w:rPr>
          <w:b/>
          <w:iCs/>
          <w:highlight w:val="cyan"/>
          <w:u w:val="single"/>
        </w:rPr>
        <w:t>impact</w:t>
      </w:r>
      <w:r w:rsidRPr="00446F1E">
        <w:rPr>
          <w:highlight w:val="cyan"/>
          <w:u w:val="single"/>
        </w:rPr>
        <w:t xml:space="preserve"> of democracy on</w:t>
      </w:r>
      <w:r w:rsidRPr="00446F1E">
        <w:rPr>
          <w:u w:val="single"/>
        </w:rPr>
        <w:t xml:space="preserve"> development</w:t>
      </w:r>
      <w:r w:rsidRPr="00446F1E">
        <w:rPr>
          <w:sz w:val="16"/>
        </w:rPr>
        <w:t xml:space="preserve">. Hence, both approaches cannot be supported (see caveat 1). The indirect impact via other factors is also questionable (caveat 2). Moreover, </w:t>
      </w:r>
      <w:r w:rsidRPr="00446F1E">
        <w:rPr>
          <w:u w:val="single"/>
        </w:rPr>
        <w:t xml:space="preserve">there is </w:t>
      </w:r>
      <w:r w:rsidRPr="00446F1E">
        <w:rPr>
          <w:b/>
          <w:iCs/>
          <w:u w:val="single"/>
        </w:rPr>
        <w:t>too much variation</w:t>
      </w:r>
      <w:r w:rsidRPr="00446F1E">
        <w:rPr>
          <w:u w:val="single"/>
        </w:rPr>
        <w:t xml:space="preserve"> in</w:t>
      </w:r>
      <w:r w:rsidRPr="00446F1E">
        <w:rPr>
          <w:sz w:val="16"/>
        </w:rPr>
        <w:t xml:space="preserve"> levels of economic </w:t>
      </w:r>
      <w:r w:rsidRPr="00446F1E">
        <w:rPr>
          <w:highlight w:val="cyan"/>
          <w:u w:val="single"/>
        </w:rPr>
        <w:t>growth</w:t>
      </w:r>
      <w:r w:rsidRPr="00446F1E">
        <w:rPr>
          <w:sz w:val="16"/>
        </w:rPr>
        <w:t xml:space="preserve"> and development </w:t>
      </w:r>
      <w:r w:rsidRPr="00446F1E">
        <w:rPr>
          <w:u w:val="single"/>
        </w:rPr>
        <w:t>among the dictatorial systems</w:t>
      </w:r>
      <w:r w:rsidRPr="00446F1E">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3C9E1516" w14:textId="77777777" w:rsidR="006527D6" w:rsidRPr="00446F1E" w:rsidRDefault="006527D6" w:rsidP="006527D6">
      <w:r w:rsidRPr="00446F1E">
        <w:rPr>
          <w:sz w:val="16"/>
        </w:rPr>
        <w:t xml:space="preserve">Overall, </w:t>
      </w:r>
      <w:r w:rsidRPr="00446F1E">
        <w:rPr>
          <w:b/>
          <w:iCs/>
          <w:u w:val="single"/>
        </w:rPr>
        <w:t xml:space="preserve">the instrumental </w:t>
      </w:r>
      <w:r w:rsidRPr="00446F1E">
        <w:rPr>
          <w:b/>
          <w:iCs/>
          <w:highlight w:val="cyan"/>
          <w:u w:val="single"/>
        </w:rPr>
        <w:t>value</w:t>
      </w:r>
      <w:r w:rsidRPr="00446F1E">
        <w:rPr>
          <w:b/>
          <w:iCs/>
          <w:u w:val="single"/>
        </w:rPr>
        <w:t xml:space="preserve"> of democracy</w:t>
      </w:r>
      <w:r w:rsidRPr="00446F1E">
        <w:rPr>
          <w:u w:val="single"/>
        </w:rPr>
        <w:t xml:space="preserve"> </w:t>
      </w:r>
      <w:r w:rsidRPr="00446F1E">
        <w:rPr>
          <w:highlight w:val="cyan"/>
          <w:u w:val="single"/>
        </w:rPr>
        <w:t>is</w:t>
      </w:r>
      <w:r w:rsidRPr="00446F1E">
        <w:rPr>
          <w:sz w:val="16"/>
        </w:rPr>
        <w:t>—at best—tentative, or—if being less mild—</w:t>
      </w:r>
      <w:r w:rsidRPr="00446F1E">
        <w:rPr>
          <w:b/>
          <w:iCs/>
          <w:u w:val="single"/>
        </w:rPr>
        <w:t xml:space="preserve">simply </w:t>
      </w:r>
      <w:r w:rsidRPr="00446F1E">
        <w:rPr>
          <w:b/>
          <w:iCs/>
          <w:highlight w:val="cyan"/>
          <w:u w:val="single"/>
        </w:rPr>
        <w:t>non-existent</w:t>
      </w:r>
      <w:r w:rsidRPr="00446F1E">
        <w:rPr>
          <w:u w:val="single"/>
        </w:rPr>
        <w:t xml:space="preserve">. Democracy is </w:t>
      </w:r>
      <w:r w:rsidRPr="00446F1E">
        <w:rPr>
          <w:b/>
          <w:iCs/>
          <w:u w:val="single"/>
        </w:rPr>
        <w:t>not necessarily better</w:t>
      </w:r>
      <w:r w:rsidRPr="00446F1E">
        <w:rPr>
          <w:u w:val="single"/>
        </w:rPr>
        <w:t xml:space="preserve"> than </w:t>
      </w:r>
      <w:r w:rsidRPr="00446F1E">
        <w:rPr>
          <w:b/>
          <w:iCs/>
          <w:u w:val="single"/>
        </w:rPr>
        <w:t>any alternative form of government</w:t>
      </w:r>
      <w:r w:rsidRPr="00446F1E">
        <w:rPr>
          <w:u w:val="single"/>
        </w:rPr>
        <w:t xml:space="preserve">. </w:t>
      </w:r>
      <w:r w:rsidRPr="00446F1E">
        <w:rPr>
          <w:highlight w:val="cyan"/>
          <w:u w:val="single"/>
        </w:rPr>
        <w:t>With</w:t>
      </w:r>
      <w:r w:rsidRPr="00446F1E">
        <w:rPr>
          <w:sz w:val="16"/>
        </w:rPr>
        <w:t xml:space="preserve"> regard to </w:t>
      </w:r>
      <w:r w:rsidRPr="00446F1E">
        <w:rPr>
          <w:u w:val="single"/>
        </w:rPr>
        <w:t>many</w:t>
      </w:r>
      <w:r w:rsidRPr="00446F1E">
        <w:rPr>
          <w:sz w:val="16"/>
        </w:rPr>
        <w:t xml:space="preserve"> of the expected </w:t>
      </w:r>
      <w:r w:rsidRPr="00446F1E">
        <w:rPr>
          <w:u w:val="single"/>
        </w:rPr>
        <w:t xml:space="preserve">benefts—such as less </w:t>
      </w:r>
      <w:r w:rsidRPr="00446F1E">
        <w:rPr>
          <w:highlight w:val="cyan"/>
          <w:u w:val="single"/>
        </w:rPr>
        <w:t>war</w:t>
      </w:r>
      <w:r w:rsidRPr="00446F1E">
        <w:rPr>
          <w:u w:val="single"/>
        </w:rPr>
        <w:t xml:space="preserve">, less </w:t>
      </w:r>
      <w:r w:rsidRPr="00446F1E">
        <w:rPr>
          <w:highlight w:val="cyan"/>
          <w:u w:val="single"/>
        </w:rPr>
        <w:t>corruption and</w:t>
      </w:r>
      <w:r w:rsidRPr="00446F1E">
        <w:rPr>
          <w:u w:val="single"/>
        </w:rPr>
        <w:t xml:space="preserve"> more economic </w:t>
      </w:r>
      <w:r w:rsidRPr="00446F1E">
        <w:rPr>
          <w:highlight w:val="cyan"/>
          <w:u w:val="single"/>
        </w:rPr>
        <w:t xml:space="preserve">development—democracy </w:t>
      </w:r>
      <w:r w:rsidRPr="00446F1E">
        <w:rPr>
          <w:b/>
          <w:iCs/>
          <w:highlight w:val="cyan"/>
          <w:u w:val="single"/>
        </w:rPr>
        <w:t>does deliver</w:t>
      </w:r>
      <w:r w:rsidRPr="00446F1E">
        <w:rPr>
          <w:b/>
          <w:iCs/>
          <w:u w:val="single"/>
        </w:rPr>
        <w:t xml:space="preserve">, but </w:t>
      </w:r>
      <w:r w:rsidRPr="00446F1E">
        <w:rPr>
          <w:b/>
          <w:iCs/>
          <w:highlight w:val="cyan"/>
          <w:u w:val="single"/>
        </w:rPr>
        <w:t>so do nondemocratic systems</w:t>
      </w:r>
      <w:r w:rsidRPr="00446F1E">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69D618F1" w14:textId="77777777" w:rsidR="006527D6" w:rsidRDefault="006527D6" w:rsidP="006527D6">
      <w:pPr>
        <w:pStyle w:val="Heading3"/>
      </w:pPr>
      <w:r>
        <w:t xml:space="preserve">AT Populism </w:t>
      </w:r>
    </w:p>
    <w:p w14:paraId="2C896390" w14:textId="77777777" w:rsidR="006527D6" w:rsidRPr="00446F1E" w:rsidRDefault="006527D6" w:rsidP="006527D6">
      <w:pPr>
        <w:keepNext/>
        <w:keepLines/>
        <w:spacing w:before="40" w:after="0"/>
        <w:outlineLvl w:val="3"/>
        <w:rPr>
          <w:rFonts w:eastAsiaTheme="majorEastAsia" w:cstheme="majorBidi"/>
          <w:b/>
          <w:iCs/>
          <w:sz w:val="26"/>
        </w:rPr>
      </w:pPr>
      <w:r w:rsidRPr="00446F1E">
        <w:rPr>
          <w:rFonts w:eastAsiaTheme="majorEastAsia" w:cstheme="majorBidi"/>
          <w:b/>
          <w:iCs/>
          <w:sz w:val="26"/>
        </w:rPr>
        <w:t>There’s no impact to populism---xenophobic nationalism is the problem, but the AFF can’t solve that.</w:t>
      </w:r>
    </w:p>
    <w:p w14:paraId="2DBD647B" w14:textId="77777777" w:rsidR="006527D6" w:rsidRPr="00446F1E" w:rsidRDefault="006527D6" w:rsidP="006527D6">
      <w:r w:rsidRPr="00446F1E">
        <w:t xml:space="preserve">Tjitske </w:t>
      </w:r>
      <w:r w:rsidRPr="00446F1E">
        <w:rPr>
          <w:b/>
          <w:bCs/>
          <w:sz w:val="26"/>
        </w:rPr>
        <w:t>Akkerman 17</w:t>
      </w:r>
      <w:r w:rsidRPr="00446F1E">
        <w:t>, researcher at the department of Political Science at the University of Amsterdam, “Don’t Panic About Populism: Greater Threats Abound,” Green European Journal, https://www.greeneuropeanjournal.eu/dont-panic-about-populism-greater-threats-abound/</w:t>
      </w:r>
    </w:p>
    <w:p w14:paraId="55C49301" w14:textId="77777777" w:rsidR="006527D6" w:rsidRPr="00446F1E" w:rsidRDefault="006527D6" w:rsidP="006527D6">
      <w:r w:rsidRPr="00446F1E">
        <w:rPr>
          <w:u w:val="single"/>
        </w:rPr>
        <w:t>The</w:t>
      </w:r>
      <w:r w:rsidRPr="00446F1E">
        <w:rPr>
          <w:sz w:val="16"/>
        </w:rPr>
        <w:t xml:space="preserve"> </w:t>
      </w:r>
      <w:r w:rsidRPr="00446F1E">
        <w:rPr>
          <w:u w:val="single"/>
        </w:rPr>
        <w:t>recent rise of ‘</w:t>
      </w:r>
      <w:r w:rsidRPr="00446F1E">
        <w:rPr>
          <w:b/>
          <w:iCs/>
          <w:u w:val="single"/>
        </w:rPr>
        <w:t>populism’</w:t>
      </w:r>
      <w:r w:rsidRPr="00446F1E">
        <w:rPr>
          <w:sz w:val="16"/>
        </w:rPr>
        <w:t xml:space="preserve"> across Europe </w:t>
      </w:r>
      <w:r w:rsidRPr="00446F1E">
        <w:rPr>
          <w:u w:val="single"/>
        </w:rPr>
        <w:t xml:space="preserve">has been the </w:t>
      </w:r>
      <w:r w:rsidRPr="00446F1E">
        <w:rPr>
          <w:b/>
          <w:iCs/>
          <w:u w:val="single"/>
        </w:rPr>
        <w:t>subject</w:t>
      </w:r>
      <w:r w:rsidRPr="00446F1E">
        <w:rPr>
          <w:u w:val="single"/>
        </w:rPr>
        <w:t xml:space="preserve"> of </w:t>
      </w:r>
      <w:r w:rsidRPr="00446F1E">
        <w:rPr>
          <w:b/>
          <w:iCs/>
          <w:u w:val="single"/>
        </w:rPr>
        <w:t>increasing concern</w:t>
      </w:r>
      <w:r w:rsidRPr="00446F1E">
        <w:rPr>
          <w:u w:val="single"/>
        </w:rPr>
        <w:t xml:space="preserve"> in the past few years. However the </w:t>
      </w:r>
      <w:r w:rsidRPr="00446F1E">
        <w:rPr>
          <w:b/>
          <w:iCs/>
          <w:u w:val="single"/>
        </w:rPr>
        <w:t>idea</w:t>
      </w:r>
      <w:r w:rsidRPr="00446F1E">
        <w:rPr>
          <w:u w:val="single"/>
        </w:rPr>
        <w:t xml:space="preserve"> that it’s ‘</w:t>
      </w:r>
      <w:r w:rsidRPr="00446F1E">
        <w:rPr>
          <w:b/>
          <w:iCs/>
          <w:u w:val="single"/>
        </w:rPr>
        <w:t>populism’ itself</w:t>
      </w:r>
      <w:r w:rsidRPr="00446F1E">
        <w:rPr>
          <w:sz w:val="16"/>
        </w:rPr>
        <w:t xml:space="preserve"> </w:t>
      </w:r>
      <w:r w:rsidRPr="00446F1E">
        <w:rPr>
          <w:u w:val="single"/>
        </w:rPr>
        <w:t xml:space="preserve">is a </w:t>
      </w:r>
      <w:r w:rsidRPr="00446F1E">
        <w:rPr>
          <w:b/>
          <w:iCs/>
          <w:u w:val="single"/>
        </w:rPr>
        <w:t>problem</w:t>
      </w:r>
      <w:r w:rsidRPr="00446F1E">
        <w:rPr>
          <w:u w:val="single"/>
        </w:rPr>
        <w:t xml:space="preserve"> </w:t>
      </w:r>
      <w:r w:rsidRPr="00446F1E">
        <w:rPr>
          <w:b/>
          <w:iCs/>
          <w:u w:val="single"/>
        </w:rPr>
        <w:t>fails</w:t>
      </w:r>
      <w:r w:rsidRPr="00446F1E">
        <w:rPr>
          <w:u w:val="single"/>
        </w:rPr>
        <w:t xml:space="preserve"> to </w:t>
      </w:r>
      <w:r w:rsidRPr="00446F1E">
        <w:rPr>
          <w:b/>
          <w:iCs/>
          <w:u w:val="single"/>
        </w:rPr>
        <w:t>take into account</w:t>
      </w:r>
      <w:r w:rsidRPr="00446F1E">
        <w:rPr>
          <w:u w:val="single"/>
        </w:rPr>
        <w:t xml:space="preserve"> its </w:t>
      </w:r>
      <w:r w:rsidRPr="00446F1E">
        <w:rPr>
          <w:b/>
          <w:iCs/>
          <w:u w:val="single"/>
        </w:rPr>
        <w:t>key characteristics</w:t>
      </w:r>
      <w:r w:rsidRPr="00446F1E">
        <w:rPr>
          <w:sz w:val="16"/>
        </w:rPr>
        <w:t xml:space="preserve"> </w:t>
      </w:r>
      <w:r w:rsidRPr="00446F1E">
        <w:rPr>
          <w:u w:val="single"/>
        </w:rPr>
        <w:t xml:space="preserve">and how it’s the </w:t>
      </w:r>
      <w:r w:rsidRPr="00446F1E">
        <w:rPr>
          <w:b/>
          <w:iCs/>
          <w:u w:val="single"/>
        </w:rPr>
        <w:t>xenophobic</w:t>
      </w:r>
      <w:r w:rsidRPr="00446F1E">
        <w:rPr>
          <w:u w:val="single"/>
        </w:rPr>
        <w:t xml:space="preserve"> and</w:t>
      </w:r>
      <w:r w:rsidRPr="00446F1E">
        <w:rPr>
          <w:sz w:val="16"/>
        </w:rPr>
        <w:t xml:space="preserve"> </w:t>
      </w:r>
      <w:r w:rsidRPr="00446F1E">
        <w:rPr>
          <w:b/>
          <w:iCs/>
          <w:u w:val="single"/>
        </w:rPr>
        <w:t>nationalist ideology</w:t>
      </w:r>
      <w:r w:rsidRPr="00446F1E">
        <w:rPr>
          <w:sz w:val="16"/>
        </w:rPr>
        <w:t xml:space="preserve"> </w:t>
      </w:r>
      <w:r w:rsidRPr="00446F1E">
        <w:rPr>
          <w:u w:val="single"/>
        </w:rPr>
        <w:t xml:space="preserve">of the forces that are gaining tract every year on the right of the political spectrum that makes them a </w:t>
      </w:r>
      <w:r w:rsidRPr="00446F1E">
        <w:rPr>
          <w:b/>
          <w:iCs/>
          <w:u w:val="single"/>
        </w:rPr>
        <w:t>threat to democracy.</w:t>
      </w:r>
    </w:p>
    <w:p w14:paraId="714882C6" w14:textId="77777777" w:rsidR="006527D6" w:rsidRPr="00446F1E" w:rsidRDefault="006527D6" w:rsidP="006527D6">
      <w:r w:rsidRPr="00446F1E">
        <w:rPr>
          <w:b/>
          <w:iCs/>
          <w:u w:val="single"/>
        </w:rPr>
        <w:t>Out</w:t>
      </w:r>
    </w:p>
    <w:p w14:paraId="05CDD7F9" w14:textId="77777777" w:rsidR="006527D6" w:rsidRPr="00446F1E" w:rsidRDefault="006527D6" w:rsidP="006527D6">
      <w:r w:rsidRPr="00446F1E">
        <w:rPr>
          <w:sz w:val="16"/>
        </w:rPr>
        <w:t xml:space="preserve">In 2016 there was widespread panic about populism. Brexit, the election of Trump, and the electoral prospects of populist radical right parties like the French National Front (FN), the Dutch Party for Freedom (PVV), the Alternative for Germany (AfD), and the Austrian Freedom Party (FPŐ) exacerbated this panic. The consternation has somewhat declined now that these elections have been held without bringing the feared landslides. Yet, </w:t>
      </w:r>
      <w:r w:rsidRPr="00446F1E">
        <w:rPr>
          <w:u w:val="single"/>
        </w:rPr>
        <w:t xml:space="preserve">populism is </w:t>
      </w:r>
      <w:r w:rsidRPr="00446F1E">
        <w:rPr>
          <w:b/>
          <w:iCs/>
          <w:u w:val="single"/>
        </w:rPr>
        <w:t>still regarded</w:t>
      </w:r>
      <w:r w:rsidRPr="00446F1E">
        <w:rPr>
          <w:u w:val="single"/>
        </w:rPr>
        <w:t xml:space="preserve"> as the </w:t>
      </w:r>
      <w:r w:rsidRPr="00446F1E">
        <w:rPr>
          <w:b/>
          <w:iCs/>
          <w:u w:val="single"/>
        </w:rPr>
        <w:t>main threat to liberal democracies</w:t>
      </w:r>
      <w:r w:rsidRPr="00446F1E">
        <w:rPr>
          <w:sz w:val="16"/>
        </w:rPr>
        <w:t xml:space="preserve"> </w:t>
      </w:r>
      <w:r w:rsidRPr="00446F1E">
        <w:rPr>
          <w:u w:val="single"/>
        </w:rPr>
        <w:t xml:space="preserve">in Western and Eastern Europe. I will argue that </w:t>
      </w:r>
      <w:r w:rsidRPr="00446F1E">
        <w:rPr>
          <w:b/>
          <w:iCs/>
          <w:highlight w:val="cyan"/>
          <w:u w:val="single"/>
        </w:rPr>
        <w:t>the impact of populism is overrated.</w:t>
      </w:r>
      <w:r w:rsidRPr="00446F1E">
        <w:rPr>
          <w:b/>
          <w:iCs/>
          <w:u w:val="single"/>
        </w:rPr>
        <w:t xml:space="preserve"> </w:t>
      </w:r>
      <w:r w:rsidRPr="00446F1E">
        <w:rPr>
          <w:u w:val="single"/>
        </w:rPr>
        <w:t xml:space="preserve">That is not to say that I hold liberal democracies to be safe. </w:t>
      </w:r>
      <w:r w:rsidRPr="00446F1E">
        <w:rPr>
          <w:b/>
          <w:iCs/>
          <w:highlight w:val="cyan"/>
          <w:u w:val="single"/>
        </w:rPr>
        <w:t>Liberal democratic achievements</w:t>
      </w:r>
      <w:r w:rsidRPr="00446F1E">
        <w:rPr>
          <w:u w:val="single"/>
        </w:rPr>
        <w:t xml:space="preserve"> like </w:t>
      </w:r>
      <w:r w:rsidRPr="00446F1E">
        <w:rPr>
          <w:b/>
          <w:iCs/>
          <w:u w:val="single"/>
        </w:rPr>
        <w:t>freedom of the press</w:t>
      </w:r>
      <w:r w:rsidRPr="00446F1E">
        <w:rPr>
          <w:sz w:val="16"/>
        </w:rPr>
        <w:t xml:space="preserve">, the trias politica (the </w:t>
      </w:r>
      <w:r w:rsidRPr="00446F1E">
        <w:rPr>
          <w:b/>
          <w:iCs/>
          <w:u w:val="single"/>
        </w:rPr>
        <w:t>separation of powers</w:t>
      </w:r>
      <w:r w:rsidRPr="00446F1E">
        <w:rPr>
          <w:sz w:val="16"/>
        </w:rPr>
        <w:t xml:space="preserve">), </w:t>
      </w:r>
      <w:r w:rsidRPr="00446F1E">
        <w:rPr>
          <w:u w:val="single"/>
        </w:rPr>
        <w:t xml:space="preserve">and a </w:t>
      </w:r>
      <w:r w:rsidRPr="00446F1E">
        <w:rPr>
          <w:b/>
          <w:iCs/>
          <w:u w:val="single"/>
        </w:rPr>
        <w:t>pluralist civil society</w:t>
      </w:r>
      <w:r w:rsidRPr="00446F1E">
        <w:rPr>
          <w:sz w:val="16"/>
        </w:rPr>
        <w:t xml:space="preserve"> </w:t>
      </w:r>
      <w:r w:rsidRPr="00446F1E">
        <w:rPr>
          <w:highlight w:val="cyan"/>
          <w:u w:val="single"/>
        </w:rPr>
        <w:t xml:space="preserve">are </w:t>
      </w:r>
      <w:r w:rsidRPr="00446F1E">
        <w:rPr>
          <w:b/>
          <w:iCs/>
          <w:highlight w:val="cyan"/>
          <w:u w:val="single"/>
        </w:rPr>
        <w:t>under siege</w:t>
      </w:r>
      <w:r w:rsidRPr="00446F1E">
        <w:rPr>
          <w:u w:val="single"/>
        </w:rPr>
        <w:t xml:space="preserve"> in</w:t>
      </w:r>
      <w:r w:rsidRPr="00446F1E">
        <w:rPr>
          <w:sz w:val="16"/>
        </w:rPr>
        <w:t xml:space="preserve"> </w:t>
      </w:r>
      <w:r w:rsidRPr="00446F1E">
        <w:rPr>
          <w:b/>
          <w:iCs/>
          <w:u w:val="single"/>
        </w:rPr>
        <w:t>Hungary</w:t>
      </w:r>
      <w:r w:rsidRPr="00446F1E">
        <w:rPr>
          <w:sz w:val="16"/>
        </w:rPr>
        <w:t xml:space="preserve"> </w:t>
      </w:r>
      <w:r w:rsidRPr="00446F1E">
        <w:rPr>
          <w:u w:val="single"/>
        </w:rPr>
        <w:t>and</w:t>
      </w:r>
      <w:r w:rsidRPr="00446F1E">
        <w:rPr>
          <w:sz w:val="16"/>
        </w:rPr>
        <w:t xml:space="preserve"> </w:t>
      </w:r>
      <w:r w:rsidRPr="00446F1E">
        <w:rPr>
          <w:b/>
          <w:iCs/>
          <w:u w:val="single"/>
        </w:rPr>
        <w:t>Poland</w:t>
      </w:r>
      <w:r w:rsidRPr="00446F1E">
        <w:rPr>
          <w:sz w:val="16"/>
        </w:rPr>
        <w:t xml:space="preserve">. In Western Europe liberal democratic institutions may have acquired stronger foundations due to their longer existence, but they should not be considered invincible. </w:t>
      </w:r>
      <w:r w:rsidRPr="00446F1E">
        <w:rPr>
          <w:u w:val="single"/>
        </w:rPr>
        <w:t xml:space="preserve">There are </w:t>
      </w:r>
      <w:r w:rsidRPr="00446F1E">
        <w:rPr>
          <w:b/>
          <w:iCs/>
          <w:u w:val="single"/>
        </w:rPr>
        <w:t>threats</w:t>
      </w:r>
      <w:r w:rsidRPr="00446F1E">
        <w:rPr>
          <w:sz w:val="16"/>
        </w:rPr>
        <w:t xml:space="preserve">, </w:t>
      </w:r>
      <w:r w:rsidRPr="00446F1E">
        <w:rPr>
          <w:highlight w:val="cyan"/>
          <w:u w:val="single"/>
        </w:rPr>
        <w:t>but</w:t>
      </w:r>
      <w:r w:rsidRPr="00446F1E">
        <w:rPr>
          <w:u w:val="single"/>
        </w:rPr>
        <w:t xml:space="preserve"> these </w:t>
      </w:r>
      <w:r w:rsidRPr="00446F1E">
        <w:rPr>
          <w:highlight w:val="cyan"/>
          <w:u w:val="single"/>
        </w:rPr>
        <w:t xml:space="preserve">threats </w:t>
      </w:r>
      <w:r w:rsidRPr="00446F1E">
        <w:rPr>
          <w:u w:val="single"/>
        </w:rPr>
        <w:t xml:space="preserve">are </w:t>
      </w:r>
      <w:r w:rsidRPr="00446F1E">
        <w:rPr>
          <w:highlight w:val="cyan"/>
          <w:u w:val="single"/>
        </w:rPr>
        <w:t>stem</w:t>
      </w:r>
      <w:r w:rsidRPr="00446F1E">
        <w:rPr>
          <w:u w:val="single"/>
        </w:rPr>
        <w:t xml:space="preserve">ming from </w:t>
      </w:r>
      <w:r w:rsidRPr="00446F1E">
        <w:rPr>
          <w:b/>
          <w:iCs/>
          <w:highlight w:val="cyan"/>
          <w:u w:val="single"/>
        </w:rPr>
        <w:t>xenophobic nationalism</w:t>
      </w:r>
      <w:r w:rsidRPr="00446F1E">
        <w:rPr>
          <w:u w:val="single"/>
        </w:rPr>
        <w:t xml:space="preserve"> </w:t>
      </w:r>
      <w:r w:rsidRPr="00446F1E">
        <w:rPr>
          <w:highlight w:val="cyan"/>
          <w:u w:val="single"/>
        </w:rPr>
        <w:t>rather than</w:t>
      </w:r>
      <w:r w:rsidRPr="00446F1E">
        <w:rPr>
          <w:u w:val="single"/>
        </w:rPr>
        <w:t xml:space="preserve"> from </w:t>
      </w:r>
      <w:r w:rsidRPr="00446F1E">
        <w:rPr>
          <w:b/>
          <w:iCs/>
          <w:highlight w:val="cyan"/>
          <w:u w:val="single"/>
        </w:rPr>
        <w:t>populism</w:t>
      </w:r>
      <w:r w:rsidRPr="00446F1E">
        <w:rPr>
          <w:u w:val="single"/>
        </w:rPr>
        <w:t>.</w:t>
      </w:r>
    </w:p>
    <w:p w14:paraId="44E3309E" w14:textId="77777777" w:rsidR="006527D6" w:rsidRPr="00446F1E" w:rsidRDefault="006527D6" w:rsidP="006527D6">
      <w:r w:rsidRPr="00446F1E">
        <w:rPr>
          <w:b/>
          <w:iCs/>
          <w:u w:val="single"/>
        </w:rPr>
        <w:t>Panic about populism</w:t>
      </w:r>
    </w:p>
    <w:p w14:paraId="5ACCE9F9" w14:textId="77777777" w:rsidR="006527D6" w:rsidRPr="00446F1E" w:rsidRDefault="006527D6" w:rsidP="006527D6">
      <w:r w:rsidRPr="00446F1E">
        <w:rPr>
          <w:u w:val="single"/>
        </w:rPr>
        <w:t xml:space="preserve">Populism is the </w:t>
      </w:r>
      <w:r w:rsidRPr="00446F1E">
        <w:rPr>
          <w:b/>
          <w:iCs/>
          <w:u w:val="single"/>
        </w:rPr>
        <w:t>great danger of our times</w:t>
      </w:r>
      <w:r w:rsidRPr="00446F1E">
        <w:rPr>
          <w:u w:val="single"/>
        </w:rPr>
        <w:t xml:space="preserve"> according to </w:t>
      </w:r>
      <w:r w:rsidRPr="00446F1E">
        <w:rPr>
          <w:b/>
          <w:iCs/>
          <w:u w:val="single"/>
        </w:rPr>
        <w:t>world leaders</w:t>
      </w:r>
      <w:r w:rsidRPr="00446F1E">
        <w:rPr>
          <w:sz w:val="16"/>
        </w:rPr>
        <w:t xml:space="preserve"> </w:t>
      </w:r>
      <w:r w:rsidRPr="00446F1E">
        <w:rPr>
          <w:u w:val="single"/>
        </w:rPr>
        <w:t>in the</w:t>
      </w:r>
      <w:r w:rsidRPr="00446F1E">
        <w:rPr>
          <w:sz w:val="16"/>
        </w:rPr>
        <w:t xml:space="preserve"> </w:t>
      </w:r>
      <w:r w:rsidRPr="00446F1E">
        <w:rPr>
          <w:b/>
          <w:iCs/>
          <w:u w:val="single"/>
        </w:rPr>
        <w:t>West</w:t>
      </w:r>
      <w:r w:rsidRPr="00446F1E">
        <w:rPr>
          <w:sz w:val="16"/>
        </w:rPr>
        <w:t xml:space="preserve">. Obama, on his last trip to Europe as president, warned against populist movements on the Left and the Right in Europe. Pope Francis said that “populism is evil and ends badly as the past century showed,” in an interview with a German newspaper. Juncker, the head of the European Commission said in his annual State of the Union address in 2016 that the EU was facing a “galloping populism” and “we need to be aware of that and protect ourselves against it”. The term ‘populism’ is loosely used by politicians and pundits and ranges from left-wing opponents such as Hugo Chavez, Jeremy Corbyn, Bernie Sanders, Syriza, and Podemos to right-wing ones like Donald Trump, Marine Le Pen, and Geert Wilders amongst others. </w:t>
      </w:r>
      <w:r w:rsidRPr="00446F1E">
        <w:rPr>
          <w:u w:val="single"/>
        </w:rPr>
        <w:t xml:space="preserve">Populism is not only branded as </w:t>
      </w:r>
      <w:r w:rsidRPr="00446F1E">
        <w:rPr>
          <w:b/>
          <w:iCs/>
          <w:u w:val="single"/>
        </w:rPr>
        <w:t>evil</w:t>
      </w:r>
      <w:r w:rsidRPr="00446F1E">
        <w:rPr>
          <w:u w:val="single"/>
        </w:rPr>
        <w:t xml:space="preserve"> or </w:t>
      </w:r>
      <w:r w:rsidRPr="00446F1E">
        <w:rPr>
          <w:b/>
          <w:iCs/>
          <w:u w:val="single"/>
        </w:rPr>
        <w:t>dangerous</w:t>
      </w:r>
      <w:r w:rsidRPr="00446F1E">
        <w:rPr>
          <w:u w:val="single"/>
        </w:rPr>
        <w:t xml:space="preserve"> in </w:t>
      </w:r>
      <w:r w:rsidRPr="00446F1E">
        <w:rPr>
          <w:b/>
          <w:iCs/>
          <w:u w:val="single"/>
        </w:rPr>
        <w:t>public discourses</w:t>
      </w:r>
      <w:r w:rsidRPr="00446F1E">
        <w:rPr>
          <w:u w:val="single"/>
        </w:rPr>
        <w:t xml:space="preserve">, however, </w:t>
      </w:r>
      <w:r w:rsidRPr="00446F1E">
        <w:rPr>
          <w:b/>
          <w:iCs/>
          <w:u w:val="single"/>
        </w:rPr>
        <w:t>academic scholars</w:t>
      </w:r>
      <w:r w:rsidRPr="00446F1E">
        <w:rPr>
          <w:u w:val="single"/>
        </w:rPr>
        <w:t xml:space="preserve"> also tend to see it as an </w:t>
      </w:r>
      <w:r w:rsidRPr="00446F1E">
        <w:rPr>
          <w:b/>
          <w:iCs/>
          <w:u w:val="single"/>
        </w:rPr>
        <w:t>ideology</w:t>
      </w:r>
      <w:r w:rsidRPr="00446F1E">
        <w:rPr>
          <w:u w:val="single"/>
        </w:rPr>
        <w:t xml:space="preserve"> that inspires political parties or politicians to make </w:t>
      </w:r>
      <w:r w:rsidRPr="00446F1E">
        <w:rPr>
          <w:b/>
          <w:iCs/>
          <w:u w:val="single"/>
        </w:rPr>
        <w:t>undemocratic claims</w:t>
      </w:r>
      <w:r w:rsidRPr="00446F1E">
        <w:rPr>
          <w:sz w:val="16"/>
        </w:rPr>
        <w:t>. The most well-known critic is Jan Werner Müller. He follows Cas Mudde’s definition of populism as an ideology that separates society in two antagonistic and homogeneous groups – the good people versus the bad elite – and that claims that politics should be an expression of the general will of the people. For populists the general will of the people is more important than the rule of law. Various scholars have argued that this ideal of democracy as being based on an unfettered popular will makes populism into a potential enemy of liberal democracy. Jan Werner Müller goes one step further by asserting that democracy as such is under threat.</w:t>
      </w:r>
    </w:p>
    <w:p w14:paraId="0238E7BA" w14:textId="77777777" w:rsidR="006527D6" w:rsidRPr="00446F1E" w:rsidRDefault="006527D6" w:rsidP="006527D6">
      <w:r w:rsidRPr="00446F1E">
        <w:rPr>
          <w:b/>
          <w:iCs/>
          <w:u w:val="single"/>
        </w:rPr>
        <w:t>Left-wing populists</w:t>
      </w:r>
      <w:r w:rsidRPr="00446F1E">
        <w:rPr>
          <w:u w:val="single"/>
        </w:rPr>
        <w:t xml:space="preserve"> are </w:t>
      </w:r>
      <w:r w:rsidRPr="00446F1E">
        <w:rPr>
          <w:b/>
          <w:iCs/>
          <w:u w:val="single"/>
        </w:rPr>
        <w:t>not anti-democratic</w:t>
      </w:r>
    </w:p>
    <w:p w14:paraId="5C1E7E1F" w14:textId="77777777" w:rsidR="006527D6" w:rsidRPr="00446F1E" w:rsidRDefault="006527D6" w:rsidP="006527D6">
      <w:r w:rsidRPr="00446F1E">
        <w:rPr>
          <w:u w:val="single"/>
        </w:rPr>
        <w:t xml:space="preserve">The </w:t>
      </w:r>
      <w:r w:rsidRPr="00446F1E">
        <w:rPr>
          <w:b/>
          <w:iCs/>
          <w:u w:val="single"/>
        </w:rPr>
        <w:t>crux</w:t>
      </w:r>
      <w:r w:rsidRPr="00446F1E">
        <w:rPr>
          <w:u w:val="single"/>
        </w:rPr>
        <w:t xml:space="preserve"> of this </w:t>
      </w:r>
      <w:r w:rsidRPr="00446F1E">
        <w:rPr>
          <w:b/>
          <w:iCs/>
          <w:u w:val="single"/>
        </w:rPr>
        <w:t>definition</w:t>
      </w:r>
      <w:r w:rsidRPr="00446F1E">
        <w:rPr>
          <w:u w:val="single"/>
        </w:rPr>
        <w:t xml:space="preserve"> of populism is that the </w:t>
      </w:r>
      <w:r w:rsidRPr="00446F1E">
        <w:rPr>
          <w:b/>
          <w:iCs/>
          <w:u w:val="single"/>
        </w:rPr>
        <w:t>people</w:t>
      </w:r>
      <w:r w:rsidRPr="00446F1E">
        <w:rPr>
          <w:u w:val="single"/>
        </w:rPr>
        <w:t xml:space="preserve"> are </w:t>
      </w:r>
      <w:r w:rsidRPr="00446F1E">
        <w:rPr>
          <w:b/>
          <w:iCs/>
          <w:u w:val="single"/>
        </w:rPr>
        <w:t>seen</w:t>
      </w:r>
      <w:r w:rsidRPr="00446F1E">
        <w:rPr>
          <w:u w:val="single"/>
        </w:rPr>
        <w:t xml:space="preserve"> as </w:t>
      </w:r>
      <w:r w:rsidRPr="00446F1E">
        <w:rPr>
          <w:b/>
          <w:iCs/>
          <w:u w:val="single"/>
        </w:rPr>
        <w:t>homogeneous</w:t>
      </w:r>
      <w:r w:rsidRPr="00446F1E">
        <w:rPr>
          <w:sz w:val="16"/>
        </w:rPr>
        <w:t xml:space="preserve">. </w:t>
      </w:r>
      <w:r w:rsidRPr="00446F1E">
        <w:rPr>
          <w:b/>
          <w:iCs/>
          <w:u w:val="single"/>
        </w:rPr>
        <w:t>Populists</w:t>
      </w:r>
      <w:r w:rsidRPr="00446F1E">
        <w:rPr>
          <w:sz w:val="16"/>
        </w:rPr>
        <w:t xml:space="preserve"> </w:t>
      </w:r>
      <w:r w:rsidRPr="00446F1E">
        <w:rPr>
          <w:u w:val="single"/>
        </w:rPr>
        <w:t xml:space="preserve">are perceived as </w:t>
      </w:r>
      <w:r w:rsidRPr="00446F1E">
        <w:rPr>
          <w:b/>
          <w:iCs/>
          <w:u w:val="single"/>
        </w:rPr>
        <w:t>anti-democratic</w:t>
      </w:r>
      <w:r w:rsidRPr="00446F1E">
        <w:rPr>
          <w:u w:val="single"/>
        </w:rPr>
        <w:t xml:space="preserve"> because they are </w:t>
      </w:r>
      <w:r w:rsidRPr="00446F1E">
        <w:rPr>
          <w:b/>
          <w:iCs/>
          <w:u w:val="single"/>
        </w:rPr>
        <w:t>anti-pluralist</w:t>
      </w:r>
      <w:r w:rsidRPr="00446F1E">
        <w:rPr>
          <w:u w:val="single"/>
        </w:rPr>
        <w:t xml:space="preserve">; they do not acknowledge that voters have </w:t>
      </w:r>
      <w:r w:rsidRPr="00446F1E">
        <w:rPr>
          <w:b/>
          <w:iCs/>
          <w:u w:val="single"/>
        </w:rPr>
        <w:t>diverse values</w:t>
      </w:r>
      <w:r w:rsidRPr="00446F1E">
        <w:rPr>
          <w:u w:val="single"/>
        </w:rPr>
        <w:t xml:space="preserve"> and </w:t>
      </w:r>
      <w:r w:rsidRPr="00446F1E">
        <w:rPr>
          <w:b/>
          <w:iCs/>
          <w:u w:val="single"/>
        </w:rPr>
        <w:t>interests</w:t>
      </w:r>
      <w:r w:rsidRPr="00446F1E">
        <w:rPr>
          <w:u w:val="single"/>
        </w:rPr>
        <w:t>. This anti-pluralism is the core idea that makes populism so dangerous, according to Jan-Werner Müller.</w:t>
      </w:r>
      <w:r w:rsidRPr="00446F1E">
        <w:rPr>
          <w:sz w:val="16"/>
        </w:rPr>
        <w:t xml:space="preserve"> </w:t>
      </w:r>
      <w:r w:rsidRPr="00446F1E">
        <w:rPr>
          <w:b/>
          <w:iCs/>
          <w:u w:val="single"/>
        </w:rPr>
        <w:t>However</w:t>
      </w:r>
      <w:r w:rsidRPr="00446F1E">
        <w:rPr>
          <w:sz w:val="16"/>
        </w:rPr>
        <w:t xml:space="preserve">, </w:t>
      </w:r>
      <w:r w:rsidRPr="00446F1E">
        <w:rPr>
          <w:u w:val="single"/>
        </w:rPr>
        <w:t xml:space="preserve">Müller </w:t>
      </w:r>
      <w:r w:rsidRPr="00446F1E">
        <w:rPr>
          <w:b/>
          <w:iCs/>
          <w:u w:val="single"/>
        </w:rPr>
        <w:t>overrates</w:t>
      </w:r>
      <w:r w:rsidRPr="00446F1E">
        <w:rPr>
          <w:u w:val="single"/>
        </w:rPr>
        <w:t xml:space="preserve"> the</w:t>
      </w:r>
      <w:r w:rsidRPr="00446F1E">
        <w:rPr>
          <w:sz w:val="16"/>
        </w:rPr>
        <w:t xml:space="preserve"> </w:t>
      </w:r>
      <w:r w:rsidRPr="00446F1E">
        <w:rPr>
          <w:b/>
          <w:iCs/>
          <w:u w:val="single"/>
        </w:rPr>
        <w:t>danger of populism</w:t>
      </w:r>
      <w:r w:rsidRPr="00446F1E">
        <w:rPr>
          <w:sz w:val="16"/>
        </w:rPr>
        <w:t xml:space="preserve">. </w:t>
      </w:r>
      <w:r w:rsidRPr="00446F1E">
        <w:rPr>
          <w:b/>
          <w:iCs/>
          <w:u w:val="single"/>
        </w:rPr>
        <w:t>First</w:t>
      </w:r>
      <w:r w:rsidRPr="00446F1E">
        <w:rPr>
          <w:sz w:val="16"/>
          <w:highlight w:val="cyan"/>
        </w:rPr>
        <w:t xml:space="preserve">, </w:t>
      </w:r>
      <w:r w:rsidRPr="00446F1E">
        <w:rPr>
          <w:highlight w:val="cyan"/>
          <w:u w:val="single"/>
        </w:rPr>
        <w:t>populism is</w:t>
      </w:r>
      <w:r w:rsidRPr="00446F1E">
        <w:rPr>
          <w:u w:val="single"/>
        </w:rPr>
        <w:t xml:space="preserve"> only </w:t>
      </w:r>
      <w:r w:rsidRPr="00446F1E">
        <w:rPr>
          <w:highlight w:val="cyan"/>
          <w:u w:val="single"/>
        </w:rPr>
        <w:t xml:space="preserve">a </w:t>
      </w:r>
      <w:r w:rsidRPr="00446F1E">
        <w:rPr>
          <w:b/>
          <w:iCs/>
          <w:highlight w:val="cyan"/>
          <w:u w:val="single"/>
        </w:rPr>
        <w:t>secondary ideology</w:t>
      </w:r>
      <w:r w:rsidRPr="00446F1E">
        <w:rPr>
          <w:u w:val="single"/>
        </w:rPr>
        <w:t xml:space="preserve"> that is </w:t>
      </w:r>
      <w:r w:rsidRPr="00446F1E">
        <w:rPr>
          <w:b/>
          <w:iCs/>
          <w:highlight w:val="cyan"/>
          <w:u w:val="single"/>
        </w:rPr>
        <w:t>not</w:t>
      </w:r>
      <w:r w:rsidRPr="00446F1E">
        <w:rPr>
          <w:highlight w:val="cyan"/>
          <w:u w:val="single"/>
        </w:rPr>
        <w:t xml:space="preserve"> the</w:t>
      </w:r>
      <w:r w:rsidRPr="00446F1E">
        <w:rPr>
          <w:u w:val="single"/>
        </w:rPr>
        <w:t xml:space="preserve"> </w:t>
      </w:r>
      <w:r w:rsidRPr="00446F1E">
        <w:rPr>
          <w:b/>
          <w:iCs/>
          <w:u w:val="single"/>
        </w:rPr>
        <w:t xml:space="preserve">main </w:t>
      </w:r>
      <w:r w:rsidRPr="00446F1E">
        <w:rPr>
          <w:b/>
          <w:iCs/>
          <w:highlight w:val="cyan"/>
          <w:u w:val="single"/>
        </w:rPr>
        <w:t>driver</w:t>
      </w:r>
      <w:r w:rsidRPr="00446F1E">
        <w:rPr>
          <w:highlight w:val="cyan"/>
          <w:u w:val="single"/>
        </w:rPr>
        <w:t xml:space="preserve"> of </w:t>
      </w:r>
      <w:r w:rsidRPr="00446F1E">
        <w:rPr>
          <w:b/>
          <w:iCs/>
          <w:highlight w:val="cyan"/>
          <w:u w:val="single"/>
        </w:rPr>
        <w:t>anti-liberal policies</w:t>
      </w:r>
      <w:r w:rsidRPr="00446F1E">
        <w:rPr>
          <w:sz w:val="16"/>
        </w:rPr>
        <w:t xml:space="preserve"> </w:t>
      </w:r>
      <w:r w:rsidRPr="00446F1E">
        <w:rPr>
          <w:u w:val="single"/>
        </w:rPr>
        <w:t>nowadays</w:t>
      </w:r>
      <w:r w:rsidRPr="00446F1E">
        <w:rPr>
          <w:sz w:val="16"/>
        </w:rPr>
        <w:t xml:space="preserve"> in Europe</w:t>
      </w:r>
      <w:r w:rsidRPr="00446F1E">
        <w:rPr>
          <w:u w:val="single"/>
        </w:rPr>
        <w:t xml:space="preserve">. If populism is an ideology, it is a </w:t>
      </w:r>
      <w:r w:rsidRPr="00446F1E">
        <w:rPr>
          <w:b/>
          <w:iCs/>
          <w:u w:val="single"/>
        </w:rPr>
        <w:t xml:space="preserve">thin ideology </w:t>
      </w:r>
      <w:r w:rsidRPr="00446F1E">
        <w:rPr>
          <w:u w:val="single"/>
        </w:rPr>
        <w:t xml:space="preserve">that tends to be </w:t>
      </w:r>
      <w:r w:rsidRPr="00446F1E">
        <w:rPr>
          <w:b/>
          <w:iCs/>
          <w:u w:val="single"/>
        </w:rPr>
        <w:t>additional</w:t>
      </w:r>
      <w:r w:rsidRPr="00446F1E">
        <w:rPr>
          <w:u w:val="single"/>
        </w:rPr>
        <w:t xml:space="preserve"> to </w:t>
      </w:r>
      <w:r w:rsidRPr="00446F1E">
        <w:rPr>
          <w:b/>
          <w:iCs/>
          <w:u w:val="single"/>
        </w:rPr>
        <w:t>more substantial core ideologies</w:t>
      </w:r>
      <w:r w:rsidRPr="00446F1E">
        <w:rPr>
          <w:sz w:val="16"/>
        </w:rPr>
        <w:t xml:space="preserve"> </w:t>
      </w:r>
      <w:r w:rsidRPr="00446F1E">
        <w:rPr>
          <w:u w:val="single"/>
        </w:rPr>
        <w:t xml:space="preserve">of parties or movements. It can be added to </w:t>
      </w:r>
      <w:r w:rsidRPr="00446F1E">
        <w:rPr>
          <w:b/>
          <w:iCs/>
          <w:u w:val="single"/>
        </w:rPr>
        <w:t>socialism</w:t>
      </w:r>
      <w:r w:rsidRPr="00446F1E">
        <w:rPr>
          <w:sz w:val="16"/>
        </w:rPr>
        <w:t xml:space="preserve">, for instance, in the case of radical left-wing parties </w:t>
      </w:r>
      <w:r w:rsidRPr="00446F1E">
        <w:rPr>
          <w:u w:val="single"/>
        </w:rPr>
        <w:t xml:space="preserve">or to </w:t>
      </w:r>
      <w:r w:rsidRPr="00446F1E">
        <w:rPr>
          <w:b/>
          <w:iCs/>
          <w:u w:val="single"/>
        </w:rPr>
        <w:t>nationalism</w:t>
      </w:r>
      <w:r w:rsidRPr="00446F1E">
        <w:rPr>
          <w:sz w:val="16"/>
        </w:rPr>
        <w:t xml:space="preserve"> </w:t>
      </w:r>
      <w:r w:rsidRPr="00446F1E">
        <w:rPr>
          <w:u w:val="single"/>
        </w:rPr>
        <w:t xml:space="preserve">in the case of </w:t>
      </w:r>
      <w:r w:rsidRPr="00446F1E">
        <w:rPr>
          <w:b/>
          <w:iCs/>
          <w:u w:val="single"/>
        </w:rPr>
        <w:t>radical right-wing parties</w:t>
      </w:r>
      <w:r w:rsidRPr="00446F1E">
        <w:rPr>
          <w:sz w:val="16"/>
        </w:rPr>
        <w:t xml:space="preserve">. </w:t>
      </w:r>
      <w:r w:rsidRPr="00446F1E">
        <w:rPr>
          <w:b/>
          <w:iCs/>
          <w:u w:val="single"/>
        </w:rPr>
        <w:t>Second</w:t>
      </w:r>
      <w:r w:rsidRPr="00446F1E">
        <w:rPr>
          <w:sz w:val="16"/>
        </w:rPr>
        <w:t xml:space="preserve">, </w:t>
      </w:r>
      <w:r w:rsidRPr="00446F1E">
        <w:rPr>
          <w:u w:val="single"/>
        </w:rPr>
        <w:t xml:space="preserve">populism is a feature of </w:t>
      </w:r>
      <w:r w:rsidRPr="00446F1E">
        <w:rPr>
          <w:b/>
          <w:iCs/>
          <w:u w:val="single"/>
        </w:rPr>
        <w:t>both</w:t>
      </w:r>
      <w:r w:rsidRPr="00446F1E">
        <w:rPr>
          <w:u w:val="single"/>
        </w:rPr>
        <w:t xml:space="preserve"> </w:t>
      </w:r>
      <w:r w:rsidRPr="00446F1E">
        <w:rPr>
          <w:b/>
          <w:iCs/>
          <w:u w:val="single"/>
        </w:rPr>
        <w:t>right</w:t>
      </w:r>
      <w:r w:rsidRPr="00446F1E">
        <w:rPr>
          <w:u w:val="single"/>
        </w:rPr>
        <w:t xml:space="preserve">-wing </w:t>
      </w:r>
      <w:r w:rsidRPr="00446F1E">
        <w:rPr>
          <w:b/>
          <w:iCs/>
          <w:u w:val="single"/>
        </w:rPr>
        <w:t>and</w:t>
      </w:r>
      <w:r w:rsidRPr="00446F1E">
        <w:rPr>
          <w:u w:val="single"/>
        </w:rPr>
        <w:t xml:space="preserve"> </w:t>
      </w:r>
      <w:r w:rsidRPr="00446F1E">
        <w:rPr>
          <w:b/>
          <w:iCs/>
          <w:u w:val="single"/>
        </w:rPr>
        <w:t>left</w:t>
      </w:r>
      <w:r w:rsidRPr="00446F1E">
        <w:rPr>
          <w:u w:val="single"/>
        </w:rPr>
        <w:t xml:space="preserve">-wing </w:t>
      </w:r>
      <w:r w:rsidRPr="00446F1E">
        <w:rPr>
          <w:b/>
          <w:iCs/>
          <w:u w:val="single"/>
        </w:rPr>
        <w:t>parties and politicians</w:t>
      </w:r>
      <w:r w:rsidRPr="00446F1E">
        <w:rPr>
          <w:sz w:val="16"/>
        </w:rPr>
        <w:t xml:space="preserve">. </w:t>
      </w:r>
      <w:r w:rsidRPr="00446F1E">
        <w:rPr>
          <w:u w:val="single"/>
        </w:rPr>
        <w:t xml:space="preserve">Yet, </w:t>
      </w:r>
      <w:r w:rsidRPr="00446F1E">
        <w:rPr>
          <w:b/>
          <w:iCs/>
          <w:highlight w:val="cyan"/>
          <w:u w:val="single"/>
        </w:rPr>
        <w:t>populist left-wing parties</w:t>
      </w:r>
      <w:r w:rsidRPr="00446F1E">
        <w:rPr>
          <w:u w:val="single"/>
        </w:rPr>
        <w:t xml:space="preserve"> in Western Europe</w:t>
      </w:r>
      <w:r w:rsidRPr="00446F1E">
        <w:rPr>
          <w:sz w:val="16"/>
        </w:rPr>
        <w:t xml:space="preserve"> </w:t>
      </w:r>
      <w:r w:rsidRPr="00446F1E">
        <w:rPr>
          <w:b/>
          <w:iCs/>
          <w:highlight w:val="cyan"/>
          <w:u w:val="single"/>
        </w:rPr>
        <w:t>do not tend to be anti-liberal</w:t>
      </w:r>
      <w:r w:rsidRPr="00446F1E">
        <w:rPr>
          <w:sz w:val="16"/>
        </w:rPr>
        <w:t xml:space="preserve">. </w:t>
      </w:r>
      <w:r w:rsidRPr="00446F1E">
        <w:rPr>
          <w:u w:val="single"/>
        </w:rPr>
        <w:t>Populist left-wing politicians</w:t>
      </w:r>
      <w:r w:rsidRPr="00446F1E">
        <w:rPr>
          <w:sz w:val="16"/>
        </w:rPr>
        <w:t xml:space="preserve"> like Corbyn in Britain and parties like Podemos in Spain, Syriza in Greece, GreenLeft and the Socialist Party in the Netherlands, or Die Linke in Germany </w:t>
      </w:r>
      <w:r w:rsidRPr="00446F1E">
        <w:rPr>
          <w:u w:val="single"/>
        </w:rPr>
        <w:t xml:space="preserve">are called populist because they often refer to the </w:t>
      </w:r>
      <w:r w:rsidRPr="00446F1E">
        <w:rPr>
          <w:b/>
          <w:iCs/>
          <w:u w:val="single"/>
        </w:rPr>
        <w:t>people</w:t>
      </w:r>
      <w:r w:rsidRPr="00446F1E">
        <w:rPr>
          <w:u w:val="single"/>
        </w:rPr>
        <w:t xml:space="preserve"> as</w:t>
      </w:r>
      <w:r w:rsidRPr="00446F1E">
        <w:rPr>
          <w:sz w:val="16"/>
        </w:rPr>
        <w:t xml:space="preserve"> </w:t>
      </w:r>
      <w:r w:rsidRPr="00446F1E">
        <w:rPr>
          <w:u w:val="single"/>
        </w:rPr>
        <w:t xml:space="preserve">being </w:t>
      </w:r>
      <w:r w:rsidRPr="00446F1E">
        <w:rPr>
          <w:b/>
          <w:iCs/>
          <w:u w:val="single"/>
        </w:rPr>
        <w:t>oppressed by elites.</w:t>
      </w:r>
      <w:r w:rsidRPr="00446F1E">
        <w:rPr>
          <w:sz w:val="16"/>
        </w:rPr>
        <w:t xml:space="preserve"> This rhetoric does not imply a homogeneous idea of the people. </w:t>
      </w:r>
      <w:r w:rsidRPr="00446F1E">
        <w:rPr>
          <w:u w:val="single"/>
        </w:rPr>
        <w:t xml:space="preserve">These parties may </w:t>
      </w:r>
      <w:r w:rsidRPr="00446F1E">
        <w:rPr>
          <w:b/>
          <w:iCs/>
          <w:u w:val="single"/>
        </w:rPr>
        <w:t>display a populist discourse</w:t>
      </w:r>
      <w:r w:rsidRPr="00446F1E">
        <w:rPr>
          <w:sz w:val="16"/>
        </w:rPr>
        <w:t xml:space="preserve">, for instance by criticising greedy elites like bankers and endorsing empowerment of the people, </w:t>
      </w:r>
      <w:r w:rsidRPr="00446F1E">
        <w:rPr>
          <w:b/>
          <w:iCs/>
          <w:u w:val="single"/>
        </w:rPr>
        <w:t xml:space="preserve">but </w:t>
      </w:r>
      <w:r w:rsidRPr="00446F1E">
        <w:rPr>
          <w:b/>
          <w:iCs/>
          <w:highlight w:val="cyan"/>
          <w:u w:val="single"/>
        </w:rPr>
        <w:t>they are not anti-pluralist</w:t>
      </w:r>
      <w:r w:rsidRPr="00446F1E">
        <w:rPr>
          <w:sz w:val="16"/>
        </w:rPr>
        <w:t xml:space="preserve">.[2] Moreover, this does not only hold for left-wing populist parties but also for their voters. As surveys show, </w:t>
      </w:r>
      <w:r w:rsidRPr="00446F1E">
        <w:rPr>
          <w:u w:val="single"/>
        </w:rPr>
        <w:t xml:space="preserve">voters of left-wing populist parties are </w:t>
      </w:r>
      <w:r w:rsidRPr="00446F1E">
        <w:rPr>
          <w:b/>
          <w:iCs/>
          <w:u w:val="single"/>
        </w:rPr>
        <w:t>not inclined</w:t>
      </w:r>
      <w:r w:rsidRPr="00446F1E">
        <w:rPr>
          <w:u w:val="single"/>
        </w:rPr>
        <w:t xml:space="preserve"> to </w:t>
      </w:r>
      <w:r w:rsidRPr="00446F1E">
        <w:rPr>
          <w:b/>
          <w:iCs/>
          <w:u w:val="single"/>
        </w:rPr>
        <w:t>anti-pluralist attitudes</w:t>
      </w:r>
      <w:r w:rsidRPr="00446F1E">
        <w:rPr>
          <w:u w:val="single"/>
        </w:rPr>
        <w:t>.[3</w:t>
      </w:r>
      <w:r w:rsidRPr="00446F1E">
        <w:rPr>
          <w:sz w:val="16"/>
        </w:rPr>
        <w:t xml:space="preserve">] </w:t>
      </w:r>
      <w:r w:rsidRPr="00446F1E">
        <w:rPr>
          <w:u w:val="single"/>
        </w:rPr>
        <w:t xml:space="preserve">Only </w:t>
      </w:r>
      <w:r w:rsidRPr="00446F1E">
        <w:rPr>
          <w:b/>
          <w:iCs/>
          <w:u w:val="single"/>
        </w:rPr>
        <w:t>radical right-wing parties</w:t>
      </w:r>
      <w:r w:rsidRPr="00446F1E">
        <w:rPr>
          <w:sz w:val="16"/>
        </w:rPr>
        <w:t xml:space="preserve"> </w:t>
      </w:r>
      <w:r w:rsidRPr="00446F1E">
        <w:rPr>
          <w:u w:val="single"/>
        </w:rPr>
        <w:t>and their voters have an idea of the people as a</w:t>
      </w:r>
      <w:r w:rsidRPr="00446F1E">
        <w:rPr>
          <w:sz w:val="16"/>
        </w:rPr>
        <w:t xml:space="preserve"> </w:t>
      </w:r>
      <w:r w:rsidRPr="00446F1E">
        <w:rPr>
          <w:b/>
          <w:iCs/>
          <w:u w:val="single"/>
        </w:rPr>
        <w:t>homogeneous group</w:t>
      </w:r>
      <w:r w:rsidRPr="00446F1E">
        <w:rPr>
          <w:sz w:val="16"/>
        </w:rPr>
        <w:t xml:space="preserve">. Parties like National Front, Party for Freedom, Flemish Interest, Lega Nord, Austrian Freedom Party, Swiss People’s Party, the Finns, Danish People’s Party, and various others refer to a culturally homogeneous people. In other words, populism is not necessarily or always based on the idea of a homogeneous people. Of course, one could argue that this is a matter of definition, but a definition that goes against common use is far from helpful. Moreover, </w:t>
      </w:r>
      <w:r w:rsidRPr="00446F1E">
        <w:rPr>
          <w:u w:val="single"/>
        </w:rPr>
        <w:t xml:space="preserve">the idea of a homogeneous people that one finds in radical right discourse is </w:t>
      </w:r>
      <w:r w:rsidRPr="00446F1E">
        <w:rPr>
          <w:b/>
          <w:iCs/>
          <w:u w:val="single"/>
        </w:rPr>
        <w:t>not</w:t>
      </w:r>
      <w:r w:rsidRPr="00446F1E">
        <w:rPr>
          <w:u w:val="single"/>
        </w:rPr>
        <w:t xml:space="preserve"> primarily a </w:t>
      </w:r>
      <w:r w:rsidRPr="00446F1E">
        <w:rPr>
          <w:b/>
          <w:iCs/>
          <w:u w:val="single"/>
        </w:rPr>
        <w:t>populist idea,</w:t>
      </w:r>
      <w:r w:rsidRPr="00446F1E">
        <w:rPr>
          <w:sz w:val="16"/>
        </w:rPr>
        <w:t xml:space="preserve"> </w:t>
      </w:r>
      <w:r w:rsidRPr="00446F1E">
        <w:rPr>
          <w:u w:val="single"/>
        </w:rPr>
        <w:t xml:space="preserve">but it is founded in </w:t>
      </w:r>
      <w:r w:rsidRPr="00446F1E">
        <w:rPr>
          <w:b/>
          <w:iCs/>
          <w:u w:val="single"/>
        </w:rPr>
        <w:t>xenophobic nationalism</w:t>
      </w:r>
      <w:r w:rsidRPr="00446F1E">
        <w:rPr>
          <w:sz w:val="16"/>
        </w:rPr>
        <w:t xml:space="preserve">. </w:t>
      </w:r>
      <w:r w:rsidRPr="00446F1E">
        <w:rPr>
          <w:b/>
          <w:iCs/>
          <w:u w:val="single"/>
        </w:rPr>
        <w:t>That is the core ideology of these parties</w:t>
      </w:r>
      <w:r w:rsidRPr="00446F1E">
        <w:rPr>
          <w:sz w:val="16"/>
        </w:rPr>
        <w:t xml:space="preserve">. These parties also tend to be authoritarian in the sense that security overrules fundamental freedoms. </w:t>
      </w:r>
      <w:r w:rsidRPr="00446F1E">
        <w:rPr>
          <w:b/>
          <w:iCs/>
          <w:u w:val="single"/>
        </w:rPr>
        <w:t>Nationalism</w:t>
      </w:r>
      <w:r w:rsidRPr="00446F1E">
        <w:rPr>
          <w:sz w:val="16"/>
        </w:rPr>
        <w:t xml:space="preserve"> </w:t>
      </w:r>
      <w:r w:rsidRPr="00446F1E">
        <w:rPr>
          <w:u w:val="single"/>
        </w:rPr>
        <w:t>and</w:t>
      </w:r>
      <w:r w:rsidRPr="00446F1E">
        <w:rPr>
          <w:sz w:val="16"/>
        </w:rPr>
        <w:t xml:space="preserve"> </w:t>
      </w:r>
      <w:r w:rsidRPr="00446F1E">
        <w:rPr>
          <w:b/>
          <w:iCs/>
          <w:u w:val="single"/>
        </w:rPr>
        <w:t>authoritarianism</w:t>
      </w:r>
      <w:r w:rsidRPr="00446F1E">
        <w:rPr>
          <w:sz w:val="16"/>
        </w:rPr>
        <w:t xml:space="preserve"> </w:t>
      </w:r>
      <w:r w:rsidRPr="00446F1E">
        <w:rPr>
          <w:u w:val="single"/>
        </w:rPr>
        <w:t xml:space="preserve">are </w:t>
      </w:r>
      <w:r w:rsidRPr="00446F1E">
        <w:rPr>
          <w:b/>
          <w:iCs/>
          <w:u w:val="single"/>
        </w:rPr>
        <w:t>closely linked</w:t>
      </w:r>
      <w:r w:rsidRPr="00446F1E">
        <w:rPr>
          <w:u w:val="single"/>
        </w:rPr>
        <w:t xml:space="preserve">, because radical right-wing parties tend to link </w:t>
      </w:r>
      <w:r w:rsidRPr="00446F1E">
        <w:rPr>
          <w:b/>
          <w:iCs/>
          <w:u w:val="single"/>
        </w:rPr>
        <w:t>immigration</w:t>
      </w:r>
      <w:r w:rsidRPr="00446F1E">
        <w:rPr>
          <w:u w:val="single"/>
        </w:rPr>
        <w:t xml:space="preserve"> to </w:t>
      </w:r>
      <w:r w:rsidRPr="00446F1E">
        <w:rPr>
          <w:b/>
          <w:iCs/>
          <w:u w:val="single"/>
        </w:rPr>
        <w:t>terrorism</w:t>
      </w:r>
      <w:r w:rsidRPr="00446F1E">
        <w:rPr>
          <w:u w:val="single"/>
        </w:rPr>
        <w:t xml:space="preserve"> and </w:t>
      </w:r>
      <w:r w:rsidRPr="00446F1E">
        <w:rPr>
          <w:b/>
          <w:iCs/>
          <w:u w:val="single"/>
        </w:rPr>
        <w:t>criminality</w:t>
      </w:r>
      <w:r w:rsidRPr="00446F1E">
        <w:rPr>
          <w:u w:val="single"/>
        </w:rPr>
        <w:t>.</w:t>
      </w:r>
    </w:p>
    <w:p w14:paraId="18D943E8" w14:textId="77777777" w:rsidR="006527D6" w:rsidRPr="00446F1E" w:rsidRDefault="006527D6" w:rsidP="006527D6">
      <w:r w:rsidRPr="00446F1E">
        <w:rPr>
          <w:b/>
          <w:iCs/>
          <w:u w:val="single"/>
        </w:rPr>
        <w:t>Immigration</w:t>
      </w:r>
      <w:r w:rsidRPr="00446F1E">
        <w:rPr>
          <w:sz w:val="16"/>
        </w:rPr>
        <w:t xml:space="preserve"> </w:t>
      </w:r>
      <w:r w:rsidRPr="00446F1E">
        <w:rPr>
          <w:u w:val="single"/>
        </w:rPr>
        <w:t>and</w:t>
      </w:r>
      <w:r w:rsidRPr="00446F1E">
        <w:rPr>
          <w:sz w:val="16"/>
        </w:rPr>
        <w:t xml:space="preserve"> </w:t>
      </w:r>
      <w:r w:rsidRPr="00446F1E">
        <w:rPr>
          <w:b/>
          <w:iCs/>
          <w:u w:val="single"/>
        </w:rPr>
        <w:t>security</w:t>
      </w:r>
      <w:r w:rsidRPr="00446F1E">
        <w:rPr>
          <w:sz w:val="16"/>
        </w:rPr>
        <w:t xml:space="preserve"> </w:t>
      </w:r>
      <w:r w:rsidRPr="00446F1E">
        <w:rPr>
          <w:u w:val="single"/>
        </w:rPr>
        <w:t xml:space="preserve">are the </w:t>
      </w:r>
      <w:r w:rsidRPr="00446F1E">
        <w:rPr>
          <w:b/>
          <w:iCs/>
          <w:u w:val="single"/>
        </w:rPr>
        <w:t>issues that count</w:t>
      </w:r>
    </w:p>
    <w:p w14:paraId="620EE130" w14:textId="77777777" w:rsidR="006527D6" w:rsidRPr="00446F1E" w:rsidRDefault="006527D6" w:rsidP="006527D6">
      <w:r w:rsidRPr="00446F1E">
        <w:rPr>
          <w:u w:val="single"/>
        </w:rPr>
        <w:t xml:space="preserve">The </w:t>
      </w:r>
      <w:r w:rsidRPr="00446F1E">
        <w:rPr>
          <w:b/>
          <w:iCs/>
          <w:u w:val="single"/>
        </w:rPr>
        <w:t>programmes</w:t>
      </w:r>
      <w:r w:rsidRPr="00446F1E">
        <w:rPr>
          <w:u w:val="single"/>
        </w:rPr>
        <w:t xml:space="preserve">, </w:t>
      </w:r>
      <w:r w:rsidRPr="00446F1E">
        <w:rPr>
          <w:b/>
          <w:iCs/>
          <w:highlight w:val="cyan"/>
          <w:u w:val="single"/>
        </w:rPr>
        <w:t>policies</w:t>
      </w:r>
      <w:r w:rsidRPr="00446F1E">
        <w:rPr>
          <w:u w:val="single"/>
        </w:rPr>
        <w:t xml:space="preserve">, and </w:t>
      </w:r>
      <w:r w:rsidRPr="00446F1E">
        <w:rPr>
          <w:b/>
          <w:iCs/>
          <w:u w:val="single"/>
        </w:rPr>
        <w:t>motivations</w:t>
      </w:r>
      <w:r w:rsidRPr="00446F1E">
        <w:rPr>
          <w:u w:val="single"/>
        </w:rPr>
        <w:t xml:space="preserve"> of voters </w:t>
      </w:r>
      <w:r w:rsidRPr="00446F1E">
        <w:rPr>
          <w:highlight w:val="cyan"/>
          <w:u w:val="single"/>
        </w:rPr>
        <w:t xml:space="preserve">of </w:t>
      </w:r>
      <w:r w:rsidRPr="00446F1E">
        <w:rPr>
          <w:b/>
          <w:iCs/>
          <w:highlight w:val="cyan"/>
          <w:u w:val="single"/>
        </w:rPr>
        <w:t>populist</w:t>
      </w:r>
      <w:r w:rsidRPr="00446F1E">
        <w:rPr>
          <w:u w:val="single"/>
        </w:rPr>
        <w:t xml:space="preserve"> </w:t>
      </w:r>
      <w:r w:rsidRPr="00446F1E">
        <w:rPr>
          <w:b/>
          <w:iCs/>
          <w:u w:val="single"/>
        </w:rPr>
        <w:t xml:space="preserve">radical </w:t>
      </w:r>
      <w:r w:rsidRPr="00446F1E">
        <w:rPr>
          <w:b/>
          <w:iCs/>
          <w:highlight w:val="cyan"/>
          <w:u w:val="single"/>
        </w:rPr>
        <w:t>right-wing parties</w:t>
      </w:r>
      <w:r w:rsidRPr="00446F1E">
        <w:rPr>
          <w:u w:val="single"/>
        </w:rPr>
        <w:t xml:space="preserve"> all </w:t>
      </w:r>
      <w:r w:rsidRPr="00446F1E">
        <w:rPr>
          <w:highlight w:val="cyan"/>
          <w:u w:val="single"/>
        </w:rPr>
        <w:t>demonstrate</w:t>
      </w:r>
      <w:r w:rsidRPr="00446F1E">
        <w:rPr>
          <w:u w:val="single"/>
        </w:rPr>
        <w:t xml:space="preserve"> that </w:t>
      </w:r>
      <w:r w:rsidRPr="00446F1E">
        <w:rPr>
          <w:b/>
          <w:iCs/>
          <w:u w:val="single"/>
        </w:rPr>
        <w:t xml:space="preserve">exclusive </w:t>
      </w:r>
      <w:r w:rsidRPr="00446F1E">
        <w:rPr>
          <w:b/>
          <w:iCs/>
          <w:highlight w:val="cyan"/>
          <w:u w:val="single"/>
        </w:rPr>
        <w:t>nationalism</w:t>
      </w:r>
      <w:r w:rsidRPr="00446F1E">
        <w:rPr>
          <w:sz w:val="16"/>
          <w:highlight w:val="cyan"/>
        </w:rPr>
        <w:t xml:space="preserve"> </w:t>
      </w:r>
      <w:r w:rsidRPr="00446F1E">
        <w:rPr>
          <w:highlight w:val="cyan"/>
          <w:u w:val="single"/>
        </w:rPr>
        <w:t xml:space="preserve">is their </w:t>
      </w:r>
      <w:r w:rsidRPr="00446F1E">
        <w:rPr>
          <w:b/>
          <w:iCs/>
          <w:highlight w:val="cyan"/>
          <w:u w:val="single"/>
        </w:rPr>
        <w:t>lifeblood</w:t>
      </w:r>
      <w:r w:rsidRPr="00446F1E">
        <w:rPr>
          <w:sz w:val="16"/>
        </w:rPr>
        <w:t xml:space="preserve">. In Western Europe </w:t>
      </w:r>
      <w:r w:rsidRPr="00446F1E">
        <w:rPr>
          <w:u w:val="single"/>
        </w:rPr>
        <w:t xml:space="preserve">these </w:t>
      </w:r>
      <w:r w:rsidRPr="00446F1E">
        <w:rPr>
          <w:highlight w:val="cyan"/>
          <w:u w:val="single"/>
        </w:rPr>
        <w:t>parties</w:t>
      </w:r>
      <w:r w:rsidRPr="00446F1E">
        <w:rPr>
          <w:u w:val="single"/>
        </w:rPr>
        <w:t xml:space="preserve"> have </w:t>
      </w:r>
      <w:r w:rsidRPr="00446F1E">
        <w:rPr>
          <w:highlight w:val="cyan"/>
          <w:u w:val="single"/>
        </w:rPr>
        <w:t xml:space="preserve">focused on </w:t>
      </w:r>
      <w:r w:rsidRPr="00446F1E">
        <w:rPr>
          <w:b/>
          <w:iCs/>
          <w:highlight w:val="cyan"/>
          <w:u w:val="single"/>
        </w:rPr>
        <w:t>anti-immigration</w:t>
      </w:r>
      <w:r w:rsidRPr="00446F1E">
        <w:rPr>
          <w:highlight w:val="cyan"/>
          <w:u w:val="single"/>
        </w:rPr>
        <w:t xml:space="preserve"> and </w:t>
      </w:r>
      <w:r w:rsidRPr="00446F1E">
        <w:rPr>
          <w:b/>
          <w:iCs/>
          <w:highlight w:val="cyan"/>
          <w:u w:val="single"/>
        </w:rPr>
        <w:t>anti-Islam policies</w:t>
      </w:r>
      <w:r w:rsidRPr="00446F1E">
        <w:rPr>
          <w:sz w:val="16"/>
        </w:rPr>
        <w:t>. In Eastern Europe, exclusive nationalism used to be directed at ethnic minorities, Roma, or Jews, but parties like Fidesz in Hungary and the Party of Law and Justice (Pis) in Poland have also focused on immigration more recently. There is overwhelming evidence that anti-immigration views are also the main motive for voters in Western Europe to vote for these parties.[4] Populist cynicism and distrust of political elites does play a role as well, but protesting against established parties is a far more marginal motivation than opposition to immigration. The refugee crisis of 2015/2016 in particular boosted the support for populist radical right-wing parties, far more so than the financial and economic crisis that broke out in 2008.</w:t>
      </w:r>
    </w:p>
    <w:p w14:paraId="6FE1DA55" w14:textId="77777777" w:rsidR="006527D6" w:rsidRPr="00446F1E" w:rsidRDefault="006527D6" w:rsidP="006527D6">
      <w:r w:rsidRPr="00446F1E">
        <w:rPr>
          <w:sz w:val="16"/>
        </w:rPr>
        <w:t>Viktor Orbán, the Hungarian prime minister and leader of the populist party Fidesz, has openly propagated an ideal of illiberal democracy. He defied liberal democracy and praised ‘illiberal democracy’ when he was re-elected in 2014. In Western Europe, however, populist radical right parties tend to refrain from openly promoting an alternative, illiberal model of democracy. Nevertheless, their policy proposals and legislative initiatives in opposition or in government betray that they have little respect for fundamental freedoms and rights of ‘non-native’ groups. When they promote policy proposals or legislative acts that collide with fundamental human rights, these proposals are mainly about immigration or security.[5] When in government, the Austrian Freedom Party proposed to take fingerprints of all foreigners, the Lega Nord proposed a ‘security package’ that included proposals that were thrown out by the European Court of Justice as fundamentally conflicting with fundamental human rights, the Swiss People’ s Party used popular initiatives to restrict religious freedoms such as the building of minarets that breached the European Convention of Human Rights. Success in implementing these policy proposals has been limited so far in Western Europe. National or European courts, political opposition and civil societies have in most cases prevented that such proposals came into law. Moreover, when populist radical right-wing parties in Western Europe have gained executive power they most often did so as junior partners of coalition governments. Finally, fundamental freedoms also tend to be firmly embedded in national constitutions in most countries in Western Europe. Constitutional reforms usually require political majorities that are difficult or impossible to acquire by one party due to proportionate electoral systems and increasing political fragmentation in most countries in Western Europe.</w:t>
      </w:r>
    </w:p>
    <w:p w14:paraId="4681DE4C" w14:textId="77777777" w:rsidR="006527D6" w:rsidRPr="00446F1E" w:rsidRDefault="006527D6" w:rsidP="006527D6">
      <w:r w:rsidRPr="00446F1E">
        <w:rPr>
          <w:sz w:val="16"/>
        </w:rPr>
        <w:t>Reasons to worry</w:t>
      </w:r>
    </w:p>
    <w:p w14:paraId="7F39E757" w14:textId="77777777" w:rsidR="006527D6" w:rsidRPr="00446F1E" w:rsidRDefault="006527D6" w:rsidP="006527D6">
      <w:pPr>
        <w:rPr>
          <w:sz w:val="16"/>
        </w:rPr>
      </w:pPr>
      <w:r w:rsidRPr="00446F1E">
        <w:rPr>
          <w:sz w:val="16"/>
        </w:rPr>
        <w:t xml:space="preserve">This is not to say that worries about the corrosion of liberal democracies in Europe are misplaced. Populist radical right parties do not show much willingness to tone down. On the contrary, they tend to radicalise over time. Mainstream parties, in particular centre-right parties, take over highly restrictive positions on immigration and xenophobic rhetoric in order to compete electorally with their rivals at the far-right flank. Most worrying is that mainstream parties also increasingly skim the boundaries of the rule of law or go beyond them when fighting against terrorism or preventing another refugee crisis. This broader corrosion of fundamental freedoms that is taking place in order to protect national security and national identities is nowadays the main threat to liberal democracies. </w:t>
      </w:r>
      <w:r w:rsidRPr="00446F1E">
        <w:rPr>
          <w:u w:val="single"/>
        </w:rPr>
        <w:t xml:space="preserve">The term </w:t>
      </w:r>
      <w:r w:rsidRPr="00446F1E">
        <w:rPr>
          <w:b/>
          <w:iCs/>
          <w:u w:val="single"/>
        </w:rPr>
        <w:t>populism</w:t>
      </w:r>
      <w:r w:rsidRPr="00446F1E">
        <w:rPr>
          <w:u w:val="single"/>
        </w:rPr>
        <w:t xml:space="preserve"> </w:t>
      </w:r>
      <w:r w:rsidRPr="00446F1E">
        <w:rPr>
          <w:b/>
          <w:iCs/>
          <w:u w:val="single"/>
        </w:rPr>
        <w:t>obscures</w:t>
      </w:r>
      <w:r w:rsidRPr="00446F1E">
        <w:rPr>
          <w:u w:val="single"/>
        </w:rPr>
        <w:t xml:space="preserve"> rather than </w:t>
      </w:r>
      <w:r w:rsidRPr="00446F1E">
        <w:rPr>
          <w:b/>
          <w:iCs/>
          <w:u w:val="single"/>
        </w:rPr>
        <w:t>identifies</w:t>
      </w:r>
      <w:r w:rsidRPr="00446F1E">
        <w:rPr>
          <w:u w:val="single"/>
        </w:rPr>
        <w:t xml:space="preserve"> this </w:t>
      </w:r>
      <w:r w:rsidRPr="00446F1E">
        <w:rPr>
          <w:b/>
          <w:iCs/>
          <w:u w:val="single"/>
        </w:rPr>
        <w:t>threat</w:t>
      </w:r>
      <w:r w:rsidRPr="00446F1E">
        <w:rPr>
          <w:u w:val="single"/>
        </w:rPr>
        <w:t xml:space="preserve">. </w:t>
      </w:r>
      <w:r w:rsidRPr="00446F1E">
        <w:rPr>
          <w:sz w:val="16"/>
        </w:rPr>
        <w:t xml:space="preserve">That is not to say that the term populism should be discarded altogether. It is a distinguishing rhetorical feature of radical politics at the left- as well as the right-wing flanks of the political spectrum. Yet, </w:t>
      </w:r>
      <w:r w:rsidRPr="00446F1E">
        <w:rPr>
          <w:u w:val="single"/>
        </w:rPr>
        <w:t xml:space="preserve">it should be clear that </w:t>
      </w:r>
      <w:r w:rsidRPr="00446F1E">
        <w:rPr>
          <w:b/>
          <w:iCs/>
          <w:highlight w:val="cyan"/>
          <w:u w:val="single"/>
        </w:rPr>
        <w:t>populism is not</w:t>
      </w:r>
      <w:r w:rsidRPr="00446F1E">
        <w:rPr>
          <w:b/>
          <w:iCs/>
          <w:u w:val="single"/>
        </w:rPr>
        <w:t xml:space="preserve"> by definition </w:t>
      </w:r>
      <w:r w:rsidRPr="00446F1E">
        <w:rPr>
          <w:b/>
          <w:iCs/>
          <w:highlight w:val="cyan"/>
          <w:u w:val="single"/>
        </w:rPr>
        <w:t>anti-pluralist</w:t>
      </w:r>
      <w:r w:rsidRPr="00446F1E">
        <w:rPr>
          <w:highlight w:val="cyan"/>
          <w:u w:val="single"/>
        </w:rPr>
        <w:t xml:space="preserve">. </w:t>
      </w:r>
      <w:r w:rsidRPr="00446F1E">
        <w:rPr>
          <w:b/>
          <w:iCs/>
          <w:highlight w:val="cyan"/>
          <w:u w:val="single"/>
        </w:rPr>
        <w:t>Xenophobic nationalism</w:t>
      </w:r>
      <w:r w:rsidRPr="00446F1E">
        <w:rPr>
          <w:highlight w:val="cyan"/>
          <w:u w:val="single"/>
        </w:rPr>
        <w:t xml:space="preserve"> should be</w:t>
      </w:r>
      <w:r w:rsidRPr="00446F1E">
        <w:rPr>
          <w:u w:val="single"/>
        </w:rPr>
        <w:t xml:space="preserve"> </w:t>
      </w:r>
      <w:r w:rsidRPr="00446F1E">
        <w:rPr>
          <w:highlight w:val="cyan"/>
          <w:u w:val="single"/>
        </w:rPr>
        <w:t xml:space="preserve">the </w:t>
      </w:r>
      <w:r w:rsidRPr="00446F1E">
        <w:rPr>
          <w:b/>
          <w:iCs/>
          <w:highlight w:val="cyan"/>
          <w:u w:val="single"/>
        </w:rPr>
        <w:t>target</w:t>
      </w:r>
      <w:r w:rsidRPr="00446F1E">
        <w:rPr>
          <w:u w:val="single"/>
        </w:rPr>
        <w:t xml:space="preserve"> when identifying the </w:t>
      </w:r>
      <w:r w:rsidRPr="00446F1E">
        <w:rPr>
          <w:b/>
          <w:iCs/>
          <w:u w:val="single"/>
        </w:rPr>
        <w:t>main threat to liberal democracies</w:t>
      </w:r>
      <w:r w:rsidRPr="00446F1E">
        <w:rPr>
          <w:sz w:val="16"/>
        </w:rPr>
        <w:t xml:space="preserve"> in Europe.</w:t>
      </w:r>
    </w:p>
    <w:p w14:paraId="627DB77D" w14:textId="77777777" w:rsidR="006527D6" w:rsidRDefault="006527D6" w:rsidP="006527D6">
      <w:pPr>
        <w:pStyle w:val="Heading2"/>
      </w:pPr>
    </w:p>
    <w:p w14:paraId="6B6CFDB9" w14:textId="7A1A6ABC" w:rsidR="006527D6" w:rsidRDefault="006527D6" w:rsidP="006527D6">
      <w:pPr>
        <w:pStyle w:val="Heading1"/>
      </w:pPr>
      <w:r>
        <w:t>1NR</w:t>
      </w:r>
    </w:p>
    <w:p w14:paraId="62CDCE25" w14:textId="77777777" w:rsidR="006527D6" w:rsidRDefault="006527D6" w:rsidP="006527D6"/>
    <w:p w14:paraId="0C6A5CA1" w14:textId="77777777" w:rsidR="006527D6" w:rsidRDefault="006527D6" w:rsidP="006527D6">
      <w:pPr>
        <w:pStyle w:val="Heading4"/>
      </w:pPr>
      <w:r>
        <w:t>The irrational fear of the “Islamic Bomb” is just a carry over from years of Orientalism and Islamophobia</w:t>
      </w:r>
    </w:p>
    <w:p w14:paraId="67703147" w14:textId="77777777" w:rsidR="006527D6" w:rsidRPr="00212A6D" w:rsidRDefault="006527D6" w:rsidP="006527D6">
      <w:pPr>
        <w:rPr>
          <w:rStyle w:val="Style13ptBold"/>
        </w:rPr>
      </w:pPr>
      <w:r w:rsidRPr="00212A6D">
        <w:rPr>
          <w:rStyle w:val="Style13ptBold"/>
        </w:rPr>
        <w:t>Craig 17</w:t>
      </w:r>
    </w:p>
    <w:p w14:paraId="561F51C0" w14:textId="77777777" w:rsidR="006527D6" w:rsidRPr="00FC02EC" w:rsidRDefault="006527D6" w:rsidP="006527D6">
      <w:r>
        <w:t>(</w:t>
      </w:r>
      <w:r w:rsidRPr="00FC02EC">
        <w:t xml:space="preserve">Malcolm Craig., 3-13-2017, "Nuclear Orientalism?: America, Pakistan, and the ‘Islamic Bomb’, 1979-2016," Asia Dialogue, </w:t>
      </w:r>
      <w:hyperlink r:id="rId11" w:history="1">
        <w:r w:rsidRPr="00065955">
          <w:rPr>
            <w:rStyle w:val="Hyperlink"/>
          </w:rPr>
          <w:t>https://theasiadialogue.com/2017/03/13/nuclear-orientalism-america-pakistan-and-the-islamic-bomb-1979-2016/</w:t>
        </w:r>
      </w:hyperlink>
      <w:r>
        <w:t xml:space="preserve"> KS)</w:t>
      </w:r>
    </w:p>
    <w:p w14:paraId="0A900E3E" w14:textId="77777777" w:rsidR="006527D6" w:rsidRPr="00212A6D" w:rsidRDefault="006527D6" w:rsidP="006527D6">
      <w:pPr>
        <w:shd w:val="clear" w:color="auto" w:fill="FFFFFF"/>
        <w:spacing w:after="240" w:line="276" w:lineRule="atLeast"/>
        <w:rPr>
          <w:rStyle w:val="StyleUnderline"/>
        </w:rPr>
      </w:pPr>
      <w:r w:rsidRPr="00212A6D">
        <w:rPr>
          <w:rStyle w:val="StyleUnderline"/>
          <w:highlight w:val="yellow"/>
        </w:rPr>
        <w:t>The heavily freighted idea of an “Islamic bomb” has been around for some decades now</w:t>
      </w:r>
      <w:r w:rsidRPr="00212A6D">
        <w:rPr>
          <w:rFonts w:cs="Times New Roman"/>
          <w:sz w:val="16"/>
          <w:highlight w:val="yellow"/>
        </w:rPr>
        <w:t>.</w:t>
      </w:r>
      <w:r w:rsidRPr="00212A6D">
        <w:rPr>
          <w:rFonts w:cs="Times New Roman"/>
          <w:sz w:val="16"/>
        </w:rPr>
        <w:t xml:space="preserve"> The notion behind it is that a nuclear weapon developed by an “Islamic” nation would automatically become the Islamic world’s shared property – and more than that</w:t>
      </w:r>
      <w:r w:rsidRPr="00212A6D">
        <w:rPr>
          <w:rStyle w:val="StyleUnderline"/>
          <w:highlight w:val="yellow"/>
        </w:rPr>
        <w:t>, a “nuclear sword” with which to wage jihad</w:t>
      </w:r>
      <w:r w:rsidRPr="00212A6D">
        <w:rPr>
          <w:rStyle w:val="StyleUnderline"/>
        </w:rPr>
        <w:t>.</w:t>
      </w:r>
      <w:r w:rsidRPr="00212A6D">
        <w:rPr>
          <w:rFonts w:cs="Times New Roman"/>
          <w:sz w:val="16"/>
        </w:rPr>
        <w:t xml:space="preserve"> But, as with many terms applied to the “Islamic world”, it says more about Western attitudes than about why and how nuclear technology has spread. The concept as we know it emerged from anxieties about proliferation, globalisation, resurgent Islam, and conspiracies real and imagined, a fearful idea that could be applied to the atomic ambitions of any Muslim nation or non-state group. It looked at Pakistan’s nuclear programme and extrapolated it to encompass everything between the mountains of South Asia and the deserts of North Africa. </w:t>
      </w:r>
      <w:r w:rsidRPr="00212A6D">
        <w:rPr>
          <w:rStyle w:val="StyleUnderline"/>
          <w:highlight w:val="yellow"/>
        </w:rPr>
        <w:t>And ever since it appeared it has retained its power to shock, eliding terrorism, jihadism, the perceived ambitions of “Islamic” states</w:t>
      </w:r>
      <w:r w:rsidRPr="007A1B96">
        <w:rPr>
          <w:rStyle w:val="StyleUnderline"/>
        </w:rPr>
        <w:t>, and state-private proliferation networks into one fearsome term.</w:t>
      </w:r>
      <w:r w:rsidRPr="00212A6D">
        <w:rPr>
          <w:rFonts w:cs="Times New Roman"/>
          <w:sz w:val="16"/>
        </w:rPr>
        <w:t xml:space="preserve"> It has also made a useful avatar for all sorts of specific threats – Muammar Gaddafi’s anti-Western “fanaticism”, Saddam Hussein’s socialist Ba’athism, the Iranian Mullahs’ revolutionary Islamic ideology, contemporary fundamentalist terrorism, and Pakistan’s military-Islamic thinking. But of course, the Islamic bomb idea is part of a web of complex geopolitical ideas. International terrorism, the rise of modern political Islam, and Western interventions all muddle the issue. And oddly enough given the way it’s used today, the term in fact began its life outside the West. High Hopes The connection between religion and the bomb was in fact first explicitly made in 1970s Pakistan, where leaders Zulfikar Ali Bhutto and Muhammad Zia ul-Haq both saw nuclear weapons as the means to enhance the country’s status within the so-called “Muslim world”. Yet Pakistan’s atomic program was at its heart a nationalistic security project, not a religious one</w:t>
      </w:r>
      <w:r w:rsidRPr="007A1B96">
        <w:rPr>
          <w:rStyle w:val="StyleUnderline"/>
        </w:rPr>
        <w:t xml:space="preserve">. The term “Islamic bomb” didn’t appear in the Western news media until around 1979, when the Iranian Revolution set outsiders worrying about the potential intersections between nuclear weapons, proliferation and Islamic politics. </w:t>
      </w:r>
      <w:r w:rsidRPr="007A1B96">
        <w:rPr>
          <w:rFonts w:cs="Times New Roman"/>
          <w:sz w:val="16"/>
        </w:rPr>
        <w:t>At around</w:t>
      </w:r>
      <w:r w:rsidRPr="00212A6D">
        <w:rPr>
          <w:rFonts w:cs="Times New Roman"/>
          <w:sz w:val="16"/>
        </w:rPr>
        <w:t xml:space="preserve"> the same time, India was mounting a campaign against Pakistan’s nuclear ambitions; its government and media duly began deliberately stoking fears of a pan-Islamic nuclear threat originating with Islamabad. Israel’s government, too, made it clear that it believed an Islamic bomb was imminent. Media revelations about Pakistani metallurgist Abdul Qadeer Khan also helped to spur interest. In 1975, Khan had stolen uranium enrichment centrifuge blueprints from the URENCO plant in the Netherlands. These ended up providing the technical basis for Pakistan’s bomb programme. Khan’s theft – and the genuine conspiracy that was Pakistan’s international nuclear purchasing project – led to conspiracy theories. Despite him being a Pakistani nationalist, the Guardian newspaper stated that “Dr Khan Stole the Bomb for Islam”. His act was seen not as the actions of one man, but as part of a wider “Islamic” conspiracy. In 1979, media institutions including West Germany’s ZDF, the UK’s BBC, and the US’s CBS all popularised the concept. On little evidence, it became accepted that this was a project designed to benefit the entire Muslim world. But despite the genuine Pakistani-Libyan connections, there was simply never a unified Islamic nuclear quest. Conspiracy Theory Through the 1980s and 1990s, </w:t>
      </w:r>
      <w:r w:rsidRPr="00212A6D">
        <w:rPr>
          <w:rStyle w:val="StyleUnderline"/>
          <w:highlight w:val="yellow"/>
        </w:rPr>
        <w:t>countries as diverse and mutually antagonistic as Iran, Iraq, Libya, Niger and Pakistan were all tied together by the Western fear of an Islamic bomb.</w:t>
      </w:r>
      <w:r w:rsidRPr="00212A6D">
        <w:rPr>
          <w:rStyle w:val="StyleUnderline"/>
        </w:rPr>
        <w:t xml:space="preserve"> Prominent commentators such as Jack Anderson and William Safire consistently deployed the </w:t>
      </w:r>
      <w:r w:rsidRPr="007A1B96">
        <w:rPr>
          <w:rStyle w:val="StyleUnderline"/>
        </w:rPr>
        <w:t>term; politicians as diverse as Tam Dalyell, Edward Kennedy, and Daniel Patrick Moynihan all talked about it in fearful terms. All were off-base</w:t>
      </w:r>
      <w:r w:rsidRPr="00212A6D">
        <w:rPr>
          <w:rStyle w:val="StyleUnderline"/>
          <w:highlight w:val="yellow"/>
        </w:rPr>
        <w:t>.</w:t>
      </w:r>
      <w:r w:rsidRPr="00212A6D">
        <w:rPr>
          <w:rStyle w:val="StyleUnderline"/>
        </w:rPr>
        <w:t xml:space="preserve"> </w:t>
      </w:r>
      <w:r w:rsidRPr="00212A6D">
        <w:rPr>
          <w:rFonts w:cs="Times New Roman"/>
          <w:sz w:val="16"/>
        </w:rPr>
        <w:t>After Khan’s international proliferation network was exposed in 2004, there duly appeared a slew of books on the subject, more than a few of which posited that there was an international “Islamic” conspiracy to acquire “the bomb”. Khan was portrayed as a “nuclear jihadist” bent on righting perceived wrongs inflicted by the West on the world’s Muslims. Again, a genuine conspiracy became tied up with conspiracy theory. Yes, Khan did proliferate centrifuge technology to Iran, Libya and North Korea – but he was motivated by money, power and prestige, not religion. Today, the spectre of the Islamic bomb haunts certain corners of the internet. From the Huffington Post to Breitbart and the Washington Times, the term crops up again and again, always used to imply that nations such as Iran harbour ambitious ideological motives for their nuclear ambitions. It’s true that prominent Muslim figures from Bhutto to bin Laden spoke rhetorically about a “bomb for the ummah”. But this was never more than rhetoric. Leaving aside all nuclear matters, internecine and sectarian differences and conflict mean that global Islamic political unity is unlikely in the extreme</w:t>
      </w:r>
      <w:r w:rsidRPr="00212A6D">
        <w:rPr>
          <w:rStyle w:val="StyleUnderline"/>
        </w:rPr>
        <w:t xml:space="preserve">. </w:t>
      </w:r>
      <w:r w:rsidRPr="00212A6D">
        <w:rPr>
          <w:rStyle w:val="StyleUnderline"/>
          <w:highlight w:val="yellow"/>
        </w:rPr>
        <w:t xml:space="preserve">The Islamic bomb has always been a convenient device with which to elide complex problems </w:t>
      </w:r>
      <w:r w:rsidRPr="007A1B96">
        <w:rPr>
          <w:rStyle w:val="StyleUnderline"/>
        </w:rPr>
        <w:t xml:space="preserve">of religion, politics and </w:t>
      </w:r>
      <w:r w:rsidRPr="00212A6D">
        <w:rPr>
          <w:rStyle w:val="StyleUnderline"/>
          <w:highlight w:val="yellow"/>
        </w:rPr>
        <w:t>nuclear weapons</w:t>
      </w:r>
      <w:r w:rsidRPr="007A1B96">
        <w:rPr>
          <w:rStyle w:val="StyleUnderline"/>
        </w:rPr>
        <w:t>. And sadly, it still is. Those who still casually bandy the term about would do well to think about where it really comes from.</w:t>
      </w:r>
    </w:p>
    <w:p w14:paraId="537F0BAE" w14:textId="77777777" w:rsidR="006527D6" w:rsidRPr="000C797F" w:rsidRDefault="006527D6" w:rsidP="006527D6">
      <w:pPr>
        <w:pStyle w:val="Heading4"/>
        <w:numPr>
          <w:ilvl w:val="0"/>
          <w:numId w:val="64"/>
        </w:numPr>
        <w:tabs>
          <w:tab w:val="num" w:pos="360"/>
          <w:tab w:val="num" w:pos="720"/>
        </w:tabs>
        <w:ind w:left="360" w:firstLine="0"/>
      </w:pPr>
      <w:r w:rsidRPr="000C797F">
        <w:t xml:space="preserve">Pollution causes </w:t>
      </w:r>
      <w:r w:rsidRPr="000C797F">
        <w:rPr>
          <w:u w:val="single"/>
        </w:rPr>
        <w:t>extinction</w:t>
      </w:r>
      <w:r w:rsidRPr="000C797F">
        <w:t>.</w:t>
      </w:r>
    </w:p>
    <w:p w14:paraId="4BF00407" w14:textId="77777777" w:rsidR="006527D6" w:rsidRPr="000C797F" w:rsidRDefault="006527D6" w:rsidP="006527D6">
      <w:r w:rsidRPr="000C797F">
        <w:rPr>
          <w:rStyle w:val="Style13ptBold"/>
        </w:rPr>
        <w:t>Craig 22</w:t>
      </w:r>
      <w:r w:rsidRPr="000C797F">
        <w:t xml:space="preserve"> [Robin Kundis; February; Robert C. Packard Trustee Chair in Law, USC Gould School of Law Stanford Environmental Law Journal, “Re-Valuing the Ocean in Law: Exploiting the Panarchy Paradox of a Complex System Approach,” 41:3 3-80]</w:t>
      </w:r>
    </w:p>
    <w:p w14:paraId="51D75702" w14:textId="77777777" w:rsidR="006527D6" w:rsidRPr="000C797F" w:rsidRDefault="006527D6" w:rsidP="006527D6">
      <w:pPr>
        <w:rPr>
          <w:sz w:val="16"/>
        </w:rPr>
      </w:pPr>
      <w:r w:rsidRPr="000C797F">
        <w:rPr>
          <w:sz w:val="16"/>
        </w:rPr>
        <w:t>One notable aspect of the Planetary Boundaries Project is that—at least for the moment—</w:t>
      </w:r>
      <w:r w:rsidRPr="000C797F">
        <w:rPr>
          <w:rStyle w:val="StyleUnderline"/>
        </w:rPr>
        <w:t xml:space="preserve">climate change is not the </w:t>
      </w:r>
      <w:r w:rsidRPr="000C797F">
        <w:rPr>
          <w:rStyle w:val="Emphasis"/>
        </w:rPr>
        <w:t>planetary boundary</w:t>
      </w:r>
      <w:r w:rsidRPr="000C797F">
        <w:rPr>
          <w:rStyle w:val="StyleUnderline"/>
        </w:rPr>
        <w:t xml:space="preserve"> that we are at most risk of having </w:t>
      </w:r>
      <w:r w:rsidRPr="000C797F">
        <w:rPr>
          <w:rStyle w:val="Emphasis"/>
        </w:rPr>
        <w:t>already crossed</w:t>
      </w:r>
      <w:r w:rsidRPr="000C797F">
        <w:rPr>
          <w:rStyle w:val="StyleUnderline"/>
        </w:rPr>
        <w:t xml:space="preserve">. Instead, </w:t>
      </w:r>
      <w:r w:rsidRPr="000C797F">
        <w:rPr>
          <w:rStyle w:val="StyleUnderline"/>
          <w:highlight w:val="green"/>
        </w:rPr>
        <w:t xml:space="preserve">there are </w:t>
      </w:r>
      <w:r w:rsidRPr="000C797F">
        <w:rPr>
          <w:rStyle w:val="Emphasis"/>
          <w:highlight w:val="green"/>
        </w:rPr>
        <w:t>two</w:t>
      </w:r>
      <w:r w:rsidRPr="000C797F">
        <w:rPr>
          <w:rStyle w:val="Emphasis"/>
        </w:rPr>
        <w:t xml:space="preserve"> other </w:t>
      </w:r>
      <w:r w:rsidRPr="000C797F">
        <w:rPr>
          <w:rStyle w:val="Emphasis"/>
          <w:highlight w:val="green"/>
        </w:rPr>
        <w:t>boundaries</w:t>
      </w:r>
      <w:r w:rsidRPr="000C797F">
        <w:rPr>
          <w:rStyle w:val="StyleUnderline"/>
        </w:rPr>
        <w:t xml:space="preserve"> currently </w:t>
      </w:r>
      <w:r w:rsidRPr="000C797F">
        <w:rPr>
          <w:rStyle w:val="Emphasis"/>
          <w:highlight w:val="green"/>
        </w:rPr>
        <w:t>far more worrisome</w:t>
      </w:r>
      <w:r w:rsidRPr="000C797F">
        <w:rPr>
          <w:rStyle w:val="StyleUnderline"/>
        </w:rPr>
        <w:t xml:space="preserve"> than climate change itself— biosphere integrity</w:t>
      </w:r>
      <w:r w:rsidRPr="000C797F">
        <w:rPr>
          <w:sz w:val="16"/>
        </w:rPr>
        <w:t xml:space="preserve">, or </w:t>
      </w:r>
      <w:r w:rsidRPr="000C797F">
        <w:rPr>
          <w:rStyle w:val="StyleUnderline"/>
        </w:rPr>
        <w:t>the</w:t>
      </w:r>
      <w:r w:rsidRPr="000C797F">
        <w:rPr>
          <w:sz w:val="16"/>
        </w:rPr>
        <w:t xml:space="preserve"> global </w:t>
      </w:r>
      <w:r w:rsidRPr="000C797F">
        <w:rPr>
          <w:rStyle w:val="StyleUnderline"/>
        </w:rPr>
        <w:t>loss of biodiversity, and</w:t>
      </w:r>
      <w:r w:rsidRPr="000C797F">
        <w:rPr>
          <w:sz w:val="16"/>
        </w:rPr>
        <w:t xml:space="preserve"> biogeochemical flows, or </w:t>
      </w:r>
      <w:r w:rsidRPr="000C797F">
        <w:rPr>
          <w:rStyle w:val="Emphasis"/>
          <w:highlight w:val="green"/>
        </w:rPr>
        <w:t>nutrient pollution</w:t>
      </w:r>
      <w:r w:rsidRPr="000C797F">
        <w:rPr>
          <w:sz w:val="16"/>
        </w:rPr>
        <w:t xml:space="preserve">. U.S. ocean law can </w:t>
      </w:r>
      <w:r w:rsidRPr="000C797F">
        <w:rPr>
          <w:sz w:val="16"/>
          <w:szCs w:val="6"/>
        </w:rPr>
        <w:t xml:space="preserve">both feasibly and profitably focus on these two issues—couched in terms of food security and public health, respectively—to reduce existing stressors to its marine ecosystems while simultaneously improving the well-being of its residents. </w:t>
      </w:r>
      <w:r w:rsidRPr="000C797F">
        <w:rPr>
          <w:sz w:val="12"/>
          <w:szCs w:val="6"/>
        </w:rPr>
        <w:t xml:space="preserve">¶ </w:t>
      </w:r>
      <w:r w:rsidRPr="000C797F">
        <w:rPr>
          <w:sz w:val="16"/>
        </w:rPr>
        <w:t>&lt;&lt;TEXT CONDENSED, NONE OMITTED&gt;&gt;</w:t>
      </w:r>
      <w:r w:rsidRPr="000C797F">
        <w:rPr>
          <w:sz w:val="12"/>
        </w:rPr>
        <w:t xml:space="preserve">¶ </w:t>
      </w:r>
      <w:r w:rsidRPr="000C797F">
        <w:rPr>
          <w:sz w:val="4"/>
          <w:szCs w:val="4"/>
        </w:rPr>
        <w:t>1. Seize the moment regarding marine food security. Marine fish, shellfish, and algae are a significant component of global food security. According to the United Nations Food &amp; Agriculture Organization (FAO), “Global food fish consumption increased at an average annual rate of 3.1 percent from 1961 to 2017, a rate almost twice that of annual world population growth (1.6 percent) for the same period, and higher than that of all other animal protein foods (meat, dairy, milk, etc.), which increased by 2.1 percent per year.”406 However, wild-caught marine fisheries leveled off in the 1990s,407 and less than two-thirds of fish stocks are being fished sustainably.408 In contrast, marine aquaculture plays an increasing role in the world’s food security, producing in 2018 30.8 million metric tons of fish and shellfish and over 32 million metric tons of aquatic algae, primarily kelp.409 Marine food security and marine biodiversity are interlinked. Overfishing and the related phenomenon of fishing down the food web threaten both ecosystem resilience and marine biodiversity.410 Indeed, there is considerable evidence that industrialized commercial global overfishing produced some of the first pervasive stresses to marine ecosystems, creating legacy problems that still stymie effective marine management.411 At the same time, marine biodiversity loss is a food security issue. As the discussion in Part II suggests, the changes occurring in the ocean and their impacts on marine food webs and ecosystems have direct consequences for human food security. From a global perspective, the IPCC concluded in 2019 that, already, “[c]hanges in the ocean have impacted marine ecosystems and ecosystem services with regionally diverse outcomes, challenging their governance (high confidence).”412 While, at the moment, these changes are both enhancing and undermining food security, depending on the exact community involved, the impacts on ecosystem services already “have negative consequences for health and well-being (medium confidence), and for Indigenous peoples and local communities dependent on fisheries (high confidence).”413 Future changes to the ocean, including species migration and food web simplification, pose greater threats to global food security, fisheries governance, and even national security—including for the United States.414 Moreover, the decreasing supplies of wild seafood are also likely to be less safe because of elevated concentrations of mercury and other toxics in marine plants and animals and increasing contamination, especially of shellfish, by both Vibrio pathogens (the family of bacteria that include cholera and the flesh-eating Vibrio vulnificus) and harmful algal blooms like red tides.415 “These risks are projected to be particularly large for human communities with high consumption of seafood, including coastal Indigenous communities (medium confidence), and for economic sectors such as fisheries, aquaculture, and tourism (high confidence).”416 Overfishing has long been considered the primary threat to marine biodiversity and ecosystem function,417 and, as discussed in Part II, even the United States continues to struggle with managing fish stocks sustainably. However, range shifts primarily induced by climate change are challenging that belief, and they are already complicating fisheries regulation. A 2018 study of 686 marine species indicated that species along the Pacific Coast of North America could shift ranges as much as 1500 kilometers (more than 930 miles), while those on the Atlantic Coast could shift more than 600 kilometers (more than 370 miles).418 As the researchers noted, “In the United States, fisheries are managed regionally, including species that are managed by individual states and federally managed fisheries that are governed by regional councils with representatives from neighboring states,”419 and their projected range shifts are more than sufficient to move commercially important fish stocks across regulatory jurisdictions within the United States, from the United States to Canada, from Mexico to the United States, and, on the Pacific Coast, from Canada to the United States (Alaska).420 Other management challenges include “shifts in fishing locations, conflict over regional allocation of fisheries quota, displaced fishermen, and changes in stock boundaries.”421 Given the future increasing risks both to and from U.S. fisheries, a renewed focus on marine food security from a systems perspective, with the goal of greatly reducing the stresses that marine food production imposes on marine ecosystems, is an appropriate starting point for incorporating a systems valuation of the ocean in U.S. ocean law. Indeed, this timing and new focus are even more appropriate given the likely shifts in how the United States will secure its marine food supply in the near future. Even before climate change complicates the subject, marine fisheries are at their limits globally,422 and, as noted, marine aquaculture is quickly making up the marine food security gap.423 While the United States is currently a relatively minor marine aquaculture producer on the global scale,424 the aquaculture industry is poised to expand rapidly over the next few decades, especially in federal waters.425 Like overfishing, many types of marine aquaculture can stress marine ecosystems.426 However, neither all aquaculture operations nor all aquacultured species have the same impacts to ecosystems, and some forms of marine aquaculture can actually improve marine ecosystem function and reduce other stressors. For instance, marine aquaculture can enhance the stocks of imperiled or previously imperiled species.427 More expansively, shellfish and kelp aquaculture are often two of the least polluting forms of human food production, marine or terrestrial.428 As the FAO has emphasized, mollusks like clams and oysters are filter feeders, meaning that aquacultured mollusks do not need to be fed.429 Similarly, seaweeds grow through photosynthesis.430 As a result, “[m]arine bivalves, filter-feeding organisms that extract organic matter from water for growth, and seaweeds, which grow by photosynthesis by absorbing dissolved nutrients, are sometimes described as extractive species.”431 Thus, not only does aquaculture of these species impose little pollution burden on the marine environment, but these species can actually reduce nutrient pollution in marine environments while providing tasty human food, regardless of whether the pollution comes from fed finfish aquaculture432 or other sources, such as fertilizer runoff from upstream agriculture.433 In addition, shellfish aquaculture and kelp aquaculture can improve water quality,434 and kelp aquaculture is being promoted for its carbon sequestration amenities.435 There are also benefits to growing kelp and shellfish together. Seaweed aquaculture can help buffer areas of the ocean from the effects of ocean acidification.436 This buffering phenomenon has already been observed in connection with natural seagrass beds and kelp forests,437 but recent studies in Japan, Korea, and China indicate that kelp farms produce the same effects—namely, a higher pH level (less acidic water) for the waters within the seaweed farm compared to adjacent waters away from the farm.438 “These findings demonstrate that the net primary production of seaweed farms acts as an important sink of CO2,” and “co-culture of bivalves and seaweed aquaculture in multitrophic aquaculture systems can protect the bivalves from ocean acidification, while also mitigating the impacts associated to nutrient release from the bivalves.”439 We are at a moment in the United States when fisheries managers know that they will need to adapt to climate change impacts. Various state and federal agencies know that they need to decide more comprehensively how to regulate marine aquaculture. Federal agencies are already testing the limits of their jurisdiction to regulate this expanding industry through their fragmented regulatory authorities,440 and Congress has considered a new federal statute to govern it,441 potentially creating another siloed compartment of federal ocean regulation. No approach offered thus far from within the United States’ fragmented governance has considered marine aquaculture as simultaneously a food security, fisheries job transition, public health, marine biodiversity, climate adaptation, and climate resilience enterprise. The state and federal governments’ inabilities to adopt a systems view of the ocean is hampering the very urgent regulatory need to distinguish among the various types of marine biodiversity and to promote the enterprises and species that accomplish multiple marine management goals442—including, possibly, helping to ensure that the plant does not cross its biodiversity, nutrient pollution, or ocean acidification boundaries. A complex systems approach to ocean law in this area should emphasize increased security of the country’s marine food supply, in terms of both quantity443 and food safety,444 while minimizing existing and potential new stressors to the marine environment, such as by reducing wild fishing limits and quotas and favoring aquaculture operations that grow native species of kelp, shellfish, and finfish that do not require feeding or antibiotic regimes. 2. Dealing with nutrient pollution.</w:t>
      </w:r>
      <w:r w:rsidRPr="000C797F">
        <w:rPr>
          <w:sz w:val="12"/>
          <w:szCs w:val="4"/>
        </w:rPr>
        <w:t xml:space="preserve">¶ </w:t>
      </w:r>
      <w:r w:rsidRPr="000C797F">
        <w:rPr>
          <w:sz w:val="16"/>
        </w:rPr>
        <w:t>&lt;&lt;PARAGRAPH BREAKS RESUME&gt;&gt;</w:t>
      </w:r>
      <w:r w:rsidRPr="000C797F">
        <w:rPr>
          <w:sz w:val="12"/>
        </w:rPr>
        <w:t xml:space="preserve">¶ </w:t>
      </w:r>
      <w:r w:rsidRPr="000C797F">
        <w:rPr>
          <w:rStyle w:val="StyleUnderline"/>
          <w:highlight w:val="green"/>
        </w:rPr>
        <w:t>Nutrient pollution is a</w:t>
      </w:r>
      <w:r w:rsidRPr="000C797F">
        <w:rPr>
          <w:sz w:val="16"/>
        </w:rPr>
        <w:t xml:space="preserve"> known problem in U.S. environmental law and policy—including, explicitly, a </w:t>
      </w:r>
      <w:r w:rsidRPr="000C797F">
        <w:rPr>
          <w:rStyle w:val="Emphasis"/>
          <w:highlight w:val="green"/>
        </w:rPr>
        <w:t>marine problem</w:t>
      </w:r>
      <w:r w:rsidRPr="000C797F">
        <w:rPr>
          <w:sz w:val="16"/>
        </w:rPr>
        <w:t xml:space="preserve">. Water flowing over and from farms, in the forms of both irrigation return flows and </w:t>
      </w:r>
      <w:r w:rsidRPr="000C797F">
        <w:rPr>
          <w:rStyle w:val="StyleUnderline"/>
          <w:highlight w:val="green"/>
        </w:rPr>
        <w:t>runoff</w:t>
      </w:r>
      <w:r w:rsidRPr="000C797F">
        <w:rPr>
          <w:sz w:val="16"/>
        </w:rPr>
        <w:t xml:space="preserve"> from rain or snowmelt, </w:t>
      </w:r>
      <w:r w:rsidRPr="000C797F">
        <w:rPr>
          <w:rStyle w:val="StyleUnderline"/>
          <w:highlight w:val="green"/>
        </w:rPr>
        <w:t xml:space="preserve">carries </w:t>
      </w:r>
      <w:r w:rsidRPr="000C797F">
        <w:rPr>
          <w:rStyle w:val="Emphasis"/>
          <w:highlight w:val="green"/>
        </w:rPr>
        <w:t>excess fertilizer</w:t>
      </w:r>
      <w:r w:rsidRPr="000C797F">
        <w:rPr>
          <w:sz w:val="16"/>
        </w:rPr>
        <w:t xml:space="preserve"> </w:t>
      </w:r>
      <w:r w:rsidRPr="000C797F">
        <w:rPr>
          <w:rStyle w:val="StyleUnderline"/>
        </w:rPr>
        <w:t xml:space="preserve">to the </w:t>
      </w:r>
      <w:r w:rsidRPr="000C797F">
        <w:rPr>
          <w:rStyle w:val="Emphasis"/>
        </w:rPr>
        <w:t>ocean</w:t>
      </w:r>
      <w:r w:rsidRPr="000C797F">
        <w:rPr>
          <w:sz w:val="16"/>
        </w:rPr>
        <w:t xml:space="preserve">.445 Nutrients also reach the water through atmospheric deposition, such as from the burning of fossil fuels.446 Once there, </w:t>
      </w:r>
      <w:r w:rsidRPr="000C797F">
        <w:rPr>
          <w:rStyle w:val="StyleUnderline"/>
          <w:highlight w:val="green"/>
        </w:rPr>
        <w:t xml:space="preserve">nutrients induce </w:t>
      </w:r>
      <w:r w:rsidRPr="000C797F">
        <w:rPr>
          <w:rStyle w:val="Emphasis"/>
          <w:highlight w:val="green"/>
        </w:rPr>
        <w:t>large blooms</w:t>
      </w:r>
      <w:r w:rsidRPr="000C797F">
        <w:rPr>
          <w:rStyle w:val="StyleUnderline"/>
        </w:rPr>
        <w:t xml:space="preserve"> of marine plants—phytoplankton and algae</w:t>
      </w:r>
      <w:r w:rsidRPr="000C797F">
        <w:rPr>
          <w:sz w:val="16"/>
        </w:rPr>
        <w:t xml:space="preserve">. Algae are marine plants, many of which are beneficial to marine food webs.447 Marine algae include both the large marine seaweeds and kelp and the nearly microscopic algal forms of marine phytoplankton.448 The small phytoplankton forms of algae can create an “algal bloom,” which “is a rapid increase in the population of algae in an aquatic system. . . . Typically only one or a few phytoplankton species are involved and some blooms may be recognized by discoloration of the water resulting from the high density of pigmented cells.”449 This discoloration can give algal blooms common names, such as “red tides.”450 Increasing nutrient concentrations are the usual cause of algal blooms451 because, like terrestrial plants, marine phytoplankton </w:t>
      </w:r>
      <w:r w:rsidRPr="00936D5F">
        <w:rPr>
          <w:sz w:val="16"/>
        </w:rPr>
        <w:t>respond to nitrogen and phosphorus compounds as fertilizers.</w:t>
      </w:r>
      <w:r w:rsidRPr="00936D5F">
        <w:rPr>
          <w:sz w:val="12"/>
        </w:rPr>
        <w:t xml:space="preserve">¶ </w:t>
      </w:r>
      <w:r w:rsidRPr="00936D5F">
        <w:rPr>
          <w:sz w:val="16"/>
        </w:rPr>
        <w:t xml:space="preserve">Algal blooms impact both marine ecosystems and human health. At the ecosystem level, </w:t>
      </w:r>
      <w:r w:rsidRPr="00936D5F">
        <w:rPr>
          <w:rStyle w:val="StyleUnderline"/>
        </w:rPr>
        <w:t xml:space="preserve">as the blooms </w:t>
      </w:r>
      <w:r w:rsidRPr="00936D5F">
        <w:rPr>
          <w:rStyle w:val="Emphasis"/>
        </w:rPr>
        <w:t>die off</w:t>
      </w:r>
      <w:r w:rsidRPr="00936D5F">
        <w:rPr>
          <w:rStyle w:val="StyleUnderline"/>
        </w:rPr>
        <w:t xml:space="preserve">, their </w:t>
      </w:r>
      <w:r w:rsidRPr="00936D5F">
        <w:rPr>
          <w:rStyle w:val="Emphasis"/>
        </w:rPr>
        <w:t>decomposition consumes all</w:t>
      </w:r>
      <w:r w:rsidRPr="00936D5F">
        <w:rPr>
          <w:rStyle w:val="StyleUnderline"/>
        </w:rPr>
        <w:t xml:space="preserve"> the oxygen</w:t>
      </w:r>
      <w:r w:rsidRPr="00936D5F">
        <w:rPr>
          <w:sz w:val="16"/>
        </w:rPr>
        <w:t xml:space="preserve"> in the water column, </w:t>
      </w:r>
      <w:r w:rsidRPr="00936D5F">
        <w:rPr>
          <w:rStyle w:val="StyleUnderline"/>
        </w:rPr>
        <w:t xml:space="preserve">leading to </w:t>
      </w:r>
      <w:r w:rsidRPr="00936D5F">
        <w:rPr>
          <w:rStyle w:val="Emphasis"/>
        </w:rPr>
        <w:t>hypoxic conditions</w:t>
      </w:r>
      <w:r w:rsidRPr="00936D5F">
        <w:rPr>
          <w:rStyle w:val="StyleUnderline"/>
        </w:rPr>
        <w:t xml:space="preserve"> that make large areas of the ocean </w:t>
      </w:r>
      <w:r w:rsidRPr="00936D5F">
        <w:rPr>
          <w:rStyle w:val="Emphasis"/>
        </w:rPr>
        <w:t>uninhabitable</w:t>
      </w:r>
      <w:r w:rsidRPr="00936D5F">
        <w:rPr>
          <w:sz w:val="16"/>
        </w:rPr>
        <w:t xml:space="preserve"> by marine animals.452 </w:t>
      </w:r>
      <w:r w:rsidRPr="00936D5F">
        <w:rPr>
          <w:rStyle w:val="StyleUnderline"/>
        </w:rPr>
        <w:t>In the U</w:t>
      </w:r>
      <w:r w:rsidRPr="00936D5F">
        <w:rPr>
          <w:sz w:val="16"/>
        </w:rPr>
        <w:t xml:space="preserve">nited </w:t>
      </w:r>
      <w:r w:rsidRPr="00936D5F">
        <w:rPr>
          <w:rStyle w:val="StyleUnderline"/>
        </w:rPr>
        <w:t>S</w:t>
      </w:r>
      <w:r w:rsidRPr="00936D5F">
        <w:rPr>
          <w:sz w:val="16"/>
        </w:rPr>
        <w:t xml:space="preserve">tates, </w:t>
      </w:r>
      <w:r w:rsidRPr="00936D5F">
        <w:rPr>
          <w:rStyle w:val="StyleUnderline"/>
        </w:rPr>
        <w:t>the largest</w:t>
      </w:r>
      <w:r w:rsidRPr="00936D5F">
        <w:rPr>
          <w:sz w:val="16"/>
        </w:rPr>
        <w:t xml:space="preserve"> of these so-called “</w:t>
      </w:r>
      <w:r w:rsidRPr="00936D5F">
        <w:rPr>
          <w:rStyle w:val="StyleUnderline"/>
        </w:rPr>
        <w:t>dead zones</w:t>
      </w:r>
      <w:r w:rsidRPr="00936D5F">
        <w:rPr>
          <w:sz w:val="16"/>
        </w:rPr>
        <w:t xml:space="preserve">” occurs seasonally in the northern Gulf of Mexico at the mouth of the Mississippi River and </w:t>
      </w:r>
      <w:r w:rsidRPr="00936D5F">
        <w:rPr>
          <w:rStyle w:val="StyleUnderline"/>
        </w:rPr>
        <w:t>can reach</w:t>
      </w:r>
      <w:r w:rsidRPr="00936D5F">
        <w:rPr>
          <w:sz w:val="16"/>
        </w:rPr>
        <w:t xml:space="preserve"> the size of Massachusetts or New Jersey—</w:t>
      </w:r>
      <w:r w:rsidRPr="00936D5F">
        <w:rPr>
          <w:rStyle w:val="StyleUnderline"/>
        </w:rPr>
        <w:t>over 7000 square miles</w:t>
      </w:r>
      <w:r w:rsidRPr="00936D5F">
        <w:rPr>
          <w:sz w:val="16"/>
        </w:rPr>
        <w:t>.453</w:t>
      </w:r>
      <w:r w:rsidRPr="00936D5F">
        <w:rPr>
          <w:sz w:val="12"/>
        </w:rPr>
        <w:t xml:space="preserve">¶ </w:t>
      </w:r>
      <w:r w:rsidRPr="00936D5F">
        <w:rPr>
          <w:sz w:val="16"/>
        </w:rPr>
        <w:t xml:space="preserve">Dead zones are now common throughout the world’s coastal regions.454 </w:t>
      </w:r>
      <w:r w:rsidRPr="00936D5F">
        <w:rPr>
          <w:rStyle w:val="StyleUnderline"/>
        </w:rPr>
        <w:t xml:space="preserve">The </w:t>
      </w:r>
      <w:r w:rsidRPr="00936D5F">
        <w:rPr>
          <w:rStyle w:val="Emphasis"/>
        </w:rPr>
        <w:t>number</w:t>
      </w:r>
      <w:r w:rsidRPr="00936D5F">
        <w:rPr>
          <w:rStyle w:val="StyleUnderline"/>
        </w:rPr>
        <w:t xml:space="preserve"> of dead zones</w:t>
      </w:r>
      <w:r w:rsidRPr="00936D5F">
        <w:rPr>
          <w:sz w:val="16"/>
        </w:rPr>
        <w:t xml:space="preserve"> in the world’s seas—including around the United States—</w:t>
      </w:r>
      <w:r w:rsidRPr="00936D5F">
        <w:rPr>
          <w:rStyle w:val="StyleUnderline"/>
        </w:rPr>
        <w:t xml:space="preserve">has </w:t>
      </w:r>
      <w:r w:rsidRPr="00936D5F">
        <w:rPr>
          <w:rStyle w:val="Emphasis"/>
        </w:rPr>
        <w:t>doubled every decade</w:t>
      </w:r>
      <w:r w:rsidRPr="00936D5F">
        <w:rPr>
          <w:sz w:val="16"/>
        </w:rPr>
        <w:t xml:space="preserve"> since 1960 </w:t>
      </w:r>
      <w:r w:rsidRPr="00936D5F">
        <w:rPr>
          <w:rStyle w:val="StyleUnderline"/>
        </w:rPr>
        <w:t>as a result of increasing marine pollution</w:t>
      </w:r>
      <w:r w:rsidRPr="00936D5F">
        <w:rPr>
          <w:sz w:val="16"/>
        </w:rPr>
        <w:t xml:space="preserve">, and a 2008 study identified more than 400 dead zones throughout the world.455 Perhaps most disturbingly, </w:t>
      </w:r>
      <w:r w:rsidRPr="00936D5F">
        <w:rPr>
          <w:rStyle w:val="StyleUnderline"/>
        </w:rPr>
        <w:t>dead zones are missing biomass</w:t>
      </w:r>
      <w:r w:rsidRPr="00936D5F">
        <w:rPr>
          <w:sz w:val="16"/>
        </w:rPr>
        <w:t xml:space="preserve"> compared to what would be expected, suggesting that the </w:t>
      </w:r>
      <w:r w:rsidRPr="00936D5F">
        <w:rPr>
          <w:rStyle w:val="StyleUnderline"/>
        </w:rPr>
        <w:t>oxygen deprivation that algal blooms cause can have long-term effects on a region’s biodiversity</w:t>
      </w:r>
      <w:r w:rsidRPr="00936D5F">
        <w:rPr>
          <w:sz w:val="16"/>
        </w:rPr>
        <w:t xml:space="preserve"> and productivity.456</w:t>
      </w:r>
      <w:r w:rsidRPr="00936D5F">
        <w:rPr>
          <w:sz w:val="12"/>
        </w:rPr>
        <w:t xml:space="preserve">¶ </w:t>
      </w:r>
      <w:r w:rsidRPr="00936D5F">
        <w:rPr>
          <w:sz w:val="16"/>
        </w:rPr>
        <w:t>&lt;&lt;TEXT CONDENSED, NONE OMITTED&gt;&gt;</w:t>
      </w:r>
      <w:r w:rsidRPr="00936D5F">
        <w:rPr>
          <w:sz w:val="12"/>
        </w:rPr>
        <w:t xml:space="preserve">¶ </w:t>
      </w:r>
      <w:r w:rsidRPr="00936D5F">
        <w:rPr>
          <w:sz w:val="4"/>
          <w:szCs w:val="4"/>
        </w:rPr>
        <w:t>Nutrient pollution is also a recognized public health issue, with both human and financial costs. In the ocean, the most direct health cost of the failure to adequately control nutrient pollution is harmful algal blooms, or HABs. A HAB is a bloom of a species of phytoplankton that produces toxic or harmful effects.457 With respect to human health, the most important HABs are those that “produce toxins that can kill fish, mammals and birds, and may cause human illness or even death in extreme cases.”458 For example, sea lions in California have died when blooms of certain marine algae produce domoic acid.459 Public health officials have identified several HAB-related human illnesses,460 caused when humans eat contaminated seafood (generally shellfish) and are poisoned by the accumulated toxins.461 Climate change is acting in concert with excess nutrient pollution to make harmful algal blooms worse.462 The Planetary Boundaries Project recognized nutrient pollution as a global problem that is pushing the Earth dangerously close to a transformative threshold. However, it is also a U.S. problem. As the U.S. EPA states, “Harmful algal blooms are a major environmental problem in all 50 states. Red tides, blue-green algae, and cyanobacteria are examples of harmful algal blooms that can have severe impacts on human health, aquatic ecosystems, and the economy.”463 Harmful algal blooms are neither new nor completely unnatural—hundreds of years ago, early west coast settlers were occasional poisoned by toxins in the seafood they consumed—but their economic significance to the United States has increased.464 Moreover, while there are important variations among the different types of HABs that recur in the United States, overall “HABs are affecting more regions with more toxins and impacts than was the case decades ago.”465 Some of this increase results from better monitoring, but nutrient pollution remains an important factor in the increasing number and expanding locations of HAB events,466 particularly “in certain estuaries, embayments, and sounds . . . [where t]he emerging cyanobacterial problem in the freshwater-to-marine continuum is one example of nutrient pollution-driven enhancement of HAB incidence.”467 Notably, 7% of the United States’ continental coastal waters have experienced overgrowth of algae as a result of nutrient pollution.468 As the EPA has noted, aquatic nutrient pollution in the United States comes from a number of sources, including “fertilizer, animal manure, sewage treatment plant discharge, detergents, stormwater runoff, cars and power plants, failing septic tanks and pet waste.”469 The Federal Water Pollution Control Act, better known from its 1977 amendments as the Clean Water Act,470 extends its water quality protections to the ocean,471 and nutrients are pollutants that the act regulates.472 Some of the sources of nutrient pollution that the EPA lists are already subject to Clean Water Act regulation, especially sewage treatment plants473 and concentrated animal feeding operations.474 Many, however, are not. The Clean Air Act is the primary authority for regulating car and power plant emissions. The EPA, however, has long worked to reduce nitrogen emissions from both sources for air quality reasons, and the migration (however slow) away from fossil fuels toward renewable energy sources will further reduce these sources’ contributions to nutrient pollution of the ocean.475 Instead, a systems approach to the ocean should inspire a redoubling of efforts under the Clean Water Act to bring agricultural point and nonpoint source nutrient pollution under control. Agriculture’s exceptionalism is a longstanding feature of Clean Water Act regulation, reflecting a mythologized icon of the small family farm.476 The Act accordingly exempts “agricultural stormwater discharges and return flows from irrigated aquaculture” from being considered point sources.477 Routine farming activities and the construction of farm stock ponds, irrigation ditches, and farm roads are likewise exempt from the Section 404 “dredge and fill” permit program,478 and water features converted to dry farmland before December 23, 1985, are often exempt from regulation as “prior converted cropland.”479 Nevertheless, several new realities suggest that the Clean Water Act can and should play a larger role in how farms are run, especially to reduce the nutrient pollution that reaches the ocean. First, the reality of farming in the United States has changed. As the U.S. Department of Agriculture recognizes, “[a]gricultural production in the 21st century . . . is concentrated on a smaller number of large, specialized farms in rural areas where less than a fourth of the U.S. population lives.”480 Industrialized agriculture does not warrant the same kinds of exemptions from water quality regulation that small family farms do. Second, both the EPA and state governments have increasingly recognized the importance of agricultural nutrient pollution, and many states have already enacted laws and regulatory programs to address this problem.481 Third, the EPA has used the Clean Water Act’s Total Maximum Daily Load (TMDL) authorities482 to create new tools to connect agricultural water pollution— including nutrient pollution—to larger water quality goals. The first of these, directly related to ocean water quality, is the Chesapeake Bay regional TMDL that the EPA established in late December 2010.483 This TMDL established regional limits on nitrogen, phosphorus, and sediment pollution, allocated among 92 segments of the tidally influenced portion of the Chesapeake Bay watershed and affected water quality programs in Delaware, Maryland, New York, Pennsylvania, Virginia, West Virginia, and the District of Columbia.484 The second is the EPA’s renewed interest in water quality trading. The EPA first released its water quality trading policy in 2003, emphasizing its use for nutrient and sediment pollution.485 However, in 2019 and 2020, it released a number of new documents to encourage water quality trading486—including new partnerships with the U.S. Department of Agriculture specifically aimed at nutrient pollution.487 In addition, a map published by the EPA reveals increased use of water quality trading in the United States, especially in Minnesota and the Chesapeake Bay states.488 Thus, despite agriculture’s exceptionalism under the Clean Water Act, it is possible to use the Act’s existing tools to reduce nutrient pollution in the United States, to the benefit of both our own coastal environments and global Planetary Boundaries. Indeed, the National Academy of Sciences has already recommended a TMDL or TMDL-like mechanism to address the Gulf of Mexico dead zone.489 Framing the nutrient pollution issue in terms of enhancing public health,490 quality of life,491 and marine food security492 should aid the political palatability of increased nutrient protection measures. Overall, reducing the nutrient stressors to the ocean will give this complex system more resilience to cope with other stressors, such as climate change and ocean acidification, preserving the many values it provides human beings. VI. CONCLUSION Americans must adapt to a changing ocean. While this task would be much easier if there were an effective global regime to stabilize or reduce the anthropogenic greenhouse gas concentrations in the atmosphere, no such regime is yet in place. Nevertheless, the United States, and other coastal governments, should resist the temptation to view climate change mitigation as the only regulatory pathway worth pursuing in terms of influencing, and reducing the magnitude of, the changes occurring in the complex system of systems that is the world ocean. There is no doubt that a systems view of the ocean should humble human attempts at comprehensive governance and management. The emergent properties of complex systems, the potential for ecosystems to cross critical thresholds and transform, and the panarchy model of multiscalar influence thoroughly undermine any human aspiration to even grossly maintain marine ecosystems in the states we prefer while simultaneously harvesting all the ecosystem goods that we desire. In short, we are not fully in charge. As the IPCC emphasizes, climate change’s impacts to the ocean challenges the capacity of all governance systems to respond, both regarding human health and well-being and in terms of communities’ abilities to adapt effectively.493 Moreover, it laments, “[g]overnance arrangements (e.g., marine protected areas, spatial plans and water management systems) are, in many contexts, too fragmented across administrative boundaries and sectors to provide integrated responses to the increasing and cascading risks from climate-related changes in the ocean.”494 However, it is equally clear that human actions and activities matter. That fact is the very point of the Anthropocene. Reconciling those realities reveals the panarchy governance paradox that a complex systems view of the ocean underscores: law can accomplish more to aid ecosystems and social-ecological systems in adapting to a changing ocean by categorizing humans as stressors rather than managers and by prioritizing the reduction of the stressing activities. It is easy to criticize the starting points proposed in this Article as incomplete—they are. Nevertheless, they represent a realistic beginning response to the profound governance challenges that a changing ocean poses. Valuing the ocean as a complex system will not, in itself, fix the United States’ ocean governance fragmentation problem. However, a systems perspective does provide insight into how the United States’ fragmented ocean laws can still rationally and meaningfully prioritize the increased resilience of the ocean’s many social-ecological systems, possibly helping the entire world avoid crossing a transformative threshold at the same time. From this perspective, nutrient pollution and marine food security emerge as the first two logical priorities. States and the EPA can address nutrient pollution far more aggressively than they currently do pursuant to their existing Clean Water Act authorities. Given changing industry realities, the expanding marine aquaculture industry and commercial fishing industry in the United States both require additional attention. A systems approach underscores how both these industries are linked to Americans’ overall food security, allowing for a more comprehensive marine food policy (a “Blue Food” policy495) that simultaneously minimizes the impact of food security on changing marine ecosystems.</w:t>
      </w:r>
      <w:r w:rsidRPr="00936D5F">
        <w:rPr>
          <w:sz w:val="12"/>
          <w:szCs w:val="4"/>
        </w:rPr>
        <w:t xml:space="preserve">¶ </w:t>
      </w:r>
      <w:r w:rsidRPr="00936D5F">
        <w:rPr>
          <w:sz w:val="16"/>
        </w:rPr>
        <w:t>&lt;&lt;PARAGRAPH BREAKS RESUME&gt;&gt;</w:t>
      </w:r>
      <w:r w:rsidRPr="00936D5F">
        <w:rPr>
          <w:sz w:val="12"/>
        </w:rPr>
        <w:t xml:space="preserve">¶ </w:t>
      </w:r>
      <w:r w:rsidRPr="00936D5F">
        <w:rPr>
          <w:rStyle w:val="StyleUnderline"/>
        </w:rPr>
        <w:t xml:space="preserve">Our </w:t>
      </w:r>
      <w:r w:rsidRPr="00936D5F">
        <w:rPr>
          <w:rStyle w:val="Emphasis"/>
        </w:rPr>
        <w:t>future depends</w:t>
      </w:r>
      <w:r w:rsidRPr="00936D5F">
        <w:rPr>
          <w:rStyle w:val="StyleUnderline"/>
        </w:rPr>
        <w:t xml:space="preserve"> on how the ocean </w:t>
      </w:r>
      <w:r w:rsidRPr="00936D5F">
        <w:rPr>
          <w:rStyle w:val="Emphasis"/>
        </w:rPr>
        <w:t>responds</w:t>
      </w:r>
      <w:r w:rsidRPr="00936D5F">
        <w:rPr>
          <w:rStyle w:val="StyleUnderline"/>
        </w:rPr>
        <w:t xml:space="preserve"> as a system to the </w:t>
      </w:r>
      <w:r w:rsidRPr="00936D5F">
        <w:rPr>
          <w:rStyle w:val="Emphasis"/>
        </w:rPr>
        <w:t>multiple stresses</w:t>
      </w:r>
      <w:r w:rsidRPr="00936D5F">
        <w:rPr>
          <w:sz w:val="16"/>
        </w:rPr>
        <w:t xml:space="preserve"> humans are inflicting upon it. To emphasize two components of the trillions of dollars of ecosystem services at stake, </w:t>
      </w:r>
      <w:r w:rsidRPr="00936D5F">
        <w:rPr>
          <w:rStyle w:val="StyleUnderline"/>
        </w:rPr>
        <w:t xml:space="preserve">the ocean’s </w:t>
      </w:r>
      <w:r w:rsidRPr="00936D5F">
        <w:rPr>
          <w:rStyle w:val="Emphasis"/>
        </w:rPr>
        <w:t>continuing ability</w:t>
      </w:r>
      <w:r w:rsidRPr="00936D5F">
        <w:rPr>
          <w:rStyle w:val="StyleUnderline"/>
        </w:rPr>
        <w:t xml:space="preserve"> to dampen the impacts of anthropogenic greenhouse gas emissions has been keeping the </w:t>
      </w:r>
      <w:r w:rsidRPr="00936D5F">
        <w:rPr>
          <w:rStyle w:val="Emphasis"/>
        </w:rPr>
        <w:t>planet habitable</w:t>
      </w:r>
      <w:r w:rsidRPr="00936D5F">
        <w:rPr>
          <w:rStyle w:val="StyleUnderline"/>
        </w:rPr>
        <w:t xml:space="preserve">, while its smallest communities of phytoplankton continue to provide </w:t>
      </w:r>
      <w:r w:rsidRPr="00936D5F">
        <w:rPr>
          <w:rStyle w:val="Emphasis"/>
        </w:rPr>
        <w:t>half</w:t>
      </w:r>
      <w:r w:rsidRPr="00936D5F">
        <w:rPr>
          <w:rStyle w:val="StyleUnderline"/>
        </w:rPr>
        <w:t xml:space="preserve"> the </w:t>
      </w:r>
      <w:r w:rsidRPr="00936D5F">
        <w:rPr>
          <w:rStyle w:val="Emphasis"/>
        </w:rPr>
        <w:t>oxygen</w:t>
      </w:r>
      <w:r w:rsidRPr="00936D5F">
        <w:rPr>
          <w:rStyle w:val="StyleUnderline"/>
        </w:rPr>
        <w:t xml:space="preserve"> we </w:t>
      </w:r>
      <w:r w:rsidRPr="00936D5F">
        <w:rPr>
          <w:rStyle w:val="Emphasis"/>
        </w:rPr>
        <w:t>breathe</w:t>
      </w:r>
      <w:r w:rsidRPr="00936D5F">
        <w:rPr>
          <w:sz w:val="16"/>
        </w:rPr>
        <w:t xml:space="preserve">. Complex systems theory and </w:t>
      </w:r>
      <w:r w:rsidRPr="00936D5F">
        <w:rPr>
          <w:rStyle w:val="Emphasis"/>
        </w:rPr>
        <w:t>resilience</w:t>
      </w:r>
      <w:r w:rsidRPr="00936D5F">
        <w:rPr>
          <w:rStyle w:val="StyleUnderline"/>
        </w:rPr>
        <w:t xml:space="preserve"> thinking teach that </w:t>
      </w:r>
      <w:r w:rsidRPr="00936D5F">
        <w:rPr>
          <w:rStyle w:val="Emphasis"/>
        </w:rPr>
        <w:t>reducing</w:t>
      </w:r>
      <w:r w:rsidRPr="00936D5F">
        <w:rPr>
          <w:rStyle w:val="StyleUnderline"/>
        </w:rPr>
        <w:t xml:space="preserve"> anthropogenic </w:t>
      </w:r>
      <w:r w:rsidRPr="00936D5F">
        <w:rPr>
          <w:rStyle w:val="Emphasis"/>
        </w:rPr>
        <w:t>stressors</w:t>
      </w:r>
      <w:r w:rsidRPr="00936D5F">
        <w:rPr>
          <w:rStyle w:val="StyleUnderline"/>
        </w:rPr>
        <w:t xml:space="preserve"> on the ocean can </w:t>
      </w:r>
      <w:r w:rsidRPr="00936D5F">
        <w:rPr>
          <w:rStyle w:val="Emphasis"/>
        </w:rPr>
        <w:t>lower</w:t>
      </w:r>
      <w:r w:rsidRPr="00936D5F">
        <w:rPr>
          <w:rStyle w:val="StyleUnderline"/>
        </w:rPr>
        <w:t xml:space="preserve"> the </w:t>
      </w:r>
      <w:r w:rsidRPr="00936D5F">
        <w:rPr>
          <w:rStyle w:val="Emphasis"/>
        </w:rPr>
        <w:t>chances</w:t>
      </w:r>
      <w:r w:rsidRPr="00936D5F">
        <w:rPr>
          <w:rStyle w:val="StyleUnderline"/>
        </w:rPr>
        <w:t xml:space="preserve"> that</w:t>
      </w:r>
      <w:r w:rsidRPr="00936D5F">
        <w:rPr>
          <w:sz w:val="16"/>
        </w:rPr>
        <w:t xml:space="preserve"> either local ecosystems or </w:t>
      </w:r>
      <w:r w:rsidRPr="00936D5F">
        <w:rPr>
          <w:rStyle w:val="StyleUnderline"/>
        </w:rPr>
        <w:t xml:space="preserve">the </w:t>
      </w:r>
      <w:r w:rsidRPr="00936D5F">
        <w:rPr>
          <w:rStyle w:val="Emphasis"/>
        </w:rPr>
        <w:t>entire planet</w:t>
      </w:r>
      <w:r w:rsidRPr="00936D5F">
        <w:rPr>
          <w:rStyle w:val="StyleUnderline"/>
        </w:rPr>
        <w:t xml:space="preserve"> irreversibly </w:t>
      </w:r>
      <w:r w:rsidRPr="00936D5F">
        <w:rPr>
          <w:rStyle w:val="Emphasis"/>
        </w:rPr>
        <w:t>cross thresholds</w:t>
      </w:r>
      <w:r w:rsidRPr="00936D5F">
        <w:rPr>
          <w:sz w:val="16"/>
        </w:rPr>
        <w:t xml:space="preserve"> into far less productive</w:t>
      </w:r>
      <w:r w:rsidRPr="000C797F">
        <w:rPr>
          <w:sz w:val="16"/>
        </w:rPr>
        <w:t xml:space="preserve"> and hospitable states of being. The Planetary Boundaries Project, in turn, identifies key stressors to focus on— and they are not all climate change.</w:t>
      </w:r>
      <w:r w:rsidRPr="000C797F">
        <w:rPr>
          <w:sz w:val="12"/>
        </w:rPr>
        <w:t xml:space="preserve">¶ </w:t>
      </w:r>
      <w:r w:rsidRPr="000C797F">
        <w:rPr>
          <w:sz w:val="16"/>
        </w:rPr>
        <w:t xml:space="preserve">Revaluing the ocean as a complex adaptive system thus paradoxically illuminates paths to effective marine governance action in the face of nearly overwhelming and unpredictable future change. </w:t>
      </w:r>
      <w:r w:rsidRPr="000C797F">
        <w:rPr>
          <w:rStyle w:val="Emphasis"/>
          <w:highlight w:val="green"/>
        </w:rPr>
        <w:t>Reducing</w:t>
      </w:r>
      <w:r w:rsidRPr="000C797F">
        <w:rPr>
          <w:rStyle w:val="StyleUnderline"/>
          <w:highlight w:val="green"/>
        </w:rPr>
        <w:t xml:space="preserve"> marine nutrient pollution</w:t>
      </w:r>
      <w:r w:rsidRPr="000C797F">
        <w:rPr>
          <w:sz w:val="16"/>
        </w:rPr>
        <w:t xml:space="preserve"> and rethinking the ocean’s role in food security </w:t>
      </w:r>
      <w:r w:rsidRPr="000C797F">
        <w:rPr>
          <w:rStyle w:val="StyleUnderline"/>
          <w:highlight w:val="green"/>
        </w:rPr>
        <w:t xml:space="preserve">in the </w:t>
      </w:r>
      <w:r w:rsidRPr="000C797F">
        <w:rPr>
          <w:rStyle w:val="Emphasis"/>
          <w:highlight w:val="green"/>
        </w:rPr>
        <w:t>U.S.</w:t>
      </w:r>
      <w:r w:rsidRPr="000C797F">
        <w:rPr>
          <w:sz w:val="16"/>
        </w:rPr>
        <w:t xml:space="preserve"> will not eliminate all the Anthropocene’s challenges. But they might—just </w:t>
      </w:r>
      <w:r w:rsidRPr="000C797F">
        <w:rPr>
          <w:rStyle w:val="StyleUnderline"/>
          <w:highlight w:val="green"/>
        </w:rPr>
        <w:t>might</w:t>
      </w:r>
      <w:r w:rsidRPr="000C797F">
        <w:rPr>
          <w:rStyle w:val="StyleUnderline"/>
        </w:rPr>
        <w:t xml:space="preserve">—help </w:t>
      </w:r>
      <w:r w:rsidRPr="000C797F">
        <w:rPr>
          <w:rStyle w:val="Emphasis"/>
          <w:highlight w:val="green"/>
        </w:rPr>
        <w:t>buy humanity</w:t>
      </w:r>
      <w:r w:rsidRPr="000C797F">
        <w:rPr>
          <w:rStyle w:val="StyleUnderline"/>
        </w:rPr>
        <w:t xml:space="preserve"> some </w:t>
      </w:r>
      <w:r w:rsidRPr="000C797F">
        <w:rPr>
          <w:rStyle w:val="Emphasis"/>
        </w:rPr>
        <w:t xml:space="preserve">additional </w:t>
      </w:r>
      <w:r w:rsidRPr="000C797F">
        <w:rPr>
          <w:rStyle w:val="Emphasis"/>
          <w:highlight w:val="green"/>
        </w:rPr>
        <w:t>time</w:t>
      </w:r>
      <w:r w:rsidRPr="000C797F">
        <w:rPr>
          <w:rStyle w:val="StyleUnderline"/>
          <w:highlight w:val="green"/>
        </w:rPr>
        <w:t xml:space="preserve"> to figure out</w:t>
      </w:r>
      <w:r w:rsidRPr="000C797F">
        <w:rPr>
          <w:rStyle w:val="StyleUnderline"/>
        </w:rPr>
        <w:t xml:space="preserve"> more </w:t>
      </w:r>
      <w:r w:rsidRPr="000C797F">
        <w:rPr>
          <w:rStyle w:val="Emphasis"/>
        </w:rPr>
        <w:t xml:space="preserve">comprehensive </w:t>
      </w:r>
      <w:r w:rsidRPr="000C797F">
        <w:rPr>
          <w:rStyle w:val="Emphasis"/>
          <w:highlight w:val="green"/>
        </w:rPr>
        <w:t>solutions</w:t>
      </w:r>
      <w:r w:rsidRPr="000C797F">
        <w:rPr>
          <w:rStyle w:val="StyleUnderline"/>
        </w:rPr>
        <w:t xml:space="preserve"> while </w:t>
      </w:r>
      <w:r w:rsidRPr="000C797F">
        <w:rPr>
          <w:sz w:val="16"/>
        </w:rPr>
        <w:t xml:space="preserve">simultaneously </w:t>
      </w:r>
      <w:r w:rsidRPr="000C797F">
        <w:rPr>
          <w:rStyle w:val="StyleUnderline"/>
        </w:rPr>
        <w:t>enhancing</w:t>
      </w:r>
      <w:r w:rsidRPr="000C797F">
        <w:rPr>
          <w:sz w:val="16"/>
        </w:rPr>
        <w:t xml:space="preserve"> the </w:t>
      </w:r>
      <w:r w:rsidRPr="000C797F">
        <w:rPr>
          <w:rStyle w:val="Emphasis"/>
        </w:rPr>
        <w:t>adaptive capacities</w:t>
      </w:r>
      <w:r w:rsidRPr="000C797F">
        <w:rPr>
          <w:sz w:val="16"/>
        </w:rPr>
        <w:t xml:space="preserve"> of our own ocean places and the Americans who depend upon them. </w:t>
      </w:r>
    </w:p>
    <w:p w14:paraId="4D31D918" w14:textId="77777777" w:rsidR="006527D6" w:rsidRPr="000C797F" w:rsidRDefault="006527D6" w:rsidP="006527D6">
      <w:pPr>
        <w:rPr>
          <w:sz w:val="16"/>
        </w:rPr>
      </w:pPr>
    </w:p>
    <w:p w14:paraId="0C6240BE" w14:textId="77777777" w:rsidR="006527D6" w:rsidRPr="000C797F" w:rsidRDefault="006527D6" w:rsidP="006527D6">
      <w:pPr>
        <w:pStyle w:val="Heading4"/>
        <w:numPr>
          <w:ilvl w:val="0"/>
          <w:numId w:val="64"/>
        </w:numPr>
        <w:tabs>
          <w:tab w:val="num" w:pos="360"/>
          <w:tab w:val="num" w:pos="720"/>
        </w:tabs>
        <w:ind w:left="360" w:firstLine="0"/>
      </w:pPr>
      <w:r w:rsidRPr="000C797F">
        <w:t>Topsoil depletion causes extinction</w:t>
      </w:r>
    </w:p>
    <w:p w14:paraId="305A7664" w14:textId="77777777" w:rsidR="006527D6" w:rsidRPr="000C797F" w:rsidRDefault="006527D6" w:rsidP="006527D6">
      <w:pPr>
        <w:rPr>
          <w:sz w:val="12"/>
          <w:szCs w:val="16"/>
        </w:rPr>
      </w:pPr>
      <w:r w:rsidRPr="000C797F">
        <w:rPr>
          <w:rStyle w:val="Style13ptBold"/>
        </w:rPr>
        <w:t>Cribb 17</w:t>
      </w:r>
      <w:r w:rsidRPr="000C797F">
        <w:t xml:space="preserve"> </w:t>
      </w:r>
      <w:r w:rsidRPr="000C797F">
        <w:rPr>
          <w:sz w:val="20"/>
          <w:szCs w:val="24"/>
        </w:rPr>
        <w:t>(Julian Cribb – Australian National University Emeritus Faculty and Australian Academy of Technology Science and Engineering Fellow, 2017, “Surviving the 21st Century”, https://link.springer.com/content/pdf/10.1007%2F978-3-319-41270-2.pdf, accessed 8/16/21)</w:t>
      </w:r>
    </w:p>
    <w:p w14:paraId="197CAB1A" w14:textId="77777777" w:rsidR="006527D6" w:rsidRPr="000C797F" w:rsidRDefault="006527D6" w:rsidP="006527D6">
      <w:r w:rsidRPr="000C797F">
        <w:rPr>
          <w:sz w:val="8"/>
        </w:rPr>
        <w:t xml:space="preserve">Not Just Dirt </w:t>
      </w:r>
      <w:r w:rsidRPr="000C797F">
        <w:rPr>
          <w:rStyle w:val="StyleUnderline"/>
        </w:rPr>
        <w:t>“A rough calculation of current rates of soil degradation suggests we have about 60 years of topsoil left,” Sydney University’s Professor John Crawford told TIME magazine</w:t>
      </w:r>
      <w:r w:rsidRPr="000C797F">
        <w:rPr>
          <w:sz w:val="8"/>
        </w:rPr>
        <w:t xml:space="preserve"> in an interview. “</w:t>
      </w:r>
      <w:r w:rsidRPr="000C797F">
        <w:rPr>
          <w:rStyle w:val="StyleUnderline"/>
        </w:rPr>
        <w:t xml:space="preserve">Some 40 % of soil used for agriculture around the world is classed as either degraded or seriously degraded—the latter means that </w:t>
      </w:r>
      <w:r w:rsidRPr="000C797F">
        <w:rPr>
          <w:rStyle w:val="Emphasis"/>
          <w:highlight w:val="green"/>
        </w:rPr>
        <w:t>70 %</w:t>
      </w:r>
      <w:r w:rsidRPr="000C797F">
        <w:rPr>
          <w:rStyle w:val="StyleUnderline"/>
          <w:highlight w:val="green"/>
        </w:rPr>
        <w:t xml:space="preserve"> of</w:t>
      </w:r>
      <w:r w:rsidRPr="000C797F">
        <w:rPr>
          <w:rStyle w:val="StyleUnderline"/>
        </w:rPr>
        <w:t xml:space="preserve"> the </w:t>
      </w:r>
      <w:r w:rsidRPr="000C797F">
        <w:rPr>
          <w:rStyle w:val="StyleUnderline"/>
          <w:highlight w:val="green"/>
        </w:rPr>
        <w:t>topsoil</w:t>
      </w:r>
      <w:r w:rsidRPr="000C797F">
        <w:rPr>
          <w:rStyle w:val="StyleUnderline"/>
        </w:rPr>
        <w:t xml:space="preserve">, the layer allowing plants to grow, </w:t>
      </w:r>
      <w:r w:rsidRPr="000C797F">
        <w:rPr>
          <w:rStyle w:val="StyleUnderline"/>
          <w:highlight w:val="green"/>
        </w:rPr>
        <w:t xml:space="preserve">is </w:t>
      </w:r>
      <w:r w:rsidRPr="000C797F">
        <w:rPr>
          <w:rStyle w:val="Emphasis"/>
          <w:highlight w:val="green"/>
        </w:rPr>
        <w:t>gone</w:t>
      </w:r>
      <w:r w:rsidRPr="000C797F">
        <w:rPr>
          <w:rStyle w:val="StyleUnderline"/>
        </w:rPr>
        <w:t xml:space="preserve">. Because of various </w:t>
      </w:r>
      <w:r w:rsidRPr="000C797F">
        <w:rPr>
          <w:rStyle w:val="StyleUnderline"/>
          <w:highlight w:val="green"/>
        </w:rPr>
        <w:t xml:space="preserve">farming methods </w:t>
      </w:r>
      <w:r w:rsidRPr="000C797F">
        <w:rPr>
          <w:rStyle w:val="StyleUnderline"/>
        </w:rPr>
        <w:t xml:space="preserve">that </w:t>
      </w:r>
      <w:r w:rsidRPr="000C797F">
        <w:rPr>
          <w:rStyle w:val="Emphasis"/>
          <w:highlight w:val="green"/>
        </w:rPr>
        <w:t xml:space="preserve">strip </w:t>
      </w:r>
      <w:r w:rsidRPr="000C797F">
        <w:rPr>
          <w:rStyle w:val="Emphasis"/>
        </w:rPr>
        <w:t xml:space="preserve">the soil of </w:t>
      </w:r>
      <w:r w:rsidRPr="000C797F">
        <w:rPr>
          <w:rStyle w:val="Emphasis"/>
          <w:highlight w:val="green"/>
        </w:rPr>
        <w:t>carbon</w:t>
      </w:r>
      <w:r w:rsidRPr="000C797F">
        <w:rPr>
          <w:rStyle w:val="StyleUnderline"/>
        </w:rPr>
        <w:t xml:space="preserve"> and </w:t>
      </w:r>
      <w:r w:rsidRPr="000C797F">
        <w:rPr>
          <w:rStyle w:val="StyleUnderline"/>
          <w:highlight w:val="green"/>
        </w:rPr>
        <w:t xml:space="preserve">make it </w:t>
      </w:r>
      <w:r w:rsidRPr="000C797F">
        <w:rPr>
          <w:rStyle w:val="Emphasis"/>
          <w:highlight w:val="green"/>
        </w:rPr>
        <w:t>less robust</w:t>
      </w:r>
      <w:r w:rsidRPr="000C797F">
        <w:rPr>
          <w:rStyle w:val="StyleUnderline"/>
          <w:highlight w:val="green"/>
        </w:rPr>
        <w:t xml:space="preserve"> </w:t>
      </w:r>
      <w:r w:rsidRPr="000C797F">
        <w:rPr>
          <w:rStyle w:val="StyleUnderline"/>
        </w:rPr>
        <w:t xml:space="preserve">as well as </w:t>
      </w:r>
      <w:r w:rsidRPr="000C797F">
        <w:rPr>
          <w:rStyle w:val="Emphasis"/>
        </w:rPr>
        <w:t>weaker in nutrients</w:t>
      </w:r>
      <w:r w:rsidRPr="000C797F">
        <w:rPr>
          <w:rStyle w:val="StyleUnderline"/>
        </w:rPr>
        <w:t xml:space="preserve">, </w:t>
      </w:r>
      <w:r w:rsidRPr="000C797F">
        <w:rPr>
          <w:rStyle w:val="StyleUnderline"/>
          <w:highlight w:val="green"/>
        </w:rPr>
        <w:t xml:space="preserve">soil is </w:t>
      </w:r>
      <w:r w:rsidRPr="000C797F">
        <w:rPr>
          <w:rStyle w:val="StyleUnderline"/>
        </w:rPr>
        <w:t xml:space="preserve">being </w:t>
      </w:r>
      <w:r w:rsidRPr="000C797F">
        <w:rPr>
          <w:rStyle w:val="StyleUnderline"/>
          <w:highlight w:val="green"/>
        </w:rPr>
        <w:t>lost at</w:t>
      </w:r>
      <w:r w:rsidRPr="000C797F">
        <w:rPr>
          <w:rStyle w:val="StyleUnderline"/>
        </w:rPr>
        <w:t xml:space="preserve"> between 10 and </w:t>
      </w:r>
      <w:r w:rsidRPr="000C797F">
        <w:rPr>
          <w:rStyle w:val="Emphasis"/>
          <w:highlight w:val="green"/>
        </w:rPr>
        <w:t>40 times the rate</w:t>
      </w:r>
      <w:r w:rsidRPr="000C797F">
        <w:rPr>
          <w:rStyle w:val="StyleUnderline"/>
        </w:rPr>
        <w:t xml:space="preserve"> at which </w:t>
      </w:r>
      <w:r w:rsidRPr="000C797F">
        <w:rPr>
          <w:rStyle w:val="StyleUnderline"/>
          <w:highlight w:val="green"/>
        </w:rPr>
        <w:t xml:space="preserve">it can </w:t>
      </w:r>
      <w:r w:rsidRPr="000C797F">
        <w:rPr>
          <w:rStyle w:val="StyleUnderline"/>
        </w:rPr>
        <w:t xml:space="preserve">be naturally </w:t>
      </w:r>
      <w:r w:rsidRPr="000C797F">
        <w:rPr>
          <w:rStyle w:val="StyleUnderline"/>
          <w:highlight w:val="green"/>
        </w:rPr>
        <w:t>replenish</w:t>
      </w:r>
      <w:r w:rsidRPr="000C797F">
        <w:rPr>
          <w:rStyle w:val="StyleUnderline"/>
        </w:rPr>
        <w:t>ed”</w:t>
      </w:r>
      <w:r w:rsidRPr="000C797F">
        <w:rPr>
          <w:sz w:val="8"/>
        </w:rPr>
        <w:t xml:space="preserve"> (Crawford 2012 ). In a separate report, Professor Duncan Cameron of the University of Sheffi eld’s Grantham Centre for Sustainable Futures found that </w:t>
      </w:r>
      <w:r w:rsidRPr="000C797F">
        <w:rPr>
          <w:rStyle w:val="StyleUnderline"/>
        </w:rPr>
        <w:t>nearly 33 % of the world’s arable land had been lost to erosion or pollution between 1975 and 2015</w:t>
      </w:r>
      <w:r w:rsidRPr="000C797F">
        <w:rPr>
          <w:sz w:val="8"/>
        </w:rPr>
        <w:t xml:space="preserve"> (Cameron et al. 2015 ). </w:t>
      </w:r>
      <w:r w:rsidRPr="000C797F">
        <w:rPr>
          <w:rStyle w:val="StyleUnderline"/>
        </w:rPr>
        <w:t>Soil degradation is among humanity’s largest impacts on the planet</w:t>
      </w:r>
      <w:r w:rsidRPr="000C797F">
        <w:rPr>
          <w:sz w:val="8"/>
        </w:rPr>
        <w:t xml:space="preserve">—and is typically the one that is least understood or of concern to city people, in spite of the real threat it poses to their future. </w:t>
      </w:r>
      <w:r w:rsidRPr="000C797F">
        <w:rPr>
          <w:rStyle w:val="StyleUnderline"/>
        </w:rPr>
        <w:t xml:space="preserve">American soil scientists Bruce Wilkinson and Brandon McElroy calculated that we displace around 75 billion tonnes of topsoil worldwide every year, based on contemporary levels of erosion measured in </w:t>
      </w:r>
      <w:r w:rsidRPr="00936D5F">
        <w:rPr>
          <w:rStyle w:val="StyleUnderline"/>
        </w:rPr>
        <w:t>farmers’ fields</w:t>
      </w:r>
      <w:r w:rsidRPr="00936D5F">
        <w:rPr>
          <w:sz w:val="8"/>
        </w:rPr>
        <w:t xml:space="preserve"> (Wilkinson and McElroy 2007 ). </w:t>
      </w:r>
      <w:r w:rsidRPr="00936D5F">
        <w:rPr>
          <w:rStyle w:val="StyleUnderline"/>
        </w:rPr>
        <w:t xml:space="preserve">This is nearly </w:t>
      </w:r>
      <w:r w:rsidRPr="00936D5F">
        <w:rPr>
          <w:rStyle w:val="Emphasis"/>
        </w:rPr>
        <w:t>four times</w:t>
      </w:r>
      <w:r w:rsidRPr="00936D5F">
        <w:rPr>
          <w:rStyle w:val="StyleUnderline"/>
        </w:rPr>
        <w:t xml:space="preserve"> greater than the natural erosion which takes place Earthwide without human agency. Most of this lost soil eventually ends up at the bottom of the ocean</w:t>
      </w:r>
      <w:r w:rsidRPr="00936D5F">
        <w:rPr>
          <w:sz w:val="8"/>
        </w:rPr>
        <w:t xml:space="preserve">, borne on the wind or in rivers, and so can never again be used to grow food or forests. While the lion’s share of the erosion is due to land-clearing, crop cultivation or overgrazing, a significant portion is caused by badly-designed urban development, drainage, roads and engineering works. Since soil typically takes from thousands to millions of years to form through natural weathering of rock and the workings of biology, such a colossal loss of the world’s topsoil represents an un-staunched haemorrhage of one of the main things which keeps us alive. </w:t>
      </w:r>
      <w:r w:rsidRPr="00936D5F">
        <w:rPr>
          <w:rStyle w:val="StyleUnderline"/>
        </w:rPr>
        <w:t xml:space="preserve">The destruction of topsoil has contributed to the </w:t>
      </w:r>
      <w:r w:rsidRPr="00936D5F">
        <w:rPr>
          <w:rStyle w:val="Emphasis"/>
        </w:rPr>
        <w:t>collapse of civilisations in the past</w:t>
      </w:r>
      <w:r w:rsidRPr="00936D5F">
        <w:rPr>
          <w:rStyle w:val="StyleUnderline"/>
        </w:rPr>
        <w:t>, notable cases being the Mayans, the Greeks and the Romans.</w:t>
      </w:r>
      <w:r w:rsidRPr="00936D5F">
        <w:rPr>
          <w:sz w:val="8"/>
        </w:rPr>
        <w:t xml:space="preserve"> “Many ancient civilizations indirectly mined their soil to fuel their growth…” writes David Montgomery, author of ‘Dirt’ (Montgomery 2007 </w:t>
      </w:r>
      <w:r w:rsidRPr="00936D5F">
        <w:rPr>
          <w:rStyle w:val="StyleUnderline"/>
        </w:rPr>
        <w:t>). “Such problems are not just ancient history. That soil abuse remains a threat to modern society is clear from the plight of environmental refugees driven from the US southern plains Dust Bowl in the 1930s, the African Sahel in the 1970s and across the Amazon Basin today.” South African researchers calculate that soil loss has already reduced African food production by 8 %,</w:t>
      </w:r>
      <w:r w:rsidRPr="00936D5F">
        <w:rPr>
          <w:sz w:val="8"/>
        </w:rPr>
        <w:t xml:space="preserve"> with worse to come (Scholes and Scholes 2013 ). </w:t>
      </w:r>
      <w:r w:rsidRPr="00936D5F">
        <w:rPr>
          <w:rStyle w:val="StyleUnderline"/>
        </w:rPr>
        <w:t>Scientists and aid agencies increasingly link the onset of the Syrian civil war and refugee crisis to a savage drought</w:t>
      </w:r>
      <w:r w:rsidRPr="00936D5F">
        <w:rPr>
          <w:sz w:val="8"/>
        </w:rPr>
        <w:t xml:space="preserve"> which started in 2006 and turned thousands of farmers off their land (UNCCD 2014 ). UNCCD executive secretary Monique Barbut said: “</w:t>
      </w:r>
      <w:r w:rsidRPr="00936D5F">
        <w:rPr>
          <w:rStyle w:val="StyleUnderline"/>
        </w:rPr>
        <w:t>When land degradation reaches a level at which it seriously threatens people’s livelihoods, it can turn into a security issue.</w:t>
      </w:r>
      <w:r w:rsidRPr="00936D5F">
        <w:rPr>
          <w:sz w:val="8"/>
        </w:rPr>
        <w:t xml:space="preserve"> This is </w:t>
      </w:r>
      <w:r w:rsidRPr="00936D5F">
        <w:rPr>
          <w:rStyle w:val="StyleUnderline"/>
        </w:rPr>
        <w:t xml:space="preserve">because land is so </w:t>
      </w:r>
      <w:r w:rsidRPr="00936D5F">
        <w:rPr>
          <w:rStyle w:val="Emphasis"/>
        </w:rPr>
        <w:t>closely linked</w:t>
      </w:r>
      <w:r w:rsidRPr="00936D5F">
        <w:rPr>
          <w:rStyle w:val="StyleUnderline"/>
        </w:rPr>
        <w:t xml:space="preserve"> to basic human needs</w:t>
      </w:r>
      <w:r w:rsidRPr="00936D5F">
        <w:rPr>
          <w:sz w:val="8"/>
        </w:rPr>
        <w:t xml:space="preserve">, such as access to food and water. If land degradation interferes with the fulfilment of these needs, </w:t>
      </w:r>
      <w:r w:rsidRPr="00936D5F">
        <w:rPr>
          <w:rStyle w:val="StyleUnderline"/>
        </w:rPr>
        <w:t>it can lead to conflicts over scarce land and water resources</w:t>
      </w:r>
      <w:r w:rsidRPr="00936D5F">
        <w:rPr>
          <w:sz w:val="8"/>
        </w:rPr>
        <w:t xml:space="preserve">, spark food riots or turn smallholder farmers into refugees. </w:t>
      </w:r>
      <w:r w:rsidRPr="00936D5F">
        <w:rPr>
          <w:rStyle w:val="StyleUnderline"/>
        </w:rPr>
        <w:t>It is striking that many of today’s violent conflicts are taking place in countries with vulnerable dry ecosystems</w:t>
      </w:r>
      <w:r w:rsidRPr="00936D5F">
        <w:rPr>
          <w:sz w:val="8"/>
        </w:rPr>
        <w:t>” (Barbut 2014 ). The United National Food and Agriculture Organisation cautions there are many impacts of soil degradation : “Firstly, billions of tons of soil are being physically</w:t>
      </w:r>
      <w:r w:rsidRPr="000C797F">
        <w:rPr>
          <w:sz w:val="8"/>
        </w:rPr>
        <w:t xml:space="preserve"> lost each year through accelerated erosion from the action of water and wind and by undesirable changes in soil structure. Secondly, many soils are being degraded by increases in their salt content, by waterlogging, or by pollution through the indiscriminate application of chemical and industrial wastes. “Thirdly, many soils are losing the minerals and organic matter that make them fertile, and in most cases, these materials are not being replaced nearly as fast as they are being depleted. Finally, millions of hectares of good farmland are being lost each year to nonfarm purposes; they are being flooded for reservoirs or paved over for highways, airports, and parking lots. The result of all this mismanagement will be less productive agricultural land at a time when world population is growing and expectations are rising among people everywhere for a better life” (UNFAO 2015a ). “Soil erosion is most serious in China, Africa, India and parts of South America. If the food supply goes down, then obviously, the price goes up. Th e crisis points will hit the poorest countries hardest, in particular those which rely on imports…The capacity of the planet to produce food is already causing conflict,” Crawford told TIME. Rich countries are not immune: they will have to cope with floods of fleeing refugees—as in the Syrian crisis, whose deep drivers many now attribute to a combination of desertification and climate change—increasingly volatile food prices, spreading ill-health in their own populations, conflicts arising out of ‘food wars’ and failed states. </w:t>
      </w:r>
      <w:r w:rsidRPr="000C797F">
        <w:rPr>
          <w:rStyle w:val="StyleUnderline"/>
        </w:rPr>
        <w:t>Soil degradation is not an isolated problem.</w:t>
      </w:r>
      <w:r w:rsidRPr="000C797F">
        <w:rPr>
          <w:sz w:val="8"/>
        </w:rPr>
        <w:t xml:space="preserve"> In particular, </w:t>
      </w:r>
      <w:r w:rsidRPr="000C797F">
        <w:rPr>
          <w:rStyle w:val="StyleUnderline"/>
          <w:highlight w:val="green"/>
        </w:rPr>
        <w:t>it causes</w:t>
      </w:r>
      <w:r w:rsidRPr="000C797F">
        <w:rPr>
          <w:rStyle w:val="StyleUnderline"/>
        </w:rPr>
        <w:t xml:space="preserve"> the </w:t>
      </w:r>
      <w:r w:rsidRPr="000C797F">
        <w:rPr>
          <w:rStyle w:val="Emphasis"/>
          <w:highlight w:val="green"/>
        </w:rPr>
        <w:t>degradation of fresh water</w:t>
      </w:r>
      <w:r w:rsidRPr="000C797F">
        <w:rPr>
          <w:rStyle w:val="StyleUnderline"/>
        </w:rPr>
        <w:t xml:space="preserve">—turning rivers and lakes turbid and blocking dams with sediment, </w:t>
      </w:r>
      <w:r w:rsidRPr="000C797F">
        <w:rPr>
          <w:rStyle w:val="Emphasis"/>
          <w:highlight w:val="green"/>
        </w:rPr>
        <w:t>poisoning</w:t>
      </w:r>
      <w:r w:rsidRPr="000C797F">
        <w:rPr>
          <w:rStyle w:val="StyleUnderline"/>
        </w:rPr>
        <w:t xml:space="preserve"> them </w:t>
      </w:r>
      <w:r w:rsidRPr="000C797F">
        <w:rPr>
          <w:rStyle w:val="StyleUnderline"/>
          <w:highlight w:val="green"/>
        </w:rPr>
        <w:t xml:space="preserve">through </w:t>
      </w:r>
      <w:r w:rsidRPr="000C797F">
        <w:rPr>
          <w:rStyle w:val="Emphasis"/>
          <w:highlight w:val="green"/>
        </w:rPr>
        <w:t>chemical and nutrient runoff</w:t>
      </w:r>
      <w:r w:rsidRPr="000C797F">
        <w:rPr>
          <w:rStyle w:val="StyleUnderline"/>
          <w:highlight w:val="green"/>
        </w:rPr>
        <w:t>. It causes dust storms</w:t>
      </w:r>
      <w:r w:rsidRPr="000C797F">
        <w:rPr>
          <w:rStyle w:val="StyleUnderline"/>
        </w:rPr>
        <w:t xml:space="preserve">, injurious to human health and, when it enters the ocean is chiefly responsible for the lifeless </w:t>
      </w:r>
      <w:r w:rsidRPr="000C797F">
        <w:rPr>
          <w:rStyle w:val="Emphasis"/>
          <w:highlight w:val="green"/>
        </w:rPr>
        <w:t>‘dead zones’</w:t>
      </w:r>
      <w:r w:rsidRPr="000C797F">
        <w:rPr>
          <w:rStyle w:val="StyleUnderline"/>
        </w:rPr>
        <w:t xml:space="preserve"> now spreading along heavily-populated coastlines around the planet </w:t>
      </w:r>
      <w:r w:rsidRPr="000C797F">
        <w:rPr>
          <w:rStyle w:val="StyleUnderline"/>
          <w:highlight w:val="green"/>
        </w:rPr>
        <w:t>and</w:t>
      </w:r>
      <w:r w:rsidRPr="000C797F">
        <w:rPr>
          <w:rStyle w:val="StyleUnderline"/>
        </w:rPr>
        <w:t xml:space="preserve"> for the </w:t>
      </w:r>
      <w:r w:rsidRPr="000C797F">
        <w:rPr>
          <w:rStyle w:val="StyleUnderline"/>
          <w:highlight w:val="green"/>
        </w:rPr>
        <w:t>loss of</w:t>
      </w:r>
      <w:r w:rsidRPr="000C797F">
        <w:rPr>
          <w:rStyle w:val="StyleUnderline"/>
        </w:rPr>
        <w:t xml:space="preserve"> coral reefs.</w:t>
      </w:r>
      <w:r w:rsidRPr="000C797F">
        <w:rPr>
          <w:sz w:val="8"/>
        </w:rPr>
        <w:t xml:space="preserve"> Though the links are seldom appreciated by either consumers or farmers, </w:t>
      </w:r>
      <w:r w:rsidRPr="000C797F">
        <w:rPr>
          <w:rStyle w:val="StyleUnderline"/>
        </w:rPr>
        <w:t>soil erosion</w:t>
      </w:r>
      <w:r w:rsidRPr="000C797F">
        <w:rPr>
          <w:sz w:val="8"/>
        </w:rPr>
        <w:t xml:space="preserve"> thus </w:t>
      </w:r>
      <w:r w:rsidRPr="000C797F">
        <w:rPr>
          <w:rStyle w:val="StyleUnderline"/>
        </w:rPr>
        <w:t xml:space="preserve">contributes to the loss of </w:t>
      </w:r>
      <w:r w:rsidRPr="000C797F">
        <w:rPr>
          <w:rStyle w:val="StyleUnderline"/>
          <w:highlight w:val="green"/>
        </w:rPr>
        <w:t>sea fisheries</w:t>
      </w:r>
      <w:r w:rsidRPr="000C797F">
        <w:rPr>
          <w:rStyle w:val="StyleUnderline"/>
        </w:rPr>
        <w:t xml:space="preserve">. </w:t>
      </w:r>
      <w:r w:rsidRPr="000C797F">
        <w:rPr>
          <w:sz w:val="8"/>
        </w:rPr>
        <w:t xml:space="preserve">There are subtler linkages too: today’s crop varieties, according to Crawford, are specially bred to cope with the depleted conditions of the modern soils in which they are farmed. Th ese crops are much lower in micronutrients—and higher in carbohydrates, a major driver of the global obesity pandemic, as well as the other diet-related diseases that together now claim the lives of two thirds of all humans (WHO 2012). So soil loss is, ironically, one of the factors in a more overweight humanity. In short, </w:t>
      </w:r>
      <w:r w:rsidRPr="000C797F">
        <w:rPr>
          <w:rStyle w:val="StyleUnderline"/>
        </w:rPr>
        <w:t xml:space="preserve">global soil degradation is </w:t>
      </w:r>
      <w:r w:rsidRPr="000C797F">
        <w:rPr>
          <w:rStyle w:val="StyleUnderline"/>
          <w:highlight w:val="green"/>
        </w:rPr>
        <w:t>undermining</w:t>
      </w:r>
      <w:r w:rsidRPr="000C797F">
        <w:rPr>
          <w:rStyle w:val="StyleUnderline"/>
        </w:rPr>
        <w:t xml:space="preserve"> human health and </w:t>
      </w:r>
      <w:r w:rsidRPr="000C797F">
        <w:rPr>
          <w:rStyle w:val="Emphasis"/>
        </w:rPr>
        <w:t xml:space="preserve">civilisation’s long-term </w:t>
      </w:r>
      <w:r w:rsidRPr="000C797F">
        <w:rPr>
          <w:rStyle w:val="Emphasis"/>
          <w:highlight w:val="green"/>
        </w:rPr>
        <w:t>prospects for survival, planetwide.</w:t>
      </w:r>
      <w:r w:rsidRPr="000C797F">
        <w:rPr>
          <w:sz w:val="8"/>
        </w:rPr>
        <w:t xml:space="preserve"> There is, as yet, no end in sight. Yet it is a problem easily solved, as we shall see (Chap.</w:t>
      </w:r>
    </w:p>
    <w:p w14:paraId="5EBCD6F1" w14:textId="77777777" w:rsidR="006527D6" w:rsidRPr="000C797F" w:rsidRDefault="006527D6" w:rsidP="006527D6">
      <w:pPr>
        <w:rPr>
          <w:sz w:val="16"/>
        </w:rPr>
      </w:pPr>
    </w:p>
    <w:p w14:paraId="0D8EB4DE" w14:textId="77777777" w:rsidR="006527D6" w:rsidRPr="000C797F" w:rsidRDefault="006527D6" w:rsidP="006527D6">
      <w:pPr>
        <w:pStyle w:val="Heading4"/>
        <w:numPr>
          <w:ilvl w:val="0"/>
          <w:numId w:val="64"/>
        </w:numPr>
        <w:tabs>
          <w:tab w:val="num" w:pos="360"/>
          <w:tab w:val="num" w:pos="720"/>
        </w:tabs>
        <w:ind w:left="360" w:firstLine="0"/>
      </w:pPr>
      <w:r w:rsidRPr="000C797F">
        <w:t>BioD loss causes</w:t>
      </w:r>
      <w:r w:rsidRPr="000C797F">
        <w:rPr>
          <w:u w:val="single"/>
        </w:rPr>
        <w:t xml:space="preserve"> Extinction</w:t>
      </w:r>
    </w:p>
    <w:p w14:paraId="36BD6FE8" w14:textId="77777777" w:rsidR="006527D6" w:rsidRPr="000C797F" w:rsidRDefault="006527D6" w:rsidP="006527D6">
      <w:r w:rsidRPr="000C797F">
        <w:rPr>
          <w:rStyle w:val="Style13ptBold"/>
        </w:rPr>
        <w:t>Dirzo 22</w:t>
      </w:r>
      <w:r w:rsidRPr="000C797F">
        <w:t xml:space="preserve"> (Rodolfo Dirzo – Associate Dean, Doerr School of Sustainability. Professor of Earth System Science, Stanford University. Senior Fellow, Woods Institute for the Environment. Gerardo Ceballos, Senior Researcher, Institute of Ecology, Universidad Nacional Autónoma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1C7AE728" w14:textId="77777777" w:rsidR="006527D6" w:rsidRDefault="006527D6" w:rsidP="006527D6">
      <w:pPr>
        <w:spacing w:line="240" w:lineRule="auto"/>
        <w:rPr>
          <w:sz w:val="14"/>
        </w:rPr>
      </w:pPr>
      <w:r w:rsidRPr="000C797F">
        <w:rPr>
          <w:rStyle w:val="Emphasis"/>
        </w:rPr>
        <w:t>Civilization</w:t>
      </w:r>
      <w:r w:rsidRPr="000C797F">
        <w:rPr>
          <w:rStyle w:val="StyleUnderline"/>
        </w:rPr>
        <w:t>, and</w:t>
      </w:r>
      <w:r w:rsidRPr="000C797F">
        <w:rPr>
          <w:sz w:val="14"/>
        </w:rPr>
        <w:t xml:space="preserve"> even </w:t>
      </w:r>
      <w:r w:rsidRPr="000C797F">
        <w:rPr>
          <w:rStyle w:val="StyleUnderline"/>
        </w:rPr>
        <w:t xml:space="preserve">the </w:t>
      </w:r>
      <w:r w:rsidRPr="000C797F">
        <w:rPr>
          <w:rStyle w:val="Emphasis"/>
          <w:highlight w:val="green"/>
        </w:rPr>
        <w:t xml:space="preserve">fate of </w:t>
      </w:r>
      <w:r w:rsidRPr="000C797F">
        <w:rPr>
          <w:rStyle w:val="Emphasis"/>
        </w:rPr>
        <w:t xml:space="preserve">our </w:t>
      </w:r>
      <w:r w:rsidRPr="000C797F">
        <w:rPr>
          <w:rStyle w:val="Emphasis"/>
          <w:highlight w:val="green"/>
        </w:rPr>
        <w:t>species</w:t>
      </w:r>
      <w:r w:rsidRPr="000C797F">
        <w:rPr>
          <w:sz w:val="14"/>
        </w:rPr>
        <w:t xml:space="preserve">, is </w:t>
      </w:r>
      <w:r w:rsidRPr="000C797F">
        <w:rPr>
          <w:rStyle w:val="Emphasis"/>
          <w:highlight w:val="green"/>
        </w:rPr>
        <w:t>utterly dependent</w:t>
      </w:r>
      <w:r w:rsidRPr="000C797F">
        <w:rPr>
          <w:rStyle w:val="StyleUnderline"/>
          <w:highlight w:val="green"/>
        </w:rPr>
        <w:t xml:space="preserve"> on</w:t>
      </w:r>
      <w:r w:rsidRPr="000C797F">
        <w:rPr>
          <w:rStyle w:val="StyleUnderline"/>
        </w:rPr>
        <w:t xml:space="preserve"> proper global </w:t>
      </w:r>
      <w:r w:rsidRPr="000C797F">
        <w:rPr>
          <w:rStyle w:val="Emphasis"/>
          <w:highlight w:val="green"/>
        </w:rPr>
        <w:t>ecosystem functioning</w:t>
      </w:r>
      <w:r w:rsidRPr="000C797F">
        <w:rPr>
          <w:sz w:val="14"/>
        </w:rPr>
        <w:t xml:space="preserve">. Ecosystem functioning, </w:t>
      </w:r>
      <w:r w:rsidRPr="000C797F">
        <w:rPr>
          <w:rStyle w:val="StyleUnderline"/>
        </w:rPr>
        <w:t>including</w:t>
      </w:r>
      <w:r w:rsidRPr="000C797F">
        <w:rPr>
          <w:sz w:val="14"/>
        </w:rPr>
        <w:t xml:space="preserve"> primary productivity, the </w:t>
      </w:r>
      <w:r w:rsidRPr="000C797F">
        <w:rPr>
          <w:rStyle w:val="Emphasis"/>
          <w:highlight w:val="green"/>
        </w:rPr>
        <w:t>biogeochemical cycles</w:t>
      </w:r>
      <w:r w:rsidRPr="000C797F">
        <w:rPr>
          <w:rStyle w:val="StyleUnderline"/>
        </w:rPr>
        <w:t>, and</w:t>
      </w:r>
      <w:r w:rsidRPr="000C797F">
        <w:rPr>
          <w:sz w:val="14"/>
        </w:rPr>
        <w:t xml:space="preserve"> the network of trophic mutualistic and antagonistic species interactions that compose the </w:t>
      </w:r>
      <w:r w:rsidRPr="000C797F">
        <w:rPr>
          <w:rStyle w:val="Emphasis"/>
          <w:highlight w:val="green"/>
        </w:rPr>
        <w:t>food chains</w:t>
      </w:r>
      <w:r w:rsidRPr="000C797F">
        <w:rPr>
          <w:sz w:val="14"/>
        </w:rPr>
        <w:t xml:space="preserve">, is </w:t>
      </w:r>
      <w:r w:rsidRPr="000C797F">
        <w:rPr>
          <w:rStyle w:val="StyleUnderline"/>
        </w:rPr>
        <w:t xml:space="preserve">the </w:t>
      </w:r>
      <w:r w:rsidRPr="000C797F">
        <w:rPr>
          <w:rStyle w:val="Emphasis"/>
        </w:rPr>
        <w:t>fabric of life</w:t>
      </w:r>
      <w:r w:rsidRPr="000C797F">
        <w:rPr>
          <w:sz w:val="14"/>
        </w:rPr>
        <w:t xml:space="preserve">—a fabric that is translated by humans as ecosystem services (e.g. [28,39]). The </w:t>
      </w:r>
      <w:r w:rsidRPr="000C797F">
        <w:rPr>
          <w:rStyle w:val="Emphasis"/>
        </w:rPr>
        <w:t>vast literature</w:t>
      </w:r>
      <w:r w:rsidRPr="000C797F">
        <w:rPr>
          <w:rStyle w:val="StyleUnderline"/>
        </w:rPr>
        <w:t xml:space="preserve"> on</w:t>
      </w:r>
      <w:r w:rsidRPr="000C797F">
        <w:rPr>
          <w:sz w:val="14"/>
        </w:rPr>
        <w:t xml:space="preserve"> the </w:t>
      </w:r>
      <w:r w:rsidRPr="000C797F">
        <w:rPr>
          <w:rStyle w:val="Emphasis"/>
        </w:rPr>
        <w:t>biodiversity</w:t>
      </w:r>
      <w:r w:rsidRPr="000C797F">
        <w:rPr>
          <w:sz w:val="14"/>
        </w:rPr>
        <w:t xml:space="preserve">–ecosystem function relationship </w:t>
      </w:r>
      <w:r w:rsidRPr="000C797F">
        <w:rPr>
          <w:rStyle w:val="StyleUnderline"/>
        </w:rPr>
        <w:t>and</w:t>
      </w:r>
      <w:r w:rsidRPr="000C797F">
        <w:rPr>
          <w:sz w:val="14"/>
        </w:rPr>
        <w:t xml:space="preserve"> the </w:t>
      </w:r>
      <w:r w:rsidRPr="000C797F">
        <w:rPr>
          <w:rStyle w:val="StyleUnderline"/>
        </w:rPr>
        <w:t>significance</w:t>
      </w:r>
      <w:r w:rsidRPr="000C797F">
        <w:rPr>
          <w:sz w:val="14"/>
        </w:rPr>
        <w:t xml:space="preserve"> thereof in terms </w:t>
      </w:r>
      <w:r w:rsidRPr="000C797F">
        <w:rPr>
          <w:rStyle w:val="StyleUnderline"/>
        </w:rPr>
        <w:t xml:space="preserve">of </w:t>
      </w:r>
      <w:r w:rsidRPr="000C797F">
        <w:rPr>
          <w:rStyle w:val="Emphasis"/>
        </w:rPr>
        <w:t>services</w:t>
      </w:r>
      <w:r w:rsidRPr="000C797F">
        <w:rPr>
          <w:rStyle w:val="StyleUnderline"/>
        </w:rPr>
        <w:t xml:space="preserve"> to humanity</w:t>
      </w:r>
      <w:r w:rsidRPr="000C797F">
        <w:rPr>
          <w:sz w:val="14"/>
        </w:rPr>
        <w:t xml:space="preserve"> has </w:t>
      </w:r>
      <w:r w:rsidRPr="000C797F">
        <w:rPr>
          <w:rStyle w:val="StyleUnderline"/>
        </w:rPr>
        <w:t>focused</w:t>
      </w:r>
      <w:r w:rsidRPr="000C797F">
        <w:rPr>
          <w:sz w:val="14"/>
        </w:rPr>
        <w:t xml:space="preserve"> its attention </w:t>
      </w:r>
      <w:r w:rsidRPr="000C797F">
        <w:rPr>
          <w:rStyle w:val="StyleUnderline"/>
        </w:rPr>
        <w:t>on</w:t>
      </w:r>
      <w:r w:rsidRPr="000C797F">
        <w:rPr>
          <w:sz w:val="14"/>
        </w:rPr>
        <w:t xml:space="preserve"> the consequences of changes in the diversity of (mostly) plant species or genetic variants on four major types of ecological processes: (i) provisioning, such as </w:t>
      </w:r>
      <w:r w:rsidRPr="000C797F">
        <w:rPr>
          <w:rStyle w:val="Emphasis"/>
          <w:highlight w:val="green"/>
        </w:rPr>
        <w:t>crop yield</w:t>
      </w:r>
      <w:r w:rsidRPr="000C797F">
        <w:rPr>
          <w:sz w:val="14"/>
        </w:rPr>
        <w:t xml:space="preserve">, fodder yield, wood production, </w:t>
      </w:r>
      <w:r w:rsidRPr="000C797F">
        <w:rPr>
          <w:rStyle w:val="StyleUnderline"/>
        </w:rPr>
        <w:t>medicines</w:t>
      </w:r>
      <w:r w:rsidRPr="000C797F">
        <w:rPr>
          <w:sz w:val="14"/>
        </w:rPr>
        <w:t xml:space="preserve"> and medicine models; (ii) regulating, such as biocontrol, pollination and </w:t>
      </w:r>
      <w:r w:rsidRPr="000C797F">
        <w:rPr>
          <w:rStyle w:val="Emphasis"/>
          <w:highlight w:val="green"/>
        </w:rPr>
        <w:t>nutrient</w:t>
      </w:r>
      <w:r w:rsidRPr="000C797F">
        <w:rPr>
          <w:rStyle w:val="StyleUnderline"/>
          <w:highlight w:val="green"/>
        </w:rPr>
        <w:t xml:space="preserve"> cycling</w:t>
      </w:r>
      <w:r w:rsidRPr="000C797F">
        <w:rPr>
          <w:sz w:val="14"/>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0C797F">
        <w:rPr>
          <w:rStyle w:val="StyleUnderline"/>
        </w:rPr>
        <w:t xml:space="preserve">crop </w:t>
      </w:r>
      <w:r w:rsidRPr="000C797F">
        <w:rPr>
          <w:rStyle w:val="Emphasis"/>
          <w:highlight w:val="green"/>
        </w:rPr>
        <w:t>pollination</w:t>
      </w:r>
      <w:r w:rsidRPr="000C797F">
        <w:rPr>
          <w:sz w:val="14"/>
        </w:rPr>
        <w:t xml:space="preserve"> and </w:t>
      </w:r>
      <w:r w:rsidRPr="000C797F">
        <w:rPr>
          <w:rStyle w:val="Emphasis"/>
          <w:highlight w:val="green"/>
        </w:rPr>
        <w:t>pest control</w:t>
      </w:r>
      <w:r w:rsidRPr="000C797F">
        <w:rPr>
          <w:rStyle w:val="StyleUnderline"/>
          <w:highlight w:val="green"/>
        </w:rPr>
        <w:t xml:space="preserve">, </w:t>
      </w:r>
      <w:r w:rsidRPr="000C797F">
        <w:rPr>
          <w:rStyle w:val="Emphasis"/>
          <w:highlight w:val="green"/>
        </w:rPr>
        <w:t>seed</w:t>
      </w:r>
      <w:r w:rsidRPr="000C797F">
        <w:rPr>
          <w:rStyle w:val="StyleUnderline"/>
          <w:highlight w:val="green"/>
        </w:rPr>
        <w:t xml:space="preserve"> dispersal</w:t>
      </w:r>
      <w:r w:rsidRPr="000C797F">
        <w:rPr>
          <w:sz w:val="14"/>
        </w:rPr>
        <w:t xml:space="preserve">, litter decomposition, </w:t>
      </w:r>
      <w:r w:rsidRPr="000C797F">
        <w:rPr>
          <w:rStyle w:val="Emphasis"/>
          <w:highlight w:val="green"/>
        </w:rPr>
        <w:t>carbon</w:t>
      </w:r>
      <w:r w:rsidRPr="000C797F">
        <w:rPr>
          <w:rStyle w:val="StyleUnderline"/>
          <w:highlight w:val="green"/>
        </w:rPr>
        <w:t xml:space="preserve"> cycling</w:t>
      </w:r>
      <w:r w:rsidRPr="000C797F">
        <w:rPr>
          <w:sz w:val="14"/>
        </w:rPr>
        <w:t xml:space="preserve">, carrion and dung removal, </w:t>
      </w:r>
      <w:r w:rsidRPr="000C797F">
        <w:rPr>
          <w:rStyle w:val="Emphasis"/>
          <w:highlight w:val="green"/>
        </w:rPr>
        <w:t>soil erosion</w:t>
      </w:r>
      <w:r w:rsidRPr="000C797F">
        <w:rPr>
          <w:rStyle w:val="StyleUnderline"/>
          <w:highlight w:val="green"/>
        </w:rPr>
        <w:t xml:space="preserve"> control</w:t>
      </w:r>
      <w:r w:rsidRPr="000C797F">
        <w:rPr>
          <w:sz w:val="14"/>
        </w:rPr>
        <w:t xml:space="preserve">, animal forage provisioning, </w:t>
      </w:r>
      <w:r w:rsidRPr="000C797F">
        <w:rPr>
          <w:rStyle w:val="StyleUnderline"/>
        </w:rPr>
        <w:t xml:space="preserve">and </w:t>
      </w:r>
      <w:r w:rsidRPr="000C797F">
        <w:rPr>
          <w:rStyle w:val="Emphasis"/>
        </w:rPr>
        <w:t>zoonosis</w:t>
      </w:r>
      <w:r w:rsidRPr="000C797F">
        <w:rPr>
          <w:rStyle w:val="StyleUnderline"/>
        </w:rPr>
        <w:t xml:space="preserve"> risk regulation</w:t>
      </w:r>
      <w:r w:rsidRPr="000C797F">
        <w:rPr>
          <w:sz w:val="14"/>
        </w:rPr>
        <w:t xml:space="preserve"> (see reviews in [30,41]). What all this implies, in practical terms, is that the millions of years of plant and phytoplankton cumulative photosynthesis; the tens of millions of </w:t>
      </w:r>
      <w:r w:rsidRPr="000C797F">
        <w:rPr>
          <w:rStyle w:val="StyleUnderline"/>
        </w:rPr>
        <w:t xml:space="preserve">soil organisms that </w:t>
      </w:r>
      <w:r w:rsidRPr="000C797F">
        <w:rPr>
          <w:rStyle w:val="Emphasis"/>
        </w:rPr>
        <w:t>transform</w:t>
      </w:r>
      <w:r w:rsidRPr="000C797F">
        <w:rPr>
          <w:rStyle w:val="StyleUnderline"/>
        </w:rPr>
        <w:t xml:space="preserve"> dirt into fertile soil</w:t>
      </w:r>
      <w:r w:rsidRPr="000C797F">
        <w:rPr>
          <w:sz w:val="14"/>
        </w:rPr>
        <w:t xml:space="preserve">, decompose the bodies of dead organisms </w:t>
      </w:r>
      <w:r w:rsidRPr="000C797F">
        <w:rPr>
          <w:rStyle w:val="StyleUnderline"/>
        </w:rPr>
        <w:t xml:space="preserve">and contribute to </w:t>
      </w:r>
      <w:r w:rsidRPr="000C797F">
        <w:rPr>
          <w:rStyle w:val="Emphasis"/>
        </w:rPr>
        <w:t>nutrient recycling</w:t>
      </w:r>
      <w:r w:rsidRPr="000C797F">
        <w:rPr>
          <w:sz w:val="14"/>
        </w:rPr>
        <w:t xml:space="preserve">; the wild and domesticated plants, animals (both terrestrial </w:t>
      </w:r>
      <w:r w:rsidRPr="00936D5F">
        <w:rPr>
          <w:sz w:val="14"/>
        </w:rPr>
        <w:t xml:space="preserve">and aquatic) and fungi that for millennia have fed and currently feed the human population (i.e. we all eat biodiversity); the communities of </w:t>
      </w:r>
      <w:r w:rsidRPr="00936D5F">
        <w:rPr>
          <w:rStyle w:val="Emphasis"/>
        </w:rPr>
        <w:t>animals</w:t>
      </w:r>
      <w:r w:rsidRPr="00936D5F">
        <w:rPr>
          <w:rStyle w:val="StyleUnderline"/>
        </w:rPr>
        <w:t xml:space="preserve"> that maintain plant reproduction and </w:t>
      </w:r>
      <w:r w:rsidRPr="00936D5F">
        <w:rPr>
          <w:rStyle w:val="Emphasis"/>
        </w:rPr>
        <w:t>genetic diversity</w:t>
      </w:r>
      <w:r w:rsidRPr="00936D5F">
        <w:rPr>
          <w:sz w:val="14"/>
        </w:rPr>
        <w:t xml:space="preserve">, as well as those animals that </w:t>
      </w:r>
      <w:r w:rsidRPr="00936D5F">
        <w:rPr>
          <w:rStyle w:val="StyleUnderline"/>
        </w:rPr>
        <w:t>regulate</w:t>
      </w:r>
      <w:r w:rsidRPr="00936D5F">
        <w:rPr>
          <w:sz w:val="14"/>
        </w:rPr>
        <w:t xml:space="preserve"> the abundance of </w:t>
      </w:r>
      <w:r w:rsidRPr="00936D5F">
        <w:rPr>
          <w:rStyle w:val="Emphasis"/>
        </w:rPr>
        <w:t>disease hosts</w:t>
      </w:r>
      <w:r w:rsidRPr="00936D5F">
        <w:rPr>
          <w:rStyle w:val="StyleUnderline"/>
        </w:rPr>
        <w:t xml:space="preserve"> and </w:t>
      </w:r>
      <w:r w:rsidRPr="00936D5F">
        <w:rPr>
          <w:rStyle w:val="Emphasis"/>
        </w:rPr>
        <w:t>vectors</w:t>
      </w:r>
      <w:r w:rsidRPr="00936D5F">
        <w:rPr>
          <w:sz w:val="14"/>
        </w:rPr>
        <w:t xml:space="preserve">; the thousands of </w:t>
      </w:r>
      <w:r w:rsidRPr="00936D5F">
        <w:rPr>
          <w:rStyle w:val="Emphasis"/>
        </w:rPr>
        <w:t>plants</w:t>
      </w:r>
      <w:r w:rsidRPr="00936D5F">
        <w:rPr>
          <w:rStyle w:val="StyleUnderline"/>
        </w:rPr>
        <w:t xml:space="preserve">, </w:t>
      </w:r>
      <w:r w:rsidRPr="00936D5F">
        <w:rPr>
          <w:rStyle w:val="Emphasis"/>
        </w:rPr>
        <w:t>fungi</w:t>
      </w:r>
      <w:r w:rsidRPr="00936D5F">
        <w:rPr>
          <w:sz w:val="14"/>
        </w:rPr>
        <w:t xml:space="preserve">, other </w:t>
      </w:r>
      <w:r w:rsidRPr="00936D5F">
        <w:rPr>
          <w:rStyle w:val="Emphasis"/>
        </w:rPr>
        <w:t>microorganisms</w:t>
      </w:r>
      <w:r w:rsidRPr="00936D5F">
        <w:rPr>
          <w:rStyle w:val="StyleUnderline"/>
        </w:rPr>
        <w:t xml:space="preserve"> and </w:t>
      </w:r>
      <w:r w:rsidRPr="00936D5F">
        <w:rPr>
          <w:rStyle w:val="Emphasis"/>
        </w:rPr>
        <w:t>animals</w:t>
      </w:r>
      <w:r w:rsidRPr="00936D5F">
        <w:rPr>
          <w:rStyle w:val="StyleUnderline"/>
        </w:rPr>
        <w:t xml:space="preserve"> that</w:t>
      </w:r>
      <w:r w:rsidRPr="00936D5F">
        <w:rPr>
          <w:sz w:val="14"/>
        </w:rPr>
        <w:t xml:space="preserve"> have provided and continue to </w:t>
      </w:r>
      <w:r w:rsidRPr="00936D5F">
        <w:rPr>
          <w:rStyle w:val="StyleUnderline"/>
        </w:rPr>
        <w:t xml:space="preserve">provide </w:t>
      </w:r>
      <w:r w:rsidRPr="00936D5F">
        <w:rPr>
          <w:rStyle w:val="Emphasis"/>
        </w:rPr>
        <w:t>medicine</w:t>
      </w:r>
      <w:r w:rsidRPr="00936D5F">
        <w:rPr>
          <w:sz w:val="14"/>
        </w:rPr>
        <w:t xml:space="preserve"> or medicine models; the </w:t>
      </w:r>
      <w:r w:rsidRPr="00936D5F">
        <w:rPr>
          <w:rStyle w:val="Emphasis"/>
        </w:rPr>
        <w:t>physical</w:t>
      </w:r>
      <w:r w:rsidRPr="00936D5F">
        <w:rPr>
          <w:rStyle w:val="StyleUnderline"/>
        </w:rPr>
        <w:t xml:space="preserve"> protection due to </w:t>
      </w:r>
      <w:r w:rsidRPr="00936D5F">
        <w:rPr>
          <w:rStyle w:val="Emphasis"/>
        </w:rPr>
        <w:t>ecosystem ‘structures</w:t>
      </w:r>
      <w:r w:rsidRPr="00936D5F">
        <w:rPr>
          <w:sz w:val="14"/>
        </w:rPr>
        <w:t xml:space="preserve">’ such as mangroves and coral reefs </w:t>
      </w:r>
      <w:r w:rsidRPr="00936D5F">
        <w:rPr>
          <w:rStyle w:val="StyleUnderline"/>
        </w:rPr>
        <w:t xml:space="preserve">from </w:t>
      </w:r>
      <w:r w:rsidRPr="00936D5F">
        <w:rPr>
          <w:rStyle w:val="Emphasis"/>
        </w:rPr>
        <w:t>extreme weather</w:t>
      </w:r>
      <w:r w:rsidRPr="00936D5F">
        <w:rPr>
          <w:sz w:val="14"/>
        </w:rPr>
        <w:t xml:space="preserve"> events; and the increasingly appreciated significance of the inspirational, educational and emotional benefit derived from our contact with biodiversity </w:t>
      </w:r>
      <w:r w:rsidRPr="00936D5F">
        <w:rPr>
          <w:rStyle w:val="StyleUnderline"/>
        </w:rPr>
        <w:t>constitute</w:t>
      </w:r>
      <w:r w:rsidRPr="00936D5F">
        <w:rPr>
          <w:sz w:val="14"/>
        </w:rPr>
        <w:t xml:space="preserve"> the </w:t>
      </w:r>
      <w:r w:rsidRPr="00936D5F">
        <w:rPr>
          <w:rStyle w:val="Emphasis"/>
        </w:rPr>
        <w:t>life-support</w:t>
      </w:r>
      <w:r w:rsidRPr="00936D5F">
        <w:rPr>
          <w:sz w:val="14"/>
        </w:rPr>
        <w:t xml:space="preserve"> systems </w:t>
      </w:r>
      <w:r w:rsidRPr="00936D5F">
        <w:rPr>
          <w:rStyle w:val="StyleUnderline"/>
        </w:rPr>
        <w:t xml:space="preserve">for </w:t>
      </w:r>
      <w:r w:rsidRPr="00936D5F">
        <w:rPr>
          <w:rStyle w:val="Emphasis"/>
        </w:rPr>
        <w:t>humanity</w:t>
      </w:r>
      <w:r w:rsidRPr="00936D5F">
        <w:rPr>
          <w:sz w:val="14"/>
        </w:rPr>
        <w:t xml:space="preserve"> (see a recent review in [18]). In a different perspective, </w:t>
      </w:r>
      <w:r w:rsidRPr="00936D5F">
        <w:rPr>
          <w:rStyle w:val="Emphasis"/>
        </w:rPr>
        <w:t>ecosystem services</w:t>
      </w:r>
      <w:r w:rsidRPr="00936D5F">
        <w:rPr>
          <w:rStyle w:val="StyleUnderline"/>
        </w:rPr>
        <w:t xml:space="preserve"> have been examined in </w:t>
      </w:r>
      <w:r w:rsidRPr="00936D5F">
        <w:rPr>
          <w:rStyle w:val="Emphasis"/>
        </w:rPr>
        <w:t>economic terms</w:t>
      </w:r>
      <w:r w:rsidRPr="00936D5F">
        <w:rPr>
          <w:sz w:val="14"/>
        </w:rPr>
        <w:t xml:space="preserve"> (see a major review in [42]), and </w:t>
      </w:r>
      <w:r w:rsidRPr="00936D5F">
        <w:rPr>
          <w:rStyle w:val="StyleUnderline"/>
        </w:rPr>
        <w:t>several</w:t>
      </w:r>
      <w:r w:rsidRPr="000C797F">
        <w:rPr>
          <w:rStyle w:val="StyleUnderline"/>
        </w:rPr>
        <w:t xml:space="preserve"> researchers</w:t>
      </w:r>
      <w:r w:rsidRPr="000C797F">
        <w:rPr>
          <w:sz w:val="14"/>
        </w:rPr>
        <w:t xml:space="preserve"> have attempted to </w:t>
      </w:r>
      <w:r w:rsidRPr="000C797F">
        <w:rPr>
          <w:rStyle w:val="StyleUnderline"/>
        </w:rPr>
        <w:t xml:space="preserve">calculate the </w:t>
      </w:r>
      <w:r w:rsidRPr="000C797F">
        <w:rPr>
          <w:rStyle w:val="Emphasis"/>
        </w:rPr>
        <w:t>value</w:t>
      </w:r>
      <w:r w:rsidRPr="000C797F">
        <w:rPr>
          <w:rStyle w:val="StyleUnderline"/>
        </w:rPr>
        <w:t xml:space="preserve"> of </w:t>
      </w:r>
      <w:r w:rsidRPr="000C797F">
        <w:rPr>
          <w:rStyle w:val="Emphasis"/>
        </w:rPr>
        <w:t>nature's services</w:t>
      </w:r>
      <w:r w:rsidRPr="000C797F">
        <w:rPr>
          <w:sz w:val="14"/>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0C797F">
        <w:rPr>
          <w:rStyle w:val="StyleUnderline"/>
        </w:rPr>
        <w:t xml:space="preserve">the </w:t>
      </w:r>
      <w:r w:rsidRPr="000C797F">
        <w:rPr>
          <w:rStyle w:val="Emphasis"/>
        </w:rPr>
        <w:t>fundamental value</w:t>
      </w:r>
      <w:r w:rsidRPr="000C797F">
        <w:rPr>
          <w:rStyle w:val="StyleUnderline"/>
        </w:rPr>
        <w:t xml:space="preserve"> of ecosystems</w:t>
      </w:r>
      <w:r w:rsidRPr="000C797F">
        <w:rPr>
          <w:sz w:val="14"/>
        </w:rPr>
        <w:t xml:space="preserve"> in the intersection culture–ecosystem functioning lies in that the value of our life-supporting systems ‘</w:t>
      </w:r>
      <w:r w:rsidRPr="000C797F">
        <w:rPr>
          <w:rStyle w:val="StyleUnderline"/>
        </w:rPr>
        <w:t xml:space="preserve">is essentially </w:t>
      </w:r>
      <w:r w:rsidRPr="000C797F">
        <w:rPr>
          <w:rStyle w:val="Emphasis"/>
          <w:highlight w:val="green"/>
        </w:rPr>
        <w:t>incalculable</w:t>
      </w:r>
      <w:r w:rsidRPr="000C797F">
        <w:rPr>
          <w:sz w:val="14"/>
          <w:szCs w:val="18"/>
        </w:rPr>
        <w:t>’</w:t>
      </w:r>
      <w:r w:rsidRPr="000C797F">
        <w:rPr>
          <w:sz w:val="14"/>
        </w:rPr>
        <w:t xml:space="preserve"> [18]. </w:t>
      </w:r>
      <w:r w:rsidRPr="000C797F">
        <w:rPr>
          <w:rStyle w:val="StyleUnderline"/>
        </w:rPr>
        <w:t>This</w:t>
      </w:r>
      <w:r w:rsidRPr="000C797F">
        <w:rPr>
          <w:sz w:val="14"/>
        </w:rPr>
        <w:t xml:space="preserve"> short review </w:t>
      </w:r>
      <w:r w:rsidRPr="000C797F">
        <w:rPr>
          <w:rStyle w:val="StyleUnderline"/>
        </w:rPr>
        <w:t xml:space="preserve">makes it </w:t>
      </w:r>
      <w:r w:rsidRPr="000C797F">
        <w:rPr>
          <w:rStyle w:val="StyleUnderline"/>
          <w:highlight w:val="green"/>
        </w:rPr>
        <w:t>evident</w:t>
      </w:r>
      <w:r w:rsidRPr="000C797F">
        <w:rPr>
          <w:rStyle w:val="StyleUnderline"/>
        </w:rPr>
        <w:t xml:space="preserve"> that </w:t>
      </w:r>
      <w:r w:rsidRPr="000C797F">
        <w:rPr>
          <w:rStyle w:val="Emphasis"/>
          <w:highlight w:val="green"/>
        </w:rPr>
        <w:t>humanity cannot survive</w:t>
      </w:r>
      <w:r w:rsidRPr="000C797F">
        <w:rPr>
          <w:rStyle w:val="StyleUnderline"/>
          <w:highlight w:val="green"/>
        </w:rPr>
        <w:t xml:space="preserve"> in</w:t>
      </w:r>
      <w:r w:rsidRPr="000C797F">
        <w:rPr>
          <w:rStyle w:val="StyleUnderline"/>
        </w:rPr>
        <w:t xml:space="preserve"> the </w:t>
      </w:r>
      <w:r w:rsidRPr="000C797F">
        <w:rPr>
          <w:rStyle w:val="Emphasis"/>
          <w:highlight w:val="green"/>
        </w:rPr>
        <w:t>absence</w:t>
      </w:r>
      <w:r w:rsidRPr="000C797F">
        <w:rPr>
          <w:rStyle w:val="StyleUnderline"/>
          <w:highlight w:val="green"/>
        </w:rPr>
        <w:t xml:space="preserve"> of </w:t>
      </w:r>
      <w:r w:rsidRPr="000C797F">
        <w:rPr>
          <w:rStyle w:val="Emphasis"/>
          <w:highlight w:val="green"/>
        </w:rPr>
        <w:t>biodiversity</w:t>
      </w:r>
      <w:r w:rsidRPr="000C797F">
        <w:rPr>
          <w:rStyle w:val="StyleUnderline"/>
        </w:rPr>
        <w:t xml:space="preserve"> and </w:t>
      </w:r>
      <w:r w:rsidRPr="000C797F">
        <w:rPr>
          <w:rStyle w:val="Emphasis"/>
        </w:rPr>
        <w:t>ecosystem functioning</w:t>
      </w:r>
      <w:r w:rsidRPr="000C797F">
        <w:rPr>
          <w:rStyle w:val="StyleUnderline"/>
        </w:rPr>
        <w:t xml:space="preserve">, </w:t>
      </w:r>
      <w:r w:rsidRPr="000C797F">
        <w:rPr>
          <w:rStyle w:val="StyleUnderline"/>
          <w:highlight w:val="green"/>
        </w:rPr>
        <w:t>which</w:t>
      </w:r>
      <w:r w:rsidRPr="000C797F">
        <w:rPr>
          <w:sz w:val="14"/>
        </w:rPr>
        <w:t xml:space="preserve">, as we have discussed above, </w:t>
      </w:r>
      <w:r w:rsidRPr="000C797F">
        <w:rPr>
          <w:rStyle w:val="StyleUnderline"/>
        </w:rPr>
        <w:t xml:space="preserve">we </w:t>
      </w:r>
      <w:r w:rsidRPr="000C797F">
        <w:rPr>
          <w:rStyle w:val="StyleUnderline"/>
          <w:highlight w:val="green"/>
        </w:rPr>
        <w:t xml:space="preserve">are </w:t>
      </w:r>
      <w:r w:rsidRPr="000C797F">
        <w:rPr>
          <w:rStyle w:val="Emphasis"/>
          <w:highlight w:val="green"/>
        </w:rPr>
        <w:t>increasingly degrading</w:t>
      </w:r>
      <w:r w:rsidRPr="000C797F">
        <w:rPr>
          <w:sz w:val="14"/>
        </w:rPr>
        <w:t xml:space="preserve">. Furthermore, the prospect of Homo sapiens being present when the normal recovery times following a mass extinction occur is simply unrealistic. Finally, it is imperative to appreciate that </w:t>
      </w:r>
      <w:r w:rsidRPr="000C797F">
        <w:rPr>
          <w:rStyle w:val="StyleUnderline"/>
        </w:rPr>
        <w:t>all</w:t>
      </w:r>
      <w:r w:rsidRPr="000C797F">
        <w:rPr>
          <w:sz w:val="14"/>
        </w:rPr>
        <w:t xml:space="preserve"> these </w:t>
      </w:r>
      <w:r w:rsidRPr="000C797F">
        <w:rPr>
          <w:rStyle w:val="StyleUnderline"/>
        </w:rPr>
        <w:t xml:space="preserve">aspects of </w:t>
      </w:r>
      <w:r w:rsidRPr="000C797F">
        <w:rPr>
          <w:rStyle w:val="StyleUnderline"/>
          <w:highlight w:val="green"/>
        </w:rPr>
        <w:t xml:space="preserve">human </w:t>
      </w:r>
      <w:r w:rsidRPr="000C797F">
        <w:rPr>
          <w:rStyle w:val="Emphasis"/>
          <w:highlight w:val="green"/>
        </w:rPr>
        <w:t>dependence</w:t>
      </w:r>
      <w:r w:rsidRPr="000C797F">
        <w:rPr>
          <w:rStyle w:val="StyleUnderline"/>
        </w:rPr>
        <w:t xml:space="preserve"> on biodiversity</w:t>
      </w:r>
      <w:r w:rsidRPr="000C797F">
        <w:rPr>
          <w:sz w:val="14"/>
        </w:rPr>
        <w:t>—the intersection between human culture and ecosystem services—</w:t>
      </w:r>
      <w:r w:rsidRPr="000C797F">
        <w:rPr>
          <w:rStyle w:val="StyleUnderline"/>
        </w:rPr>
        <w:t xml:space="preserve">occur at the </w:t>
      </w:r>
      <w:r w:rsidRPr="000C797F">
        <w:rPr>
          <w:rStyle w:val="Emphasis"/>
        </w:rPr>
        <w:t>level</w:t>
      </w:r>
      <w:r w:rsidRPr="000C797F">
        <w:rPr>
          <w:rStyle w:val="StyleUnderline"/>
        </w:rPr>
        <w:t xml:space="preserve"> of</w:t>
      </w:r>
      <w:r w:rsidRPr="000C797F">
        <w:rPr>
          <w:sz w:val="14"/>
        </w:rPr>
        <w:t xml:space="preserve"> the populations of the myriad </w:t>
      </w:r>
      <w:r w:rsidRPr="000C797F">
        <w:rPr>
          <w:rStyle w:val="Emphasis"/>
        </w:rPr>
        <w:t>species</w:t>
      </w:r>
      <w:r w:rsidRPr="000C797F">
        <w:rPr>
          <w:sz w:val="14"/>
        </w:rPr>
        <w:t xml:space="preserve"> and functional groups present where human populations are present. Therefore, </w:t>
      </w:r>
      <w:r w:rsidRPr="000C797F">
        <w:rPr>
          <w:rStyle w:val="StyleUnderline"/>
        </w:rPr>
        <w:t xml:space="preserve">it </w:t>
      </w:r>
      <w:r w:rsidRPr="000C797F">
        <w:rPr>
          <w:rStyle w:val="StyleUnderline"/>
          <w:highlight w:val="green"/>
        </w:rPr>
        <w:t xml:space="preserve">is </w:t>
      </w:r>
      <w:r w:rsidRPr="000C797F">
        <w:rPr>
          <w:rStyle w:val="Emphasis"/>
          <w:highlight w:val="green"/>
        </w:rPr>
        <w:t>crucial</w:t>
      </w:r>
      <w:r w:rsidRPr="000C797F">
        <w:rPr>
          <w:rStyle w:val="StyleUnderline"/>
        </w:rPr>
        <w:t xml:space="preserve"> that we examine the impact of the human enterprise on</w:t>
      </w:r>
      <w:r w:rsidRPr="000C797F">
        <w:rPr>
          <w:sz w:val="14"/>
        </w:rPr>
        <w:t xml:space="preserve"> the myriad </w:t>
      </w:r>
      <w:r w:rsidRPr="000C797F">
        <w:rPr>
          <w:rStyle w:val="Emphasis"/>
        </w:rPr>
        <w:t>populations</w:t>
      </w:r>
      <w:r w:rsidRPr="000C797F">
        <w:rPr>
          <w:sz w:val="14"/>
        </w:rPr>
        <w:t xml:space="preserve"> of plants, animals, fungi and microorganisms.</w:t>
      </w:r>
    </w:p>
    <w:p w14:paraId="3202B523" w14:textId="77777777" w:rsidR="006527D6" w:rsidRPr="000C797F" w:rsidRDefault="006527D6" w:rsidP="006527D6">
      <w:pPr>
        <w:spacing w:line="240" w:lineRule="auto"/>
        <w:rPr>
          <w:rStyle w:val="Emphasis"/>
        </w:rPr>
      </w:pPr>
    </w:p>
    <w:p w14:paraId="04568E76" w14:textId="77777777" w:rsidR="006527D6" w:rsidRPr="000C797F" w:rsidRDefault="006527D6" w:rsidP="006527D6">
      <w:pPr>
        <w:pStyle w:val="Heading4"/>
      </w:pPr>
      <w:r w:rsidRPr="000C797F">
        <w:t>Hawley blocks NLRB appointments now – they’re too anti-union</w:t>
      </w:r>
    </w:p>
    <w:p w14:paraId="07A40A68" w14:textId="77777777" w:rsidR="006527D6" w:rsidRPr="000C797F" w:rsidRDefault="006527D6" w:rsidP="006527D6">
      <w:r w:rsidRPr="000C797F">
        <w:rPr>
          <w:rStyle w:val="Style13ptBold"/>
        </w:rPr>
        <w:t>Spring 2025</w:t>
      </w:r>
      <w:r w:rsidRPr="000C797F">
        <w:t xml:space="preserve"> (Mark S., “Trump Appoints New NLRB Members,” July 22. CDF Labor Law LLP. https://www.cdflaborlaw.com/blog/trump-finally-appoints-new-nlrb-members) [nagel]</w:t>
      </w:r>
    </w:p>
    <w:p w14:paraId="3B2FDA79" w14:textId="77777777" w:rsidR="006527D6" w:rsidRPr="000C797F" w:rsidRDefault="006527D6" w:rsidP="006527D6">
      <w:pPr>
        <w:rPr>
          <w:sz w:val="14"/>
        </w:rPr>
      </w:pPr>
      <w:r w:rsidRPr="000C797F">
        <w:rPr>
          <w:sz w:val="14"/>
        </w:rPr>
        <w:t xml:space="preserve">Last week, President Donald </w:t>
      </w:r>
      <w:r w:rsidRPr="000C797F">
        <w:rPr>
          <w:rStyle w:val="StyleUnderline"/>
          <w:highlight w:val="yellow"/>
        </w:rPr>
        <w:t>Trump appointed two</w:t>
      </w:r>
      <w:r w:rsidRPr="000C797F">
        <w:rPr>
          <w:rStyle w:val="StyleUnderline"/>
        </w:rPr>
        <w:t xml:space="preserve"> new National Labor Relations Board (</w:t>
      </w:r>
      <w:r w:rsidRPr="000C797F">
        <w:rPr>
          <w:rStyle w:val="StyleUnderline"/>
          <w:highlight w:val="yellow"/>
        </w:rPr>
        <w:t>NLRB) members</w:t>
      </w:r>
      <w:r w:rsidRPr="000C797F">
        <w:rPr>
          <w:rStyle w:val="StyleUnderline"/>
        </w:rPr>
        <w:t xml:space="preserve">. </w:t>
      </w:r>
      <w:r w:rsidRPr="000C797F">
        <w:rPr>
          <w:sz w:val="14"/>
        </w:rPr>
        <w:t>These nominees are:</w:t>
      </w:r>
    </w:p>
    <w:p w14:paraId="35DD319E" w14:textId="77777777" w:rsidR="006527D6" w:rsidRPr="000C797F" w:rsidRDefault="006527D6" w:rsidP="006527D6">
      <w:pPr>
        <w:numPr>
          <w:ilvl w:val="0"/>
          <w:numId w:val="62"/>
        </w:numPr>
        <w:rPr>
          <w:sz w:val="14"/>
        </w:rPr>
      </w:pPr>
      <w:r w:rsidRPr="000C797F">
        <w:rPr>
          <w:rStyle w:val="StyleUnderline"/>
          <w:highlight w:val="yellow"/>
        </w:rPr>
        <w:t>Scott Mayer</w:t>
      </w:r>
      <w:r w:rsidRPr="000C797F">
        <w:rPr>
          <w:rStyle w:val="StyleUnderline"/>
        </w:rPr>
        <w:t>, who currently serves as the Chief Labor Counsel for Boeing</w:t>
      </w:r>
      <w:r w:rsidRPr="000C797F">
        <w:rPr>
          <w:sz w:val="14"/>
        </w:rPr>
        <w:t>.</w:t>
      </w:r>
    </w:p>
    <w:p w14:paraId="01C55631" w14:textId="77777777" w:rsidR="006527D6" w:rsidRPr="000C797F" w:rsidRDefault="006527D6" w:rsidP="006527D6">
      <w:pPr>
        <w:numPr>
          <w:ilvl w:val="0"/>
          <w:numId w:val="62"/>
        </w:numPr>
        <w:rPr>
          <w:sz w:val="14"/>
        </w:rPr>
      </w:pPr>
      <w:r w:rsidRPr="000C797F">
        <w:rPr>
          <w:rStyle w:val="StyleUnderline"/>
          <w:highlight w:val="yellow"/>
        </w:rPr>
        <w:t>James Murphy</w:t>
      </w:r>
      <w:r w:rsidRPr="000C797F">
        <w:rPr>
          <w:rStyle w:val="StyleUnderline"/>
        </w:rPr>
        <w:t>, a career NLRB lawyer, who has spent many years as counsel to a variety of Republican NLRB members</w:t>
      </w:r>
      <w:r w:rsidRPr="000C797F">
        <w:rPr>
          <w:sz w:val="14"/>
        </w:rPr>
        <w:t>.</w:t>
      </w:r>
    </w:p>
    <w:p w14:paraId="0A883679" w14:textId="77777777" w:rsidR="006527D6" w:rsidRPr="000C797F" w:rsidRDefault="006527D6" w:rsidP="006527D6">
      <w:pPr>
        <w:rPr>
          <w:sz w:val="14"/>
        </w:rPr>
      </w:pPr>
      <w:r w:rsidRPr="000C797F">
        <w:rPr>
          <w:rStyle w:val="Emphasis"/>
          <w:highlight w:val="yellow"/>
        </w:rPr>
        <w:t>Each nominee must</w:t>
      </w:r>
      <w:r w:rsidRPr="000C797F">
        <w:rPr>
          <w:rStyle w:val="Emphasis"/>
        </w:rPr>
        <w:t xml:space="preserve"> still </w:t>
      </w:r>
      <w:r w:rsidRPr="000C797F">
        <w:rPr>
          <w:rStyle w:val="Emphasis"/>
          <w:highlight w:val="yellow"/>
        </w:rPr>
        <w:t>be confirmed by</w:t>
      </w:r>
      <w:r w:rsidRPr="000C797F">
        <w:rPr>
          <w:rStyle w:val="Emphasis"/>
        </w:rPr>
        <w:t xml:space="preserve"> the United States </w:t>
      </w:r>
      <w:r w:rsidRPr="000C797F">
        <w:rPr>
          <w:rStyle w:val="Emphasis"/>
          <w:highlight w:val="yellow"/>
        </w:rPr>
        <w:t>Senate</w:t>
      </w:r>
      <w:r w:rsidRPr="000C797F">
        <w:rPr>
          <w:sz w:val="14"/>
        </w:rPr>
        <w:t>.</w:t>
      </w:r>
      <w:r w:rsidRPr="000C797F">
        <w:rPr>
          <w:rFonts w:eastAsiaTheme="majorEastAsia"/>
          <w:sz w:val="14"/>
        </w:rPr>
        <w:t> </w:t>
      </w:r>
    </w:p>
    <w:p w14:paraId="269E7AEE" w14:textId="77777777" w:rsidR="006527D6" w:rsidRPr="000C797F" w:rsidRDefault="006527D6" w:rsidP="006527D6">
      <w:pPr>
        <w:rPr>
          <w:sz w:val="14"/>
        </w:rPr>
      </w:pPr>
      <w:r w:rsidRPr="000C797F">
        <w:rPr>
          <w:sz w:val="14"/>
        </w:rPr>
        <w:t xml:space="preserve">In a Republican administration like President Trump’s, </w:t>
      </w:r>
      <w:r w:rsidRPr="000C797F">
        <w:rPr>
          <w:rStyle w:val="StyleUnderline"/>
        </w:rPr>
        <w:t xml:space="preserve">the five-person National Labor Relations Board is generally made up of three Republican leaning Board Members and two Democratic leaning Board Members. </w:t>
      </w:r>
      <w:r w:rsidRPr="000C797F">
        <w:rPr>
          <w:rStyle w:val="StyleUnderline"/>
          <w:highlight w:val="yellow"/>
        </w:rPr>
        <w:t>These</w:t>
      </w:r>
      <w:r w:rsidRPr="000C797F">
        <w:rPr>
          <w:rStyle w:val="StyleUnderline"/>
        </w:rPr>
        <w:t xml:space="preserve"> latest </w:t>
      </w:r>
      <w:r w:rsidRPr="000C797F">
        <w:rPr>
          <w:rStyle w:val="StyleUnderline"/>
          <w:highlight w:val="yellow"/>
        </w:rPr>
        <w:t>nominations fill</w:t>
      </w:r>
      <w:r w:rsidRPr="000C797F">
        <w:rPr>
          <w:rStyle w:val="StyleUnderline"/>
        </w:rPr>
        <w:t xml:space="preserve"> the two remaining </w:t>
      </w:r>
      <w:r w:rsidRPr="000C797F">
        <w:rPr>
          <w:rStyle w:val="StyleUnderline"/>
          <w:highlight w:val="yellow"/>
        </w:rPr>
        <w:t>Republican seats</w:t>
      </w:r>
      <w:r w:rsidRPr="000C797F">
        <w:rPr>
          <w:sz w:val="14"/>
        </w:rPr>
        <w:t xml:space="preserve">. However, the term of the existing Republican Board Member and NLRB Chairperson Marvin Kaplan, expires in five weeks on August 27, 2025. Thus, even if these nominees are confirmed, there will still be at least two empty seats after August 27 (Kaplan’s and Wilcox’s). However, </w:t>
      </w:r>
      <w:r w:rsidRPr="000C797F">
        <w:rPr>
          <w:rStyle w:val="StyleUnderline"/>
        </w:rPr>
        <w:t xml:space="preserve">a </w:t>
      </w:r>
      <w:r w:rsidRPr="000C797F">
        <w:rPr>
          <w:rStyle w:val="StyleUnderline"/>
          <w:highlight w:val="yellow"/>
        </w:rPr>
        <w:t>three-member Board is sufficient</w:t>
      </w:r>
      <w:r w:rsidRPr="000C797F">
        <w:rPr>
          <w:rStyle w:val="StyleUnderline"/>
        </w:rPr>
        <w:t xml:space="preserve"> to have a quorum </w:t>
      </w:r>
      <w:r w:rsidRPr="000C797F">
        <w:rPr>
          <w:rStyle w:val="StyleUnderline"/>
          <w:highlight w:val="yellow"/>
        </w:rPr>
        <w:t>to conduct business</w:t>
      </w:r>
      <w:r w:rsidRPr="000C797F">
        <w:rPr>
          <w:rStyle w:val="StyleUnderline"/>
        </w:rPr>
        <w:t xml:space="preserve"> </w:t>
      </w:r>
      <w:r w:rsidRPr="000C797F">
        <w:rPr>
          <w:sz w:val="14"/>
        </w:rPr>
        <w:t>and the Administration is likely looking for replacements for Kaplan and Wilcox already.</w:t>
      </w:r>
      <w:r w:rsidRPr="000C797F">
        <w:rPr>
          <w:rFonts w:eastAsiaTheme="majorEastAsia"/>
          <w:sz w:val="14"/>
        </w:rPr>
        <w:t> </w:t>
      </w:r>
    </w:p>
    <w:p w14:paraId="28DEC50F" w14:textId="77777777" w:rsidR="006527D6" w:rsidRDefault="006527D6" w:rsidP="006527D6">
      <w:r w:rsidRPr="000C797F">
        <w:rPr>
          <w:rStyle w:val="Emphasis"/>
        </w:rPr>
        <w:t xml:space="preserve">The </w:t>
      </w:r>
      <w:r w:rsidRPr="000C797F">
        <w:rPr>
          <w:rStyle w:val="Emphasis"/>
          <w:highlight w:val="yellow"/>
        </w:rPr>
        <w:t>key will be whether</w:t>
      </w:r>
      <w:r w:rsidRPr="000C797F">
        <w:rPr>
          <w:rStyle w:val="Emphasis"/>
        </w:rPr>
        <w:t xml:space="preserve"> these </w:t>
      </w:r>
      <w:r w:rsidRPr="000C797F">
        <w:rPr>
          <w:rStyle w:val="Emphasis"/>
          <w:highlight w:val="yellow"/>
        </w:rPr>
        <w:t>nominations can be confirmed</w:t>
      </w:r>
      <w:r w:rsidRPr="000C797F">
        <w:rPr>
          <w:rStyle w:val="Emphasis"/>
        </w:rPr>
        <w:t xml:space="preserve">. It is </w:t>
      </w:r>
      <w:r w:rsidRPr="000C797F">
        <w:rPr>
          <w:rStyle w:val="Emphasis"/>
          <w:highlight w:val="yellow"/>
        </w:rPr>
        <w:t>unclear if the Senate will</w:t>
      </w:r>
      <w:r w:rsidRPr="000C797F">
        <w:rPr>
          <w:rStyle w:val="Emphasis"/>
        </w:rPr>
        <w:t xml:space="preserve"> confirm these latest nominations</w:t>
      </w:r>
      <w:r w:rsidRPr="000C797F">
        <w:rPr>
          <w:sz w:val="14"/>
        </w:rPr>
        <w:t xml:space="preserve">. A </w:t>
      </w:r>
      <w:r w:rsidRPr="000C797F">
        <w:rPr>
          <w:rStyle w:val="StyleUnderline"/>
        </w:rPr>
        <w:t xml:space="preserve">new populist </w:t>
      </w:r>
      <w:r w:rsidRPr="000C797F">
        <w:rPr>
          <w:rStyle w:val="StyleUnderline"/>
          <w:highlight w:val="yellow"/>
        </w:rPr>
        <w:t>pro-union</w:t>
      </w:r>
      <w:r w:rsidRPr="000C797F">
        <w:rPr>
          <w:rStyle w:val="StyleUnderline"/>
        </w:rPr>
        <w:t xml:space="preserve"> wing of the </w:t>
      </w:r>
      <w:r w:rsidRPr="000C797F">
        <w:rPr>
          <w:rStyle w:val="StyleUnderline"/>
          <w:highlight w:val="yellow"/>
        </w:rPr>
        <w:t>Republican</w:t>
      </w:r>
      <w:r w:rsidRPr="000C797F">
        <w:rPr>
          <w:rStyle w:val="StyleUnderline"/>
        </w:rPr>
        <w:t xml:space="preserve"> party, </w:t>
      </w:r>
      <w:r w:rsidRPr="000C797F">
        <w:rPr>
          <w:rStyle w:val="StyleUnderline"/>
          <w:highlight w:val="yellow"/>
        </w:rPr>
        <w:t>led by</w:t>
      </w:r>
      <w:r w:rsidRPr="000C797F">
        <w:rPr>
          <w:rStyle w:val="StyleUnderline"/>
        </w:rPr>
        <w:t xml:space="preserve"> Senator Josh </w:t>
      </w:r>
      <w:r w:rsidRPr="000C797F">
        <w:rPr>
          <w:rStyle w:val="StyleUnderline"/>
          <w:highlight w:val="yellow"/>
        </w:rPr>
        <w:t>Hawley, appears</w:t>
      </w:r>
      <w:r w:rsidRPr="000C797F">
        <w:rPr>
          <w:rStyle w:val="StyleUnderline"/>
        </w:rPr>
        <w:t xml:space="preserve"> to be poised to join Democratic Senators </w:t>
      </w:r>
      <w:r w:rsidRPr="000C797F">
        <w:rPr>
          <w:rStyle w:val="StyleUnderline"/>
          <w:highlight w:val="yellow"/>
        </w:rPr>
        <w:t>to fight the nomination of any</w:t>
      </w:r>
      <w:r w:rsidRPr="000C797F">
        <w:rPr>
          <w:rStyle w:val="StyleUnderline"/>
        </w:rPr>
        <w:t xml:space="preserve"> Board members that are </w:t>
      </w:r>
      <w:r w:rsidRPr="000C797F">
        <w:rPr>
          <w:rStyle w:val="StyleUnderline"/>
          <w:highlight w:val="yellow"/>
        </w:rPr>
        <w:t>viewed as too anti-union</w:t>
      </w:r>
      <w:r w:rsidRPr="000C797F">
        <w:rPr>
          <w:sz w:val="14"/>
        </w:rPr>
        <w:t>.</w:t>
      </w:r>
    </w:p>
    <w:p w14:paraId="053A9B6B" w14:textId="77777777" w:rsidR="006527D6" w:rsidRDefault="006527D6" w:rsidP="006527D6"/>
    <w:p w14:paraId="3469143A" w14:textId="77777777" w:rsidR="006527D6" w:rsidRPr="000C797F" w:rsidRDefault="006527D6" w:rsidP="006527D6">
      <w:pPr>
        <w:pStyle w:val="Heading4"/>
      </w:pPr>
      <w:r w:rsidRPr="000C797F">
        <w:t>Hawley cares about labor policy wins – and he ties them to Mayer</w:t>
      </w:r>
    </w:p>
    <w:p w14:paraId="3E39C7AE" w14:textId="77777777" w:rsidR="006527D6" w:rsidRPr="000C797F" w:rsidRDefault="006527D6" w:rsidP="006527D6">
      <w:r w:rsidRPr="000C797F">
        <w:rPr>
          <w:rStyle w:val="Style13ptBold"/>
        </w:rPr>
        <w:t>MacDonald 9/8</w:t>
      </w:r>
      <w:r w:rsidRPr="000C797F">
        <w:t xml:space="preserve"> (Alex, co-chair of the Workplace Policy Institute and chair-elect of the Federalist Society’s Labor and Employment Executive Committee, “Conservative Unionism and the Problem of Coercion,” </w:t>
      </w:r>
      <w:r w:rsidRPr="000C797F">
        <w:rPr>
          <w:i/>
          <w:iCs/>
        </w:rPr>
        <w:t>Public Discourse: The Journal of the Witherspoon Institute</w:t>
      </w:r>
      <w:r w:rsidRPr="000C797F">
        <w:t>. September 8, 2025. https://www.thepublicdiscourse.com/2025/09/98856/) [nagel]</w:t>
      </w:r>
    </w:p>
    <w:p w14:paraId="49AE2ECC" w14:textId="77777777" w:rsidR="006527D6" w:rsidRPr="000C797F" w:rsidRDefault="006527D6" w:rsidP="006527D6">
      <w:pPr>
        <w:rPr>
          <w:sz w:val="12"/>
        </w:rPr>
      </w:pPr>
      <w:r w:rsidRPr="000C797F">
        <w:rPr>
          <w:sz w:val="12"/>
        </w:rPr>
        <w:t xml:space="preserve">And it isn’t only Trump who’s echoing Aquinas. </w:t>
      </w:r>
      <w:r w:rsidRPr="000C797F">
        <w:rPr>
          <w:rStyle w:val="StyleUnderline"/>
        </w:rPr>
        <w:t xml:space="preserve">Increasingly, the </w:t>
      </w:r>
      <w:r w:rsidRPr="000C797F">
        <w:rPr>
          <w:rStyle w:val="StyleUnderline"/>
          <w:highlight w:val="yellow"/>
        </w:rPr>
        <w:t>right’s pro-union movement is translating</w:t>
      </w:r>
      <w:r w:rsidRPr="000C797F">
        <w:rPr>
          <w:rStyle w:val="StyleUnderline"/>
        </w:rPr>
        <w:t xml:space="preserve"> its common-good </w:t>
      </w:r>
      <w:r w:rsidRPr="000C797F">
        <w:rPr>
          <w:rStyle w:val="StyleUnderline"/>
          <w:highlight w:val="yellow"/>
        </w:rPr>
        <w:t>ethos into policy</w:t>
      </w:r>
      <w:r w:rsidRPr="000C797F">
        <w:rPr>
          <w:rStyle w:val="StyleUnderline"/>
        </w:rPr>
        <w:t>.</w:t>
      </w:r>
      <w:r w:rsidRPr="000C797F">
        <w:rPr>
          <w:sz w:val="12"/>
        </w:rPr>
        <w:t xml:space="preserve"> In Spring 2025, Senator </w:t>
      </w:r>
      <w:r w:rsidRPr="000C797F">
        <w:rPr>
          <w:rStyle w:val="StyleUnderline"/>
          <w:highlight w:val="yellow"/>
        </w:rPr>
        <w:t>Hawley announced</w:t>
      </w:r>
      <w:r w:rsidRPr="000C797F">
        <w:rPr>
          <w:rStyle w:val="StyleUnderline"/>
        </w:rPr>
        <w:t xml:space="preserve"> a “pro-worker” </w:t>
      </w:r>
      <w:r w:rsidRPr="000C797F">
        <w:rPr>
          <w:rStyle w:val="StyleUnderline"/>
          <w:highlight w:val="yellow"/>
        </w:rPr>
        <w:t>legislative framework</w:t>
      </w:r>
      <w:r w:rsidRPr="000C797F">
        <w:rPr>
          <w:rStyle w:val="StyleUnderline"/>
        </w:rPr>
        <w:t>, including higher penalties for labor violations and a ban on “captive audience” meetings (presaging his sharp questioning of Carey).</w:t>
      </w:r>
      <w:r w:rsidRPr="000C797F">
        <w:rPr>
          <w:sz w:val="12"/>
        </w:rPr>
        <w:t xml:space="preserve"> Later, he introduced the Faster Labor Contracts Act, a bill to speed up contract negotiations by shuffling the parties into mediation and then binding arbitration. He also introduced a bill to raise the national minimum wage to $15 an hour—a longtime union priority. </w:t>
      </w:r>
      <w:r w:rsidRPr="000C797F">
        <w:rPr>
          <w:rStyle w:val="StyleUnderline"/>
        </w:rPr>
        <w:t>He framed these policies in explicitly “moral” terms, arguing that workers deserve good pay and good jobs</w:t>
      </w:r>
      <w:r w:rsidRPr="000C797F">
        <w:rPr>
          <w:sz w:val="12"/>
        </w:rPr>
        <w:t>. Good jobs produce secure workers, and secure workers are good for America. </w:t>
      </w:r>
    </w:p>
    <w:p w14:paraId="3A461C54" w14:textId="77777777" w:rsidR="006527D6" w:rsidRPr="000C797F" w:rsidRDefault="006527D6" w:rsidP="006527D6">
      <w:pPr>
        <w:rPr>
          <w:sz w:val="12"/>
        </w:rPr>
      </w:pPr>
      <w:r w:rsidRPr="000C797F">
        <w:rPr>
          <w:rStyle w:val="StyleUnderline"/>
          <w:highlight w:val="yellow"/>
        </w:rPr>
        <w:t>Hawley is</w:t>
      </w:r>
      <w:r w:rsidRPr="000C797F">
        <w:rPr>
          <w:rStyle w:val="StyleUnderline"/>
        </w:rPr>
        <w:t xml:space="preserve"> making himself heard in other ways, too. As the </w:t>
      </w:r>
      <w:r w:rsidRPr="000C797F">
        <w:rPr>
          <w:rStyle w:val="StyleUnderline"/>
          <w:highlight w:val="yellow"/>
        </w:rPr>
        <w:t>effective swing vote on</w:t>
      </w:r>
      <w:r w:rsidRPr="000C797F">
        <w:rPr>
          <w:rStyle w:val="StyleUnderline"/>
        </w:rPr>
        <w:t xml:space="preserve"> the Senate Health, Education, Labor, and Pensions (</w:t>
      </w:r>
      <w:r w:rsidRPr="000C797F">
        <w:rPr>
          <w:rStyle w:val="StyleUnderline"/>
          <w:highlight w:val="yellow"/>
        </w:rPr>
        <w:t>HELP</w:t>
      </w:r>
      <w:r w:rsidRPr="000C797F">
        <w:rPr>
          <w:rStyle w:val="StyleUnderline"/>
        </w:rPr>
        <w:t xml:space="preserve">) committee, he’s been </w:t>
      </w:r>
      <w:r w:rsidRPr="000C797F">
        <w:rPr>
          <w:rStyle w:val="StyleUnderline"/>
          <w:highlight w:val="yellow"/>
        </w:rPr>
        <w:t>widely credited with shaping</w:t>
      </w:r>
      <w:r w:rsidRPr="000C797F">
        <w:rPr>
          <w:rStyle w:val="StyleUnderline"/>
        </w:rPr>
        <w:t xml:space="preserve"> </w:t>
      </w:r>
      <w:r w:rsidRPr="000C797F">
        <w:rPr>
          <w:rStyle w:val="StyleUnderline"/>
          <w:highlight w:val="yellow"/>
        </w:rPr>
        <w:t>appointments</w:t>
      </w:r>
      <w:r w:rsidRPr="000C797F">
        <w:rPr>
          <w:rStyle w:val="StyleUnderline"/>
        </w:rPr>
        <w:t xml:space="preserve"> to the National Labor Relations Board</w:t>
      </w:r>
      <w:r w:rsidRPr="000C797F">
        <w:rPr>
          <w:sz w:val="12"/>
        </w:rPr>
        <w:t xml:space="preserve">. Six months into his administration, </w:t>
      </w:r>
      <w:r w:rsidRPr="000C797F">
        <w:rPr>
          <w:rStyle w:val="StyleUnderline"/>
        </w:rPr>
        <w:t xml:space="preserve">the president still hasn’t successfully placed any new members in that agency. This </w:t>
      </w:r>
      <w:r w:rsidRPr="000C797F">
        <w:rPr>
          <w:rStyle w:val="StyleUnderline"/>
          <w:highlight w:val="yellow"/>
        </w:rPr>
        <w:t>slow pace</w:t>
      </w:r>
      <w:r w:rsidRPr="000C797F">
        <w:rPr>
          <w:rStyle w:val="StyleUnderline"/>
        </w:rPr>
        <w:t xml:space="preserve"> has been </w:t>
      </w:r>
      <w:r w:rsidRPr="000C797F">
        <w:rPr>
          <w:rStyle w:val="StyleUnderline"/>
          <w:highlight w:val="yellow"/>
        </w:rPr>
        <w:t>attributed</w:t>
      </w:r>
      <w:r w:rsidRPr="000C797F">
        <w:rPr>
          <w:rStyle w:val="StyleUnderline"/>
        </w:rPr>
        <w:t xml:space="preserve"> in part </w:t>
      </w:r>
      <w:r w:rsidRPr="000C797F">
        <w:rPr>
          <w:rStyle w:val="StyleUnderline"/>
          <w:highlight w:val="yellow"/>
        </w:rPr>
        <w:t>to Hawley, who is</w:t>
      </w:r>
      <w:r w:rsidRPr="000C797F">
        <w:rPr>
          <w:rStyle w:val="StyleUnderline"/>
        </w:rPr>
        <w:t xml:space="preserve"> reportedly </w:t>
      </w:r>
      <w:r w:rsidRPr="000C797F">
        <w:rPr>
          <w:rStyle w:val="StyleUnderline"/>
          <w:highlight w:val="yellow"/>
        </w:rPr>
        <w:t>demanding nominees acceptable to</w:t>
      </w:r>
      <w:r w:rsidRPr="000C797F">
        <w:rPr>
          <w:rStyle w:val="StyleUnderline"/>
        </w:rPr>
        <w:t xml:space="preserve"> the </w:t>
      </w:r>
      <w:r w:rsidRPr="000C797F">
        <w:rPr>
          <w:rStyle w:val="StyleUnderline"/>
          <w:highlight w:val="yellow"/>
        </w:rPr>
        <w:t>labor</w:t>
      </w:r>
      <w:r w:rsidRPr="000C797F">
        <w:rPr>
          <w:rStyle w:val="StyleUnderline"/>
        </w:rPr>
        <w:t xml:space="preserve"> movement. His treatment of Carey only confirms those suspicions:</w:t>
      </w:r>
      <w:r w:rsidRPr="000C797F">
        <w:rPr>
          <w:sz w:val="12"/>
        </w:rPr>
        <w:t xml:space="preserve"> during her hearing, his questions rang with the rhetoric of a labor-hall speech. </w:t>
      </w:r>
      <w:r w:rsidRPr="000C797F">
        <w:rPr>
          <w:rStyle w:val="Emphasis"/>
        </w:rPr>
        <w:t>He has become labor’s </w:t>
      </w:r>
      <w:r w:rsidRPr="000C797F">
        <w:rPr>
          <w:rStyle w:val="Emphasis"/>
          <w:i/>
          <w:iCs w:val="0"/>
        </w:rPr>
        <w:t>de facto</w:t>
      </w:r>
      <w:r w:rsidRPr="000C797F">
        <w:rPr>
          <w:rStyle w:val="Emphasis"/>
        </w:rPr>
        <w:t> senator</w:t>
      </w:r>
      <w:r w:rsidRPr="000C797F">
        <w:rPr>
          <w:sz w:val="12"/>
        </w:rPr>
        <w:t>. </w:t>
      </w:r>
    </w:p>
    <w:p w14:paraId="2EB9A2A6" w14:textId="77777777" w:rsidR="006527D6" w:rsidRDefault="006527D6" w:rsidP="006527D6">
      <w:pPr>
        <w:rPr>
          <w:rStyle w:val="Emphasis"/>
        </w:rPr>
      </w:pPr>
      <w:r w:rsidRPr="000C797F">
        <w:rPr>
          <w:rStyle w:val="StyleUnderline"/>
          <w:highlight w:val="yellow"/>
        </w:rPr>
        <w:t>Hawley’s role is important</w:t>
      </w:r>
      <w:r w:rsidRPr="000C797F">
        <w:rPr>
          <w:rStyle w:val="StyleUnderline"/>
        </w:rPr>
        <w:t xml:space="preserve"> for another reason</w:t>
      </w:r>
      <w:r w:rsidRPr="000C797F">
        <w:rPr>
          <w:sz w:val="12"/>
        </w:rPr>
        <w:t xml:space="preserve">. </w:t>
      </w:r>
      <w:r w:rsidRPr="000C797F">
        <w:rPr>
          <w:rStyle w:val="StyleUnderline"/>
        </w:rPr>
        <w:t xml:space="preserve">It doesn’t just mark a shift in conservative rhetoric; it </w:t>
      </w:r>
      <w:r w:rsidRPr="000C797F">
        <w:rPr>
          <w:rStyle w:val="StyleUnderline"/>
          <w:highlight w:val="yellow"/>
        </w:rPr>
        <w:t>shows how</w:t>
      </w:r>
      <w:r w:rsidRPr="000C797F">
        <w:rPr>
          <w:rStyle w:val="StyleUnderline"/>
        </w:rPr>
        <w:t xml:space="preserve"> the </w:t>
      </w:r>
      <w:r w:rsidRPr="000C797F">
        <w:rPr>
          <w:rStyle w:val="Emphasis"/>
          <w:highlight w:val="yellow"/>
        </w:rPr>
        <w:t>rhetoric is translating into policy</w:t>
      </w:r>
      <w:r w:rsidRPr="000C797F">
        <w:rPr>
          <w:sz w:val="12"/>
        </w:rPr>
        <w:t xml:space="preserve">. Conservative unionism is no longer an idea debated in internet forums and academic lounges: </w:t>
      </w:r>
      <w:r w:rsidRPr="000C797F">
        <w:rPr>
          <w:rStyle w:val="Emphasis"/>
        </w:rPr>
        <w:t xml:space="preserve">it is a </w:t>
      </w:r>
      <w:r w:rsidRPr="000C797F">
        <w:rPr>
          <w:rStyle w:val="Emphasis"/>
          <w:highlight w:val="yellow"/>
        </w:rPr>
        <w:t>political movement proposing real legislative change</w:t>
      </w:r>
      <w:r w:rsidRPr="000C797F">
        <w:rPr>
          <w:rStyle w:val="Emphasis"/>
        </w:rPr>
        <w:t>. It has to be taken seriously and met on its own terms. </w:t>
      </w:r>
    </w:p>
    <w:p w14:paraId="22A195DF" w14:textId="77777777" w:rsidR="006527D6" w:rsidRPr="000C797F" w:rsidRDefault="006527D6" w:rsidP="006527D6">
      <w:pPr>
        <w:pStyle w:val="Heading4"/>
      </w:pPr>
      <w:r w:rsidRPr="000C797F">
        <w:t>Hawley loves unions</w:t>
      </w:r>
    </w:p>
    <w:p w14:paraId="2BFF3E24" w14:textId="77777777" w:rsidR="006527D6" w:rsidRPr="000C797F" w:rsidRDefault="006527D6" w:rsidP="006527D6">
      <w:r w:rsidRPr="000C797F">
        <w:rPr>
          <w:rStyle w:val="Style13ptBold"/>
        </w:rPr>
        <w:t>Hawley 8/4/2025</w:t>
      </w:r>
      <w:r w:rsidRPr="000C797F">
        <w:t xml:space="preserve"> (Josh, US Senator (R – Mo.), “Hawley, Markey Reintroduce Warehouse Worker Protection Act.” https://www.hawley.senate.gov/hawley-markey-reintroduce-warehouse-worker-protection-act/) [nagel]</w:t>
      </w:r>
    </w:p>
    <w:p w14:paraId="79FFB268" w14:textId="77777777" w:rsidR="006527D6" w:rsidRPr="000C797F" w:rsidRDefault="006527D6" w:rsidP="006527D6">
      <w:pPr>
        <w:rPr>
          <w:sz w:val="14"/>
        </w:rPr>
      </w:pPr>
      <w:r w:rsidRPr="000C797F">
        <w:rPr>
          <w:rStyle w:val="StyleUnderline"/>
        </w:rPr>
        <w:t xml:space="preserve">U.S. Senator Josh </w:t>
      </w:r>
      <w:r w:rsidRPr="000C797F">
        <w:rPr>
          <w:rStyle w:val="StyleUnderline"/>
          <w:highlight w:val="yellow"/>
        </w:rPr>
        <w:t>Hawley</w:t>
      </w:r>
      <w:r w:rsidRPr="000C797F">
        <w:rPr>
          <w:rStyle w:val="StyleUnderline"/>
        </w:rPr>
        <w:t xml:space="preserve"> (R-Mo.) </w:t>
      </w:r>
      <w:r w:rsidRPr="000C797F">
        <w:rPr>
          <w:rStyle w:val="StyleUnderline"/>
          <w:rFonts w:eastAsiaTheme="majorEastAsia"/>
          <w:highlight w:val="yellow"/>
        </w:rPr>
        <w:t>joined</w:t>
      </w:r>
      <w:r w:rsidRPr="000C797F">
        <w:rPr>
          <w:rStyle w:val="StyleUnderline"/>
        </w:rPr>
        <w:t xml:space="preserve"> U.S. Senator Ed </w:t>
      </w:r>
      <w:r w:rsidRPr="000C797F">
        <w:rPr>
          <w:rStyle w:val="StyleUnderline"/>
          <w:highlight w:val="yellow"/>
        </w:rPr>
        <w:t>Markey</w:t>
      </w:r>
      <w:r w:rsidRPr="000C797F">
        <w:rPr>
          <w:rStyle w:val="StyleUnderline"/>
        </w:rPr>
        <w:t xml:space="preserve"> (D-Mass.) </w:t>
      </w:r>
      <w:r w:rsidRPr="000C797F">
        <w:rPr>
          <w:rStyle w:val="StyleUnderline"/>
          <w:highlight w:val="yellow"/>
        </w:rPr>
        <w:t>and Representatives</w:t>
      </w:r>
      <w:r w:rsidRPr="000C797F">
        <w:rPr>
          <w:rStyle w:val="StyleUnderline"/>
        </w:rPr>
        <w:t xml:space="preserve"> Donald Norcross (NJ-01), Mike Lawler (NY-17), and Haley Stevens (MI-11) </w:t>
      </w:r>
      <w:r w:rsidRPr="000C797F">
        <w:rPr>
          <w:rStyle w:val="StyleUnderline"/>
          <w:highlight w:val="yellow"/>
        </w:rPr>
        <w:t>in reintroducing</w:t>
      </w:r>
      <w:r w:rsidRPr="000C797F">
        <w:rPr>
          <w:rStyle w:val="StyleUnderline"/>
        </w:rPr>
        <w:t xml:space="preserve"> the </w:t>
      </w:r>
      <w:r w:rsidRPr="000C797F">
        <w:rPr>
          <w:rStyle w:val="StyleUnderline"/>
          <w:highlight w:val="yellow"/>
        </w:rPr>
        <w:t>bipartisan</w:t>
      </w:r>
      <w:r w:rsidRPr="000C797F">
        <w:rPr>
          <w:rStyle w:val="StyleUnderline"/>
        </w:rPr>
        <w:t xml:space="preserve"> and bicameral </w:t>
      </w:r>
      <w:r w:rsidRPr="000C797F">
        <w:rPr>
          <w:rStyle w:val="StyleUnderline"/>
          <w:rFonts w:eastAsiaTheme="majorEastAsia"/>
        </w:rPr>
        <w:t xml:space="preserve">Warehouse </w:t>
      </w:r>
      <w:r w:rsidRPr="000C797F">
        <w:rPr>
          <w:rStyle w:val="StyleUnderline"/>
          <w:rFonts w:eastAsiaTheme="majorEastAsia"/>
          <w:highlight w:val="yellow"/>
        </w:rPr>
        <w:t>Worker Protection</w:t>
      </w:r>
      <w:r w:rsidRPr="000C797F">
        <w:rPr>
          <w:rStyle w:val="StyleUnderline"/>
          <w:rFonts w:eastAsiaTheme="majorEastAsia"/>
        </w:rPr>
        <w:t xml:space="preserve"> Act</w:t>
      </w:r>
      <w:r w:rsidRPr="000C797F">
        <w:rPr>
          <w:rStyle w:val="StyleUnderline"/>
        </w:rPr>
        <w:t>.</w:t>
      </w:r>
      <w:r w:rsidRPr="000C797F">
        <w:rPr>
          <w:sz w:val="14"/>
        </w:rPr>
        <w:br/>
        <w:t>This legislation would protect nearly 2 million of our nations’ warehouse workers by banning hazardous work speed quotas that push workers beyond their limits and lead to high rates of injuries.</w:t>
      </w:r>
      <w:r w:rsidRPr="000C797F">
        <w:rPr>
          <w:sz w:val="14"/>
        </w:rPr>
        <w:br/>
      </w:r>
      <w:r w:rsidRPr="000C797F">
        <w:rPr>
          <w:rStyle w:val="StyleUnderline"/>
        </w:rPr>
        <w:t>“</w:t>
      </w:r>
      <w:r w:rsidRPr="000C797F">
        <w:rPr>
          <w:rStyle w:val="StyleUnderline"/>
          <w:highlight w:val="yellow"/>
        </w:rPr>
        <w:t>Corporations need to prioritize</w:t>
      </w:r>
      <w:r w:rsidRPr="000C797F">
        <w:rPr>
          <w:rStyle w:val="StyleUnderline"/>
        </w:rPr>
        <w:t xml:space="preserve"> their </w:t>
      </w:r>
      <w:r w:rsidRPr="000C797F">
        <w:rPr>
          <w:rStyle w:val="StyleUnderline"/>
          <w:highlight w:val="yellow"/>
        </w:rPr>
        <w:t>workers’ safety</w:t>
      </w:r>
      <w:r w:rsidRPr="000C797F">
        <w:rPr>
          <w:rStyle w:val="StyleUnderline"/>
        </w:rPr>
        <w:t xml:space="preserve"> and well-being </w:t>
      </w:r>
      <w:r w:rsidRPr="000C797F">
        <w:rPr>
          <w:rStyle w:val="StyleUnderline"/>
          <w:highlight w:val="yellow"/>
        </w:rPr>
        <w:t>over profits</w:t>
      </w:r>
      <w:r w:rsidRPr="000C797F">
        <w:rPr>
          <w:rStyle w:val="StyleUnderline"/>
        </w:rPr>
        <w:t>. This bipartisan legislation will hold the warehouse industry accountable while combatting the industry’s worst practices. It’s time to put workers’ safety first and treat them with the dignity they deserve,” </w:t>
      </w:r>
      <w:r w:rsidRPr="000C797F">
        <w:rPr>
          <w:rStyle w:val="StyleUnderline"/>
          <w:rFonts w:eastAsiaTheme="majorEastAsia"/>
        </w:rPr>
        <w:t>said Senator Hawley.</w:t>
      </w:r>
      <w:r w:rsidRPr="000C797F">
        <w:rPr>
          <w:rStyle w:val="StyleUnderline"/>
        </w:rPr>
        <w:br/>
      </w:r>
      <w:r w:rsidRPr="000C797F">
        <w:rPr>
          <w:sz w:val="14"/>
        </w:rPr>
        <w:t>“Workers deserve to clock in knowing they will return home safe and healthy at the end of their shift. The </w:t>
      </w:r>
      <w:r w:rsidRPr="000C797F">
        <w:rPr>
          <w:rFonts w:eastAsiaTheme="majorEastAsia"/>
          <w:i/>
          <w:iCs/>
          <w:sz w:val="14"/>
        </w:rPr>
        <w:t>Warehouse Worker Protection Act</w:t>
      </w:r>
      <w:r w:rsidRPr="000C797F">
        <w:rPr>
          <w:sz w:val="14"/>
        </w:rPr>
        <w:t> would protect the basic health and dignity of workers from corporate bosses who time and again have prioritized unfettered greed and profit over their own people,” </w:t>
      </w:r>
      <w:r w:rsidRPr="000C797F">
        <w:rPr>
          <w:rFonts w:eastAsiaTheme="majorEastAsia"/>
          <w:sz w:val="14"/>
        </w:rPr>
        <w:t>said Senator Markey.</w:t>
      </w:r>
      <w:r w:rsidRPr="000C797F">
        <w:rPr>
          <w:sz w:val="14"/>
        </w:rPr>
        <w:t> “I am proudly in solidarity with nearly two million warehouse workers nationwide in the fight to ensure that their rights, safety, and dignity are protected.”</w:t>
      </w:r>
    </w:p>
    <w:p w14:paraId="616C3CFC" w14:textId="77777777" w:rsidR="006527D6" w:rsidRPr="000C797F" w:rsidRDefault="006527D6" w:rsidP="006527D6">
      <w:pPr>
        <w:rPr>
          <w:sz w:val="14"/>
        </w:rPr>
      </w:pPr>
      <w:r w:rsidRPr="000C797F">
        <w:rPr>
          <w:sz w:val="14"/>
        </w:rPr>
        <w:t>The </w:t>
      </w:r>
      <w:r w:rsidRPr="000C797F">
        <w:rPr>
          <w:rFonts w:eastAsiaTheme="majorEastAsia"/>
          <w:i/>
          <w:iCs/>
          <w:sz w:val="14"/>
        </w:rPr>
        <w:t>Warehouse Worker Protection Act</w:t>
      </w:r>
      <w:r w:rsidRPr="000C797F">
        <w:rPr>
          <w:sz w:val="14"/>
        </w:rPr>
        <w:t> would:</w:t>
      </w:r>
    </w:p>
    <w:p w14:paraId="106C7D78" w14:textId="77777777" w:rsidR="006527D6" w:rsidRPr="000C797F" w:rsidRDefault="006527D6" w:rsidP="006527D6">
      <w:pPr>
        <w:numPr>
          <w:ilvl w:val="0"/>
          <w:numId w:val="63"/>
        </w:numPr>
        <w:rPr>
          <w:sz w:val="14"/>
        </w:rPr>
      </w:pPr>
      <w:r w:rsidRPr="000C797F">
        <w:rPr>
          <w:sz w:val="14"/>
        </w:rPr>
        <w:t>Institute basic standards to ensure warehouse workers experience a safe and dignified workplace. </w:t>
      </w:r>
    </w:p>
    <w:p w14:paraId="2D1629FB" w14:textId="77777777" w:rsidR="006527D6" w:rsidRPr="000C797F" w:rsidRDefault="006527D6" w:rsidP="006527D6">
      <w:pPr>
        <w:numPr>
          <w:ilvl w:val="0"/>
          <w:numId w:val="63"/>
        </w:numPr>
        <w:rPr>
          <w:sz w:val="14"/>
        </w:rPr>
      </w:pPr>
      <w:r w:rsidRPr="000C797F">
        <w:rPr>
          <w:sz w:val="14"/>
        </w:rPr>
        <w:t>Prohibit the use of speed quotas. </w:t>
      </w:r>
    </w:p>
    <w:p w14:paraId="46553D4D" w14:textId="77777777" w:rsidR="006527D6" w:rsidRPr="000C797F" w:rsidRDefault="006527D6" w:rsidP="006527D6">
      <w:pPr>
        <w:numPr>
          <w:ilvl w:val="0"/>
          <w:numId w:val="63"/>
        </w:numPr>
        <w:rPr>
          <w:sz w:val="14"/>
        </w:rPr>
      </w:pPr>
      <w:r w:rsidRPr="000C797F">
        <w:rPr>
          <w:sz w:val="14"/>
        </w:rPr>
        <w:t>Prohibit measures that prevent warehouse workers from exercising their right to unionize.</w:t>
      </w:r>
    </w:p>
    <w:p w14:paraId="4F1D98E0" w14:textId="77777777" w:rsidR="006527D6" w:rsidRPr="000C797F" w:rsidRDefault="006527D6" w:rsidP="006527D6">
      <w:pPr>
        <w:rPr>
          <w:sz w:val="14"/>
        </w:rPr>
      </w:pPr>
      <w:r w:rsidRPr="000C797F">
        <w:rPr>
          <w:sz w:val="14"/>
        </w:rPr>
        <w:t>The </w:t>
      </w:r>
      <w:r w:rsidRPr="000C797F">
        <w:rPr>
          <w:rFonts w:eastAsiaTheme="majorEastAsia"/>
          <w:i/>
          <w:iCs/>
          <w:sz w:val="14"/>
        </w:rPr>
        <w:t>Warehouse Worker Protection Act</w:t>
      </w:r>
      <w:r w:rsidRPr="000C797F">
        <w:rPr>
          <w:sz w:val="14"/>
        </w:rPr>
        <w:t> is endorsed by the International Brotherhood of Teamsters.</w:t>
      </w:r>
    </w:p>
    <w:p w14:paraId="3D7EA46A" w14:textId="77777777" w:rsidR="006527D6" w:rsidRPr="000C797F" w:rsidRDefault="006527D6" w:rsidP="006527D6">
      <w:pPr>
        <w:rPr>
          <w:rStyle w:val="StyleUnderline"/>
        </w:rPr>
      </w:pPr>
      <w:r w:rsidRPr="000C797F">
        <w:rPr>
          <w:rStyle w:val="StyleUnderline"/>
        </w:rPr>
        <w:t xml:space="preserve">Senator </w:t>
      </w:r>
      <w:r w:rsidRPr="000C797F">
        <w:rPr>
          <w:rStyle w:val="StyleUnderline"/>
          <w:highlight w:val="yellow"/>
        </w:rPr>
        <w:t>Hawley previously </w:t>
      </w:r>
      <w:r w:rsidRPr="000C797F">
        <w:rPr>
          <w:rStyle w:val="StyleUnderline"/>
          <w:rFonts w:eastAsiaTheme="majorEastAsia"/>
          <w:highlight w:val="yellow"/>
        </w:rPr>
        <w:t>unveiled</w:t>
      </w:r>
      <w:r w:rsidRPr="000C797F">
        <w:rPr>
          <w:rStyle w:val="StyleUnderline"/>
        </w:rPr>
        <w:t xml:space="preserve"> a </w:t>
      </w:r>
      <w:r w:rsidRPr="000C797F">
        <w:rPr>
          <w:rStyle w:val="StyleUnderline"/>
          <w:highlight w:val="yellow"/>
        </w:rPr>
        <w:t>pro-worker framework</w:t>
      </w:r>
      <w:r w:rsidRPr="000C797F">
        <w:rPr>
          <w:rStyle w:val="StyleUnderline"/>
        </w:rPr>
        <w:t xml:space="preserve"> at the start of this 119th Congress </w:t>
      </w:r>
      <w:r w:rsidRPr="000C797F">
        <w:rPr>
          <w:rStyle w:val="StyleUnderline"/>
          <w:highlight w:val="yellow"/>
        </w:rPr>
        <w:t>with</w:t>
      </w:r>
      <w:r w:rsidRPr="000C797F">
        <w:rPr>
          <w:rStyle w:val="StyleUnderline"/>
        </w:rPr>
        <w:t xml:space="preserve"> core tenets of </w:t>
      </w:r>
      <w:r w:rsidRPr="000C797F">
        <w:rPr>
          <w:rStyle w:val="StyleUnderline"/>
          <w:highlight w:val="yellow"/>
        </w:rPr>
        <w:t>creating</w:t>
      </w:r>
      <w:r w:rsidRPr="000C797F">
        <w:rPr>
          <w:rStyle w:val="StyleUnderline"/>
        </w:rPr>
        <w:t xml:space="preserve"> a better </w:t>
      </w:r>
      <w:r w:rsidRPr="000C797F">
        <w:rPr>
          <w:rStyle w:val="StyleUnderline"/>
          <w:highlight w:val="yellow"/>
        </w:rPr>
        <w:t>workplace and protecting</w:t>
      </w:r>
      <w:r w:rsidRPr="000C797F">
        <w:rPr>
          <w:rStyle w:val="StyleUnderline"/>
        </w:rPr>
        <w:t xml:space="preserve"> good-paying </w:t>
      </w:r>
      <w:r w:rsidRPr="000C797F">
        <w:rPr>
          <w:rStyle w:val="StyleUnderline"/>
          <w:highlight w:val="yellow"/>
        </w:rPr>
        <w:t>Union jobs. He</w:t>
      </w:r>
      <w:r w:rsidRPr="000C797F">
        <w:rPr>
          <w:rStyle w:val="StyleUnderline"/>
        </w:rPr>
        <w:t xml:space="preserve"> also </w:t>
      </w:r>
      <w:r w:rsidRPr="000C797F">
        <w:rPr>
          <w:rStyle w:val="StyleUnderline"/>
          <w:highlight w:val="yellow"/>
        </w:rPr>
        <w:t>led a bipartisan group</w:t>
      </w:r>
      <w:r w:rsidRPr="000C797F">
        <w:rPr>
          <w:rStyle w:val="StyleUnderline"/>
        </w:rPr>
        <w:t xml:space="preserve"> of colleagues </w:t>
      </w:r>
      <w:r w:rsidRPr="000C797F">
        <w:rPr>
          <w:rStyle w:val="StyleUnderline"/>
          <w:highlight w:val="yellow"/>
        </w:rPr>
        <w:t>in </w:t>
      </w:r>
      <w:r w:rsidRPr="000C797F">
        <w:rPr>
          <w:rStyle w:val="StyleUnderline"/>
          <w:rFonts w:eastAsiaTheme="majorEastAsia"/>
          <w:highlight w:val="yellow"/>
        </w:rPr>
        <w:t>introducing</w:t>
      </w:r>
      <w:r w:rsidRPr="000C797F">
        <w:rPr>
          <w:rStyle w:val="StyleUnderline"/>
        </w:rPr>
        <w:t xml:space="preserve"> a separate piece of </w:t>
      </w:r>
      <w:r w:rsidRPr="000C797F">
        <w:rPr>
          <w:rStyle w:val="StyleUnderline"/>
          <w:highlight w:val="yellow"/>
        </w:rPr>
        <w:t>Teamsters-endorsed legislation to speed up</w:t>
      </w:r>
      <w:r w:rsidRPr="000C797F">
        <w:rPr>
          <w:rStyle w:val="StyleUnderline"/>
        </w:rPr>
        <w:t xml:space="preserve"> first contracts for </w:t>
      </w:r>
      <w:r w:rsidRPr="000C797F">
        <w:rPr>
          <w:rStyle w:val="StyleUnderline"/>
          <w:highlight w:val="yellow"/>
        </w:rPr>
        <w:t>new unions</w:t>
      </w:r>
      <w:r w:rsidRPr="000C797F">
        <w:rPr>
          <w:rStyle w:val="StyleUnderline"/>
        </w:rPr>
        <w:t>.</w:t>
      </w:r>
    </w:p>
    <w:p w14:paraId="3E764495" w14:textId="77777777" w:rsidR="006527D6" w:rsidRPr="000C797F" w:rsidRDefault="006527D6" w:rsidP="006527D6">
      <w:pPr>
        <w:rPr>
          <w:rStyle w:val="Emphasis"/>
        </w:rPr>
      </w:pPr>
    </w:p>
    <w:p w14:paraId="46C0D7D4" w14:textId="77777777" w:rsidR="006527D6" w:rsidRPr="00D820F3" w:rsidRDefault="006527D6" w:rsidP="006527D6">
      <w:pPr>
        <w:pStyle w:val="Heading3"/>
      </w:pPr>
    </w:p>
    <w:p w14:paraId="6F24B25C" w14:textId="77777777" w:rsidR="006527D6" w:rsidRPr="00D820F3" w:rsidRDefault="006527D6" w:rsidP="006527D6"/>
    <w:p w14:paraId="6DDB6529" w14:textId="77777777" w:rsidR="006527D6" w:rsidRPr="00D820F3" w:rsidRDefault="006527D6" w:rsidP="006527D6">
      <w:pPr>
        <w:rPr>
          <w:bCs/>
        </w:rPr>
      </w:pPr>
    </w:p>
    <w:p w14:paraId="14C4CBE9" w14:textId="77777777" w:rsidR="006527D6" w:rsidRPr="00004207" w:rsidRDefault="006527D6" w:rsidP="006527D6"/>
    <w:p w14:paraId="5CCF606A" w14:textId="77777777" w:rsidR="006527D6" w:rsidRPr="005D388F" w:rsidRDefault="006527D6" w:rsidP="006527D6"/>
    <w:p w14:paraId="59E289D0" w14:textId="77777777" w:rsidR="006527D6" w:rsidRPr="006527D6" w:rsidRDefault="006527D6" w:rsidP="006527D6"/>
    <w:sectPr w:rsidR="006527D6" w:rsidRPr="006527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BCDEF" w14:textId="77777777" w:rsidR="00BF6C2A" w:rsidRDefault="00BF6C2A" w:rsidP="00066D2C">
      <w:pPr>
        <w:spacing w:after="0" w:line="240" w:lineRule="auto"/>
      </w:pPr>
      <w:r>
        <w:separator/>
      </w:r>
    </w:p>
  </w:endnote>
  <w:endnote w:type="continuationSeparator" w:id="0">
    <w:p w14:paraId="6AE5A831" w14:textId="77777777" w:rsidR="00BF6C2A" w:rsidRDefault="00BF6C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F2504" w14:textId="77777777" w:rsidR="00BF6C2A" w:rsidRDefault="00BF6C2A" w:rsidP="00066D2C">
      <w:pPr>
        <w:spacing w:after="0" w:line="240" w:lineRule="auto"/>
      </w:pPr>
      <w:r>
        <w:separator/>
      </w:r>
    </w:p>
  </w:footnote>
  <w:footnote w:type="continuationSeparator" w:id="0">
    <w:p w14:paraId="59D6DFD0" w14:textId="77777777" w:rsidR="00BF6C2A" w:rsidRDefault="00BF6C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677BF"/>
    <w:multiLevelType w:val="hybridMultilevel"/>
    <w:tmpl w:val="5EDE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FD1B3A"/>
    <w:multiLevelType w:val="hybridMultilevel"/>
    <w:tmpl w:val="5778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E07202"/>
    <w:multiLevelType w:val="hybridMultilevel"/>
    <w:tmpl w:val="FDC6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466A76"/>
    <w:multiLevelType w:val="hybridMultilevel"/>
    <w:tmpl w:val="9976E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B8189D"/>
    <w:multiLevelType w:val="hybridMultilevel"/>
    <w:tmpl w:val="9976E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902A49"/>
    <w:multiLevelType w:val="multilevel"/>
    <w:tmpl w:val="CA4C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C964AC"/>
    <w:multiLevelType w:val="hybridMultilevel"/>
    <w:tmpl w:val="5680D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D11AE1"/>
    <w:multiLevelType w:val="multilevel"/>
    <w:tmpl w:val="C47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46F4D"/>
    <w:multiLevelType w:val="hybridMultilevel"/>
    <w:tmpl w:val="76E0F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4000F7"/>
    <w:multiLevelType w:val="hybridMultilevel"/>
    <w:tmpl w:val="971CB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993B77"/>
    <w:multiLevelType w:val="hybridMultilevel"/>
    <w:tmpl w:val="EA729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7040D0"/>
    <w:multiLevelType w:val="hybridMultilevel"/>
    <w:tmpl w:val="718A24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4E2266"/>
    <w:multiLevelType w:val="hybridMultilevel"/>
    <w:tmpl w:val="91E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153609"/>
    <w:multiLevelType w:val="hybridMultilevel"/>
    <w:tmpl w:val="A0D48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4B3DE0"/>
    <w:multiLevelType w:val="hybridMultilevel"/>
    <w:tmpl w:val="F9803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359770889">
    <w:abstractNumId w:val="15"/>
  </w:num>
  <w:num w:numId="46" w16cid:durableId="1050031426">
    <w:abstractNumId w:val="16"/>
  </w:num>
  <w:num w:numId="47" w16cid:durableId="2139571403">
    <w:abstractNumId w:val="29"/>
  </w:num>
  <w:num w:numId="48" w16cid:durableId="182982178">
    <w:abstractNumId w:val="25"/>
  </w:num>
  <w:num w:numId="49" w16cid:durableId="392895751">
    <w:abstractNumId w:val="32"/>
  </w:num>
  <w:num w:numId="50" w16cid:durableId="1017778850">
    <w:abstractNumId w:val="10"/>
  </w:num>
  <w:num w:numId="51" w16cid:durableId="1765766508">
    <w:abstractNumId w:val="11"/>
  </w:num>
  <w:num w:numId="52" w16cid:durableId="1695613146">
    <w:abstractNumId w:val="19"/>
  </w:num>
  <w:num w:numId="53" w16cid:durableId="279647513">
    <w:abstractNumId w:val="13"/>
  </w:num>
  <w:num w:numId="54" w16cid:durableId="1468087979">
    <w:abstractNumId w:val="21"/>
  </w:num>
  <w:num w:numId="55" w16cid:durableId="1426270570">
    <w:abstractNumId w:val="23"/>
  </w:num>
  <w:num w:numId="56" w16cid:durableId="907805725">
    <w:abstractNumId w:val="33"/>
  </w:num>
  <w:num w:numId="57" w16cid:durableId="1701858290">
    <w:abstractNumId w:val="12"/>
  </w:num>
  <w:num w:numId="58" w16cid:durableId="428475663">
    <w:abstractNumId w:val="27"/>
  </w:num>
  <w:num w:numId="59" w16cid:durableId="1115364459">
    <w:abstractNumId w:val="28"/>
  </w:num>
  <w:num w:numId="60" w16cid:durableId="302080034">
    <w:abstractNumId w:val="26"/>
  </w:num>
  <w:num w:numId="61" w16cid:durableId="115343578">
    <w:abstractNumId w:val="31"/>
  </w:num>
  <w:num w:numId="62" w16cid:durableId="2131626231">
    <w:abstractNumId w:val="20"/>
  </w:num>
  <w:num w:numId="63" w16cid:durableId="1875458520">
    <w:abstractNumId w:val="22"/>
  </w:num>
  <w:num w:numId="64" w16cid:durableId="140660766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7E7C"/>
    <w:rsid w:val="00001C7E"/>
    <w:rsid w:val="0000487C"/>
    <w:rsid w:val="00011FEF"/>
    <w:rsid w:val="00013C8B"/>
    <w:rsid w:val="00023AEF"/>
    <w:rsid w:val="000250CA"/>
    <w:rsid w:val="00032119"/>
    <w:rsid w:val="000427BD"/>
    <w:rsid w:val="00043C82"/>
    <w:rsid w:val="00050713"/>
    <w:rsid w:val="00053D0F"/>
    <w:rsid w:val="00056966"/>
    <w:rsid w:val="000615B0"/>
    <w:rsid w:val="00063616"/>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76D"/>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1D8"/>
    <w:rsid w:val="00235B28"/>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374"/>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C41"/>
    <w:rsid w:val="005932B4"/>
    <w:rsid w:val="005A3550"/>
    <w:rsid w:val="005A4DE4"/>
    <w:rsid w:val="005A6204"/>
    <w:rsid w:val="005A6D5A"/>
    <w:rsid w:val="005B343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27D6"/>
    <w:rsid w:val="00655035"/>
    <w:rsid w:val="00656814"/>
    <w:rsid w:val="00657A00"/>
    <w:rsid w:val="006633F4"/>
    <w:rsid w:val="0066638E"/>
    <w:rsid w:val="00666CC0"/>
    <w:rsid w:val="006703C7"/>
    <w:rsid w:val="00673C22"/>
    <w:rsid w:val="0067482D"/>
    <w:rsid w:val="00675E87"/>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0B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86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CCE"/>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063"/>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C2A"/>
    <w:rsid w:val="00BF7EC9"/>
    <w:rsid w:val="00C00D8A"/>
    <w:rsid w:val="00C01C49"/>
    <w:rsid w:val="00C066E6"/>
    <w:rsid w:val="00C06ADD"/>
    <w:rsid w:val="00C110C0"/>
    <w:rsid w:val="00C12370"/>
    <w:rsid w:val="00C15000"/>
    <w:rsid w:val="00C15897"/>
    <w:rsid w:val="00C1616B"/>
    <w:rsid w:val="00C16B21"/>
    <w:rsid w:val="00C16DFC"/>
    <w:rsid w:val="00C17A74"/>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D26"/>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27E7C"/>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EDC66A"/>
  <w15:chartTrackingRefBased/>
  <w15:docId w15:val="{22A34F5B-6065-A342-924E-1520D4F3B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7E7C"/>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27E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
    <w:basedOn w:val="Normal"/>
    <w:next w:val="Normal"/>
    <w:link w:val="Heading2Char"/>
    <w:uiPriority w:val="1"/>
    <w:qFormat/>
    <w:rsid w:val="00F27E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F27E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1,Ch,Heading 2 Char2 Char,Heading 2 Char1 Char Char,Heading 2 Char Char Char Char,TAG,no read,No Spacing211,No Spacing12,No Spacing2111,No Spacing11111,ta,small space,No Spacing112,t,Tag1,Ta, Ch,T"/>
    <w:basedOn w:val="Normal"/>
    <w:next w:val="Normal"/>
    <w:link w:val="Heading4Char"/>
    <w:uiPriority w:val="3"/>
    <w:qFormat/>
    <w:rsid w:val="00F27E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27E7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527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7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7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7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F27E7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7E7C"/>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27E7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1 Char1,cite_tag Char,Super Script Char,Char Char Char Char1 Char,Char2 Char,Heading 2 Char Char2 Char Char,BlockText Char"/>
    <w:basedOn w:val="DefaultParagraphFont"/>
    <w:link w:val="Heading2"/>
    <w:uiPriority w:val="1"/>
    <w:rsid w:val="00F27E7C"/>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F27E7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1 Char,Ch Char,Heading 2 Char2 Char Char,Heading 2 Char1 Char Char Char,Heading 2 Char Char Char Char Char,TAG Char,no read Char,No Spacing211 Char,ta Char,t Char"/>
    <w:basedOn w:val="DefaultParagraphFont"/>
    <w:link w:val="Heading4"/>
    <w:uiPriority w:val="3"/>
    <w:rsid w:val="00F27E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7E7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7"/>
    <w:qFormat/>
    <w:rsid w:val="00F27E7C"/>
    <w:rPr>
      <w:b w:val="0"/>
      <w:sz w:val="22"/>
      <w:u w:val="single"/>
    </w:rPr>
  </w:style>
  <w:style w:type="character" w:styleId="Strong">
    <w:name w:val="Strong"/>
    <w:basedOn w:val="DefaultParagraphFont"/>
    <w:uiPriority w:val="22"/>
    <w:qFormat/>
    <w:rsid w:val="00F27E7C"/>
    <w:rPr>
      <w:b/>
      <w:bCs/>
    </w:rPr>
  </w:style>
  <w:style w:type="character" w:styleId="BookTitle">
    <w:name w:val="Book Title"/>
    <w:basedOn w:val="DefaultParagraphFont"/>
    <w:uiPriority w:val="33"/>
    <w:qFormat/>
    <w:rsid w:val="00F27E7C"/>
    <w:rPr>
      <w:b/>
      <w:bCs/>
      <w:i/>
      <w:iCs/>
      <w:spacing w:val="5"/>
    </w:rPr>
  </w:style>
  <w:style w:type="character" w:customStyle="1" w:styleId="Heading5Char">
    <w:name w:val="Heading 5 Char"/>
    <w:basedOn w:val="DefaultParagraphFont"/>
    <w:link w:val="Heading5"/>
    <w:uiPriority w:val="9"/>
    <w:rsid w:val="00F27E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7E7C"/>
  </w:style>
  <w:style w:type="paragraph" w:styleId="Header">
    <w:name w:val="header"/>
    <w:basedOn w:val="Normal"/>
    <w:link w:val="HeaderChar"/>
    <w:uiPriority w:val="99"/>
    <w:rsid w:val="00F27E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E7C"/>
    <w:rPr>
      <w:rFonts w:ascii="Calibri" w:hAnsi="Calibri" w:cs="Calibri"/>
    </w:rPr>
  </w:style>
  <w:style w:type="paragraph" w:styleId="Footer">
    <w:name w:val="footer"/>
    <w:basedOn w:val="Normal"/>
    <w:link w:val="FooterChar"/>
    <w:uiPriority w:val="99"/>
    <w:rsid w:val="00F27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E7C"/>
    <w:rPr>
      <w:rFonts w:ascii="Calibri" w:hAnsi="Calibri" w:cs="Calibri"/>
    </w:rPr>
  </w:style>
  <w:style w:type="paragraph" w:styleId="BodyText">
    <w:name w:val="Body Text"/>
    <w:basedOn w:val="Normal"/>
    <w:link w:val="BodyTextChar"/>
    <w:uiPriority w:val="99"/>
    <w:unhideWhenUsed/>
    <w:rsid w:val="00F27E7C"/>
    <w:pPr>
      <w:spacing w:after="120"/>
    </w:pPr>
  </w:style>
  <w:style w:type="character" w:customStyle="1" w:styleId="BodyTextChar">
    <w:name w:val="Body Text Char"/>
    <w:basedOn w:val="DefaultParagraphFont"/>
    <w:link w:val="BodyText"/>
    <w:uiPriority w:val="99"/>
    <w:rsid w:val="00F27E7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
    <w:link w:val="NoSpacingChar"/>
    <w:uiPriority w:val="99"/>
    <w:unhideWhenUsed/>
    <w:qFormat/>
    <w:rsid w:val="00F27E7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27E7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Heading411"/>
    <w:uiPriority w:val="99"/>
    <w:unhideWhenUsed/>
    <w:rsid w:val="00F27E7C"/>
    <w:rPr>
      <w:color w:val="0563C1" w:themeColor="hyperlink"/>
      <w:u w:val="single"/>
    </w:rPr>
  </w:style>
  <w:style w:type="character" w:styleId="UnresolvedMention">
    <w:name w:val="Unresolved Mention"/>
    <w:basedOn w:val="DefaultParagraphFont"/>
    <w:uiPriority w:val="99"/>
    <w:semiHidden/>
    <w:unhideWhenUsed/>
    <w:rsid w:val="00F27E7C"/>
    <w:rPr>
      <w:color w:val="605E5C"/>
      <w:shd w:val="clear" w:color="auto" w:fill="E1DFDD"/>
    </w:rPr>
  </w:style>
  <w:style w:type="paragraph" w:customStyle="1" w:styleId="textbold">
    <w:name w:val="text bold"/>
    <w:basedOn w:val="Normal"/>
    <w:link w:val="Emphasis"/>
    <w:uiPriority w:val="8"/>
    <w:qFormat/>
    <w:rsid w:val="00063616"/>
    <w:pPr>
      <w:ind w:left="720"/>
      <w:jc w:val="both"/>
    </w:pPr>
    <w:rPr>
      <w:b/>
      <w:iCs/>
      <w:u w:val="single"/>
    </w:rPr>
  </w:style>
  <w:style w:type="paragraph" w:customStyle="1" w:styleId="UnderlinePara">
    <w:name w:val="Underline Para"/>
    <w:basedOn w:val="Normal"/>
    <w:autoRedefine/>
    <w:uiPriority w:val="7"/>
    <w:qFormat/>
    <w:rsid w:val="00590C41"/>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2351D8"/>
    <w:pPr>
      <w:ind w:left="720"/>
      <w:contextualSpacing/>
    </w:pPr>
  </w:style>
  <w:style w:type="paragraph" w:customStyle="1" w:styleId="Emphasis1">
    <w:name w:val="Emphasis1"/>
    <w:basedOn w:val="Normal"/>
    <w:uiPriority w:val="8"/>
    <w:qFormat/>
    <w:rsid w:val="007B30B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basedOn w:val="DefaultParagraphFont"/>
    <w:link w:val="Heading6"/>
    <w:uiPriority w:val="9"/>
    <w:semiHidden/>
    <w:rsid w:val="006527D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527D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527D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527D6"/>
    <w:rPr>
      <w:rFonts w:ascii="Calibri" w:eastAsiaTheme="majorEastAsia" w:hAnsi="Calibri" w:cstheme="majorBidi"/>
      <w:color w:val="272727" w:themeColor="text1" w:themeTint="D8"/>
    </w:rPr>
  </w:style>
  <w:style w:type="paragraph" w:customStyle="1" w:styleId="AnalyticsFINAL-standardblue">
    <w:name w:val="Analytics FINAL-standard blue"/>
    <w:basedOn w:val="Heading4"/>
    <w:autoRedefine/>
    <w:qFormat/>
    <w:rsid w:val="006527D6"/>
    <w:pPr>
      <w:spacing w:line="256" w:lineRule="auto"/>
    </w:pPr>
    <w:rPr>
      <w:color w:val="002060"/>
    </w:rPr>
  </w:style>
  <w:style w:type="paragraph" w:customStyle="1" w:styleId="Analytic">
    <w:name w:val="Analytic"/>
    <w:basedOn w:val="Heading4"/>
    <w:link w:val="AnalyticChar"/>
    <w:autoRedefine/>
    <w:uiPriority w:val="4"/>
    <w:qFormat/>
    <w:rsid w:val="006527D6"/>
    <w:rPr>
      <w:color w:val="222A35" w:themeColor="text2" w:themeShade="80"/>
    </w:rPr>
  </w:style>
  <w:style w:type="character" w:customStyle="1" w:styleId="AnalyticChar">
    <w:name w:val="Analytic Char"/>
    <w:basedOn w:val="DefaultParagraphFont"/>
    <w:link w:val="Analytic"/>
    <w:uiPriority w:val="4"/>
    <w:rsid w:val="006527D6"/>
    <w:rPr>
      <w:rFonts w:ascii="Calibri" w:eastAsiaTheme="majorEastAsia" w:hAnsi="Calibri" w:cstheme="majorBidi"/>
      <w:b/>
      <w:iCs/>
      <w:color w:val="222A35" w:themeColor="text2" w:themeShade="80"/>
      <w:sz w:val="26"/>
    </w:rPr>
  </w:style>
  <w:style w:type="paragraph" w:customStyle="1" w:styleId="Undertag">
    <w:name w:val="Undertag"/>
    <w:link w:val="UndertagChar"/>
    <w:autoRedefine/>
    <w:uiPriority w:val="5"/>
    <w:qFormat/>
    <w:rsid w:val="006527D6"/>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6527D6"/>
    <w:rPr>
      <w:rFonts w:ascii="Times New Roman" w:eastAsiaTheme="majorEastAsia" w:hAnsi="Times New Roman" w:cstheme="majorBidi"/>
      <w:i/>
      <w:iCs/>
      <w:color w:val="385623" w:themeColor="accent6" w:themeShade="80"/>
    </w:rPr>
  </w:style>
  <w:style w:type="paragraph" w:styleId="Title">
    <w:name w:val="Title"/>
    <w:basedOn w:val="Normal"/>
    <w:next w:val="Normal"/>
    <w:link w:val="TitleChar"/>
    <w:uiPriority w:val="10"/>
    <w:qFormat/>
    <w:rsid w:val="006527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7D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527D6"/>
    <w:pPr>
      <w:spacing w:before="160"/>
      <w:jc w:val="center"/>
    </w:pPr>
    <w:rPr>
      <w:i/>
      <w:iCs/>
      <w:color w:val="404040" w:themeColor="text1" w:themeTint="BF"/>
    </w:rPr>
  </w:style>
  <w:style w:type="character" w:customStyle="1" w:styleId="QuoteChar">
    <w:name w:val="Quote Char"/>
    <w:basedOn w:val="DefaultParagraphFont"/>
    <w:link w:val="Quote"/>
    <w:uiPriority w:val="29"/>
    <w:rsid w:val="006527D6"/>
    <w:rPr>
      <w:rFonts w:ascii="Calibri" w:hAnsi="Calibri" w:cs="Calibri"/>
      <w:i/>
      <w:iCs/>
      <w:color w:val="404040" w:themeColor="text1" w:themeTint="BF"/>
    </w:rPr>
  </w:style>
  <w:style w:type="character" w:styleId="IntenseEmphasis">
    <w:name w:val="Intense Emphasis"/>
    <w:basedOn w:val="DefaultParagraphFont"/>
    <w:uiPriority w:val="21"/>
    <w:qFormat/>
    <w:rsid w:val="006527D6"/>
    <w:rPr>
      <w:i/>
      <w:iCs/>
      <w:color w:val="2F5496" w:themeColor="accent1" w:themeShade="BF"/>
    </w:rPr>
  </w:style>
  <w:style w:type="paragraph" w:styleId="IntenseQuote">
    <w:name w:val="Intense Quote"/>
    <w:basedOn w:val="Normal"/>
    <w:next w:val="Normal"/>
    <w:link w:val="IntenseQuoteChar"/>
    <w:uiPriority w:val="30"/>
    <w:qFormat/>
    <w:rsid w:val="006527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7D6"/>
    <w:rPr>
      <w:rFonts w:ascii="Calibri" w:hAnsi="Calibri" w:cs="Calibri"/>
      <w:i/>
      <w:iCs/>
      <w:color w:val="2F5496" w:themeColor="accent1" w:themeShade="BF"/>
    </w:rPr>
  </w:style>
  <w:style w:type="character" w:styleId="IntenseReference">
    <w:name w:val="Intense Reference"/>
    <w:basedOn w:val="DefaultParagraphFont"/>
    <w:uiPriority w:val="32"/>
    <w:qFormat/>
    <w:rsid w:val="006527D6"/>
    <w:rPr>
      <w:b/>
      <w:bCs/>
      <w:smallCaps/>
      <w:color w:val="2F5496" w:themeColor="accent1" w:themeShade="BF"/>
      <w:spacing w:val="5"/>
    </w:rPr>
  </w:style>
  <w:style w:type="numbering" w:customStyle="1" w:styleId="1ai1">
    <w:name w:val="1ai1"/>
    <w:rsid w:val="006527D6"/>
    <w:pPr>
      <w:numPr>
        <w:numId w:val="46"/>
      </w:numPr>
    </w:pPr>
  </w:style>
  <w:style w:type="numbering" w:customStyle="1" w:styleId="1ai">
    <w:name w:val="1ai"/>
    <w:rsid w:val="006527D6"/>
    <w:pPr>
      <w:numPr>
        <w:numId w:val="47"/>
      </w:numPr>
    </w:pPr>
  </w:style>
  <w:style w:type="numbering" w:customStyle="1" w:styleId="1ai10">
    <w:name w:val="1ai10"/>
    <w:rsid w:val="006527D6"/>
  </w:style>
  <w:style w:type="numbering" w:customStyle="1" w:styleId="1ai0">
    <w:name w:val="1ai0"/>
    <w:rsid w:val="006527D6"/>
  </w:style>
  <w:style w:type="table" w:styleId="TableGrid">
    <w:name w:val="Table Grid"/>
    <w:basedOn w:val="TableNormal"/>
    <w:uiPriority w:val="39"/>
    <w:rsid w:val="00652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es">
    <w:name w:val="Boxes"/>
    <w:basedOn w:val="Emphasis"/>
    <w:qFormat/>
    <w:rsid w:val="006527D6"/>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527D6"/>
    <w:rPr>
      <w:b w:val="0"/>
      <w:sz w:val="22"/>
      <w:u w:val="single"/>
    </w:rPr>
  </w:style>
  <w:style w:type="paragraph" w:customStyle="1" w:styleId="Heading411">
    <w:name w:val="Heading 411"/>
    <w:basedOn w:val="Heading1"/>
    <w:next w:val="NoSpacing"/>
    <w:link w:val="Hyperlink"/>
    <w:autoRedefine/>
    <w:uiPriority w:val="99"/>
    <w:qFormat/>
    <w:rsid w:val="006527D6"/>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6527D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rumlocalnews.com/nys/central-ny/news/2023/07/05/a-shortage-of-truck-drivers-and-its-impact-on-agricultur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asiadialogue.com/2017/03/13/nuclear-orientalism-america-pakistan-and-the-islamic-bomb-1979-2016/" TargetMode="External"/><Relationship Id="rId5" Type="http://schemas.openxmlformats.org/officeDocument/2006/relationships/webSettings" Target="webSettings.xml"/><Relationship Id="rId10" Type="http://schemas.openxmlformats.org/officeDocument/2006/relationships/hyperlink" Target="https://www.dcvelocity.com/transportation/trucking/autonomous-trucks/teamsters-lobby-against-autonomous-trucks-in-nevada" TargetMode="External"/><Relationship Id="rId4" Type="http://schemas.openxmlformats.org/officeDocument/2006/relationships/settings" Target="settings.xml"/><Relationship Id="rId9" Type="http://schemas.openxmlformats.org/officeDocument/2006/relationships/hyperlink" Target="https://vce.usc.edu/volume-7-issue-1/an-ethical-exploration-of-automating-the-trucking-indust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44694</Words>
  <Characters>254761</Characters>
  <Application>Microsoft Office Word</Application>
  <DocSecurity>0</DocSecurity>
  <Lines>2123</Lines>
  <Paragraphs>597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Omar Darwish</dc:creator>
  <cp:keywords>6.0.0</cp:keywords>
  <dc:description/>
  <cp:lastModifiedBy>Lorilei Lassen</cp:lastModifiedBy>
  <cp:revision>2</cp:revision>
  <dcterms:created xsi:type="dcterms:W3CDTF">2025-11-15T21:38:00Z</dcterms:created>
  <dcterms:modified xsi:type="dcterms:W3CDTF">2025-11-15T21:38:00Z</dcterms:modified>
</cp:coreProperties>
</file>