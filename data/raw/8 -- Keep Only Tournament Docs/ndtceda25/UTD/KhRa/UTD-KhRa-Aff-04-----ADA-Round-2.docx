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66D495" w14:textId="7A3E2EEA" w:rsidR="005D388F" w:rsidRDefault="005731C2" w:rsidP="005731C2">
      <w:pPr>
        <w:pStyle w:val="Heading1"/>
      </w:pPr>
      <w:r>
        <w:t>ADA---Round 2---1AC</w:t>
      </w:r>
    </w:p>
    <w:p w14:paraId="4A79BFCC" w14:textId="77777777" w:rsidR="005731C2" w:rsidRPr="00B60264" w:rsidRDefault="005731C2" w:rsidP="005731C2">
      <w:pPr>
        <w:pStyle w:val="Heading3"/>
      </w:pPr>
      <w:bookmarkStart w:id="0" w:name="_Hlk210644209"/>
      <w:r>
        <w:t xml:space="preserve">1AC </w:t>
      </w:r>
    </w:p>
    <w:p w14:paraId="3BBFCB5A" w14:textId="77777777" w:rsidR="005731C2" w:rsidRDefault="005731C2" w:rsidP="005731C2">
      <w:pPr>
        <w:pStyle w:val="Heading4"/>
      </w:pPr>
      <w:r>
        <w:t>Any discussion of labor must start with understanding the role of land. The dispossession and expropriation of land and labor set the groundwork for forms of archival erasure and cascading crises that culminate in ecological devastation and the destruction of livelihoods.</w:t>
      </w:r>
    </w:p>
    <w:p w14:paraId="47E91828" w14:textId="77777777" w:rsidR="005731C2" w:rsidRPr="000124FB" w:rsidRDefault="005731C2" w:rsidP="005731C2">
      <w:r w:rsidRPr="000124FB">
        <w:rPr>
          <w:rStyle w:val="Style13ptBold"/>
        </w:rPr>
        <w:t>Byrd et al 22</w:t>
      </w:r>
      <w:r>
        <w:t xml:space="preserve"> (Jodi A. Byrd is Associate Professor of Literatures in English at Cornell University. Susan Koshy is Associate Professor of English and Asian American Studies at the University of Illinois, Urbana-Champaign. Lisa Marie Cacho is Associate Professor of American Studies at the University of Virginia. Brian Jordan Jefferson is Associate Professor of Geography and Geographic Information Science at the University of Illinois, Urbana-Champaign. “Colonial Racial Capitalism” </w:t>
      </w:r>
      <w:r w:rsidRPr="000124FB">
        <w:t>Introduction</w:t>
      </w:r>
      <w:r>
        <w:t xml:space="preserve">. </w:t>
      </w:r>
      <w:r w:rsidRPr="000124FB">
        <w:t>September 2022</w:t>
      </w:r>
      <w:r>
        <w:t xml:space="preserve">. </w:t>
      </w:r>
      <w:r w:rsidRPr="000124FB">
        <w:t xml:space="preserve">DOI: </w:t>
      </w:r>
      <w:r w:rsidRPr="00477E11">
        <w:t>https://doi.org/10.1215/9781478023371</w:t>
      </w:r>
      <w:r>
        <w:t>) UTD</w:t>
      </w:r>
    </w:p>
    <w:p w14:paraId="545095EA" w14:textId="77777777" w:rsidR="005731C2" w:rsidRPr="00A548CC" w:rsidRDefault="005731C2" w:rsidP="005731C2">
      <w:pPr>
        <w:rPr>
          <w:sz w:val="12"/>
        </w:rPr>
      </w:pPr>
      <w:r w:rsidRPr="000124FB">
        <w:rPr>
          <w:sz w:val="12"/>
        </w:rPr>
        <w:t xml:space="preserve">In linking capitalism to settler colonialism, </w:t>
      </w:r>
      <w:r w:rsidRPr="003631C0">
        <w:rPr>
          <w:rStyle w:val="StyleUnderline"/>
          <w:highlight w:val="green"/>
        </w:rPr>
        <w:t>scholars in Indigenous</w:t>
      </w:r>
      <w:r w:rsidRPr="003631C0">
        <w:rPr>
          <w:rStyle w:val="StyleUnderline"/>
        </w:rPr>
        <w:t xml:space="preserve"> and settler colonial </w:t>
      </w:r>
      <w:r w:rsidRPr="003631C0">
        <w:rPr>
          <w:rStyle w:val="StyleUnderline"/>
          <w:highlight w:val="green"/>
        </w:rPr>
        <w:t>studies center land alongside labor</w:t>
      </w:r>
      <w:r w:rsidRPr="003631C0">
        <w:rPr>
          <w:rStyle w:val="StyleUnderline"/>
        </w:rPr>
        <w:t xml:space="preserve"> within the horizons of expropriation</w:t>
      </w:r>
      <w:r w:rsidRPr="000124FB">
        <w:rPr>
          <w:sz w:val="12"/>
        </w:rPr>
        <w:t xml:space="preserve">. But as Chickasaw scholar Jodi </w:t>
      </w:r>
      <w:r w:rsidRPr="003631C0">
        <w:rPr>
          <w:rStyle w:val="StyleUnderline"/>
        </w:rPr>
        <w:t>Byrd cautions, although settler colonial studies</w:t>
      </w:r>
      <w:r w:rsidRPr="000124FB">
        <w:rPr>
          <w:sz w:val="12"/>
        </w:rPr>
        <w:t xml:space="preserve"> and critiques of racial capitalism often </w:t>
      </w:r>
      <w:r w:rsidRPr="003631C0">
        <w:rPr>
          <w:rStyle w:val="StyleUnderline"/>
        </w:rPr>
        <w:t>understand land as necessary for life, Indigenous studies understands that land is life</w:t>
      </w:r>
      <w:r w:rsidRPr="000124FB">
        <w:rPr>
          <w:sz w:val="12"/>
        </w:rPr>
        <w:t xml:space="preserve">.9 Accordingly, Yellowknives Dene scholar Glen Coulthard argues for a shift from understanding capitalism as a social relation to understanding </w:t>
      </w:r>
      <w:r w:rsidRPr="003631C0">
        <w:rPr>
          <w:rStyle w:val="StyleUnderline"/>
        </w:rPr>
        <w:t>capitalism as a colonial relation</w:t>
      </w:r>
      <w:r w:rsidRPr="000124FB">
        <w:rPr>
          <w:sz w:val="12"/>
        </w:rPr>
        <w:t xml:space="preserve">, an analytic reframing that he suggests might help us “occupy a better angle from which to both anticipate and interrogate practices of settler- state dispossession justified under other wise egalitarian princi ples and espoused with so- called ‘progressive’ po liti cal agendas in mind.”10 From this better angle, we can push Robinson’s analytic of racial capitalism back to the significance of the term’s South African settler colonialist origins to examine how Indigenous dispossession is not the precondition for racial capitalism to emerge but always has been part of its very structure. To understand racial capitalism as additionally a colonial relation, as Coulthard encourages us, is to understand that </w:t>
      </w:r>
      <w:r w:rsidRPr="003631C0">
        <w:rPr>
          <w:rStyle w:val="StyleUnderline"/>
        </w:rPr>
        <w:t>racial capitalism exploits and expropriates not only labor but also land</w:t>
      </w:r>
      <w:r w:rsidRPr="000124FB">
        <w:rPr>
          <w:sz w:val="12"/>
        </w:rPr>
        <w:t xml:space="preserve">. For Coulthard, Marx’s theory of primitive accumulation “thoroughly links the totalizing power of capital with that of colonialism.”11 Hence, primitive accumulation redirects attention to “the history and experience of dispossession, not proletarianization.”12 In attempting to apprehend the difference that Indigenous dispossession makes to Marxist understandings of land, labor, accumulation, and property, Rob Nichols addresses what appears to be a contradiction outside of Indigenous studies: </w:t>
      </w:r>
      <w:r w:rsidRPr="003631C0">
        <w:rPr>
          <w:rStyle w:val="StyleUnderline"/>
          <w:highlight w:val="green"/>
        </w:rPr>
        <w:t>If the Earth cannot be owned, how can land be stolen</w:t>
      </w:r>
      <w:r w:rsidRPr="003631C0">
        <w:rPr>
          <w:rStyle w:val="StyleUnderline"/>
        </w:rPr>
        <w:t xml:space="preserve"> from its rightful owners?</w:t>
      </w:r>
      <w:r w:rsidRPr="000124FB">
        <w:rPr>
          <w:sz w:val="12"/>
        </w:rPr>
        <w:t xml:space="preserve"> He argues that, first, </w:t>
      </w:r>
      <w:r w:rsidRPr="003631C0">
        <w:rPr>
          <w:rStyle w:val="StyleUnderline"/>
          <w:highlight w:val="green"/>
        </w:rPr>
        <w:t>dispossession</w:t>
      </w:r>
      <w:r w:rsidRPr="003631C0">
        <w:rPr>
          <w:rStyle w:val="StyleUnderline"/>
        </w:rPr>
        <w:t xml:space="preserve"> “</w:t>
      </w:r>
      <w:r w:rsidRPr="003631C0">
        <w:rPr>
          <w:rStyle w:val="StyleUnderline"/>
          <w:highlight w:val="green"/>
        </w:rPr>
        <w:t>transforms nonproprietary relations into proprietary ones</w:t>
      </w:r>
      <w:r w:rsidRPr="003631C0">
        <w:rPr>
          <w:rStyle w:val="StyleUnderline"/>
        </w:rPr>
        <w:t xml:space="preserve">” and that, second, the dispossessed “are figured as ‘original owners’ but only </w:t>
      </w:r>
      <w:r w:rsidRPr="003631C0">
        <w:rPr>
          <w:rStyle w:val="StyleUnderline"/>
          <w:highlight w:val="green"/>
        </w:rPr>
        <w:t>retroactively</w:t>
      </w:r>
      <w:r w:rsidRPr="000124FB">
        <w:rPr>
          <w:sz w:val="12"/>
        </w:rPr>
        <w:t xml:space="preserve">, that is, refracted backward through the pro cess itself.” As he elaborates, “It is thus </w:t>
      </w:r>
      <w:r w:rsidRPr="003631C0">
        <w:rPr>
          <w:rStyle w:val="StyleUnderline"/>
        </w:rPr>
        <w:t>not (only) about the transfer of property but the transformation into property</w:t>
      </w:r>
      <w:r w:rsidRPr="000124FB">
        <w:rPr>
          <w:sz w:val="12"/>
        </w:rPr>
        <w:t>.” Naming this process “</w:t>
      </w:r>
      <w:r w:rsidRPr="003631C0">
        <w:rPr>
          <w:rStyle w:val="StyleUnderline"/>
        </w:rPr>
        <w:t>recursive dispossession</w:t>
      </w:r>
      <w:r w:rsidRPr="000124FB">
        <w:rPr>
          <w:sz w:val="12"/>
        </w:rPr>
        <w:t xml:space="preserve">,” Nichols pinpoints why </w:t>
      </w:r>
      <w:r w:rsidRPr="003631C0">
        <w:rPr>
          <w:rStyle w:val="StyleUnderline"/>
        </w:rPr>
        <w:t>Indigenous lands, stolen into property and possession, are so difficult to apprehend outside the systems of property and possession</w:t>
      </w:r>
      <w:r w:rsidRPr="000124FB">
        <w:rPr>
          <w:sz w:val="12"/>
        </w:rPr>
        <w:t xml:space="preserve">. As he explains, recursive dispossession works through “transformation,” “transference,” and “retroactive attribution.” </w:t>
      </w:r>
      <w:r w:rsidRPr="003631C0">
        <w:rPr>
          <w:rStyle w:val="StyleUnderline"/>
        </w:rPr>
        <w:t>Indigenous peoples’ relations to land are transformed (</w:t>
      </w:r>
      <w:r w:rsidRPr="003631C0">
        <w:rPr>
          <w:rStyle w:val="StyleUnderline"/>
          <w:highlight w:val="green"/>
        </w:rPr>
        <w:t>from</w:t>
      </w:r>
      <w:r w:rsidRPr="003631C0">
        <w:rPr>
          <w:rStyle w:val="StyleUnderline"/>
        </w:rPr>
        <w:t xml:space="preserve"> a relation of </w:t>
      </w:r>
      <w:r w:rsidRPr="003631C0">
        <w:rPr>
          <w:rStyle w:val="StyleUnderline"/>
          <w:highlight w:val="green"/>
        </w:rPr>
        <w:t>responsibility to</w:t>
      </w:r>
      <w:r w:rsidRPr="003631C0">
        <w:rPr>
          <w:rStyle w:val="StyleUnderline"/>
        </w:rPr>
        <w:t xml:space="preserve"> a relation of </w:t>
      </w:r>
      <w:r w:rsidRPr="003631C0">
        <w:rPr>
          <w:rStyle w:val="StyleUnderline"/>
          <w:highlight w:val="green"/>
        </w:rPr>
        <w:t>rights</w:t>
      </w:r>
      <w:r w:rsidRPr="003631C0">
        <w:rPr>
          <w:rStyle w:val="StyleUnderline"/>
        </w:rPr>
        <w:t>) only so that land- as- a- property relation can be transferred or sold to settlers.</w:t>
      </w:r>
      <w:r w:rsidRPr="000124FB">
        <w:rPr>
          <w:sz w:val="12"/>
        </w:rPr>
        <w:t xml:space="preserve"> The act of selling belatedly names Indigenous peoples as “original owners.” Dispossession, Nichols demonstrates in Theft Is Property!, “produces what it presupposes.”13 This shift is important for rethinking how primitive accumulation was not a stage of capitalist development but is, in fact, ongoing and necessary for settler- state capital accumulation through its colonial relation.14 The shift is also important for theorizing and learning from Indigenous resistance: “The theory and practice of </w:t>
      </w:r>
      <w:r w:rsidRPr="003631C0">
        <w:rPr>
          <w:rStyle w:val="StyleUnderline"/>
          <w:highlight w:val="green"/>
        </w:rPr>
        <w:t>Indigenous anticolonialism,</w:t>
      </w:r>
      <w:r w:rsidRPr="00CB2215">
        <w:rPr>
          <w:sz w:val="12"/>
        </w:rPr>
        <w:t xml:space="preserve"> including Indigenous anticapitalism,</w:t>
      </w:r>
      <w:r w:rsidRPr="000124FB">
        <w:rPr>
          <w:sz w:val="12"/>
        </w:rPr>
        <w:t xml:space="preserve"> is best understood as a struggle primarily 6 Koshy, Cacho, Byrd, and Jefferson inspired by and </w:t>
      </w:r>
      <w:r w:rsidRPr="003631C0">
        <w:rPr>
          <w:rStyle w:val="StyleUnderline"/>
        </w:rPr>
        <w:t xml:space="preserve">oriented around the </w:t>
      </w:r>
      <w:r w:rsidRPr="003631C0">
        <w:rPr>
          <w:rStyle w:val="StyleUnderline"/>
          <w:highlight w:val="green"/>
        </w:rPr>
        <w:t>question of land</w:t>
      </w:r>
      <w:r w:rsidRPr="000124FB">
        <w:rPr>
          <w:sz w:val="12"/>
        </w:rPr>
        <w:t xml:space="preserve">— a struggle </w:t>
      </w:r>
      <w:r w:rsidRPr="003631C0">
        <w:rPr>
          <w:rStyle w:val="StyleUnderline"/>
          <w:highlight w:val="green"/>
        </w:rPr>
        <w:t>not only</w:t>
      </w:r>
      <w:r w:rsidRPr="000124FB">
        <w:rPr>
          <w:sz w:val="12"/>
        </w:rPr>
        <w:t xml:space="preserve"> for land </w:t>
      </w:r>
      <w:r w:rsidRPr="003631C0">
        <w:rPr>
          <w:rStyle w:val="StyleUnderline"/>
          <w:highlight w:val="green"/>
        </w:rPr>
        <w:t>in</w:t>
      </w:r>
      <w:r w:rsidRPr="003631C0">
        <w:rPr>
          <w:rStyle w:val="StyleUnderline"/>
        </w:rPr>
        <w:t xml:space="preserve"> the </w:t>
      </w:r>
      <w:r w:rsidRPr="003631C0">
        <w:rPr>
          <w:rStyle w:val="StyleUnderline"/>
          <w:highlight w:val="green"/>
        </w:rPr>
        <w:t>material sense, but</w:t>
      </w:r>
      <w:r w:rsidRPr="000124FB">
        <w:rPr>
          <w:sz w:val="12"/>
        </w:rPr>
        <w:t xml:space="preserve"> also deeply informed by what the </w:t>
      </w:r>
      <w:r w:rsidRPr="003631C0">
        <w:rPr>
          <w:rStyle w:val="StyleUnderline"/>
        </w:rPr>
        <w:t xml:space="preserve">land </w:t>
      </w:r>
      <w:r w:rsidRPr="003631C0">
        <w:rPr>
          <w:rStyle w:val="StyleUnderline"/>
          <w:highlight w:val="green"/>
        </w:rPr>
        <w:t>as system of</w:t>
      </w:r>
      <w:r w:rsidRPr="003631C0">
        <w:rPr>
          <w:rStyle w:val="StyleUnderline"/>
        </w:rPr>
        <w:t xml:space="preserve"> reciprocal </w:t>
      </w:r>
      <w:r w:rsidRPr="003631C0">
        <w:rPr>
          <w:rStyle w:val="StyleUnderline"/>
          <w:highlight w:val="green"/>
        </w:rPr>
        <w:t>relations</w:t>
      </w:r>
      <w:r w:rsidRPr="000124FB">
        <w:rPr>
          <w:sz w:val="12"/>
        </w:rPr>
        <w:t xml:space="preserve"> and obligations can teach us about </w:t>
      </w:r>
      <w:r w:rsidRPr="003631C0">
        <w:rPr>
          <w:rStyle w:val="StyleUnderline"/>
        </w:rPr>
        <w:t>living</w:t>
      </w:r>
      <w:r w:rsidRPr="000124FB">
        <w:rPr>
          <w:sz w:val="12"/>
        </w:rPr>
        <w:t xml:space="preserve"> our </w:t>
      </w:r>
      <w:r w:rsidRPr="003631C0">
        <w:rPr>
          <w:rStyle w:val="StyleUnderline"/>
        </w:rPr>
        <w:t>lives in</w:t>
      </w:r>
      <w:r w:rsidRPr="000124FB">
        <w:rPr>
          <w:sz w:val="12"/>
        </w:rPr>
        <w:t xml:space="preserve"> relation to one another and the natu ral world in nondominating and </w:t>
      </w:r>
      <w:r w:rsidRPr="003631C0">
        <w:rPr>
          <w:rStyle w:val="StyleUnderline"/>
        </w:rPr>
        <w:t>nonexploitative terms</w:t>
      </w:r>
      <w:r w:rsidRPr="000124FB">
        <w:rPr>
          <w:sz w:val="12"/>
        </w:rPr>
        <w:t xml:space="preserve">— and less around our emergent status as ‘rightless proletarians.’ ”15 As Coulthard explains, to see capitalism as a colonial relation is not just to see capital accumulation through the lens of ongoing dispossession but also to </w:t>
      </w:r>
      <w:r w:rsidRPr="003631C0">
        <w:rPr>
          <w:rStyle w:val="StyleUnderline"/>
        </w:rPr>
        <w:t xml:space="preserve">see </w:t>
      </w:r>
      <w:r w:rsidRPr="003631C0">
        <w:rPr>
          <w:rStyle w:val="StyleUnderline"/>
          <w:highlight w:val="green"/>
        </w:rPr>
        <w:t>anticapitalist activism</w:t>
      </w:r>
      <w:r w:rsidRPr="003631C0">
        <w:rPr>
          <w:rStyle w:val="StyleUnderline"/>
        </w:rPr>
        <w:t xml:space="preserve"> in unceded and occupied Indigenous lands </w:t>
      </w:r>
      <w:r w:rsidRPr="003631C0">
        <w:rPr>
          <w:rStyle w:val="StyleUnderline"/>
          <w:highlight w:val="green"/>
        </w:rPr>
        <w:t>beyond workers’ struggles</w:t>
      </w:r>
      <w:r w:rsidRPr="000124FB">
        <w:rPr>
          <w:sz w:val="12"/>
        </w:rPr>
        <w:t xml:space="preserve">—in other words, to see </w:t>
      </w:r>
      <w:r w:rsidRPr="003631C0">
        <w:rPr>
          <w:rStyle w:val="StyleUnderline"/>
          <w:highlight w:val="green"/>
        </w:rPr>
        <w:t>“indigenous land- based direct action”</w:t>
      </w:r>
      <w:r w:rsidRPr="003631C0">
        <w:rPr>
          <w:rStyle w:val="StyleUnderline"/>
        </w:rPr>
        <w:t xml:space="preserve"> as </w:t>
      </w:r>
      <w:r w:rsidRPr="003631C0">
        <w:rPr>
          <w:rStyle w:val="StyleUnderline"/>
          <w:highlight w:val="green"/>
        </w:rPr>
        <w:t>fundamentally</w:t>
      </w:r>
      <w:r w:rsidRPr="003631C0">
        <w:rPr>
          <w:rStyle w:val="StyleUnderline"/>
        </w:rPr>
        <w:t xml:space="preserve"> </w:t>
      </w:r>
      <w:r w:rsidRPr="003631C0">
        <w:rPr>
          <w:rStyle w:val="StyleUnderline"/>
          <w:highlight w:val="green"/>
        </w:rPr>
        <w:t>revolutionary and anticapitalist</w:t>
      </w:r>
      <w:r w:rsidRPr="000124FB">
        <w:rPr>
          <w:sz w:val="12"/>
        </w:rPr>
        <w:t xml:space="preserve">.16 For us, staging our analytic as colonial racial capitalism allows a centering of relations of racism, settler and franchise colonialisms, and capitalism across a variety of historical and geo graphical contexts and engages their relation to the persistence of violence, precarity, and in equality in capitalist modernity. Our analytic of colonial racial capitalism brings together genealogies of decolonial, Indigenous, and Black radical critique to explore how </w:t>
      </w:r>
      <w:r w:rsidRPr="003631C0">
        <w:rPr>
          <w:rStyle w:val="StyleUnderline"/>
        </w:rPr>
        <w:t>colonization</w:t>
      </w:r>
      <w:r w:rsidRPr="000124FB">
        <w:rPr>
          <w:sz w:val="12"/>
        </w:rPr>
        <w:t xml:space="preserve"> and imperialism partitioned the globe into racially differentiated lands and peoples, </w:t>
      </w:r>
      <w:r w:rsidRPr="003631C0">
        <w:rPr>
          <w:rStyle w:val="StyleUnderline"/>
        </w:rPr>
        <w:t>naturalizing</w:t>
      </w:r>
      <w:r w:rsidRPr="000124FB">
        <w:rPr>
          <w:sz w:val="12"/>
        </w:rPr>
        <w:t xml:space="preserve"> and justifying </w:t>
      </w:r>
      <w:r w:rsidRPr="003631C0">
        <w:rPr>
          <w:rStyle w:val="StyleUnderline"/>
        </w:rPr>
        <w:t>the expropriation of some bodies and lands for the benefit of others</w:t>
      </w:r>
      <w:r w:rsidRPr="000124FB">
        <w:rPr>
          <w:sz w:val="12"/>
        </w:rPr>
        <w:t xml:space="preserve">. As Chandan Reddy notes, “For the last three hundred years, Westernization and capitalism have refined and continuously expanded ‘society’ for the human community while abandoning for death any life whose first and primary crime has been its mere existence— that is, whose crime is that it exists without value or meaning for westernized- man.”17 The essays in this volume move across a range of contexts, from the strategies of Indigenous dispossession encoded in legal definitions of the corporation and the tribe, to the historical erasure of the colonial vio lence of the Mexican- American War in public memorials, to the cognitive mapping of nuclear wastelands of colonial modernity located on Indigenous lands and in the global South, to mechanisms of debt and development as race- neutral means of asset- stripping Black communities, to the colonial legacies shaping the Viet nam ese state’s protection of natu ral resources in the mining sector against Western and Chinese investors. The analyses link the logics and vio lences of domination and dispossession to interconnections among colonialism, racial capitalism, and formations of social difference. As they construct new links across fields, extend the analytic to unforeseen situations, and direct it toward new materialities, these essays open up possibilities for solidarity, action, and reflection that work against the pro cesses of violent partition and repartition through which colonial racial capitalism is reproduced. Colonial Racial Capitalism Racial capitalism is colonial capitalism, especially where settler and imperial thefts of land, the production of hierarchies of global space, and the expropriation of labor occur by means of recursive pro cesses that require possession and rights in order to produce dispossession and rightlessness. As Jodi Melamed observes, “Capital can only be capital when it is accumulating, and it can only accumulate by producing and moving through relations of severe in equality among human groups— cap i tal ists with the means of production/workers without the means of subsistence, creditors/debtors, conquerors of land made property/the dispossessed and removed.”18 Thus, </w:t>
      </w:r>
      <w:r w:rsidRPr="000124FB">
        <w:t>alt</w:t>
      </w:r>
      <w:r w:rsidRPr="003631C0">
        <w:rPr>
          <w:rStyle w:val="StyleUnderline"/>
        </w:rPr>
        <w:t xml:space="preserve">hough </w:t>
      </w:r>
      <w:r w:rsidRPr="003631C0">
        <w:rPr>
          <w:rStyle w:val="StyleUnderline"/>
          <w:highlight w:val="green"/>
        </w:rPr>
        <w:t>liberal multiculturalism</w:t>
      </w:r>
      <w:r w:rsidRPr="003631C0">
        <w:rPr>
          <w:rStyle w:val="StyleUnderline"/>
        </w:rPr>
        <w:t xml:space="preserve"> </w:t>
      </w:r>
      <w:r w:rsidRPr="003631C0">
        <w:rPr>
          <w:rStyle w:val="StyleUnderline"/>
          <w:highlight w:val="green"/>
        </w:rPr>
        <w:t>premised</w:t>
      </w:r>
      <w:r w:rsidRPr="003631C0">
        <w:rPr>
          <w:rStyle w:val="StyleUnderline"/>
        </w:rPr>
        <w:t xml:space="preserve"> on </w:t>
      </w:r>
      <w:r w:rsidRPr="003631C0">
        <w:rPr>
          <w:rStyle w:val="StyleUnderline"/>
          <w:highlight w:val="green"/>
        </w:rPr>
        <w:t>antiBlack settler colonial expropriation</w:t>
      </w:r>
      <w:r w:rsidRPr="000124FB">
        <w:t xml:space="preserve"> </w:t>
      </w:r>
      <w:r w:rsidRPr="000124FB">
        <w:rPr>
          <w:sz w:val="12"/>
        </w:rPr>
        <w:t xml:space="preserve">now </w:t>
      </w:r>
      <w:r w:rsidRPr="003631C0">
        <w:rPr>
          <w:rStyle w:val="StyleUnderline"/>
          <w:highlight w:val="green"/>
        </w:rPr>
        <w:t>promises inclusion</w:t>
      </w:r>
      <w:r w:rsidRPr="003631C0">
        <w:rPr>
          <w:rStyle w:val="StyleUnderline"/>
        </w:rPr>
        <w:t xml:space="preserve"> and equality </w:t>
      </w:r>
      <w:r w:rsidRPr="003631C0">
        <w:rPr>
          <w:rStyle w:val="StyleUnderline"/>
          <w:highlight w:val="green"/>
        </w:rPr>
        <w:t>through rights- based forms of administrative rule</w:t>
      </w:r>
      <w:r w:rsidRPr="003631C0">
        <w:rPr>
          <w:rStyle w:val="StyleUnderline"/>
        </w:rPr>
        <w:t>, colonial racial capitalism depends upon a simultaneous violent disenfranchisement</w:t>
      </w:r>
      <w:r w:rsidRPr="000124FB">
        <w:rPr>
          <w:sz w:val="12"/>
        </w:rPr>
        <w:t xml:space="preserve">, dispossession, and removal of certain bodies, subjectivities, and pos si ble collectivities to secure and maintain speculative financialization. In the context of US and Canadian settler colonial socie ties, the ever- expanding logic of accumulation through dispossession depends upon colonial relations with Indigenous peoples as its condition of possibility, and as Joanne Barker observes, “In a state whose capitalism is always already reaching out globally, of course Indigenous peoples cannot have equal or commensurate claims to any lands and resources that might compete with corporateas- the- government’s interests to expand, extract, and profit some more. Of course.”19 This analytic of colonial racial capitalism therefore intervenes in and refracts a broader re- theorization of the relationship between capitalism and vio lence in Marxist theory that has been under way since the beginning of the twenty- first century.20 The new work on cap i tal ist vio lence issues from a convergence of multiple efforts to grapple with the </w:t>
      </w:r>
      <w:r w:rsidRPr="003631C0">
        <w:rPr>
          <w:rStyle w:val="StyleUnderline"/>
          <w:highlight w:val="green"/>
        </w:rPr>
        <w:t>devastating inequalities</w:t>
      </w:r>
      <w:r w:rsidRPr="003631C0">
        <w:rPr>
          <w:rStyle w:val="StyleUnderline"/>
        </w:rPr>
        <w:t xml:space="preserve"> and cascading </w:t>
      </w:r>
      <w:r w:rsidRPr="003631C0">
        <w:rPr>
          <w:rStyle w:val="StyleUnderline"/>
          <w:highlight w:val="green"/>
        </w:rPr>
        <w:t>crises</w:t>
      </w:r>
      <w:r w:rsidRPr="000124FB">
        <w:rPr>
          <w:sz w:val="12"/>
        </w:rPr>
        <w:t xml:space="preserve"> unleashed </w:t>
      </w:r>
      <w:r w:rsidRPr="003631C0">
        <w:rPr>
          <w:rStyle w:val="StyleUnderline"/>
        </w:rPr>
        <w:t>by global financialization</w:t>
      </w:r>
      <w:r w:rsidRPr="000124FB">
        <w:rPr>
          <w:sz w:val="12"/>
        </w:rPr>
        <w:t xml:space="preserve">: growing income in equality and precarity; the gutting of the welfare state in the global North and the social provisioning capacities of developing states in the global South; the </w:t>
      </w:r>
      <w:r w:rsidRPr="003631C0">
        <w:rPr>
          <w:rStyle w:val="StyleUnderline"/>
        </w:rPr>
        <w:t>debt crises</w:t>
      </w:r>
      <w:r w:rsidRPr="000124FB">
        <w:rPr>
          <w:sz w:val="12"/>
        </w:rPr>
        <w:t xml:space="preserve"> of the 1980s </w:t>
      </w:r>
      <w:r w:rsidRPr="003631C0">
        <w:rPr>
          <w:rStyle w:val="StyleUnderline"/>
        </w:rPr>
        <w:t>in Latin America and Africa</w:t>
      </w:r>
      <w:r w:rsidRPr="000124FB">
        <w:rPr>
          <w:sz w:val="12"/>
        </w:rPr>
        <w:t xml:space="preserve"> and the </w:t>
      </w:r>
      <w:r w:rsidRPr="003631C0">
        <w:rPr>
          <w:rStyle w:val="StyleUnderline"/>
        </w:rPr>
        <w:t>Asian financial crisis in 1997</w:t>
      </w:r>
      <w:r w:rsidRPr="000124FB">
        <w:rPr>
          <w:sz w:val="12"/>
        </w:rPr>
        <w:t xml:space="preserve">; the subprime mortgage crisis and the </w:t>
      </w:r>
      <w:r w:rsidRPr="003631C0">
        <w:rPr>
          <w:rStyle w:val="StyleUnderline"/>
        </w:rPr>
        <w:t>global financial</w:t>
      </w:r>
      <w:r w:rsidRPr="000124FB">
        <w:t xml:space="preserve"> </w:t>
      </w:r>
      <w:r w:rsidRPr="003631C0">
        <w:rPr>
          <w:rStyle w:val="StyleUnderline"/>
        </w:rPr>
        <w:t>meltdown in 2008</w:t>
      </w:r>
      <w:r w:rsidRPr="000124FB">
        <w:rPr>
          <w:sz w:val="12"/>
        </w:rPr>
        <w:t xml:space="preserve">; the </w:t>
      </w:r>
      <w:r w:rsidRPr="003631C0">
        <w:rPr>
          <w:rStyle w:val="StyleUnderline"/>
          <w:highlight w:val="green"/>
        </w:rPr>
        <w:t>expulsion of surplus populations</w:t>
      </w:r>
      <w:r w:rsidRPr="003631C0">
        <w:rPr>
          <w:rStyle w:val="StyleUnderline"/>
        </w:rPr>
        <w:t xml:space="preserve"> into survival economies, </w:t>
      </w:r>
      <w:r w:rsidRPr="003631C0">
        <w:rPr>
          <w:rStyle w:val="StyleUnderline"/>
          <w:highlight w:val="green"/>
        </w:rPr>
        <w:t>prisons</w:t>
      </w:r>
      <w:r w:rsidRPr="003631C0">
        <w:rPr>
          <w:rStyle w:val="StyleUnderline"/>
        </w:rPr>
        <w:t xml:space="preserve">, slums, and </w:t>
      </w:r>
      <w:r w:rsidRPr="003631C0">
        <w:rPr>
          <w:rStyle w:val="StyleUnderline"/>
          <w:highlight w:val="green"/>
        </w:rPr>
        <w:t>migrant circuits</w:t>
      </w:r>
      <w:r w:rsidRPr="000124FB">
        <w:rPr>
          <w:sz w:val="12"/>
        </w:rPr>
        <w:t xml:space="preserve">; mass </w:t>
      </w:r>
      <w:r w:rsidRPr="003631C0">
        <w:rPr>
          <w:rStyle w:val="StyleUnderline"/>
        </w:rPr>
        <w:t>incarceration</w:t>
      </w:r>
      <w:r w:rsidRPr="000124FB">
        <w:rPr>
          <w:sz w:val="12"/>
        </w:rPr>
        <w:t xml:space="preserve"> and the </w:t>
      </w:r>
      <w:r w:rsidRPr="003631C0">
        <w:rPr>
          <w:rStyle w:val="StyleUnderline"/>
          <w:highlight w:val="green"/>
        </w:rPr>
        <w:t>militarization of policing</w:t>
      </w:r>
      <w:r w:rsidRPr="000124FB">
        <w:rPr>
          <w:sz w:val="12"/>
        </w:rPr>
        <w:t xml:space="preserve"> and </w:t>
      </w:r>
      <w:r w:rsidRPr="003631C0">
        <w:rPr>
          <w:rStyle w:val="StyleUnderline"/>
        </w:rPr>
        <w:t>border control</w:t>
      </w:r>
      <w:r w:rsidRPr="000124FB">
        <w:rPr>
          <w:sz w:val="12"/>
        </w:rPr>
        <w:t xml:space="preserve">; the </w:t>
      </w:r>
      <w:r w:rsidRPr="003631C0">
        <w:rPr>
          <w:rStyle w:val="StyleUnderline"/>
        </w:rPr>
        <w:t>digitization of social control,</w:t>
      </w:r>
      <w:r w:rsidRPr="000124FB">
        <w:rPr>
          <w:sz w:val="12"/>
        </w:rPr>
        <w:t xml:space="preserve"> logistical operations, financial markets, property valuation, and urban development; the reproduction of </w:t>
      </w:r>
      <w:r w:rsidRPr="003631C0">
        <w:rPr>
          <w:rStyle w:val="StyleUnderline"/>
          <w:highlight w:val="green"/>
        </w:rPr>
        <w:t>racial and colonial wastelands</w:t>
      </w:r>
      <w:r w:rsidRPr="000124FB">
        <w:rPr>
          <w:sz w:val="12"/>
        </w:rPr>
        <w:t xml:space="preserve">; and </w:t>
      </w:r>
      <w:r w:rsidRPr="000124FB">
        <w:t>“</w:t>
      </w:r>
      <w:r w:rsidRPr="003631C0">
        <w:rPr>
          <w:rStyle w:val="StyleUnderline"/>
          <w:highlight w:val="green"/>
        </w:rPr>
        <w:t>landgrabs</w:t>
      </w:r>
      <w:r w:rsidRPr="000124FB">
        <w:t>”</w:t>
      </w:r>
      <w:r w:rsidRPr="000124FB">
        <w:rPr>
          <w:sz w:val="12"/>
        </w:rPr>
        <w:t xml:space="preserve"> by old and new imperial powers in the South. The scope and scale of these brute inequalities have focused unpre ce dented attention on two cornerstones of Marxist theory: primitive accumulation and the relation between expropriation and exploitation. The reappraisals of so- called primitive accumulation highlight the limitations of classical Marxist readings that treat it as a historically prior stage in the development of capitalism (land enclosures, slavery, Indigenous genocide and removal, colonial conquest and plunder) in which the use of extra- economic force to separate people from the means of production and subsistence is superseded in “mature” capitalism by the “the silent compulsion of economic relations [that] sets the seal on the domination of the cap i tal ist over the worker.”21 Working largely from Marx’s changing accounts of originary accumulation or Rosa Luxemburg’s study of force as a permanent and intrinsic feature of capitalism that is repeatedly activated as accumulation is extended to the entire world, these accounts reframe primitive accumulation as an “inherent- continuous” ele ment of cap i tal ist pro cesses.22 These reformulations bring the work into closer alignment with scholarship on slavery and colonialism in Black, Indigenous, and postcolonial studies, which have long identified the enduring salience of extra- economic coercion in historical and con temporary capitalism.23 As Samir Amin notes, “Whenever the cap i tal ist mode of production enters into relations with pre- capitalist modes of production, and subjects these to itself, transfers of value take place from the pre- capitalist to the cap i talist formations, as a result of the mechanisms of primitive accumulation. . . . It is these forms of primitive accumulation, modified but per sis tent, to the advantage of the centre, that form the domain of the theory of accumulation on a world scale.”24 Crucially, recent reassessments in Marxism, like Robinson’s prior work, have hinged on a move away from Eurocentric models of cap i tal ist development and toward “the colonial relation of dispossession as a co- foundational feature of our understanding of and critical engagement with capitalism.”25 Among the most comprehensive efforts to rethink the relationship between capitalism and vio lence is Onur Ulas Ince’s study of “capitalpositing vio lence” and “capital- preserving vio lence.” As a preliminary step, Introduction 9 Ince insists that understanding primitive accumulation requires that “the analytic aperture is widened to capture global networks of production and exchange as the historical condition of capitalism, which in turn entails abandoning the nation- state for the ‘colonial empire’ as the politico- legal unit of analy sis.” This scalar shift brings into view the other wise obscured interdependence between </w:t>
      </w:r>
      <w:r w:rsidRPr="003631C0">
        <w:rPr>
          <w:rStyle w:val="StyleUnderline"/>
          <w:highlight w:val="green"/>
        </w:rPr>
        <w:t>slave</w:t>
      </w:r>
      <w:r w:rsidRPr="000124FB">
        <w:rPr>
          <w:sz w:val="12"/>
        </w:rPr>
        <w:t xml:space="preserve"> and free </w:t>
      </w:r>
      <w:r w:rsidRPr="003631C0">
        <w:rPr>
          <w:rStyle w:val="StyleUnderline"/>
          <w:highlight w:val="green"/>
        </w:rPr>
        <w:t>labor</w:t>
      </w:r>
      <w:r w:rsidRPr="003631C0">
        <w:rPr>
          <w:rStyle w:val="StyleUnderline"/>
        </w:rPr>
        <w:t xml:space="preserve"> that </w:t>
      </w:r>
      <w:r w:rsidRPr="003631C0">
        <w:rPr>
          <w:rStyle w:val="StyleUnderline"/>
          <w:highlight w:val="green"/>
        </w:rPr>
        <w:t>underwrote</w:t>
      </w:r>
      <w:r w:rsidRPr="003631C0">
        <w:rPr>
          <w:rStyle w:val="StyleUnderline"/>
        </w:rPr>
        <w:t xml:space="preserve"> industrial </w:t>
      </w:r>
      <w:r w:rsidRPr="003631C0">
        <w:rPr>
          <w:rStyle w:val="StyleUnderline"/>
          <w:highlight w:val="green"/>
        </w:rPr>
        <w:t>capitalism</w:t>
      </w:r>
      <w:r w:rsidRPr="000124FB">
        <w:rPr>
          <w:sz w:val="12"/>
        </w:rPr>
        <w:t xml:space="preserve"> as well as the </w:t>
      </w:r>
      <w:r w:rsidRPr="003631C0">
        <w:rPr>
          <w:rStyle w:val="StyleUnderline"/>
          <w:highlight w:val="green"/>
        </w:rPr>
        <w:t>racialized</w:t>
      </w:r>
      <w:r w:rsidRPr="003631C0">
        <w:rPr>
          <w:rStyle w:val="StyleUnderline"/>
        </w:rPr>
        <w:t xml:space="preserve"> and </w:t>
      </w:r>
      <w:r w:rsidRPr="003631C0">
        <w:rPr>
          <w:rStyle w:val="StyleUnderline"/>
          <w:highlight w:val="green"/>
        </w:rPr>
        <w:t>gendered divisions between waged</w:t>
      </w:r>
      <w:r w:rsidRPr="003631C0">
        <w:rPr>
          <w:rStyle w:val="StyleUnderline"/>
        </w:rPr>
        <w:t xml:space="preserve">, disposable, unpaid, </w:t>
      </w:r>
      <w:r w:rsidRPr="003631C0">
        <w:rPr>
          <w:rStyle w:val="StyleUnderline"/>
          <w:highlight w:val="green"/>
        </w:rPr>
        <w:t>and unfree labor structuring</w:t>
      </w:r>
      <w:r w:rsidRPr="003631C0">
        <w:rPr>
          <w:rStyle w:val="StyleUnderline"/>
        </w:rPr>
        <w:t xml:space="preserve"> the </w:t>
      </w:r>
      <w:r w:rsidRPr="003631C0">
        <w:rPr>
          <w:rStyle w:val="StyleUnderline"/>
          <w:highlight w:val="green"/>
        </w:rPr>
        <w:t>current</w:t>
      </w:r>
      <w:r w:rsidRPr="003631C0">
        <w:rPr>
          <w:rStyle w:val="StyleUnderline"/>
        </w:rPr>
        <w:t xml:space="preserve"> international </w:t>
      </w:r>
      <w:r w:rsidRPr="003631C0">
        <w:rPr>
          <w:rStyle w:val="StyleUnderline"/>
          <w:highlight w:val="green"/>
        </w:rPr>
        <w:t>division of labor</w:t>
      </w:r>
      <w:r w:rsidRPr="000124FB">
        <w:t>.</w:t>
      </w:r>
      <w:r w:rsidRPr="000124FB">
        <w:rPr>
          <w:sz w:val="12"/>
        </w:rPr>
        <w:t xml:space="preserve"> Ince defines capital- positing vio lence as the brutal force used to separate people from their means of production and to dispossess them. This wholesale expropriation and expulsion of communities occurs when capitalism forcibly incorporates noncapitalist social forms to its logic of accumulation. By contrast, capital- preserving vio lence is less overt and hides beneath the silent compulsion of economic relations. Exercised primarily in quotidian forms through the law of the market, “capitalpreserving vio lence, as the institutionalization of coercion within capitalism, thus encompasses not only the domain of law but a whole panoply of </w:t>
      </w:r>
      <w:r w:rsidRPr="003631C0">
        <w:rPr>
          <w:rStyle w:val="StyleUnderline"/>
        </w:rPr>
        <w:t>infra- legal administrative techniques of micro- coercion</w:t>
      </w:r>
      <w:r w:rsidRPr="000124FB">
        <w:rPr>
          <w:sz w:val="12"/>
        </w:rPr>
        <w:t>, both public and private, necessary for the reconstitution of ‘capital- positing labor’ from one day to the next.”26 Nevertheless, despite their outward difference, Ince insists that the two modalities of vio lence are interlinked and aimed at creating and m</w:t>
      </w:r>
      <w:r w:rsidRPr="003631C0">
        <w:rPr>
          <w:rStyle w:val="StyleUnderline"/>
        </w:rPr>
        <w:t>aintaining the</w:t>
      </w:r>
      <w:r w:rsidRPr="000124FB">
        <w:t xml:space="preserve"> </w:t>
      </w:r>
      <w:r w:rsidRPr="003631C0">
        <w:rPr>
          <w:rStyle w:val="StyleUnderline"/>
        </w:rPr>
        <w:t>institutional and normative conditions for accumulation</w:t>
      </w:r>
      <w:r w:rsidRPr="000124FB">
        <w:rPr>
          <w:sz w:val="12"/>
        </w:rPr>
        <w:t xml:space="preserve">. Black scholars, Indigenous scholars, feminist scholars, and scholars of color have vitally </w:t>
      </w:r>
      <w:r w:rsidRPr="003631C0">
        <w:rPr>
          <w:rStyle w:val="StyleUnderline"/>
        </w:rPr>
        <w:t>reframed current debates</w:t>
      </w:r>
      <w:r w:rsidRPr="000124FB">
        <w:rPr>
          <w:sz w:val="12"/>
        </w:rPr>
        <w:t xml:space="preserve"> by underscoring the centrality and notable neglect of social reproduction and ecol ogy in Marxist reconsiderations of expropriation. These </w:t>
      </w:r>
      <w:r w:rsidRPr="003631C0">
        <w:rPr>
          <w:rStyle w:val="StyleUnderline"/>
        </w:rPr>
        <w:t xml:space="preserve">sites of </w:t>
      </w:r>
      <w:r w:rsidRPr="003631C0">
        <w:rPr>
          <w:rStyle w:val="StyleUnderline"/>
          <w:highlight w:val="green"/>
        </w:rPr>
        <w:t>expropriation</w:t>
      </w:r>
      <w:r w:rsidRPr="000124FB">
        <w:rPr>
          <w:sz w:val="12"/>
        </w:rPr>
        <w:t xml:space="preserve"> are </w:t>
      </w:r>
      <w:r w:rsidRPr="003631C0">
        <w:rPr>
          <w:rStyle w:val="StyleUnderline"/>
          <w:highlight w:val="green"/>
        </w:rPr>
        <w:t>not</w:t>
      </w:r>
      <w:r w:rsidRPr="000124FB">
        <w:rPr>
          <w:sz w:val="12"/>
        </w:rPr>
        <w:t xml:space="preserve"> generally </w:t>
      </w:r>
      <w:r w:rsidRPr="003631C0">
        <w:rPr>
          <w:rStyle w:val="StyleUnderline"/>
          <w:highlight w:val="green"/>
        </w:rPr>
        <w:t>perceived</w:t>
      </w:r>
      <w:r w:rsidRPr="000124FB">
        <w:rPr>
          <w:sz w:val="12"/>
        </w:rPr>
        <w:t xml:space="preserve"> as such because they are </w:t>
      </w:r>
      <w:r w:rsidRPr="003631C0">
        <w:rPr>
          <w:rStyle w:val="StyleUnderline"/>
        </w:rPr>
        <w:t xml:space="preserve">associated </w:t>
      </w:r>
      <w:r w:rsidRPr="003631C0">
        <w:rPr>
          <w:rStyle w:val="StyleUnderline"/>
          <w:highlight w:val="green"/>
        </w:rPr>
        <w:t>with</w:t>
      </w:r>
      <w:r w:rsidRPr="000124FB">
        <w:rPr>
          <w:sz w:val="12"/>
        </w:rPr>
        <w:t xml:space="preserve"> the </w:t>
      </w:r>
      <w:r w:rsidRPr="003631C0">
        <w:rPr>
          <w:rStyle w:val="StyleUnderline"/>
          <w:highlight w:val="green"/>
        </w:rPr>
        <w:t>unpaid reproductive</w:t>
      </w:r>
      <w:r w:rsidRPr="003631C0">
        <w:rPr>
          <w:rStyle w:val="StyleUnderline"/>
        </w:rPr>
        <w:t xml:space="preserve"> and social </w:t>
      </w:r>
      <w:r w:rsidRPr="003631C0">
        <w:rPr>
          <w:rStyle w:val="StyleUnderline"/>
          <w:highlight w:val="green"/>
        </w:rPr>
        <w:t>labor of women and natives</w:t>
      </w:r>
      <w:r w:rsidRPr="003631C0">
        <w:rPr>
          <w:rStyle w:val="StyleUnderline"/>
        </w:rPr>
        <w:t xml:space="preserve"> and the extraction</w:t>
      </w:r>
      <w:r w:rsidRPr="000124FB">
        <w:rPr>
          <w:sz w:val="12"/>
        </w:rPr>
        <w:t xml:space="preserve"> and commodification </w:t>
      </w:r>
      <w:r w:rsidRPr="003631C0">
        <w:rPr>
          <w:rStyle w:val="StyleUnderline"/>
        </w:rPr>
        <w:t>of</w:t>
      </w:r>
      <w:r w:rsidRPr="000124FB">
        <w:rPr>
          <w:sz w:val="12"/>
        </w:rPr>
        <w:t xml:space="preserve"> natural </w:t>
      </w:r>
      <w:r w:rsidRPr="003631C0">
        <w:rPr>
          <w:rStyle w:val="StyleUnderline"/>
        </w:rPr>
        <w:t>resources</w:t>
      </w:r>
      <w:r w:rsidRPr="000124FB">
        <w:rPr>
          <w:sz w:val="12"/>
        </w:rPr>
        <w:t xml:space="preserve"> and capacities </w:t>
      </w:r>
      <w:r w:rsidRPr="003631C0">
        <w:rPr>
          <w:rStyle w:val="StyleUnderline"/>
        </w:rPr>
        <w:t>in racial and gendered spaces marked as underdeveloped or unproductive</w:t>
      </w:r>
      <w:r w:rsidRPr="000124FB">
        <w:t>.</w:t>
      </w:r>
      <w:r w:rsidRPr="000124FB">
        <w:rPr>
          <w:sz w:val="12"/>
        </w:rPr>
        <w:t xml:space="preserve"> Nevertheless, along with expropriated labor, they form the disavowed foundation of processes of capitalism. More to the point, the discounted value of racialized and gendered bodies, capacities, resources, and geographies is not accidental but is actively produced both economically and epistemologically. As Jennifer Morgan, Alys Weinbaum, Carole Boyce Davies, Sarah Haley, Erik McDuffie, and Marisa Fuentes argue in their respective scholarship, the development of </w:t>
      </w:r>
      <w:r w:rsidRPr="003631C0">
        <w:rPr>
          <w:rStyle w:val="StyleUnderline"/>
          <w:highlight w:val="green"/>
        </w:rPr>
        <w:t>racial</w:t>
      </w:r>
      <w:r w:rsidRPr="003631C0">
        <w:rPr>
          <w:rStyle w:val="StyleUnderline"/>
        </w:rPr>
        <w:t xml:space="preserve"> </w:t>
      </w:r>
      <w:r w:rsidRPr="003631C0">
        <w:rPr>
          <w:rStyle w:val="StyleUnderline"/>
          <w:highlight w:val="green"/>
        </w:rPr>
        <w:t>capitalism</w:t>
      </w:r>
      <w:r w:rsidRPr="000124FB">
        <w:rPr>
          <w:sz w:val="12"/>
        </w:rPr>
        <w:t xml:space="preserve"> has </w:t>
      </w:r>
      <w:r w:rsidRPr="003631C0">
        <w:rPr>
          <w:rStyle w:val="StyleUnderline"/>
          <w:highlight w:val="green"/>
        </w:rPr>
        <w:t>depended</w:t>
      </w:r>
      <w:r w:rsidRPr="003631C0">
        <w:rPr>
          <w:rStyle w:val="StyleUnderline"/>
        </w:rPr>
        <w:t xml:space="preserve"> not only </w:t>
      </w:r>
      <w:r w:rsidRPr="003631C0">
        <w:rPr>
          <w:rStyle w:val="StyleUnderline"/>
          <w:highlight w:val="green"/>
        </w:rPr>
        <w:t>on</w:t>
      </w:r>
      <w:r w:rsidRPr="003631C0">
        <w:rPr>
          <w:rStyle w:val="StyleUnderline"/>
        </w:rPr>
        <w:t xml:space="preserve"> Black women’s labor</w:t>
      </w:r>
      <w:r w:rsidRPr="000124FB">
        <w:rPr>
          <w:sz w:val="12"/>
        </w:rPr>
        <w:t xml:space="preserve"> and Black women’s activism </w:t>
      </w:r>
      <w:r w:rsidRPr="003631C0">
        <w:rPr>
          <w:rStyle w:val="StyleUnderline"/>
        </w:rPr>
        <w:t xml:space="preserve">but also on the </w:t>
      </w:r>
      <w:r w:rsidRPr="003631C0">
        <w:rPr>
          <w:rStyle w:val="StyleUnderline"/>
          <w:highlight w:val="green"/>
        </w:rPr>
        <w:t>archival erasure of Black women’s physical, intellectual, and re sis tance work</w:t>
      </w:r>
      <w:r w:rsidRPr="000124FB">
        <w:rPr>
          <w:sz w:val="12"/>
        </w:rPr>
        <w:t xml:space="preserve">.27 The erasure of those who labor in the ser vice of social reproduction is crucial to the workings of colonial racial capitalism.28 </w:t>
      </w:r>
      <w:r w:rsidRPr="003631C0">
        <w:rPr>
          <w:rStyle w:val="StyleUnderline"/>
          <w:highlight w:val="green"/>
        </w:rPr>
        <w:t>Archival erasure naturalizes</w:t>
      </w:r>
      <w:r w:rsidRPr="000124FB">
        <w:t xml:space="preserve"> </w:t>
      </w:r>
      <w:r w:rsidRPr="000124FB">
        <w:rPr>
          <w:sz w:val="12"/>
        </w:rPr>
        <w:t xml:space="preserve">the </w:t>
      </w:r>
      <w:r w:rsidRPr="003631C0">
        <w:rPr>
          <w:rStyle w:val="StyleUnderline"/>
          <w:highlight w:val="green"/>
        </w:rPr>
        <w:t>devaluation of marginalized populations</w:t>
      </w:r>
      <w:r w:rsidRPr="003631C0">
        <w:rPr>
          <w:rStyle w:val="StyleUnderline"/>
        </w:rPr>
        <w:t>, the work they do, and the places they live</w:t>
      </w:r>
      <w:r w:rsidRPr="000124FB">
        <w:rPr>
          <w:sz w:val="12"/>
        </w:rPr>
        <w:t xml:space="preserve">, which not only </w:t>
      </w:r>
      <w:r w:rsidRPr="003631C0">
        <w:rPr>
          <w:rStyle w:val="StyleUnderline"/>
          <w:highlight w:val="green"/>
        </w:rPr>
        <w:t>keeps wages low</w:t>
      </w:r>
      <w:r w:rsidRPr="003631C0">
        <w:rPr>
          <w:rStyle w:val="StyleUnderline"/>
        </w:rPr>
        <w:t xml:space="preserve"> and unlivable</w:t>
      </w:r>
      <w:r w:rsidRPr="000124FB">
        <w:rPr>
          <w:sz w:val="12"/>
        </w:rPr>
        <w:t xml:space="preserve"> but also </w:t>
      </w:r>
      <w:r w:rsidRPr="003631C0">
        <w:rPr>
          <w:rStyle w:val="StyleUnderline"/>
          <w:highlight w:val="green"/>
        </w:rPr>
        <w:t>keeps resource- rich land exploitable</w:t>
      </w:r>
      <w:r w:rsidRPr="003631C0">
        <w:rPr>
          <w:rStyle w:val="StyleUnderline"/>
        </w:rPr>
        <w:t xml:space="preserve"> and unprotected</w:t>
      </w:r>
      <w:r w:rsidRPr="000124FB">
        <w:rPr>
          <w:sz w:val="12"/>
        </w:rPr>
        <w:t xml:space="preserve">. Concurrently, </w:t>
      </w:r>
      <w:r w:rsidRPr="000124FB">
        <w:t>th</w:t>
      </w:r>
      <w:r w:rsidRPr="003631C0">
        <w:rPr>
          <w:rStyle w:val="StyleUnderline"/>
        </w:rPr>
        <w:t xml:space="preserve">is </w:t>
      </w:r>
      <w:r w:rsidRPr="003631C0">
        <w:rPr>
          <w:rStyle w:val="StyleUnderline"/>
          <w:highlight w:val="green"/>
        </w:rPr>
        <w:t>disavowal</w:t>
      </w:r>
      <w:r w:rsidRPr="003631C0">
        <w:rPr>
          <w:rStyle w:val="StyleUnderline"/>
        </w:rPr>
        <w:t xml:space="preserve"> is also </w:t>
      </w:r>
      <w:r w:rsidRPr="003631C0">
        <w:rPr>
          <w:rStyle w:val="StyleUnderline"/>
          <w:highlight w:val="green"/>
        </w:rPr>
        <w:t>reinscribed in false dichotomies</w:t>
      </w:r>
      <w:r w:rsidRPr="003631C0">
        <w:rPr>
          <w:rStyle w:val="StyleUnderline"/>
        </w:rPr>
        <w:t xml:space="preserve"> and hierarchies </w:t>
      </w:r>
      <w:r w:rsidRPr="003631C0">
        <w:rPr>
          <w:rStyle w:val="StyleUnderline"/>
          <w:highlight w:val="green"/>
        </w:rPr>
        <w:t>within</w:t>
      </w:r>
      <w:r w:rsidRPr="003631C0">
        <w:rPr>
          <w:rStyle w:val="StyleUnderline"/>
        </w:rPr>
        <w:t xml:space="preserve"> analyses of political- economic pro cesses that focus on paid, “productive” </w:t>
      </w:r>
      <w:r w:rsidRPr="003631C0">
        <w:rPr>
          <w:rStyle w:val="StyleUnderline"/>
          <w:highlight w:val="green"/>
        </w:rPr>
        <w:t>work</w:t>
      </w:r>
      <w:r w:rsidRPr="003631C0">
        <w:rPr>
          <w:rStyle w:val="StyleUnderline"/>
        </w:rPr>
        <w:t xml:space="preserve"> at the expense of those whose work is arbitrarily considered “reproductive.”</w:t>
      </w:r>
      <w:r w:rsidRPr="000124FB">
        <w:rPr>
          <w:sz w:val="12"/>
        </w:rPr>
        <w:t xml:space="preserve"> Such archival erasures and theoretical elisions obfuscate the racialized and gendered nature of contemporary forms of unfree labor. As Ellie Gore and Genevieve LaBaron remind us, “Understanding women’s unfree labour requires a broad understanding of social reproduction as embodied and enacted at individual and house hold levels, and the ways in which these are tied to processes of value production. . . . Understanding how and why women become vulnerable to unfree labor in global supply chains requires us to centralise dynamics of social oppression and social reproduction— not simply labour exploitation in economistic terms.”29 What links the distinct sites of expropriated labor in the peripheries and the core, of the unpaid and underpaid labor of social reproduction, and of </w:t>
      </w:r>
      <w:r w:rsidRPr="002210B0">
        <w:rPr>
          <w:rStyle w:val="StyleUnderline"/>
        </w:rPr>
        <w:t>low- cost food, energy, and raw materials</w:t>
      </w:r>
      <w:r w:rsidRPr="000124FB">
        <w:rPr>
          <w:sz w:val="12"/>
        </w:rPr>
        <w:t xml:space="preserve"> is that they serve as sites where “capital, science, and empire . . . succeed in releasing new sources of </w:t>
      </w:r>
      <w:r w:rsidRPr="002210B0">
        <w:rPr>
          <w:rStyle w:val="StyleUnderline"/>
        </w:rPr>
        <w:t>free or low- cost human</w:t>
      </w:r>
      <w:r w:rsidRPr="000124FB">
        <w:rPr>
          <w:sz w:val="12"/>
        </w:rPr>
        <w:t xml:space="preserve"> and extra- human natures for </w:t>
      </w:r>
      <w:r w:rsidRPr="002210B0">
        <w:rPr>
          <w:rStyle w:val="StyleUnderline"/>
        </w:rPr>
        <w:t>capital</w:t>
      </w:r>
      <w:r w:rsidRPr="000124FB">
        <w:rPr>
          <w:sz w:val="12"/>
        </w:rPr>
        <w:t xml:space="preserve">.” These </w:t>
      </w:r>
      <w:r w:rsidRPr="002210B0">
        <w:rPr>
          <w:rStyle w:val="StyleUnderline"/>
        </w:rPr>
        <w:t>sites</w:t>
      </w:r>
      <w:r w:rsidRPr="000124FB">
        <w:rPr>
          <w:sz w:val="12"/>
        </w:rPr>
        <w:t xml:space="preserve">, vital to the incessant cap i tal ist quest for and production of “cheap natures,” </w:t>
      </w:r>
      <w:r w:rsidRPr="002210B0">
        <w:rPr>
          <w:rStyle w:val="StyleUnderline"/>
          <w:highlight w:val="green"/>
        </w:rPr>
        <w:t xml:space="preserve">sustain accumulation by </w:t>
      </w:r>
      <w:r w:rsidRPr="002210B0">
        <w:rPr>
          <w:rStyle w:val="StyleUnderline"/>
        </w:rPr>
        <w:t xml:space="preserve">driving down costs and </w:t>
      </w:r>
      <w:r w:rsidRPr="002210B0">
        <w:rPr>
          <w:rStyle w:val="StyleUnderline"/>
          <w:highlight w:val="green"/>
        </w:rPr>
        <w:t xml:space="preserve">providing fixes for </w:t>
      </w:r>
      <w:r w:rsidRPr="002210B0">
        <w:rPr>
          <w:rStyle w:val="StyleUnderline"/>
        </w:rPr>
        <w:t xml:space="preserve">periodic </w:t>
      </w:r>
      <w:r w:rsidRPr="002210B0">
        <w:rPr>
          <w:rStyle w:val="StyleUnderline"/>
          <w:highlight w:val="green"/>
        </w:rPr>
        <w:t>crises</w:t>
      </w:r>
      <w:r w:rsidRPr="000124FB">
        <w:rPr>
          <w:sz w:val="12"/>
        </w:rPr>
        <w:t xml:space="preserve">.30 They are key sites of expropriation because they are thinly protected by contractual obligations; differentially devalued by racial and colonial legacies of conquest, plunder, dispossession, and genocide; and disadvantaged through their low position on a Eurocentric animacy hierarchy. </w:t>
      </w:r>
    </w:p>
    <w:p w14:paraId="3294149D" w14:textId="77777777" w:rsidR="005731C2" w:rsidRDefault="005731C2" w:rsidP="005731C2">
      <w:pPr>
        <w:pStyle w:val="Heading4"/>
      </w:pPr>
      <w:r w:rsidRPr="007442A6">
        <w:t xml:space="preserve">Debating in favor of strengthening collective bargaining rights ignores how labor unions have historically reinforced settler colonialism by demanding access to Indigenous lands for jobs and extraction. </w:t>
      </w:r>
      <w:r>
        <w:t xml:space="preserve">Collective bargaining </w:t>
      </w:r>
      <w:r w:rsidRPr="007442A6">
        <w:t>often position</w:t>
      </w:r>
      <w:r>
        <w:t>s</w:t>
      </w:r>
      <w:r w:rsidRPr="007442A6">
        <w:t xml:space="preserve"> workers in opposition to Indigenous resistance, </w:t>
      </w:r>
      <w:r>
        <w:t>as all labor occurs on stolen land</w:t>
      </w:r>
      <w:r w:rsidRPr="007442A6">
        <w:t xml:space="preserve">. </w:t>
      </w:r>
    </w:p>
    <w:p w14:paraId="75E7A65F" w14:textId="77777777" w:rsidR="005731C2" w:rsidRDefault="005731C2" w:rsidP="005731C2">
      <w:pPr>
        <w:rPr>
          <w:rStyle w:val="StyleUnderline"/>
        </w:rPr>
      </w:pPr>
      <w:r w:rsidRPr="007442A6">
        <w:rPr>
          <w:rStyle w:val="Style13ptBold"/>
        </w:rPr>
        <w:t>Pasternak 25</w:t>
      </w:r>
      <w:r>
        <w:t xml:space="preserve"> (</w:t>
      </w:r>
      <w:r w:rsidRPr="007442A6">
        <w:t>Shiri Pasternak is Associate Professor in Criminology at Toronto Metropolitan University.</w:t>
      </w:r>
      <w:r>
        <w:t xml:space="preserve"> “Labour, Settler Colonialism, and Economies of Extraction: The Wages of Settlement.” </w:t>
      </w:r>
      <w:r w:rsidRPr="007442A6">
        <w:t>20 March 2025</w:t>
      </w:r>
      <w:r>
        <w:t xml:space="preserve">. </w:t>
      </w:r>
      <w:r w:rsidRPr="00477E11">
        <w:t>https://doi.org/10.1093/9780198945246.003.00840</w:t>
      </w:r>
      <w:r>
        <w:t>) UTD</w:t>
      </w:r>
    </w:p>
    <w:p w14:paraId="52E67476" w14:textId="77777777" w:rsidR="005731C2" w:rsidRPr="00275068" w:rsidRDefault="005731C2" w:rsidP="005731C2">
      <w:pPr>
        <w:rPr>
          <w:rStyle w:val="Emphasis"/>
        </w:rPr>
      </w:pPr>
      <w:r w:rsidRPr="00477E11">
        <w:rPr>
          <w:rStyle w:val="StyleUnderline"/>
          <w:sz w:val="14"/>
        </w:rPr>
        <w:t xml:space="preserve">The topic of this article became inescapable when I was carrying out research on contentious pipeline companies in Canada and became curious about any potential legal problems they might be having. The British Columbia Court has an online portal, and scrolling through a list of lawsuits from subcontractors I made a surprising discovery. There was a lawsuit led by Unite Here Local 40 against Civeo, the company providing supplies and services to the industrial labour camps building the Coastal GasLink and Trans Mountain pipelines: Unite Here wanted access to the worksites. Both pipelines were subject to vigorous contestation by Indigenous movements whose territories were impacted by the proposed routes. I knew that trade unions were involved in the construction of the pipelines, but I had not considered that service workers would be needed in what are colloquially referred to as the ‘man camps’. Formally called employer operator camps, these </w:t>
      </w:r>
      <w:r w:rsidRPr="007442A6">
        <w:rPr>
          <w:rStyle w:val="StyleUnderline"/>
          <w:highlight w:val="green"/>
        </w:rPr>
        <w:t>labour camps</w:t>
      </w:r>
      <w:r w:rsidRPr="00945D12">
        <w:rPr>
          <w:rStyle w:val="StyleUnderline"/>
        </w:rPr>
        <w:t xml:space="preserve"> or ‘man camps’</w:t>
      </w:r>
      <w:r w:rsidRPr="00477E11">
        <w:rPr>
          <w:rStyle w:val="StyleUnderline"/>
          <w:sz w:val="14"/>
        </w:rPr>
        <w:t xml:space="preserve">, are the temporary workplace of thousands of mobile labourers who work on major infrastructure projects across the country. They have been a </w:t>
      </w:r>
      <w:r w:rsidRPr="007442A6">
        <w:rPr>
          <w:rStyle w:val="StyleUnderline"/>
        </w:rPr>
        <w:t>lightning rod of criticism in Indigenous communities for decades</w:t>
      </w:r>
      <w:r w:rsidRPr="00477E11">
        <w:rPr>
          <w:rStyle w:val="StyleUnderline"/>
          <w:sz w:val="14"/>
        </w:rPr>
        <w:t xml:space="preserve"> (Amnesty International, 2016; Gibson et al., 2017; Horwitz, 2014; Kavanagh, 2019; Women’s Earth Alliance &amp; Native Youth Sexual Health Network, 2016). </w:t>
      </w:r>
      <w:r w:rsidRPr="007442A6">
        <w:rPr>
          <w:rStyle w:val="StyleUnderline"/>
        </w:rPr>
        <w:t xml:space="preserve">The </w:t>
      </w:r>
      <w:r w:rsidRPr="007442A6">
        <w:rPr>
          <w:rStyle w:val="StyleUnderline"/>
          <w:highlight w:val="green"/>
        </w:rPr>
        <w:t>Secwepemc Women’s Warrior Society and</w:t>
      </w:r>
      <w:r w:rsidRPr="007442A6">
        <w:rPr>
          <w:rStyle w:val="StyleUnderline"/>
        </w:rPr>
        <w:t xml:space="preserve"> the </w:t>
      </w:r>
      <w:r w:rsidRPr="007442A6">
        <w:rPr>
          <w:rStyle w:val="StyleUnderline"/>
          <w:highlight w:val="green"/>
        </w:rPr>
        <w:t>Tiny House Warriors</w:t>
      </w:r>
      <w:r w:rsidRPr="007442A6">
        <w:rPr>
          <w:rStyle w:val="StyleUnderline"/>
        </w:rPr>
        <w:t xml:space="preserve"> put out a declaration specically against Kinder Morgan’s Trans Mountain pipeline man camps, describing the exponential rise in sexual violence associated with them and </w:t>
      </w:r>
      <w:r w:rsidRPr="00A15C5B">
        <w:rPr>
          <w:rStyle w:val="StyleUnderline"/>
          <w:bCs/>
          <w:highlight w:val="green"/>
        </w:rPr>
        <w:t>putting up a resistance camp</w:t>
      </w:r>
      <w:r w:rsidRPr="00A15C5B">
        <w:rPr>
          <w:rStyle w:val="StyleUnderline"/>
          <w:bCs/>
        </w:rPr>
        <w:t xml:space="preserve"> in its path</w:t>
      </w:r>
      <w:r w:rsidRPr="00477E11">
        <w:rPr>
          <w:rStyle w:val="StyleUnderline"/>
          <w:sz w:val="14"/>
        </w:rPr>
        <w:t xml:space="preserve"> (Kerner, 2018). </w:t>
      </w:r>
      <w:r w:rsidRPr="00945D12">
        <w:rPr>
          <w:rStyle w:val="StyleUnderline"/>
        </w:rPr>
        <w:t>Man camps</w:t>
      </w:r>
      <w:r w:rsidRPr="007442A6">
        <w:rPr>
          <w:rStyle w:val="StyleUnderline"/>
        </w:rPr>
        <w:t xml:space="preserve"> are also apparently the </w:t>
      </w:r>
      <w:r w:rsidRPr="00945D12">
        <w:rPr>
          <w:rStyle w:val="StyleUnderline"/>
          <w:bCs/>
        </w:rPr>
        <w:t>site of</w:t>
      </w:r>
      <w:r w:rsidRPr="00A15C5B">
        <w:rPr>
          <w:rStyle w:val="StyleUnderline"/>
          <w:bCs/>
        </w:rPr>
        <w:t xml:space="preserve"> competition for </w:t>
      </w:r>
      <w:r w:rsidRPr="00945D12">
        <w:rPr>
          <w:rStyle w:val="StyleUnderline"/>
          <w:bCs/>
        </w:rPr>
        <w:t>unionization drives</w:t>
      </w:r>
      <w:r w:rsidRPr="007442A6">
        <w:rPr>
          <w:rStyle w:val="StyleUnderline"/>
        </w:rPr>
        <w:t>.</w:t>
      </w:r>
      <w:r w:rsidRPr="00477E11">
        <w:rPr>
          <w:rStyle w:val="StyleUnderline"/>
          <w:sz w:val="14"/>
        </w:rPr>
        <w:t xml:space="preserve"> Unite Here Local 40 is a radical union that organizes hospitality workers in British Columbia and provides job security for mostly migrant and racialized women workers but also First Nation women. Much of their organizing in British Columbia so far has been in urban hotels, airports, and university campuses, but they also work in camps and mines in the provincial interior. The certification fight led by a union known for their defence of marginalized women revealed a complicated dynamic of gender politics that pitted good jobs for women subject to heightened discrimination in the workplace with Indigenous women subject to heightened threats of violence by camp workers. </w:t>
      </w:r>
      <w:r w:rsidRPr="007442A6">
        <w:rPr>
          <w:rStyle w:val="StyleUnderline"/>
        </w:rPr>
        <w:t xml:space="preserve">It </w:t>
      </w:r>
      <w:r w:rsidRPr="008A0B97">
        <w:rPr>
          <w:rStyle w:val="StyleUnderline"/>
          <w:bCs/>
        </w:rPr>
        <w:t>brought to</w:t>
      </w:r>
      <w:r w:rsidRPr="00A15C5B">
        <w:rPr>
          <w:rStyle w:val="StyleUnderline"/>
          <w:bCs/>
        </w:rPr>
        <w:t xml:space="preserve"> the </w:t>
      </w:r>
      <w:r w:rsidRPr="008A0B97">
        <w:rPr>
          <w:rStyle w:val="StyleUnderline"/>
          <w:bCs/>
        </w:rPr>
        <w:t>surface</w:t>
      </w:r>
      <w:r w:rsidRPr="00A15C5B">
        <w:rPr>
          <w:rStyle w:val="StyleUnderline"/>
          <w:bCs/>
        </w:rPr>
        <w:t xml:space="preserve"> the broader </w:t>
      </w:r>
      <w:r w:rsidRPr="008A0B97">
        <w:rPr>
          <w:rStyle w:val="StyleUnderline"/>
          <w:bCs/>
        </w:rPr>
        <w:t>role of labour</w:t>
      </w:r>
      <w:r w:rsidRPr="008A0B97">
        <w:rPr>
          <w:rStyle w:val="StyleUnderline"/>
        </w:rPr>
        <w:t xml:space="preserve"> in</w:t>
      </w:r>
      <w:r w:rsidRPr="007442A6">
        <w:rPr>
          <w:rStyle w:val="StyleUnderline"/>
        </w:rPr>
        <w:t xml:space="preserve"> the political economy of </w:t>
      </w:r>
      <w:r w:rsidRPr="008A0B97">
        <w:rPr>
          <w:rStyle w:val="StyleUnderline"/>
        </w:rPr>
        <w:t>colonialism</w:t>
      </w:r>
      <w:r w:rsidRPr="007442A6">
        <w:rPr>
          <w:rStyle w:val="StyleUnderline"/>
        </w:rPr>
        <w:t xml:space="preserve">. </w:t>
      </w:r>
      <w:r w:rsidRPr="00A15C5B">
        <w:rPr>
          <w:rStyle w:val="StyleUnderline"/>
          <w:bCs/>
          <w:highlight w:val="green"/>
        </w:rPr>
        <w:t xml:space="preserve">Indigenous </w:t>
      </w:r>
      <w:r w:rsidRPr="008A0B97">
        <w:rPr>
          <w:rStyle w:val="StyleUnderline"/>
          <w:bCs/>
          <w:highlight w:val="green"/>
        </w:rPr>
        <w:t>resistance to colonization</w:t>
      </w:r>
      <w:r w:rsidRPr="007442A6">
        <w:rPr>
          <w:rStyle w:val="StyleUnderline"/>
        </w:rPr>
        <w:t xml:space="preserve"> can </w:t>
      </w:r>
      <w:r w:rsidRPr="007442A6">
        <w:rPr>
          <w:rStyle w:val="StyleUnderline"/>
          <w:highlight w:val="green"/>
        </w:rPr>
        <w:t>intersect</w:t>
      </w:r>
      <w:r w:rsidRPr="007442A6">
        <w:rPr>
          <w:rStyle w:val="StyleUnderline"/>
        </w:rPr>
        <w:t xml:space="preserve"> uncomfortably and </w:t>
      </w:r>
      <w:r w:rsidRPr="00A15C5B">
        <w:rPr>
          <w:rStyle w:val="StyleUnderline"/>
          <w:bCs/>
        </w:rPr>
        <w:t xml:space="preserve">often violently </w:t>
      </w:r>
      <w:r w:rsidRPr="00A15C5B">
        <w:rPr>
          <w:rStyle w:val="StyleUnderline"/>
          <w:bCs/>
          <w:highlight w:val="green"/>
        </w:rPr>
        <w:t>with</w:t>
      </w:r>
      <w:r w:rsidRPr="00A15C5B">
        <w:rPr>
          <w:rStyle w:val="StyleUnderline"/>
          <w:bCs/>
        </w:rPr>
        <w:t xml:space="preserve"> a </w:t>
      </w:r>
      <w:r w:rsidRPr="00A15C5B">
        <w:rPr>
          <w:rStyle w:val="StyleUnderline"/>
          <w:bCs/>
          <w:highlight w:val="green"/>
        </w:rPr>
        <w:t>fight by workers</w:t>
      </w:r>
      <w:r w:rsidRPr="007442A6">
        <w:rPr>
          <w:rStyle w:val="StyleUnderline"/>
        </w:rPr>
        <w:t xml:space="preserve">, even those engaged in reproductive labour, </w:t>
      </w:r>
      <w:r w:rsidRPr="007442A6">
        <w:rPr>
          <w:rStyle w:val="StyleUnderline"/>
          <w:highlight w:val="green"/>
        </w:rPr>
        <w:t xml:space="preserve">to </w:t>
      </w:r>
      <w:r w:rsidRPr="00A15C5B">
        <w:rPr>
          <w:rStyle w:val="StyleUnderline"/>
          <w:bCs/>
          <w:highlight w:val="green"/>
        </w:rPr>
        <w:t>access Indigenous lands for</w:t>
      </w:r>
      <w:r w:rsidRPr="00A15C5B">
        <w:rPr>
          <w:rStyle w:val="StyleUnderline"/>
          <w:bCs/>
        </w:rPr>
        <w:t xml:space="preserve"> </w:t>
      </w:r>
      <w:r w:rsidRPr="00A15C5B">
        <w:rPr>
          <w:rStyle w:val="StyleUnderline"/>
          <w:bCs/>
          <w:highlight w:val="green"/>
        </w:rPr>
        <w:t>extraction and jobs</w:t>
      </w:r>
      <w:r w:rsidRPr="007442A6">
        <w:rPr>
          <w:rStyle w:val="StyleUnderline"/>
        </w:rPr>
        <w:t>.</w:t>
      </w:r>
      <w:r w:rsidRPr="00477E11">
        <w:rPr>
          <w:rStyle w:val="StyleUnderline"/>
          <w:sz w:val="14"/>
        </w:rPr>
        <w:t xml:space="preserve"> As Adrian Smith (2017, p. 10) writes, ‘the work of survival of the former is deployed to undermine the work of survival of the latter’. Unite Here Local 40 is only one example of hundreds, demonstrating how </w:t>
      </w:r>
      <w:r w:rsidRPr="00BA12A9">
        <w:rPr>
          <w:rStyle w:val="StyleUnderline"/>
        </w:rPr>
        <w:t>settler labour</w:t>
      </w:r>
      <w:r w:rsidRPr="007442A6">
        <w:rPr>
          <w:rStyle w:val="StyleUnderline"/>
        </w:rPr>
        <w:t xml:space="preserve"> has been </w:t>
      </w:r>
      <w:r w:rsidRPr="00BA12A9">
        <w:rPr>
          <w:rStyle w:val="StyleUnderline"/>
        </w:rPr>
        <w:t>central to colonial violence,</w:t>
      </w:r>
      <w:r w:rsidRPr="007442A6">
        <w:rPr>
          <w:rStyle w:val="StyleUnderline"/>
        </w:rPr>
        <w:t xml:space="preserve"> the dispossession of Indigenous lands, and the replacement of Indigenous economies.</w:t>
      </w:r>
      <w:r w:rsidRPr="00477E11">
        <w:rPr>
          <w:rStyle w:val="StyleUnderline"/>
          <w:sz w:val="14"/>
        </w:rPr>
        <w:t xml:space="preserve"> It stands out because, by all other measures, </w:t>
      </w:r>
      <w:r w:rsidRPr="00A15C5B">
        <w:rPr>
          <w:rStyle w:val="StyleUnderline"/>
          <w:bCs/>
        </w:rPr>
        <w:t xml:space="preserve">its </w:t>
      </w:r>
      <w:r w:rsidRPr="00A15C5B">
        <w:rPr>
          <w:rStyle w:val="StyleUnderline"/>
          <w:bCs/>
          <w:highlight w:val="green"/>
        </w:rPr>
        <w:t>unionization drive</w:t>
      </w:r>
      <w:r w:rsidRPr="00A15C5B">
        <w:rPr>
          <w:rStyle w:val="StyleUnderline"/>
          <w:bCs/>
        </w:rPr>
        <w:t xml:space="preserve"> is a progressive cause </w:t>
      </w:r>
      <w:r w:rsidRPr="00A96A92">
        <w:rPr>
          <w:rStyle w:val="StyleUnderline"/>
          <w:bCs/>
        </w:rPr>
        <w:t xml:space="preserve">that </w:t>
      </w:r>
      <w:r w:rsidRPr="00A15C5B">
        <w:rPr>
          <w:rStyle w:val="StyleUnderline"/>
          <w:bCs/>
          <w:highlight w:val="green"/>
        </w:rPr>
        <w:t>shores up</w:t>
      </w:r>
      <w:r w:rsidRPr="00A15C5B">
        <w:rPr>
          <w:rStyle w:val="StyleUnderline"/>
          <w:bCs/>
        </w:rPr>
        <w:t xml:space="preserve"> the </w:t>
      </w:r>
      <w:r w:rsidRPr="00A15C5B">
        <w:rPr>
          <w:rStyle w:val="StyleUnderline"/>
          <w:bCs/>
          <w:highlight w:val="green"/>
        </w:rPr>
        <w:t>precarity of exploited workers</w:t>
      </w:r>
      <w:r w:rsidRPr="007442A6">
        <w:rPr>
          <w:rStyle w:val="StyleUnderline"/>
          <w:highlight w:val="green"/>
        </w:rPr>
        <w:t>.</w:t>
      </w:r>
      <w:r w:rsidRPr="007442A6">
        <w:rPr>
          <w:rStyle w:val="StyleUnderline"/>
        </w:rPr>
        <w:t xml:space="preserve"> These </w:t>
      </w:r>
      <w:r w:rsidRPr="008A0B97">
        <w:rPr>
          <w:rStyle w:val="StyleUnderline"/>
        </w:rPr>
        <w:t>workers</w:t>
      </w:r>
      <w:r w:rsidRPr="007442A6">
        <w:rPr>
          <w:rStyle w:val="StyleUnderline"/>
        </w:rPr>
        <w:t xml:space="preserve"> are </w:t>
      </w:r>
      <w:r w:rsidRPr="008A0B97">
        <w:rPr>
          <w:rStyle w:val="StyleUnderline"/>
        </w:rPr>
        <w:t>enmeshed in</w:t>
      </w:r>
      <w:r w:rsidRPr="007442A6">
        <w:rPr>
          <w:rStyle w:val="StyleUnderline"/>
        </w:rPr>
        <w:t xml:space="preserve"> an </w:t>
      </w:r>
      <w:r w:rsidRPr="008A0B97">
        <w:rPr>
          <w:rStyle w:val="StyleUnderline"/>
        </w:rPr>
        <w:t>economic system that</w:t>
      </w:r>
      <w:r w:rsidRPr="007442A6">
        <w:rPr>
          <w:rStyle w:val="StyleUnderline"/>
        </w:rPr>
        <w:t xml:space="preserve"> severely </w:t>
      </w:r>
      <w:r w:rsidRPr="007442A6">
        <w:rPr>
          <w:rStyle w:val="StyleUnderline"/>
          <w:highlight w:val="green"/>
        </w:rPr>
        <w:t>limits</w:t>
      </w:r>
      <w:r w:rsidRPr="007442A6">
        <w:rPr>
          <w:rStyle w:val="StyleUnderline"/>
        </w:rPr>
        <w:t xml:space="preserve"> independent </w:t>
      </w:r>
      <w:r w:rsidRPr="007442A6">
        <w:rPr>
          <w:rStyle w:val="StyleUnderline"/>
          <w:highlight w:val="green"/>
        </w:rPr>
        <w:t>workplace ‘choice’</w:t>
      </w:r>
      <w:r w:rsidRPr="007442A6">
        <w:rPr>
          <w:rStyle w:val="StyleUnderline"/>
        </w:rPr>
        <w:t>—beyond merely the non-existent choice of whether to sell their labour—</w:t>
      </w:r>
      <w:r w:rsidRPr="00A15C5B">
        <w:rPr>
          <w:rStyle w:val="StyleUnderline"/>
          <w:bCs/>
          <w:highlight w:val="green"/>
        </w:rPr>
        <w:t>to the impossibility of existing without participating in a colonial economy</w:t>
      </w:r>
      <w:r w:rsidRPr="007442A6">
        <w:rPr>
          <w:rStyle w:val="StyleUnderline"/>
          <w:highlight w:val="green"/>
        </w:rPr>
        <w:t>.</w:t>
      </w:r>
      <w:r w:rsidRPr="007442A6">
        <w:rPr>
          <w:rStyle w:val="StyleUnderline"/>
        </w:rPr>
        <w:t xml:space="preserve"> </w:t>
      </w:r>
      <w:r w:rsidRPr="00477E11">
        <w:rPr>
          <w:rStyle w:val="StyleUnderline"/>
          <w:sz w:val="14"/>
        </w:rPr>
        <w:t>This is what Sai Englert (2022, p. 172) calls a ‘dual tension’, as he describes</w:t>
      </w:r>
      <w:r w:rsidRPr="007442A6">
        <w:rPr>
          <w:rStyle w:val="StyleUnderline"/>
        </w:rPr>
        <w:t xml:space="preserve">: </w:t>
      </w:r>
      <w:r w:rsidRPr="00BA12A9">
        <w:rPr>
          <w:rStyle w:val="StyleUnderline"/>
        </w:rPr>
        <w:t>‘Settler labour movements</w:t>
      </w:r>
      <w:r w:rsidRPr="007442A6">
        <w:rPr>
          <w:rStyle w:val="StyleUnderline"/>
        </w:rPr>
        <w:t xml:space="preserve"> develop their institutions and political traditions through their struggle for a greater share of the value they create, as well as their simultaneous </w:t>
      </w:r>
      <w:r w:rsidRPr="00BA12A9">
        <w:rPr>
          <w:rStyle w:val="StyleUnderline"/>
          <w:bCs/>
        </w:rPr>
        <w:t>struggle for</w:t>
      </w:r>
      <w:r w:rsidRPr="00A15C5B">
        <w:rPr>
          <w:rStyle w:val="StyleUnderline"/>
          <w:bCs/>
        </w:rPr>
        <w:t xml:space="preserve"> a </w:t>
      </w:r>
      <w:r w:rsidRPr="00BA12A9">
        <w:rPr>
          <w:rStyle w:val="StyleUnderline"/>
          <w:bCs/>
        </w:rPr>
        <w:t>greater share of the colonial loot</w:t>
      </w:r>
      <w:r w:rsidRPr="007442A6">
        <w:rPr>
          <w:rStyle w:val="StyleUnderline"/>
        </w:rPr>
        <w:t xml:space="preserve"> which they participate in accumulating.’</w:t>
      </w:r>
      <w:r w:rsidRPr="00477E11">
        <w:rPr>
          <w:rStyle w:val="StyleUnderline"/>
          <w:sz w:val="14"/>
        </w:rPr>
        <w:t xml:space="preserve"> At times—like the striking chant of White miners in South Africa in 1922: ‘Workers of the World, Unite and Fight for a White South Africa!’—</w:t>
      </w:r>
      <w:r w:rsidRPr="00A15C5B">
        <w:rPr>
          <w:rStyle w:val="StyleUnderline"/>
          <w:bCs/>
          <w:highlight w:val="green"/>
        </w:rPr>
        <w:t>labour is overtly colonial, racist, and anti-Indigenous</w:t>
      </w:r>
      <w:r w:rsidRPr="007442A6">
        <w:rPr>
          <w:rStyle w:val="StyleUnderline"/>
        </w:rPr>
        <w:t>; at others, it is a by-product of the social stratification of exploited labour</w:t>
      </w:r>
      <w:r w:rsidRPr="00477E11">
        <w:rPr>
          <w:rStyle w:val="StyleUnderline"/>
          <w:sz w:val="14"/>
        </w:rPr>
        <w:t xml:space="preserve">. Take the recent example involving Energy Transfer Partners, the company that owns the highly contested </w:t>
      </w:r>
      <w:r w:rsidRPr="007442A6">
        <w:rPr>
          <w:rStyle w:val="StyleUnderline"/>
        </w:rPr>
        <w:t>Dakota Access Pipeline</w:t>
      </w:r>
      <w:r w:rsidRPr="00477E11">
        <w:rPr>
          <w:rStyle w:val="StyleUnderline"/>
          <w:sz w:val="14"/>
        </w:rPr>
        <w:t xml:space="preserve"> that cuts through Oceti Sakowin lands in North Dakota, United States. The American Federation of Labor and Congress of Industrial Organizations (</w:t>
      </w:r>
      <w:r w:rsidRPr="007442A6">
        <w:rPr>
          <w:rStyle w:val="StyleUnderline"/>
          <w:highlight w:val="green"/>
        </w:rPr>
        <w:t>AFL-CIO</w:t>
      </w:r>
      <w:r w:rsidRPr="00477E11">
        <w:rPr>
          <w:rStyle w:val="StyleUnderline"/>
          <w:sz w:val="14"/>
        </w:rPr>
        <w:t xml:space="preserve">) </w:t>
      </w:r>
      <w:r w:rsidRPr="007442A6">
        <w:rPr>
          <w:rStyle w:val="StyleUnderline"/>
        </w:rPr>
        <w:t>negotiated with the company to hire unionized workers in order to secure their project labour agreement</w:t>
      </w:r>
      <w:r w:rsidRPr="00477E11">
        <w:rPr>
          <w:rStyle w:val="StyleUnderline"/>
          <w:sz w:val="14"/>
        </w:rPr>
        <w:t xml:space="preserve">. </w:t>
      </w:r>
      <w:r w:rsidRPr="007442A6">
        <w:rPr>
          <w:rStyle w:val="StyleUnderline"/>
        </w:rPr>
        <w:t xml:space="preserve">AFL-CIO president Richard Trumka </w:t>
      </w:r>
      <w:r w:rsidRPr="007442A6">
        <w:rPr>
          <w:rStyle w:val="StyleUnderline"/>
          <w:highlight w:val="green"/>
        </w:rPr>
        <w:t xml:space="preserve">spoke in support </w:t>
      </w:r>
      <w:r w:rsidRPr="00BA12A9">
        <w:rPr>
          <w:rStyle w:val="StyleUnderline"/>
        </w:rPr>
        <w:t>for</w:t>
      </w:r>
      <w:r w:rsidRPr="007442A6">
        <w:rPr>
          <w:rStyle w:val="StyleUnderline"/>
        </w:rPr>
        <w:t xml:space="preserve"> the </w:t>
      </w:r>
      <w:r w:rsidRPr="00BA12A9">
        <w:rPr>
          <w:rStyle w:val="StyleUnderline"/>
        </w:rPr>
        <w:t xml:space="preserve">need </w:t>
      </w:r>
      <w:r w:rsidRPr="007442A6">
        <w:rPr>
          <w:rStyle w:val="StyleUnderline"/>
          <w:highlight w:val="green"/>
        </w:rPr>
        <w:t xml:space="preserve">to be sensitive to </w:t>
      </w:r>
      <w:r w:rsidRPr="00BA12A9">
        <w:rPr>
          <w:rStyle w:val="StyleUnderline"/>
          <w:highlight w:val="green"/>
        </w:rPr>
        <w:t xml:space="preserve">siting pipelines </w:t>
      </w:r>
      <w:r w:rsidRPr="007442A6">
        <w:rPr>
          <w:rStyle w:val="StyleUnderline"/>
          <w:highlight w:val="green"/>
        </w:rPr>
        <w:t>in ‘places of significance to Native Americans’. But</w:t>
      </w:r>
      <w:r w:rsidRPr="007442A6">
        <w:rPr>
          <w:rStyle w:val="StyleUnderline"/>
        </w:rPr>
        <w:t xml:space="preserve"> where it interfered with his members’ livelihood, he drew a line.</w:t>
      </w:r>
      <w:r w:rsidRPr="00477E11">
        <w:rPr>
          <w:rStyle w:val="StyleUnderline"/>
          <w:sz w:val="14"/>
        </w:rPr>
        <w:t xml:space="preserve"> </w:t>
      </w:r>
      <w:r w:rsidRPr="007442A6">
        <w:rPr>
          <w:rStyle w:val="StyleUnderline"/>
          <w:highlight w:val="green"/>
        </w:rPr>
        <w:t xml:space="preserve">Justifying </w:t>
      </w:r>
      <w:r w:rsidRPr="00BA12A9">
        <w:rPr>
          <w:rStyle w:val="StyleUnderline"/>
        </w:rPr>
        <w:t xml:space="preserve">the </w:t>
      </w:r>
      <w:r w:rsidRPr="007442A6">
        <w:rPr>
          <w:rStyle w:val="StyleUnderline"/>
          <w:highlight w:val="green"/>
        </w:rPr>
        <w:t>unio</w:t>
      </w:r>
      <w:r w:rsidRPr="00BA12A9">
        <w:rPr>
          <w:rStyle w:val="StyleUnderline"/>
          <w:highlight w:val="green"/>
        </w:rPr>
        <w:t xml:space="preserve">n’s </w:t>
      </w:r>
      <w:r w:rsidRPr="007442A6">
        <w:rPr>
          <w:rStyle w:val="StyleUnderline"/>
          <w:highlight w:val="green"/>
        </w:rPr>
        <w:t xml:space="preserve">support </w:t>
      </w:r>
      <w:r w:rsidRPr="00BA12A9">
        <w:rPr>
          <w:rStyle w:val="StyleUnderline"/>
          <w:highlight w:val="green"/>
        </w:rPr>
        <w:t>of the pipeline</w:t>
      </w:r>
      <w:r w:rsidRPr="00BA12A9">
        <w:rPr>
          <w:rStyle w:val="StyleUnderline"/>
        </w:rPr>
        <w:t xml:space="preserve"> against Indigenous opposition, he </w:t>
      </w:r>
      <w:r w:rsidRPr="00BA12A9">
        <w:rPr>
          <w:rStyle w:val="StyleUnderline"/>
          <w:highlight w:val="green"/>
        </w:rPr>
        <w:t>qualified</w:t>
      </w:r>
      <w:r w:rsidRPr="007442A6">
        <w:rPr>
          <w:rStyle w:val="StyleUnderline"/>
        </w:rPr>
        <w:t xml:space="preserve"> that </w:t>
      </w:r>
      <w:r w:rsidRPr="00BA12A9">
        <w:rPr>
          <w:rStyle w:val="StyleUnderline"/>
        </w:rPr>
        <w:t xml:space="preserve">it was ‘fundamentally </w:t>
      </w:r>
      <w:r w:rsidRPr="007442A6">
        <w:rPr>
          <w:rStyle w:val="StyleUnderline"/>
          <w:highlight w:val="green"/>
        </w:rPr>
        <w:t xml:space="preserve">unfair’ to ‘hold union members’ livelihoods </w:t>
      </w:r>
      <w:r w:rsidRPr="00BA12A9">
        <w:rPr>
          <w:rStyle w:val="StyleUnderline"/>
        </w:rPr>
        <w:t xml:space="preserve">and their families’ financial security </w:t>
      </w:r>
      <w:r w:rsidRPr="007442A6">
        <w:rPr>
          <w:rStyle w:val="StyleUnderline"/>
          <w:highlight w:val="green"/>
        </w:rPr>
        <w:t>hostage</w:t>
      </w:r>
      <w:r w:rsidRPr="00BA12A9">
        <w:rPr>
          <w:rStyle w:val="StyleUnderline"/>
        </w:rPr>
        <w:t xml:space="preserve"> to endless delay’</w:t>
      </w:r>
      <w:r w:rsidRPr="00477E11">
        <w:rPr>
          <w:rStyle w:val="StyleUnderline"/>
          <w:sz w:val="14"/>
        </w:rPr>
        <w:t xml:space="preserve"> (Aronoff, 2016; Kojola, 2021), subject to the Oceti Sakowin nation’s approval. </w:t>
      </w:r>
      <w:r w:rsidRPr="00A15C5B">
        <w:rPr>
          <w:rStyle w:val="StyleUnderline"/>
          <w:bCs/>
          <w:highlight w:val="green"/>
        </w:rPr>
        <w:t>Jobs</w:t>
      </w:r>
      <w:r w:rsidRPr="00A15C5B">
        <w:rPr>
          <w:rStyle w:val="StyleUnderline"/>
          <w:bCs/>
        </w:rPr>
        <w:t xml:space="preserve"> have always been a literal </w:t>
      </w:r>
      <w:r w:rsidRPr="00A15C5B">
        <w:rPr>
          <w:rStyle w:val="StyleUnderline"/>
          <w:bCs/>
          <w:highlight w:val="green"/>
        </w:rPr>
        <w:t>frontier of settler colonial conflict</w:t>
      </w:r>
      <w:r w:rsidRPr="00A15C5B">
        <w:rPr>
          <w:rStyle w:val="StyleUnderline"/>
          <w:bCs/>
        </w:rPr>
        <w:t xml:space="preserve">. Simply put, </w:t>
      </w:r>
      <w:r w:rsidRPr="00BA12A9">
        <w:rPr>
          <w:rStyle w:val="StyleUnderline"/>
          <w:bCs/>
        </w:rPr>
        <w:t>colonization takes work</w:t>
      </w:r>
      <w:r w:rsidRPr="007442A6">
        <w:rPr>
          <w:rStyle w:val="StyleUnderline"/>
        </w:rPr>
        <w:t>.</w:t>
      </w:r>
      <w:r w:rsidRPr="00477E11">
        <w:rPr>
          <w:rStyle w:val="StyleUnderline"/>
          <w:sz w:val="14"/>
        </w:rPr>
        <w:t xml:space="preserve"> When immigrants began to settle through recruitment programmes en masse in Canada, for example, they benefitted from a scale of colonial land seizure unknown anywhere else in the world at that time. </w:t>
      </w:r>
      <w:r w:rsidRPr="00BF3596">
        <w:rPr>
          <w:rStyle w:val="StyleUnderline"/>
        </w:rPr>
        <w:t>The means by which to settle was the work required by corporations like the railroads, the Hudson’s Bay Company (HBC), and colonization companies,</w:t>
      </w:r>
      <w:r w:rsidRPr="00477E11">
        <w:rPr>
          <w:rStyle w:val="StyleUnderline"/>
          <w:sz w:val="14"/>
        </w:rPr>
        <w:t xml:space="preserve"> the latter of which were incorporated for the singular purpose of flipping blocks of stolen Indigenous land to European settlers. By the late 19th century, </w:t>
      </w:r>
      <w:r w:rsidRPr="00BF3596">
        <w:rPr>
          <w:rStyle w:val="StyleUnderline"/>
        </w:rPr>
        <w:t>the market for wage labour on farms and in the central manufacturing regions was well underway as industrialization took hold</w:t>
      </w:r>
      <w:r w:rsidRPr="007442A6">
        <w:rPr>
          <w:rStyle w:val="StyleUnderline"/>
        </w:rPr>
        <w:t>. The deep entrenchment between colonial land policy and the emergence of capitalism was born.</w:t>
      </w:r>
      <w:r w:rsidRPr="00477E11">
        <w:rPr>
          <w:rStyle w:val="StyleUnderline"/>
          <w:sz w:val="14"/>
        </w:rPr>
        <w:t xml:space="preserve"> For this reason, the political economy of colonialism can be studied through a long history of intersecting class formation and colonial land policy in Canada. </w:t>
      </w:r>
      <w:r w:rsidRPr="00A15C5B">
        <w:rPr>
          <w:rStyle w:val="StyleUnderline"/>
          <w:bCs/>
        </w:rPr>
        <w:t>Labour is a ‘third factor’</w:t>
      </w:r>
      <w:r w:rsidRPr="00477E11">
        <w:rPr>
          <w:rStyle w:val="StyleUnderline"/>
          <w:sz w:val="14"/>
        </w:rPr>
        <w:t xml:space="preserve"> (Emmanuel, 1972) </w:t>
      </w:r>
      <w:r w:rsidRPr="007442A6">
        <w:rPr>
          <w:rStyle w:val="StyleUnderline"/>
        </w:rPr>
        <w:t xml:space="preserve">at play in settler colonialism that intersects with state and corporate power. </w:t>
      </w:r>
      <w:r w:rsidRPr="00A15C5B">
        <w:rPr>
          <w:rStyle w:val="StyleUnderline"/>
          <w:bCs/>
        </w:rPr>
        <w:t>We might call this dynamic the wages of settlement</w:t>
      </w:r>
      <w:r w:rsidRPr="007442A6">
        <w:rPr>
          <w:rStyle w:val="StyleUnderline"/>
        </w:rPr>
        <w:t>.</w:t>
      </w:r>
      <w:r w:rsidRPr="00477E11">
        <w:rPr>
          <w:rStyle w:val="StyleUnderline"/>
          <w:sz w:val="14"/>
        </w:rPr>
        <w:t xml:space="preserve"> Wages of Settlement Much as W. E. B. Du Bois (1935) urged a reckoning with wages of Whiteness in the face of racist segregation in the post-Civil War period of the United States, I want to consider racial class formation and colonial land policy in Canada during the era of Confederation. In Du Bois’s history of reconstruction, he shows how White workers aligned with White bosses against Black workers, rather than unite against their bosses in a common struggle for a socialist democracy. White workers’ decisions were understandable from the perspective of short-term monetary gains, Du Bois writes, but as he lucidly observes, this ensured their long-term comfort too. For, even when they ‘received a low wage, [they were] compensated in part by a sort of public and psychological wage’ (Du Bois, 1935, p. 1506) of Whiteness. This ‘wage’ of social status made up for class exploitation. The wages of Whiteness helped form the basis of a working-class politics in America. As David Roediger (2007, p. 12) explains, ‘The problem in America was not just that the white working class at critical junctures was manipulated into racism, but that it came to think of itself and its interests as white.’ These men and women could not be identified as slaves, after all, and this racial distinction underwrote a social hierarchy within the working class. But other forces were also at play that convened the hierarchy of labour in the Americas. </w:t>
      </w:r>
      <w:r w:rsidRPr="007442A6">
        <w:rPr>
          <w:rStyle w:val="StyleUnderline"/>
        </w:rPr>
        <w:t xml:space="preserve">In the era of commerce and settlement preceding and overlapping with Black labour in America, </w:t>
      </w:r>
      <w:r w:rsidRPr="0002581D">
        <w:rPr>
          <w:rStyle w:val="StyleUnderline"/>
        </w:rPr>
        <w:t>workers</w:t>
      </w:r>
      <w:r w:rsidRPr="007442A6">
        <w:rPr>
          <w:rStyle w:val="StyleUnderline"/>
        </w:rPr>
        <w:t xml:space="preserve"> were also </w:t>
      </w:r>
      <w:r w:rsidRPr="0002581D">
        <w:rPr>
          <w:rStyle w:val="StyleUnderline"/>
        </w:rPr>
        <w:t>compared</w:t>
      </w:r>
      <w:r w:rsidRPr="007442A6">
        <w:rPr>
          <w:rStyle w:val="StyleUnderline"/>
        </w:rPr>
        <w:t xml:space="preserve"> instead </w:t>
      </w:r>
      <w:r w:rsidRPr="0002581D">
        <w:rPr>
          <w:rStyle w:val="StyleUnderline"/>
        </w:rPr>
        <w:t>to Native Americans,</w:t>
      </w:r>
      <w:r w:rsidRPr="007442A6">
        <w:rPr>
          <w:rStyle w:val="StyleUnderline"/>
        </w:rPr>
        <w:t xml:space="preserve"> who were </w:t>
      </w:r>
      <w:r w:rsidRPr="0002581D">
        <w:rPr>
          <w:rStyle w:val="StyleUnderline"/>
        </w:rPr>
        <w:t>considered lazy</w:t>
      </w:r>
      <w:r w:rsidRPr="007442A6">
        <w:rPr>
          <w:rStyle w:val="StyleUnderline"/>
        </w:rPr>
        <w:t xml:space="preserve"> and imprudent </w:t>
      </w:r>
      <w:r w:rsidRPr="0002581D">
        <w:rPr>
          <w:rStyle w:val="StyleUnderline"/>
        </w:rPr>
        <w:t>by ignorant settlers</w:t>
      </w:r>
      <w:r w:rsidRPr="007442A6">
        <w:rPr>
          <w:rStyle w:val="StyleUnderline"/>
        </w:rPr>
        <w:t xml:space="preserve"> for failing to ‘subdue’ and ‘improve’ their land.</w:t>
      </w:r>
      <w:r w:rsidRPr="00477E11">
        <w:rPr>
          <w:rStyle w:val="StyleUnderline"/>
          <w:sz w:val="14"/>
        </w:rPr>
        <w:t xml:space="preserve"> </w:t>
      </w:r>
      <w:r w:rsidRPr="007442A6">
        <w:rPr>
          <w:rStyle w:val="StyleUnderline"/>
          <w:highlight w:val="green"/>
        </w:rPr>
        <w:t xml:space="preserve">Settlers neither recognized the native </w:t>
      </w:r>
      <w:r w:rsidRPr="00BA12A9">
        <w:rPr>
          <w:rStyle w:val="StyleUnderline"/>
          <w:highlight w:val="green"/>
        </w:rPr>
        <w:t>labour that created</w:t>
      </w:r>
      <w:r w:rsidRPr="00BA12A9">
        <w:rPr>
          <w:rStyle w:val="StyleUnderline"/>
        </w:rPr>
        <w:t xml:space="preserve"> coveted </w:t>
      </w:r>
      <w:r w:rsidRPr="00BA12A9">
        <w:rPr>
          <w:rStyle w:val="StyleUnderline"/>
          <w:highlight w:val="green"/>
        </w:rPr>
        <w:t>fertile prairie belts</w:t>
      </w:r>
      <w:r w:rsidRPr="00BA12A9">
        <w:rPr>
          <w:rStyle w:val="StyleUnderline"/>
        </w:rPr>
        <w:t xml:space="preserve"> through centuries of slash-and-burn maintenance, </w:t>
      </w:r>
      <w:r w:rsidRPr="00A15C5B">
        <w:rPr>
          <w:rStyle w:val="StyleUnderline"/>
          <w:bCs/>
          <w:highlight w:val="green"/>
        </w:rPr>
        <w:t>n</w:t>
      </w:r>
      <w:r w:rsidRPr="00BA12A9">
        <w:rPr>
          <w:rStyle w:val="StyleUnderline"/>
          <w:bCs/>
          <w:highlight w:val="green"/>
        </w:rPr>
        <w:t>or</w:t>
      </w:r>
      <w:r w:rsidRPr="00A15C5B">
        <w:rPr>
          <w:rStyle w:val="StyleUnderline"/>
          <w:bCs/>
          <w:highlight w:val="green"/>
        </w:rPr>
        <w:t xml:space="preserve"> respected</w:t>
      </w:r>
      <w:r w:rsidRPr="00A15C5B">
        <w:rPr>
          <w:rStyle w:val="StyleUnderline"/>
          <w:bCs/>
        </w:rPr>
        <w:t xml:space="preserve"> the </w:t>
      </w:r>
      <w:r w:rsidRPr="00A15C5B">
        <w:rPr>
          <w:rStyle w:val="StyleUnderline"/>
          <w:bCs/>
          <w:highlight w:val="green"/>
        </w:rPr>
        <w:t>reproductive labour of household joy and care</w:t>
      </w:r>
      <w:r w:rsidRPr="00A15C5B">
        <w:rPr>
          <w:rStyle w:val="StyleUnderline"/>
          <w:bCs/>
        </w:rPr>
        <w:t xml:space="preserve"> at the centre of Indigenous life.</w:t>
      </w:r>
      <w:r w:rsidRPr="007442A6">
        <w:rPr>
          <w:rStyle w:val="StyleUnderline"/>
        </w:rPr>
        <w:t xml:space="preserve"> Instead—and especially with the rise of capitalist relations—newcomers invented the concept of ‘savagery’ to dene themselves as opposite to natives, as White civilizers, especially in terms of their masculinity</w:t>
      </w:r>
      <w:r w:rsidRPr="00477E11">
        <w:rPr>
          <w:rStyle w:val="StyleUnderline"/>
          <w:sz w:val="14"/>
        </w:rPr>
        <w:t xml:space="preserve"> (Ross, 1998; Stark, 2016). Indigenous peoples, however, were not the same counterpoint as Black workers to the construction of White workers’ identity. In North America, European constructions of race vis-à-vis indigeneity were denied in relation to conquest of land, not labour (Roediger, 2007, p. 22). Or, as Harris (1993) articulated in legal terms, Whiteness became property through different relations of power. The competition that emerged between White workers and Indigenous people in the United States and Canada in the 19th and 20th centuries was not structured principally around jobs but emerged in the tension between settlers’ enrollment in extractive capitalism and Indigenous peoples’ defence of their land, water, and trade-based economies. </w:t>
      </w:r>
      <w:r w:rsidRPr="007442A6">
        <w:rPr>
          <w:rStyle w:val="StyleUnderline"/>
          <w:highlight w:val="green"/>
        </w:rPr>
        <w:t xml:space="preserve">Competition </w:t>
      </w:r>
      <w:r w:rsidRPr="0002581D">
        <w:rPr>
          <w:rStyle w:val="StyleUnderline"/>
        </w:rPr>
        <w:t>for access to markets and jobs</w:t>
      </w:r>
      <w:r w:rsidRPr="007442A6">
        <w:rPr>
          <w:rStyle w:val="StyleUnderline"/>
        </w:rPr>
        <w:t xml:space="preserve"> would </w:t>
      </w:r>
      <w:r w:rsidRPr="007442A6">
        <w:rPr>
          <w:rStyle w:val="StyleUnderline"/>
          <w:highlight w:val="green"/>
        </w:rPr>
        <w:t>increase with growing restrictions on Indigenous jurisdiction</w:t>
      </w:r>
      <w:r w:rsidRPr="00477E11">
        <w:rPr>
          <w:rStyle w:val="StyleUnderline"/>
          <w:sz w:val="14"/>
        </w:rPr>
        <w:t xml:space="preserve">. When David Cameld (2019, p. 159) asks, ‘What is the labour that we study?’ he poses a question that goes to the heart of how colonialism in Canada has been almost completely ignored in the eld of labour studies and how it configured the distinctive nature of wages here. Put differently, </w:t>
      </w:r>
      <w:r w:rsidRPr="007442A6">
        <w:rPr>
          <w:rStyle w:val="StyleUnderline"/>
          <w:highlight w:val="green"/>
        </w:rPr>
        <w:t xml:space="preserve">both working and owning </w:t>
      </w:r>
      <w:r w:rsidRPr="0002581D">
        <w:rPr>
          <w:rStyle w:val="StyleUnderline"/>
          <w:highlight w:val="green"/>
        </w:rPr>
        <w:t xml:space="preserve">classes participate </w:t>
      </w:r>
      <w:r w:rsidRPr="007442A6">
        <w:rPr>
          <w:rStyle w:val="StyleUnderline"/>
          <w:highlight w:val="green"/>
        </w:rPr>
        <w:t>in</w:t>
      </w:r>
      <w:r w:rsidRPr="007442A6">
        <w:rPr>
          <w:rStyle w:val="StyleUnderline"/>
        </w:rPr>
        <w:t xml:space="preserve"> the </w:t>
      </w:r>
      <w:r w:rsidRPr="00A15C5B">
        <w:rPr>
          <w:rStyle w:val="StyleUnderline"/>
          <w:bCs/>
        </w:rPr>
        <w:t xml:space="preserve">economic </w:t>
      </w:r>
      <w:r w:rsidRPr="0002581D">
        <w:rPr>
          <w:rStyle w:val="StyleUnderline"/>
          <w:bCs/>
        </w:rPr>
        <w:t xml:space="preserve">foundations of </w:t>
      </w:r>
      <w:r w:rsidRPr="00A15C5B">
        <w:rPr>
          <w:rStyle w:val="StyleUnderline"/>
          <w:bCs/>
          <w:highlight w:val="green"/>
        </w:rPr>
        <w:t>settler extractivism</w:t>
      </w:r>
      <w:r w:rsidRPr="00A15C5B">
        <w:rPr>
          <w:rStyle w:val="StyleUnderline"/>
          <w:bCs/>
        </w:rPr>
        <w:t xml:space="preserve"> through colonial expropriation</w:t>
      </w:r>
      <w:r w:rsidRPr="007442A6">
        <w:rPr>
          <w:rStyle w:val="StyleUnderline"/>
        </w:rPr>
        <w:t xml:space="preserve">. </w:t>
      </w:r>
      <w:r w:rsidRPr="00477E11">
        <w:rPr>
          <w:rStyle w:val="StyleUnderline"/>
          <w:sz w:val="14"/>
        </w:rPr>
        <w:t xml:space="preserve">Economic classes in North America were structured, particularly in the period of Confederation from the late 19th to early 20th century, not just through the formation of competing classes in relation to capital, but through two competing economic systems that came to be fundamentally enmeshed. 1 On the one hand, </w:t>
      </w:r>
      <w:r w:rsidRPr="007442A6">
        <w:rPr>
          <w:rStyle w:val="StyleUnderline"/>
          <w:highlight w:val="green"/>
        </w:rPr>
        <w:t xml:space="preserve">land dispossessed </w:t>
      </w:r>
      <w:r w:rsidRPr="0002581D">
        <w:rPr>
          <w:rStyle w:val="StyleUnderline"/>
        </w:rPr>
        <w:t xml:space="preserve">from Indigenous peoples </w:t>
      </w:r>
      <w:r w:rsidRPr="007442A6">
        <w:rPr>
          <w:rStyle w:val="StyleUnderline"/>
          <w:highlight w:val="green"/>
        </w:rPr>
        <w:t>became the background condition for waged labour</w:t>
      </w:r>
      <w:r w:rsidRPr="00477E11">
        <w:rPr>
          <w:rStyle w:val="StyleUnderline"/>
          <w:sz w:val="14"/>
        </w:rPr>
        <w:t>. On the other</w:t>
      </w:r>
      <w:r w:rsidRPr="00477E11">
        <w:rPr>
          <w:rStyle w:val="StyleUnderline"/>
          <w:bCs/>
          <w:sz w:val="14"/>
        </w:rPr>
        <w:t xml:space="preserve">, </w:t>
      </w:r>
      <w:r w:rsidRPr="00A15C5B">
        <w:rPr>
          <w:rStyle w:val="StyleUnderline"/>
          <w:bCs/>
        </w:rPr>
        <w:t xml:space="preserve">the </w:t>
      </w:r>
      <w:r w:rsidRPr="00A15C5B">
        <w:rPr>
          <w:rStyle w:val="StyleUnderline"/>
          <w:bCs/>
          <w:highlight w:val="green"/>
        </w:rPr>
        <w:t>non-waged Indigenous labour</w:t>
      </w:r>
      <w:r w:rsidRPr="00A15C5B">
        <w:rPr>
          <w:rStyle w:val="StyleUnderline"/>
          <w:bCs/>
        </w:rPr>
        <w:t xml:space="preserve"> of subsistence economies </w:t>
      </w:r>
      <w:r w:rsidRPr="00A15C5B">
        <w:rPr>
          <w:rStyle w:val="StyleUnderline"/>
          <w:bCs/>
          <w:highlight w:val="green"/>
        </w:rPr>
        <w:t>became</w:t>
      </w:r>
      <w:r w:rsidRPr="00A15C5B">
        <w:rPr>
          <w:rStyle w:val="StyleUnderline"/>
          <w:bCs/>
        </w:rPr>
        <w:t xml:space="preserve"> the </w:t>
      </w:r>
      <w:r w:rsidRPr="00A15C5B">
        <w:rPr>
          <w:rStyle w:val="StyleUnderline"/>
          <w:bCs/>
          <w:highlight w:val="green"/>
        </w:rPr>
        <w:t>central organizing principle of resistance to capitalism</w:t>
      </w:r>
      <w:r w:rsidRPr="00477E11">
        <w:rPr>
          <w:rStyle w:val="StyleUnderline"/>
          <w:sz w:val="14"/>
        </w:rPr>
        <w:t xml:space="preserve">. As Fraser (2016, p. 166) explains, ‘the subjection of those whom capital expropriates is a hidden condition of possibility for the freedom of those whom it exploits’. She notes that this condition is premised on a racial binary: </w:t>
      </w:r>
      <w:r w:rsidRPr="007442A6">
        <w:rPr>
          <w:rStyle w:val="StyleUnderline"/>
        </w:rPr>
        <w:t>the confiscation of Indigenous capacities, knowledge, and resources is conscripted into capitalist circuits of self-expansion, facilitating the exploitation of wage labour</w:t>
      </w:r>
      <w:r w:rsidRPr="00477E11">
        <w:rPr>
          <w:rStyle w:val="StyleUnderline"/>
          <w:sz w:val="14"/>
        </w:rPr>
        <w:t xml:space="preserve">. Focusing on the early settlement of the prairie provinces of Canada, it is critical that we reckon with the colonial land policies made possible through the racial partitioning of Indigenous nations for the establishment of a White labour force in the region. This process happened through the foothold of prairie agriculture and the national policy of industrialization. </w:t>
      </w:r>
      <w:r w:rsidRPr="007442A6">
        <w:rPr>
          <w:rStyle w:val="StyleUnderline"/>
        </w:rPr>
        <w:t xml:space="preserve">A vast system of theft provided settlers with discounted lands dispossessed from Indigenous peoples. These discounts accrued not only economic, social, and psychological benefits to White settlers, but also invoked profoundly gendered and racialized forms of attachment and exclusion. </w:t>
      </w:r>
      <w:r w:rsidRPr="00A15C5B">
        <w:rPr>
          <w:rStyle w:val="StyleUnderline"/>
          <w:bCs/>
        </w:rPr>
        <w:t>The wages of settlement speak to this foundation of settler wealth and its maintenance through ongoing expropriation and extraction on Indigenous lands.</w:t>
      </w:r>
    </w:p>
    <w:p w14:paraId="6E0EA6B6" w14:textId="77777777" w:rsidR="005731C2" w:rsidRPr="005C58E0" w:rsidRDefault="005731C2" w:rsidP="005731C2">
      <w:pPr>
        <w:pStyle w:val="Heading4"/>
      </w:pPr>
      <w:r w:rsidRPr="005C58E0">
        <w:t>Labor law was built to protect industrial wage work in the Global North. This erases a legacy of reproductive and land-based labor, work often done by women, Indigenous folk, and workers in the Global South. Debates fail to reckon with how labor is complicit in racial and colonial forms of exploitation, which continues through modern economic development. We must reject frameworks that universalize one model of labor and begin centering alternative ways of working and surviving.</w:t>
      </w:r>
    </w:p>
    <w:p w14:paraId="431E77C6" w14:textId="77777777" w:rsidR="005731C2" w:rsidRPr="007442A6" w:rsidRDefault="005731C2" w:rsidP="005731C2">
      <w:r w:rsidRPr="00D55660">
        <w:rPr>
          <w:rStyle w:val="Style13ptBold"/>
        </w:rPr>
        <w:t xml:space="preserve">Pereira </w:t>
      </w:r>
      <w:r w:rsidRPr="007442A6">
        <w:rPr>
          <w:rStyle w:val="Style13ptBold"/>
        </w:rPr>
        <w:t>and Zbyszewska 24</w:t>
      </w:r>
      <w:r w:rsidRPr="007442A6">
        <w:t xml:space="preserve"> </w:t>
      </w:r>
      <w:r>
        <w:t>(</w:t>
      </w:r>
      <w:r w:rsidRPr="00D55660">
        <w:t xml:space="preserve">Flavia Souza Maximo Pereira </w:t>
      </w:r>
      <w:r>
        <w:t>is an A</w:t>
      </w:r>
      <w:r w:rsidRPr="007442A6">
        <w:t>ssistant Professor</w:t>
      </w:r>
      <w:r>
        <w:t xml:space="preserve"> in the</w:t>
      </w:r>
      <w:r w:rsidRPr="007442A6">
        <w:t xml:space="preserve"> Labour Law and Social Security Department</w:t>
      </w:r>
      <w:r>
        <w:t xml:space="preserve"> at the </w:t>
      </w:r>
      <w:r w:rsidRPr="007442A6">
        <w:t>Universidade Federal de Ouro Preto, Brazil.</w:t>
      </w:r>
      <w:r>
        <w:t xml:space="preserve"> </w:t>
      </w:r>
      <w:r w:rsidRPr="007442A6">
        <w:t>Ania Zbyszewska</w:t>
      </w:r>
      <w:r>
        <w:t xml:space="preserve"> is an </w:t>
      </w:r>
      <w:r w:rsidRPr="007442A6">
        <w:t>Assistant Professor in Law and Work</w:t>
      </w:r>
      <w:r>
        <w:t xml:space="preserve"> at the</w:t>
      </w:r>
      <w:r w:rsidRPr="007442A6">
        <w:t xml:space="preserve"> Department of Law and Legal Studies</w:t>
      </w:r>
      <w:r>
        <w:t xml:space="preserve"> at C</w:t>
      </w:r>
      <w:r w:rsidRPr="007442A6">
        <w:t>arleton University</w:t>
      </w:r>
      <w:r>
        <w:t xml:space="preserve">. </w:t>
      </w:r>
      <w:r w:rsidRPr="007442A6">
        <w:t xml:space="preserve">Rethinking the Labour-Environment (Land) Nexus: Beyond Coloniality, Towards New Epistemologies for Labour Law. </w:t>
      </w:r>
      <w:r w:rsidRPr="00477E11">
        <w:t>https://doi.org/10.1590/2179-8966/2020/50032.11</w:t>
      </w:r>
      <w:r>
        <w:t>) UTD</w:t>
      </w:r>
    </w:p>
    <w:p w14:paraId="02E5B0E3" w14:textId="77777777" w:rsidR="005731C2" w:rsidRPr="00477E11" w:rsidRDefault="005731C2" w:rsidP="005731C2">
      <w:pPr>
        <w:rPr>
          <w:rStyle w:val="StyleUnderline"/>
          <w:sz w:val="12"/>
        </w:rPr>
      </w:pPr>
      <w:r w:rsidRPr="00477E11">
        <w:rPr>
          <w:rStyle w:val="StyleUnderline"/>
          <w:sz w:val="12"/>
        </w:rPr>
        <w:t>Over the last few decades, there has been much discussion on the urgency of an epistemic shift in labour law. ‘Typical’ work, regulated under the regime of the standard employment relationship, has never captured, and still does not capture, the extent of all labour relations in capitalism</w:t>
      </w:r>
      <w:r w:rsidRPr="0061713F">
        <w:rPr>
          <w:rStyle w:val="StyleUnderline"/>
        </w:rPr>
        <w:t xml:space="preserve">. Despite the different ways in which labour law and work regulation are instantiated and institutionalized, </w:t>
      </w:r>
      <w:r w:rsidRPr="00A15C5B">
        <w:rPr>
          <w:rStyle w:val="StyleUnderline"/>
          <w:bCs/>
        </w:rPr>
        <w:t xml:space="preserve">the </w:t>
      </w:r>
      <w:r w:rsidRPr="00A15C5B">
        <w:rPr>
          <w:rStyle w:val="StyleUnderline"/>
          <w:bCs/>
          <w:highlight w:val="green"/>
        </w:rPr>
        <w:t>disjuncture between labour law</w:t>
      </w:r>
      <w:r w:rsidRPr="00A15C5B">
        <w:rPr>
          <w:rStyle w:val="StyleUnderline"/>
          <w:bCs/>
        </w:rPr>
        <w:t xml:space="preserve">’s epistemology </w:t>
      </w:r>
      <w:r w:rsidRPr="00E80290">
        <w:rPr>
          <w:rStyle w:val="StyleUnderline"/>
          <w:bCs/>
        </w:rPr>
        <w:t>and</w:t>
      </w:r>
      <w:r w:rsidRPr="00A15C5B">
        <w:rPr>
          <w:rStyle w:val="StyleUnderline"/>
          <w:bCs/>
        </w:rPr>
        <w:t xml:space="preserve"> the </w:t>
      </w:r>
      <w:r w:rsidRPr="00A15C5B">
        <w:rPr>
          <w:rStyle w:val="StyleUnderline"/>
          <w:bCs/>
          <w:highlight w:val="green"/>
        </w:rPr>
        <w:t>lived</w:t>
      </w:r>
      <w:r w:rsidRPr="00A15C5B">
        <w:rPr>
          <w:rStyle w:val="StyleUnderline"/>
          <w:bCs/>
        </w:rPr>
        <w:t xml:space="preserve"> (work) </w:t>
      </w:r>
      <w:r w:rsidRPr="00A15C5B">
        <w:rPr>
          <w:rStyle w:val="StyleUnderline"/>
          <w:bCs/>
          <w:highlight w:val="green"/>
        </w:rPr>
        <w:t>experiences</w:t>
      </w:r>
      <w:r w:rsidRPr="00A15C5B">
        <w:rPr>
          <w:rStyle w:val="StyleUnderline"/>
          <w:bCs/>
        </w:rPr>
        <w:t xml:space="preserve"> of so many people</w:t>
      </w:r>
      <w:r w:rsidRPr="0061713F">
        <w:rPr>
          <w:rStyle w:val="StyleUnderline"/>
        </w:rPr>
        <w:t xml:space="preserve"> – e.g., </w:t>
      </w:r>
      <w:r w:rsidRPr="007442A6">
        <w:rPr>
          <w:rStyle w:val="StyleUnderline"/>
          <w:highlight w:val="green"/>
        </w:rPr>
        <w:t>women, ‘non-white’ persons</w:t>
      </w:r>
      <w:r w:rsidRPr="0061713F">
        <w:rPr>
          <w:rStyle w:val="StyleUnderline"/>
        </w:rPr>
        <w:t xml:space="preserve">, and </w:t>
      </w:r>
      <w:r w:rsidRPr="0002581D">
        <w:rPr>
          <w:rStyle w:val="StyleUnderline"/>
        </w:rPr>
        <w:t>those</w:t>
      </w:r>
      <w:r w:rsidRPr="0061713F">
        <w:rPr>
          <w:rStyle w:val="StyleUnderline"/>
        </w:rPr>
        <w:t xml:space="preserve"> located </w:t>
      </w:r>
      <w:r w:rsidRPr="007442A6">
        <w:rPr>
          <w:rStyle w:val="StyleUnderline"/>
          <w:highlight w:val="green"/>
        </w:rPr>
        <w:t>in the Global South or settler colonial spaces</w:t>
      </w:r>
      <w:r w:rsidRPr="0061713F">
        <w:rPr>
          <w:rStyle w:val="StyleUnderline"/>
        </w:rPr>
        <w:t xml:space="preserve"> – is a common thread, which can also be understood as </w:t>
      </w:r>
      <w:r w:rsidRPr="00320EC7">
        <w:rPr>
          <w:rStyle w:val="StyleUnderline"/>
        </w:rPr>
        <w:t>a</w:t>
      </w:r>
      <w:r w:rsidRPr="0061713F">
        <w:rPr>
          <w:rStyle w:val="StyleUnderline"/>
        </w:rPr>
        <w:t xml:space="preserve"> </w:t>
      </w:r>
      <w:r w:rsidRPr="007442A6">
        <w:rPr>
          <w:rStyle w:val="StyleUnderline"/>
          <w:highlight w:val="green"/>
        </w:rPr>
        <w:t>reflection of the racial/colonial project</w:t>
      </w:r>
      <w:r w:rsidRPr="0061713F">
        <w:rPr>
          <w:rStyle w:val="StyleUnderline"/>
        </w:rPr>
        <w:t xml:space="preserve"> of power.</w:t>
      </w:r>
      <w:r w:rsidRPr="00477E11">
        <w:rPr>
          <w:rStyle w:val="StyleUnderline"/>
          <w:sz w:val="12"/>
        </w:rPr>
        <w:t xml:space="preserve">100 This critique does </w:t>
      </w:r>
      <w:r w:rsidRPr="00E80290">
        <w:rPr>
          <w:rStyle w:val="StyleUnderline"/>
        </w:rPr>
        <w:t>not just</w:t>
      </w:r>
      <w:r w:rsidRPr="00477E11">
        <w:rPr>
          <w:rStyle w:val="StyleUnderline"/>
          <w:sz w:val="12"/>
        </w:rPr>
        <w:t xml:space="preserve"> seek to point out </w:t>
      </w:r>
      <w:r w:rsidRPr="00A15C5B">
        <w:rPr>
          <w:rStyle w:val="StyleUnderline"/>
          <w:bCs/>
        </w:rPr>
        <w:t xml:space="preserve">problems of </w:t>
      </w:r>
      <w:r w:rsidRPr="00E80290">
        <w:rPr>
          <w:rStyle w:val="StyleUnderline"/>
          <w:bCs/>
        </w:rPr>
        <w:t>ineffectiveness or lack of enforcement</w:t>
      </w:r>
      <w:r w:rsidRPr="00A15C5B">
        <w:rPr>
          <w:rStyle w:val="StyleUnderline"/>
          <w:bCs/>
        </w:rPr>
        <w:t xml:space="preserve"> of labour law norms</w:t>
      </w:r>
      <w:r w:rsidRPr="0061713F">
        <w:rPr>
          <w:rStyle w:val="StyleUnderline"/>
        </w:rPr>
        <w:t>,</w:t>
      </w:r>
      <w:r w:rsidRPr="00477E11">
        <w:rPr>
          <w:rStyle w:val="StyleUnderline"/>
          <w:sz w:val="12"/>
        </w:rPr>
        <w:t xml:space="preserve"> and much less validate the contemporary erosion of standard employment and associated legal forms. We know that the simple destruction of regulated, typical, and protected employment, a process underway in most jurisdictions, is nothing more than a deepening of coloniality, occasioned most recently by neoliberal-oriented policies. Therefore, when we engage in a decolonial critique of labour law, as we do here, we are also defending its protective teleology, despite all its contradictions. We want a future for labour law that is radically opposed to the one that is being designed, and we want labour law to be better equipped to respond to contemporary and future problems, including those of unsustainability of our current models of work. Hence, the quandary here seems much more difficult because it </w:t>
      </w:r>
      <w:r w:rsidRPr="0061713F">
        <w:rPr>
          <w:rStyle w:val="StyleUnderline"/>
        </w:rPr>
        <w:t xml:space="preserve">involves thinking about </w:t>
      </w:r>
      <w:r w:rsidRPr="00E80290">
        <w:rPr>
          <w:rStyle w:val="StyleUnderline"/>
        </w:rPr>
        <w:t>labour law’s</w:t>
      </w:r>
      <w:r w:rsidRPr="0061713F">
        <w:rPr>
          <w:rStyle w:val="StyleUnderline"/>
        </w:rPr>
        <w:t xml:space="preserve"> internal rationality, whose </w:t>
      </w:r>
      <w:r w:rsidRPr="00E80290">
        <w:rPr>
          <w:rStyle w:val="StyleUnderline"/>
        </w:rPr>
        <w:t>core is</w:t>
      </w:r>
      <w:r w:rsidRPr="0061713F">
        <w:rPr>
          <w:rStyle w:val="StyleUnderline"/>
        </w:rPr>
        <w:t xml:space="preserve"> the </w:t>
      </w:r>
      <w:r w:rsidRPr="00E80290">
        <w:rPr>
          <w:rStyle w:val="StyleUnderline"/>
        </w:rPr>
        <w:t>protection of human labour</w:t>
      </w:r>
      <w:r w:rsidRPr="0061713F">
        <w:rPr>
          <w:rStyle w:val="StyleUnderline"/>
        </w:rPr>
        <w:t xml:space="preserve">. </w:t>
      </w:r>
      <w:r w:rsidRPr="00477E11">
        <w:rPr>
          <w:rStyle w:val="StyleUnderline"/>
          <w:sz w:val="12"/>
        </w:rPr>
        <w:t xml:space="preserve">And yet, notwithstanding this emancipatory aim, </w:t>
      </w:r>
      <w:r w:rsidRPr="0061713F">
        <w:rPr>
          <w:rStyle w:val="StyleUnderline"/>
        </w:rPr>
        <w:t>labour law’s own epistemology is inadvertently bound up with racial/colonial capitalism</w:t>
      </w:r>
      <w:r w:rsidRPr="00477E11">
        <w:rPr>
          <w:rStyle w:val="StyleUnderline"/>
          <w:sz w:val="12"/>
        </w:rPr>
        <w:t xml:space="preserve">.101 As we know, labour law is a paradoxical subaltern (i.e., working class) achievement of modernity, which expresses the constant contradiction of pacifying the relations between labour, capital, and nature. </w:t>
      </w:r>
      <w:r w:rsidRPr="007442A6">
        <w:rPr>
          <w:rStyle w:val="StyleUnderline"/>
          <w:highlight w:val="green"/>
        </w:rPr>
        <w:t>Capitalist exploitation</w:t>
      </w:r>
      <w:r w:rsidRPr="007442A6">
        <w:rPr>
          <w:rStyle w:val="StyleUnderline"/>
        </w:rPr>
        <w:t xml:space="preserve"> and expropriation, bound up as they are with each other, </w:t>
      </w:r>
      <w:r w:rsidRPr="007442A6">
        <w:rPr>
          <w:rStyle w:val="StyleUnderline"/>
          <w:highlight w:val="green"/>
        </w:rPr>
        <w:t xml:space="preserve">cannot take place without </w:t>
      </w:r>
      <w:r w:rsidRPr="00E80290">
        <w:rPr>
          <w:rStyle w:val="StyleUnderline"/>
        </w:rPr>
        <w:t xml:space="preserve">their </w:t>
      </w:r>
      <w:r w:rsidRPr="007442A6">
        <w:rPr>
          <w:rStyle w:val="StyleUnderline"/>
          <w:highlight w:val="green"/>
        </w:rPr>
        <w:t>legal form</w:t>
      </w:r>
      <w:r w:rsidRPr="00477E11">
        <w:rPr>
          <w:rStyle w:val="StyleUnderline"/>
          <w:sz w:val="12"/>
        </w:rPr>
        <w:t xml:space="preserve">.102 </w:t>
      </w:r>
      <w:r w:rsidRPr="0061713F">
        <w:rPr>
          <w:rStyle w:val="StyleUnderline"/>
        </w:rPr>
        <w:t xml:space="preserve">Labour law is one such form that is fundamental for shaping capitalist society and, consequently, contributes, at some level, to </w:t>
      </w:r>
      <w:r w:rsidRPr="0063725C">
        <w:rPr>
          <w:rStyle w:val="StyleUnderline"/>
          <w:highlight w:val="green"/>
        </w:rPr>
        <w:t>maintaining</w:t>
      </w:r>
      <w:r w:rsidRPr="0061713F">
        <w:rPr>
          <w:rStyle w:val="StyleUnderline"/>
        </w:rPr>
        <w:t xml:space="preserve"> the </w:t>
      </w:r>
      <w:r w:rsidRPr="0063725C">
        <w:rPr>
          <w:rStyle w:val="StyleUnderline"/>
          <w:highlight w:val="green"/>
        </w:rPr>
        <w:t>unequal exchange between labour and capital</w:t>
      </w:r>
      <w:r w:rsidRPr="0061713F">
        <w:rPr>
          <w:rStyle w:val="StyleUnderline"/>
        </w:rPr>
        <w:t>,</w:t>
      </w:r>
      <w:r w:rsidRPr="00477E11">
        <w:rPr>
          <w:rStyle w:val="StyleUnderline"/>
          <w:sz w:val="12"/>
        </w:rPr>
        <w:t xml:space="preserve">103 </w:t>
      </w:r>
      <w:r w:rsidRPr="0061713F">
        <w:rPr>
          <w:rStyle w:val="StyleUnderline"/>
        </w:rPr>
        <w:t xml:space="preserve">and a particular </w:t>
      </w:r>
      <w:r w:rsidRPr="00320EC7">
        <w:rPr>
          <w:rStyle w:val="StyleUnderline"/>
          <w:highlight w:val="green"/>
        </w:rPr>
        <w:t>nexus of labour and environment</w:t>
      </w:r>
      <w:r w:rsidRPr="0061713F">
        <w:rPr>
          <w:rStyle w:val="StyleUnderline"/>
        </w:rPr>
        <w:t xml:space="preserve"> that </w:t>
      </w:r>
      <w:r w:rsidRPr="00320EC7">
        <w:rPr>
          <w:rStyle w:val="StyleUnderline"/>
          <w:highlight w:val="green"/>
        </w:rPr>
        <w:t>capitalism engenders</w:t>
      </w:r>
      <w:r w:rsidRPr="0061713F">
        <w:rPr>
          <w:rStyle w:val="StyleUnderline"/>
        </w:rPr>
        <w:t>.</w:t>
      </w:r>
      <w:r w:rsidRPr="00477E11">
        <w:rPr>
          <w:rStyle w:val="StyleUnderline"/>
          <w:sz w:val="12"/>
        </w:rPr>
        <w:t xml:space="preserve"> Namely, labour law is an expression of resistance to only very specific ways of living, those in which the capital relation is centred; paradoxically, its legal form only reaches full development by acquiescence to the exploitation of human labour. </w:t>
      </w:r>
      <w:r w:rsidRPr="007442A6">
        <w:rPr>
          <w:rStyle w:val="StyleUnderline"/>
          <w:highlight w:val="green"/>
        </w:rPr>
        <w:t>Labour exploitation</w:t>
      </w:r>
      <w:r w:rsidRPr="0061713F">
        <w:rPr>
          <w:rStyle w:val="StyleUnderline"/>
        </w:rPr>
        <w:t xml:space="preserve"> is then also a </w:t>
      </w:r>
      <w:r w:rsidRPr="007442A6">
        <w:rPr>
          <w:rStyle w:val="StyleUnderline"/>
          <w:highlight w:val="green"/>
        </w:rPr>
        <w:t>precondition for</w:t>
      </w:r>
      <w:r w:rsidRPr="0061713F">
        <w:rPr>
          <w:rStyle w:val="StyleUnderline"/>
        </w:rPr>
        <w:t xml:space="preserve"> the </w:t>
      </w:r>
      <w:r w:rsidRPr="007442A6">
        <w:rPr>
          <w:rStyle w:val="StyleUnderline"/>
          <w:highlight w:val="green"/>
        </w:rPr>
        <w:t xml:space="preserve">existence of labour </w:t>
      </w:r>
      <w:r w:rsidRPr="0063725C">
        <w:rPr>
          <w:rStyle w:val="StyleUnderline"/>
          <w:highlight w:val="green"/>
        </w:rPr>
        <w:t xml:space="preserve">law’s </w:t>
      </w:r>
      <w:r w:rsidRPr="00DA3EB2">
        <w:rPr>
          <w:rStyle w:val="StyleUnderline"/>
          <w:highlight w:val="green"/>
        </w:rPr>
        <w:t>epistemology, which</w:t>
      </w:r>
      <w:r w:rsidRPr="0061713F">
        <w:rPr>
          <w:rStyle w:val="StyleUnderline"/>
        </w:rPr>
        <w:t xml:space="preserve"> from the outset </w:t>
      </w:r>
      <w:r w:rsidRPr="00DA3EB2">
        <w:rPr>
          <w:rStyle w:val="StyleUnderline"/>
          <w:highlight w:val="green"/>
        </w:rPr>
        <w:t>established</w:t>
      </w:r>
      <w:r w:rsidRPr="0061713F">
        <w:rPr>
          <w:rStyle w:val="StyleUnderline"/>
        </w:rPr>
        <w:t xml:space="preserve"> </w:t>
      </w:r>
      <w:r w:rsidRPr="00DA3EB2">
        <w:rPr>
          <w:rStyle w:val="StyleUnderline"/>
        </w:rPr>
        <w:t xml:space="preserve">as </w:t>
      </w:r>
      <w:r w:rsidRPr="00DA3EB2">
        <w:rPr>
          <w:rStyle w:val="StyleUnderline"/>
          <w:highlight w:val="green"/>
        </w:rPr>
        <w:t>its scope</w:t>
      </w:r>
      <w:r w:rsidRPr="0061713F">
        <w:rPr>
          <w:rStyle w:val="StyleUnderline"/>
        </w:rPr>
        <w:t xml:space="preserve"> the </w:t>
      </w:r>
      <w:r w:rsidRPr="00DA3EB2">
        <w:rPr>
          <w:rStyle w:val="StyleUnderline"/>
        </w:rPr>
        <w:t>protection of human work</w:t>
      </w:r>
      <w:r w:rsidRPr="0061713F">
        <w:rPr>
          <w:rStyle w:val="StyleUnderline"/>
        </w:rPr>
        <w:t>.</w:t>
      </w:r>
      <w:r w:rsidRPr="00477E11">
        <w:rPr>
          <w:rStyle w:val="StyleUnderline"/>
          <w:sz w:val="12"/>
        </w:rPr>
        <w:t xml:space="preserve"> However, </w:t>
      </w:r>
      <w:r w:rsidRPr="00E80290">
        <w:rPr>
          <w:rStyle w:val="StyleUnderline"/>
        </w:rPr>
        <w:t>what kind of work did labour law</w:t>
      </w:r>
      <w:r w:rsidRPr="0061713F">
        <w:rPr>
          <w:rStyle w:val="StyleUnderline"/>
        </w:rPr>
        <w:t xml:space="preserve"> aim to </w:t>
      </w:r>
      <w:r w:rsidRPr="00E80290">
        <w:rPr>
          <w:rStyle w:val="StyleUnderline"/>
        </w:rPr>
        <w:t>protect</w:t>
      </w:r>
      <w:r w:rsidRPr="0061713F">
        <w:rPr>
          <w:rStyle w:val="StyleUnderline"/>
        </w:rPr>
        <w:t>? What kind of life does it shelter? Which livelihoods did labour law choose to prioritize?</w:t>
      </w:r>
      <w:r w:rsidRPr="00477E11">
        <w:rPr>
          <w:rStyle w:val="StyleUnderline"/>
          <w:sz w:val="12"/>
        </w:rPr>
        <w:t xml:space="preserve"> These questions are also consequential from the decolonial perspective because a system of (legal) knowledge that does not fully recognize its social and epistemic point of origin or location, tends to reify historically dominant ontologies or cosmovisions.104 With its </w:t>
      </w:r>
      <w:r w:rsidRPr="0061713F">
        <w:rPr>
          <w:rStyle w:val="StyleUnderline"/>
        </w:rPr>
        <w:t>origins in</w:t>
      </w:r>
      <w:r w:rsidRPr="00477E11">
        <w:rPr>
          <w:rStyle w:val="StyleUnderline"/>
          <w:sz w:val="12"/>
        </w:rPr>
        <w:t xml:space="preserve"> (predominantly European and North Atlantic) </w:t>
      </w:r>
      <w:r w:rsidRPr="0061713F">
        <w:rPr>
          <w:rStyle w:val="StyleUnderline"/>
        </w:rPr>
        <w:t>industrial workingclass struggle</w:t>
      </w:r>
      <w:r w:rsidRPr="00477E11">
        <w:rPr>
          <w:rStyle w:val="StyleUnderline"/>
          <w:sz w:val="12"/>
        </w:rPr>
        <w:t xml:space="preserve">, the emerging labour law approach, </w:t>
      </w:r>
      <w:r w:rsidRPr="0061713F">
        <w:rPr>
          <w:rStyle w:val="StyleUnderline"/>
        </w:rPr>
        <w:t xml:space="preserve">despite its specific local adaptations, </w:t>
      </w:r>
      <w:r w:rsidRPr="00DA3EB2">
        <w:rPr>
          <w:rStyle w:val="StyleUnderline"/>
          <w:highlight w:val="green"/>
        </w:rPr>
        <w:t xml:space="preserve">focused its legal </w:t>
      </w:r>
      <w:r w:rsidRPr="0063725C">
        <w:rPr>
          <w:rStyle w:val="StyleUnderline"/>
          <w:highlight w:val="green"/>
        </w:rPr>
        <w:t>protective ethos on</w:t>
      </w:r>
      <w:r w:rsidRPr="0061713F">
        <w:rPr>
          <w:rStyle w:val="StyleUnderline"/>
        </w:rPr>
        <w:t xml:space="preserve"> the </w:t>
      </w:r>
      <w:r w:rsidRPr="00E80290">
        <w:rPr>
          <w:rStyle w:val="StyleUnderline"/>
        </w:rPr>
        <w:t xml:space="preserve">problem of </w:t>
      </w:r>
      <w:r w:rsidRPr="007442A6">
        <w:rPr>
          <w:rStyle w:val="StyleUnderline"/>
          <w:highlight w:val="green"/>
        </w:rPr>
        <w:t>exploitation</w:t>
      </w:r>
      <w:r w:rsidRPr="0061713F">
        <w:rPr>
          <w:rStyle w:val="StyleUnderline"/>
        </w:rPr>
        <w:t xml:space="preserve"> and on the dominant work relations in western Europe</w:t>
      </w:r>
      <w:r w:rsidRPr="00477E11">
        <w:rPr>
          <w:rStyle w:val="StyleUnderline"/>
          <w:sz w:val="12"/>
        </w:rPr>
        <w:t xml:space="preserve"> and (later) </w:t>
      </w:r>
      <w:r w:rsidRPr="0061713F">
        <w:rPr>
          <w:rStyle w:val="StyleUnderline"/>
        </w:rPr>
        <w:t xml:space="preserve">North America, </w:t>
      </w:r>
      <w:r w:rsidRPr="007442A6">
        <w:rPr>
          <w:rStyle w:val="StyleUnderline"/>
          <w:highlight w:val="green"/>
        </w:rPr>
        <w:t>assuming</w:t>
      </w:r>
      <w:r w:rsidRPr="00E80290">
        <w:rPr>
          <w:rStyle w:val="StyleUnderline"/>
        </w:rPr>
        <w:t xml:space="preserve"> (or projecting into the future) </w:t>
      </w:r>
      <w:r w:rsidRPr="00E80290">
        <w:rPr>
          <w:rStyle w:val="StyleUnderline"/>
          <w:highlight w:val="green"/>
        </w:rPr>
        <w:t>their universality</w:t>
      </w:r>
      <w:r w:rsidRPr="0061713F">
        <w:rPr>
          <w:rStyle w:val="StyleUnderline"/>
        </w:rPr>
        <w:t xml:space="preserve">. </w:t>
      </w:r>
      <w:r w:rsidRPr="00477E11">
        <w:rPr>
          <w:rStyle w:val="StyleUnderline"/>
          <w:sz w:val="12"/>
        </w:rPr>
        <w:t xml:space="preserve">Accordingly, labour law also granted central visibility to one form of exploitation: the standard employment relationship. With this, Eurocentric labour sociality became the world’s ‘typical work’. </w:t>
      </w:r>
      <w:r w:rsidRPr="0061713F">
        <w:rPr>
          <w:rStyle w:val="StyleUnderline"/>
        </w:rPr>
        <w:t xml:space="preserve">105 </w:t>
      </w:r>
      <w:r w:rsidRPr="00E80290">
        <w:rPr>
          <w:rStyle w:val="StyleUnderline"/>
          <w:bCs/>
        </w:rPr>
        <w:t xml:space="preserve">Left on the margins or entirely </w:t>
      </w:r>
      <w:r w:rsidRPr="0063725C">
        <w:rPr>
          <w:rStyle w:val="StyleUnderline"/>
          <w:bCs/>
        </w:rPr>
        <w:t>excluded, were other harms wrought by capitalism</w:t>
      </w:r>
      <w:r w:rsidRPr="004755B9">
        <w:rPr>
          <w:rStyle w:val="StyleUnderline"/>
          <w:bCs/>
        </w:rPr>
        <w:t>,</w:t>
      </w:r>
      <w:r w:rsidRPr="0061713F">
        <w:rPr>
          <w:rStyle w:val="StyleUnderline"/>
        </w:rPr>
        <w:t xml:space="preserve"> </w:t>
      </w:r>
      <w:r w:rsidRPr="00765303">
        <w:rPr>
          <w:rStyle w:val="StyleUnderline"/>
        </w:rPr>
        <w:t>including</w:t>
      </w:r>
      <w:r w:rsidRPr="0061713F">
        <w:rPr>
          <w:rStyle w:val="StyleUnderline"/>
        </w:rPr>
        <w:t xml:space="preserve"> those of ongoing expropriation along gendered, racial, colonial lines, and those stemming from the effects of the particular re-articulation of labour and land/nature engendered by industrialization as well as agrarian ‘improvement’ and extractivism</w:t>
      </w:r>
      <w:r w:rsidRPr="00477E11">
        <w:rPr>
          <w:rStyle w:val="StyleUnderline"/>
          <w:sz w:val="12"/>
        </w:rPr>
        <w:t xml:space="preserve">.106 Aside from excluding the work of social reproduction (carried out primarily by women) everywhere, </w:t>
      </w:r>
      <w:r w:rsidRPr="0063725C">
        <w:rPr>
          <w:rStyle w:val="StyleUnderline"/>
        </w:rPr>
        <w:t xml:space="preserve">labour law </w:t>
      </w:r>
      <w:r w:rsidRPr="007442A6">
        <w:rPr>
          <w:rStyle w:val="StyleUnderline"/>
          <w:highlight w:val="green"/>
        </w:rPr>
        <w:t>excluded</w:t>
      </w:r>
      <w:r w:rsidRPr="007442A6">
        <w:rPr>
          <w:rStyle w:val="StyleUnderline"/>
        </w:rPr>
        <w:t xml:space="preserve"> from its central scope a plethora of other forms of work,107 </w:t>
      </w:r>
      <w:r w:rsidRPr="00D55660">
        <w:rPr>
          <w:rStyle w:val="StyleUnderline"/>
          <w:highlight w:val="green"/>
        </w:rPr>
        <w:t>livelihoods</w:t>
      </w:r>
      <w:r w:rsidRPr="007442A6">
        <w:rPr>
          <w:rStyle w:val="StyleUnderline"/>
          <w:highlight w:val="green"/>
        </w:rPr>
        <w:t>, and land-based subsistence labour pursued by ‘non-white’ people from the Global South</w:t>
      </w:r>
      <w:r w:rsidRPr="007442A6">
        <w:rPr>
          <w:rStyle w:val="StyleUnderline"/>
        </w:rPr>
        <w:t xml:space="preserve"> or settler colonial spaces, which today </w:t>
      </w:r>
      <w:r w:rsidRPr="007102B6">
        <w:rPr>
          <w:rStyle w:val="StyleUnderline"/>
          <w:bCs/>
        </w:rPr>
        <w:t xml:space="preserve">continue to be </w:t>
      </w:r>
      <w:r w:rsidRPr="004755B9">
        <w:rPr>
          <w:rStyle w:val="StyleUnderline"/>
          <w:bCs/>
          <w:highlight w:val="green"/>
        </w:rPr>
        <w:t>considered</w:t>
      </w:r>
      <w:r w:rsidRPr="004755B9">
        <w:rPr>
          <w:rStyle w:val="StyleUnderline"/>
          <w:bCs/>
        </w:rPr>
        <w:t xml:space="preserve"> as </w:t>
      </w:r>
      <w:r w:rsidRPr="004755B9">
        <w:rPr>
          <w:rStyle w:val="StyleUnderline"/>
          <w:bCs/>
          <w:highlight w:val="green"/>
        </w:rPr>
        <w:t>local, marginal,</w:t>
      </w:r>
      <w:r w:rsidRPr="004755B9">
        <w:rPr>
          <w:rStyle w:val="StyleUnderline"/>
          <w:bCs/>
        </w:rPr>
        <w:t xml:space="preserve"> or with low or </w:t>
      </w:r>
      <w:r w:rsidRPr="004755B9">
        <w:rPr>
          <w:rStyle w:val="StyleUnderline"/>
          <w:bCs/>
          <w:highlight w:val="green"/>
        </w:rPr>
        <w:t xml:space="preserve">noneconomic </w:t>
      </w:r>
      <w:r w:rsidRPr="007102B6">
        <w:rPr>
          <w:rStyle w:val="StyleUnderline"/>
          <w:bCs/>
        </w:rPr>
        <w:t>value</w:t>
      </w:r>
      <w:r w:rsidRPr="007102B6">
        <w:rPr>
          <w:rStyle w:val="StyleUnderline"/>
          <w:sz w:val="12"/>
        </w:rPr>
        <w:t>.</w:t>
      </w:r>
      <w:r w:rsidRPr="00477E11">
        <w:rPr>
          <w:rStyle w:val="StyleUnderline"/>
          <w:sz w:val="12"/>
        </w:rPr>
        <w:t xml:space="preserve"> Nonetheless</w:t>
      </w:r>
      <w:r w:rsidRPr="007442A6">
        <w:rPr>
          <w:rStyle w:val="StyleUnderline"/>
        </w:rPr>
        <w:t xml:space="preserve">, </w:t>
      </w:r>
      <w:r w:rsidRPr="007102B6">
        <w:rPr>
          <w:rStyle w:val="StyleUnderline"/>
        </w:rPr>
        <w:t>such</w:t>
      </w:r>
      <w:r w:rsidRPr="007442A6">
        <w:rPr>
          <w:rStyle w:val="StyleUnderline"/>
        </w:rPr>
        <w:t xml:space="preserve"> forms of </w:t>
      </w:r>
      <w:r w:rsidRPr="007442A6">
        <w:rPr>
          <w:rStyle w:val="StyleUnderline"/>
          <w:highlight w:val="green"/>
        </w:rPr>
        <w:t>work</w:t>
      </w:r>
      <w:r w:rsidRPr="007442A6">
        <w:rPr>
          <w:rStyle w:val="StyleUnderline"/>
        </w:rPr>
        <w:t xml:space="preserve"> and interaction between labour and land</w:t>
      </w:r>
      <w:r w:rsidRPr="00477E11">
        <w:rPr>
          <w:rStyle w:val="StyleUnderline"/>
          <w:sz w:val="12"/>
        </w:rPr>
        <w:t xml:space="preserve">, whether with capital’s involvement or not, </w:t>
      </w:r>
      <w:r w:rsidRPr="007442A6">
        <w:rPr>
          <w:rStyle w:val="StyleUnderline"/>
        </w:rPr>
        <w:t xml:space="preserve">are </w:t>
      </w:r>
      <w:r w:rsidRPr="0063725C">
        <w:rPr>
          <w:rStyle w:val="StyleUnderline"/>
        </w:rPr>
        <w:t>neither marginal nor</w:t>
      </w:r>
      <w:r w:rsidRPr="007442A6">
        <w:rPr>
          <w:rStyle w:val="StyleUnderline"/>
        </w:rPr>
        <w:t xml:space="preserve"> are they </w:t>
      </w:r>
      <w:r w:rsidRPr="0063725C">
        <w:rPr>
          <w:rStyle w:val="StyleUnderline"/>
        </w:rPr>
        <w:t>valueless</w:t>
      </w:r>
      <w:r w:rsidRPr="007442A6">
        <w:rPr>
          <w:rStyle w:val="StyleUnderline"/>
        </w:rPr>
        <w:t xml:space="preserve"> per se</w:t>
      </w:r>
      <w:r w:rsidRPr="00477E11">
        <w:rPr>
          <w:rStyle w:val="StyleUnderline"/>
          <w:sz w:val="12"/>
        </w:rPr>
        <w:t xml:space="preserve">. They are only designated as such through the racial/colonial capitalist legal framework – of which labour law is also a consequence. </w:t>
      </w:r>
      <w:r w:rsidRPr="007442A6">
        <w:rPr>
          <w:rStyle w:val="StyleUnderline"/>
        </w:rPr>
        <w:t xml:space="preserve">The </w:t>
      </w:r>
      <w:r w:rsidRPr="004755B9">
        <w:rPr>
          <w:rStyle w:val="StyleUnderline"/>
          <w:bCs/>
          <w:highlight w:val="green"/>
        </w:rPr>
        <w:t xml:space="preserve">legal separation of labour </w:t>
      </w:r>
      <w:r w:rsidRPr="00E80290">
        <w:rPr>
          <w:rStyle w:val="StyleUnderline"/>
          <w:bCs/>
        </w:rPr>
        <w:t xml:space="preserve">that </w:t>
      </w:r>
      <w:r w:rsidRPr="004755B9">
        <w:rPr>
          <w:rStyle w:val="StyleUnderline"/>
          <w:bCs/>
          <w:highlight w:val="green"/>
        </w:rPr>
        <w:t xml:space="preserve">generates market value </w:t>
      </w:r>
      <w:r w:rsidRPr="00E80290">
        <w:rPr>
          <w:rStyle w:val="StyleUnderline"/>
          <w:bCs/>
        </w:rPr>
        <w:t xml:space="preserve">over </w:t>
      </w:r>
      <w:r w:rsidRPr="007102B6">
        <w:rPr>
          <w:rStyle w:val="StyleUnderline"/>
          <w:bCs/>
          <w:highlight w:val="green"/>
        </w:rPr>
        <w:t xml:space="preserve">that </w:t>
      </w:r>
      <w:r w:rsidRPr="007102B6">
        <w:rPr>
          <w:rStyle w:val="StyleUnderline"/>
          <w:bCs/>
        </w:rPr>
        <w:t xml:space="preserve">which </w:t>
      </w:r>
      <w:r w:rsidRPr="004755B9">
        <w:rPr>
          <w:rStyle w:val="StyleUnderline"/>
          <w:bCs/>
          <w:highlight w:val="green"/>
        </w:rPr>
        <w:t>generates life is a racial/colonial capitalist abstraction</w:t>
      </w:r>
      <w:r w:rsidRPr="007442A6">
        <w:rPr>
          <w:rStyle w:val="StyleUnderline"/>
        </w:rPr>
        <w:t>, which happens to be key to capitalist accumulation through exploitation, but also through expropriation</w:t>
      </w:r>
      <w:r w:rsidRPr="00477E11">
        <w:rPr>
          <w:rStyle w:val="StyleUnderline"/>
          <w:sz w:val="12"/>
        </w:rPr>
        <w:t xml:space="preserve">.108 Applying the insights of decolonial thinking, it is possible then to observe that the privileging a particular form of employment relationship through labour law facilitated capitalist expansion through sanctioned labour exploitation, but also enabled its unequal distribution based on racial, gendered, and geopolitical criteria inherited from colonization,109 accepting labour and land expropriation of the ‘colonized’. </w:t>
      </w:r>
      <w:r w:rsidRPr="007442A6">
        <w:rPr>
          <w:rStyle w:val="StyleUnderline"/>
        </w:rPr>
        <w:t xml:space="preserve">This </w:t>
      </w:r>
      <w:r w:rsidRPr="00765303">
        <w:rPr>
          <w:rStyle w:val="StyleUnderline"/>
          <w:bCs/>
          <w:highlight w:val="green"/>
        </w:rPr>
        <w:t>legal coloniality consigned those involved</w:t>
      </w:r>
      <w:r w:rsidRPr="0063725C">
        <w:rPr>
          <w:rStyle w:val="StyleUnderline"/>
          <w:bCs/>
        </w:rPr>
        <w:t xml:space="preserve"> in </w:t>
      </w:r>
      <w:r w:rsidRPr="00DA3EB2">
        <w:rPr>
          <w:rStyle w:val="StyleUnderline"/>
          <w:bCs/>
        </w:rPr>
        <w:t xml:space="preserve">reproductive work, informal economic activities, and land-based livelihoods </w:t>
      </w:r>
      <w:r w:rsidRPr="00765303">
        <w:rPr>
          <w:rStyle w:val="StyleUnderline"/>
          <w:bCs/>
          <w:highlight w:val="green"/>
        </w:rPr>
        <w:t>to th</w:t>
      </w:r>
      <w:r w:rsidRPr="004755B9">
        <w:rPr>
          <w:rStyle w:val="StyleUnderline"/>
          <w:bCs/>
          <w:highlight w:val="green"/>
        </w:rPr>
        <w:t>e epistemic category of ‘nature’ or ‘anti-humanity’</w:t>
      </w:r>
      <w:r w:rsidRPr="00477E11">
        <w:rPr>
          <w:rStyle w:val="StyleUnderline"/>
          <w:sz w:val="12"/>
        </w:rPr>
        <w:t xml:space="preserve">, and, therefore, </w:t>
      </w:r>
      <w:r w:rsidRPr="007442A6">
        <w:rPr>
          <w:rStyle w:val="StyleUnderline"/>
        </w:rPr>
        <w:t>out of the central fold of labour law’s origin story and narrative during its historical formation</w:t>
      </w:r>
      <w:r w:rsidRPr="00477E11">
        <w:rPr>
          <w:rStyle w:val="StyleUnderline"/>
          <w:sz w:val="12"/>
        </w:rPr>
        <w:t xml:space="preserve">. These historic choices have enduring consequences, and when we ignore this important epistemic dimension of labour law, other injuries of racial/colonial capitalism are left unaddressed (or inadequately addressed). Scholars who draw attention to various forms of labour unfreedom, and who centre labour informality, unpaid and paid domestic and care work, seasonal migrant labour,111 and even some instances of gig or platform work, are engaging with these questions (of expropriation) already, recognizing the need to blur labour law’s boundaries or search beyond them for regulatory solutions.112 Nonetheless, the racial/colonial relationship between exploitation and expropriation is still mostly ignored by labour law scholarship, which can be a barrier to understanding whether and how labour law inadvertently contributes to undermining different livelihoods, especially at the nexus of labour and environment, or how it might render them legible and facilitate them. </w:t>
      </w:r>
      <w:r w:rsidRPr="007442A6">
        <w:rPr>
          <w:rStyle w:val="StyleUnderline"/>
        </w:rPr>
        <w:t xml:space="preserve">Many expropriated lives but also many other ways of making a living remain out of our field of vision. This means that the </w:t>
      </w:r>
      <w:r w:rsidRPr="007442A6">
        <w:rPr>
          <w:rStyle w:val="StyleUnderline"/>
          <w:highlight w:val="green"/>
        </w:rPr>
        <w:t xml:space="preserve">regulatory </w:t>
      </w:r>
      <w:r w:rsidRPr="00765303">
        <w:rPr>
          <w:rStyle w:val="StyleUnderline"/>
          <w:highlight w:val="green"/>
        </w:rPr>
        <w:t xml:space="preserve">solutions we explore </w:t>
      </w:r>
      <w:r w:rsidRPr="00765303">
        <w:rPr>
          <w:rStyle w:val="StyleUnderline"/>
        </w:rPr>
        <w:t>and</w:t>
      </w:r>
      <w:r w:rsidRPr="007442A6">
        <w:rPr>
          <w:rStyle w:val="StyleUnderline"/>
        </w:rPr>
        <w:t xml:space="preserve"> craft to address contemporary problems like climate change, including those seeking to justly transition industries and jobs, </w:t>
      </w:r>
      <w:r w:rsidRPr="00765303">
        <w:rPr>
          <w:rStyle w:val="StyleUnderline"/>
          <w:bCs/>
        </w:rPr>
        <w:t>facilitate economic and job greening</w:t>
      </w:r>
      <w:r w:rsidRPr="004755B9">
        <w:rPr>
          <w:rStyle w:val="StyleUnderline"/>
          <w:bCs/>
        </w:rPr>
        <w:t xml:space="preserve">, </w:t>
      </w:r>
      <w:r w:rsidRPr="00765303">
        <w:rPr>
          <w:rStyle w:val="StyleUnderline"/>
          <w:bCs/>
        </w:rPr>
        <w:t>or address</w:t>
      </w:r>
      <w:r w:rsidRPr="004755B9">
        <w:rPr>
          <w:rStyle w:val="StyleUnderline"/>
          <w:bCs/>
        </w:rPr>
        <w:t xml:space="preserve"> the </w:t>
      </w:r>
      <w:r w:rsidRPr="00765303">
        <w:rPr>
          <w:rStyle w:val="StyleUnderline"/>
          <w:bCs/>
        </w:rPr>
        <w:t>health and safety and work conditions</w:t>
      </w:r>
      <w:r w:rsidRPr="004755B9">
        <w:rPr>
          <w:rStyle w:val="StyleUnderline"/>
          <w:bCs/>
        </w:rPr>
        <w:t xml:space="preserve"> aspects of work on a heating planet </w:t>
      </w:r>
      <w:r w:rsidRPr="004755B9">
        <w:rPr>
          <w:rStyle w:val="StyleUnderline"/>
          <w:bCs/>
          <w:highlight w:val="green"/>
        </w:rPr>
        <w:t>are very partial</w:t>
      </w:r>
      <w:r w:rsidRPr="007442A6">
        <w:rPr>
          <w:rStyle w:val="StyleUnderline"/>
        </w:rPr>
        <w:t>.</w:t>
      </w:r>
      <w:r w:rsidRPr="00477E11">
        <w:rPr>
          <w:rStyle w:val="StyleUnderline"/>
          <w:sz w:val="12"/>
        </w:rPr>
        <w:t xml:space="preserve"> Important as they are, they hardly address the injustice of climate change-related livelihood loss at the global scale, or indeed the loss of livelihoods resulting from expansion of extractive and industrial activities required for energy transitions and development of ‘sustainable’ economies. Importantly, </w:t>
      </w:r>
      <w:r w:rsidRPr="007442A6">
        <w:rPr>
          <w:rStyle w:val="StyleUnderline"/>
        </w:rPr>
        <w:t xml:space="preserve">these latter </w:t>
      </w:r>
      <w:r w:rsidRPr="007442A6">
        <w:rPr>
          <w:rStyle w:val="StyleUnderline"/>
          <w:highlight w:val="green"/>
        </w:rPr>
        <w:t>projects</w:t>
      </w:r>
      <w:r w:rsidRPr="007442A6">
        <w:rPr>
          <w:rStyle w:val="StyleUnderline"/>
        </w:rPr>
        <w:t xml:space="preserve"> also </w:t>
      </w:r>
      <w:r w:rsidRPr="007442A6">
        <w:rPr>
          <w:rStyle w:val="StyleUnderline"/>
          <w:highlight w:val="green"/>
        </w:rPr>
        <w:t>continue to fuel ongoing processes of land expropriation</w:t>
      </w:r>
      <w:r w:rsidRPr="007442A6">
        <w:rPr>
          <w:rStyle w:val="StyleUnderline"/>
        </w:rPr>
        <w:t>, undermining the flourishing of some lives but also creating terrains of struggle and solidarity that are ultimately struggles for heterogeneous livelihoods and for other possibilities to relate land, labour, and life</w:t>
      </w:r>
      <w:r w:rsidRPr="00477E11">
        <w:rPr>
          <w:rStyle w:val="StyleUnderline"/>
          <w:sz w:val="12"/>
        </w:rPr>
        <w:t xml:space="preserve">. 5 CONCLUSION The ‘afterlives of colonialism’ and the ecological crisis continue to shape the conditions of daily life and, for many, undermine possibilities of social reproduction, or living and thriving both within or outside of colonial, racial, and anthropocentric capitalist relations. However, </w:t>
      </w:r>
      <w:r w:rsidRPr="004755B9">
        <w:rPr>
          <w:rStyle w:val="StyleUnderline"/>
          <w:bCs/>
          <w:highlight w:val="green"/>
        </w:rPr>
        <w:t>as ongoing counter-hegemonic struggles and resurgence movements</w:t>
      </w:r>
      <w:r w:rsidRPr="004755B9">
        <w:rPr>
          <w:rStyle w:val="StyleUnderline"/>
          <w:bCs/>
        </w:rPr>
        <w:t xml:space="preserve"> everywhere </w:t>
      </w:r>
      <w:r w:rsidRPr="004755B9">
        <w:rPr>
          <w:rStyle w:val="StyleUnderline"/>
          <w:bCs/>
          <w:highlight w:val="green"/>
        </w:rPr>
        <w:t>attest</w:t>
      </w:r>
      <w:r w:rsidRPr="004755B9">
        <w:rPr>
          <w:rStyle w:val="StyleUnderline"/>
          <w:bCs/>
        </w:rPr>
        <w:t xml:space="preserve">, these </w:t>
      </w:r>
      <w:r w:rsidRPr="004755B9">
        <w:rPr>
          <w:rStyle w:val="StyleUnderline"/>
          <w:bCs/>
          <w:highlight w:val="green"/>
        </w:rPr>
        <w:t>possibilities</w:t>
      </w:r>
      <w:r w:rsidRPr="004755B9">
        <w:rPr>
          <w:rStyle w:val="StyleUnderline"/>
          <w:bCs/>
        </w:rPr>
        <w:t xml:space="preserve"> have </w:t>
      </w:r>
      <w:r w:rsidRPr="004755B9">
        <w:rPr>
          <w:rStyle w:val="StyleUnderline"/>
          <w:bCs/>
          <w:highlight w:val="green"/>
        </w:rPr>
        <w:t>not</w:t>
      </w:r>
      <w:r w:rsidRPr="004755B9">
        <w:rPr>
          <w:rStyle w:val="StyleUnderline"/>
          <w:bCs/>
        </w:rPr>
        <w:t xml:space="preserve"> been fully </w:t>
      </w:r>
      <w:r w:rsidRPr="004755B9">
        <w:rPr>
          <w:rStyle w:val="StyleUnderline"/>
          <w:bCs/>
          <w:highlight w:val="green"/>
        </w:rPr>
        <w:t>eradicated</w:t>
      </w:r>
      <w:r w:rsidRPr="00477E11">
        <w:rPr>
          <w:rStyle w:val="StyleUnderline"/>
          <w:bCs/>
          <w:sz w:val="12"/>
        </w:rPr>
        <w:t xml:space="preserve">. </w:t>
      </w:r>
      <w:r w:rsidRPr="00477E11">
        <w:rPr>
          <w:rStyle w:val="StyleUnderline"/>
          <w:sz w:val="12"/>
        </w:rPr>
        <w:t xml:space="preserve">The terrain of ecopolitics is where these heterogeneous movements are increasingly coalescing, recognizing that despite their different interests a broad-based solidarity is required for achieving justice across social and ecological domains.114 Inspired by these struggles, our paper approached the question of the labour-environment nexus from a perspective inspired by decolonial thinking, folding in insights from feminist and racial capitalism scholarship so as to explore the different dimensions of violence and injustice inherent in how racial/colonial capitalism articulates the relations of land and labour. In the process, we sought to also denaturalize the partial way in which labour law renders legible and seeks to ameliorate these harms, particularly in relation to expropriation of labour and land. The project of emancipation and living well in the Anthropocene/Capitalocene challenges labour law to transcend its limits, and labour lawyers to think labour law differently. </w:t>
      </w:r>
      <w:r w:rsidRPr="007442A6">
        <w:rPr>
          <w:rStyle w:val="StyleUnderline"/>
        </w:rPr>
        <w:t xml:space="preserve">If we want labour law that exceeds its Eurocentric epistemology, and one that is based on values of non-domination – a labour law that is anti-capitalist, anti-racist, decolonial, and ecological – we </w:t>
      </w:r>
      <w:r w:rsidRPr="007442A6">
        <w:rPr>
          <w:rStyle w:val="StyleUnderline"/>
          <w:highlight w:val="green"/>
        </w:rPr>
        <w:t>need to look beyond</w:t>
      </w:r>
      <w:r w:rsidRPr="007442A6">
        <w:rPr>
          <w:rStyle w:val="StyleUnderline"/>
        </w:rPr>
        <w:t xml:space="preserve"> the </w:t>
      </w:r>
      <w:r w:rsidRPr="00D55660">
        <w:rPr>
          <w:rStyle w:val="StyleUnderline"/>
          <w:highlight w:val="green"/>
        </w:rPr>
        <w:t xml:space="preserve">legal </w:t>
      </w:r>
      <w:r w:rsidRPr="007442A6">
        <w:rPr>
          <w:rStyle w:val="StyleUnderline"/>
          <w:highlight w:val="green"/>
        </w:rPr>
        <w:t>form that is fraught with problematic legacies,</w:t>
      </w:r>
      <w:r w:rsidRPr="007442A6">
        <w:rPr>
          <w:rStyle w:val="StyleUnderline"/>
        </w:rPr>
        <w:t xml:space="preserve"> and beyond forms of work that it already privileges </w:t>
      </w:r>
      <w:r w:rsidRPr="004755B9">
        <w:rPr>
          <w:rStyle w:val="StyleUnderline"/>
          <w:bCs/>
          <w:highlight w:val="green"/>
        </w:rPr>
        <w:t>to more heterogeneous practices of work, labour, and livelihoods as embedded in and nourishing of local socio-ecologies</w:t>
      </w:r>
      <w:r w:rsidRPr="00477E11">
        <w:rPr>
          <w:rStyle w:val="StyleUnderline"/>
          <w:sz w:val="12"/>
        </w:rPr>
        <w:t>. To learn what regulatory solutions and ideas emerge from those grounded practices, we must practise epistemic openness. Otherwise we risk speaking in dissonance from the ecopolitical movements that encompass so many of our Planet’s workers.</w:t>
      </w:r>
    </w:p>
    <w:p w14:paraId="40BFB2A8" w14:textId="77777777" w:rsidR="005731C2" w:rsidRDefault="005731C2" w:rsidP="005731C2">
      <w:pPr>
        <w:pStyle w:val="Heading4"/>
      </w:pPr>
      <w:r>
        <w:t>T</w:t>
      </w:r>
      <w:r w:rsidRPr="007442A6">
        <w:t>he university</w:t>
      </w:r>
      <w:r>
        <w:t xml:space="preserve"> </w:t>
      </w:r>
      <w:r w:rsidRPr="007442A6">
        <w:t xml:space="preserve">often replicates colonial logics by enforcing a single, universalized mode of </w:t>
      </w:r>
      <w:r>
        <w:t>debate</w:t>
      </w:r>
      <w:r w:rsidRPr="007442A6">
        <w:t xml:space="preserve"> and valuing only certain forms of knowledge. These norms discipline students into narrow, Eurocentric understandings of what counts as “good” debate, marginalizing alternative</w:t>
      </w:r>
      <w:r>
        <w:t xml:space="preserve"> </w:t>
      </w:r>
      <w:r w:rsidRPr="007442A6">
        <w:t>ways of knowing</w:t>
      </w:r>
      <w:r>
        <w:t xml:space="preserve"> </w:t>
      </w:r>
      <w:r w:rsidRPr="007442A6">
        <w:t xml:space="preserve">particularly those rooted in decolonial traditions. Just as labor law erases diverse livelihoods by privileging the standard employment model, debate pedagogy erases educational undergrowth by excluding the rich, plural practices of study that exist outside institutional capture. </w:t>
      </w:r>
    </w:p>
    <w:p w14:paraId="1535A7BC" w14:textId="77777777" w:rsidR="005731C2" w:rsidRPr="007442A6" w:rsidRDefault="005731C2" w:rsidP="005731C2">
      <w:r w:rsidRPr="007442A6">
        <w:rPr>
          <w:rStyle w:val="Style13ptBold"/>
        </w:rPr>
        <w:t>Snaza and Singh 21</w:t>
      </w:r>
      <w:r>
        <w:t xml:space="preserve"> (</w:t>
      </w:r>
      <w:r w:rsidRPr="007442A6">
        <w:t>Nathan Snaza is assistant professor of English at the University of Richmond. Julietta Singh is Professor of English and Stephanie Bennett-Smith Chair of Women, Gender, and Sexuality Studies at the University of Richmond.</w:t>
      </w:r>
      <w:r>
        <w:t xml:space="preserve"> “</w:t>
      </w:r>
      <w:r w:rsidRPr="007442A6">
        <w:t xml:space="preserve">Introduction: </w:t>
      </w:r>
      <w:r w:rsidRPr="003631C0">
        <w:t>Dehumanist</w:t>
      </w:r>
      <w:r w:rsidRPr="007442A6">
        <w:t xml:space="preserve"> Education and the Colonial University</w:t>
      </w:r>
      <w:r>
        <w:t xml:space="preserve">” </w:t>
      </w:r>
      <w:r w:rsidRPr="007442A6">
        <w:t>March 01 2021</w:t>
      </w:r>
      <w:r>
        <w:t xml:space="preserve">. </w:t>
      </w:r>
      <w:r w:rsidRPr="00477E11">
        <w:t>https://doi.org/10.1215/01642472-8750064</w:t>
      </w:r>
      <w:r>
        <w:t>) UTD</w:t>
      </w:r>
    </w:p>
    <w:p w14:paraId="46709377" w14:textId="77777777" w:rsidR="005731C2" w:rsidRPr="001236AA" w:rsidRDefault="005731C2" w:rsidP="005731C2">
      <w:pPr>
        <w:rPr>
          <w:sz w:val="10"/>
        </w:rPr>
      </w:pPr>
      <w:r w:rsidRPr="001236AA">
        <w:rPr>
          <w:sz w:val="10"/>
        </w:rPr>
        <w:t>The concept of “</w:t>
      </w:r>
      <w:r w:rsidRPr="00BF3596">
        <w:rPr>
          <w:highlight w:val="green"/>
          <w:u w:val="single"/>
        </w:rPr>
        <w:t>educational undergrowth</w:t>
      </w:r>
      <w:r w:rsidRPr="001236AA">
        <w:rPr>
          <w:sz w:val="10"/>
        </w:rPr>
        <w:t xml:space="preserve">” points toward an account of </w:t>
      </w:r>
      <w:r w:rsidRPr="007442A6">
        <w:rPr>
          <w:highlight w:val="green"/>
          <w:u w:val="single"/>
        </w:rPr>
        <w:t>educational practices</w:t>
      </w:r>
      <w:r w:rsidRPr="001236AA">
        <w:rPr>
          <w:sz w:val="10"/>
        </w:rPr>
        <w:t xml:space="preserve"> and institutions that attends to ecologies that are </w:t>
      </w:r>
      <w:r w:rsidRPr="007442A6">
        <w:rPr>
          <w:highlight w:val="green"/>
          <w:u w:val="single"/>
        </w:rPr>
        <w:t>not always visible</w:t>
      </w:r>
      <w:r w:rsidRPr="007442A6">
        <w:rPr>
          <w:u w:val="single"/>
        </w:rPr>
        <w:t xml:space="preserve"> in dominant</w:t>
      </w:r>
      <w:r w:rsidRPr="001236AA">
        <w:rPr>
          <w:sz w:val="10"/>
        </w:rPr>
        <w:t xml:space="preserve"> (humanist) </w:t>
      </w:r>
      <w:r w:rsidRPr="007442A6">
        <w:rPr>
          <w:u w:val="single"/>
        </w:rPr>
        <w:t>conceptualizations of what education is</w:t>
      </w:r>
      <w:r w:rsidRPr="001236AA">
        <w:rPr>
          <w:sz w:val="10"/>
        </w:rPr>
        <w:t xml:space="preserve"> and does. Beginning with universities—because each contributor to this issue is entangled with them, albeit in differential ways—we aim to go </w:t>
      </w:r>
      <w:r w:rsidRPr="007442A6">
        <w:rPr>
          <w:u w:val="single"/>
        </w:rPr>
        <w:t>beyond critiques of the institution</w:t>
      </w:r>
      <w:r w:rsidRPr="001236AA">
        <w:rPr>
          <w:sz w:val="10"/>
        </w:rPr>
        <w:t xml:space="preserve"> (although such critiques orient our thinking),1 toward the project of asking what education is and what it might yet become. This is, of course a question that has been asked for a very long time, but we ask it today, again, because too many of us have been trained to conflate education with schooling (including at the university) or to accept that education requires institutionalized schools. Approaching the question of education—which is at once practical and theoretical, ontological and speculative—from an ecological account of institutions, practices, and affective attachments gives us a way of seeing distinct, and perhaps incommensurate, critiques of the university as intimately adjacent. Moreover, it allows us to ask what it is about education that we are committed to, what it is we want to preserve and protect. In the undergrowth, education names a wider, more diffuse set of practices of collective sense making and world making than dominant, European, imperialist, and Enlightenment conceptions allow. </w:t>
      </w:r>
      <w:r w:rsidRPr="0080600A">
        <w:rPr>
          <w:rStyle w:val="StyleUnderline"/>
          <w:highlight w:val="green"/>
        </w:rPr>
        <w:t>Much of what happens in and around the university cannot come into focus if you see “the university” as a bounded entity</w:t>
      </w:r>
      <w:r w:rsidRPr="001236AA">
        <w:rPr>
          <w:sz w:val="10"/>
        </w:rPr>
        <w:t xml:space="preserve">. </w:t>
      </w:r>
      <w:r w:rsidRPr="00275068">
        <w:rPr>
          <w:rStyle w:val="Emphasis"/>
        </w:rPr>
        <w:t xml:space="preserve">Not only is the </w:t>
      </w:r>
      <w:r w:rsidRPr="0080600A">
        <w:rPr>
          <w:rStyle w:val="Emphasis"/>
          <w:highlight w:val="green"/>
        </w:rPr>
        <w:t>university a porous space where things</w:t>
      </w:r>
      <w:r w:rsidRPr="00275068">
        <w:rPr>
          <w:rStyle w:val="Emphasis"/>
        </w:rPr>
        <w:t xml:space="preserve"> and beings </w:t>
      </w:r>
      <w:r w:rsidRPr="00275068">
        <w:rPr>
          <w:rStyle w:val="Emphasis"/>
          <w:highlight w:val="green"/>
        </w:rPr>
        <w:t xml:space="preserve">that “don’t </w:t>
      </w:r>
      <w:r w:rsidRPr="0080600A">
        <w:rPr>
          <w:rStyle w:val="Emphasis"/>
          <w:highlight w:val="green"/>
        </w:rPr>
        <w:t xml:space="preserve">belong” are creeping </w:t>
      </w:r>
      <w:r w:rsidRPr="00275068">
        <w:rPr>
          <w:rStyle w:val="Emphasis"/>
          <w:highlight w:val="green"/>
        </w:rPr>
        <w:t xml:space="preserve">into and out of its </w:t>
      </w:r>
      <w:r w:rsidRPr="0080600A">
        <w:rPr>
          <w:rStyle w:val="Emphasis"/>
          <w:highlight w:val="green"/>
        </w:rPr>
        <w:t>cracks, but</w:t>
      </w:r>
      <w:r w:rsidRPr="00275068">
        <w:rPr>
          <w:rStyle w:val="Emphasis"/>
        </w:rPr>
        <w:t xml:space="preserve"> it is </w:t>
      </w:r>
      <w:r w:rsidRPr="0080600A">
        <w:rPr>
          <w:rStyle w:val="Emphasis"/>
          <w:highlight w:val="green"/>
        </w:rPr>
        <w:t>also an entity absolutely dependent on other bodies</w:t>
      </w:r>
      <w:r w:rsidRPr="001236AA">
        <w:rPr>
          <w:sz w:val="10"/>
        </w:rPr>
        <w:t xml:space="preserve">. We can offer much more complex accounts of many of the university’s asymmetries, in terms of which forms of life and liveliness are biopolitically invested for flourishing (while others are defunded, marginalized, delegitimized, uninvited, eliminated, etc.), when </w:t>
      </w:r>
      <w:r w:rsidRPr="007442A6">
        <w:rPr>
          <w:u w:val="single"/>
        </w:rPr>
        <w:t xml:space="preserve">the </w:t>
      </w:r>
      <w:r w:rsidRPr="007442A6">
        <w:rPr>
          <w:highlight w:val="green"/>
          <w:u w:val="single"/>
        </w:rPr>
        <w:t>university</w:t>
      </w:r>
      <w:r w:rsidRPr="007442A6">
        <w:rPr>
          <w:u w:val="single"/>
        </w:rPr>
        <w:t xml:space="preserve"> is</w:t>
      </w:r>
      <w:r w:rsidRPr="001236AA">
        <w:rPr>
          <w:sz w:val="10"/>
        </w:rPr>
        <w:t xml:space="preserve"> seen as </w:t>
      </w:r>
      <w:r w:rsidRPr="007442A6">
        <w:rPr>
          <w:u w:val="single"/>
        </w:rPr>
        <w:t xml:space="preserve">one </w:t>
      </w:r>
      <w:r w:rsidRPr="007442A6">
        <w:rPr>
          <w:highlight w:val="green"/>
          <w:u w:val="single"/>
        </w:rPr>
        <w:t xml:space="preserve">part of a larger </w:t>
      </w:r>
      <w:r w:rsidRPr="0080600A">
        <w:rPr>
          <w:highlight w:val="green"/>
          <w:u w:val="single"/>
        </w:rPr>
        <w:t xml:space="preserve">ecology that endures </w:t>
      </w:r>
      <w:r w:rsidRPr="007442A6">
        <w:rPr>
          <w:highlight w:val="green"/>
          <w:u w:val="single"/>
        </w:rPr>
        <w:t>in a global climate of coloniality, where extraction</w:t>
      </w:r>
      <w:r w:rsidRPr="007442A6">
        <w:rPr>
          <w:u w:val="single"/>
        </w:rPr>
        <w:t xml:space="preserve">, expropriation, </w:t>
      </w:r>
      <w:r w:rsidRPr="007442A6">
        <w:rPr>
          <w:highlight w:val="green"/>
          <w:u w:val="single"/>
        </w:rPr>
        <w:t>and accumulation shape</w:t>
      </w:r>
      <w:r w:rsidRPr="007442A6">
        <w:rPr>
          <w:u w:val="single"/>
        </w:rPr>
        <w:t xml:space="preserve"> our physical and affective </w:t>
      </w:r>
      <w:r w:rsidRPr="007442A6">
        <w:rPr>
          <w:highlight w:val="green"/>
          <w:u w:val="single"/>
        </w:rPr>
        <w:t>landscapes</w:t>
      </w:r>
      <w:r w:rsidRPr="001236AA">
        <w:rPr>
          <w:sz w:val="10"/>
        </w:rPr>
        <w:t xml:space="preserve">. 2 Instead of see - ing universities, P –12 schools, prisons, banks, police forces, agribusiness corporations, nonprofit organizations, and other institutions as separate things that enter into manifold relations, an ecological account lets us see how they are all specific, intraactive outgrowths of the same field. 3 This enables us to see, first, how the figures of the student, teacher, and admin - istrator account for only some of the humans in the milieu, inviting us to </w:t>
      </w:r>
      <w:r w:rsidRPr="007442A6">
        <w:rPr>
          <w:u w:val="single"/>
        </w:rPr>
        <w:t xml:space="preserve">think the </w:t>
      </w:r>
      <w:r w:rsidRPr="007442A6">
        <w:rPr>
          <w:highlight w:val="green"/>
          <w:u w:val="single"/>
        </w:rPr>
        <w:t>university</w:t>
      </w:r>
      <w:r w:rsidRPr="007442A6">
        <w:rPr>
          <w:u w:val="single"/>
        </w:rPr>
        <w:t xml:space="preserve"> as a </w:t>
      </w:r>
      <w:r w:rsidRPr="007442A6">
        <w:rPr>
          <w:highlight w:val="green"/>
          <w:u w:val="single"/>
        </w:rPr>
        <w:t xml:space="preserve">contact zone </w:t>
      </w:r>
      <w:r w:rsidRPr="007442A6">
        <w:rPr>
          <w:u w:val="single"/>
        </w:rPr>
        <w:t xml:space="preserve">that also </w:t>
      </w:r>
      <w:r w:rsidRPr="007442A6">
        <w:rPr>
          <w:highlight w:val="green"/>
          <w:u w:val="single"/>
        </w:rPr>
        <w:t xml:space="preserve">includes </w:t>
      </w:r>
      <w:r w:rsidRPr="00BF3596">
        <w:rPr>
          <w:u w:val="single"/>
        </w:rPr>
        <w:t xml:space="preserve">health </w:t>
      </w:r>
      <w:r w:rsidRPr="007221E6">
        <w:rPr>
          <w:u w:val="single"/>
        </w:rPr>
        <w:t xml:space="preserve">care </w:t>
      </w:r>
      <w:r w:rsidRPr="007442A6">
        <w:rPr>
          <w:highlight w:val="green"/>
          <w:u w:val="single"/>
        </w:rPr>
        <w:t xml:space="preserve">work - ers, </w:t>
      </w:r>
      <w:r w:rsidRPr="00BF3596">
        <w:rPr>
          <w:u w:val="single"/>
        </w:rPr>
        <w:t>grounds keepers, custodial staff, service industry workers, accoun - tants, lawyers, consultants, counselors, coaches, and police</w:t>
      </w:r>
      <w:r w:rsidRPr="001236AA">
        <w:rPr>
          <w:sz w:val="10"/>
        </w:rPr>
        <w:t xml:space="preserve">. As all of these humans circulate in that institutional landscape, </w:t>
      </w:r>
      <w:r w:rsidRPr="00275068">
        <w:rPr>
          <w:rStyle w:val="Emphasis"/>
        </w:rPr>
        <w:t xml:space="preserve">they are </w:t>
      </w:r>
      <w:r w:rsidRPr="00275068">
        <w:rPr>
          <w:rStyle w:val="Emphasis"/>
          <w:highlight w:val="green"/>
        </w:rPr>
        <w:t>in dynamic relation with</w:t>
      </w:r>
      <w:r w:rsidRPr="00275068">
        <w:rPr>
          <w:rStyle w:val="Emphasis"/>
        </w:rPr>
        <w:t xml:space="preserve"> a vast number of </w:t>
      </w:r>
      <w:r w:rsidRPr="00275068">
        <w:rPr>
          <w:rStyle w:val="Emphasis"/>
          <w:highlight w:val="green"/>
        </w:rPr>
        <w:t>nonhuman actors</w:t>
      </w:r>
      <w:r w:rsidRPr="00275068">
        <w:rPr>
          <w:rStyle w:val="Emphasis"/>
        </w:rPr>
        <w:t xml:space="preserve">: </w:t>
      </w:r>
      <w:r w:rsidRPr="00275068">
        <w:rPr>
          <w:rStyle w:val="Emphasis"/>
          <w:highlight w:val="green"/>
        </w:rPr>
        <w:t>books, computers, build - ings, power grids, processed foods, plants,</w:t>
      </w:r>
      <w:r w:rsidRPr="00275068">
        <w:rPr>
          <w:rStyle w:val="Emphasis"/>
        </w:rPr>
        <w:t xml:space="preserve"> pesticides, bacteria, viruses, athletic fields and equipment, surveillance systems, and internet services</w:t>
      </w:r>
      <w:r w:rsidRPr="001236AA">
        <w:rPr>
          <w:sz w:val="10"/>
        </w:rPr>
        <w:t xml:space="preserve">. 4 As all these entities emerge and endure as porously bounded things in the ecosystem where resources, energies, and opportunities are distributed in highly unequal ways. 5 </w:t>
      </w:r>
      <w:r w:rsidRPr="007442A6">
        <w:rPr>
          <w:u w:val="single"/>
        </w:rPr>
        <w:t>Sylvia Wynter’s distinction between the human as a particular kind of biocultural entity and Man as the white, colonialist, heteropatriarchal overrepresentation of the human</w:t>
      </w:r>
      <w:r w:rsidRPr="001236AA">
        <w:rPr>
          <w:sz w:val="10"/>
        </w:rPr>
        <w:t xml:space="preserve"> in the wake of 1492 </w:t>
      </w:r>
      <w:r w:rsidRPr="007442A6">
        <w:rPr>
          <w:u w:val="single"/>
        </w:rPr>
        <w:t>lets us conceptualize</w:t>
      </w:r>
      <w:r w:rsidRPr="001236AA">
        <w:rPr>
          <w:sz w:val="10"/>
        </w:rPr>
        <w:t xml:space="preserve"> </w:t>
      </w:r>
      <w:r w:rsidRPr="007442A6">
        <w:rPr>
          <w:highlight w:val="green"/>
          <w:u w:val="single"/>
        </w:rPr>
        <w:t>educational institutions</w:t>
      </w:r>
      <w:r w:rsidRPr="001236AA">
        <w:rPr>
          <w:sz w:val="10"/>
        </w:rPr>
        <w:t xml:space="preserve"> as </w:t>
      </w:r>
      <w:r w:rsidRPr="007442A6">
        <w:rPr>
          <w:highlight w:val="green"/>
          <w:u w:val="single"/>
        </w:rPr>
        <w:t>humanizing assemblages</w:t>
      </w:r>
      <w:r w:rsidRPr="007442A6">
        <w:rPr>
          <w:u w:val="single"/>
        </w:rPr>
        <w:t xml:space="preserve"> that generate fully human persons</w:t>
      </w:r>
      <w:r w:rsidRPr="001236AA">
        <w:rPr>
          <w:sz w:val="10"/>
        </w:rPr>
        <w:t xml:space="preserve"> (what universities have long called character devel - opment) </w:t>
      </w:r>
      <w:r w:rsidRPr="00275068">
        <w:rPr>
          <w:rStyle w:val="Emphasis"/>
        </w:rPr>
        <w:t xml:space="preserve">only </w:t>
      </w:r>
      <w:r w:rsidRPr="00275068">
        <w:rPr>
          <w:rStyle w:val="Emphasis"/>
          <w:highlight w:val="green"/>
        </w:rPr>
        <w:t>through</w:t>
      </w:r>
      <w:r w:rsidRPr="00275068">
        <w:rPr>
          <w:rStyle w:val="Emphasis"/>
        </w:rPr>
        <w:t xml:space="preserve"> the simultaneous </w:t>
      </w:r>
      <w:r w:rsidRPr="00275068">
        <w:rPr>
          <w:rStyle w:val="Emphasis"/>
          <w:highlight w:val="green"/>
        </w:rPr>
        <w:t>production of less-than-human and inhuman “constitutive outsides</w:t>
      </w:r>
      <w:r w:rsidRPr="004755B9">
        <w:rPr>
          <w:b/>
          <w:bCs/>
          <w:sz w:val="10"/>
          <w:highlight w:val="green"/>
        </w:rPr>
        <w:t>.</w:t>
      </w:r>
      <w:r w:rsidRPr="004755B9">
        <w:rPr>
          <w:b/>
          <w:bCs/>
          <w:sz w:val="10"/>
        </w:rPr>
        <w:t>”</w:t>
      </w:r>
      <w:r w:rsidRPr="001236AA">
        <w:rPr>
          <w:sz w:val="10"/>
        </w:rPr>
        <w:t xml:space="preserve"> 6 Man does not dehumanize Indig - enous, Black, Brown, or impoverished people in the same ways, even as a distributed, uneven ecology is precisely what links critical, decolonial, and abolitionist praxes. What Wynter’s Man/human distinction allows is a way of seeing that schools and universities typically betray the direction - ality signaled in the word education: ex + ducere, or leading out of or away from. While this has been conceptualized as humanized adults leading the young out of immaturity, or thrall to their “animal” impulses, or the cave of ignorance, as operationalized in modern institutions of schooling what we see is almost the opposite: induction into being Man, coupled with vio - lent forms of dehumanization that exclude or devalue anyone who can’t or won’t be thus mastered. We are interested in ways of attuning to education that refuse Man and its modes of mastery and that instead affirm education as the collective flight from Man. 7 While education may often be an alibi for induction to Man, it can also be “directed toward the pro - tection and flourishing of people and of ways of being and knowing and of inhabiting the planet that liberal humanism, wrought through the defining structures of modernity, tries so hard to extinguish.”8 Three primary leftist approaches have emerged in contemporary writings about the university: the critical, the decolonial, and the abolitionist. Critical approaches, often based in some variety of Marxist project, have tended to focus on funding, adjunctification, debt, and the panoply of corporatization projects that many writers signal with the word neoliberalism. 9 Decolonial approaches, especially in settler colonies like the United States, Canada, Australia, and occupied Palestine, focus on how educational institutions are an “arm of the settler state,” as Sandy Grande wrote in the “Refusing the University.”10 Eve Tuck and K. Wayne Yang put it succinctly: “Decolonization is the rematriation of Indigenous land and life,” and decolonial education is entangled with what Leeanne Betasamosake Simpson calls “land as pedagogy.”11 Abolitionist approaches foreground the university as part of racial capitalism and explore the entanglements between racial slavery and its afterlives.12 They focus on intimate relations among schools and the carceral system,13 on racialized state violence, and on initiatives to make legible how many US universities— including many of the most prestigious private universities—are materially, architecturally, and financially dependent on the labor of enslaved people and their descendants. These three approaches can often seem like competing frameworks. They tend to summon different temporalities in their genealogies of institutions, and they take very different stances toward the state as a formation. Rather than seeking to construct a common, all-encompassing critical frame with this special issue, </w:t>
      </w:r>
      <w:r w:rsidRPr="007442A6">
        <w:rPr>
          <w:u w:val="single"/>
        </w:rPr>
        <w:t xml:space="preserve">“Educational Undergrowth” offers us a way of thinking and feeling how the critical, abolitionist, and </w:t>
      </w:r>
      <w:r w:rsidRPr="007442A6">
        <w:rPr>
          <w:highlight w:val="green"/>
          <w:u w:val="single"/>
        </w:rPr>
        <w:t>decolonial educational projects</w:t>
      </w:r>
      <w:r w:rsidRPr="007442A6">
        <w:rPr>
          <w:u w:val="single"/>
        </w:rPr>
        <w:t xml:space="preserve"> are </w:t>
      </w:r>
      <w:r w:rsidRPr="007442A6">
        <w:rPr>
          <w:highlight w:val="green"/>
          <w:u w:val="single"/>
        </w:rPr>
        <w:t>tied to modalities of living that struggle to grow and endure within the same surrounding colonial environment</w:t>
      </w:r>
      <w:r w:rsidRPr="007442A6">
        <w:rPr>
          <w:u w:val="single"/>
        </w:rPr>
        <w:t>.</w:t>
      </w:r>
      <w:r w:rsidRPr="001236AA">
        <w:rPr>
          <w:sz w:val="10"/>
        </w:rPr>
        <w:t xml:space="preserve">14 “Educational Undergrowth” is thus a collective attempt to approach the university from dehumanist perspectives. Rather than simply repudiate the dehumanizations that constitutively bound Man (often by calling for inclusion), </w:t>
      </w:r>
      <w:r w:rsidRPr="007442A6">
        <w:rPr>
          <w:u w:val="single"/>
        </w:rPr>
        <w:t>dehumanism involves a radical form of dwelling with the dehumanized and with the knowledge and forms of living produced beyond Man</w:t>
      </w:r>
      <w:r w:rsidRPr="001236AA">
        <w:rPr>
          <w:sz w:val="10"/>
        </w:rPr>
        <w:t xml:space="preserve">.15 </w:t>
      </w:r>
      <w:r w:rsidRPr="00275068">
        <w:rPr>
          <w:rStyle w:val="Emphasis"/>
        </w:rPr>
        <w:t xml:space="preserve">Dehumanist projects </w:t>
      </w:r>
      <w:r w:rsidRPr="00275068">
        <w:rPr>
          <w:rStyle w:val="Emphasis"/>
          <w:highlight w:val="green"/>
        </w:rPr>
        <w:t>understand diversity and inclusion initiatives as apparatuses of institutional capture</w:t>
      </w:r>
      <w:r w:rsidRPr="00275068">
        <w:rPr>
          <w:rStyle w:val="Emphasis"/>
        </w:rPr>
        <w:t xml:space="preserve"> that neutralize the demands of social movements</w:t>
      </w:r>
      <w:r w:rsidRPr="007442A6">
        <w:rPr>
          <w:u w:val="single"/>
        </w:rPr>
        <w:t>.</w:t>
      </w:r>
      <w:r w:rsidRPr="001236AA">
        <w:rPr>
          <w:sz w:val="10"/>
        </w:rPr>
        <w:t xml:space="preserve">16 </w:t>
      </w:r>
      <w:r w:rsidRPr="007442A6">
        <w:rPr>
          <w:u w:val="single"/>
        </w:rPr>
        <w:t xml:space="preserve">These projects </w:t>
      </w:r>
      <w:r w:rsidRPr="0080600A">
        <w:rPr>
          <w:highlight w:val="green"/>
          <w:u w:val="single"/>
        </w:rPr>
        <w:t>push us to understand</w:t>
      </w:r>
      <w:r w:rsidRPr="007442A6">
        <w:rPr>
          <w:u w:val="single"/>
        </w:rPr>
        <w:t xml:space="preserve"> the specific kinds of </w:t>
      </w:r>
      <w:r w:rsidRPr="0080600A">
        <w:rPr>
          <w:highlight w:val="green"/>
          <w:u w:val="single"/>
        </w:rPr>
        <w:t>practices, study, and collaboration</w:t>
      </w:r>
      <w:r w:rsidRPr="007442A6">
        <w:rPr>
          <w:u w:val="single"/>
        </w:rPr>
        <w:t xml:space="preserve"> that happen </w:t>
      </w:r>
      <w:r w:rsidRPr="0080600A">
        <w:rPr>
          <w:highlight w:val="green"/>
          <w:u w:val="single"/>
        </w:rPr>
        <w:t>inside, at the edges of, and below universities, without</w:t>
      </w:r>
      <w:r w:rsidRPr="007442A6">
        <w:rPr>
          <w:u w:val="single"/>
        </w:rPr>
        <w:t xml:space="preserve"> falling back on an </w:t>
      </w:r>
      <w:r w:rsidRPr="0080600A">
        <w:rPr>
          <w:highlight w:val="green"/>
          <w:u w:val="single"/>
        </w:rPr>
        <w:t>affirmation of the university</w:t>
      </w:r>
      <w:r w:rsidRPr="007442A6">
        <w:rPr>
          <w:u w:val="single"/>
        </w:rPr>
        <w:t xml:space="preserve"> form as it currently stands</w:t>
      </w:r>
      <w:r w:rsidRPr="001236AA">
        <w:rPr>
          <w:sz w:val="10"/>
        </w:rPr>
        <w:t xml:space="preserve"> or simple calls to return to the well-funded postwar university that are found in so many critical university studies texts.17 We look to the undergrowth thriving in the ecological milieu beneath this Man or outside his reach, to the forms of disbelonging that infiltrate and subtend the university, to the ways education that bears little resem - blance to official accounts of it takes place. Whether directly or indirectly, all of us contributing to this issue are interested in thinking the university as a state strategy and are influenced by the seeds of Stefano Harney and Fred Moten’s Undercommons, which advocates for the subversive intellec - tual in the modern university to “steal what one can” from it and to cul - tivate oneself to be “in but not of” the institution.18 Education, or study, happens throughout the social field, even if we might say, playing with Wynter, that schools and universities try to overrepresent themselves as education itself. </w:t>
      </w:r>
      <w:r w:rsidRPr="0080600A">
        <w:rPr>
          <w:highlight w:val="green"/>
          <w:u w:val="single"/>
        </w:rPr>
        <w:t>Some</w:t>
      </w:r>
      <w:r w:rsidRPr="007442A6">
        <w:rPr>
          <w:u w:val="single"/>
        </w:rPr>
        <w:t xml:space="preserve"> of us are </w:t>
      </w:r>
      <w:r w:rsidRPr="0080600A">
        <w:rPr>
          <w:highlight w:val="green"/>
          <w:u w:val="single"/>
        </w:rPr>
        <w:t>interested in and entangled with other modes of study that happen outside or on the far edges of universities, such as experimental colleges</w:t>
      </w:r>
      <w:r w:rsidRPr="007442A6">
        <w:rPr>
          <w:u w:val="single"/>
        </w:rPr>
        <w:t xml:space="preserve">, anarchist free schools, </w:t>
      </w:r>
      <w:r w:rsidRPr="0080600A">
        <w:rPr>
          <w:highlight w:val="green"/>
          <w:u w:val="single"/>
        </w:rPr>
        <w:t>and community based study group</w:t>
      </w:r>
      <w:r w:rsidRPr="007442A6">
        <w:rPr>
          <w:u w:val="single"/>
        </w:rPr>
        <w:t>s</w:t>
      </w:r>
      <w:r w:rsidRPr="001236AA">
        <w:rPr>
          <w:sz w:val="10"/>
        </w:rPr>
        <w:t xml:space="preserve">.19 We are also inspired by the </w:t>
      </w:r>
      <w:r w:rsidRPr="0080600A">
        <w:rPr>
          <w:highlight w:val="green"/>
          <w:u w:val="single"/>
        </w:rPr>
        <w:t>more-or-less formal study groups</w:t>
      </w:r>
      <w:r w:rsidRPr="007442A6">
        <w:rPr>
          <w:u w:val="single"/>
        </w:rPr>
        <w:t xml:space="preserve"> that arise in and are </w:t>
      </w:r>
      <w:r w:rsidRPr="0080600A">
        <w:rPr>
          <w:highlight w:val="green"/>
          <w:u w:val="single"/>
        </w:rPr>
        <w:t>animated by social movements, such as Black Lives Matter, Idle No More, the Standing Rock movement against the Dakota Access Pipeline</w:t>
      </w:r>
      <w:r w:rsidRPr="001236AA">
        <w:rPr>
          <w:sz w:val="10"/>
        </w:rPr>
        <w:t xml:space="preserve">, that use social media to collectively gener - ate syllabi. These syllabus projects, like so many older informal modes of study that did not rely on devices that are environmentally horrific,20 can be thought of as </w:t>
      </w:r>
      <w:r w:rsidRPr="00275068">
        <w:rPr>
          <w:rStyle w:val="Emphasis"/>
          <w:highlight w:val="green"/>
        </w:rPr>
        <w:t>curricula against the state</w:t>
      </w:r>
      <w:r w:rsidRPr="00275068">
        <w:rPr>
          <w:rStyle w:val="Emphasis"/>
        </w:rPr>
        <w:t xml:space="preserve">: ways of </w:t>
      </w:r>
      <w:r w:rsidRPr="00275068">
        <w:rPr>
          <w:rStyle w:val="Emphasis"/>
          <w:highlight w:val="green"/>
        </w:rPr>
        <w:t>affirming</w:t>
      </w:r>
      <w:r w:rsidRPr="00275068">
        <w:rPr>
          <w:rStyle w:val="Emphasis"/>
        </w:rPr>
        <w:t xml:space="preserve"> and amplifying the </w:t>
      </w:r>
      <w:r w:rsidRPr="00275068">
        <w:rPr>
          <w:rStyle w:val="Emphasis"/>
          <w:highlight w:val="green"/>
        </w:rPr>
        <w:t>world-making capacities of education outside of</w:t>
      </w:r>
      <w:r w:rsidRPr="00275068">
        <w:rPr>
          <w:rStyle w:val="Emphasis"/>
        </w:rPr>
        <w:t xml:space="preserve"> and in antago - nistic relationship to </w:t>
      </w:r>
      <w:r w:rsidRPr="00275068">
        <w:rPr>
          <w:rStyle w:val="Emphasis"/>
          <w:highlight w:val="green"/>
        </w:rPr>
        <w:t>statist capture of stud</w:t>
      </w:r>
      <w:r w:rsidRPr="007442A6">
        <w:rPr>
          <w:highlight w:val="green"/>
          <w:u w:val="single"/>
        </w:rPr>
        <w:t>y</w:t>
      </w:r>
      <w:r w:rsidRPr="001236AA">
        <w:rPr>
          <w:sz w:val="10"/>
        </w:rPr>
        <w:t xml:space="preserve">.21 </w:t>
      </w:r>
      <w:r w:rsidRPr="007442A6">
        <w:rPr>
          <w:u w:val="single"/>
        </w:rPr>
        <w:t>Education need not even be that formal: it can happen whenever and wherever there is a collective grappling with the conditions of (un)livability and speculating on how to grow and cultivate alternatives</w:t>
      </w:r>
      <w:r w:rsidRPr="001236AA">
        <w:rPr>
          <w:sz w:val="10"/>
        </w:rPr>
        <w:t xml:space="preserve">. And even though it may sound paradoxi - cal, this </w:t>
      </w:r>
      <w:r w:rsidRPr="007442A6">
        <w:rPr>
          <w:highlight w:val="green"/>
          <w:u w:val="single"/>
        </w:rPr>
        <w:t>nonstatist education</w:t>
      </w:r>
      <w:r w:rsidRPr="007442A6">
        <w:rPr>
          <w:u w:val="single"/>
        </w:rPr>
        <w:t xml:space="preserve"> also </w:t>
      </w:r>
      <w:r w:rsidRPr="007442A6">
        <w:rPr>
          <w:highlight w:val="green"/>
          <w:u w:val="single"/>
        </w:rPr>
        <w:t xml:space="preserve">happens </w:t>
      </w:r>
      <w:r w:rsidRPr="007442A6">
        <w:rPr>
          <w:u w:val="single"/>
        </w:rPr>
        <w:t xml:space="preserve">in schools and </w:t>
      </w:r>
      <w:r w:rsidRPr="007442A6">
        <w:rPr>
          <w:highlight w:val="green"/>
          <w:u w:val="single"/>
        </w:rPr>
        <w:t>on university campuses in spite of</w:t>
      </w:r>
      <w:r w:rsidRPr="007442A6">
        <w:rPr>
          <w:u w:val="single"/>
        </w:rPr>
        <w:t xml:space="preserve"> how </w:t>
      </w:r>
      <w:r w:rsidRPr="007442A6">
        <w:rPr>
          <w:highlight w:val="green"/>
          <w:u w:val="single"/>
        </w:rPr>
        <w:t>universities attempt to capture</w:t>
      </w:r>
      <w:r w:rsidRPr="001236AA">
        <w:rPr>
          <w:sz w:val="10"/>
        </w:rPr>
        <w:t xml:space="preserve"> and redirect our </w:t>
      </w:r>
      <w:r w:rsidRPr="007442A6">
        <w:rPr>
          <w:u w:val="single"/>
        </w:rPr>
        <w:t>capacities for study</w:t>
      </w:r>
      <w:r w:rsidRPr="001236AA">
        <w:rPr>
          <w:sz w:val="10"/>
        </w:rPr>
        <w:t xml:space="preserve">. One of the more insidious aspects of the university system (always linked to P –12 schools, banks, prisons, other corporations, etc.) is how it obscures its violent sorting of persons into radically uneven life chances while modulating affects of deservingness and safety.22 The affective poli - tics of humanism means that no classroom discussion can ever be sepa - rated from larger historical-political forces of colonization, racialization, heteropatriarchy, and extractive capitalism. </w:t>
      </w:r>
      <w:r w:rsidRPr="007442A6">
        <w:rPr>
          <w:u w:val="single"/>
        </w:rPr>
        <w:t xml:space="preserve">The </w:t>
      </w:r>
      <w:r w:rsidRPr="007442A6">
        <w:rPr>
          <w:highlight w:val="green"/>
          <w:u w:val="single"/>
        </w:rPr>
        <w:t>university functions</w:t>
      </w:r>
      <w:r w:rsidRPr="007442A6">
        <w:rPr>
          <w:u w:val="single"/>
        </w:rPr>
        <w:t xml:space="preserve"> for many of us, individually and collectively, </w:t>
      </w:r>
      <w:r w:rsidRPr="007442A6">
        <w:rPr>
          <w:highlight w:val="green"/>
          <w:u w:val="single"/>
        </w:rPr>
        <w:t>as</w:t>
      </w:r>
      <w:r w:rsidRPr="007442A6">
        <w:rPr>
          <w:u w:val="single"/>
        </w:rPr>
        <w:t xml:space="preserve"> a site of </w:t>
      </w:r>
      <w:r w:rsidRPr="007442A6">
        <w:rPr>
          <w:highlight w:val="green"/>
          <w:u w:val="single"/>
        </w:rPr>
        <w:t>cruel optimism</w:t>
      </w:r>
      <w:r w:rsidRPr="001236AA">
        <w:rPr>
          <w:sz w:val="10"/>
        </w:rPr>
        <w:t xml:space="preserve">:23 </w:t>
      </w:r>
      <w:r w:rsidRPr="00275068">
        <w:rPr>
          <w:rStyle w:val="Emphasis"/>
        </w:rPr>
        <w:t xml:space="preserve">if we could </w:t>
      </w:r>
      <w:r w:rsidRPr="002019F7">
        <w:rPr>
          <w:rStyle w:val="Emphasis"/>
        </w:rPr>
        <w:t>just get the jobs, the promotions</w:t>
      </w:r>
      <w:r w:rsidRPr="00275068">
        <w:rPr>
          <w:rStyle w:val="Emphasis"/>
        </w:rPr>
        <w:t xml:space="preserve">, the postdocs, the degrees, the acceptance letters, </w:t>
      </w:r>
      <w:r w:rsidRPr="002019F7">
        <w:rPr>
          <w:rStyle w:val="Emphasis"/>
        </w:rPr>
        <w:t>the university might be livable</w:t>
      </w:r>
      <w:r w:rsidRPr="001236AA">
        <w:rPr>
          <w:sz w:val="10"/>
        </w:rPr>
        <w:t xml:space="preserve">. Mulling over Harney and Moten’s question, “How come we can’t be together and think together in a way that feels good, the way it should feel good?,”24 we seek in this issue to </w:t>
      </w:r>
      <w:r w:rsidRPr="007442A6">
        <w:rPr>
          <w:u w:val="single"/>
        </w:rPr>
        <w:t xml:space="preserve">understand how </w:t>
      </w:r>
      <w:r w:rsidRPr="007442A6">
        <w:rPr>
          <w:highlight w:val="green"/>
          <w:u w:val="single"/>
        </w:rPr>
        <w:t>classroom practices</w:t>
      </w:r>
      <w:r w:rsidRPr="007442A6">
        <w:rPr>
          <w:u w:val="single"/>
        </w:rPr>
        <w:t xml:space="preserve">, modes of scholarship, and disciplinary or interdisciplinary formations are </w:t>
      </w:r>
      <w:r w:rsidRPr="007442A6">
        <w:rPr>
          <w:highlight w:val="green"/>
          <w:u w:val="single"/>
        </w:rPr>
        <w:t>entangled with histories of land theft, slavery, forced labor</w:t>
      </w:r>
      <w:r w:rsidRPr="007442A6">
        <w:rPr>
          <w:u w:val="single"/>
        </w:rPr>
        <w:t xml:space="preserve">, the politics of the nation state, </w:t>
      </w:r>
      <w:r w:rsidRPr="007442A6">
        <w:rPr>
          <w:highlight w:val="green"/>
          <w:u w:val="single"/>
        </w:rPr>
        <w:t>ecologi - cal devastation</w:t>
      </w:r>
      <w:r w:rsidRPr="007442A6">
        <w:rPr>
          <w:u w:val="single"/>
        </w:rPr>
        <w:t>, and ongoing struggles over the meaning of the human</w:t>
      </w:r>
      <w:r w:rsidRPr="001236AA">
        <w:rPr>
          <w:sz w:val="10"/>
        </w:rPr>
        <w:t xml:space="preserve">. In the mess of these entanglements, other things (and differently animating affects) sprout, struggle for endurance, and grow. This means we all begin with some question demanded by our specific locations—at different universities, with vastly different conditions of arrival and current positions within institutional structures—and in every case this leads us beyond the university.25 We aim to </w:t>
      </w:r>
      <w:r w:rsidRPr="007442A6">
        <w:rPr>
          <w:u w:val="single"/>
        </w:rPr>
        <w:t>feel out the larger ecological surround</w:t>
      </w:r>
      <w:r w:rsidRPr="001236AA">
        <w:rPr>
          <w:sz w:val="10"/>
        </w:rPr>
        <w:t xml:space="preserve"> (where universities touch P–12 schools, prisons, banks, corporations, etc.) </w:t>
      </w:r>
      <w:r w:rsidRPr="007442A6">
        <w:rPr>
          <w:u w:val="single"/>
        </w:rPr>
        <w:t>and also let ourselves be pulled by collective world making</w:t>
      </w:r>
      <w:r w:rsidRPr="001236AA">
        <w:rPr>
          <w:sz w:val="10"/>
        </w:rPr>
        <w:t xml:space="preserve">—that is, education—to imagine how we might study otherwise and elsewhere. All of the contributors of this issue are affiliated with what Roderick Ferguson calls the interdisciplines of minority difference, or what the right wing has recently called “grievance studies.”26 We are interested in asking </w:t>
      </w:r>
      <w:r w:rsidRPr="007442A6">
        <w:rPr>
          <w:u w:val="single"/>
        </w:rPr>
        <w:t>what possibilities exist for (re)thinking study from the perspectives of Black, Brown, Indigenous, feminist, queer, decolonial, and ecological perspectives that have always been rendered marginal</w:t>
      </w:r>
      <w:r w:rsidRPr="001236AA">
        <w:rPr>
          <w:sz w:val="10"/>
        </w:rPr>
        <w:t xml:space="preserve">—indeed, pesky—to the university (if they are included at all). We are in or entangled with universities in a variety of ways, and our lives hinge, to greater and lesser degrees, on access to the spaces, resources, and rhythms of academic institutions.27 So </w:t>
      </w:r>
      <w:r w:rsidRPr="00275068">
        <w:rPr>
          <w:rStyle w:val="Emphasis"/>
        </w:rPr>
        <w:t>this issue is neither a call for nor a fantasy of a simple rejection of the university, or a wholesale giving up on it</w:t>
      </w:r>
      <w:r w:rsidRPr="001236AA">
        <w:rPr>
          <w:sz w:val="10"/>
        </w:rPr>
        <w:t xml:space="preserve">, even if we also attune to what Eileen Joy has called “para- and outstitutional spaces” for study.28 But there is also something to be said for picking up and extending Jennifer Nash’s recent call for letting go of particular forms of critique therein. That is, in the face of “the workings of the so-called corporate university that has incorporated a particular kind of investment in difference,” can we let go of our defensive attachments to the university?29 </w:t>
      </w:r>
      <w:r w:rsidRPr="007442A6">
        <w:rPr>
          <w:u w:val="single"/>
        </w:rPr>
        <w:t xml:space="preserve">Can we attune more capaciously to the practices and encounters happening in </w:t>
      </w:r>
      <w:r w:rsidRPr="007221E6">
        <w:rPr>
          <w:u w:val="single"/>
        </w:rPr>
        <w:t>the undergrowth in a</w:t>
      </w:r>
      <w:r w:rsidRPr="007442A6">
        <w:rPr>
          <w:u w:val="single"/>
        </w:rPr>
        <w:t xml:space="preserve"> way that lets us feel how study</w:t>
      </w:r>
      <w:r w:rsidRPr="001236AA">
        <w:rPr>
          <w:sz w:val="10"/>
        </w:rPr>
        <w:t xml:space="preserve">—in the expansive political sense that Harney and Moten give that term—doesn’t always require that university anyway, and that we’re already cultivating new modes of being, becoming, relating, and building? We see our dehumanist thinking of education as symbiotically related to Abigail Boggs and colleagues’ recent invitation to imagine and enact the abolition university by asking, “What would an abolitionist university say yes to?”30 In asking this question, “Educational Undergrowth” can be constellated with recent calls to move beyond critique. Boggs et al. note that “it’s not that critique isn’t useful, it’s that </w:t>
      </w:r>
      <w:r w:rsidRPr="001236AA">
        <w:rPr>
          <w:u w:val="single"/>
        </w:rPr>
        <w:t xml:space="preserve">an </w:t>
      </w:r>
      <w:r w:rsidRPr="002B1BA0">
        <w:rPr>
          <w:highlight w:val="green"/>
          <w:u w:val="single"/>
        </w:rPr>
        <w:t>instrumentalist understanding of critique</w:t>
      </w:r>
      <w:r w:rsidRPr="001236AA">
        <w:rPr>
          <w:u w:val="single"/>
        </w:rPr>
        <w:t xml:space="preserve"> cannot account for the ways in which critique organizes us within a larger institutional framework of valuation</w:t>
      </w:r>
      <w:r w:rsidRPr="001236AA">
        <w:rPr>
          <w:sz w:val="10"/>
        </w:rPr>
        <w:t xml:space="preserve">.”31 </w:t>
      </w:r>
      <w:r w:rsidRPr="002B1BA0">
        <w:rPr>
          <w:u w:val="single"/>
        </w:rPr>
        <w:t>Critique</w:t>
      </w:r>
      <w:r w:rsidRPr="001236AA">
        <w:rPr>
          <w:sz w:val="10"/>
        </w:rPr>
        <w:t xml:space="preserve">, in classrooms and in academic writing, can easily be recuperated by the university today, </w:t>
      </w:r>
      <w:r w:rsidRPr="00275068">
        <w:rPr>
          <w:rStyle w:val="Emphasis"/>
          <w:highlight w:val="green"/>
        </w:rPr>
        <w:t>folded into</w:t>
      </w:r>
      <w:r w:rsidRPr="00275068">
        <w:rPr>
          <w:rStyle w:val="Emphasis"/>
        </w:rPr>
        <w:t xml:space="preserve"> its cathexis on </w:t>
      </w:r>
      <w:r w:rsidRPr="00275068">
        <w:rPr>
          <w:rStyle w:val="Emphasis"/>
          <w:highlight w:val="green"/>
        </w:rPr>
        <w:t>assessment and metricization of academic labor</w:t>
      </w:r>
      <w:r w:rsidRPr="001236AA">
        <w:rPr>
          <w:sz w:val="10"/>
        </w:rPr>
        <w:t xml:space="preserve"> as long as it is done excellently.32 </w:t>
      </w:r>
      <w:r w:rsidRPr="007442A6">
        <w:rPr>
          <w:u w:val="single"/>
        </w:rPr>
        <w:t>Beyond critique, we want to affirm all the ways that our affective encounters pull and push us in other directions: toward refusal, failure, delinquency</w:t>
      </w:r>
      <w:r w:rsidRPr="001236AA">
        <w:rPr>
          <w:sz w:val="10"/>
        </w:rPr>
        <w:t xml:space="preserve">.33 Nathan often the - orizes such encounters using the concept of “bewildering education.” He wrote, “This particular affective state of disorientation —bewilderment — might be the most productive way to open up possibilities for moving away from Man toward other, incipient and furtive, ways of performing the human.”34 Thinking with the same concept, and responding to the 2017 American Studies Association’s conference theme, “Pedagogies of Dissent,” Julietta and Jack Halberstam organized a roundtable conversa - tion about the concept of </w:t>
      </w:r>
      <w:r w:rsidRPr="007442A6">
        <w:rPr>
          <w:highlight w:val="green"/>
          <w:u w:val="single"/>
        </w:rPr>
        <w:t>decolonial bewilderment</w:t>
      </w:r>
      <w:r w:rsidRPr="001236AA">
        <w:rPr>
          <w:sz w:val="10"/>
        </w:rPr>
        <w:t xml:space="preserve">. Looking back at a long legacy of decolonial thought that sought to recuperate or redefine civility in the colonies against colonial force, </w:t>
      </w:r>
      <w:r w:rsidRPr="00275068">
        <w:rPr>
          <w:rStyle w:val="Emphasis"/>
        </w:rPr>
        <w:t xml:space="preserve">the </w:t>
      </w:r>
      <w:r w:rsidRPr="00275068">
        <w:rPr>
          <w:rStyle w:val="Emphasis"/>
          <w:highlight w:val="green"/>
        </w:rPr>
        <w:t>roundtable experimented with</w:t>
      </w:r>
      <w:r w:rsidRPr="00275068">
        <w:rPr>
          <w:rStyle w:val="Emphasis"/>
        </w:rPr>
        <w:t xml:space="preserve"> forms of bewilderment —of </w:t>
      </w:r>
      <w:r w:rsidRPr="00275068">
        <w:rPr>
          <w:rStyle w:val="Emphasis"/>
          <w:highlight w:val="green"/>
        </w:rPr>
        <w:t>being lost in the wild</w:t>
      </w:r>
      <w:r w:rsidRPr="00275068">
        <w:rPr>
          <w:rStyle w:val="Emphasis"/>
        </w:rPr>
        <w:t xml:space="preserve"> —as potential modes of decolonization</w:t>
      </w:r>
      <w:r w:rsidRPr="001236AA">
        <w:rPr>
          <w:sz w:val="10"/>
        </w:rPr>
        <w:t xml:space="preserve">.35 </w:t>
      </w:r>
      <w:r w:rsidRPr="007442A6">
        <w:rPr>
          <w:u w:val="single"/>
        </w:rPr>
        <w:t xml:space="preserve">Departing from the premise that the activity of </w:t>
      </w:r>
      <w:r w:rsidRPr="00275068">
        <w:rPr>
          <w:rStyle w:val="Emphasis"/>
          <w:highlight w:val="green"/>
        </w:rPr>
        <w:t>bewilderment</w:t>
      </w:r>
      <w:r w:rsidRPr="00275068">
        <w:rPr>
          <w:rStyle w:val="Emphasis"/>
        </w:rPr>
        <w:t xml:space="preserve"> —of </w:t>
      </w:r>
      <w:r w:rsidRPr="00275068">
        <w:rPr>
          <w:rStyle w:val="Emphasis"/>
          <w:highlight w:val="green"/>
        </w:rPr>
        <w:t>letting ourselves become lost</w:t>
      </w:r>
      <w:r w:rsidRPr="00275068">
        <w:rPr>
          <w:rStyle w:val="Emphasis"/>
        </w:rPr>
        <w:t xml:space="preserve">, of recognizing that we are already lost —may be a </w:t>
      </w:r>
      <w:r w:rsidRPr="00275068">
        <w:rPr>
          <w:rStyle w:val="Emphasis"/>
          <w:highlight w:val="green"/>
        </w:rPr>
        <w:t>practice of anarchic refusal</w:t>
      </w:r>
      <w:r w:rsidRPr="007442A6">
        <w:rPr>
          <w:u w:val="single"/>
        </w:rPr>
        <w:t>, participants engaged with how to teach and learn bewilderment as a political practice</w:t>
      </w:r>
      <w:r w:rsidRPr="001236AA">
        <w:rPr>
          <w:sz w:val="10"/>
        </w:rPr>
        <w:t xml:space="preserve">. </w:t>
      </w:r>
      <w:r w:rsidRPr="007442A6">
        <w:rPr>
          <w:u w:val="single"/>
        </w:rPr>
        <w:t>Whether in the academy, in the United States, or in the world we call global, the embrace of bewilderment against colonial logic may offer us more generative ways of becoming decolonized</w:t>
      </w:r>
      <w:r w:rsidRPr="001236AA">
        <w:rPr>
          <w:sz w:val="10"/>
        </w:rPr>
        <w:t xml:space="preserve">. The US university here becomes a particular site from which we think, enabling some generalizations about what education is without affirming either US exceptionalism or assum - ing that universities around the world are shaped by coloniality in the same way.36 This collective interest in wild or bewildering affect in educational encounters keeps the two sometimes distinct senses of affect —as the capac - ity to affect and be affected, and as feelings or emotion —at play. In educa - tional encounters we find ourselves feeling bewildered, energized, angered, hurt, depleted, and bored. These affects circulate socially in particular spaces, such as classrooms, because bodies, like institutions, are viscously porous.37 But these affects neither begin nor end with humans, and recent activism, such as the Black Lives Matter –related student demands that focus on how present material conditions are entirely shaped by the wake of slavery —calls attention to how the physical, architectural, and geo - graphic environments of universities and univerCities prime differential affective experiences of education.38 Mel Y. Chen wrote that “if affect includes affectivity —how one body affects another —then affect . . . becomes a study of the governmentality of animate hierarchies, an exami - nation of how acts seem to operate with, or against, the order of things.”39 While the articles in this special issue focus primarily on the intrahu - man affective politics of education, </w:t>
      </w:r>
      <w:r w:rsidRPr="007442A6">
        <w:rPr>
          <w:u w:val="single"/>
        </w:rPr>
        <w:t>the ecological framing of “</w:t>
      </w:r>
      <w:r w:rsidRPr="00BF3596">
        <w:rPr>
          <w:highlight w:val="green"/>
          <w:u w:val="single"/>
        </w:rPr>
        <w:t>educational undergrowth</w:t>
      </w:r>
      <w:r w:rsidRPr="007442A6">
        <w:rPr>
          <w:u w:val="single"/>
        </w:rPr>
        <w:t xml:space="preserve">” enables us to </w:t>
      </w:r>
      <w:r w:rsidRPr="007442A6">
        <w:rPr>
          <w:highlight w:val="green"/>
          <w:u w:val="single"/>
        </w:rPr>
        <w:t>track outward, below, and beyond</w:t>
      </w:r>
      <w:r w:rsidRPr="007442A6">
        <w:rPr>
          <w:u w:val="single"/>
        </w:rPr>
        <w:t xml:space="preserve"> the </w:t>
      </w:r>
      <w:r w:rsidRPr="007442A6">
        <w:rPr>
          <w:highlight w:val="green"/>
          <w:u w:val="single"/>
        </w:rPr>
        <w:t>human bodies</w:t>
      </w:r>
      <w:r w:rsidRPr="007442A6">
        <w:rPr>
          <w:u w:val="single"/>
        </w:rPr>
        <w:t xml:space="preserve">, </w:t>
      </w:r>
      <w:r w:rsidRPr="00275068">
        <w:rPr>
          <w:rStyle w:val="Emphasis"/>
        </w:rPr>
        <w:t xml:space="preserve">attuning to how their </w:t>
      </w:r>
      <w:r w:rsidRPr="00275068">
        <w:rPr>
          <w:rStyle w:val="Emphasis"/>
          <w:highlight w:val="green"/>
        </w:rPr>
        <w:t>affective experiences</w:t>
      </w:r>
      <w:r w:rsidRPr="00275068">
        <w:rPr>
          <w:rStyle w:val="Emphasis"/>
        </w:rPr>
        <w:t xml:space="preserve"> are also </w:t>
      </w:r>
      <w:r w:rsidRPr="00275068">
        <w:rPr>
          <w:rStyle w:val="Emphasis"/>
          <w:highlight w:val="green"/>
        </w:rPr>
        <w:t>shaped by nonhuman actors</w:t>
      </w:r>
      <w:r w:rsidRPr="001236AA">
        <w:rPr>
          <w:sz w:val="10"/>
        </w:rPr>
        <w:t>. This is perhaps most clear in two essays not included in this issue but that have been part of our collective discussion: Erin Manning’s Social Text article “Me Lo Dijo un Pajarito” and Mel Chen’s unpublished manuscript “Differential Being and Emergent Agitation.” These essays not only foreground how the human (and its politics) is suspended in networks of more-than-human affective relation but also approach education—in the university and beyond—through attention to the violence of its neurotypicality and ableist architectures.</w:t>
      </w:r>
    </w:p>
    <w:p w14:paraId="67D61099" w14:textId="77777777" w:rsidR="005731C2" w:rsidRDefault="005731C2" w:rsidP="005731C2">
      <w:pPr>
        <w:pStyle w:val="Heading4"/>
      </w:pPr>
      <w:r>
        <w:t xml:space="preserve">Thus, vote aff to embrace grounded normativity. </w:t>
      </w:r>
      <w:r w:rsidRPr="007442A6">
        <w:t>Grounded normativit</w:t>
      </w:r>
      <w:r>
        <w:t>y is r</w:t>
      </w:r>
      <w:r w:rsidRPr="007442A6">
        <w:t>ooted in land-based relationships, collective ethics, and Indigenous worldviews</w:t>
      </w:r>
      <w:r>
        <w:t xml:space="preserve">. This </w:t>
      </w:r>
      <w:r w:rsidRPr="007442A6">
        <w:t>offers a radical alternative to colonial-capitalist labor systems. Strengthening federal collective bargaining rights entrenches a labor law regime that is historically tied to land dispossession, racialized exploitation, and the erasure of Indigenous knowledge systems. U.S. labor law sustains settler power by regulating only certain forms of labor while normalizing the extraction of unpaid reproductive and ecological labor. Instead of reproducing this system, we must reorient our commitments toward grounded normativity, which centers just relationships with land, labor, and life beyond the violent logics of capitalism.</w:t>
      </w:r>
    </w:p>
    <w:p w14:paraId="1A47ABA8" w14:textId="77777777" w:rsidR="005731C2" w:rsidRPr="007442A6" w:rsidRDefault="005731C2" w:rsidP="005731C2">
      <w:r w:rsidRPr="00D55660">
        <w:rPr>
          <w:rStyle w:val="Style13ptBold"/>
        </w:rPr>
        <w:t xml:space="preserve">Pereira </w:t>
      </w:r>
      <w:r w:rsidRPr="007442A6">
        <w:rPr>
          <w:rStyle w:val="Style13ptBold"/>
        </w:rPr>
        <w:t>and Zbyszewska 24</w:t>
      </w:r>
      <w:r w:rsidRPr="007442A6">
        <w:t xml:space="preserve"> </w:t>
      </w:r>
      <w:r>
        <w:t>(</w:t>
      </w:r>
      <w:r w:rsidRPr="00D55660">
        <w:t xml:space="preserve">Flavia Souza Maximo Pereira </w:t>
      </w:r>
      <w:r>
        <w:t>is an A</w:t>
      </w:r>
      <w:r w:rsidRPr="007442A6">
        <w:t>ssistant Professor</w:t>
      </w:r>
      <w:r>
        <w:t xml:space="preserve"> in the</w:t>
      </w:r>
      <w:r w:rsidRPr="007442A6">
        <w:t xml:space="preserve"> Labour Law and Social Security Department</w:t>
      </w:r>
      <w:r>
        <w:t xml:space="preserve"> at the </w:t>
      </w:r>
      <w:r w:rsidRPr="007442A6">
        <w:t>Universidade Federal de Ouro Preto, Brazil.</w:t>
      </w:r>
      <w:r>
        <w:t xml:space="preserve"> </w:t>
      </w:r>
      <w:r w:rsidRPr="007442A6">
        <w:t>Ania Zbyszewska</w:t>
      </w:r>
      <w:r>
        <w:t xml:space="preserve"> is an </w:t>
      </w:r>
      <w:r w:rsidRPr="007442A6">
        <w:t>Assistant Professor in Law and Work</w:t>
      </w:r>
      <w:r>
        <w:t xml:space="preserve"> at the</w:t>
      </w:r>
      <w:r w:rsidRPr="007442A6">
        <w:t xml:space="preserve"> Department of Law and Legal Studies</w:t>
      </w:r>
      <w:r>
        <w:t xml:space="preserve"> at C</w:t>
      </w:r>
      <w:r w:rsidRPr="007442A6">
        <w:t>arleton University</w:t>
      </w:r>
      <w:r>
        <w:t xml:space="preserve">. </w:t>
      </w:r>
      <w:r w:rsidRPr="007442A6">
        <w:t xml:space="preserve">Rethinking the Labour-Environment (Land) Nexus: Beyond Coloniality, Towards New Epistemologies for Labour Law. </w:t>
      </w:r>
      <w:r w:rsidRPr="00477E11">
        <w:t>https://doi.org/10.1590/2179-8966/2020/50032.11</w:t>
      </w:r>
      <w:r>
        <w:t>) UTD</w:t>
      </w:r>
    </w:p>
    <w:p w14:paraId="4A90F8FD" w14:textId="77777777" w:rsidR="005731C2" w:rsidRPr="00477E11" w:rsidRDefault="005731C2" w:rsidP="005731C2">
      <w:pPr>
        <w:rPr>
          <w:rStyle w:val="StyleUnderline"/>
          <w:sz w:val="14"/>
        </w:rPr>
      </w:pPr>
      <w:r w:rsidRPr="00477E11">
        <w:rPr>
          <w:rStyle w:val="StyleUnderline"/>
          <w:sz w:val="14"/>
        </w:rPr>
        <w:t xml:space="preserve">The </w:t>
      </w:r>
      <w:r w:rsidRPr="006A2049">
        <w:rPr>
          <w:rStyle w:val="StyleUnderline"/>
        </w:rPr>
        <w:t xml:space="preserve">question of </w:t>
      </w:r>
      <w:r w:rsidRPr="007442A6">
        <w:rPr>
          <w:rStyle w:val="StyleUnderline"/>
        </w:rPr>
        <w:t>social reproduction</w:t>
      </w:r>
      <w:r w:rsidRPr="00477E11">
        <w:rPr>
          <w:rStyle w:val="StyleUnderline"/>
          <w:sz w:val="14"/>
        </w:rPr>
        <w:t xml:space="preserve"> is </w:t>
      </w:r>
      <w:r w:rsidRPr="006A2049">
        <w:rPr>
          <w:rStyle w:val="StyleUnderline"/>
        </w:rPr>
        <w:t>central in critical and feminist accounts of capitalist formation and accumulation strategies</w:t>
      </w:r>
      <w:r w:rsidRPr="00477E11">
        <w:rPr>
          <w:rStyle w:val="StyleUnderline"/>
          <w:sz w:val="14"/>
        </w:rPr>
        <w:t xml:space="preserve">, and in critiques of both mainstream economic and heterodox political economy understandings of these processes. It is a concept that should be familiar to labour lawyers not least because leading feminist scholars of the discipline have incorporated insights about the </w:t>
      </w:r>
      <w:r w:rsidRPr="004755B9">
        <w:rPr>
          <w:rStyle w:val="StyleUnderline"/>
          <w:bCs/>
          <w:highlight w:val="green"/>
        </w:rPr>
        <w:t>simultaneous devaluation and appropriation of</w:t>
      </w:r>
      <w:r w:rsidRPr="004755B9">
        <w:rPr>
          <w:rStyle w:val="StyleUnderline"/>
          <w:bCs/>
        </w:rPr>
        <w:t xml:space="preserve"> the </w:t>
      </w:r>
      <w:r w:rsidRPr="004755B9">
        <w:rPr>
          <w:rStyle w:val="StyleUnderline"/>
          <w:bCs/>
          <w:highlight w:val="green"/>
        </w:rPr>
        <w:t>labour involved in social reproduction</w:t>
      </w:r>
      <w:r w:rsidRPr="004755B9">
        <w:rPr>
          <w:rStyle w:val="StyleUnderline"/>
          <w:bCs/>
        </w:rPr>
        <w:t xml:space="preserve"> to </w:t>
      </w:r>
      <w:r w:rsidRPr="004755B9">
        <w:rPr>
          <w:rStyle w:val="StyleUnderline"/>
          <w:bCs/>
          <w:highlight w:val="green"/>
        </w:rPr>
        <w:t>problematize</w:t>
      </w:r>
      <w:r w:rsidRPr="004755B9">
        <w:rPr>
          <w:rStyle w:val="StyleUnderline"/>
          <w:bCs/>
        </w:rPr>
        <w:t xml:space="preserve"> and denaturalize </w:t>
      </w:r>
      <w:r w:rsidRPr="004755B9">
        <w:rPr>
          <w:rStyle w:val="StyleUnderline"/>
          <w:bCs/>
          <w:highlight w:val="green"/>
        </w:rPr>
        <w:t>labour law’s gendered assumptions</w:t>
      </w:r>
      <w:r w:rsidRPr="00477E11">
        <w:rPr>
          <w:rStyle w:val="StyleUnderline"/>
          <w:sz w:val="14"/>
        </w:rPr>
        <w:t xml:space="preserve"> (i.e., about division of labour) </w:t>
      </w:r>
      <w:r w:rsidRPr="007442A6">
        <w:rPr>
          <w:rStyle w:val="StyleUnderline"/>
          <w:highlight w:val="green"/>
        </w:rPr>
        <w:t>and exclusions</w:t>
      </w:r>
      <w:r w:rsidRPr="006A2049">
        <w:rPr>
          <w:rStyle w:val="StyleUnderline"/>
        </w:rPr>
        <w:t xml:space="preserve"> (i.e., of </w:t>
      </w:r>
      <w:r w:rsidRPr="007442A6">
        <w:rPr>
          <w:rStyle w:val="StyleUnderline"/>
          <w:highlight w:val="green"/>
        </w:rPr>
        <w:t xml:space="preserve">unpaid work, care, </w:t>
      </w:r>
      <w:r w:rsidRPr="007442A6">
        <w:rPr>
          <w:rStyle w:val="StyleUnderline"/>
        </w:rPr>
        <w:t xml:space="preserve">or </w:t>
      </w:r>
      <w:r w:rsidRPr="007442A6">
        <w:rPr>
          <w:rStyle w:val="StyleUnderline"/>
          <w:highlight w:val="green"/>
        </w:rPr>
        <w:t>domestic labour</w:t>
      </w:r>
      <w:r w:rsidRPr="006A2049">
        <w:rPr>
          <w:rStyle w:val="StyleUnderline"/>
        </w:rPr>
        <w:t>)</w:t>
      </w:r>
      <w:r w:rsidRPr="00477E11">
        <w:rPr>
          <w:rStyle w:val="StyleUnderline"/>
          <w:sz w:val="14"/>
        </w:rPr>
        <w:t>, as well as their material (gendered and racialized) consequences in labour markets and broader social life.53 Following Silvia Federici, we see social reproduction as a collective process of sustaining all life rather than primarily an input into the ‘productive economy’ centred around reproducing workers in atomized households.54 Whereas social reproduction is often conceptualized as the process that subsidizes the wage economy, a perspective that accounts for economic diversity55 and the plethora of ways in which livelihoods are enacted around the world, suggests the reverse to be often the case. Namely, in many cases it is wage work that subsidizes and serves reproductive labour</w:t>
      </w:r>
      <w:r w:rsidRPr="006A2049">
        <w:rPr>
          <w:rStyle w:val="StyleUnderline"/>
        </w:rPr>
        <w:t>,</w:t>
      </w:r>
      <w:r w:rsidRPr="00477E11">
        <w:rPr>
          <w:rStyle w:val="StyleUnderline"/>
          <w:sz w:val="14"/>
        </w:rPr>
        <w:t>56 if at all, rather than the other way around, making reproductive labour the overarching mode of all economic (and non-economic) activity.57 As elaborated by scholars who adopt ecocentric or biocentric relational perspectives, social reproduction is not only a human species activity, but also relies on both human and non-human inputs, and in turn, the labour inherent in social reproduction is key to the re/production of different socio-ecologies.58 However</w:t>
      </w:r>
      <w:r w:rsidRPr="006A2049">
        <w:rPr>
          <w:rStyle w:val="StyleUnderline"/>
        </w:rPr>
        <w:t xml:space="preserve">, </w:t>
      </w:r>
      <w:r w:rsidRPr="004755B9">
        <w:rPr>
          <w:rStyle w:val="StyleUnderline"/>
          <w:bCs/>
        </w:rPr>
        <w:t xml:space="preserve">the way in which the </w:t>
      </w:r>
      <w:r w:rsidRPr="00AB7AA8">
        <w:rPr>
          <w:rStyle w:val="StyleUnderline"/>
          <w:bCs/>
        </w:rPr>
        <w:t xml:space="preserve">nexus of labour and environment is constituted in capitalism has implications for the possibilities of sustaining livelihoods </w:t>
      </w:r>
      <w:r w:rsidRPr="00AB7AA8">
        <w:rPr>
          <w:rStyle w:val="StyleUnderline"/>
        </w:rPr>
        <w:t>and reproducing lives in a manner marked by racialized difference and colonial location</w:t>
      </w:r>
      <w:r w:rsidRPr="00477E11">
        <w:rPr>
          <w:rStyle w:val="StyleUnderline"/>
          <w:sz w:val="14"/>
        </w:rPr>
        <w:t>, among other factors. The dynamics of expropriation and exploitation, and the synergistic manner in which they operate to re/produce difference and undermine certain lives are central to this process. Classical Marxian accounts of capitalist formation and development tend to privilege exploitation of human labour as capitalism’s principal dynamic and harm. Expropriation in the form of primitive accumulation features in these accounts as, among others, an antecedent to the (forceful) formation of an exchangeable labour and labour force. However</w:t>
      </w:r>
      <w:r w:rsidRPr="006A2049">
        <w:rPr>
          <w:rStyle w:val="StyleUnderline"/>
        </w:rPr>
        <w:t>, expropriation is not historically bounded, nor does it always lead to integration into formal wage relations and the attendant exploitation, which tends to be offset by some form of payment and forms of protection</w:t>
      </w:r>
      <w:r w:rsidRPr="00477E11">
        <w:rPr>
          <w:rStyle w:val="StyleUnderline"/>
          <w:sz w:val="14"/>
        </w:rPr>
        <w:t xml:space="preserve"> (i.e., those associated with ‘free’ contractual labour).59 On the contrary, as Nancy Fraser observes, </w:t>
      </w:r>
      <w:r w:rsidRPr="00721963">
        <w:rPr>
          <w:rStyle w:val="StyleUnderline"/>
        </w:rPr>
        <w:t>the very essence of</w:t>
      </w:r>
      <w:r w:rsidRPr="006A2049">
        <w:rPr>
          <w:rStyle w:val="StyleUnderline"/>
        </w:rPr>
        <w:t xml:space="preserve"> </w:t>
      </w:r>
      <w:r w:rsidRPr="007442A6">
        <w:rPr>
          <w:rStyle w:val="StyleUnderline"/>
          <w:highlight w:val="green"/>
        </w:rPr>
        <w:t>expropriation</w:t>
      </w:r>
      <w:r w:rsidRPr="006A2049">
        <w:rPr>
          <w:rStyle w:val="StyleUnderline"/>
        </w:rPr>
        <w:t xml:space="preserve"> is that it </w:t>
      </w:r>
      <w:r w:rsidRPr="00093B0E">
        <w:rPr>
          <w:rStyle w:val="StyleUnderline"/>
          <w:highlight w:val="green"/>
        </w:rPr>
        <w:t>rests on</w:t>
      </w:r>
      <w:r w:rsidRPr="00093B0E">
        <w:rPr>
          <w:rStyle w:val="StyleUnderline"/>
        </w:rPr>
        <w:t xml:space="preserve"> the historic and the ongoing </w:t>
      </w:r>
      <w:r w:rsidRPr="007442A6">
        <w:rPr>
          <w:rStyle w:val="StyleUnderline"/>
          <w:highlight w:val="green"/>
        </w:rPr>
        <w:t>dispossession</w:t>
      </w:r>
      <w:r w:rsidRPr="006A2049">
        <w:rPr>
          <w:rStyle w:val="StyleUnderline"/>
        </w:rPr>
        <w:t xml:space="preserve"> and </w:t>
      </w:r>
      <w:r w:rsidRPr="004755B9">
        <w:rPr>
          <w:rStyle w:val="StyleUnderline"/>
          <w:bCs/>
          <w:highlight w:val="green"/>
        </w:rPr>
        <w:t>appropriation of resources</w:t>
      </w:r>
      <w:r w:rsidRPr="004755B9">
        <w:rPr>
          <w:rStyle w:val="StyleUnderline"/>
          <w:bCs/>
        </w:rPr>
        <w:t xml:space="preserve"> (be they human or nonhuman, natural or otherwise) </w:t>
      </w:r>
      <w:r w:rsidRPr="004755B9">
        <w:rPr>
          <w:rStyle w:val="StyleUnderline"/>
          <w:bCs/>
          <w:highlight w:val="green"/>
        </w:rPr>
        <w:t>without</w:t>
      </w:r>
      <w:r w:rsidRPr="004755B9">
        <w:rPr>
          <w:rStyle w:val="StyleUnderline"/>
          <w:bCs/>
        </w:rPr>
        <w:t xml:space="preserve"> any </w:t>
      </w:r>
      <w:r w:rsidRPr="004755B9">
        <w:rPr>
          <w:rStyle w:val="StyleUnderline"/>
          <w:bCs/>
          <w:highlight w:val="green"/>
        </w:rPr>
        <w:t>compensation</w:t>
      </w:r>
      <w:r w:rsidRPr="004755B9">
        <w:rPr>
          <w:rStyle w:val="StyleUnderline"/>
          <w:bCs/>
        </w:rPr>
        <w:t xml:space="preserve"> at all</w:t>
      </w:r>
      <w:r w:rsidRPr="00477E11">
        <w:rPr>
          <w:rStyle w:val="StyleUnderline"/>
          <w:sz w:val="14"/>
        </w:rPr>
        <w:t xml:space="preserve">, or without one that is adequate to replenishment, reproduction, or regeneration of those various resources. 60 Who (or what) are the respective target subjects or objects of these processes is at the core of what makes capitalism patriarchal and racial/colonial because the differentiations related to these processes tend to follow gender difference and ‘the colour line’. 61 </w:t>
      </w:r>
      <w:r w:rsidRPr="006A2049">
        <w:rPr>
          <w:rStyle w:val="StyleUnderline"/>
        </w:rPr>
        <w:t>This results not only in labour market inequalities but also affects the very prospects of replenishing and reproducing lives, communities, and populations subject to continued expropriation of the very resources on which their survival and livelihoods rely</w:t>
      </w:r>
      <w:r w:rsidRPr="00477E11">
        <w:rPr>
          <w:rStyle w:val="StyleUnderline"/>
          <w:sz w:val="14"/>
        </w:rPr>
        <w:t xml:space="preserve">.62 Since </w:t>
      </w:r>
      <w:r w:rsidRPr="00093B0E">
        <w:rPr>
          <w:rStyle w:val="StyleUnderline"/>
          <w:bCs/>
        </w:rPr>
        <w:t>expropriation</w:t>
      </w:r>
      <w:r w:rsidRPr="004755B9">
        <w:rPr>
          <w:rStyle w:val="StyleUnderline"/>
          <w:bCs/>
        </w:rPr>
        <w:t xml:space="preserve"> often </w:t>
      </w:r>
      <w:r w:rsidRPr="00093B0E">
        <w:rPr>
          <w:rStyle w:val="StyleUnderline"/>
          <w:bCs/>
        </w:rPr>
        <w:t>involves dispossession from land</w:t>
      </w:r>
      <w:r w:rsidRPr="004755B9">
        <w:rPr>
          <w:rStyle w:val="StyleUnderline"/>
          <w:bCs/>
        </w:rPr>
        <w:t xml:space="preserve"> and resources</w:t>
      </w:r>
      <w:r w:rsidRPr="00477E11">
        <w:rPr>
          <w:rStyle w:val="StyleUnderline"/>
          <w:bCs/>
          <w:sz w:val="14"/>
        </w:rPr>
        <w:t xml:space="preserve">, </w:t>
      </w:r>
      <w:r w:rsidRPr="004755B9">
        <w:rPr>
          <w:rStyle w:val="StyleUnderline"/>
          <w:bCs/>
        </w:rPr>
        <w:t xml:space="preserve">the </w:t>
      </w:r>
      <w:r w:rsidRPr="004755B9">
        <w:rPr>
          <w:rStyle w:val="StyleUnderline"/>
          <w:bCs/>
          <w:highlight w:val="green"/>
        </w:rPr>
        <w:t>rearticulation of the relationship between labour and land</w:t>
      </w:r>
      <w:r w:rsidRPr="004755B9">
        <w:rPr>
          <w:rStyle w:val="StyleUnderline"/>
          <w:bCs/>
        </w:rPr>
        <w:t xml:space="preserve"> is </w:t>
      </w:r>
      <w:r w:rsidRPr="004755B9">
        <w:rPr>
          <w:rStyle w:val="StyleUnderline"/>
          <w:bCs/>
          <w:highlight w:val="green"/>
        </w:rPr>
        <w:t>key to</w:t>
      </w:r>
      <w:r w:rsidRPr="004755B9">
        <w:rPr>
          <w:rStyle w:val="StyleUnderline"/>
          <w:bCs/>
        </w:rPr>
        <w:t xml:space="preserve"> both the </w:t>
      </w:r>
      <w:r w:rsidRPr="004755B9">
        <w:rPr>
          <w:rStyle w:val="StyleUnderline"/>
          <w:bCs/>
          <w:highlight w:val="green"/>
        </w:rPr>
        <w:t>workings of racial/colonial capitalism</w:t>
      </w:r>
      <w:r w:rsidRPr="004755B9">
        <w:rPr>
          <w:rStyle w:val="StyleUnderline"/>
          <w:bCs/>
        </w:rPr>
        <w:t xml:space="preserve"> and the unsustainable social-ecologies it produces</w:t>
      </w:r>
      <w:r w:rsidRPr="006A2049">
        <w:rPr>
          <w:rStyle w:val="StyleUnderline"/>
        </w:rPr>
        <w:t>.</w:t>
      </w:r>
      <w:r w:rsidRPr="00477E11">
        <w:rPr>
          <w:rStyle w:val="StyleUnderline"/>
          <w:sz w:val="14"/>
        </w:rPr>
        <w:t xml:space="preserve"> Indeed, the two are entwined. As is well documented, </w:t>
      </w:r>
      <w:r w:rsidRPr="006A2049">
        <w:rPr>
          <w:rStyle w:val="StyleUnderline"/>
        </w:rPr>
        <w:t>the historical processes of primitive accumulation in Europe involved enclosures of the commons, land grabbing, and various types of land reforms which had the effect of, often violently, removing people from their land or restricting their rights of access and use</w:t>
      </w:r>
      <w:r w:rsidRPr="00477E11">
        <w:rPr>
          <w:rStyle w:val="StyleUnderline"/>
          <w:sz w:val="14"/>
        </w:rPr>
        <w:t xml:space="preserve">.63 This </w:t>
      </w:r>
      <w:r w:rsidRPr="006A2049">
        <w:rPr>
          <w:rStyle w:val="StyleUnderline"/>
        </w:rPr>
        <w:t>process ‘freed up’ land for commodification and marketization</w:t>
      </w:r>
      <w:r w:rsidRPr="00477E11">
        <w:rPr>
          <w:rStyle w:val="StyleUnderline"/>
          <w:sz w:val="14"/>
        </w:rPr>
        <w:t xml:space="preserve"> and at the same time rendered forms of social, economic, and community organization based on living and working in proximity with the land as a means of subsistence and reproduction of life highly precarious and increasingly impossible to sustain.64 Unmoored from the land, </w:t>
      </w:r>
      <w:r w:rsidRPr="006A2049">
        <w:rPr>
          <w:rStyle w:val="StyleUnderline"/>
        </w:rPr>
        <w:t>labour too was commodified and forced into the realm of market exchange as a means of survival</w:t>
      </w:r>
      <w:r w:rsidRPr="00477E11">
        <w:rPr>
          <w:rStyle w:val="StyleUnderline"/>
          <w:sz w:val="14"/>
        </w:rPr>
        <w:t xml:space="preserve">. Paralleling this physical separation of land and labour, </w:t>
      </w:r>
      <w:r w:rsidRPr="004755B9">
        <w:rPr>
          <w:rStyle w:val="StyleUnderline"/>
          <w:bCs/>
        </w:rPr>
        <w:t xml:space="preserve">socioecological </w:t>
      </w:r>
      <w:r w:rsidRPr="00093B0E">
        <w:rPr>
          <w:rStyle w:val="StyleUnderline"/>
          <w:bCs/>
        </w:rPr>
        <w:t>relations</w:t>
      </w:r>
      <w:r w:rsidRPr="004755B9">
        <w:rPr>
          <w:rStyle w:val="StyleUnderline"/>
          <w:bCs/>
        </w:rPr>
        <w:t xml:space="preserve"> were </w:t>
      </w:r>
      <w:r w:rsidRPr="00093B0E">
        <w:rPr>
          <w:rStyle w:val="StyleUnderline"/>
          <w:bCs/>
          <w:highlight w:val="green"/>
        </w:rPr>
        <w:t xml:space="preserve">rearticulated </w:t>
      </w:r>
      <w:r w:rsidRPr="00093B0E">
        <w:rPr>
          <w:rStyle w:val="StyleUnderline"/>
          <w:bCs/>
        </w:rPr>
        <w:t>around</w:t>
      </w:r>
      <w:r w:rsidRPr="004755B9">
        <w:rPr>
          <w:rStyle w:val="StyleUnderline"/>
          <w:bCs/>
        </w:rPr>
        <w:t xml:space="preserve"> the </w:t>
      </w:r>
      <w:r w:rsidRPr="00093B0E">
        <w:rPr>
          <w:rStyle w:val="StyleUnderline"/>
          <w:bCs/>
        </w:rPr>
        <w:t>notion</w:t>
      </w:r>
      <w:r w:rsidRPr="004755B9">
        <w:rPr>
          <w:rStyle w:val="StyleUnderline"/>
          <w:bCs/>
        </w:rPr>
        <w:t xml:space="preserve"> </w:t>
      </w:r>
      <w:r w:rsidRPr="00093B0E">
        <w:rPr>
          <w:rStyle w:val="StyleUnderline"/>
          <w:bCs/>
          <w:highlight w:val="green"/>
        </w:rPr>
        <w:t xml:space="preserve">that nature </w:t>
      </w:r>
      <w:r w:rsidRPr="004755B9">
        <w:rPr>
          <w:rStyle w:val="StyleUnderline"/>
          <w:bCs/>
          <w:highlight w:val="green"/>
        </w:rPr>
        <w:t xml:space="preserve">and </w:t>
      </w:r>
      <w:r w:rsidRPr="00093B0E">
        <w:rPr>
          <w:rStyle w:val="StyleUnderline"/>
          <w:bCs/>
          <w:highlight w:val="green"/>
        </w:rPr>
        <w:t>society are separate</w:t>
      </w:r>
      <w:r w:rsidRPr="004755B9">
        <w:rPr>
          <w:rStyle w:val="StyleUnderline"/>
          <w:bCs/>
        </w:rPr>
        <w:t>, as opposed to mutually constituted realms</w:t>
      </w:r>
      <w:r w:rsidRPr="00477E11">
        <w:rPr>
          <w:rStyle w:val="StyleUnderline"/>
          <w:sz w:val="14"/>
        </w:rPr>
        <w:t xml:space="preserve">,65 with the former rendered a domain </w:t>
      </w:r>
      <w:r w:rsidRPr="006A2049">
        <w:rPr>
          <w:rStyle w:val="StyleUnderline"/>
        </w:rPr>
        <w:t>subject to human control and unlimited ‘resource’ extraction</w:t>
      </w:r>
      <w:r w:rsidRPr="00477E11">
        <w:rPr>
          <w:rStyle w:val="StyleUnderline"/>
          <w:sz w:val="14"/>
        </w:rPr>
        <w:t xml:space="preserve">.66 While classical critiques of capitalism focus on the economic exploitation of the human worker, as we have already pointed out, racial/colonial capitalism rests on the divisions and differentiations made in relation to which bodies and lives are exploited and which bodies and lives are expropriated. This differentiation not only delineates access to, and conditions within, formal labour markets but also possibilities of survival: namely, for whose bodies, lives, and ways of being in the world are allowed to be socially reproduced. </w:t>
      </w:r>
      <w:r w:rsidRPr="007442A6">
        <w:rPr>
          <w:rStyle w:val="StyleUnderline"/>
          <w:highlight w:val="green"/>
        </w:rPr>
        <w:t>The historic and ongoing expropriation of labour</w:t>
      </w:r>
      <w:r w:rsidRPr="006A2049">
        <w:rPr>
          <w:rStyle w:val="StyleUnderline"/>
        </w:rPr>
        <w:t xml:space="preserve"> that reproduces life (e.g., </w:t>
      </w:r>
      <w:r w:rsidRPr="007442A6">
        <w:rPr>
          <w:rStyle w:val="StyleUnderline"/>
          <w:highlight w:val="green"/>
        </w:rPr>
        <w:t>women’s unpaid labour</w:t>
      </w:r>
      <w:r w:rsidRPr="006A2049">
        <w:rPr>
          <w:rStyle w:val="StyleUnderline"/>
        </w:rPr>
        <w:t xml:space="preserve">, but also </w:t>
      </w:r>
      <w:r w:rsidRPr="007442A6">
        <w:rPr>
          <w:rStyle w:val="StyleUnderline"/>
          <w:highlight w:val="green"/>
        </w:rPr>
        <w:t>Earth’s capacities</w:t>
      </w:r>
      <w:r w:rsidRPr="006A2049">
        <w:rPr>
          <w:rStyle w:val="StyleUnderline"/>
        </w:rPr>
        <w:t xml:space="preserve">) as a </w:t>
      </w:r>
      <w:r w:rsidRPr="007442A6">
        <w:rPr>
          <w:rStyle w:val="StyleUnderline"/>
          <w:highlight w:val="green"/>
        </w:rPr>
        <w:t>key strategy of capital accumulation</w:t>
      </w:r>
      <w:r w:rsidRPr="006A2049">
        <w:rPr>
          <w:rStyle w:val="StyleUnderline"/>
        </w:rPr>
        <w:t xml:space="preserve"> is something long highlighted by feminist scholars</w:t>
      </w:r>
      <w:r w:rsidRPr="00477E11">
        <w:rPr>
          <w:rStyle w:val="StyleUnderline"/>
          <w:sz w:val="14"/>
        </w:rPr>
        <w:t xml:space="preserve">.67 Similarly, critical scholars have centred the racial/colonial formation of capitalism evident in primitive accumulation strategies beyond Western Europe: namely, </w:t>
      </w:r>
      <w:r w:rsidRPr="004755B9">
        <w:rPr>
          <w:rStyle w:val="StyleUnderline"/>
          <w:bCs/>
        </w:rPr>
        <w:t xml:space="preserve">the </w:t>
      </w:r>
      <w:r w:rsidRPr="004755B9">
        <w:rPr>
          <w:rStyle w:val="StyleUnderline"/>
          <w:bCs/>
          <w:highlight w:val="green"/>
        </w:rPr>
        <w:t>expropriation of racialized labour</w:t>
      </w:r>
      <w:r w:rsidRPr="004755B9">
        <w:rPr>
          <w:rStyle w:val="StyleUnderline"/>
          <w:bCs/>
        </w:rPr>
        <w:t xml:space="preserve"> as </w:t>
      </w:r>
      <w:r w:rsidRPr="004755B9">
        <w:rPr>
          <w:rStyle w:val="StyleUnderline"/>
          <w:bCs/>
          <w:highlight w:val="green"/>
        </w:rPr>
        <w:t>constitutive of capitalist relations, labour markets, and enduring in</w:t>
      </w:r>
      <w:r w:rsidRPr="004755B9">
        <w:rPr>
          <w:rStyle w:val="StyleUnderline"/>
          <w:bCs/>
        </w:rPr>
        <w:t xml:space="preserve"> the </w:t>
      </w:r>
      <w:r w:rsidRPr="004755B9">
        <w:rPr>
          <w:rStyle w:val="StyleUnderline"/>
          <w:bCs/>
          <w:highlight w:val="green"/>
        </w:rPr>
        <w:t>legal forms that regulate them</w:t>
      </w:r>
      <w:r w:rsidRPr="00477E11">
        <w:rPr>
          <w:rStyle w:val="StyleUnderline"/>
          <w:sz w:val="14"/>
        </w:rPr>
        <w:t xml:space="preserve">.68 Here, because we are specifically aiming to foreground the relationship between labour and land, social reproduction of lives, livelihoods, and the wider socio-ecologies, we intend to illustrate this exploitation-expropriation dynamic in the context of settler colonial/racial capitalism. </w:t>
      </w:r>
      <w:r w:rsidRPr="007442A6">
        <w:rPr>
          <w:rStyle w:val="StyleUnderline"/>
          <w:highlight w:val="green"/>
        </w:rPr>
        <w:t>Appropriation</w:t>
      </w:r>
      <w:r w:rsidRPr="006A2049">
        <w:rPr>
          <w:rStyle w:val="StyleUnderline"/>
        </w:rPr>
        <w:t xml:space="preserve"> and transformation </w:t>
      </w:r>
      <w:r w:rsidRPr="007442A6">
        <w:rPr>
          <w:rStyle w:val="StyleUnderline"/>
          <w:highlight w:val="green"/>
        </w:rPr>
        <w:t>of land</w:t>
      </w:r>
      <w:r w:rsidRPr="00093B0E">
        <w:rPr>
          <w:rStyle w:val="StyleUnderline"/>
        </w:rPr>
        <w:t xml:space="preserve"> is </w:t>
      </w:r>
      <w:r w:rsidRPr="007442A6">
        <w:rPr>
          <w:rStyle w:val="StyleUnderline"/>
          <w:highlight w:val="green"/>
        </w:rPr>
        <w:t xml:space="preserve">at heart of the settler colonial project, even if </w:t>
      </w:r>
      <w:r w:rsidRPr="007442A6">
        <w:rPr>
          <w:rStyle w:val="StyleUnderline"/>
        </w:rPr>
        <w:t xml:space="preserve">the precise </w:t>
      </w:r>
      <w:r w:rsidRPr="007442A6">
        <w:rPr>
          <w:rStyle w:val="StyleUnderline"/>
          <w:highlight w:val="green"/>
        </w:rPr>
        <w:t xml:space="preserve">processes </w:t>
      </w:r>
      <w:r w:rsidRPr="00093B0E">
        <w:rPr>
          <w:rStyle w:val="StyleUnderline"/>
        </w:rPr>
        <w:t xml:space="preserve">of settlement </w:t>
      </w:r>
      <w:r w:rsidRPr="007442A6">
        <w:rPr>
          <w:rStyle w:val="StyleUnderline"/>
        </w:rPr>
        <w:t xml:space="preserve">have </w:t>
      </w:r>
      <w:r w:rsidRPr="007442A6">
        <w:rPr>
          <w:rStyle w:val="StyleUnderline"/>
          <w:highlight w:val="green"/>
        </w:rPr>
        <w:t>varied across time and space</w:t>
      </w:r>
      <w:r w:rsidRPr="006A2049">
        <w:rPr>
          <w:rStyle w:val="StyleUnderline"/>
        </w:rPr>
        <w:t>.</w:t>
      </w:r>
      <w:r w:rsidRPr="00477E11">
        <w:rPr>
          <w:rStyle w:val="StyleUnderline"/>
          <w:sz w:val="14"/>
        </w:rPr>
        <w:t xml:space="preserve"> 69 Contrary to the story of ‘empty space’, creation of settler colonies like Canada entailed forced dislocation, relocation, and dispossession of existing Indigenous inhabitants; colonial assertions of sovereignty, a myth invented to erase long-standing systems of land occupancy, use, and relations.70 Unlike in colonial projects based on imperial expansion, in North American settler colonialism, </w:t>
      </w:r>
      <w:r w:rsidRPr="004755B9">
        <w:rPr>
          <w:rStyle w:val="StyleUnderline"/>
          <w:bCs/>
          <w:highlight w:val="green"/>
        </w:rPr>
        <w:t>incorporation</w:t>
      </w:r>
      <w:r w:rsidRPr="004755B9">
        <w:rPr>
          <w:rStyle w:val="StyleUnderline"/>
          <w:bCs/>
        </w:rPr>
        <w:t xml:space="preserve"> and proletarianization </w:t>
      </w:r>
      <w:r w:rsidRPr="004755B9">
        <w:rPr>
          <w:rStyle w:val="StyleUnderline"/>
          <w:bCs/>
          <w:highlight w:val="green"/>
        </w:rPr>
        <w:t>of Indigenous labour</w:t>
      </w:r>
      <w:r w:rsidRPr="004755B9">
        <w:rPr>
          <w:rStyle w:val="StyleUnderline"/>
          <w:bCs/>
        </w:rPr>
        <w:t xml:space="preserve"> was </w:t>
      </w:r>
      <w:r w:rsidRPr="004755B9">
        <w:rPr>
          <w:rStyle w:val="StyleUnderline"/>
          <w:bCs/>
          <w:highlight w:val="green"/>
        </w:rPr>
        <w:t>not a priority</w:t>
      </w:r>
      <w:r w:rsidRPr="004755B9">
        <w:rPr>
          <w:rStyle w:val="StyleUnderline"/>
          <w:bCs/>
        </w:rPr>
        <w:t xml:space="preserve">,71 </w:t>
      </w:r>
      <w:r w:rsidRPr="004755B9">
        <w:rPr>
          <w:rStyle w:val="StyleUnderline"/>
          <w:bCs/>
          <w:highlight w:val="green"/>
        </w:rPr>
        <w:t xml:space="preserve">even when </w:t>
      </w:r>
      <w:r w:rsidRPr="00093B0E">
        <w:rPr>
          <w:rStyle w:val="StyleUnderline"/>
          <w:bCs/>
        </w:rPr>
        <w:t xml:space="preserve">this labour was selectively </w:t>
      </w:r>
      <w:r w:rsidRPr="004755B9">
        <w:rPr>
          <w:rStyle w:val="StyleUnderline"/>
          <w:bCs/>
          <w:highlight w:val="green"/>
        </w:rPr>
        <w:t>used</w:t>
      </w:r>
      <w:r w:rsidRPr="004755B9">
        <w:rPr>
          <w:rStyle w:val="StyleUnderline"/>
          <w:bCs/>
        </w:rPr>
        <w:t xml:space="preserve"> at different points in time and for different purposes.</w:t>
      </w:r>
      <w:r w:rsidRPr="00477E11">
        <w:rPr>
          <w:rStyle w:val="StyleUnderline"/>
          <w:sz w:val="14"/>
        </w:rPr>
        <w:t xml:space="preserve">72 Instead, as </w:t>
      </w:r>
      <w:r w:rsidRPr="006A2049">
        <w:rPr>
          <w:rStyle w:val="StyleUnderline"/>
        </w:rPr>
        <w:t xml:space="preserve">the </w:t>
      </w:r>
      <w:r w:rsidRPr="007442A6">
        <w:rPr>
          <w:rStyle w:val="StyleUnderline"/>
          <w:highlight w:val="green"/>
        </w:rPr>
        <w:t>priority was land acquisition</w:t>
      </w:r>
      <w:r w:rsidRPr="006A2049">
        <w:rPr>
          <w:rStyle w:val="StyleUnderline"/>
        </w:rPr>
        <w:t>, the dominant logic driving the settler project was that of Indigenous elimination</w:t>
      </w:r>
      <w:r w:rsidRPr="00477E11">
        <w:rPr>
          <w:rStyle w:val="StyleUnderline"/>
          <w:sz w:val="14"/>
        </w:rPr>
        <w:t xml:space="preserve">.73 In Leanne Betasamosake Simpson’s words, the structure of racial/colonial capitalism and settlement in Canada (and North America more generally) was premised on the ‘perpetual disappearance of Indigenous bodies for perpetual territorial acquisition’. 74 As Simpson argues, this was in part due to the fact that </w:t>
      </w:r>
      <w:r w:rsidRPr="004755B9">
        <w:rPr>
          <w:rStyle w:val="StyleUnderline"/>
          <w:bCs/>
        </w:rPr>
        <w:t xml:space="preserve">the </w:t>
      </w:r>
      <w:r w:rsidRPr="004755B9">
        <w:rPr>
          <w:rStyle w:val="StyleUnderline"/>
          <w:bCs/>
          <w:highlight w:val="green"/>
        </w:rPr>
        <w:t>continued presence of</w:t>
      </w:r>
      <w:r w:rsidRPr="004755B9">
        <w:rPr>
          <w:rStyle w:val="StyleUnderline"/>
          <w:bCs/>
        </w:rPr>
        <w:t xml:space="preserve"> the </w:t>
      </w:r>
      <w:r w:rsidRPr="004755B9">
        <w:rPr>
          <w:rStyle w:val="StyleUnderline"/>
          <w:bCs/>
          <w:highlight w:val="green"/>
        </w:rPr>
        <w:t>Indigenous peoples and their resistance</w:t>
      </w:r>
      <w:r w:rsidRPr="004755B9">
        <w:rPr>
          <w:rStyle w:val="StyleUnderline"/>
          <w:bCs/>
        </w:rPr>
        <w:t xml:space="preserve"> to the imposition of the settler lifeways </w:t>
      </w:r>
      <w:r w:rsidRPr="004755B9">
        <w:rPr>
          <w:rStyle w:val="StyleUnderline"/>
          <w:bCs/>
          <w:highlight w:val="green"/>
        </w:rPr>
        <w:t>challenged</w:t>
      </w:r>
      <w:r w:rsidRPr="004755B9">
        <w:rPr>
          <w:rStyle w:val="StyleUnderline"/>
          <w:bCs/>
        </w:rPr>
        <w:t xml:space="preserve"> the </w:t>
      </w:r>
      <w:r w:rsidRPr="004755B9">
        <w:rPr>
          <w:rStyle w:val="StyleUnderline"/>
          <w:bCs/>
          <w:highlight w:val="green"/>
        </w:rPr>
        <w:t>legitimacy of the settler colonial project</w:t>
      </w:r>
      <w:r w:rsidRPr="004755B9">
        <w:rPr>
          <w:rStyle w:val="StyleUnderline"/>
          <w:bCs/>
        </w:rPr>
        <w:t xml:space="preserve"> of expansion itself</w:t>
      </w:r>
      <w:r w:rsidRPr="006A2049">
        <w:rPr>
          <w:rStyle w:val="StyleUnderline"/>
        </w:rPr>
        <w:t>,</w:t>
      </w:r>
      <w:r w:rsidRPr="00477E11">
        <w:rPr>
          <w:rStyle w:val="StyleUnderline"/>
          <w:sz w:val="14"/>
        </w:rPr>
        <w:t xml:space="preserve"> including the claims to sovereignty that Canada asserted over Indigenous peoples and lands. The resilience, through adaptation and/or resistance, of Indigenous people in Canada shows that this effort has not been fully realized,75 and contemporary efforts at reconciliation are intended to redress these historic violences and their ongoing legacies.76 Nonetheless, much of the land appropriated by the settler state for the benefit of a plethora of public, private, and corporate actors has been ‘developed’ in ways that transformed local socio-ecologies and significantly undermined conditions of life that enabled Indigenous populations to thrive.77 </w:t>
      </w:r>
      <w:r w:rsidRPr="006A2049">
        <w:rPr>
          <w:rStyle w:val="StyleUnderline"/>
        </w:rPr>
        <w:t xml:space="preserve">This </w:t>
      </w:r>
      <w:r w:rsidRPr="007442A6">
        <w:rPr>
          <w:rStyle w:val="StyleUnderline"/>
          <w:highlight w:val="green"/>
        </w:rPr>
        <w:t>transformation</w:t>
      </w:r>
      <w:r w:rsidRPr="006A2049">
        <w:rPr>
          <w:rStyle w:val="StyleUnderline"/>
        </w:rPr>
        <w:t xml:space="preserve"> was of course </w:t>
      </w:r>
      <w:r w:rsidRPr="007442A6">
        <w:rPr>
          <w:rStyle w:val="StyleUnderline"/>
          <w:highlight w:val="green"/>
        </w:rPr>
        <w:t>accomplished with labour</w:t>
      </w:r>
      <w:r w:rsidRPr="006A2049">
        <w:rPr>
          <w:rStyle w:val="StyleUnderline"/>
        </w:rPr>
        <w:t xml:space="preserve"> – some of it expropriated, </w:t>
      </w:r>
      <w:r w:rsidRPr="007442A6">
        <w:rPr>
          <w:rStyle w:val="StyleUnderline"/>
          <w:highlight w:val="green"/>
        </w:rPr>
        <w:t>including that extracted from dispossessed Indigenous people</w:t>
      </w:r>
      <w:r w:rsidRPr="006A2049">
        <w:rPr>
          <w:rStyle w:val="StyleUnderline"/>
        </w:rPr>
        <w:t>, some of whom were initially/selectively</w:t>
      </w:r>
      <w:r w:rsidRPr="00477E11">
        <w:rPr>
          <w:rStyle w:val="StyleUnderline"/>
          <w:sz w:val="14"/>
        </w:rPr>
        <w:t xml:space="preserve"> (and often forcibly</w:t>
      </w:r>
      <w:r w:rsidRPr="006A2049">
        <w:rPr>
          <w:rStyle w:val="StyleUnderline"/>
        </w:rPr>
        <w:t>) incorporated into local labour markets</w:t>
      </w:r>
      <w:r w:rsidRPr="00477E11">
        <w:rPr>
          <w:rStyle w:val="StyleUnderline"/>
          <w:sz w:val="14"/>
        </w:rPr>
        <w:t xml:space="preserve">,78 from racialized migrant labour,79 and to a lesser degree in Canada, </w:t>
      </w:r>
      <w:r w:rsidRPr="007442A6">
        <w:rPr>
          <w:rStyle w:val="StyleUnderline"/>
        </w:rPr>
        <w:t>from those enslaved</w:t>
      </w:r>
      <w:r w:rsidRPr="006A2049">
        <w:rPr>
          <w:rStyle w:val="StyleUnderline"/>
        </w:rPr>
        <w:t xml:space="preserve"> and ‘traded’ through the transatlantic routes.</w:t>
      </w:r>
      <w:r w:rsidRPr="00477E11">
        <w:rPr>
          <w:rStyle w:val="StyleUnderline"/>
          <w:sz w:val="14"/>
        </w:rPr>
        <w:t xml:space="preserve">80 </w:t>
      </w:r>
      <w:r w:rsidRPr="006A2049">
        <w:rPr>
          <w:rStyle w:val="StyleUnderline"/>
        </w:rPr>
        <w:t xml:space="preserve">Primarily, however, </w:t>
      </w:r>
      <w:r w:rsidRPr="00721963">
        <w:rPr>
          <w:rStyle w:val="StyleUnderline"/>
        </w:rPr>
        <w:t>the transformation was</w:t>
      </w:r>
      <w:r w:rsidRPr="007442A6">
        <w:rPr>
          <w:rStyle w:val="StyleUnderline"/>
          <w:highlight w:val="green"/>
        </w:rPr>
        <w:t xml:space="preserve"> carried out by white settlers</w:t>
      </w:r>
      <w:r w:rsidRPr="007442A6">
        <w:rPr>
          <w:rStyle w:val="StyleUnderline"/>
        </w:rPr>
        <w:t>, whose</w:t>
      </w:r>
      <w:r w:rsidRPr="006A2049">
        <w:rPr>
          <w:rStyle w:val="StyleUnderline"/>
        </w:rPr>
        <w:t xml:space="preserve"> ‘free’ labours of land ‘improvement’ were means of acquiring property ownership over lands deemed to have been unworked, unused, full of untapped resources.</w:t>
      </w:r>
      <w:r w:rsidRPr="00477E11">
        <w:rPr>
          <w:rStyle w:val="StyleUnderline"/>
          <w:sz w:val="14"/>
        </w:rPr>
        <w:t xml:space="preserve">81 The long-term </w:t>
      </w:r>
      <w:r w:rsidRPr="004755B9">
        <w:rPr>
          <w:rStyle w:val="StyleUnderline"/>
          <w:bCs/>
          <w:highlight w:val="green"/>
        </w:rPr>
        <w:t>care and cultivation of lands by Indigenous inhabitants</w:t>
      </w:r>
      <w:r w:rsidRPr="004755B9">
        <w:rPr>
          <w:rStyle w:val="StyleUnderline"/>
          <w:bCs/>
        </w:rPr>
        <w:t xml:space="preserve">, for </w:t>
      </w:r>
      <w:r w:rsidRPr="004755B9">
        <w:rPr>
          <w:rStyle w:val="StyleUnderline"/>
          <w:bCs/>
          <w:highlight w:val="green"/>
        </w:rPr>
        <w:t>many of whom land and labour are regarded as mutually constituted, was ignored though</w:t>
      </w:r>
      <w:r w:rsidRPr="004755B9">
        <w:rPr>
          <w:rStyle w:val="StyleUnderline"/>
          <w:bCs/>
        </w:rPr>
        <w:t xml:space="preserve"> their </w:t>
      </w:r>
      <w:r w:rsidRPr="004755B9">
        <w:rPr>
          <w:rStyle w:val="StyleUnderline"/>
          <w:bCs/>
          <w:highlight w:val="green"/>
        </w:rPr>
        <w:t>local</w:t>
      </w:r>
      <w:r w:rsidRPr="004755B9">
        <w:rPr>
          <w:rStyle w:val="StyleUnderline"/>
          <w:bCs/>
        </w:rPr>
        <w:t xml:space="preserve"> socioecological </w:t>
      </w:r>
      <w:r w:rsidRPr="004755B9">
        <w:rPr>
          <w:rStyle w:val="StyleUnderline"/>
          <w:bCs/>
          <w:highlight w:val="green"/>
        </w:rPr>
        <w:t>knowledges appropriated</w:t>
      </w:r>
      <w:r w:rsidRPr="00477E11">
        <w:rPr>
          <w:rStyle w:val="StyleUnderline"/>
          <w:bCs/>
          <w:sz w:val="14"/>
        </w:rPr>
        <w:t>.</w:t>
      </w:r>
      <w:r w:rsidRPr="00477E11">
        <w:rPr>
          <w:rStyle w:val="StyleUnderline"/>
          <w:sz w:val="14"/>
        </w:rPr>
        <w:t xml:space="preserve">82 Settlers, including settler workers, directly and indirectly participated in the process of accumulation by dispossession, their homes, farms, workplaces, basic infrastructures they relied upon ultimately premised on the capture and control of Indigenous land.83 Scholars of labour history and labour movements have only recently begun to reflect on these fraught dynamics, and on the fractured solidarity amongst settler workers and Indigenous peoples in relation to labour and livelihoods.84 </w:t>
      </w:r>
      <w:r w:rsidRPr="008575D6">
        <w:rPr>
          <w:rStyle w:val="StyleUnderline"/>
        </w:rPr>
        <w:t>The expropriation of Indigenous normative knowledge, labour and land was also a racist state policy during Brazil’s invasion by European colonizers. Nonetheless, Indigenous labour and Indigenous slavery occupy a minor place in historical analyses of Brazilian labour relations,85 including in the field of law</w:t>
      </w:r>
      <w:r w:rsidRPr="00477E11">
        <w:rPr>
          <w:rStyle w:val="StyleUnderline"/>
          <w:sz w:val="14"/>
        </w:rPr>
        <w:t xml:space="preserve">. Contrary to the widespread belief in the nineteenth century </w:t>
      </w:r>
      <w:r w:rsidRPr="008575D6">
        <w:rPr>
          <w:rStyle w:val="StyleUnderline"/>
        </w:rPr>
        <w:t>that Indigenous people in Brazil did not lend themselves to work, their expropriated labour was incorporated into a wide range of economic branches through slavery and other forms of coercion, under the guise of catechization and ‘civilization’.</w:t>
      </w:r>
      <w:r w:rsidRPr="00477E11">
        <w:rPr>
          <w:rStyle w:val="StyleUnderline"/>
          <w:sz w:val="14"/>
        </w:rPr>
        <w:t xml:space="preserve"> 86 </w:t>
      </w:r>
      <w:r w:rsidRPr="008575D6">
        <w:rPr>
          <w:rStyle w:val="StyleUnderline"/>
        </w:rPr>
        <w:t xml:space="preserve">This </w:t>
      </w:r>
      <w:r w:rsidRPr="004755B9">
        <w:rPr>
          <w:rStyle w:val="StyleUnderline"/>
          <w:bCs/>
          <w:highlight w:val="green"/>
        </w:rPr>
        <w:t>Eurocentric ‘civilizing’ mission</w:t>
      </w:r>
      <w:r w:rsidRPr="004755B9">
        <w:rPr>
          <w:rStyle w:val="StyleUnderline"/>
          <w:bCs/>
        </w:rPr>
        <w:t xml:space="preserve"> </w:t>
      </w:r>
      <w:r w:rsidRPr="004755B9">
        <w:rPr>
          <w:rStyle w:val="StyleUnderline"/>
          <w:bCs/>
          <w:highlight w:val="green"/>
        </w:rPr>
        <w:t>included the rejection of Indigenous cultures, with the erasure of their traditional livelihoods</w:t>
      </w:r>
      <w:r w:rsidRPr="004755B9">
        <w:rPr>
          <w:rStyle w:val="StyleUnderline"/>
          <w:bCs/>
        </w:rPr>
        <w:t xml:space="preserve"> </w:t>
      </w:r>
      <w:r w:rsidRPr="004755B9">
        <w:rPr>
          <w:rStyle w:val="StyleUnderline"/>
          <w:bCs/>
          <w:highlight w:val="green"/>
        </w:rPr>
        <w:t>and relations with land</w:t>
      </w:r>
      <w:r w:rsidRPr="008575D6">
        <w:rPr>
          <w:rStyle w:val="StyleUnderline"/>
        </w:rPr>
        <w:t>, a process of knowledge and land expropriation that is ongoing in Brazil.</w:t>
      </w:r>
      <w:r w:rsidRPr="00477E11">
        <w:rPr>
          <w:rStyle w:val="StyleUnderline"/>
          <w:sz w:val="14"/>
        </w:rPr>
        <w:t xml:space="preserve"> Along with Indigenous forced labour, </w:t>
      </w:r>
      <w:r w:rsidRPr="008575D6">
        <w:rPr>
          <w:rStyle w:val="StyleUnderline"/>
        </w:rPr>
        <w:t>Brazilian colonization was structurally characterized by the enslavement of Black people as Portugal was one of the first European empires to make slavery the primary tool of its colonization of the Atlantic world, and Brazil the last country in the Western world to abolish slavery</w:t>
      </w:r>
      <w:r w:rsidRPr="00477E11">
        <w:rPr>
          <w:rStyle w:val="StyleUnderline"/>
          <w:sz w:val="14"/>
        </w:rPr>
        <w:t xml:space="preserve"> (13 May 1888).87 From the time the first ships arrived in 1570 to abolition, around five million Africans were abducted overseas to work and live as slaves in the plantations, mines and cities of Brazil.88 The proceeds of Brazilian slavery played a central role in the modern capitalist world economy, supporting the economic and social conditions that allowed the rise of industrial bourgeoisies in Portugal, France, Britain and other western European countries. As such, European (white) colonization in Latin America involved the expropriation of labour and land, but also of knowledge, articulating genocide and epistemicide of Indigenous and Black people in Brazil. Brazilian colonization was initially based on the export of all expropriated land wealth to the metropolis, with legal property ownership exclusive to white Portuguese men89 in the form of large landholdings (latifundia). This model of export-oriented colonization, based on the monoculture of commodities such as sugar cane, devastated the Brazilian ecosystem, reducing the Atlantic Forest to about eight percent of its original cover.90 Recent research shows enduring legacies of this colonial form, with areas previously subject to the sugarcane cycle still having greater racial inequalities in land distribution and access.91 </w:t>
      </w:r>
      <w:r w:rsidRPr="008575D6">
        <w:rPr>
          <w:rStyle w:val="StyleUnderline"/>
        </w:rPr>
        <w:t xml:space="preserve">Despite this, </w:t>
      </w:r>
      <w:r w:rsidRPr="007442A6">
        <w:rPr>
          <w:rStyle w:val="StyleUnderline"/>
          <w:highlight w:val="green"/>
        </w:rPr>
        <w:t>many Black and Indigenous anti-capitalist forms of labour-land relationality have resisted their attempted erasure</w:t>
      </w:r>
      <w:r w:rsidRPr="008575D6">
        <w:rPr>
          <w:rStyle w:val="StyleUnderline"/>
        </w:rPr>
        <w:t xml:space="preserve">, preserving the so-called </w:t>
      </w:r>
      <w:r w:rsidRPr="007442A6">
        <w:rPr>
          <w:rStyle w:val="StyleUnderline"/>
          <w:highlight w:val="green"/>
        </w:rPr>
        <w:t>low impact technologies</w:t>
      </w:r>
      <w:r w:rsidRPr="008575D6">
        <w:rPr>
          <w:rStyle w:val="StyleUnderline"/>
        </w:rPr>
        <w:t xml:space="preserve">, such </w:t>
      </w:r>
      <w:r w:rsidRPr="007442A6">
        <w:rPr>
          <w:rStyle w:val="StyleUnderline"/>
        </w:rPr>
        <w:t>as vegetal extraction, fishing, and small-scale farming</w:t>
      </w:r>
      <w:r w:rsidRPr="00477E11">
        <w:rPr>
          <w:rStyle w:val="StyleUnderline"/>
          <w:sz w:val="14"/>
        </w:rPr>
        <w:t xml:space="preserve">.92 The relationship that these groups maintain with the land exceeds subsistence cultivation. </w:t>
      </w:r>
      <w:r w:rsidRPr="008575D6">
        <w:rPr>
          <w:rStyle w:val="StyleUnderline"/>
        </w:rPr>
        <w:t>For Black and Indigenous peoples</w:t>
      </w:r>
      <w:r w:rsidRPr="004755B9">
        <w:rPr>
          <w:rStyle w:val="StyleUnderline"/>
          <w:bCs/>
        </w:rPr>
        <w:t>, land is not just a means of economic subsistence but also the basis for the normative and cultural re/production of their collectivity</w:t>
      </w:r>
      <w:r w:rsidRPr="008575D6">
        <w:rPr>
          <w:rStyle w:val="StyleUnderline"/>
        </w:rPr>
        <w:t>.</w:t>
      </w:r>
      <w:r w:rsidRPr="00477E11">
        <w:rPr>
          <w:rStyle w:val="StyleUnderline"/>
          <w:sz w:val="14"/>
        </w:rPr>
        <w:t xml:space="preserve"> As such, the relations of expropriation and exploitation not only constitute racial capitalism at work, but differentiations in the operation of these dynamics tend to undermine traditional livelihoods, past and present, and the possibilities of developing alternative futures where these are linked to land – or socio-ecology – that is being expropriated: occupied, transformed, and destroyed. </w:t>
      </w:r>
      <w:r w:rsidRPr="008575D6">
        <w:rPr>
          <w:rStyle w:val="StyleUnderline"/>
        </w:rPr>
        <w:t xml:space="preserve">By appropriating land and resources, </w:t>
      </w:r>
      <w:r w:rsidRPr="007442A6">
        <w:rPr>
          <w:rStyle w:val="StyleUnderline"/>
          <w:highlight w:val="green"/>
        </w:rPr>
        <w:t>racial/colonial capitalism</w:t>
      </w:r>
      <w:r w:rsidRPr="008575D6">
        <w:rPr>
          <w:rStyle w:val="StyleUnderline"/>
        </w:rPr>
        <w:t xml:space="preserve"> expropriates lives, </w:t>
      </w:r>
      <w:r w:rsidRPr="007442A6">
        <w:rPr>
          <w:rStyle w:val="StyleUnderline"/>
          <w:highlight w:val="green"/>
        </w:rPr>
        <w:t>causing</w:t>
      </w:r>
      <w:r w:rsidRPr="008575D6">
        <w:rPr>
          <w:rStyle w:val="StyleUnderline"/>
        </w:rPr>
        <w:t xml:space="preserve"> some communities to have their </w:t>
      </w:r>
      <w:r w:rsidRPr="007442A6">
        <w:rPr>
          <w:rStyle w:val="StyleUnderline"/>
          <w:highlight w:val="green"/>
        </w:rPr>
        <w:t>environmental resources</w:t>
      </w:r>
      <w:r w:rsidRPr="008575D6">
        <w:rPr>
          <w:rStyle w:val="StyleUnderline"/>
        </w:rPr>
        <w:t xml:space="preserve"> </w:t>
      </w:r>
      <w:r w:rsidRPr="007442A6">
        <w:rPr>
          <w:rStyle w:val="StyleUnderline"/>
          <w:highlight w:val="green"/>
        </w:rPr>
        <w:t>confiscated without compensation, polluting</w:t>
      </w:r>
      <w:r w:rsidRPr="008575D6">
        <w:rPr>
          <w:rStyle w:val="StyleUnderline"/>
        </w:rPr>
        <w:t xml:space="preserve"> their territory, and </w:t>
      </w:r>
      <w:r w:rsidRPr="007442A6">
        <w:rPr>
          <w:rStyle w:val="StyleUnderline"/>
          <w:highlight w:val="green"/>
        </w:rPr>
        <w:t>extracting</w:t>
      </w:r>
      <w:r w:rsidRPr="008575D6">
        <w:rPr>
          <w:rStyle w:val="StyleUnderline"/>
        </w:rPr>
        <w:t xml:space="preserve"> their </w:t>
      </w:r>
      <w:r w:rsidRPr="007442A6">
        <w:rPr>
          <w:rStyle w:val="StyleUnderline"/>
          <w:highlight w:val="green"/>
        </w:rPr>
        <w:t>livelihoods and knowledge</w:t>
      </w:r>
      <w:r w:rsidRPr="00477E11">
        <w:rPr>
          <w:rStyle w:val="StyleUnderline"/>
          <w:sz w:val="14"/>
        </w:rPr>
        <w:t xml:space="preserve">.93 </w:t>
      </w:r>
      <w:r w:rsidRPr="007442A6">
        <w:rPr>
          <w:rStyle w:val="StyleUnderline"/>
          <w:highlight w:val="green"/>
        </w:rPr>
        <w:t>Land</w:t>
      </w:r>
      <w:r w:rsidRPr="008575D6">
        <w:rPr>
          <w:rStyle w:val="StyleUnderline"/>
        </w:rPr>
        <w:t xml:space="preserve">, </w:t>
      </w:r>
      <w:r w:rsidRPr="00477E11">
        <w:rPr>
          <w:rStyle w:val="StyleUnderline"/>
          <w:sz w:val="14"/>
        </w:rPr>
        <w:t xml:space="preserve">after all, not only </w:t>
      </w:r>
      <w:r w:rsidRPr="007442A6">
        <w:rPr>
          <w:rStyle w:val="StyleUnderline"/>
          <w:highlight w:val="green"/>
        </w:rPr>
        <w:t>supports, sustains and nourishes human</w:t>
      </w:r>
      <w:r w:rsidRPr="008575D6">
        <w:rPr>
          <w:rStyle w:val="StyleUnderline"/>
        </w:rPr>
        <w:t xml:space="preserve"> and non-human </w:t>
      </w:r>
      <w:r w:rsidRPr="007442A6">
        <w:rPr>
          <w:rStyle w:val="StyleUnderline"/>
          <w:highlight w:val="green"/>
        </w:rPr>
        <w:t>life</w:t>
      </w:r>
      <w:r w:rsidRPr="008575D6">
        <w:rPr>
          <w:rStyle w:val="StyleUnderline"/>
        </w:rPr>
        <w:t xml:space="preserve">, but is also the very </w:t>
      </w:r>
      <w:r w:rsidRPr="007442A6">
        <w:rPr>
          <w:rStyle w:val="StyleUnderline"/>
          <w:highlight w:val="green"/>
        </w:rPr>
        <w:t>basis for</w:t>
      </w:r>
      <w:r w:rsidRPr="008575D6">
        <w:rPr>
          <w:rStyle w:val="StyleUnderline"/>
        </w:rPr>
        <w:t xml:space="preserve"> </w:t>
      </w:r>
      <w:r w:rsidRPr="00477E11">
        <w:rPr>
          <w:rStyle w:val="StyleUnderline"/>
          <w:sz w:val="14"/>
        </w:rPr>
        <w:t xml:space="preserve">what Glen Coulthard and Simpson refer to as </w:t>
      </w:r>
      <w:r w:rsidRPr="007442A6">
        <w:rPr>
          <w:rStyle w:val="StyleUnderline"/>
          <w:highlight w:val="green"/>
        </w:rPr>
        <w:t>grounded normativity</w:t>
      </w:r>
      <w:r w:rsidRPr="00477E11">
        <w:rPr>
          <w:rStyle w:val="StyleUnderline"/>
          <w:sz w:val="14"/>
        </w:rPr>
        <w:t xml:space="preserve">.94 While Coulthard and Simpson’s respective notions of grounded normativity </w:t>
      </w:r>
      <w:r w:rsidRPr="004755B9">
        <w:rPr>
          <w:rStyle w:val="StyleUnderline"/>
          <w:bCs/>
        </w:rPr>
        <w:t xml:space="preserve">pertain to </w:t>
      </w:r>
      <w:r w:rsidRPr="004755B9">
        <w:rPr>
          <w:rStyle w:val="StyleUnderline"/>
          <w:bCs/>
          <w:highlight w:val="green"/>
        </w:rPr>
        <w:t>specific, Indigenous, place-based interrelationalities, practices of worldmaking, and ethical commitments</w:t>
      </w:r>
      <w:r w:rsidRPr="00477E11">
        <w:rPr>
          <w:rStyle w:val="StyleUnderline"/>
          <w:sz w:val="14"/>
        </w:rPr>
        <w:t xml:space="preserve">, the works of other decolonial (and post-colonial) scholars such as Vandana Shiva,95 Eduardo Gudynas,96 Marisol de la Cadena,97 and Arturo Escobar98 elaborate such ecologically embedded normativities and cosmologies as present more widely. </w:t>
      </w:r>
      <w:r w:rsidRPr="007442A6">
        <w:rPr>
          <w:rStyle w:val="StyleUnderline"/>
        </w:rPr>
        <w:t>Expropriation – from land, resources, and embodied apacities</w:t>
      </w:r>
      <w:r w:rsidRPr="00477E11">
        <w:rPr>
          <w:rStyle w:val="StyleUnderline"/>
          <w:sz w:val="14"/>
        </w:rPr>
        <w:t xml:space="preserve"> – renders particularly precarious the reproduction of these normativities, knowledges, and associated lifeways and socio-ecologies. As we have shown above by drawing on the conceptual apparatus of social reproduction, racial colonialism, and coloniality, racial/colonial capitalist division of labour articulates land expropriation, intersectional racial and gendered exploitation of productive and reproductive work, and the epistemic and ontological erasure of ‘non-white’, ‘non-masculine’, and ‘non-Eurocentric’ knowledges and experiences.99 The relationships between land and labour, and the dynamics of expropriation and exploitation, are key to understanding not just how racial/ colonial capitalism emerged, but also to how it reproduces itself while undermining reproduction of some lives (and their socio-ecological foundations). In the next section, we draw on these insights to think about labour law itself: namely, to consider how this law is also imbricated in and inadvertently extends this very form of capitalism.</w:t>
      </w:r>
    </w:p>
    <w:p w14:paraId="36ACDB27" w14:textId="77777777" w:rsidR="005731C2" w:rsidRPr="00F036D9" w:rsidRDefault="005731C2" w:rsidP="005731C2">
      <w:pPr>
        <w:pStyle w:val="Heading4"/>
      </w:pPr>
      <w:bookmarkStart w:id="1" w:name="_Hlk210399369"/>
      <w:r w:rsidRPr="00F036D9">
        <w:t>Settler colonialism and racial violence are intertwined with violence of modernity. Liberal multiculturalism and inclusion privilege the form of Western Man. Colonization and racialization are distinct but have a shared history. Forgetting one side of the story will never be sufficient.</w:t>
      </w:r>
    </w:p>
    <w:p w14:paraId="20602775" w14:textId="77777777" w:rsidR="005731C2" w:rsidRPr="00352BA9" w:rsidRDefault="005731C2" w:rsidP="005731C2">
      <w:r w:rsidRPr="00352BA9">
        <w:rPr>
          <w:rStyle w:val="Style13ptBold"/>
        </w:rPr>
        <w:t>Byrd et. al 18</w:t>
      </w:r>
      <w:r w:rsidRPr="00352BA9">
        <w:t xml:space="preserve"> </w:t>
      </w:r>
      <w:r w:rsidRPr="00FE2640">
        <w:t>(Jodi Ann Byrd is an American indigenous academic. They are an associate professor of Literatures in English at Cornell University, where they also hold an affiliation with the American Studies Program. Alyosha Goldstein is Associate Professor in the Department of American Studies at the University of New Mexico. Jodi Melamed is assistant professor of English and Africana Studies at Marquette University. Chandan Reddy is Assistant Professor of English at the University of Washington. “Predatory Value: Economies of Dispossession and Disturbed conomies of Dispossession and Disturbed Relationalities” English Faculty Research and Publications. 519. 6-2018) UTD</w:t>
      </w:r>
    </w:p>
    <w:p w14:paraId="23D68780" w14:textId="77777777" w:rsidR="005731C2" w:rsidRPr="00B60264" w:rsidRDefault="005731C2" w:rsidP="005731C2">
      <w:pPr>
        <w:rPr>
          <w:rStyle w:val="StyleUnderline"/>
          <w:color w:val="000000" w:themeColor="text1"/>
        </w:rPr>
      </w:pPr>
      <w:r w:rsidRPr="00B60264">
        <w:rPr>
          <w:rStyle w:val="Hyperlink"/>
          <w:color w:val="000000" w:themeColor="text1"/>
          <w:sz w:val="14"/>
        </w:rPr>
        <w:t xml:space="preserve">In his theorization of racial capitalism, Cedric Robinson argues that the development of capitalism has been historically inextricable from processes of racialization. The conception of racial capitalism seeks to trouble the developmentalism and racism that underwrites Marx and Engels’s belief that European bourgeois society would rationalize social relations, moving through and beyond differential humanity attributed to racial difference.16 Deploying racial capitalism as an “activist hermeneutic” requires understanding that capitalism is racial capitalism from its inception and in its various instantiations.17 Using the hermeneutic of racial capitalism to critically read Marx’s own writings on “so-called original accumulation,”18 we can better grasp the </w:t>
      </w:r>
      <w:r w:rsidRPr="00B60264">
        <w:rPr>
          <w:rStyle w:val="StyleUnderline"/>
          <w:color w:val="000000" w:themeColor="text1"/>
          <w:highlight w:val="green"/>
        </w:rPr>
        <w:t>epistemic conditions</w:t>
      </w:r>
      <w:r w:rsidRPr="00B60264">
        <w:rPr>
          <w:rStyle w:val="Hyperlink"/>
          <w:color w:val="000000" w:themeColor="text1"/>
          <w:sz w:val="14"/>
        </w:rPr>
        <w:t xml:space="preserve"> at the fulcrum of US liberal and radical thought and politics that </w:t>
      </w:r>
      <w:r w:rsidRPr="00B60264">
        <w:rPr>
          <w:rStyle w:val="StyleUnderline"/>
          <w:color w:val="000000" w:themeColor="text1"/>
        </w:rPr>
        <w:t xml:space="preserve">continue to </w:t>
      </w:r>
      <w:r w:rsidRPr="00B60264">
        <w:rPr>
          <w:rStyle w:val="StyleUnderline"/>
          <w:color w:val="000000" w:themeColor="text1"/>
          <w:highlight w:val="green"/>
        </w:rPr>
        <w:t>disavow settler colonialism and racial violence</w:t>
      </w:r>
      <w:r w:rsidRPr="00B60264">
        <w:rPr>
          <w:rStyle w:val="StyleUnderline"/>
          <w:color w:val="000000" w:themeColor="text1"/>
        </w:rPr>
        <w:t xml:space="preserve"> as </w:t>
      </w:r>
      <w:r w:rsidRPr="00B60264">
        <w:rPr>
          <w:rStyle w:val="StyleUnderline"/>
          <w:color w:val="000000" w:themeColor="text1"/>
          <w:highlight w:val="green"/>
        </w:rPr>
        <w:t>determinate</w:t>
      </w:r>
      <w:r w:rsidRPr="00B60264">
        <w:rPr>
          <w:rStyle w:val="StyleUnderline"/>
          <w:color w:val="000000" w:themeColor="text1"/>
        </w:rPr>
        <w:t xml:space="preserve"> conditions </w:t>
      </w:r>
      <w:r w:rsidRPr="00B60264">
        <w:rPr>
          <w:rStyle w:val="StyleUnderline"/>
          <w:color w:val="000000" w:themeColor="text1"/>
          <w:highlight w:val="green"/>
        </w:rPr>
        <w:t>of</w:t>
      </w:r>
      <w:r w:rsidRPr="00B60264">
        <w:rPr>
          <w:rStyle w:val="Hyperlink"/>
          <w:color w:val="000000" w:themeColor="text1"/>
          <w:sz w:val="14"/>
        </w:rPr>
        <w:t xml:space="preserve"> and immanent to </w:t>
      </w:r>
      <w:r w:rsidRPr="00B60264">
        <w:rPr>
          <w:rStyle w:val="StyleUnderline"/>
          <w:color w:val="000000" w:themeColor="text1"/>
          <w:highlight w:val="green"/>
        </w:rPr>
        <w:t>US capitalism and modernity</w:t>
      </w:r>
      <w:r w:rsidRPr="00B60264">
        <w:rPr>
          <w:rStyle w:val="Hyperlink"/>
          <w:color w:val="000000" w:themeColor="text1"/>
          <w:sz w:val="14"/>
        </w:rPr>
        <w:t xml:space="preserve">, including this moment of financial globalization. The historical processes of </w:t>
      </w:r>
      <w:r w:rsidRPr="00B60264">
        <w:rPr>
          <w:rStyle w:val="StyleUnderline"/>
          <w:color w:val="000000" w:themeColor="text1"/>
          <w:highlight w:val="green"/>
        </w:rPr>
        <w:t>colonization and racialization</w:t>
      </w:r>
      <w:r w:rsidRPr="00B60264">
        <w:rPr>
          <w:rStyle w:val="StyleUnderline"/>
          <w:color w:val="000000" w:themeColor="text1"/>
        </w:rPr>
        <w:t xml:space="preserve"> here are </w:t>
      </w:r>
      <w:r w:rsidRPr="00B60264">
        <w:rPr>
          <w:rStyle w:val="StyleUnderline"/>
          <w:color w:val="000000" w:themeColor="text1"/>
          <w:highlight w:val="green"/>
        </w:rPr>
        <w:t>simultaneously distinct and reciprocal</w:t>
      </w:r>
      <w:r w:rsidRPr="00B60264">
        <w:rPr>
          <w:rStyle w:val="Hyperlink"/>
          <w:color w:val="000000" w:themeColor="text1"/>
        </w:rPr>
        <w:t>,</w:t>
      </w:r>
      <w:r w:rsidRPr="00B60264">
        <w:rPr>
          <w:rStyle w:val="Hyperlink"/>
          <w:color w:val="000000" w:themeColor="text1"/>
          <w:sz w:val="14"/>
        </w:rPr>
        <w:t xml:space="preserve"> yet mobile rationalities of priority more often than not have themselves been appropriated on behalf of settler colonial governance and the profit margins of racial capitalism. Moreover, </w:t>
      </w:r>
      <w:r w:rsidRPr="00B60264">
        <w:rPr>
          <w:rStyle w:val="StyleUnderline"/>
          <w:color w:val="000000" w:themeColor="text1"/>
        </w:rPr>
        <w:t>colonialism</w:t>
      </w:r>
      <w:r w:rsidRPr="00B60264">
        <w:rPr>
          <w:rStyle w:val="Hyperlink"/>
          <w:color w:val="000000" w:themeColor="text1"/>
          <w:sz w:val="14"/>
        </w:rPr>
        <w:t xml:space="preserve">—like other modes of “so-called original accumulation”—is frequently </w:t>
      </w:r>
      <w:r w:rsidRPr="00B60264">
        <w:rPr>
          <w:rStyle w:val="StyleUnderline"/>
          <w:color w:val="000000" w:themeColor="text1"/>
        </w:rPr>
        <w:t>treated as</w:t>
      </w:r>
      <w:r w:rsidRPr="00B60264">
        <w:rPr>
          <w:rStyle w:val="Hyperlink"/>
          <w:color w:val="000000" w:themeColor="text1"/>
          <w:sz w:val="14"/>
        </w:rPr>
        <w:t xml:space="preserve"> merely a </w:t>
      </w:r>
      <w:r w:rsidRPr="00B60264">
        <w:rPr>
          <w:rStyle w:val="StyleUnderline"/>
          <w:color w:val="000000" w:themeColor="text1"/>
        </w:rPr>
        <w:t>historical precursor to the subsequent depredations of racism</w:t>
      </w:r>
      <w:r w:rsidRPr="00B60264">
        <w:rPr>
          <w:rStyle w:val="Hyperlink"/>
          <w:color w:val="000000" w:themeColor="text1"/>
          <w:sz w:val="14"/>
        </w:rPr>
        <w:t xml:space="preserve"> rather than an ongoing relation of theft, displacement, foreclosure, and violence that cannot be reduced to one determinate relation to racialization. Marx closes the first volume of Capital with a discussion of “so-called original accumulation,” reminding his reader that capitalism as we know it begins in the sixteenth century, in the creation of a world market with the invasion and exploitation of the new world. Addressing slavery, imperialism, and colonialism in his systemic account of capitalist social relations—where “conquest, enslavement, robbery, murder, in short, force plays the greatest part”—Marx temporalizes these practices even in his own time as the original source of bourgeois wealth by which modern capitalist social relations are established out of heterogeneous “primitive” and feudal societies across the Anglo-European world. As he writes, “In the history of original accumulation, all revolutions are epoch-making that act as levers [Hebel] for the capital class in course of formation.”19 Remarkably for Marx, while slavery, forced relocations, colonization, and imperialism are levers of the industrial mode of production, they are not constitutively an aspect of what he terms the “enslavement of workers.” In the first volume of Capital, the figure of the enslaved worker is instead reserved for the European immigrant and his relatives, the internal vagabond, the propertyless, the former serf. Marx writes, “The wave of immigration from Europe throws men onto the labour-market there more rapidly than the wave of immigration to the West can wash them away.”20 The high concentrations of finance capital, the national debt from the Civil War, and the government giveaways (in his time, of Indigenous land rights; in our time, of disaster capitalism contracts for the control of colonized societies and areas, e.g., Iraq, Afghanistan, and New Orleans) are meaningful explanations for the centralization of capital that propelled the “wage slavery” of the European working classes. Colonialism is for Marx one point of transit on the way to large-scale capitalintensive European industrialization for a worldwide market. Too often </w:t>
      </w:r>
      <w:r w:rsidRPr="00B60264">
        <w:rPr>
          <w:rStyle w:val="StyleUnderline"/>
          <w:color w:val="000000" w:themeColor="text1"/>
        </w:rPr>
        <w:t xml:space="preserve">subsequent work has further </w:t>
      </w:r>
      <w:r w:rsidRPr="00B60264">
        <w:rPr>
          <w:rStyle w:val="StyleUnderline"/>
          <w:color w:val="000000" w:themeColor="text1"/>
          <w:highlight w:val="green"/>
        </w:rPr>
        <w:t>misconstrued</w:t>
      </w:r>
      <w:r w:rsidRPr="00B60264">
        <w:rPr>
          <w:rStyle w:val="StyleUnderline"/>
          <w:color w:val="000000" w:themeColor="text1"/>
        </w:rPr>
        <w:t xml:space="preserve"> the </w:t>
      </w:r>
      <w:r w:rsidRPr="00B60264">
        <w:rPr>
          <w:rStyle w:val="StyleUnderline"/>
          <w:color w:val="000000" w:themeColor="text1"/>
          <w:highlight w:val="green"/>
        </w:rPr>
        <w:t>relationships among slavery, colonialism, and capitalism as</w:t>
      </w:r>
      <w:r w:rsidRPr="00B60264">
        <w:rPr>
          <w:rStyle w:val="StyleUnderline"/>
          <w:color w:val="000000" w:themeColor="text1"/>
        </w:rPr>
        <w:t xml:space="preserve"> a </w:t>
      </w:r>
      <w:r w:rsidRPr="00B60264">
        <w:rPr>
          <w:rStyle w:val="StyleUnderline"/>
          <w:color w:val="000000" w:themeColor="text1"/>
          <w:highlight w:val="green"/>
        </w:rPr>
        <w:t>linear historical development</w:t>
      </w:r>
      <w:r w:rsidRPr="00B60264">
        <w:rPr>
          <w:rStyle w:val="Hyperlink"/>
          <w:color w:val="000000" w:themeColor="text1"/>
        </w:rPr>
        <w:t xml:space="preserve"> </w:t>
      </w:r>
      <w:r w:rsidRPr="00B60264">
        <w:rPr>
          <w:rStyle w:val="Hyperlink"/>
          <w:color w:val="000000" w:themeColor="text1"/>
          <w:sz w:val="14"/>
        </w:rPr>
        <w:t xml:space="preserve">that leads from “so-called original accumulation” to industrialization to imperialism and finance as, in V. I. Lenin’s terms, the “highest stage” of capitalism. Even Harvey’s formulation of “accumulation by dispossession,” which he describes as the driver of the “new imperialism,” though critical of Marx’s stagist account of original accumulation, preserves an analytical separation between the practices of primitive accumulation that institute and expand commodification and capitalist development, such as colonization and Indigenous dispossession in the Americas, and those practices of accumulation by dispossession that are developed to manage crises immanent to expanded reproduction, such as the post-1970s crises of capitalist overaccumulation.21 We ask instead how the terms of </w:t>
      </w:r>
      <w:r w:rsidRPr="00B60264">
        <w:rPr>
          <w:rStyle w:val="StyleUnderline"/>
          <w:color w:val="000000" w:themeColor="text1"/>
          <w:highlight w:val="green"/>
        </w:rPr>
        <w:t>academic</w:t>
      </w:r>
      <w:r w:rsidRPr="00B60264">
        <w:rPr>
          <w:rStyle w:val="StyleUnderline"/>
          <w:color w:val="000000" w:themeColor="text1"/>
        </w:rPr>
        <w:t xml:space="preserve"> and </w:t>
      </w:r>
      <w:r w:rsidRPr="00B60264">
        <w:rPr>
          <w:rStyle w:val="StyleUnderline"/>
          <w:color w:val="000000" w:themeColor="text1"/>
          <w:highlight w:val="green"/>
        </w:rPr>
        <w:t>political debate</w:t>
      </w:r>
      <w:r w:rsidRPr="00B60264">
        <w:rPr>
          <w:rStyle w:val="StyleUnderline"/>
          <w:color w:val="000000" w:themeColor="text1"/>
        </w:rPr>
        <w:t xml:space="preserve"> today would be </w:t>
      </w:r>
      <w:r w:rsidRPr="00B60264">
        <w:rPr>
          <w:rStyle w:val="StyleUnderline"/>
          <w:color w:val="000000" w:themeColor="text1"/>
          <w:highlight w:val="green"/>
        </w:rPr>
        <w:t>transformed</w:t>
      </w:r>
      <w:r w:rsidRPr="00B60264">
        <w:rPr>
          <w:rStyle w:val="StyleUnderline"/>
          <w:color w:val="000000" w:themeColor="text1"/>
        </w:rPr>
        <w:t xml:space="preserve"> if an </w:t>
      </w:r>
      <w:r w:rsidRPr="00B60264">
        <w:rPr>
          <w:rStyle w:val="StyleUnderline"/>
          <w:color w:val="000000" w:themeColor="text1"/>
          <w:highlight w:val="green"/>
        </w:rPr>
        <w:t>understanding of colonization as ongoing</w:t>
      </w:r>
      <w:r w:rsidRPr="00B60264">
        <w:rPr>
          <w:rStyle w:val="StyleUnderline"/>
          <w:color w:val="000000" w:themeColor="text1"/>
        </w:rPr>
        <w:t xml:space="preserve"> and the </w:t>
      </w:r>
      <w:r w:rsidRPr="00B60264">
        <w:rPr>
          <w:rStyle w:val="StyleUnderline"/>
          <w:color w:val="000000" w:themeColor="text1"/>
          <w:highlight w:val="green"/>
        </w:rPr>
        <w:t>lived experience of colonialism</w:t>
      </w:r>
      <w:r w:rsidRPr="00B60264">
        <w:rPr>
          <w:rStyle w:val="StyleUnderline"/>
          <w:color w:val="000000" w:themeColor="text1"/>
        </w:rPr>
        <w:t xml:space="preserve"> as a condition of possibility </w:t>
      </w:r>
      <w:r w:rsidRPr="00B60264">
        <w:rPr>
          <w:rStyle w:val="StyleUnderline"/>
          <w:color w:val="000000" w:themeColor="text1"/>
          <w:highlight w:val="green"/>
        </w:rPr>
        <w:t>were prioritized</w:t>
      </w:r>
      <w:r w:rsidRPr="00B60264">
        <w:rPr>
          <w:rStyle w:val="StyleUnderline"/>
          <w:color w:val="000000" w:themeColor="text1"/>
        </w:rPr>
        <w:t xml:space="preserve"> and considered as something that critical analysis had an enduring responsibility to address</w:t>
      </w:r>
      <w:r w:rsidRPr="00B60264">
        <w:rPr>
          <w:rStyle w:val="Hyperlink"/>
          <w:color w:val="000000" w:themeColor="text1"/>
          <w:sz w:val="14"/>
        </w:rPr>
        <w:t xml:space="preserve">.22 To think of racial violences through colonial violences not as an “originary past” but as ongoing conditions of possibility is not to immobilize political agency. Rather, it is worth remembering that any set of material forces that operate as the condition of possibility for national and radical ways of knowing and political practice are also precisely the nation’s conditions of impossibility. That is, the sources of critique of national formations and the site for alternative ways of seeing contemporary struggle come precisely from the very conditions of possibility out of which the US nation-state became both dominant and hegemonic. Logics of Dispossessive Financialization Our conception of </w:t>
      </w:r>
      <w:r w:rsidRPr="00B60264">
        <w:rPr>
          <w:rStyle w:val="StyleUnderline"/>
          <w:color w:val="000000" w:themeColor="text1"/>
          <w:highlight w:val="green"/>
        </w:rPr>
        <w:t>economies of dispossession</w:t>
      </w:r>
      <w:r w:rsidRPr="00B60264">
        <w:rPr>
          <w:rStyle w:val="StyleUnderline"/>
          <w:color w:val="000000" w:themeColor="text1"/>
        </w:rPr>
        <w:t xml:space="preserve"> </w:t>
      </w:r>
      <w:r w:rsidRPr="00B60264">
        <w:rPr>
          <w:rStyle w:val="Hyperlink"/>
          <w:color w:val="000000" w:themeColor="text1"/>
          <w:sz w:val="14"/>
        </w:rPr>
        <w:t xml:space="preserve">is intended to draw attention to the overriding importance of rationalities of abstraction and commensurability for capitalism.23 These are the </w:t>
      </w:r>
      <w:r w:rsidRPr="00B60264">
        <w:rPr>
          <w:rStyle w:val="StyleUnderline"/>
          <w:color w:val="000000" w:themeColor="text1"/>
        </w:rPr>
        <w:t>rationalities that enact and di</w:t>
      </w:r>
      <w:r w:rsidRPr="00B60264">
        <w:rPr>
          <w:rStyle w:val="StyleUnderline"/>
          <w:color w:val="000000" w:themeColor="text1"/>
          <w:highlight w:val="green"/>
        </w:rPr>
        <w:t>savow racial and colonial violence</w:t>
      </w:r>
      <w:r w:rsidRPr="00B60264">
        <w:rPr>
          <w:rStyle w:val="StyleUnderline"/>
          <w:color w:val="000000" w:themeColor="text1"/>
        </w:rPr>
        <w:t xml:space="preserve"> by constituting people, land, and the relations of social life as translatable into value form</w:t>
      </w:r>
      <w:r w:rsidRPr="00B60264">
        <w:rPr>
          <w:rStyle w:val="Hyperlink"/>
          <w:color w:val="000000" w:themeColor="text1"/>
        </w:rPr>
        <w:t>,</w:t>
      </w:r>
      <w:r w:rsidRPr="00B60264">
        <w:rPr>
          <w:rStyle w:val="Hyperlink"/>
          <w:color w:val="000000" w:themeColor="text1"/>
          <w:sz w:val="14"/>
        </w:rPr>
        <w:t xml:space="preserve"> making incommensurate histories, experiences, and forms of social being commensurate by reducing them to their meaning and value within “the capital relation,” placing them within the ontology of dis/possession. For instance, K-Sue Park argues that predatory lending and mortgage foreclosure as a means of taking land for debts past due—with </w:t>
      </w:r>
      <w:r w:rsidRPr="00B60264">
        <w:rPr>
          <w:rStyle w:val="StyleUnderline"/>
          <w:color w:val="000000" w:themeColor="text1"/>
          <w:highlight w:val="green"/>
        </w:rPr>
        <w:t>land made property abstracted into monetary value</w:t>
      </w:r>
      <w:r w:rsidRPr="00B60264">
        <w:rPr>
          <w:rStyle w:val="StyleUnderline"/>
          <w:color w:val="000000" w:themeColor="text1"/>
        </w:rPr>
        <w:t>—was innovated in the colonial dispossession of Indigenous peoples in North America</w:t>
      </w:r>
      <w:r w:rsidRPr="00B60264">
        <w:rPr>
          <w:rStyle w:val="Hyperlink"/>
          <w:color w:val="000000" w:themeColor="text1"/>
          <w:sz w:val="14"/>
        </w:rPr>
        <w:t xml:space="preserve"> during the sixteenth and seventeenth century and only subsequently adapted to transactions between settlers.24 In the current conjuncture, we can trace the remaking, revising, and adapting of the capacities of rationalities of abstraction and commensurability within the registers of neoliberal financialization. That is, we can catch hold of the restructuring of epistemologies conditioned through racial capitalist and settler colonial logics for financialization. On one level, </w:t>
      </w:r>
      <w:r w:rsidRPr="00B60264">
        <w:rPr>
          <w:rStyle w:val="StyleUnderline"/>
          <w:color w:val="000000" w:themeColor="text1"/>
          <w:highlight w:val="green"/>
        </w:rPr>
        <w:t>financialization</w:t>
      </w:r>
      <w:r w:rsidRPr="00B60264">
        <w:rPr>
          <w:rStyle w:val="StyleUnderline"/>
          <w:color w:val="000000" w:themeColor="text1"/>
        </w:rPr>
        <w:t xml:space="preserve"> restructures familiar logics of propriation that have used liberal idioms to </w:t>
      </w:r>
      <w:r w:rsidRPr="00B60264">
        <w:rPr>
          <w:rStyle w:val="StyleUnderline"/>
          <w:color w:val="000000" w:themeColor="text1"/>
          <w:highlight w:val="green"/>
        </w:rPr>
        <w:t>make human bodies abstractable into value forms</w:t>
      </w:r>
      <w:r w:rsidRPr="00B60264">
        <w:rPr>
          <w:rStyle w:val="StyleUnderline"/>
          <w:color w:val="000000" w:themeColor="text1"/>
        </w:rPr>
        <w:t>, abstracting concrete and specific human lives into kinds of human capital</w:t>
      </w:r>
      <w:r w:rsidRPr="00B60264">
        <w:rPr>
          <w:rStyle w:val="Hyperlink"/>
          <w:color w:val="000000" w:themeColor="text1"/>
          <w:sz w:val="14"/>
        </w:rPr>
        <w:t xml:space="preserve">. For example, we can readily juxtapose slave-backed bonds, a common antebellum strategy for raising investment capital by selling shares in the bodies of bondspeople and their labor, with the contemporary leveraging of shares in ventures relying on coerced or literally enslaved labor or in enterprises that profit from warehousing or controlling remaindered human bodies (private prisons, detention centers, global security firms, and human trafficking). The commensurability between persons and property that antebellum finance mediated through racialization and exclusion from liberal personhood is reordered and expanded in financialization, such that the abstractability of humans as tools for capital continues but </w:t>
      </w:r>
      <w:r w:rsidRPr="00B60264">
        <w:rPr>
          <w:rStyle w:val="StyleUnderline"/>
          <w:color w:val="000000" w:themeColor="text1"/>
        </w:rPr>
        <w:t>profit is structured around the “human capital” of laboring and nonlaboring bodies alike</w:t>
      </w:r>
      <w:r w:rsidRPr="00B60264">
        <w:rPr>
          <w:rStyle w:val="Hyperlink"/>
          <w:color w:val="000000" w:themeColor="text1"/>
          <w:sz w:val="14"/>
        </w:rPr>
        <w:t xml:space="preserve">, whose transactability and insertion into circuits of capital valorization are mediated through racialization, law, social contract, and direct coercion. On a second level, there is something new at play, a new violence of commensurabilty that does not require the same mediations, where the force of the rationality of financialization itself—numeracy, abstractions, proceduralism—operates as its own mode of valorization and violence. For example, in the case of </w:t>
      </w:r>
      <w:r w:rsidRPr="00B60264">
        <w:rPr>
          <w:rStyle w:val="StyleUnderline"/>
          <w:color w:val="000000" w:themeColor="text1"/>
        </w:rPr>
        <w:t>stock markets rising or falling with the dropping of Israeli bombs on populations in Gaza or austerity regimes imposing regulations on populations in Greece</w:t>
      </w:r>
      <w:r w:rsidRPr="00B60264">
        <w:rPr>
          <w:rStyle w:val="Hyperlink"/>
          <w:color w:val="000000" w:themeColor="text1"/>
          <w:sz w:val="14"/>
        </w:rPr>
        <w:t xml:space="preserve">, the human is not connected as human capital (a laboring or remaindered body from which value can be extracted) but through virtuality and numeracy, a blip in the algorithms of complex financial instruments whose outcomes, enacted through chains of derivatives, dark pooling, mutual funds, and speculation, cannot finally be correlated with nonnumerical outcomes. We might think of finance capital’s efficiency in converting its rational capacities for abstraction, commensurability, and measurability into capital and violence as the apotheosis of the formalism Lisa Lowe describes as the </w:t>
      </w:r>
      <w:r w:rsidRPr="00B60264">
        <w:rPr>
          <w:rStyle w:val="StyleUnderline"/>
          <w:color w:val="000000" w:themeColor="text1"/>
        </w:rPr>
        <w:t>formalism of “</w:t>
      </w:r>
      <w:r w:rsidRPr="00B60264">
        <w:rPr>
          <w:rStyle w:val="StyleUnderline"/>
          <w:color w:val="000000" w:themeColor="text1"/>
          <w:highlight w:val="green"/>
        </w:rPr>
        <w:t>modern liberal humanism</w:t>
      </w:r>
      <w:r w:rsidRPr="00B60264">
        <w:rPr>
          <w:rStyle w:val="StyleUnderline"/>
          <w:color w:val="000000" w:themeColor="text1"/>
        </w:rPr>
        <w:t xml:space="preserve"> … that </w:t>
      </w:r>
      <w:r w:rsidRPr="00B60264">
        <w:rPr>
          <w:rStyle w:val="StyleUnderline"/>
          <w:color w:val="000000" w:themeColor="text1"/>
          <w:highlight w:val="green"/>
        </w:rPr>
        <w:t>translates the world through</w:t>
      </w:r>
      <w:r w:rsidRPr="00B60264">
        <w:rPr>
          <w:rStyle w:val="StyleUnderline"/>
          <w:color w:val="000000" w:themeColor="text1"/>
        </w:rPr>
        <w:t xml:space="preserve"> an economy of affirmation and </w:t>
      </w:r>
      <w:r w:rsidRPr="00B60264">
        <w:rPr>
          <w:rStyle w:val="StyleUnderline"/>
          <w:color w:val="000000" w:themeColor="text1"/>
          <w:highlight w:val="green"/>
        </w:rPr>
        <w:t>forgetting</w:t>
      </w:r>
      <w:r w:rsidRPr="00B60264">
        <w:rPr>
          <w:rStyle w:val="StyleUnderline"/>
          <w:color w:val="000000" w:themeColor="text1"/>
        </w:rPr>
        <w:t xml:space="preserve"> within a regime of desiring freedom</w:t>
      </w:r>
      <w:r w:rsidRPr="00B60264">
        <w:rPr>
          <w:rStyle w:val="Hyperlink"/>
          <w:color w:val="000000" w:themeColor="text1"/>
        </w:rPr>
        <w:t>.”</w:t>
      </w:r>
      <w:r w:rsidRPr="00B60264">
        <w:rPr>
          <w:rStyle w:val="Hyperlink"/>
          <w:color w:val="000000" w:themeColor="text1"/>
          <w:sz w:val="14"/>
        </w:rPr>
        <w:t xml:space="preserve">25 The register of Lowe’s formalism is primarily hermeneutical, identifying the </w:t>
      </w:r>
      <w:r w:rsidRPr="00B60264">
        <w:rPr>
          <w:rStyle w:val="StyleUnderline"/>
          <w:color w:val="000000" w:themeColor="text1"/>
        </w:rPr>
        <w:t xml:space="preserve">forgetting of </w:t>
      </w:r>
      <w:r w:rsidRPr="00B60264">
        <w:rPr>
          <w:rStyle w:val="StyleUnderline"/>
          <w:color w:val="000000" w:themeColor="text1"/>
          <w:highlight w:val="green"/>
        </w:rPr>
        <w:t>slavery, settler colonialism, indentureship, and empire</w:t>
      </w:r>
      <w:r w:rsidRPr="00B60264">
        <w:rPr>
          <w:rStyle w:val="StyleUnderline"/>
          <w:color w:val="000000" w:themeColor="text1"/>
        </w:rPr>
        <w:t xml:space="preserve"> as constitutive conditions for European political philosophy and modern liberal forms of freedom</w:t>
      </w:r>
      <w:r w:rsidRPr="00B60264">
        <w:rPr>
          <w:rStyle w:val="Hyperlink"/>
          <w:color w:val="000000" w:themeColor="text1"/>
          <w:sz w:val="14"/>
        </w:rPr>
        <w:t xml:space="preserve">. These </w:t>
      </w:r>
      <w:r w:rsidRPr="00B60264">
        <w:rPr>
          <w:rStyle w:val="StyleUnderline"/>
          <w:color w:val="000000" w:themeColor="text1"/>
          <w:highlight w:val="green"/>
        </w:rPr>
        <w:t>liberal modes of defining the human hinge upon</w:t>
      </w:r>
      <w:r w:rsidRPr="00B60264">
        <w:rPr>
          <w:rStyle w:val="StyleUnderline"/>
          <w:color w:val="000000" w:themeColor="text1"/>
        </w:rPr>
        <w:t xml:space="preserve"> the notion of </w:t>
      </w:r>
      <w:r w:rsidRPr="00B60264">
        <w:rPr>
          <w:rStyle w:val="StyleUnderline"/>
          <w:color w:val="000000" w:themeColor="text1"/>
          <w:highlight w:val="green"/>
        </w:rPr>
        <w:t>civility, and freedom</w:t>
      </w:r>
      <w:r w:rsidRPr="00B60264">
        <w:rPr>
          <w:rStyle w:val="StyleUnderline"/>
          <w:color w:val="000000" w:themeColor="text1"/>
        </w:rPr>
        <w:t>—both in its political modes of autonomy and in its societal modes of individuality—is often framed as equality within the flattened terrains of access, privilege, property ownership, and inclusivity into the very categories from which some subjects, rendered other, objects, or dead, have always already been denied, foreclosed, and precluded</w:t>
      </w:r>
      <w:r w:rsidRPr="00B60264">
        <w:rPr>
          <w:rStyle w:val="Hyperlink"/>
          <w:color w:val="000000" w:themeColor="text1"/>
          <w:sz w:val="14"/>
        </w:rPr>
        <w:t xml:space="preserve">. Yet in the era of financialization, we might think of this formalism as being economized, of Lowe’s economy of affirmation and forgetting converted into literal economy, by the capacities of financialization to spin out chains of abstracting speculation from conversions of past and present liberal violences (dispossessions, killings, land thefts, and containments justified as right by liberal ways of knowing that are internal to racial capitalist and settler colonial logics) into economic value. </w:t>
      </w:r>
      <w:r w:rsidRPr="00B60264">
        <w:rPr>
          <w:rStyle w:val="StyleUnderline"/>
          <w:color w:val="000000" w:themeColor="text1"/>
          <w:highlight w:val="green"/>
        </w:rPr>
        <w:t>Under</w:t>
      </w:r>
      <w:r w:rsidRPr="00B60264">
        <w:rPr>
          <w:rStyle w:val="StyleUnderline"/>
          <w:color w:val="000000" w:themeColor="text1"/>
        </w:rPr>
        <w:t xml:space="preserve"> the administration of Donald </w:t>
      </w:r>
      <w:r w:rsidRPr="00B60264">
        <w:rPr>
          <w:rStyle w:val="StyleUnderline"/>
          <w:color w:val="000000" w:themeColor="text1"/>
          <w:highlight w:val="green"/>
        </w:rPr>
        <w:t>Trump</w:t>
      </w:r>
      <w:r w:rsidRPr="00B60264">
        <w:rPr>
          <w:rStyle w:val="StyleUnderline"/>
          <w:color w:val="000000" w:themeColor="text1"/>
        </w:rPr>
        <w:t xml:space="preserve">, the </w:t>
      </w:r>
      <w:r w:rsidRPr="00B60264">
        <w:rPr>
          <w:rStyle w:val="StyleUnderline"/>
          <w:color w:val="000000" w:themeColor="text1"/>
          <w:highlight w:val="green"/>
        </w:rPr>
        <w:t>formalism</w:t>
      </w:r>
      <w:r w:rsidRPr="00B60264">
        <w:rPr>
          <w:rStyle w:val="StyleUnderline"/>
          <w:color w:val="000000" w:themeColor="text1"/>
        </w:rPr>
        <w:t xml:space="preserve"> that coordinates violence and capital for dispossessive financialization has metastasized, </w:t>
      </w:r>
      <w:r w:rsidRPr="00B60264">
        <w:rPr>
          <w:rStyle w:val="StyleUnderline"/>
          <w:color w:val="000000" w:themeColor="text1"/>
          <w:highlight w:val="green"/>
        </w:rPr>
        <w:t>spreading</w:t>
      </w:r>
      <w:r w:rsidRPr="00B60264">
        <w:rPr>
          <w:rStyle w:val="StyleUnderline"/>
          <w:color w:val="000000" w:themeColor="text1"/>
        </w:rPr>
        <w:t xml:space="preserve"> a mania of </w:t>
      </w:r>
      <w:r w:rsidRPr="00B60264">
        <w:rPr>
          <w:rStyle w:val="StyleUnderline"/>
          <w:color w:val="000000" w:themeColor="text1"/>
          <w:highlight w:val="green"/>
        </w:rPr>
        <w:t>deregulation</w:t>
      </w:r>
      <w:r w:rsidRPr="00B60264">
        <w:rPr>
          <w:rStyle w:val="StyleUnderline"/>
          <w:color w:val="000000" w:themeColor="text1"/>
        </w:rPr>
        <w:t xml:space="preserve"> that </w:t>
      </w:r>
      <w:r w:rsidRPr="00B60264">
        <w:rPr>
          <w:rStyle w:val="StyleUnderline"/>
          <w:color w:val="000000" w:themeColor="text1"/>
          <w:highlight w:val="green"/>
        </w:rPr>
        <w:t>augments</w:t>
      </w:r>
      <w:r w:rsidRPr="00B60264">
        <w:rPr>
          <w:rStyle w:val="StyleUnderline"/>
          <w:color w:val="000000" w:themeColor="text1"/>
        </w:rPr>
        <w:t xml:space="preserve"> the power and profits of every stripe of </w:t>
      </w:r>
      <w:r w:rsidRPr="00B60264">
        <w:rPr>
          <w:rStyle w:val="StyleUnderline"/>
          <w:color w:val="000000" w:themeColor="text1"/>
          <w:highlight w:val="green"/>
        </w:rPr>
        <w:t>corporate conquest</w:t>
      </w:r>
      <w:r w:rsidRPr="00B60264">
        <w:rPr>
          <w:rStyle w:val="StyleUnderline"/>
          <w:color w:val="000000" w:themeColor="text1"/>
        </w:rPr>
        <w:t>—</w:t>
      </w:r>
      <w:r w:rsidRPr="00B60264">
        <w:rPr>
          <w:rStyle w:val="StyleUnderline"/>
          <w:color w:val="000000" w:themeColor="text1"/>
          <w:highlight w:val="green"/>
        </w:rPr>
        <w:t>extractive industries, media consolidation</w:t>
      </w:r>
      <w:r w:rsidRPr="00B60264">
        <w:rPr>
          <w:rStyle w:val="StyleUnderline"/>
          <w:color w:val="000000" w:themeColor="text1"/>
        </w:rPr>
        <w:t xml:space="preserve">, and ever more </w:t>
      </w:r>
      <w:r w:rsidRPr="00B60264">
        <w:rPr>
          <w:rStyle w:val="StyleUnderline"/>
          <w:color w:val="000000" w:themeColor="text1"/>
          <w:highlight w:val="green"/>
        </w:rPr>
        <w:t>invasive</w:t>
      </w:r>
      <w:r w:rsidRPr="00B60264">
        <w:rPr>
          <w:rStyle w:val="StyleUnderline"/>
          <w:color w:val="000000" w:themeColor="text1"/>
        </w:rPr>
        <w:t xml:space="preserve"> and </w:t>
      </w:r>
      <w:r w:rsidRPr="00B60264">
        <w:rPr>
          <w:rStyle w:val="StyleUnderline"/>
          <w:color w:val="000000" w:themeColor="text1"/>
          <w:highlight w:val="green"/>
        </w:rPr>
        <w:t>militarized</w:t>
      </w:r>
      <w:r w:rsidRPr="00B60264">
        <w:rPr>
          <w:rStyle w:val="StyleUnderline"/>
          <w:color w:val="000000" w:themeColor="text1"/>
        </w:rPr>
        <w:t xml:space="preserve"> private intelligence and </w:t>
      </w:r>
      <w:r w:rsidRPr="00B60264">
        <w:rPr>
          <w:rStyle w:val="StyleUnderline"/>
          <w:color w:val="000000" w:themeColor="text1"/>
          <w:highlight w:val="green"/>
        </w:rPr>
        <w:t>security ventures</w:t>
      </w:r>
      <w:r w:rsidRPr="00B60264">
        <w:rPr>
          <w:rStyle w:val="StyleUnderline"/>
          <w:color w:val="000000" w:themeColor="text1"/>
        </w:rPr>
        <w:t>.</w:t>
      </w:r>
    </w:p>
    <w:p w14:paraId="781904BA" w14:textId="77777777" w:rsidR="005731C2" w:rsidRDefault="005731C2" w:rsidP="005731C2">
      <w:pPr>
        <w:rPr>
          <w:rStyle w:val="StyleUnderline"/>
          <w:sz w:val="14"/>
        </w:rPr>
      </w:pPr>
    </w:p>
    <w:p w14:paraId="72D73B7E" w14:textId="77777777" w:rsidR="005731C2" w:rsidRPr="00477E11" w:rsidRDefault="005731C2" w:rsidP="005731C2">
      <w:pPr>
        <w:rPr>
          <w:rStyle w:val="StyleUnderline"/>
          <w:sz w:val="14"/>
        </w:rPr>
      </w:pPr>
    </w:p>
    <w:bookmarkEnd w:id="1"/>
    <w:p w14:paraId="46124E94" w14:textId="77777777" w:rsidR="005731C2" w:rsidRPr="00D53BBA" w:rsidRDefault="005731C2" w:rsidP="005731C2">
      <w:pPr>
        <w:pStyle w:val="Heading4"/>
      </w:pPr>
      <w:r w:rsidRPr="00D53BBA">
        <w:t xml:space="preserve">Grounded normativity offers the ONLY viable method for affirming the resolution because it redefines labor not as a commodified relation to capital, but as a reciprocal relation to land and life itself. Under capitalism, collective bargaining presumes the legitimacy of settler property regimes and wage labor, reinscribing the exploitation of land and bodies alike. Grounded normativity calls for collective organizing rooted in place-based responsibilities that recognize land as agent and precondition for all labor. True collectivity emerges from practices that protect land and the ecologies labor that land depends on. Grounded normativity is not just theory. It is a material praxis alive in Indigenous and Black movements resisting dispossession and building decolonial futures. </w:t>
      </w:r>
    </w:p>
    <w:p w14:paraId="475D5CB5" w14:textId="77777777" w:rsidR="005731C2" w:rsidRPr="00352BA9" w:rsidRDefault="005731C2" w:rsidP="005731C2">
      <w:r w:rsidRPr="00352BA9">
        <w:rPr>
          <w:rStyle w:val="Style13ptBold"/>
        </w:rPr>
        <w:t>Byrd et. al 18</w:t>
      </w:r>
      <w:r w:rsidRPr="00352BA9">
        <w:t xml:space="preserve"> (Jodi Ann Byrd is an American indigenous academic. They are an associate professor of Literatures in English at Cornell University, where they also hold an affiliation with the American Studies Program. Alyosha Goldstein is Associate Professor in the Department of American Studies at the University of New Mexico. Jodi Melamed is assistant professor of English and Africana Studies at Marquette University. Chandan Reddy is Assistant Professor of English at the University of Washington. “Predatory Value: Economies of Dispossession and Disturbed conomies of Dispossession and Disturbed Relationalities” English Faculty Research and Publications. 519. 6-2018) </w:t>
      </w:r>
      <w:r>
        <w:t>UTD</w:t>
      </w:r>
    </w:p>
    <w:p w14:paraId="63BA5688" w14:textId="77777777" w:rsidR="005731C2" w:rsidRPr="00477E11" w:rsidRDefault="005731C2" w:rsidP="005731C2">
      <w:pPr>
        <w:rPr>
          <w:rStyle w:val="StyleUnderline"/>
          <w:sz w:val="14"/>
        </w:rPr>
      </w:pPr>
      <w:r w:rsidRPr="00352BA9">
        <w:rPr>
          <w:highlight w:val="green"/>
          <w:u w:val="single"/>
        </w:rPr>
        <w:t>Against</w:t>
      </w:r>
      <w:r w:rsidRPr="00352BA9">
        <w:rPr>
          <w:u w:val="single"/>
        </w:rPr>
        <w:t xml:space="preserve"> the </w:t>
      </w:r>
      <w:r w:rsidRPr="00352BA9">
        <w:rPr>
          <w:highlight w:val="green"/>
          <w:u w:val="single"/>
        </w:rPr>
        <w:t>commensurabilities</w:t>
      </w:r>
      <w:r w:rsidRPr="00352BA9">
        <w:rPr>
          <w:u w:val="single"/>
        </w:rPr>
        <w:t xml:space="preserve"> and </w:t>
      </w:r>
      <w:r w:rsidRPr="00352BA9">
        <w:rPr>
          <w:highlight w:val="green"/>
          <w:u w:val="single"/>
        </w:rPr>
        <w:t>rationalities of</w:t>
      </w:r>
      <w:r w:rsidRPr="00352BA9">
        <w:rPr>
          <w:sz w:val="14"/>
        </w:rPr>
        <w:t xml:space="preserve"> debt and </w:t>
      </w:r>
      <w:r w:rsidRPr="00352BA9">
        <w:rPr>
          <w:u w:val="single"/>
        </w:rPr>
        <w:t xml:space="preserve">finance capitalism, conditioned through the proprietary logics of </w:t>
      </w:r>
      <w:r w:rsidRPr="00352BA9">
        <w:rPr>
          <w:highlight w:val="green"/>
          <w:u w:val="single"/>
        </w:rPr>
        <w:t>settler colonialism</w:t>
      </w:r>
      <w:r w:rsidRPr="00352BA9">
        <w:rPr>
          <w:u w:val="single"/>
        </w:rPr>
        <w:t xml:space="preserve"> and </w:t>
      </w:r>
      <w:r w:rsidRPr="00352BA9">
        <w:rPr>
          <w:highlight w:val="green"/>
          <w:u w:val="single"/>
        </w:rPr>
        <w:t>racial capitalism</w:t>
      </w:r>
      <w:r w:rsidRPr="00352BA9">
        <w:rPr>
          <w:u w:val="single"/>
        </w:rPr>
        <w:t xml:space="preserve">, we </w:t>
      </w:r>
      <w:r w:rsidRPr="00352BA9">
        <w:rPr>
          <w:highlight w:val="green"/>
          <w:u w:val="single"/>
        </w:rPr>
        <w:t>seek alternative frameworks for building capacities for grounded relationality</w:t>
      </w:r>
      <w:r w:rsidRPr="00352BA9">
        <w:rPr>
          <w:u w:val="single"/>
        </w:rPr>
        <w:t xml:space="preserve">. By grounded we mean quite </w:t>
      </w:r>
      <w:r w:rsidRPr="00352BA9">
        <w:rPr>
          <w:highlight w:val="green"/>
          <w:u w:val="single"/>
        </w:rPr>
        <w:t>literally situated in relation to</w:t>
      </w:r>
      <w:r w:rsidRPr="00352BA9">
        <w:rPr>
          <w:u w:val="single"/>
        </w:rPr>
        <w:t xml:space="preserve"> and from </w:t>
      </w:r>
      <w:r w:rsidRPr="00352BA9">
        <w:rPr>
          <w:highlight w:val="green"/>
          <w:u w:val="single"/>
        </w:rPr>
        <w:t>the land</w:t>
      </w:r>
      <w:r w:rsidRPr="00352BA9">
        <w:rPr>
          <w:u w:val="single"/>
        </w:rPr>
        <w:t xml:space="preserve"> but </w:t>
      </w:r>
      <w:r w:rsidRPr="00352BA9">
        <w:rPr>
          <w:highlight w:val="green"/>
          <w:u w:val="single"/>
        </w:rPr>
        <w:t>without precluding movement</w:t>
      </w:r>
      <w:r w:rsidRPr="00352BA9">
        <w:rPr>
          <w:u w:val="single"/>
        </w:rPr>
        <w:t>, multiplicity, multidirectionality, transversals, and other elementary or material currents of water and air.</w:t>
      </w:r>
      <w:r w:rsidRPr="00352BA9">
        <w:rPr>
          <w:sz w:val="14"/>
        </w:rPr>
        <w:t xml:space="preserve"> This is </w:t>
      </w:r>
      <w:r w:rsidRPr="00352BA9">
        <w:rPr>
          <w:u w:val="single"/>
        </w:rPr>
        <w:t xml:space="preserve">a </w:t>
      </w:r>
      <w:r w:rsidRPr="00275068">
        <w:rPr>
          <w:rStyle w:val="Emphasis"/>
          <w:highlight w:val="green"/>
        </w:rPr>
        <w:t>being grounded</w:t>
      </w:r>
      <w:r w:rsidRPr="00275068">
        <w:rPr>
          <w:rStyle w:val="Emphasis"/>
        </w:rPr>
        <w:t xml:space="preserve"> and living relationalities in which the </w:t>
      </w:r>
      <w:r w:rsidRPr="00275068">
        <w:rPr>
          <w:rStyle w:val="Emphasis"/>
          <w:highlight w:val="green"/>
        </w:rPr>
        <w:t>nonhuman world and</w:t>
      </w:r>
      <w:r w:rsidRPr="00275068">
        <w:rPr>
          <w:rStyle w:val="Emphasis"/>
        </w:rPr>
        <w:t xml:space="preserve"> the </w:t>
      </w:r>
      <w:r w:rsidRPr="00275068">
        <w:rPr>
          <w:rStyle w:val="Emphasis"/>
          <w:highlight w:val="green"/>
        </w:rPr>
        <w:t>materiality</w:t>
      </w:r>
      <w:r w:rsidRPr="00275068">
        <w:rPr>
          <w:rStyle w:val="Emphasis"/>
        </w:rPr>
        <w:t xml:space="preserve"> of land and other elements </w:t>
      </w:r>
      <w:r w:rsidRPr="00275068">
        <w:rPr>
          <w:rStyle w:val="Emphasis"/>
          <w:highlight w:val="green"/>
        </w:rPr>
        <w:t>have agential significance</w:t>
      </w:r>
      <w:r w:rsidRPr="00275068">
        <w:rPr>
          <w:rStyle w:val="Emphasis"/>
        </w:rPr>
        <w:t xml:space="preserve"> in ways that </w:t>
      </w:r>
      <w:r w:rsidRPr="00275068">
        <w:rPr>
          <w:rStyle w:val="Emphasis"/>
          <w:highlight w:val="green"/>
        </w:rPr>
        <w:t>exceed liberal conceptions</w:t>
      </w:r>
      <w:r w:rsidRPr="00275068">
        <w:rPr>
          <w:rStyle w:val="Emphasis"/>
        </w:rPr>
        <w:t xml:space="preserve"> of the human</w:t>
      </w:r>
      <w:r w:rsidRPr="00352BA9">
        <w:rPr>
          <w:sz w:val="14"/>
        </w:rPr>
        <w:t xml:space="preserve">. If the grounded relationalities of Indigenous philosophies might tell us anything, then, they remind us that </w:t>
      </w:r>
      <w:r w:rsidRPr="00352BA9">
        <w:rPr>
          <w:highlight w:val="green"/>
          <w:u w:val="single"/>
        </w:rPr>
        <w:t>knowledge</w:t>
      </w:r>
      <w:r w:rsidRPr="00352BA9">
        <w:rPr>
          <w:u w:val="single"/>
        </w:rPr>
        <w:t xml:space="preserve"> must always </w:t>
      </w:r>
      <w:r w:rsidRPr="00352BA9">
        <w:rPr>
          <w:highlight w:val="green"/>
          <w:u w:val="single"/>
        </w:rPr>
        <w:t>remain grounded</w:t>
      </w:r>
      <w:r w:rsidRPr="00352BA9">
        <w:rPr>
          <w:u w:val="single"/>
        </w:rPr>
        <w:t xml:space="preserve"> as the </w:t>
      </w:r>
      <w:r w:rsidRPr="00352BA9">
        <w:rPr>
          <w:highlight w:val="green"/>
          <w:u w:val="single"/>
        </w:rPr>
        <w:t xml:space="preserve">land calls to us </w:t>
      </w:r>
      <w:r w:rsidRPr="00352BA9">
        <w:rPr>
          <w:u w:val="single"/>
        </w:rPr>
        <w:t xml:space="preserve">and for us to </w:t>
      </w:r>
      <w:r w:rsidRPr="00352BA9">
        <w:rPr>
          <w:highlight w:val="green"/>
          <w:u w:val="single"/>
        </w:rPr>
        <w:t>find</w:t>
      </w:r>
      <w:r w:rsidRPr="00352BA9">
        <w:rPr>
          <w:u w:val="single"/>
        </w:rPr>
        <w:t xml:space="preserve"> our </w:t>
      </w:r>
      <w:r w:rsidRPr="00352BA9">
        <w:rPr>
          <w:highlight w:val="green"/>
          <w:u w:val="single"/>
        </w:rPr>
        <w:t>place within</w:t>
      </w:r>
      <w:r w:rsidRPr="00352BA9">
        <w:rPr>
          <w:u w:val="single"/>
        </w:rPr>
        <w:t xml:space="preserve"> the </w:t>
      </w:r>
      <w:r w:rsidRPr="00352BA9">
        <w:rPr>
          <w:highlight w:val="green"/>
          <w:u w:val="single"/>
        </w:rPr>
        <w:t>ongoing</w:t>
      </w:r>
      <w:r w:rsidRPr="00352BA9">
        <w:rPr>
          <w:u w:val="single"/>
        </w:rPr>
        <w:t xml:space="preserve"> acts of </w:t>
      </w:r>
      <w:r w:rsidRPr="00352BA9">
        <w:rPr>
          <w:highlight w:val="green"/>
          <w:u w:val="single"/>
        </w:rPr>
        <w:t>interconnectivity</w:t>
      </w:r>
      <w:r w:rsidRPr="00352BA9">
        <w:rPr>
          <w:u w:val="single"/>
        </w:rPr>
        <w:t xml:space="preserve"> that surround us. </w:t>
      </w:r>
      <w:r w:rsidRPr="00352BA9">
        <w:rPr>
          <w:sz w:val="14"/>
        </w:rPr>
        <w:t xml:space="preserve">A number of questions arise with this shift from the epistemic trap of debt to the possibilities of relationality as affective and grounded alternatives to economies of dispossession and systems of extraction and exploitation. </w:t>
      </w:r>
      <w:r w:rsidRPr="00275068">
        <w:rPr>
          <w:rStyle w:val="Emphasis"/>
        </w:rPr>
        <w:t xml:space="preserve">How might we </w:t>
      </w:r>
      <w:r w:rsidRPr="00275068">
        <w:rPr>
          <w:rStyle w:val="Emphasis"/>
          <w:highlight w:val="green"/>
        </w:rPr>
        <w:t>apprehend relationality across systems of capitalism, colonialism, and chattel slavery</w:t>
      </w:r>
      <w:r w:rsidRPr="00275068">
        <w:rPr>
          <w:rStyle w:val="Emphasis"/>
        </w:rPr>
        <w:t xml:space="preserve"> </w:t>
      </w:r>
      <w:r w:rsidRPr="00275068">
        <w:rPr>
          <w:rStyle w:val="Emphasis"/>
          <w:highlight w:val="green"/>
        </w:rPr>
        <w:t>and</w:t>
      </w:r>
      <w:r w:rsidRPr="00275068">
        <w:rPr>
          <w:rStyle w:val="Emphasis"/>
        </w:rPr>
        <w:t xml:space="preserve"> its </w:t>
      </w:r>
      <w:r w:rsidRPr="00275068">
        <w:rPr>
          <w:rStyle w:val="Emphasis"/>
          <w:highlight w:val="green"/>
        </w:rPr>
        <w:t>afterlives</w:t>
      </w:r>
      <w:r w:rsidRPr="00352BA9">
        <w:rPr>
          <w:u w:val="single"/>
        </w:rPr>
        <w:t xml:space="preserve">? What happens when </w:t>
      </w:r>
      <w:r w:rsidRPr="00352BA9">
        <w:rPr>
          <w:highlight w:val="green"/>
          <w:u w:val="single"/>
        </w:rPr>
        <w:t>land</w:t>
      </w:r>
      <w:r w:rsidRPr="00352BA9">
        <w:rPr>
          <w:u w:val="single"/>
        </w:rPr>
        <w:t xml:space="preserve"> is </w:t>
      </w:r>
      <w:r w:rsidRPr="00352BA9">
        <w:rPr>
          <w:highlight w:val="green"/>
          <w:u w:val="single"/>
        </w:rPr>
        <w:t>understood not as</w:t>
      </w:r>
      <w:r w:rsidRPr="00352BA9">
        <w:rPr>
          <w:u w:val="single"/>
        </w:rPr>
        <w:t xml:space="preserve"> property or </w:t>
      </w:r>
      <w:r w:rsidRPr="00352BA9">
        <w:rPr>
          <w:highlight w:val="green"/>
          <w:u w:val="single"/>
        </w:rPr>
        <w:t>territory but</w:t>
      </w:r>
      <w:r w:rsidRPr="00352BA9">
        <w:rPr>
          <w:u w:val="single"/>
        </w:rPr>
        <w:t xml:space="preserve"> as a source of </w:t>
      </w:r>
      <w:r w:rsidRPr="00352BA9">
        <w:rPr>
          <w:highlight w:val="green"/>
          <w:u w:val="single"/>
        </w:rPr>
        <w:t>relation with</w:t>
      </w:r>
      <w:r w:rsidRPr="00352BA9">
        <w:rPr>
          <w:u w:val="single"/>
        </w:rPr>
        <w:t xml:space="preserve"> an </w:t>
      </w:r>
      <w:r w:rsidRPr="00352BA9">
        <w:rPr>
          <w:highlight w:val="green"/>
          <w:u w:val="single"/>
        </w:rPr>
        <w:t>agency</w:t>
      </w:r>
      <w:r w:rsidRPr="00352BA9">
        <w:rPr>
          <w:u w:val="single"/>
        </w:rPr>
        <w:t xml:space="preserve"> of its own?</w:t>
      </w:r>
      <w:r w:rsidRPr="00352BA9">
        <w:rPr>
          <w:sz w:val="14"/>
        </w:rPr>
        <w:t xml:space="preserve"> How might reconceiving of land as relation shift the ground of racialized and embodied histories away from the territoriality of the state? </w:t>
      </w:r>
      <w:r w:rsidRPr="00275068">
        <w:rPr>
          <w:rStyle w:val="Emphasis"/>
        </w:rPr>
        <w:t xml:space="preserve">How might </w:t>
      </w:r>
      <w:r w:rsidRPr="00275068">
        <w:rPr>
          <w:rStyle w:val="Emphasis"/>
          <w:highlight w:val="green"/>
        </w:rPr>
        <w:t>building capacities for relationality outside the logics of propriation</w:t>
      </w:r>
      <w:r w:rsidRPr="00275068">
        <w:rPr>
          <w:rStyle w:val="Emphasis"/>
        </w:rPr>
        <w:t xml:space="preserve"> make it </w:t>
      </w:r>
      <w:r w:rsidRPr="00275068">
        <w:rPr>
          <w:rStyle w:val="Emphasis"/>
          <w:highlight w:val="green"/>
        </w:rPr>
        <w:t>possible to handle incommensurate demands</w:t>
      </w:r>
      <w:r w:rsidRPr="00275068">
        <w:rPr>
          <w:rStyle w:val="Emphasis"/>
        </w:rPr>
        <w:t xml:space="preserve"> for justice?</w:t>
      </w:r>
      <w:r w:rsidRPr="00352BA9">
        <w:rPr>
          <w:u w:val="single"/>
        </w:rPr>
        <w:t xml:space="preserve"> In other words, is there a way for </w:t>
      </w:r>
      <w:r w:rsidRPr="00352BA9">
        <w:rPr>
          <w:highlight w:val="green"/>
          <w:u w:val="single"/>
        </w:rPr>
        <w:t>land</w:t>
      </w:r>
      <w:r w:rsidRPr="00352BA9">
        <w:rPr>
          <w:u w:val="single"/>
        </w:rPr>
        <w:t xml:space="preserve"> in itself </w:t>
      </w:r>
      <w:r w:rsidRPr="00352BA9">
        <w:rPr>
          <w:highlight w:val="green"/>
          <w:u w:val="single"/>
        </w:rPr>
        <w:t>to serve as</w:t>
      </w:r>
      <w:r w:rsidRPr="00352BA9">
        <w:rPr>
          <w:u w:val="single"/>
        </w:rPr>
        <w:t xml:space="preserve"> an </w:t>
      </w:r>
      <w:r w:rsidRPr="00352BA9">
        <w:rPr>
          <w:highlight w:val="green"/>
          <w:u w:val="single"/>
        </w:rPr>
        <w:t>ontological condition for</w:t>
      </w:r>
      <w:r w:rsidRPr="00352BA9">
        <w:rPr>
          <w:u w:val="single"/>
        </w:rPr>
        <w:t xml:space="preserve"> a </w:t>
      </w:r>
      <w:r w:rsidRPr="00352BA9">
        <w:rPr>
          <w:highlight w:val="green"/>
          <w:u w:val="single"/>
        </w:rPr>
        <w:t>different</w:t>
      </w:r>
      <w:r w:rsidRPr="00352BA9">
        <w:rPr>
          <w:u w:val="single"/>
        </w:rPr>
        <w:t xml:space="preserve"> </w:t>
      </w:r>
      <w:r w:rsidRPr="00352BA9">
        <w:rPr>
          <w:highlight w:val="green"/>
          <w:u w:val="single"/>
        </w:rPr>
        <w:t>concept</w:t>
      </w:r>
      <w:r w:rsidRPr="00352BA9">
        <w:rPr>
          <w:u w:val="single"/>
        </w:rPr>
        <w:t xml:space="preserve"> of the political that </w:t>
      </w:r>
      <w:r w:rsidRPr="00352BA9">
        <w:rPr>
          <w:highlight w:val="green"/>
          <w:u w:val="single"/>
        </w:rPr>
        <w:t>refuses conquest</w:t>
      </w:r>
      <w:r w:rsidRPr="00352BA9">
        <w:rPr>
          <w:u w:val="single"/>
        </w:rPr>
        <w:t>, doctrines of discovery, and the propriations of the propertied self?</w:t>
      </w:r>
      <w:r w:rsidRPr="00352BA9">
        <w:rPr>
          <w:sz w:val="14"/>
        </w:rPr>
        <w:t xml:space="preserve"> Finally, can land as the source of relation rather than the site of boundaries define a politics under which Indigenous sovereignty and Black reparations movements can (re)build capacities for relationality (aberrant to logics of propriation), rather than enact exclusivity or inclusion? In these times, when </w:t>
      </w:r>
      <w:r w:rsidRPr="00275068">
        <w:rPr>
          <w:rStyle w:val="Emphasis"/>
        </w:rPr>
        <w:t xml:space="preserve">it is clear that </w:t>
      </w:r>
      <w:r w:rsidRPr="00275068">
        <w:rPr>
          <w:rStyle w:val="Emphasis"/>
          <w:highlight w:val="green"/>
        </w:rPr>
        <w:t>liberal freedoms,</w:t>
      </w:r>
      <w:r w:rsidRPr="00275068">
        <w:rPr>
          <w:rStyle w:val="Emphasis"/>
        </w:rPr>
        <w:t xml:space="preserve"> misnamed democracy, </w:t>
      </w:r>
      <w:r w:rsidRPr="00275068">
        <w:rPr>
          <w:rStyle w:val="Emphasis"/>
          <w:highlight w:val="green"/>
        </w:rPr>
        <w:t xml:space="preserve">fail to halt </w:t>
      </w:r>
      <w:r w:rsidRPr="00275068">
        <w:rPr>
          <w:rStyle w:val="Emphasis"/>
        </w:rPr>
        <w:t xml:space="preserve">the </w:t>
      </w:r>
      <w:r w:rsidRPr="00275068">
        <w:rPr>
          <w:rStyle w:val="Emphasis"/>
          <w:highlight w:val="green"/>
        </w:rPr>
        <w:t>expropriation of collective life</w:t>
      </w:r>
      <w:r w:rsidRPr="00352BA9">
        <w:rPr>
          <w:highlight w:val="green"/>
          <w:u w:val="single"/>
        </w:rPr>
        <w:t xml:space="preserve"> </w:t>
      </w:r>
      <w:r w:rsidRPr="00352BA9">
        <w:rPr>
          <w:u w:val="single"/>
        </w:rPr>
        <w:t xml:space="preserve">by financial capitalism and its extractive resource mining, it is </w:t>
      </w:r>
      <w:r w:rsidRPr="005E1C28">
        <w:rPr>
          <w:u w:val="single"/>
        </w:rPr>
        <w:t>critical to turn</w:t>
      </w:r>
      <w:r w:rsidRPr="00352BA9">
        <w:rPr>
          <w:u w:val="single"/>
        </w:rPr>
        <w:t xml:space="preserve"> our </w:t>
      </w:r>
      <w:r w:rsidRPr="005E1C28">
        <w:rPr>
          <w:u w:val="single"/>
        </w:rPr>
        <w:t>attention to</w:t>
      </w:r>
      <w:r w:rsidRPr="00352BA9">
        <w:rPr>
          <w:u w:val="single"/>
        </w:rPr>
        <w:t xml:space="preserve"> ongoing </w:t>
      </w:r>
      <w:r w:rsidRPr="005E1C28">
        <w:rPr>
          <w:u w:val="single"/>
        </w:rPr>
        <w:t>praxes</w:t>
      </w:r>
      <w:r w:rsidRPr="00352BA9">
        <w:rPr>
          <w:u w:val="single"/>
        </w:rPr>
        <w:t xml:space="preserve"> that </w:t>
      </w:r>
      <w:r w:rsidRPr="005E1C28">
        <w:rPr>
          <w:u w:val="single"/>
        </w:rPr>
        <w:t>build capacities for relationality beyond</w:t>
      </w:r>
      <w:r w:rsidRPr="00352BA9">
        <w:rPr>
          <w:u w:val="single"/>
        </w:rPr>
        <w:t xml:space="preserve"> the logics of </w:t>
      </w:r>
      <w:r w:rsidRPr="005E1C28">
        <w:rPr>
          <w:u w:val="single"/>
        </w:rPr>
        <w:t>propriation</w:t>
      </w:r>
      <w:r w:rsidRPr="00352BA9">
        <w:rPr>
          <w:sz w:val="14"/>
        </w:rPr>
        <w:t xml:space="preserve">. Because they have long understood inclusion in the liberal capitalist state as an unmaking of collective social being, as whitewashing ongoing violence, Black radical philosophy read alongside Indigenous critical theory may help us to think alternatives that are both transformative and realizable and, in fact, already manifest and discernable. Work by such scholars as Glen Coulthard, Saidiya Hartman, Shona Jackson, Tiffany Lethabo King, Lisa Lowe, Fred Moten, Leanne Betasamosake Simpson, and Denise Ferreira da Silva offers energizing responses to global predatory formations of debt-driven accumulation, each drawing on Black radical traditions, critical ethnic studies, and/or Indigenous critical theory for epistemic-material activism. As Saidiya Hartman observes, “Skewed life chances, limited access to health and education, premature death, incarceration, and impoverishment” are all the afterlife of slavery.30 </w:t>
      </w:r>
      <w:r w:rsidRPr="00275068">
        <w:rPr>
          <w:rStyle w:val="Emphasis"/>
        </w:rPr>
        <w:t xml:space="preserve">That </w:t>
      </w:r>
      <w:r w:rsidRPr="00275068">
        <w:rPr>
          <w:rStyle w:val="Emphasis"/>
          <w:highlight w:val="green"/>
        </w:rPr>
        <w:t>afterlife persists</w:t>
      </w:r>
      <w:r w:rsidRPr="00275068">
        <w:rPr>
          <w:rStyle w:val="Emphasis"/>
        </w:rPr>
        <w:t xml:space="preserve"> as we are all </w:t>
      </w:r>
      <w:r w:rsidRPr="00275068">
        <w:rPr>
          <w:rStyle w:val="Emphasis"/>
          <w:highlight w:val="green"/>
        </w:rPr>
        <w:t>asked to confront</w:t>
      </w:r>
      <w:r w:rsidRPr="00275068">
        <w:rPr>
          <w:rStyle w:val="Emphasis"/>
        </w:rPr>
        <w:t xml:space="preserve"> the </w:t>
      </w:r>
      <w:r w:rsidRPr="00275068">
        <w:rPr>
          <w:rStyle w:val="Emphasis"/>
          <w:highlight w:val="green"/>
        </w:rPr>
        <w:t>ontological, political, economic</w:t>
      </w:r>
      <w:r w:rsidRPr="00275068">
        <w:rPr>
          <w:rStyle w:val="Emphasis"/>
        </w:rPr>
        <w:t xml:space="preserve">, and moral </w:t>
      </w:r>
      <w:r w:rsidRPr="00275068">
        <w:rPr>
          <w:rStyle w:val="Emphasis"/>
          <w:highlight w:val="green"/>
        </w:rPr>
        <w:t>implications</w:t>
      </w:r>
      <w:r w:rsidRPr="00275068">
        <w:rPr>
          <w:rStyle w:val="Emphasis"/>
        </w:rPr>
        <w:t xml:space="preserve"> and entanglements </w:t>
      </w:r>
      <w:r w:rsidRPr="00275068">
        <w:rPr>
          <w:rStyle w:val="Emphasis"/>
          <w:highlight w:val="green"/>
        </w:rPr>
        <w:t>of colonization</w:t>
      </w:r>
      <w:r w:rsidRPr="00352BA9">
        <w:rPr>
          <w:u w:val="single"/>
        </w:rPr>
        <w:t xml:space="preserve"> and slavery as they ostensibly compete for originary source within dispossessive regimes.</w:t>
      </w:r>
      <w:r w:rsidRPr="00352BA9">
        <w:rPr>
          <w:sz w:val="14"/>
        </w:rPr>
        <w:t xml:space="preserve"> In his work, Moten confronts the predatory formation of subprime debt speculation and foreclosures </w:t>
      </w:r>
      <w:r w:rsidRPr="00275068">
        <w:rPr>
          <w:rStyle w:val="Emphasis"/>
        </w:rPr>
        <w:t xml:space="preserve">from the point of view of the Black radical tradition, which constellates around the </w:t>
      </w:r>
      <w:r w:rsidRPr="00275068">
        <w:rPr>
          <w:rStyle w:val="Emphasis"/>
          <w:highlight w:val="green"/>
        </w:rPr>
        <w:t>anticapitalist norms of “consent not to be a single being”</w:t>
      </w:r>
      <w:r w:rsidRPr="00352BA9">
        <w:rPr>
          <w:u w:val="single"/>
        </w:rPr>
        <w:t xml:space="preserve"> and “preservation of the ontological totality”</w:t>
      </w:r>
      <w:r w:rsidRPr="00352BA9">
        <w:rPr>
          <w:sz w:val="14"/>
        </w:rPr>
        <w:t xml:space="preserve"> (the survival of Black collectivity). Moten celebrates the subprime debtor for enacting a guerrilla “collateral agency”31 when he writes: For a minute, by way of policy that accompanied another of those periodic attempts to deconcentrate that mass and its ongoing project/s, home ownership was infused with and disrupted by a kind of carnival, a country-ass hoedown, an embarrassing barbecue. This disownership renewed an old experiment that moves at the intersection of squatting and “the imposition of severalty” (… to eradicate the Indian who was not vanishing quite fast enough by liberal conferral of the gift of private property.) </w:t>
      </w:r>
      <w:r w:rsidRPr="00352BA9">
        <w:rPr>
          <w:u w:val="single"/>
        </w:rPr>
        <w:t>That imposition [was updated] … in the name of “the ownership society” … so that it could continue its brutal, violent habit of enclosing our common capacity</w:t>
      </w:r>
      <w:r w:rsidRPr="00352BA9">
        <w:rPr>
          <w:sz w:val="14"/>
        </w:rPr>
        <w:t xml:space="preserve">.32 Moten refuses to compare and oppose Black and Native dispossessions in racial capitalist settler colonial modernity and instead offers a way to conceive of debt as disownership that links contemporary forms of foreclosure to the enclosures of settlement, severalty, and allotment. As home ownership and its subsequent subprime mortgage within the existing structures of a well-established settler colonialism became “a kind of carnival, a country-ass hoedown, an embarrassing barbecue,” </w:t>
      </w:r>
      <w:r w:rsidRPr="00352BA9">
        <w:rPr>
          <w:u w:val="single"/>
        </w:rPr>
        <w:t>Moten acknowledges how “the ownership society” continues its brutal drive toward enclosing our common capacity and our capacity for the commons. Building</w:t>
      </w:r>
      <w:r w:rsidRPr="00352BA9">
        <w:rPr>
          <w:sz w:val="14"/>
        </w:rPr>
        <w:t xml:space="preserve"> on questions of the spatialities of settler colonial geographies, </w:t>
      </w:r>
      <w:r w:rsidRPr="00352BA9">
        <w:rPr>
          <w:u w:val="single"/>
        </w:rPr>
        <w:t>Tiffany Lethabo King,</w:t>
      </w:r>
      <w:r w:rsidRPr="00352BA9">
        <w:rPr>
          <w:sz w:val="14"/>
        </w:rPr>
        <w:t xml:space="preserve"> in her recent work on Black fungibility, </w:t>
      </w:r>
      <w:r w:rsidRPr="00352BA9">
        <w:rPr>
          <w:u w:val="single"/>
        </w:rPr>
        <w:t>argues for an analytic framework through which to consider how “Blackness mediated the ways the natural world could be imagined as manipulable and an open landscape in flux.</w:t>
      </w:r>
      <w:r w:rsidRPr="00352BA9">
        <w:rPr>
          <w:sz w:val="14"/>
        </w:rPr>
        <w:t xml:space="preserve">”33 Such a framework disrupts the spatial and embodied boundaries that have at times separated Indigenous and settler colonial critique from Black studies by demonstrating how “Black bodies in the fluttering, stretching, and changing states became a symbol of unstable borders, processes, and the shifting power relations … [and where] Blackness, as expansion and spatial possibility, becomes a constituting feature of the spatial imagination of the conquistador/settler rather than just another human laborer exploited as a mere technology to produce space.”34 </w:t>
      </w:r>
      <w:r w:rsidRPr="00275068">
        <w:rPr>
          <w:rStyle w:val="Emphasis"/>
        </w:rPr>
        <w:t xml:space="preserve">Such moves help us </w:t>
      </w:r>
      <w:r w:rsidRPr="00275068">
        <w:rPr>
          <w:rStyle w:val="Emphasis"/>
          <w:highlight w:val="green"/>
        </w:rPr>
        <w:t>decenter bodies as</w:t>
      </w:r>
      <w:r w:rsidRPr="00275068">
        <w:rPr>
          <w:rStyle w:val="Emphasis"/>
        </w:rPr>
        <w:t xml:space="preserve"> the </w:t>
      </w:r>
      <w:r w:rsidRPr="00275068">
        <w:rPr>
          <w:rStyle w:val="Emphasis"/>
          <w:highlight w:val="green"/>
        </w:rPr>
        <w:t>site of pure labor</w:t>
      </w:r>
      <w:r w:rsidRPr="00352BA9">
        <w:rPr>
          <w:u w:val="single"/>
        </w:rPr>
        <w:t xml:space="preserve"> within the proprietary logics of settler colonialism and racial capitalism to </w:t>
      </w:r>
      <w:r w:rsidRPr="005E1C28">
        <w:rPr>
          <w:u w:val="single"/>
        </w:rPr>
        <w:t xml:space="preserve">think more fluidly </w:t>
      </w:r>
      <w:r w:rsidRPr="00352BA9">
        <w:rPr>
          <w:u w:val="single"/>
        </w:rPr>
        <w:t>about the porousness of those same bodies as they are made to move and remove, build and destroy, relate and tear asunder</w:t>
      </w:r>
      <w:r w:rsidRPr="00352BA9">
        <w:rPr>
          <w:sz w:val="14"/>
        </w:rPr>
        <w:t xml:space="preserve">. Dene scholar Glen Coulthard confronts the debt-driven predatory formations active in Canada, where austerity provides alibis for renewed thefts of Indigenous lands and resources and more indebtedness and precarity generally. Inspired by Frantz Fanon’s belief that those struggling against colonialism must turn away from the colonial state and find in their own transformative praxis the source of their liberation, Coulthard calls for the </w:t>
      </w:r>
      <w:r w:rsidRPr="00275068">
        <w:rPr>
          <w:rStyle w:val="Emphasis"/>
          <w:highlight w:val="green"/>
        </w:rPr>
        <w:t>reinvigoration of land-based norms</w:t>
      </w:r>
      <w:r w:rsidRPr="00275068">
        <w:rPr>
          <w:rStyle w:val="Emphasis"/>
        </w:rPr>
        <w:t>, of “</w:t>
      </w:r>
      <w:r w:rsidRPr="00275068">
        <w:rPr>
          <w:rStyle w:val="Emphasis"/>
          <w:highlight w:val="green"/>
        </w:rPr>
        <w:t>indigenous laws</w:t>
      </w:r>
      <w:r w:rsidRPr="00352BA9">
        <w:rPr>
          <w:u w:val="single"/>
        </w:rPr>
        <w:t xml:space="preserve"> … that uphold the relations of reciprocity that shape our engagement with the human and nonhuman world—the land</w:t>
      </w:r>
      <w:r w:rsidRPr="00352BA9">
        <w:rPr>
          <w:sz w:val="14"/>
        </w:rPr>
        <w:t xml:space="preserve">.”35 He </w:t>
      </w:r>
      <w:r w:rsidRPr="00352BA9">
        <w:rPr>
          <w:u w:val="single"/>
        </w:rPr>
        <w:t>refers to this transformation praxis as “</w:t>
      </w:r>
      <w:r w:rsidRPr="00352BA9">
        <w:rPr>
          <w:highlight w:val="green"/>
          <w:u w:val="single"/>
        </w:rPr>
        <w:t>grounded normativity</w:t>
      </w:r>
      <w:r w:rsidRPr="00352BA9">
        <w:rPr>
          <w:u w:val="single"/>
        </w:rPr>
        <w:t xml:space="preserve">” </w:t>
      </w:r>
      <w:r w:rsidRPr="00352BA9">
        <w:rPr>
          <w:sz w:val="14"/>
        </w:rPr>
        <w:t xml:space="preserve">in Red Skin, White Masks. Recently, writing with Michi Saagiig Nishnaabeg poet, intellectual, and activist Leanne Betasamosake Simpson, </w:t>
      </w:r>
      <w:r w:rsidRPr="00352BA9">
        <w:rPr>
          <w:u w:val="single"/>
        </w:rPr>
        <w:t xml:space="preserve">he has </w:t>
      </w:r>
      <w:r w:rsidRPr="00352BA9">
        <w:rPr>
          <w:highlight w:val="green"/>
          <w:u w:val="single"/>
        </w:rPr>
        <w:t>reframed</w:t>
      </w:r>
      <w:r w:rsidRPr="00352BA9">
        <w:rPr>
          <w:u w:val="single"/>
        </w:rPr>
        <w:t xml:space="preserve"> this </w:t>
      </w:r>
      <w:r w:rsidRPr="00275068">
        <w:rPr>
          <w:rStyle w:val="Emphasis"/>
          <w:highlight w:val="green"/>
        </w:rPr>
        <w:t>praxis as</w:t>
      </w:r>
      <w:r w:rsidRPr="00275068">
        <w:rPr>
          <w:rStyle w:val="Emphasis"/>
        </w:rPr>
        <w:t xml:space="preserve"> a </w:t>
      </w:r>
      <w:r w:rsidRPr="00275068">
        <w:rPr>
          <w:rStyle w:val="Emphasis"/>
          <w:highlight w:val="green"/>
        </w:rPr>
        <w:t>baseline for anticolonial solidarities</w:t>
      </w:r>
      <w:r w:rsidRPr="00352BA9">
        <w:rPr>
          <w:u w:val="single"/>
        </w:rPr>
        <w:t xml:space="preserve"> against the proprietary and possessive regimes undergirding settler colonialism in North America. “</w:t>
      </w:r>
      <w:r w:rsidRPr="00275068">
        <w:rPr>
          <w:rStyle w:val="Emphasis"/>
        </w:rPr>
        <w:t xml:space="preserve">Our </w:t>
      </w:r>
      <w:r w:rsidRPr="00275068">
        <w:rPr>
          <w:rStyle w:val="Emphasis"/>
          <w:highlight w:val="green"/>
        </w:rPr>
        <w:t>relationship to</w:t>
      </w:r>
      <w:r w:rsidRPr="00275068">
        <w:rPr>
          <w:rStyle w:val="Emphasis"/>
        </w:rPr>
        <w:t xml:space="preserve"> the </w:t>
      </w:r>
      <w:r w:rsidRPr="00275068">
        <w:rPr>
          <w:rStyle w:val="Emphasis"/>
          <w:highlight w:val="green"/>
        </w:rPr>
        <w:t>land</w:t>
      </w:r>
      <w:r w:rsidRPr="00275068">
        <w:rPr>
          <w:rStyle w:val="Emphasis"/>
        </w:rPr>
        <w:t xml:space="preserve"> itself,” Coulthard and Simpson write, “</w:t>
      </w:r>
      <w:r w:rsidRPr="00275068">
        <w:rPr>
          <w:rStyle w:val="Emphasis"/>
          <w:highlight w:val="green"/>
        </w:rPr>
        <w:t>generates</w:t>
      </w:r>
      <w:r w:rsidRPr="00275068">
        <w:rPr>
          <w:rStyle w:val="Emphasis"/>
        </w:rPr>
        <w:t xml:space="preserve"> the </w:t>
      </w:r>
      <w:r w:rsidRPr="00275068">
        <w:rPr>
          <w:rStyle w:val="Emphasis"/>
          <w:highlight w:val="green"/>
        </w:rPr>
        <w:t>processes</w:t>
      </w:r>
      <w:r w:rsidRPr="00275068">
        <w:rPr>
          <w:rStyle w:val="Emphasis"/>
        </w:rPr>
        <w:t xml:space="preserve">, </w:t>
      </w:r>
      <w:r w:rsidRPr="00275068">
        <w:rPr>
          <w:rStyle w:val="Emphasis"/>
          <w:highlight w:val="green"/>
        </w:rPr>
        <w:t>practices,</w:t>
      </w:r>
      <w:r w:rsidRPr="00275068">
        <w:rPr>
          <w:rStyle w:val="Emphasis"/>
        </w:rPr>
        <w:t xml:space="preserve"> and </w:t>
      </w:r>
      <w:r w:rsidRPr="00275068">
        <w:rPr>
          <w:rStyle w:val="Emphasis"/>
          <w:highlight w:val="green"/>
        </w:rPr>
        <w:t>knowledges</w:t>
      </w:r>
      <w:r w:rsidRPr="00275068">
        <w:rPr>
          <w:rStyle w:val="Emphasis"/>
        </w:rPr>
        <w:t xml:space="preserve"> that </w:t>
      </w:r>
      <w:r w:rsidRPr="00275068">
        <w:rPr>
          <w:rStyle w:val="Emphasis"/>
          <w:highlight w:val="green"/>
        </w:rPr>
        <w:t>inform</w:t>
      </w:r>
      <w:r w:rsidRPr="00275068">
        <w:rPr>
          <w:rStyle w:val="Emphasis"/>
        </w:rPr>
        <w:t xml:space="preserve"> our </w:t>
      </w:r>
      <w:r w:rsidRPr="00275068">
        <w:rPr>
          <w:rStyle w:val="Emphasis"/>
          <w:highlight w:val="green"/>
        </w:rPr>
        <w:t>political systems</w:t>
      </w:r>
      <w:r w:rsidRPr="00352BA9">
        <w:rPr>
          <w:highlight w:val="green"/>
          <w:u w:val="single"/>
        </w:rPr>
        <w:t>,</w:t>
      </w:r>
      <w:r w:rsidRPr="00352BA9">
        <w:rPr>
          <w:u w:val="single"/>
        </w:rPr>
        <w:t xml:space="preserve"> and through which we practice solidarity. </w:t>
      </w:r>
      <w:r w:rsidRPr="00275068">
        <w:rPr>
          <w:rStyle w:val="Emphasis"/>
        </w:rPr>
        <w:t xml:space="preserve">To </w:t>
      </w:r>
      <w:r w:rsidRPr="00275068">
        <w:rPr>
          <w:rStyle w:val="Emphasis"/>
          <w:highlight w:val="green"/>
        </w:rPr>
        <w:t>willfully abandon them</w:t>
      </w:r>
      <w:r w:rsidRPr="00275068">
        <w:rPr>
          <w:rStyle w:val="Emphasis"/>
        </w:rPr>
        <w:t xml:space="preserve"> would amount to a form of </w:t>
      </w:r>
      <w:r w:rsidRPr="00275068">
        <w:rPr>
          <w:rStyle w:val="Emphasis"/>
          <w:highlight w:val="green"/>
        </w:rPr>
        <w:t>auto-genocide</w:t>
      </w:r>
      <w:r w:rsidRPr="00275068">
        <w:rPr>
          <w:rStyle w:val="Emphasis"/>
        </w:rPr>
        <w:t>.”</w:t>
      </w:r>
      <w:r w:rsidRPr="004755B9">
        <w:rPr>
          <w:b/>
          <w:bCs/>
          <w:sz w:val="14"/>
        </w:rPr>
        <w:t xml:space="preserve">36 </w:t>
      </w:r>
      <w:r w:rsidRPr="00275068">
        <w:rPr>
          <w:rStyle w:val="Emphasis"/>
          <w:highlight w:val="green"/>
        </w:rPr>
        <w:t>Grounded normativity</w:t>
      </w:r>
      <w:r w:rsidRPr="00275068">
        <w:rPr>
          <w:rStyle w:val="Emphasis"/>
        </w:rPr>
        <w:t xml:space="preserve">, as Coulthard and Simpson explain, </w:t>
      </w:r>
      <w:r w:rsidRPr="00275068">
        <w:rPr>
          <w:rStyle w:val="Emphasis"/>
          <w:highlight w:val="green"/>
        </w:rPr>
        <w:t>provides</w:t>
      </w:r>
      <w:r w:rsidRPr="00275068">
        <w:rPr>
          <w:rStyle w:val="Emphasis"/>
        </w:rPr>
        <w:t xml:space="preserve"> an </w:t>
      </w:r>
      <w:r w:rsidRPr="00275068">
        <w:rPr>
          <w:rStyle w:val="Emphasis"/>
          <w:highlight w:val="green"/>
        </w:rPr>
        <w:t>ethical way of knowing</w:t>
      </w:r>
      <w:r w:rsidRPr="00275068">
        <w:rPr>
          <w:rStyle w:val="Emphasis"/>
        </w:rPr>
        <w:t xml:space="preserve"> and being that is </w:t>
      </w:r>
      <w:r w:rsidRPr="00275068">
        <w:rPr>
          <w:rStyle w:val="Emphasis"/>
          <w:highlight w:val="green"/>
        </w:rPr>
        <w:t>more expansive than</w:t>
      </w:r>
      <w:r w:rsidRPr="00275068">
        <w:rPr>
          <w:rStyle w:val="Emphasis"/>
        </w:rPr>
        <w:t xml:space="preserve"> those </w:t>
      </w:r>
      <w:r w:rsidRPr="00275068">
        <w:rPr>
          <w:rStyle w:val="Emphasis"/>
          <w:highlight w:val="green"/>
        </w:rPr>
        <w:t>ontologies that prioritize the human as exceptional</w:t>
      </w:r>
      <w:r w:rsidRPr="00275068">
        <w:rPr>
          <w:rStyle w:val="Emphasis"/>
        </w:rPr>
        <w:t xml:space="preserve">, and it is a placement that </w:t>
      </w:r>
      <w:r w:rsidRPr="00275068">
        <w:rPr>
          <w:rStyle w:val="Emphasis"/>
          <w:highlight w:val="green"/>
        </w:rPr>
        <w:t>extends memory through vast kinship</w:t>
      </w:r>
      <w:r w:rsidRPr="00275068">
        <w:rPr>
          <w:rStyle w:val="Emphasis"/>
        </w:rPr>
        <w:t xml:space="preserve"> </w:t>
      </w:r>
      <w:r w:rsidRPr="00275068">
        <w:rPr>
          <w:rStyle w:val="Emphasis"/>
          <w:highlight w:val="green"/>
        </w:rPr>
        <w:t>networks</w:t>
      </w:r>
      <w:r w:rsidRPr="00275068">
        <w:rPr>
          <w:rStyle w:val="Emphasis"/>
        </w:rPr>
        <w:t xml:space="preserve"> that </w:t>
      </w:r>
      <w:r w:rsidRPr="00275068">
        <w:rPr>
          <w:rStyle w:val="Emphasis"/>
          <w:highlight w:val="green"/>
        </w:rPr>
        <w:t>assume</w:t>
      </w:r>
      <w:r w:rsidRPr="00275068">
        <w:rPr>
          <w:rStyle w:val="Emphasis"/>
        </w:rPr>
        <w:t xml:space="preserve"> life, </w:t>
      </w:r>
      <w:r w:rsidRPr="00275068">
        <w:rPr>
          <w:rStyle w:val="Emphasis"/>
          <w:highlight w:val="green"/>
        </w:rPr>
        <w:t>vibrancy</w:t>
      </w:r>
      <w:r w:rsidRPr="00275068">
        <w:rPr>
          <w:rStyle w:val="Emphasis"/>
        </w:rPr>
        <w:t xml:space="preserve">, and </w:t>
      </w:r>
      <w:r w:rsidRPr="00275068">
        <w:rPr>
          <w:rStyle w:val="Emphasis"/>
          <w:highlight w:val="green"/>
        </w:rPr>
        <w:t>agency</w:t>
      </w:r>
      <w:r w:rsidRPr="00275068">
        <w:rPr>
          <w:rStyle w:val="Emphasis"/>
        </w:rPr>
        <w:t xml:space="preserve"> </w:t>
      </w:r>
      <w:r w:rsidRPr="00275068">
        <w:rPr>
          <w:rStyle w:val="Emphasis"/>
          <w:highlight w:val="green"/>
        </w:rPr>
        <w:t xml:space="preserve">beyond </w:t>
      </w:r>
      <w:r w:rsidRPr="00275068">
        <w:rPr>
          <w:rStyle w:val="Emphasis"/>
        </w:rPr>
        <w:t xml:space="preserve">the </w:t>
      </w:r>
      <w:r w:rsidRPr="00275068">
        <w:rPr>
          <w:rStyle w:val="Emphasis"/>
          <w:highlight w:val="green"/>
        </w:rPr>
        <w:t>limits of enlightenment notions of</w:t>
      </w:r>
      <w:r w:rsidRPr="00275068">
        <w:rPr>
          <w:rStyle w:val="Emphasis"/>
        </w:rPr>
        <w:t xml:space="preserve"> </w:t>
      </w:r>
      <w:r w:rsidRPr="00275068">
        <w:rPr>
          <w:rStyle w:val="Emphasis"/>
          <w:highlight w:val="green"/>
        </w:rPr>
        <w:t>self</w:t>
      </w:r>
      <w:r w:rsidRPr="00275068">
        <w:rPr>
          <w:rStyle w:val="Emphasis"/>
        </w:rPr>
        <w:t xml:space="preserve">, liberty, and </w:t>
      </w:r>
      <w:r w:rsidRPr="00275068">
        <w:rPr>
          <w:rStyle w:val="Emphasis"/>
          <w:highlight w:val="green"/>
        </w:rPr>
        <w:t>property</w:t>
      </w:r>
      <w:r w:rsidRPr="00275068">
        <w:rPr>
          <w:rStyle w:val="Emphasis"/>
        </w:rPr>
        <w:t>.</w:t>
      </w:r>
      <w:r w:rsidRPr="00352BA9">
        <w:rPr>
          <w:u w:val="single"/>
        </w:rPr>
        <w:t xml:space="preserve"> Such </w:t>
      </w:r>
      <w:r w:rsidRPr="00352BA9">
        <w:rPr>
          <w:highlight w:val="green"/>
          <w:u w:val="single"/>
        </w:rPr>
        <w:t>Indigenous interventions to</w:t>
      </w:r>
      <w:r w:rsidRPr="00352BA9">
        <w:rPr>
          <w:u w:val="single"/>
        </w:rPr>
        <w:t xml:space="preserve"> the </w:t>
      </w:r>
      <w:r w:rsidRPr="00352BA9">
        <w:rPr>
          <w:highlight w:val="green"/>
          <w:u w:val="single"/>
        </w:rPr>
        <w:t>categories</w:t>
      </w:r>
      <w:r w:rsidRPr="00352BA9">
        <w:rPr>
          <w:u w:val="single"/>
        </w:rPr>
        <w:t xml:space="preserve"> of being </w:t>
      </w:r>
      <w:r w:rsidRPr="00352BA9">
        <w:rPr>
          <w:highlight w:val="green"/>
          <w:u w:val="single"/>
        </w:rPr>
        <w:t>codified by</w:t>
      </w:r>
      <w:r w:rsidRPr="00352BA9">
        <w:rPr>
          <w:u w:val="single"/>
        </w:rPr>
        <w:t xml:space="preserve"> </w:t>
      </w:r>
      <w:r w:rsidRPr="00352BA9">
        <w:rPr>
          <w:highlight w:val="green"/>
          <w:u w:val="single"/>
        </w:rPr>
        <w:t>settler law, policy</w:t>
      </w:r>
      <w:r w:rsidRPr="00352BA9">
        <w:rPr>
          <w:u w:val="single"/>
        </w:rPr>
        <w:t xml:space="preserve">, and territoriality are </w:t>
      </w:r>
      <w:r w:rsidRPr="00352BA9">
        <w:rPr>
          <w:highlight w:val="green"/>
          <w:u w:val="single"/>
        </w:rPr>
        <w:t>also</w:t>
      </w:r>
      <w:r w:rsidRPr="00352BA9">
        <w:rPr>
          <w:u w:val="single"/>
        </w:rPr>
        <w:t xml:space="preserve"> fundamentally </w:t>
      </w:r>
      <w:r w:rsidRPr="00352BA9">
        <w:rPr>
          <w:highlight w:val="green"/>
          <w:u w:val="single"/>
        </w:rPr>
        <w:t>critiques of colonialism</w:t>
      </w:r>
      <w:r w:rsidRPr="00352BA9">
        <w:rPr>
          <w:u w:val="single"/>
        </w:rPr>
        <w:t xml:space="preserve"> as they </w:t>
      </w:r>
      <w:r w:rsidRPr="00352BA9">
        <w:rPr>
          <w:highlight w:val="green"/>
          <w:u w:val="single"/>
        </w:rPr>
        <w:t>reorient knowledge</w:t>
      </w:r>
      <w:r w:rsidRPr="00352BA9">
        <w:rPr>
          <w:u w:val="single"/>
        </w:rPr>
        <w:t xml:space="preserve"> and power within and </w:t>
      </w:r>
      <w:r w:rsidRPr="00352BA9">
        <w:rPr>
          <w:highlight w:val="green"/>
          <w:u w:val="single"/>
        </w:rPr>
        <w:t>through Indigenous returns to land, philosophy, diplomacy, activism, and kinship.</w:t>
      </w:r>
      <w:r w:rsidRPr="00352BA9">
        <w:rPr>
          <w:sz w:val="14"/>
        </w:rPr>
        <w:t xml:space="preserve"> By decentering the human, such theories require us </w:t>
      </w:r>
      <w:r w:rsidRPr="00352BA9">
        <w:rPr>
          <w:u w:val="single"/>
        </w:rPr>
        <w:t xml:space="preserve">to consider further how </w:t>
      </w:r>
      <w:r w:rsidRPr="00352BA9">
        <w:rPr>
          <w:highlight w:val="green"/>
          <w:u w:val="single"/>
        </w:rPr>
        <w:t>colonialism</w:t>
      </w:r>
      <w:r w:rsidRPr="00352BA9">
        <w:rPr>
          <w:u w:val="single"/>
        </w:rPr>
        <w:t xml:space="preserve"> has already </w:t>
      </w:r>
      <w:r w:rsidRPr="00352BA9">
        <w:rPr>
          <w:highlight w:val="green"/>
          <w:u w:val="single"/>
        </w:rPr>
        <w:t>inflected</w:t>
      </w:r>
      <w:r w:rsidRPr="00352BA9">
        <w:rPr>
          <w:u w:val="single"/>
        </w:rPr>
        <w:t xml:space="preserve"> our </w:t>
      </w:r>
      <w:r w:rsidRPr="00352BA9">
        <w:rPr>
          <w:highlight w:val="green"/>
          <w:u w:val="single"/>
        </w:rPr>
        <w:t>understanding of nature, memory, and history through</w:t>
      </w:r>
      <w:r w:rsidRPr="00352BA9">
        <w:rPr>
          <w:u w:val="single"/>
        </w:rPr>
        <w:t xml:space="preserve"> the </w:t>
      </w:r>
      <w:r w:rsidRPr="00352BA9">
        <w:rPr>
          <w:highlight w:val="green"/>
          <w:u w:val="single"/>
        </w:rPr>
        <w:t>production of archives</w:t>
      </w:r>
      <w:r w:rsidRPr="00352BA9">
        <w:rPr>
          <w:u w:val="single"/>
        </w:rPr>
        <w:t xml:space="preserve"> and certain kinds of </w:t>
      </w:r>
      <w:r w:rsidRPr="00352BA9">
        <w:rPr>
          <w:highlight w:val="green"/>
          <w:u w:val="single"/>
        </w:rPr>
        <w:t>knowledge production</w:t>
      </w:r>
      <w:r w:rsidRPr="00352BA9">
        <w:rPr>
          <w:u w:val="single"/>
        </w:rPr>
        <w:t xml:space="preserve"> that </w:t>
      </w:r>
      <w:r w:rsidRPr="00352BA9">
        <w:rPr>
          <w:highlight w:val="green"/>
          <w:u w:val="single"/>
        </w:rPr>
        <w:t>favor hegemonic white possession.</w:t>
      </w:r>
      <w:r w:rsidRPr="00352BA9">
        <w:rPr>
          <w:sz w:val="14"/>
        </w:rPr>
        <w:t xml:space="preserve"> Here, as a way toward ending this introduction, we’d like to offer a series of provocations and questions that arise when Black and Indigenous intellectual traditions are held simultaneously as offering disruptions to propriation and possession: How might we </w:t>
      </w:r>
      <w:r w:rsidRPr="00352BA9">
        <w:rPr>
          <w:u w:val="single"/>
        </w:rPr>
        <w:t>develop Coulthard’s fruitful concept of “</w:t>
      </w:r>
      <w:r w:rsidRPr="00352BA9">
        <w:rPr>
          <w:highlight w:val="green"/>
          <w:u w:val="single"/>
        </w:rPr>
        <w:t>grounded normativity”—</w:t>
      </w:r>
      <w:r w:rsidRPr="00352BA9">
        <w:rPr>
          <w:u w:val="single"/>
        </w:rPr>
        <w:t>the ethical framework “informed by what land as a mode of reciprocal relationship</w:t>
      </w:r>
      <w:r w:rsidRPr="00352BA9">
        <w:rPr>
          <w:sz w:val="14"/>
        </w:rPr>
        <w:t xml:space="preserve"> (which is itself informed by place-based practices and associated forms of knowledge) ought to </w:t>
      </w:r>
      <w:r w:rsidRPr="00275068">
        <w:rPr>
          <w:rStyle w:val="Emphasis"/>
          <w:highlight w:val="green"/>
        </w:rPr>
        <w:t>teach us about living</w:t>
      </w:r>
      <w:r w:rsidRPr="00275068">
        <w:rPr>
          <w:rStyle w:val="Emphasis"/>
        </w:rPr>
        <w:t xml:space="preserve"> our </w:t>
      </w:r>
      <w:r w:rsidRPr="00275068">
        <w:rPr>
          <w:rStyle w:val="Emphasis"/>
          <w:highlight w:val="green"/>
        </w:rPr>
        <w:t>lives in relation to one another</w:t>
      </w:r>
      <w:r w:rsidRPr="00275068">
        <w:rPr>
          <w:rStyle w:val="Emphasis"/>
        </w:rPr>
        <w:t xml:space="preserve"> and our surroundings </w:t>
      </w:r>
      <w:r w:rsidRPr="00275068">
        <w:rPr>
          <w:rStyle w:val="Emphasis"/>
          <w:highlight w:val="green"/>
        </w:rPr>
        <w:t>in a</w:t>
      </w:r>
      <w:r w:rsidRPr="00275068">
        <w:rPr>
          <w:rStyle w:val="Emphasis"/>
        </w:rPr>
        <w:t xml:space="preserve"> respectful, nondominating and </w:t>
      </w:r>
      <w:r w:rsidRPr="00275068">
        <w:rPr>
          <w:rStyle w:val="Emphasis"/>
          <w:highlight w:val="green"/>
        </w:rPr>
        <w:t>nonexploitative way</w:t>
      </w:r>
      <w:r w:rsidRPr="004755B9">
        <w:rPr>
          <w:b/>
          <w:bCs/>
          <w:sz w:val="14"/>
          <w:highlight w:val="green"/>
        </w:rPr>
        <w:t>”?</w:t>
      </w:r>
      <w:r w:rsidRPr="00352BA9">
        <w:rPr>
          <w:sz w:val="14"/>
        </w:rPr>
        <w:t xml:space="preserve">37 What would it be, then, to think and work for a grounded relationality, at once addressed to Black placemaking, geographies, and other racialized diasporas, as well as to proprietary violences incommensurate to yet not altogether separate from Indigenous land and sovereignty? What would it mean to </w:t>
      </w:r>
      <w:r w:rsidRPr="00352BA9">
        <w:rPr>
          <w:highlight w:val="green"/>
          <w:u w:val="single"/>
        </w:rPr>
        <w:t>consider</w:t>
      </w:r>
      <w:r w:rsidRPr="00352BA9">
        <w:rPr>
          <w:u w:val="single"/>
        </w:rPr>
        <w:t xml:space="preserve"> the </w:t>
      </w:r>
      <w:r w:rsidRPr="00352BA9">
        <w:rPr>
          <w:highlight w:val="green"/>
          <w:u w:val="single"/>
        </w:rPr>
        <w:t>land</w:t>
      </w:r>
      <w:r w:rsidRPr="00352BA9">
        <w:rPr>
          <w:u w:val="single"/>
        </w:rPr>
        <w:t xml:space="preserve"> itself </w:t>
      </w:r>
      <w:r w:rsidRPr="00352BA9">
        <w:rPr>
          <w:highlight w:val="green"/>
          <w:u w:val="single"/>
        </w:rPr>
        <w:t>as</w:t>
      </w:r>
      <w:r w:rsidRPr="00352BA9">
        <w:rPr>
          <w:u w:val="single"/>
        </w:rPr>
        <w:t xml:space="preserve"> a site of an </w:t>
      </w:r>
      <w:r w:rsidRPr="00352BA9">
        <w:rPr>
          <w:highlight w:val="green"/>
          <w:u w:val="single"/>
        </w:rPr>
        <w:t>agentive fungibility</w:t>
      </w:r>
      <w:r w:rsidRPr="00352BA9">
        <w:rPr>
          <w:u w:val="single"/>
        </w:rPr>
        <w:t xml:space="preserve"> that has been conscripted into the proprietary spatialities of colonial possessiveness and constrained into geographies of exploitation that no longer serve the relationalities of presence and care that have for so long been its domain as a common for all? The loss of land is not just a loss of property, territoriality, power, nation, or sovereignty; it is the loss of those philosophies that derive from the relationships the land itself activates, fosters, and nourishes</w:t>
      </w:r>
      <w:r w:rsidRPr="00352BA9">
        <w:rPr>
          <w:sz w:val="14"/>
        </w:rPr>
        <w:t>. Working across the lethal confluences of imperial conquest and racial capitalist predation, the essays that follow engage such questions and the logic of propriation that organizes and underwrites economies of dispossession in the historical present.</w:t>
      </w:r>
    </w:p>
    <w:bookmarkEnd w:id="0"/>
    <w:p w14:paraId="7E9683E2" w14:textId="77777777" w:rsidR="005731C2" w:rsidRPr="00B60264" w:rsidRDefault="005731C2" w:rsidP="005731C2"/>
    <w:p w14:paraId="6F4E6531" w14:textId="77777777" w:rsidR="005731C2" w:rsidRPr="007221E6" w:rsidRDefault="005731C2" w:rsidP="005731C2">
      <w:pPr>
        <w:pStyle w:val="Heading4"/>
      </w:pPr>
      <w:bookmarkStart w:id="2" w:name="_Hlk210325945"/>
      <w:bookmarkStart w:id="3" w:name="_Hlk211102079"/>
      <w:r w:rsidRPr="007442A6">
        <w:t>Debate</w:t>
      </w:r>
      <w:r>
        <w:t xml:space="preserve">, </w:t>
      </w:r>
      <w:r w:rsidRPr="007442A6">
        <w:t>deeply embedded within colonial institutions like universities, replicate systems of control</w:t>
      </w:r>
      <w:r>
        <w:t xml:space="preserve"> </w:t>
      </w:r>
      <w:r w:rsidRPr="007442A6">
        <w:t>and anthropocentric domination</w:t>
      </w:r>
      <w:r>
        <w:t xml:space="preserve"> but by </w:t>
      </w:r>
      <w:r w:rsidRPr="007442A6">
        <w:t>shifting focus beyond human-centered frameworks toward more-than-human ecologies and relationalities we can uncover educational practices that resist these colonial and capitalist structures. These generative approaches</w:t>
      </w:r>
      <w:r>
        <w:t xml:space="preserve"> are </w:t>
      </w:r>
      <w:r w:rsidRPr="007442A6">
        <w:t>rooted in car</w:t>
      </w:r>
      <w:r>
        <w:t>e</w:t>
      </w:r>
      <w:r w:rsidRPr="007442A6">
        <w:t xml:space="preserve"> and collective world-making</w:t>
      </w:r>
      <w:r>
        <w:t xml:space="preserve"> and </w:t>
      </w:r>
      <w:r w:rsidRPr="007442A6">
        <w:t>challenge the university’s role as a site of extraction and open space for pluriversal futures where diverse forms of knowledge flourish. Grounded normativity</w:t>
      </w:r>
      <w:r>
        <w:t xml:space="preserve"> reimagines </w:t>
      </w:r>
      <w:r w:rsidRPr="007442A6">
        <w:t>debate as a practice entangled with nonhuman agencies and ecological relations, fostering decolonial possibilities within education and collective engagement.</w:t>
      </w:r>
    </w:p>
    <w:p w14:paraId="2D8CFED0" w14:textId="77777777" w:rsidR="005731C2" w:rsidRPr="007442A6" w:rsidRDefault="005731C2" w:rsidP="005731C2">
      <w:r w:rsidRPr="007442A6">
        <w:rPr>
          <w:rStyle w:val="Style13ptBold"/>
        </w:rPr>
        <w:t>Snaza and Singh 21</w:t>
      </w:r>
      <w:r>
        <w:t xml:space="preserve"> (</w:t>
      </w:r>
      <w:r w:rsidRPr="007442A6">
        <w:t>Nathan Snaza is assistant professor of English at the University of Richmond. Julietta Singh is Professor of English and Stephanie Bennett-Smith Chair of Women, Gender, and Sexuality Studies at the University of Richmond.</w:t>
      </w:r>
      <w:r>
        <w:t xml:space="preserve"> “</w:t>
      </w:r>
      <w:r w:rsidRPr="007442A6">
        <w:t>Introduction: Dehumanist Education and the Colonial University</w:t>
      </w:r>
      <w:r>
        <w:t xml:space="preserve">” </w:t>
      </w:r>
      <w:r w:rsidRPr="007442A6">
        <w:t>March 01 2021</w:t>
      </w:r>
      <w:r>
        <w:t xml:space="preserve">. </w:t>
      </w:r>
      <w:hyperlink r:id="rId8" w:history="1">
        <w:r w:rsidRPr="00277429">
          <w:rPr>
            <w:rStyle w:val="Hyperlink"/>
          </w:rPr>
          <w:t>https://doi.org/10.1215/01642472-8750064</w:t>
        </w:r>
      </w:hyperlink>
      <w:r>
        <w:t>) UTD</w:t>
      </w:r>
    </w:p>
    <w:p w14:paraId="15184EB4" w14:textId="77777777" w:rsidR="005731C2" w:rsidRDefault="005731C2" w:rsidP="005731C2">
      <w:pPr>
        <w:rPr>
          <w:b/>
          <w:bCs/>
          <w:u w:val="single"/>
        </w:rPr>
      </w:pPr>
      <w:r w:rsidRPr="007442A6">
        <w:rPr>
          <w:sz w:val="14"/>
        </w:rPr>
        <w:t xml:space="preserve">Some of the articles in “Educational Undergrowth” invite us to </w:t>
      </w:r>
      <w:r w:rsidRPr="007442A6">
        <w:rPr>
          <w:highlight w:val="green"/>
          <w:u w:val="single"/>
        </w:rPr>
        <w:t>move beyond thinking education in anthropocentric terms</w:t>
      </w:r>
      <w:r w:rsidRPr="007442A6">
        <w:rPr>
          <w:sz w:val="14"/>
        </w:rPr>
        <w:t xml:space="preserve">, instead analyzing how the intrahuman politics of </w:t>
      </w:r>
      <w:r w:rsidRPr="007442A6">
        <w:rPr>
          <w:u w:val="single"/>
        </w:rPr>
        <w:t>education</w:t>
      </w:r>
      <w:r w:rsidRPr="007442A6">
        <w:rPr>
          <w:sz w:val="14"/>
        </w:rPr>
        <w:t xml:space="preserve"> as the modulation of de/humanization, understood broadly, are </w:t>
      </w:r>
      <w:r w:rsidRPr="007442A6">
        <w:rPr>
          <w:u w:val="single"/>
        </w:rPr>
        <w:t>related to the more-than-human ecologies that make it possible</w:t>
      </w:r>
      <w:r w:rsidRPr="007442A6">
        <w:rPr>
          <w:sz w:val="14"/>
        </w:rPr>
        <w:t xml:space="preserve">. In so doing, we </w:t>
      </w:r>
      <w:r w:rsidRPr="007442A6">
        <w:rPr>
          <w:u w:val="single"/>
        </w:rPr>
        <w:t>ask</w:t>
      </w:r>
      <w:r w:rsidRPr="007442A6">
        <w:rPr>
          <w:sz w:val="14"/>
        </w:rPr>
        <w:t xml:space="preserve"> not just whether another univer sity is possible but </w:t>
      </w:r>
      <w:r w:rsidRPr="007442A6">
        <w:rPr>
          <w:u w:val="single"/>
        </w:rPr>
        <w:t xml:space="preserve">whether other kinds of </w:t>
      </w:r>
      <w:r w:rsidRPr="004755B9">
        <w:rPr>
          <w:b/>
          <w:bCs/>
          <w:highlight w:val="green"/>
          <w:u w:val="single"/>
        </w:rPr>
        <w:t>education</w:t>
      </w:r>
      <w:r w:rsidRPr="004755B9">
        <w:rPr>
          <w:b/>
          <w:bCs/>
          <w:u w:val="single"/>
        </w:rPr>
        <w:t xml:space="preserve"> are already </w:t>
      </w:r>
      <w:r w:rsidRPr="004755B9">
        <w:rPr>
          <w:b/>
          <w:bCs/>
          <w:highlight w:val="green"/>
          <w:u w:val="single"/>
        </w:rPr>
        <w:t>growing in the shadows of the statist university</w:t>
      </w:r>
      <w:r w:rsidRPr="004755B9">
        <w:rPr>
          <w:b/>
          <w:bCs/>
          <w:u w:val="single"/>
        </w:rPr>
        <w:t>.</w:t>
      </w:r>
      <w:r w:rsidRPr="007442A6">
        <w:rPr>
          <w:sz w:val="14"/>
        </w:rPr>
        <w:t xml:space="preserve">45 Our political agitations in and around universities are already in response —even if this isn’t conscious — to how we are agitated by spaces that concretize histories and economies and that attempt to orient us in particular directions. In We Demand Fer - guson wrote that “large institutions like universities were thus seen as racially motivated ways to control and manage irrational Native and Black populations and the environmental resources that —without the manage - ment and control of whites —would go to seed.”46 We want to generalize and affirm this going to seed, </w:t>
      </w:r>
      <w:r w:rsidRPr="007442A6">
        <w:rPr>
          <w:u w:val="single"/>
        </w:rPr>
        <w:t>leaning toward futures in which we tend the weeds of non-Man genres of the human and the material ecologies within which they flourish</w:t>
      </w:r>
      <w:r w:rsidRPr="007442A6">
        <w:rPr>
          <w:sz w:val="14"/>
        </w:rPr>
        <w:t xml:space="preserve">. Affect theory, feminist new materialisms, queer inhumanisms, and posthumanist ecologies all provide resources for thinking about the myr - iad encounters, relations, and affective shuttlings that enable education even if they happen at a scale (spatial, temporal, molecular) that is out - side of traditional humanist ways of viewing education.47 If the university is an assemblage (or network of assemblages) that generates Man and its outsides, then we need to </w:t>
      </w:r>
      <w:r w:rsidRPr="007442A6">
        <w:rPr>
          <w:highlight w:val="green"/>
          <w:u w:val="single"/>
        </w:rPr>
        <w:t>attune to</w:t>
      </w:r>
      <w:r w:rsidRPr="007442A6">
        <w:rPr>
          <w:u w:val="single"/>
        </w:rPr>
        <w:t xml:space="preserve"> the </w:t>
      </w:r>
      <w:r w:rsidRPr="007442A6">
        <w:rPr>
          <w:highlight w:val="green"/>
          <w:u w:val="single"/>
        </w:rPr>
        <w:t>nonhuman agencies</w:t>
      </w:r>
      <w:r w:rsidRPr="007442A6">
        <w:rPr>
          <w:sz w:val="14"/>
          <w:highlight w:val="green"/>
        </w:rPr>
        <w:t>,</w:t>
      </w:r>
      <w:r w:rsidRPr="007442A6">
        <w:rPr>
          <w:sz w:val="14"/>
        </w:rPr>
        <w:t xml:space="preserve"> entities, and animacies </w:t>
      </w:r>
      <w:r w:rsidRPr="007442A6">
        <w:rPr>
          <w:u w:val="single"/>
        </w:rPr>
        <w:t>that make the university’s version of</w:t>
      </w:r>
      <w:r w:rsidRPr="007442A6">
        <w:rPr>
          <w:sz w:val="14"/>
        </w:rPr>
        <w:t xml:space="preserve"> “human” persons (</w:t>
      </w:r>
      <w:r w:rsidRPr="007442A6">
        <w:rPr>
          <w:u w:val="single"/>
        </w:rPr>
        <w:t>Man</w:t>
      </w:r>
      <w:r w:rsidRPr="007442A6">
        <w:rPr>
          <w:sz w:val="14"/>
        </w:rPr>
        <w:t xml:space="preserve">) </w:t>
      </w:r>
      <w:r w:rsidRPr="007442A6">
        <w:rPr>
          <w:u w:val="single"/>
        </w:rPr>
        <w:t>possible</w:t>
      </w:r>
      <w:r w:rsidRPr="007442A6">
        <w:rPr>
          <w:sz w:val="14"/>
        </w:rPr>
        <w:t xml:space="preserve">: </w:t>
      </w:r>
      <w:r w:rsidRPr="007442A6">
        <w:rPr>
          <w:highlight w:val="green"/>
          <w:u w:val="single"/>
        </w:rPr>
        <w:t>buildings</w:t>
      </w:r>
      <w:r w:rsidRPr="007442A6">
        <w:rPr>
          <w:u w:val="single"/>
        </w:rPr>
        <w:t xml:space="preserve">, plumbing systems, </w:t>
      </w:r>
      <w:r w:rsidRPr="007442A6">
        <w:rPr>
          <w:highlight w:val="green"/>
          <w:u w:val="single"/>
        </w:rPr>
        <w:t>electrical grids tied to extraction</w:t>
      </w:r>
      <w:r w:rsidRPr="007442A6">
        <w:rPr>
          <w:u w:val="single"/>
        </w:rPr>
        <w:t>, computing devices, wireless networks, slaughtered animals served in din - ing halls, manicured plants around campuses, and so forth</w:t>
      </w:r>
      <w:r w:rsidRPr="007442A6">
        <w:rPr>
          <w:sz w:val="14"/>
        </w:rPr>
        <w:t xml:space="preserve">. Universi - ties accumulate a massive amount of things.48 And while many therein now talk explicitly about sustainability, we suggest that </w:t>
      </w:r>
      <w:r w:rsidRPr="007442A6">
        <w:rPr>
          <w:u w:val="single"/>
        </w:rPr>
        <w:t xml:space="preserve">the </w:t>
      </w:r>
      <w:r w:rsidRPr="004755B9">
        <w:rPr>
          <w:b/>
          <w:bCs/>
          <w:highlight w:val="green"/>
          <w:u w:val="single"/>
        </w:rPr>
        <w:t>university’s</w:t>
      </w:r>
      <w:r w:rsidRPr="004755B9">
        <w:rPr>
          <w:b/>
          <w:bCs/>
          <w:u w:val="single"/>
        </w:rPr>
        <w:t xml:space="preserve"> particular </w:t>
      </w:r>
      <w:r w:rsidRPr="004755B9">
        <w:rPr>
          <w:b/>
          <w:bCs/>
          <w:highlight w:val="green"/>
          <w:u w:val="single"/>
        </w:rPr>
        <w:t>infrastructural articulations</w:t>
      </w:r>
      <w:r w:rsidRPr="004755B9">
        <w:rPr>
          <w:b/>
          <w:bCs/>
          <w:u w:val="single"/>
        </w:rPr>
        <w:t xml:space="preserve"> are </w:t>
      </w:r>
      <w:r w:rsidRPr="004755B9">
        <w:rPr>
          <w:b/>
          <w:bCs/>
          <w:highlight w:val="green"/>
          <w:u w:val="single"/>
        </w:rPr>
        <w:t>inescapably part of anthropo - genic climate change</w:t>
      </w:r>
      <w:r w:rsidRPr="007442A6">
        <w:rPr>
          <w:sz w:val="14"/>
        </w:rPr>
        <w:t xml:space="preserve">, precisely because, as demonstrated by Jaime Acosta Gonzalez and Eli Meyerhoff in their article on Duke University’s ties to tobacco in this special issue and by Theresa Stewart-Ambo and K. Wayne Yang in their article on land acknowledgements, </w:t>
      </w:r>
      <w:r w:rsidRPr="007442A6">
        <w:rPr>
          <w:u w:val="single"/>
        </w:rPr>
        <w:t xml:space="preserve">the </w:t>
      </w:r>
      <w:r w:rsidRPr="007442A6">
        <w:rPr>
          <w:highlight w:val="green"/>
          <w:u w:val="single"/>
        </w:rPr>
        <w:t>university</w:t>
      </w:r>
      <w:r w:rsidRPr="007442A6">
        <w:rPr>
          <w:u w:val="single"/>
        </w:rPr>
        <w:t xml:space="preserve"> as it has taken shape over the last few hundred years </w:t>
      </w:r>
      <w:r w:rsidRPr="007442A6">
        <w:rPr>
          <w:highlight w:val="green"/>
          <w:u w:val="single"/>
        </w:rPr>
        <w:t>is part of the colonial project</w:t>
      </w:r>
      <w:r w:rsidRPr="007442A6">
        <w:rPr>
          <w:u w:val="single"/>
        </w:rPr>
        <w:t xml:space="preserve"> and inseparable from colonial ecologies. </w:t>
      </w:r>
      <w:r w:rsidRPr="007442A6">
        <w:rPr>
          <w:highlight w:val="green"/>
          <w:u w:val="single"/>
        </w:rPr>
        <w:t>But critical, queer, decolonial, and abolitionist educational practices also thrive</w:t>
      </w:r>
      <w:r w:rsidRPr="007442A6">
        <w:rPr>
          <w:u w:val="single"/>
        </w:rPr>
        <w:t xml:space="preserve"> in this colonial ecology.</w:t>
      </w:r>
      <w:r w:rsidRPr="007442A6">
        <w:rPr>
          <w:sz w:val="14"/>
        </w:rPr>
        <w:t xml:space="preserve"> We need not share the same frame - works, the same concepts, the same citational fields, but we find our - selves together exposed to a colonial ecology that under- or malnourishes some of us while others thrive,49 that works to direct our energies, atten - tions, and affects toward Man’s dominion. The contributors to this issue occupy a range of distinct positions in universities —tenured and tenuretrack professors, contingent faculty, postdocs, graduate students—with very different access to wages, resources, and control over institutional operations. We might learn to attune to how we are differentially situ - ated without always beginning with distinct, known identities that then have to be collated. Instead, </w:t>
      </w:r>
      <w:r w:rsidRPr="007442A6">
        <w:rPr>
          <w:u w:val="single"/>
        </w:rPr>
        <w:t>here in the undergrowth we may come feel one another in what Chen calls our “differential being,”</w:t>
      </w:r>
      <w:r w:rsidRPr="007442A6">
        <w:rPr>
          <w:sz w:val="14"/>
        </w:rPr>
        <w:t xml:space="preserve">50 to become animated by one another’s dreams and demands. This is education as the cultivation of what Julietta has called “a dehumanist ‘we,’ one that arises not on the grounds of Western scientific discourse and humanist politics but from the promises of those subjugated and emergent worldviews that recognize life, feel energy, and hear rhythms where there appear [under Western imperialist eyes] to be none.”51 </w:t>
      </w:r>
      <w:r w:rsidRPr="007442A6">
        <w:rPr>
          <w:u w:val="single"/>
        </w:rPr>
        <w:t>While</w:t>
      </w:r>
      <w:r w:rsidRPr="007442A6">
        <w:rPr>
          <w:sz w:val="14"/>
        </w:rPr>
        <w:t xml:space="preserve"> the articles in this issue begin with critiques of how </w:t>
      </w:r>
      <w:r w:rsidRPr="007442A6">
        <w:rPr>
          <w:u w:val="single"/>
        </w:rPr>
        <w:t>universities capture education and siphon its energies</w:t>
      </w:r>
      <w:r w:rsidRPr="007442A6">
        <w:rPr>
          <w:sz w:val="14"/>
        </w:rPr>
        <w:t xml:space="preserve">, we are also all </w:t>
      </w:r>
      <w:r w:rsidRPr="007442A6">
        <w:rPr>
          <w:u w:val="single"/>
        </w:rPr>
        <w:t>trying to affirm the urgency and necessity of education as collective world making. The ecological framing, which foregrounds the entangled intraaction of myriad entities that remain porously bounded, means we can also find ways to affirm shared projects now that do not require us to ground these alliances in a single, shared vision of the past or the future</w:t>
      </w:r>
      <w:r w:rsidRPr="007442A6">
        <w:rPr>
          <w:sz w:val="14"/>
        </w:rPr>
        <w:t xml:space="preserve">. Etymologically, </w:t>
      </w:r>
      <w:r w:rsidRPr="007442A6">
        <w:rPr>
          <w:u w:val="single"/>
        </w:rPr>
        <w:t xml:space="preserve">the </w:t>
      </w:r>
      <w:r w:rsidRPr="007442A6">
        <w:rPr>
          <w:highlight w:val="green"/>
          <w:u w:val="single"/>
        </w:rPr>
        <w:t>university is driven by a desire to master everything</w:t>
      </w:r>
      <w:r w:rsidRPr="007442A6">
        <w:rPr>
          <w:sz w:val="14"/>
        </w:rPr>
        <w:t xml:space="preserve">, and perhaps </w:t>
      </w:r>
      <w:r w:rsidRPr="004755B9">
        <w:rPr>
          <w:b/>
          <w:bCs/>
          <w:u w:val="single"/>
        </w:rPr>
        <w:t xml:space="preserve">dehumanist futures where </w:t>
      </w:r>
      <w:r w:rsidRPr="004755B9">
        <w:rPr>
          <w:b/>
          <w:bCs/>
          <w:highlight w:val="green"/>
          <w:u w:val="single"/>
        </w:rPr>
        <w:t xml:space="preserve">non-Man genres of the human </w:t>
      </w:r>
      <w:r w:rsidRPr="004755B9">
        <w:rPr>
          <w:b/>
          <w:bCs/>
          <w:u w:val="single"/>
        </w:rPr>
        <w:t xml:space="preserve">thrive </w:t>
      </w:r>
      <w:r w:rsidRPr="004755B9">
        <w:rPr>
          <w:b/>
          <w:bCs/>
          <w:highlight w:val="green"/>
          <w:u w:val="single"/>
        </w:rPr>
        <w:t>require not</w:t>
      </w:r>
      <w:r w:rsidRPr="004755B9">
        <w:rPr>
          <w:b/>
          <w:bCs/>
          <w:u w:val="single"/>
        </w:rPr>
        <w:t xml:space="preserve"> a </w:t>
      </w:r>
      <w:r w:rsidRPr="004755B9">
        <w:rPr>
          <w:b/>
          <w:bCs/>
          <w:highlight w:val="green"/>
          <w:u w:val="single"/>
        </w:rPr>
        <w:t>single shared institution</w:t>
      </w:r>
      <w:r w:rsidRPr="004755B9">
        <w:rPr>
          <w:b/>
          <w:bCs/>
          <w:u w:val="single"/>
        </w:rPr>
        <w:t xml:space="preserve">, state, or social framework </w:t>
      </w:r>
      <w:r w:rsidRPr="004755B9">
        <w:rPr>
          <w:b/>
          <w:bCs/>
          <w:highlight w:val="green"/>
          <w:u w:val="single"/>
        </w:rPr>
        <w:t>but a pluriverse sustained by differential modes of education</w:t>
      </w:r>
      <w:r w:rsidRPr="007442A6">
        <w:rPr>
          <w:sz w:val="14"/>
        </w:rPr>
        <w:t xml:space="preserve">.52 Alongside this issue’s appearance in print, the Social Text blog has published two shorter texts that grew out of our collective thinking of educational undergrowth. Eileen Joy’s “What’s Academic Freedom Got to Do with Us? Nothing. Absolutely Nothing” cuts underneath the critical university studies call for protecting academic freedom to explore the material, institutional, and ultimately imperialist conditions the hold that (narrow and unevenly protected) freedom in place. Rejecting the idea that such freedom is a right that one can own, or that state violence can protect, Joy instead calls for an </w:t>
      </w:r>
      <w:r w:rsidRPr="007442A6">
        <w:rPr>
          <w:u w:val="single"/>
        </w:rPr>
        <w:t>ethics of care in the undergrowth</w:t>
      </w:r>
      <w:r w:rsidRPr="007442A6">
        <w:rPr>
          <w:sz w:val="14"/>
        </w:rPr>
        <w:t xml:space="preserve">: What academic freedom is, instead, is a kind of practice that we have to work at (vigilantly) every day (for ourselves and for others), and at the same time, it is also a </w:t>
      </w:r>
      <w:r w:rsidRPr="007442A6">
        <w:rPr>
          <w:u w:val="single"/>
        </w:rPr>
        <w:t>state of being, a sort of ontological ground without which practically nothing new could ever emerge nor proceed</w:t>
      </w:r>
      <w:r w:rsidRPr="007442A6">
        <w:rPr>
          <w:sz w:val="14"/>
        </w:rPr>
        <w:t xml:space="preserve">, which is why I believe one of the most important tasks—perhaps the only task—of any scholarly ‘community’ today would be to simply clear space (to make room).53 On a similar wavelength, Chad Shomura’s “Cultivating the Weeds” begins with his simultaneous experiences of receiving a teaching award named after Rosa Parks and being attacked by right-wing media for offering a class titled American Political Thought with no white men on the syllabus. Shomura’s text—a hauntingly poetic distillation of anger, frustration, and the joys of educational encounters in the undergrowth—similarly turns to making space: José Esteban Muñoz shows us that utopia is not the pristine place it is often imagined to be. It is the impossible refuge of all who have been left without one: the perverse, the backwards, the abject. It can never arrive, and so it is always already here. </w:t>
      </w:r>
      <w:r w:rsidRPr="007442A6">
        <w:rPr>
          <w:u w:val="single"/>
        </w:rPr>
        <w:t>Bored with the staleness of diversity and inclusion, the denizens of utopia are animated by unrest, agitation, and wildness</w:t>
      </w:r>
      <w:r w:rsidRPr="007442A6">
        <w:rPr>
          <w:sz w:val="14"/>
        </w:rPr>
        <w:t xml:space="preserve">. They turn humans into weeds, differently and evermore.54 Educational undergrowth, then, rejects Man and seeks impossible refuge — an unsettled and antisettlement fugitive collectivity —elsewhere. Joy and Shomura ultimately amplify two questions that resonate persistently across “Educational Undergrowth”: </w:t>
      </w:r>
      <w:r w:rsidRPr="007442A6">
        <w:rPr>
          <w:u w:val="single"/>
        </w:rPr>
        <w:t xml:space="preserve">What does it mean to care for one another and the material conditions within which we live? </w:t>
      </w:r>
      <w:r w:rsidRPr="007442A6">
        <w:rPr>
          <w:sz w:val="14"/>
        </w:rPr>
        <w:t xml:space="preserve">And what kinds of col - lectivities can emerge —however fleetingly or enduringly —through care - ful study when we don’t begin with assumptions about the discreteness of persons, projects, institutions, and visions of the future? The print issue begins with “Beyond Land Acknowledgment in Settler Institutions,” in which Teresa Stewart-Ambo and K. Wayne Yang, from their perspective in the “Indigenous undergrowth,” query “what land acknowledgment does, where it comes from, where it is pointing.” </w:t>
      </w:r>
      <w:r w:rsidRPr="004755B9">
        <w:rPr>
          <w:b/>
          <w:bCs/>
          <w:u w:val="single"/>
        </w:rPr>
        <w:t xml:space="preserve">While </w:t>
      </w:r>
      <w:r w:rsidRPr="004755B9">
        <w:rPr>
          <w:b/>
          <w:bCs/>
          <w:highlight w:val="green"/>
          <w:u w:val="single"/>
        </w:rPr>
        <w:t>land acknowledgment</w:t>
      </w:r>
      <w:r w:rsidRPr="004755B9">
        <w:rPr>
          <w:b/>
          <w:bCs/>
          <w:u w:val="single"/>
        </w:rPr>
        <w:t xml:space="preserve"> has become much more common recently in North American universities, such statements </w:t>
      </w:r>
      <w:r w:rsidRPr="004755B9">
        <w:rPr>
          <w:b/>
          <w:bCs/>
          <w:highlight w:val="green"/>
          <w:u w:val="single"/>
        </w:rPr>
        <w:t>often</w:t>
      </w:r>
      <w:r w:rsidRPr="004755B9">
        <w:rPr>
          <w:b/>
          <w:bCs/>
          <w:u w:val="single"/>
        </w:rPr>
        <w:t xml:space="preserve"> prop up </w:t>
      </w:r>
      <w:r w:rsidRPr="004755B9">
        <w:rPr>
          <w:b/>
          <w:bCs/>
          <w:highlight w:val="green"/>
          <w:u w:val="single"/>
        </w:rPr>
        <w:t>colonialist recognition politics</w:t>
      </w:r>
      <w:r w:rsidRPr="004755B9">
        <w:rPr>
          <w:b/>
          <w:bCs/>
          <w:u w:val="single"/>
        </w:rPr>
        <w:t xml:space="preserve"> and even </w:t>
      </w:r>
      <w:r w:rsidRPr="004755B9">
        <w:rPr>
          <w:b/>
          <w:bCs/>
          <w:highlight w:val="green"/>
          <w:u w:val="single"/>
        </w:rPr>
        <w:t>function as</w:t>
      </w:r>
      <w:r w:rsidRPr="004755B9">
        <w:rPr>
          <w:b/>
          <w:bCs/>
          <w:u w:val="single"/>
        </w:rPr>
        <w:t xml:space="preserve"> a kind of </w:t>
      </w:r>
      <w:r w:rsidRPr="004755B9">
        <w:rPr>
          <w:b/>
          <w:bCs/>
          <w:highlight w:val="green"/>
          <w:u w:val="single"/>
        </w:rPr>
        <w:t>recolonization</w:t>
      </w:r>
      <w:r w:rsidRPr="004755B9">
        <w:rPr>
          <w:b/>
          <w:bCs/>
          <w:u w:val="single"/>
        </w:rPr>
        <w:t>,</w:t>
      </w:r>
      <w:r w:rsidRPr="007442A6">
        <w:rPr>
          <w:u w:val="single"/>
        </w:rPr>
        <w:t xml:space="preserve"> even as they also hold open crucial pedagogical space for dwelling in and with settler colonization as ongoing violence</w:t>
      </w:r>
      <w:r w:rsidRPr="007442A6">
        <w:rPr>
          <w:sz w:val="14"/>
        </w:rPr>
        <w:t xml:space="preserve">. Schematically, such </w:t>
      </w:r>
      <w:r w:rsidRPr="007442A6">
        <w:rPr>
          <w:u w:val="single"/>
        </w:rPr>
        <w:t>statements</w:t>
      </w:r>
      <w:r w:rsidRPr="007442A6">
        <w:rPr>
          <w:sz w:val="14"/>
        </w:rPr>
        <w:t xml:space="preserve"> —in their wording and their specific material contexts of enunciation —</w:t>
      </w:r>
      <w:r w:rsidRPr="007442A6">
        <w:rPr>
          <w:u w:val="single"/>
        </w:rPr>
        <w:t xml:space="preserve">often </w:t>
      </w:r>
      <w:r w:rsidRPr="007442A6">
        <w:rPr>
          <w:highlight w:val="green"/>
          <w:u w:val="single"/>
        </w:rPr>
        <w:t>relegate settler violence to the past</w:t>
      </w:r>
      <w:r w:rsidRPr="007442A6">
        <w:rPr>
          <w:sz w:val="14"/>
        </w:rPr>
        <w:t xml:space="preserve">, </w:t>
      </w:r>
      <w:r w:rsidRPr="007442A6">
        <w:rPr>
          <w:u w:val="single"/>
        </w:rPr>
        <w:t>posing the politics of the statements as a kind of redress of historical wrongs</w:t>
      </w:r>
      <w:r w:rsidRPr="007442A6">
        <w:rPr>
          <w:sz w:val="14"/>
        </w:rPr>
        <w:t xml:space="preserve">. Stewart-Ambo and Yang’s arti - cle offers a genealogy of such practices structured around a comparison of how struggles for and around land acknowledgments took shape at University of California, Los Angeles and University of California, San Diego. </w:t>
      </w:r>
      <w:r w:rsidRPr="004755B9">
        <w:rPr>
          <w:b/>
          <w:bCs/>
          <w:highlight w:val="green"/>
          <w:u w:val="single"/>
        </w:rPr>
        <w:t>By attuning beyond those practices toward nonanthropocentric ecologies of land</w:t>
      </w:r>
      <w:r w:rsidRPr="004755B9">
        <w:rPr>
          <w:b/>
          <w:bCs/>
          <w:sz w:val="14"/>
        </w:rPr>
        <w:t>,</w:t>
      </w:r>
      <w:r w:rsidRPr="007442A6">
        <w:rPr>
          <w:sz w:val="14"/>
        </w:rPr>
        <w:t xml:space="preserve"> Stewart-Ambo and Yang foreground “</w:t>
      </w:r>
      <w:r w:rsidRPr="007442A6">
        <w:rPr>
          <w:highlight w:val="green"/>
          <w:u w:val="single"/>
        </w:rPr>
        <w:t>land as pedagogy</w:t>
      </w:r>
      <w:r w:rsidRPr="007442A6">
        <w:rPr>
          <w:sz w:val="14"/>
        </w:rPr>
        <w:t xml:space="preserve">” (a phrase they borrow from Leanne Betasamosake Simpson), and </w:t>
      </w:r>
      <w:r w:rsidRPr="007442A6">
        <w:rPr>
          <w:u w:val="single"/>
        </w:rPr>
        <w:t xml:space="preserve">they elaborate this practice through </w:t>
      </w:r>
      <w:r w:rsidRPr="007442A6">
        <w:rPr>
          <w:highlight w:val="green"/>
          <w:u w:val="single"/>
        </w:rPr>
        <w:t>careful attention to Indigenous relationality</w:t>
      </w:r>
      <w:r w:rsidRPr="007442A6">
        <w:rPr>
          <w:u w:val="single"/>
        </w:rPr>
        <w:t xml:space="preserve"> and questions about how </w:t>
      </w:r>
      <w:r w:rsidRPr="007442A6">
        <w:rPr>
          <w:highlight w:val="green"/>
          <w:u w:val="single"/>
        </w:rPr>
        <w:t>settlers</w:t>
      </w:r>
      <w:r w:rsidRPr="007442A6">
        <w:rPr>
          <w:u w:val="single"/>
        </w:rPr>
        <w:t xml:space="preserve"> might </w:t>
      </w:r>
      <w:r w:rsidRPr="00BF3596">
        <w:rPr>
          <w:highlight w:val="green"/>
          <w:u w:val="single"/>
        </w:rPr>
        <w:t xml:space="preserve">enter </w:t>
      </w:r>
      <w:r w:rsidRPr="007442A6">
        <w:rPr>
          <w:highlight w:val="green"/>
          <w:u w:val="single"/>
        </w:rPr>
        <w:t>into a politics of hospitality as “guests” with specific responsibilities</w:t>
      </w:r>
      <w:r w:rsidRPr="007442A6">
        <w:rPr>
          <w:sz w:val="14"/>
        </w:rPr>
        <w:t xml:space="preserve">. Instead of oriented toward a past in which those present do not have to understand themselves as complicit, the article ultimately offers a </w:t>
      </w:r>
      <w:r w:rsidRPr="007442A6">
        <w:rPr>
          <w:u w:val="single"/>
        </w:rPr>
        <w:t>pedagogy oriented beyond</w:t>
      </w:r>
      <w:r w:rsidRPr="007442A6">
        <w:rPr>
          <w:sz w:val="14"/>
        </w:rPr>
        <w:t xml:space="preserve"> (in part a reference to Star Trek), </w:t>
      </w:r>
      <w:r w:rsidRPr="007442A6">
        <w:rPr>
          <w:u w:val="single"/>
        </w:rPr>
        <w:t>theorized “as a potential decolonial frame - work for land acknowledgment that recognizes Indigenous futures.”</w:t>
      </w:r>
      <w:r w:rsidRPr="007442A6">
        <w:rPr>
          <w:sz w:val="14"/>
        </w:rPr>
        <w:t xml:space="preserve"> This decolonial project is, as Yang has written elsewhere with Eve Tuck, not metaphorical,55 and it requires us to think seriously about how universi - ties as material instances of land have to be reconfigured if decolonization is to be a politics and not a liberal practice of virtue signaling that allows settler violence to continue unabated. The second article similarly moves from discourses of meritocracy, and even social justice, circulating within the university toward a materialist account of the violences such discourses obscure. Bennett Carpenter, Laura Goldblatt, and Lenora Hanson’s article, “Unprofessional: Toward a Political Economy of Professionalization,” excavates discourses of professionalization in the university, especially as a modality of graduate study, in relation to a shifting landscape of neoliberal financialization. Taking off from two high-profile cases—a Yale administrator’s critique of student activists hunger striking, and the Title IX complaint against New York University professor Avital Ronell—</w:t>
      </w:r>
      <w:r w:rsidRPr="007442A6">
        <w:rPr>
          <w:u w:val="single"/>
        </w:rPr>
        <w:t xml:space="preserve">they ultimately see in the figure of the professional a kind of suturing of university brand reputation and individual branding: </w:t>
      </w:r>
      <w:r w:rsidRPr="004755B9">
        <w:rPr>
          <w:b/>
          <w:bCs/>
          <w:u w:val="single"/>
        </w:rPr>
        <w:t>“</w:t>
      </w:r>
      <w:r w:rsidRPr="004755B9">
        <w:rPr>
          <w:b/>
          <w:bCs/>
          <w:highlight w:val="green"/>
          <w:u w:val="single"/>
        </w:rPr>
        <w:t xml:space="preserve">Professionalization </w:t>
      </w:r>
      <w:r w:rsidRPr="004755B9">
        <w:rPr>
          <w:b/>
          <w:bCs/>
          <w:u w:val="single"/>
        </w:rPr>
        <w:t xml:space="preserve">is no longer a process that disciplines academic laborers through the aspirations of autonomy from the institution but is, rather, </w:t>
      </w:r>
      <w:r w:rsidRPr="004755B9">
        <w:rPr>
          <w:b/>
          <w:bCs/>
          <w:highlight w:val="green"/>
          <w:u w:val="single"/>
        </w:rPr>
        <w:t>an education in</w:t>
      </w:r>
      <w:r w:rsidRPr="004755B9">
        <w:rPr>
          <w:b/>
          <w:bCs/>
          <w:u w:val="single"/>
        </w:rPr>
        <w:t xml:space="preserve"> the simultaneity of their own means of reproduction and the </w:t>
      </w:r>
      <w:r w:rsidRPr="004755B9">
        <w:rPr>
          <w:b/>
          <w:bCs/>
          <w:highlight w:val="green"/>
          <w:u w:val="single"/>
        </w:rPr>
        <w:t>reproduction of the university through workers’ disavowal of the precarity of their workplaces</w:t>
      </w:r>
      <w:r w:rsidRPr="004755B9">
        <w:rPr>
          <w:b/>
          <w:bCs/>
          <w:u w:val="single"/>
        </w:rPr>
        <w:t>.</w:t>
      </w:r>
      <w:r w:rsidRPr="007442A6">
        <w:rPr>
          <w:u w:val="single"/>
        </w:rPr>
        <w:t>”</w:t>
      </w:r>
      <w:r w:rsidRPr="007442A6">
        <w:rPr>
          <w:sz w:val="14"/>
        </w:rPr>
        <w:t xml:space="preserve"> </w:t>
      </w:r>
      <w:r w:rsidRPr="007442A6">
        <w:rPr>
          <w:u w:val="single"/>
        </w:rPr>
        <w:t xml:space="preserve">Situating the </w:t>
      </w:r>
      <w:r w:rsidRPr="007442A6">
        <w:rPr>
          <w:highlight w:val="green"/>
          <w:u w:val="single"/>
        </w:rPr>
        <w:t>university</w:t>
      </w:r>
      <w:r w:rsidRPr="007442A6">
        <w:rPr>
          <w:u w:val="single"/>
        </w:rPr>
        <w:t xml:space="preserve"> within a </w:t>
      </w:r>
      <w:r w:rsidRPr="007442A6">
        <w:rPr>
          <w:highlight w:val="green"/>
          <w:u w:val="single"/>
        </w:rPr>
        <w:t>larger milieu of capitalist extraction and labor politics</w:t>
      </w:r>
      <w:r w:rsidRPr="007442A6">
        <w:rPr>
          <w:u w:val="single"/>
        </w:rPr>
        <w:t>,</w:t>
      </w:r>
      <w:r w:rsidRPr="007442A6">
        <w:rPr>
          <w:sz w:val="14"/>
        </w:rPr>
        <w:t xml:space="preserve"> Carpenter, Goldblatt, and Hanson shift </w:t>
      </w:r>
      <w:r w:rsidRPr="007442A6">
        <w:rPr>
          <w:u w:val="single"/>
        </w:rPr>
        <w:t xml:space="preserve">focus from what universities say they do with graduate training in relation to an </w:t>
      </w:r>
      <w:r w:rsidRPr="007442A6">
        <w:rPr>
          <w:highlight w:val="green"/>
          <w:u w:val="single"/>
        </w:rPr>
        <w:t>academic job market teetering on the edges of collapse</w:t>
      </w:r>
      <w:r w:rsidRPr="007442A6">
        <w:rPr>
          <w:u w:val="single"/>
        </w:rPr>
        <w:t xml:space="preserve">, to the </w:t>
      </w:r>
      <w:r w:rsidRPr="007442A6">
        <w:rPr>
          <w:highlight w:val="green"/>
          <w:u w:val="single"/>
        </w:rPr>
        <w:t>material conditions</w:t>
      </w:r>
      <w:r w:rsidRPr="007442A6">
        <w:rPr>
          <w:u w:val="single"/>
        </w:rPr>
        <w:t xml:space="preserve"> that </w:t>
      </w:r>
      <w:r w:rsidRPr="007442A6">
        <w:rPr>
          <w:highlight w:val="green"/>
          <w:u w:val="single"/>
        </w:rPr>
        <w:t>structure subject formation</w:t>
      </w:r>
      <w:r w:rsidRPr="007442A6">
        <w:rPr>
          <w:u w:val="single"/>
        </w:rPr>
        <w:t xml:space="preserve"> and political affiliation. </w:t>
      </w:r>
      <w:r w:rsidRPr="007442A6">
        <w:rPr>
          <w:sz w:val="14"/>
        </w:rPr>
        <w:t xml:space="preserve">With careful attention to organizing efforts at Duke University and the University of Virginia, </w:t>
      </w:r>
      <w:r w:rsidRPr="007442A6">
        <w:rPr>
          <w:u w:val="single"/>
        </w:rPr>
        <w:t>the authors seize on the possibilities that sprout in such conditions to summon the counterfigure of the unprofessional.</w:t>
      </w:r>
      <w:r w:rsidRPr="007442A6">
        <w:rPr>
          <w:sz w:val="14"/>
        </w:rPr>
        <w:t xml:space="preserve"> For them, </w:t>
      </w:r>
      <w:r w:rsidRPr="004755B9">
        <w:rPr>
          <w:b/>
          <w:bCs/>
          <w:highlight w:val="green"/>
          <w:u w:val="single"/>
        </w:rPr>
        <w:t>the unprofessional forges alliances with communities</w:t>
      </w:r>
      <w:r w:rsidRPr="004755B9">
        <w:rPr>
          <w:b/>
          <w:bCs/>
          <w:u w:val="single"/>
        </w:rPr>
        <w:t xml:space="preserve"> outside and </w:t>
      </w:r>
      <w:r w:rsidRPr="004755B9">
        <w:rPr>
          <w:b/>
          <w:bCs/>
          <w:highlight w:val="green"/>
          <w:u w:val="single"/>
        </w:rPr>
        <w:t>on the edges of the university,</w:t>
      </w:r>
      <w:r w:rsidRPr="004755B9">
        <w:rPr>
          <w:b/>
          <w:bCs/>
          <w:u w:val="single"/>
        </w:rPr>
        <w:t xml:space="preserve"> enacting </w:t>
      </w:r>
      <w:r w:rsidRPr="004755B9">
        <w:rPr>
          <w:b/>
          <w:bCs/>
          <w:highlight w:val="green"/>
          <w:u w:val="single"/>
        </w:rPr>
        <w:t>education as a world-making practice</w:t>
      </w:r>
      <w:r w:rsidRPr="004755B9">
        <w:rPr>
          <w:b/>
          <w:bCs/>
          <w:u w:val="single"/>
        </w:rPr>
        <w:t xml:space="preserve"> that </w:t>
      </w:r>
      <w:r w:rsidRPr="004755B9">
        <w:rPr>
          <w:b/>
          <w:bCs/>
          <w:highlight w:val="green"/>
          <w:u w:val="single"/>
        </w:rPr>
        <w:t>exceeds institutional capture</w:t>
      </w:r>
      <w:r w:rsidRPr="007442A6">
        <w:rPr>
          <w:u w:val="single"/>
        </w:rPr>
        <w:t xml:space="preserve"> through activities such as “meetings in public housing computer labs, apartments, and community centers</w:t>
      </w:r>
      <w:r w:rsidRPr="007442A6">
        <w:rPr>
          <w:sz w:val="14"/>
        </w:rPr>
        <w:t xml:space="preserve">; training for public housing and section 8 residents in institutional review board protocols; </w:t>
      </w:r>
      <w:r w:rsidRPr="007442A6">
        <w:rPr>
          <w:highlight w:val="green"/>
          <w:u w:val="single"/>
        </w:rPr>
        <w:t>community-driven research projects;</w:t>
      </w:r>
      <w:r w:rsidRPr="007442A6">
        <w:rPr>
          <w:u w:val="single"/>
        </w:rPr>
        <w:t xml:space="preserve"> and </w:t>
      </w:r>
      <w:r w:rsidRPr="007442A6">
        <w:rPr>
          <w:highlight w:val="green"/>
          <w:u w:val="single"/>
        </w:rPr>
        <w:t>decentered</w:t>
      </w:r>
      <w:r w:rsidRPr="007442A6">
        <w:rPr>
          <w:u w:val="single"/>
        </w:rPr>
        <w:t xml:space="preserve"> archives and </w:t>
      </w:r>
      <w:r w:rsidRPr="007442A6">
        <w:rPr>
          <w:highlight w:val="green"/>
          <w:u w:val="single"/>
        </w:rPr>
        <w:t>archival practices</w:t>
      </w:r>
      <w:r w:rsidRPr="007442A6">
        <w:rPr>
          <w:u w:val="single"/>
        </w:rPr>
        <w:t>.”</w:t>
      </w:r>
      <w:r w:rsidRPr="007442A6">
        <w:rPr>
          <w:sz w:val="14"/>
        </w:rPr>
        <w:t xml:space="preserve"> </w:t>
      </w:r>
      <w:r w:rsidRPr="007442A6">
        <w:rPr>
          <w:u w:val="single"/>
        </w:rPr>
        <w:t>The unprofessional, then, works against the university as an expropriating and accumulating mechanism and instead cultivates study throughout the social field.</w:t>
      </w:r>
      <w:r w:rsidRPr="007442A6">
        <w:rPr>
          <w:sz w:val="14"/>
        </w:rPr>
        <w:t xml:space="preserve"> Our third article explores the mutual coimplication of two (colonialist) institutions of expropriation and accumulation: the school and the prison. Drawing on work in abolitionist university studies, David A. Maldonado and Erica R. Meiners’s article, “Due Time: Meditations on Abolition at the Site of the University,” weaves together collective statements with their individual voices to offer rich accounts of situated, differential knowledge, and moves from existing work on school-to-prison pipelines toward attention to increasingly popular programs offering university classes in prisons.56 These programs—especially those offered by elite universities —and much of the student activism ostensibly aimed at dis - mantling systems of mass incarceration effectively prop up a model of the university in which neoliberal logics of individualization are structurally coupled with university-prison assemblages in which knowledge and bod - ies circulate in multiple directions. In other words, Maldonado and Mein - ers reject simple affirmation of university efforts to expand programming in prisons, seeing this instead as a new modality of racial capitalism. In their attunement to the complex geographies of the educational-carceral field, Maldonado and Meiners imagine education (beyond institutions) as abolitionist praxis in the undergrowth: “Abolition is the space that holds on to contradictions and paradoxes to imagine an elsewhere, an otherwise, right here and now.” Closing out the issue, Jaime Acosta Gonzalez and Eli Meyerhoff’s “Stained University: Reckoning with Duke’s Nexus of Higher Education and Tobacco Capitalism” explores the complex ways that, both historically and in the present, racial capitalism links agribusiness corporations, uni - versities, and state investments in settler colonization and racial biocapi - talism. Taking as their point of departure Duke University’s announce - ment that it will soon become a “tobacco-free university,” Gonzalez and Meyerhoff sift through the entangled institutional histories of Duke —a university named after a tobacco baron and historically organized around knowledges linked to tobacco in messy, complex ways. Foregrounding long histories of activist resistance to tobacco’s racial capitalist regime that requires settler colonization and forms of racialized labor linked to slavery and its wake, the Gonzalez and Meyerhoff see Duke University’s history in terms of interlinked attempts “to obscure how the tobacco companies and universities have accumulated capital through racism, deception, dispos - session, and exploitation.” At stake here is the production of specific econ - omies of affect through the material linkages across tobacco plants; mech - anisms of farming, harvesting, and processing; corporate practices; and “elite” educational institutions. Gonzalez and Meyerhoff see new alliances of praxis, forged within the tobacco university as a site of extraction and accumulation, that constitute education as an accumulation of demands growing from critical understandings of “the links among education, citizenship, debt, colonialism, racism, patriarchy, prisons, the militaryindustrial complex, police violence, borders, environmental degradation, and climate change.” Excavating the material linkages that extend across different sites, bodies, and historical moments, Gonzalez and Meyerhoff ultimately underscore the narrowness of most framings of education, and this may allow us to feel how our </w:t>
      </w:r>
      <w:r w:rsidRPr="007442A6">
        <w:rPr>
          <w:u w:val="single"/>
        </w:rPr>
        <w:t>living and studying are shaped both by the coloniality of the institutions and by encounters and affects that consti - tute the undergrowth in which we —</w:t>
      </w:r>
      <w:r w:rsidRPr="004755B9">
        <w:rPr>
          <w:b/>
          <w:bCs/>
          <w:u w:val="single"/>
        </w:rPr>
        <w:t>a complex, fragile, more-than-human collective of differential being(s)—are already making and being made by different worlds.</w:t>
      </w:r>
    </w:p>
    <w:p w14:paraId="608FFA66" w14:textId="77777777" w:rsidR="005731C2" w:rsidRDefault="005731C2" w:rsidP="005731C2">
      <w:pPr>
        <w:pStyle w:val="Heading4"/>
      </w:pPr>
      <w:r>
        <w:t>Grounded normativity offers a stasis of collective organizing of labor and research without invisibalizing other forms of labor. P</w:t>
      </w:r>
      <w:r w:rsidRPr="007442A6">
        <w:t>luriversal</w:t>
      </w:r>
      <w:r>
        <w:t xml:space="preserve"> knowledge production fosters radical possibilities that combat the intersectional forms of violence</w:t>
      </w:r>
    </w:p>
    <w:p w14:paraId="0E85FEF0" w14:textId="77777777" w:rsidR="005731C2" w:rsidRPr="00012607" w:rsidRDefault="005731C2" w:rsidP="005731C2">
      <w:pPr>
        <w:rPr>
          <w:rStyle w:val="Style13ptBold"/>
        </w:rPr>
      </w:pPr>
      <w:r w:rsidRPr="00012607">
        <w:rPr>
          <w:rStyle w:val="Style13ptBold"/>
        </w:rPr>
        <w:t>Ahmed, 202</w:t>
      </w:r>
      <w:r>
        <w:rPr>
          <w:rStyle w:val="Style13ptBold"/>
        </w:rPr>
        <w:t>4</w:t>
      </w:r>
    </w:p>
    <w:p w14:paraId="4591F589" w14:textId="77777777" w:rsidR="005731C2" w:rsidRPr="00FF2E55" w:rsidRDefault="005731C2" w:rsidP="005731C2">
      <w:r>
        <w:t>[Binish, Ryerson University Researcher, “Decolonizing Policy Research as Restorative Research Justice: Applying an Indigenous Policy Research Framework (IPRF)”, Critical Policy Studies, Volume 18, Issue 2, 2024, https://doi.org/10.1080/19460171.2022.2158481, UTD]</w:t>
      </w:r>
    </w:p>
    <w:p w14:paraId="0B855307" w14:textId="77777777" w:rsidR="005731C2" w:rsidRPr="00012607" w:rsidRDefault="005731C2" w:rsidP="005731C2">
      <w:pPr>
        <w:rPr>
          <w:rStyle w:val="StyleUnderline"/>
        </w:rPr>
      </w:pPr>
      <w:r w:rsidRPr="00104498">
        <w:rPr>
          <w:rStyle w:val="StyleUnderline"/>
        </w:rPr>
        <w:t xml:space="preserve">All </w:t>
      </w:r>
      <w:r w:rsidRPr="00012607">
        <w:rPr>
          <w:rStyle w:val="StyleUnderline"/>
          <w:highlight w:val="green"/>
        </w:rPr>
        <w:t xml:space="preserve">research </w:t>
      </w:r>
      <w:r w:rsidRPr="00150B51">
        <w:rPr>
          <w:rStyle w:val="StyleUnderline"/>
        </w:rPr>
        <w:t xml:space="preserve">work </w:t>
      </w:r>
      <w:r w:rsidRPr="00012607">
        <w:rPr>
          <w:rStyle w:val="StyleUnderline"/>
          <w:highlight w:val="green"/>
        </w:rPr>
        <w:t>exists within</w:t>
      </w:r>
      <w:r w:rsidRPr="00104498">
        <w:rPr>
          <w:rStyle w:val="StyleUnderline"/>
          <w:highlight w:val="green"/>
        </w:rPr>
        <w:t xml:space="preserve"> systems </w:t>
      </w:r>
      <w:r w:rsidRPr="00012607">
        <w:rPr>
          <w:rStyle w:val="StyleUnderline"/>
          <w:highlight w:val="green"/>
        </w:rPr>
        <w:t xml:space="preserve">of power </w:t>
      </w:r>
      <w:r w:rsidRPr="00150B51">
        <w:rPr>
          <w:rStyle w:val="StyleUnderline"/>
        </w:rPr>
        <w:t>and has a politic</w:t>
      </w:r>
      <w:r w:rsidRPr="00C53EC3">
        <w:rPr>
          <w:sz w:val="14"/>
        </w:rPr>
        <w:t xml:space="preserve">. </w:t>
      </w:r>
      <w:r w:rsidRPr="00104498">
        <w:rPr>
          <w:rStyle w:val="StyleUnderline"/>
        </w:rPr>
        <w:t xml:space="preserve">From </w:t>
      </w:r>
      <w:r w:rsidRPr="00150B51">
        <w:rPr>
          <w:rStyle w:val="StyleUnderline"/>
        </w:rPr>
        <w:t xml:space="preserve">what </w:t>
      </w:r>
      <w:r w:rsidRPr="00104498">
        <w:rPr>
          <w:rStyle w:val="StyleUnderline"/>
        </w:rPr>
        <w:t>research questions get asked, to how the research is conducted, and the ways researchers locate themselves in relation to the research topics -</w:t>
      </w:r>
      <w:r w:rsidRPr="00C53EC3">
        <w:rPr>
          <w:sz w:val="14"/>
        </w:rPr>
        <w:t xml:space="preserve"> </w:t>
      </w:r>
      <w:r w:rsidRPr="00012607">
        <w:rPr>
          <w:rStyle w:val="StyleUnderline"/>
          <w:highlight w:val="green"/>
        </w:rPr>
        <w:t xml:space="preserve">no research work is politically </w:t>
      </w:r>
      <w:r w:rsidRPr="00CC28C6">
        <w:rPr>
          <w:rStyle w:val="StyleUnderline"/>
        </w:rPr>
        <w:t xml:space="preserve">objective or </w:t>
      </w:r>
      <w:r w:rsidRPr="00012607">
        <w:rPr>
          <w:rStyle w:val="StyleUnderline"/>
          <w:highlight w:val="green"/>
        </w:rPr>
        <w:t>neutral</w:t>
      </w:r>
      <w:r w:rsidRPr="00C53EC3">
        <w:rPr>
          <w:sz w:val="14"/>
          <w:highlight w:val="green"/>
        </w:rPr>
        <w:t xml:space="preserve">. </w:t>
      </w:r>
      <w:r w:rsidRPr="00012607">
        <w:rPr>
          <w:rStyle w:val="Emphasis"/>
          <w:highlight w:val="green"/>
        </w:rPr>
        <w:t>The objective</w:t>
      </w:r>
      <w:r w:rsidRPr="00104498">
        <w:rPr>
          <w:rStyle w:val="Emphasis"/>
        </w:rPr>
        <w:t xml:space="preserve">, ‘universalist’ </w:t>
      </w:r>
      <w:r w:rsidRPr="00012607">
        <w:rPr>
          <w:rStyle w:val="Emphasis"/>
          <w:highlight w:val="green"/>
        </w:rPr>
        <w:t xml:space="preserve">standpoint </w:t>
      </w:r>
      <w:r w:rsidRPr="00715FCF">
        <w:rPr>
          <w:rStyle w:val="Emphasis"/>
          <w:highlight w:val="green"/>
        </w:rPr>
        <w:t xml:space="preserve">research </w:t>
      </w:r>
      <w:r w:rsidRPr="00715FCF">
        <w:rPr>
          <w:rStyle w:val="Emphasis"/>
        </w:rPr>
        <w:t xml:space="preserve">that </w:t>
      </w:r>
      <w:r w:rsidRPr="00715FCF">
        <w:rPr>
          <w:rStyle w:val="Emphasis"/>
          <w:highlight w:val="green"/>
        </w:rPr>
        <w:t xml:space="preserve">has </w:t>
      </w:r>
      <w:r w:rsidRPr="00012607">
        <w:rPr>
          <w:rStyle w:val="Emphasis"/>
          <w:highlight w:val="green"/>
        </w:rPr>
        <w:t xml:space="preserve">been color and race invisiblizing, class invisiblizing, gender invisiblizing, age invisiblizing, sexuality invisiblizing, religion invisiblizing, ableist and generally invisiblizing </w:t>
      </w:r>
      <w:r w:rsidRPr="00150B51">
        <w:rPr>
          <w:rStyle w:val="Emphasis"/>
        </w:rPr>
        <w:t xml:space="preserve">of </w:t>
      </w:r>
      <w:r w:rsidRPr="00012607">
        <w:rPr>
          <w:rStyle w:val="Emphasis"/>
          <w:highlight w:val="green"/>
        </w:rPr>
        <w:t>systems of power and privilege</w:t>
      </w:r>
      <w:r w:rsidRPr="00CC28C6">
        <w:rPr>
          <w:rStyle w:val="Emphasis"/>
        </w:rPr>
        <w:t xml:space="preserve">, and treats research as neutral </w:t>
      </w:r>
      <w:r w:rsidRPr="00012607">
        <w:rPr>
          <w:rStyle w:val="Emphasis"/>
          <w:highlight w:val="green"/>
        </w:rPr>
        <w:t>comes from a positivist and structuralist historical origins of policy research</w:t>
      </w:r>
      <w:r w:rsidRPr="00C53EC3">
        <w:rPr>
          <w:sz w:val="14"/>
          <w:highlight w:val="green"/>
        </w:rPr>
        <w:t>.</w:t>
      </w:r>
      <w:r w:rsidRPr="00C53EC3">
        <w:rPr>
          <w:sz w:val="14"/>
        </w:rPr>
        <w:t xml:space="preserve"> The former research </w:t>
      </w:r>
      <w:r w:rsidRPr="00CC28C6">
        <w:rPr>
          <w:rStyle w:val="StyleUnderline"/>
        </w:rPr>
        <w:t>reproduces dominant norms and systems</w:t>
      </w:r>
      <w:r w:rsidRPr="00C53EC3">
        <w:rPr>
          <w:sz w:val="14"/>
        </w:rPr>
        <w:t xml:space="preserve"> (just and unjust) </w:t>
      </w:r>
      <w:r w:rsidRPr="00CC28C6">
        <w:rPr>
          <w:rStyle w:val="StyleUnderline"/>
        </w:rPr>
        <w:t>by invisibilizing the intersecting axioms of power and privilege</w:t>
      </w:r>
      <w:r w:rsidRPr="00C53EC3">
        <w:rPr>
          <w:sz w:val="14"/>
        </w:rPr>
        <w:t xml:space="preserve">. For example, </w:t>
      </w:r>
      <w:r w:rsidRPr="00012607">
        <w:rPr>
          <w:rStyle w:val="StyleUnderline"/>
        </w:rPr>
        <w:t>some critical policy researchers visibilize gender in their anlaysis, however, they invisiblize race, thereby treating it as an irrelevant axiom of power and analysis.</w:t>
      </w:r>
    </w:p>
    <w:p w14:paraId="14CEE73F" w14:textId="77777777" w:rsidR="005731C2" w:rsidRPr="00012607" w:rsidRDefault="005731C2" w:rsidP="005731C2">
      <w:pPr>
        <w:rPr>
          <w:rStyle w:val="Emphasis"/>
        </w:rPr>
      </w:pPr>
      <w:r w:rsidRPr="00111A03">
        <w:rPr>
          <w:rStyle w:val="StyleUnderline"/>
        </w:rPr>
        <w:t>Some critical race scholars visiblize race and gender, but not Indigeneity</w:t>
      </w:r>
      <w:r w:rsidRPr="00012607">
        <w:rPr>
          <w:rStyle w:val="StyleUnderline"/>
        </w:rPr>
        <w:t xml:space="preserve"> </w:t>
      </w:r>
      <w:r w:rsidRPr="00C53EC3">
        <w:rPr>
          <w:sz w:val="14"/>
        </w:rPr>
        <w:t xml:space="preserve">or the name of the traditional territory they are on, even while conducting research on and with Indigenous peoples while being located on Indigenous territories. </w:t>
      </w:r>
      <w:r w:rsidRPr="00012607">
        <w:rPr>
          <w:rStyle w:val="StyleUnderline"/>
        </w:rPr>
        <w:t xml:space="preserve">They </w:t>
      </w:r>
      <w:r w:rsidRPr="00312367">
        <w:rPr>
          <w:rStyle w:val="StyleUnderline"/>
          <w:highlight w:val="green"/>
        </w:rPr>
        <w:t>make</w:t>
      </w:r>
      <w:r w:rsidRPr="00312367">
        <w:rPr>
          <w:rStyle w:val="StyleUnderline"/>
        </w:rPr>
        <w:t xml:space="preserve"> </w:t>
      </w:r>
      <w:r w:rsidRPr="00CC28C6">
        <w:rPr>
          <w:rStyle w:val="StyleUnderline"/>
        </w:rPr>
        <w:t xml:space="preserve">this </w:t>
      </w:r>
      <w:r w:rsidRPr="00012607">
        <w:rPr>
          <w:rStyle w:val="StyleUnderline"/>
          <w:highlight w:val="green"/>
        </w:rPr>
        <w:t>omission while they</w:t>
      </w:r>
      <w:r w:rsidRPr="00012607">
        <w:rPr>
          <w:rStyle w:val="StyleUnderline"/>
        </w:rPr>
        <w:t xml:space="preserve"> reside in, and </w:t>
      </w:r>
      <w:r w:rsidRPr="00012607">
        <w:rPr>
          <w:rStyle w:val="StyleUnderline"/>
          <w:highlight w:val="green"/>
        </w:rPr>
        <w:t xml:space="preserve">benefit from a settler-colonial-states-structure built upon genocidal-Indigenous displacement and dispossession. </w:t>
      </w:r>
      <w:r w:rsidRPr="00312367">
        <w:rPr>
          <w:rStyle w:val="StyleUnderline"/>
        </w:rPr>
        <w:t>Indigenous peoples’ distinct place-based relationalities</w:t>
      </w:r>
      <w:r w:rsidRPr="00312367">
        <w:rPr>
          <w:sz w:val="14"/>
        </w:rPr>
        <w:t xml:space="preserve"> have been </w:t>
      </w:r>
      <w:r w:rsidRPr="00312367">
        <w:rPr>
          <w:rStyle w:val="StyleUnderline"/>
        </w:rPr>
        <w:t>disrupted globally under different iterations of settler-colonial structures in an imperial world state-system</w:t>
      </w:r>
      <w:r w:rsidRPr="00012607">
        <w:rPr>
          <w:rStyle w:val="StyleUnderline"/>
        </w:rPr>
        <w:t>, consisting of settler-colonial states</w:t>
      </w:r>
      <w:r w:rsidRPr="00C53EC3">
        <w:rPr>
          <w:sz w:val="14"/>
        </w:rPr>
        <w:t xml:space="preserve"> such as Canada, United States, India, China, Pakistan, Bangladesh, Australia, and more. </w:t>
      </w:r>
      <w:r w:rsidRPr="00111A03">
        <w:rPr>
          <w:rStyle w:val="Emphasis"/>
        </w:rPr>
        <w:t xml:space="preserve">Former </w:t>
      </w:r>
      <w:r w:rsidRPr="00012607">
        <w:rPr>
          <w:rStyle w:val="Emphasis"/>
          <w:highlight w:val="green"/>
        </w:rPr>
        <w:t>critical policy researchers</w:t>
      </w:r>
      <w:r w:rsidRPr="00C53EC3">
        <w:rPr>
          <w:sz w:val="14"/>
        </w:rPr>
        <w:t xml:space="preserve"> are </w:t>
      </w:r>
      <w:r w:rsidRPr="00012607">
        <w:rPr>
          <w:rStyle w:val="Emphasis"/>
          <w:highlight w:val="green"/>
        </w:rPr>
        <w:t>selective in choosing the axioms of power and privilege they factor-in as relevant to their research design, questions, processes, and findings.</w:t>
      </w:r>
    </w:p>
    <w:p w14:paraId="608A1C19" w14:textId="77777777" w:rsidR="005731C2" w:rsidRPr="00C53EC3" w:rsidRDefault="005731C2" w:rsidP="005731C2">
      <w:pPr>
        <w:rPr>
          <w:sz w:val="14"/>
        </w:rPr>
      </w:pPr>
      <w:r w:rsidRPr="00012607">
        <w:rPr>
          <w:rStyle w:val="Emphasis"/>
          <w:highlight w:val="green"/>
        </w:rPr>
        <w:t>Decolonizing policy research and critical policy research requires accounting for all relevant axioms of power and privilege in research, not one or some</w:t>
      </w:r>
      <w:r w:rsidRPr="00012607">
        <w:rPr>
          <w:rStyle w:val="StyleUnderline"/>
        </w:rPr>
        <w:t>. A starting point should always be the researcher unpacking their own intersectional location/positionality</w:t>
      </w:r>
      <w:r w:rsidRPr="00C53EC3">
        <w:rPr>
          <w:sz w:val="14"/>
        </w:rPr>
        <w:t xml:space="preserve"> (Crenshaw Citation1991, Citation2015; Collins Citation2015; Hankivsky and Cormier Citation2011), as </w:t>
      </w:r>
      <w:r w:rsidRPr="00012607">
        <w:rPr>
          <w:rStyle w:val="StyleUnderline"/>
        </w:rPr>
        <w:t>well as accounting for temporalities of certain positions of power and privilege</w:t>
      </w:r>
      <w:r w:rsidRPr="00C53EC3">
        <w:rPr>
          <w:sz w:val="14"/>
        </w:rPr>
        <w:t xml:space="preserve"> (i.e. change in class, ability, age) which are place, time and context specific.</w:t>
      </w:r>
    </w:p>
    <w:p w14:paraId="2D64DE79" w14:textId="77777777" w:rsidR="005731C2" w:rsidRPr="00C53EC3" w:rsidRDefault="005731C2" w:rsidP="005731C2">
      <w:pPr>
        <w:rPr>
          <w:sz w:val="14"/>
        </w:rPr>
      </w:pPr>
      <w:r w:rsidRPr="00012607">
        <w:rPr>
          <w:rStyle w:val="StyleUnderline"/>
          <w:highlight w:val="green"/>
        </w:rPr>
        <w:t>Positivist policy studies scholarship, alongside critical policy studies</w:t>
      </w:r>
      <w:r w:rsidRPr="00012607">
        <w:rPr>
          <w:rStyle w:val="StyleUnderline"/>
        </w:rPr>
        <w:t>,</w:t>
      </w:r>
      <w:r w:rsidRPr="00C53EC3">
        <w:rPr>
          <w:sz w:val="14"/>
        </w:rPr>
        <w:t xml:space="preserve"> have </w:t>
      </w:r>
      <w:r w:rsidRPr="00012607">
        <w:rPr>
          <w:rStyle w:val="StyleUnderline"/>
          <w:highlight w:val="green"/>
        </w:rPr>
        <w:t>rarely grapple</w:t>
      </w:r>
      <w:r w:rsidRPr="00150B51">
        <w:rPr>
          <w:rStyle w:val="StyleUnderline"/>
        </w:rPr>
        <w:t xml:space="preserve">d with the </w:t>
      </w:r>
      <w:r w:rsidRPr="00012607">
        <w:rPr>
          <w:rStyle w:val="StyleUnderline"/>
          <w:highlight w:val="green"/>
        </w:rPr>
        <w:t>violation of sovereign Indigenous research jurisdictions, erasure of sovereign Indigenous knowledge governing traditions, voices, presence, and onto-epistemic approaches effecting Indigenous peoples in scholarship</w:t>
      </w:r>
      <w:r w:rsidRPr="00C53EC3">
        <w:rPr>
          <w:sz w:val="14"/>
        </w:rPr>
        <w:t xml:space="preserve">. The </w:t>
      </w:r>
      <w:r w:rsidRPr="00012607">
        <w:rPr>
          <w:rStyle w:val="Emphasis"/>
          <w:highlight w:val="green"/>
        </w:rPr>
        <w:t xml:space="preserve">policy studies </w:t>
      </w:r>
      <w:r w:rsidRPr="00150B51">
        <w:rPr>
          <w:rStyle w:val="Emphasis"/>
        </w:rPr>
        <w:t xml:space="preserve">canon </w:t>
      </w:r>
      <w:r w:rsidRPr="00111A03">
        <w:rPr>
          <w:rStyle w:val="Emphasis"/>
          <w:highlight w:val="green"/>
        </w:rPr>
        <w:t>is co</w:t>
      </w:r>
      <w:r w:rsidRPr="00012607">
        <w:rPr>
          <w:rStyle w:val="Emphasis"/>
          <w:highlight w:val="green"/>
        </w:rPr>
        <w:t>mplicit in the genocidal erasure of Indigenous peoples as a normative knowledge production practice</w:t>
      </w:r>
      <w:r w:rsidRPr="00012607">
        <w:rPr>
          <w:rStyle w:val="Emphasis"/>
        </w:rPr>
        <w:t>.</w:t>
      </w:r>
      <w:r w:rsidRPr="00C53EC3">
        <w:rPr>
          <w:sz w:val="14"/>
        </w:rPr>
        <w:t xml:space="preserve"> </w:t>
      </w:r>
      <w:r w:rsidRPr="00150B51">
        <w:rPr>
          <w:rStyle w:val="StyleUnderline"/>
        </w:rPr>
        <w:t>Decolonization of critical policy studies requires a recognition of sovereign Indigenous research jurisdictions and data/knowledge governance on their-own-unique-terms.</w:t>
      </w:r>
      <w:r w:rsidRPr="00C53EC3">
        <w:rPr>
          <w:sz w:val="14"/>
        </w:rPr>
        <w:t xml:space="preserve"> The </w:t>
      </w:r>
      <w:r w:rsidRPr="00D80A7F">
        <w:rPr>
          <w:rStyle w:val="StyleUnderline"/>
          <w:highlight w:val="green"/>
        </w:rPr>
        <w:t>decolonizing</w:t>
      </w:r>
      <w:r w:rsidRPr="00150B51">
        <w:rPr>
          <w:rStyle w:val="StyleUnderline"/>
        </w:rPr>
        <w:t xml:space="preserve"> </w:t>
      </w:r>
      <w:r w:rsidRPr="00D80A7F">
        <w:rPr>
          <w:rStyle w:val="StyleUnderline"/>
          <w:highlight w:val="green"/>
        </w:rPr>
        <w:t>knowledge movement</w:t>
      </w:r>
      <w:r w:rsidRPr="00C53EC3">
        <w:rPr>
          <w:sz w:val="14"/>
        </w:rPr>
        <w:t xml:space="preserve"> has </w:t>
      </w:r>
      <w:r w:rsidRPr="00D80A7F">
        <w:rPr>
          <w:rStyle w:val="StyleUnderline"/>
          <w:highlight w:val="green"/>
        </w:rPr>
        <w:t>opened up liberatory, transformative, and radically restorative possibilities</w:t>
      </w:r>
      <w:r w:rsidRPr="00C53EC3">
        <w:rPr>
          <w:sz w:val="14"/>
        </w:rPr>
        <w:t>. It is within this movement for research justice that I propose IPRF, with the aim of restoring place-based knowledges and relationships, which requires a counter-hegemonic radical redistribution of power in research.</w:t>
      </w:r>
    </w:p>
    <w:bookmarkEnd w:id="2"/>
    <w:bookmarkEnd w:id="3"/>
    <w:p w14:paraId="11B7974F" w14:textId="77777777" w:rsidR="005731C2" w:rsidRDefault="005731C2" w:rsidP="005731C2">
      <w:pPr>
        <w:rPr>
          <w:b/>
          <w:bCs/>
          <w:u w:val="single"/>
        </w:rPr>
      </w:pPr>
    </w:p>
    <w:p w14:paraId="520FFD6A" w14:textId="77777777" w:rsidR="005731C2" w:rsidRPr="005731C2" w:rsidRDefault="005731C2" w:rsidP="005731C2"/>
    <w:sectPr w:rsidR="005731C2" w:rsidRPr="005731C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B5999D" w14:textId="77777777" w:rsidR="002F6D7D" w:rsidRDefault="002F6D7D" w:rsidP="00066D2C">
      <w:r>
        <w:separator/>
      </w:r>
    </w:p>
  </w:endnote>
  <w:endnote w:type="continuationSeparator" w:id="0">
    <w:p w14:paraId="43E809CF" w14:textId="77777777" w:rsidR="002F6D7D" w:rsidRDefault="002F6D7D"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5B2F53" w14:textId="77777777" w:rsidR="002F6D7D" w:rsidRDefault="002F6D7D" w:rsidP="00066D2C">
      <w:r>
        <w:separator/>
      </w:r>
    </w:p>
  </w:footnote>
  <w:footnote w:type="continuationSeparator" w:id="0">
    <w:p w14:paraId="67088D0E" w14:textId="77777777" w:rsidR="002F6D7D" w:rsidRDefault="002F6D7D"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C3C01F0"/>
    <w:multiLevelType w:val="hybridMultilevel"/>
    <w:tmpl w:val="224E9294"/>
    <w:lvl w:ilvl="0" w:tplc="A7027064">
      <w:start w:val="2"/>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B814F5A"/>
    <w:multiLevelType w:val="hybridMultilevel"/>
    <w:tmpl w:val="D03C3096"/>
    <w:lvl w:ilvl="0" w:tplc="291A2982">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EB84E2A"/>
    <w:multiLevelType w:val="hybridMultilevel"/>
    <w:tmpl w:val="85BE5362"/>
    <w:lvl w:ilvl="0" w:tplc="F050F5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B7E6402"/>
    <w:multiLevelType w:val="hybridMultilevel"/>
    <w:tmpl w:val="5D54D478"/>
    <w:lvl w:ilvl="0" w:tplc="EB327844">
      <w:start w:val="2"/>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6"/>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5"/>
  </w:num>
  <w:num w:numId="43" w16cid:durableId="1695883432">
    <w:abstractNumId w:val="14"/>
  </w:num>
  <w:num w:numId="44" w16cid:durableId="720713117">
    <w:abstractNumId w:val="12"/>
  </w:num>
  <w:num w:numId="45" w16cid:durableId="1264456411">
    <w:abstractNumId w:val="0"/>
  </w:num>
  <w:num w:numId="46" w16cid:durableId="2092920145">
    <w:abstractNumId w:val="13"/>
  </w:num>
  <w:num w:numId="47" w16cid:durableId="1385714773">
    <w:abstractNumId w:val="17"/>
  </w:num>
  <w:num w:numId="48" w16cid:durableId="1928925443">
    <w:abstractNumId w:val="11"/>
  </w:num>
  <w:num w:numId="49" w16cid:durableId="206998623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5731C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2DFE"/>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2F6D7D"/>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3880"/>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809"/>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31C2"/>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410F"/>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01A"/>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76AB7E6"/>
  <w15:chartTrackingRefBased/>
  <w15:docId w15:val="{D9357E87-F8BA-405D-9D31-CF911B7F7B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731C2"/>
    <w:rPr>
      <w:rFonts w:ascii="Calibri" w:hAnsi="Calibri" w:cs="Calibri"/>
    </w:rPr>
  </w:style>
  <w:style w:type="paragraph" w:styleId="Heading1">
    <w:name w:val="heading 1"/>
    <w:aliases w:val="Pocket"/>
    <w:basedOn w:val="Normal"/>
    <w:next w:val="Normal"/>
    <w:link w:val="Heading1Char"/>
    <w:qFormat/>
    <w:rsid w:val="005731C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731C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 Char Char, Char Char Char Char Char Char Char,Char, Char,Char1,Heading 3 Char3,Heading 3 Char4 Char Char,Heading 3 Char3 Char Char Char,3: Cite,Index Headers,Bold Cite,Heading 3 Char1 Char Char,Cite 1"/>
    <w:basedOn w:val="Normal"/>
    <w:next w:val="Normal"/>
    <w:link w:val="Heading3Char"/>
    <w:uiPriority w:val="2"/>
    <w:qFormat/>
    <w:rsid w:val="005731C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no read,No Spacing12,No Spacing211,No Spacing2111,Ch,Heading 21,Heading 2 Char2 Char,Heading 2 Char1 Char Char,No Spacing11111,Tags,TAG,No Spacing4,No Spacing5,No Spacing21,Card,tags,ta,tag"/>
    <w:basedOn w:val="Normal"/>
    <w:next w:val="Normal"/>
    <w:link w:val="Heading4Char"/>
    <w:uiPriority w:val="3"/>
    <w:qFormat/>
    <w:rsid w:val="005731C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731C2"/>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5731C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731C2"/>
  </w:style>
  <w:style w:type="character" w:styleId="Emphasis">
    <w:name w:val="Emphasis"/>
    <w:aliases w:val="Underlined,Minimized,minimized,tag2,Size 10,emphasis in card,Evidence,Highlighted,CD Card,ED - Tag,emphasis,Bold Underline,Emphasis!!,small,Qualifications,Heading 3 Char1,Char Char Char,Char Char Char Char Char Char Char Char Char1,bold underli"/>
    <w:basedOn w:val="DefaultParagraphFont"/>
    <w:link w:val="textbold"/>
    <w:uiPriority w:val="8"/>
    <w:qFormat/>
    <w:rsid w:val="005731C2"/>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5731C2"/>
    <w:rPr>
      <w:color w:val="auto"/>
      <w:u w:val="none"/>
    </w:rPr>
  </w:style>
  <w:style w:type="character" w:customStyle="1" w:styleId="Heading1Char">
    <w:name w:val="Heading 1 Char"/>
    <w:aliases w:val="Pocket Char"/>
    <w:basedOn w:val="DefaultParagraphFont"/>
    <w:link w:val="Heading1"/>
    <w:rsid w:val="005731C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731C2"/>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 Char Char Char, Char Char Char Char Char Char Char Char,Char Char, Char Char1,Char1 Char,Heading 3 Char3 Char,Heading 3 Char4 Char Char Char,Heading 3 Char3 Char Char Char Char"/>
    <w:basedOn w:val="DefaultParagraphFont"/>
    <w:link w:val="Heading3"/>
    <w:uiPriority w:val="2"/>
    <w:rsid w:val="005731C2"/>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no read Char,No Spacing12 Char,No Spacing211 Char,No Spacing2111 Char,Ch Char,Heading 21 Char,Heading 2 Char2 Char Char,No Spacing11111 Char,TAG Char"/>
    <w:basedOn w:val="DefaultParagraphFont"/>
    <w:link w:val="Heading4"/>
    <w:uiPriority w:val="3"/>
    <w:rsid w:val="005731C2"/>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Style Style Bold + 10 pt,Old Cite,tagld + 12 pt,Style Style Bold + 13 pt,Style Style Bold + 11 pt,tag + 12 pt,Not...,Not.,Not"/>
    <w:basedOn w:val="DefaultParagraphFont"/>
    <w:uiPriority w:val="6"/>
    <w:qFormat/>
    <w:rsid w:val="005731C2"/>
    <w:rPr>
      <w:b/>
      <w:bCs/>
      <w:sz w:val="26"/>
      <w:u w:val="none"/>
    </w:rPr>
  </w:style>
  <w:style w:type="character" w:customStyle="1" w:styleId="StyleUnderline">
    <w:name w:val="Style Underline"/>
    <w:aliases w:val="Underline,Style Bold Underline,Intense Emphasis1,apple-style-span + 6 pt,Kern at 16 pt,Style,Bold,Intense Emphasis2,HHeading 3 + 12 pt,ci,Intense Emphasis11,Intense Emphasis111,Intense Emphasis12,Intense Emphasis3,Intense Emphasis121,c,B"/>
    <w:basedOn w:val="DefaultParagraphFont"/>
    <w:uiPriority w:val="7"/>
    <w:qFormat/>
    <w:rsid w:val="005731C2"/>
    <w:rPr>
      <w:b w:val="0"/>
      <w:sz w:val="22"/>
      <w:u w:val="single"/>
    </w:rPr>
  </w:style>
  <w:style w:type="character" w:styleId="Strong">
    <w:name w:val="Strong"/>
    <w:basedOn w:val="DefaultParagraphFont"/>
    <w:uiPriority w:val="22"/>
    <w:qFormat/>
    <w:rsid w:val="005731C2"/>
    <w:rPr>
      <w:b/>
      <w:bCs/>
    </w:rPr>
  </w:style>
  <w:style w:type="character" w:styleId="BookTitle">
    <w:name w:val="Book Title"/>
    <w:basedOn w:val="DefaultParagraphFont"/>
    <w:uiPriority w:val="33"/>
    <w:qFormat/>
    <w:rsid w:val="005731C2"/>
    <w:rPr>
      <w:b/>
      <w:bCs/>
      <w:i/>
      <w:iCs/>
      <w:spacing w:val="5"/>
    </w:rPr>
  </w:style>
  <w:style w:type="character" w:customStyle="1" w:styleId="Heading5Char">
    <w:name w:val="Heading 5 Char"/>
    <w:basedOn w:val="DefaultParagraphFont"/>
    <w:link w:val="Heading5"/>
    <w:uiPriority w:val="9"/>
    <w:semiHidden/>
    <w:rsid w:val="005731C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731C2"/>
  </w:style>
  <w:style w:type="paragraph" w:styleId="Header">
    <w:name w:val="header"/>
    <w:basedOn w:val="Normal"/>
    <w:link w:val="HeaderChar"/>
    <w:uiPriority w:val="99"/>
    <w:semiHidden/>
    <w:rsid w:val="005731C2"/>
    <w:pPr>
      <w:tabs>
        <w:tab w:val="center" w:pos="4680"/>
        <w:tab w:val="right" w:pos="9360"/>
      </w:tabs>
    </w:pPr>
  </w:style>
  <w:style w:type="character" w:customStyle="1" w:styleId="HeaderChar">
    <w:name w:val="Header Char"/>
    <w:basedOn w:val="DefaultParagraphFont"/>
    <w:link w:val="Header"/>
    <w:uiPriority w:val="99"/>
    <w:semiHidden/>
    <w:rsid w:val="005731C2"/>
    <w:rPr>
      <w:rFonts w:ascii="Calibri" w:hAnsi="Calibri" w:cs="Calibri"/>
    </w:rPr>
  </w:style>
  <w:style w:type="paragraph" w:styleId="Footer">
    <w:name w:val="footer"/>
    <w:basedOn w:val="Normal"/>
    <w:link w:val="FooterChar"/>
    <w:uiPriority w:val="99"/>
    <w:semiHidden/>
    <w:rsid w:val="005731C2"/>
    <w:pPr>
      <w:tabs>
        <w:tab w:val="center" w:pos="4680"/>
        <w:tab w:val="right" w:pos="9360"/>
      </w:tabs>
    </w:pPr>
  </w:style>
  <w:style w:type="character" w:customStyle="1" w:styleId="FooterChar">
    <w:name w:val="Footer Char"/>
    <w:basedOn w:val="DefaultParagraphFont"/>
    <w:link w:val="Footer"/>
    <w:uiPriority w:val="99"/>
    <w:semiHidden/>
    <w:rsid w:val="005731C2"/>
    <w:rPr>
      <w:rFonts w:ascii="Calibri" w:hAnsi="Calibri" w:cs="Calibri"/>
    </w:rPr>
  </w:style>
  <w:style w:type="paragraph" w:styleId="BodyText">
    <w:name w:val="Body Text"/>
    <w:basedOn w:val="Normal"/>
    <w:link w:val="BodyTextChar"/>
    <w:uiPriority w:val="99"/>
    <w:semiHidden/>
    <w:unhideWhenUsed/>
    <w:rsid w:val="005731C2"/>
    <w:pPr>
      <w:spacing w:after="120"/>
    </w:pPr>
  </w:style>
  <w:style w:type="character" w:customStyle="1" w:styleId="BodyTextChar">
    <w:name w:val="Body Text Char"/>
    <w:basedOn w:val="DefaultParagraphFont"/>
    <w:link w:val="BodyText"/>
    <w:uiPriority w:val="99"/>
    <w:semiHidden/>
    <w:rsid w:val="005731C2"/>
    <w:rPr>
      <w:rFonts w:ascii="Calibri" w:hAnsi="Calibri" w:cs="Calibri"/>
    </w:rPr>
  </w:style>
  <w:style w:type="paragraph" w:styleId="NoSpacing">
    <w:name w:val="No Spacing"/>
    <w:link w:val="NoSpacingChar"/>
    <w:uiPriority w:val="99"/>
    <w:unhideWhenUsed/>
    <w:qFormat/>
    <w:rsid w:val="005731C2"/>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5731C2"/>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Pocket Char1,F2 - Heading 1 Char1,Hat Char1,TAG "/>
    <w:basedOn w:val="DefaultParagraphFont"/>
    <w:link w:val="Heading411"/>
    <w:uiPriority w:val="99"/>
    <w:unhideWhenUsed/>
    <w:rsid w:val="005731C2"/>
    <w:rPr>
      <w:color w:val="0563C1" w:themeColor="hyperlink"/>
      <w:u w:val="single"/>
    </w:rPr>
  </w:style>
  <w:style w:type="character" w:styleId="UnresolvedMention">
    <w:name w:val="Unresolved Mention"/>
    <w:basedOn w:val="DefaultParagraphFont"/>
    <w:uiPriority w:val="99"/>
    <w:semiHidden/>
    <w:unhideWhenUsed/>
    <w:rsid w:val="005731C2"/>
    <w:rPr>
      <w:color w:val="605E5C"/>
      <w:shd w:val="clear" w:color="auto" w:fill="E1DFDD"/>
    </w:rPr>
  </w:style>
  <w:style w:type="paragraph" w:customStyle="1" w:styleId="Undertag">
    <w:name w:val="Undertag"/>
    <w:link w:val="UndertagChar"/>
    <w:autoRedefine/>
    <w:uiPriority w:val="5"/>
    <w:qFormat/>
    <w:rsid w:val="005731C2"/>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5731C2"/>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5731C2"/>
    <w:rPr>
      <w:color w:val="1F3864" w:themeColor="accent1" w:themeShade="80"/>
    </w:rPr>
  </w:style>
  <w:style w:type="character" w:customStyle="1" w:styleId="AnalyticChar">
    <w:name w:val="Analytic Char"/>
    <w:basedOn w:val="DefaultParagraphFont"/>
    <w:link w:val="Analytic"/>
    <w:uiPriority w:val="5"/>
    <w:rsid w:val="005731C2"/>
    <w:rPr>
      <w:rFonts w:ascii="Calibri" w:eastAsiaTheme="majorEastAsia" w:hAnsi="Calibri" w:cstheme="majorBidi"/>
      <w:b/>
      <w:iCs/>
      <w:color w:val="1F3864" w:themeColor="accent1" w:themeShade="80"/>
      <w:sz w:val="26"/>
    </w:rPr>
  </w:style>
  <w:style w:type="paragraph" w:styleId="DocumentMap">
    <w:name w:val="Document Map"/>
    <w:basedOn w:val="Normal"/>
    <w:link w:val="DocumentMapChar"/>
    <w:uiPriority w:val="99"/>
    <w:semiHidden/>
    <w:unhideWhenUsed/>
    <w:rsid w:val="005731C2"/>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5731C2"/>
    <w:rPr>
      <w:rFonts w:ascii="Lucida Grande" w:hAnsi="Lucida Grande" w:cs="Lucida Grande"/>
      <w:sz w:val="24"/>
    </w:rPr>
  </w:style>
  <w:style w:type="paragraph" w:customStyle="1" w:styleId="textbold">
    <w:name w:val="text bold"/>
    <w:basedOn w:val="Normal"/>
    <w:link w:val="Emphasis"/>
    <w:uiPriority w:val="8"/>
    <w:qFormat/>
    <w:rsid w:val="005731C2"/>
    <w:pPr>
      <w:ind w:left="720"/>
      <w:jc w:val="both"/>
    </w:pPr>
    <w:rPr>
      <w:b/>
      <w:iCs/>
      <w:u w:val="single"/>
    </w:rPr>
  </w:style>
  <w:style w:type="paragraph" w:customStyle="1" w:styleId="Heading411">
    <w:name w:val="Heading 411"/>
    <w:basedOn w:val="Heading1"/>
    <w:next w:val="NoSpacing"/>
    <w:link w:val="Hyperlink"/>
    <w:autoRedefine/>
    <w:uiPriority w:val="99"/>
    <w:qFormat/>
    <w:rsid w:val="005731C2"/>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basedOn w:val="Normal"/>
    <w:uiPriority w:val="34"/>
    <w:qFormat/>
    <w:rsid w:val="005731C2"/>
    <w:pPr>
      <w:ind w:left="720"/>
      <w:contextualSpacing/>
    </w:pPr>
  </w:style>
  <w:style w:type="paragraph" w:customStyle="1" w:styleId="UnderlinePara">
    <w:name w:val="Underline Para"/>
    <w:basedOn w:val="Normal"/>
    <w:uiPriority w:val="7"/>
    <w:qFormat/>
    <w:rsid w:val="005731C2"/>
    <w:pPr>
      <w:widowControl w:val="0"/>
      <w:suppressAutoHyphens/>
      <w:spacing w:after="200"/>
      <w:contextualSpacing/>
    </w:pPr>
    <w:rPr>
      <w:rFonts w:asciiTheme="minorHAnsi" w:hAnsiTheme="minorHAnsi"/>
      <w:u w:val="single"/>
    </w:rPr>
  </w:style>
  <w:style w:type="paragraph" w:customStyle="1" w:styleId="Emphasis1">
    <w:name w:val="Emphasis1"/>
    <w:basedOn w:val="Normal"/>
    <w:uiPriority w:val="8"/>
    <w:qFormat/>
    <w:rsid w:val="005731C2"/>
    <w:pPr>
      <w:pBdr>
        <w:top w:val="single" w:sz="4" w:space="1" w:color="auto"/>
        <w:left w:val="single" w:sz="4" w:space="4" w:color="auto"/>
        <w:bottom w:val="single" w:sz="4" w:space="1" w:color="auto"/>
        <w:right w:val="single" w:sz="4" w:space="4" w:color="auto"/>
      </w:pBdr>
      <w:ind w:left="720"/>
      <w:jc w:val="both"/>
    </w:pPr>
    <w:rPr>
      <w:b/>
      <w:iCs/>
      <w:u w:val="single"/>
    </w:rPr>
  </w:style>
  <w:style w:type="character" w:customStyle="1" w:styleId="AAAUNDERLINEKEYBOARD">
    <w:name w:val="AAA UNDERLINE KEYBOARD"/>
    <w:basedOn w:val="DefaultParagraphFont"/>
    <w:uiPriority w:val="6"/>
    <w:qFormat/>
    <w:rsid w:val="005731C2"/>
    <w:rPr>
      <w:b w:val="0"/>
      <w:sz w:val="22"/>
      <w:u w:val="single"/>
    </w:rPr>
  </w:style>
  <w:style w:type="paragraph" w:customStyle="1" w:styleId="BOLD">
    <w:name w:val="BOLD"/>
    <w:basedOn w:val="Normal"/>
    <w:link w:val="BOLDChar"/>
    <w:uiPriority w:val="5"/>
    <w:qFormat/>
    <w:rsid w:val="005731C2"/>
    <w:rPr>
      <w:b/>
      <w:bCs/>
      <w:u w:val="single"/>
    </w:rPr>
  </w:style>
  <w:style w:type="character" w:customStyle="1" w:styleId="BOLDChar">
    <w:name w:val="BOLD Char"/>
    <w:basedOn w:val="DefaultParagraphFont"/>
    <w:link w:val="BOLD"/>
    <w:uiPriority w:val="5"/>
    <w:rsid w:val="005731C2"/>
    <w:rPr>
      <w:rFonts w:ascii="Calibri" w:hAnsi="Calibri" w:cs="Calibri"/>
      <w:b/>
      <w:bCs/>
      <w:u w:val="single"/>
    </w:rPr>
  </w:style>
  <w:style w:type="character" w:customStyle="1" w:styleId="Boxes">
    <w:name w:val="Boxes"/>
    <w:basedOn w:val="Emphasis"/>
    <w:qFormat/>
    <w:rsid w:val="005731C2"/>
    <w:rPr>
      <w:rFonts w:ascii="Calibri" w:hAnsi="Calibri" w:cs="Calibri"/>
      <w:b/>
      <w:i w:val="0"/>
      <w:iCs/>
      <w:sz w:val="22"/>
      <w:u w:val="single"/>
      <w:bdr w:val="single" w:sz="8" w:space="0" w:color="auto"/>
    </w:rPr>
  </w:style>
  <w:style w:type="paragraph" w:styleId="NormalWeb">
    <w:name w:val="Normal (Web)"/>
    <w:basedOn w:val="Normal"/>
    <w:uiPriority w:val="99"/>
    <w:semiHidden/>
    <w:unhideWhenUsed/>
    <w:rsid w:val="005731C2"/>
    <w:pPr>
      <w:spacing w:before="100" w:beforeAutospacing="1" w:after="100" w:afterAutospacing="1" w:line="240" w:lineRule="auto"/>
    </w:pPr>
    <w:rPr>
      <w:rFonts w:ascii="Times New Roman" w:eastAsia="Times New Roman" w:hAnsi="Times New Roman" w:cs="Times New Roman"/>
      <w:sz w:val="24"/>
    </w:rPr>
  </w:style>
  <w:style w:type="character" w:customStyle="1" w:styleId="apple-converted-space">
    <w:name w:val="apple-converted-space"/>
    <w:basedOn w:val="DefaultParagraphFont"/>
    <w:rsid w:val="005731C2"/>
  </w:style>
  <w:style w:type="paragraph" w:styleId="Revision">
    <w:name w:val="Revision"/>
    <w:hidden/>
    <w:uiPriority w:val="99"/>
    <w:semiHidden/>
    <w:rsid w:val="005731C2"/>
    <w:pPr>
      <w:spacing w:after="0" w:line="240" w:lineRule="auto"/>
    </w:pPr>
    <w:rPr>
      <w:rFonts w:ascii="Calibri" w:eastAsiaTheme="minorEastAsia" w:hAnsi="Calibri"/>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215/01642472-8750064"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ed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17874</Words>
  <Characters>101887</Characters>
  <Application>Microsoft Office Word</Application>
  <DocSecurity>0</DocSecurity>
  <Lines>849</Lines>
  <Paragraphs>239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119522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Theo K</dc:creator>
  <cp:keywords>6.0.0</cp:keywords>
  <dc:description/>
  <cp:lastModifiedBy>Theo K</cp:lastModifiedBy>
  <cp:revision>1</cp:revision>
  <dcterms:created xsi:type="dcterms:W3CDTF">2026-03-07T17:40:00Z</dcterms:created>
  <dcterms:modified xsi:type="dcterms:W3CDTF">2026-03-07T17:41:00Z</dcterms:modified>
</cp:coreProperties>
</file>