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5D37B" w14:textId="52F6A93C" w:rsidR="005D388F" w:rsidRDefault="00962BA6" w:rsidP="00962BA6">
      <w:pPr>
        <w:pStyle w:val="Heading4"/>
      </w:pPr>
      <w:r>
        <w:t>1</w:t>
      </w:r>
    </w:p>
    <w:p w14:paraId="0C9B37A6" w14:textId="77777777" w:rsidR="00962BA6" w:rsidRPr="00EE77FC" w:rsidRDefault="00962BA6" w:rsidP="00962BA6">
      <w:pPr>
        <w:rPr>
          <w:sz w:val="16"/>
        </w:rPr>
      </w:pPr>
      <w:r w:rsidRPr="00EE77FC">
        <w:rPr>
          <w:sz w:val="16"/>
        </w:rPr>
        <w:t xml:space="preserve">Notions of multiple gender and sexual identities evolved from the mapping of static identity points in a linear direction, such as Connell’s (1987/2003) gender hierarchy, to multiple and limitless gender possibilities conceptualised by Bornstein’s (1994), and Halberstam’s (1998) multiple identities located on multiple, simultaneous hierarchies. This conceptual transformation is seen in the contradictions, inconsistencies, and socially contextual identities identified in transgender people’s life stories. </w:t>
      </w:r>
      <w:r w:rsidRPr="00AA0217">
        <w:rPr>
          <w:rStyle w:val="StyleUnderline"/>
          <w:highlight w:val="cyan"/>
        </w:rPr>
        <w:t>Rather than</w:t>
      </w:r>
      <w:r w:rsidRPr="00EE77FC">
        <w:rPr>
          <w:sz w:val="16"/>
        </w:rPr>
        <w:t xml:space="preserve"> all transition stories fitting a single, linear progression from male to female or female to male</w:t>
      </w:r>
      <w:r w:rsidRPr="00AA0217">
        <w:rPr>
          <w:sz w:val="16"/>
        </w:rPr>
        <w:t xml:space="preserve">, </w:t>
      </w:r>
      <w:r w:rsidRPr="00AA0217">
        <w:rPr>
          <w:rStyle w:val="StyleUnderline"/>
          <w:highlight w:val="cyan"/>
        </w:rPr>
        <w:t xml:space="preserve">a </w:t>
      </w:r>
      <w:r w:rsidRPr="005D3AE1">
        <w:rPr>
          <w:rStyle w:val="Emphasis"/>
          <w:highlight w:val="cyan"/>
        </w:rPr>
        <w:t>linear narrative</w:t>
      </w:r>
      <w:r w:rsidRPr="00EE77FC">
        <w:rPr>
          <w:rStyle w:val="StyleUnderline"/>
        </w:rPr>
        <w:t xml:space="preserve"> of “</w:t>
      </w:r>
      <w:r w:rsidRPr="00AA0217">
        <w:rPr>
          <w:rStyle w:val="StyleUnderline"/>
          <w:highlight w:val="cyan"/>
        </w:rPr>
        <w:t>movement</w:t>
      </w:r>
      <w:r w:rsidRPr="00EE77FC">
        <w:rPr>
          <w:rStyle w:val="StyleUnderline"/>
        </w:rPr>
        <w:t xml:space="preserve"> in/out of </w:t>
      </w:r>
      <w:r w:rsidRPr="00AA0217">
        <w:rPr>
          <w:rStyle w:val="StyleUnderline"/>
        </w:rPr>
        <w:t>transition</w:t>
      </w:r>
      <w:r w:rsidRPr="00EE77FC">
        <w:rPr>
          <w:sz w:val="16"/>
        </w:rPr>
        <w:t xml:space="preserve">” (Shepherd and Hanckel (2021), 41), transgender people’s stories as examined in this thesis </w:t>
      </w:r>
      <w:r w:rsidRPr="00AA0217">
        <w:rPr>
          <w:rStyle w:val="StyleUnderline"/>
        </w:rPr>
        <w:t xml:space="preserve">demonstrate </w:t>
      </w:r>
      <w:r w:rsidRPr="005D3AE1">
        <w:rPr>
          <w:rStyle w:val="Emphasis"/>
        </w:rPr>
        <w:t>movement</w:t>
      </w:r>
      <w:r w:rsidRPr="00AA0217">
        <w:rPr>
          <w:rStyle w:val="StyleUnderline"/>
        </w:rPr>
        <w:t xml:space="preserve"> and </w:t>
      </w:r>
      <w:r w:rsidRPr="005D3AE1">
        <w:rPr>
          <w:rStyle w:val="Emphasis"/>
        </w:rPr>
        <w:t>negotiation</w:t>
      </w:r>
      <w:r w:rsidRPr="00AA0217">
        <w:rPr>
          <w:rStyle w:val="StyleUnderline"/>
        </w:rPr>
        <w:t xml:space="preserve"> as </w:t>
      </w:r>
      <w:r w:rsidRPr="005D3AE1">
        <w:rPr>
          <w:rStyle w:val="Emphasis"/>
          <w:highlight w:val="cyan"/>
        </w:rPr>
        <w:t>on-going</w:t>
      </w:r>
      <w:r w:rsidRPr="00AA0217">
        <w:rPr>
          <w:sz w:val="16"/>
          <w:highlight w:val="cyan"/>
        </w:rPr>
        <w:t>.</w:t>
      </w:r>
      <w:r w:rsidRPr="00EE77FC">
        <w:rPr>
          <w:sz w:val="16"/>
        </w:rPr>
        <w:t xml:space="preserve"> Their </w:t>
      </w:r>
      <w:r w:rsidRPr="00AA0217">
        <w:rPr>
          <w:rStyle w:val="StyleUnderline"/>
          <w:highlight w:val="cyan"/>
        </w:rPr>
        <w:t xml:space="preserve">identities are </w:t>
      </w:r>
      <w:r w:rsidRPr="005D3AE1">
        <w:rPr>
          <w:rStyle w:val="Emphasis"/>
          <w:highlight w:val="cyan"/>
        </w:rPr>
        <w:t>continually negotiated and re-defined</w:t>
      </w:r>
      <w:r w:rsidRPr="00EE77FC">
        <w:rPr>
          <w:rStyle w:val="StyleUnderline"/>
        </w:rPr>
        <w:t xml:space="preserve"> by on-going choices </w:t>
      </w:r>
      <w:r w:rsidRPr="00EE77FC">
        <w:rPr>
          <w:sz w:val="16"/>
        </w:rPr>
        <w:t>(Moriel 2005).</w:t>
      </w:r>
    </w:p>
    <w:p w14:paraId="39B29719" w14:textId="77777777" w:rsidR="00962BA6" w:rsidRPr="00EE77FC" w:rsidRDefault="00962BA6" w:rsidP="00962BA6">
      <w:pPr>
        <w:rPr>
          <w:sz w:val="16"/>
        </w:rPr>
      </w:pPr>
      <w:r w:rsidRPr="00EE77FC">
        <w:rPr>
          <w:sz w:val="16"/>
        </w:rPr>
        <w:t xml:space="preserve">‘Such experiences are mirrored in Fausto-Sterling’s (2000) model of gender and sexual identities as points in multi-dimensional space and Pearce’s (2018) conceptualisation of movement as both resolvable and unresolvable, or fluid. The movement of transgender people’s identities </w:t>
      </w:r>
      <w:r w:rsidRPr="00EE77FC">
        <w:rPr>
          <w:rStyle w:val="StyleUnderline"/>
        </w:rPr>
        <w:t xml:space="preserve">are </w:t>
      </w:r>
      <w:r w:rsidRPr="00AA0217">
        <w:rPr>
          <w:rStyle w:val="StyleUnderline"/>
          <w:highlight w:val="cyan"/>
        </w:rPr>
        <w:t xml:space="preserve">in relation to, and in </w:t>
      </w:r>
      <w:r w:rsidRPr="005D3AE1">
        <w:rPr>
          <w:rStyle w:val="Emphasis"/>
          <w:highlight w:val="cyan"/>
        </w:rPr>
        <w:t>constant negotiation</w:t>
      </w:r>
      <w:r w:rsidRPr="00AA0217">
        <w:rPr>
          <w:rStyle w:val="StyleUnderline"/>
          <w:highlight w:val="cyan"/>
        </w:rPr>
        <w:t xml:space="preserve"> with, other </w:t>
      </w:r>
      <w:r w:rsidRPr="005D3AE1">
        <w:rPr>
          <w:rStyle w:val="Emphasis"/>
          <w:highlight w:val="cyan"/>
        </w:rPr>
        <w:t>social actors</w:t>
      </w:r>
      <w:r w:rsidRPr="00EE77FC">
        <w:rPr>
          <w:rStyle w:val="StyleUnderline"/>
        </w:rPr>
        <w:t xml:space="preserve">, </w:t>
      </w:r>
      <w:r w:rsidRPr="00EE77FC">
        <w:rPr>
          <w:sz w:val="16"/>
        </w:rPr>
        <w:t xml:space="preserve">and these interactions are </w:t>
      </w:r>
      <w:r w:rsidRPr="00AA0217">
        <w:rPr>
          <w:rStyle w:val="StyleUnderline"/>
          <w:highlight w:val="cyan"/>
        </w:rPr>
        <w:t>defined by</w:t>
      </w:r>
      <w:r w:rsidRPr="00EE77FC">
        <w:rPr>
          <w:rStyle w:val="StyleUnderline"/>
        </w:rPr>
        <w:t xml:space="preserve"> the </w:t>
      </w:r>
      <w:r w:rsidRPr="005D3AE1">
        <w:rPr>
          <w:rStyle w:val="Emphasis"/>
          <w:highlight w:val="cyan"/>
        </w:rPr>
        <w:t>relational identities</w:t>
      </w:r>
      <w:r w:rsidRPr="00EE77FC">
        <w:rPr>
          <w:rStyle w:val="StyleUnderline"/>
        </w:rPr>
        <w:t xml:space="preserve"> of the transgender person and the other social actors at that time</w:t>
      </w:r>
      <w:r w:rsidRPr="00EE77FC">
        <w:rPr>
          <w:sz w:val="16"/>
        </w:rPr>
        <w:t xml:space="preserve">, and in that social context. In consideration of the socially relational component of lived experience, Nagoshi et al. (2013) propose </w:t>
      </w:r>
      <w:r w:rsidRPr="00EE77FC">
        <w:rPr>
          <w:rStyle w:val="StyleUnderline"/>
        </w:rPr>
        <w:t>their</w:t>
      </w:r>
      <w:r w:rsidRPr="00EE77FC">
        <w:rPr>
          <w:sz w:val="16"/>
        </w:rPr>
        <w:t xml:space="preserve"> trans </w:t>
      </w:r>
      <w:r w:rsidRPr="00EE77FC">
        <w:rPr>
          <w:rStyle w:val="StyleUnderline"/>
        </w:rPr>
        <w:t>identity theory that integrates notions of the “</w:t>
      </w:r>
      <w:r w:rsidRPr="005D3AE1">
        <w:rPr>
          <w:rStyle w:val="Emphasis"/>
        </w:rPr>
        <w:t>fluidly embodied, socially constructed, and self-constructed aspects</w:t>
      </w:r>
      <w:r w:rsidRPr="00EE77FC">
        <w:rPr>
          <w:rStyle w:val="StyleUnderline"/>
        </w:rPr>
        <w:t>”</w:t>
      </w:r>
      <w:r w:rsidRPr="00EE77FC">
        <w:rPr>
          <w:sz w:val="16"/>
        </w:rPr>
        <w:t xml:space="preserve"> (Nagoshi and Brzuzy, 2010, 432) </w:t>
      </w:r>
      <w:r w:rsidRPr="00EE77FC">
        <w:rPr>
          <w:rStyle w:val="StyleUnderline"/>
        </w:rPr>
        <w:t>of identity</w:t>
      </w:r>
      <w:r w:rsidRPr="00EE77FC">
        <w:rPr>
          <w:sz w:val="16"/>
        </w:rPr>
        <w:t xml:space="preserve"> as expressed in the transgender person’s life story. Nagoshi and Brzuzy (2010) argue that their trans identity theory “</w:t>
      </w:r>
      <w:r w:rsidRPr="00EE77FC">
        <w:rPr>
          <w:rStyle w:val="StyleUnderline"/>
        </w:rPr>
        <w:t>encompasses and transcends feminist and queer theory</w:t>
      </w:r>
      <w:r w:rsidRPr="00EE77FC">
        <w:rPr>
          <w:sz w:val="16"/>
        </w:rPr>
        <w:t xml:space="preserve">” (2010, 432) by </w:t>
      </w:r>
      <w:r w:rsidRPr="00AA0217">
        <w:rPr>
          <w:rStyle w:val="StyleUnderline"/>
        </w:rPr>
        <w:t>neutralising</w:t>
      </w:r>
      <w:r w:rsidRPr="00EE77FC">
        <w:rPr>
          <w:rStyle w:val="StyleUnderline"/>
        </w:rPr>
        <w:t xml:space="preserve"> the privileging and idealising of queer identified transgender voices</w:t>
      </w:r>
      <w:r w:rsidRPr="00EE77FC">
        <w:rPr>
          <w:sz w:val="16"/>
        </w:rPr>
        <w:t>. Such privileging has been a flashpoint between some feminists, including transgender feminists and queer theorists, and between queer-identified transgender people and other transgender individuals (Elliot, 2010; Hines, 2006, 2010; Nagoshi and Brzuzy, 2010; Johnson, 2007).</w:t>
      </w:r>
    </w:p>
    <w:p w14:paraId="135B71FA" w14:textId="77777777" w:rsidR="00962BA6" w:rsidRDefault="00962BA6" w:rsidP="00962BA6">
      <w:pPr>
        <w:rPr>
          <w:sz w:val="16"/>
          <w:szCs w:val="16"/>
        </w:rPr>
      </w:pPr>
      <w:r w:rsidRPr="00AA0217">
        <w:rPr>
          <w:sz w:val="16"/>
          <w:szCs w:val="16"/>
        </w:rPr>
        <w:t xml:space="preserve">[Margaret Jean </w:t>
      </w:r>
      <w:r w:rsidRPr="00AA0217">
        <w:rPr>
          <w:rStyle w:val="Style13ptBold"/>
          <w:sz w:val="20"/>
          <w:szCs w:val="16"/>
        </w:rPr>
        <w:t>Kelly 22</w:t>
      </w:r>
      <w:r w:rsidRPr="00AA0217">
        <w:rPr>
          <w:sz w:val="16"/>
          <w:szCs w:val="16"/>
        </w:rPr>
        <w:t xml:space="preserve"> – Senior Lecturer Macquarie Law School, “Developing Individual Accords: How transgender people negotiate their knowable gender identities, changing bodies, and culture, to live in and alongside the cisnormative gender order,” January 22, accessed September 10, 2025, -ekh-]</w:t>
      </w:r>
    </w:p>
    <w:p w14:paraId="0853A986" w14:textId="77777777" w:rsidR="00962BA6" w:rsidRDefault="00962BA6" w:rsidP="00962BA6"/>
    <w:p w14:paraId="1D3F2407" w14:textId="1A55F4D7" w:rsidR="00962BA6" w:rsidRDefault="00962BA6" w:rsidP="00962BA6">
      <w:pPr>
        <w:pStyle w:val="Heading4"/>
      </w:pPr>
      <w:r>
        <w:t>2</w:t>
      </w:r>
    </w:p>
    <w:p w14:paraId="35DEE0AA" w14:textId="77777777" w:rsidR="00962BA6" w:rsidRPr="00327749" w:rsidRDefault="00962BA6" w:rsidP="00962BA6">
      <w:pPr>
        <w:rPr>
          <w:sz w:val="16"/>
        </w:rPr>
      </w:pPr>
      <w:r w:rsidRPr="00327749">
        <w:rPr>
          <w:sz w:val="16"/>
        </w:rPr>
        <w:t xml:space="preserve">There are different types of labor involved in these responses. </w:t>
      </w:r>
      <w:r w:rsidRPr="005D3AE1">
        <w:rPr>
          <w:rStyle w:val="Emphasis"/>
          <w:highlight w:val="cyan"/>
        </w:rPr>
        <w:t>Aesthetic labor</w:t>
      </w:r>
      <w:r w:rsidRPr="005D3AE1">
        <w:rPr>
          <w:rStyle w:val="StyleUnderline"/>
          <w:highlight w:val="cyan"/>
        </w:rPr>
        <w:t xml:space="preserve"> manifests in </w:t>
      </w:r>
      <w:r w:rsidRPr="00483267">
        <w:rPr>
          <w:rStyle w:val="StyleUnderline"/>
        </w:rPr>
        <w:t xml:space="preserve">the </w:t>
      </w:r>
      <w:r w:rsidRPr="005D3AE1">
        <w:rPr>
          <w:rStyle w:val="Emphasis"/>
          <w:highlight w:val="cyan"/>
        </w:rPr>
        <w:t>embodied work</w:t>
      </w:r>
      <w:r w:rsidRPr="005D3AE1">
        <w:rPr>
          <w:rStyle w:val="StyleUnderline"/>
          <w:highlight w:val="cyan"/>
        </w:rPr>
        <w:t xml:space="preserve"> of</w:t>
      </w:r>
      <w:r w:rsidRPr="00327749">
        <w:rPr>
          <w:rStyle w:val="StyleUnderline"/>
        </w:rPr>
        <w:t xml:space="preserve"> managing one's </w:t>
      </w:r>
      <w:r w:rsidRPr="005D3AE1">
        <w:rPr>
          <w:rStyle w:val="StyleUnderline"/>
          <w:highlight w:val="cyan"/>
        </w:rPr>
        <w:t>appearance</w:t>
      </w:r>
      <w:r w:rsidRPr="00327749">
        <w:rPr>
          <w:sz w:val="16"/>
        </w:rPr>
        <w:t xml:space="preserve"> through for example dress or make-up. This often involves </w:t>
      </w:r>
      <w:r w:rsidRPr="00327749">
        <w:rPr>
          <w:rStyle w:val="StyleUnderline"/>
        </w:rPr>
        <w:t>the careful selection of gendered market objects</w:t>
      </w:r>
      <w:r w:rsidRPr="00327749">
        <w:rPr>
          <w:sz w:val="16"/>
        </w:rPr>
        <w:t xml:space="preserve"> that enable trans </w:t>
      </w:r>
      <w:r w:rsidRPr="00327749">
        <w:rPr>
          <w:rStyle w:val="StyleUnderline"/>
        </w:rPr>
        <w:t>consumers to present a gender identity</w:t>
      </w:r>
      <w:r w:rsidRPr="00327749">
        <w:rPr>
          <w:sz w:val="16"/>
        </w:rPr>
        <w:t xml:space="preserve"> that is </w:t>
      </w:r>
      <w:r w:rsidRPr="00327749">
        <w:rPr>
          <w:rStyle w:val="StyleUnderline"/>
        </w:rPr>
        <w:t>socially acceptable to others but</w:t>
      </w:r>
      <w:r w:rsidRPr="00327749">
        <w:rPr>
          <w:sz w:val="16"/>
        </w:rPr>
        <w:t xml:space="preserve"> that also </w:t>
      </w:r>
      <w:r w:rsidRPr="005D3AE1">
        <w:rPr>
          <w:rStyle w:val="Emphasis"/>
        </w:rPr>
        <w:t>encompasses</w:t>
      </w:r>
      <w:r w:rsidRPr="00327749">
        <w:rPr>
          <w:sz w:val="16"/>
        </w:rPr>
        <w:t xml:space="preserve"> (sometimes hidden) elements that met </w:t>
      </w:r>
      <w:r w:rsidRPr="00327749">
        <w:rPr>
          <w:rStyle w:val="StyleUnderline"/>
        </w:rPr>
        <w:t>their</w:t>
      </w:r>
      <w:r w:rsidRPr="00327749">
        <w:rPr>
          <w:sz w:val="16"/>
        </w:rPr>
        <w:t xml:space="preserve"> own </w:t>
      </w:r>
      <w:r w:rsidRPr="00327749">
        <w:rPr>
          <w:rStyle w:val="StyleUnderline"/>
        </w:rPr>
        <w:t>preferred gender identity.</w:t>
      </w:r>
      <w:r w:rsidRPr="00327749">
        <w:rPr>
          <w:sz w:val="16"/>
        </w:rPr>
        <w:t xml:space="preserve"> Drawing on Cheded and Liu (2022, 80), this is indicative of that “</w:t>
      </w:r>
      <w:r w:rsidRPr="00483267">
        <w:rPr>
          <w:rStyle w:val="Emphasis"/>
        </w:rPr>
        <w:t>duality</w:t>
      </w:r>
      <w:r w:rsidRPr="00483267">
        <w:rPr>
          <w:rStyle w:val="StyleUnderline"/>
        </w:rPr>
        <w:t xml:space="preserve"> of the</w:t>
      </w:r>
      <w:r w:rsidRPr="00327749">
        <w:rPr>
          <w:rStyle w:val="StyleUnderline"/>
        </w:rPr>
        <w:t xml:space="preserve"> </w:t>
      </w:r>
      <w:r w:rsidRPr="005D3AE1">
        <w:rPr>
          <w:rStyle w:val="Emphasis"/>
          <w:highlight w:val="cyan"/>
        </w:rPr>
        <w:t>normative subjectivities</w:t>
      </w:r>
      <w:r w:rsidRPr="005D3AE1">
        <w:rPr>
          <w:rStyle w:val="StyleUnderline"/>
          <w:highlight w:val="cyan"/>
        </w:rPr>
        <w:t xml:space="preserve"> and the abject </w:t>
      </w:r>
      <w:r w:rsidRPr="005D3AE1">
        <w:rPr>
          <w:rStyle w:val="StyleUnderline"/>
        </w:rPr>
        <w:t xml:space="preserve">all </w:t>
      </w:r>
      <w:r w:rsidRPr="005D3AE1">
        <w:rPr>
          <w:rStyle w:val="StyleUnderline"/>
          <w:highlight w:val="cyan"/>
        </w:rPr>
        <w:t>inhabiting the same body</w:t>
      </w:r>
      <w:r w:rsidRPr="00327749">
        <w:rPr>
          <w:sz w:val="16"/>
        </w:rPr>
        <w:t xml:space="preserve">.” Seregina (2019) also draws on the notion of duality in terms of </w:t>
      </w:r>
      <w:r w:rsidRPr="005D3AE1">
        <w:rPr>
          <w:rStyle w:val="Emphasis"/>
          <w:highlight w:val="cyan"/>
        </w:rPr>
        <w:t>performing</w:t>
      </w:r>
      <w:r w:rsidRPr="005D3AE1">
        <w:rPr>
          <w:rStyle w:val="StyleUnderline"/>
          <w:highlight w:val="cyan"/>
        </w:rPr>
        <w:t xml:space="preserve"> the other and</w:t>
      </w:r>
      <w:r w:rsidRPr="00327749">
        <w:rPr>
          <w:rStyle w:val="StyleUnderline"/>
        </w:rPr>
        <w:t xml:space="preserve"> performing the </w:t>
      </w:r>
      <w:r w:rsidRPr="005D3AE1">
        <w:rPr>
          <w:rStyle w:val="StyleUnderline"/>
          <w:highlight w:val="cyan"/>
        </w:rPr>
        <w:t>everyday self.</w:t>
      </w:r>
      <w:r w:rsidRPr="00327749">
        <w:rPr>
          <w:sz w:val="16"/>
        </w:rPr>
        <w:t xml:space="preserve"> However, our focus on transgender offers an important point of distinction to this prior work. Unlike consumers who play with gender in spaces of fantasy (Cheded &amp; Liu, 2022; Seregina, 2019), our participants are </w:t>
      </w:r>
      <w:r w:rsidRPr="00327749">
        <w:rPr>
          <w:rStyle w:val="StyleUnderline"/>
        </w:rPr>
        <w:t>forced into a duality of gender performance in times and spaces where they do not have the freedom to express their preferred gender identity</w:t>
      </w:r>
      <w:r w:rsidRPr="00327749">
        <w:rPr>
          <w:sz w:val="16"/>
        </w:rPr>
        <w:t xml:space="preserve">. They </w:t>
      </w:r>
      <w:r w:rsidRPr="00483267">
        <w:rPr>
          <w:rStyle w:val="StyleUnderline"/>
        </w:rPr>
        <w:t xml:space="preserve">seek to </w:t>
      </w:r>
      <w:r w:rsidRPr="00483267">
        <w:rPr>
          <w:rStyle w:val="Emphasis"/>
        </w:rPr>
        <w:t>minimize</w:t>
      </w:r>
      <w:r w:rsidRPr="00483267">
        <w:rPr>
          <w:rStyle w:val="StyleUnderline"/>
        </w:rPr>
        <w:t xml:space="preserve"> the distance between fantasy and reality, but this needs</w:t>
      </w:r>
      <w:r w:rsidRPr="00327749">
        <w:rPr>
          <w:rStyle w:val="StyleUnderline"/>
        </w:rPr>
        <w:t xml:space="preserve"> to be </w:t>
      </w:r>
      <w:r w:rsidRPr="005D3AE1">
        <w:rPr>
          <w:rStyle w:val="Emphasis"/>
          <w:highlight w:val="cyan"/>
        </w:rPr>
        <w:t>negotiated</w:t>
      </w:r>
      <w:r w:rsidRPr="005D3AE1">
        <w:rPr>
          <w:rStyle w:val="StyleUnderline"/>
          <w:highlight w:val="cyan"/>
        </w:rPr>
        <w:t xml:space="preserve"> to </w:t>
      </w:r>
      <w:r w:rsidRPr="005D3AE1">
        <w:rPr>
          <w:rStyle w:val="Emphasis"/>
          <w:highlight w:val="cyan"/>
        </w:rPr>
        <w:t>align with temporal</w:t>
      </w:r>
      <w:r w:rsidRPr="005D3AE1">
        <w:rPr>
          <w:rStyle w:val="StyleUnderline"/>
          <w:highlight w:val="cyan"/>
        </w:rPr>
        <w:t xml:space="preserve"> and </w:t>
      </w:r>
      <w:r w:rsidRPr="005D3AE1">
        <w:rPr>
          <w:rStyle w:val="Emphasis"/>
          <w:highlight w:val="cyan"/>
        </w:rPr>
        <w:t>spatial boundaries</w:t>
      </w:r>
      <w:r w:rsidRPr="005D3AE1">
        <w:rPr>
          <w:rStyle w:val="StyleUnderline"/>
          <w:highlight w:val="cyan"/>
        </w:rPr>
        <w:t xml:space="preserve"> of interactions</w:t>
      </w:r>
      <w:r w:rsidRPr="005D3AE1">
        <w:rPr>
          <w:sz w:val="16"/>
          <w:highlight w:val="cyan"/>
        </w:rPr>
        <w:t>.</w:t>
      </w:r>
    </w:p>
    <w:p w14:paraId="425DB073" w14:textId="77777777" w:rsidR="00962BA6" w:rsidRPr="005A6BC9" w:rsidRDefault="00962BA6" w:rsidP="00962BA6">
      <w:pPr>
        <w:rPr>
          <w:u w:val="single"/>
        </w:rPr>
      </w:pPr>
      <w:r w:rsidRPr="00310B2F">
        <w:rPr>
          <w:rStyle w:val="StyleUnderline"/>
        </w:rPr>
        <w:t xml:space="preserve">The </w:t>
      </w:r>
      <w:r w:rsidRPr="005D3AE1">
        <w:rPr>
          <w:rStyle w:val="Emphasis"/>
          <w:highlight w:val="cyan"/>
        </w:rPr>
        <w:t>emotional labor of managing</w:t>
      </w:r>
      <w:r w:rsidRPr="00327749">
        <w:rPr>
          <w:rStyle w:val="StyleUnderline"/>
        </w:rPr>
        <w:t xml:space="preserve"> their own </w:t>
      </w:r>
      <w:r w:rsidRPr="005D3AE1">
        <w:rPr>
          <w:rStyle w:val="StyleUnderline"/>
        </w:rPr>
        <w:t>feelings</w:t>
      </w:r>
      <w:r w:rsidRPr="00327749">
        <w:rPr>
          <w:rStyle w:val="StyleUnderline"/>
        </w:rPr>
        <w:t xml:space="preserve"> and</w:t>
      </w:r>
      <w:r w:rsidRPr="00327749">
        <w:rPr>
          <w:sz w:val="16"/>
        </w:rPr>
        <w:t xml:space="preserve"> potentially those of cisgender </w:t>
      </w:r>
      <w:r w:rsidRPr="00327749">
        <w:rPr>
          <w:rStyle w:val="StyleUnderline"/>
        </w:rPr>
        <w:t>family or friends</w:t>
      </w:r>
      <w:r w:rsidRPr="00327749">
        <w:rPr>
          <w:sz w:val="16"/>
        </w:rPr>
        <w:t xml:space="preserve"> who react poorly to being corrected on pronouns or deadnaming </w:t>
      </w:r>
      <w:r w:rsidRPr="005D3AE1">
        <w:rPr>
          <w:rStyle w:val="StyleUnderline"/>
          <w:highlight w:val="cyan"/>
        </w:rPr>
        <w:t xml:space="preserve">falls on </w:t>
      </w:r>
      <w:r w:rsidRPr="00310B2F">
        <w:rPr>
          <w:rStyle w:val="StyleUnderline"/>
        </w:rPr>
        <w:t xml:space="preserve">the shoulders of </w:t>
      </w:r>
      <w:r w:rsidRPr="005D3AE1">
        <w:rPr>
          <w:rStyle w:val="StyleUnderline"/>
          <w:highlight w:val="cyan"/>
        </w:rPr>
        <w:t>the trans person. Self-policing</w:t>
      </w:r>
      <w:r w:rsidRPr="00327749">
        <w:rPr>
          <w:sz w:val="16"/>
        </w:rPr>
        <w:t xml:space="preserve"> their </w:t>
      </w:r>
      <w:r w:rsidRPr="005D3AE1">
        <w:rPr>
          <w:rStyle w:val="StyleUnderline"/>
          <w:highlight w:val="cyan"/>
        </w:rPr>
        <w:t xml:space="preserve">reactions to </w:t>
      </w:r>
      <w:r w:rsidRPr="005D3AE1">
        <w:rPr>
          <w:rStyle w:val="Emphasis"/>
          <w:highlight w:val="cyan"/>
        </w:rPr>
        <w:t>microaggressions</w:t>
      </w:r>
      <w:r w:rsidRPr="00327749">
        <w:rPr>
          <w:sz w:val="16"/>
        </w:rPr>
        <w:t xml:space="preserve"> such as misgendering </w:t>
      </w:r>
      <w:r w:rsidRPr="005D3AE1">
        <w:rPr>
          <w:rStyle w:val="StyleUnderline"/>
          <w:highlight w:val="cyan"/>
        </w:rPr>
        <w:t xml:space="preserve">puts pressure </w:t>
      </w:r>
      <w:r w:rsidRPr="00310B2F">
        <w:rPr>
          <w:rStyle w:val="StyleUnderline"/>
        </w:rPr>
        <w:t xml:space="preserve">on trans people </w:t>
      </w:r>
      <w:r w:rsidRPr="005D3AE1">
        <w:rPr>
          <w:rStyle w:val="StyleUnderline"/>
          <w:highlight w:val="cyan"/>
        </w:rPr>
        <w:t xml:space="preserve">in </w:t>
      </w:r>
      <w:r w:rsidRPr="005D3AE1">
        <w:rPr>
          <w:rStyle w:val="Emphasis"/>
          <w:highlight w:val="cyan"/>
        </w:rPr>
        <w:t>maintaining relationships</w:t>
      </w:r>
      <w:r w:rsidRPr="00327749">
        <w:rPr>
          <w:sz w:val="16"/>
        </w:rPr>
        <w:t xml:space="preserve">. As Connell (2012) discusses in their analysis of trans and feminist politics, </w:t>
      </w:r>
      <w:r w:rsidRPr="00327749">
        <w:rPr>
          <w:rStyle w:val="StyleUnderline"/>
        </w:rPr>
        <w:t>transitioning requires a re-entry into everyday life</w:t>
      </w:r>
      <w:r w:rsidRPr="00327749">
        <w:rPr>
          <w:sz w:val="16"/>
        </w:rPr>
        <w:t xml:space="preserve"> and thus much of </w:t>
      </w:r>
      <w:r w:rsidRPr="00327749">
        <w:rPr>
          <w:rStyle w:val="StyleUnderline"/>
        </w:rPr>
        <w:t>the power rests with those other than the person transitioning or coming out</w:t>
      </w:r>
      <w:r w:rsidRPr="00327749">
        <w:rPr>
          <w:sz w:val="16"/>
        </w:rPr>
        <w:t>; others' responses may dictate access to jobs or housing, for example. This power dynamic often goes unseen, as trans people who push for spaces to be more inclusive are frequently dismissed (Barker, 2019). Refutation of the experience of symbolic violence is itself an act of symbolic violence (Schubert, 2008). As Valentine, one of the participants infers, expectations of the moral habitus (Saatcioglu &amp; Ozanne, 2013) are such that “</w:t>
      </w:r>
      <w:r w:rsidRPr="005D3AE1">
        <w:rPr>
          <w:rStyle w:val="StyleUnderline"/>
          <w:highlight w:val="cyan"/>
        </w:rPr>
        <w:t>Good trans people don't get annoyed when they're misgendered</w:t>
      </w:r>
      <w:r w:rsidRPr="00327749">
        <w:rPr>
          <w:sz w:val="16"/>
        </w:rPr>
        <w:t>.” This aligns with Brady's (2011, 97) argument that “</w:t>
      </w:r>
      <w:r w:rsidRPr="005D3AE1">
        <w:rPr>
          <w:rStyle w:val="StyleUnderline"/>
        </w:rPr>
        <w:t xml:space="preserve">a kind of </w:t>
      </w:r>
      <w:r w:rsidRPr="005D3AE1">
        <w:rPr>
          <w:rStyle w:val="StyleUnderline"/>
          <w:highlight w:val="cyan"/>
        </w:rPr>
        <w:t>affective distance</w:t>
      </w:r>
      <w:r w:rsidRPr="005D3AE1">
        <w:rPr>
          <w:rStyle w:val="StyleUnderline"/>
        </w:rPr>
        <w:t xml:space="preserve"> is </w:t>
      </w:r>
      <w:r w:rsidRPr="005D3AE1">
        <w:rPr>
          <w:rStyle w:val="StyleUnderline"/>
          <w:highlight w:val="cyan"/>
        </w:rPr>
        <w:t xml:space="preserve">required </w:t>
      </w:r>
      <w:r w:rsidRPr="005D3AE1">
        <w:rPr>
          <w:rStyle w:val="StyleUnderline"/>
        </w:rPr>
        <w:t xml:space="preserve">in order </w:t>
      </w:r>
      <w:r w:rsidRPr="005D3AE1">
        <w:rPr>
          <w:rStyle w:val="StyleUnderline"/>
          <w:highlight w:val="cyan"/>
        </w:rPr>
        <w:t>to remain inured from</w:t>
      </w:r>
      <w:r w:rsidRPr="005D3AE1">
        <w:rPr>
          <w:rStyle w:val="StyleUnderline"/>
        </w:rPr>
        <w:t xml:space="preserve"> the </w:t>
      </w:r>
      <w:r w:rsidRPr="005D3AE1">
        <w:rPr>
          <w:rStyle w:val="StyleUnderline"/>
          <w:highlight w:val="cyan"/>
        </w:rPr>
        <w:t>pain and anxieties consequent of acts of symbolic violence</w:t>
      </w:r>
      <w:r w:rsidRPr="005D3AE1">
        <w:rPr>
          <w:rStyle w:val="StyleUnderline"/>
        </w:rPr>
        <w:t>”.</w:t>
      </w:r>
    </w:p>
    <w:p w14:paraId="1F470BB0" w14:textId="77777777" w:rsidR="00962BA6" w:rsidRPr="005A6BC9" w:rsidRDefault="00962BA6" w:rsidP="00962BA6">
      <w:pPr>
        <w:rPr>
          <w:sz w:val="18"/>
          <w:szCs w:val="18"/>
        </w:rPr>
      </w:pPr>
      <w:r w:rsidRPr="005A6BC9">
        <w:rPr>
          <w:sz w:val="18"/>
          <w:szCs w:val="18"/>
        </w:rPr>
        <w:t xml:space="preserve">[Sophie </w:t>
      </w:r>
      <w:r w:rsidRPr="005A6BC9">
        <w:rPr>
          <w:rStyle w:val="Style13ptBold"/>
          <w:sz w:val="22"/>
          <w:szCs w:val="18"/>
        </w:rPr>
        <w:t>Duncan-Shepherd and</w:t>
      </w:r>
      <w:r w:rsidRPr="005A6BC9">
        <w:rPr>
          <w:sz w:val="18"/>
          <w:szCs w:val="18"/>
        </w:rPr>
        <w:t xml:space="preserve"> Kathy </w:t>
      </w:r>
      <w:r w:rsidRPr="005A6BC9">
        <w:rPr>
          <w:rStyle w:val="Style13ptBold"/>
          <w:sz w:val="22"/>
          <w:szCs w:val="18"/>
        </w:rPr>
        <w:t>Hamilton</w:t>
      </w:r>
      <w:r w:rsidRPr="005A6BC9">
        <w:rPr>
          <w:sz w:val="18"/>
          <w:szCs w:val="18"/>
        </w:rPr>
        <w:t xml:space="preserve"> </w:t>
      </w:r>
      <w:r w:rsidRPr="005A6BC9">
        <w:rPr>
          <w:rStyle w:val="Style13ptBold"/>
          <w:sz w:val="22"/>
          <w:szCs w:val="18"/>
        </w:rPr>
        <w:t>22</w:t>
      </w:r>
      <w:r w:rsidRPr="005A6BC9">
        <w:rPr>
          <w:sz w:val="18"/>
          <w:szCs w:val="18"/>
        </w:rPr>
        <w:t xml:space="preserve"> – Duncan-Shepherd, Teaching Fellow in Business Education at the University of Edinburgh Business School, Hamilton, Professor of Marketing, University of Strathclyde, ““Generally, I live a lie”: Transgender consumer experiences and responses to symbolic violence,” The Journal of Consumer Affairs, Volume 56, issue 4, </w:t>
      </w:r>
      <w:hyperlink r:id="rId8" w:history="1">
        <w:r w:rsidRPr="005A6BC9">
          <w:rPr>
            <w:rStyle w:val="Hyperlink"/>
            <w:sz w:val="18"/>
            <w:szCs w:val="18"/>
          </w:rPr>
          <w:t>https://doi.org/10.1111/joca.12482</w:t>
        </w:r>
      </w:hyperlink>
      <w:r w:rsidRPr="005A6BC9">
        <w:rPr>
          <w:sz w:val="18"/>
          <w:szCs w:val="18"/>
        </w:rPr>
        <w:t>, Winter 2022, accessed September 10, 2025, -ekh-]</w:t>
      </w:r>
    </w:p>
    <w:p w14:paraId="55F3E1E9" w14:textId="77777777" w:rsidR="00962BA6" w:rsidRDefault="00962BA6" w:rsidP="00962BA6"/>
    <w:p w14:paraId="261377FD" w14:textId="53EEE81F" w:rsidR="00962BA6" w:rsidRDefault="00962BA6" w:rsidP="00962BA6">
      <w:pPr>
        <w:pStyle w:val="Heading4"/>
      </w:pPr>
      <w:r>
        <w:t>3</w:t>
      </w:r>
    </w:p>
    <w:p w14:paraId="4517981D" w14:textId="77777777" w:rsidR="00962BA6" w:rsidRPr="00224EA6" w:rsidRDefault="00962BA6" w:rsidP="00962BA6">
      <w:pPr>
        <w:rPr>
          <w:sz w:val="16"/>
        </w:rPr>
      </w:pPr>
      <w:r w:rsidRPr="00560061">
        <w:rPr>
          <w:rStyle w:val="StyleUnderline"/>
          <w:highlight w:val="cyan"/>
        </w:rPr>
        <w:t>Labor market</w:t>
      </w:r>
      <w:r w:rsidRPr="00A0484E">
        <w:rPr>
          <w:rStyle w:val="StyleUnderline"/>
        </w:rPr>
        <w:t xml:space="preserve"> </w:t>
      </w:r>
      <w:r w:rsidRPr="00792F79">
        <w:rPr>
          <w:rStyle w:val="StyleUnderline"/>
          <w:highlight w:val="cyan"/>
        </w:rPr>
        <w:t>s</w:t>
      </w:r>
      <w:r w:rsidRPr="00A0484E">
        <w:rPr>
          <w:rStyle w:val="StyleUnderline"/>
        </w:rPr>
        <w:t xml:space="preserve">tudies document how transgender and non-binary people have faced </w:t>
      </w:r>
      <w:r w:rsidRPr="005D5950">
        <w:rPr>
          <w:rStyle w:val="Emphasis"/>
          <w:highlight w:val="cyan"/>
        </w:rPr>
        <w:t>interpersonal</w:t>
      </w:r>
      <w:r w:rsidRPr="00560061">
        <w:rPr>
          <w:rStyle w:val="StyleUnderline"/>
          <w:highlight w:val="cyan"/>
        </w:rPr>
        <w:t xml:space="preserve">, </w:t>
      </w:r>
      <w:r w:rsidRPr="005D5950">
        <w:rPr>
          <w:rStyle w:val="Emphasis"/>
          <w:highlight w:val="cyan"/>
        </w:rPr>
        <w:t>organizational</w:t>
      </w:r>
      <w:r w:rsidRPr="00560061">
        <w:rPr>
          <w:rStyle w:val="StyleUnderline"/>
          <w:highlight w:val="cyan"/>
        </w:rPr>
        <w:t xml:space="preserve">, and </w:t>
      </w:r>
      <w:r w:rsidRPr="005D5950">
        <w:rPr>
          <w:rStyle w:val="Emphasis"/>
          <w:highlight w:val="cyan"/>
        </w:rPr>
        <w:t>policy-level</w:t>
      </w:r>
      <w:r w:rsidRPr="00224EA6">
        <w:rPr>
          <w:sz w:val="16"/>
        </w:rPr>
        <w:t xml:space="preserve"> heterosexism that translates into </w:t>
      </w:r>
      <w:r w:rsidRPr="00A0484E">
        <w:rPr>
          <w:rStyle w:val="StyleUnderline"/>
        </w:rPr>
        <w:t xml:space="preserve">queerphobia and </w:t>
      </w:r>
      <w:r w:rsidRPr="00560061">
        <w:rPr>
          <w:rStyle w:val="StyleUnderline"/>
          <w:highlight w:val="cyan"/>
        </w:rPr>
        <w:t>transphobia</w:t>
      </w:r>
      <w:r w:rsidRPr="00A0484E">
        <w:rPr>
          <w:rStyle w:val="StyleUnderline"/>
        </w:rPr>
        <w:t xml:space="preserve"> that </w:t>
      </w:r>
      <w:r w:rsidRPr="00560061">
        <w:rPr>
          <w:rStyle w:val="StyleUnderline"/>
          <w:highlight w:val="cyan"/>
        </w:rPr>
        <w:t xml:space="preserve">leads to </w:t>
      </w:r>
      <w:r w:rsidRPr="005D5950">
        <w:rPr>
          <w:rStyle w:val="Emphasis"/>
          <w:highlight w:val="cyan"/>
        </w:rPr>
        <w:t>exclusion from formal labor markets</w:t>
      </w:r>
      <w:r w:rsidRPr="00560061">
        <w:rPr>
          <w:rStyle w:val="StyleUnderline"/>
          <w:highlight w:val="cyan"/>
        </w:rPr>
        <w:t xml:space="preserve"> and</w:t>
      </w:r>
      <w:r w:rsidRPr="00224EA6">
        <w:rPr>
          <w:sz w:val="16"/>
        </w:rPr>
        <w:t xml:space="preserve"> or either </w:t>
      </w:r>
      <w:r w:rsidRPr="005D5950">
        <w:rPr>
          <w:rStyle w:val="Emphasis"/>
        </w:rPr>
        <w:t xml:space="preserve">gender </w:t>
      </w:r>
      <w:r w:rsidRPr="005D5950">
        <w:rPr>
          <w:rStyle w:val="Emphasis"/>
          <w:highlight w:val="cyan"/>
        </w:rPr>
        <w:t>policing</w:t>
      </w:r>
      <w:r w:rsidRPr="00560061">
        <w:rPr>
          <w:rStyle w:val="StyleUnderline"/>
          <w:highlight w:val="cyan"/>
        </w:rPr>
        <w:t xml:space="preserve"> or </w:t>
      </w:r>
      <w:r w:rsidRPr="005D5950">
        <w:rPr>
          <w:rStyle w:val="Emphasis"/>
          <w:highlight w:val="cyan"/>
        </w:rPr>
        <w:t>commodification</w:t>
      </w:r>
      <w:r w:rsidRPr="00A0484E">
        <w:rPr>
          <w:rStyle w:val="StyleUnderline"/>
        </w:rPr>
        <w:t xml:space="preserve"> </w:t>
      </w:r>
      <w:r w:rsidRPr="00560061">
        <w:rPr>
          <w:rStyle w:val="StyleUnderline"/>
          <w:highlight w:val="cyan"/>
        </w:rPr>
        <w:t>in workplaces</w:t>
      </w:r>
      <w:r w:rsidRPr="00224EA6">
        <w:rPr>
          <w:sz w:val="16"/>
        </w:rPr>
        <w:t xml:space="preserve"> (Boncori et al., 2019; Davidson, 2016; Dietert and Dentice, 2009; McFadden, 2020; Mehta and Kappal, 2024; Sawyer et al., 2016). </w:t>
      </w:r>
      <w:r w:rsidRPr="00A0484E">
        <w:rPr>
          <w:rStyle w:val="StyleUnderline"/>
        </w:rPr>
        <w:t>Exclusionary discriminatory dynamics</w:t>
      </w:r>
      <w:r w:rsidRPr="00224EA6">
        <w:rPr>
          <w:sz w:val="16"/>
        </w:rPr>
        <w:t xml:space="preserve"> documented in studies address </w:t>
      </w:r>
      <w:r w:rsidRPr="00A0484E">
        <w:rPr>
          <w:rStyle w:val="StyleUnderline"/>
        </w:rPr>
        <w:t>disproportionate rates of firing, lack of job promotions, harmful stereotypes, verbal and physical harassment, and microaggressions</w:t>
      </w:r>
      <w:r w:rsidRPr="00224EA6">
        <w:rPr>
          <w:sz w:val="16"/>
        </w:rPr>
        <w:t xml:space="preserve"> (Brewster et al., 2014; McFadden, 2020).</w:t>
      </w:r>
    </w:p>
    <w:p w14:paraId="35337803" w14:textId="77777777" w:rsidR="00962BA6" w:rsidRDefault="00962BA6" w:rsidP="00962BA6">
      <w:pPr>
        <w:rPr>
          <w:rStyle w:val="StyleUnderline"/>
          <w:u w:val="none"/>
        </w:rPr>
      </w:pPr>
      <w:r w:rsidRPr="00224EA6">
        <w:rPr>
          <w:sz w:val="16"/>
        </w:rPr>
        <w:t xml:space="preserve">Scholars have also reported how </w:t>
      </w:r>
      <w:r w:rsidRPr="00A0484E">
        <w:rPr>
          <w:rStyle w:val="StyleUnderline"/>
        </w:rPr>
        <w:t xml:space="preserve">formally employed transgender and non-binary people are </w:t>
      </w:r>
      <w:r w:rsidRPr="00560061">
        <w:rPr>
          <w:rStyle w:val="StyleUnderline"/>
          <w:highlight w:val="cyan"/>
        </w:rPr>
        <w:t>constantly navigating</w:t>
      </w:r>
      <w:r w:rsidRPr="00224EA6">
        <w:rPr>
          <w:sz w:val="16"/>
        </w:rPr>
        <w:t xml:space="preserve"> their </w:t>
      </w:r>
      <w:r w:rsidRPr="00310B2F">
        <w:rPr>
          <w:rStyle w:val="StyleUnderline"/>
        </w:rPr>
        <w:t xml:space="preserve">gender </w:t>
      </w:r>
      <w:r w:rsidRPr="00560061">
        <w:rPr>
          <w:rStyle w:val="StyleUnderline"/>
          <w:highlight w:val="cyan"/>
        </w:rPr>
        <w:t xml:space="preserve">expression </w:t>
      </w:r>
      <w:r w:rsidRPr="00310B2F">
        <w:rPr>
          <w:rStyle w:val="StyleUnderline"/>
        </w:rPr>
        <w:t>in workplaces</w:t>
      </w:r>
      <w:r w:rsidRPr="00A0484E">
        <w:rPr>
          <w:rStyle w:val="StyleUnderline"/>
        </w:rPr>
        <w:t xml:space="preserve"> to ensure they are not ‘outed’ by a co-worker or manager</w:t>
      </w:r>
      <w:r w:rsidRPr="00224EA6">
        <w:rPr>
          <w:sz w:val="16"/>
        </w:rPr>
        <w:t xml:space="preserve"> (Baboolall et al., 2021; Dietert and Dentice, 2009). </w:t>
      </w:r>
      <w:r w:rsidRPr="00560061">
        <w:rPr>
          <w:rStyle w:val="StyleUnderline"/>
          <w:highlight w:val="cyan"/>
        </w:rPr>
        <w:t>Work</w:t>
      </w:r>
      <w:r w:rsidRPr="00224EA6">
        <w:rPr>
          <w:sz w:val="16"/>
        </w:rPr>
        <w:t xml:space="preserve">, therefore, </w:t>
      </w:r>
      <w:r w:rsidRPr="00560061">
        <w:rPr>
          <w:rStyle w:val="StyleUnderline"/>
          <w:highlight w:val="cyan"/>
        </w:rPr>
        <w:t>becomes a site where</w:t>
      </w:r>
      <w:r w:rsidRPr="00A0484E">
        <w:rPr>
          <w:rStyle w:val="StyleUnderline"/>
        </w:rPr>
        <w:t xml:space="preserve"> </w:t>
      </w:r>
      <w:r w:rsidRPr="00560061">
        <w:rPr>
          <w:rStyle w:val="StyleUnderline"/>
          <w:highlight w:val="cyan"/>
        </w:rPr>
        <w:t>trans</w:t>
      </w:r>
      <w:r w:rsidRPr="00A0484E">
        <w:rPr>
          <w:rStyle w:val="StyleUnderline"/>
        </w:rPr>
        <w:t xml:space="preserve">gender and non-binary </w:t>
      </w:r>
      <w:r w:rsidRPr="00560061">
        <w:rPr>
          <w:rStyle w:val="StyleUnderline"/>
          <w:highlight w:val="cyan"/>
        </w:rPr>
        <w:t xml:space="preserve">people must </w:t>
      </w:r>
      <w:r w:rsidRPr="005D5950">
        <w:rPr>
          <w:rStyle w:val="Emphasis"/>
          <w:highlight w:val="cyan"/>
        </w:rPr>
        <w:t>contort their identity</w:t>
      </w:r>
      <w:r w:rsidRPr="00560061">
        <w:rPr>
          <w:rStyle w:val="StyleUnderline"/>
          <w:highlight w:val="cyan"/>
        </w:rPr>
        <w:t xml:space="preserve"> to abide by</w:t>
      </w:r>
      <w:r w:rsidRPr="00A0484E">
        <w:rPr>
          <w:rStyle w:val="StyleUnderline"/>
        </w:rPr>
        <w:t xml:space="preserve"> heteronormative, </w:t>
      </w:r>
      <w:r w:rsidRPr="00560061">
        <w:rPr>
          <w:rStyle w:val="StyleUnderline"/>
          <w:highlight w:val="cyan"/>
        </w:rPr>
        <w:t>cisnormative standards to avoid</w:t>
      </w:r>
      <w:r w:rsidRPr="00A0484E">
        <w:rPr>
          <w:rStyle w:val="StyleUnderline"/>
        </w:rPr>
        <w:t xml:space="preserve"> further </w:t>
      </w:r>
      <w:r w:rsidRPr="00560061">
        <w:rPr>
          <w:rStyle w:val="StyleUnderline"/>
          <w:highlight w:val="cyan"/>
        </w:rPr>
        <w:t>persecution</w:t>
      </w:r>
      <w:r w:rsidRPr="00A0484E">
        <w:rPr>
          <w:rStyle w:val="StyleUnderline"/>
        </w:rPr>
        <w:t>.</w:t>
      </w:r>
      <w:r w:rsidRPr="00224EA6">
        <w:rPr>
          <w:sz w:val="16"/>
        </w:rPr>
        <w:t xml:space="preserve"> For example, </w:t>
      </w:r>
      <w:r w:rsidRPr="00A0484E">
        <w:rPr>
          <w:rStyle w:val="StyleUnderline"/>
        </w:rPr>
        <w:t xml:space="preserve">workplaces that enforce </w:t>
      </w:r>
      <w:r w:rsidRPr="005D5950">
        <w:rPr>
          <w:rStyle w:val="Emphasis"/>
        </w:rPr>
        <w:t>gender-specific dress-code policies</w:t>
      </w:r>
      <w:r w:rsidRPr="00224EA6">
        <w:rPr>
          <w:sz w:val="16"/>
        </w:rPr>
        <w:t xml:space="preserve"> (Davidson, 2016) </w:t>
      </w:r>
      <w:r w:rsidRPr="00A0484E">
        <w:rPr>
          <w:rStyle w:val="StyleUnderline"/>
        </w:rPr>
        <w:t>establish a gender-binary system that forces transgender and non-binary people to abide by to maintain employment</w:t>
      </w:r>
      <w:r w:rsidRPr="00224EA6">
        <w:rPr>
          <w:sz w:val="16"/>
        </w:rPr>
        <w:t xml:space="preserve">. In consequence, </w:t>
      </w:r>
      <w:r w:rsidRPr="00560061">
        <w:rPr>
          <w:rStyle w:val="StyleUnderline"/>
          <w:highlight w:val="cyan"/>
        </w:rPr>
        <w:t>limiting</w:t>
      </w:r>
      <w:r w:rsidRPr="00224EA6">
        <w:rPr>
          <w:sz w:val="16"/>
        </w:rPr>
        <w:t xml:space="preserve"> their gender </w:t>
      </w:r>
      <w:r w:rsidRPr="00560061">
        <w:rPr>
          <w:rStyle w:val="StyleUnderline"/>
          <w:highlight w:val="cyan"/>
        </w:rPr>
        <w:t>expression</w:t>
      </w:r>
      <w:r w:rsidRPr="00560061">
        <w:rPr>
          <w:sz w:val="16"/>
          <w:highlight w:val="cyan"/>
        </w:rPr>
        <w:t xml:space="preserve"> </w:t>
      </w:r>
      <w:r w:rsidRPr="00560061">
        <w:rPr>
          <w:rStyle w:val="StyleUnderline"/>
          <w:highlight w:val="cyan"/>
        </w:rPr>
        <w:t xml:space="preserve">within the labor market becomes </w:t>
      </w:r>
      <w:r w:rsidRPr="005D5950">
        <w:rPr>
          <w:rStyle w:val="Emphasis"/>
          <w:highlight w:val="cyan"/>
        </w:rPr>
        <w:t>mentally and socially taxing</w:t>
      </w:r>
      <w:r w:rsidRPr="00224EA6">
        <w:rPr>
          <w:sz w:val="16"/>
        </w:rPr>
        <w:t xml:space="preserve"> for transgender and non-binary people. It forces them </w:t>
      </w:r>
      <w:r w:rsidRPr="00A0484E">
        <w:rPr>
          <w:rStyle w:val="StyleUnderline"/>
        </w:rPr>
        <w:t>to conform to cisnormative gender values that represent ideals about appropriate gender propriety and occupation placement within the world of work.</w:t>
      </w:r>
    </w:p>
    <w:p w14:paraId="128FDF03" w14:textId="77777777" w:rsidR="00962BA6" w:rsidRDefault="00962BA6" w:rsidP="00962BA6">
      <w:pPr>
        <w:rPr>
          <w:sz w:val="16"/>
          <w:szCs w:val="16"/>
        </w:rPr>
      </w:pPr>
      <w:r w:rsidRPr="00BD2E53">
        <w:rPr>
          <w:sz w:val="16"/>
          <w:szCs w:val="16"/>
        </w:rPr>
        <w:t xml:space="preserve">[Christopher </w:t>
      </w:r>
      <w:r w:rsidRPr="00BD2E53">
        <w:rPr>
          <w:rStyle w:val="Style13ptBold"/>
          <w:sz w:val="20"/>
          <w:szCs w:val="16"/>
        </w:rPr>
        <w:t>Rogers and</w:t>
      </w:r>
      <w:r w:rsidRPr="00BD2E53">
        <w:rPr>
          <w:sz w:val="16"/>
          <w:szCs w:val="16"/>
        </w:rPr>
        <w:t xml:space="preserve"> Michelle </w:t>
      </w:r>
      <w:r w:rsidRPr="00BD2E53">
        <w:rPr>
          <w:rStyle w:val="Style13ptBold"/>
          <w:sz w:val="20"/>
          <w:szCs w:val="16"/>
        </w:rPr>
        <w:t>Christian 25</w:t>
      </w:r>
      <w:r w:rsidRPr="00BD2E53">
        <w:rPr>
          <w:sz w:val="16"/>
          <w:szCs w:val="16"/>
        </w:rPr>
        <w:t xml:space="preserve"> – Rogers, California State University, Christian, University of Tennessee, Critical Sociology, “My Gender Can Get Me Paid If I So Choose: The Processes of Transgender and Non-Binary Labor Commodification and Embodied Work,” </w:t>
      </w:r>
      <w:hyperlink r:id="rId9" w:history="1">
        <w:r w:rsidRPr="00BD2E53">
          <w:rPr>
            <w:rStyle w:val="Hyperlink"/>
            <w:sz w:val="16"/>
            <w:szCs w:val="16"/>
          </w:rPr>
          <w:t>https://doi.org/10.1177/08969205251349837</w:t>
        </w:r>
      </w:hyperlink>
      <w:r w:rsidRPr="00BD2E53">
        <w:rPr>
          <w:sz w:val="16"/>
          <w:szCs w:val="16"/>
        </w:rPr>
        <w:t>, 2025, accessed September 10, 2025, -ekh-]</w:t>
      </w:r>
    </w:p>
    <w:p w14:paraId="68BD66A4" w14:textId="77777777" w:rsidR="00962BA6" w:rsidRDefault="00962BA6" w:rsidP="00962BA6"/>
    <w:p w14:paraId="3BB524B2" w14:textId="2F4DA658" w:rsidR="00962BA6" w:rsidRDefault="00962BA6" w:rsidP="00962BA6">
      <w:pPr>
        <w:pStyle w:val="Heading4"/>
      </w:pPr>
      <w:r>
        <w:t>4</w:t>
      </w:r>
    </w:p>
    <w:p w14:paraId="3BFC0BAB" w14:textId="77777777" w:rsidR="00962BA6" w:rsidRPr="00224EA6" w:rsidRDefault="00962BA6" w:rsidP="00962BA6">
      <w:pPr>
        <w:rPr>
          <w:rStyle w:val="StyleUnderline"/>
        </w:rPr>
      </w:pPr>
      <w:r w:rsidRPr="00310B2F">
        <w:rPr>
          <w:rStyle w:val="StyleUnderline"/>
        </w:rPr>
        <w:t>Capitalism within the</w:t>
      </w:r>
      <w:r w:rsidRPr="00310B2F">
        <w:rPr>
          <w:sz w:val="16"/>
        </w:rPr>
        <w:t xml:space="preserve"> larger </w:t>
      </w:r>
      <w:r w:rsidRPr="00310B2F">
        <w:rPr>
          <w:rStyle w:val="StyleUnderline"/>
        </w:rPr>
        <w:t>heteropatriarchal</w:t>
      </w:r>
      <w:r w:rsidRPr="00310B2F">
        <w:rPr>
          <w:sz w:val="16"/>
        </w:rPr>
        <w:t xml:space="preserve"> structure has </w:t>
      </w:r>
      <w:r w:rsidRPr="00310B2F">
        <w:rPr>
          <w:rStyle w:val="StyleUnderline"/>
        </w:rPr>
        <w:t xml:space="preserve">created a model where </w:t>
      </w:r>
      <w:r w:rsidRPr="00560061">
        <w:rPr>
          <w:rStyle w:val="StyleUnderline"/>
          <w:highlight w:val="cyan"/>
        </w:rPr>
        <w:t>trans</w:t>
      </w:r>
      <w:r w:rsidRPr="00224EA6">
        <w:rPr>
          <w:rStyle w:val="StyleUnderline"/>
        </w:rPr>
        <w:t>gender</w:t>
      </w:r>
      <w:r w:rsidRPr="00224EA6">
        <w:rPr>
          <w:sz w:val="16"/>
        </w:rPr>
        <w:t xml:space="preserve"> and non-binary </w:t>
      </w:r>
      <w:r w:rsidRPr="00560061">
        <w:rPr>
          <w:rStyle w:val="StyleUnderline"/>
          <w:highlight w:val="cyan"/>
        </w:rPr>
        <w:t>workers</w:t>
      </w:r>
      <w:r w:rsidRPr="00224EA6">
        <w:rPr>
          <w:rStyle w:val="StyleUnderline"/>
        </w:rPr>
        <w:t xml:space="preserve"> </w:t>
      </w:r>
      <w:r w:rsidRPr="00560061">
        <w:rPr>
          <w:rStyle w:val="StyleUnderline"/>
          <w:highlight w:val="cyan"/>
        </w:rPr>
        <w:t xml:space="preserve">are either </w:t>
      </w:r>
      <w:r w:rsidRPr="005D5950">
        <w:rPr>
          <w:rStyle w:val="Emphasis"/>
          <w:highlight w:val="cyan"/>
        </w:rPr>
        <w:t>aberrant surplus</w:t>
      </w:r>
      <w:r w:rsidRPr="00560061">
        <w:rPr>
          <w:rStyle w:val="StyleUnderline"/>
          <w:highlight w:val="cyan"/>
        </w:rPr>
        <w:t xml:space="preserve"> </w:t>
      </w:r>
      <w:r w:rsidRPr="005D5950">
        <w:rPr>
          <w:rStyle w:val="StyleUnderline"/>
        </w:rPr>
        <w:t>populations</w:t>
      </w:r>
      <w:r w:rsidRPr="00224EA6">
        <w:rPr>
          <w:rStyle w:val="StyleUnderline"/>
        </w:rPr>
        <w:t xml:space="preserve"> </w:t>
      </w:r>
      <w:r w:rsidRPr="00224EA6">
        <w:rPr>
          <w:sz w:val="16"/>
        </w:rPr>
        <w:t xml:space="preserve">(Gilmore, 2007) </w:t>
      </w:r>
      <w:r w:rsidRPr="00560061">
        <w:rPr>
          <w:rStyle w:val="StyleUnderline"/>
          <w:highlight w:val="cyan"/>
        </w:rPr>
        <w:t xml:space="preserve">or subject to a </w:t>
      </w:r>
      <w:r w:rsidRPr="005D5950">
        <w:rPr>
          <w:rStyle w:val="Emphasis"/>
          <w:highlight w:val="cyan"/>
        </w:rPr>
        <w:t>labor market</w:t>
      </w:r>
      <w:r w:rsidRPr="00560061">
        <w:rPr>
          <w:rStyle w:val="StyleUnderline"/>
          <w:highlight w:val="cyan"/>
        </w:rPr>
        <w:t xml:space="preserve"> and </w:t>
      </w:r>
      <w:r w:rsidRPr="005D5950">
        <w:rPr>
          <w:rStyle w:val="Emphasis"/>
        </w:rPr>
        <w:t xml:space="preserve">formal </w:t>
      </w:r>
      <w:r w:rsidRPr="005D5950">
        <w:rPr>
          <w:rStyle w:val="Emphasis"/>
          <w:highlight w:val="cyan"/>
        </w:rPr>
        <w:t>workplace dynamics</w:t>
      </w:r>
      <w:r w:rsidRPr="00560061">
        <w:rPr>
          <w:rStyle w:val="StyleUnderline"/>
          <w:highlight w:val="cyan"/>
        </w:rPr>
        <w:t xml:space="preserve"> where </w:t>
      </w:r>
      <w:r w:rsidRPr="005D5950">
        <w:rPr>
          <w:rStyle w:val="Emphasis"/>
          <w:highlight w:val="cyan"/>
        </w:rPr>
        <w:t>exploitation</w:t>
      </w:r>
      <w:r w:rsidRPr="00560061">
        <w:rPr>
          <w:rStyle w:val="StyleUnderline"/>
          <w:highlight w:val="cyan"/>
        </w:rPr>
        <w:t xml:space="preserve">, </w:t>
      </w:r>
      <w:r w:rsidRPr="005D5950">
        <w:rPr>
          <w:rStyle w:val="Emphasis"/>
          <w:highlight w:val="cyan"/>
        </w:rPr>
        <w:t>discrimination</w:t>
      </w:r>
      <w:r w:rsidRPr="00560061">
        <w:rPr>
          <w:rStyle w:val="StyleUnderline"/>
          <w:highlight w:val="cyan"/>
        </w:rPr>
        <w:t xml:space="preserve">, and </w:t>
      </w:r>
      <w:r w:rsidRPr="005D5950">
        <w:rPr>
          <w:rStyle w:val="Emphasis"/>
          <w:highlight w:val="cyan"/>
        </w:rPr>
        <w:t>persecution</w:t>
      </w:r>
      <w:r w:rsidRPr="00560061">
        <w:rPr>
          <w:rStyle w:val="StyleUnderline"/>
          <w:highlight w:val="cyan"/>
        </w:rPr>
        <w:t xml:space="preserve"> are</w:t>
      </w:r>
      <w:r w:rsidRPr="00224EA6">
        <w:rPr>
          <w:rStyle w:val="StyleUnderline"/>
        </w:rPr>
        <w:t xml:space="preserve"> always a </w:t>
      </w:r>
      <w:r w:rsidRPr="00560061">
        <w:rPr>
          <w:rStyle w:val="StyleUnderline"/>
          <w:highlight w:val="cyan"/>
        </w:rPr>
        <w:t>looming</w:t>
      </w:r>
      <w:r w:rsidRPr="00224EA6">
        <w:rPr>
          <w:rStyle w:val="StyleUnderline"/>
        </w:rPr>
        <w:t xml:space="preserve"> threat, regardless of where they are formally or informally employed</w:t>
      </w:r>
      <w:r w:rsidRPr="00224EA6">
        <w:rPr>
          <w:sz w:val="16"/>
        </w:rPr>
        <w:t xml:space="preserve">. Transgender and non-binary people’s </w:t>
      </w:r>
      <w:r w:rsidRPr="00560061">
        <w:rPr>
          <w:rStyle w:val="StyleUnderline"/>
          <w:highlight w:val="cyan"/>
        </w:rPr>
        <w:t xml:space="preserve">navigation </w:t>
      </w:r>
      <w:r w:rsidRPr="00310B2F">
        <w:rPr>
          <w:rStyle w:val="StyleUnderline"/>
        </w:rPr>
        <w:t>of the labor market</w:t>
      </w:r>
      <w:r w:rsidRPr="00224EA6">
        <w:rPr>
          <w:sz w:val="16"/>
        </w:rPr>
        <w:t xml:space="preserve"> is often </w:t>
      </w:r>
      <w:r w:rsidRPr="00560061">
        <w:rPr>
          <w:rStyle w:val="StyleUnderline"/>
          <w:highlight w:val="cyan"/>
        </w:rPr>
        <w:t>contingent on how</w:t>
      </w:r>
      <w:r w:rsidRPr="00224EA6">
        <w:rPr>
          <w:rStyle w:val="StyleUnderline"/>
        </w:rPr>
        <w:t xml:space="preserve"> their </w:t>
      </w:r>
      <w:r w:rsidRPr="00560061">
        <w:rPr>
          <w:rStyle w:val="StyleUnderline"/>
          <w:highlight w:val="cyan"/>
        </w:rPr>
        <w:t>bodies can be used</w:t>
      </w:r>
      <w:r w:rsidRPr="00224EA6">
        <w:rPr>
          <w:sz w:val="16"/>
        </w:rPr>
        <w:t xml:space="preserve"> within a capitalist heteropatriarchal society; as Judith Butler (1999) writes, ‘</w:t>
      </w:r>
      <w:r w:rsidRPr="00560061">
        <w:rPr>
          <w:rStyle w:val="StyleUnderline"/>
          <w:highlight w:val="cyan"/>
        </w:rPr>
        <w:t>The body gains meaning within discourse only in the context of power relations’</w:t>
      </w:r>
      <w:r w:rsidRPr="00224EA6">
        <w:rPr>
          <w:sz w:val="16"/>
        </w:rPr>
        <w:t xml:space="preserve"> (p. 117). </w:t>
      </w:r>
      <w:r w:rsidRPr="005D5950">
        <w:rPr>
          <w:rStyle w:val="Emphasis"/>
          <w:highlight w:val="cyan"/>
        </w:rPr>
        <w:t xml:space="preserve">Gender is </w:t>
      </w:r>
      <w:r w:rsidRPr="00310B2F">
        <w:rPr>
          <w:rStyle w:val="Emphasis"/>
        </w:rPr>
        <w:t xml:space="preserve">fundamentally </w:t>
      </w:r>
      <w:r w:rsidRPr="005D5950">
        <w:rPr>
          <w:rStyle w:val="Emphasis"/>
          <w:highlight w:val="cyan"/>
        </w:rPr>
        <w:t>an extractive economic resource</w:t>
      </w:r>
      <w:r w:rsidRPr="00224EA6">
        <w:rPr>
          <w:rStyle w:val="StyleUnderline"/>
        </w:rPr>
        <w:t xml:space="preserve"> that is </w:t>
      </w:r>
      <w:r w:rsidRPr="00560061">
        <w:rPr>
          <w:rStyle w:val="StyleUnderline"/>
          <w:highlight w:val="cyan"/>
        </w:rPr>
        <w:t>used to justify</w:t>
      </w:r>
      <w:r w:rsidRPr="00224EA6">
        <w:rPr>
          <w:rStyle w:val="StyleUnderline"/>
        </w:rPr>
        <w:t xml:space="preserve"> work conditions, labor </w:t>
      </w:r>
      <w:r w:rsidRPr="00560061">
        <w:rPr>
          <w:rStyle w:val="StyleUnderline"/>
          <w:highlight w:val="cyan"/>
        </w:rPr>
        <w:t>exploitation</w:t>
      </w:r>
      <w:r w:rsidRPr="00224EA6">
        <w:rPr>
          <w:rStyle w:val="StyleUnderline"/>
        </w:rPr>
        <w:t>, the perpetuation of certain forms of consumption markets, and/or to degrade care and reproductive labor</w:t>
      </w:r>
      <w:r w:rsidRPr="00224EA6">
        <w:rPr>
          <w:sz w:val="16"/>
        </w:rPr>
        <w:t xml:space="preserve"> (Bair and Werner, 2011; Mies, 2014; Romero, 2016). Thus, </w:t>
      </w:r>
      <w:r w:rsidRPr="00224EA6">
        <w:rPr>
          <w:rStyle w:val="StyleUnderline"/>
        </w:rPr>
        <w:t>pinpointing how laboring practices are distributed across genders, how gender is invoked to generate profits, and how gender inequalities are enacted to further social control</w:t>
      </w:r>
      <w:r w:rsidRPr="00224EA6">
        <w:rPr>
          <w:sz w:val="16"/>
        </w:rPr>
        <w:t xml:space="preserve"> will inherently </w:t>
      </w:r>
      <w:r w:rsidRPr="00224EA6">
        <w:rPr>
          <w:rStyle w:val="StyleUnderline"/>
        </w:rPr>
        <w:t>shape</w:t>
      </w:r>
      <w:r w:rsidRPr="00224EA6">
        <w:rPr>
          <w:sz w:val="16"/>
        </w:rPr>
        <w:t xml:space="preserve"> what it means to be transgender and non-binary in relationship to </w:t>
      </w:r>
      <w:r w:rsidRPr="00224EA6">
        <w:rPr>
          <w:rStyle w:val="StyleUnderline"/>
        </w:rPr>
        <w:t>capitalism and work.</w:t>
      </w:r>
    </w:p>
    <w:p w14:paraId="4F588014" w14:textId="77777777" w:rsidR="00962BA6" w:rsidRPr="00224EA6" w:rsidRDefault="00962BA6" w:rsidP="00962BA6">
      <w:pPr>
        <w:rPr>
          <w:sz w:val="16"/>
        </w:rPr>
      </w:pPr>
      <w:r w:rsidRPr="00224EA6">
        <w:rPr>
          <w:sz w:val="16"/>
        </w:rPr>
        <w:t xml:space="preserve">As such, the work ramifications for transgender and non-binary people depend in large part on the legality or illegality of their profession. Still, the </w:t>
      </w:r>
      <w:r w:rsidRPr="00224EA6">
        <w:rPr>
          <w:rStyle w:val="StyleUnderline"/>
        </w:rPr>
        <w:t xml:space="preserve">mechanisms utilized to </w:t>
      </w:r>
      <w:r w:rsidRPr="00715100">
        <w:rPr>
          <w:rStyle w:val="StyleUnderline"/>
          <w:highlight w:val="cyan"/>
        </w:rPr>
        <w:t>ensure</w:t>
      </w:r>
      <w:r w:rsidRPr="00224EA6">
        <w:rPr>
          <w:sz w:val="16"/>
        </w:rPr>
        <w:t xml:space="preserve"> their </w:t>
      </w:r>
      <w:r w:rsidRPr="00224EA6">
        <w:rPr>
          <w:rStyle w:val="StyleUnderline"/>
        </w:rPr>
        <w:t xml:space="preserve">continued </w:t>
      </w:r>
      <w:r w:rsidRPr="00715100">
        <w:rPr>
          <w:rStyle w:val="StyleUnderline"/>
          <w:highlight w:val="cyan"/>
        </w:rPr>
        <w:t>subjugation</w:t>
      </w:r>
      <w:r w:rsidRPr="00224EA6">
        <w:rPr>
          <w:rStyle w:val="StyleUnderline"/>
        </w:rPr>
        <w:t xml:space="preserve"> and structure the pathways of agentic resistance</w:t>
      </w:r>
      <w:r w:rsidRPr="00224EA6">
        <w:rPr>
          <w:sz w:val="16"/>
        </w:rPr>
        <w:t xml:space="preserve">, whether informal or formal, are commodification (Marx, 1990; Tsogas, 2018) and embodied labor (Ferguson, 2008; Lanoix, 2013; Mears, 2014; Rioux, 2015). Transgender embodiment is determined by an external process that relies on constructed notions of certain forms of bodywork. </w:t>
      </w:r>
      <w:r w:rsidRPr="00310B2F">
        <w:rPr>
          <w:rStyle w:val="StyleUnderline"/>
        </w:rPr>
        <w:t xml:space="preserve">One’s </w:t>
      </w:r>
      <w:r w:rsidRPr="00310B2F">
        <w:rPr>
          <w:rStyle w:val="Emphasis"/>
        </w:rPr>
        <w:t>positionality</w:t>
      </w:r>
      <w:r w:rsidRPr="00310B2F">
        <w:rPr>
          <w:sz w:val="16"/>
        </w:rPr>
        <w:t xml:space="preserve"> </w:t>
      </w:r>
      <w:r w:rsidRPr="00715100">
        <w:rPr>
          <w:rStyle w:val="StyleUnderline"/>
          <w:highlight w:val="cyan"/>
        </w:rPr>
        <w:t xml:space="preserve">determines </w:t>
      </w:r>
      <w:r w:rsidRPr="00310B2F">
        <w:rPr>
          <w:rStyle w:val="StyleUnderline"/>
        </w:rPr>
        <w:t>how</w:t>
      </w:r>
      <w:r w:rsidRPr="00310B2F">
        <w:rPr>
          <w:sz w:val="16"/>
        </w:rPr>
        <w:t xml:space="preserve"> one’s physical and metaphysical </w:t>
      </w:r>
      <w:r w:rsidRPr="00310B2F">
        <w:rPr>
          <w:rStyle w:val="Emphasis"/>
        </w:rPr>
        <w:t>attributes are structured</w:t>
      </w:r>
      <w:r w:rsidRPr="00310B2F">
        <w:rPr>
          <w:rStyle w:val="StyleUnderline"/>
        </w:rPr>
        <w:t xml:space="preserve"> in work along the</w:t>
      </w:r>
      <w:r w:rsidRPr="00224EA6">
        <w:rPr>
          <w:rStyle w:val="StyleUnderline"/>
        </w:rPr>
        <w:t xml:space="preserve"> lines of </w:t>
      </w:r>
      <w:r w:rsidRPr="005D5950">
        <w:rPr>
          <w:rStyle w:val="Emphasis"/>
          <w:highlight w:val="cyan"/>
        </w:rPr>
        <w:t>exclusion, stratification, and inclusion</w:t>
      </w:r>
      <w:r w:rsidRPr="00715100">
        <w:rPr>
          <w:sz w:val="16"/>
          <w:highlight w:val="cyan"/>
        </w:rPr>
        <w:t>,</w:t>
      </w:r>
      <w:r w:rsidRPr="00224EA6">
        <w:rPr>
          <w:sz w:val="16"/>
        </w:rPr>
        <w:t xml:space="preserve"> and promotes certain forms of consumption </w:t>
      </w:r>
      <w:r w:rsidRPr="00224EA6">
        <w:rPr>
          <w:rStyle w:val="StyleUnderline"/>
        </w:rPr>
        <w:t>that</w:t>
      </w:r>
      <w:r w:rsidRPr="00224EA6">
        <w:rPr>
          <w:sz w:val="16"/>
        </w:rPr>
        <w:t xml:space="preserve"> can </w:t>
      </w:r>
      <w:r w:rsidRPr="00224EA6">
        <w:rPr>
          <w:rStyle w:val="StyleUnderline"/>
        </w:rPr>
        <w:t>calcify and fetishize while empowering one’s identity</w:t>
      </w:r>
      <w:r w:rsidRPr="00224EA6">
        <w:rPr>
          <w:sz w:val="16"/>
        </w:rPr>
        <w:t>. As Rioux (2015) argues,</w:t>
      </w:r>
    </w:p>
    <w:p w14:paraId="11365AC2" w14:textId="77777777" w:rsidR="00962BA6" w:rsidRPr="00224EA6" w:rsidRDefault="00962BA6" w:rsidP="00962BA6">
      <w:pPr>
        <w:rPr>
          <w:sz w:val="16"/>
        </w:rPr>
      </w:pPr>
      <w:r w:rsidRPr="00224EA6">
        <w:rPr>
          <w:sz w:val="16"/>
        </w:rPr>
        <w:t>Workers do not leave the color of their skin, their accent, citizenship status, religious beliefs, sexuality or gender at the door when entering ’the hidden abode of production’; rather the value of their labor power is already determined by a complex unity of differences producing them as historically specific subjects confined to specific spaces, workplaces, social roles and civic orders (p. 200).</w:t>
      </w:r>
    </w:p>
    <w:p w14:paraId="6D446FA2" w14:textId="77777777" w:rsidR="00962BA6" w:rsidRPr="00224EA6" w:rsidRDefault="00962BA6" w:rsidP="00962BA6">
      <w:pPr>
        <w:rPr>
          <w:sz w:val="16"/>
        </w:rPr>
      </w:pPr>
      <w:r w:rsidRPr="00224EA6">
        <w:rPr>
          <w:sz w:val="16"/>
        </w:rPr>
        <w:t>While commodification occurs for several intersecting categories of difference, there are specific ways it unfolds for trans and non-binary workers that speak to the allure of trans-gendered performance and non-cisnormative desire. Thus, in the context of our study, we pinpoint the specific commodification process for transgender workers beyond and within the continuum of transgender expressive appropriation, exploitation, and agentic choice. We find that the commodification of transgender and non-binary people operates acutely within the duality of commodifying sex (Bauman, 1998, 2013; Crewe and Martin, 2017; Hawkes, 1996; King, 1999) and transgender embodiment (Constable, 2009; Mezzadri, 2018). The commodification of sex refers to the process by which pleasure and desire become the centralized component that is marketed and distributed (Bauman, 1998, 2013; Crewe and Martin, 2017; Hawkes, 1996; King, 1999). Sex sells, and as such, it is exploited and consumed as a practice and signifies a specific sexual lifestyle people want. This leaves sex workers, particularly transgender and non-binary sex workers, invoking their bodies and gender identity through forms of ‘erotic labor’ as a product that possible clients should want to purchase for a whole host of reasons (Jones, 2020). Transgender and non-binary sex workers exist in the duality of visibility and erasure (Gossett et al., 2017): their identities are commodified within the sex industry, where their gender expression is fetishized and marketed to fulfill specific client fantasies, but are widely denied, and vilified.</w:t>
      </w:r>
    </w:p>
    <w:p w14:paraId="757B8BAA" w14:textId="77777777" w:rsidR="00962BA6" w:rsidRPr="005D5950" w:rsidRDefault="00962BA6" w:rsidP="00962BA6">
      <w:pPr>
        <w:rPr>
          <w:rStyle w:val="Emphasis"/>
        </w:rPr>
      </w:pPr>
      <w:r w:rsidRPr="00224EA6">
        <w:rPr>
          <w:sz w:val="16"/>
        </w:rPr>
        <w:t xml:space="preserve">The </w:t>
      </w:r>
      <w:r w:rsidRPr="00715100">
        <w:rPr>
          <w:rStyle w:val="StyleUnderline"/>
          <w:highlight w:val="cyan"/>
        </w:rPr>
        <w:t xml:space="preserve">labor </w:t>
      </w:r>
      <w:r w:rsidRPr="00715100">
        <w:rPr>
          <w:rStyle w:val="StyleUnderline"/>
        </w:rPr>
        <w:t>of transgender</w:t>
      </w:r>
      <w:r w:rsidRPr="00224EA6">
        <w:rPr>
          <w:sz w:val="16"/>
        </w:rPr>
        <w:t xml:space="preserve"> and non-binary workers </w:t>
      </w:r>
      <w:r w:rsidRPr="00715100">
        <w:rPr>
          <w:rStyle w:val="StyleUnderline"/>
          <w:highlight w:val="cyan"/>
        </w:rPr>
        <w:t>involves</w:t>
      </w:r>
      <w:r w:rsidRPr="00224EA6">
        <w:rPr>
          <w:rStyle w:val="StyleUnderline"/>
        </w:rPr>
        <w:t xml:space="preserve"> dual performances</w:t>
      </w:r>
      <w:r w:rsidRPr="00224EA6">
        <w:rPr>
          <w:sz w:val="16"/>
        </w:rPr>
        <w:t xml:space="preserve">: both </w:t>
      </w:r>
      <w:r w:rsidRPr="00224EA6">
        <w:rPr>
          <w:rStyle w:val="StyleUnderline"/>
        </w:rPr>
        <w:t>the ‘</w:t>
      </w:r>
      <w:r w:rsidRPr="005D5950">
        <w:rPr>
          <w:rStyle w:val="Emphasis"/>
          <w:highlight w:val="cyan"/>
        </w:rPr>
        <w:t>display work’</w:t>
      </w:r>
      <w:r w:rsidRPr="00224EA6">
        <w:rPr>
          <w:rStyle w:val="StyleUnderline"/>
        </w:rPr>
        <w:t xml:space="preserve"> of catering to heteronormative clients’</w:t>
      </w:r>
      <w:r w:rsidRPr="00224EA6">
        <w:rPr>
          <w:sz w:val="16"/>
        </w:rPr>
        <w:t xml:space="preserve"> expectations through aesthetic or erotic labor </w:t>
      </w:r>
      <w:r w:rsidRPr="00224EA6">
        <w:rPr>
          <w:rStyle w:val="StyleUnderline"/>
        </w:rPr>
        <w:t>and the execution of intimate labor</w:t>
      </w:r>
      <w:r w:rsidRPr="00224EA6">
        <w:rPr>
          <w:sz w:val="16"/>
        </w:rPr>
        <w:t xml:space="preserve"> (Mears, 2014; Parreñas &amp; Boris, 2010). Clients often seek out transgender and non-binary sex workers because their identities challenge normative gender binaries. Nevertheless, this demand is frequently rooted in fetishization rather than genuine respect or understanding (Jones, 2020). This creates a cognitive and structural contradiction: while transgender and non-binary sex workers may find empowerment and agency in their labor, they are also subjected to objectification and dehumanization within a capitalist system that profits from their marginalization. Beyond sex work, the gender commodification of transgender and non-binary identity also </w:t>
      </w:r>
      <w:r w:rsidRPr="00224EA6">
        <w:rPr>
          <w:rStyle w:val="StyleUnderline"/>
        </w:rPr>
        <w:t xml:space="preserve">takes on </w:t>
      </w:r>
      <w:r w:rsidRPr="00715100">
        <w:rPr>
          <w:rStyle w:val="StyleUnderline"/>
          <w:highlight w:val="cyan"/>
        </w:rPr>
        <w:t>cultural aesthetics and politically progressive value presentations</w:t>
      </w:r>
      <w:r w:rsidRPr="00224EA6">
        <w:rPr>
          <w:sz w:val="16"/>
        </w:rPr>
        <w:t xml:space="preserve">. Commodification is seen when trans struggles and experiences are </w:t>
      </w:r>
      <w:r w:rsidRPr="00224EA6">
        <w:rPr>
          <w:rStyle w:val="StyleUnderline"/>
        </w:rPr>
        <w:t>co-opted for profit,</w:t>
      </w:r>
      <w:r w:rsidRPr="00224EA6">
        <w:rPr>
          <w:sz w:val="16"/>
        </w:rPr>
        <w:t xml:space="preserve"> often </w:t>
      </w:r>
      <w:r w:rsidRPr="00224EA6">
        <w:rPr>
          <w:rStyle w:val="StyleUnderline"/>
        </w:rPr>
        <w:t>by corporations or media entities</w:t>
      </w:r>
      <w:r w:rsidRPr="00224EA6">
        <w:rPr>
          <w:sz w:val="16"/>
        </w:rPr>
        <w:t xml:space="preserve"> that seek to capitalize on the growing visibility of trans issues. This paradigm </w:t>
      </w:r>
      <w:r w:rsidRPr="00224EA6">
        <w:rPr>
          <w:rStyle w:val="StyleUnderline"/>
        </w:rPr>
        <w:t xml:space="preserve">positions a form of transgender ‘aesthetic labor’ where identity and expression are </w:t>
      </w:r>
      <w:r w:rsidRPr="00715100">
        <w:rPr>
          <w:rStyle w:val="StyleUnderline"/>
          <w:highlight w:val="cyan"/>
        </w:rPr>
        <w:t xml:space="preserve">monetized for </w:t>
      </w:r>
      <w:r w:rsidRPr="005D5950">
        <w:rPr>
          <w:rStyle w:val="Emphasis"/>
          <w:highlight w:val="cyan"/>
        </w:rPr>
        <w:t>ethical bon-a-fides</w:t>
      </w:r>
      <w:r w:rsidRPr="00224EA6">
        <w:rPr>
          <w:rStyle w:val="StyleUnderline"/>
        </w:rPr>
        <w:t xml:space="preserve"> </w:t>
      </w:r>
      <w:r w:rsidRPr="00224EA6">
        <w:rPr>
          <w:sz w:val="16"/>
        </w:rPr>
        <w:t xml:space="preserve">and cool (Mears, 2014; Warhurst et al., 2000). For example, in formal labor settings like client-facing business or service industries, trans narratives and language/ phrases are frequently sanitized and repackaged in ways that align with mainstream, heteronormative ideologies, stripping away the complexity and radical potential of their experiences (David, 2017). </w:t>
      </w:r>
      <w:r w:rsidRPr="00224EA6">
        <w:rPr>
          <w:rStyle w:val="StyleUnderline"/>
        </w:rPr>
        <w:t xml:space="preserve">This process reinforces not only binary and essentialist understandings of gender but also </w:t>
      </w:r>
      <w:r w:rsidRPr="00715100">
        <w:rPr>
          <w:rStyle w:val="StyleUnderline"/>
          <w:highlight w:val="cyan"/>
        </w:rPr>
        <w:t>positions</w:t>
      </w:r>
      <w:r w:rsidRPr="00224EA6">
        <w:rPr>
          <w:rStyle w:val="StyleUnderline"/>
        </w:rPr>
        <w:t xml:space="preserve"> </w:t>
      </w:r>
      <w:r w:rsidRPr="00715100">
        <w:rPr>
          <w:rStyle w:val="StyleUnderline"/>
          <w:highlight w:val="cyan"/>
        </w:rPr>
        <w:t>trans</w:t>
      </w:r>
      <w:r w:rsidRPr="00224EA6">
        <w:rPr>
          <w:sz w:val="16"/>
        </w:rPr>
        <w:t xml:space="preserve"> and non-binary </w:t>
      </w:r>
      <w:r w:rsidRPr="00715100">
        <w:rPr>
          <w:rStyle w:val="StyleUnderline"/>
          <w:highlight w:val="cyan"/>
        </w:rPr>
        <w:t>bodies as consumable objects</w:t>
      </w:r>
      <w:r w:rsidRPr="00224EA6">
        <w:rPr>
          <w:sz w:val="16"/>
        </w:rPr>
        <w:t xml:space="preserve">, once again </w:t>
      </w:r>
      <w:r w:rsidRPr="00310B2F">
        <w:rPr>
          <w:rStyle w:val="Emphasis"/>
        </w:rPr>
        <w:t>fetishized</w:t>
      </w:r>
      <w:r w:rsidRPr="00310B2F">
        <w:rPr>
          <w:rStyle w:val="StyleUnderline"/>
        </w:rPr>
        <w:t xml:space="preserve"> or </w:t>
      </w:r>
      <w:r w:rsidRPr="00310B2F">
        <w:rPr>
          <w:rStyle w:val="Emphasis"/>
        </w:rPr>
        <w:t>exoticized</w:t>
      </w:r>
      <w:r w:rsidRPr="00310B2F">
        <w:rPr>
          <w:sz w:val="16"/>
        </w:rPr>
        <w:t xml:space="preserve"> to appeal to clients</w:t>
      </w:r>
      <w:r w:rsidRPr="00224EA6">
        <w:rPr>
          <w:sz w:val="16"/>
        </w:rPr>
        <w:t xml:space="preserve"> or customers, but </w:t>
      </w:r>
      <w:r w:rsidRPr="00715100">
        <w:rPr>
          <w:rStyle w:val="StyleUnderline"/>
          <w:highlight w:val="cyan"/>
        </w:rPr>
        <w:t xml:space="preserve">through </w:t>
      </w:r>
      <w:r w:rsidRPr="005D5950">
        <w:rPr>
          <w:rStyle w:val="Emphasis"/>
          <w:highlight w:val="cyan"/>
        </w:rPr>
        <w:t>formal employment</w:t>
      </w:r>
      <w:r w:rsidRPr="005D5950">
        <w:rPr>
          <w:rStyle w:val="Emphasis"/>
        </w:rPr>
        <w:t>.</w:t>
      </w:r>
    </w:p>
    <w:p w14:paraId="1FA9F5AA" w14:textId="77777777" w:rsidR="00962BA6" w:rsidRDefault="00962BA6" w:rsidP="00962BA6">
      <w:pPr>
        <w:rPr>
          <w:sz w:val="16"/>
          <w:szCs w:val="16"/>
        </w:rPr>
      </w:pPr>
      <w:r w:rsidRPr="00BD2E53">
        <w:rPr>
          <w:sz w:val="16"/>
          <w:szCs w:val="16"/>
        </w:rPr>
        <w:t xml:space="preserve">[Christopher </w:t>
      </w:r>
      <w:r w:rsidRPr="00BD2E53">
        <w:rPr>
          <w:rStyle w:val="Style13ptBold"/>
          <w:sz w:val="20"/>
          <w:szCs w:val="16"/>
        </w:rPr>
        <w:t>Rogers and</w:t>
      </w:r>
      <w:r w:rsidRPr="00BD2E53">
        <w:rPr>
          <w:sz w:val="16"/>
          <w:szCs w:val="16"/>
        </w:rPr>
        <w:t xml:space="preserve"> Michelle </w:t>
      </w:r>
      <w:r w:rsidRPr="00BD2E53">
        <w:rPr>
          <w:rStyle w:val="Style13ptBold"/>
          <w:sz w:val="20"/>
          <w:szCs w:val="16"/>
        </w:rPr>
        <w:t>Christian 25</w:t>
      </w:r>
      <w:r w:rsidRPr="00BD2E53">
        <w:rPr>
          <w:sz w:val="16"/>
          <w:szCs w:val="16"/>
        </w:rPr>
        <w:t xml:space="preserve"> – Rogers, California State University, Christian, University of Tennessee, Critical Sociology, “My Gender Can Get Me Paid If I So Choose: The Processes of Transgender and Non-Binary Labor Commodification and Embodied Work,” </w:t>
      </w:r>
      <w:hyperlink r:id="rId10" w:history="1">
        <w:r w:rsidRPr="00BD2E53">
          <w:rPr>
            <w:rStyle w:val="Hyperlink"/>
            <w:sz w:val="16"/>
            <w:szCs w:val="16"/>
          </w:rPr>
          <w:t>https://doi.org/10.1177/08969205251349837</w:t>
        </w:r>
      </w:hyperlink>
      <w:r w:rsidRPr="00BD2E53">
        <w:rPr>
          <w:sz w:val="16"/>
          <w:szCs w:val="16"/>
        </w:rPr>
        <w:t>, 2025, accessed September 10, 2025, -ekh-]</w:t>
      </w:r>
    </w:p>
    <w:p w14:paraId="22FAEC2F" w14:textId="77777777" w:rsidR="00962BA6" w:rsidRDefault="00962BA6" w:rsidP="00962BA6"/>
    <w:p w14:paraId="0B30FB02" w14:textId="01449F5E" w:rsidR="00962BA6" w:rsidRDefault="00962BA6" w:rsidP="00962BA6">
      <w:pPr>
        <w:pStyle w:val="Heading4"/>
      </w:pPr>
      <w:r>
        <w:t>5</w:t>
      </w:r>
    </w:p>
    <w:p w14:paraId="79BD83C3" w14:textId="77777777" w:rsidR="00962BA6" w:rsidRPr="008C327A" w:rsidRDefault="00962BA6" w:rsidP="00962BA6">
      <w:pPr>
        <w:rPr>
          <w:sz w:val="16"/>
        </w:rPr>
      </w:pPr>
      <w:r w:rsidRPr="00141480">
        <w:rPr>
          <w:rStyle w:val="StyleUnderline"/>
        </w:rPr>
        <w:t>Working against</w:t>
      </w:r>
      <w:r w:rsidRPr="008C327A">
        <w:rPr>
          <w:sz w:val="16"/>
        </w:rPr>
        <w:t xml:space="preserve"> the tide of </w:t>
      </w:r>
      <w:r w:rsidRPr="00A6190A">
        <w:rPr>
          <w:rStyle w:val="StyleUnderline"/>
          <w:highlight w:val="cyan"/>
        </w:rPr>
        <w:t>“[l]</w:t>
      </w:r>
      <w:r w:rsidRPr="00E3536E">
        <w:rPr>
          <w:rStyle w:val="StyleUnderline"/>
          <w:highlight w:val="cyan"/>
        </w:rPr>
        <w:t>iberal ideology</w:t>
      </w:r>
      <w:r w:rsidRPr="00141480">
        <w:rPr>
          <w:rStyle w:val="StyleUnderline"/>
        </w:rPr>
        <w:t xml:space="preserve"> [that] longs to </w:t>
      </w:r>
      <w:r w:rsidRPr="00E3536E">
        <w:rPr>
          <w:rStyle w:val="StyleUnderline"/>
          <w:highlight w:val="cyan"/>
        </w:rPr>
        <w:t>veil</w:t>
      </w:r>
      <w:r>
        <w:rPr>
          <w:rStyle w:val="StyleUnderline"/>
          <w:highlight w:val="cyan"/>
        </w:rPr>
        <w:t>[s]</w:t>
      </w:r>
      <w:r w:rsidRPr="00E3536E">
        <w:rPr>
          <w:rStyle w:val="StyleUnderline"/>
          <w:highlight w:val="cyan"/>
        </w:rPr>
        <w:t xml:space="preserve"> the violence of capitalism </w:t>
      </w:r>
      <w:r w:rsidRPr="00AC4B86">
        <w:rPr>
          <w:rStyle w:val="StyleUnderline"/>
        </w:rPr>
        <w:t>from view</w:t>
      </w:r>
      <w:r w:rsidRPr="00AC4B86">
        <w:rPr>
          <w:sz w:val="16"/>
        </w:rPr>
        <w:t>” (Rosenberg</w:t>
      </w:r>
      <w:r w:rsidRPr="008C327A">
        <w:rPr>
          <w:sz w:val="16"/>
        </w:rPr>
        <w:t xml:space="preserve"> and Villarejo, 2011, p. 3), </w:t>
      </w:r>
      <w:r w:rsidRPr="00141480">
        <w:rPr>
          <w:rStyle w:val="StyleUnderline"/>
        </w:rPr>
        <w:t>Duggan and Puar</w:t>
      </w:r>
      <w:r w:rsidRPr="008C327A">
        <w:rPr>
          <w:sz w:val="16"/>
        </w:rPr>
        <w:t xml:space="preserve"> (and many others) thus </w:t>
      </w:r>
      <w:r w:rsidRPr="00E3536E">
        <w:rPr>
          <w:rStyle w:val="StyleUnderline"/>
        </w:rPr>
        <w:t>denounce</w:t>
      </w:r>
      <w:r w:rsidRPr="008C327A">
        <w:rPr>
          <w:sz w:val="16"/>
        </w:rPr>
        <w:t xml:space="preserve"> the rise of </w:t>
      </w:r>
      <w:r w:rsidRPr="00E3536E">
        <w:rPr>
          <w:rStyle w:val="StyleUnderline"/>
          <w:highlight w:val="cyan"/>
        </w:rPr>
        <w:t>a non-redistributive identity politics</w:t>
      </w:r>
      <w:r w:rsidRPr="00141480">
        <w:rPr>
          <w:rStyle w:val="StyleUnderline"/>
        </w:rPr>
        <w:t xml:space="preserve"> that </w:t>
      </w:r>
      <w:r w:rsidRPr="00E3536E">
        <w:rPr>
          <w:rStyle w:val="StyleUnderline"/>
          <w:highlight w:val="cyan"/>
        </w:rPr>
        <w:t>fosters ignorance of how</w:t>
      </w:r>
      <w:r w:rsidRPr="00141480">
        <w:rPr>
          <w:rStyle w:val="StyleUnderline"/>
        </w:rPr>
        <w:t xml:space="preserve"> modes </w:t>
      </w:r>
      <w:r w:rsidRPr="00AC4B86">
        <w:rPr>
          <w:rStyle w:val="StyleUnderline"/>
        </w:rPr>
        <w:t xml:space="preserve">of late capitalist LGBTQ+ </w:t>
      </w:r>
      <w:r w:rsidRPr="00E3536E">
        <w:rPr>
          <w:rStyle w:val="StyleUnderline"/>
          <w:highlight w:val="cyan"/>
        </w:rPr>
        <w:t>incorporation facilitate</w:t>
      </w:r>
      <w:r w:rsidRPr="00141480">
        <w:rPr>
          <w:rStyle w:val="StyleUnderline"/>
        </w:rPr>
        <w:t xml:space="preserve"> the </w:t>
      </w:r>
      <w:r w:rsidRPr="00E3536E">
        <w:rPr>
          <w:rStyle w:val="StyleUnderline"/>
          <w:highlight w:val="cyan"/>
        </w:rPr>
        <w:t xml:space="preserve">reorganization, rather than undoing, of exploitation </w:t>
      </w:r>
      <w:r w:rsidRPr="00AC4B86">
        <w:rPr>
          <w:rStyle w:val="StyleUnderline"/>
        </w:rPr>
        <w:t>and inequality</w:t>
      </w:r>
      <w:r w:rsidRPr="00AC4B86">
        <w:rPr>
          <w:sz w:val="16"/>
        </w:rPr>
        <w:t>. Neoliberalism</w:t>
      </w:r>
      <w:r w:rsidRPr="008C327A">
        <w:rPr>
          <w:sz w:val="16"/>
        </w:rPr>
        <w:t xml:space="preserve"> since the 1970 s has wrought rampant global privatization, assetization and financialization of education, healthcare, housing, land and natural resources, the gutting of welfare provisions, obscene intensifications of wealth and extensifications of poverty, the sharpening of carceral and border logics and practices, and catastrophic environmental decline. As Meg Wesling observes, </w:t>
      </w:r>
      <w:r w:rsidRPr="00AC4B86">
        <w:rPr>
          <w:sz w:val="16"/>
        </w:rPr>
        <w:t>“</w:t>
      </w:r>
      <w:r w:rsidRPr="00AC4B86">
        <w:rPr>
          <w:rStyle w:val="StyleUnderline"/>
        </w:rPr>
        <w:t xml:space="preserve">the </w:t>
      </w:r>
      <w:r w:rsidRPr="00E3536E">
        <w:rPr>
          <w:rStyle w:val="StyleUnderline"/>
          <w:highlight w:val="cyan"/>
        </w:rPr>
        <w:t xml:space="preserve">performance of gender and sexuality constitutes </w:t>
      </w:r>
      <w:r w:rsidRPr="00880AE0">
        <w:rPr>
          <w:rStyle w:val="StyleUnderline"/>
        </w:rPr>
        <w:t xml:space="preserve">a form of </w:t>
      </w:r>
      <w:r w:rsidRPr="00E3536E">
        <w:rPr>
          <w:rStyle w:val="StyleUnderline"/>
          <w:highlight w:val="cyan"/>
        </w:rPr>
        <w:t xml:space="preserve">labor, accruing </w:t>
      </w:r>
      <w:r w:rsidRPr="00880AE0">
        <w:rPr>
          <w:rStyle w:val="StyleUnderline"/>
        </w:rPr>
        <w:t xml:space="preserve">both </w:t>
      </w:r>
      <w:r w:rsidRPr="00E3536E">
        <w:rPr>
          <w:rStyle w:val="StyleUnderline"/>
          <w:highlight w:val="cyan"/>
        </w:rPr>
        <w:t>material and affective value</w:t>
      </w:r>
      <w:r w:rsidRPr="008C327A">
        <w:rPr>
          <w:sz w:val="16"/>
        </w:rPr>
        <w:t>” (2011, p. 108; see also: David, 2017, Irving, 2008) in all of this, as “</w:t>
      </w:r>
      <w:r w:rsidRPr="00141480">
        <w:rPr>
          <w:rStyle w:val="StyleUnderline"/>
        </w:rPr>
        <w:t>the embrace of queer spectacle and gay and lesbian rights has become a suspicious marker of the state’s own investment in a display of modernization</w:t>
      </w:r>
      <w:r w:rsidRPr="008C327A">
        <w:rPr>
          <w:sz w:val="16"/>
        </w:rPr>
        <w:t>” (123). Canada is a state that participates in this sort of performance and, as OmiSoore Dryden and Suzanne Lenon, in the introduction to their important 2015 edited collection Disrupting Queer Inclusion: Canadian Homonationalisms and the Politics of Belonging, observe: “</w:t>
      </w:r>
      <w:r w:rsidRPr="00141480">
        <w:rPr>
          <w:rStyle w:val="StyleUnderline"/>
        </w:rPr>
        <w:t>the ‘turn to life’</w:t>
      </w:r>
      <w:r w:rsidRPr="008C327A">
        <w:rPr>
          <w:sz w:val="16"/>
        </w:rPr>
        <w:t xml:space="preserve"> for some lesbian-gay-queer subjects (i.e., their enfoldment within legal, cultural and consumer arenas) </w:t>
      </w:r>
      <w:r w:rsidRPr="00141480">
        <w:rPr>
          <w:rStyle w:val="StyleUnderline"/>
        </w:rPr>
        <w:t>is now possible because of</w:t>
      </w:r>
      <w:r w:rsidRPr="008C327A">
        <w:rPr>
          <w:sz w:val="16"/>
        </w:rPr>
        <w:t xml:space="preserve"> [for instance] </w:t>
      </w:r>
      <w:r w:rsidRPr="00141480">
        <w:rPr>
          <w:rStyle w:val="StyleUnderline"/>
        </w:rPr>
        <w:t xml:space="preserve">the simultaneous curtailing of welfare provisions and immigrant rights, </w:t>
      </w:r>
      <w:r w:rsidRPr="008C327A">
        <w:rPr>
          <w:sz w:val="16"/>
        </w:rPr>
        <w:t xml:space="preserve">as well as the </w:t>
      </w:r>
      <w:r w:rsidRPr="00141480">
        <w:rPr>
          <w:rStyle w:val="StyleUnderline"/>
        </w:rPr>
        <w:t>expansion of state powers to conduct surveillance</w:t>
      </w:r>
      <w:r w:rsidRPr="008C327A">
        <w:rPr>
          <w:sz w:val="16"/>
        </w:rPr>
        <w:t xml:space="preserve"> and to (indefinitely) detain and deport” (p. 6). The </w:t>
      </w:r>
      <w:r w:rsidRPr="00AC4B86">
        <w:rPr>
          <w:sz w:val="16"/>
        </w:rPr>
        <w:t xml:space="preserve">collection’s </w:t>
      </w:r>
      <w:r w:rsidRPr="00AC4B86">
        <w:rPr>
          <w:rStyle w:val="StyleUnderline"/>
        </w:rPr>
        <w:t xml:space="preserve">authors, “insist on </w:t>
      </w:r>
      <w:r w:rsidRPr="00E3536E">
        <w:rPr>
          <w:rStyle w:val="StyleUnderline"/>
        </w:rPr>
        <w:t xml:space="preserve">the </w:t>
      </w:r>
      <w:r w:rsidRPr="00AC4B86">
        <w:rPr>
          <w:rStyle w:val="StyleUnderline"/>
        </w:rPr>
        <w:t xml:space="preserve">continual </w:t>
      </w:r>
      <w:r w:rsidRPr="00E3536E">
        <w:rPr>
          <w:rStyle w:val="StyleUnderline"/>
          <w:highlight w:val="cyan"/>
        </w:rPr>
        <w:t>interrogation of</w:t>
      </w:r>
      <w:r w:rsidRPr="00141480">
        <w:rPr>
          <w:rStyle w:val="StyleUnderline"/>
        </w:rPr>
        <w:t xml:space="preserve"> the associated </w:t>
      </w:r>
      <w:r w:rsidRPr="00E3536E">
        <w:rPr>
          <w:rStyle w:val="StyleUnderline"/>
          <w:highlight w:val="cyan"/>
        </w:rPr>
        <w:t>complicities, collusions, and costs of inclusion</w:t>
      </w:r>
      <w:r w:rsidRPr="00141480">
        <w:rPr>
          <w:rStyle w:val="StyleUnderline"/>
        </w:rPr>
        <w:t xml:space="preserve"> in order to unsettle it as a signifier for liberation and justice – that is, </w:t>
      </w:r>
      <w:r w:rsidRPr="00AC4B86">
        <w:rPr>
          <w:rStyle w:val="StyleUnderline"/>
        </w:rPr>
        <w:t xml:space="preserve">to </w:t>
      </w:r>
      <w:r w:rsidRPr="00E3536E">
        <w:rPr>
          <w:rStyle w:val="StyleUnderline"/>
          <w:highlight w:val="cyan"/>
        </w:rPr>
        <w:t xml:space="preserve">disturb and unsettle the </w:t>
      </w:r>
      <w:r w:rsidRPr="00AC4B86">
        <w:rPr>
          <w:rStyle w:val="StyleUnderline"/>
        </w:rPr>
        <w:t xml:space="preserve">idea(l) and </w:t>
      </w:r>
      <w:r w:rsidRPr="00E3536E">
        <w:rPr>
          <w:rStyle w:val="StyleUnderline"/>
          <w:highlight w:val="cyan"/>
        </w:rPr>
        <w:t xml:space="preserve">dreams of ‘inclusion’ </w:t>
      </w:r>
      <w:r w:rsidRPr="00AC4B86">
        <w:rPr>
          <w:rStyle w:val="StyleUnderline"/>
        </w:rPr>
        <w:t>itself</w:t>
      </w:r>
      <w:r w:rsidRPr="008C327A">
        <w:rPr>
          <w:sz w:val="16"/>
        </w:rPr>
        <w:t>” (p. 16).</w:t>
      </w:r>
    </w:p>
    <w:p w14:paraId="7674D715" w14:textId="77777777" w:rsidR="00962BA6" w:rsidRPr="008C327A" w:rsidRDefault="00962BA6" w:rsidP="00962BA6">
      <w:pPr>
        <w:rPr>
          <w:sz w:val="16"/>
        </w:rPr>
      </w:pPr>
      <w:r w:rsidRPr="008C327A">
        <w:rPr>
          <w:sz w:val="16"/>
        </w:rPr>
        <w:t>The ‘</w:t>
      </w:r>
      <w:r w:rsidRPr="00E3536E">
        <w:rPr>
          <w:rStyle w:val="StyleUnderline"/>
          <w:highlight w:val="cyan"/>
        </w:rPr>
        <w:t>costs o</w:t>
      </w:r>
      <w:r w:rsidRPr="008C327A">
        <w:rPr>
          <w:rStyle w:val="StyleUnderline"/>
        </w:rPr>
        <w:t xml:space="preserve">f </w:t>
      </w:r>
      <w:r w:rsidRPr="008C327A">
        <w:rPr>
          <w:sz w:val="16"/>
        </w:rPr>
        <w:t xml:space="preserve">inclusion’ are explored in the Dryden and Lenon (2015) collection in relation to a number of topics that are also well covered in the broad homonormativity and homonationalism literatures, including: refugee claims, citizenship policies, marriage laws, the military, sporting mega-events, Pride marches, hate crime statutes, and urban politics. </w:t>
      </w:r>
      <w:r w:rsidRPr="00E3536E">
        <w:rPr>
          <w:rStyle w:val="StyleUnderline"/>
          <w:highlight w:val="cyan"/>
        </w:rPr>
        <w:t>Workplace inclusion</w:t>
      </w:r>
      <w:r w:rsidRPr="008C327A">
        <w:rPr>
          <w:sz w:val="16"/>
        </w:rPr>
        <w:t xml:space="preserve"> is absent from the book’s discussions (one edited volume cannot cover everything!), but it is certainly </w:t>
      </w:r>
      <w:r w:rsidRPr="008C327A">
        <w:rPr>
          <w:rStyle w:val="StyleUnderline"/>
        </w:rPr>
        <w:t xml:space="preserve">a </w:t>
      </w:r>
      <w:r w:rsidRPr="00E3536E">
        <w:rPr>
          <w:rStyle w:val="StyleUnderline"/>
        </w:rPr>
        <w:t>terrain within</w:t>
      </w:r>
      <w:r w:rsidRPr="008C327A">
        <w:rPr>
          <w:rStyle w:val="StyleUnderline"/>
        </w:rPr>
        <w:t xml:space="preserve"> </w:t>
      </w:r>
      <w:r w:rsidRPr="00E3536E">
        <w:rPr>
          <w:rStyle w:val="StyleUnderline"/>
          <w:highlight w:val="cyan"/>
        </w:rPr>
        <w:t>which homonormative</w:t>
      </w:r>
      <w:r w:rsidRPr="008C327A">
        <w:rPr>
          <w:rStyle w:val="StyleUnderline"/>
        </w:rPr>
        <w:t xml:space="preserve"> and homonationalist </w:t>
      </w:r>
      <w:r w:rsidRPr="00E3536E">
        <w:rPr>
          <w:rStyle w:val="StyleUnderline"/>
          <w:highlight w:val="cyan"/>
        </w:rPr>
        <w:t xml:space="preserve">dynamics </w:t>
      </w:r>
      <w:r w:rsidRPr="007151EE">
        <w:rPr>
          <w:rStyle w:val="StyleUnderline"/>
          <w:highlight w:val="cyan"/>
        </w:rPr>
        <w:t>play out</w:t>
      </w:r>
      <w:r w:rsidRPr="008C327A">
        <w:rPr>
          <w:rStyle w:val="StyleUnderline"/>
        </w:rPr>
        <w:t>.</w:t>
      </w:r>
      <w:r w:rsidRPr="008C327A">
        <w:rPr>
          <w:sz w:val="16"/>
        </w:rPr>
        <w:t xml:space="preserve"> For instance, in an early analysis of ‘queer precarity,’ Amber Hollibaugh and Margot Weiss point out that: “Because of histories of discrimination and criminalization, many queer and </w:t>
      </w:r>
      <w:r w:rsidRPr="008C327A">
        <w:rPr>
          <w:rStyle w:val="StyleUnderline"/>
        </w:rPr>
        <w:t>trans people are funneled into low-wage jobs,</w:t>
      </w:r>
      <w:r w:rsidRPr="008C327A">
        <w:rPr>
          <w:sz w:val="16"/>
        </w:rPr>
        <w:t xml:space="preserve"> or </w:t>
      </w:r>
      <w:r w:rsidRPr="008C327A">
        <w:rPr>
          <w:rStyle w:val="StyleUnderline"/>
        </w:rPr>
        <w:t>seek them out as sites where gender expression and sexuality will not be disciplined in the same ways as in professional jobs</w:t>
      </w:r>
      <w:r w:rsidRPr="008C327A">
        <w:rPr>
          <w:sz w:val="16"/>
        </w:rPr>
        <w:t>” (2015, p. 19). On this basis, they take issue with the facts that “</w:t>
      </w:r>
      <w:r w:rsidRPr="00E3536E">
        <w:rPr>
          <w:rStyle w:val="StyleUnderline"/>
          <w:highlight w:val="cyan"/>
        </w:rPr>
        <w:t>even when labor organizing takes up</w:t>
      </w:r>
      <w:r w:rsidRPr="008C327A">
        <w:rPr>
          <w:rStyle w:val="StyleUnderline"/>
        </w:rPr>
        <w:t xml:space="preserve"> these </w:t>
      </w:r>
      <w:r w:rsidRPr="00E3536E">
        <w:rPr>
          <w:rStyle w:val="StyleUnderline"/>
          <w:highlight w:val="cyan"/>
        </w:rPr>
        <w:t>issues</w:t>
      </w:r>
      <w:r w:rsidRPr="00880AE0">
        <w:rPr>
          <w:rStyle w:val="StyleUnderline"/>
        </w:rPr>
        <w:t xml:space="preserve">, it tends to </w:t>
      </w:r>
      <w:r w:rsidRPr="00E3536E">
        <w:rPr>
          <w:rStyle w:val="StyleUnderline"/>
          <w:highlight w:val="cyan"/>
        </w:rPr>
        <w:t>focus on inclusion or identity politics</w:t>
      </w:r>
      <w:r w:rsidRPr="008C327A">
        <w:rPr>
          <w:sz w:val="16"/>
        </w:rPr>
        <w:t xml:space="preserve">” and </w:t>
      </w:r>
      <w:r w:rsidRPr="00E3536E">
        <w:rPr>
          <w:rStyle w:val="StyleUnderline"/>
        </w:rPr>
        <w:t>that</w:t>
      </w:r>
      <w:r w:rsidRPr="008C327A">
        <w:rPr>
          <w:sz w:val="16"/>
        </w:rPr>
        <w:t xml:space="preserve"> the US mainstream LGBT movement focuses on marriage equality and </w:t>
      </w:r>
      <w:r w:rsidRPr="008C327A">
        <w:rPr>
          <w:rStyle w:val="StyleUnderline"/>
        </w:rPr>
        <w:t>perpetuates a ‘myth of gay affluence’ while “</w:t>
      </w:r>
      <w:r w:rsidRPr="00E3536E">
        <w:rPr>
          <w:rStyle w:val="StyleUnderline"/>
          <w:highlight w:val="cyan"/>
        </w:rPr>
        <w:t>leaving aside</w:t>
      </w:r>
      <w:r w:rsidRPr="008C327A">
        <w:rPr>
          <w:rStyle w:val="StyleUnderline"/>
        </w:rPr>
        <w:t xml:space="preserve"> any </w:t>
      </w:r>
      <w:r w:rsidRPr="00880AE0">
        <w:rPr>
          <w:rStyle w:val="StyleUnderline"/>
          <w:highlight w:val="cyan"/>
        </w:rPr>
        <w:t xml:space="preserve">analysis of </w:t>
      </w:r>
      <w:r w:rsidRPr="00880AE0">
        <w:rPr>
          <w:rStyle w:val="StyleUnderline"/>
        </w:rPr>
        <w:t>class</w:t>
      </w:r>
      <w:r w:rsidRPr="008C327A">
        <w:rPr>
          <w:rStyle w:val="StyleUnderline"/>
        </w:rPr>
        <w:t xml:space="preserve"> or </w:t>
      </w:r>
      <w:r w:rsidRPr="00880AE0">
        <w:rPr>
          <w:rStyle w:val="StyleUnderline"/>
        </w:rPr>
        <w:t>economic inequality</w:t>
      </w:r>
      <w:r w:rsidRPr="008C327A">
        <w:rPr>
          <w:rStyle w:val="StyleUnderline"/>
        </w:rPr>
        <w:t xml:space="preserve"> or </w:t>
      </w:r>
      <w:r w:rsidRPr="00880AE0">
        <w:rPr>
          <w:rStyle w:val="StyleUnderline"/>
        </w:rPr>
        <w:t>poverty</w:t>
      </w:r>
      <w:r w:rsidRPr="008C327A">
        <w:rPr>
          <w:rStyle w:val="StyleUnderline"/>
        </w:rPr>
        <w:t xml:space="preserve"> – much less an analysis of </w:t>
      </w:r>
      <w:r w:rsidRPr="00E3536E">
        <w:rPr>
          <w:rStyle w:val="StyleUnderline"/>
          <w:highlight w:val="cyan"/>
        </w:rPr>
        <w:t>capitalism</w:t>
      </w:r>
      <w:r w:rsidRPr="008C327A">
        <w:rPr>
          <w:rStyle w:val="StyleUnderline"/>
        </w:rPr>
        <w:t>”</w:t>
      </w:r>
      <w:r w:rsidRPr="008C327A">
        <w:rPr>
          <w:sz w:val="16"/>
        </w:rPr>
        <w:t xml:space="preserve"> (2015, p. 19). Trish Salah examines queer and trans organizing within the Canadian labour movement, noting that: “in the increasing homonormativity of gay and lesbian rights activism, </w:t>
      </w:r>
      <w:r w:rsidRPr="00E3536E">
        <w:rPr>
          <w:rStyle w:val="StyleUnderline"/>
          <w:highlight w:val="cyan"/>
        </w:rPr>
        <w:t>both outside and within the union</w:t>
      </w:r>
      <w:r w:rsidRPr="008C327A">
        <w:rPr>
          <w:rStyle w:val="StyleUnderline"/>
        </w:rPr>
        <w:t xml:space="preserve"> </w:t>
      </w:r>
      <w:r w:rsidRPr="00E3536E">
        <w:rPr>
          <w:rStyle w:val="StyleUnderline"/>
          <w:highlight w:val="cyan"/>
        </w:rPr>
        <w:t>movement</w:t>
      </w:r>
      <w:r w:rsidRPr="008C327A">
        <w:rPr>
          <w:sz w:val="16"/>
        </w:rPr>
        <w:t xml:space="preserve">, there was a </w:t>
      </w:r>
      <w:r w:rsidRPr="00E3536E">
        <w:rPr>
          <w:rStyle w:val="StyleUnderline"/>
          <w:highlight w:val="cyan"/>
        </w:rPr>
        <w:t>prioritizing</w:t>
      </w:r>
      <w:r w:rsidRPr="008C327A">
        <w:rPr>
          <w:sz w:val="16"/>
        </w:rPr>
        <w:t xml:space="preserve"> of the fight for ‘</w:t>
      </w:r>
      <w:r w:rsidRPr="00E3536E">
        <w:rPr>
          <w:rStyle w:val="StyleUnderline"/>
          <w:highlight w:val="cyan"/>
        </w:rPr>
        <w:t>equal marriage</w:t>
      </w:r>
      <w:r w:rsidRPr="00E3536E">
        <w:rPr>
          <w:sz w:val="16"/>
          <w:highlight w:val="cyan"/>
        </w:rPr>
        <w:t xml:space="preserve">’ </w:t>
      </w:r>
      <w:r w:rsidRPr="00E3536E">
        <w:rPr>
          <w:rStyle w:val="StyleUnderline"/>
          <w:highlight w:val="cyan"/>
        </w:rPr>
        <w:t>over</w:t>
      </w:r>
      <w:r w:rsidRPr="008C327A">
        <w:rPr>
          <w:rStyle w:val="StyleUnderline"/>
        </w:rPr>
        <w:t xml:space="preserve"> virtually </w:t>
      </w:r>
      <w:r w:rsidRPr="00E3536E">
        <w:rPr>
          <w:rStyle w:val="StyleUnderline"/>
          <w:highlight w:val="cyan"/>
        </w:rPr>
        <w:t>all other</w:t>
      </w:r>
      <w:r w:rsidRPr="008C327A">
        <w:rPr>
          <w:sz w:val="16"/>
        </w:rPr>
        <w:t xml:space="preserve"> GLBT </w:t>
      </w:r>
      <w:r w:rsidRPr="00E3536E">
        <w:rPr>
          <w:rStyle w:val="StyleUnderline"/>
          <w:highlight w:val="cyan"/>
        </w:rPr>
        <w:t>issues</w:t>
      </w:r>
      <w:r w:rsidRPr="008C327A">
        <w:rPr>
          <w:sz w:val="16"/>
        </w:rPr>
        <w:t xml:space="preserve">” (2022, p. 250). She demonstrates that the concerns of </w:t>
      </w:r>
      <w:r w:rsidRPr="00E3536E">
        <w:rPr>
          <w:rStyle w:val="StyleUnderline"/>
          <w:highlight w:val="cyan"/>
        </w:rPr>
        <w:t>trans workers</w:t>
      </w:r>
      <w:r w:rsidRPr="008C327A">
        <w:rPr>
          <w:rStyle w:val="StyleUnderline"/>
        </w:rPr>
        <w:t xml:space="preserve"> and</w:t>
      </w:r>
      <w:r w:rsidRPr="008C327A">
        <w:rPr>
          <w:sz w:val="16"/>
        </w:rPr>
        <w:t xml:space="preserve">, particularly, of </w:t>
      </w:r>
      <w:r w:rsidRPr="008C327A">
        <w:rPr>
          <w:rStyle w:val="StyleUnderline"/>
        </w:rPr>
        <w:t>trans sex workers</w:t>
      </w:r>
      <w:r w:rsidRPr="008C327A">
        <w:rPr>
          <w:sz w:val="16"/>
        </w:rPr>
        <w:t xml:space="preserve"> – whom she describes as “demonstrably some of the most courageous, hard-working, and effective advocates for trans people in the country” (p. 250) – </w:t>
      </w:r>
      <w:r w:rsidRPr="00E3536E">
        <w:rPr>
          <w:rStyle w:val="StyleUnderline"/>
          <w:highlight w:val="cyan"/>
        </w:rPr>
        <w:t>were cast aside due to</w:t>
      </w:r>
      <w:r w:rsidRPr="00880AE0">
        <w:rPr>
          <w:rStyle w:val="StyleUnderline"/>
        </w:rPr>
        <w:t xml:space="preserve"> “the pitfalls of </w:t>
      </w:r>
      <w:r w:rsidRPr="00E3536E">
        <w:rPr>
          <w:rStyle w:val="StyleUnderline"/>
          <w:highlight w:val="cyan"/>
        </w:rPr>
        <w:t>a narrow identity politics</w:t>
      </w:r>
      <w:r w:rsidRPr="008C327A">
        <w:rPr>
          <w:rStyle w:val="StyleUnderline"/>
        </w:rPr>
        <w:t xml:space="preserve">, as well as sex work stigma, </w:t>
      </w:r>
      <w:r w:rsidRPr="00E3536E">
        <w:rPr>
          <w:rStyle w:val="StyleUnderline"/>
          <w:highlight w:val="cyan"/>
        </w:rPr>
        <w:t>and</w:t>
      </w:r>
      <w:r w:rsidRPr="008C327A">
        <w:rPr>
          <w:rStyle w:val="StyleUnderline"/>
        </w:rPr>
        <w:t xml:space="preserve"> arguably a </w:t>
      </w:r>
      <w:r w:rsidRPr="00E3536E">
        <w:rPr>
          <w:rStyle w:val="StyleUnderline"/>
          <w:highlight w:val="cyan"/>
        </w:rPr>
        <w:t>failure of labour analysis</w:t>
      </w:r>
      <w:r w:rsidRPr="00E3536E">
        <w:rPr>
          <w:sz w:val="16"/>
          <w:highlight w:val="cyan"/>
        </w:rPr>
        <w:t>”</w:t>
      </w:r>
      <w:r w:rsidRPr="008C327A">
        <w:rPr>
          <w:sz w:val="16"/>
        </w:rPr>
        <w:t xml:space="preserve"> (p. 249–50; also see Berg, 2021).</w:t>
      </w:r>
    </w:p>
    <w:p w14:paraId="7B6C3B95" w14:textId="77777777" w:rsidR="00962BA6" w:rsidRPr="008C327A" w:rsidRDefault="00962BA6" w:rsidP="00962BA6">
      <w:pPr>
        <w:rPr>
          <w:sz w:val="16"/>
        </w:rPr>
      </w:pPr>
      <w:r w:rsidRPr="008C327A">
        <w:rPr>
          <w:sz w:val="16"/>
        </w:rPr>
        <w:t>Zooming out to the global scale, Rahul Rao (2015) counters the ‘business case’ for LGBTQ+ rights – ie. the argument made within some LGBTQ+ policy circles and, indeed, within the LGBTQ+ work literature – that discrimination hampers productivity and that rooting out homophobia is thus good for the bottom line. Coining the term ‘homocapitalism’, he argues that, in relation to “</w:t>
      </w:r>
      <w:r w:rsidRPr="008C327A">
        <w:rPr>
          <w:rStyle w:val="StyleUnderline"/>
        </w:rPr>
        <w:t>activist stances against homophobia” by “leading institutions of global capitalism</w:t>
      </w:r>
      <w:r w:rsidRPr="008C327A">
        <w:rPr>
          <w:sz w:val="16"/>
        </w:rPr>
        <w:t>” like the World Bank and the International Monetary Fund, “we must ask not only what the Bank is doing for queers but also what queers are doing for the Bank” (p. 38) as “</w:t>
      </w:r>
      <w:r w:rsidRPr="00E3536E">
        <w:rPr>
          <w:rStyle w:val="StyleUnderline"/>
          <w:highlight w:val="cyan"/>
        </w:rPr>
        <w:t xml:space="preserve">a radical agenda is </w:t>
      </w:r>
      <w:r w:rsidRPr="00880AE0">
        <w:rPr>
          <w:rStyle w:val="StyleUnderline"/>
        </w:rPr>
        <w:t xml:space="preserve">effectively </w:t>
      </w:r>
      <w:r w:rsidRPr="00E3536E">
        <w:rPr>
          <w:rStyle w:val="StyleUnderline"/>
          <w:highlight w:val="cyan"/>
        </w:rPr>
        <w:t xml:space="preserve">conscripted in </w:t>
      </w:r>
      <w:r w:rsidRPr="00880AE0">
        <w:rPr>
          <w:rStyle w:val="StyleUnderline"/>
        </w:rPr>
        <w:t xml:space="preserve">the </w:t>
      </w:r>
      <w:r w:rsidRPr="00E3536E">
        <w:rPr>
          <w:rStyle w:val="StyleUnderline"/>
          <w:highlight w:val="cyan"/>
        </w:rPr>
        <w:t xml:space="preserve">service </w:t>
      </w:r>
      <w:r w:rsidRPr="00880AE0">
        <w:rPr>
          <w:rStyle w:val="StyleUnderline"/>
        </w:rPr>
        <w:t xml:space="preserve">of the capitalist imperative of </w:t>
      </w:r>
      <w:r w:rsidRPr="00E3536E">
        <w:rPr>
          <w:rStyle w:val="StyleUnderline"/>
          <w:highlight w:val="cyan"/>
        </w:rPr>
        <w:t xml:space="preserve">expanding </w:t>
      </w:r>
      <w:r w:rsidRPr="00880AE0">
        <w:rPr>
          <w:rStyle w:val="StyleUnderline"/>
        </w:rPr>
        <w:t>output,</w:t>
      </w:r>
      <w:r w:rsidRPr="00E3536E">
        <w:rPr>
          <w:rStyle w:val="StyleUnderline"/>
          <w:highlight w:val="cyan"/>
        </w:rPr>
        <w:t xml:space="preserve"> productivity and markets</w:t>
      </w:r>
      <w:r w:rsidRPr="008C327A">
        <w:rPr>
          <w:sz w:val="16"/>
        </w:rPr>
        <w:t>” (p. 41; also see: Bedford, 2009, Gosine, 2010). Finally, at the level of the workplace, in a study of call center workers in the Philippines, Emmanuel David identifies what he calls the “purple collar” to highlight the fact that, “</w:t>
      </w:r>
      <w:r w:rsidRPr="00E3536E">
        <w:rPr>
          <w:rStyle w:val="StyleUnderline"/>
          <w:highlight w:val="cyan"/>
        </w:rPr>
        <w:t>as trans</w:t>
      </w:r>
      <w:r w:rsidRPr="00E3536E">
        <w:rPr>
          <w:rStyle w:val="StyleUnderline"/>
        </w:rPr>
        <w:t>gender</w:t>
      </w:r>
      <w:r w:rsidRPr="008C327A">
        <w:rPr>
          <w:rStyle w:val="StyleUnderline"/>
        </w:rPr>
        <w:t xml:space="preserve"> </w:t>
      </w:r>
      <w:r w:rsidRPr="00E3536E">
        <w:rPr>
          <w:rStyle w:val="StyleUnderline"/>
          <w:highlight w:val="cyan"/>
        </w:rPr>
        <w:t>people become</w:t>
      </w:r>
      <w:r w:rsidRPr="008C327A">
        <w:rPr>
          <w:rStyle w:val="StyleUnderline"/>
        </w:rPr>
        <w:t xml:space="preserve"> more </w:t>
      </w:r>
      <w:r w:rsidRPr="00E3536E">
        <w:rPr>
          <w:rStyle w:val="StyleUnderline"/>
          <w:highlight w:val="cyan"/>
        </w:rPr>
        <w:t>integrated across labor markets</w:t>
      </w:r>
      <w:r w:rsidRPr="008C327A">
        <w:rPr>
          <w:rStyle w:val="StyleUnderline"/>
        </w:rPr>
        <w:t xml:space="preserve">, their </w:t>
      </w:r>
      <w:r w:rsidRPr="00E3536E">
        <w:rPr>
          <w:rStyle w:val="StyleUnderline"/>
          <w:highlight w:val="cyan"/>
        </w:rPr>
        <w:t>employment</w:t>
      </w:r>
      <w:r w:rsidRPr="008C327A">
        <w:rPr>
          <w:rStyle w:val="StyleUnderline"/>
        </w:rPr>
        <w:t xml:space="preserve"> as transgender subjects </w:t>
      </w:r>
      <w:r w:rsidRPr="00E3536E">
        <w:rPr>
          <w:rStyle w:val="StyleUnderline"/>
          <w:highlight w:val="cyan"/>
        </w:rPr>
        <w:t>creates</w:t>
      </w:r>
      <w:r w:rsidRPr="008C327A">
        <w:rPr>
          <w:rStyle w:val="StyleUnderline"/>
        </w:rPr>
        <w:t xml:space="preserve"> the </w:t>
      </w:r>
      <w:r w:rsidRPr="00E3536E">
        <w:rPr>
          <w:rStyle w:val="StyleUnderline"/>
          <w:highlight w:val="cyan"/>
        </w:rPr>
        <w:t>conditions for new</w:t>
      </w:r>
      <w:r w:rsidRPr="008C327A">
        <w:rPr>
          <w:rStyle w:val="StyleUnderline"/>
        </w:rPr>
        <w:t xml:space="preserve"> kinds of workplace </w:t>
      </w:r>
      <w:r w:rsidRPr="00E3536E">
        <w:rPr>
          <w:rStyle w:val="StyleUnderline"/>
          <w:highlight w:val="cyan"/>
        </w:rPr>
        <w:t>inequalities</w:t>
      </w:r>
      <w:r w:rsidRPr="008C327A">
        <w:rPr>
          <w:sz w:val="16"/>
        </w:rPr>
        <w:t xml:space="preserve">” (2015, p. 170). And in a study of queer women’s experiences in the rural US, Carly Thomsen pushes back against calls by mainstream LGBTQ organizations to ‘come out’ at work for the cause of LGBTQ equality. She finds that </w:t>
      </w:r>
      <w:r w:rsidRPr="008C327A">
        <w:rPr>
          <w:rStyle w:val="StyleUnderline"/>
        </w:rPr>
        <w:t xml:space="preserve">this sort of visibility politics disproportionately benefits employers rather than workers as </w:t>
      </w:r>
      <w:r w:rsidRPr="00A6190A">
        <w:rPr>
          <w:rStyle w:val="StyleUnderline"/>
          <w:highlight w:val="cyan"/>
        </w:rPr>
        <w:t xml:space="preserve">making a workplace ‘gay friendly’ is, “a small price to pay for </w:t>
      </w:r>
      <w:r w:rsidRPr="00880AE0">
        <w:rPr>
          <w:rStyle w:val="StyleUnderline"/>
        </w:rPr>
        <w:t xml:space="preserve">the </w:t>
      </w:r>
      <w:r w:rsidRPr="00A6190A">
        <w:rPr>
          <w:rStyle w:val="StyleUnderline"/>
          <w:highlight w:val="cyan"/>
        </w:rPr>
        <w:t>increased surplus value that companies can extract from trusting</w:t>
      </w:r>
      <w:r w:rsidRPr="00880AE0">
        <w:rPr>
          <w:rStyle w:val="StyleUnderline"/>
        </w:rPr>
        <w:t xml:space="preserve">, pliant </w:t>
      </w:r>
      <w:r w:rsidRPr="00A6190A">
        <w:rPr>
          <w:rStyle w:val="StyleUnderline"/>
          <w:highlight w:val="cyan"/>
        </w:rPr>
        <w:t>employees</w:t>
      </w:r>
      <w:r w:rsidRPr="008C327A">
        <w:rPr>
          <w:rStyle w:val="StyleUnderline"/>
        </w:rPr>
        <w:t>”</w:t>
      </w:r>
      <w:r w:rsidRPr="008C327A">
        <w:rPr>
          <w:sz w:val="16"/>
        </w:rPr>
        <w:t xml:space="preserve"> (2021, p. 156). She continues: “</w:t>
      </w:r>
      <w:r w:rsidRPr="008C327A">
        <w:rPr>
          <w:rStyle w:val="StyleUnderline"/>
        </w:rPr>
        <w:t>That gay rights activists champion such companies because they ostensibly do not fire their employees for displaying their ‘true selves’ at work should concern all of us. How low our bar has become”</w:t>
      </w:r>
      <w:r w:rsidRPr="008C327A">
        <w:rPr>
          <w:sz w:val="16"/>
        </w:rPr>
        <w:t xml:space="preserve"> (2021, p. 157).</w:t>
      </w:r>
    </w:p>
    <w:p w14:paraId="0236C62F" w14:textId="77777777" w:rsidR="00962BA6" w:rsidRPr="00792F79" w:rsidRDefault="00962BA6" w:rsidP="00962BA6">
      <w:pPr>
        <w:rPr>
          <w:sz w:val="18"/>
          <w:szCs w:val="18"/>
        </w:rPr>
      </w:pPr>
      <w:r>
        <w:rPr>
          <w:sz w:val="18"/>
          <w:szCs w:val="18"/>
        </w:rPr>
        <w:t>[</w:t>
      </w:r>
      <w:r w:rsidRPr="00A6190A">
        <w:rPr>
          <w:sz w:val="18"/>
          <w:szCs w:val="18"/>
        </w:rPr>
        <w:t xml:space="preserve">Natalie </w:t>
      </w:r>
      <w:r w:rsidRPr="00A6190A">
        <w:rPr>
          <w:rStyle w:val="Style13ptBold"/>
          <w:sz w:val="20"/>
          <w:szCs w:val="18"/>
        </w:rPr>
        <w:t>Oswin</w:t>
      </w:r>
      <w:r w:rsidRPr="00A6190A">
        <w:rPr>
          <w:sz w:val="18"/>
          <w:szCs w:val="18"/>
        </w:rPr>
        <w:t xml:space="preserve"> and Suzanne </w:t>
      </w:r>
      <w:r w:rsidRPr="00A6190A">
        <w:rPr>
          <w:rStyle w:val="Style13ptBold"/>
          <w:sz w:val="20"/>
          <w:szCs w:val="18"/>
        </w:rPr>
        <w:t>Mills 25</w:t>
      </w:r>
      <w:r w:rsidRPr="00A6190A">
        <w:rPr>
          <w:sz w:val="18"/>
          <w:szCs w:val="18"/>
        </w:rPr>
        <w:t xml:space="preserve"> – “Capital contradictions in the age of incorporation: Queer and trans materialism at work,” Geoforum, Volume 163, </w:t>
      </w:r>
      <w:hyperlink r:id="rId11" w:history="1">
        <w:r w:rsidRPr="00A6190A">
          <w:rPr>
            <w:rStyle w:val="Hyperlink"/>
            <w:sz w:val="18"/>
            <w:szCs w:val="18"/>
          </w:rPr>
          <w:t>https://doi.org/10.1016/j.geoforum.2025.104309</w:t>
        </w:r>
      </w:hyperlink>
      <w:r w:rsidRPr="00A6190A">
        <w:rPr>
          <w:sz w:val="18"/>
          <w:szCs w:val="18"/>
        </w:rPr>
        <w:t xml:space="preserve">, June 2025, accessed September 11, 2025, </w:t>
      </w:r>
      <w:r>
        <w:rPr>
          <w:sz w:val="18"/>
          <w:szCs w:val="18"/>
        </w:rPr>
        <w:t xml:space="preserve">bracket after veil denotes edit, </w:t>
      </w:r>
      <w:r w:rsidRPr="00A6190A">
        <w:rPr>
          <w:sz w:val="18"/>
          <w:szCs w:val="18"/>
        </w:rPr>
        <w:t>-ekh-</w:t>
      </w:r>
      <w:r>
        <w:rPr>
          <w:sz w:val="18"/>
          <w:szCs w:val="18"/>
        </w:rPr>
        <w:t>]</w:t>
      </w:r>
    </w:p>
    <w:p w14:paraId="34534652" w14:textId="77777777" w:rsidR="00962BA6" w:rsidRDefault="00962BA6" w:rsidP="00962BA6"/>
    <w:p w14:paraId="03D12961" w14:textId="0A2D192D" w:rsidR="00962BA6" w:rsidRDefault="00962BA6" w:rsidP="00962BA6">
      <w:pPr>
        <w:pStyle w:val="Heading4"/>
      </w:pPr>
      <w:r>
        <w:t>6</w:t>
      </w:r>
    </w:p>
    <w:p w14:paraId="313F2523" w14:textId="77777777" w:rsidR="00962BA6" w:rsidRPr="009B388D" w:rsidRDefault="00962BA6" w:rsidP="00962BA6">
      <w:pPr>
        <w:rPr>
          <w:sz w:val="16"/>
        </w:rPr>
      </w:pPr>
      <w:r w:rsidRPr="002F4A9D">
        <w:rPr>
          <w:rStyle w:val="StyleUnderline"/>
          <w:highlight w:val="cyan"/>
        </w:rPr>
        <w:t>Transness presents itself</w:t>
      </w:r>
      <w:r w:rsidRPr="00653483">
        <w:rPr>
          <w:rStyle w:val="StyleUnderline"/>
        </w:rPr>
        <w:t xml:space="preserve"> today </w:t>
      </w:r>
      <w:r w:rsidRPr="00792F79">
        <w:rPr>
          <w:rStyle w:val="StyleUnderline"/>
          <w:highlight w:val="cyan"/>
        </w:rPr>
        <w:t xml:space="preserve">as a </w:t>
      </w:r>
      <w:r w:rsidRPr="00792F79">
        <w:rPr>
          <w:rStyle w:val="Emphasis"/>
          <w:highlight w:val="cyan"/>
        </w:rPr>
        <w:t>battlefield</w:t>
      </w:r>
      <w:r w:rsidRPr="009B388D">
        <w:rPr>
          <w:sz w:val="16"/>
        </w:rPr>
        <w:t xml:space="preserve">, both in and against. On the one hand, trans* as a category contains epistemic limitations, since its genealogy leads us to a specific time and place, being an experience situated through specific biomedical practices (with its corresponding subjectivization from suffering) that operates solely within the framework of the modern/colonial gender binary (Lugones 2007) under capitalism. In this sense, as many contributors to this journal have argued, trans* runs the risk of becoming an analytical tool in the service of racial capitalism and new exclusionary forms of normativity and citizenship. Radical transfeminist activist and academic Nat Raha (2015) termed </w:t>
      </w:r>
      <w:r w:rsidRPr="00792F79">
        <w:rPr>
          <w:rStyle w:val="Emphasis"/>
          <w:highlight w:val="cyan"/>
        </w:rPr>
        <w:t>trans liberalism</w:t>
      </w:r>
      <w:r w:rsidRPr="00653483">
        <w:rPr>
          <w:rStyle w:val="StyleUnderline"/>
        </w:rPr>
        <w:t xml:space="preserve"> the</w:t>
      </w:r>
      <w:r w:rsidRPr="009B388D">
        <w:rPr>
          <w:sz w:val="16"/>
        </w:rPr>
        <w:t xml:space="preserve"> set of </w:t>
      </w:r>
      <w:r w:rsidRPr="00792F79">
        <w:rPr>
          <w:rStyle w:val="StyleUnderline"/>
          <w:highlight w:val="cyan"/>
        </w:rPr>
        <w:t>policies and discourses</w:t>
      </w:r>
      <w:r w:rsidRPr="00653483">
        <w:rPr>
          <w:rStyle w:val="StyleUnderline"/>
        </w:rPr>
        <w:t xml:space="preserve"> that </w:t>
      </w:r>
      <w:r w:rsidRPr="00792F79">
        <w:rPr>
          <w:rStyle w:val="StyleUnderline"/>
          <w:highlight w:val="cyan"/>
        </w:rPr>
        <w:t xml:space="preserve">consider obtaining rights </w:t>
      </w:r>
      <w:r w:rsidRPr="00792F79">
        <w:rPr>
          <w:rStyle w:val="StyleUnderline"/>
        </w:rPr>
        <w:t>for trans people</w:t>
      </w:r>
      <w:r w:rsidRPr="009B388D">
        <w:rPr>
          <w:sz w:val="16"/>
        </w:rPr>
        <w:t xml:space="preserve"> (understood as a private, self-contained identity) </w:t>
      </w:r>
      <w:r w:rsidRPr="00653483">
        <w:rPr>
          <w:rStyle w:val="StyleUnderline"/>
        </w:rPr>
        <w:t xml:space="preserve">within </w:t>
      </w:r>
      <w:r w:rsidRPr="009B388D">
        <w:rPr>
          <w:rStyle w:val="Emphasis"/>
        </w:rPr>
        <w:t>capitalist colonial society</w:t>
      </w:r>
      <w:r w:rsidRPr="00653483">
        <w:rPr>
          <w:rStyle w:val="StyleUnderline"/>
        </w:rPr>
        <w:t xml:space="preserve"> </w:t>
      </w:r>
      <w:r w:rsidRPr="00792F79">
        <w:rPr>
          <w:rStyle w:val="StyleUnderline"/>
          <w:highlight w:val="cyan"/>
        </w:rPr>
        <w:t>to be the solution to</w:t>
      </w:r>
      <w:r w:rsidRPr="00653483">
        <w:rPr>
          <w:rStyle w:val="StyleUnderline"/>
        </w:rPr>
        <w:t xml:space="preserve"> our </w:t>
      </w:r>
      <w:r w:rsidRPr="00792F79">
        <w:rPr>
          <w:rStyle w:val="StyleUnderline"/>
          <w:highlight w:val="cyan"/>
        </w:rPr>
        <w:t>oppression, without questioning</w:t>
      </w:r>
      <w:r w:rsidRPr="009B388D">
        <w:rPr>
          <w:sz w:val="16"/>
        </w:rPr>
        <w:t xml:space="preserve"> that </w:t>
      </w:r>
      <w:r w:rsidRPr="00653483">
        <w:rPr>
          <w:rStyle w:val="StyleUnderline"/>
        </w:rPr>
        <w:t xml:space="preserve">its </w:t>
      </w:r>
      <w:r w:rsidRPr="00567089">
        <w:rPr>
          <w:rStyle w:val="StyleUnderline"/>
        </w:rPr>
        <w:t>roots</w:t>
      </w:r>
      <w:r w:rsidRPr="009B388D">
        <w:rPr>
          <w:sz w:val="16"/>
        </w:rPr>
        <w:t xml:space="preserve"> spring </w:t>
      </w:r>
      <w:r w:rsidRPr="00653483">
        <w:rPr>
          <w:rStyle w:val="StyleUnderline"/>
        </w:rPr>
        <w:t xml:space="preserve">from </w:t>
      </w:r>
      <w:r w:rsidRPr="00567089">
        <w:rPr>
          <w:rStyle w:val="StyleUnderline"/>
        </w:rPr>
        <w:t>the</w:t>
      </w:r>
      <w:r w:rsidRPr="009B388D">
        <w:rPr>
          <w:sz w:val="16"/>
        </w:rPr>
        <w:t xml:space="preserve"> </w:t>
      </w:r>
      <w:r w:rsidRPr="00653483">
        <w:rPr>
          <w:rStyle w:val="StyleUnderline"/>
        </w:rPr>
        <w:t xml:space="preserve">very </w:t>
      </w:r>
      <w:r w:rsidRPr="00567089">
        <w:rPr>
          <w:rStyle w:val="StyleUnderline"/>
          <w:highlight w:val="cyan"/>
        </w:rPr>
        <w:t>social relations</w:t>
      </w:r>
      <w:r w:rsidRPr="00653483">
        <w:rPr>
          <w:rStyle w:val="StyleUnderline"/>
        </w:rPr>
        <w:t xml:space="preserve"> </w:t>
      </w:r>
      <w:r w:rsidRPr="00567089">
        <w:rPr>
          <w:rStyle w:val="StyleUnderline"/>
        </w:rPr>
        <w:t>that determine</w:t>
      </w:r>
      <w:r w:rsidRPr="00653483">
        <w:rPr>
          <w:rStyle w:val="StyleUnderline"/>
        </w:rPr>
        <w:t xml:space="preserve"> the </w:t>
      </w:r>
      <w:r w:rsidRPr="00567089">
        <w:rPr>
          <w:rStyle w:val="StyleUnderline"/>
        </w:rPr>
        <w:t xml:space="preserve">production and </w:t>
      </w:r>
      <w:r w:rsidRPr="00567089">
        <w:rPr>
          <w:rStyle w:val="Emphasis"/>
        </w:rPr>
        <w:t>reproduction</w:t>
      </w:r>
      <w:r w:rsidRPr="00567089">
        <w:rPr>
          <w:rStyle w:val="StyleUnderline"/>
        </w:rPr>
        <w:t xml:space="preserve"> of life</w:t>
      </w:r>
      <w:r w:rsidRPr="00653483">
        <w:rPr>
          <w:rStyle w:val="StyleUnderline"/>
        </w:rPr>
        <w:t xml:space="preserve"> under the present state of things</w:t>
      </w:r>
      <w:r w:rsidRPr="009B388D">
        <w:rPr>
          <w:sz w:val="16"/>
        </w:rPr>
        <w:t>.</w:t>
      </w:r>
    </w:p>
    <w:p w14:paraId="5E806DE7" w14:textId="77777777" w:rsidR="00962BA6" w:rsidRPr="00B41B84" w:rsidRDefault="00962BA6" w:rsidP="00962BA6">
      <w:pPr>
        <w:rPr>
          <w:rStyle w:val="StyleUnderline"/>
        </w:rPr>
      </w:pPr>
      <w:r w:rsidRPr="00653483">
        <w:rPr>
          <w:rStyle w:val="StyleUnderline"/>
        </w:rPr>
        <w:t>Trans liberalism</w:t>
      </w:r>
      <w:r w:rsidRPr="009B388D">
        <w:rPr>
          <w:sz w:val="16"/>
        </w:rPr>
        <w:t>, by naturalizing gender identities as they take their spontaneous form within capitalism,</w:t>
      </w:r>
      <w:r w:rsidRPr="00653483">
        <w:rPr>
          <w:rStyle w:val="StyleUnderline"/>
        </w:rPr>
        <w:t xml:space="preserve"> </w:t>
      </w:r>
      <w:r w:rsidRPr="00567089">
        <w:rPr>
          <w:rStyle w:val="Emphasis"/>
        </w:rPr>
        <w:t>strips of historicity</w:t>
      </w:r>
      <w:r w:rsidRPr="00653483">
        <w:rPr>
          <w:rStyle w:val="StyleUnderline"/>
        </w:rPr>
        <w:t xml:space="preserve"> the </w:t>
      </w:r>
      <w:r w:rsidRPr="00567089">
        <w:rPr>
          <w:rStyle w:val="StyleUnderline"/>
        </w:rPr>
        <w:t>categories that</w:t>
      </w:r>
      <w:r w:rsidRPr="00653483">
        <w:rPr>
          <w:rStyle w:val="StyleUnderline"/>
        </w:rPr>
        <w:t xml:space="preserve"> cross and </w:t>
      </w:r>
      <w:r w:rsidRPr="00567089">
        <w:rPr>
          <w:rStyle w:val="StyleUnderline"/>
        </w:rPr>
        <w:t>give meaning to our bodies</w:t>
      </w:r>
      <w:r w:rsidRPr="00567089">
        <w:rPr>
          <w:sz w:val="16"/>
        </w:rPr>
        <w:t>.</w:t>
      </w:r>
      <w:r w:rsidRPr="009B388D">
        <w:rPr>
          <w:sz w:val="16"/>
        </w:rPr>
        <w:t xml:space="preserve"> Trans Marxist theorist Nathaniel Dickson (2021: 208) points out that “as transgender people, we must work to prove that our genders preexist the work we do to produce them and make them legible to others,” thus reproducing an embodied form of commodity fetishism: “Commodities are imbued with a mythical relationship to one another that bears no trace of the labour of human beings. In just the same way, gender is imagined as having an explanation that bears no trace of human effort. Our efforts, it seems, can only verify a truth that stands outside of history. Tools are not used to make gender, but to reflect it.” </w:t>
      </w:r>
      <w:r w:rsidRPr="00653483">
        <w:rPr>
          <w:rStyle w:val="StyleUnderline"/>
        </w:rPr>
        <w:t xml:space="preserve">Trans inclusion </w:t>
      </w:r>
      <w:r w:rsidRPr="00792F79">
        <w:rPr>
          <w:rStyle w:val="StyleUnderline"/>
          <w:highlight w:val="cyan"/>
        </w:rPr>
        <w:t>within</w:t>
      </w:r>
      <w:r w:rsidRPr="00653483">
        <w:rPr>
          <w:rStyle w:val="StyleUnderline"/>
        </w:rPr>
        <w:t xml:space="preserve"> the </w:t>
      </w:r>
      <w:r w:rsidRPr="00792F79">
        <w:rPr>
          <w:rStyle w:val="Emphasis"/>
          <w:highlight w:val="cyan"/>
        </w:rPr>
        <w:t>framework of neoliberal states</w:t>
      </w:r>
      <w:r w:rsidRPr="00653483">
        <w:rPr>
          <w:rStyle w:val="StyleUnderline"/>
        </w:rPr>
        <w:t xml:space="preserve"> further </w:t>
      </w:r>
      <w:r w:rsidRPr="00792F79">
        <w:rPr>
          <w:rStyle w:val="StyleUnderline"/>
          <w:highlight w:val="cyan"/>
        </w:rPr>
        <w:t xml:space="preserve">operates as </w:t>
      </w:r>
      <w:r w:rsidRPr="00567089">
        <w:rPr>
          <w:rStyle w:val="StyleUnderline"/>
        </w:rPr>
        <w:t xml:space="preserve">a living process of </w:t>
      </w:r>
      <w:r w:rsidRPr="00792F79">
        <w:rPr>
          <w:rStyle w:val="Emphasis"/>
          <w:highlight w:val="cyan"/>
        </w:rPr>
        <w:t>encapsulation</w:t>
      </w:r>
      <w:r w:rsidRPr="009B388D">
        <w:rPr>
          <w:sz w:val="16"/>
        </w:rPr>
        <w:t xml:space="preserve">: “Trans people </w:t>
      </w:r>
      <w:r w:rsidRPr="00653483">
        <w:rPr>
          <w:rStyle w:val="StyleUnderline"/>
        </w:rPr>
        <w:t xml:space="preserve">must </w:t>
      </w:r>
      <w:r w:rsidRPr="00792F79">
        <w:rPr>
          <w:rStyle w:val="StyleUnderline"/>
        </w:rPr>
        <w:t>be content to have</w:t>
      </w:r>
      <w:r w:rsidRPr="00653483">
        <w:rPr>
          <w:rStyle w:val="StyleUnderline"/>
        </w:rPr>
        <w:t xml:space="preserve"> their documents</w:t>
      </w:r>
      <w:r w:rsidRPr="009B388D">
        <w:rPr>
          <w:sz w:val="16"/>
        </w:rPr>
        <w:t xml:space="preserve"> (</w:t>
      </w:r>
      <w:r w:rsidRPr="00653483">
        <w:rPr>
          <w:rStyle w:val="StyleUnderline"/>
        </w:rPr>
        <w:t>or</w:t>
      </w:r>
      <w:r w:rsidRPr="009B388D">
        <w:rPr>
          <w:sz w:val="16"/>
        </w:rPr>
        <w:t xml:space="preserve"> their </w:t>
      </w:r>
      <w:r w:rsidRPr="00792F79">
        <w:rPr>
          <w:rStyle w:val="StyleUnderline"/>
        </w:rPr>
        <w:t>bodies</w:t>
      </w:r>
      <w:r w:rsidRPr="009B388D">
        <w:rPr>
          <w:sz w:val="16"/>
        </w:rPr>
        <w:t xml:space="preserve">) </w:t>
      </w:r>
      <w:r w:rsidRPr="00653483">
        <w:rPr>
          <w:rStyle w:val="StyleUnderline"/>
        </w:rPr>
        <w:t>checked</w:t>
      </w:r>
      <w:r w:rsidRPr="009B388D">
        <w:rPr>
          <w:sz w:val="16"/>
        </w:rPr>
        <w:t xml:space="preserve"> when requested, </w:t>
      </w:r>
      <w:r w:rsidRPr="00653483">
        <w:rPr>
          <w:rStyle w:val="StyleUnderline"/>
        </w:rPr>
        <w:t xml:space="preserve">which </w:t>
      </w:r>
      <w:r w:rsidRPr="00567089">
        <w:rPr>
          <w:rStyle w:val="Emphasis"/>
          <w:highlight w:val="cyan"/>
        </w:rPr>
        <w:t>normalises</w:t>
      </w:r>
      <w:r w:rsidRPr="00653483">
        <w:rPr>
          <w:rStyle w:val="StyleUnderline"/>
        </w:rPr>
        <w:t xml:space="preserve"> the </w:t>
      </w:r>
      <w:r w:rsidRPr="00567089">
        <w:rPr>
          <w:rStyle w:val="Emphasis"/>
          <w:highlight w:val="cyan"/>
        </w:rPr>
        <w:t>violence</w:t>
      </w:r>
      <w:r w:rsidRPr="00653483">
        <w:rPr>
          <w:rStyle w:val="StyleUnderline"/>
        </w:rPr>
        <w:t xml:space="preserve"> enacted</w:t>
      </w:r>
      <w:r w:rsidRPr="009B388D">
        <w:rPr>
          <w:sz w:val="16"/>
        </w:rPr>
        <w:t xml:space="preserve"> through such checks . . . the nominal equality of rights hides individualised forms of duress, administrative violence, divestment/disinvestment and dispossession” (Raha and Van der Drift 2023: 13–14). Dan Irving (2012: 158) analyzes how </w:t>
      </w:r>
      <w:r w:rsidRPr="00792F79">
        <w:rPr>
          <w:rStyle w:val="StyleUnderline"/>
          <w:highlight w:val="cyan"/>
        </w:rPr>
        <w:t>transness</w:t>
      </w:r>
      <w:r w:rsidRPr="00653483">
        <w:rPr>
          <w:rStyle w:val="StyleUnderline"/>
        </w:rPr>
        <w:t xml:space="preserve"> under a </w:t>
      </w:r>
      <w:r w:rsidRPr="009B388D">
        <w:rPr>
          <w:rStyle w:val="Emphasis"/>
        </w:rPr>
        <w:t>neoliberal regime of accumulation</w:t>
      </w:r>
      <w:r w:rsidRPr="00653483">
        <w:rPr>
          <w:rStyle w:val="StyleUnderline"/>
        </w:rPr>
        <w:t xml:space="preserve"> is </w:t>
      </w:r>
      <w:r w:rsidRPr="00567089">
        <w:rPr>
          <w:rStyle w:val="StyleUnderline"/>
          <w:highlight w:val="cyan"/>
        </w:rPr>
        <w:t xml:space="preserve">“constructed as an </w:t>
      </w:r>
      <w:r w:rsidRPr="00567089">
        <w:rPr>
          <w:rStyle w:val="Emphasis"/>
          <w:highlight w:val="cyan"/>
        </w:rPr>
        <w:t>entrepreneurial project of the self</w:t>
      </w:r>
      <w:r w:rsidRPr="00567089">
        <w:rPr>
          <w:rStyle w:val="StyleUnderline"/>
          <w:highlight w:val="cyan"/>
        </w:rPr>
        <w:t>”</w:t>
      </w:r>
      <w:r w:rsidRPr="00653483">
        <w:rPr>
          <w:rStyle w:val="StyleUnderline"/>
        </w:rPr>
        <w:t xml:space="preserve"> through discourses that frame transition in terms of </w:t>
      </w:r>
      <w:r w:rsidRPr="009B388D">
        <w:rPr>
          <w:rStyle w:val="Emphasis"/>
        </w:rPr>
        <w:t>neoliberal self-optimization</w:t>
      </w:r>
      <w:r w:rsidRPr="00653483">
        <w:rPr>
          <w:rStyle w:val="StyleUnderline"/>
        </w:rPr>
        <w:t>, justifying antidiscrimination workplace policies and health care coverage by “</w:t>
      </w:r>
      <w:r w:rsidRPr="00792F79">
        <w:rPr>
          <w:rStyle w:val="Emphasis"/>
          <w:highlight w:val="cyan"/>
        </w:rPr>
        <w:t>marketing trans people as valuable employees</w:t>
      </w:r>
      <w:r w:rsidRPr="00653483">
        <w:rPr>
          <w:rStyle w:val="StyleUnderline"/>
        </w:rPr>
        <w:t>”</w:t>
      </w:r>
      <w:r w:rsidRPr="009B388D">
        <w:rPr>
          <w:sz w:val="16"/>
        </w:rPr>
        <w:t xml:space="preserve"> (161). </w:t>
      </w:r>
      <w:r w:rsidRPr="00567089">
        <w:rPr>
          <w:rStyle w:val="StyleUnderline"/>
        </w:rPr>
        <w:t>Truncated analyses</w:t>
      </w:r>
      <w:r w:rsidRPr="00B41B84">
        <w:rPr>
          <w:rStyle w:val="StyleUnderline"/>
        </w:rPr>
        <w:t xml:space="preserve"> that </w:t>
      </w:r>
      <w:r w:rsidRPr="00792F79">
        <w:rPr>
          <w:rStyle w:val="StyleUnderline"/>
          <w:highlight w:val="cyan"/>
        </w:rPr>
        <w:t xml:space="preserve">abstract transness from material, historical relations of oppression </w:t>
      </w:r>
      <w:r w:rsidRPr="00567089">
        <w:rPr>
          <w:rStyle w:val="StyleUnderline"/>
        </w:rPr>
        <w:t>and exploitation</w:t>
      </w:r>
      <w:r w:rsidRPr="009B388D">
        <w:rPr>
          <w:sz w:val="16"/>
        </w:rPr>
        <w:t xml:space="preserve"> in the service of establishing a “transnormative subject” (Haritaworn and Snorton 2013) </w:t>
      </w:r>
      <w:r w:rsidRPr="00B41B84">
        <w:rPr>
          <w:rStyle w:val="StyleUnderline"/>
        </w:rPr>
        <w:t>are</w:t>
      </w:r>
      <w:r w:rsidRPr="009B388D">
        <w:rPr>
          <w:sz w:val="16"/>
        </w:rPr>
        <w:t xml:space="preserve"> thus </w:t>
      </w:r>
      <w:r w:rsidRPr="00792F79">
        <w:rPr>
          <w:rStyle w:val="Emphasis"/>
          <w:highlight w:val="cyan"/>
        </w:rPr>
        <w:t xml:space="preserve">assimilated </w:t>
      </w:r>
      <w:r w:rsidRPr="00567089">
        <w:rPr>
          <w:rStyle w:val="Emphasis"/>
        </w:rPr>
        <w:t xml:space="preserve">all </w:t>
      </w:r>
      <w:r w:rsidRPr="00567089">
        <w:rPr>
          <w:rStyle w:val="Emphasis"/>
          <w:highlight w:val="cyan"/>
        </w:rPr>
        <w:t>too smoothl</w:t>
      </w:r>
      <w:r w:rsidRPr="00792F79">
        <w:rPr>
          <w:rStyle w:val="Emphasis"/>
          <w:highlight w:val="cyan"/>
        </w:rPr>
        <w:t>y into hegemonic discourses</w:t>
      </w:r>
      <w:r w:rsidRPr="00792F79">
        <w:rPr>
          <w:rStyle w:val="StyleUnderline"/>
          <w:highlight w:val="cyan"/>
        </w:rPr>
        <w:t xml:space="preserve">, </w:t>
      </w:r>
      <w:r w:rsidRPr="00567089">
        <w:rPr>
          <w:rStyle w:val="StyleUnderline"/>
        </w:rPr>
        <w:t xml:space="preserve">instrumentalized </w:t>
      </w:r>
      <w:r w:rsidRPr="00792F79">
        <w:rPr>
          <w:rStyle w:val="StyleUnderline"/>
          <w:highlight w:val="cyan"/>
        </w:rPr>
        <w:t xml:space="preserve">to serve </w:t>
      </w:r>
      <w:r w:rsidRPr="00567089">
        <w:rPr>
          <w:rStyle w:val="StyleUnderline"/>
        </w:rPr>
        <w:t xml:space="preserve">the </w:t>
      </w:r>
      <w:r w:rsidRPr="00792F79">
        <w:rPr>
          <w:rStyle w:val="Emphasis"/>
          <w:highlight w:val="cyan"/>
        </w:rPr>
        <w:t>capitalist and (neo)imperialist interests</w:t>
      </w:r>
      <w:r w:rsidRPr="00B41B84">
        <w:rPr>
          <w:rStyle w:val="StyleUnderline"/>
        </w:rPr>
        <w:t xml:space="preserve"> and projects of dominant regimes.</w:t>
      </w:r>
    </w:p>
    <w:p w14:paraId="00052DFC" w14:textId="77777777" w:rsidR="00962BA6" w:rsidRPr="00094815" w:rsidRDefault="00962BA6" w:rsidP="00962BA6">
      <w:pPr>
        <w:rPr>
          <w:sz w:val="16"/>
          <w:szCs w:val="16"/>
        </w:rPr>
      </w:pPr>
      <w:r w:rsidRPr="00792F79">
        <w:rPr>
          <w:sz w:val="16"/>
          <w:szCs w:val="16"/>
        </w:rPr>
        <w:t xml:space="preserve">[Ira </w:t>
      </w:r>
      <w:r w:rsidRPr="00792F79">
        <w:rPr>
          <w:rStyle w:val="Style13ptBold"/>
          <w:sz w:val="20"/>
          <w:szCs w:val="16"/>
        </w:rPr>
        <w:t>Terán and</w:t>
      </w:r>
      <w:r w:rsidRPr="00792F79">
        <w:rPr>
          <w:sz w:val="16"/>
          <w:szCs w:val="16"/>
        </w:rPr>
        <w:t xml:space="preserve"> Emrys </w:t>
      </w:r>
      <w:r w:rsidRPr="00792F79">
        <w:rPr>
          <w:rStyle w:val="Style13ptBold"/>
          <w:sz w:val="20"/>
          <w:szCs w:val="16"/>
        </w:rPr>
        <w:t>Travis 24</w:t>
      </w:r>
      <w:r w:rsidRPr="00792F79">
        <w:rPr>
          <w:sz w:val="16"/>
          <w:szCs w:val="16"/>
        </w:rPr>
        <w:t xml:space="preserve"> – Ira Terán is a transfeminist militant and queer Marxist scholar from Spain. Graduated in English studies with a master's degree in LGTBIQ+ studies from the Complutense University of Madrid, she is currently pursuing a PhD on the horizon of family abolition in contemporary queer literature at the University of Zaragoza. She is the author of the essay “Mutantes y divinas” (2023) and editrix of the anthology of anticapitalist trans thought Las degeneradas trans acaban con la familia (2022), Emrys Travis is a trans Marxist from the UK. They hold a BA in French and Italian studies and an MPhil in comparative literatures and cultures from the University of Cambridge, and their research confronts disabled, queer, and trans experience and analysis with Marxist frameworks and concepts such as dialectics and totality thinking. Their essay “El pueblo unito è meglio travestito,” inspired by the work of Mario Mieli, was published in Las degeneradas trans acaban con la familia, “A Small Piece of Red Sky to Fly In: Transition Pending Revolution,” Transgender Studies Quarterly, Volume 11, Issue 2, May 1, 2024, accessed September 12, 2025, -ekh-]</w:t>
      </w:r>
    </w:p>
    <w:p w14:paraId="4455F906" w14:textId="77777777" w:rsidR="00962BA6" w:rsidRDefault="00962BA6" w:rsidP="00962BA6"/>
    <w:p w14:paraId="274D5688" w14:textId="5CFD635D" w:rsidR="00962BA6" w:rsidRDefault="00962BA6" w:rsidP="00962BA6">
      <w:pPr>
        <w:pStyle w:val="Heading4"/>
      </w:pPr>
      <w:r>
        <w:t>7</w:t>
      </w:r>
    </w:p>
    <w:p w14:paraId="4DBB56B2" w14:textId="77777777" w:rsidR="00962BA6" w:rsidRPr="00B41B84" w:rsidRDefault="00962BA6" w:rsidP="00962BA6">
      <w:pPr>
        <w:rPr>
          <w:rStyle w:val="StyleUnderline"/>
        </w:rPr>
      </w:pPr>
      <w:r w:rsidRPr="009B388D">
        <w:rPr>
          <w:sz w:val="16"/>
        </w:rPr>
        <w:t xml:space="preserve">Faced with this, our conception of </w:t>
      </w:r>
      <w:r w:rsidRPr="009973F3">
        <w:rPr>
          <w:rStyle w:val="StyleUnderline"/>
          <w:highlight w:val="cyan"/>
        </w:rPr>
        <w:t>trans</w:t>
      </w:r>
      <w:r w:rsidRPr="009B388D">
        <w:rPr>
          <w:sz w:val="16"/>
        </w:rPr>
        <w:t xml:space="preserve"> is </w:t>
      </w:r>
      <w:r w:rsidRPr="00B41B84">
        <w:rPr>
          <w:rStyle w:val="StyleUnderline"/>
        </w:rPr>
        <w:t xml:space="preserve">articulated </w:t>
      </w:r>
      <w:r w:rsidRPr="00F6020F">
        <w:rPr>
          <w:rStyle w:val="StyleUnderline"/>
          <w:highlight w:val="cyan"/>
        </w:rPr>
        <w:t>as a collective and expansive practice</w:t>
      </w:r>
      <w:r w:rsidRPr="00B41B84">
        <w:rPr>
          <w:rStyle w:val="StyleUnderline"/>
        </w:rPr>
        <w:t xml:space="preserve"> of negativity against the sex/gender dialectic in its capitalist form</w:t>
      </w:r>
      <w:r w:rsidRPr="009B388D">
        <w:rPr>
          <w:sz w:val="16"/>
        </w:rPr>
        <w:t xml:space="preserve">. We declare ourselves heirs of the conception of transgender advanced by trans communist militant Leslie Feinberg (1992: 5), as “people who challenge the gender boundaries constructed by ‘man,’” as well as the proposal of trans historian Susan Stryker (2007: 60) to include under </w:t>
      </w:r>
      <w:r w:rsidRPr="00B41B84">
        <w:rPr>
          <w:rStyle w:val="StyleUnderline"/>
        </w:rPr>
        <w:t>the</w:t>
      </w:r>
      <w:r w:rsidRPr="009B388D">
        <w:rPr>
          <w:sz w:val="16"/>
        </w:rPr>
        <w:t xml:space="preserve"> term any </w:t>
      </w:r>
      <w:r w:rsidRPr="00B41B84">
        <w:rPr>
          <w:rStyle w:val="StyleUnderline"/>
        </w:rPr>
        <w:t xml:space="preserve">phenomenon </w:t>
      </w:r>
      <w:r w:rsidRPr="00613D6B">
        <w:rPr>
          <w:rStyle w:val="StyleUnderline"/>
        </w:rPr>
        <w:t xml:space="preserve">that </w:t>
      </w:r>
      <w:r w:rsidRPr="009973F3">
        <w:rPr>
          <w:rStyle w:val="Emphasis"/>
          <w:highlight w:val="cyan"/>
        </w:rPr>
        <w:t>denaturalizes</w:t>
      </w:r>
      <w:r w:rsidRPr="00B41B84">
        <w:rPr>
          <w:rStyle w:val="StyleUnderline"/>
        </w:rPr>
        <w:t xml:space="preserve"> normative gender and draws our attention to the </w:t>
      </w:r>
      <w:r w:rsidRPr="009973F3">
        <w:rPr>
          <w:rStyle w:val="StyleUnderline"/>
          <w:highlight w:val="cyan"/>
        </w:rPr>
        <w:t>processes that produce normativity</w:t>
      </w:r>
      <w:r w:rsidRPr="009B388D">
        <w:rPr>
          <w:sz w:val="16"/>
        </w:rPr>
        <w:t xml:space="preserve">. Faced with the confinement and the petrified appearance of capitalist social relations, </w:t>
      </w:r>
      <w:r w:rsidRPr="00613D6B">
        <w:rPr>
          <w:rStyle w:val="StyleUnderline"/>
        </w:rPr>
        <w:t xml:space="preserve">trans </w:t>
      </w:r>
      <w:r w:rsidRPr="009973F3">
        <w:rPr>
          <w:rStyle w:val="StyleUnderline"/>
          <w:highlight w:val="cyan"/>
        </w:rPr>
        <w:t xml:space="preserve">takes </w:t>
      </w:r>
      <w:r w:rsidRPr="00613D6B">
        <w:rPr>
          <w:rStyle w:val="StyleUnderline"/>
        </w:rPr>
        <w:t xml:space="preserve">the </w:t>
      </w:r>
      <w:r w:rsidRPr="009973F3">
        <w:rPr>
          <w:rStyle w:val="StyleUnderline"/>
          <w:highlight w:val="cyan"/>
        </w:rPr>
        <w:t xml:space="preserve">shape of an </w:t>
      </w:r>
      <w:r w:rsidRPr="009973F3">
        <w:rPr>
          <w:rStyle w:val="Emphasis"/>
          <w:highlight w:val="cyan"/>
        </w:rPr>
        <w:t>abolitionist fluidity</w:t>
      </w:r>
      <w:r w:rsidRPr="00B41B84">
        <w:rPr>
          <w:rStyle w:val="StyleUnderline"/>
        </w:rPr>
        <w:t xml:space="preserve">. </w:t>
      </w:r>
      <w:r w:rsidRPr="009B388D">
        <w:rPr>
          <w:sz w:val="16"/>
        </w:rPr>
        <w:t xml:space="preserve">This is why, in our opinion, an analysis of the subjectivization of specifically trans people is only one element of the political necessity of a trans Marxism; </w:t>
      </w:r>
      <w:r w:rsidRPr="00B41B84">
        <w:rPr>
          <w:rStyle w:val="StyleUnderline"/>
        </w:rPr>
        <w:t xml:space="preserve">trans life itself reveals </w:t>
      </w:r>
      <w:r w:rsidRPr="00613D6B">
        <w:rPr>
          <w:rStyle w:val="StyleUnderline"/>
        </w:rPr>
        <w:t xml:space="preserve">nothing less than </w:t>
      </w:r>
      <w:r w:rsidRPr="009973F3">
        <w:rPr>
          <w:rStyle w:val="StyleUnderline"/>
          <w:highlight w:val="cyan"/>
        </w:rPr>
        <w:t xml:space="preserve">the </w:t>
      </w:r>
      <w:r w:rsidRPr="009973F3">
        <w:rPr>
          <w:rStyle w:val="Emphasis"/>
          <w:highlight w:val="cyan"/>
        </w:rPr>
        <w:t>bodily manifestation of a broader struggle</w:t>
      </w:r>
      <w:r w:rsidRPr="00B41B84">
        <w:rPr>
          <w:rStyle w:val="StyleUnderline"/>
        </w:rPr>
        <w:t xml:space="preserve"> for the reconfiguration of the human </w:t>
      </w:r>
      <w:r w:rsidRPr="009973F3">
        <w:rPr>
          <w:rStyle w:val="StyleUnderline"/>
          <w:highlight w:val="cyan"/>
        </w:rPr>
        <w:t>toward</w:t>
      </w:r>
      <w:r w:rsidRPr="00B41B84">
        <w:rPr>
          <w:rStyle w:val="StyleUnderline"/>
        </w:rPr>
        <w:t xml:space="preserve"> the coordinates of </w:t>
      </w:r>
      <w:r w:rsidRPr="009973F3">
        <w:rPr>
          <w:rStyle w:val="StyleUnderline"/>
          <w:highlight w:val="cyan"/>
        </w:rPr>
        <w:t>socialism</w:t>
      </w:r>
      <w:r w:rsidRPr="00B41B84">
        <w:rPr>
          <w:rStyle w:val="StyleUnderline"/>
        </w:rPr>
        <w:t>.</w:t>
      </w:r>
    </w:p>
    <w:p w14:paraId="26F9DC42" w14:textId="77777777" w:rsidR="00962BA6" w:rsidRPr="00B41B84" w:rsidRDefault="00962BA6" w:rsidP="00962BA6">
      <w:pPr>
        <w:rPr>
          <w:rStyle w:val="StyleUnderline"/>
        </w:rPr>
      </w:pPr>
      <w:r w:rsidRPr="009B388D">
        <w:rPr>
          <w:sz w:val="16"/>
        </w:rPr>
        <w:t xml:space="preserve">Defining the “subject” of trans studies has been an area of protracted debate, not least in this </w:t>
      </w:r>
      <w:r>
        <w:rPr>
          <w:sz w:val="16"/>
        </w:rPr>
        <w:t>+++++++++++++++++++++</w:t>
      </w:r>
      <w:r w:rsidRPr="009B388D">
        <w:rPr>
          <w:sz w:val="16"/>
        </w:rPr>
        <w:t xml:space="preserve">very journal. Attuned to the problematics of defining this subject, many theorists of trans studies opt instead for what has been called a “subjectless critique,” envisioning trans less as a delimitable subject, object, or predicate than as a particular methodology. Toby Beauchamp, for example, advocates for “trans studies as a mode of analysis,” for “trans as a mode of critique rather than a specific subject position” (Aizura et al. 2020: 136), while Stryker (2019) argues that “trans studies has a method, even if its object is fuzzy and undefined. </w:t>
      </w:r>
      <w:r w:rsidRPr="00B41B84">
        <w:rPr>
          <w:rStyle w:val="StyleUnderline"/>
        </w:rPr>
        <w:t>Understanding trans as method</w:t>
      </w:r>
      <w:r w:rsidRPr="009B388D">
        <w:rPr>
          <w:sz w:val="16"/>
        </w:rPr>
        <w:t xml:space="preserve">— trans </w:t>
      </w:r>
      <w:r w:rsidRPr="00B41B84">
        <w:rPr>
          <w:rStyle w:val="StyleUnderline"/>
        </w:rPr>
        <w:t>as a dynamic, prefixial concept attached to other things</w:t>
      </w:r>
      <w:r w:rsidRPr="009B388D">
        <w:rPr>
          <w:sz w:val="16"/>
        </w:rPr>
        <w:t xml:space="preserve">— that’s </w:t>
      </w:r>
      <w:r w:rsidRPr="00B41B84">
        <w:rPr>
          <w:rStyle w:val="StyleUnderline"/>
        </w:rPr>
        <w:t>where the deepest critical action is.” In the attempt to avoid “claiming” particular subjects in potential capitulation to dehistoricizing, colonial, or taxonomical frameworks</w:t>
      </w:r>
      <w:r w:rsidRPr="009B388D">
        <w:rPr>
          <w:sz w:val="16"/>
        </w:rPr>
        <w:t xml:space="preserve">, however, </w:t>
      </w:r>
      <w:r w:rsidRPr="00B41B84">
        <w:rPr>
          <w:rStyle w:val="StyleUnderline"/>
        </w:rPr>
        <w:t xml:space="preserve">the very </w:t>
      </w:r>
      <w:r w:rsidRPr="009B388D">
        <w:rPr>
          <w:rStyle w:val="Emphasis"/>
        </w:rPr>
        <w:t>subjectlessness</w:t>
      </w:r>
      <w:r w:rsidRPr="00B41B84">
        <w:rPr>
          <w:rStyle w:val="StyleUnderline"/>
        </w:rPr>
        <w:t xml:space="preserve"> of this critique often facilitates a detachment from</w:t>
      </w:r>
      <w:r w:rsidRPr="009B388D">
        <w:rPr>
          <w:sz w:val="16"/>
        </w:rPr>
        <w:t xml:space="preserve"> the realm of </w:t>
      </w:r>
      <w:r w:rsidRPr="00B41B84">
        <w:rPr>
          <w:rStyle w:val="StyleUnderline"/>
        </w:rPr>
        <w:t>present social reality</w:t>
      </w:r>
      <w:r w:rsidRPr="009B388D">
        <w:rPr>
          <w:sz w:val="16"/>
        </w:rPr>
        <w:t xml:space="preserve"> that is itself dehistoricizing— and, indeed, depoliticizing. We offer a methodology of </w:t>
      </w:r>
      <w:r w:rsidRPr="009973F3">
        <w:rPr>
          <w:rStyle w:val="StyleUnderline"/>
          <w:highlight w:val="cyan"/>
        </w:rPr>
        <w:t>trans Marxism</w:t>
      </w:r>
      <w:r w:rsidRPr="009B388D">
        <w:rPr>
          <w:sz w:val="16"/>
        </w:rPr>
        <w:t xml:space="preserve"> that </w:t>
      </w:r>
      <w:r w:rsidRPr="00613D6B">
        <w:rPr>
          <w:rStyle w:val="Emphasis"/>
        </w:rPr>
        <w:t>refuses to capitulate to a subject/subjectless binary</w:t>
      </w:r>
      <w:r w:rsidRPr="009B388D">
        <w:rPr>
          <w:rStyle w:val="Emphasis"/>
        </w:rPr>
        <w:t>,</w:t>
      </w:r>
      <w:r w:rsidRPr="00B41B84">
        <w:rPr>
          <w:rStyle w:val="StyleUnderline"/>
        </w:rPr>
        <w:t xml:space="preserve"> reconstituting that binary instead as a dialectical relation; a movement that continually </w:t>
      </w:r>
      <w:r w:rsidRPr="00613D6B">
        <w:rPr>
          <w:rStyle w:val="StyleUnderline"/>
        </w:rPr>
        <w:t>returns</w:t>
      </w:r>
      <w:r w:rsidRPr="00B41B84">
        <w:rPr>
          <w:rStyle w:val="StyleUnderline"/>
        </w:rPr>
        <w:t xml:space="preserve"> </w:t>
      </w:r>
      <w:r w:rsidRPr="00613D6B">
        <w:rPr>
          <w:rStyle w:val="StyleUnderline"/>
        </w:rPr>
        <w:t>to</w:t>
      </w:r>
      <w:r w:rsidRPr="00B41B84">
        <w:rPr>
          <w:rStyle w:val="StyleUnderline"/>
        </w:rPr>
        <w:t xml:space="preserve"> the contradictory historical </w:t>
      </w:r>
      <w:r w:rsidRPr="00613D6B">
        <w:rPr>
          <w:rStyle w:val="StyleUnderline"/>
        </w:rPr>
        <w:t xml:space="preserve">conditions through which “trans” is </w:t>
      </w:r>
      <w:r w:rsidRPr="00613D6B">
        <w:rPr>
          <w:rStyle w:val="Emphasis"/>
        </w:rPr>
        <w:t>materially</w:t>
      </w:r>
      <w:r w:rsidRPr="00613D6B">
        <w:rPr>
          <w:rStyle w:val="StyleUnderline"/>
        </w:rPr>
        <w:t xml:space="preserve"> (and) </w:t>
      </w:r>
      <w:r w:rsidRPr="00613D6B">
        <w:rPr>
          <w:rStyle w:val="Emphasis"/>
        </w:rPr>
        <w:t>symbolically constituted</w:t>
      </w:r>
      <w:r w:rsidRPr="00B41B84">
        <w:rPr>
          <w:rStyle w:val="StyleUnderline"/>
        </w:rPr>
        <w:t xml:space="preserve">, even as it </w:t>
      </w:r>
      <w:r w:rsidRPr="00613D6B">
        <w:rPr>
          <w:rStyle w:val="StyleUnderline"/>
        </w:rPr>
        <w:t>works to overturn</w:t>
      </w:r>
      <w:r w:rsidRPr="00B41B84">
        <w:rPr>
          <w:rStyle w:val="StyleUnderline"/>
        </w:rPr>
        <w:t xml:space="preserve"> and transcend </w:t>
      </w:r>
      <w:r w:rsidRPr="00613D6B">
        <w:rPr>
          <w:rStyle w:val="StyleUnderline"/>
        </w:rPr>
        <w:t>those conditions</w:t>
      </w:r>
      <w:r w:rsidRPr="00B41B84">
        <w:rPr>
          <w:rStyle w:val="StyleUnderline"/>
        </w:rPr>
        <w:t>.</w:t>
      </w:r>
    </w:p>
    <w:p w14:paraId="5A83918A" w14:textId="77777777" w:rsidR="00962BA6" w:rsidRPr="009B388D" w:rsidRDefault="00962BA6" w:rsidP="00962BA6">
      <w:pPr>
        <w:rPr>
          <w:sz w:val="16"/>
        </w:rPr>
      </w:pPr>
      <w:r w:rsidRPr="009B388D">
        <w:rPr>
          <w:sz w:val="16"/>
        </w:rPr>
        <w:t>As Jamie C. Gagliano and Alexander Liebman précis in this issue, “</w:t>
      </w:r>
      <w:r w:rsidRPr="009973F3">
        <w:rPr>
          <w:rStyle w:val="StyleUnderline"/>
          <w:highlight w:val="cyan"/>
        </w:rPr>
        <w:t>Grounded in</w:t>
      </w:r>
      <w:r w:rsidRPr="009B388D">
        <w:rPr>
          <w:rStyle w:val="StyleUnderline"/>
        </w:rPr>
        <w:t xml:space="preserve"> the </w:t>
      </w:r>
      <w:r w:rsidRPr="009973F3">
        <w:rPr>
          <w:rStyle w:val="Emphasis"/>
          <w:highlight w:val="cyan"/>
        </w:rPr>
        <w:t>classed and raced struggles of trans people for collective emancipation</w:t>
      </w:r>
      <w:r w:rsidRPr="009B388D">
        <w:rPr>
          <w:rStyle w:val="StyleUnderline"/>
        </w:rPr>
        <w:t xml:space="preserve">, transgender Marxism develops </w:t>
      </w:r>
      <w:r w:rsidRPr="009973F3">
        <w:rPr>
          <w:rStyle w:val="StyleUnderline"/>
          <w:highlight w:val="cyan"/>
        </w:rPr>
        <w:t xml:space="preserve">a </w:t>
      </w:r>
      <w:r w:rsidRPr="00613D6B">
        <w:rPr>
          <w:rStyle w:val="Emphasis"/>
        </w:rPr>
        <w:t xml:space="preserve">blistering </w:t>
      </w:r>
      <w:r w:rsidRPr="009973F3">
        <w:rPr>
          <w:rStyle w:val="Emphasis"/>
          <w:highlight w:val="cyan"/>
        </w:rPr>
        <w:t>critique of rights-based recognition</w:t>
      </w:r>
      <w:r w:rsidRPr="009B388D">
        <w:rPr>
          <w:rStyle w:val="StyleUnderline"/>
        </w:rPr>
        <w:t xml:space="preserve">, hetero- and homonormativity, apoliticized science, and how the biological family has been entrenched as the </w:t>
      </w:r>
      <w:r w:rsidRPr="009B388D">
        <w:rPr>
          <w:rStyle w:val="Emphasis"/>
        </w:rPr>
        <w:t>site of reproductive care</w:t>
      </w:r>
      <w:r w:rsidRPr="009B388D">
        <w:rPr>
          <w:rStyle w:val="StyleUnderline"/>
        </w:rPr>
        <w:t xml:space="preserve"> to ameliorate the precarity and failures of financial capitalism</w:t>
      </w:r>
      <w:r w:rsidRPr="009B388D">
        <w:rPr>
          <w:sz w:val="16"/>
        </w:rPr>
        <w:t xml:space="preserve">”—and much more besides, as the contributions to this special issue demonstrate. The subject of trans Marxism is no less expansive than the totality of social relations under capitalism, and we must take up the mantle of denouncing and resisting the fragmenting forces that seek to privatize trans struggle to the concerns of a depoliticized interest group. </w:t>
      </w:r>
      <w:r w:rsidRPr="00613D6B">
        <w:rPr>
          <w:rStyle w:val="StyleUnderline"/>
        </w:rPr>
        <w:t xml:space="preserve">Everything that sustains </w:t>
      </w:r>
      <w:r w:rsidRPr="00613D6B">
        <w:rPr>
          <w:rStyle w:val="StyleUnderline"/>
          <w:highlight w:val="cyan"/>
        </w:rPr>
        <w:t>our proletarianized</w:t>
      </w:r>
      <w:r w:rsidRPr="009B388D">
        <w:rPr>
          <w:rStyle w:val="StyleUnderline"/>
        </w:rPr>
        <w:t xml:space="preserve"> queer, trans, and nonbinary </w:t>
      </w:r>
      <w:r w:rsidRPr="00613D6B">
        <w:rPr>
          <w:rStyle w:val="StyleUnderline"/>
          <w:highlight w:val="cyan"/>
        </w:rPr>
        <w:t>lives in conflict</w:t>
      </w:r>
      <w:r w:rsidRPr="009B388D">
        <w:rPr>
          <w:rStyle w:val="StyleUnderline"/>
        </w:rPr>
        <w:t xml:space="preserve"> </w:t>
      </w:r>
      <w:r w:rsidRPr="009973F3">
        <w:rPr>
          <w:rStyle w:val="StyleUnderline"/>
          <w:highlight w:val="cyan"/>
        </w:rPr>
        <w:t>with capitalist social reproduction forms</w:t>
      </w:r>
      <w:r w:rsidRPr="009B388D">
        <w:rPr>
          <w:rStyle w:val="StyleUnderline"/>
        </w:rPr>
        <w:t xml:space="preserve"> a particular moment of </w:t>
      </w:r>
      <w:r w:rsidRPr="009973F3">
        <w:rPr>
          <w:rStyle w:val="StyleUnderline"/>
          <w:highlight w:val="cyan"/>
        </w:rPr>
        <w:t xml:space="preserve">the </w:t>
      </w:r>
      <w:r w:rsidRPr="009973F3">
        <w:rPr>
          <w:rStyle w:val="Emphasis"/>
          <w:highlight w:val="cyan"/>
        </w:rPr>
        <w:t>red insurgency</w:t>
      </w:r>
      <w:r w:rsidRPr="009973F3">
        <w:rPr>
          <w:rStyle w:val="StyleUnderline"/>
          <w:highlight w:val="cyan"/>
        </w:rPr>
        <w:t>, just as</w:t>
      </w:r>
      <w:r w:rsidRPr="009B388D">
        <w:rPr>
          <w:rStyle w:val="StyleUnderline"/>
        </w:rPr>
        <w:t xml:space="preserve"> do </w:t>
      </w:r>
      <w:r w:rsidRPr="009973F3">
        <w:rPr>
          <w:rStyle w:val="Emphasis"/>
          <w:highlight w:val="cyan"/>
        </w:rPr>
        <w:t>strikes</w:t>
      </w:r>
      <w:r w:rsidRPr="009973F3">
        <w:rPr>
          <w:rStyle w:val="StyleUnderline"/>
          <w:highlight w:val="cyan"/>
        </w:rPr>
        <w:t xml:space="preserve"> at the </w:t>
      </w:r>
      <w:r w:rsidRPr="009973F3">
        <w:rPr>
          <w:rStyle w:val="Emphasis"/>
          <w:highlight w:val="cyan"/>
        </w:rPr>
        <w:t>direct point of production</w:t>
      </w:r>
      <w:r w:rsidRPr="009973F3">
        <w:rPr>
          <w:rStyle w:val="StyleUnderline"/>
          <w:highlight w:val="cyan"/>
        </w:rPr>
        <w:t xml:space="preserve"> or </w:t>
      </w:r>
      <w:r w:rsidRPr="009973F3">
        <w:rPr>
          <w:rStyle w:val="Emphasis"/>
          <w:highlight w:val="cyan"/>
        </w:rPr>
        <w:t>mass protests</w:t>
      </w:r>
      <w:r w:rsidRPr="009B388D">
        <w:rPr>
          <w:rStyle w:val="StyleUnderline"/>
        </w:rPr>
        <w:t xml:space="preserve"> </w:t>
      </w:r>
      <w:r w:rsidRPr="009973F3">
        <w:rPr>
          <w:rStyle w:val="StyleUnderline"/>
          <w:highlight w:val="cyan"/>
        </w:rPr>
        <w:t>against a world</w:t>
      </w:r>
      <w:r w:rsidRPr="009B388D">
        <w:rPr>
          <w:rStyle w:val="StyleUnderline"/>
        </w:rPr>
        <w:t xml:space="preserve"> that </w:t>
      </w:r>
      <w:r w:rsidRPr="009973F3">
        <w:rPr>
          <w:rStyle w:val="StyleUnderline"/>
          <w:highlight w:val="cyan"/>
        </w:rPr>
        <w:t>we no longer wish to reproduce.</w:t>
      </w:r>
      <w:r w:rsidRPr="009B388D">
        <w:rPr>
          <w:rStyle w:val="StyleUnderline"/>
        </w:rPr>
        <w:t xml:space="preserve"> A trans Marxist analysis compels</w:t>
      </w:r>
      <w:r w:rsidRPr="009B388D">
        <w:rPr>
          <w:sz w:val="16"/>
        </w:rPr>
        <w:t xml:space="preserve"> and is compelled by Feinberg’s (1998: 135) declaration, “</w:t>
      </w:r>
      <w:r w:rsidRPr="009B388D">
        <w:rPr>
          <w:rStyle w:val="StyleUnderline"/>
        </w:rPr>
        <w:t xml:space="preserve">What are the goals of trans liberation? If you ask me, </w:t>
      </w:r>
      <w:r w:rsidRPr="009973F3">
        <w:rPr>
          <w:rStyle w:val="StyleUnderline"/>
          <w:highlight w:val="cyan"/>
        </w:rPr>
        <w:t xml:space="preserve">the aim </w:t>
      </w:r>
      <w:r w:rsidRPr="00613D6B">
        <w:rPr>
          <w:rStyle w:val="StyleUnderline"/>
        </w:rPr>
        <w:t xml:space="preserve">should not fall a yard short </w:t>
      </w:r>
      <w:r w:rsidRPr="009973F3">
        <w:rPr>
          <w:rStyle w:val="StyleUnderline"/>
          <w:highlight w:val="cyan"/>
        </w:rPr>
        <w:t xml:space="preserve">of </w:t>
      </w:r>
      <w:r w:rsidRPr="009973F3">
        <w:rPr>
          <w:rStyle w:val="Emphasis"/>
          <w:highlight w:val="cyan"/>
        </w:rPr>
        <w:t>genuine social and economic liberation for everyone</w:t>
      </w:r>
      <w:r w:rsidRPr="009973F3">
        <w:rPr>
          <w:sz w:val="16"/>
          <w:highlight w:val="cyan"/>
        </w:rPr>
        <w:t>.”</w:t>
      </w:r>
    </w:p>
    <w:p w14:paraId="04733281" w14:textId="77777777" w:rsidR="00962BA6" w:rsidRDefault="00962BA6" w:rsidP="00962BA6">
      <w:pPr>
        <w:rPr>
          <w:rStyle w:val="StyleUnderline"/>
        </w:rPr>
      </w:pPr>
      <w:r w:rsidRPr="009973F3">
        <w:rPr>
          <w:rStyle w:val="StyleUnderline"/>
          <w:highlight w:val="cyan"/>
        </w:rPr>
        <w:t xml:space="preserve">Trans is a </w:t>
      </w:r>
      <w:r w:rsidRPr="009973F3">
        <w:rPr>
          <w:rStyle w:val="Emphasis"/>
          <w:highlight w:val="cyan"/>
        </w:rPr>
        <w:t>collective action, not a privat(iz)e(d) ontology</w:t>
      </w:r>
      <w:r w:rsidRPr="009B388D">
        <w:rPr>
          <w:sz w:val="16"/>
        </w:rPr>
        <w:t xml:space="preserve">. </w:t>
      </w:r>
      <w:r w:rsidRPr="009B388D">
        <w:rPr>
          <w:rStyle w:val="StyleUnderline"/>
        </w:rPr>
        <w:t>In the flow of the socialized hormones, inherited binders, precarious housing situations, and erotic and militant pleasures that we share</w:t>
      </w:r>
      <w:r w:rsidRPr="009B388D">
        <w:rPr>
          <w:sz w:val="16"/>
        </w:rPr>
        <w:t xml:space="preserve">, those verses from La Varsoviana also sound. We wish to present, therefore, </w:t>
      </w:r>
      <w:r w:rsidRPr="009B388D">
        <w:rPr>
          <w:rStyle w:val="StyleUnderline"/>
        </w:rPr>
        <w:t>echoing our comrades Nat Raha and Grietje (River) Baars</w:t>
      </w:r>
      <w:r w:rsidRPr="009B388D">
        <w:rPr>
          <w:sz w:val="16"/>
        </w:rPr>
        <w:t xml:space="preserve"> (2021: 3), </w:t>
      </w:r>
      <w:r w:rsidRPr="009973F3">
        <w:rPr>
          <w:rStyle w:val="StyleUnderline"/>
          <w:highlight w:val="cyan"/>
        </w:rPr>
        <w:t>the</w:t>
      </w:r>
      <w:r w:rsidRPr="009B388D">
        <w:rPr>
          <w:rStyle w:val="StyleUnderline"/>
        </w:rPr>
        <w:t xml:space="preserve"> (merely) </w:t>
      </w:r>
      <w:r w:rsidRPr="009973F3">
        <w:rPr>
          <w:rStyle w:val="Emphasis"/>
          <w:highlight w:val="cyan"/>
        </w:rPr>
        <w:t>cultural and the economic as inextricable</w:t>
      </w:r>
      <w:r w:rsidRPr="009B388D">
        <w:rPr>
          <w:rStyle w:val="StyleUnderline"/>
        </w:rPr>
        <w:t xml:space="preserve">, such that the meanings encoded in trans and queer bodies produce positionalities within a racialized and gendered division of labor. The </w:t>
      </w:r>
      <w:r w:rsidRPr="009973F3">
        <w:rPr>
          <w:rStyle w:val="Emphasis"/>
          <w:highlight w:val="cyan"/>
        </w:rPr>
        <w:t>liberation open to all the dispossessed of the earth</w:t>
      </w:r>
      <w:r w:rsidRPr="009B388D">
        <w:rPr>
          <w:rStyle w:val="StyleUnderline"/>
        </w:rPr>
        <w:t xml:space="preserve"> that </w:t>
      </w:r>
      <w:r w:rsidRPr="009973F3">
        <w:rPr>
          <w:rStyle w:val="StyleUnderline"/>
          <w:highlight w:val="cyan"/>
        </w:rPr>
        <w:t>trans Marxism pursues</w:t>
      </w:r>
      <w:r w:rsidRPr="009B388D">
        <w:rPr>
          <w:rStyle w:val="StyleUnderline"/>
        </w:rPr>
        <w:t xml:space="preserve"> today </w:t>
      </w:r>
      <w:r w:rsidRPr="009973F3">
        <w:rPr>
          <w:rStyle w:val="StyleUnderline"/>
          <w:highlight w:val="cyan"/>
        </w:rPr>
        <w:t>was always</w:t>
      </w:r>
      <w:r w:rsidRPr="009B388D">
        <w:rPr>
          <w:rStyle w:val="StyleUnderline"/>
        </w:rPr>
        <w:t xml:space="preserve"> </w:t>
      </w:r>
      <w:r w:rsidRPr="009973F3">
        <w:rPr>
          <w:rStyle w:val="StyleUnderline"/>
          <w:highlight w:val="cyan"/>
        </w:rPr>
        <w:t xml:space="preserve">part of the centrality of the class struggle, because our tools </w:t>
      </w:r>
      <w:r w:rsidRPr="009973F3">
        <w:rPr>
          <w:rStyle w:val="Emphasis"/>
          <w:highlight w:val="cyan"/>
        </w:rPr>
        <w:t>not only to interpret</w:t>
      </w:r>
      <w:r w:rsidRPr="009973F3">
        <w:rPr>
          <w:rStyle w:val="StyleUnderline"/>
          <w:highlight w:val="cyan"/>
        </w:rPr>
        <w:t xml:space="preserve"> but also to </w:t>
      </w:r>
      <w:r w:rsidRPr="009973F3">
        <w:rPr>
          <w:rStyle w:val="Emphasis"/>
          <w:highlight w:val="cyan"/>
        </w:rPr>
        <w:t>transform reality</w:t>
      </w:r>
      <w:r w:rsidRPr="009B388D">
        <w:rPr>
          <w:rStyle w:val="StyleUnderline"/>
        </w:rPr>
        <w:t xml:space="preserve"> never pointed merely toward a minority of people. “Like transsexuality itself,”</w:t>
      </w:r>
      <w:r w:rsidRPr="009B388D">
        <w:rPr>
          <w:sz w:val="16"/>
        </w:rPr>
        <w:t xml:space="preserve"> wrote gay liberationist revolutionary Mario Mieli (2018: 255), “</w:t>
      </w:r>
      <w:r w:rsidRPr="009B388D">
        <w:rPr>
          <w:rStyle w:val="StyleUnderline"/>
        </w:rPr>
        <w:t xml:space="preserve">the </w:t>
      </w:r>
      <w:r w:rsidRPr="00A10530">
        <w:rPr>
          <w:rStyle w:val="Emphasis"/>
        </w:rPr>
        <w:t xml:space="preserve">revolutionary movement </w:t>
      </w:r>
      <w:r w:rsidRPr="009973F3">
        <w:rPr>
          <w:rStyle w:val="Emphasis"/>
          <w:highlight w:val="cyan"/>
        </w:rPr>
        <w:t>is one and multiple</w:t>
      </w:r>
      <w:r w:rsidRPr="009973F3">
        <w:rPr>
          <w:rStyle w:val="StyleUnderline"/>
          <w:highlight w:val="cyan"/>
        </w:rPr>
        <w:t xml:space="preserve">.” We want to build a </w:t>
      </w:r>
      <w:r w:rsidRPr="009973F3">
        <w:rPr>
          <w:rStyle w:val="Emphasis"/>
          <w:highlight w:val="cyan"/>
        </w:rPr>
        <w:t>new commons</w:t>
      </w:r>
      <w:r w:rsidRPr="009973F3">
        <w:rPr>
          <w:rStyle w:val="StyleUnderline"/>
          <w:highlight w:val="cyan"/>
        </w:rPr>
        <w:t>,</w:t>
      </w:r>
      <w:r w:rsidRPr="009B388D">
        <w:rPr>
          <w:rStyle w:val="StyleUnderline"/>
        </w:rPr>
        <w:t xml:space="preserve"> a diverse trans* totality capable of deposing the present.</w:t>
      </w:r>
    </w:p>
    <w:p w14:paraId="52652A65" w14:textId="77777777" w:rsidR="00962BA6" w:rsidRPr="00792F79" w:rsidRDefault="00962BA6" w:rsidP="00962BA6">
      <w:pPr>
        <w:rPr>
          <w:rStyle w:val="StyleUnderline"/>
          <w:sz w:val="16"/>
          <w:szCs w:val="16"/>
          <w:u w:val="none"/>
        </w:rPr>
      </w:pPr>
      <w:r w:rsidRPr="00792F79">
        <w:rPr>
          <w:sz w:val="16"/>
          <w:szCs w:val="16"/>
        </w:rPr>
        <w:t xml:space="preserve">[Ira </w:t>
      </w:r>
      <w:r w:rsidRPr="00792F79">
        <w:rPr>
          <w:rStyle w:val="Style13ptBold"/>
          <w:sz w:val="20"/>
          <w:szCs w:val="16"/>
        </w:rPr>
        <w:t>Terán and</w:t>
      </w:r>
      <w:r w:rsidRPr="00792F79">
        <w:rPr>
          <w:sz w:val="16"/>
          <w:szCs w:val="16"/>
        </w:rPr>
        <w:t xml:space="preserve"> Emrys </w:t>
      </w:r>
      <w:r w:rsidRPr="00792F79">
        <w:rPr>
          <w:rStyle w:val="Style13ptBold"/>
          <w:sz w:val="20"/>
          <w:szCs w:val="16"/>
        </w:rPr>
        <w:t>Travis 24</w:t>
      </w:r>
      <w:r w:rsidRPr="00792F79">
        <w:rPr>
          <w:sz w:val="16"/>
          <w:szCs w:val="16"/>
        </w:rPr>
        <w:t xml:space="preserve"> – Ira Terán is a transfeminist militant and queer Marxist scholar from Spain. Graduated in English studies with a master's degree in LGTBIQ+ studies from the Complutense University of Madrid, she is currently pursuing a PhD on the horizon of family abolition in contemporary queer literature at the University of Zaragoza. She is the author of the essay “Mutantes y divinas” (2023) and editrix of the anthology of anticapitalist trans thought Las degeneradas trans acaban con la familia (2022), Emrys Travis is a trans Marxist from the UK. They hold a BA in French and Italian studies and an MPhil in comparative literatures and cultures from the University of Cambridge, and their research confronts disabled, queer, and trans experience and analysis with Marxist frameworks and concepts such as dialectics and totality thinking. Their essay “El pueblo unito è meglio travestito,” inspired by the work of Mario Mieli, was published in Las degeneradas trans acaban con la familia, “A Small Piece of Red Sky to Fly In: Transition Pending Revolution,” Transgender Studies Quarterly, Volume 11, Issue 2, May 1, 2024, accessed September 12, 2025, -ekh-]</w:t>
      </w:r>
    </w:p>
    <w:p w14:paraId="640C7A43" w14:textId="77777777" w:rsidR="00962BA6" w:rsidRDefault="00962BA6" w:rsidP="00962BA6"/>
    <w:p w14:paraId="151B0503" w14:textId="489BFE75" w:rsidR="00962BA6" w:rsidRDefault="00962BA6" w:rsidP="00962BA6">
      <w:pPr>
        <w:pStyle w:val="Heading4"/>
      </w:pPr>
      <w:r>
        <w:t>8</w:t>
      </w:r>
    </w:p>
    <w:p w14:paraId="7900583F" w14:textId="77777777" w:rsidR="00962BA6" w:rsidRPr="00395460" w:rsidRDefault="00962BA6" w:rsidP="00962BA6">
      <w:pPr>
        <w:rPr>
          <w:rStyle w:val="StyleUnderline"/>
        </w:rPr>
      </w:pPr>
      <w:r w:rsidRPr="00ED4A1B">
        <w:rPr>
          <w:sz w:val="16"/>
        </w:rPr>
        <w:t xml:space="preserve">But </w:t>
      </w:r>
      <w:r w:rsidRPr="00395460">
        <w:rPr>
          <w:rStyle w:val="StyleUnderline"/>
        </w:rPr>
        <w:t xml:space="preserve">from an </w:t>
      </w:r>
      <w:r w:rsidRPr="00ED4A1B">
        <w:rPr>
          <w:rStyle w:val="Emphasis"/>
          <w:highlight w:val="cyan"/>
        </w:rPr>
        <w:t>organising</w:t>
      </w:r>
      <w:r w:rsidRPr="00ED4A1B">
        <w:rPr>
          <w:rStyle w:val="StyleUnderline"/>
          <w:highlight w:val="cyan"/>
        </w:rPr>
        <w:t xml:space="preserve"> and </w:t>
      </w:r>
      <w:r w:rsidRPr="00ED4A1B">
        <w:rPr>
          <w:rStyle w:val="Emphasis"/>
          <w:highlight w:val="cyan"/>
        </w:rPr>
        <w:t>class struggle</w:t>
      </w:r>
      <w:r w:rsidRPr="00ED4A1B">
        <w:rPr>
          <w:rStyle w:val="Emphasis"/>
        </w:rPr>
        <w:t xml:space="preserve"> perspective</w:t>
      </w:r>
      <w:r w:rsidRPr="00395460">
        <w:rPr>
          <w:rStyle w:val="StyleUnderline"/>
        </w:rPr>
        <w:t xml:space="preserve">, </w:t>
      </w:r>
      <w:r w:rsidRPr="00ED4A1B">
        <w:rPr>
          <w:rStyle w:val="StyleUnderline"/>
          <w:highlight w:val="cyan"/>
        </w:rPr>
        <w:t>queers</w:t>
      </w:r>
      <w:r w:rsidRPr="00395460">
        <w:rPr>
          <w:rStyle w:val="StyleUnderline"/>
        </w:rPr>
        <w:t xml:space="preserve"> represent a </w:t>
      </w:r>
      <w:r w:rsidRPr="00ED4A1B">
        <w:rPr>
          <w:rStyle w:val="StyleUnderline"/>
          <w:highlight w:val="cyan"/>
        </w:rPr>
        <w:t xml:space="preserve">reservoir of </w:t>
      </w:r>
      <w:r w:rsidRPr="00ED4A1B">
        <w:rPr>
          <w:rStyle w:val="Emphasis"/>
          <w:highlight w:val="cyan"/>
        </w:rPr>
        <w:t>movement history</w:t>
      </w:r>
      <w:r w:rsidRPr="00ED4A1B">
        <w:rPr>
          <w:rStyle w:val="StyleUnderline"/>
          <w:highlight w:val="cyan"/>
        </w:rPr>
        <w:t xml:space="preserve">, </w:t>
      </w:r>
      <w:r w:rsidRPr="00ED4A1B">
        <w:rPr>
          <w:rStyle w:val="Emphasis"/>
          <w:highlight w:val="cyan"/>
        </w:rPr>
        <w:t>strategy</w:t>
      </w:r>
      <w:r w:rsidRPr="00ED4A1B">
        <w:rPr>
          <w:rStyle w:val="StyleUnderline"/>
          <w:highlight w:val="cyan"/>
        </w:rPr>
        <w:t xml:space="preserve">, and </w:t>
      </w:r>
      <w:r w:rsidRPr="00ED4A1B">
        <w:rPr>
          <w:rStyle w:val="Emphasis"/>
          <w:highlight w:val="cyan"/>
        </w:rPr>
        <w:t>experience</w:t>
      </w:r>
      <w:r w:rsidRPr="00ED4A1B">
        <w:rPr>
          <w:sz w:val="16"/>
        </w:rPr>
        <w:t xml:space="preserve">d cadre </w:t>
      </w:r>
      <w:r w:rsidRPr="00395460">
        <w:rPr>
          <w:rStyle w:val="StyleUnderline"/>
        </w:rPr>
        <w:t>for</w:t>
      </w:r>
      <w:r w:rsidRPr="00ED4A1B">
        <w:rPr>
          <w:sz w:val="16"/>
        </w:rPr>
        <w:t xml:space="preserve"> healthcare </w:t>
      </w:r>
      <w:r w:rsidRPr="00395460">
        <w:rPr>
          <w:rStyle w:val="StyleUnderline"/>
        </w:rPr>
        <w:t>struggles</w:t>
      </w:r>
      <w:r w:rsidRPr="00ED4A1B">
        <w:rPr>
          <w:sz w:val="16"/>
        </w:rPr>
        <w:t xml:space="preserve">. And at the level of consciousness, </w:t>
      </w:r>
      <w:r w:rsidRPr="00395460">
        <w:rPr>
          <w:rStyle w:val="StyleUnderline"/>
        </w:rPr>
        <w:t>the demand by trans people</w:t>
      </w:r>
      <w:r w:rsidRPr="00ED4A1B">
        <w:rPr>
          <w:sz w:val="16"/>
        </w:rPr>
        <w:t xml:space="preserve"> for care raises the possibility that healthcare battles may become a politics that </w:t>
      </w:r>
      <w:r w:rsidRPr="00ED4A1B">
        <w:rPr>
          <w:rStyle w:val="StyleUnderline"/>
          <w:highlight w:val="cyan"/>
        </w:rPr>
        <w:t>refuses</w:t>
      </w:r>
      <w:r w:rsidRPr="00395460">
        <w:rPr>
          <w:rStyle w:val="StyleUnderline"/>
        </w:rPr>
        <w:t xml:space="preserve"> to separate self-fashioning from survival. Our struggle to secure social reproduction leads us to refuse to surrender ourselves </w:t>
      </w:r>
      <w:r w:rsidRPr="00ED4A1B">
        <w:rPr>
          <w:rStyle w:val="StyleUnderline"/>
          <w:highlight w:val="cyan"/>
        </w:rPr>
        <w:t xml:space="preserve">to a </w:t>
      </w:r>
      <w:r w:rsidRPr="00ED4A1B">
        <w:rPr>
          <w:rStyle w:val="Emphasis"/>
          <w:highlight w:val="cyan"/>
        </w:rPr>
        <w:t>one-size-fits-all</w:t>
      </w:r>
      <w:r w:rsidRPr="00ED4A1B">
        <w:rPr>
          <w:rStyle w:val="StyleUnderline"/>
          <w:highlight w:val="cyan"/>
        </w:rPr>
        <w:t xml:space="preserve"> profit-driven standard of</w:t>
      </w:r>
      <w:r w:rsidRPr="00395460">
        <w:rPr>
          <w:rStyle w:val="StyleUnderline"/>
        </w:rPr>
        <w:t xml:space="preserve"> what constitutes </w:t>
      </w:r>
      <w:r w:rsidRPr="00ED4A1B">
        <w:rPr>
          <w:rStyle w:val="StyleUnderline"/>
          <w:highlight w:val="cyan"/>
        </w:rPr>
        <w:t>the bare minimum necessity for human survival</w:t>
      </w:r>
      <w:r w:rsidRPr="00395460">
        <w:rPr>
          <w:rStyle w:val="StyleUnderline"/>
        </w:rPr>
        <w:t>.</w:t>
      </w:r>
    </w:p>
    <w:p w14:paraId="1D4661C0" w14:textId="77777777" w:rsidR="00962BA6" w:rsidRPr="00395460" w:rsidRDefault="00962BA6" w:rsidP="00962BA6">
      <w:pPr>
        <w:rPr>
          <w:rStyle w:val="StyleUnderline"/>
        </w:rPr>
      </w:pPr>
      <w:r w:rsidRPr="00ED4A1B">
        <w:rPr>
          <w:sz w:val="16"/>
        </w:rPr>
        <w:t xml:space="preserve">Here, </w:t>
      </w:r>
      <w:r w:rsidRPr="00395460">
        <w:rPr>
          <w:rStyle w:val="StyleUnderline"/>
        </w:rPr>
        <w:t xml:space="preserve">the </w:t>
      </w:r>
      <w:r w:rsidRPr="00ED4A1B">
        <w:rPr>
          <w:rStyle w:val="Emphasis"/>
          <w:highlight w:val="cyan"/>
        </w:rPr>
        <w:t>lived experience</w:t>
      </w:r>
      <w:r w:rsidRPr="00395460">
        <w:rPr>
          <w:rStyle w:val="StyleUnderline"/>
        </w:rPr>
        <w:t xml:space="preserve"> of a small group of people recalls and </w:t>
      </w:r>
      <w:r w:rsidRPr="00ED4A1B">
        <w:rPr>
          <w:rStyle w:val="StyleUnderline"/>
          <w:highlight w:val="cyan"/>
        </w:rPr>
        <w:t>exemplifies</w:t>
      </w:r>
      <w:r w:rsidRPr="00395460">
        <w:rPr>
          <w:rStyle w:val="StyleUnderline"/>
        </w:rPr>
        <w:t xml:space="preserve"> that original demand central to the socialist or communist vision – that ‘to </w:t>
      </w:r>
      <w:r w:rsidRPr="00ED4A1B">
        <w:rPr>
          <w:rStyle w:val="StyleUnderline"/>
          <w:highlight w:val="cyan"/>
        </w:rPr>
        <w:t>each according to [her] need’</w:t>
      </w:r>
      <w:r w:rsidRPr="00395460">
        <w:rPr>
          <w:rStyle w:val="StyleUnderline"/>
        </w:rPr>
        <w:t xml:space="preserve"> entails </w:t>
      </w:r>
      <w:r w:rsidRPr="00ED4A1B">
        <w:rPr>
          <w:rStyle w:val="StyleUnderline"/>
          <w:highlight w:val="cyan"/>
        </w:rPr>
        <w:t xml:space="preserve">a </w:t>
      </w:r>
      <w:r w:rsidRPr="00ED4A1B">
        <w:rPr>
          <w:rStyle w:val="Emphasis"/>
          <w:highlight w:val="cyan"/>
        </w:rPr>
        <w:t>recognition</w:t>
      </w:r>
      <w:r w:rsidRPr="00ED4A1B">
        <w:rPr>
          <w:rStyle w:val="StyleUnderline"/>
          <w:highlight w:val="cyan"/>
        </w:rPr>
        <w:t xml:space="preserve"> of different</w:t>
      </w:r>
      <w:r w:rsidRPr="00395460">
        <w:rPr>
          <w:rStyle w:val="StyleUnderline"/>
        </w:rPr>
        <w:t xml:space="preserve"> </w:t>
      </w:r>
      <w:r w:rsidRPr="00ED4A1B">
        <w:rPr>
          <w:rStyle w:val="Emphasis"/>
        </w:rPr>
        <w:t>individual</w:t>
      </w:r>
      <w:r w:rsidRPr="00395460">
        <w:rPr>
          <w:rStyle w:val="StyleUnderline"/>
        </w:rPr>
        <w:t xml:space="preserve"> and </w:t>
      </w:r>
      <w:r w:rsidRPr="00ED4A1B">
        <w:rPr>
          <w:rStyle w:val="Emphasis"/>
        </w:rPr>
        <w:t xml:space="preserve">particular </w:t>
      </w:r>
      <w:r w:rsidRPr="00ED4A1B">
        <w:rPr>
          <w:rStyle w:val="Emphasis"/>
          <w:highlight w:val="cyan"/>
        </w:rPr>
        <w:t>needs</w:t>
      </w:r>
      <w:r w:rsidRPr="00ED4A1B">
        <w:rPr>
          <w:sz w:val="16"/>
        </w:rPr>
        <w:t xml:space="preserve">. And that the distinction between need and desire is as much an artificial product of capitalist logic as the division between politics and economy, or between public and private. While we are obliged to meet the same demand as any other part of the capitalist workforce, through the unique demands of queer life, </w:t>
      </w:r>
      <w:r w:rsidRPr="00395460">
        <w:rPr>
          <w:rStyle w:val="StyleUnderline"/>
        </w:rPr>
        <w:t>we find ourselves spilling over those divides readily, and shamelessly.</w:t>
      </w:r>
    </w:p>
    <w:p w14:paraId="3020B5C7" w14:textId="77777777" w:rsidR="00962BA6" w:rsidRPr="00ED4A1B" w:rsidRDefault="00962BA6" w:rsidP="00962BA6">
      <w:pPr>
        <w:rPr>
          <w:sz w:val="16"/>
        </w:rPr>
      </w:pPr>
      <w:r w:rsidRPr="00ED4A1B">
        <w:rPr>
          <w:sz w:val="16"/>
        </w:rPr>
        <w:t xml:space="preserve">Further, </w:t>
      </w:r>
      <w:r w:rsidRPr="00ED4A1B">
        <w:rPr>
          <w:rStyle w:val="StyleUnderline"/>
          <w:highlight w:val="cyan"/>
        </w:rPr>
        <w:t>queer/trans existence and class formation plays</w:t>
      </w:r>
      <w:r w:rsidRPr="00395460">
        <w:rPr>
          <w:rStyle w:val="StyleUnderline"/>
        </w:rPr>
        <w:t xml:space="preserve"> a </w:t>
      </w:r>
      <w:r w:rsidRPr="00ED4A1B">
        <w:rPr>
          <w:rStyle w:val="StyleUnderline"/>
          <w:highlight w:val="cyan"/>
        </w:rPr>
        <w:t>crucial</w:t>
      </w:r>
      <w:r w:rsidRPr="00395460">
        <w:rPr>
          <w:rStyle w:val="StyleUnderline"/>
        </w:rPr>
        <w:t xml:space="preserve"> role in the </w:t>
      </w:r>
      <w:r w:rsidRPr="00ED4A1B">
        <w:rPr>
          <w:rStyle w:val="Emphasis"/>
          <w:highlight w:val="cyan"/>
        </w:rPr>
        <w:t>development</w:t>
      </w:r>
      <w:r w:rsidRPr="00ED4A1B">
        <w:rPr>
          <w:rStyle w:val="StyleUnderline"/>
          <w:highlight w:val="cyan"/>
        </w:rPr>
        <w:t xml:space="preserve"> of the</w:t>
      </w:r>
      <w:r w:rsidRPr="00395460">
        <w:rPr>
          <w:rStyle w:val="StyleUnderline"/>
        </w:rPr>
        <w:t xml:space="preserve"> ongoing </w:t>
      </w:r>
      <w:r w:rsidRPr="00ED4A1B">
        <w:rPr>
          <w:rStyle w:val="Emphasis"/>
          <w:highlight w:val="cyan"/>
        </w:rPr>
        <w:t>global feminist</w:t>
      </w:r>
      <w:r w:rsidRPr="00ED4A1B">
        <w:rPr>
          <w:rStyle w:val="Emphasis"/>
        </w:rPr>
        <w:t xml:space="preserve"> wave</w:t>
      </w:r>
      <w:r w:rsidRPr="00395460">
        <w:rPr>
          <w:rStyle w:val="StyleUnderline"/>
        </w:rPr>
        <w:t xml:space="preserve"> as a </w:t>
      </w:r>
      <w:r w:rsidRPr="00ED4A1B">
        <w:rPr>
          <w:rStyle w:val="Emphasis"/>
          <w:highlight w:val="cyan"/>
        </w:rPr>
        <w:t>working-class project.</w:t>
      </w:r>
      <w:r w:rsidRPr="00ED4A1B">
        <w:rPr>
          <w:sz w:val="16"/>
        </w:rPr>
        <w:t xml:space="preserve"> While any given category of ‘identity’ has its quislings or avatars of bourgeois representation, </w:t>
      </w:r>
      <w:r w:rsidRPr="00395460">
        <w:rPr>
          <w:rStyle w:val="StyleUnderline"/>
        </w:rPr>
        <w:t xml:space="preserve">the </w:t>
      </w:r>
      <w:r w:rsidRPr="00ED4A1B">
        <w:rPr>
          <w:rStyle w:val="StyleUnderline"/>
          <w:highlight w:val="cyan"/>
        </w:rPr>
        <w:t>lived reality</w:t>
      </w:r>
      <w:r w:rsidRPr="00395460">
        <w:rPr>
          <w:rStyle w:val="StyleUnderline"/>
        </w:rPr>
        <w:t xml:space="preserve"> of trans/queer people </w:t>
      </w:r>
      <w:r w:rsidRPr="00ED4A1B">
        <w:rPr>
          <w:rStyle w:val="StyleUnderline"/>
          <w:highlight w:val="cyan"/>
        </w:rPr>
        <w:t xml:space="preserve">brings to the fore gender as a </w:t>
      </w:r>
      <w:r w:rsidRPr="00ED4A1B">
        <w:rPr>
          <w:rStyle w:val="Emphasis"/>
          <w:highlight w:val="cyan"/>
        </w:rPr>
        <w:t>relational</w:t>
      </w:r>
      <w:r w:rsidRPr="00ED4A1B">
        <w:rPr>
          <w:rStyle w:val="StyleUnderline"/>
          <w:highlight w:val="cyan"/>
        </w:rPr>
        <w:t xml:space="preserve"> and </w:t>
      </w:r>
      <w:r w:rsidRPr="00ED4A1B">
        <w:rPr>
          <w:rStyle w:val="Emphasis"/>
          <w:highlight w:val="cyan"/>
        </w:rPr>
        <w:t>political process</w:t>
      </w:r>
      <w:r w:rsidRPr="00395460">
        <w:rPr>
          <w:rStyle w:val="StyleUnderline"/>
        </w:rPr>
        <w:t xml:space="preserve"> – rather than a seemingly transparent and natural one.</w:t>
      </w:r>
      <w:r w:rsidRPr="00ED4A1B">
        <w:rPr>
          <w:sz w:val="16"/>
        </w:rPr>
        <w:t xml:space="preserve"> We make plain the absurdity of, for example, Jordan Petersen’s lobster-based naturalistic fallacy. But also the feminist version of this sort of thing – i.e. perspectives that insist on a biologically reductive ‘sex class’, contra a Marxist politics of social class, and class as war. </w:t>
      </w:r>
      <w:r w:rsidRPr="00395460">
        <w:rPr>
          <w:rStyle w:val="StyleUnderline"/>
        </w:rPr>
        <w:t xml:space="preserve">Queer and trans communities are defined exactly by how the pressures of </w:t>
      </w:r>
      <w:r w:rsidRPr="00ED4A1B">
        <w:rPr>
          <w:rStyle w:val="Emphasis"/>
        </w:rPr>
        <w:t>reproducing ourselves</w:t>
      </w:r>
      <w:r w:rsidRPr="00395460">
        <w:rPr>
          <w:rStyle w:val="StyleUnderline"/>
        </w:rPr>
        <w:t xml:space="preserve"> plays out in ways that are unexpected, or even unimaginable, from perspectives that boil down intergenerational exchanges into these familiar heterosexual terms.</w:t>
      </w:r>
    </w:p>
    <w:p w14:paraId="71EA6184" w14:textId="77777777" w:rsidR="00962BA6" w:rsidRPr="00395460" w:rsidRDefault="00962BA6" w:rsidP="00962BA6">
      <w:pPr>
        <w:rPr>
          <w:rStyle w:val="StyleUnderline"/>
        </w:rPr>
      </w:pPr>
      <w:r w:rsidRPr="00ED4A1B">
        <w:rPr>
          <w:rStyle w:val="StyleUnderline"/>
          <w:highlight w:val="cyan"/>
        </w:rPr>
        <w:t xml:space="preserve">Our lives and experiences insert </w:t>
      </w:r>
      <w:r w:rsidRPr="00ED4A1B">
        <w:rPr>
          <w:rStyle w:val="Emphasis"/>
          <w:highlight w:val="cyan"/>
        </w:rPr>
        <w:t>indeterminacy</w:t>
      </w:r>
      <w:r w:rsidRPr="00ED4A1B">
        <w:rPr>
          <w:rStyle w:val="StyleUnderline"/>
          <w:highlight w:val="cyan"/>
        </w:rPr>
        <w:t xml:space="preserve"> and </w:t>
      </w:r>
      <w:r w:rsidRPr="00ED4A1B">
        <w:rPr>
          <w:rStyle w:val="Emphasis"/>
          <w:highlight w:val="cyan"/>
        </w:rPr>
        <w:t>uncertainty</w:t>
      </w:r>
      <w:r w:rsidRPr="00395460">
        <w:rPr>
          <w:rStyle w:val="StyleUnderline"/>
        </w:rPr>
        <w:t xml:space="preserve">, both in the sense of compelling feminism to reckon with the possibility of actually existing non-binary forms of gender, </w:t>
      </w:r>
      <w:r w:rsidRPr="00ED4A1B">
        <w:rPr>
          <w:rStyle w:val="StyleUnderline"/>
          <w:highlight w:val="cyan"/>
        </w:rPr>
        <w:t>made liveable through</w:t>
      </w:r>
      <w:r w:rsidRPr="00395460">
        <w:rPr>
          <w:rStyle w:val="StyleUnderline"/>
        </w:rPr>
        <w:t xml:space="preserve"> a combination of </w:t>
      </w:r>
      <w:r w:rsidRPr="00ED4A1B">
        <w:rPr>
          <w:rStyle w:val="Emphasis"/>
          <w:highlight w:val="cyan"/>
        </w:rPr>
        <w:t>self-assertion</w:t>
      </w:r>
      <w:r w:rsidRPr="00ED4A1B">
        <w:rPr>
          <w:rStyle w:val="StyleUnderline"/>
          <w:highlight w:val="cyan"/>
        </w:rPr>
        <w:t xml:space="preserve"> and </w:t>
      </w:r>
      <w:r w:rsidRPr="00ED4A1B">
        <w:rPr>
          <w:rStyle w:val="Emphasis"/>
          <w:highlight w:val="cyan"/>
        </w:rPr>
        <w:t>community recognition</w:t>
      </w:r>
      <w:r w:rsidRPr="00ED4A1B">
        <w:rPr>
          <w:sz w:val="16"/>
        </w:rPr>
        <w:t xml:space="preserve">. </w:t>
      </w:r>
      <w:r w:rsidRPr="00395460">
        <w:rPr>
          <w:rStyle w:val="StyleUnderline"/>
        </w:rPr>
        <w:t>But</w:t>
      </w:r>
      <w:r w:rsidRPr="00ED4A1B">
        <w:rPr>
          <w:sz w:val="16"/>
        </w:rPr>
        <w:t xml:space="preserve"> also </w:t>
      </w:r>
      <w:r w:rsidRPr="00395460">
        <w:rPr>
          <w:rStyle w:val="StyleUnderline"/>
        </w:rPr>
        <w:t>by revealing that even binary genders are changeable across time, and an individual lifespan. Trans/queer people make visible in the world that crucial Marxian analytic move – that what ‘appears’ is often enough the opposite of what ‘is’.</w:t>
      </w:r>
    </w:p>
    <w:p w14:paraId="47ABF712" w14:textId="77777777" w:rsidR="00962BA6" w:rsidRPr="00ED4A1B" w:rsidRDefault="00962BA6" w:rsidP="00962BA6">
      <w:pPr>
        <w:rPr>
          <w:sz w:val="16"/>
        </w:rPr>
      </w:pPr>
      <w:r w:rsidRPr="00ED4A1B">
        <w:rPr>
          <w:sz w:val="16"/>
        </w:rPr>
        <w:t xml:space="preserve">Reading this indeterminacy through the labour theorisation of Moody highlights the material reason for this similarity. Analogous to the foreshortened ambitions of liberal feminism or the staid LGBT politics of NGOs, in Moody’s work </w:t>
      </w:r>
      <w:r w:rsidRPr="00ED4A1B">
        <w:rPr>
          <w:rStyle w:val="StyleUnderline"/>
          <w:highlight w:val="cyan"/>
        </w:rPr>
        <w:t xml:space="preserve">the attachment of </w:t>
      </w:r>
      <w:r w:rsidRPr="00ED4A1B">
        <w:rPr>
          <w:rStyle w:val="Emphasis"/>
          <w:highlight w:val="cyan"/>
        </w:rPr>
        <w:t>bureaucratic layers</w:t>
      </w:r>
      <w:r w:rsidRPr="00ED4A1B">
        <w:rPr>
          <w:rStyle w:val="StyleUnderline"/>
          <w:highlight w:val="cyan"/>
        </w:rPr>
        <w:t xml:space="preserve"> of the </w:t>
      </w:r>
      <w:r w:rsidRPr="00ED4A1B">
        <w:rPr>
          <w:rStyle w:val="Emphasis"/>
          <w:highlight w:val="cyan"/>
        </w:rPr>
        <w:t>labour movement</w:t>
      </w:r>
      <w:r w:rsidRPr="00ED4A1B">
        <w:rPr>
          <w:rStyle w:val="StyleUnderline"/>
          <w:highlight w:val="cyan"/>
        </w:rPr>
        <w:t xml:space="preserve"> to </w:t>
      </w:r>
      <w:r w:rsidRPr="00ED4A1B">
        <w:rPr>
          <w:rStyle w:val="Emphasis"/>
          <w:highlight w:val="cyan"/>
        </w:rPr>
        <w:t>class-reductionist</w:t>
      </w:r>
      <w:r w:rsidRPr="00ED4A1B">
        <w:rPr>
          <w:rStyle w:val="StyleUnderline"/>
          <w:highlight w:val="cyan"/>
        </w:rPr>
        <w:t xml:space="preserve"> and </w:t>
      </w:r>
      <w:r w:rsidRPr="00ED4A1B">
        <w:rPr>
          <w:rStyle w:val="Emphasis"/>
          <w:highlight w:val="cyan"/>
        </w:rPr>
        <w:t>conservative politics</w:t>
      </w:r>
      <w:r w:rsidRPr="00ED4A1B">
        <w:rPr>
          <w:rStyle w:val="StyleUnderline"/>
          <w:highlight w:val="cyan"/>
        </w:rPr>
        <w:t xml:space="preserve"> is made plain</w:t>
      </w:r>
      <w:r w:rsidRPr="00ED4A1B">
        <w:rPr>
          <w:sz w:val="16"/>
        </w:rPr>
        <w:t xml:space="preserve">. The most significant revision to Moody’s conception then has to be a rethinking of his understanding of the role and root of transitional organisations – and implicitly, socialist or communist ones. </w:t>
      </w:r>
      <w:r w:rsidRPr="00395460">
        <w:rPr>
          <w:rStyle w:val="StyleUnderline"/>
        </w:rPr>
        <w:t xml:space="preserve">The particulars of queer proletarianisation are relevant to this rethinking. </w:t>
      </w:r>
      <w:r w:rsidRPr="00ED4A1B">
        <w:rPr>
          <w:sz w:val="16"/>
        </w:rPr>
        <w:t xml:space="preserve">While </w:t>
      </w:r>
      <w:r w:rsidRPr="00395460">
        <w:rPr>
          <w:rStyle w:val="StyleUnderline"/>
        </w:rPr>
        <w:t>there is not one single experience</w:t>
      </w:r>
      <w:r w:rsidRPr="00ED4A1B">
        <w:rPr>
          <w:sz w:val="16"/>
        </w:rPr>
        <w:t xml:space="preserve"> – and many individuals may experience some, none, or all of these features – </w:t>
      </w:r>
      <w:r w:rsidRPr="00ED4A1B">
        <w:rPr>
          <w:rStyle w:val="StyleUnderline"/>
          <w:highlight w:val="cyan"/>
        </w:rPr>
        <w:t>queers collectively represent a concentrated group</w:t>
      </w:r>
      <w:r w:rsidRPr="00395460">
        <w:rPr>
          <w:rStyle w:val="StyleUnderline"/>
        </w:rPr>
        <w:t xml:space="preserve"> that tend to be </w:t>
      </w:r>
      <w:r w:rsidRPr="00ED4A1B">
        <w:rPr>
          <w:rStyle w:val="Emphasis"/>
          <w:highlight w:val="cyan"/>
        </w:rPr>
        <w:t>alienated</w:t>
      </w:r>
      <w:r w:rsidRPr="00ED4A1B">
        <w:rPr>
          <w:sz w:val="16"/>
        </w:rPr>
        <w:t xml:space="preserve">. Which is to say we are </w:t>
      </w:r>
      <w:r w:rsidRPr="00395460">
        <w:rPr>
          <w:rStyle w:val="StyleUnderline"/>
        </w:rPr>
        <w:t>dispossessed not only as all proletarians are by definition</w:t>
      </w:r>
      <w:r w:rsidRPr="00ED4A1B">
        <w:rPr>
          <w:sz w:val="16"/>
        </w:rPr>
        <w:t xml:space="preserve">,25 </w:t>
      </w:r>
      <w:r w:rsidRPr="00395460">
        <w:rPr>
          <w:rStyle w:val="StyleUnderline"/>
        </w:rPr>
        <w:t xml:space="preserve">but also </w:t>
      </w:r>
      <w:r w:rsidRPr="00ED4A1B">
        <w:rPr>
          <w:rStyle w:val="StyleUnderline"/>
          <w:highlight w:val="cyan"/>
        </w:rPr>
        <w:t xml:space="preserve">from the </w:t>
      </w:r>
      <w:r w:rsidRPr="00ED4A1B">
        <w:rPr>
          <w:rStyle w:val="Emphasis"/>
          <w:highlight w:val="cyan"/>
        </w:rPr>
        <w:t>social means of reproduction and redistribution</w:t>
      </w:r>
      <w:r>
        <w:rPr>
          <w:rStyle w:val="Emphasis"/>
        </w:rPr>
        <w:t>+</w:t>
      </w:r>
      <w:r w:rsidRPr="00ED4A1B">
        <w:rPr>
          <w:sz w:val="16"/>
        </w:rPr>
        <w:t>, which is to say from the family.</w:t>
      </w:r>
    </w:p>
    <w:p w14:paraId="2B323998" w14:textId="77777777" w:rsidR="00962BA6" w:rsidRPr="003D7DF2" w:rsidRDefault="00962BA6" w:rsidP="00962BA6">
      <w:pPr>
        <w:rPr>
          <w:sz w:val="18"/>
          <w:szCs w:val="18"/>
        </w:rPr>
      </w:pPr>
      <w:r w:rsidRPr="003D7DF2">
        <w:rPr>
          <w:sz w:val="18"/>
          <w:szCs w:val="18"/>
        </w:rPr>
        <w:t>[</w:t>
      </w:r>
      <w:r w:rsidRPr="003D7DF2">
        <w:rPr>
          <w:rStyle w:val="Style13ptBold"/>
          <w:sz w:val="22"/>
          <w:szCs w:val="18"/>
        </w:rPr>
        <w:t>Gleeson and O’Rourke 21</w:t>
      </w:r>
      <w:r w:rsidRPr="003D7DF2">
        <w:rPr>
          <w:sz w:val="18"/>
          <w:szCs w:val="18"/>
        </w:rPr>
        <w:t xml:space="preserve"> – Elle O’Rourke is a political economist and gender theorist currently researching critical theories of financialisation. She is co-founder of New Socialist, a magazine of left thought and commentary, where she serves as economics co-editor. Jules Joanne Gleeson is a queer historian and Londoner, based in Vienna, Transgender Marxism, Pluto Press, 2021, accessed September 22, 2025, -ekh-]</w:t>
      </w:r>
    </w:p>
    <w:p w14:paraId="40D83DB5" w14:textId="77777777" w:rsidR="00962BA6" w:rsidRDefault="00962BA6" w:rsidP="00962BA6">
      <w:pPr>
        <w:rPr>
          <w:sz w:val="16"/>
        </w:rPr>
      </w:pPr>
    </w:p>
    <w:p w14:paraId="463EF9C2" w14:textId="2282F01C" w:rsidR="00962BA6" w:rsidRDefault="00962BA6" w:rsidP="00962BA6">
      <w:pPr>
        <w:rPr>
          <w:rStyle w:val="Style13ptBold"/>
        </w:rPr>
      </w:pPr>
      <w:r>
        <w:rPr>
          <w:rStyle w:val="Style13ptBold"/>
        </w:rPr>
        <w:t>9</w:t>
      </w:r>
    </w:p>
    <w:p w14:paraId="4AA37ABC" w14:textId="77777777" w:rsidR="00962BA6" w:rsidRPr="003D7DF2" w:rsidRDefault="00962BA6" w:rsidP="00962BA6">
      <w:pPr>
        <w:rPr>
          <w:sz w:val="16"/>
        </w:rPr>
      </w:pPr>
      <w:r w:rsidRPr="003D7DF2">
        <w:rPr>
          <w:rStyle w:val="StyleUnderline"/>
        </w:rPr>
        <w:t xml:space="preserve">This provides fertile ground for making unlikely connections. </w:t>
      </w:r>
      <w:r w:rsidRPr="00C37EB4">
        <w:rPr>
          <w:rStyle w:val="Emphasis"/>
          <w:highlight w:val="cyan"/>
        </w:rPr>
        <w:t>Queer sociality throws up opportunities for comradely relations</w:t>
      </w:r>
      <w:r w:rsidRPr="003D7DF2">
        <w:rPr>
          <w:sz w:val="16"/>
        </w:rPr>
        <w:t xml:space="preserve"> that may otherwise seem unlikely, </w:t>
      </w:r>
      <w:r w:rsidRPr="003D7DF2">
        <w:rPr>
          <w:rStyle w:val="StyleUnderline"/>
        </w:rPr>
        <w:t xml:space="preserve">extending </w:t>
      </w:r>
      <w:r w:rsidRPr="00C37EB4">
        <w:rPr>
          <w:rStyle w:val="StyleUnderline"/>
          <w:highlight w:val="cyan"/>
        </w:rPr>
        <w:t>across</w:t>
      </w:r>
      <w:r w:rsidRPr="003D7DF2">
        <w:rPr>
          <w:rStyle w:val="StyleUnderline"/>
        </w:rPr>
        <w:t xml:space="preserve"> the division of </w:t>
      </w:r>
      <w:r w:rsidRPr="00C37EB4">
        <w:rPr>
          <w:rStyle w:val="StyleUnderline"/>
          <w:highlight w:val="cyan"/>
        </w:rPr>
        <w:t>labour and social prohibition</w:t>
      </w:r>
      <w:r w:rsidRPr="003D7DF2">
        <w:rPr>
          <w:sz w:val="16"/>
        </w:rPr>
        <w:t>. The historical record includes many examples where this proves true, such as one wealthy industrialist, a trans man living in New York City, Reed Erikson.29 Styling himself as something of a twentiethcentury Engels, Erikson was of such means that his family yacht Granma, came to be owned by Fidel Castro.</w:t>
      </w:r>
    </w:p>
    <w:p w14:paraId="7CA85715" w14:textId="77777777" w:rsidR="00962BA6" w:rsidRPr="003D7DF2" w:rsidRDefault="00962BA6" w:rsidP="00962BA6">
      <w:pPr>
        <w:rPr>
          <w:sz w:val="16"/>
        </w:rPr>
      </w:pPr>
      <w:r w:rsidRPr="003D7DF2">
        <w:rPr>
          <w:sz w:val="16"/>
        </w:rPr>
        <w:t xml:space="preserve">Less serendipitous perhaps but more typical was the role of queer people in the mass struggle </w:t>
      </w:r>
      <w:r w:rsidRPr="00C37EB4">
        <w:rPr>
          <w:rStyle w:val="StyleUnderline"/>
          <w:highlight w:val="cyan"/>
        </w:rPr>
        <w:t xml:space="preserve">against </w:t>
      </w:r>
      <w:r w:rsidRPr="00C37EB4">
        <w:rPr>
          <w:rStyle w:val="Emphasis"/>
          <w:highlight w:val="cyan"/>
        </w:rPr>
        <w:t>apartheid</w:t>
      </w:r>
      <w:r w:rsidRPr="003D7DF2">
        <w:rPr>
          <w:sz w:val="16"/>
        </w:rPr>
        <w:t xml:space="preserve">. In conditions where crossracial sociality outside formalised conditions of servitude was all but outlawed, those willing to break legal restrictions on queer relations were more often to be willing to break both apartheid bans, and informal norms against race-mixing. Relationships across the juridical racial divide were outlawed along with homosexual relations, and ‘cross-dressing’. So it’s not surprising then that many of </w:t>
      </w:r>
      <w:r w:rsidRPr="003D7DF2">
        <w:rPr>
          <w:rStyle w:val="StyleUnderline"/>
        </w:rPr>
        <w:t xml:space="preserve">the </w:t>
      </w:r>
      <w:r w:rsidRPr="00C37EB4">
        <w:rPr>
          <w:rStyle w:val="StyleUnderline"/>
          <w:highlight w:val="cyan"/>
        </w:rPr>
        <w:t>‘underground’ organisers</w:t>
      </w:r>
      <w:r w:rsidRPr="003D7DF2">
        <w:rPr>
          <w:rStyle w:val="StyleUnderline"/>
        </w:rPr>
        <w:t xml:space="preserve"> of the movement to overthrow this system </w:t>
      </w:r>
      <w:r w:rsidRPr="00C37EB4">
        <w:rPr>
          <w:rStyle w:val="StyleUnderline"/>
          <w:highlight w:val="cyan"/>
        </w:rPr>
        <w:t xml:space="preserve">were LGBTQ. A kind of </w:t>
      </w:r>
      <w:r w:rsidRPr="00C37EB4">
        <w:rPr>
          <w:rStyle w:val="Emphasis"/>
          <w:highlight w:val="cyan"/>
        </w:rPr>
        <w:t>outlaw solidarity</w:t>
      </w:r>
      <w:r w:rsidRPr="003D7DF2">
        <w:rPr>
          <w:rStyle w:val="StyleUnderline"/>
        </w:rPr>
        <w:t xml:space="preserve"> appeared in the face of state racism</w:t>
      </w:r>
      <w:r w:rsidRPr="003D7DF2">
        <w:rPr>
          <w:sz w:val="16"/>
        </w:rPr>
        <w:t>. This formed a shared basis for significant political action, even if they largely remained closeted in the context of the struggle-era African National Congress, and then in its attendant union and social movement formations.</w:t>
      </w:r>
    </w:p>
    <w:p w14:paraId="6121CA32" w14:textId="77777777" w:rsidR="00962BA6" w:rsidRPr="003D7DF2" w:rsidRDefault="00962BA6" w:rsidP="00962BA6">
      <w:pPr>
        <w:rPr>
          <w:sz w:val="16"/>
        </w:rPr>
      </w:pPr>
      <w:r w:rsidRPr="003D7DF2">
        <w:rPr>
          <w:sz w:val="16"/>
        </w:rPr>
        <w:t>Simon Nkoli, writing to his covert lover from prison, where he had been detained for banned political activity with the United Democratic Front, wrote: ‘I have another idea about launching a new gay association when I get out of prison – maybe a progressive association’.30 Before Nkoli’s death he achieved this dream, playing an important role in winning the liberation movement over to active defence and affirmation of LGBTQ rights. Remarkably, these efforts were formally enshrined in the nation’s postapartheid constitution. Zachie Achmat’s life history similarly demonstrates this tendency to organise across social divides, with him founding and joining a series of organisations. As a student organiser and member of the Marxist Workers Tendency, Achmat was imprisoned for anti-apartheid agitation. Later, in free South Africa, he launched the Treatment Action Campaign (TAC) – pushing back against the AIDS-denialist and medically austere policies of President Thabo Mbeki.</w:t>
      </w:r>
    </w:p>
    <w:p w14:paraId="6856CCE2" w14:textId="77777777" w:rsidR="00962BA6" w:rsidRPr="003D7DF2" w:rsidRDefault="00962BA6" w:rsidP="00962BA6">
      <w:pPr>
        <w:rPr>
          <w:sz w:val="16"/>
        </w:rPr>
      </w:pPr>
      <w:r w:rsidRPr="003D7DF2">
        <w:rPr>
          <w:sz w:val="16"/>
        </w:rPr>
        <w:t>In the USA, Leslie Feinberg among others was similarly drawn to radical organisation. This held true even as most left groups during this period directly opposed gay and trans rights. Whereas now American transgender communists are ubiquitous, New Left groups were usually sceptical to hostile, only later coming to advocate directly for the rights of working trans people.</w:t>
      </w:r>
    </w:p>
    <w:p w14:paraId="64FEE971" w14:textId="77777777" w:rsidR="00962BA6" w:rsidRPr="003D7DF2" w:rsidRDefault="00962BA6" w:rsidP="00962BA6">
      <w:pPr>
        <w:rPr>
          <w:sz w:val="16"/>
        </w:rPr>
      </w:pPr>
      <w:r w:rsidRPr="003D7DF2">
        <w:rPr>
          <w:sz w:val="16"/>
        </w:rPr>
        <w:t xml:space="preserve">Part of the explicit purpose of transitional organisations for Moody is to develop and cohere a minority of unionists. Such </w:t>
      </w:r>
      <w:r w:rsidRPr="00C37EB4">
        <w:rPr>
          <w:rStyle w:val="StyleUnderline"/>
          <w:highlight w:val="cyan"/>
        </w:rPr>
        <w:t>workers</w:t>
      </w:r>
      <w:r w:rsidRPr="003D7DF2">
        <w:rPr>
          <w:rStyle w:val="StyleUnderline"/>
        </w:rPr>
        <w:t xml:space="preserve"> operate as actors who are </w:t>
      </w:r>
      <w:r w:rsidRPr="00C37EB4">
        <w:rPr>
          <w:rStyle w:val="StyleUnderline"/>
          <w:highlight w:val="cyan"/>
        </w:rPr>
        <w:t xml:space="preserve">not only </w:t>
      </w:r>
      <w:r w:rsidRPr="00C37EB4">
        <w:rPr>
          <w:rStyle w:val="Emphasis"/>
          <w:highlight w:val="cyan"/>
        </w:rPr>
        <w:t>militant</w:t>
      </w:r>
      <w:r w:rsidRPr="00C37EB4">
        <w:rPr>
          <w:rStyle w:val="StyleUnderline"/>
          <w:highlight w:val="cyan"/>
        </w:rPr>
        <w:t xml:space="preserve">, but </w:t>
      </w:r>
      <w:r w:rsidRPr="00C37EB4">
        <w:rPr>
          <w:rStyle w:val="Emphasis"/>
          <w:highlight w:val="cyan"/>
        </w:rPr>
        <w:t>political</w:t>
      </w:r>
      <w:r w:rsidRPr="003D7DF2">
        <w:rPr>
          <w:sz w:val="16"/>
        </w:rPr>
        <w:t xml:space="preserve">. Transitional organisations </w:t>
      </w:r>
      <w:r w:rsidRPr="00C37EB4">
        <w:rPr>
          <w:rStyle w:val="Emphasis"/>
          <w:highlight w:val="cyan"/>
        </w:rPr>
        <w:t>build concrete solidarity</w:t>
      </w:r>
      <w:r w:rsidRPr="003D7DF2">
        <w:rPr>
          <w:rStyle w:val="StyleUnderline"/>
        </w:rPr>
        <w:t xml:space="preserve"> across </w:t>
      </w:r>
      <w:r w:rsidRPr="00C37EB4">
        <w:rPr>
          <w:rStyle w:val="Emphasis"/>
        </w:rPr>
        <w:t>unions and sectors</w:t>
      </w:r>
      <w:r w:rsidRPr="003D7DF2">
        <w:rPr>
          <w:rStyle w:val="StyleUnderline"/>
        </w:rPr>
        <w:t>.</w:t>
      </w:r>
      <w:r w:rsidRPr="003D7DF2">
        <w:rPr>
          <w:sz w:val="16"/>
        </w:rPr>
        <w:t xml:space="preserve"> But they also necessarily operate across the divides of race, nation, gender, sexuality, and other divisions within the working class. These schisms are expressed as occupational and sectoral divides, and reinforced by chauvinist policies, attitudes, and harassment at the hands of the boss. The assumption here, critics have grumbled, is that there is a stagist logic to radicalising the working class. And particularly because it’s often the case that workers in its most organised – and often most militant – sectors can also be among the more conservative sections of the class.</w:t>
      </w:r>
    </w:p>
    <w:p w14:paraId="224E911C" w14:textId="77777777" w:rsidR="00962BA6" w:rsidRPr="003D7DF2" w:rsidRDefault="00962BA6" w:rsidP="00962BA6">
      <w:pPr>
        <w:rPr>
          <w:sz w:val="16"/>
        </w:rPr>
      </w:pPr>
      <w:r w:rsidRPr="003D7DF2">
        <w:rPr>
          <w:rStyle w:val="StyleUnderline"/>
        </w:rPr>
        <w:t>We can do better than viewing the working class as always-already radicalised and for-itself</w:t>
      </w:r>
      <w:r w:rsidRPr="003D7DF2">
        <w:rPr>
          <w:sz w:val="16"/>
        </w:rPr>
        <w:t>, and mere</w:t>
      </w:r>
      <w:r w:rsidRPr="003D7DF2">
        <w:rPr>
          <w:rStyle w:val="StyleUnderline"/>
        </w:rPr>
        <w:t>ly held back or restrained by conservative leadership</w:t>
      </w:r>
      <w:r w:rsidRPr="003D7DF2">
        <w:rPr>
          <w:sz w:val="16"/>
        </w:rPr>
        <w:t>. The rank-and-file strategy assumes that development of consciousness – from trade union to class, and perhaps from class consciousness to a socialist one – is the project of socialists through the process of building concrete solidarity, within overlapping layers of organisation</w:t>
      </w:r>
    </w:p>
    <w:p w14:paraId="3B2198B8" w14:textId="77777777" w:rsidR="00962BA6" w:rsidRPr="003D7DF2" w:rsidRDefault="00962BA6" w:rsidP="00962BA6">
      <w:pPr>
        <w:rPr>
          <w:sz w:val="16"/>
        </w:rPr>
      </w:pPr>
      <w:r w:rsidRPr="003D7DF2">
        <w:rPr>
          <w:sz w:val="16"/>
        </w:rPr>
        <w:t xml:space="preserve">With this horizon in mind, The Rank and File Strategy lays out why the small and shrinking sectors of unionised workers are a crucial arena for socialist intervention. This holds true both on practical and political grounds, and in ways that remain quite salient for anyone intending to commit themselves to a life of organising. </w:t>
      </w:r>
      <w:r w:rsidRPr="00C37EB4">
        <w:rPr>
          <w:rStyle w:val="StyleUnderline"/>
          <w:highlight w:val="cyan"/>
        </w:rPr>
        <w:t xml:space="preserve">We can </w:t>
      </w:r>
      <w:r w:rsidRPr="00C37EB4">
        <w:rPr>
          <w:rStyle w:val="Emphasis"/>
          <w:highlight w:val="cyan"/>
        </w:rPr>
        <w:t>sustain ourselves as militants without working</w:t>
      </w:r>
      <w:r w:rsidRPr="00C37EB4">
        <w:rPr>
          <w:rStyle w:val="StyleUnderline"/>
          <w:highlight w:val="cyan"/>
        </w:rPr>
        <w:t xml:space="preserve"> on</w:t>
      </w:r>
      <w:r w:rsidRPr="003D7DF2">
        <w:rPr>
          <w:rStyle w:val="StyleUnderline"/>
        </w:rPr>
        <w:t xml:space="preserve"> the basis of </w:t>
      </w:r>
      <w:r w:rsidRPr="00C37EB4">
        <w:rPr>
          <w:rStyle w:val="StyleUnderline"/>
          <w:highlight w:val="cyan"/>
        </w:rPr>
        <w:t>charitable grants or government funding</w:t>
      </w:r>
      <w:r w:rsidRPr="003D7DF2">
        <w:rPr>
          <w:rStyle w:val="StyleUnderline"/>
        </w:rPr>
        <w:t xml:space="preserve">. We can </w:t>
      </w:r>
      <w:r w:rsidRPr="00C37EB4">
        <w:rPr>
          <w:rStyle w:val="StyleUnderline"/>
          <w:highlight w:val="cyan"/>
        </w:rPr>
        <w:t>organise from and toward our</w:t>
      </w:r>
      <w:r w:rsidRPr="003D7DF2">
        <w:rPr>
          <w:rStyle w:val="StyleUnderline"/>
        </w:rPr>
        <w:t xml:space="preserve"> own </w:t>
      </w:r>
      <w:r w:rsidRPr="00C37EB4">
        <w:rPr>
          <w:rStyle w:val="StyleUnderline"/>
          <w:highlight w:val="cyan"/>
        </w:rPr>
        <w:t>deeply held beliefs, rather than</w:t>
      </w:r>
      <w:r w:rsidRPr="003D7DF2">
        <w:rPr>
          <w:rStyle w:val="StyleUnderline"/>
        </w:rPr>
        <w:t xml:space="preserve"> working primarily </w:t>
      </w:r>
      <w:r w:rsidRPr="00C37EB4">
        <w:rPr>
          <w:rStyle w:val="StyleUnderline"/>
          <w:highlight w:val="cyan"/>
        </w:rPr>
        <w:t xml:space="preserve">as a </w:t>
      </w:r>
      <w:r w:rsidRPr="00C37EB4">
        <w:rPr>
          <w:rStyle w:val="Emphasis"/>
          <w:highlight w:val="cyan"/>
        </w:rPr>
        <w:t>paid staffer</w:t>
      </w:r>
      <w:r w:rsidRPr="003D7DF2">
        <w:rPr>
          <w:rStyle w:val="StyleUnderline"/>
        </w:rPr>
        <w:t xml:space="preserve"> </w:t>
      </w:r>
      <w:r w:rsidRPr="00C37EB4">
        <w:rPr>
          <w:rStyle w:val="StyleUnderline"/>
          <w:highlight w:val="cyan"/>
        </w:rPr>
        <w:t>beholden to the agenda of our</w:t>
      </w:r>
      <w:r w:rsidRPr="003D7DF2">
        <w:rPr>
          <w:rStyle w:val="StyleUnderline"/>
        </w:rPr>
        <w:t xml:space="preserve"> employer – whether </w:t>
      </w:r>
      <w:r w:rsidRPr="00C37EB4">
        <w:rPr>
          <w:rStyle w:val="Emphasis"/>
          <w:highlight w:val="cyan"/>
        </w:rPr>
        <w:t>union</w:t>
      </w:r>
      <w:r w:rsidRPr="00C37EB4">
        <w:rPr>
          <w:rStyle w:val="StyleUnderline"/>
          <w:highlight w:val="cyan"/>
        </w:rPr>
        <w:t xml:space="preserve">, </w:t>
      </w:r>
      <w:r w:rsidRPr="00C37EB4">
        <w:rPr>
          <w:rStyle w:val="Emphasis"/>
          <w:highlight w:val="cyan"/>
        </w:rPr>
        <w:t>NGO</w:t>
      </w:r>
      <w:r w:rsidRPr="00C37EB4">
        <w:rPr>
          <w:rStyle w:val="StyleUnderline"/>
          <w:highlight w:val="cyan"/>
        </w:rPr>
        <w:t xml:space="preserve">, or </w:t>
      </w:r>
      <w:r w:rsidRPr="00C37EB4">
        <w:rPr>
          <w:rStyle w:val="Emphasis"/>
          <w:highlight w:val="cyan"/>
        </w:rPr>
        <w:t>government service provider</w:t>
      </w:r>
      <w:r w:rsidRPr="003D7DF2">
        <w:rPr>
          <w:rStyle w:val="StyleUnderline"/>
        </w:rPr>
        <w:t>.</w:t>
      </w:r>
      <w:r w:rsidRPr="003D7DF2">
        <w:rPr>
          <w:sz w:val="16"/>
        </w:rPr>
        <w:t xml:space="preserve"> The piece is particularly sharp on the question of the necessity of workplace action in achieving even basic reforms, let alone the advancement toward or achievement of socialism. In the context of the community-heavy and particularistic 1990s that inspired it, it was a little-made and crucial point.</w:t>
      </w:r>
    </w:p>
    <w:p w14:paraId="12EC9181" w14:textId="77777777" w:rsidR="00962BA6" w:rsidRPr="003D7DF2" w:rsidRDefault="00962BA6" w:rsidP="00962BA6">
      <w:pPr>
        <w:rPr>
          <w:rStyle w:val="StyleUnderline"/>
        </w:rPr>
      </w:pPr>
      <w:r w:rsidRPr="003D7DF2">
        <w:rPr>
          <w:sz w:val="16"/>
        </w:rPr>
        <w:t xml:space="preserve">It must </w:t>
      </w:r>
      <w:r w:rsidRPr="00C37EB4">
        <w:rPr>
          <w:rStyle w:val="StyleUnderline"/>
          <w:highlight w:val="cyan"/>
        </w:rPr>
        <w:t>especially</w:t>
      </w:r>
      <w:r w:rsidRPr="003D7DF2">
        <w:rPr>
          <w:rStyle w:val="StyleUnderline"/>
        </w:rPr>
        <w:t xml:space="preserve"> be pointed</w:t>
      </w:r>
      <w:r w:rsidRPr="003D7DF2">
        <w:rPr>
          <w:sz w:val="16"/>
        </w:rPr>
        <w:t xml:space="preserve"> out these days that The Rank and File Strategy </w:t>
      </w:r>
      <w:r w:rsidRPr="00C37EB4">
        <w:rPr>
          <w:rStyle w:val="StyleUnderline"/>
        </w:rPr>
        <w:t xml:space="preserve">does </w:t>
      </w:r>
      <w:r w:rsidRPr="00C37EB4">
        <w:rPr>
          <w:rStyle w:val="StyleUnderline"/>
          <w:highlight w:val="cyan"/>
        </w:rPr>
        <w:t>not assert</w:t>
      </w:r>
      <w:r w:rsidRPr="00C37EB4">
        <w:rPr>
          <w:rStyle w:val="StyleUnderline"/>
        </w:rPr>
        <w:t xml:space="preserve"> that </w:t>
      </w:r>
      <w:r w:rsidRPr="00C37EB4">
        <w:rPr>
          <w:rStyle w:val="StyleUnderline"/>
          <w:highlight w:val="cyan"/>
        </w:rPr>
        <w:t>the workplace is the only or</w:t>
      </w:r>
      <w:r w:rsidRPr="003D7DF2">
        <w:rPr>
          <w:rStyle w:val="StyleUnderline"/>
        </w:rPr>
        <w:t xml:space="preserve"> the </w:t>
      </w:r>
      <w:r w:rsidRPr="00C37EB4">
        <w:rPr>
          <w:rStyle w:val="StyleUnderline"/>
          <w:highlight w:val="cyan"/>
        </w:rPr>
        <w:t>most important source of workers consciousness</w:t>
      </w:r>
      <w:r w:rsidRPr="003D7DF2">
        <w:rPr>
          <w:sz w:val="16"/>
        </w:rPr>
        <w:t xml:space="preserve"> – in fact it explicitly denies this. </w:t>
      </w:r>
      <w:r w:rsidRPr="003D7DF2">
        <w:rPr>
          <w:rStyle w:val="StyleUnderline"/>
        </w:rPr>
        <w:t xml:space="preserve">It is exactly this recognition that </w:t>
      </w:r>
      <w:r w:rsidRPr="00C37EB4">
        <w:rPr>
          <w:rStyle w:val="StyleUnderline"/>
          <w:highlight w:val="cyan"/>
        </w:rPr>
        <w:t>drives</w:t>
      </w:r>
      <w:r w:rsidRPr="003D7DF2">
        <w:rPr>
          <w:rStyle w:val="StyleUnderline"/>
        </w:rPr>
        <w:t xml:space="preserve"> its vision of ‘</w:t>
      </w:r>
      <w:r w:rsidRPr="00C37EB4">
        <w:rPr>
          <w:rStyle w:val="Emphasis"/>
          <w:highlight w:val="cyan"/>
        </w:rPr>
        <w:t>social movement unionism’</w:t>
      </w:r>
      <w:r w:rsidRPr="003D7DF2">
        <w:rPr>
          <w:sz w:val="16"/>
        </w:rPr>
        <w:t xml:space="preserve">. A lengthy section of the piece roots the weakness of </w:t>
      </w:r>
      <w:r w:rsidRPr="003D7DF2">
        <w:rPr>
          <w:rStyle w:val="StyleUnderline"/>
        </w:rPr>
        <w:t xml:space="preserve">the </w:t>
      </w:r>
      <w:r w:rsidRPr="00C37EB4">
        <w:rPr>
          <w:rStyle w:val="StyleUnderline"/>
          <w:highlight w:val="cyan"/>
        </w:rPr>
        <w:t>USA workers movement</w:t>
      </w:r>
      <w:r w:rsidRPr="003D7DF2">
        <w:rPr>
          <w:sz w:val="16"/>
        </w:rPr>
        <w:t xml:space="preserve"> precisely </w:t>
      </w:r>
      <w:r w:rsidRPr="003D7DF2">
        <w:rPr>
          <w:rStyle w:val="StyleUnderline"/>
        </w:rPr>
        <w:t xml:space="preserve">in the </w:t>
      </w:r>
      <w:r w:rsidRPr="00C37EB4">
        <w:rPr>
          <w:rStyle w:val="StyleUnderline"/>
          <w:highlight w:val="cyan"/>
        </w:rPr>
        <w:t xml:space="preserve">history of </w:t>
      </w:r>
      <w:r w:rsidRPr="00C37EB4">
        <w:rPr>
          <w:rStyle w:val="Emphasis"/>
          <w:highlight w:val="cyan"/>
        </w:rPr>
        <w:t>African slavery</w:t>
      </w:r>
      <w:r w:rsidRPr="00C37EB4">
        <w:rPr>
          <w:rStyle w:val="StyleUnderline"/>
          <w:highlight w:val="cyan"/>
        </w:rPr>
        <w:t xml:space="preserve"> and </w:t>
      </w:r>
      <w:r w:rsidRPr="00C37EB4">
        <w:rPr>
          <w:rStyle w:val="Emphasis"/>
          <w:highlight w:val="cyan"/>
        </w:rPr>
        <w:t>indigenous genocide</w:t>
      </w:r>
      <w:r w:rsidRPr="003D7DF2">
        <w:rPr>
          <w:sz w:val="16"/>
        </w:rPr>
        <w:t xml:space="preserve"> in building a working class. In this context of racialising colonial subjugation, the American working class was historically divided against itself. They were </w:t>
      </w:r>
      <w:r w:rsidRPr="003D7DF2">
        <w:rPr>
          <w:rStyle w:val="StyleUnderline"/>
        </w:rPr>
        <w:t xml:space="preserve">often more </w:t>
      </w:r>
      <w:r w:rsidRPr="00C37EB4">
        <w:rPr>
          <w:rStyle w:val="StyleUnderline"/>
          <w:highlight w:val="cyan"/>
        </w:rPr>
        <w:t xml:space="preserve">mobilised in an </w:t>
      </w:r>
      <w:r w:rsidRPr="00C37EB4">
        <w:rPr>
          <w:rStyle w:val="Emphasis"/>
          <w:highlight w:val="cyan"/>
        </w:rPr>
        <w:t>explicitly political way around</w:t>
      </w:r>
      <w:r w:rsidRPr="00C37EB4">
        <w:rPr>
          <w:rStyle w:val="Emphasis"/>
        </w:rPr>
        <w:t xml:space="preserve"> its own </w:t>
      </w:r>
      <w:r w:rsidRPr="00C37EB4">
        <w:rPr>
          <w:rStyle w:val="Emphasis"/>
          <w:highlight w:val="cyan"/>
        </w:rPr>
        <w:t>internal divisions</w:t>
      </w:r>
      <w:r w:rsidRPr="003D7DF2">
        <w:rPr>
          <w:rStyle w:val="StyleUnderline"/>
        </w:rPr>
        <w:t xml:space="preserve"> than against capital.</w:t>
      </w:r>
    </w:p>
    <w:p w14:paraId="1896C05B" w14:textId="77777777" w:rsidR="00962BA6" w:rsidRPr="003D7DF2" w:rsidRDefault="00962BA6" w:rsidP="00962BA6">
      <w:pPr>
        <w:rPr>
          <w:sz w:val="16"/>
        </w:rPr>
      </w:pPr>
      <w:r w:rsidRPr="003D7DF2">
        <w:rPr>
          <w:sz w:val="16"/>
        </w:rPr>
        <w:t xml:space="preserve">Moody’s Rank and File Strategy saves space for a special interlude on the role and history of the </w:t>
      </w:r>
      <w:r w:rsidRPr="003D7DF2">
        <w:rPr>
          <w:rStyle w:val="StyleUnderline"/>
        </w:rPr>
        <w:t>union bureaucracy</w:t>
      </w:r>
      <w:r w:rsidRPr="003D7DF2">
        <w:rPr>
          <w:sz w:val="16"/>
        </w:rPr>
        <w:t xml:space="preserve"> as both a repository of some of the most backward historical forms of worker consciousness and as a brake on militancy in moments of upsurge or even simply of militant fightback. Due to this bureaucratic tier’s </w:t>
      </w:r>
      <w:r w:rsidRPr="003D7DF2">
        <w:rPr>
          <w:rStyle w:val="StyleUnderline"/>
        </w:rPr>
        <w:t xml:space="preserve">specific role as </w:t>
      </w:r>
      <w:r w:rsidRPr="00C37EB4">
        <w:rPr>
          <w:rStyle w:val="StyleUnderline"/>
          <w:highlight w:val="cyan"/>
        </w:rPr>
        <w:t xml:space="preserve">an </w:t>
      </w:r>
      <w:r w:rsidRPr="00C37EB4">
        <w:rPr>
          <w:rStyle w:val="Emphasis"/>
          <w:highlight w:val="cyan"/>
        </w:rPr>
        <w:t>engine of anticommunism</w:t>
      </w:r>
      <w:r w:rsidRPr="003D7DF2">
        <w:rPr>
          <w:sz w:val="16"/>
        </w:rPr>
        <w:t xml:space="preserve">, what </w:t>
      </w:r>
      <w:r w:rsidRPr="00C37EB4">
        <w:rPr>
          <w:rStyle w:val="StyleUnderline"/>
          <w:highlight w:val="cyan"/>
        </w:rPr>
        <w:t>followed</w:t>
      </w:r>
      <w:r w:rsidRPr="003D7DF2">
        <w:rPr>
          <w:sz w:val="16"/>
        </w:rPr>
        <w:t xml:space="preserve"> was </w:t>
      </w:r>
      <w:r w:rsidRPr="003D7DF2">
        <w:rPr>
          <w:rStyle w:val="StyleUnderline"/>
        </w:rPr>
        <w:t xml:space="preserve">a </w:t>
      </w:r>
      <w:r w:rsidRPr="00C37EB4">
        <w:rPr>
          <w:rStyle w:val="Emphasis"/>
          <w:highlight w:val="cyan"/>
        </w:rPr>
        <w:t>purging of all leftists</w:t>
      </w:r>
      <w:r w:rsidRPr="00C37EB4">
        <w:rPr>
          <w:rStyle w:val="StyleUnderline"/>
          <w:highlight w:val="cyan"/>
        </w:rPr>
        <w:t xml:space="preserve"> and </w:t>
      </w:r>
      <w:r w:rsidRPr="00C37EB4">
        <w:rPr>
          <w:rStyle w:val="Emphasis"/>
          <w:highlight w:val="cyan"/>
        </w:rPr>
        <w:t>radicals</w:t>
      </w:r>
      <w:r w:rsidRPr="00C37EB4">
        <w:rPr>
          <w:rStyle w:val="StyleUnderline"/>
          <w:highlight w:val="cyan"/>
        </w:rPr>
        <w:t xml:space="preserve"> from the labour movement</w:t>
      </w:r>
      <w:r w:rsidRPr="003D7DF2">
        <w:rPr>
          <w:sz w:val="16"/>
        </w:rPr>
        <w:t xml:space="preserve">. The book attempts to synthesise both a non-sectarian assertion of the crucial role of socialists in potentiating rank-and-file rebellion when the conditions become ripe, and elucidates a compelling set of historical examples that underlie both the urgency of this, as well as some of the recurring obstacles to the full development of a conscious and active class-for-itself. </w:t>
      </w:r>
      <w:r w:rsidRPr="003D7DF2">
        <w:rPr>
          <w:rStyle w:val="StyleUnderline"/>
        </w:rPr>
        <w:t xml:space="preserve">Not only rear-guard action by the </w:t>
      </w:r>
      <w:r w:rsidRPr="00C37EB4">
        <w:rPr>
          <w:rStyle w:val="Emphasis"/>
        </w:rPr>
        <w:t>bureaucracy</w:t>
      </w:r>
      <w:r w:rsidRPr="003D7DF2">
        <w:rPr>
          <w:rStyle w:val="StyleUnderline"/>
        </w:rPr>
        <w:t xml:space="preserve">, </w:t>
      </w:r>
      <w:r w:rsidRPr="00C37EB4">
        <w:rPr>
          <w:rStyle w:val="Emphasis"/>
        </w:rPr>
        <w:t>anticommunism</w:t>
      </w:r>
      <w:r w:rsidRPr="003D7DF2">
        <w:rPr>
          <w:rStyle w:val="StyleUnderline"/>
        </w:rPr>
        <w:t xml:space="preserve">, </w:t>
      </w:r>
      <w:r w:rsidRPr="00C37EB4">
        <w:rPr>
          <w:rStyle w:val="Emphasis"/>
        </w:rPr>
        <w:t>racism</w:t>
      </w:r>
      <w:r w:rsidRPr="003D7DF2">
        <w:rPr>
          <w:rStyle w:val="StyleUnderline"/>
        </w:rPr>
        <w:t>, and other chauvinisms, but also sectarianism among socialists broadly committed to the strategy</w:t>
      </w:r>
      <w:r w:rsidRPr="003D7DF2">
        <w:rPr>
          <w:sz w:val="16"/>
        </w:rPr>
        <w:t>.</w:t>
      </w:r>
    </w:p>
    <w:p w14:paraId="6A5E2944" w14:textId="77777777" w:rsidR="00962BA6" w:rsidRPr="00C37EB4" w:rsidRDefault="00962BA6" w:rsidP="00962BA6">
      <w:pPr>
        <w:rPr>
          <w:rStyle w:val="Emphasis"/>
        </w:rPr>
      </w:pPr>
      <w:r w:rsidRPr="003D7DF2">
        <w:rPr>
          <w:sz w:val="16"/>
        </w:rPr>
        <w:t xml:space="preserve">The brief sketch above shows </w:t>
      </w:r>
      <w:r w:rsidRPr="003D7DF2">
        <w:rPr>
          <w:rStyle w:val="StyleUnderline"/>
        </w:rPr>
        <w:t xml:space="preserve">historical </w:t>
      </w:r>
      <w:r w:rsidRPr="00C37EB4">
        <w:rPr>
          <w:rStyle w:val="StyleUnderline"/>
          <w:highlight w:val="cyan"/>
        </w:rPr>
        <w:t>organisers</w:t>
      </w:r>
      <w:r w:rsidRPr="003D7DF2">
        <w:rPr>
          <w:rStyle w:val="StyleUnderline"/>
        </w:rPr>
        <w:t xml:space="preserve"> moving </w:t>
      </w:r>
      <w:r w:rsidRPr="00C37EB4">
        <w:rPr>
          <w:rStyle w:val="StyleUnderline"/>
          <w:highlight w:val="cyan"/>
        </w:rPr>
        <w:t xml:space="preserve">within </w:t>
      </w:r>
      <w:r w:rsidRPr="00C37EB4">
        <w:rPr>
          <w:rStyle w:val="Emphasis"/>
          <w:highlight w:val="cyan"/>
        </w:rPr>
        <w:t>broad class struggle formations</w:t>
      </w:r>
      <w:r w:rsidRPr="003D7DF2">
        <w:rPr>
          <w:rStyle w:val="StyleUnderline"/>
        </w:rPr>
        <w:t xml:space="preserve"> that were initially </w:t>
      </w:r>
      <w:r w:rsidRPr="00C37EB4">
        <w:rPr>
          <w:rStyle w:val="StyleUnderline"/>
          <w:highlight w:val="cyan"/>
        </w:rPr>
        <w:t>hostile or unreceptive to queer politics</w:t>
      </w:r>
      <w:r w:rsidRPr="003D7DF2">
        <w:rPr>
          <w:sz w:val="16"/>
        </w:rPr>
        <w:t xml:space="preserve">, to </w:t>
      </w:r>
      <w:r w:rsidRPr="003D7DF2">
        <w:rPr>
          <w:rStyle w:val="StyleUnderline"/>
        </w:rPr>
        <w:t>advancing queer interests</w:t>
      </w:r>
      <w:r w:rsidRPr="003D7DF2">
        <w:rPr>
          <w:sz w:val="16"/>
        </w:rPr>
        <w:t xml:space="preserve">, where they worked with the aim of securing rights and material support for queer people specifically. It is only under conditions of greater organisation and working-class power that queer rights and gains could be proposed, let alone won, where they have been. But from the perspective of a much greater degree of visibility for queer people, it </w:t>
      </w:r>
      <w:r w:rsidRPr="003D7DF2">
        <w:rPr>
          <w:rStyle w:val="StyleUnderline"/>
        </w:rPr>
        <w:t xml:space="preserve">is worth thinking about our current moment and what stage in history we have arrived at. </w:t>
      </w:r>
      <w:r w:rsidRPr="00C37EB4">
        <w:rPr>
          <w:rStyle w:val="StyleUnderline"/>
          <w:highlight w:val="cyan"/>
        </w:rPr>
        <w:t>Following</w:t>
      </w:r>
      <w:r w:rsidRPr="003D7DF2">
        <w:rPr>
          <w:rStyle w:val="StyleUnderline"/>
        </w:rPr>
        <w:t xml:space="preserve"> the </w:t>
      </w:r>
      <w:r w:rsidRPr="00C37EB4">
        <w:rPr>
          <w:rStyle w:val="Emphasis"/>
          <w:highlight w:val="cyan"/>
        </w:rPr>
        <w:t>legal affirmation</w:t>
      </w:r>
      <w:r w:rsidRPr="00C37EB4">
        <w:rPr>
          <w:rStyle w:val="StyleUnderline"/>
          <w:highlight w:val="cyan"/>
        </w:rPr>
        <w:t xml:space="preserve"> of some</w:t>
      </w:r>
      <w:r w:rsidRPr="003D7DF2">
        <w:rPr>
          <w:rStyle w:val="StyleUnderline"/>
        </w:rPr>
        <w:t xml:space="preserve"> </w:t>
      </w:r>
      <w:r w:rsidRPr="00C37EB4">
        <w:rPr>
          <w:rStyle w:val="Emphasis"/>
        </w:rPr>
        <w:t xml:space="preserve">specific </w:t>
      </w:r>
      <w:r w:rsidRPr="00C37EB4">
        <w:rPr>
          <w:rStyle w:val="Emphasis"/>
          <w:highlight w:val="cyan"/>
        </w:rPr>
        <w:t>rights, where now for queer struggle?</w:t>
      </w:r>
    </w:p>
    <w:p w14:paraId="3961F71C" w14:textId="77777777" w:rsidR="00962BA6" w:rsidRPr="003D7DF2" w:rsidRDefault="00962BA6" w:rsidP="00962BA6">
      <w:pPr>
        <w:rPr>
          <w:sz w:val="16"/>
        </w:rPr>
      </w:pPr>
      <w:r w:rsidRPr="00C37EB4">
        <w:rPr>
          <w:rStyle w:val="StyleUnderline"/>
          <w:highlight w:val="cyan"/>
        </w:rPr>
        <w:t>Does the need to build worker and social movement formations</w:t>
      </w:r>
      <w:r w:rsidRPr="003D7DF2">
        <w:rPr>
          <w:rStyle w:val="StyleUnderline"/>
        </w:rPr>
        <w:t xml:space="preserve"> once again </w:t>
      </w:r>
      <w:r w:rsidRPr="00C37EB4">
        <w:rPr>
          <w:rStyle w:val="StyleUnderline"/>
          <w:highlight w:val="cyan"/>
        </w:rPr>
        <w:t xml:space="preserve">require queer and trans militants to </w:t>
      </w:r>
      <w:r w:rsidRPr="00C37EB4">
        <w:rPr>
          <w:rStyle w:val="Emphasis"/>
          <w:highlight w:val="cyan"/>
        </w:rPr>
        <w:t>save self-assertion</w:t>
      </w:r>
      <w:r w:rsidRPr="00C37EB4">
        <w:rPr>
          <w:rStyle w:val="StyleUnderline"/>
          <w:highlight w:val="cyan"/>
        </w:rPr>
        <w:t xml:space="preserve"> and </w:t>
      </w:r>
      <w:r w:rsidRPr="00C37EB4">
        <w:rPr>
          <w:rStyle w:val="Emphasis"/>
          <w:highlight w:val="cyan"/>
        </w:rPr>
        <w:t>defence</w:t>
      </w:r>
      <w:r w:rsidRPr="00C37EB4">
        <w:rPr>
          <w:rStyle w:val="StyleUnderline"/>
          <w:highlight w:val="cyan"/>
        </w:rPr>
        <w:t xml:space="preserve"> for another </w:t>
      </w:r>
      <w:r w:rsidRPr="00C37EB4">
        <w:rPr>
          <w:rStyle w:val="Emphasis"/>
          <w:highlight w:val="cyan"/>
        </w:rPr>
        <w:t>future date</w:t>
      </w:r>
      <w:r w:rsidRPr="003D7DF2">
        <w:rPr>
          <w:rStyle w:val="StyleUnderline"/>
        </w:rPr>
        <w:t xml:space="preserve">, as implied by anti-identitarian social democrats? </w:t>
      </w:r>
      <w:r w:rsidRPr="003D7DF2">
        <w:rPr>
          <w:sz w:val="16"/>
        </w:rPr>
        <w:t>Or might defence of gains in LGBT rights, and further pursuit of them, lend themselves to the kind of broad class organising that the anti-apartheid movement against legal race segregation once did?</w:t>
      </w:r>
    </w:p>
    <w:p w14:paraId="7E51CC1A" w14:textId="77777777" w:rsidR="00962BA6" w:rsidRPr="00C37EB4" w:rsidRDefault="00962BA6" w:rsidP="00962BA6">
      <w:pPr>
        <w:rPr>
          <w:rStyle w:val="Emphasis"/>
        </w:rPr>
      </w:pPr>
      <w:r w:rsidRPr="003D7DF2">
        <w:rPr>
          <w:sz w:val="16"/>
        </w:rPr>
        <w:t xml:space="preserve">What barriers did the closet and the danger of blackmail place on the kind of subterranean queer connectivity of the past, even as it played a crucial role in cohering a militant minority in and beyond workplace struggle? What role did the devastation of HIV/AIDS play in late twentiethcentury lulls in class struggle organising? This history is harder to trace, but should concretely put to rest appeals to cheap cultural populism in the name of working-class politics. Even absent this full accounting, </w:t>
      </w:r>
      <w:r w:rsidRPr="003D7DF2">
        <w:rPr>
          <w:rStyle w:val="StyleUnderline"/>
        </w:rPr>
        <w:t xml:space="preserve">it’s clear that </w:t>
      </w:r>
      <w:r w:rsidRPr="00C37EB4">
        <w:rPr>
          <w:rStyle w:val="StyleUnderline"/>
          <w:highlight w:val="cyan"/>
        </w:rPr>
        <w:t>queer and trans workers</w:t>
      </w:r>
      <w:r w:rsidRPr="003D7DF2">
        <w:rPr>
          <w:rStyle w:val="StyleUnderline"/>
        </w:rPr>
        <w:t xml:space="preserve"> today </w:t>
      </w:r>
      <w:r w:rsidRPr="00C37EB4">
        <w:rPr>
          <w:rStyle w:val="StyleUnderline"/>
          <w:highlight w:val="cyan"/>
        </w:rPr>
        <w:t xml:space="preserve">provide one </w:t>
      </w:r>
      <w:r w:rsidRPr="00C37EB4">
        <w:rPr>
          <w:rStyle w:val="Emphasis"/>
          <w:highlight w:val="cyan"/>
        </w:rPr>
        <w:t>concrete way of reframing</w:t>
      </w:r>
      <w:r w:rsidRPr="003D7DF2">
        <w:rPr>
          <w:rStyle w:val="StyleUnderline"/>
        </w:rPr>
        <w:t xml:space="preserve"> an analysis of </w:t>
      </w:r>
      <w:r w:rsidRPr="00C37EB4">
        <w:rPr>
          <w:rStyle w:val="Emphasis"/>
          <w:highlight w:val="cyan"/>
        </w:rPr>
        <w:t>the militant minority model.</w:t>
      </w:r>
    </w:p>
    <w:p w14:paraId="231006F8" w14:textId="77777777" w:rsidR="00962BA6" w:rsidRPr="00C37EB4" w:rsidRDefault="00962BA6" w:rsidP="00962BA6">
      <w:pPr>
        <w:rPr>
          <w:rStyle w:val="Emphasis"/>
        </w:rPr>
      </w:pPr>
      <w:r w:rsidRPr="003D7DF2">
        <w:rPr>
          <w:rStyle w:val="StyleUnderline"/>
        </w:rPr>
        <w:t xml:space="preserve">Trans politics provides transitional organisations with a route away from a </w:t>
      </w:r>
      <w:r w:rsidRPr="00C37EB4">
        <w:rPr>
          <w:rStyle w:val="StyleUnderline"/>
        </w:rPr>
        <w:t>coalitional politics</w:t>
      </w:r>
      <w:r w:rsidRPr="003D7DF2">
        <w:rPr>
          <w:rStyle w:val="StyleUnderline"/>
        </w:rPr>
        <w:t xml:space="preserve"> based either on identity or nominally against it</w:t>
      </w:r>
      <w:r w:rsidRPr="003D7DF2">
        <w:rPr>
          <w:sz w:val="16"/>
        </w:rPr>
        <w:t xml:space="preserve">. This investigation has not supported an emancipatory drive organised through bureaucratic alliances and stitch-ups. Instead, </w:t>
      </w:r>
      <w:r w:rsidRPr="003D7DF2">
        <w:rPr>
          <w:rStyle w:val="StyleUnderline"/>
        </w:rPr>
        <w:t xml:space="preserve">it suggests </w:t>
      </w:r>
      <w:r w:rsidRPr="00C37EB4">
        <w:rPr>
          <w:rStyle w:val="Emphasis"/>
        </w:rPr>
        <w:t>transitional forms</w:t>
      </w:r>
      <w:r w:rsidRPr="003D7DF2">
        <w:rPr>
          <w:rStyle w:val="StyleUnderline"/>
        </w:rPr>
        <w:t xml:space="preserve"> that </w:t>
      </w:r>
      <w:r w:rsidRPr="00C37EB4">
        <w:rPr>
          <w:rStyle w:val="StyleUnderline"/>
          <w:highlight w:val="cyan"/>
        </w:rPr>
        <w:t>organise</w:t>
      </w:r>
      <w:r w:rsidRPr="003D7DF2">
        <w:rPr>
          <w:rStyle w:val="StyleUnderline"/>
        </w:rPr>
        <w:t xml:space="preserve"> the transition to a communist horizon </w:t>
      </w:r>
      <w:r w:rsidRPr="00C37EB4">
        <w:rPr>
          <w:rStyle w:val="Emphasis"/>
          <w:highlight w:val="cyan"/>
        </w:rPr>
        <w:t>along class lines, rather than around them.</w:t>
      </w:r>
    </w:p>
    <w:p w14:paraId="38E825F2" w14:textId="77777777" w:rsidR="00962BA6" w:rsidRPr="003D7DF2" w:rsidRDefault="00962BA6" w:rsidP="00962BA6">
      <w:pPr>
        <w:rPr>
          <w:sz w:val="18"/>
          <w:szCs w:val="18"/>
        </w:rPr>
      </w:pPr>
      <w:r w:rsidRPr="003D7DF2">
        <w:rPr>
          <w:sz w:val="18"/>
          <w:szCs w:val="18"/>
        </w:rPr>
        <w:t>[</w:t>
      </w:r>
      <w:r w:rsidRPr="003D7DF2">
        <w:rPr>
          <w:rStyle w:val="Style13ptBold"/>
          <w:sz w:val="22"/>
          <w:szCs w:val="18"/>
        </w:rPr>
        <w:t>Gleeson and O’Rourke 21</w:t>
      </w:r>
      <w:r w:rsidRPr="003D7DF2">
        <w:rPr>
          <w:sz w:val="18"/>
          <w:szCs w:val="18"/>
        </w:rPr>
        <w:t xml:space="preserve"> – Elle O’Rourke is a political economist and gender theorist currently researching critical theories of financialisation. She is co-founder of New Socialist, a magazine of left thought and commentary, where she serves as economics co-editor. Jules Joanne Gleeson is a queer historian and Londoner, based in Vienna, Transgender Marxism, Pluto Press, 2021, accessed September 22, 2025, -ekh-]</w:t>
      </w:r>
    </w:p>
    <w:p w14:paraId="48E314D8" w14:textId="77777777" w:rsidR="00962BA6" w:rsidRDefault="00962BA6" w:rsidP="00962BA6">
      <w:pPr>
        <w:rPr>
          <w:rStyle w:val="Style13ptBold"/>
        </w:rPr>
      </w:pPr>
    </w:p>
    <w:p w14:paraId="13158C61" w14:textId="593B9F22" w:rsidR="00962BA6" w:rsidRPr="00962BA6" w:rsidRDefault="00962BA6" w:rsidP="00962BA6">
      <w:pPr>
        <w:pStyle w:val="Heading4"/>
        <w:rPr>
          <w:rStyle w:val="Style13ptBold"/>
          <w:b/>
          <w:bCs w:val="0"/>
        </w:rPr>
      </w:pPr>
      <w:r w:rsidRPr="00962BA6">
        <w:rPr>
          <w:rStyle w:val="Style13ptBold"/>
          <w:b/>
          <w:bCs w:val="0"/>
        </w:rPr>
        <w:t>10</w:t>
      </w:r>
    </w:p>
    <w:p w14:paraId="12F6DCC9" w14:textId="77777777" w:rsidR="00962BA6" w:rsidRPr="00A10530" w:rsidRDefault="00962BA6" w:rsidP="00962BA6">
      <w:pPr>
        <w:rPr>
          <w:rStyle w:val="StyleUnderline"/>
        </w:rPr>
      </w:pPr>
      <w:r w:rsidRPr="00A10530">
        <w:rPr>
          <w:sz w:val="16"/>
        </w:rPr>
        <w:t xml:space="preserve">In </w:t>
      </w:r>
      <w:r w:rsidRPr="00A10530">
        <w:rPr>
          <w:rStyle w:val="StyleUnderline"/>
        </w:rPr>
        <w:t>taking up</w:t>
      </w:r>
      <w:r w:rsidRPr="00A10530">
        <w:rPr>
          <w:sz w:val="16"/>
        </w:rPr>
        <w:t xml:space="preserve"> Hortense J. </w:t>
      </w:r>
      <w:r w:rsidRPr="00A10530">
        <w:rPr>
          <w:rStyle w:val="StyleUnderline"/>
        </w:rPr>
        <w:t>Spillers’s</w:t>
      </w:r>
      <w:r w:rsidRPr="00A10530">
        <w:rPr>
          <w:sz w:val="16"/>
        </w:rPr>
        <w:t xml:space="preserve"> (1987) concept of </w:t>
      </w:r>
      <w:r w:rsidRPr="00A10530">
        <w:rPr>
          <w:rStyle w:val="StyleUnderline"/>
        </w:rPr>
        <w:t>“symbolic substitution” to argue</w:t>
      </w:r>
      <w:r w:rsidRPr="00A10530">
        <w:rPr>
          <w:sz w:val="16"/>
        </w:rPr>
        <w:t xml:space="preserve"> that </w:t>
      </w:r>
      <w:r w:rsidRPr="00A10530">
        <w:rPr>
          <w:rStyle w:val="StyleUnderline"/>
        </w:rPr>
        <w:t>the biomedical problematization of gender and</w:t>
      </w:r>
      <w:r w:rsidRPr="00A10530">
        <w:rPr>
          <w:sz w:val="16"/>
        </w:rPr>
        <w:t xml:space="preserve"> the notion of gender </w:t>
      </w:r>
      <w:r w:rsidRPr="00A10530">
        <w:rPr>
          <w:rStyle w:val="StyleUnderline"/>
        </w:rPr>
        <w:t>dysphoria “insert in the realm of the individual and the psyche a conflict that resides at a structural and historical level,”</w:t>
      </w:r>
      <w:r w:rsidRPr="00A10530">
        <w:rPr>
          <w:sz w:val="16"/>
        </w:rPr>
        <w:t xml:space="preserve"> Llaveria </w:t>
      </w:r>
      <w:r w:rsidRPr="00A10530">
        <w:rPr>
          <w:rStyle w:val="StyleUnderline"/>
        </w:rPr>
        <w:t>Caselles</w:t>
      </w:r>
      <w:r w:rsidRPr="00A10530">
        <w:rPr>
          <w:sz w:val="16"/>
        </w:rPr>
        <w:t xml:space="preserve"> intervenes decisively in the etiological debate, </w:t>
      </w:r>
      <w:r w:rsidRPr="00A10530">
        <w:rPr>
          <w:rStyle w:val="StyleUnderline"/>
        </w:rPr>
        <w:t xml:space="preserve">positioning </w:t>
      </w:r>
      <w:r w:rsidRPr="00A90296">
        <w:rPr>
          <w:rStyle w:val="StyleUnderline"/>
          <w:highlight w:val="cyan"/>
        </w:rPr>
        <w:t>the</w:t>
      </w:r>
      <w:r w:rsidRPr="00A10530">
        <w:rPr>
          <w:rStyle w:val="StyleUnderline"/>
        </w:rPr>
        <w:t xml:space="preserve"> biomedical </w:t>
      </w:r>
      <w:r w:rsidRPr="00A90296">
        <w:rPr>
          <w:rStyle w:val="StyleUnderline"/>
          <w:highlight w:val="cyan"/>
        </w:rPr>
        <w:t>construction of transsexuality</w:t>
      </w:r>
      <w:r w:rsidRPr="00A10530">
        <w:rPr>
          <w:rStyle w:val="StyleUnderline"/>
        </w:rPr>
        <w:t xml:space="preserve"> as such “</w:t>
      </w:r>
      <w:r w:rsidRPr="00613D6B">
        <w:rPr>
          <w:rStyle w:val="StyleUnderline"/>
        </w:rPr>
        <w:t>not as a site of origin but</w:t>
      </w:r>
      <w:r w:rsidRPr="00A10530">
        <w:rPr>
          <w:rStyle w:val="StyleUnderline"/>
        </w:rPr>
        <w:t xml:space="preserve"> </w:t>
      </w:r>
      <w:r w:rsidRPr="00613D6B">
        <w:rPr>
          <w:rStyle w:val="StyleUnderline"/>
          <w:highlight w:val="cyan"/>
        </w:rPr>
        <w:t xml:space="preserve">as a </w:t>
      </w:r>
      <w:r w:rsidRPr="00613D6B">
        <w:rPr>
          <w:rStyle w:val="StyleUnderline"/>
        </w:rPr>
        <w:t xml:space="preserve">secondary sociogenic </w:t>
      </w:r>
      <w:r w:rsidRPr="00A90296">
        <w:rPr>
          <w:rStyle w:val="StyleUnderline"/>
          <w:highlight w:val="cyan"/>
        </w:rPr>
        <w:t>movement that overwrites the primary conflict and displaces it to the interiority of the individual.” The primary conflict</w:t>
      </w:r>
      <w:r w:rsidRPr="00A10530">
        <w:rPr>
          <w:sz w:val="16"/>
        </w:rPr>
        <w:t>—following Marxist feminism and social reproduction theory—“</w:t>
      </w:r>
      <w:r w:rsidRPr="00A90296">
        <w:rPr>
          <w:rStyle w:val="StyleUnderline"/>
          <w:highlight w:val="cyan"/>
        </w:rPr>
        <w:t>occurs in</w:t>
      </w:r>
      <w:r w:rsidRPr="00A10530">
        <w:rPr>
          <w:rStyle w:val="StyleUnderline"/>
        </w:rPr>
        <w:t xml:space="preserve"> the space of </w:t>
      </w:r>
      <w:r w:rsidRPr="00A90296">
        <w:rPr>
          <w:rStyle w:val="StyleUnderline"/>
          <w:highlight w:val="cyan"/>
        </w:rPr>
        <w:t>the household and the market</w:t>
      </w:r>
      <w:r w:rsidRPr="00A10530">
        <w:rPr>
          <w:rStyle w:val="StyleUnderline"/>
        </w:rPr>
        <w:t xml:space="preserve"> . . . in relation to conflicts of social reproduction specific to Western modernity and its articulation of a capitalist economy</w:t>
      </w:r>
      <w:r w:rsidRPr="00A10530">
        <w:rPr>
          <w:sz w:val="16"/>
        </w:rPr>
        <w:t xml:space="preserve">.” Returning to </w:t>
      </w:r>
      <w:r w:rsidRPr="00A90296">
        <w:rPr>
          <w:rStyle w:val="StyleUnderline"/>
          <w:highlight w:val="cyan"/>
        </w:rPr>
        <w:t>the lived experience of dysphoria</w:t>
      </w:r>
      <w:r w:rsidRPr="00A10530">
        <w:rPr>
          <w:sz w:val="16"/>
        </w:rPr>
        <w:t xml:space="preserve"> in socialrelational contexts from a structural point of view, then, </w:t>
      </w:r>
      <w:r w:rsidRPr="00A90296">
        <w:rPr>
          <w:rStyle w:val="StyleUnderline"/>
          <w:highlight w:val="cyan"/>
        </w:rPr>
        <w:t>recasts it as “a</w:t>
      </w:r>
      <w:r w:rsidRPr="00A10530">
        <w:rPr>
          <w:rStyle w:val="StyleUnderline"/>
        </w:rPr>
        <w:t xml:space="preserve"> practical </w:t>
      </w:r>
      <w:r w:rsidRPr="00A90296">
        <w:rPr>
          <w:rStyle w:val="StyleUnderline"/>
          <w:highlight w:val="cyan"/>
        </w:rPr>
        <w:t xml:space="preserve">destabilization </w:t>
      </w:r>
      <w:r w:rsidRPr="00A90296">
        <w:rPr>
          <w:rStyle w:val="StyleUnderline"/>
        </w:rPr>
        <w:t>of</w:t>
      </w:r>
      <w:r w:rsidRPr="00A10530">
        <w:rPr>
          <w:rStyle w:val="StyleUnderline"/>
        </w:rPr>
        <w:t xml:space="preserve"> the gender order </w:t>
      </w:r>
      <w:r w:rsidRPr="00A90296">
        <w:rPr>
          <w:rStyle w:val="StyleUnderline"/>
          <w:highlight w:val="cyan"/>
        </w:rPr>
        <w:t>that</w:t>
      </w:r>
      <w:r w:rsidRPr="00A10530">
        <w:rPr>
          <w:rStyle w:val="StyleUnderline"/>
        </w:rPr>
        <w:t xml:space="preserve"> puts pressure on its foundational contradiction and </w:t>
      </w:r>
      <w:r w:rsidRPr="00A90296">
        <w:rPr>
          <w:rStyle w:val="StyleUnderline"/>
          <w:highlight w:val="cyan"/>
        </w:rPr>
        <w:t>demands a reorganization of social relations</w:t>
      </w:r>
      <w:r w:rsidRPr="00A10530">
        <w:rPr>
          <w:rStyle w:val="StyleUnderline"/>
        </w:rPr>
        <w:t>.” Transsexuality</w:t>
      </w:r>
      <w:r w:rsidRPr="00A10530">
        <w:rPr>
          <w:sz w:val="16"/>
        </w:rPr>
        <w:t xml:space="preserve"> precariously </w:t>
      </w:r>
      <w:r w:rsidRPr="00613D6B">
        <w:rPr>
          <w:rStyle w:val="StyleUnderline"/>
        </w:rPr>
        <w:t>contains</w:t>
      </w:r>
      <w:r w:rsidRPr="00A10530">
        <w:rPr>
          <w:rStyle w:val="StyleUnderline"/>
        </w:rPr>
        <w:t xml:space="preserve"> “the possibility of </w:t>
      </w:r>
      <w:r w:rsidRPr="00A90296">
        <w:rPr>
          <w:rStyle w:val="StyleUnderline"/>
          <w:highlight w:val="cyan"/>
        </w:rPr>
        <w:t xml:space="preserve">defining the political field of gender at </w:t>
      </w:r>
      <w:r w:rsidRPr="00613D6B">
        <w:rPr>
          <w:rStyle w:val="StyleUnderline"/>
        </w:rPr>
        <w:t>the level of its historicity</w:t>
      </w:r>
      <w:r w:rsidRPr="00A10530">
        <w:rPr>
          <w:rStyle w:val="StyleUnderline"/>
        </w:rPr>
        <w:t xml:space="preserve">, that is, </w:t>
      </w:r>
      <w:r w:rsidRPr="00A90296">
        <w:rPr>
          <w:rStyle w:val="StyleUnderline"/>
          <w:highlight w:val="cyan"/>
        </w:rPr>
        <w:t>the radical possibility of democratizing the organization of generativity</w:t>
      </w:r>
      <w:r w:rsidRPr="00A10530">
        <w:rPr>
          <w:rStyle w:val="StyleUnderline"/>
        </w:rPr>
        <w:t xml:space="preserve">”— </w:t>
      </w:r>
      <w:r w:rsidRPr="00A90296">
        <w:rPr>
          <w:rStyle w:val="StyleUnderline"/>
          <w:highlight w:val="cyan"/>
        </w:rPr>
        <w:t>toward “gender self-determination as the collective political work of consciously imagining and practicing less violent ways of reorganizing the work of procreation and reproduction</w:t>
      </w:r>
      <w:r w:rsidRPr="00A10530">
        <w:rPr>
          <w:rStyle w:val="StyleUnderline"/>
        </w:rPr>
        <w:t>.”</w:t>
      </w:r>
    </w:p>
    <w:p w14:paraId="2380BFC5" w14:textId="77777777" w:rsidR="00962BA6" w:rsidRPr="00792F79" w:rsidRDefault="00962BA6" w:rsidP="00962BA6">
      <w:pPr>
        <w:rPr>
          <w:rStyle w:val="StyleUnderline"/>
          <w:sz w:val="16"/>
          <w:szCs w:val="16"/>
          <w:u w:val="none"/>
        </w:rPr>
      </w:pPr>
      <w:r w:rsidRPr="00792F79">
        <w:rPr>
          <w:sz w:val="16"/>
          <w:szCs w:val="16"/>
        </w:rPr>
        <w:t xml:space="preserve">[Ira </w:t>
      </w:r>
      <w:r w:rsidRPr="00792F79">
        <w:rPr>
          <w:rStyle w:val="Style13ptBold"/>
          <w:sz w:val="20"/>
          <w:szCs w:val="16"/>
        </w:rPr>
        <w:t>Terán and</w:t>
      </w:r>
      <w:r w:rsidRPr="00792F79">
        <w:rPr>
          <w:sz w:val="16"/>
          <w:szCs w:val="16"/>
        </w:rPr>
        <w:t xml:space="preserve"> Emrys </w:t>
      </w:r>
      <w:r w:rsidRPr="00792F79">
        <w:rPr>
          <w:rStyle w:val="Style13ptBold"/>
          <w:sz w:val="20"/>
          <w:szCs w:val="16"/>
        </w:rPr>
        <w:t>Travis 24</w:t>
      </w:r>
      <w:r w:rsidRPr="00792F79">
        <w:rPr>
          <w:sz w:val="16"/>
          <w:szCs w:val="16"/>
        </w:rPr>
        <w:t xml:space="preserve"> – Ira Terán is a transfeminist militant and queer Marxist scholar from Spain. Graduated in English studies with a master's degree in LGTBIQ+ studies from the Complutense University of Madrid, she is currently pursuing a PhD on the horizon of family abolition in contemporary queer literature at the University of Zaragoza. She is the author of the essay “Mutantes y divinas” (2023) and editrix of the anthology of anticapitalist trans thought Las degeneradas trans acaban con la familia (2022), Emrys Travis is a trans Marxist from the UK. They hold a BA in French and Italian studies and an MPhil in comparative literatures and cultures from the University of Cambridge, and their research confronts disabled, queer, and trans experience and analysis with Marxist frameworks and concepts such as dialectics and totality thinking. Their essay “El pueblo unito è meglio travestito,” inspired by the work of Mario Mieli, was published in Las degeneradas trans acaban con la familia, “A Small Piece of Red Sky to Fly In: Transition Pending Revolution,” Transgender Studies Quarterly, Volume 11, Issue 2, May 1, 2024, accessed September 12, 2025, -ekh-]</w:t>
      </w:r>
    </w:p>
    <w:p w14:paraId="4EF47344" w14:textId="77777777" w:rsidR="00962BA6" w:rsidRDefault="00962BA6" w:rsidP="00962BA6"/>
    <w:p w14:paraId="1E2CFB9A" w14:textId="735A527D" w:rsidR="00962BA6" w:rsidRDefault="00962BA6" w:rsidP="00962BA6">
      <w:pPr>
        <w:pStyle w:val="Heading4"/>
      </w:pPr>
      <w:r>
        <w:t>11</w:t>
      </w:r>
    </w:p>
    <w:p w14:paraId="7F92943C" w14:textId="77777777" w:rsidR="00962BA6" w:rsidRPr="00C61B56" w:rsidRDefault="00962BA6" w:rsidP="00962BA6">
      <w:pPr>
        <w:rPr>
          <w:sz w:val="16"/>
        </w:rPr>
      </w:pPr>
      <w:r w:rsidRPr="00C61B56">
        <w:rPr>
          <w:sz w:val="16"/>
        </w:rPr>
        <w:t xml:space="preserve">Trans*forming Fields </w:t>
      </w:r>
    </w:p>
    <w:p w14:paraId="354DC7C5" w14:textId="77777777" w:rsidR="00962BA6" w:rsidRPr="00152F27" w:rsidRDefault="00962BA6" w:rsidP="00962BA6">
      <w:pPr>
        <w:rPr>
          <w:rStyle w:val="StyleUnderline"/>
        </w:rPr>
      </w:pPr>
      <w:r w:rsidRPr="00C61B56">
        <w:rPr>
          <w:sz w:val="16"/>
        </w:rPr>
        <w:t xml:space="preserve">The clearest inheritance of trans Marxism woven through Jamie C. Gagliano and Alexander Liebman’s elaboration of various sites of campesino resistance is the thread of disruptive extra- and anti-institutional marginality. Where other pieces have focused on trans subjects (or de/subjectivities), </w:t>
      </w:r>
      <w:r w:rsidRPr="00152F27">
        <w:rPr>
          <w:rStyle w:val="StyleUnderline"/>
        </w:rPr>
        <w:t>“Trans*-agrarian Marx- isms? On Unruly Matters, Rural Sexualities, and Problematic Campesinas” assem- bles a cornucopia of other flowers blooming from the field of trans Marxism, “</w:t>
      </w:r>
      <w:r w:rsidRPr="00152F27">
        <w:rPr>
          <w:rStyle w:val="StyleUnderline"/>
          <w:highlight w:val="cyan"/>
        </w:rPr>
        <w:t>draw</w:t>
      </w:r>
      <w:r w:rsidRPr="00152F27">
        <w:rPr>
          <w:rStyle w:val="StyleUnderline"/>
        </w:rPr>
        <w:t xml:space="preserve"> [ing] </w:t>
      </w:r>
      <w:r w:rsidRPr="00152F27">
        <w:rPr>
          <w:rStyle w:val="StyleUnderline"/>
          <w:highlight w:val="cyan"/>
        </w:rPr>
        <w:t>on trans</w:t>
      </w:r>
      <w:r w:rsidRPr="00152F27">
        <w:rPr>
          <w:rStyle w:val="StyleUnderline"/>
        </w:rPr>
        <w:t xml:space="preserve">gender </w:t>
      </w:r>
      <w:r w:rsidRPr="00152F27">
        <w:rPr>
          <w:rStyle w:val="StyleUnderline"/>
          <w:highlight w:val="cyan"/>
        </w:rPr>
        <w:t>marxism</w:t>
      </w:r>
      <w:r w:rsidRPr="00613D6B">
        <w:rPr>
          <w:rStyle w:val="StyleUnderline"/>
        </w:rPr>
        <w:t xml:space="preserve">s </w:t>
      </w:r>
      <w:r w:rsidRPr="00152F27">
        <w:rPr>
          <w:rStyle w:val="StyleUnderline"/>
          <w:highlight w:val="cyan"/>
        </w:rPr>
        <w:t>to</w:t>
      </w:r>
      <w:r w:rsidRPr="00152F27">
        <w:rPr>
          <w:rStyle w:val="StyleUnderline"/>
        </w:rPr>
        <w:t xml:space="preserve"> historicize and </w:t>
      </w:r>
      <w:r w:rsidRPr="00152F27">
        <w:rPr>
          <w:rStyle w:val="StyleUnderline"/>
          <w:highlight w:val="cyan"/>
        </w:rPr>
        <w:t>think</w:t>
      </w:r>
      <w:r w:rsidRPr="00152F27">
        <w:rPr>
          <w:rStyle w:val="StyleUnderline"/>
        </w:rPr>
        <w:t xml:space="preserve"> the </w:t>
      </w:r>
      <w:r w:rsidRPr="00152F27">
        <w:rPr>
          <w:rStyle w:val="StyleUnderline"/>
          <w:highlight w:val="cyan"/>
        </w:rPr>
        <w:t xml:space="preserve">possibilities for </w:t>
      </w:r>
      <w:r w:rsidRPr="00613D6B">
        <w:rPr>
          <w:rStyle w:val="StyleUnderline"/>
        </w:rPr>
        <w:t>align-ments across</w:t>
      </w:r>
      <w:r w:rsidRPr="00152F27">
        <w:rPr>
          <w:rStyle w:val="StyleUnderline"/>
        </w:rPr>
        <w:t xml:space="preserve"> trans, queer, and agrarian </w:t>
      </w:r>
      <w:r w:rsidRPr="00152F27">
        <w:rPr>
          <w:rStyle w:val="StyleUnderline"/>
          <w:highlight w:val="cyan"/>
        </w:rPr>
        <w:t>struggles in relation to anticolonial</w:t>
      </w:r>
      <w:r w:rsidRPr="00152F27">
        <w:rPr>
          <w:rStyle w:val="StyleUnderline"/>
        </w:rPr>
        <w:t xml:space="preserve"> and </w:t>
      </w:r>
      <w:r w:rsidRPr="00152F27">
        <w:rPr>
          <w:rStyle w:val="StyleUnderline"/>
          <w:highlight w:val="cyan"/>
        </w:rPr>
        <w:t>anticapitalist</w:t>
      </w:r>
      <w:r w:rsidRPr="00152F27">
        <w:rPr>
          <w:rStyle w:val="StyleUnderline"/>
        </w:rPr>
        <w:t xml:space="preserve"> rural </w:t>
      </w:r>
      <w:r w:rsidRPr="00152F27">
        <w:rPr>
          <w:rStyle w:val="StyleUnderline"/>
          <w:highlight w:val="cyan"/>
        </w:rPr>
        <w:t>uprisings</w:t>
      </w:r>
      <w:r w:rsidRPr="00152F27">
        <w:rPr>
          <w:rStyle w:val="StyleUnderline"/>
        </w:rPr>
        <w:t>”—thus demonstrating the breadth of applicability of what Anja Weiser Flower (2021) termed a “transgendered Marxism.”</w:t>
      </w:r>
      <w:r w:rsidRPr="00C61B56">
        <w:rPr>
          <w:sz w:val="16"/>
        </w:rPr>
        <w:t xml:space="preserve"> Gagliano and Liebman bring trans Marxism into conversation with critical agrarian studies (CAS)—a field arising out of a long history of peasant studies and a more recent critique of liberal “development”—</w:t>
      </w:r>
      <w:r w:rsidRPr="00152F27">
        <w:rPr>
          <w:rStyle w:val="StyleUnderline"/>
        </w:rPr>
        <w:t xml:space="preserve">arguing that “gender and sexuality are central to the making of agrarian capital” and that “agrarian questions of nature, productivity, and subjectivity” have much to gain from </w:t>
      </w:r>
      <w:r w:rsidRPr="00152F27">
        <w:rPr>
          <w:rStyle w:val="StyleUnderline"/>
          <w:highlight w:val="cyan"/>
        </w:rPr>
        <w:t>trans Marxism</w:t>
      </w:r>
      <w:r w:rsidRPr="00613D6B">
        <w:rPr>
          <w:rStyle w:val="StyleUnderline"/>
          <w:highlight w:val="cyan"/>
        </w:rPr>
        <w:t>’s</w:t>
      </w:r>
      <w:r w:rsidRPr="00152F27">
        <w:rPr>
          <w:rStyle w:val="StyleUnderline"/>
        </w:rPr>
        <w:t xml:space="preserve"> “close </w:t>
      </w:r>
      <w:r w:rsidRPr="00152F27">
        <w:rPr>
          <w:rStyle w:val="StyleUnderline"/>
          <w:highlight w:val="cyan"/>
        </w:rPr>
        <w:t xml:space="preserve">attention to </w:t>
      </w:r>
      <w:r w:rsidRPr="00613D6B">
        <w:rPr>
          <w:rStyle w:val="StyleUnderline"/>
        </w:rPr>
        <w:t>historical</w:t>
      </w:r>
      <w:r w:rsidRPr="00152F27">
        <w:rPr>
          <w:rStyle w:val="StyleUnderline"/>
        </w:rPr>
        <w:t xml:space="preserve"> and </w:t>
      </w:r>
      <w:r w:rsidRPr="00613D6B">
        <w:rPr>
          <w:rStyle w:val="StyleUnderline"/>
        </w:rPr>
        <w:t xml:space="preserve">geographical </w:t>
      </w:r>
      <w:r w:rsidRPr="00152F27">
        <w:rPr>
          <w:rStyle w:val="StyleUnderline"/>
          <w:highlight w:val="cyan"/>
        </w:rPr>
        <w:t>particularity</w:t>
      </w:r>
      <w:r w:rsidRPr="00152F27">
        <w:rPr>
          <w:rStyle w:val="StyleUnderline"/>
        </w:rPr>
        <w:t xml:space="preserve"> and </w:t>
      </w:r>
      <w:r w:rsidRPr="00613D6B">
        <w:rPr>
          <w:rStyle w:val="StyleUnderline"/>
        </w:rPr>
        <w:t>how gender</w:t>
      </w:r>
      <w:r w:rsidRPr="00152F27">
        <w:rPr>
          <w:rStyle w:val="StyleUnderline"/>
        </w:rPr>
        <w:t xml:space="preserve"> is </w:t>
      </w:r>
      <w:r w:rsidRPr="00613D6B">
        <w:rPr>
          <w:rStyle w:val="StyleUnderline"/>
        </w:rPr>
        <w:t>always-already wrought in dialectical relation to capitalist transformation</w:t>
      </w:r>
      <w:r w:rsidRPr="00152F27">
        <w:rPr>
          <w:rStyle w:val="StyleUnderline"/>
        </w:rPr>
        <w:t xml:space="preserve">.” In dialectical turn, the authors also “hope that trans*marxism will draw from CAS’s sustained engagement with materiality, working-class politics, political ecology, and Global South critiques of development.” </w:t>
      </w:r>
    </w:p>
    <w:p w14:paraId="03F5A1B8" w14:textId="77777777" w:rsidR="00962BA6" w:rsidRPr="00C61B56" w:rsidRDefault="00962BA6" w:rsidP="00962BA6">
      <w:pPr>
        <w:rPr>
          <w:sz w:val="16"/>
        </w:rPr>
      </w:pPr>
      <w:r w:rsidRPr="00C61B56">
        <w:rPr>
          <w:sz w:val="16"/>
        </w:rPr>
        <w:t xml:space="preserve">Overcoming what they see as some of the shortcomings of CAS, for example, Gagliano and Liebman’s trans Marxist analysis of campesinos — subsistence farmers, smallholders, and peasants who resist the forces of proletarianization—recasts the problem they pose the state and capital as “one of how normative and regu-latory aspects of gender and sexuality, and their links to racialization, are mate-rially enacted through agrarian (re)production.” </w:t>
      </w:r>
      <w:r w:rsidRPr="00152F27">
        <w:rPr>
          <w:rStyle w:val="StyleUnderline"/>
        </w:rPr>
        <w:t xml:space="preserve">They advocate resistance to the resolution of this problem in favor of understanding the campesino as “a potential site for Marxian praxis and the proliferation of queer and trans agrarian class struggle.” Diagnosing in CAS a political horizon of reproductive futurity “rooted in moralizing the peasantry,” Gagliano and Liebman propose a </w:t>
      </w:r>
      <w:r w:rsidRPr="00613D6B">
        <w:rPr>
          <w:rStyle w:val="Emphasis"/>
        </w:rPr>
        <w:t>trans Marxist lens</w:t>
      </w:r>
      <w:r w:rsidRPr="00152F27">
        <w:rPr>
          <w:rStyle w:val="StyleUnderline"/>
        </w:rPr>
        <w:t xml:space="preserve"> to “</w:t>
      </w:r>
      <w:r w:rsidRPr="00152F27">
        <w:rPr>
          <w:rStyle w:val="Emphasis"/>
          <w:highlight w:val="cyan"/>
        </w:rPr>
        <w:t>interrogate</w:t>
      </w:r>
      <w:r w:rsidRPr="00152F27">
        <w:rPr>
          <w:rStyle w:val="StyleUnderline"/>
          <w:highlight w:val="cyan"/>
        </w:rPr>
        <w:t xml:space="preserve"> how intertwined </w:t>
      </w:r>
      <w:r w:rsidRPr="00613D6B">
        <w:rPr>
          <w:rStyle w:val="StyleUnderline"/>
        </w:rPr>
        <w:t>gendered, sexual,</w:t>
      </w:r>
      <w:r w:rsidRPr="00152F27">
        <w:rPr>
          <w:rStyle w:val="StyleUnderline"/>
        </w:rPr>
        <w:t xml:space="preserve"> and </w:t>
      </w:r>
      <w:r w:rsidRPr="00613D6B">
        <w:rPr>
          <w:rStyle w:val="StyleUnderline"/>
        </w:rPr>
        <w:t xml:space="preserve">racial </w:t>
      </w:r>
      <w:r w:rsidRPr="00152F27">
        <w:rPr>
          <w:rStyle w:val="StyleUnderline"/>
          <w:highlight w:val="cyan"/>
        </w:rPr>
        <w:t>violence grounds</w:t>
      </w:r>
      <w:r w:rsidRPr="00152F27">
        <w:rPr>
          <w:rStyle w:val="StyleUnderline"/>
        </w:rPr>
        <w:t xml:space="preserve"> agricultural </w:t>
      </w:r>
      <w:r w:rsidRPr="00613D6B">
        <w:rPr>
          <w:rStyle w:val="Emphasis"/>
        </w:rPr>
        <w:t xml:space="preserve">regimes of </w:t>
      </w:r>
      <w:r w:rsidRPr="00152F27">
        <w:rPr>
          <w:rStyle w:val="Emphasis"/>
          <w:highlight w:val="cyan"/>
        </w:rPr>
        <w:t>extraction</w:t>
      </w:r>
      <w:r w:rsidRPr="00152F27">
        <w:rPr>
          <w:rStyle w:val="StyleUnderline"/>
        </w:rPr>
        <w:t xml:space="preserve"> and </w:t>
      </w:r>
      <w:r w:rsidRPr="00152F27">
        <w:rPr>
          <w:rStyle w:val="Emphasis"/>
          <w:highlight w:val="cyan"/>
        </w:rPr>
        <w:t>dispossession</w:t>
      </w:r>
      <w:r w:rsidRPr="00152F27">
        <w:rPr>
          <w:rStyle w:val="StyleUnderline"/>
        </w:rPr>
        <w:t xml:space="preserve"> without also positing heteronormative forms of agrarian productivism and its idealized pasts and recuperative futures in its place.”</w:t>
      </w:r>
      <w:r w:rsidRPr="00C61B56">
        <w:rPr>
          <w:sz w:val="16"/>
        </w:rPr>
        <w:t xml:space="preserve"> Despite the strengths of CAS in foregrounding scholar activism and “overcoming divisions between the researcher and resear-ched,” </w:t>
      </w:r>
      <w:r w:rsidRPr="00152F27">
        <w:rPr>
          <w:rStyle w:val="StyleUnderline"/>
        </w:rPr>
        <w:t xml:space="preserve">they argue, its uptake is nonetheless largely due to “its palatability and capacity to interface with entities invested in the status quo, such as the UN and global NGOs.” The resulting dilution of grassroots movements’ radical messaging into externally evaluated and normatively regulated UN development program- ming “comes into tension with forms of campesino life and struggle that may veer away from productive frameworks or that seek forms of liberation antithetical to reform.” Both trans and campesino </w:t>
      </w:r>
      <w:r w:rsidRPr="00152F27">
        <w:rPr>
          <w:rStyle w:val="StyleUnderline"/>
          <w:highlight w:val="cyan"/>
        </w:rPr>
        <w:t xml:space="preserve">“fugitive </w:t>
      </w:r>
      <w:r w:rsidRPr="00613D6B">
        <w:rPr>
          <w:rStyle w:val="StyleUnderline"/>
          <w:highlight w:val="cyan"/>
        </w:rPr>
        <w:t xml:space="preserve">practices” of revolt and resistance are marginalized </w:t>
      </w:r>
      <w:r w:rsidRPr="00152F27">
        <w:rPr>
          <w:rStyle w:val="StyleUnderline"/>
          <w:highlight w:val="cyan"/>
        </w:rPr>
        <w:t>in</w:t>
      </w:r>
      <w:r w:rsidRPr="00152F27">
        <w:rPr>
          <w:rStyle w:val="StyleUnderline"/>
        </w:rPr>
        <w:t xml:space="preserve"> the process of “the </w:t>
      </w:r>
      <w:r w:rsidRPr="00152F27">
        <w:rPr>
          <w:rStyle w:val="StyleUnderline"/>
          <w:highlight w:val="cyan"/>
        </w:rPr>
        <w:t xml:space="preserve">good-intentioned management of dissent into existing frameworks that prioritize representation, poverty reduction, </w:t>
      </w:r>
      <w:r w:rsidRPr="00613D6B">
        <w:rPr>
          <w:rStyle w:val="StyleUnderline"/>
          <w:highlight w:val="cyan"/>
        </w:rPr>
        <w:t>and NGO good</w:t>
      </w:r>
      <w:r w:rsidRPr="00152F27">
        <w:rPr>
          <w:rStyle w:val="StyleUnderline"/>
          <w:highlight w:val="cyan"/>
        </w:rPr>
        <w:t>-will</w:t>
      </w:r>
      <w:r w:rsidRPr="00152F27">
        <w:rPr>
          <w:rStyle w:val="StyleUnderline"/>
        </w:rPr>
        <w:t>.”</w:t>
      </w:r>
      <w:r w:rsidRPr="00C61B56">
        <w:rPr>
          <w:sz w:val="16"/>
        </w:rPr>
        <w:t xml:space="preserve"> A trans Marxist lens, </w:t>
      </w:r>
      <w:r w:rsidRPr="00152F27">
        <w:rPr>
          <w:rStyle w:val="StyleUnderline"/>
        </w:rPr>
        <w:t xml:space="preserve">for Gagliano and Liebman, reveals how “repre-sentation and visibility is always double-edged”; </w:t>
      </w:r>
      <w:r w:rsidRPr="00613D6B">
        <w:rPr>
          <w:rStyle w:val="StyleUnderline"/>
        </w:rPr>
        <w:t>against</w:t>
      </w:r>
      <w:r w:rsidRPr="00152F27">
        <w:rPr>
          <w:rStyle w:val="StyleUnderline"/>
        </w:rPr>
        <w:t xml:space="preserve"> the </w:t>
      </w:r>
      <w:r w:rsidRPr="00613D6B">
        <w:rPr>
          <w:rStyle w:val="StyleUnderline"/>
        </w:rPr>
        <w:t>violence of capital’s perception</w:t>
      </w:r>
      <w:r w:rsidRPr="00152F27">
        <w:rPr>
          <w:rStyle w:val="StyleUnderline"/>
        </w:rPr>
        <w:t>, they argue, “</w:t>
      </w:r>
      <w:r w:rsidRPr="00152F27">
        <w:rPr>
          <w:rStyle w:val="StyleUnderline"/>
          <w:highlight w:val="cyan"/>
        </w:rPr>
        <w:t xml:space="preserve">transness is duplicity against clarity as survival </w:t>
      </w:r>
      <w:r w:rsidRPr="00613D6B">
        <w:rPr>
          <w:rStyle w:val="StyleUnderline"/>
          <w:highlight w:val="cyan"/>
        </w:rPr>
        <w:t>tactic and as ontoepistemological worlding</w:t>
      </w:r>
      <w:r w:rsidRPr="00152F27">
        <w:rPr>
          <w:rStyle w:val="StyleUnderline"/>
        </w:rPr>
        <w:t>”—mirroring the fugitive practices involved in sustaining campesino life that “do not slide easily into development agendas but are key to resistance and insurgency at the plantation margins.” “What happens,” they ask, “</w:t>
      </w:r>
      <w:r w:rsidRPr="00152F27">
        <w:rPr>
          <w:rStyle w:val="StyleUnderline"/>
          <w:highlight w:val="cyan"/>
        </w:rPr>
        <w:t xml:space="preserve">when the </w:t>
      </w:r>
      <w:r w:rsidRPr="00152F27">
        <w:rPr>
          <w:rStyle w:val="Emphasis"/>
          <w:highlight w:val="cyan"/>
        </w:rPr>
        <w:t>trans*marxist bend of leaning into the unmanageable</w:t>
      </w:r>
      <w:r w:rsidRPr="00152F27">
        <w:rPr>
          <w:rStyle w:val="StyleUnderline"/>
        </w:rPr>
        <w:t xml:space="preserve">, the </w:t>
      </w:r>
      <w:r w:rsidRPr="00152F27">
        <w:rPr>
          <w:rStyle w:val="StyleUnderline"/>
          <w:highlight w:val="cyan"/>
        </w:rPr>
        <w:t>unpalatable,</w:t>
      </w:r>
      <w:r w:rsidRPr="00152F27">
        <w:rPr>
          <w:rStyle w:val="StyleUnderline"/>
        </w:rPr>
        <w:t xml:space="preserve"> and the </w:t>
      </w:r>
      <w:r w:rsidRPr="00152F27">
        <w:rPr>
          <w:rStyle w:val="StyleUnderline"/>
          <w:highlight w:val="cyan"/>
        </w:rPr>
        <w:t>profane as praxis</w:t>
      </w:r>
      <w:r w:rsidRPr="00152F27">
        <w:rPr>
          <w:rStyle w:val="StyleUnderline"/>
        </w:rPr>
        <w:t xml:space="preserve"> is also </w:t>
      </w:r>
      <w:r w:rsidRPr="00152F27">
        <w:rPr>
          <w:rStyle w:val="Emphasis"/>
          <w:highlight w:val="cyan"/>
        </w:rPr>
        <w:t>taken up as the political horizon</w:t>
      </w:r>
      <w:r w:rsidRPr="00152F27">
        <w:rPr>
          <w:rStyle w:val="StyleUnderline"/>
        </w:rPr>
        <w:t xml:space="preserve">?” </w:t>
      </w:r>
    </w:p>
    <w:p w14:paraId="0149B876" w14:textId="77777777" w:rsidR="00962BA6" w:rsidRPr="00C61B56" w:rsidRDefault="00962BA6" w:rsidP="00962BA6">
      <w:pPr>
        <w:rPr>
          <w:sz w:val="16"/>
        </w:rPr>
      </w:pPr>
      <w:r w:rsidRPr="00C61B56">
        <w:rPr>
          <w:sz w:val="16"/>
        </w:rPr>
        <w:t xml:space="preserve">Drawing from ethnographic examples from their fieldwork in Latin America, </w:t>
      </w:r>
      <w:r w:rsidRPr="00152F27">
        <w:rPr>
          <w:rStyle w:val="StyleUnderline"/>
        </w:rPr>
        <w:t xml:space="preserve">Gagliano and Liebman chart the late-capitalist appropriation of neolib-eral “diversity” and the language of “intersectionality”—which “has become com- mon parlance within UN sustainable development goals”—as a “strategy of market integration” that has the effect of recasting systemic struggle in an individualist lens. They detail by example a response to the 2021 Colombian uprisings, during which “Indigenous communities, landless campesinos, and youth militants shut down a rural part of the Pan-American Highway for over forty days.” </w:t>
      </w:r>
      <w:r w:rsidRPr="00152F27">
        <w:rPr>
          <w:rStyle w:val="StyleUnderline"/>
          <w:highlight w:val="cyan"/>
        </w:rPr>
        <w:t>Mobilizing</w:t>
      </w:r>
      <w:r w:rsidRPr="00152F27">
        <w:rPr>
          <w:rStyle w:val="StyleUnderline"/>
        </w:rPr>
        <w:t xml:space="preserve"> a </w:t>
      </w:r>
      <w:r w:rsidRPr="00152F27">
        <w:rPr>
          <w:rStyle w:val="StyleUnderline"/>
          <w:highlight w:val="cyan"/>
        </w:rPr>
        <w:t>trans Marxist politics</w:t>
      </w:r>
      <w:r w:rsidRPr="00152F27">
        <w:rPr>
          <w:rStyle w:val="StyleUnderline"/>
        </w:rPr>
        <w:t xml:space="preserve"> of family abolitionism “</w:t>
      </w:r>
      <w:r w:rsidRPr="00152F27">
        <w:rPr>
          <w:rStyle w:val="StyleUnderline"/>
          <w:highlight w:val="cyan"/>
        </w:rPr>
        <w:t>as a proliferation of kinship forms</w:t>
      </w:r>
      <w:r w:rsidRPr="00152F27">
        <w:rPr>
          <w:rStyle w:val="StyleUnderline"/>
        </w:rPr>
        <w:t xml:space="preserve"> that </w:t>
      </w:r>
      <w:r w:rsidRPr="00152F27">
        <w:rPr>
          <w:rStyle w:val="StyleUnderline"/>
          <w:highlight w:val="cyan"/>
        </w:rPr>
        <w:t>leaves room for</w:t>
      </w:r>
      <w:r w:rsidRPr="00152F27">
        <w:rPr>
          <w:rStyle w:val="StyleUnderline"/>
        </w:rPr>
        <w:t xml:space="preserve"> the historically and geographically </w:t>
      </w:r>
      <w:r w:rsidRPr="00152F27">
        <w:rPr>
          <w:rStyle w:val="StyleUnderline"/>
          <w:highlight w:val="cyan"/>
        </w:rPr>
        <w:t>diverse ways kinship and relations of care</w:t>
      </w:r>
      <w:r w:rsidRPr="00152F27">
        <w:rPr>
          <w:rStyle w:val="StyleUnderline"/>
        </w:rPr>
        <w:t xml:space="preserve"> have been organized,” Gagliano and Liebman argue that for the campesina women, leaving the confines of the household to join, supply, and defend the blockades “transed their gendered womanness.”</w:t>
      </w:r>
      <w:r w:rsidRPr="00C61B56">
        <w:rPr>
          <w:sz w:val="16"/>
        </w:rPr>
        <w:t xml:space="preserve"> In response to the protests, ASOCAÑA (La Asociación de Cultivadores de Caña de Azúcar de Colombia) offered to set up “women’s orchards”—thus “reterritorializ[ing] women in the hills and in their gendered roles” by appropriating “affirmative” (Fraser 1995) representational strat-egies as a means of containing and recuperating the transformational energies gestated by class struggle, energies that threaten to reconfigure the gendered and sexual relations of kinship and social reproduction central to the smooth main- tenance of capital’s interests. “Sex/gender codification as agricultural develop- ment” thus “</w:t>
      </w:r>
      <w:r w:rsidRPr="00613D6B">
        <w:rPr>
          <w:rStyle w:val="StyleUnderline"/>
        </w:rPr>
        <w:t xml:space="preserve">became </w:t>
      </w:r>
      <w:r w:rsidRPr="00152F27">
        <w:rPr>
          <w:rStyle w:val="StyleUnderline"/>
          <w:highlight w:val="cyan"/>
        </w:rPr>
        <w:t>a counterinsurgent force</w:t>
      </w:r>
      <w:r w:rsidRPr="00C61B56">
        <w:rPr>
          <w:sz w:val="16"/>
        </w:rPr>
        <w:t xml:space="preserve">.” CAS’s detailed elaboration of agrarian processes of social reproduction, therefore, merits a dialectical engage-ment with trans Marxism to “open up the question of what is being reproduced, and how subversion to certain forms of reproduction proliferates.” </w:t>
      </w:r>
    </w:p>
    <w:p w14:paraId="04362538" w14:textId="77777777" w:rsidR="00962BA6" w:rsidRPr="00C61B56" w:rsidRDefault="00962BA6" w:rsidP="00962BA6">
      <w:pPr>
        <w:rPr>
          <w:sz w:val="16"/>
        </w:rPr>
      </w:pPr>
      <w:r w:rsidRPr="00C61B56">
        <w:rPr>
          <w:sz w:val="16"/>
        </w:rPr>
        <w:t>In closing, the authors advocate for a greater methodological exchange between the social science of agrarian studies and the eclectic, often textual cri-tique of trans Marxism, whose divergent approaches to the archive they see as provoking a generative friction: “</w:t>
      </w:r>
      <w:r w:rsidRPr="00152F27">
        <w:rPr>
          <w:rStyle w:val="StyleUnderline"/>
        </w:rPr>
        <w:t xml:space="preserve">Speculative imaginings grounded in historical documentation might reveal different ways of constructing histories of kinship and ecological relations beyond documents noting agrarian reform policies and development programming. </w:t>
      </w:r>
      <w:r w:rsidRPr="00152F27">
        <w:rPr>
          <w:rStyle w:val="StyleUnderline"/>
          <w:highlight w:val="cyan"/>
        </w:rPr>
        <w:t>Trans</w:t>
      </w:r>
      <w:r w:rsidRPr="00152F27">
        <w:rPr>
          <w:rStyle w:val="StyleUnderline"/>
        </w:rPr>
        <w:t xml:space="preserve">gender </w:t>
      </w:r>
      <w:r w:rsidRPr="00152F27">
        <w:rPr>
          <w:rStyle w:val="StyleUnderline"/>
          <w:highlight w:val="cyan"/>
        </w:rPr>
        <w:t>marxisms</w:t>
      </w:r>
      <w:r w:rsidRPr="00152F27">
        <w:rPr>
          <w:rStyle w:val="StyleUnderline"/>
        </w:rPr>
        <w:t xml:space="preserve"> might </w:t>
      </w:r>
      <w:r w:rsidRPr="00152F27">
        <w:rPr>
          <w:rStyle w:val="StyleUnderline"/>
          <w:highlight w:val="cyan"/>
        </w:rPr>
        <w:t xml:space="preserve">undergird </w:t>
      </w:r>
      <w:r w:rsidRPr="00613D6B">
        <w:rPr>
          <w:rStyle w:val="StyleUnderline"/>
        </w:rPr>
        <w:t xml:space="preserve">insightful </w:t>
      </w:r>
      <w:r w:rsidRPr="00152F27">
        <w:rPr>
          <w:rStyle w:val="StyleUnderline"/>
          <w:highlight w:val="cyan"/>
        </w:rPr>
        <w:t xml:space="preserve">analyses of trans proletarian struggles </w:t>
      </w:r>
      <w:r w:rsidRPr="00613D6B">
        <w:rPr>
          <w:rStyle w:val="StyleUnderline"/>
        </w:rPr>
        <w:t>with scrutiny of debt cycles and financia-lization</w:t>
      </w:r>
      <w:r w:rsidRPr="00C61B56">
        <w:rPr>
          <w:sz w:val="16"/>
        </w:rPr>
        <w:t>.” These different and dialectical forms of analysis, they argue, also embody “different political horizoning”: “</w:t>
      </w:r>
      <w:r w:rsidRPr="00152F27">
        <w:rPr>
          <w:rStyle w:val="StyleUnderline"/>
        </w:rPr>
        <w:t xml:space="preserve">Against the financed orchard, we </w:t>
      </w:r>
      <w:r w:rsidRPr="00613D6B">
        <w:rPr>
          <w:rStyle w:val="StyleUnderline"/>
        </w:rPr>
        <w:t xml:space="preserve">listen for </w:t>
      </w:r>
      <w:r w:rsidRPr="00152F27">
        <w:rPr>
          <w:rStyle w:val="StyleUnderline"/>
          <w:highlight w:val="cyan"/>
        </w:rPr>
        <w:t xml:space="preserve">the proliferation of direct action and </w:t>
      </w:r>
      <w:r w:rsidRPr="00613D6B">
        <w:rPr>
          <w:rStyle w:val="StyleUnderline"/>
        </w:rPr>
        <w:t xml:space="preserve">the </w:t>
      </w:r>
      <w:r w:rsidRPr="00152F27">
        <w:rPr>
          <w:rStyle w:val="StyleUnderline"/>
          <w:highlight w:val="cyan"/>
        </w:rPr>
        <w:t>subversion of the plantation</w:t>
      </w:r>
      <w:r w:rsidRPr="00152F27">
        <w:rPr>
          <w:rStyle w:val="StyleUnderline"/>
        </w:rPr>
        <w:t xml:space="preserve">, such as col-lective land invasion, crop sabotage, and communal actions to stop aerial pesticide action. These are </w:t>
      </w:r>
      <w:r w:rsidRPr="00613D6B">
        <w:rPr>
          <w:rStyle w:val="StyleUnderline"/>
        </w:rPr>
        <w:t xml:space="preserve">moments of </w:t>
      </w:r>
      <w:r w:rsidRPr="00152F27">
        <w:rPr>
          <w:rStyle w:val="StyleUnderline"/>
          <w:highlight w:val="cyan"/>
        </w:rPr>
        <w:t>departure from reproduction as usual”—material embodiments of “negating the negation.”</w:t>
      </w:r>
      <w:r w:rsidRPr="00C61B56">
        <w:rPr>
          <w:sz w:val="16"/>
        </w:rPr>
        <w:t xml:space="preserve"> </w:t>
      </w:r>
    </w:p>
    <w:p w14:paraId="2C3E781D" w14:textId="77777777" w:rsidR="00962BA6" w:rsidRPr="00152F27" w:rsidRDefault="00962BA6" w:rsidP="00962BA6">
      <w:pPr>
        <w:rPr>
          <w:rStyle w:val="StyleUnderline"/>
        </w:rPr>
      </w:pPr>
      <w:r w:rsidRPr="00152F27">
        <w:rPr>
          <w:rStyle w:val="StyleUnderline"/>
        </w:rPr>
        <w:t xml:space="preserve">Marxism against Cisness </w:t>
      </w:r>
    </w:p>
    <w:p w14:paraId="7392BA4B" w14:textId="77777777" w:rsidR="00962BA6" w:rsidRPr="00C61B56" w:rsidRDefault="00962BA6" w:rsidP="00962BA6">
      <w:pPr>
        <w:rPr>
          <w:sz w:val="16"/>
        </w:rPr>
      </w:pPr>
      <w:r w:rsidRPr="00152F27">
        <w:rPr>
          <w:rStyle w:val="StyleUnderline"/>
        </w:rPr>
        <w:t xml:space="preserve">This return to the </w:t>
      </w:r>
      <w:r w:rsidRPr="00152F27">
        <w:rPr>
          <w:rStyle w:val="StyleUnderline"/>
          <w:highlight w:val="cyan"/>
        </w:rPr>
        <w:t>“unruly materialisms” of embodied resistance</w:t>
      </w:r>
      <w:r w:rsidRPr="00152F27">
        <w:rPr>
          <w:rStyle w:val="StyleUnderline"/>
        </w:rPr>
        <w:t xml:space="preserve"> to alienated social relations provides us with a timely reminder that </w:t>
      </w:r>
      <w:r w:rsidRPr="00152F27">
        <w:rPr>
          <w:rStyle w:val="Emphasis"/>
          <w:highlight w:val="cyan"/>
        </w:rPr>
        <w:t>trans Marxism</w:t>
      </w:r>
      <w:r w:rsidRPr="00152F27">
        <w:rPr>
          <w:rStyle w:val="StyleUnderline"/>
        </w:rPr>
        <w:t>, as Anja Weiser Flower (2021: 234) emphasizes, “</w:t>
      </w:r>
      <w:r w:rsidRPr="00152F27">
        <w:rPr>
          <w:rStyle w:val="Emphasis"/>
          <w:highlight w:val="cyan"/>
        </w:rPr>
        <w:t>meets its purpose as a weapon of struggle</w:t>
      </w:r>
      <w:r w:rsidRPr="00152F27">
        <w:rPr>
          <w:rStyle w:val="StyleUnderline"/>
        </w:rPr>
        <w:t xml:space="preserve">.” </w:t>
      </w:r>
      <w:r w:rsidRPr="00613D6B">
        <w:rPr>
          <w:rStyle w:val="StyleUnderline"/>
        </w:rPr>
        <w:t>No utopian vision</w:t>
      </w:r>
      <w:r w:rsidRPr="00152F27">
        <w:rPr>
          <w:rStyle w:val="StyleUnderline"/>
        </w:rPr>
        <w:t xml:space="preserve"> of disalienated pleasure, Alexis Davin cautions, “is possible until we win the means of providing it to ourselves.” A trans Marxism worthy of the name is </w:t>
      </w:r>
      <w:r w:rsidRPr="00152F27">
        <w:rPr>
          <w:rStyle w:val="StyleUnderline"/>
          <w:highlight w:val="cyan"/>
        </w:rPr>
        <w:t>elaborated through</w:t>
      </w:r>
      <w:r w:rsidRPr="00152F27">
        <w:rPr>
          <w:rStyle w:val="StyleUnderline"/>
        </w:rPr>
        <w:t xml:space="preserve"> the complexly </w:t>
      </w:r>
      <w:r w:rsidRPr="00152F27">
        <w:rPr>
          <w:rStyle w:val="StyleUnderline"/>
          <w:highlight w:val="cyan"/>
        </w:rPr>
        <w:t>dialectical material process</w:t>
      </w:r>
      <w:r w:rsidRPr="00152F27">
        <w:rPr>
          <w:rStyle w:val="StyleUnderline"/>
        </w:rPr>
        <w:t xml:space="preserve"> of changing the world. This is where the alchemy between the spectrum of past rev-olutions and the trans lives of the present gives rise to something much more valuable than any theoretical speculation: a comradely refuge, with a beautiful bathtub, where internationalist proletarian solidarity flourishes from the diversity of the oppressed.</w:t>
      </w:r>
      <w:r w:rsidRPr="00C61B56">
        <w:rPr>
          <w:sz w:val="16"/>
        </w:rPr>
        <w:t xml:space="preserve"> As Marx said in the Grundrisse, “The concrete is concrete because it is the concentration of many determinations, hence unity of the diverse.” </w:t>
      </w:r>
      <w:r w:rsidRPr="00152F27">
        <w:rPr>
          <w:rStyle w:val="StyleUnderline"/>
        </w:rPr>
        <w:t xml:space="preserve">The </w:t>
      </w:r>
      <w:r w:rsidRPr="00152F27">
        <w:rPr>
          <w:rStyle w:val="StyleUnderline"/>
          <w:highlight w:val="cyan"/>
        </w:rPr>
        <w:t>socialist movement has not always known how to marshal</w:t>
      </w:r>
      <w:r w:rsidRPr="00152F27">
        <w:rPr>
          <w:rStyle w:val="StyleUnderline"/>
        </w:rPr>
        <w:t xml:space="preserve"> this </w:t>
      </w:r>
      <w:r w:rsidRPr="00152F27">
        <w:rPr>
          <w:rStyle w:val="StyleUnderline"/>
          <w:highlight w:val="cyan"/>
        </w:rPr>
        <w:t>Marxist concep-tion of class unity</w:t>
      </w:r>
      <w:r w:rsidRPr="00152F27">
        <w:rPr>
          <w:rStyle w:val="StyleUnderline"/>
        </w:rPr>
        <w:t xml:space="preserve">, which is </w:t>
      </w:r>
      <w:r w:rsidRPr="00613D6B">
        <w:rPr>
          <w:rStyle w:val="StyleUnderline"/>
          <w:highlight w:val="cyan"/>
        </w:rPr>
        <w:t>forged</w:t>
      </w:r>
      <w:r w:rsidRPr="00152F27">
        <w:rPr>
          <w:rStyle w:val="StyleUnderline"/>
        </w:rPr>
        <w:t xml:space="preserve"> every day </w:t>
      </w:r>
      <w:r w:rsidRPr="00613D6B">
        <w:rPr>
          <w:rStyle w:val="StyleUnderline"/>
          <w:highlight w:val="cyan"/>
        </w:rPr>
        <w:t>in</w:t>
      </w:r>
      <w:r w:rsidRPr="00152F27">
        <w:rPr>
          <w:rStyle w:val="StyleUnderline"/>
        </w:rPr>
        <w:t xml:space="preserve"> </w:t>
      </w:r>
      <w:r w:rsidRPr="00613D6B">
        <w:rPr>
          <w:rStyle w:val="StyleUnderline"/>
          <w:highlight w:val="cyan"/>
        </w:rPr>
        <w:t xml:space="preserve">open struggle </w:t>
      </w:r>
      <w:r w:rsidRPr="00613D6B">
        <w:rPr>
          <w:rStyle w:val="StyleUnderline"/>
        </w:rPr>
        <w:t>against</w:t>
      </w:r>
      <w:r w:rsidRPr="00152F27">
        <w:rPr>
          <w:rStyle w:val="StyleUnderline"/>
        </w:rPr>
        <w:t xml:space="preserve"> a series of </w:t>
      </w:r>
      <w:r w:rsidRPr="00613D6B">
        <w:rPr>
          <w:rStyle w:val="StyleUnderline"/>
        </w:rPr>
        <w:t>determinations</w:t>
      </w:r>
      <w:r w:rsidRPr="00152F27">
        <w:rPr>
          <w:rStyle w:val="StyleUnderline"/>
        </w:rPr>
        <w:t xml:space="preserve"> whose reified appearance is not straightforwardly “capitalist”</w:t>
      </w:r>
      <w:r w:rsidRPr="00C61B56">
        <w:rPr>
          <w:sz w:val="16"/>
        </w:rPr>
        <w:t>: cisheterosexism, racism, ableism, whorephobia, and so on</w:t>
      </w:r>
      <w:r w:rsidRPr="00613D6B">
        <w:rPr>
          <w:sz w:val="16"/>
        </w:rPr>
        <w:t xml:space="preserve">. </w:t>
      </w:r>
      <w:r w:rsidRPr="00152F27">
        <w:rPr>
          <w:rStyle w:val="StyleUnderline"/>
          <w:highlight w:val="cyan"/>
        </w:rPr>
        <w:t>Trans Marxism offers</w:t>
      </w:r>
      <w:r w:rsidRPr="00152F27">
        <w:rPr>
          <w:rStyle w:val="StyleUnderline"/>
        </w:rPr>
        <w:t xml:space="preserve"> an unavoidable </w:t>
      </w:r>
      <w:r w:rsidRPr="00152F27">
        <w:rPr>
          <w:rStyle w:val="StyleUnderline"/>
          <w:highlight w:val="cyan"/>
        </w:rPr>
        <w:t>possibility for</w:t>
      </w:r>
      <w:r w:rsidRPr="00152F27">
        <w:rPr>
          <w:rStyle w:val="StyleUnderline"/>
        </w:rPr>
        <w:t xml:space="preserve"> the </w:t>
      </w:r>
      <w:r w:rsidRPr="00152F27">
        <w:rPr>
          <w:rStyle w:val="StyleUnderline"/>
          <w:highlight w:val="cyan"/>
        </w:rPr>
        <w:t>revolutionary struggle</w:t>
      </w:r>
      <w:r w:rsidRPr="00152F27">
        <w:rPr>
          <w:rStyle w:val="StyleUnderline"/>
        </w:rPr>
        <w:t xml:space="preserve">, the real movement in which every subjectivized being takes control of their own destiny, to be a truly welcoming place for everyone, a barricada where we can share the long fight, </w:t>
      </w:r>
      <w:r w:rsidRPr="00613D6B">
        <w:rPr>
          <w:rStyle w:val="StyleUnderline"/>
          <w:highlight w:val="cyan"/>
        </w:rPr>
        <w:t>where we can expand</w:t>
      </w:r>
      <w:r w:rsidRPr="00152F27">
        <w:rPr>
          <w:rStyle w:val="StyleUnderline"/>
        </w:rPr>
        <w:t xml:space="preserve"> our </w:t>
      </w:r>
      <w:r w:rsidRPr="00613D6B">
        <w:rPr>
          <w:rStyle w:val="StyleUnderline"/>
          <w:highlight w:val="cyan"/>
        </w:rPr>
        <w:t>trans joy,</w:t>
      </w:r>
      <w:r w:rsidRPr="00152F27">
        <w:rPr>
          <w:rStyle w:val="StyleUnderline"/>
        </w:rPr>
        <w:t xml:space="preserve"> where we can </w:t>
      </w:r>
      <w:r w:rsidRPr="00613D6B">
        <w:rPr>
          <w:rStyle w:val="StyleUnderline"/>
          <w:highlight w:val="cyan"/>
        </w:rPr>
        <w:t>embody utopia together</w:t>
      </w:r>
      <w:r w:rsidRPr="00152F27">
        <w:rPr>
          <w:rStyle w:val="StyleUnderline"/>
        </w:rPr>
        <w:t>.</w:t>
      </w:r>
      <w:r w:rsidRPr="00C61B56">
        <w:rPr>
          <w:sz w:val="16"/>
        </w:rPr>
        <w:t xml:space="preserve"> We conclude, then, by making our own the verses of that Chilean queer communist who, with a hammer and sickle bedazzled in glitter on her travesti face, once wished, </w:t>
      </w:r>
    </w:p>
    <w:p w14:paraId="5F01D448" w14:textId="77777777" w:rsidR="00962BA6" w:rsidRPr="00C61B56" w:rsidRDefault="00962BA6" w:rsidP="00962BA6">
      <w:pPr>
        <w:rPr>
          <w:sz w:val="16"/>
          <w:szCs w:val="14"/>
        </w:rPr>
      </w:pPr>
      <w:r w:rsidRPr="00C61B56">
        <w:rPr>
          <w:sz w:val="16"/>
          <w:szCs w:val="14"/>
        </w:rPr>
        <w:t>A usted le doy este mensaje</w:t>
      </w:r>
      <w:r w:rsidRPr="00C61B56">
        <w:rPr>
          <w:sz w:val="16"/>
          <w:szCs w:val="14"/>
        </w:rPr>
        <w:br/>
        <w:t>y no es por mí</w:t>
      </w:r>
      <w:r w:rsidRPr="00C61B56">
        <w:rPr>
          <w:sz w:val="16"/>
          <w:szCs w:val="14"/>
        </w:rPr>
        <w:br/>
        <w:t>yo estoy viejo</w:t>
      </w:r>
      <w:r w:rsidRPr="00C61B56">
        <w:rPr>
          <w:sz w:val="16"/>
          <w:szCs w:val="14"/>
        </w:rPr>
        <w:br/>
        <w:t xml:space="preserve">y su utopía es para las generaciones futuras. Hay tantos niños que </w:t>
      </w:r>
    </w:p>
    <w:p w14:paraId="6439A825" w14:textId="77777777" w:rsidR="00962BA6" w:rsidRPr="00C61B56" w:rsidRDefault="00962BA6" w:rsidP="00962BA6">
      <w:pPr>
        <w:rPr>
          <w:sz w:val="16"/>
          <w:szCs w:val="14"/>
        </w:rPr>
      </w:pPr>
      <w:r w:rsidRPr="00C61B56">
        <w:rPr>
          <w:sz w:val="16"/>
          <w:szCs w:val="14"/>
        </w:rPr>
        <w:t xml:space="preserve">van a nacer con una alita rota </w:t>
      </w:r>
    </w:p>
    <w:p w14:paraId="12F4730E" w14:textId="77777777" w:rsidR="00962BA6" w:rsidRPr="00C61B56" w:rsidRDefault="00962BA6" w:rsidP="00962BA6">
      <w:pPr>
        <w:rPr>
          <w:sz w:val="16"/>
          <w:szCs w:val="14"/>
        </w:rPr>
      </w:pPr>
      <w:r w:rsidRPr="00C61B56">
        <w:rPr>
          <w:sz w:val="16"/>
          <w:szCs w:val="14"/>
        </w:rPr>
        <w:t>y yo quiero que vuelen compañero</w:t>
      </w:r>
      <w:r w:rsidRPr="00C61B56">
        <w:rPr>
          <w:sz w:val="16"/>
          <w:szCs w:val="14"/>
        </w:rPr>
        <w:br/>
        <w:t>que su revolución</w:t>
      </w:r>
      <w:r w:rsidRPr="00C61B56">
        <w:rPr>
          <w:sz w:val="16"/>
          <w:szCs w:val="14"/>
        </w:rPr>
        <w:br/>
        <w:t xml:space="preserve">les dé un pedazo de cielo rojo para que puedan volar. </w:t>
      </w:r>
    </w:p>
    <w:p w14:paraId="46EE8ADF" w14:textId="77777777" w:rsidR="00962BA6" w:rsidRPr="00C61B56" w:rsidRDefault="00962BA6" w:rsidP="00962BA6">
      <w:pPr>
        <w:rPr>
          <w:sz w:val="16"/>
          <w:szCs w:val="14"/>
        </w:rPr>
      </w:pPr>
      <w:r w:rsidRPr="00C61B56">
        <w:rPr>
          <w:sz w:val="16"/>
          <w:szCs w:val="14"/>
        </w:rPr>
        <w:t>To you I deliver this message</w:t>
      </w:r>
      <w:r w:rsidRPr="00C61B56">
        <w:rPr>
          <w:sz w:val="16"/>
          <w:szCs w:val="14"/>
        </w:rPr>
        <w:br/>
        <w:t>and it is not for me</w:t>
      </w:r>
      <w:r w:rsidRPr="00C61B56">
        <w:rPr>
          <w:sz w:val="16"/>
          <w:szCs w:val="14"/>
        </w:rPr>
        <w:br/>
        <w:t>I am old</w:t>
      </w:r>
      <w:r w:rsidRPr="00C61B56">
        <w:rPr>
          <w:sz w:val="16"/>
          <w:szCs w:val="14"/>
        </w:rPr>
        <w:br/>
        <w:t xml:space="preserve">and your utopia is for those who are to come. So many children </w:t>
      </w:r>
    </w:p>
    <w:p w14:paraId="48525BFC" w14:textId="77777777" w:rsidR="00962BA6" w:rsidRPr="00C61B56" w:rsidRDefault="00962BA6" w:rsidP="00962BA6">
      <w:pPr>
        <w:rPr>
          <w:sz w:val="16"/>
          <w:szCs w:val="14"/>
        </w:rPr>
      </w:pPr>
      <w:r w:rsidRPr="00C61B56">
        <w:rPr>
          <w:sz w:val="16"/>
          <w:szCs w:val="14"/>
        </w:rPr>
        <w:t xml:space="preserve">will be born with a little broken wing </w:t>
      </w:r>
    </w:p>
    <w:p w14:paraId="1A9FBD9F" w14:textId="77777777" w:rsidR="00962BA6" w:rsidRPr="00C61B56" w:rsidRDefault="00962BA6" w:rsidP="00962BA6">
      <w:pPr>
        <w:rPr>
          <w:sz w:val="16"/>
        </w:rPr>
      </w:pPr>
      <w:r w:rsidRPr="00C61B56">
        <w:rPr>
          <w:sz w:val="16"/>
        </w:rPr>
        <w:t>and I want them to fly, comrade</w:t>
      </w:r>
      <w:r w:rsidRPr="00C61B56">
        <w:rPr>
          <w:sz w:val="16"/>
        </w:rPr>
        <w:br/>
      </w:r>
      <w:r w:rsidRPr="00152F27">
        <w:rPr>
          <w:rStyle w:val="StyleUnderline"/>
        </w:rPr>
        <w:t>may your revolution</w:t>
      </w:r>
      <w:r w:rsidRPr="00152F27">
        <w:rPr>
          <w:rStyle w:val="StyleUnderline"/>
        </w:rPr>
        <w:br/>
        <w:t>give them a small piece of red sky to fly in.</w:t>
      </w:r>
      <w:r w:rsidRPr="00C61B56">
        <w:rPr>
          <w:sz w:val="16"/>
        </w:rPr>
        <w:br/>
        <w:t xml:space="preserve">—Pedro Lemebel, Manifiesto (Hablo por mi diferencia), 1986 </w:t>
      </w:r>
    </w:p>
    <w:p w14:paraId="7D3A45E3" w14:textId="77777777" w:rsidR="00962BA6" w:rsidRPr="00792F79" w:rsidRDefault="00962BA6" w:rsidP="00962BA6">
      <w:pPr>
        <w:rPr>
          <w:rStyle w:val="StyleUnderline"/>
          <w:sz w:val="16"/>
          <w:szCs w:val="16"/>
          <w:u w:val="none"/>
        </w:rPr>
      </w:pPr>
      <w:r w:rsidRPr="00792F79">
        <w:rPr>
          <w:sz w:val="16"/>
          <w:szCs w:val="16"/>
        </w:rPr>
        <w:t xml:space="preserve">[Ira </w:t>
      </w:r>
      <w:r w:rsidRPr="00792F79">
        <w:rPr>
          <w:rStyle w:val="Style13ptBold"/>
          <w:sz w:val="20"/>
          <w:szCs w:val="16"/>
        </w:rPr>
        <w:t>Terán and</w:t>
      </w:r>
      <w:r w:rsidRPr="00792F79">
        <w:rPr>
          <w:sz w:val="16"/>
          <w:szCs w:val="16"/>
        </w:rPr>
        <w:t xml:space="preserve"> Emrys </w:t>
      </w:r>
      <w:r w:rsidRPr="00792F79">
        <w:rPr>
          <w:rStyle w:val="Style13ptBold"/>
          <w:sz w:val="20"/>
          <w:szCs w:val="16"/>
        </w:rPr>
        <w:t>Travis 24</w:t>
      </w:r>
      <w:r w:rsidRPr="00792F79">
        <w:rPr>
          <w:sz w:val="16"/>
          <w:szCs w:val="16"/>
        </w:rPr>
        <w:t xml:space="preserve"> – Ira Terán is a transfeminist militant and queer Marxist scholar from Spain. Graduated in English studies with a master's degree in LGTBIQ+ studies from the Complutense University of Madrid, she is currently pursuing a PhD on the horizon of family abolition in contemporary queer literature at the University of Zaragoza. She is the author of the essay “Mutantes y divinas” (2023) and editrix of the anthology of anticapitalist trans thought Las degeneradas trans acaban con la familia (2022), Emrys Travis is a trans Marxist from the UK. They hold a BA in French and Italian studies and an MPhil in comparative literatures and cultures from the University of Cambridge, and their research confronts disabled, queer, and trans experience and analysis with Marxist frameworks and concepts such as dialectics and totality thinking. Their essay “El pueblo unito è meglio travestito,” inspired by the work of Mario Mieli, was published in Las degeneradas trans acaban con la familia, “A Small Piece of Red Sky to Fly In: Transition Pending Revolution,” Transgender Studies Quarterly, Volume 11, Issue 2, May 1, 2024, accessed September 12, 2025, </w:t>
      </w:r>
      <w:r>
        <w:rPr>
          <w:sz w:val="16"/>
          <w:szCs w:val="16"/>
        </w:rPr>
        <w:t>~IC~</w:t>
      </w:r>
      <w:r w:rsidRPr="00792F79">
        <w:rPr>
          <w:sz w:val="16"/>
          <w:szCs w:val="16"/>
        </w:rPr>
        <w:t>]</w:t>
      </w:r>
    </w:p>
    <w:p w14:paraId="18047F41" w14:textId="77777777" w:rsidR="00962BA6" w:rsidRPr="00962BA6" w:rsidRDefault="00962BA6" w:rsidP="00962BA6"/>
    <w:sectPr w:rsidR="00962BA6" w:rsidRPr="00962B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F7273" w14:textId="77777777" w:rsidR="00C35FFD" w:rsidRDefault="00C35FFD" w:rsidP="00066D2C">
      <w:pPr>
        <w:spacing w:after="0" w:line="240" w:lineRule="auto"/>
      </w:pPr>
      <w:r>
        <w:separator/>
      </w:r>
    </w:p>
  </w:endnote>
  <w:endnote w:type="continuationSeparator" w:id="0">
    <w:p w14:paraId="77150189" w14:textId="77777777" w:rsidR="00C35FFD" w:rsidRDefault="00C35F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C0637" w14:textId="77777777" w:rsidR="00C35FFD" w:rsidRDefault="00C35FFD" w:rsidP="00066D2C">
      <w:pPr>
        <w:spacing w:after="0" w:line="240" w:lineRule="auto"/>
      </w:pPr>
      <w:r>
        <w:separator/>
      </w:r>
    </w:p>
  </w:footnote>
  <w:footnote w:type="continuationSeparator" w:id="0">
    <w:p w14:paraId="69BB6A89" w14:textId="77777777" w:rsidR="00C35FFD" w:rsidRDefault="00C35F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20321186736"/>
    <w:docVar w:name="VerbatimVersion" w:val="6.0.0"/>
    <w:docVar w:name="WordVersion" w:val="16.0"/>
  </w:docVars>
  <w:rsids>
    <w:rsidRoot w:val="00962BA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BA6"/>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05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FFD"/>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F4096"/>
  <w15:chartTrackingRefBased/>
  <w15:docId w15:val="{840AB71C-3374-4EA2-9383-2E598682D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2BA6"/>
    <w:rPr>
      <w:rFonts w:ascii="Calibri" w:hAnsi="Calibri" w:cs="Calibri"/>
    </w:rPr>
  </w:style>
  <w:style w:type="paragraph" w:styleId="Heading1">
    <w:name w:val="heading 1"/>
    <w:aliases w:val="Pocket"/>
    <w:basedOn w:val="Normal"/>
    <w:next w:val="Normal"/>
    <w:link w:val="Heading1Char"/>
    <w:qFormat/>
    <w:rsid w:val="00962B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2B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62B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62BA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2B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62B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2BA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62BA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62BA6"/>
    <w:rPr>
      <w:color w:val="auto"/>
      <w:u w:val="none"/>
    </w:rPr>
  </w:style>
  <w:style w:type="character" w:customStyle="1" w:styleId="Heading1Char">
    <w:name w:val="Heading 1 Char"/>
    <w:aliases w:val="Pocket Char"/>
    <w:basedOn w:val="DefaultParagraphFont"/>
    <w:link w:val="Heading1"/>
    <w:rsid w:val="00962B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2BA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62BA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62BA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2BA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7"/>
    <w:qFormat/>
    <w:rsid w:val="00962BA6"/>
    <w:rPr>
      <w:b w:val="0"/>
      <w:sz w:val="22"/>
      <w:u w:val="single"/>
    </w:rPr>
  </w:style>
  <w:style w:type="character" w:styleId="Strong">
    <w:name w:val="Strong"/>
    <w:basedOn w:val="DefaultParagraphFont"/>
    <w:uiPriority w:val="22"/>
    <w:semiHidden/>
    <w:qFormat/>
    <w:rsid w:val="00962BA6"/>
    <w:rPr>
      <w:b/>
      <w:bCs/>
    </w:rPr>
  </w:style>
  <w:style w:type="character" w:styleId="BookTitle">
    <w:name w:val="Book Title"/>
    <w:basedOn w:val="DefaultParagraphFont"/>
    <w:uiPriority w:val="33"/>
    <w:semiHidden/>
    <w:qFormat/>
    <w:rsid w:val="00962BA6"/>
    <w:rPr>
      <w:b/>
      <w:bCs/>
      <w:i/>
      <w:iCs/>
      <w:spacing w:val="5"/>
    </w:rPr>
  </w:style>
  <w:style w:type="character" w:customStyle="1" w:styleId="Heading5Char">
    <w:name w:val="Heading 5 Char"/>
    <w:basedOn w:val="DefaultParagraphFont"/>
    <w:link w:val="Heading5"/>
    <w:uiPriority w:val="9"/>
    <w:semiHidden/>
    <w:rsid w:val="00962B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2BA6"/>
  </w:style>
  <w:style w:type="paragraph" w:styleId="Header">
    <w:name w:val="header"/>
    <w:basedOn w:val="Normal"/>
    <w:link w:val="HeaderChar"/>
    <w:uiPriority w:val="99"/>
    <w:semiHidden/>
    <w:rsid w:val="00962B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2BA6"/>
    <w:rPr>
      <w:rFonts w:ascii="Calibri" w:hAnsi="Calibri" w:cs="Calibri"/>
    </w:rPr>
  </w:style>
  <w:style w:type="paragraph" w:styleId="Footer">
    <w:name w:val="footer"/>
    <w:basedOn w:val="Normal"/>
    <w:link w:val="FooterChar"/>
    <w:uiPriority w:val="99"/>
    <w:semiHidden/>
    <w:rsid w:val="00962B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2BA6"/>
    <w:rPr>
      <w:rFonts w:ascii="Calibri" w:hAnsi="Calibri" w:cs="Calibri"/>
    </w:rPr>
  </w:style>
  <w:style w:type="paragraph" w:styleId="BodyText">
    <w:name w:val="Body Text"/>
    <w:basedOn w:val="Normal"/>
    <w:link w:val="BodyTextChar"/>
    <w:uiPriority w:val="99"/>
    <w:semiHidden/>
    <w:unhideWhenUsed/>
    <w:rsid w:val="00962BA6"/>
    <w:pPr>
      <w:spacing w:after="120"/>
    </w:pPr>
  </w:style>
  <w:style w:type="character" w:customStyle="1" w:styleId="BodyTextChar">
    <w:name w:val="Body Text Char"/>
    <w:basedOn w:val="DefaultParagraphFont"/>
    <w:link w:val="BodyText"/>
    <w:uiPriority w:val="99"/>
    <w:semiHidden/>
    <w:rsid w:val="00962BA6"/>
    <w:rPr>
      <w:rFonts w:ascii="Calibri" w:hAnsi="Calibri" w:cs="Calibri"/>
    </w:rPr>
  </w:style>
  <w:style w:type="paragraph" w:styleId="NoSpacing">
    <w:name w:val="No Spacing"/>
    <w:link w:val="NoSpacingChar"/>
    <w:uiPriority w:val="99"/>
    <w:semiHidden/>
    <w:unhideWhenUsed/>
    <w:qFormat/>
    <w:rsid w:val="00962BA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62BA6"/>
    <w:rPr>
      <w:rFonts w:ascii="Calibri" w:hAnsi="Calibri" w:cs="Calibri"/>
    </w:rPr>
  </w:style>
  <w:style w:type="character" w:styleId="Hyperlink">
    <w:name w:val="Hyperlink"/>
    <w:basedOn w:val="DefaultParagraphFont"/>
    <w:uiPriority w:val="99"/>
    <w:unhideWhenUsed/>
    <w:rsid w:val="00962BA6"/>
    <w:rPr>
      <w:color w:val="0563C1" w:themeColor="hyperlink"/>
      <w:u w:val="single"/>
    </w:rPr>
  </w:style>
  <w:style w:type="character" w:styleId="UnresolvedMention">
    <w:name w:val="Unresolved Mention"/>
    <w:basedOn w:val="DefaultParagraphFont"/>
    <w:uiPriority w:val="99"/>
    <w:semiHidden/>
    <w:unhideWhenUsed/>
    <w:rsid w:val="00962BA6"/>
    <w:rPr>
      <w:color w:val="605E5C"/>
      <w:shd w:val="clear" w:color="auto" w:fill="E1DFDD"/>
    </w:rPr>
  </w:style>
  <w:style w:type="paragraph" w:customStyle="1" w:styleId="textbold">
    <w:name w:val="text bold"/>
    <w:basedOn w:val="Normal"/>
    <w:link w:val="Emphasis"/>
    <w:uiPriority w:val="8"/>
    <w:qFormat/>
    <w:rsid w:val="00962BA6"/>
    <w:pPr>
      <w:widowControl w:val="0"/>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oca.1248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geoforum.2025.104309" TargetMode="External"/><Relationship Id="rId5" Type="http://schemas.openxmlformats.org/officeDocument/2006/relationships/webSettings" Target="webSettings.xml"/><Relationship Id="rId10" Type="http://schemas.openxmlformats.org/officeDocument/2006/relationships/hyperlink" Target="https://doi.org/10.1177/08969205251349837" TargetMode="External"/><Relationship Id="rId4" Type="http://schemas.openxmlformats.org/officeDocument/2006/relationships/settings" Target="settings.xml"/><Relationship Id="rId9" Type="http://schemas.openxmlformats.org/officeDocument/2006/relationships/hyperlink" Target="https://doi.org/10.1177/089692052513498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8580</Words>
  <Characters>48907</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2025-11-01T13:35:00Z</dcterms:created>
  <dcterms:modified xsi:type="dcterms:W3CDTF">2025-11-01T13:37:00Z</dcterms:modified>
</cp:coreProperties>
</file>