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259D" w14:textId="4DB9EF67" w:rsidR="00983BA2" w:rsidRDefault="001947BC" w:rsidP="001947BC">
      <w:pPr>
        <w:pStyle w:val="Heading1"/>
      </w:pPr>
      <w:r>
        <w:t>Aff v Emory CS</w:t>
      </w:r>
    </w:p>
    <w:p w14:paraId="6ADE37D9" w14:textId="77777777" w:rsidR="001947BC" w:rsidRDefault="001947BC" w:rsidP="001947BC">
      <w:pPr>
        <w:pStyle w:val="Heading2"/>
      </w:pPr>
      <w:r>
        <w:t>Federal Workers 1AC</w:t>
      </w:r>
    </w:p>
    <w:p w14:paraId="6A117E29" w14:textId="77777777" w:rsidR="001947BC" w:rsidRDefault="001947BC" w:rsidP="001947BC">
      <w:pPr>
        <w:pStyle w:val="Heading3"/>
      </w:pPr>
      <w:bookmarkStart w:id="0" w:name="_Hlk205717353"/>
      <w:r>
        <w:t>Advantage 1: New</w:t>
      </w:r>
    </w:p>
    <w:p w14:paraId="3C21CE53" w14:textId="77777777" w:rsidR="001947BC" w:rsidRDefault="001947BC" w:rsidP="001947BC">
      <w:pPr>
        <w:pStyle w:val="Heading4"/>
      </w:pPr>
      <w:r>
        <w:t xml:space="preserve">Advantage one is education </w:t>
      </w:r>
    </w:p>
    <w:p w14:paraId="77F52169" w14:textId="77777777" w:rsidR="001947BC" w:rsidRPr="00596C35" w:rsidRDefault="001947BC" w:rsidP="001947BC">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120FC27E" w14:textId="77777777" w:rsidR="001947BC" w:rsidRPr="006D7B19" w:rsidRDefault="001947BC" w:rsidP="001947BC">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01A50D4E" w14:textId="77777777" w:rsidR="001947BC" w:rsidRPr="00596C35" w:rsidRDefault="001947BC" w:rsidP="001947BC">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3FC1F49" w14:textId="77777777" w:rsidR="001947BC" w:rsidRPr="00596C35" w:rsidRDefault="001947BC" w:rsidP="001947BC">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6A4904F7" w14:textId="77777777" w:rsidR="001947BC" w:rsidRPr="00596C35" w:rsidRDefault="001947BC" w:rsidP="001947BC">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E506E15" w14:textId="77777777" w:rsidR="001947BC" w:rsidRPr="00596C35" w:rsidRDefault="001947BC" w:rsidP="001947BC">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E9BDE77" w14:textId="77777777" w:rsidR="001947BC" w:rsidRPr="00596C35" w:rsidRDefault="001947BC" w:rsidP="001947BC">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CB255F7" w14:textId="77777777" w:rsidR="001947BC" w:rsidRPr="00596C35" w:rsidRDefault="001947BC" w:rsidP="001947BC">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6098E3A8" w14:textId="77777777" w:rsidR="001947BC" w:rsidRPr="00596C35" w:rsidRDefault="001947BC" w:rsidP="001947BC">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646298D8" w14:textId="77777777" w:rsidR="001947BC" w:rsidRPr="00596C35" w:rsidRDefault="001947BC" w:rsidP="001947BC">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358E7721" w14:textId="77777777" w:rsidR="001947BC" w:rsidRPr="00596C35" w:rsidRDefault="001947BC" w:rsidP="001947BC">
      <w:pPr>
        <w:rPr>
          <w:sz w:val="14"/>
        </w:rPr>
      </w:pPr>
      <w:r w:rsidRPr="00596C35">
        <w:rPr>
          <w:sz w:val="14"/>
        </w:rPr>
        <w:t>II. The Panel’s First Amendment Analysis Raises a Question of Exceptional Importance that Requires En Banc Consideration</w:t>
      </w:r>
    </w:p>
    <w:p w14:paraId="357CEC9A" w14:textId="77777777" w:rsidR="001947BC" w:rsidRPr="00596C35" w:rsidRDefault="001947BC" w:rsidP="001947BC">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148DB1F4" w14:textId="77777777" w:rsidR="001947BC" w:rsidRPr="00596C35" w:rsidRDefault="001947BC" w:rsidP="001947BC">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1AF0A799" w14:textId="77777777" w:rsidR="001947BC" w:rsidRPr="00596C35" w:rsidRDefault="001947BC" w:rsidP="001947BC">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1D5A56C6" w14:textId="77777777" w:rsidR="001947BC" w:rsidRPr="00596C35" w:rsidRDefault="001947BC" w:rsidP="001947BC">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2DBFBAA1" w14:textId="77777777" w:rsidR="001947BC" w:rsidRPr="00596C35" w:rsidRDefault="001947BC" w:rsidP="001947BC">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2F677E04" w14:textId="77777777" w:rsidR="001947BC" w:rsidRDefault="001947BC" w:rsidP="001947BC">
      <w:pPr>
        <w:pStyle w:val="Heading4"/>
      </w:pPr>
      <w:r w:rsidRPr="00281ADC">
        <w:t xml:space="preserve">The aff solves. </w:t>
      </w:r>
      <w:r>
        <w:t xml:space="preserve">Protecting first amendment rights to unionize public workers advances the first amendment broadly. </w:t>
      </w:r>
    </w:p>
    <w:p w14:paraId="305A3CE4" w14:textId="77777777" w:rsidR="001947BC" w:rsidRPr="00281ADC" w:rsidRDefault="001947BC" w:rsidP="001947BC">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10DEBDB7" w14:textId="77777777" w:rsidR="001947BC" w:rsidRPr="000C3FAA" w:rsidRDefault="001947BC" w:rsidP="001947BC">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4C20C283" w14:textId="77777777" w:rsidR="001947BC" w:rsidRPr="000C3FAA" w:rsidRDefault="001947BC" w:rsidP="001947BC">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1FD2FBCD" w14:textId="77777777" w:rsidR="001947BC" w:rsidRPr="000C3FAA" w:rsidRDefault="001947BC" w:rsidP="001947BC">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7C12A3A3" w14:textId="77777777" w:rsidR="001947BC" w:rsidRPr="000C3FAA" w:rsidRDefault="001947BC" w:rsidP="001947BC">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721C9EF2" w14:textId="77777777" w:rsidR="001947BC" w:rsidRDefault="001947BC" w:rsidP="001947BC">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4F0A9822" w14:textId="77777777" w:rsidR="001947BC" w:rsidRDefault="001947BC" w:rsidP="001947BC">
      <w:pPr>
        <w:pStyle w:val="Heading4"/>
      </w:pPr>
      <w:r>
        <w:t xml:space="preserve">A weak first amendment threatens integrity and independence of higher education </w:t>
      </w:r>
    </w:p>
    <w:p w14:paraId="647B31AE" w14:textId="77777777" w:rsidR="001947BC" w:rsidRPr="004D1E3D" w:rsidRDefault="001947BC" w:rsidP="001947BC">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652DDE8A" w14:textId="77777777" w:rsidR="001947BC" w:rsidRPr="005B3A61" w:rsidRDefault="001947BC" w:rsidP="001947BC">
      <w:pPr>
        <w:rPr>
          <w:sz w:val="14"/>
        </w:rPr>
      </w:pPr>
      <w:r w:rsidRPr="004D1E3D">
        <w:rPr>
          <w:u w:val="single"/>
        </w:rPr>
        <w:t xml:space="preserve">The </w:t>
      </w:r>
      <w:r w:rsidRPr="00963538">
        <w:rPr>
          <w:rStyle w:val="Emphasis"/>
          <w:highlight w:val="cyan"/>
        </w:rPr>
        <w:t>First Amendment constrains the</w:t>
      </w:r>
      <w:r w:rsidRPr="004D1E3D">
        <w:rPr>
          <w:rStyle w:val="Emphasis"/>
        </w:rPr>
        <w:t xml:space="preserve"> </w:t>
      </w:r>
      <w:r w:rsidRPr="00E71B84">
        <w:rPr>
          <w:rStyle w:val="Emphasis"/>
        </w:rPr>
        <w:t xml:space="preserve">federal </w:t>
      </w:r>
      <w:r w:rsidRPr="00963538">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963538">
        <w:rPr>
          <w:highlight w:val="cyan"/>
          <w:u w:val="single"/>
        </w:rPr>
        <w:t>use</w:t>
      </w:r>
      <w:r w:rsidRPr="004D1E3D">
        <w:rPr>
          <w:u w:val="single"/>
        </w:rPr>
        <w:t xml:space="preserve"> </w:t>
      </w:r>
      <w:r w:rsidRPr="00963538">
        <w:rPr>
          <w:highlight w:val="cyan"/>
          <w:u w:val="single"/>
        </w:rPr>
        <w:t>of</w:t>
      </w:r>
      <w:r w:rsidRPr="004D1E3D">
        <w:rPr>
          <w:u w:val="single"/>
        </w:rPr>
        <w:t xml:space="preserve"> its </w:t>
      </w:r>
      <w:r w:rsidRPr="00963538">
        <w:rPr>
          <w:highlight w:val="cyan"/>
          <w:u w:val="single"/>
        </w:rPr>
        <w:t>spending</w:t>
      </w:r>
      <w:r w:rsidRPr="004D1E3D">
        <w:rPr>
          <w:u w:val="single"/>
        </w:rPr>
        <w:t xml:space="preserve"> power </w:t>
      </w:r>
      <w:r w:rsidRPr="00963538">
        <w:rPr>
          <w:highlight w:val="cyan"/>
          <w:u w:val="single"/>
        </w:rPr>
        <w:t>through</w:t>
      </w:r>
      <w:r w:rsidRPr="004D1E3D">
        <w:rPr>
          <w:u w:val="single"/>
        </w:rPr>
        <w:t xml:space="preserve"> the unconstitutional </w:t>
      </w:r>
      <w:r w:rsidRPr="00963538">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2BBF376A" w14:textId="77777777" w:rsidR="001947BC" w:rsidRPr="005B3A61" w:rsidRDefault="001947BC" w:rsidP="001947BC">
      <w:pPr>
        <w:rPr>
          <w:sz w:val="14"/>
        </w:rPr>
      </w:pPr>
      <w:r w:rsidRPr="005B3A61">
        <w:rPr>
          <w:sz w:val="14"/>
        </w:rPr>
        <w:t xml:space="preserve">Importantly, </w:t>
      </w:r>
      <w:r w:rsidRPr="004D1E3D">
        <w:rPr>
          <w:rStyle w:val="Emphasis"/>
        </w:rPr>
        <w:t xml:space="preserve">the </w:t>
      </w:r>
      <w:r w:rsidRPr="00963538">
        <w:rPr>
          <w:rStyle w:val="Emphasis"/>
          <w:highlight w:val="cyan"/>
        </w:rPr>
        <w:t>First Amendment</w:t>
      </w:r>
      <w:r w:rsidRPr="004D1E3D">
        <w:rPr>
          <w:rStyle w:val="Emphasis"/>
        </w:rPr>
        <w:t xml:space="preserve"> also </w:t>
      </w:r>
      <w:r w:rsidRPr="00963538">
        <w:rPr>
          <w:rStyle w:val="Emphasis"/>
          <w:highlight w:val="cyan"/>
        </w:rPr>
        <w:t>constrains</w:t>
      </w:r>
      <w:r w:rsidRPr="004D1E3D">
        <w:rPr>
          <w:rStyle w:val="Emphasis"/>
        </w:rPr>
        <w:t xml:space="preserve"> the government </w:t>
      </w:r>
      <w:r w:rsidRPr="00963538">
        <w:rPr>
          <w:rStyle w:val="Emphasis"/>
          <w:highlight w:val="cyan"/>
        </w:rPr>
        <w:t>when it attempts to</w:t>
      </w:r>
      <w:r w:rsidRPr="004D1E3D">
        <w:rPr>
          <w:rStyle w:val="Emphasis"/>
        </w:rPr>
        <w:t xml:space="preserve"> </w:t>
      </w:r>
      <w:r w:rsidRPr="00963538">
        <w:rPr>
          <w:rStyle w:val="Emphasis"/>
          <w:highlight w:val="cyan"/>
        </w:rPr>
        <w:t>informally leverage</w:t>
      </w:r>
      <w:r w:rsidRPr="004D1E3D">
        <w:rPr>
          <w:rStyle w:val="Emphasis"/>
        </w:rPr>
        <w:t xml:space="preserve"> </w:t>
      </w:r>
      <w:r w:rsidRPr="00963538">
        <w:rPr>
          <w:rStyle w:val="Emphasis"/>
          <w:highlight w:val="cyan"/>
        </w:rPr>
        <w:t>its spending</w:t>
      </w:r>
      <w:r w:rsidRPr="004D1E3D">
        <w:rPr>
          <w:rStyle w:val="Emphasis"/>
        </w:rPr>
        <w:t xml:space="preserve"> power </w:t>
      </w:r>
      <w:r w:rsidRPr="00963538">
        <w:rPr>
          <w:rStyle w:val="Emphasis"/>
          <w:highlight w:val="cyan"/>
        </w:rPr>
        <w:t>to suppress</w:t>
      </w:r>
      <w:r w:rsidRPr="004D1E3D">
        <w:rPr>
          <w:rStyle w:val="Emphasis"/>
        </w:rPr>
        <w:t xml:space="preserve"> protected </w:t>
      </w:r>
      <w:r w:rsidRPr="00963538">
        <w:rPr>
          <w:rStyle w:val="Emphasis"/>
          <w:highlight w:val="cyan"/>
        </w:rPr>
        <w:t>expression</w:t>
      </w:r>
      <w:r w:rsidRPr="004D1E3D">
        <w:rPr>
          <w:rStyle w:val="Emphasis"/>
        </w:rPr>
        <w:t>.</w:t>
      </w:r>
      <w:r w:rsidRPr="005B3A61">
        <w:rPr>
          <w:sz w:val="14"/>
        </w:rPr>
        <w:t xml:space="preserve"> </w:t>
      </w:r>
      <w:r w:rsidRPr="00963538">
        <w:rPr>
          <w:highlight w:val="cyan"/>
          <w:u w:val="single"/>
        </w:rPr>
        <w:t>The government cannot</w:t>
      </w:r>
      <w:r w:rsidRPr="004D1E3D">
        <w:rPr>
          <w:u w:val="single"/>
        </w:rPr>
        <w:t xml:space="preserve"> throw its considerable economic weight around by, say, threatening to withdraw or cut off funding in order to </w:t>
      </w:r>
      <w:r w:rsidRPr="00963538">
        <w:rPr>
          <w:highlight w:val="cyan"/>
          <w:u w:val="single"/>
        </w:rPr>
        <w:t>coerce</w:t>
      </w:r>
      <w:r w:rsidRPr="004D1E3D">
        <w:rPr>
          <w:u w:val="single"/>
        </w:rPr>
        <w:t xml:space="preserve"> private </w:t>
      </w:r>
      <w:r w:rsidRPr="00963538">
        <w:rPr>
          <w:highlight w:val="cyan"/>
          <w:u w:val="single"/>
        </w:rPr>
        <w:t>actors to stop speaking</w:t>
      </w:r>
      <w:r w:rsidRPr="004D1E3D">
        <w:rPr>
          <w:u w:val="single"/>
        </w:rPr>
        <w:t xml:space="preserve"> </w:t>
      </w:r>
      <w:r w:rsidRPr="00963538">
        <w:rPr>
          <w:highlight w:val="cyan"/>
          <w:u w:val="single"/>
        </w:rPr>
        <w:t>or</w:t>
      </w:r>
      <w:r w:rsidRPr="004D1E3D">
        <w:rPr>
          <w:u w:val="single"/>
        </w:rPr>
        <w:t xml:space="preserve"> </w:t>
      </w:r>
      <w:r w:rsidRPr="00963538">
        <w:rPr>
          <w:rStyle w:val="Emphasis"/>
          <w:highlight w:val="cyan"/>
        </w:rPr>
        <w:t>suppress</w:t>
      </w:r>
      <w:r w:rsidRPr="004D1E3D">
        <w:rPr>
          <w:rStyle w:val="Emphasis"/>
        </w:rPr>
        <w:t xml:space="preserve"> the </w:t>
      </w:r>
      <w:r w:rsidRPr="00963538">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61BDAAD5" w14:textId="77777777" w:rsidR="001947BC" w:rsidRPr="005B3A61" w:rsidRDefault="001947BC" w:rsidP="001947BC">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444F989A" w14:textId="77777777" w:rsidR="001947BC" w:rsidRPr="005B3A61" w:rsidRDefault="001947BC" w:rsidP="001947BC">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3C9E2303" w14:textId="77777777" w:rsidR="001947BC" w:rsidRPr="005B3A61" w:rsidRDefault="001947BC" w:rsidP="001947BC">
      <w:pPr>
        <w:rPr>
          <w:sz w:val="14"/>
        </w:rPr>
      </w:pPr>
      <w:r w:rsidRPr="005B3A61">
        <w:rPr>
          <w:sz w:val="14"/>
        </w:rPr>
        <w:t>The Breadth of the Rule Against Jawboning</w:t>
      </w:r>
    </w:p>
    <w:p w14:paraId="19B2067B" w14:textId="77777777" w:rsidR="001947BC" w:rsidRPr="005B3A61" w:rsidRDefault="001947BC" w:rsidP="001947BC">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5DAF4EBC" w14:textId="77777777" w:rsidR="001947BC" w:rsidRPr="005B3A61" w:rsidRDefault="001947BC" w:rsidP="001947BC">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296C6906" w14:textId="77777777" w:rsidR="001947BC" w:rsidRPr="005B3A61" w:rsidRDefault="001947BC" w:rsidP="001947BC">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3F05E625" w14:textId="77777777" w:rsidR="001947BC" w:rsidRPr="005B3A61" w:rsidRDefault="001947BC" w:rsidP="001947BC">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05AE08C" w14:textId="77777777" w:rsidR="001947BC" w:rsidRPr="005B3A61" w:rsidRDefault="001947BC" w:rsidP="001947BC">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963538">
        <w:rPr>
          <w:highlight w:val="cyan"/>
          <w:u w:val="single"/>
        </w:rPr>
        <w:t>government</w:t>
      </w:r>
      <w:r w:rsidRPr="00E71B84">
        <w:rPr>
          <w:u w:val="single"/>
        </w:rPr>
        <w:t xml:space="preserve"> is </w:t>
      </w:r>
      <w:r w:rsidRPr="00963538">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963538">
        <w:rPr>
          <w:highlight w:val="cyan"/>
          <w:u w:val="single"/>
        </w:rPr>
        <w:t>federal funding</w:t>
      </w:r>
      <w:r w:rsidRPr="005B3A61">
        <w:rPr>
          <w:sz w:val="14"/>
        </w:rPr>
        <w:t xml:space="preserve">, particularly across higher education. </w:t>
      </w:r>
      <w:r w:rsidRPr="00E53CAC">
        <w:rPr>
          <w:u w:val="single"/>
        </w:rPr>
        <w:t xml:space="preserve">Perhaps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963538">
        <w:rPr>
          <w:rStyle w:val="Emphasis"/>
          <w:highlight w:val="cyan"/>
        </w:rPr>
        <w:t>government cannot</w:t>
      </w:r>
      <w:r w:rsidRPr="00E53CAC">
        <w:rPr>
          <w:rStyle w:val="Emphasis"/>
        </w:rPr>
        <w:t xml:space="preserve"> take these actions</w:t>
      </w:r>
      <w:r w:rsidRPr="00E53CAC">
        <w:rPr>
          <w:u w:val="single"/>
        </w:rPr>
        <w:t xml:space="preserve">—and indeed cannot even </w:t>
      </w:r>
      <w:r w:rsidRPr="00963538">
        <w:rPr>
          <w:highlight w:val="cyan"/>
          <w:u w:val="single"/>
        </w:rPr>
        <w:t>threaten to take those actions in informal communications</w:t>
      </w:r>
      <w:r w:rsidRPr="00E53CAC">
        <w:rPr>
          <w:u w:val="single"/>
        </w:rPr>
        <w:t>—</w:t>
      </w:r>
      <w:r w:rsidRPr="00963538">
        <w:rPr>
          <w:highlight w:val="cyan"/>
          <w:u w:val="single"/>
        </w:rPr>
        <w:t>if its intention is to suppress</w:t>
      </w:r>
      <w:r w:rsidRPr="00E53CAC">
        <w:rPr>
          <w:u w:val="single"/>
        </w:rPr>
        <w:t xml:space="preserve"> protected </w:t>
      </w:r>
      <w:r w:rsidRPr="00963538">
        <w:rPr>
          <w:highlight w:val="cyan"/>
          <w:u w:val="single"/>
        </w:rPr>
        <w:t>expression</w:t>
      </w:r>
      <w:r w:rsidRPr="005B3A61">
        <w:rPr>
          <w:sz w:val="14"/>
        </w:rPr>
        <w:t>.</w:t>
      </w:r>
    </w:p>
    <w:p w14:paraId="1965432A" w14:textId="77777777" w:rsidR="001947BC" w:rsidRPr="00E53CAC" w:rsidRDefault="001947BC" w:rsidP="001947BC">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5CCE4FBD" w14:textId="77777777" w:rsidR="001947BC" w:rsidRPr="005B3A61" w:rsidRDefault="001947BC" w:rsidP="001947BC">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1D5E950" w14:textId="77777777" w:rsidR="001947BC" w:rsidRPr="005B3A61" w:rsidRDefault="001947BC" w:rsidP="001947BC">
      <w:pPr>
        <w:rPr>
          <w:u w:val="single"/>
        </w:rPr>
      </w:pPr>
      <w:r w:rsidRPr="005B3A61">
        <w:rPr>
          <w:sz w:val="14"/>
        </w:rPr>
        <w:t xml:space="preserve">The reason is </w:t>
      </w:r>
      <w:r w:rsidRPr="00E53CAC">
        <w:rPr>
          <w:u w:val="single"/>
        </w:rPr>
        <w:t xml:space="preserve">the Court’s acknowledgment in these cases of the unique evils of </w:t>
      </w:r>
      <w:r w:rsidRPr="00963538">
        <w:rPr>
          <w:highlight w:val="cyan"/>
          <w:u w:val="single"/>
        </w:rPr>
        <w:t>informal</w:t>
      </w:r>
      <w:r w:rsidRPr="00E53CAC">
        <w:rPr>
          <w:u w:val="single"/>
        </w:rPr>
        <w:t xml:space="preserve"> government </w:t>
      </w:r>
      <w:r w:rsidRPr="00963538">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963538">
        <w:rPr>
          <w:rStyle w:val="Emphasis"/>
          <w:highlight w:val="cyan"/>
        </w:rPr>
        <w:t>eliminate[s</w:t>
      </w:r>
      <w:r w:rsidRPr="00E53CAC">
        <w:rPr>
          <w:rStyle w:val="Emphasis"/>
        </w:rPr>
        <w:t xml:space="preserve">] the </w:t>
      </w:r>
      <w:r w:rsidRPr="00963538">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3664923B" w14:textId="77777777" w:rsidR="001947BC" w:rsidRPr="005B3A61" w:rsidRDefault="001947BC" w:rsidP="001947BC">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4B4AB820" w14:textId="77777777" w:rsidR="001947BC" w:rsidRPr="005B3A61" w:rsidRDefault="001947BC" w:rsidP="001947BC">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0C868389" w14:textId="77777777" w:rsidR="001947BC" w:rsidRPr="005B3A61" w:rsidRDefault="001947BC" w:rsidP="001947BC">
      <w:pPr>
        <w:rPr>
          <w:sz w:val="14"/>
        </w:rPr>
      </w:pPr>
      <w:r w:rsidRPr="005B3A61">
        <w:rPr>
          <w:sz w:val="14"/>
        </w:rPr>
        <w:t>The Limits of Anti-Jawboning Doctrine</w:t>
      </w:r>
    </w:p>
    <w:p w14:paraId="1F70E56E" w14:textId="77777777" w:rsidR="001947BC" w:rsidRPr="005B3A61" w:rsidRDefault="001947BC" w:rsidP="001947BC">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491E6B73" w14:textId="77777777" w:rsidR="001947BC" w:rsidRPr="005B3A61" w:rsidRDefault="001947BC" w:rsidP="001947BC">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2F0D075A" w14:textId="77777777" w:rsidR="001947BC" w:rsidRPr="005B3A61" w:rsidRDefault="001947BC" w:rsidP="001947BC">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21DFC2BE" w14:textId="77777777" w:rsidR="001947BC" w:rsidRPr="005B3A61" w:rsidRDefault="001947BC" w:rsidP="001947BC">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203EAB99" w14:textId="77777777" w:rsidR="001947BC" w:rsidRPr="005B3A61" w:rsidRDefault="001947BC" w:rsidP="001947BC">
      <w:pPr>
        <w:rPr>
          <w:sz w:val="14"/>
        </w:rPr>
      </w:pPr>
      <w:r w:rsidRPr="005B3A61">
        <w:rPr>
          <w:sz w:val="14"/>
        </w:rPr>
        <w:t xml:space="preserve">But the more important response is not a legal one. As the above examples illustrate, </w:t>
      </w:r>
      <w:r w:rsidRPr="005B3A61">
        <w:rPr>
          <w:rStyle w:val="Emphasis"/>
        </w:rPr>
        <w:t xml:space="preserve">a </w:t>
      </w:r>
      <w:r w:rsidRPr="00963538">
        <w:rPr>
          <w:rStyle w:val="Emphasis"/>
          <w:highlight w:val="cyan"/>
        </w:rPr>
        <w:t>broad and strong First Amendment</w:t>
      </w:r>
      <w:r w:rsidRPr="005B3A61">
        <w:rPr>
          <w:rStyle w:val="Emphasis"/>
        </w:rPr>
        <w:t xml:space="preserve"> rule on paper </w:t>
      </w:r>
      <w:r w:rsidRPr="00963538">
        <w:rPr>
          <w:rStyle w:val="Emphasis"/>
          <w:highlight w:val="cyan"/>
        </w:rPr>
        <w:t>means little without</w:t>
      </w:r>
      <w:r w:rsidRPr="005B3A61">
        <w:rPr>
          <w:rStyle w:val="Emphasis"/>
        </w:rPr>
        <w:t xml:space="preserve"> institutional and societal </w:t>
      </w:r>
      <w:r w:rsidRPr="00963538">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963538">
        <w:rPr>
          <w:highlight w:val="cyan"/>
          <w:u w:val="single"/>
        </w:rPr>
        <w:t>government cannot</w:t>
      </w:r>
      <w:r w:rsidRPr="00F35625">
        <w:rPr>
          <w:u w:val="single"/>
        </w:rPr>
        <w:t xml:space="preserve"> be permitted to </w:t>
      </w:r>
      <w:r w:rsidRPr="00963538">
        <w:rPr>
          <w:highlight w:val="cyan"/>
          <w:u w:val="single"/>
        </w:rPr>
        <w:t>make an end-run</w:t>
      </w:r>
      <w:r w:rsidRPr="005B3A61">
        <w:rPr>
          <w:u w:val="single"/>
        </w:rPr>
        <w:t xml:space="preserve"> </w:t>
      </w:r>
      <w:r w:rsidRPr="00963538">
        <w:rPr>
          <w:highlight w:val="cyan"/>
          <w:u w:val="single"/>
        </w:rPr>
        <w:t>around</w:t>
      </w:r>
      <w:r w:rsidRPr="005B3A61">
        <w:rPr>
          <w:u w:val="single"/>
        </w:rPr>
        <w:t xml:space="preserve"> </w:t>
      </w:r>
      <w:r w:rsidRPr="00963538">
        <w:rPr>
          <w:highlight w:val="cyan"/>
          <w:u w:val="single"/>
        </w:rPr>
        <w:t>the First Amendment</w:t>
      </w:r>
      <w:r w:rsidRPr="005B3A61">
        <w:rPr>
          <w:sz w:val="14"/>
        </w:rPr>
        <w:t>, and acquiescence only gives it greater incentive to do so again in the future.</w:t>
      </w:r>
    </w:p>
    <w:p w14:paraId="1F49C561" w14:textId="77777777" w:rsidR="001947BC" w:rsidRPr="005B3A61" w:rsidRDefault="001947BC" w:rsidP="001947BC">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6C25E7F0" w14:textId="77777777" w:rsidR="001947BC" w:rsidRDefault="001947BC" w:rsidP="001947BC">
      <w:pPr>
        <w:pStyle w:val="Heading4"/>
      </w:pPr>
      <w:r>
        <w:t xml:space="preserve">Trump is unique, any instance of protecting the first amendment is essential </w:t>
      </w:r>
    </w:p>
    <w:p w14:paraId="053FC9E4" w14:textId="77777777" w:rsidR="001947BC" w:rsidRPr="005978CF" w:rsidRDefault="001947BC" w:rsidP="001947BC">
      <w:r>
        <w:t xml:space="preserve">Jodie </w:t>
      </w:r>
      <w:r w:rsidRPr="005978CF">
        <w:rPr>
          <w:rStyle w:val="Style13ptBold"/>
        </w:rPr>
        <w:t>Gisnberg, et al. 5-19</w:t>
      </w:r>
      <w:r>
        <w:t xml:space="preserve">-2025,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7B30F249" w14:textId="77777777" w:rsidR="001947BC" w:rsidRPr="00A848F9" w:rsidRDefault="001947BC" w:rsidP="001947BC">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A0099B">
        <w:rPr>
          <w:highlight w:val="cyan"/>
          <w:u w:val="single"/>
        </w:rPr>
        <w:t>Trump</w:t>
      </w:r>
      <w:r w:rsidRPr="00A848F9">
        <w:rPr>
          <w:u w:val="single"/>
        </w:rPr>
        <w:t xml:space="preserve"> administration’s actions, taken together, </w:t>
      </w:r>
      <w:r w:rsidRPr="00A0099B">
        <w:rPr>
          <w:highlight w:val="cyan"/>
          <w:u w:val="single"/>
        </w:rPr>
        <w:t>represent</w:t>
      </w:r>
      <w:r w:rsidRPr="00A848F9">
        <w:rPr>
          <w:u w:val="single"/>
        </w:rPr>
        <w:t xml:space="preserve"> an extraordinary and in some ways </w:t>
      </w:r>
      <w:r w:rsidRPr="00A0099B">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A0099B">
        <w:rPr>
          <w:rStyle w:val="Emphasis"/>
          <w:highlight w:val="cyan"/>
        </w:rPr>
        <w:t>actions call for a forceful</w:t>
      </w:r>
      <w:r w:rsidRPr="00A848F9">
        <w:rPr>
          <w:rStyle w:val="Emphasis"/>
        </w:rPr>
        <w:t xml:space="preserve">, </w:t>
      </w:r>
      <w:r w:rsidRPr="00A0099B">
        <w:rPr>
          <w:rStyle w:val="Emphasis"/>
          <w:highlight w:val="cyan"/>
        </w:rPr>
        <w:t>uncompromising response</w:t>
      </w:r>
      <w:r w:rsidRPr="00A848F9">
        <w:rPr>
          <w:sz w:val="14"/>
        </w:rPr>
        <w:t xml:space="preserve">. Some institutions have countered in exactly this way, to their credit. </w:t>
      </w:r>
    </w:p>
    <w:p w14:paraId="1FCBDF25" w14:textId="77777777" w:rsidR="001947BC" w:rsidRPr="00A848F9" w:rsidRDefault="001947BC" w:rsidP="001947BC">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A0099B">
        <w:rPr>
          <w:rStyle w:val="Emphasis"/>
          <w:highlight w:val="cyan"/>
        </w:rPr>
        <w:t>when one institution “bends the knee</w:t>
      </w:r>
      <w:r w:rsidRPr="00A848F9">
        <w:rPr>
          <w:rStyle w:val="Emphasis"/>
        </w:rPr>
        <w:t xml:space="preserve">,” its </w:t>
      </w:r>
      <w:r w:rsidRPr="00A0099B">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A0099B">
        <w:rPr>
          <w:rStyle w:val="Emphasis"/>
          <w:highlight w:val="cyan"/>
        </w:rPr>
        <w:t>freedoms of speech</w:t>
      </w:r>
      <w:r w:rsidRPr="00A848F9">
        <w:rPr>
          <w:rStyle w:val="Emphasis"/>
        </w:rPr>
        <w:t xml:space="preserve"> and the press </w:t>
      </w:r>
      <w:r w:rsidRPr="00A0099B">
        <w:rPr>
          <w:rStyle w:val="Emphasis"/>
          <w:highlight w:val="cyan"/>
        </w:rPr>
        <w:t>will be</w:t>
      </w:r>
      <w:r w:rsidRPr="00A848F9">
        <w:rPr>
          <w:u w:val="single"/>
        </w:rPr>
        <w:t xml:space="preserve"> seriously and perhaps </w:t>
      </w:r>
      <w:r w:rsidRPr="00A0099B">
        <w:rPr>
          <w:rStyle w:val="Emphasis"/>
          <w:highlight w:val="cyan"/>
        </w:rPr>
        <w:t>irrecoverably weakened</w:t>
      </w:r>
      <w:r w:rsidRPr="00A848F9">
        <w:rPr>
          <w:u w:val="single"/>
        </w:rPr>
        <w:t>.</w:t>
      </w:r>
    </w:p>
    <w:p w14:paraId="6B3C5565" w14:textId="77777777" w:rsidR="001947BC" w:rsidRPr="00A848F9" w:rsidRDefault="001947BC" w:rsidP="001947BC">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A0099B">
        <w:rPr>
          <w:rStyle w:val="Emphasis"/>
          <w:highlight w:val="cyan"/>
        </w:rPr>
        <w:t>public must have</w:t>
      </w:r>
      <w:r w:rsidRPr="00A848F9">
        <w:rPr>
          <w:rStyle w:val="Emphasis"/>
        </w:rPr>
        <w:t xml:space="preserve"> broad and undistorted </w:t>
      </w:r>
      <w:r w:rsidRPr="00A0099B">
        <w:rPr>
          <w:rStyle w:val="Emphasis"/>
          <w:highlight w:val="cyan"/>
        </w:rPr>
        <w:t>access to reliable information</w:t>
      </w:r>
      <w:r w:rsidRPr="00A848F9">
        <w:rPr>
          <w:rStyle w:val="Emphasis"/>
        </w:rPr>
        <w:t xml:space="preserve"> </w:t>
      </w:r>
      <w:r w:rsidRPr="00A0099B">
        <w:rPr>
          <w:rStyle w:val="Emphasis"/>
          <w:highlight w:val="cyan"/>
        </w:rPr>
        <w:t>about</w:t>
      </w:r>
      <w:r w:rsidRPr="00A848F9">
        <w:rPr>
          <w:rStyle w:val="Emphasis"/>
        </w:rPr>
        <w:t xml:space="preserve"> the </w:t>
      </w:r>
      <w:r w:rsidRPr="00A0099B">
        <w:rPr>
          <w:rStyle w:val="Emphasis"/>
          <w:highlight w:val="cyan"/>
        </w:rPr>
        <w:t>government’s</w:t>
      </w:r>
      <w:r w:rsidRPr="00A848F9">
        <w:rPr>
          <w:rStyle w:val="Emphasis"/>
        </w:rPr>
        <w:t xml:space="preserve"> decisions and </w:t>
      </w:r>
      <w:r w:rsidRPr="00A0099B">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A0099B">
        <w:rPr>
          <w:rStyle w:val="Emphasis"/>
          <w:highlight w:val="cyan"/>
        </w:rPr>
        <w:t>If our democracy</w:t>
      </w:r>
      <w:r w:rsidRPr="00A848F9">
        <w:rPr>
          <w:rStyle w:val="Emphasis"/>
        </w:rPr>
        <w:t xml:space="preserve"> </w:t>
      </w:r>
      <w:r w:rsidRPr="00A0099B">
        <w:rPr>
          <w:rStyle w:val="Emphasis"/>
          <w:highlight w:val="cyan"/>
        </w:rPr>
        <w:t>is to survive</w:t>
      </w:r>
      <w:r w:rsidRPr="00A848F9">
        <w:rPr>
          <w:rStyle w:val="Emphasis"/>
        </w:rPr>
        <w:t xml:space="preserve">, the </w:t>
      </w:r>
      <w:r w:rsidRPr="00A0099B">
        <w:rPr>
          <w:rStyle w:val="Emphasis"/>
          <w:highlight w:val="cyan"/>
        </w:rPr>
        <w:t>freedoms</w:t>
      </w:r>
      <w:r w:rsidRPr="00A848F9">
        <w:rPr>
          <w:rStyle w:val="Emphasis"/>
        </w:rPr>
        <w:t xml:space="preserve"> of speech and the press </w:t>
      </w:r>
      <w:r w:rsidRPr="00A0099B">
        <w:rPr>
          <w:rStyle w:val="Emphasis"/>
          <w:highlight w:val="cyan"/>
        </w:rPr>
        <w:t>need</w:t>
      </w:r>
      <w:r w:rsidRPr="00A848F9">
        <w:rPr>
          <w:rStyle w:val="Emphasis"/>
        </w:rPr>
        <w:t xml:space="preserve"> a vigorous, determined </w:t>
      </w:r>
      <w:r w:rsidRPr="00A0099B">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04A5046C" w14:textId="77777777" w:rsidR="001947BC" w:rsidRDefault="001947BC" w:rsidP="001947BC">
      <w:pPr>
        <w:pStyle w:val="Heading4"/>
      </w:pPr>
      <w:r>
        <w:t>Academic freedom is key to scientific advancement</w:t>
      </w:r>
    </w:p>
    <w:p w14:paraId="49A7591C" w14:textId="77777777" w:rsidR="001947BC" w:rsidRPr="00B24743" w:rsidRDefault="001947BC" w:rsidP="001947BC">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341251A7" w14:textId="77777777" w:rsidR="001947BC" w:rsidRPr="003B39FB" w:rsidRDefault="001947BC" w:rsidP="001947BC">
      <w:pPr>
        <w:rPr>
          <w:sz w:val="14"/>
        </w:rPr>
      </w:pPr>
      <w:r w:rsidRPr="00A0099B">
        <w:rPr>
          <w:rStyle w:val="Emphasis"/>
          <w:highlight w:val="cyan"/>
        </w:rPr>
        <w:t>If you do not have</w:t>
      </w:r>
      <w:r w:rsidRPr="003B39FB">
        <w:rPr>
          <w:rStyle w:val="Emphasis"/>
        </w:rPr>
        <w:t xml:space="preserve"> the </w:t>
      </w:r>
      <w:r w:rsidRPr="00A0099B">
        <w:rPr>
          <w:rStyle w:val="Emphasis"/>
          <w:highlight w:val="cyan"/>
        </w:rPr>
        <w:t>freedom to choose</w:t>
      </w:r>
      <w:r w:rsidRPr="003B39FB">
        <w:rPr>
          <w:rStyle w:val="Emphasis"/>
        </w:rPr>
        <w:t xml:space="preserve"> the subject of your </w:t>
      </w:r>
      <w:r w:rsidRPr="00A0099B">
        <w:rPr>
          <w:rStyle w:val="Emphasis"/>
          <w:highlight w:val="cyan"/>
        </w:rPr>
        <w:t>research</w:t>
      </w:r>
      <w:r w:rsidRPr="003B39FB">
        <w:rPr>
          <w:rStyle w:val="Emphasis"/>
        </w:rPr>
        <w:t xml:space="preserve">, the </w:t>
      </w:r>
      <w:r w:rsidRPr="00A0099B">
        <w:rPr>
          <w:rStyle w:val="Emphasis"/>
          <w:highlight w:val="cyan"/>
        </w:rPr>
        <w:t>chances of discovering something of</w:t>
      </w:r>
      <w:r w:rsidRPr="003B39FB">
        <w:rPr>
          <w:rStyle w:val="Emphasis"/>
        </w:rPr>
        <w:t xml:space="preserve"> </w:t>
      </w:r>
      <w:r w:rsidRPr="00A0099B">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A0099B">
        <w:rPr>
          <w:highlight w:val="cyan"/>
          <w:u w:val="single"/>
        </w:rPr>
        <w:t>you are not allowed to disclose</w:t>
      </w:r>
      <w:r w:rsidRPr="003B39FB">
        <w:rPr>
          <w:u w:val="single"/>
        </w:rPr>
        <w:t xml:space="preserve"> the </w:t>
      </w:r>
      <w:r w:rsidRPr="00A0099B">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A0099B">
        <w:rPr>
          <w:rStyle w:val="Emphasis"/>
          <w:highlight w:val="cyan"/>
        </w:rPr>
        <w:t>This is what we have to prevent</w:t>
      </w:r>
      <w:r w:rsidRPr="003B39FB">
        <w:rPr>
          <w:sz w:val="14"/>
        </w:rPr>
        <w:t>. (Hell 2019: 6, our translation)</w:t>
      </w:r>
    </w:p>
    <w:p w14:paraId="3DD33C46" w14:textId="77777777" w:rsidR="001947BC" w:rsidRPr="003B39FB" w:rsidRDefault="001947BC" w:rsidP="001947BC">
      <w:pPr>
        <w:rPr>
          <w:sz w:val="14"/>
        </w:rPr>
      </w:pPr>
      <w:r w:rsidRPr="003B39FB">
        <w:rPr>
          <w:sz w:val="14"/>
        </w:rPr>
        <w:t>Introduction</w:t>
      </w:r>
    </w:p>
    <w:p w14:paraId="6BBC23A4" w14:textId="77777777" w:rsidR="001947BC" w:rsidRPr="003B39FB" w:rsidRDefault="001947BC" w:rsidP="001947BC">
      <w:pPr>
        <w:rPr>
          <w:sz w:val="14"/>
        </w:rPr>
      </w:pPr>
      <w:r w:rsidRPr="00A848F9">
        <w:rPr>
          <w:u w:val="single"/>
        </w:rPr>
        <w:t xml:space="preserve">The </w:t>
      </w:r>
      <w:r w:rsidRPr="00A0099B">
        <w:rPr>
          <w:highlight w:val="cyan"/>
          <w:u w:val="single"/>
        </w:rPr>
        <w:t>independence</w:t>
      </w:r>
      <w:r w:rsidRPr="00A848F9">
        <w:rPr>
          <w:u w:val="single"/>
        </w:rPr>
        <w:t xml:space="preserve"> of research </w:t>
      </w:r>
      <w:r w:rsidRPr="00A0099B">
        <w:rPr>
          <w:highlight w:val="cyan"/>
          <w:u w:val="single"/>
        </w:rPr>
        <w:t>is a key strategic issue</w:t>
      </w:r>
      <w:r w:rsidRPr="00A848F9">
        <w:rPr>
          <w:u w:val="single"/>
        </w:rPr>
        <w:t xml:space="preserve"> in modern societie</w:t>
      </w:r>
      <w:r w:rsidRPr="003B39FB">
        <w:rPr>
          <w:sz w:val="14"/>
        </w:rPr>
        <w:t xml:space="preserve">s. </w:t>
      </w:r>
      <w:r w:rsidRPr="00A0099B">
        <w:rPr>
          <w:highlight w:val="cyan"/>
          <w:u w:val="single"/>
        </w:rPr>
        <w:t>Science</w:t>
      </w:r>
      <w:r w:rsidRPr="00A848F9">
        <w:rPr>
          <w:u w:val="single"/>
        </w:rPr>
        <w:t xml:space="preserve"> has become a major source of wealth and </w:t>
      </w:r>
      <w:r w:rsidRPr="00A0099B">
        <w:rPr>
          <w:highlight w:val="cyan"/>
          <w:u w:val="single"/>
        </w:rPr>
        <w:t>is</w:t>
      </w:r>
      <w:r w:rsidRPr="00A848F9">
        <w:rPr>
          <w:u w:val="single"/>
        </w:rPr>
        <w:t xml:space="preserve"> increasingly seen as </w:t>
      </w:r>
      <w:r w:rsidRPr="00A0099B">
        <w:rPr>
          <w:highlight w:val="cyan"/>
          <w:u w:val="single"/>
        </w:rPr>
        <w:t xml:space="preserve">a </w:t>
      </w:r>
      <w:r w:rsidRPr="00A0099B">
        <w:rPr>
          <w:rStyle w:val="Emphasis"/>
          <w:highlight w:val="cyan"/>
        </w:rPr>
        <w:t>possible source of solutions to</w:t>
      </w:r>
      <w:r w:rsidRPr="00A848F9">
        <w:rPr>
          <w:rStyle w:val="Emphasis"/>
        </w:rPr>
        <w:t xml:space="preserve"> </w:t>
      </w:r>
      <w:r w:rsidRPr="00A0099B">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A0099B">
        <w:rPr>
          <w:rStyle w:val="Emphasis"/>
          <w:highlight w:val="cyan"/>
        </w:rPr>
        <w:t>neglect</w:t>
      </w:r>
      <w:r w:rsidRPr="003B39FB">
        <w:rPr>
          <w:rStyle w:val="Emphasis"/>
        </w:rPr>
        <w:t xml:space="preserve"> its </w:t>
      </w:r>
      <w:r w:rsidRPr="00A0099B">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BB03F18" w14:textId="77777777" w:rsidR="001947BC" w:rsidRPr="003B39FB" w:rsidRDefault="001947BC" w:rsidP="001947BC">
      <w:pPr>
        <w:rPr>
          <w:u w:val="single"/>
        </w:rPr>
      </w:pPr>
      <w:r w:rsidRPr="002374BC">
        <w:rPr>
          <w:rStyle w:val="Emphasis"/>
          <w:highlight w:val="cyan"/>
        </w:rPr>
        <w:t>Current political struggles</w:t>
      </w:r>
      <w:r w:rsidRPr="003B39FB">
        <w:rPr>
          <w:rStyle w:val="Emphasis"/>
        </w:rPr>
        <w:t xml:space="preserve"> have </w:t>
      </w:r>
      <w:r w:rsidRPr="002374BC">
        <w:rPr>
          <w:rStyle w:val="Emphasis"/>
          <w:highlight w:val="cyan"/>
        </w:rPr>
        <w:t>made</w:t>
      </w:r>
      <w:r w:rsidRPr="003B39FB">
        <w:rPr>
          <w:rStyle w:val="Emphasis"/>
        </w:rPr>
        <w:t xml:space="preserve"> the </w:t>
      </w:r>
      <w:r w:rsidRPr="002374BC">
        <w:rPr>
          <w:rStyle w:val="Emphasis"/>
          <w:highlight w:val="cyan"/>
        </w:rPr>
        <w:t>independence</w:t>
      </w:r>
      <w:r w:rsidRPr="003B39FB">
        <w:rPr>
          <w:rStyle w:val="Emphasis"/>
        </w:rPr>
        <w:t xml:space="preserve"> of research </w:t>
      </w:r>
      <w:r w:rsidRPr="002374BC">
        <w:rPr>
          <w:rStyle w:val="Emphasis"/>
          <w:highlight w:val="cyan"/>
        </w:rPr>
        <w:t>take centre stage</w:t>
      </w:r>
      <w:r w:rsidRPr="003B39FB">
        <w:rPr>
          <w:sz w:val="14"/>
        </w:rPr>
        <w:t xml:space="preserve">. </w:t>
      </w:r>
      <w:r w:rsidRPr="003B39FB">
        <w:rPr>
          <w:u w:val="single"/>
        </w:rPr>
        <w:t xml:space="preserve">The </w:t>
      </w:r>
      <w:r w:rsidRPr="002374BC">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2374BC">
        <w:rPr>
          <w:highlight w:val="cyan"/>
          <w:u w:val="single"/>
        </w:rPr>
        <w:t>independence</w:t>
      </w:r>
      <w:r w:rsidRPr="003B39FB">
        <w:rPr>
          <w:u w:val="single"/>
        </w:rPr>
        <w:t xml:space="preserve"> of research from the state and industry </w:t>
      </w:r>
      <w:r w:rsidRPr="002374BC">
        <w:rPr>
          <w:highlight w:val="cyan"/>
          <w:u w:val="single"/>
        </w:rPr>
        <w:t>is</w:t>
      </w:r>
      <w:r w:rsidRPr="003B39FB">
        <w:rPr>
          <w:u w:val="single"/>
        </w:rPr>
        <w:t xml:space="preserve"> often seen as </w:t>
      </w:r>
      <w:r w:rsidRPr="002374BC">
        <w:rPr>
          <w:highlight w:val="cyan"/>
          <w:u w:val="single"/>
        </w:rPr>
        <w:t>advantageous becaus</w:t>
      </w:r>
      <w:r w:rsidRPr="003B39FB">
        <w:rPr>
          <w:u w:val="single"/>
        </w:rPr>
        <w:t xml:space="preserve">e </w:t>
      </w:r>
      <w:r w:rsidRPr="002374BC">
        <w:rPr>
          <w:rStyle w:val="Emphasis"/>
          <w:highlight w:val="cyan"/>
        </w:rPr>
        <w:t>political</w:t>
      </w:r>
      <w:r w:rsidRPr="003B39FB">
        <w:rPr>
          <w:u w:val="single"/>
        </w:rPr>
        <w:t xml:space="preserve"> and economic </w:t>
      </w:r>
      <w:r w:rsidRPr="002374BC">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374BC">
        <w:rPr>
          <w:rStyle w:val="Emphasis"/>
          <w:highlight w:val="cyan"/>
        </w:rPr>
        <w:t>there is</w:t>
      </w:r>
      <w:r w:rsidRPr="003B39FB">
        <w:rPr>
          <w:rStyle w:val="Emphasis"/>
        </w:rPr>
        <w:t xml:space="preserve"> an increasing </w:t>
      </w:r>
      <w:r w:rsidRPr="002374BC">
        <w:rPr>
          <w:rStyle w:val="Emphasis"/>
          <w:highlight w:val="cyan"/>
        </w:rPr>
        <w:t>concern about</w:t>
      </w:r>
      <w:r w:rsidRPr="003B39FB">
        <w:rPr>
          <w:rStyle w:val="Emphasis"/>
        </w:rPr>
        <w:t xml:space="preserve"> becoming dependent on </w:t>
      </w:r>
      <w:r w:rsidRPr="002374BC">
        <w:rPr>
          <w:rStyle w:val="Emphasis"/>
          <w:highlight w:val="cyan"/>
        </w:rPr>
        <w:t>incorrect</w:t>
      </w:r>
      <w:r w:rsidRPr="003B39FB">
        <w:rPr>
          <w:rStyle w:val="Emphasis"/>
        </w:rPr>
        <w:t xml:space="preserve"> or unreliable </w:t>
      </w:r>
      <w:r w:rsidRPr="002374BC">
        <w:rPr>
          <w:rStyle w:val="Emphasis"/>
          <w:highlight w:val="cyan"/>
        </w:rPr>
        <w:t>findings</w:t>
      </w:r>
      <w:r w:rsidRPr="003B39FB">
        <w:rPr>
          <w:sz w:val="14"/>
        </w:rPr>
        <w:t xml:space="preserve">, </w:t>
      </w:r>
      <w:r w:rsidRPr="002374BC">
        <w:rPr>
          <w:highlight w:val="cyan"/>
          <w:u w:val="single"/>
        </w:rPr>
        <w:t>whose</w:t>
      </w:r>
      <w:r w:rsidRPr="003B39FB">
        <w:rPr>
          <w:u w:val="single"/>
        </w:rPr>
        <w:t xml:space="preserve"> growing number </w:t>
      </w:r>
      <w:r w:rsidRPr="002374BC">
        <w:rPr>
          <w:highlight w:val="cyan"/>
          <w:u w:val="single"/>
        </w:rPr>
        <w:t>may disorient</w:t>
      </w:r>
      <w:r w:rsidRPr="003B39FB">
        <w:rPr>
          <w:u w:val="single"/>
        </w:rPr>
        <w:t xml:space="preserve"> or slow down the </w:t>
      </w:r>
      <w:r w:rsidRPr="002374BC">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23714094" w14:textId="77777777" w:rsidR="001947BC" w:rsidRPr="006658AE" w:rsidRDefault="001947BC" w:rsidP="001947BC">
      <w:pPr>
        <w:pStyle w:val="Heading4"/>
      </w:pPr>
      <w:bookmarkStart w:id="1" w:name="_Hlk211798705"/>
      <w:r>
        <w:t xml:space="preserve">That solves numerous advanced existential threats </w:t>
      </w:r>
    </w:p>
    <w:p w14:paraId="4AC744D5" w14:textId="77777777" w:rsidR="001947BC" w:rsidRDefault="001947BC" w:rsidP="001947BC">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59A87BC4" w14:textId="77777777" w:rsidR="001947BC" w:rsidRPr="00C945DB" w:rsidRDefault="001947BC" w:rsidP="001947BC">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963538">
        <w:rPr>
          <w:rStyle w:val="Emphasis"/>
          <w:highlight w:val="cyan"/>
        </w:rPr>
        <w:t>advanced life sciences</w:t>
      </w:r>
      <w:r w:rsidRPr="00963538">
        <w:rPr>
          <w:rStyle w:val="StyleUnderline"/>
          <w:highlight w:val="cyan"/>
        </w:rPr>
        <w:t xml:space="preserve"> are </w:t>
      </w:r>
      <w:r w:rsidRPr="00963538">
        <w:rPr>
          <w:rStyle w:val="Emphasis"/>
          <w:highlight w:val="cyan"/>
        </w:rPr>
        <w:t>applied</w:t>
      </w:r>
      <w:r w:rsidRPr="00963538">
        <w:rPr>
          <w:rStyle w:val="StyleUnderline"/>
          <w:highlight w:val="cyan"/>
        </w:rPr>
        <w:t xml:space="preserve"> to</w:t>
      </w:r>
      <w:r w:rsidRPr="00C945DB">
        <w:rPr>
          <w:rStyle w:val="StyleUnderline"/>
        </w:rPr>
        <w:t xml:space="preserve"> the </w:t>
      </w:r>
      <w:r w:rsidRPr="00963538">
        <w:rPr>
          <w:rStyle w:val="Emphasis"/>
          <w:highlight w:val="cyan"/>
        </w:rPr>
        <w:t>conversion of biomass</w:t>
      </w:r>
      <w:r w:rsidRPr="00963538">
        <w:rPr>
          <w:rStyle w:val="StyleUnderline"/>
          <w:highlight w:val="cyan"/>
        </w:rPr>
        <w:t xml:space="preserve"> into</w:t>
      </w:r>
      <w:r w:rsidRPr="00C945DB">
        <w:rPr>
          <w:rStyle w:val="StyleUnderline"/>
        </w:rPr>
        <w:t xml:space="preserve"> </w:t>
      </w:r>
      <w:r w:rsidRPr="00963538">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963538">
        <w:rPr>
          <w:rStyle w:val="StyleUnderline"/>
          <w:highlight w:val="cyan"/>
        </w:rPr>
        <w:t xml:space="preserve">and </w:t>
      </w:r>
      <w:r w:rsidRPr="00963538">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963538">
        <w:rPr>
          <w:rStyle w:val="StyleUnderline"/>
          <w:highlight w:val="cyan"/>
        </w:rPr>
        <w:t xml:space="preserve">efforts to </w:t>
      </w:r>
      <w:r w:rsidRPr="00963538">
        <w:rPr>
          <w:rStyle w:val="Emphasis"/>
          <w:highlight w:val="cyan"/>
        </w:rPr>
        <w:t>link</w:t>
      </w:r>
      <w:r w:rsidRPr="00C945DB">
        <w:rPr>
          <w:rStyle w:val="StyleUnderline"/>
        </w:rPr>
        <w:t xml:space="preserve"> the </w:t>
      </w:r>
      <w:r w:rsidRPr="00963538">
        <w:rPr>
          <w:rStyle w:val="Emphasis"/>
          <w:highlight w:val="cyan"/>
        </w:rPr>
        <w:t>bioeconomy</w:t>
      </w:r>
      <w:r w:rsidRPr="00963538">
        <w:rPr>
          <w:rStyle w:val="StyleUnderline"/>
          <w:highlight w:val="cyan"/>
        </w:rPr>
        <w:t xml:space="preserve"> and </w:t>
      </w:r>
      <w:r w:rsidRPr="00963538">
        <w:rPr>
          <w:rStyle w:val="Emphasis"/>
          <w:highlight w:val="cyan"/>
        </w:rPr>
        <w:t>circular economy</w:t>
      </w:r>
      <w:r w:rsidRPr="00C945DB">
        <w:rPr>
          <w:sz w:val="16"/>
        </w:rPr>
        <w:t xml:space="preserve"> [3]. </w:t>
      </w:r>
      <w:r w:rsidRPr="00C945DB">
        <w:rPr>
          <w:rStyle w:val="StyleUnderline"/>
        </w:rPr>
        <w:t xml:space="preserve">This is especially </w:t>
      </w:r>
      <w:r w:rsidRPr="00963538">
        <w:rPr>
          <w:rStyle w:val="StyleUnderline"/>
          <w:highlight w:val="cyan"/>
        </w:rPr>
        <w:t>so</w:t>
      </w:r>
      <w:r w:rsidRPr="00C945DB">
        <w:rPr>
          <w:rStyle w:val="StyleUnderline"/>
        </w:rPr>
        <w:t xml:space="preserve"> if “</w:t>
      </w:r>
      <w:r w:rsidRPr="00963538">
        <w:rPr>
          <w:rStyle w:val="Emphasis"/>
          <w:highlight w:val="cyan"/>
        </w:rPr>
        <w:t>waste” materials</w:t>
      </w:r>
      <w:r w:rsidRPr="00C945DB">
        <w:rPr>
          <w:rStyle w:val="StyleUnderline"/>
        </w:rPr>
        <w:t xml:space="preserve"> such as agricultural and forestry residues and waste industrial gases </w:t>
      </w:r>
      <w:r w:rsidRPr="00963538">
        <w:rPr>
          <w:rStyle w:val="StyleUnderline"/>
          <w:highlight w:val="cyan"/>
        </w:rPr>
        <w:t xml:space="preserve">can be </w:t>
      </w:r>
      <w:r w:rsidRPr="00963538">
        <w:rPr>
          <w:rStyle w:val="Emphasis"/>
          <w:highlight w:val="cyan"/>
        </w:rPr>
        <w:t>converted</w:t>
      </w:r>
      <w:r w:rsidRPr="00963538">
        <w:rPr>
          <w:rStyle w:val="StyleUnderline"/>
          <w:highlight w:val="cyan"/>
        </w:rPr>
        <w:t xml:space="preserve"> through biotech</w:t>
      </w:r>
      <w:r w:rsidRPr="00C945DB">
        <w:rPr>
          <w:rStyle w:val="StyleUnderline"/>
        </w:rPr>
        <w:t>nology into useful products and services</w:t>
      </w:r>
      <w:r w:rsidRPr="00C945DB">
        <w:rPr>
          <w:sz w:val="16"/>
        </w:rPr>
        <w:t>.</w:t>
      </w:r>
    </w:p>
    <w:p w14:paraId="2FA0E69F" w14:textId="77777777" w:rsidR="001947BC" w:rsidRPr="00C945DB" w:rsidRDefault="001947BC" w:rsidP="001947BC">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963538">
        <w:rPr>
          <w:rStyle w:val="StyleUnderline"/>
          <w:highlight w:val="cyan"/>
        </w:rPr>
        <w:t>bioeconomy is</w:t>
      </w:r>
      <w:r w:rsidRPr="00C945DB">
        <w:rPr>
          <w:rStyle w:val="StyleUnderline"/>
        </w:rPr>
        <w:t xml:space="preserve"> the </w:t>
      </w:r>
      <w:r w:rsidRPr="00963538">
        <w:rPr>
          <w:rStyle w:val="Emphasis"/>
          <w:highlight w:val="cyan"/>
        </w:rPr>
        <w:t>inextricable</w:t>
      </w:r>
      <w:r w:rsidRPr="00C945DB">
        <w:rPr>
          <w:rStyle w:val="Emphasis"/>
        </w:rPr>
        <w:t xml:space="preserve"> connection</w:t>
      </w:r>
      <w:r w:rsidRPr="00C945DB">
        <w:rPr>
          <w:rStyle w:val="StyleUnderline"/>
        </w:rPr>
        <w:t xml:space="preserve"> </w:t>
      </w:r>
      <w:r w:rsidRPr="00963538">
        <w:rPr>
          <w:rStyle w:val="StyleUnderline"/>
          <w:highlight w:val="cyan"/>
        </w:rPr>
        <w:t xml:space="preserve">to </w:t>
      </w:r>
      <w:r w:rsidRPr="00963538">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4ABC2220" w14:textId="77777777" w:rsidR="001947BC" w:rsidRDefault="001947BC" w:rsidP="001947BC">
      <w:pPr>
        <w:rPr>
          <w:sz w:val="16"/>
        </w:rPr>
      </w:pPr>
      <w:r w:rsidRPr="00C945DB">
        <w:rPr>
          <w:sz w:val="16"/>
        </w:rPr>
        <w:t xml:space="preserve">Running through this paper is the concept of ‘grand challenges’: the </w:t>
      </w:r>
      <w:r w:rsidRPr="00963538">
        <w:rPr>
          <w:rStyle w:val="StyleUnderline"/>
          <w:highlight w:val="cyan"/>
        </w:rPr>
        <w:t>major dilemmas</w:t>
      </w:r>
      <w:r w:rsidRPr="00C945DB">
        <w:rPr>
          <w:rStyle w:val="StyleUnderline"/>
        </w:rPr>
        <w:t xml:space="preserve"> that humanity faces, some of such gravity that they </w:t>
      </w:r>
      <w:r w:rsidRPr="00963538">
        <w:rPr>
          <w:rStyle w:val="StyleUnderline"/>
          <w:highlight w:val="cyan"/>
        </w:rPr>
        <w:t xml:space="preserve">are </w:t>
      </w:r>
      <w:r w:rsidRPr="00963538">
        <w:rPr>
          <w:rStyle w:val="Emphasis"/>
          <w:highlight w:val="cyan"/>
        </w:rPr>
        <w:t>existential</w:t>
      </w:r>
      <w:r w:rsidRPr="00C945DB">
        <w:rPr>
          <w:rStyle w:val="StyleUnderline"/>
        </w:rPr>
        <w:t xml:space="preserve"> for our species</w:t>
      </w:r>
      <w:r w:rsidRPr="00C945DB">
        <w:rPr>
          <w:sz w:val="16"/>
        </w:rPr>
        <w:t xml:space="preserve">. These </w:t>
      </w:r>
      <w:r w:rsidRPr="00963538">
        <w:rPr>
          <w:rStyle w:val="StyleUnderline"/>
          <w:highlight w:val="cyan"/>
        </w:rPr>
        <w:t xml:space="preserve">include </w:t>
      </w:r>
      <w:r w:rsidRPr="00963538">
        <w:rPr>
          <w:rStyle w:val="Emphasis"/>
          <w:highlight w:val="cyan"/>
        </w:rPr>
        <w:t xml:space="preserve">food </w:t>
      </w:r>
      <w:r w:rsidRPr="00366589">
        <w:rPr>
          <w:rStyle w:val="Emphasis"/>
        </w:rPr>
        <w:t>security</w:t>
      </w:r>
      <w:r w:rsidRPr="00C945DB">
        <w:rPr>
          <w:rStyle w:val="StyleUnderline"/>
        </w:rPr>
        <w:t xml:space="preserve">, </w:t>
      </w:r>
      <w:r w:rsidRPr="00963538">
        <w:rPr>
          <w:rStyle w:val="Emphasis"/>
          <w:highlight w:val="cyan"/>
        </w:rPr>
        <w:t>energy security</w:t>
      </w:r>
      <w:r w:rsidRPr="00963538">
        <w:rPr>
          <w:rStyle w:val="StyleUnderline"/>
          <w:highlight w:val="cyan"/>
        </w:rPr>
        <w:t xml:space="preserve">, </w:t>
      </w:r>
      <w:r w:rsidRPr="00963538">
        <w:rPr>
          <w:rStyle w:val="Emphasis"/>
          <w:highlight w:val="cyan"/>
        </w:rPr>
        <w:t>resource depletion</w:t>
      </w:r>
      <w:r w:rsidRPr="00963538">
        <w:rPr>
          <w:rStyle w:val="StyleUnderline"/>
          <w:highlight w:val="cyan"/>
        </w:rPr>
        <w:t xml:space="preserve">, </w:t>
      </w:r>
      <w:r w:rsidRPr="00963538">
        <w:rPr>
          <w:rStyle w:val="Emphasis"/>
          <w:highlight w:val="cyan"/>
        </w:rPr>
        <w:t>deforestation</w:t>
      </w:r>
      <w:r w:rsidRPr="00963538">
        <w:rPr>
          <w:rStyle w:val="StyleUnderline"/>
          <w:highlight w:val="cyan"/>
        </w:rPr>
        <w:t xml:space="preserve">, </w:t>
      </w:r>
      <w:r w:rsidRPr="00963538">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963538">
        <w:rPr>
          <w:rStyle w:val="Emphasis"/>
          <w:highlight w:val="cyan"/>
        </w:rPr>
        <w:t>soil security</w:t>
      </w:r>
      <w:r w:rsidRPr="00C945DB">
        <w:rPr>
          <w:sz w:val="16"/>
        </w:rPr>
        <w:t xml:space="preserve">. </w:t>
      </w:r>
      <w:r w:rsidRPr="00963538">
        <w:rPr>
          <w:rStyle w:val="StyleUnderline"/>
          <w:highlight w:val="cyan"/>
        </w:rPr>
        <w:t>Overarching</w:t>
      </w:r>
      <w:r w:rsidRPr="00C945DB">
        <w:rPr>
          <w:rStyle w:val="StyleUnderline"/>
        </w:rPr>
        <w:t xml:space="preserve"> all of these </w:t>
      </w:r>
      <w:r w:rsidRPr="00963538">
        <w:rPr>
          <w:rStyle w:val="StyleUnderline"/>
          <w:highlight w:val="cyan"/>
        </w:rPr>
        <w:t>is</w:t>
      </w:r>
      <w:r w:rsidRPr="00C945DB">
        <w:rPr>
          <w:sz w:val="16"/>
        </w:rPr>
        <w:t xml:space="preserve">, of course, </w:t>
      </w:r>
      <w:r w:rsidRPr="00963538">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963538">
        <w:rPr>
          <w:rStyle w:val="StyleUnderline"/>
          <w:highlight w:val="cyan"/>
        </w:rPr>
        <w:t>they are</w:t>
      </w:r>
      <w:r w:rsidRPr="00C945DB">
        <w:rPr>
          <w:rStyle w:val="StyleUnderline"/>
        </w:rPr>
        <w:t xml:space="preserve"> particularly </w:t>
      </w:r>
      <w:r w:rsidRPr="00963538">
        <w:rPr>
          <w:rStyle w:val="Emphasis"/>
          <w:highlight w:val="cyan"/>
        </w:rPr>
        <w:t>difficult to address</w:t>
      </w:r>
      <w:r w:rsidRPr="00963538">
        <w:rPr>
          <w:rStyle w:val="StyleUnderline"/>
          <w:highlight w:val="cyan"/>
        </w:rPr>
        <w:t xml:space="preserve"> as they </w:t>
      </w:r>
      <w:r w:rsidRPr="00963538">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963538">
        <w:rPr>
          <w:rStyle w:val="StyleUnderline"/>
          <w:highlight w:val="cyan"/>
        </w:rPr>
        <w:t>attempting to address one</w:t>
      </w:r>
      <w:r w:rsidRPr="00C945DB">
        <w:rPr>
          <w:rStyle w:val="StyleUnderline"/>
        </w:rPr>
        <w:t xml:space="preserve"> of these </w:t>
      </w:r>
      <w:r w:rsidRPr="00963538">
        <w:rPr>
          <w:rStyle w:val="StyleUnderline"/>
          <w:highlight w:val="cyan"/>
        </w:rPr>
        <w:t xml:space="preserve">can </w:t>
      </w:r>
      <w:r w:rsidRPr="00963538">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963538">
        <w:rPr>
          <w:rStyle w:val="StyleUnderline"/>
          <w:highlight w:val="cyan"/>
        </w:rPr>
        <w:t>rising</w:t>
      </w:r>
      <w:r w:rsidRPr="00C945DB">
        <w:rPr>
          <w:rStyle w:val="StyleUnderline"/>
        </w:rPr>
        <w:t xml:space="preserve"> human </w:t>
      </w:r>
      <w:r w:rsidRPr="00963538">
        <w:rPr>
          <w:rStyle w:val="StyleUnderline"/>
          <w:highlight w:val="cyan"/>
        </w:rPr>
        <w:t>population</w:t>
      </w:r>
      <w:r w:rsidRPr="00C945DB">
        <w:rPr>
          <w:rStyle w:val="StyleUnderline"/>
        </w:rPr>
        <w:t xml:space="preserve"> demands reducing food waste and growing more food. Land intensification and extensification might result in </w:t>
      </w:r>
      <w:r w:rsidRPr="00963538">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2E760097" w14:textId="77777777" w:rsidR="001947BC" w:rsidRPr="005B3A61" w:rsidRDefault="001947BC" w:rsidP="001947BC">
      <w:pPr>
        <w:rPr>
          <w:sz w:val="14"/>
        </w:rPr>
      </w:pPr>
    </w:p>
    <w:p w14:paraId="000167F7" w14:textId="77777777" w:rsidR="001947BC" w:rsidRPr="000C3FAA" w:rsidRDefault="001947BC" w:rsidP="001947BC">
      <w:pPr>
        <w:rPr>
          <w:sz w:val="14"/>
        </w:rPr>
      </w:pPr>
    </w:p>
    <w:bookmarkEnd w:id="1"/>
    <w:p w14:paraId="50FE30AB" w14:textId="77777777" w:rsidR="001947BC" w:rsidRDefault="001947BC" w:rsidP="001947BC">
      <w:pPr>
        <w:pStyle w:val="Heading4"/>
      </w:pPr>
      <w:r>
        <w:t xml:space="preserve">Eliminating first amendment rights for federal workers destroys democracy – judicial protections are key </w:t>
      </w:r>
    </w:p>
    <w:p w14:paraId="429DE3F8" w14:textId="77777777" w:rsidR="001947BC" w:rsidRPr="001C1816" w:rsidRDefault="001947BC" w:rsidP="001947BC">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3E3F6C3F" w14:textId="77777777" w:rsidR="001947BC" w:rsidRPr="0063250C" w:rsidRDefault="001947BC" w:rsidP="001947BC">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22288DD9" w14:textId="77777777" w:rsidR="001947BC" w:rsidRPr="0063250C" w:rsidRDefault="001947BC" w:rsidP="001947BC">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08D672F6" w14:textId="77777777" w:rsidR="001947BC" w:rsidRPr="0063250C" w:rsidRDefault="001947BC" w:rsidP="001947BC">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604F287" w14:textId="77777777" w:rsidR="001947BC" w:rsidRPr="00EB26C5" w:rsidRDefault="001947BC" w:rsidP="001947BC">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26D8F07F" w14:textId="77777777" w:rsidR="001947BC" w:rsidRPr="00B73C17" w:rsidRDefault="001947BC" w:rsidP="001947BC">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6B8F0E9A" w14:textId="77777777" w:rsidR="001947BC" w:rsidRPr="0063250C" w:rsidRDefault="001947BC" w:rsidP="001947BC">
      <w:pPr>
        <w:rPr>
          <w:sz w:val="14"/>
        </w:rPr>
      </w:pPr>
      <w:r w:rsidRPr="00B73C17">
        <w:rPr>
          <w:sz w:val="14"/>
        </w:rPr>
        <w:t>On the Necessity—and the Difficulty—of Reconciling the Conflicting Constitutional Imperatives of the Government as Manager and Government Employees as Citizens</w:t>
      </w:r>
    </w:p>
    <w:p w14:paraId="6A301B4F" w14:textId="77777777" w:rsidR="001947BC" w:rsidRPr="0063250C" w:rsidRDefault="001947BC" w:rsidP="001947BC">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52949F28" w14:textId="77777777" w:rsidR="001947BC" w:rsidRPr="0063250C" w:rsidRDefault="001947BC" w:rsidP="001947BC">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AAAAC3B" w14:textId="77777777" w:rsidR="001947BC" w:rsidRPr="0063250C" w:rsidRDefault="001947BC" w:rsidP="001947BC">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709E2015" w14:textId="77777777" w:rsidR="001947BC" w:rsidRDefault="001947BC" w:rsidP="001947BC">
      <w:pPr>
        <w:pStyle w:val="Heading4"/>
      </w:pPr>
      <w:bookmarkStart w:id="2" w:name="_Hlk211798687"/>
      <w:r>
        <w:t>A strong deliberative democracy combats authoritarianism and existential threats – climate change, nuclear weapons, and pandemics</w:t>
      </w:r>
    </w:p>
    <w:p w14:paraId="7D41BEDC" w14:textId="77777777" w:rsidR="001947BC" w:rsidRPr="00305324" w:rsidRDefault="001947BC" w:rsidP="001947BC">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E43FA3A" w14:textId="77777777" w:rsidR="001947BC" w:rsidRPr="006B1582" w:rsidRDefault="001947BC" w:rsidP="001947BC">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70E36A18" w14:textId="77777777" w:rsidR="001947BC" w:rsidRPr="006B1582" w:rsidRDefault="001947BC" w:rsidP="001947BC">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F6A118E" w14:textId="77777777" w:rsidR="001947BC" w:rsidRPr="006B1582" w:rsidRDefault="001947BC" w:rsidP="001947BC">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33051BA" w14:textId="77777777" w:rsidR="001947BC" w:rsidRPr="006B1582" w:rsidRDefault="001947BC" w:rsidP="001947BC">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FBBF794" w14:textId="77777777" w:rsidR="001947BC" w:rsidRPr="006B1582" w:rsidRDefault="001947BC" w:rsidP="001947BC">
      <w:pPr>
        <w:rPr>
          <w:sz w:val="14"/>
        </w:rPr>
      </w:pPr>
      <w:r w:rsidRPr="006B1582">
        <w:rPr>
          <w:sz w:val="14"/>
        </w:rPr>
        <w:t>Education for Deliberative Democracy (EDD)</w:t>
      </w:r>
    </w:p>
    <w:p w14:paraId="1915CCA6" w14:textId="77777777" w:rsidR="001947BC" w:rsidRPr="006B1582" w:rsidRDefault="001947BC" w:rsidP="001947BC">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458CBA7" w14:textId="77777777" w:rsidR="001947BC" w:rsidRPr="006B1582" w:rsidRDefault="001947BC" w:rsidP="001947BC">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D89AD39" w14:textId="77777777" w:rsidR="001947BC" w:rsidRPr="006B1582" w:rsidRDefault="001947BC" w:rsidP="001947BC">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5C71861" w14:textId="77777777" w:rsidR="001947BC" w:rsidRPr="006B1582" w:rsidRDefault="001947BC" w:rsidP="001947BC">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71FF35AD" w14:textId="77777777" w:rsidR="001947BC" w:rsidRPr="006B1582" w:rsidRDefault="001947BC" w:rsidP="001947BC">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6BB122D" w14:textId="77777777" w:rsidR="001947BC" w:rsidRPr="006B1582" w:rsidRDefault="001947BC" w:rsidP="001947BC">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31B52A94" w14:textId="77777777" w:rsidR="001947BC" w:rsidRPr="006B1582" w:rsidRDefault="001947BC" w:rsidP="001947BC">
      <w:pPr>
        <w:rPr>
          <w:sz w:val="14"/>
        </w:rPr>
      </w:pPr>
      <w:r w:rsidRPr="006B1582">
        <w:rPr>
          <w:sz w:val="14"/>
        </w:rPr>
        <w:t>Longtermism</w:t>
      </w:r>
    </w:p>
    <w:p w14:paraId="0E2F4EA1" w14:textId="77777777" w:rsidR="001947BC" w:rsidRPr="006B1582" w:rsidRDefault="001947BC" w:rsidP="001947BC">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7E82851" w14:textId="77777777" w:rsidR="001947BC" w:rsidRPr="006B1582" w:rsidRDefault="001947BC" w:rsidP="001947BC">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05F7D40" w14:textId="77777777" w:rsidR="001947BC" w:rsidRPr="006B1582" w:rsidRDefault="001947BC" w:rsidP="001947BC">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A54C136" w14:textId="77777777" w:rsidR="001947BC" w:rsidRPr="006B1582" w:rsidRDefault="001947BC" w:rsidP="001947BC">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08520F8" w14:textId="77777777" w:rsidR="001947BC" w:rsidRPr="006B1582" w:rsidRDefault="001947BC" w:rsidP="001947BC">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E4E703C" w14:textId="77777777" w:rsidR="001947BC" w:rsidRPr="006B1582" w:rsidRDefault="001947BC" w:rsidP="001947BC">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23472BB" w14:textId="77777777" w:rsidR="001947BC" w:rsidRPr="006B1582" w:rsidRDefault="001947BC" w:rsidP="001947BC">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61225978" w14:textId="77777777" w:rsidR="001947BC" w:rsidRPr="006B1582" w:rsidRDefault="001947BC" w:rsidP="001947BC">
      <w:pPr>
        <w:rPr>
          <w:sz w:val="14"/>
        </w:rPr>
      </w:pPr>
      <w:r w:rsidRPr="006B1582">
        <w:rPr>
          <w:sz w:val="14"/>
        </w:rPr>
        <w:t>Political polarization as an existential risk factor</w:t>
      </w:r>
    </w:p>
    <w:p w14:paraId="7DCF379E" w14:textId="77777777" w:rsidR="001947BC" w:rsidRPr="006B1582" w:rsidRDefault="001947BC" w:rsidP="001947BC">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11959F3D" w14:textId="77777777" w:rsidR="001947BC" w:rsidRPr="006B1582" w:rsidRDefault="001947BC" w:rsidP="001947BC">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340A9DEF" w14:textId="77777777" w:rsidR="001947BC" w:rsidRPr="005A278B" w:rsidRDefault="001947BC" w:rsidP="001947BC">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1659AB33" w14:textId="77777777" w:rsidR="001947BC" w:rsidRPr="00A0270F" w:rsidRDefault="001947BC" w:rsidP="001947BC">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909810C" w14:textId="77777777" w:rsidR="001947BC" w:rsidRPr="006B1582" w:rsidRDefault="001947BC" w:rsidP="001947BC">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4CA861B4" w14:textId="77777777" w:rsidR="001947BC" w:rsidRPr="006B1582" w:rsidRDefault="001947BC" w:rsidP="001947BC">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72B92701" w14:textId="77777777" w:rsidR="001947BC" w:rsidRPr="006B1582" w:rsidRDefault="001947BC" w:rsidP="001947BC">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41A51CA" w14:textId="77777777" w:rsidR="001947BC" w:rsidRPr="006B1582" w:rsidRDefault="001947BC" w:rsidP="001947BC">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0C0991C" w14:textId="77777777" w:rsidR="001947BC" w:rsidRPr="00091503" w:rsidRDefault="001947BC" w:rsidP="001947BC">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37BEA223" w14:textId="77777777" w:rsidR="001947BC" w:rsidRDefault="001947BC" w:rsidP="001947BC">
      <w:pPr>
        <w:pStyle w:val="Heading3"/>
      </w:pPr>
      <w:r>
        <w:t xml:space="preserve">Advantage 2: Unitary Executive </w:t>
      </w:r>
    </w:p>
    <w:p w14:paraId="275EDFD3" w14:textId="77777777" w:rsidR="001947BC" w:rsidRPr="00154762" w:rsidRDefault="001947BC" w:rsidP="001947BC">
      <w:pPr>
        <w:pStyle w:val="Heading4"/>
      </w:pPr>
      <w:r>
        <w:t>Advantage Two is the Unitary Executive</w:t>
      </w:r>
    </w:p>
    <w:p w14:paraId="7DBD6396" w14:textId="77777777" w:rsidR="001947BC" w:rsidRDefault="001947BC" w:rsidP="001947BC"/>
    <w:p w14:paraId="65A26BB3" w14:textId="77777777" w:rsidR="001947BC" w:rsidRDefault="001947BC" w:rsidP="001947BC">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230A95C2" w14:textId="77777777" w:rsidR="001947BC" w:rsidRPr="00D93A9E" w:rsidRDefault="001947BC" w:rsidP="001947BC">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6820043F" w14:textId="77777777" w:rsidR="001947BC" w:rsidRPr="00584D6A" w:rsidRDefault="001947BC" w:rsidP="001947BC">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2F4FDDBF" w14:textId="77777777" w:rsidR="001947BC" w:rsidRPr="00584D6A" w:rsidRDefault="001947BC" w:rsidP="001947BC">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5FAC1B4" w14:textId="77777777" w:rsidR="001947BC" w:rsidRPr="00584D6A" w:rsidRDefault="001947BC" w:rsidP="001947BC">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1FE5DDA6" w14:textId="77777777" w:rsidR="001947BC" w:rsidRPr="00584D6A" w:rsidRDefault="001947BC" w:rsidP="001947BC">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074F92D" w14:textId="77777777" w:rsidR="001947BC" w:rsidRPr="00584D6A" w:rsidRDefault="001947BC" w:rsidP="001947BC">
      <w:pPr>
        <w:rPr>
          <w:sz w:val="14"/>
        </w:rPr>
      </w:pPr>
      <w:r w:rsidRPr="00584D6A">
        <w:rPr>
          <w:sz w:val="14"/>
        </w:rPr>
        <w:t>4. As soon as President Trump took office, he immediately began his “large scale structural reform” project. Id.</w:t>
      </w:r>
    </w:p>
    <w:p w14:paraId="32882551" w14:textId="77777777" w:rsidR="001947BC" w:rsidRPr="00584D6A" w:rsidRDefault="001947BC" w:rsidP="001947BC">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C0C5278" w14:textId="77777777" w:rsidR="001947BC" w:rsidRPr="00584D6A" w:rsidRDefault="001947BC" w:rsidP="001947BC">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6FC4885A" w14:textId="77777777" w:rsidR="001947BC" w:rsidRPr="00584D6A" w:rsidRDefault="001947BC" w:rsidP="001947BC">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1AFDED4" w14:textId="77777777" w:rsidR="001947BC" w:rsidRDefault="001947BC" w:rsidP="001947BC">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330447DA" w14:textId="77777777" w:rsidR="001947BC" w:rsidRPr="00C97838" w:rsidRDefault="001947BC" w:rsidP="001947BC">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645520F" w14:textId="77777777" w:rsidR="001947BC" w:rsidRPr="001F3D05" w:rsidRDefault="001947BC" w:rsidP="001947BC">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6C69D772" w14:textId="77777777" w:rsidR="001947BC" w:rsidRPr="001F3D05" w:rsidRDefault="001947BC" w:rsidP="001947BC">
      <w:pPr>
        <w:rPr>
          <w:rStyle w:val="StyleUnderline"/>
        </w:rPr>
      </w:pPr>
      <w:r w:rsidRPr="001F3D05">
        <w:rPr>
          <w:rStyle w:val="StyleUnderline"/>
        </w:rPr>
        <w:t xml:space="preserve">Article II </w:t>
      </w:r>
    </w:p>
    <w:p w14:paraId="337B33FD" w14:textId="77777777" w:rsidR="001947BC" w:rsidRPr="001F3D05" w:rsidRDefault="001947BC" w:rsidP="001947BC">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18864941" w14:textId="77777777" w:rsidR="001947BC" w:rsidRPr="003E5B2C" w:rsidRDefault="001947BC" w:rsidP="001947BC">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72B4FC01" w14:textId="77777777" w:rsidR="001947BC" w:rsidRDefault="001947BC" w:rsidP="001947BC">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2434B7D0" w14:textId="77777777" w:rsidR="001947BC" w:rsidRPr="00430889" w:rsidRDefault="001947BC" w:rsidP="001947BC">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157C6D5F" w14:textId="77777777" w:rsidR="001947BC" w:rsidRPr="00430889" w:rsidRDefault="001947BC" w:rsidP="001947BC">
      <w:pPr>
        <w:rPr>
          <w:sz w:val="14"/>
        </w:rPr>
      </w:pPr>
      <w:r w:rsidRPr="00430889">
        <w:rPr>
          <w:sz w:val="14"/>
        </w:rPr>
        <w:t>Bargaining for Power</w:t>
      </w:r>
    </w:p>
    <w:p w14:paraId="617CA1F0" w14:textId="77777777" w:rsidR="001947BC" w:rsidRPr="00430889" w:rsidRDefault="001947BC" w:rsidP="001947BC">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55D5885" w14:textId="77777777" w:rsidR="001947BC" w:rsidRPr="00430889" w:rsidRDefault="001947BC" w:rsidP="001947BC">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6919A21B" w14:textId="77777777" w:rsidR="001947BC" w:rsidRPr="00430889" w:rsidRDefault="001947BC" w:rsidP="001947BC">
      <w:pPr>
        <w:rPr>
          <w:sz w:val="14"/>
        </w:rPr>
      </w:pPr>
      <w:r w:rsidRPr="00430889">
        <w:rPr>
          <w:sz w:val="14"/>
        </w:rPr>
        <w:t>Throwing Off the Chains</w:t>
      </w:r>
    </w:p>
    <w:p w14:paraId="176CE411" w14:textId="77777777" w:rsidR="001947BC" w:rsidRPr="00430889" w:rsidRDefault="001947BC" w:rsidP="001947BC">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47761620" w14:textId="77777777" w:rsidR="001947BC" w:rsidRPr="00430889" w:rsidRDefault="001947BC" w:rsidP="001947BC">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83B9B13" w14:textId="77777777" w:rsidR="001947BC" w:rsidRPr="00430889" w:rsidRDefault="001947BC" w:rsidP="001947BC">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41B8EC63" w14:textId="77777777" w:rsidR="001947BC" w:rsidRPr="00430889" w:rsidRDefault="001947BC" w:rsidP="001947BC">
      <w:pPr>
        <w:rPr>
          <w:rStyle w:val="Emphasis"/>
        </w:rPr>
      </w:pPr>
      <w:r w:rsidRPr="000B11AF">
        <w:rPr>
          <w:rStyle w:val="Emphasis"/>
        </w:rPr>
        <w:t>This administration has shown itself willing to test the limits on external controls. One suspects that collective bargaining could be next on its list.</w:t>
      </w:r>
    </w:p>
    <w:p w14:paraId="6E516C8D" w14:textId="77777777" w:rsidR="001947BC" w:rsidRDefault="001947BC" w:rsidP="001947BC">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44BE4E37" w14:textId="77777777" w:rsidR="001947BC" w:rsidRPr="00D43A04" w:rsidRDefault="001947BC" w:rsidP="001947B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3CB6A86" w14:textId="77777777" w:rsidR="001947BC" w:rsidRPr="000B7DEC" w:rsidRDefault="001947BC" w:rsidP="001947BC">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3DC268A7" w14:textId="77777777" w:rsidR="001947BC" w:rsidRPr="000B7DEC" w:rsidRDefault="001947BC" w:rsidP="001947BC">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66359D91" w14:textId="77777777" w:rsidR="001947BC" w:rsidRPr="000B7DEC" w:rsidRDefault="001947BC" w:rsidP="001947BC">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EAA7C8" w14:textId="77777777" w:rsidR="001947BC" w:rsidRDefault="001947BC" w:rsidP="001947BC">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123370E9" w14:textId="77777777" w:rsidR="001947BC" w:rsidRDefault="001947BC" w:rsidP="001947BC">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5A7F5889" w14:textId="77777777" w:rsidR="001947BC" w:rsidRDefault="001947BC" w:rsidP="001947BC">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2745AF5" w14:textId="77777777" w:rsidR="001947BC" w:rsidRDefault="001947BC" w:rsidP="001947BC">
      <w:pPr>
        <w:rPr>
          <w:sz w:val="16"/>
        </w:rPr>
      </w:pPr>
      <w:r>
        <w:rPr>
          <w:sz w:val="16"/>
        </w:rPr>
        <w:t>“The man who laughs has simply not yet heard the terrible news.”-Bertolt Brecht</w:t>
      </w:r>
    </w:p>
    <w:p w14:paraId="24D24505" w14:textId="77777777" w:rsidR="001947BC" w:rsidRDefault="001947BC" w:rsidP="001947BC">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31AE8664" w14:textId="77777777" w:rsidR="001947BC" w:rsidRDefault="001947BC" w:rsidP="001947BC">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0F667F4D" w14:textId="77777777" w:rsidR="001947BC" w:rsidRDefault="001947BC" w:rsidP="001947BC">
      <w:pPr>
        <w:rPr>
          <w:sz w:val="16"/>
        </w:rPr>
      </w:pPr>
      <w:r>
        <w:rPr>
          <w:sz w:val="16"/>
        </w:rPr>
        <w:t>What happens next? What should be done to protect the United States and this wider world from literally unprecedented peril? There can be no more urgent question.[1]</w:t>
      </w:r>
    </w:p>
    <w:p w14:paraId="6A2E5FB2" w14:textId="77777777" w:rsidR="001947BC" w:rsidRDefault="001947BC" w:rsidP="001947BC">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101A2EBF" w14:textId="77777777" w:rsidR="001947BC" w:rsidRDefault="001947BC" w:rsidP="001947BC">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7800B42" w14:textId="77777777" w:rsidR="001947BC" w:rsidRDefault="001947BC" w:rsidP="001947BC">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663CD3D1" w14:textId="77777777" w:rsidR="001947BC" w:rsidRDefault="001947BC" w:rsidP="001947BC">
      <w:pPr>
        <w:rPr>
          <w:sz w:val="16"/>
        </w:rPr>
      </w:pPr>
      <w:r>
        <w:rPr>
          <w:sz w:val="16"/>
        </w:rPr>
        <w:t>The Intellectual Imperatives</w:t>
      </w:r>
    </w:p>
    <w:p w14:paraId="4696E7E5" w14:textId="77777777" w:rsidR="001947BC" w:rsidRDefault="001947BC" w:rsidP="001947BC">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264B1668" w14:textId="77777777" w:rsidR="001947BC" w:rsidRDefault="001947BC" w:rsidP="001947BC">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29A761EF" w14:textId="77777777" w:rsidR="001947BC" w:rsidRDefault="001947BC" w:rsidP="001947BC">
      <w:pPr>
        <w:rPr>
          <w:sz w:val="16"/>
        </w:rPr>
      </w:pPr>
      <w:r>
        <w:rPr>
          <w:sz w:val="16"/>
        </w:rPr>
        <w:t>Understanding Decisional Hazards</w:t>
      </w:r>
    </w:p>
    <w:p w14:paraId="1564D29C" w14:textId="77777777" w:rsidR="001947BC" w:rsidRDefault="001947BC" w:rsidP="001947BC">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57F07AC5" w14:textId="77777777" w:rsidR="001947BC" w:rsidRDefault="001947BC" w:rsidP="001947BC">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3FA2B813" w14:textId="77777777" w:rsidR="001947BC" w:rsidRDefault="001947BC" w:rsidP="001947BC">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07C88F1" w14:textId="77777777" w:rsidR="001947BC" w:rsidRDefault="001947BC" w:rsidP="001947BC">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249E6FCD" w14:textId="77777777" w:rsidR="001947BC" w:rsidRDefault="001947BC" w:rsidP="001947BC">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D33D4AD" w14:textId="77777777" w:rsidR="001947BC" w:rsidRDefault="001947BC" w:rsidP="001947BC">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872DC71" w14:textId="77777777" w:rsidR="001947BC" w:rsidRDefault="001947BC" w:rsidP="001947BC">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697FD4F5" w14:textId="77777777" w:rsidR="001947BC" w:rsidRDefault="001947BC" w:rsidP="001947BC">
      <w:pPr>
        <w:rPr>
          <w:sz w:val="16"/>
        </w:rPr>
      </w:pPr>
      <w:r>
        <w:rPr>
          <w:sz w:val="16"/>
        </w:rPr>
        <w:t>A Scholar’s Personal Intellectual Odyssey</w:t>
      </w:r>
    </w:p>
    <w:p w14:paraId="6819A939" w14:textId="77777777" w:rsidR="001947BC" w:rsidRDefault="001947BC" w:rsidP="001947BC">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B7DD0F7" w14:textId="77777777" w:rsidR="001947BC" w:rsidRDefault="001947BC" w:rsidP="001947BC">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64C664BA" w14:textId="77777777" w:rsidR="001947BC" w:rsidRDefault="001947BC" w:rsidP="001947BC">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A131AF9" w14:textId="77777777" w:rsidR="001947BC" w:rsidRDefault="001947BC" w:rsidP="001947BC">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39FE8F69" w14:textId="77777777" w:rsidR="001947BC" w:rsidRDefault="001947BC" w:rsidP="001947BC">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5D07786" w14:textId="77777777" w:rsidR="001947BC" w:rsidRDefault="001947BC" w:rsidP="001947BC">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9863B5A" w14:textId="77777777" w:rsidR="001947BC" w:rsidRDefault="001947BC" w:rsidP="001947BC">
      <w:pPr>
        <w:rPr>
          <w:sz w:val="16"/>
        </w:rPr>
      </w:pPr>
      <w:r>
        <w:rPr>
          <w:sz w:val="16"/>
        </w:rPr>
        <w:t>Looking for Suitable Nuclear Policy Directions</w:t>
      </w:r>
    </w:p>
    <w:p w14:paraId="0D9FC649" w14:textId="77777777" w:rsidR="001947BC" w:rsidRDefault="001947BC" w:rsidP="001947BC">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4586A926" w14:textId="77777777" w:rsidR="001947BC" w:rsidRDefault="001947BC" w:rsidP="001947BC">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5A13ED58" w14:textId="77777777" w:rsidR="001947BC" w:rsidRDefault="001947BC" w:rsidP="001947BC">
      <w:pPr>
        <w:rPr>
          <w:sz w:val="16"/>
        </w:rPr>
      </w:pPr>
      <w:r>
        <w:rPr>
          <w:sz w:val="16"/>
        </w:rPr>
        <w:t>The Swiss playwright’s assertion is unassailable.</w:t>
      </w:r>
    </w:p>
    <w:p w14:paraId="4985414E" w14:textId="77777777" w:rsidR="001947BC" w:rsidRDefault="001947BC" w:rsidP="001947BC">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8271C3D" w14:textId="77777777" w:rsidR="001947BC" w:rsidRDefault="001947BC" w:rsidP="001947BC">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2F730DE7" w14:textId="77777777" w:rsidR="001947BC" w:rsidRDefault="001947BC" w:rsidP="001947BC">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6BE9242B" w14:textId="77777777" w:rsidR="001947BC" w:rsidRDefault="001947BC" w:rsidP="001947BC">
      <w:pPr>
        <w:rPr>
          <w:sz w:val="16"/>
        </w:rPr>
      </w:pPr>
      <w:r>
        <w:rPr>
          <w:sz w:val="16"/>
        </w:rPr>
        <w:t>“Escalation Dominance” and Nuclear War</w:t>
      </w:r>
    </w:p>
    <w:p w14:paraId="6A1D69DF" w14:textId="77777777" w:rsidR="001947BC" w:rsidRDefault="001947BC" w:rsidP="001947BC">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57391B7" w14:textId="77777777" w:rsidR="001947BC" w:rsidRDefault="001947BC" w:rsidP="001947BC">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DA9DD11" w14:textId="77777777" w:rsidR="001947BC" w:rsidRDefault="001947BC" w:rsidP="001947BC">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892A8DF" w14:textId="77777777" w:rsidR="001947BC" w:rsidRDefault="001947BC" w:rsidP="001947BC">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6D6548BA" w14:textId="77777777" w:rsidR="001947BC" w:rsidRDefault="001947BC" w:rsidP="001947BC">
      <w:pPr>
        <w:rPr>
          <w:sz w:val="16"/>
        </w:rPr>
      </w:pPr>
      <w:r>
        <w:rPr>
          <w:sz w:val="16"/>
        </w:rPr>
        <w:t>Responsibilities of “The People”</w:t>
      </w:r>
    </w:p>
    <w:p w14:paraId="61A3FFFA" w14:textId="77777777" w:rsidR="001947BC" w:rsidRDefault="001947BC" w:rsidP="001947BC">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6BA01620" w14:textId="77777777" w:rsidR="001947BC" w:rsidRDefault="001947BC" w:rsidP="001947BC">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777DB093" w14:textId="77777777" w:rsidR="001947BC" w:rsidRDefault="001947BC" w:rsidP="001947BC">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2BEBE76C" w14:textId="77777777" w:rsidR="001947BC" w:rsidRDefault="001947BC" w:rsidP="001947BC">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1419E2FE" w14:textId="77777777" w:rsidR="001947BC" w:rsidRDefault="001947BC" w:rsidP="001947BC">
      <w:pPr>
        <w:pStyle w:val="Heading4"/>
      </w:pPr>
      <w:r>
        <w:t xml:space="preserve">Deconstructing the administrative state through the unitary executive theory erodes democratic governance and lays the groundwork for populist governance. </w:t>
      </w:r>
    </w:p>
    <w:p w14:paraId="4025EC10" w14:textId="77777777" w:rsidR="001947BC" w:rsidRPr="00A46785" w:rsidRDefault="001947BC" w:rsidP="001947BC">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09DDE7B9" w14:textId="77777777" w:rsidR="001947BC" w:rsidRPr="007262F5" w:rsidRDefault="001947BC" w:rsidP="001947BC">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210F69BE" w14:textId="77777777" w:rsidR="001947BC" w:rsidRPr="007262F5" w:rsidRDefault="001947BC" w:rsidP="001947BC">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67586714" w14:textId="77777777" w:rsidR="001947BC" w:rsidRPr="007262F5" w:rsidRDefault="001947BC" w:rsidP="001947BC">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457747ED" w14:textId="77777777" w:rsidR="001947BC" w:rsidRPr="007262F5" w:rsidRDefault="001947BC" w:rsidP="001947BC">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C0F2AE3" w14:textId="77777777" w:rsidR="001947BC" w:rsidRDefault="001947BC" w:rsidP="001947BC">
      <w:pPr>
        <w:pStyle w:val="Heading4"/>
      </w:pPr>
      <w:r>
        <w:t xml:space="preserve">Populism erodes effective government – prevents solving existential threats. </w:t>
      </w:r>
    </w:p>
    <w:p w14:paraId="3CED0D7F" w14:textId="77777777" w:rsidR="001947BC" w:rsidRPr="008E7B82" w:rsidRDefault="001947BC" w:rsidP="001947BC">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6D2BA277" w14:textId="77777777" w:rsidR="001947BC" w:rsidRPr="00136EDF" w:rsidRDefault="001947BC" w:rsidP="001947BC">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E04AD8F" w14:textId="77777777" w:rsidR="001947BC" w:rsidRPr="00136EDF" w:rsidRDefault="001947BC" w:rsidP="001947BC">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4832A61" w14:textId="77777777" w:rsidR="001947BC" w:rsidRPr="00BC0839" w:rsidRDefault="001947BC" w:rsidP="001947BC">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46FDA680" w14:textId="77777777" w:rsidR="001947BC" w:rsidRDefault="001947BC" w:rsidP="001947BC">
      <w:pPr>
        <w:pStyle w:val="Heading4"/>
      </w:pPr>
      <w:r>
        <w:t>Separation of powers is essential to strong national security and global alliances</w:t>
      </w:r>
    </w:p>
    <w:p w14:paraId="0BE95F7C" w14:textId="77777777" w:rsidR="001947BC" w:rsidRPr="00D62B80" w:rsidRDefault="001947BC" w:rsidP="001947BC">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1300C981" w14:textId="77777777" w:rsidR="001947BC" w:rsidRPr="00D62B80" w:rsidRDefault="001947BC" w:rsidP="001947BC">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963538">
        <w:rPr>
          <w:rStyle w:val="Emphasis"/>
          <w:highlight w:val="cyan"/>
        </w:rPr>
        <w:t xml:space="preserve">Congress can </w:t>
      </w:r>
      <w:r w:rsidRPr="000B11AF">
        <w:rPr>
          <w:rStyle w:val="Emphasis"/>
        </w:rPr>
        <w:t xml:space="preserve">often </w:t>
      </w:r>
      <w:r w:rsidRPr="00963538">
        <w:rPr>
          <w:rStyle w:val="Emphasis"/>
          <w:highlight w:val="cyan"/>
        </w:rPr>
        <w:t>stop</w:t>
      </w:r>
      <w:r w:rsidRPr="00D62B80">
        <w:rPr>
          <w:rStyle w:val="Emphasis"/>
        </w:rPr>
        <w:t xml:space="preserve"> </w:t>
      </w:r>
      <w:r w:rsidRPr="00963538">
        <w:rPr>
          <w:rStyle w:val="Emphasis"/>
          <w:highlight w:val="cyan"/>
        </w:rPr>
        <w:t>major wars</w:t>
      </w:r>
      <w:r w:rsidRPr="00D62B80">
        <w:rPr>
          <w:rStyle w:val="Emphasis"/>
        </w:rPr>
        <w:t xml:space="preserve"> from occurring</w:t>
      </w:r>
      <w:r w:rsidRPr="00D62B80">
        <w:rPr>
          <w:sz w:val="14"/>
        </w:rPr>
        <w:t xml:space="preserve">. </w:t>
      </w:r>
      <w:r w:rsidRPr="0096353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203F08D8" w14:textId="77777777" w:rsidR="001947BC" w:rsidRPr="00D62B80" w:rsidRDefault="001947BC" w:rsidP="001947BC">
      <w:pPr>
        <w:rPr>
          <w:sz w:val="14"/>
        </w:rPr>
      </w:pPr>
      <w:r w:rsidRPr="0096353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963538">
        <w:rPr>
          <w:rStyle w:val="StyleUnderline"/>
          <w:highlight w:val="cyan"/>
        </w:rPr>
        <w:t xml:space="preserve">is a </w:t>
      </w:r>
      <w:r w:rsidRPr="0096353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2D431C0A" w14:textId="77777777" w:rsidR="001947BC" w:rsidRPr="00D62B80" w:rsidRDefault="001947BC" w:rsidP="001947BC">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02976FBF" w14:textId="77777777" w:rsidR="001947BC" w:rsidRPr="00D62B80" w:rsidRDefault="001947BC" w:rsidP="001947BC">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06A6AA23" w14:textId="77777777" w:rsidR="001947BC" w:rsidRPr="00D62B80" w:rsidRDefault="001947BC" w:rsidP="001947BC">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42D9B997" w14:textId="77777777" w:rsidR="001947BC" w:rsidRPr="00D62B80" w:rsidRDefault="001947BC" w:rsidP="001947BC">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35B19B28" w14:textId="77777777" w:rsidR="001947BC" w:rsidRPr="00D62B80" w:rsidRDefault="001947BC" w:rsidP="001947BC">
      <w:pPr>
        <w:rPr>
          <w:sz w:val="14"/>
        </w:rPr>
      </w:pPr>
      <w:r w:rsidRPr="00D62B80">
        <w:rPr>
          <w:sz w:val="14"/>
        </w:rPr>
        <w:t xml:space="preserve">My research shows that, </w:t>
      </w:r>
      <w:r w:rsidRPr="00963538">
        <w:rPr>
          <w:rStyle w:val="Emphasis"/>
          <w:highlight w:val="cyan"/>
        </w:rPr>
        <w:t>without a check</w:t>
      </w:r>
      <w:r w:rsidRPr="00D62B80">
        <w:rPr>
          <w:rStyle w:val="Emphasis"/>
        </w:rPr>
        <w:t xml:space="preserve"> from Congress, </w:t>
      </w:r>
      <w:r w:rsidRPr="0096353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963538">
        <w:rPr>
          <w:rStyle w:val="StyleUnderline"/>
          <w:highlight w:val="cyan"/>
        </w:rPr>
        <w:t xml:space="preserve">forces </w:t>
      </w:r>
      <w:r w:rsidRPr="00BC0839">
        <w:rPr>
          <w:rStyle w:val="StyleUnderline"/>
        </w:rPr>
        <w:t xml:space="preserve">are </w:t>
      </w:r>
      <w:r w:rsidRPr="00963538">
        <w:rPr>
          <w:rStyle w:val="StyleUnderline"/>
          <w:highlight w:val="cyan"/>
        </w:rPr>
        <w:t>closer to</w:t>
      </w:r>
      <w:r w:rsidRPr="00D62B80">
        <w:rPr>
          <w:rStyle w:val="StyleUnderline"/>
        </w:rPr>
        <w:t xml:space="preserve"> their </w:t>
      </w:r>
      <w:r w:rsidRPr="00963538">
        <w:rPr>
          <w:rStyle w:val="StyleUnderline"/>
          <w:highlight w:val="cyan"/>
        </w:rPr>
        <w:t xml:space="preserve">missions </w:t>
      </w:r>
      <w:r w:rsidRPr="000B11AF">
        <w:rPr>
          <w:rStyle w:val="StyleUnderline"/>
        </w:rPr>
        <w:t>and farther from American shores</w:t>
      </w:r>
      <w:r w:rsidRPr="00D62B80">
        <w:rPr>
          <w:sz w:val="14"/>
        </w:rPr>
        <w:t xml:space="preserve">, </w:t>
      </w:r>
      <w:r w:rsidRPr="00963538">
        <w:rPr>
          <w:rStyle w:val="StyleUnderline"/>
          <w:highlight w:val="cyan"/>
        </w:rPr>
        <w:t xml:space="preserve">allowing </w:t>
      </w:r>
      <w:r w:rsidRPr="00D62B80">
        <w:rPr>
          <w:rStyle w:val="StyleUnderline"/>
        </w:rPr>
        <w:t xml:space="preserve">the president to use </w:t>
      </w:r>
      <w:r w:rsidRPr="0096353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799A18C2" w14:textId="77777777" w:rsidR="001947BC" w:rsidRPr="00D62B80" w:rsidRDefault="001947BC" w:rsidP="001947BC">
      <w:pPr>
        <w:rPr>
          <w:rStyle w:val="Emphasis"/>
        </w:rPr>
      </w:pPr>
      <w:r w:rsidRPr="00D62B80">
        <w:rPr>
          <w:rStyle w:val="Emphasis"/>
        </w:rPr>
        <w:t>Foreign Policy Implications of an Emergency Declaration</w:t>
      </w:r>
    </w:p>
    <w:p w14:paraId="27B4B267" w14:textId="77777777" w:rsidR="001947BC" w:rsidRPr="00D62B80" w:rsidRDefault="001947BC" w:rsidP="001947BC">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5A2CF0DC" w14:textId="77777777" w:rsidR="001947BC" w:rsidRPr="00D62B80" w:rsidRDefault="001947BC" w:rsidP="001947BC">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963538">
        <w:rPr>
          <w:rStyle w:val="Emphasis"/>
          <w:highlight w:val="cyan"/>
        </w:rPr>
        <w:t xml:space="preserve">If </w:t>
      </w:r>
      <w:r w:rsidRPr="00BC0839">
        <w:rPr>
          <w:rStyle w:val="Emphasis"/>
        </w:rPr>
        <w:t>the president were</w:t>
      </w:r>
      <w:r w:rsidRPr="00D62B80">
        <w:rPr>
          <w:rStyle w:val="Emphasis"/>
        </w:rPr>
        <w:t xml:space="preserve"> simply </w:t>
      </w:r>
      <w:r w:rsidRPr="00963538">
        <w:rPr>
          <w:rStyle w:val="Emphasis"/>
          <w:highlight w:val="cyan"/>
        </w:rPr>
        <w:t xml:space="preserve">allowed to declare </w:t>
      </w:r>
      <w:r w:rsidRPr="000B11AF">
        <w:rPr>
          <w:rStyle w:val="Emphasis"/>
        </w:rPr>
        <w:t>situations</w:t>
      </w:r>
      <w:r w:rsidRPr="00D62B80">
        <w:rPr>
          <w:rStyle w:val="Emphasis"/>
        </w:rPr>
        <w:t xml:space="preserve"> like this </w:t>
      </w:r>
      <w:r w:rsidRPr="0096353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963538">
        <w:rPr>
          <w:rStyle w:val="Emphasis"/>
          <w:highlight w:val="cyan"/>
        </w:rPr>
        <w:t xml:space="preserve">tense situations </w:t>
      </w:r>
      <w:r w:rsidRPr="00BC0839">
        <w:rPr>
          <w:rStyle w:val="Emphasis"/>
        </w:rPr>
        <w:t>might</w:t>
      </w:r>
      <w:r w:rsidRPr="00D62B80">
        <w:rPr>
          <w:rStyle w:val="Emphasis"/>
        </w:rPr>
        <w:t xml:space="preserve"> be allowed to </w:t>
      </w:r>
      <w:r w:rsidRPr="0096353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963538">
        <w:rPr>
          <w:rStyle w:val="Emphasis"/>
          <w:highlight w:val="cyan"/>
        </w:rPr>
        <w:t>presidents</w:t>
      </w:r>
      <w:r w:rsidRPr="00D62B80">
        <w:rPr>
          <w:rStyle w:val="Emphasis"/>
        </w:rPr>
        <w:t xml:space="preserve"> </w:t>
      </w:r>
      <w:r w:rsidRPr="00963538">
        <w:rPr>
          <w:rStyle w:val="Emphasis"/>
          <w:highlight w:val="cyan"/>
        </w:rPr>
        <w:t>may</w:t>
      </w:r>
      <w:r w:rsidRPr="00D62B80">
        <w:rPr>
          <w:rStyle w:val="Emphasis"/>
        </w:rPr>
        <w:t xml:space="preserve"> be tempted to </w:t>
      </w:r>
      <w:r w:rsidRPr="00963538">
        <w:rPr>
          <w:rStyle w:val="Emphasis"/>
          <w:highlight w:val="cyan"/>
        </w:rPr>
        <w:t>use</w:t>
      </w:r>
      <w:r w:rsidRPr="00D62B80">
        <w:rPr>
          <w:rStyle w:val="Emphasis"/>
        </w:rPr>
        <w:t xml:space="preserve"> military </w:t>
      </w:r>
      <w:r w:rsidRPr="0096353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96353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092100CA" w14:textId="77777777" w:rsidR="001947BC" w:rsidRPr="00D62B80" w:rsidRDefault="001947BC" w:rsidP="001947BC">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963538">
        <w:rPr>
          <w:rStyle w:val="StyleUnderline"/>
          <w:highlight w:val="cyan"/>
        </w:rPr>
        <w:t>Trump has</w:t>
      </w:r>
      <w:r w:rsidRPr="00D62B80">
        <w:rPr>
          <w:rStyle w:val="StyleUnderline"/>
        </w:rPr>
        <w:t xml:space="preserve"> already </w:t>
      </w:r>
      <w:r w:rsidRPr="00963538">
        <w:rPr>
          <w:rStyle w:val="StyleUnderline"/>
          <w:highlight w:val="cyan"/>
        </w:rPr>
        <w:t>displayed antipathy toward</w:t>
      </w:r>
      <w:r w:rsidRPr="00D62B80">
        <w:rPr>
          <w:rStyle w:val="StyleUnderline"/>
        </w:rPr>
        <w:t xml:space="preserve"> America’s </w:t>
      </w:r>
      <w:r w:rsidRPr="0096353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963538">
        <w:rPr>
          <w:rStyle w:val="Emphasis"/>
          <w:highlight w:val="cyan"/>
        </w:rPr>
        <w:t xml:space="preserve">further erosion </w:t>
      </w:r>
      <w:r w:rsidRPr="000B11AF">
        <w:rPr>
          <w:rStyle w:val="Emphasis"/>
        </w:rPr>
        <w:t>in the separation of powers</w:t>
      </w:r>
      <w:r w:rsidRPr="00D62B80">
        <w:rPr>
          <w:rStyle w:val="Emphasis"/>
        </w:rPr>
        <w:t xml:space="preserve"> </w:t>
      </w:r>
      <w:r w:rsidRPr="00963538">
        <w:rPr>
          <w:rStyle w:val="Emphasis"/>
          <w:highlight w:val="cyan"/>
        </w:rPr>
        <w:t>will undercut</w:t>
      </w:r>
      <w:r w:rsidRPr="00D62B80">
        <w:rPr>
          <w:rStyle w:val="Emphasis"/>
        </w:rPr>
        <w:t xml:space="preserve"> the </w:t>
      </w:r>
      <w:r w:rsidRPr="00963538">
        <w:rPr>
          <w:rStyle w:val="Emphasis"/>
          <w:highlight w:val="cyan"/>
        </w:rPr>
        <w:t>credibility of</w:t>
      </w:r>
      <w:r w:rsidRPr="000B11AF">
        <w:rPr>
          <w:rStyle w:val="Emphasis"/>
        </w:rPr>
        <w:t xml:space="preserve"> U.S. </w:t>
      </w:r>
      <w:r w:rsidRPr="00963538">
        <w:rPr>
          <w:rStyle w:val="Emphasis"/>
          <w:highlight w:val="cyan"/>
        </w:rPr>
        <w:t>commitments</w:t>
      </w:r>
      <w:r w:rsidRPr="00D62B80">
        <w:rPr>
          <w:sz w:val="14"/>
        </w:rPr>
        <w:t>.</w:t>
      </w:r>
    </w:p>
    <w:p w14:paraId="52280931" w14:textId="77777777" w:rsidR="001947BC" w:rsidRPr="00D62B80" w:rsidRDefault="001947BC" w:rsidP="001947BC">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64F58566" w14:textId="77777777" w:rsidR="001947BC" w:rsidRPr="00D62B80" w:rsidRDefault="001947BC" w:rsidP="001947BC">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3A0B89C6" w14:textId="77777777" w:rsidR="001947BC" w:rsidRPr="00D62B80" w:rsidRDefault="001947BC" w:rsidP="001947BC">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67B14419" w14:textId="77777777" w:rsidR="001947BC" w:rsidRDefault="001947BC" w:rsidP="001947BC">
      <w:pPr>
        <w:rPr>
          <w:rStyle w:val="Emphasis"/>
        </w:rPr>
      </w:pPr>
      <w:r w:rsidRPr="00D62B80">
        <w:rPr>
          <w:rStyle w:val="Emphasis"/>
        </w:rPr>
        <w:t xml:space="preserve">The </w:t>
      </w:r>
      <w:r w:rsidRPr="00963538">
        <w:rPr>
          <w:rStyle w:val="Emphasis"/>
          <w:highlight w:val="cyan"/>
        </w:rPr>
        <w:t>separation of powers is crucial</w:t>
      </w:r>
      <w:r w:rsidRPr="00D62B80">
        <w:rPr>
          <w:rStyle w:val="Emphasis"/>
        </w:rPr>
        <w:t xml:space="preserve"> </w:t>
      </w:r>
      <w:r w:rsidRPr="00963538">
        <w:rPr>
          <w:rStyle w:val="Emphasis"/>
          <w:highlight w:val="cyan"/>
        </w:rPr>
        <w:t xml:space="preserve">to a </w:t>
      </w:r>
      <w:r w:rsidRPr="000B11AF">
        <w:rPr>
          <w:rStyle w:val="Emphasis"/>
        </w:rPr>
        <w:t xml:space="preserve">well-considered and </w:t>
      </w:r>
      <w:r w:rsidRPr="0096353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168E64C0" w14:textId="77777777" w:rsidR="001947BC" w:rsidRPr="00D92D4E" w:rsidRDefault="001947BC" w:rsidP="001947BC">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6FBBE247" w14:textId="77777777" w:rsidR="001947BC" w:rsidRPr="00D92D4E" w:rsidRDefault="001947BC" w:rsidP="001947BC">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15E4B768" w14:textId="77777777" w:rsidR="001947BC" w:rsidRPr="00D92D4E" w:rsidRDefault="001947BC" w:rsidP="001947BC">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963538">
        <w:rPr>
          <w:rFonts w:eastAsia="Calibri"/>
          <w:highlight w:val="cyan"/>
          <w:u w:val="single"/>
        </w:rPr>
        <w:t>U.S.-Japan alliance</w:t>
      </w:r>
      <w:r w:rsidRPr="00D92D4E">
        <w:rPr>
          <w:rFonts w:eastAsia="Calibri"/>
          <w:u w:val="single"/>
        </w:rPr>
        <w:t xml:space="preserve"> is shifting to </w:t>
      </w:r>
      <w:r w:rsidRPr="00963538">
        <w:rPr>
          <w:rFonts w:eastAsia="Calibri"/>
          <w:highlight w:val="cyan"/>
          <w:u w:val="single"/>
        </w:rPr>
        <w:t xml:space="preserve">meet </w:t>
      </w:r>
      <w:r w:rsidRPr="00D92D4E">
        <w:rPr>
          <w:rFonts w:eastAsia="Calibri"/>
          <w:u w:val="single"/>
        </w:rPr>
        <w:t xml:space="preserve">the </w:t>
      </w:r>
      <w:r w:rsidRPr="0096353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963538">
        <w:rPr>
          <w:rFonts w:eastAsia="Calibri"/>
          <w:b/>
          <w:iCs/>
          <w:highlight w:val="cyan"/>
          <w:u w:val="single"/>
          <w:bdr w:val="single" w:sz="8" w:space="0" w:color="auto"/>
        </w:rPr>
        <w:t>pandemic</w:t>
      </w:r>
      <w:r w:rsidRPr="00D92D4E">
        <w:rPr>
          <w:rFonts w:eastAsia="Calibri"/>
          <w:u w:val="single"/>
        </w:rPr>
        <w:t xml:space="preserve"> for over two years; the </w:t>
      </w:r>
      <w:r w:rsidRPr="0096353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96353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96353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963538">
        <w:rPr>
          <w:rFonts w:eastAsia="Calibri"/>
          <w:highlight w:val="cyan"/>
          <w:u w:val="single"/>
        </w:rPr>
        <w:t xml:space="preserve">The </w:t>
      </w:r>
      <w:r w:rsidRPr="00BB470E">
        <w:rPr>
          <w:rFonts w:eastAsia="Calibri"/>
          <w:u w:val="single"/>
        </w:rPr>
        <w:t xml:space="preserve">U.S.-Japan </w:t>
      </w:r>
      <w:r w:rsidRPr="00963538">
        <w:rPr>
          <w:rFonts w:eastAsia="Calibri"/>
          <w:highlight w:val="cyan"/>
          <w:u w:val="single"/>
        </w:rPr>
        <w:t xml:space="preserve">alliance has been a </w:t>
      </w:r>
      <w:r w:rsidRPr="00963538">
        <w:rPr>
          <w:rFonts w:eastAsia="Calibri"/>
          <w:b/>
          <w:iCs/>
          <w:highlight w:val="cyan"/>
          <w:u w:val="single"/>
          <w:bdr w:val="single" w:sz="8" w:space="0" w:color="auto"/>
        </w:rPr>
        <w:t>cornerstone</w:t>
      </w:r>
      <w:r w:rsidRPr="0096353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025CBCC5" w14:textId="77777777" w:rsidR="001947BC" w:rsidRPr="00D92D4E" w:rsidRDefault="001947BC" w:rsidP="001947BC">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963538">
        <w:rPr>
          <w:rFonts w:eastAsia="Calibri"/>
          <w:highlight w:val="cyan"/>
          <w:u w:val="single"/>
        </w:rPr>
        <w:t>The alliance</w:t>
      </w:r>
      <w:r w:rsidRPr="00D92D4E">
        <w:rPr>
          <w:rFonts w:eastAsia="Calibri"/>
          <w:u w:val="single"/>
        </w:rPr>
        <w:t xml:space="preserve"> has grown from a security-oriented pact with a </w:t>
      </w:r>
      <w:r w:rsidRPr="00963538">
        <w:rPr>
          <w:rFonts w:eastAsia="Calibri"/>
          <w:highlight w:val="cyan"/>
          <w:u w:val="single"/>
        </w:rPr>
        <w:t>focus on</w:t>
      </w:r>
      <w:r w:rsidRPr="00D92D4E">
        <w:rPr>
          <w:rFonts w:eastAsia="Calibri"/>
          <w:u w:val="single"/>
        </w:rPr>
        <w:t xml:space="preserve"> mutual </w:t>
      </w:r>
      <w:r w:rsidRPr="0096353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963538">
        <w:rPr>
          <w:rFonts w:eastAsia="Calibri"/>
          <w:b/>
          <w:iCs/>
          <w:highlight w:val="cyan"/>
          <w:u w:val="single"/>
          <w:bdr w:val="single" w:sz="8" w:space="0" w:color="auto"/>
        </w:rPr>
        <w:t>pandemic</w:t>
      </w:r>
      <w:r w:rsidRPr="00963538">
        <w:rPr>
          <w:rFonts w:eastAsia="Calibri"/>
          <w:highlight w:val="cyan"/>
          <w:u w:val="single"/>
        </w:rPr>
        <w:t xml:space="preserve"> and </w:t>
      </w:r>
      <w:r w:rsidRPr="00963538">
        <w:rPr>
          <w:rFonts w:eastAsia="Calibri"/>
          <w:b/>
          <w:iCs/>
          <w:highlight w:val="cyan"/>
          <w:u w:val="single"/>
          <w:bdr w:val="single" w:sz="8" w:space="0" w:color="auto"/>
        </w:rPr>
        <w:t>climate change</w:t>
      </w:r>
      <w:r w:rsidRPr="00D92D4E">
        <w:rPr>
          <w:rFonts w:eastAsia="Calibri"/>
          <w:u w:val="single"/>
        </w:rPr>
        <w:t xml:space="preserve">, commitments to stand up for </w:t>
      </w:r>
      <w:r w:rsidRPr="00963538">
        <w:rPr>
          <w:rFonts w:eastAsia="Calibri"/>
          <w:b/>
          <w:iCs/>
          <w:highlight w:val="cyan"/>
          <w:u w:val="single"/>
          <w:bdr w:val="single" w:sz="8" w:space="0" w:color="auto"/>
        </w:rPr>
        <w:t>human rights</w:t>
      </w:r>
      <w:r w:rsidRPr="00963538">
        <w:rPr>
          <w:rFonts w:eastAsia="Calibri"/>
          <w:highlight w:val="cyan"/>
          <w:u w:val="single"/>
        </w:rPr>
        <w:t>, and</w:t>
      </w:r>
      <w:r w:rsidRPr="00D92D4E">
        <w:rPr>
          <w:rFonts w:eastAsia="Calibri"/>
          <w:u w:val="single"/>
        </w:rPr>
        <w:t xml:space="preserve"> the value of </w:t>
      </w:r>
      <w:r w:rsidRPr="00963538">
        <w:rPr>
          <w:rFonts w:eastAsia="Calibri"/>
          <w:b/>
          <w:iCs/>
          <w:highlight w:val="cyan"/>
          <w:u w:val="single"/>
          <w:bdr w:val="single" w:sz="8" w:space="0" w:color="auto"/>
        </w:rPr>
        <w:t>coop</w:t>
      </w:r>
      <w:r w:rsidRPr="00D92D4E">
        <w:rPr>
          <w:rFonts w:eastAsia="Calibri"/>
          <w:b/>
          <w:iCs/>
          <w:u w:val="single"/>
          <w:bdr w:val="single" w:sz="8" w:space="0" w:color="auto"/>
        </w:rPr>
        <w:t>eration</w:t>
      </w:r>
      <w:r w:rsidRPr="0096353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3AC27695" w14:textId="77777777" w:rsidR="001947BC" w:rsidRPr="00630E4E" w:rsidRDefault="001947BC" w:rsidP="001947BC">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963538">
        <w:rPr>
          <w:rFonts w:eastAsia="Calibri"/>
          <w:highlight w:val="cyan"/>
          <w:u w:val="single"/>
        </w:rPr>
        <w:t>maritime security of</w:t>
      </w:r>
      <w:r w:rsidRPr="00D92D4E">
        <w:rPr>
          <w:rFonts w:eastAsia="Calibri"/>
          <w:u w:val="single"/>
        </w:rPr>
        <w:t xml:space="preserve"> the Indo-Pacific region’s two </w:t>
      </w:r>
      <w:r w:rsidRPr="00963538">
        <w:rPr>
          <w:rFonts w:eastAsia="Calibri"/>
          <w:b/>
          <w:iCs/>
          <w:highlight w:val="cyan"/>
          <w:u w:val="single"/>
          <w:bdr w:val="single" w:sz="8" w:space="0" w:color="auto"/>
        </w:rPr>
        <w:t>oceans</w:t>
      </w:r>
      <w:r w:rsidRPr="00963538">
        <w:rPr>
          <w:rFonts w:eastAsia="Calibri"/>
          <w:highlight w:val="cyan"/>
          <w:u w:val="single"/>
        </w:rPr>
        <w:t xml:space="preserve"> and </w:t>
      </w:r>
      <w:r w:rsidRPr="00963538">
        <w:rPr>
          <w:rFonts w:eastAsia="Calibri"/>
          <w:b/>
          <w:iCs/>
          <w:highlight w:val="cyan"/>
          <w:u w:val="single"/>
          <w:bdr w:val="single" w:sz="8" w:space="0" w:color="auto"/>
        </w:rPr>
        <w:t>critical sea lanes</w:t>
      </w:r>
      <w:r w:rsidRPr="00963538">
        <w:rPr>
          <w:rFonts w:eastAsia="Calibri"/>
          <w:highlight w:val="cyan"/>
          <w:u w:val="single"/>
        </w:rPr>
        <w:t xml:space="preserve"> has </w:t>
      </w:r>
      <w:r w:rsidRPr="00963538">
        <w:rPr>
          <w:rFonts w:eastAsia="Calibri"/>
          <w:b/>
          <w:iCs/>
          <w:highlight w:val="cyan"/>
          <w:u w:val="single"/>
          <w:bdr w:val="single" w:sz="8" w:space="0" w:color="auto"/>
        </w:rPr>
        <w:t>global implications</w:t>
      </w:r>
      <w:r w:rsidRPr="0096353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963538">
        <w:rPr>
          <w:rFonts w:eastAsia="Calibri"/>
          <w:highlight w:val="cyan"/>
          <w:u w:val="single"/>
        </w:rPr>
        <w:t>development of</w:t>
      </w:r>
      <w:r w:rsidRPr="00D92D4E">
        <w:rPr>
          <w:rFonts w:eastAsia="Calibri"/>
          <w:u w:val="single"/>
        </w:rPr>
        <w:t xml:space="preserve"> the domains of </w:t>
      </w:r>
      <w:r w:rsidRPr="00963538">
        <w:rPr>
          <w:rFonts w:eastAsia="Calibri"/>
          <w:b/>
          <w:iCs/>
          <w:highlight w:val="cyan"/>
          <w:u w:val="single"/>
          <w:bdr w:val="single" w:sz="8" w:space="0" w:color="auto"/>
        </w:rPr>
        <w:t>space</w:t>
      </w:r>
      <w:r w:rsidRPr="00963538">
        <w:rPr>
          <w:rFonts w:eastAsia="Calibri"/>
          <w:highlight w:val="cyan"/>
          <w:u w:val="single"/>
        </w:rPr>
        <w:t xml:space="preserve">, </w:t>
      </w:r>
      <w:r w:rsidRPr="00963538">
        <w:rPr>
          <w:rFonts w:eastAsia="Calibri"/>
          <w:b/>
          <w:iCs/>
          <w:highlight w:val="cyan"/>
          <w:u w:val="single"/>
          <w:bdr w:val="single" w:sz="8" w:space="0" w:color="auto"/>
        </w:rPr>
        <w:t>cyber</w:t>
      </w:r>
      <w:r w:rsidRPr="00963538">
        <w:rPr>
          <w:rFonts w:eastAsia="Calibri"/>
          <w:highlight w:val="cyan"/>
          <w:u w:val="single"/>
        </w:rPr>
        <w:t xml:space="preserve">, and </w:t>
      </w:r>
      <w:r w:rsidRPr="00D92D4E">
        <w:rPr>
          <w:rFonts w:eastAsia="Calibri"/>
          <w:u w:val="single"/>
        </w:rPr>
        <w:t xml:space="preserve">the </w:t>
      </w:r>
      <w:r w:rsidRPr="0096353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963538">
        <w:rPr>
          <w:rFonts w:eastAsia="Calibri"/>
          <w:highlight w:val="cyan"/>
          <w:u w:val="single"/>
        </w:rPr>
        <w:t>have been spurred by</w:t>
      </w:r>
      <w:r w:rsidRPr="00D92D4E">
        <w:rPr>
          <w:rFonts w:eastAsia="Calibri"/>
          <w:u w:val="single"/>
        </w:rPr>
        <w:t xml:space="preserve"> technological innovation in </w:t>
      </w:r>
      <w:r w:rsidRPr="0096353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96353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963538">
        <w:rPr>
          <w:rFonts w:eastAsia="Calibri"/>
          <w:b/>
          <w:iCs/>
          <w:highlight w:val="cyan"/>
          <w:u w:val="single"/>
          <w:bdr w:val="single" w:sz="8" w:space="0" w:color="auto"/>
        </w:rPr>
        <w:t>and Japan</w:t>
      </w:r>
      <w:r w:rsidRPr="00D92D4E">
        <w:rPr>
          <w:rFonts w:eastAsia="Calibri"/>
          <w:sz w:val="16"/>
        </w:rPr>
        <w:t>, as well as by partners and competitors.</w:t>
      </w:r>
    </w:p>
    <w:p w14:paraId="514C01A1" w14:textId="77777777" w:rsidR="001947BC" w:rsidRDefault="001947BC" w:rsidP="001947BC">
      <w:pPr>
        <w:pStyle w:val="Heading3"/>
      </w:pPr>
      <w:bookmarkStart w:id="3" w:name="_Hlk211798722"/>
      <w:r>
        <w:t xml:space="preserve">Advantage 3: Good Governance </w:t>
      </w:r>
    </w:p>
    <w:p w14:paraId="6BE7639D" w14:textId="77777777" w:rsidR="001947BC" w:rsidRPr="006005E6" w:rsidRDefault="001947BC" w:rsidP="001947BC">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26E56DFB" w14:textId="77777777" w:rsidR="001947BC" w:rsidRPr="007178FA" w:rsidRDefault="001947BC" w:rsidP="001947BC">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AB8F80C" w14:textId="77777777" w:rsidR="001947BC" w:rsidRPr="00A5143E" w:rsidRDefault="001947BC" w:rsidP="001947BC">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3510B13D" w14:textId="77777777" w:rsidR="001947BC" w:rsidRPr="00A5143E" w:rsidRDefault="001947BC" w:rsidP="001947BC">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5C6C3292" w14:textId="77777777" w:rsidR="001947BC" w:rsidRPr="00CF2930" w:rsidRDefault="001947BC" w:rsidP="001947BC">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3DDCFAD5" w14:textId="77777777" w:rsidR="001947BC" w:rsidRPr="00CF2930" w:rsidRDefault="001947BC" w:rsidP="001947BC">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618F9784" w14:textId="77777777" w:rsidR="001947BC" w:rsidRPr="00CF64ED" w:rsidRDefault="001947BC" w:rsidP="001947BC">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5CB4907F" w14:textId="77777777" w:rsidR="001947BC" w:rsidRPr="00CF2930" w:rsidRDefault="001947BC" w:rsidP="001947BC">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16184768" w14:textId="77777777" w:rsidR="001947BC" w:rsidRPr="00CF2930" w:rsidRDefault="001947BC" w:rsidP="001947BC">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3C783081" w14:textId="77777777" w:rsidR="001947BC" w:rsidRPr="00CF2930" w:rsidRDefault="001947BC" w:rsidP="001947BC">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69E9A8E4" w14:textId="77777777" w:rsidR="001947BC" w:rsidRPr="00CF2930" w:rsidRDefault="001947BC" w:rsidP="001947BC">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44011F79" w14:textId="77777777" w:rsidR="001947BC" w:rsidRPr="00845B4F" w:rsidRDefault="001947BC" w:rsidP="001947BC">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A214D54" w14:textId="77777777" w:rsidR="001947BC" w:rsidRPr="006005E6" w:rsidRDefault="001947BC" w:rsidP="001947BC">
      <w:pPr>
        <w:pStyle w:val="Heading4"/>
      </w:pPr>
      <w:r>
        <w:t>Collective bargaining is key- ensures agencies can defend against anti-administrative agendas</w:t>
      </w:r>
    </w:p>
    <w:p w14:paraId="6AA090B1" w14:textId="77777777" w:rsidR="001947BC" w:rsidRPr="00E473FA" w:rsidRDefault="001947BC" w:rsidP="001947BC">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2CDBB5D6" w14:textId="77777777" w:rsidR="001947BC" w:rsidRPr="000555FF" w:rsidRDefault="001947BC" w:rsidP="001947BC">
      <w:pPr>
        <w:rPr>
          <w:sz w:val="14"/>
        </w:rPr>
      </w:pPr>
      <w:r w:rsidRPr="000555FF">
        <w:rPr>
          <w:sz w:val="14"/>
        </w:rPr>
        <w:t>Collaboration at the Bargaining Table</w:t>
      </w:r>
    </w:p>
    <w:p w14:paraId="03DB9CED" w14:textId="77777777" w:rsidR="001947BC" w:rsidRPr="000555FF" w:rsidRDefault="001947BC" w:rsidP="001947BC">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B1FDCD5" w14:textId="77777777" w:rsidR="001947BC" w:rsidRPr="000555FF" w:rsidRDefault="001947BC" w:rsidP="001947BC">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30679BB7" w14:textId="77777777" w:rsidR="001947BC" w:rsidRPr="000555FF" w:rsidRDefault="001947BC" w:rsidP="001947BC">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1CD8823" w14:textId="77777777" w:rsidR="001947BC" w:rsidRPr="000555FF" w:rsidRDefault="001947BC" w:rsidP="001947BC">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4EC533A" w14:textId="77777777" w:rsidR="001947BC" w:rsidRPr="000555FF" w:rsidRDefault="001947BC" w:rsidP="001947BC">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49418780" w14:textId="77777777" w:rsidR="001947BC" w:rsidRPr="000555FF" w:rsidRDefault="001947BC" w:rsidP="001947BC">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1F81283" w14:textId="77777777" w:rsidR="001947BC" w:rsidRPr="000555FF" w:rsidRDefault="001947BC" w:rsidP="001947BC">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54EB23B3" w14:textId="77777777" w:rsidR="001947BC" w:rsidRPr="000555FF" w:rsidRDefault="001947BC" w:rsidP="001947BC">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BC56A75" w14:textId="77777777" w:rsidR="001947BC" w:rsidRPr="000555FF" w:rsidRDefault="001947BC" w:rsidP="001947BC">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3F9201F1" w14:textId="77777777" w:rsidR="001947BC" w:rsidRDefault="001947BC" w:rsidP="001947BC">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5F61428E" w14:textId="77777777" w:rsidR="001947BC" w:rsidRDefault="001947BC" w:rsidP="001947BC">
      <w:pPr>
        <w:pStyle w:val="Heading4"/>
      </w:pPr>
      <w:r>
        <w:t xml:space="preserve">The alternative </w:t>
      </w:r>
      <w:r w:rsidRPr="003E5B2C">
        <w:rPr>
          <w:u w:val="single"/>
        </w:rPr>
        <w:t>demoralizes agencies</w:t>
      </w:r>
      <w:r>
        <w:t xml:space="preserve">---causes </w:t>
      </w:r>
      <w:r w:rsidRPr="003E5B2C">
        <w:rPr>
          <w:u w:val="single"/>
        </w:rPr>
        <w:t>structural deregulation</w:t>
      </w:r>
    </w:p>
    <w:p w14:paraId="314330C8" w14:textId="77777777" w:rsidR="001947BC" w:rsidRPr="00E240EB" w:rsidRDefault="001947BC" w:rsidP="001947B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9B33169" w14:textId="77777777" w:rsidR="001947BC" w:rsidRPr="003058A1" w:rsidRDefault="001947BC" w:rsidP="001947BC">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A7B714B" w14:textId="77777777" w:rsidR="001947BC" w:rsidRPr="003058A1" w:rsidRDefault="001947BC" w:rsidP="001947BC">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1CB636AB" w14:textId="77777777" w:rsidR="001947BC" w:rsidRPr="003058A1" w:rsidRDefault="001947BC" w:rsidP="001947BC">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55C1198" w14:textId="77777777" w:rsidR="001947BC" w:rsidRPr="00176078" w:rsidRDefault="001947BC" w:rsidP="001947BC">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81BB509" w14:textId="77777777" w:rsidR="001947BC" w:rsidRDefault="001947BC" w:rsidP="001947BC">
      <w:pPr>
        <w:pStyle w:val="Heading4"/>
      </w:pPr>
      <w:r>
        <w:t xml:space="preserve">Worker protections are essential to good governance – free speech enables whistleblowing and prevents corruption </w:t>
      </w:r>
    </w:p>
    <w:p w14:paraId="29FCD251" w14:textId="77777777" w:rsidR="001947BC" w:rsidRPr="004631A6" w:rsidRDefault="001947BC" w:rsidP="001947BC">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631D422B" w14:textId="77777777" w:rsidR="001947BC" w:rsidRPr="006250F1" w:rsidRDefault="001947BC" w:rsidP="001947BC">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7480562B" w14:textId="77777777" w:rsidR="001947BC" w:rsidRPr="00C01479" w:rsidRDefault="001947BC" w:rsidP="001947BC">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7A7694B2" w14:textId="77777777" w:rsidR="001947BC" w:rsidRPr="000D6BAF" w:rsidRDefault="001947BC" w:rsidP="001947BC">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32337237" w14:textId="77777777" w:rsidR="001947BC" w:rsidRPr="000D6BAF" w:rsidRDefault="001947BC" w:rsidP="001947BC">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AB18410" w14:textId="77777777" w:rsidR="001947BC" w:rsidRDefault="001947BC" w:rsidP="001947BC">
      <w:pPr>
        <w:pStyle w:val="Heading4"/>
      </w:pPr>
      <w:r>
        <w:t>Strong administrative state prevents existential emerging threats – climate change, WMDs, pandemics, gene editing, and AI</w:t>
      </w:r>
    </w:p>
    <w:p w14:paraId="07246316" w14:textId="77777777" w:rsidR="001947BC" w:rsidRDefault="001947BC" w:rsidP="001947BC">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19F9ED7B" w14:textId="77777777" w:rsidR="001947BC" w:rsidRPr="002937E4" w:rsidRDefault="001947BC" w:rsidP="001947BC">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24183AC9" w14:textId="77777777" w:rsidR="001947BC" w:rsidRPr="002937E4" w:rsidRDefault="001947BC" w:rsidP="001947BC">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0940636" w14:textId="77777777" w:rsidR="001947BC" w:rsidRPr="002937E4" w:rsidRDefault="001947BC" w:rsidP="001947BC">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9BF339C" w14:textId="77777777" w:rsidR="001947BC" w:rsidRPr="002937E4" w:rsidRDefault="001947BC" w:rsidP="001947BC">
      <w:pPr>
        <w:rPr>
          <w:sz w:val="12"/>
        </w:rPr>
      </w:pPr>
      <w:r w:rsidRPr="002937E4">
        <w:rPr>
          <w:sz w:val="12"/>
        </w:rPr>
        <w:t>Unprecedented Threats and Opportunities</w:t>
      </w:r>
    </w:p>
    <w:p w14:paraId="172BDA64" w14:textId="77777777" w:rsidR="001947BC" w:rsidRPr="002937E4" w:rsidRDefault="001947BC" w:rsidP="001947BC">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0865E554" w14:textId="77777777" w:rsidR="001947BC" w:rsidRPr="002937E4" w:rsidRDefault="001947BC" w:rsidP="001947BC">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81B876E" w14:textId="77777777" w:rsidR="001947BC" w:rsidRPr="002937E4" w:rsidRDefault="001947BC" w:rsidP="001947BC">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3275E7A" w14:textId="77777777" w:rsidR="001947BC" w:rsidRPr="002937E4" w:rsidRDefault="001947BC" w:rsidP="001947BC">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78604E27" w14:textId="77777777" w:rsidR="001947BC" w:rsidRPr="002937E4" w:rsidRDefault="001947BC" w:rsidP="001947BC">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21A31439" w14:textId="77777777" w:rsidR="001947BC" w:rsidRPr="002937E4" w:rsidRDefault="001947BC" w:rsidP="001947BC">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084B9179" w14:textId="77777777" w:rsidR="001947BC" w:rsidRPr="002937E4" w:rsidRDefault="001947BC" w:rsidP="001947BC">
      <w:pPr>
        <w:rPr>
          <w:sz w:val="12"/>
        </w:rPr>
      </w:pPr>
      <w:r w:rsidRPr="002937E4">
        <w:rPr>
          <w:sz w:val="12"/>
        </w:rPr>
        <w:t>How to Respond: Three Strategies</w:t>
      </w:r>
    </w:p>
    <w:p w14:paraId="56187C5D" w14:textId="77777777" w:rsidR="001947BC" w:rsidRPr="002937E4" w:rsidRDefault="001947BC" w:rsidP="001947BC">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467D87A" w14:textId="77777777" w:rsidR="001947BC" w:rsidRPr="002937E4" w:rsidRDefault="001947BC" w:rsidP="001947BC">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EE867E3" w14:textId="77777777" w:rsidR="001947BC" w:rsidRPr="002937E4" w:rsidRDefault="001947BC" w:rsidP="001947BC">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4E61F58" w14:textId="77777777" w:rsidR="001947BC" w:rsidRPr="002937E4" w:rsidRDefault="001947BC" w:rsidP="001947BC">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B4D4F6F" w14:textId="77777777" w:rsidR="001947BC" w:rsidRPr="002937E4" w:rsidRDefault="001947BC" w:rsidP="001947BC">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FED0E57" w14:textId="77777777" w:rsidR="001947BC" w:rsidRPr="002937E4" w:rsidRDefault="001947BC" w:rsidP="001947BC">
      <w:pPr>
        <w:rPr>
          <w:sz w:val="12"/>
        </w:rPr>
      </w:pPr>
      <w:r w:rsidRPr="002937E4">
        <w:rPr>
          <w:sz w:val="12"/>
        </w:rPr>
        <w:t>Educating The Electorate</w:t>
      </w:r>
    </w:p>
    <w:p w14:paraId="444C2893" w14:textId="77777777" w:rsidR="001947BC" w:rsidRPr="002937E4" w:rsidRDefault="001947BC" w:rsidP="001947BC">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8BD6ABE" w14:textId="77777777" w:rsidR="001947BC" w:rsidRPr="002937E4" w:rsidRDefault="001947BC" w:rsidP="001947BC">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5B4BE9C" w14:textId="77777777" w:rsidR="001947BC" w:rsidRPr="002937E4" w:rsidRDefault="001947BC" w:rsidP="001947BC">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2013A5F" w14:textId="77777777" w:rsidR="001947BC" w:rsidRPr="002937E4" w:rsidRDefault="001947BC" w:rsidP="001947BC">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428FDDE" w14:textId="77777777" w:rsidR="001947BC" w:rsidRPr="002937E4" w:rsidRDefault="001947BC" w:rsidP="001947BC">
      <w:pPr>
        <w:rPr>
          <w:sz w:val="12"/>
        </w:rPr>
      </w:pPr>
      <w:r w:rsidRPr="002937E4">
        <w:rPr>
          <w:sz w:val="12"/>
        </w:rPr>
        <w:t>So what can be done?</w:t>
      </w:r>
    </w:p>
    <w:p w14:paraId="439FFFB2" w14:textId="77777777" w:rsidR="001947BC" w:rsidRPr="002937E4" w:rsidRDefault="001947BC" w:rsidP="001947BC">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C212588" w14:textId="77777777" w:rsidR="001947BC" w:rsidRPr="002937E4" w:rsidRDefault="001947BC" w:rsidP="001947BC">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EA9B264" w14:textId="77777777" w:rsidR="001947BC" w:rsidRPr="002937E4" w:rsidRDefault="001947BC" w:rsidP="001947BC">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F2D7407" w14:textId="77777777" w:rsidR="001947BC" w:rsidRPr="002937E4" w:rsidRDefault="001947BC" w:rsidP="001947BC">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6DC9183E" w14:textId="77777777" w:rsidR="001947BC" w:rsidRPr="002937E4" w:rsidRDefault="001947BC" w:rsidP="001947BC">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6B3EB59" w14:textId="77777777" w:rsidR="001947BC" w:rsidRPr="002937E4" w:rsidRDefault="001947BC" w:rsidP="001947BC">
      <w:pPr>
        <w:rPr>
          <w:sz w:val="12"/>
        </w:rPr>
      </w:pPr>
      <w:r w:rsidRPr="002937E4">
        <w:rPr>
          <w:sz w:val="12"/>
        </w:rPr>
        <w:t>Selecting Leaders</w:t>
      </w:r>
    </w:p>
    <w:p w14:paraId="4F5893AB" w14:textId="77777777" w:rsidR="001947BC" w:rsidRPr="002937E4" w:rsidRDefault="001947BC" w:rsidP="001947BC">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425D4E6" w14:textId="77777777" w:rsidR="001947BC" w:rsidRPr="002937E4" w:rsidRDefault="001947BC" w:rsidP="001947BC">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A6543DD" w14:textId="77777777" w:rsidR="001947BC" w:rsidRPr="002937E4" w:rsidRDefault="001947BC" w:rsidP="001947BC">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9E933A0" w14:textId="77777777" w:rsidR="001947BC" w:rsidRPr="002937E4" w:rsidRDefault="001947BC" w:rsidP="001947BC">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26E5FC3" w14:textId="77777777" w:rsidR="001947BC" w:rsidRPr="002937E4" w:rsidRDefault="001947BC" w:rsidP="001947BC">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F5C7F20" w14:textId="77777777" w:rsidR="001947BC" w:rsidRPr="002937E4" w:rsidRDefault="001947BC" w:rsidP="001947BC">
      <w:pPr>
        <w:rPr>
          <w:sz w:val="12"/>
        </w:rPr>
      </w:pPr>
      <w:r w:rsidRPr="002937E4">
        <w:rPr>
          <w:sz w:val="12"/>
        </w:rPr>
        <w:t>If we don’t address these governance challenges, another nation, likely an authoritarian one, or a rogue group will.</w:t>
      </w:r>
    </w:p>
    <w:p w14:paraId="2A85CCD0" w14:textId="77777777" w:rsidR="001947BC" w:rsidRPr="002937E4" w:rsidRDefault="001947BC" w:rsidP="001947BC">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A0F0766" w14:textId="77777777" w:rsidR="001947BC" w:rsidRPr="002937E4" w:rsidRDefault="001947BC" w:rsidP="001947BC">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D9BCAF7" w14:textId="77777777" w:rsidR="001947BC" w:rsidRPr="002937E4" w:rsidRDefault="001947BC" w:rsidP="001947BC">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3CC649AF" w14:textId="77777777" w:rsidR="001947BC" w:rsidRPr="002937E4" w:rsidRDefault="001947BC" w:rsidP="001947BC">
      <w:pPr>
        <w:rPr>
          <w:sz w:val="12"/>
        </w:rPr>
      </w:pPr>
      <w:r w:rsidRPr="002937E4">
        <w:rPr>
          <w:sz w:val="12"/>
        </w:rPr>
        <w:t>There are two issues here. The first is the question of competence. The second is the degree of independence from short-run political pressures.</w:t>
      </w:r>
    </w:p>
    <w:p w14:paraId="1E05A441" w14:textId="77777777" w:rsidR="001947BC" w:rsidRPr="00A53476" w:rsidRDefault="001947BC" w:rsidP="001947BC">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597B17BF" w14:textId="77777777" w:rsidR="001947BC" w:rsidRPr="002937E4" w:rsidRDefault="001947BC" w:rsidP="001947BC">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24AD4D3" w14:textId="77777777" w:rsidR="001947BC" w:rsidRPr="002937E4" w:rsidRDefault="001947BC" w:rsidP="001947BC">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BD385B5" w14:textId="77777777" w:rsidR="001947BC" w:rsidRPr="002937E4" w:rsidRDefault="001947BC" w:rsidP="001947BC">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CBD4F8A" w14:textId="77777777" w:rsidR="001947BC" w:rsidRPr="002937E4" w:rsidRDefault="001947BC" w:rsidP="001947BC">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75A1326D" w14:textId="77777777" w:rsidR="001947BC" w:rsidRPr="002937E4" w:rsidRDefault="001947BC" w:rsidP="001947BC">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41882DF" w14:textId="77777777" w:rsidR="001947BC" w:rsidRPr="00A53476" w:rsidRDefault="001947BC" w:rsidP="001947BC">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7B6187D7" w14:textId="77777777" w:rsidR="001947BC" w:rsidRPr="002937E4" w:rsidRDefault="001947BC" w:rsidP="001947BC">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7A53359" w14:textId="77777777" w:rsidR="001947BC" w:rsidRPr="002937E4" w:rsidRDefault="001947BC" w:rsidP="001947BC">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7AFBB11" w14:textId="77777777" w:rsidR="001947BC" w:rsidRPr="002937E4" w:rsidRDefault="001947BC" w:rsidP="001947BC">
      <w:pPr>
        <w:rPr>
          <w:sz w:val="12"/>
        </w:rPr>
      </w:pPr>
      <w:r w:rsidRPr="002937E4">
        <w:rPr>
          <w:sz w:val="12"/>
        </w:rPr>
        <w:t>Conclusion</w:t>
      </w:r>
    </w:p>
    <w:p w14:paraId="3BA85DEF" w14:textId="77777777" w:rsidR="001947BC" w:rsidRPr="002937E4" w:rsidRDefault="001947BC" w:rsidP="001947BC">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45285CBC" w14:textId="77777777" w:rsidR="001947BC" w:rsidRPr="00A53476" w:rsidRDefault="001947BC" w:rsidP="001947BC">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387A7A01" w14:textId="77777777" w:rsidR="001947BC" w:rsidRPr="002937E4" w:rsidRDefault="001947BC" w:rsidP="001947BC">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DA74CCF" w14:textId="77777777" w:rsidR="001947BC" w:rsidRDefault="001947BC" w:rsidP="001947BC">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263A6FE0" w14:textId="77777777" w:rsidR="001947BC" w:rsidRPr="00770472" w:rsidRDefault="001947BC" w:rsidP="001947BC">
      <w:pPr>
        <w:keepNext/>
        <w:keepLines/>
        <w:spacing w:before="200"/>
        <w:outlineLvl w:val="3"/>
        <w:rPr>
          <w:rFonts w:eastAsia="MS Gothic"/>
          <w:b/>
          <w:iCs/>
          <w:sz w:val="26"/>
        </w:rPr>
      </w:pPr>
      <w:r w:rsidRPr="00770472">
        <w:rPr>
          <w:rFonts w:eastAsia="MS Gothic"/>
          <w:b/>
          <w:iCs/>
          <w:sz w:val="26"/>
        </w:rPr>
        <w:t>Disease causes extinction</w:t>
      </w:r>
    </w:p>
    <w:p w14:paraId="2AE2B393" w14:textId="77777777" w:rsidR="001947BC" w:rsidRPr="00770472" w:rsidRDefault="001947BC" w:rsidP="001947BC">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560FE804" w14:textId="77777777" w:rsidR="001947BC" w:rsidRPr="003160FB" w:rsidRDefault="001947BC" w:rsidP="001947BC">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B44C495" w14:textId="77777777" w:rsidR="001947BC" w:rsidRDefault="001947BC" w:rsidP="001947BC">
      <w:pPr>
        <w:pStyle w:val="Heading4"/>
        <w:rPr>
          <w:lang w:val="en"/>
        </w:rPr>
      </w:pPr>
      <w:r>
        <w:rPr>
          <w:lang w:val="en"/>
        </w:rPr>
        <w:t>Unregulated AI causes extinction</w:t>
      </w:r>
    </w:p>
    <w:p w14:paraId="58366DE1" w14:textId="77777777" w:rsidR="001947BC" w:rsidRDefault="001947BC" w:rsidP="001947BC">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B224434" w14:textId="77777777" w:rsidR="001947BC" w:rsidRPr="003160FB" w:rsidRDefault="001947BC" w:rsidP="001947BC">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2C9F5536" w14:textId="77777777" w:rsidR="001947BC" w:rsidRDefault="001947BC" w:rsidP="001947BC">
      <w:pPr>
        <w:pStyle w:val="Heading3"/>
      </w:pPr>
      <w:r>
        <w:t>Plan</w:t>
      </w:r>
    </w:p>
    <w:p w14:paraId="7794B5AE" w14:textId="77777777" w:rsidR="001947BC" w:rsidRPr="003E5B2C" w:rsidRDefault="001947BC" w:rsidP="001947BC">
      <w:pPr>
        <w:pStyle w:val="Heading4"/>
      </w:pPr>
      <w:bookmarkStart w:id="4" w:name="_Hlk208406145"/>
      <w:r>
        <w:t>The United States federal government should substantially strengthen collective bargaining rights for federal workers in the United States.</w:t>
      </w:r>
    </w:p>
    <w:bookmarkEnd w:id="4"/>
    <w:p w14:paraId="1F0AD5D7" w14:textId="77777777" w:rsidR="001947BC" w:rsidRDefault="001947BC" w:rsidP="001947BC">
      <w:pPr>
        <w:pStyle w:val="Heading4"/>
      </w:pPr>
      <w:r>
        <w:t xml:space="preserve">It solves. </w:t>
      </w:r>
    </w:p>
    <w:p w14:paraId="7DBA55DE" w14:textId="77777777" w:rsidR="001947BC" w:rsidRPr="00220147" w:rsidRDefault="001947BC" w:rsidP="001947BC">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707D31C3" w14:textId="77777777" w:rsidR="001947BC" w:rsidRPr="000A2844" w:rsidRDefault="001947BC" w:rsidP="001947BC">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0DEAF975" w14:textId="77777777" w:rsidR="001947BC" w:rsidRPr="000A2844" w:rsidRDefault="001947BC" w:rsidP="001947BC">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A70BB79" w14:textId="77777777" w:rsidR="001947BC" w:rsidRDefault="001947BC" w:rsidP="001947BC">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21D4CCC1" w14:textId="77777777" w:rsidR="001947BC" w:rsidRPr="00F3370B" w:rsidRDefault="001947BC" w:rsidP="001947BC">
      <w:pPr>
        <w:rPr>
          <w:sz w:val="14"/>
        </w:rPr>
      </w:pPr>
      <w:r w:rsidRPr="00F3370B">
        <w:rPr>
          <w:sz w:val="14"/>
        </w:rPr>
        <w:t>Trump Administration Directives</w:t>
      </w:r>
    </w:p>
    <w:p w14:paraId="7BBFB9A3" w14:textId="77777777" w:rsidR="001947BC" w:rsidRPr="00F3370B" w:rsidRDefault="001947BC" w:rsidP="001947BC">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541A4E5" w14:textId="77777777" w:rsidR="001947BC" w:rsidRPr="00F3370B" w:rsidRDefault="001947BC" w:rsidP="001947BC">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25F9046" w14:textId="77777777" w:rsidR="001947BC" w:rsidRPr="00F3370B" w:rsidRDefault="001947BC" w:rsidP="001947BC">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72EB846" w14:textId="77777777" w:rsidR="001947BC" w:rsidRPr="00F3370B" w:rsidRDefault="001947BC" w:rsidP="001947BC">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06605663" w14:textId="77777777" w:rsidR="001947BC" w:rsidRPr="00F3370B" w:rsidRDefault="001947BC" w:rsidP="001947BC">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8DEB83B" w14:textId="77777777" w:rsidR="001947BC" w:rsidRPr="00F3370B" w:rsidRDefault="001947BC" w:rsidP="001947BC">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534E85FA" w14:textId="77777777" w:rsidR="001947BC" w:rsidRPr="00F3370B" w:rsidRDefault="001947BC" w:rsidP="001947BC">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67699CC" w14:textId="77777777" w:rsidR="001947BC" w:rsidRPr="00F3370B" w:rsidRDefault="001947BC" w:rsidP="001947BC">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0EF6CFA6" w14:textId="77777777" w:rsidR="001947BC" w:rsidRPr="00F3370B" w:rsidRDefault="001947BC" w:rsidP="001947BC">
      <w:pPr>
        <w:rPr>
          <w:sz w:val="14"/>
        </w:rPr>
      </w:pPr>
      <w:r w:rsidRPr="00F3370B">
        <w:rPr>
          <w:sz w:val="14"/>
        </w:rPr>
        <w:t>The President may issue an order excluding any agency or subdivision thereof from coverage under this chapter if the President determines that—</w:t>
      </w:r>
    </w:p>
    <w:p w14:paraId="2D88D10C" w14:textId="77777777" w:rsidR="001947BC" w:rsidRPr="00F3370B" w:rsidRDefault="001947BC" w:rsidP="001947BC">
      <w:pPr>
        <w:rPr>
          <w:sz w:val="14"/>
        </w:rPr>
      </w:pPr>
      <w:r w:rsidRPr="00F3370B">
        <w:rPr>
          <w:sz w:val="14"/>
        </w:rPr>
        <w:t>(A) the agency or subdivision has as a primary function intelligence, counterintelligence, investigative, or national security work, and</w:t>
      </w:r>
    </w:p>
    <w:p w14:paraId="74C8869C" w14:textId="77777777" w:rsidR="001947BC" w:rsidRPr="00F3370B" w:rsidRDefault="001947BC" w:rsidP="001947BC">
      <w:pPr>
        <w:rPr>
          <w:sz w:val="14"/>
        </w:rPr>
      </w:pPr>
      <w:r w:rsidRPr="00F3370B">
        <w:rPr>
          <w:sz w:val="14"/>
        </w:rPr>
        <w:t>(B) the provisions of this chapter cannot be applied to that agency or subdivision in a manner consistent with national security requirements and considerations.</w:t>
      </w:r>
    </w:p>
    <w:p w14:paraId="4BE0F2ED" w14:textId="77777777" w:rsidR="001947BC" w:rsidRPr="00F3370B" w:rsidRDefault="001947BC" w:rsidP="001947BC">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0FD44970" w14:textId="77777777" w:rsidR="001947BC" w:rsidRDefault="001947BC" w:rsidP="001947BC">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E121145" w14:textId="77777777" w:rsidR="001947BC" w:rsidRDefault="001947BC" w:rsidP="001947BC">
      <w:pPr>
        <w:pStyle w:val="Heading4"/>
      </w:pPr>
      <w:r w:rsidRPr="00F004BB">
        <w:t>The aff solves</w:t>
      </w:r>
      <w:r>
        <w:t xml:space="preserve"> – protecting federal labor rights provides checks to presidential authority </w:t>
      </w:r>
    </w:p>
    <w:p w14:paraId="762D7E1F" w14:textId="77777777" w:rsidR="001947BC" w:rsidRPr="004D0FED" w:rsidRDefault="001947BC" w:rsidP="001947BC">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4A4C6758" w14:textId="77777777" w:rsidR="001947BC" w:rsidRPr="004D0FED" w:rsidRDefault="001947BC" w:rsidP="001947BC">
      <w:pPr>
        <w:rPr>
          <w:sz w:val="16"/>
        </w:rPr>
      </w:pPr>
      <w:r w:rsidRPr="004D0FED">
        <w:rPr>
          <w:sz w:val="16"/>
        </w:rPr>
        <w:t>The Constitution and Federal Labor Unions</w:t>
      </w:r>
    </w:p>
    <w:p w14:paraId="70256D03" w14:textId="77777777" w:rsidR="001947BC" w:rsidRPr="004D0FED" w:rsidRDefault="001947BC" w:rsidP="001947BC">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6D40852" w14:textId="77777777" w:rsidR="001947BC" w:rsidRPr="004D0FED" w:rsidRDefault="001947BC" w:rsidP="001947BC">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6F5011EB" w14:textId="77777777" w:rsidR="001947BC" w:rsidRPr="004D0FED" w:rsidRDefault="001947BC" w:rsidP="001947BC">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DCC664B" w14:textId="77777777" w:rsidR="001947BC" w:rsidRPr="004D0FED" w:rsidRDefault="001947BC" w:rsidP="001947BC">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557D4A40" w14:textId="77777777" w:rsidR="001947BC" w:rsidRPr="004D0FED" w:rsidRDefault="001947BC" w:rsidP="001947BC">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2964E98" w14:textId="77777777" w:rsidR="001947BC" w:rsidRPr="004D0FED" w:rsidRDefault="001947BC" w:rsidP="001947BC">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B51F2CA" w14:textId="77777777" w:rsidR="001947BC" w:rsidRDefault="001947BC" w:rsidP="001947BC">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31DBF37E" w14:textId="77777777" w:rsidR="001947BC" w:rsidRDefault="001947BC" w:rsidP="001947BC">
      <w:pPr>
        <w:pStyle w:val="Heading4"/>
      </w:pPr>
      <w:r>
        <w:t>The aff solves + courts key</w:t>
      </w:r>
    </w:p>
    <w:p w14:paraId="5E1906E2" w14:textId="77777777" w:rsidR="001947BC" w:rsidRPr="00ED1CD3" w:rsidRDefault="001947BC" w:rsidP="001947BC">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0129EB57" w14:textId="77777777" w:rsidR="001947BC" w:rsidRPr="00FE6855" w:rsidRDefault="001947BC" w:rsidP="001947BC">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403616E9" w14:textId="77777777" w:rsidR="001947BC" w:rsidRPr="00CE1A21" w:rsidRDefault="001947BC" w:rsidP="001947BC">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7619CC39" w14:textId="77777777" w:rsidR="001947BC" w:rsidRPr="00CE1A21" w:rsidRDefault="001947BC" w:rsidP="001947BC">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56BC9B5F" w14:textId="77777777" w:rsidR="001947BC" w:rsidRPr="00CE1A21" w:rsidRDefault="001947BC" w:rsidP="001947BC">
      <w:pPr>
        <w:rPr>
          <w:sz w:val="14"/>
        </w:rPr>
      </w:pPr>
      <w:r w:rsidRPr="00CE1A21">
        <w:rPr>
          <w:sz w:val="14"/>
        </w:rPr>
        <w:t>Below, I explain the stakes of this dispute and the legal issues that are likely to arise as the parties litigate the order.</w:t>
      </w:r>
    </w:p>
    <w:p w14:paraId="1CA15E4F" w14:textId="77777777" w:rsidR="001947BC" w:rsidRPr="00CE1A21" w:rsidRDefault="001947BC" w:rsidP="001947BC">
      <w:pPr>
        <w:rPr>
          <w:sz w:val="14"/>
        </w:rPr>
      </w:pPr>
      <w:r w:rsidRPr="00CE1A21">
        <w:rPr>
          <w:sz w:val="14"/>
        </w:rPr>
        <w:t>Background</w:t>
      </w:r>
    </w:p>
    <w:p w14:paraId="75ABCB85" w14:textId="77777777" w:rsidR="001947BC" w:rsidRPr="00CE1A21" w:rsidRDefault="001947BC" w:rsidP="001947BC">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5AABB0D0" w14:textId="77777777" w:rsidR="001947BC" w:rsidRDefault="001947BC" w:rsidP="001947BC">
      <w:pPr>
        <w:rPr>
          <w:rStyle w:val="Emphasis"/>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w:t>
      </w:r>
    </w:p>
    <w:p w14:paraId="07AB1360" w14:textId="77777777" w:rsidR="001947BC" w:rsidRDefault="001947BC" w:rsidP="001947BC">
      <w:pPr>
        <w:rPr>
          <w:rStyle w:val="Emphasis"/>
        </w:rPr>
      </w:pPr>
    </w:p>
    <w:p w14:paraId="49130E5C" w14:textId="77777777" w:rsidR="001947BC" w:rsidRPr="00CE1A21" w:rsidRDefault="001947BC" w:rsidP="001947BC">
      <w:pPr>
        <w:rPr>
          <w:sz w:val="14"/>
        </w:rPr>
      </w:pPr>
      <w:r w:rsidRPr="005D2B5E">
        <w:rPr>
          <w:rStyle w:val="Emphasis"/>
        </w:rPr>
        <w:t>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B1ABA02" w14:textId="77777777" w:rsidR="001947BC" w:rsidRPr="00CE1A21" w:rsidRDefault="001947BC" w:rsidP="001947BC">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4B5ECFB8" w14:textId="77777777" w:rsidR="001947BC" w:rsidRPr="005D2B5E" w:rsidRDefault="001947BC" w:rsidP="001947BC">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0F539C64" w14:textId="77777777" w:rsidR="001947BC" w:rsidRPr="00CE1A21" w:rsidRDefault="001947BC" w:rsidP="001947BC">
      <w:pPr>
        <w:rPr>
          <w:sz w:val="14"/>
        </w:rPr>
      </w:pPr>
      <w:r w:rsidRPr="00CE1A21">
        <w:rPr>
          <w:sz w:val="14"/>
        </w:rPr>
        <w:t>What Law Governs Exemptions From Labor Rights?</w:t>
      </w:r>
    </w:p>
    <w:p w14:paraId="15A353F0" w14:textId="77777777" w:rsidR="001947BC" w:rsidRPr="005D2B5E" w:rsidRDefault="001947BC" w:rsidP="001947BC">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35D7ED17" w14:textId="77777777" w:rsidR="001947BC" w:rsidRPr="00CE1A21" w:rsidRDefault="001947BC" w:rsidP="001947BC">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37AF4919" w14:textId="77777777" w:rsidR="001947BC" w:rsidRPr="00CE1A21" w:rsidRDefault="001947BC" w:rsidP="001947BC">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5A941155" w14:textId="77777777" w:rsidR="001947BC" w:rsidRPr="00CE1A21" w:rsidRDefault="001947BC" w:rsidP="001947BC">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7D69CE21" w14:textId="77777777" w:rsidR="001947BC" w:rsidRPr="00CE1A21" w:rsidRDefault="001947BC" w:rsidP="001947BC">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F15C98A" w14:textId="77777777" w:rsidR="001947BC" w:rsidRPr="00CE1A21" w:rsidRDefault="001947BC" w:rsidP="001947BC">
      <w:pPr>
        <w:rPr>
          <w:sz w:val="14"/>
        </w:rPr>
      </w:pPr>
      <w:r w:rsidRPr="00CE1A21">
        <w:rPr>
          <w:sz w:val="14"/>
        </w:rPr>
        <w:t xml:space="preserve">Implications for the Current Order </w:t>
      </w:r>
    </w:p>
    <w:p w14:paraId="61E18F38" w14:textId="77777777" w:rsidR="001947BC" w:rsidRPr="00CE1A21" w:rsidRDefault="001947BC" w:rsidP="001947BC">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25403A40" w14:textId="77777777" w:rsidR="001947BC" w:rsidRPr="00CE1A21" w:rsidRDefault="001947BC" w:rsidP="001947BC">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2C077A19" w14:textId="77777777" w:rsidR="001947BC" w:rsidRPr="005D2B5E" w:rsidRDefault="001947BC" w:rsidP="001947BC">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35E3EA8C" w14:textId="77777777" w:rsidR="001947BC" w:rsidRPr="00C33649" w:rsidRDefault="001947BC" w:rsidP="001947BC">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03A9D20F" w14:textId="77777777" w:rsidR="001947BC" w:rsidRPr="00CE1A21" w:rsidRDefault="001947BC" w:rsidP="001947BC">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24EC2AB8" w14:textId="77777777" w:rsidR="001947BC" w:rsidRPr="00CE1A21" w:rsidRDefault="001947BC" w:rsidP="001947BC">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132FA133" w14:textId="77777777" w:rsidR="001947BC" w:rsidRPr="00CE1A21" w:rsidRDefault="001947BC" w:rsidP="001947BC">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547D887" w14:textId="77777777" w:rsidR="001947BC" w:rsidRPr="00CE1A21" w:rsidRDefault="001947BC" w:rsidP="001947BC">
      <w:pPr>
        <w:rPr>
          <w:sz w:val="14"/>
        </w:rPr>
      </w:pPr>
      <w:r w:rsidRPr="00CE1A21">
        <w:rPr>
          <w:sz w:val="14"/>
        </w:rPr>
        <w:t>***</w:t>
      </w:r>
    </w:p>
    <w:p w14:paraId="504A72F5" w14:textId="77777777" w:rsidR="001947BC" w:rsidRPr="00BB0CED" w:rsidRDefault="001947BC" w:rsidP="001947BC">
      <w:pPr>
        <w:rPr>
          <w:u w:val="singl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7020E139" w14:textId="77777777" w:rsidR="001947BC" w:rsidRPr="00011B67" w:rsidRDefault="001947BC" w:rsidP="001947BC">
      <w:pPr>
        <w:pStyle w:val="Heading3"/>
        <w:jc w:val="left"/>
      </w:pPr>
    </w:p>
    <w:p w14:paraId="386D2957" w14:textId="77777777" w:rsidR="001947BC" w:rsidRPr="00D85195" w:rsidRDefault="001947BC" w:rsidP="001947BC"/>
    <w:p w14:paraId="660FD492" w14:textId="53BBA681" w:rsidR="001947BC" w:rsidRDefault="001947BC" w:rsidP="001947BC">
      <w:pPr>
        <w:pStyle w:val="Heading2"/>
      </w:pPr>
      <w:r>
        <w:t>2AC</w:t>
      </w:r>
    </w:p>
    <w:p w14:paraId="085AD942" w14:textId="77777777" w:rsidR="001947BC" w:rsidRDefault="001947BC" w:rsidP="001947BC">
      <w:pPr>
        <w:pStyle w:val="Heading3"/>
        <w:rPr>
          <w:b w:val="0"/>
        </w:rPr>
      </w:pPr>
      <w:r>
        <w:rPr>
          <w:b w:val="0"/>
        </w:rPr>
        <w:t>AT: Biofuels</w:t>
      </w:r>
    </w:p>
    <w:p w14:paraId="204D61E4" w14:textId="77777777" w:rsidR="001947BC" w:rsidRDefault="001947BC" w:rsidP="001947BC">
      <w:pPr>
        <w:pStyle w:val="Analytic"/>
      </w:pPr>
    </w:p>
    <w:p w14:paraId="53B1220C" w14:textId="77777777" w:rsidR="001947BC" w:rsidRPr="00F2743B" w:rsidRDefault="001947BC" w:rsidP="001947BC">
      <w:pPr>
        <w:pStyle w:val="Heading4"/>
      </w:pPr>
      <w:r>
        <w:t xml:space="preserve">No crop bio D impact. </w:t>
      </w:r>
    </w:p>
    <w:p w14:paraId="4D74055E" w14:textId="77777777" w:rsidR="001947BC" w:rsidRDefault="001947BC" w:rsidP="001947BC">
      <w:r>
        <w:t xml:space="preserve">Andrew </w:t>
      </w:r>
      <w:r>
        <w:rPr>
          <w:rStyle w:val="Style13ptBold"/>
        </w:rPr>
        <w:t>Porterfield 18</w:t>
      </w:r>
      <w:r>
        <w:t>, MS in Biotechnology from the University of Maryland, BA from the University of Pennsylvania, Owner of Porterfield Marketing and Communications, Writer, Editor and Communications Consultant for Academic Institutions, Companies and Non-Profits in the Life Sciences, “Is monoculture a bad thing? It’s time to revise simplistic ideological narrative”, Genetic Literacy Project, 5/4/2018, https://geneticliteracyproject.org/2018/05/04/is-monoculture-a-bad-thing-its-time-to-revise-simplistic-ideological-narrative/</w:t>
      </w:r>
    </w:p>
    <w:p w14:paraId="76FECD46" w14:textId="77777777" w:rsidR="001947BC" w:rsidRDefault="001947BC" w:rsidP="001947BC">
      <w:pPr>
        <w:rPr>
          <w:sz w:val="16"/>
        </w:rPr>
      </w:pPr>
      <w:r>
        <w:rPr>
          <w:sz w:val="16"/>
        </w:rPr>
        <w:t>In a Nebraska field, thousands of acres of winter wheat stretch to the horizon. In California, workers pick strawberries in a field that has grown no other crop for the past eight years. And in Maryland, a single tomato plant grows in a single pot.</w:t>
      </w:r>
    </w:p>
    <w:p w14:paraId="2815E660" w14:textId="77777777" w:rsidR="001947BC" w:rsidRDefault="001947BC" w:rsidP="001947BC">
      <w:pPr>
        <w:rPr>
          <w:u w:val="single"/>
        </w:rPr>
      </w:pPr>
      <w:r>
        <w:rPr>
          <w:rStyle w:val="StyleUnderline"/>
        </w:rPr>
        <w:t>What do these have in common?</w:t>
      </w:r>
    </w:p>
    <w:p w14:paraId="6B33B2BC" w14:textId="77777777" w:rsidR="001947BC" w:rsidRDefault="001947BC" w:rsidP="001947BC">
      <w:pPr>
        <w:rPr>
          <w:sz w:val="16"/>
        </w:rPr>
      </w:pPr>
      <w:r>
        <w:rPr>
          <w:rStyle w:val="StyleUnderline"/>
        </w:rPr>
        <w:t xml:space="preserve">They could all fall under the phrase </w:t>
      </w:r>
      <w:r>
        <w:rPr>
          <w:rStyle w:val="Emphasis"/>
        </w:rPr>
        <w:t>“monoculture.”</w:t>
      </w:r>
      <w:r>
        <w:rPr>
          <w:sz w:val="16"/>
        </w:rPr>
        <w:t xml:space="preserve"> Okay, that last one with the tomato is a bit of a stretch, but it’s </w:t>
      </w:r>
      <w:r>
        <w:rPr>
          <w:rStyle w:val="StyleUnderline"/>
        </w:rPr>
        <w:t xml:space="preserve">an example that underscores how </w:t>
      </w:r>
      <w:r>
        <w:rPr>
          <w:rStyle w:val="Emphasis"/>
        </w:rPr>
        <w:t>simplistic</w:t>
      </w:r>
      <w:r>
        <w:rPr>
          <w:rStyle w:val="StyleUnderline"/>
        </w:rPr>
        <w:t xml:space="preserve"> this discussion often plays out. Many </w:t>
      </w:r>
      <w:r>
        <w:rPr>
          <w:rStyle w:val="StyleUnderline"/>
          <w:highlight w:val="cyan"/>
        </w:rPr>
        <w:t>critics</w:t>
      </w:r>
      <w:r>
        <w:rPr>
          <w:rStyle w:val="StyleUnderline"/>
        </w:rPr>
        <w:t xml:space="preserve"> of modern agriculture</w:t>
      </w:r>
      <w:r>
        <w:rPr>
          <w:sz w:val="16"/>
        </w:rPr>
        <w:t xml:space="preserve">, including anti-GMO activists, </w:t>
      </w:r>
      <w:r>
        <w:rPr>
          <w:rStyle w:val="StyleUnderline"/>
          <w:highlight w:val="cyan"/>
        </w:rPr>
        <w:t>point to monoculture as</w:t>
      </w:r>
      <w:r>
        <w:rPr>
          <w:sz w:val="16"/>
        </w:rPr>
        <w:t xml:space="preserve"> what Michael Pollan calls </w:t>
      </w:r>
      <w:r>
        <w:rPr>
          <w:rStyle w:val="StyleUnderline"/>
          <w:highlight w:val="cyan"/>
        </w:rPr>
        <w:t>the “great evil</w:t>
      </w:r>
      <w:r>
        <w:rPr>
          <w:rStyle w:val="StyleUnderline"/>
        </w:rPr>
        <w:t xml:space="preserve"> of modern agriculture” and a major reason for the loss of biodiversity in agriculture</w:t>
      </w:r>
      <w:r>
        <w:rPr>
          <w:sz w:val="16"/>
        </w:rPr>
        <w:t>. They say that biotech crops encourage monocultural farming.</w:t>
      </w:r>
    </w:p>
    <w:p w14:paraId="395CC98A" w14:textId="77777777" w:rsidR="001947BC" w:rsidRDefault="001947BC" w:rsidP="001947BC">
      <w:pPr>
        <w:rPr>
          <w:sz w:val="16"/>
        </w:rPr>
      </w:pPr>
      <w:r>
        <w:rPr>
          <w:sz w:val="16"/>
        </w:rPr>
        <w:t>So, what is “monoculture” and is it bad or is the issue more complicated?</w:t>
      </w:r>
    </w:p>
    <w:p w14:paraId="37AC74B2" w14:textId="77777777" w:rsidR="001947BC" w:rsidRDefault="001947BC" w:rsidP="001947BC">
      <w:pPr>
        <w:rPr>
          <w:sz w:val="16"/>
        </w:rPr>
      </w:pPr>
      <w:r>
        <w:rPr>
          <w:sz w:val="16"/>
        </w:rPr>
        <w:t xml:space="preserve">Andrew Kniss, a plant scientist and weed expert at the University of Wyoming, is one of many scientists who think that </w:t>
      </w:r>
      <w:r>
        <w:rPr>
          <w:rStyle w:val="StyleUnderline"/>
        </w:rPr>
        <w:t xml:space="preserve">the word doesn’t do the practices justice. On the surface, all monoculture means is that a farmer is growing </w:t>
      </w:r>
      <w:r>
        <w:rPr>
          <w:rStyle w:val="Emphasis"/>
        </w:rPr>
        <w:t>just one crop</w:t>
      </w:r>
      <w:r>
        <w:rPr>
          <w:rStyle w:val="StyleUnderline"/>
        </w:rPr>
        <w:t xml:space="preserve"> in an area. By that definition, all crops are grown in monocultures except for those grown in the tiniest of farms or home gardens</w:t>
      </w:r>
      <w:r>
        <w:rPr>
          <w:sz w:val="16"/>
        </w:rPr>
        <w:t>.</w:t>
      </w:r>
    </w:p>
    <w:p w14:paraId="6E05A807" w14:textId="77777777" w:rsidR="001947BC" w:rsidRDefault="001947BC" w:rsidP="001947BC">
      <w:pPr>
        <w:rPr>
          <w:u w:val="single"/>
        </w:rPr>
      </w:pPr>
      <w:r>
        <w:rPr>
          <w:rStyle w:val="StyleUnderline"/>
        </w:rPr>
        <w:t>So, how big an area defines what is “monoculture”? And how many years must a crop be grown in a given field before it’s considered “monoculture”? Does monoculture actually reduce biodiversity?</w:t>
      </w:r>
    </w:p>
    <w:p w14:paraId="6A0C0CCD" w14:textId="77777777" w:rsidR="001947BC" w:rsidRDefault="001947BC" w:rsidP="001947BC">
      <w:pPr>
        <w:rPr>
          <w:sz w:val="16"/>
        </w:rPr>
      </w:pPr>
      <w:r>
        <w:rPr>
          <w:sz w:val="16"/>
        </w:rPr>
        <w:t>What does the science say?</w:t>
      </w:r>
    </w:p>
    <w:p w14:paraId="6B5402D7" w14:textId="77777777" w:rsidR="001947BC" w:rsidRDefault="001947BC" w:rsidP="001947BC">
      <w:pPr>
        <w:rPr>
          <w:sz w:val="16"/>
        </w:rPr>
      </w:pPr>
      <w:r>
        <w:rPr>
          <w:rStyle w:val="StyleUnderline"/>
          <w:highlight w:val="cyan"/>
        </w:rPr>
        <w:t>Most</w:t>
      </w:r>
      <w:r>
        <w:rPr>
          <w:rStyle w:val="StyleUnderline"/>
        </w:rPr>
        <w:t xml:space="preserve"> critics</w:t>
      </w:r>
      <w:r>
        <w:rPr>
          <w:sz w:val="16"/>
        </w:rPr>
        <w:t xml:space="preserve"> appear to </w:t>
      </w:r>
      <w:r>
        <w:rPr>
          <w:rStyle w:val="StyleUnderline"/>
        </w:rPr>
        <w:t xml:space="preserve">use the term to </w:t>
      </w:r>
      <w:r>
        <w:rPr>
          <w:rStyle w:val="StyleUnderline"/>
          <w:highlight w:val="cyan"/>
        </w:rPr>
        <w:t>suggest</w:t>
      </w:r>
      <w:r>
        <w:rPr>
          <w:rStyle w:val="StyleUnderline"/>
        </w:rPr>
        <w:t xml:space="preserve"> that </w:t>
      </w:r>
      <w:r>
        <w:rPr>
          <w:rStyle w:val="StyleUnderline"/>
          <w:highlight w:val="cyan"/>
        </w:rPr>
        <w:t>something bad happens</w:t>
      </w:r>
      <w:r>
        <w:rPr>
          <w:rStyle w:val="StyleUnderline"/>
        </w:rPr>
        <w:t xml:space="preserve"> in single crop areas: blight, </w:t>
      </w:r>
      <w:r>
        <w:rPr>
          <w:rStyle w:val="Emphasis"/>
          <w:highlight w:val="cyan"/>
        </w:rPr>
        <w:t>crop failure</w:t>
      </w:r>
      <w:r>
        <w:rPr>
          <w:rStyle w:val="StyleUnderline"/>
        </w:rPr>
        <w:t>, or loss of biodiversity</w:t>
      </w:r>
      <w:r>
        <w:rPr>
          <w:sz w:val="16"/>
        </w:rPr>
        <w:t xml:space="preserve"> (in the form of native plants, pollinating insects, or microorganisms).</w:t>
      </w:r>
    </w:p>
    <w:p w14:paraId="10FDE14D" w14:textId="77777777" w:rsidR="001947BC" w:rsidRDefault="001947BC" w:rsidP="001947BC">
      <w:pPr>
        <w:rPr>
          <w:sz w:val="16"/>
        </w:rPr>
      </w:pPr>
      <w:r>
        <w:rPr>
          <w:rStyle w:val="StyleUnderline"/>
        </w:rPr>
        <w:t xml:space="preserve">The </w:t>
      </w:r>
      <w:r>
        <w:rPr>
          <w:rStyle w:val="Emphasis"/>
        </w:rPr>
        <w:t>U</w:t>
      </w:r>
      <w:r>
        <w:rPr>
          <w:sz w:val="16"/>
        </w:rPr>
        <w:t xml:space="preserve">nion of </w:t>
      </w:r>
      <w:r>
        <w:rPr>
          <w:rStyle w:val="Emphasis"/>
        </w:rPr>
        <w:t>C</w:t>
      </w:r>
      <w:r>
        <w:rPr>
          <w:sz w:val="16"/>
        </w:rPr>
        <w:t xml:space="preserve">oncerned </w:t>
      </w:r>
      <w:r>
        <w:rPr>
          <w:rStyle w:val="Emphasis"/>
        </w:rPr>
        <w:t>S</w:t>
      </w:r>
      <w:r>
        <w:rPr>
          <w:sz w:val="16"/>
        </w:rPr>
        <w:t xml:space="preserve">cientists, under the leadership of its prior agricultural sciences director Doug Gurian-Sherman—who left UCS two years ago and now lobbies against crop biotechnology for the Center of Food Safety [read GLP profile of Gurian-Sherman here]—has </w:t>
      </w:r>
      <w:r>
        <w:rPr>
          <w:rStyle w:val="StyleUnderline"/>
        </w:rPr>
        <w:t>argued</w:t>
      </w:r>
      <w:r>
        <w:rPr>
          <w:sz w:val="16"/>
        </w:rPr>
        <w:t xml:space="preserve"> in a post entitled “Expanding Monoculture: 8 Ways Monsanto Falls at Sustainable Agriculture”, </w:t>
      </w:r>
      <w:r>
        <w:rPr>
          <w:rStyle w:val="StyleUnderline"/>
        </w:rPr>
        <w:t>that monoculture reduces diversity and leads to a host of other problems</w:t>
      </w:r>
      <w:r>
        <w:rPr>
          <w:sz w:val="16"/>
        </w:rPr>
        <w:t>.</w:t>
      </w:r>
    </w:p>
    <w:p w14:paraId="76B90FBA" w14:textId="77777777" w:rsidR="001947BC" w:rsidRDefault="001947BC" w:rsidP="001947BC">
      <w:pPr>
        <w:ind w:left="720"/>
        <w:rPr>
          <w:sz w:val="16"/>
        </w:rPr>
      </w:pPr>
      <w:r>
        <w:rPr>
          <w:sz w:val="16"/>
        </w:rPr>
        <w:t>Monsanto’s emphasis on limited varieties of a few commodity crops contributes to reduced biodiversity and, as a consequence, to increased pesticide use and fertilizer pollution. Large-acreage field crops—corn, cotton, soybeans, canola, and now alfalfa—make up the bulk of Monsanto’s products, in part because of the high cost of developing engineered traits. And the approach to agriculture that this product line encourages—</w:t>
      </w:r>
      <w:r>
        <w:rPr>
          <w:rStyle w:val="StyleUnderline"/>
        </w:rPr>
        <w:t>monoculture</w:t>
      </w:r>
      <w:r>
        <w:rPr>
          <w:sz w:val="16"/>
        </w:rPr>
        <w:t>, the production of only one crop in a field year after year—</w:t>
      </w:r>
      <w:r>
        <w:rPr>
          <w:rStyle w:val="StyleUnderline"/>
        </w:rPr>
        <w:t>is not</w:t>
      </w:r>
      <w:r>
        <w:rPr>
          <w:sz w:val="16"/>
        </w:rPr>
        <w:t xml:space="preserve"> a </w:t>
      </w:r>
      <w:r>
        <w:rPr>
          <w:rStyle w:val="StyleUnderline"/>
        </w:rPr>
        <w:t>sustainable</w:t>
      </w:r>
      <w:r>
        <w:rPr>
          <w:sz w:val="16"/>
        </w:rPr>
        <w:t xml:space="preserve"> one.</w:t>
      </w:r>
    </w:p>
    <w:p w14:paraId="349D3AB9" w14:textId="77777777" w:rsidR="001947BC" w:rsidRDefault="001947BC" w:rsidP="001947BC">
      <w:pPr>
        <w:rPr>
          <w:sz w:val="16"/>
        </w:rPr>
      </w:pPr>
      <w:r>
        <w:rPr>
          <w:rStyle w:val="StyleUnderline"/>
        </w:rPr>
        <w:t xml:space="preserve">The piece is </w:t>
      </w:r>
      <w:r>
        <w:rPr>
          <w:rStyle w:val="Emphasis"/>
          <w:highlight w:val="cyan"/>
        </w:rPr>
        <w:t>short</w:t>
      </w:r>
      <w:r>
        <w:rPr>
          <w:rStyle w:val="StyleUnderline"/>
          <w:highlight w:val="cyan"/>
        </w:rPr>
        <w:t xml:space="preserve"> of</w:t>
      </w:r>
      <w:r>
        <w:rPr>
          <w:rStyle w:val="StyleUnderline"/>
        </w:rPr>
        <w:t xml:space="preserve"> an </w:t>
      </w:r>
      <w:r>
        <w:rPr>
          <w:rStyle w:val="Emphasis"/>
          <w:highlight w:val="cyan"/>
        </w:rPr>
        <w:t>understanding</w:t>
      </w:r>
      <w:r>
        <w:rPr>
          <w:rStyle w:val="StyleUnderline"/>
        </w:rPr>
        <w:t xml:space="preserve"> of the </w:t>
      </w:r>
      <w:r>
        <w:rPr>
          <w:rStyle w:val="Emphasis"/>
          <w:highlight w:val="cyan"/>
        </w:rPr>
        <w:t>basic science</w:t>
      </w:r>
      <w:r>
        <w:rPr>
          <w:rStyle w:val="StyleUnderline"/>
          <w:highlight w:val="cyan"/>
        </w:rPr>
        <w:t xml:space="preserve"> of farming and </w:t>
      </w:r>
      <w:r>
        <w:rPr>
          <w:rStyle w:val="Emphasis"/>
          <w:highlight w:val="cyan"/>
        </w:rPr>
        <w:t>long on ideology</w:t>
      </w:r>
      <w:r>
        <w:rPr>
          <w:rStyle w:val="StyleUnderline"/>
        </w:rPr>
        <w:t>, say agricultural experts</w:t>
      </w:r>
      <w:r>
        <w:rPr>
          <w:sz w:val="16"/>
        </w:rPr>
        <w:t>.</w:t>
      </w:r>
    </w:p>
    <w:p w14:paraId="0EE29145" w14:textId="77777777" w:rsidR="001947BC" w:rsidRDefault="001947BC" w:rsidP="001947BC">
      <w:pPr>
        <w:rPr>
          <w:sz w:val="16"/>
        </w:rPr>
      </w:pPr>
      <w:r>
        <w:rPr>
          <w:rStyle w:val="StyleUnderline"/>
          <w:highlight w:val="cyan"/>
        </w:rPr>
        <w:t xml:space="preserve">Consider </w:t>
      </w:r>
      <w:r>
        <w:rPr>
          <w:rStyle w:val="Emphasis"/>
          <w:highlight w:val="cyan"/>
        </w:rPr>
        <w:t>crop rotation</w:t>
      </w:r>
      <w:r>
        <w:rPr>
          <w:sz w:val="16"/>
        </w:rPr>
        <w:t xml:space="preserve">. Most organic food supporters point to crop rotations, which are required for organic certification, as an alternative to the ‘dangers’ of monoculture. But that’s a deceptive argument. </w:t>
      </w:r>
      <w:r>
        <w:rPr>
          <w:rStyle w:val="StyleUnderline"/>
        </w:rPr>
        <w:t>Most large farms now rotate their crops as well</w:t>
      </w:r>
      <w:r>
        <w:rPr>
          <w:sz w:val="16"/>
        </w:rPr>
        <w:t>, so rotating in an of itself does not address the question of the impact of monoculture. And just switching between crops in alternate years doesn’t bring the kind of genetic diversity that can prevent the downsides of mechanized farming.</w:t>
      </w:r>
    </w:p>
    <w:p w14:paraId="24EBB12D" w14:textId="77777777" w:rsidR="001947BC" w:rsidRDefault="001947BC" w:rsidP="001947BC">
      <w:pPr>
        <w:rPr>
          <w:sz w:val="16"/>
        </w:rPr>
      </w:pPr>
      <w:r>
        <w:rPr>
          <w:rStyle w:val="StyleUnderline"/>
          <w:highlight w:val="cyan"/>
        </w:rPr>
        <w:t>Monoculture</w:t>
      </w:r>
      <w:r>
        <w:rPr>
          <w:rStyle w:val="StyleUnderline"/>
        </w:rPr>
        <w:t xml:space="preserve">, incorporating crop rotation, can also </w:t>
      </w:r>
      <w:r>
        <w:rPr>
          <w:rStyle w:val="StyleUnderline"/>
          <w:highlight w:val="cyan"/>
        </w:rPr>
        <w:t xml:space="preserve">have </w:t>
      </w:r>
      <w:r>
        <w:rPr>
          <w:rStyle w:val="Emphasis"/>
          <w:highlight w:val="cyan"/>
        </w:rPr>
        <w:t>positive impacts</w:t>
      </w:r>
      <w:r>
        <w:rPr>
          <w:rStyle w:val="StyleUnderline"/>
        </w:rPr>
        <w:t xml:space="preserve">. Just </w:t>
      </w:r>
      <w:r>
        <w:rPr>
          <w:rStyle w:val="StyleUnderline"/>
          <w:highlight w:val="cyan"/>
        </w:rPr>
        <w:t>having one crop</w:t>
      </w:r>
      <w:r>
        <w:rPr>
          <w:rStyle w:val="StyleUnderline"/>
        </w:rPr>
        <w:t xml:space="preserve"> in the field </w:t>
      </w:r>
      <w:r>
        <w:rPr>
          <w:rStyle w:val="StyleUnderline"/>
          <w:highlight w:val="cyan"/>
        </w:rPr>
        <w:t xml:space="preserve">allows </w:t>
      </w:r>
      <w:r>
        <w:rPr>
          <w:rStyle w:val="Emphasis"/>
          <w:highlight w:val="cyan"/>
        </w:rPr>
        <w:t>mechanization</w:t>
      </w:r>
      <w:r>
        <w:rPr>
          <w:rStyle w:val="StyleUnderline"/>
        </w:rPr>
        <w:t xml:space="preserve"> of agriculture. Mechanized farming allows </w:t>
      </w:r>
      <w:r>
        <w:rPr>
          <w:rStyle w:val="Emphasis"/>
          <w:highlight w:val="cyan"/>
        </w:rPr>
        <w:t>faster</w:t>
      </w:r>
      <w:r>
        <w:rPr>
          <w:rStyle w:val="Emphasis"/>
        </w:rPr>
        <w:t>, efficient planting</w:t>
      </w:r>
      <w:r>
        <w:rPr>
          <w:rStyle w:val="StyleUnderline"/>
        </w:rPr>
        <w:t xml:space="preserve">, </w:t>
      </w:r>
      <w:r>
        <w:rPr>
          <w:rStyle w:val="Emphasis"/>
          <w:highlight w:val="cyan"/>
        </w:rPr>
        <w:t>weeding</w:t>
      </w:r>
      <w:r>
        <w:rPr>
          <w:rStyle w:val="StyleUnderline"/>
        </w:rPr>
        <w:t xml:space="preserve">, and </w:t>
      </w:r>
      <w:r>
        <w:rPr>
          <w:rStyle w:val="Emphasis"/>
        </w:rPr>
        <w:t>harvesting</w:t>
      </w:r>
      <w:r>
        <w:rPr>
          <w:rStyle w:val="StyleUnderline"/>
        </w:rPr>
        <w:t xml:space="preserve">, </w:t>
      </w:r>
      <w:r>
        <w:rPr>
          <w:rStyle w:val="StyleUnderline"/>
          <w:highlight w:val="cyan"/>
        </w:rPr>
        <w:t xml:space="preserve">which </w:t>
      </w:r>
      <w:r>
        <w:rPr>
          <w:rStyle w:val="Emphasis"/>
          <w:highlight w:val="cyan"/>
        </w:rPr>
        <w:t>reduces</w:t>
      </w:r>
      <w:r>
        <w:rPr>
          <w:rStyle w:val="Emphasis"/>
        </w:rPr>
        <w:t xml:space="preserve"> the </w:t>
      </w:r>
      <w:r>
        <w:rPr>
          <w:rStyle w:val="Emphasis"/>
          <w:highlight w:val="cyan"/>
        </w:rPr>
        <w:t>destruction of habitats</w:t>
      </w:r>
      <w:r>
        <w:rPr>
          <w:rStyle w:val="StyleUnderline"/>
        </w:rPr>
        <w:t xml:space="preserve">–organic and agro-ecological farming has a </w:t>
      </w:r>
      <w:r>
        <w:rPr>
          <w:rStyle w:val="Emphasis"/>
        </w:rPr>
        <w:t>yield lag</w:t>
      </w:r>
      <w:r>
        <w:rPr>
          <w:rStyle w:val="StyleUnderline"/>
        </w:rPr>
        <w:t xml:space="preserve"> averaging 15-45%. Scaled up to meet the growing global demand for food, smaller scare farming would result in </w:t>
      </w:r>
      <w:r>
        <w:rPr>
          <w:rStyle w:val="Emphasis"/>
        </w:rPr>
        <w:t>clear cutting of forests</w:t>
      </w:r>
      <w:r>
        <w:rPr>
          <w:rStyle w:val="StyleUnderline"/>
        </w:rPr>
        <w:t xml:space="preserve"> and </w:t>
      </w:r>
      <w:r>
        <w:rPr>
          <w:rStyle w:val="Emphasis"/>
        </w:rPr>
        <w:t>dramatically reduce biodiversity</w:t>
      </w:r>
      <w:r>
        <w:rPr>
          <w:rStyle w:val="StyleUnderline"/>
        </w:rPr>
        <w:t xml:space="preserve">, leading to a sharp increase in </w:t>
      </w:r>
      <w:r>
        <w:rPr>
          <w:rStyle w:val="Emphasis"/>
        </w:rPr>
        <w:t>greenhouse gases</w:t>
      </w:r>
      <w:r>
        <w:rPr>
          <w:sz w:val="16"/>
        </w:rPr>
        <w:t>. Intensive farming also frees humans to discover other ways to spend our time and make a living.</w:t>
      </w:r>
    </w:p>
    <w:p w14:paraId="00F8CC2A" w14:textId="77777777" w:rsidR="001947BC" w:rsidRDefault="001947BC" w:rsidP="001947BC">
      <w:pPr>
        <w:rPr>
          <w:sz w:val="16"/>
        </w:rPr>
      </w:pPr>
      <w:r>
        <w:rPr>
          <w:sz w:val="16"/>
        </w:rPr>
        <w:t xml:space="preserve">Kniss also has made the point that </w:t>
      </w:r>
      <w:r>
        <w:rPr>
          <w:rStyle w:val="StyleUnderline"/>
          <w:highlight w:val="cyan"/>
        </w:rPr>
        <w:t xml:space="preserve">a focus on </w:t>
      </w:r>
      <w:r>
        <w:rPr>
          <w:rStyle w:val="Emphasis"/>
          <w:highlight w:val="cyan"/>
        </w:rPr>
        <w:t>genetic biodiversity</w:t>
      </w:r>
      <w:r>
        <w:rPr>
          <w:rStyle w:val="StyleUnderline"/>
        </w:rPr>
        <w:t xml:space="preserve"> in farming </w:t>
      </w:r>
      <w:r>
        <w:rPr>
          <w:rStyle w:val="StyleUnderline"/>
          <w:highlight w:val="cyan"/>
        </w:rPr>
        <w:t>can</w:t>
      </w:r>
      <w:r>
        <w:rPr>
          <w:rStyle w:val="StyleUnderline"/>
        </w:rPr>
        <w:t xml:space="preserve"> help </w:t>
      </w:r>
      <w:r>
        <w:rPr>
          <w:rStyle w:val="Emphasis"/>
          <w:highlight w:val="cyan"/>
        </w:rPr>
        <w:t>reduce</w:t>
      </w:r>
      <w:r>
        <w:rPr>
          <w:rStyle w:val="Emphasis"/>
        </w:rPr>
        <w:t xml:space="preserve"> the </w:t>
      </w:r>
      <w:r>
        <w:rPr>
          <w:rStyle w:val="Emphasis"/>
          <w:highlight w:val="cyan"/>
        </w:rPr>
        <w:t>problems</w:t>
      </w:r>
      <w:r>
        <w:rPr>
          <w:rStyle w:val="StyleUnderline"/>
          <w:highlight w:val="cyan"/>
        </w:rPr>
        <w:t xml:space="preserve"> of monoculture while </w:t>
      </w:r>
      <w:r>
        <w:rPr>
          <w:rStyle w:val="Emphasis"/>
          <w:highlight w:val="cyan"/>
        </w:rPr>
        <w:t>preserving</w:t>
      </w:r>
      <w:r>
        <w:rPr>
          <w:rStyle w:val="Emphasis"/>
        </w:rPr>
        <w:t xml:space="preserve"> its </w:t>
      </w:r>
      <w:r>
        <w:rPr>
          <w:rStyle w:val="Emphasis"/>
          <w:highlight w:val="cyan"/>
        </w:rPr>
        <w:t>benefits</w:t>
      </w:r>
      <w:r>
        <w:rPr>
          <w:rStyle w:val="StyleUnderline"/>
        </w:rPr>
        <w:t xml:space="preserve">. Examples such as </w:t>
      </w:r>
      <w:r>
        <w:rPr>
          <w:rStyle w:val="StyleUnderline"/>
          <w:highlight w:val="cyan"/>
        </w:rPr>
        <w:t>the</w:t>
      </w:r>
      <w:r>
        <w:rPr>
          <w:rStyle w:val="StyleUnderline"/>
        </w:rPr>
        <w:t xml:space="preserve"> Irish </w:t>
      </w:r>
      <w:r>
        <w:rPr>
          <w:rStyle w:val="Emphasis"/>
          <w:highlight w:val="cyan"/>
        </w:rPr>
        <w:t>Potato Famine</w:t>
      </w:r>
      <w:r>
        <w:rPr>
          <w:rStyle w:val="StyleUnderline"/>
          <w:highlight w:val="cyan"/>
        </w:rPr>
        <w:t xml:space="preserve"> shows</w:t>
      </w:r>
      <w:r>
        <w:rPr>
          <w:rStyle w:val="StyleUnderline"/>
        </w:rPr>
        <w:t xml:space="preserve"> what can happen when farmers depend </w:t>
      </w:r>
      <w:r>
        <w:rPr>
          <w:rStyle w:val="Emphasis"/>
          <w:highlight w:val="cyan"/>
        </w:rPr>
        <w:t>not only</w:t>
      </w:r>
      <w:r>
        <w:rPr>
          <w:rStyle w:val="StyleUnderline"/>
        </w:rPr>
        <w:t xml:space="preserve"> on just </w:t>
      </w:r>
      <w:r>
        <w:rPr>
          <w:rStyle w:val="Emphasis"/>
          <w:highlight w:val="cyan"/>
        </w:rPr>
        <w:t>one crop</w:t>
      </w:r>
      <w:r>
        <w:rPr>
          <w:rStyle w:val="StyleUnderline"/>
          <w:highlight w:val="cyan"/>
        </w:rPr>
        <w:t xml:space="preserve"> but</w:t>
      </w:r>
      <w:r>
        <w:rPr>
          <w:rStyle w:val="StyleUnderline"/>
        </w:rPr>
        <w:t xml:space="preserve"> on a crop that is </w:t>
      </w:r>
      <w:r>
        <w:rPr>
          <w:rStyle w:val="Emphasis"/>
          <w:highlight w:val="cyan"/>
        </w:rPr>
        <w:t>genetically</w:t>
      </w:r>
      <w:r>
        <w:rPr>
          <w:rStyle w:val="Emphasis"/>
        </w:rPr>
        <w:t xml:space="preserve"> very, very </w:t>
      </w:r>
      <w:r>
        <w:rPr>
          <w:rStyle w:val="Emphasis"/>
          <w:highlight w:val="cyan"/>
        </w:rPr>
        <w:t>narrow</w:t>
      </w:r>
      <w:r>
        <w:rPr>
          <w:sz w:val="16"/>
        </w:rPr>
        <w:t xml:space="preserve">; they are vulnerable to disease. Planting genetically diverse potatoes (or any other crop) can help protect against the potentially negative impact of monoculture. And </w:t>
      </w:r>
      <w:r>
        <w:rPr>
          <w:rStyle w:val="StyleUnderline"/>
          <w:highlight w:val="cyan"/>
        </w:rPr>
        <w:t>newly</w:t>
      </w:r>
      <w:r>
        <w:rPr>
          <w:rStyle w:val="StyleUnderline"/>
        </w:rPr>
        <w:t xml:space="preserve"> developed </w:t>
      </w:r>
      <w:r>
        <w:rPr>
          <w:rStyle w:val="Emphasis"/>
          <w:highlight w:val="cyan"/>
        </w:rPr>
        <w:t>g</w:t>
      </w:r>
      <w:r>
        <w:rPr>
          <w:sz w:val="16"/>
        </w:rPr>
        <w:t xml:space="preserve">enetically </w:t>
      </w:r>
      <w:r>
        <w:rPr>
          <w:rStyle w:val="Emphasis"/>
          <w:highlight w:val="cyan"/>
        </w:rPr>
        <w:t>m</w:t>
      </w:r>
      <w:r>
        <w:rPr>
          <w:sz w:val="16"/>
        </w:rPr>
        <w:t xml:space="preserve">odified </w:t>
      </w:r>
      <w:r>
        <w:rPr>
          <w:rStyle w:val="StyleUnderline"/>
          <w:highlight w:val="cyan"/>
        </w:rPr>
        <w:t>crops</w:t>
      </w:r>
      <w:r>
        <w:rPr>
          <w:sz w:val="16"/>
        </w:rPr>
        <w:t xml:space="preserve">, such as the Simplot Innate potato, </w:t>
      </w:r>
      <w:r>
        <w:rPr>
          <w:rStyle w:val="StyleUnderline"/>
          <w:highlight w:val="cyan"/>
        </w:rPr>
        <w:t>have been</w:t>
      </w:r>
      <w:r>
        <w:rPr>
          <w:rStyle w:val="StyleUnderline"/>
        </w:rPr>
        <w:t xml:space="preserve"> </w:t>
      </w:r>
      <w:r>
        <w:rPr>
          <w:rStyle w:val="Emphasis"/>
        </w:rPr>
        <w:t xml:space="preserve">specifically </w:t>
      </w:r>
      <w:r>
        <w:rPr>
          <w:rStyle w:val="Emphasis"/>
          <w:highlight w:val="cyan"/>
        </w:rPr>
        <w:t>engineered</w:t>
      </w:r>
      <w:r>
        <w:rPr>
          <w:rStyle w:val="StyleUnderline"/>
          <w:highlight w:val="cyan"/>
        </w:rPr>
        <w:t xml:space="preserve"> to protect against</w:t>
      </w:r>
      <w:r>
        <w:rPr>
          <w:rStyle w:val="StyleUnderline"/>
        </w:rPr>
        <w:t xml:space="preserve"> the genetically </w:t>
      </w:r>
      <w:r>
        <w:rPr>
          <w:rStyle w:val="Emphasis"/>
          <w:highlight w:val="cyan"/>
        </w:rPr>
        <w:t>narrow</w:t>
      </w:r>
      <w:r>
        <w:rPr>
          <w:rStyle w:val="StyleUnderline"/>
        </w:rPr>
        <w:t xml:space="preserve">ly focused potato </w:t>
      </w:r>
      <w:r>
        <w:rPr>
          <w:rStyle w:val="StyleUnderline"/>
          <w:highlight w:val="cyan"/>
        </w:rPr>
        <w:t>blight</w:t>
      </w:r>
      <w:r>
        <w:rPr>
          <w:rStyle w:val="StyleUnderline"/>
        </w:rPr>
        <w:t xml:space="preserve">. Other conventional and organically-grown potatoes are </w:t>
      </w:r>
      <w:r>
        <w:rPr>
          <w:rStyle w:val="Emphasis"/>
        </w:rPr>
        <w:t>still vulnerable</w:t>
      </w:r>
      <w:r>
        <w:rPr>
          <w:rStyle w:val="StyleUnderline"/>
        </w:rPr>
        <w:t xml:space="preserve"> to the blight</w:t>
      </w:r>
      <w:r>
        <w:rPr>
          <w:sz w:val="16"/>
        </w:rPr>
        <w:t>.</w:t>
      </w:r>
    </w:p>
    <w:p w14:paraId="63BD1F4D" w14:textId="77777777" w:rsidR="001947BC" w:rsidRDefault="001947BC" w:rsidP="001947BC">
      <w:pPr>
        <w:pStyle w:val="Heading4"/>
      </w:pPr>
      <w:r>
        <w:rPr>
          <w:b w:val="0"/>
        </w:rPr>
        <w:t>Zero impact</w:t>
      </w:r>
    </w:p>
    <w:p w14:paraId="6966C814" w14:textId="77777777" w:rsidR="001947BC" w:rsidRDefault="001947BC" w:rsidP="001947BC">
      <w:r>
        <w:t xml:space="preserve">Dave </w:t>
      </w:r>
      <w:r>
        <w:rPr>
          <w:rStyle w:val="Style13ptBold"/>
        </w:rPr>
        <w:t>Wood 3</w:t>
      </w:r>
      <w:r>
        <w:t xml:space="preserve">, worked on germplasm research and gene banks , 1/7/2003, Are Seedbanks Obsolete?, AgBioView, </w:t>
      </w:r>
      <w:hyperlink r:id="rId8" w:history="1">
        <w:r>
          <w:rPr>
            <w:rStyle w:val="Hyperlink"/>
            <w:color w:val="000000"/>
          </w:rPr>
          <w:t>http://www.agbioworld.org/newsletter_wm/index.php?caseid=archive&amp;newsid=1567</w:t>
        </w:r>
      </w:hyperlink>
      <w:r>
        <w:t>)</w:t>
      </w:r>
    </w:p>
    <w:p w14:paraId="27169D48" w14:textId="77777777" w:rsidR="001947BC" w:rsidRDefault="001947BC" w:rsidP="001947BC">
      <w:pPr>
        <w:ind w:right="288"/>
        <w:rPr>
          <w:bCs/>
          <w:u w:val="single"/>
        </w:rPr>
      </w:pPr>
      <w:r>
        <w:rPr>
          <w:sz w:val="16"/>
        </w:rPr>
        <w:t xml:space="preserve">Finally - a hobby-horse of mine. Don's repeated concern is 'the liability of the monocultures of our major cereal grains'. </w:t>
      </w:r>
      <w:r>
        <w:rPr>
          <w:rStyle w:val="Emphasis"/>
          <w:highlight w:val="cyan"/>
        </w:rPr>
        <w:t>'Monoculture' is</w:t>
      </w:r>
      <w:r>
        <w:t xml:space="preserve"> </w:t>
      </w:r>
      <w:r>
        <w:rPr>
          <w:sz w:val="16"/>
        </w:rPr>
        <w:t>in danger of becoming</w:t>
      </w:r>
      <w:r>
        <w:t xml:space="preserve"> </w:t>
      </w:r>
      <w:r>
        <w:rPr>
          <w:rStyle w:val="Emphasis"/>
          <w:highlight w:val="cyan"/>
        </w:rPr>
        <w:t>a buzz-word used</w:t>
      </w:r>
      <w:r>
        <w:t xml:space="preserve"> </w:t>
      </w:r>
      <w:r>
        <w:rPr>
          <w:sz w:val="16"/>
        </w:rPr>
        <w:t>increasingly</w:t>
      </w:r>
      <w:r>
        <w:t xml:space="preserve"> </w:t>
      </w:r>
      <w:r>
        <w:rPr>
          <w:rStyle w:val="Emphasis"/>
          <w:highlight w:val="cyan"/>
        </w:rPr>
        <w:t>by people who don't know what they are talking about</w:t>
      </w:r>
      <w:r>
        <w:rPr>
          <w:bCs/>
          <w:highlight w:val="cyan"/>
          <w:u w:val="single"/>
        </w:rPr>
        <w:t>.  There is nothing</w:t>
      </w:r>
      <w:r>
        <w:rPr>
          <w:bCs/>
          <w:u w:val="single"/>
        </w:rPr>
        <w:t xml:space="preserve"> whatever </w:t>
      </w:r>
      <w:r>
        <w:rPr>
          <w:bCs/>
          <w:highlight w:val="cyan"/>
          <w:u w:val="single"/>
        </w:rPr>
        <w:t>wrong with</w:t>
      </w:r>
      <w:r>
        <w:rPr>
          <w:sz w:val="16"/>
        </w:rPr>
        <w:t xml:space="preserve"> cereal </w:t>
      </w:r>
      <w:r>
        <w:rPr>
          <w:bCs/>
          <w:highlight w:val="cyan"/>
          <w:u w:val="single"/>
        </w:rPr>
        <w:t>monocultures. Early farmers domesticated</w:t>
      </w:r>
      <w:r>
        <w:rPr>
          <w:bCs/>
          <w:u w:val="single"/>
        </w:rPr>
        <w:t xml:space="preserve"> our major </w:t>
      </w:r>
      <w:r>
        <w:rPr>
          <w:bCs/>
          <w:highlight w:val="cyan"/>
          <w:u w:val="single"/>
        </w:rPr>
        <w:t>cereals from extensive monodominant stands of wild relatives</w:t>
      </w:r>
      <w:r>
        <w:rPr>
          <w:highlight w:val="cyan"/>
        </w:rPr>
        <w:t xml:space="preserve">. </w:t>
      </w:r>
      <w:r>
        <w:rPr>
          <w:rStyle w:val="Emphasis"/>
          <w:highlight w:val="cyan"/>
        </w:rPr>
        <w:t>There is no evidence at all</w:t>
      </w:r>
      <w:r>
        <w:rPr>
          <w:bCs/>
          <w:highlight w:val="cyan"/>
          <w:u w:val="single"/>
        </w:rPr>
        <w:t xml:space="preserve"> that these</w:t>
      </w:r>
      <w:r>
        <w:rPr>
          <w:bCs/>
          <w:u w:val="single"/>
        </w:rPr>
        <w:t xml:space="preserve"> persistent wild stand</w:t>
      </w:r>
      <w:r>
        <w:rPr>
          <w:sz w:val="16"/>
        </w:rPr>
        <w:t xml:space="preserve">s (relatives of rice, wheat, barley, sorghum and pearl millet) </w:t>
      </w:r>
      <w:r>
        <w:rPr>
          <w:bCs/>
          <w:highlight w:val="cyan"/>
          <w:u w:val="single"/>
        </w:rPr>
        <w:t>were vulnerable</w:t>
      </w:r>
      <w:r>
        <w:rPr>
          <w:bCs/>
          <w:u w:val="single"/>
        </w:rPr>
        <w:t xml:space="preserve"> to disease and pests, </w:t>
      </w:r>
      <w:r>
        <w:rPr>
          <w:rStyle w:val="Emphasis"/>
          <w:highlight w:val="cyan"/>
        </w:rPr>
        <w:t>rather</w:t>
      </w:r>
      <w:r>
        <w:rPr>
          <w:rStyle w:val="Emphasis"/>
        </w:rPr>
        <w:t xml:space="preserve"> the opposite; </w:t>
      </w:r>
      <w:r>
        <w:rPr>
          <w:rStyle w:val="Emphasis"/>
          <w:highlight w:val="cyan"/>
        </w:rPr>
        <w:t>they were tough</w:t>
      </w:r>
      <w:r>
        <w:rPr>
          <w:bCs/>
          <w:highlight w:val="cyan"/>
          <w:u w:val="single"/>
        </w:rPr>
        <w:t>.  Modern monoculture cropping is a direct descendent</w:t>
      </w:r>
      <w:r>
        <w:rPr>
          <w:bCs/>
          <w:u w:val="single"/>
        </w:rPr>
        <w:t xml:space="preserve"> of these stable wild monocultures; </w:t>
      </w:r>
      <w:r>
        <w:rPr>
          <w:rStyle w:val="Emphasis"/>
          <w:highlight w:val="cyan"/>
        </w:rPr>
        <w:t>it is as 'ecologically correct' as possible</w:t>
      </w:r>
      <w:r>
        <w:rPr>
          <w:bCs/>
          <w:u w:val="single"/>
        </w:rPr>
        <w:t xml:space="preserve">; and still provides most of our food. </w:t>
      </w:r>
      <w:r>
        <w:rPr>
          <w:bCs/>
          <w:highlight w:val="cyan"/>
          <w:u w:val="single"/>
        </w:rPr>
        <w:t xml:space="preserve">There is </w:t>
      </w:r>
      <w:r>
        <w:rPr>
          <w:rStyle w:val="Emphasis"/>
          <w:highlight w:val="cyan"/>
        </w:rPr>
        <w:t>no example</w:t>
      </w:r>
      <w:r>
        <w:rPr>
          <w:bCs/>
          <w:highlight w:val="cyan"/>
          <w:u w:val="single"/>
        </w:rPr>
        <w:t xml:space="preserve"> of famine</w:t>
      </w:r>
      <w:r>
        <w:rPr>
          <w:bCs/>
          <w:u w:val="single"/>
        </w:rPr>
        <w:t xml:space="preserve"> in modern times resulting only </w:t>
      </w:r>
      <w:r>
        <w:rPr>
          <w:bCs/>
          <w:highlight w:val="cyan"/>
          <w:u w:val="single"/>
        </w:rPr>
        <w:t>from</w:t>
      </w:r>
      <w:r>
        <w:rPr>
          <w:bCs/>
          <w:u w:val="single"/>
        </w:rPr>
        <w:t xml:space="preserve"> the vulnerability of </w:t>
      </w:r>
      <w:r>
        <w:rPr>
          <w:bCs/>
          <w:highlight w:val="cyan"/>
          <w:u w:val="single"/>
        </w:rPr>
        <w:t>monocultures</w:t>
      </w:r>
      <w:r>
        <w:rPr>
          <w:bCs/>
          <w:u w:val="single"/>
        </w:rPr>
        <w:t>. Yet there are numerous historical examples of famines from diverse landrace agriculture</w:t>
      </w:r>
      <w:r>
        <w:rPr>
          <w:sz w:val="16"/>
        </w:rPr>
        <w:t xml:space="preserve">.  The worst case that can be found of cereal vulnerability was the Southern Corn Leaf Blight, which affected maize in the US in 1970. This was a key stimulus to the expansion of national and global seed collections (of which there are now far too many). Yet this disease was nothing to do with monocultures ñ it was result of an over-reliance on limited genetic variation in a widespread crop. Always ignored was the rapid recovery of US maize production the following season.  Since the 1930s, and as a result of top quality agricultural science, US maize yields have shown a steady and remarkable increase. There was a tiny dip in 1970 as a result of blight, and by 1971, yield had increased beyond the trend line. Rather than a failure, the immediate recovery from the 1970 blight was an outstanding success of forward-looking breeding, seed production, and monoculture cropping (rather than filling genebanks with landraces and fields with unmanageable crop mixtures).  It is not possible to justify the millions of samples stored in genebanks by claims that cereal monocultures are especially vulnerable to disease: they are not. </w:t>
      </w:r>
      <w:r>
        <w:rPr>
          <w:bCs/>
          <w:u w:val="single"/>
        </w:rPr>
        <w:t xml:space="preserve">Monocultures are robust cropping systems based on robust natural analogues. Biotech can make them yet more robust and ecologically correct. </w:t>
      </w:r>
    </w:p>
    <w:p w14:paraId="299C89DB" w14:textId="77777777" w:rsidR="001947BC" w:rsidRDefault="001947BC" w:rsidP="001947BC"/>
    <w:p w14:paraId="756160F6" w14:textId="77777777" w:rsidR="001947BC" w:rsidRDefault="001947BC" w:rsidP="001947BC">
      <w:pPr>
        <w:pStyle w:val="Analytic"/>
      </w:pPr>
    </w:p>
    <w:p w14:paraId="33D1A55E" w14:textId="77777777" w:rsidR="001947BC" w:rsidRPr="00D85195" w:rsidRDefault="001947BC" w:rsidP="001947BC"/>
    <w:p w14:paraId="0CC1E57D" w14:textId="77777777" w:rsidR="001947BC" w:rsidRDefault="001947BC" w:rsidP="001947BC">
      <w:pPr>
        <w:pStyle w:val="Heading3"/>
      </w:pPr>
      <w:r>
        <w:t>Unitary Executive</w:t>
      </w:r>
    </w:p>
    <w:p w14:paraId="058D93D4" w14:textId="77777777" w:rsidR="001947BC" w:rsidRDefault="001947BC" w:rsidP="001947BC">
      <w:pPr>
        <w:pStyle w:val="Analytic"/>
      </w:pPr>
    </w:p>
    <w:p w14:paraId="236CCDF6" w14:textId="77777777" w:rsidR="001947BC" w:rsidRDefault="001947BC" w:rsidP="001947BC">
      <w:pPr>
        <w:pStyle w:val="Heading3"/>
      </w:pPr>
      <w:r>
        <w:t>Turn</w:t>
      </w:r>
    </w:p>
    <w:p w14:paraId="202614B6" w14:textId="77777777" w:rsidR="001947BC" w:rsidRDefault="001947BC" w:rsidP="001947BC">
      <w:pPr>
        <w:pStyle w:val="Analytic"/>
      </w:pPr>
    </w:p>
    <w:p w14:paraId="6FF54263" w14:textId="77777777" w:rsidR="001947BC" w:rsidRDefault="001947BC" w:rsidP="001947BC">
      <w:pPr>
        <w:pStyle w:val="Heading4"/>
      </w:pPr>
      <w:r>
        <w:t xml:space="preserve">C] Unitary Executive Theory decreases terror prevention </w:t>
      </w:r>
    </w:p>
    <w:p w14:paraId="2F00B99D" w14:textId="77777777" w:rsidR="001947BC" w:rsidRPr="002576AD" w:rsidRDefault="001947BC" w:rsidP="001947BC">
      <w:r w:rsidRPr="00685E0C">
        <w:rPr>
          <w:b/>
          <w:bCs/>
          <w:sz w:val="26"/>
          <w:szCs w:val="26"/>
        </w:rPr>
        <w:t>Dragu and Polborn 15</w:t>
      </w:r>
      <w:r>
        <w:t xml:space="preserve"> (Tiberiu, </w:t>
      </w:r>
      <w:r w:rsidRPr="00333446">
        <w:t>Associate Professor in the Department of Politics at New York University</w:t>
      </w:r>
      <w:r>
        <w:t xml:space="preserve">; </w:t>
      </w:r>
      <w:r w:rsidRPr="00333446">
        <w:t>Bronson Ingram Professor of Economics and Political Science</w:t>
      </w:r>
      <w:r>
        <w:t xml:space="preserve"> at </w:t>
      </w:r>
      <w:r w:rsidRPr="00333446">
        <w:t>Vanderbilt University</w:t>
      </w:r>
      <w:r>
        <w:t>. “</w:t>
      </w:r>
      <w:r w:rsidRPr="002576AD">
        <w:t>The Rule of Law in the Fight against Terrorism: Less Executive Power, More Security</w:t>
      </w:r>
      <w:r>
        <w:t xml:space="preserve">,” </w:t>
      </w:r>
      <w:r w:rsidRPr="002576AD">
        <w:rPr>
          <w:i/>
          <w:iCs/>
        </w:rPr>
        <w:t>American Journal of Political Science</w:t>
      </w:r>
      <w:r>
        <w:t xml:space="preserve">, May 4 2015. </w:t>
      </w:r>
      <w:r w:rsidRPr="006C1376">
        <w:t>https://ajps.org/2015/05/04/the-rule-of-law-in-the-fight-against-terrorism-less-executive-power-more-security/</w:t>
      </w:r>
      <w:r>
        <w:t>) // cjl</w:t>
      </w:r>
    </w:p>
    <w:p w14:paraId="49DD9A5F" w14:textId="77777777" w:rsidR="001947BC" w:rsidRDefault="001947BC" w:rsidP="001947BC">
      <w:pPr>
        <w:rPr>
          <w:u w:val="single"/>
        </w:rPr>
      </w:pPr>
      <w:r w:rsidRPr="00A262EF">
        <w:rPr>
          <w:sz w:val="14"/>
        </w:rPr>
        <w:t xml:space="preserve">Our research questions this security rationale on its own terms. To this end, we developed a game-theoretic model to show that that </w:t>
      </w:r>
      <w:r w:rsidRPr="002576AD">
        <w:rPr>
          <w:u w:val="single"/>
        </w:rPr>
        <w:t>even if citizens are less likely to reelect the government when failing to prevent terrorist attacks</w:t>
      </w:r>
      <w:r w:rsidRPr="00A262EF">
        <w:rPr>
          <w:u w:val="single"/>
        </w:rPr>
        <w:t>, that i</w:t>
      </w:r>
      <w:r w:rsidRPr="00685E0C">
        <w:rPr>
          <w:u w:val="single"/>
        </w:rPr>
        <w:t xml:space="preserve">s, even if electoral controls on how executive counterterrorism powers are used are effective, </w:t>
      </w:r>
      <w:r w:rsidRPr="00C8137B">
        <w:rPr>
          <w:highlight w:val="cyan"/>
          <w:u w:val="single"/>
        </w:rPr>
        <w:t>security from terrorism can</w:t>
      </w:r>
      <w:r w:rsidRPr="00A262EF">
        <w:rPr>
          <w:u w:val="single"/>
        </w:rPr>
        <w:t xml:space="preserve"> actually </w:t>
      </w:r>
      <w:r w:rsidRPr="00C8137B">
        <w:rPr>
          <w:highlight w:val="cyan"/>
          <w:u w:val="single"/>
        </w:rPr>
        <w:t>decrease if the executive has legal flexibility to choose any policy it finds optimal</w:t>
      </w:r>
      <w:r w:rsidRPr="000F5462">
        <w:rPr>
          <w:u w:val="single"/>
        </w:rPr>
        <w:t xml:space="preserve">. In contrast, </w:t>
      </w:r>
      <w:r w:rsidRPr="00C8137B">
        <w:rPr>
          <w:highlight w:val="cyan"/>
          <w:u w:val="single"/>
        </w:rPr>
        <w:t>security</w:t>
      </w:r>
      <w:r w:rsidRPr="000F5462">
        <w:rPr>
          <w:u w:val="single"/>
        </w:rPr>
        <w:t xml:space="preserve"> from terrorism </w:t>
      </w:r>
      <w:r w:rsidRPr="00C8137B">
        <w:rPr>
          <w:highlight w:val="cyan"/>
          <w:u w:val="single"/>
        </w:rPr>
        <w:t>always increases if there are explicit legal limits on the</w:t>
      </w:r>
      <w:r w:rsidRPr="000F5462">
        <w:rPr>
          <w:u w:val="single"/>
        </w:rPr>
        <w:t xml:space="preserve"> executive’s </w:t>
      </w:r>
      <w:r w:rsidRPr="00C8137B">
        <w:rPr>
          <w:highlight w:val="cyan"/>
          <w:u w:val="single"/>
        </w:rPr>
        <w:t>counterterrorism actions</w:t>
      </w:r>
      <w:r w:rsidRPr="000F5462">
        <w:rPr>
          <w:sz w:val="14"/>
        </w:rPr>
        <w:t>.</w:t>
      </w:r>
      <w:r w:rsidRPr="00A262EF">
        <w:rPr>
          <w:sz w:val="14"/>
        </w:rPr>
        <w:t xml:space="preserve"> We also show that </w:t>
      </w:r>
      <w:r w:rsidRPr="00B1740C">
        <w:rPr>
          <w:u w:val="single"/>
        </w:rPr>
        <w:t xml:space="preserve">the </w:t>
      </w:r>
      <w:r w:rsidRPr="00C8137B">
        <w:rPr>
          <w:highlight w:val="cyan"/>
          <w:u w:val="single"/>
        </w:rPr>
        <w:t xml:space="preserve">executive achieves </w:t>
      </w:r>
      <w:r w:rsidRPr="000F5462">
        <w:rPr>
          <w:u w:val="single"/>
        </w:rPr>
        <w:t xml:space="preserve">the </w:t>
      </w:r>
      <w:r w:rsidRPr="00C8137B">
        <w:rPr>
          <w:highlight w:val="cyan"/>
          <w:u w:val="single"/>
        </w:rPr>
        <w:t xml:space="preserve">objective of terrorism prevention more effectively when there are </w:t>
      </w:r>
      <w:r w:rsidRPr="000F5462">
        <w:rPr>
          <w:u w:val="single"/>
        </w:rPr>
        <w:t xml:space="preserve">some </w:t>
      </w:r>
      <w:r w:rsidRPr="00C8137B">
        <w:rPr>
          <w:highlight w:val="cyan"/>
          <w:u w:val="single"/>
        </w:rPr>
        <w:t xml:space="preserve">limitations on </w:t>
      </w:r>
      <w:r w:rsidRPr="000F5462">
        <w:rPr>
          <w:u w:val="single"/>
        </w:rPr>
        <w:t xml:space="preserve">its </w:t>
      </w:r>
      <w:r w:rsidRPr="00C8137B">
        <w:rPr>
          <w:highlight w:val="cyan"/>
          <w:u w:val="single"/>
        </w:rPr>
        <w:t>counterterrorism powers</w:t>
      </w:r>
      <w:r w:rsidRPr="00A262EF">
        <w:rPr>
          <w:u w:val="single"/>
        </w:rPr>
        <w:t xml:space="preserve"> rather than when executive officials have legal flexibility to devise security policy.</w:t>
      </w:r>
      <w:r w:rsidRPr="00A262EF">
        <w:rPr>
          <w:sz w:val="14"/>
        </w:rPr>
        <w:t xml:space="preserve"> At the minimum, the analysis suggests that the </w:t>
      </w:r>
      <w:r w:rsidRPr="003F6C14">
        <w:rPr>
          <w:rStyle w:val="StyleUnderline"/>
        </w:rPr>
        <w:t xml:space="preserve">burden of empirical proof should be on </w:t>
      </w:r>
      <w:r w:rsidRPr="00C8137B">
        <w:rPr>
          <w:rStyle w:val="StyleUnderline"/>
          <w:highlight w:val="cyan"/>
        </w:rPr>
        <w:t>executive</w:t>
      </w:r>
      <w:r w:rsidRPr="003F6C14">
        <w:rPr>
          <w:rStyle w:val="StyleUnderline"/>
        </w:rPr>
        <w:t xml:space="preserve"> officials who </w:t>
      </w:r>
      <w:r w:rsidRPr="00C8137B">
        <w:rPr>
          <w:rStyle w:val="StyleUnderline"/>
          <w:highlight w:val="cyan"/>
        </w:rPr>
        <w:t>must show that</w:t>
      </w:r>
      <w:r w:rsidRPr="003F6C14">
        <w:rPr>
          <w:rStyle w:val="StyleUnderline"/>
        </w:rPr>
        <w:t xml:space="preserve"> discretionary </w:t>
      </w:r>
      <w:r w:rsidRPr="00C8137B">
        <w:rPr>
          <w:rStyle w:val="StyleUnderline"/>
          <w:highlight w:val="cyan"/>
        </w:rPr>
        <w:t>powers achieve</w:t>
      </w:r>
      <w:r w:rsidRPr="00B1740C">
        <w:rPr>
          <w:rStyle w:val="StyleUnderline"/>
        </w:rPr>
        <w:t xml:space="preserve"> the </w:t>
      </w:r>
      <w:r w:rsidRPr="00C8137B">
        <w:rPr>
          <w:rStyle w:val="StyleUnderline"/>
          <w:highlight w:val="cyan"/>
        </w:rPr>
        <w:t>intended security benefits</w:t>
      </w:r>
      <w:r w:rsidRPr="00A262EF">
        <w:rPr>
          <w:sz w:val="14"/>
        </w:rPr>
        <w:t xml:space="preserve"> and, perhaps, whether such benefits can be achieved without setting aside fundamental liberal-democratic principles. Moreover, our analysis indicates that </w:t>
      </w:r>
      <w:r w:rsidRPr="00A262EF">
        <w:rPr>
          <w:u w:val="single"/>
        </w:rPr>
        <w:t>even when citizens want a readjustment in the balance between security and liberty, it is not necessarily security-beneficial if the executive itself decides on the scope of government power.</w:t>
      </w:r>
    </w:p>
    <w:p w14:paraId="5577FC49" w14:textId="77777777" w:rsidR="001947BC" w:rsidRDefault="001947BC" w:rsidP="001947BC">
      <w:pPr>
        <w:pStyle w:val="Heading4"/>
      </w:pPr>
      <w:r>
        <w:t>Terrorism risks a nuclear war.</w:t>
      </w:r>
    </w:p>
    <w:p w14:paraId="77166B30" w14:textId="77777777" w:rsidR="001947BC" w:rsidRDefault="001947BC" w:rsidP="001947BC">
      <w:r>
        <w:t xml:space="preserve">Peter </w:t>
      </w:r>
      <w:r w:rsidRPr="00136755">
        <w:rPr>
          <w:rStyle w:val="Style13ptBold"/>
        </w:rPr>
        <w:t>Hayes</w:t>
      </w:r>
      <w:r>
        <w:t>, 1/18/20</w:t>
      </w:r>
      <w:r w:rsidRPr="00136755">
        <w:rPr>
          <w:rStyle w:val="Style13ptBold"/>
        </w:rPr>
        <w:t>18</w:t>
      </w:r>
      <w:r>
        <w:t xml:space="preserve"> (Director of the Nautilus Institute and Honorary Professor at the Centre for International Security Studies at the University of Sydney, “NON-STATE TERRORISM AND INADVERTENT NUCLEAR WAR,” </w:t>
      </w:r>
      <w:r w:rsidRPr="006C1376">
        <w:t>https://nautilus.org/napsnet/napsnet-special-reports/non-state-terrorism-and-inadvertent-nuclear-war/</w:t>
      </w:r>
      <w:r>
        <w:t>, Retrieved 8/20/2021)</w:t>
      </w:r>
    </w:p>
    <w:p w14:paraId="321AF524" w14:textId="77777777" w:rsidR="001947BC" w:rsidRPr="003F7DC9" w:rsidRDefault="001947BC" w:rsidP="001947BC">
      <w:pPr>
        <w:rPr>
          <w:sz w:val="8"/>
        </w:rPr>
      </w:pPr>
      <w:r w:rsidRPr="007D43AB">
        <w:rPr>
          <w:sz w:val="8"/>
        </w:rPr>
        <w:t>In this essay, Peter Hayes concludes that: “</w:t>
      </w:r>
      <w:r w:rsidRPr="00C8137B">
        <w:rPr>
          <w:rStyle w:val="StyleUnderline"/>
          <w:highlight w:val="cyan"/>
        </w:rPr>
        <w:t>Each nuclear armed state will make its moves in response to the posited terrorist nuclear attack</w:t>
      </w:r>
      <w:r w:rsidRPr="007D43AB">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C8137B">
        <w:rPr>
          <w:rStyle w:val="StyleUnderline"/>
          <w:highlight w:val="cyan"/>
        </w:rPr>
        <w:t>leading to cumulative potential for misinterpretation</w:t>
      </w:r>
      <w:r w:rsidRPr="007D43AB">
        <w:rPr>
          <w:sz w:val="8"/>
        </w:rPr>
        <w:t xml:space="preserve"> and rapid subsequent action, reaction, </w:t>
      </w:r>
      <w:r w:rsidRPr="00C8137B">
        <w:rPr>
          <w:rStyle w:val="Emphasis"/>
          <w:highlight w:val="cyan"/>
        </w:rPr>
        <w:t>and escalation</w:t>
      </w:r>
      <w:r w:rsidRPr="00C8137B">
        <w:rPr>
          <w:rStyle w:val="StyleUnderline"/>
          <w:highlight w:val="cyan"/>
        </w:rPr>
        <w:t>.”</w:t>
      </w:r>
      <w:r>
        <w:rPr>
          <w:rStyle w:val="StyleUnderline"/>
        </w:rPr>
        <w:t xml:space="preserve"> </w:t>
      </w:r>
      <w:r w:rsidRPr="007D43AB">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C8137B">
        <w:rPr>
          <w:rStyle w:val="StyleUnderline"/>
          <w:highlight w:val="cyan"/>
        </w:rPr>
        <w:t xml:space="preserve">a terrorist nuclear threat or attack could </w:t>
      </w:r>
      <w:r w:rsidRPr="00C8137B">
        <w:rPr>
          <w:rStyle w:val="Emphasis"/>
          <w:highlight w:val="cyan"/>
        </w:rPr>
        <w:t>contribute to inadvertent nuclear war</w:t>
      </w:r>
      <w:r w:rsidRPr="00C8137B">
        <w:rPr>
          <w:rStyle w:val="StyleUnderline"/>
          <w:highlight w:val="cyan"/>
        </w:rPr>
        <w:t xml:space="preserve"> via a number of pathways</w:t>
      </w:r>
      <w:r w:rsidRPr="007D43AB">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w:t>
      </w:r>
      <w:r w:rsidRPr="00FA46CA">
        <w:rPr>
          <w:sz w:val="8"/>
        </w:rPr>
        <w:t xml:space="preserve">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FA46CA">
        <w:rPr>
          <w:rStyle w:val="StyleUnderline"/>
        </w:rPr>
        <w:t>the potential linkages between inter-state nuclear war and non-state terrorism</w:t>
      </w:r>
      <w:r w:rsidRPr="00FA46CA">
        <w:rPr>
          <w:sz w:val="8"/>
        </w:rPr>
        <w:t xml:space="preserve">. He concluded: “…[T]hese two nuclear worlds—a non-state actor nuclear attack and a catastrophic interstate nuclear exchange—are not necessarily separable. </w:t>
      </w:r>
      <w:r w:rsidRPr="00FA46CA">
        <w:rPr>
          <w:rStyle w:val="StyleUnderline"/>
        </w:rPr>
        <w:t>It is just possible that some sort o</w:t>
      </w:r>
      <w:r w:rsidRPr="00C8137B">
        <w:rPr>
          <w:rStyle w:val="StyleUnderline"/>
          <w:highlight w:val="cyan"/>
        </w:rPr>
        <w:t>f terrorist attack</w:t>
      </w:r>
      <w:r w:rsidRPr="007D43AB">
        <w:rPr>
          <w:sz w:val="8"/>
        </w:rPr>
        <w:t xml:space="preserve">, and especially an act of nuclear terrorism, </w:t>
      </w:r>
      <w:r w:rsidRPr="00C8137B">
        <w:rPr>
          <w:rStyle w:val="StyleUnderline"/>
          <w:highlight w:val="cyan"/>
        </w:rPr>
        <w:t>could precipitate a chain of events leading to a massive exchange of nuclear weapons between two or more of the states that possess them</w:t>
      </w:r>
      <w:r w:rsidRPr="007D43AB">
        <w:rPr>
          <w:sz w:val="8"/>
        </w:rPr>
        <w:t>.”[5] How this linkage might unfold is the subject of the next sections of this essay.</w:t>
      </w:r>
    </w:p>
    <w:p w14:paraId="4F3B44B6" w14:textId="77777777" w:rsidR="001947BC" w:rsidRPr="006F1D1A" w:rsidRDefault="001947BC" w:rsidP="001947BC">
      <w:pPr>
        <w:pStyle w:val="Heading4"/>
        <w:rPr>
          <w:rFonts w:cs="Calibri"/>
          <w:bCs/>
        </w:rPr>
      </w:pPr>
      <w:r>
        <w:rPr>
          <w:rFonts w:cs="Calibri"/>
        </w:rPr>
        <w:t xml:space="preserve">3. </w:t>
      </w:r>
      <w:r w:rsidRPr="006F1D1A">
        <w:rPr>
          <w:rFonts w:cs="Calibri"/>
        </w:rPr>
        <w:t xml:space="preserve">Erosion of separation of powers grants </w:t>
      </w:r>
      <w:r w:rsidRPr="006F1D1A">
        <w:rPr>
          <w:rFonts w:cs="Calibri"/>
          <w:u w:val="single"/>
        </w:rPr>
        <w:t>unlimited power</w:t>
      </w:r>
      <w:r w:rsidRPr="006F1D1A">
        <w:rPr>
          <w:rFonts w:cs="Calibri"/>
        </w:rPr>
        <w:t xml:space="preserve"> to the executive, upending efficient responses to </w:t>
      </w:r>
      <w:r w:rsidRPr="006F1D1A">
        <w:rPr>
          <w:rFonts w:cs="Calibri"/>
          <w:u w:val="single"/>
        </w:rPr>
        <w:t>terrorism</w:t>
      </w:r>
      <w:r w:rsidRPr="006F1D1A">
        <w:rPr>
          <w:rFonts w:cs="Calibri"/>
        </w:rPr>
        <w:t xml:space="preserve"> and </w:t>
      </w:r>
      <w:r w:rsidRPr="006F1D1A">
        <w:rPr>
          <w:rFonts w:cs="Calibri"/>
          <w:u w:val="single"/>
        </w:rPr>
        <w:t>climate change</w:t>
      </w:r>
      <w:r w:rsidRPr="006F1D1A">
        <w:rPr>
          <w:rFonts w:cs="Calibri"/>
        </w:rPr>
        <w:t>.</w:t>
      </w:r>
    </w:p>
    <w:p w14:paraId="2FC7E3C4" w14:textId="77777777" w:rsidR="001947BC" w:rsidRPr="00ED1B57" w:rsidRDefault="001947BC" w:rsidP="001947BC">
      <w:r>
        <w:t xml:space="preserve">Megan </w:t>
      </w:r>
      <w:r>
        <w:rPr>
          <w:rStyle w:val="Style13ptBold"/>
        </w:rPr>
        <w:t>Ball 19</w:t>
      </w:r>
      <w:r>
        <w:t xml:space="preserve">, History Department at the University of Notre Dame, January 2019, “Blank Checks: An Analysis of Emergency Actions Warranting Unilateral Executive Action,” </w:t>
      </w:r>
      <w:r w:rsidRPr="006C1376">
        <w:t>https://scholarship.law.nd.edu/cgi/viewcontent.cgi?article=4827&amp;context=ndlr</w:t>
      </w:r>
    </w:p>
    <w:p w14:paraId="2279B464" w14:textId="77777777" w:rsidR="001947BC" w:rsidRDefault="001947BC" w:rsidP="001947BC">
      <w:pPr>
        <w:rPr>
          <w:sz w:val="14"/>
        </w:rPr>
      </w:pPr>
      <w:r>
        <w:rPr>
          <w:sz w:val="14"/>
        </w:rPr>
        <w:t xml:space="preserve">The emergency threats of </w:t>
      </w:r>
      <w:r>
        <w:rPr>
          <w:rStyle w:val="StyleUnderline"/>
        </w:rPr>
        <w:t xml:space="preserve">neither </w:t>
      </w:r>
      <w:r w:rsidRPr="00C8137B">
        <w:rPr>
          <w:rStyle w:val="Emphasis"/>
          <w:highlight w:val="cyan"/>
        </w:rPr>
        <w:t>terrorism</w:t>
      </w:r>
      <w:r w:rsidRPr="00C8137B">
        <w:rPr>
          <w:rStyle w:val="StyleUnderline"/>
          <w:highlight w:val="cyan"/>
        </w:rPr>
        <w:t xml:space="preserve"> nor </w:t>
      </w:r>
      <w:r w:rsidRPr="00C8137B">
        <w:rPr>
          <w:rStyle w:val="Emphasis"/>
          <w:highlight w:val="cyan"/>
        </w:rPr>
        <w:t>climate</w:t>
      </w:r>
      <w:r>
        <w:rPr>
          <w:rStyle w:val="Emphasis"/>
        </w:rPr>
        <w:t xml:space="preserve"> change</w:t>
      </w:r>
      <w:r>
        <w:rPr>
          <w:rStyle w:val="StyleUnderline"/>
        </w:rPr>
        <w:t xml:space="preserve"> </w:t>
      </w:r>
      <w:r w:rsidRPr="00C8137B">
        <w:rPr>
          <w:rStyle w:val="StyleUnderline"/>
          <w:highlight w:val="cyan"/>
        </w:rPr>
        <w:t>warrant</w:t>
      </w:r>
      <w:r>
        <w:rPr>
          <w:rStyle w:val="StyleUnderline"/>
        </w:rPr>
        <w:t xml:space="preserve"> a </w:t>
      </w:r>
      <w:r>
        <w:rPr>
          <w:rStyle w:val="Emphasis"/>
        </w:rPr>
        <w:t>blank check</w:t>
      </w:r>
      <w:r>
        <w:rPr>
          <w:rStyle w:val="StyleUnderline"/>
        </w:rPr>
        <w:t xml:space="preserve"> for </w:t>
      </w:r>
      <w:r w:rsidRPr="00C8137B">
        <w:rPr>
          <w:rStyle w:val="StyleUnderline"/>
          <w:highlight w:val="cyan"/>
        </w:rPr>
        <w:t xml:space="preserve">executive </w:t>
      </w:r>
      <w:r>
        <w:rPr>
          <w:rStyle w:val="StyleUnderline"/>
        </w:rPr>
        <w:t xml:space="preserve">agencies to </w:t>
      </w:r>
      <w:r w:rsidRPr="00C8137B">
        <w:rPr>
          <w:rStyle w:val="StyleUnderline"/>
          <w:highlight w:val="cyan"/>
        </w:rPr>
        <w:t>act</w:t>
      </w:r>
      <w:r>
        <w:rPr>
          <w:rStyle w:val="StyleUnderline"/>
        </w:rPr>
        <w:t xml:space="preserve"> </w:t>
      </w:r>
      <w:r w:rsidRPr="00C8137B">
        <w:rPr>
          <w:rStyle w:val="Emphasis"/>
          <w:highlight w:val="cyan"/>
        </w:rPr>
        <w:t>unilaterally</w:t>
      </w:r>
      <w:r>
        <w:rPr>
          <w:sz w:val="14"/>
        </w:rPr>
        <w:t xml:space="preserve">. Despite the overwhelming desire to allow for the quickest response to any potential emergency, </w:t>
      </w:r>
      <w:r>
        <w:rPr>
          <w:rStyle w:val="StyleUnderline"/>
        </w:rPr>
        <w:t xml:space="preserve">it would be a </w:t>
      </w:r>
      <w:r>
        <w:rPr>
          <w:rStyle w:val="Emphasis"/>
        </w:rPr>
        <w:t>dangerous precedent</w:t>
      </w:r>
      <w:r>
        <w:rPr>
          <w:rStyle w:val="StyleUnderline"/>
        </w:rPr>
        <w:t xml:space="preserve"> to give such </w:t>
      </w:r>
      <w:r>
        <w:rPr>
          <w:rStyle w:val="Emphasis"/>
        </w:rPr>
        <w:t>autonomous powers</w:t>
      </w:r>
      <w:r>
        <w:rPr>
          <w:sz w:val="14"/>
        </w:rPr>
        <w:t xml:space="preserve"> to the unchecked fourth branch of the government. As demonstrated in this Note, although executive agencies rely upon delegations of authority from the legislative or executive branches for their power, </w:t>
      </w:r>
      <w:r w:rsidRPr="00C8137B">
        <w:rPr>
          <w:rStyle w:val="StyleUnderline"/>
          <w:highlight w:val="cyan"/>
        </w:rPr>
        <w:t>beyond</w:t>
      </w:r>
      <w:r>
        <w:rPr>
          <w:rStyle w:val="StyleUnderline"/>
        </w:rPr>
        <w:t xml:space="preserve"> </w:t>
      </w:r>
      <w:r>
        <w:rPr>
          <w:rStyle w:val="Emphasis"/>
        </w:rPr>
        <w:t xml:space="preserve">cursory </w:t>
      </w:r>
      <w:r w:rsidRPr="00C8137B">
        <w:rPr>
          <w:rStyle w:val="Emphasis"/>
          <w:highlight w:val="cyan"/>
        </w:rPr>
        <w:t>judicial checks</w:t>
      </w:r>
      <w:r w:rsidRPr="00C8137B">
        <w:rPr>
          <w:rStyle w:val="StyleUnderline"/>
          <w:highlight w:val="cyan"/>
        </w:rPr>
        <w:t>, the agencies</w:t>
      </w:r>
      <w:r>
        <w:rPr>
          <w:sz w:val="14"/>
        </w:rPr>
        <w:t xml:space="preserve"> are largely </w:t>
      </w:r>
      <w:r w:rsidRPr="00C8137B">
        <w:rPr>
          <w:rStyle w:val="StyleUnderline"/>
          <w:highlight w:val="cyan"/>
        </w:rPr>
        <w:t>left</w:t>
      </w:r>
      <w:r>
        <w:rPr>
          <w:rStyle w:val="StyleUnderline"/>
        </w:rPr>
        <w:t xml:space="preserve"> to operate </w:t>
      </w:r>
      <w:r w:rsidRPr="00C8137B">
        <w:rPr>
          <w:rStyle w:val="Emphasis"/>
          <w:highlight w:val="cyan"/>
        </w:rPr>
        <w:t>autonomously</w:t>
      </w:r>
      <w:r>
        <w:rPr>
          <w:sz w:val="14"/>
        </w:rPr>
        <w:t xml:space="preserve"> within their statutorily granted power. If an agency, like the EPA, were granted the ability to act by whatever means the agency deemed necessary in an emergency scenario, it is likely to </w:t>
      </w:r>
      <w:r w:rsidRPr="00C8137B">
        <w:rPr>
          <w:rStyle w:val="StyleUnderline"/>
          <w:highlight w:val="cyan"/>
        </w:rPr>
        <w:t xml:space="preserve">result in an </w:t>
      </w:r>
      <w:r w:rsidRPr="00C8137B">
        <w:rPr>
          <w:rStyle w:val="Emphasis"/>
          <w:highlight w:val="cyan"/>
        </w:rPr>
        <w:t>inefficient response</w:t>
      </w:r>
      <w:r>
        <w:rPr>
          <w:rStyle w:val="StyleUnderline"/>
        </w:rPr>
        <w:t xml:space="preserve"> as </w:t>
      </w:r>
      <w:r>
        <w:rPr>
          <w:rStyle w:val="Emphasis"/>
        </w:rPr>
        <w:t>several moving parts</w:t>
      </w:r>
      <w:r>
        <w:rPr>
          <w:rStyle w:val="StyleUnderline"/>
        </w:rPr>
        <w:t xml:space="preserve"> of the federal government would be </w:t>
      </w:r>
      <w:r>
        <w:rPr>
          <w:rStyle w:val="Emphasis"/>
        </w:rPr>
        <w:t>acting chaotically</w:t>
      </w:r>
      <w:r>
        <w:rPr>
          <w:sz w:val="14"/>
        </w:rPr>
        <w:t xml:space="preserve"> rather than in constitutionally designed concert. Contravening the structural designs of the Constitution would result in a less efficient response, even if action could be taken more rapidly. </w:t>
      </w:r>
      <w:r>
        <w:rPr>
          <w:rStyle w:val="StyleUnderline"/>
        </w:rPr>
        <w:t xml:space="preserve">The </w:t>
      </w:r>
      <w:r>
        <w:rPr>
          <w:rStyle w:val="Emphasis"/>
        </w:rPr>
        <w:t>guise of necessity</w:t>
      </w:r>
      <w:r>
        <w:rPr>
          <w:rStyle w:val="StyleUnderline"/>
        </w:rPr>
        <w:t xml:space="preserve"> is an </w:t>
      </w:r>
      <w:r>
        <w:rPr>
          <w:rStyle w:val="Emphasis"/>
        </w:rPr>
        <w:t>insufficient mask</w:t>
      </w:r>
      <w:r>
        <w:rPr>
          <w:rStyle w:val="StyleUnderline"/>
        </w:rPr>
        <w:t xml:space="preserve"> for </w:t>
      </w:r>
      <w:r w:rsidRPr="00C8137B">
        <w:rPr>
          <w:rStyle w:val="StyleUnderline"/>
          <w:highlight w:val="cyan"/>
        </w:rPr>
        <w:t>overriding</w:t>
      </w:r>
      <w:r>
        <w:rPr>
          <w:rStyle w:val="StyleUnderline"/>
        </w:rPr>
        <w:t xml:space="preserve"> the ordinary </w:t>
      </w:r>
      <w:r w:rsidRPr="00C8137B">
        <w:rPr>
          <w:rStyle w:val="Emphasis"/>
          <w:sz w:val="24"/>
          <w:highlight w:val="cyan"/>
        </w:rPr>
        <w:t>separation of powers</w:t>
      </w:r>
      <w:r>
        <w:rPr>
          <w:rStyle w:val="StyleUnderline"/>
        </w:rPr>
        <w:t xml:space="preserve"> by </w:t>
      </w:r>
      <w:r>
        <w:rPr>
          <w:rStyle w:val="Emphasis"/>
        </w:rPr>
        <w:t>executive agencies</w:t>
      </w:r>
      <w:r>
        <w:rPr>
          <w:sz w:val="14"/>
        </w:rPr>
        <w:t xml:space="preserve"> or any governmental branch, even in hindsight.</w:t>
      </w:r>
    </w:p>
    <w:p w14:paraId="320A202B" w14:textId="77777777" w:rsidR="001947BC" w:rsidRDefault="001947BC" w:rsidP="001947BC">
      <w:pPr>
        <w:rPr>
          <w:sz w:val="14"/>
        </w:rPr>
      </w:pPr>
      <w:r>
        <w:rPr>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C8137B">
        <w:rPr>
          <w:rStyle w:val="StyleUnderline"/>
          <w:highlight w:val="cyan"/>
        </w:rPr>
        <w:t>While</w:t>
      </w:r>
      <w:r>
        <w:rPr>
          <w:rStyle w:val="StyleUnderline"/>
        </w:rPr>
        <w:t xml:space="preserve"> it is </w:t>
      </w:r>
      <w:r>
        <w:rPr>
          <w:rStyle w:val="Emphasis"/>
        </w:rPr>
        <w:t>likely true</w:t>
      </w:r>
      <w:r>
        <w:rPr>
          <w:rStyle w:val="StyleUnderline"/>
        </w:rPr>
        <w:t xml:space="preserve"> that</w:t>
      </w:r>
      <w:r>
        <w:rPr>
          <w:sz w:val="14"/>
        </w:rPr>
        <w:t xml:space="preserve"> these </w:t>
      </w:r>
      <w:r>
        <w:rPr>
          <w:rStyle w:val="Emphasis"/>
        </w:rPr>
        <w:t xml:space="preserve">proposed </w:t>
      </w:r>
      <w:r w:rsidRPr="00C8137B">
        <w:rPr>
          <w:rStyle w:val="Emphasis"/>
          <w:highlight w:val="cyan"/>
        </w:rPr>
        <w:t>actions</w:t>
      </w:r>
      <w:r w:rsidRPr="00C8137B">
        <w:rPr>
          <w:rStyle w:val="StyleUnderline"/>
          <w:highlight w:val="cyan"/>
        </w:rPr>
        <w:t xml:space="preserve"> do not represent the </w:t>
      </w:r>
      <w:r w:rsidRPr="00C8137B">
        <w:rPr>
          <w:rStyle w:val="Emphasis"/>
          <w:highlight w:val="cyan"/>
        </w:rPr>
        <w:t>quickest</w:t>
      </w:r>
      <w:r w:rsidRPr="00C8137B">
        <w:rPr>
          <w:rStyle w:val="StyleUnderline"/>
          <w:highlight w:val="cyan"/>
        </w:rPr>
        <w:t xml:space="preserve"> response time</w:t>
      </w:r>
      <w:r>
        <w:rPr>
          <w:sz w:val="14"/>
        </w:rPr>
        <w:t xml:space="preserve"> by the federal government to an emergent situation, the selection of one of </w:t>
      </w:r>
      <w:r w:rsidRPr="00C8137B">
        <w:rPr>
          <w:rStyle w:val="StyleUnderline"/>
          <w:highlight w:val="cyan"/>
        </w:rPr>
        <w:t>these</w:t>
      </w:r>
      <w:r>
        <w:rPr>
          <w:rStyle w:val="StyleUnderline"/>
        </w:rPr>
        <w:t xml:space="preserve"> options </w:t>
      </w:r>
      <w:r w:rsidRPr="00C8137B">
        <w:rPr>
          <w:rStyle w:val="StyleUnderline"/>
          <w:highlight w:val="cyan"/>
        </w:rPr>
        <w:t>would be</w:t>
      </w:r>
      <w:r>
        <w:rPr>
          <w:rStyle w:val="StyleUnderline"/>
        </w:rPr>
        <w:t xml:space="preserve"> the </w:t>
      </w:r>
      <w:r>
        <w:rPr>
          <w:rStyle w:val="Emphasis"/>
        </w:rPr>
        <w:t xml:space="preserve">most </w:t>
      </w:r>
      <w:r w:rsidRPr="00C8137B">
        <w:rPr>
          <w:rStyle w:val="Emphasis"/>
          <w:highlight w:val="cyan"/>
        </w:rPr>
        <w:t>insulated</w:t>
      </w:r>
      <w:r w:rsidRPr="00C8137B">
        <w:rPr>
          <w:rStyle w:val="StyleUnderline"/>
          <w:highlight w:val="cyan"/>
        </w:rPr>
        <w:t xml:space="preserve"> from a </w:t>
      </w:r>
      <w:r w:rsidRPr="00C8137B">
        <w:rPr>
          <w:rStyle w:val="Emphasis"/>
          <w:highlight w:val="cyan"/>
        </w:rPr>
        <w:t>separation of powers issue</w:t>
      </w:r>
      <w:r>
        <w:rPr>
          <w:rStyle w:val="StyleUnderline"/>
        </w:rPr>
        <w:t xml:space="preserve"> and provide an </w:t>
      </w:r>
      <w:r>
        <w:rPr>
          <w:rStyle w:val="Emphasis"/>
        </w:rPr>
        <w:t>efficient response</w:t>
      </w:r>
      <w:r>
        <w:rPr>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4980E22B" w14:textId="77777777" w:rsidR="001947BC" w:rsidRPr="00723489" w:rsidRDefault="001947BC" w:rsidP="001947BC">
      <w:pPr>
        <w:rPr>
          <w:sz w:val="14"/>
        </w:rPr>
      </w:pPr>
      <w:r>
        <w:rPr>
          <w:sz w:val="14"/>
        </w:rPr>
        <w:t xml:space="preserve">So while it is true that </w:t>
      </w:r>
      <w:r>
        <w:rPr>
          <w:rStyle w:val="StyleUnderline"/>
        </w:rPr>
        <w:t xml:space="preserve">climate change and terrorism warrant a </w:t>
      </w:r>
      <w:r>
        <w:rPr>
          <w:rStyle w:val="Emphasis"/>
        </w:rPr>
        <w:t>vigorous response</w:t>
      </w:r>
      <w:r>
        <w:rPr>
          <w:sz w:val="14"/>
        </w:rPr>
        <w:t xml:space="preserve"> by the federal government, in neither case should that result in a blank check of power granted to an executive agency. Rather, if lack of action taken in the arena of </w:t>
      </w:r>
      <w:r>
        <w:rPr>
          <w:rStyle w:val="StyleUnderline"/>
        </w:rPr>
        <w:t xml:space="preserve">climate change is one of America’s </w:t>
      </w:r>
      <w:r>
        <w:rPr>
          <w:rStyle w:val="Emphasis"/>
        </w:rPr>
        <w:t>greatest failures</w:t>
      </w:r>
      <w:r>
        <w:rPr>
          <w:sz w:val="14"/>
        </w:rPr>
        <w:t xml:space="preserve">, then </w:t>
      </w:r>
      <w:r w:rsidRPr="00C8137B">
        <w:rPr>
          <w:rStyle w:val="StyleUnderline"/>
          <w:highlight w:val="cyan"/>
        </w:rPr>
        <w:t xml:space="preserve">the </w:t>
      </w:r>
      <w:r w:rsidRPr="00C8137B">
        <w:rPr>
          <w:rStyle w:val="Emphasis"/>
          <w:highlight w:val="cyan"/>
        </w:rPr>
        <w:t>onus</w:t>
      </w:r>
      <w:r>
        <w:rPr>
          <w:sz w:val="14"/>
        </w:rPr>
        <w:t xml:space="preserve"> to act </w:t>
      </w:r>
      <w:r w:rsidRPr="00C8137B">
        <w:rPr>
          <w:rStyle w:val="StyleUnderline"/>
          <w:highlight w:val="cyan"/>
        </w:rPr>
        <w:t xml:space="preserve">cannot be attributed to an </w:t>
      </w:r>
      <w:r w:rsidRPr="00C8137B">
        <w:rPr>
          <w:rStyle w:val="Emphasis"/>
          <w:highlight w:val="cyan"/>
        </w:rPr>
        <w:t>executive agency</w:t>
      </w:r>
      <w:r>
        <w:rPr>
          <w:sz w:val="14"/>
        </w:rPr>
        <w:t xml:space="preserve"> without the autonomous power to act. If such a failure exists, </w:t>
      </w:r>
      <w:r>
        <w:rPr>
          <w:rStyle w:val="StyleUnderline"/>
        </w:rPr>
        <w:t>the obligation</w:t>
      </w:r>
      <w:r>
        <w:rPr>
          <w:sz w:val="14"/>
        </w:rPr>
        <w:t xml:space="preserve"> to act </w:t>
      </w:r>
      <w:r>
        <w:rPr>
          <w:rStyle w:val="StyleUnderline"/>
        </w:rPr>
        <w:t xml:space="preserve">lies with the branches that the Constitution </w:t>
      </w:r>
      <w:r>
        <w:rPr>
          <w:rStyle w:val="Emphasis"/>
        </w:rPr>
        <w:t>authorizes to act</w:t>
      </w:r>
      <w:r>
        <w:rPr>
          <w:sz w:val="14"/>
        </w:rPr>
        <w:t>: the President and Congress.</w:t>
      </w:r>
    </w:p>
    <w:p w14:paraId="70716F93" w14:textId="77777777" w:rsidR="001947BC" w:rsidRDefault="001947BC" w:rsidP="001947BC">
      <w:pPr>
        <w:pStyle w:val="Heading4"/>
      </w:pPr>
      <w:r>
        <w:t xml:space="preserve">4. A unitary executive fails to solve any of their impacts – institutional capacity is key </w:t>
      </w:r>
    </w:p>
    <w:p w14:paraId="4AD24014" w14:textId="77777777" w:rsidR="001947BC" w:rsidRPr="00C162D4" w:rsidRDefault="001947BC" w:rsidP="001947BC">
      <w:r>
        <w:t xml:space="preserve">Kevin </w:t>
      </w:r>
      <w:r w:rsidRPr="00C162D4">
        <w:rPr>
          <w:rStyle w:val="Style13ptBold"/>
        </w:rPr>
        <w:t>Frazier</w:t>
      </w:r>
      <w:r>
        <w:rPr>
          <w:rStyle w:val="Style13ptBold"/>
        </w:rPr>
        <w:t xml:space="preserve"> 6/11</w:t>
      </w:r>
      <w:r>
        <w:t xml:space="preserve">, Frazier is the AI Innovation and Law Fellow at The University of Texas School of Law., 6-11-2025, "Effective Governance and the Executive – Kevin Frazier", Law &amp; Liberty, </w:t>
      </w:r>
      <w:r w:rsidRPr="006D7B19">
        <w:t>https://lawliberty.org/forum/effective-governance-and-the-executive/</w:t>
      </w:r>
      <w:r>
        <w:t xml:space="preserve"> lp</w:t>
      </w:r>
    </w:p>
    <w:p w14:paraId="7EF12BD5" w14:textId="77777777" w:rsidR="001947BC" w:rsidRPr="00AB796F" w:rsidRDefault="001947BC" w:rsidP="001947BC">
      <w:pPr>
        <w:rPr>
          <w:rStyle w:val="StyleUnderline"/>
        </w:rPr>
      </w:pPr>
      <w:r w:rsidRPr="00AB796F">
        <w:rPr>
          <w:sz w:val="14"/>
        </w:rPr>
        <w:t xml:space="preserve">The primary blind spot in </w:t>
      </w:r>
      <w:r w:rsidRPr="00AB796F">
        <w:rPr>
          <w:rStyle w:val="StyleUnderline"/>
        </w:rPr>
        <w:t>Rogers’s</w:t>
      </w:r>
      <w:r w:rsidRPr="00AB796F">
        <w:rPr>
          <w:sz w:val="14"/>
        </w:rPr>
        <w:t xml:space="preserve"> piece rests with his selection of constitutional principles to defend the unitary executive; he </w:t>
      </w:r>
      <w:r w:rsidRPr="00AB796F">
        <w:rPr>
          <w:rStyle w:val="StyleUnderline"/>
        </w:rPr>
        <w:t>omits effective governance</w:t>
      </w:r>
      <w:r w:rsidRPr="00AB796F">
        <w:rPr>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AB796F">
        <w:rPr>
          <w:rStyle w:val="StyleUnderline"/>
        </w:rPr>
        <w:t>effective governance need not and should not have a partisan valence</w:t>
      </w:r>
      <w:r w:rsidRPr="00AB796F">
        <w:rPr>
          <w:sz w:val="14"/>
        </w:rPr>
        <w:t>—</w:t>
      </w:r>
      <w:r w:rsidRPr="00AB796F">
        <w:rPr>
          <w:rStyle w:val="StyleUnderlin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52B9227" w14:textId="77777777" w:rsidR="001947BC" w:rsidRPr="00AB796F" w:rsidRDefault="001947BC" w:rsidP="001947BC">
      <w:pPr>
        <w:rPr>
          <w:rStyle w:val="StyleUnderline"/>
        </w:rPr>
      </w:pPr>
      <w:r w:rsidRPr="00C8137B">
        <w:rPr>
          <w:rStyle w:val="StyleUnderline"/>
          <w:highlight w:val="cyan"/>
        </w:rPr>
        <w:t>Effective governance requires</w:t>
      </w:r>
      <w:r w:rsidRPr="00AB796F">
        <w:rPr>
          <w:rStyle w:val="StyleUnderline"/>
        </w:rPr>
        <w:t xml:space="preserve"> systems that can respond to complex challenges with </w:t>
      </w:r>
      <w:r w:rsidRPr="00AB796F">
        <w:rPr>
          <w:rStyle w:val="Emphasis"/>
        </w:rPr>
        <w:t xml:space="preserve">appropriate </w:t>
      </w:r>
      <w:r w:rsidRPr="00C8137B">
        <w:rPr>
          <w:rStyle w:val="Emphasis"/>
          <w:highlight w:val="cyan"/>
        </w:rPr>
        <w:t>speed</w:t>
      </w:r>
      <w:r w:rsidRPr="00AB796F">
        <w:rPr>
          <w:rStyle w:val="Emphasis"/>
        </w:rPr>
        <w:t xml:space="preserve">, </w:t>
      </w:r>
      <w:r w:rsidRPr="00C8137B">
        <w:rPr>
          <w:rStyle w:val="Emphasis"/>
          <w:highlight w:val="cyan"/>
        </w:rPr>
        <w:t>expertise, and democratic input</w:t>
      </w:r>
      <w:r w:rsidRPr="00AB796F">
        <w:rPr>
          <w:sz w:val="14"/>
        </w:rPr>
        <w:t xml:space="preserve">. </w:t>
      </w:r>
      <w:r w:rsidRPr="00C8137B">
        <w:rPr>
          <w:rStyle w:val="StyleUnderline"/>
          <w:highlight w:val="cyan"/>
        </w:rPr>
        <w:t>The unitary</w:t>
      </w:r>
      <w:r w:rsidRPr="00AB796F">
        <w:rPr>
          <w:rStyle w:val="StyleUnderline"/>
        </w:rPr>
        <w:t xml:space="preserve"> executive </w:t>
      </w:r>
      <w:r w:rsidRPr="00C8137B">
        <w:rPr>
          <w:rStyle w:val="StyleUnderline"/>
          <w:highlight w:val="cyan"/>
        </w:rPr>
        <w:t>theory</w:t>
      </w:r>
      <w:r w:rsidRPr="00AB796F">
        <w:rPr>
          <w:rStyle w:val="StyleUnderline"/>
        </w:rPr>
        <w:t>, while appealing in its theoretical clarity</w:t>
      </w:r>
      <w:r w:rsidRPr="00AB796F">
        <w:rPr>
          <w:sz w:val="14"/>
        </w:rPr>
        <w:t xml:space="preserve">, </w:t>
      </w:r>
      <w:r w:rsidRPr="00C8137B">
        <w:rPr>
          <w:rStyle w:val="Emphasis"/>
          <w:highlight w:val="cyan"/>
        </w:rPr>
        <w:t>may</w:t>
      </w:r>
      <w:r w:rsidRPr="00AB796F">
        <w:rPr>
          <w:rStyle w:val="Emphasis"/>
        </w:rPr>
        <w:t xml:space="preserve"> actually </w:t>
      </w:r>
      <w:r w:rsidRPr="00C8137B">
        <w:rPr>
          <w:rStyle w:val="Emphasis"/>
          <w:highlight w:val="cyan"/>
        </w:rPr>
        <w:t>impede these goals</w:t>
      </w:r>
      <w:r w:rsidRPr="00AB796F">
        <w:rPr>
          <w:rStyle w:val="Emphasis"/>
        </w:rPr>
        <w:t xml:space="preserve"> in practice</w:t>
      </w:r>
      <w:r w:rsidRPr="00AB796F">
        <w:rPr>
          <w:sz w:val="14"/>
        </w:rPr>
        <w:t>. As evidenced by recurring administrative failures across administrations of both parties</w:t>
      </w:r>
      <w:r w:rsidRPr="00AB796F">
        <w:rPr>
          <w:rStyle w:val="StyleUnderline"/>
        </w:rPr>
        <w:t xml:space="preserve">, </w:t>
      </w:r>
      <w:r w:rsidRPr="00C8137B">
        <w:rPr>
          <w:rStyle w:val="StyleUnderline"/>
          <w:highlight w:val="cyan"/>
        </w:rPr>
        <w:t>concentrating</w:t>
      </w:r>
      <w:r w:rsidRPr="00AB796F">
        <w:rPr>
          <w:rStyle w:val="StyleUnderline"/>
        </w:rPr>
        <w:t xml:space="preserve"> decision-making </w:t>
      </w:r>
      <w:r w:rsidRPr="00C8137B">
        <w:rPr>
          <w:rStyle w:val="StyleUnderline"/>
          <w:highlight w:val="cyan"/>
        </w:rPr>
        <w:t>power</w:t>
      </w:r>
      <w:r w:rsidRPr="00AB796F">
        <w:rPr>
          <w:rStyle w:val="StyleUnderline"/>
        </w:rPr>
        <w:t xml:space="preserve"> in a single executive </w:t>
      </w:r>
      <w:r w:rsidRPr="00C8137B">
        <w:rPr>
          <w:rStyle w:val="StyleUnderline"/>
          <w:highlight w:val="cyan"/>
        </w:rPr>
        <w:t>has not demonstrably improved government performance</w:t>
      </w:r>
      <w:r w:rsidRPr="00AB796F">
        <w:rPr>
          <w:rStyle w:val="StyleUnderline"/>
        </w:rPr>
        <w:t xml:space="preserve"> on some of the aforementioned basic aspects of effective governance.</w:t>
      </w:r>
    </w:p>
    <w:p w14:paraId="73929ABC" w14:textId="77777777" w:rsidR="001947BC" w:rsidRPr="00AB796F" w:rsidRDefault="001947BC" w:rsidP="001947BC">
      <w:pPr>
        <w:rPr>
          <w:sz w:val="14"/>
        </w:rPr>
      </w:pPr>
      <w:r w:rsidRPr="00AB796F">
        <w:rPr>
          <w:rStyle w:val="StyleUnderline"/>
        </w:rPr>
        <w:t xml:space="preserve">The </w:t>
      </w:r>
      <w:r w:rsidRPr="00C8137B">
        <w:rPr>
          <w:rStyle w:val="StyleUnderline"/>
          <w:highlight w:val="cyan"/>
        </w:rPr>
        <w:t>structural flaws</w:t>
      </w:r>
      <w:r w:rsidRPr="00AB796F">
        <w:rPr>
          <w:rStyle w:val="StyleUnderline"/>
        </w:rPr>
        <w:t xml:space="preserve"> of a unitary executive </w:t>
      </w:r>
      <w:r w:rsidRPr="00C8137B">
        <w:rPr>
          <w:rStyle w:val="StyleUnderline"/>
          <w:highlight w:val="cyan"/>
        </w:rPr>
        <w:t>reveal themselves</w:t>
      </w:r>
      <w:r w:rsidRPr="00AB796F">
        <w:rPr>
          <w:rStyle w:val="StyleUnderline"/>
        </w:rPr>
        <w:t xml:space="preserve"> in systematic governance breakdowns that go beyond individual leadership qualities</w:t>
      </w:r>
      <w:r w:rsidRPr="00AB796F">
        <w:rPr>
          <w:sz w:val="14"/>
        </w:rPr>
        <w:t xml:space="preserve">. </w:t>
      </w:r>
      <w:r w:rsidRPr="00AB796F">
        <w:rPr>
          <w:rStyle w:val="StyleUnderline"/>
        </w:rPr>
        <w:t>When presidential authority dominates the executive branch</w:t>
      </w:r>
      <w:r w:rsidRPr="00AB796F">
        <w:rPr>
          <w:sz w:val="14"/>
        </w:rPr>
        <w:t xml:space="preserve">, </w:t>
      </w:r>
      <w:r w:rsidRPr="00C8137B">
        <w:rPr>
          <w:rStyle w:val="Emphasis"/>
          <w:highlight w:val="cyan"/>
        </w:rPr>
        <w:t>we often witness</w:t>
      </w:r>
      <w:r w:rsidRPr="00AB796F">
        <w:rPr>
          <w:rStyle w:val="Emphasis"/>
        </w:rPr>
        <w:t xml:space="preserve"> the </w:t>
      </w:r>
      <w:r w:rsidRPr="00C8137B">
        <w:rPr>
          <w:rStyle w:val="Emphasis"/>
          <w:highlight w:val="cyan"/>
        </w:rPr>
        <w:t>deterioration of</w:t>
      </w:r>
      <w:r w:rsidRPr="00AB796F">
        <w:rPr>
          <w:rStyle w:val="Emphasis"/>
        </w:rPr>
        <w:t xml:space="preserve"> institutional </w:t>
      </w:r>
      <w:r w:rsidRPr="00C8137B">
        <w:rPr>
          <w:rStyle w:val="Emphasis"/>
          <w:highlight w:val="cyan"/>
        </w:rPr>
        <w:t>expertise</w:t>
      </w:r>
      <w:r w:rsidRPr="00AB796F">
        <w:rPr>
          <w:sz w:val="14"/>
        </w:rPr>
        <w:t xml:space="preserve"> </w:t>
      </w:r>
      <w:r w:rsidRPr="00AB796F">
        <w:rPr>
          <w:rStyle w:val="StyleUnderline"/>
        </w:rPr>
        <w:t>as career officials with specialized knowledge depart amid shifting political winds</w:t>
      </w:r>
      <w:r w:rsidRPr="00AB796F">
        <w:rPr>
          <w:sz w:val="14"/>
        </w:rPr>
        <w:t xml:space="preserve">. The </w:t>
      </w:r>
      <w:r w:rsidRPr="00C8137B">
        <w:rPr>
          <w:rStyle w:val="StyleUnderline"/>
          <w:highlight w:val="cyan"/>
        </w:rPr>
        <w:t>centralization</w:t>
      </w:r>
      <w:r w:rsidRPr="00AB796F">
        <w:rPr>
          <w:sz w:val="14"/>
        </w:rPr>
        <w:t xml:space="preserve"> of decision-making authority </w:t>
      </w:r>
      <w:r w:rsidRPr="00C8137B">
        <w:rPr>
          <w:rStyle w:val="Emphasis"/>
          <w:highlight w:val="cyan"/>
        </w:rPr>
        <w:t>creates bottlenecks that prevent</w:t>
      </w:r>
      <w:r w:rsidRPr="00AB796F">
        <w:rPr>
          <w:rStyle w:val="Emphasis"/>
        </w:rPr>
        <w:t xml:space="preserve"> nimble </w:t>
      </w:r>
      <w:r w:rsidRPr="00C8137B">
        <w:rPr>
          <w:rStyle w:val="Emphasis"/>
          <w:highlight w:val="cyan"/>
        </w:rPr>
        <w:t>responses to emerging challenges</w:t>
      </w:r>
      <w:r w:rsidRPr="00AB796F">
        <w:rPr>
          <w:sz w:val="14"/>
        </w:rPr>
        <w:t xml:space="preserve">, as evidenced by the sluggish adaptation to numerous crises over the past two decades. Perhaps </w:t>
      </w:r>
      <w:r w:rsidRPr="00C8137B">
        <w:rPr>
          <w:rStyle w:val="StyleUnderline"/>
          <w:highlight w:val="cyan"/>
        </w:rPr>
        <w:t>most concerning is the policy whiplash</w:t>
      </w:r>
      <w:r w:rsidRPr="00AB796F">
        <w:rPr>
          <w:rStyle w:val="StyleUnderline"/>
        </w:rPr>
        <w:t xml:space="preserve"> that occurs when each new administration reorients entire agencies around presidential priorities rather than enduring public needs</w:t>
      </w:r>
      <w:r w:rsidRPr="00AB796F">
        <w:rPr>
          <w:sz w:val="14"/>
        </w:rPr>
        <w:t>—a phenomenon we’ve seen play out dramatically across trade policy, healthcare implementation, and immigration enforcement.</w:t>
      </w:r>
    </w:p>
    <w:p w14:paraId="5A4723D1" w14:textId="77777777" w:rsidR="001947BC" w:rsidRPr="00AB796F" w:rsidRDefault="001947BC" w:rsidP="001947BC">
      <w:pPr>
        <w:rPr>
          <w:sz w:val="14"/>
        </w:rPr>
      </w:pPr>
      <w:r w:rsidRPr="00C8137B">
        <w:rPr>
          <w:rStyle w:val="Emphasis"/>
          <w:highlight w:val="cyan"/>
        </w:rPr>
        <w:t>Consider</w:t>
      </w:r>
      <w:r w:rsidRPr="00AB796F">
        <w:rPr>
          <w:rStyle w:val="Emphasis"/>
        </w:rPr>
        <w:t xml:space="preserve"> the </w:t>
      </w:r>
      <w:r w:rsidRPr="00C8137B">
        <w:rPr>
          <w:rStyle w:val="Emphasis"/>
          <w:highlight w:val="cyan"/>
        </w:rPr>
        <w:t>cascading failures</w:t>
      </w:r>
      <w:r w:rsidRPr="00AB796F">
        <w:rPr>
          <w:rStyle w:val="Emphasis"/>
        </w:rPr>
        <w:t xml:space="preserve"> we’ve witnessed </w:t>
      </w:r>
      <w:r w:rsidRPr="00C8137B">
        <w:rPr>
          <w:rStyle w:val="Emphasis"/>
          <w:highlight w:val="cyan"/>
        </w:rPr>
        <w:t>in critical infrastructure oversight</w:t>
      </w:r>
      <w:r w:rsidRPr="00AB796F">
        <w:rPr>
          <w:sz w:val="14"/>
        </w:rPr>
        <w:t xml:space="preserve">. The Federal Aviation Administration’s delayed response to alarming air traffic controller shortages exemplifies how centralized control can impair timely action. Despite years of internal warnings from technical experts, </w:t>
      </w:r>
      <w:r w:rsidRPr="00AB796F">
        <w:rPr>
          <w:rStyle w:val="StyleUnderline"/>
        </w:rPr>
        <w:t>political appointees delayed implementing recommended staffing reforms</w:t>
      </w:r>
      <w:r w:rsidRPr="00AB796F">
        <w:rPr>
          <w:sz w:val="14"/>
        </w:rPr>
        <w:t xml:space="preserve">. This pattern repeated itself with the East Palestine train derailment, where regulatory capture and centralized decision-making diluted safety standards that independent regulators had long advocated. </w:t>
      </w:r>
      <w:r w:rsidRPr="00AB796F">
        <w:rPr>
          <w:rStyle w:val="StyleUnderline"/>
        </w:rPr>
        <w:t>These weren’t failures of individual leadership but predictable outcomes of a governance model that subordinates expertise to hierarchical control</w:t>
      </w:r>
      <w:r w:rsidRPr="00AB796F">
        <w:rPr>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7635FD23" w14:textId="77777777" w:rsidR="001947BC" w:rsidRPr="00AB796F" w:rsidRDefault="001947BC" w:rsidP="001947BC">
      <w:pPr>
        <w:rPr>
          <w:sz w:val="14"/>
        </w:rPr>
      </w:pPr>
      <w:r w:rsidRPr="00AB796F">
        <w:rPr>
          <w:sz w:val="14"/>
        </w:rPr>
        <w:t xml:space="preserve">The </w:t>
      </w:r>
      <w:r w:rsidRPr="00C8137B">
        <w:rPr>
          <w:rStyle w:val="Emphasis"/>
          <w:highlight w:val="cyan"/>
        </w:rPr>
        <w:t>damage</w:t>
      </w:r>
      <w:r w:rsidRPr="00AB796F">
        <w:rPr>
          <w:rStyle w:val="Emphasis"/>
        </w:rPr>
        <w:t xml:space="preserve"> caused </w:t>
      </w:r>
      <w:r w:rsidRPr="00C8137B">
        <w:rPr>
          <w:rStyle w:val="Emphasis"/>
          <w:highlight w:val="cyan"/>
        </w:rPr>
        <w:t>to governmental expertise</w:t>
      </w:r>
      <w:r w:rsidRPr="00AB796F">
        <w:rPr>
          <w:rStyle w:val="Emphasis"/>
        </w:rPr>
        <w:t xml:space="preserve"> and simple competence </w:t>
      </w:r>
      <w:r w:rsidRPr="00C8137B">
        <w:rPr>
          <w:rStyle w:val="Emphasis"/>
          <w:highlight w:val="cyan"/>
        </w:rPr>
        <w:t>could be long lasting</w:t>
      </w:r>
      <w:r w:rsidRPr="00C8137B">
        <w:rPr>
          <w:sz w:val="14"/>
          <w:highlight w:val="cyan"/>
        </w:rPr>
        <w:t>.</w:t>
      </w:r>
      <w:r w:rsidRPr="00AB796F">
        <w:rPr>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103D1D5B" w14:textId="77777777" w:rsidR="001947BC" w:rsidRPr="00AB796F" w:rsidRDefault="001947BC" w:rsidP="001947BC">
      <w:pPr>
        <w:rPr>
          <w:sz w:val="14"/>
        </w:rPr>
      </w:pPr>
      <w:r w:rsidRPr="00AB796F">
        <w:rPr>
          <w:sz w:val="14"/>
        </w:rPr>
        <w:t xml:space="preserve">Similarly, </w:t>
      </w:r>
      <w:r w:rsidRPr="00C8137B">
        <w:rPr>
          <w:rStyle w:val="StyleUnderline"/>
          <w:highlight w:val="cyan"/>
        </w:rPr>
        <w:t>troubling patterns emerge in</w:t>
      </w:r>
      <w:r w:rsidRPr="00AB796F">
        <w:rPr>
          <w:rStyle w:val="StyleUnderline"/>
        </w:rPr>
        <w:t xml:space="preserve"> how executive agencies handle </w:t>
      </w:r>
      <w:r w:rsidRPr="00C8137B">
        <w:rPr>
          <w:rStyle w:val="StyleUnderline"/>
          <w:highlight w:val="cyan"/>
        </w:rPr>
        <w:t>fundamental rights</w:t>
      </w:r>
      <w:r w:rsidRPr="00AB796F">
        <w:rPr>
          <w:sz w:val="14"/>
        </w:rPr>
        <w:t xml:space="preserve">. </w:t>
      </w:r>
      <w:r w:rsidRPr="00AB796F">
        <w:rPr>
          <w:rStyle w:val="StyleUnderline"/>
        </w:rPr>
        <w:t>The due process failures in immigration proceedings stem directly from the executive branch’s ability to reshape entire enforcement apparatuses without meaningful checks</w:t>
      </w:r>
      <w:r w:rsidRPr="00AB796F">
        <w:rPr>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895C22">
        <w:rPr>
          <w:rStyle w:val="Emphasis"/>
        </w:rPr>
        <w:t>compromises</w:t>
      </w:r>
      <w:r w:rsidRPr="00AB796F">
        <w:rPr>
          <w:rStyle w:val="Emphasis"/>
        </w:rPr>
        <w:t xml:space="preserve"> of fundamental rights aren’t bugs but features of a system that concentrates too much authority in a single elected official</w:t>
      </w:r>
      <w:r w:rsidRPr="00AB796F">
        <w:rPr>
          <w:sz w:val="14"/>
        </w:rPr>
        <w:t xml:space="preserve"> with incentives that often diverge from safeguarding individual liberties.</w:t>
      </w:r>
    </w:p>
    <w:p w14:paraId="139BE66E" w14:textId="77777777" w:rsidR="001947BC" w:rsidRDefault="001947BC" w:rsidP="001947BC">
      <w:pPr>
        <w:rPr>
          <w:rFonts w:asciiTheme="minorHAnsi" w:eastAsiaTheme="majorEastAsia" w:hAnsiTheme="minorHAnsi" w:cstheme="minorHAnsi"/>
          <w:b/>
          <w:iCs/>
          <w:sz w:val="26"/>
        </w:rPr>
      </w:pPr>
      <w:r w:rsidRPr="00AB796F">
        <w:rPr>
          <w:sz w:val="14"/>
        </w:rPr>
        <w:t xml:space="preserve">What these cases highlight is that </w:t>
      </w:r>
      <w:r w:rsidRPr="00AB796F">
        <w:rPr>
          <w:rStyle w:val="StyleUnderline"/>
        </w:rPr>
        <w:t xml:space="preserve">the </w:t>
      </w:r>
      <w:r w:rsidRPr="00C8137B">
        <w:rPr>
          <w:rStyle w:val="StyleUnderline"/>
          <w:highlight w:val="cyan"/>
        </w:rPr>
        <w:t>unitary</w:t>
      </w:r>
      <w:r w:rsidRPr="00AB796F">
        <w:rPr>
          <w:rStyle w:val="StyleUnderline"/>
        </w:rPr>
        <w:t xml:space="preserve"> executive </w:t>
      </w:r>
      <w:r w:rsidRPr="00C8137B">
        <w:rPr>
          <w:rStyle w:val="StyleUnderline"/>
          <w:highlight w:val="cyan"/>
        </w:rPr>
        <w:t>theory fails to address</w:t>
      </w:r>
      <w:r w:rsidRPr="00AB796F">
        <w:rPr>
          <w:rStyle w:val="StyleUnderline"/>
        </w:rPr>
        <w:t xml:space="preserve"> a fundamental requirement of democratic governance</w:t>
      </w:r>
      <w:r w:rsidRPr="00AB796F">
        <w:rPr>
          <w:sz w:val="14"/>
        </w:rPr>
        <w:t xml:space="preserve">: </w:t>
      </w:r>
      <w:r w:rsidRPr="00C8137B">
        <w:rPr>
          <w:rStyle w:val="Emphasis"/>
          <w:highlight w:val="cyan"/>
        </w:rPr>
        <w:t>institutional capacity</w:t>
      </w:r>
      <w:r w:rsidRPr="00AB796F">
        <w:rPr>
          <w:rStyle w:val="Emphasis"/>
        </w:rPr>
        <w:t xml:space="preserve"> </w:t>
      </w:r>
      <w:r w:rsidRPr="00C8137B">
        <w:rPr>
          <w:rStyle w:val="Emphasis"/>
          <w:highlight w:val="cyan"/>
        </w:rPr>
        <w:t>to deliver</w:t>
      </w:r>
      <w:r w:rsidRPr="00AB796F">
        <w:rPr>
          <w:rStyle w:val="Emphasis"/>
        </w:rPr>
        <w:t xml:space="preserve"> results that serve the </w:t>
      </w:r>
      <w:r w:rsidRPr="00C8137B">
        <w:rPr>
          <w:rStyle w:val="Emphasis"/>
          <w:highlight w:val="cyan"/>
        </w:rPr>
        <w:t>public good</w:t>
      </w:r>
      <w:r w:rsidRPr="00AB796F">
        <w:rPr>
          <w:sz w:val="14"/>
        </w:rPr>
        <w:t xml:space="preserve"> </w:t>
      </w:r>
      <w:r w:rsidRPr="00AB796F">
        <w:rPr>
          <w:rStyle w:val="Emphasis"/>
        </w:rPr>
        <w:t>while protecting core rights.</w:t>
      </w:r>
      <w:r w:rsidRPr="00AB796F">
        <w:rPr>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AB796F">
        <w:rPr>
          <w:rStyle w:val="StyleUnderlin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5EE3D08B" w14:textId="77777777" w:rsidR="001947BC" w:rsidRDefault="001947BC" w:rsidP="001947BC">
      <w:pPr>
        <w:rPr>
          <w:rFonts w:asciiTheme="minorHAnsi" w:eastAsiaTheme="majorEastAsia" w:hAnsiTheme="minorHAnsi" w:cstheme="minorHAnsi"/>
          <w:b/>
          <w:iCs/>
          <w:sz w:val="26"/>
        </w:rPr>
      </w:pPr>
    </w:p>
    <w:p w14:paraId="64C44261" w14:textId="77777777" w:rsidR="001947BC" w:rsidRDefault="001947BC" w:rsidP="001947BC">
      <w:pPr>
        <w:pStyle w:val="Analytic"/>
      </w:pPr>
    </w:p>
    <w:p w14:paraId="583373EE" w14:textId="77777777" w:rsidR="001947BC" w:rsidRDefault="001947BC" w:rsidP="001947BC">
      <w:pPr>
        <w:pStyle w:val="Heading3"/>
      </w:pPr>
      <w:r>
        <w:t>AT: Hirsch</w:t>
      </w:r>
    </w:p>
    <w:p w14:paraId="48F3527E" w14:textId="77777777" w:rsidR="001947BC" w:rsidRDefault="001947BC" w:rsidP="001947BC">
      <w:pPr>
        <w:pStyle w:val="Analytic"/>
        <w:numPr>
          <w:ilvl w:val="0"/>
          <w:numId w:val="328"/>
        </w:numPr>
        <w:tabs>
          <w:tab w:val="num" w:pos="360"/>
        </w:tabs>
        <w:ind w:left="360" w:firstLine="0"/>
      </w:pPr>
    </w:p>
    <w:p w14:paraId="454D3AD6" w14:textId="77777777" w:rsidR="001947BC" w:rsidRDefault="001947BC" w:rsidP="001947BC">
      <w:pPr>
        <w:pStyle w:val="Analytic"/>
      </w:pPr>
    </w:p>
    <w:p w14:paraId="3ED6EF92" w14:textId="77777777" w:rsidR="001947BC" w:rsidRDefault="001947BC" w:rsidP="001947BC">
      <w:pPr>
        <w:pStyle w:val="Heading3"/>
      </w:pPr>
      <w:r>
        <w:t>T---Subsets</w:t>
      </w:r>
    </w:p>
    <w:p w14:paraId="56B186FC" w14:textId="77777777" w:rsidR="001947BC" w:rsidRPr="00116525" w:rsidRDefault="001947BC" w:rsidP="001947BC">
      <w:pPr>
        <w:pStyle w:val="Heading4"/>
      </w:pPr>
      <w:r w:rsidRPr="00D3167B">
        <w:t>1</w:t>
      </w:r>
      <w:r>
        <w:t xml:space="preserve">] We meet—the aff strengthens collective bargaining rights for at federal workers. </w:t>
      </w:r>
    </w:p>
    <w:p w14:paraId="73944E4E" w14:textId="77777777" w:rsidR="001947BC" w:rsidRDefault="001947BC" w:rsidP="001947BC">
      <w:pPr>
        <w:pStyle w:val="Heading4"/>
      </w:pPr>
      <w:r>
        <w:t xml:space="preserve">It’s 88% of the federal workforce. </w:t>
      </w:r>
    </w:p>
    <w:p w14:paraId="1B8D0198" w14:textId="77777777" w:rsidR="001947BC" w:rsidRPr="00D46553" w:rsidRDefault="001947BC" w:rsidP="001947BC">
      <w:r w:rsidRPr="00C853EB">
        <w:t xml:space="preserve">Catherine </w:t>
      </w:r>
      <w:r w:rsidRPr="00C853EB">
        <w:rPr>
          <w:rStyle w:val="Style13ptBold"/>
        </w:rPr>
        <w:t>Fisk, 1-30-</w:t>
      </w:r>
      <w:r w:rsidRPr="00C853EB">
        <w:t>2025, Fisk teaches Employment Law, Labor Law, Civil Procedure, and Understanding the U.S. Legal Profession. She is a Faculty Director of the Berkeley Center for Law and Work and the Berkeley Center for Law &amp; Technology. Professor</w:t>
      </w:r>
      <w:r>
        <w:t xml:space="preserve">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w:t>
      </w:r>
      <w:r w:rsidRPr="002007B6">
        <w:t>https://papers.ssrn.com/sol3/papers.cfm?abstract_id=5124299</w:t>
      </w:r>
      <w:r>
        <w:t xml:space="preserve"> lp</w:t>
      </w:r>
    </w:p>
    <w:p w14:paraId="0B82F66B" w14:textId="77777777" w:rsidR="001947BC" w:rsidRDefault="001947BC" w:rsidP="001947BC">
      <w:pPr>
        <w:rPr>
          <w:rStyle w:val="StyleUnderline"/>
        </w:rPr>
      </w:pPr>
      <w:r w:rsidRPr="00C22CD1">
        <w:rPr>
          <w:sz w:val="16"/>
        </w:rPr>
        <w:t xml:space="preserve">The EO’s chief proponent said </w:t>
      </w:r>
      <w:r w:rsidRPr="00963538">
        <w:rPr>
          <w:rStyle w:val="StyleUnderline"/>
          <w:highlight w:val="cyan"/>
        </w:rPr>
        <w:t>it would affect</w:t>
      </w:r>
      <w:r w:rsidRPr="00C22CD1">
        <w:rPr>
          <w:rStyle w:val="StyleUnderline"/>
        </w:rPr>
        <w:t xml:space="preserve"> 2 to 4 percent of the federal civilian workforce of </w:t>
      </w:r>
      <w:r w:rsidRPr="00963538">
        <w:rPr>
          <w:rStyle w:val="StyleUnderline"/>
          <w:highlight w:val="cyan"/>
        </w:rPr>
        <w:t>more than 2.27 million</w:t>
      </w:r>
      <w:r w:rsidRPr="00963538">
        <w:rPr>
          <w:sz w:val="16"/>
          <w:highlight w:val="cyan"/>
        </w:rPr>
        <w:t>,</w:t>
      </w:r>
      <w:r w:rsidRPr="00C22CD1">
        <w:rPr>
          <w:sz w:val="16"/>
        </w:rPr>
        <w:t xml:space="preserve">123 or 45,000 to 90,000 workers.124 But, </w:t>
      </w:r>
      <w:r w:rsidRPr="00963538">
        <w:rPr>
          <w:rStyle w:val="StyleUnderline"/>
          <w:highlight w:val="cyan"/>
        </w:rPr>
        <w:t>when the O</w:t>
      </w:r>
      <w:r w:rsidRPr="00C22CD1">
        <w:rPr>
          <w:rStyle w:val="StyleUnderline"/>
        </w:rPr>
        <w:t xml:space="preserve">ffice of </w:t>
      </w:r>
      <w:r w:rsidRPr="00963538">
        <w:rPr>
          <w:rStyle w:val="StyleUnderline"/>
          <w:highlight w:val="cyan"/>
        </w:rPr>
        <w:t>M</w:t>
      </w:r>
      <w:r w:rsidRPr="00C22CD1">
        <w:rPr>
          <w:rStyle w:val="StyleUnderline"/>
        </w:rPr>
        <w:t xml:space="preserve">anagement and </w:t>
      </w:r>
      <w:r w:rsidRPr="00963538">
        <w:rPr>
          <w:rStyle w:val="StyleUnderline"/>
          <w:highlight w:val="cyan"/>
        </w:rPr>
        <w:t>B</w:t>
      </w:r>
      <w:r w:rsidRPr="00C22CD1">
        <w:rPr>
          <w:rStyle w:val="StyleUnderline"/>
        </w:rPr>
        <w:t xml:space="preserve">udget </w:t>
      </w:r>
      <w:r w:rsidRPr="00963538">
        <w:rPr>
          <w:rStyle w:val="StyleUnderline"/>
          <w:highlight w:val="cyan"/>
        </w:rPr>
        <w:t>proposed to reclassify its workforce</w:t>
      </w:r>
      <w:r w:rsidRPr="00C22CD1">
        <w:rPr>
          <w:rStyle w:val="StyleUnderline"/>
        </w:rPr>
        <w:t xml:space="preserve"> in late 2020, </w:t>
      </w:r>
      <w:r w:rsidRPr="00963538">
        <w:rPr>
          <w:rStyle w:val="StyleUnderline"/>
          <w:highlight w:val="cyan"/>
        </w:rPr>
        <w:t>it proposed to strip civil service protections from 88% of its staff</w:t>
      </w:r>
      <w:r w:rsidRPr="00C22CD1">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963538">
        <w:rPr>
          <w:rStyle w:val="StyleUnderline"/>
          <w:highlight w:val="cyan"/>
        </w:rPr>
        <w:t>paving the way for the civil service to be narrowed further</w:t>
      </w:r>
      <w:r w:rsidRPr="00C22CD1">
        <w:rPr>
          <w:rStyle w:val="StyleUnderline"/>
        </w:rPr>
        <w:t>.</w:t>
      </w:r>
    </w:p>
    <w:p w14:paraId="3A342450" w14:textId="77777777" w:rsidR="001947BC" w:rsidRDefault="001947BC" w:rsidP="001947BC">
      <w:pPr>
        <w:pStyle w:val="Analytic"/>
      </w:pPr>
    </w:p>
    <w:p w14:paraId="7D61E8CD" w14:textId="77777777" w:rsidR="001947BC" w:rsidRDefault="001947BC" w:rsidP="001947BC">
      <w:pPr>
        <w:pStyle w:val="Heading4"/>
      </w:pPr>
      <w:r>
        <w:t xml:space="preserve">2] Counter-interpretation: “substantial” means considerable </w:t>
      </w:r>
    </w:p>
    <w:p w14:paraId="302CF536" w14:textId="77777777" w:rsidR="001947BC" w:rsidRDefault="001947BC" w:rsidP="001947BC">
      <w:r>
        <w:rPr>
          <w:rStyle w:val="Style13ptBold"/>
        </w:rPr>
        <w:t>W</w:t>
      </w:r>
      <w:r w:rsidRPr="005A2F5F">
        <w:rPr>
          <w:rStyle w:val="Style13ptBold"/>
        </w:rPr>
        <w:t>ords and Phrases 2002</w:t>
      </w:r>
      <w:r>
        <w:t xml:space="preserve"> (Volume 40A) p. 453</w:t>
      </w:r>
    </w:p>
    <w:p w14:paraId="47C7F275" w14:textId="77777777" w:rsidR="001947BC" w:rsidRDefault="001947BC" w:rsidP="001947BC">
      <w:r>
        <w:t xml:space="preserve">N.D.Ala. 1957.  The word </w:t>
      </w:r>
      <w:r w:rsidRPr="00963538">
        <w:rPr>
          <w:rStyle w:val="StyleUnderline"/>
          <w:highlight w:val="cyan"/>
        </w:rPr>
        <w:t>“</w:t>
      </w:r>
      <w:r w:rsidRPr="00963538">
        <w:rPr>
          <w:highlight w:val="cyan"/>
          <w:u w:val="single"/>
        </w:rPr>
        <w:t>substantial” means considerable in amount, value</w:t>
      </w:r>
      <w:r>
        <w:t>, or the like, large, as a substantial gain</w:t>
      </w:r>
    </w:p>
    <w:p w14:paraId="5CAD442D" w14:textId="77777777" w:rsidR="001947BC" w:rsidRDefault="001947BC" w:rsidP="001947BC">
      <w:pPr>
        <w:pStyle w:val="Heading4"/>
      </w:pPr>
      <w:r>
        <w:t xml:space="preserve">“Strengthening collective bargaining rights” requires extending bargaining coverage to workers not currently covered by the NLRA </w:t>
      </w:r>
    </w:p>
    <w:p w14:paraId="7E1D4BBC" w14:textId="77777777" w:rsidR="001947BC" w:rsidRDefault="001947BC" w:rsidP="001947BC">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44EF5FE3" w14:textId="77777777" w:rsidR="001947BC" w:rsidRPr="000D0619" w:rsidRDefault="001947BC" w:rsidP="001947BC">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63538">
        <w:rPr>
          <w:rStyle w:val="StyleUnderline"/>
          <w:highlight w:val="cyan"/>
        </w:rPr>
        <w:t xml:space="preserve">Precarious workers are </w:t>
      </w:r>
      <w:r w:rsidRPr="00963538">
        <w:rPr>
          <w:rStyle w:val="Emphasis"/>
          <w:highlight w:val="cyan"/>
        </w:rPr>
        <w:t>distinct from standard</w:t>
      </w:r>
      <w:r w:rsidRPr="000D0619">
        <w:rPr>
          <w:sz w:val="16"/>
        </w:rPr>
        <w:t xml:space="preserve">, full-time or “regular” </w:t>
      </w:r>
      <w:r w:rsidRPr="00963538">
        <w:rPr>
          <w:rStyle w:val="Emphasis"/>
          <w:highlight w:val="cyan"/>
        </w:rPr>
        <w:t>workers because they are</w:t>
      </w:r>
      <w:r w:rsidRPr="000D0619">
        <w:rPr>
          <w:sz w:val="16"/>
        </w:rPr>
        <w:t xml:space="preserve"> often part-time, temporary, seasonal, leased, on-call, or independent contractors – and often </w:t>
      </w:r>
      <w:r w:rsidRPr="00963538">
        <w:rPr>
          <w:rStyle w:val="Emphasis"/>
          <w:highlight w:val="cyan"/>
        </w:rPr>
        <w:t>not covered by</w:t>
      </w:r>
      <w:r w:rsidRPr="000D0619">
        <w:rPr>
          <w:sz w:val="16"/>
        </w:rPr>
        <w:t xml:space="preserve"> many </w:t>
      </w:r>
      <w:r w:rsidRPr="00963538">
        <w:rPr>
          <w:rStyle w:val="Emphasis"/>
          <w:highlight w:val="cyan"/>
        </w:rPr>
        <w:t>existing worker protection laws</w:t>
      </w:r>
      <w:r w:rsidRPr="000D0619">
        <w:rPr>
          <w:sz w:val="16"/>
        </w:rPr>
        <w:t>.2</w:t>
      </w:r>
    </w:p>
    <w:p w14:paraId="2E3E5338" w14:textId="77777777" w:rsidR="001947BC" w:rsidRPr="000D0619" w:rsidRDefault="001947BC" w:rsidP="001947BC">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63538">
        <w:rPr>
          <w:rStyle w:val="StyleUnderline"/>
          <w:highlight w:val="cyan"/>
        </w:rPr>
        <w:t>rights to</w:t>
      </w:r>
      <w:r w:rsidRPr="008F5B39">
        <w:rPr>
          <w:rStyle w:val="StyleUnderline"/>
        </w:rPr>
        <w:t xml:space="preserve"> form a union and </w:t>
      </w:r>
      <w:r w:rsidRPr="00963538">
        <w:rPr>
          <w:rStyle w:val="StyleUnderline"/>
          <w:highlight w:val="cyan"/>
        </w:rPr>
        <w:t>engage in collective bargaining</w:t>
      </w:r>
      <w:r w:rsidRPr="000D0619">
        <w:rPr>
          <w:sz w:val="16"/>
        </w:rPr>
        <w:t xml:space="preserve"> are weak in the United States, these rights </w:t>
      </w:r>
      <w:r w:rsidRPr="00963538">
        <w:rPr>
          <w:rStyle w:val="StyleUnderline"/>
          <w:highlight w:val="cyan"/>
        </w:rPr>
        <w:t>are</w:t>
      </w:r>
      <w:r w:rsidRPr="008F5B39">
        <w:rPr>
          <w:rStyle w:val="StyleUnderline"/>
        </w:rPr>
        <w:t xml:space="preserve"> often </w:t>
      </w:r>
      <w:r w:rsidRPr="00963538">
        <w:rPr>
          <w:rStyle w:val="StyleUnderline"/>
          <w:highlight w:val="cyan"/>
        </w:rPr>
        <w:t>not available to precarious workers</w:t>
      </w:r>
      <w:r w:rsidRPr="000D0619">
        <w:rPr>
          <w:sz w:val="16"/>
        </w:rPr>
        <w:t>.</w:t>
      </w:r>
    </w:p>
    <w:p w14:paraId="280B5753" w14:textId="77777777" w:rsidR="001947BC" w:rsidRPr="000D0619" w:rsidRDefault="001947BC" w:rsidP="001947BC">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5621C5AC" w14:textId="77777777" w:rsidR="001947BC" w:rsidRPr="000D0619" w:rsidRDefault="001947BC" w:rsidP="001947BC">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63538">
        <w:rPr>
          <w:rStyle w:val="StyleUnderline"/>
          <w:highlight w:val="cyan"/>
        </w:rPr>
        <w:t>proposals that</w:t>
      </w:r>
      <w:r w:rsidRPr="000D0619">
        <w:rPr>
          <w:sz w:val="16"/>
        </w:rPr>
        <w:t xml:space="preserve"> would </w:t>
      </w:r>
      <w:r w:rsidRPr="00963538">
        <w:rPr>
          <w:rStyle w:val="Emphasis"/>
          <w:highlight w:val="cyan"/>
        </w:rPr>
        <w:t>strengthen the rights of</w:t>
      </w:r>
      <w:r w:rsidRPr="000D0619">
        <w:rPr>
          <w:sz w:val="16"/>
        </w:rPr>
        <w:t xml:space="preserve"> precarious </w:t>
      </w:r>
      <w:r w:rsidRPr="00963538">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963538">
        <w:rPr>
          <w:rStyle w:val="Emphasis"/>
          <w:highlight w:val="cyan"/>
        </w:rPr>
        <w:t>would require coverage of</w:t>
      </w:r>
      <w:r w:rsidRPr="000D0619">
        <w:rPr>
          <w:sz w:val="16"/>
        </w:rPr>
        <w:t xml:space="preserve"> many </w:t>
      </w:r>
      <w:r w:rsidRPr="00963538">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963538">
        <w:rPr>
          <w:rStyle w:val="Emphasis"/>
          <w:highlight w:val="cyan"/>
        </w:rPr>
        <w:t>the N</w:t>
      </w:r>
      <w:r w:rsidRPr="000D0619">
        <w:rPr>
          <w:sz w:val="16"/>
        </w:rPr>
        <w:t xml:space="preserve">ational </w:t>
      </w:r>
      <w:r w:rsidRPr="00963538">
        <w:rPr>
          <w:rStyle w:val="Emphasis"/>
          <w:highlight w:val="cyan"/>
        </w:rPr>
        <w:t>L</w:t>
      </w:r>
      <w:r w:rsidRPr="000D0619">
        <w:rPr>
          <w:sz w:val="16"/>
        </w:rPr>
        <w:t xml:space="preserve">abor </w:t>
      </w:r>
      <w:r w:rsidRPr="00963538">
        <w:rPr>
          <w:rStyle w:val="Emphasis"/>
          <w:highlight w:val="cyan"/>
        </w:rPr>
        <w:t>R</w:t>
      </w:r>
      <w:r w:rsidRPr="000D0619">
        <w:rPr>
          <w:sz w:val="16"/>
        </w:rPr>
        <w:t xml:space="preserve">elations </w:t>
      </w:r>
      <w:r w:rsidRPr="00963538">
        <w:rPr>
          <w:rStyle w:val="Emphasis"/>
          <w:highlight w:val="cyan"/>
        </w:rPr>
        <w:t>A</w:t>
      </w:r>
      <w:r w:rsidRPr="000D0619">
        <w:rPr>
          <w:sz w:val="16"/>
        </w:rPr>
        <w:t xml:space="preserve">ct, which </w:t>
      </w:r>
      <w:r w:rsidRPr="00963538">
        <w:rPr>
          <w:rStyle w:val="StyleUnderline"/>
          <w:highlight w:val="cyan"/>
        </w:rPr>
        <w:t>governs workers’ rights to</w:t>
      </w:r>
      <w:r w:rsidRPr="000D0619">
        <w:rPr>
          <w:sz w:val="16"/>
        </w:rPr>
        <w:t xml:space="preserve"> form a union and engage in </w:t>
      </w:r>
      <w:r w:rsidRPr="00963538">
        <w:rPr>
          <w:rStyle w:val="StyleUnderline"/>
          <w:highlight w:val="cyan"/>
        </w:rPr>
        <w:t xml:space="preserve">collective bargaining, </w:t>
      </w:r>
      <w:r w:rsidRPr="00963538">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68A92C00" w14:textId="77777777" w:rsidR="001947BC" w:rsidRDefault="001947BC" w:rsidP="001947BC">
      <w:pPr>
        <w:pStyle w:val="Heading4"/>
      </w:pPr>
      <w:r>
        <w:t xml:space="preserve">That means the aff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3D09F802" w14:textId="77777777" w:rsidR="001947BC" w:rsidRPr="004E3E1E" w:rsidRDefault="001947BC" w:rsidP="001947BC">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427C2FCE" w14:textId="77777777" w:rsidR="001947BC" w:rsidRPr="00C16268" w:rsidRDefault="001947BC" w:rsidP="001947BC">
      <w:pPr>
        <w:rPr>
          <w:sz w:val="16"/>
        </w:rPr>
      </w:pPr>
      <w:r w:rsidRPr="00963538">
        <w:rPr>
          <w:rStyle w:val="StyleUnderline"/>
          <w:highlight w:val="cyan"/>
        </w:rPr>
        <w:t>The NLRA</w:t>
      </w:r>
      <w:r w:rsidRPr="003C0384">
        <w:rPr>
          <w:rStyle w:val="StyleUnderline"/>
        </w:rPr>
        <w:t xml:space="preserve"> has been criticized for </w:t>
      </w:r>
      <w:r w:rsidRPr="00963538">
        <w:rPr>
          <w:rStyle w:val="Emphasis"/>
          <w:highlight w:val="cyan"/>
        </w:rPr>
        <w:t>exclud</w:t>
      </w:r>
      <w:r w:rsidRPr="003C0384">
        <w:rPr>
          <w:rStyle w:val="Emphasis"/>
        </w:rPr>
        <w:t xml:space="preserve">ing </w:t>
      </w:r>
      <w:r w:rsidRPr="00963538">
        <w:rPr>
          <w:rStyle w:val="Emphasis"/>
          <w:highlight w:val="cyan"/>
        </w:rPr>
        <w:t>large categories of workers</w:t>
      </w:r>
      <w:r w:rsidRPr="00C16268">
        <w:rPr>
          <w:sz w:val="16"/>
        </w:rPr>
        <w:t xml:space="preserve">, some of whom are those most in need of labor law protections. </w:t>
      </w:r>
      <w:r w:rsidRPr="00963538">
        <w:rPr>
          <w:rStyle w:val="StyleUnderline"/>
          <w:highlight w:val="cyan"/>
        </w:rPr>
        <w:t xml:space="preserve">The statute </w:t>
      </w:r>
      <w:r w:rsidRPr="00963538">
        <w:rPr>
          <w:rStyle w:val="Emphasis"/>
          <w:highlight w:val="cyan"/>
        </w:rPr>
        <w:t>explicitly excludes</w:t>
      </w:r>
      <w:r w:rsidRPr="00963538">
        <w:rPr>
          <w:sz w:val="16"/>
          <w:highlight w:val="cyan"/>
        </w:rPr>
        <w:t xml:space="preserve"> </w:t>
      </w:r>
      <w:r w:rsidRPr="00963538">
        <w:rPr>
          <w:rStyle w:val="Emphasis"/>
          <w:highlight w:val="cyan"/>
        </w:rPr>
        <w:t>public employees</w:t>
      </w:r>
      <w:r w:rsidRPr="00C16268">
        <w:rPr>
          <w:sz w:val="16"/>
        </w:rPr>
        <w:t xml:space="preserve">,1 </w:t>
      </w:r>
      <w:r w:rsidRPr="00963538">
        <w:rPr>
          <w:rStyle w:val="Emphasis"/>
          <w:highlight w:val="cyan"/>
        </w:rPr>
        <w:t>supervisors</w:t>
      </w:r>
      <w:r w:rsidRPr="00C16268">
        <w:rPr>
          <w:sz w:val="16"/>
        </w:rPr>
        <w:t xml:space="preserve">, </w:t>
      </w:r>
      <w:r w:rsidRPr="00963538">
        <w:rPr>
          <w:rStyle w:val="Emphasis"/>
          <w:highlight w:val="cyan"/>
        </w:rPr>
        <w:t>agricultural workers</w:t>
      </w:r>
      <w:r w:rsidRPr="00C16268">
        <w:rPr>
          <w:sz w:val="16"/>
        </w:rPr>
        <w:t xml:space="preserve">, </w:t>
      </w:r>
      <w:r w:rsidRPr="00963538">
        <w:rPr>
          <w:rStyle w:val="Emphasis"/>
          <w:highlight w:val="cyan"/>
        </w:rPr>
        <w:t>domestic workers</w:t>
      </w:r>
      <w:r w:rsidRPr="00C16268">
        <w:rPr>
          <w:sz w:val="16"/>
        </w:rPr>
        <w:t xml:space="preserve">, </w:t>
      </w:r>
      <w:r w:rsidRPr="00963538">
        <w:rPr>
          <w:rStyle w:val="Emphasis"/>
          <w:highlight w:val="cyan"/>
        </w:rPr>
        <w:t>independent contractors</w:t>
      </w:r>
      <w:r w:rsidRPr="00C16268">
        <w:rPr>
          <w:sz w:val="16"/>
        </w:rPr>
        <w:t xml:space="preserve">, </w:t>
      </w:r>
      <w:r w:rsidRPr="00963538">
        <w:rPr>
          <w:rStyle w:val="Emphasis"/>
          <w:highlight w:val="cyan"/>
        </w:rPr>
        <w:t>employees covered by the Railway Labor Act</w:t>
      </w:r>
      <w:r w:rsidRPr="00C16268">
        <w:rPr>
          <w:sz w:val="16"/>
        </w:rPr>
        <w:t xml:space="preserve">, </w:t>
      </w:r>
      <w:r w:rsidRPr="00963538">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3142CBD3" w14:textId="77777777" w:rsidR="001947BC" w:rsidRPr="00C16268" w:rsidRDefault="001947BC" w:rsidP="001947BC">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6A923D42" w14:textId="77777777" w:rsidR="001947BC" w:rsidRPr="00C16268" w:rsidRDefault="001947BC" w:rsidP="001947BC">
      <w:pPr>
        <w:rPr>
          <w:sz w:val="16"/>
          <w:szCs w:val="16"/>
        </w:rPr>
      </w:pPr>
      <w:r w:rsidRPr="00C16268">
        <w:rPr>
          <w:sz w:val="16"/>
          <w:szCs w:val="16"/>
        </w:rPr>
        <w:t>Objective of State Intervention</w:t>
      </w:r>
    </w:p>
    <w:p w14:paraId="0745047E" w14:textId="77777777" w:rsidR="001947BC" w:rsidRPr="00045E82" w:rsidRDefault="001947BC" w:rsidP="001947BC">
      <w:pPr>
        <w:rPr>
          <w:sz w:val="16"/>
        </w:rPr>
      </w:pPr>
      <w:r w:rsidRPr="003C0384">
        <w:rPr>
          <w:rStyle w:val="StyleUnderline"/>
        </w:rPr>
        <w:t xml:space="preserve">Most </w:t>
      </w:r>
      <w:r w:rsidRPr="00963538">
        <w:rPr>
          <w:rStyle w:val="StyleUnderline"/>
          <w:highlight w:val="cyan"/>
        </w:rPr>
        <w:t>workers excluded</w:t>
      </w:r>
      <w:r w:rsidRPr="00C16268">
        <w:rPr>
          <w:sz w:val="16"/>
        </w:rPr>
        <w:t xml:space="preserve"> by the NLRA </w:t>
      </w:r>
      <w:r w:rsidRPr="00963538">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7DC9FE62" w14:textId="77777777" w:rsidR="001947BC" w:rsidRDefault="001947BC" w:rsidP="001947BC">
      <w:pPr>
        <w:pStyle w:val="Heading4"/>
      </w:pPr>
      <w:r>
        <w:t xml:space="preserve">3] Prefer it: </w:t>
      </w:r>
    </w:p>
    <w:p w14:paraId="4930E0AD" w14:textId="77777777" w:rsidR="001947BC" w:rsidRDefault="001947BC" w:rsidP="001947BC">
      <w:pPr>
        <w:pStyle w:val="Heading4"/>
      </w:pPr>
      <w:r>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7328160D" w14:textId="77777777" w:rsidR="001947BC" w:rsidRDefault="001947BC" w:rsidP="001947BC">
      <w:pPr>
        <w:pStyle w:val="Heading4"/>
      </w:pPr>
      <w:r>
        <w:t xml:space="preserve">B] Predictability: Quantitative definitions of “substantial” are arbitrary and self-serving. Federal workers are the </w:t>
      </w:r>
      <w:r w:rsidRPr="00141C7C">
        <w:rPr>
          <w:u w:val="single"/>
        </w:rPr>
        <w:t>core</w:t>
      </w:r>
      <w:r>
        <w:t xml:space="preserve"> collective bargaining controversy of 2025—excluding it would be limits for the sake of limits. </w:t>
      </w:r>
    </w:p>
    <w:p w14:paraId="63E2DC51" w14:textId="77777777" w:rsidR="001947BC" w:rsidRPr="00D9261A" w:rsidRDefault="001947BC" w:rsidP="001947BC">
      <w:pPr>
        <w:pStyle w:val="Heading4"/>
      </w:pPr>
      <w:r>
        <w:t xml:space="preserve">4. Reasonability—competing interpretations is a race to bottom because there’s always going to be some percentage definition of “substantial” the aff won’t meet. The search for the most limiting interpretation should be discouraged because it </w:t>
      </w:r>
      <w:r w:rsidRPr="004A1118">
        <w:rPr>
          <w:u w:val="single"/>
        </w:rPr>
        <w:t>crowds-out</w:t>
      </w:r>
      <w:r>
        <w:t xml:space="preserve"> substantive debates about the topic. </w:t>
      </w:r>
    </w:p>
    <w:p w14:paraId="112B0956" w14:textId="77777777" w:rsidR="001947BC" w:rsidRDefault="001947BC" w:rsidP="001947BC">
      <w:pPr>
        <w:pStyle w:val="Analytic"/>
      </w:pPr>
    </w:p>
    <w:p w14:paraId="3B11F006" w14:textId="77777777" w:rsidR="001947BC" w:rsidRPr="00D85195" w:rsidRDefault="001947BC" w:rsidP="001947BC"/>
    <w:p w14:paraId="3A31F078" w14:textId="77777777" w:rsidR="001947BC" w:rsidRDefault="001947BC" w:rsidP="001947BC">
      <w:pPr>
        <w:pStyle w:val="Heading3"/>
      </w:pPr>
      <w:r>
        <w:t>ADV CP</w:t>
      </w:r>
    </w:p>
    <w:p w14:paraId="28E300B7" w14:textId="77777777" w:rsidR="001947BC" w:rsidRDefault="001947BC" w:rsidP="001947BC">
      <w:pPr>
        <w:pStyle w:val="Heading4"/>
        <w:numPr>
          <w:ilvl w:val="0"/>
          <w:numId w:val="329"/>
        </w:numPr>
      </w:pPr>
      <w:r w:rsidRPr="00461B07">
        <w:t>Perm do both – shields the link because democratic presidents would be in line with the bureaucracy, means no slowing of orders or policies</w:t>
      </w:r>
    </w:p>
    <w:p w14:paraId="279F2D25" w14:textId="77777777" w:rsidR="001947BC" w:rsidRDefault="001947BC" w:rsidP="001947BC">
      <w:pPr>
        <w:pStyle w:val="Heading4"/>
        <w:numPr>
          <w:ilvl w:val="0"/>
          <w:numId w:val="329"/>
        </w:numPr>
      </w:pPr>
      <w:r w:rsidRPr="00461B07">
        <w:t xml:space="preserve">Perm do the counterplan. </w:t>
      </w:r>
    </w:p>
    <w:p w14:paraId="2093B4EB" w14:textId="77777777" w:rsidR="001947BC" w:rsidRDefault="001947BC" w:rsidP="001947BC">
      <w:pPr>
        <w:pStyle w:val="Heading4"/>
        <w:numPr>
          <w:ilvl w:val="0"/>
          <w:numId w:val="329"/>
        </w:numPr>
      </w:pPr>
      <w:r>
        <w:t xml:space="preserve">Perm do non-mutually exclusive parts of the plan. </w:t>
      </w:r>
    </w:p>
    <w:p w14:paraId="5D9051FE" w14:textId="77777777" w:rsidR="001947BC" w:rsidRDefault="001947BC" w:rsidP="001947BC">
      <w:pPr>
        <w:pStyle w:val="Heading4"/>
        <w:numPr>
          <w:ilvl w:val="0"/>
          <w:numId w:val="329"/>
        </w:numPr>
      </w:pPr>
      <w:r w:rsidRPr="00461B07">
        <w:t xml:space="preserve">It can’t solve the aff – </w:t>
      </w:r>
    </w:p>
    <w:p w14:paraId="04A66713" w14:textId="77777777" w:rsidR="001947BC" w:rsidRDefault="001947BC" w:rsidP="001947BC">
      <w:pPr>
        <w:pStyle w:val="Heading4"/>
        <w:numPr>
          <w:ilvl w:val="1"/>
          <w:numId w:val="329"/>
        </w:numPr>
      </w:pPr>
      <w:r>
        <w:t>O</w:t>
      </w:r>
      <w:r w:rsidRPr="00461B07">
        <w:t xml:space="preserve">ur cards are predictive that a change in president won’t solve our impacts, robust protections are key to prevent future Trumps, that’s Beres. </w:t>
      </w:r>
    </w:p>
    <w:p w14:paraId="7ECD09A8" w14:textId="77777777" w:rsidR="001947BC" w:rsidRDefault="001947BC" w:rsidP="001947BC">
      <w:pPr>
        <w:pStyle w:val="Heading4"/>
        <w:numPr>
          <w:ilvl w:val="1"/>
          <w:numId w:val="329"/>
        </w:numPr>
      </w:pPr>
      <w:r w:rsidRPr="003F4480">
        <w:rPr>
          <w:u w:val="single"/>
        </w:rPr>
        <w:t>Enforcement Deficit</w:t>
      </w:r>
      <w:r w:rsidRPr="00D179D1">
        <w:t xml:space="preserve">- continuous contract negotiation key to solve worker protections </w:t>
      </w:r>
      <w:r>
        <w:t>and check Trump</w:t>
      </w:r>
    </w:p>
    <w:p w14:paraId="1AF8765B" w14:textId="77777777" w:rsidR="001947BC" w:rsidRDefault="001947BC" w:rsidP="001947BC">
      <w:pPr>
        <w:pStyle w:val="Heading4"/>
        <w:numPr>
          <w:ilvl w:val="1"/>
          <w:numId w:val="329"/>
        </w:numPr>
      </w:pPr>
      <w:r w:rsidRPr="003F4480">
        <w:rPr>
          <w:u w:val="single"/>
        </w:rPr>
        <w:t>First Amendment Deficit</w:t>
      </w:r>
      <w:r w:rsidRPr="00D179D1">
        <w:t>- only the court ruling can ensure freedom of speech rights that mobilizes democracy – that’s Krotoszynski</w:t>
      </w:r>
    </w:p>
    <w:p w14:paraId="48E15281" w14:textId="77777777" w:rsidR="001947BC" w:rsidRDefault="001947BC" w:rsidP="001947BC">
      <w:pPr>
        <w:pStyle w:val="Heading4"/>
        <w:numPr>
          <w:ilvl w:val="1"/>
          <w:numId w:val="329"/>
        </w:numPr>
      </w:pPr>
      <w:r w:rsidRPr="003F4480">
        <w:rPr>
          <w:u w:val="single"/>
        </w:rPr>
        <w:t>Corruption Deficit</w:t>
      </w:r>
      <w:r>
        <w:t xml:space="preserve">- funding and staffing planks </w:t>
      </w:r>
      <w:r w:rsidRPr="003F4480">
        <w:rPr>
          <w:u w:val="single"/>
        </w:rPr>
        <w:t xml:space="preserve">fail- </w:t>
      </w:r>
      <w:r>
        <w:t xml:space="preserve">only CBAs provide whistleblower protections that solve corruption and enable deliberative democracy- that’s raban </w:t>
      </w:r>
    </w:p>
    <w:p w14:paraId="072709B7" w14:textId="77777777" w:rsidR="001947BC" w:rsidRDefault="001947BC" w:rsidP="001947BC">
      <w:pPr>
        <w:pStyle w:val="Analytic"/>
      </w:pPr>
    </w:p>
    <w:p w14:paraId="7FAC65B4" w14:textId="77777777" w:rsidR="001947BC" w:rsidRDefault="001947BC" w:rsidP="001947BC">
      <w:pPr>
        <w:pStyle w:val="Heading4"/>
        <w:numPr>
          <w:ilvl w:val="0"/>
          <w:numId w:val="329"/>
        </w:numPr>
      </w:pPr>
      <w:r>
        <w:t xml:space="preserve">Trump resignation causes a legitimacy crisis that generates </w:t>
      </w:r>
      <w:r w:rsidRPr="00CF3128">
        <w:rPr>
          <w:u w:val="single"/>
        </w:rPr>
        <w:t>governance instability</w:t>
      </w:r>
      <w:r>
        <w:t xml:space="preserve"> and </w:t>
      </w:r>
      <w:r w:rsidRPr="00CF3128">
        <w:rPr>
          <w:sz w:val="24"/>
          <w:szCs w:val="20"/>
        </w:rPr>
        <w:t xml:space="preserve">foreign policy politicization </w:t>
      </w:r>
    </w:p>
    <w:p w14:paraId="13C69B63" w14:textId="77777777" w:rsidR="001947BC" w:rsidRPr="00C03C21" w:rsidRDefault="001947BC" w:rsidP="001947BC">
      <w:r w:rsidRPr="00C03C21">
        <w:rPr>
          <w:rStyle w:val="Style13ptBold"/>
        </w:rPr>
        <w:t>Sposito 23</w:t>
      </w:r>
      <w:r>
        <w:t xml:space="preserve"> (Italo - adjunct professor at Universidade Federal do Tocantins in Brazil, “How do impeachments influence foreign policies? Lessons from South America,” https://doi.org/10.1590/0034-7329202300102)</w:t>
      </w:r>
    </w:p>
    <w:p w14:paraId="4543D525" w14:textId="77777777" w:rsidR="001947BC" w:rsidRPr="00CF3128" w:rsidRDefault="001947BC" w:rsidP="001947BC">
      <w:pPr>
        <w:rPr>
          <w:sz w:val="16"/>
          <w:szCs w:val="16"/>
        </w:rPr>
      </w:pPr>
      <w:r w:rsidRPr="00CF3128">
        <w:rPr>
          <w:sz w:val="16"/>
          <w:szCs w:val="16"/>
        </w:rPr>
        <w:t>In this article, I examined caretaker governments’ international strategies after impeachments. Two case studies were compared using a shared framework to show how local and international issues affect foreign policy.</w:t>
      </w:r>
    </w:p>
    <w:p w14:paraId="5654BE69" w14:textId="77777777" w:rsidR="001947BC" w:rsidRPr="00CF3128" w:rsidRDefault="001947BC" w:rsidP="001947BC">
      <w:pPr>
        <w:rPr>
          <w:sz w:val="16"/>
          <w:szCs w:val="16"/>
        </w:rPr>
      </w:pPr>
      <w:r w:rsidRPr="00CF3128">
        <w:rPr>
          <w:sz w:val="16"/>
          <w:szCs w:val="16"/>
        </w:rPr>
        <w:t>It was possible to identify a resembling process of foreign policy change that usually takes place in Latin America when the left is substituted by a right-leaning president. Still, foreign policy actors behaved similarly despite major structural disparities. Domestic politics set foreign policy, even though Temer and Franco delegated (affected by the cabinet changes following the impeachment).</w:t>
      </w:r>
    </w:p>
    <w:p w14:paraId="0C19B769" w14:textId="77777777" w:rsidR="001947BC" w:rsidRPr="005002B8" w:rsidRDefault="001947BC" w:rsidP="001947BC">
      <w:pPr>
        <w:rPr>
          <w:b/>
          <w:iCs/>
          <w:u w:val="single"/>
        </w:rPr>
      </w:pPr>
      <w:r w:rsidRPr="00C8137B">
        <w:rPr>
          <w:rStyle w:val="StyleUnderline"/>
          <w:highlight w:val="cyan"/>
        </w:rPr>
        <w:t>After impeachments</w:t>
      </w:r>
      <w:r>
        <w:t xml:space="preserve">, narrative </w:t>
      </w:r>
      <w:r w:rsidRPr="00C8137B">
        <w:rPr>
          <w:rStyle w:val="StyleUnderline"/>
          <w:highlight w:val="cyan"/>
        </w:rPr>
        <w:t xml:space="preserve">disputes over caretaker governments rose </w:t>
      </w:r>
      <w:r w:rsidRPr="00C8137B">
        <w:rPr>
          <w:rStyle w:val="Emphasis"/>
          <w:highlight w:val="cyan"/>
        </w:rPr>
        <w:t>legitimacy questioning, politicizing foreign policy</w:t>
      </w:r>
      <w:r>
        <w:t xml:space="preserve"> </w:t>
      </w:r>
      <w:r w:rsidRPr="005002B8">
        <w:rPr>
          <w:rStyle w:val="StyleUnderline"/>
        </w:rPr>
        <w:t>and regional relations.</w:t>
      </w:r>
      <w:r>
        <w:t xml:space="preserve"> As </w:t>
      </w:r>
      <w:r w:rsidRPr="005002B8">
        <w:rPr>
          <w:rStyle w:val="StyleUnderline"/>
        </w:rPr>
        <w:t xml:space="preserve">a result, foreign policy was tied to domestic politics and short-term goals, </w:t>
      </w:r>
      <w:r w:rsidRPr="00C8137B">
        <w:rPr>
          <w:rStyle w:val="Emphasis"/>
          <w:highlight w:val="cyan"/>
        </w:rPr>
        <w:t>causing unstable</w:t>
      </w:r>
      <w:r w:rsidRPr="00C8137B">
        <w:rPr>
          <w:rStyle w:val="StyleUnderline"/>
          <w:highlight w:val="cyan"/>
        </w:rPr>
        <w:t xml:space="preserve"> and </w:t>
      </w:r>
      <w:r w:rsidRPr="00C8137B">
        <w:rPr>
          <w:rStyle w:val="Emphasis"/>
          <w:highlight w:val="cyan"/>
        </w:rPr>
        <w:t>ideological behavior</w:t>
      </w:r>
      <w:r w:rsidRPr="005002B8">
        <w:rPr>
          <w:rStyle w:val="Emphasis"/>
        </w:rPr>
        <w:t>.</w:t>
      </w:r>
    </w:p>
    <w:p w14:paraId="519DF4E2" w14:textId="77777777" w:rsidR="001947BC" w:rsidRPr="00CF3128" w:rsidRDefault="001947BC" w:rsidP="001947BC">
      <w:pPr>
        <w:rPr>
          <w:sz w:val="16"/>
          <w:szCs w:val="16"/>
        </w:rPr>
      </w:pPr>
      <w:r w:rsidRPr="00CF3128">
        <w:rPr>
          <w:sz w:val="16"/>
          <w:szCs w:val="16"/>
        </w:rPr>
        <w:t>The interaction of the impeachments with international variables shaped the outcome. Both Temer and Franco had to confront contestation from neighbors, with regional ideological conditions, perceptions of the impeachment legality, and material resources (all variables differ when comparing Brazil and Paraguay, especially the latter) influenced the challenges faced by each president.</w:t>
      </w:r>
    </w:p>
    <w:p w14:paraId="33C875B8" w14:textId="77777777" w:rsidR="001947BC" w:rsidRPr="00CF3128" w:rsidRDefault="001947BC" w:rsidP="001947BC">
      <w:pPr>
        <w:rPr>
          <w:sz w:val="16"/>
        </w:rPr>
      </w:pPr>
      <w:r w:rsidRPr="00CF3128">
        <w:rPr>
          <w:sz w:val="16"/>
        </w:rPr>
        <w:t xml:space="preserve">Despite the possibility that politicization could decentralize or democratize the decision-making process, the case studies showed that </w:t>
      </w:r>
      <w:r w:rsidRPr="00C8137B">
        <w:rPr>
          <w:rStyle w:val="StyleUnderline"/>
          <w:highlight w:val="cyan"/>
        </w:rPr>
        <w:t xml:space="preserve">politicians </w:t>
      </w:r>
      <w:r w:rsidRPr="00C8137B">
        <w:rPr>
          <w:rStyle w:val="Emphasis"/>
          <w:highlight w:val="cyan"/>
        </w:rPr>
        <w:t>instrumentalize foreign policy</w:t>
      </w:r>
      <w:r w:rsidRPr="00C8137B">
        <w:rPr>
          <w:rStyle w:val="StyleUnderline"/>
          <w:highlight w:val="cyan"/>
        </w:rPr>
        <w:t xml:space="preserve"> for</w:t>
      </w:r>
      <w:r w:rsidRPr="00F64873">
        <w:rPr>
          <w:rStyle w:val="StyleUnderline"/>
        </w:rPr>
        <w:t xml:space="preserve"> personal and </w:t>
      </w:r>
      <w:r w:rsidRPr="00C8137B">
        <w:rPr>
          <w:rStyle w:val="StyleUnderline"/>
          <w:highlight w:val="cyan"/>
        </w:rPr>
        <w:t>partisan purposes.</w:t>
      </w:r>
      <w:r w:rsidRPr="00CF3128">
        <w:rPr>
          <w:sz w:val="16"/>
        </w:rPr>
        <w:t xml:space="preserve"> Consequently, </w:t>
      </w:r>
      <w:r w:rsidRPr="00C8137B">
        <w:rPr>
          <w:rStyle w:val="StyleUnderline"/>
          <w:highlight w:val="cyan"/>
        </w:rPr>
        <w:t xml:space="preserve">impeachments brought </w:t>
      </w:r>
      <w:r w:rsidRPr="00C8137B">
        <w:rPr>
          <w:rStyle w:val="Emphasis"/>
          <w:highlight w:val="cyan"/>
        </w:rPr>
        <w:t>ideologization</w:t>
      </w:r>
      <w:r w:rsidRPr="00C8137B">
        <w:rPr>
          <w:rStyle w:val="StyleUnderline"/>
          <w:highlight w:val="cyan"/>
        </w:rPr>
        <w:t xml:space="preserve"> and </w:t>
      </w:r>
      <w:r w:rsidRPr="00C8137B">
        <w:rPr>
          <w:rStyle w:val="Emphasis"/>
          <w:highlight w:val="cyan"/>
        </w:rPr>
        <w:t>erratic behavior</w:t>
      </w:r>
      <w:r w:rsidRPr="00F64873">
        <w:rPr>
          <w:rStyle w:val="StyleUnderline"/>
        </w:rPr>
        <w:t xml:space="preserve"> instead of a public debate</w:t>
      </w:r>
      <w:r w:rsidRPr="00CF3128">
        <w:rPr>
          <w:sz w:val="16"/>
        </w:rPr>
        <w:t xml:space="preserve"> to achieve consensual positions. Still, although centralization is usually related to presidentialization, this was not necessarily the case; other political actors might lead the politicization process.</w:t>
      </w:r>
    </w:p>
    <w:p w14:paraId="2C58D1BC" w14:textId="77777777" w:rsidR="001947BC" w:rsidRPr="00C8137B" w:rsidRDefault="001947BC" w:rsidP="001947BC"/>
    <w:p w14:paraId="6672F47C" w14:textId="77777777" w:rsidR="001947BC" w:rsidRDefault="001947BC" w:rsidP="001947BC">
      <w:pPr>
        <w:pStyle w:val="Heading3"/>
      </w:pPr>
      <w:r>
        <w:t>Elections DA</w:t>
      </w:r>
    </w:p>
    <w:p w14:paraId="631A150F" w14:textId="77777777" w:rsidR="001947BC" w:rsidRDefault="001947BC" w:rsidP="001947BC">
      <w:pPr>
        <w:pStyle w:val="Analytic"/>
      </w:pPr>
    </w:p>
    <w:p w14:paraId="7AA6BC62" w14:textId="77777777" w:rsidR="001947BC" w:rsidRDefault="001947BC" w:rsidP="001947BC">
      <w:pPr>
        <w:pStyle w:val="Heading4"/>
      </w:pPr>
      <w:r>
        <w:t xml:space="preserve">2. Other issues trump federal unions </w:t>
      </w:r>
    </w:p>
    <w:p w14:paraId="6995F6EE" w14:textId="77777777" w:rsidR="001947BC" w:rsidRPr="006973AB" w:rsidRDefault="001947BC" w:rsidP="001947BC">
      <w:pPr>
        <w:rPr>
          <w:rStyle w:val="Style13ptBold"/>
          <w:sz w:val="16"/>
        </w:rPr>
      </w:pPr>
      <w:r w:rsidRPr="006973AB">
        <w:rPr>
          <w:rStyle w:val="Style13ptBold"/>
        </w:rPr>
        <w:t xml:space="preserve">Schimdit </w:t>
      </w:r>
      <w:r>
        <w:rPr>
          <w:rStyle w:val="Style13ptBold"/>
        </w:rPr>
        <w:t xml:space="preserve">10/2 </w:t>
      </w:r>
      <w:r w:rsidRPr="006973AB">
        <w:rPr>
          <w:sz w:val="16"/>
        </w:rPr>
        <w:t>(Markus- ward-winning journalist who covers Virginia politics from the state Capitol in Richmond, coverage area includes the General Assembly, the executive branch and elections in Virginia;” New poll: Spanberger takes 10-point lead, makes gains with younger voters in Va. governor’s race”, Virginia Mecury, 10/2/25, https://virginiamercury.com/2025/10/02/spanberger-takes-double-digit-lead-makes-gains-with-younger-voters-in-va-governors-race-new-poll-shows/)</w:t>
      </w:r>
    </w:p>
    <w:p w14:paraId="392F0811" w14:textId="77777777" w:rsidR="001947BC" w:rsidRPr="00F81E33" w:rsidRDefault="001947BC" w:rsidP="001947BC">
      <w:pPr>
        <w:rPr>
          <w:sz w:val="16"/>
        </w:rPr>
      </w:pPr>
      <w:r w:rsidRPr="00F81E33">
        <w:rPr>
          <w:u w:val="single"/>
        </w:rPr>
        <w:t xml:space="preserve">Democratic nominee Abigail </w:t>
      </w:r>
      <w:r w:rsidRPr="00C8137B">
        <w:rPr>
          <w:highlight w:val="cyan"/>
          <w:u w:val="single"/>
        </w:rPr>
        <w:t>Spanberger has opened a double-digit lead</w:t>
      </w:r>
      <w:r w:rsidRPr="00F81E33">
        <w:rPr>
          <w:sz w:val="16"/>
        </w:rPr>
        <w:t xml:space="preserve"> over Republican Winsome Earle-Sears in Virginia’s governor’s race, according to a new Emerson College Polling/The Hill survey that shows a dramatic shift among independent, male and younger voters.</w:t>
      </w:r>
    </w:p>
    <w:p w14:paraId="5C553476" w14:textId="77777777" w:rsidR="001947BC" w:rsidRPr="00F81E33" w:rsidRDefault="001947BC" w:rsidP="001947BC">
      <w:pPr>
        <w:rPr>
          <w:sz w:val="16"/>
        </w:rPr>
      </w:pPr>
    </w:p>
    <w:p w14:paraId="4BCA8D3A" w14:textId="77777777" w:rsidR="001947BC" w:rsidRPr="00F81E33" w:rsidRDefault="001947BC" w:rsidP="001947BC">
      <w:pPr>
        <w:rPr>
          <w:sz w:val="16"/>
        </w:rPr>
      </w:pPr>
      <w:r w:rsidRPr="00F81E33">
        <w:rPr>
          <w:u w:val="single"/>
        </w:rPr>
        <w:t xml:space="preserve">Since January, Spanberger’s </w:t>
      </w:r>
      <w:r w:rsidRPr="00C8137B">
        <w:rPr>
          <w:highlight w:val="cyan"/>
          <w:u w:val="single"/>
        </w:rPr>
        <w:t>support climbed</w:t>
      </w:r>
      <w:r w:rsidRPr="00F81E33">
        <w:rPr>
          <w:u w:val="single"/>
        </w:rPr>
        <w:t xml:space="preserve"> from 42% </w:t>
      </w:r>
      <w:r w:rsidRPr="00C8137B">
        <w:rPr>
          <w:highlight w:val="cyan"/>
          <w:u w:val="single"/>
        </w:rPr>
        <w:t>to 52%,</w:t>
      </w:r>
      <w:r w:rsidRPr="00F81E33">
        <w:rPr>
          <w:sz w:val="16"/>
        </w:rPr>
        <w:t xml:space="preserve"> while Earle-Sears ticked up just one point, from 41% to 42%, the poll found.</w:t>
      </w:r>
    </w:p>
    <w:p w14:paraId="3498B54D" w14:textId="77777777" w:rsidR="001947BC" w:rsidRPr="00F81E33" w:rsidRDefault="001947BC" w:rsidP="001947BC">
      <w:pPr>
        <w:rPr>
          <w:sz w:val="16"/>
        </w:rPr>
      </w:pPr>
    </w:p>
    <w:p w14:paraId="61700C88" w14:textId="77777777" w:rsidR="001947BC" w:rsidRPr="00F81E33" w:rsidRDefault="001947BC" w:rsidP="001947BC">
      <w:pPr>
        <w:rPr>
          <w:sz w:val="16"/>
        </w:rPr>
      </w:pPr>
      <w:r w:rsidRPr="00F81E33">
        <w:rPr>
          <w:sz w:val="16"/>
        </w:rPr>
        <w:t>“</w:t>
      </w:r>
      <w:r w:rsidRPr="00F81E33">
        <w:rPr>
          <w:u w:val="single"/>
        </w:rPr>
        <w:t xml:space="preserve">Spanberger has picked up significant momentum </w:t>
      </w:r>
      <w:r w:rsidRPr="00F81E33">
        <w:rPr>
          <w:sz w:val="16"/>
        </w:rPr>
        <w:t xml:space="preserve">since the first Emerson College poll at the beginning of 2025, driven by increases in support from independents, males and younger voters,” said Spencer Kimball, executive director of Emerson College Polling. </w:t>
      </w:r>
    </w:p>
    <w:p w14:paraId="229DBB23" w14:textId="77777777" w:rsidR="001947BC" w:rsidRPr="00F81E33" w:rsidRDefault="001947BC" w:rsidP="001947BC">
      <w:pPr>
        <w:rPr>
          <w:sz w:val="16"/>
        </w:rPr>
      </w:pPr>
    </w:p>
    <w:p w14:paraId="1820FF9D" w14:textId="77777777" w:rsidR="001947BC" w:rsidRPr="00F81E33" w:rsidRDefault="001947BC" w:rsidP="001947BC">
      <w:pPr>
        <w:rPr>
          <w:sz w:val="16"/>
        </w:rPr>
      </w:pPr>
      <w:r w:rsidRPr="00F81E33">
        <w:rPr>
          <w:sz w:val="16"/>
        </w:rPr>
        <w:t>“Independent voters support Spanberger by a 19-point margin; a reversal from January, when they supported Earle-Sears by four points. Notably, the male vote, which traditionally favors the Republican candidate, shifted from a 15-point advantage for Earle-Sears to an even split, with 46% supporting each candidate,” Kimball added.</w:t>
      </w:r>
    </w:p>
    <w:p w14:paraId="44FAF1F7" w14:textId="77777777" w:rsidR="001947BC" w:rsidRPr="00F81E33" w:rsidRDefault="001947BC" w:rsidP="001947BC">
      <w:pPr>
        <w:rPr>
          <w:sz w:val="16"/>
        </w:rPr>
      </w:pPr>
    </w:p>
    <w:p w14:paraId="6A2178F4" w14:textId="77777777" w:rsidR="001947BC" w:rsidRPr="00F81E33" w:rsidRDefault="001947BC" w:rsidP="001947BC">
      <w:pPr>
        <w:rPr>
          <w:sz w:val="16"/>
        </w:rPr>
      </w:pPr>
      <w:r w:rsidRPr="00F81E33">
        <w:rPr>
          <w:sz w:val="16"/>
        </w:rPr>
        <w:t xml:space="preserve">The Democratic nominee has also consolidated support among younger Virginians. </w:t>
      </w:r>
    </w:p>
    <w:p w14:paraId="212A1BE2" w14:textId="77777777" w:rsidR="001947BC" w:rsidRPr="00F81E33" w:rsidRDefault="001947BC" w:rsidP="001947BC">
      <w:pPr>
        <w:rPr>
          <w:sz w:val="16"/>
        </w:rPr>
      </w:pPr>
    </w:p>
    <w:p w14:paraId="677C6E83" w14:textId="77777777" w:rsidR="001947BC" w:rsidRPr="00F81E33" w:rsidRDefault="001947BC" w:rsidP="001947BC">
      <w:pPr>
        <w:rPr>
          <w:sz w:val="16"/>
        </w:rPr>
      </w:pPr>
      <w:r w:rsidRPr="00F81E33">
        <w:rPr>
          <w:sz w:val="16"/>
        </w:rPr>
        <w:t>“Spanberger’s support also increased among voters under 50: what was once a narrow 41% to 39% edge has grown into a 27-point lead, 59% to 32%,” Kimball said. “Meanwhile, Earle-Sears has not consolidated support among older voters; in January, those 50 and older were evenly divided, 43% for Spanberger and 42% for Earle-Sears. Nine months later, the group remains split with 49% for Earle-Sears and 47% for Spanberger.”</w:t>
      </w:r>
    </w:p>
    <w:p w14:paraId="2BA88762" w14:textId="77777777" w:rsidR="001947BC" w:rsidRPr="00F81E33" w:rsidRDefault="001947BC" w:rsidP="001947BC">
      <w:pPr>
        <w:rPr>
          <w:sz w:val="16"/>
        </w:rPr>
      </w:pPr>
    </w:p>
    <w:p w14:paraId="7B5E94BD" w14:textId="77777777" w:rsidR="001947BC" w:rsidRPr="00F81E33" w:rsidRDefault="001947BC" w:rsidP="001947BC">
      <w:pPr>
        <w:rPr>
          <w:sz w:val="16"/>
        </w:rPr>
      </w:pPr>
      <w:r w:rsidRPr="00F81E33">
        <w:rPr>
          <w:sz w:val="16"/>
        </w:rPr>
        <w:t>The poll found Spanberger and Earle-Sears’ ballot strength mirrored their overall popularity in the state. Spanberger holds a 51% favorability rating, compared with 42% for Earle-Sears. Thirty-eight percent have an unfavorable view of Spanberger, while 44% view Earle-Sears unfavorably.</w:t>
      </w:r>
    </w:p>
    <w:p w14:paraId="767D0434" w14:textId="77777777" w:rsidR="001947BC" w:rsidRPr="00F81E33" w:rsidRDefault="001947BC" w:rsidP="001947BC">
      <w:pPr>
        <w:rPr>
          <w:sz w:val="16"/>
        </w:rPr>
      </w:pPr>
    </w:p>
    <w:p w14:paraId="35172E4F" w14:textId="77777777" w:rsidR="001947BC" w:rsidRPr="00F81E33" w:rsidRDefault="001947BC" w:rsidP="001947BC">
      <w:pPr>
        <w:rPr>
          <w:sz w:val="16"/>
        </w:rPr>
      </w:pPr>
      <w:r w:rsidRPr="00F81E33">
        <w:rPr>
          <w:sz w:val="16"/>
        </w:rPr>
        <w:t>Gov. Glenn Youngkin, a Republican who will leave office in January, maintains a 46% approval rating, with 41% disapproving. President Donald Trump, meanwhile, is underwater in Virginia, with 42% approving of his job performance and 54% disapproving.</w:t>
      </w:r>
    </w:p>
    <w:p w14:paraId="55586A6F" w14:textId="77777777" w:rsidR="001947BC" w:rsidRPr="00F81E33" w:rsidRDefault="001947BC" w:rsidP="001947BC">
      <w:pPr>
        <w:rPr>
          <w:sz w:val="16"/>
        </w:rPr>
      </w:pPr>
    </w:p>
    <w:p w14:paraId="3BF80715" w14:textId="77777777" w:rsidR="001947BC" w:rsidRPr="00F81E33" w:rsidRDefault="001947BC" w:rsidP="001947BC">
      <w:pPr>
        <w:rPr>
          <w:sz w:val="16"/>
        </w:rPr>
      </w:pPr>
      <w:r w:rsidRPr="00F81E33">
        <w:rPr>
          <w:sz w:val="16"/>
        </w:rPr>
        <w:t>“While Governor Youngkin maintains a positive approval rating, Lieutenant Governor Earle-Sears does not appear to benefit from it,” Kimball said. “Among voters who approve of the Governor, 11% plan to support Spanberger, while 4% of those who disapprove of the Governor plan to support Earle-Sears.”</w:t>
      </w:r>
    </w:p>
    <w:p w14:paraId="3534738A" w14:textId="77777777" w:rsidR="001947BC" w:rsidRPr="00F81E33" w:rsidRDefault="001947BC" w:rsidP="001947BC">
      <w:pPr>
        <w:rPr>
          <w:sz w:val="16"/>
        </w:rPr>
      </w:pPr>
    </w:p>
    <w:p w14:paraId="384156D7" w14:textId="77777777" w:rsidR="001947BC" w:rsidRPr="00F81E33" w:rsidRDefault="001947BC" w:rsidP="001947BC">
      <w:pPr>
        <w:rPr>
          <w:u w:val="single"/>
        </w:rPr>
      </w:pPr>
      <w:r w:rsidRPr="00F81E33">
        <w:rPr>
          <w:u w:val="single"/>
        </w:rPr>
        <w:t xml:space="preserve">The survey also highlighted </w:t>
      </w:r>
      <w:r w:rsidRPr="00C8137B">
        <w:rPr>
          <w:highlight w:val="cyan"/>
          <w:u w:val="single"/>
        </w:rPr>
        <w:t>the issues shaping voters’ decisions</w:t>
      </w:r>
      <w:r w:rsidRPr="00F81E33">
        <w:rPr>
          <w:u w:val="single"/>
        </w:rPr>
        <w:t xml:space="preserve">. </w:t>
      </w:r>
    </w:p>
    <w:p w14:paraId="3DAD4A8D" w14:textId="77777777" w:rsidR="001947BC" w:rsidRPr="00F81E33" w:rsidRDefault="001947BC" w:rsidP="001947BC">
      <w:pPr>
        <w:rPr>
          <w:u w:val="single"/>
        </w:rPr>
      </w:pPr>
    </w:p>
    <w:p w14:paraId="3C11D1E6" w14:textId="77777777" w:rsidR="001947BC" w:rsidRPr="00F81E33" w:rsidRDefault="001947BC" w:rsidP="001947BC">
      <w:pPr>
        <w:rPr>
          <w:u w:val="single"/>
        </w:rPr>
      </w:pPr>
      <w:r w:rsidRPr="00F81E33">
        <w:rPr>
          <w:u w:val="single"/>
        </w:rPr>
        <w:t xml:space="preserve">The </w:t>
      </w:r>
      <w:r w:rsidRPr="00C8137B">
        <w:rPr>
          <w:highlight w:val="cyan"/>
          <w:u w:val="single"/>
        </w:rPr>
        <w:t>economy</w:t>
      </w:r>
      <w:r w:rsidRPr="00F81E33">
        <w:rPr>
          <w:u w:val="single"/>
        </w:rPr>
        <w:t xml:space="preserve"> tops the list at 35%, followed by threats to </w:t>
      </w:r>
      <w:r w:rsidRPr="00C8137B">
        <w:rPr>
          <w:highlight w:val="cyan"/>
          <w:u w:val="single"/>
        </w:rPr>
        <w:t>democracy</w:t>
      </w:r>
      <w:r w:rsidRPr="00F81E33">
        <w:rPr>
          <w:u w:val="single"/>
        </w:rPr>
        <w:t xml:space="preserve"> at 20%, </w:t>
      </w:r>
      <w:r w:rsidRPr="00C8137B">
        <w:rPr>
          <w:highlight w:val="cyan"/>
          <w:u w:val="single"/>
        </w:rPr>
        <w:t>education</w:t>
      </w:r>
      <w:r w:rsidRPr="00F81E33">
        <w:rPr>
          <w:u w:val="single"/>
        </w:rPr>
        <w:t xml:space="preserve"> at 10%, </w:t>
      </w:r>
      <w:r w:rsidRPr="00C8137B">
        <w:rPr>
          <w:highlight w:val="cyan"/>
          <w:u w:val="single"/>
        </w:rPr>
        <w:t>health care</w:t>
      </w:r>
      <w:r w:rsidRPr="00F81E33">
        <w:rPr>
          <w:u w:val="single"/>
        </w:rPr>
        <w:t xml:space="preserve"> at 9%, housing affordability at 8%, immigration at 6% and crime at 6</w:t>
      </w:r>
      <w:r w:rsidRPr="006973AB">
        <w:rPr>
          <w:u w:val="single"/>
        </w:rPr>
        <w:t>%.</w:t>
      </w:r>
    </w:p>
    <w:p w14:paraId="12AE33C2" w14:textId="77777777" w:rsidR="001947BC" w:rsidRPr="00F81E33" w:rsidRDefault="001947BC" w:rsidP="001947BC">
      <w:pPr>
        <w:rPr>
          <w:sz w:val="16"/>
        </w:rPr>
      </w:pPr>
    </w:p>
    <w:p w14:paraId="40044CBA" w14:textId="77777777" w:rsidR="001947BC" w:rsidRPr="00F81E33" w:rsidRDefault="001947BC" w:rsidP="001947BC">
      <w:pPr>
        <w:rPr>
          <w:u w:val="single"/>
        </w:rPr>
      </w:pPr>
      <w:r w:rsidRPr="00F81E33">
        <w:rPr>
          <w:u w:val="single"/>
        </w:rPr>
        <w:t>When asked what issues are “very important” to their vote, 79% cited the economy, 78% education, 71% health care, 66% threats to democracy and 64% housing affordability. Just 27% said transgender issues were very important. Voters who prioritize the economy broke for Spanberger 51% to 44%.</w:t>
      </w:r>
    </w:p>
    <w:p w14:paraId="00005EB4" w14:textId="77777777" w:rsidR="001947BC" w:rsidRPr="00F81E33" w:rsidRDefault="001947BC" w:rsidP="001947BC">
      <w:pPr>
        <w:rPr>
          <w:u w:val="single"/>
        </w:rPr>
      </w:pPr>
    </w:p>
    <w:p w14:paraId="293DDEC8" w14:textId="77777777" w:rsidR="001947BC" w:rsidRPr="00F81E33" w:rsidRDefault="001947BC" w:rsidP="001947BC">
      <w:pPr>
        <w:rPr>
          <w:u w:val="single"/>
        </w:rPr>
      </w:pPr>
      <w:r w:rsidRPr="00F81E33">
        <w:rPr>
          <w:u w:val="single"/>
        </w:rPr>
        <w:t xml:space="preserve">The survey also tested opinions on key policy debates. </w:t>
      </w:r>
      <w:r w:rsidRPr="00C8137B">
        <w:rPr>
          <w:highlight w:val="cyan"/>
          <w:u w:val="single"/>
        </w:rPr>
        <w:t>A large majority — 76% — said they favor eliminating the state’s personal property tax on vehicles</w:t>
      </w:r>
      <w:r w:rsidRPr="00F81E33">
        <w:rPr>
          <w:u w:val="single"/>
        </w:rPr>
        <w:t>, a proposal popular across party lines: 89% of Republicans, 66% of Democrats and 73% of independents back repeal.</w:t>
      </w:r>
    </w:p>
    <w:p w14:paraId="45986BC2" w14:textId="77777777" w:rsidR="001947BC" w:rsidRPr="00F81E33" w:rsidRDefault="001947BC" w:rsidP="001947BC">
      <w:pPr>
        <w:rPr>
          <w:u w:val="single"/>
        </w:rPr>
      </w:pPr>
    </w:p>
    <w:p w14:paraId="036AD596" w14:textId="77777777" w:rsidR="001947BC" w:rsidRPr="00F81E33" w:rsidRDefault="001947BC" w:rsidP="001947BC">
      <w:pPr>
        <w:rPr>
          <w:u w:val="single"/>
        </w:rPr>
      </w:pPr>
      <w:r w:rsidRPr="00C8137B">
        <w:rPr>
          <w:highlight w:val="cyan"/>
          <w:u w:val="single"/>
        </w:rPr>
        <w:t>On data centers, 42% said they support building more</w:t>
      </w:r>
      <w:r w:rsidRPr="00F81E33">
        <w:rPr>
          <w:u w:val="single"/>
        </w:rPr>
        <w:t xml:space="preserve"> in Virginia, </w:t>
      </w:r>
      <w:r w:rsidRPr="00C8137B">
        <w:rPr>
          <w:highlight w:val="cyan"/>
          <w:u w:val="single"/>
        </w:rPr>
        <w:t>39% oppose the expansion</w:t>
      </w:r>
      <w:r w:rsidRPr="00F81E33">
        <w:rPr>
          <w:u w:val="single"/>
        </w:rPr>
        <w:t xml:space="preserve"> and 18% are unsure. About two-thirds of voters said they are at least somewhat familiar with the facilities.</w:t>
      </w:r>
    </w:p>
    <w:p w14:paraId="34908262" w14:textId="77777777" w:rsidR="001947BC" w:rsidRPr="00F81E33" w:rsidRDefault="001947BC" w:rsidP="001947BC">
      <w:pPr>
        <w:rPr>
          <w:u w:val="single"/>
        </w:rPr>
      </w:pPr>
    </w:p>
    <w:p w14:paraId="26E6A77F" w14:textId="77777777" w:rsidR="001947BC" w:rsidRPr="00F81E33" w:rsidRDefault="001947BC" w:rsidP="001947BC">
      <w:pPr>
        <w:rPr>
          <w:sz w:val="16"/>
        </w:rPr>
      </w:pPr>
      <w:r w:rsidRPr="00F81E33">
        <w:rPr>
          <w:sz w:val="16"/>
        </w:rPr>
        <w:t>The Emerson College Polling/The Hill survey of 725 likely Virginia voters was conducted Sept. 28-29. The poll has a credibility interval, similar to a margin of error, of plus or minus 3.6 percentage points.</w:t>
      </w:r>
    </w:p>
    <w:p w14:paraId="79B467F5" w14:textId="77777777" w:rsidR="001947BC" w:rsidRDefault="001947BC" w:rsidP="001947BC"/>
    <w:p w14:paraId="19052462" w14:textId="77777777" w:rsidR="001947BC" w:rsidRDefault="001947BC" w:rsidP="001947BC">
      <w:pPr>
        <w:pStyle w:val="Heading4"/>
      </w:pPr>
      <w:r>
        <w:t>3. Spanberger solidifies union support absent federal union messaging</w:t>
      </w:r>
    </w:p>
    <w:p w14:paraId="7551792C" w14:textId="77777777" w:rsidR="001947BC" w:rsidRPr="008975BE" w:rsidRDefault="001947BC" w:rsidP="001947BC">
      <w:pPr>
        <w:rPr>
          <w:rStyle w:val="Style13ptBold"/>
        </w:rPr>
      </w:pPr>
      <w:r w:rsidRPr="008975BE">
        <w:rPr>
          <w:rStyle w:val="Style13ptBold"/>
        </w:rPr>
        <w:t>Cannon 25</w:t>
      </w:r>
      <w:r>
        <w:rPr>
          <w:rStyle w:val="Style13ptBold"/>
        </w:rPr>
        <w:t xml:space="preserve"> </w:t>
      </w:r>
      <w:r w:rsidRPr="00A03392">
        <w:t>(Benjy-director of communication at unite here;” UNITE HERE Endorses Abigail Spanberger for Virginia Governor”, Unite Here, 3/31/25, https://unitehere.org/press-releases/unite-here-endorses-abigail-spanberger-for-virginia-governor/)</w:t>
      </w:r>
    </w:p>
    <w:p w14:paraId="51A28851" w14:textId="77777777" w:rsidR="001947BC" w:rsidRPr="00A03392" w:rsidRDefault="001947BC" w:rsidP="001947BC">
      <w:pPr>
        <w:rPr>
          <w:u w:val="single"/>
        </w:rPr>
      </w:pPr>
      <w:r w:rsidRPr="00A03392">
        <w:rPr>
          <w:u w:val="single"/>
        </w:rPr>
        <w:t xml:space="preserve">With over 8,000 members who live throughout Virginia and work at universities, airports, hotels and casinos, </w:t>
      </w:r>
      <w:r w:rsidRPr="00C8137B">
        <w:rPr>
          <w:highlight w:val="cyan"/>
          <w:u w:val="single"/>
        </w:rPr>
        <w:t>UNITE HERE</w:t>
      </w:r>
      <w:r w:rsidRPr="00A03392">
        <w:rPr>
          <w:u w:val="single"/>
        </w:rPr>
        <w:t xml:space="preserve"> Locals 23 and Local 25 today </w:t>
      </w:r>
      <w:r w:rsidRPr="00C8137B">
        <w:rPr>
          <w:highlight w:val="cyan"/>
          <w:u w:val="single"/>
        </w:rPr>
        <w:t>announced their support for</w:t>
      </w:r>
      <w:r w:rsidRPr="00A03392">
        <w:rPr>
          <w:u w:val="single"/>
        </w:rPr>
        <w:t xml:space="preserve"> Abigail </w:t>
      </w:r>
      <w:r w:rsidRPr="00C8137B">
        <w:rPr>
          <w:highlight w:val="cyan"/>
          <w:u w:val="single"/>
        </w:rPr>
        <w:t>Spanberger for</w:t>
      </w:r>
      <w:r w:rsidRPr="00A03392">
        <w:rPr>
          <w:u w:val="single"/>
        </w:rPr>
        <w:t xml:space="preserve"> Virginia </w:t>
      </w:r>
      <w:r w:rsidRPr="00C8137B">
        <w:rPr>
          <w:highlight w:val="cyan"/>
          <w:u w:val="single"/>
        </w:rPr>
        <w:t>Governor</w:t>
      </w:r>
      <w:r w:rsidRPr="00A03392">
        <w:rPr>
          <w:u w:val="single"/>
        </w:rPr>
        <w:t>.</w:t>
      </w:r>
    </w:p>
    <w:p w14:paraId="635464AA" w14:textId="77777777" w:rsidR="001947BC" w:rsidRPr="00A03392" w:rsidRDefault="001947BC" w:rsidP="001947BC">
      <w:pPr>
        <w:rPr>
          <w:sz w:val="16"/>
        </w:rPr>
      </w:pPr>
      <w:r w:rsidRPr="00A03392">
        <w:rPr>
          <w:sz w:val="16"/>
        </w:rPr>
        <w:t>“</w:t>
      </w:r>
      <w:r w:rsidRPr="00C8137B">
        <w:rPr>
          <w:highlight w:val="cyan"/>
          <w:u w:val="single"/>
        </w:rPr>
        <w:t>Working people in Virginia deserve leaders who will make life more affordable and bring</w:t>
      </w:r>
      <w:r w:rsidRPr="008975BE">
        <w:rPr>
          <w:u w:val="single"/>
        </w:rPr>
        <w:t xml:space="preserve"> smart economic growth and </w:t>
      </w:r>
      <w:r w:rsidRPr="00C8137B">
        <w:rPr>
          <w:highlight w:val="cyan"/>
          <w:u w:val="single"/>
        </w:rPr>
        <w:t>good jobs</w:t>
      </w:r>
      <w:r w:rsidRPr="00C8137B">
        <w:rPr>
          <w:sz w:val="16"/>
          <w:highlight w:val="cyan"/>
        </w:rPr>
        <w:t xml:space="preserve"> </w:t>
      </w:r>
      <w:r w:rsidRPr="00A03392">
        <w:rPr>
          <w:sz w:val="16"/>
        </w:rPr>
        <w:t>to the Commonwealth, not play political games with our workforce while paying lip service to the White House,” said Samuel Epps, political director of UNITE HERE Local 25. “</w:t>
      </w:r>
      <w:r w:rsidRPr="008975BE">
        <w:rPr>
          <w:u w:val="single"/>
        </w:rPr>
        <w:t xml:space="preserve">Abigail </w:t>
      </w:r>
      <w:r w:rsidRPr="00C8137B">
        <w:rPr>
          <w:highlight w:val="cyan"/>
          <w:u w:val="single"/>
        </w:rPr>
        <w:t>Spanberger has proven</w:t>
      </w:r>
      <w:r w:rsidRPr="008975BE">
        <w:rPr>
          <w:u w:val="single"/>
        </w:rPr>
        <w:t xml:space="preserve"> time and time again that </w:t>
      </w:r>
      <w:r w:rsidRPr="00C8137B">
        <w:rPr>
          <w:highlight w:val="cyan"/>
          <w:u w:val="single"/>
        </w:rPr>
        <w:t>she will defend</w:t>
      </w:r>
      <w:r w:rsidRPr="008975BE">
        <w:rPr>
          <w:u w:val="single"/>
        </w:rPr>
        <w:t xml:space="preserve"> our </w:t>
      </w:r>
      <w:r w:rsidRPr="00C8137B">
        <w:rPr>
          <w:highlight w:val="cyan"/>
          <w:u w:val="single"/>
        </w:rPr>
        <w:t>rights, fight for working families, and</w:t>
      </w:r>
      <w:r w:rsidRPr="008975BE">
        <w:rPr>
          <w:u w:val="single"/>
        </w:rPr>
        <w:t xml:space="preserve"> always </w:t>
      </w:r>
      <w:r w:rsidRPr="00C8137B">
        <w:rPr>
          <w:highlight w:val="cyan"/>
          <w:u w:val="single"/>
        </w:rPr>
        <w:t>do what’s best</w:t>
      </w:r>
      <w:r w:rsidRPr="008975BE">
        <w:rPr>
          <w:u w:val="single"/>
        </w:rPr>
        <w:t xml:space="preserve"> for the Commonwealth — and we’re proud to endorse her to serve as the next Governor of Virginia</w:t>
      </w:r>
      <w:r w:rsidRPr="00A03392">
        <w:rPr>
          <w:sz w:val="16"/>
        </w:rPr>
        <w:t>.”</w:t>
      </w:r>
    </w:p>
    <w:p w14:paraId="37A6B469" w14:textId="77777777" w:rsidR="001947BC" w:rsidRPr="008975BE" w:rsidRDefault="001947BC" w:rsidP="001947BC">
      <w:pPr>
        <w:rPr>
          <w:u w:val="single"/>
        </w:rPr>
      </w:pPr>
      <w:r w:rsidRPr="00A03392">
        <w:rPr>
          <w:sz w:val="16"/>
        </w:rPr>
        <w:t>“I am grateful for UNITE HERE’s work to uplift the voices of Virginia workers, and I’m proud to earn their endorsement to serve as the next Governor of Virginia. UNITE HERE helps bring better wages, stronger healthcare benefits, and a voice in their workplace to Virginia’s workers,” said Spanberger. “</w:t>
      </w:r>
      <w:r w:rsidRPr="008975BE">
        <w:rPr>
          <w:u w:val="single"/>
        </w:rPr>
        <w:t xml:space="preserve">Together, we can create better-paying, family-sustaining jobs for Virginians in every corner of the Commonwealth and a stronger economy that offers more opportunity for everyone. As </w:t>
      </w:r>
      <w:r w:rsidRPr="00C8137B">
        <w:rPr>
          <w:highlight w:val="cyan"/>
          <w:u w:val="single"/>
        </w:rPr>
        <w:t>the</w:t>
      </w:r>
      <w:r w:rsidRPr="008975BE">
        <w:rPr>
          <w:u w:val="single"/>
        </w:rPr>
        <w:t xml:space="preserve"> next </w:t>
      </w:r>
      <w:r w:rsidRPr="00C8137B">
        <w:rPr>
          <w:highlight w:val="cyan"/>
          <w:u w:val="single"/>
        </w:rPr>
        <w:t>Governor</w:t>
      </w:r>
      <w:r w:rsidRPr="008975BE">
        <w:rPr>
          <w:u w:val="single"/>
        </w:rPr>
        <w:t xml:space="preserve"> of Virginia, I </w:t>
      </w:r>
      <w:r w:rsidRPr="00C8137B">
        <w:rPr>
          <w:highlight w:val="cyan"/>
          <w:u w:val="single"/>
        </w:rPr>
        <w:t>will defend workers’ rights</w:t>
      </w:r>
      <w:r w:rsidRPr="008975BE">
        <w:rPr>
          <w:u w:val="single"/>
        </w:rPr>
        <w:t xml:space="preserve">, protect their hard-earned retirements, </w:t>
      </w:r>
      <w:r w:rsidRPr="00C8137B">
        <w:rPr>
          <w:highlight w:val="cyan"/>
          <w:u w:val="single"/>
        </w:rPr>
        <w:t>and stand up to attacks on Virginia’s workforce</w:t>
      </w:r>
      <w:r w:rsidRPr="008975BE">
        <w:rPr>
          <w:u w:val="single"/>
        </w:rPr>
        <w:t>.”</w:t>
      </w:r>
      <w:r>
        <w:rPr>
          <w:u w:val="single"/>
        </w:rPr>
        <w:t xml:space="preserve">  </w:t>
      </w:r>
    </w:p>
    <w:p w14:paraId="1163F424" w14:textId="77777777" w:rsidR="001947BC" w:rsidRPr="00A03392" w:rsidRDefault="001947BC" w:rsidP="001947BC">
      <w:pPr>
        <w:rPr>
          <w:sz w:val="16"/>
        </w:rPr>
      </w:pPr>
      <w:r w:rsidRPr="00A03392">
        <w:rPr>
          <w:sz w:val="16"/>
        </w:rPr>
        <w:t>“When we won our union, that changed my life because I have a voice at work and don’t have to endure disrespect,” said Akylah Loving, a lead food service worker working for Aramark at Old Dominion University in Norfolk. “I’m excited to knock on doors for Abigail Spanberger to be our next Governor because every worker on our campus and in our community deserves to be heard.”</w:t>
      </w:r>
    </w:p>
    <w:p w14:paraId="4299D44E" w14:textId="77777777" w:rsidR="001947BC" w:rsidRDefault="001947BC" w:rsidP="001947BC">
      <w:pPr>
        <w:rPr>
          <w:sz w:val="16"/>
        </w:rPr>
      </w:pPr>
      <w:r w:rsidRPr="00A03392">
        <w:rPr>
          <w:sz w:val="16"/>
        </w:rPr>
        <w:t>Over the past 4 years, UNITE HERE members have knocked on over 600,000 doors in support of Virginia Democrats. The union is one of the fastest growing private-sector unions in the Commonwealth, with over 3,000 workers joining the union since 2022 in Norfolk, Williamsburg, Harrisonburg, Danville, Richmond, Fredericksburg, and across Northern Virginia. UNITE HERE members in Northern Virginia are primarily immigrants and majority African American in Norfolk, Williamsburg, Richmond and Danville.</w:t>
      </w:r>
    </w:p>
    <w:p w14:paraId="22729C43" w14:textId="77777777" w:rsidR="001947BC" w:rsidRPr="00BE0E18" w:rsidRDefault="001947BC" w:rsidP="001947BC">
      <w:pPr>
        <w:pStyle w:val="Heading4"/>
        <w:rPr>
          <w:rFonts w:cs="Arial"/>
        </w:rPr>
      </w:pPr>
      <w:r>
        <w:rPr>
          <w:rFonts w:cs="Arial"/>
        </w:rPr>
        <w:t xml:space="preserve">4. </w:t>
      </w:r>
      <w:r w:rsidRPr="00BE0E18">
        <w:rPr>
          <w:rFonts w:cs="Arial"/>
        </w:rPr>
        <w:t xml:space="preserve">No </w:t>
      </w:r>
      <w:r>
        <w:rPr>
          <w:rFonts w:cs="Arial"/>
          <w:u w:val="single"/>
        </w:rPr>
        <w:t>grid collapse</w:t>
      </w:r>
      <w:r w:rsidRPr="00BE0E18">
        <w:rPr>
          <w:rFonts w:cs="Arial"/>
        </w:rPr>
        <w:t xml:space="preserve">– That's </w:t>
      </w:r>
      <w:r w:rsidRPr="00BE0E18">
        <w:rPr>
          <w:rFonts w:cs="Arial"/>
          <w:u w:val="single"/>
        </w:rPr>
        <w:t>not</w:t>
      </w:r>
      <w:r w:rsidRPr="00BE0E18">
        <w:rPr>
          <w:rFonts w:cs="Arial"/>
        </w:rPr>
        <w:t xml:space="preserve"> how the grid </w:t>
      </w:r>
      <w:r w:rsidRPr="00BE0E18">
        <w:rPr>
          <w:rFonts w:cs="Arial"/>
          <w:u w:val="single"/>
        </w:rPr>
        <w:t>works.</w:t>
      </w:r>
    </w:p>
    <w:p w14:paraId="21E18DB5" w14:textId="77777777" w:rsidR="001947BC" w:rsidRPr="00BE0E18" w:rsidRDefault="001947BC" w:rsidP="001947BC">
      <w:bookmarkStart w:id="5" w:name="_Hlk47874701"/>
      <w:r w:rsidRPr="00BE0E18">
        <w:rPr>
          <w:rStyle w:val="Style13ptBold"/>
        </w:rPr>
        <w:t>Koerth 18</w:t>
      </w:r>
      <w:r w:rsidRPr="00BE0E18">
        <w:t xml:space="preserve"> – Maggie, senior science writer for FiveThirtyEight, citing Bill Lawrence, vice president and chief security officer at the North American Electric Reliability Corporation and Candace Suh-Lee, who leads a cybersecurity research team at the Electric Power Research Institute, a nonprofit research and development lab, " Hacking The Electric Grid Is Damned Hard", </w:t>
      </w:r>
      <w:r w:rsidRPr="00BE0E18">
        <w:rPr>
          <w:i/>
          <w:iCs/>
        </w:rPr>
        <w:t>FiveThirtyEight</w:t>
      </w:r>
      <w:r w:rsidRPr="00BE0E18">
        <w:t xml:space="preserve">, 8/13/2018, </w:t>
      </w:r>
      <w:hyperlink r:id="rId9" w:history="1">
        <w:r w:rsidRPr="00BE0E18">
          <w:rPr>
            <w:rStyle w:val="Hyperlink"/>
          </w:rPr>
          <w:t>https://fivethirtyeight.com/features/hacking-the-electric-grid-is-damned-hard/</w:t>
        </w:r>
      </w:hyperlink>
      <w:r w:rsidRPr="00BE0E18">
        <w:t xml:space="preserve"> JHW</w:t>
      </w:r>
    </w:p>
    <w:p w14:paraId="65062AA6" w14:textId="77777777" w:rsidR="001947BC" w:rsidRDefault="001947BC" w:rsidP="001947BC">
      <w:pPr>
        <w:rPr>
          <w:sz w:val="16"/>
        </w:rPr>
      </w:pPr>
      <w:r w:rsidRPr="00BE0E18">
        <w:rPr>
          <w:sz w:val="16"/>
        </w:rPr>
        <w:t xml:space="preserve">The nightmare is easy enough to imagine. Nefarious baddies sit in a dark room, illuminated by the green glow of a computer screen. Meanwhile, technicians watch in horror from somewhere in the Midwest as they lose control of their electrical systems. And, suddenly, hundreds of thousands, even millions of Americans are plunged into darkness. That scene was evoked in recent weeks as federal security experts at the Department of Homeland Security warned that state-sponsored hackers have targeted more than American elections — they’re after the electric grid, too. They’ve gotten “to the point where they could have thrown switches,” a DHS official told The Wall Street Journal. Both DHS and the FBI have linked these attacks to Russia — which was already pinned as the culprit in two attacks that shut down power to hundreds of thousands of people in Ukraine two Decembers in a row, in 2015 and 2016. It’s all very urgent — a high-risk crisis that must be solved immediately. But, surprisingly, some electrical system experts are thinking about it in a different way. </w:t>
      </w:r>
      <w:r w:rsidRPr="00C8137B">
        <w:rPr>
          <w:rStyle w:val="StyleUnderline"/>
          <w:highlight w:val="cyan"/>
        </w:rPr>
        <w:t>Cyberattacks</w:t>
      </w:r>
      <w:r w:rsidRPr="00BE0E18">
        <w:rPr>
          <w:sz w:val="16"/>
        </w:rPr>
        <w:t xml:space="preserve"> on the grid are a real risk, they told me. But the </w:t>
      </w:r>
      <w:r w:rsidRPr="00BE0E18">
        <w:rPr>
          <w:rStyle w:val="StyleUnderline"/>
        </w:rPr>
        <w:t>worst-case scenarios</w:t>
      </w:r>
      <w:r w:rsidRPr="00BE0E18">
        <w:rPr>
          <w:sz w:val="16"/>
        </w:rPr>
        <w:t xml:space="preserve"> we’re imagining </w:t>
      </w:r>
      <w:r w:rsidRPr="00C8137B">
        <w:rPr>
          <w:rStyle w:val="Emphasis"/>
          <w:highlight w:val="cyan"/>
        </w:rPr>
        <w:t>aren’t</w:t>
      </w:r>
      <w:r w:rsidRPr="00BE0E18">
        <w:rPr>
          <w:sz w:val="16"/>
        </w:rPr>
        <w:t xml:space="preserve"> that </w:t>
      </w:r>
      <w:r w:rsidRPr="00C8137B">
        <w:rPr>
          <w:rStyle w:val="Emphasis"/>
          <w:highlight w:val="cyan"/>
        </w:rPr>
        <w:t>likely</w:t>
      </w:r>
      <w:r w:rsidRPr="00BE0E18">
        <w:rPr>
          <w:sz w:val="16"/>
        </w:rPr>
        <w:t xml:space="preserve">. Nor is this a short-term crisis, with risks that can be permanently solved. </w:t>
      </w:r>
      <w:r w:rsidRPr="00BE0E18">
        <w:rPr>
          <w:rStyle w:val="StyleUnderline"/>
        </w:rPr>
        <w:t>Bringing down the grid is a lot harder than just flicking a switch</w:t>
      </w:r>
      <w:r w:rsidRPr="00BE0E18">
        <w:rPr>
          <w:sz w:val="16"/>
        </w:rPr>
        <w:t xml:space="preserve">, but the danger is real — and it may never go away. Representatives from two nonprofit organizations — both of which play large roles in how the electric grid is regulated and maintained — said </w:t>
      </w:r>
      <w:r w:rsidRPr="00BE0E18">
        <w:rPr>
          <w:rStyle w:val="StyleUnderline"/>
        </w:rPr>
        <w:t>it is easier to imagine disaster scenarios than create one</w:t>
      </w:r>
      <w:r w:rsidRPr="00BE0E18">
        <w:rPr>
          <w:sz w:val="16"/>
        </w:rPr>
        <w:t>. “</w:t>
      </w:r>
      <w:r w:rsidRPr="00BE0E18">
        <w:rPr>
          <w:rStyle w:val="StyleUnderline"/>
        </w:rPr>
        <w:t>There’ve been some very sensational books out there about the grid going</w:t>
      </w:r>
      <w:r w:rsidRPr="00BE0E18">
        <w:rPr>
          <w:sz w:val="16"/>
        </w:rPr>
        <w:t xml:space="preserve"> dark because someone’s got their finger ready over a mouse and everything is going to turn off at the same time,” said Bill Lawrence, vice president and chief security officer at the North American Electric Reliability Corporation, the regulatory authority that sets and enforces technological standards for utility companies across the continent. “</w:t>
      </w:r>
      <w:r w:rsidRPr="00C8137B">
        <w:rPr>
          <w:rStyle w:val="Emphasis"/>
          <w:highlight w:val="cyan"/>
        </w:rPr>
        <w:t>The grid does not work that wa</w:t>
      </w:r>
      <w:r w:rsidRPr="00BE0E18">
        <w:rPr>
          <w:rStyle w:val="Emphasis"/>
        </w:rPr>
        <w:t>y</w:t>
      </w:r>
      <w:r w:rsidRPr="00BE0E18">
        <w:rPr>
          <w:sz w:val="16"/>
        </w:rPr>
        <w:t xml:space="preserve">.” Our </w:t>
      </w:r>
      <w:r w:rsidRPr="00BE0E18">
        <w:rPr>
          <w:rStyle w:val="Emphasis"/>
        </w:rPr>
        <w:t xml:space="preserve">electric </w:t>
      </w:r>
      <w:r w:rsidRPr="00C8137B">
        <w:rPr>
          <w:rStyle w:val="Emphasis"/>
          <w:highlight w:val="cyan"/>
        </w:rPr>
        <w:t>infrastructure is chock-full</w:t>
      </w:r>
      <w:r w:rsidRPr="00BE0E18">
        <w:rPr>
          <w:rStyle w:val="Emphasis"/>
        </w:rPr>
        <w:t xml:space="preserve"> </w:t>
      </w:r>
      <w:r w:rsidRPr="00C8137B">
        <w:rPr>
          <w:rStyle w:val="Emphasis"/>
          <w:highlight w:val="cyan"/>
        </w:rPr>
        <w:t>of</w:t>
      </w:r>
      <w:r w:rsidRPr="00BE0E18">
        <w:rPr>
          <w:rStyle w:val="Emphasis"/>
        </w:rPr>
        <w:t xml:space="preserve"> both </w:t>
      </w:r>
      <w:r w:rsidRPr="00C8137B">
        <w:rPr>
          <w:rStyle w:val="Emphasis"/>
          <w:highlight w:val="cyan"/>
        </w:rPr>
        <w:t>redundancies and regional</w:t>
      </w:r>
      <w:r w:rsidRPr="00BE0E18">
        <w:rPr>
          <w:rStyle w:val="Emphasis"/>
        </w:rPr>
        <w:t xml:space="preserve"> </w:t>
      </w:r>
      <w:r w:rsidRPr="00C8137B">
        <w:rPr>
          <w:rStyle w:val="Emphasis"/>
          <w:highlight w:val="cyan"/>
        </w:rPr>
        <w:t>variations</w:t>
      </w:r>
      <w:r w:rsidRPr="00BE0E18">
        <w:rPr>
          <w:sz w:val="16"/>
        </w:rPr>
        <w:t xml:space="preserve"> — two things </w:t>
      </w:r>
      <w:r w:rsidRPr="00C8137B">
        <w:rPr>
          <w:rStyle w:val="Emphasis"/>
          <w:highlight w:val="cyan"/>
        </w:rPr>
        <w:t>that impede widespread sabotage</w:t>
      </w:r>
      <w:r w:rsidRPr="00BE0E18">
        <w:rPr>
          <w:rStyle w:val="Emphasis"/>
        </w:rPr>
        <w:t xml:space="preserve">. </w:t>
      </w:r>
      <w:r w:rsidRPr="00BE0E18">
        <w:rPr>
          <w:sz w:val="16"/>
        </w:rPr>
        <w:t xml:space="preserve">That’s not to say that the grid isn’t under attack. Lawrence acknowledged that there is interest in “trying to hurt us from a distance.” But he emphasized </w:t>
      </w:r>
      <w:r w:rsidRPr="00C8137B">
        <w:rPr>
          <w:rStyle w:val="Emphasis"/>
          <w:highlight w:val="cyan"/>
        </w:rPr>
        <w:t>there have not yet been any successful attacks</w:t>
      </w:r>
      <w:r w:rsidRPr="00BE0E18">
        <w:rPr>
          <w:sz w:val="16"/>
        </w:rPr>
        <w:t xml:space="preserve"> — meaning </w:t>
      </w:r>
      <w:r w:rsidRPr="00BE0E18">
        <w:rPr>
          <w:rStyle w:val="Emphasis"/>
        </w:rPr>
        <w:t xml:space="preserve">hackers haven’t caused any blackouts. </w:t>
      </w:r>
      <w:r w:rsidRPr="00BE0E18">
        <w:rPr>
          <w:sz w:val="16"/>
        </w:rPr>
        <w:t xml:space="preserve">The division of Homeland Security that collects reports of cyberattacks on critical infrastructure has not yet published its incident report numbers for 2017. Organizations report incidents on a voluntary basis, so these numbers may not reflect all incidents. They’ve been poking at our critical infrastructure for a long while. Incident reports published by the Industrial Control Systems Cyber Emergency Response Team — a division of Homeland Security that does training and responds to cyberattacks on critical infrastructure — suggest that electricity, oil and natural gas infrastructure have been routinely targeted for years.1 There are dozens of these attacks reported to ICS-CERTS annually. However, </w:t>
      </w:r>
      <w:r w:rsidRPr="00C8137B">
        <w:rPr>
          <w:rStyle w:val="Emphasis"/>
          <w:highlight w:val="cyan"/>
        </w:rPr>
        <w:t>it would be difficult for</w:t>
      </w:r>
      <w:r w:rsidRPr="00BE0E18">
        <w:rPr>
          <w:sz w:val="16"/>
        </w:rPr>
        <w:t xml:space="preserve"> these </w:t>
      </w:r>
      <w:r w:rsidRPr="00C8137B">
        <w:rPr>
          <w:rStyle w:val="Emphasis"/>
          <w:highlight w:val="cyan"/>
        </w:rPr>
        <w:t>attacks to lead to wide-scale blackouts</w:t>
      </w:r>
      <w:r w:rsidRPr="00BE0E18">
        <w:rPr>
          <w:sz w:val="16"/>
        </w:rPr>
        <w:t xml:space="preserve">, according to Lawrence and Candace Suh-Lee, who leads a cybersecurity research team at the Electric Power Research Institute, a nonprofit research and development lab. And that’s true </w:t>
      </w:r>
      <w:r w:rsidRPr="00C8137B">
        <w:rPr>
          <w:rStyle w:val="Emphasis"/>
          <w:highlight w:val="cyan"/>
        </w:rPr>
        <w:t>even if hackers do eventually succeed</w:t>
      </w:r>
      <w:r w:rsidRPr="00BE0E18">
        <w:rPr>
          <w:rStyle w:val="Emphasis"/>
        </w:rPr>
        <w:t xml:space="preserve"> in taking control of some electric systems</w:t>
      </w:r>
      <w:r w:rsidRPr="00BE0E18">
        <w:rPr>
          <w:sz w:val="16"/>
        </w:rPr>
        <w:t xml:space="preserve">. It helps that the North American electric grid is both diverse in its engineering and redundant in its design. For instance, the </w:t>
      </w:r>
      <w:r w:rsidRPr="00BE0E18">
        <w:rPr>
          <w:rStyle w:val="StyleUnderline"/>
        </w:rPr>
        <w:t>Ukrainian attacks are often cited as evidence</w:t>
      </w:r>
      <w:r w:rsidRPr="00BE0E18">
        <w:rPr>
          <w:sz w:val="16"/>
        </w:rPr>
        <w:t xml:space="preserve"> that hundreds of thousands of Americans could suddenly find themselves in the dark because of hackers. </w:t>
      </w:r>
      <w:r w:rsidRPr="00BE0E18">
        <w:rPr>
          <w:rStyle w:val="StyleUnderline"/>
        </w:rPr>
        <w:t>But</w:t>
      </w:r>
      <w:r w:rsidRPr="00BE0E18">
        <w:rPr>
          <w:sz w:val="16"/>
        </w:rPr>
        <w:t xml:space="preserve"> Lawrence considers </w:t>
      </w:r>
      <w:r w:rsidRPr="00BE0E18">
        <w:rPr>
          <w:rStyle w:val="Emphasis"/>
        </w:rPr>
        <w:t>the Ukrainian grid a lot easier to infiltrate than the North American one</w:t>
      </w:r>
      <w:r w:rsidRPr="00BE0E18">
        <w:rPr>
          <w:sz w:val="16"/>
        </w:rPr>
        <w:t xml:space="preserve">. That’s </w:t>
      </w:r>
      <w:r w:rsidRPr="00BE0E18">
        <w:rPr>
          <w:rStyle w:val="StyleUnderline"/>
        </w:rPr>
        <w:t>because Ukraine’s infrastructure is more homogeneous</w:t>
      </w:r>
      <w:r w:rsidRPr="00BE0E18">
        <w:rPr>
          <w:sz w:val="16"/>
        </w:rPr>
        <w:t xml:space="preserve">, the result of electrification happening under the standardizing eye of the former Soviet Union, he told me. The </w:t>
      </w:r>
      <w:r w:rsidRPr="00C8137B">
        <w:rPr>
          <w:rStyle w:val="Emphasis"/>
          <w:highlight w:val="cyan"/>
        </w:rPr>
        <w:t>North American grid</w:t>
      </w:r>
      <w:r w:rsidRPr="00BE0E18">
        <w:rPr>
          <w:rStyle w:val="Emphasis"/>
        </w:rPr>
        <w:t>,</w:t>
      </w:r>
      <w:r w:rsidRPr="00BE0E18">
        <w:rPr>
          <w:sz w:val="16"/>
        </w:rPr>
        <w:t xml:space="preserve"> </w:t>
      </w:r>
      <w:r w:rsidRPr="00BE0E18">
        <w:rPr>
          <w:rStyle w:val="Emphasis"/>
        </w:rPr>
        <w:t>in contrast</w:t>
      </w:r>
      <w:r w:rsidRPr="00BE0E18">
        <w:rPr>
          <w:sz w:val="16"/>
        </w:rPr>
        <w:t xml:space="preserve">, </w:t>
      </w:r>
      <w:r w:rsidRPr="00BE0E18">
        <w:rPr>
          <w:rStyle w:val="Emphasis"/>
        </w:rPr>
        <w:t xml:space="preserve">began as </w:t>
      </w:r>
      <w:r w:rsidRPr="00C8137B">
        <w:rPr>
          <w:rStyle w:val="Emphasis"/>
          <w:highlight w:val="cyan"/>
        </w:rPr>
        <w:t>a patchwork</w:t>
      </w:r>
      <w:r w:rsidRPr="00BE0E18">
        <w:rPr>
          <w:rStyle w:val="Emphasis"/>
        </w:rPr>
        <w:t xml:space="preserve"> </w:t>
      </w:r>
      <w:r w:rsidRPr="00C8137B">
        <w:rPr>
          <w:rStyle w:val="Emphasis"/>
          <w:highlight w:val="cyan"/>
        </w:rPr>
        <w:t>of unconnected</w:t>
      </w:r>
      <w:r w:rsidRPr="00BE0E18">
        <w:rPr>
          <w:rStyle w:val="Emphasis"/>
        </w:rPr>
        <w:t xml:space="preserve"> electric </w:t>
      </w:r>
      <w:r w:rsidRPr="00C8137B">
        <w:rPr>
          <w:rStyle w:val="Emphasis"/>
          <w:highlight w:val="cyan"/>
        </w:rPr>
        <w:t>islands</w:t>
      </w:r>
      <w:r w:rsidRPr="00BE0E18">
        <w:rPr>
          <w:sz w:val="16"/>
        </w:rPr>
        <w:t>, each designed and built by companies that weren’t coordinating with one another. Even today, he said, the enforceable standards set by NERC don’t tell you exactly what to buy or how to build. “</w:t>
      </w:r>
      <w:r w:rsidRPr="00C8137B">
        <w:rPr>
          <w:rStyle w:val="Emphasis"/>
          <w:highlight w:val="cyan"/>
        </w:rPr>
        <w:t>So taking down one utility and going</w:t>
      </w:r>
      <w:r w:rsidRPr="00BE0E18">
        <w:rPr>
          <w:rStyle w:val="Emphasis"/>
        </w:rPr>
        <w:t xml:space="preserve"> </w:t>
      </w:r>
      <w:r w:rsidRPr="00C8137B">
        <w:rPr>
          <w:rStyle w:val="Emphasis"/>
          <w:highlight w:val="cyan"/>
        </w:rPr>
        <w:t>right next door</w:t>
      </w:r>
      <w:r w:rsidRPr="00BE0E18">
        <w:rPr>
          <w:rStyle w:val="Emphasis"/>
        </w:rPr>
        <w:t xml:space="preserve"> and doing the same thing to that neighboring utility </w:t>
      </w:r>
      <w:r w:rsidRPr="00C8137B">
        <w:rPr>
          <w:rStyle w:val="Emphasis"/>
          <w:highlight w:val="cyan"/>
        </w:rPr>
        <w:t>would be</w:t>
      </w:r>
      <w:r w:rsidRPr="00BE0E18">
        <w:rPr>
          <w:rStyle w:val="Emphasis"/>
        </w:rPr>
        <w:t xml:space="preserve"> an </w:t>
      </w:r>
      <w:r w:rsidRPr="00C8137B">
        <w:rPr>
          <w:rStyle w:val="Emphasis"/>
          <w:highlight w:val="cyan"/>
        </w:rPr>
        <w:t>extremely difficult</w:t>
      </w:r>
      <w:r w:rsidRPr="00BE0E18">
        <w:rPr>
          <w:rStyle w:val="Emphasis"/>
        </w:rPr>
        <w:t xml:space="preserve"> challenge</w:t>
      </w:r>
      <w:r w:rsidRPr="00BE0E18">
        <w:rPr>
          <w:sz w:val="16"/>
        </w:rPr>
        <w:t xml:space="preserve">,” he said. Meanwhile, the </w:t>
      </w:r>
      <w:r w:rsidRPr="00BE0E18">
        <w:rPr>
          <w:rStyle w:val="StyleUnderline"/>
        </w:rPr>
        <w:t xml:space="preserve">electric </w:t>
      </w:r>
      <w:r w:rsidRPr="00C8137B">
        <w:rPr>
          <w:rStyle w:val="StyleUnderline"/>
          <w:highlight w:val="cyan"/>
        </w:rPr>
        <w:t>grid already contains a lot of redundancies</w:t>
      </w:r>
      <w:r w:rsidRPr="00BE0E18">
        <w:rPr>
          <w:rStyle w:val="StyleUnderline"/>
        </w:rPr>
        <w:t xml:space="preserve"> that are built in to prevent blackouts caused by common problems like broken tree limbs or heat waves</w:t>
      </w:r>
      <w:r w:rsidRPr="00BE0E18">
        <w:rPr>
          <w:sz w:val="16"/>
        </w:rPr>
        <w:t xml:space="preserve"> — </w:t>
      </w:r>
      <w:r w:rsidRPr="00BE0E18">
        <w:rPr>
          <w:rStyle w:val="StyleUnderline"/>
        </w:rPr>
        <w:t>and those redundancies would also help to prevent a successful cyberattack from affecting a large number of people.</w:t>
      </w:r>
      <w:r w:rsidRPr="00BE0E18">
        <w:rPr>
          <w:sz w:val="16"/>
        </w:rPr>
        <w:t xml:space="preserve"> Suh-Lee pointed to an August 2003 blackout that turned the lights off on 50 million people on the east coast of the U.S. and Canada. “When we analyzed it, there was about 17 different things lined up that went wrong. Then it happened,” she said. </w:t>
      </w:r>
      <w:r w:rsidRPr="00C8137B">
        <w:rPr>
          <w:rStyle w:val="Emphasis"/>
          <w:highlight w:val="cyan"/>
        </w:rPr>
        <w:t>Hackers wouldn’t</w:t>
      </w:r>
      <w:r w:rsidRPr="00BE0E18">
        <w:rPr>
          <w:sz w:val="16"/>
        </w:rPr>
        <w:t xml:space="preserve"> necessarily </w:t>
      </w:r>
      <w:r w:rsidRPr="00C8137B">
        <w:rPr>
          <w:rStyle w:val="Emphasis"/>
          <w:highlight w:val="cyan"/>
        </w:rPr>
        <w:t>have control over all the</w:t>
      </w:r>
      <w:r w:rsidRPr="00BE0E18">
        <w:rPr>
          <w:rStyle w:val="Emphasis"/>
        </w:rPr>
        <w:t xml:space="preserve"> </w:t>
      </w:r>
      <w:r w:rsidRPr="00C8137B">
        <w:rPr>
          <w:rStyle w:val="Emphasis"/>
          <w:highlight w:val="cyan"/>
        </w:rPr>
        <w:t>things</w:t>
      </w:r>
      <w:r w:rsidRPr="00BE0E18">
        <w:rPr>
          <w:rStyle w:val="Emphasis"/>
        </w:rPr>
        <w:t xml:space="preserve"> that would have to go wrong </w:t>
      </w:r>
      <w:r w:rsidRPr="00C8137B">
        <w:rPr>
          <w:rStyle w:val="Emphasis"/>
          <w:highlight w:val="cyan"/>
        </w:rPr>
        <w:t>to create a blackout</w:t>
      </w:r>
      <w:r w:rsidRPr="00BE0E18">
        <w:rPr>
          <w:sz w:val="16"/>
        </w:rPr>
        <w:t xml:space="preserve"> like that. In contrast, Suh-Lee said, </w:t>
      </w:r>
      <w:r w:rsidRPr="00C8137B">
        <w:rPr>
          <w:rStyle w:val="Emphasis"/>
          <w:highlight w:val="cyan"/>
        </w:rPr>
        <w:t>scenarios that sound like they should lead to major blackouts … haven’t</w:t>
      </w:r>
      <w:r w:rsidRPr="00BE0E18">
        <w:rPr>
          <w:sz w:val="16"/>
        </w:rPr>
        <w:t xml:space="preserve">. Take the 2013 Metcalf incident, where snipers physically attacked 17 electric transformers in Silicon Valley. Surrounding neighborhoods temporarily lost power, but despite huge energy demand in the region, “the big users weren’t even aware Metcalf had happened,” she said. Difficult isn’t the same as impossible, Suh-Lee told me. Depending on where an attack happened and how people responded, you could get the stuff of our nightmares. Lawrence repeatedly invoked the phrase “knock on wood” as he talked about the possibility of infiltrations of electric infrastructure turning into real-world blackouts. That’s why there’s a lot of effort going into research, monitoring and preparation for cyberattacks. </w:t>
      </w:r>
      <w:r w:rsidRPr="00BE0E18">
        <w:rPr>
          <w:rStyle w:val="StyleUnderline"/>
        </w:rPr>
        <w:t>Lawrence’s team</w:t>
      </w:r>
      <w:r w:rsidRPr="00BE0E18">
        <w:rPr>
          <w:sz w:val="16"/>
        </w:rPr>
        <w:t xml:space="preserve">, for instance, </w:t>
      </w:r>
      <w:r w:rsidRPr="00BE0E18">
        <w:rPr>
          <w:rStyle w:val="StyleUnderline"/>
        </w:rPr>
        <w:t xml:space="preserve">is gearing up for an event that’s held every other year and is sort of like war games for the electric grid. And the </w:t>
      </w:r>
      <w:r w:rsidRPr="00C8137B">
        <w:rPr>
          <w:rStyle w:val="Emphasis"/>
          <w:highlight w:val="cyan"/>
        </w:rPr>
        <w:t>Department of Energy is</w:t>
      </w:r>
      <w:r w:rsidRPr="00BE0E18">
        <w:rPr>
          <w:rStyle w:val="Emphasis"/>
        </w:rPr>
        <w:t xml:space="preserve"> </w:t>
      </w:r>
      <w:r w:rsidRPr="00BE0E18">
        <w:rPr>
          <w:sz w:val="16"/>
        </w:rPr>
        <w:t>planning</w:t>
      </w:r>
      <w:r w:rsidRPr="00BE0E18">
        <w:rPr>
          <w:rStyle w:val="Emphasis"/>
        </w:rPr>
        <w:t xml:space="preserve"> </w:t>
      </w:r>
      <w:r w:rsidRPr="00BE0E18">
        <w:rPr>
          <w:rStyle w:val="StyleUnderline"/>
        </w:rPr>
        <w:t xml:space="preserve">a similar event, focused on </w:t>
      </w:r>
      <w:r w:rsidRPr="00C8137B">
        <w:rPr>
          <w:rStyle w:val="Emphasis"/>
          <w:highlight w:val="cyan"/>
        </w:rPr>
        <w:t>figuring ou</w:t>
      </w:r>
      <w:r w:rsidRPr="00BE0E18">
        <w:rPr>
          <w:rStyle w:val="Emphasis"/>
        </w:rPr>
        <w:t xml:space="preserve">t what it takes to </w:t>
      </w:r>
      <w:r w:rsidRPr="00C8137B">
        <w:rPr>
          <w:rStyle w:val="Emphasis"/>
          <w:highlight w:val="cyan"/>
        </w:rPr>
        <w:t>reboot after a</w:t>
      </w:r>
      <w:r w:rsidRPr="00BE0E18">
        <w:rPr>
          <w:rStyle w:val="Emphasis"/>
        </w:rPr>
        <w:t xml:space="preserve"> hacker-caused </w:t>
      </w:r>
      <w:r w:rsidRPr="00C8137B">
        <w:rPr>
          <w:rStyle w:val="Emphasis"/>
          <w:highlight w:val="cyan"/>
        </w:rPr>
        <w:t>blackout</w:t>
      </w:r>
      <w:r w:rsidRPr="00BE0E18">
        <w:rPr>
          <w:rStyle w:val="StyleUnderline"/>
        </w:rPr>
        <w:t xml:space="preserve">. </w:t>
      </w:r>
      <w:r w:rsidRPr="00BE0E18">
        <w:rPr>
          <w:sz w:val="16"/>
        </w:rPr>
        <w:t>But that preparation doesn’t mean we’ll eventually solve this problem, either, Suh-Lee said. If the chances of a cinematic disaster are low, the chances of a theatrical hero on a white horse riding in to save the day are even lower. Making the grid stronger and more resilient also means making it more digital — the work that’s being done to improve the infrastructure has also created new opportunities for hackers to break in. And the risk of attack is here to stay. Security improvements are “never going to completely eliminate the risk,” she said. “The risk is out there and people will find a new way to attack.” We’ll be living with cyber threats to the grid for the rest of our lives.</w:t>
      </w:r>
      <w:bookmarkEnd w:id="5"/>
    </w:p>
    <w:p w14:paraId="389F109A" w14:textId="77777777" w:rsidR="001947BC" w:rsidRDefault="001947BC" w:rsidP="001947BC">
      <w:pPr>
        <w:pStyle w:val="Heading4"/>
      </w:pPr>
      <w:r>
        <w:t xml:space="preserve">5. No impact---probability starts at 1% each year and no connection between grids means no national blackout. </w:t>
      </w:r>
    </w:p>
    <w:p w14:paraId="494CA5CF" w14:textId="77777777" w:rsidR="001947BC" w:rsidRPr="00807E4F" w:rsidRDefault="001947BC" w:rsidP="001947BC">
      <w:r w:rsidRPr="00807E4F">
        <w:t xml:space="preserve">Hannay Ray </w:t>
      </w:r>
      <w:r w:rsidRPr="00807E4F">
        <w:rPr>
          <w:rStyle w:val="Style13ptBold"/>
        </w:rPr>
        <w:t>Lambert 23</w:t>
      </w:r>
      <w:r w:rsidRPr="00807E4F">
        <w:t>. Associate producer/writer with Fox News Digital Originals. “What is the national power grid and how resilient is it?</w:t>
      </w:r>
      <w:r>
        <w:t xml:space="preserve">” Fox News. 1-20-2023. </w:t>
      </w:r>
      <w:r w:rsidRPr="00807E4F">
        <w:t>https://www.foxnews.com/us/national-power-grid-resilient</w:t>
      </w:r>
    </w:p>
    <w:p w14:paraId="1C81C314" w14:textId="77777777" w:rsidR="001947BC" w:rsidRPr="00F95F50" w:rsidRDefault="001947BC" w:rsidP="001947BC">
      <w:pPr>
        <w:rPr>
          <w:sz w:val="10"/>
        </w:rPr>
      </w:pPr>
      <w:r w:rsidRPr="00807E4F">
        <w:rPr>
          <w:rStyle w:val="StyleUnderline"/>
        </w:rPr>
        <w:t xml:space="preserve">Historic </w:t>
      </w:r>
      <w:r w:rsidRPr="00C8137B">
        <w:rPr>
          <w:rStyle w:val="StyleUnderline"/>
          <w:highlight w:val="cyan"/>
        </w:rPr>
        <w:t>weather events, cyberattacks and</w:t>
      </w:r>
      <w:r w:rsidRPr="00807E4F">
        <w:rPr>
          <w:rStyle w:val="StyleUnderline"/>
        </w:rPr>
        <w:t xml:space="preserve"> even </w:t>
      </w:r>
      <w:r w:rsidRPr="00C8137B">
        <w:rPr>
          <w:rStyle w:val="StyleUnderline"/>
          <w:highlight w:val="cyan"/>
        </w:rPr>
        <w:t>physical assaults</w:t>
      </w:r>
      <w:r w:rsidRPr="00807E4F">
        <w:rPr>
          <w:rStyle w:val="StyleUnderline"/>
        </w:rPr>
        <w:t xml:space="preserve"> on power stations have </w:t>
      </w:r>
      <w:r w:rsidRPr="00C8137B">
        <w:rPr>
          <w:rStyle w:val="StyleUnderline"/>
          <w:highlight w:val="cyan"/>
        </w:rPr>
        <w:t>raised concerns</w:t>
      </w:r>
      <w:r w:rsidRPr="00807E4F">
        <w:rPr>
          <w:rStyle w:val="StyleUnderline"/>
        </w:rPr>
        <w:t xml:space="preserve"> about the</w:t>
      </w:r>
      <w:r w:rsidRPr="00F95F50">
        <w:rPr>
          <w:sz w:val="10"/>
        </w:rPr>
        <w:t xml:space="preserve"> vulnerability of the nation's electric </w:t>
      </w:r>
      <w:r w:rsidRPr="00807E4F">
        <w:rPr>
          <w:rStyle w:val="StyleUnderline"/>
        </w:rPr>
        <w:t>grid</w:t>
      </w:r>
      <w:r w:rsidRPr="00F95F50">
        <w:rPr>
          <w:sz w:val="10"/>
        </w:rPr>
        <w:t>.</w:t>
      </w:r>
    </w:p>
    <w:p w14:paraId="392597AE" w14:textId="77777777" w:rsidR="001947BC" w:rsidRPr="00F95F50" w:rsidRDefault="001947BC" w:rsidP="001947BC">
      <w:pPr>
        <w:rPr>
          <w:sz w:val="10"/>
        </w:rPr>
      </w:pPr>
      <w:r w:rsidRPr="00F95F50">
        <w:rPr>
          <w:sz w:val="10"/>
        </w:rPr>
        <w:t>But what exactly is the grid and how resilient is it against threats of all kinds?</w:t>
      </w:r>
    </w:p>
    <w:p w14:paraId="7238B7A3" w14:textId="77777777" w:rsidR="001947BC" w:rsidRPr="00F95F50" w:rsidRDefault="001947BC" w:rsidP="001947BC">
      <w:pPr>
        <w:rPr>
          <w:sz w:val="10"/>
        </w:rPr>
      </w:pPr>
      <w:r w:rsidRPr="00807E4F">
        <w:rPr>
          <w:rStyle w:val="StyleUnderline"/>
        </w:rPr>
        <w:t>The grid is made up of power generators</w:t>
      </w:r>
      <w:r w:rsidRPr="00F95F50">
        <w:rPr>
          <w:sz w:val="10"/>
        </w:rPr>
        <w:t xml:space="preserve"> — such as dams, coal plants or wind turbines — and more than five million miles of power lines carrying </w:t>
      </w:r>
      <w:hyperlink r:id="rId10" w:tgtFrame="_blank" w:history="1">
        <w:r w:rsidRPr="00F95F50">
          <w:rPr>
            <w:rStyle w:val="Hyperlink"/>
            <w:sz w:val="10"/>
          </w:rPr>
          <w:t>electricity all over the country</w:t>
        </w:r>
      </w:hyperlink>
      <w:r w:rsidRPr="00F95F50">
        <w:rPr>
          <w:sz w:val="10"/>
        </w:rPr>
        <w:t>, according to the vice president of integrated grid and energy systems at EPRI, a nonprofit research and development institute.</w:t>
      </w:r>
    </w:p>
    <w:p w14:paraId="04E9E8B9" w14:textId="77777777" w:rsidR="001947BC" w:rsidRPr="00F95F50" w:rsidRDefault="001947BC" w:rsidP="001947BC">
      <w:pPr>
        <w:rPr>
          <w:sz w:val="10"/>
        </w:rPr>
      </w:pPr>
      <w:r w:rsidRPr="00F95F50">
        <w:rPr>
          <w:sz w:val="10"/>
        </w:rPr>
        <w:t>"</w:t>
      </w:r>
      <w:r w:rsidRPr="00807E4F">
        <w:rPr>
          <w:rStyle w:val="StyleUnderline"/>
        </w:rPr>
        <w:t>All of that is working together to make sure that when you flip that switch on in your house, the light comes on just then</w:t>
      </w:r>
      <w:r w:rsidRPr="00F95F50">
        <w:rPr>
          <w:sz w:val="10"/>
        </w:rPr>
        <w:t>," Daniel Brooks said. "So it's pretty complicated."</w:t>
      </w:r>
    </w:p>
    <w:p w14:paraId="1C91A21A" w14:textId="77777777" w:rsidR="001947BC" w:rsidRPr="00F95F50" w:rsidRDefault="001947BC" w:rsidP="001947BC">
      <w:pPr>
        <w:rPr>
          <w:sz w:val="10"/>
        </w:rPr>
      </w:pPr>
      <w:r w:rsidRPr="00C8137B">
        <w:rPr>
          <w:rStyle w:val="Emphasis"/>
          <w:highlight w:val="cyan"/>
        </w:rPr>
        <w:t>Overall, the grid is "extremely reliable</w:t>
      </w:r>
      <w:r w:rsidRPr="00F95F50">
        <w:rPr>
          <w:sz w:val="10"/>
        </w:rPr>
        <w:t>," he said. But with more of the U.S. electrified than at any other point in history, the grid also faces more threats.</w:t>
      </w:r>
    </w:p>
    <w:p w14:paraId="1A048F52" w14:textId="77777777" w:rsidR="001947BC" w:rsidRPr="00F95F50" w:rsidRDefault="001947BC" w:rsidP="001947BC">
      <w:pPr>
        <w:rPr>
          <w:sz w:val="10"/>
        </w:rPr>
      </w:pPr>
      <w:r w:rsidRPr="00F95F50">
        <w:rPr>
          <w:sz w:val="10"/>
        </w:rPr>
        <w:t>"</w:t>
      </w:r>
      <w:r w:rsidRPr="00807E4F">
        <w:rPr>
          <w:rStyle w:val="StyleUnderline"/>
        </w:rPr>
        <w:t xml:space="preserve">We've </w:t>
      </w:r>
      <w:r w:rsidRPr="00C8137B">
        <w:rPr>
          <w:rStyle w:val="StyleUnderline"/>
          <w:highlight w:val="cyan"/>
        </w:rPr>
        <w:t>seen an increasing number of</w:t>
      </w:r>
      <w:r w:rsidRPr="00F95F50">
        <w:rPr>
          <w:sz w:val="10"/>
        </w:rPr>
        <w:t xml:space="preserve"> what folks would call a </w:t>
      </w:r>
      <w:r w:rsidRPr="00C8137B">
        <w:rPr>
          <w:rStyle w:val="StyleUnderline"/>
          <w:highlight w:val="cyan"/>
        </w:rPr>
        <w:t>one-in-100-year type of event</w:t>
      </w:r>
      <w:r w:rsidRPr="00F95F50">
        <w:rPr>
          <w:sz w:val="10"/>
        </w:rPr>
        <w:t>," Brooks told Fox News.</w:t>
      </w:r>
    </w:p>
    <w:p w14:paraId="3BFB0864" w14:textId="77777777" w:rsidR="001947BC" w:rsidRPr="00F95F50" w:rsidRDefault="001947BC" w:rsidP="001947BC">
      <w:pPr>
        <w:rPr>
          <w:sz w:val="10"/>
        </w:rPr>
      </w:pPr>
      <w:r w:rsidRPr="00F95F50">
        <w:rPr>
          <w:sz w:val="10"/>
        </w:rPr>
        <w:t>Extreme weather events like record-breaking wildfires in California, hurricanes and </w:t>
      </w:r>
      <w:hyperlink r:id="rId11" w:tgtFrame="_blank" w:history="1">
        <w:r w:rsidRPr="00F95F50">
          <w:rPr>
            <w:rStyle w:val="Hyperlink"/>
            <w:sz w:val="10"/>
          </w:rPr>
          <w:t>powerful winter storms</w:t>
        </w:r>
      </w:hyperlink>
      <w:r w:rsidRPr="00F95F50">
        <w:rPr>
          <w:sz w:val="10"/>
        </w:rPr>
        <w:t> have become larger considerations for grid planners, Brooks said. But weather is not the only concern.</w:t>
      </w:r>
    </w:p>
    <w:p w14:paraId="287DC8BC" w14:textId="77777777" w:rsidR="001947BC" w:rsidRPr="00F95F50" w:rsidRDefault="001947BC" w:rsidP="001947BC">
      <w:pPr>
        <w:rPr>
          <w:sz w:val="10"/>
        </w:rPr>
      </w:pPr>
      <w:r w:rsidRPr="00F95F50">
        <w:rPr>
          <w:sz w:val="10"/>
        </w:rPr>
        <w:t>"There are bad guys out there that would like to be able to leverage vulnerabilities that they could find with cyber or maybe physical security," Brooks said. </w:t>
      </w:r>
    </w:p>
    <w:p w14:paraId="7C8A970E" w14:textId="77777777" w:rsidR="001947BC" w:rsidRPr="00F95F50" w:rsidRDefault="001947BC" w:rsidP="001947BC">
      <w:pPr>
        <w:rPr>
          <w:sz w:val="10"/>
        </w:rPr>
      </w:pPr>
      <w:hyperlink r:id="rId12" w:tgtFrame="_blank" w:history="1">
        <w:r w:rsidRPr="00F95F50">
          <w:rPr>
            <w:rStyle w:val="Hyperlink"/>
            <w:sz w:val="10"/>
          </w:rPr>
          <w:t>Gunfire erupted this week</w:t>
        </w:r>
      </w:hyperlink>
      <w:r w:rsidRPr="00F95F50">
        <w:rPr>
          <w:sz w:val="10"/>
        </w:rPr>
        <w:t> at a substation in Randolph County, North Carolina. While it did not cause any outages, it comes less than two months after more than 40,000 </w:t>
      </w:r>
      <w:hyperlink r:id="rId13" w:tgtFrame="_blank" w:history="1">
        <w:r w:rsidRPr="00F95F50">
          <w:rPr>
            <w:rStyle w:val="Hyperlink"/>
            <w:sz w:val="10"/>
          </w:rPr>
          <w:t>electric customers in North Carolina</w:t>
        </w:r>
      </w:hyperlink>
      <w:r w:rsidRPr="00F95F50">
        <w:rPr>
          <w:sz w:val="10"/>
        </w:rPr>
        <w:t> were left in the dark after someone shot at two substations.</w:t>
      </w:r>
    </w:p>
    <w:p w14:paraId="6BD1EE37" w14:textId="77777777" w:rsidR="001947BC" w:rsidRPr="00F95F50" w:rsidRDefault="001947BC" w:rsidP="001947BC">
      <w:pPr>
        <w:rPr>
          <w:sz w:val="10"/>
        </w:rPr>
      </w:pPr>
      <w:r w:rsidRPr="00F95F50">
        <w:rPr>
          <w:sz w:val="10"/>
        </w:rPr>
        <w:t>On Christmas morning, vandals struck four substations in Washington, knocking out power to about 15,000 customers. Pundits and activists soon </w:t>
      </w:r>
      <w:hyperlink r:id="rId14" w:tgtFrame="_blank" w:history="1">
        <w:r w:rsidRPr="00F95F50">
          <w:rPr>
            <w:rStyle w:val="Hyperlink"/>
            <w:sz w:val="10"/>
          </w:rPr>
          <w:t>speculated whether the increase</w:t>
        </w:r>
      </w:hyperlink>
      <w:r w:rsidRPr="00F95F50">
        <w:rPr>
          <w:sz w:val="10"/>
        </w:rPr>
        <w:t> in attacks on power stations could be the work of "right-wing extremists."</w:t>
      </w:r>
    </w:p>
    <w:p w14:paraId="6FACB72D" w14:textId="77777777" w:rsidR="001947BC" w:rsidRPr="00F95F50" w:rsidRDefault="001947BC" w:rsidP="001947BC">
      <w:pPr>
        <w:rPr>
          <w:sz w:val="10"/>
        </w:rPr>
      </w:pPr>
      <w:r w:rsidRPr="00F95F50">
        <w:rPr>
          <w:sz w:val="10"/>
        </w:rPr>
        <w:t>The motive in both North Carolina cases remains unknown and no one has been arrested. But the men now charged with attacking </w:t>
      </w:r>
      <w:hyperlink r:id="rId15" w:tgtFrame="_blank" w:history="1">
        <w:r w:rsidRPr="00F95F50">
          <w:rPr>
            <w:rStyle w:val="Hyperlink"/>
            <w:sz w:val="10"/>
          </w:rPr>
          <w:t>the substations in Washington</w:t>
        </w:r>
      </w:hyperlink>
      <w:r w:rsidRPr="00F95F50">
        <w:rPr>
          <w:sz w:val="10"/>
        </w:rPr>
        <w:t> allegedly planned to commit a burglary while the power was out.</w:t>
      </w:r>
    </w:p>
    <w:p w14:paraId="4FFC3BA6" w14:textId="77777777" w:rsidR="001947BC" w:rsidRPr="00F95F50" w:rsidRDefault="001947BC" w:rsidP="001947BC">
      <w:pPr>
        <w:rPr>
          <w:sz w:val="10"/>
        </w:rPr>
      </w:pPr>
      <w:r w:rsidRPr="00F95F50">
        <w:rPr>
          <w:sz w:val="10"/>
        </w:rPr>
        <w:t>"Those aren't the normal events that we actually design and operate the grid through," Brooks said.</w:t>
      </w:r>
    </w:p>
    <w:p w14:paraId="1A89245A" w14:textId="77777777" w:rsidR="001947BC" w:rsidRPr="00F95F50" w:rsidRDefault="001947BC" w:rsidP="001947BC">
      <w:pPr>
        <w:rPr>
          <w:sz w:val="10"/>
        </w:rPr>
      </w:pPr>
      <w:r w:rsidRPr="00807E4F">
        <w:rPr>
          <w:rStyle w:val="StyleUnderline"/>
        </w:rPr>
        <w:t xml:space="preserve">But </w:t>
      </w:r>
      <w:r w:rsidRPr="00C8137B">
        <w:rPr>
          <w:rStyle w:val="StyleUnderline"/>
          <w:highlight w:val="cyan"/>
        </w:rPr>
        <w:t>grid planners</w:t>
      </w:r>
      <w:r w:rsidRPr="00807E4F">
        <w:rPr>
          <w:rStyle w:val="StyleUnderline"/>
        </w:rPr>
        <w:t xml:space="preserve"> "really want to </w:t>
      </w:r>
      <w:r w:rsidRPr="00C8137B">
        <w:rPr>
          <w:rStyle w:val="StyleUnderline"/>
          <w:highlight w:val="cyan"/>
        </w:rPr>
        <w:t>avoid any type of event that could result in a long duration outage</w:t>
      </w:r>
      <w:r w:rsidRPr="00807E4F">
        <w:rPr>
          <w:rStyle w:val="StyleUnderline"/>
        </w:rPr>
        <w:t>," which could threaten peoples'</w:t>
      </w:r>
      <w:r w:rsidRPr="00F95F50">
        <w:rPr>
          <w:sz w:val="10"/>
        </w:rPr>
        <w:t xml:space="preserve"> health and safety, he added.</w:t>
      </w:r>
    </w:p>
    <w:p w14:paraId="1A444A65" w14:textId="77777777" w:rsidR="001947BC" w:rsidRPr="00F95F50" w:rsidRDefault="001947BC" w:rsidP="001947BC">
      <w:pPr>
        <w:rPr>
          <w:sz w:val="10"/>
        </w:rPr>
      </w:pPr>
      <w:r w:rsidRPr="00807E4F">
        <w:rPr>
          <w:rStyle w:val="StyleUnderline"/>
        </w:rPr>
        <w:t xml:space="preserve">Transmission </w:t>
      </w:r>
      <w:r w:rsidRPr="00C8137B">
        <w:rPr>
          <w:rStyle w:val="StyleUnderline"/>
          <w:highlight w:val="cyan"/>
        </w:rPr>
        <w:t>towers have become</w:t>
      </w:r>
      <w:r w:rsidRPr="00807E4F">
        <w:rPr>
          <w:rStyle w:val="StyleUnderline"/>
        </w:rPr>
        <w:t xml:space="preserve"> increasingly </w:t>
      </w:r>
      <w:r w:rsidRPr="00C8137B">
        <w:rPr>
          <w:rStyle w:val="StyleUnderline"/>
          <w:highlight w:val="cyan"/>
        </w:rPr>
        <w:t>hardened</w:t>
      </w:r>
      <w:r w:rsidRPr="00807E4F">
        <w:rPr>
          <w:rStyle w:val="StyleUnderline"/>
        </w:rPr>
        <w:t xml:space="preserve"> against winds</w:t>
      </w:r>
      <w:r w:rsidRPr="00F95F50">
        <w:rPr>
          <w:sz w:val="10"/>
        </w:rPr>
        <w:t xml:space="preserve">, he said. Some </w:t>
      </w:r>
      <w:r w:rsidRPr="00807E4F">
        <w:rPr>
          <w:rStyle w:val="StyleUnderline"/>
        </w:rPr>
        <w:t>power lines are designed so that if a tree limb falls across them, the lines drop away from the pole rather than dragging down the entire pole</w:t>
      </w:r>
      <w:r w:rsidRPr="00F95F50">
        <w:rPr>
          <w:sz w:val="10"/>
        </w:rPr>
        <w:t xml:space="preserve"> which would take much longer to fix.</w:t>
      </w:r>
    </w:p>
    <w:p w14:paraId="48E6B2EC" w14:textId="77777777" w:rsidR="001947BC" w:rsidRPr="00F95F50" w:rsidRDefault="001947BC" w:rsidP="001947BC">
      <w:pPr>
        <w:rPr>
          <w:sz w:val="10"/>
        </w:rPr>
      </w:pPr>
      <w:r w:rsidRPr="00F95F50">
        <w:rPr>
          <w:sz w:val="10"/>
        </w:rPr>
        <w:t>"</w:t>
      </w:r>
      <w:r w:rsidRPr="00807E4F">
        <w:rPr>
          <w:rStyle w:val="StyleUnderline"/>
        </w:rPr>
        <w:t xml:space="preserve">Part of </w:t>
      </w:r>
      <w:r w:rsidRPr="00C8137B">
        <w:rPr>
          <w:rStyle w:val="StyleUnderline"/>
          <w:highlight w:val="cyan"/>
        </w:rPr>
        <w:t>resiliency is making sure that we don't get</w:t>
      </w:r>
      <w:r w:rsidRPr="00807E4F">
        <w:rPr>
          <w:rStyle w:val="StyleUnderline"/>
        </w:rPr>
        <w:t xml:space="preserve"> those </w:t>
      </w:r>
      <w:r w:rsidRPr="00C8137B">
        <w:rPr>
          <w:rStyle w:val="StyleUnderline"/>
          <w:highlight w:val="cyan"/>
        </w:rPr>
        <w:t>long duration outages</w:t>
      </w:r>
      <w:r w:rsidRPr="00807E4F">
        <w:rPr>
          <w:rStyle w:val="StyleUnderline"/>
        </w:rPr>
        <w:t xml:space="preserve"> by putting in systems that allow us to be able to recover quickly</w:t>
      </w:r>
      <w:r w:rsidRPr="00F95F50">
        <w:rPr>
          <w:sz w:val="10"/>
        </w:rPr>
        <w:t>," he said.</w:t>
      </w:r>
    </w:p>
    <w:p w14:paraId="556AE458" w14:textId="77777777" w:rsidR="001947BC" w:rsidRPr="00F95F50" w:rsidRDefault="001947BC" w:rsidP="001947BC">
      <w:pPr>
        <w:rPr>
          <w:sz w:val="10"/>
        </w:rPr>
      </w:pPr>
      <w:r w:rsidRPr="00807E4F">
        <w:rPr>
          <w:rStyle w:val="StyleUnderline"/>
        </w:rPr>
        <w:t xml:space="preserve">The </w:t>
      </w:r>
      <w:r w:rsidRPr="00C8137B">
        <w:rPr>
          <w:rStyle w:val="StyleUnderline"/>
          <w:highlight w:val="cyan"/>
        </w:rPr>
        <w:t>national power grid is</w:t>
      </w:r>
      <w:r w:rsidRPr="00807E4F">
        <w:rPr>
          <w:rStyle w:val="StyleUnderline"/>
        </w:rPr>
        <w:t xml:space="preserve"> actually </w:t>
      </w:r>
      <w:r w:rsidRPr="00C8137B">
        <w:rPr>
          <w:rStyle w:val="StyleUnderline"/>
          <w:highlight w:val="cyan"/>
        </w:rPr>
        <w:t xml:space="preserve">made up of </w:t>
      </w:r>
      <w:r w:rsidRPr="00C8137B">
        <w:rPr>
          <w:rStyle w:val="Emphasis"/>
          <w:highlight w:val="cyan"/>
        </w:rPr>
        <w:t>three</w:t>
      </w:r>
      <w:r w:rsidRPr="0033770E">
        <w:rPr>
          <w:rStyle w:val="Emphasis"/>
        </w:rPr>
        <w:t xml:space="preserve"> loosely-connected </w:t>
      </w:r>
      <w:r w:rsidRPr="00C8137B">
        <w:rPr>
          <w:rStyle w:val="Emphasis"/>
          <w:highlight w:val="cyan"/>
        </w:rPr>
        <w:t>regions</w:t>
      </w:r>
      <w:r w:rsidRPr="00F95F50">
        <w:rPr>
          <w:sz w:val="10"/>
        </w:rPr>
        <w:t>. That's good news when it comes to resiliency because it means if there's a serious problem in the Western interconnection, the Eastern U.S. should be fine, Brooks said.</w:t>
      </w:r>
    </w:p>
    <w:p w14:paraId="00C6F14B" w14:textId="77777777" w:rsidR="001947BC" w:rsidRPr="00F95F50" w:rsidRDefault="001947BC" w:rsidP="001947BC">
      <w:pPr>
        <w:rPr>
          <w:sz w:val="10"/>
        </w:rPr>
      </w:pPr>
      <w:r w:rsidRPr="00F95F50">
        <w:rPr>
          <w:sz w:val="10"/>
        </w:rPr>
        <w:t>"</w:t>
      </w:r>
      <w:r w:rsidRPr="00C8137B">
        <w:rPr>
          <w:rStyle w:val="StyleUnderline"/>
          <w:highlight w:val="cyan"/>
        </w:rPr>
        <w:t>An issue that starts</w:t>
      </w:r>
      <w:r w:rsidRPr="00807E4F">
        <w:rPr>
          <w:rStyle w:val="StyleUnderline"/>
        </w:rPr>
        <w:t xml:space="preserve"> to happen</w:t>
      </w:r>
      <w:r w:rsidRPr="00F95F50">
        <w:rPr>
          <w:sz w:val="10"/>
        </w:rPr>
        <w:t xml:space="preserve"> and hopefully </w:t>
      </w:r>
      <w:r w:rsidRPr="00C8137B">
        <w:rPr>
          <w:rStyle w:val="Emphasis"/>
          <w:highlight w:val="cyan"/>
        </w:rPr>
        <w:t>would never</w:t>
      </w:r>
      <w:r w:rsidRPr="0033770E">
        <w:rPr>
          <w:rStyle w:val="Emphasis"/>
        </w:rPr>
        <w:t xml:space="preserve"> actually </w:t>
      </w:r>
      <w:r w:rsidRPr="00C8137B">
        <w:rPr>
          <w:rStyle w:val="Emphasis"/>
          <w:highlight w:val="cyan"/>
        </w:rPr>
        <w:t>cascade into a complete blackout</w:t>
      </w:r>
      <w:r w:rsidRPr="00807E4F">
        <w:rPr>
          <w:rStyle w:val="StyleUnderline"/>
        </w:rPr>
        <w:t xml:space="preserve">, that </w:t>
      </w:r>
      <w:r w:rsidRPr="00C8137B">
        <w:rPr>
          <w:rStyle w:val="Emphasis"/>
          <w:highlight w:val="cyan"/>
        </w:rPr>
        <w:t>wouldn't go beyond</w:t>
      </w:r>
      <w:r w:rsidRPr="0033770E">
        <w:rPr>
          <w:rStyle w:val="Emphasis"/>
        </w:rPr>
        <w:t xml:space="preserve"> those </w:t>
      </w:r>
      <w:r w:rsidRPr="00C8137B">
        <w:rPr>
          <w:rStyle w:val="Emphasis"/>
          <w:highlight w:val="cyan"/>
        </w:rPr>
        <w:t>individual grids</w:t>
      </w:r>
      <w:r w:rsidRPr="00F95F50">
        <w:rPr>
          <w:sz w:val="10"/>
        </w:rPr>
        <w:t>," he said.</w:t>
      </w:r>
    </w:p>
    <w:p w14:paraId="6B237E3E" w14:textId="77777777" w:rsidR="001947BC" w:rsidRDefault="001947BC" w:rsidP="001947BC">
      <w:pPr>
        <w:rPr>
          <w:sz w:val="16"/>
        </w:rPr>
      </w:pPr>
    </w:p>
    <w:p w14:paraId="4BAF12F9" w14:textId="77777777" w:rsidR="001947BC" w:rsidRDefault="001947BC" w:rsidP="001947BC"/>
    <w:p w14:paraId="1677C8FB" w14:textId="77777777" w:rsidR="001947BC" w:rsidRPr="002A15C7" w:rsidRDefault="001947BC" w:rsidP="001947BC">
      <w:pPr>
        <w:rPr>
          <w:sz w:val="16"/>
        </w:rPr>
      </w:pPr>
      <w:r w:rsidRPr="00D6582B">
        <w:rPr>
          <w:u w:val="single"/>
        </w:rPr>
        <w:t xml:space="preserve"> </w:t>
      </w:r>
    </w:p>
    <w:p w14:paraId="0C65F597" w14:textId="77777777" w:rsidR="001947BC" w:rsidRDefault="001947BC" w:rsidP="001947BC">
      <w:pPr>
        <w:pStyle w:val="Heading3"/>
      </w:pPr>
      <w:r>
        <w:t>Ice PIC</w:t>
      </w:r>
    </w:p>
    <w:p w14:paraId="3E8B625F" w14:textId="77777777" w:rsidR="001947BC" w:rsidRDefault="001947BC" w:rsidP="001947BC">
      <w:pPr>
        <w:pStyle w:val="Heading4"/>
        <w:numPr>
          <w:ilvl w:val="0"/>
          <w:numId w:val="326"/>
        </w:numPr>
        <w:tabs>
          <w:tab w:val="num" w:pos="360"/>
        </w:tabs>
        <w:ind w:left="0" w:firstLine="0"/>
      </w:pPr>
      <w:r>
        <w:t>PDB</w:t>
      </w:r>
    </w:p>
    <w:p w14:paraId="0449990D" w14:textId="77777777" w:rsidR="001947BC" w:rsidRDefault="001947BC" w:rsidP="001947BC">
      <w:pPr>
        <w:pStyle w:val="Heading4"/>
        <w:numPr>
          <w:ilvl w:val="0"/>
          <w:numId w:val="326"/>
        </w:numPr>
        <w:tabs>
          <w:tab w:val="num" w:pos="360"/>
        </w:tabs>
        <w:ind w:left="0" w:firstLine="0"/>
      </w:pPr>
      <w:r>
        <w:t xml:space="preserve">PDCP </w:t>
      </w:r>
    </w:p>
    <w:p w14:paraId="16814697" w14:textId="77777777" w:rsidR="001947BC" w:rsidRPr="000C12F8" w:rsidRDefault="001947BC" w:rsidP="001947BC">
      <w:pPr>
        <w:pStyle w:val="Heading4"/>
      </w:pPr>
      <w:r w:rsidRPr="000C12F8">
        <w:t>Acceptably within the range of “should”- gov definition</w:t>
      </w:r>
    </w:p>
    <w:p w14:paraId="787DD18A" w14:textId="77777777" w:rsidR="001947BC" w:rsidRPr="00C1640A" w:rsidRDefault="001947BC" w:rsidP="001947BC">
      <w:pPr>
        <w:widowControl w:val="0"/>
        <w:rPr>
          <w:rFonts w:eastAsia="Times New Roman"/>
          <w:szCs w:val="20"/>
        </w:rPr>
      </w:pPr>
      <w:r w:rsidRPr="00C1640A">
        <w:rPr>
          <w:rFonts w:eastAsia="Times New Roman"/>
          <w:b/>
          <w:sz w:val="26"/>
          <w:szCs w:val="26"/>
        </w:rPr>
        <w:t>GAO ‘8</w:t>
      </w:r>
      <w:r w:rsidRPr="00C1640A">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0DDC8E4D" w14:textId="77777777" w:rsidR="001947BC" w:rsidRPr="00C1640A" w:rsidRDefault="001947BC" w:rsidP="001947BC">
      <w:pPr>
        <w:widowControl w:val="0"/>
        <w:rPr>
          <w:rFonts w:eastAsia="Times New Roman"/>
          <w:sz w:val="12"/>
        </w:rPr>
      </w:pPr>
      <w:r w:rsidRPr="00C1640A">
        <w:rPr>
          <w:rFonts w:eastAsia="Times New Roman"/>
          <w:sz w:val="12"/>
        </w:rPr>
        <w:t xml:space="preserve">The second sentence of the “must” definition used in the exposure draft instructions is more aligned with the definition of “should” as used by other standards setters, including GAO. </w:t>
      </w:r>
      <w:r w:rsidRPr="00C76EC5">
        <w:rPr>
          <w:rStyle w:val="Emphasis"/>
        </w:rPr>
        <w:t xml:space="preserve">The definition of </w:t>
      </w:r>
      <w:r w:rsidRPr="00C8137B">
        <w:rPr>
          <w:rStyle w:val="Emphasis"/>
          <w:highlight w:val="cyan"/>
        </w:rPr>
        <w:t>“should” as used by GAO</w:t>
      </w:r>
      <w:r w:rsidRPr="00C1640A">
        <w:rPr>
          <w:rFonts w:eastAsia="Times New Roman"/>
          <w:sz w:val="12"/>
        </w:rPr>
        <w:t xml:space="preserve">, which is intended to be consistent with the definition used by the AICPA and the PCAOB, </w:t>
      </w:r>
      <w:r w:rsidRPr="00C76EC5">
        <w:rPr>
          <w:rStyle w:val="Emphasis"/>
        </w:rPr>
        <w:t>indicates a presumptively mandatory requirement and contains the following language</w:t>
      </w:r>
      <w:r w:rsidRPr="00C1640A">
        <w:rPr>
          <w:rFonts w:eastAsia="Times New Roman"/>
          <w:sz w:val="12"/>
        </w:rPr>
        <w:t>: “…</w:t>
      </w:r>
      <w:r w:rsidRPr="00C76EC5">
        <w:rPr>
          <w:rStyle w:val="Emphasis"/>
        </w:rPr>
        <w:t>in rare circumstances, auditors</w:t>
      </w:r>
      <w:r w:rsidRPr="00C1640A">
        <w:rPr>
          <w:rFonts w:eastAsia="Times New Roman"/>
          <w:sz w:val="12"/>
        </w:rPr>
        <w:t xml:space="preserve"> and audit </w:t>
      </w:r>
      <w:r w:rsidRPr="00C8137B">
        <w:rPr>
          <w:rFonts w:eastAsia="Times New Roman"/>
          <w:b/>
          <w:bCs/>
          <w:highlight w:val="cyan"/>
          <w:u w:val="single"/>
          <w:bdr w:val="single" w:sz="4" w:space="0" w:color="auto"/>
        </w:rPr>
        <w:t xml:space="preserve">organizations may depart from </w:t>
      </w:r>
      <w:r w:rsidRPr="00C1640A">
        <w:rPr>
          <w:rFonts w:eastAsia="Times New Roman"/>
          <w:b/>
          <w:bCs/>
          <w:u w:val="single"/>
          <w:bdr w:val="single" w:sz="4" w:space="0" w:color="auto"/>
        </w:rPr>
        <w:t xml:space="preserve">a presumptively </w:t>
      </w:r>
      <w:r w:rsidRPr="00C8137B">
        <w:rPr>
          <w:rFonts w:eastAsia="Times New Roman"/>
          <w:b/>
          <w:bCs/>
          <w:highlight w:val="cyan"/>
          <w:u w:val="single"/>
          <w:bdr w:val="single" w:sz="4" w:space="0" w:color="auto"/>
        </w:rPr>
        <w:t>mandatory requirement</w:t>
      </w:r>
      <w:r w:rsidRPr="00C8137B">
        <w:rPr>
          <w:rStyle w:val="Emphasis"/>
          <w:highlight w:val="cyan"/>
        </w:rPr>
        <w:t xml:space="preserve"> </w:t>
      </w:r>
      <w:r w:rsidRPr="00C76EC5">
        <w:rPr>
          <w:rStyle w:val="Emphasis"/>
        </w:rPr>
        <w:t>provided they document their</w:t>
      </w:r>
      <w:r w:rsidRPr="00C1640A">
        <w:rPr>
          <w:rFonts w:eastAsia="Times New Roman"/>
          <w:sz w:val="12"/>
        </w:rPr>
        <w:t xml:space="preserve"> </w:t>
      </w:r>
      <w:r w:rsidRPr="00C76EC5">
        <w:rPr>
          <w:rStyle w:val="Emphasis"/>
        </w:rPr>
        <w:t xml:space="preserve">justification for the departure and how the alternative procedures performed in the circumstances </w:t>
      </w:r>
      <w:r w:rsidRPr="00C1640A">
        <w:rPr>
          <w:rFonts w:eastAsia="Times New Roman"/>
          <w:b/>
          <w:bCs/>
          <w:u w:val="single"/>
          <w:bdr w:val="single" w:sz="4" w:space="0" w:color="auto"/>
        </w:rPr>
        <w:t>were sufficient to achieve the objectives of the</w:t>
      </w:r>
      <w:r w:rsidRPr="00C76EC5">
        <w:rPr>
          <w:rStyle w:val="Emphasis"/>
        </w:rPr>
        <w:t xml:space="preserve"> presumptively mandatory </w:t>
      </w:r>
      <w:r w:rsidRPr="00C1640A">
        <w:rPr>
          <w:rFonts w:eastAsia="Times New Roman"/>
          <w:b/>
          <w:bCs/>
          <w:u w:val="single"/>
          <w:bdr w:val="single" w:sz="4" w:space="0" w:color="auto"/>
        </w:rPr>
        <w:t>requirement</w:t>
      </w:r>
      <w:r w:rsidRPr="00C1640A">
        <w:rPr>
          <w:rFonts w:eastAsia="Times New Roman"/>
          <w:sz w:val="12"/>
        </w:rPr>
        <w:t xml:space="preserve">.”  We suggest that the IIA move the second sentence of the “must” definition to the “should” definition. </w:t>
      </w:r>
      <w:r w:rsidRPr="00C76EC5">
        <w:rPr>
          <w:rStyle w:val="Emphasis"/>
        </w:rPr>
        <w:t xml:space="preserve">The definition of “must” needs to be clear that </w:t>
      </w:r>
      <w:r w:rsidRPr="00C8137B">
        <w:rPr>
          <w:rStyle w:val="Emphasis"/>
          <w:highlight w:val="cyan"/>
        </w:rPr>
        <w:t>“</w:t>
      </w:r>
      <w:r w:rsidRPr="00C8137B">
        <w:rPr>
          <w:rFonts w:eastAsia="Times New Roman"/>
          <w:b/>
          <w:bCs/>
          <w:highlight w:val="cyan"/>
          <w:u w:val="single"/>
          <w:bdr w:val="single" w:sz="4" w:space="0" w:color="auto"/>
        </w:rPr>
        <w:t>must” indicates an unconditional requirement</w:t>
      </w:r>
      <w:r w:rsidRPr="00C8137B">
        <w:rPr>
          <w:rStyle w:val="Emphasis"/>
          <w:highlight w:val="cyan"/>
        </w:rPr>
        <w:t xml:space="preserve"> </w:t>
      </w:r>
      <w:r w:rsidRPr="00C76EC5">
        <w:rPr>
          <w:rStyle w:val="Emphasis"/>
        </w:rPr>
        <w:t>and that another procedure cannot substitute for a “must</w:t>
      </w:r>
      <w:r w:rsidRPr="00C1640A">
        <w:rPr>
          <w:rFonts w:eastAsia="Times New Roman"/>
          <w:sz w:val="12"/>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C76EC5">
        <w:rPr>
          <w:rStyle w:val="Emphasis"/>
        </w:rPr>
        <w:t xml:space="preserve">The IIA should review every “must” requirement in the Standards to </w:t>
      </w:r>
      <w:r w:rsidRPr="00C8137B">
        <w:rPr>
          <w:rStyle w:val="Emphasis"/>
          <w:highlight w:val="cyan"/>
        </w:rPr>
        <w:t xml:space="preserve">determine whether there are acceptable alternatives </w:t>
      </w:r>
      <w:r w:rsidRPr="00C76EC5">
        <w:rPr>
          <w:rStyle w:val="Emphasis"/>
        </w:rPr>
        <w:t>to the procedure;</w:t>
      </w:r>
      <w:r w:rsidRPr="00C8137B">
        <w:rPr>
          <w:rStyle w:val="Emphasis"/>
          <w:highlight w:val="cyan"/>
        </w:rPr>
        <w:t xml:space="preserve"> if so, “</w:t>
      </w:r>
      <w:r w:rsidRPr="00C8137B">
        <w:rPr>
          <w:rFonts w:eastAsia="Times New Roman"/>
          <w:b/>
          <w:bCs/>
          <w:highlight w:val="cyan"/>
          <w:u w:val="single"/>
          <w:bdr w:val="single" w:sz="4" w:space="0" w:color="auto"/>
        </w:rPr>
        <w:t>should” is the appropriate word</w:t>
      </w:r>
      <w:r w:rsidRPr="00C1640A">
        <w:rPr>
          <w:rFonts w:eastAsia="Times New Roman"/>
          <w:sz w:val="12"/>
        </w:rPr>
        <w:t xml:space="preserve">. </w:t>
      </w:r>
    </w:p>
    <w:p w14:paraId="614BDA7D" w14:textId="77777777" w:rsidR="001947BC" w:rsidRPr="000C12F8" w:rsidRDefault="001947BC" w:rsidP="001947BC">
      <w:pPr>
        <w:pStyle w:val="Heading4"/>
      </w:pPr>
      <w:r w:rsidRPr="000C12F8">
        <w:t>“Resolved” doesn’t require certainty</w:t>
      </w:r>
    </w:p>
    <w:p w14:paraId="3609E84B" w14:textId="77777777" w:rsidR="001947BC" w:rsidRPr="00C1640A" w:rsidRDefault="001947BC" w:rsidP="001947BC">
      <w:pPr>
        <w:rPr>
          <w:rFonts w:eastAsia="Cambria"/>
        </w:rPr>
      </w:pPr>
      <w:r w:rsidRPr="00C1640A">
        <w:rPr>
          <w:rFonts w:eastAsia="Cambria"/>
          <w:b/>
          <w:bCs/>
        </w:rPr>
        <w:t>Merriam Webster’s ‘9</w:t>
      </w:r>
      <w:r w:rsidRPr="00C1640A">
        <w:rPr>
          <w:rFonts w:eastAsia="Cambria"/>
        </w:rPr>
        <w:t xml:space="preserve"> (http://www.merriam-webster.com/dictionary/resolved)</w:t>
      </w:r>
    </w:p>
    <w:p w14:paraId="35215AE4" w14:textId="77777777" w:rsidR="001947BC" w:rsidRPr="00C76EC5" w:rsidRDefault="001947BC" w:rsidP="001947BC">
      <w:pPr>
        <w:rPr>
          <w:rStyle w:val="Emphasis"/>
        </w:rPr>
      </w:pPr>
      <w:r w:rsidRPr="00C1640A">
        <w:rPr>
          <w:rFonts w:eastAsia="Calibri"/>
          <w:sz w:val="12"/>
          <w:szCs w:val="18"/>
        </w:rPr>
        <w:t xml:space="preserve"># Main Entry: 1re·solve # Pronunciation: \ri-ˈzälv, -ˈzȯlv also -ˈzäv or -ˈzȯv\ # Function: verb # Inflected Form(s): </w:t>
      </w:r>
      <w:r w:rsidRPr="00C1640A">
        <w:rPr>
          <w:rFonts w:eastAsia="Cambria"/>
          <w:sz w:val="12"/>
        </w:rPr>
        <w:t>re·solved</w:t>
      </w:r>
      <w:r w:rsidRPr="00C1640A">
        <w:rPr>
          <w:rFonts w:eastAsia="Calibri"/>
          <w:sz w:val="12"/>
          <w:szCs w:val="18"/>
        </w:rPr>
        <w:t xml:space="preserve">; re·solv·ing 1 : to become separated into component parts; also : to become reduced by dissolving or analysis 2 : to form a resolution : determine 3 : </w:t>
      </w:r>
      <w:r w:rsidRPr="00C8137B">
        <w:rPr>
          <w:rStyle w:val="Emphasis"/>
          <w:highlight w:val="cyan"/>
        </w:rPr>
        <w:t>consult</w:t>
      </w:r>
      <w:r w:rsidRPr="00C76EC5">
        <w:rPr>
          <w:rStyle w:val="Emphasis"/>
        </w:rPr>
        <w:t xml:space="preserve">, deliberate </w:t>
      </w:r>
    </w:p>
    <w:p w14:paraId="5BA8A7E8" w14:textId="77777777" w:rsidR="001947BC" w:rsidRPr="000C12F8" w:rsidRDefault="001947BC" w:rsidP="001947BC">
      <w:pPr>
        <w:pStyle w:val="Heading4"/>
      </w:pPr>
      <w:r w:rsidRPr="000C12F8">
        <w:t>Or immediacy</w:t>
      </w:r>
    </w:p>
    <w:p w14:paraId="703E4944" w14:textId="77777777" w:rsidR="001947BC" w:rsidRPr="00C1640A" w:rsidRDefault="001947BC" w:rsidP="001947BC">
      <w:pPr>
        <w:rPr>
          <w:rFonts w:eastAsia="Calibri"/>
        </w:rPr>
      </w:pPr>
      <w:r w:rsidRPr="00C1640A">
        <w:rPr>
          <w:rFonts w:eastAsia="Cambria"/>
          <w:b/>
          <w:bCs/>
        </w:rPr>
        <w:t>Online Plain Text English Dictionary ‘9</w:t>
      </w:r>
      <w:r w:rsidRPr="00C1640A">
        <w:rPr>
          <w:rFonts w:eastAsia="Calibri"/>
        </w:rPr>
        <w:t xml:space="preserve"> (http://www.onelook.com/?other=web1913&amp;w=Resolve)</w:t>
      </w:r>
    </w:p>
    <w:p w14:paraId="208DBBAD" w14:textId="77777777" w:rsidR="001947BC" w:rsidRDefault="001947BC" w:rsidP="001947BC">
      <w:pPr>
        <w:rPr>
          <w:rFonts w:eastAsia="Calibri"/>
          <w:sz w:val="12"/>
        </w:rPr>
      </w:pPr>
      <w:r w:rsidRPr="00C76EC5">
        <w:rPr>
          <w:rStyle w:val="Emphasis"/>
        </w:rPr>
        <w:t>Resolve</w:t>
      </w:r>
      <w:r w:rsidRPr="00C1640A">
        <w:rPr>
          <w:rFonts w:eastAsia="Calibri"/>
          <w:sz w:val="12"/>
        </w:rPr>
        <w:t>: “To form a purpose; to make a decision; especially</w:t>
      </w:r>
      <w:r w:rsidRPr="00C76EC5">
        <w:rPr>
          <w:rStyle w:val="Emphasis"/>
        </w:rPr>
        <w:t xml:space="preserve">, </w:t>
      </w:r>
      <w:r w:rsidRPr="00C8137B">
        <w:rPr>
          <w:rStyle w:val="Emphasis"/>
          <w:highlight w:val="cyan"/>
        </w:rPr>
        <w:t>to determine after reflection</w:t>
      </w:r>
      <w:r w:rsidRPr="00C1640A">
        <w:rPr>
          <w:rFonts w:eastAsia="Calibri"/>
          <w:sz w:val="12"/>
        </w:rPr>
        <w:t xml:space="preserve">; as, to resolve on a better course of life.” </w:t>
      </w:r>
    </w:p>
    <w:p w14:paraId="7865ACFE" w14:textId="77777777" w:rsidR="001947BC" w:rsidRDefault="001947BC" w:rsidP="001947BC"/>
    <w:p w14:paraId="6FAA819C" w14:textId="77777777" w:rsidR="001947BC" w:rsidRDefault="001947BC" w:rsidP="001947BC">
      <w:pPr>
        <w:pStyle w:val="Heading4"/>
        <w:numPr>
          <w:ilvl w:val="0"/>
          <w:numId w:val="326"/>
        </w:numPr>
      </w:pPr>
      <w:r>
        <w:t xml:space="preserve">Ice workers have no CBR under AFGE- won’t be reinstated </w:t>
      </w:r>
    </w:p>
    <w:p w14:paraId="7B3B28E4" w14:textId="77777777" w:rsidR="001947BC" w:rsidRPr="00222D44" w:rsidRDefault="001947BC" w:rsidP="001947BC">
      <w:pPr>
        <w:rPr>
          <w:rStyle w:val="Style13ptBold"/>
        </w:rPr>
      </w:pPr>
      <w:r>
        <w:rPr>
          <w:rStyle w:val="Style13ptBold"/>
        </w:rPr>
        <w:t xml:space="preserve">Friedman 22 </w:t>
      </w:r>
      <w:r w:rsidRPr="00222D44">
        <w:t>(Drew-federal agency reporter, cohost of Your Federal Life radio show, B.A from UVA;” Long-term implications of AFGE’s ‘difficult decision’ to disclaim ICE officers’ union chapter”, Federal News Network, 7/18/22, https://federalnewsnetwork.com/unions/2022/07/long-term-implications-of-afges-difficult-decision-to-disclaim-ice-officers-union-chapter/)</w:t>
      </w:r>
    </w:p>
    <w:p w14:paraId="279CB056" w14:textId="77777777" w:rsidR="001947BC" w:rsidRPr="0062517C" w:rsidRDefault="001947BC" w:rsidP="001947BC"/>
    <w:p w14:paraId="4125904F" w14:textId="77777777" w:rsidR="001947BC" w:rsidRPr="0062517C" w:rsidRDefault="001947BC" w:rsidP="001947BC">
      <w:pPr>
        <w:rPr>
          <w:u w:val="single"/>
        </w:rPr>
      </w:pPr>
      <w:r w:rsidRPr="00222D44">
        <w:rPr>
          <w:sz w:val="16"/>
        </w:rPr>
        <w:t xml:space="preserve">Approximately 4,000 Immigration and Customs Enforcement </w:t>
      </w:r>
      <w:r w:rsidRPr="0062517C">
        <w:rPr>
          <w:u w:val="single"/>
        </w:rPr>
        <w:t>(</w:t>
      </w:r>
      <w:r w:rsidRPr="00C8137B">
        <w:rPr>
          <w:highlight w:val="cyan"/>
          <w:u w:val="single"/>
        </w:rPr>
        <w:t>ICE</w:t>
      </w:r>
      <w:r w:rsidRPr="0062517C">
        <w:rPr>
          <w:u w:val="single"/>
        </w:rPr>
        <w:t xml:space="preserve">) </w:t>
      </w:r>
      <w:r w:rsidRPr="00C8137B">
        <w:rPr>
          <w:highlight w:val="cyan"/>
          <w:u w:val="single"/>
        </w:rPr>
        <w:t>employees</w:t>
      </w:r>
      <w:r w:rsidRPr="0062517C">
        <w:rPr>
          <w:u w:val="single"/>
        </w:rPr>
        <w:t xml:space="preserve"> will soon </w:t>
      </w:r>
      <w:r w:rsidRPr="00C8137B">
        <w:rPr>
          <w:highlight w:val="cyan"/>
          <w:u w:val="single"/>
        </w:rPr>
        <w:t>separate from their</w:t>
      </w:r>
      <w:r w:rsidRPr="0062517C">
        <w:rPr>
          <w:u w:val="single"/>
        </w:rPr>
        <w:t xml:space="preserve"> parent </w:t>
      </w:r>
      <w:r w:rsidRPr="00C8137B">
        <w:rPr>
          <w:highlight w:val="cyan"/>
          <w:u w:val="single"/>
        </w:rPr>
        <w:t>union</w:t>
      </w:r>
      <w:r w:rsidRPr="0062517C">
        <w:rPr>
          <w:u w:val="single"/>
        </w:rPr>
        <w:t>.</w:t>
      </w:r>
    </w:p>
    <w:p w14:paraId="591E01F6" w14:textId="77777777" w:rsidR="001947BC" w:rsidRPr="00222D44" w:rsidRDefault="001947BC" w:rsidP="001947BC">
      <w:pPr>
        <w:rPr>
          <w:sz w:val="16"/>
        </w:rPr>
      </w:pPr>
    </w:p>
    <w:p w14:paraId="6F3E1D58" w14:textId="77777777" w:rsidR="001947BC" w:rsidRPr="00222D44" w:rsidRDefault="001947BC" w:rsidP="001947BC">
      <w:pPr>
        <w:rPr>
          <w:sz w:val="16"/>
        </w:rPr>
      </w:pPr>
      <w:r w:rsidRPr="00222D44">
        <w:rPr>
          <w:sz w:val="16"/>
        </w:rPr>
        <w:t>The American Federation of Government Employees has started the process of disclaiming interest in Chapter 118, the bargaining unit for ICE officers at the Department of Homeland Security. AFGE said on July 12 it has filed paperwork with the Federal Labor Relations Authority to begin the undertaking.</w:t>
      </w:r>
    </w:p>
    <w:p w14:paraId="3CF8B726" w14:textId="77777777" w:rsidR="001947BC" w:rsidRPr="00222D44" w:rsidRDefault="001947BC" w:rsidP="001947BC">
      <w:pPr>
        <w:rPr>
          <w:sz w:val="16"/>
        </w:rPr>
      </w:pPr>
    </w:p>
    <w:p w14:paraId="2C970226" w14:textId="77777777" w:rsidR="001947BC" w:rsidRPr="00222D44" w:rsidRDefault="001947BC" w:rsidP="001947BC">
      <w:pPr>
        <w:rPr>
          <w:sz w:val="16"/>
        </w:rPr>
      </w:pPr>
      <w:r w:rsidRPr="00222D44">
        <w:rPr>
          <w:sz w:val="16"/>
        </w:rPr>
        <w:t>The union chapter, called the National ICE Council, previously requested to legally separate itself from both AFGE and the national union’s parent organization, the American Federation of Labor and Congress of Industrial Organizations (AFL-CIO).</w:t>
      </w:r>
    </w:p>
    <w:p w14:paraId="383A4160" w14:textId="77777777" w:rsidR="001947BC" w:rsidRPr="00222D44" w:rsidRDefault="001947BC" w:rsidP="001947BC">
      <w:pPr>
        <w:rPr>
          <w:sz w:val="16"/>
        </w:rPr>
      </w:pPr>
    </w:p>
    <w:p w14:paraId="2DEAC3FC" w14:textId="77777777" w:rsidR="001947BC" w:rsidRPr="00222D44" w:rsidRDefault="001947BC" w:rsidP="001947BC">
      <w:pPr>
        <w:rPr>
          <w:sz w:val="16"/>
        </w:rPr>
      </w:pPr>
      <w:r w:rsidRPr="00222D44">
        <w:rPr>
          <w:sz w:val="16"/>
        </w:rPr>
        <w:t>An AFGE official told Federal News Network the council has advocated for the separation for a long time. Most recently, the National ICE Council proposed the separation during AFGE’s convention during the week of June 20.</w:t>
      </w:r>
    </w:p>
    <w:p w14:paraId="226D78A9" w14:textId="77777777" w:rsidR="001947BC" w:rsidRPr="00222D44" w:rsidRDefault="001947BC" w:rsidP="001947BC">
      <w:pPr>
        <w:rPr>
          <w:sz w:val="16"/>
        </w:rPr>
      </w:pPr>
    </w:p>
    <w:p w14:paraId="5CBAA444" w14:textId="77777777" w:rsidR="001947BC" w:rsidRPr="00222D44" w:rsidRDefault="001947BC" w:rsidP="001947BC">
      <w:pPr>
        <w:rPr>
          <w:sz w:val="16"/>
        </w:rPr>
      </w:pPr>
      <w:r w:rsidRPr="0062517C">
        <w:rPr>
          <w:u w:val="single"/>
        </w:rPr>
        <w:t xml:space="preserve">AFGE’s announcement came after the national union and chapter representatives were </w:t>
      </w:r>
      <w:r w:rsidRPr="00C8137B">
        <w:rPr>
          <w:highlight w:val="cyan"/>
          <w:u w:val="single"/>
        </w:rPr>
        <w:t>unable to resolve ongoing issues</w:t>
      </w:r>
      <w:r w:rsidRPr="0062517C">
        <w:rPr>
          <w:u w:val="single"/>
        </w:rPr>
        <w:t xml:space="preserve"> during discussions about the future of union representation for the chapter</w:t>
      </w:r>
      <w:r w:rsidRPr="00222D44">
        <w:rPr>
          <w:sz w:val="16"/>
        </w:rPr>
        <w:t>. The national union will start the separation process with FLRA to disclaim the bargaining unit, after its requests for the chapter to remain with AFGE did not pan out.</w:t>
      </w:r>
    </w:p>
    <w:p w14:paraId="7F3C995E" w14:textId="77777777" w:rsidR="001947BC" w:rsidRPr="00222D44" w:rsidRDefault="001947BC" w:rsidP="001947BC">
      <w:pPr>
        <w:rPr>
          <w:sz w:val="16"/>
        </w:rPr>
      </w:pPr>
    </w:p>
    <w:p w14:paraId="52D4B517" w14:textId="77777777" w:rsidR="001947BC" w:rsidRPr="00222D44" w:rsidRDefault="001947BC" w:rsidP="001947BC">
      <w:pPr>
        <w:rPr>
          <w:sz w:val="16"/>
        </w:rPr>
      </w:pPr>
      <w:r w:rsidRPr="00222D44">
        <w:rPr>
          <w:sz w:val="16"/>
        </w:rPr>
        <w:t>AFGE National President Everett Kelley called the national union’s choice to begin the separation process a “difficult decision.”</w:t>
      </w:r>
    </w:p>
    <w:p w14:paraId="45341CA1" w14:textId="77777777" w:rsidR="001947BC" w:rsidRPr="00222D44" w:rsidRDefault="001947BC" w:rsidP="001947BC">
      <w:pPr>
        <w:rPr>
          <w:sz w:val="16"/>
        </w:rPr>
      </w:pPr>
    </w:p>
    <w:p w14:paraId="7B3B2E31" w14:textId="77777777" w:rsidR="001947BC" w:rsidRPr="00222D44" w:rsidRDefault="001947BC" w:rsidP="001947BC">
      <w:pPr>
        <w:rPr>
          <w:sz w:val="16"/>
        </w:rPr>
      </w:pPr>
      <w:r w:rsidRPr="00222D44">
        <w:rPr>
          <w:sz w:val="16"/>
        </w:rPr>
        <w:t>“It is clear that the AFGE Council 118 remains steadfast in their desire to no longer be a part of AFGE or the broader labor movement,” he said in a statement on July 12. “While we had hoped to avoid this outcome, today’s action begins the process of granting Council 118’s request.”</w:t>
      </w:r>
    </w:p>
    <w:p w14:paraId="2868089C" w14:textId="77777777" w:rsidR="001947BC" w:rsidRPr="00222D44" w:rsidRDefault="001947BC" w:rsidP="001947BC">
      <w:pPr>
        <w:rPr>
          <w:sz w:val="16"/>
        </w:rPr>
      </w:pPr>
    </w:p>
    <w:p w14:paraId="3A1F176C" w14:textId="77777777" w:rsidR="001947BC" w:rsidRPr="00222D44" w:rsidRDefault="001947BC" w:rsidP="001947BC">
      <w:pPr>
        <w:rPr>
          <w:sz w:val="16"/>
        </w:rPr>
      </w:pPr>
      <w:r w:rsidRPr="00222D44">
        <w:rPr>
          <w:sz w:val="16"/>
        </w:rPr>
        <w:t>The long-term implications of the process, though, are still up in the air. Bob Tobias, a professor in the Key Executive Leadership Program at American University, told Federal News Network this is the first time he has ever seen this type of request.</w:t>
      </w:r>
    </w:p>
    <w:p w14:paraId="55D26067" w14:textId="77777777" w:rsidR="001947BC" w:rsidRPr="00222D44" w:rsidRDefault="001947BC" w:rsidP="001947BC">
      <w:pPr>
        <w:rPr>
          <w:sz w:val="16"/>
        </w:rPr>
      </w:pPr>
    </w:p>
    <w:p w14:paraId="02C924EA" w14:textId="77777777" w:rsidR="001947BC" w:rsidRPr="00222D44" w:rsidRDefault="001947BC" w:rsidP="001947BC">
      <w:pPr>
        <w:rPr>
          <w:sz w:val="16"/>
        </w:rPr>
      </w:pPr>
      <w:r w:rsidRPr="00222D44">
        <w:rPr>
          <w:sz w:val="16"/>
        </w:rPr>
        <w:t>“It’s hard to know what it will mean because it’s never happened before,” he said.</w:t>
      </w:r>
    </w:p>
    <w:p w14:paraId="7999E225" w14:textId="77777777" w:rsidR="001947BC" w:rsidRPr="00222D44" w:rsidRDefault="001947BC" w:rsidP="001947BC">
      <w:pPr>
        <w:rPr>
          <w:sz w:val="16"/>
        </w:rPr>
      </w:pPr>
    </w:p>
    <w:p w14:paraId="1F85AE0A" w14:textId="77777777" w:rsidR="001947BC" w:rsidRPr="00222D44" w:rsidRDefault="001947BC" w:rsidP="001947BC">
      <w:pPr>
        <w:rPr>
          <w:sz w:val="16"/>
        </w:rPr>
      </w:pPr>
      <w:r w:rsidRPr="00C8137B">
        <w:rPr>
          <w:highlight w:val="cyan"/>
          <w:u w:val="single"/>
        </w:rPr>
        <w:t>The move is permitted</w:t>
      </w:r>
      <w:r w:rsidRPr="0062517C">
        <w:rPr>
          <w:u w:val="single"/>
        </w:rPr>
        <w:t xml:space="preserve"> under the Federal Labor Relations Act, which lets unions choose to give up a unit of workers that they previously represented by filing a disclaimer of interest in the bargaining unit, AFGE explained. </w:t>
      </w:r>
      <w:r w:rsidRPr="00222D44">
        <w:rPr>
          <w:sz w:val="16"/>
        </w:rPr>
        <w:t xml:space="preserve"> Any labor organization with exclusive recognition of a unit of employees can disclaim representational interest in those employees at any time, FLRA states on its website. The authority responded to Federal News Network’s request and said it had no comment.</w:t>
      </w:r>
    </w:p>
    <w:p w14:paraId="66728521" w14:textId="77777777" w:rsidR="001947BC" w:rsidRPr="00222D44" w:rsidRDefault="001947BC" w:rsidP="001947BC">
      <w:pPr>
        <w:rPr>
          <w:sz w:val="16"/>
        </w:rPr>
      </w:pPr>
    </w:p>
    <w:p w14:paraId="526A387A" w14:textId="77777777" w:rsidR="001947BC" w:rsidRPr="00222D44" w:rsidRDefault="001947BC" w:rsidP="001947BC">
      <w:pPr>
        <w:rPr>
          <w:sz w:val="16"/>
        </w:rPr>
      </w:pPr>
      <w:r w:rsidRPr="00222D44">
        <w:rPr>
          <w:sz w:val="16"/>
        </w:rPr>
        <w:t>“The regulations are clear that this is something that can be done,” Tobias said. “There’s no adjudication over it. It’s something that can occur with the people that hold the recognition.”</w:t>
      </w:r>
    </w:p>
    <w:p w14:paraId="500572F7" w14:textId="77777777" w:rsidR="001947BC" w:rsidRPr="00222D44" w:rsidRDefault="001947BC" w:rsidP="001947BC">
      <w:pPr>
        <w:rPr>
          <w:sz w:val="16"/>
        </w:rPr>
      </w:pPr>
    </w:p>
    <w:p w14:paraId="7C1854FA" w14:textId="77777777" w:rsidR="001947BC" w:rsidRPr="00222D44" w:rsidRDefault="001947BC" w:rsidP="001947BC">
      <w:pPr>
        <w:rPr>
          <w:sz w:val="16"/>
        </w:rPr>
      </w:pPr>
      <w:r w:rsidRPr="00222D44">
        <w:rPr>
          <w:sz w:val="16"/>
        </w:rPr>
        <w:t>In June, the National ICE Council filed a complaint with AFL-CIO and the Labor Department, requesting full financial independence from the national union, as well as protections against retaliation. The complaint also called for a financial audit of both AFGE and AFL-CIO.</w:t>
      </w:r>
    </w:p>
    <w:p w14:paraId="4C810690" w14:textId="77777777" w:rsidR="001947BC" w:rsidRPr="00222D44" w:rsidRDefault="001947BC" w:rsidP="001947BC">
      <w:pPr>
        <w:rPr>
          <w:sz w:val="16"/>
        </w:rPr>
      </w:pPr>
    </w:p>
    <w:p w14:paraId="0CE59304" w14:textId="77777777" w:rsidR="001947BC" w:rsidRPr="00222D44" w:rsidRDefault="001947BC" w:rsidP="001947BC">
      <w:pPr>
        <w:rPr>
          <w:sz w:val="16"/>
        </w:rPr>
      </w:pPr>
      <w:r w:rsidRPr="00222D44">
        <w:rPr>
          <w:sz w:val="16"/>
        </w:rPr>
        <w:t>National ICE Council President Chris Crane said the group made the decision, in part, because AFGE and AFL-CIO did not advocate for ICE employees, he told The Washington Times.</w:t>
      </w:r>
    </w:p>
    <w:p w14:paraId="5E45A59E" w14:textId="77777777" w:rsidR="001947BC" w:rsidRPr="00222D44" w:rsidRDefault="001947BC" w:rsidP="001947BC">
      <w:pPr>
        <w:rPr>
          <w:sz w:val="16"/>
        </w:rPr>
      </w:pPr>
    </w:p>
    <w:p w14:paraId="30EF7BD6" w14:textId="77777777" w:rsidR="001947BC" w:rsidRPr="00222D44" w:rsidRDefault="001947BC" w:rsidP="001947BC">
      <w:pPr>
        <w:rPr>
          <w:sz w:val="16"/>
        </w:rPr>
      </w:pPr>
      <w:r w:rsidRPr="00222D44">
        <w:rPr>
          <w:sz w:val="16"/>
        </w:rPr>
        <w:t>“They don’t care about workers,” he said. “They only care about their far-left agendas and politics. The corruption and misspending in the organization is out of control. ICE employees want no part in it.”</w:t>
      </w:r>
    </w:p>
    <w:p w14:paraId="6E6E879F" w14:textId="77777777" w:rsidR="001947BC" w:rsidRPr="00222D44" w:rsidRDefault="001947BC" w:rsidP="001947BC">
      <w:pPr>
        <w:rPr>
          <w:sz w:val="16"/>
        </w:rPr>
      </w:pPr>
    </w:p>
    <w:p w14:paraId="2155D886" w14:textId="77777777" w:rsidR="001947BC" w:rsidRPr="00222D44" w:rsidRDefault="001947BC" w:rsidP="001947BC">
      <w:pPr>
        <w:rPr>
          <w:sz w:val="16"/>
        </w:rPr>
      </w:pPr>
      <w:r w:rsidRPr="00222D44">
        <w:rPr>
          <w:sz w:val="16"/>
        </w:rPr>
        <w:t>The council did not respond to Federal News Network’s request for comment.</w:t>
      </w:r>
    </w:p>
    <w:p w14:paraId="75604699" w14:textId="77777777" w:rsidR="001947BC" w:rsidRPr="00222D44" w:rsidRDefault="001947BC" w:rsidP="001947BC">
      <w:pPr>
        <w:rPr>
          <w:sz w:val="16"/>
        </w:rPr>
      </w:pPr>
    </w:p>
    <w:p w14:paraId="09814516" w14:textId="77777777" w:rsidR="001947BC" w:rsidRPr="00222D44" w:rsidRDefault="001947BC" w:rsidP="001947BC">
      <w:pPr>
        <w:rPr>
          <w:sz w:val="16"/>
        </w:rPr>
      </w:pPr>
      <w:r w:rsidRPr="00222D44">
        <w:rPr>
          <w:u w:val="single"/>
        </w:rPr>
        <w:t xml:space="preserve">From here, </w:t>
      </w:r>
      <w:r w:rsidRPr="00C8137B">
        <w:rPr>
          <w:highlight w:val="cyan"/>
          <w:u w:val="single"/>
        </w:rPr>
        <w:t>the union’s recognition of the chapter will be discontinued</w:t>
      </w:r>
      <w:r w:rsidRPr="00222D44">
        <w:rPr>
          <w:u w:val="single"/>
        </w:rPr>
        <w:t xml:space="preserve">, meaning the union contract will no longer be applicable. The </w:t>
      </w:r>
      <w:r w:rsidRPr="00C8137B">
        <w:rPr>
          <w:highlight w:val="cyan"/>
          <w:u w:val="single"/>
        </w:rPr>
        <w:t>current collective bargaining agreements with AFGE will</w:t>
      </w:r>
      <w:r w:rsidRPr="00222D44">
        <w:rPr>
          <w:u w:val="single"/>
        </w:rPr>
        <w:t xml:space="preserve"> also </w:t>
      </w:r>
      <w:r w:rsidRPr="00C8137B">
        <w:rPr>
          <w:highlight w:val="cyan"/>
          <w:u w:val="single"/>
        </w:rPr>
        <w:t>no longer be valid for ICE officers</w:t>
      </w:r>
      <w:r w:rsidRPr="00C8137B">
        <w:rPr>
          <w:sz w:val="16"/>
          <w:highlight w:val="cyan"/>
        </w:rPr>
        <w:t>.</w:t>
      </w:r>
    </w:p>
    <w:p w14:paraId="3F4406E1" w14:textId="77777777" w:rsidR="001947BC" w:rsidRPr="00222D44" w:rsidRDefault="001947BC" w:rsidP="001947BC">
      <w:pPr>
        <w:rPr>
          <w:sz w:val="16"/>
        </w:rPr>
      </w:pPr>
    </w:p>
    <w:p w14:paraId="2FC8ADD2" w14:textId="77777777" w:rsidR="001947BC" w:rsidRPr="00222D44" w:rsidRDefault="001947BC" w:rsidP="001947BC">
      <w:pPr>
        <w:rPr>
          <w:sz w:val="16"/>
        </w:rPr>
      </w:pPr>
      <w:r w:rsidRPr="00222D44">
        <w:rPr>
          <w:sz w:val="16"/>
        </w:rPr>
        <w:t>If the union chapter chooses to reorganize and elect a new union representative, there is a process through FLRA for that, too.</w:t>
      </w:r>
    </w:p>
    <w:p w14:paraId="40C12117" w14:textId="77777777" w:rsidR="001947BC" w:rsidRPr="00222D44" w:rsidRDefault="001947BC" w:rsidP="001947BC">
      <w:pPr>
        <w:rPr>
          <w:sz w:val="16"/>
        </w:rPr>
      </w:pPr>
    </w:p>
    <w:p w14:paraId="4C1F33FD" w14:textId="77777777" w:rsidR="001947BC" w:rsidRPr="00222D44" w:rsidRDefault="001947BC" w:rsidP="001947BC">
      <w:pPr>
        <w:rPr>
          <w:sz w:val="16"/>
        </w:rPr>
      </w:pPr>
      <w:r w:rsidRPr="00222D44">
        <w:rPr>
          <w:sz w:val="16"/>
        </w:rPr>
        <w:t>“The people who are in that unit will have to organize, file a petition for an election [and] an election will have to be held,” Tobias said. “If there is a winner, then they’ll have to negotiate a new collective bargaining agreement.”</w:t>
      </w:r>
    </w:p>
    <w:p w14:paraId="641A596F" w14:textId="77777777" w:rsidR="001947BC" w:rsidRDefault="001947BC" w:rsidP="001947BC">
      <w:pPr>
        <w:pStyle w:val="Heading4"/>
        <w:numPr>
          <w:ilvl w:val="0"/>
          <w:numId w:val="326"/>
        </w:numPr>
        <w:tabs>
          <w:tab w:val="num" w:pos="360"/>
        </w:tabs>
        <w:ind w:left="0" w:firstLine="0"/>
      </w:pPr>
      <w:r>
        <w:t xml:space="preserve">No impact – public unions empirically allow law enforcement to evade government policy and solve crises  </w:t>
      </w:r>
    </w:p>
    <w:p w14:paraId="61E5E012" w14:textId="77777777" w:rsidR="001947BC" w:rsidRPr="00D50677" w:rsidRDefault="001947BC" w:rsidP="001947BC">
      <w:r w:rsidRPr="00D50677">
        <w:t xml:space="preserve">Nicholas </w:t>
      </w:r>
      <w:r w:rsidRPr="00D50677">
        <w:rPr>
          <w:rStyle w:val="Style13ptBold"/>
        </w:rPr>
        <w:t>Handler 24</w:t>
      </w:r>
      <w:r w:rsidRPr="00D50677">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4AD21032" w14:textId="77777777" w:rsidR="001947BC" w:rsidRPr="00363B7E" w:rsidRDefault="001947BC" w:rsidP="001947BC">
      <w:pPr>
        <w:rPr>
          <w:sz w:val="14"/>
        </w:rPr>
      </w:pPr>
      <w:r w:rsidRPr="00363B7E">
        <w:rPr>
          <w:rStyle w:val="StyleUnderline"/>
        </w:rPr>
        <w:t xml:space="preserve">By way of disputes over conditions of employment, </w:t>
      </w:r>
      <w:r w:rsidRPr="00C8137B">
        <w:rPr>
          <w:rStyle w:val="Emphasis"/>
          <w:highlight w:val="cyan"/>
        </w:rPr>
        <w:t>labor can resist substantive policy directives</w:t>
      </w:r>
      <w:r w:rsidRPr="00363B7E">
        <w:rPr>
          <w:rStyle w:val="StyleUnderline"/>
        </w:rPr>
        <w:t xml:space="preserve"> to which line employees are opposed for professional, ideological, or other reasons</w:t>
      </w:r>
      <w:r w:rsidRPr="00363B7E">
        <w:rPr>
          <w:sz w:val="14"/>
        </w:rPr>
        <w:t xml:space="preserve">. As discussed in greater detail in Part III, </w:t>
      </w:r>
      <w:r w:rsidRPr="00C8137B">
        <w:rPr>
          <w:rStyle w:val="StyleUnderline"/>
          <w:highlight w:val="cyan"/>
        </w:rPr>
        <w:t>law enforcement functions</w:t>
      </w:r>
      <w:r w:rsidRPr="00363B7E">
        <w:rPr>
          <w:sz w:val="14"/>
        </w:rPr>
        <w:t xml:space="preserve">, </w:t>
      </w:r>
      <w:r w:rsidRPr="00C8137B">
        <w:rPr>
          <w:rStyle w:val="Emphasis"/>
          <w:highlight w:val="cyan"/>
        </w:rPr>
        <w:t>particularly in the immigration context</w:t>
      </w:r>
      <w:r w:rsidRPr="00363B7E">
        <w:rPr>
          <w:sz w:val="14"/>
        </w:rPr>
        <w:t xml:space="preserve">, </w:t>
      </w:r>
      <w:r w:rsidRPr="00363B7E">
        <w:rPr>
          <w:rStyle w:val="StyleUnderline"/>
        </w:rPr>
        <w:t>are perhaps the most prominent example</w:t>
      </w:r>
      <w:r w:rsidRPr="00363B7E">
        <w:rPr>
          <w:sz w:val="14"/>
        </w:rPr>
        <w:t xml:space="preserve">. </w:t>
      </w:r>
      <w:r w:rsidRPr="00363B7E">
        <w:rPr>
          <w:rStyle w:val="StyleUnderline"/>
        </w:rPr>
        <w:t xml:space="preserve">Unions representing CBP and </w:t>
      </w:r>
      <w:r w:rsidRPr="00C8137B">
        <w:rPr>
          <w:rStyle w:val="StyleUnderline"/>
          <w:highlight w:val="cyan"/>
        </w:rPr>
        <w:t>ICE agents</w:t>
      </w:r>
      <w:r w:rsidRPr="00363B7E">
        <w:rPr>
          <w:rStyle w:val="StyleUnderline"/>
        </w:rPr>
        <w:t xml:space="preserve"> have </w:t>
      </w:r>
      <w:r w:rsidRPr="00C8137B">
        <w:rPr>
          <w:rStyle w:val="StyleUnderline"/>
          <w:highlight w:val="cyan"/>
        </w:rPr>
        <w:t>successfully used labor rights t</w:t>
      </w:r>
      <w:r w:rsidRPr="00363B7E">
        <w:rPr>
          <w:rStyle w:val="StyleUnderline"/>
        </w:rPr>
        <w:t xml:space="preserve">o </w:t>
      </w:r>
      <w:r w:rsidRPr="00C8137B">
        <w:rPr>
          <w:rStyle w:val="Emphasis"/>
          <w:highlight w:val="cyan"/>
        </w:rPr>
        <w:t>challenge</w:t>
      </w:r>
      <w:r w:rsidRPr="00363B7E">
        <w:rPr>
          <w:rStyle w:val="Emphasis"/>
        </w:rPr>
        <w:t xml:space="preserve"> many </w:t>
      </w:r>
      <w:r w:rsidRPr="00222D44">
        <w:rPr>
          <w:rStyle w:val="Emphasis"/>
        </w:rPr>
        <w:t xml:space="preserve">substantive </w:t>
      </w:r>
      <w:r w:rsidRPr="00C8137B">
        <w:rPr>
          <w:rStyle w:val="Emphasis"/>
          <w:highlight w:val="cyan"/>
        </w:rPr>
        <w:t>management policies</w:t>
      </w:r>
      <w:r w:rsidRPr="00363B7E">
        <w:rPr>
          <w:rStyle w:val="StyleUnderline"/>
        </w:rPr>
        <w:t xml:space="preserve"> </w:t>
      </w:r>
      <w:r w:rsidRPr="00C8137B">
        <w:rPr>
          <w:rStyle w:val="StyleUnderline"/>
          <w:highlight w:val="cyan"/>
        </w:rPr>
        <w:t>touching core questions of</w:t>
      </w:r>
      <w:r w:rsidRPr="00363B7E">
        <w:rPr>
          <w:rStyle w:val="StyleUnderline"/>
        </w:rPr>
        <w:t xml:space="preserve"> immigration </w:t>
      </w:r>
      <w:r w:rsidRPr="00C8137B">
        <w:rPr>
          <w:rStyle w:val="StyleUnderline"/>
          <w:highlight w:val="cyan"/>
        </w:rPr>
        <w:t>enforcement</w:t>
      </w:r>
      <w:r w:rsidRPr="00363B7E">
        <w:rPr>
          <w:rStyle w:val="StyleUnderline"/>
        </w:rPr>
        <w:t xml:space="preserve"> tactics and priorities</w:t>
      </w:r>
      <w:r w:rsidRPr="00363B7E">
        <w:rPr>
          <w:sz w:val="14"/>
        </w:rPr>
        <w:t xml:space="preserve">, often over the objection that such challenges infringe on protected management rights. These </w:t>
      </w:r>
      <w:r w:rsidRPr="00C8137B">
        <w:rPr>
          <w:rStyle w:val="StyleUnderline"/>
          <w:highlight w:val="cyan"/>
        </w:rPr>
        <w:t>include</w:t>
      </w:r>
      <w:r w:rsidRPr="00363B7E">
        <w:rPr>
          <w:rStyle w:val="StyleUnderline"/>
        </w:rPr>
        <w:t xml:space="preserve"> what </w:t>
      </w:r>
      <w:r w:rsidRPr="00C8137B">
        <w:rPr>
          <w:rStyle w:val="StyleUnderline"/>
          <w:highlight w:val="cyan"/>
        </w:rPr>
        <w:t>weapons</w:t>
      </w:r>
      <w:r w:rsidRPr="00363B7E">
        <w:rPr>
          <w:rStyle w:val="StyleUnderline"/>
        </w:rPr>
        <w:t xml:space="preserve"> agents are issued</w:t>
      </w:r>
      <w:r w:rsidRPr="00363B7E">
        <w:rPr>
          <w:sz w:val="14"/>
        </w:rPr>
        <w:t xml:space="preserve">,153 </w:t>
      </w:r>
      <w:r w:rsidRPr="00363B7E">
        <w:rPr>
          <w:rStyle w:val="StyleUnderline"/>
        </w:rPr>
        <w:t xml:space="preserve">what types of </w:t>
      </w:r>
      <w:r w:rsidRPr="00C8137B">
        <w:rPr>
          <w:rStyle w:val="StyleUnderline"/>
          <w:highlight w:val="cyan"/>
        </w:rPr>
        <w:t>searches</w:t>
      </w:r>
      <w:r w:rsidRPr="00363B7E">
        <w:rPr>
          <w:rStyle w:val="StyleUnderline"/>
        </w:rPr>
        <w:t xml:space="preserve"> they must perform and how</w:t>
      </w:r>
      <w:r w:rsidRPr="00363B7E">
        <w:rPr>
          <w:sz w:val="14"/>
        </w:rPr>
        <w:t xml:space="preserve">,154 </w:t>
      </w:r>
      <w:r w:rsidRPr="00C8137B">
        <w:rPr>
          <w:rStyle w:val="StyleUnderline"/>
          <w:highlight w:val="cyan"/>
        </w:rPr>
        <w:t>and what information officers must provide</w:t>
      </w:r>
      <w:r w:rsidRPr="00363B7E">
        <w:rPr>
          <w:rStyle w:val="StyleUnderline"/>
        </w:rPr>
        <w:t xml:space="preserve"> to detained immigrants</w:t>
      </w:r>
      <w:r w:rsidRPr="00363B7E">
        <w:rPr>
          <w:sz w:val="14"/>
        </w:rPr>
        <w:t xml:space="preserve">, including identifying information about officers and information about potential legal remedies,155 among many other issues. </w:t>
      </w:r>
      <w:r w:rsidRPr="00C8137B">
        <w:rPr>
          <w:rStyle w:val="StyleUnderline"/>
          <w:highlight w:val="cyan"/>
        </w:rPr>
        <w:t>Complaints</w:t>
      </w:r>
      <w:r w:rsidRPr="00363B7E">
        <w:rPr>
          <w:rStyle w:val="StyleUnderline"/>
        </w:rPr>
        <w:t xml:space="preserve"> about conditions of employment </w:t>
      </w:r>
      <w:r w:rsidRPr="00C8137B">
        <w:rPr>
          <w:rStyle w:val="StyleUnderline"/>
          <w:highlight w:val="cyan"/>
        </w:rPr>
        <w:t>have been used</w:t>
      </w:r>
      <w:r w:rsidRPr="00363B7E">
        <w:rPr>
          <w:sz w:val="14"/>
        </w:rPr>
        <w:t xml:space="preserve">, among other things, </w:t>
      </w:r>
      <w:r w:rsidRPr="00C8137B">
        <w:rPr>
          <w:rStyle w:val="Emphasis"/>
          <w:highlight w:val="cyan"/>
        </w:rPr>
        <w:t>to delay the implementation of agency policies</w:t>
      </w:r>
      <w:r w:rsidRPr="00363B7E">
        <w:rPr>
          <w:rStyle w:val="Emphasis"/>
        </w:rPr>
        <w:t xml:space="preserve"> directing agents to prioritize detentions of violent criminals and to deprioritize arrests of minors and other nonviolent immigrants.</w:t>
      </w:r>
      <w:r w:rsidRPr="00363B7E">
        <w:rPr>
          <w:sz w:val="14"/>
        </w:rPr>
        <w:t>156</w:t>
      </w:r>
    </w:p>
    <w:p w14:paraId="77C41917" w14:textId="77777777" w:rsidR="001947BC" w:rsidRDefault="001947BC" w:rsidP="001947BC">
      <w:pPr>
        <w:rPr>
          <w:rStyle w:val="StyleUnderline"/>
        </w:rPr>
      </w:pPr>
      <w:r w:rsidRPr="00363B7E">
        <w:rPr>
          <w:rStyle w:val="StyleUnderline"/>
        </w:rPr>
        <w:t>Under President Trump</w:t>
      </w:r>
      <w:r w:rsidRPr="00363B7E">
        <w:rPr>
          <w:sz w:val="14"/>
        </w:rPr>
        <w:t xml:space="preserve">, </w:t>
      </w:r>
      <w:r w:rsidRPr="00C8137B">
        <w:rPr>
          <w:rStyle w:val="StyleUnderline"/>
          <w:highlight w:val="cyan"/>
        </w:rPr>
        <w:t>both</w:t>
      </w:r>
      <w:r w:rsidRPr="00363B7E">
        <w:rPr>
          <w:sz w:val="14"/>
        </w:rPr>
        <w:t xml:space="preserve"> CBP and ICE </w:t>
      </w:r>
      <w:r w:rsidRPr="00C8137B">
        <w:rPr>
          <w:rStyle w:val="StyleUnderline"/>
          <w:highlight w:val="cyan"/>
        </w:rPr>
        <w:t>negotiated</w:t>
      </w:r>
      <w:r w:rsidRPr="00363B7E">
        <w:rPr>
          <w:sz w:val="14"/>
        </w:rPr>
        <w:t xml:space="preserve">, with the encouragement of the administration, </w:t>
      </w:r>
      <w:r w:rsidRPr="00C8137B">
        <w:rPr>
          <w:rStyle w:val="StyleUnderline"/>
          <w:highlight w:val="cyan"/>
        </w:rPr>
        <w:t>for</w:t>
      </w:r>
      <w:r w:rsidRPr="00363B7E">
        <w:rPr>
          <w:rStyle w:val="StyleUnderline"/>
        </w:rPr>
        <w:t xml:space="preserve"> even more expansive </w:t>
      </w:r>
      <w:r w:rsidRPr="00C8137B">
        <w:rPr>
          <w:rStyle w:val="StyleUnderline"/>
          <w:highlight w:val="cyan"/>
        </w:rPr>
        <w:t>rights to challenge any enforcement guidance</w:t>
      </w:r>
      <w:r w:rsidRPr="00363B7E">
        <w:rPr>
          <w:rStyle w:val="StyleUnderline"/>
        </w:rPr>
        <w:t xml:space="preserve"> affecting the conditions of their employment and </w:t>
      </w:r>
      <w:r w:rsidRPr="00C8137B">
        <w:rPr>
          <w:rStyle w:val="StyleUnderline"/>
          <w:highlight w:val="cyan"/>
        </w:rPr>
        <w:t>to</w:t>
      </w:r>
      <w:r w:rsidRPr="00363B7E">
        <w:rPr>
          <w:rStyle w:val="StyleUnderline"/>
        </w:rPr>
        <w:t xml:space="preserve"> </w:t>
      </w:r>
      <w:r w:rsidRPr="00C8137B">
        <w:rPr>
          <w:rStyle w:val="StyleUnderline"/>
          <w:highlight w:val="cyan"/>
        </w:rPr>
        <w:t>delay the implementation of</w:t>
      </w:r>
      <w:r w:rsidRPr="00363B7E">
        <w:rPr>
          <w:rStyle w:val="StyleUnderline"/>
        </w:rPr>
        <w:t xml:space="preserve"> those policies </w:t>
      </w:r>
      <w:r w:rsidRPr="00C8137B">
        <w:rPr>
          <w:rStyle w:val="StyleUnderline"/>
          <w:highlight w:val="cyan"/>
        </w:rPr>
        <w:t>until</w:t>
      </w:r>
      <w:r w:rsidRPr="00363B7E">
        <w:rPr>
          <w:rStyle w:val="StyleUnderline"/>
        </w:rPr>
        <w:t xml:space="preserve"> any labor disputes have been resolved,</w:t>
      </w:r>
      <w:r w:rsidRPr="00363B7E">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C8137B">
        <w:rPr>
          <w:rStyle w:val="StyleUnderline"/>
          <w:highlight w:val="cyan"/>
        </w:rPr>
        <w:t>These</w:t>
      </w:r>
      <w:r w:rsidRPr="00363B7E">
        <w:rPr>
          <w:rStyle w:val="StyleUnderline"/>
        </w:rPr>
        <w:t xml:space="preserve"> developments </w:t>
      </w:r>
      <w:r w:rsidRPr="00C8137B">
        <w:rPr>
          <w:rStyle w:val="StyleUnderline"/>
          <w:highlight w:val="cyan"/>
        </w:rPr>
        <w:t>demonstrate</w:t>
      </w:r>
      <w:r w:rsidRPr="00363B7E">
        <w:rPr>
          <w:rStyle w:val="StyleUnderline"/>
        </w:rPr>
        <w:t xml:space="preserve"> the </w:t>
      </w:r>
      <w:r w:rsidRPr="00C8137B">
        <w:rPr>
          <w:rStyle w:val="StyleUnderline"/>
          <w:highlight w:val="cyan"/>
        </w:rPr>
        <w:t>capacity for labor to become</w:t>
      </w:r>
      <w:r w:rsidRPr="00363B7E">
        <w:rPr>
          <w:rStyle w:val="StyleUnderline"/>
        </w:rPr>
        <w:t xml:space="preserve"> </w:t>
      </w:r>
      <w:r w:rsidRPr="00C8137B">
        <w:rPr>
          <w:rStyle w:val="StyleUnderline"/>
          <w:highlight w:val="cyan"/>
        </w:rPr>
        <w:t>not only</w:t>
      </w:r>
      <w:r w:rsidRPr="00363B7E">
        <w:rPr>
          <w:rStyle w:val="StyleUnderline"/>
        </w:rPr>
        <w:t xml:space="preserve"> </w:t>
      </w:r>
      <w:r w:rsidRPr="00C8137B">
        <w:rPr>
          <w:rStyle w:val="StyleUnderline"/>
          <w:highlight w:val="cyan"/>
        </w:rPr>
        <w:t>an influence on policy but</w:t>
      </w:r>
      <w:r w:rsidRPr="00363B7E">
        <w:rPr>
          <w:rStyle w:val="StyleUnderline"/>
        </w:rPr>
        <w:t xml:space="preserve">, through the deliberate use of conditions of employment as a restraint on managerial discretion, </w:t>
      </w:r>
      <w:r w:rsidRPr="00C8137B">
        <w:rPr>
          <w:rStyle w:val="StyleUnderline"/>
          <w:highlight w:val="cyan"/>
        </w:rPr>
        <w:t>a primary driver of it.</w:t>
      </w:r>
    </w:p>
    <w:p w14:paraId="390379C6" w14:textId="77777777" w:rsidR="001947BC" w:rsidRDefault="001947BC" w:rsidP="001947BC">
      <w:pPr>
        <w:pStyle w:val="Heading4"/>
        <w:numPr>
          <w:ilvl w:val="0"/>
          <w:numId w:val="326"/>
        </w:numPr>
        <w:tabs>
          <w:tab w:val="num" w:pos="360"/>
        </w:tabs>
        <w:ind w:left="0" w:firstLine="0"/>
      </w:pPr>
      <w:r>
        <w:t>Trump won’t fire ICE employees- granting massive benefits and agency funding now</w:t>
      </w:r>
    </w:p>
    <w:p w14:paraId="5563627E" w14:textId="77777777" w:rsidR="001947BC" w:rsidRDefault="001947BC" w:rsidP="001947BC">
      <w:pPr>
        <w:pStyle w:val="Heading4"/>
        <w:numPr>
          <w:ilvl w:val="0"/>
          <w:numId w:val="326"/>
        </w:numPr>
        <w:tabs>
          <w:tab w:val="num" w:pos="360"/>
        </w:tabs>
        <w:ind w:left="0" w:firstLine="0"/>
      </w:pPr>
      <w:r>
        <w:t>No net benefit</w:t>
      </w:r>
    </w:p>
    <w:p w14:paraId="60C65323" w14:textId="77777777" w:rsidR="001947BC" w:rsidRDefault="001947BC" w:rsidP="001947BC">
      <w:pPr>
        <w:pStyle w:val="Analytic"/>
        <w:ind w:left="720"/>
      </w:pPr>
    </w:p>
    <w:p w14:paraId="33705DFA" w14:textId="77777777" w:rsidR="001947BC" w:rsidRPr="00BC16CA" w:rsidRDefault="001947BC" w:rsidP="001947BC">
      <w:pPr>
        <w:pStyle w:val="Heading4"/>
        <w:ind w:left="720"/>
      </w:pPr>
      <w:r>
        <w:t xml:space="preserve">C] </w:t>
      </w:r>
      <w:r w:rsidRPr="00BC16CA">
        <w:t xml:space="preserve">No impact to US tech leadership – mishandled by structural incompetence </w:t>
      </w:r>
    </w:p>
    <w:p w14:paraId="78D207C0" w14:textId="77777777" w:rsidR="001947BC" w:rsidRPr="00BC16CA" w:rsidRDefault="001947BC" w:rsidP="001947BC">
      <w:r w:rsidRPr="00BC16CA">
        <w:rPr>
          <w:b/>
          <w:bCs/>
        </w:rPr>
        <w:t>Rasser ’21</w:t>
      </w:r>
      <w:r w:rsidRPr="00BC16CA">
        <w:t xml:space="preserve"> [Martijn Rasser is a Senior Fellow in the Technology and National Security Program at the Center for a New American Security, Megan Lamberth is a Research Associate for the Technology and National Security Program at the Center for a New American Security, “Taking the Helm,” 1-13-21, https://www.cnas.org/publications/reports/taking-the-helm-a-national-technology-strategy-to-meet-the-china-challenge]</w:t>
      </w:r>
    </w:p>
    <w:p w14:paraId="2C8038FA" w14:textId="77777777" w:rsidR="001947BC" w:rsidRPr="00BC16CA" w:rsidRDefault="001947BC" w:rsidP="001947BC"/>
    <w:p w14:paraId="4E169BC5" w14:textId="77777777" w:rsidR="001947BC" w:rsidRDefault="001947BC" w:rsidP="001947BC">
      <w:pPr>
        <w:rPr>
          <w:sz w:val="8"/>
        </w:rPr>
      </w:pPr>
      <w:r w:rsidRPr="00BC16CA">
        <w:rPr>
          <w:u w:val="single"/>
        </w:rPr>
        <w:t xml:space="preserve">Key elements of </w:t>
      </w:r>
      <w:r w:rsidRPr="00C8137B">
        <w:rPr>
          <w:b/>
          <w:bCs/>
          <w:highlight w:val="cyan"/>
          <w:u w:val="single"/>
        </w:rPr>
        <w:t>U.S. tech</w:t>
      </w:r>
      <w:r w:rsidRPr="00BC16CA">
        <w:rPr>
          <w:sz w:val="8"/>
        </w:rPr>
        <w:t xml:space="preserve">nological </w:t>
      </w:r>
      <w:r w:rsidRPr="00C8137B">
        <w:rPr>
          <w:b/>
          <w:bCs/>
          <w:highlight w:val="cyan"/>
          <w:u w:val="single"/>
        </w:rPr>
        <w:t>competitiveness</w:t>
      </w:r>
      <w:r w:rsidRPr="00BC16CA">
        <w:rPr>
          <w:sz w:val="8"/>
        </w:rPr>
        <w:t xml:space="preserve">, particularly federal research and development (R&amp;D) investments and human capital </w:t>
      </w:r>
      <w:r w:rsidRPr="00C8137B">
        <w:rPr>
          <w:b/>
          <w:bCs/>
          <w:highlight w:val="cyan"/>
          <w:u w:val="single"/>
        </w:rPr>
        <w:t>are strained</w:t>
      </w:r>
      <w:r w:rsidRPr="00BC16CA">
        <w:rPr>
          <w:u w:val="single"/>
        </w:rPr>
        <w:t>. Federal</w:t>
      </w:r>
      <w:r w:rsidRPr="00BC16CA">
        <w:rPr>
          <w:sz w:val="8"/>
        </w:rPr>
        <w:t xml:space="preserve"> government </w:t>
      </w:r>
      <w:r w:rsidRPr="00BC16CA">
        <w:rPr>
          <w:u w:val="single"/>
        </w:rPr>
        <w:t>spending on R&amp;D</w:t>
      </w:r>
      <w:r w:rsidRPr="00BC16CA">
        <w:rPr>
          <w:sz w:val="8"/>
        </w:rPr>
        <w:t xml:space="preserve"> as a percentage of gross domestic product (GDP) </w:t>
      </w:r>
      <w:r w:rsidRPr="00BC16CA">
        <w:rPr>
          <w:u w:val="single"/>
        </w:rPr>
        <w:t>is far lower than</w:t>
      </w:r>
      <w:r w:rsidRPr="00BC16CA">
        <w:rPr>
          <w:sz w:val="8"/>
        </w:rPr>
        <w:t xml:space="preserve"> in decades past.9 </w:t>
      </w:r>
      <w:r w:rsidRPr="00C8137B">
        <w:rPr>
          <w:highlight w:val="cyan"/>
          <w:u w:val="single"/>
        </w:rPr>
        <w:t>In 1960, the U</w:t>
      </w:r>
      <w:r w:rsidRPr="00BC16CA">
        <w:rPr>
          <w:sz w:val="8"/>
        </w:rPr>
        <w:t xml:space="preserve">nited </w:t>
      </w:r>
      <w:r w:rsidRPr="00C8137B">
        <w:rPr>
          <w:highlight w:val="cyan"/>
          <w:u w:val="single"/>
        </w:rPr>
        <w:t>S</w:t>
      </w:r>
      <w:r w:rsidRPr="00BC16CA">
        <w:rPr>
          <w:sz w:val="8"/>
        </w:rPr>
        <w:t xml:space="preserve">tates </w:t>
      </w:r>
      <w:r w:rsidRPr="00C8137B">
        <w:rPr>
          <w:highlight w:val="cyan"/>
          <w:u w:val="single"/>
        </w:rPr>
        <w:t>accounted for nearly 70 percent of global R&amp;D funding</w:t>
      </w:r>
      <w:r w:rsidRPr="00BC16CA">
        <w:rPr>
          <w:sz w:val="8"/>
        </w:rPr>
        <w:t xml:space="preserve">.10 </w:t>
      </w:r>
      <w:r w:rsidRPr="00C8137B">
        <w:rPr>
          <w:highlight w:val="cyan"/>
          <w:u w:val="single"/>
        </w:rPr>
        <w:t>By 2018, that</w:t>
      </w:r>
      <w:r w:rsidRPr="00BC16CA">
        <w:rPr>
          <w:u w:val="single"/>
        </w:rPr>
        <w:t xml:space="preserve"> percentage </w:t>
      </w:r>
      <w:r w:rsidRPr="00C8137B">
        <w:rPr>
          <w:highlight w:val="cyan"/>
          <w:u w:val="single"/>
        </w:rPr>
        <w:t>had fallen to 28 percent</w:t>
      </w:r>
      <w:r w:rsidRPr="00BC16CA">
        <w:rPr>
          <w:sz w:val="8"/>
        </w:rPr>
        <w:t xml:space="preserve">.11 Meanwhile, China is investing heavily in R&amp;D and is on track to surpass the United States in total national R&amp;D spending by the mid-2020s.12 The mix of U.S. R&amp;D spending also shifted dramatically during this time period: while the private sector continues to increase its R&amp;D expenditures, federal government spending has declined as a percentage of GDP from approximately 1.2 percent in 1976 to around 0.7 percent in 2018.13 This is problematic for sustained technological competitiveness because the U.S. government is the largest funder of basic research, the activities where most breakthroughs happen. The trend lines on matters of human capital are also worrisome. </w:t>
      </w:r>
      <w:r w:rsidRPr="00C8137B">
        <w:rPr>
          <w:highlight w:val="cyan"/>
          <w:u w:val="single"/>
        </w:rPr>
        <w:t>America’s talent pipeline, the bedrock of</w:t>
      </w:r>
      <w:r w:rsidRPr="00BC16CA">
        <w:rPr>
          <w:u w:val="single"/>
        </w:rPr>
        <w:t xml:space="preserve"> U.S. </w:t>
      </w:r>
      <w:r w:rsidRPr="00C8137B">
        <w:rPr>
          <w:highlight w:val="cyan"/>
          <w:u w:val="single"/>
        </w:rPr>
        <w:t>tech</w:t>
      </w:r>
      <w:r w:rsidRPr="00BC16CA">
        <w:rPr>
          <w:u w:val="single"/>
        </w:rPr>
        <w:t xml:space="preserve">nological </w:t>
      </w:r>
      <w:r w:rsidRPr="00C8137B">
        <w:rPr>
          <w:highlight w:val="cyan"/>
          <w:u w:val="single"/>
        </w:rPr>
        <w:t>leadership, is deteriorating from underinvestment in</w:t>
      </w:r>
      <w:r w:rsidRPr="00BC16CA">
        <w:rPr>
          <w:sz w:val="8"/>
        </w:rPr>
        <w:t xml:space="preserve"> science, technology, engineering, and math (</w:t>
      </w:r>
      <w:r w:rsidRPr="00C8137B">
        <w:rPr>
          <w:highlight w:val="cyan"/>
          <w:u w:val="single"/>
        </w:rPr>
        <w:t>STEM</w:t>
      </w:r>
      <w:r w:rsidRPr="00BC16CA">
        <w:rPr>
          <w:sz w:val="8"/>
        </w:rPr>
        <w:t xml:space="preserve">) education </w:t>
      </w:r>
      <w:r w:rsidRPr="00C8137B">
        <w:rPr>
          <w:highlight w:val="cyan"/>
          <w:u w:val="single"/>
        </w:rPr>
        <w:t>and</w:t>
      </w:r>
      <w:r w:rsidRPr="00BC16CA">
        <w:rPr>
          <w:u w:val="single"/>
        </w:rPr>
        <w:t xml:space="preserve"> increasingly </w:t>
      </w:r>
      <w:r w:rsidRPr="00C8137B">
        <w:rPr>
          <w:highlight w:val="cyan"/>
          <w:u w:val="single"/>
        </w:rPr>
        <w:t>restrictive policies for</w:t>
      </w:r>
      <w:r w:rsidRPr="00BC16CA">
        <w:rPr>
          <w:u w:val="single"/>
        </w:rPr>
        <w:t xml:space="preserve"> high-</w:t>
      </w:r>
      <w:r w:rsidRPr="00C8137B">
        <w:rPr>
          <w:highlight w:val="cyan"/>
          <w:u w:val="single"/>
        </w:rPr>
        <w:t>skilled immigrants</w:t>
      </w:r>
      <w:r w:rsidRPr="00BC16CA">
        <w:rPr>
          <w:sz w:val="8"/>
        </w:rPr>
        <w:t xml:space="preserve">.14 As it becomes harder for foreign talent to live and work in the United States, other countries are opening their doors.15 Attracting and retaining talent is a true zero-sum element of the overall competition. America’s technology dominance is waning as a result. While China has developed and implemented long-term national strategies for technological competitiveness, </w:t>
      </w:r>
      <w:r w:rsidRPr="00C8137B">
        <w:rPr>
          <w:b/>
          <w:bCs/>
          <w:highlight w:val="cyan"/>
          <w:u w:val="single"/>
        </w:rPr>
        <w:t>the U.S. approach has been</w:t>
      </w:r>
      <w:r w:rsidRPr="00BC16CA">
        <w:t xml:space="preserve"> </w:t>
      </w:r>
      <w:r w:rsidRPr="00BC16CA">
        <w:rPr>
          <w:sz w:val="8"/>
        </w:rPr>
        <w:t xml:space="preserve">far more </w:t>
      </w:r>
      <w:r w:rsidRPr="00BC16CA">
        <w:rPr>
          <w:u w:val="single"/>
        </w:rPr>
        <w:t xml:space="preserve">reactive and </w:t>
      </w:r>
      <w:r w:rsidRPr="00C8137B">
        <w:rPr>
          <w:b/>
          <w:bCs/>
          <w:highlight w:val="cyan"/>
          <w:u w:val="single"/>
        </w:rPr>
        <w:t>disjointed</w:t>
      </w:r>
      <w:r w:rsidRPr="00BC16CA">
        <w:rPr>
          <w:sz w:val="8"/>
        </w:rPr>
        <w:t xml:space="preserve">. The rivalry between the United States and China in 5G wireless is emblematic in many ways of the technology competition between the two countries. </w:t>
      </w:r>
      <w:r w:rsidRPr="00C8137B">
        <w:rPr>
          <w:highlight w:val="cyan"/>
          <w:u w:val="single"/>
        </w:rPr>
        <w:t>The Chinese government was preparing for 5G years before the U</w:t>
      </w:r>
      <w:r w:rsidRPr="00BC16CA">
        <w:rPr>
          <w:sz w:val="8"/>
        </w:rPr>
        <w:t xml:space="preserve">nited </w:t>
      </w:r>
      <w:r w:rsidRPr="00C8137B">
        <w:rPr>
          <w:highlight w:val="cyan"/>
          <w:u w:val="single"/>
        </w:rPr>
        <w:t>S</w:t>
      </w:r>
      <w:r w:rsidRPr="00BC16CA">
        <w:rPr>
          <w:sz w:val="8"/>
        </w:rPr>
        <w:t xml:space="preserve">tates, championing the Chinese firm Huawei, </w:t>
      </w:r>
      <w:r w:rsidRPr="00C8137B">
        <w:rPr>
          <w:highlight w:val="cyan"/>
          <w:u w:val="single"/>
        </w:rPr>
        <w:t>which clinched outsized</w:t>
      </w:r>
      <w:r w:rsidRPr="00BC16CA">
        <w:rPr>
          <w:u w:val="single"/>
        </w:rPr>
        <w:t xml:space="preserve"> global </w:t>
      </w:r>
      <w:r w:rsidRPr="00C8137B">
        <w:rPr>
          <w:highlight w:val="cyan"/>
          <w:u w:val="single"/>
        </w:rPr>
        <w:t>market share</w:t>
      </w:r>
      <w:r w:rsidRPr="00BC16CA">
        <w:rPr>
          <w:sz w:val="8"/>
        </w:rPr>
        <w:t xml:space="preserve"> and threatened the integrity and independence of U.S. allies’ 5G networks and associated critical infrastructure.16 While China’s competitive edge in 5G was a wake-up call for U.S. policymakers, the scale of the challenge is much greater. U.S. technological leadership is at a critical juncture. China represents a dynamic and fast-growing challenge to American global technological leadership. China is no longer a nation of copying but is engaging in true innovation and is a serious technological competitor. </w:t>
      </w:r>
      <w:r w:rsidRPr="00C8137B">
        <w:rPr>
          <w:highlight w:val="cyan"/>
          <w:u w:val="single"/>
        </w:rPr>
        <w:t>In</w:t>
      </w:r>
      <w:r w:rsidRPr="00BC16CA">
        <w:rPr>
          <w:u w:val="single"/>
        </w:rPr>
        <w:t xml:space="preserve"> a number of critical tech</w:t>
      </w:r>
      <w:r w:rsidRPr="00BC16CA">
        <w:rPr>
          <w:sz w:val="8"/>
        </w:rPr>
        <w:t xml:space="preserve">nology </w:t>
      </w:r>
      <w:r w:rsidRPr="00BC16CA">
        <w:rPr>
          <w:u w:val="single"/>
        </w:rPr>
        <w:t>areas—</w:t>
      </w:r>
      <w:r w:rsidRPr="00C8137B">
        <w:rPr>
          <w:highlight w:val="cyan"/>
          <w:u w:val="single"/>
        </w:rPr>
        <w:t>AI, quantum sciences, biotech</w:t>
      </w:r>
      <w:r w:rsidRPr="00BC16CA">
        <w:rPr>
          <w:u w:val="single"/>
        </w:rPr>
        <w:t>nology—</w:t>
      </w:r>
      <w:r w:rsidRPr="00C8137B">
        <w:rPr>
          <w:highlight w:val="cyan"/>
          <w:u w:val="single"/>
        </w:rPr>
        <w:t>China is at</w:t>
      </w:r>
      <w:r w:rsidRPr="00BC16CA">
        <w:rPr>
          <w:u w:val="single"/>
        </w:rPr>
        <w:t xml:space="preserve"> a position of rough </w:t>
      </w:r>
      <w:r w:rsidRPr="00C8137B">
        <w:rPr>
          <w:highlight w:val="cyan"/>
          <w:u w:val="single"/>
        </w:rPr>
        <w:t>parity or has surpassed the U</w:t>
      </w:r>
      <w:r w:rsidRPr="00BC16CA">
        <w:rPr>
          <w:sz w:val="8"/>
        </w:rPr>
        <w:t xml:space="preserve">nited </w:t>
      </w:r>
      <w:r w:rsidRPr="00C8137B">
        <w:rPr>
          <w:highlight w:val="cyan"/>
          <w:u w:val="single"/>
        </w:rPr>
        <w:t>S</w:t>
      </w:r>
      <w:r w:rsidRPr="00BC16CA">
        <w:rPr>
          <w:sz w:val="8"/>
        </w:rPr>
        <w:t xml:space="preserve">tates.17 China’s desire to be a “science and technology superpower” is driven by a number of national strategies—Made in China 2025, Belt and Road Initiative, China Standards 2035, strategy on military-civil fusion, among others.18 Under these umbrella strategies, China has implemented sector-specific approaches, such as the New Generation Artificial Intelligence Development Plan or the country’s National Laboratory for Quantum Information Science.19 </w:t>
      </w:r>
      <w:r w:rsidRPr="00C8137B">
        <w:rPr>
          <w:b/>
          <w:bCs/>
          <w:highlight w:val="cyan"/>
          <w:u w:val="single"/>
        </w:rPr>
        <w:t>The U</w:t>
      </w:r>
      <w:r w:rsidRPr="00BC16CA">
        <w:rPr>
          <w:sz w:val="8"/>
        </w:rPr>
        <w:t xml:space="preserve">nited </w:t>
      </w:r>
      <w:r w:rsidRPr="00C8137B">
        <w:rPr>
          <w:b/>
          <w:bCs/>
          <w:highlight w:val="cyan"/>
          <w:u w:val="single"/>
        </w:rPr>
        <w:t>S</w:t>
      </w:r>
      <w:r w:rsidRPr="00BC16CA">
        <w:rPr>
          <w:sz w:val="8"/>
        </w:rPr>
        <w:t xml:space="preserve">tates </w:t>
      </w:r>
      <w:r w:rsidRPr="00C8137B">
        <w:rPr>
          <w:b/>
          <w:bCs/>
          <w:highlight w:val="cyan"/>
          <w:u w:val="single"/>
        </w:rPr>
        <w:t>has no equivalent to China’s national approach</w:t>
      </w:r>
      <w:r w:rsidRPr="00BC16CA">
        <w:rPr>
          <w:sz w:val="8"/>
        </w:rPr>
        <w:t xml:space="preserve">.20 The Trump administration’s National Strategy for Critical and Emerging Technologies (October 2020) attempts to fill this void; however, </w:t>
      </w:r>
      <w:r w:rsidRPr="00C8137B">
        <w:rPr>
          <w:b/>
          <w:bCs/>
          <w:highlight w:val="cyan"/>
          <w:u w:val="single"/>
        </w:rPr>
        <w:t>it lacks implementation</w:t>
      </w:r>
      <w:r w:rsidRPr="00BC16CA">
        <w:rPr>
          <w:u w:val="single"/>
        </w:rPr>
        <w:t xml:space="preserve"> guidance </w:t>
      </w:r>
      <w:r w:rsidRPr="00C8137B">
        <w:rPr>
          <w:b/>
          <w:bCs/>
          <w:highlight w:val="cyan"/>
          <w:u w:val="single"/>
        </w:rPr>
        <w:t>and enforcement mechanisms</w:t>
      </w:r>
      <w:r w:rsidRPr="00BC16CA">
        <w:rPr>
          <w:sz w:val="8"/>
        </w:rPr>
        <w:t>.21 The United States also has a number of technology-specific strategies, such as Maintaining American Leadership in Artificial Intelligence (February 2019), the National Quantum Initiative Act (December 2018), and the National Strategy to Secure 5G (March 2020), but these disparate strategies lack an overarching approach to tie them together.22 Congress, meanwhile, is debating a range of ambitious legislative proposals that would offer tens of billions in funding for a range of foundational and emerging technologies.23 While well-intended, there is no coherent strategic framework to tie these assorted efforts together.</w:t>
      </w:r>
    </w:p>
    <w:p w14:paraId="5462C34F" w14:textId="77777777" w:rsidR="001947BC" w:rsidRDefault="001947BC" w:rsidP="001947BC">
      <w:pPr>
        <w:rPr>
          <w:sz w:val="8"/>
        </w:rPr>
      </w:pPr>
    </w:p>
    <w:p w14:paraId="6BEB995E" w14:textId="77777777" w:rsidR="001947BC" w:rsidRDefault="001947BC" w:rsidP="001947BC">
      <w:pPr>
        <w:pStyle w:val="Heading4"/>
        <w:numPr>
          <w:ilvl w:val="0"/>
          <w:numId w:val="326"/>
        </w:numPr>
      </w:pPr>
      <w:r>
        <w:t xml:space="preserve">Federal union rights for law enforcement are good </w:t>
      </w:r>
    </w:p>
    <w:p w14:paraId="4867AC06" w14:textId="77777777" w:rsidR="001947BC" w:rsidRPr="00D50677" w:rsidRDefault="001947BC" w:rsidP="001947BC">
      <w:r w:rsidRPr="00D50677">
        <w:t xml:space="preserve">Nicholas </w:t>
      </w:r>
      <w:r w:rsidRPr="00D50677">
        <w:rPr>
          <w:rStyle w:val="Style13ptBold"/>
        </w:rPr>
        <w:t>Handler 24</w:t>
      </w:r>
      <w:r w:rsidRPr="00D50677">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4C3F4C34" w14:textId="77777777" w:rsidR="001947BC" w:rsidRPr="00363B7E" w:rsidRDefault="001947BC" w:rsidP="001947BC">
      <w:pPr>
        <w:rPr>
          <w:sz w:val="14"/>
        </w:rPr>
      </w:pPr>
      <w:r w:rsidRPr="00363B7E">
        <w:rPr>
          <w:rStyle w:val="StyleUnderline"/>
        </w:rPr>
        <w:t xml:space="preserve">By way of disputes over conditions of employment, </w:t>
      </w:r>
      <w:r w:rsidRPr="00C8137B">
        <w:rPr>
          <w:rStyle w:val="Emphasis"/>
          <w:highlight w:val="cyan"/>
        </w:rPr>
        <w:t>labor can resist substantive policy directives</w:t>
      </w:r>
      <w:r w:rsidRPr="00363B7E">
        <w:rPr>
          <w:rStyle w:val="StyleUnderline"/>
        </w:rPr>
        <w:t xml:space="preserve"> to which line employees are opposed for professional, ideological, or other reasons</w:t>
      </w:r>
      <w:r w:rsidRPr="00363B7E">
        <w:rPr>
          <w:sz w:val="14"/>
        </w:rPr>
        <w:t xml:space="preserve">. As discussed in greater detail in Part III, </w:t>
      </w:r>
      <w:r w:rsidRPr="00C8137B">
        <w:rPr>
          <w:rStyle w:val="StyleUnderline"/>
          <w:highlight w:val="cyan"/>
        </w:rPr>
        <w:t>law enforcement functions</w:t>
      </w:r>
      <w:r w:rsidRPr="00363B7E">
        <w:rPr>
          <w:sz w:val="14"/>
        </w:rPr>
        <w:t xml:space="preserve">, </w:t>
      </w:r>
      <w:r w:rsidRPr="00C8137B">
        <w:rPr>
          <w:rStyle w:val="Emphasis"/>
          <w:highlight w:val="cyan"/>
        </w:rPr>
        <w:t>particularly in the immigration context</w:t>
      </w:r>
      <w:r w:rsidRPr="00363B7E">
        <w:rPr>
          <w:sz w:val="14"/>
        </w:rPr>
        <w:t xml:space="preserve">, </w:t>
      </w:r>
      <w:r w:rsidRPr="00363B7E">
        <w:rPr>
          <w:rStyle w:val="StyleUnderline"/>
        </w:rPr>
        <w:t>are perhaps the most prominent example</w:t>
      </w:r>
      <w:r w:rsidRPr="00363B7E">
        <w:rPr>
          <w:sz w:val="14"/>
        </w:rPr>
        <w:t xml:space="preserve">. </w:t>
      </w:r>
      <w:r w:rsidRPr="00363B7E">
        <w:rPr>
          <w:rStyle w:val="StyleUnderline"/>
        </w:rPr>
        <w:t xml:space="preserve">Unions representing CBP and ICE agents have successfully used labor rights to </w:t>
      </w:r>
      <w:r w:rsidRPr="00C8137B">
        <w:rPr>
          <w:rStyle w:val="Emphasis"/>
          <w:highlight w:val="cyan"/>
        </w:rPr>
        <w:t>challenge</w:t>
      </w:r>
      <w:r w:rsidRPr="00363B7E">
        <w:rPr>
          <w:rStyle w:val="Emphasis"/>
        </w:rPr>
        <w:t xml:space="preserve"> many </w:t>
      </w:r>
      <w:r w:rsidRPr="00C8137B">
        <w:rPr>
          <w:rStyle w:val="Emphasis"/>
          <w:highlight w:val="cyan"/>
        </w:rPr>
        <w:t>substantive management policies</w:t>
      </w:r>
      <w:r w:rsidRPr="00363B7E">
        <w:rPr>
          <w:rStyle w:val="StyleUnderline"/>
        </w:rPr>
        <w:t xml:space="preserve"> </w:t>
      </w:r>
      <w:r w:rsidRPr="00C8137B">
        <w:rPr>
          <w:rStyle w:val="StyleUnderline"/>
          <w:highlight w:val="cyan"/>
        </w:rPr>
        <w:t>touching core questions of</w:t>
      </w:r>
      <w:r w:rsidRPr="00363B7E">
        <w:rPr>
          <w:rStyle w:val="StyleUnderline"/>
        </w:rPr>
        <w:t xml:space="preserve"> immigration </w:t>
      </w:r>
      <w:r w:rsidRPr="00C8137B">
        <w:rPr>
          <w:rStyle w:val="StyleUnderline"/>
          <w:highlight w:val="cyan"/>
        </w:rPr>
        <w:t>enforcement</w:t>
      </w:r>
      <w:r w:rsidRPr="00363B7E">
        <w:rPr>
          <w:rStyle w:val="StyleUnderline"/>
        </w:rPr>
        <w:t xml:space="preserve"> tactics and priorities</w:t>
      </w:r>
      <w:r w:rsidRPr="00363B7E">
        <w:rPr>
          <w:sz w:val="14"/>
        </w:rPr>
        <w:t xml:space="preserve">, often over the objection that such challenges infringe on protected management rights. These </w:t>
      </w:r>
      <w:r w:rsidRPr="00C8137B">
        <w:rPr>
          <w:rStyle w:val="StyleUnderline"/>
          <w:highlight w:val="cyan"/>
        </w:rPr>
        <w:t>include</w:t>
      </w:r>
      <w:r w:rsidRPr="00363B7E">
        <w:rPr>
          <w:rStyle w:val="StyleUnderline"/>
        </w:rPr>
        <w:t xml:space="preserve"> what </w:t>
      </w:r>
      <w:r w:rsidRPr="00C8137B">
        <w:rPr>
          <w:rStyle w:val="StyleUnderline"/>
          <w:highlight w:val="cyan"/>
        </w:rPr>
        <w:t>weapons</w:t>
      </w:r>
      <w:r w:rsidRPr="00363B7E">
        <w:rPr>
          <w:rStyle w:val="StyleUnderline"/>
        </w:rPr>
        <w:t xml:space="preserve"> agents are issued</w:t>
      </w:r>
      <w:r w:rsidRPr="00363B7E">
        <w:rPr>
          <w:sz w:val="14"/>
        </w:rPr>
        <w:t xml:space="preserve">,153 </w:t>
      </w:r>
      <w:r w:rsidRPr="00363B7E">
        <w:rPr>
          <w:rStyle w:val="StyleUnderline"/>
        </w:rPr>
        <w:t xml:space="preserve">what types of </w:t>
      </w:r>
      <w:r w:rsidRPr="00C8137B">
        <w:rPr>
          <w:rStyle w:val="StyleUnderline"/>
          <w:highlight w:val="cyan"/>
        </w:rPr>
        <w:t>searches</w:t>
      </w:r>
      <w:r w:rsidRPr="00363B7E">
        <w:rPr>
          <w:rStyle w:val="StyleUnderline"/>
        </w:rPr>
        <w:t xml:space="preserve"> they must perform and how</w:t>
      </w:r>
      <w:r w:rsidRPr="00363B7E">
        <w:rPr>
          <w:sz w:val="14"/>
        </w:rPr>
        <w:t xml:space="preserve">,154 </w:t>
      </w:r>
      <w:r w:rsidRPr="00C8137B">
        <w:rPr>
          <w:rStyle w:val="StyleUnderline"/>
          <w:highlight w:val="cyan"/>
        </w:rPr>
        <w:t>and what information officers must provide</w:t>
      </w:r>
      <w:r w:rsidRPr="00363B7E">
        <w:rPr>
          <w:rStyle w:val="StyleUnderline"/>
        </w:rPr>
        <w:t xml:space="preserve"> to detained immigrants</w:t>
      </w:r>
      <w:r w:rsidRPr="00363B7E">
        <w:rPr>
          <w:sz w:val="14"/>
        </w:rPr>
        <w:t xml:space="preserve">, including identifying information about officers and information about potential legal remedies,155 among many other issues. </w:t>
      </w:r>
      <w:r w:rsidRPr="00C8137B">
        <w:rPr>
          <w:rStyle w:val="StyleUnderline"/>
          <w:highlight w:val="cyan"/>
        </w:rPr>
        <w:t>Complaints</w:t>
      </w:r>
      <w:r w:rsidRPr="00363B7E">
        <w:rPr>
          <w:rStyle w:val="StyleUnderline"/>
        </w:rPr>
        <w:t xml:space="preserve"> about conditions of employment </w:t>
      </w:r>
      <w:r w:rsidRPr="00C8137B">
        <w:rPr>
          <w:rStyle w:val="StyleUnderline"/>
          <w:highlight w:val="cyan"/>
        </w:rPr>
        <w:t>have been used</w:t>
      </w:r>
      <w:r w:rsidRPr="00363B7E">
        <w:rPr>
          <w:sz w:val="14"/>
        </w:rPr>
        <w:t xml:space="preserve">, among other things, </w:t>
      </w:r>
      <w:r w:rsidRPr="00C8137B">
        <w:rPr>
          <w:rStyle w:val="Emphasis"/>
          <w:highlight w:val="cyan"/>
        </w:rPr>
        <w:t>to delay the implementation of agency policies</w:t>
      </w:r>
      <w:r w:rsidRPr="00363B7E">
        <w:rPr>
          <w:rStyle w:val="Emphasis"/>
        </w:rPr>
        <w:t xml:space="preserve"> directing agents to prioritize detentions of violent criminals and to deprioritize arrests of minors and other nonviolent immigrants.</w:t>
      </w:r>
      <w:r w:rsidRPr="00363B7E">
        <w:rPr>
          <w:sz w:val="14"/>
        </w:rPr>
        <w:t>156</w:t>
      </w:r>
    </w:p>
    <w:p w14:paraId="335B418E" w14:textId="77777777" w:rsidR="001947BC" w:rsidRPr="00D50677" w:rsidRDefault="001947BC" w:rsidP="001947BC">
      <w:pPr>
        <w:rPr>
          <w:u w:val="single"/>
        </w:rPr>
      </w:pPr>
      <w:r w:rsidRPr="00363B7E">
        <w:rPr>
          <w:rStyle w:val="StyleUnderline"/>
        </w:rPr>
        <w:t>Under President Trump</w:t>
      </w:r>
      <w:r w:rsidRPr="00363B7E">
        <w:rPr>
          <w:sz w:val="14"/>
        </w:rPr>
        <w:t xml:space="preserve">, </w:t>
      </w:r>
      <w:r w:rsidRPr="00C8137B">
        <w:rPr>
          <w:rStyle w:val="StyleUnderline"/>
          <w:highlight w:val="cyan"/>
        </w:rPr>
        <w:t>both</w:t>
      </w:r>
      <w:r w:rsidRPr="00363B7E">
        <w:rPr>
          <w:sz w:val="14"/>
        </w:rPr>
        <w:t xml:space="preserve"> CBP and ICE </w:t>
      </w:r>
      <w:r w:rsidRPr="00C8137B">
        <w:rPr>
          <w:rStyle w:val="StyleUnderline"/>
          <w:highlight w:val="cyan"/>
        </w:rPr>
        <w:t>negotiated</w:t>
      </w:r>
      <w:r w:rsidRPr="00363B7E">
        <w:rPr>
          <w:sz w:val="14"/>
        </w:rPr>
        <w:t xml:space="preserve">, with the encouragement of the administration, </w:t>
      </w:r>
      <w:r w:rsidRPr="00C8137B">
        <w:rPr>
          <w:rStyle w:val="StyleUnderline"/>
          <w:highlight w:val="cyan"/>
        </w:rPr>
        <w:t>for</w:t>
      </w:r>
      <w:r w:rsidRPr="00363B7E">
        <w:rPr>
          <w:rStyle w:val="StyleUnderline"/>
        </w:rPr>
        <w:t xml:space="preserve"> even more expansive </w:t>
      </w:r>
      <w:r w:rsidRPr="00C8137B">
        <w:rPr>
          <w:rStyle w:val="StyleUnderline"/>
          <w:highlight w:val="cyan"/>
        </w:rPr>
        <w:t>rights to challenge any enforcement guidance</w:t>
      </w:r>
      <w:r w:rsidRPr="00363B7E">
        <w:rPr>
          <w:rStyle w:val="StyleUnderline"/>
        </w:rPr>
        <w:t xml:space="preserve"> affecting the conditions of their employment and </w:t>
      </w:r>
      <w:r w:rsidRPr="00C8137B">
        <w:rPr>
          <w:rStyle w:val="StyleUnderline"/>
          <w:highlight w:val="cyan"/>
        </w:rPr>
        <w:t>to</w:t>
      </w:r>
      <w:r w:rsidRPr="00363B7E">
        <w:rPr>
          <w:rStyle w:val="StyleUnderline"/>
        </w:rPr>
        <w:t xml:space="preserve"> </w:t>
      </w:r>
      <w:r w:rsidRPr="00C8137B">
        <w:rPr>
          <w:rStyle w:val="StyleUnderline"/>
          <w:highlight w:val="cyan"/>
        </w:rPr>
        <w:t>delay the implementation of</w:t>
      </w:r>
      <w:r w:rsidRPr="00363B7E">
        <w:rPr>
          <w:rStyle w:val="StyleUnderline"/>
        </w:rPr>
        <w:t xml:space="preserve"> those policies </w:t>
      </w:r>
      <w:r w:rsidRPr="00C8137B">
        <w:rPr>
          <w:rStyle w:val="StyleUnderline"/>
          <w:highlight w:val="cyan"/>
        </w:rPr>
        <w:t>until</w:t>
      </w:r>
      <w:r w:rsidRPr="00363B7E">
        <w:rPr>
          <w:rStyle w:val="StyleUnderline"/>
        </w:rPr>
        <w:t xml:space="preserve"> any labor disputes have been resolved,</w:t>
      </w:r>
      <w:r w:rsidRPr="00363B7E">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C8137B">
        <w:rPr>
          <w:rStyle w:val="StyleUnderline"/>
          <w:highlight w:val="cyan"/>
        </w:rPr>
        <w:t>These</w:t>
      </w:r>
      <w:r w:rsidRPr="00363B7E">
        <w:rPr>
          <w:rStyle w:val="StyleUnderline"/>
        </w:rPr>
        <w:t xml:space="preserve"> developments </w:t>
      </w:r>
      <w:r w:rsidRPr="00C8137B">
        <w:rPr>
          <w:rStyle w:val="StyleUnderline"/>
          <w:highlight w:val="cyan"/>
        </w:rPr>
        <w:t>demonstrate</w:t>
      </w:r>
      <w:r w:rsidRPr="00363B7E">
        <w:rPr>
          <w:rStyle w:val="StyleUnderline"/>
        </w:rPr>
        <w:t xml:space="preserve"> the </w:t>
      </w:r>
      <w:r w:rsidRPr="00C8137B">
        <w:rPr>
          <w:rStyle w:val="StyleUnderline"/>
          <w:highlight w:val="cyan"/>
        </w:rPr>
        <w:t>capacity for labor to become</w:t>
      </w:r>
      <w:r w:rsidRPr="00363B7E">
        <w:rPr>
          <w:rStyle w:val="StyleUnderline"/>
        </w:rPr>
        <w:t xml:space="preserve"> </w:t>
      </w:r>
      <w:r w:rsidRPr="00C8137B">
        <w:rPr>
          <w:rStyle w:val="StyleUnderline"/>
          <w:highlight w:val="cyan"/>
        </w:rPr>
        <w:t>not only</w:t>
      </w:r>
      <w:r w:rsidRPr="00363B7E">
        <w:rPr>
          <w:rStyle w:val="StyleUnderline"/>
        </w:rPr>
        <w:t xml:space="preserve"> </w:t>
      </w:r>
      <w:r w:rsidRPr="00C8137B">
        <w:rPr>
          <w:rStyle w:val="StyleUnderline"/>
          <w:highlight w:val="cyan"/>
        </w:rPr>
        <w:t>an influence on policy but</w:t>
      </w:r>
      <w:r w:rsidRPr="00363B7E">
        <w:rPr>
          <w:rStyle w:val="StyleUnderline"/>
        </w:rPr>
        <w:t xml:space="preserve">, through the deliberate use of conditions of employment as a restraint on managerial discretion, </w:t>
      </w:r>
      <w:r w:rsidRPr="00C8137B">
        <w:rPr>
          <w:rStyle w:val="StyleUnderline"/>
          <w:highlight w:val="cyan"/>
        </w:rPr>
        <w:t>a primary driver of it.</w:t>
      </w:r>
    </w:p>
    <w:p w14:paraId="63F0097B" w14:textId="77777777" w:rsidR="001947BC" w:rsidRDefault="001947BC" w:rsidP="001947BC">
      <w:pPr>
        <w:pStyle w:val="Heading3"/>
      </w:pPr>
      <w:r>
        <w:t>Cap K---2AC</w:t>
      </w:r>
    </w:p>
    <w:p w14:paraId="0AA8A56E" w14:textId="77777777" w:rsidR="001947BC" w:rsidRDefault="001947BC" w:rsidP="001947BC">
      <w:pPr>
        <w:pStyle w:val="Analytic"/>
      </w:pPr>
    </w:p>
    <w:p w14:paraId="02DF161A" w14:textId="77777777" w:rsidR="001947BC" w:rsidRPr="00712128" w:rsidRDefault="001947BC" w:rsidP="001947BC">
      <w:pPr>
        <w:pStyle w:val="Heading4"/>
      </w:pPr>
      <w:r>
        <w:t>It outweighs – Util best ethical framework- value to life inevitable</w:t>
      </w:r>
    </w:p>
    <w:p w14:paraId="435F8C35" w14:textId="77777777" w:rsidR="001947BC" w:rsidRPr="002A2DF1" w:rsidRDefault="001947BC" w:rsidP="001947BC">
      <w:r w:rsidRPr="002A2DF1">
        <w:rPr>
          <w:rStyle w:val="Style13ptBold"/>
        </w:rPr>
        <w:t>Bernstein ‘2</w:t>
      </w:r>
      <w:r w:rsidRPr="002A2DF1">
        <w:t xml:space="preserve"> (Richard J., Vera List Prof. Phil. – New School for Social Research, “Radical Evil: A Philosophical Interrogation”, p. 188-192)</w:t>
      </w:r>
    </w:p>
    <w:p w14:paraId="43929FE7" w14:textId="77777777" w:rsidR="001947BC" w:rsidRDefault="001947BC" w:rsidP="001947BC">
      <w:pPr>
        <w:rPr>
          <w:rStyle w:val="Emphasis"/>
        </w:rPr>
      </w:pPr>
      <w:r w:rsidRPr="00963538">
        <w:rPr>
          <w:rStyle w:val="Emphasis"/>
          <w:highlight w:val="cyan"/>
        </w:rPr>
        <w:t>There is a basic value inherent in</w:t>
      </w:r>
      <w:r w:rsidRPr="00B06A73">
        <w:rPr>
          <w:rStyle w:val="Emphasis"/>
        </w:rPr>
        <w:t xml:space="preserve"> organic </w:t>
      </w:r>
      <w:r w:rsidRPr="00963538">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963538">
        <w:rPr>
          <w:rStyle w:val="Emphasis"/>
          <w:highlight w:val="cyan"/>
        </w:rPr>
        <w:t>emphatic in the opposition</w:t>
      </w:r>
      <w:r w:rsidRPr="00B06A73">
        <w:rPr>
          <w:rStyle w:val="Emphasis"/>
        </w:rPr>
        <w:t xml:space="preserve"> of life </w:t>
      </w:r>
      <w:r w:rsidRPr="00963538">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963538">
        <w:rPr>
          <w:rStyle w:val="Emphasis"/>
          <w:highlight w:val="cyan"/>
        </w:rPr>
        <w:t>Modern</w:t>
      </w:r>
      <w:r w:rsidRPr="00B06A73">
        <w:rPr>
          <w:rStyle w:val="Emphasis"/>
        </w:rPr>
        <w:t xml:space="preserve"> </w:t>
      </w:r>
      <w:r w:rsidRPr="00963538">
        <w:rPr>
          <w:rStyle w:val="Emphasis"/>
          <w:highlight w:val="cyan"/>
        </w:rPr>
        <w:t>tec</w:t>
      </w:r>
      <w:r w:rsidRPr="00B06A73">
        <w:rPr>
          <w:rStyle w:val="Emphasis"/>
        </w:rPr>
        <w:t xml:space="preserve">hnology has </w:t>
      </w:r>
      <w:r w:rsidRPr="00963538">
        <w:rPr>
          <w:rStyle w:val="Emphasis"/>
          <w:highlight w:val="cyan"/>
        </w:rPr>
        <w:t>transformed</w:t>
      </w:r>
      <w:r>
        <w:rPr>
          <w:rStyle w:val="Emphasis"/>
        </w:rPr>
        <w:t xml:space="preserve"> </w:t>
      </w:r>
      <w:r w:rsidRPr="00B06A73">
        <w:rPr>
          <w:rStyle w:val="Emphasis"/>
        </w:rPr>
        <w:t xml:space="preserve">the nature and consequences of human </w:t>
      </w:r>
      <w:r w:rsidRPr="00963538">
        <w:rPr>
          <w:rStyle w:val="Emphasis"/>
          <w:highlight w:val="cyan"/>
        </w:rPr>
        <w:t>action so radically that</w:t>
      </w:r>
      <w:r w:rsidRPr="00B06A73">
        <w:rPr>
          <w:rStyle w:val="Emphasis"/>
        </w:rPr>
        <w:t xml:space="preserve"> the underlying premises of </w:t>
      </w:r>
      <w:r w:rsidRPr="00963538">
        <w:rPr>
          <w:rStyle w:val="Emphasis"/>
          <w:highlight w:val="cyan"/>
        </w:rPr>
        <w:t>traditional ethics are no longer valid</w:t>
      </w:r>
      <w:r w:rsidRPr="00B06A73">
        <w:rPr>
          <w:rStyle w:val="Emphasis"/>
        </w:rPr>
        <w:t xml:space="preserve">. For the first time in history </w:t>
      </w:r>
      <w:r w:rsidRPr="00963538">
        <w:rPr>
          <w:rStyle w:val="Emphasis"/>
          <w:highlight w:val="cyan"/>
        </w:rPr>
        <w:t>human beings possess</w:t>
      </w:r>
      <w:r w:rsidRPr="00B06A73">
        <w:rPr>
          <w:rStyle w:val="Emphasis"/>
        </w:rPr>
        <w:t xml:space="preserve"> the knowledge and the </w:t>
      </w:r>
      <w:r w:rsidRPr="00963538">
        <w:rPr>
          <w:rStyle w:val="Emphasis"/>
          <w:highlight w:val="cyan"/>
        </w:rPr>
        <w:t>power to destroy</w:t>
      </w:r>
      <w:r w:rsidRPr="00B06A73">
        <w:rPr>
          <w:rStyle w:val="Emphasis"/>
        </w:rPr>
        <w:t xml:space="preserve"> life on </w:t>
      </w:r>
      <w:r w:rsidRPr="00963538">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963538">
        <w:rPr>
          <w:rStyle w:val="Emphasis"/>
          <w:highlight w:val="cyan"/>
        </w:rPr>
        <w:t>a new categorical imperative</w:t>
      </w:r>
      <w:r w:rsidRPr="00B06A73">
        <w:rPr>
          <w:rStyle w:val="Emphasis"/>
        </w:rPr>
        <w:t xml:space="preserve"> that </w:t>
      </w:r>
      <w:r w:rsidRPr="00963538">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963538">
        <w:rPr>
          <w:rStyle w:val="Emphasis"/>
          <w:highlight w:val="cyan"/>
        </w:rPr>
        <w:t>Do not compromise</w:t>
      </w:r>
      <w:r w:rsidRPr="00B06A73">
        <w:rPr>
          <w:rStyle w:val="Emphasis"/>
        </w:rPr>
        <w:t xml:space="preserve"> the conditions for an indefinite </w:t>
      </w:r>
      <w:r w:rsidRPr="00963538">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6B0D38CE" w14:textId="77777777" w:rsidR="001947BC" w:rsidRDefault="001947BC" w:rsidP="001947BC">
      <w:pPr>
        <w:pStyle w:val="Analytic"/>
      </w:pPr>
    </w:p>
    <w:p w14:paraId="75493982" w14:textId="77777777" w:rsidR="001947BC" w:rsidRPr="00915EB6" w:rsidRDefault="001947BC" w:rsidP="001947BC">
      <w:pPr>
        <w:pStyle w:val="Heading4"/>
      </w:pPr>
      <w:r w:rsidRPr="00915EB6">
        <w:t>C] Root cause thinking is problematic – trades off with solving existential threats in the short term</w:t>
      </w:r>
      <w:r>
        <w:t xml:space="preserve"> – long termism civil service solve </w:t>
      </w:r>
    </w:p>
    <w:p w14:paraId="1530280A" w14:textId="77777777" w:rsidR="001947BC" w:rsidRDefault="001947BC" w:rsidP="001947BC">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737CCC30" w14:textId="77777777" w:rsidR="001947BC" w:rsidRPr="006070B9" w:rsidRDefault="001947BC" w:rsidP="001947BC">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963538">
        <w:rPr>
          <w:rStyle w:val="Emphasis"/>
          <w:highlight w:val="cyan"/>
        </w:rPr>
        <w:t>root causes” approach</w:t>
      </w:r>
      <w:r w:rsidRPr="007C20ED">
        <w:rPr>
          <w:rStyle w:val="StyleUnderline"/>
        </w:rPr>
        <w:t xml:space="preserve"> to progressive penal reform, </w:t>
      </w:r>
      <w:r w:rsidRPr="00963538">
        <w:rPr>
          <w:rStyle w:val="StyleUnderline"/>
          <w:highlight w:val="cyan"/>
        </w:rPr>
        <w:t>however</w:t>
      </w:r>
      <w:r w:rsidRPr="007C20ED">
        <w:rPr>
          <w:rStyle w:val="StyleUnderline"/>
        </w:rPr>
        <w:t xml:space="preserve"> well </w:t>
      </w:r>
      <w:r w:rsidRPr="00963538">
        <w:rPr>
          <w:rStyle w:val="StyleUnderline"/>
          <w:highlight w:val="cyan"/>
        </w:rPr>
        <w:t>intentioned</w:t>
      </w:r>
      <w:r w:rsidRPr="007C20ED">
        <w:rPr>
          <w:rStyle w:val="StyleUnderline"/>
        </w:rPr>
        <w:t xml:space="preserve">, </w:t>
      </w:r>
      <w:r w:rsidRPr="00963538">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15B2555C" w14:textId="77777777" w:rsidR="001947BC" w:rsidRPr="006070B9" w:rsidRDefault="001947BC" w:rsidP="001947BC">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w:t>
      </w:r>
      <w:r w:rsidRPr="00963538">
        <w:rPr>
          <w:rStyle w:val="StyleUnderline"/>
          <w:highlight w:val="cyan"/>
        </w:rPr>
        <w:t>focus on</w:t>
      </w:r>
      <w:r w:rsidRPr="007C20ED">
        <w:rPr>
          <w:rStyle w:val="StyleUnderline"/>
        </w:rPr>
        <w:t xml:space="preserve"> </w:t>
      </w:r>
      <w:r w:rsidRPr="00963538">
        <w:rPr>
          <w:rStyle w:val="StyleUnderline"/>
          <w:highlight w:val="cyan"/>
        </w:rPr>
        <w:t>structural causes</w:t>
      </w:r>
      <w:r w:rsidRPr="007C20ED">
        <w:rPr>
          <w:rStyle w:val="StyleUnderline"/>
        </w:rPr>
        <w:t xml:space="preserve"> and solutions </w:t>
      </w:r>
      <w:r w:rsidRPr="00963538">
        <w:rPr>
          <w:rStyle w:val="StyleUnderline"/>
          <w:highlight w:val="cyan"/>
        </w:rPr>
        <w:t>is misplaced</w:t>
      </w:r>
      <w:r w:rsidRPr="006070B9">
        <w:rPr>
          <w:sz w:val="16"/>
        </w:rPr>
        <w:t>.</w:t>
      </w:r>
    </w:p>
    <w:p w14:paraId="75817114" w14:textId="77777777" w:rsidR="001947BC" w:rsidRPr="006070B9" w:rsidRDefault="001947BC" w:rsidP="001947BC">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963538">
        <w:rPr>
          <w:rStyle w:val="StyleUnderline"/>
          <w:highlight w:val="cyan"/>
        </w:rPr>
        <w:t>structural problems call for comprehensive</w:t>
      </w:r>
      <w:r w:rsidRPr="007C20ED">
        <w:rPr>
          <w:rStyle w:val="StyleUnderline"/>
        </w:rPr>
        <w:t xml:space="preserve">, often expensive, </w:t>
      </w:r>
      <w:r w:rsidRPr="00963538">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963538">
        <w:rPr>
          <w:rStyle w:val="StyleUnderline"/>
          <w:highlight w:val="cyan"/>
        </w:rPr>
        <w:t>fixes</w:t>
      </w:r>
      <w:r w:rsidRPr="006070B9">
        <w:rPr>
          <w:sz w:val="16"/>
        </w:rPr>
        <w:t xml:space="preserve"> are problematic not just because they take a long time. As Brodeur notes, they are nettlesome because they </w:t>
      </w:r>
      <w:r w:rsidRPr="00963538">
        <w:rPr>
          <w:rStyle w:val="StyleUnderline"/>
          <w:highlight w:val="cyan"/>
        </w:rPr>
        <w:t>are harder to</w:t>
      </w:r>
      <w:r w:rsidRPr="007C20ED">
        <w:rPr>
          <w:rStyle w:val="StyleUnderline"/>
        </w:rPr>
        <w:t xml:space="preserve"> </w:t>
      </w:r>
      <w:r w:rsidRPr="00963538">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963538">
        <w:rPr>
          <w:rStyle w:val="StyleUnderline"/>
          <w:highlight w:val="cyan"/>
        </w:rPr>
        <w:t>the absence of</w:t>
      </w:r>
      <w:r w:rsidRPr="007C20ED">
        <w:rPr>
          <w:rStyle w:val="StyleUnderline"/>
        </w:rPr>
        <w:t xml:space="preserve"> a respected, </w:t>
      </w:r>
      <w:r w:rsidRPr="00963538">
        <w:rPr>
          <w:rStyle w:val="StyleUnderline"/>
          <w:highlight w:val="cyan"/>
        </w:rPr>
        <w:t>expert</w:t>
      </w:r>
      <w:r w:rsidRPr="007C20ED">
        <w:rPr>
          <w:rStyle w:val="StyleUnderline"/>
        </w:rPr>
        <w:t xml:space="preserve">, nonpartisan </w:t>
      </w:r>
      <w:r w:rsidRPr="00963538">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963538">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01DBF120" w14:textId="77777777" w:rsidR="001947BC" w:rsidRPr="00915EB6" w:rsidRDefault="001947BC" w:rsidP="001947BC">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963538">
        <w:rPr>
          <w:rStyle w:val="StyleUnderline"/>
          <w:highlight w:val="cyan"/>
        </w:rPr>
        <w:t>deeper commitment</w:t>
      </w:r>
      <w:r w:rsidRPr="006070B9">
        <w:rPr>
          <w:sz w:val="16"/>
        </w:rPr>
        <w:t xml:space="preserve"> to lifting many more people out of poverty </w:t>
      </w:r>
      <w:r w:rsidRPr="00963538">
        <w:rPr>
          <w:rStyle w:val="StyleUnderline"/>
          <w:highlight w:val="cyan"/>
        </w:rPr>
        <w:t>is</w:t>
      </w:r>
      <w:r w:rsidRPr="007C20ED">
        <w:rPr>
          <w:rStyle w:val="StyleUnderline"/>
        </w:rPr>
        <w:t xml:space="preserve"> an </w:t>
      </w:r>
      <w:r w:rsidRPr="00963538">
        <w:rPr>
          <w:rStyle w:val="StyleUnderline"/>
          <w:highlight w:val="cyan"/>
        </w:rPr>
        <w:t>admirable</w:t>
      </w:r>
      <w:r w:rsidRPr="007C20ED">
        <w:rPr>
          <w:rStyle w:val="StyleUnderline"/>
        </w:rPr>
        <w:t xml:space="preserve"> goal</w:t>
      </w:r>
      <w:r w:rsidRPr="006070B9">
        <w:rPr>
          <w:sz w:val="16"/>
        </w:rPr>
        <w:t xml:space="preserve">. </w:t>
      </w:r>
      <w:r w:rsidRPr="00963538">
        <w:rPr>
          <w:rStyle w:val="StyleUnderline"/>
          <w:highlight w:val="cyan"/>
        </w:rPr>
        <w:t>But</w:t>
      </w:r>
      <w:r w:rsidRPr="007C20ED">
        <w:rPr>
          <w:rStyle w:val="StyleUnderline"/>
        </w:rPr>
        <w:t xml:space="preserve"> by making that the centerpiece of any penal reform agenda, </w:t>
      </w:r>
      <w:r w:rsidRPr="00963538">
        <w:rPr>
          <w:rStyle w:val="StyleUnderline"/>
          <w:b/>
          <w:highlight w:val="cyan"/>
        </w:rPr>
        <w:t>opponents</w:t>
      </w:r>
      <w:r w:rsidRPr="007C20ED">
        <w:rPr>
          <w:rStyle w:val="StyleUnderline"/>
          <w:b/>
        </w:rPr>
        <w:t xml:space="preserve"> of the carceral state </w:t>
      </w:r>
      <w:r w:rsidRPr="00963538">
        <w:rPr>
          <w:rStyle w:val="StyleUnderline"/>
          <w:b/>
          <w:highlight w:val="cyan"/>
        </w:rPr>
        <w:t>risk</w:t>
      </w:r>
      <w:r w:rsidRPr="00963538">
        <w:rPr>
          <w:rStyle w:val="StyleUnderline"/>
          <w:highlight w:val="cyan"/>
        </w:rPr>
        <w:t xml:space="preserve"> </w:t>
      </w:r>
      <w:r w:rsidRPr="00963538">
        <w:rPr>
          <w:rStyle w:val="StyleUnderline"/>
          <w:b/>
          <w:highlight w:val="cyan"/>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963538">
        <w:rPr>
          <w:rStyle w:val="StyleUnderline"/>
          <w:highlight w:val="cyan"/>
        </w:rPr>
        <w:t>The real</w:t>
      </w:r>
      <w:r w:rsidRPr="007C20ED">
        <w:rPr>
          <w:rStyle w:val="StyleUnderline"/>
        </w:rPr>
        <w:t xml:space="preserve"> </w:t>
      </w:r>
      <w:r w:rsidRPr="00963538">
        <w:rPr>
          <w:rStyle w:val="StyleUnderline"/>
          <w:highlight w:val="cyan"/>
        </w:rPr>
        <w:t>challenge is</w:t>
      </w:r>
      <w:r w:rsidRPr="007C20ED">
        <w:rPr>
          <w:rStyle w:val="StyleUnderline"/>
        </w:rPr>
        <w:t xml:space="preserve"> how </w:t>
      </w:r>
      <w:r w:rsidRPr="00963538">
        <w:rPr>
          <w:rStyle w:val="StyleUnderline"/>
          <w:highlight w:val="cyan"/>
        </w:rPr>
        <w:t>to create the political will</w:t>
      </w:r>
      <w:r w:rsidRPr="007C20ED">
        <w:rPr>
          <w:rStyle w:val="StyleUnderline"/>
        </w:rPr>
        <w:t xml:space="preserve"> and political pressure </w:t>
      </w:r>
      <w:r w:rsidRPr="00963538">
        <w:rPr>
          <w:rStyle w:val="StyleUnderline"/>
          <w:highlight w:val="cyan"/>
        </w:rPr>
        <w:t>to pursue</w:t>
      </w:r>
      <w:r w:rsidRPr="007C20ED">
        <w:rPr>
          <w:rStyle w:val="StyleUnderline"/>
        </w:rPr>
        <w:t xml:space="preserve"> and implement these </w:t>
      </w:r>
      <w:r w:rsidRPr="00963538">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6DBDF89E" w14:textId="77777777" w:rsidR="001947BC" w:rsidRPr="00AB14BF" w:rsidRDefault="001947BC" w:rsidP="001947BC">
      <w:pPr>
        <w:pStyle w:val="Heading4"/>
      </w:pPr>
      <w:r>
        <w:t>3] The alt can’t solve their impacts or the 1AC – either a</w:t>
      </w:r>
      <w:r w:rsidRPr="0087309A">
        <w:rPr>
          <w:rFonts w:cs="Calibri"/>
        </w:rPr>
        <w:t xml:space="preserve">lt </w:t>
      </w:r>
      <w:r>
        <w:rPr>
          <w:rFonts w:cs="Calibri"/>
        </w:rPr>
        <w:t>fails or causes anti-democratic transition wars</w:t>
      </w:r>
      <w:r w:rsidRPr="0087309A">
        <w:rPr>
          <w:rFonts w:cs="Calibri"/>
        </w:rPr>
        <w:t xml:space="preserve"> </w:t>
      </w:r>
    </w:p>
    <w:p w14:paraId="2BF7B4BF" w14:textId="77777777" w:rsidR="001947BC" w:rsidRPr="0087309A" w:rsidRDefault="001947BC" w:rsidP="001947BC">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58DDCACB" w14:textId="77777777" w:rsidR="001947BC" w:rsidRPr="0087309A" w:rsidRDefault="001947BC" w:rsidP="001947BC">
      <w:r w:rsidRPr="0087309A">
        <w:t xml:space="preserve">David Calnitsky, Published August 8, 2021 </w:t>
      </w:r>
    </w:p>
    <w:p w14:paraId="4FB9AB8E" w14:textId="77777777" w:rsidR="001947BC" w:rsidRDefault="001947BC" w:rsidP="001947BC">
      <w:pPr>
        <w:rPr>
          <w:rStyle w:val="Emphasis"/>
        </w:rPr>
      </w:pPr>
      <w:r w:rsidRPr="0087309A">
        <w:rPr>
          <w:sz w:val="12"/>
        </w:rPr>
        <w:t xml:space="preserve">I do not, however, think that </w:t>
      </w:r>
      <w:r w:rsidRPr="00F07332">
        <w:rPr>
          <w:rStyle w:val="Emphasis"/>
        </w:rPr>
        <w:t xml:space="preserve">the </w:t>
      </w:r>
      <w:r w:rsidRPr="00963538">
        <w:rPr>
          <w:rStyle w:val="Emphasis"/>
          <w:highlight w:val="cyan"/>
        </w:rPr>
        <w:t>revolutionary</w:t>
      </w:r>
      <w:r w:rsidRPr="0087309A">
        <w:rPr>
          <w:rStyle w:val="Emphasis"/>
        </w:rPr>
        <w:t xml:space="preserve"> road </w:t>
      </w:r>
      <w:r w:rsidRPr="00963538">
        <w:rPr>
          <w:rStyle w:val="Emphasis"/>
          <w:highlight w:val="cyan"/>
        </w:rPr>
        <w:t>is</w:t>
      </w:r>
      <w:r w:rsidRPr="0087309A">
        <w:rPr>
          <w:sz w:val="12"/>
        </w:rPr>
        <w:t xml:space="preserve"> implausible. Rather, it is </w:t>
      </w:r>
      <w:r w:rsidRPr="00963538">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F07332">
        <w:rPr>
          <w:rStyle w:val="Emphasis"/>
        </w:rPr>
        <w:t xml:space="preserve">do </w:t>
      </w:r>
      <w:r w:rsidRPr="00963538">
        <w:rPr>
          <w:rStyle w:val="Emphasis"/>
          <w:highlight w:val="cyan"/>
        </w:rPr>
        <w:t>no</w:t>
      </w:r>
      <w:r w:rsidRPr="00F07332">
        <w:rPr>
          <w:rStyle w:val="Emphasis"/>
        </w:rPr>
        <w:t xml:space="preserve">t see </w:t>
      </w:r>
      <w:r w:rsidRPr="00963538">
        <w:rPr>
          <w:rStyle w:val="Emphasis"/>
          <w:highlight w:val="cyan"/>
        </w:rPr>
        <w:t>rev</w:t>
      </w:r>
      <w:r w:rsidRPr="0087309A">
        <w:rPr>
          <w:rStyle w:val="Emphasis"/>
        </w:rPr>
        <w:t>olution</w:t>
      </w:r>
      <w:r w:rsidRPr="00963538">
        <w:rPr>
          <w:rStyle w:val="Emphasis"/>
          <w:highlight w:val="cyan"/>
        </w:rPr>
        <w:t>s</w:t>
      </w:r>
      <w:r w:rsidRPr="0087309A">
        <w:rPr>
          <w:rStyle w:val="Emphasis"/>
        </w:rPr>
        <w:t xml:space="preserve"> </w:t>
      </w:r>
      <w:r w:rsidRPr="00963538">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F07332">
        <w:rPr>
          <w:rStyle w:val="Emphasis"/>
          <w:bdr w:val="single" w:sz="4" w:space="0" w:color="auto"/>
        </w:rPr>
        <w:t xml:space="preserve">Drawing on a </w:t>
      </w:r>
      <w:r w:rsidRPr="00963538">
        <w:rPr>
          <w:rStyle w:val="Emphasis"/>
          <w:highlight w:val="cyan"/>
          <w:bdr w:val="single" w:sz="4" w:space="0" w:color="auto"/>
        </w:rPr>
        <w:t>thousand years of data</w:t>
      </w:r>
      <w:r w:rsidRPr="0087309A">
        <w:rPr>
          <w:sz w:val="12"/>
        </w:rPr>
        <w:t xml:space="preserve">, cumulatively collected across 37 democratic countries, </w:t>
      </w:r>
      <w:r w:rsidRPr="00625484">
        <w:rPr>
          <w:rStyle w:val="Emphasis"/>
        </w:rPr>
        <w:t xml:space="preserve">they show that </w:t>
      </w:r>
      <w:r w:rsidRPr="00963538">
        <w:rPr>
          <w:rStyle w:val="Emphasis"/>
          <w:highlight w:val="cyan"/>
        </w:rPr>
        <w:t>no</w:t>
      </w:r>
      <w:r w:rsidRPr="00F07332">
        <w:rPr>
          <w:rStyle w:val="Emphasis"/>
        </w:rPr>
        <w:t xml:space="preserve">t one had </w:t>
      </w:r>
      <w:r w:rsidRPr="00963538">
        <w:rPr>
          <w:rStyle w:val="Emphasis"/>
          <w:highlight w:val="cyan"/>
        </w:rPr>
        <w:t>collapse</w:t>
      </w:r>
      <w:r w:rsidRPr="00F07332">
        <w:rPr>
          <w:rStyle w:val="Emphasis"/>
        </w:rPr>
        <w:t xml:space="preserve">d </w:t>
      </w:r>
      <w:r w:rsidRPr="00963538">
        <w:rPr>
          <w:rStyle w:val="Emphasis"/>
          <w:highlight w:val="cyan"/>
        </w:rPr>
        <w:t>with</w:t>
      </w:r>
      <w:r w:rsidRPr="00625484">
        <w:rPr>
          <w:rStyle w:val="Emphasis"/>
        </w:rPr>
        <w:t xml:space="preserve"> a per-capita </w:t>
      </w:r>
      <w:r w:rsidRPr="00963538">
        <w:rPr>
          <w:rStyle w:val="Emphasis"/>
          <w:highlight w:val="cyan"/>
        </w:rPr>
        <w:t>GDP higher than</w:t>
      </w:r>
      <w:r w:rsidRPr="00625484">
        <w:rPr>
          <w:rStyle w:val="Emphasis"/>
        </w:rPr>
        <w:t xml:space="preserve"> that of </w:t>
      </w:r>
      <w:r w:rsidRPr="00963538">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63538">
        <w:rPr>
          <w:rStyle w:val="Emphasis"/>
          <w:highlight w:val="cyan"/>
        </w:rPr>
        <w:t>smashed state</w:t>
      </w:r>
      <w:r w:rsidRPr="0087309A">
        <w:rPr>
          <w:rStyle w:val="Emphasis"/>
        </w:rPr>
        <w:t xml:space="preserve"> is more likely to </w:t>
      </w:r>
      <w:r w:rsidRPr="00963538">
        <w:rPr>
          <w:rStyle w:val="Emphasis"/>
          <w:highlight w:val="cyan"/>
        </w:rPr>
        <w:t>result in tyranny</w:t>
      </w:r>
      <w:r w:rsidRPr="0087309A">
        <w:rPr>
          <w:sz w:val="12"/>
        </w:rPr>
        <w:t xml:space="preserve"> than deep democracy </w:t>
      </w:r>
      <w:r w:rsidRPr="00F07332">
        <w:rPr>
          <w:rStyle w:val="Emphasis"/>
        </w:rPr>
        <w:t>Not only</w:t>
      </w:r>
      <w:r w:rsidRPr="00625484">
        <w:rPr>
          <w:rStyle w:val="Emphasis"/>
        </w:rPr>
        <w:t xml:space="preserve"> has there </w:t>
      </w:r>
      <w:r w:rsidRPr="00963538">
        <w:rPr>
          <w:rStyle w:val="Emphasis"/>
          <w:highlight w:val="cyan"/>
        </w:rPr>
        <w:t>never been</w:t>
      </w:r>
      <w:r w:rsidRPr="00625484">
        <w:rPr>
          <w:rStyle w:val="Emphasis"/>
        </w:rPr>
        <w:t xml:space="preserve"> </w:t>
      </w:r>
      <w:r w:rsidRPr="00963538">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F07332">
        <w:rPr>
          <w:rStyle w:val="Emphasis"/>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F07332">
        <w:rPr>
          <w:rStyle w:val="Emphasis"/>
          <w:bdr w:val="single" w:sz="4" w:space="0" w:color="auto"/>
        </w:rPr>
        <w:t>working</w:t>
      </w:r>
      <w:r w:rsidRPr="006B0488">
        <w:rPr>
          <w:rStyle w:val="Emphasis"/>
          <w:bdr w:val="single" w:sz="4" w:space="0" w:color="auto"/>
        </w:rPr>
        <w:t xml:space="preserve"> </w:t>
      </w:r>
      <w:r w:rsidRPr="00F07332">
        <w:rPr>
          <w:rStyle w:val="Emphasis"/>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F07332">
        <w:rPr>
          <w:rStyle w:val="Emphasis"/>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63538">
        <w:rPr>
          <w:rStyle w:val="Emphasis"/>
          <w:highlight w:val="cyan"/>
        </w:rPr>
        <w:t>all working classes</w:t>
      </w:r>
      <w:r w:rsidRPr="0087309A">
        <w:rPr>
          <w:rStyle w:val="Emphasis"/>
        </w:rPr>
        <w:t xml:space="preserve"> in all developed democracies </w:t>
      </w:r>
      <w:r w:rsidRPr="00963538">
        <w:rPr>
          <w:rStyle w:val="Emphasis"/>
          <w:highlight w:val="cyan"/>
        </w:rPr>
        <w:t>have been</w:t>
      </w:r>
      <w:r w:rsidRPr="0087309A">
        <w:rPr>
          <w:rStyle w:val="Emphasis"/>
        </w:rPr>
        <w:t xml:space="preserve"> decidedly </w:t>
      </w:r>
      <w:r w:rsidRPr="00963538">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63538">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F07332">
        <w:rPr>
          <w:rStyle w:val="Emphasis"/>
        </w:rPr>
        <w:t xml:space="preserve">has </w:t>
      </w:r>
      <w:r w:rsidRPr="00963538">
        <w:rPr>
          <w:rStyle w:val="Emphasis"/>
          <w:highlight w:val="cyan"/>
        </w:rPr>
        <w:t>never</w:t>
      </w:r>
      <w:r w:rsidRPr="00625484">
        <w:rPr>
          <w:rStyle w:val="Emphasis"/>
        </w:rPr>
        <w:t xml:space="preserve"> before </w:t>
      </w:r>
      <w:r w:rsidRPr="00963538">
        <w:rPr>
          <w:rStyle w:val="Emphasis"/>
          <w:highlight w:val="cyan"/>
        </w:rPr>
        <w:t xml:space="preserve">emerged in </w:t>
      </w:r>
      <w:r w:rsidRPr="00F07332">
        <w:rPr>
          <w:rStyle w:val="Emphasis"/>
        </w:rPr>
        <w:t>the</w:t>
      </w:r>
      <w:r w:rsidRPr="00625484">
        <w:rPr>
          <w:rStyle w:val="Emphasis"/>
        </w:rPr>
        <w:t xml:space="preserve"> </w:t>
      </w:r>
      <w:r w:rsidRPr="00F07332">
        <w:rPr>
          <w:rStyle w:val="Emphasis"/>
        </w:rPr>
        <w:t xml:space="preserve">wake of </w:t>
      </w:r>
      <w:r w:rsidRPr="00963538">
        <w:rPr>
          <w:rStyle w:val="Emphasis"/>
          <w:highlight w:val="cyan"/>
        </w:rPr>
        <w:t>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F07332">
        <w:rPr>
          <w:rStyle w:val="Emphasis"/>
        </w:rPr>
        <w:t>socialist economy</w:t>
      </w:r>
      <w:r w:rsidRPr="0087309A">
        <w:rPr>
          <w:sz w:val="12"/>
        </w:rPr>
        <w:t xml:space="preserve">, if plopped down tomorrow, </w:t>
      </w:r>
      <w:r w:rsidRPr="00F07332">
        <w:rPr>
          <w:rStyle w:val="Emphasis"/>
        </w:rPr>
        <w:t>would be</w:t>
      </w:r>
      <w:r w:rsidRPr="00625484">
        <w:rPr>
          <w:rStyle w:val="Emphasis"/>
        </w:rPr>
        <w:t xml:space="preserve"> so </w:t>
      </w:r>
      <w:r w:rsidRPr="00963538">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20F75050" w14:textId="77777777" w:rsidR="001947BC" w:rsidRPr="00BD011E" w:rsidRDefault="001947BC" w:rsidP="001947BC">
      <w:pPr>
        <w:keepNext/>
        <w:keepLines/>
        <w:spacing w:before="40"/>
        <w:outlineLvl w:val="3"/>
        <w:rPr>
          <w:rFonts w:eastAsiaTheme="majorEastAsia" w:cstheme="majorBidi"/>
          <w:bCs/>
          <w:iCs/>
        </w:rPr>
      </w:pPr>
      <w:r w:rsidRPr="00BD011E">
        <w:rPr>
          <w:rFonts w:eastAsiaTheme="majorEastAsia" w:cstheme="majorBidi"/>
          <w:b/>
          <w:iCs/>
        </w:rPr>
        <w:t xml:space="preserve">Central planning </w:t>
      </w:r>
      <w:r w:rsidRPr="00BD011E">
        <w:rPr>
          <w:rFonts w:eastAsiaTheme="majorEastAsia" w:cstheme="majorBidi"/>
          <w:b/>
          <w:iCs/>
          <w:u w:val="single"/>
        </w:rPr>
        <w:t>fails</w:t>
      </w:r>
    </w:p>
    <w:p w14:paraId="4AD0CBDA" w14:textId="77777777" w:rsidR="001947BC" w:rsidRPr="00BD011E" w:rsidRDefault="001947BC" w:rsidP="001947BC">
      <w:r w:rsidRPr="00BD011E">
        <w:rPr>
          <w:b/>
          <w:bCs/>
        </w:rPr>
        <w:t>Cope ’25</w:t>
      </w:r>
      <w:r w:rsidRPr="00BD011E">
        <w:t xml:space="preserve"> </w:t>
      </w:r>
      <w:r>
        <w:t>(</w:t>
      </w:r>
      <w:r w:rsidRPr="00BD011E">
        <w:t xml:space="preserve">Zak, Visiting Researcher at Queen’s University Belfast. “Geopolitics and Anti-Capitalism: Global Power Dynamics and Left Economics,” </w:t>
      </w:r>
      <w:r w:rsidRPr="00BD011E">
        <w:rPr>
          <w:i/>
          <w:iCs/>
        </w:rPr>
        <w:t>The Palgrave Handbook of Contemporary Geopolitics</w:t>
      </w:r>
      <w:r w:rsidRPr="00BD011E">
        <w:t>, Chapter 55, pp. 1142-1143</w:t>
      </w:r>
      <w:r>
        <w:t>)</w:t>
      </w:r>
    </w:p>
    <w:p w14:paraId="47294C47" w14:textId="77777777" w:rsidR="001947BC" w:rsidRPr="003D3238" w:rsidRDefault="001947BC" w:rsidP="001947BC">
      <w:pPr>
        <w:rPr>
          <w:rStyle w:val="Emphasis"/>
          <w:iCs w:val="0"/>
          <w:sz w:val="14"/>
        </w:rPr>
      </w:pPr>
      <w:r w:rsidRPr="00BD011E">
        <w:rPr>
          <w:sz w:val="14"/>
        </w:rPr>
        <w:t xml:space="preserve">While the labor theory of value suggests that labor hours can be used as a unit of economic calculation for </w:t>
      </w:r>
      <w:r w:rsidRPr="00BA4C58">
        <w:rPr>
          <w:highlight w:val="cyan"/>
          <w:u w:val="single"/>
        </w:rPr>
        <w:t>planning production</w:t>
      </w:r>
      <w:r w:rsidRPr="00BD011E">
        <w:rPr>
          <w:u w:val="single"/>
        </w:rPr>
        <w:t xml:space="preserve"> under socialism</w:t>
      </w:r>
      <w:r w:rsidRPr="00BD011E">
        <w:rPr>
          <w:sz w:val="14"/>
        </w:rPr>
        <w:t xml:space="preserve">, this </w:t>
      </w:r>
      <w:r w:rsidRPr="00BD011E">
        <w:rPr>
          <w:u w:val="single"/>
        </w:rPr>
        <w:t>is</w:t>
      </w:r>
      <w:r w:rsidRPr="00BD011E">
        <w:rPr>
          <w:sz w:val="14"/>
        </w:rPr>
        <w:t xml:space="preserve"> ultimately </w:t>
      </w:r>
      <w:r w:rsidRPr="00BA4C58">
        <w:rPr>
          <w:b/>
          <w:iCs/>
          <w:highlight w:val="cyan"/>
          <w:u w:val="single"/>
          <w:bdr w:val="single" w:sz="8" w:space="0" w:color="auto"/>
        </w:rPr>
        <w:t>infeasible</w:t>
      </w:r>
      <w:r w:rsidRPr="00BD011E">
        <w:rPr>
          <w:sz w:val="14"/>
        </w:rPr>
        <w:t xml:space="preserve"> for the following reasons (Steele, 1992, pp. 147–177). First, as explained above, </w:t>
      </w:r>
      <w:r w:rsidRPr="00BD011E">
        <w:rPr>
          <w:u w:val="single"/>
        </w:rPr>
        <w:t xml:space="preserve">market </w:t>
      </w:r>
      <w:r w:rsidRPr="00BA4C58">
        <w:rPr>
          <w:highlight w:val="cyan"/>
          <w:u w:val="single"/>
        </w:rPr>
        <w:t>prices</w:t>
      </w:r>
      <w:r w:rsidRPr="00BD011E">
        <w:rPr>
          <w:u w:val="single"/>
        </w:rPr>
        <w:t xml:space="preserve"> are influenced by supply and demand and often </w:t>
      </w:r>
      <w:r w:rsidRPr="00BA4C58">
        <w:rPr>
          <w:b/>
          <w:iCs/>
          <w:highlight w:val="cyan"/>
          <w:u w:val="single"/>
          <w:bdr w:val="single" w:sz="8" w:space="0" w:color="auto"/>
        </w:rPr>
        <w:t>diverge</w:t>
      </w:r>
      <w:r w:rsidRPr="00BA4C58">
        <w:rPr>
          <w:highlight w:val="cyan"/>
          <w:u w:val="single"/>
        </w:rPr>
        <w:t xml:space="preserve"> from labor values</w:t>
      </w:r>
      <w:r w:rsidRPr="00BD011E">
        <w:rPr>
          <w:sz w:val="14"/>
        </w:rPr>
        <w:t xml:space="preserve">. </w:t>
      </w:r>
      <w:r w:rsidRPr="00BD011E">
        <w:rPr>
          <w:u w:val="single"/>
        </w:rPr>
        <w:t>Planning production according to</w:t>
      </w:r>
      <w:r w:rsidRPr="00BD011E">
        <w:rPr>
          <w:sz w:val="14"/>
        </w:rPr>
        <w:t xml:space="preserve"> average prices based on </w:t>
      </w:r>
      <w:r w:rsidRPr="00BD011E">
        <w:rPr>
          <w:u w:val="single"/>
        </w:rPr>
        <w:t xml:space="preserve">labor hours would </w:t>
      </w:r>
      <w:r w:rsidRPr="00BA4C58">
        <w:rPr>
          <w:highlight w:val="cyan"/>
          <w:u w:val="single"/>
        </w:rPr>
        <w:t xml:space="preserve">lead to </w:t>
      </w:r>
      <w:r w:rsidRPr="00BA4C58">
        <w:rPr>
          <w:b/>
          <w:iCs/>
          <w:highlight w:val="cyan"/>
          <w:u w:val="single"/>
          <w:bdr w:val="single" w:sz="8" w:space="0" w:color="auto"/>
        </w:rPr>
        <w:t>inefficiency</w:t>
      </w:r>
      <w:r w:rsidRPr="00BD011E">
        <w:rPr>
          <w:u w:val="single"/>
        </w:rPr>
        <w:t xml:space="preserve"> by causing surpluses or shortages</w:t>
      </w:r>
      <w:r w:rsidRPr="00BD011E">
        <w:rPr>
          <w:sz w:val="14"/>
        </w:rPr>
        <w:t xml:space="preserve">. </w:t>
      </w:r>
      <w:r w:rsidRPr="00BD011E">
        <w:rPr>
          <w:u w:val="single"/>
        </w:rPr>
        <w:t>For a planned economy to be efficient</w:t>
      </w:r>
      <w:r w:rsidRPr="00BD011E">
        <w:rPr>
          <w:sz w:val="14"/>
        </w:rPr>
        <w:t xml:space="preserve">, therefore, </w:t>
      </w:r>
      <w:r w:rsidRPr="001D031C">
        <w:rPr>
          <w:u w:val="single"/>
        </w:rPr>
        <w:t xml:space="preserve">it would have to </w:t>
      </w:r>
      <w:r w:rsidRPr="001D031C">
        <w:rPr>
          <w:b/>
          <w:iCs/>
          <w:u w:val="single"/>
          <w:bdr w:val="single" w:sz="8" w:space="0" w:color="auto"/>
        </w:rPr>
        <w:t>mimic</w:t>
      </w:r>
      <w:r w:rsidRPr="00BD011E">
        <w:rPr>
          <w:b/>
          <w:iCs/>
          <w:u w:val="single"/>
          <w:bdr w:val="single" w:sz="8" w:space="0" w:color="auto"/>
        </w:rPr>
        <w:t xml:space="preserve"> </w:t>
      </w:r>
      <w:r w:rsidRPr="001D031C">
        <w:rPr>
          <w:b/>
          <w:iCs/>
          <w:u w:val="single"/>
          <w:bdr w:val="single" w:sz="8" w:space="0" w:color="auto"/>
        </w:rPr>
        <w:t>market</w:t>
      </w:r>
      <w:r w:rsidRPr="00BD011E">
        <w:rPr>
          <w:b/>
          <w:iCs/>
          <w:u w:val="single"/>
          <w:bdr w:val="single" w:sz="8" w:space="0" w:color="auto"/>
        </w:rPr>
        <w:t xml:space="preserve"> response</w:t>
      </w:r>
      <w:r w:rsidRPr="001D031C">
        <w:rPr>
          <w:b/>
          <w:iCs/>
          <w:u w:val="single"/>
          <w:bdr w:val="single" w:sz="8" w:space="0" w:color="auto"/>
        </w:rPr>
        <w:t>s</w:t>
      </w:r>
      <w:r w:rsidRPr="00BD011E">
        <w:rPr>
          <w:sz w:val="14"/>
        </w:rPr>
        <w:t xml:space="preserve">. Second, </w:t>
      </w:r>
      <w:r w:rsidRPr="00BD011E">
        <w:rPr>
          <w:u w:val="single"/>
        </w:rPr>
        <w:t xml:space="preserve">measuring actual labor hours expended is </w:t>
      </w:r>
      <w:r w:rsidRPr="00BD011E">
        <w:rPr>
          <w:b/>
          <w:iCs/>
          <w:u w:val="single"/>
          <w:bdr w:val="single" w:sz="8" w:space="0" w:color="auto"/>
        </w:rPr>
        <w:t>useless</w:t>
      </w:r>
      <w:r w:rsidRPr="00BD011E">
        <w:rPr>
          <w:u w:val="single"/>
        </w:rPr>
        <w:t xml:space="preserve"> insofar as measured labor hours relate to the </w:t>
      </w:r>
      <w:r w:rsidRPr="00BD011E">
        <w:rPr>
          <w:b/>
          <w:iCs/>
          <w:u w:val="single"/>
          <w:bdr w:val="single" w:sz="8" w:space="0" w:color="auto"/>
        </w:rPr>
        <w:t>past</w:t>
      </w:r>
      <w:r w:rsidRPr="00BD011E">
        <w:rPr>
          <w:u w:val="single"/>
        </w:rPr>
        <w:t xml:space="preserve"> and are </w:t>
      </w:r>
      <w:r w:rsidRPr="00BD011E">
        <w:rPr>
          <w:b/>
          <w:iCs/>
          <w:u w:val="single"/>
          <w:bdr w:val="single" w:sz="8" w:space="0" w:color="auto"/>
        </w:rPr>
        <w:t>always obsolete</w:t>
      </w:r>
      <w:r w:rsidRPr="00BD011E">
        <w:rPr>
          <w:sz w:val="14"/>
        </w:rPr>
        <w:t xml:space="preserve">. What matters is how much labor should be allocated in the future, and not how much was allocated in the past. </w:t>
      </w:r>
      <w:r w:rsidRPr="00BA4C58">
        <w:rPr>
          <w:highlight w:val="cyan"/>
          <w:u w:val="single"/>
        </w:rPr>
        <w:t>Past labor</w:t>
      </w:r>
      <w:r w:rsidRPr="00BD011E">
        <w:rPr>
          <w:u w:val="single"/>
        </w:rPr>
        <w:t xml:space="preserve"> expenditures </w:t>
      </w:r>
      <w:r w:rsidRPr="00BD011E">
        <w:rPr>
          <w:b/>
          <w:iCs/>
          <w:u w:val="single"/>
          <w:bdr w:val="single" w:sz="8" w:space="0" w:color="auto"/>
        </w:rPr>
        <w:t xml:space="preserve">do </w:t>
      </w:r>
      <w:r w:rsidRPr="00BA4C58">
        <w:rPr>
          <w:b/>
          <w:iCs/>
          <w:highlight w:val="cyan"/>
          <w:u w:val="single"/>
          <w:bdr w:val="single" w:sz="8" w:space="0" w:color="auto"/>
        </w:rPr>
        <w:t>not</w:t>
      </w:r>
      <w:r w:rsidRPr="00BD011E">
        <w:rPr>
          <w:b/>
          <w:iCs/>
          <w:u w:val="single"/>
          <w:bdr w:val="single" w:sz="8" w:space="0" w:color="auto"/>
        </w:rPr>
        <w:t xml:space="preserve"> necessarily </w:t>
      </w:r>
      <w:r w:rsidRPr="00BA4C58">
        <w:rPr>
          <w:b/>
          <w:iCs/>
          <w:highlight w:val="cyan"/>
          <w:u w:val="single"/>
          <w:bdr w:val="single" w:sz="8" w:space="0" w:color="auto"/>
        </w:rPr>
        <w:t>reflect</w:t>
      </w:r>
      <w:r w:rsidRPr="00BA4C58">
        <w:rPr>
          <w:highlight w:val="cyan"/>
          <w:u w:val="single"/>
        </w:rPr>
        <w:t xml:space="preserve"> future labor</w:t>
      </w:r>
      <w:r w:rsidRPr="00BD011E">
        <w:rPr>
          <w:u w:val="single"/>
        </w:rPr>
        <w:t xml:space="preserve"> requirements</w:t>
      </w:r>
      <w:r w:rsidRPr="00BD011E">
        <w:rPr>
          <w:sz w:val="14"/>
        </w:rPr>
        <w:t xml:space="preserve">, </w:t>
      </w:r>
      <w:r w:rsidRPr="00BD011E">
        <w:rPr>
          <w:u w:val="single"/>
        </w:rPr>
        <w:t xml:space="preserve">which is </w:t>
      </w:r>
      <w:r w:rsidRPr="00BD011E">
        <w:rPr>
          <w:b/>
          <w:iCs/>
          <w:u w:val="single"/>
          <w:bdr w:val="single" w:sz="8" w:space="0" w:color="auto"/>
        </w:rPr>
        <w:t>critical</w:t>
      </w:r>
      <w:r w:rsidRPr="00BD011E">
        <w:rPr>
          <w:u w:val="single"/>
        </w:rPr>
        <w:t xml:space="preserve"> for planning</w:t>
      </w:r>
      <w:r w:rsidRPr="00BD011E">
        <w:rPr>
          <w:sz w:val="14"/>
        </w:rPr>
        <w:t xml:space="preserve">. </w:t>
      </w:r>
      <w:r w:rsidRPr="00BD011E">
        <w:rPr>
          <w:u w:val="single"/>
        </w:rPr>
        <w:t>Planners would need to know socially necessary labor hours which</w:t>
      </w:r>
      <w:r w:rsidRPr="00BD011E">
        <w:rPr>
          <w:sz w:val="14"/>
        </w:rPr>
        <w:t xml:space="preserve">, as noted, </w:t>
      </w:r>
      <w:r w:rsidRPr="00BD011E">
        <w:rPr>
          <w:u w:val="single"/>
        </w:rPr>
        <w:t xml:space="preserve">can </w:t>
      </w:r>
      <w:r w:rsidRPr="00BA4C58">
        <w:rPr>
          <w:b/>
          <w:iCs/>
          <w:highlight w:val="cyan"/>
          <w:u w:val="single"/>
          <w:bdr w:val="single" w:sz="8" w:space="0" w:color="auto"/>
        </w:rPr>
        <w:t>only</w:t>
      </w:r>
      <w:r w:rsidRPr="00BD011E">
        <w:rPr>
          <w:u w:val="single"/>
        </w:rPr>
        <w:t xml:space="preserve"> be </w:t>
      </w:r>
      <w:r w:rsidRPr="00BA4C58">
        <w:rPr>
          <w:highlight w:val="cyan"/>
          <w:u w:val="single"/>
        </w:rPr>
        <w:t>determined</w:t>
      </w:r>
      <w:r w:rsidRPr="00BD011E">
        <w:rPr>
          <w:u w:val="single"/>
        </w:rPr>
        <w:t xml:space="preserve"> </w:t>
      </w:r>
      <w:r w:rsidRPr="00BD011E">
        <w:rPr>
          <w:b/>
          <w:iCs/>
          <w:u w:val="single"/>
          <w:bdr w:val="single" w:sz="8" w:space="0" w:color="auto"/>
        </w:rPr>
        <w:t>indirectly</w:t>
      </w:r>
      <w:r w:rsidRPr="00BD011E">
        <w:rPr>
          <w:u w:val="single"/>
        </w:rPr>
        <w:t xml:space="preserve"> </w:t>
      </w:r>
      <w:r w:rsidRPr="00BA4C58">
        <w:rPr>
          <w:highlight w:val="cyan"/>
          <w:u w:val="single"/>
        </w:rPr>
        <w:t xml:space="preserve">from </w:t>
      </w:r>
      <w:r w:rsidRPr="00BA4C58">
        <w:rPr>
          <w:b/>
          <w:iCs/>
          <w:highlight w:val="cyan"/>
          <w:u w:val="single"/>
          <w:bdr w:val="single" w:sz="8" w:space="0" w:color="auto"/>
        </w:rPr>
        <w:t>market prices</w:t>
      </w:r>
      <w:r w:rsidRPr="00BD011E">
        <w:rPr>
          <w:sz w:val="14"/>
        </w:rPr>
        <w:t xml:space="preserve">. </w:t>
      </w:r>
      <w:r w:rsidRPr="00BA4C58">
        <w:rPr>
          <w:highlight w:val="cyan"/>
          <w:u w:val="single"/>
        </w:rPr>
        <w:t>In</w:t>
      </w:r>
      <w:r w:rsidRPr="00BD011E">
        <w:rPr>
          <w:u w:val="single"/>
        </w:rPr>
        <w:t xml:space="preserve"> a </w:t>
      </w:r>
      <w:r w:rsidRPr="00BA4C58">
        <w:rPr>
          <w:highlight w:val="cyan"/>
          <w:u w:val="single"/>
        </w:rPr>
        <w:t>centrally planned economy</w:t>
      </w:r>
      <w:r w:rsidRPr="00BD011E">
        <w:rPr>
          <w:sz w:val="14"/>
        </w:rPr>
        <w:t xml:space="preserve"> such as was the Soviet Union, </w:t>
      </w:r>
      <w:r w:rsidRPr="00BA4C58">
        <w:rPr>
          <w:highlight w:val="cyan"/>
          <w:u w:val="single"/>
        </w:rPr>
        <w:t>prices</w:t>
      </w:r>
      <w:r w:rsidRPr="00BD011E">
        <w:rPr>
          <w:u w:val="single"/>
        </w:rPr>
        <w:t xml:space="preserve"> are </w:t>
      </w:r>
      <w:r w:rsidRPr="00BA4C58">
        <w:rPr>
          <w:highlight w:val="cyan"/>
          <w:u w:val="single"/>
        </w:rPr>
        <w:t xml:space="preserve">set </w:t>
      </w:r>
      <w:r w:rsidRPr="00BA4C58">
        <w:rPr>
          <w:b/>
          <w:iCs/>
          <w:highlight w:val="cyan"/>
          <w:u w:val="single"/>
          <w:bdr w:val="single" w:sz="8" w:space="0" w:color="auto"/>
        </w:rPr>
        <w:t>arbitrarily</w:t>
      </w:r>
      <w:r w:rsidRPr="00BD011E">
        <w:rPr>
          <w:u w:val="single"/>
        </w:rPr>
        <w:t xml:space="preserve"> by government planners</w:t>
      </w:r>
      <w:r w:rsidRPr="00BD011E">
        <w:rPr>
          <w:sz w:val="14"/>
        </w:rPr>
        <w:t xml:space="preserve">, </w:t>
      </w:r>
      <w:r w:rsidRPr="00BA4C58">
        <w:rPr>
          <w:highlight w:val="cyan"/>
          <w:u w:val="single"/>
        </w:rPr>
        <w:t xml:space="preserve">resulting in </w:t>
      </w:r>
      <w:r w:rsidRPr="00BA4C58">
        <w:rPr>
          <w:b/>
          <w:iCs/>
          <w:highlight w:val="cyan"/>
          <w:u w:val="single"/>
          <w:bdr w:val="single" w:sz="8" w:space="0" w:color="auto"/>
        </w:rPr>
        <w:t>artificial competition</w:t>
      </w:r>
      <w:r w:rsidRPr="00BD011E">
        <w:rPr>
          <w:u w:val="single"/>
        </w:rPr>
        <w:t xml:space="preserve"> between state-owned enterprises</w:t>
      </w:r>
      <w:r w:rsidRPr="00BD011E">
        <w:rPr>
          <w:sz w:val="14"/>
        </w:rPr>
        <w:t xml:space="preserve"> based on these artificial prices. </w:t>
      </w:r>
      <w:r w:rsidRPr="001D031C">
        <w:rPr>
          <w:u w:val="single"/>
        </w:rPr>
        <w:t>Planners</w:t>
      </w:r>
      <w:r w:rsidRPr="00BD011E">
        <w:rPr>
          <w:u w:val="single"/>
        </w:rPr>
        <w:t xml:space="preserve"> </w:t>
      </w:r>
      <w:r w:rsidRPr="001D031C">
        <w:rPr>
          <w:u w:val="single"/>
        </w:rPr>
        <w:t xml:space="preserve">have </w:t>
      </w:r>
      <w:r w:rsidRPr="00BA4C58">
        <w:rPr>
          <w:b/>
          <w:iCs/>
          <w:highlight w:val="cyan"/>
          <w:u w:val="single"/>
          <w:bdr w:val="single" w:sz="8" w:space="0" w:color="auto"/>
        </w:rPr>
        <w:t>no way of knowing</w:t>
      </w:r>
      <w:r w:rsidRPr="00BD011E">
        <w:rPr>
          <w:u w:val="single"/>
        </w:rPr>
        <w:t xml:space="preserve"> the </w:t>
      </w:r>
      <w:r w:rsidRPr="00BA4C58">
        <w:rPr>
          <w:highlight w:val="cyan"/>
          <w:u w:val="single"/>
        </w:rPr>
        <w:t>real profits</w:t>
      </w:r>
      <w:r w:rsidRPr="00BD011E">
        <w:rPr>
          <w:u w:val="single"/>
        </w:rPr>
        <w:t xml:space="preserve"> or losses of individual enterprises since they </w:t>
      </w:r>
      <w:r w:rsidRPr="00BD011E">
        <w:rPr>
          <w:b/>
          <w:iCs/>
          <w:u w:val="single"/>
          <w:bdr w:val="single" w:sz="8" w:space="0" w:color="auto"/>
        </w:rPr>
        <w:t>do not have private ownership</w:t>
      </w:r>
      <w:r w:rsidRPr="00BD011E">
        <w:rPr>
          <w:u w:val="single"/>
        </w:rPr>
        <w:t xml:space="preserve"> of the means of production</w:t>
      </w:r>
      <w:r w:rsidRPr="00BD011E">
        <w:rPr>
          <w:sz w:val="14"/>
        </w:rPr>
        <w:t xml:space="preserve"> (Hazlitt, 1993a, p. 86). </w:t>
      </w:r>
      <w:r w:rsidRPr="00BD011E">
        <w:rPr>
          <w:u w:val="single"/>
        </w:rPr>
        <w:t xml:space="preserve">Since communist bureaucracies </w:t>
      </w:r>
      <w:r w:rsidRPr="00BD011E">
        <w:rPr>
          <w:b/>
          <w:iCs/>
          <w:u w:val="single"/>
          <w:bdr w:val="single" w:sz="8" w:space="0" w:color="auto"/>
        </w:rPr>
        <w:t>lack proper price signals</w:t>
      </w:r>
      <w:r w:rsidRPr="00BD011E">
        <w:rPr>
          <w:u w:val="single"/>
        </w:rPr>
        <w:t xml:space="preserve"> to efficiently allocate resources and plan production</w:t>
      </w:r>
      <w:r w:rsidRPr="00BD011E">
        <w:rPr>
          <w:sz w:val="14"/>
        </w:rPr>
        <w:t xml:space="preserve">, </w:t>
      </w:r>
      <w:r w:rsidRPr="00BD011E">
        <w:rPr>
          <w:u w:val="single"/>
        </w:rPr>
        <w:t>they have</w:t>
      </w:r>
      <w:r w:rsidRPr="00BD011E">
        <w:rPr>
          <w:sz w:val="14"/>
        </w:rPr>
        <w:t xml:space="preserve"> instead </w:t>
      </w:r>
      <w:r w:rsidRPr="00BD011E">
        <w:rPr>
          <w:u w:val="single"/>
        </w:rPr>
        <w:t xml:space="preserve">to make </w:t>
      </w:r>
      <w:r w:rsidRPr="00BA4C58">
        <w:rPr>
          <w:b/>
          <w:iCs/>
          <w:highlight w:val="cyan"/>
          <w:u w:val="single"/>
          <w:bdr w:val="single" w:sz="8" w:space="0" w:color="auto"/>
        </w:rPr>
        <w:t>blind guesses</w:t>
      </w:r>
      <w:r w:rsidRPr="00BD011E">
        <w:rPr>
          <w:u w:val="single"/>
        </w:rPr>
        <w:t xml:space="preserve"> about production quotas and the</w:t>
      </w:r>
      <w:r w:rsidRPr="00BD011E">
        <w:rPr>
          <w:sz w:val="14"/>
        </w:rPr>
        <w:t xml:space="preserve"> right </w:t>
      </w:r>
      <w:r w:rsidRPr="00BD011E">
        <w:rPr>
          <w:u w:val="single"/>
        </w:rPr>
        <w:t>proportions of different goods</w:t>
      </w:r>
      <w:r w:rsidRPr="00BD011E">
        <w:rPr>
          <w:sz w:val="14"/>
        </w:rPr>
        <w:t xml:space="preserve"> to produce. </w:t>
      </w:r>
      <w:r w:rsidRPr="00BD011E">
        <w:rPr>
          <w:u w:val="single"/>
        </w:rPr>
        <w:t xml:space="preserve">Without </w:t>
      </w:r>
      <w:r w:rsidRPr="00BD011E">
        <w:rPr>
          <w:b/>
          <w:iCs/>
          <w:u w:val="single"/>
          <w:bdr w:val="single" w:sz="8" w:space="0" w:color="auto"/>
        </w:rPr>
        <w:t>market prices</w:t>
      </w:r>
      <w:r w:rsidRPr="00BD011E">
        <w:rPr>
          <w:sz w:val="14"/>
        </w:rPr>
        <w:t xml:space="preserve">, </w:t>
      </w:r>
      <w:r w:rsidRPr="00BD011E">
        <w:rPr>
          <w:u w:val="single"/>
        </w:rPr>
        <w:t xml:space="preserve">socialist managers cannot engage in economic calculation to determine the </w:t>
      </w:r>
      <w:r w:rsidRPr="00BD011E">
        <w:rPr>
          <w:b/>
          <w:iCs/>
          <w:u w:val="single"/>
          <w:bdr w:val="single" w:sz="8" w:space="0" w:color="auto"/>
        </w:rPr>
        <w:t>most productive</w:t>
      </w:r>
      <w:r w:rsidRPr="00BD011E">
        <w:rPr>
          <w:u w:val="single"/>
        </w:rPr>
        <w:t xml:space="preserve"> amounts and types of goods to produce</w:t>
      </w:r>
      <w:r w:rsidRPr="00BD011E">
        <w:rPr>
          <w:sz w:val="14"/>
        </w:rPr>
        <w:t xml:space="preserve">, </w:t>
      </w:r>
      <w:r w:rsidRPr="00BD011E">
        <w:rPr>
          <w:u w:val="single"/>
        </w:rPr>
        <w:t>and their production plans are</w:t>
      </w:r>
      <w:r w:rsidRPr="00BD011E">
        <w:rPr>
          <w:sz w:val="14"/>
        </w:rPr>
        <w:t xml:space="preserve"> therefore </w:t>
      </w:r>
      <w:r w:rsidRPr="00BA4C58">
        <w:rPr>
          <w:b/>
          <w:iCs/>
          <w:highlight w:val="cyan"/>
          <w:u w:val="single"/>
          <w:bdr w:val="single" w:sz="8" w:space="0" w:color="auto"/>
        </w:rPr>
        <w:t>unbalanced</w:t>
      </w:r>
      <w:r w:rsidRPr="00BD011E">
        <w:rPr>
          <w:sz w:val="14"/>
        </w:rPr>
        <w:t xml:space="preserve">, </w:t>
      </w:r>
      <w:r w:rsidRPr="00BA4C58">
        <w:rPr>
          <w:b/>
          <w:iCs/>
          <w:highlight w:val="cyan"/>
          <w:u w:val="single"/>
          <w:bdr w:val="single" w:sz="8" w:space="0" w:color="auto"/>
        </w:rPr>
        <w:t>haphazard</w:t>
      </w:r>
      <w:r w:rsidRPr="00BD011E">
        <w:rPr>
          <w:sz w:val="14"/>
        </w:rPr>
        <w:t xml:space="preserve">, </w:t>
      </w:r>
      <w:r w:rsidRPr="00BD011E">
        <w:rPr>
          <w:u w:val="single"/>
        </w:rPr>
        <w:t xml:space="preserve">and </w:t>
      </w:r>
      <w:r w:rsidRPr="00BA4C58">
        <w:rPr>
          <w:b/>
          <w:iCs/>
          <w:highlight w:val="cyan"/>
          <w:u w:val="single"/>
          <w:bdr w:val="single" w:sz="8" w:space="0" w:color="auto"/>
        </w:rPr>
        <w:t>wasteful</w:t>
      </w:r>
      <w:r w:rsidRPr="00BD011E">
        <w:rPr>
          <w:sz w:val="14"/>
        </w:rPr>
        <w:t xml:space="preserve">. Moreover, </w:t>
      </w:r>
      <w:r w:rsidRPr="00BA4C58">
        <w:rPr>
          <w:highlight w:val="cyan"/>
          <w:u w:val="single"/>
        </w:rPr>
        <w:t>production</w:t>
      </w:r>
      <w:r w:rsidRPr="00BD011E">
        <w:rPr>
          <w:u w:val="single"/>
        </w:rPr>
        <w:t xml:space="preserve"> methods are </w:t>
      </w:r>
      <w:r w:rsidRPr="00BA4C58">
        <w:rPr>
          <w:b/>
          <w:iCs/>
          <w:highlight w:val="cyan"/>
          <w:u w:val="single"/>
          <w:bdr w:val="single" w:sz="8" w:space="0" w:color="auto"/>
        </w:rPr>
        <w:t>uneconomical</w:t>
      </w:r>
      <w:r w:rsidRPr="00BD011E">
        <w:rPr>
          <w:u w:val="single"/>
        </w:rPr>
        <w:t xml:space="preserve"> under communism </w:t>
      </w:r>
      <w:r w:rsidRPr="001D031C">
        <w:rPr>
          <w:u w:val="single"/>
        </w:rPr>
        <w:t xml:space="preserve">since there are </w:t>
      </w:r>
      <w:r w:rsidRPr="00BA4C58">
        <w:rPr>
          <w:b/>
          <w:iCs/>
          <w:highlight w:val="cyan"/>
          <w:u w:val="single"/>
          <w:bdr w:val="single" w:sz="8" w:space="0" w:color="auto"/>
        </w:rPr>
        <w:t>no profit incentives</w:t>
      </w:r>
      <w:r w:rsidRPr="00BA4C58">
        <w:rPr>
          <w:highlight w:val="cyan"/>
          <w:u w:val="single"/>
        </w:rPr>
        <w:t xml:space="preserve"> to improve</w:t>
      </w:r>
      <w:r w:rsidRPr="00BD011E">
        <w:rPr>
          <w:u w:val="single"/>
        </w:rPr>
        <w:t xml:space="preserve"> </w:t>
      </w:r>
      <w:r w:rsidRPr="00BA4C58">
        <w:rPr>
          <w:highlight w:val="cyan"/>
          <w:u w:val="single"/>
        </w:rPr>
        <w:t>efficiency</w:t>
      </w:r>
      <w:r w:rsidRPr="00BD011E">
        <w:rPr>
          <w:sz w:val="14"/>
        </w:rPr>
        <w:t xml:space="preserve">, whereas, by contrast, </w:t>
      </w:r>
      <w:r w:rsidRPr="00BA4C58">
        <w:rPr>
          <w:highlight w:val="cyan"/>
          <w:u w:val="single"/>
        </w:rPr>
        <w:t xml:space="preserve">free markets </w:t>
      </w:r>
      <w:r w:rsidRPr="00BA4C58">
        <w:rPr>
          <w:b/>
          <w:iCs/>
          <w:highlight w:val="cyan"/>
          <w:u w:val="single"/>
          <w:bdr w:val="single" w:sz="8" w:space="0" w:color="auto"/>
        </w:rPr>
        <w:t>constantly improve</w:t>
      </w:r>
      <w:r w:rsidRPr="00BD011E">
        <w:rPr>
          <w:u w:val="single"/>
        </w:rPr>
        <w:t xml:space="preserve"> production methods through competition</w:t>
      </w:r>
      <w:r w:rsidRPr="00BD011E">
        <w:rPr>
          <w:sz w:val="14"/>
        </w:rPr>
        <w:t xml:space="preserve"> (Hazlitt, 1993b, pp. 132–137).</w:t>
      </w:r>
    </w:p>
    <w:p w14:paraId="166010B8" w14:textId="77777777" w:rsidR="001947BC" w:rsidRPr="00D47339" w:rsidRDefault="001947BC" w:rsidP="001947BC">
      <w:pPr>
        <w:rPr>
          <w:rStyle w:val="Emphasis"/>
        </w:rPr>
      </w:pPr>
    </w:p>
    <w:p w14:paraId="7E6E1CE9" w14:textId="77777777" w:rsidR="001947BC" w:rsidRDefault="001947BC" w:rsidP="001947BC">
      <w:pPr>
        <w:pStyle w:val="Heading4"/>
      </w:pPr>
      <w:r>
        <w:t xml:space="preserve">4] </w:t>
      </w:r>
      <w:r w:rsidRPr="000774B7">
        <w:t>Framework- the judge votes aff if we prove the implementation of the aff is a good idea- crucial to aff fairness and ground and topic education</w:t>
      </w:r>
      <w:r>
        <w:t xml:space="preserve">. Insofar as we win the case page, it’s proof the epistemological project of the 1AC is true and valuable. </w:t>
      </w:r>
    </w:p>
    <w:p w14:paraId="61580E14" w14:textId="77777777" w:rsidR="001947BC" w:rsidRPr="00B20007" w:rsidRDefault="001947BC" w:rsidP="001947BC">
      <w:pPr>
        <w:pStyle w:val="Heading4"/>
      </w:pPr>
      <w:r>
        <w:t>5] Perm do both – the aff enables democratic accountability. Experts can consider and implement the views of the alternative. Regulations are internal link defense to the K.  Unions key</w:t>
      </w:r>
    </w:p>
    <w:p w14:paraId="0A2103CA" w14:textId="77777777" w:rsidR="001947BC" w:rsidRPr="003238C4" w:rsidRDefault="001947BC" w:rsidP="001947BC">
      <w:pPr>
        <w:pStyle w:val="Heading4"/>
      </w:pPr>
      <w:r>
        <w:t xml:space="preserve">6] Sustainability – </w:t>
      </w:r>
    </w:p>
    <w:p w14:paraId="2F9B0CCA" w14:textId="77777777" w:rsidR="001947BC" w:rsidRDefault="001947BC" w:rsidP="001947BC">
      <w:pPr>
        <w:pStyle w:val="Heading4"/>
      </w:pPr>
      <w:r>
        <w:t xml:space="preserve">A] The aff solves the reasons capitalism is unsustainable, that’s the third advantage. </w:t>
      </w:r>
    </w:p>
    <w:p w14:paraId="6A4661E5" w14:textId="77777777" w:rsidR="001947BC" w:rsidRDefault="001947BC" w:rsidP="001947BC">
      <w:pPr>
        <w:pStyle w:val="Heading4"/>
      </w:pPr>
      <w:r>
        <w:t>B] Capitalism is good and sustainable – absolute decoupling and innovation. The alt creates tech stagnation. *</w:t>
      </w:r>
    </w:p>
    <w:p w14:paraId="29267718" w14:textId="77777777" w:rsidR="001947BC" w:rsidRDefault="001947BC" w:rsidP="001947BC">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r w:rsidRPr="002007B6">
        <w:t>https://thebreakthrough.org/journal/no-20-spring-2024/defending-economic-productivity-and-capitalism-for-climate-adaptation-and-mitigation-part-2</w:t>
      </w:r>
      <w:r>
        <w:t xml:space="preserve"> lp </w:t>
      </w:r>
    </w:p>
    <w:p w14:paraId="43B39295" w14:textId="77777777" w:rsidR="001947BC" w:rsidRPr="00D7388F" w:rsidRDefault="001947BC" w:rsidP="001947BC">
      <w:pPr>
        <w:rPr>
          <w:sz w:val="14"/>
        </w:rPr>
      </w:pPr>
      <w:r w:rsidRPr="00D7388F">
        <w:rPr>
          <w:sz w:val="14"/>
        </w:rPr>
        <w:t>Energy Efficiency of the Economy</w:t>
      </w:r>
    </w:p>
    <w:p w14:paraId="5B0B472D" w14:textId="77777777" w:rsidR="001947BC" w:rsidRPr="00D7388F" w:rsidRDefault="001947BC" w:rsidP="001947BC">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5AB67C83" w14:textId="77777777" w:rsidR="001947BC" w:rsidRPr="00FF41C6" w:rsidRDefault="001947BC" w:rsidP="001947BC">
      <w:pPr>
        <w:rPr>
          <w:rStyle w:val="StyleUnderline"/>
        </w:rPr>
      </w:pPr>
      <w:r w:rsidRPr="00963538">
        <w:rPr>
          <w:rStyle w:val="StyleUnderline"/>
          <w:highlight w:val="cyan"/>
        </w:rPr>
        <w:t>In a</w:t>
      </w:r>
      <w:r w:rsidRPr="00FF41C6">
        <w:rPr>
          <w:rStyle w:val="StyleUnderline"/>
        </w:rPr>
        <w:t xml:space="preserve"> decentralized </w:t>
      </w:r>
      <w:r w:rsidRPr="00963538">
        <w:rPr>
          <w:rStyle w:val="StyleUnderline"/>
          <w:highlight w:val="cyan"/>
        </w:rPr>
        <w:t>capitalistic economy</w:t>
      </w:r>
      <w:r w:rsidRPr="00FF41C6">
        <w:rPr>
          <w:rStyle w:val="StyleUnderline"/>
        </w:rPr>
        <w:t xml:space="preserve">, private </w:t>
      </w:r>
      <w:r w:rsidRPr="00963538">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452241">
        <w:rPr>
          <w:rStyle w:val="StyleUnderline"/>
        </w:rPr>
        <w:t>consumers have an incentive to demand products that are</w:t>
      </w:r>
      <w:r w:rsidRPr="00FF41C6">
        <w:rPr>
          <w:rStyle w:val="StyleUnderline"/>
        </w:rPr>
        <w:t xml:space="preserve"> energy </w:t>
      </w:r>
      <w:r w:rsidRPr="00452241">
        <w:rPr>
          <w:rStyle w:val="StyleUnderline"/>
        </w:rPr>
        <w:t>efficient</w:t>
      </w:r>
      <w:r w:rsidRPr="00FF41C6">
        <w:rPr>
          <w:rStyle w:val="StyleUnderline"/>
        </w:rPr>
        <w:t>. Nobody wants a TV that will double their monthly electricity bill.</w:t>
      </w:r>
    </w:p>
    <w:p w14:paraId="25D38E66" w14:textId="77777777" w:rsidR="001947BC" w:rsidRPr="00D7388F" w:rsidRDefault="001947BC" w:rsidP="001947BC">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400AAC9B" w14:textId="77777777" w:rsidR="001947BC" w:rsidRPr="00D7388F" w:rsidRDefault="001947BC" w:rsidP="001947BC">
      <w:pPr>
        <w:rPr>
          <w:sz w:val="14"/>
        </w:rPr>
      </w:pPr>
      <w:r w:rsidRPr="00D7388F">
        <w:t>[Graph Omitted]</w:t>
      </w:r>
      <w:r w:rsidRPr="00D7388F">
        <w:rPr>
          <w:sz w:val="14"/>
        </w:rPr>
        <w:t xml:space="preserve"> </w:t>
      </w:r>
    </w:p>
    <w:p w14:paraId="748C9012" w14:textId="77777777" w:rsidR="001947BC" w:rsidRPr="00D7388F" w:rsidRDefault="001947BC" w:rsidP="001947BC">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4F7FF39B" w14:textId="77777777" w:rsidR="001947BC" w:rsidRPr="00FF41C6" w:rsidRDefault="001947BC" w:rsidP="001947BC">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452241">
        <w:rPr>
          <w:rStyle w:val="Emphasis"/>
        </w:rPr>
        <w:t>operating in a competitive capitalistic</w:t>
      </w:r>
      <w:r w:rsidRPr="00FF41C6">
        <w:rPr>
          <w:rStyle w:val="Emphasis"/>
        </w:rPr>
        <w:t xml:space="preserve"> environment that </w:t>
      </w:r>
      <w:r w:rsidRPr="00963538">
        <w:rPr>
          <w:rStyle w:val="Emphasis"/>
          <w:highlight w:val="cyan"/>
        </w:rPr>
        <w:t>demand</w:t>
      </w:r>
      <w:r w:rsidRPr="00452241">
        <w:rPr>
          <w:rStyle w:val="Emphasis"/>
        </w:rPr>
        <w:t>s</w:t>
      </w:r>
      <w:r w:rsidRPr="00963538">
        <w:rPr>
          <w:rStyle w:val="Emphasis"/>
          <w:highlight w:val="cyan"/>
        </w:rPr>
        <w:t xml:space="preserve"> innovation in efficiency.</w:t>
      </w:r>
    </w:p>
    <w:p w14:paraId="7AB15EE4" w14:textId="77777777" w:rsidR="001947BC" w:rsidRPr="00FF41C6" w:rsidRDefault="001947BC" w:rsidP="001947BC">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01924C04" w14:textId="77777777" w:rsidR="001947BC" w:rsidRPr="00FF41C6" w:rsidRDefault="001947BC" w:rsidP="001947BC">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647ADA3E" w14:textId="77777777" w:rsidR="001947BC" w:rsidRPr="00D7388F" w:rsidRDefault="001947BC" w:rsidP="001947BC">
      <w:pPr>
        <w:rPr>
          <w:sz w:val="14"/>
        </w:rPr>
      </w:pPr>
      <w:r w:rsidRPr="00D7388F">
        <w:t>[Graph Omitted]</w:t>
      </w:r>
      <w:r w:rsidRPr="00D7388F">
        <w:rPr>
          <w:sz w:val="14"/>
        </w:rPr>
        <w:t xml:space="preserve"> </w:t>
      </w:r>
    </w:p>
    <w:p w14:paraId="58135D7B" w14:textId="77777777" w:rsidR="001947BC" w:rsidRPr="00FF41C6" w:rsidRDefault="001947BC" w:rsidP="001947BC">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963538">
        <w:rPr>
          <w:rStyle w:val="Emphasis"/>
          <w:highlight w:val="cyan"/>
        </w:rPr>
        <w:t xml:space="preserve">more people have access to </w:t>
      </w:r>
      <w:r w:rsidRPr="00452241">
        <w:rPr>
          <w:rStyle w:val="Emphasis"/>
        </w:rPr>
        <w:t xml:space="preserve">much </w:t>
      </w:r>
      <w:r w:rsidRPr="00963538">
        <w:rPr>
          <w:rStyle w:val="Emphasis"/>
          <w:highlight w:val="cyan"/>
        </w:rPr>
        <w:t>higher-quality goods and services</w:t>
      </w:r>
      <w:r w:rsidRPr="00FF41C6">
        <w:rPr>
          <w:rStyle w:val="StyleUnderline"/>
        </w:rPr>
        <w:t xml:space="preserve">, </w:t>
      </w:r>
      <w:r w:rsidRPr="00963538">
        <w:rPr>
          <w:rStyle w:val="Emphasis"/>
          <w:highlight w:val="cyan"/>
        </w:rPr>
        <w:t>even as absolute resource and energy use has decreased.</w:t>
      </w:r>
    </w:p>
    <w:p w14:paraId="79F61EA2" w14:textId="77777777" w:rsidR="001947BC" w:rsidRPr="00D7388F" w:rsidRDefault="001947BC" w:rsidP="001947BC">
      <w:pPr>
        <w:rPr>
          <w:sz w:val="14"/>
        </w:rPr>
      </w:pPr>
      <w:r w:rsidRPr="00D7388F">
        <w:rPr>
          <w:sz w:val="14"/>
        </w:rPr>
        <w:t xml:space="preserve">These </w:t>
      </w:r>
      <w:r w:rsidRPr="00452241">
        <w:rPr>
          <w:rStyle w:val="Emphasis"/>
        </w:rPr>
        <w:t>innovations</w:t>
      </w:r>
      <w:r w:rsidRPr="00FF41C6">
        <w:rPr>
          <w:rStyle w:val="Emphasis"/>
        </w:rPr>
        <w:t xml:space="preserve"> </w:t>
      </w:r>
      <w:r w:rsidRPr="00452241">
        <w:rPr>
          <w:rStyle w:val="Emphasis"/>
        </w:rPr>
        <w:t>came about from</w:t>
      </w:r>
      <w:r w:rsidRPr="00FF41C6">
        <w:rPr>
          <w:rStyle w:val="Emphasis"/>
        </w:rPr>
        <w:t xml:space="preserve"> people acting in their own </w:t>
      </w:r>
      <w:r w:rsidRPr="00452241">
        <w:rPr>
          <w:rStyle w:val="Emphasis"/>
        </w:rPr>
        <w:t>economic self</w:t>
      </w:r>
      <w:r w:rsidRPr="00963538">
        <w:rPr>
          <w:rStyle w:val="Emphasis"/>
          <w:highlight w:val="cyan"/>
        </w:rPr>
        <w:t>-</w:t>
      </w:r>
      <w:r w:rsidRPr="00452241">
        <w:rPr>
          <w:rStyle w:val="Emphasis"/>
        </w:rPr>
        <w:t>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963538">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452241">
        <w:rPr>
          <w:rStyle w:val="Emphasis"/>
        </w:rPr>
        <w:t xml:space="preserve">historically </w:t>
      </w:r>
      <w:r w:rsidRPr="00963538">
        <w:rPr>
          <w:rStyle w:val="Emphasis"/>
          <w:highlight w:val="cyan"/>
        </w:rPr>
        <w:t xml:space="preserve">proven to result in </w:t>
      </w:r>
      <w:r w:rsidRPr="00452241">
        <w:rPr>
          <w:rStyle w:val="Emphasis"/>
        </w:rPr>
        <w:t>tremendous</w:t>
      </w:r>
      <w:r w:rsidRPr="00D7388F">
        <w:rPr>
          <w:rStyle w:val="Emphasis"/>
        </w:rPr>
        <w:t xml:space="preserve"> </w:t>
      </w:r>
      <w:r w:rsidRPr="00963538">
        <w:rPr>
          <w:rStyle w:val="Emphasis"/>
          <w:highlight w:val="cyan"/>
        </w:rPr>
        <w:t>inefficiencies and a lack of incentive to innovate</w:t>
      </w:r>
      <w:r w:rsidRPr="00D7388F">
        <w:rPr>
          <w:sz w:val="14"/>
        </w:rPr>
        <w:t>.</w:t>
      </w:r>
    </w:p>
    <w:p w14:paraId="72021CB7" w14:textId="77777777" w:rsidR="001947BC" w:rsidRPr="00D7388F" w:rsidRDefault="001947BC" w:rsidP="001947BC">
      <w:pPr>
        <w:rPr>
          <w:sz w:val="14"/>
        </w:rPr>
      </w:pPr>
      <w:r w:rsidRPr="00D7388F">
        <w:rPr>
          <w:sz w:val="14"/>
        </w:rPr>
        <w:t>Carbon Intensity of Energy</w:t>
      </w:r>
    </w:p>
    <w:p w14:paraId="5614A006" w14:textId="77777777" w:rsidR="001947BC" w:rsidRPr="00D7388F" w:rsidRDefault="001947BC" w:rsidP="001947BC">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963538">
        <w:rPr>
          <w:rStyle w:val="Emphasis"/>
          <w:highlight w:val="cyan"/>
        </w:rPr>
        <w:t>Carbon intensity</w:t>
      </w:r>
      <w:r w:rsidRPr="00D7388F">
        <w:rPr>
          <w:rStyle w:val="Emphasis"/>
        </w:rPr>
        <w:t xml:space="preserve"> of energy is the only term in the Kaya Identity that </w:t>
      </w:r>
      <w:r w:rsidRPr="00452241">
        <w:rPr>
          <w:rStyle w:val="Emphasis"/>
        </w:rPr>
        <w:t xml:space="preserve">could plausibly and desirably </w:t>
      </w:r>
      <w:r w:rsidRPr="00963538">
        <w:rPr>
          <w:rStyle w:val="Emphasis"/>
          <w:highlight w:val="cyan"/>
        </w:rPr>
        <w:t>go to zero</w:t>
      </w:r>
      <w:r w:rsidRPr="00D7388F">
        <w:rPr>
          <w:sz w:val="14"/>
        </w:rPr>
        <w:t>, and thus, it must play a central role in the discussion.</w:t>
      </w:r>
    </w:p>
    <w:p w14:paraId="704BF6A5" w14:textId="77777777" w:rsidR="001947BC" w:rsidRPr="00D7388F" w:rsidRDefault="001947BC" w:rsidP="001947BC">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963538">
        <w:rPr>
          <w:rStyle w:val="Emphasis"/>
          <w:highlight w:val="cyan"/>
        </w:rPr>
        <w:t>tech</w:t>
      </w:r>
      <w:r w:rsidRPr="00452241">
        <w:rPr>
          <w:rStyle w:val="Emphasis"/>
        </w:rPr>
        <w:t>nological</w:t>
      </w:r>
      <w:r w:rsidRPr="00963538">
        <w:rPr>
          <w:rStyle w:val="Emphasis"/>
          <w:highlight w:val="cyan"/>
        </w:rPr>
        <w:t xml:space="preserve"> </w:t>
      </w:r>
      <w:r w:rsidRPr="00452241">
        <w:rPr>
          <w:rStyle w:val="Emphasis"/>
        </w:rPr>
        <w:t>progress necessary</w:t>
      </w:r>
      <w:r w:rsidRPr="00D7388F">
        <w:rPr>
          <w:rStyle w:val="Emphasis"/>
        </w:rPr>
        <w:t xml:space="preserve"> to offer low-carbon energy at affordable prices </w:t>
      </w:r>
      <w:r w:rsidRPr="00452241">
        <w:rPr>
          <w:rStyle w:val="Emphasis"/>
        </w:rPr>
        <w:t xml:space="preserve">is and will be </w:t>
      </w:r>
      <w:r w:rsidRPr="00963538">
        <w:rPr>
          <w:rStyle w:val="Emphasis"/>
          <w:highlight w:val="cyan"/>
        </w:rPr>
        <w:t>driven by capitalism</w:t>
      </w:r>
      <w:r w:rsidRPr="00D7388F">
        <w:rPr>
          <w:rStyle w:val="Emphasis"/>
        </w:rPr>
        <w:t>.</w:t>
      </w:r>
    </w:p>
    <w:p w14:paraId="2D420A6F" w14:textId="77777777" w:rsidR="001947BC" w:rsidRPr="00D7388F" w:rsidRDefault="001947BC" w:rsidP="001947BC">
      <w:pPr>
        <w:rPr>
          <w:sz w:val="14"/>
        </w:rPr>
      </w:pPr>
      <w:r w:rsidRPr="00D7388F">
        <w:rPr>
          <w:rStyle w:val="StyleUnderline"/>
        </w:rPr>
        <w:t>In competitive capitalistic environments</w:t>
      </w:r>
      <w:r w:rsidRPr="00D7388F">
        <w:rPr>
          <w:sz w:val="14"/>
        </w:rPr>
        <w:t xml:space="preserve">, </w:t>
      </w:r>
      <w:r w:rsidRPr="00963538">
        <w:rPr>
          <w:rStyle w:val="StyleUnderline"/>
          <w:highlight w:val="cyan"/>
        </w:rPr>
        <w:t xml:space="preserve">energy producers </w:t>
      </w:r>
      <w:r w:rsidRPr="00452241">
        <w:rPr>
          <w:rStyle w:val="StyleUnderline"/>
        </w:rPr>
        <w:t xml:space="preserve">attempt to </w:t>
      </w:r>
      <w:r w:rsidRPr="00963538">
        <w:rPr>
          <w:rStyle w:val="StyleUnderline"/>
          <w:highlight w:val="cyan"/>
        </w:rPr>
        <w:t>reduce costs</w:t>
      </w:r>
      <w:r w:rsidRPr="00D7388F">
        <w:rPr>
          <w:rStyle w:val="StyleUnderline"/>
        </w:rPr>
        <w:t xml:space="preserve"> </w:t>
      </w:r>
      <w:r w:rsidRPr="00963538">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452241">
        <w:rPr>
          <w:rStyle w:val="StyleUnderline"/>
        </w:rPr>
        <w:t>Venture capitalists, motivated</w:t>
      </w:r>
      <w:r w:rsidRPr="00D7388F">
        <w:rPr>
          <w:rStyle w:val="StyleUnderline"/>
        </w:rPr>
        <w:t xml:space="preserve"> by the potential for high returns</w:t>
      </w:r>
      <w:r w:rsidRPr="00D7388F">
        <w:rPr>
          <w:sz w:val="14"/>
        </w:rPr>
        <w:t xml:space="preserve">, </w:t>
      </w:r>
      <w:r w:rsidRPr="00452241">
        <w:rPr>
          <w:rStyle w:val="StyleUnderline"/>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59970CC7" w14:textId="77777777" w:rsidR="001947BC" w:rsidRPr="00D7388F" w:rsidRDefault="001947BC" w:rsidP="001947BC">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12D220F0" w14:textId="77777777" w:rsidR="001947BC" w:rsidRPr="00D7388F" w:rsidRDefault="001947BC" w:rsidP="001947BC">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452241">
        <w:rPr>
          <w:rStyle w:val="StyleUnderline"/>
        </w:rPr>
        <w:t>Even</w:t>
      </w:r>
      <w:r w:rsidRPr="00D7388F">
        <w:rPr>
          <w:rStyle w:val="StyleUnderline"/>
        </w:rPr>
        <w:t xml:space="preserve"> though it is in tension with the core ideology of the Chinese Communist Party, </w:t>
      </w:r>
      <w:r w:rsidRPr="00452241">
        <w:rPr>
          <w:rStyle w:val="StyleUnderline"/>
        </w:rPr>
        <w:t>the Chinese</w:t>
      </w:r>
      <w:r w:rsidRPr="00D7388F">
        <w:rPr>
          <w:rStyle w:val="StyleUnderline"/>
        </w:rPr>
        <w:t xml:space="preserve">-based </w:t>
      </w:r>
      <w:r w:rsidRPr="00452241">
        <w:rPr>
          <w:rStyle w:val="StyleUnderline"/>
        </w:rPr>
        <w:t xml:space="preserve">solar industry has </w:t>
      </w:r>
      <w:r w:rsidRPr="00452241">
        <w:rPr>
          <w:rStyle w:val="Emphasis"/>
        </w:rPr>
        <w:t>embraced a for-profit</w:t>
      </w:r>
      <w:r w:rsidRPr="00D7388F">
        <w:rPr>
          <w:rStyle w:val="Emphasis"/>
        </w:rPr>
        <w:t xml:space="preserve"> </w:t>
      </w:r>
      <w:r w:rsidRPr="00452241">
        <w:rPr>
          <w:rStyle w:val="Emphasis"/>
        </w:rPr>
        <w:t>model</w:t>
      </w:r>
      <w:r w:rsidRPr="00D7388F">
        <w:rPr>
          <w:rStyle w:val="Emphasis"/>
        </w:rPr>
        <w:t xml:space="preserve"> where private firms compete against each other in order </w:t>
      </w:r>
      <w:r w:rsidRPr="00452241">
        <w:rPr>
          <w:rStyle w:val="Emphasis"/>
        </w:rPr>
        <w:t>to motivate innovation</w:t>
      </w:r>
      <w:r w:rsidRPr="00963538">
        <w:rPr>
          <w:rStyle w:val="Emphasis"/>
          <w:highlight w:val="cyan"/>
        </w:rPr>
        <w:t>.</w:t>
      </w:r>
    </w:p>
    <w:p w14:paraId="22464738" w14:textId="77777777" w:rsidR="001947BC" w:rsidRPr="00D7388F" w:rsidRDefault="001947BC" w:rsidP="001947BC">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7D26F360" w14:textId="77777777" w:rsidR="001947BC" w:rsidRPr="00D7388F" w:rsidRDefault="001947BC" w:rsidP="001947BC">
      <w:pPr>
        <w:rPr>
          <w:sz w:val="14"/>
        </w:rPr>
      </w:pPr>
      <w:r w:rsidRPr="00D7388F">
        <w:rPr>
          <w:rStyle w:val="Emphasis"/>
        </w:rPr>
        <w:t xml:space="preserve">These </w:t>
      </w:r>
      <w:r w:rsidRPr="00963538">
        <w:rPr>
          <w:rStyle w:val="Emphasis"/>
          <w:highlight w:val="cyan"/>
        </w:rPr>
        <w:t xml:space="preserve">innovations </w:t>
      </w:r>
      <w:r w:rsidRPr="00452241">
        <w:rPr>
          <w:rStyle w:val="Emphasis"/>
        </w:rPr>
        <w:t>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963538">
        <w:rPr>
          <w:rStyle w:val="StyleUnderline"/>
          <w:highlight w:val="cyan"/>
        </w:rPr>
        <w:t xml:space="preserve">cures </w:t>
      </w:r>
      <w:r w:rsidRPr="00452241">
        <w:rPr>
          <w:rStyle w:val="StyleUnderline"/>
        </w:rPr>
        <w:t>cement with CO2 instead of water</w:t>
      </w:r>
      <w:r w:rsidRPr="00D7388F">
        <w:rPr>
          <w:rStyle w:val="StyleUnderline"/>
        </w:rPr>
        <w:t>, cutting energy use and emissions</w:t>
      </w:r>
      <w:r w:rsidRPr="00D7388F">
        <w:rPr>
          <w:sz w:val="14"/>
        </w:rPr>
        <w:t xml:space="preserve">) are </w:t>
      </w:r>
      <w:r w:rsidRPr="00452241">
        <w:rPr>
          <w:rStyle w:val="StyleUnderline"/>
        </w:rPr>
        <w:t xml:space="preserve">competing to reduce </w:t>
      </w:r>
      <w:r w:rsidRPr="00963538">
        <w:rPr>
          <w:rStyle w:val="StyleUnderline"/>
          <w:highlight w:val="cyan"/>
        </w:rPr>
        <w:t>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5A53A761" w14:textId="77777777" w:rsidR="001947BC" w:rsidRDefault="001947BC" w:rsidP="001947BC">
      <w:pPr>
        <w:rPr>
          <w:rStyle w:val="StyleUnderline"/>
        </w:rPr>
      </w:pPr>
      <w:r w:rsidRPr="00D7388F">
        <w:rPr>
          <w:sz w:val="14"/>
        </w:rPr>
        <w:t xml:space="preserve">Just like in the realm of energy efficiency of the economy, </w:t>
      </w:r>
      <w:r w:rsidRPr="00963538">
        <w:rPr>
          <w:rStyle w:val="Emphasis"/>
          <w:highlight w:val="cyan"/>
        </w:rPr>
        <w:t>competition for market dominance</w:t>
      </w:r>
      <w:r w:rsidRPr="00D7388F">
        <w:rPr>
          <w:rStyle w:val="Emphasis"/>
        </w:rPr>
        <w:t xml:space="preserve">, </w:t>
      </w:r>
      <w:r w:rsidRPr="00963538">
        <w:rPr>
          <w:rStyle w:val="Emphasis"/>
          <w:highlight w:val="cyan"/>
        </w:rPr>
        <w:t>funding, and contracts</w:t>
      </w:r>
      <w:r w:rsidRPr="00D7388F">
        <w:rPr>
          <w:rStyle w:val="Emphasis"/>
        </w:rPr>
        <w:t>—driven ultimately by the profit motive—</w:t>
      </w:r>
      <w:r w:rsidRPr="00963538">
        <w:rPr>
          <w:rStyle w:val="Emphasis"/>
          <w:highlight w:val="cyan"/>
        </w:rPr>
        <w:t xml:space="preserve">is responsible for producing </w:t>
      </w:r>
      <w:r w:rsidRPr="00452241">
        <w:rPr>
          <w:rStyle w:val="Emphasis"/>
        </w:rPr>
        <w:t xml:space="preserve">the </w:t>
      </w:r>
      <w:r w:rsidRPr="00963538">
        <w:rPr>
          <w:rStyle w:val="Emphasis"/>
          <w:highlight w:val="cyan"/>
        </w:rPr>
        <w:t xml:space="preserve">innovation </w:t>
      </w:r>
      <w:r w:rsidRPr="00452241">
        <w:rPr>
          <w:rStyle w:val="Emphasis"/>
        </w:rPr>
        <w:t xml:space="preserve">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44ED9E49" w14:textId="541E0D58" w:rsidR="001947BC" w:rsidRDefault="001947BC" w:rsidP="001947BC">
      <w:pPr>
        <w:pStyle w:val="Heading2"/>
      </w:pPr>
      <w:r>
        <w:t>1AR</w:t>
      </w:r>
    </w:p>
    <w:p w14:paraId="78642DED" w14:textId="77777777" w:rsidR="001947BC" w:rsidRDefault="001947BC" w:rsidP="001947BC">
      <w:pPr>
        <w:pStyle w:val="Heading3"/>
      </w:pPr>
      <w:r>
        <w:t>---Federal Experts Good---1AR</w:t>
      </w:r>
    </w:p>
    <w:p w14:paraId="3642CDDE" w14:textId="77777777" w:rsidR="001947BC" w:rsidRDefault="001947BC" w:rsidP="001947BC">
      <w:pPr>
        <w:pStyle w:val="Heading4"/>
      </w:pPr>
      <w:r>
        <w:t xml:space="preserve">Federal experts good. </w:t>
      </w:r>
    </w:p>
    <w:p w14:paraId="3BE07F5C" w14:textId="77777777" w:rsidR="001947BC" w:rsidRPr="00D141D0" w:rsidRDefault="001947BC" w:rsidP="001947BC">
      <w:r>
        <w:t xml:space="preserve">Yiqin </w:t>
      </w:r>
      <w:r w:rsidRPr="00D141D0">
        <w:rPr>
          <w:rStyle w:val="Style13ptBold"/>
        </w:rPr>
        <w:t>Fu 9/9</w:t>
      </w:r>
      <w:r>
        <w:t xml:space="preserve">, Visiting Scholar, Technology and International Affairs, 9-9-2025, "When Should Congress Preempt State AI Law? The Lessons of Past Technologies", Carnegie Endowment for International Peace, </w:t>
      </w:r>
      <w:r w:rsidRPr="006D7B19">
        <w:t>https://carnegieendowment.org/research/2025/09/congress-preempt-state-ai-law-the-lessons-of-past-technologies?lang=en</w:t>
      </w:r>
      <w:r>
        <w:t xml:space="preserve"> lp </w:t>
      </w:r>
    </w:p>
    <w:p w14:paraId="2E82D1BA" w14:textId="77777777" w:rsidR="001947BC" w:rsidRPr="006343F1" w:rsidRDefault="001947BC" w:rsidP="001947BC">
      <w:pPr>
        <w:rPr>
          <w:rStyle w:val="Emphasis"/>
        </w:rPr>
      </w:pPr>
      <w:r w:rsidRPr="00204804">
        <w:rPr>
          <w:sz w:val="14"/>
        </w:rPr>
        <w:t xml:space="preserve">A third major category of federal intervention comes when the area calls out for </w:t>
      </w:r>
      <w:r w:rsidRPr="006343F1">
        <w:rPr>
          <w:rStyle w:val="StyleUnderline"/>
        </w:rPr>
        <w:t>expertise that the federal government is best positioned to provide</w:t>
      </w:r>
      <w:r w:rsidRPr="00204804">
        <w:rPr>
          <w:sz w:val="14"/>
        </w:rPr>
        <w:t xml:space="preserve">. </w:t>
      </w:r>
      <w:r w:rsidRPr="006343F1">
        <w:rPr>
          <w:rStyle w:val="StyleUnderline"/>
        </w:rPr>
        <w:t>Many highly technical fields require sustained institutional scientific capacity to evaluate complex safety trade-offs.</w:t>
      </w:r>
      <w:r w:rsidRPr="00204804">
        <w:rPr>
          <w:sz w:val="14"/>
        </w:rPr>
        <w:t xml:space="preserve"> At least in theory, </w:t>
      </w:r>
      <w:r w:rsidRPr="00963538">
        <w:rPr>
          <w:rStyle w:val="Emphasis"/>
          <w:highlight w:val="cyan"/>
        </w:rPr>
        <w:t>recruiting and retaining</w:t>
      </w:r>
      <w:r w:rsidRPr="006343F1">
        <w:rPr>
          <w:rStyle w:val="Emphasis"/>
        </w:rPr>
        <w:t xml:space="preserve"> the necessary </w:t>
      </w:r>
      <w:r w:rsidRPr="00963538">
        <w:rPr>
          <w:rStyle w:val="Emphasis"/>
          <w:highlight w:val="cyan"/>
        </w:rPr>
        <w:t>expertise in one place</w:t>
      </w:r>
      <w:r w:rsidRPr="00204804">
        <w:rPr>
          <w:sz w:val="14"/>
        </w:rPr>
        <w:t xml:space="preserve">, </w:t>
      </w:r>
      <w:r w:rsidRPr="00325DF1">
        <w:rPr>
          <w:rStyle w:val="StyleUnderline"/>
        </w:rPr>
        <w:t>rather than dispersing it</w:t>
      </w:r>
      <w:r w:rsidRPr="00204804">
        <w:rPr>
          <w:sz w:val="14"/>
        </w:rPr>
        <w:t xml:space="preserve"> at the state level, </w:t>
      </w:r>
      <w:r w:rsidRPr="00963538">
        <w:rPr>
          <w:rStyle w:val="Emphasis"/>
          <w:highlight w:val="cyan"/>
        </w:rPr>
        <w:t>can allow the</w:t>
      </w:r>
      <w:r w:rsidRPr="006343F1">
        <w:rPr>
          <w:rStyle w:val="Emphasis"/>
        </w:rPr>
        <w:t xml:space="preserve"> </w:t>
      </w:r>
      <w:r w:rsidRPr="00963538">
        <w:rPr>
          <w:rStyle w:val="Emphasis"/>
          <w:highlight w:val="cyan"/>
        </w:rPr>
        <w:t>federal government to regulate</w:t>
      </w:r>
      <w:r w:rsidRPr="006343F1">
        <w:rPr>
          <w:rStyle w:val="Emphasis"/>
        </w:rPr>
        <w:t xml:space="preserve"> more </w:t>
      </w:r>
      <w:r w:rsidRPr="00963538">
        <w:rPr>
          <w:rStyle w:val="Emphasis"/>
          <w:highlight w:val="cyan"/>
        </w:rPr>
        <w:t>effectively.</w:t>
      </w:r>
    </w:p>
    <w:p w14:paraId="6BB49639" w14:textId="77777777" w:rsidR="001947BC" w:rsidRPr="00204804" w:rsidRDefault="001947BC" w:rsidP="001947BC">
      <w:pPr>
        <w:rPr>
          <w:sz w:val="14"/>
        </w:rPr>
      </w:pPr>
      <w:r w:rsidRPr="006343F1">
        <w:rPr>
          <w:rStyle w:val="StyleUnderline"/>
        </w:rPr>
        <w:t>In health care, for example, Congress gradually expanded the authority of the Food and Drug Administration (FDA</w:t>
      </w:r>
      <w:r w:rsidRPr="00204804">
        <w:rPr>
          <w:sz w:val="14"/>
        </w:rPr>
        <w:t>) over the course of the twentieth century to cover a growing range of products (prescription and nonprescription drugs, branded and generic drugs, medical devices, and so on) as well as new contexts in which consumers encountered them (like advertising and labeling).20 Express preemption language first appeared in the 1966 Fair Packaging and Labeling Act21 and the 1976 Medical Device Amendments, in part in response to high profile accidents.22 Today, thousands of scientists work at the FDA, and the agency has come to be regarded as the global gold standard for the evaluation of pharmaceutical products.</w:t>
      </w:r>
    </w:p>
    <w:p w14:paraId="09F3F7C1" w14:textId="77777777" w:rsidR="001947BC" w:rsidRPr="00204804" w:rsidRDefault="001947BC" w:rsidP="001947BC">
      <w:pPr>
        <w:rPr>
          <w:sz w:val="14"/>
        </w:rPr>
      </w:pPr>
      <w:r w:rsidRPr="006343F1">
        <w:rPr>
          <w:rStyle w:val="StyleUnderline"/>
        </w:rPr>
        <w:t>Nuclear energy is another domain where Congress has long deemed federal expertise essential</w:t>
      </w:r>
      <w:r w:rsidRPr="00204804">
        <w:rPr>
          <w:sz w:val="14"/>
        </w:rPr>
        <w:t>. In the postwar period, the Atomic Energy Commission was created to both promote and regulate the technology. Mounting concerns over safety, exacerbated by such high-profile accidents as the fatal SL-1 reactor accident in Idaho in 1961 and the partial meltdown at Fermi Unit 1 in Michigan in 1966, prompted Congress to stand up a new, independent agency, the Nuclear Regulatory Commission (NRC), to act as the field’s lead regulator. Today, the NRC issues licenses and regulations, maintains two on-site inspectors at every commercial nuclear facility, and operates a dedicated Incident Response Program to address emergencies. As with the FDA’s evaluation of new drugs, such complex and long-term regulatory demands are generally beyond the capabilities of most state agencies, which lack the institutional scale or technical bench to perform comparable functions.</w:t>
      </w:r>
    </w:p>
    <w:p w14:paraId="6F746214" w14:textId="77777777" w:rsidR="001947BC" w:rsidRPr="00204804" w:rsidRDefault="001947BC" w:rsidP="001947BC">
      <w:pPr>
        <w:rPr>
          <w:sz w:val="14"/>
        </w:rPr>
      </w:pPr>
      <w:r w:rsidRPr="006343F1">
        <w:rPr>
          <w:rStyle w:val="StyleUnderline"/>
        </w:rPr>
        <w:t xml:space="preserve">When it comes to </w:t>
      </w:r>
      <w:r w:rsidRPr="00963538">
        <w:rPr>
          <w:rStyle w:val="StyleUnderline"/>
          <w:highlight w:val="cyan"/>
        </w:rPr>
        <w:t>AI</w:t>
      </w:r>
      <w:r w:rsidRPr="00204804">
        <w:rPr>
          <w:sz w:val="14"/>
        </w:rPr>
        <w:t xml:space="preserve">, </w:t>
      </w:r>
      <w:r w:rsidRPr="006343F1">
        <w:rPr>
          <w:rStyle w:val="Emphasis"/>
        </w:rPr>
        <w:t xml:space="preserve">some aspects of the </w:t>
      </w:r>
      <w:r w:rsidRPr="00963538">
        <w:rPr>
          <w:rStyle w:val="Emphasis"/>
          <w:highlight w:val="cyan"/>
        </w:rPr>
        <w:t>technology</w:t>
      </w:r>
      <w:r w:rsidRPr="006343F1">
        <w:rPr>
          <w:rStyle w:val="Emphasis"/>
        </w:rPr>
        <w:t xml:space="preserve"> are </w:t>
      </w:r>
      <w:r w:rsidRPr="00963538">
        <w:rPr>
          <w:rStyle w:val="Emphasis"/>
          <w:highlight w:val="cyan"/>
        </w:rPr>
        <w:t>well suited to</w:t>
      </w:r>
      <w:r w:rsidRPr="006343F1">
        <w:rPr>
          <w:rStyle w:val="Emphasis"/>
        </w:rPr>
        <w:t xml:space="preserve"> the </w:t>
      </w:r>
      <w:r w:rsidRPr="00963538">
        <w:rPr>
          <w:rStyle w:val="Emphasis"/>
          <w:highlight w:val="cyan"/>
        </w:rPr>
        <w:t>centralization of knowledge</w:t>
      </w:r>
      <w:r w:rsidRPr="00204804">
        <w:rPr>
          <w:sz w:val="14"/>
        </w:rPr>
        <w:t xml:space="preserve">. The need for such expertise is clearest in two areas: </w:t>
      </w:r>
      <w:r w:rsidRPr="006343F1">
        <w:rPr>
          <w:rStyle w:val="StyleUnderline"/>
        </w:rPr>
        <w:t xml:space="preserve">the development of </w:t>
      </w:r>
      <w:r w:rsidRPr="00963538">
        <w:rPr>
          <w:rStyle w:val="StyleUnderline"/>
          <w:highlight w:val="cyan"/>
        </w:rPr>
        <w:t>general-purpose AI</w:t>
      </w:r>
      <w:r w:rsidRPr="006343F1">
        <w:rPr>
          <w:rStyle w:val="StyleUnderline"/>
        </w:rPr>
        <w:t xml:space="preserve"> models and the extreme risks those models pose</w:t>
      </w:r>
      <w:r w:rsidRPr="00204804">
        <w:rPr>
          <w:sz w:val="14"/>
        </w:rPr>
        <w:t xml:space="preserve">, especially those related to national security, such as the potential for AI to accelerate the proliferation of chemical and biological weapons. In addition to the substantial existing scientific and national security expertise in the federal government, </w:t>
      </w:r>
      <w:r w:rsidRPr="00963538">
        <w:rPr>
          <w:rStyle w:val="Emphasis"/>
          <w:highlight w:val="cyan"/>
        </w:rPr>
        <w:t>federal agencies will find it</w:t>
      </w:r>
      <w:r w:rsidRPr="006343F1">
        <w:rPr>
          <w:rStyle w:val="Emphasis"/>
        </w:rPr>
        <w:t xml:space="preserve"> far </w:t>
      </w:r>
      <w:r w:rsidRPr="00963538">
        <w:rPr>
          <w:rStyle w:val="Emphasis"/>
          <w:highlight w:val="cyan"/>
        </w:rPr>
        <w:t>easier</w:t>
      </w:r>
      <w:r w:rsidRPr="006343F1">
        <w:rPr>
          <w:rStyle w:val="Emphasis"/>
        </w:rPr>
        <w:t xml:space="preserve"> than states </w:t>
      </w:r>
      <w:r w:rsidRPr="00963538">
        <w:rPr>
          <w:rStyle w:val="Emphasis"/>
          <w:highlight w:val="cyan"/>
        </w:rPr>
        <w:t>to attract</w:t>
      </w:r>
      <w:r w:rsidRPr="006343F1">
        <w:rPr>
          <w:rStyle w:val="Emphasis"/>
        </w:rPr>
        <w:t xml:space="preserve"> the </w:t>
      </w:r>
      <w:r w:rsidRPr="00963538">
        <w:rPr>
          <w:rStyle w:val="Emphasis"/>
          <w:highlight w:val="cyan"/>
        </w:rPr>
        <w:t>technical talent necessary</w:t>
      </w:r>
      <w:r w:rsidRPr="006343F1">
        <w:rPr>
          <w:rStyle w:val="Emphasis"/>
        </w:rPr>
        <w:t xml:space="preserve"> </w:t>
      </w:r>
      <w:r w:rsidRPr="00963538">
        <w:rPr>
          <w:rStyle w:val="Emphasis"/>
          <w:highlight w:val="cyan"/>
        </w:rPr>
        <w:t>to</w:t>
      </w:r>
      <w:r w:rsidRPr="006343F1">
        <w:rPr>
          <w:rStyle w:val="Emphasis"/>
        </w:rPr>
        <w:t xml:space="preserve"> evaluate and </w:t>
      </w:r>
      <w:r w:rsidRPr="00963538">
        <w:rPr>
          <w:rStyle w:val="Emphasis"/>
          <w:highlight w:val="cyan"/>
        </w:rPr>
        <w:t>govern AI</w:t>
      </w:r>
      <w:r w:rsidRPr="006343F1">
        <w:rPr>
          <w:rStyle w:val="Emphasis"/>
        </w:rPr>
        <w:t xml:space="preserve"> development</w:t>
      </w:r>
      <w:r w:rsidRPr="00204804">
        <w:rPr>
          <w:sz w:val="14"/>
        </w:rPr>
        <w:t>. In many other areas where AI is deployed, from housing to insurance, states will be better positioned, thanks to their existing understanding of the relevant local market.</w:t>
      </w:r>
    </w:p>
    <w:p w14:paraId="5EE39798" w14:textId="77777777" w:rsidR="001947BC" w:rsidRPr="00204804" w:rsidRDefault="001947BC" w:rsidP="001947BC">
      <w:pPr>
        <w:rPr>
          <w:rStyle w:val="StyleUnderline"/>
        </w:rPr>
      </w:pPr>
      <w:r w:rsidRPr="00204804">
        <w:rPr>
          <w:rStyle w:val="StyleUnderline"/>
        </w:rPr>
        <w:t xml:space="preserve">The federal </w:t>
      </w:r>
      <w:r w:rsidRPr="00963538">
        <w:rPr>
          <w:rStyle w:val="StyleUnderline"/>
          <w:highlight w:val="cyan"/>
        </w:rPr>
        <w:t>government has already taken some</w:t>
      </w:r>
      <w:r w:rsidRPr="00204804">
        <w:rPr>
          <w:rStyle w:val="StyleUnderline"/>
        </w:rPr>
        <w:t xml:space="preserve"> steps toward building the right kind of expertise</w:t>
      </w:r>
      <w:r w:rsidRPr="00204804">
        <w:rPr>
          <w:sz w:val="14"/>
        </w:rPr>
        <w:t xml:space="preserve">. </w:t>
      </w:r>
      <w:r w:rsidRPr="00204804">
        <w:rPr>
          <w:rStyle w:val="StyleUnderline"/>
        </w:rPr>
        <w:t>The Center for AI Standards and Innovation</w:t>
      </w:r>
      <w:r w:rsidRPr="00204804">
        <w:rPr>
          <w:sz w:val="14"/>
        </w:rPr>
        <w:t xml:space="preserve"> (formerly the AI Safety Institute) </w:t>
      </w:r>
      <w:r w:rsidRPr="00963538">
        <w:rPr>
          <w:rStyle w:val="Emphasis"/>
          <w:highlight w:val="cyan"/>
        </w:rPr>
        <w:t>employs both</w:t>
      </w:r>
      <w:r w:rsidRPr="00204804">
        <w:rPr>
          <w:rStyle w:val="Emphasis"/>
        </w:rPr>
        <w:t xml:space="preserve"> technical </w:t>
      </w:r>
      <w:r w:rsidRPr="00963538">
        <w:rPr>
          <w:rStyle w:val="Emphasis"/>
          <w:highlight w:val="cyan"/>
        </w:rPr>
        <w:t>researchers</w:t>
      </w:r>
      <w:r w:rsidRPr="00204804">
        <w:rPr>
          <w:rStyle w:val="Emphasis"/>
        </w:rPr>
        <w:t xml:space="preserve"> </w:t>
      </w:r>
      <w:r w:rsidRPr="00963538">
        <w:rPr>
          <w:rStyle w:val="Emphasis"/>
          <w:highlight w:val="cyan"/>
        </w:rPr>
        <w:t>and</w:t>
      </w:r>
      <w:r w:rsidRPr="00204804">
        <w:rPr>
          <w:rStyle w:val="Emphasis"/>
        </w:rPr>
        <w:t xml:space="preserve"> </w:t>
      </w:r>
      <w:r w:rsidRPr="00963538">
        <w:rPr>
          <w:rStyle w:val="Emphasis"/>
          <w:highlight w:val="cyan"/>
        </w:rPr>
        <w:t>policy experts</w:t>
      </w:r>
      <w:r w:rsidRPr="00204804">
        <w:rPr>
          <w:sz w:val="14"/>
        </w:rPr>
        <w:t xml:space="preserve">. </w:t>
      </w:r>
      <w:r w:rsidRPr="00204804">
        <w:rPr>
          <w:rStyle w:val="StyleUnderline"/>
        </w:rPr>
        <w:t>The center is responsible for evaluating national security risks posed by AI models</w:t>
      </w:r>
      <w:r w:rsidRPr="00204804">
        <w:rPr>
          <w:sz w:val="14"/>
        </w:rPr>
        <w:t xml:space="preserve">, </w:t>
      </w:r>
      <w:r w:rsidRPr="00204804">
        <w:rPr>
          <w:rStyle w:val="StyleUnderline"/>
        </w:rPr>
        <w:t>producing guidelines for the security of AI systems, and assessing the threats posed by U.S. adversaries’ use of AI.</w:t>
      </w:r>
      <w:r w:rsidRPr="00204804">
        <w:rPr>
          <w:sz w:val="14"/>
        </w:rPr>
        <w:t xml:space="preserve"> Although the U.S. government still has a long way to go to match the technical capacity of some other governments—most notably the UK AI Security Institute—</w:t>
      </w:r>
      <w:r w:rsidRPr="00963538">
        <w:rPr>
          <w:rStyle w:val="StyleUnderline"/>
          <w:highlight w:val="cyan"/>
        </w:rPr>
        <w:t>those efforts are the</w:t>
      </w:r>
      <w:r w:rsidRPr="00204804">
        <w:rPr>
          <w:rStyle w:val="StyleUnderline"/>
        </w:rPr>
        <w:t xml:space="preserve"> </w:t>
      </w:r>
      <w:r w:rsidRPr="00963538">
        <w:rPr>
          <w:rStyle w:val="StyleUnderline"/>
          <w:highlight w:val="cyan"/>
        </w:rPr>
        <w:t>right place to start</w:t>
      </w:r>
      <w:r w:rsidRPr="00204804">
        <w:rPr>
          <w:rStyle w:val="StyleUnderline"/>
        </w:rPr>
        <w:t xml:space="preserve"> creating the technical capacity necessary to govern AI.</w:t>
      </w:r>
    </w:p>
    <w:p w14:paraId="5C3B85A6" w14:textId="77777777" w:rsidR="001947BC" w:rsidRDefault="001947BC" w:rsidP="001947BC">
      <w:pPr>
        <w:pStyle w:val="Heading4"/>
      </w:pPr>
      <w:r>
        <w:t xml:space="preserve">Even if there are some uncertainties about regulation, it’s still preferable to any alternative. </w:t>
      </w:r>
    </w:p>
    <w:p w14:paraId="72830C91" w14:textId="77777777" w:rsidR="001947BC" w:rsidRPr="00996390" w:rsidRDefault="001947BC" w:rsidP="001947BC">
      <w:r w:rsidRPr="00996390">
        <w:t xml:space="preserve">Matthew </w:t>
      </w:r>
      <w:r w:rsidRPr="00996390">
        <w:rPr>
          <w:rStyle w:val="Style13ptBold"/>
        </w:rPr>
        <w:t>Tokson 24</w:t>
      </w:r>
      <w:r w:rsidRPr="00996390">
        <w:t xml:space="preserve">, Professor of Law at the University of Utah S.J. Quinney College of Law, writing on the Fourth Amendment, cyberlaw, and artificial Intelligence, among other topics. He is also an affiliate scholar with Northeastern University's Center for Law, Innovation and Creativity. He previously served as a law clerk to the Honorable Ruth Bader Ginsburg and to the Honorable David H. Souter of the United States Supreme Court, and as a senior litigation associate in the criminal investigations group of WilmerHale, in Washington, D.C., 9-16-2024, "Uncertainty, Catastrophic Risk, and AI Regulation", Default, </w:t>
      </w:r>
      <w:r w:rsidRPr="006D7B19">
        <w:t>https://www.lawfaremedia.org/article/uncertainty--catastrophic-risk--and-ai-regulation</w:t>
      </w:r>
      <w:r>
        <w:t xml:space="preserve"> lp</w:t>
      </w:r>
    </w:p>
    <w:p w14:paraId="2885F9A8" w14:textId="77777777" w:rsidR="001947BC" w:rsidRPr="00BF6831" w:rsidRDefault="001947BC" w:rsidP="001947BC">
      <w:pPr>
        <w:rPr>
          <w:sz w:val="12"/>
        </w:rPr>
      </w:pPr>
      <w:r w:rsidRPr="00BF6831">
        <w:rPr>
          <w:sz w:val="12"/>
        </w:rPr>
        <w:t xml:space="preserve">Indeed, </w:t>
      </w:r>
      <w:r w:rsidRPr="00204804">
        <w:rPr>
          <w:rStyle w:val="StyleUnderline"/>
        </w:rPr>
        <w:t>there is a substantial, venerable literature on regulating under conditions of uncertainty</w:t>
      </w:r>
      <w:r w:rsidRPr="00BF6831">
        <w:rPr>
          <w:sz w:val="12"/>
        </w:rPr>
        <w:t xml:space="preserve">. For over a century, scholars have recognized that </w:t>
      </w:r>
      <w:r w:rsidRPr="00963538">
        <w:rPr>
          <w:rStyle w:val="Emphasis"/>
          <w:highlight w:val="cyan"/>
        </w:rPr>
        <w:t>policymakers must sometimes act</w:t>
      </w:r>
      <w:r w:rsidRPr="00204804">
        <w:rPr>
          <w:rStyle w:val="Emphasis"/>
        </w:rPr>
        <w:t xml:space="preserve"> to address risks </w:t>
      </w:r>
      <w:r w:rsidRPr="00963538">
        <w:rPr>
          <w:rStyle w:val="Emphasis"/>
          <w:highlight w:val="cyan"/>
        </w:rPr>
        <w:t>even when</w:t>
      </w:r>
      <w:r w:rsidRPr="00204804">
        <w:rPr>
          <w:rStyle w:val="Emphasis"/>
        </w:rPr>
        <w:t xml:space="preserve"> those </w:t>
      </w:r>
      <w:r w:rsidRPr="00963538">
        <w:rPr>
          <w:rStyle w:val="Emphasis"/>
          <w:highlight w:val="cyan"/>
        </w:rPr>
        <w:t>risks cannot be calculated precisely</w:t>
      </w:r>
      <w:r w:rsidRPr="00BF6831">
        <w:rPr>
          <w:sz w:val="12"/>
        </w:rPr>
        <w:t xml:space="preserve">. In areas such as climate change, pandemics, and genetic modification, policymakers have addressed risks that can only be estimated or guessed at rather than quantified. To be sure, the level of uncertainty surrounding AI is currently greater than that surrounding these other areas (this is discussed further in the next section). But </w:t>
      </w:r>
      <w:r w:rsidRPr="00204804">
        <w:rPr>
          <w:rStyle w:val="StyleUnderline"/>
        </w:rPr>
        <w:t>full quantification of risk remains difficult in each context.</w:t>
      </w:r>
      <w:r w:rsidRPr="00BF6831">
        <w:rPr>
          <w:sz w:val="12"/>
        </w:rPr>
        <w:t xml:space="preserve"> </w:t>
      </w:r>
      <w:r w:rsidRPr="00204804">
        <w:rPr>
          <w:rStyle w:val="Emphasis"/>
        </w:rPr>
        <w:t xml:space="preserve">Nonetheless, </w:t>
      </w:r>
      <w:r w:rsidRPr="00963538">
        <w:rPr>
          <w:rStyle w:val="Emphasis"/>
          <w:highlight w:val="cyan"/>
        </w:rPr>
        <w:t>regulation is</w:t>
      </w:r>
      <w:r w:rsidRPr="00204804">
        <w:rPr>
          <w:rStyle w:val="Emphasis"/>
        </w:rPr>
        <w:t xml:space="preserve"> often </w:t>
      </w:r>
      <w:r w:rsidRPr="00963538">
        <w:rPr>
          <w:rStyle w:val="Emphasis"/>
          <w:highlight w:val="cyan"/>
        </w:rPr>
        <w:t>appropriate</w:t>
      </w:r>
      <w:r w:rsidRPr="00BF6831">
        <w:rPr>
          <w:sz w:val="12"/>
        </w:rPr>
        <w:t xml:space="preserve"> in these contexts </w:t>
      </w:r>
      <w:r w:rsidRPr="00963538">
        <w:rPr>
          <w:rStyle w:val="Emphasis"/>
          <w:highlight w:val="cyan"/>
        </w:rPr>
        <w:t>despite uncertainty</w:t>
      </w:r>
      <w:r w:rsidRPr="00BF6831">
        <w:rPr>
          <w:sz w:val="12"/>
        </w:rPr>
        <w:t xml:space="preserve"> about the future.</w:t>
      </w:r>
    </w:p>
    <w:p w14:paraId="36C779EC" w14:textId="77777777" w:rsidR="001947BC" w:rsidRPr="00BD4E16" w:rsidRDefault="001947BC" w:rsidP="001947BC">
      <w:pPr>
        <w:rPr>
          <w:rStyle w:val="StyleUnderline"/>
        </w:rPr>
      </w:pPr>
      <w:r w:rsidRPr="00BF6831">
        <w:rPr>
          <w:sz w:val="12"/>
        </w:rPr>
        <w:t xml:space="preserve">A widely held view within the regulatory literature is that </w:t>
      </w:r>
      <w:r w:rsidRPr="00204804">
        <w:rPr>
          <w:rStyle w:val="StyleUnderline"/>
        </w:rPr>
        <w:t>precautionary regulatory approaches may be justified in situations of uncertainty</w:t>
      </w:r>
      <w:r w:rsidRPr="00BF6831">
        <w:rPr>
          <w:sz w:val="12"/>
        </w:rPr>
        <w:t xml:space="preserve"> when a new technology or practice creates a nontrivial risk of catastrophic harm. In such situations, </w:t>
      </w:r>
      <w:r w:rsidRPr="00204804">
        <w:rPr>
          <w:rStyle w:val="StyleUnderline"/>
        </w:rPr>
        <w:t>policymakers can maximize welfare by pursuing a “maximin” strategy</w:t>
      </w:r>
      <w:r w:rsidRPr="00BF6831">
        <w:rPr>
          <w:sz w:val="12"/>
        </w:rPr>
        <w:t xml:space="preserve">—that is, </w:t>
      </w:r>
      <w:r w:rsidRPr="00204804">
        <w:rPr>
          <w:rStyle w:val="StyleUnderline"/>
        </w:rPr>
        <w:t>choosing the policy approach with the best worst-case outcome</w:t>
      </w:r>
      <w:r w:rsidRPr="00BF6831">
        <w:rPr>
          <w:sz w:val="12"/>
        </w:rPr>
        <w:t xml:space="preserve">. Under this approach, </w:t>
      </w:r>
      <w:r w:rsidRPr="00BD4E16">
        <w:rPr>
          <w:rStyle w:val="StyleUnderline"/>
        </w:rPr>
        <w:t>if regulating a new technology with uncertain costs and</w:t>
      </w:r>
      <w:r w:rsidRPr="00BF6831">
        <w:rPr>
          <w:sz w:val="12"/>
        </w:rPr>
        <w:t xml:space="preserve"> </w:t>
      </w:r>
      <w:r w:rsidRPr="00BD4E16">
        <w:rPr>
          <w:rStyle w:val="StyleUnderline"/>
        </w:rPr>
        <w:t xml:space="preserve">benefits reduces a meaningful catastrophic risk, </w:t>
      </w:r>
      <w:r w:rsidRPr="00BD4E16">
        <w:rPr>
          <w:rStyle w:val="Emphasis"/>
        </w:rPr>
        <w:t>regulation is justified</w:t>
      </w:r>
      <w:r w:rsidRPr="00BD4E16">
        <w:rPr>
          <w:rStyle w:val="StyleUnderline"/>
        </w:rPr>
        <w:t xml:space="preserve"> and a better option </w:t>
      </w:r>
      <w:r w:rsidRPr="00BD4E16">
        <w:rPr>
          <w:rStyle w:val="Emphasis"/>
        </w:rPr>
        <w:t>than merely waiting</w:t>
      </w:r>
      <w:r w:rsidRPr="00BD4E16">
        <w:rPr>
          <w:rStyle w:val="StyleUnderline"/>
        </w:rPr>
        <w:t xml:space="preserve"> for the costs and benefits to become more easily quantifiable.</w:t>
      </w:r>
    </w:p>
    <w:p w14:paraId="1D9D2F0C" w14:textId="77777777" w:rsidR="001947BC" w:rsidRPr="00BD4E16" w:rsidRDefault="001947BC" w:rsidP="001947BC">
      <w:pPr>
        <w:rPr>
          <w:rStyle w:val="Emphasis"/>
        </w:rPr>
      </w:pPr>
      <w:r w:rsidRPr="00963538">
        <w:rPr>
          <w:rStyle w:val="Emphasis"/>
          <w:highlight w:val="cyan"/>
        </w:rPr>
        <w:t>Artificial intelligence</w:t>
      </w:r>
      <w:r w:rsidRPr="00BD4E16">
        <w:rPr>
          <w:rStyle w:val="Emphasis"/>
        </w:rPr>
        <w:t xml:space="preserve"> </w:t>
      </w:r>
      <w:r w:rsidRPr="00963538">
        <w:rPr>
          <w:rStyle w:val="Emphasis"/>
          <w:highlight w:val="cyan"/>
        </w:rPr>
        <w:t>is a prime example</w:t>
      </w:r>
      <w:r w:rsidRPr="00963538">
        <w:rPr>
          <w:sz w:val="12"/>
          <w:highlight w:val="cyan"/>
        </w:rPr>
        <w:t xml:space="preserve"> </w:t>
      </w:r>
      <w:r w:rsidRPr="00963538">
        <w:rPr>
          <w:rStyle w:val="StyleUnderline"/>
          <w:highlight w:val="cyan"/>
        </w:rPr>
        <w:t>of</w:t>
      </w:r>
      <w:r w:rsidRPr="00BD4E16">
        <w:rPr>
          <w:rStyle w:val="StyleUnderline"/>
        </w:rPr>
        <w:t xml:space="preserve"> a technology for which a </w:t>
      </w:r>
      <w:r w:rsidRPr="00963538">
        <w:rPr>
          <w:rStyle w:val="StyleUnderline"/>
          <w:highlight w:val="cyan"/>
        </w:rPr>
        <w:t>maximin</w:t>
      </w:r>
      <w:r w:rsidRPr="00BD4E16">
        <w:rPr>
          <w:rStyle w:val="StyleUnderline"/>
        </w:rPr>
        <w:t xml:space="preserve">, precautionary regulatory </w:t>
      </w:r>
      <w:r w:rsidRPr="00963538">
        <w:rPr>
          <w:rStyle w:val="StyleUnderline"/>
          <w:highlight w:val="cyan"/>
        </w:rPr>
        <w:t>strategy is appropriate</w:t>
      </w:r>
      <w:r w:rsidRPr="00BD4E16">
        <w:rPr>
          <w:rStyle w:val="StyleUnderline"/>
        </w:rPr>
        <w:t>.</w:t>
      </w:r>
      <w:r w:rsidRPr="00BF6831">
        <w:rPr>
          <w:sz w:val="12"/>
        </w:rPr>
        <w:t xml:space="preserve"> The path of its future development is uncertain, and—according to a majority of experts in the AI field—</w:t>
      </w:r>
      <w:r w:rsidRPr="00BD4E16">
        <w:rPr>
          <w:rStyle w:val="StyleUnderline"/>
        </w:rPr>
        <w:t>it poses a substantial risk of catastrophic harm</w:t>
      </w:r>
      <w:r w:rsidRPr="00BF6831">
        <w:rPr>
          <w:sz w:val="12"/>
        </w:rPr>
        <w:t xml:space="preserve">. Given these characteristics, </w:t>
      </w:r>
      <w:r w:rsidRPr="00963538">
        <w:rPr>
          <w:rStyle w:val="Emphasis"/>
          <w:highlight w:val="cyan"/>
        </w:rPr>
        <w:t>meaningful regulation</w:t>
      </w:r>
      <w:r w:rsidRPr="00BF6831">
        <w:rPr>
          <w:sz w:val="12"/>
        </w:rPr>
        <w:t xml:space="preserve">, </w:t>
      </w:r>
      <w:r w:rsidRPr="00BD4E16">
        <w:rPr>
          <w:rStyle w:val="StyleUnderline"/>
        </w:rPr>
        <w:t xml:space="preserve">rather than a laissez-faire approach or even a flexible, wait-and-see approach to policymaking, </w:t>
      </w:r>
      <w:r w:rsidRPr="00963538">
        <w:rPr>
          <w:rStyle w:val="Emphasis"/>
          <w:highlight w:val="cyan"/>
        </w:rPr>
        <w:t>is</w:t>
      </w:r>
      <w:r w:rsidRPr="00BD4E16">
        <w:rPr>
          <w:rStyle w:val="Emphasis"/>
        </w:rPr>
        <w:t xml:space="preserve"> currently </w:t>
      </w:r>
      <w:r w:rsidRPr="00963538">
        <w:rPr>
          <w:rStyle w:val="Emphasis"/>
          <w:highlight w:val="cyan"/>
        </w:rPr>
        <w:t>the optimal choice</w:t>
      </w:r>
      <w:r w:rsidRPr="00BD4E16">
        <w:rPr>
          <w:rStyle w:val="Emphasis"/>
        </w:rPr>
        <w:t>.</w:t>
      </w:r>
      <w:r w:rsidRPr="00BF6831">
        <w:rPr>
          <w:sz w:val="12"/>
        </w:rPr>
        <w:t xml:space="preserve"> Early laws directed at catastrophic AI risk, such as California’s proposed SB 1047, which aims to impose basic safety requirements on developers of frontier AI models, are a small step in the right direction. </w:t>
      </w:r>
      <w:r w:rsidRPr="00BD4E16">
        <w:rPr>
          <w:rStyle w:val="StyleUnderline"/>
        </w:rPr>
        <w:t xml:space="preserve">The </w:t>
      </w:r>
      <w:r w:rsidRPr="00963538">
        <w:rPr>
          <w:rStyle w:val="Emphasis"/>
          <w:highlight w:val="cyan"/>
        </w:rPr>
        <w:t>cautious</w:t>
      </w:r>
      <w:r w:rsidRPr="00BD4E16">
        <w:rPr>
          <w:rStyle w:val="Emphasis"/>
        </w:rPr>
        <w:t xml:space="preserve">, government-skeptical </w:t>
      </w:r>
      <w:r w:rsidRPr="00963538">
        <w:rPr>
          <w:rStyle w:val="Emphasis"/>
          <w:highlight w:val="cyan"/>
        </w:rPr>
        <w:t>philosophy</w:t>
      </w:r>
      <w:r w:rsidRPr="00BD4E16">
        <w:rPr>
          <w:rStyle w:val="StyleUnderline"/>
        </w:rPr>
        <w:t xml:space="preserve"> adopted by some pundits </w:t>
      </w:r>
      <w:r w:rsidRPr="00963538">
        <w:rPr>
          <w:rStyle w:val="Emphasis"/>
          <w:highlight w:val="cyan"/>
        </w:rPr>
        <w:t>risks delaying</w:t>
      </w:r>
      <w:r w:rsidRPr="00BD4E16">
        <w:rPr>
          <w:rStyle w:val="Emphasis"/>
        </w:rPr>
        <w:t xml:space="preserve"> meaningful </w:t>
      </w:r>
      <w:r w:rsidRPr="00963538">
        <w:rPr>
          <w:rStyle w:val="Emphasis"/>
          <w:highlight w:val="cyan"/>
        </w:rPr>
        <w:t>restrictions</w:t>
      </w:r>
      <w:r w:rsidRPr="00BD4E16">
        <w:rPr>
          <w:rStyle w:val="Emphasis"/>
        </w:rPr>
        <w:t xml:space="preserve"> on dangerous technologies </w:t>
      </w:r>
      <w:r w:rsidRPr="00963538">
        <w:rPr>
          <w:rStyle w:val="Emphasis"/>
          <w:highlight w:val="cyan"/>
        </w:rPr>
        <w:t>until it is</w:t>
      </w:r>
      <w:r w:rsidRPr="00BD4E16">
        <w:rPr>
          <w:rStyle w:val="Emphasis"/>
        </w:rPr>
        <w:t xml:space="preserve"> far </w:t>
      </w:r>
      <w:r w:rsidRPr="00963538">
        <w:rPr>
          <w:rStyle w:val="Emphasis"/>
          <w:highlight w:val="cyan"/>
        </w:rPr>
        <w:t>too late</w:t>
      </w:r>
      <w:r w:rsidRPr="00BD4E16">
        <w:rPr>
          <w:rStyle w:val="Emphasis"/>
        </w:rPr>
        <w:t>.</w:t>
      </w:r>
    </w:p>
    <w:p w14:paraId="3222B0CF" w14:textId="77777777" w:rsidR="001947BC" w:rsidRPr="00BF6831" w:rsidRDefault="001947BC" w:rsidP="001947BC">
      <w:pPr>
        <w:rPr>
          <w:sz w:val="12"/>
        </w:rPr>
      </w:pPr>
      <w:r w:rsidRPr="00BF6831">
        <w:rPr>
          <w:sz w:val="12"/>
        </w:rPr>
        <w:t>Calculating AI Risks</w:t>
      </w:r>
    </w:p>
    <w:p w14:paraId="77E5B9AE" w14:textId="77777777" w:rsidR="001947BC" w:rsidRPr="00BF6831" w:rsidRDefault="001947BC" w:rsidP="001947BC">
      <w:pPr>
        <w:rPr>
          <w:sz w:val="12"/>
        </w:rPr>
      </w:pPr>
      <w:r w:rsidRPr="00BF6831">
        <w:rPr>
          <w:sz w:val="12"/>
        </w:rPr>
        <w:t xml:space="preserve">While the premise of the AI Snake Oil pundits’ argument that policymakers should not regulate on the basis of uncertain risks is wrong, their specific arguments about the total unquantifiability of AI extinction risks are also flawed. Though the risks are genuinely uncertain and can only be roughly estimated, </w:t>
      </w:r>
      <w:r w:rsidRPr="00BF6831">
        <w:rPr>
          <w:rStyle w:val="StyleUnderline"/>
        </w:rPr>
        <w:t xml:space="preserve">AI </w:t>
      </w:r>
      <w:r w:rsidRPr="00963538">
        <w:rPr>
          <w:rStyle w:val="StyleUnderline"/>
          <w:highlight w:val="cyan"/>
        </w:rPr>
        <w:t>experts</w:t>
      </w:r>
      <w:r w:rsidRPr="00BF6831">
        <w:rPr>
          <w:rStyle w:val="StyleUnderline"/>
        </w:rPr>
        <w:t xml:space="preserve"> are not pulling their extinction risk estimates from thin air</w:t>
      </w:r>
      <w:r w:rsidRPr="00BF6831">
        <w:rPr>
          <w:sz w:val="12"/>
        </w:rPr>
        <w:t xml:space="preserve">. </w:t>
      </w:r>
      <w:r w:rsidRPr="00BF6831">
        <w:rPr>
          <w:rStyle w:val="StyleUnderline"/>
        </w:rPr>
        <w:t xml:space="preserve">They </w:t>
      </w:r>
      <w:r w:rsidRPr="00963538">
        <w:rPr>
          <w:rStyle w:val="StyleUnderline"/>
          <w:highlight w:val="cyan"/>
        </w:rPr>
        <w:t>are estimating AI extinction risk</w:t>
      </w:r>
      <w:r w:rsidRPr="00BF6831">
        <w:rPr>
          <w:rStyle w:val="StyleUnderline"/>
        </w:rPr>
        <w:t xml:space="preserve"> the same way anyone might estimate an uncertain future risk: </w:t>
      </w:r>
      <w:r w:rsidRPr="00963538">
        <w:rPr>
          <w:rStyle w:val="StyleUnderline"/>
          <w:highlight w:val="cyan"/>
        </w:rPr>
        <w:t>by reference to prior</w:t>
      </w:r>
      <w:r w:rsidRPr="00BF6831">
        <w:rPr>
          <w:rStyle w:val="StyleUnderline"/>
        </w:rPr>
        <w:t xml:space="preserve">, observed </w:t>
      </w:r>
      <w:r w:rsidRPr="00963538">
        <w:rPr>
          <w:rStyle w:val="StyleUnderline"/>
          <w:highlight w:val="cyan"/>
        </w:rPr>
        <w:t>events</w:t>
      </w:r>
      <w:r w:rsidRPr="00BF6831">
        <w:rPr>
          <w:sz w:val="12"/>
        </w:rPr>
        <w:t xml:space="preserve">. The AI Snake Oil pundits contend that human extinction due to advanced AI is so unlike any prior event that history is no guide, at all, whatsoever. But the </w:t>
      </w:r>
      <w:r w:rsidRPr="00BF6831">
        <w:rPr>
          <w:rStyle w:val="StyleUnderline"/>
        </w:rPr>
        <w:t xml:space="preserve">various components of most AI extinction scenarios—the development of supercapable AI, the failure to align that AI with human goals or safety, and the extinction of a displaced or disempowered species—are tractable, with historical precedents that are relevant and capable of providing a basis for estimation. </w:t>
      </w:r>
      <w:r w:rsidRPr="00BF6831">
        <w:rPr>
          <w:sz w:val="12"/>
        </w:rPr>
        <w:t xml:space="preserve">One needs only to multiply these estimated component probabilities to produce an estimated probability of AI-caused extinction risk. </w:t>
      </w:r>
    </w:p>
    <w:p w14:paraId="4311492A" w14:textId="77777777" w:rsidR="001947BC" w:rsidRPr="00BF6831" w:rsidRDefault="001947BC" w:rsidP="001947BC">
      <w:pPr>
        <w:rPr>
          <w:sz w:val="12"/>
        </w:rPr>
      </w:pPr>
      <w:r w:rsidRPr="00BF6831">
        <w:rPr>
          <w:sz w:val="12"/>
        </w:rPr>
        <w:t>For example, someone estimating the likelihood that researchers will someday develop generally supercapable or generally superintelligent AI—defined for present purposes as AI with general capabilities or general intelligence beyond that of humans—might look to areas where current AIs or related autonomous systems already exceed human capability or intelligence in narrow domains. There are many such domains, from strategy games such as chess and Go, to many mechanical or automated tasks, to aspects of aerial and ground combat. Modern-day AIs, though sharply limited in their general capabilities, already achieve standardized test scores that exceed human averages on a vast array of cognitive and creative tests. These instances provide a relevant context from which inferences about future capability gains can be made. Likewise, previous breakthroughs in AI design, such as the development of the transformer that made modern large language models possible, provide a context for inferences regarding potential future breakthroughs. The same is true of the exponential growth of AI capabilities over the past several years. Whether such growth is predicted to continue to proceed exponentially, to slow, or to grind entirely to a halt, the fact of its existence and the history of other exponentially advancing technologies provide a basis for inferences about its future course.</w:t>
      </w:r>
    </w:p>
    <w:p w14:paraId="09309AF7" w14:textId="77777777" w:rsidR="001947BC" w:rsidRPr="00BF6831" w:rsidRDefault="001947BC" w:rsidP="001947BC">
      <w:pPr>
        <w:rPr>
          <w:sz w:val="12"/>
        </w:rPr>
      </w:pPr>
      <w:r w:rsidRPr="00BF6831">
        <w:rPr>
          <w:sz w:val="12"/>
        </w:rPr>
        <w:t>Similarly, someone estimating the likelihood that a supercapable or superintelligent AI would become misaligned with human goals or interests can look to areas where existing AIs have proved to be misaligned with human goals or interests. They can also look, more broadly, at areas throughout law and society where human agents, corporations, and other entities have been unable to fully align with the goals of their principles, let alone with the interests of humanity writ large. Even confining oneself solely to the AI context, the examples are numerous and enlightening. For instance, ChatGPT seems to go “insane” from time to time, giving bizarre or nonsensical answers and insulting or threatening its users. Then there’s the AI system trained to sort data quickly that realized the quickest way to sort data was to delete it all. Or the system that learned to pretend it was inactive to avoid the scrutiny of the researchers in charge of it. My recent article (with Yonathan Arbel and Albert Lin) includes numerous other examples. In other words, there is ample relevant context for estimating the probability of AI alignment problems.</w:t>
      </w:r>
    </w:p>
    <w:p w14:paraId="28B5ACE1" w14:textId="77777777" w:rsidR="001947BC" w:rsidRPr="00BF6831" w:rsidRDefault="001947BC" w:rsidP="001947BC">
      <w:pPr>
        <w:rPr>
          <w:sz w:val="12"/>
        </w:rPr>
      </w:pPr>
      <w:r w:rsidRPr="00BF6831">
        <w:rPr>
          <w:sz w:val="12"/>
        </w:rPr>
        <w:t xml:space="preserve">In assessing the threat to humanity from a supercapable or superintelligent AI unaligned with human interests—to the extent that this is not obvious on its face—a person might look to the history of extinctions caused by invasive species or by humanity itself to other species substantially less capable and intelligent than our own. Humans, currently the most generally capable species, affect habitats and threaten other species in countless ways. In the few hundred years since humanity came to dominate Earth’s ecosystems, the rate of extinctions of other species has increased to somewhere between 100 and 1,000 times the historical rate. Similarly, there are numerous recent examples of invasive animal species causing the extinction of native animal species that may provide a relevant backdrop for inferences regarding potential human extinction. </w:t>
      </w:r>
    </w:p>
    <w:p w14:paraId="5CB60196" w14:textId="77777777" w:rsidR="001947BC" w:rsidRPr="00BF6831" w:rsidRDefault="001947BC" w:rsidP="001947BC">
      <w:pPr>
        <w:rPr>
          <w:rStyle w:val="StyleUnderline"/>
        </w:rPr>
      </w:pPr>
      <w:r w:rsidRPr="00BF6831">
        <w:rPr>
          <w:sz w:val="12"/>
        </w:rPr>
        <w:t xml:space="preserve">None of these historical instances are the same as scenarios involving AI-driven extinction, of course. They merely share some characteristics and do not share others. But the same can be said of any novel future event that experts and forecasters might try to predict. </w:t>
      </w:r>
      <w:r w:rsidRPr="00BF6831">
        <w:rPr>
          <w:rStyle w:val="StyleUnderline"/>
        </w:rPr>
        <w:t xml:space="preserve">History may provide an imperfect guide for estimation, yet </w:t>
      </w:r>
      <w:r w:rsidRPr="00963538">
        <w:rPr>
          <w:rStyle w:val="Emphasis"/>
          <w:highlight w:val="cyan"/>
        </w:rPr>
        <w:t>estimation is hardly futile</w:t>
      </w:r>
      <w:r w:rsidRPr="00BF6831">
        <w:rPr>
          <w:sz w:val="12"/>
        </w:rPr>
        <w:t xml:space="preserve">. </w:t>
      </w:r>
      <w:r w:rsidRPr="00BF6831">
        <w:rPr>
          <w:rStyle w:val="StyleUnderline"/>
        </w:rPr>
        <w:t xml:space="preserve">Uncertainty inevitably surrounds the future course of phenomena like climate change, or pandemics, or artificial intelligence. But </w:t>
      </w:r>
      <w:r w:rsidRPr="00963538">
        <w:rPr>
          <w:rStyle w:val="StyleUnderline"/>
          <w:highlight w:val="cyan"/>
        </w:rPr>
        <w:t>when</w:t>
      </w:r>
      <w:r w:rsidRPr="00BF6831">
        <w:rPr>
          <w:rStyle w:val="StyleUnderline"/>
        </w:rPr>
        <w:t xml:space="preserve"> a majority of </w:t>
      </w:r>
      <w:r w:rsidRPr="00963538">
        <w:rPr>
          <w:rStyle w:val="StyleUnderline"/>
          <w:highlight w:val="cyan"/>
        </w:rPr>
        <w:t>experts</w:t>
      </w:r>
      <w:r w:rsidRPr="00BF6831">
        <w:rPr>
          <w:rStyle w:val="StyleUnderline"/>
        </w:rPr>
        <w:t xml:space="preserve"> in these fields </w:t>
      </w:r>
      <w:r w:rsidRPr="00963538">
        <w:rPr>
          <w:rStyle w:val="StyleUnderline"/>
          <w:highlight w:val="cyan"/>
        </w:rPr>
        <w:t>warn that a catastrophe may easily occur</w:t>
      </w:r>
      <w:r w:rsidRPr="00BF6831">
        <w:rPr>
          <w:rStyle w:val="StyleUnderline"/>
        </w:rPr>
        <w:t xml:space="preserve"> if policymakers do nothing, those </w:t>
      </w:r>
      <w:r w:rsidRPr="00963538">
        <w:rPr>
          <w:rStyle w:val="Emphasis"/>
          <w:highlight w:val="cyan"/>
        </w:rPr>
        <w:t>policymakers should listen.</w:t>
      </w:r>
    </w:p>
    <w:p w14:paraId="4D67CD21" w14:textId="77777777" w:rsidR="001947BC" w:rsidRDefault="001947BC" w:rsidP="001947BC">
      <w:pPr>
        <w:pStyle w:val="Heading4"/>
      </w:pPr>
      <w:r>
        <w:t xml:space="preserve">It's now or never – AI development will continue regardless of restrictions but federal regulations are successful in slowing unchecked proliferation. </w:t>
      </w:r>
    </w:p>
    <w:p w14:paraId="22354B93" w14:textId="77777777" w:rsidR="001947BC" w:rsidRPr="00F825AF" w:rsidRDefault="001947BC" w:rsidP="001947BC">
      <w:r w:rsidRPr="00F825AF">
        <w:t xml:space="preserve">Paul </w:t>
      </w:r>
      <w:r w:rsidRPr="00F825AF">
        <w:rPr>
          <w:rStyle w:val="Style13ptBold"/>
        </w:rPr>
        <w:t>Scharre 24</w:t>
      </w:r>
      <w:r>
        <w:t xml:space="preserve">, </w:t>
      </w:r>
      <w:r w:rsidRPr="00F825AF">
        <w:t xml:space="preserve">Scharre worked in the Office of the Secretary of Defense in the Bush and Obama administrations, where he played a leading role in establishing policies on unmanned and autonomous systems and emerging weapons technologies. He led the Department of Defense (DoD) working group that drafted DoD Directive 3000.09, establishing the department’s policies on autonomy in weapon systems. He holds a PhD in war studies from King’s College London, an MA in political economy and public policy, and a BS in physics, cum laude, from Washington University in St. Louis </w:t>
      </w:r>
      <w:r>
        <w:t>“</w:t>
      </w:r>
      <w:r w:rsidRPr="00F825AF">
        <w:t>Future-Proofing Frontier AI Regulation</w:t>
      </w:r>
      <w:r>
        <w:t xml:space="preserve">,” Center for a New American Security, March 2024, </w:t>
      </w:r>
      <w:r w:rsidRPr="006D7B19">
        <w:t>https://s3.us-east-1.amazonaws.com/files.cnas.org/documents/CNAS-Report_AI-Trends_FinalC.pdf</w:t>
      </w:r>
      <w:r>
        <w:t xml:space="preserve"> lp  </w:t>
      </w:r>
    </w:p>
    <w:p w14:paraId="71A0FF0C" w14:textId="77777777" w:rsidR="001947BC" w:rsidRPr="00BF6831" w:rsidRDefault="001947BC" w:rsidP="001947BC">
      <w:pPr>
        <w:rPr>
          <w:sz w:val="14"/>
        </w:rPr>
      </w:pPr>
      <w:r w:rsidRPr="00963538">
        <w:rPr>
          <w:rStyle w:val="Emphasis"/>
          <w:highlight w:val="cyan"/>
        </w:rPr>
        <w:t>Policymakers should prepare for</w:t>
      </w:r>
      <w:r w:rsidRPr="00BF6831">
        <w:rPr>
          <w:rStyle w:val="Emphasis"/>
        </w:rPr>
        <w:t xml:space="preserve"> a world of significantly </w:t>
      </w:r>
      <w:r w:rsidRPr="00963538">
        <w:rPr>
          <w:rStyle w:val="Emphasis"/>
          <w:highlight w:val="cyan"/>
        </w:rPr>
        <w:t>more powerful AI systems</w:t>
      </w:r>
      <w:r w:rsidRPr="00BF6831">
        <w:rPr>
          <w:rStyle w:val="Emphasis"/>
        </w:rPr>
        <w:t xml:space="preserve"> over the next 10 to 15 years</w:t>
      </w:r>
      <w:r w:rsidRPr="00BF6831">
        <w:rPr>
          <w:sz w:val="14"/>
        </w:rPr>
        <w:t xml:space="preserve">. </w:t>
      </w:r>
      <w:r w:rsidRPr="00BF6831">
        <w:rPr>
          <w:rStyle w:val="StyleUnderline"/>
        </w:rPr>
        <w:t xml:space="preserve">These </w:t>
      </w:r>
      <w:r w:rsidRPr="00963538">
        <w:rPr>
          <w:rStyle w:val="StyleUnderline"/>
          <w:highlight w:val="cyan"/>
        </w:rPr>
        <w:t>developments could occur without</w:t>
      </w:r>
      <w:r w:rsidRPr="00BF6831">
        <w:rPr>
          <w:rStyle w:val="StyleUnderline"/>
        </w:rPr>
        <w:t xml:space="preserve"> fundamental </w:t>
      </w:r>
      <w:r w:rsidRPr="00963538">
        <w:rPr>
          <w:rStyle w:val="StyleUnderline"/>
          <w:highlight w:val="cyan"/>
        </w:rPr>
        <w:t>breakthroughs</w:t>
      </w:r>
      <w:r w:rsidRPr="00BF6831">
        <w:rPr>
          <w:rStyle w:val="StyleUnderline"/>
        </w:rPr>
        <w:t xml:space="preserve"> in AI science</w:t>
      </w:r>
      <w:r w:rsidRPr="00BF6831">
        <w:rPr>
          <w:sz w:val="14"/>
        </w:rPr>
        <w:t>, but simply by scaling up today’s techniques to train larger models on more data and computation.</w:t>
      </w:r>
    </w:p>
    <w:p w14:paraId="4865557D" w14:textId="77777777" w:rsidR="001947BC" w:rsidRPr="00BF6831" w:rsidRDefault="001947BC" w:rsidP="001947BC">
      <w:pPr>
        <w:rPr>
          <w:rStyle w:val="StyleUnderline"/>
        </w:rPr>
      </w:pPr>
      <w:r w:rsidRPr="00963538">
        <w:rPr>
          <w:rStyle w:val="Emphasis"/>
          <w:highlight w:val="cyan"/>
        </w:rPr>
        <w:t>Despite constraints</w:t>
      </w:r>
      <w:r w:rsidRPr="00BF6831">
        <w:rPr>
          <w:rStyle w:val="StyleUnderline"/>
        </w:rPr>
        <w:t xml:space="preserve"> on spending and hardware performance</w:t>
      </w:r>
      <w:r w:rsidRPr="00BF6831">
        <w:rPr>
          <w:sz w:val="14"/>
        </w:rPr>
        <w:t xml:space="preserve">, </w:t>
      </w:r>
      <w:r w:rsidRPr="00BF6831">
        <w:rPr>
          <w:rStyle w:val="Emphasis"/>
        </w:rPr>
        <w:t xml:space="preserve">the amount of </w:t>
      </w:r>
      <w:r w:rsidRPr="00963538">
        <w:rPr>
          <w:rStyle w:val="Emphasis"/>
          <w:highlight w:val="cyan"/>
        </w:rPr>
        <w:t>compute</w:t>
      </w:r>
      <w:r w:rsidRPr="00BF6831">
        <w:rPr>
          <w:rStyle w:val="Emphasis"/>
        </w:rPr>
        <w:t xml:space="preserve"> used to train frontier AI models </w:t>
      </w:r>
      <w:r w:rsidRPr="00963538">
        <w:rPr>
          <w:rStyle w:val="Emphasis"/>
          <w:highlight w:val="cyan"/>
        </w:rPr>
        <w:t>could increase significantly</w:t>
      </w:r>
      <w:r w:rsidRPr="00BF6831">
        <w:rPr>
          <w:rStyle w:val="Emphasis"/>
        </w:rPr>
        <w:t xml:space="preserve"> in the next decade</w:t>
      </w:r>
      <w:r w:rsidRPr="00BF6831">
        <w:rPr>
          <w:sz w:val="14"/>
        </w:rPr>
        <w:t xml:space="preserve">. By the late 2020s or early 2030s, training compute could be approximately 1,000 times that used for GPT-4, and effective compute could be approximately 1 million times GPT-4. There is some uncertainty about when these thresholds could be reached, but </w:t>
      </w:r>
      <w:r w:rsidRPr="00BF6831">
        <w:rPr>
          <w:rStyle w:val="StyleUnderline"/>
        </w:rPr>
        <w:t>this level of growth appears possible within cost and hardware constraints</w:t>
      </w:r>
      <w:r w:rsidRPr="00BF6831">
        <w:rPr>
          <w:sz w:val="14"/>
        </w:rPr>
        <w:t xml:space="preserve">. </w:t>
      </w:r>
      <w:r w:rsidRPr="00BF6831">
        <w:rPr>
          <w:rStyle w:val="StyleUnderline"/>
        </w:rPr>
        <w:t xml:space="preserve">Improvements of this magnitude are </w:t>
      </w:r>
      <w:r w:rsidRPr="00BF6831">
        <w:rPr>
          <w:rStyle w:val="Emphasis"/>
        </w:rPr>
        <w:t>possible without government intervention</w:t>
      </w:r>
      <w:r w:rsidRPr="00BF6831">
        <w:rPr>
          <w:sz w:val="14"/>
        </w:rPr>
        <w:t xml:space="preserve">, entirely funded by private corporations on the scale of large tech companies today. </w:t>
      </w:r>
      <w:r w:rsidRPr="00BF6831">
        <w:rPr>
          <w:rStyle w:val="StyleUnderline"/>
        </w:rPr>
        <w:t>Nor do they require fundamental breakthroughs in chip manufacturing or design.</w:t>
      </w:r>
    </w:p>
    <w:p w14:paraId="728D6610" w14:textId="77777777" w:rsidR="001947BC" w:rsidRPr="00BF6831" w:rsidRDefault="001947BC" w:rsidP="001947BC">
      <w:pPr>
        <w:rPr>
          <w:sz w:val="14"/>
        </w:rPr>
      </w:pPr>
      <w:r w:rsidRPr="00BF6831">
        <w:rPr>
          <w:sz w:val="14"/>
        </w:rPr>
        <w:t>Even further gains could be possible if any of the following turn out to be true:</w:t>
      </w:r>
    </w:p>
    <w:p w14:paraId="359162DB" w14:textId="77777777" w:rsidR="001947BC" w:rsidRPr="00BF6831" w:rsidRDefault="001947BC" w:rsidP="001947BC">
      <w:pPr>
        <w:rPr>
          <w:sz w:val="14"/>
        </w:rPr>
      </w:pPr>
      <w:r w:rsidRPr="00BF6831">
        <w:rPr>
          <w:sz w:val="14"/>
        </w:rPr>
        <w:t>Companies are able to spend larger sums of money due to increased revenues from AI</w:t>
      </w:r>
    </w:p>
    <w:p w14:paraId="258A4CE4" w14:textId="77777777" w:rsidR="001947BC" w:rsidRPr="00BF6831" w:rsidRDefault="001947BC" w:rsidP="001947BC">
      <w:pPr>
        <w:rPr>
          <w:sz w:val="14"/>
        </w:rPr>
      </w:pPr>
      <w:r w:rsidRPr="00BF6831">
        <w:rPr>
          <w:sz w:val="14"/>
        </w:rPr>
        <w:t>Governments fund even larger and more costly training runs</w:t>
      </w:r>
    </w:p>
    <w:p w14:paraId="45B49ECB" w14:textId="77777777" w:rsidR="001947BC" w:rsidRPr="00BF6831" w:rsidRDefault="001947BC" w:rsidP="001947BC">
      <w:pPr>
        <w:rPr>
          <w:sz w:val="14"/>
        </w:rPr>
      </w:pPr>
      <w:r w:rsidRPr="00BF6831">
        <w:rPr>
          <w:sz w:val="14"/>
        </w:rPr>
        <w:t>Hardware performance continues to improve into the 2030s</w:t>
      </w:r>
    </w:p>
    <w:p w14:paraId="3D3CB507" w14:textId="77777777" w:rsidR="001947BC" w:rsidRPr="00BF6831" w:rsidRDefault="001947BC" w:rsidP="001947BC">
      <w:pPr>
        <w:rPr>
          <w:sz w:val="14"/>
        </w:rPr>
      </w:pPr>
      <w:r w:rsidRPr="00BF6831">
        <w:rPr>
          <w:sz w:val="14"/>
        </w:rPr>
        <w:t>Algorithmic efficiency continues to improve into the 2030s.</w:t>
      </w:r>
    </w:p>
    <w:p w14:paraId="5CF99ADE" w14:textId="77777777" w:rsidR="001947BC" w:rsidRPr="00BF6831" w:rsidRDefault="001947BC" w:rsidP="001947BC">
      <w:pPr>
        <w:rPr>
          <w:rStyle w:val="StyleUnderline"/>
        </w:rPr>
      </w:pPr>
      <w:r w:rsidRPr="00BF6831">
        <w:rPr>
          <w:sz w:val="14"/>
        </w:rPr>
        <w:t xml:space="preserve">This paper makes no predictions about the specific capabilities of a system with one million times the performance of GPT-4. However, historical experience with scaling shows that the result is not just higher performing models but unlocking entirely new capabilities. </w:t>
      </w:r>
      <w:r w:rsidRPr="00BF6831">
        <w:rPr>
          <w:rStyle w:val="StyleUnderline"/>
        </w:rPr>
        <w:t>The baseline trajectory of frontier AI systems in the near future is not systems slightly more powerful than the current state of the art; it is systems vastly more powerful than today.</w:t>
      </w:r>
    </w:p>
    <w:p w14:paraId="6EB721DE" w14:textId="77777777" w:rsidR="001947BC" w:rsidRPr="00BF6831" w:rsidRDefault="001947BC" w:rsidP="001947BC">
      <w:pPr>
        <w:rPr>
          <w:rStyle w:val="StyleUnderline"/>
        </w:rPr>
      </w:pPr>
      <w:r w:rsidRPr="00F825AF">
        <w:rPr>
          <w:sz w:val="14"/>
        </w:rPr>
        <w:t>The challenge that policymakers face is not regulating GPT-4 level systems; it is regulating the vastly</w:t>
      </w:r>
      <w:r w:rsidRPr="00BF6831">
        <w:rPr>
          <w:sz w:val="14"/>
        </w:rPr>
        <w:t xml:space="preserve"> </w:t>
      </w:r>
      <w:r w:rsidRPr="00F825AF">
        <w:rPr>
          <w:sz w:val="14"/>
        </w:rPr>
        <w:t>more powerful systems that could be built in the next</w:t>
      </w:r>
      <w:r w:rsidRPr="00BF6831">
        <w:rPr>
          <w:sz w:val="14"/>
        </w:rPr>
        <w:t xml:space="preserve"> </w:t>
      </w:r>
      <w:r w:rsidRPr="00F825AF">
        <w:rPr>
          <w:sz w:val="14"/>
        </w:rPr>
        <w:t xml:space="preserve">10 to 15 years. </w:t>
      </w:r>
      <w:r w:rsidRPr="00963538">
        <w:rPr>
          <w:rStyle w:val="Emphasis"/>
          <w:highlight w:val="cyan"/>
        </w:rPr>
        <w:t>Policymakers should begin</w:t>
      </w:r>
      <w:r w:rsidRPr="00F825AF">
        <w:rPr>
          <w:rStyle w:val="Emphasis"/>
        </w:rPr>
        <w:t xml:space="preserve"> to put in</w:t>
      </w:r>
      <w:r w:rsidRPr="00BF6831">
        <w:rPr>
          <w:rStyle w:val="Emphasis"/>
        </w:rPr>
        <w:t xml:space="preserve"> place today a </w:t>
      </w:r>
      <w:r w:rsidRPr="00963538">
        <w:rPr>
          <w:rStyle w:val="Emphasis"/>
          <w:highlight w:val="cyan"/>
        </w:rPr>
        <w:t>regulatory framework</w:t>
      </w:r>
      <w:r w:rsidRPr="00BF6831">
        <w:rPr>
          <w:rStyle w:val="Emphasis"/>
        </w:rPr>
        <w:t xml:space="preserve"> </w:t>
      </w:r>
      <w:r w:rsidRPr="00963538">
        <w:rPr>
          <w:rStyle w:val="Emphasis"/>
          <w:highlight w:val="cyan"/>
        </w:rPr>
        <w:t>to prepare</w:t>
      </w:r>
      <w:r w:rsidRPr="00BF6831">
        <w:rPr>
          <w:rStyle w:val="Emphasis"/>
        </w:rPr>
        <w:t xml:space="preserve"> for such systems</w:t>
      </w:r>
      <w:r w:rsidRPr="00BF6831">
        <w:rPr>
          <w:sz w:val="14"/>
        </w:rPr>
        <w:t xml:space="preserve">. Just as some AI labs are developing “responsible scaling policies,” </w:t>
      </w:r>
      <w:r w:rsidRPr="00963538">
        <w:rPr>
          <w:rStyle w:val="StyleUnderline"/>
          <w:highlight w:val="cyan"/>
        </w:rPr>
        <w:t>governments must future-proof</w:t>
      </w:r>
      <w:r w:rsidRPr="00BF6831">
        <w:rPr>
          <w:rStyle w:val="StyleUnderline"/>
        </w:rPr>
        <w:t xml:space="preserve"> their </w:t>
      </w:r>
      <w:r w:rsidRPr="00963538">
        <w:rPr>
          <w:rStyle w:val="StyleUnderline"/>
          <w:highlight w:val="cyan"/>
        </w:rPr>
        <w:t>regulations</w:t>
      </w:r>
      <w:r w:rsidRPr="00BF6831">
        <w:rPr>
          <w:sz w:val="14"/>
        </w:rPr>
        <w:t xml:space="preserve"> to be prepared for future models that are significantly more compute-intensive and capable than those today.106 </w:t>
      </w:r>
      <w:r w:rsidRPr="00BF6831">
        <w:rPr>
          <w:rStyle w:val="StyleUnderline"/>
        </w:rPr>
        <w:t>Building a regulatory framework in anticipation of more powerful AI systems is essential because of the disconnect in speeds between AI progress and the policymaking process, the difficulty in predicting the capabilities of new AI systems on specific tasks, and the speed with which AI models proliferate today, absent regulation</w:t>
      </w:r>
      <w:r w:rsidRPr="00BF6831">
        <w:rPr>
          <w:sz w:val="14"/>
        </w:rPr>
        <w:t xml:space="preserve">. </w:t>
      </w:r>
      <w:r w:rsidRPr="00963538">
        <w:rPr>
          <w:rStyle w:val="Emphasis"/>
          <w:highlight w:val="cyan"/>
        </w:rPr>
        <w:t>Waiting to regulate</w:t>
      </w:r>
      <w:r w:rsidRPr="00BF6831">
        <w:rPr>
          <w:rStyle w:val="Emphasis"/>
        </w:rPr>
        <w:t xml:space="preserve"> future, more powerful AI systems </w:t>
      </w:r>
      <w:r w:rsidRPr="00963538">
        <w:rPr>
          <w:rStyle w:val="Emphasis"/>
          <w:highlight w:val="cyan"/>
        </w:rPr>
        <w:t>until concrete harms materialize</w:t>
      </w:r>
      <w:r w:rsidRPr="00BF6831">
        <w:rPr>
          <w:rStyle w:val="Emphasis"/>
        </w:rPr>
        <w:t xml:space="preserve"> almost certainly </w:t>
      </w:r>
      <w:r w:rsidRPr="00963538">
        <w:rPr>
          <w:rStyle w:val="Emphasis"/>
          <w:highlight w:val="cyan"/>
        </w:rPr>
        <w:t>will result in regulation being too late.</w:t>
      </w:r>
      <w:r w:rsidRPr="00BF6831">
        <w:rPr>
          <w:sz w:val="14"/>
        </w:rPr>
        <w:t xml:space="preserve"> In the worst case, </w:t>
      </w:r>
      <w:r w:rsidRPr="00963538">
        <w:rPr>
          <w:rStyle w:val="Emphasis"/>
          <w:highlight w:val="cyan"/>
        </w:rPr>
        <w:t>dangerous models could have been</w:t>
      </w:r>
      <w:r w:rsidRPr="00BF6831">
        <w:rPr>
          <w:rStyle w:val="Emphasis"/>
        </w:rPr>
        <w:t xml:space="preserve"> already </w:t>
      </w:r>
      <w:r w:rsidRPr="00963538">
        <w:rPr>
          <w:rStyle w:val="Emphasis"/>
          <w:highlight w:val="cyan"/>
        </w:rPr>
        <w:t>released</w:t>
      </w:r>
      <w:r w:rsidRPr="00BF6831">
        <w:rPr>
          <w:sz w:val="14"/>
        </w:rPr>
        <w:t xml:space="preserve"> open source, </w:t>
      </w:r>
      <w:r w:rsidRPr="00963538">
        <w:rPr>
          <w:rStyle w:val="StyleUnderline"/>
          <w:highlight w:val="cyan"/>
        </w:rPr>
        <w:t>making efforts to constrain</w:t>
      </w:r>
      <w:r w:rsidRPr="00BF6831">
        <w:rPr>
          <w:rStyle w:val="StyleUnderline"/>
        </w:rPr>
        <w:t xml:space="preserve"> their </w:t>
      </w:r>
      <w:r w:rsidRPr="00963538">
        <w:rPr>
          <w:rStyle w:val="StyleUnderline"/>
          <w:highlight w:val="cyan"/>
        </w:rPr>
        <w:t>proliferation</w:t>
      </w:r>
      <w:r w:rsidRPr="00BF6831">
        <w:rPr>
          <w:rStyle w:val="StyleUnderline"/>
        </w:rPr>
        <w:t xml:space="preserve"> </w:t>
      </w:r>
      <w:r w:rsidRPr="00BF6831">
        <w:rPr>
          <w:rStyle w:val="Emphasis"/>
        </w:rPr>
        <w:t xml:space="preserve">effectively </w:t>
      </w:r>
      <w:r w:rsidRPr="00963538">
        <w:rPr>
          <w:rStyle w:val="Emphasis"/>
          <w:highlight w:val="cyan"/>
        </w:rPr>
        <w:t>impossible</w:t>
      </w:r>
      <w:r w:rsidRPr="00BF6831">
        <w:rPr>
          <w:rStyle w:val="StyleUnderline"/>
        </w:rPr>
        <w:t xml:space="preserve">. </w:t>
      </w:r>
    </w:p>
    <w:p w14:paraId="029B3F15" w14:textId="77777777" w:rsidR="001947BC" w:rsidRPr="00BF6831" w:rsidRDefault="001947BC" w:rsidP="001947BC">
      <w:pPr>
        <w:rPr>
          <w:sz w:val="14"/>
        </w:rPr>
      </w:pPr>
      <w:r w:rsidRPr="00963538">
        <w:rPr>
          <w:rStyle w:val="StyleUnderline"/>
          <w:highlight w:val="cyan"/>
        </w:rPr>
        <w:t>Computing hardware is</w:t>
      </w:r>
      <w:r w:rsidRPr="00BF6831">
        <w:rPr>
          <w:rStyle w:val="StyleUnderline"/>
        </w:rPr>
        <w:t xml:space="preserve"> likely to be </w:t>
      </w:r>
      <w:r w:rsidRPr="00963538">
        <w:rPr>
          <w:rStyle w:val="StyleUnderline"/>
          <w:highlight w:val="cyan"/>
        </w:rPr>
        <w:t>a fruitful avenue for regulation</w:t>
      </w:r>
      <w:r w:rsidRPr="00BF6831">
        <w:rPr>
          <w:rStyle w:val="StyleUnderline"/>
        </w:rPr>
        <w:t xml:space="preserve"> if current trends continue</w:t>
      </w:r>
      <w:r w:rsidRPr="00BF6831">
        <w:rPr>
          <w:sz w:val="14"/>
        </w:rPr>
        <w:t xml:space="preserve">. </w:t>
      </w:r>
      <w:r w:rsidRPr="00BF6831">
        <w:rPr>
          <w:rStyle w:val="StyleUnderline"/>
        </w:rPr>
        <w:t>Massive amounts of compute are the cost of entry to training frontier AI models.</w:t>
      </w:r>
      <w:r w:rsidRPr="00BF6831">
        <w:rPr>
          <w:sz w:val="14"/>
        </w:rPr>
        <w:t xml:space="preserve"> If current trends continue, </w:t>
      </w:r>
      <w:r w:rsidRPr="00BF6831">
        <w:rPr>
          <w:rStyle w:val="StyleUnderline"/>
        </w:rPr>
        <w:t>compute is likely to increase in importance</w:t>
      </w:r>
      <w:r w:rsidRPr="00BF6831">
        <w:rPr>
          <w:sz w:val="14"/>
        </w:rPr>
        <w:t xml:space="preserve"> over the next 10 to 15 years as an essential input to training the most capable AI systems. Regulations on access to compute (e.g., </w:t>
      </w:r>
      <w:r w:rsidRPr="00BF6831">
        <w:rPr>
          <w:rStyle w:val="StyleUnderline"/>
        </w:rPr>
        <w:t>export controls on chips, know-your-customer cloud computing requirements</w:t>
      </w:r>
      <w:r w:rsidRPr="00BF6831">
        <w:rPr>
          <w:sz w:val="14"/>
        </w:rPr>
        <w:t xml:space="preserve">), if effective, </w:t>
      </w:r>
      <w:r w:rsidRPr="00BF6831">
        <w:rPr>
          <w:rStyle w:val="StyleUnderline"/>
        </w:rPr>
        <w:t>could restrict China’s abilities to keep pace with frontier AI development.</w:t>
      </w:r>
      <w:r w:rsidRPr="00BF6831">
        <w:rPr>
          <w:sz w:val="14"/>
        </w:rPr>
        <w:t xml:space="preserve"> However, restrictions on access to compute are likely to slow, but not halt, proliferation, given the ability of algorithmic advances to enable training equivalent systems on less compute over time.</w:t>
      </w:r>
    </w:p>
    <w:p w14:paraId="18CFBECE" w14:textId="77777777" w:rsidR="001947BC" w:rsidRPr="00BF6831" w:rsidRDefault="001947BC" w:rsidP="001947BC">
      <w:pPr>
        <w:rPr>
          <w:sz w:val="14"/>
        </w:rPr>
      </w:pPr>
      <w:r w:rsidRPr="00963538">
        <w:rPr>
          <w:rStyle w:val="StyleUnderline"/>
          <w:highlight w:val="cyan"/>
        </w:rPr>
        <w:t>Regulations</w:t>
      </w:r>
      <w:r w:rsidRPr="00BF6831">
        <w:rPr>
          <w:rStyle w:val="StyleUnderline"/>
        </w:rPr>
        <w:t xml:space="preserve"> on compute </w:t>
      </w:r>
      <w:r w:rsidRPr="00963538">
        <w:rPr>
          <w:rStyle w:val="StyleUnderline"/>
          <w:highlight w:val="cyan"/>
        </w:rPr>
        <w:t>will be more effective if paired with regulations on models</w:t>
      </w:r>
      <w:r w:rsidRPr="00BF6831">
        <w:rPr>
          <w:rStyle w:val="StyleUnderline"/>
        </w:rPr>
        <w:t xml:space="preserve"> themselves.</w:t>
      </w:r>
      <w:r w:rsidRPr="00BF6831">
        <w:rPr>
          <w:sz w:val="14"/>
        </w:rPr>
        <w:t xml:space="preserve"> </w:t>
      </w:r>
      <w:r w:rsidRPr="00BF6831">
        <w:rPr>
          <w:rStyle w:val="StyleUnderline"/>
        </w:rPr>
        <w:t>Algorithmic progress has a significant impact on the rate of proliferation of frontier models</w:t>
      </w:r>
      <w:r w:rsidRPr="00BF6831">
        <w:rPr>
          <w:sz w:val="14"/>
        </w:rPr>
        <w:t xml:space="preserve">. Changes in industry behavior or government regulations with respect to trained models conceivably could slow the rate of proliferation. </w:t>
      </w:r>
      <w:r w:rsidRPr="00BF6831">
        <w:rPr>
          <w:rStyle w:val="StyleUnderline"/>
        </w:rPr>
        <w:t>Widely available algorithmic improvements could slow,</w:t>
      </w:r>
      <w:r w:rsidRPr="00BF6831">
        <w:rPr>
          <w:sz w:val="14"/>
        </w:rPr>
        <w:t xml:space="preserve"> for example, </w:t>
      </w:r>
      <w:r w:rsidRPr="00BF6831">
        <w:rPr>
          <w:rStyle w:val="StyleUnderline"/>
        </w:rPr>
        <w:t>if leading AI labs withheld further details about their frontier models</w:t>
      </w:r>
      <w:r w:rsidRPr="00BF6831">
        <w:rPr>
          <w:sz w:val="14"/>
        </w:rPr>
        <w:t xml:space="preserve">, or </w:t>
      </w:r>
      <w:r w:rsidRPr="00BF6831">
        <w:rPr>
          <w:rStyle w:val="StyleUnderline"/>
        </w:rPr>
        <w:t>if the U.S. government applied export controls to trained models above a certain compute threshold, as it already has to chips</w:t>
      </w:r>
      <w:r w:rsidRPr="00BF6831">
        <w:rPr>
          <w:sz w:val="14"/>
        </w:rPr>
        <w:t>.107</w:t>
      </w:r>
    </w:p>
    <w:p w14:paraId="57782EDA" w14:textId="77777777" w:rsidR="001947BC" w:rsidRDefault="001947BC" w:rsidP="001947BC">
      <w:pPr>
        <w:pStyle w:val="Heading4"/>
      </w:pPr>
      <w:r>
        <w:t>Status quo uncertainties trigger their offense – federal intervention solves</w:t>
      </w:r>
    </w:p>
    <w:p w14:paraId="38AA4992" w14:textId="77777777" w:rsidR="001947BC" w:rsidRPr="00D141D0" w:rsidRDefault="001947BC" w:rsidP="001947BC">
      <w:r>
        <w:t xml:space="preserve">Yiqin </w:t>
      </w:r>
      <w:r w:rsidRPr="00D141D0">
        <w:rPr>
          <w:rStyle w:val="Style13ptBold"/>
        </w:rPr>
        <w:t>Fu 9/9</w:t>
      </w:r>
      <w:r>
        <w:t xml:space="preserve">, Visiting Scholar, Technology and International Affairs, 9-9-2025, "When Should Congress Preempt State AI Law? The Lessons of Past Technologies", Carnegie Endowment for International Peace, </w:t>
      </w:r>
      <w:r w:rsidRPr="006D7B19">
        <w:t>https://carnegieendowment.org/research/2025/09/congress-preempt-state-ai-law-the-lessons-of-past-technologies?lang=en</w:t>
      </w:r>
      <w:r>
        <w:t xml:space="preserve"> lp </w:t>
      </w:r>
    </w:p>
    <w:p w14:paraId="77D540D9" w14:textId="77777777" w:rsidR="001947BC" w:rsidRPr="00593E4F" w:rsidRDefault="001947BC" w:rsidP="001947BC">
      <w:pPr>
        <w:rPr>
          <w:sz w:val="14"/>
        </w:rPr>
      </w:pPr>
      <w:r w:rsidRPr="00593E4F">
        <w:rPr>
          <w:rStyle w:val="StyleUnderline"/>
        </w:rPr>
        <w:t xml:space="preserve">Many </w:t>
      </w:r>
      <w:r w:rsidRPr="00963538">
        <w:rPr>
          <w:rStyle w:val="StyleUnderline"/>
          <w:highlight w:val="cyan"/>
        </w:rPr>
        <w:t>advocates</w:t>
      </w:r>
      <w:r w:rsidRPr="00593E4F">
        <w:rPr>
          <w:rStyle w:val="StyleUnderline"/>
        </w:rPr>
        <w:t xml:space="preserve"> for preemption have </w:t>
      </w:r>
      <w:r w:rsidRPr="00963538">
        <w:rPr>
          <w:rStyle w:val="StyleUnderline"/>
          <w:highlight w:val="cyan"/>
        </w:rPr>
        <w:t>emphasized the</w:t>
      </w:r>
      <w:r w:rsidRPr="00593E4F">
        <w:rPr>
          <w:rStyle w:val="StyleUnderline"/>
        </w:rPr>
        <w:t xml:space="preserve"> </w:t>
      </w:r>
      <w:r w:rsidRPr="00963538">
        <w:rPr>
          <w:rStyle w:val="Emphasis"/>
          <w:highlight w:val="cyan"/>
        </w:rPr>
        <w:t>threat that conflicting laws pose to</w:t>
      </w:r>
      <w:r w:rsidRPr="00593E4F">
        <w:rPr>
          <w:rStyle w:val="Emphasis"/>
        </w:rPr>
        <w:t xml:space="preserve"> AI </w:t>
      </w:r>
      <w:r w:rsidRPr="00963538">
        <w:rPr>
          <w:rStyle w:val="Emphasis"/>
          <w:highlight w:val="cyan"/>
        </w:rPr>
        <w:t>innovation</w:t>
      </w:r>
      <w:r w:rsidRPr="00593E4F">
        <w:rPr>
          <w:sz w:val="14"/>
        </w:rPr>
        <w:t>. This theme has been a consistent one in past debates over federalism. Take air travel. In 1958, Congress created the Federal Aviation Agency (later the Federal Aviation Administration) in response to a series of fatal crashes between military and civilian aircraft that were operating under separate sets of flight rules.4 The agency was designed to promote “the safe and efficient use of the nation’s airspace” by replacing state law with “a uniform and exclusive system of federal [airspace] regulation.”5 In 1978, Congress streamlined things even further when it pared back federal regulation and expressly barred states from enacting rules relating to airline “rates, routes, or services.”6</w:t>
      </w:r>
    </w:p>
    <w:p w14:paraId="4B25CABB" w14:textId="77777777" w:rsidR="001947BC" w:rsidRPr="00593E4F" w:rsidRDefault="001947BC" w:rsidP="001947BC">
      <w:pPr>
        <w:rPr>
          <w:sz w:val="14"/>
        </w:rPr>
      </w:pPr>
      <w:r w:rsidRPr="00593E4F">
        <w:rPr>
          <w:sz w:val="14"/>
        </w:rPr>
        <w:t>A similar story played out with nutrition labels on food. Agriculture was once a local business, but by the late twentieth century, food production had become a decidedly national industry. As a result, when, in the late 1980s, numerous states began considering a raft of labeling bills that the industry feared would create a hard-to-follow tangle of regulation, food manufacturers began lobbying Congress to preempt state labeling laws.7 At first, the George H.W. Bush administration was skeptical of the need for preemption, and state leaders feared that weak federal rules and distant enforcement would leave consumers unprotected.8 But when legislators in Congress crafted tough rules and empowered states to enforce, although not to change, them, the administration got behind the push for uniformity.9</w:t>
      </w:r>
    </w:p>
    <w:p w14:paraId="03DF3231" w14:textId="77777777" w:rsidR="001947BC" w:rsidRPr="00593E4F" w:rsidRDefault="001947BC" w:rsidP="001947BC">
      <w:pPr>
        <w:rPr>
          <w:sz w:val="14"/>
        </w:rPr>
      </w:pPr>
      <w:r w:rsidRPr="00593E4F">
        <w:rPr>
          <w:sz w:val="14"/>
        </w:rPr>
        <w:t xml:space="preserve">Thus, </w:t>
      </w:r>
      <w:r w:rsidRPr="00593E4F">
        <w:rPr>
          <w:rStyle w:val="StyleUnderline"/>
        </w:rPr>
        <w:t>preemption can make the most sense once the problem of conflicting laws has started to arrive</w:t>
      </w:r>
      <w:r w:rsidRPr="00593E4F">
        <w:rPr>
          <w:sz w:val="14"/>
        </w:rPr>
        <w:t>, but before state policies become deeply entrenched. Regulations on vehicle emissions tell a similar tale. In the early 1960s, in response to worsening smog over Los Angeles, California issued the first limits on automobile emissions in the United States. Although industry had opposed the regulations, once they were enacted, firms switched to arguing that California presented a special case, and that neither the federal government nor other states needed to follow suit. It was not until other states, including New York and Pennsylvania, began considering their own emissions regulations a few years later that industry called for national standards. The result was that in 1965, Congress gave the executive branch the authority to write vehicle emissions rules, and in 1967, after a protracted preemption debate, agreed to override state rules on vehicle pollution control. Only California, whose rules were grandfathered in, was allowed to seek a waiver.10 Once again, the threat of conflicting rules at the state level—and the demonstration of successful coalition-building by state politicians—helped drive federal standard-setting. Industry learned that it could live with two standards—California and the rest of the country—but not more.</w:t>
      </w:r>
    </w:p>
    <w:p w14:paraId="24953581" w14:textId="77777777" w:rsidR="001947BC" w:rsidRPr="00593E4F" w:rsidRDefault="001947BC" w:rsidP="001947BC">
      <w:pPr>
        <w:rPr>
          <w:sz w:val="14"/>
        </w:rPr>
      </w:pPr>
      <w:r w:rsidRPr="00593E4F">
        <w:rPr>
          <w:rStyle w:val="Emphasis"/>
        </w:rPr>
        <w:t>How Much Uniformity Does AI Need Today</w:t>
      </w:r>
      <w:r w:rsidRPr="00593E4F">
        <w:rPr>
          <w:sz w:val="14"/>
        </w:rPr>
        <w:t>?</w:t>
      </w:r>
    </w:p>
    <w:p w14:paraId="0B325615" w14:textId="77777777" w:rsidR="001947BC" w:rsidRPr="00593E4F" w:rsidRDefault="001947BC" w:rsidP="001947BC">
      <w:pPr>
        <w:rPr>
          <w:sz w:val="14"/>
        </w:rPr>
      </w:pPr>
      <w:r w:rsidRPr="00593E4F">
        <w:rPr>
          <w:sz w:val="14"/>
        </w:rPr>
        <w:t>When it comes to AI, the case for uniformity varies widely across different policy areas. Many uses of AI, from systems that evaluate mortgage applications to the deployment of self-driving cars, fall into areas where states have traditional advantages in policymaking and local experimentation can serve everyone well.</w:t>
      </w:r>
    </w:p>
    <w:p w14:paraId="251D0A4B" w14:textId="77777777" w:rsidR="001947BC" w:rsidRPr="00593E4F" w:rsidRDefault="001947BC" w:rsidP="001947BC">
      <w:pPr>
        <w:rPr>
          <w:sz w:val="14"/>
        </w:rPr>
      </w:pPr>
      <w:r w:rsidRPr="00593E4F">
        <w:rPr>
          <w:sz w:val="14"/>
        </w:rPr>
        <w:t xml:space="preserve">But some aspects, most notably </w:t>
      </w:r>
      <w:r w:rsidRPr="00593E4F">
        <w:rPr>
          <w:rStyle w:val="StyleUnderline"/>
        </w:rPr>
        <w:t>the development of foundation models, form a more fully national market with significant economies of scale</w:t>
      </w:r>
      <w:r w:rsidRPr="00593E4F">
        <w:rPr>
          <w:sz w:val="14"/>
        </w:rPr>
        <w:t xml:space="preserve">. </w:t>
      </w:r>
      <w:r w:rsidRPr="00593E4F">
        <w:rPr>
          <w:rStyle w:val="StyleUnderline"/>
        </w:rPr>
        <w:t>This sector features fairly homogeneous goods, in the form of large models; significant up-front costs, including research spending and datacenter hardware; and relatively low marginal costs when the model is served to individual customers</w:t>
      </w:r>
      <w:r w:rsidRPr="00593E4F">
        <w:rPr>
          <w:sz w:val="14"/>
        </w:rPr>
        <w:t xml:space="preserve">.11 </w:t>
      </w:r>
      <w:r w:rsidRPr="00593E4F">
        <w:rPr>
          <w:rStyle w:val="StyleUnderline"/>
        </w:rPr>
        <w:t>So-called economies of scope are also high</w:t>
      </w:r>
      <w:r w:rsidRPr="00593E4F">
        <w:rPr>
          <w:sz w:val="14"/>
        </w:rPr>
        <w:t xml:space="preserve">, </w:t>
      </w:r>
      <w:r w:rsidRPr="00593E4F">
        <w:rPr>
          <w:rStyle w:val="StyleUnderline"/>
        </w:rPr>
        <w:t>as AI developers can offer multiple products based on the same foundation model</w:t>
      </w:r>
      <w:r w:rsidRPr="00593E4F">
        <w:rPr>
          <w:sz w:val="14"/>
        </w:rPr>
        <w:t>.</w:t>
      </w:r>
      <w:r w:rsidRPr="00593E4F">
        <w:rPr>
          <w:rStyle w:val="Emphasis"/>
        </w:rPr>
        <w:t xml:space="preserve">12 Model </w:t>
      </w:r>
      <w:r w:rsidRPr="00963538">
        <w:rPr>
          <w:rStyle w:val="Emphasis"/>
          <w:highlight w:val="cyan"/>
        </w:rPr>
        <w:t>development is</w:t>
      </w:r>
      <w:r w:rsidRPr="00593E4F">
        <w:rPr>
          <w:rStyle w:val="Emphasis"/>
        </w:rPr>
        <w:t xml:space="preserve"> thus </w:t>
      </w:r>
      <w:r w:rsidRPr="00963538">
        <w:rPr>
          <w:rStyle w:val="Emphasis"/>
          <w:highlight w:val="cyan"/>
        </w:rPr>
        <w:t>likely to</w:t>
      </w:r>
      <w:r w:rsidRPr="00593E4F">
        <w:rPr>
          <w:rStyle w:val="Emphasis"/>
        </w:rPr>
        <w:t xml:space="preserve"> </w:t>
      </w:r>
      <w:r w:rsidRPr="00963538">
        <w:rPr>
          <w:rStyle w:val="Emphasis"/>
          <w:highlight w:val="cyan"/>
        </w:rPr>
        <w:t>benefit from uniform governance</w:t>
      </w:r>
      <w:r w:rsidRPr="00593E4F">
        <w:rPr>
          <w:sz w:val="14"/>
        </w:rPr>
        <w:t>, making the case for federal intervention stronger than in other areas.</w:t>
      </w:r>
    </w:p>
    <w:p w14:paraId="6620AE98" w14:textId="77777777" w:rsidR="001947BC" w:rsidRPr="00593E4F" w:rsidRDefault="001947BC" w:rsidP="001947BC">
      <w:pPr>
        <w:rPr>
          <w:sz w:val="14"/>
        </w:rPr>
      </w:pPr>
      <w:r w:rsidRPr="00593E4F">
        <w:rPr>
          <w:sz w:val="14"/>
        </w:rPr>
        <w:t xml:space="preserve">But is federal intervention necessary now? So far, </w:t>
      </w:r>
      <w:r w:rsidRPr="00593E4F">
        <w:rPr>
          <w:rStyle w:val="StyleUnderline"/>
        </w:rPr>
        <w:t>the threat of conflicting state laws covering model development is plausible</w:t>
      </w:r>
      <w:r w:rsidRPr="00593E4F">
        <w:rPr>
          <w:sz w:val="14"/>
        </w:rPr>
        <w:t>, but unrealized. Most state legislation has focused on specific use-cases, not AI development. In 2024, forty-one states passed 107 laws relating directly to AI, according to the NYU Center on Tech Policy.13 Most were relatively narrowly scoped. Twenty-two states passed laws barring the use of AI to generate child sexual abuse material (CSAM) or other nonconsensual sexual imagery. Another seventeen states passed laws restricting, or requiring disclosure of the use of AI in political advertising. And three states passed laws limiting the use of an individual’s likeness or voice in AI-generated content. Many of the remaining laws involved little regulation at all: sixteen states enacted laws establishing bodies to evaluate the use and impact of AI in state government and society, and fifteen states created new programs to fund research into the use of AI in sectors like education and local government.</w:t>
      </w:r>
    </w:p>
    <w:p w14:paraId="0ED6E4C6" w14:textId="77777777" w:rsidR="001947BC" w:rsidRPr="00593E4F" w:rsidRDefault="001947BC" w:rsidP="001947BC">
      <w:pPr>
        <w:rPr>
          <w:rStyle w:val="StyleUnderline"/>
        </w:rPr>
      </w:pPr>
      <w:r w:rsidRPr="00593E4F">
        <w:rPr>
          <w:sz w:val="14"/>
        </w:rPr>
        <w:t xml:space="preserve">Only one state, </w:t>
      </w:r>
      <w:r w:rsidRPr="00963538">
        <w:rPr>
          <w:rStyle w:val="StyleUnderline"/>
          <w:highlight w:val="cyan"/>
        </w:rPr>
        <w:t>Colorado, enacted</w:t>
      </w:r>
      <w:r w:rsidRPr="00593E4F">
        <w:rPr>
          <w:rStyle w:val="StyleUnderline"/>
        </w:rPr>
        <w:t xml:space="preserve"> a more </w:t>
      </w:r>
      <w:r w:rsidRPr="00963538">
        <w:rPr>
          <w:rStyle w:val="StyleUnderline"/>
          <w:highlight w:val="cyan"/>
        </w:rPr>
        <w:t>comprehensive</w:t>
      </w:r>
      <w:r w:rsidRPr="00593E4F">
        <w:rPr>
          <w:rStyle w:val="StyleUnderline"/>
        </w:rPr>
        <w:t xml:space="preserve"> piece of </w:t>
      </w:r>
      <w:r w:rsidRPr="00963538">
        <w:rPr>
          <w:rStyle w:val="StyleUnderline"/>
          <w:highlight w:val="cyan"/>
        </w:rPr>
        <w:t>AI regulation</w:t>
      </w:r>
      <w:r w:rsidRPr="00593E4F">
        <w:rPr>
          <w:rStyle w:val="StyleUnderline"/>
        </w:rPr>
        <w:t xml:space="preserve"> that imposes significant requirements on AI development</w:t>
      </w:r>
      <w:r w:rsidRPr="00593E4F">
        <w:rPr>
          <w:sz w:val="14"/>
        </w:rPr>
        <w:t xml:space="preserve">. The state’s AI Act, which regulates multiple stages of AI model development and use, imposes a suite of requirements on developers and deployers if their systems are used to make “consequential” decisions, including in housing, employment, health care, and education.14 When the law takes effect on June 30, 2026, </w:t>
      </w:r>
      <w:r w:rsidRPr="00593E4F">
        <w:rPr>
          <w:rStyle w:val="StyleUnderline"/>
        </w:rPr>
        <w:t>developers will have to follow a wide variety of documentation requirements; conduct “algorithmic impact assessments” for the risk of racial, gender, and political bias; and face liability if they do not take “reasonable” care to protect consumers from the risk of discrimination.15</w:t>
      </w:r>
    </w:p>
    <w:p w14:paraId="65133474" w14:textId="77777777" w:rsidR="001947BC" w:rsidRPr="00593E4F" w:rsidRDefault="001947BC" w:rsidP="001947BC">
      <w:pPr>
        <w:rPr>
          <w:rStyle w:val="StyleUnderline"/>
        </w:rPr>
      </w:pPr>
      <w:r w:rsidRPr="00593E4F">
        <w:rPr>
          <w:sz w:val="14"/>
        </w:rPr>
        <w:t xml:space="preserve">Advocates for preemption have pointed to </w:t>
      </w:r>
      <w:r w:rsidRPr="00963538">
        <w:rPr>
          <w:rStyle w:val="StyleUnderline"/>
          <w:highlight w:val="cyan"/>
        </w:rPr>
        <w:t>this law</w:t>
      </w:r>
      <w:r w:rsidRPr="00593E4F">
        <w:rPr>
          <w:rStyle w:val="StyleUnderline"/>
        </w:rPr>
        <w:t xml:space="preserve"> </w:t>
      </w:r>
      <w:r w:rsidRPr="00963538">
        <w:rPr>
          <w:rStyle w:val="StyleUnderline"/>
          <w:highlight w:val="cyan"/>
        </w:rPr>
        <w:t>as an example of</w:t>
      </w:r>
      <w:r w:rsidRPr="00593E4F">
        <w:rPr>
          <w:rStyle w:val="StyleUnderline"/>
        </w:rPr>
        <w:t xml:space="preserve"> the kind of </w:t>
      </w:r>
      <w:r w:rsidRPr="00963538">
        <w:rPr>
          <w:rStyle w:val="StyleUnderline"/>
          <w:highlight w:val="cyan"/>
        </w:rPr>
        <w:t>burdensome state regulation</w:t>
      </w:r>
      <w:r w:rsidRPr="00593E4F">
        <w:rPr>
          <w:rStyle w:val="StyleUnderline"/>
        </w:rPr>
        <w:t xml:space="preserve"> </w:t>
      </w:r>
      <w:r w:rsidRPr="00963538">
        <w:rPr>
          <w:rStyle w:val="StyleUnderline"/>
          <w:highlight w:val="cyan"/>
        </w:rPr>
        <w:t>that could</w:t>
      </w:r>
      <w:r w:rsidRPr="00593E4F">
        <w:rPr>
          <w:rStyle w:val="StyleUnderline"/>
        </w:rPr>
        <w:t xml:space="preserve"> soon </w:t>
      </w:r>
      <w:r w:rsidRPr="00963538">
        <w:rPr>
          <w:rStyle w:val="StyleUnderline"/>
          <w:highlight w:val="cyan"/>
        </w:rPr>
        <w:t>proliferate</w:t>
      </w:r>
      <w:r w:rsidRPr="00593E4F">
        <w:rPr>
          <w:sz w:val="14"/>
        </w:rPr>
        <w:t xml:space="preserve">. They are right that Colorado’s law represents a significant regulatory expansion. For one thing, courts typically find liability for discrimination only after it has occurred, and liability primarily attaches to the discriminatory employer or landlord (for example). It’s harder to sue a third-party software supplier. </w:t>
      </w:r>
      <w:r w:rsidRPr="00593E4F">
        <w:rPr>
          <w:rStyle w:val="StyleUnderline"/>
        </w:rPr>
        <w:t>Colorado’s law, by contrast, imposes new requirements on developers before their systems have ever been used.</w:t>
      </w:r>
    </w:p>
    <w:p w14:paraId="2CD02CA5" w14:textId="77777777" w:rsidR="001947BC" w:rsidRPr="00593E4F" w:rsidRDefault="001947BC" w:rsidP="001947BC">
      <w:pPr>
        <w:rPr>
          <w:sz w:val="14"/>
        </w:rPr>
      </w:pPr>
      <w:r w:rsidRPr="00593E4F">
        <w:rPr>
          <w:sz w:val="14"/>
        </w:rPr>
        <w:t>Yet while the law emerged from a multistate AI working group, and several other states have considered such laws, only Colorado has so far passed one. Virginia Governor Glenn Youngkin vetoed one such effort earlier this year. In Texas, a similar bill was narrowed significantly before it was enacted in June. The Texas law is now limited to clarifying that existing antidiscrimination law applies to AI systems, prohibiting the intentional use of AI to violate constitutional rights, and requiring state agencies to disclose their use of AI.16 California’s SB-1047, a major proposal to regulate developers—in that case, to reduce potential extreme risks caused by AI systems—was vetoed last year by Governor Gavin Newsom. If Colorado remains alone in its extensive requirements on AI developers, the case for preemption will be considerably weaker.</w:t>
      </w:r>
    </w:p>
    <w:p w14:paraId="494D7C00" w14:textId="77777777" w:rsidR="001947BC" w:rsidRPr="00593E4F" w:rsidRDefault="001947BC" w:rsidP="001947BC">
      <w:pPr>
        <w:rPr>
          <w:rStyle w:val="StyleUnderline"/>
        </w:rPr>
      </w:pPr>
      <w:r w:rsidRPr="00593E4F">
        <w:rPr>
          <w:sz w:val="14"/>
        </w:rPr>
        <w:t xml:space="preserve">Although broad state-level AI bills have lost momentum, </w:t>
      </w:r>
      <w:r w:rsidRPr="00593E4F">
        <w:rPr>
          <w:rStyle w:val="StyleUnderline"/>
        </w:rPr>
        <w:t>three states are considering more targeted bills that focus on risks posed by the most advanced AI models,</w:t>
      </w:r>
      <w:r w:rsidRPr="00593E4F">
        <w:rPr>
          <w:sz w:val="14"/>
        </w:rPr>
        <w:t xml:space="preserve"> such as their potential to enable nonexperts to develop weapons of mass destruction or carry out large scale cyber attacks. These bills differ in their details, but </w:t>
      </w:r>
      <w:r w:rsidRPr="00593E4F">
        <w:rPr>
          <w:rStyle w:val="StyleUnderline"/>
        </w:rPr>
        <w:t>they would impose largely similar transparency requirements and whistleblower protections on major AI developers without creating new substantive rules or liability for AI harm.</w:t>
      </w:r>
    </w:p>
    <w:p w14:paraId="3C9ADF78" w14:textId="77777777" w:rsidR="001947BC" w:rsidRPr="00593E4F" w:rsidRDefault="001947BC" w:rsidP="001947BC">
      <w:pPr>
        <w:rPr>
          <w:sz w:val="14"/>
        </w:rPr>
      </w:pPr>
      <w:r w:rsidRPr="00593E4F">
        <w:rPr>
          <w:sz w:val="14"/>
        </w:rPr>
        <w:t xml:space="preserve">As a result, </w:t>
      </w:r>
      <w:r w:rsidRPr="00963538">
        <w:rPr>
          <w:rStyle w:val="Emphasis"/>
          <w:highlight w:val="cyan"/>
        </w:rPr>
        <w:t>transparency rules might</w:t>
      </w:r>
      <w:r w:rsidRPr="00593E4F">
        <w:rPr>
          <w:rStyle w:val="Emphasis"/>
        </w:rPr>
        <w:t xml:space="preserve"> well </w:t>
      </w:r>
      <w:r w:rsidRPr="00963538">
        <w:rPr>
          <w:rStyle w:val="Emphasis"/>
          <w:highlight w:val="cyan"/>
        </w:rPr>
        <w:t>be a fruitful place for federal</w:t>
      </w:r>
      <w:r w:rsidRPr="00593E4F">
        <w:rPr>
          <w:rStyle w:val="Emphasis"/>
        </w:rPr>
        <w:t xml:space="preserve"> AI </w:t>
      </w:r>
      <w:r w:rsidRPr="00963538">
        <w:rPr>
          <w:rStyle w:val="Emphasis"/>
          <w:highlight w:val="cyan"/>
        </w:rPr>
        <w:t>regulation</w:t>
      </w:r>
      <w:r w:rsidRPr="00593E4F">
        <w:rPr>
          <w:sz w:val="14"/>
        </w:rPr>
        <w:t xml:space="preserve">, and perhaps preemption, to begin. </w:t>
      </w:r>
      <w:r w:rsidRPr="00593E4F">
        <w:rPr>
          <w:rStyle w:val="StyleUnderline"/>
        </w:rPr>
        <w:t xml:space="preserve">Given the rapid pace of AI development, greater transparency, incident reporting, and whistleblower safeguards for foundation model developers are both </w:t>
      </w:r>
      <w:r w:rsidRPr="00593E4F">
        <w:rPr>
          <w:rStyle w:val="Emphasis"/>
        </w:rPr>
        <w:t>reasonable substantive first steps and natural points for federal intervention</w:t>
      </w:r>
      <w:r w:rsidRPr="00593E4F">
        <w:rPr>
          <w:sz w:val="14"/>
        </w:rPr>
        <w:t>.</w:t>
      </w:r>
    </w:p>
    <w:p w14:paraId="1C7BE5C6" w14:textId="77777777" w:rsidR="001947BC" w:rsidRPr="00593E4F" w:rsidRDefault="001947BC" w:rsidP="001947BC">
      <w:pPr>
        <w:rPr>
          <w:sz w:val="14"/>
        </w:rPr>
      </w:pPr>
      <w:r w:rsidRPr="00593E4F">
        <w:rPr>
          <w:sz w:val="14"/>
        </w:rPr>
        <w:t xml:space="preserve">Even if broader federal action is not necessary yet, the </w:t>
      </w:r>
      <w:r w:rsidRPr="00963538">
        <w:rPr>
          <w:rStyle w:val="Emphasis"/>
          <w:highlight w:val="cyan"/>
        </w:rPr>
        <w:t>potential for state-</w:t>
      </w:r>
      <w:r w:rsidRPr="00593E4F">
        <w:rPr>
          <w:rStyle w:val="Emphasis"/>
        </w:rPr>
        <w:t xml:space="preserve">level </w:t>
      </w:r>
      <w:r w:rsidRPr="00963538">
        <w:rPr>
          <w:rStyle w:val="Emphasis"/>
          <w:highlight w:val="cyan"/>
        </w:rPr>
        <w:t>chaos remains real</w:t>
      </w:r>
      <w:r w:rsidRPr="00963538">
        <w:rPr>
          <w:sz w:val="14"/>
          <w:highlight w:val="cyan"/>
        </w:rPr>
        <w:t>.</w:t>
      </w:r>
      <w:r w:rsidRPr="00593E4F">
        <w:rPr>
          <w:sz w:val="14"/>
        </w:rPr>
        <w:t xml:space="preserve"> </w:t>
      </w:r>
      <w:r w:rsidRPr="00963538">
        <w:rPr>
          <w:rStyle w:val="StyleUnderline"/>
          <w:highlight w:val="cyan"/>
        </w:rPr>
        <w:t>Some states are considering new rules</w:t>
      </w:r>
      <w:r w:rsidRPr="00593E4F">
        <w:rPr>
          <w:rStyle w:val="StyleUnderline"/>
        </w:rPr>
        <w:t xml:space="preserve"> on development that go beyond transparency requirements</w:t>
      </w:r>
      <w:r w:rsidRPr="00593E4F">
        <w:rPr>
          <w:sz w:val="14"/>
        </w:rPr>
        <w:t xml:space="preserve">. </w:t>
      </w:r>
      <w:r w:rsidRPr="00593E4F">
        <w:rPr>
          <w:rStyle w:val="StyleUnderline"/>
        </w:rPr>
        <w:t>New York’s transparency bill would bar model releases in the state that pose “unreasonable” risks of deadly or costly incidents. A proposed bill in California would require developers to conduct performance evaluations of systems that are used to make consequential decisions, and deployers of those systems would need to conduct third party audits</w:t>
      </w:r>
      <w:r w:rsidRPr="00593E4F">
        <w:rPr>
          <w:sz w:val="14"/>
        </w:rPr>
        <w:t xml:space="preserve">. </w:t>
      </w:r>
      <w:r w:rsidRPr="00593E4F">
        <w:rPr>
          <w:rStyle w:val="StyleUnderline"/>
        </w:rPr>
        <w:t>A bill introduced in Nebraska contains similar requirements</w:t>
      </w:r>
      <w:r w:rsidRPr="00593E4F">
        <w:rPr>
          <w:sz w:val="14"/>
        </w:rPr>
        <w:t xml:space="preserve">. These proposals, and others like them, may well be sensible public policy, but </w:t>
      </w:r>
      <w:r w:rsidRPr="00963538">
        <w:rPr>
          <w:rStyle w:val="Emphasis"/>
          <w:highlight w:val="cyan"/>
        </w:rPr>
        <w:t>if they create numerous</w:t>
      </w:r>
      <w:r w:rsidRPr="00593E4F">
        <w:rPr>
          <w:rStyle w:val="Emphasis"/>
        </w:rPr>
        <w:t xml:space="preserve"> conflicting or </w:t>
      </w:r>
      <w:r w:rsidRPr="00963538">
        <w:rPr>
          <w:rStyle w:val="Emphasis"/>
          <w:highlight w:val="cyan"/>
        </w:rPr>
        <w:t>overlapping requirements</w:t>
      </w:r>
      <w:r w:rsidRPr="00593E4F">
        <w:rPr>
          <w:rStyle w:val="Emphasis"/>
        </w:rPr>
        <w:t xml:space="preserve"> for AI developers and deployers, </w:t>
      </w:r>
      <w:r w:rsidRPr="00963538">
        <w:rPr>
          <w:rStyle w:val="Emphasis"/>
          <w:highlight w:val="cyan"/>
        </w:rPr>
        <w:t xml:space="preserve">they will </w:t>
      </w:r>
      <w:r w:rsidRPr="006E54DE">
        <w:rPr>
          <w:rStyle w:val="Emphasis"/>
        </w:rPr>
        <w:t>likely</w:t>
      </w:r>
      <w:r w:rsidRPr="00593E4F">
        <w:rPr>
          <w:rStyle w:val="Emphasis"/>
        </w:rPr>
        <w:t xml:space="preserve"> </w:t>
      </w:r>
      <w:r w:rsidRPr="00963538">
        <w:rPr>
          <w:rStyle w:val="Emphasis"/>
          <w:highlight w:val="cyan"/>
        </w:rPr>
        <w:t>be less efficient than a single federal standard</w:t>
      </w:r>
      <w:r w:rsidRPr="00593E4F">
        <w:rPr>
          <w:sz w:val="14"/>
        </w:rPr>
        <w:t>. Congress should watch developments closely to determine whether it needs to intervene.</w:t>
      </w:r>
    </w:p>
    <w:p w14:paraId="6348052A" w14:textId="77777777" w:rsidR="001947BC" w:rsidRPr="001947BC" w:rsidRDefault="001947BC" w:rsidP="001947BC">
      <w:pPr>
        <w:pStyle w:val="Heading3"/>
      </w:pPr>
      <w:r w:rsidRPr="001947BC">
        <w:t>Biofuels</w:t>
      </w:r>
    </w:p>
    <w:p w14:paraId="2CA817D7" w14:textId="7F14FD58" w:rsidR="001947BC" w:rsidRDefault="001947BC" w:rsidP="001947BC">
      <w:pPr>
        <w:pStyle w:val="Heading4"/>
      </w:pPr>
      <w:r w:rsidRPr="00F14A42">
        <w:t xml:space="preserve">Farming is </w:t>
      </w:r>
      <w:r w:rsidRPr="00F14A42">
        <w:rPr>
          <w:u w:val="single"/>
        </w:rPr>
        <w:t>rapidly</w:t>
      </w:r>
      <w:r w:rsidRPr="00F14A42">
        <w:t xml:space="preserve"> becoming </w:t>
      </w:r>
      <w:r w:rsidRPr="00F14A42">
        <w:rPr>
          <w:u w:val="single"/>
        </w:rPr>
        <w:t>sustainable</w:t>
      </w:r>
      <w:r>
        <w:rPr>
          <w:b w:val="0"/>
        </w:rPr>
        <w:t>---</w:t>
      </w:r>
      <w:r>
        <w:rPr>
          <w:b w:val="0"/>
          <w:u w:val="single"/>
        </w:rPr>
        <w:t>all</w:t>
      </w:r>
      <w:r>
        <w:rPr>
          <w:b w:val="0"/>
        </w:rPr>
        <w:t xml:space="preserve"> environmental metrics are </w:t>
      </w:r>
      <w:r>
        <w:rPr>
          <w:b w:val="0"/>
          <w:u w:val="single"/>
        </w:rPr>
        <w:t>improving</w:t>
      </w:r>
    </w:p>
    <w:p w14:paraId="47A75FAF" w14:textId="77777777" w:rsidR="001947BC" w:rsidRDefault="001947BC" w:rsidP="001947BC">
      <w:r>
        <w:t xml:space="preserve">Michael </w:t>
      </w:r>
      <w:r>
        <w:rPr>
          <w:rStyle w:val="Style13ptBold"/>
        </w:rPr>
        <w:t>Shellenberger 20</w:t>
      </w:r>
      <w:r>
        <w:t>, Founder and President of Environmental Progress, Former President of the Breakthrough Institute, Apocalypse Never: Why Environmental Alarmism Hurts Us All, ISBN: 0063001705,9780063001701</w:t>
      </w:r>
    </w:p>
    <w:p w14:paraId="7B0E8879" w14:textId="77777777" w:rsidR="001947BC" w:rsidRDefault="001947BC" w:rsidP="001947BC">
      <w:pPr>
        <w:rPr>
          <w:sz w:val="16"/>
        </w:rPr>
      </w:pPr>
      <w:r>
        <w:rPr>
          <w:rStyle w:val="StyleUnderline"/>
          <w:highlight w:val="cyan"/>
        </w:rPr>
        <w:t xml:space="preserve">As farms become </w:t>
      </w:r>
      <w:r>
        <w:rPr>
          <w:rStyle w:val="Emphasis"/>
          <w:highlight w:val="cyan"/>
        </w:rPr>
        <w:t>more productive</w:t>
      </w:r>
      <w:r>
        <w:rPr>
          <w:rStyle w:val="StyleUnderline"/>
        </w:rPr>
        <w:t xml:space="preserve">, grasslands, </w:t>
      </w:r>
      <w:r>
        <w:rPr>
          <w:rStyle w:val="StyleUnderline"/>
          <w:highlight w:val="cyan"/>
        </w:rPr>
        <w:t xml:space="preserve">forests, and wildlife are </w:t>
      </w:r>
      <w:r>
        <w:rPr>
          <w:rStyle w:val="Emphasis"/>
          <w:highlight w:val="cyan"/>
        </w:rPr>
        <w:t>returning</w:t>
      </w:r>
      <w:r>
        <w:rPr>
          <w:rStyle w:val="StyleUnderline"/>
          <w:highlight w:val="cyan"/>
        </w:rPr>
        <w:t>. Globally</w:t>
      </w:r>
      <w:r>
        <w:rPr>
          <w:rStyle w:val="StyleUnderline"/>
        </w:rPr>
        <w:t xml:space="preserve">, the rate of </w:t>
      </w:r>
      <w:r>
        <w:rPr>
          <w:rStyle w:val="Emphasis"/>
          <w:highlight w:val="cyan"/>
        </w:rPr>
        <w:t>reforestation</w:t>
      </w:r>
      <w:r>
        <w:rPr>
          <w:rStyle w:val="StyleUnderline"/>
          <w:highlight w:val="cyan"/>
        </w:rPr>
        <w:t xml:space="preserve"> is</w:t>
      </w:r>
      <w:r>
        <w:rPr>
          <w:rStyle w:val="StyleUnderline"/>
        </w:rPr>
        <w:t xml:space="preserve"> </w:t>
      </w:r>
      <w:r>
        <w:rPr>
          <w:rStyle w:val="Emphasis"/>
        </w:rPr>
        <w:t xml:space="preserve">catching </w:t>
      </w:r>
      <w:r>
        <w:rPr>
          <w:rStyle w:val="Emphasis"/>
          <w:highlight w:val="cyan"/>
        </w:rPr>
        <w:t>up</w:t>
      </w:r>
      <w:r>
        <w:rPr>
          <w:rStyle w:val="StyleUnderline"/>
        </w:rPr>
        <w:t xml:space="preserve"> to a slowing rate of deforestation</w:t>
      </w:r>
      <w:r>
        <w:rPr>
          <w:sz w:val="16"/>
        </w:rPr>
        <w:t>.19</w:t>
      </w:r>
    </w:p>
    <w:p w14:paraId="77968A3B" w14:textId="77777777" w:rsidR="001947BC" w:rsidRDefault="001947BC" w:rsidP="001947BC">
      <w:pPr>
        <w:rPr>
          <w:sz w:val="16"/>
        </w:rPr>
      </w:pPr>
      <w:r>
        <w:rPr>
          <w:rStyle w:val="StyleUnderline"/>
        </w:rPr>
        <w:t xml:space="preserve">Humankind’s </w:t>
      </w:r>
      <w:r>
        <w:rPr>
          <w:rStyle w:val="StyleUnderline"/>
          <w:highlight w:val="cyan"/>
        </w:rPr>
        <w:t>use of wood</w:t>
      </w:r>
      <w:r>
        <w:rPr>
          <w:rStyle w:val="StyleUnderline"/>
        </w:rPr>
        <w:t xml:space="preserve"> has </w:t>
      </w:r>
      <w:r>
        <w:rPr>
          <w:rStyle w:val="Emphasis"/>
          <w:highlight w:val="cyan"/>
        </w:rPr>
        <w:t>peaked</w:t>
      </w:r>
      <w:r>
        <w:rPr>
          <w:rStyle w:val="StyleUnderline"/>
          <w:highlight w:val="cyan"/>
        </w:rPr>
        <w:t xml:space="preserve"> and</w:t>
      </w:r>
      <w:r>
        <w:rPr>
          <w:rStyle w:val="StyleUnderline"/>
        </w:rPr>
        <w:t xml:space="preserve"> could </w:t>
      </w:r>
      <w:r>
        <w:rPr>
          <w:rStyle w:val="StyleUnderline"/>
          <w:highlight w:val="cyan"/>
        </w:rPr>
        <w:t xml:space="preserve">soon </w:t>
      </w:r>
      <w:r>
        <w:rPr>
          <w:rStyle w:val="Emphasis"/>
          <w:highlight w:val="cyan"/>
        </w:rPr>
        <w:t>decline</w:t>
      </w:r>
      <w:r>
        <w:rPr>
          <w:rStyle w:val="Emphasis"/>
        </w:rPr>
        <w:t xml:space="preserve"> significantly</w:t>
      </w:r>
      <w:r>
        <w:rPr>
          <w:sz w:val="16"/>
        </w:rPr>
        <w:t xml:space="preserve">.20 </w:t>
      </w:r>
      <w:r>
        <w:rPr>
          <w:rStyle w:val="StyleUnderline"/>
        </w:rPr>
        <w:t xml:space="preserve">And humankind’s use of </w:t>
      </w:r>
      <w:r>
        <w:rPr>
          <w:rStyle w:val="StyleUnderline"/>
          <w:highlight w:val="cyan"/>
        </w:rPr>
        <w:t xml:space="preserve">land for </w:t>
      </w:r>
      <w:r>
        <w:rPr>
          <w:rStyle w:val="Emphasis"/>
          <w:highlight w:val="cyan"/>
        </w:rPr>
        <w:t>ag</w:t>
      </w:r>
      <w:r>
        <w:rPr>
          <w:rStyle w:val="StyleUnderline"/>
        </w:rPr>
        <w:t xml:space="preserve">riculture </w:t>
      </w:r>
      <w:r>
        <w:rPr>
          <w:rStyle w:val="StyleUnderline"/>
          <w:highlight w:val="cyan"/>
        </w:rPr>
        <w:t>is</w:t>
      </w:r>
      <w:r>
        <w:rPr>
          <w:rStyle w:val="StyleUnderline"/>
        </w:rPr>
        <w:t xml:space="preserve"> likely </w:t>
      </w:r>
      <w:r>
        <w:rPr>
          <w:rStyle w:val="Emphasis"/>
          <w:highlight w:val="cyan"/>
        </w:rPr>
        <w:t>near its peak</w:t>
      </w:r>
      <w:r>
        <w:rPr>
          <w:rStyle w:val="StyleUnderline"/>
        </w:rPr>
        <w:t xml:space="preserve"> and </w:t>
      </w:r>
      <w:r>
        <w:rPr>
          <w:rStyle w:val="Emphasis"/>
        </w:rPr>
        <w:t>capable of declining soon</w:t>
      </w:r>
      <w:r>
        <w:rPr>
          <w:sz w:val="16"/>
        </w:rPr>
        <w:t xml:space="preserve">.21 All of </w:t>
      </w:r>
      <w:r>
        <w:rPr>
          <w:rStyle w:val="StyleUnderline"/>
        </w:rPr>
        <w:t xml:space="preserve">this is </w:t>
      </w:r>
      <w:r>
        <w:rPr>
          <w:rStyle w:val="Emphasis"/>
          <w:highlight w:val="cyan"/>
        </w:rPr>
        <w:t>wonderful news</w:t>
      </w:r>
      <w:r>
        <w:rPr>
          <w:rStyle w:val="StyleUnderline"/>
        </w:rPr>
        <w:t xml:space="preserve"> for everyone who cares about</w:t>
      </w:r>
      <w:r>
        <w:rPr>
          <w:sz w:val="16"/>
        </w:rPr>
        <w:t xml:space="preserve"> achieving universal prosperity and </w:t>
      </w:r>
      <w:r>
        <w:rPr>
          <w:rStyle w:val="StyleUnderline"/>
        </w:rPr>
        <w:t>environmental protection</w:t>
      </w:r>
      <w:r>
        <w:rPr>
          <w:sz w:val="16"/>
        </w:rPr>
        <w:t>.</w:t>
      </w:r>
    </w:p>
    <w:p w14:paraId="6541F86F" w14:textId="77777777" w:rsidR="001947BC" w:rsidRDefault="001947BC" w:rsidP="001947BC">
      <w:pPr>
        <w:rPr>
          <w:sz w:val="16"/>
        </w:rPr>
      </w:pPr>
      <w:r>
        <w:rPr>
          <w:rStyle w:val="StyleUnderline"/>
        </w:rPr>
        <w:t xml:space="preserve">The </w:t>
      </w:r>
      <w:r>
        <w:rPr>
          <w:rStyle w:val="Emphasis"/>
        </w:rPr>
        <w:t>key</w:t>
      </w:r>
      <w:r>
        <w:rPr>
          <w:rStyle w:val="StyleUnderline"/>
        </w:rPr>
        <w:t xml:space="preserve"> is producing </w:t>
      </w:r>
      <w:r>
        <w:rPr>
          <w:rStyle w:val="Emphasis"/>
        </w:rPr>
        <w:t>more food</w:t>
      </w:r>
      <w:r>
        <w:rPr>
          <w:rStyle w:val="StyleUnderline"/>
        </w:rPr>
        <w:t xml:space="preserve"> on </w:t>
      </w:r>
      <w:r>
        <w:rPr>
          <w:rStyle w:val="Emphasis"/>
        </w:rPr>
        <w:t>less land</w:t>
      </w:r>
      <w:r>
        <w:rPr>
          <w:sz w:val="16"/>
        </w:rPr>
        <w:t>. While the amount of land used for agriculture has increased by 8 percent since 1961, the amount of food produced has grown by an astonishing 300 percent.22</w:t>
      </w:r>
    </w:p>
    <w:p w14:paraId="2EE4B608" w14:textId="77777777" w:rsidR="001947BC" w:rsidRDefault="001947BC" w:rsidP="001947BC">
      <w:pPr>
        <w:rPr>
          <w:sz w:val="16"/>
        </w:rPr>
      </w:pPr>
      <w:r>
        <w:rPr>
          <w:sz w:val="16"/>
        </w:rPr>
        <w:t xml:space="preserve">Though pastureland and cropland expanded 5 and 16 percent, between 1961 and 2017, </w:t>
      </w:r>
      <w:r>
        <w:rPr>
          <w:rStyle w:val="StyleUnderline"/>
        </w:rPr>
        <w:t>the maximum extent of total agriculture land occurred in the</w:t>
      </w:r>
      <w:r>
        <w:rPr>
          <w:sz w:val="16"/>
        </w:rPr>
        <w:t xml:space="preserve"> 19</w:t>
      </w:r>
      <w:r>
        <w:rPr>
          <w:rStyle w:val="Emphasis"/>
        </w:rPr>
        <w:t>90s</w:t>
      </w:r>
      <w:r>
        <w:rPr>
          <w:rStyle w:val="StyleUnderline"/>
        </w:rPr>
        <w:t xml:space="preserve">, and </w:t>
      </w:r>
      <w:r>
        <w:rPr>
          <w:rStyle w:val="Emphasis"/>
        </w:rPr>
        <w:t>declined signific</w:t>
      </w:r>
      <w:r>
        <w:rPr>
          <w:rStyle w:val="StyleUnderline"/>
        </w:rPr>
        <w:t>antly since then, led by a 4.5 percent drop in pastureland</w:t>
      </w:r>
      <w:r>
        <w:rPr>
          <w:sz w:val="16"/>
        </w:rPr>
        <w:t xml:space="preserve"> since 2000.23 Between 2000 and 2017, the production of beef and cow’s milk increased by 19 and 38 percent, respectively, even as </w:t>
      </w:r>
      <w:r>
        <w:rPr>
          <w:rStyle w:val="StyleUnderline"/>
        </w:rPr>
        <w:t xml:space="preserve">total land used globally for pasture </w:t>
      </w:r>
      <w:r>
        <w:rPr>
          <w:rStyle w:val="Emphasis"/>
        </w:rPr>
        <w:t>shrank</w:t>
      </w:r>
      <w:r>
        <w:rPr>
          <w:sz w:val="16"/>
        </w:rPr>
        <w:t>.24</w:t>
      </w:r>
    </w:p>
    <w:p w14:paraId="1728267A" w14:textId="77777777" w:rsidR="001947BC" w:rsidRDefault="001947BC" w:rsidP="001947BC">
      <w:pPr>
        <w:rPr>
          <w:sz w:val="16"/>
        </w:rPr>
      </w:pPr>
      <w:r>
        <w:rPr>
          <w:rStyle w:val="StyleUnderline"/>
        </w:rPr>
        <w:t xml:space="preserve">The </w:t>
      </w:r>
      <w:r>
        <w:rPr>
          <w:rStyle w:val="Emphasis"/>
          <w:highlight w:val="cyan"/>
        </w:rPr>
        <w:t>replacement</w:t>
      </w:r>
      <w:r>
        <w:rPr>
          <w:rStyle w:val="StyleUnderline"/>
          <w:highlight w:val="cyan"/>
        </w:rPr>
        <w:t xml:space="preserve"> of</w:t>
      </w:r>
      <w:r>
        <w:rPr>
          <w:rStyle w:val="StyleUnderline"/>
        </w:rPr>
        <w:t xml:space="preserve"> farm </w:t>
      </w:r>
      <w:r>
        <w:rPr>
          <w:rStyle w:val="StyleUnderline"/>
          <w:highlight w:val="cyan"/>
        </w:rPr>
        <w:t xml:space="preserve">animals with </w:t>
      </w:r>
      <w:r>
        <w:rPr>
          <w:rStyle w:val="Emphasis"/>
          <w:highlight w:val="cyan"/>
        </w:rPr>
        <w:t>machines</w:t>
      </w:r>
      <w:r>
        <w:rPr>
          <w:rStyle w:val="StyleUnderline"/>
          <w:highlight w:val="cyan"/>
        </w:rPr>
        <w:t xml:space="preserve"> </w:t>
      </w:r>
      <w:r>
        <w:rPr>
          <w:rStyle w:val="Emphasis"/>
          <w:highlight w:val="cyan"/>
        </w:rPr>
        <w:t>massively reduced land required</w:t>
      </w:r>
      <w:r>
        <w:rPr>
          <w:rStyle w:val="StyleUnderline"/>
        </w:rPr>
        <w:t xml:space="preserve"> for food production. By moving from horses and mules to tractors and combine harvesters, the </w:t>
      </w:r>
      <w:r>
        <w:rPr>
          <w:rStyle w:val="Emphasis"/>
          <w:highlight w:val="cyan"/>
        </w:rPr>
        <w:t>U</w:t>
      </w:r>
      <w:r>
        <w:rPr>
          <w:sz w:val="16"/>
        </w:rPr>
        <w:t xml:space="preserve">nited </w:t>
      </w:r>
      <w:r>
        <w:rPr>
          <w:rStyle w:val="Emphasis"/>
          <w:highlight w:val="cyan"/>
        </w:rPr>
        <w:t>S</w:t>
      </w:r>
      <w:r>
        <w:rPr>
          <w:sz w:val="16"/>
        </w:rPr>
        <w:t xml:space="preserve">tates </w:t>
      </w:r>
      <w:r>
        <w:rPr>
          <w:rStyle w:val="Emphasis"/>
          <w:highlight w:val="cyan"/>
        </w:rPr>
        <w:t>slashed</w:t>
      </w:r>
      <w:r>
        <w:rPr>
          <w:rStyle w:val="StyleUnderline"/>
        </w:rPr>
        <w:t xml:space="preserve"> the amount of land required to produce animal feed by an area the size of California. That land savings constituted an astonishing </w:t>
      </w:r>
      <w:r>
        <w:rPr>
          <w:rStyle w:val="Emphasis"/>
          <w:highlight w:val="cyan"/>
        </w:rPr>
        <w:t>one-quarter</w:t>
      </w:r>
      <w:r>
        <w:rPr>
          <w:rStyle w:val="StyleUnderline"/>
        </w:rPr>
        <w:t xml:space="preserve"> of total U.S. land used for agriculture</w:t>
      </w:r>
      <w:r>
        <w:rPr>
          <w:sz w:val="16"/>
        </w:rPr>
        <w:t>.25</w:t>
      </w:r>
    </w:p>
    <w:p w14:paraId="7A58DA6D" w14:textId="77777777" w:rsidR="001947BC" w:rsidRDefault="001947BC" w:rsidP="001947BC">
      <w:pPr>
        <w:rPr>
          <w:sz w:val="16"/>
        </w:rPr>
      </w:pPr>
      <w:r>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3DC08C12" w14:textId="77777777" w:rsidR="001947BC" w:rsidRDefault="001947BC" w:rsidP="001947BC">
      <w:pPr>
        <w:rPr>
          <w:sz w:val="16"/>
        </w:rPr>
      </w:pPr>
      <w:r>
        <w:rPr>
          <w:rStyle w:val="StyleUnderline"/>
          <w:highlight w:val="cyan"/>
        </w:rPr>
        <w:t xml:space="preserve">As </w:t>
      </w:r>
      <w:r>
        <w:rPr>
          <w:rStyle w:val="Emphasis"/>
          <w:highlight w:val="cyan"/>
        </w:rPr>
        <w:t>tech</w:t>
      </w:r>
      <w:r>
        <w:rPr>
          <w:rStyle w:val="Emphasis"/>
        </w:rPr>
        <w:t>nology</w:t>
      </w:r>
      <w:r>
        <w:rPr>
          <w:rStyle w:val="StyleUnderline"/>
        </w:rPr>
        <w:t xml:space="preserve"> </w:t>
      </w:r>
      <w:r>
        <w:rPr>
          <w:rStyle w:val="StyleUnderline"/>
          <w:highlight w:val="cyan"/>
        </w:rPr>
        <w:t>becomes</w:t>
      </w:r>
      <w:r>
        <w:rPr>
          <w:rStyle w:val="StyleUnderline"/>
        </w:rPr>
        <w:t xml:space="preserve"> more </w:t>
      </w:r>
      <w:r>
        <w:rPr>
          <w:rStyle w:val="StyleUnderline"/>
          <w:highlight w:val="cyan"/>
        </w:rPr>
        <w:t>available</w:t>
      </w:r>
      <w:r>
        <w:rPr>
          <w:rStyle w:val="StyleUnderline"/>
        </w:rPr>
        <w:t xml:space="preserve">, crop </w:t>
      </w:r>
      <w:r>
        <w:rPr>
          <w:rStyle w:val="StyleUnderline"/>
          <w:highlight w:val="cyan"/>
        </w:rPr>
        <w:t>yields will</w:t>
      </w:r>
      <w:r>
        <w:rPr>
          <w:rStyle w:val="StyleUnderline"/>
        </w:rPr>
        <w:t xml:space="preserve"> </w:t>
      </w:r>
      <w:r>
        <w:rPr>
          <w:rStyle w:val="Emphasis"/>
        </w:rPr>
        <w:t xml:space="preserve">continue to </w:t>
      </w:r>
      <w:r>
        <w:rPr>
          <w:rStyle w:val="Emphasis"/>
          <w:highlight w:val="cyan"/>
        </w:rPr>
        <w:t>rise</w:t>
      </w:r>
      <w:r>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1ECA6DC6" w14:textId="77777777" w:rsidR="001947BC" w:rsidRDefault="001947BC" w:rsidP="001947BC">
      <w:pPr>
        <w:rPr>
          <w:sz w:val="16"/>
        </w:rPr>
      </w:pPr>
      <w:r>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56E21999" w14:textId="77777777" w:rsidR="001947BC" w:rsidRDefault="001947BC" w:rsidP="001947BC">
      <w:pPr>
        <w:rPr>
          <w:sz w:val="16"/>
        </w:rPr>
      </w:pPr>
      <w:r>
        <w:rPr>
          <w:rStyle w:val="StyleUnderline"/>
          <w:highlight w:val="cyan"/>
        </w:rPr>
        <w:t xml:space="preserve">Things are </w:t>
      </w:r>
      <w:r>
        <w:rPr>
          <w:rStyle w:val="Emphasis"/>
          <w:highlight w:val="cyan"/>
        </w:rPr>
        <w:t>headed in the right direction</w:t>
      </w:r>
      <w:r>
        <w:rPr>
          <w:rStyle w:val="StyleUnderline"/>
          <w:highlight w:val="cyan"/>
        </w:rPr>
        <w:t xml:space="preserve"> regarding</w:t>
      </w:r>
      <w:r>
        <w:rPr>
          <w:rStyle w:val="StyleUnderline"/>
        </w:rPr>
        <w:t xml:space="preserve"> other </w:t>
      </w:r>
      <w:r>
        <w:rPr>
          <w:rStyle w:val="Emphasis"/>
          <w:highlight w:val="cyan"/>
        </w:rPr>
        <w:t>environmental measures</w:t>
      </w:r>
      <w:r>
        <w:rPr>
          <w:rStyle w:val="StyleUnderline"/>
          <w:highlight w:val="cyan"/>
        </w:rPr>
        <w:t xml:space="preserve">. </w:t>
      </w:r>
      <w:r>
        <w:rPr>
          <w:rStyle w:val="Emphasis"/>
          <w:highlight w:val="cyan"/>
        </w:rPr>
        <w:t>Water pollution</w:t>
      </w:r>
      <w:r>
        <w:rPr>
          <w:rStyle w:val="StyleUnderline"/>
          <w:highlight w:val="cyan"/>
        </w:rPr>
        <w:t xml:space="preserve"> is </w:t>
      </w:r>
      <w:r>
        <w:rPr>
          <w:rStyle w:val="Emphasis"/>
          <w:highlight w:val="cyan"/>
        </w:rPr>
        <w:t>declining</w:t>
      </w:r>
      <w:r>
        <w:rPr>
          <w:rStyle w:val="StyleUnderline"/>
        </w:rPr>
        <w:t xml:space="preserve"> in relative terms, per unit of production, and in absolute terms in some nations. The use of water per unit of agricultural production has been declining as farmers have become </w:t>
      </w:r>
      <w:r>
        <w:rPr>
          <w:rStyle w:val="Emphasis"/>
        </w:rPr>
        <w:t>more precise</w:t>
      </w:r>
      <w:r>
        <w:rPr>
          <w:rStyle w:val="StyleUnderline"/>
        </w:rPr>
        <w:t xml:space="preserve"> in </w:t>
      </w:r>
      <w:r>
        <w:rPr>
          <w:rStyle w:val="Emphasis"/>
        </w:rPr>
        <w:t>irrigation</w:t>
      </w:r>
      <w:r>
        <w:rPr>
          <w:rStyle w:val="StyleUnderline"/>
        </w:rPr>
        <w:t xml:space="preserve"> methods</w:t>
      </w:r>
      <w:r>
        <w:rPr>
          <w:sz w:val="16"/>
        </w:rPr>
        <w:t>.</w:t>
      </w:r>
    </w:p>
    <w:p w14:paraId="3AFCE62A" w14:textId="77777777" w:rsidR="001947BC" w:rsidRDefault="001947BC" w:rsidP="001947BC">
      <w:pPr>
        <w:rPr>
          <w:sz w:val="16"/>
        </w:rPr>
      </w:pPr>
      <w:r>
        <w:rPr>
          <w:rStyle w:val="StyleUnderline"/>
          <w:highlight w:val="cyan"/>
        </w:rPr>
        <w:t>High-yield</w:t>
      </w:r>
      <w:r>
        <w:rPr>
          <w:rStyle w:val="StyleUnderline"/>
        </w:rPr>
        <w:t xml:space="preserve"> farming </w:t>
      </w:r>
      <w:r>
        <w:rPr>
          <w:rStyle w:val="StyleUnderline"/>
          <w:highlight w:val="cyan"/>
        </w:rPr>
        <w:t>produces</w:t>
      </w:r>
      <w:r>
        <w:rPr>
          <w:rStyle w:val="StyleUnderline"/>
        </w:rPr>
        <w:t xml:space="preserve"> </w:t>
      </w:r>
      <w:r>
        <w:rPr>
          <w:rStyle w:val="Emphasis"/>
        </w:rPr>
        <w:t xml:space="preserve">far </w:t>
      </w:r>
      <w:r>
        <w:rPr>
          <w:rStyle w:val="Emphasis"/>
          <w:highlight w:val="cyan"/>
        </w:rPr>
        <w:t>less nitrogen</w:t>
      </w:r>
      <w:r>
        <w:rPr>
          <w:rStyle w:val="Emphasis"/>
        </w:rPr>
        <w:t xml:space="preserve"> pollution </w:t>
      </w:r>
      <w:r>
        <w:rPr>
          <w:rStyle w:val="Emphasis"/>
          <w:highlight w:val="cyan"/>
        </w:rPr>
        <w:t>run-off</w:t>
      </w:r>
      <w:r>
        <w:rPr>
          <w:rStyle w:val="StyleUnderline"/>
        </w:rPr>
        <w:t xml:space="preserve"> than lowyield farming</w:t>
      </w:r>
      <w:r>
        <w:rPr>
          <w:sz w:val="16"/>
        </w:rPr>
        <w:t xml:space="preserve">. While </w:t>
      </w:r>
      <w:r>
        <w:rPr>
          <w:rStyle w:val="StyleUnderline"/>
        </w:rPr>
        <w:t>rich nations</w:t>
      </w:r>
      <w:r>
        <w:rPr>
          <w:sz w:val="16"/>
        </w:rPr>
        <w:t xml:space="preserve"> produce 70 percent higher yields than poor nations, they </w:t>
      </w:r>
      <w:r>
        <w:rPr>
          <w:rStyle w:val="StyleUnderline"/>
        </w:rPr>
        <w:t>use just 54 percent more nitrogen</w:t>
      </w:r>
      <w:r>
        <w:rPr>
          <w:sz w:val="16"/>
        </w:rPr>
        <w:t xml:space="preserve">.30 </w:t>
      </w:r>
      <w:r>
        <w:rPr>
          <w:rStyle w:val="StyleUnderline"/>
          <w:highlight w:val="cyan"/>
        </w:rPr>
        <w:t xml:space="preserve">Nations </w:t>
      </w:r>
      <w:r>
        <w:rPr>
          <w:rStyle w:val="Emphasis"/>
          <w:highlight w:val="cyan"/>
        </w:rPr>
        <w:t>get better</w:t>
      </w:r>
      <w:r>
        <w:rPr>
          <w:rStyle w:val="StyleUnderline"/>
        </w:rPr>
        <w:t xml:space="preserve"> at using nitrogen fertilizer </w:t>
      </w:r>
      <w:r>
        <w:rPr>
          <w:rStyle w:val="Emphasis"/>
          <w:highlight w:val="cyan"/>
        </w:rPr>
        <w:t>over time</w:t>
      </w:r>
      <w:r>
        <w:rPr>
          <w:rStyle w:val="StyleUnderline"/>
        </w:rPr>
        <w:t>. Since the</w:t>
      </w:r>
      <w:r>
        <w:rPr>
          <w:sz w:val="16"/>
        </w:rPr>
        <w:t xml:space="preserve"> early 19</w:t>
      </w:r>
      <w:r>
        <w:rPr>
          <w:rStyle w:val="Emphasis"/>
        </w:rPr>
        <w:t>60s</w:t>
      </w:r>
      <w:r>
        <w:rPr>
          <w:rStyle w:val="StyleUnderline"/>
        </w:rPr>
        <w:t xml:space="preserve">, the Netherlands has </w:t>
      </w:r>
      <w:r>
        <w:rPr>
          <w:rStyle w:val="Emphasis"/>
        </w:rPr>
        <w:t>doubled</w:t>
      </w:r>
      <w:r>
        <w:rPr>
          <w:rStyle w:val="StyleUnderline"/>
        </w:rPr>
        <w:t xml:space="preserve"> its yields while using the </w:t>
      </w:r>
      <w:r>
        <w:rPr>
          <w:rStyle w:val="Emphasis"/>
        </w:rPr>
        <w:t>same amount</w:t>
      </w:r>
      <w:r>
        <w:rPr>
          <w:rStyle w:val="StyleUnderline"/>
        </w:rPr>
        <w:t xml:space="preserve"> of fertilizer</w:t>
      </w:r>
      <w:r>
        <w:rPr>
          <w:sz w:val="16"/>
        </w:rPr>
        <w:t>.31</w:t>
      </w:r>
    </w:p>
    <w:p w14:paraId="13169C19" w14:textId="77777777" w:rsidR="001947BC" w:rsidRDefault="001947BC" w:rsidP="001947BC">
      <w:pPr>
        <w:rPr>
          <w:sz w:val="16"/>
        </w:rPr>
      </w:pPr>
      <w:r>
        <w:rPr>
          <w:rStyle w:val="StyleUnderline"/>
        </w:rPr>
        <w:t>High-yield farming is</w:t>
      </w:r>
      <w:r>
        <w:rPr>
          <w:sz w:val="16"/>
        </w:rPr>
        <w:t xml:space="preserve"> also </w:t>
      </w:r>
      <w:r>
        <w:rPr>
          <w:rStyle w:val="StyleUnderline"/>
        </w:rPr>
        <w:t xml:space="preserve">better for </w:t>
      </w:r>
      <w:r>
        <w:rPr>
          <w:rStyle w:val="Emphasis"/>
        </w:rPr>
        <w:t>soils</w:t>
      </w:r>
      <w:r>
        <w:rPr>
          <w:rStyle w:val="StyleUnderline"/>
        </w:rPr>
        <w:t>. Eighty percent of all degraded soils are in</w:t>
      </w:r>
      <w:r>
        <w:rPr>
          <w:sz w:val="16"/>
        </w:rPr>
        <w:t xml:space="preserve"> poor and </w:t>
      </w:r>
      <w:r>
        <w:rPr>
          <w:rStyle w:val="StyleUnderline"/>
        </w:rPr>
        <w:t>developing nations</w:t>
      </w:r>
      <w:r>
        <w:rPr>
          <w:sz w:val="16"/>
        </w:rPr>
        <w:t xml:space="preserve"> of Asia, Latin America, and Africa. </w:t>
      </w:r>
      <w:r>
        <w:rPr>
          <w:rStyle w:val="StyleUnderline"/>
        </w:rPr>
        <w:t>The rate of soil loss is twice as high</w:t>
      </w:r>
      <w:r>
        <w:rPr>
          <w:sz w:val="16"/>
        </w:rPr>
        <w:t xml:space="preserve"> in developing nations as in developed ones. </w:t>
      </w:r>
      <w:r>
        <w:rPr>
          <w:rStyle w:val="StyleUnderline"/>
        </w:rPr>
        <w:t>Thanks to the use of fertilizer</w:t>
      </w:r>
      <w:r>
        <w:rPr>
          <w:sz w:val="16"/>
        </w:rPr>
        <w:t xml:space="preserve">, wealthy European nations and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have </w:t>
      </w:r>
      <w:r>
        <w:rPr>
          <w:rStyle w:val="StyleUnderline"/>
          <w:highlight w:val="cyan"/>
        </w:rPr>
        <w:t xml:space="preserve">adopted </w:t>
      </w:r>
      <w:r>
        <w:rPr>
          <w:rStyle w:val="Emphasis"/>
          <w:highlight w:val="cyan"/>
        </w:rPr>
        <w:t>soil conservation</w:t>
      </w:r>
      <w:r>
        <w:rPr>
          <w:rStyle w:val="StyleUnderline"/>
          <w:highlight w:val="cyan"/>
        </w:rPr>
        <w:t xml:space="preserve"> and </w:t>
      </w:r>
      <w:r>
        <w:rPr>
          <w:rStyle w:val="Emphasis"/>
          <w:highlight w:val="cyan"/>
        </w:rPr>
        <w:t>no-till</w:t>
      </w:r>
      <w:r>
        <w:rPr>
          <w:rStyle w:val="StyleUnderline"/>
        </w:rPr>
        <w:t xml:space="preserve"> methods, which </w:t>
      </w:r>
      <w:r>
        <w:rPr>
          <w:rStyle w:val="Emphasis"/>
        </w:rPr>
        <w:t>prevent erosion</w:t>
      </w:r>
      <w:r>
        <w:rPr>
          <w:rStyle w:val="StyleUnderline"/>
        </w:rPr>
        <w:t xml:space="preserve">. In the </w:t>
      </w:r>
      <w:r>
        <w:rPr>
          <w:rStyle w:val="Emphasis"/>
        </w:rPr>
        <w:t>U</w:t>
      </w:r>
      <w:r>
        <w:rPr>
          <w:sz w:val="16"/>
        </w:rPr>
        <w:t xml:space="preserve">nited </w:t>
      </w:r>
      <w:r>
        <w:rPr>
          <w:rStyle w:val="Emphasis"/>
        </w:rPr>
        <w:t>S</w:t>
      </w:r>
      <w:r>
        <w:rPr>
          <w:sz w:val="16"/>
        </w:rPr>
        <w:t xml:space="preserve">tates, </w:t>
      </w:r>
      <w:r>
        <w:rPr>
          <w:rStyle w:val="StyleUnderline"/>
        </w:rPr>
        <w:t xml:space="preserve">soil </w:t>
      </w:r>
      <w:r>
        <w:rPr>
          <w:rStyle w:val="StyleUnderline"/>
          <w:highlight w:val="cyan"/>
        </w:rPr>
        <w:t xml:space="preserve">erosion </w:t>
      </w:r>
      <w:r>
        <w:rPr>
          <w:rStyle w:val="Emphasis"/>
          <w:highlight w:val="cyan"/>
        </w:rPr>
        <w:t>declined 40 percent</w:t>
      </w:r>
      <w:r>
        <w:rPr>
          <w:rStyle w:val="StyleUnderline"/>
        </w:rPr>
        <w:t xml:space="preserve"> in just fifteen years</w:t>
      </w:r>
      <w:r>
        <w:rPr>
          <w:sz w:val="16"/>
        </w:rPr>
        <w:t>, between 1982 and 1997, while yields rose.32</w:t>
      </w:r>
    </w:p>
    <w:p w14:paraId="656F1F74" w14:textId="77777777" w:rsidR="001947BC" w:rsidRPr="00115294" w:rsidRDefault="001947BC" w:rsidP="001947BC">
      <w:pPr>
        <w:pStyle w:val="Heading4"/>
        <w:rPr>
          <w:rFonts w:cs="Times New Roman"/>
        </w:rPr>
      </w:pPr>
      <w:r w:rsidRPr="00115294">
        <w:rPr>
          <w:rFonts w:cs="Times New Roman"/>
        </w:rPr>
        <w:t>No correlation between resources and war.</w:t>
      </w:r>
    </w:p>
    <w:p w14:paraId="7316A411" w14:textId="77777777" w:rsidR="001947BC" w:rsidRPr="00115294" w:rsidRDefault="001947BC" w:rsidP="001947BC">
      <w:r w:rsidRPr="00115294">
        <w:rPr>
          <w:rStyle w:val="Style13ptBold"/>
        </w:rPr>
        <w:t>Atkins, 16</w:t>
      </w:r>
      <w:r w:rsidRPr="00115294">
        <w:t xml:space="preserve">—PhD Candidate in Energy, Environment &amp; Resilience at the University of Bristol (Ed, “Environmental Conflict: A Misnomer?,” </w:t>
      </w:r>
      <w:r w:rsidRPr="007B328F">
        <w:t>http://www.e-ir.info/2016/05/12/environmental-conflict-a-misnomer/</w:t>
      </w:r>
      <w:r w:rsidRPr="00115294">
        <w:t>, dml)</w:t>
      </w:r>
    </w:p>
    <w:p w14:paraId="46A114D7" w14:textId="77777777" w:rsidR="001947BC" w:rsidRPr="00115294" w:rsidRDefault="001947BC" w:rsidP="001947BC">
      <w:pPr>
        <w:rPr>
          <w:sz w:val="16"/>
        </w:rPr>
      </w:pPr>
      <w:r w:rsidRPr="00115294">
        <w:rPr>
          <w:sz w:val="16"/>
        </w:rPr>
        <w:t xml:space="preserve">The economic and strategic importance of oil and other non-renewable resource is indisputable. Yet </w:t>
      </w:r>
      <w:r w:rsidRPr="00115294">
        <w:rPr>
          <w:rStyle w:val="StyleUnderline"/>
        </w:rPr>
        <w:t xml:space="preserve">the </w:t>
      </w:r>
      <w:r w:rsidRPr="00AF3775">
        <w:rPr>
          <w:rStyle w:val="StyleUnderline"/>
          <w:highlight w:val="cyan"/>
        </w:rPr>
        <w:t>globalised</w:t>
      </w:r>
      <w:r w:rsidRPr="00115294">
        <w:rPr>
          <w:rStyle w:val="StyleUnderline"/>
        </w:rPr>
        <w:t xml:space="preserve"> character of international </w:t>
      </w:r>
      <w:r w:rsidRPr="00AF3775">
        <w:rPr>
          <w:rStyle w:val="StyleUnderline"/>
          <w:highlight w:val="cyan"/>
        </w:rPr>
        <w:t>commerce</w:t>
      </w:r>
      <w:r w:rsidRPr="00115294">
        <w:rPr>
          <w:rStyle w:val="StyleUnderline"/>
        </w:rPr>
        <w:t xml:space="preserve"> has </w:t>
      </w:r>
      <w:r w:rsidRPr="00AF3775">
        <w:rPr>
          <w:rStyle w:val="StyleUnderline"/>
          <w:highlight w:val="cyan"/>
        </w:rPr>
        <w:t>resulted in</w:t>
      </w:r>
      <w:r w:rsidRPr="00115294">
        <w:rPr>
          <w:rStyle w:val="StyleUnderline"/>
        </w:rPr>
        <w:t xml:space="preserve"> many </w:t>
      </w:r>
      <w:r w:rsidRPr="00AF3775">
        <w:rPr>
          <w:rStyle w:val="StyleUnderline"/>
          <w:highlight w:val="cyan"/>
        </w:rPr>
        <w:t>nations ceasing to perceive</w:t>
      </w:r>
      <w:r w:rsidRPr="00115294">
        <w:rPr>
          <w:rStyle w:val="StyleUnderline"/>
        </w:rPr>
        <w:t xml:space="preserve"> </w:t>
      </w:r>
      <w:r w:rsidRPr="00115294">
        <w:rPr>
          <w:rStyle w:val="Emphasis"/>
        </w:rPr>
        <w:t xml:space="preserve">resource </w:t>
      </w:r>
      <w:r w:rsidRPr="00AF3775">
        <w:rPr>
          <w:rStyle w:val="Emphasis"/>
          <w:highlight w:val="cyan"/>
        </w:rPr>
        <w:t>dependency</w:t>
      </w:r>
      <w:r w:rsidRPr="00AF3775">
        <w:rPr>
          <w:rStyle w:val="StyleUnderline"/>
          <w:highlight w:val="cyan"/>
        </w:rPr>
        <w:t xml:space="preserve"> as </w:t>
      </w:r>
      <w:r w:rsidRPr="00AF3775">
        <w:rPr>
          <w:rStyle w:val="Emphasis"/>
          <w:highlight w:val="cyan"/>
        </w:rPr>
        <w:t>a threat</w:t>
      </w:r>
      <w:r w:rsidRPr="00115294">
        <w:rPr>
          <w:rStyle w:val="Emphasis"/>
        </w:rPr>
        <w:t xml:space="preserve"> to autonomy or survival</w:t>
      </w:r>
      <w:r w:rsidRPr="00115294">
        <w:rPr>
          <w:sz w:val="16"/>
        </w:rPr>
        <w:t xml:space="preserve"> (Deudney, 1990). This </w:t>
      </w:r>
      <w:r w:rsidRPr="00AF3775">
        <w:rPr>
          <w:rStyle w:val="StyleUnderline"/>
          <w:highlight w:val="cyan"/>
        </w:rPr>
        <w:t>interdependence</w:t>
      </w:r>
      <w:r w:rsidRPr="00115294">
        <w:rPr>
          <w:rStyle w:val="StyleUnderline"/>
        </w:rPr>
        <w:t xml:space="preserve"> has resulted in the </w:t>
      </w:r>
      <w:r w:rsidRPr="00AF3775">
        <w:rPr>
          <w:rStyle w:val="Emphasis"/>
          <w:highlight w:val="cyan"/>
        </w:rPr>
        <w:t>decreased</w:t>
      </w:r>
      <w:r w:rsidRPr="00115294">
        <w:rPr>
          <w:rStyle w:val="Emphasis"/>
        </w:rPr>
        <w:t xml:space="preserve"> likelihood of inter-state </w:t>
      </w:r>
      <w:r w:rsidRPr="00AF3775">
        <w:rPr>
          <w:rStyle w:val="Emphasis"/>
          <w:highlight w:val="cyan"/>
        </w:rPr>
        <w:t>conflict</w:t>
      </w:r>
      <w:r w:rsidRPr="00AF3775">
        <w:rPr>
          <w:rStyle w:val="StyleUnderline"/>
          <w:highlight w:val="cyan"/>
        </w:rPr>
        <w:t xml:space="preserve"> </w:t>
      </w:r>
      <w:r w:rsidRPr="00115294">
        <w:rPr>
          <w:rStyle w:val="StyleUnderline"/>
        </w:rPr>
        <w:t xml:space="preserve">over control of resources, </w:t>
      </w:r>
      <w:r w:rsidRPr="00AF3775">
        <w:rPr>
          <w:rStyle w:val="StyleUnderline"/>
          <w:highlight w:val="cyan"/>
        </w:rPr>
        <w:t>due to</w:t>
      </w:r>
      <w:r w:rsidRPr="00115294">
        <w:rPr>
          <w:rStyle w:val="StyleUnderline"/>
        </w:rPr>
        <w:t xml:space="preserve"> the price </w:t>
      </w:r>
      <w:r w:rsidRPr="00AF3775">
        <w:rPr>
          <w:rStyle w:val="StyleUnderline"/>
          <w:highlight w:val="cyan"/>
        </w:rPr>
        <w:t>shocks</w:t>
      </w:r>
      <w:r w:rsidRPr="00115294">
        <w:rPr>
          <w:rStyle w:val="StyleUnderline"/>
        </w:rPr>
        <w:t xml:space="preserve"> these actions could propel across the system</w:t>
      </w:r>
      <w:r w:rsidRPr="00115294">
        <w:rPr>
          <w:sz w:val="16"/>
        </w:rPr>
        <w:t xml:space="preserve"> and the increasingly technological developments (Lipschutz and Holdren, 1990). </w:t>
      </w:r>
      <w:r w:rsidRPr="00115294">
        <w:rPr>
          <w:rStyle w:val="StyleUnderline"/>
        </w:rPr>
        <w:t xml:space="preserve">Such dynamics are </w:t>
      </w:r>
      <w:r w:rsidRPr="00115294">
        <w:rPr>
          <w:rStyle w:val="Emphasis"/>
        </w:rPr>
        <w:t>well illustrated</w:t>
      </w:r>
      <w:r w:rsidRPr="00115294">
        <w:rPr>
          <w:rStyle w:val="StyleUnderline"/>
        </w:rPr>
        <w:t xml:space="preserve"> by </w:t>
      </w:r>
      <w:r w:rsidRPr="00AF3775">
        <w:rPr>
          <w:rStyle w:val="StyleUnderline"/>
          <w:highlight w:val="cyan"/>
        </w:rPr>
        <w:t xml:space="preserve">the </w:t>
      </w:r>
      <w:r w:rsidRPr="00AF3775">
        <w:rPr>
          <w:rStyle w:val="Emphasis"/>
          <w:highlight w:val="cyan"/>
        </w:rPr>
        <w:t>1973 oil crisis</w:t>
      </w:r>
      <w:r w:rsidRPr="00115294">
        <w:rPr>
          <w:sz w:val="16"/>
        </w:rPr>
        <w:t xml:space="preserve"> (Dabelko and Dabelko, 1993). Although </w:t>
      </w:r>
      <w:r w:rsidRPr="00115294">
        <w:rPr>
          <w:rStyle w:val="StyleUnderline"/>
        </w:rPr>
        <w:t>the move by</w:t>
      </w:r>
      <w:r w:rsidRPr="00115294">
        <w:rPr>
          <w:sz w:val="16"/>
        </w:rPr>
        <w:t xml:space="preserve"> the Organisation of Arab Petroleum Exporting Countries (</w:t>
      </w:r>
      <w:r w:rsidRPr="00115294">
        <w:rPr>
          <w:rStyle w:val="StyleUnderline"/>
        </w:rPr>
        <w:t>OAPEC</w:t>
      </w:r>
      <w:r w:rsidRPr="00115294">
        <w:rPr>
          <w:sz w:val="16"/>
        </w:rPr>
        <w:t xml:space="preserve">) </w:t>
      </w:r>
      <w:r w:rsidRPr="00115294">
        <w:rPr>
          <w:rStyle w:val="StyleUnderline"/>
        </w:rPr>
        <w:t>to restrict exports</w:t>
      </w:r>
      <w:r w:rsidRPr="00115294">
        <w:rPr>
          <w:sz w:val="16"/>
        </w:rPr>
        <w:t xml:space="preserve"> resulted in record price rises and the transformation of the international sphere, thus illustrating the economic relevance of resources, it </w:t>
      </w:r>
      <w:r w:rsidRPr="00AF3775">
        <w:rPr>
          <w:rStyle w:val="Emphasis"/>
          <w:highlight w:val="cyan"/>
        </w:rPr>
        <w:t>did not result in</w:t>
      </w:r>
      <w:r w:rsidRPr="00115294">
        <w:rPr>
          <w:rStyle w:val="Emphasis"/>
        </w:rPr>
        <w:t xml:space="preserve"> international violent </w:t>
      </w:r>
      <w:r w:rsidRPr="00AF3775">
        <w:rPr>
          <w:rStyle w:val="Emphasis"/>
          <w:highlight w:val="cyan"/>
        </w:rPr>
        <w:t>conflict</w:t>
      </w:r>
      <w:r w:rsidRPr="00115294">
        <w:rPr>
          <w:sz w:val="16"/>
        </w:rPr>
        <w:t xml:space="preserve">. Furthermore, Le Billon (2001) has stated that </w:t>
      </w:r>
      <w:r w:rsidRPr="00115294">
        <w:rPr>
          <w:rStyle w:val="StyleUnderline"/>
        </w:rPr>
        <w:t xml:space="preserve">the spectre of resource scarcity has resulted in the escalation of </w:t>
      </w:r>
      <w:r w:rsidRPr="00115294">
        <w:rPr>
          <w:rStyle w:val="Emphasis"/>
        </w:rPr>
        <w:t xml:space="preserve">socioeconomic </w:t>
      </w:r>
      <w:r w:rsidRPr="00AF3775">
        <w:rPr>
          <w:rStyle w:val="Emphasis"/>
          <w:highlight w:val="cyan"/>
        </w:rPr>
        <w:t>innovation</w:t>
      </w:r>
      <w:r w:rsidRPr="00AF3775">
        <w:rPr>
          <w:rStyle w:val="StyleUnderline"/>
          <w:highlight w:val="cyan"/>
        </w:rPr>
        <w:t xml:space="preserve"> and</w:t>
      </w:r>
      <w:r w:rsidRPr="00115294">
        <w:rPr>
          <w:rStyle w:val="StyleUnderline"/>
        </w:rPr>
        <w:t xml:space="preserve"> </w:t>
      </w:r>
      <w:r w:rsidRPr="00115294">
        <w:rPr>
          <w:rStyle w:val="Emphasis"/>
        </w:rPr>
        <w:t xml:space="preserve">economic </w:t>
      </w:r>
      <w:r w:rsidRPr="00AF3775">
        <w:rPr>
          <w:rStyle w:val="Emphasis"/>
          <w:highlight w:val="cyan"/>
        </w:rPr>
        <w:t>diversification</w:t>
      </w:r>
      <w:r w:rsidRPr="00AF3775">
        <w:rPr>
          <w:rStyle w:val="StyleUnderline"/>
          <w:highlight w:val="cyan"/>
        </w:rPr>
        <w:t xml:space="preserve"> – with</w:t>
      </w:r>
      <w:r w:rsidRPr="00115294">
        <w:rPr>
          <w:rStyle w:val="StyleUnderline"/>
        </w:rPr>
        <w:t xml:space="preserve"> the </w:t>
      </w:r>
      <w:r w:rsidRPr="00AF3775">
        <w:rPr>
          <w:rStyle w:val="StyleUnderline"/>
          <w:highlight w:val="cyan"/>
        </w:rPr>
        <w:t>market</w:t>
      </w:r>
      <w:r w:rsidRPr="00115294">
        <w:rPr>
          <w:rStyle w:val="StyleUnderline"/>
        </w:rPr>
        <w:t xml:space="preserve"> mechanism</w:t>
      </w:r>
      <w:r w:rsidRPr="00AF3775">
        <w:rPr>
          <w:rStyle w:val="StyleUnderline"/>
          <w:highlight w:val="cyan"/>
        </w:rPr>
        <w:t>s</w:t>
      </w:r>
      <w:r w:rsidRPr="00115294">
        <w:rPr>
          <w:rStyle w:val="StyleUnderline"/>
        </w:rPr>
        <w:t xml:space="preserve"> of contemporary capitalism creating an </w:t>
      </w:r>
      <w:r w:rsidRPr="00115294">
        <w:rPr>
          <w:rStyle w:val="Emphasis"/>
        </w:rPr>
        <w:t xml:space="preserve">important </w:t>
      </w:r>
      <w:r w:rsidRPr="00AF3775">
        <w:rPr>
          <w:rStyle w:val="Emphasis"/>
          <w:highlight w:val="cyan"/>
        </w:rPr>
        <w:t>imped</w:t>
      </w:r>
      <w:r w:rsidRPr="00115294">
        <w:rPr>
          <w:rStyle w:val="Emphasis"/>
        </w:rPr>
        <w:t xml:space="preserve">iment to </w:t>
      </w:r>
      <w:r w:rsidRPr="00AF3775">
        <w:rPr>
          <w:rStyle w:val="Emphasis"/>
          <w:highlight w:val="cyan"/>
        </w:rPr>
        <w:t>conflict</w:t>
      </w:r>
      <w:r w:rsidRPr="00115294">
        <w:rPr>
          <w:sz w:val="16"/>
        </w:rPr>
        <w:t xml:space="preserve">. In Botswana and Norway, </w:t>
      </w:r>
      <w:r w:rsidRPr="00115294">
        <w:rPr>
          <w:rStyle w:val="StyleUnderline"/>
        </w:rPr>
        <w:t>minerals and oil</w:t>
      </w:r>
      <w:r w:rsidRPr="00115294">
        <w:rPr>
          <w:sz w:val="16"/>
        </w:rPr>
        <w:t xml:space="preserve">, respectively, </w:t>
      </w:r>
      <w:r w:rsidRPr="00115294">
        <w:rPr>
          <w:rStyle w:val="StyleUnderline"/>
        </w:rPr>
        <w:t xml:space="preserve">have been mobilised to ensure </w:t>
      </w:r>
      <w:r w:rsidRPr="00115294">
        <w:rPr>
          <w:rStyle w:val="Emphasis"/>
        </w:rPr>
        <w:t>peaceful development rather than violent confrontation</w:t>
      </w:r>
      <w:r w:rsidRPr="00115294">
        <w:rPr>
          <w:sz w:val="16"/>
        </w:rPr>
        <w:t xml:space="preserve"> (Le Billon, 2001). Furthermore, in many cases </w:t>
      </w:r>
      <w:r w:rsidRPr="00115294">
        <w:rPr>
          <w:rStyle w:val="StyleUnderline"/>
        </w:rPr>
        <w:t xml:space="preserve">potential </w:t>
      </w:r>
      <w:r w:rsidRPr="00AF3775">
        <w:rPr>
          <w:rStyle w:val="StyleUnderline"/>
          <w:highlight w:val="cyan"/>
        </w:rPr>
        <w:t>scarcity has resulted in</w:t>
      </w:r>
      <w:r w:rsidRPr="00115294">
        <w:rPr>
          <w:rStyle w:val="StyleUnderline"/>
        </w:rPr>
        <w:t xml:space="preserve"> increased </w:t>
      </w:r>
      <w:r w:rsidRPr="00115294">
        <w:rPr>
          <w:rStyle w:val="Emphasis"/>
        </w:rPr>
        <w:t xml:space="preserve">inter-state </w:t>
      </w:r>
      <w:r w:rsidRPr="00AF3775">
        <w:rPr>
          <w:rStyle w:val="Emphasis"/>
          <w:highlight w:val="cyan"/>
        </w:rPr>
        <w:t>coop</w:t>
      </w:r>
      <w:r w:rsidRPr="00115294">
        <w:rPr>
          <w:rStyle w:val="Emphasis"/>
        </w:rPr>
        <w:t>eration</w:t>
      </w:r>
      <w:r w:rsidRPr="00115294">
        <w:rPr>
          <w:rStyle w:val="StyleUnderline"/>
        </w:rPr>
        <w:t xml:space="preserve"> </w:t>
      </w:r>
      <w:r w:rsidRPr="00AF3775">
        <w:rPr>
          <w:rStyle w:val="StyleUnderline"/>
          <w:highlight w:val="cyan"/>
        </w:rPr>
        <w:t>due to</w:t>
      </w:r>
      <w:r w:rsidRPr="00115294">
        <w:rPr>
          <w:rStyle w:val="StyleUnderline"/>
        </w:rPr>
        <w:t xml:space="preserve"> the </w:t>
      </w:r>
      <w:r w:rsidRPr="00AF3775">
        <w:rPr>
          <w:rStyle w:val="Emphasis"/>
          <w:highlight w:val="cyan"/>
        </w:rPr>
        <w:t>shared interest</w:t>
      </w:r>
      <w:r w:rsidRPr="00115294">
        <w:rPr>
          <w:rStyle w:val="Emphasis"/>
        </w:rPr>
        <w:t xml:space="preserve"> in continued supply</w:t>
      </w:r>
      <w:r w:rsidRPr="00115294">
        <w:rPr>
          <w:rStyle w:val="StyleUnderline"/>
        </w:rPr>
        <w:t xml:space="preserve">. The continued sanctity of the 1960 </w:t>
      </w:r>
      <w:r w:rsidRPr="00115294">
        <w:rPr>
          <w:rStyle w:val="Emphasis"/>
        </w:rPr>
        <w:t>Indus Waters Treaty</w:t>
      </w:r>
      <w:r w:rsidRPr="00115294">
        <w:rPr>
          <w:sz w:val="16"/>
        </w:rPr>
        <w:t xml:space="preserve">, between Pakistan and India, </w:t>
      </w:r>
      <w:r w:rsidRPr="00115294">
        <w:rPr>
          <w:rStyle w:val="StyleUnderline"/>
        </w:rPr>
        <w:t xml:space="preserve">is an </w:t>
      </w:r>
      <w:r w:rsidRPr="00115294">
        <w:rPr>
          <w:rStyle w:val="Emphasis"/>
        </w:rPr>
        <w:t>important example</w:t>
      </w:r>
      <w:r w:rsidRPr="00115294">
        <w:rPr>
          <w:rStyle w:val="StyleUnderline"/>
        </w:rPr>
        <w:t xml:space="preserve">, with the spirit of cooperation over water resources </w:t>
      </w:r>
      <w:r w:rsidRPr="00115294">
        <w:rPr>
          <w:rStyle w:val="Emphasis"/>
        </w:rPr>
        <w:t>enduring despite increased political tensions</w:t>
      </w:r>
      <w:r w:rsidRPr="00115294">
        <w:rPr>
          <w:rStyle w:val="StyleUnderline"/>
        </w:rPr>
        <w:t xml:space="preserve"> between the two nations</w:t>
      </w:r>
      <w:r w:rsidRPr="00115294">
        <w:rPr>
          <w:sz w:val="16"/>
        </w:rPr>
        <w:t xml:space="preserve"> (Wolf, 1998).</w:t>
      </w:r>
    </w:p>
    <w:p w14:paraId="2CA94EE7" w14:textId="3788D44E" w:rsidR="001947BC" w:rsidRDefault="001947BC" w:rsidP="001947BC">
      <w:pPr>
        <w:pStyle w:val="Heading3"/>
      </w:pPr>
      <w:r>
        <w:t>UET</w:t>
      </w:r>
    </w:p>
    <w:p w14:paraId="2F775002" w14:textId="77777777" w:rsidR="001947BC" w:rsidRPr="002365EE" w:rsidRDefault="001947BC" w:rsidP="001947BC">
      <w:pPr>
        <w:pStyle w:val="Heading4"/>
      </w:pPr>
      <w:r w:rsidRPr="002365EE">
        <w:t xml:space="preserve">Congressional power is </w:t>
      </w:r>
      <w:r w:rsidRPr="002365EE">
        <w:rPr>
          <w:u w:val="single"/>
        </w:rPr>
        <w:t>key</w:t>
      </w:r>
      <w:r w:rsidRPr="002365EE">
        <w:t xml:space="preserve">-flex and speed arguments </w:t>
      </w:r>
      <w:r w:rsidRPr="002365EE">
        <w:rPr>
          <w:u w:val="single"/>
        </w:rPr>
        <w:t>don’t assume Trump</w:t>
      </w:r>
    </w:p>
    <w:p w14:paraId="0F452DA7" w14:textId="77777777" w:rsidR="001947BC" w:rsidRPr="002365EE" w:rsidRDefault="001947BC" w:rsidP="001947BC">
      <w:r w:rsidRPr="002365EE">
        <w:rPr>
          <w:b/>
        </w:rPr>
        <w:t>Fuchs 18</w:t>
      </w:r>
      <w:r w:rsidRPr="002365EE">
        <w:t xml:space="preserve"> --- senior fellow at the Center for American Progress, and a former deputy assistant secretary of state for east Asian and Pacific affairs (Michael H Fuchs, 4-1-2018, "</w:t>
      </w:r>
      <w:r w:rsidRPr="002365EE">
        <w:rPr>
          <w:rStyle w:val="Emphasis"/>
        </w:rPr>
        <w:t>When it comes to foreign policy, Congress must rein Trump in</w:t>
      </w:r>
      <w:r w:rsidRPr="002365EE">
        <w:t>," Guardian, https://www.theguardian.com/commentisfree/2018/apr/24/foreign-policy-congress-trump, accessed 9-13-2018)</w:t>
      </w:r>
    </w:p>
    <w:p w14:paraId="6BF519BC" w14:textId="77777777" w:rsidR="001947BC" w:rsidRDefault="001947BC" w:rsidP="001947BC">
      <w:pPr>
        <w:rPr>
          <w:sz w:val="14"/>
        </w:rPr>
      </w:pPr>
      <w:r w:rsidRPr="002365EE">
        <w:rPr>
          <w:sz w:val="14"/>
        </w:rPr>
        <w:t xml:space="preserve">In 2017, the chairman of the senate foreign relations committee, Bob </w:t>
      </w:r>
      <w:r w:rsidRPr="002365EE">
        <w:rPr>
          <w:u w:val="single"/>
        </w:rPr>
        <w:t xml:space="preserve">Corker, called the White House an “adult daycare center” because of the immature behavior of President Donald </w:t>
      </w:r>
      <w:r w:rsidRPr="00963538">
        <w:rPr>
          <w:highlight w:val="cyan"/>
          <w:u w:val="single"/>
        </w:rPr>
        <w:t>Trump</w:t>
      </w:r>
      <w:r w:rsidRPr="002365EE">
        <w:rPr>
          <w:sz w:val="14"/>
        </w:rPr>
        <w:t xml:space="preserve">. </w:t>
      </w:r>
      <w:r w:rsidRPr="002365EE">
        <w:rPr>
          <w:u w:val="single"/>
        </w:rPr>
        <w:t xml:space="preserve">With the </w:t>
      </w:r>
      <w:r w:rsidRPr="00963538">
        <w:rPr>
          <w:rStyle w:val="Emphasis"/>
          <w:highlight w:val="cyan"/>
        </w:rPr>
        <w:t>risks</w:t>
      </w:r>
      <w:r w:rsidRPr="002365EE">
        <w:rPr>
          <w:rStyle w:val="Emphasis"/>
        </w:rPr>
        <w:t xml:space="preserve"> of </w:t>
      </w:r>
      <w:r w:rsidRPr="00963538">
        <w:rPr>
          <w:rStyle w:val="Emphasis"/>
          <w:highlight w:val="cyan"/>
        </w:rPr>
        <w:t>conflict around the world</w:t>
      </w:r>
      <w:r w:rsidRPr="002365EE">
        <w:rPr>
          <w:rStyle w:val="Emphasis"/>
        </w:rPr>
        <w:t xml:space="preserve"> rising</w:t>
      </w:r>
      <w:r w:rsidRPr="002365EE">
        <w:rPr>
          <w:sz w:val="14"/>
        </w:rPr>
        <w:t xml:space="preserve">, </w:t>
      </w:r>
      <w:r w:rsidRPr="002365EE">
        <w:rPr>
          <w:u w:val="single"/>
        </w:rPr>
        <w:t xml:space="preserve">it’s </w:t>
      </w:r>
      <w:r w:rsidRPr="00963538">
        <w:rPr>
          <w:highlight w:val="cyan"/>
          <w:u w:val="single"/>
        </w:rPr>
        <w:t xml:space="preserve">time for </w:t>
      </w:r>
      <w:r w:rsidRPr="00963538">
        <w:rPr>
          <w:rStyle w:val="Emphasis"/>
          <w:highlight w:val="cyan"/>
        </w:rPr>
        <w:t>Congress</w:t>
      </w:r>
      <w:r w:rsidRPr="002365EE">
        <w:rPr>
          <w:rStyle w:val="Emphasis"/>
        </w:rPr>
        <w:t xml:space="preserve"> to step up</w:t>
      </w:r>
      <w:r w:rsidRPr="002365EE">
        <w:rPr>
          <w:u w:val="single"/>
        </w:rPr>
        <w:t xml:space="preserve"> and </w:t>
      </w:r>
      <w:r w:rsidRPr="002365EE">
        <w:rPr>
          <w:rStyle w:val="Emphasis"/>
        </w:rPr>
        <w:t xml:space="preserve">provide adult </w:t>
      </w:r>
      <w:r w:rsidRPr="00963538">
        <w:rPr>
          <w:rStyle w:val="Emphasis"/>
          <w:highlight w:val="cyan"/>
        </w:rPr>
        <w:t>supervision</w:t>
      </w:r>
      <w:r w:rsidRPr="002365EE">
        <w:rPr>
          <w:u w:val="single"/>
        </w:rPr>
        <w:t xml:space="preserve"> for the White House to keep the US safe</w:t>
      </w:r>
      <w:r w:rsidRPr="002365EE">
        <w:rPr>
          <w:sz w:val="14"/>
        </w:rPr>
        <w:t xml:space="preserve">. It is an understatement to say that </w:t>
      </w:r>
      <w:r w:rsidRPr="00963538">
        <w:rPr>
          <w:highlight w:val="cyan"/>
          <w:u w:val="single"/>
        </w:rPr>
        <w:t>Trump’s</w:t>
      </w:r>
      <w:r w:rsidRPr="002365EE">
        <w:rPr>
          <w:u w:val="single"/>
        </w:rPr>
        <w:t xml:space="preserve"> foreign policy so far has been </w:t>
      </w:r>
      <w:r w:rsidRPr="00963538">
        <w:rPr>
          <w:rStyle w:val="Emphasis"/>
          <w:highlight w:val="cyan"/>
        </w:rPr>
        <w:t>erratic and</w:t>
      </w:r>
      <w:r w:rsidRPr="002365EE">
        <w:rPr>
          <w:rStyle w:val="Emphasis"/>
        </w:rPr>
        <w:t xml:space="preserve"> deeply </w:t>
      </w:r>
      <w:r w:rsidRPr="00963538">
        <w:rPr>
          <w:rStyle w:val="Emphasis"/>
          <w:highlight w:val="cyan"/>
        </w:rPr>
        <w:t>dangerous</w:t>
      </w:r>
      <w:r w:rsidRPr="002365EE">
        <w:rPr>
          <w:sz w:val="14"/>
        </w:rPr>
        <w:t xml:space="preserve">. Trump appears intent on </w:t>
      </w:r>
      <w:r w:rsidRPr="002365EE">
        <w:rPr>
          <w:u w:val="single"/>
        </w:rPr>
        <w:t>ripping up</w:t>
      </w:r>
      <w:r w:rsidRPr="002365EE">
        <w:rPr>
          <w:sz w:val="14"/>
        </w:rPr>
        <w:t xml:space="preserve"> the diplomatic deal preventing </w:t>
      </w:r>
      <w:r w:rsidRPr="002365EE">
        <w:rPr>
          <w:u w:val="single"/>
        </w:rPr>
        <w:t>Iran</w:t>
      </w:r>
      <w:r w:rsidRPr="002365EE">
        <w:rPr>
          <w:sz w:val="14"/>
        </w:rPr>
        <w:t xml:space="preserve"> from getting a nuclear weapon. He has </w:t>
      </w:r>
      <w:r w:rsidRPr="002365EE">
        <w:rPr>
          <w:rStyle w:val="Emphasis"/>
        </w:rPr>
        <w:t xml:space="preserve">threatened </w:t>
      </w:r>
      <w:r w:rsidRPr="00963538">
        <w:rPr>
          <w:rStyle w:val="Emphasis"/>
          <w:highlight w:val="cyan"/>
        </w:rPr>
        <w:t>war with nuclear No</w:t>
      </w:r>
      <w:r w:rsidRPr="002365EE">
        <w:rPr>
          <w:rStyle w:val="Emphasis"/>
        </w:rPr>
        <w:t xml:space="preserve">rth </w:t>
      </w:r>
      <w:r w:rsidRPr="00963538">
        <w:rPr>
          <w:rStyle w:val="Emphasis"/>
          <w:highlight w:val="cyan"/>
        </w:rPr>
        <w:t>Ko</w:t>
      </w:r>
      <w:r w:rsidRPr="002365EE">
        <w:rPr>
          <w:rStyle w:val="Emphasis"/>
        </w:rPr>
        <w:t>rea</w:t>
      </w:r>
      <w:r w:rsidRPr="002365EE">
        <w:rPr>
          <w:sz w:val="14"/>
        </w:rPr>
        <w:t xml:space="preserve">. He has attempted to </w:t>
      </w:r>
      <w:r w:rsidRPr="002365EE">
        <w:rPr>
          <w:u w:val="single"/>
        </w:rPr>
        <w:t>ban refugees and Muslims from coming to the US</w:t>
      </w:r>
      <w:r w:rsidRPr="002365EE">
        <w:rPr>
          <w:sz w:val="14"/>
        </w:rPr>
        <w:t xml:space="preserve">. He has </w:t>
      </w:r>
      <w:r w:rsidRPr="002365EE">
        <w:rPr>
          <w:u w:val="single"/>
        </w:rPr>
        <w:t>embraced the authoritarian leaders of Russia and China as friends</w:t>
      </w:r>
      <w:r w:rsidRPr="002365EE">
        <w:rPr>
          <w:sz w:val="14"/>
        </w:rPr>
        <w:t xml:space="preserve">. The list goes on. And yet, </w:t>
      </w:r>
      <w:r w:rsidRPr="002365EE">
        <w:rPr>
          <w:u w:val="single"/>
        </w:rPr>
        <w:t>the US president has extensive power to craft and implement foreign policy</w:t>
      </w:r>
      <w:r w:rsidRPr="002365EE">
        <w:rPr>
          <w:sz w:val="14"/>
        </w:rPr>
        <w:t xml:space="preserve">. </w:t>
      </w:r>
      <w:r w:rsidRPr="002365EE">
        <w:rPr>
          <w:u w:val="single"/>
        </w:rPr>
        <w:t xml:space="preserve">The constitution provides the president with tremendous authority, but the decades-long </w:t>
      </w:r>
      <w:r w:rsidRPr="00963538">
        <w:rPr>
          <w:highlight w:val="cyan"/>
          <w:u w:val="single"/>
        </w:rPr>
        <w:t>atrophy of Congress’s role</w:t>
      </w:r>
      <w:r w:rsidRPr="002365EE">
        <w:rPr>
          <w:u w:val="single"/>
        </w:rPr>
        <w:t xml:space="preserve"> as a coequal branch in executing US foreign policy has </w:t>
      </w:r>
      <w:r w:rsidRPr="00963538">
        <w:rPr>
          <w:highlight w:val="cyan"/>
          <w:u w:val="single"/>
        </w:rPr>
        <w:t>ceded</w:t>
      </w:r>
      <w:r w:rsidRPr="002365EE">
        <w:rPr>
          <w:u w:val="single"/>
        </w:rPr>
        <w:t xml:space="preserve"> even more </w:t>
      </w:r>
      <w:r w:rsidRPr="00963538">
        <w:rPr>
          <w:highlight w:val="cyan"/>
          <w:u w:val="single"/>
        </w:rPr>
        <w:t>power to</w:t>
      </w:r>
      <w:r w:rsidRPr="002365EE">
        <w:rPr>
          <w:u w:val="single"/>
        </w:rPr>
        <w:t xml:space="preserve"> the </w:t>
      </w:r>
      <w:r w:rsidRPr="00963538">
        <w:rPr>
          <w:highlight w:val="cyan"/>
          <w:u w:val="single"/>
        </w:rPr>
        <w:t>president</w:t>
      </w:r>
      <w:r w:rsidRPr="002365EE">
        <w:rPr>
          <w:sz w:val="14"/>
        </w:rPr>
        <w:t xml:space="preserve">. The </w:t>
      </w:r>
      <w:r w:rsidRPr="002365EE">
        <w:rPr>
          <w:u w:val="single"/>
        </w:rPr>
        <w:t>president</w:t>
      </w:r>
      <w:r w:rsidRPr="002365EE">
        <w:rPr>
          <w:sz w:val="14"/>
        </w:rPr>
        <w:t xml:space="preserve"> now </w:t>
      </w:r>
      <w:r w:rsidRPr="002365EE">
        <w:rPr>
          <w:u w:val="single"/>
        </w:rPr>
        <w:t xml:space="preserve">has the ability </w:t>
      </w:r>
      <w:r w:rsidRPr="00963538">
        <w:rPr>
          <w:highlight w:val="cyan"/>
          <w:u w:val="single"/>
        </w:rPr>
        <w:t xml:space="preserve">to </w:t>
      </w:r>
      <w:r w:rsidRPr="00963538">
        <w:rPr>
          <w:rStyle w:val="Emphasis"/>
          <w:highlight w:val="cyan"/>
        </w:rPr>
        <w:t>start wars anywhere</w:t>
      </w:r>
      <w:r w:rsidRPr="002365EE">
        <w:rPr>
          <w:rStyle w:val="Emphasis"/>
        </w:rPr>
        <w:t xml:space="preserve"> in the world</w:t>
      </w:r>
      <w:r w:rsidRPr="002365EE">
        <w:rPr>
          <w:u w:val="single"/>
        </w:rPr>
        <w:t xml:space="preserve">, and to </w:t>
      </w:r>
      <w:r w:rsidRPr="00963538">
        <w:rPr>
          <w:rStyle w:val="Emphasis"/>
          <w:highlight w:val="cyan"/>
        </w:rPr>
        <w:t>use nuc</w:t>
      </w:r>
      <w:r w:rsidRPr="002365EE">
        <w:rPr>
          <w:rStyle w:val="Emphasis"/>
        </w:rPr>
        <w:t>lear weapon</w:t>
      </w:r>
      <w:r w:rsidRPr="00963538">
        <w:rPr>
          <w:rStyle w:val="Emphasis"/>
          <w:highlight w:val="cyan"/>
        </w:rPr>
        <w:t>s</w:t>
      </w:r>
      <w:r w:rsidRPr="002365EE">
        <w:rPr>
          <w:rStyle w:val="Emphasis"/>
        </w:rPr>
        <w:t xml:space="preserve"> on a </w:t>
      </w:r>
      <w:r w:rsidRPr="00963538">
        <w:rPr>
          <w:rStyle w:val="Emphasis"/>
          <w:highlight w:val="cyan"/>
        </w:rPr>
        <w:t>moment’s notice</w:t>
      </w:r>
      <w:r w:rsidRPr="002365EE">
        <w:rPr>
          <w:sz w:val="14"/>
        </w:rPr>
        <w:t>. As historian Arthur Schlesinger wrote in his classic, The Imperial Presidency: “</w:t>
      </w:r>
      <w:r w:rsidRPr="002365EE">
        <w:rPr>
          <w:u w:val="single"/>
        </w:rPr>
        <w:t xml:space="preserve">What began as emergency powers temporarily confided to presidents soon hardened into authority claimed by presidents as constitutionally inherent in the presidential office: thus </w:t>
      </w:r>
      <w:r w:rsidRPr="002365EE">
        <w:rPr>
          <w:rStyle w:val="Emphasis"/>
        </w:rPr>
        <w:t>the imperial presidency</w:t>
      </w:r>
      <w:r w:rsidRPr="002365EE">
        <w:rPr>
          <w:sz w:val="14"/>
        </w:rPr>
        <w:t xml:space="preserve">.” There is a robust, longstanding debate about the balance between legislative and executive branch powers on foreign policy. After Schlesinger first wrote about the imperial presidency, </w:t>
      </w:r>
      <w:r w:rsidRPr="002365EE">
        <w:rPr>
          <w:u w:val="single"/>
        </w:rPr>
        <w:t>Congress attempted to re-establish its authority through the War Powers Act, imposing a number of requirements on the president’s ability to send troops into battle</w:t>
      </w:r>
      <w:r w:rsidRPr="002365EE">
        <w:rPr>
          <w:sz w:val="14"/>
        </w:rPr>
        <w:t xml:space="preserve">. And while the extent of Congress’s role on foreign policy has ebbed and flowed ever since, especially </w:t>
      </w:r>
      <w:r w:rsidRPr="002365EE">
        <w:rPr>
          <w:u w:val="single"/>
        </w:rPr>
        <w:t xml:space="preserve">since the terrorist attacks of 9/11 the power of the president to wage war and conduct </w:t>
      </w:r>
      <w:r w:rsidRPr="002365EE">
        <w:rPr>
          <w:rStyle w:val="Emphasis"/>
        </w:rPr>
        <w:t>foreign policy with few constraints has continued to grow</w:t>
      </w:r>
      <w:r w:rsidRPr="002365EE">
        <w:rPr>
          <w:sz w:val="14"/>
        </w:rPr>
        <w:t xml:space="preserve">. Which brings us to today. </w:t>
      </w:r>
      <w:r w:rsidRPr="002365EE">
        <w:rPr>
          <w:u w:val="single"/>
        </w:rPr>
        <w:t xml:space="preserve">Trump sitting in the Oval Office, sending out </w:t>
      </w:r>
      <w:r w:rsidRPr="002365EE">
        <w:rPr>
          <w:rStyle w:val="Emphasis"/>
        </w:rPr>
        <w:t xml:space="preserve">early morning </w:t>
      </w:r>
      <w:r w:rsidRPr="00963538">
        <w:rPr>
          <w:rStyle w:val="Emphasis"/>
          <w:highlight w:val="cyan"/>
        </w:rPr>
        <w:t>tweets threatening war</w:t>
      </w:r>
      <w:r w:rsidRPr="002365EE">
        <w:rPr>
          <w:sz w:val="14"/>
        </w:rPr>
        <w:t xml:space="preserve"> – </w:t>
      </w:r>
      <w:r w:rsidRPr="00963538">
        <w:rPr>
          <w:highlight w:val="cyan"/>
          <w:u w:val="single"/>
        </w:rPr>
        <w:t>without</w:t>
      </w:r>
      <w:r w:rsidRPr="002365EE">
        <w:rPr>
          <w:u w:val="single"/>
        </w:rPr>
        <w:t xml:space="preserve"> even the consultation of his </w:t>
      </w:r>
      <w:r w:rsidRPr="00963538">
        <w:rPr>
          <w:highlight w:val="cyan"/>
          <w:u w:val="single"/>
        </w:rPr>
        <w:t>cabinet and</w:t>
      </w:r>
      <w:r w:rsidRPr="002365EE">
        <w:rPr>
          <w:u w:val="single"/>
        </w:rPr>
        <w:t xml:space="preserve"> with </w:t>
      </w:r>
      <w:r w:rsidRPr="00963538">
        <w:rPr>
          <w:rStyle w:val="Emphasis"/>
          <w:highlight w:val="cyan"/>
        </w:rPr>
        <w:t>no strategy</w:t>
      </w:r>
      <w:r w:rsidRPr="002365EE">
        <w:rPr>
          <w:rStyle w:val="Emphasis"/>
        </w:rPr>
        <w:t xml:space="preserve"> in place</w:t>
      </w:r>
      <w:r w:rsidRPr="002365EE">
        <w:rPr>
          <w:sz w:val="14"/>
        </w:rPr>
        <w:t xml:space="preserve"> – </w:t>
      </w:r>
      <w:r w:rsidRPr="002365EE">
        <w:rPr>
          <w:u w:val="single"/>
        </w:rPr>
        <w:t xml:space="preserve">has raised the stakes on </w:t>
      </w:r>
      <w:r w:rsidRPr="002365EE">
        <w:rPr>
          <w:rStyle w:val="Emphasis"/>
        </w:rPr>
        <w:t>reining in the imperial presidency</w:t>
      </w:r>
      <w:r w:rsidRPr="002365EE">
        <w:rPr>
          <w:sz w:val="14"/>
        </w:rPr>
        <w:t xml:space="preserve">. It would seem difficult to expect a Republican-controlled Congress to impose genuine constraints on a Republican president. And yet, on a few important occasions during Trump’s tenure, </w:t>
      </w:r>
      <w:r w:rsidRPr="00963538">
        <w:rPr>
          <w:rStyle w:val="Emphasis"/>
          <w:highlight w:val="cyan"/>
        </w:rPr>
        <w:t>Congress</w:t>
      </w:r>
      <w:r w:rsidRPr="002365EE">
        <w:rPr>
          <w:rStyle w:val="Emphasis"/>
        </w:rPr>
        <w:t xml:space="preserve"> has </w:t>
      </w:r>
      <w:r w:rsidRPr="00963538">
        <w:rPr>
          <w:rStyle w:val="Emphasis"/>
          <w:highlight w:val="cyan"/>
        </w:rPr>
        <w:t>rejected actions</w:t>
      </w:r>
      <w:r w:rsidRPr="002365EE">
        <w:rPr>
          <w:u w:val="single"/>
        </w:rPr>
        <w:t xml:space="preserve"> by Trump </w:t>
      </w:r>
      <w:r w:rsidRPr="00963538">
        <w:rPr>
          <w:highlight w:val="cyan"/>
          <w:u w:val="single"/>
        </w:rPr>
        <w:t>that</w:t>
      </w:r>
      <w:r w:rsidRPr="002365EE">
        <w:rPr>
          <w:u w:val="single"/>
        </w:rPr>
        <w:t xml:space="preserve"> would have </w:t>
      </w:r>
      <w:r w:rsidRPr="00963538">
        <w:rPr>
          <w:rStyle w:val="Emphasis"/>
          <w:highlight w:val="cyan"/>
        </w:rPr>
        <w:t>undermined</w:t>
      </w:r>
      <w:r w:rsidRPr="002365EE">
        <w:rPr>
          <w:rStyle w:val="Emphasis"/>
        </w:rPr>
        <w:t xml:space="preserve"> national </w:t>
      </w:r>
      <w:r w:rsidRPr="00963538">
        <w:rPr>
          <w:rStyle w:val="Emphasis"/>
          <w:highlight w:val="cyan"/>
        </w:rPr>
        <w:t>security</w:t>
      </w:r>
      <w:r w:rsidRPr="002365EE">
        <w:rPr>
          <w:sz w:val="14"/>
        </w:rPr>
        <w:t xml:space="preserve">: </w:t>
      </w:r>
      <w:r w:rsidRPr="002365EE">
        <w:rPr>
          <w:u w:val="single"/>
        </w:rPr>
        <w:t>Congress forced Trump to approve new sanctions on Russia with veto-proof majorities</w:t>
      </w:r>
      <w:r w:rsidRPr="002365EE">
        <w:rPr>
          <w:sz w:val="14"/>
        </w:rPr>
        <w:t xml:space="preserve">; so far </w:t>
      </w:r>
      <w:r w:rsidRPr="002365EE">
        <w:rPr>
          <w:u w:val="single"/>
        </w:rPr>
        <w:t>Congress has rejected Trump’s attempts to gut the budgets of the state department and USAid</w:t>
      </w:r>
      <w:r w:rsidRPr="002365EE">
        <w:rPr>
          <w:sz w:val="14"/>
        </w:rPr>
        <w:t xml:space="preserve">; and, to date, Congress has not taken Trump’s bait on the Iran deal by passing legislation that would sink it. But </w:t>
      </w:r>
      <w:r w:rsidRPr="002365EE">
        <w:rPr>
          <w:u w:val="single"/>
        </w:rPr>
        <w:t>these are the exceptions to the norm of this Congress’ continued acquiescence to the executive branch on foreign policy</w:t>
      </w:r>
      <w:r w:rsidRPr="002365EE">
        <w:rPr>
          <w:sz w:val="14"/>
        </w:rPr>
        <w:t xml:space="preserve"> – </w:t>
      </w:r>
      <w:r w:rsidRPr="002365EE">
        <w:rPr>
          <w:rStyle w:val="Emphasis"/>
        </w:rPr>
        <w:t>even bad foreign policy</w:t>
      </w:r>
      <w:r w:rsidRPr="002365EE">
        <w:rPr>
          <w:sz w:val="14"/>
        </w:rPr>
        <w:t xml:space="preserve">. </w:t>
      </w:r>
      <w:r w:rsidRPr="002365EE">
        <w:rPr>
          <w:u w:val="single"/>
        </w:rPr>
        <w:t xml:space="preserve">If there were </w:t>
      </w:r>
      <w:r w:rsidRPr="002365EE">
        <w:rPr>
          <w:rStyle w:val="Emphasis"/>
        </w:rPr>
        <w:t xml:space="preserve">ever a </w:t>
      </w:r>
      <w:r w:rsidRPr="00963538">
        <w:rPr>
          <w:rStyle w:val="Emphasis"/>
          <w:highlight w:val="cyan"/>
        </w:rPr>
        <w:t>time for Congress to reassert itself</w:t>
      </w:r>
      <w:r w:rsidRPr="002365EE">
        <w:rPr>
          <w:rStyle w:val="Emphasis"/>
        </w:rPr>
        <w:t xml:space="preserve"> on foreign policy</w:t>
      </w:r>
      <w:r w:rsidRPr="002365EE">
        <w:rPr>
          <w:u w:val="single"/>
        </w:rPr>
        <w:t>, this is it</w:t>
      </w:r>
      <w:r w:rsidRPr="002365EE">
        <w:rPr>
          <w:sz w:val="14"/>
        </w:rPr>
        <w:t xml:space="preserve">. First, </w:t>
      </w:r>
      <w:r w:rsidRPr="002365EE">
        <w:rPr>
          <w:u w:val="single"/>
        </w:rPr>
        <w:t>Congress must use its legislative authority and power of the purse to force the administration to adopt reasonable policies</w:t>
      </w:r>
      <w:r w:rsidRPr="002365EE">
        <w:rPr>
          <w:sz w:val="14"/>
        </w:rPr>
        <w:t xml:space="preserve">. As </w:t>
      </w:r>
      <w:r w:rsidRPr="002365EE">
        <w:rPr>
          <w:u w:val="single"/>
        </w:rPr>
        <w:t xml:space="preserve">the </w:t>
      </w:r>
      <w:r w:rsidRPr="00963538">
        <w:rPr>
          <w:highlight w:val="cyan"/>
          <w:u w:val="single"/>
        </w:rPr>
        <w:t>world faces</w:t>
      </w:r>
      <w:r w:rsidRPr="002365EE">
        <w:rPr>
          <w:u w:val="single"/>
        </w:rPr>
        <w:t xml:space="preserve"> the </w:t>
      </w:r>
      <w:r w:rsidRPr="00963538">
        <w:rPr>
          <w:rStyle w:val="Emphasis"/>
          <w:highlight w:val="cyan"/>
        </w:rPr>
        <w:t>gravest crisis of</w:t>
      </w:r>
      <w:r w:rsidRPr="002365EE">
        <w:rPr>
          <w:rStyle w:val="Emphasis"/>
        </w:rPr>
        <w:t xml:space="preserve"> forcibly displaced people</w:t>
      </w:r>
      <w:r w:rsidRPr="002365EE">
        <w:rPr>
          <w:u w:val="single"/>
        </w:rPr>
        <w:t xml:space="preserve"> since the second world war, Congress must provide funding and support for </w:t>
      </w:r>
      <w:r w:rsidRPr="00963538">
        <w:rPr>
          <w:highlight w:val="cyan"/>
          <w:u w:val="single"/>
        </w:rPr>
        <w:t>refugees</w:t>
      </w:r>
      <w:r w:rsidRPr="002365EE">
        <w:rPr>
          <w:u w:val="single"/>
        </w:rPr>
        <w:t xml:space="preserve"> and humanitarian assistance.</w:t>
      </w:r>
      <w:r w:rsidRPr="002365EE">
        <w:rPr>
          <w:sz w:val="14"/>
        </w:rPr>
        <w:t xml:space="preserve"> Congress must pass legislation to protect special counsel Robert Mueller and the investigation into collusion between the Trump campaign and Russia. And </w:t>
      </w:r>
      <w:r w:rsidRPr="002365EE">
        <w:rPr>
          <w:u w:val="single"/>
        </w:rPr>
        <w:t xml:space="preserve">Congress must continue to provide </w:t>
      </w:r>
      <w:r w:rsidRPr="002365EE">
        <w:rPr>
          <w:rStyle w:val="Emphasis"/>
        </w:rPr>
        <w:t xml:space="preserve">robust </w:t>
      </w:r>
      <w:r w:rsidRPr="00963538">
        <w:rPr>
          <w:rStyle w:val="Emphasis"/>
          <w:highlight w:val="cyan"/>
        </w:rPr>
        <w:t>funding to</w:t>
      </w:r>
      <w:r w:rsidRPr="002365EE">
        <w:rPr>
          <w:rStyle w:val="Emphasis"/>
        </w:rPr>
        <w:t xml:space="preserve"> the </w:t>
      </w:r>
      <w:r w:rsidRPr="00963538">
        <w:rPr>
          <w:rStyle w:val="Emphasis"/>
          <w:highlight w:val="cyan"/>
        </w:rPr>
        <w:t>state department</w:t>
      </w:r>
      <w:r w:rsidRPr="002365EE">
        <w:rPr>
          <w:u w:val="single"/>
        </w:rPr>
        <w:t xml:space="preserve"> and </w:t>
      </w:r>
      <w:r w:rsidRPr="002365EE">
        <w:rPr>
          <w:rStyle w:val="Emphasis"/>
        </w:rPr>
        <w:t>USAid</w:t>
      </w:r>
      <w:r w:rsidRPr="002365EE">
        <w:rPr>
          <w:sz w:val="14"/>
        </w:rPr>
        <w:t xml:space="preserve">. Second, Congress must hold regular, high-profile hearings that </w:t>
      </w:r>
      <w:r w:rsidRPr="002365EE">
        <w:rPr>
          <w:u w:val="single"/>
        </w:rPr>
        <w:t>call senior administration officials to testify on the main threats confronting the US</w:t>
      </w:r>
      <w:r w:rsidRPr="002365EE">
        <w:rPr>
          <w:sz w:val="14"/>
        </w:rPr>
        <w:t xml:space="preserve"> – and call them back regularly to provide updates on policy. </w:t>
      </w:r>
      <w:r w:rsidRPr="002365EE">
        <w:rPr>
          <w:u w:val="single"/>
        </w:rPr>
        <w:t xml:space="preserve">From </w:t>
      </w:r>
      <w:r w:rsidRPr="00963538">
        <w:rPr>
          <w:highlight w:val="cyan"/>
          <w:u w:val="single"/>
        </w:rPr>
        <w:t xml:space="preserve">responding to </w:t>
      </w:r>
      <w:r w:rsidRPr="00963538">
        <w:rPr>
          <w:rStyle w:val="Emphasis"/>
          <w:highlight w:val="cyan"/>
        </w:rPr>
        <w:t>Russian aggression</w:t>
      </w:r>
      <w:r w:rsidRPr="002365EE">
        <w:rPr>
          <w:u w:val="single"/>
        </w:rPr>
        <w:t xml:space="preserve"> to US policy on </w:t>
      </w:r>
      <w:r w:rsidRPr="00963538">
        <w:rPr>
          <w:rStyle w:val="Emphasis"/>
          <w:highlight w:val="cyan"/>
        </w:rPr>
        <w:t>Syria</w:t>
      </w:r>
      <w:r w:rsidRPr="002365EE">
        <w:rPr>
          <w:u w:val="single"/>
        </w:rPr>
        <w:t xml:space="preserve"> to the status of </w:t>
      </w:r>
      <w:r w:rsidRPr="002365EE">
        <w:rPr>
          <w:rStyle w:val="Emphasis"/>
        </w:rPr>
        <w:t>North Korea</w:t>
      </w:r>
      <w:r w:rsidRPr="002365EE">
        <w:rPr>
          <w:u w:val="single"/>
        </w:rPr>
        <w:t xml:space="preserve"> policy, </w:t>
      </w:r>
      <w:r w:rsidRPr="00963538">
        <w:rPr>
          <w:rStyle w:val="Emphasis"/>
          <w:highlight w:val="cyan"/>
        </w:rPr>
        <w:t>Congress must</w:t>
      </w:r>
      <w:r w:rsidRPr="002365EE">
        <w:rPr>
          <w:rStyle w:val="Emphasis"/>
        </w:rPr>
        <w:t xml:space="preserve"> now play a </w:t>
      </w:r>
      <w:r w:rsidRPr="00963538">
        <w:rPr>
          <w:rStyle w:val="Emphasis"/>
          <w:highlight w:val="cyan"/>
        </w:rPr>
        <w:t>lead</w:t>
      </w:r>
      <w:r w:rsidRPr="002365EE">
        <w:rPr>
          <w:rStyle w:val="Emphasis"/>
        </w:rPr>
        <w:t>ing role</w:t>
      </w:r>
      <w:r w:rsidRPr="002365EE">
        <w:rPr>
          <w:u w:val="single"/>
        </w:rPr>
        <w:t xml:space="preserve"> in keeping the administration honest</w:t>
      </w:r>
      <w:r w:rsidRPr="002365EE">
        <w:rPr>
          <w:sz w:val="14"/>
        </w:rPr>
        <w:t xml:space="preserve">. And third – and </w:t>
      </w:r>
      <w:r w:rsidRPr="002365EE">
        <w:rPr>
          <w:rStyle w:val="Emphasis"/>
        </w:rPr>
        <w:t>most importantly</w:t>
      </w:r>
      <w:r w:rsidRPr="002365EE">
        <w:rPr>
          <w:sz w:val="14"/>
        </w:rPr>
        <w:t xml:space="preserve"> – </w:t>
      </w:r>
      <w:r w:rsidRPr="002365EE">
        <w:rPr>
          <w:rStyle w:val="Emphasis"/>
        </w:rPr>
        <w:t xml:space="preserve">Congress must </w:t>
      </w:r>
      <w:r w:rsidRPr="00963538">
        <w:rPr>
          <w:rStyle w:val="Emphasis"/>
          <w:highlight w:val="cyan"/>
        </w:rPr>
        <w:t xml:space="preserve">reassert </w:t>
      </w:r>
      <w:r w:rsidRPr="002365EE">
        <w:rPr>
          <w:rStyle w:val="Emphasis"/>
        </w:rPr>
        <w:t xml:space="preserve">its </w:t>
      </w:r>
      <w:r w:rsidRPr="00963538">
        <w:rPr>
          <w:rStyle w:val="Emphasis"/>
          <w:highlight w:val="cyan"/>
        </w:rPr>
        <w:t>authority</w:t>
      </w:r>
      <w:r w:rsidRPr="002365EE">
        <w:rPr>
          <w:rStyle w:val="Emphasis"/>
        </w:rPr>
        <w:t xml:space="preserve"> as a coequal branch of government </w:t>
      </w:r>
      <w:r w:rsidRPr="00963538">
        <w:rPr>
          <w:rStyle w:val="Emphasis"/>
          <w:highlight w:val="cyan"/>
        </w:rPr>
        <w:t>in</w:t>
      </w:r>
      <w:r w:rsidRPr="002365EE">
        <w:rPr>
          <w:rStyle w:val="Emphasis"/>
        </w:rPr>
        <w:t xml:space="preserve"> matters of </w:t>
      </w:r>
      <w:r w:rsidRPr="00963538">
        <w:rPr>
          <w:rStyle w:val="Emphasis"/>
          <w:highlight w:val="cyan"/>
        </w:rPr>
        <w:t>war</w:t>
      </w:r>
      <w:r w:rsidRPr="002365EE">
        <w:rPr>
          <w:rStyle w:val="Emphasis"/>
        </w:rPr>
        <w:t xml:space="preserve"> and peace</w:t>
      </w:r>
      <w:r w:rsidRPr="002365EE">
        <w:rPr>
          <w:sz w:val="14"/>
        </w:rPr>
        <w:t xml:space="preserve">. Today, </w:t>
      </w:r>
      <w:r w:rsidRPr="002365EE">
        <w:rPr>
          <w:u w:val="single"/>
        </w:rPr>
        <w:t xml:space="preserve">the US is fighting conflicts in </w:t>
      </w:r>
      <w:r w:rsidRPr="00963538">
        <w:rPr>
          <w:rStyle w:val="Emphasis"/>
          <w:highlight w:val="cyan"/>
        </w:rPr>
        <w:t>Afghanistan</w:t>
      </w:r>
      <w:r w:rsidRPr="002365EE">
        <w:rPr>
          <w:u w:val="single"/>
        </w:rPr>
        <w:t xml:space="preserve">, </w:t>
      </w:r>
      <w:r w:rsidRPr="002365EE">
        <w:rPr>
          <w:rStyle w:val="Emphasis"/>
        </w:rPr>
        <w:t>Iraq</w:t>
      </w:r>
      <w:r w:rsidRPr="002365EE">
        <w:rPr>
          <w:u w:val="single"/>
        </w:rPr>
        <w:t xml:space="preserve">, </w:t>
      </w:r>
      <w:r w:rsidRPr="002365EE">
        <w:rPr>
          <w:rStyle w:val="Emphasis"/>
        </w:rPr>
        <w:t>Syria</w:t>
      </w:r>
      <w:r w:rsidRPr="002365EE">
        <w:rPr>
          <w:u w:val="single"/>
        </w:rPr>
        <w:t xml:space="preserve">, </w:t>
      </w:r>
      <w:r w:rsidRPr="002365EE">
        <w:rPr>
          <w:rStyle w:val="Emphasis"/>
        </w:rPr>
        <w:t>Somalia</w:t>
      </w:r>
      <w:r w:rsidRPr="002365EE">
        <w:rPr>
          <w:u w:val="single"/>
        </w:rPr>
        <w:t xml:space="preserve">, </w:t>
      </w:r>
      <w:r w:rsidRPr="00963538">
        <w:rPr>
          <w:rStyle w:val="Emphasis"/>
          <w:highlight w:val="cyan"/>
        </w:rPr>
        <w:t>Yemen</w:t>
      </w:r>
      <w:r w:rsidRPr="002365EE">
        <w:rPr>
          <w:u w:val="single"/>
        </w:rPr>
        <w:t xml:space="preserve">, and </w:t>
      </w:r>
      <w:r w:rsidRPr="002365EE">
        <w:rPr>
          <w:rStyle w:val="Emphasis"/>
        </w:rPr>
        <w:t>beyond</w:t>
      </w:r>
      <w:r w:rsidRPr="002365EE">
        <w:rPr>
          <w:sz w:val="14"/>
        </w:rPr>
        <w:t xml:space="preserve">. </w:t>
      </w:r>
      <w:r w:rsidRPr="002365EE">
        <w:rPr>
          <w:u w:val="single"/>
        </w:rPr>
        <w:t>The recent US military strikes on Syria</w:t>
      </w:r>
      <w:r w:rsidRPr="002365EE">
        <w:rPr>
          <w:sz w:val="14"/>
        </w:rPr>
        <w:t xml:space="preserve"> – </w:t>
      </w:r>
      <w:r w:rsidRPr="002365EE">
        <w:rPr>
          <w:u w:val="single"/>
        </w:rPr>
        <w:t xml:space="preserve">which could have </w:t>
      </w:r>
      <w:r w:rsidRPr="002365EE">
        <w:rPr>
          <w:rStyle w:val="Emphasis"/>
        </w:rPr>
        <w:t xml:space="preserve">resulted in </w:t>
      </w:r>
      <w:r w:rsidRPr="00963538">
        <w:rPr>
          <w:rStyle w:val="Emphasis"/>
          <w:highlight w:val="cyan"/>
        </w:rPr>
        <w:t>escalation with</w:t>
      </w:r>
      <w:r w:rsidRPr="002365EE">
        <w:rPr>
          <w:rStyle w:val="Emphasis"/>
        </w:rPr>
        <w:t xml:space="preserve"> Russia and </w:t>
      </w:r>
      <w:r w:rsidRPr="00963538">
        <w:rPr>
          <w:rStyle w:val="Emphasis"/>
          <w:highlight w:val="cyan"/>
        </w:rPr>
        <w:t>Iran</w:t>
      </w:r>
      <w:r w:rsidRPr="002365EE">
        <w:rPr>
          <w:sz w:val="14"/>
        </w:rPr>
        <w:t xml:space="preserve"> – </w:t>
      </w:r>
      <w:r w:rsidRPr="002365EE">
        <w:rPr>
          <w:rStyle w:val="Emphasis"/>
        </w:rPr>
        <w:t>did not have congressional approval</w:t>
      </w:r>
      <w:r w:rsidRPr="002365EE">
        <w:rPr>
          <w:sz w:val="14"/>
        </w:rPr>
        <w:t xml:space="preserve">. </w:t>
      </w:r>
      <w:r w:rsidRPr="002365EE">
        <w:rPr>
          <w:u w:val="single"/>
        </w:rPr>
        <w:t xml:space="preserve">It is the </w:t>
      </w:r>
      <w:r w:rsidRPr="00963538">
        <w:rPr>
          <w:rStyle w:val="Emphasis"/>
          <w:highlight w:val="cyan"/>
        </w:rPr>
        <w:t>responsibility of Congress</w:t>
      </w:r>
      <w:r w:rsidRPr="002365EE">
        <w:rPr>
          <w:rStyle w:val="Emphasis"/>
        </w:rPr>
        <w:t xml:space="preserve"> to vote </w:t>
      </w:r>
      <w:r w:rsidRPr="00963538">
        <w:rPr>
          <w:rStyle w:val="Emphasis"/>
          <w:highlight w:val="cyan"/>
        </w:rPr>
        <w:t>on</w:t>
      </w:r>
      <w:r w:rsidRPr="002365EE">
        <w:rPr>
          <w:rStyle w:val="Emphasis"/>
        </w:rPr>
        <w:t xml:space="preserve"> any new US </w:t>
      </w:r>
      <w:r w:rsidRPr="00963538">
        <w:rPr>
          <w:rStyle w:val="Emphasis"/>
          <w:highlight w:val="cyan"/>
        </w:rPr>
        <w:t>military intervention</w:t>
      </w:r>
      <w:r w:rsidRPr="002365EE">
        <w:rPr>
          <w:u w:val="single"/>
        </w:rPr>
        <w:t xml:space="preserve"> to ensure that it has the support of the people’s representatives.</w:t>
      </w:r>
      <w:r w:rsidRPr="002365EE">
        <w:rPr>
          <w:sz w:val="14"/>
        </w:rPr>
        <w:t xml:space="preserve"> </w:t>
      </w:r>
      <w:r w:rsidRPr="002365EE">
        <w:rPr>
          <w:u w:val="single"/>
        </w:rPr>
        <w:t xml:space="preserve">Whether or not one believes Congress would realistically constrain a president of the same party, </w:t>
      </w:r>
      <w:r w:rsidRPr="002365EE">
        <w:rPr>
          <w:rStyle w:val="Emphasis"/>
        </w:rPr>
        <w:t>there is precedent</w:t>
      </w:r>
      <w:r w:rsidRPr="002365EE">
        <w:rPr>
          <w:sz w:val="14"/>
        </w:rPr>
        <w:t xml:space="preserve">. In 1966 Democratic Senator J William Fulbright held a series of public hearings on the conduct of the Vietnam war being waged by a president – Lyndon Johnson – of his own party, which helped spark a national debate. </w:t>
      </w:r>
      <w:r w:rsidRPr="002365EE">
        <w:rPr>
          <w:u w:val="single"/>
        </w:rPr>
        <w:t xml:space="preserve">From </w:t>
      </w:r>
      <w:r w:rsidRPr="002365EE">
        <w:rPr>
          <w:rStyle w:val="Emphasis"/>
        </w:rPr>
        <w:t>Vietnam to Iraq</w:t>
      </w:r>
      <w:r w:rsidRPr="002365EE">
        <w:rPr>
          <w:u w:val="single"/>
        </w:rPr>
        <w:t xml:space="preserve">, the </w:t>
      </w:r>
      <w:r w:rsidRPr="00963538">
        <w:rPr>
          <w:highlight w:val="cyan"/>
          <w:u w:val="single"/>
        </w:rPr>
        <w:t>US</w:t>
      </w:r>
      <w:r w:rsidRPr="002365EE">
        <w:rPr>
          <w:u w:val="single"/>
        </w:rPr>
        <w:t xml:space="preserve"> has </w:t>
      </w:r>
      <w:r w:rsidRPr="00963538">
        <w:rPr>
          <w:rStyle w:val="Emphasis"/>
          <w:highlight w:val="cyan"/>
        </w:rPr>
        <w:t>rushed into</w:t>
      </w:r>
      <w:r w:rsidRPr="002365EE">
        <w:rPr>
          <w:rStyle w:val="Emphasis"/>
        </w:rPr>
        <w:t xml:space="preserve"> disastrous </w:t>
      </w:r>
      <w:r w:rsidRPr="00963538">
        <w:rPr>
          <w:rStyle w:val="Emphasis"/>
          <w:highlight w:val="cyan"/>
        </w:rPr>
        <w:t>wars</w:t>
      </w:r>
      <w:r w:rsidRPr="00963538">
        <w:rPr>
          <w:highlight w:val="cyan"/>
          <w:u w:val="single"/>
        </w:rPr>
        <w:t xml:space="preserve"> with </w:t>
      </w:r>
      <w:r w:rsidRPr="00963538">
        <w:rPr>
          <w:rStyle w:val="Emphasis"/>
          <w:highlight w:val="cyan"/>
        </w:rPr>
        <w:t>limited</w:t>
      </w:r>
      <w:r w:rsidRPr="002365EE">
        <w:rPr>
          <w:rStyle w:val="Emphasis"/>
        </w:rPr>
        <w:t xml:space="preserve"> congressional </w:t>
      </w:r>
      <w:r w:rsidRPr="00963538">
        <w:rPr>
          <w:rStyle w:val="Emphasis"/>
          <w:highlight w:val="cyan"/>
        </w:rPr>
        <w:t>debate</w:t>
      </w:r>
      <w:r w:rsidRPr="002365EE">
        <w:rPr>
          <w:u w:val="single"/>
        </w:rPr>
        <w:t xml:space="preserve"> and </w:t>
      </w:r>
      <w:r w:rsidRPr="002365EE">
        <w:rPr>
          <w:rStyle w:val="Emphasis"/>
        </w:rPr>
        <w:t>quick acquiescence</w:t>
      </w:r>
      <w:r w:rsidRPr="002365EE">
        <w:rPr>
          <w:sz w:val="14"/>
        </w:rPr>
        <w:t xml:space="preserve">. </w:t>
      </w:r>
      <w:r w:rsidRPr="00963538">
        <w:rPr>
          <w:rStyle w:val="Emphasis"/>
          <w:highlight w:val="cyan"/>
        </w:rPr>
        <w:t>Today</w:t>
      </w:r>
      <w:r w:rsidRPr="002365EE">
        <w:rPr>
          <w:sz w:val="14"/>
        </w:rPr>
        <w:t xml:space="preserve">, </w:t>
      </w:r>
      <w:r w:rsidRPr="002365EE">
        <w:rPr>
          <w:u w:val="single"/>
        </w:rPr>
        <w:t xml:space="preserve">America faces the </w:t>
      </w:r>
      <w:r w:rsidRPr="002365EE">
        <w:rPr>
          <w:rStyle w:val="Emphasis"/>
        </w:rPr>
        <w:t xml:space="preserve">prospect of </w:t>
      </w:r>
      <w:r w:rsidRPr="00963538">
        <w:rPr>
          <w:rStyle w:val="Emphasis"/>
          <w:highlight w:val="cyan"/>
        </w:rPr>
        <w:t>major conflict</w:t>
      </w:r>
      <w:r w:rsidRPr="002365EE">
        <w:rPr>
          <w:sz w:val="14"/>
        </w:rPr>
        <w:t xml:space="preserve"> – </w:t>
      </w:r>
      <w:r w:rsidRPr="002365EE">
        <w:rPr>
          <w:u w:val="single"/>
        </w:rPr>
        <w:t xml:space="preserve">with </w:t>
      </w:r>
      <w:r w:rsidRPr="002365EE">
        <w:rPr>
          <w:rStyle w:val="Emphasis"/>
        </w:rPr>
        <w:t>North Korea</w:t>
      </w:r>
      <w:r w:rsidRPr="002365EE">
        <w:rPr>
          <w:u w:val="single"/>
        </w:rPr>
        <w:t xml:space="preserve">, </w:t>
      </w:r>
      <w:r w:rsidRPr="002365EE">
        <w:rPr>
          <w:rStyle w:val="Emphasis"/>
        </w:rPr>
        <w:t>Iran</w:t>
      </w:r>
      <w:r w:rsidRPr="002365EE">
        <w:rPr>
          <w:u w:val="single"/>
        </w:rPr>
        <w:t xml:space="preserve">, </w:t>
      </w:r>
      <w:r w:rsidRPr="002365EE">
        <w:rPr>
          <w:rStyle w:val="Emphasis"/>
        </w:rPr>
        <w:t>Syria</w:t>
      </w:r>
      <w:r w:rsidRPr="002365EE">
        <w:rPr>
          <w:u w:val="single"/>
        </w:rPr>
        <w:t xml:space="preserve">, </w:t>
      </w:r>
      <w:r w:rsidRPr="002365EE">
        <w:rPr>
          <w:rStyle w:val="Emphasis"/>
        </w:rPr>
        <w:t>Russia</w:t>
      </w:r>
      <w:r w:rsidRPr="002365EE">
        <w:rPr>
          <w:u w:val="single"/>
        </w:rPr>
        <w:t xml:space="preserve">, </w:t>
      </w:r>
      <w:r w:rsidRPr="002365EE">
        <w:rPr>
          <w:rStyle w:val="Emphasis"/>
        </w:rPr>
        <w:t>China</w:t>
      </w:r>
      <w:r w:rsidRPr="002365EE">
        <w:rPr>
          <w:u w:val="single"/>
        </w:rPr>
        <w:t xml:space="preserve"> and </w:t>
      </w:r>
      <w:r w:rsidRPr="002365EE">
        <w:rPr>
          <w:rStyle w:val="Emphasis"/>
        </w:rPr>
        <w:t>more</w:t>
      </w:r>
      <w:r w:rsidRPr="002365EE">
        <w:rPr>
          <w:sz w:val="14"/>
        </w:rPr>
        <w:t xml:space="preserve">. </w:t>
      </w:r>
      <w:r w:rsidRPr="00963538">
        <w:rPr>
          <w:rStyle w:val="Emphasis"/>
          <w:highlight w:val="cyan"/>
        </w:rPr>
        <w:t>With</w:t>
      </w:r>
      <w:r w:rsidRPr="002365EE">
        <w:rPr>
          <w:rStyle w:val="Emphasis"/>
        </w:rPr>
        <w:t xml:space="preserve"> Donald </w:t>
      </w:r>
      <w:r w:rsidRPr="00963538">
        <w:rPr>
          <w:rStyle w:val="Emphasis"/>
          <w:highlight w:val="cyan"/>
        </w:rPr>
        <w:t>Trump</w:t>
      </w:r>
      <w:r w:rsidRPr="002365EE">
        <w:rPr>
          <w:rStyle w:val="Emphasis"/>
        </w:rPr>
        <w:t xml:space="preserve"> in the White House</w:t>
      </w:r>
      <w:r w:rsidRPr="002365EE">
        <w:rPr>
          <w:sz w:val="14"/>
        </w:rPr>
        <w:t xml:space="preserve">, </w:t>
      </w:r>
      <w:r w:rsidRPr="002365EE">
        <w:rPr>
          <w:u w:val="single"/>
        </w:rPr>
        <w:t xml:space="preserve">there is </w:t>
      </w:r>
      <w:r w:rsidRPr="00963538">
        <w:rPr>
          <w:rStyle w:val="Emphasis"/>
          <w:highlight w:val="cyan"/>
        </w:rPr>
        <w:t>no room for error</w:t>
      </w:r>
      <w:r w:rsidRPr="002365EE">
        <w:rPr>
          <w:sz w:val="14"/>
        </w:rPr>
        <w:t xml:space="preserve">. </w:t>
      </w:r>
      <w:r w:rsidRPr="002365EE">
        <w:rPr>
          <w:rStyle w:val="Emphasis"/>
        </w:rPr>
        <w:t>Congress must begin to act before it’s too late</w:t>
      </w:r>
      <w:r w:rsidRPr="002365EE">
        <w:rPr>
          <w:sz w:val="14"/>
        </w:rPr>
        <w:t>.</w:t>
      </w:r>
    </w:p>
    <w:p w14:paraId="61014544" w14:textId="77777777" w:rsidR="001947BC" w:rsidRPr="002365EE" w:rsidRDefault="001947BC" w:rsidP="001947BC">
      <w:pPr>
        <w:pStyle w:val="Heading4"/>
      </w:pPr>
      <w:r w:rsidRPr="002365EE">
        <w:t>Yoo is wrong</w:t>
      </w:r>
    </w:p>
    <w:p w14:paraId="08CB2C54" w14:textId="77777777" w:rsidR="001947BC" w:rsidRPr="002365EE" w:rsidRDefault="001947BC" w:rsidP="001947BC">
      <w:r w:rsidRPr="002365EE">
        <w:rPr>
          <w:rStyle w:val="Heading4Char"/>
        </w:rPr>
        <w:t>Streichler 8</w:t>
      </w:r>
      <w:r w:rsidRPr="002365EE">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75705832" w14:textId="77777777" w:rsidR="001947BC" w:rsidRDefault="001947BC" w:rsidP="001947BC">
      <w:r w:rsidRPr="00963538">
        <w:rPr>
          <w:rStyle w:val="StyleUnderline"/>
          <w:highlight w:val="cyan"/>
        </w:rPr>
        <w:t>When Yoo discusses the need for flex</w:t>
      </w:r>
      <w:r w:rsidRPr="002365EE">
        <w:rPr>
          <w:rStyle w:val="StyleUnderline"/>
        </w:rPr>
        <w:t xml:space="preserve">ibility in the process for warmaking, </w:t>
      </w:r>
      <w:r w:rsidRPr="00963538">
        <w:rPr>
          <w:rStyle w:val="StyleUnderline"/>
          <w:highlight w:val="cyan"/>
        </w:rPr>
        <w:t xml:space="preserve">he creates a </w:t>
      </w:r>
      <w:r w:rsidRPr="00963538">
        <w:rPr>
          <w:rStyle w:val="Emphasis"/>
          <w:sz w:val="28"/>
          <w:szCs w:val="28"/>
          <w:highlight w:val="cyan"/>
        </w:rPr>
        <w:t>false dilemma</w:t>
      </w:r>
      <w:r w:rsidRPr="002365EE">
        <w:rPr>
          <w:sz w:val="12"/>
        </w:rPr>
        <w:t xml:space="preserve">. </w:t>
      </w:r>
      <w:r w:rsidRPr="002365EE">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2365EE">
        <w:rPr>
          <w:sz w:val="12"/>
        </w:rPr>
        <w:t xml:space="preserve">. n231 </w:t>
      </w:r>
      <w:r w:rsidRPr="002365EE">
        <w:rPr>
          <w:rStyle w:val="StyleUnderline"/>
        </w:rPr>
        <w:t xml:space="preserve">Yet even if Congress has the power to decide whether to go to war, </w:t>
      </w:r>
      <w:r w:rsidRPr="00963538">
        <w:rPr>
          <w:rStyle w:val="StyleUnderline"/>
          <w:highlight w:val="cyan"/>
        </w:rPr>
        <w:t>the</w:t>
      </w:r>
      <w:r w:rsidRPr="002365EE">
        <w:rPr>
          <w:rStyle w:val="StyleUnderline"/>
        </w:rPr>
        <w:t xml:space="preserve"> president </w:t>
      </w:r>
      <w:r w:rsidRPr="00963538">
        <w:rPr>
          <w:rStyle w:val="Emphasis"/>
          <w:highlight w:val="cyan"/>
        </w:rPr>
        <w:t>retains substantial powers</w:t>
      </w:r>
      <w:r w:rsidRPr="00963538">
        <w:rPr>
          <w:rStyle w:val="StyleUnderline"/>
          <w:highlight w:val="cyan"/>
        </w:rPr>
        <w:t xml:space="preserve"> to respond quickly</w:t>
      </w:r>
      <w:r w:rsidRPr="002365EE">
        <w:rPr>
          <w:rStyle w:val="StyleUnderline"/>
        </w:rPr>
        <w:t xml:space="preserve"> to defend the country. No lawmaker would insist on Congress deliberating while terrorists set off </w:t>
      </w:r>
      <w:r w:rsidRPr="002365EE">
        <w:rPr>
          <w:rStyle w:val="Emphasis"/>
        </w:rPr>
        <w:t>w</w:t>
      </w:r>
      <w:r w:rsidRPr="002365EE">
        <w:rPr>
          <w:sz w:val="12"/>
        </w:rPr>
        <w:t xml:space="preserve">eapons of </w:t>
      </w:r>
      <w:r w:rsidRPr="002365EE">
        <w:rPr>
          <w:rStyle w:val="Emphasis"/>
        </w:rPr>
        <w:t>m</w:t>
      </w:r>
      <w:r w:rsidRPr="002365EE">
        <w:rPr>
          <w:sz w:val="12"/>
        </w:rPr>
        <w:t xml:space="preserve">ass </w:t>
      </w:r>
      <w:r w:rsidRPr="002365EE">
        <w:rPr>
          <w:rStyle w:val="Emphasis"/>
        </w:rPr>
        <w:t>d</w:t>
      </w:r>
      <w:r w:rsidRPr="002365EE">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963538">
        <w:rPr>
          <w:rStyle w:val="StyleUnderline"/>
          <w:highlight w:val="cyan"/>
        </w:rPr>
        <w:t xml:space="preserve">Congress has demonstrated that it </w:t>
      </w:r>
      <w:r w:rsidRPr="00963538">
        <w:rPr>
          <w:rStyle w:val="Emphasis"/>
          <w:sz w:val="28"/>
          <w:szCs w:val="28"/>
          <w:highlight w:val="cyan"/>
        </w:rPr>
        <w:t>can move quickly</w:t>
      </w:r>
      <w:r w:rsidRPr="002365EE">
        <w:rPr>
          <w:rStyle w:val="StyleUnderline"/>
        </w:rPr>
        <w:t xml:space="preserve"> to authorize the use of military force. Three days </w:t>
      </w:r>
      <w:r w:rsidRPr="00963538">
        <w:rPr>
          <w:rStyle w:val="StyleUnderline"/>
          <w:highlight w:val="cyan"/>
        </w:rPr>
        <w:t>after September 11, the Senate voted</w:t>
      </w:r>
      <w:r w:rsidRPr="002365EE">
        <w:rPr>
          <w:rStyle w:val="StyleUnderline"/>
        </w:rPr>
        <w:t xml:space="preserve"> 98-0 </w:t>
      </w:r>
      <w:r w:rsidRPr="00963538">
        <w:rPr>
          <w:rStyle w:val="StyleUnderline"/>
          <w:highlight w:val="cyan"/>
        </w:rPr>
        <w:t>to authorize</w:t>
      </w:r>
      <w:r w:rsidRPr="002365EE">
        <w:rPr>
          <w:sz w:val="12"/>
        </w:rPr>
        <w:t xml:space="preserve"> the president to use </w:t>
      </w:r>
      <w:r w:rsidRPr="00963538">
        <w:rPr>
          <w:rStyle w:val="StyleUnderline"/>
          <w:highlight w:val="cyan"/>
        </w:rPr>
        <w:t>force</w:t>
      </w:r>
      <w:r w:rsidRPr="002365EE">
        <w:rPr>
          <w:sz w:val="12"/>
        </w:rPr>
        <w:t xml:space="preserve"> in response to the attacks, n232 </w:t>
      </w:r>
      <w:r w:rsidRPr="002365EE">
        <w:rPr>
          <w:rStyle w:val="StyleUnderline"/>
        </w:rPr>
        <w:t>and the House approved the measure a few hours later (420-1)</w:t>
      </w:r>
      <w:r w:rsidRPr="002365EE">
        <w:rPr>
          <w:sz w:val="12"/>
        </w:rPr>
        <w:t xml:space="preserve">. n233 Another four days passed before the president signed it. n234 The last time </w:t>
      </w:r>
      <w:r w:rsidRPr="002365EE">
        <w:rPr>
          <w:rStyle w:val="StyleUnderline"/>
        </w:rPr>
        <w:t>Congress</w:t>
      </w:r>
      <w:r w:rsidRPr="002365EE">
        <w:rPr>
          <w:sz w:val="12"/>
        </w:rPr>
        <w:t xml:space="preserve"> declared war in response to an attack on the United States, it did not take lawmakers long to do so. The Senate (82-0) and the House (388-1) </w:t>
      </w:r>
      <w:r w:rsidRPr="002365EE">
        <w:rPr>
          <w:rStyle w:val="StyleUnderline"/>
        </w:rPr>
        <w:t>issued a declaration of war thirty-three minutes after</w:t>
      </w:r>
      <w:r w:rsidRPr="002365EE">
        <w:rPr>
          <w:sz w:val="12"/>
        </w:rPr>
        <w:t xml:space="preserve"> President Franklin D. </w:t>
      </w:r>
      <w:r w:rsidRPr="002365EE">
        <w:rPr>
          <w:rStyle w:val="StyleUnderline"/>
        </w:rPr>
        <w:t>Roosevelt's</w:t>
      </w:r>
      <w:r w:rsidRPr="002365EE">
        <w:rPr>
          <w:sz w:val="12"/>
        </w:rPr>
        <w:t xml:space="preserve"> "Day of Infamy" </w:t>
      </w:r>
      <w:r w:rsidRPr="002365EE">
        <w:rPr>
          <w:rStyle w:val="StyleUnderline"/>
        </w:rPr>
        <w:t>speech</w:t>
      </w:r>
      <w:r w:rsidRPr="002365EE">
        <w:rPr>
          <w:sz w:val="12"/>
        </w:rPr>
        <w:t xml:space="preserve">. n235 </w:t>
      </w:r>
      <w:r w:rsidRPr="002365EE">
        <w:rPr>
          <w:rStyle w:val="StyleUnderline"/>
        </w:rPr>
        <w:t xml:space="preserve">Furthermore, </w:t>
      </w:r>
      <w:r w:rsidRPr="00963538">
        <w:rPr>
          <w:rStyle w:val="StyleUnderline"/>
          <w:highlight w:val="cyan"/>
        </w:rPr>
        <w:t xml:space="preserve">whatever their </w:t>
      </w:r>
      <w:r w:rsidRPr="00963538">
        <w:rPr>
          <w:rStyle w:val="Emphasis"/>
          <w:highlight w:val="cyan"/>
        </w:rPr>
        <w:t>capacity</w:t>
      </w:r>
      <w:r w:rsidRPr="002365EE">
        <w:rPr>
          <w:rStyle w:val="StyleUnderline"/>
        </w:rPr>
        <w:t xml:space="preserve"> for dynamic response, </w:t>
      </w:r>
      <w:r w:rsidRPr="00963538">
        <w:rPr>
          <w:rStyle w:val="Emphasis"/>
          <w:highlight w:val="cyan"/>
        </w:rPr>
        <w:t>presidents do not always</w:t>
      </w:r>
      <w:r w:rsidRPr="002365EE">
        <w:rPr>
          <w:rStyle w:val="Emphasis"/>
        </w:rPr>
        <w:t xml:space="preserve"> </w:t>
      </w:r>
      <w:r w:rsidRPr="00963538">
        <w:rPr>
          <w:rStyle w:val="Emphasis"/>
          <w:highlight w:val="cyan"/>
        </w:rPr>
        <w:t>react</w:t>
      </w:r>
      <w:r w:rsidRPr="00963538">
        <w:rPr>
          <w:rStyle w:val="StyleUnderline"/>
          <w:highlight w:val="cyan"/>
        </w:rPr>
        <w:t xml:space="preserve"> to</w:t>
      </w:r>
      <w:r w:rsidRPr="002365EE">
        <w:rPr>
          <w:rStyle w:val="StyleUnderline"/>
        </w:rPr>
        <w:t xml:space="preserve"> </w:t>
      </w:r>
      <w:r w:rsidRPr="002365EE">
        <w:t>security</w:t>
      </w:r>
      <w:r w:rsidRPr="002365EE">
        <w:rPr>
          <w:rStyle w:val="StyleUnderline"/>
        </w:rPr>
        <w:t xml:space="preserve"> </w:t>
      </w:r>
      <w:r w:rsidRPr="00963538">
        <w:rPr>
          <w:rStyle w:val="StyleUnderline"/>
          <w:highlight w:val="cyan"/>
        </w:rPr>
        <w:t xml:space="preserve">threats with </w:t>
      </w:r>
      <w:r w:rsidRPr="00963538">
        <w:rPr>
          <w:rStyle w:val="Emphasis"/>
          <w:highlight w:val="cyan"/>
        </w:rPr>
        <w:t>speed</w:t>
      </w:r>
      <w:r w:rsidRPr="002365EE">
        <w:rPr>
          <w:rStyle w:val="StyleUnderline"/>
        </w:rPr>
        <w:t xml:space="preserve"> and </w:t>
      </w:r>
      <w:r w:rsidRPr="002365EE">
        <w:rPr>
          <w:rStyle w:val="Emphasis"/>
        </w:rPr>
        <w:t>energy</w:t>
      </w:r>
      <w:r w:rsidRPr="002365EE">
        <w:rPr>
          <w:rStyle w:val="StyleUnderline"/>
        </w:rPr>
        <w:t xml:space="preserve">. While Yoo cleverly aligns his position with flexibility, there is more to constructing an adaptive foreign policy than letting the president initiate military hostilities. </w:t>
      </w:r>
      <w:r w:rsidRPr="00963538">
        <w:rPr>
          <w:rStyle w:val="StyleUnderline"/>
          <w:highlight w:val="cyan"/>
        </w:rPr>
        <w:t>Executive decisions</w:t>
      </w:r>
      <w:r w:rsidRPr="002365EE">
        <w:rPr>
          <w:rStyle w:val="StyleUnderline"/>
        </w:rPr>
        <w:t xml:space="preserve"> on war that appear, </w:t>
      </w:r>
      <w:r w:rsidRPr="00963538">
        <w:rPr>
          <w:rStyle w:val="StyleUnderline"/>
          <w:highlight w:val="cyan"/>
        </w:rPr>
        <w:t>in the short term</w:t>
      </w:r>
      <w:r w:rsidRPr="002365EE">
        <w:rPr>
          <w:rStyle w:val="StyleUnderline"/>
        </w:rPr>
        <w:t xml:space="preserve">, to reflect a flexible approach </w:t>
      </w:r>
      <w:r w:rsidRPr="00963538">
        <w:rPr>
          <w:rStyle w:val="StyleUnderline"/>
          <w:highlight w:val="cyan"/>
        </w:rPr>
        <w:t xml:space="preserve">may </w:t>
      </w:r>
      <w:r w:rsidRPr="00963538">
        <w:rPr>
          <w:rStyle w:val="Emphasis"/>
          <w:highlight w:val="cyan"/>
        </w:rPr>
        <w:t>limit</w:t>
      </w:r>
      <w:r w:rsidRPr="002365EE">
        <w:rPr>
          <w:rStyle w:val="Emphasis"/>
        </w:rPr>
        <w:t xml:space="preserve"> policy </w:t>
      </w:r>
      <w:r w:rsidRPr="00963538">
        <w:rPr>
          <w:rStyle w:val="Emphasis"/>
          <w:highlight w:val="cyan"/>
        </w:rPr>
        <w:t>options over the long run</w:t>
      </w:r>
      <w:r w:rsidRPr="002365EE">
        <w:rPr>
          <w:rStyle w:val="Emphasis"/>
        </w:rPr>
        <w:t>, constraining</w:t>
      </w:r>
      <w:r w:rsidRPr="002365EE">
        <w:rPr>
          <w:rStyle w:val="StyleUnderline"/>
        </w:rPr>
        <w:t xml:space="preserve"> foreign policymakers and military planners</w:t>
      </w:r>
      <w:r w:rsidRPr="002365EE">
        <w:rPr>
          <w:sz w:val="12"/>
        </w:rPr>
        <w:t xml:space="preserve">. </w:t>
      </w:r>
      <w:r w:rsidRPr="002365EE">
        <w:rPr>
          <w:rStyle w:val="StyleUnderline"/>
        </w:rPr>
        <w:t>Yoo</w:t>
      </w:r>
      <w:r w:rsidRPr="002365EE">
        <w:rPr>
          <w:sz w:val="12"/>
        </w:rPr>
        <w:t xml:space="preserve"> expresses no doubt </w:t>
      </w:r>
      <w:r w:rsidRPr="00963538">
        <w:rPr>
          <w:rStyle w:val="StyleUnderline"/>
          <w:highlight w:val="cyan"/>
        </w:rPr>
        <w:t>that the president's capacity to make decisions</w:t>
      </w:r>
      <w:r w:rsidRPr="002365EE">
        <w:rPr>
          <w:sz w:val="12"/>
        </w:rPr>
        <w:t xml:space="preserve"> in foreign affairs and defense - to "consider policy choices" and to "evaluate threats" - </w:t>
      </w:r>
      <w:r w:rsidRPr="00963538">
        <w:rPr>
          <w:rStyle w:val="StyleUnderline"/>
          <w:highlight w:val="cyan"/>
        </w:rPr>
        <w:t>is "far superior</w:t>
      </w:r>
      <w:r w:rsidRPr="002365EE">
        <w:rPr>
          <w:rStyle w:val="StyleUnderline"/>
        </w:rPr>
        <w:t>" to Congress's</w:t>
      </w:r>
      <w:r w:rsidRPr="002365EE">
        <w:rPr>
          <w:sz w:val="12"/>
        </w:rPr>
        <w:t xml:space="preserve">. n236 </w:t>
      </w:r>
      <w:r w:rsidRPr="002365EE">
        <w:rPr>
          <w:rStyle w:val="StyleUnderline"/>
        </w:rPr>
        <w:t xml:space="preserve">That </w:t>
      </w:r>
      <w:r w:rsidRPr="00963538">
        <w:rPr>
          <w:rStyle w:val="Emphasis"/>
          <w:highlight w:val="cyan"/>
        </w:rPr>
        <w:t>overstates</w:t>
      </w:r>
      <w:r w:rsidRPr="00963538">
        <w:rPr>
          <w:rStyle w:val="StyleUnderline"/>
          <w:highlight w:val="cyan"/>
        </w:rPr>
        <w:t xml:space="preserve"> the case</w:t>
      </w:r>
      <w:r w:rsidRPr="002365EE">
        <w:rPr>
          <w:sz w:val="12"/>
        </w:rPr>
        <w:t xml:space="preserve">. Despite the imperfections of the legislative process, it is hard to [*124] reach such an unqualified conclusion. </w:t>
      </w:r>
      <w:r w:rsidRPr="002365EE">
        <w:rPr>
          <w:rStyle w:val="StyleUnderline"/>
        </w:rPr>
        <w:t>Seemingly for every example where executive decision-making works well, another can be cited exposing its deficiencies</w:t>
      </w:r>
      <w:r w:rsidRPr="002365EE">
        <w:rPr>
          <w:sz w:val="12"/>
        </w:rPr>
        <w:t xml:space="preserve">. President John F. Kennedy's management of </w:t>
      </w:r>
      <w:r w:rsidRPr="002365EE">
        <w:rPr>
          <w:rStyle w:val="StyleUnderline"/>
        </w:rPr>
        <w:t>the Cuban missile crisis</w:t>
      </w:r>
      <w:r w:rsidRPr="002365EE">
        <w:rPr>
          <w:sz w:val="12"/>
        </w:rPr>
        <w:t xml:space="preserve">, though not without its critics, </w:t>
      </w:r>
      <w:r w:rsidRPr="002365EE">
        <w:rPr>
          <w:rStyle w:val="StyleUnderline"/>
        </w:rPr>
        <w:t>is</w:t>
      </w:r>
      <w:r w:rsidRPr="002365EE">
        <w:rPr>
          <w:sz w:val="12"/>
        </w:rPr>
        <w:t xml:space="preserve"> often </w:t>
      </w:r>
      <w:r w:rsidRPr="002365EE">
        <w:rPr>
          <w:rStyle w:val="StyleUnderline"/>
        </w:rPr>
        <w:t>cited as a classic model of decision-making</w:t>
      </w:r>
      <w:r w:rsidRPr="002365EE">
        <w:rPr>
          <w:sz w:val="12"/>
        </w:rPr>
        <w:t xml:space="preserve"> in crisis. The same president's handling of the </w:t>
      </w:r>
      <w:r w:rsidRPr="002365EE">
        <w:rPr>
          <w:rStyle w:val="StyleUnderline"/>
        </w:rPr>
        <w:t>Bay of Pigs</w:t>
      </w:r>
      <w:r w:rsidRPr="002365EE">
        <w:rPr>
          <w:sz w:val="12"/>
        </w:rPr>
        <w:t xml:space="preserve"> invasion </w:t>
      </w:r>
      <w:r w:rsidRPr="002365EE">
        <w:rPr>
          <w:rStyle w:val="StyleUnderline"/>
        </w:rPr>
        <w:t>has been roundly criticized</w:t>
      </w:r>
      <w:r w:rsidRPr="002365EE">
        <w:rPr>
          <w:sz w:val="12"/>
        </w:rPr>
        <w:t xml:space="preserve">. n237 As Yoo presents his argument on executive decision-making, it does not matter who occupies the office of the president. In fact, that can make a good deal of difference. </w:t>
      </w:r>
      <w:r w:rsidRPr="002365EE">
        <w:rPr>
          <w:rStyle w:val="StyleUnderline"/>
        </w:rPr>
        <w:t xml:space="preserve">With the presidency structured around one individual, </w:t>
      </w:r>
      <w:r w:rsidRPr="00963538">
        <w:rPr>
          <w:rStyle w:val="StyleUnderline"/>
          <w:highlight w:val="cyan"/>
        </w:rPr>
        <w:t>the</w:t>
      </w:r>
      <w:r w:rsidRPr="002365EE">
        <w:rPr>
          <w:rStyle w:val="StyleUnderline"/>
        </w:rPr>
        <w:t xml:space="preserve"> decision-making </w:t>
      </w:r>
      <w:r w:rsidRPr="00963538">
        <w:rPr>
          <w:rStyle w:val="StyleUnderline"/>
          <w:highlight w:val="cyan"/>
        </w:rPr>
        <w:t>process is shaped</w:t>
      </w:r>
      <w:r w:rsidRPr="002365EE">
        <w:rPr>
          <w:rStyle w:val="StyleUnderline"/>
        </w:rPr>
        <w:t xml:space="preserve"> </w:t>
      </w:r>
      <w:r w:rsidRPr="00963538">
        <w:rPr>
          <w:rStyle w:val="StyleUnderline"/>
          <w:highlight w:val="cyan"/>
        </w:rPr>
        <w:t>by the</w:t>
      </w:r>
      <w:r w:rsidRPr="002365EE">
        <w:rPr>
          <w:rStyle w:val="StyleUnderline"/>
        </w:rPr>
        <w:t xml:space="preserve"> chief </w:t>
      </w:r>
      <w:r w:rsidRPr="00963538">
        <w:rPr>
          <w:rStyle w:val="StyleUnderline"/>
          <w:highlight w:val="cyan"/>
        </w:rPr>
        <w:t xml:space="preserve">executive's </w:t>
      </w:r>
      <w:r w:rsidRPr="00963538">
        <w:rPr>
          <w:rStyle w:val="Emphasis"/>
          <w:highlight w:val="cyan"/>
        </w:rPr>
        <w:t>native abilities</w:t>
      </w:r>
      <w:r w:rsidRPr="002365EE">
        <w:rPr>
          <w:rStyle w:val="Emphasis"/>
        </w:rPr>
        <w:t>, judgment, and experience</w:t>
      </w:r>
      <w:r w:rsidRPr="002365EE">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2365EE">
        <w:rPr>
          <w:rStyle w:val="StyleUnderline"/>
        </w:rPr>
        <w:t xml:space="preserve">small group dynamics add another layer of difficulties in the executive decision-making process. </w:t>
      </w:r>
      <w:r w:rsidRPr="00963538">
        <w:rPr>
          <w:rStyle w:val="StyleUnderline"/>
          <w:highlight w:val="cyan"/>
        </w:rPr>
        <w:t>Even</w:t>
      </w:r>
      <w:r w:rsidRPr="002365EE">
        <w:rPr>
          <w:rStyle w:val="StyleUnderline"/>
        </w:rPr>
        <w:t xml:space="preserve"> </w:t>
      </w:r>
      <w:r w:rsidRPr="00963538">
        <w:rPr>
          <w:rStyle w:val="StyleUnderline"/>
          <w:highlight w:val="cyan"/>
        </w:rPr>
        <w:t>talented</w:t>
      </w:r>
      <w:r w:rsidRPr="002365EE">
        <w:rPr>
          <w:sz w:val="12"/>
        </w:rPr>
        <w:t xml:space="preserve"> White House staffers </w:t>
      </w:r>
      <w:r w:rsidRPr="002365EE">
        <w:rPr>
          <w:rStyle w:val="StyleUnderline"/>
        </w:rPr>
        <w:t xml:space="preserve">and independent-minded cabinet </w:t>
      </w:r>
      <w:r w:rsidRPr="00963538">
        <w:rPr>
          <w:rStyle w:val="StyleUnderline"/>
          <w:highlight w:val="cyan"/>
        </w:rPr>
        <w:t xml:space="preserve">secretaries succumb to </w:t>
      </w:r>
      <w:r w:rsidRPr="00963538">
        <w:rPr>
          <w:rStyle w:val="Emphasis"/>
          <w:highlight w:val="cyan"/>
        </w:rPr>
        <w:t>groupthink</w:t>
      </w:r>
      <w:r w:rsidRPr="002365EE">
        <w:rPr>
          <w:sz w:val="12"/>
        </w:rPr>
        <w:t xml:space="preserve">, as it has been called - the overt and subtle pressures driving group cohesiveness that can distort the decision-making process. n240 </w:t>
      </w:r>
      <w:r w:rsidRPr="002365EE">
        <w:rPr>
          <w:rStyle w:val="StyleUnderline"/>
        </w:rPr>
        <w:t>This effect can be pronounced in foreign policy, with</w:t>
      </w:r>
      <w:r w:rsidRPr="002365EE">
        <w:rPr>
          <w:sz w:val="12"/>
        </w:rPr>
        <w:t xml:space="preserve"> stressful </w:t>
      </w:r>
      <w:r w:rsidRPr="002365EE">
        <w:rPr>
          <w:rStyle w:val="StyleUnderline"/>
        </w:rPr>
        <w:t>crises that often involve</w:t>
      </w:r>
      <w:r w:rsidRPr="002365EE">
        <w:rPr>
          <w:sz w:val="12"/>
        </w:rPr>
        <w:t xml:space="preserve"> morally </w:t>
      </w:r>
      <w:r w:rsidRPr="002365EE">
        <w:rPr>
          <w:rStyle w:val="StyleUnderline"/>
        </w:rPr>
        <w:t>difficult choices</w:t>
      </w:r>
      <w:r w:rsidRPr="002365EE">
        <w:rPr>
          <w:sz w:val="12"/>
        </w:rPr>
        <w:t xml:space="preserve">. n241 </w:t>
      </w:r>
      <w:r w:rsidRPr="002365EE">
        <w:rPr>
          <w:rStyle w:val="StyleUnderline"/>
        </w:rPr>
        <w:t>Members of the president's team</w:t>
      </w:r>
      <w:r w:rsidRPr="002365EE">
        <w:rPr>
          <w:sz w:val="12"/>
        </w:rPr>
        <w:t xml:space="preserve">, not fully aware they are doing so, may </w:t>
      </w:r>
      <w:r w:rsidRPr="002365EE">
        <w:rPr>
          <w:rStyle w:val="StyleUnderline"/>
        </w:rPr>
        <w:t>overrate their own</w:t>
      </w:r>
      <w:r w:rsidRPr="002365EE">
        <w:rPr>
          <w:sz w:val="12"/>
        </w:rPr>
        <w:t xml:space="preserve"> power or moral </w:t>
      </w:r>
      <w:r w:rsidRPr="002365EE">
        <w:rPr>
          <w:rStyle w:val="StyleUnderline"/>
        </w:rPr>
        <w:t>position, cut off</w:t>
      </w:r>
      <w:r w:rsidRPr="002365EE">
        <w:rPr>
          <w:sz w:val="12"/>
        </w:rPr>
        <w:t xml:space="preserve"> the flow of </w:t>
      </w:r>
      <w:r w:rsidRPr="002365EE">
        <w:rPr>
          <w:rStyle w:val="StyleUnderline"/>
        </w:rPr>
        <w:t>information, downplay contrary views</w:t>
      </w:r>
      <w:r w:rsidRPr="002365EE">
        <w:rPr>
          <w:sz w:val="12"/>
        </w:rPr>
        <w:t xml:space="preserve"> of outside experts, </w:t>
      </w:r>
      <w:r w:rsidRPr="002365EE">
        <w:rPr>
          <w:rStyle w:val="StyleUnderline"/>
        </w:rPr>
        <w:t>limit consideration of long-term consequences, underestimate</w:t>
      </w:r>
      <w:r w:rsidRPr="002365EE">
        <w:rPr>
          <w:sz w:val="12"/>
        </w:rPr>
        <w:t xml:space="preserve"> the </w:t>
      </w:r>
      <w:r w:rsidRPr="002365EE">
        <w:rPr>
          <w:rStyle w:val="StyleUnderline"/>
        </w:rPr>
        <w:t>risks</w:t>
      </w:r>
      <w:r w:rsidRPr="002365EE">
        <w:rPr>
          <w:sz w:val="12"/>
        </w:rPr>
        <w:t xml:space="preserve"> of a particular policy, </w:t>
      </w:r>
      <w:r w:rsidRPr="002365EE">
        <w:rPr>
          <w:rStyle w:val="StyleUnderline"/>
        </w:rPr>
        <w:t>or fail to develop contingency plans</w:t>
      </w:r>
      <w:r w:rsidRPr="002365EE">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2365EE">
        <w:rPr>
          <w:rStyle w:val="StyleUnderline"/>
        </w:rPr>
        <w:t>Internal decision-making may get skewed because executive officials give advice based on what they think the president wants to hear</w:t>
      </w:r>
      <w:r w:rsidRPr="002365EE">
        <w:rPr>
          <w:sz w:val="12"/>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963538">
        <w:rPr>
          <w:rStyle w:val="StyleUnderline"/>
          <w:highlight w:val="cyan"/>
        </w:rPr>
        <w:t>Congress</w:t>
      </w:r>
      <w:r w:rsidRPr="002365EE">
        <w:rPr>
          <w:rStyle w:val="StyleUnderline"/>
        </w:rPr>
        <w:t xml:space="preserve">, with the president still involved, </w:t>
      </w:r>
      <w:r w:rsidRPr="00963538">
        <w:rPr>
          <w:rStyle w:val="StyleUnderline"/>
          <w:highlight w:val="cyan"/>
        </w:rPr>
        <w:t>may be able to offset</w:t>
      </w:r>
      <w:r w:rsidRPr="002365EE">
        <w:rPr>
          <w:sz w:val="12"/>
        </w:rPr>
        <w:t xml:space="preserve"> the </w:t>
      </w:r>
      <w:r w:rsidRPr="00963538">
        <w:rPr>
          <w:rStyle w:val="StyleUnderline"/>
          <w:highlight w:val="cyan"/>
        </w:rPr>
        <w:t>structural disadvantages</w:t>
      </w:r>
      <w:r w:rsidRPr="002365EE">
        <w:rPr>
          <w:sz w:val="12"/>
        </w:rPr>
        <w:t xml:space="preserve"> of a decision-making process taking place behind closed doors in the White House. While the executive branch tends to concentrate command authority in one person, </w:t>
      </w:r>
      <w:r w:rsidRPr="002365EE">
        <w:rPr>
          <w:rStyle w:val="StyleUnderline"/>
        </w:rPr>
        <w:t>power is dispersed</w:t>
      </w:r>
      <w:r w:rsidRPr="002365EE">
        <w:rPr>
          <w:sz w:val="12"/>
        </w:rPr>
        <w:t xml:space="preserve"> on Capitol Hill. Not all members of Congress are equal, but </w:t>
      </w:r>
      <w:r w:rsidRPr="002365EE">
        <w:rPr>
          <w:rStyle w:val="StyleUnderline"/>
        </w:rPr>
        <w:t>no person has influence comparable to the president</w:t>
      </w:r>
      <w:r w:rsidRPr="002365EE">
        <w:rPr>
          <w:sz w:val="12"/>
        </w:rPr>
        <w:t xml:space="preserve">'s power within the executive branch. In comparison with the select handful of advisers who have the most influence with the president, the number of elected legislators and their </w:t>
      </w:r>
      <w:r w:rsidRPr="00963538">
        <w:rPr>
          <w:rStyle w:val="StyleUnderline"/>
          <w:highlight w:val="cyan"/>
        </w:rPr>
        <w:t>diverse ideologies</w:t>
      </w:r>
      <w:r w:rsidRPr="002365EE">
        <w:rPr>
          <w:rStyle w:val="StyleUnderline"/>
        </w:rPr>
        <w:t xml:space="preserve">, constituencies, </w:t>
      </w:r>
      <w:r w:rsidRPr="00963538">
        <w:rPr>
          <w:rStyle w:val="StyleUnderline"/>
          <w:highlight w:val="cyan"/>
        </w:rPr>
        <w:t xml:space="preserve">and perspectives make them </w:t>
      </w:r>
      <w:r w:rsidRPr="00963538">
        <w:rPr>
          <w:rStyle w:val="Emphasis"/>
          <w:highlight w:val="cyan"/>
        </w:rPr>
        <w:t>less susceptible</w:t>
      </w:r>
      <w:r w:rsidRPr="00963538">
        <w:rPr>
          <w:rStyle w:val="StyleUnderline"/>
          <w:highlight w:val="cyan"/>
        </w:rPr>
        <w:t xml:space="preserve"> to groupthink</w:t>
      </w:r>
      <w:r w:rsidRPr="002365EE">
        <w:rPr>
          <w:sz w:val="12"/>
        </w:rPr>
        <w:t xml:space="preserve">. Contrary to the president's decision-making process, insulated by executive privilege, </w:t>
      </w:r>
      <w:r w:rsidRPr="002365EE">
        <w:rPr>
          <w:rStyle w:val="StyleUnderline"/>
        </w:rPr>
        <w:t>the legislative process involves on-the-record votes and speeches</w:t>
      </w:r>
      <w:r w:rsidRPr="002365EE">
        <w:rPr>
          <w:sz w:val="12"/>
        </w:rPr>
        <w:t xml:space="preserve"> by elected representatives </w:t>
      </w:r>
      <w:r w:rsidRPr="002365EE">
        <w:rPr>
          <w:rStyle w:val="StyleUnderline"/>
        </w:rPr>
        <w:t>and</w:t>
      </w:r>
      <w:r w:rsidRPr="002365EE">
        <w:rPr>
          <w:sz w:val="12"/>
        </w:rPr>
        <w:t xml:space="preserve"> thus </w:t>
      </w:r>
      <w:r w:rsidRPr="002365EE">
        <w:rPr>
          <w:rStyle w:val="StyleUnderline"/>
        </w:rPr>
        <w:t>provides a forum for public deliberation</w:t>
      </w:r>
      <w:r w:rsidRPr="002365EE">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2365EE">
        <w:rPr>
          <w:rStyle w:val="StyleUnderline"/>
        </w:rPr>
        <w:t>Yoo overlooks the value in</w:t>
      </w:r>
      <w:r w:rsidRPr="002365EE">
        <w:rPr>
          <w:sz w:val="12"/>
        </w:rPr>
        <w:t xml:space="preserve"> having a decision-making process conducted in relatively open view and the possibilities for lawmakers to engage in </w:t>
      </w:r>
      <w:r w:rsidRPr="002365EE">
        <w:rPr>
          <w:rStyle w:val="StyleUnderline"/>
        </w:rPr>
        <w:t>serious deliberations on vital questions of national security</w:t>
      </w:r>
      <w:r w:rsidRPr="002365EE">
        <w:rPr>
          <w:sz w:val="12"/>
        </w:rPr>
        <w:t>. n247</w:t>
      </w:r>
    </w:p>
    <w:p w14:paraId="71F47384" w14:textId="77777777" w:rsidR="001947BC" w:rsidRPr="00774790" w:rsidRDefault="001947BC" w:rsidP="001947BC"/>
    <w:p w14:paraId="5F0DCCD1" w14:textId="77777777" w:rsidR="001947BC" w:rsidRPr="001947BC" w:rsidRDefault="001947BC" w:rsidP="001947BC"/>
    <w:p w14:paraId="427E0A76" w14:textId="7644C2BD" w:rsidR="001947BC" w:rsidRPr="001947BC" w:rsidRDefault="001947BC" w:rsidP="001947BC">
      <w:pPr>
        <w:pStyle w:val="Heading3"/>
      </w:pPr>
    </w:p>
    <w:sectPr w:rsidR="001947BC" w:rsidRPr="00194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A19A" w14:textId="77777777" w:rsidR="00223808" w:rsidRDefault="00223808" w:rsidP="000D2432">
      <w:pPr>
        <w:spacing w:after="0" w:line="240" w:lineRule="auto"/>
      </w:pPr>
      <w:r>
        <w:separator/>
      </w:r>
    </w:p>
  </w:endnote>
  <w:endnote w:type="continuationSeparator" w:id="0">
    <w:p w14:paraId="52313ECA" w14:textId="77777777" w:rsidR="00223808" w:rsidRDefault="0022380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2D198" w14:textId="77777777" w:rsidR="00223808" w:rsidRDefault="00223808" w:rsidP="000D2432">
      <w:pPr>
        <w:spacing w:after="0" w:line="240" w:lineRule="auto"/>
      </w:pPr>
      <w:r>
        <w:separator/>
      </w:r>
    </w:p>
  </w:footnote>
  <w:footnote w:type="continuationSeparator" w:id="0">
    <w:p w14:paraId="7B5A8B12" w14:textId="77777777" w:rsidR="00223808" w:rsidRDefault="0022380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9"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9"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9"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1"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8"/>
  </w:num>
  <w:num w:numId="12" w16cid:durableId="445807393">
    <w:abstractNumId w:val="101"/>
  </w:num>
  <w:num w:numId="13" w16cid:durableId="1909146038">
    <w:abstractNumId w:val="77"/>
  </w:num>
  <w:num w:numId="14" w16cid:durableId="372072053">
    <w:abstractNumId w:val="58"/>
  </w:num>
  <w:num w:numId="15" w16cid:durableId="6931188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7"/>
  </w:num>
  <w:num w:numId="17" w16cid:durableId="1158687537">
    <w:abstractNumId w:val="0"/>
  </w:num>
  <w:num w:numId="18" w16cid:durableId="798844611">
    <w:abstractNumId w:val="150"/>
  </w:num>
  <w:num w:numId="19" w16cid:durableId="472718766">
    <w:abstractNumId w:val="295"/>
  </w:num>
  <w:num w:numId="20" w16cid:durableId="1695618851">
    <w:abstractNumId w:val="217"/>
  </w:num>
  <w:num w:numId="21" w16cid:durableId="1375227815">
    <w:abstractNumId w:val="129"/>
  </w:num>
  <w:num w:numId="22" w16cid:durableId="235475852">
    <w:abstractNumId w:val="100"/>
  </w:num>
  <w:num w:numId="23" w16cid:durableId="56559449">
    <w:abstractNumId w:val="245"/>
  </w:num>
  <w:num w:numId="24" w16cid:durableId="551617112">
    <w:abstractNumId w:val="31"/>
  </w:num>
  <w:num w:numId="25" w16cid:durableId="1600485538">
    <w:abstractNumId w:val="40"/>
  </w:num>
  <w:num w:numId="26" w16cid:durableId="858616674">
    <w:abstractNumId w:val="90"/>
  </w:num>
  <w:num w:numId="27" w16cid:durableId="1480809143">
    <w:abstractNumId w:val="70"/>
  </w:num>
  <w:num w:numId="28" w16cid:durableId="1536625497">
    <w:abstractNumId w:val="42"/>
  </w:num>
  <w:num w:numId="29" w16cid:durableId="2133405149">
    <w:abstractNumId w:val="253"/>
  </w:num>
  <w:num w:numId="30" w16cid:durableId="1164517893">
    <w:abstractNumId w:val="127"/>
  </w:num>
  <w:num w:numId="31" w16cid:durableId="1537347823">
    <w:abstractNumId w:val="227"/>
  </w:num>
  <w:num w:numId="32" w16cid:durableId="1258177247">
    <w:abstractNumId w:val="96"/>
  </w:num>
  <w:num w:numId="33" w16cid:durableId="870993494">
    <w:abstractNumId w:val="25"/>
  </w:num>
  <w:num w:numId="34" w16cid:durableId="2072996767">
    <w:abstractNumId w:val="238"/>
  </w:num>
  <w:num w:numId="35" w16cid:durableId="339159102">
    <w:abstractNumId w:val="294"/>
  </w:num>
  <w:num w:numId="36" w16cid:durableId="9531065">
    <w:abstractNumId w:val="165"/>
  </w:num>
  <w:num w:numId="37" w16cid:durableId="272136315">
    <w:abstractNumId w:val="68"/>
  </w:num>
  <w:num w:numId="38" w16cid:durableId="1279146108">
    <w:abstractNumId w:val="236"/>
  </w:num>
  <w:num w:numId="39" w16cid:durableId="931470797">
    <w:abstractNumId w:val="87"/>
  </w:num>
  <w:num w:numId="40" w16cid:durableId="55050875">
    <w:abstractNumId w:val="316"/>
  </w:num>
  <w:num w:numId="41" w16cid:durableId="1702703976">
    <w:abstractNumId w:val="75"/>
  </w:num>
  <w:num w:numId="42" w16cid:durableId="1596286606">
    <w:abstractNumId w:val="151"/>
  </w:num>
  <w:num w:numId="43" w16cid:durableId="825124738">
    <w:abstractNumId w:val="11"/>
  </w:num>
  <w:num w:numId="44" w16cid:durableId="680007163">
    <w:abstractNumId w:val="78"/>
  </w:num>
  <w:num w:numId="45" w16cid:durableId="1768962899">
    <w:abstractNumId w:val="234"/>
  </w:num>
  <w:num w:numId="46" w16cid:durableId="1029796151">
    <w:abstractNumId w:val="314"/>
  </w:num>
  <w:num w:numId="47" w16cid:durableId="399252506">
    <w:abstractNumId w:val="45"/>
  </w:num>
  <w:num w:numId="48" w16cid:durableId="1910261875">
    <w:abstractNumId w:val="315"/>
  </w:num>
  <w:num w:numId="49" w16cid:durableId="968322912">
    <w:abstractNumId w:val="55"/>
  </w:num>
  <w:num w:numId="50" w16cid:durableId="52391824">
    <w:abstractNumId w:val="145"/>
  </w:num>
  <w:num w:numId="51" w16cid:durableId="820194582">
    <w:abstractNumId w:val="237"/>
  </w:num>
  <w:num w:numId="52" w16cid:durableId="293754097">
    <w:abstractNumId w:val="23"/>
  </w:num>
  <w:num w:numId="53" w16cid:durableId="1598173471">
    <w:abstractNumId w:val="86"/>
  </w:num>
  <w:num w:numId="54" w16cid:durableId="1712725545">
    <w:abstractNumId w:val="216"/>
  </w:num>
  <w:num w:numId="55" w16cid:durableId="1288048547">
    <w:abstractNumId w:val="24"/>
  </w:num>
  <w:num w:numId="56" w16cid:durableId="719011163">
    <w:abstractNumId w:val="48"/>
  </w:num>
  <w:num w:numId="57" w16cid:durableId="205607861">
    <w:abstractNumId w:val="231"/>
  </w:num>
  <w:num w:numId="58" w16cid:durableId="29378781">
    <w:abstractNumId w:val="120"/>
  </w:num>
  <w:num w:numId="59" w16cid:durableId="419834072">
    <w:abstractNumId w:val="130"/>
  </w:num>
  <w:num w:numId="60" w16cid:durableId="1311397336">
    <w:abstractNumId w:val="311"/>
  </w:num>
  <w:num w:numId="61" w16cid:durableId="324433797">
    <w:abstractNumId w:val="233"/>
  </w:num>
  <w:num w:numId="62" w16cid:durableId="1832942686">
    <w:abstractNumId w:val="243"/>
  </w:num>
  <w:num w:numId="63" w16cid:durableId="14355688">
    <w:abstractNumId w:val="134"/>
  </w:num>
  <w:num w:numId="64" w16cid:durableId="92627659">
    <w:abstractNumId w:val="293"/>
  </w:num>
  <w:num w:numId="65" w16cid:durableId="1596591649">
    <w:abstractNumId w:val="161"/>
  </w:num>
  <w:num w:numId="66" w16cid:durableId="1208906442">
    <w:abstractNumId w:val="302"/>
  </w:num>
  <w:num w:numId="67" w16cid:durableId="1932199878">
    <w:abstractNumId w:val="308"/>
  </w:num>
  <w:num w:numId="68" w16cid:durableId="1594121212">
    <w:abstractNumId w:val="59"/>
  </w:num>
  <w:num w:numId="69" w16cid:durableId="383144841">
    <w:abstractNumId w:val="34"/>
  </w:num>
  <w:num w:numId="70" w16cid:durableId="777527327">
    <w:abstractNumId w:val="265"/>
  </w:num>
  <w:num w:numId="71" w16cid:durableId="122159822">
    <w:abstractNumId w:val="232"/>
  </w:num>
  <w:num w:numId="72" w16cid:durableId="1538003560">
    <w:abstractNumId w:val="103"/>
  </w:num>
  <w:num w:numId="73" w16cid:durableId="1573848943">
    <w:abstractNumId w:val="33"/>
  </w:num>
  <w:num w:numId="74" w16cid:durableId="1642617990">
    <w:abstractNumId w:val="14"/>
  </w:num>
  <w:num w:numId="75" w16cid:durableId="1901673751">
    <w:abstractNumId w:val="224"/>
  </w:num>
  <w:num w:numId="76" w16cid:durableId="1252816215">
    <w:abstractNumId w:val="99"/>
  </w:num>
  <w:num w:numId="77" w16cid:durableId="1538078761">
    <w:abstractNumId w:val="21"/>
  </w:num>
  <w:num w:numId="78" w16cid:durableId="773356945">
    <w:abstractNumId w:val="268"/>
  </w:num>
  <w:num w:numId="79" w16cid:durableId="1250235">
    <w:abstractNumId w:val="312"/>
  </w:num>
  <w:num w:numId="80" w16cid:durableId="863130051">
    <w:abstractNumId w:val="252"/>
  </w:num>
  <w:num w:numId="81" w16cid:durableId="1528979247">
    <w:abstractNumId w:val="313"/>
  </w:num>
  <w:num w:numId="82" w16cid:durableId="462313575">
    <w:abstractNumId w:val="239"/>
  </w:num>
  <w:num w:numId="83" w16cid:durableId="2046252385">
    <w:abstractNumId w:val="152"/>
  </w:num>
  <w:num w:numId="84" w16cid:durableId="616179938">
    <w:abstractNumId w:val="298"/>
  </w:num>
  <w:num w:numId="85" w16cid:durableId="418983680">
    <w:abstractNumId w:val="27"/>
  </w:num>
  <w:num w:numId="86" w16cid:durableId="1240017801">
    <w:abstractNumId w:val="205"/>
  </w:num>
  <w:num w:numId="87" w16cid:durableId="1036927668">
    <w:abstractNumId w:val="102"/>
  </w:num>
  <w:num w:numId="88" w16cid:durableId="1004014968">
    <w:abstractNumId w:val="309"/>
  </w:num>
  <w:num w:numId="89" w16cid:durableId="1630236774">
    <w:abstractNumId w:val="141"/>
  </w:num>
  <w:num w:numId="90" w16cid:durableId="615520909">
    <w:abstractNumId w:val="22"/>
  </w:num>
  <w:num w:numId="91" w16cid:durableId="1535384933">
    <w:abstractNumId w:val="223"/>
  </w:num>
  <w:num w:numId="92" w16cid:durableId="1384983473">
    <w:abstractNumId w:val="307"/>
  </w:num>
  <w:num w:numId="93" w16cid:durableId="1082414954">
    <w:abstractNumId w:val="235"/>
  </w:num>
  <w:num w:numId="94" w16cid:durableId="1531727455">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3"/>
  </w:num>
  <w:num w:numId="96" w16cid:durableId="1499152224">
    <w:abstractNumId w:val="111"/>
  </w:num>
  <w:num w:numId="97" w16cid:durableId="124350881">
    <w:abstractNumId w:val="249"/>
  </w:num>
  <w:num w:numId="98" w16cid:durableId="58988739">
    <w:abstractNumId w:val="319"/>
  </w:num>
  <w:num w:numId="99" w16cid:durableId="860171533">
    <w:abstractNumId w:val="208"/>
  </w:num>
  <w:num w:numId="100" w16cid:durableId="1423062534">
    <w:abstractNumId w:val="225"/>
  </w:num>
  <w:num w:numId="101" w16cid:durableId="1034423040">
    <w:abstractNumId w:val="287"/>
  </w:num>
  <w:num w:numId="102" w16cid:durableId="1386416420">
    <w:abstractNumId w:val="254"/>
  </w:num>
  <w:num w:numId="103" w16cid:durableId="1370689638">
    <w:abstractNumId w:val="255"/>
  </w:num>
  <w:num w:numId="104" w16cid:durableId="1009915548">
    <w:abstractNumId w:val="108"/>
  </w:num>
  <w:num w:numId="105" w16cid:durableId="1472672514">
    <w:abstractNumId w:val="275"/>
  </w:num>
  <w:num w:numId="106" w16cid:durableId="162866291">
    <w:abstractNumId w:val="136"/>
  </w:num>
  <w:num w:numId="107" w16cid:durableId="1292442191">
    <w:abstractNumId w:val="198"/>
  </w:num>
  <w:num w:numId="108" w16cid:durableId="232931997">
    <w:abstractNumId w:val="207"/>
  </w:num>
  <w:num w:numId="109" w16cid:durableId="120265850">
    <w:abstractNumId w:val="271"/>
  </w:num>
  <w:num w:numId="110" w16cid:durableId="2069528541">
    <w:abstractNumId w:val="61"/>
  </w:num>
  <w:num w:numId="111" w16cid:durableId="603735541">
    <w:abstractNumId w:val="204"/>
  </w:num>
  <w:num w:numId="112" w16cid:durableId="2096630420">
    <w:abstractNumId w:val="320"/>
  </w:num>
  <w:num w:numId="113" w16cid:durableId="262421108">
    <w:abstractNumId w:val="3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10"/>
  </w:num>
  <w:num w:numId="117" w16cid:durableId="1212621057">
    <w:abstractNumId w:val="211"/>
  </w:num>
  <w:num w:numId="118" w16cid:durableId="1936016080">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00"/>
  </w:num>
  <w:num w:numId="120" w16cid:durableId="2070106723">
    <w:abstractNumId w:val="26"/>
  </w:num>
  <w:num w:numId="121" w16cid:durableId="101074682">
    <w:abstractNumId w:val="56"/>
  </w:num>
  <w:num w:numId="122" w16cid:durableId="891503034">
    <w:abstractNumId w:val="300"/>
  </w:num>
  <w:num w:numId="123" w16cid:durableId="374886917">
    <w:abstractNumId w:val="83"/>
  </w:num>
  <w:num w:numId="124" w16cid:durableId="1051269927">
    <w:abstractNumId w:val="183"/>
  </w:num>
  <w:num w:numId="125" w16cid:durableId="1169716655">
    <w:abstractNumId w:val="318"/>
  </w:num>
  <w:num w:numId="126" w16cid:durableId="1416827161">
    <w:abstractNumId w:val="159"/>
  </w:num>
  <w:num w:numId="127" w16cid:durableId="486823326">
    <w:abstractNumId w:val="213"/>
  </w:num>
  <w:num w:numId="128" w16cid:durableId="340746685">
    <w:abstractNumId w:val="39"/>
  </w:num>
  <w:num w:numId="129" w16cid:durableId="2041860321">
    <w:abstractNumId w:val="105"/>
  </w:num>
  <w:num w:numId="130" w16cid:durableId="447510660">
    <w:abstractNumId w:val="177"/>
  </w:num>
  <w:num w:numId="131" w16cid:durableId="957179688">
    <w:abstractNumId w:val="156"/>
  </w:num>
  <w:num w:numId="132" w16cid:durableId="1052847313">
    <w:abstractNumId w:val="278"/>
  </w:num>
  <w:num w:numId="133" w16cid:durableId="283968824">
    <w:abstractNumId w:val="124"/>
  </w:num>
  <w:num w:numId="134" w16cid:durableId="1879395712">
    <w:abstractNumId w:val="246"/>
  </w:num>
  <w:num w:numId="135" w16cid:durableId="452796597">
    <w:abstractNumId w:val="264"/>
  </w:num>
  <w:num w:numId="136" w16cid:durableId="1151141708">
    <w:abstractNumId w:val="53"/>
  </w:num>
  <w:num w:numId="137" w16cid:durableId="142936399">
    <w:abstractNumId w:val="220"/>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9"/>
  </w:num>
  <w:num w:numId="140" w16cid:durableId="299849373">
    <w:abstractNumId w:val="297"/>
  </w:num>
  <w:num w:numId="141" w16cid:durableId="91362831">
    <w:abstractNumId w:val="273"/>
  </w:num>
  <w:num w:numId="142" w16cid:durableId="443497462">
    <w:abstractNumId w:val="175"/>
  </w:num>
  <w:num w:numId="143" w16cid:durableId="1600217951">
    <w:abstractNumId w:val="82"/>
  </w:num>
  <w:num w:numId="144" w16cid:durableId="628560280">
    <w:abstractNumId w:val="36"/>
  </w:num>
  <w:num w:numId="145" w16cid:durableId="1258825267">
    <w:abstractNumId w:val="193"/>
  </w:num>
  <w:num w:numId="146" w16cid:durableId="335810562">
    <w:abstractNumId w:val="110"/>
  </w:num>
  <w:num w:numId="147" w16cid:durableId="1281299719">
    <w:abstractNumId w:val="306"/>
  </w:num>
  <w:num w:numId="148" w16cid:durableId="1723014873">
    <w:abstractNumId w:val="38"/>
  </w:num>
  <w:num w:numId="149" w16cid:durableId="534805810">
    <w:abstractNumId w:val="266"/>
  </w:num>
  <w:num w:numId="150" w16cid:durableId="187465816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48"/>
  </w:num>
  <w:num w:numId="153" w16cid:durableId="1239054951">
    <w:abstractNumId w:val="88"/>
  </w:num>
  <w:num w:numId="154" w16cid:durableId="252973551">
    <w:abstractNumId w:val="135"/>
  </w:num>
  <w:num w:numId="155" w16cid:durableId="1083573136">
    <w:abstractNumId w:val="170"/>
  </w:num>
  <w:num w:numId="156" w16cid:durableId="1308516479">
    <w:abstractNumId w:val="292"/>
  </w:num>
  <w:num w:numId="157" w16cid:durableId="640232683">
    <w:abstractNumId w:val="190"/>
  </w:num>
  <w:num w:numId="158" w16cid:durableId="1964532487">
    <w:abstractNumId w:val="192"/>
  </w:num>
  <w:num w:numId="159" w16cid:durableId="1512644568">
    <w:abstractNumId w:val="114"/>
  </w:num>
  <w:num w:numId="160" w16cid:durableId="1559245163">
    <w:abstractNumId w:val="168"/>
  </w:num>
  <w:num w:numId="161" w16cid:durableId="406726227">
    <w:abstractNumId w:val="218"/>
  </w:num>
  <w:num w:numId="162" w16cid:durableId="2043742696">
    <w:abstractNumId w:val="251"/>
  </w:num>
  <w:num w:numId="163" w16cid:durableId="1891844640">
    <w:abstractNumId w:val="72"/>
  </w:num>
  <w:num w:numId="164" w16cid:durableId="829561763">
    <w:abstractNumId w:val="240"/>
  </w:num>
  <w:num w:numId="165" w16cid:durableId="140856045">
    <w:abstractNumId w:val="139"/>
  </w:num>
  <w:num w:numId="166" w16cid:durableId="1099375097">
    <w:abstractNumId w:val="288"/>
  </w:num>
  <w:num w:numId="167" w16cid:durableId="1691103604">
    <w:abstractNumId w:val="52"/>
  </w:num>
  <w:num w:numId="168" w16cid:durableId="101926421">
    <w:abstractNumId w:val="214"/>
  </w:num>
  <w:num w:numId="169" w16cid:durableId="871921597">
    <w:abstractNumId w:val="104"/>
  </w:num>
  <w:num w:numId="170" w16cid:durableId="1352609076">
    <w:abstractNumId w:val="247"/>
  </w:num>
  <w:num w:numId="171" w16cid:durableId="1800537315">
    <w:abstractNumId w:val="128"/>
  </w:num>
  <w:num w:numId="172" w16cid:durableId="506674410">
    <w:abstractNumId w:val="144"/>
  </w:num>
  <w:num w:numId="173" w16cid:durableId="649099934">
    <w:abstractNumId w:val="187"/>
  </w:num>
  <w:num w:numId="174" w16cid:durableId="1199128398">
    <w:abstractNumId w:val="92"/>
  </w:num>
  <w:num w:numId="175" w16cid:durableId="2027174325">
    <w:abstractNumId w:val="142"/>
  </w:num>
  <w:num w:numId="176" w16cid:durableId="773522855">
    <w:abstractNumId w:val="250"/>
  </w:num>
  <w:num w:numId="177" w16cid:durableId="1915434937">
    <w:abstractNumId w:val="279"/>
  </w:num>
  <w:num w:numId="178" w16cid:durableId="2140565703">
    <w:abstractNumId w:val="171"/>
  </w:num>
  <w:num w:numId="179" w16cid:durableId="462315040">
    <w:abstractNumId w:val="64"/>
  </w:num>
  <w:num w:numId="180" w16cid:durableId="1036127192">
    <w:abstractNumId w:val="305"/>
  </w:num>
  <w:num w:numId="181" w16cid:durableId="1906797999">
    <w:abstractNumId w:val="191"/>
  </w:num>
  <w:num w:numId="182" w16cid:durableId="522480607">
    <w:abstractNumId w:val="46"/>
  </w:num>
  <w:num w:numId="183" w16cid:durableId="1711224801">
    <w:abstractNumId w:val="65"/>
  </w:num>
  <w:num w:numId="184" w16cid:durableId="1294361609">
    <w:abstractNumId w:val="162"/>
  </w:num>
  <w:num w:numId="185" w16cid:durableId="1524707225">
    <w:abstractNumId w:val="174"/>
  </w:num>
  <w:num w:numId="186" w16cid:durableId="2119056713">
    <w:abstractNumId w:val="74"/>
  </w:num>
  <w:num w:numId="187" w16cid:durableId="1094591679">
    <w:abstractNumId w:val="321"/>
  </w:num>
  <w:num w:numId="188" w16cid:durableId="1420373671">
    <w:abstractNumId w:val="202"/>
  </w:num>
  <w:num w:numId="189" w16cid:durableId="668024524">
    <w:abstractNumId w:val="323"/>
  </w:num>
  <w:num w:numId="190" w16cid:durableId="1349673270">
    <w:abstractNumId w:val="269"/>
  </w:num>
  <w:num w:numId="191" w16cid:durableId="223873136">
    <w:abstractNumId w:val="286"/>
  </w:num>
  <w:num w:numId="192" w16cid:durableId="1746300099">
    <w:abstractNumId w:val="146"/>
  </w:num>
  <w:num w:numId="193" w16cid:durableId="2136756383">
    <w:abstractNumId w:val="81"/>
  </w:num>
  <w:num w:numId="194" w16cid:durableId="825515575">
    <w:abstractNumId w:val="37"/>
  </w:num>
  <w:num w:numId="195" w16cid:durableId="1065494553">
    <w:abstractNumId w:val="57"/>
  </w:num>
  <w:num w:numId="196" w16cid:durableId="1570536720">
    <w:abstractNumId w:val="116"/>
  </w:num>
  <w:num w:numId="197" w16cid:durableId="1871383009">
    <w:abstractNumId w:val="285"/>
  </w:num>
  <w:num w:numId="198" w16cid:durableId="1720474681">
    <w:abstractNumId w:val="281"/>
  </w:num>
  <w:num w:numId="199" w16cid:durableId="1325012626">
    <w:abstractNumId w:val="97"/>
  </w:num>
  <w:num w:numId="200" w16cid:durableId="196432446">
    <w:abstractNumId w:val="260"/>
  </w:num>
  <w:num w:numId="201" w16cid:durableId="989750366">
    <w:abstractNumId w:val="137"/>
  </w:num>
  <w:num w:numId="202" w16cid:durableId="954408305">
    <w:abstractNumId w:val="317"/>
  </w:num>
  <w:num w:numId="203" w16cid:durableId="1276406763">
    <w:abstractNumId w:val="241"/>
  </w:num>
  <w:num w:numId="204" w16cid:durableId="1587763659">
    <w:abstractNumId w:val="283"/>
  </w:num>
  <w:num w:numId="205" w16cid:durableId="1455248085">
    <w:abstractNumId w:val="84"/>
  </w:num>
  <w:num w:numId="206" w16cid:durableId="552935629">
    <w:abstractNumId w:val="186"/>
  </w:num>
  <w:num w:numId="207" w16cid:durableId="1931623688">
    <w:abstractNumId w:val="17"/>
  </w:num>
  <w:num w:numId="208" w16cid:durableId="120074732">
    <w:abstractNumId w:val="256"/>
  </w:num>
  <w:num w:numId="209" w16cid:durableId="10187790">
    <w:abstractNumId w:val="149"/>
  </w:num>
  <w:num w:numId="210" w16cid:durableId="700545884">
    <w:abstractNumId w:val="267"/>
  </w:num>
  <w:num w:numId="211" w16cid:durableId="737553071">
    <w:abstractNumId w:val="179"/>
  </w:num>
  <w:num w:numId="212" w16cid:durableId="1226062830">
    <w:abstractNumId w:val="194"/>
  </w:num>
  <w:num w:numId="213" w16cid:durableId="2051413524">
    <w:abstractNumId w:val="176"/>
  </w:num>
  <w:num w:numId="214" w16cid:durableId="1714230042">
    <w:abstractNumId w:val="274"/>
  </w:num>
  <w:num w:numId="215" w16cid:durableId="994257626">
    <w:abstractNumId w:val="132"/>
  </w:num>
  <w:num w:numId="216" w16cid:durableId="402030520">
    <w:abstractNumId w:val="299"/>
  </w:num>
  <w:num w:numId="217" w16cid:durableId="2134791051">
    <w:abstractNumId w:val="215"/>
  </w:num>
  <w:num w:numId="218" w16cid:durableId="615598489">
    <w:abstractNumId w:val="117"/>
  </w:num>
  <w:num w:numId="219" w16cid:durableId="796728366">
    <w:abstractNumId w:val="196"/>
  </w:num>
  <w:num w:numId="220" w16cid:durableId="1902210231">
    <w:abstractNumId w:val="289"/>
  </w:num>
  <w:num w:numId="221" w16cid:durableId="216939715">
    <w:abstractNumId w:val="62"/>
  </w:num>
  <w:num w:numId="222" w16cid:durableId="358045673">
    <w:abstractNumId w:val="301"/>
  </w:num>
  <w:num w:numId="223" w16cid:durableId="193076737">
    <w:abstractNumId w:val="322"/>
  </w:num>
  <w:num w:numId="224" w16cid:durableId="13389848">
    <w:abstractNumId w:val="29"/>
  </w:num>
  <w:num w:numId="225" w16cid:durableId="1267081395">
    <w:abstractNumId w:val="226"/>
  </w:num>
  <w:num w:numId="226" w16cid:durableId="30302318">
    <w:abstractNumId w:val="60"/>
  </w:num>
  <w:num w:numId="227" w16cid:durableId="1315064840">
    <w:abstractNumId w:val="212"/>
  </w:num>
  <w:num w:numId="228" w16cid:durableId="786121040">
    <w:abstractNumId w:val="94"/>
  </w:num>
  <w:num w:numId="229" w16cid:durableId="1741906209">
    <w:abstractNumId w:val="272"/>
  </w:num>
  <w:num w:numId="230" w16cid:durableId="697312789">
    <w:abstractNumId w:val="173"/>
  </w:num>
  <w:num w:numId="231" w16cid:durableId="1827165616">
    <w:abstractNumId w:val="30"/>
  </w:num>
  <w:num w:numId="232" w16cid:durableId="1100838323">
    <w:abstractNumId w:val="32"/>
  </w:num>
  <w:num w:numId="233" w16cid:durableId="1456291139">
    <w:abstractNumId w:val="163"/>
  </w:num>
  <w:num w:numId="234" w16cid:durableId="1356688210">
    <w:abstractNumId w:val="125"/>
  </w:num>
  <w:num w:numId="235" w16cid:durableId="2086612054">
    <w:abstractNumId w:val="91"/>
  </w:num>
  <w:num w:numId="236" w16cid:durableId="128206267">
    <w:abstractNumId w:val="147"/>
  </w:num>
  <w:num w:numId="237" w16cid:durableId="1949849068">
    <w:abstractNumId w:val="310"/>
  </w:num>
  <w:num w:numId="238" w16cid:durableId="2010139536">
    <w:abstractNumId w:val="133"/>
  </w:num>
  <w:num w:numId="239" w16cid:durableId="1415777900">
    <w:abstractNumId w:val="79"/>
  </w:num>
  <w:num w:numId="240" w16cid:durableId="2092702014">
    <w:abstractNumId w:val="54"/>
  </w:num>
  <w:num w:numId="241" w16cid:durableId="674723669">
    <w:abstractNumId w:val="221"/>
  </w:num>
  <w:num w:numId="242" w16cid:durableId="831339166">
    <w:abstractNumId w:val="195"/>
  </w:num>
  <w:num w:numId="243" w16cid:durableId="1502312402">
    <w:abstractNumId w:val="270"/>
  </w:num>
  <w:num w:numId="244" w16cid:durableId="1907689268">
    <w:abstractNumId w:val="325"/>
  </w:num>
  <w:num w:numId="245" w16cid:durableId="75517691">
    <w:abstractNumId w:val="259"/>
  </w:num>
  <w:num w:numId="246" w16cid:durableId="1546987881">
    <w:abstractNumId w:val="109"/>
  </w:num>
  <w:num w:numId="247" w16cid:durableId="1699575835">
    <w:abstractNumId w:val="13"/>
  </w:num>
  <w:num w:numId="248" w16cid:durableId="1956474069">
    <w:abstractNumId w:val="166"/>
  </w:num>
  <w:num w:numId="249" w16cid:durableId="710570728">
    <w:abstractNumId w:val="244"/>
  </w:num>
  <w:num w:numId="250" w16cid:durableId="1429237023">
    <w:abstractNumId w:val="49"/>
  </w:num>
  <w:num w:numId="251" w16cid:durableId="749041776">
    <w:abstractNumId w:val="18"/>
  </w:num>
  <w:num w:numId="252" w16cid:durableId="128599917">
    <w:abstractNumId w:val="219"/>
  </w:num>
  <w:num w:numId="253" w16cid:durableId="272908471">
    <w:abstractNumId w:val="178"/>
  </w:num>
  <w:num w:numId="254" w16cid:durableId="1912349745">
    <w:abstractNumId w:val="122"/>
  </w:num>
  <w:num w:numId="255" w16cid:durableId="847602628">
    <w:abstractNumId w:val="154"/>
  </w:num>
  <w:num w:numId="256" w16cid:durableId="1413894377">
    <w:abstractNumId w:val="118"/>
  </w:num>
  <w:num w:numId="257" w16cid:durableId="355735031">
    <w:abstractNumId w:val="262"/>
  </w:num>
  <w:num w:numId="258" w16cid:durableId="746658250">
    <w:abstractNumId w:val="160"/>
  </w:num>
  <w:num w:numId="259" w16cid:durableId="855582720">
    <w:abstractNumId w:val="98"/>
  </w:num>
  <w:num w:numId="260" w16cid:durableId="1550143717">
    <w:abstractNumId w:val="258"/>
  </w:num>
  <w:num w:numId="261" w16cid:durableId="124352744">
    <w:abstractNumId w:val="291"/>
  </w:num>
  <w:num w:numId="262" w16cid:durableId="88742688">
    <w:abstractNumId w:val="148"/>
  </w:num>
  <w:num w:numId="263" w16cid:durableId="1648629409">
    <w:abstractNumId w:val="76"/>
  </w:num>
  <w:num w:numId="264" w16cid:durableId="1244678815">
    <w:abstractNumId w:val="303"/>
  </w:num>
  <w:num w:numId="265" w16cid:durableId="1044863551">
    <w:abstractNumId w:val="12"/>
  </w:num>
  <w:num w:numId="266" w16cid:durableId="2043676120">
    <w:abstractNumId w:val="51"/>
  </w:num>
  <w:num w:numId="267" w16cid:durableId="1661889941">
    <w:abstractNumId w:val="50"/>
  </w:num>
  <w:num w:numId="268" w16cid:durableId="1415781615">
    <w:abstractNumId w:val="182"/>
  </w:num>
  <w:num w:numId="269" w16cid:durableId="1451365105">
    <w:abstractNumId w:val="257"/>
  </w:num>
  <w:num w:numId="270" w16cid:durableId="1896695144">
    <w:abstractNumId w:val="284"/>
  </w:num>
  <w:num w:numId="271" w16cid:durableId="1158040336">
    <w:abstractNumId w:val="16"/>
  </w:num>
  <w:num w:numId="272" w16cid:durableId="614597743">
    <w:abstractNumId w:val="201"/>
  </w:num>
  <w:num w:numId="273" w16cid:durableId="1109542634">
    <w:abstractNumId w:val="181"/>
  </w:num>
  <w:num w:numId="274" w16cid:durableId="1182668618">
    <w:abstractNumId w:val="304"/>
  </w:num>
  <w:num w:numId="275" w16cid:durableId="808935571">
    <w:abstractNumId w:val="35"/>
  </w:num>
  <w:num w:numId="276" w16cid:durableId="495921030">
    <w:abstractNumId w:val="172"/>
  </w:num>
  <w:num w:numId="277" w16cid:durableId="634486452">
    <w:abstractNumId w:val="95"/>
  </w:num>
  <w:num w:numId="278" w16cid:durableId="2078353810">
    <w:abstractNumId w:val="69"/>
  </w:num>
  <w:num w:numId="279" w16cid:durableId="1726759425">
    <w:abstractNumId w:val="126"/>
  </w:num>
  <w:num w:numId="280" w16cid:durableId="1736779959">
    <w:abstractNumId w:val="206"/>
  </w:num>
  <w:num w:numId="281" w16cid:durableId="573663208">
    <w:abstractNumId w:val="112"/>
  </w:num>
  <w:num w:numId="282" w16cid:durableId="300379381">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8"/>
  </w:num>
  <w:num w:numId="284" w16cid:durableId="1325889192">
    <w:abstractNumId w:val="15"/>
  </w:num>
  <w:num w:numId="285" w16cid:durableId="977146047">
    <w:abstractNumId w:val="242"/>
  </w:num>
  <w:num w:numId="286" w16cid:durableId="1766926163">
    <w:abstractNumId w:val="324"/>
  </w:num>
  <w:num w:numId="287" w16cid:durableId="1197425340">
    <w:abstractNumId w:val="107"/>
  </w:num>
  <w:num w:numId="288" w16cid:durableId="618874754">
    <w:abstractNumId w:val="155"/>
  </w:num>
  <w:num w:numId="289" w16cid:durableId="265577058">
    <w:abstractNumId w:val="71"/>
  </w:num>
  <w:num w:numId="290" w16cid:durableId="530919641">
    <w:abstractNumId w:val="203"/>
  </w:num>
  <w:num w:numId="291" w16cid:durableId="230694443">
    <w:abstractNumId w:val="228"/>
  </w:num>
  <w:num w:numId="292" w16cid:durableId="258418748">
    <w:abstractNumId w:val="115"/>
  </w:num>
  <w:num w:numId="293" w16cid:durableId="740710773">
    <w:abstractNumId w:val="222"/>
  </w:num>
  <w:num w:numId="294" w16cid:durableId="1101531509">
    <w:abstractNumId w:val="66"/>
  </w:num>
  <w:num w:numId="295" w16cid:durableId="1332487941">
    <w:abstractNumId w:val="113"/>
  </w:num>
  <w:num w:numId="296" w16cid:durableId="1634673848">
    <w:abstractNumId w:val="28"/>
  </w:num>
  <w:num w:numId="297" w16cid:durableId="1034386443">
    <w:abstractNumId w:val="282"/>
  </w:num>
  <w:num w:numId="298" w16cid:durableId="1210847973">
    <w:abstractNumId w:val="85"/>
  </w:num>
  <w:num w:numId="299" w16cid:durableId="1209535685">
    <w:abstractNumId w:val="106"/>
  </w:num>
  <w:num w:numId="300" w16cid:durableId="1451243312">
    <w:abstractNumId w:val="185"/>
  </w:num>
  <w:num w:numId="301" w16cid:durableId="1783918500">
    <w:abstractNumId w:val="197"/>
  </w:num>
  <w:num w:numId="302" w16cid:durableId="137036348">
    <w:abstractNumId w:val="290"/>
  </w:num>
  <w:num w:numId="303" w16cid:durableId="1790010809">
    <w:abstractNumId w:val="47"/>
  </w:num>
  <w:num w:numId="304" w16cid:durableId="1159274960">
    <w:abstractNumId w:val="157"/>
  </w:num>
  <w:num w:numId="305" w16cid:durableId="2066297922">
    <w:abstractNumId w:val="230"/>
  </w:num>
  <w:num w:numId="306" w16cid:durableId="1606307799">
    <w:abstractNumId w:val="73"/>
  </w:num>
  <w:num w:numId="307" w16cid:durableId="346493210">
    <w:abstractNumId w:val="229"/>
  </w:num>
  <w:num w:numId="308" w16cid:durableId="1472214115">
    <w:abstractNumId w:val="89"/>
  </w:num>
  <w:num w:numId="309" w16cid:durableId="521479017">
    <w:abstractNumId w:val="296"/>
  </w:num>
  <w:num w:numId="310" w16cid:durableId="888959087">
    <w:abstractNumId w:val="263"/>
  </w:num>
  <w:num w:numId="311" w16cid:durableId="1924142232">
    <w:abstractNumId w:val="19"/>
  </w:num>
  <w:num w:numId="312" w16cid:durableId="102841812">
    <w:abstractNumId w:val="44"/>
  </w:num>
  <w:num w:numId="313" w16cid:durableId="1162693584">
    <w:abstractNumId w:val="138"/>
  </w:num>
  <w:num w:numId="314" w16cid:durableId="1335837502">
    <w:abstractNumId w:val="164"/>
  </w:num>
  <w:num w:numId="315" w16cid:durableId="425689048">
    <w:abstractNumId w:val="80"/>
  </w:num>
  <w:num w:numId="316" w16cid:durableId="1136802954">
    <w:abstractNumId w:val="123"/>
  </w:num>
  <w:num w:numId="317" w16cid:durableId="1329477990">
    <w:abstractNumId w:val="276"/>
  </w:num>
  <w:num w:numId="318" w16cid:durableId="190460728">
    <w:abstractNumId w:val="121"/>
  </w:num>
  <w:num w:numId="319" w16cid:durableId="694817605">
    <w:abstractNumId w:val="119"/>
  </w:num>
  <w:num w:numId="320" w16cid:durableId="736707744">
    <w:abstractNumId w:val="209"/>
  </w:num>
  <w:num w:numId="321" w16cid:durableId="1204550">
    <w:abstractNumId w:val="261"/>
  </w:num>
  <w:num w:numId="322" w16cid:durableId="673537230">
    <w:abstractNumId w:val="280"/>
  </w:num>
  <w:num w:numId="323" w16cid:durableId="1936942731">
    <w:abstractNumId w:val="93"/>
  </w:num>
  <w:num w:numId="324" w16cid:durableId="471947758">
    <w:abstractNumId w:val="140"/>
  </w:num>
  <w:num w:numId="325" w16cid:durableId="452097525">
    <w:abstractNumId w:val="131"/>
  </w:num>
  <w:num w:numId="326" w16cid:durableId="235475717">
    <w:abstractNumId w:val="43"/>
  </w:num>
  <w:num w:numId="327" w16cid:durableId="589049835">
    <w:abstractNumId w:val="180"/>
  </w:num>
  <w:num w:numId="328" w16cid:durableId="1839925651">
    <w:abstractNumId w:val="199"/>
  </w:num>
  <w:num w:numId="329" w16cid:durableId="319699031">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947BC"/>
    <w:rsid w:val="001A0D9B"/>
    <w:rsid w:val="001B5776"/>
    <w:rsid w:val="001D7CEE"/>
    <w:rsid w:val="00223808"/>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A09E2"/>
    <w:rsid w:val="003B346B"/>
    <w:rsid w:val="003B5DA6"/>
    <w:rsid w:val="003C0200"/>
    <w:rsid w:val="003C7B66"/>
    <w:rsid w:val="003E1B7F"/>
    <w:rsid w:val="003E5AB5"/>
    <w:rsid w:val="004013FA"/>
    <w:rsid w:val="00403804"/>
    <w:rsid w:val="0040703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47B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qFormat/>
    <w:rsid w:val="001947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1947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1947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1947B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947B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1947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47B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1947B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1947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1947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1947B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947B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47B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1947B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qFormat/>
    <w:rsid w:val="001947BC"/>
    <w:rPr>
      <w:color w:val="0563C1" w:themeColor="hyperlink"/>
      <w:u w:val="single"/>
    </w:rPr>
  </w:style>
  <w:style w:type="character" w:styleId="FollowedHyperlink">
    <w:name w:val="FollowedHyperlink"/>
    <w:basedOn w:val="DefaultParagraphFont"/>
    <w:uiPriority w:val="99"/>
    <w:unhideWhenUsed/>
    <w:rsid w:val="001947BC"/>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1947B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1947BC"/>
    <w:rPr>
      <w:b/>
      <w:bCs/>
    </w:rPr>
  </w:style>
  <w:style w:type="character" w:styleId="BookTitle">
    <w:name w:val="Book Title"/>
    <w:basedOn w:val="DefaultParagraphFont"/>
    <w:uiPriority w:val="33"/>
    <w:qFormat/>
    <w:rsid w:val="001947BC"/>
    <w:rPr>
      <w:b/>
      <w:bCs/>
      <w:i/>
      <w:iCs/>
      <w:spacing w:val="5"/>
    </w:rPr>
  </w:style>
  <w:style w:type="numbering" w:styleId="111111">
    <w:name w:val="Outline List 2"/>
    <w:basedOn w:val="NoList"/>
    <w:uiPriority w:val="99"/>
    <w:semiHidden/>
    <w:unhideWhenUsed/>
    <w:rsid w:val="001947BC"/>
  </w:style>
  <w:style w:type="paragraph" w:styleId="Header">
    <w:name w:val="header"/>
    <w:aliases w:val="Heading 1 Char1 Char,Header Char2,Header 1,Heading 1 Char Char Char Char Char Char Char,Header Char Char1,Header Char2 Char Char Char"/>
    <w:basedOn w:val="Normal"/>
    <w:link w:val="HeaderChar"/>
    <w:uiPriority w:val="99"/>
    <w:rsid w:val="001947BC"/>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1947BC"/>
    <w:rPr>
      <w:rFonts w:ascii="Calibri" w:hAnsi="Calibri" w:cs="Calibri"/>
    </w:rPr>
  </w:style>
  <w:style w:type="paragraph" w:styleId="Footer">
    <w:name w:val="footer"/>
    <w:basedOn w:val="Normal"/>
    <w:link w:val="FooterChar"/>
    <w:uiPriority w:val="99"/>
    <w:rsid w:val="001947BC"/>
    <w:pPr>
      <w:tabs>
        <w:tab w:val="center" w:pos="4680"/>
        <w:tab w:val="right" w:pos="9360"/>
      </w:tabs>
    </w:pPr>
  </w:style>
  <w:style w:type="character" w:customStyle="1" w:styleId="FooterChar">
    <w:name w:val="Footer Char"/>
    <w:basedOn w:val="DefaultParagraphFont"/>
    <w:link w:val="Footer"/>
    <w:uiPriority w:val="99"/>
    <w:rsid w:val="001947BC"/>
    <w:rPr>
      <w:rFonts w:ascii="Calibri" w:hAnsi="Calibri" w:cs="Calibri"/>
    </w:rPr>
  </w:style>
  <w:style w:type="paragraph" w:styleId="BodyText">
    <w:name w:val="Body Text"/>
    <w:aliases w:val="BT"/>
    <w:basedOn w:val="Normal"/>
    <w:link w:val="BodyTextChar"/>
    <w:uiPriority w:val="99"/>
    <w:unhideWhenUsed/>
    <w:rsid w:val="001947BC"/>
    <w:pPr>
      <w:spacing w:after="120"/>
    </w:pPr>
  </w:style>
  <w:style w:type="character" w:customStyle="1" w:styleId="BodyTextChar">
    <w:name w:val="Body Text Char"/>
    <w:aliases w:val="BT Char"/>
    <w:basedOn w:val="DefaultParagraphFont"/>
    <w:link w:val="BodyText"/>
    <w:uiPriority w:val="99"/>
    <w:rsid w:val="001947B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1947B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947BC"/>
    <w:rPr>
      <w:rFonts w:ascii="Calibri" w:hAnsi="Calibri" w:cs="Calibri"/>
    </w:rPr>
  </w:style>
  <w:style w:type="character" w:styleId="UnresolvedMention">
    <w:name w:val="Unresolved Mention"/>
    <w:basedOn w:val="DefaultParagraphFont"/>
    <w:uiPriority w:val="99"/>
    <w:unhideWhenUsed/>
    <w:rsid w:val="001947B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1947BC"/>
    <w:rPr>
      <w:color w:val="1F4E79" w:themeColor="accent1" w:themeShade="80"/>
    </w:rPr>
  </w:style>
  <w:style w:type="character" w:customStyle="1" w:styleId="AnalyticChar">
    <w:name w:val="Analytic Char"/>
    <w:basedOn w:val="DefaultParagraphFont"/>
    <w:link w:val="Analytic"/>
    <w:uiPriority w:val="5"/>
    <w:rsid w:val="001947B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bioworld.org/newsletter_wm/index.php?caseid=archive&amp;newsid=1567" TargetMode="External"/><Relationship Id="rId13" Type="http://schemas.openxmlformats.org/officeDocument/2006/relationships/hyperlink" Target="https://www.foxnews.com/us/north-carolina-power-substations-taken-out-gunfire-moore-county-sheriff"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www.foxnews.com/us/fbi-responds-gunfire-another-north-carolina-substation-month-moore-county-power-grid-attack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xnews.com/us/winter-storm-prep-national-weather-service-says-once-eneration-storm-approaching-buffalo-region" TargetMode="External"/><Relationship Id="rId5" Type="http://schemas.openxmlformats.org/officeDocument/2006/relationships/footnotes" Target="footnotes.xml"/><Relationship Id="rId15" Type="http://schemas.openxmlformats.org/officeDocument/2006/relationships/hyperlink" Target="https://www.foxnews.com/us/washington-substation-attacks-alleged-motive-revealed" TargetMode="External"/><Relationship Id="rId10" Type="http://schemas.openxmlformats.org/officeDocument/2006/relationships/hyperlink" Target="https://www.foxnews.com/category/us/energy" TargetMode="External"/><Relationship Id="rId4" Type="http://schemas.openxmlformats.org/officeDocument/2006/relationships/webSettings" Target="webSettings.xml"/><Relationship Id="rId9" Type="http://schemas.openxmlformats.org/officeDocument/2006/relationships/hyperlink" Target="https://fivethirtyeight.com/features/hacking-the-electric-grid-is-damned-hard/" TargetMode="External"/><Relationship Id="rId14" Type="http://schemas.openxmlformats.org/officeDocument/2006/relationships/hyperlink" Target="https://time.com/6244977/us-power-grid-attacks-extre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1162</TotalTime>
  <Pages>1</Pages>
  <Words>61352</Words>
  <Characters>349707</Characters>
  <Application>Microsoft Office Word</Application>
  <DocSecurity>0</DocSecurity>
  <Lines>2914</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117</cp:revision>
  <dcterms:created xsi:type="dcterms:W3CDTF">2023-10-03T14:36:00Z</dcterms:created>
  <dcterms:modified xsi:type="dcterms:W3CDTF">2025-10-20T01:11:00Z</dcterms:modified>
</cp:coreProperties>
</file>