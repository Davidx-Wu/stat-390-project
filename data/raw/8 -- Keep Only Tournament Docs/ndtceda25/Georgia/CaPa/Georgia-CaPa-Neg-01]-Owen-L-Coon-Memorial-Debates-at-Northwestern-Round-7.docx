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9274B" w14:textId="42D75EFB" w:rsidR="004E5D63" w:rsidRDefault="00512C2A" w:rsidP="00512C2A">
      <w:pPr>
        <w:pStyle w:val="Heading1"/>
      </w:pPr>
      <w:r>
        <w:t>Neg v Dartmouth HP</w:t>
      </w:r>
    </w:p>
    <w:p w14:paraId="5461DE99" w14:textId="5A9E587C" w:rsidR="00512C2A" w:rsidRPr="00512C2A" w:rsidRDefault="00512C2A" w:rsidP="00512C2A">
      <w:pPr>
        <w:pStyle w:val="Heading2"/>
      </w:pPr>
      <w:r>
        <w:t>1NC</w:t>
      </w:r>
    </w:p>
    <w:p w14:paraId="13C50D0F" w14:textId="77777777" w:rsidR="00512C2A" w:rsidRPr="00C0573F" w:rsidRDefault="00512C2A" w:rsidP="00512C2A">
      <w:pPr>
        <w:pStyle w:val="Heading3"/>
      </w:pPr>
      <w:r w:rsidRPr="00C0573F">
        <w:t>1NC –DA</w:t>
      </w:r>
    </w:p>
    <w:p w14:paraId="0992B1D9" w14:textId="77777777" w:rsidR="00512C2A" w:rsidRPr="00C0573F" w:rsidRDefault="00512C2A" w:rsidP="00512C2A">
      <w:pPr>
        <w:pStyle w:val="Heading4"/>
      </w:pPr>
      <w:r w:rsidRPr="00C0573F">
        <w:t xml:space="preserve">The Fed will likely </w:t>
      </w:r>
      <w:r w:rsidRPr="00C0573F">
        <w:rPr>
          <w:u w:val="single"/>
        </w:rPr>
        <w:t>cut interest rates</w:t>
      </w:r>
      <w:r w:rsidRPr="00C0573F">
        <w:t xml:space="preserve"> now</w:t>
      </w:r>
    </w:p>
    <w:p w14:paraId="5BBD8A8D" w14:textId="77777777" w:rsidR="00512C2A" w:rsidRPr="00C0573F" w:rsidRDefault="00512C2A" w:rsidP="00512C2A">
      <w:r w:rsidRPr="00C0573F">
        <w:rPr>
          <w:rStyle w:val="Style13ptBold"/>
        </w:rPr>
        <w:t>Sahadi 8/25</w:t>
      </w:r>
      <w:r w:rsidRPr="00C0573F">
        <w:t xml:space="preserve">/25 (Jeanne – senior writer for </w:t>
      </w:r>
      <w:r w:rsidRPr="00C0573F">
        <w:rPr>
          <w:i/>
          <w:iCs/>
        </w:rPr>
        <w:t>CNN Business</w:t>
      </w:r>
      <w:r w:rsidRPr="00C0573F">
        <w:t>, “Here are 4 ways lower interest rates could affect your personal finances,” https://www.cnn.com/2025/08/25/business/personal-finances-how-fed-interest-cut-affects-you)</w:t>
      </w:r>
    </w:p>
    <w:p w14:paraId="11793052" w14:textId="77777777" w:rsidR="00512C2A" w:rsidRPr="00C0573F" w:rsidRDefault="00512C2A" w:rsidP="00512C2A">
      <w:pPr>
        <w:rPr>
          <w:u w:val="single"/>
        </w:rPr>
      </w:pPr>
      <w:r w:rsidRPr="00C0573F">
        <w:rPr>
          <w:sz w:val="16"/>
        </w:rPr>
        <w:t xml:space="preserve">Federal Reserve Chair Jerome </w:t>
      </w:r>
      <w:r w:rsidRPr="001A0C86">
        <w:rPr>
          <w:rStyle w:val="StyleUnderline"/>
          <w:highlight w:val="cyan"/>
        </w:rPr>
        <w:t xml:space="preserve">Powell hinted </w:t>
      </w:r>
      <w:r w:rsidRPr="001A0C86">
        <w:rPr>
          <w:rStyle w:val="Emphasis"/>
          <w:highlight w:val="cyan"/>
        </w:rPr>
        <w:t xml:space="preserve">interest rate cuts </w:t>
      </w:r>
      <w:r w:rsidRPr="00C0573F">
        <w:rPr>
          <w:rStyle w:val="Emphasis"/>
        </w:rPr>
        <w:t xml:space="preserve">could be </w:t>
      </w:r>
      <w:r w:rsidRPr="001A0C86">
        <w:rPr>
          <w:rStyle w:val="Emphasis"/>
          <w:highlight w:val="cyan"/>
        </w:rPr>
        <w:t>coming soon</w:t>
      </w:r>
      <w:r w:rsidRPr="00C0573F">
        <w:rPr>
          <w:rStyle w:val="StyleUnderline"/>
        </w:rPr>
        <w:t xml:space="preserve"> in a speech on Friday, a move that could affect everyone from global markets to individual Americans.</w:t>
      </w:r>
    </w:p>
    <w:p w14:paraId="713F7F3F" w14:textId="77777777" w:rsidR="00512C2A" w:rsidRPr="00C0573F" w:rsidRDefault="00512C2A" w:rsidP="00512C2A">
      <w:pPr>
        <w:rPr>
          <w:u w:val="single"/>
        </w:rPr>
      </w:pPr>
      <w:r w:rsidRPr="00C0573F">
        <w:rPr>
          <w:rStyle w:val="StyleUnderline"/>
        </w:rPr>
        <w:t xml:space="preserve">Powell underscored that </w:t>
      </w:r>
      <w:r w:rsidRPr="001A0C86">
        <w:rPr>
          <w:rStyle w:val="StyleUnderline"/>
          <w:highlight w:val="cyan"/>
        </w:rPr>
        <w:t xml:space="preserve">any upcoming rate cut would be </w:t>
      </w:r>
      <w:r w:rsidRPr="001A0C86">
        <w:rPr>
          <w:rStyle w:val="Emphasis"/>
          <w:highlight w:val="cyan"/>
        </w:rPr>
        <w:t>dependent on</w:t>
      </w:r>
      <w:r w:rsidRPr="00C0573F">
        <w:rPr>
          <w:rStyle w:val="Emphasis"/>
        </w:rPr>
        <w:t xml:space="preserve"> the </w:t>
      </w:r>
      <w:r w:rsidRPr="001A0C86">
        <w:rPr>
          <w:rStyle w:val="Emphasis"/>
          <w:highlight w:val="cyan"/>
        </w:rPr>
        <w:t>economic data.</w:t>
      </w:r>
      <w:r w:rsidRPr="00C0573F">
        <w:t xml:space="preserve"> </w:t>
      </w:r>
      <w:r w:rsidRPr="00C0573F">
        <w:rPr>
          <w:rStyle w:val="StyleUnderline"/>
        </w:rPr>
        <w:t xml:space="preserve">But Fed watchers took his comments to mean the central bank’s monetary policy </w:t>
      </w:r>
      <w:r w:rsidRPr="001A0C86">
        <w:rPr>
          <w:rStyle w:val="StyleUnderline"/>
          <w:highlight w:val="cyan"/>
        </w:rPr>
        <w:t>committee may decide to lower them at its next meeting</w:t>
      </w:r>
      <w:r w:rsidRPr="00C0573F">
        <w:rPr>
          <w:rStyle w:val="StyleUnderline"/>
        </w:rPr>
        <w:t>, in mid-September.</w:t>
      </w:r>
    </w:p>
    <w:p w14:paraId="2C017C57" w14:textId="77777777" w:rsidR="00512C2A" w:rsidRPr="00C0573F" w:rsidRDefault="00512C2A" w:rsidP="00512C2A">
      <w:pPr>
        <w:rPr>
          <w:sz w:val="16"/>
        </w:rPr>
      </w:pPr>
      <w:r w:rsidRPr="00C0573F">
        <w:rPr>
          <w:rStyle w:val="StyleUnderline"/>
        </w:rPr>
        <w:t xml:space="preserve">“While a </w:t>
      </w:r>
      <w:r w:rsidRPr="001A0C86">
        <w:rPr>
          <w:rStyle w:val="StyleUnderline"/>
          <w:highlight w:val="cyan"/>
        </w:rPr>
        <w:t xml:space="preserve">September </w:t>
      </w:r>
      <w:r w:rsidRPr="001A0C86">
        <w:rPr>
          <w:rStyle w:val="Emphasis"/>
          <w:highlight w:val="cyan"/>
        </w:rPr>
        <w:t>rate cut is highly probable, it is not a done deal,”</w:t>
      </w:r>
      <w:r w:rsidRPr="00C0573F">
        <w:rPr>
          <w:sz w:val="16"/>
        </w:rPr>
        <w:t xml:space="preserve"> cautioned Greg McBride, chief financial analyst at Bankrate.</w:t>
      </w:r>
    </w:p>
    <w:p w14:paraId="500BD12C" w14:textId="77777777" w:rsidR="00512C2A" w:rsidRPr="00C0573F" w:rsidRDefault="00512C2A" w:rsidP="00512C2A">
      <w:pPr>
        <w:rPr>
          <w:rStyle w:val="StyleUnderline"/>
        </w:rPr>
      </w:pPr>
      <w:r w:rsidRPr="00C0573F">
        <w:rPr>
          <w:rStyle w:val="StyleUnderline"/>
        </w:rPr>
        <w:t>Investors</w:t>
      </w:r>
      <w:r w:rsidRPr="00C0573F">
        <w:rPr>
          <w:sz w:val="16"/>
        </w:rPr>
        <w:t xml:space="preserve"> nonetheless </w:t>
      </w:r>
      <w:r w:rsidRPr="00C0573F">
        <w:rPr>
          <w:rStyle w:val="StyleUnderline"/>
        </w:rPr>
        <w:t>welcomed the prospect of a rate cut, sending the Dow soaring 800 points on Friday to close at a record high.</w:t>
      </w:r>
    </w:p>
    <w:p w14:paraId="70646E55" w14:textId="77777777" w:rsidR="00512C2A" w:rsidRPr="00C0573F" w:rsidRDefault="00512C2A" w:rsidP="00512C2A">
      <w:pPr>
        <w:pStyle w:val="Heading4"/>
      </w:pPr>
      <w:r w:rsidRPr="00C0573F">
        <w:t xml:space="preserve">The plan causes a </w:t>
      </w:r>
      <w:r w:rsidRPr="00C0573F">
        <w:rPr>
          <w:u w:val="single"/>
        </w:rPr>
        <w:t>rate hike</w:t>
      </w:r>
      <w:r w:rsidRPr="00C0573F">
        <w:t xml:space="preserve">—collective bargaining rights drive </w:t>
      </w:r>
      <w:r w:rsidRPr="00C0573F">
        <w:rPr>
          <w:u w:val="single"/>
        </w:rPr>
        <w:t>expectations</w:t>
      </w:r>
      <w:r w:rsidRPr="00C0573F">
        <w:t xml:space="preserve"> of </w:t>
      </w:r>
      <w:r w:rsidRPr="00C0573F">
        <w:rPr>
          <w:u w:val="single"/>
        </w:rPr>
        <w:t>price inflation</w:t>
      </w:r>
      <w:r w:rsidRPr="00C0573F">
        <w:t xml:space="preserve"> due to </w:t>
      </w:r>
      <w:r w:rsidRPr="00C0573F">
        <w:rPr>
          <w:u w:val="single"/>
        </w:rPr>
        <w:t>wage inflation</w:t>
      </w:r>
      <w:r w:rsidRPr="00C0573F">
        <w:t xml:space="preserve"> </w:t>
      </w:r>
    </w:p>
    <w:p w14:paraId="57E99B8D" w14:textId="77777777" w:rsidR="00512C2A" w:rsidRPr="00C0573F" w:rsidRDefault="00512C2A" w:rsidP="00512C2A">
      <w:r w:rsidRPr="00C0573F">
        <w:rPr>
          <w:rStyle w:val="Style13ptBold"/>
        </w:rPr>
        <w:t>Cova 24</w:t>
      </w:r>
      <w:r w:rsidRPr="00C0573F">
        <w:t xml:space="preserve"> (Joshua – PhD in Social Sciences with a focus on income inequality, European comparative political economy, and wage-setting from Humbolt University of Berlin and the Hertie School, “On industrial relations and inflation: a long-term perspective,” 11/18/24, </w:t>
      </w:r>
      <w:r w:rsidRPr="001E4FD5">
        <w:t>https://journals.sagepub.com/doi/10.1177/10242589241295362?icid=int.sj-full-text.citing-articles.1&amp;utm</w:t>
      </w:r>
      <w:r w:rsidRPr="00C0573F">
        <w:t>)</w:t>
      </w:r>
    </w:p>
    <w:p w14:paraId="380166FC" w14:textId="77777777" w:rsidR="00512C2A" w:rsidRPr="00C0573F" w:rsidRDefault="00512C2A" w:rsidP="00512C2A">
      <w:pPr>
        <w:rPr>
          <w:sz w:val="16"/>
        </w:rPr>
      </w:pPr>
      <w:r w:rsidRPr="00C0573F">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1A0C86">
        <w:rPr>
          <w:rStyle w:val="StyleUnderline"/>
          <w:highlight w:val="cyan"/>
        </w:rPr>
        <w:t>As central banks</w:t>
      </w:r>
      <w:r w:rsidRPr="00C0573F">
        <w:rPr>
          <w:rStyle w:val="StyleUnderline"/>
        </w:rPr>
        <w:t xml:space="preserve"> have sought to </w:t>
      </w:r>
      <w:r w:rsidRPr="001A0C86">
        <w:rPr>
          <w:rStyle w:val="StyleUnderline"/>
          <w:highlight w:val="cyan"/>
        </w:rPr>
        <w:t>apply monetarist solutions to inflation</w:t>
      </w:r>
      <w:r w:rsidRPr="00C0573F">
        <w:rPr>
          <w:rStyle w:val="StyleUnderline"/>
        </w:rPr>
        <w:t xml:space="preserve">ary developments </w:t>
      </w:r>
      <w:r w:rsidRPr="001A0C86">
        <w:rPr>
          <w:rStyle w:val="StyleUnderline"/>
          <w:highlight w:val="cyan"/>
        </w:rPr>
        <w:t xml:space="preserve">by </w:t>
      </w:r>
      <w:r w:rsidRPr="001A0C86">
        <w:rPr>
          <w:rStyle w:val="Emphasis"/>
          <w:highlight w:val="cyan"/>
        </w:rPr>
        <w:t>raising</w:t>
      </w:r>
      <w:r w:rsidRPr="00C0573F">
        <w:rPr>
          <w:rStyle w:val="Emphasis"/>
        </w:rPr>
        <w:t xml:space="preserve"> the </w:t>
      </w:r>
      <w:r w:rsidRPr="001A0C86">
        <w:rPr>
          <w:rStyle w:val="Emphasis"/>
          <w:highlight w:val="cyan"/>
        </w:rPr>
        <w:t>interest rates</w:t>
      </w:r>
      <w:r w:rsidRPr="001A0C86">
        <w:rPr>
          <w:rStyle w:val="StyleUnderline"/>
          <w:highlight w:val="cyan"/>
        </w:rPr>
        <w:t xml:space="preserve">, policy-makers’ </w:t>
      </w:r>
      <w:r w:rsidRPr="001A0C86">
        <w:rPr>
          <w:rStyle w:val="Emphasis"/>
          <w:highlight w:val="cyan"/>
        </w:rPr>
        <w:t>focus</w:t>
      </w:r>
      <w:r w:rsidRPr="00C0573F">
        <w:rPr>
          <w:rStyle w:val="Emphasis"/>
        </w:rPr>
        <w:t xml:space="preserve"> has also been </w:t>
      </w:r>
      <w:r w:rsidRPr="001A0C86">
        <w:rPr>
          <w:rStyle w:val="Emphasis"/>
          <w:highlight w:val="cyan"/>
        </w:rPr>
        <w:t>on wage policies and</w:t>
      </w:r>
      <w:r w:rsidRPr="00C0573F">
        <w:rPr>
          <w:rStyle w:val="Emphasis"/>
        </w:rPr>
        <w:t xml:space="preserve"> the </w:t>
      </w:r>
      <w:r w:rsidRPr="001A0C86">
        <w:rPr>
          <w:rStyle w:val="Emphasis"/>
          <w:highlight w:val="cyan"/>
        </w:rPr>
        <w:t>labour</w:t>
      </w:r>
      <w:r w:rsidRPr="00C0573F">
        <w:rPr>
          <w:rStyle w:val="Emphasis"/>
        </w:rPr>
        <w:t xml:space="preserve"> market</w:t>
      </w:r>
      <w:r w:rsidRPr="00C0573F">
        <w:rPr>
          <w:sz w:val="16"/>
        </w:rPr>
        <w:t xml:space="preserve"> (Cova, 2023). Thus, Philip Lane, </w:t>
      </w:r>
      <w:r w:rsidRPr="00C0573F">
        <w:rPr>
          <w:rStyle w:val="StyleUnderline"/>
        </w:rPr>
        <w:t>chief economist of the European Central Bank, warned that ‘</w:t>
      </w:r>
      <w:r w:rsidRPr="001A0C86">
        <w:rPr>
          <w:rStyle w:val="Emphasis"/>
          <w:highlight w:val="cyan"/>
        </w:rPr>
        <w:t>wage inflation will be a primary driver of price inflation</w:t>
      </w:r>
      <w:r w:rsidRPr="00C0573F">
        <w:rPr>
          <w:rStyle w:val="Emphasis"/>
        </w:rPr>
        <w:t xml:space="preserve"> </w:t>
      </w:r>
      <w:r w:rsidRPr="00C0573F">
        <w:rPr>
          <w:rStyle w:val="StyleUnderline"/>
        </w:rPr>
        <w:t>over the next several years’</w:t>
      </w:r>
      <w:r w:rsidRPr="00C0573F">
        <w:rPr>
          <w:sz w:val="16"/>
        </w:rPr>
        <w:t xml:space="preserve">,3 </w:t>
      </w:r>
      <w:r w:rsidRPr="00C0573F">
        <w:rPr>
          <w:rStyle w:val="StyleUnderline"/>
        </w:rPr>
        <w:t>and Andrew Bailey, Governor of the Bank of England, cautioned workers to stop demanding higher pay.</w:t>
      </w:r>
      <w:r w:rsidRPr="00C0573F">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To be sure, while wage-price spirals always constitute a theoretical possibility, the entrenchment phase of inflation is not a necessary condition for inflation, but rather hinges on the institutional strength of organised power in the economy. </w:t>
      </w:r>
    </w:p>
    <w:p w14:paraId="28D8A791" w14:textId="77777777" w:rsidR="00512C2A" w:rsidRPr="00C0573F" w:rsidRDefault="00512C2A" w:rsidP="00512C2A">
      <w:pPr>
        <w:rPr>
          <w:sz w:val="16"/>
        </w:rPr>
      </w:pPr>
      <w:r w:rsidRPr="00C0573F">
        <w:rPr>
          <w:sz w:val="16"/>
        </w:rPr>
        <w:t>The limits of monetary policy</w:t>
      </w:r>
    </w:p>
    <w:p w14:paraId="1AA12D3C" w14:textId="77777777" w:rsidR="00512C2A" w:rsidRPr="00C0573F" w:rsidRDefault="00512C2A" w:rsidP="00512C2A">
      <w:pPr>
        <w:rPr>
          <w:rStyle w:val="StyleUnderline"/>
          <w:sz w:val="16"/>
        </w:rPr>
      </w:pPr>
      <w:r w:rsidRPr="00C0573F">
        <w:rPr>
          <w:sz w:val="16"/>
        </w:rPr>
        <w:t xml:space="preserve">As is well known, </w:t>
      </w:r>
      <w:r w:rsidRPr="001A0C86">
        <w:rPr>
          <w:rStyle w:val="StyleUnderline"/>
          <w:highlight w:val="cyan"/>
        </w:rPr>
        <w:t xml:space="preserve">the </w:t>
      </w:r>
      <w:r w:rsidRPr="001A0C86">
        <w:rPr>
          <w:rStyle w:val="Emphasis"/>
          <w:highlight w:val="cyan"/>
        </w:rPr>
        <w:t>textbook</w:t>
      </w:r>
      <w:r w:rsidRPr="00C0573F">
        <w:rPr>
          <w:rStyle w:val="Emphasis"/>
        </w:rPr>
        <w:t xml:space="preserve"> monetary </w:t>
      </w:r>
      <w:r w:rsidRPr="001A0C86">
        <w:rPr>
          <w:rStyle w:val="Emphasis"/>
          <w:highlight w:val="cyan"/>
        </w:rPr>
        <w:t>response</w:t>
      </w:r>
      <w:r w:rsidRPr="00C0573F">
        <w:rPr>
          <w:sz w:val="16"/>
        </w:rPr>
        <w:t xml:space="preserve"> </w:t>
      </w:r>
      <w:r w:rsidRPr="001A0C86">
        <w:rPr>
          <w:rStyle w:val="StyleUnderline"/>
          <w:highlight w:val="cyan"/>
        </w:rPr>
        <w:t>to</w:t>
      </w:r>
      <w:r w:rsidRPr="00C0573F">
        <w:rPr>
          <w:rStyle w:val="StyleUnderline"/>
        </w:rPr>
        <w:t xml:space="preserve"> an overheated economy experiencing significant </w:t>
      </w:r>
      <w:r w:rsidRPr="001A0C86">
        <w:rPr>
          <w:rStyle w:val="StyleUnderline"/>
          <w:highlight w:val="cyan"/>
        </w:rPr>
        <w:t xml:space="preserve">price increases is to </w:t>
      </w:r>
      <w:r w:rsidRPr="001A0C86">
        <w:rPr>
          <w:rStyle w:val="Emphasis"/>
          <w:highlight w:val="cyan"/>
        </w:rPr>
        <w:t>raise interest rates.</w:t>
      </w:r>
      <w:r w:rsidRPr="00C0573F">
        <w:rPr>
          <w:sz w:val="16"/>
        </w:rPr>
        <w:t xml:space="preserve"> </w:t>
      </w:r>
      <w:r w:rsidRPr="00C0573F">
        <w:rPr>
          <w:rStyle w:val="StyleUnderline"/>
        </w:rPr>
        <w:t>Monetary policy in the form of interest rate hikes is aimed at reducing the money supply, making borrowing more expensive and ‘cooling down’ the economy by reducing aggregate demand</w:t>
      </w:r>
      <w:r w:rsidRPr="00C0573F">
        <w:rPr>
          <w:sz w:val="16"/>
        </w:rPr>
        <w:t xml:space="preserve">. Resort to monetary policy in an effort to intervene on the demand side might prove an ineffective instrument, however, if inflation is driven primarily by external supply-side factors, which are beyond the control of domestic demand-side policy solutions. Nevertheless, </w:t>
      </w:r>
      <w:r w:rsidRPr="00C0573F">
        <w:rPr>
          <w:rStyle w:val="StyleUnderline"/>
        </w:rPr>
        <w:t>once inflation started increasing</w:t>
      </w:r>
      <w:r w:rsidRPr="00C0573F">
        <w:rPr>
          <w:sz w:val="16"/>
        </w:rPr>
        <w:t xml:space="preserve"> significantly </w:t>
      </w:r>
      <w:r w:rsidRPr="00C0573F">
        <w:rPr>
          <w:rStyle w:val="StyleUnderline"/>
        </w:rPr>
        <w:t>towards the end of 2022, central banks reached for the interest rate lever</w:t>
      </w:r>
      <w:r w:rsidRPr="00C0573F">
        <w:rPr>
          <w:sz w:val="16"/>
        </w:rPr>
        <w:t xml:space="preserve"> as a tried and tested method of cutting inflation. At the time of writing (May, 2024), the ECB’s deposit interest rate, at 4 per cent, is at the highest level in the bank’s history. This is a notable departure from the recent years of negative interest rates. </w:t>
      </w:r>
      <w:r w:rsidRPr="001A0C86">
        <w:rPr>
          <w:rStyle w:val="Emphasis"/>
          <w:highlight w:val="cyan"/>
        </w:rPr>
        <w:t>Key to</w:t>
      </w:r>
      <w:r w:rsidRPr="001A0C86">
        <w:rPr>
          <w:rStyle w:val="StyleUnderline"/>
          <w:highlight w:val="cyan"/>
        </w:rPr>
        <w:t xml:space="preserve"> the decision on whether to raise interest rates is</w:t>
      </w:r>
      <w:r w:rsidRPr="00C0573F">
        <w:rPr>
          <w:rStyle w:val="StyleUnderline"/>
        </w:rPr>
        <w:t xml:space="preserve"> the development of </w:t>
      </w:r>
      <w:r w:rsidRPr="001A0C86">
        <w:rPr>
          <w:rStyle w:val="Emphasis"/>
          <w:highlight w:val="cyan"/>
        </w:rPr>
        <w:t>national wage dynamics</w:t>
      </w:r>
      <w:r w:rsidRPr="001A0C86">
        <w:rPr>
          <w:rStyle w:val="StyleUnderline"/>
          <w:highlight w:val="cyan"/>
        </w:rPr>
        <w:t>, which</w:t>
      </w:r>
      <w:r w:rsidRPr="00C0573F">
        <w:rPr>
          <w:rStyle w:val="StyleUnderline"/>
        </w:rPr>
        <w:t xml:space="preserve"> obviously also </w:t>
      </w:r>
      <w:r w:rsidRPr="001A0C86">
        <w:rPr>
          <w:rStyle w:val="Emphasis"/>
          <w:highlight w:val="cyan"/>
        </w:rPr>
        <w:t>depends on the underlying institutional strength of organised labour.</w:t>
      </w:r>
      <w:r w:rsidRPr="00C0573F">
        <w:rPr>
          <w:sz w:val="16"/>
        </w:rPr>
        <w:t xml:space="preserve"> Thus, for example, the ECB in its decision to maintain its interest rate policy unchanged in March 2024 cited sustained wage growth and lower labour productivity as a contributing factor.5 The contrasting developments in inflation-adjusted labour compensation trajectories and the interest rate are illustrated in Figure 3.</w:t>
      </w:r>
    </w:p>
    <w:p w14:paraId="34511C2E" w14:textId="77777777" w:rsidR="00512C2A" w:rsidRPr="00C0573F" w:rsidRDefault="00512C2A" w:rsidP="00512C2A">
      <w:pPr>
        <w:pStyle w:val="Heading4"/>
        <w:rPr>
          <w:u w:val="single"/>
        </w:rPr>
      </w:pPr>
      <w:r w:rsidRPr="00C0573F">
        <w:t xml:space="preserve">Rate hikes </w:t>
      </w:r>
      <w:r w:rsidRPr="00C0573F">
        <w:rPr>
          <w:u w:val="single"/>
        </w:rPr>
        <w:t>collapse developing economies</w:t>
      </w:r>
      <w:r w:rsidRPr="00C0573F">
        <w:t xml:space="preserve"> and cause a </w:t>
      </w:r>
      <w:r w:rsidRPr="00C0573F">
        <w:rPr>
          <w:u w:val="single"/>
        </w:rPr>
        <w:t xml:space="preserve">recession </w:t>
      </w:r>
    </w:p>
    <w:p w14:paraId="26B2F232" w14:textId="77777777" w:rsidR="00512C2A" w:rsidRPr="00C0573F" w:rsidRDefault="00512C2A" w:rsidP="00512C2A">
      <w:r w:rsidRPr="00C0573F">
        <w:rPr>
          <w:rStyle w:val="Style13ptBold"/>
        </w:rPr>
        <w:t xml:space="preserve">Schäfer &amp; Semmler 24 </w:t>
      </w:r>
      <w:r w:rsidRPr="00C0573F">
        <w:t xml:space="preserve">(Dorothea – PhD in Economics from DIW Berlin in Germany &amp; Willi – Professor of International Cooperation and Development at The New School, “Is interest rate hiking a recipe for missing several goals of monetary policy—beating inflation, preserving financial stability, and keeping up output growth?,” 3/5/24, </w:t>
      </w:r>
      <w:r w:rsidRPr="001E4FD5">
        <w:t>https://doi.org/10.1007/s40822-023-00256-6</w:t>
      </w:r>
      <w:r w:rsidRPr="00C0573F">
        <w:t>)</w:t>
      </w:r>
    </w:p>
    <w:p w14:paraId="3A0227B4" w14:textId="77777777" w:rsidR="00512C2A" w:rsidRPr="00C0573F" w:rsidRDefault="00512C2A" w:rsidP="00512C2A">
      <w:pPr>
        <w:rPr>
          <w:sz w:val="16"/>
        </w:rPr>
      </w:pPr>
      <w:r w:rsidRPr="00C0573F">
        <w:rPr>
          <w:sz w:val="16"/>
        </w:rPr>
        <w:t xml:space="preserve">Finally we want to note that the </w:t>
      </w:r>
      <w:r w:rsidRPr="001A0C86">
        <w:rPr>
          <w:rStyle w:val="StyleUnderline"/>
          <w:highlight w:val="cyan"/>
        </w:rPr>
        <w:t>rapidly rising interest rates in advanced countries trigger</w:t>
      </w:r>
      <w:r w:rsidRPr="00C0573F">
        <w:rPr>
          <w:sz w:val="16"/>
        </w:rPr>
        <w:t xml:space="preserve">ed </w:t>
      </w:r>
      <w:r w:rsidRPr="001A0C86">
        <w:rPr>
          <w:rStyle w:val="Emphasis"/>
          <w:highlight w:val="cyan"/>
        </w:rPr>
        <w:t>capital flows out of developing economies</w:t>
      </w:r>
      <w:r w:rsidRPr="00C0573F">
        <w:rPr>
          <w:rStyle w:val="StyleUnderline"/>
        </w:rPr>
        <w:t xml:space="preserve"> and emerging markets.</w:t>
      </w:r>
      <w:r w:rsidRPr="00C0573F">
        <w:rPr>
          <w:sz w:val="16"/>
        </w:rPr>
        <w:t xml:space="preserve"> </w:t>
      </w:r>
      <w:r w:rsidRPr="00C0573F">
        <w:rPr>
          <w:rStyle w:val="StyleUnderline"/>
        </w:rPr>
        <w:t>During the low</w:t>
      </w:r>
      <w:r w:rsidRPr="00C0573F">
        <w:rPr>
          <w:sz w:val="16"/>
        </w:rPr>
        <w:t xml:space="preserve"> or near zero </w:t>
      </w:r>
      <w:r w:rsidRPr="00C0573F">
        <w:rPr>
          <w:rStyle w:val="StyleUnderline"/>
        </w:rPr>
        <w:t>interest rate period</w:t>
      </w:r>
      <w:r w:rsidRPr="00C0573F">
        <w:rPr>
          <w:sz w:val="16"/>
        </w:rPr>
        <w:t xml:space="preserve">, during which advanced countries have used unconventional monetary policies and quantitative easing, </w:t>
      </w:r>
      <w:r w:rsidRPr="00C0573F">
        <w:rPr>
          <w:rStyle w:val="StyleUnderline"/>
        </w:rPr>
        <w:t>those regions of the global economy experienced strong capital inflows, exchange rate appreciation, domestic liquidity rise, extensive lending and borrowing</w:t>
      </w:r>
      <w:r w:rsidRPr="00C0573F">
        <w:rPr>
          <w:sz w:val="16"/>
        </w:rPr>
        <w:t xml:space="preserve">, but also declines in exports because of a higher value of the currency. Yet, </w:t>
      </w:r>
      <w:r w:rsidRPr="00C0573F">
        <w:rPr>
          <w:rStyle w:val="StyleUnderline"/>
        </w:rPr>
        <w:t>when</w:t>
      </w:r>
      <w:r w:rsidRPr="00C0573F">
        <w:rPr>
          <w:sz w:val="16"/>
        </w:rPr>
        <w:t xml:space="preserve"> the quantitative tightening and </w:t>
      </w:r>
      <w:r w:rsidRPr="00C0573F">
        <w:rPr>
          <w:rStyle w:val="StyleUnderline"/>
        </w:rPr>
        <w:t>a rapid rise of interest rates occurred in advanced countries the developing economies and emerging markets experienced</w:t>
      </w:r>
      <w:r w:rsidRPr="00C0573F">
        <w:rPr>
          <w:sz w:val="16"/>
        </w:rPr>
        <w:t xml:space="preserve"> not only capital outflows but also </w:t>
      </w:r>
      <w:r w:rsidRPr="001A0C86">
        <w:rPr>
          <w:rStyle w:val="StyleUnderline"/>
          <w:highlight w:val="cyan"/>
        </w:rPr>
        <w:t>higher</w:t>
      </w:r>
      <w:r w:rsidRPr="00C0573F">
        <w:rPr>
          <w:rStyle w:val="StyleUnderline"/>
        </w:rPr>
        <w:t xml:space="preserve"> transmitted </w:t>
      </w:r>
      <w:r w:rsidRPr="001A0C86">
        <w:rPr>
          <w:rStyle w:val="StyleUnderline"/>
          <w:highlight w:val="cyan"/>
        </w:rPr>
        <w:t>inflation</w:t>
      </w:r>
      <w:r w:rsidRPr="00C0573F">
        <w:rPr>
          <w:rStyle w:val="StyleUnderline"/>
        </w:rPr>
        <w:t xml:space="preserve"> rates through resource prices, decline of currency reserves </w:t>
      </w:r>
      <w:r w:rsidRPr="001A0C86">
        <w:rPr>
          <w:rStyle w:val="StyleUnderline"/>
          <w:highlight w:val="cyan"/>
        </w:rPr>
        <w:t>and</w:t>
      </w:r>
      <w:r w:rsidRPr="00C0573F">
        <w:rPr>
          <w:rStyle w:val="StyleUnderline"/>
        </w:rPr>
        <w:t xml:space="preserve"> increased </w:t>
      </w:r>
      <w:r w:rsidRPr="00C0573F">
        <w:rPr>
          <w:rStyle w:val="Emphasis"/>
        </w:rPr>
        <w:t xml:space="preserve">domestic </w:t>
      </w:r>
      <w:r w:rsidRPr="001A0C86">
        <w:rPr>
          <w:rStyle w:val="Emphasis"/>
          <w:highlight w:val="cyan"/>
        </w:rPr>
        <w:t>financial fragility</w:t>
      </w:r>
      <w:r w:rsidRPr="00C0573F">
        <w:rPr>
          <w:rStyle w:val="StyleUnderline"/>
        </w:rPr>
        <w:t>.</w:t>
      </w:r>
      <w:r w:rsidRPr="00C0573F">
        <w:rPr>
          <w:sz w:val="16"/>
        </w:rPr>
        <w:t xml:space="preserve"> </w:t>
      </w:r>
      <w:r w:rsidRPr="00C0573F">
        <w:rPr>
          <w:rStyle w:val="StyleUnderline"/>
        </w:rPr>
        <w:t>They had also to increase the interest rates which became detrimental to financial stability and sovereign debt</w:t>
      </w:r>
      <w:r w:rsidRPr="00C0573F">
        <w:rPr>
          <w:sz w:val="16"/>
        </w:rPr>
        <w:t xml:space="preserve">. Also, in those countries there is now little fiscal space for climate finance and green investments. </w:t>
      </w:r>
    </w:p>
    <w:p w14:paraId="7FB9FF6D" w14:textId="77777777" w:rsidR="00512C2A" w:rsidRPr="00C0573F" w:rsidRDefault="00512C2A" w:rsidP="00512C2A">
      <w:pPr>
        <w:rPr>
          <w:sz w:val="16"/>
        </w:rPr>
      </w:pPr>
      <w:r w:rsidRPr="00C0573F">
        <w:rPr>
          <w:sz w:val="16"/>
        </w:rPr>
        <w:t>7 Conclusions</w:t>
      </w:r>
    </w:p>
    <w:p w14:paraId="1D88ED0A" w14:textId="77777777" w:rsidR="00512C2A" w:rsidRPr="00C0573F" w:rsidRDefault="00512C2A" w:rsidP="00512C2A">
      <w:pPr>
        <w:rPr>
          <w:sz w:val="16"/>
        </w:rPr>
      </w:pPr>
      <w:r w:rsidRPr="00C0573F">
        <w:rPr>
          <w:sz w:val="16"/>
        </w:rPr>
        <w:t>Apparently, the current measures cannot achieve all aims: slowing down inflation, stabilizing the financial markets and keeping growth going. The central banks still believe that they can treat and control the problems separately. But it does not seem to work well that way. If interest rates remain high, but external forces with persistent effects emerge and keep inflation rates high, especially in smaller emerging markets, it is difficult to counteract this on a country- or region-specific basis through high interest rate policies and a national control of price- and wage-Phillips curves.</w:t>
      </w:r>
    </w:p>
    <w:p w14:paraId="28FA569A" w14:textId="77777777" w:rsidR="00512C2A" w:rsidRPr="00C0573F" w:rsidRDefault="00512C2A" w:rsidP="00512C2A">
      <w:pPr>
        <w:rPr>
          <w:sz w:val="16"/>
        </w:rPr>
      </w:pPr>
      <w:r w:rsidRPr="00C0573F">
        <w:rPr>
          <w:rStyle w:val="StyleUnderline"/>
        </w:rPr>
        <w:t xml:space="preserve">A sharp </w:t>
      </w:r>
      <w:r w:rsidRPr="001A0C86">
        <w:rPr>
          <w:rStyle w:val="StyleUnderline"/>
          <w:highlight w:val="cyan"/>
        </w:rPr>
        <w:t>rise in</w:t>
      </w:r>
      <w:r w:rsidRPr="00C0573F">
        <w:rPr>
          <w:sz w:val="16"/>
        </w:rPr>
        <w:t xml:space="preserve"> central </w:t>
      </w:r>
      <w:r w:rsidRPr="00C0573F">
        <w:rPr>
          <w:rStyle w:val="StyleUnderline"/>
        </w:rPr>
        <w:t xml:space="preserve">interest </w:t>
      </w:r>
      <w:r w:rsidRPr="001A0C86">
        <w:rPr>
          <w:rStyle w:val="StyleUnderline"/>
          <w:highlight w:val="cyan"/>
        </w:rPr>
        <w:t>rates raises</w:t>
      </w:r>
      <w:r w:rsidRPr="00C0573F">
        <w:rPr>
          <w:rStyle w:val="StyleUnderline"/>
        </w:rPr>
        <w:t xml:space="preserve"> the </w:t>
      </w:r>
      <w:r w:rsidRPr="001A0C86">
        <w:rPr>
          <w:rStyle w:val="StyleUnderline"/>
          <w:highlight w:val="cyan"/>
        </w:rPr>
        <w:t>cost of capital, creates credit crunches</w:t>
      </w:r>
      <w:r w:rsidRPr="00C0573F">
        <w:rPr>
          <w:rStyle w:val="StyleUnderline"/>
        </w:rPr>
        <w:t xml:space="preserve">, creates further </w:t>
      </w:r>
      <w:r w:rsidRPr="001A0C86">
        <w:rPr>
          <w:rStyle w:val="StyleUnderline"/>
          <w:highlight w:val="cyan"/>
        </w:rPr>
        <w:t xml:space="preserve">supply constraints </w:t>
      </w:r>
      <w:r w:rsidRPr="00C0573F">
        <w:rPr>
          <w:rStyle w:val="StyleUnderline"/>
        </w:rPr>
        <w:t>and creates additional inflationary pressures.</w:t>
      </w:r>
      <w:r w:rsidRPr="00C0573F">
        <w:rPr>
          <w:sz w:val="16"/>
        </w:rPr>
        <w:t xml:space="preserve"> In addition, the climate policies and energy conversions that have been introduced will cause greater demands on existing capacities and increase inflationary pressure if the bottlenecks are not prevented or alleviated by additional capital and further investments. The central justification for the US Inflation Reduction Act was that some of these investments promise increasing supply and returns and a reduction in price pressure in the longer term. Government subsidies have been justified under these circumstances by many economists in the US.</w:t>
      </w:r>
    </w:p>
    <w:p w14:paraId="26D90DBD" w14:textId="77777777" w:rsidR="00512C2A" w:rsidRPr="00C0573F" w:rsidRDefault="00512C2A" w:rsidP="00512C2A">
      <w:pPr>
        <w:rPr>
          <w:sz w:val="16"/>
        </w:rPr>
      </w:pPr>
      <w:r w:rsidRPr="00C0573F">
        <w:rPr>
          <w:sz w:val="16"/>
        </w:rPr>
        <w:t xml:space="preserve"> </w:t>
      </w:r>
      <w:r w:rsidRPr="00C0573F">
        <w:rPr>
          <w:rStyle w:val="StyleUnderline"/>
        </w:rPr>
        <w:t xml:space="preserve">The rapid </w:t>
      </w:r>
      <w:r w:rsidRPr="001A0C86">
        <w:rPr>
          <w:rStyle w:val="StyleUnderline"/>
          <w:highlight w:val="cyan"/>
        </w:rPr>
        <w:t xml:space="preserve">tightening of </w:t>
      </w:r>
      <w:r w:rsidRPr="00C0573F">
        <w:rPr>
          <w:rStyle w:val="StyleUnderline"/>
        </w:rPr>
        <w:t xml:space="preserve">interest </w:t>
      </w:r>
      <w:r w:rsidRPr="001A0C86">
        <w:rPr>
          <w:rStyle w:val="StyleUnderline"/>
          <w:highlight w:val="cyan"/>
        </w:rPr>
        <w:t>rates by the FED</w:t>
      </w:r>
      <w:r w:rsidRPr="00C0573F">
        <w:rPr>
          <w:sz w:val="16"/>
        </w:rPr>
        <w:t xml:space="preserve"> and ECB also </w:t>
      </w:r>
      <w:r w:rsidRPr="001A0C86">
        <w:rPr>
          <w:rStyle w:val="StyleUnderline"/>
          <w:highlight w:val="cyan"/>
        </w:rPr>
        <w:t>hits</w:t>
      </w:r>
      <w:r w:rsidRPr="00C0573F">
        <w:rPr>
          <w:rStyle w:val="StyleUnderline"/>
        </w:rPr>
        <w:t xml:space="preserve"> the </w:t>
      </w:r>
      <w:r w:rsidRPr="001A0C86">
        <w:rPr>
          <w:rStyle w:val="Emphasis"/>
          <w:highlight w:val="cyan"/>
        </w:rPr>
        <w:t>weakest</w:t>
      </w:r>
      <w:r w:rsidRPr="001A0C86">
        <w:rPr>
          <w:rStyle w:val="StyleUnderline"/>
          <w:highlight w:val="cyan"/>
        </w:rPr>
        <w:t xml:space="preserve"> and</w:t>
      </w:r>
      <w:r w:rsidRPr="00C0573F">
        <w:rPr>
          <w:rStyle w:val="StyleUnderline"/>
        </w:rPr>
        <w:t xml:space="preserve"> most </w:t>
      </w:r>
      <w:r w:rsidRPr="001A0C86">
        <w:rPr>
          <w:rStyle w:val="Emphasis"/>
          <w:highlight w:val="cyan"/>
        </w:rPr>
        <w:t>heavily indebted countries the most.</w:t>
      </w:r>
      <w:r w:rsidRPr="00C0573F">
        <w:rPr>
          <w:sz w:val="16"/>
        </w:rPr>
        <w:t xml:space="preserve"> Although there is some indication that emerging markets are less vulnerable this time then they were in the 80ies when the Volcker disinflation led to the debt crisis in South America and in the 90ies when the US monetary tightening prepared the ground for the Asian crisis (KalemliÖzcan &amp; Unsal, 2023), </w:t>
      </w:r>
      <w:r w:rsidRPr="00C0573F">
        <w:rPr>
          <w:rStyle w:val="StyleUnderline"/>
        </w:rPr>
        <w:t>financial market fragility</w:t>
      </w:r>
      <w:r w:rsidRPr="00C0573F">
        <w:rPr>
          <w:sz w:val="16"/>
        </w:rPr>
        <w:t xml:space="preserve"> and debt problems </w:t>
      </w:r>
      <w:r w:rsidRPr="00C0573F">
        <w:rPr>
          <w:rStyle w:val="StyleUnderline"/>
        </w:rPr>
        <w:t xml:space="preserve">are increasing in emerging economies as well as </w:t>
      </w:r>
      <w:r w:rsidRPr="00C0573F">
        <w:rPr>
          <w:rStyle w:val="Emphasis"/>
        </w:rPr>
        <w:t>in developing countries</w:t>
      </w:r>
      <w:r w:rsidRPr="00C0573F">
        <w:rPr>
          <w:sz w:val="16"/>
        </w:rPr>
        <w:t xml:space="preserve"> (IMF, 2023c). </w:t>
      </w:r>
    </w:p>
    <w:p w14:paraId="6FF0E38C" w14:textId="77777777" w:rsidR="00512C2A" w:rsidRPr="00C0573F" w:rsidRDefault="00512C2A" w:rsidP="00512C2A">
      <w:pPr>
        <w:rPr>
          <w:sz w:val="16"/>
        </w:rPr>
      </w:pPr>
      <w:r w:rsidRPr="00C0573F">
        <w:rPr>
          <w:sz w:val="16"/>
        </w:rPr>
        <w:t xml:space="preserve">Bond holders might benefit since long term bond yields are high, but so are term and risk premia and this may accelerate the risk of bankruptcy. This will also be a strong brake on investment and it will almost certainly need to be neutralized by fiscal packages if climate investment targets are to be met. </w:t>
      </w:r>
      <w:r w:rsidRPr="00C0573F">
        <w:rPr>
          <w:rStyle w:val="StyleUnderline"/>
        </w:rPr>
        <w:t xml:space="preserve">The interest rate policy of the central banks remains a </w:t>
      </w:r>
      <w:r w:rsidRPr="00C0573F">
        <w:rPr>
          <w:rStyle w:val="Emphasis"/>
        </w:rPr>
        <w:t>risky game</w:t>
      </w:r>
      <w:r w:rsidRPr="00C0573F">
        <w:rPr>
          <w:rStyle w:val="StyleUnderline"/>
        </w:rPr>
        <w:t xml:space="preserve"> for vulnerable banks, companies, private housing and for states</w:t>
      </w:r>
      <w:r w:rsidRPr="00C0573F">
        <w:rPr>
          <w:sz w:val="16"/>
        </w:rPr>
        <w:t xml:space="preserve">. It also has a strong negative impact on climate protection investments. There is, therefore, an urgent need for further discussion and analysis on how investments (including climate protection investments) could be increased to eliminate sectoral bottlenecks (Stiglitz &amp; Regmi, 2022). Further stimulus packages of the type the US has pursued with its Inflation Reduction Act which is actually more of a sectoral and macroeconomic policy program against climate risks are necessary. </w:t>
      </w:r>
    </w:p>
    <w:p w14:paraId="0756748A" w14:textId="77777777" w:rsidR="00512C2A" w:rsidRPr="00C0573F" w:rsidRDefault="00512C2A" w:rsidP="00512C2A">
      <w:pPr>
        <w:rPr>
          <w:sz w:val="16"/>
        </w:rPr>
      </w:pPr>
      <w:r w:rsidRPr="00C0573F">
        <w:rPr>
          <w:sz w:val="16"/>
        </w:rPr>
        <w:t xml:space="preserve">Overall, the </w:t>
      </w:r>
      <w:r w:rsidRPr="00C0573F">
        <w:rPr>
          <w:rStyle w:val="StyleUnderline"/>
        </w:rPr>
        <w:t xml:space="preserve">too </w:t>
      </w:r>
      <w:r w:rsidRPr="001A0C86">
        <w:rPr>
          <w:rStyle w:val="StyleUnderline"/>
          <w:highlight w:val="cyan"/>
        </w:rPr>
        <w:t>fast</w:t>
      </w:r>
      <w:r w:rsidRPr="00C0573F">
        <w:rPr>
          <w:rStyle w:val="StyleUnderline"/>
        </w:rPr>
        <w:t xml:space="preserve"> interest </w:t>
      </w:r>
      <w:r w:rsidRPr="001A0C86">
        <w:rPr>
          <w:rStyle w:val="StyleUnderline"/>
          <w:highlight w:val="cyan"/>
        </w:rPr>
        <w:t>rate</w:t>
      </w:r>
      <w:r w:rsidRPr="00C0573F">
        <w:rPr>
          <w:rStyle w:val="StyleUnderline"/>
        </w:rPr>
        <w:t xml:space="preserve">s </w:t>
      </w:r>
      <w:r w:rsidRPr="001A0C86">
        <w:rPr>
          <w:rStyle w:val="StyleUnderline"/>
          <w:highlight w:val="cyan"/>
        </w:rPr>
        <w:t>hikes</w:t>
      </w:r>
      <w:r w:rsidRPr="00C0573F">
        <w:rPr>
          <w:sz w:val="16"/>
        </w:rPr>
        <w:t xml:space="preserve"> have </w:t>
      </w:r>
      <w:r w:rsidRPr="001A0C86">
        <w:rPr>
          <w:rStyle w:val="StyleUnderline"/>
          <w:highlight w:val="cyan"/>
        </w:rPr>
        <w:t xml:space="preserve">put the central bank at </w:t>
      </w:r>
      <w:r w:rsidRPr="001A0C86">
        <w:rPr>
          <w:rStyle w:val="Emphasis"/>
          <w:highlight w:val="cyan"/>
        </w:rPr>
        <w:t>risk of</w:t>
      </w:r>
      <w:r w:rsidRPr="00C0573F">
        <w:rPr>
          <w:sz w:val="16"/>
        </w:rPr>
        <w:t xml:space="preserve"> missing its goals—reducing the inflation, keeping the financial market stable and avoiding output contractions. </w:t>
      </w:r>
      <w:r w:rsidRPr="001A0C86">
        <w:rPr>
          <w:rStyle w:val="Emphasis"/>
          <w:highlight w:val="cyan"/>
        </w:rPr>
        <w:t>Financial disruptions</w:t>
      </w:r>
      <w:r w:rsidRPr="00C0573F">
        <w:rPr>
          <w:sz w:val="16"/>
        </w:rPr>
        <w:t xml:space="preserve"> </w:t>
      </w:r>
      <w:r w:rsidRPr="00C0573F">
        <w:rPr>
          <w:rStyle w:val="Emphasis"/>
        </w:rPr>
        <w:t>are likely to come.</w:t>
      </w:r>
      <w:r w:rsidRPr="00C0573F">
        <w:rPr>
          <w:sz w:val="16"/>
        </w:rPr>
        <w:t xml:space="preserve"> </w:t>
      </w:r>
      <w:r w:rsidRPr="00C0573F">
        <w:rPr>
          <w:rStyle w:val="StyleUnderline"/>
        </w:rPr>
        <w:t>Inflation rates</w:t>
      </w:r>
      <w:r w:rsidRPr="00C0573F">
        <w:rPr>
          <w:sz w:val="16"/>
        </w:rPr>
        <w:t xml:space="preserve"> are </w:t>
      </w:r>
      <w:r w:rsidRPr="00C0573F">
        <w:rPr>
          <w:rStyle w:val="StyleUnderline"/>
        </w:rPr>
        <w:t>only sluggishly reduced</w:t>
      </w:r>
      <w:r w:rsidRPr="00C0573F">
        <w:rPr>
          <w:sz w:val="16"/>
        </w:rPr>
        <w:t xml:space="preserve">, driven by external forces, not under control of the central bank, </w:t>
      </w:r>
      <w:r w:rsidRPr="001A0C86">
        <w:rPr>
          <w:rStyle w:val="StyleUnderline"/>
          <w:highlight w:val="cyan"/>
        </w:rPr>
        <w:t>and</w:t>
      </w:r>
      <w:r w:rsidRPr="00C0573F">
        <w:rPr>
          <w:rStyle w:val="StyleUnderline"/>
        </w:rPr>
        <w:t xml:space="preserve"> expected output growth seems to move into the </w:t>
      </w:r>
      <w:r w:rsidRPr="001A0C86">
        <w:rPr>
          <w:rStyle w:val="Emphasis"/>
          <w:highlight w:val="cyan"/>
        </w:rPr>
        <w:t>recession</w:t>
      </w:r>
      <w:r w:rsidRPr="00C0573F">
        <w:rPr>
          <w:rStyle w:val="Emphasis"/>
        </w:rPr>
        <w:t>ary direction.</w:t>
      </w:r>
      <w:r w:rsidRPr="00C0573F">
        <w:rPr>
          <w:sz w:val="16"/>
        </w:rPr>
        <w:t xml:space="preserve"> Other tools are needed to curb inflation and keep it under control, for example more investment in sectors with supply disruptions and a massive expansion of investment in renewable energy.</w:t>
      </w:r>
    </w:p>
    <w:p w14:paraId="1AC17D38" w14:textId="77777777" w:rsidR="00512C2A" w:rsidRPr="00C0573F" w:rsidRDefault="00512C2A" w:rsidP="00512C2A">
      <w:pPr>
        <w:pStyle w:val="Heading4"/>
      </w:pPr>
      <w:r w:rsidRPr="00C0573F">
        <w:t xml:space="preserve">Developing economies cap </w:t>
      </w:r>
      <w:r w:rsidRPr="00C0573F">
        <w:rPr>
          <w:u w:val="single"/>
        </w:rPr>
        <w:t>existential threats</w:t>
      </w:r>
      <w:r w:rsidRPr="00C0573F">
        <w:t xml:space="preserve"> </w:t>
      </w:r>
    </w:p>
    <w:p w14:paraId="0BED91D5" w14:textId="77777777" w:rsidR="00512C2A" w:rsidRPr="00C0573F" w:rsidRDefault="00512C2A" w:rsidP="00512C2A">
      <w:r w:rsidRPr="00C0573F">
        <w:rPr>
          <w:rStyle w:val="Style13ptBold"/>
        </w:rPr>
        <w:t>Wong 22</w:t>
      </w:r>
      <w:r w:rsidRPr="00C0573F">
        <w:t xml:space="preserve"> (Ruth Grace – Master of Public Health candidate at Johns Hopkins, “Rethinking longtermism and global development,” 9/2/22, https://sunyshore.substack.com/p/rethinking-longtermism-and-global)</w:t>
      </w:r>
    </w:p>
    <w:p w14:paraId="34004C9B" w14:textId="77777777" w:rsidR="00512C2A" w:rsidRPr="00C0573F" w:rsidRDefault="00512C2A" w:rsidP="00512C2A">
      <w:pPr>
        <w:rPr>
          <w:sz w:val="16"/>
        </w:rPr>
      </w:pPr>
      <w:r w:rsidRPr="00C0573F">
        <w:rPr>
          <w:sz w:val="16"/>
        </w:rPr>
        <w:t xml:space="preserve">We agree that more powerful countries are likely to have more influence on the long-term future than less powerful ones, and that </w:t>
      </w:r>
      <w:r w:rsidRPr="00C0573F">
        <w:rPr>
          <w:rStyle w:val="StyleUnderline"/>
        </w:rPr>
        <w:t xml:space="preserve">a country’s </w:t>
      </w:r>
      <w:r w:rsidRPr="001A0C86">
        <w:rPr>
          <w:rStyle w:val="StyleUnderline"/>
          <w:highlight w:val="cyan"/>
        </w:rPr>
        <w:t xml:space="preserve">economic </w:t>
      </w:r>
      <w:r w:rsidRPr="001A0C86">
        <w:rPr>
          <w:rStyle w:val="Emphasis"/>
          <w:highlight w:val="cyan"/>
        </w:rPr>
        <w:t>development is a strong indicator</w:t>
      </w:r>
      <w:r w:rsidRPr="001A0C86">
        <w:rPr>
          <w:rStyle w:val="StyleUnderline"/>
          <w:highlight w:val="cyan"/>
        </w:rPr>
        <w:t xml:space="preserve"> of</w:t>
      </w:r>
      <w:r w:rsidRPr="00C0573F">
        <w:rPr>
          <w:rStyle w:val="StyleUnderline"/>
        </w:rPr>
        <w:t xml:space="preserve"> its </w:t>
      </w:r>
      <w:r w:rsidRPr="001A0C86">
        <w:rPr>
          <w:rStyle w:val="StyleUnderline"/>
          <w:highlight w:val="cyan"/>
        </w:rPr>
        <w:t>tech</w:t>
      </w:r>
      <w:r w:rsidRPr="00C0573F">
        <w:rPr>
          <w:rStyle w:val="StyleUnderline"/>
        </w:rPr>
        <w:t xml:space="preserve">nological </w:t>
      </w:r>
      <w:r w:rsidRPr="001A0C86">
        <w:rPr>
          <w:rStyle w:val="StyleUnderline"/>
          <w:highlight w:val="cyan"/>
        </w:rPr>
        <w:t>and geopolitical power.</w:t>
      </w:r>
      <w:r w:rsidRPr="00C0573F">
        <w:rPr>
          <w:sz w:val="16"/>
        </w:rPr>
        <w:t xml:space="preserve"> However, this does not mean that developed countries matter morally more than developing ones. Rather, </w:t>
      </w:r>
      <w:r w:rsidRPr="00C0573F">
        <w:rPr>
          <w:rStyle w:val="StyleUnderline"/>
        </w:rPr>
        <w:t>it underscores the importance of global development</w:t>
      </w:r>
      <w:r w:rsidRPr="00C0573F">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helping people escape poverty. </w:t>
      </w:r>
    </w:p>
    <w:p w14:paraId="0A87A0F1" w14:textId="77777777" w:rsidR="00512C2A" w:rsidRPr="00C0573F" w:rsidRDefault="00512C2A" w:rsidP="00512C2A">
      <w:r w:rsidRPr="00C0573F">
        <w:rPr>
          <w:sz w:val="16"/>
        </w:rPr>
        <w:t xml:space="preserve">This essay describes why it’s important for the long term future for everyone to be in a relatively high-income country, and what it might look like for global development to be a longtermist issue. </w:t>
      </w:r>
      <w:r w:rsidRPr="001A0C86">
        <w:rPr>
          <w:rStyle w:val="StyleUnderline"/>
          <w:highlight w:val="cyan"/>
        </w:rPr>
        <w:t>Global development</w:t>
      </w:r>
      <w:r w:rsidRPr="008E6F95">
        <w:rPr>
          <w:rStyle w:val="StyleUnderline"/>
        </w:rPr>
        <w:t xml:space="preserve"> benefits</w:t>
      </w:r>
      <w:r w:rsidRPr="00C0573F">
        <w:rPr>
          <w:rStyle w:val="StyleUnderline"/>
        </w:rPr>
        <w:t xml:space="preserve"> the long-term future by increasing </w:t>
      </w:r>
      <w:r w:rsidRPr="008E6F95">
        <w:rPr>
          <w:rStyle w:val="StyleUnderline"/>
        </w:rPr>
        <w:t>diversity in global institutions</w:t>
      </w:r>
      <w:r w:rsidRPr="00C0573F">
        <w:rPr>
          <w:rStyle w:val="StyleUnderline"/>
        </w:rPr>
        <w:t xml:space="preserve"> and </w:t>
      </w:r>
      <w:r w:rsidRPr="001A0C86">
        <w:rPr>
          <w:rStyle w:val="Emphasis"/>
          <w:highlight w:val="cyan"/>
        </w:rPr>
        <w:t>reducing</w:t>
      </w:r>
      <w:r w:rsidRPr="00C0573F">
        <w:rPr>
          <w:rStyle w:val="Emphasis"/>
        </w:rPr>
        <w:t xml:space="preserve"> civilization’s </w:t>
      </w:r>
      <w:r w:rsidRPr="001A0C86">
        <w:rPr>
          <w:rStyle w:val="Emphasis"/>
          <w:highlight w:val="cyan"/>
        </w:rPr>
        <w:t>vulnerability to global catastrophic risks like armed conflict and pandemics.</w:t>
      </w:r>
      <w:r w:rsidRPr="00C0573F">
        <w:t xml:space="preserve"> </w:t>
      </w:r>
    </w:p>
    <w:p w14:paraId="1035EDBC" w14:textId="77777777" w:rsidR="00512C2A" w:rsidRPr="00C0573F" w:rsidRDefault="00512C2A" w:rsidP="00512C2A">
      <w:pPr>
        <w:rPr>
          <w:sz w:val="16"/>
        </w:rPr>
      </w:pPr>
      <w:r w:rsidRPr="00C0573F">
        <w:rPr>
          <w:sz w:val="16"/>
        </w:rPr>
        <w:t xml:space="preserve">What is global development? </w:t>
      </w:r>
    </w:p>
    <w:p w14:paraId="7FEDF0E7" w14:textId="77777777" w:rsidR="00512C2A" w:rsidRPr="00C0573F" w:rsidRDefault="00512C2A" w:rsidP="00512C2A">
      <w:pPr>
        <w:rPr>
          <w:sz w:val="16"/>
        </w:rPr>
      </w:pPr>
      <w:r w:rsidRPr="00C0573F">
        <w:rPr>
          <w:sz w:val="16"/>
        </w:rPr>
        <w:t xml:space="preserve">Effective altruists regularly talk about “global health and development” as a category of ways to do good. However, it’s clear now that </w:t>
      </w:r>
      <w:r w:rsidRPr="00C0573F">
        <w:rPr>
          <w:rStyle w:val="StyleUnderline"/>
        </w:rPr>
        <w:t>development drives health</w:t>
      </w:r>
      <w:r w:rsidRPr="00C0573F">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w:t>
      </w:r>
    </w:p>
    <w:p w14:paraId="663FC32E" w14:textId="77777777" w:rsidR="00512C2A" w:rsidRPr="00C0573F" w:rsidRDefault="00512C2A" w:rsidP="00512C2A">
      <w:pPr>
        <w:rPr>
          <w:sz w:val="16"/>
        </w:rPr>
      </w:pPr>
      <w:r w:rsidRPr="00C0573F">
        <w:rPr>
          <w:sz w:val="16"/>
        </w:rPr>
        <w:t xml:space="preserve">Create conditions for small farmers to thrive. </w:t>
      </w:r>
    </w:p>
    <w:p w14:paraId="372F9FE4" w14:textId="77777777" w:rsidR="00512C2A" w:rsidRPr="00C0573F" w:rsidRDefault="00512C2A" w:rsidP="00512C2A">
      <w:pPr>
        <w:rPr>
          <w:sz w:val="16"/>
        </w:rPr>
      </w:pPr>
      <w:r w:rsidRPr="00C0573F">
        <w:rPr>
          <w:sz w:val="16"/>
        </w:rPr>
        <w:t xml:space="preserve">Use the proceeds from agricultural surpluses to build a manufacturing base that is tooled from the start to produce exports. </w:t>
      </w:r>
    </w:p>
    <w:p w14:paraId="3915C20C" w14:textId="77777777" w:rsidR="00512C2A" w:rsidRPr="00C0573F" w:rsidRDefault="00512C2A" w:rsidP="00512C2A">
      <w:pPr>
        <w:rPr>
          <w:sz w:val="16"/>
        </w:rPr>
      </w:pPr>
      <w:r w:rsidRPr="00C0573F">
        <w:rPr>
          <w:sz w:val="16"/>
        </w:rPr>
        <w:t xml:space="preserve">Nurture both these sectors (small farming and export-oriented manufacturing) with financial institutions closely controlled by the government. </w:t>
      </w:r>
    </w:p>
    <w:p w14:paraId="12C2267F" w14:textId="77777777" w:rsidR="00512C2A" w:rsidRPr="00C0573F" w:rsidRDefault="00512C2A" w:rsidP="00512C2A">
      <w:pPr>
        <w:rPr>
          <w:sz w:val="16"/>
        </w:rPr>
      </w:pPr>
      <w:r w:rsidRPr="00C0573F">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3D4B8B56" w14:textId="77777777" w:rsidR="00512C2A" w:rsidRPr="00C0573F" w:rsidRDefault="00512C2A" w:rsidP="00512C2A">
      <w:pPr>
        <w:rPr>
          <w:sz w:val="16"/>
        </w:rPr>
      </w:pPr>
      <w:r w:rsidRPr="00C0573F">
        <w:rPr>
          <w:rStyle w:val="StyleUnderline"/>
        </w:rPr>
        <w:t>Global development is important for the long-term future</w:t>
      </w:r>
      <w:r w:rsidRPr="00C0573F">
        <w:rPr>
          <w:sz w:val="16"/>
        </w:rPr>
        <w:t xml:space="preserve"> </w:t>
      </w:r>
    </w:p>
    <w:p w14:paraId="162D3ABC" w14:textId="77777777" w:rsidR="00512C2A" w:rsidRPr="00C0573F" w:rsidRDefault="00512C2A" w:rsidP="00512C2A">
      <w:pPr>
        <w:rPr>
          <w:sz w:val="16"/>
        </w:rPr>
      </w:pPr>
      <w:r w:rsidRPr="00C0573F">
        <w:rPr>
          <w:sz w:val="16"/>
        </w:rPr>
        <w:t xml:space="preserve">In an EA Forum post, Beckstead defines three types of benefits that an intervention can have: proximate benefits, benefits from speeding up development, and trajectory changes. </w:t>
      </w:r>
      <w:r w:rsidRPr="00C0573F">
        <w:rPr>
          <w:rStyle w:val="StyleUnderline"/>
        </w:rPr>
        <w:t>Global development</w:t>
      </w:r>
      <w:r w:rsidRPr="00C0573F">
        <w:rPr>
          <w:sz w:val="16"/>
        </w:rPr>
        <w:t xml:space="preserve"> would </w:t>
      </w:r>
      <w:r w:rsidRPr="00C0573F">
        <w:rPr>
          <w:rStyle w:val="StyleUnderline"/>
        </w:rPr>
        <w:t>have immediate benefits for people</w:t>
      </w:r>
      <w:r w:rsidRPr="00C0573F">
        <w:rPr>
          <w:sz w:val="16"/>
        </w:rPr>
        <w:t xml:space="preserve"> alive today: </w:t>
      </w:r>
      <w:r w:rsidRPr="00C0573F">
        <w:rPr>
          <w:rStyle w:val="StyleUnderline"/>
        </w:rPr>
        <w:t xml:space="preserve">economic development in low-income countries </w:t>
      </w:r>
      <w:r w:rsidRPr="008E6F95">
        <w:rPr>
          <w:rStyle w:val="StyleUnderline"/>
        </w:rPr>
        <w:t>means</w:t>
      </w:r>
      <w:r w:rsidRPr="00C0573F">
        <w:rPr>
          <w:rStyle w:val="StyleUnderline"/>
        </w:rPr>
        <w:t xml:space="preserve"> that </w:t>
      </w:r>
      <w:r w:rsidRPr="001A0C86">
        <w:rPr>
          <w:rStyle w:val="StyleUnderline"/>
          <w:highlight w:val="cyan"/>
        </w:rPr>
        <w:t>fewer people</w:t>
      </w:r>
      <w:r w:rsidRPr="00C0573F">
        <w:rPr>
          <w:rStyle w:val="StyleUnderline"/>
        </w:rPr>
        <w:t xml:space="preserve"> would </w:t>
      </w:r>
      <w:r w:rsidRPr="001A0C86">
        <w:rPr>
          <w:rStyle w:val="StyleUnderline"/>
          <w:highlight w:val="cyan"/>
        </w:rPr>
        <w:t>experience poverty, illness, hunger, and violence</w:t>
      </w:r>
      <w:r w:rsidRPr="00C0573F">
        <w:rPr>
          <w:sz w:val="16"/>
        </w:rPr>
        <w:t xml:space="preserve">. Speeding up development is speeding up the process by which countries become high-income, so it would ensure that people realize these benefits sooner. </w:t>
      </w:r>
    </w:p>
    <w:p w14:paraId="603305A1" w14:textId="77777777" w:rsidR="00512C2A" w:rsidRPr="00C0573F" w:rsidRDefault="00512C2A" w:rsidP="00512C2A">
      <w:pPr>
        <w:rPr>
          <w:sz w:val="16"/>
        </w:rPr>
      </w:pPr>
      <w:r w:rsidRPr="00C0573F">
        <w:rPr>
          <w:sz w:val="16"/>
        </w:rPr>
        <w:t xml:space="preserve">But most of the benefits of global development are through trajectory changes that affect the long-term future. We argue that global development creates significant long-term benefits through this route. </w:t>
      </w:r>
      <w:r w:rsidRPr="00C0573F">
        <w:rPr>
          <w:rStyle w:val="StyleUnderline"/>
        </w:rPr>
        <w:t xml:space="preserve">Global </w:t>
      </w:r>
      <w:r w:rsidRPr="008E6F95">
        <w:rPr>
          <w:rStyle w:val="StyleUnderline"/>
        </w:rPr>
        <w:t>development</w:t>
      </w:r>
      <w:r w:rsidRPr="00C0573F">
        <w:rPr>
          <w:rStyle w:val="StyleUnderline"/>
        </w:rPr>
        <w:t xml:space="preserve"> can also </w:t>
      </w:r>
      <w:r w:rsidRPr="008E6F95">
        <w:rPr>
          <w:rStyle w:val="StyleUnderline"/>
        </w:rPr>
        <w:t>lead to trajectory changes</w:t>
      </w:r>
      <w:r w:rsidRPr="00C0573F">
        <w:rPr>
          <w:rStyle w:val="StyleUnderline"/>
        </w:rPr>
        <w:t xml:space="preserve"> in the global political environment </w:t>
      </w:r>
      <w:r w:rsidRPr="008E6F95">
        <w:rPr>
          <w:rStyle w:val="StyleUnderline"/>
        </w:rPr>
        <w:t xml:space="preserve">that </w:t>
      </w:r>
      <w:r w:rsidRPr="008E6F95">
        <w:rPr>
          <w:rStyle w:val="Emphasis"/>
        </w:rPr>
        <w:t>would not happen if the development timeline were slowed down</w:t>
      </w:r>
      <w:r w:rsidRPr="00C0573F">
        <w:rPr>
          <w:sz w:val="16"/>
        </w:rPr>
        <w:t xml:space="preserve">, since such changes can be locked in over time. </w:t>
      </w:r>
    </w:p>
    <w:p w14:paraId="206BC855" w14:textId="77777777" w:rsidR="00512C2A" w:rsidRPr="00C0573F" w:rsidRDefault="00512C2A" w:rsidP="00512C2A">
      <w:pPr>
        <w:rPr>
          <w:rStyle w:val="StyleUnderline"/>
        </w:rPr>
      </w:pPr>
      <w:r w:rsidRPr="00C0573F">
        <w:rPr>
          <w:rStyle w:val="StyleUnderline"/>
        </w:rPr>
        <w:t xml:space="preserve">Global development increases diversity in global governance </w:t>
      </w:r>
    </w:p>
    <w:p w14:paraId="61F12C5C" w14:textId="77777777" w:rsidR="00512C2A" w:rsidRPr="00C0573F" w:rsidRDefault="00512C2A" w:rsidP="00512C2A">
      <w:r w:rsidRPr="00C0573F">
        <w:rPr>
          <w:sz w:val="16"/>
        </w:rPr>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1A0C86">
        <w:rPr>
          <w:rStyle w:val="StyleUnderline"/>
          <w:highlight w:val="cyan"/>
        </w:rPr>
        <w:t xml:space="preserve">Increasing </w:t>
      </w:r>
      <w:r w:rsidRPr="00C0573F">
        <w:rPr>
          <w:rStyle w:val="StyleUnderline"/>
        </w:rPr>
        <w:t xml:space="preserve">the </w:t>
      </w:r>
      <w:r w:rsidRPr="001A0C86">
        <w:rPr>
          <w:rStyle w:val="StyleUnderline"/>
          <w:highlight w:val="cyan"/>
        </w:rPr>
        <w:t>diversity of</w:t>
      </w:r>
      <w:r w:rsidRPr="00C0573F">
        <w:rPr>
          <w:rStyle w:val="StyleUnderline"/>
        </w:rPr>
        <w:t xml:space="preserve"> decision makers in global </w:t>
      </w:r>
      <w:r w:rsidRPr="001A0C86">
        <w:rPr>
          <w:rStyle w:val="StyleUnderline"/>
          <w:highlight w:val="cyan"/>
        </w:rPr>
        <w:t>institutions</w:t>
      </w:r>
      <w:r w:rsidRPr="00C0573F">
        <w:rPr>
          <w:rStyle w:val="StyleUnderline"/>
        </w:rPr>
        <w:t xml:space="preserve"> improves the quality of world governance, which </w:t>
      </w:r>
      <w:r w:rsidRPr="001A0C86">
        <w:rPr>
          <w:rStyle w:val="StyleUnderline"/>
          <w:highlight w:val="cyan"/>
        </w:rPr>
        <w:t xml:space="preserve">enables humanity to </w:t>
      </w:r>
      <w:r w:rsidRPr="001A0C86">
        <w:rPr>
          <w:rStyle w:val="Emphasis"/>
          <w:highlight w:val="cyan"/>
        </w:rPr>
        <w:t>better navigate existential risks</w:t>
      </w:r>
      <w:r w:rsidRPr="00C0573F">
        <w:rPr>
          <w:rStyle w:val="StyleUnderline"/>
        </w:rPr>
        <w:t xml:space="preserve"> and other global challenges.</w:t>
      </w:r>
      <w:r w:rsidRPr="00C0573F">
        <w:t xml:space="preserve"> </w:t>
      </w:r>
    </w:p>
    <w:p w14:paraId="7C3FAA32" w14:textId="77777777" w:rsidR="00512C2A" w:rsidRPr="00C0573F" w:rsidRDefault="00512C2A" w:rsidP="00512C2A">
      <w:pPr>
        <w:rPr>
          <w:sz w:val="16"/>
        </w:rPr>
      </w:pPr>
      <w:r w:rsidRPr="00C0573F">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w:t>
      </w:r>
      <w:r w:rsidRPr="00C0573F">
        <w:rPr>
          <w:rStyle w:val="StyleUnderline"/>
        </w:rPr>
        <w:t>it improves value alignment between</w:t>
      </w:r>
      <w:r w:rsidRPr="00C0573F">
        <w:rPr>
          <w:sz w:val="16"/>
        </w:rPr>
        <w:t xml:space="preserve"> these </w:t>
      </w:r>
      <w:r w:rsidRPr="00C0573F">
        <w:rPr>
          <w:rStyle w:val="StyleUnderline"/>
        </w:rPr>
        <w:t>institutions and humanity</w:t>
      </w:r>
      <w:r w:rsidRPr="00C0573F">
        <w:rPr>
          <w:sz w:val="16"/>
        </w:rPr>
        <w:t xml:space="preserve">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31714C22" w14:textId="77777777" w:rsidR="00512C2A" w:rsidRPr="00C0573F" w:rsidRDefault="00512C2A" w:rsidP="00512C2A">
      <w:pPr>
        <w:rPr>
          <w:sz w:val="16"/>
        </w:rPr>
      </w:pPr>
      <w:r w:rsidRPr="00C0573F">
        <w:rPr>
          <w:sz w:val="16"/>
        </w:rPr>
        <w:t xml:space="preserve">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 </w:t>
      </w:r>
    </w:p>
    <w:p w14:paraId="62827384" w14:textId="77777777" w:rsidR="00512C2A" w:rsidRPr="00C0573F" w:rsidRDefault="00512C2A" w:rsidP="00512C2A">
      <w:pPr>
        <w:rPr>
          <w:sz w:val="16"/>
        </w:rPr>
      </w:pPr>
      <w:r w:rsidRPr="00C0573F">
        <w:rPr>
          <w:sz w:val="16"/>
        </w:rPr>
        <w:t xml:space="preserve">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w:t>
      </w:r>
    </w:p>
    <w:p w14:paraId="41966D83" w14:textId="77777777" w:rsidR="00512C2A" w:rsidRPr="00C0573F" w:rsidRDefault="00512C2A" w:rsidP="00512C2A">
      <w:r w:rsidRPr="00C0573F">
        <w:rPr>
          <w:rStyle w:val="Emphasis"/>
        </w:rPr>
        <w:t xml:space="preserve">Global </w:t>
      </w:r>
      <w:r w:rsidRPr="001A0C86">
        <w:rPr>
          <w:rStyle w:val="Emphasis"/>
          <w:highlight w:val="cyan"/>
        </w:rPr>
        <w:t>development reduces existential risks</w:t>
      </w:r>
      <w:r w:rsidRPr="00C0573F">
        <w:t xml:space="preserve"> </w:t>
      </w:r>
    </w:p>
    <w:p w14:paraId="42F41D45" w14:textId="77777777" w:rsidR="00512C2A" w:rsidRPr="001A0C86" w:rsidRDefault="00512C2A" w:rsidP="00512C2A">
      <w:pPr>
        <w:rPr>
          <w:rStyle w:val="Emphasis"/>
          <w:highlight w:val="cyan"/>
        </w:rPr>
      </w:pPr>
      <w:r w:rsidRPr="00C0573F">
        <w:rPr>
          <w:sz w:val="16"/>
        </w:rPr>
        <w:t xml:space="preserve">Another important way in which </w:t>
      </w:r>
      <w:r w:rsidRPr="00C0573F">
        <w:rPr>
          <w:rStyle w:val="StyleUnderline"/>
        </w:rPr>
        <w:t>global development improves the long-term future</w:t>
      </w:r>
      <w:r w:rsidRPr="00C0573F">
        <w:rPr>
          <w:sz w:val="16"/>
        </w:rPr>
        <w:t xml:space="preserve"> is </w:t>
      </w:r>
      <w:r w:rsidRPr="00C0573F">
        <w:rPr>
          <w:rStyle w:val="StyleUnderline"/>
        </w:rPr>
        <w:t xml:space="preserve">by reducing existential risks, particularly risks </w:t>
      </w:r>
      <w:r w:rsidRPr="001A0C86">
        <w:rPr>
          <w:rStyle w:val="StyleUnderline"/>
          <w:highlight w:val="cyan"/>
        </w:rPr>
        <w:t xml:space="preserve">from </w:t>
      </w:r>
      <w:r w:rsidRPr="001A0C86">
        <w:rPr>
          <w:rStyle w:val="Emphasis"/>
          <w:highlight w:val="cyan"/>
        </w:rPr>
        <w:t>pandemics</w:t>
      </w:r>
      <w:r w:rsidRPr="001A0C86">
        <w:rPr>
          <w:rStyle w:val="StyleUnderline"/>
          <w:highlight w:val="cyan"/>
        </w:rPr>
        <w:t xml:space="preserve"> and </w:t>
      </w:r>
      <w:r w:rsidRPr="001A0C86">
        <w:rPr>
          <w:rStyle w:val="Emphasis"/>
          <w:highlight w:val="cyan"/>
        </w:rPr>
        <w:t>political instability.</w:t>
      </w:r>
      <w:r w:rsidRPr="00C0573F">
        <w:rPr>
          <w:sz w:val="16"/>
        </w:rPr>
        <w:t xml:space="preserve"> 80,000 Hours estimates that the risk of a biological existential catastrophe in the next 100 years is about 1 in 1000.6 </w:t>
      </w:r>
      <w:r w:rsidRPr="001A0C86">
        <w:rPr>
          <w:rStyle w:val="StyleUnderline"/>
          <w:highlight w:val="cyan"/>
        </w:rPr>
        <w:t xml:space="preserve">Poverty </w:t>
      </w:r>
      <w:r w:rsidRPr="00C0573F">
        <w:rPr>
          <w:rStyle w:val="StyleUnderline"/>
        </w:rPr>
        <w:t>makes communities more susceptible to spreading infectious diseases.</w:t>
      </w:r>
      <w:r w:rsidRPr="00C0573F">
        <w:t xml:space="preserve"> </w:t>
      </w:r>
      <w:r w:rsidRPr="00C0573F">
        <w:rPr>
          <w:sz w:val="16"/>
        </w:rPr>
        <w:t xml:space="preserve">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C0573F">
        <w:rPr>
          <w:rStyle w:val="StyleUnderline"/>
        </w:rPr>
        <w:t>malnutrition weakens</w:t>
      </w:r>
      <w:r w:rsidRPr="00C0573F">
        <w:rPr>
          <w:sz w:val="16"/>
        </w:rPr>
        <w:t xml:space="preserve"> the </w:t>
      </w:r>
      <w:r w:rsidRPr="00C0573F">
        <w:rPr>
          <w:rStyle w:val="StyleUnderline"/>
        </w:rPr>
        <w:t>immune systems</w:t>
      </w:r>
      <w:r w:rsidRPr="00C0573F">
        <w:rPr>
          <w:sz w:val="16"/>
        </w:rPr>
        <w:t xml:space="preserve"> of poor people, thereby making them more vulnerable to disease.8 </w:t>
      </w:r>
      <w:r w:rsidRPr="001A0C86">
        <w:rPr>
          <w:rStyle w:val="StyleUnderline"/>
          <w:highlight w:val="cyan"/>
        </w:rPr>
        <w:t>Raising national income</w:t>
      </w:r>
      <w:r w:rsidRPr="00C0573F">
        <w:rPr>
          <w:rStyle w:val="StyleUnderline"/>
        </w:rPr>
        <w:t xml:space="preserve"> improves population health and enables countries to invest more in public health infrastructure, which </w:t>
      </w:r>
      <w:r w:rsidRPr="001A0C86">
        <w:rPr>
          <w:rStyle w:val="StyleUnderline"/>
          <w:highlight w:val="cyan"/>
        </w:rPr>
        <w:t>makes populations</w:t>
      </w:r>
      <w:r w:rsidRPr="00C0573F">
        <w:rPr>
          <w:rStyle w:val="StyleUnderline"/>
        </w:rPr>
        <w:t xml:space="preserve"> more </w:t>
      </w:r>
      <w:r w:rsidRPr="001A0C86">
        <w:rPr>
          <w:rStyle w:val="StyleUnderline"/>
          <w:highlight w:val="cyan"/>
        </w:rPr>
        <w:t>resilient to</w:t>
      </w:r>
      <w:r w:rsidRPr="00C0573F">
        <w:rPr>
          <w:rStyle w:val="StyleUnderline"/>
        </w:rPr>
        <w:t xml:space="preserve"> potentially </w:t>
      </w:r>
      <w:r w:rsidRPr="001A0C86">
        <w:rPr>
          <w:rStyle w:val="Emphasis"/>
          <w:highlight w:val="cyan"/>
        </w:rPr>
        <w:t xml:space="preserve">catastrophic pandemics. </w:t>
      </w:r>
    </w:p>
    <w:p w14:paraId="2A13C260" w14:textId="77777777" w:rsidR="00512C2A" w:rsidRPr="00C0573F" w:rsidRDefault="00512C2A" w:rsidP="00512C2A">
      <w:pPr>
        <w:rPr>
          <w:sz w:val="16"/>
        </w:rPr>
      </w:pPr>
      <w:r w:rsidRPr="001A0C86">
        <w:rPr>
          <w:rStyle w:val="StyleUnderline"/>
          <w:highlight w:val="cyan"/>
        </w:rPr>
        <w:t>Global poverty</w:t>
      </w:r>
      <w:r w:rsidRPr="00C0573F">
        <w:rPr>
          <w:rStyle w:val="StyleUnderline"/>
        </w:rPr>
        <w:t xml:space="preserve"> also </w:t>
      </w:r>
      <w:r w:rsidRPr="001A0C86">
        <w:rPr>
          <w:rStyle w:val="StyleUnderline"/>
          <w:highlight w:val="cyan"/>
        </w:rPr>
        <w:t>causes existential risk through</w:t>
      </w:r>
      <w:r w:rsidRPr="00C0573F">
        <w:rPr>
          <w:rStyle w:val="StyleUnderline"/>
        </w:rPr>
        <w:t xml:space="preserve"> its </w:t>
      </w:r>
      <w:r w:rsidRPr="001A0C86">
        <w:rPr>
          <w:rStyle w:val="Emphasis"/>
          <w:highlight w:val="cyan"/>
        </w:rPr>
        <w:t>negative effects on international security</w:t>
      </w:r>
      <w:r w:rsidRPr="001A0C86">
        <w:rPr>
          <w:rStyle w:val="StyleUnderline"/>
          <w:highlight w:val="cyan"/>
        </w:rPr>
        <w:t>.</w:t>
      </w:r>
      <w:r w:rsidRPr="00C0573F">
        <w:rPr>
          <w:sz w:val="16"/>
        </w:rPr>
        <w:t xml:space="preserve"> Many developing countries, particularly </w:t>
      </w:r>
      <w:r w:rsidRPr="001A0C86">
        <w:rPr>
          <w:rStyle w:val="StyleUnderline"/>
          <w:highlight w:val="cyan"/>
        </w:rPr>
        <w:t>weak states, are caught in a</w:t>
      </w:r>
      <w:r w:rsidRPr="00C0573F">
        <w:rPr>
          <w:rStyle w:val="StyleUnderline"/>
        </w:rPr>
        <w:t xml:space="preserve"> vicious </w:t>
      </w:r>
      <w:r w:rsidRPr="001A0C86">
        <w:rPr>
          <w:rStyle w:val="StyleUnderline"/>
          <w:highlight w:val="cyan"/>
        </w:rPr>
        <w:t>cycle of poverty</w:t>
      </w:r>
      <w:r w:rsidRPr="00C0573F">
        <w:rPr>
          <w:rStyle w:val="StyleUnderline"/>
        </w:rPr>
        <w:t xml:space="preserve">, corruption, </w:t>
      </w:r>
      <w:r w:rsidRPr="001A0C86">
        <w:rPr>
          <w:rStyle w:val="StyleUnderline"/>
          <w:highlight w:val="cyan"/>
        </w:rPr>
        <w:t>and political instability</w:t>
      </w:r>
      <w:r w:rsidRPr="00C0573F">
        <w:rPr>
          <w:rStyle w:val="StyleUnderline"/>
        </w:rPr>
        <w:t xml:space="preserve">: </w:t>
      </w:r>
      <w:r w:rsidRPr="00C0573F">
        <w:rPr>
          <w:sz w:val="16"/>
        </w:rPr>
        <w:t xml:space="preserve">“Inept, corrupt, or weak governance fosters poverty; widespread </w:t>
      </w:r>
      <w:r w:rsidRPr="00C0573F">
        <w:rPr>
          <w:rStyle w:val="StyleUnderline"/>
        </w:rPr>
        <w:t xml:space="preserve">poverty makes effective, equitable governance more difficult </w:t>
      </w:r>
      <w:r w:rsidRPr="00C0573F">
        <w:rPr>
          <w:sz w:val="16"/>
        </w:rPr>
        <w:t xml:space="preserve">to achieve; and when weak governments fail to improve their people’s lives, their legitimacy suffers.” </w:t>
      </w:r>
      <w:r w:rsidRPr="001A0C86">
        <w:rPr>
          <w:rStyle w:val="StyleUnderline"/>
          <w:highlight w:val="cyan"/>
        </w:rPr>
        <w:t>Weak states</w:t>
      </w:r>
      <w:r w:rsidRPr="00C0573F">
        <w:rPr>
          <w:rStyle w:val="StyleUnderline"/>
        </w:rPr>
        <w:t xml:space="preserve"> often </w:t>
      </w:r>
      <w:r w:rsidRPr="001A0C86">
        <w:rPr>
          <w:rStyle w:val="Emphasis"/>
          <w:highlight w:val="cyan"/>
        </w:rPr>
        <w:t>engender terrorism</w:t>
      </w:r>
      <w:r w:rsidRPr="001A0C86">
        <w:rPr>
          <w:rStyle w:val="StyleUnderline"/>
          <w:highlight w:val="cyan"/>
        </w:rPr>
        <w:t xml:space="preserve"> and crime</w:t>
      </w:r>
      <w:r w:rsidRPr="00C0573F">
        <w:rPr>
          <w:rStyle w:val="StyleUnderline"/>
        </w:rPr>
        <w:t xml:space="preserve"> because they are unable to maintain law and order in their territories</w:t>
      </w:r>
      <w:r w:rsidRPr="00C0573F">
        <w:rPr>
          <w:sz w:val="16"/>
        </w:rPr>
        <w:t>.9</w:t>
      </w:r>
    </w:p>
    <w:p w14:paraId="53149C57" w14:textId="77777777" w:rsidR="00512C2A" w:rsidRPr="00C0573F" w:rsidRDefault="00512C2A" w:rsidP="00512C2A">
      <w:pPr>
        <w:pStyle w:val="Heading3"/>
      </w:pPr>
      <w:r w:rsidRPr="00C0573F">
        <w:t>1NC—CP</w:t>
      </w:r>
    </w:p>
    <w:p w14:paraId="58BE89AD" w14:textId="77777777" w:rsidR="00512C2A" w:rsidRPr="004803A1" w:rsidRDefault="00512C2A" w:rsidP="00512C2A">
      <w:pPr>
        <w:pStyle w:val="Heading4"/>
      </w:pPr>
      <w:r w:rsidRPr="00C0573F">
        <w:rPr>
          <w:rFonts w:cs="Times New Roman"/>
        </w:rPr>
        <w:t xml:space="preserve">Text: The United States, through a limited constitutional convention called for by at least thirty-four of the States and ratified by at least thirty-eight of the States, should </w:t>
      </w:r>
      <w:r w:rsidRPr="005F199A">
        <w:t xml:space="preserve">promote </w:t>
      </w:r>
      <w:r w:rsidRPr="004803A1">
        <w:t>implement sectoral bargaining panels upon the request of any worker organization representing either 5,000 workers or 10 percent of workers in a sector, with agreements subject to contract extension across the sector upon ratification.</w:t>
      </w:r>
    </w:p>
    <w:p w14:paraId="20B4840C" w14:textId="77777777" w:rsidR="00512C2A" w:rsidRPr="00C0573F" w:rsidRDefault="00512C2A" w:rsidP="00512C2A">
      <w:pPr>
        <w:pStyle w:val="Heading4"/>
      </w:pPr>
      <w:r w:rsidRPr="00C0573F">
        <w:t xml:space="preserve">Solves and avoids politics  </w:t>
      </w:r>
    </w:p>
    <w:p w14:paraId="483A7DCD" w14:textId="77777777" w:rsidR="00512C2A" w:rsidRPr="00C0573F" w:rsidRDefault="00512C2A" w:rsidP="00512C2A">
      <w:r w:rsidRPr="00C0573F">
        <w:rPr>
          <w:rStyle w:val="Style13ptBold"/>
        </w:rPr>
        <w:t>Peters 25</w:t>
      </w:r>
      <w:r w:rsidRPr="00C0573F">
        <w:t xml:space="preserve"> (Rita – JD from Washington and Lee University School of Law, “Rita Peters: FACTS that Rebut the “Runaway Convention Myth”,” 3/26/25, https://conventionofstates.com/news/rita-peters-facts-that-rebut-the-runaway-convention-myth)</w:t>
      </w:r>
    </w:p>
    <w:p w14:paraId="06F8F938" w14:textId="77777777" w:rsidR="00512C2A" w:rsidRPr="00C0573F" w:rsidRDefault="00512C2A" w:rsidP="00512C2A">
      <w:pPr>
        <w:rPr>
          <w:sz w:val="16"/>
        </w:rPr>
      </w:pPr>
      <w:r w:rsidRPr="00C0573F">
        <w:rPr>
          <w:rStyle w:val="StyleUnderline"/>
        </w:rPr>
        <w:t xml:space="preserve">The </w:t>
      </w:r>
      <w:r w:rsidRPr="001A0C86">
        <w:rPr>
          <w:rStyle w:val="StyleUnderline"/>
          <w:highlight w:val="cyan"/>
        </w:rPr>
        <w:t xml:space="preserve">state legislatures </w:t>
      </w:r>
      <w:r w:rsidRPr="001A0C86">
        <w:rPr>
          <w:rStyle w:val="Emphasis"/>
          <w:highlight w:val="cyan"/>
        </w:rPr>
        <w:t>define the agenda</w:t>
      </w:r>
      <w:r w:rsidRPr="001A0C86">
        <w:rPr>
          <w:rStyle w:val="StyleUnderline"/>
          <w:highlight w:val="cyan"/>
        </w:rPr>
        <w:t xml:space="preserve"> for an Article V convention</w:t>
      </w:r>
      <w:r w:rsidRPr="00C0573F">
        <w:rPr>
          <w:rStyle w:val="StyleUnderline"/>
        </w:rPr>
        <w:t xml:space="preserve"> through their applications.</w:t>
      </w:r>
      <w:r w:rsidRPr="00C0573F">
        <w:rPr>
          <w:sz w:val="16"/>
        </w:rPr>
        <w:t xml:space="preserve"> Only when 34 states agree that a convention is needed to propose amendments on a given topic, thereby setting the agenda, can a convention be called (that’s why we haven’t had one yet!). </w:t>
      </w:r>
    </w:p>
    <w:p w14:paraId="187D815C" w14:textId="77777777" w:rsidR="00512C2A" w:rsidRPr="00C0573F" w:rsidRDefault="00512C2A" w:rsidP="00512C2A">
      <w:pPr>
        <w:rPr>
          <w:sz w:val="16"/>
        </w:rPr>
      </w:pPr>
      <w:r w:rsidRPr="00C0573F">
        <w:rPr>
          <w:rStyle w:val="StyleUnderline"/>
        </w:rPr>
        <w:t xml:space="preserve">The very reason the Founders added </w:t>
      </w:r>
      <w:r w:rsidRPr="001A0C86">
        <w:rPr>
          <w:rStyle w:val="StyleUnderline"/>
          <w:highlight w:val="cyan"/>
        </w:rPr>
        <w:t>the convention mechanism</w:t>
      </w:r>
      <w:r w:rsidRPr="00C0573F">
        <w:rPr>
          <w:rStyle w:val="StyleUnderline"/>
        </w:rPr>
        <w:t xml:space="preserve"> to Article V was to </w:t>
      </w:r>
      <w:r w:rsidRPr="001A0C86">
        <w:rPr>
          <w:rStyle w:val="StyleUnderline"/>
          <w:highlight w:val="cyan"/>
        </w:rPr>
        <w:t>allow the states</w:t>
      </w:r>
      <w:r w:rsidRPr="00C0573F">
        <w:rPr>
          <w:rStyle w:val="StyleUnderline"/>
        </w:rPr>
        <w:t xml:space="preserve"> a way </w:t>
      </w:r>
      <w:r w:rsidRPr="001A0C86">
        <w:rPr>
          <w:rStyle w:val="StyleUnderline"/>
          <w:highlight w:val="cyan"/>
        </w:rPr>
        <w:t xml:space="preserve">to </w:t>
      </w:r>
      <w:r w:rsidRPr="001A0C86">
        <w:rPr>
          <w:rStyle w:val="Emphasis"/>
          <w:highlight w:val="cyan"/>
        </w:rPr>
        <w:t>bypass Congress</w:t>
      </w:r>
      <w:r w:rsidRPr="001A0C86">
        <w:rPr>
          <w:rStyle w:val="StyleUnderline"/>
          <w:highlight w:val="cyan"/>
        </w:rPr>
        <w:t xml:space="preserve"> in proposing</w:t>
      </w:r>
      <w:r w:rsidRPr="00C0573F">
        <w:rPr>
          <w:rStyle w:val="StyleUnderline"/>
        </w:rPr>
        <w:t xml:space="preserve"> needed </w:t>
      </w:r>
      <w:r w:rsidRPr="001A0C86">
        <w:rPr>
          <w:rStyle w:val="StyleUnderline"/>
          <w:highlight w:val="cyan"/>
        </w:rPr>
        <w:t>amendments.</w:t>
      </w:r>
      <w:r w:rsidRPr="00C0573F">
        <w:rPr>
          <w:sz w:val="16"/>
        </w:rPr>
        <w:t xml:space="preserve"> See James Madison’s Notes on the Convention from September 15th, 1787. So the idea that the states cannot define and limit the scope of the convention makes no sense.</w:t>
      </w:r>
    </w:p>
    <w:p w14:paraId="21D859C0" w14:textId="77777777" w:rsidR="00512C2A" w:rsidRPr="00C0573F" w:rsidRDefault="00512C2A" w:rsidP="00512C2A">
      <w:pPr>
        <w:rPr>
          <w:rStyle w:val="StyleUnderline"/>
        </w:rPr>
      </w:pPr>
      <w:r w:rsidRPr="00C0573F">
        <w:rPr>
          <w:sz w:val="16"/>
        </w:rPr>
        <w:t xml:space="preserve">The delegates to the convention act as legal agents of the state legislatures who choose and commission them. This is a matter of well-documented, universal historical precedent. </w:t>
      </w:r>
      <w:r w:rsidRPr="001A0C86">
        <w:rPr>
          <w:rStyle w:val="StyleUnderline"/>
          <w:highlight w:val="cyan"/>
        </w:rPr>
        <w:t>Any action taken by a delegate outside the scope of</w:t>
      </w:r>
      <w:r w:rsidRPr="00C0573F">
        <w:rPr>
          <w:rStyle w:val="StyleUnderline"/>
        </w:rPr>
        <w:t xml:space="preserve"> his or her </w:t>
      </w:r>
      <w:r w:rsidRPr="001A0C86">
        <w:rPr>
          <w:rStyle w:val="StyleUnderline"/>
          <w:highlight w:val="cyan"/>
        </w:rPr>
        <w:t xml:space="preserve">authority </w:t>
      </w:r>
      <w:r w:rsidRPr="001A0C86">
        <w:rPr>
          <w:rStyle w:val="Emphasis"/>
          <w:highlight w:val="cyan"/>
        </w:rPr>
        <w:t>would be void</w:t>
      </w:r>
      <w:r w:rsidRPr="001A0C86">
        <w:rPr>
          <w:rStyle w:val="StyleUnderline"/>
          <w:highlight w:val="cyan"/>
        </w:rPr>
        <w:t xml:space="preserve"> as a matter of common law</w:t>
      </w:r>
      <w:r w:rsidRPr="00C0573F">
        <w:rPr>
          <w:rStyle w:val="StyleUnderline"/>
        </w:rPr>
        <w:t xml:space="preserve"> agency principles.</w:t>
      </w:r>
    </w:p>
    <w:p w14:paraId="03F7DE7D" w14:textId="77777777" w:rsidR="00512C2A" w:rsidRPr="00C0573F" w:rsidRDefault="00512C2A" w:rsidP="00512C2A">
      <w:pPr>
        <w:rPr>
          <w:sz w:val="16"/>
          <w:szCs w:val="16"/>
        </w:rPr>
      </w:pPr>
      <w:r w:rsidRPr="00C0573F">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571F1CAD" w14:textId="77777777" w:rsidR="00512C2A" w:rsidRPr="00C0573F" w:rsidRDefault="00512C2A" w:rsidP="00512C2A">
      <w:pPr>
        <w:rPr>
          <w:sz w:val="16"/>
          <w:szCs w:val="16"/>
        </w:rPr>
      </w:pPr>
      <w:r w:rsidRPr="00C0573F">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5F9C0CAF" w14:textId="77777777" w:rsidR="00512C2A" w:rsidRPr="00C0573F" w:rsidRDefault="00512C2A" w:rsidP="00512C2A">
      <w:pPr>
        <w:rPr>
          <w:sz w:val="16"/>
        </w:rPr>
      </w:pPr>
      <w:r w:rsidRPr="001A0C86">
        <w:rPr>
          <w:rStyle w:val="StyleUnderline"/>
          <w:highlight w:val="cyan"/>
        </w:rPr>
        <w:t xml:space="preserve">There is </w:t>
      </w:r>
      <w:r w:rsidRPr="001A0C86">
        <w:rPr>
          <w:rStyle w:val="Emphasis"/>
          <w:highlight w:val="cyan"/>
        </w:rPr>
        <w:t>zero precedent</w:t>
      </w:r>
      <w:r w:rsidRPr="001A0C86">
        <w:rPr>
          <w:rStyle w:val="StyleUnderline"/>
          <w:highlight w:val="cyan"/>
        </w:rPr>
        <w:t xml:space="preserve"> for</w:t>
      </w:r>
      <w:r w:rsidRPr="00C0573F">
        <w:rPr>
          <w:rStyle w:val="StyleUnderline"/>
        </w:rPr>
        <w:t xml:space="preserve"> any </w:t>
      </w:r>
      <w:r w:rsidRPr="001A0C86">
        <w:rPr>
          <w:rStyle w:val="StyleUnderline"/>
          <w:highlight w:val="cyan"/>
        </w:rPr>
        <w:t>“runaway convention”</w:t>
      </w:r>
      <w:r w:rsidRPr="00C0573F">
        <w:rPr>
          <w:rStyle w:val="StyleUnderline"/>
        </w:rPr>
        <w:t xml:space="preserve"> in American history.</w:t>
      </w:r>
      <w:r w:rsidRPr="00C0573F">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009F8EBD" w14:textId="77777777" w:rsidR="00512C2A" w:rsidRPr="00C0573F" w:rsidRDefault="00512C2A" w:rsidP="00512C2A"/>
    <w:p w14:paraId="04339120" w14:textId="77777777" w:rsidR="00512C2A" w:rsidRPr="00C0573F" w:rsidRDefault="00512C2A" w:rsidP="00512C2A"/>
    <w:p w14:paraId="49532F66" w14:textId="77777777" w:rsidR="00512C2A" w:rsidRPr="00C0573F" w:rsidRDefault="00512C2A" w:rsidP="00512C2A">
      <w:pPr>
        <w:pStyle w:val="Heading3"/>
      </w:pPr>
      <w:r w:rsidRPr="00C0573F">
        <w:t>1NC—DA</w:t>
      </w:r>
    </w:p>
    <w:p w14:paraId="174E38ED" w14:textId="77777777" w:rsidR="00512C2A" w:rsidRPr="00C0573F" w:rsidRDefault="00512C2A" w:rsidP="00512C2A">
      <w:pPr>
        <w:pStyle w:val="Heading4"/>
      </w:pPr>
      <w:r w:rsidRPr="00C0573F">
        <w:t xml:space="preserve">Democrats will </w:t>
      </w:r>
      <w:r w:rsidRPr="00C0573F">
        <w:rPr>
          <w:u w:val="single"/>
        </w:rPr>
        <w:t>win the House</w:t>
      </w:r>
      <w:r w:rsidRPr="00C0573F">
        <w:t xml:space="preserve"> now—that jumpstarts </w:t>
      </w:r>
      <w:r w:rsidRPr="00C0573F">
        <w:rPr>
          <w:u w:val="single"/>
        </w:rPr>
        <w:t>congressional oversight</w:t>
      </w:r>
      <w:r w:rsidRPr="00C0573F">
        <w:t xml:space="preserve"> of the Trump administration </w:t>
      </w:r>
    </w:p>
    <w:p w14:paraId="2EEAA0A9" w14:textId="77777777" w:rsidR="00512C2A" w:rsidRPr="00C0573F" w:rsidRDefault="00512C2A" w:rsidP="00512C2A">
      <w:r w:rsidRPr="00C0573F">
        <w:rPr>
          <w:rStyle w:val="Style13ptBold"/>
        </w:rPr>
        <w:t>Galston 8/28</w:t>
      </w:r>
      <w:r w:rsidRPr="00C0573F">
        <w:t>/25 (William A. – former Professor and acting Dean at the University of Maryland’s School of Public Policy with a PhD from the University of Chicago, “What history tells us about the 2026 midterm elections,” https://www.brookings.edu/articles/what-history-tells-us-about-the-2026-midterm-elections/)</w:t>
      </w:r>
    </w:p>
    <w:p w14:paraId="7A222E96" w14:textId="77777777" w:rsidR="00512C2A" w:rsidRPr="00C0573F" w:rsidRDefault="00512C2A" w:rsidP="00512C2A">
      <w:pPr>
        <w:rPr>
          <w:u w:val="single"/>
        </w:rPr>
      </w:pPr>
      <w:r w:rsidRPr="00C0573F">
        <w:rPr>
          <w:rStyle w:val="StyleUnderline"/>
        </w:rPr>
        <w:t xml:space="preserve">Since reentering the White House in January, President Trump has enjoyed the support of narrow but unified </w:t>
      </w:r>
      <w:r w:rsidRPr="001A0C86">
        <w:rPr>
          <w:rStyle w:val="StyleUnderline"/>
          <w:highlight w:val="cyan"/>
        </w:rPr>
        <w:t>Republican majorities</w:t>
      </w:r>
      <w:r w:rsidRPr="00C0573F">
        <w:rPr>
          <w:rStyle w:val="StyleUnderline"/>
        </w:rPr>
        <w:t xml:space="preserve"> in both the House and the Senate. This has enabled him to win significant legislative victories while </w:t>
      </w:r>
      <w:r w:rsidRPr="001A0C86">
        <w:rPr>
          <w:rStyle w:val="StyleUnderline"/>
          <w:highlight w:val="cyan"/>
        </w:rPr>
        <w:t>minimizing</w:t>
      </w:r>
      <w:r w:rsidRPr="00C0573F">
        <w:rPr>
          <w:rStyle w:val="StyleUnderline"/>
        </w:rPr>
        <w:t xml:space="preserve"> potentially troubling </w:t>
      </w:r>
      <w:r w:rsidRPr="001A0C86">
        <w:rPr>
          <w:rStyle w:val="StyleUnderline"/>
          <w:highlight w:val="cyan"/>
        </w:rPr>
        <w:t>congressional oversight</w:t>
      </w:r>
      <w:r w:rsidRPr="00C0573F">
        <w:rPr>
          <w:rStyle w:val="StyleUnderline"/>
        </w:rPr>
        <w:t>.</w:t>
      </w:r>
    </w:p>
    <w:p w14:paraId="0C621D5E" w14:textId="77777777" w:rsidR="00512C2A" w:rsidRPr="00C0573F" w:rsidRDefault="00512C2A" w:rsidP="00512C2A">
      <w:pPr>
        <w:rPr>
          <w:sz w:val="16"/>
        </w:rPr>
      </w:pPr>
      <w:r w:rsidRPr="001A0C86">
        <w:rPr>
          <w:rStyle w:val="StyleUnderline"/>
          <w:highlight w:val="cyan"/>
        </w:rPr>
        <w:t xml:space="preserve">If Republicans </w:t>
      </w:r>
      <w:r w:rsidRPr="001A0C86">
        <w:rPr>
          <w:rStyle w:val="Emphasis"/>
          <w:highlight w:val="cyan"/>
        </w:rPr>
        <w:t>lost control</w:t>
      </w:r>
      <w:r w:rsidRPr="00C0573F">
        <w:rPr>
          <w:rStyle w:val="StyleUnderline"/>
        </w:rPr>
        <w:t xml:space="preserve"> of either chamber </w:t>
      </w:r>
      <w:r w:rsidRPr="001A0C86">
        <w:rPr>
          <w:rStyle w:val="StyleUnderline"/>
          <w:highlight w:val="cyan"/>
        </w:rPr>
        <w:t xml:space="preserve">in </w:t>
      </w:r>
      <w:r w:rsidRPr="006B4FA2">
        <w:rPr>
          <w:rStyle w:val="StyleUnderline"/>
        </w:rPr>
        <w:t>20</w:t>
      </w:r>
      <w:r w:rsidRPr="001A0C86">
        <w:rPr>
          <w:rStyle w:val="StyleUnderline"/>
          <w:highlight w:val="cyan"/>
        </w:rPr>
        <w:t>26</w:t>
      </w:r>
      <w:r w:rsidRPr="00C0573F">
        <w:rPr>
          <w:sz w:val="16"/>
        </w:rPr>
        <w:t xml:space="preserve">, the legislative phase of Trump’s presidency would end (unless he and the Democratic opposition pivoted toward an unlikely bipartisanship), </w:t>
      </w:r>
      <w:r w:rsidRPr="00C0573F">
        <w:rPr>
          <w:rStyle w:val="StyleUnderline"/>
        </w:rPr>
        <w:t xml:space="preserve">and a </w:t>
      </w:r>
      <w:r w:rsidRPr="00C0573F">
        <w:rPr>
          <w:rStyle w:val="Emphasis"/>
        </w:rPr>
        <w:t xml:space="preserve">stream of </w:t>
      </w:r>
      <w:r w:rsidRPr="001A0C86">
        <w:rPr>
          <w:rStyle w:val="Emphasis"/>
          <w:highlight w:val="cyan"/>
        </w:rPr>
        <w:t>oversight hearings</w:t>
      </w:r>
      <w:r w:rsidRPr="001A0C86">
        <w:rPr>
          <w:rStyle w:val="StyleUnderline"/>
          <w:highlight w:val="cyan"/>
        </w:rPr>
        <w:t xml:space="preserve"> would put</w:t>
      </w:r>
      <w:r w:rsidRPr="00C0573F">
        <w:rPr>
          <w:rStyle w:val="StyleUnderline"/>
        </w:rPr>
        <w:t xml:space="preserve"> his </w:t>
      </w:r>
      <w:r w:rsidRPr="001A0C86">
        <w:rPr>
          <w:rStyle w:val="StyleUnderline"/>
          <w:highlight w:val="cyan"/>
        </w:rPr>
        <w:t>administration on</w:t>
      </w:r>
      <w:r w:rsidRPr="00C0573F">
        <w:rPr>
          <w:rStyle w:val="StyleUnderline"/>
        </w:rPr>
        <w:t xml:space="preserve"> the </w:t>
      </w:r>
      <w:r w:rsidRPr="001A0C86">
        <w:rPr>
          <w:rStyle w:val="StyleUnderline"/>
          <w:highlight w:val="cyan"/>
        </w:rPr>
        <w:t>defensive.</w:t>
      </w:r>
      <w:r w:rsidRPr="00C0573F">
        <w:rPr>
          <w:sz w:val="16"/>
        </w:rPr>
        <w:t xml:space="preserve"> For a president whose approval rests in part on his ability to move swiftly and decisively, this would be a major setback.</w:t>
      </w:r>
    </w:p>
    <w:p w14:paraId="2B0D4FC7" w14:textId="77777777" w:rsidR="00512C2A" w:rsidRPr="00C0573F" w:rsidRDefault="00512C2A" w:rsidP="00512C2A">
      <w:pPr>
        <w:rPr>
          <w:sz w:val="10"/>
          <w:szCs w:val="10"/>
        </w:rPr>
      </w:pPr>
      <w:r w:rsidRPr="00C0573F">
        <w:rPr>
          <w:sz w:val="10"/>
          <w:szCs w:val="10"/>
        </w:rPr>
        <w:t>What are the odds that this will happen? Here’s what we know about midterms.</w:t>
      </w:r>
    </w:p>
    <w:p w14:paraId="38BA5AB6" w14:textId="77777777" w:rsidR="00512C2A" w:rsidRPr="00C0573F" w:rsidRDefault="00512C2A" w:rsidP="00512C2A">
      <w:pPr>
        <w:rPr>
          <w:sz w:val="10"/>
          <w:szCs w:val="10"/>
        </w:rPr>
      </w:pPr>
      <w:r w:rsidRPr="00C0573F">
        <w:rPr>
          <w:sz w:val="10"/>
          <w:szCs w:val="10"/>
        </w:rPr>
        <w:t>House elections differ structurally from Senate elections. The most obvious and consequential difference is that while every House member faces the voters every two years, only one-third of the senators do, and there is no guarantee that these senators in the aggregate will represent the actual balance between the parties.</w:t>
      </w:r>
    </w:p>
    <w:p w14:paraId="6036D4A7" w14:textId="77777777" w:rsidR="00512C2A" w:rsidRPr="00C0573F" w:rsidRDefault="00512C2A" w:rsidP="00512C2A">
      <w:pPr>
        <w:rPr>
          <w:sz w:val="10"/>
          <w:szCs w:val="10"/>
        </w:rPr>
      </w:pPr>
      <w:r w:rsidRPr="00C0573F">
        <w:rPr>
          <w:sz w:val="10"/>
          <w:szCs w:val="10"/>
        </w:rPr>
        <w:t>Next year’s Senate contests illustrate this difference. Although Republicans are defending 22 seats next year compared to just 13 for Democrats, only one Republican incumbent (Susan Collins of Maine) is running in a state won by Democratic presidential candidate Kamala Harris while two Democrats (Jon Ossoff of Georgia and the winner of the nominating contest in Michigan) will be running in states Donald Trump captured on his road to victory last year. Moreover, Democrats would have to achieve a net gain of four seats to take over control of the Senate, which Republicans now hold by 53 to 47—not impossible, but a daunting challenge.</w:t>
      </w:r>
    </w:p>
    <w:p w14:paraId="3288F105" w14:textId="77777777" w:rsidR="00512C2A" w:rsidRPr="00C0573F" w:rsidRDefault="00512C2A" w:rsidP="00512C2A">
      <w:pPr>
        <w:rPr>
          <w:sz w:val="10"/>
          <w:szCs w:val="10"/>
        </w:rPr>
      </w:pPr>
      <w:r w:rsidRPr="00C0573F">
        <w:rPr>
          <w:sz w:val="10"/>
          <w:szCs w:val="10"/>
        </w:rPr>
        <w:t>However, Republicans will have a much harder time defending their narrow majority in the House since both history and current political realities are tilting against them.</w:t>
      </w:r>
    </w:p>
    <w:p w14:paraId="4A932B4D" w14:textId="77777777" w:rsidR="00512C2A" w:rsidRPr="00C0573F" w:rsidRDefault="00512C2A" w:rsidP="00512C2A">
      <w:pPr>
        <w:rPr>
          <w:sz w:val="10"/>
          <w:szCs w:val="10"/>
        </w:rPr>
      </w:pPr>
      <w:r w:rsidRPr="00C0573F">
        <w:rPr>
          <w:sz w:val="10"/>
          <w:szCs w:val="10"/>
        </w:rPr>
        <w:t>The lessons of history</w:t>
      </w:r>
    </w:p>
    <w:p w14:paraId="0AF104B0" w14:textId="77777777" w:rsidR="00512C2A" w:rsidRPr="00C0573F" w:rsidRDefault="00512C2A" w:rsidP="00512C2A">
      <w:pPr>
        <w:rPr>
          <w:sz w:val="10"/>
          <w:szCs w:val="10"/>
        </w:rPr>
      </w:pPr>
      <w:r w:rsidRPr="00C0573F">
        <w:rPr>
          <w:sz w:val="10"/>
          <w:szCs w:val="10"/>
        </w:rPr>
        <w:t>With the 2026 midterm elections little more than a year away, how is the contest for control of the House of Representatives shaping up? Let’s begin with what we can learn from history.</w:t>
      </w:r>
    </w:p>
    <w:p w14:paraId="5B4D9400" w14:textId="77777777" w:rsidR="00512C2A" w:rsidRPr="00C0573F" w:rsidRDefault="00512C2A" w:rsidP="00512C2A">
      <w:pPr>
        <w:rPr>
          <w:sz w:val="10"/>
          <w:szCs w:val="10"/>
        </w:rPr>
      </w:pPr>
      <w:r w:rsidRPr="00C0573F">
        <w:rPr>
          <w:sz w:val="10"/>
          <w:szCs w:val="10"/>
        </w:rPr>
        <w:t>First: the president’s party almost always loses ground in midterm House elections, as has happened in 20 of the past 22 midterm elections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4A33A974" w14:textId="77777777" w:rsidR="00512C2A" w:rsidRPr="00C0573F" w:rsidRDefault="00512C2A" w:rsidP="00512C2A">
      <w:pPr>
        <w:rPr>
          <w:sz w:val="10"/>
          <w:szCs w:val="10"/>
        </w:rPr>
      </w:pPr>
      <w:r w:rsidRPr="00C0573F">
        <w:rPr>
          <w:sz w:val="10"/>
          <w:szCs w:val="10"/>
        </w:rPr>
        <w:t>Second: The president’s job approval has a strong impact on the outcome of midterm House elections. Although there are wide variations, the overall correlation is clear: The higher his job approval, the lower the losses that his party will experience. As Election Day nears, the correlation becomes tighter.</w:t>
      </w:r>
    </w:p>
    <w:p w14:paraId="3AF89EBC" w14:textId="77777777" w:rsidR="00512C2A" w:rsidRPr="00C0573F" w:rsidRDefault="00512C2A" w:rsidP="00512C2A">
      <w:pPr>
        <w:rPr>
          <w:sz w:val="10"/>
          <w:szCs w:val="10"/>
        </w:rPr>
      </w:pPr>
      <w:r w:rsidRPr="00C0573F">
        <w:rPr>
          <w:sz w:val="10"/>
          <w:szCs w:val="10"/>
        </w:rPr>
        <w:t>Even when the midterms are more than a year away, the president’s job approval has non-trivial predictive power.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during the past three decades, every time the president’s net job approval (approval minus disapproval) was negative a year before a midterm election, the president’s party lost ground in the House.</w:t>
      </w:r>
    </w:p>
    <w:p w14:paraId="6EEE52BC" w14:textId="77777777" w:rsidR="00512C2A" w:rsidRPr="00C0573F" w:rsidRDefault="00512C2A" w:rsidP="00512C2A">
      <w:pPr>
        <w:rPr>
          <w:sz w:val="10"/>
          <w:szCs w:val="10"/>
        </w:rPr>
      </w:pPr>
      <w:r w:rsidRPr="00C0573F">
        <w:rPr>
          <w:sz w:val="10"/>
          <w:szCs w:val="10"/>
        </w:rPr>
        <w:t>Third: The more House seats the president’s party holds, the larger its losses in the midterms tend to be. The explanation for this link is straightforward: To the extent that a popular presidential candidate has “coattails,” helping members of his party win seats they would have lost otherwise, his absence on the ballot in the next election will have a significant effect.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47E8D83A" w14:textId="77777777" w:rsidR="00512C2A" w:rsidRPr="00C0573F" w:rsidRDefault="00512C2A" w:rsidP="00512C2A">
      <w:pPr>
        <w:rPr>
          <w:sz w:val="10"/>
          <w:szCs w:val="10"/>
        </w:rPr>
      </w:pPr>
      <w:r w:rsidRPr="00C0573F">
        <w:rPr>
          <w:sz w:val="10"/>
          <w:szCs w:val="10"/>
        </w:rPr>
        <w:t>Fourth: In the past four elections, a strong correlation has developed between the share of the national House vote each party receives and the share of House seats it wins. There is an even more striking correlation: Comparing the six midterm elections since 2000 with the preceding presidential contests, the changes in the number of House seats going to each party after the midterms correspond very closely to the swings between the presidential and midterm elections in the vote shares received by the two parties.</w:t>
      </w:r>
    </w:p>
    <w:p w14:paraId="4ABC127E" w14:textId="77777777" w:rsidR="00512C2A" w:rsidRPr="00C0573F" w:rsidRDefault="00512C2A" w:rsidP="00512C2A">
      <w:pPr>
        <w:rPr>
          <w:sz w:val="10"/>
          <w:szCs w:val="10"/>
        </w:rPr>
      </w:pPr>
      <w:r w:rsidRPr="00C0573F">
        <w:rPr>
          <w:sz w:val="10"/>
          <w:szCs w:val="10"/>
        </w:rPr>
        <w:t>A hypothetical example will clarify the meaning of “swing.” Suppose that in a presidential year, Party A gets 52% of the national House vote and Party B gets 48%. In the midterm two years later, Party A loses four points of its national vote share and ends up with 48% while Party B gains four points, to 52%. The swing would be the sum of these changes—eight points.</w:t>
      </w:r>
    </w:p>
    <w:p w14:paraId="2C1E5B6B" w14:textId="77777777" w:rsidR="00512C2A" w:rsidRPr="00C0573F" w:rsidRDefault="00512C2A" w:rsidP="00512C2A">
      <w:pPr>
        <w:rPr>
          <w:sz w:val="10"/>
          <w:szCs w:val="10"/>
        </w:rPr>
      </w:pPr>
      <w:r w:rsidRPr="00C0573F">
        <w:rPr>
          <w:sz w:val="10"/>
          <w:szCs w:val="10"/>
        </w:rPr>
        <w:t>Here are the results since 2000:</w:t>
      </w:r>
    </w:p>
    <w:p w14:paraId="23A5E413" w14:textId="77777777" w:rsidR="00512C2A" w:rsidRPr="00C0573F" w:rsidRDefault="00512C2A" w:rsidP="00512C2A">
      <w:pPr>
        <w:rPr>
          <w:sz w:val="10"/>
          <w:szCs w:val="10"/>
        </w:rPr>
      </w:pPr>
      <w:r w:rsidRPr="00C0573F">
        <w:rPr>
          <w:sz w:val="10"/>
          <w:szCs w:val="10"/>
        </w:rPr>
        <w:t>Figure 1</w:t>
      </w:r>
    </w:p>
    <w:p w14:paraId="2E2B7C54" w14:textId="77777777" w:rsidR="00512C2A" w:rsidRPr="00C0573F" w:rsidRDefault="00512C2A" w:rsidP="00512C2A">
      <w:pPr>
        <w:rPr>
          <w:sz w:val="10"/>
          <w:szCs w:val="10"/>
        </w:rPr>
      </w:pPr>
      <w:r w:rsidRPr="00C0573F">
        <w:rPr>
          <w:sz w:val="10"/>
          <w:szCs w:val="10"/>
        </w:rPr>
        <w:t>As Figure 1 shows, the vote swings in the six post-2000 midterms vary from a low of 4.3 points in 2002 to a high of 17.4 points in 2010, corresponding to a low of eight seats gained in 2002 to a high of 63 seats in 2010. The relationship between swings and seat gains is nearly linear.</w:t>
      </w:r>
    </w:p>
    <w:p w14:paraId="554D6AAC" w14:textId="77777777" w:rsidR="00512C2A" w:rsidRPr="00C0573F" w:rsidRDefault="00512C2A" w:rsidP="00512C2A">
      <w:pPr>
        <w:rPr>
          <w:sz w:val="10"/>
          <w:szCs w:val="10"/>
        </w:rPr>
      </w:pPr>
      <w:r w:rsidRPr="00C0573F">
        <w:rPr>
          <w:sz w:val="10"/>
          <w:szCs w:val="10"/>
        </w:rPr>
        <w:t>What does this history tell us about the 2026 midterm elections?</w:t>
      </w:r>
    </w:p>
    <w:p w14:paraId="16021F41" w14:textId="77777777" w:rsidR="00512C2A" w:rsidRPr="00C0573F" w:rsidRDefault="00512C2A" w:rsidP="00512C2A">
      <w:pPr>
        <w:rPr>
          <w:rStyle w:val="Emphasis"/>
        </w:rPr>
      </w:pPr>
      <w:r w:rsidRPr="00C0573F">
        <w:rPr>
          <w:sz w:val="16"/>
        </w:rPr>
        <w:t xml:space="preserve">As we have seen, </w:t>
      </w:r>
      <w:r w:rsidRPr="001A0C86">
        <w:rPr>
          <w:rStyle w:val="StyleUnderline"/>
          <w:highlight w:val="cyan"/>
        </w:rPr>
        <w:t>the president’s party almost always loses ground in the midterm</w:t>
      </w:r>
      <w:r w:rsidRPr="00C0573F">
        <w:rPr>
          <w:rStyle w:val="StyleUnderline"/>
        </w:rPr>
        <w:t xml:space="preserve"> election following his victory</w:t>
      </w:r>
      <w:r w:rsidRPr="00C0573F">
        <w:rPr>
          <w:sz w:val="16"/>
        </w:rPr>
        <w:t xml:space="preserve">, and the unusual circumstances that fueled the two exceptions since the 1930s do not seem to prevail today. </w:t>
      </w:r>
      <w:r w:rsidRPr="00C0573F">
        <w:rPr>
          <w:rStyle w:val="StyleUnderline"/>
        </w:rPr>
        <w:t xml:space="preserve">After the 2024 election, moreover, Republicans held only 220 seats, just two more than the minimum needed for a majority. </w:t>
      </w:r>
      <w:r w:rsidRPr="001A0C86">
        <w:rPr>
          <w:rStyle w:val="Emphasis"/>
          <w:highlight w:val="cyan"/>
        </w:rPr>
        <w:t>Barring</w:t>
      </w:r>
      <w:r w:rsidRPr="00C0573F">
        <w:rPr>
          <w:rStyle w:val="Emphasis"/>
        </w:rPr>
        <w:t xml:space="preserve"> unforeseeable </w:t>
      </w:r>
      <w:r w:rsidRPr="001A0C86">
        <w:rPr>
          <w:rStyle w:val="Emphasis"/>
          <w:highlight w:val="cyan"/>
        </w:rPr>
        <w:t>game-changing events</w:t>
      </w:r>
      <w:r w:rsidRPr="00C0573F">
        <w:rPr>
          <w:rStyle w:val="StyleUnderline"/>
        </w:rPr>
        <w:t xml:space="preserve"> during the next 14 months, </w:t>
      </w:r>
      <w:r w:rsidRPr="001A0C86">
        <w:rPr>
          <w:rStyle w:val="StyleUnderline"/>
          <w:highlight w:val="cyan"/>
        </w:rPr>
        <w:t>the probability</w:t>
      </w:r>
      <w:r w:rsidRPr="00C0573F">
        <w:rPr>
          <w:rStyle w:val="StyleUnderline"/>
        </w:rPr>
        <w:t xml:space="preserve"> that </w:t>
      </w:r>
      <w:r w:rsidRPr="001A0C86">
        <w:rPr>
          <w:rStyle w:val="StyleUnderline"/>
          <w:highlight w:val="cyan"/>
        </w:rPr>
        <w:t>Republicans will lose</w:t>
      </w:r>
      <w:r w:rsidRPr="00C0573F">
        <w:rPr>
          <w:rStyle w:val="StyleUnderline"/>
        </w:rPr>
        <w:t xml:space="preserve"> control of </w:t>
      </w:r>
      <w:r w:rsidRPr="001A0C86">
        <w:rPr>
          <w:rStyle w:val="StyleUnderline"/>
          <w:highlight w:val="cyan"/>
        </w:rPr>
        <w:t>the House is</w:t>
      </w:r>
      <w:r w:rsidRPr="00C0573F">
        <w:rPr>
          <w:rStyle w:val="StyleUnderline"/>
        </w:rPr>
        <w:t xml:space="preserve"> </w:t>
      </w:r>
      <w:r w:rsidRPr="00C0573F">
        <w:rPr>
          <w:rStyle w:val="Emphasis"/>
        </w:rPr>
        <w:t xml:space="preserve">very </w:t>
      </w:r>
      <w:r w:rsidRPr="001A0C86">
        <w:rPr>
          <w:rStyle w:val="Emphasis"/>
          <w:highlight w:val="cyan"/>
        </w:rPr>
        <w:t>high.</w:t>
      </w:r>
    </w:p>
    <w:p w14:paraId="6A75C120" w14:textId="77777777" w:rsidR="00512C2A" w:rsidRPr="00C0573F" w:rsidRDefault="00512C2A" w:rsidP="00512C2A">
      <w:pPr>
        <w:rPr>
          <w:sz w:val="16"/>
        </w:rPr>
      </w:pPr>
      <w:r w:rsidRPr="00C0573F">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w:t>
      </w:r>
      <w:r w:rsidRPr="00C0573F">
        <w:rPr>
          <w:rStyle w:val="StyleUnderline"/>
        </w:rPr>
        <w:t>the number of seats Democrats will need to take over the House will remain in single digits</w:t>
      </w:r>
      <w:r w:rsidRPr="00C0573F">
        <w:rPr>
          <w:sz w:val="16"/>
        </w:rPr>
        <w:t>, a modest number by historical standards.</w:t>
      </w:r>
    </w:p>
    <w:p w14:paraId="427ED186" w14:textId="77777777" w:rsidR="00512C2A" w:rsidRPr="00C0573F" w:rsidRDefault="00512C2A" w:rsidP="00512C2A">
      <w:pPr>
        <w:rPr>
          <w:sz w:val="12"/>
          <w:szCs w:val="12"/>
        </w:rPr>
      </w:pPr>
      <w:r w:rsidRPr="00C0573F">
        <w:rPr>
          <w:sz w:val="12"/>
          <w:szCs w:val="12"/>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1638E6E9" w14:textId="77777777" w:rsidR="00512C2A" w:rsidRPr="00C0573F" w:rsidRDefault="00512C2A" w:rsidP="00512C2A">
      <w:pPr>
        <w:rPr>
          <w:sz w:val="12"/>
          <w:szCs w:val="12"/>
        </w:rPr>
      </w:pPr>
      <w:r w:rsidRPr="00C0573F">
        <w:rPr>
          <w:sz w:val="12"/>
          <w:szCs w:val="12"/>
        </w:rPr>
        <w:t>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The remaining unknown is the extent to which Republicans can narrow the gap, so evident in 2018, between support for Trump and for their House candidates.</w:t>
      </w:r>
    </w:p>
    <w:p w14:paraId="1FFF3B55" w14:textId="77777777" w:rsidR="00512C2A" w:rsidRPr="00C0573F" w:rsidRDefault="00512C2A" w:rsidP="00512C2A">
      <w:pPr>
        <w:rPr>
          <w:sz w:val="12"/>
          <w:szCs w:val="12"/>
        </w:rPr>
      </w:pPr>
      <w:r w:rsidRPr="00C0573F">
        <w:rPr>
          <w:sz w:val="12"/>
          <w:szCs w:val="12"/>
        </w:rPr>
        <w:t>If Republicans are to have a serious chance of retaining control of the House, President Trump will have to improve his job approval significantly.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1D93F8AF" w14:textId="77777777" w:rsidR="00512C2A" w:rsidRPr="00C0573F" w:rsidRDefault="00512C2A" w:rsidP="00512C2A">
      <w:pPr>
        <w:rPr>
          <w:sz w:val="12"/>
          <w:szCs w:val="12"/>
        </w:rPr>
      </w:pPr>
      <w:r w:rsidRPr="00C0573F">
        <w:rPr>
          <w:sz w:val="12"/>
          <w:szCs w:val="12"/>
        </w:rPr>
        <w:t>As we have seen, there is no modern precedent for the president’s party to avoid losses in the House unless the president’s job approval is well above 50%. By this measure, Trump has a long way to go.</w:t>
      </w:r>
    </w:p>
    <w:p w14:paraId="50B80C05" w14:textId="77777777" w:rsidR="00512C2A" w:rsidRPr="00C0573F" w:rsidRDefault="00512C2A" w:rsidP="00512C2A">
      <w:pPr>
        <w:rPr>
          <w:sz w:val="16"/>
        </w:rPr>
      </w:pPr>
      <w:r w:rsidRPr="00C0573F">
        <w:rPr>
          <w:sz w:val="16"/>
        </w:rPr>
        <w:t xml:space="preserve">The current reading of the two parties’ overall support for their House candidates </w:t>
      </w:r>
      <w:r w:rsidRPr="00C0573F">
        <w:rPr>
          <w:rStyle w:val="StyleUnderline"/>
        </w:rPr>
        <w:t>(the “</w:t>
      </w:r>
      <w:r w:rsidRPr="001A0C86">
        <w:rPr>
          <w:rStyle w:val="StyleUnderline"/>
          <w:highlight w:val="cyan"/>
        </w:rPr>
        <w:t>generic ballot</w:t>
      </w:r>
      <w:r w:rsidRPr="00C0573F">
        <w:rPr>
          <w:rStyle w:val="StyleUnderline"/>
        </w:rPr>
        <w:t>”) points to the same conclusion.</w:t>
      </w:r>
      <w:r w:rsidRPr="00C0573F">
        <w:rPr>
          <w:sz w:val="16"/>
        </w:rPr>
        <w:t xml:space="preserve"> Right now, </w:t>
      </w:r>
      <w:r w:rsidRPr="001A0C86">
        <w:rPr>
          <w:rStyle w:val="StyleUnderline"/>
          <w:highlight w:val="cyan"/>
        </w:rPr>
        <w:t>Democrat</w:t>
      </w:r>
      <w:r w:rsidRPr="00C0573F">
        <w:rPr>
          <w:rStyle w:val="StyleUnderline"/>
        </w:rPr>
        <w:t xml:space="preserve">s enjoy an </w:t>
      </w:r>
      <w:r w:rsidRPr="001A0C86">
        <w:rPr>
          <w:rStyle w:val="StyleUnderline"/>
          <w:highlight w:val="cyan"/>
        </w:rPr>
        <w:t>advantage of 3.9 points,</w:t>
      </w:r>
      <w:r w:rsidRPr="00C0573F">
        <w:rPr>
          <w:rStyle w:val="StyleUnderline"/>
        </w:rPr>
        <w:t xml:space="preserve"> compared to their 2.6 point loss in the 2024 House elections—a swing of 6.5 points. If the election were held tomorrow, our swing/</w:t>
      </w:r>
      <w:r w:rsidRPr="001A0C86">
        <w:rPr>
          <w:rStyle w:val="StyleUnderline"/>
          <w:highlight w:val="cyan"/>
        </w:rPr>
        <w:t>seat-change chart predicts a Republican loss of</w:t>
      </w:r>
      <w:r w:rsidRPr="00C0573F">
        <w:rPr>
          <w:rStyle w:val="StyleUnderline"/>
        </w:rPr>
        <w:t xml:space="preserve"> about </w:t>
      </w:r>
      <w:r w:rsidRPr="001A0C86">
        <w:rPr>
          <w:rStyle w:val="StyleUnderline"/>
          <w:highlight w:val="cyan"/>
        </w:rPr>
        <w:t>12 seats</w:t>
      </w:r>
      <w:r w:rsidRPr="00C0573F">
        <w:rPr>
          <w:sz w:val="16"/>
        </w:rPr>
        <w:t>, while our analysis of recent patterns—showing House seats have been distributed in proportion to the national House vote—predicts a Democratic total of 226, a gain of 11 seats.</w:t>
      </w:r>
    </w:p>
    <w:p w14:paraId="3FB1E95E" w14:textId="77777777" w:rsidR="00512C2A" w:rsidRPr="00C0573F" w:rsidRDefault="00512C2A" w:rsidP="00512C2A">
      <w:pPr>
        <w:pStyle w:val="Heading4"/>
      </w:pPr>
      <w:r w:rsidRPr="00C0573F">
        <w:t>Voters support sectoral bargaining</w:t>
      </w:r>
      <w:r>
        <w:t xml:space="preserve"> panels</w:t>
      </w:r>
    </w:p>
    <w:p w14:paraId="275294EA" w14:textId="77777777" w:rsidR="00512C2A" w:rsidRPr="00C0573F" w:rsidRDefault="00512C2A" w:rsidP="00512C2A">
      <w:r w:rsidRPr="00C0573F">
        <w:rPr>
          <w:rStyle w:val="Style13ptBold"/>
        </w:rPr>
        <w:t>Blank &amp; Hertz 22</w:t>
      </w:r>
      <w:r w:rsidRPr="00C0573F">
        <w:t xml:space="preserve"> (Lew &amp; Zachary – polling analysts at </w:t>
      </w:r>
      <w:r w:rsidRPr="00C0573F">
        <w:rPr>
          <w:i/>
          <w:iCs/>
        </w:rPr>
        <w:t>Data for Progress</w:t>
      </w:r>
      <w:r w:rsidRPr="00C0573F">
        <w:t>, “Voters Strongly Support Unions and Oppose Companies’ Anti-Union Tactics,” 11/21/22, https://www.dataforprogress.org/blog/2022/11/21/voters-strongly-support-unions-and-oppose-companies-anti-union-tactics)</w:t>
      </w:r>
    </w:p>
    <w:p w14:paraId="26279FB7" w14:textId="77777777" w:rsidR="00512C2A" w:rsidRPr="00C0573F" w:rsidRDefault="00512C2A" w:rsidP="00512C2A">
      <w:pPr>
        <w:rPr>
          <w:rStyle w:val="Emphasis"/>
        </w:rPr>
      </w:pPr>
      <w:r w:rsidRPr="001A0C86">
        <w:rPr>
          <w:rStyle w:val="Emphasis"/>
          <w:highlight w:val="cyan"/>
        </w:rPr>
        <w:t xml:space="preserve">Voters </w:t>
      </w:r>
      <w:r w:rsidRPr="008E6F95">
        <w:rPr>
          <w:rStyle w:val="Emphasis"/>
        </w:rPr>
        <w:t xml:space="preserve">Strongly </w:t>
      </w:r>
      <w:r w:rsidRPr="001A0C86">
        <w:rPr>
          <w:rStyle w:val="Emphasis"/>
          <w:highlight w:val="cyan"/>
        </w:rPr>
        <w:t>Support Allowing Workers to Organize and Bargain Across Industries</w:t>
      </w:r>
    </w:p>
    <w:p w14:paraId="5926E6A0" w14:textId="77777777" w:rsidR="00512C2A" w:rsidRPr="00C0573F" w:rsidRDefault="00512C2A" w:rsidP="00512C2A">
      <w:pPr>
        <w:rPr>
          <w:sz w:val="16"/>
          <w:szCs w:val="16"/>
        </w:rPr>
      </w:pPr>
      <w:r w:rsidRPr="00C0573F">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446A7C57" w14:textId="77777777" w:rsidR="00512C2A" w:rsidRPr="00C0573F" w:rsidRDefault="00512C2A" w:rsidP="00512C2A">
      <w:pPr>
        <w:rPr>
          <w:rStyle w:val="StyleUnderline"/>
        </w:rPr>
      </w:pPr>
      <w:r w:rsidRPr="00C0573F">
        <w:rPr>
          <w:sz w:val="16"/>
        </w:rPr>
        <w:t xml:space="preserve">Voters think this should change. We find that </w:t>
      </w:r>
      <w:r w:rsidRPr="001A0C86">
        <w:rPr>
          <w:rStyle w:val="Emphasis"/>
          <w:highlight w:val="cyan"/>
        </w:rPr>
        <w:t>60 percent of voters</w:t>
      </w:r>
      <w:r w:rsidRPr="001A0C86">
        <w:rPr>
          <w:sz w:val="16"/>
          <w:highlight w:val="cyan"/>
        </w:rPr>
        <w:t xml:space="preserve"> </w:t>
      </w:r>
      <w:r w:rsidRPr="008E6F95">
        <w:rPr>
          <w:rStyle w:val="StyleUnderline"/>
        </w:rPr>
        <w:t>— including 77 percent of Democrats, 55 percent of Independents, and a plurality</w:t>
      </w:r>
      <w:r w:rsidRPr="00C0573F">
        <w:rPr>
          <w:rStyle w:val="StyleUnderline"/>
        </w:rPr>
        <w:t xml:space="preserve"> (47 percent) </w:t>
      </w:r>
      <w:r w:rsidRPr="008E6F95">
        <w:rPr>
          <w:rStyle w:val="StyleUnderline"/>
        </w:rPr>
        <w:t xml:space="preserve">of Republicans </w:t>
      </w:r>
      <w:r w:rsidRPr="001A0C86">
        <w:rPr>
          <w:rStyle w:val="StyleUnderline"/>
          <w:highlight w:val="cyan"/>
        </w:rPr>
        <w:t>— support allowing workers to unionize across their industry.</w:t>
      </w:r>
    </w:p>
    <w:p w14:paraId="4430E4E1" w14:textId="77777777" w:rsidR="00512C2A" w:rsidRPr="00C0573F" w:rsidRDefault="00512C2A" w:rsidP="00512C2A">
      <w:pPr>
        <w:rPr>
          <w:sz w:val="16"/>
        </w:rPr>
      </w:pPr>
    </w:p>
    <w:p w14:paraId="22C96C53" w14:textId="77777777" w:rsidR="00512C2A" w:rsidRPr="00C0573F" w:rsidRDefault="00512C2A" w:rsidP="00512C2A">
      <w:pPr>
        <w:pStyle w:val="Heading4"/>
      </w:pPr>
      <w:r w:rsidRPr="00C0573F">
        <w:rPr>
          <w:u w:val="single"/>
        </w:rPr>
        <w:t>Labor support</w:t>
      </w:r>
      <w:r w:rsidRPr="00C0573F">
        <w:t xml:space="preserve"> wins the Midterms for the GOP—the plan aligns </w:t>
      </w:r>
      <w:r w:rsidRPr="00C0573F">
        <w:rPr>
          <w:u w:val="single"/>
        </w:rPr>
        <w:t>policy</w:t>
      </w:r>
      <w:r w:rsidRPr="00C0573F">
        <w:t xml:space="preserve"> with pro-worker </w:t>
      </w:r>
      <w:r w:rsidRPr="00C0573F">
        <w:rPr>
          <w:u w:val="single"/>
        </w:rPr>
        <w:t xml:space="preserve">rhetoric </w:t>
      </w:r>
    </w:p>
    <w:p w14:paraId="244D64CD" w14:textId="77777777" w:rsidR="00512C2A" w:rsidRPr="00C0573F" w:rsidRDefault="00512C2A" w:rsidP="00512C2A">
      <w:r w:rsidRPr="00C0573F">
        <w:rPr>
          <w:rStyle w:val="Style13ptBold"/>
        </w:rPr>
        <w:t>Fandos 24</w:t>
      </w:r>
      <w:r w:rsidRPr="00C0573F">
        <w:t xml:space="preserve"> (Nicholas – </w:t>
      </w:r>
      <w:r w:rsidRPr="00C0573F">
        <w:rPr>
          <w:i/>
          <w:iCs/>
        </w:rPr>
        <w:t>New York Times</w:t>
      </w:r>
      <w:r w:rsidRPr="00C0573F">
        <w:t xml:space="preserve"> reporter covering politics and government, “Republicans Pick Up Unlikely Allies in Key House Races: Unions,” 9/25/24, https://www.nytimes.com/2024/09/25/nyregion/republicans-union-labor-endorsement.html)</w:t>
      </w:r>
    </w:p>
    <w:p w14:paraId="4820CC3D" w14:textId="77777777" w:rsidR="00512C2A" w:rsidRPr="00C0573F" w:rsidRDefault="00512C2A" w:rsidP="00512C2A">
      <w:pPr>
        <w:rPr>
          <w:sz w:val="16"/>
          <w:szCs w:val="16"/>
        </w:rPr>
      </w:pPr>
      <w:r w:rsidRPr="00C0573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2D4809BE" w14:textId="77777777" w:rsidR="00512C2A" w:rsidRPr="00C0573F" w:rsidRDefault="00512C2A" w:rsidP="00512C2A">
      <w:pPr>
        <w:rPr>
          <w:rStyle w:val="StyleUnderline"/>
        </w:rPr>
      </w:pPr>
      <w:r w:rsidRPr="00C0573F">
        <w:rPr>
          <w:rStyle w:val="StyleUnderline"/>
        </w:rPr>
        <w:t xml:space="preserve">After years of antagonism between the labor movement and Republican Party leadership, a growing number of </w:t>
      </w:r>
      <w:r w:rsidRPr="001A0C86">
        <w:rPr>
          <w:rStyle w:val="StyleUnderline"/>
          <w:highlight w:val="cyan"/>
        </w:rPr>
        <w:t xml:space="preserve">moderate Republican lawmakers are trying to </w:t>
      </w:r>
      <w:r w:rsidRPr="001A0C86">
        <w:rPr>
          <w:rStyle w:val="Emphasis"/>
          <w:highlight w:val="cyan"/>
        </w:rPr>
        <w:t>break from their party’s union-hostile policies</w:t>
      </w:r>
      <w:r w:rsidRPr="001A0C86">
        <w:rPr>
          <w:rStyle w:val="StyleUnderline"/>
          <w:highlight w:val="cyan"/>
        </w:rPr>
        <w:t xml:space="preserve"> as they </w:t>
      </w:r>
      <w:r w:rsidRPr="001A0C86">
        <w:rPr>
          <w:rStyle w:val="Emphasis"/>
          <w:highlight w:val="cyan"/>
        </w:rPr>
        <w:t>defend House swing seats</w:t>
      </w:r>
      <w:r w:rsidRPr="00C0573F">
        <w:rPr>
          <w:rStyle w:val="Emphasis"/>
        </w:rPr>
        <w:t xml:space="preserve"> </w:t>
      </w:r>
      <w:r w:rsidRPr="00C0573F">
        <w:rPr>
          <w:rStyle w:val="StyleUnderline"/>
        </w:rPr>
        <w:t>this fall, and they have found surprising support.</w:t>
      </w:r>
    </w:p>
    <w:p w14:paraId="3FAA7FBC" w14:textId="77777777" w:rsidR="00512C2A" w:rsidRPr="00C0573F" w:rsidRDefault="00512C2A" w:rsidP="00512C2A">
      <w:pPr>
        <w:rPr>
          <w:rStyle w:val="Emphasis"/>
        </w:rPr>
      </w:pPr>
      <w:r w:rsidRPr="00C0573F">
        <w:rPr>
          <w:sz w:val="16"/>
        </w:rPr>
        <w:t xml:space="preserve">The shift remains nascent, largely limited to building trades and other blue-collar groups in the union-heavy Northeast. Yet, </w:t>
      </w:r>
      <w:r w:rsidRPr="00C0573F">
        <w:rPr>
          <w:rStyle w:val="StyleUnderline"/>
        </w:rPr>
        <w:t>with</w:t>
      </w:r>
      <w:r w:rsidRPr="00C0573F">
        <w:rPr>
          <w:sz w:val="16"/>
        </w:rPr>
        <w:t xml:space="preserve"> the </w:t>
      </w:r>
      <w:r w:rsidRPr="00C0573F">
        <w:rPr>
          <w:rStyle w:val="StyleUnderline"/>
        </w:rPr>
        <w:t xml:space="preserve">elections looming, it has already </w:t>
      </w:r>
      <w:r w:rsidRPr="001A0C86">
        <w:rPr>
          <w:rStyle w:val="StyleUnderline"/>
          <w:highlight w:val="cyan"/>
        </w:rPr>
        <w:t xml:space="preserve">injected </w:t>
      </w:r>
      <w:r w:rsidRPr="00C0573F">
        <w:rPr>
          <w:rStyle w:val="StyleUnderline"/>
        </w:rPr>
        <w:t xml:space="preserve">an unpredictable </w:t>
      </w:r>
      <w:r w:rsidRPr="001A0C86">
        <w:rPr>
          <w:rStyle w:val="StyleUnderline"/>
          <w:highlight w:val="cyan"/>
        </w:rPr>
        <w:t>new element into</w:t>
      </w:r>
      <w:r w:rsidRPr="00C0573F">
        <w:rPr>
          <w:rStyle w:val="StyleUnderline"/>
        </w:rPr>
        <w:t xml:space="preserve"> a half-dozen </w:t>
      </w:r>
      <w:r w:rsidRPr="001A0C86">
        <w:rPr>
          <w:rStyle w:val="StyleUnderline"/>
          <w:highlight w:val="cyan"/>
        </w:rPr>
        <w:t xml:space="preserve">races that could </w:t>
      </w:r>
      <w:r w:rsidRPr="001A0C86">
        <w:rPr>
          <w:rStyle w:val="Emphasis"/>
          <w:highlight w:val="cyan"/>
        </w:rPr>
        <w:t>determine control of the House</w:t>
      </w:r>
      <w:r w:rsidRPr="00C0573F">
        <w:rPr>
          <w:rStyle w:val="Emphasis"/>
        </w:rPr>
        <w:t xml:space="preserve"> of Representatives.</w:t>
      </w:r>
    </w:p>
    <w:p w14:paraId="0AF3349A" w14:textId="77777777" w:rsidR="00512C2A" w:rsidRPr="00C0573F" w:rsidRDefault="00512C2A" w:rsidP="00512C2A">
      <w:pPr>
        <w:rPr>
          <w:sz w:val="16"/>
          <w:szCs w:val="16"/>
        </w:rPr>
      </w:pPr>
      <w:r w:rsidRPr="00C0573F">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2F35C19A" w14:textId="77777777" w:rsidR="00512C2A" w:rsidRPr="00C0573F" w:rsidRDefault="00512C2A" w:rsidP="00512C2A">
      <w:pPr>
        <w:rPr>
          <w:rStyle w:val="StyleUnderline"/>
        </w:rPr>
      </w:pPr>
      <w:r w:rsidRPr="00C0573F">
        <w:rPr>
          <w:rStyle w:val="StyleUnderline"/>
        </w:rPr>
        <w:t>“Institutionally, the Republicans are still anti-worker,”</w:t>
      </w:r>
      <w:r w:rsidRPr="00C0573F">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C0573F">
        <w:rPr>
          <w:rStyle w:val="StyleUnderline"/>
        </w:rPr>
        <w:t>Democrats</w:t>
      </w:r>
      <w:r w:rsidRPr="00C0573F">
        <w:rPr>
          <w:sz w:val="16"/>
        </w:rPr>
        <w:t xml:space="preserve"> who </w:t>
      </w:r>
      <w:r w:rsidRPr="00C0573F">
        <w:rPr>
          <w:rStyle w:val="StyleUnderline"/>
        </w:rPr>
        <w:t>appear</w:t>
      </w:r>
      <w:r w:rsidRPr="00C0573F">
        <w:rPr>
          <w:sz w:val="16"/>
        </w:rPr>
        <w:t xml:space="preserve">ed </w:t>
      </w:r>
      <w:r w:rsidRPr="00C0573F">
        <w:rPr>
          <w:rStyle w:val="StyleUnderline"/>
        </w:rPr>
        <w:t>to be taking union support for granted.</w:t>
      </w:r>
    </w:p>
    <w:p w14:paraId="3C50F9A0" w14:textId="77777777" w:rsidR="00512C2A" w:rsidRPr="00C0573F" w:rsidRDefault="00512C2A" w:rsidP="00512C2A">
      <w:r w:rsidRPr="00C0573F">
        <w:rPr>
          <w:rStyle w:val="StyleUnderline"/>
        </w:rPr>
        <w:t>“It makes it more important that those individual Republicans who stand up and support workers and their trade unions not be abandoned,”</w:t>
      </w:r>
      <w:r w:rsidRPr="00C0573F">
        <w:rPr>
          <w:sz w:val="16"/>
        </w:rPr>
        <w:t xml:space="preserve"> Mr. Samuelsen said.</w:t>
      </w:r>
    </w:p>
    <w:p w14:paraId="09855050" w14:textId="77777777" w:rsidR="00512C2A" w:rsidRPr="00C0573F" w:rsidRDefault="00512C2A" w:rsidP="00512C2A">
      <w:pPr>
        <w:rPr>
          <w:sz w:val="16"/>
        </w:rPr>
      </w:pPr>
      <w:r w:rsidRPr="00C0573F">
        <w:rPr>
          <w:sz w:val="16"/>
        </w:rPr>
        <w:t xml:space="preserve">The high-profile endorsements, which often bring five-figure checks and armies of door knockers, reflect an emerging trend in American politics, where </w:t>
      </w:r>
      <w:r w:rsidRPr="00C0573F">
        <w:rPr>
          <w:rStyle w:val="StyleUnderline"/>
        </w:rPr>
        <w:t>the ties that once bound Democrats and organized labor together appear to be loosening</w:t>
      </w:r>
      <w:r w:rsidRPr="00C0573F">
        <w:rPr>
          <w:sz w:val="16"/>
        </w:rPr>
        <w:t>, if not exactly broken.</w:t>
      </w:r>
    </w:p>
    <w:p w14:paraId="5A66B0BA" w14:textId="77777777" w:rsidR="00512C2A" w:rsidRPr="00C0573F" w:rsidRDefault="00512C2A" w:rsidP="00512C2A">
      <w:pPr>
        <w:rPr>
          <w:sz w:val="16"/>
        </w:rPr>
      </w:pPr>
      <w:r w:rsidRPr="00C0573F">
        <w:rPr>
          <w:sz w:val="16"/>
        </w:rPr>
        <w:t xml:space="preserve">Last week, the 1.3-million-member Teamsters voted to stay neutral in the race for president, a blow to Democrats after years of support. </w:t>
      </w:r>
      <w:r w:rsidRPr="001A0C86">
        <w:rPr>
          <w:rStyle w:val="StyleUnderline"/>
          <w:highlight w:val="cyan"/>
        </w:rPr>
        <w:t>Prominent Republicans</w:t>
      </w:r>
      <w:r w:rsidRPr="00C0573F">
        <w:rPr>
          <w:sz w:val="16"/>
        </w:rPr>
        <w:t xml:space="preserve">, </w:t>
      </w:r>
      <w:r w:rsidRPr="00C0573F">
        <w:rPr>
          <w:rStyle w:val="StyleUnderline"/>
        </w:rPr>
        <w:t>including</w:t>
      </w:r>
      <w:r w:rsidRPr="00C0573F">
        <w:rPr>
          <w:sz w:val="16"/>
        </w:rPr>
        <w:t xml:space="preserve"> former President </w:t>
      </w:r>
      <w:r w:rsidRPr="00C0573F">
        <w:rPr>
          <w:rStyle w:val="StyleUnderline"/>
        </w:rPr>
        <w:t>Trump and</w:t>
      </w:r>
      <w:r w:rsidRPr="00C0573F">
        <w:rPr>
          <w:sz w:val="16"/>
        </w:rPr>
        <w:t xml:space="preserve"> his running mate, Senator JD </w:t>
      </w:r>
      <w:r w:rsidRPr="00C0573F">
        <w:rPr>
          <w:rStyle w:val="StyleUnderline"/>
        </w:rPr>
        <w:t>Vance</w:t>
      </w:r>
      <w:r w:rsidRPr="00C0573F">
        <w:rPr>
          <w:sz w:val="16"/>
        </w:rPr>
        <w:t xml:space="preserve"> of Ohio, </w:t>
      </w:r>
      <w:r w:rsidRPr="00C0573F">
        <w:rPr>
          <w:rStyle w:val="StyleUnderline"/>
        </w:rPr>
        <w:t xml:space="preserve">have begun to </w:t>
      </w:r>
      <w:r w:rsidRPr="001A0C86">
        <w:rPr>
          <w:rStyle w:val="StyleUnderline"/>
          <w:highlight w:val="cyan"/>
        </w:rPr>
        <w:t>speak in</w:t>
      </w:r>
      <w:r w:rsidRPr="00C0573F">
        <w:rPr>
          <w:rStyle w:val="StyleUnderline"/>
        </w:rPr>
        <w:t xml:space="preserve"> more explicitly </w:t>
      </w:r>
      <w:r w:rsidRPr="001A0C86">
        <w:rPr>
          <w:rStyle w:val="StyleUnderline"/>
          <w:highlight w:val="cyan"/>
        </w:rPr>
        <w:t>pro-worker terms, though</w:t>
      </w:r>
      <w:r w:rsidRPr="00C0573F">
        <w:rPr>
          <w:rStyle w:val="StyleUnderline"/>
        </w:rPr>
        <w:t xml:space="preserve"> many </w:t>
      </w:r>
      <w:r w:rsidRPr="001A0C86">
        <w:rPr>
          <w:rStyle w:val="StyleUnderline"/>
          <w:highlight w:val="cyan"/>
        </w:rPr>
        <w:t xml:space="preserve">labor leaders say their </w:t>
      </w:r>
      <w:r w:rsidRPr="001A0C86">
        <w:rPr>
          <w:rStyle w:val="Emphasis"/>
          <w:highlight w:val="cyan"/>
        </w:rPr>
        <w:t>policies do not match their rhetoric.</w:t>
      </w:r>
      <w:r w:rsidRPr="00C0573F">
        <w:rPr>
          <w:sz w:val="16"/>
        </w:rPr>
        <w:t xml:space="preserve"> And leaders of some of the nation’s oldest unions increasingly find themselves grappling with how to respond to members shifting rightward.</w:t>
      </w:r>
    </w:p>
    <w:p w14:paraId="3096BB18" w14:textId="77777777" w:rsidR="00512C2A" w:rsidRPr="00C0573F" w:rsidRDefault="00512C2A" w:rsidP="00512C2A">
      <w:pPr>
        <w:rPr>
          <w:sz w:val="18"/>
          <w:szCs w:val="18"/>
        </w:rPr>
      </w:pPr>
      <w:r w:rsidRPr="00C0573F">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2194544C" w14:textId="77777777" w:rsidR="00512C2A" w:rsidRPr="00C0573F" w:rsidRDefault="00512C2A" w:rsidP="00512C2A">
      <w:pPr>
        <w:rPr>
          <w:sz w:val="16"/>
        </w:rPr>
      </w:pPr>
      <w:r w:rsidRPr="00C0573F">
        <w:rPr>
          <w:sz w:val="16"/>
        </w:rPr>
        <w:t xml:space="preserve">Democrats say they see little reason for concern, arguing that endorsements represent tactical transactions between union leaders and </w:t>
      </w:r>
      <w:r w:rsidRPr="001A0C86">
        <w:rPr>
          <w:rStyle w:val="Emphasis"/>
          <w:highlight w:val="cyan"/>
        </w:rPr>
        <w:t>Republican candidates</w:t>
      </w:r>
      <w:r w:rsidRPr="00C0573F">
        <w:rPr>
          <w:sz w:val="16"/>
        </w:rPr>
        <w:t xml:space="preserve"> who </w:t>
      </w:r>
      <w:r w:rsidRPr="00C0573F">
        <w:rPr>
          <w:rStyle w:val="StyleUnderline"/>
        </w:rPr>
        <w:t xml:space="preserve">know they </w:t>
      </w:r>
      <w:r w:rsidRPr="001A0C86">
        <w:rPr>
          <w:rStyle w:val="Emphasis"/>
          <w:highlight w:val="cyan"/>
        </w:rPr>
        <w:t>need labor support to win on contested turf</w:t>
      </w:r>
      <w:r w:rsidRPr="00C0573F">
        <w:rPr>
          <w:sz w:val="16"/>
        </w:rPr>
        <w:t>, rather than a more lasting realignment in the labor movement.</w:t>
      </w:r>
    </w:p>
    <w:p w14:paraId="5272B383" w14:textId="77777777" w:rsidR="00512C2A" w:rsidRPr="00C0573F" w:rsidRDefault="00512C2A" w:rsidP="00512C2A">
      <w:pPr>
        <w:pStyle w:val="Heading4"/>
      </w:pPr>
      <w:r w:rsidRPr="00C0573F">
        <w:t xml:space="preserve">Congressional oversight solves </w:t>
      </w:r>
      <w:r w:rsidRPr="00C0573F">
        <w:rPr>
          <w:u w:val="single"/>
        </w:rPr>
        <w:t>nuclear war</w:t>
      </w:r>
      <w:r w:rsidRPr="00C0573F">
        <w:t xml:space="preserve"> and </w:t>
      </w:r>
      <w:r w:rsidRPr="00C0573F">
        <w:rPr>
          <w:u w:val="single"/>
        </w:rPr>
        <w:t xml:space="preserve">miscalculation </w:t>
      </w:r>
    </w:p>
    <w:p w14:paraId="155D8282" w14:textId="77777777" w:rsidR="00512C2A" w:rsidRPr="00C0573F" w:rsidRDefault="00512C2A" w:rsidP="00512C2A">
      <w:r w:rsidRPr="00C0573F">
        <w:rPr>
          <w:rStyle w:val="Style13ptBold"/>
        </w:rPr>
        <w:t>HASC 21</w:t>
      </w:r>
      <w:r w:rsidRPr="00C0573F">
        <w:t xml:space="preserve"> (House Armed Services Committee, “OVERSIGHT PLAN FOR THE 117TH CONGRESS,” https://democrats-armedservices.house.gov/_cache/files/4/2/42937d09-ea23-4c07-bd55-8d09038727fe/A097F023F15DDC42E5ECCAB671E4EA2A.hasc-oversight-plan-117th-congress.pdf)</w:t>
      </w:r>
    </w:p>
    <w:p w14:paraId="3F646781" w14:textId="77777777" w:rsidR="00512C2A" w:rsidRPr="00C0573F" w:rsidRDefault="00512C2A" w:rsidP="00512C2A">
      <w:pPr>
        <w:rPr>
          <w:sz w:val="16"/>
          <w:szCs w:val="16"/>
        </w:rPr>
      </w:pPr>
      <w:r w:rsidRPr="00C0573F">
        <w:rPr>
          <w:sz w:val="16"/>
          <w:szCs w:val="16"/>
        </w:rPr>
        <w:t>Strategic Deterrence</w:t>
      </w:r>
    </w:p>
    <w:p w14:paraId="09E39523" w14:textId="77777777" w:rsidR="00512C2A" w:rsidRPr="00C0573F" w:rsidRDefault="00512C2A" w:rsidP="00512C2A">
      <w:pPr>
        <w:rPr>
          <w:sz w:val="14"/>
        </w:rPr>
      </w:pPr>
      <w:r w:rsidRPr="00C0573F">
        <w:rPr>
          <w:rStyle w:val="StyleUnderline"/>
        </w:rPr>
        <w:t>With regard to strategic deterrence</w:t>
      </w:r>
      <w:r w:rsidRPr="00C0573F">
        <w:rPr>
          <w:sz w:val="14"/>
        </w:rPr>
        <w:t xml:space="preserve">, </w:t>
      </w:r>
      <w:r w:rsidRPr="00C0573F">
        <w:rPr>
          <w:rStyle w:val="StyleUnderline"/>
        </w:rPr>
        <w:t>the committee</w:t>
      </w:r>
      <w:r w:rsidRPr="00C0573F">
        <w:rPr>
          <w:sz w:val="14"/>
        </w:rPr>
        <w:t xml:space="preserve"> will continue to </w:t>
      </w:r>
      <w:r w:rsidRPr="00C0573F">
        <w:rPr>
          <w:rStyle w:val="StyleUnderline"/>
        </w:rPr>
        <w:t xml:space="preserve">conduct </w:t>
      </w:r>
      <w:r w:rsidRPr="001A0C86">
        <w:rPr>
          <w:rStyle w:val="Emphasis"/>
          <w:highlight w:val="cyan"/>
        </w:rPr>
        <w:t>oversight of nuclear deterrence</w:t>
      </w:r>
      <w:r w:rsidRPr="00C0573F">
        <w:rPr>
          <w:rStyle w:val="StyleUnderline"/>
        </w:rPr>
        <w:t xml:space="preserve"> policy and posture. This oversight will include examining adversaries nuclear developments; the role of nuclear weapons and purpose of nuclear deterrence; options, such as arms control, to </w:t>
      </w:r>
      <w:r w:rsidRPr="001A0C86">
        <w:rPr>
          <w:rStyle w:val="Emphasis"/>
          <w:highlight w:val="cyan"/>
        </w:rPr>
        <w:t>reduce</w:t>
      </w:r>
      <w:r w:rsidRPr="00C0573F">
        <w:rPr>
          <w:rStyle w:val="Emphasis"/>
        </w:rPr>
        <w:t xml:space="preserve"> the </w:t>
      </w:r>
      <w:r w:rsidRPr="001A0C86">
        <w:rPr>
          <w:rStyle w:val="Emphasis"/>
          <w:highlight w:val="cyan"/>
        </w:rPr>
        <w:t>risk of miscalc</w:t>
      </w:r>
      <w:r w:rsidRPr="00C0573F">
        <w:rPr>
          <w:rStyle w:val="Emphasis"/>
        </w:rPr>
        <w:t>ulation</w:t>
      </w:r>
      <w:r w:rsidRPr="00C0573F">
        <w:rPr>
          <w:rStyle w:val="StyleUnderline"/>
        </w:rPr>
        <w:t xml:space="preserve"> </w:t>
      </w:r>
      <w:r w:rsidRPr="001A0C86">
        <w:rPr>
          <w:rStyle w:val="StyleUnderline"/>
          <w:highlight w:val="cyan"/>
        </w:rPr>
        <w:t>that</w:t>
      </w:r>
      <w:r w:rsidRPr="00C0573F">
        <w:rPr>
          <w:rStyle w:val="StyleUnderline"/>
        </w:rPr>
        <w:t xml:space="preserve"> could </w:t>
      </w:r>
      <w:r w:rsidRPr="001A0C86">
        <w:rPr>
          <w:rStyle w:val="Emphasis"/>
          <w:highlight w:val="cyan"/>
        </w:rPr>
        <w:t>lead to nuclear war</w:t>
      </w:r>
      <w:r w:rsidRPr="00C0573F">
        <w:rPr>
          <w:rStyle w:val="Emphasis"/>
        </w:rPr>
        <w:t xml:space="preserve"> in a crisis</w:t>
      </w:r>
      <w:r w:rsidRPr="00C0573F">
        <w:rPr>
          <w:rStyle w:val="StyleUnderline"/>
        </w:rPr>
        <w:t xml:space="preserve"> </w:t>
      </w:r>
      <w:r w:rsidRPr="001A0C86">
        <w:rPr>
          <w:rStyle w:val="StyleUnderline"/>
          <w:highlight w:val="cyan"/>
        </w:rPr>
        <w:t>and reduce the risk of a</w:t>
      </w:r>
      <w:r w:rsidRPr="00C0573F">
        <w:rPr>
          <w:sz w:val="14"/>
        </w:rPr>
        <w:t xml:space="preserve"> 8 </w:t>
      </w:r>
      <w:r w:rsidRPr="00C0573F">
        <w:rPr>
          <w:rStyle w:val="Emphasis"/>
        </w:rPr>
        <w:t xml:space="preserve">nuclear </w:t>
      </w:r>
      <w:r w:rsidRPr="001A0C86">
        <w:rPr>
          <w:rStyle w:val="Emphasis"/>
          <w:highlight w:val="cyan"/>
        </w:rPr>
        <w:t>arms race</w:t>
      </w:r>
      <w:r w:rsidRPr="001A0C86">
        <w:rPr>
          <w:rStyle w:val="StyleUnderline"/>
          <w:highlight w:val="cyan"/>
        </w:rPr>
        <w:t xml:space="preserve"> or a </w:t>
      </w:r>
      <w:r w:rsidRPr="001A0C86">
        <w:rPr>
          <w:rStyle w:val="Emphasis"/>
          <w:highlight w:val="cyan"/>
        </w:rPr>
        <w:t>lowered threshold</w:t>
      </w:r>
      <w:r w:rsidRPr="001A0C86">
        <w:rPr>
          <w:rStyle w:val="StyleUnderline"/>
          <w:highlight w:val="cyan"/>
        </w:rPr>
        <w:t xml:space="preserve"> to nuclear</w:t>
      </w:r>
      <w:r w:rsidRPr="00C0573F">
        <w:rPr>
          <w:rStyle w:val="StyleUnderline"/>
        </w:rPr>
        <w:t xml:space="preserve"> weapons </w:t>
      </w:r>
      <w:r w:rsidRPr="001A0C86">
        <w:rPr>
          <w:rStyle w:val="StyleUnderline"/>
          <w:highlight w:val="cyan"/>
        </w:rPr>
        <w:t>use</w:t>
      </w:r>
      <w:r w:rsidRPr="00C0573F">
        <w:rPr>
          <w:sz w:val="14"/>
        </w:rPr>
        <w:t>; options to maintain credible nuclear extended deterrence; and the impact of proposed new nuclear weapons capabilities and policies on regional and strategic stability and on deterring adversaries.</w:t>
      </w:r>
    </w:p>
    <w:p w14:paraId="7ADD07F3" w14:textId="77777777" w:rsidR="00512C2A" w:rsidRPr="00C0573F" w:rsidRDefault="00512C2A" w:rsidP="00512C2A">
      <w:pPr>
        <w:rPr>
          <w:sz w:val="16"/>
          <w:szCs w:val="16"/>
        </w:rPr>
      </w:pPr>
      <w:r w:rsidRPr="00C0573F">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0C86E3E0" w14:textId="77777777" w:rsidR="00512C2A" w:rsidRPr="00C0573F" w:rsidRDefault="00512C2A" w:rsidP="00512C2A">
      <w:pPr>
        <w:rPr>
          <w:sz w:val="16"/>
          <w:szCs w:val="16"/>
        </w:rPr>
      </w:pPr>
      <w:r w:rsidRPr="00C0573F">
        <w:rPr>
          <w:sz w:val="16"/>
          <w:szCs w:val="16"/>
        </w:rPr>
        <w:t>Irregular Warfare, Emerging Threats, and Countering Violent Extremist Organizations</w:t>
      </w:r>
    </w:p>
    <w:p w14:paraId="2DE0BFC0" w14:textId="77777777" w:rsidR="00512C2A" w:rsidRPr="00C0573F" w:rsidRDefault="00512C2A" w:rsidP="00512C2A">
      <w:pPr>
        <w:rPr>
          <w:sz w:val="16"/>
        </w:rPr>
      </w:pPr>
      <w:r w:rsidRPr="00C0573F">
        <w:rPr>
          <w:rStyle w:val="StyleUnderline"/>
        </w:rPr>
        <w:t xml:space="preserve">The committee will conduct </w:t>
      </w:r>
      <w:r w:rsidRPr="001A0C86">
        <w:rPr>
          <w:rStyle w:val="StyleUnderline"/>
          <w:highlight w:val="cyan"/>
        </w:rPr>
        <w:t>oversight as the D</w:t>
      </w:r>
      <w:r w:rsidRPr="00C0573F">
        <w:rPr>
          <w:rStyle w:val="StyleUnderline"/>
          <w:sz w:val="2"/>
          <w:szCs w:val="2"/>
        </w:rPr>
        <w:t xml:space="preserve">epartment </w:t>
      </w:r>
      <w:r w:rsidRPr="001A0C86">
        <w:rPr>
          <w:rStyle w:val="StyleUnderline"/>
          <w:highlight w:val="cyan"/>
        </w:rPr>
        <w:t>o</w:t>
      </w:r>
      <w:r w:rsidRPr="00C0573F">
        <w:rPr>
          <w:rStyle w:val="StyleUnderline"/>
          <w:sz w:val="2"/>
          <w:szCs w:val="2"/>
        </w:rPr>
        <w:t xml:space="preserve">f </w:t>
      </w:r>
      <w:r w:rsidRPr="001A0C86">
        <w:rPr>
          <w:rStyle w:val="StyleUnderline"/>
          <w:highlight w:val="cyan"/>
        </w:rPr>
        <w:t>D</w:t>
      </w:r>
      <w:r w:rsidRPr="00C0573F">
        <w:rPr>
          <w:rStyle w:val="StyleUnderline"/>
        </w:rPr>
        <w:t xml:space="preserve">efense </w:t>
      </w:r>
      <w:r w:rsidRPr="001A0C86">
        <w:rPr>
          <w:rStyle w:val="StyleUnderline"/>
          <w:highlight w:val="cyan"/>
        </w:rPr>
        <w:t>addresses</w:t>
      </w:r>
      <w:r w:rsidRPr="00C0573F">
        <w:rPr>
          <w:rStyle w:val="StyleUnderline"/>
        </w:rPr>
        <w:t xml:space="preserve"> irregular threats</w:t>
      </w:r>
      <w:r w:rsidRPr="00C0573F">
        <w:rPr>
          <w:sz w:val="16"/>
        </w:rPr>
        <w:t xml:space="preserve"> in concert with other Government agencies. </w:t>
      </w:r>
      <w:r w:rsidRPr="00C0573F">
        <w:rPr>
          <w:rStyle w:val="StyleUnderline"/>
        </w:rPr>
        <w:t xml:space="preserve">Malign actors employ both military and non-military means to accomplish their strategic national objectives. </w:t>
      </w:r>
      <w:r w:rsidRPr="001A0C86">
        <w:rPr>
          <w:rStyle w:val="Emphasis"/>
          <w:highlight w:val="cyan"/>
        </w:rPr>
        <w:t>Hybrid warfare</w:t>
      </w:r>
      <w:r w:rsidRPr="00C0573F">
        <w:rPr>
          <w:rStyle w:val="Emphasis"/>
        </w:rPr>
        <w:t xml:space="preserve"> tactics</w:t>
      </w:r>
      <w:r w:rsidRPr="00C0573F">
        <w:rPr>
          <w:rStyle w:val="StyleUnderline"/>
        </w:rPr>
        <w:t xml:space="preserve"> applied across the spectrum of </w:t>
      </w:r>
      <w:r w:rsidRPr="008E6F95">
        <w:rPr>
          <w:rStyle w:val="StyleUnderline"/>
        </w:rPr>
        <w:t>conflict</w:t>
      </w:r>
      <w:r w:rsidRPr="00C0573F">
        <w:rPr>
          <w:rStyle w:val="StyleUnderline"/>
        </w:rPr>
        <w:t xml:space="preserve"> by threat actors </w:t>
      </w:r>
      <w:r w:rsidRPr="001A0C86">
        <w:rPr>
          <w:rStyle w:val="StyleUnderline"/>
          <w:highlight w:val="cyan"/>
        </w:rPr>
        <w:t>undermine</w:t>
      </w:r>
      <w:r w:rsidRPr="00C0573F">
        <w:rPr>
          <w:rStyle w:val="StyleUnderline"/>
        </w:rPr>
        <w:t xml:space="preserve"> the </w:t>
      </w:r>
      <w:r w:rsidRPr="001A0C86">
        <w:rPr>
          <w:rStyle w:val="StyleUnderline"/>
          <w:highlight w:val="cyan"/>
        </w:rPr>
        <w:t>national security</w:t>
      </w:r>
      <w:r w:rsidRPr="00C0573F">
        <w:rPr>
          <w:rStyle w:val="StyleUnderline"/>
        </w:rPr>
        <w:t xml:space="preserve"> interests of the United States</w:t>
      </w:r>
      <w:r w:rsidRPr="00C0573F">
        <w:rPr>
          <w:sz w:val="16"/>
        </w:rPr>
        <w:t>, our allies, and our partners.</w:t>
      </w:r>
    </w:p>
    <w:p w14:paraId="2228E525" w14:textId="77777777" w:rsidR="00512C2A" w:rsidRPr="00C0573F" w:rsidRDefault="00512C2A" w:rsidP="00512C2A">
      <w:pPr>
        <w:rPr>
          <w:sz w:val="16"/>
        </w:rPr>
      </w:pPr>
      <w:r w:rsidRPr="00C0573F">
        <w:rPr>
          <w:sz w:val="16"/>
        </w:rPr>
        <w:t xml:space="preserve">During the 117th </w:t>
      </w:r>
      <w:r w:rsidRPr="001A0C86">
        <w:rPr>
          <w:rStyle w:val="Emphasis"/>
          <w:highlight w:val="cyan"/>
        </w:rPr>
        <w:t>Congress</w:t>
      </w:r>
      <w:r w:rsidRPr="00C0573F">
        <w:rPr>
          <w:sz w:val="16"/>
        </w:rPr>
        <w:t xml:space="preserve">, the committee </w:t>
      </w:r>
      <w:r w:rsidRPr="00C0573F">
        <w:rPr>
          <w:rStyle w:val="StyleUnderline"/>
        </w:rPr>
        <w:t xml:space="preserve">will </w:t>
      </w:r>
      <w:r w:rsidRPr="001A0C86">
        <w:rPr>
          <w:rStyle w:val="StyleUnderline"/>
          <w:highlight w:val="cyan"/>
        </w:rPr>
        <w:t>conduct oversight to ensure</w:t>
      </w:r>
      <w:r w:rsidRPr="00C0573F">
        <w:rPr>
          <w:rStyle w:val="StyleUnderline"/>
        </w:rPr>
        <w:t xml:space="preserve"> that the posture and </w:t>
      </w:r>
      <w:r w:rsidRPr="001A0C86">
        <w:rPr>
          <w:rStyle w:val="StyleUnderline"/>
          <w:highlight w:val="cyan"/>
        </w:rPr>
        <w:t>policies</w:t>
      </w:r>
      <w:r w:rsidRPr="00C0573F">
        <w:rPr>
          <w:rStyle w:val="StyleUnderline"/>
        </w:rPr>
        <w:t xml:space="preserve"> of the Department </w:t>
      </w:r>
      <w:r w:rsidRPr="001A0C86">
        <w:rPr>
          <w:rStyle w:val="StyleUnderline"/>
          <w:highlight w:val="cyan"/>
        </w:rPr>
        <w:t>are</w:t>
      </w:r>
      <w:r w:rsidRPr="00C0573F">
        <w:rPr>
          <w:rStyle w:val="StyleUnderline"/>
        </w:rPr>
        <w:t xml:space="preserve"> properly structured, resourced, and </w:t>
      </w:r>
      <w:r w:rsidRPr="001A0C86">
        <w:rPr>
          <w:rStyle w:val="StyleUnderline"/>
          <w:highlight w:val="cyan"/>
        </w:rPr>
        <w:t>aligned to</w:t>
      </w:r>
      <w:r w:rsidRPr="00C0573F">
        <w:rPr>
          <w:rStyle w:val="StyleUnderline"/>
        </w:rPr>
        <w:t xml:space="preserve"> effectively </w:t>
      </w:r>
      <w:r w:rsidRPr="001A0C86">
        <w:rPr>
          <w:rStyle w:val="StyleUnderline"/>
          <w:highlight w:val="cyan"/>
        </w:rPr>
        <w:t>deter acts of terror</w:t>
      </w:r>
      <w:r w:rsidRPr="00C0573F">
        <w:rPr>
          <w:rStyle w:val="StyleUnderline"/>
        </w:rPr>
        <w:t xml:space="preserve"> and counter violent extremist organizations that threaten the United States, its allies, and partners.</w:t>
      </w:r>
      <w:r w:rsidRPr="00C0573F">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15EB7F5B" w14:textId="77777777" w:rsidR="00512C2A" w:rsidRPr="00C0573F" w:rsidRDefault="00512C2A" w:rsidP="00512C2A"/>
    <w:p w14:paraId="06818168" w14:textId="77777777" w:rsidR="00512C2A" w:rsidRPr="00C0573F" w:rsidRDefault="00512C2A" w:rsidP="00512C2A">
      <w:pPr>
        <w:pStyle w:val="Heading3"/>
      </w:pPr>
      <w:r w:rsidRPr="00C0573F">
        <w:t>1NC—CP</w:t>
      </w:r>
    </w:p>
    <w:p w14:paraId="314E20DD" w14:textId="77777777" w:rsidR="00512C2A" w:rsidRPr="00C0573F" w:rsidRDefault="00512C2A" w:rsidP="00512C2A">
      <w:pPr>
        <w:pStyle w:val="Heading4"/>
        <w:rPr>
          <w:rFonts w:cs="Times New Roman"/>
        </w:rPr>
      </w:pPr>
      <w:r w:rsidRPr="00C0573F">
        <w:rPr>
          <w:rFonts w:cs="Times New Roman"/>
        </w:rPr>
        <w:t xml:space="preserve">CP Text: The United States Federal Government should </w:t>
      </w:r>
    </w:p>
    <w:p w14:paraId="1D4F8CF6" w14:textId="77777777" w:rsidR="00512C2A" w:rsidRPr="00C0573F" w:rsidRDefault="00512C2A" w:rsidP="00512C2A">
      <w:pPr>
        <w:pStyle w:val="Heading4"/>
        <w:numPr>
          <w:ilvl w:val="0"/>
          <w:numId w:val="268"/>
        </w:numPr>
        <w:tabs>
          <w:tab w:val="num" w:pos="360"/>
        </w:tabs>
        <w:ind w:left="0" w:firstLine="0"/>
      </w:pPr>
      <w:r w:rsidRPr="00C0573F">
        <w:t xml:space="preserve">Increase minimum wages through a prevailing wage standard, </w:t>
      </w:r>
    </w:p>
    <w:p w14:paraId="0FDF8892" w14:textId="77777777" w:rsidR="00512C2A" w:rsidRPr="00C0573F" w:rsidRDefault="00512C2A" w:rsidP="00512C2A">
      <w:pPr>
        <w:pStyle w:val="Heading4"/>
        <w:numPr>
          <w:ilvl w:val="0"/>
          <w:numId w:val="268"/>
        </w:numPr>
        <w:tabs>
          <w:tab w:val="num" w:pos="360"/>
        </w:tabs>
        <w:ind w:left="0" w:firstLine="0"/>
      </w:pPr>
      <w:r w:rsidRPr="00C0573F">
        <w:t>Provide job security, prohibiting employers from terminating an employee without good cause, and</w:t>
      </w:r>
    </w:p>
    <w:p w14:paraId="0D86FC4B" w14:textId="77777777" w:rsidR="00512C2A" w:rsidRPr="00C0573F" w:rsidRDefault="00512C2A" w:rsidP="00512C2A">
      <w:pPr>
        <w:pStyle w:val="Heading4"/>
        <w:numPr>
          <w:ilvl w:val="0"/>
          <w:numId w:val="268"/>
        </w:numPr>
        <w:tabs>
          <w:tab w:val="num" w:pos="360"/>
        </w:tabs>
        <w:ind w:left="0" w:firstLine="0"/>
      </w:pPr>
      <w:r w:rsidRPr="00C0573F">
        <w:t>Provide labor inspections and strong anti-retaliation protection for workers who complain</w:t>
      </w:r>
    </w:p>
    <w:p w14:paraId="0E898604" w14:textId="77777777" w:rsidR="00512C2A" w:rsidRPr="00C0573F" w:rsidRDefault="00512C2A" w:rsidP="00512C2A">
      <w:pPr>
        <w:pStyle w:val="Heading4"/>
        <w:numPr>
          <w:ilvl w:val="0"/>
          <w:numId w:val="268"/>
        </w:numPr>
        <w:tabs>
          <w:tab w:val="num" w:pos="360"/>
        </w:tabs>
        <w:ind w:left="0" w:firstLine="0"/>
      </w:pPr>
      <w:r w:rsidRPr="00C0573F">
        <w:rPr>
          <w:rFonts w:cs="Times New Roman"/>
        </w:rPr>
        <w:t xml:space="preserve">Abolish </w:t>
      </w:r>
      <w:r>
        <w:rPr>
          <w:rFonts w:cs="Times New Roman"/>
        </w:rPr>
        <w:t xml:space="preserve">collective bargaining rights </w:t>
      </w:r>
      <w:r w:rsidRPr="00C0573F">
        <w:rPr>
          <w:rFonts w:cs="Times New Roman"/>
        </w:rPr>
        <w:t xml:space="preserve">for workers in the United States. </w:t>
      </w:r>
    </w:p>
    <w:p w14:paraId="4CE706D8" w14:textId="77777777" w:rsidR="00512C2A" w:rsidRPr="00C0573F" w:rsidRDefault="00512C2A" w:rsidP="00512C2A"/>
    <w:p w14:paraId="55FE5992" w14:textId="77777777" w:rsidR="00512C2A" w:rsidRPr="00C0573F" w:rsidRDefault="00512C2A" w:rsidP="00512C2A">
      <w:pPr>
        <w:pStyle w:val="Heading4"/>
        <w:rPr>
          <w:rFonts w:cs="Times New Roman"/>
        </w:rPr>
      </w:pPr>
      <w:r w:rsidRPr="00C0573F">
        <w:rPr>
          <w:rFonts w:cs="Times New Roman"/>
        </w:rPr>
        <w:t xml:space="preserve">The counterplan abolishes the </w:t>
      </w:r>
      <w:r w:rsidRPr="00C0573F">
        <w:rPr>
          <w:rFonts w:cs="Times New Roman"/>
          <w:u w:val="single"/>
        </w:rPr>
        <w:t>right to strike</w:t>
      </w:r>
      <w:r w:rsidRPr="00C0573F">
        <w:rPr>
          <w:rFonts w:cs="Times New Roman"/>
        </w:rPr>
        <w:t xml:space="preserve"> </w:t>
      </w:r>
    </w:p>
    <w:p w14:paraId="19BF0C5C" w14:textId="77777777" w:rsidR="00512C2A" w:rsidRPr="00C0573F" w:rsidRDefault="00512C2A" w:rsidP="00512C2A">
      <w:r w:rsidRPr="00C0573F">
        <w:rPr>
          <w:rStyle w:val="Style13ptBold"/>
        </w:rPr>
        <w:t>Cornell &amp; Dukes 25</w:t>
      </w:r>
      <w:r w:rsidRPr="00C0573F">
        <w:t xml:space="preserve"> (Angela B. – Clinical Professor of Law at Cornell Law School &amp; Ruth - Professor of Labour Law at the University of Glasgow in Scotland, “Strikes and the Struggle for Democracy,” 7/10/25, https://digitalcommons.osgoode.yorku.ca/cgi/viewcontent.cgi?article=1037&amp;context=cllpj)</w:t>
      </w:r>
    </w:p>
    <w:p w14:paraId="5149E27D" w14:textId="77777777" w:rsidR="00512C2A" w:rsidRPr="00C0573F" w:rsidRDefault="00512C2A" w:rsidP="00512C2A">
      <w:pPr>
        <w:rPr>
          <w:sz w:val="16"/>
        </w:rPr>
      </w:pPr>
      <w:r w:rsidRPr="00C0573F">
        <w:rPr>
          <w:sz w:val="16"/>
        </w:rPr>
        <w:t xml:space="preserve">In many jurisdictions, </w:t>
      </w:r>
      <w:r w:rsidRPr="001A0C86">
        <w:rPr>
          <w:rStyle w:val="Emphasis"/>
          <w:highlight w:val="cyan"/>
        </w:rPr>
        <w:t>the right to strike is closely tied, in law, to the right to collective bargaining.</w:t>
      </w:r>
      <w:r w:rsidRPr="00C0573F">
        <w:rPr>
          <w:sz w:val="16"/>
        </w:rPr>
        <w:t xml:space="preserve"> In essence, </w:t>
      </w:r>
      <w:r w:rsidRPr="00C0573F">
        <w:rPr>
          <w:rStyle w:val="StyleUnderline"/>
        </w:rPr>
        <w:t xml:space="preserve">domestic labour law stipulates that </w:t>
      </w:r>
      <w:r w:rsidRPr="001A0C86">
        <w:rPr>
          <w:rStyle w:val="StyleUnderline"/>
          <w:highlight w:val="cyan"/>
        </w:rPr>
        <w:t xml:space="preserve">strikes are </w:t>
      </w:r>
      <w:r w:rsidRPr="001A0C86">
        <w:rPr>
          <w:rStyle w:val="Emphasis"/>
          <w:highlight w:val="cyan"/>
        </w:rPr>
        <w:t>only legitimate</w:t>
      </w:r>
      <w:r w:rsidRPr="00C0573F">
        <w:rPr>
          <w:rStyle w:val="StyleUnderline"/>
        </w:rPr>
        <w:t xml:space="preserve"> when taken </w:t>
      </w:r>
      <w:r w:rsidRPr="001A0C86">
        <w:rPr>
          <w:rStyle w:val="StyleUnderline"/>
          <w:highlight w:val="cyan"/>
        </w:rPr>
        <w:t>in a</w:t>
      </w:r>
      <w:r w:rsidRPr="00C0573F">
        <w:rPr>
          <w:rStyle w:val="StyleUnderline"/>
        </w:rPr>
        <w:t xml:space="preserve">n industrial and </w:t>
      </w:r>
      <w:r w:rsidRPr="001A0C86">
        <w:rPr>
          <w:rStyle w:val="StyleUnderline"/>
          <w:highlight w:val="cyan"/>
        </w:rPr>
        <w:t>labour relations context; that is, in the negotiation of a</w:t>
      </w:r>
      <w:r w:rsidRPr="00C0573F">
        <w:rPr>
          <w:rStyle w:val="StyleUnderline"/>
        </w:rPr>
        <w:t xml:space="preserve"> recognition agreement or another type of </w:t>
      </w:r>
      <w:r w:rsidRPr="001A0C86">
        <w:rPr>
          <w:rStyle w:val="StyleUnderline"/>
          <w:highlight w:val="cyan"/>
        </w:rPr>
        <w:t>collective agreement</w:t>
      </w:r>
      <w:r w:rsidRPr="00C0573F">
        <w:rPr>
          <w:rStyle w:val="StyleUnderline"/>
        </w:rPr>
        <w:t xml:space="preserve">, or to protest unfair labour practices. </w:t>
      </w:r>
      <w:r w:rsidRPr="001A0C86">
        <w:rPr>
          <w:rStyle w:val="StyleUnderline"/>
          <w:highlight w:val="cyan"/>
        </w:rPr>
        <w:t xml:space="preserve">Strikes </w:t>
      </w:r>
      <w:r w:rsidRPr="008E6F95">
        <w:rPr>
          <w:rStyle w:val="StyleUnderline"/>
        </w:rPr>
        <w:t>taken in furtherance of any other aim</w:t>
      </w:r>
      <w:r w:rsidRPr="00C0573F">
        <w:rPr>
          <w:rStyle w:val="StyleUnderline"/>
        </w:rPr>
        <w:t xml:space="preserve">, and especially any political aim, </w:t>
      </w:r>
      <w:r w:rsidRPr="001A0C86">
        <w:rPr>
          <w:rStyle w:val="StyleUnderline"/>
          <w:highlight w:val="cyan"/>
        </w:rPr>
        <w:t xml:space="preserve">are </w:t>
      </w:r>
      <w:r w:rsidRPr="00C0573F">
        <w:rPr>
          <w:rStyle w:val="Emphasis"/>
        </w:rPr>
        <w:t xml:space="preserve">categorically </w:t>
      </w:r>
      <w:r w:rsidRPr="001A0C86">
        <w:rPr>
          <w:rStyle w:val="Emphasis"/>
          <w:highlight w:val="cyan"/>
        </w:rPr>
        <w:t>unlawful.</w:t>
      </w:r>
      <w:r w:rsidRPr="00C0573F">
        <w:rPr>
          <w:sz w:val="16"/>
        </w:rPr>
        <w:t>1</w:t>
      </w:r>
    </w:p>
    <w:p w14:paraId="1A82B0AD" w14:textId="77777777" w:rsidR="00512C2A" w:rsidRPr="00C0573F" w:rsidRDefault="00512C2A" w:rsidP="00512C2A">
      <w:pPr>
        <w:pStyle w:val="Heading4"/>
        <w:rPr>
          <w:rFonts w:cs="Times New Roman"/>
        </w:rPr>
      </w:pPr>
      <w:r w:rsidRPr="00C0573F">
        <w:rPr>
          <w:rFonts w:cs="Times New Roman"/>
        </w:rPr>
        <w:t xml:space="preserve">Strikes disrupt </w:t>
      </w:r>
      <w:r w:rsidRPr="00C0573F">
        <w:rPr>
          <w:rFonts w:cs="Times New Roman"/>
          <w:u w:val="single"/>
        </w:rPr>
        <w:t>global supply chains</w:t>
      </w:r>
      <w:r w:rsidRPr="00C0573F">
        <w:rPr>
          <w:rFonts w:cs="Times New Roman"/>
        </w:rPr>
        <w:t xml:space="preserve"> </w:t>
      </w:r>
    </w:p>
    <w:p w14:paraId="22C09977" w14:textId="77777777" w:rsidR="00512C2A" w:rsidRPr="00C0573F" w:rsidRDefault="00512C2A" w:rsidP="00512C2A">
      <w:r w:rsidRPr="00C0573F">
        <w:rPr>
          <w:rStyle w:val="Style13ptBold"/>
        </w:rPr>
        <w:t>Anderson 24</w:t>
      </w:r>
      <w:r w:rsidRPr="00C0573F">
        <w:t xml:space="preserve"> (Lisa – MBA from California State University at Fullerton, “Strikes and labor negotiations highlight need for resilient supply chains,” 10/31/24, https://www.thescxchange.com/blog/supply-chain-resiliency-strikes#:~:text=Strikes%20and%20potential%20strikes%20have,been%20$2%20billion%20per%20day.)</w:t>
      </w:r>
    </w:p>
    <w:p w14:paraId="51CC420C" w14:textId="77777777" w:rsidR="00512C2A" w:rsidRPr="00C0573F" w:rsidRDefault="00512C2A" w:rsidP="00512C2A">
      <w:pPr>
        <w:rPr>
          <w:sz w:val="16"/>
        </w:rPr>
      </w:pPr>
      <w:r w:rsidRPr="001A0C86">
        <w:rPr>
          <w:rStyle w:val="StyleUnderline"/>
          <w:highlight w:val="cyan"/>
        </w:rPr>
        <w:t xml:space="preserve">Strikes </w:t>
      </w:r>
      <w:r w:rsidRPr="008E6F95">
        <w:rPr>
          <w:rStyle w:val="StyleUnderline"/>
        </w:rPr>
        <w:t>and potential strikes</w:t>
      </w:r>
      <w:r w:rsidRPr="00C0573F">
        <w:rPr>
          <w:rStyle w:val="StyleUnderline"/>
        </w:rPr>
        <w:t xml:space="preserve"> have</w:t>
      </w:r>
      <w:r w:rsidRPr="00C0573F">
        <w:rPr>
          <w:sz w:val="16"/>
        </w:rPr>
        <w:t xml:space="preserve"> </w:t>
      </w:r>
      <w:r w:rsidRPr="001A0C86">
        <w:rPr>
          <w:rStyle w:val="Emphasis"/>
          <w:highlight w:val="cyan"/>
        </w:rPr>
        <w:t>plague</w:t>
      </w:r>
      <w:r w:rsidRPr="00C0573F">
        <w:rPr>
          <w:rStyle w:val="StyleUnderline"/>
        </w:rPr>
        <w:t xml:space="preserve">d </w:t>
      </w:r>
      <w:r w:rsidRPr="001A0C86">
        <w:rPr>
          <w:rStyle w:val="Emphasis"/>
          <w:highlight w:val="cyan"/>
        </w:rPr>
        <w:t>the supply chain</w:t>
      </w:r>
      <w:r w:rsidRPr="00C0573F">
        <w:rPr>
          <w:sz w:val="16"/>
        </w:rPr>
        <w:t xml:space="preserve"> over the last few years. An analysis of data from the Bureau of Labor Statistics by the Economics Policy Institute concluded that the number of workers involved in major strike activity increased by 280% in 2023 from 2022. Currently, the U.S. East Coast and Gulf Coast ports are facing the threat of another dockworker strike after they return to the negotiating table in January to attempt to resolve the remaining wage and automation issues. Similarly, Boeing is continuing to contend with a machinists strike.</w:t>
      </w:r>
    </w:p>
    <w:p w14:paraId="240E9BB4" w14:textId="77777777" w:rsidR="00512C2A" w:rsidRPr="00C0573F" w:rsidRDefault="00512C2A" w:rsidP="00512C2A">
      <w:pPr>
        <w:rPr>
          <w:u w:val="single"/>
        </w:rPr>
      </w:pPr>
      <w:r w:rsidRPr="00C0573F">
        <w:rPr>
          <w:rStyle w:val="StyleUnderline"/>
        </w:rPr>
        <w:t xml:space="preserve">Strikes, or even </w:t>
      </w:r>
      <w:r w:rsidRPr="001A0C86">
        <w:rPr>
          <w:rStyle w:val="StyleUnderline"/>
          <w:highlight w:val="cyan"/>
        </w:rPr>
        <w:t>the threat of a strike</w:t>
      </w:r>
      <w:r w:rsidRPr="00C0573F">
        <w:rPr>
          <w:rStyle w:val="StyleUnderline"/>
        </w:rPr>
        <w:t xml:space="preserve">, can </w:t>
      </w:r>
      <w:r w:rsidRPr="001A0C86">
        <w:rPr>
          <w:rStyle w:val="StyleUnderline"/>
          <w:highlight w:val="cyan"/>
        </w:rPr>
        <w:t xml:space="preserve">cause </w:t>
      </w:r>
      <w:r w:rsidRPr="001A0C86">
        <w:rPr>
          <w:rStyle w:val="Emphasis"/>
          <w:highlight w:val="cyan"/>
        </w:rPr>
        <w:t>significant disruptions across the global supply chain and have</w:t>
      </w:r>
      <w:r w:rsidRPr="00C0573F">
        <w:rPr>
          <w:rStyle w:val="Emphasis"/>
        </w:rPr>
        <w:t xml:space="preserve"> a </w:t>
      </w:r>
      <w:r w:rsidRPr="001A0C86">
        <w:rPr>
          <w:rStyle w:val="Emphasis"/>
          <w:highlight w:val="cyan"/>
        </w:rPr>
        <w:t>massive economic impact.</w:t>
      </w:r>
      <w:r w:rsidRPr="00C0573F">
        <w:rPr>
          <w:sz w:val="16"/>
        </w:rPr>
        <w:t xml:space="preserve"> For example, </w:t>
      </w:r>
      <w:r w:rsidRPr="00C0573F">
        <w:rPr>
          <w:rStyle w:val="StyleUnderline"/>
        </w:rPr>
        <w:t>when U.S. railroads were facing the threat of a strike in 2022, many companies redirected their cargo to avoid work stoppages and unhappy customers.</w:t>
      </w:r>
      <w:r w:rsidRPr="00C0573F">
        <w:rPr>
          <w:sz w:val="16"/>
        </w:rPr>
        <w:t xml:space="preserve"> If the strike had occurred, the Association of American Railroads (AAR) estimated that </w:t>
      </w:r>
      <w:r w:rsidRPr="008E6F95">
        <w:rPr>
          <w:rStyle w:val="StyleUnderline"/>
        </w:rPr>
        <w:t>the economic impact of a railroad strike could have been $2 billion per day.</w:t>
      </w:r>
    </w:p>
    <w:p w14:paraId="5F781DF5" w14:textId="77777777" w:rsidR="00512C2A" w:rsidRPr="00C0573F" w:rsidRDefault="00512C2A" w:rsidP="00512C2A">
      <w:pPr>
        <w:rPr>
          <w:rStyle w:val="StyleUnderline"/>
        </w:rPr>
      </w:pPr>
      <w:r w:rsidRPr="00C0573F">
        <w:rPr>
          <w:sz w:val="16"/>
        </w:rPr>
        <w:t xml:space="preserve">Similarly, although the U.S. West Coast ports avoided a strike in 2023, the labor negotiations caused companies to reroute freight. For example, companies with locations on the East Coast went through the Panama Canal instead of having their cargo land at West Coast ports. As a result, West Coast ports’ market share dipped during this timeframe. Now </w:t>
      </w:r>
      <w:r w:rsidRPr="00C0573F">
        <w:rPr>
          <w:rStyle w:val="StyleUnderline"/>
        </w:rPr>
        <w:t>as the East Coast and Gulf Coast ports try to finalize negotiations to seal the deal with the International Longshoremen’s Association (ILA), companies are searching for alternative routes and transferring their shipments back to West Coast ports. The economic impact of the strike is estimated at $3.8 to $4.5 billion per day by J.P Morgan.</w:t>
      </w:r>
    </w:p>
    <w:p w14:paraId="1E222A7B" w14:textId="77777777" w:rsidR="00512C2A" w:rsidRPr="00C0573F" w:rsidRDefault="00512C2A" w:rsidP="00512C2A">
      <w:pPr>
        <w:rPr>
          <w:sz w:val="16"/>
        </w:rPr>
      </w:pPr>
      <w:r w:rsidRPr="001A0C86">
        <w:rPr>
          <w:rStyle w:val="StyleUnderline"/>
          <w:highlight w:val="cyan"/>
        </w:rPr>
        <w:t>Labor negotiations</w:t>
      </w:r>
      <w:r w:rsidRPr="00C0573F">
        <w:rPr>
          <w:rStyle w:val="StyleUnderline"/>
        </w:rPr>
        <w:t xml:space="preserve"> also threaten to further </w:t>
      </w:r>
      <w:r w:rsidRPr="001A0C86">
        <w:rPr>
          <w:rStyle w:val="StyleUnderline"/>
          <w:highlight w:val="cyan"/>
        </w:rPr>
        <w:t>exacerbate inflationary trends,</w:t>
      </w:r>
      <w:r w:rsidRPr="00C0573F">
        <w:rPr>
          <w:rStyle w:val="StyleUnderline"/>
        </w:rPr>
        <w:t xml:space="preserve"> which have been a key concern across the supply chain</w:t>
      </w:r>
      <w:r w:rsidRPr="00C0573F">
        <w:rPr>
          <w:sz w:val="16"/>
        </w:rPr>
        <w:t>. The ILA and port operators reportedly reached a tentative agreement to increase wages by 62% over the next six years. Similarly, the Boeing machinist strike, which lasted seven weeks, was finally resolved when union members voted to accept a 38% pay raise over the next four years. These wage increases come as companies and consumers across the spectrum are resisting increased costs.</w:t>
      </w:r>
    </w:p>
    <w:p w14:paraId="1FC4686F" w14:textId="77777777" w:rsidR="00512C2A" w:rsidRPr="00C0573F" w:rsidRDefault="00512C2A" w:rsidP="00512C2A">
      <w:pPr>
        <w:rPr>
          <w:sz w:val="16"/>
        </w:rPr>
      </w:pPr>
      <w:r w:rsidRPr="00C0573F">
        <w:rPr>
          <w:rStyle w:val="StyleUnderline"/>
        </w:rPr>
        <w:t xml:space="preserve">Nor are these </w:t>
      </w:r>
      <w:r w:rsidRPr="001A0C86">
        <w:rPr>
          <w:rStyle w:val="StyleUnderline"/>
          <w:highlight w:val="cyan"/>
        </w:rPr>
        <w:t>strikes</w:t>
      </w:r>
      <w:r w:rsidRPr="00C0573F">
        <w:rPr>
          <w:rStyle w:val="StyleUnderline"/>
        </w:rPr>
        <w:t xml:space="preserve"> completely focused on pay increases. The ILA is also </w:t>
      </w:r>
      <w:r w:rsidRPr="001A0C86">
        <w:rPr>
          <w:rStyle w:val="StyleUnderline"/>
          <w:highlight w:val="cyan"/>
        </w:rPr>
        <w:t>demand</w:t>
      </w:r>
      <w:r w:rsidRPr="00C0573F">
        <w:rPr>
          <w:rStyle w:val="StyleUnderline"/>
        </w:rPr>
        <w:t xml:space="preserve">ing </w:t>
      </w:r>
      <w:r w:rsidRPr="001A0C86">
        <w:rPr>
          <w:rStyle w:val="StyleUnderline"/>
          <w:highlight w:val="cyan"/>
        </w:rPr>
        <w:t>a total ban on</w:t>
      </w:r>
      <w:r w:rsidRPr="00C0573F">
        <w:rPr>
          <w:rStyle w:val="StyleUnderline"/>
        </w:rPr>
        <w:t xml:space="preserve"> the further </w:t>
      </w:r>
      <w:r w:rsidRPr="001A0C86">
        <w:rPr>
          <w:rStyle w:val="StyleUnderline"/>
          <w:highlight w:val="cyan"/>
        </w:rPr>
        <w:t>automation</w:t>
      </w:r>
      <w:r w:rsidRPr="00C0573F">
        <w:rPr>
          <w:rStyle w:val="StyleUnderline"/>
        </w:rPr>
        <w:t xml:space="preserve"> of cranes, gates, and container movements that are used in the loading or loading of freight</w:t>
      </w:r>
      <w:r w:rsidRPr="00C0573F">
        <w:rPr>
          <w:sz w:val="16"/>
        </w:rPr>
        <w:t xml:space="preserve">. This issue still remains unresolved. </w:t>
      </w:r>
      <w:r w:rsidRPr="001A0C86">
        <w:rPr>
          <w:rStyle w:val="StyleUnderline"/>
          <w:highlight w:val="cyan"/>
        </w:rPr>
        <w:t>Such a ban would</w:t>
      </w:r>
      <w:r w:rsidRPr="00C0573F">
        <w:rPr>
          <w:rStyle w:val="StyleUnderline"/>
        </w:rPr>
        <w:t xml:space="preserve"> not only increase costs, it would also </w:t>
      </w:r>
      <w:r w:rsidRPr="001A0C86">
        <w:rPr>
          <w:rStyle w:val="StyleUnderline"/>
          <w:highlight w:val="cyan"/>
        </w:rPr>
        <w:t>threaten the competitiveness as the U.S. ports,</w:t>
      </w:r>
      <w:r w:rsidRPr="00C0573F">
        <w:rPr>
          <w:rStyle w:val="StyleUnderline"/>
        </w:rPr>
        <w:t xml:space="preserve"> which are already some of the least competitive in the world.</w:t>
      </w:r>
      <w:r w:rsidRPr="00C0573F">
        <w:rPr>
          <w:sz w:val="16"/>
        </w:rPr>
        <w:t xml:space="preserve"> According to the Wall Street Journal, L.A. and Long Beach ports are about half as productive as China’s best port in terms of average container moves per hour.</w:t>
      </w:r>
    </w:p>
    <w:p w14:paraId="4CE72332" w14:textId="77777777" w:rsidR="00512C2A" w:rsidRPr="00C0573F" w:rsidRDefault="00512C2A" w:rsidP="00512C2A">
      <w:pPr>
        <w:pStyle w:val="Heading4"/>
        <w:rPr>
          <w:rFonts w:cs="Times New Roman"/>
        </w:rPr>
      </w:pPr>
      <w:r w:rsidRPr="00C0573F">
        <w:rPr>
          <w:rFonts w:cs="Times New Roman"/>
        </w:rPr>
        <w:t xml:space="preserve">Supply chain disruptions cause </w:t>
      </w:r>
      <w:r w:rsidRPr="00C0573F">
        <w:rPr>
          <w:rFonts w:cs="Times New Roman"/>
          <w:u w:val="single"/>
        </w:rPr>
        <w:t>great power war</w:t>
      </w:r>
      <w:r w:rsidRPr="00C0573F">
        <w:rPr>
          <w:rFonts w:cs="Times New Roman"/>
        </w:rPr>
        <w:t xml:space="preserve"> </w:t>
      </w:r>
    </w:p>
    <w:p w14:paraId="5A3E09D5" w14:textId="77777777" w:rsidR="00512C2A" w:rsidRPr="00C0573F" w:rsidRDefault="00512C2A" w:rsidP="00512C2A">
      <w:r w:rsidRPr="00C0573F">
        <w:rPr>
          <w:rStyle w:val="Emphasis"/>
          <w:sz w:val="26"/>
          <w:szCs w:val="26"/>
        </w:rPr>
        <w:t>Martin 21</w:t>
      </w:r>
      <w:r w:rsidRPr="00C0573F">
        <w:t xml:space="preserve"> (Bradley – PhD in Political Science from the University of Michigan, “Supply Chain Disruptions: The Risks and Consequences,” 11/15/21, </w:t>
      </w:r>
      <w:r w:rsidRPr="001E4FD5">
        <w:t>https://www.rand.org/pubs/commentary/2021/11/supply-chain-disruptions-the-risks-and-consequences.html</w:t>
      </w:r>
      <w:r w:rsidRPr="00C0573F">
        <w:t>)</w:t>
      </w:r>
    </w:p>
    <w:p w14:paraId="190C13F6" w14:textId="77777777" w:rsidR="00512C2A" w:rsidRPr="00C0573F" w:rsidRDefault="00512C2A" w:rsidP="00512C2A">
      <w:pPr>
        <w:rPr>
          <w:sz w:val="16"/>
        </w:rPr>
      </w:pPr>
      <w:r w:rsidRPr="00C0573F">
        <w:rPr>
          <w:sz w:val="16"/>
        </w:rPr>
        <w:t xml:space="preserve">By now </w:t>
      </w:r>
      <w:r w:rsidRPr="00C0573F">
        <w:rPr>
          <w:rStyle w:val="StyleUnderline"/>
        </w:rPr>
        <w:t>the impacts of supply chain disruption are becoming all too familiar: shortages, inflation, factory closures, goods waiting at ports to be unloaded.</w:t>
      </w:r>
      <w:r w:rsidRPr="00C0573F">
        <w:rPr>
          <w:sz w:val="16"/>
        </w:rPr>
        <w:t xml:space="preserve"> All these impacts are serious enough, but </w:t>
      </w:r>
      <w:r w:rsidRPr="00C0573F">
        <w:rPr>
          <w:rStyle w:val="StyleUnderline"/>
        </w:rPr>
        <w:t xml:space="preserve">another more-hidden concern lurks just beneath the surface: the </w:t>
      </w:r>
      <w:r w:rsidRPr="00C0573F">
        <w:rPr>
          <w:rStyle w:val="Emphasis"/>
        </w:rPr>
        <w:t>impact of supply chain failure on national security</w:t>
      </w:r>
      <w:r w:rsidRPr="00C0573F">
        <w:rPr>
          <w:sz w:val="16"/>
        </w:rPr>
        <w:t>, broadly defined as a nation's ability to protect and ensure the well-being of its population.</w:t>
      </w:r>
    </w:p>
    <w:p w14:paraId="7F668733" w14:textId="77777777" w:rsidR="00512C2A" w:rsidRPr="00C0573F" w:rsidRDefault="00512C2A" w:rsidP="00512C2A">
      <w:pPr>
        <w:rPr>
          <w:sz w:val="16"/>
        </w:rPr>
      </w:pPr>
      <w:r w:rsidRPr="00C0573F">
        <w:rPr>
          <w:sz w:val="16"/>
        </w:rPr>
        <w:t xml:space="preserve">This definition of </w:t>
      </w:r>
      <w:r w:rsidRPr="00C0573F">
        <w:rPr>
          <w:rStyle w:val="StyleUnderline"/>
        </w:rPr>
        <w:t>“national security”</w:t>
      </w:r>
      <w:r w:rsidRPr="00C0573F">
        <w:rPr>
          <w:sz w:val="16"/>
        </w:rPr>
        <w:t xml:space="preserve"> is broader than just the defense industry or military-related efforts; it also </w:t>
      </w:r>
      <w:r w:rsidRPr="00C0573F">
        <w:rPr>
          <w:rStyle w:val="StyleUnderline"/>
        </w:rPr>
        <w:t xml:space="preserve">could encompass the very ability of a nation to ensure economic well-being, public health, and protection of a nation's key infrastructure. </w:t>
      </w:r>
      <w:r w:rsidRPr="001A0C86">
        <w:rPr>
          <w:rStyle w:val="Emphasis"/>
          <w:highlight w:val="cyan"/>
        </w:rPr>
        <w:t>Supply chain disruptions cause</w:t>
      </w:r>
      <w:r w:rsidRPr="00C0573F">
        <w:rPr>
          <w:rStyle w:val="Emphasis"/>
        </w:rPr>
        <w:t xml:space="preserve"> general </w:t>
      </w:r>
      <w:r w:rsidRPr="001A0C86">
        <w:rPr>
          <w:rStyle w:val="Emphasis"/>
          <w:highlight w:val="cyan"/>
        </w:rPr>
        <w:t>economic disruption and</w:t>
      </w:r>
      <w:r w:rsidRPr="00C0573F">
        <w:rPr>
          <w:rStyle w:val="Emphasis"/>
        </w:rPr>
        <w:t xml:space="preserve"> key </w:t>
      </w:r>
      <w:r w:rsidRPr="001A0C86">
        <w:rPr>
          <w:rStyle w:val="Emphasis"/>
          <w:highlight w:val="cyan"/>
        </w:rPr>
        <w:t>commodity shortages</w:t>
      </w:r>
      <w:r w:rsidRPr="001A0C86">
        <w:rPr>
          <w:rStyle w:val="StyleUnderline"/>
          <w:highlight w:val="cyan"/>
        </w:rPr>
        <w:t>, which</w:t>
      </w:r>
      <w:r w:rsidRPr="00C0573F">
        <w:rPr>
          <w:rStyle w:val="StyleUnderline"/>
        </w:rPr>
        <w:t xml:space="preserve"> then in turn can, in fact, </w:t>
      </w:r>
      <w:r w:rsidRPr="001A0C86">
        <w:rPr>
          <w:rStyle w:val="Emphasis"/>
          <w:highlight w:val="cyan"/>
        </w:rPr>
        <w:t>drive aggressive national behavior</w:t>
      </w:r>
      <w:r w:rsidRPr="001A0C86">
        <w:rPr>
          <w:rStyle w:val="StyleUnderline"/>
          <w:highlight w:val="cyan"/>
        </w:rPr>
        <w:t xml:space="preserve"> and </w:t>
      </w:r>
      <w:r w:rsidRPr="001A0C86">
        <w:rPr>
          <w:rStyle w:val="Emphasis"/>
          <w:highlight w:val="cyan"/>
        </w:rPr>
        <w:t>international instability.</w:t>
      </w:r>
      <w:r w:rsidRPr="00C0573F">
        <w:rPr>
          <w:sz w:val="16"/>
        </w:rPr>
        <w:t xml:space="preserve"> And ironically, </w:t>
      </w:r>
      <w:r w:rsidRPr="00C0573F">
        <w:rPr>
          <w:rStyle w:val="StyleUnderline"/>
        </w:rPr>
        <w:t>this reactive aggressive national behavior can happen even if the health of a national economy itself depends upon continued international economic interdependence.</w:t>
      </w:r>
      <w:r w:rsidRPr="00C0573F">
        <w:rPr>
          <w:sz w:val="16"/>
        </w:rPr>
        <w:t xml:space="preserve"> Indeed, </w:t>
      </w:r>
      <w:r w:rsidRPr="00C0573F">
        <w:rPr>
          <w:rStyle w:val="StyleUnderline"/>
        </w:rPr>
        <w:t>this very interdependence can create vulnerabilities</w:t>
      </w:r>
      <w:r w:rsidRPr="00C0573F">
        <w:rPr>
          <w:sz w:val="16"/>
        </w:rPr>
        <w:t>. So a systematic effort, cutting across agencies and public and private sectors, could be one way to ensure these vulnerabilities are understood and mitigated.</w:t>
      </w:r>
    </w:p>
    <w:p w14:paraId="1B5DB0A2" w14:textId="77777777" w:rsidR="00512C2A" w:rsidRPr="00C0573F" w:rsidRDefault="00512C2A" w:rsidP="00512C2A">
      <w:pPr>
        <w:rPr>
          <w:sz w:val="16"/>
          <w:szCs w:val="16"/>
        </w:rPr>
      </w:pPr>
      <w:r w:rsidRPr="00C0573F">
        <w:rPr>
          <w:sz w:val="16"/>
          <w:szCs w:val="16"/>
        </w:rPr>
        <w:t>Supply Chain Disruption and Conflict</w:t>
      </w:r>
    </w:p>
    <w:p w14:paraId="744DE920" w14:textId="77777777" w:rsidR="00512C2A" w:rsidRPr="00C0573F" w:rsidRDefault="00512C2A" w:rsidP="00512C2A">
      <w:pPr>
        <w:rPr>
          <w:sz w:val="16"/>
          <w:szCs w:val="16"/>
        </w:rPr>
      </w:pPr>
      <w:r w:rsidRPr="00C0573F">
        <w:rPr>
          <w:sz w:val="16"/>
          <w:szCs w:val="16"/>
        </w:rPr>
        <w:t>Dispersed supply chains develop because actors find it's economically advantageous to seek the least-expensive and most-productive sources of supply. These dispersed chains develop for good reasons, but they create complicated interdependencies whose risks and vulnerabilities are sometimes not even understood, let alone mitigated.</w:t>
      </w:r>
    </w:p>
    <w:p w14:paraId="6BF56C41" w14:textId="77777777" w:rsidR="00512C2A" w:rsidRPr="00C0573F" w:rsidRDefault="00512C2A" w:rsidP="00512C2A">
      <w:pPr>
        <w:rPr>
          <w:rStyle w:val="StyleUnderline"/>
        </w:rPr>
      </w:pPr>
      <w:r w:rsidRPr="00C0573F">
        <w:rPr>
          <w:sz w:val="16"/>
        </w:rPr>
        <w:t xml:space="preserve">While the reasons for creating these chains lie largely with private interest, the effects of disruption—which can come from sources ranging from malign human action to natural disaster—are rarely localized. </w:t>
      </w:r>
      <w:r w:rsidRPr="00C0573F">
        <w:rPr>
          <w:rStyle w:val="StyleUnderline"/>
        </w:rPr>
        <w:t xml:space="preserve">When shortages occur in one industry, the </w:t>
      </w:r>
      <w:r w:rsidRPr="00EC08C9">
        <w:rPr>
          <w:rStyle w:val="StyleUnderline"/>
        </w:rPr>
        <w:t>disruptions in one area</w:t>
      </w:r>
      <w:r w:rsidRPr="00C0573F">
        <w:rPr>
          <w:rStyle w:val="StyleUnderline"/>
        </w:rPr>
        <w:t xml:space="preserve"> nearly always </w:t>
      </w:r>
      <w:r w:rsidRPr="00EC08C9">
        <w:rPr>
          <w:rStyle w:val="StyleUnderline"/>
        </w:rPr>
        <w:t>spill into adjacent</w:t>
      </w:r>
      <w:r w:rsidRPr="00C0573F">
        <w:rPr>
          <w:rStyle w:val="StyleUnderline"/>
        </w:rPr>
        <w:t xml:space="preserve"> companies and </w:t>
      </w:r>
      <w:r w:rsidRPr="008E6F95">
        <w:rPr>
          <w:rStyle w:val="StyleUnderline"/>
        </w:rPr>
        <w:t>sectors</w:t>
      </w:r>
      <w:r w:rsidRPr="001A0C86">
        <w:rPr>
          <w:rStyle w:val="StyleUnderline"/>
          <w:highlight w:val="cyan"/>
        </w:rPr>
        <w:t xml:space="preserve">. </w:t>
      </w:r>
      <w:r w:rsidRPr="001A0C86">
        <w:rPr>
          <w:rStyle w:val="Emphasis"/>
          <w:highlight w:val="cyan"/>
        </w:rPr>
        <w:t>Whole economies feel the impact</w:t>
      </w:r>
      <w:r w:rsidRPr="00C0573F">
        <w:rPr>
          <w:rStyle w:val="StyleUnderline"/>
        </w:rPr>
        <w:t>, not isolated actors.</w:t>
      </w:r>
    </w:p>
    <w:p w14:paraId="4146EEBA" w14:textId="77777777" w:rsidR="00512C2A" w:rsidRPr="00C0573F" w:rsidRDefault="00512C2A" w:rsidP="00512C2A">
      <w:pPr>
        <w:rPr>
          <w:rStyle w:val="StyleUnderline"/>
        </w:rPr>
      </w:pPr>
      <w:r w:rsidRPr="00C0573F">
        <w:rPr>
          <w:rStyle w:val="StyleUnderline"/>
        </w:rPr>
        <w:t>Historically, nations have not yet resorted to war to ensure supply chain security, but it might be a mistake to assume that such action could never occur when circumstances become sufficiently dire.</w:t>
      </w:r>
    </w:p>
    <w:p w14:paraId="59412BD0" w14:textId="77777777" w:rsidR="00512C2A" w:rsidRPr="00C0573F" w:rsidRDefault="00512C2A" w:rsidP="00512C2A">
      <w:pPr>
        <w:rPr>
          <w:sz w:val="16"/>
        </w:rPr>
      </w:pPr>
      <w:r w:rsidRPr="00C0573F">
        <w:rPr>
          <w:sz w:val="16"/>
        </w:rPr>
        <w:t xml:space="preserve">The impact on vulnerable populations may be particularly dire. </w:t>
      </w:r>
      <w:r w:rsidRPr="001A0C86">
        <w:rPr>
          <w:rStyle w:val="StyleUnderline"/>
          <w:highlight w:val="cyan"/>
        </w:rPr>
        <w:t>Supply chain disruptions</w:t>
      </w:r>
      <w:r w:rsidRPr="00C0573F">
        <w:rPr>
          <w:rStyle w:val="StyleUnderline"/>
        </w:rPr>
        <w:t xml:space="preserve"> do not just create higher prices and shortages among high-end consumer products, such as cars. They also affect more-basic commodities such as generic drugs or energy, increasing the cost of living and the provision of basic needs</w:t>
      </w:r>
      <w:r w:rsidRPr="00C0573F">
        <w:rPr>
          <w:sz w:val="16"/>
        </w:rPr>
        <w:t>.</w:t>
      </w:r>
    </w:p>
    <w:p w14:paraId="343AA706" w14:textId="77777777" w:rsidR="00512C2A" w:rsidRPr="00C0573F" w:rsidRDefault="00512C2A" w:rsidP="00512C2A">
      <w:pPr>
        <w:rPr>
          <w:sz w:val="16"/>
        </w:rPr>
      </w:pPr>
      <w:r w:rsidRPr="00C0573F">
        <w:rPr>
          <w:rStyle w:val="StyleUnderline"/>
        </w:rPr>
        <w:t xml:space="preserve">This kind of disruption can </w:t>
      </w:r>
      <w:r w:rsidRPr="001A0C86">
        <w:rPr>
          <w:rStyle w:val="Emphasis"/>
          <w:highlight w:val="cyan"/>
        </w:rPr>
        <w:t>create instability</w:t>
      </w:r>
      <w:r w:rsidRPr="00C0573F">
        <w:rPr>
          <w:rStyle w:val="StyleUnderline"/>
        </w:rPr>
        <w:t xml:space="preserve"> more generally, </w:t>
      </w:r>
      <w:r w:rsidRPr="001A0C86">
        <w:rPr>
          <w:rStyle w:val="Emphasis"/>
          <w:highlight w:val="cyan"/>
        </w:rPr>
        <w:t>promoting conditions for conflict between</w:t>
      </w:r>
      <w:r w:rsidRPr="00C0573F">
        <w:rPr>
          <w:rStyle w:val="Emphasis"/>
        </w:rPr>
        <w:t xml:space="preserve"> and within </w:t>
      </w:r>
      <w:r w:rsidRPr="001A0C86">
        <w:rPr>
          <w:rStyle w:val="Emphasis"/>
          <w:highlight w:val="cyan"/>
        </w:rPr>
        <w:t>nations.</w:t>
      </w:r>
      <w:r w:rsidRPr="00C0573F">
        <w:rPr>
          <w:sz w:val="16"/>
        </w:rPr>
        <w:t xml:space="preserve">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49267090" w14:textId="77777777" w:rsidR="00512C2A" w:rsidRPr="00C0573F" w:rsidRDefault="00512C2A" w:rsidP="00512C2A">
      <w:pPr>
        <w:rPr>
          <w:rStyle w:val="Emphasis"/>
        </w:rPr>
      </w:pPr>
      <w:r w:rsidRPr="00C0573F">
        <w:rPr>
          <w:rStyle w:val="StyleUnderline"/>
        </w:rPr>
        <w:t xml:space="preserve">As affluent nations and individuals can find ways to mitigate shortages, they may create </w:t>
      </w:r>
      <w:r w:rsidRPr="001A0C86">
        <w:rPr>
          <w:rStyle w:val="StyleUnderline"/>
          <w:highlight w:val="cyan"/>
        </w:rPr>
        <w:t>blocs of “haves” and “have nots,”</w:t>
      </w:r>
      <w:r w:rsidRPr="00C0573F">
        <w:rPr>
          <w:rStyle w:val="StyleUnderline"/>
        </w:rPr>
        <w:t xml:space="preserve"> </w:t>
      </w:r>
      <w:r w:rsidRPr="00C0573F">
        <w:rPr>
          <w:sz w:val="16"/>
        </w:rPr>
        <w:t xml:space="preserve">where some actors have enough but others cannot meet basic needs. </w:t>
      </w:r>
      <w:r w:rsidRPr="00C0573F">
        <w:rPr>
          <w:rStyle w:val="StyleUnderline"/>
        </w:rPr>
        <w:t xml:space="preserve">“Haves” may find ways to more directly change distribution, most likely at the expense of other “have nots.” Or </w:t>
      </w:r>
      <w:r w:rsidRPr="001A0C86">
        <w:rPr>
          <w:rStyle w:val="StyleUnderline"/>
          <w:highlight w:val="cyan"/>
        </w:rPr>
        <w:t>“have” nations</w:t>
      </w:r>
      <w:r w:rsidRPr="00C0573F">
        <w:rPr>
          <w:rStyle w:val="StyleUnderline"/>
        </w:rPr>
        <w:t xml:space="preserve"> may </w:t>
      </w:r>
      <w:r w:rsidRPr="001A0C86">
        <w:rPr>
          <w:rStyle w:val="StyleUnderline"/>
          <w:highlight w:val="cyan"/>
        </w:rPr>
        <w:t>try to forcefully safeguard</w:t>
      </w:r>
      <w:r w:rsidRPr="00C0573F">
        <w:rPr>
          <w:rStyle w:val="StyleUnderline"/>
        </w:rPr>
        <w:t xml:space="preserve"> what they have gained and work to exclude competitors. In all these cases, the actors are facing shortages, occasioned by interdependence, and seeking security for themselves </w:t>
      </w:r>
      <w:r w:rsidRPr="001A0C86">
        <w:rPr>
          <w:rStyle w:val="StyleUnderline"/>
          <w:highlight w:val="cyan"/>
        </w:rPr>
        <w:t>in ways that</w:t>
      </w:r>
      <w:r w:rsidRPr="00C0573F">
        <w:rPr>
          <w:rStyle w:val="StyleUnderline"/>
        </w:rPr>
        <w:t xml:space="preserve"> actually </w:t>
      </w:r>
      <w:r w:rsidRPr="001A0C86">
        <w:rPr>
          <w:rStyle w:val="StyleUnderline"/>
          <w:highlight w:val="cyan"/>
        </w:rPr>
        <w:t>promote</w:t>
      </w:r>
      <w:r w:rsidRPr="00C0573F">
        <w:rPr>
          <w:rStyle w:val="StyleUnderline"/>
        </w:rPr>
        <w:t xml:space="preserve"> wider </w:t>
      </w:r>
      <w:r w:rsidRPr="001A0C86">
        <w:rPr>
          <w:rStyle w:val="Emphasis"/>
          <w:highlight w:val="cyan"/>
        </w:rPr>
        <w:t>international systemic instability.</w:t>
      </w:r>
    </w:p>
    <w:p w14:paraId="62B926EB" w14:textId="77777777" w:rsidR="00512C2A" w:rsidRPr="00C0573F" w:rsidRDefault="00512C2A" w:rsidP="00512C2A">
      <w:pPr>
        <w:rPr>
          <w:sz w:val="16"/>
          <w:szCs w:val="16"/>
        </w:rPr>
      </w:pPr>
      <w:r w:rsidRPr="00C0573F">
        <w:rPr>
          <w:sz w:val="16"/>
          <w:szCs w:val="16"/>
        </w:rPr>
        <w:t>Escalation of Conflict</w:t>
      </w:r>
    </w:p>
    <w:p w14:paraId="7416E0B5" w14:textId="77777777" w:rsidR="00512C2A" w:rsidRPr="00C0573F" w:rsidRDefault="00512C2A" w:rsidP="00512C2A">
      <w:pPr>
        <w:rPr>
          <w:sz w:val="16"/>
        </w:rPr>
      </w:pPr>
      <w:r w:rsidRPr="00C0573F">
        <w:rPr>
          <w:sz w:val="16"/>
        </w:rPr>
        <w:t xml:space="preserve">In some cases, </w:t>
      </w:r>
      <w:r w:rsidRPr="00C0573F">
        <w:rPr>
          <w:rStyle w:val="StyleUnderline"/>
        </w:rPr>
        <w:t>supply chain disruptions can have an even more-direct impact than general disruption, causing shortages of commodities the nation must have to ensure national security.</w:t>
      </w:r>
      <w:r w:rsidRPr="00C0573F">
        <w:rPr>
          <w:sz w:val="16"/>
        </w:rPr>
        <w:t xml:space="preserve"> This kind of disruption can go beyond matters of justice, equity, and general prosperity to threatening a nation's very ability to defend itself and look after its citizens. </w:t>
      </w:r>
      <w:r w:rsidRPr="00C0573F">
        <w:rPr>
          <w:rStyle w:val="StyleUnderline"/>
        </w:rPr>
        <w:t xml:space="preserve">Some examples are pharmaceuticals and personal protective equipment, energy, food, raw materials used in manufacturing, and semiconductors used in multiple different systems including military applications. Such shortages can make the need for a national government to act more dire and immediate and thus </w:t>
      </w:r>
      <w:r w:rsidRPr="00C0573F">
        <w:rPr>
          <w:rStyle w:val="Emphasis"/>
        </w:rPr>
        <w:t>raise the risk of conflict.</w:t>
      </w:r>
      <w:r w:rsidRPr="00C0573F">
        <w:rPr>
          <w:sz w:val="16"/>
        </w:rPr>
        <w:t xml:space="preserve"> In some cases, particular types of raw materials only exist in certain places, so shifting to more-secure sources isn't even possible.</w:t>
      </w:r>
    </w:p>
    <w:p w14:paraId="2CB769B4" w14:textId="77777777" w:rsidR="00512C2A" w:rsidRPr="00C0573F" w:rsidRDefault="00512C2A" w:rsidP="00512C2A">
      <w:pPr>
        <w:rPr>
          <w:sz w:val="16"/>
        </w:rPr>
      </w:pPr>
      <w:r w:rsidRPr="00C0573F">
        <w:rPr>
          <w:sz w:val="16"/>
        </w:rPr>
        <w:t xml:space="preserve">Supply chain disruptions create both leverage for some nations and reasons for other nations to minimize leverage. For example, </w:t>
      </w:r>
      <w:r w:rsidRPr="001A0C86">
        <w:rPr>
          <w:rStyle w:val="StyleUnderline"/>
          <w:highlight w:val="cyan"/>
        </w:rPr>
        <w:t>Taiwan</w:t>
      </w:r>
      <w:r w:rsidRPr="00C0573F">
        <w:rPr>
          <w:rStyle w:val="StyleUnderline"/>
        </w:rPr>
        <w:t xml:space="preserve"> </w:t>
      </w:r>
      <w:r w:rsidRPr="00EC08C9">
        <w:rPr>
          <w:rStyle w:val="StyleUnderline"/>
        </w:rPr>
        <w:t xml:space="preserve">currently </w:t>
      </w:r>
      <w:r w:rsidRPr="001A0C86">
        <w:rPr>
          <w:rStyle w:val="StyleUnderline"/>
          <w:highlight w:val="cyan"/>
        </w:rPr>
        <w:t>dominates</w:t>
      </w:r>
      <w:r w:rsidRPr="00C0573F">
        <w:rPr>
          <w:rStyle w:val="StyleUnderline"/>
        </w:rPr>
        <w:t xml:space="preserve"> the market for </w:t>
      </w:r>
      <w:r w:rsidRPr="001A0C86">
        <w:rPr>
          <w:rStyle w:val="StyleUnderline"/>
          <w:highlight w:val="cyan"/>
        </w:rPr>
        <w:t>semiconductors,</w:t>
      </w:r>
      <w:r w:rsidRPr="00C0573F">
        <w:rPr>
          <w:rStyle w:val="StyleUnderline"/>
        </w:rPr>
        <w:t xml:space="preserve"> which in some respects gives it leverage with other actors, including the mainland People's Republic of China (PRC).</w:t>
      </w:r>
      <w:r w:rsidRPr="00C0573F">
        <w:rPr>
          <w:sz w:val="16"/>
        </w:rPr>
        <w:t xml:space="preserve"> Semiconductors are capital-intensive—a new fabrication facility for semiconductors costs approximately $4 billion, with some estimates as high as $12 billion, and can take three or more years to build.</w:t>
      </w:r>
    </w:p>
    <w:p w14:paraId="135EF23D" w14:textId="77777777" w:rsidR="00512C2A" w:rsidRPr="00C0573F" w:rsidRDefault="00512C2A" w:rsidP="00512C2A">
      <w:pPr>
        <w:rPr>
          <w:sz w:val="16"/>
        </w:rPr>
      </w:pPr>
      <w:r w:rsidRPr="00C0573F">
        <w:rPr>
          <w:sz w:val="16"/>
        </w:rPr>
        <w:t xml:space="preserve">This does not even account for the skilled labor, and points to the difficulty of readily shifting production. As a result, Taiwan gains considerable leverage over the PRC and indeed the world. However, </w:t>
      </w:r>
      <w:r w:rsidRPr="001A0C86">
        <w:rPr>
          <w:rStyle w:val="StyleUnderline"/>
          <w:highlight w:val="cyan"/>
        </w:rPr>
        <w:t>this</w:t>
      </w:r>
      <w:r w:rsidRPr="00C0573F">
        <w:rPr>
          <w:rStyle w:val="StyleUnderline"/>
        </w:rPr>
        <w:t xml:space="preserve"> very dominance, plus its proximity to the PRC and its dependence on the PRC for other commodities, may in fact </w:t>
      </w:r>
      <w:r w:rsidRPr="001A0C86">
        <w:rPr>
          <w:rStyle w:val="StyleUnderline"/>
          <w:highlight w:val="cyan"/>
        </w:rPr>
        <w:t xml:space="preserve">raise the incentive for the PRC to take </w:t>
      </w:r>
      <w:r w:rsidRPr="001A0C86">
        <w:rPr>
          <w:rStyle w:val="Emphasis"/>
          <w:highlight w:val="cyan"/>
        </w:rPr>
        <w:t>aggressive military action</w:t>
      </w:r>
      <w:r w:rsidRPr="001A0C86">
        <w:rPr>
          <w:rStyle w:val="StyleUnderline"/>
          <w:highlight w:val="cyan"/>
        </w:rPr>
        <w:t xml:space="preserve"> to ensure access </w:t>
      </w:r>
      <w:r w:rsidRPr="00C0573F">
        <w:rPr>
          <w:rStyle w:val="StyleUnderline"/>
        </w:rPr>
        <w:t>to a key commodity.</w:t>
      </w:r>
      <w:r w:rsidRPr="00C0573F">
        <w:rPr>
          <w:sz w:val="16"/>
        </w:rPr>
        <w:t xml:space="preserve"> Such action could range from a “quarantine” to military threats to an actual invasion.</w:t>
      </w:r>
    </w:p>
    <w:p w14:paraId="3C7FCB74" w14:textId="77777777" w:rsidR="00512C2A" w:rsidRPr="00C0573F" w:rsidRDefault="00512C2A" w:rsidP="00512C2A">
      <w:pPr>
        <w:rPr>
          <w:sz w:val="16"/>
          <w:szCs w:val="16"/>
        </w:rPr>
      </w:pPr>
      <w:r w:rsidRPr="00C0573F">
        <w:rPr>
          <w:sz w:val="16"/>
          <w:szCs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0DACEAF3" w14:textId="77777777" w:rsidR="00512C2A" w:rsidRPr="00C0573F" w:rsidRDefault="00512C2A" w:rsidP="00512C2A">
      <w:pPr>
        <w:rPr>
          <w:sz w:val="16"/>
          <w:szCs w:val="16"/>
        </w:rPr>
      </w:pPr>
      <w:r w:rsidRPr="00C0573F">
        <w:rPr>
          <w:sz w:val="16"/>
          <w:szCs w:val="16"/>
        </w:rPr>
        <w:t>Conflict and Instability</w:t>
      </w:r>
    </w:p>
    <w:p w14:paraId="3DBE1C88" w14:textId="77777777" w:rsidR="00512C2A" w:rsidRPr="00DE35B7" w:rsidRDefault="00512C2A" w:rsidP="00512C2A">
      <w:pPr>
        <w:rPr>
          <w:sz w:val="16"/>
        </w:rPr>
      </w:pPr>
      <w:r w:rsidRPr="001A0C86">
        <w:rPr>
          <w:rStyle w:val="StyleUnderline"/>
          <w:highlight w:val="cyan"/>
        </w:rPr>
        <w:t>Nations have gone to war</w:t>
      </w:r>
      <w:r w:rsidRPr="00C0573F">
        <w:rPr>
          <w:rStyle w:val="StyleUnderline"/>
        </w:rPr>
        <w:t xml:space="preserve"> in the past over natural resource shortages or in an effort to secure key markets and labor pools. The need </w:t>
      </w:r>
      <w:r w:rsidRPr="001A0C86">
        <w:rPr>
          <w:rStyle w:val="StyleUnderline"/>
          <w:highlight w:val="cyan"/>
        </w:rPr>
        <w:t>to secure resources</w:t>
      </w:r>
      <w:r w:rsidRPr="00C0573F">
        <w:rPr>
          <w:rStyle w:val="StyleUnderline"/>
        </w:rPr>
        <w:t xml:space="preserve"> and markets </w:t>
      </w:r>
      <w:r w:rsidRPr="00EC08C9">
        <w:rPr>
          <w:rStyle w:val="StyleUnderline"/>
        </w:rPr>
        <w:t>was an explicit premise in</w:t>
      </w:r>
      <w:r w:rsidRPr="00C0573F">
        <w:rPr>
          <w:rStyle w:val="StyleUnderline"/>
        </w:rPr>
        <w:t xml:space="preserve"> German and Japanese actions leading to </w:t>
      </w:r>
      <w:r w:rsidRPr="00EC08C9">
        <w:rPr>
          <w:rStyle w:val="StyleUnderline"/>
        </w:rPr>
        <w:t>World War II.</w:t>
      </w:r>
      <w:r w:rsidRPr="00C0573F">
        <w:rPr>
          <w:rStyle w:val="StyleUnderline"/>
        </w:rPr>
        <w:t xml:space="preserve"> Such conflict has occurred even during times of significant interdependence between nations</w:t>
      </w:r>
      <w:r w:rsidRPr="00C0573F">
        <w:rPr>
          <w:sz w:val="16"/>
        </w:rPr>
        <w:t>,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1DB82F1D" w14:textId="77777777" w:rsidR="00512C2A" w:rsidRPr="002F3AD0" w:rsidRDefault="00512C2A" w:rsidP="00512C2A">
      <w:pPr>
        <w:pStyle w:val="Heading3"/>
      </w:pPr>
      <w:r>
        <w:t>Job Security</w:t>
      </w:r>
    </w:p>
    <w:p w14:paraId="3DF429A7" w14:textId="77777777" w:rsidR="00512C2A" w:rsidRDefault="00512C2A" w:rsidP="00512C2A">
      <w:pPr>
        <w:pStyle w:val="Heading4"/>
      </w:pPr>
      <w:r>
        <w:t>1] The US has the advantage in the tech race now, allowing us to sustain international norms</w:t>
      </w:r>
    </w:p>
    <w:p w14:paraId="5AEEB565" w14:textId="77777777" w:rsidR="00512C2A" w:rsidRPr="0022042B" w:rsidRDefault="00512C2A" w:rsidP="00512C2A">
      <w:r w:rsidRPr="00CC11B3">
        <w:t xml:space="preserve">Dr Leslie </w:t>
      </w:r>
      <w:r w:rsidRPr="00CC11B3">
        <w:rPr>
          <w:rStyle w:val="Style13ptBold"/>
        </w:rPr>
        <w:t>Vinjamuri 3/27</w:t>
      </w:r>
      <w:r w:rsidRPr="00CC11B3">
        <w:t xml:space="preserve">, Former Director, US and the Americas Programme, 3-27-2025, "Competing visions of international order", Chatham House – International Affairs Think Tank, </w:t>
      </w:r>
      <w:r w:rsidRPr="001E4FD5">
        <w:t>https://www.chathamhouse.org/2025/03/competing-visions-international-order/01-fracturing-us-led-liberal-international-order</w:t>
      </w:r>
      <w:r>
        <w:t xml:space="preserve"> lp </w:t>
      </w:r>
    </w:p>
    <w:p w14:paraId="12B1D9B5" w14:textId="77777777" w:rsidR="00512C2A" w:rsidRPr="004803A1" w:rsidRDefault="00512C2A" w:rsidP="00512C2A">
      <w:pPr>
        <w:rPr>
          <w:u w:val="single"/>
        </w:rPr>
      </w:pPr>
      <w:r w:rsidRPr="0022042B">
        <w:rPr>
          <w:rStyle w:val="StyleUnderline"/>
        </w:rPr>
        <w:t>In a world shaped by geopolitical competition, rapid technological change and emerging-power ambition</w:t>
      </w:r>
      <w:r w:rsidRPr="0022042B">
        <w:rPr>
          <w:sz w:val="16"/>
        </w:rPr>
        <w:t xml:space="preserve">, </w:t>
      </w:r>
      <w:r w:rsidRPr="001A0C86">
        <w:rPr>
          <w:rStyle w:val="Emphasis"/>
          <w:highlight w:val="cyan"/>
        </w:rPr>
        <w:t>the US</w:t>
      </w:r>
      <w:r w:rsidRPr="0022042B">
        <w:rPr>
          <w:rStyle w:val="Emphasis"/>
        </w:rPr>
        <w:t xml:space="preserve"> nonetheless </w:t>
      </w:r>
      <w:r w:rsidRPr="001A0C86">
        <w:rPr>
          <w:rStyle w:val="Emphasis"/>
          <w:highlight w:val="cyan"/>
        </w:rPr>
        <w:t>remains dominant</w:t>
      </w:r>
      <w:r w:rsidRPr="0022042B">
        <w:rPr>
          <w:sz w:val="16"/>
        </w:rPr>
        <w:t xml:space="preserve">. </w:t>
      </w:r>
      <w:r w:rsidRPr="001A0C86">
        <w:rPr>
          <w:rStyle w:val="StyleUnderline"/>
          <w:highlight w:val="cyan"/>
        </w:rPr>
        <w:t>It accounts for 26 per cent of global</w:t>
      </w:r>
      <w:r w:rsidRPr="0022042B">
        <w:rPr>
          <w:rStyle w:val="StyleUnderline"/>
        </w:rPr>
        <w:t xml:space="preserve"> </w:t>
      </w:r>
      <w:r w:rsidRPr="001A0C86">
        <w:rPr>
          <w:rStyle w:val="StyleUnderline"/>
          <w:highlight w:val="cyan"/>
        </w:rPr>
        <w:t>GDP</w:t>
      </w:r>
      <w:r w:rsidRPr="0022042B">
        <w:rPr>
          <w:sz w:val="16"/>
        </w:rPr>
        <w:t xml:space="preserve">,3 still spends over $800 billion a year on defence,4 </w:t>
      </w:r>
      <w:r w:rsidRPr="001A0C86">
        <w:rPr>
          <w:rStyle w:val="StyleUnderline"/>
          <w:highlight w:val="cyan"/>
        </w:rPr>
        <w:t>and holds a structural advantage in</w:t>
      </w:r>
      <w:r w:rsidRPr="0022042B">
        <w:rPr>
          <w:rStyle w:val="StyleUnderline"/>
        </w:rPr>
        <w:t xml:space="preserve"> the major multilateral </w:t>
      </w:r>
      <w:r w:rsidRPr="001A0C86">
        <w:rPr>
          <w:rStyle w:val="StyleUnderline"/>
          <w:highlight w:val="cyan"/>
        </w:rPr>
        <w:t>institutions</w:t>
      </w:r>
      <w:r w:rsidRPr="0022042B">
        <w:rPr>
          <w:sz w:val="16"/>
        </w:rPr>
        <w:t xml:space="preserve">. </w:t>
      </w:r>
      <w:r w:rsidRPr="0022042B">
        <w:rPr>
          <w:rStyle w:val="StyleUnderline"/>
        </w:rPr>
        <w:t>The US dollar continues to be the world’s reserve currency</w:t>
      </w:r>
      <w:r w:rsidRPr="0022042B">
        <w:rPr>
          <w:sz w:val="16"/>
        </w:rPr>
        <w:t xml:space="preserve">, conferring on the US an exorbitant privilege in the global financial system and an unparalleled power to sanction other states. </w:t>
      </w:r>
      <w:r w:rsidRPr="001A0C86">
        <w:rPr>
          <w:rStyle w:val="StyleUnderline"/>
          <w:highlight w:val="cyan"/>
        </w:rPr>
        <w:t>In</w:t>
      </w:r>
      <w:r w:rsidRPr="0022042B">
        <w:rPr>
          <w:rStyle w:val="StyleUnderline"/>
        </w:rPr>
        <w:t xml:space="preserve"> the most competitive technological domain,</w:t>
      </w:r>
      <w:r w:rsidRPr="0022042B">
        <w:rPr>
          <w:sz w:val="16"/>
        </w:rPr>
        <w:t xml:space="preserve"> </w:t>
      </w:r>
      <w:r w:rsidRPr="001A0C86">
        <w:rPr>
          <w:rStyle w:val="Emphasis"/>
          <w:highlight w:val="cyan"/>
        </w:rPr>
        <w:t>artificial intelligence</w:t>
      </w:r>
      <w:r w:rsidRPr="0022042B">
        <w:rPr>
          <w:sz w:val="16"/>
        </w:rPr>
        <w:t xml:space="preserve"> (AI), </w:t>
      </w:r>
      <w:r w:rsidRPr="001A0C86">
        <w:rPr>
          <w:rStyle w:val="StyleUnderline"/>
          <w:highlight w:val="cyan"/>
        </w:rPr>
        <w:t>the US continues to have the</w:t>
      </w:r>
      <w:r w:rsidRPr="0022042B">
        <w:rPr>
          <w:rStyle w:val="StyleUnderline"/>
        </w:rPr>
        <w:t xml:space="preserve"> </w:t>
      </w:r>
      <w:r w:rsidRPr="001A0C86">
        <w:rPr>
          <w:rStyle w:val="StyleUnderline"/>
          <w:highlight w:val="cyan"/>
        </w:rPr>
        <w:t>edge</w:t>
      </w:r>
      <w:r w:rsidRPr="0022042B">
        <w:rPr>
          <w:rStyle w:val="StyleUnderline"/>
        </w:rPr>
        <w:t xml:space="preserve"> </w:t>
      </w:r>
      <w:r w:rsidRPr="001A0C86">
        <w:rPr>
          <w:rStyle w:val="StyleUnderline"/>
          <w:highlight w:val="cyan"/>
        </w:rPr>
        <w:t>even as China makes rapid advances</w:t>
      </w:r>
      <w:r w:rsidRPr="0022042B">
        <w:rPr>
          <w:sz w:val="16"/>
        </w:rPr>
        <w:t xml:space="preserve">. </w:t>
      </w:r>
      <w:r w:rsidRPr="0022042B">
        <w:rPr>
          <w:rStyle w:val="StyleUnderline"/>
        </w:rPr>
        <w:t xml:space="preserve">All </w:t>
      </w:r>
      <w:r w:rsidRPr="001A0C86">
        <w:rPr>
          <w:rStyle w:val="StyleUnderline"/>
          <w:highlight w:val="cyan"/>
        </w:rPr>
        <w:t>this has given the US a</w:t>
      </w:r>
      <w:r w:rsidRPr="0022042B">
        <w:rPr>
          <w:rStyle w:val="StyleUnderline"/>
        </w:rPr>
        <w:t xml:space="preserve"> </w:t>
      </w:r>
      <w:r w:rsidRPr="001A0C86">
        <w:rPr>
          <w:rStyle w:val="StyleUnderline"/>
          <w:highlight w:val="cyan"/>
        </w:rPr>
        <w:t>strong ability to shape the international order</w:t>
      </w:r>
      <w:r w:rsidRPr="0022042B">
        <w:rPr>
          <w:rStyle w:val="StyleUnderline"/>
        </w:rPr>
        <w:t xml:space="preserve"> to its own advantage, but also to the advantage of its partners and allies.</w:t>
      </w:r>
    </w:p>
    <w:p w14:paraId="4BF9AB73" w14:textId="77777777" w:rsidR="00512C2A" w:rsidRDefault="00512C2A" w:rsidP="00512C2A">
      <w:pPr>
        <w:rPr>
          <w:sz w:val="14"/>
        </w:rPr>
      </w:pPr>
    </w:p>
    <w:p w14:paraId="44334B8B" w14:textId="77777777" w:rsidR="00512C2A" w:rsidRPr="006B636F" w:rsidRDefault="00512C2A" w:rsidP="00512C2A">
      <w:pPr>
        <w:pStyle w:val="Heading4"/>
        <w:rPr>
          <w:rFonts w:cs="Times New Roman"/>
        </w:rPr>
      </w:pPr>
      <w:r>
        <w:rPr>
          <w:rFonts w:cs="Times New Roman"/>
        </w:rPr>
        <w:t xml:space="preserve">2] </w:t>
      </w:r>
      <w:r w:rsidRPr="006B636F">
        <w:rPr>
          <w:rFonts w:cs="Times New Roman"/>
        </w:rPr>
        <w:t>No violent China rise---it isn’t a threat to the LIO.</w:t>
      </w:r>
    </w:p>
    <w:p w14:paraId="7EE5FB7E" w14:textId="77777777" w:rsidR="00512C2A" w:rsidRPr="006B636F" w:rsidRDefault="00512C2A" w:rsidP="00512C2A">
      <w:r w:rsidRPr="006B636F">
        <w:t xml:space="preserve">Koh King </w:t>
      </w:r>
      <w:r w:rsidRPr="006B636F">
        <w:rPr>
          <w:rStyle w:val="Style13ptBold"/>
        </w:rPr>
        <w:t>Kee 20</w:t>
      </w:r>
      <w:r w:rsidRPr="006B636F">
        <w:t>. President, Centre for New Inclusive Asia (CNIA). Associate Fellow, Institute of China Studies, University of Malaya. “China’s Rise Is No Threat to the Liberal International Order “ China Focus. 01-22-2020. http://www.cnfocus.com/china-s-rise-is-no-threat-to-the-liberal-international-order/</w:t>
      </w:r>
    </w:p>
    <w:p w14:paraId="57EE1578" w14:textId="77777777" w:rsidR="00512C2A" w:rsidRPr="006B636F" w:rsidRDefault="00512C2A" w:rsidP="00512C2A">
      <w:pPr>
        <w:rPr>
          <w:b/>
          <w:bCs/>
          <w:u w:val="single"/>
        </w:rPr>
      </w:pPr>
      <w:r w:rsidRPr="001A0C86">
        <w:rPr>
          <w:highlight w:val="cyan"/>
          <w:u w:val="single"/>
        </w:rPr>
        <w:t>China</w:t>
      </w:r>
      <w:r w:rsidRPr="006B636F">
        <w:rPr>
          <w:sz w:val="14"/>
        </w:rPr>
        <w:t xml:space="preserve"> has given the world a sterling report card for its economic reform over the last four decades. Its achievements have won admirations and applauses across the world, from men on the street to political elites. Its success stories are inspirations to leaders of the emerging economies who see in China an alternative development model, a growth path that is strikingly different from the conventional economic text. But its meteoric </w:t>
      </w:r>
      <w:r w:rsidRPr="001A0C86">
        <w:rPr>
          <w:highlight w:val="cyan"/>
          <w:u w:val="single"/>
        </w:rPr>
        <w:t>rise</w:t>
      </w:r>
      <w:r w:rsidRPr="006B636F">
        <w:rPr>
          <w:u w:val="single"/>
        </w:rPr>
        <w:t xml:space="preserve"> has also </w:t>
      </w:r>
      <w:r w:rsidRPr="006B4FA2">
        <w:rPr>
          <w:b/>
          <w:bCs/>
          <w:u w:val="single"/>
        </w:rPr>
        <w:t>stirred concerns and fears in the West</w:t>
      </w:r>
      <w:r w:rsidRPr="006B4FA2">
        <w:rPr>
          <w:u w:val="single"/>
        </w:rPr>
        <w:t>.</w:t>
      </w:r>
      <w:r w:rsidRPr="006B636F">
        <w:rPr>
          <w:u w:val="single"/>
        </w:rPr>
        <w:t xml:space="preserve"> To the advocates of Western democracy, China is a centralized authoritarian regime, the rise of which is a threat to the liberal international order.</w:t>
      </w:r>
      <w:r w:rsidRPr="006B636F">
        <w:rPr>
          <w:sz w:val="14"/>
        </w:rPr>
        <w:t xml:space="preserve"> Particularly, America views China as a revisionist power that poses an imminent challenge to its global hegemony. In a radio interview last year, U.S. Secretary of State Mike Pompeo alleged that China is “buying an empire” with its Belt and Road Initiative, and America intends to “oppose them at every turn”. </w:t>
      </w:r>
      <w:r w:rsidRPr="006B636F">
        <w:rPr>
          <w:b/>
          <w:bCs/>
          <w:u w:val="single"/>
        </w:rPr>
        <w:t>Are such allegations justified</w:t>
      </w:r>
      <w:r w:rsidRPr="006B636F">
        <w:rPr>
          <w:u w:val="single"/>
        </w:rPr>
        <w:t xml:space="preserve"> or misguided?</w:t>
      </w:r>
      <w:r w:rsidRPr="006B636F">
        <w:rPr>
          <w:sz w:val="14"/>
        </w:rPr>
        <w:t xml:space="preserve"> What sets China’s political system apart from the rest of the world? China’s centralized system is rooted in its history “The Chinese tradition of order imposed by a centralized system” is “a pattern that goes back at least 3,500 years”, says Newt Gingrich, former US House Speaker in his newly published book “Trump Vs China: Facing America’s Greatest Threat”. Newt Gingrich, a harsh critic of the Communist Party of China (CPC) has no empathy for China. However, he is right in pointing out that China’s political system under CPC is rooted in thousands of years of its history, a system that is inextricably embedded in its millennial-old civilization. Centralization has been China’s mainstream political philosophy spanning from the ancient dynasties to modern days. China has remained a unified nation after Qinshihuang’s conquest of the Warring States more than 2,000 years ago despite the rise and fall of the dynasties, thanks to the centralized system. It glues the immense territory together and prevents China from falling into the fate of Europe – disintegration into small nation states. </w:t>
      </w:r>
      <w:r w:rsidRPr="006B4FA2">
        <w:rPr>
          <w:u w:val="single"/>
        </w:rPr>
        <w:t>China’s</w:t>
      </w:r>
      <w:r w:rsidRPr="006B636F">
        <w:rPr>
          <w:u w:val="single"/>
        </w:rPr>
        <w:t xml:space="preserve"> centralized system of </w:t>
      </w:r>
      <w:r w:rsidRPr="006B4FA2">
        <w:rPr>
          <w:u w:val="single"/>
        </w:rPr>
        <w:t>governance is</w:t>
      </w:r>
      <w:r w:rsidRPr="006B636F">
        <w:rPr>
          <w:u w:val="single"/>
        </w:rPr>
        <w:t xml:space="preserve"> run </w:t>
      </w:r>
      <w:r w:rsidRPr="001A0C86">
        <w:rPr>
          <w:highlight w:val="cyan"/>
          <w:u w:val="single"/>
        </w:rPr>
        <w:t>based on</w:t>
      </w:r>
      <w:r w:rsidRPr="006B636F">
        <w:rPr>
          <w:u w:val="single"/>
        </w:rPr>
        <w:t xml:space="preserve"> meritocracy – a key tenet of </w:t>
      </w:r>
      <w:r w:rsidRPr="001A0C86">
        <w:rPr>
          <w:highlight w:val="cyan"/>
          <w:u w:val="single"/>
        </w:rPr>
        <w:t>Confucianism</w:t>
      </w:r>
      <w:r w:rsidRPr="006B636F">
        <w:rPr>
          <w:u w:val="single"/>
        </w:rPr>
        <w:t xml:space="preserve">, which is the </w:t>
      </w:r>
      <w:r w:rsidRPr="006B636F">
        <w:rPr>
          <w:b/>
          <w:bCs/>
          <w:u w:val="single"/>
        </w:rPr>
        <w:t>bedrock of Chinese civilization</w:t>
      </w:r>
      <w:r w:rsidRPr="006B636F">
        <w:rPr>
          <w:u w:val="single"/>
        </w:rPr>
        <w:t>.</w:t>
      </w:r>
      <w:r w:rsidRPr="006B636F">
        <w:rPr>
          <w:sz w:val="14"/>
        </w:rPr>
        <w:t xml:space="preserve"> “When the Great Principle prevails, the world belongs to all, rulers are selected according to their wisdom and ability (</w:t>
      </w:r>
      <w:r w:rsidRPr="006B636F">
        <w:rPr>
          <w:rFonts w:eastAsia="Yu Gothic"/>
          <w:sz w:val="14"/>
        </w:rPr>
        <w:t>⼤</w:t>
      </w:r>
      <w:r w:rsidRPr="006B636F">
        <w:rPr>
          <w:rFonts w:ascii="MS Mincho" w:eastAsia="MS Mincho" w:hAnsi="MS Mincho" w:cs="MS Mincho" w:hint="eastAsia"/>
          <w:sz w:val="14"/>
        </w:rPr>
        <w:t>道之</w:t>
      </w:r>
      <w:r w:rsidRPr="006B636F">
        <w:rPr>
          <w:rFonts w:eastAsia="Yu Gothic"/>
          <w:sz w:val="14"/>
        </w:rPr>
        <w:t>⾏</w:t>
      </w:r>
      <w:r w:rsidRPr="006B636F">
        <w:rPr>
          <w:rFonts w:ascii="MS Mincho" w:eastAsia="MS Mincho" w:hAnsi="MS Mincho" w:cs="MS Mincho" w:hint="eastAsia"/>
          <w:sz w:val="14"/>
        </w:rPr>
        <w:t>也，天下</w:t>
      </w:r>
      <w:r w:rsidRPr="006B636F">
        <w:rPr>
          <w:rFonts w:eastAsia="Microsoft JhengHei"/>
          <w:sz w:val="14"/>
        </w:rPr>
        <w:t>为</w:t>
      </w:r>
      <w:r w:rsidRPr="006B636F">
        <w:rPr>
          <w:rFonts w:ascii="MS Mincho" w:eastAsia="MS Mincho" w:hAnsi="MS Mincho" w:cs="MS Mincho" w:hint="eastAsia"/>
          <w:sz w:val="14"/>
        </w:rPr>
        <w:t>公，</w:t>
      </w:r>
      <w:r w:rsidRPr="006B636F">
        <w:rPr>
          <w:rFonts w:eastAsia="Microsoft JhengHei"/>
          <w:sz w:val="14"/>
        </w:rPr>
        <w:t>选贤</w:t>
      </w:r>
      <w:r w:rsidRPr="006B636F">
        <w:rPr>
          <w:rFonts w:ascii="MS Mincho" w:eastAsia="MS Mincho" w:hAnsi="MS Mincho" w:cs="MS Mincho" w:hint="eastAsia"/>
          <w:sz w:val="14"/>
        </w:rPr>
        <w:t>与能</w:t>
      </w:r>
      <w:r w:rsidRPr="006B636F">
        <w:rPr>
          <w:sz w:val="14"/>
        </w:rPr>
        <w:t xml:space="preserve">),” said Confucius. In ancient China, talents were picked based on the principle of meritocracy through an open imperial examination system to serve the ruler of the day. Likewise, in present day China, leaders are selected after they have passed through tiers of ability and loyalty mill tests. Centralization and meritocracy are the foundation of Chinese polity. Despite regime change, they have remained China’s unchanged statecraft throughout its history. CCP’s consultative democracy is, in fact, a blend of centralization and meritocracy. Advantages of China’s political system </w:t>
      </w:r>
      <w:r w:rsidRPr="006B636F">
        <w:rPr>
          <w:u w:val="single"/>
        </w:rPr>
        <w:t>Many factors have contributed to China’s startling economic rise. Free trade and globalization are unequivocally important drivers.</w:t>
      </w:r>
      <w:r w:rsidRPr="006B636F">
        <w:rPr>
          <w:sz w:val="14"/>
        </w:rPr>
        <w:t xml:space="preserve"> However, many countries with a huge population or immense territory such as India, Russia and Indonesia have not been able to achieve the same economic growth as that of China, even though the same international environment and opportunities were availed to them. Many political pundits and economists have failed to recognize that what sets China apart from others in its development path is, in fact, its unique political system. </w:t>
      </w:r>
      <w:r w:rsidRPr="006B636F">
        <w:rPr>
          <w:u w:val="single"/>
        </w:rPr>
        <w:t>China’s centralized CPC-led system has obvious advantages over electoral democracy as it allows the government to formulate long-term economic development plans</w:t>
      </w:r>
      <w:r w:rsidRPr="006B636F">
        <w:rPr>
          <w:sz w:val="14"/>
        </w:rPr>
        <w:t xml:space="preserve"> for the country as opposed to focusing on short term populist policies for voters’ satisfaction. It is not uncommon for a new government to reverse development policies of the previous regime due to different ideologies in a parliamentary democracy. Meritocracy and political stability enhance government efficiency and accountability. China is well acknowledged for its high efficiency in delivering mega infrastructure projects. It builds highways, railways, bridges, dams, power plants, airports and other infrastructure projects in record time, now come to know as “China Speed”. Typically, a HSR project in China takes about 4 years to complete irrespective of its size, whilst in other countries, a similar project may take up to a decade to build. “China Speed” speeds up China’s economic growth as infrastructure is not only the prerequisite, but also the catalyst for economic development. BRI – a platform for international cooperation China’s Belt and Road Initiative (BRI) is the biggest infrastructure built out in the history of mankind. It is a mammoth transcontinental development project that aims to build connectivity across the Eurasian landmass based on the principles of mutual consultation, joint contribution and shared benefits. “</w:t>
      </w:r>
      <w:r w:rsidRPr="006B636F">
        <w:rPr>
          <w:u w:val="single"/>
        </w:rPr>
        <w:t>China will actively promote international cooperation through the Belt and Road Initiative</w:t>
      </w:r>
      <w:r w:rsidRPr="006B636F">
        <w:rPr>
          <w:sz w:val="14"/>
        </w:rPr>
        <w:t xml:space="preserve">. In doing so, we hope to achieve policy, infrastructure, trade, financial, and people-to-people connectivity and thus build a new platform for international co-operation to create new drivers of shared development,” said President Xi Jinping at the 19th CPC National Congress. Sound infrastructures are the prerequisite for economic development. According to ADB’s estimate, Asia alone requires $26 trillion of infrastructure investment from 2016 to 2030 in order to maintain its growth momentum, eradicate poverty and respond to climate change. China is well positioned to contribute to the global infrastructure investment needs in view of its technology and expertise in building infrastructure projects, coupled with its huge pool of foreign reserves. To deepen its reform, China must move up the global value chain, migrate its low technology industries and alleviate its excess industrial capacities by opening-up new markets. BRI connects China’s landlocked northwest provinces to the world with overland highways and railways. It opens a safe passageway to the Indian Ocean through the China-Pakistan Economic Corridor. </w:t>
      </w:r>
      <w:r w:rsidRPr="006B636F">
        <w:rPr>
          <w:u w:val="single"/>
        </w:rPr>
        <w:t xml:space="preserve">BRI is thus a </w:t>
      </w:r>
      <w:r w:rsidRPr="006B636F">
        <w:rPr>
          <w:b/>
          <w:bCs/>
          <w:u w:val="single"/>
        </w:rPr>
        <w:t>win-win transnational development project</w:t>
      </w:r>
      <w:r w:rsidRPr="006B636F">
        <w:rPr>
          <w:u w:val="single"/>
        </w:rPr>
        <w:t xml:space="preserve"> benefiting China and the partner countries. However, in the eyes of Washington, BRI is China’s grand strategy to project its global influence and a challenge to America’s world supremacy.</w:t>
      </w:r>
      <w:r w:rsidRPr="006B636F">
        <w:rPr>
          <w:sz w:val="14"/>
        </w:rPr>
        <w:t xml:space="preserve"> Washington accused China of coercive economic diplomacy by indiscriminate lending to developing countries with poor repayment ability, eventually seizing the strategic assets of the recipients when they failed to repay the loans – a scheme propagated by the West as “debt trap”. China is developing through interaction with the world </w:t>
      </w:r>
      <w:r w:rsidRPr="006B636F">
        <w:rPr>
          <w:u w:val="single"/>
        </w:rPr>
        <w:t xml:space="preserve">China is a member of the global village. It is developing through interactions with the world. </w:t>
      </w:r>
      <w:r w:rsidRPr="006B636F">
        <w:rPr>
          <w:sz w:val="14"/>
        </w:rPr>
        <w:t xml:space="preserve">“China has been seeking development with its door open. </w:t>
      </w:r>
      <w:r w:rsidRPr="001A0C86">
        <w:rPr>
          <w:highlight w:val="cyan"/>
          <w:u w:val="single"/>
        </w:rPr>
        <w:t>China</w:t>
      </w:r>
      <w:r w:rsidRPr="006B636F">
        <w:rPr>
          <w:u w:val="single"/>
        </w:rPr>
        <w:t xml:space="preserve"> has </w:t>
      </w:r>
      <w:r w:rsidRPr="001A0C86">
        <w:rPr>
          <w:b/>
          <w:bCs/>
          <w:highlight w:val="cyan"/>
          <w:u w:val="single"/>
        </w:rPr>
        <w:t>embraced the world</w:t>
      </w:r>
      <w:r w:rsidRPr="006B636F">
        <w:rPr>
          <w:u w:val="single"/>
        </w:rPr>
        <w:t xml:space="preserve">, learned from the world, and contributed to the world, </w:t>
      </w:r>
      <w:r w:rsidRPr="001A0C86">
        <w:rPr>
          <w:b/>
          <w:bCs/>
          <w:highlight w:val="cyan"/>
          <w:u w:val="single"/>
        </w:rPr>
        <w:t>through positive interaction</w:t>
      </w:r>
      <w:r w:rsidRPr="001A0C86">
        <w:rPr>
          <w:highlight w:val="cyan"/>
          <w:u w:val="single"/>
        </w:rPr>
        <w:t xml:space="preserve"> </w:t>
      </w:r>
      <w:r w:rsidRPr="006B4FA2">
        <w:rPr>
          <w:u w:val="single"/>
        </w:rPr>
        <w:t>and shared development</w:t>
      </w:r>
      <w:r w:rsidRPr="006B636F">
        <w:rPr>
          <w:sz w:val="14"/>
        </w:rPr>
        <w:t xml:space="preserve">.” China sums up its relationship with the world in “ China and the World in the New Era”, a White Paper commemorating the 70th Anniversary of the founding of the People’s Republic of China. </w:t>
      </w:r>
      <w:r w:rsidRPr="006B636F">
        <w:rPr>
          <w:u w:val="single"/>
        </w:rPr>
        <w:t xml:space="preserve">China </w:t>
      </w:r>
      <w:r w:rsidRPr="001A0C86">
        <w:rPr>
          <w:highlight w:val="cyan"/>
          <w:u w:val="single"/>
        </w:rPr>
        <w:t>promotes</w:t>
      </w:r>
      <w:r w:rsidRPr="006B636F">
        <w:rPr>
          <w:u w:val="single"/>
        </w:rPr>
        <w:t xml:space="preserve"> interconnected </w:t>
      </w:r>
      <w:r w:rsidRPr="001A0C86">
        <w:rPr>
          <w:highlight w:val="cyan"/>
          <w:u w:val="single"/>
        </w:rPr>
        <w:t xml:space="preserve">development and </w:t>
      </w:r>
      <w:r w:rsidRPr="001A0C86">
        <w:rPr>
          <w:b/>
          <w:bCs/>
          <w:highlight w:val="cyan"/>
          <w:u w:val="single"/>
        </w:rPr>
        <w:t>benefits from the existing</w:t>
      </w:r>
      <w:r w:rsidRPr="006B636F">
        <w:rPr>
          <w:b/>
          <w:bCs/>
          <w:u w:val="single"/>
        </w:rPr>
        <w:t xml:space="preserve"> international </w:t>
      </w:r>
      <w:r w:rsidRPr="001A0C86">
        <w:rPr>
          <w:b/>
          <w:bCs/>
          <w:highlight w:val="cyan"/>
          <w:u w:val="single"/>
        </w:rPr>
        <w:t>order</w:t>
      </w:r>
      <w:r w:rsidRPr="006B4FA2">
        <w:rPr>
          <w:b/>
          <w:bCs/>
          <w:u w:val="single"/>
        </w:rPr>
        <w:t xml:space="preserve">. </w:t>
      </w:r>
      <w:r w:rsidRPr="006B4FA2">
        <w:rPr>
          <w:u w:val="single"/>
        </w:rPr>
        <w:t xml:space="preserve">It </w:t>
      </w:r>
      <w:r w:rsidRPr="001A0C86">
        <w:rPr>
          <w:highlight w:val="cyan"/>
          <w:u w:val="single"/>
        </w:rPr>
        <w:t xml:space="preserve">advocates </w:t>
      </w:r>
      <w:r w:rsidRPr="001A0C86">
        <w:rPr>
          <w:b/>
          <w:bCs/>
          <w:highlight w:val="cyan"/>
          <w:u w:val="single"/>
        </w:rPr>
        <w:t>free trade and multilateralism.</w:t>
      </w:r>
      <w:r w:rsidRPr="006B636F">
        <w:rPr>
          <w:b/>
          <w:bCs/>
          <w:u w:val="single"/>
        </w:rPr>
        <w:t xml:space="preserve"> </w:t>
      </w:r>
      <w:r w:rsidRPr="006B636F">
        <w:rPr>
          <w:sz w:val="14"/>
        </w:rPr>
        <w:t xml:space="preserve">When China started its reform and opening-up to the world, the West cast a mould, expecting China to grow accordingly. However, </w:t>
      </w:r>
      <w:r w:rsidRPr="006B636F">
        <w:rPr>
          <w:u w:val="single"/>
        </w:rPr>
        <w:t>China took a path not traversed by others – a mixed economy under the centralized authoritarian system</w:t>
      </w:r>
      <w:r w:rsidRPr="006B636F">
        <w:rPr>
          <w:sz w:val="14"/>
        </w:rPr>
        <w:t xml:space="preserve">, or as CPC puts it, Socialism with Chinese Characteristics. It is a system rooted in thousands of years of its history and civilization, a development model that suits China and produces an economic miracle never seen in human history. </w:t>
      </w:r>
      <w:r w:rsidRPr="006B636F">
        <w:rPr>
          <w:u w:val="single"/>
        </w:rPr>
        <w:t xml:space="preserve">The </w:t>
      </w:r>
      <w:r w:rsidRPr="001A0C86">
        <w:rPr>
          <w:highlight w:val="cyan"/>
          <w:u w:val="single"/>
        </w:rPr>
        <w:t>B</w:t>
      </w:r>
      <w:r w:rsidRPr="006B636F">
        <w:rPr>
          <w:u w:val="single"/>
        </w:rPr>
        <w:t xml:space="preserve">elt and </w:t>
      </w:r>
      <w:r w:rsidRPr="001A0C86">
        <w:rPr>
          <w:highlight w:val="cyan"/>
          <w:u w:val="single"/>
        </w:rPr>
        <w:t>R</w:t>
      </w:r>
      <w:r w:rsidRPr="006B636F">
        <w:rPr>
          <w:u w:val="single"/>
        </w:rPr>
        <w:t xml:space="preserve">oad </w:t>
      </w:r>
      <w:r w:rsidRPr="001A0C86">
        <w:rPr>
          <w:highlight w:val="cyan"/>
          <w:u w:val="single"/>
        </w:rPr>
        <w:t>I</w:t>
      </w:r>
      <w:r w:rsidRPr="006B636F">
        <w:rPr>
          <w:u w:val="single"/>
        </w:rPr>
        <w:t xml:space="preserve">nitiative </w:t>
      </w:r>
      <w:r w:rsidRPr="001A0C86">
        <w:rPr>
          <w:highlight w:val="cyan"/>
          <w:u w:val="single"/>
        </w:rPr>
        <w:t>is</w:t>
      </w:r>
      <w:r w:rsidRPr="006B636F">
        <w:rPr>
          <w:u w:val="single"/>
        </w:rPr>
        <w:t xml:space="preserve"> China’s mega initiative for globalization </w:t>
      </w:r>
      <w:r w:rsidRPr="006B4FA2">
        <w:rPr>
          <w:b/>
          <w:bCs/>
          <w:u w:val="single"/>
        </w:rPr>
        <w:t xml:space="preserve">aiming at </w:t>
      </w:r>
      <w:r w:rsidRPr="001A0C86">
        <w:rPr>
          <w:b/>
          <w:bCs/>
          <w:highlight w:val="cyan"/>
          <w:u w:val="single"/>
        </w:rPr>
        <w:t>win-win outcome</w:t>
      </w:r>
      <w:r w:rsidRPr="006B636F">
        <w:rPr>
          <w:b/>
          <w:bCs/>
          <w:u w:val="single"/>
        </w:rPr>
        <w:t xml:space="preserve">. </w:t>
      </w:r>
      <w:r w:rsidRPr="006B636F">
        <w:rPr>
          <w:u w:val="single"/>
        </w:rPr>
        <w:t>It is China’s offer of public goods to the world as an emerging economic superpower</w:t>
      </w:r>
      <w:r w:rsidRPr="006B636F">
        <w:rPr>
          <w:sz w:val="14"/>
        </w:rPr>
        <w:t>, a manifestation of its age-old philosophy, “When you are rich, share your wealth with the world (</w:t>
      </w:r>
      <w:r w:rsidRPr="006B636F">
        <w:rPr>
          <w:rFonts w:ascii="MS Mincho" w:eastAsia="MS Mincho" w:hAnsi="MS Mincho" w:cs="MS Mincho" w:hint="eastAsia"/>
          <w:sz w:val="14"/>
        </w:rPr>
        <w:t>达</w:t>
      </w:r>
      <w:r w:rsidRPr="006B636F">
        <w:rPr>
          <w:rFonts w:eastAsia="Microsoft JhengHei"/>
          <w:sz w:val="14"/>
        </w:rPr>
        <w:t>则</w:t>
      </w:r>
      <w:r w:rsidRPr="006B636F">
        <w:rPr>
          <w:rFonts w:ascii="MS Mincho" w:eastAsia="MS Mincho" w:hAnsi="MS Mincho" w:cs="MS Mincho" w:hint="eastAsia"/>
          <w:sz w:val="14"/>
        </w:rPr>
        <w:t>兼</w:t>
      </w:r>
      <w:r w:rsidRPr="006B636F">
        <w:rPr>
          <w:rFonts w:eastAsia="Microsoft JhengHei"/>
          <w:sz w:val="14"/>
        </w:rPr>
        <w:t>济</w:t>
      </w:r>
      <w:r w:rsidRPr="006B636F">
        <w:rPr>
          <w:rFonts w:ascii="MS Mincho" w:eastAsia="MS Mincho" w:hAnsi="MS Mincho" w:cs="MS Mincho" w:hint="eastAsia"/>
          <w:sz w:val="14"/>
        </w:rPr>
        <w:t>天下）</w:t>
      </w:r>
      <w:r w:rsidRPr="006B636F">
        <w:rPr>
          <w:sz w:val="14"/>
        </w:rPr>
        <w:t xml:space="preserve">.” </w:t>
      </w:r>
      <w:r w:rsidRPr="006B636F">
        <w:rPr>
          <w:u w:val="single"/>
        </w:rPr>
        <w:t>China is now the second largest economy</w:t>
      </w:r>
      <w:r w:rsidRPr="006B636F">
        <w:rPr>
          <w:sz w:val="14"/>
        </w:rPr>
        <w:t xml:space="preserve"> and top trading nation in the world, contributing about 30 percent to global growth. </w:t>
      </w:r>
      <w:r w:rsidRPr="006B636F">
        <w:rPr>
          <w:u w:val="single"/>
        </w:rPr>
        <w:t>Inevitably, the international order should reflect the new economic dynamics</w:t>
      </w:r>
      <w:r w:rsidRPr="006B636F">
        <w:rPr>
          <w:sz w:val="14"/>
        </w:rPr>
        <w:t xml:space="preserve"> of the 21st century. While China’s economic achievements offer valuable lessons to the world, it has no messianic aspirations. As President Xi Jinping has categorically said, “We will not import other countries’ models, and will not export the China model.” </w:t>
      </w:r>
      <w:r w:rsidRPr="006B636F">
        <w:rPr>
          <w:u w:val="single"/>
        </w:rPr>
        <w:t xml:space="preserve">China’s </w:t>
      </w:r>
      <w:r w:rsidRPr="001A0C86">
        <w:rPr>
          <w:highlight w:val="cyan"/>
          <w:u w:val="single"/>
        </w:rPr>
        <w:t xml:space="preserve">growth is being realized </w:t>
      </w:r>
      <w:r w:rsidRPr="006B4FA2">
        <w:rPr>
          <w:u w:val="single"/>
        </w:rPr>
        <w:t>within the existing</w:t>
      </w:r>
      <w:r w:rsidRPr="006B636F">
        <w:rPr>
          <w:u w:val="single"/>
        </w:rPr>
        <w:t xml:space="preserve"> international </w:t>
      </w:r>
      <w:r w:rsidRPr="006B4FA2">
        <w:rPr>
          <w:u w:val="single"/>
        </w:rPr>
        <w:t>order</w:t>
      </w:r>
      <w:r w:rsidRPr="001A0C86">
        <w:rPr>
          <w:highlight w:val="cyan"/>
          <w:u w:val="single"/>
        </w:rPr>
        <w:t xml:space="preserve">. China has </w:t>
      </w:r>
      <w:r w:rsidRPr="001A0C86">
        <w:rPr>
          <w:b/>
          <w:bCs/>
          <w:highlight w:val="cyan"/>
          <w:u w:val="single"/>
        </w:rPr>
        <w:t>no reason to sabotage</w:t>
      </w:r>
      <w:r w:rsidRPr="001A0C86">
        <w:rPr>
          <w:highlight w:val="cyan"/>
          <w:u w:val="single"/>
        </w:rPr>
        <w:t xml:space="preserve"> it</w:t>
      </w:r>
      <w:r w:rsidRPr="006B636F">
        <w:rPr>
          <w:u w:val="single"/>
        </w:rPr>
        <w:t xml:space="preserve"> nor the intention to supplant America’s global preeminence. </w:t>
      </w:r>
      <w:r w:rsidRPr="006B4FA2">
        <w:rPr>
          <w:b/>
          <w:bCs/>
          <w:u w:val="single"/>
        </w:rPr>
        <w:t xml:space="preserve">China’s </w:t>
      </w:r>
      <w:r w:rsidRPr="001A0C86">
        <w:rPr>
          <w:b/>
          <w:bCs/>
          <w:highlight w:val="cyan"/>
          <w:u w:val="single"/>
        </w:rPr>
        <w:t>rise is no threat to the l</w:t>
      </w:r>
      <w:r w:rsidRPr="006B636F">
        <w:rPr>
          <w:b/>
          <w:bCs/>
          <w:u w:val="single"/>
        </w:rPr>
        <w:t xml:space="preserve">iberal </w:t>
      </w:r>
      <w:r w:rsidRPr="001A0C86">
        <w:rPr>
          <w:b/>
          <w:bCs/>
          <w:highlight w:val="cyan"/>
          <w:u w:val="single"/>
        </w:rPr>
        <w:t>i</w:t>
      </w:r>
      <w:r w:rsidRPr="006B636F">
        <w:rPr>
          <w:b/>
          <w:bCs/>
          <w:u w:val="single"/>
        </w:rPr>
        <w:t xml:space="preserve">nternational </w:t>
      </w:r>
      <w:r w:rsidRPr="001A0C86">
        <w:rPr>
          <w:b/>
          <w:bCs/>
          <w:highlight w:val="cyan"/>
          <w:u w:val="single"/>
        </w:rPr>
        <w:t>o</w:t>
      </w:r>
      <w:r w:rsidRPr="006B636F">
        <w:rPr>
          <w:b/>
          <w:bCs/>
          <w:u w:val="single"/>
        </w:rPr>
        <w:t>rder!</w:t>
      </w:r>
    </w:p>
    <w:p w14:paraId="63BA90CE" w14:textId="77777777" w:rsidR="00512C2A" w:rsidRPr="002F3AD0" w:rsidRDefault="00512C2A" w:rsidP="00512C2A">
      <w:pPr>
        <w:rPr>
          <w:sz w:val="14"/>
          <w:u w:val="single"/>
        </w:rPr>
      </w:pPr>
    </w:p>
    <w:p w14:paraId="0752247A" w14:textId="77777777" w:rsidR="00512C2A" w:rsidRDefault="00512C2A" w:rsidP="00512C2A">
      <w:pPr>
        <w:pStyle w:val="Heading4"/>
      </w:pPr>
      <w:r>
        <w:t>3] On populism – Trump won’t collapse US democracy but will reinvigorate left-wing populism</w:t>
      </w:r>
    </w:p>
    <w:p w14:paraId="754E1689" w14:textId="77777777" w:rsidR="00512C2A" w:rsidRPr="00927C0F" w:rsidRDefault="00512C2A" w:rsidP="00512C2A">
      <w:r>
        <w:t xml:space="preserve">Selcuk </w:t>
      </w:r>
      <w:r w:rsidRPr="00927C0F">
        <w:rPr>
          <w:rStyle w:val="Style13ptBold"/>
        </w:rPr>
        <w:t>Gultasli</w:t>
      </w:r>
      <w:r>
        <w:rPr>
          <w:rStyle w:val="Style13ptBold"/>
        </w:rPr>
        <w:t xml:space="preserve"> 12/24</w:t>
      </w:r>
      <w:r>
        <w:t xml:space="preserve">, interviewing Michael Kazin, American historian and professor at Georgetown University. He is co-editor of Dissent magazine., 12-24-2024, "Professor Kazin: Right-Wing Populism Is a Morbid Symptom of Political Transition", ECPS, </w:t>
      </w:r>
      <w:r w:rsidRPr="001E4FD5">
        <w:t>https://www.populismstudies.org/professor-kazin-right-wing-populism-is-a-morbid-symptom-of-political-transition/</w:t>
      </w:r>
      <w:r>
        <w:t xml:space="preserve"> lp</w:t>
      </w:r>
    </w:p>
    <w:p w14:paraId="4FC38B24" w14:textId="77777777" w:rsidR="00512C2A" w:rsidRPr="008F02B7" w:rsidRDefault="00512C2A" w:rsidP="00512C2A">
      <w:pPr>
        <w:rPr>
          <w:sz w:val="14"/>
        </w:rPr>
      </w:pPr>
      <w:r w:rsidRPr="008F02B7">
        <w:rPr>
          <w:sz w:val="14"/>
        </w:rPr>
        <w:t>You argue that ‘like most adherents of left egalitarian politics, I believe the only path to such a future (the more egalitarian and climate-friendly society) lies in adopting a populist program about jobs, income, health care, and other material necessities, while making a transition to a sustainable economy? What exactly do you mean by ‘populist programs?’</w:t>
      </w:r>
    </w:p>
    <w:p w14:paraId="1BBDCA35" w14:textId="77777777" w:rsidR="00512C2A" w:rsidRPr="008F02B7" w:rsidRDefault="00512C2A" w:rsidP="00512C2A">
      <w:pPr>
        <w:rPr>
          <w:sz w:val="14"/>
        </w:rPr>
      </w:pPr>
      <w:r w:rsidRPr="008F02B7">
        <w:rPr>
          <w:sz w:val="14"/>
        </w:rPr>
        <w:t xml:space="preserve">Professor Michael Kazin: Well, by that, I mean </w:t>
      </w:r>
      <w:r w:rsidRPr="008F02B7">
        <w:rPr>
          <w:rStyle w:val="StyleUnderline"/>
        </w:rPr>
        <w:t>majoritarian—programs that genuinely benefit the majority of people</w:t>
      </w:r>
      <w:r w:rsidRPr="008F02B7">
        <w:rPr>
          <w:sz w:val="14"/>
        </w:rPr>
        <w:t xml:space="preserve">. </w:t>
      </w:r>
      <w:r w:rsidRPr="008F02B7">
        <w:rPr>
          <w:rStyle w:val="StyleUnderline"/>
        </w:rPr>
        <w:t xml:space="preserve">When </w:t>
      </w:r>
      <w:r w:rsidRPr="00067320">
        <w:rPr>
          <w:rStyle w:val="StyleUnderline"/>
        </w:rPr>
        <w:t>governments are popular, that’s typically what they do</w:t>
      </w:r>
      <w:r w:rsidRPr="00067320">
        <w:rPr>
          <w:sz w:val="14"/>
        </w:rPr>
        <w:t xml:space="preserve">. So, in this sense, </w:t>
      </w:r>
      <w:r w:rsidRPr="00067320">
        <w:rPr>
          <w:rStyle w:val="StyleUnderline"/>
        </w:rPr>
        <w:t>being “popular” and being “populist” can overlap</w:t>
      </w:r>
      <w:r w:rsidRPr="00067320">
        <w:rPr>
          <w:sz w:val="14"/>
        </w:rPr>
        <w:t>, though they are not always synonymous.</w:t>
      </w:r>
    </w:p>
    <w:p w14:paraId="5B031CD5" w14:textId="77777777" w:rsidR="00512C2A" w:rsidRPr="008F02B7" w:rsidRDefault="00512C2A" w:rsidP="00512C2A">
      <w:pPr>
        <w:rPr>
          <w:sz w:val="14"/>
        </w:rPr>
      </w:pPr>
      <w:r w:rsidRPr="008F02B7">
        <w:rPr>
          <w:sz w:val="14"/>
        </w:rPr>
        <w:t>As I mentioned before, I believe an honest social democracy, or what I would call “moral capitalism” in the US, is the best approach. Such programs would include housing allowances, universal health care that is well-administered and provides good working conditions for healthcare workers, unions to protect the majority of people against workplace abuse, and, critically, a vigorous transition to a sustainable economy—because without that, the entire world is in trouble.</w:t>
      </w:r>
    </w:p>
    <w:p w14:paraId="2175FF75" w14:textId="77777777" w:rsidR="00512C2A" w:rsidRPr="008F02B7" w:rsidRDefault="00512C2A" w:rsidP="00512C2A">
      <w:pPr>
        <w:rPr>
          <w:rStyle w:val="StyleUnderline"/>
        </w:rPr>
      </w:pPr>
      <w:r w:rsidRPr="008F02B7">
        <w:rPr>
          <w:sz w:val="14"/>
        </w:rPr>
        <w:t xml:space="preserve">Now, using the term “populist” might seem to betray my own definition of populism, which in American history refers primarily to a discourse or rhetoric. But </w:t>
      </w:r>
      <w:r w:rsidRPr="008F02B7">
        <w:rPr>
          <w:rStyle w:val="StyleUnderline"/>
        </w:rPr>
        <w:t xml:space="preserve">I </w:t>
      </w:r>
      <w:r w:rsidRPr="001A0C86">
        <w:rPr>
          <w:rStyle w:val="StyleUnderline"/>
          <w:highlight w:val="cyan"/>
        </w:rPr>
        <w:t>don’t subscribe to</w:t>
      </w:r>
      <w:r w:rsidRPr="008F02B7">
        <w:rPr>
          <w:rStyle w:val="StyleUnderline"/>
        </w:rPr>
        <w:t xml:space="preserve"> the simplistic view of “</w:t>
      </w:r>
      <w:r w:rsidRPr="001A0C86">
        <w:rPr>
          <w:rStyle w:val="StyleUnderline"/>
          <w:highlight w:val="cyan"/>
        </w:rPr>
        <w:t>populism bad, liberalism good</w:t>
      </w:r>
      <w:r w:rsidRPr="008F02B7">
        <w:rPr>
          <w:rStyle w:val="StyleUnderline"/>
        </w:rPr>
        <w:t>.”</w:t>
      </w:r>
      <w:r w:rsidRPr="008F02B7">
        <w:rPr>
          <w:sz w:val="14"/>
        </w:rPr>
        <w:t xml:space="preserve"> As I argue in my book, The Populist Persuasion, </w:t>
      </w:r>
      <w:r w:rsidRPr="001A0C86">
        <w:rPr>
          <w:rStyle w:val="Emphasis"/>
          <w:highlight w:val="cyan"/>
        </w:rPr>
        <w:t>populism can</w:t>
      </w:r>
      <w:r w:rsidRPr="008F02B7">
        <w:rPr>
          <w:rStyle w:val="Emphasis"/>
        </w:rPr>
        <w:t xml:space="preserve"> be a way for ordinary people</w:t>
      </w:r>
      <w:r w:rsidRPr="008F02B7">
        <w:rPr>
          <w:sz w:val="14"/>
        </w:rPr>
        <w:t>—and movements aiming to represent them—</w:t>
      </w:r>
      <w:r w:rsidRPr="008F02B7">
        <w:rPr>
          <w:rStyle w:val="StyleUnderline"/>
        </w:rPr>
        <w:t xml:space="preserve">to </w:t>
      </w:r>
      <w:r w:rsidRPr="001A0C86">
        <w:rPr>
          <w:rStyle w:val="Emphasis"/>
          <w:highlight w:val="cyan"/>
        </w:rPr>
        <w:t>highlight the gap between</w:t>
      </w:r>
      <w:r w:rsidRPr="008F02B7">
        <w:rPr>
          <w:rStyle w:val="Emphasis"/>
        </w:rPr>
        <w:t xml:space="preserve"> a society’s </w:t>
      </w:r>
      <w:r w:rsidRPr="001A0C86">
        <w:rPr>
          <w:rStyle w:val="Emphasis"/>
          <w:highlight w:val="cyan"/>
        </w:rPr>
        <w:t>stated ideals and</w:t>
      </w:r>
      <w:r w:rsidRPr="008F02B7">
        <w:rPr>
          <w:rStyle w:val="Emphasis"/>
        </w:rPr>
        <w:t xml:space="preserve"> the actual </w:t>
      </w:r>
      <w:r w:rsidRPr="001A0C86">
        <w:rPr>
          <w:rStyle w:val="Emphasis"/>
          <w:highlight w:val="cyan"/>
        </w:rPr>
        <w:t xml:space="preserve">performance of </w:t>
      </w:r>
      <w:r w:rsidRPr="00067320">
        <w:rPr>
          <w:rStyle w:val="Emphasis"/>
        </w:rPr>
        <w:t xml:space="preserve">its </w:t>
      </w:r>
      <w:r w:rsidRPr="001A0C86">
        <w:rPr>
          <w:rStyle w:val="Emphasis"/>
          <w:highlight w:val="cyan"/>
        </w:rPr>
        <w:t>elites</w:t>
      </w:r>
      <w:r w:rsidRPr="008F02B7">
        <w:rPr>
          <w:rStyle w:val="Emphasis"/>
        </w:rPr>
        <w:t>, whether cultural, political, or economic</w:t>
      </w:r>
      <w:r w:rsidRPr="008F02B7">
        <w:rPr>
          <w:rStyle w:val="StyleUnderline"/>
        </w:rPr>
        <w:t>.</w:t>
      </w:r>
    </w:p>
    <w:p w14:paraId="46D5EA72" w14:textId="77777777" w:rsidR="00512C2A" w:rsidRPr="008F02B7" w:rsidRDefault="00512C2A" w:rsidP="00512C2A">
      <w:pPr>
        <w:rPr>
          <w:rStyle w:val="StyleUnderline"/>
        </w:rPr>
      </w:pPr>
      <w:r w:rsidRPr="001A0C86">
        <w:rPr>
          <w:rStyle w:val="StyleUnderline"/>
          <w:highlight w:val="cyan"/>
        </w:rPr>
        <w:t>Populism can play a</w:t>
      </w:r>
      <w:r w:rsidRPr="008F02B7">
        <w:rPr>
          <w:rStyle w:val="StyleUnderline"/>
        </w:rPr>
        <w:t xml:space="preserve"> very </w:t>
      </w:r>
      <w:r w:rsidRPr="001A0C86">
        <w:rPr>
          <w:rStyle w:val="StyleUnderline"/>
          <w:highlight w:val="cyan"/>
        </w:rPr>
        <w:t>positive role by pointing</w:t>
      </w:r>
      <w:r w:rsidRPr="008F02B7">
        <w:rPr>
          <w:rStyle w:val="StyleUnderline"/>
        </w:rPr>
        <w:t xml:space="preserve"> out </w:t>
      </w:r>
      <w:r w:rsidRPr="001A0C86">
        <w:rPr>
          <w:rStyle w:val="StyleUnderline"/>
          <w:highlight w:val="cyan"/>
        </w:rPr>
        <w:t>these shortcomings</w:t>
      </w:r>
      <w:r w:rsidRPr="008F02B7">
        <w:rPr>
          <w:rStyle w:val="StyleUnderline"/>
        </w:rPr>
        <w:t xml:space="preserve"> and harking back to a society’s ideals</w:t>
      </w:r>
      <w:r w:rsidRPr="008F02B7">
        <w:rPr>
          <w:sz w:val="14"/>
        </w:rPr>
        <w:t xml:space="preserve">, including those rooted in religion, like charity and comfort for the afflicted. It doesn’t necessarily demand, as socialism often does, a completely different kind of society—although socialists can also adopt populist rhetoric. Instead, </w:t>
      </w:r>
      <w:r w:rsidRPr="008F02B7">
        <w:rPr>
          <w:rStyle w:val="StyleUnderline"/>
        </w:rPr>
        <w:t>it appeals to the ideals of the existing society, challenging elites to live up to them.</w:t>
      </w:r>
    </w:p>
    <w:p w14:paraId="178FE112" w14:textId="77777777" w:rsidR="00512C2A" w:rsidRPr="008F02B7" w:rsidRDefault="00512C2A" w:rsidP="00512C2A">
      <w:pPr>
        <w:rPr>
          <w:rStyle w:val="Emphasis"/>
        </w:rPr>
      </w:pPr>
      <w:r w:rsidRPr="008F02B7">
        <w:rPr>
          <w:rStyle w:val="StyleUnderline"/>
        </w:rPr>
        <w:t>This is why I think populism has an important role in producing a decent society</w:t>
      </w:r>
      <w:r w:rsidRPr="008F02B7">
        <w:rPr>
          <w:sz w:val="14"/>
        </w:rPr>
        <w:t xml:space="preserve">. </w:t>
      </w:r>
      <w:r w:rsidRPr="008F02B7">
        <w:rPr>
          <w:rStyle w:val="StyleUnderline"/>
        </w:rPr>
        <w:t>Unlike some critics</w:t>
      </w:r>
      <w:r w:rsidRPr="008F02B7">
        <w:rPr>
          <w:sz w:val="14"/>
        </w:rPr>
        <w:t xml:space="preserve">, like Jan-Werner Müller, </w:t>
      </w:r>
      <w:r w:rsidRPr="008F02B7">
        <w:rPr>
          <w:rStyle w:val="StyleUnderline"/>
        </w:rPr>
        <w:t>who argue that populism always fuels movements that lead to authoritarian leaders, I believe populism doesn’t have to serve that role</w:t>
      </w:r>
      <w:r w:rsidRPr="008F02B7">
        <w:rPr>
          <w:sz w:val="14"/>
        </w:rPr>
        <w:t xml:space="preserve">. While it certainly has done so in some parts of Europe, where we see leaders with authoritarian tendencies in and out of office, I think left-wing </w:t>
      </w:r>
      <w:r w:rsidRPr="001A0C86">
        <w:rPr>
          <w:rStyle w:val="Emphasis"/>
          <w:highlight w:val="cyan"/>
        </w:rPr>
        <w:t>populism can</w:t>
      </w:r>
      <w:r w:rsidRPr="008F02B7">
        <w:rPr>
          <w:rStyle w:val="Emphasis"/>
        </w:rPr>
        <w:t xml:space="preserve"> </w:t>
      </w:r>
      <w:r w:rsidRPr="001A0C86">
        <w:rPr>
          <w:rStyle w:val="Emphasis"/>
          <w:highlight w:val="cyan"/>
        </w:rPr>
        <w:t>play a vital and constructive role</w:t>
      </w:r>
      <w:r w:rsidRPr="008F02B7">
        <w:rPr>
          <w:rStyle w:val="Emphasis"/>
        </w:rPr>
        <w:t>.</w:t>
      </w:r>
    </w:p>
    <w:p w14:paraId="05BA3839" w14:textId="77777777" w:rsidR="00512C2A" w:rsidRPr="008F02B7" w:rsidRDefault="00512C2A" w:rsidP="00512C2A">
      <w:pPr>
        <w:rPr>
          <w:sz w:val="14"/>
        </w:rPr>
      </w:pPr>
      <w:r w:rsidRPr="008F02B7">
        <w:rPr>
          <w:sz w:val="14"/>
        </w:rPr>
        <w:t>Trump’s Second Term: The Future of Populist Politics in the US and Beyond</w:t>
      </w:r>
    </w:p>
    <w:p w14:paraId="540B9D86" w14:textId="77777777" w:rsidR="00512C2A" w:rsidRPr="008F02B7" w:rsidRDefault="00512C2A" w:rsidP="00512C2A">
      <w:pPr>
        <w:rPr>
          <w:sz w:val="14"/>
        </w:rPr>
      </w:pPr>
      <w:r w:rsidRPr="008F02B7">
        <w:rPr>
          <w:sz w:val="14"/>
        </w:rPr>
        <w:t>How do you explain Donald Trump’s victory for a second term, given his open and aggressive endorsement of populist policies both in the US and globally? Additionally, how might his administration reshape the populist narrative domestically, particularly in aligning economic grievances with cultural conservatism?</w:t>
      </w:r>
    </w:p>
    <w:p w14:paraId="5CA70E12" w14:textId="77777777" w:rsidR="00512C2A" w:rsidRPr="008F02B7" w:rsidRDefault="00512C2A" w:rsidP="00512C2A">
      <w:pPr>
        <w:rPr>
          <w:sz w:val="14"/>
        </w:rPr>
      </w:pPr>
      <w:r w:rsidRPr="008F02B7">
        <w:rPr>
          <w:sz w:val="14"/>
        </w:rPr>
        <w:t>Professor Michael Kazin: That’s an important question, obviously, and one we won’t really be able to answer until he’s been several years into his term. Let me address the first part of your question.</w:t>
      </w:r>
    </w:p>
    <w:p w14:paraId="0FD3B410" w14:textId="77777777" w:rsidR="00512C2A" w:rsidRPr="008F02B7" w:rsidRDefault="00512C2A" w:rsidP="00512C2A">
      <w:pPr>
        <w:rPr>
          <w:sz w:val="14"/>
        </w:rPr>
      </w:pPr>
      <w:r w:rsidRPr="008F02B7">
        <w:rPr>
          <w:sz w:val="14"/>
        </w:rPr>
        <w:t>Again, you’ve probably read, and your viewers have likely heard and read, many analyses of why Trump won. The most important reason he won—and this is usually why anyone unseats an incumbent party in this country, and probably in others as well—is that most Americans believed the performance of the Biden administration, or the Biden-Harris administration, wasn’t good. This perception was based on several factors, including inflation, a more open immigration policy than most Americans preferred, and, I think, Biden himself, who is a very poor communicator.</w:t>
      </w:r>
    </w:p>
    <w:p w14:paraId="47AF9664" w14:textId="77777777" w:rsidR="00512C2A" w:rsidRPr="008F02B7" w:rsidRDefault="00512C2A" w:rsidP="00512C2A">
      <w:pPr>
        <w:rPr>
          <w:sz w:val="14"/>
        </w:rPr>
      </w:pPr>
      <w:r w:rsidRPr="008F02B7">
        <w:rPr>
          <w:sz w:val="14"/>
        </w:rPr>
        <w:t>Biden used to be a mediocre communicator when he was younger, but in the last couple of years, he became very bad at selling his own programs. Some of those programs, I believe, could have been quite popular if Americans had known more about them, but they didn’t.</w:t>
      </w:r>
    </w:p>
    <w:p w14:paraId="3629463B" w14:textId="77777777" w:rsidR="00512C2A" w:rsidRPr="008F02B7" w:rsidRDefault="00512C2A" w:rsidP="00512C2A">
      <w:pPr>
        <w:rPr>
          <w:sz w:val="14"/>
        </w:rPr>
      </w:pPr>
      <w:r w:rsidRPr="008F02B7">
        <w:rPr>
          <w:sz w:val="14"/>
        </w:rPr>
        <w:t>This was an election that was actually rather close. For instance, if 232,000 voters in three key states—Michigan, Wisconsin, and Pennsylvania—had voted differently, with slightly more in Pennsylvania than the other two states, Harris would have been elected, even though she would have won fewer popular votes than Trump. As everyone watching this knows, we don’t have a national popular vote in this country. We have state-by-state elections that determine the presidency.</w:t>
      </w:r>
    </w:p>
    <w:p w14:paraId="68781F58" w14:textId="77777777" w:rsidR="00512C2A" w:rsidRPr="008F02B7" w:rsidRDefault="00512C2A" w:rsidP="00512C2A">
      <w:pPr>
        <w:rPr>
          <w:sz w:val="14"/>
        </w:rPr>
      </w:pPr>
      <w:r w:rsidRPr="008F02B7">
        <w:rPr>
          <w:sz w:val="14"/>
        </w:rPr>
        <w:t>Trump, on the other hand, is a charismatic figure. While he doesn’t have the majority of Americans on his side, a significant portion—perhaps 30%—strongly supports him. He has a movement, the MAGA movement, which the Democrats don’t have anything comparable to. Even though the Democrats had more people on the ground to get voters to the polls, Trump had more solid support.</w:t>
      </w:r>
    </w:p>
    <w:p w14:paraId="635771F8" w14:textId="77777777" w:rsidR="00512C2A" w:rsidRPr="008F02B7" w:rsidRDefault="00512C2A" w:rsidP="00512C2A">
      <w:pPr>
        <w:rPr>
          <w:sz w:val="14"/>
        </w:rPr>
      </w:pPr>
      <w:r w:rsidRPr="008F02B7">
        <w:rPr>
          <w:sz w:val="14"/>
        </w:rPr>
        <w:t>As a result, he won somewhat more votes than he did in 2016—about 2 million more popular votes. However, Harris won 10 or 11 million fewer votes than Biden had in 2020. Trump’s victory was largely due to many Democrats deciding not to vote. They were disenchanted enough with the Biden-Harris administration’s performance but not sufficiently motivated by Trump to come out and vote against him.</w:t>
      </w:r>
    </w:p>
    <w:p w14:paraId="2CBC32BA" w14:textId="77777777" w:rsidR="00512C2A" w:rsidRPr="008F02B7" w:rsidRDefault="00512C2A" w:rsidP="00512C2A">
      <w:pPr>
        <w:rPr>
          <w:sz w:val="14"/>
        </w:rPr>
      </w:pPr>
      <w:r w:rsidRPr="008F02B7">
        <w:rPr>
          <w:rStyle w:val="StyleUnderline"/>
        </w:rPr>
        <w:t xml:space="preserve">Now, </w:t>
      </w:r>
      <w:r w:rsidRPr="001A0C86">
        <w:rPr>
          <w:rStyle w:val="StyleUnderline"/>
          <w:highlight w:val="cyan"/>
        </w:rPr>
        <w:t>regarding</w:t>
      </w:r>
      <w:r w:rsidRPr="008F02B7">
        <w:rPr>
          <w:rStyle w:val="StyleUnderline"/>
        </w:rPr>
        <w:t xml:space="preserve"> what </w:t>
      </w:r>
      <w:r w:rsidRPr="001A0C86">
        <w:rPr>
          <w:rStyle w:val="StyleUnderline"/>
          <w:highlight w:val="cyan"/>
        </w:rPr>
        <w:t>Trump</w:t>
      </w:r>
      <w:r w:rsidRPr="008F02B7">
        <w:rPr>
          <w:rStyle w:val="StyleUnderline"/>
        </w:rPr>
        <w:t xml:space="preserve"> will do in terms of reshaping the populist narrative</w:t>
      </w:r>
      <w:r w:rsidRPr="008F02B7">
        <w:rPr>
          <w:sz w:val="14"/>
        </w:rPr>
        <w:t>—let me remind myself of the second part of your question here…</w:t>
      </w:r>
    </w:p>
    <w:p w14:paraId="4AF2D82B" w14:textId="77777777" w:rsidR="00512C2A" w:rsidRPr="008F02B7" w:rsidRDefault="00512C2A" w:rsidP="00512C2A">
      <w:pPr>
        <w:rPr>
          <w:rStyle w:val="StyleUnderline"/>
        </w:rPr>
      </w:pPr>
      <w:r w:rsidRPr="008F02B7">
        <w:rPr>
          <w:rStyle w:val="StyleUnderline"/>
        </w:rPr>
        <w:t>How much his administration reshapes the populist narrative domestically.</w:t>
      </w:r>
    </w:p>
    <w:p w14:paraId="615BD837" w14:textId="77777777" w:rsidR="00512C2A" w:rsidRPr="008F02B7" w:rsidRDefault="00512C2A" w:rsidP="00512C2A">
      <w:pPr>
        <w:rPr>
          <w:rStyle w:val="StyleUnderline"/>
        </w:rPr>
      </w:pPr>
      <w:r w:rsidRPr="008F02B7">
        <w:rPr>
          <w:sz w:val="14"/>
        </w:rPr>
        <w:t xml:space="preserve">Professor Michael Kazin: Well, again, it depends on how well he performs, right? This is a question of contingency—how he navigates his role as president during the second term. </w:t>
      </w:r>
      <w:r w:rsidRPr="008F02B7">
        <w:rPr>
          <w:rStyle w:val="StyleUnderline"/>
        </w:rPr>
        <w:t>Trump is a much better politician than he is a policymaker</w:t>
      </w:r>
      <w:r w:rsidRPr="008F02B7">
        <w:rPr>
          <w:sz w:val="14"/>
        </w:rPr>
        <w:t xml:space="preserve">, </w:t>
      </w:r>
      <w:r w:rsidRPr="008F02B7">
        <w:rPr>
          <w:rStyle w:val="StyleUnderline"/>
        </w:rPr>
        <w:t>so he will certainly try to maintain support from both the more traditional Republicans and the cultural populists within his coalition.</w:t>
      </w:r>
    </w:p>
    <w:p w14:paraId="1B8293B8" w14:textId="77777777" w:rsidR="00512C2A" w:rsidRPr="008F02B7" w:rsidRDefault="00512C2A" w:rsidP="00512C2A">
      <w:pPr>
        <w:rPr>
          <w:sz w:val="14"/>
        </w:rPr>
      </w:pPr>
      <w:r w:rsidRPr="008F02B7">
        <w:rPr>
          <w:sz w:val="14"/>
        </w:rPr>
        <w:t>On the traditional side, he will aim to keep corporate Republicans on board—those who favor lower taxes, less regulation, and smaller government in general. Simultaneously, he’ll also work to retain the cultural populists who want to drastically cut immigration, both legal and illegal, and who oppose transgender rights and certain aspects of gay and lesbian rights.</w:t>
      </w:r>
    </w:p>
    <w:p w14:paraId="7B69B63C" w14:textId="77777777" w:rsidR="00512C2A" w:rsidRPr="008F02B7" w:rsidRDefault="00512C2A" w:rsidP="00512C2A">
      <w:pPr>
        <w:rPr>
          <w:sz w:val="14"/>
        </w:rPr>
      </w:pPr>
      <w:r w:rsidRPr="008F02B7">
        <w:rPr>
          <w:sz w:val="14"/>
        </w:rPr>
        <w:t>Trump will likely attempt to strengthen US manufacturing, pushing for more products to be made domestically. However, this will be challenging given that final manufacturing in the US relies heavily on parts sourced from around the globe. Reducing this dependency and producing those parts domestically, which are currently made more cheaply elsewhere, will be difficult. Nevertheless, he will likely focus on this rhetorically.</w:t>
      </w:r>
    </w:p>
    <w:p w14:paraId="21810513" w14:textId="77777777" w:rsidR="00512C2A" w:rsidRPr="008F02B7" w:rsidRDefault="00512C2A" w:rsidP="00512C2A">
      <w:pPr>
        <w:rPr>
          <w:sz w:val="14"/>
        </w:rPr>
      </w:pPr>
      <w:r w:rsidRPr="008F02B7">
        <w:rPr>
          <w:sz w:val="14"/>
        </w:rPr>
        <w:t xml:space="preserve">As always, much will depend on the state of the economy, the presence or absence of scandals within his administration, and the outcome of the midterm elections. </w:t>
      </w:r>
      <w:r w:rsidRPr="008F02B7">
        <w:rPr>
          <w:rStyle w:val="StyleUnderline"/>
        </w:rPr>
        <w:t>In 2026, Democrats are well-positioned to potentially take back the House of Representatives. If that happens, anything Trump aims to achieve would have to be done through executive actions</w:t>
      </w:r>
      <w:r w:rsidRPr="008F02B7">
        <w:rPr>
          <w:sz w:val="14"/>
        </w:rPr>
        <w:t>. While some of these actions may be popular, others might not resonate as well with the public.</w:t>
      </w:r>
    </w:p>
    <w:p w14:paraId="6DAC6551" w14:textId="77777777" w:rsidR="00512C2A" w:rsidRPr="008F02B7" w:rsidRDefault="00512C2A" w:rsidP="00512C2A">
      <w:pPr>
        <w:rPr>
          <w:sz w:val="14"/>
        </w:rPr>
      </w:pPr>
      <w:r w:rsidRPr="008F02B7">
        <w:rPr>
          <w:sz w:val="14"/>
        </w:rPr>
        <w:t xml:space="preserve">Additionally, the 2028 presidential campaign will overshadow the final years of Trump’s term. In fact, the campaign will likely begin even before the 2026 midterm results are fully processed. </w:t>
      </w:r>
      <w:r w:rsidRPr="008F02B7">
        <w:rPr>
          <w:rStyle w:val="StyleUnderline"/>
        </w:rPr>
        <w:t>This means Trump might have only two effective years to accomplish his goals, including efforts to satisfy both the traditional and cultural populists in his coalition</w:t>
      </w:r>
      <w:r w:rsidRPr="008F02B7">
        <w:rPr>
          <w:sz w:val="14"/>
        </w:rPr>
        <w:t>.</w:t>
      </w:r>
    </w:p>
    <w:p w14:paraId="09B7D635" w14:textId="77777777" w:rsidR="00512C2A" w:rsidRPr="008F02B7" w:rsidRDefault="00512C2A" w:rsidP="00512C2A">
      <w:pPr>
        <w:rPr>
          <w:sz w:val="14"/>
        </w:rPr>
      </w:pPr>
      <w:r w:rsidRPr="008F02B7">
        <w:rPr>
          <w:sz w:val="14"/>
        </w:rPr>
        <w:t>Trump’s Return: Shaking but Not Breaking American Democracy</w:t>
      </w:r>
    </w:p>
    <w:p w14:paraId="6CA15371" w14:textId="77777777" w:rsidR="00512C2A" w:rsidRPr="008F02B7" w:rsidRDefault="00512C2A" w:rsidP="00512C2A">
      <w:pPr>
        <w:rPr>
          <w:sz w:val="14"/>
        </w:rPr>
      </w:pPr>
      <w:r w:rsidRPr="008F02B7">
        <w:rPr>
          <w:sz w:val="14"/>
        </w:rPr>
        <w:t>How concerned are you about the second Trump administration in terms of the resilience of American democratic institutions? There are those pundits who argue that American democracy will not survive another Trump term.</w:t>
      </w:r>
    </w:p>
    <w:p w14:paraId="040B0BFE" w14:textId="77777777" w:rsidR="00512C2A" w:rsidRPr="008F02B7" w:rsidRDefault="00512C2A" w:rsidP="00512C2A">
      <w:pPr>
        <w:rPr>
          <w:sz w:val="14"/>
        </w:rPr>
      </w:pPr>
      <w:r w:rsidRPr="008F02B7">
        <w:rPr>
          <w:sz w:val="14"/>
        </w:rPr>
        <w:t xml:space="preserve">Professor Michael Kazin: Here I part ways with some others on the left. </w:t>
      </w:r>
      <w:r w:rsidRPr="001A0C86">
        <w:rPr>
          <w:rStyle w:val="Emphasis"/>
          <w:highlight w:val="cyan"/>
        </w:rPr>
        <w:t>I don’t think</w:t>
      </w:r>
      <w:r w:rsidRPr="008F02B7">
        <w:rPr>
          <w:rStyle w:val="Emphasis"/>
        </w:rPr>
        <w:t xml:space="preserve"> that </w:t>
      </w:r>
      <w:r w:rsidRPr="001A0C86">
        <w:rPr>
          <w:rStyle w:val="Emphasis"/>
          <w:highlight w:val="cyan"/>
        </w:rPr>
        <w:t>American</w:t>
      </w:r>
      <w:r w:rsidRPr="008F02B7">
        <w:rPr>
          <w:rStyle w:val="Emphasis"/>
        </w:rPr>
        <w:t xml:space="preserve"> democratic </w:t>
      </w:r>
      <w:r w:rsidRPr="001A0C86">
        <w:rPr>
          <w:rStyle w:val="Emphasis"/>
          <w:highlight w:val="cyan"/>
        </w:rPr>
        <w:t>institutions are in serious trouble</w:t>
      </w:r>
      <w:r w:rsidRPr="008F02B7">
        <w:rPr>
          <w:sz w:val="14"/>
        </w:rPr>
        <w:t>. I believe they will be shaken—and are already being shaken—by Trump’s reelection and his return to power next month.</w:t>
      </w:r>
    </w:p>
    <w:p w14:paraId="36D7BF27" w14:textId="77777777" w:rsidR="00512C2A" w:rsidRPr="008F02B7" w:rsidRDefault="00512C2A" w:rsidP="00512C2A">
      <w:pPr>
        <w:rPr>
          <w:sz w:val="14"/>
        </w:rPr>
      </w:pPr>
      <w:r w:rsidRPr="008F02B7">
        <w:rPr>
          <w:rStyle w:val="StyleUnderline"/>
        </w:rPr>
        <w:t xml:space="preserve">First of all, </w:t>
      </w:r>
      <w:r w:rsidRPr="001A0C86">
        <w:rPr>
          <w:rStyle w:val="StyleUnderline"/>
          <w:highlight w:val="cyan"/>
        </w:rPr>
        <w:t xml:space="preserve">Congress is still </w:t>
      </w:r>
      <w:r w:rsidRPr="00067320">
        <w:rPr>
          <w:rStyle w:val="StyleUnderline"/>
        </w:rPr>
        <w:t xml:space="preserve">fairly </w:t>
      </w:r>
      <w:r w:rsidRPr="001A0C86">
        <w:rPr>
          <w:rStyle w:val="StyleUnderline"/>
          <w:highlight w:val="cyan"/>
        </w:rPr>
        <w:t>evenly divided</w:t>
      </w:r>
      <w:r w:rsidRPr="008F02B7">
        <w:rPr>
          <w:rStyle w:val="StyleUnderline"/>
        </w:rPr>
        <w:t xml:space="preserve"> between the two parties, even though Republicans are in charge</w:t>
      </w:r>
      <w:r w:rsidRPr="008F02B7">
        <w:rPr>
          <w:sz w:val="14"/>
        </w:rPr>
        <w:t xml:space="preserve">. </w:t>
      </w:r>
      <w:r w:rsidRPr="008F02B7">
        <w:rPr>
          <w:rStyle w:val="StyleUnderline"/>
        </w:rPr>
        <w:t xml:space="preserve">Many </w:t>
      </w:r>
      <w:r w:rsidRPr="001A0C86">
        <w:rPr>
          <w:rStyle w:val="StyleUnderline"/>
          <w:highlight w:val="cyan"/>
        </w:rPr>
        <w:t>large states</w:t>
      </w:r>
      <w:r w:rsidRPr="008F02B7">
        <w:rPr>
          <w:rStyle w:val="StyleUnderline"/>
        </w:rPr>
        <w:t xml:space="preserve">, such as New York, California, Pennsylvania, Massachusetts, and Illinois, are </w:t>
      </w:r>
      <w:r w:rsidRPr="001A0C86">
        <w:rPr>
          <w:rStyle w:val="StyleUnderline"/>
          <w:highlight w:val="cyan"/>
        </w:rPr>
        <w:t>governed by Democrats</w:t>
      </w:r>
      <w:r w:rsidRPr="008F02B7">
        <w:rPr>
          <w:rStyle w:val="StyleUnderline"/>
        </w:rPr>
        <w:t xml:space="preserve">, and most of these states have </w:t>
      </w:r>
      <w:r w:rsidRPr="001A0C86">
        <w:rPr>
          <w:rStyle w:val="StyleUnderline"/>
          <w:highlight w:val="cyan"/>
        </w:rPr>
        <w:t>Democratic majorities in their legislatures</w:t>
      </w:r>
      <w:r w:rsidRPr="008F02B7">
        <w:rPr>
          <w:rStyle w:val="StyleUnderline"/>
        </w:rPr>
        <w:t xml:space="preserve"> as well</w:t>
      </w:r>
      <w:r w:rsidRPr="008F02B7">
        <w:rPr>
          <w:sz w:val="14"/>
        </w:rPr>
        <w:t>. These state governments can act and bring cases to court to challenge some of Trump’s policies.</w:t>
      </w:r>
    </w:p>
    <w:p w14:paraId="0DCD17A2" w14:textId="77777777" w:rsidR="00512C2A" w:rsidRPr="008F02B7" w:rsidRDefault="00512C2A" w:rsidP="00512C2A">
      <w:pPr>
        <w:rPr>
          <w:sz w:val="14"/>
        </w:rPr>
      </w:pPr>
      <w:r w:rsidRPr="001A0C86">
        <w:rPr>
          <w:rStyle w:val="Emphasis"/>
          <w:highlight w:val="cyan"/>
        </w:rPr>
        <w:t xml:space="preserve">Civil society </w:t>
      </w:r>
      <w:r w:rsidRPr="00067320">
        <w:rPr>
          <w:rStyle w:val="Emphasis"/>
        </w:rPr>
        <w:t>in</w:t>
      </w:r>
      <w:r w:rsidRPr="008F02B7">
        <w:rPr>
          <w:rStyle w:val="Emphasis"/>
        </w:rPr>
        <w:t xml:space="preserve"> the United States </w:t>
      </w:r>
      <w:r w:rsidRPr="001A0C86">
        <w:rPr>
          <w:rStyle w:val="Emphasis"/>
          <w:highlight w:val="cyan"/>
        </w:rPr>
        <w:t>remains</w:t>
      </w:r>
      <w:r w:rsidRPr="008F02B7">
        <w:rPr>
          <w:rStyle w:val="Emphasis"/>
        </w:rPr>
        <w:t xml:space="preserve"> relatively </w:t>
      </w:r>
      <w:r w:rsidRPr="001A0C86">
        <w:rPr>
          <w:rStyle w:val="Emphasis"/>
          <w:highlight w:val="cyan"/>
        </w:rPr>
        <w:t>strong</w:t>
      </w:r>
      <w:r w:rsidRPr="008F02B7">
        <w:rPr>
          <w:sz w:val="14"/>
        </w:rPr>
        <w:t xml:space="preserve">. </w:t>
      </w:r>
      <w:r w:rsidRPr="008F02B7">
        <w:rPr>
          <w:rStyle w:val="StyleUnderline"/>
        </w:rPr>
        <w:t xml:space="preserve">There are </w:t>
      </w:r>
      <w:r w:rsidRPr="001A0C86">
        <w:rPr>
          <w:rStyle w:val="StyleUnderline"/>
          <w:highlight w:val="cyan"/>
        </w:rPr>
        <w:t>significant non-governmental organizations</w:t>
      </w:r>
      <w:r w:rsidRPr="008F02B7">
        <w:rPr>
          <w:sz w:val="14"/>
        </w:rPr>
        <w:t xml:space="preserve">, like the American Civil Liberties Union (ACLU), </w:t>
      </w:r>
      <w:r w:rsidRPr="008F02B7">
        <w:rPr>
          <w:rStyle w:val="StyleUnderline"/>
        </w:rPr>
        <w:t>which will likely file lawsuits against some of Trump’s actions—particularly those related to immigration</w:t>
      </w:r>
      <w:r w:rsidRPr="008F02B7">
        <w:rPr>
          <w:sz w:val="14"/>
        </w:rPr>
        <w:t>. For example, if he tries to deport children born in the US to immigrant parents (who are American citizens by birthright), the ACLU and others will step in.</w:t>
      </w:r>
    </w:p>
    <w:p w14:paraId="10105AE0" w14:textId="77777777" w:rsidR="00512C2A" w:rsidRPr="008F02B7" w:rsidRDefault="00512C2A" w:rsidP="00512C2A">
      <w:pPr>
        <w:rPr>
          <w:sz w:val="14"/>
        </w:rPr>
      </w:pPr>
      <w:r w:rsidRPr="008F02B7">
        <w:rPr>
          <w:sz w:val="14"/>
        </w:rPr>
        <w:t xml:space="preserve">Even though the grassroots left is somewhat dormant and exhausted since the election, </w:t>
      </w:r>
      <w:r w:rsidRPr="008F02B7">
        <w:rPr>
          <w:rStyle w:val="StyleUnderline"/>
        </w:rPr>
        <w:t>there are still key groups on the left, including unions like the American Federation of Teachers and the United Auto Workers.</w:t>
      </w:r>
      <w:r w:rsidRPr="008F02B7">
        <w:rPr>
          <w:sz w:val="14"/>
        </w:rPr>
        <w:t xml:space="preserve"> These organizations were supportive of Kamala Harris and will mobilize opposition against Trump’s administration.</w:t>
      </w:r>
    </w:p>
    <w:p w14:paraId="5E7AFF9E" w14:textId="77777777" w:rsidR="00512C2A" w:rsidRPr="008F02B7" w:rsidRDefault="00512C2A" w:rsidP="00512C2A">
      <w:pPr>
        <w:rPr>
          <w:sz w:val="14"/>
        </w:rPr>
      </w:pPr>
      <w:r w:rsidRPr="008F02B7">
        <w:rPr>
          <w:sz w:val="14"/>
        </w:rPr>
        <w:t xml:space="preserve">As always, Trump’s ability to act depends on how popular he remains. If his popularity holds, he will have more freedom to pursue his agenda. However, </w:t>
      </w:r>
      <w:r w:rsidRPr="008F02B7">
        <w:rPr>
          <w:rStyle w:val="StyleUnderline"/>
        </w:rPr>
        <w:t>the court system remains a check on his power. While the Supreme Court leans conservative, with three justices appointed by Trump during his first term, other courts are more balanced</w:t>
      </w:r>
      <w:r w:rsidRPr="008F02B7">
        <w:rPr>
          <w:sz w:val="14"/>
        </w:rPr>
        <w:t>, with progressives or liberal judges presiding over lower courts.</w:t>
      </w:r>
    </w:p>
    <w:p w14:paraId="2FAD2BBD" w14:textId="77777777" w:rsidR="00512C2A" w:rsidRPr="008F02B7" w:rsidRDefault="00512C2A" w:rsidP="00512C2A">
      <w:pPr>
        <w:rPr>
          <w:rStyle w:val="Emphasis"/>
        </w:rPr>
      </w:pPr>
      <w:r w:rsidRPr="008F02B7">
        <w:rPr>
          <w:rStyle w:val="Emphasis"/>
        </w:rPr>
        <w:t>I anticipate chaos and turmoil, but that doesn’t necessarily mean democratic institutions are in existential danger.</w:t>
      </w:r>
    </w:p>
    <w:p w14:paraId="2173B53F" w14:textId="77777777" w:rsidR="00512C2A" w:rsidRPr="008F02B7" w:rsidRDefault="00512C2A" w:rsidP="00512C2A">
      <w:pPr>
        <w:rPr>
          <w:sz w:val="14"/>
        </w:rPr>
      </w:pPr>
      <w:r w:rsidRPr="008F02B7">
        <w:rPr>
          <w:sz w:val="14"/>
        </w:rPr>
        <w:t>One area of concern is Trump’s apparent eagerness to sue media organizations he disagrees with. For instance, he already sued ABC News over a comment made by anchor George Stephanopoulos, and ABC settled for several million dollars. He might pursue similar legal actions against other media outlets, particularly legacy institutions like The New York Times, The Washington Post, and major networks. While this could intimidate some of these institutions, he won’t be able to silence the Internet or prevent people from organizing protests.</w:t>
      </w:r>
    </w:p>
    <w:p w14:paraId="6EFD0594" w14:textId="77777777" w:rsidR="00512C2A" w:rsidRPr="008F02B7" w:rsidRDefault="00512C2A" w:rsidP="00512C2A">
      <w:pPr>
        <w:rPr>
          <w:sz w:val="14"/>
        </w:rPr>
      </w:pPr>
      <w:r w:rsidRPr="008F02B7">
        <w:rPr>
          <w:rStyle w:val="StyleUnderline"/>
        </w:rPr>
        <w:t xml:space="preserve">The </w:t>
      </w:r>
      <w:r w:rsidRPr="001A0C86">
        <w:rPr>
          <w:rStyle w:val="StyleUnderline"/>
          <w:highlight w:val="cyan"/>
        </w:rPr>
        <w:t>military</w:t>
      </w:r>
      <w:r w:rsidRPr="008F02B7">
        <w:rPr>
          <w:rStyle w:val="StyleUnderline"/>
        </w:rPr>
        <w:t xml:space="preserve">, which </w:t>
      </w:r>
      <w:r w:rsidRPr="001A0C86">
        <w:rPr>
          <w:rStyle w:val="StyleUnderline"/>
          <w:highlight w:val="cyan"/>
        </w:rPr>
        <w:t>served as a check on him</w:t>
      </w:r>
      <w:r w:rsidRPr="008F02B7">
        <w:rPr>
          <w:rStyle w:val="StyleUnderline"/>
        </w:rPr>
        <w:t xml:space="preserve"> during his first term—particularly during the protests of 2020—will likely play a similar role this time</w:t>
      </w:r>
      <w:r w:rsidRPr="008F02B7">
        <w:rPr>
          <w:sz w:val="14"/>
        </w:rPr>
        <w:t>. He won’t be able to call on the military to suppress peaceful demonstrations, even if he expresses the desire to do so.</w:t>
      </w:r>
    </w:p>
    <w:p w14:paraId="7BCBFAD8" w14:textId="77777777" w:rsidR="00512C2A" w:rsidRPr="008F02B7" w:rsidRDefault="00512C2A" w:rsidP="00512C2A">
      <w:pPr>
        <w:rPr>
          <w:sz w:val="14"/>
        </w:rPr>
      </w:pPr>
      <w:r w:rsidRPr="008F02B7">
        <w:rPr>
          <w:sz w:val="14"/>
        </w:rPr>
        <w:t>I wouldn’t call myself optimistic, but I am hopeful. Also, as I mentioned earlier, he only has four years in this term and likely only two effective years to implement policies. So, I’m not as fearful as some others I know.</w:t>
      </w:r>
    </w:p>
    <w:p w14:paraId="5B6328E1" w14:textId="77777777" w:rsidR="00512C2A" w:rsidRPr="008F02B7" w:rsidRDefault="00512C2A" w:rsidP="00512C2A">
      <w:pPr>
        <w:rPr>
          <w:sz w:val="14"/>
        </w:rPr>
      </w:pPr>
      <w:r w:rsidRPr="008F02B7">
        <w:rPr>
          <w:sz w:val="14"/>
        </w:rPr>
        <w:t>Implications for Global Populism and Far-Right Alliances</w:t>
      </w:r>
    </w:p>
    <w:p w14:paraId="062415AF" w14:textId="77777777" w:rsidR="00512C2A" w:rsidRPr="008F02B7" w:rsidRDefault="00512C2A" w:rsidP="00512C2A">
      <w:pPr>
        <w:rPr>
          <w:sz w:val="14"/>
        </w:rPr>
      </w:pPr>
      <w:r w:rsidRPr="008F02B7">
        <w:rPr>
          <w:sz w:val="14"/>
        </w:rPr>
        <w:t>And lastly, Professor Kazin, right-wing populism continues to rise across Europe despite the liberal European Union’s success story. How do you think populist parties and movements will be influenced globally after Trump begins his second term? Could his presidency embolden far-right leaders abroad and foster new alliances among far-right populist governments?</w:t>
      </w:r>
    </w:p>
    <w:p w14:paraId="31609B2A" w14:textId="77777777" w:rsidR="00512C2A" w:rsidRPr="008F02B7" w:rsidRDefault="00512C2A" w:rsidP="00512C2A">
      <w:pPr>
        <w:rPr>
          <w:sz w:val="14"/>
        </w:rPr>
      </w:pPr>
      <w:r w:rsidRPr="008F02B7">
        <w:rPr>
          <w:sz w:val="14"/>
        </w:rPr>
        <w:t xml:space="preserve">Professor Michael Kazin: Well, that’s certainly a possibility. As you know, he’s been very close to Viktor Orbán. Orbán has been invited to National Conservative Conferences, and there was even one held in Budapest, which I believe was the first time an American conservative organization hosted its conference overseas. </w:t>
      </w:r>
      <w:r w:rsidRPr="008F02B7">
        <w:rPr>
          <w:rStyle w:val="StyleUnderline"/>
        </w:rPr>
        <w:t>Clearly, right-wing populist leaders, including those of parties like the Rassemblement National (RN) in France, are likely very pleased with Trump’s reelection</w:t>
      </w:r>
      <w:r w:rsidRPr="008F02B7">
        <w:rPr>
          <w:sz w:val="14"/>
        </w:rPr>
        <w:t>. This is probably true for right-wing populist parties and movements across the continent.</w:t>
      </w:r>
    </w:p>
    <w:p w14:paraId="622D63C3" w14:textId="77777777" w:rsidR="00512C2A" w:rsidRPr="008F02B7" w:rsidRDefault="00512C2A" w:rsidP="00512C2A">
      <w:pPr>
        <w:rPr>
          <w:rStyle w:val="StyleUnderline"/>
        </w:rPr>
      </w:pPr>
      <w:r w:rsidRPr="008F02B7">
        <w:rPr>
          <w:sz w:val="14"/>
        </w:rPr>
        <w:t>At the same time</w:t>
      </w:r>
      <w:r w:rsidRPr="008F02B7">
        <w:rPr>
          <w:rStyle w:val="StyleUnderline"/>
        </w:rPr>
        <w:t>, if you emphasize “America First” and express suspicion toward European institutions such as the EU or NATO, it becomes very difficult to form any kind of operationally powerful alliance between Trump and his counterparts in Europe.</w:t>
      </w:r>
    </w:p>
    <w:p w14:paraId="025910F3" w14:textId="77777777" w:rsidR="00512C2A" w:rsidRPr="008F02B7" w:rsidRDefault="00512C2A" w:rsidP="00512C2A">
      <w:pPr>
        <w:rPr>
          <w:sz w:val="14"/>
        </w:rPr>
      </w:pPr>
      <w:r w:rsidRPr="008F02B7">
        <w:rPr>
          <w:rStyle w:val="StyleUnderline"/>
        </w:rPr>
        <w:t>Structurally and historically</w:t>
      </w:r>
      <w:r w:rsidRPr="001A0C86">
        <w:rPr>
          <w:rStyle w:val="Emphasis"/>
          <w:highlight w:val="cyan"/>
        </w:rPr>
        <w:t>, I believe we’re in</w:t>
      </w:r>
      <w:r w:rsidRPr="008F02B7">
        <w:rPr>
          <w:rStyle w:val="Emphasis"/>
        </w:rPr>
        <w:t xml:space="preserve"> what could be described as an interregnum—</w:t>
      </w:r>
      <w:r w:rsidRPr="001A0C86">
        <w:rPr>
          <w:rStyle w:val="Emphasis"/>
          <w:highlight w:val="cyan"/>
        </w:rPr>
        <w:t>a period of transition</w:t>
      </w:r>
      <w:r w:rsidRPr="008F02B7">
        <w:rPr>
          <w:sz w:val="14"/>
        </w:rPr>
        <w:t>. My friend Gary Gerstle, in his excellent recent book, describes the end of the neoliberal order, which has concluded in many ways and in some places entirely. As the Italian Marxist theorist Antonio Gramsci famously said, during such an interregnum, "</w:t>
      </w:r>
      <w:r w:rsidRPr="008F02B7">
        <w:rPr>
          <w:rStyle w:val="StyleUnderline"/>
        </w:rPr>
        <w:t xml:space="preserve">many </w:t>
      </w:r>
      <w:r w:rsidRPr="001A0C86">
        <w:rPr>
          <w:rStyle w:val="StyleUnderline"/>
          <w:highlight w:val="cyan"/>
        </w:rPr>
        <w:t>morbid symptoms appear</w:t>
      </w:r>
      <w:r w:rsidRPr="008F02B7">
        <w:rPr>
          <w:sz w:val="14"/>
        </w:rPr>
        <w:t xml:space="preserve">." </w:t>
      </w:r>
      <w:r w:rsidRPr="008F02B7">
        <w:rPr>
          <w:rStyle w:val="StyleUnderline"/>
        </w:rPr>
        <w:t>From my perspective, right-wing populism is one such morbid symptom.</w:t>
      </w:r>
    </w:p>
    <w:p w14:paraId="2DEBFD57" w14:textId="77777777" w:rsidR="00512C2A" w:rsidRPr="008F02B7" w:rsidRDefault="00512C2A" w:rsidP="00512C2A">
      <w:pPr>
        <w:rPr>
          <w:rStyle w:val="StyleUnderline"/>
        </w:rPr>
      </w:pPr>
      <w:r w:rsidRPr="008F02B7">
        <w:rPr>
          <w:sz w:val="14"/>
        </w:rPr>
        <w:t xml:space="preserve">However, </w:t>
      </w:r>
      <w:r w:rsidRPr="001A0C86">
        <w:rPr>
          <w:rStyle w:val="Emphasis"/>
          <w:highlight w:val="cyan"/>
        </w:rPr>
        <w:t>as demands grow</w:t>
      </w:r>
      <w:r w:rsidRPr="008F02B7">
        <w:rPr>
          <w:rStyle w:val="Emphasis"/>
        </w:rPr>
        <w:t xml:space="preserve"> for the state to provide a decent living for a majority of its citizens</w:t>
      </w:r>
      <w:r w:rsidRPr="008F02B7">
        <w:rPr>
          <w:sz w:val="14"/>
        </w:rPr>
        <w:t>—and as governments actually fulfill those demands—</w:t>
      </w:r>
      <w:r w:rsidRPr="008F02B7">
        <w:rPr>
          <w:rStyle w:val="Emphasis"/>
        </w:rPr>
        <w:t xml:space="preserve">I think </w:t>
      </w:r>
      <w:r w:rsidRPr="001A0C86">
        <w:rPr>
          <w:rStyle w:val="Emphasis"/>
          <w:highlight w:val="cyan"/>
        </w:rPr>
        <w:t>there could be a revival of left-wing</w:t>
      </w:r>
      <w:r w:rsidRPr="008F02B7">
        <w:rPr>
          <w:rStyle w:val="Emphasis"/>
        </w:rPr>
        <w:t xml:space="preserve"> </w:t>
      </w:r>
      <w:r w:rsidRPr="001A0C86">
        <w:rPr>
          <w:rStyle w:val="Emphasis"/>
          <w:highlight w:val="cyan"/>
        </w:rPr>
        <w:t>populism or social democracy</w:t>
      </w:r>
      <w:r w:rsidRPr="008F02B7">
        <w:rPr>
          <w:sz w:val="14"/>
        </w:rPr>
        <w:t xml:space="preserve">, even if it’s not labeled as such. </w:t>
      </w:r>
      <w:r w:rsidRPr="001A0C86">
        <w:rPr>
          <w:rStyle w:val="StyleUnderline"/>
          <w:highlight w:val="cyan"/>
        </w:rPr>
        <w:t>People will demand that the government deliver on its promises</w:t>
      </w:r>
      <w:r w:rsidRPr="008F02B7">
        <w:rPr>
          <w:rStyle w:val="StyleUnderline"/>
        </w:rPr>
        <w:t xml:space="preserve"> to improve living standards for the majority, ideally in collaboration with private capital.</w:t>
      </w:r>
    </w:p>
    <w:p w14:paraId="5162BBE3" w14:textId="77777777" w:rsidR="00512C2A" w:rsidRDefault="00512C2A" w:rsidP="00512C2A">
      <w:pPr>
        <w:pStyle w:val="Heading4"/>
      </w:pPr>
      <w:r>
        <w:t>1] Turn – P</w:t>
      </w:r>
      <w:r w:rsidRPr="00071DAA">
        <w:t>opulism</w:t>
      </w:r>
      <w:r>
        <w:t xml:space="preserve"> </w:t>
      </w:r>
      <w:r w:rsidRPr="00071DAA">
        <w:t>stabilizes the global order by preventing the negative effects of globalization</w:t>
      </w:r>
    </w:p>
    <w:p w14:paraId="53CED6AB" w14:textId="77777777" w:rsidR="00512C2A" w:rsidRPr="001F023A" w:rsidRDefault="00512C2A" w:rsidP="00512C2A">
      <w:r>
        <w:t xml:space="preserve">Paul </w:t>
      </w:r>
      <w:r w:rsidRPr="001604A5">
        <w:rPr>
          <w:rStyle w:val="Style13ptBold"/>
        </w:rPr>
        <w:t>Hong</w:t>
      </w:r>
      <w:r>
        <w:t xml:space="preserve">, Joseph L. </w:t>
      </w:r>
      <w:r w:rsidRPr="001604A5">
        <w:rPr>
          <w:rStyle w:val="Style13ptBold"/>
        </w:rPr>
        <w:t>Wert 11/30</w:t>
      </w:r>
      <w:r>
        <w:t>, Hong is a Distinguished University Professor of Operations Management and Asian Studies Program at The University of Toledo, USA. He is a graduate of Yonsei University, Korea with a BA in Economics. He also has an MBA and a MA from Bowling Green State University, and a Ph.D. in Manufacturing Management and Engineering from The University of Toledo, USA. “Anti-globalization and Globalization: Populism Effect on Politics, Economies, and Business,” Encycloedia of New Populism and Responses in the 21</w:t>
      </w:r>
      <w:r w:rsidRPr="001604A5">
        <w:rPr>
          <w:vertAlign w:val="superscript"/>
        </w:rPr>
        <w:t>st</w:t>
      </w:r>
      <w:r>
        <w:t xml:space="preserve"> Century, 11-30-2024, </w:t>
      </w:r>
      <w:r w:rsidRPr="001E4FD5">
        <w:t>https://link.springer.com/referenceworkentry/10.1007/978-981-99-7802-1_435</w:t>
      </w:r>
      <w:r>
        <w:t xml:space="preserve"> lp</w:t>
      </w:r>
    </w:p>
    <w:p w14:paraId="410E4AD8" w14:textId="77777777" w:rsidR="00512C2A" w:rsidRPr="00CD17C9" w:rsidRDefault="00512C2A" w:rsidP="00512C2A">
      <w:pPr>
        <w:rPr>
          <w:sz w:val="14"/>
        </w:rPr>
      </w:pPr>
      <w:r w:rsidRPr="00CD17C9">
        <w:rPr>
          <w:rStyle w:val="StyleUnderline"/>
        </w:rPr>
        <w:t>Populism represents the strong tendency of people who are against established elites and institutions</w:t>
      </w:r>
      <w:r w:rsidRPr="00CD17C9">
        <w:rPr>
          <w:sz w:val="14"/>
        </w:rPr>
        <w:t xml:space="preserve">. Its hallmarks are anti-establishment rhetoric, nationalistic orientation, skepticism of accepted norms, appeal to collective emotions, and diverse ideological spectrums. The </w:t>
      </w:r>
      <w:r w:rsidRPr="00CD17C9">
        <w:rPr>
          <w:rStyle w:val="StyleUnderline"/>
        </w:rPr>
        <w:t>impacts of new populism on globalization are not necessarily uniform</w:t>
      </w:r>
      <w:r w:rsidRPr="00CD17C9">
        <w:rPr>
          <w:sz w:val="14"/>
        </w:rPr>
        <w:t xml:space="preserve"> and consistent. Here are several positive impacts of populism on globalization.</w:t>
      </w:r>
    </w:p>
    <w:p w14:paraId="5C5A0973" w14:textId="77777777" w:rsidR="00512C2A" w:rsidRPr="00CD17C9" w:rsidRDefault="00512C2A" w:rsidP="00512C2A">
      <w:pPr>
        <w:rPr>
          <w:rStyle w:val="Emphasis"/>
        </w:rPr>
      </w:pPr>
      <w:r w:rsidRPr="001A0C86">
        <w:rPr>
          <w:rStyle w:val="Emphasis"/>
          <w:highlight w:val="cyan"/>
        </w:rPr>
        <w:t>Vigorous populism intensifies public engagements</w:t>
      </w:r>
      <w:r w:rsidRPr="00CD17C9">
        <w:rPr>
          <w:sz w:val="14"/>
        </w:rPr>
        <w:t xml:space="preserve">. The </w:t>
      </w:r>
      <w:r w:rsidRPr="00CD17C9">
        <w:rPr>
          <w:rStyle w:val="StyleUnderline"/>
        </w:rPr>
        <w:t xml:space="preserve">vocal </w:t>
      </w:r>
      <w:r w:rsidRPr="001A0C86">
        <w:rPr>
          <w:rStyle w:val="StyleUnderline"/>
          <w:highlight w:val="cyan"/>
        </w:rPr>
        <w:t>demand</w:t>
      </w:r>
      <w:r w:rsidRPr="00CD17C9">
        <w:rPr>
          <w:rStyle w:val="StyleUnderline"/>
        </w:rPr>
        <w:t xml:space="preserve"> of populism may </w:t>
      </w:r>
      <w:r w:rsidRPr="001A0C86">
        <w:rPr>
          <w:rStyle w:val="StyleUnderline"/>
          <w:highlight w:val="cyan"/>
        </w:rPr>
        <w:t>require greater public engagement and participation</w:t>
      </w:r>
      <w:r w:rsidRPr="00CD17C9">
        <w:rPr>
          <w:rStyle w:val="StyleUnderline"/>
        </w:rPr>
        <w:t xml:space="preserve"> in decision-making processes</w:t>
      </w:r>
      <w:r w:rsidRPr="00CD17C9">
        <w:rPr>
          <w:sz w:val="14"/>
        </w:rPr>
        <w:t xml:space="preserve">. </w:t>
      </w:r>
      <w:r w:rsidRPr="00CD17C9">
        <w:rPr>
          <w:rStyle w:val="StyleUnderline"/>
        </w:rPr>
        <w:t xml:space="preserve">This </w:t>
      </w:r>
      <w:r w:rsidRPr="001A0C86">
        <w:rPr>
          <w:rStyle w:val="StyleUnderline"/>
          <w:highlight w:val="cyan"/>
        </w:rPr>
        <w:t>can lead to more democratic</w:t>
      </w:r>
      <w:r w:rsidRPr="00CD17C9">
        <w:rPr>
          <w:rStyle w:val="StyleUnderline"/>
        </w:rPr>
        <w:t xml:space="preserve"> </w:t>
      </w:r>
      <w:r w:rsidRPr="001A0C86">
        <w:rPr>
          <w:rStyle w:val="StyleUnderline"/>
          <w:highlight w:val="cyan"/>
        </w:rPr>
        <w:t>reforms</w:t>
      </w:r>
      <w:r w:rsidRPr="00CD17C9">
        <w:rPr>
          <w:rStyle w:val="StyleUnderline"/>
        </w:rPr>
        <w:t>, enabling citizens and stakeholders to voice their concerns and shape globalization-related policies</w:t>
      </w:r>
      <w:r w:rsidRPr="00CD17C9">
        <w:rPr>
          <w:sz w:val="14"/>
        </w:rPr>
        <w:t xml:space="preserve">. Such </w:t>
      </w:r>
      <w:r w:rsidRPr="00CD17C9">
        <w:rPr>
          <w:rStyle w:val="StyleUnderline"/>
        </w:rPr>
        <w:t xml:space="preserve">increased public debate can foster transparency, flexibility, </w:t>
      </w:r>
      <w:r w:rsidRPr="001A0C86">
        <w:rPr>
          <w:rStyle w:val="StyleUnderline"/>
          <w:highlight w:val="cyan"/>
        </w:rPr>
        <w:t>and</w:t>
      </w:r>
      <w:r w:rsidRPr="00CD17C9">
        <w:rPr>
          <w:rStyle w:val="StyleUnderline"/>
        </w:rPr>
        <w:t xml:space="preserve"> collaboration on a larger scale, which potentially </w:t>
      </w:r>
      <w:r w:rsidRPr="001A0C86">
        <w:rPr>
          <w:rStyle w:val="Emphasis"/>
          <w:highlight w:val="cyan"/>
        </w:rPr>
        <w:t>leads to more favorable globalization outcomes.</w:t>
      </w:r>
    </w:p>
    <w:p w14:paraId="05295779" w14:textId="77777777" w:rsidR="00512C2A" w:rsidRPr="00CD17C9" w:rsidRDefault="00512C2A" w:rsidP="00512C2A">
      <w:pPr>
        <w:rPr>
          <w:sz w:val="14"/>
        </w:rPr>
      </w:pPr>
      <w:r w:rsidRPr="001A0C86">
        <w:rPr>
          <w:rStyle w:val="Emphasis"/>
          <w:highlight w:val="cyan"/>
        </w:rPr>
        <w:t>Populism may influence the implementation of protectionist policies</w:t>
      </w:r>
      <w:r w:rsidRPr="001A0C86">
        <w:rPr>
          <w:sz w:val="14"/>
          <w:highlight w:val="cyan"/>
        </w:rPr>
        <w:t>.</w:t>
      </w:r>
      <w:r w:rsidRPr="00CD17C9">
        <w:rPr>
          <w:sz w:val="14"/>
        </w:rPr>
        <w:t xml:space="preserve"> </w:t>
      </w:r>
      <w:r w:rsidRPr="00CD17C9">
        <w:rPr>
          <w:rStyle w:val="StyleUnderline"/>
        </w:rPr>
        <w:t xml:space="preserve">The new populism often </w:t>
      </w:r>
      <w:r w:rsidRPr="001A0C86">
        <w:rPr>
          <w:rStyle w:val="StyleUnderline"/>
          <w:highlight w:val="cyan"/>
        </w:rPr>
        <w:t>emphasizes protecting domestic industries and workers from</w:t>
      </w:r>
      <w:r w:rsidRPr="00CD17C9">
        <w:rPr>
          <w:rStyle w:val="StyleUnderline"/>
        </w:rPr>
        <w:t xml:space="preserve"> perceived </w:t>
      </w:r>
      <w:r w:rsidRPr="001A0C86">
        <w:rPr>
          <w:rStyle w:val="StyleUnderline"/>
          <w:highlight w:val="cyan"/>
        </w:rPr>
        <w:t>negative impacts of globalization</w:t>
      </w:r>
      <w:r w:rsidRPr="00CD17C9">
        <w:rPr>
          <w:sz w:val="14"/>
        </w:rPr>
        <w:t xml:space="preserve">, </w:t>
      </w:r>
      <w:r w:rsidRPr="001A0C86">
        <w:rPr>
          <w:rStyle w:val="StyleUnderline"/>
          <w:highlight w:val="cyan"/>
        </w:rPr>
        <w:t>such as job losses</w:t>
      </w:r>
      <w:r w:rsidRPr="00CD17C9">
        <w:rPr>
          <w:rStyle w:val="StyleUnderline"/>
        </w:rPr>
        <w:t xml:space="preserve"> and economic inequalities</w:t>
      </w:r>
      <w:r w:rsidRPr="00CD17C9">
        <w:rPr>
          <w:sz w:val="14"/>
        </w:rPr>
        <w:t xml:space="preserve">. This focus on protectionism can lead to the implementation of policies aimed at supporting and strengthening local industries. </w:t>
      </w:r>
      <w:r w:rsidRPr="00CD17C9">
        <w:rPr>
          <w:rStyle w:val="Emphasis"/>
        </w:rPr>
        <w:t xml:space="preserve">There also may be a greater potential for these firms to compete globally </w:t>
      </w:r>
      <w:r w:rsidRPr="001A0C86">
        <w:rPr>
          <w:rStyle w:val="Emphasis"/>
          <w:highlight w:val="cyan"/>
        </w:rPr>
        <w:t xml:space="preserve">and paradoxically expand </w:t>
      </w:r>
      <w:r w:rsidRPr="00CD17C9">
        <w:rPr>
          <w:rStyle w:val="Emphasis"/>
        </w:rPr>
        <w:t xml:space="preserve">their </w:t>
      </w:r>
      <w:r w:rsidRPr="001A0C86">
        <w:rPr>
          <w:rStyle w:val="Emphasis"/>
          <w:highlight w:val="cyan"/>
        </w:rPr>
        <w:t>international presence</w:t>
      </w:r>
      <w:r w:rsidRPr="00CD17C9">
        <w:rPr>
          <w:sz w:val="14"/>
        </w:rPr>
        <w:t xml:space="preserve"> through globalization efforts</w:t>
      </w:r>
    </w:p>
    <w:p w14:paraId="1E0D7681" w14:textId="77777777" w:rsidR="00512C2A" w:rsidRPr="00CD17C9" w:rsidRDefault="00512C2A" w:rsidP="00512C2A">
      <w:pPr>
        <w:rPr>
          <w:sz w:val="14"/>
        </w:rPr>
      </w:pPr>
      <w:r w:rsidRPr="001A0C86">
        <w:rPr>
          <w:rStyle w:val="StyleUnderline"/>
          <w:highlight w:val="cyan"/>
        </w:rPr>
        <w:t>Populism</w:t>
      </w:r>
      <w:r w:rsidRPr="00CD17C9">
        <w:rPr>
          <w:rStyle w:val="StyleUnderline"/>
        </w:rPr>
        <w:t xml:space="preserve"> </w:t>
      </w:r>
      <w:r w:rsidRPr="001A0C86">
        <w:rPr>
          <w:rStyle w:val="StyleUnderline"/>
          <w:highlight w:val="cyan"/>
        </w:rPr>
        <w:t>can promote</w:t>
      </w:r>
      <w:r w:rsidRPr="00CD17C9">
        <w:rPr>
          <w:rStyle w:val="StyleUnderline"/>
        </w:rPr>
        <w:t xml:space="preserve"> an increased </w:t>
      </w:r>
      <w:r w:rsidRPr="001A0C86">
        <w:rPr>
          <w:rStyle w:val="StyleUnderline"/>
          <w:highlight w:val="cyan"/>
        </w:rPr>
        <w:t>emphasis on domestic investment</w:t>
      </w:r>
      <w:r w:rsidRPr="00CD17C9">
        <w:rPr>
          <w:rStyle w:val="StyleUnderline"/>
        </w:rPr>
        <w:t xml:space="preserve"> </w:t>
      </w:r>
      <w:r w:rsidRPr="001A0C86">
        <w:rPr>
          <w:rStyle w:val="StyleUnderline"/>
          <w:highlight w:val="cyan"/>
        </w:rPr>
        <w:t>and localized economic development</w:t>
      </w:r>
      <w:r w:rsidRPr="00CD17C9">
        <w:rPr>
          <w:sz w:val="14"/>
        </w:rPr>
        <w:t xml:space="preserve">. </w:t>
      </w:r>
      <w:r w:rsidRPr="00CD17C9">
        <w:rPr>
          <w:rStyle w:val="StyleUnderline"/>
        </w:rPr>
        <w:t xml:space="preserve">Governments influenced by populist sentiments may </w:t>
      </w:r>
      <w:r w:rsidRPr="001A0C86">
        <w:rPr>
          <w:rStyle w:val="StyleUnderline"/>
          <w:highlight w:val="cyan"/>
        </w:rPr>
        <w:t>prioritize investing in local infrastructure</w:t>
      </w:r>
      <w:r w:rsidRPr="00CD17C9">
        <w:rPr>
          <w:rStyle w:val="StyleUnderline"/>
        </w:rPr>
        <w:t xml:space="preserve">, </w:t>
      </w:r>
      <w:r w:rsidRPr="001A0C86">
        <w:rPr>
          <w:rStyle w:val="StyleUnderline"/>
          <w:highlight w:val="cyan"/>
        </w:rPr>
        <w:t>education</w:t>
      </w:r>
      <w:r w:rsidRPr="00CD17C9">
        <w:rPr>
          <w:rStyle w:val="StyleUnderline"/>
        </w:rPr>
        <w:t xml:space="preserve">, </w:t>
      </w:r>
      <w:r w:rsidRPr="001A0C86">
        <w:rPr>
          <w:rStyle w:val="StyleUnderline"/>
          <w:highlight w:val="cyan"/>
        </w:rPr>
        <w:t>and innovation</w:t>
      </w:r>
      <w:r w:rsidRPr="00CD17C9">
        <w:rPr>
          <w:rStyle w:val="StyleUnderline"/>
        </w:rPr>
        <w:t xml:space="preserve">, which can create favorable conditions for firms and nations </w:t>
      </w:r>
      <w:r w:rsidRPr="001A0C86">
        <w:rPr>
          <w:rStyle w:val="StyleUnderline"/>
          <w:highlight w:val="cyan"/>
        </w:rPr>
        <w:t xml:space="preserve">to enhance </w:t>
      </w:r>
      <w:r w:rsidRPr="00CD17C9">
        <w:rPr>
          <w:rStyle w:val="StyleUnderline"/>
        </w:rPr>
        <w:t xml:space="preserve">their </w:t>
      </w:r>
      <w:r w:rsidRPr="001A0C86">
        <w:rPr>
          <w:rStyle w:val="StyleUnderline"/>
          <w:highlight w:val="cyan"/>
        </w:rPr>
        <w:t>global competitiveness</w:t>
      </w:r>
      <w:r w:rsidRPr="00CD17C9">
        <w:rPr>
          <w:sz w:val="14"/>
        </w:rPr>
        <w:t>. Such localization focus can support the growth of industries and improve their overall competitiveness in global markets.</w:t>
      </w:r>
    </w:p>
    <w:p w14:paraId="0587F986" w14:textId="77777777" w:rsidR="00512C2A" w:rsidRDefault="00512C2A" w:rsidP="00512C2A">
      <w:pPr>
        <w:rPr>
          <w:rStyle w:val="StyleUnderline"/>
        </w:rPr>
      </w:pPr>
      <w:r w:rsidRPr="00CD17C9">
        <w:rPr>
          <w:rStyle w:val="StyleUnderline"/>
        </w:rPr>
        <w:t xml:space="preserve">Populist </w:t>
      </w:r>
      <w:r w:rsidRPr="001A0C86">
        <w:rPr>
          <w:rStyle w:val="StyleUnderline"/>
          <w:highlight w:val="cyan"/>
        </w:rPr>
        <w:t>pressures influence governments to adopt a more proactive approach in trade negotiations</w:t>
      </w:r>
      <w:r w:rsidRPr="00CD17C9">
        <w:rPr>
          <w:rStyle w:val="StyleUnderline"/>
        </w:rPr>
        <w:t xml:space="preserve"> to address perceived imbalances or </w:t>
      </w:r>
      <w:r w:rsidRPr="001A0C86">
        <w:rPr>
          <w:rStyle w:val="StyleUnderline"/>
          <w:highlight w:val="cyan"/>
        </w:rPr>
        <w:t>to protect national interests</w:t>
      </w:r>
      <w:r w:rsidRPr="00CD17C9">
        <w:rPr>
          <w:rStyle w:val="StyleUnderline"/>
        </w:rPr>
        <w:t>. This can lead to a reevaluation of existing bilateral or multilateral trade arrangements</w:t>
      </w:r>
      <w:r w:rsidRPr="00CD17C9">
        <w:rPr>
          <w:sz w:val="14"/>
        </w:rPr>
        <w:t xml:space="preserve">. </w:t>
      </w:r>
      <w:r w:rsidRPr="00CD17C9">
        <w:rPr>
          <w:rStyle w:val="StyleUnderline"/>
        </w:rPr>
        <w:t xml:space="preserve">By engaging in targeted trade negotiations for favorable outcomes for local firms, </w:t>
      </w:r>
      <w:r w:rsidRPr="001A0C86">
        <w:rPr>
          <w:rStyle w:val="StyleUnderline"/>
          <w:highlight w:val="cyan"/>
        </w:rPr>
        <w:t>they may also strive for increased market access</w:t>
      </w:r>
      <w:r w:rsidRPr="00CD17C9">
        <w:rPr>
          <w:rStyle w:val="StyleUnderline"/>
        </w:rPr>
        <w:t xml:space="preserve"> and trade opportunities </w:t>
      </w:r>
      <w:r w:rsidRPr="001A0C86">
        <w:rPr>
          <w:rStyle w:val="StyleUnderline"/>
          <w:highlight w:val="cyan"/>
        </w:rPr>
        <w:t>on a global scale</w:t>
      </w:r>
    </w:p>
    <w:p w14:paraId="4C7C482B" w14:textId="77777777" w:rsidR="00512C2A" w:rsidRDefault="00512C2A" w:rsidP="00512C2A">
      <w:pPr>
        <w:pStyle w:val="Heading4"/>
      </w:pPr>
      <w:r>
        <w:t>Deglobalization and populism won’t cause war. But, globalization reduces 21</w:t>
      </w:r>
      <w:r w:rsidRPr="00F55306">
        <w:rPr>
          <w:vertAlign w:val="superscript"/>
        </w:rPr>
        <w:t>st</w:t>
      </w:r>
      <w:r>
        <w:t xml:space="preserve"> century innovation </w:t>
      </w:r>
    </w:p>
    <w:p w14:paraId="56E98631" w14:textId="77777777" w:rsidR="00512C2A" w:rsidRPr="00F55306" w:rsidRDefault="00512C2A" w:rsidP="00512C2A">
      <w:r>
        <w:t xml:space="preserve">Rana </w:t>
      </w:r>
      <w:r w:rsidRPr="00B14C60">
        <w:rPr>
          <w:rStyle w:val="Style13ptBold"/>
        </w:rPr>
        <w:t>Foroohar 22</w:t>
      </w:r>
      <w:r>
        <w:t>, Foroohar spent thirteen years at Newsweek, as an economics and foreign affairs editor and as a London-based correspondent covering Europe and the Middle East. During that time, she was awarded the German Marshall Fund's Peter Weitz Prize for transatlantic reporting. She has also received awards and fellowships from institutions such as the Paul H. Nitze School of Advanced International Studies at Johns Hopkins University and the East–West Center. “Homecoming: The Path to Prosperity In a Post-Global World,” lp</w:t>
      </w:r>
    </w:p>
    <w:p w14:paraId="57CDE735" w14:textId="77777777" w:rsidR="00512C2A" w:rsidRPr="00DE4054" w:rsidRDefault="00512C2A" w:rsidP="00512C2A">
      <w:pPr>
        <w:rPr>
          <w:sz w:val="14"/>
        </w:rPr>
      </w:pPr>
      <w:r w:rsidRPr="00DE4054">
        <w:rPr>
          <w:sz w:val="14"/>
        </w:rPr>
        <w:t xml:space="preserve">Like most simple solutions to complicated problems, </w:t>
      </w:r>
      <w:r w:rsidRPr="001A0C86">
        <w:rPr>
          <w:rStyle w:val="StyleUnderline"/>
          <w:highlight w:val="cyan"/>
        </w:rPr>
        <w:t>neoliberalism didn’t work out</w:t>
      </w:r>
      <w:r w:rsidRPr="00DE4054">
        <w:rPr>
          <w:rStyle w:val="StyleUnderline"/>
        </w:rPr>
        <w:t xml:space="preserve"> quite as well as intended</w:t>
      </w:r>
      <w:r w:rsidRPr="00DE4054">
        <w:rPr>
          <w:sz w:val="14"/>
        </w:rPr>
        <w:t xml:space="preserve">. </w:t>
      </w:r>
      <w:r w:rsidRPr="00DE4054">
        <w:rPr>
          <w:rStyle w:val="StyleUnderline"/>
        </w:rPr>
        <w:t>Institutions like the International Monetary Fund and the World Bank</w:t>
      </w:r>
      <w:r w:rsidRPr="00DE4054">
        <w:rPr>
          <w:sz w:val="14"/>
        </w:rPr>
        <w:t xml:space="preserve"> </w:t>
      </w:r>
      <w:r w:rsidRPr="00DE4054">
        <w:rPr>
          <w:rStyle w:val="StyleUnderline"/>
        </w:rPr>
        <w:t>became less protectors of political liberalism than exporters of what Nobel laureate Joseph E. Stiglitz famously called globalization and its discontents</w:t>
      </w:r>
      <w:r w:rsidRPr="00DE4054">
        <w:rPr>
          <w:sz w:val="14"/>
        </w:rPr>
        <w:t xml:space="preserve">.[23] The WTO, which evolved into being from the GATT in 1995, didn’t set enforceable rules so much as pretend to disintermediate disputes between nations over which it had no real control. </w:t>
      </w:r>
      <w:r w:rsidRPr="00DE4054">
        <w:rPr>
          <w:rStyle w:val="Emphasis"/>
        </w:rPr>
        <w:t xml:space="preserve">(It is no surprise, then, that </w:t>
      </w:r>
      <w:r w:rsidRPr="001A0C86">
        <w:rPr>
          <w:rStyle w:val="Emphasis"/>
          <w:highlight w:val="cyan"/>
        </w:rPr>
        <w:t>disputes</w:t>
      </w:r>
      <w:r w:rsidRPr="00DE4054">
        <w:rPr>
          <w:rStyle w:val="Emphasis"/>
        </w:rPr>
        <w:t xml:space="preserve"> can </w:t>
      </w:r>
      <w:r w:rsidRPr="001A0C86">
        <w:rPr>
          <w:rStyle w:val="Emphasis"/>
          <w:highlight w:val="cyan"/>
        </w:rPr>
        <w:t>take years or</w:t>
      </w:r>
      <w:r w:rsidRPr="00DE4054">
        <w:rPr>
          <w:rStyle w:val="Emphasis"/>
        </w:rPr>
        <w:t xml:space="preserve"> even </w:t>
      </w:r>
      <w:r w:rsidRPr="001A0C86">
        <w:rPr>
          <w:rStyle w:val="Emphasis"/>
          <w:highlight w:val="cyan"/>
        </w:rPr>
        <w:t>decades to resolve</w:t>
      </w:r>
      <w:r w:rsidRPr="00DE4054">
        <w:rPr>
          <w:rStyle w:val="StyleUnderline"/>
        </w:rPr>
        <w:t xml:space="preserve">, </w:t>
      </w:r>
      <w:r w:rsidRPr="001A0C86">
        <w:rPr>
          <w:rStyle w:val="StyleUnderline"/>
          <w:highlight w:val="cyan"/>
        </w:rPr>
        <w:t>if</w:t>
      </w:r>
      <w:r w:rsidRPr="00DE4054">
        <w:rPr>
          <w:rStyle w:val="StyleUnderline"/>
        </w:rPr>
        <w:t xml:space="preserve">, indeed, they are resolved </w:t>
      </w:r>
      <w:r w:rsidRPr="001A0C86">
        <w:rPr>
          <w:rStyle w:val="StyleUnderline"/>
          <w:highlight w:val="cyan"/>
        </w:rPr>
        <w:t>at all</w:t>
      </w:r>
      <w:r w:rsidRPr="00DE4054">
        <w:rPr>
          <w:sz w:val="14"/>
        </w:rPr>
        <w:t xml:space="preserve">.)[24] Still, </w:t>
      </w:r>
      <w:r w:rsidRPr="00DE4054">
        <w:rPr>
          <w:rStyle w:val="StyleUnderline"/>
        </w:rPr>
        <w:t>the shifts were inexorable, as was our faith in globalization</w:t>
      </w:r>
      <w:r w:rsidRPr="00DE4054">
        <w:rPr>
          <w:sz w:val="14"/>
        </w:rPr>
        <w:t xml:space="preserve">. The fall of the Berlin Wall, the oil shocks and debt crises of the eighties, and the natural </w:t>
      </w:r>
      <w:r w:rsidRPr="00DE4054">
        <w:rPr>
          <w:rStyle w:val="StyleUnderline"/>
        </w:rPr>
        <w:t>slowing of growth in the European Union and the United States relative to emerging markets all led to a push within rich countries and poor ones to adopt the “free-market” ideas of the Washington Consensus</w:t>
      </w:r>
      <w:r w:rsidRPr="00DE4054">
        <w:rPr>
          <w:sz w:val="14"/>
        </w:rPr>
        <w:t>.[25]</w:t>
      </w:r>
    </w:p>
    <w:p w14:paraId="112BBB31" w14:textId="77777777" w:rsidR="00512C2A" w:rsidRPr="00DE4054" w:rsidRDefault="00512C2A" w:rsidP="00512C2A">
      <w:pPr>
        <w:rPr>
          <w:sz w:val="14"/>
        </w:rPr>
      </w:pPr>
      <w:r w:rsidRPr="00DE4054">
        <w:rPr>
          <w:sz w:val="14"/>
        </w:rPr>
        <w:t xml:space="preserve">Yet, far from making us all “free,” the </w:t>
      </w:r>
      <w:r w:rsidRPr="00DE4054">
        <w:rPr>
          <w:rStyle w:val="StyleUnderline"/>
        </w:rPr>
        <w:t>free market changed us from citizens into consumers, increasingly beholden to the increasingly large companies that outsourced our jobs</w:t>
      </w:r>
      <w:r w:rsidRPr="00DE4054">
        <w:rPr>
          <w:sz w:val="14"/>
        </w:rPr>
        <w:t xml:space="preserve"> and mined our personal data even as they sold us the increasingly bright and shiny objects of late-stage capitalism (often on credit). As even the ideology’s chief international proponents like the IMF and the World Bank (American-sponsored ones at that) have come to acknowledge, the </w:t>
      </w:r>
      <w:r w:rsidRPr="00DE4054">
        <w:rPr>
          <w:rStyle w:val="StyleUnderline"/>
        </w:rPr>
        <w:t>holders of capital may have prospered under the new world order in which capital could move wherever it found the greatest rewards, but workers very often did not</w:t>
      </w:r>
      <w:r w:rsidRPr="00DE4054">
        <w:rPr>
          <w:sz w:val="14"/>
        </w:rPr>
        <w:t>. In fact, as we’ve already learned, research shows that two groups prospered disproportionately under American-style neoliberalism: multinational companies and the Chinese.</w:t>
      </w:r>
    </w:p>
    <w:p w14:paraId="55B8FF98" w14:textId="77777777" w:rsidR="00512C2A" w:rsidRPr="00DE4054" w:rsidRDefault="00512C2A" w:rsidP="00512C2A">
      <w:pPr>
        <w:rPr>
          <w:sz w:val="14"/>
        </w:rPr>
      </w:pPr>
      <w:r w:rsidRPr="00DE4054">
        <w:rPr>
          <w:rStyle w:val="StyleUnderline"/>
        </w:rPr>
        <w:t>China was perfectly positioned to take full advantage of this new global economic environment the United States espoused</w:t>
      </w:r>
      <w:r w:rsidRPr="00DE4054">
        <w:rPr>
          <w:sz w:val="14"/>
        </w:rPr>
        <w:t xml:space="preserve">, leveraging its cheap labor to attract lots of capital—and foreign industrial expertise. </w:t>
      </w:r>
      <w:r w:rsidRPr="00DE4054">
        <w:rPr>
          <w:rStyle w:val="StyleUnderline"/>
        </w:rPr>
        <w:t>To U.S. policy makers, it was a win-win to off-load our low-paying jobs to China</w:t>
      </w:r>
      <w:r w:rsidRPr="00DE4054">
        <w:rPr>
          <w:sz w:val="14"/>
        </w:rPr>
        <w:t>. China would do the grunt work of making lightbulbs. The United States would do the brain work of writing software. China would do the bad jobs; we’d keep the good ones. Meanwhile</w:t>
      </w:r>
      <w:r w:rsidRPr="00DE4054">
        <w:rPr>
          <w:rStyle w:val="StyleUnderline"/>
        </w:rPr>
        <w:t>, as China became richer, its citizens would develop into consumers of high-end American products</w:t>
      </w:r>
      <w:r w:rsidRPr="00DE4054">
        <w:rPr>
          <w:sz w:val="14"/>
        </w:rPr>
        <w:t xml:space="preserve">. As they bought iPhones and ate Big Macs, </w:t>
      </w:r>
      <w:r w:rsidRPr="00DE4054">
        <w:rPr>
          <w:rStyle w:val="StyleUnderline"/>
        </w:rPr>
        <w:t>the thinking went, surely they’d absorb the democratic values that lay behind them</w:t>
      </w:r>
      <w:r w:rsidRPr="00DE4054">
        <w:rPr>
          <w:sz w:val="14"/>
        </w:rPr>
        <w:t>. American goods would be, in effect, a propaganda weapon, a Voice of America that would challenge China’s one-party state and show the Chinese people the attractions of U.S.- style democracy.</w:t>
      </w:r>
    </w:p>
    <w:p w14:paraId="35325E49" w14:textId="77777777" w:rsidR="00512C2A" w:rsidRPr="00DE4054" w:rsidRDefault="00512C2A" w:rsidP="00512C2A">
      <w:pPr>
        <w:rPr>
          <w:rStyle w:val="Emphasis"/>
        </w:rPr>
      </w:pPr>
      <w:r w:rsidRPr="00DE4054">
        <w:rPr>
          <w:sz w:val="14"/>
        </w:rPr>
        <w:t xml:space="preserve">It was pretty to think so, but naïve. In my multiple trips to China over twenty years, I have always marveled at the willful blindness that led Western businesspeople and policy makers to think that China would give up on its system of centralized autocracy—one that had been honed under centuries of dynastic rule and that had worked well for the country in many ways—in favor of a foreign economic system that had been around only a few decades. </w:t>
      </w:r>
      <w:r w:rsidRPr="00DE4054">
        <w:rPr>
          <w:rStyle w:val="StyleUnderline"/>
        </w:rPr>
        <w:t>The financial crisis of 2008, which put the hypocrisies of neoliberalism on full display, only confirmed this</w:t>
      </w:r>
      <w:r w:rsidRPr="00DE4054">
        <w:rPr>
          <w:sz w:val="14"/>
        </w:rPr>
        <w:t xml:space="preserve">. </w:t>
      </w:r>
      <w:r w:rsidRPr="00DE4054">
        <w:rPr>
          <w:rStyle w:val="StyleUnderline"/>
        </w:rPr>
        <w:t>The Chinese leadership responded by doubling down on its core party-state principles</w:t>
      </w:r>
      <w:r w:rsidRPr="00DE4054">
        <w:rPr>
          <w:sz w:val="14"/>
        </w:rPr>
        <w:t xml:space="preserve">. Over the last decade, it used the surveillance opportunities posed by digital technology to hone its command-and-control operations. It has also created its own worldbeating innovations, very often off the back of intellectual property acquired from the United States by multinationals forced to share trade secrets in order to access the Chinese market. This makes a lot of sense from a Chinese domestic perspective, but it also violates the spirit of the system of globalization and free markets that allowed China to prosper so wildly. </w:t>
      </w:r>
      <w:r w:rsidRPr="00DE4054">
        <w:rPr>
          <w:rStyle w:val="Emphasis"/>
        </w:rPr>
        <w:t xml:space="preserve">This is </w:t>
      </w:r>
      <w:r w:rsidRPr="001A0C86">
        <w:rPr>
          <w:rStyle w:val="Emphasis"/>
          <w:highlight w:val="cyan"/>
        </w:rPr>
        <w:t>the great paradox</w:t>
      </w:r>
      <w:r w:rsidRPr="00DE4054">
        <w:rPr>
          <w:rStyle w:val="Emphasis"/>
        </w:rPr>
        <w:t xml:space="preserve"> of the last few decades: </w:t>
      </w:r>
      <w:r w:rsidRPr="001A0C86">
        <w:rPr>
          <w:rStyle w:val="Emphasis"/>
          <w:highlight w:val="cyan"/>
        </w:rPr>
        <w:t>gaming</w:t>
      </w:r>
      <w:r w:rsidRPr="00DE4054">
        <w:rPr>
          <w:rStyle w:val="Emphasis"/>
        </w:rPr>
        <w:t xml:space="preserve"> </w:t>
      </w:r>
      <w:r w:rsidRPr="001A0C86">
        <w:rPr>
          <w:rStyle w:val="Emphasis"/>
          <w:highlight w:val="cyan"/>
        </w:rPr>
        <w:t>the neoliberal system</w:t>
      </w:r>
      <w:r w:rsidRPr="00DE4054">
        <w:rPr>
          <w:rStyle w:val="Emphasis"/>
        </w:rPr>
        <w:t xml:space="preserve"> often </w:t>
      </w:r>
      <w:r w:rsidRPr="001A0C86">
        <w:rPr>
          <w:rStyle w:val="Emphasis"/>
          <w:highlight w:val="cyan"/>
        </w:rPr>
        <w:t>paid higher dividends</w:t>
      </w:r>
      <w:r w:rsidRPr="00DE4054">
        <w:rPr>
          <w:rStyle w:val="Emphasis"/>
        </w:rPr>
        <w:t xml:space="preserve">, at least at a national level, </w:t>
      </w:r>
      <w:r w:rsidRPr="001A0C86">
        <w:rPr>
          <w:rStyle w:val="Emphasis"/>
          <w:highlight w:val="cyan"/>
        </w:rPr>
        <w:t>than playing fair did</w:t>
      </w:r>
      <w:r w:rsidRPr="00DE4054">
        <w:rPr>
          <w:rStyle w:val="Emphasis"/>
        </w:rPr>
        <w:t>.</w:t>
      </w:r>
    </w:p>
    <w:p w14:paraId="6857D7DB" w14:textId="77777777" w:rsidR="00512C2A" w:rsidRPr="00DE4054" w:rsidRDefault="00512C2A" w:rsidP="00512C2A">
      <w:pPr>
        <w:rPr>
          <w:rStyle w:val="StyleUnderline"/>
        </w:rPr>
      </w:pPr>
      <w:r w:rsidRPr="00DE4054">
        <w:rPr>
          <w:sz w:val="14"/>
        </w:rPr>
        <w:t xml:space="preserve">Chinese-made Xiaomi phones now sell more than Apple iPhones in China and in other countries, such as India. The Chinese have moved ahead in key technological areas such as digital currency, clean technology, artificial intelligence, and 5G. </w:t>
      </w:r>
      <w:r w:rsidRPr="00DE4054">
        <w:rPr>
          <w:rStyle w:val="StyleUnderline"/>
        </w:rPr>
        <w:t>The U.S.-Chinese trade turned cold war has hurt the Chinese, no doubt, but in the long run, they are positioned to weather it</w:t>
      </w:r>
      <w:r w:rsidRPr="00DE4054">
        <w:rPr>
          <w:sz w:val="14"/>
        </w:rPr>
        <w:t xml:space="preserve">. Like the United States in the post–World War II period, China is a large, single-language country with plenty of room to grow and with a state-run capitalist system that is drawing many other countries into its orbit. Beijing wants to create its own consensus. </w:t>
      </w:r>
      <w:r w:rsidRPr="00DE4054">
        <w:rPr>
          <w:rStyle w:val="Emphasis"/>
        </w:rPr>
        <w:t xml:space="preserve">All this means that </w:t>
      </w:r>
      <w:r w:rsidRPr="001A0C86">
        <w:rPr>
          <w:rStyle w:val="Emphasis"/>
          <w:highlight w:val="cyan"/>
        </w:rPr>
        <w:t>the challenges of the One World, Two Systems problem will persist</w:t>
      </w:r>
      <w:r w:rsidRPr="00DE4054">
        <w:rPr>
          <w:sz w:val="14"/>
        </w:rPr>
        <w:t xml:space="preserve">. </w:t>
      </w:r>
      <w:r w:rsidRPr="00DE4054">
        <w:rPr>
          <w:rStyle w:val="StyleUnderline"/>
        </w:rPr>
        <w:t xml:space="preserve">As the United States, Europe, and China move in separate directions, </w:t>
      </w:r>
      <w:r w:rsidRPr="001A0C86">
        <w:rPr>
          <w:rStyle w:val="StyleUnderline"/>
          <w:highlight w:val="cyan"/>
        </w:rPr>
        <w:t>we will have to live in a bipolar, if not a tripolar, world</w:t>
      </w:r>
      <w:r w:rsidRPr="00DE4054">
        <w:rPr>
          <w:rStyle w:val="StyleUnderline"/>
        </w:rPr>
        <w:t>.</w:t>
      </w:r>
    </w:p>
    <w:p w14:paraId="0D00D563" w14:textId="77777777" w:rsidR="00512C2A" w:rsidRPr="00DE4054" w:rsidRDefault="00512C2A" w:rsidP="00512C2A">
      <w:pPr>
        <w:rPr>
          <w:sz w:val="14"/>
        </w:rPr>
      </w:pPr>
      <w:r w:rsidRPr="00DE4054">
        <w:rPr>
          <w:rStyle w:val="StyleUnderline"/>
        </w:rPr>
        <w:t>This is often portrayed as a terrible thing</w:t>
      </w:r>
      <w:r w:rsidRPr="00DE4054">
        <w:rPr>
          <w:sz w:val="14"/>
        </w:rPr>
        <w:t xml:space="preserve">—a comedown for the United States and a risk for the world at large. </w:t>
      </w:r>
      <w:r w:rsidRPr="00DE4054">
        <w:rPr>
          <w:rStyle w:val="Emphasis"/>
        </w:rPr>
        <w:t xml:space="preserve">But I would argue that </w:t>
      </w:r>
      <w:r w:rsidRPr="001A0C86">
        <w:rPr>
          <w:rStyle w:val="Emphasis"/>
          <w:highlight w:val="cyan"/>
        </w:rPr>
        <w:t>it is just as it should be</w:t>
      </w:r>
      <w:r w:rsidRPr="00DE4054">
        <w:rPr>
          <w:rStyle w:val="Emphasis"/>
        </w:rPr>
        <w:t>.</w:t>
      </w:r>
      <w:r w:rsidRPr="00DE4054">
        <w:rPr>
          <w:sz w:val="14"/>
        </w:rPr>
        <w:t xml:space="preserve"> </w:t>
      </w:r>
      <w:r w:rsidRPr="001A0C86">
        <w:rPr>
          <w:rStyle w:val="StyleUnderline"/>
          <w:highlight w:val="cyan"/>
        </w:rPr>
        <w:t>Politics takes place at the level of the nation</w:t>
      </w:r>
      <w:r w:rsidRPr="00DE4054">
        <w:rPr>
          <w:rStyle w:val="StyleUnderline"/>
        </w:rPr>
        <w:t>-</w:t>
      </w:r>
      <w:r w:rsidRPr="001A0C86">
        <w:rPr>
          <w:rStyle w:val="StyleUnderline"/>
          <w:highlight w:val="cyan"/>
        </w:rPr>
        <w:t>state</w:t>
      </w:r>
      <w:r w:rsidRPr="00DE4054">
        <w:rPr>
          <w:rStyle w:val="StyleUnderline"/>
        </w:rPr>
        <w:t>.</w:t>
      </w:r>
      <w:r w:rsidRPr="00DE4054">
        <w:rPr>
          <w:sz w:val="14"/>
        </w:rPr>
        <w:t xml:space="preserve"> But </w:t>
      </w:r>
      <w:r w:rsidRPr="001A0C86">
        <w:rPr>
          <w:rStyle w:val="StyleUnderline"/>
          <w:highlight w:val="cyan"/>
        </w:rPr>
        <w:t>economics has, for</w:t>
      </w:r>
      <w:r w:rsidRPr="00DE4054">
        <w:rPr>
          <w:rStyle w:val="StyleUnderline"/>
        </w:rPr>
        <w:t xml:space="preserve"> the last forty years, </w:t>
      </w:r>
      <w:r w:rsidRPr="001A0C86">
        <w:rPr>
          <w:rStyle w:val="StyleUnderline"/>
          <w:highlight w:val="cyan"/>
        </w:rPr>
        <w:t>been</w:t>
      </w:r>
      <w:r w:rsidRPr="00DE4054">
        <w:rPr>
          <w:rStyle w:val="StyleUnderline"/>
        </w:rPr>
        <w:t xml:space="preserve"> an </w:t>
      </w:r>
      <w:r w:rsidRPr="001A0C86">
        <w:rPr>
          <w:rStyle w:val="StyleUnderline"/>
          <w:highlight w:val="cyan"/>
        </w:rPr>
        <w:t>increasingly global</w:t>
      </w:r>
      <w:r w:rsidRPr="00DE4054">
        <w:rPr>
          <w:rStyle w:val="StyleUnderline"/>
        </w:rPr>
        <w:t xml:space="preserve"> affair, the rules of which have been </w:t>
      </w:r>
      <w:r w:rsidRPr="001A0C86">
        <w:rPr>
          <w:rStyle w:val="StyleUnderline"/>
          <w:highlight w:val="cyan"/>
        </w:rPr>
        <w:t>dictated by a global technocratic class</w:t>
      </w:r>
      <w:r w:rsidRPr="00DE4054">
        <w:rPr>
          <w:rStyle w:val="StyleUnderline"/>
        </w:rPr>
        <w:t xml:space="preserve"> whose members have more in common with one another than with the majority of the people in their own countries</w:t>
      </w:r>
      <w:r w:rsidRPr="00DE4054">
        <w:rPr>
          <w:sz w:val="14"/>
        </w:rPr>
        <w:t>. Too many of the people crafting and/or benefiting from the system mistook free trade for foreign policy and believed that unified global markets would always beget peaceful global politics</w:t>
      </w:r>
      <w:r w:rsidRPr="00DE4054">
        <w:rPr>
          <w:rStyle w:val="Emphasis"/>
        </w:rPr>
        <w:t xml:space="preserve">. </w:t>
      </w:r>
      <w:r w:rsidRPr="001A0C86">
        <w:rPr>
          <w:rStyle w:val="Emphasis"/>
          <w:highlight w:val="cyan"/>
        </w:rPr>
        <w:t>The idea that economic interdependence</w:t>
      </w:r>
      <w:r w:rsidRPr="00DE4054">
        <w:rPr>
          <w:rStyle w:val="Emphasis"/>
        </w:rPr>
        <w:t xml:space="preserve"> alone </w:t>
      </w:r>
      <w:r w:rsidRPr="001A0C86">
        <w:rPr>
          <w:rStyle w:val="Emphasis"/>
          <w:highlight w:val="cyan"/>
        </w:rPr>
        <w:t>would save us from conflict</w:t>
      </w:r>
      <w:r w:rsidRPr="00DE4054">
        <w:rPr>
          <w:rStyle w:val="Emphasis"/>
        </w:rPr>
        <w:t xml:space="preserve">, let alone solve problems at home, </w:t>
      </w:r>
      <w:r w:rsidRPr="001A0C86">
        <w:rPr>
          <w:rStyle w:val="Emphasis"/>
          <w:highlight w:val="cyan"/>
        </w:rPr>
        <w:t>is an old mistake</w:t>
      </w:r>
      <w:r w:rsidRPr="001A0C86">
        <w:rPr>
          <w:sz w:val="14"/>
          <w:highlight w:val="cyan"/>
        </w:rPr>
        <w:t xml:space="preserve">, </w:t>
      </w:r>
      <w:r w:rsidRPr="00DE4054">
        <w:rPr>
          <w:sz w:val="14"/>
        </w:rPr>
        <w:t>one that authors, economists, and political scholars have been making for decades.</w:t>
      </w:r>
    </w:p>
    <w:p w14:paraId="7406EEDC" w14:textId="77777777" w:rsidR="00512C2A" w:rsidRPr="00DE4054" w:rsidRDefault="00512C2A" w:rsidP="00512C2A">
      <w:pPr>
        <w:rPr>
          <w:sz w:val="14"/>
        </w:rPr>
      </w:pPr>
      <w:r w:rsidRPr="001A0C86">
        <w:rPr>
          <w:rStyle w:val="StyleUnderline"/>
          <w:highlight w:val="cyan"/>
        </w:rPr>
        <w:t>Populism is a natural result of this</w:t>
      </w:r>
      <w:r w:rsidRPr="00DE4054">
        <w:rPr>
          <w:rStyle w:val="StyleUnderline"/>
        </w:rPr>
        <w:t xml:space="preserve"> disconnection between the global economy and national politics</w:t>
      </w:r>
      <w:r w:rsidRPr="00DE4054">
        <w:rPr>
          <w:sz w:val="14"/>
        </w:rPr>
        <w:t xml:space="preserve">. </w:t>
      </w:r>
      <w:r w:rsidRPr="00DE4054">
        <w:rPr>
          <w:rStyle w:val="StyleUnderline"/>
        </w:rPr>
        <w:t xml:space="preserve">One of the most pernicious neoliberal myths was that unfettered globalization was always a good thing, always the best way forward for everyone everywhere. </w:t>
      </w:r>
      <w:r w:rsidRPr="00DE4054">
        <w:rPr>
          <w:sz w:val="14"/>
        </w:rPr>
        <w:t xml:space="preserve">The truth is that </w:t>
      </w:r>
      <w:r w:rsidRPr="001A0C86">
        <w:rPr>
          <w:rStyle w:val="Emphasis"/>
          <w:highlight w:val="cyan"/>
        </w:rPr>
        <w:t>a U.S. economy built increasingly on just two sectors</w:t>
      </w:r>
      <w:r w:rsidRPr="00DE4054">
        <w:rPr>
          <w:sz w:val="14"/>
        </w:rPr>
        <w:t>, finance and technology, and with only a handful of major players in those markets</w:t>
      </w:r>
      <w:r w:rsidRPr="00DE4054">
        <w:rPr>
          <w:rStyle w:val="Emphasis"/>
        </w:rPr>
        <w:t xml:space="preserve">, </w:t>
      </w:r>
      <w:r w:rsidRPr="001A0C86">
        <w:rPr>
          <w:rStyle w:val="Emphasis"/>
          <w:highlight w:val="cyan"/>
        </w:rPr>
        <w:t>is</w:t>
      </w:r>
      <w:r w:rsidRPr="00DE4054">
        <w:rPr>
          <w:rStyle w:val="Emphasis"/>
        </w:rPr>
        <w:t xml:space="preserve"> a </w:t>
      </w:r>
      <w:r w:rsidRPr="001A0C86">
        <w:rPr>
          <w:rStyle w:val="Emphasis"/>
          <w:highlight w:val="cyan"/>
        </w:rPr>
        <w:t>vulnerable</w:t>
      </w:r>
      <w:r w:rsidRPr="00DE4054">
        <w:rPr>
          <w:rStyle w:val="Emphasis"/>
        </w:rPr>
        <w:t xml:space="preserve"> one</w:t>
      </w:r>
      <w:r w:rsidRPr="00DE4054">
        <w:rPr>
          <w:sz w:val="14"/>
        </w:rPr>
        <w:t xml:space="preserve">. As such concentration has grown, wages have stagnated and technological innovation has sputtered. It turns out that </w:t>
      </w:r>
      <w:r w:rsidRPr="001A0C86">
        <w:rPr>
          <w:rStyle w:val="StyleUnderline"/>
          <w:highlight w:val="cyan"/>
        </w:rPr>
        <w:t>innovation</w:t>
      </w:r>
      <w:r w:rsidRPr="00DE4054">
        <w:rPr>
          <w:rStyle w:val="StyleUnderline"/>
        </w:rPr>
        <w:t xml:space="preserve">, even twenty-firstcentury innovation, </w:t>
      </w:r>
      <w:r w:rsidRPr="001A0C86">
        <w:rPr>
          <w:rStyle w:val="StyleUnderline"/>
          <w:highlight w:val="cyan"/>
        </w:rPr>
        <w:t>depends on</w:t>
      </w:r>
      <w:r w:rsidRPr="00DE4054">
        <w:rPr>
          <w:rStyle w:val="StyleUnderline"/>
        </w:rPr>
        <w:t xml:space="preserve"> the same thing it always did: </w:t>
      </w:r>
      <w:r w:rsidRPr="001A0C86">
        <w:rPr>
          <w:rStyle w:val="StyleUnderline"/>
          <w:highlight w:val="cyan"/>
        </w:rPr>
        <w:t>a broad and deep economic ecosystem</w:t>
      </w:r>
      <w:r w:rsidRPr="00DE4054">
        <w:rPr>
          <w:rStyle w:val="StyleUnderline"/>
        </w:rPr>
        <w:t xml:space="preserve"> in which a diverse group of people and companies has a chance to grow, collaborate, and compete</w:t>
      </w:r>
      <w:r w:rsidRPr="00DE4054">
        <w:rPr>
          <w:sz w:val="14"/>
        </w:rPr>
        <w:t>.</w:t>
      </w:r>
    </w:p>
    <w:p w14:paraId="49065B18" w14:textId="77777777" w:rsidR="00512C2A" w:rsidRDefault="00512C2A" w:rsidP="00512C2A">
      <w:pPr>
        <w:pStyle w:val="Heading4"/>
      </w:pPr>
      <w:r>
        <w:t xml:space="preserve">Optimal innovation solves </w:t>
      </w:r>
      <w:r>
        <w:rPr>
          <w:u w:val="single"/>
        </w:rPr>
        <w:t>existential risks</w:t>
      </w:r>
      <w:r>
        <w:t xml:space="preserve">. </w:t>
      </w:r>
    </w:p>
    <w:p w14:paraId="13E17439" w14:textId="77777777" w:rsidR="00512C2A" w:rsidRPr="00B8375D" w:rsidRDefault="00512C2A" w:rsidP="00512C2A">
      <w:r w:rsidRPr="00B8375D">
        <w:rPr>
          <w:rStyle w:val="Style13ptBold"/>
        </w:rPr>
        <w:t>Ó hÉigeartaigh ’17</w:t>
      </w:r>
      <w:r>
        <w:t xml:space="preserve"> [Seán; Executive Director @ Cambridge’s Centre for the Study of Existential Risk, PhD in Genomics @ Trinity College Dublin; “Technological Wild Cards: Existential Risk and a Changing Humanity” in </w:t>
      </w:r>
      <w:r w:rsidRPr="00B8375D">
        <w:rPr>
          <w:i/>
          <w:iCs/>
        </w:rPr>
        <w:t>The Next Step: Exponential Life</w:t>
      </w:r>
      <w:r>
        <w:t>; https://www.bbvaopenmind.com/en/articles/technological-wild-cards-existential-risk-and-a-changing-humanity/; AS]</w:t>
      </w:r>
    </w:p>
    <w:p w14:paraId="4B3473A4" w14:textId="77777777" w:rsidR="00512C2A" w:rsidRPr="00AD4C9D" w:rsidRDefault="00512C2A" w:rsidP="00512C2A">
      <w:pPr>
        <w:rPr>
          <w:sz w:val="16"/>
        </w:rPr>
      </w:pPr>
      <w:r w:rsidRPr="001A0C86">
        <w:rPr>
          <w:rStyle w:val="Emphasis"/>
          <w:highlight w:val="cyan"/>
        </w:rPr>
        <w:t>EXISTENTIAL RISK</w:t>
      </w:r>
      <w:r w:rsidRPr="00AD4C9D">
        <w:rPr>
          <w:sz w:val="16"/>
        </w:rPr>
        <w:t xml:space="preserve"> AND A CHANGING HUMANITY</w:t>
      </w:r>
      <w:r>
        <w:rPr>
          <w:sz w:val="16"/>
        </w:rPr>
        <w:t xml:space="preserve"> </w:t>
      </w:r>
      <w:r w:rsidRPr="00AD4C9D">
        <w:rPr>
          <w:sz w:val="16"/>
        </w:rPr>
        <w:t xml:space="preserve">Humanity has already changed a lot over its lifetime as a species. While our biology is not drastically different than it was 70,000 years ago, the </w:t>
      </w:r>
      <w:r w:rsidRPr="009D2BF1">
        <w:rPr>
          <w:rStyle w:val="StyleUnderline"/>
        </w:rPr>
        <w:t>capabilities</w:t>
      </w:r>
      <w:r w:rsidRPr="000266BC">
        <w:rPr>
          <w:rStyle w:val="StyleUnderline"/>
        </w:rPr>
        <w:t xml:space="preserve"> enabled by our </w:t>
      </w:r>
      <w:r w:rsidRPr="000266BC">
        <w:rPr>
          <w:rStyle w:val="Emphasis"/>
        </w:rPr>
        <w:t>scientific</w:t>
      </w:r>
      <w:r w:rsidRPr="00AD4C9D">
        <w:rPr>
          <w:sz w:val="16"/>
        </w:rPr>
        <w:t xml:space="preserve">, </w:t>
      </w:r>
      <w:r w:rsidRPr="009D2BF1">
        <w:rPr>
          <w:rStyle w:val="Emphasis"/>
        </w:rPr>
        <w:t>technological</w:t>
      </w:r>
      <w:r w:rsidRPr="000266BC">
        <w:rPr>
          <w:rStyle w:val="StyleUnderline"/>
        </w:rPr>
        <w:t>,</w:t>
      </w:r>
      <w:r w:rsidRPr="00AD4C9D">
        <w:rPr>
          <w:sz w:val="16"/>
        </w:rPr>
        <w:t xml:space="preserve"> and </w:t>
      </w:r>
      <w:r w:rsidRPr="000266BC">
        <w:rPr>
          <w:rStyle w:val="Emphasis"/>
        </w:rPr>
        <w:t>sociocultural achievements</w:t>
      </w:r>
      <w:r w:rsidRPr="00AD4C9D">
        <w:rPr>
          <w:sz w:val="16"/>
        </w:rPr>
        <w:t xml:space="preserve"> have changed what it is to be human. Whether through the processes of agriculture, the invention of the steam engine, or the practices of storing and passing on knowledge and ideas, and working together effectively as large groups, </w:t>
      </w:r>
      <w:r w:rsidRPr="000266BC">
        <w:rPr>
          <w:rStyle w:val="StyleUnderline"/>
        </w:rPr>
        <w:t>we have</w:t>
      </w:r>
      <w:r w:rsidRPr="00AD4C9D">
        <w:rPr>
          <w:sz w:val="16"/>
        </w:rPr>
        <w:t xml:space="preserve"> dramatically </w:t>
      </w:r>
      <w:r w:rsidRPr="000266BC">
        <w:rPr>
          <w:rStyle w:val="Emphasis"/>
        </w:rPr>
        <w:t>augmented</w:t>
      </w:r>
      <w:r w:rsidRPr="00AD4C9D">
        <w:rPr>
          <w:sz w:val="16"/>
        </w:rPr>
        <w:t xml:space="preserve"> </w:t>
      </w:r>
      <w:r w:rsidRPr="000266BC">
        <w:rPr>
          <w:rStyle w:val="StyleUnderline"/>
        </w:rPr>
        <w:t>our biological abilities</w:t>
      </w:r>
      <w:r w:rsidRPr="00AD4C9D">
        <w:rPr>
          <w:sz w:val="16"/>
        </w:rPr>
        <w:t xml:space="preserve">. </w:t>
      </w:r>
      <w:r w:rsidRPr="000266BC">
        <w:rPr>
          <w:rStyle w:val="StyleUnderline"/>
        </w:rPr>
        <w:t>We can</w:t>
      </w:r>
      <w:r w:rsidRPr="00AD4C9D">
        <w:rPr>
          <w:sz w:val="16"/>
        </w:rPr>
        <w:t xml:space="preserve"> lift heavier things than our biology allows, store and access more information than our brains can hold, and </w:t>
      </w:r>
      <w:r w:rsidRPr="000266BC">
        <w:rPr>
          <w:rStyle w:val="StyleUnderline"/>
        </w:rPr>
        <w:t xml:space="preserve">collectively </w:t>
      </w:r>
      <w:r w:rsidRPr="000266BC">
        <w:rPr>
          <w:rStyle w:val="Emphasis"/>
        </w:rPr>
        <w:t>solve problems</w:t>
      </w:r>
      <w:r w:rsidRPr="00AD4C9D">
        <w:rPr>
          <w:sz w:val="16"/>
        </w:rPr>
        <w:t xml:space="preserve"> that we could not individually.</w:t>
      </w:r>
      <w:r>
        <w:rPr>
          <w:sz w:val="16"/>
        </w:rPr>
        <w:t xml:space="preserve"> </w:t>
      </w:r>
      <w:r w:rsidRPr="00AD4C9D">
        <w:rPr>
          <w:sz w:val="16"/>
        </w:rPr>
        <w:t xml:space="preserve">The </w:t>
      </w:r>
      <w:r w:rsidRPr="001A0C86">
        <w:rPr>
          <w:rStyle w:val="StyleUnderline"/>
          <w:highlight w:val="cyan"/>
        </w:rPr>
        <w:t>species will change</w:t>
      </w:r>
      <w:r w:rsidRPr="000266BC">
        <w:rPr>
          <w:rStyle w:val="StyleUnderline"/>
        </w:rPr>
        <w:t xml:space="preserve"> </w:t>
      </w:r>
      <w:r w:rsidRPr="000266BC">
        <w:rPr>
          <w:rStyle w:val="Emphasis"/>
        </w:rPr>
        <w:t>even more</w:t>
      </w:r>
      <w:r w:rsidRPr="00AD4C9D">
        <w:rPr>
          <w:sz w:val="16"/>
        </w:rPr>
        <w:t xml:space="preserve"> over coming decades and centuries, as we develop the ability to modify our biology, extend our abilities through various forms of human-machine interaction</w:t>
      </w:r>
      <w:r w:rsidRPr="000266BC">
        <w:rPr>
          <w:rStyle w:val="StyleUnderline"/>
        </w:rPr>
        <w:t xml:space="preserve">, and </w:t>
      </w:r>
      <w:r w:rsidRPr="001A0C86">
        <w:rPr>
          <w:rStyle w:val="StyleUnderline"/>
          <w:highlight w:val="cyan"/>
        </w:rPr>
        <w:t>continue</w:t>
      </w:r>
      <w:r w:rsidRPr="000266BC">
        <w:rPr>
          <w:rStyle w:val="StyleUnderline"/>
        </w:rPr>
        <w:t xml:space="preserve"> the process of</w:t>
      </w:r>
      <w:r w:rsidRPr="00AD4C9D">
        <w:rPr>
          <w:sz w:val="16"/>
        </w:rPr>
        <w:t xml:space="preserve"> sociocultural </w:t>
      </w:r>
      <w:r w:rsidRPr="001A0C86">
        <w:rPr>
          <w:rStyle w:val="Emphasis"/>
          <w:highlight w:val="cyan"/>
        </w:rPr>
        <w:t>innovation</w:t>
      </w:r>
      <w:r w:rsidRPr="00AD4C9D">
        <w:rPr>
          <w:sz w:val="16"/>
        </w:rPr>
        <w:t xml:space="preserve">. The long-term </w:t>
      </w:r>
      <w:r w:rsidRPr="000266BC">
        <w:rPr>
          <w:rStyle w:val="StyleUnderline"/>
        </w:rPr>
        <w:t>future holds</w:t>
      </w:r>
      <w:r w:rsidRPr="00AD4C9D">
        <w:rPr>
          <w:sz w:val="16"/>
        </w:rPr>
        <w:t xml:space="preserve"> tremendous </w:t>
      </w:r>
      <w:r w:rsidRPr="000266BC">
        <w:rPr>
          <w:rStyle w:val="Emphasis"/>
        </w:rPr>
        <w:t>promise</w:t>
      </w:r>
      <w:r w:rsidRPr="00AD4C9D">
        <w:rPr>
          <w:sz w:val="16"/>
        </w:rPr>
        <w:t>: continued progress may allow humanity to spread throughout a galaxy that to the best of our knowledge appears devoid of intelligent life. However, what we will be in the future may bear little resemblance to what we are now, both physically and in terms of capability. Our descendants may be augmented far beyond what we currently recognize as human.</w:t>
      </w:r>
      <w:r>
        <w:rPr>
          <w:sz w:val="16"/>
        </w:rPr>
        <w:t xml:space="preserve"> </w:t>
      </w:r>
      <w:r w:rsidRPr="00AD4C9D">
        <w:rPr>
          <w:sz w:val="16"/>
        </w:rPr>
        <w:t xml:space="preserve">This is reflected in the careful wording of Nick Bostrom’s definition of existential risk, the standard definition used in the field. An </w:t>
      </w:r>
      <w:r w:rsidRPr="000266BC">
        <w:rPr>
          <w:rStyle w:val="Emphasis"/>
        </w:rPr>
        <w:t>existential risk</w:t>
      </w:r>
      <w:r w:rsidRPr="00AD4C9D">
        <w:rPr>
          <w:sz w:val="16"/>
        </w:rPr>
        <w:t xml:space="preserve"> “is one that </w:t>
      </w:r>
      <w:r w:rsidRPr="000266BC">
        <w:rPr>
          <w:rStyle w:val="StyleUnderline"/>
        </w:rPr>
        <w:t xml:space="preserve">threatens the premature </w:t>
      </w:r>
      <w:r w:rsidRPr="000266BC">
        <w:rPr>
          <w:rStyle w:val="Emphasis"/>
        </w:rPr>
        <w:t>extinction</w:t>
      </w:r>
      <w:r w:rsidRPr="00AD4C9D">
        <w:rPr>
          <w:sz w:val="16"/>
        </w:rPr>
        <w:t xml:space="preserve"> </w:t>
      </w:r>
      <w:r w:rsidRPr="000266BC">
        <w:rPr>
          <w:rStyle w:val="StyleUnderline"/>
        </w:rPr>
        <w:t>of earth-originating intelligent life</w:t>
      </w:r>
      <w:r w:rsidRPr="00AD4C9D">
        <w:rPr>
          <w:sz w:val="16"/>
        </w:rPr>
        <w:t xml:space="preserve">, or the permanent and drastic destruction of its potential for desirable future development.”3 Scholars in the field are less concerned about the form humanity may take in the long-term future, and more concerned that we avoid circumstances that might prevent our descendants—whatever form they may take—from having the opportunity to flourish. One way in which this could happen is if a </w:t>
      </w:r>
      <w:r w:rsidRPr="000266BC">
        <w:rPr>
          <w:rStyle w:val="Emphasis"/>
        </w:rPr>
        <w:t>cataclysmic event</w:t>
      </w:r>
      <w:r w:rsidRPr="00AD4C9D">
        <w:rPr>
          <w:sz w:val="16"/>
        </w:rPr>
        <w:t xml:space="preserve"> </w:t>
      </w:r>
      <w:r w:rsidRPr="000266BC">
        <w:rPr>
          <w:rStyle w:val="StyleUnderline"/>
        </w:rPr>
        <w:t>were to wipe out our species</w:t>
      </w:r>
      <w:r w:rsidRPr="00AD4C9D">
        <w:rPr>
          <w:sz w:val="16"/>
        </w:rPr>
        <w:t xml:space="preserve"> (and perhaps, with it, the capacity for our planet to bear intelligent life in future). But another way would be if a cataclysm fell short of human extinction, but changed our circumstances such that further progress became impossible. For example, </w:t>
      </w:r>
      <w:r w:rsidRPr="000266BC">
        <w:rPr>
          <w:rStyle w:val="Emphasis"/>
        </w:rPr>
        <w:t>runaway climate change</w:t>
      </w:r>
      <w:r w:rsidRPr="00AD4C9D">
        <w:rPr>
          <w:sz w:val="16"/>
        </w:rPr>
        <w:t xml:space="preserve"> might not eliminate all of us, but might leave so few of us, scattered at the poles, and so limited in terms of accessible resources, that further scientific, technological, and cultural progress might become impossible. Instead of spreading to the stars, </w:t>
      </w:r>
      <w:r w:rsidRPr="000266BC">
        <w:rPr>
          <w:rStyle w:val="StyleUnderline"/>
        </w:rPr>
        <w:t>we might</w:t>
      </w:r>
      <w:r w:rsidRPr="00AD4C9D">
        <w:rPr>
          <w:sz w:val="16"/>
        </w:rPr>
        <w:t xml:space="preserve"> </w:t>
      </w:r>
      <w:r w:rsidRPr="000266BC">
        <w:rPr>
          <w:rStyle w:val="StyleUnderline"/>
        </w:rPr>
        <w:t xml:space="preserve">remain locked in a </w:t>
      </w:r>
      <w:r w:rsidRPr="000266BC">
        <w:rPr>
          <w:rStyle w:val="Emphasis"/>
        </w:rPr>
        <w:t>perennial battle</w:t>
      </w:r>
      <w:r w:rsidRPr="00AD4C9D">
        <w:rPr>
          <w:sz w:val="16"/>
        </w:rPr>
        <w:t xml:space="preserve"> </w:t>
      </w:r>
      <w:r w:rsidRPr="000266BC">
        <w:rPr>
          <w:rStyle w:val="StyleUnderline"/>
        </w:rPr>
        <w:t>for survival</w:t>
      </w:r>
      <w:r w:rsidRPr="00AD4C9D">
        <w:rPr>
          <w:sz w:val="16"/>
        </w:rPr>
        <w:t xml:space="preserve"> in a much less bountiful world.</w:t>
      </w:r>
      <w:r>
        <w:rPr>
          <w:sz w:val="16"/>
        </w:rPr>
        <w:t xml:space="preserve"> </w:t>
      </w:r>
      <w:r w:rsidRPr="00AD4C9D">
        <w:rPr>
          <w:sz w:val="16"/>
        </w:rPr>
        <w:t xml:space="preserve">The </w:t>
      </w:r>
      <w:r w:rsidRPr="001A0C86">
        <w:rPr>
          <w:rStyle w:val="StyleUnderline"/>
          <w:highlight w:val="cyan"/>
        </w:rPr>
        <w:t>Risks We</w:t>
      </w:r>
      <w:r w:rsidRPr="00AD4C9D">
        <w:rPr>
          <w:sz w:val="16"/>
        </w:rPr>
        <w:t xml:space="preserve"> Have Always </w:t>
      </w:r>
      <w:r w:rsidRPr="001A0C86">
        <w:rPr>
          <w:rStyle w:val="Emphasis"/>
          <w:highlight w:val="cyan"/>
        </w:rPr>
        <w:t>Faced</w:t>
      </w:r>
      <w:r>
        <w:rPr>
          <w:rStyle w:val="StyleUnderline"/>
        </w:rPr>
        <w:t xml:space="preserve"> </w:t>
      </w:r>
      <w:r w:rsidRPr="00AD4C9D">
        <w:rPr>
          <w:sz w:val="16"/>
        </w:rPr>
        <w:t xml:space="preserve">For the first 200,000 years of humanity’s history, the risks that have threatened our species as a whole have remained relatively constant. Indonesia’s crater lake Toba is the result of a catastrophic </w:t>
      </w:r>
      <w:r w:rsidRPr="001A0C86">
        <w:rPr>
          <w:rStyle w:val="Emphasis"/>
          <w:highlight w:val="cyan"/>
        </w:rPr>
        <w:t>volcanic super-eruption</w:t>
      </w:r>
      <w:r w:rsidRPr="00AD4C9D">
        <w:rPr>
          <w:sz w:val="16"/>
        </w:rPr>
        <w:t xml:space="preserve"> that occurred 75,000 years ago, blasting an estimated 2800 cubic kilometers of material into the atmosphere. An erupted mass just 1/100th of this from the Tambora eruption (the largest in recent history) was enough to cause the 1816 “year without a summer,” where interference with crop yields caused mass food shortages across the northern hemisphere. Some lines of evidence suggest that the Toba event may have wiped out a large majority of the human population at the time, although this is debated. At the Chixculub Crater in Mexico, geologists uncovered the scars of the meteor that most likely wiped out seventy-five percent of species on earth at that time, including the dinosaurs, sixty-six million years ago. This may have opened the door, in terms of available niches, for the emergence of mammalian species and ultimately humanity.</w:t>
      </w:r>
      <w:r>
        <w:rPr>
          <w:sz w:val="16"/>
        </w:rPr>
        <w:t xml:space="preserve"> </w:t>
      </w:r>
      <w:r w:rsidRPr="00AD4C9D">
        <w:rPr>
          <w:sz w:val="16"/>
        </w:rPr>
        <w:t xml:space="preserve">Reaching further into the earth’s history uncovers other, even more cataclysmic events for previous species. The Permian-Triassic extinction event wiped out 90–96% of species at the time. Possible causes include </w:t>
      </w:r>
      <w:r w:rsidRPr="000266BC">
        <w:rPr>
          <w:rStyle w:val="Emphasis"/>
        </w:rPr>
        <w:t>meteor impacts</w:t>
      </w:r>
      <w:r w:rsidRPr="00AD4C9D">
        <w:rPr>
          <w:sz w:val="16"/>
        </w:rPr>
        <w:t xml:space="preserve">, </w:t>
      </w:r>
      <w:r w:rsidRPr="000266BC">
        <w:rPr>
          <w:rStyle w:val="Emphasis"/>
        </w:rPr>
        <w:t>rapid climate change</w:t>
      </w:r>
      <w:r w:rsidRPr="00AD4C9D">
        <w:rPr>
          <w:sz w:val="16"/>
        </w:rPr>
        <w:t xml:space="preserve"> possibly due to increased methane release, large-scale volcanic activity, or a combination of these. Even further back, the cyanobacteria that introduced oxygen to our atmosphere, and paved the way for oxygen-breathing life, did so at a cost: they brought about the extinction of nearly all life at the time, to whom oxygen was poisonous, and triggered a “snowball earth” ice age.</w:t>
      </w:r>
      <w:r>
        <w:rPr>
          <w:sz w:val="16"/>
        </w:rPr>
        <w:t xml:space="preserve"> </w:t>
      </w:r>
      <w:r w:rsidRPr="00AD4C9D">
        <w:rPr>
          <w:sz w:val="16"/>
        </w:rPr>
        <w:t xml:space="preserve">The threats posed by meteor or </w:t>
      </w:r>
      <w:r w:rsidRPr="001A0C86">
        <w:rPr>
          <w:rStyle w:val="Emphasis"/>
          <w:highlight w:val="cyan"/>
        </w:rPr>
        <w:t>asteroid</w:t>
      </w:r>
      <w:r w:rsidRPr="000266BC">
        <w:rPr>
          <w:rStyle w:val="Emphasis"/>
        </w:rPr>
        <w:t xml:space="preserve"> impact</w:t>
      </w:r>
      <w:r w:rsidRPr="001A0C86">
        <w:rPr>
          <w:rStyle w:val="Emphasis"/>
          <w:highlight w:val="cyan"/>
        </w:rPr>
        <w:t>s</w:t>
      </w:r>
      <w:r w:rsidRPr="00AD4C9D">
        <w:rPr>
          <w:sz w:val="16"/>
        </w:rPr>
        <w:t xml:space="preserve"> and supervolcanoes have not gone away. In principle an asteroid could hit us at any point with little warning. A number of geological hotspots could trigger a volcanic eruption; most famously, the Yellowstone Hotspot is believed to be “due” for another massive explosive eruption.</w:t>
      </w:r>
      <w:r>
        <w:rPr>
          <w:sz w:val="16"/>
        </w:rPr>
        <w:t xml:space="preserve"> </w:t>
      </w:r>
      <w:r w:rsidRPr="00AD4C9D">
        <w:rPr>
          <w:sz w:val="16"/>
        </w:rPr>
        <w:t>However, on the timescale of human civilization, these risks are very unlikely in the coming century, or indeed any given century. 660,000 centuries have passed since the event that wiped out the dinosaurs; the chances that the next such event will happen in our lifetimes is likely to be of the order of one in a million. And “due around now” for Yellowstone means that geologists expect such an event at some point in the next 20,000–40,000 years. Furthermore, these threats are static; there is little evidence that their probabilities, characteristics, or modes of impact are changing significantly on a human civilizational timescale.</w:t>
      </w:r>
      <w:r>
        <w:rPr>
          <w:sz w:val="16"/>
        </w:rPr>
        <w:t xml:space="preserve"> </w:t>
      </w:r>
      <w:r w:rsidRPr="00AD4C9D">
        <w:rPr>
          <w:sz w:val="16"/>
        </w:rPr>
        <w:t>New Challenges</w:t>
      </w:r>
      <w:r>
        <w:rPr>
          <w:sz w:val="16"/>
        </w:rPr>
        <w:t xml:space="preserve"> </w:t>
      </w:r>
      <w:r w:rsidRPr="00AD4C9D">
        <w:rPr>
          <w:sz w:val="16"/>
        </w:rPr>
        <w:t xml:space="preserve">New challenges have emerged alongside our civilizational progress. As we organized ourselves into larger groups and cities, </w:t>
      </w:r>
      <w:r w:rsidRPr="000266BC">
        <w:rPr>
          <w:rStyle w:val="StyleUnderline"/>
        </w:rPr>
        <w:t xml:space="preserve">it became easier for </w:t>
      </w:r>
      <w:r w:rsidRPr="001A0C86">
        <w:rPr>
          <w:rStyle w:val="Emphasis"/>
          <w:highlight w:val="cyan"/>
        </w:rPr>
        <w:t>disease</w:t>
      </w:r>
      <w:r w:rsidRPr="00AD4C9D">
        <w:rPr>
          <w:sz w:val="16"/>
        </w:rPr>
        <w:t xml:space="preserve"> </w:t>
      </w:r>
      <w:r w:rsidRPr="000266BC">
        <w:rPr>
          <w:rStyle w:val="StyleUnderline"/>
        </w:rPr>
        <w:t>to spread among us</w:t>
      </w:r>
      <w:r w:rsidRPr="00AD4C9D">
        <w:rPr>
          <w:sz w:val="16"/>
        </w:rPr>
        <w:t>. During the Middle Ages the Black Death outbreaks wiped out 30–60% of Europe’s population. And our travel across the globe allowed us to bring diseases with us to places they would never have otherwise reached; following European colonization of the Americas, disease outbreaks wiped out up to 95% native populations.</w:t>
      </w:r>
      <w:r>
        <w:rPr>
          <w:sz w:val="16"/>
        </w:rPr>
        <w:t xml:space="preserve"> </w:t>
      </w:r>
      <w:r w:rsidRPr="00AD4C9D">
        <w:rPr>
          <w:sz w:val="16"/>
        </w:rPr>
        <w:t xml:space="preserve">The Industrial Revolution allowed huge changes in our capabilities as a species. It allowed </w:t>
      </w:r>
      <w:r w:rsidRPr="009D2BF1">
        <w:rPr>
          <w:rStyle w:val="Emphasis"/>
        </w:rPr>
        <w:t>rapid progress</w:t>
      </w:r>
      <w:r w:rsidRPr="00AD4C9D">
        <w:rPr>
          <w:sz w:val="16"/>
        </w:rPr>
        <w:t xml:space="preserve"> </w:t>
      </w:r>
      <w:r w:rsidRPr="009D2BF1">
        <w:rPr>
          <w:rStyle w:val="StyleUnderline"/>
        </w:rPr>
        <w:t xml:space="preserve">in scientific knowledge, </w:t>
      </w:r>
      <w:r w:rsidRPr="009D2BF1">
        <w:rPr>
          <w:rStyle w:val="Emphasis"/>
        </w:rPr>
        <w:t>engineering</w:t>
      </w:r>
      <w:r w:rsidRPr="009D2BF1">
        <w:rPr>
          <w:rStyle w:val="StyleUnderline"/>
        </w:rPr>
        <w:t>, and manufacturing capability</w:t>
      </w:r>
      <w:r w:rsidRPr="00AD4C9D">
        <w:rPr>
          <w:sz w:val="16"/>
        </w:rPr>
        <w:t xml:space="preserve">. It </w:t>
      </w:r>
      <w:r w:rsidRPr="009D2BF1">
        <w:rPr>
          <w:rStyle w:val="StyleUnderline"/>
        </w:rPr>
        <w:t>allowed us to draw heavily from</w:t>
      </w:r>
      <w:r w:rsidRPr="00AD4C9D">
        <w:rPr>
          <w:sz w:val="16"/>
        </w:rPr>
        <w:t xml:space="preserve"> cheap, powerful, and rapidly available </w:t>
      </w:r>
      <w:r w:rsidRPr="009D2BF1">
        <w:rPr>
          <w:rStyle w:val="Emphasis"/>
        </w:rPr>
        <w:t>energy sources</w:t>
      </w:r>
      <w:r w:rsidRPr="00AD4C9D">
        <w:rPr>
          <w:sz w:val="16"/>
        </w:rPr>
        <w:t xml:space="preserve">—fossil fuels. It helped us to support a much greater global population. The global population more than doubled between 1700 and 1850, and population in England—birthplace of the Industrial Revolution—increased from 5 to 15 million in the same period, and doubled again to 30 million by 1900.4 In effect, these </w:t>
      </w:r>
      <w:r w:rsidRPr="009D2BF1">
        <w:rPr>
          <w:rStyle w:val="Emphasis"/>
        </w:rPr>
        <w:t>new technological capabilities</w:t>
      </w:r>
      <w:r w:rsidRPr="00AD4C9D">
        <w:rPr>
          <w:sz w:val="16"/>
        </w:rPr>
        <w:t xml:space="preserve"> </w:t>
      </w:r>
      <w:r w:rsidRPr="009D2BF1">
        <w:rPr>
          <w:rStyle w:val="StyleUnderline"/>
        </w:rPr>
        <w:t>allowed us to extract more resources</w:t>
      </w:r>
      <w:r w:rsidRPr="00AD4C9D">
        <w:rPr>
          <w:sz w:val="16"/>
        </w:rPr>
        <w:t xml:space="preserve">, create much greater changes to our environment, and support more of us than had ever previously been possible. </w:t>
      </w:r>
      <w:r w:rsidRPr="009D2BF1">
        <w:rPr>
          <w:rStyle w:val="StyleUnderline"/>
        </w:rPr>
        <w:t xml:space="preserve">This is a path we have been </w:t>
      </w:r>
      <w:r w:rsidRPr="009D2BF1">
        <w:rPr>
          <w:rStyle w:val="Emphasis"/>
        </w:rPr>
        <w:t>accelerating</w:t>
      </w:r>
      <w:r w:rsidRPr="009D2BF1">
        <w:rPr>
          <w:rStyle w:val="StyleUnderline"/>
        </w:rPr>
        <w:t xml:space="preserve"> along</w:t>
      </w:r>
      <w:r w:rsidRPr="00AD4C9D">
        <w:rPr>
          <w:sz w:val="16"/>
        </w:rPr>
        <w:t xml:space="preserve"> ever since then, with greater globalization, further scientific and technological development, a rising global population, and, in developed nations at least, a rising quality of life and resource use footprint.</w:t>
      </w:r>
      <w:r>
        <w:rPr>
          <w:sz w:val="16"/>
        </w:rPr>
        <w:t xml:space="preserve"> </w:t>
      </w:r>
      <w:r w:rsidRPr="00AD4C9D">
        <w:rPr>
          <w:sz w:val="16"/>
        </w:rPr>
        <w:t>On July 16, 1945, the day of the Trinity atomic bomb test, another milestone was reached. Humans had developed a weapon that could plausibly change the global environment in such an extreme way as to threaten the continued existence of the human species.</w:t>
      </w:r>
      <w:r>
        <w:rPr>
          <w:sz w:val="16"/>
        </w:rPr>
        <w:t xml:space="preserve"> </w:t>
      </w:r>
      <w:r w:rsidRPr="00AD4C9D">
        <w:rPr>
          <w:sz w:val="16"/>
        </w:rPr>
        <w:t>Yellowstone National Park (Wyoming, USA) is home to one of the planet’s hot spots, where a massive volcanic explosion could someday occur.</w:t>
      </w:r>
      <w:r>
        <w:rPr>
          <w:sz w:val="16"/>
        </w:rPr>
        <w:t xml:space="preserve"> </w:t>
      </w:r>
      <w:r w:rsidRPr="00AD4C9D">
        <w:rPr>
          <w:sz w:val="16"/>
        </w:rPr>
        <w:t>Power, Coordination, and Complexity</w:t>
      </w:r>
      <w:r>
        <w:rPr>
          <w:sz w:val="16"/>
        </w:rPr>
        <w:t xml:space="preserve"> </w:t>
      </w:r>
      <w:r w:rsidRPr="000266BC">
        <w:rPr>
          <w:rStyle w:val="Emphasis"/>
        </w:rPr>
        <w:t>Humanity</w:t>
      </w:r>
      <w:r w:rsidRPr="00AD4C9D">
        <w:rPr>
          <w:sz w:val="16"/>
        </w:rPr>
        <w:t xml:space="preserve"> </w:t>
      </w:r>
      <w:r w:rsidRPr="000266BC">
        <w:rPr>
          <w:rStyle w:val="StyleUnderline"/>
        </w:rPr>
        <w:t>now</w:t>
      </w:r>
      <w:r w:rsidRPr="00AD4C9D">
        <w:rPr>
          <w:sz w:val="16"/>
        </w:rPr>
        <w:t xml:space="preserve"> has a </w:t>
      </w:r>
      <w:r w:rsidRPr="000266BC">
        <w:rPr>
          <w:rStyle w:val="StyleUnderline"/>
        </w:rPr>
        <w:t xml:space="preserve">far </w:t>
      </w:r>
      <w:r w:rsidRPr="000266BC">
        <w:rPr>
          <w:rStyle w:val="Emphasis"/>
        </w:rPr>
        <w:t>greater power</w:t>
      </w:r>
      <w:r w:rsidRPr="00AD4C9D">
        <w:rPr>
          <w:sz w:val="16"/>
        </w:rPr>
        <w:t xml:space="preserve"> </w:t>
      </w:r>
      <w:r w:rsidRPr="000266BC">
        <w:rPr>
          <w:rStyle w:val="StyleUnderline"/>
        </w:rPr>
        <w:t>to shape its environment</w:t>
      </w:r>
      <w:r w:rsidRPr="00AD4C9D">
        <w:rPr>
          <w:sz w:val="16"/>
        </w:rPr>
        <w:t xml:space="preserve">, locally and globally, than any species that has existed to our knowledge; more so even than the cyanobacteria that turned this into a planet of oxygen-breathing life. We have repurposed huge swathes of the world’s land to our purposes—as fields to produce food for us, cities to house billions of us, roads to ease our transport, mines to provide our material resources, and landfill to house our waste. We have developed structures and tools such as air conditioning and heating that allow us to populate nearly every habitat on earth, the supply networks needed to maintain us across these locations, </w:t>
      </w:r>
      <w:r w:rsidRPr="000266BC">
        <w:rPr>
          <w:rStyle w:val="Emphasis"/>
        </w:rPr>
        <w:t xml:space="preserve">scientific </w:t>
      </w:r>
      <w:r w:rsidRPr="001A0C86">
        <w:rPr>
          <w:rStyle w:val="Emphasis"/>
          <w:highlight w:val="cyan"/>
        </w:rPr>
        <w:t>breakthroughs</w:t>
      </w:r>
      <w:r w:rsidRPr="00AD4C9D">
        <w:rPr>
          <w:sz w:val="16"/>
        </w:rPr>
        <w:t xml:space="preserve"> such as antibiotics, and practices such as sanitation and pest control to </w:t>
      </w:r>
      <w:r w:rsidRPr="001A0C86">
        <w:rPr>
          <w:rStyle w:val="StyleUnderline"/>
          <w:highlight w:val="cyan"/>
        </w:rPr>
        <w:t>defend ourselves from</w:t>
      </w:r>
      <w:r w:rsidRPr="00AD4C9D">
        <w:rPr>
          <w:sz w:val="16"/>
        </w:rPr>
        <w:t xml:space="preserve"> the </w:t>
      </w:r>
      <w:r w:rsidRPr="001A0C86">
        <w:rPr>
          <w:rStyle w:val="Emphasis"/>
          <w:highlight w:val="cyan"/>
        </w:rPr>
        <w:t>pathogens</w:t>
      </w:r>
      <w:r w:rsidRPr="00AD4C9D">
        <w:rPr>
          <w:sz w:val="16"/>
        </w:rPr>
        <w:t xml:space="preserve"> and pests of our environments. We also modify ourselves to be better adapted to our environments, for example through the use of vaccines.</w:t>
      </w:r>
      <w:r>
        <w:rPr>
          <w:sz w:val="16"/>
        </w:rPr>
        <w:t xml:space="preserve"> </w:t>
      </w:r>
      <w:r w:rsidRPr="00AD4C9D">
        <w:rPr>
          <w:sz w:val="16"/>
        </w:rPr>
        <w:t xml:space="preserve">This </w:t>
      </w:r>
      <w:r w:rsidRPr="000266BC">
        <w:rPr>
          <w:rStyle w:val="Emphasis"/>
        </w:rPr>
        <w:t>increased power</w:t>
      </w:r>
      <w:r w:rsidRPr="00AD4C9D">
        <w:rPr>
          <w:sz w:val="16"/>
        </w:rPr>
        <w:t xml:space="preserve"> over ourselves and our environment, combined with methods to network and coordinate our activities over large numbers and wide areas, has </w:t>
      </w:r>
      <w:r w:rsidRPr="001A0C86">
        <w:rPr>
          <w:rStyle w:val="StyleUnderline"/>
          <w:highlight w:val="cyan"/>
        </w:rPr>
        <w:t>created</w:t>
      </w:r>
      <w:r w:rsidRPr="000266BC">
        <w:rPr>
          <w:rStyle w:val="StyleUnderline"/>
        </w:rPr>
        <w:t xml:space="preserve"> </w:t>
      </w:r>
      <w:r w:rsidRPr="000266BC">
        <w:rPr>
          <w:rStyle w:val="Emphasis"/>
        </w:rPr>
        <w:t xml:space="preserve">great </w:t>
      </w:r>
      <w:r w:rsidRPr="001A0C86">
        <w:rPr>
          <w:rStyle w:val="Emphasis"/>
          <w:highlight w:val="cyan"/>
        </w:rPr>
        <w:t>resilience</w:t>
      </w:r>
      <w:r w:rsidRPr="00AD4C9D">
        <w:rPr>
          <w:sz w:val="16"/>
        </w:rPr>
        <w:t xml:space="preserve"> against many threats we face. In most of the developed world </w:t>
      </w:r>
      <w:r w:rsidRPr="000266BC">
        <w:rPr>
          <w:rStyle w:val="StyleUnderline"/>
        </w:rPr>
        <w:t>we can guarantee</w:t>
      </w:r>
      <w:r w:rsidRPr="00AD4C9D">
        <w:rPr>
          <w:sz w:val="16"/>
        </w:rPr>
        <w:t xml:space="preserve"> adequate </w:t>
      </w:r>
      <w:r w:rsidRPr="000266BC">
        <w:rPr>
          <w:rStyle w:val="Emphasis"/>
        </w:rPr>
        <w:t>food</w:t>
      </w:r>
      <w:r w:rsidRPr="00AD4C9D">
        <w:rPr>
          <w:sz w:val="16"/>
        </w:rPr>
        <w:t xml:space="preserve"> </w:t>
      </w:r>
      <w:r w:rsidRPr="000266BC">
        <w:rPr>
          <w:rStyle w:val="StyleUnderline"/>
        </w:rPr>
        <w:t>and</w:t>
      </w:r>
      <w:r w:rsidRPr="00AD4C9D">
        <w:rPr>
          <w:sz w:val="16"/>
        </w:rPr>
        <w:t xml:space="preserve"> </w:t>
      </w:r>
      <w:r w:rsidRPr="000266BC">
        <w:rPr>
          <w:rStyle w:val="Emphasis"/>
        </w:rPr>
        <w:t>water</w:t>
      </w:r>
      <w:r w:rsidRPr="00AD4C9D">
        <w:rPr>
          <w:sz w:val="16"/>
        </w:rPr>
        <w:t xml:space="preserve"> access for the large majority of the population, given normal fluctuations in yield; our food sources are varied in type and geographical location, and many countries maintain food stockpiles. Similarly, </w:t>
      </w:r>
      <w:r w:rsidRPr="000266BC">
        <w:rPr>
          <w:rStyle w:val="Emphasis"/>
        </w:rPr>
        <w:t>electricity grids</w:t>
      </w:r>
      <w:r w:rsidRPr="00AD4C9D">
        <w:rPr>
          <w:sz w:val="16"/>
        </w:rPr>
        <w:t xml:space="preserve"> </w:t>
      </w:r>
      <w:r w:rsidRPr="000266BC">
        <w:rPr>
          <w:rStyle w:val="StyleUnderline"/>
        </w:rPr>
        <w:t>provide a stable source of</w:t>
      </w:r>
      <w:r w:rsidRPr="00AD4C9D">
        <w:rPr>
          <w:sz w:val="16"/>
        </w:rPr>
        <w:t xml:space="preserve"> energy for developed populations, given normal fluctuations in supply. We have adequate hygiene systems and access to medical services, given normal </w:t>
      </w:r>
      <w:r w:rsidRPr="00265347">
        <w:rPr>
          <w:sz w:val="16"/>
        </w:rPr>
        <w:t xml:space="preserve">fluctuations in disease burden, and so forth. Furthermore, we have sufficient societal stability and resources that we can support many </w:t>
      </w:r>
      <w:r w:rsidRPr="00265347">
        <w:rPr>
          <w:rStyle w:val="Emphasis"/>
        </w:rPr>
        <w:t>brilliant people</w:t>
      </w:r>
      <w:r w:rsidRPr="00265347">
        <w:rPr>
          <w:sz w:val="16"/>
        </w:rPr>
        <w:t xml:space="preserve"> to </w:t>
      </w:r>
      <w:r w:rsidRPr="00265347">
        <w:rPr>
          <w:rStyle w:val="StyleUnderline"/>
        </w:rPr>
        <w:t xml:space="preserve">work on </w:t>
      </w:r>
      <w:r w:rsidRPr="00265347">
        <w:rPr>
          <w:rStyle w:val="Emphasis"/>
        </w:rPr>
        <w:t>solutions</w:t>
      </w:r>
      <w:r w:rsidRPr="00265347">
        <w:rPr>
          <w:sz w:val="16"/>
        </w:rPr>
        <w:t xml:space="preserve"> to emerging problems, or </w:t>
      </w:r>
      <w:r w:rsidRPr="00265347">
        <w:rPr>
          <w:rStyle w:val="StyleUnderline"/>
        </w:rPr>
        <w:t xml:space="preserve">to advance our </w:t>
      </w:r>
      <w:r w:rsidRPr="00265347">
        <w:rPr>
          <w:rStyle w:val="Emphasis"/>
        </w:rPr>
        <w:t>sciences</w:t>
      </w:r>
      <w:r w:rsidRPr="00265347">
        <w:rPr>
          <w:rStyle w:val="StyleUnderline"/>
        </w:rPr>
        <w:t xml:space="preserve"> and </w:t>
      </w:r>
      <w:r w:rsidRPr="00265347">
        <w:rPr>
          <w:rStyle w:val="Emphasis"/>
        </w:rPr>
        <w:t>technologies</w:t>
      </w:r>
      <w:r w:rsidRPr="00265347">
        <w:rPr>
          <w:sz w:val="16"/>
        </w:rPr>
        <w:t xml:space="preserve"> </w:t>
      </w:r>
      <w:r w:rsidRPr="00265347">
        <w:rPr>
          <w:rStyle w:val="StyleUnderline"/>
        </w:rPr>
        <w:t>to</w:t>
      </w:r>
      <w:r w:rsidRPr="00265347">
        <w:rPr>
          <w:sz w:val="16"/>
        </w:rPr>
        <w:t xml:space="preserve"> give us ever-greater tools to shape our environments, increase our quality of life, and </w:t>
      </w:r>
      <w:r w:rsidRPr="00265347">
        <w:rPr>
          <w:rStyle w:val="StyleUnderline"/>
        </w:rPr>
        <w:t>solve</w:t>
      </w:r>
      <w:r w:rsidRPr="00265347">
        <w:rPr>
          <w:sz w:val="16"/>
        </w:rPr>
        <w:t xml:space="preserve"> our future </w:t>
      </w:r>
      <w:r w:rsidRPr="00265347">
        <w:rPr>
          <w:rStyle w:val="StyleUnderline"/>
        </w:rPr>
        <w:t>problems</w:t>
      </w:r>
      <w:r w:rsidRPr="00265347">
        <w:rPr>
          <w:sz w:val="16"/>
        </w:rPr>
        <w:t>.</w:t>
      </w:r>
      <w:r>
        <w:rPr>
          <w:sz w:val="16"/>
        </w:rPr>
        <w:t xml:space="preserve"> </w:t>
      </w:r>
      <w:r w:rsidRPr="00265347">
        <w:rPr>
          <w:sz w:val="16"/>
        </w:rPr>
        <w:t>It goes without saying that these privileges exist to a far lesser degree in developing nations, and that many of these privileges depend on often exploitative relationships with developing nations, but this is outside the scope of this chapter. Here the focus is on the resilience or vulnerability of the human-as-species, which is tied more closely to the resilience of the best-off than the vulnerability of the poorest, except to the extent that catastrophes affecting the world’s most vulnerable populations would certainly impact the resilience of less vulnerable populations.</w:t>
      </w:r>
      <w:r>
        <w:rPr>
          <w:sz w:val="16"/>
        </w:rPr>
        <w:t xml:space="preserve"> </w:t>
      </w:r>
      <w:r w:rsidRPr="00265347">
        <w:rPr>
          <w:rStyle w:val="StyleUnderline"/>
        </w:rPr>
        <w:t xml:space="preserve">Many of the </w:t>
      </w:r>
      <w:r w:rsidRPr="00265347">
        <w:rPr>
          <w:rStyle w:val="Emphasis"/>
        </w:rPr>
        <w:t>tools</w:t>
      </w:r>
      <w:r w:rsidRPr="00265347">
        <w:rPr>
          <w:sz w:val="16"/>
        </w:rPr>
        <w:t xml:space="preserve">, </w:t>
      </w:r>
      <w:r w:rsidRPr="00265347">
        <w:rPr>
          <w:rStyle w:val="Emphasis"/>
        </w:rPr>
        <w:t>networks</w:t>
      </w:r>
      <w:r w:rsidRPr="00265347">
        <w:rPr>
          <w:sz w:val="16"/>
        </w:rPr>
        <w:t xml:space="preserve">, </w:t>
      </w:r>
      <w:r w:rsidRPr="00265347">
        <w:rPr>
          <w:rStyle w:val="StyleUnderline"/>
        </w:rPr>
        <w:t>and</w:t>
      </w:r>
      <w:r w:rsidRPr="00265347">
        <w:rPr>
          <w:sz w:val="16"/>
        </w:rPr>
        <w:t xml:space="preserve"> </w:t>
      </w:r>
      <w:r w:rsidRPr="00265347">
        <w:rPr>
          <w:rStyle w:val="Emphasis"/>
        </w:rPr>
        <w:t>processes</w:t>
      </w:r>
      <w:r w:rsidRPr="00265347">
        <w:rPr>
          <w:sz w:val="16"/>
        </w:rPr>
        <w:t xml:space="preserve"> </w:t>
      </w:r>
      <w:r w:rsidRPr="00265347">
        <w:rPr>
          <w:rStyle w:val="StyleUnderline"/>
        </w:rPr>
        <w:t>that make us more resilient</w:t>
      </w:r>
      <w:r w:rsidRPr="00265347">
        <w:rPr>
          <w:sz w:val="16"/>
        </w:rPr>
        <w:t xml:space="preserve"> and efficient</w:t>
      </w:r>
      <w:r w:rsidRPr="00AD4C9D">
        <w:rPr>
          <w:sz w:val="16"/>
        </w:rPr>
        <w:t xml:space="preserve"> in “normal” circumstances, however, </w:t>
      </w:r>
      <w:r w:rsidRPr="000266BC">
        <w:rPr>
          <w:rStyle w:val="StyleUnderline"/>
        </w:rPr>
        <w:t xml:space="preserve">may make us more </w:t>
      </w:r>
      <w:r w:rsidRPr="000266BC">
        <w:rPr>
          <w:rStyle w:val="Emphasis"/>
        </w:rPr>
        <w:t>vulnerable</w:t>
      </w:r>
      <w:r w:rsidRPr="00AD4C9D">
        <w:rPr>
          <w:sz w:val="16"/>
        </w:rPr>
        <w:t xml:space="preserve"> in the face of extreme circumstances. While a moderate disruption (for example, a reduced local crop yield) can be absorbed by a network, and compensated for, a catastrophic disruption may overwhelm the entire system, and cascade into linked systems in unpredictable ways. Systems critical for human flourishing, such as food, energy, and water, are inextricably interlinked (the “food-water-energy nexus”) and a disruption in one is near-guaranteed to impact the stability of the others. Further, these affect and are affected by many other human- and human-affected processes: our physical, communications, and electronic infrastructure, political stability (wars tend to both precede and follow famines), financial systems, and extreme weather (increasingly a human-affected phenomenon). These interactions are very dynamic and difficult to predict. Should the water supply from the Himalayas dry up one year, we have very little idea of the full extent of the regional and global impact, although we could reasonably speculate about </w:t>
      </w:r>
      <w:r w:rsidRPr="001A0C86">
        <w:rPr>
          <w:rStyle w:val="Emphasis"/>
          <w:highlight w:val="cyan"/>
        </w:rPr>
        <w:t>droughts</w:t>
      </w:r>
      <w:r w:rsidRPr="00AD4C9D">
        <w:rPr>
          <w:sz w:val="16"/>
        </w:rPr>
        <w:t xml:space="preserve">, major </w:t>
      </w:r>
      <w:r w:rsidRPr="000266BC">
        <w:rPr>
          <w:rStyle w:val="Emphasis"/>
        </w:rPr>
        <w:t>crop failures</w:t>
      </w:r>
      <w:r w:rsidRPr="00AD4C9D">
        <w:rPr>
          <w:sz w:val="16"/>
        </w:rPr>
        <w:t xml:space="preserve">, and </w:t>
      </w:r>
      <w:r w:rsidRPr="000266BC">
        <w:rPr>
          <w:rStyle w:val="Emphasis"/>
        </w:rPr>
        <w:t xml:space="preserve">mass </w:t>
      </w:r>
      <w:r w:rsidRPr="001A0C86">
        <w:rPr>
          <w:rStyle w:val="Emphasis"/>
          <w:highlight w:val="cyan"/>
        </w:rPr>
        <w:t>starvation</w:t>
      </w:r>
      <w:r w:rsidRPr="00AD4C9D">
        <w:rPr>
          <w:sz w:val="16"/>
        </w:rPr>
        <w:t xml:space="preserve">, </w:t>
      </w:r>
      <w:r w:rsidRPr="001A0C86">
        <w:rPr>
          <w:rStyle w:val="Emphasis"/>
          <w:highlight w:val="cyan"/>
        </w:rPr>
        <w:t>financial crises</w:t>
      </w:r>
      <w:r w:rsidRPr="00AD4C9D">
        <w:rPr>
          <w:sz w:val="16"/>
        </w:rPr>
        <w:t xml:space="preserve">, a massive immigration crisis, </w:t>
      </w:r>
      <w:r w:rsidRPr="000266BC">
        <w:rPr>
          <w:rStyle w:val="Emphasis"/>
        </w:rPr>
        <w:t xml:space="preserve">regional </w:t>
      </w:r>
      <w:r w:rsidRPr="001A0C86">
        <w:rPr>
          <w:rStyle w:val="Emphasis"/>
          <w:highlight w:val="cyan"/>
        </w:rPr>
        <w:t>warfare</w:t>
      </w:r>
      <w:r w:rsidRPr="00AD4C9D">
        <w:rPr>
          <w:sz w:val="16"/>
        </w:rPr>
        <w:t xml:space="preserve"> that </w:t>
      </w:r>
      <w:r w:rsidRPr="001A0C86">
        <w:rPr>
          <w:rStyle w:val="StyleUnderline"/>
          <w:highlight w:val="cyan"/>
        </w:rPr>
        <w:t xml:space="preserve">could go </w:t>
      </w:r>
      <w:r w:rsidRPr="001A0C86">
        <w:rPr>
          <w:rStyle w:val="Emphasis"/>
          <w:highlight w:val="cyan"/>
        </w:rPr>
        <w:t>nuclear</w:t>
      </w:r>
      <w:r w:rsidRPr="001A0C86">
        <w:rPr>
          <w:sz w:val="16"/>
          <w:highlight w:val="cyan"/>
        </w:rPr>
        <w:t xml:space="preserve"> </w:t>
      </w:r>
      <w:r w:rsidRPr="001A0C86">
        <w:rPr>
          <w:rStyle w:val="StyleUnderline"/>
          <w:highlight w:val="cyan"/>
        </w:rPr>
        <w:t>and</w:t>
      </w:r>
      <w:r w:rsidRPr="001A0C86">
        <w:rPr>
          <w:sz w:val="16"/>
          <w:highlight w:val="cyan"/>
        </w:rPr>
        <w:t xml:space="preserve"> </w:t>
      </w:r>
      <w:r w:rsidRPr="001A0C86">
        <w:rPr>
          <w:rStyle w:val="Emphasis"/>
          <w:highlight w:val="cyan"/>
        </w:rPr>
        <w:t>escalate internationally</w:t>
      </w:r>
      <w:r w:rsidRPr="00AD4C9D">
        <w:rPr>
          <w:sz w:val="16"/>
        </w:rPr>
        <w:t xml:space="preserve">, and so forth. Although unlikely, it is not outside the bounds of imagination that through a series of unfortunate events, </w:t>
      </w:r>
      <w:r w:rsidRPr="000266BC">
        <w:rPr>
          <w:rStyle w:val="StyleUnderline"/>
        </w:rPr>
        <w:t xml:space="preserve">a catastrophe might escalate to one that would threaten the </w:t>
      </w:r>
      <w:r w:rsidRPr="001A0C86">
        <w:rPr>
          <w:rStyle w:val="Emphasis"/>
          <w:highlight w:val="cyan"/>
        </w:rPr>
        <w:t>collapse</w:t>
      </w:r>
      <w:r w:rsidRPr="000266BC">
        <w:rPr>
          <w:rStyle w:val="StyleUnderline"/>
        </w:rPr>
        <w:t xml:space="preserve"> of </w:t>
      </w:r>
      <w:r w:rsidRPr="000266BC">
        <w:rPr>
          <w:rStyle w:val="Emphasis"/>
        </w:rPr>
        <w:t xml:space="preserve">global </w:t>
      </w:r>
      <w:r w:rsidRPr="001A0C86">
        <w:rPr>
          <w:rStyle w:val="Emphasis"/>
          <w:highlight w:val="cyan"/>
        </w:rPr>
        <w:t>civilization</w:t>
      </w:r>
      <w:r w:rsidRPr="00AD4C9D">
        <w:rPr>
          <w:sz w:val="16"/>
        </w:rPr>
        <w:t>.</w:t>
      </w:r>
      <w:r>
        <w:rPr>
          <w:sz w:val="16"/>
        </w:rPr>
        <w:t xml:space="preserve"> </w:t>
      </w:r>
      <w:r w:rsidRPr="00AD4C9D">
        <w:rPr>
          <w:sz w:val="10"/>
          <w:szCs w:val="10"/>
        </w:rPr>
        <w:t>Two factors stand out.</w:t>
      </w:r>
      <w:r>
        <w:rPr>
          <w:sz w:val="10"/>
          <w:szCs w:val="10"/>
        </w:rPr>
        <w:t xml:space="preserve"> </w:t>
      </w:r>
      <w:r w:rsidRPr="00AD4C9D">
        <w:rPr>
          <w:sz w:val="10"/>
          <w:szCs w:val="10"/>
        </w:rPr>
        <w:t>Firstly, the processes underpinning our planet’s health are interlinked in all sorts of complex ways, and our activities are serving to increase the level of complexity, interlinkage, and unpredictability—particularly in the case of extreme events.</w:t>
      </w:r>
      <w:r>
        <w:rPr>
          <w:sz w:val="10"/>
          <w:szCs w:val="10"/>
        </w:rPr>
        <w:t xml:space="preserve"> </w:t>
      </w:r>
      <w:r w:rsidRPr="00AD4C9D">
        <w:rPr>
          <w:sz w:val="10"/>
          <w:szCs w:val="10"/>
        </w:rPr>
        <w:t>Secondly, the fact is that, despite our various coordinated processes, we as a species are very limited in our ability to act as a globally coordinated entity, capable of taking the most rational actions in the interests of the whole—or in the best interests of our continued survival and flourishing.</w:t>
      </w:r>
      <w:r>
        <w:rPr>
          <w:sz w:val="10"/>
          <w:szCs w:val="10"/>
        </w:rPr>
        <w:t xml:space="preserve"> </w:t>
      </w:r>
      <w:r w:rsidRPr="00AD4C9D">
        <w:rPr>
          <w:sz w:val="10"/>
          <w:szCs w:val="10"/>
        </w:rPr>
        <w:t>This second factor manifests itself in global inequality, which benefits developed nations in some ways, but also introduces major global vulnerabilities; the droughts, famines, floods, and mass displacement of populations likely to result from the impacts of climate change in the developing world are sure to negatively affect even the richest nations. It manifests itself in an inability to act optimally in the face of many of our biggest challenges. More effective coordination on action, communication, and resource distribution would make us more resilient in the face of pandemic outbreaks, as illustrated so vividly by the Ebola outbreak of 2014; a relatively mild outbreak of what should be an easily controllable disease served to highlight how inadequate pandemic preparedness and response was.5, 6 We were lucky that the disease was not one with greater pandemic potential, such as one capable of airborne transmission and with long incubation times.</w:t>
      </w:r>
      <w:r>
        <w:rPr>
          <w:sz w:val="10"/>
          <w:szCs w:val="10"/>
        </w:rPr>
        <w:t xml:space="preserve"> </w:t>
      </w:r>
      <w:r w:rsidRPr="00AD4C9D">
        <w:rPr>
          <w:sz w:val="16"/>
        </w:rPr>
        <w:t xml:space="preserve">Our limited ability to coordinate in our long-term interest manifests itself in a difficulty in limiting our global resource use, limiting the impact of our collective activities on our global habitat, and of investing our resources optimally for our long-term survival and well-being. And it limits our ability to guarantee that </w:t>
      </w:r>
      <w:r w:rsidRPr="001A0C86">
        <w:rPr>
          <w:rStyle w:val="StyleUnderline"/>
          <w:highlight w:val="cyan"/>
        </w:rPr>
        <w:t xml:space="preserve">advances in </w:t>
      </w:r>
      <w:r w:rsidRPr="001A0C86">
        <w:rPr>
          <w:rStyle w:val="Emphasis"/>
          <w:highlight w:val="cyan"/>
        </w:rPr>
        <w:t>science</w:t>
      </w:r>
      <w:r w:rsidRPr="00AD4C9D">
        <w:rPr>
          <w:sz w:val="16"/>
        </w:rPr>
        <w:t xml:space="preserve"> </w:t>
      </w:r>
      <w:r w:rsidRPr="000266BC">
        <w:rPr>
          <w:rStyle w:val="StyleUnderline"/>
        </w:rPr>
        <w:t>and</w:t>
      </w:r>
      <w:r w:rsidRPr="00AD4C9D">
        <w:rPr>
          <w:sz w:val="16"/>
        </w:rPr>
        <w:t xml:space="preserve"> </w:t>
      </w:r>
      <w:r w:rsidRPr="000266BC">
        <w:rPr>
          <w:rStyle w:val="Emphasis"/>
        </w:rPr>
        <w:t>technology</w:t>
      </w:r>
      <w:r w:rsidRPr="00AD4C9D">
        <w:rPr>
          <w:sz w:val="16"/>
        </w:rPr>
        <w:t xml:space="preserve"> be applied to </w:t>
      </w:r>
      <w:r w:rsidRPr="000266BC">
        <w:rPr>
          <w:rStyle w:val="Emphasis"/>
        </w:rPr>
        <w:t>f</w:t>
      </w:r>
      <w:r w:rsidRPr="001A0C86">
        <w:rPr>
          <w:rStyle w:val="Emphasis"/>
          <w:highlight w:val="cyan"/>
        </w:rPr>
        <w:t>urther</w:t>
      </w:r>
      <w:r w:rsidRPr="00AD4C9D">
        <w:rPr>
          <w:sz w:val="16"/>
        </w:rPr>
        <w:t xml:space="preserve">ing </w:t>
      </w:r>
      <w:r w:rsidRPr="000266BC">
        <w:rPr>
          <w:rStyle w:val="StyleUnderline"/>
        </w:rPr>
        <w:t xml:space="preserve">our well-being and </w:t>
      </w:r>
      <w:r w:rsidRPr="001A0C86">
        <w:rPr>
          <w:rStyle w:val="StyleUnderline"/>
          <w:highlight w:val="cyan"/>
        </w:rPr>
        <w:t>resilience</w:t>
      </w:r>
      <w:r w:rsidRPr="000266BC">
        <w:rPr>
          <w:rStyle w:val="StyleUnderline"/>
        </w:rPr>
        <w:t xml:space="preserve">, as opposed to being </w:t>
      </w:r>
      <w:r w:rsidRPr="000266BC">
        <w:rPr>
          <w:rStyle w:val="Emphasis"/>
        </w:rPr>
        <w:t>destabilizing</w:t>
      </w:r>
      <w:r w:rsidRPr="00AD4C9D">
        <w:rPr>
          <w:sz w:val="16"/>
        </w:rPr>
        <w:t xml:space="preserve"> </w:t>
      </w:r>
      <w:r w:rsidRPr="000266BC">
        <w:rPr>
          <w:rStyle w:val="StyleUnderline"/>
        </w:rPr>
        <w:t xml:space="preserve">or even used for </w:t>
      </w:r>
      <w:r w:rsidRPr="000266BC">
        <w:rPr>
          <w:rStyle w:val="Emphasis"/>
        </w:rPr>
        <w:t>catastrophically hostile purposes</w:t>
      </w:r>
      <w:r w:rsidRPr="00AD4C9D">
        <w:rPr>
          <w:sz w:val="16"/>
        </w:rPr>
        <w:t xml:space="preserve">, </w:t>
      </w:r>
      <w:r w:rsidRPr="000266BC">
        <w:rPr>
          <w:rStyle w:val="StyleUnderline"/>
        </w:rPr>
        <w:t xml:space="preserve">such as in the case of </w:t>
      </w:r>
      <w:r w:rsidRPr="000266BC">
        <w:rPr>
          <w:rStyle w:val="Emphasis"/>
        </w:rPr>
        <w:t>nuclear weapons</w:t>
      </w:r>
      <w:r w:rsidRPr="00AD4C9D">
        <w:rPr>
          <w:sz w:val="16"/>
        </w:rPr>
        <w:t>.</w:t>
      </w:r>
      <w:r>
        <w:rPr>
          <w:sz w:val="16"/>
        </w:rPr>
        <w:t xml:space="preserve"> </w:t>
      </w:r>
      <w:r w:rsidRPr="00AD4C9D">
        <w:rPr>
          <w:sz w:val="16"/>
        </w:rPr>
        <w:t xml:space="preserve">Collective action problems are as old as humanity,7 and we have made significant progress in designing effective institutions, particularly in the aftermath of World War I and II. However, the stakes related to these problems become far greater as our power to influence our environment grows—through sheer force of numbers and distribution across the planet, and through more powerful scientific and technological tools with which to achieve our myriad aims or to frustrate those of our fellows. We are entering an era in which </w:t>
      </w:r>
      <w:r w:rsidRPr="000266BC">
        <w:rPr>
          <w:rStyle w:val="StyleUnderline"/>
        </w:rPr>
        <w:t xml:space="preserve">our </w:t>
      </w:r>
      <w:r w:rsidRPr="000266BC">
        <w:rPr>
          <w:rStyle w:val="Emphasis"/>
        </w:rPr>
        <w:t>greatest risks</w:t>
      </w:r>
      <w:r w:rsidRPr="00AD4C9D">
        <w:rPr>
          <w:sz w:val="16"/>
        </w:rPr>
        <w:t xml:space="preserve"> </w:t>
      </w:r>
      <w:r w:rsidRPr="000266BC">
        <w:rPr>
          <w:rStyle w:val="StyleUnderline"/>
        </w:rPr>
        <w:t xml:space="preserve">are overwhelmingly likely to be caused by our </w:t>
      </w:r>
      <w:r w:rsidRPr="000266BC">
        <w:rPr>
          <w:rStyle w:val="Emphasis"/>
        </w:rPr>
        <w:t>own activities</w:t>
      </w:r>
      <w:r w:rsidRPr="00AD4C9D">
        <w:rPr>
          <w:sz w:val="16"/>
        </w:rPr>
        <w:t xml:space="preserve">, </w:t>
      </w:r>
      <w:r w:rsidRPr="000266BC">
        <w:rPr>
          <w:rStyle w:val="StyleUnderline"/>
        </w:rPr>
        <w:t>and our own lack of capacity to</w:t>
      </w:r>
      <w:r w:rsidRPr="00AD4C9D">
        <w:rPr>
          <w:sz w:val="16"/>
        </w:rPr>
        <w:t xml:space="preserve"> collectively steer and </w:t>
      </w:r>
      <w:r w:rsidRPr="000266BC">
        <w:rPr>
          <w:rStyle w:val="StyleUnderline"/>
        </w:rPr>
        <w:t>limit our power</w:t>
      </w:r>
      <w:r w:rsidRPr="00AD4C9D">
        <w:rPr>
          <w:sz w:val="16"/>
        </w:rPr>
        <w:t>.</w:t>
      </w:r>
      <w:r>
        <w:rPr>
          <w:sz w:val="16"/>
        </w:rPr>
        <w:t xml:space="preserve"> </w:t>
      </w:r>
      <w:r w:rsidRPr="00AD4C9D">
        <w:rPr>
          <w:sz w:val="16"/>
        </w:rPr>
        <w:t>OUR FOOTPRINT ON THE EARTH</w:t>
      </w:r>
      <w:r>
        <w:rPr>
          <w:sz w:val="16"/>
        </w:rPr>
        <w:t xml:space="preserve"> </w:t>
      </w:r>
      <w:r w:rsidRPr="001A0C86">
        <w:rPr>
          <w:rStyle w:val="Emphasis"/>
          <w:highlight w:val="cyan"/>
        </w:rPr>
        <w:t>Population</w:t>
      </w:r>
      <w:r w:rsidRPr="001A0C86">
        <w:rPr>
          <w:sz w:val="16"/>
          <w:highlight w:val="cyan"/>
        </w:rPr>
        <w:t xml:space="preserve"> </w:t>
      </w:r>
      <w:r w:rsidRPr="001A0C86">
        <w:rPr>
          <w:rStyle w:val="StyleUnderline"/>
          <w:highlight w:val="cyan"/>
        </w:rPr>
        <w:t>and</w:t>
      </w:r>
      <w:r w:rsidRPr="001A0C86">
        <w:rPr>
          <w:sz w:val="16"/>
          <w:highlight w:val="cyan"/>
        </w:rPr>
        <w:t xml:space="preserve"> </w:t>
      </w:r>
      <w:r w:rsidRPr="001A0C86">
        <w:rPr>
          <w:rStyle w:val="Emphasis"/>
          <w:highlight w:val="cyan"/>
        </w:rPr>
        <w:t>Resource Use</w:t>
      </w:r>
      <w:r>
        <w:rPr>
          <w:sz w:val="16"/>
        </w:rPr>
        <w:t xml:space="preserve"> </w:t>
      </w:r>
      <w:r w:rsidRPr="00AD4C9D">
        <w:rPr>
          <w:sz w:val="10"/>
          <w:szCs w:val="10"/>
        </w:rPr>
        <w:t>The United Nations estimated the earth’s population at 7.4 billion as of March 2016, up from 6.1 billion in 2000, 2.5 billion in 1950, and 1.6 billion in 1900. Long-term growth is difficult to predict (being affected by many uncertain variables such as social norms, disease, and the occurrence of catastrophes) and thus varies widely between studies. However, UN projections currently point to a steady increase through the twenty-first century, albeit at a slower growth rate, reaching just shy of 11 billion in 2100.8 Most estimates indicate global population will eventually peak and then fall, although the point at which this will happen is very uncertain. Current estimates of resource use footprints indicate that the global population is using fifty percent more resources per year than the planet can replenish. This is likely to continue rising sharply; more quickly than the overall population. If the average person used as many resources as the average American, some estimates indicate the global population would be using resources at four times the rate that they can be replenished. The vast majority of the population does not use food, energy, and water, nor release CO2 at the rate of the average American. However, the rapid rise of a large middle class in China is beginning to result in much greater resource use and CO2 output in this region, and the same phenomenon is projected to occur a little later on in India.</w:t>
      </w:r>
      <w:r>
        <w:rPr>
          <w:sz w:val="10"/>
          <w:szCs w:val="10"/>
        </w:rPr>
        <w:t xml:space="preserve"> </w:t>
      </w:r>
      <w:r w:rsidRPr="001A0C86">
        <w:rPr>
          <w:rStyle w:val="StyleUnderline"/>
          <w:highlight w:val="cyan"/>
        </w:rPr>
        <w:t xml:space="preserve">Catastrophic </w:t>
      </w:r>
      <w:r w:rsidRPr="001A0C86">
        <w:rPr>
          <w:rStyle w:val="Emphasis"/>
          <w:highlight w:val="cyan"/>
        </w:rPr>
        <w:t>Climate Change</w:t>
      </w:r>
      <w:r>
        <w:rPr>
          <w:rStyle w:val="StyleUnderline"/>
        </w:rPr>
        <w:t xml:space="preserve"> </w:t>
      </w:r>
      <w:r w:rsidRPr="00AD4C9D">
        <w:rPr>
          <w:sz w:val="10"/>
          <w:szCs w:val="10"/>
        </w:rPr>
        <w:t>Without a significant change of course on CO2 emissions, the world is on course for significant human-driven global warming; according to the latest IPCC report, an increase of 2.5 to 7.8 °C can be expected under “business as usual” assumptions. The lower end of this scale will have significant negative repercussions for developing nations in particular but is unlikely to constitute a global catastrophe; however, the upper end of the scale would certainly have global catastrophic consequences. The wide range in part reflects significant uncertainty over how robust the climate system will be to the “forcing” effect of our activities. In particular, scientists focused on catastrophic climate change worry about a myriad of possible feedback loops. For example, a reduction of snow cover, which reflects the sun’s heat, could increase the rate of warming resulting in greater loss of snow cover. The loss of arctic permafrost might result in the release of large amounts of methane in the atmosphere, which would accelerate the greenhouse effect further. The extent to which oceans can continue to act as both “heat sinks” and “carbon sinks” as we push the concentration of CO2 in the atmosphere upward is unknown. Scientists theorize the existence of “tipping points,” which, once reached, might trigger an irreversible shift—for example, the collapse of the West Antarctic ice sheets or the melt of Greenland’s huge glaciers, or the collapse of the capacity for oceans to absorb heat and sequester CO2. In effect, beyond a certain point, a “rollercoaster” process may be triggered, where 3 degrees of temperature rise rapidly and irreversibly may lead to 4 degrees, and then 5.</w:t>
      </w:r>
      <w:r>
        <w:rPr>
          <w:sz w:val="10"/>
          <w:szCs w:val="10"/>
        </w:rPr>
        <w:t xml:space="preserve"> </w:t>
      </w:r>
      <w:r w:rsidRPr="00AD4C9D">
        <w:rPr>
          <w:sz w:val="10"/>
          <w:szCs w:val="10"/>
        </w:rPr>
        <w:t>Laudable progress has been made on achieving global coordination around the goal of reducing global carbon emissions, most notably in the aftermath of the December 2015 United Nations Climate Change Conference. 174 countries signed an agreement to reach zero net anthropogenic greenhouse gas emissions by the second half of the twenty-first century, and to “pursue efforts to limit” the temperature increase to 1.5 °C. But many experts hold that these goals are unrealistic, and that the commitments and actions being taken fall far short of what will be needed. According to the International Energy Agency’s Executive Director Fatih Birol: “We think we are lagging behind strongly in key technologies, and in the absence of a strong government push, those technologies will never be deployed into energy markets, and the chances of reaching the two-degree goal are very slim.”9</w:t>
      </w:r>
      <w:r>
        <w:rPr>
          <w:sz w:val="10"/>
          <w:szCs w:val="10"/>
        </w:rPr>
        <w:t xml:space="preserve"> </w:t>
      </w:r>
      <w:r w:rsidRPr="001A0C86">
        <w:rPr>
          <w:rStyle w:val="Emphasis"/>
          <w:highlight w:val="cyan"/>
        </w:rPr>
        <w:t>Soil Erosion</w:t>
      </w:r>
      <w:r>
        <w:rPr>
          <w:rStyle w:val="Emphasis"/>
        </w:rPr>
        <w:t xml:space="preserve"> </w:t>
      </w:r>
      <w:r w:rsidRPr="00AD4C9D">
        <w:rPr>
          <w:sz w:val="10"/>
          <w:szCs w:val="10"/>
        </w:rPr>
        <w:t>Soil erosion is a natural process. However human activity has increased the global rate dramatically, with deforestation, drought, and climate change accelerating the rate of loss of fertile soil. There are reasons to expect this trend to accelerate; some of the most powerful drivers of soil erosion are extreme weather events, and these events are expected to increase dramatically in frequency and severity as a result of climate change.</w:t>
      </w:r>
      <w:r>
        <w:rPr>
          <w:sz w:val="10"/>
          <w:szCs w:val="10"/>
        </w:rPr>
        <w:t xml:space="preserve"> </w:t>
      </w:r>
      <w:r w:rsidRPr="001A0C86">
        <w:rPr>
          <w:rStyle w:val="Emphasis"/>
          <w:highlight w:val="cyan"/>
        </w:rPr>
        <w:t>Biodiversity Loss</w:t>
      </w:r>
      <w:r>
        <w:rPr>
          <w:rStyle w:val="Emphasis"/>
        </w:rPr>
        <w:t xml:space="preserve"> </w:t>
      </w:r>
      <w:r w:rsidRPr="00AD4C9D">
        <w:rPr>
          <w:sz w:val="10"/>
          <w:szCs w:val="10"/>
        </w:rPr>
        <w:t>The world is entering an era of dramatic species extinction driven by human activity.10 Since 1900, vertebrate species have been disappearing at more than 100 times the rate seen in non-extinction periods. In addition to the intrinsic value of the diversity of forms of life on earth (the only life-inhabited planet currently known to exist in the universe), catastrophic risk scholars worry about the consequences for human societies. Ecosystem resilience is a tremendously complex phenomenon, and it seems plausible that tipping points exist in them. For example, the collapse of one or more keystone species underpinning the stability of an ecosystem could result in a broader ecosystem collapse with potentially devastating consequences for human system stability (for example, should key pollinator species disappear, the consequences for agriculture could be profound). Current human flourishing relies heavily on these ecosystem services, but we are threatening them at an unprecedented rate, and we have a poor ability to predict the consequences of our activity.</w:t>
      </w:r>
      <w:r>
        <w:rPr>
          <w:sz w:val="10"/>
          <w:szCs w:val="10"/>
        </w:rPr>
        <w:t xml:space="preserve"> </w:t>
      </w:r>
      <w:r w:rsidRPr="00AD4C9D">
        <w:rPr>
          <w:sz w:val="10"/>
          <w:szCs w:val="10"/>
        </w:rPr>
        <w:t>Everything Affects Everything Else</w:t>
      </w:r>
      <w:r>
        <w:rPr>
          <w:sz w:val="10"/>
          <w:szCs w:val="10"/>
        </w:rPr>
        <w:t xml:space="preserve"> </w:t>
      </w:r>
      <w:r w:rsidRPr="00AD4C9D">
        <w:rPr>
          <w:sz w:val="10"/>
          <w:szCs w:val="10"/>
        </w:rPr>
        <w:t>Once again, the sheer complexity and interconnectedness of these risks represents a key challenge. None of these processes happen in isolation, and developments in one affect the others. Climate change affects ecosystems by forcing species migration (for those that can), a change in plant and animal patterns of growth and behavior, and by driving species extinction. Reductions in available soil force us to drive more deeply into nonagricultural wilderness to provide the arable land we need to feed our populations. And the ecosystems we threaten play important roles in maintaining a stable climate and environment. Recognizing that we cannot get all the answers we need on these issues by studying them in isolation, threats posed by the interplay of these phenomena are a key area of study for catastrophic risk scholars.</w:t>
      </w:r>
      <w:r>
        <w:rPr>
          <w:sz w:val="10"/>
          <w:szCs w:val="10"/>
        </w:rPr>
        <w:t xml:space="preserve"> </w:t>
      </w:r>
      <w:r w:rsidRPr="00AD4C9D">
        <w:rPr>
          <w:sz w:val="16"/>
        </w:rPr>
        <w:t xml:space="preserve">All these developments result in a world with greater uncertainty, the emergence of huge and unpredictable new vulnerabilities, and more extreme and unprecedented events. </w:t>
      </w:r>
      <w:r w:rsidRPr="00476BEA">
        <w:rPr>
          <w:rStyle w:val="StyleUnderline"/>
        </w:rPr>
        <w:t xml:space="preserve">These events will play out in a crowded world that contains more </w:t>
      </w:r>
      <w:r w:rsidRPr="00476BEA">
        <w:rPr>
          <w:rStyle w:val="Emphasis"/>
        </w:rPr>
        <w:t>powerful technologies</w:t>
      </w:r>
      <w:r w:rsidRPr="00AD4C9D">
        <w:rPr>
          <w:sz w:val="16"/>
        </w:rPr>
        <w:t>, and more powerful weapons, than have ever existed before.</w:t>
      </w:r>
      <w:r>
        <w:rPr>
          <w:sz w:val="16"/>
        </w:rPr>
        <w:t xml:space="preserve"> </w:t>
      </w:r>
      <w:r w:rsidRPr="00AD4C9D">
        <w:rPr>
          <w:sz w:val="16"/>
        </w:rPr>
        <w:t>HUMANITY AND TECHNOLOGY IN THE TWENTY-FIRST CENTURY</w:t>
      </w:r>
      <w:r>
        <w:rPr>
          <w:sz w:val="16"/>
        </w:rPr>
        <w:t xml:space="preserve"> </w:t>
      </w:r>
      <w:r w:rsidRPr="00476BEA">
        <w:rPr>
          <w:rStyle w:val="StyleUnderline"/>
        </w:rPr>
        <w:t xml:space="preserve">Our progress in </w:t>
      </w:r>
      <w:r w:rsidRPr="00476BEA">
        <w:rPr>
          <w:rStyle w:val="Emphasis"/>
        </w:rPr>
        <w:t>science</w:t>
      </w:r>
      <w:r w:rsidRPr="00476BEA">
        <w:rPr>
          <w:rStyle w:val="StyleUnderline"/>
        </w:rPr>
        <w:t xml:space="preserve"> and </w:t>
      </w:r>
      <w:r w:rsidRPr="00476BEA">
        <w:rPr>
          <w:rStyle w:val="Emphasis"/>
        </w:rPr>
        <w:t>technology</w:t>
      </w:r>
      <w:r w:rsidRPr="00AD4C9D">
        <w:rPr>
          <w:sz w:val="16"/>
        </w:rPr>
        <w:t xml:space="preserve">, </w:t>
      </w:r>
      <w:r w:rsidRPr="00476BEA">
        <w:rPr>
          <w:rStyle w:val="StyleUnderline"/>
        </w:rPr>
        <w:t>and</w:t>
      </w:r>
      <w:r w:rsidRPr="00AD4C9D">
        <w:rPr>
          <w:sz w:val="16"/>
        </w:rPr>
        <w:t xml:space="preserve"> related </w:t>
      </w:r>
      <w:r w:rsidRPr="00476BEA">
        <w:rPr>
          <w:rStyle w:val="Emphasis"/>
        </w:rPr>
        <w:t>civilizational advances</w:t>
      </w:r>
      <w:r w:rsidRPr="00AD4C9D">
        <w:rPr>
          <w:sz w:val="16"/>
        </w:rPr>
        <w:t xml:space="preserve">, have </w:t>
      </w:r>
      <w:r w:rsidRPr="00476BEA">
        <w:rPr>
          <w:rStyle w:val="StyleUnderline"/>
        </w:rPr>
        <w:t>allowed us to house</w:t>
      </w:r>
      <w:r w:rsidRPr="00AD4C9D">
        <w:rPr>
          <w:sz w:val="16"/>
        </w:rPr>
        <w:t xml:space="preserve"> far more </w:t>
      </w:r>
      <w:r w:rsidRPr="00476BEA">
        <w:rPr>
          <w:rStyle w:val="StyleUnderline"/>
        </w:rPr>
        <w:t>people</w:t>
      </w:r>
      <w:r w:rsidRPr="00AD4C9D">
        <w:rPr>
          <w:sz w:val="16"/>
        </w:rPr>
        <w:t xml:space="preserve"> on this planet, and have provided the power for those people to influence their environment more than any previous species. This progress is not of itself a bad thing, nor is the size of our global population.</w:t>
      </w:r>
      <w:r>
        <w:rPr>
          <w:sz w:val="16"/>
        </w:rPr>
        <w:t xml:space="preserve"> </w:t>
      </w:r>
      <w:r w:rsidRPr="00AD4C9D">
        <w:rPr>
          <w:sz w:val="16"/>
        </w:rPr>
        <w:t xml:space="preserve">There are good reasons to think that with careful planning, this planet should be able to house seven billion or more people stably and comfortably.11 </w:t>
      </w:r>
      <w:r w:rsidRPr="001A0C86">
        <w:rPr>
          <w:rStyle w:val="StyleUnderline"/>
          <w:highlight w:val="cyan"/>
        </w:rPr>
        <w:t>With</w:t>
      </w:r>
      <w:r w:rsidRPr="001A0C86">
        <w:rPr>
          <w:sz w:val="16"/>
          <w:highlight w:val="cyan"/>
        </w:rPr>
        <w:t xml:space="preserve"> </w:t>
      </w:r>
      <w:r w:rsidRPr="001A0C86">
        <w:rPr>
          <w:rStyle w:val="Emphasis"/>
          <w:highlight w:val="cyan"/>
        </w:rPr>
        <w:t>sustainable</w:t>
      </w:r>
      <w:r w:rsidRPr="00476BEA">
        <w:rPr>
          <w:rStyle w:val="Emphasis"/>
        </w:rPr>
        <w:t xml:space="preserve"> agricultural</w:t>
      </w:r>
      <w:r w:rsidRPr="00AD4C9D">
        <w:rPr>
          <w:sz w:val="16"/>
        </w:rPr>
        <w:t xml:space="preserve"> practices </w:t>
      </w:r>
      <w:r w:rsidRPr="00476BEA">
        <w:rPr>
          <w:rStyle w:val="StyleUnderline"/>
        </w:rPr>
        <w:t>and</w:t>
      </w:r>
      <w:r w:rsidRPr="00AD4C9D">
        <w:rPr>
          <w:sz w:val="16"/>
        </w:rPr>
        <w:t xml:space="preserve"> </w:t>
      </w:r>
      <w:r w:rsidRPr="001A0C86">
        <w:rPr>
          <w:rStyle w:val="Emphasis"/>
          <w:highlight w:val="cyan"/>
        </w:rPr>
        <w:t>innovative use</w:t>
      </w:r>
      <w:r w:rsidRPr="00AD4C9D">
        <w:rPr>
          <w:sz w:val="16"/>
        </w:rPr>
        <w:t xml:space="preserve"> </w:t>
      </w:r>
      <w:r w:rsidRPr="00476BEA">
        <w:rPr>
          <w:rStyle w:val="StyleUnderline"/>
        </w:rPr>
        <w:t>of</w:t>
      </w:r>
      <w:r w:rsidRPr="00AD4C9D">
        <w:rPr>
          <w:sz w:val="16"/>
        </w:rPr>
        <w:t xml:space="preserve"> </w:t>
      </w:r>
      <w:r w:rsidRPr="00476BEA">
        <w:rPr>
          <w:rStyle w:val="Emphasis"/>
        </w:rPr>
        <w:t>irrigation</w:t>
      </w:r>
      <w:r w:rsidRPr="00AD4C9D">
        <w:rPr>
          <w:sz w:val="16"/>
        </w:rPr>
        <w:t xml:space="preserve"> methods, </w:t>
      </w:r>
      <w:r w:rsidRPr="001A0C86">
        <w:rPr>
          <w:rStyle w:val="StyleUnderline"/>
          <w:highlight w:val="cyan"/>
        </w:rPr>
        <w:t xml:space="preserve">it should be </w:t>
      </w:r>
      <w:r w:rsidRPr="001A0C86">
        <w:rPr>
          <w:rStyle w:val="Emphasis"/>
          <w:highlight w:val="cyan"/>
        </w:rPr>
        <w:t>possible</w:t>
      </w:r>
      <w:r w:rsidRPr="00AD4C9D">
        <w:rPr>
          <w:sz w:val="16"/>
        </w:rPr>
        <w:t xml:space="preserve"> </w:t>
      </w:r>
      <w:r w:rsidRPr="009D2BF1">
        <w:rPr>
          <w:rStyle w:val="StyleUnderline"/>
        </w:rPr>
        <w:t>for</w:t>
      </w:r>
      <w:r w:rsidRPr="00AD4C9D">
        <w:rPr>
          <w:sz w:val="16"/>
        </w:rPr>
        <w:t xml:space="preserve"> many relatively uninhabited and agriculturally </w:t>
      </w:r>
      <w:r w:rsidRPr="00476BEA">
        <w:rPr>
          <w:rStyle w:val="Emphasis"/>
        </w:rPr>
        <w:t>unproductive</w:t>
      </w:r>
      <w:r w:rsidRPr="00AD4C9D">
        <w:rPr>
          <w:sz w:val="16"/>
        </w:rPr>
        <w:t xml:space="preserve"> </w:t>
      </w:r>
      <w:r w:rsidRPr="00476BEA">
        <w:rPr>
          <w:rStyle w:val="StyleUnderline"/>
        </w:rPr>
        <w:t>parts</w:t>
      </w:r>
      <w:r w:rsidRPr="00AD4C9D">
        <w:rPr>
          <w:sz w:val="16"/>
        </w:rPr>
        <w:t xml:space="preserve"> of the world </w:t>
      </w:r>
      <w:r w:rsidRPr="001A0C86">
        <w:rPr>
          <w:rStyle w:val="StyleUnderline"/>
          <w:highlight w:val="cyan"/>
        </w:rPr>
        <w:t>to support</w:t>
      </w:r>
      <w:r w:rsidRPr="00AD4C9D">
        <w:rPr>
          <w:sz w:val="16"/>
        </w:rPr>
        <w:t xml:space="preserve"> more </w:t>
      </w:r>
      <w:r w:rsidRPr="00476BEA">
        <w:rPr>
          <w:rStyle w:val="Emphasis"/>
        </w:rPr>
        <w:t>people</w:t>
      </w:r>
      <w:r w:rsidRPr="00AD4C9D">
        <w:rPr>
          <w:sz w:val="16"/>
        </w:rPr>
        <w:t xml:space="preserve"> </w:t>
      </w:r>
      <w:r w:rsidRPr="00476BEA">
        <w:rPr>
          <w:rStyle w:val="StyleUnderline"/>
        </w:rPr>
        <w:t>and</w:t>
      </w:r>
      <w:r w:rsidRPr="00AD4C9D">
        <w:rPr>
          <w:sz w:val="16"/>
        </w:rPr>
        <w:t xml:space="preserve"> </w:t>
      </w:r>
      <w:r w:rsidRPr="001A0C86">
        <w:rPr>
          <w:rStyle w:val="Emphasis"/>
          <w:highlight w:val="cyan"/>
        </w:rPr>
        <w:t>food</w:t>
      </w:r>
      <w:r w:rsidRPr="00476BEA">
        <w:rPr>
          <w:rStyle w:val="Emphasis"/>
        </w:rPr>
        <w:t xml:space="preserve"> </w:t>
      </w:r>
      <w:r w:rsidRPr="009D2BF1">
        <w:rPr>
          <w:rStyle w:val="Emphasis"/>
        </w:rPr>
        <w:t>production</w:t>
      </w:r>
      <w:r w:rsidRPr="00AD4C9D">
        <w:rPr>
          <w:sz w:val="16"/>
        </w:rPr>
        <w:t>. An endless population growth on a finite planet is not possible without a collapse; however, growth until the point of collapse is by no means inevitable. Stabilization of population size is strongly correlated with several factors we are making steady global progress on: including education (especially of women), and rights and a greater level of control for women over their own lives. While there are conflicting studies,12 many experts hold that decreasing child mortality, while leading to population increase in the near-term, leads to a drop in population growth in the longer term. In other words, as we move toward a better world, we will bring about a more stable world, provided intermediate stages in this process do not trigger a collapse or lasting global harm.13, 14</w:t>
      </w:r>
      <w:r>
        <w:rPr>
          <w:sz w:val="16"/>
        </w:rPr>
        <w:t xml:space="preserve"> </w:t>
      </w:r>
      <w:r w:rsidRPr="00265347">
        <w:rPr>
          <w:sz w:val="16"/>
        </w:rPr>
        <w:t xml:space="preserve">Current </w:t>
      </w:r>
      <w:r w:rsidRPr="00265347">
        <w:rPr>
          <w:rStyle w:val="StyleUnderline"/>
        </w:rPr>
        <w:t xml:space="preserve">advances in </w:t>
      </w:r>
      <w:r w:rsidRPr="00265347">
        <w:rPr>
          <w:rStyle w:val="Emphasis"/>
        </w:rPr>
        <w:t>science</w:t>
      </w:r>
      <w:r w:rsidRPr="00265347">
        <w:rPr>
          <w:sz w:val="16"/>
        </w:rPr>
        <w:t xml:space="preserve"> </w:t>
      </w:r>
      <w:r w:rsidRPr="00265347">
        <w:rPr>
          <w:rStyle w:val="StyleUnderline"/>
        </w:rPr>
        <w:t>and</w:t>
      </w:r>
      <w:r w:rsidRPr="00265347">
        <w:rPr>
          <w:sz w:val="16"/>
        </w:rPr>
        <w:t xml:space="preserve"> </w:t>
      </w:r>
      <w:r w:rsidRPr="00265347">
        <w:rPr>
          <w:rStyle w:val="Emphasis"/>
        </w:rPr>
        <w:t>technology</w:t>
      </w:r>
      <w:r w:rsidRPr="00265347">
        <w:rPr>
          <w:sz w:val="16"/>
        </w:rPr>
        <w:t xml:space="preserve">, while not sufficient in themselves, </w:t>
      </w:r>
      <w:r w:rsidRPr="00265347">
        <w:rPr>
          <w:rStyle w:val="StyleUnderline"/>
        </w:rPr>
        <w:t xml:space="preserve">will play a key role in making a more resilient and </w:t>
      </w:r>
      <w:r w:rsidRPr="00265347">
        <w:rPr>
          <w:rStyle w:val="Emphasis"/>
        </w:rPr>
        <w:t>sustainable future</w:t>
      </w:r>
      <w:r w:rsidRPr="00265347">
        <w:rPr>
          <w:sz w:val="16"/>
        </w:rPr>
        <w:t xml:space="preserve"> possible</w:t>
      </w:r>
      <w:r w:rsidRPr="00AD4C9D">
        <w:rPr>
          <w:sz w:val="16"/>
        </w:rPr>
        <w:t xml:space="preserve">. Rapid </w:t>
      </w:r>
      <w:r w:rsidRPr="00265347">
        <w:rPr>
          <w:rStyle w:val="StyleUnderline"/>
        </w:rPr>
        <w:t xml:space="preserve">progress is happening in </w:t>
      </w:r>
      <w:r w:rsidRPr="001A0C86">
        <w:rPr>
          <w:rStyle w:val="Emphasis"/>
          <w:highlight w:val="cyan"/>
        </w:rPr>
        <w:t>carbon-zero energy</w:t>
      </w:r>
      <w:r w:rsidRPr="00AD4C9D">
        <w:rPr>
          <w:sz w:val="16"/>
        </w:rPr>
        <w:t xml:space="preserve"> </w:t>
      </w:r>
      <w:r w:rsidRPr="00476BEA">
        <w:rPr>
          <w:rStyle w:val="StyleUnderline"/>
        </w:rPr>
        <w:t>sources such as solar photovoltaics and other renewables</w:t>
      </w:r>
      <w:r w:rsidRPr="00AD4C9D">
        <w:rPr>
          <w:sz w:val="16"/>
        </w:rPr>
        <w:t xml:space="preserve">.15 Energy storage remains a problem, but </w:t>
      </w:r>
      <w:r w:rsidRPr="00476BEA">
        <w:rPr>
          <w:rStyle w:val="StyleUnderline"/>
        </w:rPr>
        <w:t xml:space="preserve">progress is occurring on </w:t>
      </w:r>
      <w:r w:rsidRPr="001A0C86">
        <w:rPr>
          <w:rStyle w:val="Emphasis"/>
          <w:highlight w:val="cyan"/>
        </w:rPr>
        <w:t>battery efficiency</w:t>
      </w:r>
      <w:r w:rsidRPr="00AD4C9D">
        <w:rPr>
          <w:sz w:val="16"/>
        </w:rPr>
        <w:t xml:space="preserve">. </w:t>
      </w:r>
      <w:r w:rsidRPr="00476BEA">
        <w:rPr>
          <w:rStyle w:val="StyleUnderline"/>
        </w:rPr>
        <w:t>Advances in</w:t>
      </w:r>
      <w:r w:rsidRPr="00AD4C9D">
        <w:rPr>
          <w:sz w:val="16"/>
        </w:rPr>
        <w:t xml:space="preserve"> irrigation techniques and desalination </w:t>
      </w:r>
      <w:r w:rsidRPr="00476BEA">
        <w:rPr>
          <w:rStyle w:val="Emphasis"/>
        </w:rPr>
        <w:t>technologies</w:t>
      </w:r>
      <w:r w:rsidRPr="00AD4C9D">
        <w:rPr>
          <w:sz w:val="16"/>
        </w:rPr>
        <w:t xml:space="preserve"> </w:t>
      </w:r>
      <w:r w:rsidRPr="00476BEA">
        <w:rPr>
          <w:rStyle w:val="StyleUnderline"/>
        </w:rPr>
        <w:t>may allow us to provide water to areas where this has not previously been possible</w:t>
      </w:r>
      <w:r w:rsidRPr="00AD4C9D">
        <w:rPr>
          <w:sz w:val="16"/>
        </w:rPr>
        <w:t xml:space="preserve">, allowing both food production and other processes that depend on reliable access to clean water. </w:t>
      </w:r>
      <w:r w:rsidRPr="00476BEA">
        <w:rPr>
          <w:rStyle w:val="StyleUnderline"/>
        </w:rPr>
        <w:t xml:space="preserve">Advances in </w:t>
      </w:r>
      <w:r w:rsidRPr="009D2BF1">
        <w:rPr>
          <w:rStyle w:val="Emphasis"/>
        </w:rPr>
        <w:t>materials technology</w:t>
      </w:r>
      <w:r w:rsidRPr="00AD4C9D">
        <w:rPr>
          <w:sz w:val="16"/>
        </w:rPr>
        <w:t xml:space="preserve"> </w:t>
      </w:r>
      <w:r w:rsidRPr="009D2BF1">
        <w:rPr>
          <w:rStyle w:val="StyleUnderline"/>
        </w:rPr>
        <w:t>will have wide-ranging benefits, from</w:t>
      </w:r>
      <w:r w:rsidRPr="00AD4C9D">
        <w:rPr>
          <w:sz w:val="16"/>
        </w:rPr>
        <w:t xml:space="preserve"> lighter, more energy-efficient vehicles, to </w:t>
      </w:r>
      <w:r w:rsidRPr="009D2BF1">
        <w:rPr>
          <w:rStyle w:val="StyleUnderline"/>
        </w:rPr>
        <w:t>more efficient</w:t>
      </w:r>
      <w:r w:rsidRPr="00AD4C9D">
        <w:rPr>
          <w:sz w:val="16"/>
        </w:rPr>
        <w:t xml:space="preserve"> buildings and </w:t>
      </w:r>
      <w:r w:rsidRPr="009D2BF1">
        <w:rPr>
          <w:rStyle w:val="Emphasis"/>
        </w:rPr>
        <w:t>energy grids</w:t>
      </w:r>
      <w:r w:rsidRPr="00AD4C9D">
        <w:rPr>
          <w:sz w:val="16"/>
        </w:rPr>
        <w:t xml:space="preserve">, </w:t>
      </w:r>
      <w:r w:rsidRPr="009D2BF1">
        <w:rPr>
          <w:rStyle w:val="StyleUnderline"/>
        </w:rPr>
        <w:t xml:space="preserve">to more </w:t>
      </w:r>
      <w:r w:rsidRPr="009D2BF1">
        <w:rPr>
          <w:rStyle w:val="Emphasis"/>
        </w:rPr>
        <w:t>powerful</w:t>
      </w:r>
      <w:r w:rsidRPr="00476BEA">
        <w:rPr>
          <w:rStyle w:val="Emphasis"/>
        </w:rPr>
        <w:t xml:space="preserve"> scientific tools</w:t>
      </w:r>
      <w:r w:rsidRPr="00476BEA">
        <w:rPr>
          <w:rStyle w:val="StyleUnderline"/>
        </w:rPr>
        <w:t xml:space="preserve"> and </w:t>
      </w:r>
      <w:r w:rsidRPr="001A0C86">
        <w:rPr>
          <w:rStyle w:val="Emphasis"/>
          <w:highlight w:val="cyan"/>
        </w:rPr>
        <w:t>novel technological innovations</w:t>
      </w:r>
      <w:r w:rsidRPr="00AD4C9D">
        <w:rPr>
          <w:sz w:val="16"/>
        </w:rPr>
        <w:t xml:space="preserve">. </w:t>
      </w:r>
      <w:r w:rsidRPr="00476BEA">
        <w:rPr>
          <w:rStyle w:val="StyleUnderline"/>
        </w:rPr>
        <w:t xml:space="preserve">Advances in our understanding of the genetics of plants are leading to crops with </w:t>
      </w:r>
      <w:r w:rsidRPr="00476BEA">
        <w:rPr>
          <w:rStyle w:val="Emphasis"/>
        </w:rPr>
        <w:t>greater yields</w:t>
      </w:r>
      <w:r w:rsidRPr="00AD4C9D">
        <w:rPr>
          <w:sz w:val="16"/>
        </w:rPr>
        <w:t xml:space="preserve">, </w:t>
      </w:r>
      <w:r w:rsidRPr="00476BEA">
        <w:rPr>
          <w:rStyle w:val="StyleUnderline"/>
        </w:rPr>
        <w:t xml:space="preserve">greater resilience to </w:t>
      </w:r>
      <w:r w:rsidRPr="00476BEA">
        <w:rPr>
          <w:rStyle w:val="Emphasis"/>
        </w:rPr>
        <w:t>temperature shifts</w:t>
      </w:r>
      <w:r w:rsidRPr="00AD4C9D">
        <w:rPr>
          <w:sz w:val="16"/>
        </w:rPr>
        <w:t xml:space="preserve">, droughts and other extreme weather, and greater resistance to pests—resulting in a reduction of the need for polluting pesticides. We are likely to see many further </w:t>
      </w:r>
      <w:r w:rsidRPr="00476BEA">
        <w:rPr>
          <w:rStyle w:val="Emphasis"/>
        </w:rPr>
        <w:t>innovations</w:t>
      </w:r>
      <w:r w:rsidRPr="00AD4C9D">
        <w:rPr>
          <w:sz w:val="16"/>
        </w:rPr>
        <w:t xml:space="preserve"> </w:t>
      </w:r>
      <w:r w:rsidRPr="00476BEA">
        <w:rPr>
          <w:rStyle w:val="StyleUnderline"/>
        </w:rPr>
        <w:t>in food production</w:t>
      </w:r>
      <w:r w:rsidRPr="00AD4C9D">
        <w:rPr>
          <w:sz w:val="16"/>
        </w:rPr>
        <w:t xml:space="preserve">; for example, exciting advances in lab-grown meat may </w:t>
      </w:r>
      <w:r w:rsidRPr="001A0C86">
        <w:rPr>
          <w:rStyle w:val="StyleUnderline"/>
          <w:highlight w:val="cyan"/>
        </w:rPr>
        <w:t>result in</w:t>
      </w:r>
      <w:r w:rsidRPr="00476BEA">
        <w:rPr>
          <w:rStyle w:val="StyleUnderline"/>
        </w:rPr>
        <w:t xml:space="preserve"> </w:t>
      </w:r>
      <w:r w:rsidRPr="00AD4C9D">
        <w:rPr>
          <w:sz w:val="16"/>
        </w:rPr>
        <w:t xml:space="preserve">the </w:t>
      </w:r>
      <w:r w:rsidRPr="00476BEA">
        <w:rPr>
          <w:rStyle w:val="StyleUnderline"/>
        </w:rPr>
        <w:t>production</w:t>
      </w:r>
      <w:r w:rsidRPr="00AD4C9D">
        <w:rPr>
          <w:sz w:val="16"/>
        </w:rPr>
        <w:t xml:space="preserve"> of meat </w:t>
      </w:r>
      <w:r w:rsidRPr="00476BEA">
        <w:rPr>
          <w:rStyle w:val="StyleUnderline"/>
        </w:rPr>
        <w:t xml:space="preserve">with a </w:t>
      </w:r>
      <w:r w:rsidRPr="001A0C86">
        <w:rPr>
          <w:rStyle w:val="StyleUnderline"/>
          <w:highlight w:val="cyan"/>
        </w:rPr>
        <w:t xml:space="preserve">fraction of the </w:t>
      </w:r>
      <w:r w:rsidRPr="001A0C86">
        <w:rPr>
          <w:rStyle w:val="Emphasis"/>
          <w:highlight w:val="cyan"/>
        </w:rPr>
        <w:t>environmental footprint</w:t>
      </w:r>
      <w:r w:rsidRPr="00AD4C9D">
        <w:rPr>
          <w:sz w:val="16"/>
        </w:rPr>
        <w:t xml:space="preserve"> of livestock farming.</w:t>
      </w:r>
      <w:r>
        <w:rPr>
          <w:sz w:val="16"/>
        </w:rPr>
        <w:t xml:space="preserve"> </w:t>
      </w:r>
      <w:r w:rsidRPr="00AD4C9D">
        <w:rPr>
          <w:sz w:val="10"/>
          <w:szCs w:val="10"/>
        </w:rPr>
        <w:t>Many of the processes that have resulted in our current unsustainable trajectories can be traced back to the Industrial Revolution, and our widespread adoption of fossil fuels. However, the Industrial Revolution and fossil fuels must also be recognized as having unlocked a level of prosperity, and a rate and scale of scientific and technological progress that would simply not have been possible without them. While a continued reliance on fossil fuels would be catastrophic for our environment, it is unclear whether many of the “clean technology” breakthroughs that will allow us to break our dependence on fossil fuels would have been possible without the scientific breakthroughs that were enabled directly, or indirectly, by this rich, abundant, and easily available fuel source. The goal is clear: having benefitted so tremendously from this “dirty” stage of technology, we now need to take advantage of the opportunity it gives us to move onto cleaner and more powerful next-generation energy and manufacturing technologies. The challenge will be to do so before thresholds of irreversible global consequence have been passed.</w:t>
      </w:r>
      <w:r>
        <w:rPr>
          <w:sz w:val="10"/>
          <w:szCs w:val="10"/>
        </w:rPr>
        <w:t xml:space="preserve"> </w:t>
      </w:r>
      <w:r w:rsidRPr="00AD4C9D">
        <w:rPr>
          <w:sz w:val="10"/>
          <w:szCs w:val="10"/>
        </w:rPr>
        <w:t>With 537 square meters of solar panels and six blocks of lithium-ion batteries, PlanetSolar is the world’s largest solar ship, as well as its fastest. It is also the first to have sailed round the world using exclusively solar power.</w:t>
      </w:r>
      <w:r>
        <w:rPr>
          <w:sz w:val="10"/>
          <w:szCs w:val="10"/>
        </w:rPr>
        <w:t xml:space="preserve"> </w:t>
      </w:r>
      <w:r w:rsidRPr="00AD4C9D">
        <w:rPr>
          <w:sz w:val="10"/>
          <w:szCs w:val="10"/>
        </w:rPr>
        <w:t>The broader challenge is that humanity as a species needs to transition to a stage of technological development and global cooperation where as a species we are “living within our means”: producing and using energy, water, food, and other resources at a sustainable rate, and by methods that will not impose long-term negative consequences on our global habitat—for at least as long as we are bound to it. There are no physical reasons to think that we might not be capable of developing an extensive space-faring civilization at a future point. And if we last that long, it is likely we will develop extensive abilities to terraform extraterrestrial environments to be hospitable to us—or indeed, transform ourselves to be suitable to currently inhospitable environments. However, at present, in Martin Rees’s words, there is no place in our Solar System nearly as hospitable as the most hostile environment on earth, and so we are bound to this fragile blue planet.</w:t>
      </w:r>
      <w:r>
        <w:rPr>
          <w:sz w:val="10"/>
          <w:szCs w:val="10"/>
        </w:rPr>
        <w:t xml:space="preserve"> </w:t>
      </w:r>
      <w:r w:rsidRPr="00AD4C9D">
        <w:rPr>
          <w:sz w:val="10"/>
          <w:szCs w:val="10"/>
        </w:rPr>
        <w:t>Part of this broader challenge is gaining a better understanding of the complex consequences of our actions, and more so, of the limits of our current understanding. Even if we cannot know everything, recognizing when our uncertainty may lead us into dangerous territory can help us figure out an appropriately cautious set of “safe operating parameters” (to borrow a phrase from Steffen et al.’s “Planetary Boundaries”16) for our activities. The second part of the challenge, perhaps harder still, is developing the level of global coordination and cooperation needed to stay within these safe operating parameters.</w:t>
      </w:r>
      <w:r>
        <w:rPr>
          <w:sz w:val="10"/>
          <w:szCs w:val="10"/>
        </w:rPr>
        <w:t xml:space="preserve"> </w:t>
      </w:r>
      <w:r w:rsidRPr="00AD4C9D">
        <w:rPr>
          <w:sz w:val="10"/>
          <w:szCs w:val="10"/>
        </w:rPr>
        <w:t>Technological Wild Cards</w:t>
      </w:r>
      <w:r>
        <w:rPr>
          <w:sz w:val="10"/>
          <w:szCs w:val="10"/>
        </w:rPr>
        <w:t xml:space="preserve"> </w:t>
      </w:r>
      <w:r w:rsidRPr="00AD4C9D">
        <w:rPr>
          <w:sz w:val="16"/>
        </w:rPr>
        <w:t xml:space="preserve">While much of the Centre for the Study of Existential Risk’s research focuses on these challenges—climate change, ecological risks, resource use, and population, and the interaction between these—the other half of our work is on another class of factors: transformative </w:t>
      </w:r>
      <w:r w:rsidRPr="00476BEA">
        <w:rPr>
          <w:rStyle w:val="Emphasis"/>
        </w:rPr>
        <w:t>emerging</w:t>
      </w:r>
      <w:r w:rsidRPr="00AD4C9D">
        <w:rPr>
          <w:sz w:val="16"/>
        </w:rPr>
        <w:t xml:space="preserve"> and future </w:t>
      </w:r>
      <w:r w:rsidRPr="00476BEA">
        <w:rPr>
          <w:rStyle w:val="Emphasis"/>
        </w:rPr>
        <w:t>technologies</w:t>
      </w:r>
      <w:r w:rsidRPr="00AD4C9D">
        <w:rPr>
          <w:sz w:val="16"/>
        </w:rPr>
        <w:t xml:space="preserve">. We might consider these “wild cards”; </w:t>
      </w:r>
      <w:r w:rsidRPr="00476BEA">
        <w:rPr>
          <w:rStyle w:val="StyleUnderline"/>
        </w:rPr>
        <w:t xml:space="preserve">technological developments significant enough to change the course of </w:t>
      </w:r>
      <w:r w:rsidRPr="00476BEA">
        <w:rPr>
          <w:rStyle w:val="Emphasis"/>
        </w:rPr>
        <w:t>human civilization</w:t>
      </w:r>
      <w:r w:rsidRPr="00AD4C9D">
        <w:rPr>
          <w:sz w:val="16"/>
        </w:rPr>
        <w:t xml:space="preserve"> significantly in and of themselves. </w:t>
      </w:r>
      <w:r w:rsidRPr="009D2BF1">
        <w:rPr>
          <w:rStyle w:val="Emphasis"/>
        </w:rPr>
        <w:t>Nuclear weapons</w:t>
      </w:r>
      <w:r w:rsidRPr="00AD4C9D">
        <w:rPr>
          <w:sz w:val="16"/>
        </w:rPr>
        <w:t xml:space="preserve"> </w:t>
      </w:r>
      <w:r w:rsidRPr="009D2BF1">
        <w:rPr>
          <w:rStyle w:val="StyleUnderline"/>
        </w:rPr>
        <w:t>are such a wild card</w:t>
      </w:r>
      <w:r w:rsidRPr="00AD4C9D">
        <w:rPr>
          <w:sz w:val="16"/>
        </w:rPr>
        <w:t xml:space="preserve">; their development changed the nature of geopolitics instantly and irreversibly. They also changed the nature of global risk: now many of the stressors we worry about </w:t>
      </w:r>
      <w:r w:rsidRPr="009D2BF1">
        <w:rPr>
          <w:rStyle w:val="Emphasis"/>
        </w:rPr>
        <w:t>might escalate</w:t>
      </w:r>
      <w:r w:rsidRPr="00AD4C9D">
        <w:rPr>
          <w:sz w:val="16"/>
        </w:rPr>
        <w:t xml:space="preserve"> quite </w:t>
      </w:r>
      <w:r w:rsidRPr="009D2BF1">
        <w:rPr>
          <w:rStyle w:val="StyleUnderline"/>
        </w:rPr>
        <w:t>quickly</w:t>
      </w:r>
      <w:r w:rsidRPr="00AD4C9D">
        <w:rPr>
          <w:sz w:val="16"/>
        </w:rPr>
        <w:t xml:space="preserve"> through human activity </w:t>
      </w:r>
      <w:r w:rsidRPr="009D2BF1">
        <w:rPr>
          <w:rStyle w:val="StyleUnderline"/>
        </w:rPr>
        <w:t xml:space="preserve">to a worst-case scenario involving a </w:t>
      </w:r>
      <w:r w:rsidRPr="009D2BF1">
        <w:rPr>
          <w:rStyle w:val="Emphasis"/>
        </w:rPr>
        <w:t xml:space="preserve">large-scale </w:t>
      </w:r>
      <w:r w:rsidRPr="001A0C86">
        <w:rPr>
          <w:rStyle w:val="Emphasis"/>
          <w:highlight w:val="cyan"/>
        </w:rPr>
        <w:t>exchange</w:t>
      </w:r>
      <w:r w:rsidRPr="001A0C86">
        <w:rPr>
          <w:sz w:val="16"/>
          <w:highlight w:val="cyan"/>
        </w:rPr>
        <w:t xml:space="preserve"> </w:t>
      </w:r>
      <w:r w:rsidRPr="001A0C86">
        <w:rPr>
          <w:rStyle w:val="StyleUnderline"/>
          <w:highlight w:val="cyan"/>
        </w:rPr>
        <w:t>of</w:t>
      </w:r>
      <w:r w:rsidRPr="001A0C86">
        <w:rPr>
          <w:sz w:val="16"/>
          <w:highlight w:val="cyan"/>
        </w:rPr>
        <w:t xml:space="preserve"> </w:t>
      </w:r>
      <w:r w:rsidRPr="001A0C86">
        <w:rPr>
          <w:rStyle w:val="Emphasis"/>
          <w:highlight w:val="cyan"/>
        </w:rPr>
        <w:t>nuclear missiles</w:t>
      </w:r>
      <w:r w:rsidRPr="00AD4C9D">
        <w:rPr>
          <w:sz w:val="16"/>
        </w:rPr>
        <w:t xml:space="preserve">. The </w:t>
      </w:r>
      <w:r w:rsidRPr="009D2BF1">
        <w:rPr>
          <w:rStyle w:val="StyleUnderline"/>
        </w:rPr>
        <w:t xml:space="preserve">scenario of most concern from an </w:t>
      </w:r>
      <w:r w:rsidRPr="009D2BF1">
        <w:rPr>
          <w:rStyle w:val="Emphasis"/>
        </w:rPr>
        <w:t>existential risk standpoint</w:t>
      </w:r>
      <w:r w:rsidRPr="00AD4C9D">
        <w:rPr>
          <w:sz w:val="16"/>
        </w:rPr>
        <w:t xml:space="preserve"> </w:t>
      </w:r>
      <w:r w:rsidRPr="001A0C86">
        <w:rPr>
          <w:rStyle w:val="StyleUnderline"/>
          <w:highlight w:val="cyan"/>
        </w:rPr>
        <w:t>is</w:t>
      </w:r>
      <w:r w:rsidRPr="00AD4C9D">
        <w:rPr>
          <w:sz w:val="16"/>
        </w:rPr>
        <w:t xml:space="preserve"> one that might trigger a </w:t>
      </w:r>
      <w:r w:rsidRPr="001A0C86">
        <w:rPr>
          <w:rStyle w:val="Emphasis"/>
          <w:highlight w:val="cyan"/>
        </w:rPr>
        <w:t>nuclear winter</w:t>
      </w:r>
      <w:r w:rsidRPr="00AD4C9D">
        <w:rPr>
          <w:sz w:val="16"/>
        </w:rPr>
        <w:t xml:space="preserve">: a level of </w:t>
      </w:r>
      <w:r w:rsidRPr="009D2BF1">
        <w:rPr>
          <w:rStyle w:val="StyleUnderline"/>
        </w:rPr>
        <w:t>destruction sufficient to</w:t>
      </w:r>
      <w:r w:rsidRPr="00476BEA">
        <w:rPr>
          <w:rStyle w:val="StyleUnderline"/>
        </w:rPr>
        <w:t xml:space="preserve"> send huge amounts of particulate matter into the atmosphere </w:t>
      </w:r>
      <w:r w:rsidRPr="00265347">
        <w:rPr>
          <w:rStyle w:val="StyleUnderline"/>
        </w:rPr>
        <w:t xml:space="preserve">and cause a lengthy period of </w:t>
      </w:r>
      <w:r w:rsidRPr="00265347">
        <w:rPr>
          <w:rStyle w:val="Emphasis"/>
        </w:rPr>
        <w:t>global darkness</w:t>
      </w:r>
      <w:r w:rsidRPr="00265347">
        <w:rPr>
          <w:sz w:val="16"/>
        </w:rPr>
        <w:t xml:space="preserve"> </w:t>
      </w:r>
      <w:r w:rsidRPr="00265347">
        <w:rPr>
          <w:rStyle w:val="StyleUnderline"/>
        </w:rPr>
        <w:t>and</w:t>
      </w:r>
      <w:r w:rsidRPr="00265347">
        <w:rPr>
          <w:sz w:val="16"/>
        </w:rPr>
        <w:t xml:space="preserve"> </w:t>
      </w:r>
      <w:r w:rsidRPr="00265347">
        <w:rPr>
          <w:rStyle w:val="Emphasis"/>
        </w:rPr>
        <w:t>cold</w:t>
      </w:r>
      <w:r w:rsidRPr="00265347">
        <w:rPr>
          <w:sz w:val="16"/>
        </w:rPr>
        <w:t xml:space="preserve">. If </w:t>
      </w:r>
      <w:r w:rsidRPr="00265347">
        <w:rPr>
          <w:rStyle w:val="StyleUnderline"/>
        </w:rPr>
        <w:t>such a period</w:t>
      </w:r>
      <w:r w:rsidRPr="00265347">
        <w:rPr>
          <w:sz w:val="16"/>
        </w:rPr>
        <w:t xml:space="preserve"> persisted for long enough</w:t>
      </w:r>
      <w:r w:rsidRPr="00AD4C9D">
        <w:rPr>
          <w:sz w:val="16"/>
        </w:rPr>
        <w:t xml:space="preserve">, </w:t>
      </w:r>
      <w:r w:rsidRPr="001A0C86">
        <w:rPr>
          <w:rStyle w:val="StyleUnderline"/>
          <w:highlight w:val="cyan"/>
        </w:rPr>
        <w:t xml:space="preserve">this would </w:t>
      </w:r>
      <w:r w:rsidRPr="00265347">
        <w:rPr>
          <w:rStyle w:val="StyleUnderline"/>
        </w:rPr>
        <w:t xml:space="preserve">collapse global </w:t>
      </w:r>
      <w:r w:rsidRPr="00265347">
        <w:rPr>
          <w:rStyle w:val="Emphasis"/>
        </w:rPr>
        <w:t>food production</w:t>
      </w:r>
      <w:r w:rsidRPr="00265347">
        <w:rPr>
          <w:rStyle w:val="StyleUnderline"/>
        </w:rPr>
        <w:t xml:space="preserve"> and co</w:t>
      </w:r>
      <w:r w:rsidRPr="00476BEA">
        <w:rPr>
          <w:rStyle w:val="StyleUnderline"/>
        </w:rPr>
        <w:t xml:space="preserve">uld </w:t>
      </w:r>
      <w:r w:rsidRPr="001A0C86">
        <w:rPr>
          <w:rStyle w:val="StyleUnderline"/>
          <w:highlight w:val="cyan"/>
        </w:rPr>
        <w:t>drive</w:t>
      </w:r>
      <w:r w:rsidRPr="00476BEA">
        <w:rPr>
          <w:rStyle w:val="StyleUnderline"/>
        </w:rPr>
        <w:t xml:space="preserve"> the human species to</w:t>
      </w:r>
      <w:r w:rsidRPr="00AD4C9D">
        <w:rPr>
          <w:sz w:val="16"/>
        </w:rPr>
        <w:t xml:space="preserve"> near- or </w:t>
      </w:r>
      <w:r w:rsidRPr="00476BEA">
        <w:rPr>
          <w:rStyle w:val="Emphasis"/>
        </w:rPr>
        <w:t>full-</w:t>
      </w:r>
      <w:r w:rsidRPr="001A0C86">
        <w:rPr>
          <w:rStyle w:val="Emphasis"/>
          <w:highlight w:val="cyan"/>
        </w:rPr>
        <w:t>extinction</w:t>
      </w:r>
      <w:r w:rsidRPr="00AD4C9D">
        <w:rPr>
          <w:sz w:val="16"/>
        </w:rPr>
        <w:t>. There is disagreement among experts about the scale of nuclear exchange needed to trigger a nuclear winter, but it appears eminently plausible that the world’s remaining arsenals, if launched, might be sufficient.</w:t>
      </w:r>
      <w:r>
        <w:rPr>
          <w:sz w:val="16"/>
        </w:rPr>
        <w:t xml:space="preserve"> </w:t>
      </w:r>
      <w:r w:rsidRPr="00AD4C9D">
        <w:rPr>
          <w:sz w:val="16"/>
        </w:rPr>
        <w:t>Nuclear weapons could be considered a wild card in a different sense: the underlying science is one that enabled the development of nuclear power, a viable carbon-zero alternative to fossil fuels. This dual-use characteristic—that the underlying science and technology could be applied to both destructive purposes, and peaceful ones—is common to many of the emerging technologies that we are most interested in.</w:t>
      </w:r>
      <w:r>
        <w:rPr>
          <w:sz w:val="16"/>
        </w:rPr>
        <w:t xml:space="preserve"> </w:t>
      </w:r>
      <w:r w:rsidRPr="00AD4C9D">
        <w:rPr>
          <w:sz w:val="16"/>
        </w:rPr>
        <w:t>A few key sciences and technologies of focus for scholars in this field include, among others:</w:t>
      </w:r>
      <w:r>
        <w:rPr>
          <w:sz w:val="16"/>
        </w:rPr>
        <w:t xml:space="preserve"> </w:t>
      </w:r>
      <w:r w:rsidRPr="00AD4C9D">
        <w:rPr>
          <w:sz w:val="16"/>
        </w:rPr>
        <w:t>Topics within bioscience and bioengineering such as the manipulation and modification of certain viruses and bacteria, and the creation of organisms with novel characteristics and capabilities (genetic engineering and synthetic biology).</w:t>
      </w:r>
      <w:r>
        <w:rPr>
          <w:sz w:val="16"/>
        </w:rPr>
        <w:t xml:space="preserve"> </w:t>
      </w:r>
      <w:r w:rsidRPr="001A0C86">
        <w:rPr>
          <w:rStyle w:val="Emphasis"/>
          <w:highlight w:val="cyan"/>
        </w:rPr>
        <w:t>Geoengineering</w:t>
      </w:r>
      <w:r w:rsidRPr="00AD4C9D">
        <w:rPr>
          <w:sz w:val="16"/>
        </w:rPr>
        <w:t>: a suite of proposed large-scale technological interventions that would aim to “engineer” our climate in an effort to slow or even reverse the most severe impacts of climate change.</w:t>
      </w:r>
      <w:r>
        <w:rPr>
          <w:sz w:val="16"/>
        </w:rPr>
        <w:t xml:space="preserve"> </w:t>
      </w:r>
      <w:r w:rsidRPr="00AD4C9D">
        <w:rPr>
          <w:sz w:val="16"/>
        </w:rPr>
        <w:t xml:space="preserve">Advances in </w:t>
      </w:r>
      <w:r w:rsidRPr="001A0C86">
        <w:rPr>
          <w:rStyle w:val="Emphasis"/>
          <w:highlight w:val="cyan"/>
        </w:rPr>
        <w:t>a</w:t>
      </w:r>
      <w:r w:rsidRPr="00AD4C9D">
        <w:rPr>
          <w:sz w:val="16"/>
        </w:rPr>
        <w:t xml:space="preserve">rtificial </w:t>
      </w:r>
      <w:r w:rsidRPr="001A0C86">
        <w:rPr>
          <w:rStyle w:val="Emphasis"/>
          <w:highlight w:val="cyan"/>
        </w:rPr>
        <w:t>i</w:t>
      </w:r>
      <w:r w:rsidRPr="00AD4C9D">
        <w:rPr>
          <w:sz w:val="16"/>
        </w:rPr>
        <w:t>ntelligence—in particular, those that relate to progress toward artificial general intelligence—AI systems capable of matching or surpassing human intellectual abilities across a broad range of domains and challenges.</w:t>
      </w:r>
      <w:r>
        <w:rPr>
          <w:sz w:val="16"/>
        </w:rPr>
        <w:t xml:space="preserve"> </w:t>
      </w:r>
      <w:r w:rsidRPr="00AD4C9D">
        <w:rPr>
          <w:sz w:val="16"/>
        </w:rPr>
        <w:t xml:space="preserve">Progress on these sciences are driven in great part by a recognition of their potential for improving our quality of life, or the role they could play in aiding us to combat existing or emerging global challenges. However, in and of themselves they </w:t>
      </w:r>
      <w:r w:rsidRPr="00476BEA">
        <w:rPr>
          <w:rStyle w:val="StyleUnderline"/>
        </w:rPr>
        <w:t>may</w:t>
      </w:r>
      <w:r w:rsidRPr="00AD4C9D">
        <w:rPr>
          <w:sz w:val="16"/>
        </w:rPr>
        <w:t xml:space="preserve"> also </w:t>
      </w:r>
      <w:r w:rsidRPr="001A0C86">
        <w:rPr>
          <w:rStyle w:val="StyleUnderline"/>
          <w:highlight w:val="cyan"/>
        </w:rPr>
        <w:t>pose</w:t>
      </w:r>
      <w:r w:rsidRPr="00AD4C9D">
        <w:rPr>
          <w:sz w:val="16"/>
        </w:rPr>
        <w:t xml:space="preserve"> </w:t>
      </w:r>
      <w:r w:rsidRPr="00476BEA">
        <w:rPr>
          <w:rStyle w:val="Emphasis"/>
        </w:rPr>
        <w:t xml:space="preserve">large </w:t>
      </w:r>
      <w:r w:rsidRPr="001A0C86">
        <w:rPr>
          <w:rStyle w:val="Emphasis"/>
          <w:highlight w:val="cyan"/>
        </w:rPr>
        <w:t>risks</w:t>
      </w:r>
      <w:r w:rsidRPr="00AD4C9D">
        <w:rPr>
          <w:sz w:val="16"/>
        </w:rPr>
        <w:t>.</w:t>
      </w:r>
      <w:r>
        <w:rPr>
          <w:sz w:val="16"/>
        </w:rPr>
        <w:t xml:space="preserve"> </w:t>
      </w:r>
      <w:r w:rsidRPr="00AD4C9D">
        <w:rPr>
          <w:sz w:val="16"/>
        </w:rPr>
        <w:t>Virus Research</w:t>
      </w:r>
      <w:r>
        <w:rPr>
          <w:sz w:val="16"/>
        </w:rPr>
        <w:t xml:space="preserve"> </w:t>
      </w:r>
      <w:r w:rsidRPr="00AD4C9D">
        <w:rPr>
          <w:sz w:val="16"/>
        </w:rPr>
        <w:t xml:space="preserve">Despite advances in hygiene, vaccines, and other health technology, natural </w:t>
      </w:r>
      <w:r w:rsidRPr="001A0C86">
        <w:rPr>
          <w:rStyle w:val="Emphasis"/>
          <w:highlight w:val="cyan"/>
        </w:rPr>
        <w:t>pandemic outbreaks</w:t>
      </w:r>
      <w:r w:rsidRPr="001A0C86">
        <w:rPr>
          <w:sz w:val="16"/>
          <w:highlight w:val="cyan"/>
        </w:rPr>
        <w:t xml:space="preserve"> </w:t>
      </w:r>
      <w:r w:rsidRPr="001A0C86">
        <w:rPr>
          <w:rStyle w:val="StyleUnderline"/>
          <w:highlight w:val="cyan"/>
        </w:rPr>
        <w:t>remain</w:t>
      </w:r>
      <w:r w:rsidRPr="00476BEA">
        <w:rPr>
          <w:rStyle w:val="StyleUnderline"/>
        </w:rPr>
        <w:t xml:space="preserve"> among the most potent </w:t>
      </w:r>
      <w:r w:rsidRPr="00476BEA">
        <w:rPr>
          <w:rStyle w:val="Emphasis"/>
        </w:rPr>
        <w:t xml:space="preserve">global </w:t>
      </w:r>
      <w:r w:rsidRPr="001A0C86">
        <w:rPr>
          <w:rStyle w:val="Emphasis"/>
          <w:highlight w:val="cyan"/>
        </w:rPr>
        <w:t>threat</w:t>
      </w:r>
      <w:r w:rsidRPr="00476BEA">
        <w:rPr>
          <w:rStyle w:val="Emphasis"/>
        </w:rPr>
        <w:t>s</w:t>
      </w:r>
      <w:r w:rsidRPr="00AD4C9D">
        <w:rPr>
          <w:sz w:val="16"/>
        </w:rPr>
        <w:t xml:space="preserve"> we face; for example, the 1918 Spanish influenza outbreak killed more people than World War I. This </w:t>
      </w:r>
      <w:r w:rsidRPr="00476BEA">
        <w:rPr>
          <w:rStyle w:val="StyleUnderline"/>
        </w:rPr>
        <w:t>threat is of</w:t>
      </w:r>
      <w:r w:rsidRPr="00AD4C9D">
        <w:rPr>
          <w:sz w:val="16"/>
        </w:rPr>
        <w:t xml:space="preserve"> particular </w:t>
      </w:r>
      <w:r w:rsidRPr="00476BEA">
        <w:rPr>
          <w:rStyle w:val="StyleUnderline"/>
        </w:rPr>
        <w:t>concern in</w:t>
      </w:r>
      <w:r w:rsidRPr="00AD4C9D">
        <w:rPr>
          <w:sz w:val="16"/>
        </w:rPr>
        <w:t xml:space="preserve"> our increasingly crowded, </w:t>
      </w:r>
      <w:r w:rsidRPr="00476BEA">
        <w:rPr>
          <w:rStyle w:val="Emphasis"/>
        </w:rPr>
        <w:t>interconnected world</w:t>
      </w:r>
      <w:r w:rsidRPr="00AD4C9D">
        <w:rPr>
          <w:sz w:val="16"/>
        </w:rPr>
        <w:t xml:space="preserve">. </w:t>
      </w:r>
      <w:r w:rsidRPr="001A0C86">
        <w:rPr>
          <w:rStyle w:val="StyleUnderline"/>
          <w:highlight w:val="cyan"/>
        </w:rPr>
        <w:t xml:space="preserve">Advances in </w:t>
      </w:r>
      <w:r w:rsidRPr="001A0C86">
        <w:rPr>
          <w:rStyle w:val="Emphasis"/>
          <w:highlight w:val="cyan"/>
        </w:rPr>
        <w:t>virology</w:t>
      </w:r>
      <w:r w:rsidRPr="00476BEA">
        <w:rPr>
          <w:rStyle w:val="Emphasis"/>
        </w:rPr>
        <w:t xml:space="preserve"> research</w:t>
      </w:r>
      <w:r w:rsidRPr="00AD4C9D">
        <w:rPr>
          <w:sz w:val="16"/>
        </w:rPr>
        <w:t xml:space="preserve"> are likely to </w:t>
      </w:r>
      <w:r w:rsidRPr="001A0C86">
        <w:rPr>
          <w:rStyle w:val="StyleUnderline"/>
          <w:highlight w:val="cyan"/>
        </w:rPr>
        <w:t>play</w:t>
      </w:r>
      <w:r w:rsidRPr="00476BEA">
        <w:rPr>
          <w:rStyle w:val="StyleUnderline"/>
        </w:rPr>
        <w:t xml:space="preserve"> a central role in better </w:t>
      </w:r>
      <w:r w:rsidRPr="001A0C86">
        <w:rPr>
          <w:rStyle w:val="StyleUnderline"/>
          <w:highlight w:val="cyan"/>
        </w:rPr>
        <w:t>defense</w:t>
      </w:r>
      <w:r w:rsidRPr="00476BEA">
        <w:rPr>
          <w:rStyle w:val="StyleUnderline"/>
        </w:rPr>
        <w:t>s against</w:t>
      </w:r>
      <w:r w:rsidRPr="00AD4C9D">
        <w:rPr>
          <w:sz w:val="16"/>
        </w:rPr>
        <w:t xml:space="preserve">, and responses to, viruses with </w:t>
      </w:r>
      <w:r w:rsidRPr="00476BEA">
        <w:rPr>
          <w:rStyle w:val="Emphasis"/>
        </w:rPr>
        <w:t>pandemic potential.</w:t>
      </w:r>
      <w:r>
        <w:rPr>
          <w:sz w:val="16"/>
        </w:rPr>
        <w:t xml:space="preserve"> </w:t>
      </w:r>
      <w:r w:rsidRPr="00AD4C9D">
        <w:rPr>
          <w:sz w:val="16"/>
        </w:rPr>
        <w:t>A particularly controversial area of research is “gain-of-function” virology research, which aims to modify existing viruses to give them different host transmissibility and other characteristics. Researchers engaged in such research may help identify strains with high pandemic potential, and develop vaccines and antiviral treatment. However, research with infectious agents runs the risk of accidental release from research facilities. There have been suspected releases of infectious agents from laboratory facilities. The 1977–78 Russian influenza outbreak is strongly suspected to have originated due to a laboratory release event,17 and in the UK, the 2007 foot-and-mouth outbreak may have originated in the Pirbright animal disease research facility.18 Research on live infectious agents is typically done in facilities with the highest biosafety containment procedures, but some experts maintain that the potential for release, while low, remains, and may outweigh the benefits in some cases.</w:t>
      </w:r>
      <w:r>
        <w:rPr>
          <w:sz w:val="16"/>
        </w:rPr>
        <w:t xml:space="preserve"> </w:t>
      </w:r>
      <w:r w:rsidRPr="00476BEA">
        <w:rPr>
          <w:rStyle w:val="StyleUnderline"/>
        </w:rPr>
        <w:t>Some worry</w:t>
      </w:r>
      <w:r w:rsidRPr="00AD4C9D">
        <w:rPr>
          <w:sz w:val="16"/>
        </w:rPr>
        <w:t xml:space="preserve"> that advances in some of the same underlying sciences may make the development of novel, targeted </w:t>
      </w:r>
      <w:r w:rsidRPr="001A0C86">
        <w:rPr>
          <w:rStyle w:val="Emphasis"/>
          <w:highlight w:val="cyan"/>
        </w:rPr>
        <w:t>biological weapons</w:t>
      </w:r>
      <w:r w:rsidRPr="00AD4C9D">
        <w:rPr>
          <w:sz w:val="16"/>
        </w:rPr>
        <w:t xml:space="preserve"> </w:t>
      </w:r>
      <w:r w:rsidRPr="00476BEA">
        <w:rPr>
          <w:rStyle w:val="StyleUnderline"/>
        </w:rPr>
        <w:t>more feasible</w:t>
      </w:r>
      <w:r w:rsidRPr="00AD4C9D">
        <w:rPr>
          <w:sz w:val="16"/>
        </w:rPr>
        <w:t xml:space="preserve">. In 2001 a research group in Australia inadvertently engineered a variant of mousepox with high lethality to vaccinated mice.19 An accidental or deliberate </w:t>
      </w:r>
      <w:r w:rsidRPr="00476BEA">
        <w:rPr>
          <w:rStyle w:val="StyleUnderline"/>
        </w:rPr>
        <w:t>release</w:t>
      </w:r>
      <w:r w:rsidRPr="00AD4C9D">
        <w:rPr>
          <w:sz w:val="16"/>
        </w:rPr>
        <w:t xml:space="preserve"> of a similarly modified virus infecting humans, or a species we depend heavily on, </w:t>
      </w:r>
      <w:r w:rsidRPr="001A0C86">
        <w:rPr>
          <w:rStyle w:val="StyleUnderline"/>
          <w:highlight w:val="cyan"/>
        </w:rPr>
        <w:t xml:space="preserve">could have </w:t>
      </w:r>
      <w:r w:rsidRPr="001A0C86">
        <w:rPr>
          <w:rStyle w:val="Emphasis"/>
          <w:highlight w:val="cyan"/>
        </w:rPr>
        <w:t>catastrophic consequences</w:t>
      </w:r>
      <w:r w:rsidRPr="00AD4C9D">
        <w:rPr>
          <w:sz w:val="16"/>
        </w:rPr>
        <w:t>.</w:t>
      </w:r>
      <w:r>
        <w:rPr>
          <w:sz w:val="16"/>
        </w:rPr>
        <w:t xml:space="preserve"> </w:t>
      </w:r>
      <w:r w:rsidRPr="00265347">
        <w:rPr>
          <w:sz w:val="16"/>
        </w:rPr>
        <w:t xml:space="preserve">Similarly, </w:t>
      </w:r>
      <w:r w:rsidRPr="00265347">
        <w:rPr>
          <w:rStyle w:val="Emphasis"/>
        </w:rPr>
        <w:t>synthetic biology</w:t>
      </w:r>
      <w:r w:rsidRPr="00265347">
        <w:rPr>
          <w:sz w:val="16"/>
        </w:rPr>
        <w:t xml:space="preserve"> </w:t>
      </w:r>
      <w:r w:rsidRPr="00265347">
        <w:rPr>
          <w:rStyle w:val="StyleUnderline"/>
        </w:rPr>
        <w:t xml:space="preserve">may lead to a wide range of tremendous </w:t>
      </w:r>
      <w:r w:rsidRPr="00265347">
        <w:rPr>
          <w:rStyle w:val="Emphasis"/>
        </w:rPr>
        <w:t>scientific benefits</w:t>
      </w:r>
      <w:r w:rsidRPr="00265347">
        <w:rPr>
          <w:sz w:val="16"/>
        </w:rPr>
        <w:t xml:space="preserve">. The field aims to design and construct new biological parts, devices, and systems, and to comprehensively redesign living organisms to perform functions useful to us. This may result in synthetic bacterial and plant “microfactories,” designed to produce new medicines, materials, and fuels, to break down waste, to act as sensors, and much more. In principle, such biofactories could be designed with much greater precision than current genetic modification and biolytic approaches. They should also allow products to be produced cheaply and cleanly. </w:t>
      </w:r>
      <w:r w:rsidRPr="00265347">
        <w:rPr>
          <w:rStyle w:val="StyleUnderline"/>
        </w:rPr>
        <w:t>Such</w:t>
      </w:r>
      <w:r w:rsidRPr="00476BEA">
        <w:rPr>
          <w:rStyle w:val="StyleUnderline"/>
        </w:rPr>
        <w:t xml:space="preserve"> advances would be transformative on many </w:t>
      </w:r>
      <w:r w:rsidRPr="00476BEA">
        <w:rPr>
          <w:rStyle w:val="Emphasis"/>
        </w:rPr>
        <w:t>challenges</w:t>
      </w:r>
      <w:r w:rsidRPr="00AD4C9D">
        <w:rPr>
          <w:sz w:val="16"/>
        </w:rPr>
        <w:t xml:space="preserve"> we currently face, </w:t>
      </w:r>
      <w:r w:rsidRPr="00476BEA">
        <w:rPr>
          <w:rStyle w:val="StyleUnderline"/>
        </w:rPr>
        <w:t>such as global health care, energy, and fabrication</w:t>
      </w:r>
      <w:r w:rsidRPr="00AD4C9D">
        <w:rPr>
          <w:sz w:val="16"/>
        </w:rPr>
        <w:t>.</w:t>
      </w:r>
      <w:r>
        <w:rPr>
          <w:sz w:val="16"/>
        </w:rPr>
        <w:t xml:space="preserve"> </w:t>
      </w:r>
      <w:r w:rsidRPr="00AD4C9D">
        <w:rPr>
          <w:sz w:val="16"/>
        </w:rPr>
        <w:t>Moreover, as the tools and facilities needed to engage in the science of synthetic biology become cheaper, a growing “citizen science” community is emerging around synthetic biology. Community “DIY Bio” facilities allow people to engage in novel experiments and art projects; some hobbyists even engage in synthetic biology projects in their own homes. Many of the leaders in the field are committed to synthetic biology being as open and accessible as possible worldwide, with scientific tools and expertise available freely. Competitions such as iGEM (International Genetically Engineered Machine) encourage undergraduate student teams to build and test biological systems in living cells, often with a focus on applying the science to important real-world challenges, and also to archive their results and products so as to make them available to future teams to build on.</w:t>
      </w:r>
      <w:r>
        <w:rPr>
          <w:sz w:val="16"/>
        </w:rPr>
        <w:t xml:space="preserve"> </w:t>
      </w:r>
      <w:r w:rsidRPr="00AD4C9D">
        <w:rPr>
          <w:sz w:val="16"/>
        </w:rPr>
        <w:t xml:space="preserve">Such citizen science represents a wonderful way of making cutting-edge science accessible and exciting to generations of innovators. However, the increasing ease of access to increasingly powerful tools is a cause of concern to the risk community. Even if the vast majority engaging in synthetic biology are both responsible and well intentioned, the </w:t>
      </w:r>
      <w:r w:rsidRPr="00476BEA">
        <w:rPr>
          <w:rStyle w:val="StyleUnderline"/>
        </w:rPr>
        <w:t xml:space="preserve">possibility of </w:t>
      </w:r>
      <w:r w:rsidRPr="00476BEA">
        <w:rPr>
          <w:rStyle w:val="Emphasis"/>
        </w:rPr>
        <w:t>bad actors</w:t>
      </w:r>
      <w:r w:rsidRPr="00AD4C9D">
        <w:rPr>
          <w:sz w:val="16"/>
        </w:rPr>
        <w:t xml:space="preserve"> or unintended consequences (such as the release of an organism with unintended ecological consequences) </w:t>
      </w:r>
      <w:r w:rsidRPr="00476BEA">
        <w:rPr>
          <w:rStyle w:val="StyleUnderline"/>
        </w:rPr>
        <w:t>exists</w:t>
      </w:r>
      <w:r w:rsidRPr="00AD4C9D">
        <w:rPr>
          <w:sz w:val="16"/>
        </w:rPr>
        <w:t xml:space="preserve">. Further, we may expect that the range and severity of negative consequences will increase, as well as the difficulty in tracking those who have access to the necessary tools and expertise. At present, biosafety and biosecurity is deeply embedded within the major synthetic biology initiatives. In the United States, the FBI works closely with synthetic biology centers, and leaders in the field espouse the need for good practices at every level. However, this area will progress rapidly, and a </w:t>
      </w:r>
      <w:r w:rsidRPr="00476BEA">
        <w:rPr>
          <w:rStyle w:val="StyleUnderline"/>
        </w:rPr>
        <w:t xml:space="preserve">balance will </w:t>
      </w:r>
      <w:r w:rsidRPr="00476BEA">
        <w:rPr>
          <w:rStyle w:val="Emphasis"/>
        </w:rPr>
        <w:t>need to be struck</w:t>
      </w:r>
      <w:r w:rsidRPr="00AD4C9D">
        <w:rPr>
          <w:sz w:val="16"/>
        </w:rPr>
        <w:t xml:space="preserve"> between allowing access to powerful tools to a wide number of people who can do good with them, while </w:t>
      </w:r>
      <w:r w:rsidRPr="00476BEA">
        <w:rPr>
          <w:rStyle w:val="StyleUnderline"/>
        </w:rPr>
        <w:t>restricting</w:t>
      </w:r>
      <w:r w:rsidRPr="00AD4C9D">
        <w:rPr>
          <w:sz w:val="16"/>
        </w:rPr>
        <w:t xml:space="preserve"> the </w:t>
      </w:r>
      <w:r w:rsidRPr="00476BEA">
        <w:rPr>
          <w:rStyle w:val="StyleUnderline"/>
        </w:rPr>
        <w:t>potential for</w:t>
      </w:r>
      <w:r w:rsidRPr="00AD4C9D">
        <w:rPr>
          <w:sz w:val="16"/>
        </w:rPr>
        <w:t xml:space="preserve"> accidents or deliberate </w:t>
      </w:r>
      <w:r w:rsidRPr="00476BEA">
        <w:rPr>
          <w:rStyle w:val="Emphasis"/>
        </w:rPr>
        <w:t>misuse</w:t>
      </w:r>
      <w:r w:rsidRPr="00AD4C9D">
        <w:rPr>
          <w:sz w:val="16"/>
        </w:rPr>
        <w:t>. It remains to be seen how easy it will be to achieve this.</w:t>
      </w:r>
      <w:r>
        <w:rPr>
          <w:sz w:val="16"/>
        </w:rPr>
        <w:t xml:space="preserve"> </w:t>
      </w:r>
      <w:r w:rsidRPr="00AD4C9D">
        <w:rPr>
          <w:sz w:val="10"/>
          <w:szCs w:val="10"/>
        </w:rPr>
        <w:t>Geoengineering represents a host of challenges. Stratospheric aerosol geoengineering represents a particularly powerful proposal: here, a steady stream of reflective aerosols would be released into the upper atmosphere in order to reduce the amount of the sun’s light reaching the earth’s surface globally. This effectively mimics the global cooling phenomenon that occurs after a large volcanic eruption, when particulate matter is blasted into the atmosphere. However, current work is focused on theoretical modelling, with very minimal practical field tests carried out to date. Questions remain about how practically feasible it would be to achieve this on a global scale, and what impact it would have on rainfall patterns and crop growth.</w:t>
      </w:r>
      <w:r>
        <w:rPr>
          <w:sz w:val="10"/>
          <w:szCs w:val="10"/>
        </w:rPr>
        <w:t xml:space="preserve"> </w:t>
      </w:r>
      <w:r w:rsidRPr="00AD4C9D">
        <w:rPr>
          <w:sz w:val="10"/>
          <w:szCs w:val="10"/>
        </w:rPr>
        <w:t>It should be highlighted that this is not a solution to climate change. While global temperature might be stabilized or lowered, unless this was accompanied by reduction of CO2 emissions, then a host of damages such as ocean acidification would still occur. Furthermore, if CO2 emissions were allowed to continue to rise during this period, then a major risk termed “termination shock” could manifest. In this case, if any circumstance resulted in an abrupt cessation of stratospheric aerosol geoengineering, then the increased CO2 concentration in the atmosphere would result in a rapid jump in global temperature, which would have far more severe impacts on ecosystems and human societies than the already disastrous effects of a gradual rise.</w:t>
      </w:r>
      <w:r>
        <w:rPr>
          <w:sz w:val="10"/>
          <w:szCs w:val="10"/>
        </w:rPr>
        <w:t xml:space="preserve"> </w:t>
      </w:r>
      <w:r w:rsidRPr="00AD4C9D">
        <w:rPr>
          <w:sz w:val="10"/>
          <w:szCs w:val="10"/>
        </w:rPr>
        <w:t>Critics fear that such research might be misunderstood as a way of avoiding the far more costly process of eliminating carbon emissions; and some are concerned that intervening in such a profound way in our planet’s functioning is deeply irresponsible. It also raises knotty questions about global governance: should any one country have the right to engage in geoengineering, and, if not, how could a globally coordinated decision be reached, particularly if different nations have different exposures to the impacts of climate change, and different levels of concern about geoengineering, given we are all under the same sky?</w:t>
      </w:r>
      <w:r>
        <w:rPr>
          <w:sz w:val="10"/>
          <w:szCs w:val="10"/>
        </w:rPr>
        <w:t xml:space="preserve"> </w:t>
      </w:r>
      <w:r w:rsidRPr="00AD4C9D">
        <w:rPr>
          <w:sz w:val="10"/>
          <w:szCs w:val="10"/>
        </w:rPr>
        <w:t>Proponents highlight that we may already be committed to severe global impacts from climate change at this stage, and that such techniques may allow us the necessary breathing room needed to transition to zero-carbon technology while temporarily mitigating the worst of the harms. Furthermore, unless research is carried out to assess the feasibility and likely impacts of this approach, we will not be well placed to make an informed decision at a future date, when the impacts of climate change may necessitate extreme measures. Eli Kintisch, a writer at Science, has famously called geoengineering “a bad idea whose time has come.”20</w:t>
      </w:r>
      <w:r>
        <w:rPr>
          <w:sz w:val="10"/>
          <w:szCs w:val="10"/>
        </w:rPr>
        <w:t xml:space="preserve"> </w:t>
      </w:r>
      <w:r w:rsidRPr="001A0C86">
        <w:rPr>
          <w:rStyle w:val="Emphasis"/>
          <w:highlight w:val="cyan"/>
        </w:rPr>
        <w:t>Artificial intelligence</w:t>
      </w:r>
      <w:r w:rsidRPr="00AD4C9D">
        <w:rPr>
          <w:sz w:val="16"/>
        </w:rPr>
        <w:t xml:space="preserve">, explored in detail in Stuart Russell’s chapter, </w:t>
      </w:r>
      <w:r w:rsidRPr="00476BEA">
        <w:rPr>
          <w:rStyle w:val="StyleUnderline"/>
        </w:rPr>
        <w:t>may represent the wildest card of all</w:t>
      </w:r>
      <w:r w:rsidRPr="00AD4C9D">
        <w:rPr>
          <w:sz w:val="16"/>
        </w:rPr>
        <w:t xml:space="preserve">. Everything we have achieved in terms of our civilizational progress, and shaping the world around us to our purposes, has been a product of our intelligence. However, some of the intellectual challenges we face in the twenty-first century are ones that human intelligence alone is not best suited to: for example, sifting through and identifying patterns in huge amounts of data, and integrating information from vast and interlinked systems. From analyzing disparate sources of climate data, to millions of human genomes, to running thousands of simulations, artificial intelligence will aid our ability to make use of the huge amount of knowledge we can gather and generate, and will help us make sense of our increasingly complex, interconnected world. Already, </w:t>
      </w:r>
      <w:r w:rsidRPr="00476BEA">
        <w:rPr>
          <w:rStyle w:val="StyleUnderline"/>
        </w:rPr>
        <w:t xml:space="preserve">AI is being used to optimize energy use across </w:t>
      </w:r>
      <w:r w:rsidRPr="00476BEA">
        <w:rPr>
          <w:rStyle w:val="Emphasis"/>
        </w:rPr>
        <w:t>Google’s servers</w:t>
      </w:r>
      <w:r w:rsidRPr="00AD4C9D">
        <w:rPr>
          <w:sz w:val="16"/>
        </w:rPr>
        <w:t xml:space="preserve">, </w:t>
      </w:r>
      <w:r w:rsidRPr="00476BEA">
        <w:rPr>
          <w:rStyle w:val="StyleUnderline"/>
        </w:rPr>
        <w:t xml:space="preserve">replicate intricate </w:t>
      </w:r>
      <w:r w:rsidRPr="00476BEA">
        <w:rPr>
          <w:rStyle w:val="Emphasis"/>
        </w:rPr>
        <w:t>physics experiments</w:t>
      </w:r>
      <w:r w:rsidRPr="00AD4C9D">
        <w:rPr>
          <w:sz w:val="16"/>
        </w:rPr>
        <w:t xml:space="preserve">, </w:t>
      </w:r>
      <w:r w:rsidRPr="00476BEA">
        <w:rPr>
          <w:rStyle w:val="StyleUnderline"/>
        </w:rPr>
        <w:t xml:space="preserve">and discover new </w:t>
      </w:r>
      <w:r w:rsidRPr="00476BEA">
        <w:rPr>
          <w:rStyle w:val="Emphasis"/>
        </w:rPr>
        <w:t>mathematical proofs</w:t>
      </w:r>
      <w:r w:rsidRPr="00AD4C9D">
        <w:rPr>
          <w:sz w:val="16"/>
        </w:rPr>
        <w:t xml:space="preserve">. Many specific tasks traditionally requiring human intelligence, from language translation to driving on busy roads, are now becoming automatable; allowing greater efficiency and productivity, and freeing up human intelligence for the tasks that AI still cannot do. However, </w:t>
      </w:r>
      <w:r w:rsidRPr="00B8375D">
        <w:rPr>
          <w:rStyle w:val="StyleUnderline"/>
        </w:rPr>
        <w:t xml:space="preserve">many of the same </w:t>
      </w:r>
      <w:r w:rsidRPr="001A0C86">
        <w:rPr>
          <w:rStyle w:val="StyleUnderline"/>
          <w:highlight w:val="cyan"/>
        </w:rPr>
        <w:t>advances</w:t>
      </w:r>
      <w:r w:rsidRPr="00B8375D">
        <w:rPr>
          <w:rStyle w:val="StyleUnderline"/>
        </w:rPr>
        <w:t xml:space="preserve"> have more </w:t>
      </w:r>
      <w:r w:rsidRPr="00B8375D">
        <w:rPr>
          <w:rStyle w:val="Emphasis"/>
        </w:rPr>
        <w:t>worrying applications</w:t>
      </w:r>
      <w:r w:rsidRPr="00AD4C9D">
        <w:rPr>
          <w:sz w:val="16"/>
        </w:rPr>
        <w:t xml:space="preserve">; for example, allowing collection and deep analysis of data on us as individuals, and </w:t>
      </w:r>
      <w:r w:rsidRPr="001A0C86">
        <w:rPr>
          <w:rStyle w:val="StyleUnderline"/>
          <w:highlight w:val="cyan"/>
        </w:rPr>
        <w:t>paving</w:t>
      </w:r>
      <w:r w:rsidRPr="00AD4C9D">
        <w:rPr>
          <w:sz w:val="16"/>
        </w:rPr>
        <w:t xml:space="preserve"> the road for the development of cheap, </w:t>
      </w:r>
      <w:r w:rsidRPr="00B8375D">
        <w:rPr>
          <w:rStyle w:val="Emphasis"/>
        </w:rPr>
        <w:t>powerful</w:t>
      </w:r>
      <w:r w:rsidRPr="00AD4C9D">
        <w:rPr>
          <w:sz w:val="16"/>
        </w:rPr>
        <w:t xml:space="preserve">, and easily </w:t>
      </w:r>
      <w:r w:rsidRPr="00B8375D">
        <w:rPr>
          <w:rStyle w:val="StyleUnderline"/>
        </w:rPr>
        <w:t xml:space="preserve">scalable </w:t>
      </w:r>
      <w:r w:rsidRPr="001A0C86">
        <w:rPr>
          <w:rStyle w:val="Emphasis"/>
          <w:highlight w:val="cyan"/>
        </w:rPr>
        <w:t>autonomous weapons</w:t>
      </w:r>
      <w:r w:rsidRPr="00AD4C9D">
        <w:rPr>
          <w:sz w:val="16"/>
        </w:rPr>
        <w:t xml:space="preserve"> for the battlefield.</w:t>
      </w:r>
      <w:r>
        <w:rPr>
          <w:sz w:val="16"/>
        </w:rPr>
        <w:t xml:space="preserve"> </w:t>
      </w:r>
      <w:r w:rsidRPr="00AD4C9D">
        <w:rPr>
          <w:sz w:val="10"/>
          <w:szCs w:val="10"/>
        </w:rPr>
        <w:t>These advances are already having a dramatic impact on our world. However, the vast majority of these systems can be described as “narrow” AI. They can perform functions at human level or above in narrow, well-specified domains, but lack the general cognitive abilities that humans, dogs, or even rats have: general problem-solving ability in a “real-world” setting, an ability to learn from experience and apply knowledge to new situations, and so forth.</w:t>
      </w:r>
      <w:r>
        <w:rPr>
          <w:sz w:val="10"/>
          <w:szCs w:val="10"/>
        </w:rPr>
        <w:t xml:space="preserve"> </w:t>
      </w:r>
      <w:r w:rsidRPr="00AD4C9D">
        <w:rPr>
          <w:sz w:val="10"/>
          <w:szCs w:val="10"/>
        </w:rPr>
        <w:t>There is renewed enthusiasm for the challenge of achieving “general” AI, or AGI, which would be able to perform at human level or above across the range of environments and cognitive challenges that humans can. However, it is currently unknown how far we are from such a scientific breakthrough, or how difficult the fundamental challenges to achieving this will be, and expert opinion varies widely. Our only proof of principle is the human brain, and it will take decades of progress before we can meaningfully understand the brain to a degree that would allow us to replicate its key functions. However, if and when such a breakthrough is achieved, there is reason to think that progress from human-level general intelligence to superintelligent AGI might be achieved quite rapidly.</w:t>
      </w:r>
      <w:r>
        <w:rPr>
          <w:sz w:val="10"/>
          <w:szCs w:val="10"/>
        </w:rPr>
        <w:t xml:space="preserve"> </w:t>
      </w:r>
      <w:r w:rsidRPr="00AD4C9D">
        <w:rPr>
          <w:sz w:val="10"/>
          <w:szCs w:val="10"/>
        </w:rPr>
        <w:t>Improvements in the hardware and software components of AI, and related sciences and technologies, might be made rapidly with the aid of advanced general AI. It is even conceivable that AI systems might directly engage in high-level AI research, in effect accelerating the process by allowing cycles of self-improvement. A growing number of experts in AI are concerned that such a process might quickly result in extremely powerful systems beyond human control; Stuart Russell has drawn a comparison with nuclear chain reaction.</w:t>
      </w:r>
      <w:r>
        <w:rPr>
          <w:sz w:val="10"/>
          <w:szCs w:val="10"/>
        </w:rPr>
        <w:t xml:space="preserve"> </w:t>
      </w:r>
      <w:r w:rsidRPr="001A0C86">
        <w:rPr>
          <w:rStyle w:val="Emphasis"/>
          <w:highlight w:val="cyan"/>
        </w:rPr>
        <w:t>Superintelligent AI</w:t>
      </w:r>
      <w:r w:rsidRPr="001A0C86">
        <w:rPr>
          <w:sz w:val="16"/>
          <w:highlight w:val="cyan"/>
        </w:rPr>
        <w:t xml:space="preserve"> </w:t>
      </w:r>
      <w:r w:rsidRPr="001A0C86">
        <w:rPr>
          <w:rStyle w:val="StyleUnderline"/>
          <w:highlight w:val="cyan"/>
        </w:rPr>
        <w:t>has</w:t>
      </w:r>
      <w:r w:rsidRPr="00B8375D">
        <w:rPr>
          <w:rStyle w:val="StyleUnderline"/>
        </w:rPr>
        <w:t xml:space="preserve"> the potential to unlock</w:t>
      </w:r>
      <w:r w:rsidRPr="00AD4C9D">
        <w:rPr>
          <w:sz w:val="16"/>
        </w:rPr>
        <w:t xml:space="preserve"> </w:t>
      </w:r>
      <w:r w:rsidRPr="00B8375D">
        <w:rPr>
          <w:rStyle w:val="Emphasis"/>
        </w:rPr>
        <w:t xml:space="preserve">unprecedented </w:t>
      </w:r>
      <w:r w:rsidRPr="001A0C86">
        <w:rPr>
          <w:rStyle w:val="Emphasis"/>
          <w:highlight w:val="cyan"/>
        </w:rPr>
        <w:t>progress</w:t>
      </w:r>
      <w:r w:rsidRPr="00AD4C9D">
        <w:rPr>
          <w:sz w:val="16"/>
        </w:rPr>
        <w:t xml:space="preserve"> on science, technology, and global challenges; to paraphrase the founders of Google DeepMind, if intelligence can be “solved,” it can then be used to help solve everything else. </w:t>
      </w:r>
      <w:r w:rsidRPr="00B8375D">
        <w:rPr>
          <w:rStyle w:val="StyleUnderline"/>
        </w:rPr>
        <w:t>However</w:t>
      </w:r>
      <w:r w:rsidRPr="00AD4C9D">
        <w:rPr>
          <w:sz w:val="16"/>
        </w:rPr>
        <w:t xml:space="preserve">, the </w:t>
      </w:r>
      <w:r w:rsidRPr="00B8375D">
        <w:rPr>
          <w:rStyle w:val="StyleUnderline"/>
        </w:rPr>
        <w:t>risk</w:t>
      </w:r>
      <w:r w:rsidRPr="00AD4C9D">
        <w:rPr>
          <w:sz w:val="16"/>
        </w:rPr>
        <w:t xml:space="preserve"> from this hypothetical technology, whether through deliberate use or unintended runaway consequences, </w:t>
      </w:r>
      <w:r w:rsidRPr="00B8375D">
        <w:rPr>
          <w:rStyle w:val="Emphasis"/>
        </w:rPr>
        <w:t>could be greate</w:t>
      </w:r>
      <w:r w:rsidRPr="00AD4C9D">
        <w:rPr>
          <w:sz w:val="16"/>
        </w:rPr>
        <w:t xml:space="preserve">r than that of any technology in human history. If it is plausible that this technology might be achieved in this century, then </w:t>
      </w:r>
      <w:r w:rsidRPr="00B8375D">
        <w:rPr>
          <w:rStyle w:val="StyleUnderline"/>
        </w:rPr>
        <w:t xml:space="preserve">a great </w:t>
      </w:r>
      <w:r w:rsidRPr="00265347">
        <w:rPr>
          <w:rStyle w:val="StyleUnderline"/>
        </w:rPr>
        <w:t xml:space="preserve">deal of </w:t>
      </w:r>
      <w:r w:rsidRPr="00265347">
        <w:rPr>
          <w:rStyle w:val="Emphasis"/>
        </w:rPr>
        <w:t>research</w:t>
      </w:r>
      <w:r w:rsidRPr="00265347">
        <w:rPr>
          <w:rStyle w:val="StyleUnderline"/>
        </w:rPr>
        <w:t xml:space="preserve"> and </w:t>
      </w:r>
      <w:r w:rsidRPr="00265347">
        <w:rPr>
          <w:rStyle w:val="Emphasis"/>
        </w:rPr>
        <w:t>planning</w:t>
      </w:r>
      <w:r w:rsidRPr="00265347">
        <w:rPr>
          <w:sz w:val="16"/>
        </w:rPr>
        <w:t>—both on the technical design of such systems, and the governance structures around their development—</w:t>
      </w:r>
      <w:r w:rsidRPr="00265347">
        <w:rPr>
          <w:rStyle w:val="StyleUnderline"/>
        </w:rPr>
        <w:t xml:space="preserve">will be </w:t>
      </w:r>
      <w:r w:rsidRPr="00265347">
        <w:rPr>
          <w:rStyle w:val="Emphasis"/>
        </w:rPr>
        <w:t>needed</w:t>
      </w:r>
      <w:r w:rsidRPr="00265347">
        <w:rPr>
          <w:sz w:val="16"/>
        </w:rPr>
        <w:t xml:space="preserve"> in the decades beforehand in order </w:t>
      </w:r>
      <w:r w:rsidRPr="00265347">
        <w:rPr>
          <w:rStyle w:val="StyleUnderline"/>
        </w:rPr>
        <w:t>to achieve a desirable transition</w:t>
      </w:r>
      <w:r w:rsidRPr="00265347">
        <w:rPr>
          <w:sz w:val="16"/>
        </w:rPr>
        <w:t>.</w:t>
      </w:r>
      <w:r>
        <w:rPr>
          <w:sz w:val="16"/>
        </w:rPr>
        <w:t xml:space="preserve"> </w:t>
      </w:r>
      <w:r w:rsidRPr="00265347">
        <w:rPr>
          <w:sz w:val="10"/>
          <w:szCs w:val="10"/>
        </w:rPr>
        <w:t>Predicting the Future</w:t>
      </w:r>
      <w:r>
        <w:rPr>
          <w:sz w:val="10"/>
          <w:szCs w:val="10"/>
        </w:rPr>
        <w:t xml:space="preserve"> </w:t>
      </w:r>
      <w:r w:rsidRPr="00AD4C9D">
        <w:rPr>
          <w:sz w:val="10"/>
          <w:szCs w:val="10"/>
        </w:rPr>
        <w:t>The field also engages in exploratory and foresight-based work on more forward-looking topics; these include future advances in neuroscience and nanotechnology, future physics experiments, and proposed manufacturing technologies that may be developed in coming decades, such as molecular manufacturing. While we are limited in what we can say in detail about future scientific breakthroughs, it is often possible to establish some useful groundwork. For example, we can identify developments that should, in principle, be possible based on our current understanding of the relevant science. And we can dismiss ideas that are pure “science fiction,” or sufficiently unfeasible to be safely ignored for now, or that represent a level of progress that makes them unlikely to be achieved for many generations.</w:t>
      </w:r>
      <w:r>
        <w:rPr>
          <w:sz w:val="10"/>
          <w:szCs w:val="10"/>
        </w:rPr>
        <w:t xml:space="preserve"> </w:t>
      </w:r>
      <w:r w:rsidRPr="00AD4C9D">
        <w:rPr>
          <w:sz w:val="10"/>
          <w:szCs w:val="10"/>
        </w:rPr>
        <w:t>By focusing further on those that could plausibly be developed within the next half century, we can give considerations to their underlying characteristics and possible impacts on the world, and of the broad principles we might bear in mind for their safe development and application. While it would have been a fool’s errand to try to predict the full impacts of the Internet prior to 1960, or of the development of nuclear weapons prior to 1945, it would certainly be possible to develop some thinking around the possible implications of very sophisticated global communications and information-sharing networks, or of a weapon of tremendous destructive potential.</w:t>
      </w:r>
      <w:r>
        <w:rPr>
          <w:sz w:val="10"/>
          <w:szCs w:val="10"/>
        </w:rPr>
        <w:t xml:space="preserve"> </w:t>
      </w:r>
      <w:r w:rsidRPr="00AD4C9D">
        <w:rPr>
          <w:sz w:val="10"/>
          <w:szCs w:val="10"/>
        </w:rPr>
        <w:t>Lastly, if we have some ideas about the directions from which transformative developments might come, we can engage in foresight and road-mapping research. This can help identify otherwise insignificant breakthroughs and developments that may indicate meaningful progress toward a more transformative technology being reached, or a threshold beyond which global dynamics are likely to shift significantly (such as photovoltaics and energy storage becoming cheaper and more easily accessible than fossil fuels).</w:t>
      </w:r>
      <w:r>
        <w:rPr>
          <w:sz w:val="10"/>
          <w:szCs w:val="10"/>
        </w:rPr>
        <w:t xml:space="preserve"> </w:t>
      </w:r>
      <w:r w:rsidRPr="00AD4C9D">
        <w:rPr>
          <w:sz w:val="10"/>
          <w:szCs w:val="10"/>
        </w:rPr>
        <w:t>Confronting the Limits of Our Knowledge</w:t>
      </w:r>
      <w:r>
        <w:rPr>
          <w:sz w:val="10"/>
          <w:szCs w:val="10"/>
        </w:rPr>
        <w:t xml:space="preserve"> </w:t>
      </w:r>
      <w:r w:rsidRPr="00AD4C9D">
        <w:rPr>
          <w:sz w:val="10"/>
          <w:szCs w:val="10"/>
        </w:rPr>
        <w:t>A common theme across these emerging technologies and emerging risks is that a tremendous level of scientific uncertainty and expert disagreement typically exists. This is particularly the case for future scientific progress and capabilities, the ways in which advances in one domain may influence progress in others, and the likely global impacts and risks of projected advances. Active topics of research at CSER include how to obtain useful information from a range of experts with differing views, and how to make meaningful scientific progress on challenges where we have discontinuous data, or few case studies to draw on, or even when we must characterize an entirely unprecedented event. This might be a hypothesized ecological tipping point, which when passed would result in an irreversible march toward the collapse of an entire critical ecosystem. Or it might be a transformative scientific breakthrough such as the development of artificial general intelligence, where we only have current trends in AI capability, hardware, and expert views on the key unsolved problems in the field to draw insight from. It is unrealistic to expect that we can always, or even for the most part, be right. We need to have humility, to expect false positives, and to be able to identify priority research targets from among many weak signals.</w:t>
      </w:r>
      <w:r>
        <w:rPr>
          <w:sz w:val="10"/>
          <w:szCs w:val="10"/>
        </w:rPr>
        <w:t xml:space="preserve"> </w:t>
      </w:r>
      <w:r w:rsidRPr="00AD4C9D">
        <w:rPr>
          <w:sz w:val="16"/>
        </w:rPr>
        <w:t xml:space="preserve">Recognizing that there are limits to the level of detail and certainty that can be achieved, this work is often combined with work on general principles of scientific and technological governance. For example, </w:t>
      </w:r>
      <w:r w:rsidRPr="001A0C86">
        <w:rPr>
          <w:rStyle w:val="StyleUnderline"/>
          <w:highlight w:val="cyan"/>
        </w:rPr>
        <w:t>work under</w:t>
      </w:r>
      <w:r w:rsidRPr="00B8375D">
        <w:rPr>
          <w:rStyle w:val="StyleUnderline"/>
        </w:rPr>
        <w:t xml:space="preserve"> the heading of “</w:t>
      </w:r>
      <w:r w:rsidRPr="001A0C86">
        <w:rPr>
          <w:rStyle w:val="Emphasis"/>
          <w:highlight w:val="cyan"/>
        </w:rPr>
        <w:t>responsible innovation</w:t>
      </w:r>
      <w:r w:rsidRPr="00AD4C9D">
        <w:rPr>
          <w:sz w:val="16"/>
        </w:rPr>
        <w:t xml:space="preserve">” </w:t>
      </w:r>
      <w:r w:rsidRPr="00B8375D">
        <w:rPr>
          <w:rStyle w:val="StyleUnderline"/>
        </w:rPr>
        <w:t xml:space="preserve">focuses on the challenge of developing collective stewardship of progress in </w:t>
      </w:r>
      <w:r w:rsidRPr="00B8375D">
        <w:rPr>
          <w:rStyle w:val="Emphasis"/>
        </w:rPr>
        <w:t>science</w:t>
      </w:r>
      <w:r w:rsidRPr="00AD4C9D">
        <w:rPr>
          <w:sz w:val="16"/>
        </w:rPr>
        <w:t xml:space="preserve"> </w:t>
      </w:r>
      <w:r w:rsidRPr="00B8375D">
        <w:rPr>
          <w:rStyle w:val="StyleUnderline"/>
        </w:rPr>
        <w:t>and</w:t>
      </w:r>
      <w:r w:rsidRPr="00AD4C9D">
        <w:rPr>
          <w:sz w:val="16"/>
        </w:rPr>
        <w:t xml:space="preserve"> </w:t>
      </w:r>
      <w:r w:rsidRPr="00B8375D">
        <w:rPr>
          <w:rStyle w:val="Emphasis"/>
        </w:rPr>
        <w:t>technology</w:t>
      </w:r>
      <w:r w:rsidRPr="00AD4C9D">
        <w:rPr>
          <w:sz w:val="16"/>
        </w:rPr>
        <w:t xml:space="preserve"> in the present, with a view </w:t>
      </w:r>
      <w:r w:rsidRPr="001A0C86">
        <w:rPr>
          <w:rStyle w:val="StyleUnderline"/>
          <w:highlight w:val="cyan"/>
        </w:rPr>
        <w:t xml:space="preserve">to achieving </w:t>
      </w:r>
      <w:r w:rsidRPr="001A0C86">
        <w:rPr>
          <w:rStyle w:val="Emphasis"/>
          <w:highlight w:val="cyan"/>
        </w:rPr>
        <w:t>good</w:t>
      </w:r>
      <w:r w:rsidRPr="00B8375D">
        <w:rPr>
          <w:rStyle w:val="Emphasis"/>
        </w:rPr>
        <w:t xml:space="preserve"> future </w:t>
      </w:r>
      <w:r w:rsidRPr="001A0C86">
        <w:rPr>
          <w:rStyle w:val="Emphasis"/>
          <w:highlight w:val="cyan"/>
        </w:rPr>
        <w:t>outcomes</w:t>
      </w:r>
      <w:r w:rsidRPr="00AD4C9D">
        <w:rPr>
          <w:sz w:val="16"/>
        </w:rPr>
        <w:t>.21 This combines scientific foresight with processes to involve the key stakeholders at the appropriate stages of a technology’s development. At different stages these stakeholders will include: scientists involved in fundamental research and applied research; industry leaders; researchers working on the risks, benefits, and other impacts of a technology; funders; policymakers; regulators; NGOs and focus groups; and laypeople who will use or be affected by the development of a technology. In the case of technologies with a potential role in global catastrophic risk, the entire global population holds a stake. Therefore decisions with long-term consequences must not rest solely with a small group of people, represent only the values of a small subset of people, or fail to account for the likely impacts on the global population.</w:t>
      </w:r>
      <w:r>
        <w:rPr>
          <w:sz w:val="16"/>
        </w:rPr>
        <w:t xml:space="preserve"> </w:t>
      </w:r>
      <w:r w:rsidRPr="00AD4C9D">
        <w:rPr>
          <w:sz w:val="10"/>
          <w:szCs w:val="10"/>
        </w:rPr>
        <w:t>There have been a number of very encouraging specific examples of such foresight and collaboration, where scientific domain specialists, interdisciplinary experts, funders, and others have worked together to try to guide an emerging technology’s development, establish ethical norms and safety practices, and explore its potential uses and misuses in a scientifically rigorous way. In bioengineering, the famous 1975 Asilomar conference on recombinant DNA established important precedents, and more recently summits have been held on advances such as human gene editing. In artificial intelligence, a number of important conferences have been held recently, with enthusiastic participation from academic and industry research leaders in AI alongside interdisciplinary experts and policymakers. A number of the world’s leading AI research teams have established ethical advisory panels to inform and guide their scientific practices, and a cross-industry “partnership on AI to benefit people and society” involving five companies leading fundamental research has recently been announced.22</w:t>
      </w:r>
      <w:r>
        <w:rPr>
          <w:sz w:val="10"/>
          <w:szCs w:val="10"/>
        </w:rPr>
        <w:t xml:space="preserve"> </w:t>
      </w:r>
      <w:r w:rsidRPr="00AD4C9D">
        <w:rPr>
          <w:sz w:val="10"/>
          <w:szCs w:val="10"/>
        </w:rPr>
        <w:t>More broadly, it is crucial that we learn from the lessons of past technologies and, where possible, develop principles and methodologies that we can take forward. This may give us an advantage in preparing for developments that are currently beyond our horizon and that methodologies too deeply tied to specific technologies and risks may not allow. One of the key concerns associated with risks from emerging and future technologies is the rate at which progress occurs and at which the associated threats may arise. While every science will throw up specific challenges and require domain-specific techniques and expertise, any tools or methodologies that help us to intervene reliably earlier are to be welcomed. There may be a limited window of opportunity for averting such risks. Indeed, this window may occur in the early stages of developing a technology, well before the fully mature technology is out in the world, where it is difficult to control. Once Pandora’s box is open, it is very difficult to close.</w:t>
      </w:r>
      <w:r>
        <w:rPr>
          <w:sz w:val="10"/>
          <w:szCs w:val="10"/>
        </w:rPr>
        <w:t xml:space="preserve"> </w:t>
      </w:r>
      <w:r w:rsidRPr="00AD4C9D">
        <w:rPr>
          <w:sz w:val="10"/>
          <w:szCs w:val="10"/>
        </w:rPr>
        <w:t>WORKING ON THE (DOOMSDAY) CLOCK</w:t>
      </w:r>
      <w:r>
        <w:rPr>
          <w:sz w:val="10"/>
          <w:szCs w:val="10"/>
        </w:rPr>
        <w:t xml:space="preserve"> </w:t>
      </w:r>
      <w:r w:rsidRPr="00B8375D">
        <w:rPr>
          <w:rStyle w:val="Emphasis"/>
        </w:rPr>
        <w:t>Technological progress</w:t>
      </w:r>
      <w:r w:rsidRPr="00AD4C9D">
        <w:rPr>
          <w:sz w:val="16"/>
        </w:rPr>
        <w:t xml:space="preserve"> now </w:t>
      </w:r>
      <w:r w:rsidRPr="00B8375D">
        <w:rPr>
          <w:rStyle w:val="StyleUnderline"/>
        </w:rPr>
        <w:t xml:space="preserve">offers us a vision of a </w:t>
      </w:r>
      <w:r w:rsidRPr="00B8375D">
        <w:rPr>
          <w:rStyle w:val="Emphasis"/>
        </w:rPr>
        <w:t>remarkable future</w:t>
      </w:r>
      <w:r w:rsidRPr="00AD4C9D">
        <w:rPr>
          <w:sz w:val="16"/>
        </w:rPr>
        <w:t xml:space="preserve">. The </w:t>
      </w:r>
      <w:r w:rsidRPr="00B8375D">
        <w:rPr>
          <w:rStyle w:val="StyleUnderline"/>
        </w:rPr>
        <w:t>advances</w:t>
      </w:r>
      <w:r w:rsidRPr="00AD4C9D">
        <w:rPr>
          <w:sz w:val="16"/>
        </w:rPr>
        <w:t xml:space="preserve"> that </w:t>
      </w:r>
      <w:r w:rsidRPr="00B8375D">
        <w:rPr>
          <w:rStyle w:val="StyleUnderline"/>
        </w:rPr>
        <w:t>have</w:t>
      </w:r>
      <w:r w:rsidRPr="00AD4C9D">
        <w:rPr>
          <w:sz w:val="16"/>
        </w:rPr>
        <w:t xml:space="preserve"> brought us onto an unsustainable pathway have also raised the quality of life dramatically for many, and have </w:t>
      </w:r>
      <w:r w:rsidRPr="00B8375D">
        <w:rPr>
          <w:rStyle w:val="StyleUnderline"/>
        </w:rPr>
        <w:t>unlocked scientific directions that can lead us to a</w:t>
      </w:r>
      <w:r w:rsidRPr="00AD4C9D">
        <w:rPr>
          <w:sz w:val="16"/>
        </w:rPr>
        <w:t xml:space="preserve"> safer, cleaner, more </w:t>
      </w:r>
      <w:r w:rsidRPr="00B8375D">
        <w:rPr>
          <w:rStyle w:val="Emphasis"/>
        </w:rPr>
        <w:t>sustainable world</w:t>
      </w:r>
      <w:r w:rsidRPr="00AD4C9D">
        <w:rPr>
          <w:sz w:val="16"/>
        </w:rPr>
        <w:t xml:space="preserve">. With the right developments and applications of technology, in concert with advances in social, democratic, and distributional processes globally, </w:t>
      </w:r>
      <w:r w:rsidRPr="00B8375D">
        <w:rPr>
          <w:rStyle w:val="Emphasis"/>
        </w:rPr>
        <w:t>progress can be made</w:t>
      </w:r>
      <w:r w:rsidRPr="00AD4C9D">
        <w:rPr>
          <w:sz w:val="16"/>
        </w:rPr>
        <w:t xml:space="preserve"> on all of the challenges discussed here. Advances in renewable energy and related technologies, and more efficient energy use—advances that are likely to be accelerated by progress in technologies such as artificial intelligence—can bring us to a point of zero-carbon emissions. New manufacturing capabilities provided by synthetic biology may provide cleaner ways of producing products and degrading waste. A greater scientific understanding of our natural world and the ecosystem services on which we rely will aid us in plotting a trajectory whereby critical environmental systems are maintained while allowing human flourishing. Even advances in education and women’s rights globally, which will play a role in achieving a stable global population, can be aided specifically by the information, coordination, and education tools that technology provides, and more generally by growing prosperity in the relevant parts of the world.</w:t>
      </w:r>
      <w:r>
        <w:rPr>
          <w:sz w:val="16"/>
        </w:rPr>
        <w:t xml:space="preserve"> </w:t>
      </w:r>
      <w:r w:rsidRPr="00B8375D">
        <w:rPr>
          <w:rStyle w:val="StyleUnderline"/>
        </w:rPr>
        <w:t>There are</w:t>
      </w:r>
      <w:r w:rsidRPr="00AD4C9D">
        <w:rPr>
          <w:sz w:val="16"/>
        </w:rPr>
        <w:t xml:space="preserve"> catastrophic and </w:t>
      </w:r>
      <w:r w:rsidRPr="00B8375D">
        <w:rPr>
          <w:rStyle w:val="Emphasis"/>
        </w:rPr>
        <w:t>existential risks</w:t>
      </w:r>
      <w:r w:rsidRPr="00AD4C9D">
        <w:rPr>
          <w:sz w:val="16"/>
        </w:rPr>
        <w:t xml:space="preserve"> </w:t>
      </w:r>
      <w:r w:rsidRPr="00B8375D">
        <w:rPr>
          <w:rStyle w:val="StyleUnderline"/>
        </w:rPr>
        <w:t xml:space="preserve">that we will simply not be able to overcome without advances in </w:t>
      </w:r>
      <w:r w:rsidRPr="00B8375D">
        <w:rPr>
          <w:rStyle w:val="Emphasis"/>
        </w:rPr>
        <w:t>science</w:t>
      </w:r>
      <w:r w:rsidRPr="00B8375D">
        <w:rPr>
          <w:rStyle w:val="StyleUnderline"/>
        </w:rPr>
        <w:t xml:space="preserve"> and</w:t>
      </w:r>
      <w:r w:rsidRPr="00AD4C9D">
        <w:rPr>
          <w:sz w:val="16"/>
        </w:rPr>
        <w:t xml:space="preserve"> </w:t>
      </w:r>
      <w:r w:rsidRPr="00B8375D">
        <w:rPr>
          <w:rStyle w:val="Emphasis"/>
        </w:rPr>
        <w:t>technology</w:t>
      </w:r>
      <w:r w:rsidRPr="00AD4C9D">
        <w:rPr>
          <w:sz w:val="16"/>
        </w:rPr>
        <w:t xml:space="preserve">. These </w:t>
      </w:r>
      <w:r w:rsidRPr="00B8375D">
        <w:rPr>
          <w:rStyle w:val="StyleUnderline"/>
        </w:rPr>
        <w:t>include</w:t>
      </w:r>
      <w:r w:rsidRPr="00AD4C9D">
        <w:rPr>
          <w:sz w:val="16"/>
        </w:rPr>
        <w:t xml:space="preserve"> possible </w:t>
      </w:r>
      <w:r w:rsidRPr="00B8375D">
        <w:rPr>
          <w:rStyle w:val="Emphasis"/>
        </w:rPr>
        <w:t>pandemic</w:t>
      </w:r>
      <w:r w:rsidRPr="00AD4C9D">
        <w:rPr>
          <w:sz w:val="16"/>
        </w:rPr>
        <w:t xml:space="preserve"> outbreak</w:t>
      </w:r>
      <w:r w:rsidRPr="00B8375D">
        <w:rPr>
          <w:rStyle w:val="Emphasis"/>
        </w:rPr>
        <w:t>s</w:t>
      </w:r>
      <w:r w:rsidRPr="00AD4C9D">
        <w:rPr>
          <w:sz w:val="16"/>
        </w:rPr>
        <w:t xml:space="preserve">, whether natural or engineered. The early identification of incoming </w:t>
      </w:r>
      <w:r w:rsidRPr="00B8375D">
        <w:rPr>
          <w:rStyle w:val="Emphasis"/>
        </w:rPr>
        <w:t>asteroids</w:t>
      </w:r>
      <w:r w:rsidRPr="00AD4C9D">
        <w:rPr>
          <w:sz w:val="16"/>
        </w:rPr>
        <w:t xml:space="preserve">, and approaches to shift their path, is a topic of active research at NASA and elsewhere. While currently there are no known techniques to prevent or mitigate a </w:t>
      </w:r>
      <w:r w:rsidRPr="00B8375D">
        <w:rPr>
          <w:rStyle w:val="Emphasis"/>
        </w:rPr>
        <w:t>supervolcanic eruption</w:t>
      </w:r>
      <w:r w:rsidRPr="00AD4C9D">
        <w:rPr>
          <w:sz w:val="16"/>
        </w:rPr>
        <w:t xml:space="preserve">, this may not be the case with the tools at our disposal a century from now. And in the longer run, a civilization that has spread permanently beyond the earth, enabled by advances in </w:t>
      </w:r>
      <w:r w:rsidRPr="00B8375D">
        <w:rPr>
          <w:rStyle w:val="Emphasis"/>
        </w:rPr>
        <w:t>spaceflight</w:t>
      </w:r>
      <w:r w:rsidRPr="00AD4C9D">
        <w:rPr>
          <w:sz w:val="16"/>
        </w:rPr>
        <w:t xml:space="preserve">, </w:t>
      </w:r>
      <w:r w:rsidRPr="00B8375D">
        <w:rPr>
          <w:rStyle w:val="Emphasis"/>
        </w:rPr>
        <w:t>manufacturing</w:t>
      </w:r>
      <w:r w:rsidRPr="00AD4C9D">
        <w:rPr>
          <w:sz w:val="16"/>
        </w:rPr>
        <w:t xml:space="preserve">, </w:t>
      </w:r>
      <w:r w:rsidRPr="00B8375D">
        <w:rPr>
          <w:rStyle w:val="Emphasis"/>
        </w:rPr>
        <w:t>robotics</w:t>
      </w:r>
      <w:r w:rsidRPr="00AD4C9D">
        <w:rPr>
          <w:sz w:val="16"/>
        </w:rPr>
        <w:t xml:space="preserve">, and </w:t>
      </w:r>
      <w:r w:rsidRPr="00B8375D">
        <w:rPr>
          <w:rStyle w:val="Emphasis"/>
        </w:rPr>
        <w:t>terraforming</w:t>
      </w:r>
      <w:r w:rsidRPr="00AD4C9D">
        <w:rPr>
          <w:sz w:val="16"/>
        </w:rPr>
        <w:t>, is one that is much more likely to endure. However, the breathtaking power of the tools we are developing is not to be taken lightly. We have been very lucky to muddle through the advent of nuclear weapons without a global catastrophe. And within this century, it is realistic to expect that we will be able to rewrite much of biology to our purposes, intervene deliberately and in a large-scale way in the workings of our global climate, and even develop agents with intelligence that is fundamentally alien to ours, and may vastly surpass our own in some or even most domains—a development that would have uniquely unpredictable consequences.</w:t>
      </w:r>
      <w:r>
        <w:rPr>
          <w:sz w:val="16"/>
        </w:rPr>
        <w:t xml:space="preserve"> </w:t>
      </w:r>
      <w:r w:rsidRPr="00AD4C9D">
        <w:rPr>
          <w:sz w:val="16"/>
        </w:rPr>
        <w:t xml:space="preserve">It is reassuring to note that there are relatively few individual events that could cause an existential catastrophe—one resulting in extinction or a permanent civilizational collapse. Setting aside the very rare events (such as supervolcanoes and asteroids), the </w:t>
      </w:r>
      <w:r w:rsidRPr="00B8375D">
        <w:rPr>
          <w:rStyle w:val="StyleUnderline"/>
        </w:rPr>
        <w:t>most plausible candidates include</w:t>
      </w:r>
      <w:r w:rsidRPr="00AD4C9D">
        <w:rPr>
          <w:sz w:val="16"/>
        </w:rPr>
        <w:t xml:space="preserve"> </w:t>
      </w:r>
      <w:r w:rsidRPr="00B8375D">
        <w:rPr>
          <w:rStyle w:val="Emphasis"/>
        </w:rPr>
        <w:t>nuclear winter</w:t>
      </w:r>
      <w:r w:rsidRPr="00AD4C9D">
        <w:rPr>
          <w:sz w:val="16"/>
        </w:rPr>
        <w:t xml:space="preserve">, </w:t>
      </w:r>
      <w:r w:rsidRPr="00B8375D">
        <w:rPr>
          <w:rStyle w:val="StyleUnderline"/>
        </w:rPr>
        <w:t xml:space="preserve">extreme </w:t>
      </w:r>
      <w:r w:rsidRPr="00B8375D">
        <w:rPr>
          <w:rStyle w:val="Emphasis"/>
        </w:rPr>
        <w:t>global warming</w:t>
      </w:r>
      <w:r w:rsidRPr="00AD4C9D">
        <w:rPr>
          <w:sz w:val="16"/>
        </w:rPr>
        <w:t xml:space="preserve"> or cooling scenarios, the accidental or deliberate </w:t>
      </w:r>
      <w:r w:rsidRPr="00B8375D">
        <w:rPr>
          <w:rStyle w:val="StyleUnderline"/>
        </w:rPr>
        <w:t xml:space="preserve">release of an organism that </w:t>
      </w:r>
      <w:r w:rsidRPr="00B8375D">
        <w:rPr>
          <w:rStyle w:val="Emphasis"/>
        </w:rPr>
        <w:t>radically altered</w:t>
      </w:r>
      <w:r w:rsidRPr="00AD4C9D">
        <w:rPr>
          <w:sz w:val="16"/>
        </w:rPr>
        <w:t xml:space="preserve"> </w:t>
      </w:r>
      <w:r w:rsidRPr="00B8375D">
        <w:rPr>
          <w:rStyle w:val="StyleUnderline"/>
        </w:rPr>
        <w:t>the planet’s functioning, or</w:t>
      </w:r>
      <w:r w:rsidRPr="00AD4C9D">
        <w:rPr>
          <w:sz w:val="16"/>
        </w:rPr>
        <w:t xml:space="preserve"> the release of an </w:t>
      </w:r>
      <w:r w:rsidRPr="00B8375D">
        <w:rPr>
          <w:rStyle w:val="Emphasis"/>
        </w:rPr>
        <w:t>engineered pathogen</w:t>
      </w:r>
      <w:r w:rsidRPr="00AD4C9D">
        <w:rPr>
          <w:sz w:val="16"/>
        </w:rPr>
        <w:t xml:space="preserve">. They also include more speculative future advances: </w:t>
      </w:r>
      <w:r w:rsidRPr="00B8375D">
        <w:rPr>
          <w:rStyle w:val="StyleUnderline"/>
        </w:rPr>
        <w:t>new</w:t>
      </w:r>
      <w:r w:rsidRPr="00AD4C9D">
        <w:rPr>
          <w:sz w:val="16"/>
        </w:rPr>
        <w:t xml:space="preserve"> types of </w:t>
      </w:r>
      <w:r w:rsidRPr="00B8375D">
        <w:rPr>
          <w:rStyle w:val="Emphasis"/>
        </w:rPr>
        <w:t>weaponry</w:t>
      </w:r>
      <w:r w:rsidRPr="00AD4C9D">
        <w:rPr>
          <w:sz w:val="16"/>
        </w:rPr>
        <w:t xml:space="preserve">, </w:t>
      </w:r>
      <w:r w:rsidRPr="00B8375D">
        <w:rPr>
          <w:rStyle w:val="Emphasis"/>
        </w:rPr>
        <w:t>runaway</w:t>
      </w:r>
      <w:r w:rsidRPr="00AD4C9D">
        <w:rPr>
          <w:sz w:val="16"/>
        </w:rPr>
        <w:t xml:space="preserve"> </w:t>
      </w:r>
      <w:r w:rsidRPr="00B8375D">
        <w:rPr>
          <w:rStyle w:val="Emphasis"/>
        </w:rPr>
        <w:t>a</w:t>
      </w:r>
      <w:r w:rsidRPr="00AD4C9D">
        <w:rPr>
          <w:sz w:val="16"/>
        </w:rPr>
        <w:t xml:space="preserve">rtificial </w:t>
      </w:r>
      <w:r w:rsidRPr="00B8375D">
        <w:rPr>
          <w:rStyle w:val="Emphasis"/>
        </w:rPr>
        <w:t>i</w:t>
      </w:r>
      <w:r w:rsidRPr="00AD4C9D">
        <w:rPr>
          <w:sz w:val="16"/>
        </w:rPr>
        <w:t>ntelligence, or maybe physics experiments beyond what we can currently envisage. Many global risks are, in isolation, survivable—at least for some of us—and it is likely that human civilization could recover from them in the long run: less severe global warming, various environmental disasters and ecosystem collapses, widespread starvation, most pandemic outbreaks, conventional warfare (even global).</w:t>
      </w:r>
      <w:r>
        <w:rPr>
          <w:sz w:val="16"/>
        </w:rPr>
        <w:t xml:space="preserve"> </w:t>
      </w:r>
      <w:r w:rsidRPr="00AD4C9D">
        <w:rPr>
          <w:sz w:val="16"/>
        </w:rPr>
        <w:t xml:space="preserve">However, this latter class of risks, and factors that might drive them (such as population, resource use, and climate change) should not be ignored in the broader study of existential risk. Nor does it make sense to consider these challenges in isolation: in our interconnected world they all affect each other. </w:t>
      </w:r>
      <w:r w:rsidRPr="00B8375D">
        <w:rPr>
          <w:rStyle w:val="StyleUnderline"/>
        </w:rPr>
        <w:t xml:space="preserve">The threat of </w:t>
      </w:r>
      <w:r w:rsidRPr="00B8375D">
        <w:rPr>
          <w:rStyle w:val="Emphasis"/>
        </w:rPr>
        <w:t>global nuclear war</w:t>
      </w:r>
      <w:r w:rsidRPr="00AD4C9D">
        <w:rPr>
          <w:sz w:val="16"/>
        </w:rPr>
        <w:t xml:space="preserve"> </w:t>
      </w:r>
      <w:r w:rsidRPr="00B8375D">
        <w:rPr>
          <w:rStyle w:val="StyleUnderline"/>
        </w:rPr>
        <w:t>has not gone away</w:t>
      </w:r>
      <w:r w:rsidRPr="00AD4C9D">
        <w:rPr>
          <w:sz w:val="16"/>
        </w:rPr>
        <w:t xml:space="preserve">, and many scholars believe that it may be rising again (at the time of writing, North Korea has just undergone its most ambitious nuclear test to date). If climate pressures, drought, famine, and other resource pressures serve to escalate geopolitical tensions, or if the potential use of a </w:t>
      </w:r>
      <w:r w:rsidRPr="001A0C86">
        <w:rPr>
          <w:rStyle w:val="Emphasis"/>
          <w:highlight w:val="cyan"/>
        </w:rPr>
        <w:t>new technology</w:t>
      </w:r>
      <w:r w:rsidRPr="00AD4C9D">
        <w:rPr>
          <w:sz w:val="16"/>
        </w:rPr>
        <w:t xml:space="preserve">, such as geoengineering, </w:t>
      </w:r>
      <w:r w:rsidRPr="001A0C86">
        <w:rPr>
          <w:rStyle w:val="StyleUnderline"/>
          <w:highlight w:val="cyan"/>
        </w:rPr>
        <w:t xml:space="preserve">could lead to a </w:t>
      </w:r>
      <w:r w:rsidRPr="001A0C86">
        <w:rPr>
          <w:rStyle w:val="Emphasis"/>
          <w:highlight w:val="cyan"/>
        </w:rPr>
        <w:t>nuclear standoff</w:t>
      </w:r>
      <w:r w:rsidRPr="00AD4C9D">
        <w:rPr>
          <w:sz w:val="16"/>
        </w:rPr>
        <w:t xml:space="preserve">, then </w:t>
      </w:r>
      <w:r w:rsidRPr="00B8375D">
        <w:rPr>
          <w:rStyle w:val="StyleUnderline"/>
        </w:rPr>
        <w:t xml:space="preserve">the result is </w:t>
      </w:r>
      <w:r w:rsidRPr="001A0C86">
        <w:rPr>
          <w:rStyle w:val="StyleUnderline"/>
          <w:highlight w:val="cyan"/>
        </w:rPr>
        <w:t xml:space="preserve">an </w:t>
      </w:r>
      <w:r w:rsidRPr="001A0C86">
        <w:rPr>
          <w:rStyle w:val="Emphasis"/>
          <w:highlight w:val="cyan"/>
        </w:rPr>
        <w:t>existential threat</w:t>
      </w:r>
      <w:r w:rsidRPr="00AD4C9D">
        <w:rPr>
          <w:sz w:val="16"/>
        </w:rPr>
        <w:t>.</w:t>
      </w:r>
      <w:r>
        <w:rPr>
          <w:sz w:val="16"/>
        </w:rPr>
        <w:t xml:space="preserve"> </w:t>
      </w:r>
      <w:r w:rsidRPr="00AD4C9D">
        <w:rPr>
          <w:sz w:val="16"/>
        </w:rPr>
        <w:t xml:space="preserve">For all these reasons and more, a growing community of scholars across the world believe that the twenty-first century will see greater change and greater challenges than any century in humanity’s past history. It will be a century of unprecedented global pressures, and a century in which extreme and unpredictable events are likely to happen more frequently than ever before in the past. </w:t>
      </w:r>
      <w:r w:rsidRPr="00B8375D">
        <w:rPr>
          <w:rStyle w:val="StyleUnderline"/>
        </w:rPr>
        <w:t xml:space="preserve">It will also be a century in which the power of </w:t>
      </w:r>
      <w:r w:rsidRPr="001A0C86">
        <w:rPr>
          <w:rStyle w:val="Emphasis"/>
          <w:highlight w:val="cyan"/>
        </w:rPr>
        <w:t>technologies</w:t>
      </w:r>
      <w:r w:rsidRPr="00AD4C9D">
        <w:rPr>
          <w:sz w:val="16"/>
        </w:rPr>
        <w:t xml:space="preserve"> unlike any we have had in our past history </w:t>
      </w:r>
      <w:r w:rsidRPr="00B8375D">
        <w:rPr>
          <w:rStyle w:val="StyleUnderline"/>
        </w:rPr>
        <w:t xml:space="preserve">will </w:t>
      </w:r>
      <w:r w:rsidRPr="00265347">
        <w:rPr>
          <w:rStyle w:val="StyleUnderline"/>
        </w:rPr>
        <w:t xml:space="preserve">hang over us like multiple </w:t>
      </w:r>
      <w:r w:rsidRPr="00265347">
        <w:rPr>
          <w:rStyle w:val="Emphasis"/>
        </w:rPr>
        <w:t>Damocles’ swords</w:t>
      </w:r>
      <w:r w:rsidRPr="00265347">
        <w:rPr>
          <w:sz w:val="16"/>
        </w:rPr>
        <w:t>. But</w:t>
      </w:r>
      <w:r w:rsidRPr="00AD4C9D">
        <w:rPr>
          <w:sz w:val="16"/>
        </w:rPr>
        <w:t xml:space="preserve"> it will also be a century in which the </w:t>
      </w:r>
      <w:r w:rsidRPr="00B8375D">
        <w:rPr>
          <w:rStyle w:val="StyleUnderline"/>
        </w:rPr>
        <w:t xml:space="preserve">technologies we </w:t>
      </w:r>
      <w:r w:rsidRPr="00B8375D">
        <w:rPr>
          <w:rStyle w:val="Emphasis"/>
        </w:rPr>
        <w:t>develop</w:t>
      </w:r>
      <w:r w:rsidRPr="00AD4C9D">
        <w:rPr>
          <w:sz w:val="16"/>
        </w:rPr>
        <w:t xml:space="preserve">, and the institutional structures we develop, </w:t>
      </w:r>
      <w:r w:rsidRPr="001A0C86">
        <w:rPr>
          <w:rStyle w:val="StyleUnderline"/>
          <w:highlight w:val="cyan"/>
        </w:rPr>
        <w:t>may aid</w:t>
      </w:r>
      <w:r w:rsidRPr="00B8375D">
        <w:rPr>
          <w:rStyle w:val="StyleUnderline"/>
        </w:rPr>
        <w:t xml:space="preserve"> us in solving many</w:t>
      </w:r>
      <w:r w:rsidRPr="00AD4C9D">
        <w:rPr>
          <w:sz w:val="16"/>
        </w:rPr>
        <w:t xml:space="preserve"> of the </w:t>
      </w:r>
      <w:r w:rsidRPr="001A0C86">
        <w:rPr>
          <w:rStyle w:val="Emphasis"/>
          <w:highlight w:val="cyan"/>
        </w:rPr>
        <w:t>problems</w:t>
      </w:r>
      <w:r w:rsidRPr="00AD4C9D">
        <w:rPr>
          <w:sz w:val="16"/>
        </w:rPr>
        <w:t xml:space="preserve"> we currently face—</w:t>
      </w:r>
      <w:r w:rsidRPr="001A0C86">
        <w:rPr>
          <w:rStyle w:val="StyleUnderline"/>
          <w:highlight w:val="cyan"/>
        </w:rPr>
        <w:t xml:space="preserve">if we </w:t>
      </w:r>
      <w:r w:rsidRPr="001A0C86">
        <w:rPr>
          <w:rStyle w:val="Emphasis"/>
          <w:highlight w:val="cyan"/>
        </w:rPr>
        <w:t>guide</w:t>
      </w:r>
      <w:r w:rsidRPr="00B8375D">
        <w:rPr>
          <w:rStyle w:val="StyleUnderline"/>
        </w:rPr>
        <w:t xml:space="preserve"> their </w:t>
      </w:r>
      <w:r w:rsidRPr="001A0C86">
        <w:rPr>
          <w:rStyle w:val="Emphasis"/>
          <w:highlight w:val="cyan"/>
        </w:rPr>
        <w:t>development</w:t>
      </w:r>
      <w:r w:rsidRPr="00B8375D">
        <w:rPr>
          <w:rStyle w:val="StyleUnderline"/>
        </w:rPr>
        <w:t>, and their uses and applications, carefully</w:t>
      </w:r>
      <w:r w:rsidRPr="00AD4C9D">
        <w:rPr>
          <w:sz w:val="16"/>
        </w:rPr>
        <w:t>.</w:t>
      </w:r>
    </w:p>
    <w:p w14:paraId="3645389D" w14:textId="77777777" w:rsidR="00512C2A" w:rsidRDefault="00512C2A" w:rsidP="00512C2A">
      <w:pPr>
        <w:pStyle w:val="Heading4"/>
      </w:pPr>
      <w:r>
        <w:t>2] Turn – Populism creates stronger avenues to solve warming</w:t>
      </w:r>
    </w:p>
    <w:p w14:paraId="1899B74E" w14:textId="77777777" w:rsidR="00512C2A" w:rsidRPr="00EA4B1A" w:rsidRDefault="00512C2A" w:rsidP="00512C2A">
      <w:r>
        <w:t xml:space="preserve">Keshav </w:t>
      </w:r>
      <w:r w:rsidRPr="00EA4B1A">
        <w:rPr>
          <w:rStyle w:val="Style13ptBold"/>
        </w:rPr>
        <w:t>Verma 23</w:t>
      </w:r>
      <w:r>
        <w:t xml:space="preserve">, </w:t>
      </w:r>
      <w:r w:rsidRPr="00963F83">
        <w:t>Doctoral Scholar, Department of International Studies, and Senior Research Affiliate, Centre for East Asian Studies, Christ University, Bangalore, India</w:t>
      </w:r>
      <w:r>
        <w:t xml:space="preserve">, 12-7-2023, "Navigating the Intersection of New Populism and Climate Change in Global Governance", Encyclopedia Of New Populism And Responses In The 21st Century, </w:t>
      </w:r>
      <w:r w:rsidRPr="001E4FD5">
        <w:t>https://link.springer.com/referenceworkentry/10.1007/978-981-16-9859-0_365-1</w:t>
      </w:r>
      <w:r>
        <w:t xml:space="preserve"> lp</w:t>
      </w:r>
    </w:p>
    <w:p w14:paraId="5C19DDC3" w14:textId="77777777" w:rsidR="00512C2A" w:rsidRPr="00963F83" w:rsidRDefault="00512C2A" w:rsidP="00512C2A">
      <w:pPr>
        <w:rPr>
          <w:sz w:val="16"/>
        </w:rPr>
      </w:pPr>
      <w:r w:rsidRPr="00963F83">
        <w:rPr>
          <w:sz w:val="16"/>
        </w:rPr>
        <w:t xml:space="preserve">Positively, </w:t>
      </w:r>
      <w:r w:rsidRPr="001A0C86">
        <w:rPr>
          <w:rStyle w:val="Emphasis"/>
          <w:highlight w:val="cyan"/>
        </w:rPr>
        <w:t>populist leaders</w:t>
      </w:r>
      <w:r w:rsidRPr="00963F83">
        <w:rPr>
          <w:rStyle w:val="Emphasis"/>
        </w:rPr>
        <w:t xml:space="preserve"> and movements have </w:t>
      </w:r>
      <w:r w:rsidRPr="001A0C86">
        <w:rPr>
          <w:rStyle w:val="Emphasis"/>
          <w:highlight w:val="cyan"/>
        </w:rPr>
        <w:t>raised awareness of</w:t>
      </w:r>
      <w:r w:rsidRPr="00963F83">
        <w:rPr>
          <w:rStyle w:val="Emphasis"/>
        </w:rPr>
        <w:t xml:space="preserve"> the critical need to address </w:t>
      </w:r>
      <w:r w:rsidRPr="001A0C86">
        <w:rPr>
          <w:rStyle w:val="Emphasis"/>
          <w:highlight w:val="cyan"/>
        </w:rPr>
        <w:t>climate change</w:t>
      </w:r>
      <w:r w:rsidRPr="00963F83">
        <w:rPr>
          <w:sz w:val="16"/>
        </w:rPr>
        <w:t xml:space="preserve">. They </w:t>
      </w:r>
      <w:r w:rsidRPr="00963F83">
        <w:rPr>
          <w:rStyle w:val="StyleUnderline"/>
        </w:rPr>
        <w:t>have increased public awareness of the problem and exerted pressure on governments to respond</w:t>
      </w:r>
      <w:r w:rsidRPr="00963F83">
        <w:rPr>
          <w:sz w:val="16"/>
        </w:rPr>
        <w:t xml:space="preserve">. </w:t>
      </w:r>
      <w:r w:rsidRPr="001A0C86">
        <w:rPr>
          <w:rStyle w:val="StyleUnderline"/>
          <w:highlight w:val="cyan"/>
        </w:rPr>
        <w:t>In the United States, the Sunrise Movement</w:t>
      </w:r>
      <w:r w:rsidRPr="00963F83">
        <w:rPr>
          <w:rStyle w:val="StyleUnderline"/>
        </w:rPr>
        <w:t xml:space="preserve"> has successfully </w:t>
      </w:r>
      <w:r w:rsidRPr="001A0C86">
        <w:rPr>
          <w:rStyle w:val="StyleUnderline"/>
          <w:highlight w:val="cyan"/>
        </w:rPr>
        <w:t>pushed the Democratic Party</w:t>
      </w:r>
      <w:r w:rsidRPr="00963F83">
        <w:rPr>
          <w:rStyle w:val="StyleUnderline"/>
        </w:rPr>
        <w:t xml:space="preserve"> to embrace a more aggressive climate plan</w:t>
      </w:r>
      <w:r w:rsidRPr="00963F83">
        <w:rPr>
          <w:sz w:val="16"/>
        </w:rPr>
        <w:t xml:space="preserve">. Moreover, populist politicians have pushed for more aggressive climate policy. </w:t>
      </w:r>
      <w:r w:rsidRPr="001A0C86">
        <w:rPr>
          <w:rStyle w:val="StyleUnderline"/>
          <w:highlight w:val="cyan"/>
        </w:rPr>
        <w:t>In Europe</w:t>
      </w:r>
      <w:r w:rsidRPr="00963F83">
        <w:rPr>
          <w:rStyle w:val="StyleUnderline"/>
        </w:rPr>
        <w:t xml:space="preserve">, for instance, the growth of </w:t>
      </w:r>
      <w:r w:rsidRPr="001A0C86">
        <w:rPr>
          <w:rStyle w:val="StyleUnderline"/>
          <w:highlight w:val="cyan"/>
        </w:rPr>
        <w:t>populist movements</w:t>
      </w:r>
      <w:r w:rsidRPr="00963F83">
        <w:rPr>
          <w:rStyle w:val="StyleUnderline"/>
        </w:rPr>
        <w:t xml:space="preserve"> has </w:t>
      </w:r>
      <w:r w:rsidRPr="001A0C86">
        <w:rPr>
          <w:rStyle w:val="StyleUnderline"/>
          <w:highlight w:val="cyan"/>
        </w:rPr>
        <w:t>improved</w:t>
      </w:r>
      <w:r w:rsidRPr="00963F83">
        <w:rPr>
          <w:rStyle w:val="StyleUnderline"/>
        </w:rPr>
        <w:t xml:space="preserve"> the electoral </w:t>
      </w:r>
      <w:r w:rsidRPr="001A0C86">
        <w:rPr>
          <w:rStyle w:val="StyleUnderline"/>
          <w:highlight w:val="cyan"/>
        </w:rPr>
        <w:t>success of green parties</w:t>
      </w:r>
      <w:r w:rsidRPr="00963F83">
        <w:rPr>
          <w:sz w:val="16"/>
        </w:rPr>
        <w:t>, resulting in more support for climate action</w:t>
      </w:r>
    </w:p>
    <w:p w14:paraId="675D650B" w14:textId="77777777" w:rsidR="00512C2A" w:rsidRPr="00963F83" w:rsidRDefault="00512C2A" w:rsidP="00512C2A">
      <w:pPr>
        <w:rPr>
          <w:rStyle w:val="StyleUnderline"/>
        </w:rPr>
      </w:pPr>
      <w:r w:rsidRPr="00963F83">
        <w:rPr>
          <w:sz w:val="16"/>
        </w:rPr>
        <w:t xml:space="preserve">Nevertheless, </w:t>
      </w:r>
      <w:r w:rsidRPr="001A0C86">
        <w:rPr>
          <w:rStyle w:val="StyleUnderline"/>
          <w:highlight w:val="cyan"/>
        </w:rPr>
        <w:t>populist</w:t>
      </w:r>
      <w:r w:rsidRPr="00963F83">
        <w:rPr>
          <w:rStyle w:val="StyleUnderline"/>
        </w:rPr>
        <w:t xml:space="preserve"> groups and their </w:t>
      </w:r>
      <w:r w:rsidRPr="001A0C86">
        <w:rPr>
          <w:rStyle w:val="StyleUnderline"/>
          <w:highlight w:val="cyan"/>
        </w:rPr>
        <w:t>leaders</w:t>
      </w:r>
      <w:r w:rsidRPr="00963F83">
        <w:rPr>
          <w:rStyle w:val="StyleUnderline"/>
        </w:rPr>
        <w:t xml:space="preserve"> have </w:t>
      </w:r>
      <w:r w:rsidRPr="001A0C86">
        <w:rPr>
          <w:rStyle w:val="StyleUnderline"/>
          <w:highlight w:val="cyan"/>
        </w:rPr>
        <w:t>emphasized</w:t>
      </w:r>
      <w:r w:rsidRPr="00963F83">
        <w:rPr>
          <w:rStyle w:val="StyleUnderline"/>
        </w:rPr>
        <w:t xml:space="preserve"> the need of </w:t>
      </w:r>
      <w:r w:rsidRPr="001A0C86">
        <w:rPr>
          <w:rStyle w:val="StyleUnderline"/>
          <w:highlight w:val="cyan"/>
        </w:rPr>
        <w:t>social justice in climate policy</w:t>
      </w:r>
      <w:r w:rsidRPr="00963F83">
        <w:rPr>
          <w:sz w:val="16"/>
        </w:rPr>
        <w:t xml:space="preserve">. Several populist groups have stressed the need of a transition to a low-carbon economy that does not abandon underprivileged populations. </w:t>
      </w:r>
      <w:r w:rsidRPr="00963F83">
        <w:rPr>
          <w:rStyle w:val="StyleUnderline"/>
        </w:rPr>
        <w:t>This has led to a growing focus on equality and social justice in debates on climate policy.</w:t>
      </w:r>
    </w:p>
    <w:p w14:paraId="04FA43B9" w14:textId="77777777" w:rsidR="00512C2A" w:rsidRPr="00963F83" w:rsidRDefault="00512C2A" w:rsidP="00512C2A">
      <w:pPr>
        <w:rPr>
          <w:sz w:val="16"/>
        </w:rPr>
      </w:pPr>
      <w:r w:rsidRPr="00963F83">
        <w:rPr>
          <w:sz w:val="16"/>
        </w:rPr>
        <w:t>In global governance</w:t>
      </w:r>
      <w:r w:rsidRPr="00963F83">
        <w:rPr>
          <w:rStyle w:val="StyleUnderline"/>
        </w:rPr>
        <w:t xml:space="preserve">, </w:t>
      </w:r>
      <w:r w:rsidRPr="001A0C86">
        <w:rPr>
          <w:rStyle w:val="StyleUnderline"/>
          <w:highlight w:val="cyan"/>
        </w:rPr>
        <w:t>populist movements</w:t>
      </w:r>
      <w:r w:rsidRPr="00963F83">
        <w:rPr>
          <w:rStyle w:val="StyleUnderline"/>
        </w:rPr>
        <w:t xml:space="preserve"> have often </w:t>
      </w:r>
      <w:r w:rsidRPr="001A0C86">
        <w:rPr>
          <w:rStyle w:val="StyleUnderline"/>
          <w:highlight w:val="cyan"/>
        </w:rPr>
        <w:t xml:space="preserve">argued for more democratic and participatory decision-making </w:t>
      </w:r>
      <w:r w:rsidRPr="00963F83">
        <w:rPr>
          <w:rStyle w:val="StyleUnderline"/>
        </w:rPr>
        <w:t>processes</w:t>
      </w:r>
      <w:r w:rsidRPr="00963F83">
        <w:rPr>
          <w:sz w:val="16"/>
        </w:rPr>
        <w:t xml:space="preserve">, </w:t>
      </w:r>
      <w:r w:rsidRPr="00963F83">
        <w:rPr>
          <w:rStyle w:val="Emphasis"/>
        </w:rPr>
        <w:t xml:space="preserve">which might </w:t>
      </w:r>
      <w:r w:rsidRPr="001A0C86">
        <w:rPr>
          <w:rStyle w:val="Emphasis"/>
          <w:highlight w:val="cyan"/>
        </w:rPr>
        <w:t>result in more effective</w:t>
      </w:r>
      <w:r w:rsidRPr="00963F83">
        <w:rPr>
          <w:rStyle w:val="Emphasis"/>
        </w:rPr>
        <w:t xml:space="preserve"> and equitable </w:t>
      </w:r>
      <w:r w:rsidRPr="001A0C86">
        <w:rPr>
          <w:rStyle w:val="Emphasis"/>
          <w:highlight w:val="cyan"/>
        </w:rPr>
        <w:t>climate policy</w:t>
      </w:r>
      <w:r w:rsidRPr="00963F83">
        <w:rPr>
          <w:sz w:val="16"/>
        </w:rPr>
        <w:t>. They have questioned the authority of conventional political elites and international institutions, seeking more openness and accountability in climate-related decisionmaking.</w:t>
      </w:r>
    </w:p>
    <w:p w14:paraId="1004B2D4" w14:textId="77777777" w:rsidR="00512C2A" w:rsidRPr="00963F83" w:rsidRDefault="00512C2A" w:rsidP="00512C2A">
      <w:pPr>
        <w:rPr>
          <w:rStyle w:val="StyleUnderline"/>
        </w:rPr>
      </w:pPr>
      <w:r w:rsidRPr="00963F83">
        <w:rPr>
          <w:rStyle w:val="StyleUnderline"/>
        </w:rPr>
        <w:t>Populist movements have been more popular around the globe</w:t>
      </w:r>
      <w:r w:rsidRPr="00963F83">
        <w:rPr>
          <w:sz w:val="16"/>
        </w:rPr>
        <w:t xml:space="preserve">, often through appealing to nationalist feelings and criticizing established political institutions. Firstly, new populism has the potential to draw more attention to the subject of climate change and the need for action. </w:t>
      </w:r>
      <w:r w:rsidRPr="001A0C86">
        <w:rPr>
          <w:rStyle w:val="StyleUnderline"/>
          <w:highlight w:val="cyan"/>
        </w:rPr>
        <w:t>Populist leaders</w:t>
      </w:r>
      <w:r w:rsidRPr="00963F83">
        <w:rPr>
          <w:rStyle w:val="StyleUnderline"/>
        </w:rPr>
        <w:t xml:space="preserve"> tend to concentrate on topics that are important to their followers</w:t>
      </w:r>
      <w:r w:rsidRPr="00963F83">
        <w:rPr>
          <w:sz w:val="16"/>
        </w:rPr>
        <w:t xml:space="preserve">, and </w:t>
      </w:r>
      <w:r w:rsidRPr="00963F83">
        <w:rPr>
          <w:rStyle w:val="Emphasis"/>
        </w:rPr>
        <w:t>many ordinary people are worried about the effect of climate change on their lives.</w:t>
      </w:r>
      <w:r w:rsidRPr="00963F83">
        <w:rPr>
          <w:sz w:val="16"/>
        </w:rPr>
        <w:t xml:space="preserve"> This </w:t>
      </w:r>
      <w:r w:rsidRPr="00963F83">
        <w:rPr>
          <w:rStyle w:val="StyleUnderline"/>
        </w:rPr>
        <w:t xml:space="preserve">may put </w:t>
      </w:r>
      <w:r w:rsidRPr="001A0C86">
        <w:rPr>
          <w:rStyle w:val="StyleUnderline"/>
          <w:highlight w:val="cyan"/>
        </w:rPr>
        <w:t>pressure on governments and international organizations</w:t>
      </w:r>
      <w:r w:rsidRPr="00963F83">
        <w:rPr>
          <w:rStyle w:val="StyleUnderline"/>
        </w:rPr>
        <w:t xml:space="preserve"> to treat the problem seriously and make meaningful progress toward resolution.</w:t>
      </w:r>
    </w:p>
    <w:p w14:paraId="1F4D1F59" w14:textId="77777777" w:rsidR="00512C2A" w:rsidRPr="00963F83" w:rsidRDefault="00512C2A" w:rsidP="00512C2A">
      <w:pPr>
        <w:rPr>
          <w:sz w:val="16"/>
        </w:rPr>
      </w:pPr>
      <w:r w:rsidRPr="00963F83">
        <w:rPr>
          <w:sz w:val="16"/>
        </w:rPr>
        <w:t xml:space="preserve">Second, </w:t>
      </w:r>
      <w:r w:rsidRPr="00963F83">
        <w:rPr>
          <w:rStyle w:val="StyleUnderline"/>
        </w:rPr>
        <w:t>the populist movement has the potential to increase public representation in policy discussions on climate change</w:t>
      </w:r>
      <w:r w:rsidRPr="00963F83">
        <w:rPr>
          <w:sz w:val="16"/>
        </w:rPr>
        <w:t xml:space="preserve">. Direct </w:t>
      </w:r>
      <w:r w:rsidRPr="00963F83">
        <w:rPr>
          <w:rStyle w:val="StyleUnderline"/>
        </w:rPr>
        <w:t>forms of democracy like referendums and citizen assemblies are often pushed for by populist movements</w:t>
      </w:r>
      <w:r w:rsidRPr="00963F83">
        <w:rPr>
          <w:sz w:val="16"/>
        </w:rPr>
        <w:t xml:space="preserve">. </w:t>
      </w:r>
      <w:r w:rsidRPr="00963F83">
        <w:rPr>
          <w:rStyle w:val="Emphasis"/>
        </w:rPr>
        <w:t xml:space="preserve">This has </w:t>
      </w:r>
      <w:r w:rsidRPr="001A0C86">
        <w:rPr>
          <w:rStyle w:val="Emphasis"/>
          <w:highlight w:val="cyan"/>
        </w:rPr>
        <w:t>the potential to increase the participation</w:t>
      </w:r>
      <w:r w:rsidRPr="00963F83">
        <w:rPr>
          <w:rStyle w:val="Emphasis"/>
        </w:rPr>
        <w:t xml:space="preserve"> of regular people in drafting climate change policy, which might </w:t>
      </w:r>
      <w:r w:rsidRPr="001A0C86">
        <w:rPr>
          <w:rStyle w:val="Emphasis"/>
          <w:highlight w:val="cyan"/>
        </w:rPr>
        <w:t>lead to more widespread acceptance of global accords</w:t>
      </w:r>
      <w:r w:rsidRPr="00963F83">
        <w:rPr>
          <w:rStyle w:val="Emphasis"/>
        </w:rPr>
        <w:t xml:space="preserve"> and institutions</w:t>
      </w:r>
      <w:r w:rsidRPr="00963F83">
        <w:rPr>
          <w:sz w:val="16"/>
        </w:rPr>
        <w:t xml:space="preserve">. Thirdly, </w:t>
      </w:r>
      <w:r w:rsidRPr="00963F83">
        <w:rPr>
          <w:rStyle w:val="StyleUnderline"/>
        </w:rPr>
        <w:t xml:space="preserve">the </w:t>
      </w:r>
      <w:r w:rsidRPr="001A0C86">
        <w:rPr>
          <w:rStyle w:val="StyleUnderline"/>
          <w:highlight w:val="cyan"/>
        </w:rPr>
        <w:t>populist movement</w:t>
      </w:r>
      <w:r w:rsidRPr="00963F83">
        <w:rPr>
          <w:rStyle w:val="StyleUnderline"/>
        </w:rPr>
        <w:t xml:space="preserve"> has the potential to </w:t>
      </w:r>
      <w:r w:rsidRPr="001A0C86">
        <w:rPr>
          <w:rStyle w:val="StyleUnderline"/>
          <w:highlight w:val="cyan"/>
        </w:rPr>
        <w:t>encourage novel approaches to environmental policy</w:t>
      </w:r>
      <w:r w:rsidRPr="00963F83">
        <w:rPr>
          <w:sz w:val="16"/>
        </w:rPr>
        <w:t>. If populist politicians think carbon pricing or renewable energy subsidies would go down well with their supporters, they may be more open to trying these new responses to climate change. Perhaps ground-breaking insights from this work might be incorporated into multilateral treaties or adopted by other nations.</w:t>
      </w:r>
    </w:p>
    <w:p w14:paraId="6CB852E0" w14:textId="77777777" w:rsidR="00512C2A" w:rsidRDefault="00512C2A" w:rsidP="00512C2A">
      <w:pPr>
        <w:rPr>
          <w:sz w:val="16"/>
        </w:rPr>
      </w:pPr>
      <w:r w:rsidRPr="00963F83">
        <w:rPr>
          <w:sz w:val="16"/>
        </w:rPr>
        <w:t xml:space="preserve">At last, </w:t>
      </w:r>
      <w:r w:rsidRPr="00963F83">
        <w:rPr>
          <w:rStyle w:val="Emphasis"/>
        </w:rPr>
        <w:t xml:space="preserve">the rise of the </w:t>
      </w:r>
      <w:r w:rsidRPr="001A0C86">
        <w:rPr>
          <w:rStyle w:val="Emphasis"/>
          <w:highlight w:val="cyan"/>
        </w:rPr>
        <w:t>populist movement may open doors</w:t>
      </w:r>
      <w:r w:rsidRPr="00963F83">
        <w:rPr>
          <w:rStyle w:val="Emphasis"/>
        </w:rPr>
        <w:t xml:space="preserve"> for nations </w:t>
      </w:r>
      <w:r w:rsidRPr="001A0C86">
        <w:rPr>
          <w:rStyle w:val="Emphasis"/>
          <w:highlight w:val="cyan"/>
        </w:rPr>
        <w:t>to work together to combat climate change</w:t>
      </w:r>
      <w:r w:rsidRPr="00963F83">
        <w:rPr>
          <w:sz w:val="16"/>
        </w:rPr>
        <w:t xml:space="preserve">. </w:t>
      </w:r>
      <w:r w:rsidRPr="00963F83">
        <w:rPr>
          <w:rStyle w:val="StyleUnderline"/>
        </w:rPr>
        <w:t>Although populist governments may be hesitant to collaborate with other nations on international climate efforts, they may be more open to doing so if such initiatives are in line with their interests or ideals</w:t>
      </w:r>
      <w:r w:rsidRPr="00963F83">
        <w:rPr>
          <w:sz w:val="16"/>
        </w:rPr>
        <w:t xml:space="preserve">. </w:t>
      </w:r>
      <w:r w:rsidRPr="001A0C86">
        <w:rPr>
          <w:rStyle w:val="Emphasis"/>
          <w:highlight w:val="cyan"/>
        </w:rPr>
        <w:t>This might lead to more strategic</w:t>
      </w:r>
      <w:r w:rsidRPr="00963F83">
        <w:rPr>
          <w:rStyle w:val="Emphasis"/>
        </w:rPr>
        <w:t xml:space="preserve"> </w:t>
      </w:r>
      <w:r w:rsidRPr="001A0C86">
        <w:rPr>
          <w:rStyle w:val="Emphasis"/>
          <w:highlight w:val="cyan"/>
        </w:rPr>
        <w:t>alliances being formed</w:t>
      </w:r>
      <w:r w:rsidRPr="00963F83">
        <w:rPr>
          <w:rStyle w:val="Emphasis"/>
        </w:rPr>
        <w:t xml:space="preserve"> to address critical issues</w:t>
      </w:r>
      <w:r w:rsidRPr="00963F83">
        <w:rPr>
          <w:sz w:val="16"/>
        </w:rPr>
        <w:t xml:space="preserve">, such as carbon capture technology and sustainable energy. </w:t>
      </w:r>
      <w:r w:rsidRPr="00963F83">
        <w:rPr>
          <w:rStyle w:val="StyleUnderline"/>
        </w:rPr>
        <w:t>Although the rise of the populist movement poses certain obstacles to nations working together to combat climate change, it also has some promising upsides.</w:t>
      </w:r>
      <w:r w:rsidRPr="00963F83">
        <w:rPr>
          <w:sz w:val="16"/>
        </w:rPr>
        <w:t xml:space="preserve"> There may be greater progress made in solving this crucial global dilemma if international accords and institutions work with populist movements and discover methods to harness their energy and excitement for the topic. Through boosting public knowledge and participation, encouraging openness and accountability, and generating chances for more democratic decision-making processes, new populism may contribute to the promotion of more effective and fair climate policies and agreements.</w:t>
      </w:r>
    </w:p>
    <w:p w14:paraId="76504865" w14:textId="77777777" w:rsidR="00512C2A" w:rsidRDefault="00512C2A" w:rsidP="00512C2A">
      <w:pPr>
        <w:pStyle w:val="Heading4"/>
      </w:pPr>
      <w:r>
        <w:t xml:space="preserve">3] Turn – Populist states significantly increase </w:t>
      </w:r>
      <w:r w:rsidRPr="00C03A11">
        <w:rPr>
          <w:u w:val="single"/>
        </w:rPr>
        <w:t>social welfare spending</w:t>
      </w:r>
      <w:r>
        <w:t xml:space="preserve"> – studies. </w:t>
      </w:r>
    </w:p>
    <w:p w14:paraId="00F62FA0" w14:textId="77777777" w:rsidR="00512C2A" w:rsidRDefault="00512C2A" w:rsidP="00512C2A">
      <w:r>
        <w:t xml:space="preserve">Erdem </w:t>
      </w:r>
      <w:r w:rsidRPr="00C03A11">
        <w:rPr>
          <w:rStyle w:val="Style13ptBold"/>
        </w:rPr>
        <w:t>Yoruk et al. 22</w:t>
      </w:r>
      <w:r>
        <w:t xml:space="preserve">, Assistant Professor in the Department of Sociology at Koç University, holds a PhD from the Department of Sociology at Johns Hopkins University (2012), an MA in Sociology and a BSc in Electrical and Electronics Engineering from Boğaziçi University, “The four global worlds of welfare capitalism: Institutional, neoliberal, populist and residual welfare state regimes”, Journal of European Social Policy, 2022 </w:t>
      </w:r>
    </w:p>
    <w:p w14:paraId="7F8DB402" w14:textId="77777777" w:rsidR="00512C2A" w:rsidRPr="00952430" w:rsidRDefault="00512C2A" w:rsidP="00512C2A">
      <w:pPr>
        <w:rPr>
          <w:sz w:val="16"/>
        </w:rPr>
      </w:pPr>
      <w:r w:rsidRPr="00C03A11">
        <w:rPr>
          <w:rStyle w:val="StyleUnderline"/>
        </w:rPr>
        <w:t>Our hypotheses are</w:t>
      </w:r>
      <w:r w:rsidRPr="00952430">
        <w:rPr>
          <w:sz w:val="16"/>
        </w:rPr>
        <w:t xml:space="preserve"> mostly </w:t>
      </w:r>
      <w:r w:rsidRPr="00C03A11">
        <w:rPr>
          <w:rStyle w:val="StyleUnderline"/>
        </w:rPr>
        <w:t>focused around political–economic dynamics and working-class mobilizations</w:t>
      </w:r>
      <w:r w:rsidRPr="00952430">
        <w:rPr>
          <w:sz w:val="16"/>
        </w:rPr>
        <w:t xml:space="preserve">, combining facets of the power resources theory of Esping-Andersen (1990); Korpi (1983), and the political containment theory of Piven and Cloward (1971). </w:t>
      </w:r>
      <w:r w:rsidRPr="001A0C86">
        <w:rPr>
          <w:rStyle w:val="StyleUnderline"/>
          <w:highlight w:val="cyan"/>
        </w:rPr>
        <w:t>The power resources approach analyzes welfare</w:t>
      </w:r>
      <w:r w:rsidRPr="00C03A11">
        <w:rPr>
          <w:rStyle w:val="StyleUnderline"/>
        </w:rPr>
        <w:t xml:space="preserve"> states </w:t>
      </w:r>
      <w:r w:rsidRPr="001A0C86">
        <w:rPr>
          <w:rStyle w:val="StyleUnderline"/>
          <w:highlight w:val="cyan"/>
        </w:rPr>
        <w:t xml:space="preserve">expansion as a </w:t>
      </w:r>
      <w:r w:rsidRPr="001A0C86">
        <w:rPr>
          <w:rStyle w:val="Emphasis"/>
          <w:highlight w:val="cyan"/>
        </w:rPr>
        <w:t>function</w:t>
      </w:r>
      <w:r w:rsidRPr="001A0C86">
        <w:rPr>
          <w:rStyle w:val="StyleUnderline"/>
          <w:highlight w:val="cyan"/>
        </w:rPr>
        <w:t xml:space="preserve"> of</w:t>
      </w:r>
      <w:r w:rsidRPr="00C03A11">
        <w:rPr>
          <w:rStyle w:val="StyleUnderline"/>
        </w:rPr>
        <w:t xml:space="preserve"> the </w:t>
      </w:r>
      <w:r w:rsidRPr="001A0C86">
        <w:rPr>
          <w:rStyle w:val="Emphasis"/>
          <w:highlight w:val="cyan"/>
        </w:rPr>
        <w:t>political power of the working</w:t>
      </w:r>
      <w:r w:rsidRPr="00C03A11">
        <w:rPr>
          <w:rStyle w:val="Emphasis"/>
        </w:rPr>
        <w:t xml:space="preserve"> </w:t>
      </w:r>
      <w:r w:rsidRPr="001A0C86">
        <w:rPr>
          <w:rStyle w:val="Emphasis"/>
          <w:highlight w:val="cyan"/>
        </w:rPr>
        <w:t>class</w:t>
      </w:r>
      <w:r w:rsidRPr="00952430">
        <w:rPr>
          <w:sz w:val="16"/>
        </w:rPr>
        <w:t xml:space="preserve"> and the parliamentary dominance of social democratic parties, especially in Northern Europe (Esping-Andersen, 1990; Korpi, 1983). Therefore, </w:t>
      </w:r>
      <w:r w:rsidRPr="00C03A11">
        <w:rPr>
          <w:rStyle w:val="StyleUnderline"/>
        </w:rPr>
        <w:t>social welfare programmes are regarded as political achievements of the</w:t>
      </w:r>
      <w:r w:rsidRPr="00952430">
        <w:rPr>
          <w:sz w:val="16"/>
        </w:rPr>
        <w:t xml:space="preserve"> democratic </w:t>
      </w:r>
      <w:r w:rsidRPr="00C03A11">
        <w:rPr>
          <w:rStyle w:val="Emphasis"/>
        </w:rPr>
        <w:t>class struggle of the working classes</w:t>
      </w:r>
      <w:r w:rsidRPr="00952430">
        <w:rPr>
          <w:sz w:val="16"/>
        </w:rPr>
        <w:t xml:space="preserve">. Piven and Cloward’s path-breaking work, Regulating the Poor, claimed that </w:t>
      </w:r>
      <w:r w:rsidRPr="001A0C86">
        <w:rPr>
          <w:rStyle w:val="StyleUnderline"/>
          <w:highlight w:val="cyan"/>
        </w:rPr>
        <w:t>to maintain</w:t>
      </w:r>
      <w:r w:rsidRPr="00C03A11">
        <w:rPr>
          <w:rStyle w:val="StyleUnderline"/>
        </w:rPr>
        <w:t xml:space="preserve"> order and </w:t>
      </w:r>
      <w:r w:rsidRPr="001A0C86">
        <w:rPr>
          <w:rStyle w:val="StyleUnderline"/>
          <w:highlight w:val="cyan"/>
        </w:rPr>
        <w:t>legitimacy</w:t>
      </w:r>
      <w:r w:rsidRPr="001A0C86">
        <w:rPr>
          <w:sz w:val="16"/>
          <w:highlight w:val="cyan"/>
        </w:rPr>
        <w:t xml:space="preserve">, </w:t>
      </w:r>
      <w:r w:rsidRPr="001A0C86">
        <w:rPr>
          <w:rStyle w:val="StyleUnderline"/>
          <w:highlight w:val="cyan"/>
        </w:rPr>
        <w:t>the modern</w:t>
      </w:r>
      <w:r w:rsidRPr="00C03A11">
        <w:rPr>
          <w:rStyle w:val="StyleUnderline"/>
        </w:rPr>
        <w:t xml:space="preserve"> </w:t>
      </w:r>
      <w:r w:rsidRPr="001A0C86">
        <w:rPr>
          <w:rStyle w:val="StyleUnderline"/>
          <w:highlight w:val="cyan"/>
        </w:rPr>
        <w:t>state responded to poor</w:t>
      </w:r>
      <w:r w:rsidRPr="00C03A11">
        <w:rPr>
          <w:rStyle w:val="StyleUnderline"/>
        </w:rPr>
        <w:t xml:space="preserve"> people’s </w:t>
      </w:r>
      <w:r w:rsidRPr="001A0C86">
        <w:rPr>
          <w:rStyle w:val="StyleUnderline"/>
          <w:highlight w:val="cyan"/>
        </w:rPr>
        <w:t xml:space="preserve">insurgencies by </w:t>
      </w:r>
      <w:r w:rsidRPr="001A0C86">
        <w:rPr>
          <w:rStyle w:val="Emphasis"/>
          <w:highlight w:val="cyan"/>
        </w:rPr>
        <w:t>expanding social assistance</w:t>
      </w:r>
      <w:r w:rsidRPr="00C03A11">
        <w:rPr>
          <w:rStyle w:val="Emphasis"/>
        </w:rPr>
        <w:t xml:space="preserve"> programmes</w:t>
      </w:r>
      <w:r w:rsidRPr="00952430">
        <w:rPr>
          <w:sz w:val="16"/>
        </w:rPr>
        <w:t xml:space="preserve">. </w:t>
      </w:r>
      <w:r w:rsidRPr="00C03A11">
        <w:rPr>
          <w:rStyle w:val="StyleUnderline"/>
        </w:rPr>
        <w:t>In times of social turmoil</w:t>
      </w:r>
      <w:r w:rsidRPr="00952430">
        <w:rPr>
          <w:sz w:val="16"/>
        </w:rPr>
        <w:t xml:space="preserve">, </w:t>
      </w:r>
      <w:r w:rsidRPr="00C03A11">
        <w:rPr>
          <w:rStyle w:val="StyleUnderline"/>
        </w:rPr>
        <w:t xml:space="preserve">social assistance programmes </w:t>
      </w:r>
      <w:r w:rsidRPr="00C03A11">
        <w:rPr>
          <w:rStyle w:val="Emphasis"/>
        </w:rPr>
        <w:t>expanded</w:t>
      </w:r>
      <w:r w:rsidRPr="00C03A11">
        <w:rPr>
          <w:rStyle w:val="StyleUnderline"/>
        </w:rPr>
        <w:t xml:space="preserve"> as a means of establishing control</w:t>
      </w:r>
      <w:r w:rsidRPr="00952430">
        <w:rPr>
          <w:sz w:val="16"/>
        </w:rPr>
        <w:t xml:space="preserve"> over the disorderly (Piven and Cloward, 1971). Thus, this theory suggests that what mainly drives social assistance policies is not social need but social disorder.</w:t>
      </w:r>
    </w:p>
    <w:p w14:paraId="7A3FBB58" w14:textId="77777777" w:rsidR="00512C2A" w:rsidRPr="00952430" w:rsidRDefault="00512C2A" w:rsidP="00512C2A">
      <w:pPr>
        <w:rPr>
          <w:sz w:val="16"/>
        </w:rPr>
      </w:pPr>
      <w:r w:rsidRPr="00C03A11">
        <w:rPr>
          <w:rStyle w:val="StyleUnderline"/>
        </w:rPr>
        <w:t>We hypothesize</w:t>
      </w:r>
      <w:r w:rsidRPr="00952430">
        <w:rPr>
          <w:sz w:val="16"/>
        </w:rPr>
        <w:t xml:space="preserve"> that </w:t>
      </w:r>
      <w:r w:rsidRPr="00C03A11">
        <w:rPr>
          <w:rStyle w:val="StyleUnderline"/>
        </w:rPr>
        <w:t>welfare state regime compositions</w:t>
      </w:r>
      <w:r w:rsidRPr="00952430">
        <w:rPr>
          <w:sz w:val="16"/>
        </w:rPr>
        <w:t xml:space="preserve">, that is, </w:t>
      </w:r>
      <w:r w:rsidRPr="001A0C86">
        <w:rPr>
          <w:rStyle w:val="Emphasis"/>
          <w:highlight w:val="cyan"/>
        </w:rPr>
        <w:t>welfare generosity</w:t>
      </w:r>
      <w:r w:rsidRPr="001A0C86">
        <w:rPr>
          <w:sz w:val="16"/>
          <w:highlight w:val="cyan"/>
        </w:rPr>
        <w:t xml:space="preserve"> </w:t>
      </w:r>
      <w:r w:rsidRPr="001A0C86">
        <w:rPr>
          <w:rStyle w:val="StyleUnderline"/>
          <w:highlight w:val="cyan"/>
        </w:rPr>
        <w:t>and</w:t>
      </w:r>
      <w:r w:rsidRPr="00952430">
        <w:rPr>
          <w:sz w:val="16"/>
        </w:rPr>
        <w:t xml:space="preserve"> </w:t>
      </w:r>
      <w:r w:rsidRPr="00C03A11">
        <w:rPr>
          <w:rStyle w:val="Emphasis"/>
        </w:rPr>
        <w:t xml:space="preserve">welfare state </w:t>
      </w:r>
      <w:r w:rsidRPr="001A0C86">
        <w:rPr>
          <w:rStyle w:val="Emphasis"/>
          <w:highlight w:val="cyan"/>
        </w:rPr>
        <w:t>efforts</w:t>
      </w:r>
      <w:r w:rsidRPr="00952430">
        <w:rPr>
          <w:sz w:val="16"/>
        </w:rPr>
        <w:t xml:space="preserve"> </w:t>
      </w:r>
      <w:r w:rsidRPr="00C03A11">
        <w:rPr>
          <w:rStyle w:val="StyleUnderline"/>
        </w:rPr>
        <w:t>of these regimes</w:t>
      </w:r>
      <w:r w:rsidRPr="00952430">
        <w:rPr>
          <w:sz w:val="16"/>
        </w:rPr>
        <w:t xml:space="preserve">, </w:t>
      </w:r>
      <w:r w:rsidRPr="001A0C86">
        <w:rPr>
          <w:rStyle w:val="StyleUnderline"/>
          <w:highlight w:val="cyan"/>
        </w:rPr>
        <w:t>are associated with</w:t>
      </w:r>
      <w:r w:rsidRPr="00952430">
        <w:rPr>
          <w:rStyle w:val="StyleUnderline"/>
        </w:rPr>
        <w:t xml:space="preserve"> the </w:t>
      </w:r>
      <w:r w:rsidRPr="001A0C86">
        <w:rPr>
          <w:rStyle w:val="Emphasis"/>
          <w:highlight w:val="cyan"/>
        </w:rPr>
        <w:t>strength</w:t>
      </w:r>
      <w:r w:rsidRPr="00952430">
        <w:rPr>
          <w:sz w:val="16"/>
        </w:rPr>
        <w:t xml:space="preserve"> (that is, bargaining power and the threat) </w:t>
      </w:r>
      <w:r w:rsidRPr="001A0C86">
        <w:rPr>
          <w:rStyle w:val="StyleUnderline"/>
          <w:highlight w:val="cyan"/>
        </w:rPr>
        <w:t>of</w:t>
      </w:r>
      <w:r w:rsidRPr="00952430">
        <w:rPr>
          <w:sz w:val="16"/>
        </w:rPr>
        <w:t xml:space="preserve"> </w:t>
      </w:r>
      <w:r w:rsidRPr="00952430">
        <w:rPr>
          <w:rStyle w:val="StyleUnderline"/>
        </w:rPr>
        <w:t>formal and informal</w:t>
      </w:r>
      <w:r w:rsidRPr="00952430">
        <w:rPr>
          <w:sz w:val="16"/>
        </w:rPr>
        <w:t xml:space="preserve"> </w:t>
      </w:r>
      <w:r w:rsidRPr="001A0C86">
        <w:rPr>
          <w:rStyle w:val="Emphasis"/>
          <w:highlight w:val="cyan"/>
        </w:rPr>
        <w:t>working classes</w:t>
      </w:r>
      <w:r w:rsidRPr="00952430">
        <w:rPr>
          <w:sz w:val="16"/>
        </w:rPr>
        <w:t xml:space="preserve"> in the developmentalist and neoliberal periods. As such, government responses to contain and mobilize the power of different segments of the working classes have resulted in different welfare state regime typologies. Comprehensive support for this hypothesis would require multivariate analysis, controlling for economic development, state capacity and changing demographics, but such a full analysis is beyond the scope of this article. Given the space limitations, </w:t>
      </w:r>
      <w:r w:rsidRPr="00952430">
        <w:rPr>
          <w:rStyle w:val="StyleUnderline"/>
        </w:rPr>
        <w:t>we provide</w:t>
      </w:r>
      <w:r w:rsidRPr="00952430">
        <w:rPr>
          <w:sz w:val="16"/>
        </w:rPr>
        <w:t xml:space="preserve"> some </w:t>
      </w:r>
      <w:r w:rsidRPr="00952430">
        <w:rPr>
          <w:rStyle w:val="Emphasis"/>
        </w:rPr>
        <w:t>empirical evidence</w:t>
      </w:r>
      <w:r w:rsidRPr="00952430">
        <w:rPr>
          <w:sz w:val="16"/>
        </w:rPr>
        <w:t xml:space="preserve"> </w:t>
      </w:r>
      <w:r w:rsidRPr="00952430">
        <w:rPr>
          <w:rStyle w:val="StyleUnderline"/>
        </w:rPr>
        <w:t>in the form of descriptive statistics</w:t>
      </w:r>
      <w:r w:rsidRPr="00952430">
        <w:rPr>
          <w:sz w:val="16"/>
        </w:rPr>
        <w:t xml:space="preserve"> to support our ‘educated hypotheses’ for each regime type </w:t>
      </w:r>
      <w:r w:rsidRPr="00952430">
        <w:rPr>
          <w:rStyle w:val="StyleUnderline"/>
        </w:rPr>
        <w:t>using data from the Cross-National Time-Series (CNTS) dataset</w:t>
      </w:r>
      <w:r w:rsidRPr="00952430">
        <w:rPr>
          <w:sz w:val="16"/>
        </w:rPr>
        <w:t>.7 Figure 3 represents the change in riots (defined as ‘any violent demonstration or clash of more than 100 citizens involving the use of physical force’ (Banks and Wilson, 2021), and Figure 4 represents labour strikes, for each of the welfare state regimes between 1960 and 2016. We take riots to represent the political activism of the poor informal populations, that is, the main independent variable of the Piven– Cloward hypothesis (Zarate-Tenorio, 2014), and labour strikes to represent the power of formal working classes, that is, the power resources theory.</w:t>
      </w:r>
    </w:p>
    <w:p w14:paraId="7A0305B1" w14:textId="77777777" w:rsidR="00512C2A" w:rsidRPr="00952430" w:rsidRDefault="00512C2A" w:rsidP="00512C2A">
      <w:pPr>
        <w:rPr>
          <w:sz w:val="16"/>
        </w:rPr>
      </w:pPr>
      <w:r w:rsidRPr="001A0C86">
        <w:rPr>
          <w:rStyle w:val="StyleUnderline"/>
          <w:highlight w:val="cyan"/>
        </w:rPr>
        <w:t>The</w:t>
      </w:r>
      <w:r w:rsidRPr="001A0C86">
        <w:rPr>
          <w:sz w:val="16"/>
          <w:highlight w:val="cyan"/>
        </w:rPr>
        <w:t xml:space="preserve"> </w:t>
      </w:r>
      <w:r w:rsidRPr="001A0C86">
        <w:rPr>
          <w:rStyle w:val="Emphasis"/>
          <w:highlight w:val="cyan"/>
        </w:rPr>
        <w:t>populist welfare state</w:t>
      </w:r>
      <w:r w:rsidRPr="00BA5EFF">
        <w:rPr>
          <w:sz w:val="16"/>
        </w:rPr>
        <w:t xml:space="preserve"> </w:t>
      </w:r>
      <w:r w:rsidRPr="00BA5EFF">
        <w:rPr>
          <w:rStyle w:val="StyleUnderline"/>
        </w:rPr>
        <w:t xml:space="preserve">regime cluster </w:t>
      </w:r>
      <w:r w:rsidRPr="001A0C86">
        <w:rPr>
          <w:rStyle w:val="StyleUnderline"/>
          <w:highlight w:val="cyan"/>
        </w:rPr>
        <w:t>is based on</w:t>
      </w:r>
      <w:r w:rsidRPr="00952430">
        <w:rPr>
          <w:sz w:val="16"/>
        </w:rPr>
        <w:t xml:space="preserve"> the semi-corporatist fragmented </w:t>
      </w:r>
      <w:r w:rsidRPr="001A0C86">
        <w:rPr>
          <w:rStyle w:val="StyleUnderline"/>
          <w:highlight w:val="cyan"/>
        </w:rPr>
        <w:t>social security-based</w:t>
      </w:r>
      <w:r w:rsidRPr="00952430">
        <w:rPr>
          <w:rStyle w:val="StyleUnderline"/>
        </w:rPr>
        <w:t xml:space="preserve"> welfare </w:t>
      </w:r>
      <w:r w:rsidRPr="001A0C86">
        <w:rPr>
          <w:rStyle w:val="StyleUnderline"/>
          <w:highlight w:val="cyan"/>
        </w:rPr>
        <w:t>systems</w:t>
      </w:r>
      <w:r w:rsidRPr="00952430">
        <w:rPr>
          <w:sz w:val="16"/>
        </w:rPr>
        <w:t xml:space="preserve"> established in the post-war period, on the top of which extensive social assistance and healthcare policies were built during the neoliberal era. </w:t>
      </w:r>
      <w:r w:rsidRPr="00952430">
        <w:rPr>
          <w:rStyle w:val="StyleUnderline"/>
        </w:rPr>
        <w:t>We call this regime ‘populist’, because of</w:t>
      </w:r>
      <w:r w:rsidRPr="00952430">
        <w:rPr>
          <w:sz w:val="16"/>
        </w:rPr>
        <w:t xml:space="preserve"> two </w:t>
      </w:r>
      <w:r w:rsidRPr="00952430">
        <w:rPr>
          <w:rStyle w:val="StyleUnderline"/>
        </w:rPr>
        <w:t>historical waves of populism that facilitated its rise and transformation</w:t>
      </w:r>
      <w:r w:rsidRPr="00952430">
        <w:rPr>
          <w:sz w:val="16"/>
        </w:rPr>
        <w:t xml:space="preserve">: the first is the </w:t>
      </w:r>
      <w:r w:rsidRPr="00952430">
        <w:rPr>
          <w:rStyle w:val="StyleUnderline"/>
        </w:rPr>
        <w:t>traditional populism of the second and third quarters of the 20th</w:t>
      </w:r>
      <w:r w:rsidRPr="00952430">
        <w:rPr>
          <w:sz w:val="16"/>
        </w:rPr>
        <w:t xml:space="preserve"> century that </w:t>
      </w:r>
      <w:r w:rsidRPr="00952430">
        <w:rPr>
          <w:rStyle w:val="StyleUnderline"/>
        </w:rPr>
        <w:t>came to be associated with the political machines of leaders in many developing countries, such as Vargas</w:t>
      </w:r>
      <w:r w:rsidRPr="00952430">
        <w:rPr>
          <w:sz w:val="16"/>
        </w:rPr>
        <w:t xml:space="preserve"> in Brazil, </w:t>
      </w:r>
      <w:r w:rsidRPr="00952430">
        <w:rPr>
          <w:rStyle w:val="StyleUnderline"/>
        </w:rPr>
        <w:t>Peron</w:t>
      </w:r>
      <w:r w:rsidRPr="00952430">
        <w:rPr>
          <w:sz w:val="16"/>
        </w:rPr>
        <w:t xml:space="preserve"> in Argentina, </w:t>
      </w:r>
      <w:r w:rsidRPr="00952430">
        <w:rPr>
          <w:rStyle w:val="StyleUnderline"/>
        </w:rPr>
        <w:t>Ecevit</w:t>
      </w:r>
      <w:r w:rsidRPr="00952430">
        <w:rPr>
          <w:sz w:val="16"/>
        </w:rPr>
        <w:t xml:space="preserve"> in Turkey, </w:t>
      </w:r>
      <w:r w:rsidRPr="00952430">
        <w:rPr>
          <w:rStyle w:val="StyleUnderline"/>
        </w:rPr>
        <w:t>Allende</w:t>
      </w:r>
      <w:r w:rsidRPr="00952430">
        <w:rPr>
          <w:sz w:val="16"/>
        </w:rPr>
        <w:t xml:space="preserve"> in Chile, </w:t>
      </w:r>
      <w:r w:rsidRPr="00952430">
        <w:rPr>
          <w:rStyle w:val="StyleUnderline"/>
        </w:rPr>
        <w:t>Salazar</w:t>
      </w:r>
      <w:r w:rsidRPr="00952430">
        <w:rPr>
          <w:sz w:val="16"/>
        </w:rPr>
        <w:t xml:space="preserve"> in Portugal </w:t>
      </w:r>
      <w:r w:rsidRPr="00952430">
        <w:rPr>
          <w:rStyle w:val="StyleUnderline"/>
        </w:rPr>
        <w:t>and</w:t>
      </w:r>
      <w:r w:rsidRPr="00952430">
        <w:rPr>
          <w:sz w:val="16"/>
        </w:rPr>
        <w:t xml:space="preserve"> Indira </w:t>
      </w:r>
      <w:r w:rsidRPr="00952430">
        <w:rPr>
          <w:rStyle w:val="StyleUnderline"/>
        </w:rPr>
        <w:t>Gandhi</w:t>
      </w:r>
      <w:r w:rsidRPr="00952430">
        <w:rPr>
          <w:sz w:val="16"/>
        </w:rPr>
        <w:t xml:space="preserve"> in India (Grigera, 2017; Jaffrelot and Tillin, 2017; Keyder, 1987; Ramos da Silva Lopes, 2006). </w:t>
      </w:r>
      <w:r w:rsidRPr="00952430">
        <w:rPr>
          <w:rStyle w:val="StyleUnderline"/>
        </w:rPr>
        <w:t xml:space="preserve">This </w:t>
      </w:r>
      <w:r w:rsidRPr="001A0C86">
        <w:rPr>
          <w:rStyle w:val="Emphasis"/>
          <w:highlight w:val="cyan"/>
        </w:rPr>
        <w:t>populism</w:t>
      </w:r>
      <w:r w:rsidRPr="00952430">
        <w:rPr>
          <w:sz w:val="16"/>
        </w:rPr>
        <w:t xml:space="preserve">, as a developmentalist style, </w:t>
      </w:r>
      <w:r w:rsidRPr="001A0C86">
        <w:rPr>
          <w:rStyle w:val="Emphasis"/>
          <w:highlight w:val="cyan"/>
        </w:rPr>
        <w:t>expanded the welfare state</w:t>
      </w:r>
      <w:r w:rsidRPr="00952430">
        <w:rPr>
          <w:sz w:val="16"/>
        </w:rPr>
        <w:t xml:space="preserve"> </w:t>
      </w:r>
      <w:r w:rsidRPr="00952430">
        <w:rPr>
          <w:rStyle w:val="StyleUnderline"/>
        </w:rPr>
        <w:t xml:space="preserve">by </w:t>
      </w:r>
      <w:r w:rsidRPr="001A0C86">
        <w:rPr>
          <w:rStyle w:val="StyleUnderline"/>
          <w:highlight w:val="cyan"/>
        </w:rPr>
        <w:t xml:space="preserve">extending </w:t>
      </w:r>
      <w:r w:rsidRPr="001A0C86">
        <w:rPr>
          <w:rStyle w:val="Emphasis"/>
          <w:highlight w:val="cyan"/>
        </w:rPr>
        <w:t>social security benefits</w:t>
      </w:r>
      <w:r w:rsidRPr="00952430">
        <w:rPr>
          <w:sz w:val="16"/>
        </w:rPr>
        <w:t xml:space="preserve"> </w:t>
      </w:r>
      <w:r w:rsidRPr="001A0C86">
        <w:rPr>
          <w:rStyle w:val="StyleUnderline"/>
          <w:highlight w:val="cyan"/>
        </w:rPr>
        <w:t>to</w:t>
      </w:r>
      <w:r w:rsidRPr="00952430">
        <w:rPr>
          <w:sz w:val="16"/>
        </w:rPr>
        <w:t xml:space="preserve"> the privileged minority of </w:t>
      </w:r>
      <w:r w:rsidRPr="001A0C86">
        <w:rPr>
          <w:rStyle w:val="StyleUnderline"/>
          <w:highlight w:val="cyan"/>
        </w:rPr>
        <w:t>formal sector workers</w:t>
      </w:r>
      <w:r w:rsidRPr="00952430">
        <w:rPr>
          <w:sz w:val="16"/>
        </w:rPr>
        <w:t xml:space="preserve"> in private and public sectors in a dual effort to contain working-class radicalism (as seen in Figure 4 between the 1960s and the 1990s) and </w:t>
      </w:r>
      <w:r w:rsidRPr="001A0C86">
        <w:rPr>
          <w:rStyle w:val="StyleUnderline"/>
          <w:highlight w:val="cyan"/>
        </w:rPr>
        <w:t>to mobilize</w:t>
      </w:r>
      <w:r w:rsidRPr="00952430">
        <w:rPr>
          <w:rStyle w:val="StyleUnderline"/>
        </w:rPr>
        <w:t xml:space="preserve"> massive popular </w:t>
      </w:r>
      <w:r w:rsidRPr="001A0C86">
        <w:rPr>
          <w:rStyle w:val="StyleUnderline"/>
          <w:highlight w:val="cyan"/>
        </w:rPr>
        <w:t>support from the working class</w:t>
      </w:r>
      <w:r w:rsidRPr="00952430">
        <w:rPr>
          <w:sz w:val="16"/>
        </w:rPr>
        <w:t xml:space="preserve"> (Conniff, 2012; Wolfe, 2010). This effect of populist regimes was paralleled by the protectionist labour regimes of the Soviet Bloc and China that provided benefits to rural and urban workers (Imbrogno, 1991; Li, 2012). </w:t>
      </w:r>
    </w:p>
    <w:p w14:paraId="60FE58B3" w14:textId="77777777" w:rsidR="00512C2A" w:rsidRDefault="00512C2A" w:rsidP="00512C2A">
      <w:pPr>
        <w:rPr>
          <w:sz w:val="16"/>
        </w:rPr>
      </w:pPr>
      <w:r w:rsidRPr="001A0C86">
        <w:rPr>
          <w:rStyle w:val="StyleUnderline"/>
          <w:highlight w:val="cyan"/>
        </w:rPr>
        <w:t>The second populist wave</w:t>
      </w:r>
      <w:r w:rsidRPr="00BA5EFF">
        <w:rPr>
          <w:sz w:val="16"/>
        </w:rPr>
        <w:t xml:space="preserve"> materialized in the 2000s with an explicit emphasis on people versus elites and </w:t>
      </w:r>
      <w:r w:rsidRPr="001A0C86">
        <w:rPr>
          <w:rStyle w:val="StyleUnderline"/>
          <w:highlight w:val="cyan"/>
        </w:rPr>
        <w:t>has been led by</w:t>
      </w:r>
      <w:r w:rsidRPr="00BA5EFF">
        <w:rPr>
          <w:rStyle w:val="StyleUnderline"/>
        </w:rPr>
        <w:t xml:space="preserve"> leaders such as</w:t>
      </w:r>
      <w:r w:rsidRPr="00BA5EFF">
        <w:rPr>
          <w:sz w:val="16"/>
        </w:rPr>
        <w:t xml:space="preserve"> </w:t>
      </w:r>
      <w:r w:rsidRPr="001A0C86">
        <w:rPr>
          <w:rStyle w:val="Emphasis"/>
          <w:highlight w:val="cyan"/>
        </w:rPr>
        <w:t>Lula</w:t>
      </w:r>
      <w:r w:rsidRPr="00BA5EFF">
        <w:rPr>
          <w:sz w:val="16"/>
        </w:rPr>
        <w:t xml:space="preserve"> in Brazil, </w:t>
      </w:r>
      <w:r w:rsidRPr="001A0C86">
        <w:rPr>
          <w:rStyle w:val="Emphasis"/>
          <w:highlight w:val="cyan"/>
        </w:rPr>
        <w:t>Kirschner</w:t>
      </w:r>
      <w:r w:rsidRPr="00BA5EFF">
        <w:rPr>
          <w:sz w:val="16"/>
        </w:rPr>
        <w:t xml:space="preserve"> in Argentina, </w:t>
      </w:r>
      <w:r w:rsidRPr="001A0C86">
        <w:rPr>
          <w:rStyle w:val="Emphasis"/>
          <w:highlight w:val="cyan"/>
        </w:rPr>
        <w:t>Erdogan</w:t>
      </w:r>
      <w:r w:rsidRPr="00BA5EFF">
        <w:rPr>
          <w:sz w:val="16"/>
        </w:rPr>
        <w:t xml:space="preserve"> in Turkey, ˘ </w:t>
      </w:r>
      <w:r w:rsidRPr="00BA5EFF">
        <w:rPr>
          <w:rStyle w:val="Emphasis"/>
        </w:rPr>
        <w:t>Thaksin</w:t>
      </w:r>
      <w:r w:rsidRPr="00BA5EFF">
        <w:rPr>
          <w:sz w:val="16"/>
        </w:rPr>
        <w:t xml:space="preserve"> in Thailand, </w:t>
      </w:r>
      <w:r w:rsidRPr="001A0C86">
        <w:rPr>
          <w:rStyle w:val="Emphasis"/>
          <w:highlight w:val="cyan"/>
        </w:rPr>
        <w:t>Orban</w:t>
      </w:r>
      <w:r w:rsidRPr="00BA5EFF">
        <w:rPr>
          <w:sz w:val="16"/>
        </w:rPr>
        <w:t xml:space="preserve"> in Hungary, </w:t>
      </w:r>
      <w:r w:rsidRPr="001A0C86">
        <w:rPr>
          <w:rStyle w:val="Emphasis"/>
          <w:highlight w:val="cyan"/>
        </w:rPr>
        <w:t>Modi</w:t>
      </w:r>
      <w:r w:rsidRPr="00BA5EFF">
        <w:rPr>
          <w:sz w:val="16"/>
        </w:rPr>
        <w:t xml:space="preserve"> in India, Putin in Russia, Xi Jinping in China, </w:t>
      </w:r>
      <w:r w:rsidRPr="00BA5EFF">
        <w:rPr>
          <w:rStyle w:val="StyleUnderline"/>
        </w:rPr>
        <w:t xml:space="preserve">as well as </w:t>
      </w:r>
      <w:r w:rsidRPr="00BA5EFF">
        <w:rPr>
          <w:rStyle w:val="Emphasis"/>
        </w:rPr>
        <w:t>Tsipras</w:t>
      </w:r>
      <w:r w:rsidRPr="00BA5EFF">
        <w:rPr>
          <w:sz w:val="16"/>
        </w:rPr>
        <w:t xml:space="preserve"> in Greece. </w:t>
      </w:r>
      <w:r w:rsidRPr="00BA5EFF">
        <w:rPr>
          <w:rStyle w:val="StyleUnderline"/>
        </w:rPr>
        <w:t xml:space="preserve">This time, </w:t>
      </w:r>
      <w:r w:rsidRPr="001A0C86">
        <w:rPr>
          <w:rStyle w:val="StyleUnderline"/>
          <w:highlight w:val="cyan"/>
        </w:rPr>
        <w:t>the</w:t>
      </w:r>
      <w:r w:rsidRPr="00BA5EFF">
        <w:rPr>
          <w:sz w:val="16"/>
        </w:rPr>
        <w:t xml:space="preserve"> </w:t>
      </w:r>
      <w:r w:rsidRPr="00BA5EFF">
        <w:rPr>
          <w:rStyle w:val="StyleUnderline"/>
        </w:rPr>
        <w:t>poor</w:t>
      </w:r>
      <w:r w:rsidRPr="00952430">
        <w:rPr>
          <w:rStyle w:val="StyleUnderline"/>
        </w:rPr>
        <w:t xml:space="preserve">, or informal </w:t>
      </w:r>
      <w:r w:rsidRPr="001A0C86">
        <w:rPr>
          <w:rStyle w:val="StyleUnderline"/>
          <w:highlight w:val="cyan"/>
        </w:rPr>
        <w:t>working classes</w:t>
      </w:r>
      <w:r w:rsidRPr="001A0C86">
        <w:rPr>
          <w:sz w:val="16"/>
          <w:highlight w:val="cyan"/>
        </w:rPr>
        <w:t xml:space="preserve">, </w:t>
      </w:r>
      <w:r w:rsidRPr="001A0C86">
        <w:rPr>
          <w:rStyle w:val="StyleUnderline"/>
          <w:highlight w:val="cyan"/>
        </w:rPr>
        <w:t>have</w:t>
      </w:r>
      <w:r w:rsidRPr="001A0C86">
        <w:rPr>
          <w:sz w:val="16"/>
          <w:highlight w:val="cyan"/>
        </w:rPr>
        <w:t xml:space="preserve"> </w:t>
      </w:r>
      <w:r w:rsidRPr="001A0C86">
        <w:rPr>
          <w:rStyle w:val="Emphasis"/>
          <w:highlight w:val="cyan"/>
        </w:rPr>
        <w:t>risen</w:t>
      </w:r>
      <w:r w:rsidRPr="001A0C86">
        <w:rPr>
          <w:sz w:val="16"/>
          <w:highlight w:val="cyan"/>
        </w:rPr>
        <w:t xml:space="preserve"> </w:t>
      </w:r>
      <w:r w:rsidRPr="001A0C86">
        <w:rPr>
          <w:rStyle w:val="StyleUnderline"/>
          <w:highlight w:val="cyan"/>
        </w:rPr>
        <w:t>as the</w:t>
      </w:r>
      <w:r w:rsidRPr="00952430">
        <w:rPr>
          <w:rStyle w:val="StyleUnderline"/>
        </w:rPr>
        <w:t xml:space="preserve"> </w:t>
      </w:r>
      <w:r w:rsidRPr="001A0C86">
        <w:rPr>
          <w:rStyle w:val="Emphasis"/>
          <w:highlight w:val="cyan"/>
        </w:rPr>
        <w:t>primary source of political</w:t>
      </w:r>
      <w:r w:rsidRPr="00952430">
        <w:rPr>
          <w:sz w:val="16"/>
        </w:rPr>
        <w:t xml:space="preserve"> threat and </w:t>
      </w:r>
      <w:r w:rsidRPr="001A0C86">
        <w:rPr>
          <w:rStyle w:val="Emphasis"/>
          <w:highlight w:val="cyan"/>
        </w:rPr>
        <w:t>support for these leaders</w:t>
      </w:r>
      <w:r w:rsidRPr="00952430">
        <w:rPr>
          <w:sz w:val="16"/>
        </w:rPr>
        <w:t xml:space="preserve">, as shown in Figure 3, </w:t>
      </w:r>
      <w:r w:rsidRPr="001A0C86">
        <w:rPr>
          <w:rStyle w:val="StyleUnderline"/>
          <w:highlight w:val="cyan"/>
        </w:rPr>
        <w:t>particularly for the 2010s</w:t>
      </w:r>
      <w:r w:rsidRPr="00952430">
        <w:rPr>
          <w:sz w:val="16"/>
        </w:rPr>
        <w:t xml:space="preserve">, </w:t>
      </w:r>
      <w:r w:rsidRPr="001A0C86">
        <w:rPr>
          <w:rStyle w:val="StyleUnderline"/>
          <w:highlight w:val="cyan"/>
        </w:rPr>
        <w:t xml:space="preserve">who </w:t>
      </w:r>
      <w:r w:rsidRPr="001A0C86">
        <w:rPr>
          <w:rStyle w:val="Emphasis"/>
          <w:sz w:val="24"/>
          <w:highlight w:val="cyan"/>
        </w:rPr>
        <w:t>extended substantial social assistance</w:t>
      </w:r>
      <w:r w:rsidRPr="001A0C86">
        <w:rPr>
          <w:sz w:val="16"/>
          <w:highlight w:val="cyan"/>
        </w:rPr>
        <w:t xml:space="preserve"> </w:t>
      </w:r>
      <w:r w:rsidRPr="001A0C86">
        <w:rPr>
          <w:rStyle w:val="StyleUnderline"/>
          <w:highlight w:val="cyan"/>
        </w:rPr>
        <w:t>and</w:t>
      </w:r>
      <w:r w:rsidRPr="00952430">
        <w:rPr>
          <w:sz w:val="16"/>
        </w:rPr>
        <w:t xml:space="preserve"> </w:t>
      </w:r>
      <w:r w:rsidRPr="001A0C86">
        <w:rPr>
          <w:rStyle w:val="Emphasis"/>
          <w:sz w:val="24"/>
          <w:highlight w:val="cyan"/>
        </w:rPr>
        <w:t>healthcare</w:t>
      </w:r>
      <w:r w:rsidRPr="00952430">
        <w:rPr>
          <w:rStyle w:val="Emphasis"/>
          <w:sz w:val="24"/>
        </w:rPr>
        <w:t xml:space="preserve"> policies </w:t>
      </w:r>
      <w:r w:rsidRPr="001A0C86">
        <w:rPr>
          <w:rStyle w:val="Emphasis"/>
          <w:sz w:val="24"/>
          <w:highlight w:val="cyan"/>
        </w:rPr>
        <w:t>to the poor</w:t>
      </w:r>
      <w:r w:rsidRPr="001A0C86">
        <w:rPr>
          <w:sz w:val="16"/>
          <w:highlight w:val="cyan"/>
        </w:rPr>
        <w:t xml:space="preserve"> </w:t>
      </w:r>
      <w:r w:rsidRPr="001A0C86">
        <w:rPr>
          <w:rStyle w:val="StyleUnderline"/>
          <w:highlight w:val="cyan"/>
        </w:rPr>
        <w:t>as a way to</w:t>
      </w:r>
      <w:r w:rsidRPr="00952430">
        <w:rPr>
          <w:sz w:val="16"/>
        </w:rPr>
        <w:t xml:space="preserve"> contain their activism and to </w:t>
      </w:r>
      <w:r w:rsidRPr="001A0C86">
        <w:rPr>
          <w:rStyle w:val="Emphasis"/>
          <w:highlight w:val="cyan"/>
        </w:rPr>
        <w:t>mobilize</w:t>
      </w:r>
      <w:r w:rsidRPr="00952430">
        <w:rPr>
          <w:rStyle w:val="StyleUnderline"/>
        </w:rPr>
        <w:t xml:space="preserve"> their </w:t>
      </w:r>
      <w:r w:rsidRPr="001A0C86">
        <w:rPr>
          <w:rStyle w:val="Emphasis"/>
          <w:highlight w:val="cyan"/>
        </w:rPr>
        <w:t>political support</w:t>
      </w:r>
      <w:r w:rsidRPr="00952430">
        <w:rPr>
          <w:sz w:val="16"/>
        </w:rPr>
        <w:t xml:space="preserve"> (Aytaç and Onis 2014; De la Torre, 2017; Kotwas and Kubik, 2019; Levitsky and Roberts, 2011; Mudde and Kaltwasser, 2019; Remmer, 2012). At the same time, </w:t>
      </w:r>
      <w:r w:rsidRPr="00952430">
        <w:rPr>
          <w:rStyle w:val="StyleUnderline"/>
        </w:rPr>
        <w:t>the</w:t>
      </w:r>
      <w:r w:rsidRPr="00952430">
        <w:rPr>
          <w:sz w:val="16"/>
        </w:rPr>
        <w:t xml:space="preserve"> </w:t>
      </w:r>
      <w:r w:rsidRPr="00952430">
        <w:rPr>
          <w:rStyle w:val="StyleUnderline"/>
        </w:rPr>
        <w:t>associational and structural bargaining power of the formal working classes has remained intact</w:t>
      </w:r>
      <w:r w:rsidRPr="00952430">
        <w:rPr>
          <w:sz w:val="16"/>
        </w:rPr>
        <w:t xml:space="preserve">, especially in the early 1990s and 2010s (see, Figure 4), </w:t>
      </w:r>
      <w:r w:rsidRPr="00952430">
        <w:rPr>
          <w:rStyle w:val="StyleUnderline"/>
        </w:rPr>
        <w:t xml:space="preserve">and the working class managed to </w:t>
      </w:r>
      <w:r w:rsidRPr="00952430">
        <w:rPr>
          <w:rStyle w:val="Emphasis"/>
        </w:rPr>
        <w:t>resist the retrenchment</w:t>
      </w:r>
      <w:r w:rsidRPr="00952430">
        <w:rPr>
          <w:sz w:val="16"/>
        </w:rPr>
        <w:t xml:space="preserve"> </w:t>
      </w:r>
      <w:r w:rsidRPr="00952430">
        <w:rPr>
          <w:rStyle w:val="StyleUnderline"/>
        </w:rPr>
        <w:t>of</w:t>
      </w:r>
      <w:r w:rsidRPr="00952430">
        <w:rPr>
          <w:sz w:val="16"/>
        </w:rPr>
        <w:t xml:space="preserve"> existing </w:t>
      </w:r>
      <w:r w:rsidRPr="00952430">
        <w:rPr>
          <w:rStyle w:val="StyleUnderline"/>
        </w:rPr>
        <w:t>social security benefits</w:t>
      </w:r>
      <w:r w:rsidRPr="00952430">
        <w:rPr>
          <w:sz w:val="16"/>
        </w:rPr>
        <w:t xml:space="preserve"> to a significant extent (Silver, 2003). As a result, </w:t>
      </w:r>
      <w:r w:rsidRPr="00952430">
        <w:rPr>
          <w:rStyle w:val="StyleUnderline"/>
        </w:rPr>
        <w:t xml:space="preserve">these benefits remain </w:t>
      </w:r>
      <w:r w:rsidRPr="00952430">
        <w:rPr>
          <w:rStyle w:val="Emphasis"/>
        </w:rPr>
        <w:t>above the intercluster average</w:t>
      </w:r>
      <w:r w:rsidRPr="00952430">
        <w:rPr>
          <w:sz w:val="16"/>
        </w:rPr>
        <w:t>. The steep increase in riots in the populist regime also appears to be a key factor for the contemporary expansion of social assistance policies (Figure 3) (Yorük, 2012, Yorük et al., 2019a).</w:t>
      </w:r>
    </w:p>
    <w:p w14:paraId="189DBF8B" w14:textId="77777777" w:rsidR="00512C2A" w:rsidRDefault="00512C2A" w:rsidP="00512C2A">
      <w:pPr>
        <w:pStyle w:val="Heading4"/>
      </w:pPr>
      <w:r>
        <w:t xml:space="preserve">AND High social welfare spending solves </w:t>
      </w:r>
      <w:r w:rsidRPr="00BB3A94">
        <w:rPr>
          <w:u w:val="single"/>
        </w:rPr>
        <w:t>civil war</w:t>
      </w:r>
      <w:r>
        <w:t xml:space="preserve">. </w:t>
      </w:r>
    </w:p>
    <w:p w14:paraId="76C9FC47" w14:textId="77777777" w:rsidR="00512C2A" w:rsidRPr="0002509F" w:rsidRDefault="00512C2A" w:rsidP="00512C2A">
      <w:r>
        <w:t xml:space="preserve">Zeynep </w:t>
      </w:r>
      <w:r w:rsidRPr="0002509F">
        <w:rPr>
          <w:rStyle w:val="Style13ptBold"/>
        </w:rPr>
        <w:t>Taydas &amp;</w:t>
      </w:r>
      <w:r>
        <w:t xml:space="preserve"> Dursun </w:t>
      </w:r>
      <w:r w:rsidRPr="0002509F">
        <w:rPr>
          <w:rStyle w:val="Style13ptBold"/>
        </w:rPr>
        <w:t>Peksen 12</w:t>
      </w:r>
      <w:r>
        <w:t>, Professor of Political Science at Clemson, PhD in Political Science @ Mizzou; Professor of Political Science at the University of Memphis, PhD in Political Science @ Mizzou, “Can states buy peace? Social welfare spending and civil conflicts”, Journal of Peace Research, Vol 49, Issue 2, 2012</w:t>
      </w:r>
    </w:p>
    <w:p w14:paraId="3DE02641" w14:textId="77777777" w:rsidR="00512C2A" w:rsidRPr="001E6210" w:rsidRDefault="00512C2A" w:rsidP="00512C2A">
      <w:pPr>
        <w:rPr>
          <w:sz w:val="16"/>
        </w:rPr>
      </w:pPr>
      <w:r w:rsidRPr="001E6210">
        <w:rPr>
          <w:sz w:val="16"/>
        </w:rPr>
        <w:t xml:space="preserve">Citizen </w:t>
      </w:r>
      <w:r w:rsidRPr="001A0C86">
        <w:rPr>
          <w:rStyle w:val="StyleUnderline"/>
          <w:highlight w:val="cyan"/>
        </w:rPr>
        <w:t>dissatisfaction with</w:t>
      </w:r>
      <w:r w:rsidRPr="00545FBE">
        <w:rPr>
          <w:rStyle w:val="StyleUnderline"/>
        </w:rPr>
        <w:t xml:space="preserve"> existing political, economic or social </w:t>
      </w:r>
      <w:r w:rsidRPr="001A0C86">
        <w:rPr>
          <w:rStyle w:val="StyleUnderline"/>
          <w:highlight w:val="cyan"/>
        </w:rPr>
        <w:t>conditions is common</w:t>
      </w:r>
      <w:r w:rsidRPr="001E6210">
        <w:rPr>
          <w:sz w:val="16"/>
        </w:rPr>
        <w:t xml:space="preserve"> across countries. However, </w:t>
      </w:r>
      <w:r w:rsidRPr="001A0C86">
        <w:rPr>
          <w:rStyle w:val="StyleUnderline"/>
          <w:highlight w:val="cyan"/>
        </w:rPr>
        <w:t>only in some instances does this</w:t>
      </w:r>
      <w:r w:rsidRPr="00545FBE">
        <w:rPr>
          <w:rStyle w:val="StyleUnderline"/>
        </w:rPr>
        <w:t xml:space="preserve"> latent discontent cross a certain threshold and </w:t>
      </w:r>
      <w:r w:rsidRPr="001A0C86">
        <w:rPr>
          <w:rStyle w:val="StyleUnderline"/>
          <w:highlight w:val="cyan"/>
        </w:rPr>
        <w:t>transform</w:t>
      </w:r>
      <w:r w:rsidRPr="00545FBE">
        <w:rPr>
          <w:rStyle w:val="StyleUnderline"/>
        </w:rPr>
        <w:t xml:space="preserve"> itself </w:t>
      </w:r>
      <w:r w:rsidRPr="001A0C86">
        <w:rPr>
          <w:rStyle w:val="StyleUnderline"/>
          <w:highlight w:val="cyan"/>
        </w:rPr>
        <w:t xml:space="preserve">into a </w:t>
      </w:r>
      <w:r w:rsidRPr="001A0C86">
        <w:rPr>
          <w:rStyle w:val="Emphasis"/>
          <w:highlight w:val="cyan"/>
        </w:rPr>
        <w:t>major armed conflict</w:t>
      </w:r>
      <w:r w:rsidRPr="001E6210">
        <w:rPr>
          <w:sz w:val="16"/>
        </w:rPr>
        <w:t xml:space="preserve">. </w:t>
      </w:r>
      <w:r w:rsidRPr="00545FBE">
        <w:rPr>
          <w:rStyle w:val="StyleUnderline"/>
        </w:rPr>
        <w:t>Why do some states experience political violence in the form of civil conflicts while others do not?</w:t>
      </w:r>
      <w:r w:rsidRPr="001E6210">
        <w:rPr>
          <w:sz w:val="16"/>
        </w:rPr>
        <w:t xml:space="preserve"> Although a considerable amount of research has addressed this question, there is still substantial division among scholars with regard to the causes of civil conflicts (</w:t>
      </w:r>
      <w:r w:rsidRPr="001E4FD5">
        <w:rPr>
          <w:sz w:val="16"/>
        </w:rPr>
        <w:t>Hegre &amp; Sambanis, 2006</w:t>
      </w:r>
      <w:r w:rsidRPr="001E6210">
        <w:rPr>
          <w:sz w:val="16"/>
        </w:rPr>
        <w:t>). Some studies suggest that grievances and justice-seeking behavior are the origins of civil conflicts; others emphasize the material conditions that favor insurgency. According to the former view, factors that create grievance and a sense of injustice, including relative deprivation, collective disadvantages, and inequality, provide groups with the motivation to use violent means against the state and, hence, carry a great deal of importance in explaining civil wars (e.g. </w:t>
      </w:r>
      <w:r w:rsidRPr="001E4FD5">
        <w:rPr>
          <w:sz w:val="16"/>
        </w:rPr>
        <w:t>Gurr, 1968</w:t>
      </w:r>
      <w:r w:rsidRPr="001E6210">
        <w:rPr>
          <w:sz w:val="16"/>
        </w:rPr>
        <w:t>, </w:t>
      </w:r>
      <w:r w:rsidRPr="001E4FD5">
        <w:rPr>
          <w:sz w:val="16"/>
        </w:rPr>
        <w:t>1970</w:t>
      </w:r>
      <w:r w:rsidRPr="001E6210">
        <w:rPr>
          <w:sz w:val="16"/>
        </w:rPr>
        <w:t>; </w:t>
      </w:r>
      <w:r w:rsidRPr="001E4FD5">
        <w:rPr>
          <w:sz w:val="16"/>
        </w:rPr>
        <w:t>Regan &amp; Norton, 2005</w:t>
      </w:r>
      <w:r w:rsidRPr="001E6210">
        <w:rPr>
          <w:sz w:val="16"/>
        </w:rPr>
        <w:t xml:space="preserve">). </w:t>
      </w:r>
      <w:r w:rsidRPr="00545FBE">
        <w:rPr>
          <w:rStyle w:val="StyleUnderline"/>
        </w:rPr>
        <w:t>The opportunity theory</w:t>
      </w:r>
      <w:r w:rsidRPr="001E6210">
        <w:rPr>
          <w:sz w:val="16"/>
        </w:rPr>
        <w:t xml:space="preserve">, on the other hand, </w:t>
      </w:r>
      <w:r w:rsidRPr="00545FBE">
        <w:rPr>
          <w:rStyle w:val="StyleUnderline"/>
        </w:rPr>
        <w:t xml:space="preserve">claims that the roots of civil wars are not in politics but in </w:t>
      </w:r>
      <w:r w:rsidRPr="00545FBE">
        <w:rPr>
          <w:rStyle w:val="Emphasis"/>
        </w:rPr>
        <w:t>economic</w:t>
      </w:r>
      <w:r w:rsidRPr="00545FBE">
        <w:rPr>
          <w:rStyle w:val="StyleUnderline"/>
        </w:rPr>
        <w:t xml:space="preserve"> and other </w:t>
      </w:r>
      <w:r w:rsidRPr="00545FBE">
        <w:rPr>
          <w:rStyle w:val="Emphasis"/>
        </w:rPr>
        <w:t>material conditions</w:t>
      </w:r>
      <w:r w:rsidRPr="00545FBE">
        <w:rPr>
          <w:rStyle w:val="StyleUnderline"/>
        </w:rPr>
        <w:t>.</w:t>
      </w:r>
      <w:r w:rsidRPr="001E6210">
        <w:rPr>
          <w:sz w:val="16"/>
        </w:rPr>
        <w:t xml:space="preserve"> </w:t>
      </w:r>
      <w:r w:rsidRPr="00545FBE">
        <w:rPr>
          <w:rStyle w:val="StyleUnderline"/>
        </w:rPr>
        <w:t>Since participation in insurgency depends on the change in the expected payoff from the insurgency</w:t>
      </w:r>
      <w:r w:rsidRPr="001E6210">
        <w:rPr>
          <w:sz w:val="16"/>
        </w:rPr>
        <w:t xml:space="preserve">, special </w:t>
      </w:r>
      <w:r w:rsidRPr="00545FBE">
        <w:rPr>
          <w:rStyle w:val="StyleUnderline"/>
        </w:rPr>
        <w:t>attention is devoted to the factors that affect the feasibility of rebellion</w:t>
      </w:r>
      <w:r w:rsidRPr="001E6210">
        <w:rPr>
          <w:sz w:val="16"/>
        </w:rPr>
        <w:t xml:space="preserve"> (e.g. </w:t>
      </w:r>
      <w:r w:rsidRPr="001E4FD5">
        <w:rPr>
          <w:sz w:val="16"/>
        </w:rPr>
        <w:t>Lichbach, 1990</w:t>
      </w:r>
      <w:r w:rsidRPr="001E6210">
        <w:rPr>
          <w:sz w:val="16"/>
        </w:rPr>
        <w:t>, </w:t>
      </w:r>
      <w:r w:rsidRPr="001E4FD5">
        <w:rPr>
          <w:sz w:val="16"/>
        </w:rPr>
        <w:t>1995</w:t>
      </w:r>
      <w:r w:rsidRPr="001E6210">
        <w:rPr>
          <w:sz w:val="16"/>
        </w:rPr>
        <w:t>; </w:t>
      </w:r>
      <w:r w:rsidRPr="001E4FD5">
        <w:rPr>
          <w:sz w:val="16"/>
        </w:rPr>
        <w:t>Tarrow, 1994</w:t>
      </w:r>
      <w:r w:rsidRPr="001E6210">
        <w:rPr>
          <w:sz w:val="16"/>
        </w:rPr>
        <w:t>; </w:t>
      </w:r>
      <w:r w:rsidRPr="001E4FD5">
        <w:rPr>
          <w:sz w:val="16"/>
        </w:rPr>
        <w:t>Tilly, 1978</w:t>
      </w:r>
      <w:r w:rsidRPr="001E6210">
        <w:rPr>
          <w:sz w:val="16"/>
        </w:rPr>
        <w:t>; </w:t>
      </w:r>
      <w:r w:rsidRPr="001E4FD5">
        <w:rPr>
          <w:sz w:val="16"/>
        </w:rPr>
        <w:t>Collier &amp; Hoeffler, 2004</w:t>
      </w:r>
      <w:r w:rsidRPr="001E6210">
        <w:rPr>
          <w:sz w:val="16"/>
        </w:rPr>
        <w:t>; </w:t>
      </w:r>
      <w:r w:rsidRPr="001E4FD5">
        <w:rPr>
          <w:sz w:val="16"/>
        </w:rPr>
        <w:t>Regan &amp; Norton, 2005</w:t>
      </w:r>
      <w:r w:rsidRPr="001E6210">
        <w:rPr>
          <w:sz w:val="16"/>
        </w:rPr>
        <w:t>).</w:t>
      </w:r>
    </w:p>
    <w:p w14:paraId="5B286C32" w14:textId="77777777" w:rsidR="00512C2A" w:rsidRPr="001E6210" w:rsidRDefault="00512C2A" w:rsidP="00512C2A">
      <w:pPr>
        <w:rPr>
          <w:sz w:val="16"/>
        </w:rPr>
      </w:pPr>
      <w:r w:rsidRPr="001E6210">
        <w:rPr>
          <w:sz w:val="16"/>
        </w:rPr>
        <w:t xml:space="preserve">Despite the lack of agreement among scholars as to the major causes of civil wars, </w:t>
      </w:r>
      <w:r w:rsidRPr="001E6210">
        <w:rPr>
          <w:rStyle w:val="StyleUnderline"/>
        </w:rPr>
        <w:t xml:space="preserve">there is a </w:t>
      </w:r>
      <w:r w:rsidRPr="001E6210">
        <w:rPr>
          <w:rStyle w:val="Emphasis"/>
        </w:rPr>
        <w:t>widespread consensus in the literature</w:t>
      </w:r>
      <w:r w:rsidRPr="001E6210">
        <w:rPr>
          <w:sz w:val="16"/>
        </w:rPr>
        <w:t xml:space="preserve"> </w:t>
      </w:r>
      <w:r w:rsidRPr="001E6210">
        <w:rPr>
          <w:rStyle w:val="StyleUnderline"/>
        </w:rPr>
        <w:t xml:space="preserve">on the importance of </w:t>
      </w:r>
      <w:r w:rsidRPr="001E6210">
        <w:rPr>
          <w:rStyle w:val="Emphasis"/>
        </w:rPr>
        <w:t>state capacity</w:t>
      </w:r>
      <w:r w:rsidRPr="001E6210">
        <w:rPr>
          <w:sz w:val="16"/>
        </w:rPr>
        <w:t xml:space="preserve"> </w:t>
      </w:r>
      <w:r w:rsidRPr="001E6210">
        <w:rPr>
          <w:rStyle w:val="StyleUnderline"/>
        </w:rPr>
        <w:t>for sustaining peace</w:t>
      </w:r>
      <w:r w:rsidRPr="001E6210">
        <w:rPr>
          <w:sz w:val="16"/>
        </w:rPr>
        <w:t xml:space="preserve"> (</w:t>
      </w:r>
      <w:r w:rsidRPr="001E4FD5">
        <w:rPr>
          <w:sz w:val="16"/>
        </w:rPr>
        <w:t>Arbetman &amp; Kugler, 1997</w:t>
      </w:r>
      <w:r w:rsidRPr="001E6210">
        <w:rPr>
          <w:sz w:val="16"/>
        </w:rPr>
        <w:t>; </w:t>
      </w:r>
      <w:r w:rsidRPr="001E4FD5">
        <w:rPr>
          <w:sz w:val="16"/>
        </w:rPr>
        <w:t>Buhaug, 2006</w:t>
      </w:r>
      <w:r w:rsidRPr="001E6210">
        <w:rPr>
          <w:sz w:val="16"/>
        </w:rPr>
        <w:t>; </w:t>
      </w:r>
      <w:r w:rsidRPr="001E4FD5">
        <w:rPr>
          <w:sz w:val="16"/>
        </w:rPr>
        <w:t>Johnson, 2004</w:t>
      </w:r>
      <w:r w:rsidRPr="001E6210">
        <w:rPr>
          <w:sz w:val="16"/>
        </w:rPr>
        <w:t>; </w:t>
      </w:r>
      <w:r w:rsidRPr="001E4FD5">
        <w:rPr>
          <w:sz w:val="16"/>
        </w:rPr>
        <w:t>Krasner, 1999</w:t>
      </w:r>
      <w:r w:rsidRPr="001E6210">
        <w:rPr>
          <w:sz w:val="16"/>
        </w:rPr>
        <w:t>; </w:t>
      </w:r>
      <w:r w:rsidRPr="001E4FD5">
        <w:rPr>
          <w:sz w:val="16"/>
        </w:rPr>
        <w:t>Benson &amp; Kugler, 1998</w:t>
      </w:r>
      <w:r w:rsidRPr="001E6210">
        <w:rPr>
          <w:sz w:val="16"/>
        </w:rPr>
        <w:t>; </w:t>
      </w:r>
      <w:r w:rsidRPr="001E4FD5">
        <w:rPr>
          <w:sz w:val="16"/>
        </w:rPr>
        <w:t>Fearon &amp; Laitin, 2003</w:t>
      </w:r>
      <w:r w:rsidRPr="001E6210">
        <w:rPr>
          <w:sz w:val="16"/>
        </w:rPr>
        <w:t xml:space="preserve">). Building on the earlier research that emphasizes the importance of the state, </w:t>
      </w:r>
      <w:r w:rsidRPr="001E6210">
        <w:rPr>
          <w:rStyle w:val="StyleUnderline"/>
        </w:rPr>
        <w:t xml:space="preserve">this study examines the effect of an </w:t>
      </w:r>
      <w:r w:rsidRPr="001E6210">
        <w:rPr>
          <w:rStyle w:val="Emphasis"/>
        </w:rPr>
        <w:t>important</w:t>
      </w:r>
      <w:r w:rsidRPr="001E6210">
        <w:rPr>
          <w:rStyle w:val="StyleUnderline"/>
        </w:rPr>
        <w:t xml:space="preserve"> yet </w:t>
      </w:r>
      <w:r w:rsidRPr="001E6210">
        <w:rPr>
          <w:rStyle w:val="Emphasis"/>
        </w:rPr>
        <w:t>neglected</w:t>
      </w:r>
      <w:r w:rsidRPr="001E6210">
        <w:rPr>
          <w:rStyle w:val="StyleUnderline"/>
        </w:rPr>
        <w:t xml:space="preserve"> dimension of state capacity</w:t>
      </w:r>
      <w:r w:rsidRPr="001E6210">
        <w:rPr>
          <w:sz w:val="16"/>
        </w:rPr>
        <w:t xml:space="preserve">: </w:t>
      </w:r>
      <w:r w:rsidRPr="001E6210">
        <w:rPr>
          <w:rStyle w:val="StyleUnderline"/>
        </w:rPr>
        <w:t xml:space="preserve">the ability of the state to provide </w:t>
      </w:r>
      <w:r w:rsidRPr="001E6210">
        <w:rPr>
          <w:rStyle w:val="Emphasis"/>
        </w:rPr>
        <w:t>social welfare policies</w:t>
      </w:r>
      <w:r w:rsidRPr="001E6210">
        <w:rPr>
          <w:rStyle w:val="StyleUnderline"/>
        </w:rPr>
        <w:t xml:space="preserve"> to its citizens</w:t>
      </w:r>
      <w:r w:rsidRPr="001E6210">
        <w:rPr>
          <w:sz w:val="16"/>
        </w:rPr>
        <w:t xml:space="preserve">. Specifically, </w:t>
      </w:r>
      <w:r w:rsidRPr="001E6210">
        <w:rPr>
          <w:rStyle w:val="StyleUnderline"/>
        </w:rPr>
        <w:t>we seek to answer the following questions</w:t>
      </w:r>
      <w:r w:rsidRPr="001E6210">
        <w:rPr>
          <w:sz w:val="16"/>
        </w:rPr>
        <w:t xml:space="preserve">: </w:t>
      </w:r>
      <w:r w:rsidRPr="001E6210">
        <w:rPr>
          <w:rStyle w:val="StyleUnderline"/>
        </w:rPr>
        <w:t>How does social welfare provision</w:t>
      </w:r>
      <w:r w:rsidRPr="001E6210">
        <w:rPr>
          <w:sz w:val="16"/>
        </w:rPr>
        <w:t xml:space="preserve"> (</w:t>
      </w:r>
      <w:r w:rsidRPr="001E6210">
        <w:rPr>
          <w:rStyle w:val="StyleUnderline"/>
        </w:rPr>
        <w:t>i.e. education, health, and social security policies</w:t>
      </w:r>
      <w:r w:rsidRPr="001E6210">
        <w:rPr>
          <w:sz w:val="16"/>
        </w:rPr>
        <w:t xml:space="preserve">) </w:t>
      </w:r>
      <w:r w:rsidRPr="001E6210">
        <w:rPr>
          <w:rStyle w:val="StyleUnderline"/>
        </w:rPr>
        <w:t xml:space="preserve">affect the </w:t>
      </w:r>
      <w:r w:rsidRPr="001E6210">
        <w:rPr>
          <w:rStyle w:val="Emphasis"/>
        </w:rPr>
        <w:t>likelihood</w:t>
      </w:r>
      <w:r w:rsidRPr="001E6210">
        <w:rPr>
          <w:rStyle w:val="StyleUnderline"/>
        </w:rPr>
        <w:t xml:space="preserve"> of </w:t>
      </w:r>
      <w:r w:rsidRPr="001E6210">
        <w:rPr>
          <w:rStyle w:val="Emphasis"/>
        </w:rPr>
        <w:t>civil war onset?</w:t>
      </w:r>
      <w:r w:rsidRPr="001E6210">
        <w:rPr>
          <w:sz w:val="16"/>
        </w:rPr>
        <w:t xml:space="preserve"> </w:t>
      </w:r>
      <w:r w:rsidRPr="001E6210">
        <w:rPr>
          <w:rStyle w:val="StyleUnderline"/>
        </w:rPr>
        <w:t xml:space="preserve">Can states </w:t>
      </w:r>
      <w:r w:rsidRPr="001E6210">
        <w:rPr>
          <w:rStyle w:val="Emphasis"/>
        </w:rPr>
        <w:t>decrease dissent</w:t>
      </w:r>
      <w:r w:rsidRPr="001E6210">
        <w:rPr>
          <w:rStyle w:val="StyleUnderline"/>
        </w:rPr>
        <w:t xml:space="preserve"> in the society through the provision of social welfare services?</w:t>
      </w:r>
    </w:p>
    <w:p w14:paraId="38CB992D" w14:textId="77777777" w:rsidR="00512C2A" w:rsidRPr="001E6210" w:rsidRDefault="00512C2A" w:rsidP="00512C2A">
      <w:pPr>
        <w:rPr>
          <w:sz w:val="16"/>
        </w:rPr>
      </w:pPr>
      <w:r w:rsidRPr="001E6210">
        <w:rPr>
          <w:sz w:val="16"/>
        </w:rPr>
        <w:t>Although scholars have long suspected a relationship between social spending and civil peace, there has not been any thorough empirical analysis of whether social welfare spending is a significant predictor of civil war onset (</w:t>
      </w:r>
      <w:r w:rsidRPr="001E4FD5">
        <w:rPr>
          <w:sz w:val="16"/>
        </w:rPr>
        <w:t>Sobek, 2010</w:t>
      </w:r>
      <w:r w:rsidRPr="001E6210">
        <w:rPr>
          <w:sz w:val="16"/>
        </w:rPr>
        <w:t>; </w:t>
      </w:r>
      <w:r w:rsidRPr="001E4FD5">
        <w:rPr>
          <w:sz w:val="16"/>
        </w:rPr>
        <w:t>Hegre &amp; Sambanis, 2006</w:t>
      </w:r>
      <w:r w:rsidRPr="001E6210">
        <w:rPr>
          <w:sz w:val="16"/>
        </w:rPr>
        <w:t>).</w:t>
      </w:r>
      <w:r w:rsidRPr="001E4FD5">
        <w:rPr>
          <w:sz w:val="16"/>
        </w:rPr>
        <w:t>1Azam (2001</w:t>
      </w:r>
      <w:r w:rsidRPr="001E6210">
        <w:rPr>
          <w:sz w:val="16"/>
        </w:rPr>
        <w:t>: 442) asserts that ‘</w:t>
      </w:r>
      <w:r w:rsidRPr="00545FBE">
        <w:rPr>
          <w:rStyle w:val="StyleUnderline"/>
        </w:rPr>
        <w:t>the</w:t>
      </w:r>
      <w:r w:rsidRPr="001E6210">
        <w:rPr>
          <w:sz w:val="16"/>
        </w:rPr>
        <w:t xml:space="preserve"> </w:t>
      </w:r>
      <w:r w:rsidRPr="00545FBE">
        <w:rPr>
          <w:rStyle w:val="StyleUnderline"/>
        </w:rPr>
        <w:t xml:space="preserve">occurrence of </w:t>
      </w:r>
      <w:r w:rsidRPr="001A0C86">
        <w:rPr>
          <w:rStyle w:val="StyleUnderline"/>
          <w:highlight w:val="cyan"/>
        </w:rPr>
        <w:t>civil conflict</w:t>
      </w:r>
      <w:r w:rsidRPr="001E6210">
        <w:rPr>
          <w:sz w:val="16"/>
        </w:rPr>
        <w:t xml:space="preserve"> in Africa </w:t>
      </w:r>
      <w:r w:rsidRPr="001A0C86">
        <w:rPr>
          <w:rStyle w:val="StyleUnderline"/>
          <w:highlight w:val="cyan"/>
        </w:rPr>
        <w:t xml:space="preserve">is intimately related to the </w:t>
      </w:r>
      <w:r w:rsidRPr="001A0C86">
        <w:rPr>
          <w:rStyle w:val="Emphasis"/>
          <w:highlight w:val="cyan"/>
        </w:rPr>
        <w:t>failure of government</w:t>
      </w:r>
      <w:r w:rsidRPr="001A0C86">
        <w:rPr>
          <w:sz w:val="16"/>
          <w:highlight w:val="cyan"/>
        </w:rPr>
        <w:t xml:space="preserve"> </w:t>
      </w:r>
      <w:r w:rsidRPr="001A0C86">
        <w:rPr>
          <w:rStyle w:val="StyleUnderline"/>
          <w:highlight w:val="cyan"/>
        </w:rPr>
        <w:t>to deliver</w:t>
      </w:r>
      <w:r w:rsidRPr="00545FBE">
        <w:rPr>
          <w:rStyle w:val="StyleUnderline"/>
        </w:rPr>
        <w:t xml:space="preserve"> the type of </w:t>
      </w:r>
      <w:r w:rsidRPr="001A0C86">
        <w:rPr>
          <w:rStyle w:val="Emphasis"/>
          <w:highlight w:val="cyan"/>
        </w:rPr>
        <w:t>public</w:t>
      </w:r>
      <w:r w:rsidRPr="00545FBE">
        <w:rPr>
          <w:rStyle w:val="Emphasis"/>
        </w:rPr>
        <w:t xml:space="preserve"> </w:t>
      </w:r>
      <w:r w:rsidRPr="001A0C86">
        <w:rPr>
          <w:rStyle w:val="Emphasis"/>
          <w:highlight w:val="cyan"/>
        </w:rPr>
        <w:t>expenditure</w:t>
      </w:r>
      <w:r w:rsidRPr="00545FBE">
        <w:rPr>
          <w:rStyle w:val="Emphasis"/>
        </w:rPr>
        <w:t xml:space="preserve"> that </w:t>
      </w:r>
      <w:r w:rsidRPr="001A0C86">
        <w:rPr>
          <w:rStyle w:val="Emphasis"/>
          <w:highlight w:val="cyan"/>
        </w:rPr>
        <w:t>people want</w:t>
      </w:r>
      <w:r w:rsidRPr="001E6210">
        <w:rPr>
          <w:sz w:val="16"/>
        </w:rPr>
        <w:t xml:space="preserve">; </w:t>
      </w:r>
      <w:r w:rsidRPr="001E6210">
        <w:rPr>
          <w:rStyle w:val="StyleUnderline"/>
        </w:rPr>
        <w:t>i.</w:t>
      </w:r>
      <w:r w:rsidRPr="00545FBE">
        <w:rPr>
          <w:rStyle w:val="StyleUnderline"/>
        </w:rPr>
        <w:t xml:space="preserve">e. </w:t>
      </w:r>
      <w:r w:rsidRPr="001A0C86">
        <w:rPr>
          <w:rStyle w:val="StyleUnderline"/>
          <w:highlight w:val="cyan"/>
        </w:rPr>
        <w:t>with</w:t>
      </w:r>
      <w:r w:rsidRPr="00545FBE">
        <w:rPr>
          <w:rStyle w:val="StyleUnderline"/>
        </w:rPr>
        <w:t xml:space="preserve"> a </w:t>
      </w:r>
      <w:r w:rsidRPr="001A0C86">
        <w:rPr>
          <w:rStyle w:val="Emphasis"/>
          <w:highlight w:val="cyan"/>
        </w:rPr>
        <w:t>strong redistributive component</w:t>
      </w:r>
      <w:r w:rsidRPr="001A0C86">
        <w:rPr>
          <w:rStyle w:val="StyleUnderline"/>
          <w:highlight w:val="cyan"/>
        </w:rPr>
        <w:t xml:space="preserve"> such as </w:t>
      </w:r>
      <w:r w:rsidRPr="001A0C86">
        <w:rPr>
          <w:rStyle w:val="Emphasis"/>
          <w:highlight w:val="cyan"/>
        </w:rPr>
        <w:t>health and education’</w:t>
      </w:r>
      <w:r w:rsidRPr="00545FBE">
        <w:rPr>
          <w:rStyle w:val="StyleUnderline"/>
        </w:rPr>
        <w:t>.</w:t>
      </w:r>
      <w:r w:rsidRPr="001E6210">
        <w:rPr>
          <w:sz w:val="16"/>
        </w:rPr>
        <w:t xml:space="preserve"> </w:t>
      </w:r>
      <w:r w:rsidRPr="00545FBE">
        <w:rPr>
          <w:rStyle w:val="StyleUnderline"/>
        </w:rPr>
        <w:t xml:space="preserve">Can this argument be relevant for </w:t>
      </w:r>
      <w:r w:rsidRPr="00545FBE">
        <w:rPr>
          <w:rStyle w:val="Emphasis"/>
        </w:rPr>
        <w:t>other civil conflicts?</w:t>
      </w:r>
      <w:r w:rsidRPr="00545FBE">
        <w:rPr>
          <w:rStyle w:val="StyleUnderline"/>
        </w:rPr>
        <w:t xml:space="preserve"> </w:t>
      </w:r>
      <w:r w:rsidRPr="001E6210">
        <w:rPr>
          <w:sz w:val="16"/>
        </w:rPr>
        <w:t>We suspect that the lack of cross-national studies on this subject is due mostly to the lack of comprehensive spending data over a long period of time. However, the omission also reflects the need to theorize further about the impact of social welfare policies on civil conflicts. This study tries to fill this lacuna.</w:t>
      </w:r>
    </w:p>
    <w:p w14:paraId="75C0131C" w14:textId="77777777" w:rsidR="00512C2A" w:rsidRPr="00BB2A91" w:rsidRDefault="00512C2A" w:rsidP="00512C2A">
      <w:pPr>
        <w:rPr>
          <w:b/>
          <w:iCs/>
          <w:sz w:val="24"/>
          <w:u w:val="single"/>
          <w:bdr w:val="single" w:sz="8" w:space="0" w:color="auto"/>
        </w:rPr>
      </w:pPr>
      <w:r w:rsidRPr="00545FBE">
        <w:rPr>
          <w:rStyle w:val="StyleUnderline"/>
        </w:rPr>
        <w:t>We argue</w:t>
      </w:r>
      <w:r w:rsidRPr="001E6210">
        <w:rPr>
          <w:sz w:val="16"/>
        </w:rPr>
        <w:t xml:space="preserve"> that </w:t>
      </w:r>
      <w:r w:rsidRPr="001A0C86">
        <w:rPr>
          <w:rStyle w:val="StyleUnderline"/>
          <w:highlight w:val="cyan"/>
        </w:rPr>
        <w:t>social welfare efforts by the state</w:t>
      </w:r>
      <w:r w:rsidRPr="00545FBE">
        <w:rPr>
          <w:rStyle w:val="StyleUnderline"/>
        </w:rPr>
        <w:t xml:space="preserve"> can </w:t>
      </w:r>
      <w:r w:rsidRPr="001A0C86">
        <w:rPr>
          <w:rStyle w:val="Emphasis"/>
          <w:highlight w:val="cyan"/>
        </w:rPr>
        <w:t>shape the preferences of citizens</w:t>
      </w:r>
      <w:r w:rsidRPr="001A0C86">
        <w:rPr>
          <w:sz w:val="16"/>
          <w:highlight w:val="cyan"/>
        </w:rPr>
        <w:t xml:space="preserve"> </w:t>
      </w:r>
      <w:r w:rsidRPr="001A0C86">
        <w:rPr>
          <w:rStyle w:val="StyleUnderline"/>
          <w:highlight w:val="cyan"/>
        </w:rPr>
        <w:t xml:space="preserve">in ways that </w:t>
      </w:r>
      <w:r w:rsidRPr="001A0C86">
        <w:rPr>
          <w:rStyle w:val="Emphasis"/>
          <w:highlight w:val="cyan"/>
        </w:rPr>
        <w:t>discourage</w:t>
      </w:r>
      <w:r w:rsidRPr="00545FBE">
        <w:rPr>
          <w:rStyle w:val="Emphasis"/>
        </w:rPr>
        <w:t xml:space="preserve"> the use of </w:t>
      </w:r>
      <w:r w:rsidRPr="001A0C86">
        <w:rPr>
          <w:rStyle w:val="Emphasis"/>
          <w:highlight w:val="cyan"/>
        </w:rPr>
        <w:t>violence</w:t>
      </w:r>
      <w:r w:rsidRPr="001E6210">
        <w:rPr>
          <w:sz w:val="16"/>
        </w:rPr>
        <w:t xml:space="preserve"> </w:t>
      </w:r>
      <w:r w:rsidRPr="00545FBE">
        <w:rPr>
          <w:rStyle w:val="StyleUnderline"/>
        </w:rPr>
        <w:t>for political goals</w:t>
      </w:r>
      <w:r w:rsidRPr="001E6210">
        <w:rPr>
          <w:sz w:val="16"/>
        </w:rPr>
        <w:t xml:space="preserve">. In addition, </w:t>
      </w:r>
      <w:r w:rsidRPr="00545FBE">
        <w:rPr>
          <w:rStyle w:val="StyleUnderline"/>
        </w:rPr>
        <w:t xml:space="preserve">higher </w:t>
      </w:r>
      <w:r w:rsidRPr="001A0C86">
        <w:rPr>
          <w:rStyle w:val="StyleUnderline"/>
          <w:highlight w:val="cyan"/>
        </w:rPr>
        <w:t xml:space="preserve">social spending </w:t>
      </w:r>
      <w:r w:rsidRPr="001A0C86">
        <w:rPr>
          <w:rStyle w:val="Emphasis"/>
          <w:highlight w:val="cyan"/>
        </w:rPr>
        <w:t>contributes to peace</w:t>
      </w:r>
      <w:r w:rsidRPr="00545FBE">
        <w:rPr>
          <w:rStyle w:val="StyleUnderline"/>
        </w:rPr>
        <w:t xml:space="preserve"> by </w:t>
      </w:r>
      <w:r w:rsidRPr="001A0C86">
        <w:rPr>
          <w:rStyle w:val="StyleUnderline"/>
          <w:highlight w:val="cyan"/>
        </w:rPr>
        <w:t>improving</w:t>
      </w:r>
      <w:r w:rsidRPr="00545FBE">
        <w:rPr>
          <w:rStyle w:val="StyleUnderline"/>
        </w:rPr>
        <w:t xml:space="preserve"> the </w:t>
      </w:r>
      <w:r w:rsidRPr="001A0C86">
        <w:rPr>
          <w:rStyle w:val="Emphasis"/>
          <w:highlight w:val="cyan"/>
        </w:rPr>
        <w:t>living standards</w:t>
      </w:r>
      <w:r w:rsidRPr="00545FBE">
        <w:rPr>
          <w:rStyle w:val="Emphasis"/>
        </w:rPr>
        <w:t xml:space="preserve"> of citizens</w:t>
      </w:r>
      <w:r w:rsidRPr="001E6210">
        <w:rPr>
          <w:sz w:val="16"/>
        </w:rPr>
        <w:t xml:space="preserve"> </w:t>
      </w:r>
      <w:r w:rsidRPr="00545FBE">
        <w:rPr>
          <w:rStyle w:val="StyleUnderline"/>
        </w:rPr>
        <w:t xml:space="preserve">and </w:t>
      </w:r>
      <w:r w:rsidRPr="001A0C86">
        <w:rPr>
          <w:rStyle w:val="StyleUnderline"/>
          <w:highlight w:val="cyan"/>
        </w:rPr>
        <w:t xml:space="preserve">raising the </w:t>
      </w:r>
      <w:r w:rsidRPr="001A0C86">
        <w:rPr>
          <w:rStyle w:val="Emphasis"/>
          <w:highlight w:val="cyan"/>
        </w:rPr>
        <w:t>opportunity cost of insurgency</w:t>
      </w:r>
      <w:r w:rsidRPr="001E6210">
        <w:rPr>
          <w:sz w:val="16"/>
        </w:rPr>
        <w:t xml:space="preserve">. </w:t>
      </w:r>
      <w:r w:rsidRPr="00386829">
        <w:rPr>
          <w:rStyle w:val="StyleUnderline"/>
        </w:rPr>
        <w:t xml:space="preserve">Using </w:t>
      </w:r>
      <w:r w:rsidRPr="00386829">
        <w:rPr>
          <w:rStyle w:val="Emphasis"/>
        </w:rPr>
        <w:t>time-series, cross-national data</w:t>
      </w:r>
      <w:r w:rsidRPr="00386829">
        <w:rPr>
          <w:sz w:val="16"/>
        </w:rPr>
        <w:t xml:space="preserve"> </w:t>
      </w:r>
      <w:r w:rsidRPr="00386829">
        <w:rPr>
          <w:rStyle w:val="StyleUnderline"/>
        </w:rPr>
        <w:t>for the 1975–2005 period,</w:t>
      </w:r>
      <w:r w:rsidRPr="00545FBE">
        <w:rPr>
          <w:rStyle w:val="StyleUnderline"/>
        </w:rPr>
        <w:t xml:space="preserve"> </w:t>
      </w:r>
      <w:r w:rsidRPr="001A0C86">
        <w:rPr>
          <w:rStyle w:val="StyleUnderline"/>
          <w:highlight w:val="cyan"/>
        </w:rPr>
        <w:t>our</w:t>
      </w:r>
      <w:r w:rsidRPr="00545FBE">
        <w:rPr>
          <w:rStyle w:val="StyleUnderline"/>
        </w:rPr>
        <w:t xml:space="preserve"> empirical </w:t>
      </w:r>
      <w:r w:rsidRPr="001A0C86">
        <w:rPr>
          <w:rStyle w:val="StyleUnderline"/>
          <w:highlight w:val="cyan"/>
        </w:rPr>
        <w:t>findings suggest</w:t>
      </w:r>
      <w:r w:rsidRPr="00545FBE">
        <w:rPr>
          <w:rStyle w:val="StyleUnderline"/>
        </w:rPr>
        <w:t xml:space="preserve"> that </w:t>
      </w:r>
      <w:r w:rsidRPr="001A0C86">
        <w:rPr>
          <w:rStyle w:val="Emphasis"/>
          <w:sz w:val="24"/>
          <w:highlight w:val="cyan"/>
        </w:rPr>
        <w:t>as</w:t>
      </w:r>
      <w:r w:rsidRPr="00545FBE">
        <w:rPr>
          <w:rStyle w:val="Emphasis"/>
          <w:sz w:val="24"/>
        </w:rPr>
        <w:t xml:space="preserve"> the level of the </w:t>
      </w:r>
      <w:r w:rsidRPr="001A0C86">
        <w:rPr>
          <w:rStyle w:val="Emphasis"/>
          <w:sz w:val="24"/>
          <w:highlight w:val="cyan"/>
        </w:rPr>
        <w:t>government investment in welfare policies</w:t>
      </w:r>
      <w:r w:rsidRPr="001E6210">
        <w:rPr>
          <w:sz w:val="16"/>
        </w:rPr>
        <w:t xml:space="preserve"> </w:t>
      </w:r>
      <w:r w:rsidRPr="001E6210">
        <w:rPr>
          <w:rStyle w:val="StyleUnderline"/>
        </w:rPr>
        <w:t>(i.e. education, health, and social security)</w:t>
      </w:r>
      <w:r w:rsidRPr="001E6210">
        <w:rPr>
          <w:sz w:val="16"/>
        </w:rPr>
        <w:t xml:space="preserve"> </w:t>
      </w:r>
      <w:r w:rsidRPr="001A0C86">
        <w:rPr>
          <w:rStyle w:val="Emphasis"/>
          <w:highlight w:val="cyan"/>
        </w:rPr>
        <w:t>increases</w:t>
      </w:r>
      <w:r w:rsidRPr="001E6210">
        <w:rPr>
          <w:sz w:val="16"/>
        </w:rPr>
        <w:t xml:space="preserve">, </w:t>
      </w:r>
      <w:r w:rsidRPr="00545FBE">
        <w:rPr>
          <w:rStyle w:val="StyleUnderline"/>
        </w:rPr>
        <w:t xml:space="preserve">the </w:t>
      </w:r>
      <w:r w:rsidRPr="001A0C86">
        <w:rPr>
          <w:rStyle w:val="StyleUnderline"/>
          <w:highlight w:val="cyan"/>
        </w:rPr>
        <w:t xml:space="preserve">likelihood of civil conflict onset </w:t>
      </w:r>
      <w:r w:rsidRPr="001A0C86">
        <w:rPr>
          <w:rStyle w:val="Emphasis"/>
          <w:sz w:val="24"/>
          <w:highlight w:val="cyan"/>
        </w:rPr>
        <w:t>declines significantly</w:t>
      </w:r>
      <w:r w:rsidRPr="001E6210">
        <w:rPr>
          <w:sz w:val="16"/>
        </w:rPr>
        <w:t xml:space="preserve">, </w:t>
      </w:r>
      <w:r w:rsidRPr="001A0C86">
        <w:rPr>
          <w:rStyle w:val="StyleUnderline"/>
          <w:highlight w:val="cyan"/>
        </w:rPr>
        <w:t>even when controlling for</w:t>
      </w:r>
      <w:r w:rsidRPr="00545FBE">
        <w:rPr>
          <w:rStyle w:val="StyleUnderline"/>
        </w:rPr>
        <w:t xml:space="preserve"> the effect of </w:t>
      </w:r>
      <w:r w:rsidRPr="001A0C86">
        <w:rPr>
          <w:rStyle w:val="Emphasis"/>
          <w:highlight w:val="cyan"/>
        </w:rPr>
        <w:t>other</w:t>
      </w:r>
      <w:r w:rsidRPr="00545FBE">
        <w:rPr>
          <w:rStyle w:val="StyleUnderline"/>
        </w:rPr>
        <w:t xml:space="preserve"> economic</w:t>
      </w:r>
      <w:r w:rsidRPr="001E6210">
        <w:rPr>
          <w:sz w:val="16"/>
        </w:rPr>
        <w:t xml:space="preserve">, </w:t>
      </w:r>
      <w:r w:rsidRPr="00545FBE">
        <w:rPr>
          <w:rStyle w:val="StyleUnderline"/>
        </w:rPr>
        <w:t xml:space="preserve">demographic, and political </w:t>
      </w:r>
      <w:r w:rsidRPr="001A0C86">
        <w:rPr>
          <w:rStyle w:val="StyleUnderline"/>
          <w:highlight w:val="cyan"/>
        </w:rPr>
        <w:t>indicators</w:t>
      </w:r>
      <w:r w:rsidRPr="00545FBE">
        <w:rPr>
          <w:rStyle w:val="StyleUnderline"/>
        </w:rPr>
        <w:t xml:space="preserve"> identified by the literature</w:t>
      </w:r>
      <w:r w:rsidRPr="001E6210">
        <w:rPr>
          <w:sz w:val="16"/>
        </w:rPr>
        <w:t xml:space="preserve">. This finding implies that </w:t>
      </w:r>
      <w:r w:rsidRPr="00545FBE">
        <w:rPr>
          <w:rStyle w:val="StyleUnderline"/>
        </w:rPr>
        <w:t xml:space="preserve">higher levels of social spending have a </w:t>
      </w:r>
      <w:r w:rsidRPr="00545FBE">
        <w:rPr>
          <w:rStyle w:val="Emphasis"/>
          <w:sz w:val="24"/>
        </w:rPr>
        <w:t>strong pacifying effect on civil conflict.</w:t>
      </w:r>
    </w:p>
    <w:p w14:paraId="64AA091D" w14:textId="77777777" w:rsidR="00512C2A" w:rsidRPr="009A6516" w:rsidRDefault="00512C2A" w:rsidP="00512C2A">
      <w:pPr>
        <w:pStyle w:val="Heading4"/>
      </w:pPr>
      <w:r>
        <w:t xml:space="preserve">Great powers will intervene – </w:t>
      </w:r>
      <w:r w:rsidRPr="00B22EE0">
        <w:rPr>
          <w:u w:val="single"/>
        </w:rPr>
        <w:t>goes nuclear</w:t>
      </w:r>
      <w:r>
        <w:rPr>
          <w:u w:val="single"/>
        </w:rPr>
        <w:t>.</w:t>
      </w:r>
    </w:p>
    <w:p w14:paraId="6A2C85C2" w14:textId="77777777" w:rsidR="00512C2A" w:rsidRDefault="00512C2A" w:rsidP="00512C2A">
      <w:r w:rsidRPr="00A3006D">
        <w:t xml:space="preserve">Barry R. </w:t>
      </w:r>
      <w:r w:rsidRPr="00A3006D">
        <w:rPr>
          <w:rStyle w:val="Style13ptBold"/>
        </w:rPr>
        <w:t>Posen 17</w:t>
      </w:r>
      <w:r>
        <w:t xml:space="preserve">, Ford International Professor of Political Science at the Massachusetts Institute of Technology and Director of the MIT Security Studies Program, PhD in Political Science from UC Berkeley, </w:t>
      </w:r>
      <w:r w:rsidRPr="00A3006D">
        <w:t>“Civil Wars &amp; the Structure of World Power”</w:t>
      </w:r>
      <w:r>
        <w:t>,</w:t>
      </w:r>
      <w:r w:rsidRPr="00A3006D">
        <w:t xml:space="preserve"> Daedalus, vol. 146, no. 4, pp. 167–179</w:t>
      </w:r>
    </w:p>
    <w:p w14:paraId="491456B7" w14:textId="77777777" w:rsidR="00512C2A" w:rsidRPr="00B22EE0" w:rsidRDefault="00512C2A" w:rsidP="00512C2A">
      <w:pPr>
        <w:rPr>
          <w:rStyle w:val="Emphasis"/>
        </w:rPr>
      </w:pPr>
      <w:r w:rsidRPr="00B22EE0">
        <w:rPr>
          <w:sz w:val="14"/>
        </w:rPr>
        <w:t xml:space="preserve">The “policy science” of civil wars, which emerged in the early 1990s, included deeply embedded assumptions about the nature of the international political system. It was taken for granted that the United States would remain the strongest power by a wide margin, and that it would lead a liberal coalition that included virtually all the other strong states in the world. Some students of international politics believe that the nature of the system is changing. Though the United States is likely to remain much more powerful than its global competitors, several consequential powers have emerged to challenge U.S. leadership and produce a multipolar system. </w:t>
      </w:r>
      <w:r w:rsidRPr="00B22EE0">
        <w:rPr>
          <w:rStyle w:val="StyleUnderline"/>
        </w:rPr>
        <w:t>As power begins to even out at the top of the international system, the influence of middle powers may also grow</w:t>
      </w:r>
      <w:r w:rsidRPr="00B22EE0">
        <w:rPr>
          <w:sz w:val="14"/>
        </w:rPr>
        <w:t xml:space="preserve">. </w:t>
      </w:r>
      <w:r w:rsidRPr="00B22EE0">
        <w:rPr>
          <w:rStyle w:val="StyleUnderline"/>
        </w:rPr>
        <w:t>This</w:t>
      </w:r>
      <w:r w:rsidRPr="00B22EE0">
        <w:rPr>
          <w:sz w:val="14"/>
        </w:rPr>
        <w:t xml:space="preserve"> </w:t>
      </w:r>
      <w:r w:rsidRPr="001A0C86">
        <w:rPr>
          <w:rStyle w:val="Emphasis"/>
          <w:highlight w:val="cyan"/>
        </w:rPr>
        <w:t>new</w:t>
      </w:r>
      <w:r w:rsidRPr="00B22EE0">
        <w:rPr>
          <w:rStyle w:val="Emphasis"/>
        </w:rPr>
        <w:t xml:space="preserve"> constellation of </w:t>
      </w:r>
      <w:r w:rsidRPr="001A0C86">
        <w:rPr>
          <w:rStyle w:val="Emphasis"/>
          <w:highlight w:val="cyan"/>
        </w:rPr>
        <w:t>power</w:t>
      </w:r>
      <w:r w:rsidRPr="001A0C86">
        <w:rPr>
          <w:sz w:val="14"/>
          <w:highlight w:val="cyan"/>
        </w:rPr>
        <w:t xml:space="preserve"> </w:t>
      </w:r>
      <w:r w:rsidRPr="001A0C86">
        <w:rPr>
          <w:rStyle w:val="StyleUnderline"/>
          <w:highlight w:val="cyan"/>
        </w:rPr>
        <w:t>seems likely to</w:t>
      </w:r>
      <w:r w:rsidRPr="00B22EE0">
        <w:rPr>
          <w:rStyle w:val="StyleUnderline"/>
        </w:rPr>
        <w:t xml:space="preserve"> </w:t>
      </w:r>
      <w:r w:rsidRPr="00B22EE0">
        <w:rPr>
          <w:rStyle w:val="Emphasis"/>
        </w:rPr>
        <w:t>magnify disagreements</w:t>
      </w:r>
      <w:r w:rsidRPr="00B22EE0">
        <w:rPr>
          <w:sz w:val="14"/>
        </w:rPr>
        <w:t xml:space="preserve"> </w:t>
      </w:r>
      <w:r w:rsidRPr="00B22EE0">
        <w:rPr>
          <w:rStyle w:val="StyleUnderline"/>
        </w:rPr>
        <w:t>about</w:t>
      </w:r>
      <w:r w:rsidRPr="00B22EE0">
        <w:rPr>
          <w:sz w:val="14"/>
        </w:rPr>
        <w:t xml:space="preserve"> </w:t>
      </w:r>
      <w:r w:rsidRPr="00B22EE0">
        <w:rPr>
          <w:rStyle w:val="StyleUnderline"/>
        </w:rPr>
        <w:t>how</w:t>
      </w:r>
      <w:r w:rsidRPr="00B22EE0">
        <w:rPr>
          <w:sz w:val="14"/>
        </w:rPr>
        <w:t xml:space="preserve"> states suffering </w:t>
      </w:r>
      <w:r w:rsidRPr="00B22EE0">
        <w:rPr>
          <w:rStyle w:val="StyleUnderline"/>
        </w:rPr>
        <w:t>civil wars</w:t>
      </w:r>
      <w:r w:rsidRPr="00B22EE0">
        <w:rPr>
          <w:sz w:val="14"/>
        </w:rPr>
        <w:t xml:space="preserve"> </w:t>
      </w:r>
      <w:r w:rsidRPr="00B22EE0">
        <w:rPr>
          <w:rStyle w:val="StyleUnderline"/>
        </w:rPr>
        <w:t>should be stabilized</w:t>
      </w:r>
      <w:r w:rsidRPr="00B22EE0">
        <w:rPr>
          <w:sz w:val="14"/>
        </w:rPr>
        <w:t xml:space="preserve">, </w:t>
      </w:r>
      <w:r w:rsidRPr="00B22EE0">
        <w:rPr>
          <w:rStyle w:val="StyleUnderline"/>
        </w:rPr>
        <w:t>limit preventive diplomacy</w:t>
      </w:r>
      <w:r w:rsidRPr="00B22EE0">
        <w:rPr>
          <w:sz w:val="14"/>
        </w:rPr>
        <w:t xml:space="preserve">, </w:t>
      </w:r>
      <w:r w:rsidRPr="001A0C86">
        <w:rPr>
          <w:rStyle w:val="Emphasis"/>
          <w:highlight w:val="cyan"/>
        </w:rPr>
        <w:t>produce external intervention</w:t>
      </w:r>
      <w:r w:rsidRPr="00B22EE0">
        <w:rPr>
          <w:sz w:val="14"/>
        </w:rPr>
        <w:t xml:space="preserve"> </w:t>
      </w:r>
      <w:r w:rsidRPr="00B22EE0">
        <w:rPr>
          <w:rStyle w:val="StyleUnderline"/>
        </w:rPr>
        <w:t xml:space="preserve">that will make for </w:t>
      </w:r>
      <w:r w:rsidRPr="00B22EE0">
        <w:rPr>
          <w:rStyle w:val="Emphasis"/>
        </w:rPr>
        <w:t>longer and more destructive wars</w:t>
      </w:r>
      <w:r w:rsidRPr="00B22EE0">
        <w:rPr>
          <w:sz w:val="14"/>
        </w:rPr>
        <w:t xml:space="preserve">, </w:t>
      </w:r>
      <w:r w:rsidRPr="00B22EE0">
        <w:rPr>
          <w:rStyle w:val="StyleUnderline"/>
        </w:rPr>
        <w:t>and</w:t>
      </w:r>
      <w:r w:rsidRPr="00B22EE0">
        <w:rPr>
          <w:sz w:val="14"/>
        </w:rPr>
        <w:t xml:space="preserve"> </w:t>
      </w:r>
      <w:r w:rsidRPr="00B22EE0">
        <w:rPr>
          <w:rStyle w:val="StyleUnderline"/>
        </w:rPr>
        <w:t>render settlements</w:t>
      </w:r>
      <w:r w:rsidRPr="00B22EE0">
        <w:rPr>
          <w:sz w:val="14"/>
        </w:rPr>
        <w:t xml:space="preserve"> more </w:t>
      </w:r>
      <w:r w:rsidRPr="00B22EE0">
        <w:rPr>
          <w:rStyle w:val="Emphasis"/>
        </w:rPr>
        <w:t>difficult to police.</w:t>
      </w:r>
    </w:p>
    <w:p w14:paraId="2C4F9242" w14:textId="77777777" w:rsidR="00512C2A" w:rsidRPr="00B22EE0" w:rsidRDefault="00512C2A" w:rsidP="00512C2A">
      <w:pPr>
        <w:rPr>
          <w:sz w:val="8"/>
          <w:szCs w:val="8"/>
        </w:rPr>
      </w:pPr>
      <w:r w:rsidRPr="00B22EE0">
        <w:rPr>
          <w:sz w:val="8"/>
          <w:szCs w:val="8"/>
        </w:rPr>
        <w:t>Over the last seven decades, civil war has become much more prevalent than interstate war as a form of organized military conflict. On the average, 2.2 new civil wars break out every year, with nearly fifty such conflicts ongoing today.</w:t>
      </w:r>
      <w:r w:rsidRPr="001E4FD5">
        <w:rPr>
          <w:sz w:val="8"/>
          <w:szCs w:val="8"/>
        </w:rPr>
        <w:t>1</w:t>
      </w:r>
      <w:r w:rsidRPr="00B22EE0">
        <w:rPr>
          <w:sz w:val="8"/>
          <w:szCs w:val="8"/>
        </w:rPr>
        <w:t> Since the end of the Cold War, scholars, diplomats, and soldiers have poured enormous energy into understanding the causes, courses, and consequences of civil wars, even as coalitions of outside powers have intervened in civil wars to terminate them altogether, or at least to ameliorate the collateral damage. Much of this thinking and practice emerged during what international relations scholars dubbed “the unipolar moment,” the unusual concentration of all forms of power in the hands of the United States in the 1990s. This concentration of power enabled, though did not demand, U.S. efforts to manage civil wars. It also created a kind of gravitational force that subtly affected theories of conflict management. The possibility that another great power would be a player in these civil wars, an opponent of negotiated settlements, or a spoiler in the aftermath of such settlements was seldom considered. Because some knowledgeable observers believe that the unipolar moment is waning, this essay first discusses uni-, bi-, and multipolarity, and how international politics may vary as a consequence of different structures of power. It then deduces the plausible effects of these different structures on the three phases of potential external intervention in civil wars: prevention, termination, and peace enforcement. It draws exemplary material from the Balkan Wars of the 1990s and the ongoing Syrian Civil War. In general, if multipolarity is in our future, then I believe external intervention to manage civil war is going to become much more difficult.</w:t>
      </w:r>
    </w:p>
    <w:p w14:paraId="03AAB769" w14:textId="77777777" w:rsidR="00512C2A" w:rsidRPr="00B22EE0" w:rsidRDefault="00512C2A" w:rsidP="00512C2A">
      <w:pPr>
        <w:rPr>
          <w:sz w:val="8"/>
          <w:szCs w:val="8"/>
        </w:rPr>
      </w:pPr>
      <w:r w:rsidRPr="00B22EE0">
        <w:rPr>
          <w:sz w:val="8"/>
          <w:szCs w:val="8"/>
        </w:rPr>
        <w:t>Scholars, policy analysts, and policy-makers have used “polarity” as an organizing concept since at least the beginning of the Cold War. It captures the intuition that the distribution of power in the international political system affects the behavior of the states that compose it, and that though there may be many nation-states in the world, power tends to cluster at the top. The distribution of power is taken to be somewhat measureable and, for meaningful periods, to be fixed in character. In modern times, the size and dynamism of an economy of one state relative to that of another is often taken as a good, though imperfect, proxy for relative power, since it is from the economy that hard power–military power–is ultimately distilled. Territorial extent, geography, population, and the level of development also matter, as does a state's willingness on a regular basis to convert these assets into military power.</w:t>
      </w:r>
    </w:p>
    <w:p w14:paraId="474AEAEB" w14:textId="77777777" w:rsidR="00512C2A" w:rsidRPr="00B22EE0" w:rsidRDefault="00512C2A" w:rsidP="00512C2A">
      <w:pPr>
        <w:rPr>
          <w:sz w:val="8"/>
          <w:szCs w:val="8"/>
        </w:rPr>
      </w:pPr>
      <w:r w:rsidRPr="00B22EE0">
        <w:rPr>
          <w:sz w:val="8"/>
          <w:szCs w:val="8"/>
        </w:rPr>
        <w:t>Scholars often mark the birth of the modern international system with the Treaty of Westphalia in 1648, which ended the horrendous bloodletting of the Thirty Years' War and established the principle of state sovereignty.</w:t>
      </w:r>
      <w:r w:rsidRPr="001E4FD5">
        <w:rPr>
          <w:sz w:val="8"/>
          <w:szCs w:val="8"/>
        </w:rPr>
        <w:t>2</w:t>
      </w:r>
      <w:r w:rsidRPr="00B22EE0">
        <w:rPr>
          <w:sz w:val="8"/>
          <w:szCs w:val="8"/>
        </w:rPr>
        <w:t> From then until the end of World War ii, states operated in a multipolar world, in which three or more states typically jockeyed for position on approximately equal terms. Occasionally, one state became much stronger than the rest, bid for hegemony, and was thwarted at great cost. The Cold War is usually described as a bipolar world: the power of the United States and the Soviet Union dwarfed that of the remaining states, and each was obsessed with the threat posed by the other. The emergence of the bipolar distribution of power was seen as so unusual that it prompted scholars to begin thinking about how systems of different polarity might behave differently.</w:t>
      </w:r>
      <w:r w:rsidRPr="001E4FD5">
        <w:rPr>
          <w:sz w:val="8"/>
          <w:szCs w:val="8"/>
        </w:rPr>
        <w:t>3</w:t>
      </w:r>
      <w:r w:rsidRPr="00B22EE0">
        <w:rPr>
          <w:sz w:val="8"/>
          <w:szCs w:val="8"/>
        </w:rPr>
        <w:t> In the immediate aftermath of the Soviet collapse, scholars and pundits quickly began to describe the world as unipolar. The U.S. government's National Intelligence Council has forecast that unipolarity is on the wane, to be replaced by a new multipolar world.</w:t>
      </w:r>
      <w:r w:rsidRPr="001E4FD5">
        <w:rPr>
          <w:sz w:val="8"/>
          <w:szCs w:val="8"/>
        </w:rPr>
        <w:t>4</w:t>
      </w:r>
    </w:p>
    <w:p w14:paraId="202326EB" w14:textId="77777777" w:rsidR="00512C2A" w:rsidRPr="00B22EE0" w:rsidRDefault="00512C2A" w:rsidP="00512C2A">
      <w:pPr>
        <w:rPr>
          <w:sz w:val="8"/>
          <w:szCs w:val="8"/>
        </w:rPr>
      </w:pPr>
      <w:r w:rsidRPr="00B22EE0">
        <w:rPr>
          <w:sz w:val="8"/>
          <w:szCs w:val="8"/>
        </w:rPr>
        <w:t>Polarity matters particularly to those international relations theorists who style themselves as “realists.” Realists argue that all states must deal with one overarching problem: anarchy. They live in a political system without an overarching authority. States must look to their own security because there is no agreed-upon global police force to call if they find themselves the victims of a crime. States thus live in a “self-help” system, and power, especially military power, is a key means of self-help. It is also the key means for despoiling one's neighbors. Power is both problem and solution. States eye one another warily, and when they can improve their own insurance–by expanding their national power or reducing the power of another–they will often do so, subject to calculations of benefit and cost. They compete particularly in the realm of national armaments, and depending on structure, in the realm of building and/or eroding alliances. Not all states will play the game. But states that fail to play the game often suffer for their abstention. As the game is constant, there are plenty of learning opportunities. The anarchical condition makes polarity a particularly important variable. In a world in which there is no overarching authority to prevent or punish the use of force, the distribution of power–the ability to use force–casts a long shadow. Realists like to say that the distribution of power, the structure of the system, “shapes and shoves.” It presents constraints and creates incentives, even for the most powerful states in the system. Structure influences state behavior, but it does not determine it.</w:t>
      </w:r>
    </w:p>
    <w:p w14:paraId="7F98CE46" w14:textId="77777777" w:rsidR="00512C2A" w:rsidRPr="00B22EE0" w:rsidRDefault="00512C2A" w:rsidP="00512C2A">
      <w:pPr>
        <w:rPr>
          <w:sz w:val="8"/>
          <w:szCs w:val="8"/>
        </w:rPr>
      </w:pPr>
      <w:r w:rsidRPr="00B22EE0">
        <w:rPr>
          <w:sz w:val="8"/>
          <w:szCs w:val="8"/>
        </w:rPr>
        <w:t>Unipolarity is a world in which the power of one state dwarfs that of the rest. Most scholars seem to agree that the U.S. position in the 1990s is the only example we have of a unipolar system. Unlike bipolar and multipolar systems, the “unipole” faces few constraints; rather, it lives in a world of temptation. Facing little meaningful opposition, the United States was tempted to organize the world according to its own, mainly liberal theories. The order of the day was the spread of democracy and market economies, and preservation of the unusually happy power position enjoyed by the United States. Though the tremendous difference in power between the United States and others constituted a temptation, it at the same time made the United States quite secure. This introduced an element of caprice into U.S. behavior. The United States took up some causes and not others; it did not intervene in every civil war to protect liberal principles or remake governments. During the unipolar moment, the United States intervened most often in civil wars that occurred close to other existing U.S. interests. The Balkans exerted a magnetic attraction because of its proximity to nato, and Haiti became a priority because thousands of its unhappy citizens could attempt a boat trip to the United States. And the expansion of the borders of the nato alliance in Europe, while impressive, nevertheless slowed as it approached the borders of the much weakened, but still nuclear capable, Russian remnant of the Soviet Union. Though other states occasionally tried to “balance” U.S. power, or throw wrenches in U.S. projects, these states did not have many cards to play, and they knew it. They might oppose the United States in the un Security Council, or simply not show up to assist with some U.S. projects, but in general, the principal costs the United States encountered were exacted by the designated “villains” in those military interventions the United States chose to undertake, and these costs were low until the 2003 invasion of Iraq.</w:t>
      </w:r>
    </w:p>
    <w:p w14:paraId="242E4985" w14:textId="77777777" w:rsidR="00512C2A" w:rsidRPr="00B22EE0" w:rsidRDefault="00512C2A" w:rsidP="00512C2A">
      <w:pPr>
        <w:rPr>
          <w:sz w:val="8"/>
          <w:szCs w:val="8"/>
        </w:rPr>
      </w:pPr>
      <w:r w:rsidRPr="00B22EE0">
        <w:rPr>
          <w:sz w:val="8"/>
          <w:szCs w:val="8"/>
        </w:rPr>
        <w:t>Unipolarity was noteworthy for the way it affected thinking about intervention. To begin, the United States or the coalitions that it led could intervene in a civil war without having to think about threats elsewhere. No one could argue that one could not afford to have troops tied down in the Balkans because those military forces might be needed elsewhere. Indeed, then–un Ambassador Madeleine Albright famously asked: what were the troops for if not intervention? Second, no one could argue that the designated villains in these civil wars were protected by other great powers, for there was no other great power to protect them. Third, the decision to intervene, and the appropriate strategy of intervention, was mainly a negotiation among like-minded middle powers: long-standing members of the U.S. Cold War camp who were themselves too weak to either oppose the United States or to force its hand. Fourth, given the tremendous U.S. superiority in military power, the United States and its coalition partners typically expected that the wars would be cheap, and that the United States would pay most of the costs anyway.</w:t>
      </w:r>
    </w:p>
    <w:p w14:paraId="1EC730FC" w14:textId="77777777" w:rsidR="00512C2A" w:rsidRPr="00B22EE0" w:rsidRDefault="00512C2A" w:rsidP="00512C2A">
      <w:pPr>
        <w:rPr>
          <w:sz w:val="8"/>
          <w:szCs w:val="8"/>
        </w:rPr>
      </w:pPr>
      <w:r w:rsidRPr="00B22EE0">
        <w:rPr>
          <w:sz w:val="8"/>
          <w:szCs w:val="8"/>
        </w:rPr>
        <w:t>The unipolar moment also affected international norms. Norm entrepreneurs, most of them dedicated to the spread of liberal norms, seem to have presumed that power would continue to be concentrated in the hands of a liberal state. For example, those who advanced the notion of the “responsibility to protect” (r2p)–which asserts that outsiders have a perfect right to intervene in the internal affairs of other countries whose governments, in the eyes of outsiders, abuse their people–were unconcerned about the concomitant erosion of the traditional sovereignty norm. The notion that the older sovereignty norm may have helped dampen international conflict among great powers was not much discussed.</w:t>
      </w:r>
    </w:p>
    <w:p w14:paraId="5AAEF9D4" w14:textId="77777777" w:rsidR="00512C2A" w:rsidRPr="00B22EE0" w:rsidRDefault="00512C2A" w:rsidP="00512C2A">
      <w:pPr>
        <w:rPr>
          <w:sz w:val="14"/>
        </w:rPr>
      </w:pPr>
      <w:r w:rsidRPr="00B22EE0">
        <w:rPr>
          <w:sz w:val="14"/>
        </w:rPr>
        <w:t xml:space="preserve">A bipolar structure of power is equally rare, and the Cold War is our only example. When two </w:t>
      </w:r>
      <w:r w:rsidRPr="001A0C86">
        <w:rPr>
          <w:rStyle w:val="StyleUnderline"/>
          <w:highlight w:val="cyan"/>
        </w:rPr>
        <w:t>states</w:t>
      </w:r>
      <w:r w:rsidRPr="00B22EE0">
        <w:rPr>
          <w:sz w:val="14"/>
        </w:rPr>
        <w:t xml:space="preserve"> overshadow the rest, they </w:t>
      </w:r>
      <w:r w:rsidRPr="00172C5B">
        <w:rPr>
          <w:rStyle w:val="StyleUnderline"/>
        </w:rPr>
        <w:t>eye one another</w:t>
      </w:r>
      <w:r w:rsidRPr="00B22EE0">
        <w:rPr>
          <w:sz w:val="14"/>
        </w:rPr>
        <w:t xml:space="preserve"> </w:t>
      </w:r>
      <w:r w:rsidRPr="00172C5B">
        <w:rPr>
          <w:rStyle w:val="Emphasis"/>
        </w:rPr>
        <w:t>warily</w:t>
      </w:r>
      <w:r w:rsidRPr="00B22EE0">
        <w:rPr>
          <w:sz w:val="14"/>
        </w:rPr>
        <w:t xml:space="preserve"> because each is the greatest threat to the other. The competition tends to become all-encompassing. </w:t>
      </w:r>
      <w:r w:rsidRPr="001A0C86">
        <w:rPr>
          <w:rStyle w:val="StyleUnderline"/>
          <w:highlight w:val="cyan"/>
        </w:rPr>
        <w:t>As each</w:t>
      </w:r>
      <w:r w:rsidRPr="00B22EE0">
        <w:rPr>
          <w:sz w:val="14"/>
        </w:rPr>
        <w:t xml:space="preserve"> power </w:t>
      </w:r>
      <w:r w:rsidRPr="00172C5B">
        <w:rPr>
          <w:rStyle w:val="StyleUnderline"/>
        </w:rPr>
        <w:t xml:space="preserve">tries to </w:t>
      </w:r>
      <w:r w:rsidRPr="00451483">
        <w:rPr>
          <w:rStyle w:val="StyleUnderline"/>
        </w:rPr>
        <w:t xml:space="preserve">preserve or </w:t>
      </w:r>
      <w:r w:rsidRPr="001A0C86">
        <w:rPr>
          <w:rStyle w:val="StyleUnderline"/>
          <w:highlight w:val="cyan"/>
        </w:rPr>
        <w:t>improve</w:t>
      </w:r>
      <w:r w:rsidRPr="00451483">
        <w:rPr>
          <w:rStyle w:val="StyleUnderline"/>
        </w:rPr>
        <w:t xml:space="preserve"> its </w:t>
      </w:r>
      <w:r w:rsidRPr="001A0C86">
        <w:rPr>
          <w:rStyle w:val="StyleUnderline"/>
          <w:highlight w:val="cyan"/>
        </w:rPr>
        <w:t>position, the other</w:t>
      </w:r>
      <w:r w:rsidRPr="001A0C86">
        <w:rPr>
          <w:sz w:val="14"/>
          <w:highlight w:val="cyan"/>
        </w:rPr>
        <w:t xml:space="preserve"> </w:t>
      </w:r>
      <w:r w:rsidRPr="001A0C86">
        <w:rPr>
          <w:rStyle w:val="Emphasis"/>
          <w:highlight w:val="cyan"/>
        </w:rPr>
        <w:t>scrutinizes</w:t>
      </w:r>
      <w:r w:rsidRPr="00B22EE0">
        <w:rPr>
          <w:sz w:val="14"/>
        </w:rPr>
        <w:t xml:space="preserve"> </w:t>
      </w:r>
      <w:r w:rsidRPr="00172C5B">
        <w:rPr>
          <w:rStyle w:val="StyleUnderline"/>
        </w:rPr>
        <w:t xml:space="preserve">these </w:t>
      </w:r>
      <w:r w:rsidRPr="001A0C86">
        <w:rPr>
          <w:rStyle w:val="StyleUnderline"/>
          <w:highlight w:val="cyan"/>
        </w:rPr>
        <w:t>moves for</w:t>
      </w:r>
      <w:r w:rsidRPr="00172C5B">
        <w:rPr>
          <w:rStyle w:val="StyleUnderline"/>
        </w:rPr>
        <w:t xml:space="preserve"> how they </w:t>
      </w:r>
      <w:r w:rsidRPr="00172C5B">
        <w:rPr>
          <w:rStyle w:val="Emphasis"/>
        </w:rPr>
        <w:t xml:space="preserve">might become </w:t>
      </w:r>
      <w:r w:rsidRPr="001A0C86">
        <w:rPr>
          <w:rStyle w:val="Emphasis"/>
          <w:highlight w:val="cyan"/>
        </w:rPr>
        <w:t>a threat</w:t>
      </w:r>
      <w:r w:rsidRPr="00B22EE0">
        <w:rPr>
          <w:sz w:val="14"/>
        </w:rPr>
        <w:t xml:space="preserve">, and how they might be exploited. </w:t>
      </w:r>
      <w:r w:rsidRPr="00172C5B">
        <w:rPr>
          <w:rStyle w:val="Emphasis"/>
        </w:rPr>
        <w:t>Countermeasures</w:t>
      </w:r>
      <w:r w:rsidRPr="00B22EE0">
        <w:rPr>
          <w:sz w:val="14"/>
        </w:rPr>
        <w:t xml:space="preserve"> </w:t>
      </w:r>
      <w:r w:rsidRPr="00172C5B">
        <w:rPr>
          <w:rStyle w:val="StyleUnderline"/>
        </w:rPr>
        <w:t>are taken</w:t>
      </w:r>
      <w:r w:rsidRPr="00B22EE0">
        <w:rPr>
          <w:sz w:val="14"/>
        </w:rPr>
        <w:t xml:space="preserve"> rather </w:t>
      </w:r>
      <w:r w:rsidRPr="00172C5B">
        <w:rPr>
          <w:rStyle w:val="Emphasis"/>
        </w:rPr>
        <w:t>quickly</w:t>
      </w:r>
      <w:r w:rsidRPr="00B22EE0">
        <w:rPr>
          <w:sz w:val="14"/>
        </w:rPr>
        <w:t xml:space="preserve"> when the other superpower seems to be up to something. </w:t>
      </w:r>
      <w:r w:rsidRPr="00172C5B">
        <w:rPr>
          <w:rStyle w:val="StyleUnderline"/>
        </w:rPr>
        <w:t>In</w:t>
      </w:r>
      <w:r w:rsidRPr="00B22EE0">
        <w:rPr>
          <w:sz w:val="14"/>
        </w:rPr>
        <w:t xml:space="preserve"> the Cold War, the competition included military means, science and technology, the accumulation of allies (despite their modest utility), and </w:t>
      </w:r>
      <w:r w:rsidRPr="001A0C86">
        <w:rPr>
          <w:rStyle w:val="StyleUnderline"/>
          <w:highlight w:val="cyan"/>
        </w:rPr>
        <w:t xml:space="preserve">competitive interventions in </w:t>
      </w:r>
      <w:r w:rsidRPr="001A0C86">
        <w:rPr>
          <w:rStyle w:val="Emphasis"/>
          <w:highlight w:val="cyan"/>
        </w:rPr>
        <w:t>civil wars</w:t>
      </w:r>
      <w:r w:rsidRPr="00B22EE0">
        <w:rPr>
          <w:sz w:val="14"/>
        </w:rPr>
        <w:t xml:space="preserve">. Of course, structure cannot explain everything about the intensity of the Cold War competition; the parties had vastly different ideologies and visions about how the world should work, adding energy to an already fraught situation. And the two sides confronted one another with unfamiliar but extremely frightening nuclear weapons. Fear of nuclear escalation seems to have put downward pressure on the competition: the two sides struggled for advantage but seemed mindful of the possibility of disaster. It is noteworthy that despite direct involvement in many wars, and indirect support of the opposing sides in many others, there was no direct violent clash of U.S. and Soviet forces. Finally, the bipolar nature of the competition seems to have had a strange liberating effect on each side's willingness to get involved in local conflicts. Instead of fearing that involvement in a civil war would reduce capabilities that might be needed elsewhere to oppose the other great power, these conflicts were perceived as part of the central competition. One posited reason for this is that, </w:t>
      </w:r>
      <w:r w:rsidRPr="001A0C86">
        <w:rPr>
          <w:rStyle w:val="StyleUnderline"/>
          <w:highlight w:val="cyan"/>
        </w:rPr>
        <w:t>due to</w:t>
      </w:r>
      <w:r w:rsidRPr="00451483">
        <w:rPr>
          <w:rStyle w:val="StyleUnderline"/>
        </w:rPr>
        <w:t xml:space="preserve"> the</w:t>
      </w:r>
      <w:r w:rsidRPr="00B22EE0">
        <w:rPr>
          <w:sz w:val="14"/>
        </w:rPr>
        <w:t xml:space="preserve"> </w:t>
      </w:r>
      <w:r w:rsidRPr="001A0C86">
        <w:rPr>
          <w:rStyle w:val="Emphasis"/>
          <w:highlight w:val="cyan"/>
        </w:rPr>
        <w:t>nuclear competition</w:t>
      </w:r>
      <w:r w:rsidRPr="001A0C86">
        <w:rPr>
          <w:rStyle w:val="StyleUnderline"/>
          <w:highlight w:val="cyan"/>
        </w:rPr>
        <w:t>, each side had</w:t>
      </w:r>
      <w:r w:rsidRPr="00172C5B">
        <w:rPr>
          <w:rStyle w:val="StyleUnderline"/>
        </w:rPr>
        <w:t xml:space="preserve"> a very </w:t>
      </w:r>
      <w:r w:rsidRPr="001A0C86">
        <w:rPr>
          <w:rStyle w:val="StyleUnderline"/>
          <w:highlight w:val="cyan"/>
        </w:rPr>
        <w:t>strong interest in</w:t>
      </w:r>
      <w:r w:rsidRPr="001A0C86">
        <w:rPr>
          <w:sz w:val="14"/>
          <w:highlight w:val="cyan"/>
        </w:rPr>
        <w:t xml:space="preserve"> </w:t>
      </w:r>
      <w:r w:rsidRPr="001A0C86">
        <w:rPr>
          <w:rStyle w:val="Emphasis"/>
          <w:highlight w:val="cyan"/>
        </w:rPr>
        <w:t>cred</w:t>
      </w:r>
      <w:r w:rsidRPr="00172C5B">
        <w:rPr>
          <w:rStyle w:val="Emphasis"/>
        </w:rPr>
        <w:t>ibility</w:t>
      </w:r>
      <w:r w:rsidRPr="00172C5B">
        <w:rPr>
          <w:rStyle w:val="StyleUnderline"/>
        </w:rPr>
        <w:t xml:space="preserve">. </w:t>
      </w:r>
      <w:r w:rsidRPr="001A0C86">
        <w:rPr>
          <w:rStyle w:val="StyleUnderline"/>
          <w:highlight w:val="cyan"/>
        </w:rPr>
        <w:t>Thus, a</w:t>
      </w:r>
      <w:r w:rsidRPr="001A0C86">
        <w:rPr>
          <w:sz w:val="14"/>
          <w:highlight w:val="cyan"/>
        </w:rPr>
        <w:t xml:space="preserve"> </w:t>
      </w:r>
      <w:r w:rsidRPr="001A0C86">
        <w:rPr>
          <w:rStyle w:val="Emphasis"/>
          <w:highlight w:val="cyan"/>
        </w:rPr>
        <w:t>fight for cred</w:t>
      </w:r>
      <w:r w:rsidRPr="00172C5B">
        <w:rPr>
          <w:rStyle w:val="Emphasis"/>
        </w:rPr>
        <w:t xml:space="preserve">ibility </w:t>
      </w:r>
      <w:r w:rsidRPr="001A0C86">
        <w:rPr>
          <w:rStyle w:val="Emphasis"/>
          <w:highlight w:val="cyan"/>
        </w:rPr>
        <w:t>anywhere</w:t>
      </w:r>
      <w:r w:rsidRPr="00B22EE0">
        <w:rPr>
          <w:sz w:val="14"/>
        </w:rPr>
        <w:t xml:space="preserve"> </w:t>
      </w:r>
      <w:r w:rsidRPr="00451483">
        <w:rPr>
          <w:rStyle w:val="StyleUnderline"/>
        </w:rPr>
        <w:t>could</w:t>
      </w:r>
      <w:r w:rsidRPr="00B22EE0">
        <w:rPr>
          <w:sz w:val="14"/>
        </w:rPr>
        <w:t xml:space="preserve"> be viewed as contributing positively to the credibility of one's commitments to </w:t>
      </w:r>
      <w:r w:rsidRPr="001A0C86">
        <w:rPr>
          <w:rStyle w:val="Emphasis"/>
          <w:highlight w:val="cyan"/>
        </w:rPr>
        <w:t>risk nuclear war worldwide</w:t>
      </w:r>
      <w:r w:rsidRPr="00B22EE0">
        <w:rPr>
          <w:sz w:val="14"/>
        </w:rPr>
        <w:t xml:space="preserve">. </w:t>
      </w:r>
    </w:p>
    <w:p w14:paraId="05B32265" w14:textId="77777777" w:rsidR="00512C2A" w:rsidRPr="00B22EE0" w:rsidRDefault="00512C2A" w:rsidP="00512C2A">
      <w:pPr>
        <w:rPr>
          <w:sz w:val="14"/>
        </w:rPr>
      </w:pPr>
      <w:r w:rsidRPr="00B22EE0">
        <w:rPr>
          <w:sz w:val="14"/>
        </w:rPr>
        <w:t xml:space="preserve">Competitive Cold War interventions produced particularly tragic outcomes. The </w:t>
      </w:r>
      <w:r w:rsidRPr="001F3825">
        <w:rPr>
          <w:rStyle w:val="Emphasis"/>
        </w:rPr>
        <w:t>parties</w:t>
      </w:r>
      <w:r w:rsidRPr="00B22EE0">
        <w:rPr>
          <w:sz w:val="14"/>
        </w:rPr>
        <w:t xml:space="preserve"> </w:t>
      </w:r>
      <w:r w:rsidRPr="001F3825">
        <w:rPr>
          <w:rStyle w:val="StyleUnderline"/>
        </w:rPr>
        <w:t>to</w:t>
      </w:r>
      <w:r w:rsidRPr="00B22EE0">
        <w:rPr>
          <w:sz w:val="14"/>
        </w:rPr>
        <w:t xml:space="preserve"> these </w:t>
      </w:r>
      <w:r w:rsidRPr="001A0C86">
        <w:rPr>
          <w:rStyle w:val="StyleUnderline"/>
          <w:highlight w:val="cyan"/>
        </w:rPr>
        <w:t>civil wars</w:t>
      </w:r>
      <w:r w:rsidRPr="001F3825">
        <w:rPr>
          <w:rStyle w:val="StyleUnderline"/>
        </w:rPr>
        <w:t xml:space="preserve"> were</w:t>
      </w:r>
      <w:r w:rsidRPr="00B22EE0">
        <w:rPr>
          <w:sz w:val="14"/>
        </w:rPr>
        <w:t xml:space="preserve"> </w:t>
      </w:r>
      <w:r w:rsidRPr="001A0C86">
        <w:rPr>
          <w:rStyle w:val="Emphasis"/>
          <w:highlight w:val="cyan"/>
        </w:rPr>
        <w:t>rendered artificially strong</w:t>
      </w:r>
      <w:r w:rsidRPr="001A0C86">
        <w:rPr>
          <w:sz w:val="14"/>
          <w:highlight w:val="cyan"/>
        </w:rPr>
        <w:t xml:space="preserve"> </w:t>
      </w:r>
      <w:r w:rsidRPr="001A0C86">
        <w:rPr>
          <w:rStyle w:val="StyleUnderline"/>
          <w:highlight w:val="cyan"/>
        </w:rPr>
        <w:t>by</w:t>
      </w:r>
      <w:r w:rsidRPr="001A0C86">
        <w:rPr>
          <w:sz w:val="14"/>
          <w:highlight w:val="cyan"/>
        </w:rPr>
        <w:t xml:space="preserve"> </w:t>
      </w:r>
      <w:r w:rsidRPr="001A0C86">
        <w:rPr>
          <w:rStyle w:val="Emphasis"/>
          <w:highlight w:val="cyan"/>
        </w:rPr>
        <w:t>outside assistance</w:t>
      </w:r>
      <w:r w:rsidRPr="001F3825">
        <w:rPr>
          <w:rStyle w:val="StyleUnderline"/>
        </w:rPr>
        <w:t xml:space="preserve">, so the wars </w:t>
      </w:r>
      <w:r w:rsidRPr="001A0C86">
        <w:rPr>
          <w:rStyle w:val="StyleUnderline"/>
          <w:highlight w:val="cyan"/>
        </w:rPr>
        <w:t>were</w:t>
      </w:r>
      <w:r w:rsidRPr="00B22EE0">
        <w:rPr>
          <w:sz w:val="14"/>
        </w:rPr>
        <w:t xml:space="preserve"> </w:t>
      </w:r>
      <w:r w:rsidRPr="001F3825">
        <w:rPr>
          <w:rStyle w:val="Emphasis"/>
        </w:rPr>
        <w:t xml:space="preserve">more </w:t>
      </w:r>
      <w:r w:rsidRPr="001A0C86">
        <w:rPr>
          <w:rStyle w:val="Emphasis"/>
          <w:highlight w:val="cyan"/>
        </w:rPr>
        <w:t>intense and</w:t>
      </w:r>
      <w:r w:rsidRPr="001F3825">
        <w:rPr>
          <w:rStyle w:val="Emphasis"/>
        </w:rPr>
        <w:t xml:space="preserve"> longer-</w:t>
      </w:r>
      <w:r w:rsidRPr="001A0C86">
        <w:rPr>
          <w:rStyle w:val="Emphasis"/>
          <w:highlight w:val="cyan"/>
        </w:rPr>
        <w:t>lasting</w:t>
      </w:r>
      <w:r w:rsidRPr="00B22EE0">
        <w:rPr>
          <w:sz w:val="14"/>
        </w:rPr>
        <w:t xml:space="preserve"> </w:t>
      </w:r>
      <w:r w:rsidRPr="001F3825">
        <w:rPr>
          <w:rStyle w:val="StyleUnderline"/>
        </w:rPr>
        <w:t>than they might have otherwise been</w:t>
      </w:r>
      <w:r w:rsidRPr="00B22EE0">
        <w:rPr>
          <w:sz w:val="14"/>
        </w:rPr>
        <w:t xml:space="preserve">.5 Once they had chosen sides, the superpowers might find themselves in one of several kinds of traps. </w:t>
      </w:r>
      <w:r w:rsidRPr="001F3825">
        <w:rPr>
          <w:rStyle w:val="StyleUnderline"/>
        </w:rPr>
        <w:t>If one's preferred side</w:t>
      </w:r>
      <w:r w:rsidRPr="00B22EE0">
        <w:rPr>
          <w:sz w:val="14"/>
        </w:rPr>
        <w:t xml:space="preserve"> </w:t>
      </w:r>
      <w:r w:rsidRPr="001F3825">
        <w:rPr>
          <w:rStyle w:val="Emphasis"/>
        </w:rPr>
        <w:t>fared poorly</w:t>
      </w:r>
      <w:r w:rsidRPr="00B22EE0">
        <w:rPr>
          <w:sz w:val="14"/>
        </w:rPr>
        <w:t xml:space="preserve">, </w:t>
      </w:r>
      <w:r w:rsidRPr="001F3825">
        <w:rPr>
          <w:rStyle w:val="StyleUnderline"/>
        </w:rPr>
        <w:t xml:space="preserve">there was </w:t>
      </w:r>
      <w:r w:rsidRPr="001A0C86">
        <w:rPr>
          <w:rStyle w:val="StyleUnderline"/>
          <w:highlight w:val="cyan"/>
        </w:rPr>
        <w:t>a</w:t>
      </w:r>
      <w:r w:rsidRPr="00B22EE0">
        <w:rPr>
          <w:sz w:val="14"/>
        </w:rPr>
        <w:t xml:space="preserve"> </w:t>
      </w:r>
      <w:r w:rsidRPr="001F3825">
        <w:rPr>
          <w:rStyle w:val="Emphasis"/>
        </w:rPr>
        <w:t xml:space="preserve">strong </w:t>
      </w:r>
      <w:r w:rsidRPr="001A0C86">
        <w:rPr>
          <w:rStyle w:val="Emphasis"/>
          <w:highlight w:val="cyan"/>
        </w:rPr>
        <w:t>temptation</w:t>
      </w:r>
      <w:r w:rsidRPr="00B22EE0">
        <w:rPr>
          <w:sz w:val="14"/>
        </w:rPr>
        <w:t xml:space="preserve">, as happened in Vietnam and Afghanistan, </w:t>
      </w:r>
      <w:r w:rsidRPr="001A0C86">
        <w:rPr>
          <w:rStyle w:val="StyleUnderline"/>
          <w:highlight w:val="cyan"/>
        </w:rPr>
        <w:t>to</w:t>
      </w:r>
      <w:r w:rsidRPr="001A0C86">
        <w:rPr>
          <w:sz w:val="14"/>
          <w:highlight w:val="cyan"/>
        </w:rPr>
        <w:t xml:space="preserve"> </w:t>
      </w:r>
      <w:r w:rsidRPr="001A0C86">
        <w:rPr>
          <w:rStyle w:val="Emphasis"/>
          <w:highlight w:val="cyan"/>
        </w:rPr>
        <w:t>intervene</w:t>
      </w:r>
      <w:r w:rsidRPr="001F3825">
        <w:rPr>
          <w:rStyle w:val="Emphasis"/>
        </w:rPr>
        <w:t xml:space="preserve"> directly</w:t>
      </w:r>
      <w:r w:rsidRPr="00B22EE0">
        <w:rPr>
          <w:sz w:val="14"/>
        </w:rPr>
        <w:t xml:space="preserve"> </w:t>
      </w:r>
      <w:r w:rsidRPr="001A0C86">
        <w:rPr>
          <w:rStyle w:val="StyleUnderline"/>
          <w:highlight w:val="cyan"/>
        </w:rPr>
        <w:t xml:space="preserve">to </w:t>
      </w:r>
      <w:r w:rsidRPr="001A0C86">
        <w:rPr>
          <w:rStyle w:val="Emphasis"/>
          <w:highlight w:val="cyan"/>
        </w:rPr>
        <w:t>save one's proxy</w:t>
      </w:r>
      <w:r w:rsidRPr="001F3825">
        <w:rPr>
          <w:rStyle w:val="StyleUnderline"/>
        </w:rPr>
        <w:t xml:space="preserve">. This </w:t>
      </w:r>
      <w:r w:rsidRPr="001A0C86">
        <w:rPr>
          <w:rStyle w:val="Emphasis"/>
          <w:highlight w:val="cyan"/>
        </w:rPr>
        <w:t>present</w:t>
      </w:r>
      <w:r w:rsidRPr="001F3825">
        <w:rPr>
          <w:rStyle w:val="StyleUnderline"/>
        </w:rPr>
        <w:t>ed a tempting opportunity to the</w:t>
      </w:r>
      <w:r w:rsidRPr="00B22EE0">
        <w:rPr>
          <w:sz w:val="14"/>
        </w:rPr>
        <w:t xml:space="preserve"> </w:t>
      </w:r>
      <w:r w:rsidRPr="001F3825">
        <w:rPr>
          <w:rStyle w:val="Emphasis"/>
        </w:rPr>
        <w:t>other superpower</w:t>
      </w:r>
      <w:r w:rsidRPr="00B22EE0">
        <w:rPr>
          <w:sz w:val="14"/>
        </w:rPr>
        <w:t xml:space="preserve"> </w:t>
      </w:r>
      <w:r w:rsidRPr="001F3825">
        <w:rPr>
          <w:rStyle w:val="StyleUnderline"/>
        </w:rPr>
        <w:t>to</w:t>
      </w:r>
      <w:r w:rsidRPr="00B22EE0">
        <w:rPr>
          <w:sz w:val="14"/>
        </w:rPr>
        <w:t xml:space="preserve"> </w:t>
      </w:r>
      <w:r w:rsidRPr="001F3825">
        <w:rPr>
          <w:rStyle w:val="StyleUnderline"/>
        </w:rPr>
        <w:t xml:space="preserve">add resources to </w:t>
      </w:r>
      <w:r w:rsidRPr="001F3825">
        <w:rPr>
          <w:rStyle w:val="Emphasis"/>
        </w:rPr>
        <w:t>its</w:t>
      </w:r>
      <w:r w:rsidRPr="00B22EE0">
        <w:rPr>
          <w:sz w:val="14"/>
        </w:rPr>
        <w:t xml:space="preserve"> </w:t>
      </w:r>
      <w:r w:rsidRPr="001F3825">
        <w:rPr>
          <w:rStyle w:val="StyleUnderline"/>
        </w:rPr>
        <w:t>client in order to</w:t>
      </w:r>
      <w:r w:rsidRPr="00B22EE0">
        <w:rPr>
          <w:sz w:val="14"/>
        </w:rPr>
        <w:t xml:space="preserve"> </w:t>
      </w:r>
      <w:r w:rsidRPr="001F3825">
        <w:rPr>
          <w:rStyle w:val="Emphasis"/>
        </w:rPr>
        <w:t>bleed its</w:t>
      </w:r>
      <w:r w:rsidRPr="00B22EE0">
        <w:rPr>
          <w:sz w:val="14"/>
        </w:rPr>
        <w:t xml:space="preserve"> principal </w:t>
      </w:r>
      <w:r w:rsidRPr="001F3825">
        <w:rPr>
          <w:rStyle w:val="Emphasis"/>
        </w:rPr>
        <w:t>opponent</w:t>
      </w:r>
      <w:r w:rsidRPr="00B22EE0">
        <w:rPr>
          <w:sz w:val="14"/>
        </w:rPr>
        <w:t xml:space="preserve">. This was an inexpensive way to improve one's own power position. At the same time, when the two superpowers were involved directly or indirectly in a civil war, they feared escalation to </w:t>
      </w:r>
      <w:r w:rsidRPr="001A0C86">
        <w:rPr>
          <w:rStyle w:val="Emphasis"/>
          <w:highlight w:val="cyan"/>
        </w:rPr>
        <w:t>direct engagements</w:t>
      </w:r>
      <w:r w:rsidRPr="001A0C86">
        <w:rPr>
          <w:sz w:val="14"/>
          <w:highlight w:val="cyan"/>
        </w:rPr>
        <w:t xml:space="preserve"> </w:t>
      </w:r>
      <w:r w:rsidRPr="001A0C86">
        <w:rPr>
          <w:rStyle w:val="StyleUnderline"/>
          <w:highlight w:val="cyan"/>
        </w:rPr>
        <w:t>between</w:t>
      </w:r>
      <w:r w:rsidRPr="00B22EE0">
        <w:rPr>
          <w:sz w:val="14"/>
        </w:rPr>
        <w:t xml:space="preserve"> their own forces. As both parties were </w:t>
      </w:r>
      <w:r w:rsidRPr="001A0C86">
        <w:rPr>
          <w:rStyle w:val="Emphasis"/>
          <w:highlight w:val="cyan"/>
        </w:rPr>
        <w:t>major nuclear</w:t>
      </w:r>
      <w:r w:rsidRPr="001F3825">
        <w:rPr>
          <w:rStyle w:val="Emphasis"/>
        </w:rPr>
        <w:t xml:space="preserve"> weapons </w:t>
      </w:r>
      <w:r w:rsidRPr="001A0C86">
        <w:rPr>
          <w:rStyle w:val="Emphasis"/>
          <w:highlight w:val="cyan"/>
        </w:rPr>
        <w:t>states</w:t>
      </w:r>
      <w:r w:rsidRPr="00B22EE0">
        <w:rPr>
          <w:sz w:val="14"/>
        </w:rPr>
        <w:t xml:space="preserve">, a direct clash would </w:t>
      </w:r>
      <w:r w:rsidRPr="001F3825">
        <w:rPr>
          <w:rStyle w:val="StyleUnderline"/>
        </w:rPr>
        <w:t>produce</w:t>
      </w:r>
      <w:r w:rsidRPr="00B22EE0">
        <w:rPr>
          <w:sz w:val="14"/>
        </w:rPr>
        <w:t xml:space="preserve"> </w:t>
      </w:r>
      <w:r w:rsidRPr="001F3825">
        <w:rPr>
          <w:rStyle w:val="Emphasis"/>
        </w:rPr>
        <w:t>risks</w:t>
      </w:r>
      <w:r w:rsidRPr="00B22EE0">
        <w:rPr>
          <w:sz w:val="14"/>
        </w:rPr>
        <w:t xml:space="preserve"> and costs far in excess of anything to be gained from the civil war. Thus, the two sides tended to focus more on “not losing” than on winning, further prolonging the suffering of the civilians living in the war zone. </w:t>
      </w:r>
    </w:p>
    <w:p w14:paraId="443B3124" w14:textId="77777777" w:rsidR="00512C2A" w:rsidRPr="00B22EE0" w:rsidRDefault="00512C2A" w:rsidP="00512C2A">
      <w:pPr>
        <w:rPr>
          <w:sz w:val="14"/>
        </w:rPr>
      </w:pPr>
      <w:r w:rsidRPr="00B22EE0">
        <w:rPr>
          <w:sz w:val="14"/>
        </w:rPr>
        <w:t xml:space="preserve">Multipolar systems have three or more great powers. But measuring relative power in the twenty-first century is a tricky proposition. By many measures, the United States is still comfortably ahead of its closest competitor–China–though the gap is narrowing quickly. My criteria for a great power are a large and diverse economy, capable nonnuclear forces, some ability to project power beyond borders, and nuclear deterrent forces with the ability to retaliate against a state's most plausible adversaries and maintain that ability in the face of a determined arms race. (Possession of an assured retaliatory capability is essential for a state to pursue an independent security policy in the nuclear age.) By these criteria, the key powers are currently the United States, China, and Russia. France, Britain, and India constitute a second tier of important powers. By mid-century, Russia and India will likely reverse positions. Strict parity among great powers is not a requirement for viewing a system as multipolar; historically, there has often been a very large gap between the most and the least capable “great powers.” This analysis assumes that the world is trending toward multipolarity and asks what difference it makes. </w:t>
      </w:r>
    </w:p>
    <w:p w14:paraId="2DD9119D" w14:textId="77777777" w:rsidR="00512C2A" w:rsidRPr="00B22EE0" w:rsidRDefault="00512C2A" w:rsidP="00512C2A">
      <w:pPr>
        <w:rPr>
          <w:sz w:val="14"/>
        </w:rPr>
      </w:pPr>
      <w:r w:rsidRPr="00B22EE0">
        <w:rPr>
          <w:sz w:val="14"/>
        </w:rPr>
        <w:t xml:space="preserve">States compete for power and security in multipolar systems, but the sheer number of players changes the game. First, in multipolar systems, allies matter more than they do in other systems. With a handful of powers at the top of the global order, coalitions can often significantly outweigh the capability of any single state. Thus, though states in a multipolar world must look to their own armaments in order to be alliance-worthy, they must also look to the diplomacy of coalitions. A second property of multipolar worlds is divided attention. With many possible allies or adversaries, states will tend to see the possibility for incremental gain; for example, if State a concludes that State b is otherwise occupied with State c, that presents opportunity. Third, the fear of countervailing coalitions imposes caution. In our time, the presence of nuclear weapons imposes still further caution. Fourth, it is plausible that multipolarity mutes ideological competition. The need to make one's own alliances and undermine those of an adversary may cause states to submerge their ideological differences. </w:t>
      </w:r>
    </w:p>
    <w:p w14:paraId="7B857E36" w14:textId="77777777" w:rsidR="00512C2A" w:rsidRDefault="00512C2A" w:rsidP="00512C2A">
      <w:pPr>
        <w:rPr>
          <w:sz w:val="14"/>
        </w:rPr>
      </w:pPr>
      <w:r w:rsidRPr="00B22EE0">
        <w:rPr>
          <w:sz w:val="14"/>
        </w:rPr>
        <w:t xml:space="preserve">If the world is trending toward multipolarity, this should affect external intervention in civil wars. The great powers will be more concerned about other great powers, which should make civil wars generally less important to them and thus make early preventive intervention less likely. The exception to this generalization may arise </w:t>
      </w:r>
      <w:r w:rsidRPr="001A0C86">
        <w:rPr>
          <w:rStyle w:val="StyleUnderline"/>
          <w:highlight w:val="cyan"/>
        </w:rPr>
        <w:t>when civil wars occur in regions of</w:t>
      </w:r>
      <w:r w:rsidRPr="00B22EE0">
        <w:rPr>
          <w:sz w:val="14"/>
        </w:rPr>
        <w:t xml:space="preserve"> particular </w:t>
      </w:r>
      <w:r w:rsidRPr="001A0C86">
        <w:rPr>
          <w:rStyle w:val="Emphasis"/>
          <w:highlight w:val="cyan"/>
        </w:rPr>
        <w:t>political importance</w:t>
      </w:r>
      <w:r w:rsidRPr="00B22EE0">
        <w:rPr>
          <w:sz w:val="14"/>
        </w:rPr>
        <w:t xml:space="preserve"> </w:t>
      </w:r>
      <w:r w:rsidRPr="0030088B">
        <w:rPr>
          <w:rStyle w:val="StyleUnderline"/>
        </w:rPr>
        <w:t>for geographical, economic, or ideological reasons</w:t>
      </w:r>
      <w:r w:rsidRPr="00B22EE0">
        <w:rPr>
          <w:sz w:val="14"/>
        </w:rPr>
        <w:t xml:space="preserve">, such as the greater Middle East. But in these cases, </w:t>
      </w:r>
      <w:r w:rsidRPr="001A0C86">
        <w:rPr>
          <w:rStyle w:val="Emphasis"/>
          <w:highlight w:val="cyan"/>
        </w:rPr>
        <w:t>great-power competition will be intense</w:t>
      </w:r>
      <w:r w:rsidRPr="00B22EE0">
        <w:rPr>
          <w:sz w:val="14"/>
        </w:rPr>
        <w:t xml:space="preserve"> from the outset, exactly </w:t>
      </w:r>
      <w:r w:rsidRPr="009A6516">
        <w:rPr>
          <w:rStyle w:val="StyleUnderline"/>
        </w:rPr>
        <w:t>when cooperation would be most useful</w:t>
      </w:r>
      <w:r w:rsidRPr="00B22EE0">
        <w:rPr>
          <w:sz w:val="14"/>
        </w:rPr>
        <w:t xml:space="preserve"> for prevention. When multilateral intervention is proposed in the collective interest of the international community, the principal powers will still be concerned with relative gains. This will further complicate the prospects for collaborative efforts to settle the civil war. </w:t>
      </w:r>
      <w:r w:rsidRPr="009A6516">
        <w:rPr>
          <w:rStyle w:val="StyleUnderline"/>
        </w:rPr>
        <w:t>States may</w:t>
      </w:r>
      <w:r w:rsidRPr="00B22EE0">
        <w:rPr>
          <w:sz w:val="14"/>
        </w:rPr>
        <w:t xml:space="preserve"> still </w:t>
      </w:r>
      <w:r w:rsidRPr="009A6516">
        <w:rPr>
          <w:rStyle w:val="StyleUnderline"/>
        </w:rPr>
        <w:t>wish to involve themselves in particular civil wars</w:t>
      </w:r>
      <w:r w:rsidRPr="00B22EE0">
        <w:rPr>
          <w:sz w:val="14"/>
        </w:rPr>
        <w:t xml:space="preserve">, </w:t>
      </w:r>
      <w:r w:rsidRPr="009A6516">
        <w:rPr>
          <w:rStyle w:val="StyleUnderline"/>
        </w:rPr>
        <w:t>for their own selfish reasons</w:t>
      </w:r>
      <w:r w:rsidRPr="00B22EE0">
        <w:rPr>
          <w:sz w:val="14"/>
        </w:rPr>
        <w:t xml:space="preserve">; because the problems posed by civil wars are often local, </w:t>
      </w:r>
      <w:r w:rsidRPr="001A0C86">
        <w:rPr>
          <w:rStyle w:val="StyleUnderline"/>
          <w:highlight w:val="cyan"/>
        </w:rPr>
        <w:t>the most proximate great</w:t>
      </w:r>
      <w:r w:rsidRPr="009A6516">
        <w:rPr>
          <w:rStyle w:val="StyleUnderline"/>
        </w:rPr>
        <w:t xml:space="preserve"> </w:t>
      </w:r>
      <w:r w:rsidRPr="001A0C86">
        <w:rPr>
          <w:rStyle w:val="StyleUnderline"/>
          <w:highlight w:val="cyan"/>
        </w:rPr>
        <w:t>powers will</w:t>
      </w:r>
      <w:r w:rsidRPr="009A6516">
        <w:rPr>
          <w:rStyle w:val="StyleUnderline"/>
        </w:rPr>
        <w:t xml:space="preserve"> be the most </w:t>
      </w:r>
      <w:r w:rsidRPr="009A6516">
        <w:rPr>
          <w:rStyle w:val="Emphasis"/>
        </w:rPr>
        <w:t xml:space="preserve">tempted to </w:t>
      </w:r>
      <w:r w:rsidRPr="001A0C86">
        <w:rPr>
          <w:rStyle w:val="Emphasis"/>
          <w:highlight w:val="cyan"/>
        </w:rPr>
        <w:t>intervene</w:t>
      </w:r>
      <w:r w:rsidRPr="00B22EE0">
        <w:rPr>
          <w:sz w:val="14"/>
        </w:rPr>
        <w:t xml:space="preserve">. Finally, </w:t>
      </w:r>
      <w:r w:rsidRPr="001A0C86">
        <w:rPr>
          <w:rStyle w:val="StyleUnderline"/>
          <w:highlight w:val="cyan"/>
        </w:rPr>
        <w:t>once one</w:t>
      </w:r>
      <w:r w:rsidRPr="009A6516">
        <w:rPr>
          <w:rStyle w:val="StyleUnderline"/>
        </w:rPr>
        <w:t xml:space="preserve"> great power </w:t>
      </w:r>
      <w:r w:rsidRPr="001A0C86">
        <w:rPr>
          <w:rStyle w:val="Emphasis"/>
          <w:highlight w:val="cyan"/>
        </w:rPr>
        <w:t>does intervene</w:t>
      </w:r>
      <w:r w:rsidRPr="009A6516">
        <w:rPr>
          <w:rStyle w:val="StyleUnderline"/>
        </w:rPr>
        <w:t xml:space="preserve">, and if its effort goes awry, </w:t>
      </w:r>
      <w:r w:rsidRPr="001A0C86">
        <w:rPr>
          <w:rStyle w:val="StyleUnderline"/>
          <w:highlight w:val="cyan"/>
        </w:rPr>
        <w:t xml:space="preserve">it will be tempting for </w:t>
      </w:r>
      <w:r w:rsidRPr="001A0C86">
        <w:rPr>
          <w:rStyle w:val="Emphasis"/>
          <w:highlight w:val="cyan"/>
        </w:rPr>
        <w:t>others</w:t>
      </w:r>
      <w:r w:rsidRPr="009A6516">
        <w:rPr>
          <w:rStyle w:val="StyleUnderline"/>
        </w:rPr>
        <w:t xml:space="preserve"> to </w:t>
      </w:r>
      <w:r w:rsidRPr="009A6516">
        <w:rPr>
          <w:rStyle w:val="Emphasis"/>
        </w:rPr>
        <w:t>exploit the situation</w:t>
      </w:r>
      <w:r w:rsidRPr="009A6516">
        <w:rPr>
          <w:rStyle w:val="StyleUnderline"/>
        </w:rPr>
        <w:t xml:space="preserve"> to improve their own position</w:t>
      </w:r>
      <w:r w:rsidRPr="00B22EE0">
        <w:rPr>
          <w:sz w:val="14"/>
        </w:rPr>
        <w:t xml:space="preserve">. </w:t>
      </w:r>
      <w:r w:rsidRPr="009A6516">
        <w:rPr>
          <w:rStyle w:val="StyleUnderline"/>
        </w:rPr>
        <w:t xml:space="preserve">Other great powers may </w:t>
      </w:r>
      <w:r w:rsidRPr="009A6516">
        <w:rPr>
          <w:rStyle w:val="Emphasis"/>
        </w:rPr>
        <w:t>aid the opposing side</w:t>
      </w:r>
      <w:r w:rsidRPr="00B22EE0">
        <w:rPr>
          <w:sz w:val="14"/>
        </w:rPr>
        <w:t xml:space="preserve"> simply because the opportunity to enfeeble their competition is too tempting. Alternatively, they may offer assistance to continue the intervention or offer to create a diplomatic fig leaf to cover a disengagement, at a high cost to the intervener.</w:t>
      </w:r>
    </w:p>
    <w:p w14:paraId="4B47D713" w14:textId="77777777" w:rsidR="00512C2A" w:rsidRDefault="00512C2A" w:rsidP="00512C2A">
      <w:pPr>
        <w:pStyle w:val="Heading3"/>
      </w:pPr>
      <w:r>
        <w:t>Democracy</w:t>
      </w:r>
    </w:p>
    <w:p w14:paraId="1E12DEAD" w14:textId="77777777" w:rsidR="00512C2A" w:rsidRPr="00C0573F" w:rsidRDefault="00512C2A" w:rsidP="00512C2A">
      <w:pPr>
        <w:pStyle w:val="Heading4"/>
        <w:rPr>
          <w:rFonts w:cs="Times New Roman"/>
        </w:rPr>
      </w:pPr>
      <w:r w:rsidRPr="00C0573F">
        <w:rPr>
          <w:rFonts w:cs="Times New Roman"/>
          <w:u w:val="single"/>
        </w:rPr>
        <w:t xml:space="preserve">No Solvency – </w:t>
      </w:r>
      <w:r w:rsidRPr="00C0573F">
        <w:rPr>
          <w:rFonts w:cs="Times New Roman"/>
        </w:rPr>
        <w:t>Unions are anti-democratic.</w:t>
      </w:r>
    </w:p>
    <w:p w14:paraId="54F56677" w14:textId="77777777" w:rsidR="00512C2A" w:rsidRPr="00C0573F" w:rsidRDefault="00512C2A" w:rsidP="00512C2A">
      <w:r w:rsidRPr="00C0573F">
        <w:t xml:space="preserve">Daniel </w:t>
      </w:r>
      <w:r w:rsidRPr="00C0573F">
        <w:rPr>
          <w:rStyle w:val="Style13ptBold"/>
        </w:rPr>
        <w:t>DiSalvo</w:t>
      </w:r>
      <w:r w:rsidRPr="00C0573F">
        <w:t xml:space="preserve"> is a senior fellow at the Manhattan Institute’s Center for State and Local Leadership and an assistant professor of political science in the Colin L. Powell School at The City College of New York. Ph.D. in politics from the University of Virginia. “ARE UNIONS DEMOCRATIC? The Internal Politics of Labor Unions and Their Implications” Civic Report No. 91 September </w:t>
      </w:r>
      <w:r w:rsidRPr="00C0573F">
        <w:rPr>
          <w:rStyle w:val="Style13ptBold"/>
        </w:rPr>
        <w:t>2014</w:t>
      </w:r>
      <w:r w:rsidRPr="00C0573F">
        <w:t xml:space="preserve"> http://www.manhattan-institute.org/html/cr_91.htm#.VOyiXPnF98E</w:t>
      </w:r>
    </w:p>
    <w:p w14:paraId="6568D857" w14:textId="77777777" w:rsidR="00512C2A" w:rsidRPr="00C0573F" w:rsidRDefault="00512C2A" w:rsidP="00512C2A">
      <w:pPr>
        <w:rPr>
          <w:rStyle w:val="StyleUnderline"/>
        </w:rPr>
      </w:pPr>
      <w:r w:rsidRPr="00C0573F">
        <w:rPr>
          <w:sz w:val="16"/>
        </w:rPr>
        <w:t xml:space="preserve">Unfortunately, </w:t>
      </w:r>
      <w:r w:rsidRPr="00C0573F">
        <w:rPr>
          <w:rStyle w:val="StyleUnderline"/>
        </w:rPr>
        <w:t xml:space="preserve">much evidence suggests that </w:t>
      </w:r>
      <w:r w:rsidRPr="001A0C86">
        <w:rPr>
          <w:rStyle w:val="StyleUnderline"/>
          <w:highlight w:val="cyan"/>
        </w:rPr>
        <w:t>unions are</w:t>
      </w:r>
      <w:r w:rsidRPr="00C0573F">
        <w:rPr>
          <w:rStyle w:val="StyleUnderline"/>
        </w:rPr>
        <w:t xml:space="preserve">, in the </w:t>
      </w:r>
      <w:r w:rsidRPr="00C0573F">
        <w:rPr>
          <w:rStyle w:val="Emphasis"/>
        </w:rPr>
        <w:t>vast majority</w:t>
      </w:r>
      <w:r w:rsidRPr="00C0573F">
        <w:rPr>
          <w:rStyle w:val="StyleUnderline"/>
        </w:rPr>
        <w:t xml:space="preserve"> of cases</w:t>
      </w:r>
      <w:r w:rsidRPr="006B4FA2">
        <w:rPr>
          <w:rStyle w:val="StyleUnderline"/>
        </w:rPr>
        <w:t xml:space="preserve">, only </w:t>
      </w:r>
      <w:r w:rsidRPr="001A0C86">
        <w:rPr>
          <w:rStyle w:val="Emphasis"/>
          <w:highlight w:val="cyan"/>
        </w:rPr>
        <w:t>superficially democratic</w:t>
      </w:r>
      <w:r w:rsidRPr="00C0573F">
        <w:rPr>
          <w:rStyle w:val="StyleUnderline"/>
        </w:rPr>
        <w:t>. A review of the existing literature shows that:</w:t>
      </w:r>
      <w:r w:rsidRPr="00C0573F">
        <w:rPr>
          <w:rStyle w:val="StyleUnderline"/>
          <w:sz w:val="12"/>
        </w:rPr>
        <w:t>¶</w:t>
      </w:r>
      <w:r w:rsidRPr="00C0573F">
        <w:rPr>
          <w:sz w:val="16"/>
        </w:rPr>
        <w:t xml:space="preserve"> </w:t>
      </w:r>
      <w:r w:rsidRPr="006B4FA2">
        <w:rPr>
          <w:rStyle w:val="StyleUnderline"/>
        </w:rPr>
        <w:t xml:space="preserve">Very </w:t>
      </w:r>
      <w:r w:rsidRPr="001A0C86">
        <w:rPr>
          <w:rStyle w:val="StyleUnderline"/>
          <w:highlight w:val="cyan"/>
        </w:rPr>
        <w:t>few members vote</w:t>
      </w:r>
      <w:r w:rsidRPr="00C0573F">
        <w:rPr>
          <w:rStyle w:val="StyleUnderline"/>
        </w:rPr>
        <w:t xml:space="preserve"> in standard union-leadership elections</w:t>
      </w:r>
      <w:r w:rsidRPr="00C0573F">
        <w:rPr>
          <w:sz w:val="16"/>
        </w:rPr>
        <w:t xml:space="preserve"> (turnout is often below 20 percent; in one recent New York City public-sector union election, turnout was 4 percent).</w:t>
      </w:r>
      <w:r w:rsidRPr="00C0573F">
        <w:rPr>
          <w:sz w:val="12"/>
        </w:rPr>
        <w:t>¶</w:t>
      </w:r>
      <w:r w:rsidRPr="00C0573F">
        <w:rPr>
          <w:sz w:val="16"/>
        </w:rPr>
        <w:t xml:space="preserve"> </w:t>
      </w:r>
      <w:r w:rsidRPr="00C0573F">
        <w:rPr>
          <w:rStyle w:val="StyleUnderline"/>
        </w:rPr>
        <w:t>Those who do vote are not representative of the membership as a whole</w:t>
      </w:r>
      <w:r w:rsidRPr="00C0573F">
        <w:rPr>
          <w:sz w:val="16"/>
        </w:rPr>
        <w:t xml:space="preserve"> (with older workers voting at higher rates, thus skewing, for example, union policies on the importance of pensions relative to wages).</w:t>
      </w:r>
      <w:r w:rsidRPr="00C0573F">
        <w:rPr>
          <w:sz w:val="12"/>
        </w:rPr>
        <w:t>¶</w:t>
      </w:r>
      <w:r w:rsidRPr="00C0573F">
        <w:rPr>
          <w:sz w:val="16"/>
        </w:rPr>
        <w:t xml:space="preserve"> </w:t>
      </w:r>
      <w:r w:rsidRPr="001A0C86">
        <w:rPr>
          <w:rStyle w:val="StyleUnderline"/>
          <w:highlight w:val="cyan"/>
        </w:rPr>
        <w:t>Incumbent leaders</w:t>
      </w:r>
      <w:r w:rsidRPr="00C0573F">
        <w:rPr>
          <w:rStyle w:val="StyleUnderline"/>
        </w:rPr>
        <w:t xml:space="preserve"> often </w:t>
      </w:r>
      <w:r w:rsidRPr="001A0C86">
        <w:rPr>
          <w:rStyle w:val="StyleUnderline"/>
          <w:highlight w:val="cyan"/>
        </w:rPr>
        <w:t>go unchallenged</w:t>
      </w:r>
      <w:r w:rsidRPr="00C0573F">
        <w:rPr>
          <w:rStyle w:val="StyleUnderline"/>
        </w:rPr>
        <w:t xml:space="preserve"> for long periods</w:t>
      </w:r>
      <w:r w:rsidRPr="00C0573F">
        <w:rPr>
          <w:sz w:val="16"/>
        </w:rPr>
        <w:t>, sometimes “anointing” chosen successors (who then anoint another generation) instead of fostering genuine contests.</w:t>
      </w:r>
      <w:r w:rsidRPr="00C0573F">
        <w:rPr>
          <w:sz w:val="12"/>
        </w:rPr>
        <w:t>¶</w:t>
      </w:r>
      <w:r w:rsidRPr="00C0573F">
        <w:rPr>
          <w:sz w:val="16"/>
        </w:rPr>
        <w:t xml:space="preserve"> </w:t>
      </w:r>
      <w:r w:rsidRPr="006B4FA2">
        <w:rPr>
          <w:rStyle w:val="StyleUnderline"/>
        </w:rPr>
        <w:t>Unions</w:t>
      </w:r>
      <w:r w:rsidRPr="00C0573F">
        <w:rPr>
          <w:sz w:val="16"/>
        </w:rPr>
        <w:t xml:space="preserve">, especially at the state and national level, </w:t>
      </w:r>
      <w:r w:rsidRPr="00C0573F">
        <w:rPr>
          <w:rStyle w:val="StyleUnderline"/>
        </w:rPr>
        <w:t xml:space="preserve">often </w:t>
      </w:r>
      <w:r w:rsidRPr="006B4FA2">
        <w:rPr>
          <w:rStyle w:val="StyleUnderline"/>
        </w:rPr>
        <w:t>take</w:t>
      </w:r>
      <w:r w:rsidRPr="00C0573F">
        <w:rPr>
          <w:rStyle w:val="StyleUnderline"/>
        </w:rPr>
        <w:t xml:space="preserve"> political </w:t>
      </w:r>
      <w:r w:rsidRPr="006B4FA2">
        <w:rPr>
          <w:rStyle w:val="StyleUnderline"/>
        </w:rPr>
        <w:t>positions with which</w:t>
      </w:r>
      <w:r w:rsidRPr="00C0573F">
        <w:rPr>
          <w:rStyle w:val="StyleUnderline"/>
        </w:rPr>
        <w:t xml:space="preserve"> a </w:t>
      </w:r>
      <w:r w:rsidRPr="006B4FA2">
        <w:rPr>
          <w:rStyle w:val="StyleUnderline"/>
        </w:rPr>
        <w:t>substantial</w:t>
      </w:r>
      <w:r w:rsidRPr="00C0573F">
        <w:rPr>
          <w:rStyle w:val="StyleUnderline"/>
        </w:rPr>
        <w:t xml:space="preserve"> number of </w:t>
      </w:r>
      <w:r w:rsidRPr="006B4FA2">
        <w:rPr>
          <w:rStyle w:val="StyleUnderline"/>
        </w:rPr>
        <w:t>members disagree</w:t>
      </w:r>
      <w:r w:rsidRPr="00C0573F">
        <w:rPr>
          <w:sz w:val="16"/>
        </w:rPr>
        <w:t xml:space="preserve"> (thus forcing those members to pay, with their dues, for the advocacy of policies that they do not support).</w:t>
      </w:r>
      <w:r w:rsidRPr="00C0573F">
        <w:rPr>
          <w:sz w:val="12"/>
        </w:rPr>
        <w:t>¶</w:t>
      </w:r>
      <w:r w:rsidRPr="00C0573F">
        <w:rPr>
          <w:sz w:val="16"/>
        </w:rPr>
        <w:t xml:space="preserve"> </w:t>
      </w:r>
      <w:r w:rsidRPr="00C0573F">
        <w:rPr>
          <w:rStyle w:val="StyleUnderline"/>
        </w:rPr>
        <w:t xml:space="preserve">All </w:t>
      </w:r>
      <w:r w:rsidRPr="001A0C86">
        <w:rPr>
          <w:rStyle w:val="StyleUnderline"/>
          <w:highlight w:val="cyan"/>
        </w:rPr>
        <w:t xml:space="preserve">these factors are signs of a </w:t>
      </w:r>
      <w:r w:rsidRPr="001A0C86">
        <w:rPr>
          <w:rStyle w:val="Emphasis"/>
          <w:highlight w:val="cyan"/>
        </w:rPr>
        <w:t>gap</w:t>
      </w:r>
      <w:r w:rsidRPr="001A0C86">
        <w:rPr>
          <w:rStyle w:val="StyleUnderline"/>
          <w:highlight w:val="cyan"/>
        </w:rPr>
        <w:t xml:space="preserve"> between union democracy as a </w:t>
      </w:r>
      <w:r w:rsidRPr="001A0C86">
        <w:rPr>
          <w:rStyle w:val="Emphasis"/>
          <w:highlight w:val="cyan"/>
        </w:rPr>
        <w:t>theory</w:t>
      </w:r>
      <w:r w:rsidRPr="001A0C86">
        <w:rPr>
          <w:rStyle w:val="StyleUnderline"/>
          <w:highlight w:val="cyan"/>
        </w:rPr>
        <w:t xml:space="preserve"> and its </w:t>
      </w:r>
      <w:r w:rsidRPr="001A0C86">
        <w:rPr>
          <w:rStyle w:val="Emphasis"/>
          <w:highlight w:val="cyan"/>
        </w:rPr>
        <w:t>actual practice</w:t>
      </w:r>
      <w:r w:rsidRPr="00C0573F">
        <w:rPr>
          <w:sz w:val="16"/>
        </w:rPr>
        <w:t>. This paper examines that gap and locates its cause in the incentives that union leaders face.</w:t>
      </w:r>
      <w:r w:rsidRPr="00C0573F">
        <w:rPr>
          <w:sz w:val="12"/>
        </w:rPr>
        <w:t>¶</w:t>
      </w:r>
      <w:r w:rsidRPr="00C0573F">
        <w:rPr>
          <w:sz w:val="16"/>
        </w:rPr>
        <w:t xml:space="preserve"> Indeed, those </w:t>
      </w:r>
      <w:r w:rsidRPr="001A0C86">
        <w:rPr>
          <w:rStyle w:val="StyleUnderline"/>
          <w:highlight w:val="cyan"/>
        </w:rPr>
        <w:t>incentives push</w:t>
      </w:r>
      <w:r w:rsidRPr="00C0573F">
        <w:rPr>
          <w:rStyle w:val="StyleUnderline"/>
        </w:rPr>
        <w:t xml:space="preserve"> leaders toward the maintenance of an effective organization and toward keen attention to the overall satisfaction of a majority of their members—but </w:t>
      </w:r>
      <w:r w:rsidRPr="001A0C86">
        <w:rPr>
          <w:rStyle w:val="StyleUnderline"/>
          <w:highlight w:val="cyan"/>
        </w:rPr>
        <w:t>away from</w:t>
      </w:r>
      <w:r w:rsidRPr="00C0573F">
        <w:rPr>
          <w:rStyle w:val="StyleUnderline"/>
        </w:rPr>
        <w:t xml:space="preserve"> the potentially boat-rocking effects of real debate, truly </w:t>
      </w:r>
      <w:r w:rsidRPr="001A0C86">
        <w:rPr>
          <w:rStyle w:val="StyleUnderline"/>
          <w:highlight w:val="cyan"/>
        </w:rPr>
        <w:t xml:space="preserve">contested elections, and </w:t>
      </w:r>
      <w:r w:rsidRPr="00C0573F">
        <w:rPr>
          <w:rStyle w:val="StyleUnderline"/>
        </w:rPr>
        <w:t xml:space="preserve">widespread </w:t>
      </w:r>
      <w:r w:rsidRPr="001A0C86">
        <w:rPr>
          <w:rStyle w:val="StyleUnderline"/>
          <w:highlight w:val="cyan"/>
        </w:rPr>
        <w:t>participation</w:t>
      </w:r>
      <w:r w:rsidRPr="00C0573F">
        <w:rPr>
          <w:rStyle w:val="StyleUnderline"/>
        </w:rPr>
        <w:t xml:space="preserve"> by members in choosing leaders and policies for their organization.</w:t>
      </w:r>
      <w:r w:rsidRPr="00C0573F">
        <w:rPr>
          <w:sz w:val="16"/>
        </w:rPr>
        <w:t xml:space="preserve"> In short, </w:t>
      </w:r>
      <w:r w:rsidRPr="00C0573F">
        <w:rPr>
          <w:rStyle w:val="StyleUnderline"/>
        </w:rPr>
        <w:t xml:space="preserve">leaders’ incentives, combined with widespread apathy about union politics among the rank and file, conspire to </w:t>
      </w:r>
      <w:r w:rsidRPr="001A0C86">
        <w:rPr>
          <w:rStyle w:val="Emphasis"/>
          <w:highlight w:val="cyan"/>
        </w:rPr>
        <w:t>keep democracy at bay</w:t>
      </w:r>
      <w:r w:rsidRPr="00C0573F">
        <w:rPr>
          <w:rStyle w:val="StyleUnderline"/>
        </w:rPr>
        <w:t xml:space="preserve"> in most unions.</w:t>
      </w:r>
    </w:p>
    <w:p w14:paraId="02407E24" w14:textId="77777777" w:rsidR="00512C2A" w:rsidRPr="00A9403B" w:rsidRDefault="00512C2A" w:rsidP="00512C2A">
      <w:pPr>
        <w:pStyle w:val="Heading4"/>
        <w:rPr>
          <w:sz w:val="16"/>
        </w:rPr>
      </w:pPr>
      <w:r w:rsidRPr="00C0573F">
        <w:rPr>
          <w:sz w:val="16"/>
        </w:rPr>
        <w:t xml:space="preserve"> </w:t>
      </w:r>
      <w:r w:rsidRPr="00C0573F">
        <w:t xml:space="preserve">No impact. Democracy is resilient despite Trump. </w:t>
      </w:r>
    </w:p>
    <w:p w14:paraId="7F33DA34" w14:textId="77777777" w:rsidR="00512C2A" w:rsidRPr="00C0573F" w:rsidRDefault="00512C2A" w:rsidP="00512C2A">
      <w:r w:rsidRPr="00C0573F">
        <w:t xml:space="preserve">Samuel </w:t>
      </w:r>
      <w:r w:rsidRPr="00C0573F">
        <w:rPr>
          <w:rStyle w:val="Style13ptBold"/>
        </w:rPr>
        <w:t>Sharp, 12-9</w:t>
      </w:r>
      <w:r w:rsidRPr="00C0573F">
        <w:t xml:space="preserve">-2024, Sam is a Research Fellow in the Politics and Governance programme. His research focuses on contemporary challenges to democracy and civic space, and particularly how these manifest in emerging democracies. He holds an MA in Development, Governance and Public Policy from the Institute of Development Studies, where he previously worked as a research assistant. He has fieldwork experience in Malawi, Uganda, Ghana, Tanzania, Ethiopia and Nepal. "Can American democracy withstand Trump?", ODI: Think change, </w:t>
      </w:r>
      <w:r w:rsidRPr="001E4FD5">
        <w:t>https://odi.org/en/insights/can-american-democracy-withstand-trump/</w:t>
      </w:r>
      <w:r w:rsidRPr="00C0573F">
        <w:t xml:space="preserve"> lp</w:t>
      </w:r>
    </w:p>
    <w:p w14:paraId="034706C4" w14:textId="77777777" w:rsidR="00512C2A" w:rsidRPr="00C0573F" w:rsidRDefault="00512C2A" w:rsidP="00512C2A">
      <w:pPr>
        <w:rPr>
          <w:rStyle w:val="StyleUnderline"/>
        </w:rPr>
      </w:pPr>
      <w:r w:rsidRPr="00C0573F">
        <w:rPr>
          <w:sz w:val="14"/>
        </w:rPr>
        <w:t xml:space="preserve">Partly motivated by Trump's win in 2016 (as well as global trends of so-called ‘democratic backsliding’), </w:t>
      </w:r>
      <w:r w:rsidRPr="00C0573F">
        <w:rPr>
          <w:rStyle w:val="StyleUnderline"/>
        </w:rPr>
        <w:t xml:space="preserve">political </w:t>
      </w:r>
      <w:r w:rsidRPr="001A0C86">
        <w:rPr>
          <w:rStyle w:val="StyleUnderline"/>
          <w:highlight w:val="cyan"/>
        </w:rPr>
        <w:t>scientists</w:t>
      </w:r>
      <w:r w:rsidRPr="00C0573F">
        <w:rPr>
          <w:sz w:val="14"/>
        </w:rPr>
        <w:t xml:space="preserve">, including ourselves at ODI Global, </w:t>
      </w:r>
      <w:r w:rsidRPr="00C0573F">
        <w:rPr>
          <w:rStyle w:val="StyleUnderline"/>
        </w:rPr>
        <w:t xml:space="preserve">have increasingly been </w:t>
      </w:r>
      <w:r w:rsidRPr="001A0C86">
        <w:rPr>
          <w:rStyle w:val="StyleUnderline"/>
          <w:highlight w:val="cyan"/>
        </w:rPr>
        <w:t>researching</w:t>
      </w:r>
      <w:r w:rsidRPr="00C0573F">
        <w:rPr>
          <w:rStyle w:val="StyleUnderline"/>
        </w:rPr>
        <w:t xml:space="preserve"> what has come to be called ‘</w:t>
      </w:r>
      <w:r w:rsidRPr="00C0573F">
        <w:rPr>
          <w:rStyle w:val="Emphasis"/>
        </w:rPr>
        <w:t>democratic resilience’</w:t>
      </w:r>
      <w:r w:rsidRPr="00C0573F">
        <w:rPr>
          <w:sz w:val="14"/>
        </w:rPr>
        <w:t xml:space="preserve">. </w:t>
      </w:r>
      <w:r w:rsidRPr="00C0573F">
        <w:rPr>
          <w:rStyle w:val="StyleUnderline"/>
        </w:rPr>
        <w:t>This is defined by some as 'the ability of a political regime to prevent or react to challenges without losing its democratic character.'</w:t>
      </w:r>
    </w:p>
    <w:p w14:paraId="56DB39C9" w14:textId="77777777" w:rsidR="00512C2A" w:rsidRPr="00C0573F" w:rsidRDefault="00512C2A" w:rsidP="00512C2A">
      <w:pPr>
        <w:rPr>
          <w:sz w:val="14"/>
        </w:rPr>
      </w:pPr>
      <w:r w:rsidRPr="00C0573F">
        <w:rPr>
          <w:sz w:val="14"/>
        </w:rPr>
        <w:t>Academics have conceptualised it as having two-stages:</w:t>
      </w:r>
    </w:p>
    <w:p w14:paraId="3344B0C9" w14:textId="77777777" w:rsidR="00512C2A" w:rsidRPr="00C0573F" w:rsidRDefault="00512C2A" w:rsidP="00512C2A">
      <w:pPr>
        <w:rPr>
          <w:sz w:val="14"/>
        </w:rPr>
      </w:pPr>
      <w:r w:rsidRPr="00C0573F">
        <w:rPr>
          <w:sz w:val="14"/>
        </w:rPr>
        <w:t>‘</w:t>
      </w:r>
      <w:r w:rsidRPr="00C0573F">
        <w:rPr>
          <w:rStyle w:val="StyleUnderline"/>
        </w:rPr>
        <w:t>Onset resilience’ to</w:t>
      </w:r>
      <w:r w:rsidRPr="00C0573F">
        <w:rPr>
          <w:sz w:val="14"/>
        </w:rPr>
        <w:t xml:space="preserve"> </w:t>
      </w:r>
      <w:r w:rsidRPr="00C0573F">
        <w:rPr>
          <w:rStyle w:val="StyleUnderline"/>
        </w:rPr>
        <w:t>preventing anti-democratic trends from getting realised at</w:t>
      </w:r>
      <w:r w:rsidRPr="00C0573F">
        <w:rPr>
          <w:sz w:val="14"/>
        </w:rPr>
        <w:t xml:space="preserve"> all. Do anti-democratic actors get elected? Are threats just rhetoric or do they result in tangible damage to the quality of democracy?</w:t>
      </w:r>
    </w:p>
    <w:p w14:paraId="6D3ED48D" w14:textId="77777777" w:rsidR="00512C2A" w:rsidRPr="00C0573F" w:rsidRDefault="00512C2A" w:rsidP="00512C2A">
      <w:pPr>
        <w:rPr>
          <w:sz w:val="14"/>
        </w:rPr>
      </w:pPr>
      <w:r w:rsidRPr="00C0573F">
        <w:rPr>
          <w:rStyle w:val="Emphasis"/>
        </w:rPr>
        <w:t>And then ‘</w:t>
      </w:r>
      <w:r w:rsidRPr="001A0C86">
        <w:rPr>
          <w:rStyle w:val="Emphasis"/>
          <w:highlight w:val="cyan"/>
        </w:rPr>
        <w:t>breakdown resilience’</w:t>
      </w:r>
      <w:r w:rsidRPr="00C0573F">
        <w:rPr>
          <w:sz w:val="14"/>
        </w:rPr>
        <w:t xml:space="preserve"> – </w:t>
      </w:r>
      <w:r w:rsidRPr="001A0C86">
        <w:rPr>
          <w:rStyle w:val="Emphasis"/>
          <w:highlight w:val="cyan"/>
        </w:rPr>
        <w:t>do</w:t>
      </w:r>
      <w:r w:rsidRPr="00C0573F">
        <w:rPr>
          <w:rStyle w:val="Emphasis"/>
        </w:rPr>
        <w:t xml:space="preserve"> such </w:t>
      </w:r>
      <w:r w:rsidRPr="001A0C86">
        <w:rPr>
          <w:rStyle w:val="Emphasis"/>
          <w:highlight w:val="cyan"/>
        </w:rPr>
        <w:t>anti-democratic episodes lead</w:t>
      </w:r>
      <w:r w:rsidRPr="00C0573F">
        <w:rPr>
          <w:rStyle w:val="Emphasis"/>
        </w:rPr>
        <w:t xml:space="preserve"> only </w:t>
      </w:r>
      <w:r w:rsidRPr="001A0C86">
        <w:rPr>
          <w:rStyle w:val="Emphasis"/>
          <w:highlight w:val="cyan"/>
        </w:rPr>
        <w:t>to</w:t>
      </w:r>
      <w:r w:rsidRPr="00C0573F">
        <w:rPr>
          <w:rStyle w:val="Emphasis"/>
        </w:rPr>
        <w:t xml:space="preserve"> partial democratic </w:t>
      </w:r>
      <w:r w:rsidRPr="001A0C86">
        <w:rPr>
          <w:rStyle w:val="Emphasis"/>
          <w:highlight w:val="cyan"/>
        </w:rPr>
        <w:t>backsliding or</w:t>
      </w:r>
      <w:r w:rsidRPr="00C0573F">
        <w:rPr>
          <w:rStyle w:val="Emphasis"/>
        </w:rPr>
        <w:t xml:space="preserve"> to full democratic </w:t>
      </w:r>
      <w:r w:rsidRPr="001A0C86">
        <w:rPr>
          <w:rStyle w:val="Emphasis"/>
          <w:highlight w:val="cyan"/>
        </w:rPr>
        <w:t>breakdown</w:t>
      </w:r>
      <w:r w:rsidRPr="00C0573F">
        <w:rPr>
          <w:sz w:val="14"/>
        </w:rPr>
        <w:t>?</w:t>
      </w:r>
    </w:p>
    <w:p w14:paraId="1E6D14A5" w14:textId="77777777" w:rsidR="00512C2A" w:rsidRPr="00C0573F" w:rsidRDefault="00512C2A" w:rsidP="00512C2A">
      <w:pPr>
        <w:rPr>
          <w:sz w:val="14"/>
        </w:rPr>
      </w:pPr>
      <w:r w:rsidRPr="00C0573F">
        <w:rPr>
          <w:sz w:val="14"/>
        </w:rPr>
        <w:t xml:space="preserve">By twice electing Trump, </w:t>
      </w:r>
      <w:r w:rsidRPr="00C0573F">
        <w:rPr>
          <w:rStyle w:val="StyleUnderline"/>
        </w:rPr>
        <w:t>America has arguably displayed a lack of onset resilience</w:t>
      </w:r>
      <w:r w:rsidRPr="00C0573F">
        <w:rPr>
          <w:sz w:val="14"/>
        </w:rPr>
        <w:t>. Global datasets tend to show the quality of liberal democracy declining in America during Trump’s first Presidency, based on threats to electoral integrity, deepening political polarisation, and attacks on journalists and judicial independence.</w:t>
      </w:r>
    </w:p>
    <w:p w14:paraId="59BDB550" w14:textId="77777777" w:rsidR="00512C2A" w:rsidRPr="00C0573F" w:rsidRDefault="00512C2A" w:rsidP="00512C2A">
      <w:pPr>
        <w:rPr>
          <w:sz w:val="14"/>
        </w:rPr>
      </w:pPr>
      <w:r w:rsidRPr="00C0573F">
        <w:rPr>
          <w:sz w:val="14"/>
        </w:rPr>
        <w:t xml:space="preserve">The question now is: </w:t>
      </w:r>
      <w:r w:rsidRPr="00C0573F">
        <w:rPr>
          <w:rStyle w:val="Emphasis"/>
        </w:rPr>
        <w:t>does it get worse for American Democracy</w:t>
      </w:r>
      <w:r w:rsidRPr="00C0573F">
        <w:rPr>
          <w:sz w:val="14"/>
        </w:rPr>
        <w:t>?</w:t>
      </w:r>
    </w:p>
    <w:p w14:paraId="5DE1A0D1" w14:textId="77777777" w:rsidR="00512C2A" w:rsidRPr="00C0573F" w:rsidRDefault="00512C2A" w:rsidP="00512C2A">
      <w:pPr>
        <w:rPr>
          <w:sz w:val="14"/>
        </w:rPr>
      </w:pPr>
      <w:r w:rsidRPr="00C0573F">
        <w:rPr>
          <w:sz w:val="14"/>
        </w:rPr>
        <w:t>Cases of democratic resilience globally provide insights that may well be relevant for America in the four years to come.</w:t>
      </w:r>
    </w:p>
    <w:p w14:paraId="33E35B33" w14:textId="77777777" w:rsidR="00512C2A" w:rsidRPr="00C0573F" w:rsidRDefault="00512C2A" w:rsidP="00512C2A">
      <w:pPr>
        <w:rPr>
          <w:rStyle w:val="Emphasis"/>
        </w:rPr>
      </w:pPr>
      <w:r w:rsidRPr="006B4FA2">
        <w:rPr>
          <w:rStyle w:val="Emphasis"/>
        </w:rPr>
        <w:t>Structurally, there are some</w:t>
      </w:r>
      <w:r w:rsidRPr="00C0573F">
        <w:rPr>
          <w:rStyle w:val="Emphasis"/>
        </w:rPr>
        <w:t xml:space="preserve"> </w:t>
      </w:r>
      <w:r w:rsidRPr="006B4FA2">
        <w:rPr>
          <w:rStyle w:val="Emphasis"/>
        </w:rPr>
        <w:t>reasons for</w:t>
      </w:r>
      <w:r w:rsidRPr="00C0573F">
        <w:rPr>
          <w:rStyle w:val="Emphasis"/>
        </w:rPr>
        <w:t xml:space="preserve"> (relative) </w:t>
      </w:r>
      <w:r w:rsidRPr="006B4FA2">
        <w:rPr>
          <w:rStyle w:val="Emphasis"/>
        </w:rPr>
        <w:t>optimism</w:t>
      </w:r>
    </w:p>
    <w:p w14:paraId="342E953C" w14:textId="77777777" w:rsidR="00512C2A" w:rsidRPr="00C0573F" w:rsidRDefault="00512C2A" w:rsidP="00512C2A">
      <w:pPr>
        <w:rPr>
          <w:rStyle w:val="Emphasis"/>
        </w:rPr>
      </w:pPr>
      <w:r w:rsidRPr="00C0573F">
        <w:rPr>
          <w:sz w:val="14"/>
        </w:rPr>
        <w:t>For some researchers, the main conclusion is that in fact ‘</w:t>
      </w:r>
      <w:r w:rsidRPr="006B4FA2">
        <w:rPr>
          <w:rStyle w:val="Emphasis"/>
        </w:rPr>
        <w:t xml:space="preserve">contemporary </w:t>
      </w:r>
      <w:r w:rsidRPr="001A0C86">
        <w:rPr>
          <w:rStyle w:val="Emphasis"/>
          <w:highlight w:val="cyan"/>
        </w:rPr>
        <w:t>democracies are sturdier</w:t>
      </w:r>
      <w:r w:rsidRPr="006B4FA2">
        <w:rPr>
          <w:rStyle w:val="Emphasis"/>
        </w:rPr>
        <w:t xml:space="preserve"> than they look</w:t>
      </w:r>
      <w:r w:rsidRPr="00C0573F">
        <w:rPr>
          <w:sz w:val="14"/>
        </w:rPr>
        <w:t xml:space="preserve">.’ Global trends suggest </w:t>
      </w:r>
      <w:r w:rsidRPr="00C0573F">
        <w:rPr>
          <w:rStyle w:val="Emphasis"/>
        </w:rPr>
        <w:t xml:space="preserve">that </w:t>
      </w:r>
      <w:r w:rsidRPr="006B4FA2">
        <w:rPr>
          <w:rStyle w:val="Emphasis"/>
        </w:rPr>
        <w:t xml:space="preserve">it is </w:t>
      </w:r>
      <w:r w:rsidRPr="00C0573F">
        <w:rPr>
          <w:rStyle w:val="Emphasis"/>
        </w:rPr>
        <w:t xml:space="preserve">relatively </w:t>
      </w:r>
      <w:r w:rsidRPr="001A0C86">
        <w:rPr>
          <w:rStyle w:val="Emphasis"/>
          <w:highlight w:val="cyan"/>
        </w:rPr>
        <w:t>rare that populist leaders</w:t>
      </w:r>
      <w:r w:rsidRPr="00C0573F">
        <w:rPr>
          <w:rStyle w:val="Emphasis"/>
        </w:rPr>
        <w:t xml:space="preserve"> are able to </w:t>
      </w:r>
      <w:r w:rsidRPr="001A0C86">
        <w:rPr>
          <w:rStyle w:val="Emphasis"/>
          <w:highlight w:val="cyan"/>
        </w:rPr>
        <w:t>push</w:t>
      </w:r>
      <w:r w:rsidRPr="00C0573F">
        <w:rPr>
          <w:rStyle w:val="Emphasis"/>
        </w:rPr>
        <w:t xml:space="preserve"> their countries into </w:t>
      </w:r>
      <w:r w:rsidRPr="001A0C86">
        <w:rPr>
          <w:rStyle w:val="Emphasis"/>
          <w:highlight w:val="cyan"/>
        </w:rPr>
        <w:t>authoritarian rule.</w:t>
      </w:r>
    </w:p>
    <w:p w14:paraId="7A1FF33D" w14:textId="77777777" w:rsidR="00512C2A" w:rsidRPr="00C0573F" w:rsidRDefault="00512C2A" w:rsidP="00512C2A">
      <w:pPr>
        <w:rPr>
          <w:u w:val="single"/>
        </w:rPr>
      </w:pPr>
      <w:r w:rsidRPr="006B4FA2">
        <w:rPr>
          <w:rStyle w:val="StyleUnderline"/>
        </w:rPr>
        <w:t>Democratic breakdown is</w:t>
      </w:r>
      <w:r w:rsidRPr="00C0573F">
        <w:rPr>
          <w:rStyle w:val="StyleUnderline"/>
        </w:rPr>
        <w:t xml:space="preserve"> especially </w:t>
      </w:r>
      <w:r w:rsidRPr="006B4FA2">
        <w:rPr>
          <w:rStyle w:val="StyleUnderline"/>
        </w:rPr>
        <w:t>uncommon in richer countries</w:t>
      </w:r>
      <w:r w:rsidRPr="00C0573F">
        <w:rPr>
          <w:sz w:val="14"/>
        </w:rPr>
        <w:t xml:space="preserve">. Miao and Brownlee (2022) summarise that: ‘as </w:t>
      </w:r>
      <w:r w:rsidRPr="00C0573F">
        <w:rPr>
          <w:rStyle w:val="StyleUnderline"/>
        </w:rPr>
        <w:t>a predictor of democratic survival</w:t>
      </w:r>
      <w:r w:rsidRPr="00C0573F">
        <w:rPr>
          <w:sz w:val="14"/>
        </w:rPr>
        <w:t xml:space="preserve">, [economic development] eclipses all other variables.’ </w:t>
      </w:r>
      <w:r w:rsidRPr="001A0C86">
        <w:rPr>
          <w:rStyle w:val="StyleUnderline"/>
          <w:highlight w:val="cyan"/>
        </w:rPr>
        <w:t>They describe a ‘</w:t>
      </w:r>
      <w:r w:rsidRPr="00C0573F">
        <w:rPr>
          <w:rStyle w:val="StyleUnderline"/>
        </w:rPr>
        <w:t xml:space="preserve">magic </w:t>
      </w:r>
      <w:r w:rsidRPr="001A0C86">
        <w:rPr>
          <w:rStyle w:val="StyleUnderline"/>
          <w:highlight w:val="cyan"/>
        </w:rPr>
        <w:t>number’</w:t>
      </w:r>
      <w:r w:rsidRPr="00C0573F">
        <w:rPr>
          <w:rStyle w:val="StyleUnderline"/>
        </w:rPr>
        <w:t xml:space="preserve"> of around $16000 GDP per capita, above which ‘</w:t>
      </w:r>
      <w:r w:rsidRPr="00C0573F">
        <w:rPr>
          <w:rStyle w:val="Emphasis"/>
        </w:rPr>
        <w:t xml:space="preserve">the </w:t>
      </w:r>
      <w:r w:rsidRPr="001A0C86">
        <w:rPr>
          <w:rStyle w:val="Emphasis"/>
          <w:highlight w:val="cyan"/>
        </w:rPr>
        <w:t>odds of democratic survival become favourable</w:t>
      </w:r>
      <w:r w:rsidRPr="00C0573F">
        <w:rPr>
          <w:rStyle w:val="Emphasis"/>
        </w:rPr>
        <w:t xml:space="preserve">, </w:t>
      </w:r>
      <w:r w:rsidRPr="001A0C86">
        <w:rPr>
          <w:rStyle w:val="Emphasis"/>
          <w:highlight w:val="cyan"/>
        </w:rPr>
        <w:t>and no other variable can compete</w:t>
      </w:r>
      <w:r w:rsidRPr="00C0573F">
        <w:rPr>
          <w:rStyle w:val="StyleUnderline"/>
        </w:rPr>
        <w:t xml:space="preserve">.’ </w:t>
      </w:r>
      <w:r w:rsidRPr="001A0C86">
        <w:rPr>
          <w:rStyle w:val="StyleUnderline"/>
          <w:highlight w:val="cyan"/>
        </w:rPr>
        <w:t xml:space="preserve">US GDP per capita is </w:t>
      </w:r>
      <w:r w:rsidRPr="00C0573F">
        <w:rPr>
          <w:rStyle w:val="StyleUnderline"/>
        </w:rPr>
        <w:t xml:space="preserve">about </w:t>
      </w:r>
      <w:r w:rsidRPr="001A0C86">
        <w:rPr>
          <w:rStyle w:val="StyleUnderline"/>
          <w:highlight w:val="cyan"/>
        </w:rPr>
        <w:t>five times that number</w:t>
      </w:r>
      <w:r w:rsidRPr="00C0573F">
        <w:rPr>
          <w:rStyle w:val="StyleUnderline"/>
        </w:rPr>
        <w:t>.</w:t>
      </w:r>
    </w:p>
    <w:p w14:paraId="36C36033" w14:textId="77777777" w:rsidR="00512C2A" w:rsidRPr="00C0573F" w:rsidRDefault="00512C2A" w:rsidP="00512C2A"/>
    <w:p w14:paraId="004E53E1" w14:textId="77777777" w:rsidR="00512C2A" w:rsidRPr="00C0573F" w:rsidRDefault="00512C2A" w:rsidP="00512C2A">
      <w:pPr>
        <w:pStyle w:val="Heading4"/>
      </w:pPr>
      <w:r w:rsidRPr="00C0573F">
        <w:t>DPT false</w:t>
      </w:r>
      <w:r>
        <w:t xml:space="preserve"> *</w:t>
      </w:r>
    </w:p>
    <w:p w14:paraId="57F49FED" w14:textId="77777777" w:rsidR="00512C2A" w:rsidRPr="00C0573F" w:rsidRDefault="00512C2A" w:rsidP="00512C2A">
      <w:r w:rsidRPr="00C0573F">
        <w:rPr>
          <w:rStyle w:val="Style13ptBold"/>
        </w:rPr>
        <w:t>Bakker 20</w:t>
      </w:r>
      <w:r w:rsidRPr="00C0573F">
        <w:t xml:space="preserve"> – Femke E. Bakker is an assistant professor at the Institute of Political Science at Leiden Univesrity, February 15</w:t>
      </w:r>
      <w:r w:rsidRPr="00C0573F">
        <w:rPr>
          <w:vertAlign w:val="superscript"/>
        </w:rPr>
        <w:t>th</w:t>
      </w:r>
      <w:r w:rsidRPr="00C0573F">
        <w:t xml:space="preserve"> (“The microfoundations of normative democratic peace theory. Experitments in the US, Russia and China”, Political Research Exchange, Available online at </w:t>
      </w:r>
      <w:r w:rsidRPr="001E4FD5">
        <w:t>https://www.tandfonline.com/doi/pdf/10.1080/2474736X.2020.1753084?needAccess=true</w:t>
      </w:r>
      <w:r w:rsidRPr="00C0573F">
        <w:t>, Accessed 04-22-2021)</w:t>
      </w:r>
    </w:p>
    <w:p w14:paraId="5EA821FC" w14:textId="77777777" w:rsidR="00512C2A" w:rsidRPr="00C0573F" w:rsidRDefault="00512C2A" w:rsidP="00512C2A">
      <w:pPr>
        <w:rPr>
          <w:rStyle w:val="StyleUnderline"/>
        </w:rPr>
      </w:pPr>
      <w:r w:rsidRPr="00C0573F">
        <w:rPr>
          <w:rStyle w:val="StyleUnderline"/>
        </w:rPr>
        <w:t>A considerable volume of research has explored the empirical validity of</w:t>
      </w:r>
      <w:r w:rsidRPr="00C0573F">
        <w:rPr>
          <w:sz w:val="16"/>
        </w:rPr>
        <w:t xml:space="preserve"> this ‘normative explanation’ for the </w:t>
      </w:r>
      <w:r w:rsidRPr="00C0573F">
        <w:rPr>
          <w:rStyle w:val="StyleUnderline"/>
        </w:rPr>
        <w:t>democratic peace</w:t>
      </w:r>
      <w:r w:rsidRPr="00C0573F">
        <w:rPr>
          <w:sz w:val="16"/>
        </w:rPr>
        <w:t xml:space="preserve"> (Bakker 2017; Bell and Quek 2018; Danilovic and Clare 2007; Dixon 1994; Dixon and Senese 2002, 549; Geva, DeRouen, and Mintz 1993; Geva and Hanson 1999; Jakobsen, Jakobsen, and Ekevold 2016; Johns and Davies 2012; Kahl 1998; Maoz and Russett 1993, 625; Mintz and Geva 1993; Mousseau 1997; Owen 1994; Rawls 1999; Ray 1995; Risse-Kappen 1995; Rousseau 2005, 27–28; Rummel 1983; Tomz and Weeks 2013; Van Belle 1997; Weart 1998, 75–93), or what I will call ‘democratic peace theory’ from here on. </w:t>
      </w:r>
      <w:r w:rsidRPr="00C0573F">
        <w:rPr>
          <w:rStyle w:val="Emphasis"/>
        </w:rPr>
        <w:t xml:space="preserve">Only </w:t>
      </w:r>
      <w:r w:rsidRPr="001A0C86">
        <w:rPr>
          <w:rStyle w:val="Emphasis"/>
          <w:highlight w:val="cyan"/>
        </w:rPr>
        <w:t>few</w:t>
      </w:r>
      <w:r w:rsidRPr="00C0573F">
        <w:rPr>
          <w:rStyle w:val="StyleUnderline"/>
        </w:rPr>
        <w:t xml:space="preserve"> of them have used experiments to </w:t>
      </w:r>
      <w:r w:rsidRPr="001A0C86">
        <w:rPr>
          <w:rStyle w:val="StyleUnderline"/>
          <w:highlight w:val="cyan"/>
        </w:rPr>
        <w:t xml:space="preserve">study the </w:t>
      </w:r>
      <w:r w:rsidRPr="001A0C86">
        <w:rPr>
          <w:rStyle w:val="Emphasis"/>
          <w:highlight w:val="cyan"/>
        </w:rPr>
        <w:t>logic of this theory</w:t>
      </w:r>
      <w:r w:rsidRPr="00C0573F">
        <w:rPr>
          <w:sz w:val="16"/>
        </w:rPr>
        <w:t xml:space="preserve">, </w:t>
      </w:r>
      <w:r w:rsidRPr="00C0573F">
        <w:rPr>
          <w:rStyle w:val="StyleUnderline"/>
        </w:rPr>
        <w:t>because its microfoundations rest on a particular set of assumptions about how individuals differ cross-regimes</w:t>
      </w:r>
      <w:r w:rsidRPr="00C0573F">
        <w:rPr>
          <w:sz w:val="16"/>
        </w:rPr>
        <w:t xml:space="preserve"> (Bakker 2017; Bell and Quek 2018; Geva, DeRouen, and Mintz 1993; Geva and Hanson 1999; Johns and Davies 2012; Mintz and Geva 1993; Rousseau 2005; Tomz and Weeks 2013). </w:t>
      </w:r>
      <w:r w:rsidRPr="00C0573F">
        <w:rPr>
          <w:rStyle w:val="StyleUnderline"/>
        </w:rPr>
        <w:t>These experimental</w:t>
      </w:r>
      <w:r w:rsidRPr="00C0573F">
        <w:rPr>
          <w:sz w:val="16"/>
        </w:rPr>
        <w:t xml:space="preserve"> </w:t>
      </w:r>
      <w:r w:rsidRPr="00C0573F">
        <w:rPr>
          <w:rStyle w:val="StyleUnderline"/>
        </w:rPr>
        <w:t>studies</w:t>
      </w:r>
      <w:r w:rsidRPr="00C0573F">
        <w:rPr>
          <w:sz w:val="16"/>
        </w:rPr>
        <w:t xml:space="preserve"> have </w:t>
      </w:r>
      <w:r w:rsidRPr="00C0573F">
        <w:rPr>
          <w:rStyle w:val="StyleUnderline"/>
        </w:rPr>
        <w:t>told us</w:t>
      </w:r>
      <w:r w:rsidRPr="00C0573F">
        <w:rPr>
          <w:sz w:val="16"/>
        </w:rPr>
        <w:t xml:space="preserve">, overall, </w:t>
      </w:r>
      <w:r w:rsidRPr="00C0573F">
        <w:rPr>
          <w:rStyle w:val="StyleUnderline"/>
        </w:rPr>
        <w:t>that individuals within democracies are reluctant to use</w:t>
      </w:r>
      <w:r w:rsidRPr="00C0573F">
        <w:rPr>
          <w:sz w:val="16"/>
        </w:rPr>
        <w:t xml:space="preserve"> </w:t>
      </w:r>
      <w:r w:rsidRPr="00C0573F">
        <w:rPr>
          <w:rStyle w:val="StyleUnderline"/>
        </w:rPr>
        <w:t>force</w:t>
      </w:r>
      <w:r w:rsidRPr="00C0573F">
        <w:rPr>
          <w:sz w:val="16"/>
        </w:rPr>
        <w:t xml:space="preserve"> towards other democracies, when compared with their willingness to use force towards autocracies. </w:t>
      </w:r>
      <w:r w:rsidRPr="00C0573F">
        <w:rPr>
          <w:rStyle w:val="StyleUnderline"/>
        </w:rPr>
        <w:t>However, these studies have missed out on three crucial elements</w:t>
      </w:r>
      <w:r w:rsidRPr="00C0573F">
        <w:rPr>
          <w:sz w:val="16"/>
        </w:rPr>
        <w:t xml:space="preserve"> of the mechanism: </w:t>
      </w:r>
      <w:r w:rsidRPr="00C0573F">
        <w:rPr>
          <w:rStyle w:val="StyleUnderline"/>
        </w:rPr>
        <w:t xml:space="preserve">they </w:t>
      </w:r>
      <w:r w:rsidRPr="001A0C86">
        <w:rPr>
          <w:rStyle w:val="StyleUnderline"/>
          <w:highlight w:val="cyan"/>
        </w:rPr>
        <w:t>never tested</w:t>
      </w:r>
      <w:r w:rsidRPr="00C0573F">
        <w:rPr>
          <w:sz w:val="16"/>
        </w:rPr>
        <w:t xml:space="preserve"> (1) </w:t>
      </w:r>
      <w:r w:rsidRPr="001A0C86">
        <w:rPr>
          <w:rStyle w:val="StyleUnderline"/>
          <w:highlight w:val="cyan"/>
        </w:rPr>
        <w:t>the</w:t>
      </w:r>
      <w:r w:rsidRPr="00C0573F">
        <w:rPr>
          <w:rStyle w:val="StyleUnderline"/>
        </w:rPr>
        <w:t xml:space="preserve"> </w:t>
      </w:r>
      <w:r w:rsidRPr="00C0573F">
        <w:rPr>
          <w:rStyle w:val="Emphasis"/>
        </w:rPr>
        <w:t xml:space="preserve">actual presence respective </w:t>
      </w:r>
      <w:r w:rsidRPr="001A0C86">
        <w:rPr>
          <w:rStyle w:val="Emphasis"/>
          <w:highlight w:val="cyan"/>
        </w:rPr>
        <w:t>absence</w:t>
      </w:r>
      <w:r w:rsidRPr="001A0C86">
        <w:rPr>
          <w:sz w:val="16"/>
          <w:highlight w:val="cyan"/>
        </w:rPr>
        <w:t xml:space="preserve"> of</w:t>
      </w:r>
      <w:r w:rsidRPr="00C0573F">
        <w:rPr>
          <w:sz w:val="16"/>
        </w:rPr>
        <w:t xml:space="preserve"> </w:t>
      </w:r>
      <w:r w:rsidRPr="001A0C86">
        <w:rPr>
          <w:rStyle w:val="Emphasis"/>
          <w:highlight w:val="cyan"/>
        </w:rPr>
        <w:t>liberal norms</w:t>
      </w:r>
      <w:r w:rsidRPr="00C0573F">
        <w:rPr>
          <w:rStyle w:val="StyleUnderline"/>
        </w:rPr>
        <w:t xml:space="preserve"> in different regime-types</w:t>
      </w:r>
      <w:r w:rsidRPr="00C0573F">
        <w:rPr>
          <w:sz w:val="16"/>
        </w:rPr>
        <w:t>, (2</w:t>
      </w:r>
      <w:r w:rsidRPr="00C0573F">
        <w:rPr>
          <w:rStyle w:val="StyleUnderline"/>
        </w:rPr>
        <w:t xml:space="preserve">) </w:t>
      </w:r>
      <w:r w:rsidRPr="001A0C86">
        <w:rPr>
          <w:rStyle w:val="StyleUnderline"/>
          <w:highlight w:val="cyan"/>
        </w:rPr>
        <w:t xml:space="preserve">the </w:t>
      </w:r>
      <w:r w:rsidRPr="00C0573F">
        <w:rPr>
          <w:rStyle w:val="Emphasis"/>
        </w:rPr>
        <w:t xml:space="preserve">expected </w:t>
      </w:r>
      <w:r w:rsidRPr="001A0C86">
        <w:rPr>
          <w:rStyle w:val="Emphasis"/>
          <w:highlight w:val="cyan"/>
        </w:rPr>
        <w:t>effect</w:t>
      </w:r>
      <w:r w:rsidRPr="001A0C86">
        <w:rPr>
          <w:rStyle w:val="StyleUnderline"/>
          <w:highlight w:val="cyan"/>
        </w:rPr>
        <w:t xml:space="preserve"> of</w:t>
      </w:r>
      <w:r w:rsidRPr="00C0573F">
        <w:rPr>
          <w:rStyle w:val="StyleUnderline"/>
        </w:rPr>
        <w:t xml:space="preserve"> liberal norms on the</w:t>
      </w:r>
      <w:r w:rsidRPr="00C0573F">
        <w:rPr>
          <w:sz w:val="16"/>
        </w:rPr>
        <w:t xml:space="preserve"> </w:t>
      </w:r>
      <w:r w:rsidRPr="00C0573F">
        <w:rPr>
          <w:rStyle w:val="StyleUnderline"/>
        </w:rPr>
        <w:t xml:space="preserve">willingness to use </w:t>
      </w:r>
      <w:r w:rsidRPr="001A0C86">
        <w:rPr>
          <w:rStyle w:val="StyleUnderline"/>
          <w:highlight w:val="cyan"/>
        </w:rPr>
        <w:t>force</w:t>
      </w:r>
      <w:r w:rsidRPr="00C0573F">
        <w:rPr>
          <w:sz w:val="16"/>
        </w:rPr>
        <w:t xml:space="preserve">, </w:t>
      </w:r>
      <w:r w:rsidRPr="001A0C86">
        <w:rPr>
          <w:rStyle w:val="StyleUnderline"/>
          <w:highlight w:val="cyan"/>
        </w:rPr>
        <w:t>and</w:t>
      </w:r>
      <w:r w:rsidRPr="00C0573F">
        <w:rPr>
          <w:sz w:val="16"/>
        </w:rPr>
        <w:t xml:space="preserve"> (3) </w:t>
      </w:r>
      <w:r w:rsidRPr="00C0573F">
        <w:rPr>
          <w:rStyle w:val="StyleUnderline"/>
        </w:rPr>
        <w:t xml:space="preserve">they </w:t>
      </w:r>
      <w:r w:rsidRPr="001A0C86">
        <w:rPr>
          <w:rStyle w:val="StyleUnderline"/>
          <w:highlight w:val="cyan"/>
        </w:rPr>
        <w:t>conducted</w:t>
      </w:r>
      <w:r w:rsidRPr="00C0573F">
        <w:rPr>
          <w:rStyle w:val="StyleUnderline"/>
        </w:rPr>
        <w:t xml:space="preserve"> their </w:t>
      </w:r>
      <w:r w:rsidRPr="001A0C86">
        <w:rPr>
          <w:rStyle w:val="StyleUnderline"/>
          <w:highlight w:val="cyan"/>
        </w:rPr>
        <w:t xml:space="preserve">experiments in </w:t>
      </w:r>
      <w:r w:rsidRPr="001A0C86">
        <w:rPr>
          <w:rStyle w:val="Emphasis"/>
          <w:highlight w:val="cyan"/>
        </w:rPr>
        <w:t>democracies only</w:t>
      </w:r>
      <w:r w:rsidRPr="001A0C86">
        <w:rPr>
          <w:rStyle w:val="StyleUnderline"/>
          <w:highlight w:val="cyan"/>
        </w:rPr>
        <w:t>.</w:t>
      </w:r>
    </w:p>
    <w:p w14:paraId="732CB56F" w14:textId="77777777" w:rsidR="00512C2A" w:rsidRPr="00C0573F" w:rsidRDefault="00512C2A" w:rsidP="00512C2A">
      <w:pPr>
        <w:rPr>
          <w:sz w:val="16"/>
        </w:rPr>
      </w:pPr>
      <w:r w:rsidRPr="00C0573F">
        <w:rPr>
          <w:sz w:val="16"/>
        </w:rPr>
        <w:t xml:space="preserve">In regard to the latter point, </w:t>
      </w:r>
      <w:r w:rsidRPr="00C0573F">
        <w:rPr>
          <w:rStyle w:val="StyleUnderline"/>
        </w:rPr>
        <w:t>there are two studies that do consider autocratic samples</w:t>
      </w:r>
      <w:r w:rsidRPr="00C0573F">
        <w:rPr>
          <w:sz w:val="16"/>
        </w:rPr>
        <w:t xml:space="preserve"> and explore the willingness to attack democracies among non-democratic citizens (Bakker 2017; Bell and Quek 2018). </w:t>
      </w:r>
      <w:r w:rsidRPr="00C0573F">
        <w:rPr>
          <w:rStyle w:val="StyleUnderline"/>
        </w:rPr>
        <w:t xml:space="preserve">Both </w:t>
      </w:r>
      <w:r w:rsidRPr="001A0C86">
        <w:rPr>
          <w:rStyle w:val="StyleUnderline"/>
          <w:highlight w:val="cyan"/>
        </w:rPr>
        <w:t>studies show</w:t>
      </w:r>
      <w:r w:rsidRPr="00C0573F">
        <w:rPr>
          <w:sz w:val="16"/>
        </w:rPr>
        <w:t xml:space="preserve">, in contrast to the assumptions of democratic peace theory, </w:t>
      </w:r>
      <w:r w:rsidRPr="00C0573F">
        <w:rPr>
          <w:rStyle w:val="StyleUnderline"/>
        </w:rPr>
        <w:t xml:space="preserve">that also </w:t>
      </w:r>
      <w:r w:rsidRPr="001A0C86">
        <w:rPr>
          <w:rStyle w:val="Emphasis"/>
          <w:highlight w:val="cyan"/>
        </w:rPr>
        <w:t>individuals in autocracies are less willing</w:t>
      </w:r>
      <w:r w:rsidRPr="001A0C86">
        <w:rPr>
          <w:rStyle w:val="StyleUnderline"/>
          <w:highlight w:val="cyan"/>
        </w:rPr>
        <w:t xml:space="preserve"> to go</w:t>
      </w:r>
      <w:r w:rsidRPr="00C0573F">
        <w:rPr>
          <w:rStyle w:val="StyleUnderline"/>
        </w:rPr>
        <w:t xml:space="preserve"> </w:t>
      </w:r>
      <w:r w:rsidRPr="001A0C86">
        <w:rPr>
          <w:rStyle w:val="Emphasis"/>
          <w:highlight w:val="cyan"/>
        </w:rPr>
        <w:t>to war</w:t>
      </w:r>
      <w:r w:rsidRPr="00C0573F">
        <w:rPr>
          <w:rStyle w:val="StyleUnderline"/>
        </w:rPr>
        <w:t xml:space="preserve"> with democracies</w:t>
      </w:r>
      <w:r w:rsidRPr="00C0573F">
        <w:rPr>
          <w:sz w:val="16"/>
        </w:rPr>
        <w:t xml:space="preserve">. Bell and Quek (2018) replicated Tomz and Weeks’ (2013) experiment on a China sample. Their intriguing finding that also </w:t>
      </w:r>
      <w:r w:rsidRPr="00C0573F">
        <w:rPr>
          <w:rStyle w:val="StyleUnderline"/>
        </w:rPr>
        <w:t>Chinese participants</w:t>
      </w:r>
      <w:r w:rsidRPr="00C0573F">
        <w:rPr>
          <w:sz w:val="16"/>
        </w:rPr>
        <w:t xml:space="preserve"> </w:t>
      </w:r>
      <w:r w:rsidRPr="00C0573F">
        <w:rPr>
          <w:rStyle w:val="StyleUnderline"/>
        </w:rPr>
        <w:t>are reluctant to attack</w:t>
      </w:r>
      <w:r w:rsidRPr="00C0573F">
        <w:rPr>
          <w:sz w:val="16"/>
        </w:rPr>
        <w:t xml:space="preserve"> democracies made them call for new investigations within autocratic settings. However, Bell and Quek (2018) did not measure whether liberal norms were indeed absent, nor did they control for the possible effect of those norms. Although their results offer important new insights, as argued above, when we study autocratic audiences, we need to investigate the assumptions about the absence and possible effect if liberal norms as an empirical question. And that is something I did in a previous study (Bakker 2017). In this study, </w:t>
      </w:r>
      <w:r w:rsidRPr="00C0573F">
        <w:rPr>
          <w:rStyle w:val="StyleUnderline"/>
        </w:rPr>
        <w:t>experiments were conducted in China and in the Netherlands to test for the microfoundations of democratic peace theor</w:t>
      </w:r>
      <w:r w:rsidRPr="00C0573F">
        <w:rPr>
          <w:sz w:val="16"/>
        </w:rPr>
        <w:t xml:space="preserve">y. Moreover, in that study liberal norms among Dutch and Chinese participants were actually measured. The results showed that </w:t>
      </w:r>
      <w:r w:rsidRPr="001A0C86">
        <w:rPr>
          <w:rStyle w:val="Emphasis"/>
          <w:highlight w:val="cyan"/>
        </w:rPr>
        <w:t>liberal norms are</w:t>
      </w:r>
      <w:r w:rsidRPr="00C0573F">
        <w:rPr>
          <w:sz w:val="16"/>
        </w:rPr>
        <w:t xml:space="preserve"> also </w:t>
      </w:r>
      <w:r w:rsidRPr="001A0C86">
        <w:rPr>
          <w:rStyle w:val="StyleUnderline"/>
          <w:highlight w:val="cyan"/>
        </w:rPr>
        <w:t xml:space="preserve">present among </w:t>
      </w:r>
      <w:r w:rsidRPr="001A0C86">
        <w:rPr>
          <w:rStyle w:val="Emphasis"/>
          <w:highlight w:val="cyan"/>
        </w:rPr>
        <w:t>non-democratic individuals</w:t>
      </w:r>
      <w:r w:rsidRPr="001A0C86">
        <w:rPr>
          <w:sz w:val="16"/>
          <w:highlight w:val="cyan"/>
        </w:rPr>
        <w:t>,</w:t>
      </w:r>
      <w:r w:rsidRPr="00C0573F">
        <w:rPr>
          <w:sz w:val="16"/>
        </w:rPr>
        <w:t xml:space="preserve"> </w:t>
      </w:r>
      <w:r w:rsidRPr="00C0573F">
        <w:rPr>
          <w:rStyle w:val="StyleUnderline"/>
        </w:rPr>
        <w:t>but that these are not of influence on the willingness to attack</w:t>
      </w:r>
      <w:r w:rsidRPr="00C0573F">
        <w:rPr>
          <w:sz w:val="16"/>
        </w:rPr>
        <w:t xml:space="preserve">. Even more, </w:t>
      </w:r>
      <w:r w:rsidRPr="00C0573F">
        <w:rPr>
          <w:rStyle w:val="StyleUnderline"/>
        </w:rPr>
        <w:t>the comparison of autocratic individuals</w:t>
      </w:r>
      <w:r w:rsidRPr="00C0573F">
        <w:rPr>
          <w:sz w:val="16"/>
        </w:rPr>
        <w:t xml:space="preserve"> with democratic individuals </w:t>
      </w:r>
      <w:r w:rsidRPr="00C0573F">
        <w:rPr>
          <w:rStyle w:val="StyleUnderline"/>
        </w:rPr>
        <w:t>reveals a new insight</w:t>
      </w:r>
      <w:r w:rsidRPr="00C0573F">
        <w:rPr>
          <w:sz w:val="16"/>
        </w:rPr>
        <w:t xml:space="preserve">: </w:t>
      </w:r>
      <w:r w:rsidRPr="00C0573F">
        <w:rPr>
          <w:rStyle w:val="StyleUnderline"/>
        </w:rPr>
        <w:t xml:space="preserve">the </w:t>
      </w:r>
      <w:r w:rsidRPr="001A0C86">
        <w:rPr>
          <w:rStyle w:val="StyleUnderline"/>
          <w:highlight w:val="cyan"/>
        </w:rPr>
        <w:t>democrats are</w:t>
      </w:r>
      <w:r w:rsidRPr="00C0573F">
        <w:rPr>
          <w:rStyle w:val="StyleUnderline"/>
        </w:rPr>
        <w:t xml:space="preserve"> not so much more peaceful</w:t>
      </w:r>
      <w:r w:rsidRPr="00C0573F">
        <w:rPr>
          <w:sz w:val="16"/>
        </w:rPr>
        <w:t xml:space="preserve"> than autocratic individuals, </w:t>
      </w:r>
      <w:r w:rsidRPr="00C0573F">
        <w:rPr>
          <w:rStyle w:val="StyleUnderline"/>
        </w:rPr>
        <w:t xml:space="preserve">they are rather </w:t>
      </w:r>
      <w:r w:rsidRPr="001A0C86">
        <w:rPr>
          <w:rStyle w:val="Emphasis"/>
          <w:highlight w:val="cyan"/>
        </w:rPr>
        <w:t>more war-prone towards autocracies</w:t>
      </w:r>
      <w:r w:rsidRPr="00C0573F">
        <w:rPr>
          <w:sz w:val="16"/>
        </w:rPr>
        <w:t xml:space="preserve"> (Bakker 2017, 538). The conclusion was that we ‘should be prudent with assuming a priori that liberal norms could not exist among individuals living in other regime-types’ (Bakker 2017, 539) to explain the democratic peace and suggests, moreover, to include multiple explanatory factors into our experimental designs, such as hawkish beliefs, and the perception of threat.</w:t>
      </w:r>
    </w:p>
    <w:p w14:paraId="15394AF4" w14:textId="77777777" w:rsidR="00512C2A" w:rsidRPr="00C0573F" w:rsidRDefault="00512C2A" w:rsidP="00512C2A">
      <w:pPr>
        <w:rPr>
          <w:sz w:val="16"/>
        </w:rPr>
      </w:pPr>
      <w:r w:rsidRPr="00C0573F">
        <w:rPr>
          <w:sz w:val="16"/>
        </w:rPr>
        <w:t xml:space="preserve">In this paper this call is answered. It shows that the current state of the art on democratic peace theory is insufficient to claim that liberal norms cause peace between democracies. My argument builds my previous study (Bakker 2017, 524–527) in which I argue, based on the state of the art, that if we want to know if liberal norms are indeed present in democracies and absent in autocracies, we need to conceptualize and measure them, and study their influence on decision-making processes in both democracies and other regimes types. This paper extends the earlier studies, and in particular my previous study (Bakker 2017). It (1) </w:t>
      </w:r>
      <w:r w:rsidRPr="00C0573F">
        <w:rPr>
          <w:rStyle w:val="StyleUnderline"/>
        </w:rPr>
        <w:t>Offers a stronger conceptualization</w:t>
      </w:r>
      <w:r w:rsidRPr="00C0573F">
        <w:rPr>
          <w:sz w:val="16"/>
        </w:rPr>
        <w:t xml:space="preserve"> and measurement of liberal norms, and (2) </w:t>
      </w:r>
      <w:r w:rsidRPr="00C0573F">
        <w:rPr>
          <w:rStyle w:val="StyleUnderline"/>
        </w:rPr>
        <w:t xml:space="preserve">Uses an experiment on American, Russian and Chinese samples </w:t>
      </w:r>
      <w:r w:rsidRPr="001A0C86">
        <w:rPr>
          <w:rStyle w:val="StyleUnderline"/>
          <w:highlight w:val="cyan"/>
        </w:rPr>
        <w:t xml:space="preserve">to test the </w:t>
      </w:r>
      <w:r w:rsidRPr="001A0C86">
        <w:rPr>
          <w:rStyle w:val="Emphasis"/>
          <w:highlight w:val="cyan"/>
        </w:rPr>
        <w:t>microfoundations of d</w:t>
      </w:r>
      <w:r w:rsidRPr="00C0573F">
        <w:rPr>
          <w:rStyle w:val="StyleUnderline"/>
        </w:rPr>
        <w:t>emocrati</w:t>
      </w:r>
      <w:r w:rsidRPr="00C0573F">
        <w:rPr>
          <w:sz w:val="16"/>
        </w:rPr>
        <w:t xml:space="preserve">c </w:t>
      </w:r>
      <w:r w:rsidRPr="001A0C86">
        <w:rPr>
          <w:rStyle w:val="Emphasis"/>
          <w:highlight w:val="cyan"/>
        </w:rPr>
        <w:t>p</w:t>
      </w:r>
      <w:r w:rsidRPr="00C0573F">
        <w:rPr>
          <w:rStyle w:val="StyleUnderline"/>
        </w:rPr>
        <w:t>eace</w:t>
      </w:r>
      <w:r w:rsidRPr="00C0573F">
        <w:rPr>
          <w:sz w:val="16"/>
        </w:rPr>
        <w:t xml:space="preserve"> </w:t>
      </w:r>
      <w:r w:rsidRPr="001A0C86">
        <w:rPr>
          <w:rStyle w:val="Emphasis"/>
          <w:highlight w:val="cyan"/>
        </w:rPr>
        <w:t>t</w:t>
      </w:r>
      <w:r w:rsidRPr="00C0573F">
        <w:rPr>
          <w:rStyle w:val="StyleUnderline"/>
        </w:rPr>
        <w:t>heory</w:t>
      </w:r>
      <w:r w:rsidRPr="00C0573F">
        <w:rPr>
          <w:sz w:val="16"/>
        </w:rPr>
        <w:t xml:space="preserve">. These states have different regimetypes but are fairly similar in respect to position on the world stage. The paper then (3) compares the results of the student samples with samples representative of their respective populations, to seek external validity. And lastly (4), following Bakker (2017), the paper also improves the experimental design of previous studies by </w:t>
      </w:r>
      <w:r w:rsidRPr="001A0C86">
        <w:rPr>
          <w:rStyle w:val="StyleUnderline"/>
          <w:highlight w:val="cyan"/>
        </w:rPr>
        <w:t>controlling for</w:t>
      </w:r>
      <w:r w:rsidRPr="00C0573F">
        <w:rPr>
          <w:rStyle w:val="StyleUnderline"/>
        </w:rPr>
        <w:t xml:space="preserve"> </w:t>
      </w:r>
      <w:r w:rsidRPr="001A0C86">
        <w:rPr>
          <w:rStyle w:val="StyleUnderline"/>
          <w:highlight w:val="cyan"/>
        </w:rPr>
        <w:t xml:space="preserve">the </w:t>
      </w:r>
      <w:r w:rsidRPr="001A0C86">
        <w:rPr>
          <w:rStyle w:val="Emphasis"/>
          <w:highlight w:val="cyan"/>
        </w:rPr>
        <w:t>perception of threat</w:t>
      </w:r>
      <w:r w:rsidRPr="00C0573F">
        <w:rPr>
          <w:sz w:val="16"/>
        </w:rPr>
        <w:t xml:space="preserve">, </w:t>
      </w:r>
      <w:r w:rsidRPr="00C0573F">
        <w:rPr>
          <w:rStyle w:val="StyleUnderline"/>
        </w:rPr>
        <w:t>and other explanatory individually based factors</w:t>
      </w:r>
      <w:r w:rsidRPr="00C0573F">
        <w:rPr>
          <w:sz w:val="16"/>
        </w:rPr>
        <w:t xml:space="preserve"> that might influence decision-making as posited by other political psychologists (Kertzer and Brutger 2016; Rathbun et al. 2016; Yarhi-Milo, Kertzer, and Renshon 2016).</w:t>
      </w:r>
    </w:p>
    <w:p w14:paraId="51FD2E35" w14:textId="77777777" w:rsidR="00512C2A" w:rsidRPr="00C0573F" w:rsidRDefault="00512C2A" w:rsidP="00512C2A">
      <w:pPr>
        <w:rPr>
          <w:rStyle w:val="StyleUnderline"/>
        </w:rPr>
      </w:pPr>
      <w:r w:rsidRPr="00C0573F">
        <w:rPr>
          <w:sz w:val="16"/>
        </w:rPr>
        <w:t xml:space="preserve">The results of this paper support my earlier findings (Bakker 2017, 539) about liberal norms and regime-types, and moreover offer new insights into the microfoundations of democratic peace theory. A comparison between representative and student samples of the US, Russia and China show that </w:t>
      </w:r>
      <w:r w:rsidRPr="001A0C86">
        <w:rPr>
          <w:rStyle w:val="StyleUnderline"/>
          <w:highlight w:val="cyan"/>
        </w:rPr>
        <w:t xml:space="preserve">liberal norms are </w:t>
      </w:r>
      <w:r w:rsidRPr="001A0C86">
        <w:rPr>
          <w:rStyle w:val="Emphasis"/>
          <w:highlight w:val="cyan"/>
        </w:rPr>
        <w:t>universal</w:t>
      </w:r>
      <w:r w:rsidRPr="00C0573F">
        <w:rPr>
          <w:rStyle w:val="Emphasis"/>
        </w:rPr>
        <w:t xml:space="preserve"> values rather than</w:t>
      </w:r>
      <w:r w:rsidRPr="00C0573F">
        <w:rPr>
          <w:rStyle w:val="StyleUnderline"/>
        </w:rPr>
        <w:t xml:space="preserve"> norms imbued by the </w:t>
      </w:r>
      <w:r w:rsidRPr="00C0573F">
        <w:rPr>
          <w:rStyle w:val="Emphasis"/>
        </w:rPr>
        <w:t>super structure of a regime-type</w:t>
      </w:r>
      <w:r w:rsidRPr="00C0573F">
        <w:rPr>
          <w:sz w:val="16"/>
        </w:rPr>
        <w:t xml:space="preserve">. </w:t>
      </w:r>
      <w:r w:rsidRPr="00C0573F">
        <w:rPr>
          <w:rStyle w:val="StyleUnderline"/>
        </w:rPr>
        <w:t>Moreover</w:t>
      </w:r>
      <w:r w:rsidRPr="00C0573F">
        <w:rPr>
          <w:sz w:val="16"/>
        </w:rPr>
        <w:t xml:space="preserve">, </w:t>
      </w:r>
      <w:r w:rsidRPr="001A0C86">
        <w:rPr>
          <w:rStyle w:val="Emphasis"/>
          <w:highlight w:val="cyan"/>
        </w:rPr>
        <w:t>nor regime-type, nor liberal norms</w:t>
      </w:r>
      <w:r w:rsidRPr="001A0C86">
        <w:rPr>
          <w:sz w:val="16"/>
          <w:highlight w:val="cyan"/>
        </w:rPr>
        <w:t xml:space="preserve"> </w:t>
      </w:r>
      <w:r w:rsidRPr="001A0C86">
        <w:rPr>
          <w:rStyle w:val="StyleUnderline"/>
          <w:highlight w:val="cyan"/>
        </w:rPr>
        <w:t>show</w:t>
      </w:r>
      <w:r w:rsidRPr="00C0573F">
        <w:rPr>
          <w:rStyle w:val="StyleUnderline"/>
        </w:rPr>
        <w:t xml:space="preserve"> to be of </w:t>
      </w:r>
      <w:r w:rsidRPr="001A0C86">
        <w:rPr>
          <w:rStyle w:val="StyleUnderline"/>
          <w:highlight w:val="cyan"/>
        </w:rPr>
        <w:t>influence</w:t>
      </w:r>
      <w:r w:rsidRPr="00C0573F">
        <w:rPr>
          <w:rStyle w:val="StyleUnderline"/>
        </w:rPr>
        <w:t xml:space="preserve"> on the decision </w:t>
      </w:r>
      <w:r w:rsidRPr="001A0C86">
        <w:rPr>
          <w:rStyle w:val="Emphasis"/>
          <w:highlight w:val="cyan"/>
        </w:rPr>
        <w:t>to attack the enemy</w:t>
      </w:r>
      <w:r w:rsidRPr="001A0C86">
        <w:rPr>
          <w:sz w:val="16"/>
          <w:highlight w:val="cyan"/>
        </w:rPr>
        <w:t>.</w:t>
      </w:r>
      <w:r w:rsidRPr="00C0573F">
        <w:rPr>
          <w:sz w:val="16"/>
        </w:rPr>
        <w:t xml:space="preserve"> The evidence of the experiments shows that hawkish beliefs rather than structural factors determine whether leaders choose to go to war. This paper makes the case that structural theories about the causes of war and peace, such as the democratic peace theory, need to be revised. </w:t>
      </w:r>
      <w:r w:rsidRPr="00C0573F">
        <w:rPr>
          <w:rStyle w:val="StyleUnderline"/>
        </w:rPr>
        <w:t xml:space="preserve">The democratic peace </w:t>
      </w:r>
      <w:r w:rsidRPr="001A0C86">
        <w:rPr>
          <w:rStyle w:val="StyleUnderline"/>
          <w:highlight w:val="cyan"/>
        </w:rPr>
        <w:t>thesis</w:t>
      </w:r>
      <w:r w:rsidRPr="00C0573F">
        <w:rPr>
          <w:rStyle w:val="StyleUnderline"/>
        </w:rPr>
        <w:t xml:space="preserve"> might be correct in its description of an </w:t>
      </w:r>
      <w:r w:rsidRPr="00C0573F">
        <w:rPr>
          <w:rStyle w:val="Emphasis"/>
        </w:rPr>
        <w:t>empirical regularity,</w:t>
      </w:r>
      <w:r w:rsidRPr="00C0573F">
        <w:rPr>
          <w:sz w:val="16"/>
        </w:rPr>
        <w:t xml:space="preserve"> </w:t>
      </w:r>
      <w:r w:rsidRPr="00C0573F">
        <w:rPr>
          <w:rStyle w:val="StyleUnderline"/>
        </w:rPr>
        <w:t xml:space="preserve">but the dominant explanation of why democracies do not fight each other is </w:t>
      </w:r>
      <w:r w:rsidRPr="001A0C86">
        <w:rPr>
          <w:rStyle w:val="StyleUnderline"/>
          <w:highlight w:val="cyan"/>
        </w:rPr>
        <w:t>built on</w:t>
      </w:r>
      <w:r w:rsidRPr="00C0573F">
        <w:rPr>
          <w:rStyle w:val="StyleUnderline"/>
        </w:rPr>
        <w:t xml:space="preserve"> </w:t>
      </w:r>
      <w:r w:rsidRPr="001A0C86">
        <w:rPr>
          <w:rStyle w:val="Emphasis"/>
          <w:highlight w:val="cyan"/>
        </w:rPr>
        <w:t>empirically shaky foundations</w:t>
      </w:r>
      <w:r w:rsidRPr="001A0C86">
        <w:rPr>
          <w:rStyle w:val="StyleUnderline"/>
          <w:highlight w:val="cyan"/>
        </w:rPr>
        <w:t>.</w:t>
      </w:r>
    </w:p>
    <w:p w14:paraId="78E2909A" w14:textId="77777777" w:rsidR="00512C2A" w:rsidRPr="00EA3E21" w:rsidRDefault="00512C2A" w:rsidP="00512C2A">
      <w:pPr>
        <w:pStyle w:val="Heading4"/>
        <w:rPr>
          <w:rFonts w:cs="Times New Roman"/>
        </w:rPr>
      </w:pPr>
      <w:r w:rsidRPr="00EA3E21">
        <w:rPr>
          <w:rFonts w:cs="Times New Roman"/>
        </w:rPr>
        <w:t xml:space="preserve">No </w:t>
      </w:r>
      <w:r>
        <w:rPr>
          <w:rFonts w:cs="Times New Roman"/>
        </w:rPr>
        <w:t>democracy impact</w:t>
      </w:r>
    </w:p>
    <w:p w14:paraId="26D24C9F" w14:textId="77777777" w:rsidR="00512C2A" w:rsidRPr="00EA3E21" w:rsidRDefault="00512C2A" w:rsidP="00512C2A">
      <w:r w:rsidRPr="00EA3E21">
        <w:t xml:space="preserve">Marcello Di </w:t>
      </w:r>
      <w:r w:rsidRPr="00EA3E21">
        <w:rPr>
          <w:rStyle w:val="Style13ptBold"/>
        </w:rPr>
        <w:t xml:space="preserve">Paola &amp; </w:t>
      </w:r>
      <w:r w:rsidRPr="00EA3E21">
        <w:t>Dale</w:t>
      </w:r>
      <w:r w:rsidRPr="00EA3E21">
        <w:rPr>
          <w:rStyle w:val="Style13ptBold"/>
        </w:rPr>
        <w:t xml:space="preserve"> Jamieson 18</w:t>
      </w:r>
      <w:r w:rsidRPr="00EA3E21">
        <w:t>. *Postdoctoral Researcher in Philosophy, University of Vienna; Research &amp; Teaching Fellow, LUISS University. **Professor of Environmental Studies and Philosophy, Affiliated Professor of Law &amp; Affiliated Professor of Medical Ethics, New York University. “Climate Change and the Challenges to Democracy.” University of Miami Law Review, Volume 72.</w:t>
      </w:r>
    </w:p>
    <w:p w14:paraId="6CD24028" w14:textId="77777777" w:rsidR="00512C2A" w:rsidRPr="00EA3E21" w:rsidRDefault="00512C2A" w:rsidP="00512C2A">
      <w:pPr>
        <w:rPr>
          <w:sz w:val="16"/>
        </w:rPr>
      </w:pPr>
      <w:r w:rsidRPr="00EA3E21">
        <w:rPr>
          <w:sz w:val="16"/>
        </w:rPr>
        <w:t>B. Democracy and Representation</w:t>
      </w:r>
    </w:p>
    <w:p w14:paraId="58F43AE9" w14:textId="77777777" w:rsidR="00512C2A" w:rsidRPr="00EA3E21" w:rsidRDefault="00512C2A" w:rsidP="00512C2A">
      <w:pPr>
        <w:rPr>
          <w:sz w:val="16"/>
        </w:rPr>
      </w:pPr>
      <w:r w:rsidRPr="001A0C86">
        <w:rPr>
          <w:rStyle w:val="Emphasis"/>
          <w:highlight w:val="cyan"/>
        </w:rPr>
        <w:t>Dem</w:t>
      </w:r>
      <w:r w:rsidRPr="00EA3E21">
        <w:rPr>
          <w:rStyle w:val="StyleUnderline"/>
        </w:rPr>
        <w:t xml:space="preserve">ocratically elected </w:t>
      </w:r>
      <w:r w:rsidRPr="001A0C86">
        <w:rPr>
          <w:rStyle w:val="StyleUnderline"/>
          <w:highlight w:val="cyan"/>
        </w:rPr>
        <w:t xml:space="preserve">governments </w:t>
      </w:r>
      <w:r w:rsidRPr="00076E07">
        <w:rPr>
          <w:rStyle w:val="StyleUnderline"/>
        </w:rPr>
        <w:t>have been</w:t>
      </w:r>
      <w:r w:rsidRPr="00EA3E21">
        <w:rPr>
          <w:rStyle w:val="StyleUnderline"/>
        </w:rPr>
        <w:t xml:space="preserve"> </w:t>
      </w:r>
      <w:r w:rsidRPr="00EA3E21">
        <w:rPr>
          <w:rStyle w:val="Emphasis"/>
        </w:rPr>
        <w:t xml:space="preserve">largely </w:t>
      </w:r>
      <w:r w:rsidRPr="001A0C86">
        <w:rPr>
          <w:rStyle w:val="Emphasis"/>
          <w:highlight w:val="cyan"/>
        </w:rPr>
        <w:t>ineffective</w:t>
      </w:r>
      <w:r w:rsidRPr="00EA3E21">
        <w:rPr>
          <w:rStyle w:val="StyleUnderline"/>
        </w:rPr>
        <w:t xml:space="preserve"> in </w:t>
      </w:r>
      <w:r w:rsidRPr="001A0C86">
        <w:rPr>
          <w:rStyle w:val="StyleUnderline"/>
          <w:highlight w:val="cyan"/>
        </w:rPr>
        <w:t xml:space="preserve">addressing </w:t>
      </w:r>
      <w:r w:rsidRPr="001A0C86">
        <w:rPr>
          <w:rStyle w:val="Emphasis"/>
          <w:highlight w:val="cyan"/>
        </w:rPr>
        <w:t>climate</w:t>
      </w:r>
      <w:r w:rsidRPr="00EA3E21">
        <w:rPr>
          <w:rStyle w:val="StyleUnderline"/>
        </w:rPr>
        <w:t xml:space="preserve"> change, </w:t>
      </w:r>
      <w:r w:rsidRPr="00076E07">
        <w:rPr>
          <w:rStyle w:val="StyleUnderline"/>
        </w:rPr>
        <w:t>as well as</w:t>
      </w:r>
      <w:r w:rsidRPr="00EA3E21">
        <w:rPr>
          <w:rStyle w:val="StyleUnderline"/>
        </w:rPr>
        <w:t xml:space="preserve"> a </w:t>
      </w:r>
      <w:r w:rsidRPr="00EA3E21">
        <w:rPr>
          <w:rStyle w:val="Emphasis"/>
        </w:rPr>
        <w:t>host</w:t>
      </w:r>
      <w:r w:rsidRPr="00EA3E21">
        <w:rPr>
          <w:rStyle w:val="StyleUnderline"/>
        </w:rPr>
        <w:t xml:space="preserve"> of other global problems and their domestic implications</w:t>
      </w:r>
      <w:r w:rsidRPr="00EA3E21">
        <w:rPr>
          <w:sz w:val="16"/>
        </w:rPr>
        <w:t xml:space="preserve">. 38 </w:t>
      </w:r>
      <w:r w:rsidRPr="00EA3E21">
        <w:rPr>
          <w:rStyle w:val="StyleUnderline"/>
        </w:rPr>
        <w:t>These include</w:t>
      </w:r>
      <w:r w:rsidRPr="00EA3E21">
        <w:rPr>
          <w:sz w:val="16"/>
        </w:rPr>
        <w:t xml:space="preserve"> (to varying degrees in different countries) </w:t>
      </w:r>
      <w:r w:rsidRPr="001A0C86">
        <w:rPr>
          <w:rStyle w:val="Emphasis"/>
          <w:highlight w:val="cyan"/>
        </w:rPr>
        <w:t>pollution</w:t>
      </w:r>
      <w:r w:rsidRPr="00EA3E21">
        <w:rPr>
          <w:rStyle w:val="StyleUnderline"/>
        </w:rPr>
        <w:t xml:space="preserve"> and </w:t>
      </w:r>
      <w:r w:rsidRPr="001A0C86">
        <w:rPr>
          <w:rStyle w:val="Emphasis"/>
          <w:highlight w:val="cyan"/>
        </w:rPr>
        <w:t>biod</w:t>
      </w:r>
      <w:r w:rsidRPr="00EA3E21">
        <w:rPr>
          <w:rStyle w:val="Emphasis"/>
        </w:rPr>
        <w:t>iversity loss</w:t>
      </w:r>
      <w:r w:rsidRPr="00EA3E21">
        <w:rPr>
          <w:rStyle w:val="StyleUnderline"/>
        </w:rPr>
        <w:t xml:space="preserve">, </w:t>
      </w:r>
      <w:r w:rsidRPr="001A0C86">
        <w:rPr>
          <w:rStyle w:val="Emphasis"/>
          <w:highlight w:val="cyan"/>
        </w:rPr>
        <w:t>nuclear waste</w:t>
      </w:r>
      <w:r w:rsidRPr="00EA3E21">
        <w:rPr>
          <w:rStyle w:val="StyleUnderline"/>
        </w:rPr>
        <w:t xml:space="preserve"> management, nuclear </w:t>
      </w:r>
      <w:r w:rsidRPr="001A0C86">
        <w:rPr>
          <w:rStyle w:val="Emphasis"/>
          <w:highlight w:val="cyan"/>
        </w:rPr>
        <w:t>prolif</w:t>
      </w:r>
      <w:r w:rsidRPr="00EA3E21">
        <w:rPr>
          <w:rStyle w:val="StyleUnderline"/>
        </w:rPr>
        <w:t xml:space="preserve">eration, </w:t>
      </w:r>
      <w:r w:rsidRPr="001A0C86">
        <w:rPr>
          <w:rStyle w:val="Emphasis"/>
          <w:highlight w:val="cyan"/>
        </w:rPr>
        <w:t>cyber</w:t>
      </w:r>
      <w:r w:rsidRPr="00EA3E21">
        <w:rPr>
          <w:rStyle w:val="Emphasis"/>
        </w:rPr>
        <w:t>-(in)security</w:t>
      </w:r>
      <w:r w:rsidRPr="00EA3E21">
        <w:rPr>
          <w:rStyle w:val="StyleUnderline"/>
        </w:rPr>
        <w:t xml:space="preserve">, </w:t>
      </w:r>
      <w:r w:rsidRPr="001A0C86">
        <w:rPr>
          <w:rStyle w:val="Emphasis"/>
          <w:highlight w:val="cyan"/>
        </w:rPr>
        <w:t>financial insecurity</w:t>
      </w:r>
      <w:r w:rsidRPr="00EA3E21">
        <w:rPr>
          <w:rStyle w:val="StyleUnderline"/>
        </w:rPr>
        <w:t xml:space="preserve">, </w:t>
      </w:r>
      <w:r w:rsidRPr="00EA3E21">
        <w:rPr>
          <w:rStyle w:val="Emphasis"/>
        </w:rPr>
        <w:t>business flight</w:t>
      </w:r>
      <w:r w:rsidRPr="00EA3E21">
        <w:rPr>
          <w:rStyle w:val="StyleUnderline"/>
        </w:rPr>
        <w:t xml:space="preserve">, growing wealth </w:t>
      </w:r>
      <w:r w:rsidRPr="001A0C86">
        <w:rPr>
          <w:rStyle w:val="Emphasis"/>
          <w:highlight w:val="cyan"/>
        </w:rPr>
        <w:t>inequality</w:t>
      </w:r>
      <w:r w:rsidRPr="00EA3E21">
        <w:rPr>
          <w:rStyle w:val="StyleUnderline"/>
        </w:rPr>
        <w:t xml:space="preserve">, public </w:t>
      </w:r>
      <w:r w:rsidRPr="001A0C86">
        <w:rPr>
          <w:rStyle w:val="Emphasis"/>
          <w:highlight w:val="cyan"/>
        </w:rPr>
        <w:t>debt</w:t>
      </w:r>
      <w:r w:rsidRPr="00EA3E21">
        <w:rPr>
          <w:rStyle w:val="Emphasis"/>
        </w:rPr>
        <w:t xml:space="preserve"> management</w:t>
      </w:r>
      <w:r w:rsidRPr="00EA3E21">
        <w:rPr>
          <w:rStyle w:val="StyleUnderline"/>
        </w:rPr>
        <w:t xml:space="preserve">, </w:t>
      </w:r>
      <w:r w:rsidRPr="001A0C86">
        <w:rPr>
          <w:rStyle w:val="Emphasis"/>
          <w:highlight w:val="cyan"/>
        </w:rPr>
        <w:t>migration</w:t>
      </w:r>
      <w:r w:rsidRPr="00EA3E21">
        <w:rPr>
          <w:rStyle w:val="StyleUnderline"/>
        </w:rPr>
        <w:t xml:space="preserve">, </w:t>
      </w:r>
      <w:r w:rsidRPr="00EA3E21">
        <w:rPr>
          <w:rStyle w:val="Emphasis"/>
        </w:rPr>
        <w:t xml:space="preserve">intercultural </w:t>
      </w:r>
      <w:r w:rsidRPr="001A0C86">
        <w:rPr>
          <w:rStyle w:val="Emphasis"/>
          <w:highlight w:val="cyan"/>
        </w:rPr>
        <w:t>integration</w:t>
      </w:r>
      <w:r w:rsidRPr="001A0C86">
        <w:rPr>
          <w:rStyle w:val="StyleUnderline"/>
          <w:highlight w:val="cyan"/>
        </w:rPr>
        <w:t xml:space="preserve">, and </w:t>
      </w:r>
      <w:r w:rsidRPr="001A0C86">
        <w:rPr>
          <w:rStyle w:val="Emphasis"/>
          <w:highlight w:val="cyan"/>
        </w:rPr>
        <w:t>terror</w:t>
      </w:r>
      <w:r w:rsidRPr="00EA3E21">
        <w:rPr>
          <w:rStyle w:val="Emphasis"/>
        </w:rPr>
        <w:t>ist radicalization</w:t>
      </w:r>
      <w:r w:rsidRPr="00EA3E21">
        <w:rPr>
          <w:rStyle w:val="StyleUnderline"/>
        </w:rPr>
        <w:t>. The supranational institutions that</w:t>
      </w:r>
      <w:r w:rsidRPr="00EA3E21">
        <w:rPr>
          <w:sz w:val="16"/>
        </w:rPr>
        <w:t xml:space="preserve"> these </w:t>
      </w:r>
      <w:r w:rsidRPr="00EA3E21">
        <w:rPr>
          <w:rStyle w:val="StyleUnderline"/>
        </w:rPr>
        <w:t>governments</w:t>
      </w:r>
      <w:r w:rsidRPr="00EA3E21">
        <w:rPr>
          <w:sz w:val="16"/>
        </w:rPr>
        <w:t xml:space="preserve"> have </w:t>
      </w:r>
      <w:r w:rsidRPr="00EA3E21">
        <w:rPr>
          <w:rStyle w:val="StyleUnderline"/>
        </w:rPr>
        <w:t xml:space="preserve">created and supported, like the </w:t>
      </w:r>
      <w:r w:rsidRPr="00EA3E21">
        <w:rPr>
          <w:rStyle w:val="Emphasis"/>
        </w:rPr>
        <w:t>U</w:t>
      </w:r>
      <w:r w:rsidRPr="00EA3E21">
        <w:rPr>
          <w:sz w:val="16"/>
        </w:rPr>
        <w:t xml:space="preserve">nited </w:t>
      </w:r>
      <w:r w:rsidRPr="00EA3E21">
        <w:rPr>
          <w:rStyle w:val="Emphasis"/>
        </w:rPr>
        <w:t>N</w:t>
      </w:r>
      <w:r w:rsidRPr="00EA3E21">
        <w:rPr>
          <w:sz w:val="16"/>
        </w:rPr>
        <w:t xml:space="preserve">ations </w:t>
      </w:r>
      <w:r w:rsidRPr="00EA3E21">
        <w:rPr>
          <w:rStyle w:val="StyleUnderline"/>
        </w:rPr>
        <w:t>and</w:t>
      </w:r>
      <w:r w:rsidRPr="00EA3E21">
        <w:rPr>
          <w:sz w:val="16"/>
        </w:rPr>
        <w:t xml:space="preserve"> the </w:t>
      </w:r>
      <w:r w:rsidRPr="00EA3E21">
        <w:rPr>
          <w:rStyle w:val="Emphasis"/>
        </w:rPr>
        <w:t>E</w:t>
      </w:r>
      <w:r w:rsidRPr="00EA3E21">
        <w:rPr>
          <w:sz w:val="16"/>
        </w:rPr>
        <w:t xml:space="preserve">uropean </w:t>
      </w:r>
      <w:r w:rsidRPr="00EA3E21">
        <w:rPr>
          <w:rStyle w:val="Emphasis"/>
        </w:rPr>
        <w:t>U</w:t>
      </w:r>
      <w:r w:rsidRPr="00EA3E21">
        <w:rPr>
          <w:sz w:val="16"/>
        </w:rPr>
        <w:t xml:space="preserve">nion, </w:t>
      </w:r>
      <w:r w:rsidRPr="00EA3E21">
        <w:rPr>
          <w:rStyle w:val="StyleUnderline"/>
        </w:rPr>
        <w:t>have not been</w:t>
      </w:r>
      <w:r w:rsidRPr="00EA3E21">
        <w:rPr>
          <w:sz w:val="16"/>
        </w:rPr>
        <w:t xml:space="preserve"> particularly </w:t>
      </w:r>
      <w:r w:rsidRPr="00EA3E21">
        <w:rPr>
          <w:rStyle w:val="StyleUnderline"/>
        </w:rPr>
        <w:t>successful</w:t>
      </w:r>
      <w:r w:rsidRPr="00EA3E21">
        <w:rPr>
          <w:sz w:val="16"/>
        </w:rPr>
        <w:t xml:space="preserve"> in addressing these issues either. 39</w:t>
      </w:r>
    </w:p>
    <w:p w14:paraId="2C84EA91" w14:textId="77777777" w:rsidR="00512C2A" w:rsidRPr="00EA3E21" w:rsidRDefault="00512C2A" w:rsidP="00512C2A">
      <w:pPr>
        <w:rPr>
          <w:sz w:val="16"/>
        </w:rPr>
      </w:pPr>
      <w:r w:rsidRPr="00EA3E21">
        <w:rPr>
          <w:rStyle w:val="StyleUnderline"/>
        </w:rPr>
        <w:t>In</w:t>
      </w:r>
      <w:r w:rsidRPr="00EA3E21">
        <w:rPr>
          <w:sz w:val="16"/>
        </w:rPr>
        <w:t xml:space="preserve"> many </w:t>
      </w:r>
      <w:r w:rsidRPr="00EA3E21">
        <w:rPr>
          <w:rStyle w:val="StyleUnderline"/>
        </w:rPr>
        <w:t xml:space="preserve">democratic countries, </w:t>
      </w:r>
      <w:r w:rsidRPr="001A0C86">
        <w:rPr>
          <w:rStyle w:val="StyleUnderline"/>
          <w:highlight w:val="cyan"/>
        </w:rPr>
        <w:t>citizens are</w:t>
      </w:r>
      <w:r w:rsidRPr="00EA3E21">
        <w:rPr>
          <w:sz w:val="16"/>
        </w:rPr>
        <w:t xml:space="preserve"> not only </w:t>
      </w:r>
      <w:r w:rsidRPr="001A0C86">
        <w:rPr>
          <w:rStyle w:val="StyleUnderline"/>
          <w:highlight w:val="cyan"/>
        </w:rPr>
        <w:t>frustrated with</w:t>
      </w:r>
      <w:r w:rsidRPr="00EA3E21">
        <w:rPr>
          <w:rStyle w:val="StyleUnderline"/>
        </w:rPr>
        <w:t xml:space="preserve"> the</w:t>
      </w:r>
      <w:r w:rsidRPr="00EA3E21">
        <w:rPr>
          <w:sz w:val="16"/>
        </w:rPr>
        <w:t xml:space="preserve"> relatively </w:t>
      </w:r>
      <w:r w:rsidRPr="001A0C86">
        <w:rPr>
          <w:rStyle w:val="Emphasis"/>
          <w:highlight w:val="cyan"/>
        </w:rPr>
        <w:t>poor performances</w:t>
      </w:r>
      <w:r w:rsidRPr="00EA3E21">
        <w:rPr>
          <w:rStyle w:val="StyleUnderline"/>
        </w:rPr>
        <w:t xml:space="preserve"> of</w:t>
      </w:r>
      <w:r w:rsidRPr="00EA3E21">
        <w:rPr>
          <w:sz w:val="16"/>
        </w:rPr>
        <w:t xml:space="preserve"> their </w:t>
      </w:r>
      <w:r w:rsidRPr="00EA3E21">
        <w:rPr>
          <w:rStyle w:val="StyleUnderline"/>
        </w:rPr>
        <w:t>governments</w:t>
      </w:r>
      <w:r w:rsidRPr="00EA3E21">
        <w:rPr>
          <w:sz w:val="16"/>
        </w:rPr>
        <w:t xml:space="preserve">, but also increasingly resentful of institutions and procedures that they perceive as inaccessible, arcane, </w:t>
      </w:r>
      <w:r w:rsidRPr="001A0C86">
        <w:rPr>
          <w:rStyle w:val="Emphasis"/>
          <w:highlight w:val="cyan"/>
        </w:rPr>
        <w:t>dominated</w:t>
      </w:r>
      <w:r w:rsidRPr="001A0C86">
        <w:rPr>
          <w:rStyle w:val="StyleUnderline"/>
          <w:highlight w:val="cyan"/>
        </w:rPr>
        <w:t xml:space="preserve"> by </w:t>
      </w:r>
      <w:r w:rsidRPr="001A0C86">
        <w:rPr>
          <w:rStyle w:val="Emphasis"/>
          <w:highlight w:val="cyan"/>
        </w:rPr>
        <w:t>partisan interests</w:t>
      </w:r>
      <w:r w:rsidRPr="001A0C86">
        <w:rPr>
          <w:rStyle w:val="StyleUnderline"/>
          <w:highlight w:val="cyan"/>
        </w:rPr>
        <w:t xml:space="preserve">, crowded with </w:t>
      </w:r>
      <w:r w:rsidRPr="001A0C86">
        <w:rPr>
          <w:rStyle w:val="Emphasis"/>
          <w:highlight w:val="cyan"/>
        </w:rPr>
        <w:t>rent-seekers</w:t>
      </w:r>
      <w:r w:rsidRPr="00EA3E21">
        <w:rPr>
          <w:rStyle w:val="StyleUnderline"/>
        </w:rPr>
        <w:t>, and</w:t>
      </w:r>
      <w:r w:rsidRPr="00EA3E21">
        <w:rPr>
          <w:sz w:val="16"/>
        </w:rPr>
        <w:t xml:space="preserve"> generally </w:t>
      </w:r>
      <w:r w:rsidRPr="001A0C86">
        <w:rPr>
          <w:rStyle w:val="Emphasis"/>
          <w:highlight w:val="cyan"/>
        </w:rPr>
        <w:t>detached</w:t>
      </w:r>
      <w:r w:rsidRPr="001A0C86">
        <w:rPr>
          <w:rStyle w:val="StyleUnderline"/>
          <w:highlight w:val="cyan"/>
        </w:rPr>
        <w:t xml:space="preserve"> and </w:t>
      </w:r>
      <w:r w:rsidRPr="001A0C86">
        <w:rPr>
          <w:rStyle w:val="Emphasis"/>
          <w:highlight w:val="cyan"/>
        </w:rPr>
        <w:t>unresponsive</w:t>
      </w:r>
      <w:r w:rsidRPr="00EA3E21">
        <w:rPr>
          <w:rStyle w:val="StyleUnderline"/>
        </w:rPr>
        <w:t xml:space="preserve"> to</w:t>
      </w:r>
      <w:r w:rsidRPr="00EA3E21">
        <w:rPr>
          <w:sz w:val="16"/>
        </w:rPr>
        <w:t xml:space="preserve"> their </w:t>
      </w:r>
      <w:r w:rsidRPr="00EA3E21">
        <w:rPr>
          <w:rStyle w:val="StyleUnderline"/>
        </w:rPr>
        <w:t>needs</w:t>
      </w:r>
      <w:r w:rsidRPr="00EA3E21">
        <w:rPr>
          <w:sz w:val="16"/>
        </w:rPr>
        <w:t xml:space="preserve"> and interests. 40</w:t>
      </w:r>
    </w:p>
    <w:p w14:paraId="02278210" w14:textId="77777777" w:rsidR="00512C2A" w:rsidRPr="00EA3E21" w:rsidRDefault="00512C2A" w:rsidP="00512C2A">
      <w:pPr>
        <w:rPr>
          <w:sz w:val="16"/>
        </w:rPr>
      </w:pPr>
      <w:r w:rsidRPr="00EA3E21">
        <w:rPr>
          <w:sz w:val="16"/>
        </w:rPr>
        <w:t xml:space="preserve">[*378]  A democratic deficit in many self-declared democracies has vividly been put on display in cases in which </w:t>
      </w:r>
      <w:r w:rsidRPr="00EA3E21">
        <w:rPr>
          <w:rStyle w:val="Emphasis"/>
        </w:rPr>
        <w:t xml:space="preserve">majority </w:t>
      </w:r>
      <w:r w:rsidRPr="001A0C86">
        <w:rPr>
          <w:rStyle w:val="Emphasis"/>
          <w:highlight w:val="cyan"/>
        </w:rPr>
        <w:t>preferences</w:t>
      </w:r>
      <w:r w:rsidRPr="00EA3E21">
        <w:rPr>
          <w:rStyle w:val="StyleUnderline"/>
        </w:rPr>
        <w:t xml:space="preserve"> have </w:t>
      </w:r>
      <w:r w:rsidRPr="001A0C86">
        <w:rPr>
          <w:rStyle w:val="Emphasis"/>
          <w:highlight w:val="cyan"/>
        </w:rPr>
        <w:t>failed</w:t>
      </w:r>
      <w:r w:rsidRPr="001A0C86">
        <w:rPr>
          <w:rStyle w:val="StyleUnderline"/>
          <w:highlight w:val="cyan"/>
        </w:rPr>
        <w:t xml:space="preserve"> to</w:t>
      </w:r>
      <w:r w:rsidRPr="00EA3E21">
        <w:rPr>
          <w:rStyle w:val="StyleUnderline"/>
        </w:rPr>
        <w:t xml:space="preserve"> be </w:t>
      </w:r>
      <w:r w:rsidRPr="001A0C86">
        <w:rPr>
          <w:rStyle w:val="Emphasis"/>
          <w:highlight w:val="cyan"/>
        </w:rPr>
        <w:t>translate</w:t>
      </w:r>
      <w:r w:rsidRPr="00EA3E21">
        <w:rPr>
          <w:rStyle w:val="StyleUnderline"/>
        </w:rPr>
        <w:t>d in</w:t>
      </w:r>
      <w:r w:rsidRPr="001A0C86">
        <w:rPr>
          <w:rStyle w:val="Emphasis"/>
          <w:highlight w:val="cyan"/>
        </w:rPr>
        <w:t>to</w:t>
      </w:r>
      <w:r w:rsidRPr="001A0C86">
        <w:rPr>
          <w:rStyle w:val="StyleUnderline"/>
          <w:highlight w:val="cyan"/>
        </w:rPr>
        <w:t xml:space="preserve"> policy. For example</w:t>
      </w:r>
      <w:r w:rsidRPr="00EA3E21">
        <w:rPr>
          <w:rStyle w:val="StyleUnderline"/>
        </w:rPr>
        <w:t xml:space="preserve">, in the </w:t>
      </w:r>
      <w:r w:rsidRPr="00EA3E21">
        <w:rPr>
          <w:rStyle w:val="Emphasis"/>
        </w:rPr>
        <w:t>U</w:t>
      </w:r>
      <w:r w:rsidRPr="00EA3E21">
        <w:rPr>
          <w:sz w:val="16"/>
        </w:rPr>
        <w:t xml:space="preserve">nited </w:t>
      </w:r>
      <w:r w:rsidRPr="00EA3E21">
        <w:rPr>
          <w:rStyle w:val="Emphasis"/>
        </w:rPr>
        <w:t>S</w:t>
      </w:r>
      <w:r w:rsidRPr="00EA3E21">
        <w:rPr>
          <w:sz w:val="16"/>
        </w:rPr>
        <w:t xml:space="preserve">tates, </w:t>
      </w:r>
      <w:r w:rsidRPr="00EA3E21">
        <w:rPr>
          <w:rStyle w:val="StyleUnderline"/>
        </w:rPr>
        <w:t>for at least the last twenty-five years, most</w:t>
      </w:r>
      <w:r w:rsidRPr="00EA3E21">
        <w:rPr>
          <w:sz w:val="16"/>
        </w:rPr>
        <w:t xml:space="preserve"> Americans have </w:t>
      </w:r>
      <w:r w:rsidRPr="00EA3E21">
        <w:rPr>
          <w:rStyle w:val="StyleUnderline"/>
        </w:rPr>
        <w:t xml:space="preserve">favored stricter </w:t>
      </w:r>
      <w:r w:rsidRPr="001A0C86">
        <w:rPr>
          <w:rStyle w:val="Emphasis"/>
          <w:highlight w:val="cyan"/>
        </w:rPr>
        <w:t>gun control</w:t>
      </w:r>
      <w:r w:rsidRPr="00EA3E21">
        <w:rPr>
          <w:rStyle w:val="StyleUnderline"/>
        </w:rPr>
        <w:t xml:space="preserve"> laws, yet</w:t>
      </w:r>
      <w:r w:rsidRPr="00EA3E21">
        <w:rPr>
          <w:sz w:val="16"/>
        </w:rPr>
        <w:t xml:space="preserve"> gun control </w:t>
      </w:r>
      <w:r w:rsidRPr="00EA3E21">
        <w:rPr>
          <w:rStyle w:val="StyleUnderline"/>
        </w:rPr>
        <w:t xml:space="preserve">laws have consistently been </w:t>
      </w:r>
      <w:r w:rsidRPr="00EA3E21">
        <w:rPr>
          <w:rStyle w:val="Emphasis"/>
        </w:rPr>
        <w:t>weakened</w:t>
      </w:r>
      <w:r w:rsidRPr="00EA3E21">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40B55AEE" w14:textId="77777777" w:rsidR="00512C2A" w:rsidRPr="006B636F" w:rsidRDefault="00512C2A" w:rsidP="00512C2A">
      <w:pPr>
        <w:pStyle w:val="Heading4"/>
        <w:rPr>
          <w:rFonts w:cs="Times New Roman"/>
        </w:rPr>
      </w:pPr>
      <w:r w:rsidRPr="006B636F">
        <w:rPr>
          <w:rFonts w:cs="Times New Roman"/>
        </w:rPr>
        <w:t>Warming’s not existential</w:t>
      </w:r>
    </w:p>
    <w:p w14:paraId="086E425F" w14:textId="77777777" w:rsidR="00512C2A" w:rsidRPr="006B636F" w:rsidRDefault="00512C2A" w:rsidP="00512C2A">
      <w:r w:rsidRPr="006B636F">
        <w:t xml:space="preserve">Zeke </w:t>
      </w:r>
      <w:r w:rsidRPr="006B636F">
        <w:rPr>
          <w:rStyle w:val="Style13ptBold"/>
        </w:rPr>
        <w:t>Hausfather &amp;</w:t>
      </w:r>
      <w:r w:rsidRPr="006B636F">
        <w:t xml:space="preserve"> Glen P. </w:t>
      </w:r>
      <w:r w:rsidRPr="006B636F">
        <w:rPr>
          <w:rStyle w:val="Style13ptBold"/>
        </w:rPr>
        <w:t>Peters 20</w:t>
      </w:r>
      <w:r w:rsidRPr="006B636F">
        <w:t>. *Director of climate and energy at the Breakthrough Institute in Oakland, California. **Research director at the CICERO Center for International Climate Research in Oslo, Norway. "Emissions – the ‘business as usual’ story is misleading". Nature. 1-29-2020. https://www.nature.com/articles/d41586-020-00177-3</w:t>
      </w:r>
    </w:p>
    <w:p w14:paraId="08F4DBD4" w14:textId="77777777" w:rsidR="00512C2A" w:rsidRPr="006B636F" w:rsidRDefault="00512C2A" w:rsidP="00512C2A">
      <w:pPr>
        <w:rPr>
          <w:sz w:val="16"/>
        </w:rPr>
      </w:pPr>
      <w:r w:rsidRPr="006B636F">
        <w:rPr>
          <w:sz w:val="16"/>
        </w:rPr>
        <w:t xml:space="preserve">In the lead-up to the 2014 IPCC Fifth Assessment Report (AR5), researchers developed four scenarios for what might happen to greenhouse-gas emissions and climate warming by 2100. They gave these scenarios a catchy title: Representative Concentration Pathways (RCPs)1. One describes a world in which global warming is kept well below 2 °C relative to pre-industrial temperatures (as nations later pledged to do under the Paris climate agreement in 2015); it is called RCP2.6. Another paints </w:t>
      </w:r>
      <w:r w:rsidRPr="006B636F">
        <w:rPr>
          <w:rStyle w:val="StyleUnderline"/>
        </w:rPr>
        <w:t xml:space="preserve">a </w:t>
      </w:r>
      <w:r w:rsidRPr="00AF3775">
        <w:rPr>
          <w:rStyle w:val="StyleUnderline"/>
          <w:highlight w:val="cyan"/>
        </w:rPr>
        <w:t>dystopian</w:t>
      </w:r>
      <w:r w:rsidRPr="006B636F">
        <w:rPr>
          <w:rStyle w:val="StyleUnderline"/>
        </w:rPr>
        <w:t xml:space="preserve"> future</w:t>
      </w:r>
      <w:r w:rsidRPr="006B636F">
        <w:rPr>
          <w:sz w:val="16"/>
        </w:rPr>
        <w:t xml:space="preserve"> that is </w:t>
      </w:r>
      <w:r w:rsidRPr="006B636F">
        <w:rPr>
          <w:rStyle w:val="StyleUnderline"/>
        </w:rPr>
        <w:t>fossil-fuel intensive</w:t>
      </w:r>
      <w:r w:rsidRPr="006B636F">
        <w:rPr>
          <w:sz w:val="16"/>
        </w:rPr>
        <w:t xml:space="preserve"> and </w:t>
      </w:r>
      <w:r w:rsidRPr="006B636F">
        <w:rPr>
          <w:rStyle w:val="StyleUnderline"/>
        </w:rPr>
        <w:t>excludes</w:t>
      </w:r>
      <w:r w:rsidRPr="006B636F">
        <w:rPr>
          <w:sz w:val="16"/>
        </w:rPr>
        <w:t xml:space="preserve"> any </w:t>
      </w:r>
      <w:r w:rsidRPr="006B636F">
        <w:rPr>
          <w:rStyle w:val="StyleUnderline"/>
        </w:rPr>
        <w:t>climate mitigation</w:t>
      </w:r>
      <w:r w:rsidRPr="006B636F">
        <w:rPr>
          <w:sz w:val="16"/>
        </w:rPr>
        <w:t xml:space="preserve"> policies, leading to nearly </w:t>
      </w:r>
      <w:r w:rsidRPr="00AF3775">
        <w:rPr>
          <w:rStyle w:val="Emphasis"/>
          <w:highlight w:val="cyan"/>
        </w:rPr>
        <w:t>5 °</w:t>
      </w:r>
      <w:r w:rsidRPr="006B636F">
        <w:rPr>
          <w:rStyle w:val="StyleUnderline"/>
        </w:rPr>
        <w:t xml:space="preserve">C </w:t>
      </w:r>
      <w:r w:rsidRPr="00AF3775">
        <w:rPr>
          <w:rStyle w:val="StyleUnderline"/>
          <w:highlight w:val="cyan"/>
        </w:rPr>
        <w:t>of warming</w:t>
      </w:r>
      <w:r w:rsidRPr="006B636F">
        <w:rPr>
          <w:sz w:val="16"/>
        </w:rPr>
        <w:t xml:space="preserve"> by the end of the century2,3. That one is named RCP8.5.</w:t>
      </w:r>
    </w:p>
    <w:p w14:paraId="34A21907" w14:textId="77777777" w:rsidR="00512C2A" w:rsidRPr="006B636F" w:rsidRDefault="00512C2A" w:rsidP="00512C2A">
      <w:pPr>
        <w:rPr>
          <w:sz w:val="16"/>
        </w:rPr>
      </w:pPr>
      <w:r w:rsidRPr="006B636F">
        <w:rPr>
          <w:sz w:val="16"/>
        </w:rPr>
        <w:t xml:space="preserve">RCP8.5 was intended to explore </w:t>
      </w:r>
      <w:r w:rsidRPr="006B636F">
        <w:rPr>
          <w:rStyle w:val="StyleUnderline"/>
        </w:rPr>
        <w:t xml:space="preserve">an </w:t>
      </w:r>
      <w:r w:rsidRPr="006B636F">
        <w:rPr>
          <w:rStyle w:val="Emphasis"/>
        </w:rPr>
        <w:t>unlikely</w:t>
      </w:r>
      <w:r w:rsidRPr="006B636F">
        <w:rPr>
          <w:rStyle w:val="StyleUnderline"/>
        </w:rPr>
        <w:t xml:space="preserve"> high-risk future</w:t>
      </w:r>
      <w:r w:rsidRPr="006B636F">
        <w:rPr>
          <w:sz w:val="16"/>
        </w:rPr>
        <w:t xml:space="preserve">2. But </w:t>
      </w:r>
      <w:r w:rsidRPr="006B636F">
        <w:rPr>
          <w:rStyle w:val="StyleUnderline"/>
        </w:rPr>
        <w:t>it has been widely used by some experts, policymakers and the media</w:t>
      </w:r>
      <w:r w:rsidRPr="006B636F">
        <w:rPr>
          <w:sz w:val="16"/>
        </w:rPr>
        <w:t xml:space="preserve"> as something else entirely: </w:t>
      </w:r>
      <w:r w:rsidRPr="006B636F">
        <w:rPr>
          <w:rStyle w:val="StyleUnderline"/>
        </w:rPr>
        <w:t>as a likely ‘</w:t>
      </w:r>
      <w:r w:rsidRPr="00AF3775">
        <w:rPr>
          <w:rStyle w:val="Emphasis"/>
          <w:highlight w:val="cyan"/>
        </w:rPr>
        <w:t>business as usual</w:t>
      </w:r>
      <w:r w:rsidRPr="006B636F">
        <w:rPr>
          <w:rStyle w:val="StyleUnderline"/>
        </w:rPr>
        <w:t xml:space="preserve">’ outcome. A sizeable portion of the literature on climate impacts refers to RCP8.5 as business as usual, </w:t>
      </w:r>
      <w:r w:rsidRPr="00AF3775">
        <w:rPr>
          <w:rStyle w:val="Emphasis"/>
          <w:highlight w:val="cyan"/>
        </w:rPr>
        <w:t>implying</w:t>
      </w:r>
      <w:r w:rsidRPr="006B636F">
        <w:rPr>
          <w:sz w:val="16"/>
        </w:rPr>
        <w:t xml:space="preserve"> that </w:t>
      </w:r>
      <w:r w:rsidRPr="00AF3775">
        <w:rPr>
          <w:rStyle w:val="Emphasis"/>
          <w:highlight w:val="cyan"/>
        </w:rPr>
        <w:t>it is probable</w:t>
      </w:r>
      <w:r w:rsidRPr="006B636F">
        <w:rPr>
          <w:rStyle w:val="StyleUnderline"/>
        </w:rPr>
        <w:t xml:space="preserve"> in the absence of </w:t>
      </w:r>
      <w:r w:rsidRPr="006B636F">
        <w:rPr>
          <w:rStyle w:val="Emphasis"/>
        </w:rPr>
        <w:t>stringent</w:t>
      </w:r>
      <w:r w:rsidRPr="006B636F">
        <w:rPr>
          <w:rStyle w:val="StyleUnderline"/>
        </w:rPr>
        <w:t xml:space="preserve"> climate </w:t>
      </w:r>
      <w:r w:rsidRPr="006B636F">
        <w:rPr>
          <w:rStyle w:val="Emphasis"/>
        </w:rPr>
        <w:t>mitigation</w:t>
      </w:r>
      <w:r w:rsidRPr="006B636F">
        <w:rPr>
          <w:rStyle w:val="StyleUnderline"/>
        </w:rPr>
        <w:t>. The media then</w:t>
      </w:r>
      <w:r w:rsidRPr="006B636F">
        <w:rPr>
          <w:sz w:val="16"/>
        </w:rPr>
        <w:t xml:space="preserve"> often </w:t>
      </w:r>
      <w:r w:rsidRPr="006B636F">
        <w:rPr>
          <w:rStyle w:val="StyleUnderline"/>
        </w:rPr>
        <w:t>amplifies this message</w:t>
      </w:r>
      <w:r w:rsidRPr="006B636F">
        <w:rPr>
          <w:sz w:val="16"/>
        </w:rPr>
        <w:t xml:space="preserve">, sometimes without communicating the nuances. </w:t>
      </w:r>
      <w:r w:rsidRPr="006B636F">
        <w:rPr>
          <w:rStyle w:val="StyleUnderline"/>
        </w:rPr>
        <w:t xml:space="preserve">This results in </w:t>
      </w:r>
      <w:r w:rsidRPr="006B636F">
        <w:rPr>
          <w:rStyle w:val="Emphasis"/>
        </w:rPr>
        <w:t>further confusion</w:t>
      </w:r>
      <w:r w:rsidRPr="006B636F">
        <w:rPr>
          <w:rStyle w:val="StyleUnderline"/>
        </w:rPr>
        <w:t xml:space="preserve"> regarding probable emissions outcomes</w:t>
      </w:r>
      <w:r w:rsidRPr="006B636F">
        <w:rPr>
          <w:sz w:val="16"/>
        </w:rPr>
        <w:t>, because many climate researchers are not familiar with the details of these scenarios in the energy-modelling literature.</w:t>
      </w:r>
    </w:p>
    <w:p w14:paraId="49A6E02F" w14:textId="77777777" w:rsidR="00512C2A" w:rsidRPr="006B636F" w:rsidRDefault="00512C2A" w:rsidP="00512C2A">
      <w:pPr>
        <w:rPr>
          <w:sz w:val="16"/>
        </w:rPr>
      </w:pPr>
      <w:r w:rsidRPr="006B636F">
        <w:rPr>
          <w:rStyle w:val="StyleUnderline"/>
        </w:rPr>
        <w:t>This is particularly problematic when the worst-case scenario is contrasted with the most optimistic one</w:t>
      </w:r>
      <w:r w:rsidRPr="006B636F">
        <w:rPr>
          <w:sz w:val="16"/>
        </w:rPr>
        <w:t xml:space="preserve">, especially in high-profile scholarly work. This includes studies by the IPCC, such as AR5 and last year’s special report on the impact of climate change on the ocean and cryosphere4. </w:t>
      </w:r>
      <w:r w:rsidRPr="006B636F">
        <w:rPr>
          <w:rStyle w:val="StyleUnderline"/>
        </w:rPr>
        <w:t xml:space="preserve">The </w:t>
      </w:r>
      <w:r w:rsidRPr="00AF3775">
        <w:rPr>
          <w:rStyle w:val="StyleUnderline"/>
          <w:highlight w:val="cyan"/>
        </w:rPr>
        <w:t>focus becomes</w:t>
      </w:r>
      <w:r w:rsidRPr="006B636F">
        <w:rPr>
          <w:rStyle w:val="StyleUnderline"/>
        </w:rPr>
        <w:t xml:space="preserve"> the </w:t>
      </w:r>
      <w:r w:rsidRPr="00AF3775">
        <w:rPr>
          <w:rStyle w:val="Emphasis"/>
          <w:highlight w:val="cyan"/>
        </w:rPr>
        <w:t>extremes</w:t>
      </w:r>
      <w:r w:rsidRPr="00AF3775">
        <w:rPr>
          <w:rStyle w:val="StyleUnderline"/>
          <w:highlight w:val="cyan"/>
        </w:rPr>
        <w:t>, rather than</w:t>
      </w:r>
      <w:r w:rsidRPr="006B636F">
        <w:rPr>
          <w:rStyle w:val="StyleUnderline"/>
        </w:rPr>
        <w:t xml:space="preserve"> the multitude of </w:t>
      </w:r>
      <w:r w:rsidRPr="00AF3775">
        <w:rPr>
          <w:rStyle w:val="Emphasis"/>
          <w:highlight w:val="cyan"/>
        </w:rPr>
        <w:t>more likely pathways</w:t>
      </w:r>
      <w:r w:rsidRPr="006B636F">
        <w:rPr>
          <w:rStyle w:val="StyleUnderline"/>
        </w:rPr>
        <w:t xml:space="preserve"> in between</w:t>
      </w:r>
      <w:r w:rsidRPr="006B636F">
        <w:rPr>
          <w:sz w:val="16"/>
        </w:rPr>
        <w:t>.</w:t>
      </w:r>
    </w:p>
    <w:p w14:paraId="21F33F39" w14:textId="77777777" w:rsidR="00512C2A" w:rsidRPr="006B636F" w:rsidRDefault="00512C2A" w:rsidP="00512C2A">
      <w:pPr>
        <w:rPr>
          <w:sz w:val="16"/>
        </w:rPr>
      </w:pPr>
      <w:r w:rsidRPr="006B636F">
        <w:rPr>
          <w:sz w:val="16"/>
        </w:rPr>
        <w:t xml:space="preserve">Happily — and that’s a word we climatologists rarely get to use — </w:t>
      </w:r>
      <w:r w:rsidRPr="006B636F">
        <w:rPr>
          <w:rStyle w:val="StyleUnderline"/>
        </w:rPr>
        <w:t xml:space="preserve">the </w:t>
      </w:r>
      <w:r w:rsidRPr="00AF3775">
        <w:rPr>
          <w:rStyle w:val="StyleUnderline"/>
          <w:highlight w:val="cyan"/>
        </w:rPr>
        <w:t>world imagined</w:t>
      </w:r>
      <w:r w:rsidRPr="006B636F">
        <w:rPr>
          <w:rStyle w:val="StyleUnderline"/>
        </w:rPr>
        <w:t xml:space="preserve"> in RCP8.5 is one that</w:t>
      </w:r>
      <w:r w:rsidRPr="006B636F">
        <w:rPr>
          <w:sz w:val="16"/>
        </w:rPr>
        <w:t xml:space="preserve">, in our view, </w:t>
      </w:r>
      <w:r w:rsidRPr="00AF3775">
        <w:rPr>
          <w:rStyle w:val="StyleUnderline"/>
          <w:highlight w:val="cyan"/>
        </w:rPr>
        <w:t xml:space="preserve">becomes </w:t>
      </w:r>
      <w:r w:rsidRPr="00AF3775">
        <w:rPr>
          <w:rStyle w:val="Emphasis"/>
          <w:highlight w:val="cyan"/>
        </w:rPr>
        <w:t>increasingly implausible</w:t>
      </w:r>
      <w:r w:rsidRPr="006B636F">
        <w:rPr>
          <w:rStyle w:val="StyleUnderline"/>
        </w:rPr>
        <w:t xml:space="preserve"> with </w:t>
      </w:r>
      <w:r w:rsidRPr="00AF3775">
        <w:rPr>
          <w:rStyle w:val="StyleUnderline"/>
          <w:highlight w:val="cyan"/>
        </w:rPr>
        <w:t>every</w:t>
      </w:r>
      <w:r w:rsidRPr="006B636F">
        <w:rPr>
          <w:rStyle w:val="StyleUnderline"/>
        </w:rPr>
        <w:t xml:space="preserve"> passing </w:t>
      </w:r>
      <w:r w:rsidRPr="00AF3775">
        <w:rPr>
          <w:rStyle w:val="StyleUnderline"/>
          <w:highlight w:val="cyan"/>
        </w:rPr>
        <w:t>year</w:t>
      </w:r>
      <w:r w:rsidRPr="006B636F">
        <w:rPr>
          <w:sz w:val="16"/>
        </w:rPr>
        <w:t xml:space="preserve">5. </w:t>
      </w:r>
      <w:r w:rsidRPr="006B636F">
        <w:rPr>
          <w:rStyle w:val="StyleUnderline"/>
        </w:rPr>
        <w:t>Emission pathways to get to RCP8.5</w:t>
      </w:r>
      <w:r w:rsidRPr="006B636F">
        <w:rPr>
          <w:sz w:val="16"/>
        </w:rPr>
        <w:t xml:space="preserve"> generally </w:t>
      </w:r>
      <w:r w:rsidRPr="006B636F">
        <w:rPr>
          <w:rStyle w:val="StyleUnderline"/>
        </w:rPr>
        <w:t xml:space="preserve">require an unprecedented </w:t>
      </w:r>
      <w:r w:rsidRPr="006B636F">
        <w:rPr>
          <w:rStyle w:val="Emphasis"/>
        </w:rPr>
        <w:t>fivefold increase</w:t>
      </w:r>
      <w:r w:rsidRPr="006B636F">
        <w:rPr>
          <w:rStyle w:val="StyleUnderline"/>
        </w:rPr>
        <w:t xml:space="preserve"> in coal use by the end of the century, an amount larger than some estimates of recoverable coal reserves</w:t>
      </w:r>
      <w:r w:rsidRPr="006B636F">
        <w:rPr>
          <w:sz w:val="16"/>
        </w:rPr>
        <w:t xml:space="preserve">6. It is thought that </w:t>
      </w:r>
      <w:r w:rsidRPr="006B636F">
        <w:rPr>
          <w:rStyle w:val="StyleUnderline"/>
        </w:rPr>
        <w:t>global coal use peaked in 2013</w:t>
      </w:r>
      <w:r w:rsidRPr="006B636F">
        <w:rPr>
          <w:sz w:val="16"/>
        </w:rPr>
        <w:t xml:space="preserve">, and although increases are still possible, </w:t>
      </w:r>
      <w:r w:rsidRPr="006B636F">
        <w:rPr>
          <w:rStyle w:val="StyleUnderline"/>
        </w:rPr>
        <w:t xml:space="preserve">many energy forecasts expect it to </w:t>
      </w:r>
      <w:r w:rsidRPr="006B636F">
        <w:rPr>
          <w:rStyle w:val="Emphasis"/>
        </w:rPr>
        <w:t>flatline</w:t>
      </w:r>
      <w:r w:rsidRPr="006B636F">
        <w:rPr>
          <w:rStyle w:val="StyleUnderline"/>
        </w:rPr>
        <w:t xml:space="preserve"> over the next few decades</w:t>
      </w:r>
      <w:r w:rsidRPr="006B636F">
        <w:rPr>
          <w:sz w:val="16"/>
        </w:rPr>
        <w:t xml:space="preserve">7. Furthermore, </w:t>
      </w:r>
      <w:r w:rsidRPr="006B636F">
        <w:rPr>
          <w:rStyle w:val="StyleUnderline"/>
        </w:rPr>
        <w:t xml:space="preserve">the falling cost of clean energy sources is a trend that is </w:t>
      </w:r>
      <w:r w:rsidRPr="006B636F">
        <w:rPr>
          <w:rStyle w:val="Emphasis"/>
        </w:rPr>
        <w:t>unlikely to reverse</w:t>
      </w:r>
      <w:r w:rsidRPr="006B636F">
        <w:rPr>
          <w:rStyle w:val="StyleUnderline"/>
        </w:rPr>
        <w:t>, even in the absence of new climate policies</w:t>
      </w:r>
      <w:r w:rsidRPr="006B636F">
        <w:rPr>
          <w:sz w:val="16"/>
        </w:rPr>
        <w:t>7.</w:t>
      </w:r>
    </w:p>
    <w:p w14:paraId="0BCD2083" w14:textId="77777777" w:rsidR="00512C2A" w:rsidRPr="006B636F" w:rsidRDefault="00512C2A" w:rsidP="00512C2A">
      <w:pPr>
        <w:rPr>
          <w:sz w:val="16"/>
        </w:rPr>
      </w:pPr>
      <w:r w:rsidRPr="006B636F">
        <w:rPr>
          <w:sz w:val="16"/>
        </w:rPr>
        <w:t xml:space="preserve">Assessment of current policies suggests that </w:t>
      </w:r>
      <w:r w:rsidRPr="006B636F">
        <w:rPr>
          <w:rStyle w:val="StyleUnderline"/>
        </w:rPr>
        <w:t xml:space="preserve">the world is </w:t>
      </w:r>
      <w:r w:rsidRPr="00AF3775">
        <w:rPr>
          <w:rStyle w:val="StyleUnderline"/>
          <w:highlight w:val="cyan"/>
        </w:rPr>
        <w:t>on course for</w:t>
      </w:r>
      <w:r w:rsidRPr="006B636F">
        <w:rPr>
          <w:rStyle w:val="StyleUnderline"/>
        </w:rPr>
        <w:t xml:space="preserve"> around </w:t>
      </w:r>
      <w:r w:rsidRPr="00AF3775">
        <w:rPr>
          <w:rStyle w:val="Emphasis"/>
          <w:highlight w:val="cyan"/>
        </w:rPr>
        <w:t>3 °</w:t>
      </w:r>
      <w:r w:rsidRPr="006B636F">
        <w:rPr>
          <w:rStyle w:val="StyleUnderline"/>
        </w:rPr>
        <w:t>C of warming</w:t>
      </w:r>
      <w:r w:rsidRPr="006B636F">
        <w:rPr>
          <w:sz w:val="16"/>
        </w:rPr>
        <w:t xml:space="preserve"> above pre-industrial levels </w:t>
      </w:r>
      <w:r w:rsidRPr="006B636F">
        <w:rPr>
          <w:rStyle w:val="StyleUnderline"/>
        </w:rPr>
        <w:t>by the end of the century</w:t>
      </w:r>
      <w:r w:rsidRPr="006B636F">
        <w:rPr>
          <w:sz w:val="16"/>
        </w:rPr>
        <w:t xml:space="preserve"> — still a catastrophic outcome, but </w:t>
      </w:r>
      <w:r w:rsidRPr="006B636F">
        <w:rPr>
          <w:rStyle w:val="Emphasis"/>
        </w:rPr>
        <w:t>a long way</w:t>
      </w:r>
      <w:r w:rsidRPr="006B636F">
        <w:rPr>
          <w:rStyle w:val="StyleUnderline"/>
        </w:rPr>
        <w:t xml:space="preserve"> from 5 °C</w:t>
      </w:r>
      <w:r w:rsidRPr="006B636F">
        <w:rPr>
          <w:sz w:val="16"/>
        </w:rPr>
        <w:t>7,8. We cannot settle for 3 °C; nor should we dismiss progress.</w:t>
      </w:r>
    </w:p>
    <w:p w14:paraId="5764FAE9" w14:textId="77777777" w:rsidR="00512C2A" w:rsidRPr="006B636F" w:rsidRDefault="00512C2A" w:rsidP="00512C2A">
      <w:pPr>
        <w:rPr>
          <w:sz w:val="16"/>
          <w:szCs w:val="16"/>
        </w:rPr>
      </w:pPr>
      <w:r w:rsidRPr="006B636F">
        <w:rPr>
          <w:sz w:val="16"/>
          <w:szCs w:val="16"/>
        </w:rPr>
        <w:t>Plan for progress</w:t>
      </w:r>
    </w:p>
    <w:p w14:paraId="57FA94C2" w14:textId="77777777" w:rsidR="00512C2A" w:rsidRPr="006B636F" w:rsidRDefault="00512C2A" w:rsidP="00512C2A">
      <w:pPr>
        <w:rPr>
          <w:sz w:val="16"/>
        </w:rPr>
      </w:pPr>
      <w:r w:rsidRPr="006B636F">
        <w:rPr>
          <w:sz w:val="16"/>
        </w:rPr>
        <w:t xml:space="preserve">Some researchers argue that RCP8.5 could be more likely than was originally proposed. This is because some important feedback effects — such as the release of greenhouse gases from thawing permafrost9,10 — might be much larger than has been estimated by current climate models. These researchers point out that current emissions are in line with such a worst-case scenario11. Yet, in our view, </w:t>
      </w:r>
      <w:r w:rsidRPr="006B636F">
        <w:rPr>
          <w:rStyle w:val="StyleUnderline"/>
        </w:rPr>
        <w:t xml:space="preserve">reports of emissions over the past decade suggest that they are actually closer to those in the </w:t>
      </w:r>
      <w:r w:rsidRPr="006B636F">
        <w:rPr>
          <w:rStyle w:val="Emphasis"/>
        </w:rPr>
        <w:t>median scenarios</w:t>
      </w:r>
      <w:r w:rsidRPr="006B636F">
        <w:rPr>
          <w:sz w:val="16"/>
          <w:szCs w:val="16"/>
        </w:rPr>
        <w:t>7</w:t>
      </w:r>
      <w:r w:rsidRPr="006B636F">
        <w:rPr>
          <w:sz w:val="16"/>
        </w:rPr>
        <w:t xml:space="preserve">. We contend that these </w:t>
      </w:r>
      <w:r w:rsidRPr="00AF3775">
        <w:rPr>
          <w:rStyle w:val="StyleUnderline"/>
          <w:highlight w:val="cyan"/>
        </w:rPr>
        <w:t>critics</w:t>
      </w:r>
      <w:r w:rsidRPr="006B636F">
        <w:rPr>
          <w:rStyle w:val="StyleUnderline"/>
        </w:rPr>
        <w:t xml:space="preserve"> are looking at the extremes and </w:t>
      </w:r>
      <w:r w:rsidRPr="00AF3775">
        <w:rPr>
          <w:rStyle w:val="Emphasis"/>
          <w:highlight w:val="cyan"/>
        </w:rPr>
        <w:t>assum</w:t>
      </w:r>
      <w:r w:rsidRPr="006B636F">
        <w:rPr>
          <w:rStyle w:val="StyleUnderline"/>
        </w:rPr>
        <w:t xml:space="preserve">ing that </w:t>
      </w:r>
      <w:r w:rsidRPr="00AF3775">
        <w:rPr>
          <w:rStyle w:val="Emphasis"/>
          <w:highlight w:val="cyan"/>
        </w:rPr>
        <w:t>all</w:t>
      </w:r>
      <w:r w:rsidRPr="006B636F">
        <w:rPr>
          <w:rStyle w:val="StyleUnderline"/>
        </w:rPr>
        <w:t xml:space="preserve"> the </w:t>
      </w:r>
      <w:r w:rsidRPr="00AF3775">
        <w:rPr>
          <w:rStyle w:val="Emphasis"/>
          <w:highlight w:val="cyan"/>
        </w:rPr>
        <w:t>dice</w:t>
      </w:r>
      <w:r w:rsidRPr="006B636F">
        <w:rPr>
          <w:rStyle w:val="StyleUnderline"/>
        </w:rPr>
        <w:t xml:space="preserve"> are </w:t>
      </w:r>
      <w:r w:rsidRPr="00AF3775">
        <w:rPr>
          <w:rStyle w:val="StyleUnderline"/>
          <w:highlight w:val="cyan"/>
        </w:rPr>
        <w:t>loaded with</w:t>
      </w:r>
      <w:r w:rsidRPr="006B636F">
        <w:rPr>
          <w:rStyle w:val="StyleUnderline"/>
        </w:rPr>
        <w:t xml:space="preserve"> the </w:t>
      </w:r>
      <w:r w:rsidRPr="00AF3775">
        <w:rPr>
          <w:rStyle w:val="Emphasis"/>
          <w:highlight w:val="cyan"/>
        </w:rPr>
        <w:t>worst outcomes</w:t>
      </w:r>
      <w:r w:rsidRPr="006B636F">
        <w:rPr>
          <w:sz w:val="16"/>
        </w:rPr>
        <w:t>.</w:t>
      </w:r>
    </w:p>
    <w:p w14:paraId="4329C7B1" w14:textId="77777777" w:rsidR="00512C2A" w:rsidRPr="006B636F" w:rsidRDefault="00512C2A" w:rsidP="00512C2A">
      <w:pPr>
        <w:rPr>
          <w:sz w:val="16"/>
          <w:szCs w:val="16"/>
        </w:rPr>
      </w:pPr>
      <w:r w:rsidRPr="006B636F">
        <w:rPr>
          <w:sz w:val="16"/>
          <w:szCs w:val="16"/>
        </w:rPr>
        <w:t>Asking ‘what’s the worst that could happen?’ is a helpful exercise. It flags potential risks that emerge only at the extremes. RCP8.5 was a useful way to benchmark climate models over an extended period of time, by keeping future scenarios consistent. Perhaps it is for these reasons that the climate-modelling community suggested RCP8.5 “should be considered the highest priority”12.</w:t>
      </w:r>
    </w:p>
    <w:p w14:paraId="34DEBCC0" w14:textId="77777777" w:rsidR="00512C2A" w:rsidRPr="006B636F" w:rsidRDefault="00512C2A" w:rsidP="00512C2A">
      <w:pPr>
        <w:rPr>
          <w:sz w:val="16"/>
        </w:rPr>
      </w:pPr>
      <w:r w:rsidRPr="006B636F">
        <w:rPr>
          <w:rStyle w:val="StyleUnderline"/>
        </w:rPr>
        <w:t>We must all</w:t>
      </w:r>
      <w:r w:rsidRPr="006B636F">
        <w:rPr>
          <w:sz w:val="16"/>
        </w:rPr>
        <w:t xml:space="preserve"> — from physical scientists and climate-impact modellers to communicators and policymakers — </w:t>
      </w:r>
      <w:r w:rsidRPr="006B636F">
        <w:rPr>
          <w:rStyle w:val="StyleUnderline"/>
        </w:rPr>
        <w:t xml:space="preserve">stop presenting the worst-case scenario as the most likely one. </w:t>
      </w:r>
      <w:r w:rsidRPr="00AF3775">
        <w:rPr>
          <w:rStyle w:val="Emphasis"/>
          <w:highlight w:val="cyan"/>
        </w:rPr>
        <w:t>Overstating</w:t>
      </w:r>
      <w:r w:rsidRPr="006B636F">
        <w:rPr>
          <w:rStyle w:val="StyleUnderline"/>
        </w:rPr>
        <w:t xml:space="preserve"> the likelihood of extreme climate </w:t>
      </w:r>
      <w:r w:rsidRPr="00AF3775">
        <w:rPr>
          <w:rStyle w:val="Emphasis"/>
          <w:highlight w:val="cyan"/>
        </w:rPr>
        <w:t>impacts</w:t>
      </w:r>
      <w:r w:rsidRPr="006B636F">
        <w:rPr>
          <w:rStyle w:val="StyleUnderline"/>
        </w:rPr>
        <w:t xml:space="preserve"> can </w:t>
      </w:r>
      <w:r w:rsidRPr="00AF3775">
        <w:rPr>
          <w:rStyle w:val="StyleUnderline"/>
          <w:highlight w:val="cyan"/>
        </w:rPr>
        <w:t>make mitigation</w:t>
      </w:r>
      <w:r w:rsidRPr="006B636F">
        <w:rPr>
          <w:rStyle w:val="StyleUnderline"/>
        </w:rPr>
        <w:t xml:space="preserve"> seem </w:t>
      </w:r>
      <w:r w:rsidRPr="00AF3775">
        <w:rPr>
          <w:rStyle w:val="Emphasis"/>
          <w:highlight w:val="cyan"/>
        </w:rPr>
        <w:t>harder</w:t>
      </w:r>
      <w:r w:rsidRPr="006B636F">
        <w:rPr>
          <w:rStyle w:val="StyleUnderline"/>
        </w:rPr>
        <w:t xml:space="preserve"> than it actually is. This could </w:t>
      </w:r>
      <w:r w:rsidRPr="00AF3775">
        <w:rPr>
          <w:rStyle w:val="StyleUnderline"/>
          <w:highlight w:val="cyan"/>
        </w:rPr>
        <w:t xml:space="preserve">lead to </w:t>
      </w:r>
      <w:r w:rsidRPr="00AF3775">
        <w:rPr>
          <w:rStyle w:val="Emphasis"/>
          <w:highlight w:val="cyan"/>
        </w:rPr>
        <w:t>defeatism</w:t>
      </w:r>
      <w:r w:rsidRPr="006B636F">
        <w:rPr>
          <w:rStyle w:val="StyleUnderline"/>
        </w:rPr>
        <w:t xml:space="preserve">, because the problem is perceived as being </w:t>
      </w:r>
      <w:r w:rsidRPr="006B636F">
        <w:rPr>
          <w:rStyle w:val="Emphasis"/>
        </w:rPr>
        <w:t>out of control</w:t>
      </w:r>
      <w:r w:rsidRPr="006B636F">
        <w:rPr>
          <w:rStyle w:val="StyleUnderline"/>
        </w:rPr>
        <w:t xml:space="preserve"> and </w:t>
      </w:r>
      <w:r w:rsidRPr="006B636F">
        <w:rPr>
          <w:rStyle w:val="Emphasis"/>
        </w:rPr>
        <w:t>unsolvable</w:t>
      </w:r>
      <w:r w:rsidRPr="006B636F">
        <w:rPr>
          <w:sz w:val="16"/>
        </w:rPr>
        <w:t xml:space="preserve">. Pressingly, </w:t>
      </w:r>
      <w:r w:rsidRPr="006B636F">
        <w:rPr>
          <w:rStyle w:val="StyleUnderline"/>
        </w:rPr>
        <w:t xml:space="preserve">it might result in </w:t>
      </w:r>
      <w:r w:rsidRPr="00AF3775">
        <w:rPr>
          <w:rStyle w:val="Emphasis"/>
          <w:highlight w:val="cyan"/>
        </w:rPr>
        <w:t>poor planning</w:t>
      </w:r>
      <w:r w:rsidRPr="006B636F">
        <w:rPr>
          <w:rStyle w:val="StyleUnderline"/>
        </w:rPr>
        <w:t>, whereas a more realistic range of baseline scenarios will strengthen the assessment of climate risk</w:t>
      </w:r>
      <w:r w:rsidRPr="006B636F">
        <w:rPr>
          <w:sz w:val="16"/>
        </w:rPr>
        <w:t>.</w:t>
      </w:r>
    </w:p>
    <w:p w14:paraId="5FFBD75B" w14:textId="77777777" w:rsidR="00512C2A" w:rsidRPr="00C0573F" w:rsidRDefault="00512C2A" w:rsidP="00512C2A"/>
    <w:p w14:paraId="5B81B472" w14:textId="77777777" w:rsidR="00512C2A" w:rsidRDefault="00512C2A" w:rsidP="00512C2A">
      <w:pPr>
        <w:pStyle w:val="Heading3"/>
      </w:pPr>
      <w:r>
        <w:t xml:space="preserve">Worker Power </w:t>
      </w:r>
    </w:p>
    <w:p w14:paraId="19F452F5" w14:textId="77777777" w:rsidR="00512C2A" w:rsidRPr="00C0573F" w:rsidRDefault="00512C2A" w:rsidP="00512C2A">
      <w:pPr>
        <w:pStyle w:val="Heading4"/>
      </w:pPr>
      <w:r w:rsidRPr="00C0573F">
        <w:t xml:space="preserve">No solvency – Unions fail to help the economy. </w:t>
      </w:r>
      <w:r>
        <w:t>*</w:t>
      </w:r>
    </w:p>
    <w:p w14:paraId="4D1F36CD" w14:textId="77777777" w:rsidR="00512C2A" w:rsidRPr="00C0573F" w:rsidRDefault="00512C2A" w:rsidP="00512C2A">
      <w:r w:rsidRPr="00C0573F">
        <w:t xml:space="preserve">Allison </w:t>
      </w:r>
      <w:r w:rsidRPr="00C0573F">
        <w:rPr>
          <w:rStyle w:val="Style13ptBold"/>
        </w:rPr>
        <w:t>Schrager 22</w:t>
      </w:r>
      <w:r w:rsidRPr="00C0573F">
        <w:t xml:space="preserve">, 3-2-2022, Schrager is an American economist, author, and senior fellow at the Manhattan Institute, where she studies tax and monetary policy. Schrager is a regular contributor to The Economist, Reuters, and Bloomberg Businessweek, and her work has been published in Wired, National Review, Playboy, and Foreign Affairs. She is also the author of “An Economist Walks into a Brothel.” In addition to her writing, she has consulted for organizations such as the Organization for Economic Co-operation and Development and the International Monetary Fund and is co-founder of a risk advisory firm, LifeCycle Finance Partners, LLC. She holds a Ph.D. in economics from Columbia University. "Unions Haven't Kept Up With the New Economy: Allison Schrager", Advisor Perspectives, https://www.advisorperspectives.com/articles/2022/03/02/unions-havent-kept-up-with-the-new-economy-allison-schrager lp </w:t>
      </w:r>
    </w:p>
    <w:p w14:paraId="41864059" w14:textId="77777777" w:rsidR="00512C2A" w:rsidRPr="00C0573F" w:rsidRDefault="00512C2A" w:rsidP="00512C2A">
      <w:pPr>
        <w:rPr>
          <w:sz w:val="14"/>
        </w:rPr>
      </w:pPr>
      <w:r w:rsidRPr="00C0573F">
        <w:rPr>
          <w:rStyle w:val="StyleUnderline"/>
        </w:rPr>
        <w:t>Something still feels broken in the labor market</w:t>
      </w:r>
      <w:r w:rsidRPr="00C0573F">
        <w:rPr>
          <w:sz w:val="14"/>
        </w:rPr>
        <w:t xml:space="preserve">. There are many jobs and wages are up. But </w:t>
      </w:r>
      <w:r w:rsidRPr="00C0573F">
        <w:rPr>
          <w:rStyle w:val="StyleUnderline"/>
        </w:rPr>
        <w:t>there is also a sense of uncertainty and misery</w:t>
      </w:r>
      <w:r w:rsidRPr="00C0573F">
        <w:rPr>
          <w:sz w:val="14"/>
        </w:rPr>
        <w:t xml:space="preserve">. Service jobs can be grueling, and despite recent growth, </w:t>
      </w:r>
      <w:r w:rsidRPr="00C0573F">
        <w:rPr>
          <w:rStyle w:val="StyleUnderline"/>
        </w:rPr>
        <w:t>people’s wages over the course of their careers aren’t increasing as fast as they once did</w:t>
      </w:r>
      <w:r w:rsidRPr="00C0573F">
        <w:rPr>
          <w:sz w:val="14"/>
        </w:rPr>
        <w:t xml:space="preserve"> — especially when you account for inflation. And every day brings more technology that might one day take your job.</w:t>
      </w:r>
    </w:p>
    <w:p w14:paraId="565F630F" w14:textId="77777777" w:rsidR="00512C2A" w:rsidRPr="00C0573F" w:rsidRDefault="00512C2A" w:rsidP="00512C2A">
      <w:pPr>
        <w:rPr>
          <w:sz w:val="14"/>
        </w:rPr>
      </w:pPr>
      <w:r w:rsidRPr="00C0573F">
        <w:rPr>
          <w:rStyle w:val="StyleUnderline"/>
        </w:rPr>
        <w:t>The Biden administration and labor activists think the answer to these problems is to empower unions</w:t>
      </w:r>
      <w:r w:rsidRPr="00C0573F">
        <w:rPr>
          <w:sz w:val="14"/>
        </w:rPr>
        <w:t>. After all, unions historically protected some workers and their wages, and helped jobs feel stable. Despite the political enthusiasm, though, it's not clear workers actually want to be part of these labor groups</w:t>
      </w:r>
      <w:r w:rsidRPr="00C0573F">
        <w:rPr>
          <w:rStyle w:val="Emphasis"/>
        </w:rPr>
        <w:t xml:space="preserve">. </w:t>
      </w:r>
      <w:r w:rsidRPr="001A0C86">
        <w:rPr>
          <w:rStyle w:val="Emphasis"/>
          <w:highlight w:val="cyan"/>
        </w:rPr>
        <w:t>Recent unions</w:t>
      </w:r>
      <w:r w:rsidRPr="00C0573F">
        <w:rPr>
          <w:rStyle w:val="Emphasis"/>
        </w:rPr>
        <w:t xml:space="preserve"> drives have </w:t>
      </w:r>
      <w:r w:rsidRPr="001A0C86">
        <w:rPr>
          <w:rStyle w:val="Emphasis"/>
          <w:highlight w:val="cyan"/>
        </w:rPr>
        <w:t>failed</w:t>
      </w:r>
      <w:r w:rsidRPr="00C0573F">
        <w:rPr>
          <w:sz w:val="14"/>
        </w:rPr>
        <w:t>. At their height, about a quarter of employees were part of a union; now only about 10% are, and it falls further each year.</w:t>
      </w:r>
    </w:p>
    <w:p w14:paraId="2468104A" w14:textId="77777777" w:rsidR="00512C2A" w:rsidRPr="00C0573F" w:rsidRDefault="00512C2A" w:rsidP="00512C2A">
      <w:pPr>
        <w:rPr>
          <w:sz w:val="14"/>
        </w:rPr>
      </w:pPr>
      <w:r w:rsidRPr="00C0573F">
        <w:rPr>
          <w:sz w:val="14"/>
        </w:rPr>
        <w:t xml:space="preserve">That's not altogether surprising. </w:t>
      </w:r>
      <w:r w:rsidRPr="00C0573F">
        <w:rPr>
          <w:rStyle w:val="StyleUnderline"/>
        </w:rPr>
        <w:t>Why pay dues to an institution that may not serve your needs</w:t>
      </w:r>
      <w:r w:rsidRPr="00C0573F">
        <w:rPr>
          <w:sz w:val="14"/>
        </w:rPr>
        <w:t xml:space="preserve">? </w:t>
      </w:r>
      <w:r w:rsidRPr="00EF7710">
        <w:rPr>
          <w:rStyle w:val="Emphasis"/>
        </w:rPr>
        <w:t>Unions</w:t>
      </w:r>
      <w:r w:rsidRPr="00C0573F">
        <w:rPr>
          <w:rStyle w:val="Emphasis"/>
        </w:rPr>
        <w:t xml:space="preserve"> in their present form </w:t>
      </w:r>
      <w:r w:rsidRPr="00EF7710">
        <w:rPr>
          <w:rStyle w:val="Emphasis"/>
        </w:rPr>
        <w:t xml:space="preserve">no longer work for </w:t>
      </w:r>
      <w:r w:rsidRPr="00C0573F">
        <w:rPr>
          <w:rStyle w:val="Emphasis"/>
        </w:rPr>
        <w:t xml:space="preserve">our new </w:t>
      </w:r>
      <w:r w:rsidRPr="00EF7710">
        <w:rPr>
          <w:rStyle w:val="Emphasis"/>
        </w:rPr>
        <w:t>economy</w:t>
      </w:r>
      <w:r w:rsidRPr="00C0573F">
        <w:rPr>
          <w:sz w:val="14"/>
        </w:rPr>
        <w:t xml:space="preserve">. If they want to play a role going forward they need to reinvent themselves. Here's how. </w:t>
      </w:r>
    </w:p>
    <w:p w14:paraId="4745B88E" w14:textId="77777777" w:rsidR="00512C2A" w:rsidRPr="00C0573F" w:rsidRDefault="00512C2A" w:rsidP="00512C2A">
      <w:pPr>
        <w:rPr>
          <w:sz w:val="14"/>
        </w:rPr>
      </w:pPr>
      <w:r w:rsidRPr="00C0573F">
        <w:rPr>
          <w:sz w:val="14"/>
        </w:rPr>
        <w:t>The union model made some sense in the post-war era, when many jobs were fairly routine and there was lots of value in gaining skills unique to a particular employer; How a company made cars or did word processing tended to be unique to each employer. This meant workers were more beholden to their employers, since their skills had less value on the open market. There was also not much wage variance within a single firm because jobs were more similar and there was a smaller premium on talent. It was harder to monitor who was a better, harder worker. If you were lucky enough to be in a union, it offered job security, higher wages and benefits that rewarded long tenure. People got paid a similar amount, which meant better workers subsidized weaker ones, and that was a fair trade for the security that came from the power of banding together.</w:t>
      </w:r>
    </w:p>
    <w:p w14:paraId="58C5F8F9" w14:textId="77777777" w:rsidR="00512C2A" w:rsidRPr="00C0573F" w:rsidRDefault="00512C2A" w:rsidP="00512C2A">
      <w:pPr>
        <w:rPr>
          <w:sz w:val="14"/>
        </w:rPr>
      </w:pPr>
      <w:r w:rsidRPr="00C0573F">
        <w:rPr>
          <w:sz w:val="14"/>
        </w:rPr>
        <w:t xml:space="preserve">Now </w:t>
      </w:r>
      <w:r w:rsidRPr="00C0573F">
        <w:rPr>
          <w:rStyle w:val="StyleUnderline"/>
        </w:rPr>
        <w:t>the world is different</w:t>
      </w:r>
      <w:r w:rsidRPr="00C0573F">
        <w:rPr>
          <w:sz w:val="14"/>
        </w:rPr>
        <w:t xml:space="preserve">. </w:t>
      </w:r>
      <w:r w:rsidRPr="00C0573F">
        <w:rPr>
          <w:rStyle w:val="StyleUnderline"/>
        </w:rPr>
        <w:t>Mechanization means everyone uses the same word processing software and similar manufacturing techniques</w:t>
      </w:r>
      <w:r w:rsidRPr="00C0573F">
        <w:rPr>
          <w:sz w:val="14"/>
        </w:rPr>
        <w:t xml:space="preserve">, </w:t>
      </w:r>
      <w:r w:rsidRPr="00C0573F">
        <w:rPr>
          <w:rStyle w:val="StyleUnderline"/>
        </w:rPr>
        <w:t xml:space="preserve">so </w:t>
      </w:r>
      <w:r w:rsidRPr="001A0C86">
        <w:rPr>
          <w:rStyle w:val="Emphasis"/>
          <w:highlight w:val="cyan"/>
        </w:rPr>
        <w:t>skills are easier to transfer</w:t>
      </w:r>
      <w:r w:rsidRPr="00C0573F">
        <w:rPr>
          <w:rStyle w:val="Emphasis"/>
        </w:rPr>
        <w:t xml:space="preserve"> across employers</w:t>
      </w:r>
      <w:r w:rsidRPr="00C0573F">
        <w:rPr>
          <w:sz w:val="14"/>
        </w:rPr>
        <w:t xml:space="preserve">. </w:t>
      </w:r>
      <w:r w:rsidRPr="001A0C86">
        <w:rPr>
          <w:rStyle w:val="StyleUnderline"/>
          <w:highlight w:val="cyan"/>
        </w:rPr>
        <w:t>There is a big premium on talent</w:t>
      </w:r>
      <w:r w:rsidRPr="00C0573F">
        <w:rPr>
          <w:rStyle w:val="StyleUnderline"/>
        </w:rPr>
        <w:t xml:space="preserve"> and data analytics mean it's easier to identify the better employees for higher compensation</w:t>
      </w:r>
      <w:r w:rsidRPr="00C0573F">
        <w:rPr>
          <w:sz w:val="14"/>
        </w:rPr>
        <w:t xml:space="preserve">. </w:t>
      </w:r>
      <w:r w:rsidRPr="001A0C86">
        <w:rPr>
          <w:rStyle w:val="Emphasis"/>
          <w:highlight w:val="cyan"/>
        </w:rPr>
        <w:t>If you are a high-value worker there is less</w:t>
      </w:r>
      <w:r w:rsidRPr="00C0573F">
        <w:rPr>
          <w:rStyle w:val="Emphasis"/>
        </w:rPr>
        <w:t xml:space="preserve"> </w:t>
      </w:r>
      <w:r w:rsidRPr="001A0C86">
        <w:rPr>
          <w:rStyle w:val="Emphasis"/>
          <w:highlight w:val="cyan"/>
        </w:rPr>
        <w:t>incentive to unionize</w:t>
      </w:r>
      <w:r w:rsidRPr="00C0573F">
        <w:rPr>
          <w:sz w:val="14"/>
        </w:rPr>
        <w:t xml:space="preserve"> </w:t>
      </w:r>
      <w:r w:rsidRPr="00C0573F">
        <w:rPr>
          <w:rStyle w:val="StyleUnderline"/>
        </w:rPr>
        <w:t>because it would mean subsidizing your colleagues</w:t>
      </w:r>
      <w:r w:rsidRPr="00C0573F">
        <w:rPr>
          <w:sz w:val="14"/>
        </w:rPr>
        <w:t xml:space="preserve"> or paying dues to someone other than your employer who can determine (and limit) your career path.</w:t>
      </w:r>
    </w:p>
    <w:p w14:paraId="3DED5D0C" w14:textId="77777777" w:rsidR="00512C2A" w:rsidRPr="00C0573F" w:rsidRDefault="00512C2A" w:rsidP="00512C2A">
      <w:pPr>
        <w:rPr>
          <w:sz w:val="14"/>
        </w:rPr>
      </w:pPr>
      <w:r w:rsidRPr="00C0573F">
        <w:rPr>
          <w:sz w:val="14"/>
        </w:rPr>
        <w:t>Despite a changing labor market, the Biden administration is trying its best to bring back unions. But it's an attempt to recreate the 1960s economy. Instead unions should reform themselves to adjust to the new economy.</w:t>
      </w:r>
    </w:p>
    <w:p w14:paraId="5617611C" w14:textId="77777777" w:rsidR="00512C2A" w:rsidRPr="00C0573F" w:rsidRDefault="00512C2A" w:rsidP="00512C2A">
      <w:pPr>
        <w:rPr>
          <w:sz w:val="14"/>
        </w:rPr>
      </w:pPr>
      <w:r w:rsidRPr="00C0573F">
        <w:rPr>
          <w:rStyle w:val="Emphasis"/>
        </w:rPr>
        <w:t xml:space="preserve">The problem with the labor market is </w:t>
      </w:r>
      <w:r w:rsidRPr="001A0C86">
        <w:rPr>
          <w:rStyle w:val="Emphasis"/>
          <w:highlight w:val="cyan"/>
        </w:rPr>
        <w:t>people can’t take enough risk</w:t>
      </w:r>
      <w:r w:rsidRPr="00C0573F">
        <w:rPr>
          <w:sz w:val="14"/>
        </w:rPr>
        <w:t xml:space="preserve"> — which is how wages go up and people get ahead. We know from finance there are two ways to manage risk: hedging, which means taking less risk and forgoing upside; and insurance, which provides protection from the downside while allowing you to keep the upside. Insurance tends to increase risk taking while hedging reduces it.</w:t>
      </w:r>
    </w:p>
    <w:p w14:paraId="59F56183" w14:textId="77777777" w:rsidR="00512C2A" w:rsidRPr="00C0573F" w:rsidRDefault="00512C2A" w:rsidP="00512C2A">
      <w:pPr>
        <w:rPr>
          <w:sz w:val="14"/>
        </w:rPr>
      </w:pPr>
      <w:r w:rsidRPr="00EF7710">
        <w:rPr>
          <w:rStyle w:val="StyleUnderline"/>
        </w:rPr>
        <w:t>Unions traditionally offered hedging</w:t>
      </w:r>
      <w:r w:rsidRPr="00C0573F">
        <w:rPr>
          <w:sz w:val="14"/>
        </w:rPr>
        <w:t xml:space="preserve">, </w:t>
      </w:r>
      <w:r w:rsidRPr="00C0573F">
        <w:rPr>
          <w:rStyle w:val="StyleUnderline"/>
        </w:rPr>
        <w:t>reducing risk by offering stable salaries and discouraging job changing</w:t>
      </w:r>
      <w:r w:rsidRPr="00C0573F">
        <w:rPr>
          <w:sz w:val="14"/>
        </w:rPr>
        <w:t>. But that only holds people back. They should instead focus on helping workers take more risks in a more dynamic economy by offering them insurance.</w:t>
      </w:r>
    </w:p>
    <w:p w14:paraId="35AABF79" w14:textId="77777777" w:rsidR="00512C2A" w:rsidRPr="00C0573F" w:rsidRDefault="00512C2A" w:rsidP="00512C2A">
      <w:pPr>
        <w:rPr>
          <w:rStyle w:val="StyleUnderline"/>
        </w:rPr>
      </w:pPr>
      <w:r w:rsidRPr="00C0573F">
        <w:rPr>
          <w:rStyle w:val="StyleUnderline"/>
        </w:rPr>
        <w:t>Even as union membership has fallen, so has job switching</w:t>
      </w:r>
      <w:r w:rsidRPr="00C0573F">
        <w:rPr>
          <w:sz w:val="14"/>
        </w:rPr>
        <w:t xml:space="preserve"> (last year was a rare exception). </w:t>
      </w:r>
      <w:r w:rsidRPr="001A0C86">
        <w:rPr>
          <w:rStyle w:val="Emphasis"/>
          <w:highlight w:val="cyan"/>
        </w:rPr>
        <w:t xml:space="preserve">Fewer job changes is one big reason wages aren’t growing </w:t>
      </w:r>
      <w:r w:rsidRPr="00C0573F">
        <w:rPr>
          <w:rStyle w:val="Emphasis"/>
        </w:rPr>
        <w:t>as fast</w:t>
      </w:r>
      <w:r w:rsidRPr="00C0573F">
        <w:rPr>
          <w:sz w:val="14"/>
        </w:rPr>
        <w:t xml:space="preserve">. We also have an entrepreneurship deficit despite the fact that technology makes it easier than ever to work for yourself. </w:t>
      </w:r>
      <w:r w:rsidRPr="00C0573F">
        <w:rPr>
          <w:rStyle w:val="StyleUnderline"/>
        </w:rPr>
        <w:t xml:space="preserve">People aren’t taking these risks in part because health and retirement </w:t>
      </w:r>
      <w:r w:rsidRPr="00EF7710">
        <w:rPr>
          <w:rStyle w:val="StyleUnderline"/>
        </w:rPr>
        <w:t>benefits are tied to employers, making change prohibitively expensive.</w:t>
      </w:r>
    </w:p>
    <w:p w14:paraId="72805979" w14:textId="77777777" w:rsidR="00512C2A" w:rsidRPr="00C0573F" w:rsidRDefault="00512C2A" w:rsidP="00512C2A">
      <w:pPr>
        <w:rPr>
          <w:sz w:val="14"/>
        </w:rPr>
      </w:pPr>
      <w:r w:rsidRPr="00C0573F">
        <w:rPr>
          <w:sz w:val="14"/>
        </w:rPr>
        <w:t>Instead of traditional unions that manage your relationship with your employer, unions can become modern day guilds that workers belong to as long as they work in a particular industry — no matter what company employs them. The union could offer benefits for its workers, but not negotiate wages or working conditions with employers.</w:t>
      </w:r>
    </w:p>
    <w:p w14:paraId="40F572F7" w14:textId="77777777" w:rsidR="00512C2A" w:rsidRPr="00C0573F" w:rsidRDefault="00512C2A" w:rsidP="00512C2A">
      <w:pPr>
        <w:rPr>
          <w:sz w:val="14"/>
        </w:rPr>
      </w:pPr>
      <w:r w:rsidRPr="00C0573F">
        <w:rPr>
          <w:sz w:val="14"/>
        </w:rPr>
        <w:t>For example, imagine a gig workers union (or guild) where membership offers quality health insurance (at good rates because workers pool together), disability insurance, or even insurance that offers sick leave. The unions could also offer legal services and counseling for disputes with employers. It wouldn't try to set wages and work conditions with gig platforms, as this forces the workers to give up flexibility, autonomy and upside. Instead, the modern union would fill a hole in the labor market, where workers are under-insured and constrained from taking risk.</w:t>
      </w:r>
    </w:p>
    <w:p w14:paraId="234838E3" w14:textId="77777777" w:rsidR="00512C2A" w:rsidRPr="00C0573F" w:rsidRDefault="00512C2A" w:rsidP="00512C2A">
      <w:pPr>
        <w:rPr>
          <w:sz w:val="14"/>
        </w:rPr>
      </w:pPr>
      <w:r w:rsidRPr="00C0573F">
        <w:rPr>
          <w:sz w:val="14"/>
        </w:rPr>
        <w:t xml:space="preserve">This is not a union in the traditional sense because it wouldn't have much direct sway over companies -- and that may make the idea sound radical. </w:t>
      </w:r>
      <w:r w:rsidRPr="00C0573F">
        <w:rPr>
          <w:rStyle w:val="Emphasis"/>
        </w:rPr>
        <w:t xml:space="preserve">But the </w:t>
      </w:r>
      <w:r w:rsidRPr="00EF7710">
        <w:rPr>
          <w:rStyle w:val="Emphasis"/>
        </w:rPr>
        <w:t xml:space="preserve">primary </w:t>
      </w:r>
      <w:r w:rsidRPr="001A0C86">
        <w:rPr>
          <w:rStyle w:val="Emphasis"/>
          <w:highlight w:val="cyan"/>
        </w:rPr>
        <w:t>purpose of unions is to protect workers</w:t>
      </w:r>
      <w:r w:rsidRPr="00C0573F">
        <w:rPr>
          <w:rStyle w:val="Emphasis"/>
        </w:rPr>
        <w:t xml:space="preserve"> and get them a better deal. </w:t>
      </w:r>
      <w:r w:rsidRPr="001A0C86">
        <w:rPr>
          <w:rStyle w:val="Emphasis"/>
          <w:highlight w:val="cyan"/>
        </w:rPr>
        <w:t>The</w:t>
      </w:r>
      <w:r w:rsidRPr="00C0573F">
        <w:rPr>
          <w:rStyle w:val="Emphasis"/>
        </w:rPr>
        <w:t xml:space="preserve"> old union </w:t>
      </w:r>
      <w:r w:rsidRPr="001A0C86">
        <w:rPr>
          <w:rStyle w:val="Emphasis"/>
          <w:highlight w:val="cyan"/>
        </w:rPr>
        <w:t>model no longer meets that objective</w:t>
      </w:r>
      <w:r w:rsidRPr="00C0573F">
        <w:rPr>
          <w:sz w:val="14"/>
        </w:rPr>
        <w:t xml:space="preserve">. </w:t>
      </w:r>
      <w:r w:rsidRPr="00C0573F">
        <w:rPr>
          <w:rStyle w:val="StyleUnderline"/>
        </w:rPr>
        <w:t>If it did, more people would want to unionize.</w:t>
      </w:r>
      <w:r w:rsidRPr="00C0573F">
        <w:rPr>
          <w:sz w:val="14"/>
        </w:rPr>
        <w:t xml:space="preserve"> Unions are already moving into the role I describe, offering benefits. The Screen Actors Guild is one such model: it still does collective bargaining, negotiating minimum pay and working conditions, but a large part of its value is offering benefits like health insurance to its members while top performers continue to get higher rewards. It was built for the superstar economy many other industries are starting to resemble.</w:t>
      </w:r>
    </w:p>
    <w:p w14:paraId="24BB1710" w14:textId="77777777" w:rsidR="00512C2A" w:rsidRPr="00C0573F" w:rsidRDefault="00512C2A" w:rsidP="00512C2A">
      <w:pPr>
        <w:rPr>
          <w:rStyle w:val="StyleUnderline"/>
        </w:rPr>
      </w:pPr>
      <w:r w:rsidRPr="00C0573F">
        <w:rPr>
          <w:rStyle w:val="StyleUnderline"/>
        </w:rPr>
        <w:t>Workers need a reliable source of insurance so they can more easily change jobs or work independently</w:t>
      </w:r>
      <w:r w:rsidRPr="00C0573F">
        <w:rPr>
          <w:sz w:val="14"/>
        </w:rPr>
        <w:t xml:space="preserve">. </w:t>
      </w:r>
      <w:r w:rsidRPr="001A0C86">
        <w:rPr>
          <w:rStyle w:val="StyleUnderline"/>
          <w:highlight w:val="cyan"/>
        </w:rPr>
        <w:t xml:space="preserve">Enabling workers to take more risks </w:t>
      </w:r>
      <w:r w:rsidRPr="00EF7710">
        <w:rPr>
          <w:rStyle w:val="StyleUnderline"/>
        </w:rPr>
        <w:t>will enhance individual bargaining power</w:t>
      </w:r>
      <w:r w:rsidRPr="00C0573F">
        <w:rPr>
          <w:rStyle w:val="StyleUnderline"/>
        </w:rPr>
        <w:t xml:space="preserve"> in a modern economy. </w:t>
      </w:r>
      <w:r w:rsidRPr="00EF7710">
        <w:rPr>
          <w:rStyle w:val="StyleUnderline"/>
        </w:rPr>
        <w:t>That's never had more value</w:t>
      </w:r>
      <w:r w:rsidRPr="00C0573F">
        <w:rPr>
          <w:rStyle w:val="StyleUnderline"/>
        </w:rPr>
        <w:t xml:space="preserve"> for workers, and </w:t>
      </w:r>
      <w:r w:rsidRPr="001A0C86">
        <w:rPr>
          <w:rStyle w:val="StyleUnderline"/>
          <w:highlight w:val="cyan"/>
        </w:rPr>
        <w:t>it's what they need</w:t>
      </w:r>
      <w:r w:rsidRPr="00C0573F">
        <w:rPr>
          <w:rStyle w:val="StyleUnderline"/>
        </w:rPr>
        <w:t xml:space="preserve"> to thrive </w:t>
      </w:r>
      <w:r w:rsidRPr="001A0C86">
        <w:rPr>
          <w:rStyle w:val="StyleUnderline"/>
          <w:highlight w:val="cyan"/>
        </w:rPr>
        <w:t>more than overprotective unions</w:t>
      </w:r>
      <w:r w:rsidRPr="00C0573F">
        <w:rPr>
          <w:rStyle w:val="StyleUnderline"/>
        </w:rPr>
        <w:t>.</w:t>
      </w:r>
    </w:p>
    <w:p w14:paraId="387075F0" w14:textId="77777777" w:rsidR="00512C2A" w:rsidRPr="00C0573F" w:rsidRDefault="00512C2A" w:rsidP="00512C2A"/>
    <w:p w14:paraId="4D6949B6" w14:textId="77777777" w:rsidR="00512C2A" w:rsidRPr="00C0573F" w:rsidRDefault="00512C2A" w:rsidP="00512C2A">
      <w:pPr>
        <w:pStyle w:val="Heading4"/>
      </w:pPr>
      <w:r>
        <w:t>T</w:t>
      </w:r>
      <w:r w:rsidRPr="00C0573F">
        <w:t>urn – Sectoral bargaining ruins the economy</w:t>
      </w:r>
      <w:r>
        <w:t>*</w:t>
      </w:r>
      <w:r w:rsidRPr="00C0573F">
        <w:t xml:space="preserve"> </w:t>
      </w:r>
    </w:p>
    <w:p w14:paraId="5B3D9692" w14:textId="77777777" w:rsidR="00512C2A" w:rsidRPr="00C0573F" w:rsidRDefault="00512C2A" w:rsidP="00512C2A">
      <w:r w:rsidRPr="00C0573F">
        <w:t xml:space="preserve">Isabel </w:t>
      </w:r>
      <w:r w:rsidRPr="00C0573F">
        <w:rPr>
          <w:rStyle w:val="Style13ptBold"/>
        </w:rPr>
        <w:t>Soto 21</w:t>
      </w:r>
      <w:r w:rsidRPr="00C0573F">
        <w:t>, 11-9-2021, Former Director of Labor Market Policy at the American Action Forum.</w:t>
      </w:r>
      <w:r w:rsidRPr="00C0573F">
        <w:rPr>
          <w:rFonts w:ascii="Helvetica" w:eastAsia="Times New Roman" w:hAnsi="Helvetica" w:cs="Times New Roman"/>
          <w:color w:val="323B4D"/>
          <w:spacing w:val="5"/>
          <w:sz w:val="27"/>
          <w:szCs w:val="27"/>
        </w:rPr>
        <w:t xml:space="preserve"> </w:t>
      </w:r>
      <w:r w:rsidRPr="00C0573F">
        <w:t xml:space="preserve">Isabel worked at the Aspen Institute with David Brooks on his initiative, Weave: The Social Fabric Project. Isabel graduated from Davidson College with a B.A. in Political Science. "Sectoral Bargaining and Independent Work", AAF, </w:t>
      </w:r>
      <w:r w:rsidRPr="001E4FD5">
        <w:t>https://www.americanactionforum.org/research/sectoral-bargaining-and-independent-work/</w:t>
      </w:r>
      <w:r w:rsidRPr="00C0573F">
        <w:t xml:space="preserve"> lp </w:t>
      </w:r>
    </w:p>
    <w:p w14:paraId="64C63581" w14:textId="77777777" w:rsidR="00512C2A" w:rsidRPr="00C0573F" w:rsidRDefault="00512C2A" w:rsidP="00512C2A">
      <w:pPr>
        <w:rPr>
          <w:sz w:val="14"/>
        </w:rPr>
      </w:pPr>
      <w:r w:rsidRPr="00C0573F">
        <w:rPr>
          <w:rStyle w:val="StyleUnderline"/>
        </w:rPr>
        <w:t xml:space="preserve">The </w:t>
      </w:r>
      <w:r w:rsidRPr="001A0C86">
        <w:rPr>
          <w:rStyle w:val="StyleUnderline"/>
          <w:highlight w:val="cyan"/>
        </w:rPr>
        <w:t>U</w:t>
      </w:r>
      <w:r w:rsidRPr="00C0573F">
        <w:rPr>
          <w:rStyle w:val="StyleUnderline"/>
        </w:rPr>
        <w:t xml:space="preserve">nited </w:t>
      </w:r>
      <w:r w:rsidRPr="001A0C86">
        <w:rPr>
          <w:rStyle w:val="StyleUnderline"/>
          <w:highlight w:val="cyan"/>
        </w:rPr>
        <w:t>S</w:t>
      </w:r>
      <w:r w:rsidRPr="00C0573F">
        <w:rPr>
          <w:rStyle w:val="StyleUnderline"/>
        </w:rPr>
        <w:t xml:space="preserve">tates </w:t>
      </w:r>
      <w:r w:rsidRPr="00EF7710">
        <w:rPr>
          <w:rStyle w:val="StyleUnderline"/>
        </w:rPr>
        <w:t>uses</w:t>
      </w:r>
      <w:r w:rsidRPr="00C0573F">
        <w:rPr>
          <w:rStyle w:val="StyleUnderline"/>
        </w:rPr>
        <w:t xml:space="preserve"> a </w:t>
      </w:r>
      <w:r w:rsidRPr="001A0C86">
        <w:rPr>
          <w:rStyle w:val="StyleUnderline"/>
          <w:highlight w:val="cyan"/>
        </w:rPr>
        <w:t>system of labor</w:t>
      </w:r>
      <w:r w:rsidRPr="00C0573F">
        <w:rPr>
          <w:rStyle w:val="StyleUnderline"/>
        </w:rPr>
        <w:t xml:space="preserve"> organizing </w:t>
      </w:r>
      <w:r w:rsidRPr="001A0C86">
        <w:rPr>
          <w:rStyle w:val="StyleUnderline"/>
          <w:highlight w:val="cyan"/>
        </w:rPr>
        <w:t xml:space="preserve">based on </w:t>
      </w:r>
      <w:r w:rsidRPr="00C0573F">
        <w:rPr>
          <w:rStyle w:val="StyleUnderline"/>
        </w:rPr>
        <w:t xml:space="preserve">worksite-level or </w:t>
      </w:r>
      <w:r w:rsidRPr="001A0C86">
        <w:rPr>
          <w:rStyle w:val="StyleUnderline"/>
          <w:highlight w:val="cyan"/>
        </w:rPr>
        <w:t>enterprise bargaining</w:t>
      </w:r>
      <w:r w:rsidRPr="00C0573F">
        <w:rPr>
          <w:sz w:val="14"/>
        </w:rPr>
        <w:t xml:space="preserve">. This means that wages and working conditions are negotiated on a workplace-by-workplace basis rather than for an entire industry. </w:t>
      </w:r>
      <w:r w:rsidRPr="001A0C86">
        <w:rPr>
          <w:rStyle w:val="StyleUnderline"/>
          <w:highlight w:val="cyan"/>
        </w:rPr>
        <w:t>Legislation</w:t>
      </w:r>
      <w:r w:rsidRPr="00C0573F">
        <w:rPr>
          <w:rStyle w:val="StyleUnderline"/>
        </w:rPr>
        <w:t xml:space="preserve"> </w:t>
      </w:r>
      <w:r w:rsidRPr="001A0C86">
        <w:rPr>
          <w:rStyle w:val="StyleUnderline"/>
          <w:highlight w:val="cyan"/>
        </w:rPr>
        <w:t>implementing sectoral bargaining</w:t>
      </w:r>
      <w:r w:rsidRPr="00C0573F">
        <w:rPr>
          <w:rStyle w:val="StyleUnderline"/>
        </w:rPr>
        <w:t xml:space="preserve">, as opposed to enterprise bargaining, </w:t>
      </w:r>
      <w:r w:rsidRPr="00EF7710">
        <w:rPr>
          <w:rStyle w:val="StyleUnderline"/>
        </w:rPr>
        <w:t>would mean labor unions</w:t>
      </w:r>
      <w:r w:rsidRPr="00C0573F">
        <w:rPr>
          <w:rStyle w:val="StyleUnderline"/>
        </w:rPr>
        <w:t xml:space="preserve"> </w:t>
      </w:r>
      <w:r w:rsidRPr="00EF7710">
        <w:rPr>
          <w:rStyle w:val="StyleUnderline"/>
        </w:rPr>
        <w:t>could negotiate on behalf of all workers in an</w:t>
      </w:r>
      <w:r w:rsidRPr="00C0573F">
        <w:rPr>
          <w:rStyle w:val="StyleUnderline"/>
        </w:rPr>
        <w:t xml:space="preserve"> entire </w:t>
      </w:r>
      <w:r w:rsidRPr="00EF7710">
        <w:rPr>
          <w:rStyle w:val="StyleUnderline"/>
        </w:rPr>
        <w:t>industry</w:t>
      </w:r>
      <w:r w:rsidRPr="00C0573F">
        <w:rPr>
          <w:rStyle w:val="StyleUnderline"/>
        </w:rPr>
        <w:t xml:space="preserve"> across employers rather than employer by employer or workplace by workplace</w:t>
      </w:r>
      <w:r w:rsidRPr="00C0573F">
        <w:rPr>
          <w:sz w:val="14"/>
        </w:rPr>
        <w:t xml:space="preserve">. A sectoral bargaining system does not necessarily mean more workers organizing, rather it allows the unions to represent workers without having to persuade them to join as members. </w:t>
      </w:r>
    </w:p>
    <w:p w14:paraId="22FF873B" w14:textId="77777777" w:rsidR="00512C2A" w:rsidRPr="00C0573F" w:rsidRDefault="00512C2A" w:rsidP="00512C2A">
      <w:pPr>
        <w:rPr>
          <w:sz w:val="14"/>
        </w:rPr>
      </w:pPr>
      <w:r w:rsidRPr="00C0573F">
        <w:rPr>
          <w:sz w:val="14"/>
        </w:rPr>
        <w:t xml:space="preserve">The rationale behind promoting sectoral bargaining is that capturing an entire industry would increase union density, which would presumably give workers access to union-negotiated benefits such as employer sponsored health care and retirement savings plans, unemployment insurance, and higher wages. Proponents of this approach contend that this is a straightforward way to ensure that app-based gig workers, for example, have guaranteed access to benefits like those enjoyed by full-time salaried employees. Further, supporters of sectoral bargaining claim this type of system is the best way to organize workers and rapidly increase wages since it captures the entire industry, eliminating cheaper options for businesses. </w:t>
      </w:r>
    </w:p>
    <w:p w14:paraId="3FF3B574" w14:textId="77777777" w:rsidR="00512C2A" w:rsidRPr="00C0573F" w:rsidRDefault="00512C2A" w:rsidP="00512C2A">
      <w:pPr>
        <w:rPr>
          <w:sz w:val="14"/>
        </w:rPr>
      </w:pPr>
      <w:r w:rsidRPr="00C0573F">
        <w:rPr>
          <w:sz w:val="14"/>
        </w:rPr>
        <w:t xml:space="preserve">Private-sector unionization rates have been steadily dropping in the United States (currently at 6.3 percent from its peak of 16.8 percent in 1983) while the number of independent workers and share of individuals who interact with independent work is rising. Given these trends, </w:t>
      </w:r>
      <w:r w:rsidRPr="00EF7710">
        <w:rPr>
          <w:rStyle w:val="StyleUnderline"/>
        </w:rPr>
        <w:t>mandating union representation for a segment of</w:t>
      </w:r>
      <w:r w:rsidRPr="00C0573F">
        <w:rPr>
          <w:rStyle w:val="StyleUnderline"/>
        </w:rPr>
        <w:t xml:space="preserve"> the </w:t>
      </w:r>
      <w:r w:rsidRPr="00EF7710">
        <w:rPr>
          <w:rStyle w:val="StyleUnderline"/>
        </w:rPr>
        <w:t>workforce</w:t>
      </w:r>
      <w:r w:rsidRPr="00C0573F">
        <w:rPr>
          <w:rStyle w:val="StyleUnderline"/>
        </w:rPr>
        <w:t xml:space="preserve"> that is dynamic, growing in influence, and does not typically fit well in the collective bargaining model </w:t>
      </w:r>
      <w:r w:rsidRPr="001A0C86">
        <w:rPr>
          <w:rStyle w:val="StyleUnderline"/>
          <w:highlight w:val="cyan"/>
        </w:rPr>
        <w:t>would grant unions</w:t>
      </w:r>
      <w:r w:rsidRPr="00C0573F">
        <w:rPr>
          <w:rStyle w:val="StyleUnderline"/>
        </w:rPr>
        <w:t xml:space="preserve"> </w:t>
      </w:r>
      <w:r w:rsidRPr="001A0C86">
        <w:rPr>
          <w:rStyle w:val="StyleUnderline"/>
          <w:highlight w:val="cyan"/>
        </w:rPr>
        <w:t>increased power</w:t>
      </w:r>
      <w:r w:rsidRPr="00C0573F">
        <w:rPr>
          <w:rStyle w:val="StyleUnderline"/>
        </w:rPr>
        <w:t xml:space="preserve"> and control</w:t>
      </w:r>
      <w:r w:rsidRPr="00C0573F">
        <w:rPr>
          <w:sz w:val="14"/>
        </w:rPr>
        <w:t xml:space="preserve">— </w:t>
      </w:r>
      <w:r w:rsidRPr="00EF7710">
        <w:rPr>
          <w:rStyle w:val="StyleUnderline"/>
        </w:rPr>
        <w:t xml:space="preserve">but likely </w:t>
      </w:r>
      <w:r w:rsidRPr="001A0C86">
        <w:rPr>
          <w:rStyle w:val="StyleUnderline"/>
          <w:highlight w:val="cyan"/>
        </w:rPr>
        <w:t>against worker interests</w:t>
      </w:r>
      <w:r w:rsidRPr="00C0573F">
        <w:rPr>
          <w:rStyle w:val="StyleUnderline"/>
        </w:rPr>
        <w:t>. Independent workers, particularly app-based workers, have a far more flexible work arrangement that allows them to easily enter and exit the workforce; this creates a weaker connection to work relative to the traditional 9-to-5 employee</w:t>
      </w:r>
      <w:r w:rsidRPr="00C0573F">
        <w:rPr>
          <w:sz w:val="14"/>
        </w:rPr>
        <w:t xml:space="preserve">. The transient nature of app-based work paired with a sectoral bargaining agreement would create a situation where the unions are the permanent force and voice in negotiations, rather than the workers themselves, who may float in and out of the business. Notably, potential legal roadblocks to a state-level sectoral bargaining effort include antitrust issues as well as certain National Labor Relations Act authorities that preempt state labor law. </w:t>
      </w:r>
    </w:p>
    <w:p w14:paraId="038506E0" w14:textId="77777777" w:rsidR="00512C2A" w:rsidRPr="00C0573F" w:rsidRDefault="00512C2A" w:rsidP="00512C2A">
      <w:pPr>
        <w:rPr>
          <w:sz w:val="14"/>
        </w:rPr>
      </w:pPr>
      <w:r w:rsidRPr="001A0C86">
        <w:rPr>
          <w:rStyle w:val="StyleUnderline"/>
          <w:highlight w:val="cyan"/>
        </w:rPr>
        <w:t>Efforts to implement</w:t>
      </w:r>
      <w:r w:rsidRPr="00C0573F">
        <w:rPr>
          <w:rStyle w:val="StyleUnderline"/>
        </w:rPr>
        <w:t xml:space="preserve"> any form of </w:t>
      </w:r>
      <w:r w:rsidRPr="001A0C86">
        <w:rPr>
          <w:rStyle w:val="StyleUnderline"/>
          <w:highlight w:val="cyan"/>
        </w:rPr>
        <w:t xml:space="preserve">sectoral bargaining in </w:t>
      </w:r>
      <w:r w:rsidRPr="00C0573F">
        <w:rPr>
          <w:rStyle w:val="StyleUnderline"/>
        </w:rPr>
        <w:t xml:space="preserve">the </w:t>
      </w:r>
      <w:r w:rsidRPr="001A0C86">
        <w:rPr>
          <w:rStyle w:val="StyleUnderline"/>
          <w:highlight w:val="cyan"/>
        </w:rPr>
        <w:t>U</w:t>
      </w:r>
      <w:r w:rsidRPr="00C0573F">
        <w:rPr>
          <w:rStyle w:val="StyleUnderline"/>
        </w:rPr>
        <w:t xml:space="preserve">nited </w:t>
      </w:r>
      <w:r w:rsidRPr="001A0C86">
        <w:rPr>
          <w:rStyle w:val="StyleUnderline"/>
          <w:highlight w:val="cyan"/>
        </w:rPr>
        <w:t>S</w:t>
      </w:r>
      <w:r w:rsidRPr="00C0573F">
        <w:rPr>
          <w:rStyle w:val="StyleUnderline"/>
        </w:rPr>
        <w:t xml:space="preserve">tates </w:t>
      </w:r>
      <w:r w:rsidRPr="001A0C86">
        <w:rPr>
          <w:rStyle w:val="StyleUnderline"/>
          <w:highlight w:val="cyan"/>
        </w:rPr>
        <w:t>would</w:t>
      </w:r>
      <w:r w:rsidRPr="00C0573F">
        <w:rPr>
          <w:rStyle w:val="StyleUnderline"/>
        </w:rPr>
        <w:t xml:space="preserve"> clearly </w:t>
      </w:r>
      <w:r w:rsidRPr="001A0C86">
        <w:rPr>
          <w:rStyle w:val="StyleUnderline"/>
          <w:highlight w:val="cyan"/>
        </w:rPr>
        <w:t>be a</w:t>
      </w:r>
      <w:r w:rsidRPr="00C0573F">
        <w:rPr>
          <w:rStyle w:val="StyleUnderline"/>
        </w:rPr>
        <w:t xml:space="preserve"> </w:t>
      </w:r>
      <w:r w:rsidRPr="001A0C86">
        <w:rPr>
          <w:rStyle w:val="StyleUnderline"/>
          <w:highlight w:val="cyan"/>
        </w:rPr>
        <w:t>challenge</w:t>
      </w:r>
      <w:r w:rsidRPr="00C0573F">
        <w:rPr>
          <w:sz w:val="14"/>
        </w:rPr>
        <w:t xml:space="preserve"> but doing so with independent workers would be even more complicated and could act as a steppingstone to mass reclassification in addition to increased costs. The reality is that </w:t>
      </w:r>
      <w:r w:rsidRPr="001A0C86">
        <w:rPr>
          <w:rStyle w:val="Emphasis"/>
          <w:highlight w:val="cyan"/>
        </w:rPr>
        <w:t>what is best for unions is not</w:t>
      </w:r>
      <w:r w:rsidRPr="00C0573F">
        <w:rPr>
          <w:rStyle w:val="Emphasis"/>
        </w:rPr>
        <w:t xml:space="preserve"> necessarily what is </w:t>
      </w:r>
      <w:r w:rsidRPr="001A0C86">
        <w:rPr>
          <w:rStyle w:val="Emphasis"/>
          <w:highlight w:val="cyan"/>
        </w:rPr>
        <w:t>best for workers</w:t>
      </w:r>
      <w:r w:rsidRPr="00C0573F">
        <w:rPr>
          <w:sz w:val="14"/>
        </w:rPr>
        <w:t xml:space="preserve">. </w:t>
      </w:r>
      <w:r w:rsidRPr="001A0C86">
        <w:rPr>
          <w:rStyle w:val="StyleUnderline"/>
          <w:highlight w:val="cyan"/>
        </w:rPr>
        <w:t xml:space="preserve">Sectoral bargaining </w:t>
      </w:r>
      <w:r w:rsidRPr="00EF7710">
        <w:rPr>
          <w:rStyle w:val="StyleUnderline"/>
        </w:rPr>
        <w:t>does not guarantee</w:t>
      </w:r>
      <w:r w:rsidRPr="00C0573F">
        <w:rPr>
          <w:rStyle w:val="StyleUnderline"/>
        </w:rPr>
        <w:t xml:space="preserve"> a </w:t>
      </w:r>
      <w:r w:rsidRPr="00EF7710">
        <w:rPr>
          <w:rStyle w:val="StyleUnderline"/>
        </w:rPr>
        <w:t>better</w:t>
      </w:r>
      <w:r w:rsidRPr="00C0573F">
        <w:rPr>
          <w:rStyle w:val="StyleUnderline"/>
        </w:rPr>
        <w:t xml:space="preserve"> situation for workers and </w:t>
      </w:r>
      <w:r w:rsidRPr="00EF7710">
        <w:rPr>
          <w:rStyle w:val="StyleUnderline"/>
        </w:rPr>
        <w:t>may</w:t>
      </w:r>
      <w:r w:rsidRPr="00C0573F">
        <w:rPr>
          <w:rStyle w:val="StyleUnderline"/>
        </w:rPr>
        <w:t xml:space="preserve"> in fact </w:t>
      </w:r>
      <w:r w:rsidRPr="001A0C86">
        <w:rPr>
          <w:rStyle w:val="StyleUnderline"/>
          <w:highlight w:val="cyan"/>
        </w:rPr>
        <w:t>operate</w:t>
      </w:r>
      <w:r w:rsidRPr="00C0573F">
        <w:rPr>
          <w:rStyle w:val="StyleUnderline"/>
        </w:rPr>
        <w:t xml:space="preserve"> </w:t>
      </w:r>
      <w:r w:rsidRPr="001A0C86">
        <w:rPr>
          <w:rStyle w:val="StyleUnderline"/>
          <w:highlight w:val="cyan"/>
        </w:rPr>
        <w:t>contrary to worker interests</w:t>
      </w:r>
      <w:r w:rsidRPr="00C0573F">
        <w:rPr>
          <w:sz w:val="14"/>
        </w:rPr>
        <w:t xml:space="preserve">, especially when it comes to independent workers who are used to setting their own schedules and controlling their earnings. Further, under a sectoral bargaining system, less than majority support from workers would hand over bargaining authority to unions, which could easily lead to poor or unwanted representation. </w:t>
      </w:r>
    </w:p>
    <w:p w14:paraId="216569C9" w14:textId="77777777" w:rsidR="00512C2A" w:rsidRPr="00C0573F" w:rsidRDefault="00512C2A" w:rsidP="00512C2A">
      <w:pPr>
        <w:rPr>
          <w:sz w:val="14"/>
        </w:rPr>
      </w:pPr>
      <w:r w:rsidRPr="00C0573F">
        <w:rPr>
          <w:sz w:val="14"/>
        </w:rPr>
        <w:t xml:space="preserve">New York Sectoral Bargaining </w:t>
      </w:r>
    </w:p>
    <w:p w14:paraId="4A981684" w14:textId="77777777" w:rsidR="00512C2A" w:rsidRPr="00C0573F" w:rsidRDefault="00512C2A" w:rsidP="00512C2A">
      <w:pPr>
        <w:rPr>
          <w:sz w:val="14"/>
        </w:rPr>
      </w:pPr>
      <w:r w:rsidRPr="00C0573F">
        <w:rPr>
          <w:sz w:val="14"/>
        </w:rPr>
        <w:t xml:space="preserve">Earlier this year, some lawmakers in the state of New York proposed legislation that would have implemented a sectoral bargaining system. The legislation would have allowed app-based food delivery and ride-share workers to choose union representation. If chosen, the union could engage in sectoral bargaining with a council made up of app-based company representatives. The legislation was in part advanced due to an agreement between New York unions and certain gig-economy businesses that these gig workers would not be classified as full employees, but rather as “network drivers” who would be entitled to certain benefits.  </w:t>
      </w:r>
    </w:p>
    <w:p w14:paraId="47A49F44" w14:textId="77777777" w:rsidR="00512C2A" w:rsidRPr="00C0573F" w:rsidRDefault="00512C2A" w:rsidP="00512C2A">
      <w:pPr>
        <w:rPr>
          <w:sz w:val="14"/>
        </w:rPr>
      </w:pPr>
      <w:r w:rsidRPr="00C0573F">
        <w:rPr>
          <w:sz w:val="14"/>
        </w:rPr>
        <w:t xml:space="preserve">Early on, proponents of the bill faced challenges that are inherent to the independent work sector, including the diversity of work and the difficulty in identifying the scope of the workers in the sector. Even in such a specific part of the independent workforce, New York legislators quickly found that they could not easily combine the interests and needs of ride-share and delivery drivers, so they divided these groups into two industry units. Because independent work, especially app-based work, typically has low barriers to entry, the workforce can be constantly changing; this makes it challenging to have a precise understanding of the workers’ views on unionization. In response to this uncertainty, supporters of the sectoral bargaining bill created a low threshold for the bargaining units to exist. Under the New York proposal, workers would not need to be part of a formal vote on unionization. Moreover, the companies in question would be required to provide worker contact information to labor organizers. If at least 10 percent of active workers in the industry submitted letters of support for unionization, then the newly created union could speak for all workers in the industry in the state of New York. Typically, in order for the National Labor Relations Board to conduct a union election, at least 30 percent of workers must sign cards or a petition indicating interest in unionization. In order for a union to be certified, a majority of workers (who vote) must choose to be represented by the union. Only then can the union be allowed to bargain over employment terms with an employer. It is important to note that while the specific New York legislation does not require reclassification and is limited in the scope of industries it affects, its passage could have made reclassification efforts easier in the future and would have affected industries far beyond app-based gig work.  </w:t>
      </w:r>
    </w:p>
    <w:p w14:paraId="117EE154" w14:textId="77777777" w:rsidR="00512C2A" w:rsidRPr="00C0573F" w:rsidRDefault="00512C2A" w:rsidP="00512C2A">
      <w:pPr>
        <w:rPr>
          <w:sz w:val="14"/>
        </w:rPr>
      </w:pPr>
      <w:r w:rsidRPr="00C0573F">
        <w:rPr>
          <w:sz w:val="14"/>
        </w:rPr>
        <w:t xml:space="preserve">Costs  </w:t>
      </w:r>
    </w:p>
    <w:p w14:paraId="4B96FD07" w14:textId="77777777" w:rsidR="00512C2A" w:rsidRPr="00C0573F" w:rsidRDefault="00512C2A" w:rsidP="00512C2A">
      <w:pPr>
        <w:rPr>
          <w:sz w:val="14"/>
        </w:rPr>
      </w:pPr>
      <w:r w:rsidRPr="00C0573F">
        <w:rPr>
          <w:sz w:val="14"/>
        </w:rPr>
        <w:t xml:space="preserve">The New York legislative proposal is one of several examples of unions attempting to gain access to the independent workforce. California’s AB5 (which went into effect Jan 1, 2020) and the Protecting the Right to Organize (PRO) Act (under consideration in the U.S. Congress) are legislative efforts that would push independent workers into the traditional system of worker organizing. AB5 focuses on making it harder for workers to be classified as independent workers, while the PRO Act would nationalize this change and add other provisions that would mark an overhaul of established labor law. Among other things, it would make misclassification a standalone unfair labor practice and impose heavy fines for each violation. Those fines would apply even if a company honestly, but mistakenly, classified a worker as an independent contractor. The net effect would be to intimidate companies away from contracting with independent workers. </w:t>
      </w:r>
    </w:p>
    <w:p w14:paraId="7A75C124" w14:textId="77777777" w:rsidR="00512C2A" w:rsidRPr="00C0573F" w:rsidRDefault="00512C2A" w:rsidP="00512C2A">
      <w:pPr>
        <w:rPr>
          <w:sz w:val="14"/>
        </w:rPr>
      </w:pPr>
      <w:r w:rsidRPr="00C0573F">
        <w:rPr>
          <w:sz w:val="14"/>
        </w:rPr>
        <w:t xml:space="preserve">Previous American Action Forum research found that </w:t>
      </w:r>
      <w:r w:rsidRPr="001A0C86">
        <w:rPr>
          <w:rStyle w:val="StyleUnderline"/>
          <w:highlight w:val="cyan"/>
        </w:rPr>
        <w:t>reclassifying independent workers</w:t>
      </w:r>
      <w:r w:rsidRPr="00C0573F">
        <w:rPr>
          <w:rStyle w:val="StyleUnderline"/>
        </w:rPr>
        <w:t xml:space="preserve"> could </w:t>
      </w:r>
      <w:r w:rsidRPr="001A0C86">
        <w:rPr>
          <w:rStyle w:val="StyleUnderline"/>
          <w:highlight w:val="cyan"/>
        </w:rPr>
        <w:t>cost</w:t>
      </w:r>
      <w:r w:rsidRPr="00C0573F">
        <w:rPr>
          <w:rStyle w:val="StyleUnderline"/>
        </w:rPr>
        <w:t xml:space="preserve"> as much as </w:t>
      </w:r>
      <w:r w:rsidRPr="001A0C86">
        <w:rPr>
          <w:rStyle w:val="StyleUnderline"/>
          <w:highlight w:val="cyan"/>
        </w:rPr>
        <w:t>$</w:t>
      </w:r>
      <w:r w:rsidRPr="001A0C86">
        <w:rPr>
          <w:rStyle w:val="Emphasis"/>
          <w:highlight w:val="cyan"/>
        </w:rPr>
        <w:t>57</w:t>
      </w:r>
      <w:r w:rsidRPr="00C0573F">
        <w:rPr>
          <w:rStyle w:val="Emphasis"/>
        </w:rPr>
        <w:t xml:space="preserve"> </w:t>
      </w:r>
      <w:r w:rsidRPr="001A0C86">
        <w:rPr>
          <w:rStyle w:val="Emphasis"/>
          <w:highlight w:val="cyan"/>
        </w:rPr>
        <w:t>billion nationwide</w:t>
      </w:r>
      <w:r w:rsidRPr="00C0573F">
        <w:rPr>
          <w:sz w:val="14"/>
        </w:rPr>
        <w:t xml:space="preserve">. Unionization often leads to wage premiums for members or non-members who are represented by the union. </w:t>
      </w:r>
      <w:r w:rsidRPr="001A0C86">
        <w:rPr>
          <w:rStyle w:val="Emphasis"/>
          <w:highlight w:val="cyan"/>
        </w:rPr>
        <w:t>Unionization</w:t>
      </w:r>
      <w:r w:rsidRPr="00C0573F">
        <w:rPr>
          <w:rStyle w:val="Emphasis"/>
        </w:rPr>
        <w:t xml:space="preserve"> also </w:t>
      </w:r>
      <w:r w:rsidRPr="001A0C86">
        <w:rPr>
          <w:rStyle w:val="Emphasis"/>
          <w:highlight w:val="cyan"/>
        </w:rPr>
        <w:t>means increased costs for businesses that</w:t>
      </w:r>
      <w:r w:rsidRPr="00C0573F">
        <w:rPr>
          <w:rStyle w:val="Emphasis"/>
        </w:rPr>
        <w:t xml:space="preserve"> may or </w:t>
      </w:r>
      <w:r w:rsidRPr="00EF7710">
        <w:rPr>
          <w:rStyle w:val="Emphasis"/>
        </w:rPr>
        <w:t>may not be able to absorb</w:t>
      </w:r>
      <w:r w:rsidRPr="00C0573F">
        <w:rPr>
          <w:rStyle w:val="Emphasis"/>
        </w:rPr>
        <w:t xml:space="preserve"> </w:t>
      </w:r>
      <w:r w:rsidRPr="00EF7710">
        <w:rPr>
          <w:rStyle w:val="Emphasis"/>
        </w:rPr>
        <w:t>them</w:t>
      </w:r>
      <w:r w:rsidRPr="00C0573F">
        <w:rPr>
          <w:rStyle w:val="Emphasis"/>
        </w:rPr>
        <w:t>.</w:t>
      </w:r>
      <w:r w:rsidRPr="00C0573F">
        <w:rPr>
          <w:sz w:val="14"/>
        </w:rPr>
        <w:t xml:space="preserve"> In order to estimate the cost to employers of widespread union representation of independent workers imposed by a sectoral bargaining proposal, median earnings of independent workers were identified across industries. The median earnings of independent workers was compared to that of workers in the same industries who are represented by unions. The cost estimate is based on Upwork’s Freelancing in America survey, and Bureau of Labor Statistics data on unionization and median earnings. It focuses on the earnings differences of workers represented by unions and earnings of independent workers. The cost was calculated by multiplying the number of independent workers by the difference in earnings between union-represented workers and non-union workers for each industry. In total, the employer-side annual earnings cost of sectoral bargaining would be at least $8.5 billion nationwide.  </w:t>
      </w:r>
    </w:p>
    <w:p w14:paraId="127F8CD9" w14:textId="77777777" w:rsidR="00512C2A" w:rsidRPr="00C0573F" w:rsidRDefault="00512C2A" w:rsidP="00512C2A">
      <w:pPr>
        <w:rPr>
          <w:sz w:val="14"/>
        </w:rPr>
      </w:pPr>
      <w:r w:rsidRPr="00C0573F">
        <w:rPr>
          <w:rStyle w:val="StyleUnderline"/>
        </w:rPr>
        <w:t>Industries that would see the greatest increase in earnings-related costs include arts, design and entertainment, construction, and transportation</w:t>
      </w:r>
      <w:r w:rsidRPr="00C0573F">
        <w:rPr>
          <w:sz w:val="14"/>
        </w:rPr>
        <w:t xml:space="preserve">. This is because of the concentration of independent workers in these industries in addition to differences in union represented versus non-represented pay. </w:t>
      </w:r>
    </w:p>
    <w:p w14:paraId="424B2398" w14:textId="77777777" w:rsidR="00512C2A" w:rsidRPr="00C0573F" w:rsidRDefault="00512C2A" w:rsidP="00512C2A">
      <w:pPr>
        <w:rPr>
          <w:sz w:val="14"/>
        </w:rPr>
      </w:pPr>
      <w:r w:rsidRPr="00C0573F">
        <w:rPr>
          <w:sz w:val="14"/>
        </w:rPr>
        <w:t xml:space="preserve">Of note, </w:t>
      </w:r>
      <w:r w:rsidRPr="00C0573F">
        <w:rPr>
          <w:rStyle w:val="StyleUnderline"/>
        </w:rPr>
        <w:t>the estimated cost for nationwide adoption of sectoral bargaining in the independent workforce does not account for the cost of additional employer-sponsored benefits such as health or unemployment insurance that could arise due to union negotiations</w:t>
      </w:r>
      <w:r w:rsidRPr="00C0573F">
        <w:rPr>
          <w:sz w:val="14"/>
        </w:rPr>
        <w:t xml:space="preserve">. Therefore, the $8.5 billion estimate is not a comprehensive cost estimate. </w:t>
      </w:r>
    </w:p>
    <w:p w14:paraId="57A151FD" w14:textId="77777777" w:rsidR="00512C2A" w:rsidRPr="00C0573F" w:rsidRDefault="00512C2A" w:rsidP="00512C2A">
      <w:pPr>
        <w:rPr>
          <w:sz w:val="14"/>
        </w:rPr>
      </w:pPr>
      <w:r w:rsidRPr="00C0573F">
        <w:rPr>
          <w:sz w:val="14"/>
        </w:rPr>
        <w:t xml:space="preserve">Spillover Effects and Additional Costs </w:t>
      </w:r>
    </w:p>
    <w:p w14:paraId="62D33398" w14:textId="77777777" w:rsidR="00512C2A" w:rsidRPr="00C0573F" w:rsidRDefault="00512C2A" w:rsidP="00512C2A">
      <w:pPr>
        <w:rPr>
          <w:sz w:val="14"/>
        </w:rPr>
      </w:pPr>
      <w:r w:rsidRPr="00C0573F">
        <w:rPr>
          <w:sz w:val="14"/>
        </w:rPr>
        <w:t xml:space="preserve">The total effect that sectoral bargaining could have on the economy and job market is beyond the scope of this analysis, given that it is a largely unfamiliar system in the United States, and it is unclear how it would interact with other labor-related legislation, and how workers, businesses, and industries would respond to the change. </w:t>
      </w:r>
    </w:p>
    <w:p w14:paraId="5B6F4282" w14:textId="77777777" w:rsidR="00512C2A" w:rsidRPr="00C0573F" w:rsidRDefault="00512C2A" w:rsidP="00512C2A">
      <w:pPr>
        <w:rPr>
          <w:sz w:val="14"/>
        </w:rPr>
      </w:pPr>
      <w:r w:rsidRPr="00C0573F">
        <w:rPr>
          <w:sz w:val="14"/>
        </w:rPr>
        <w:t xml:space="preserve">Beyond earnings costs to hiring entities, </w:t>
      </w:r>
      <w:r w:rsidRPr="001A0C86">
        <w:rPr>
          <w:rStyle w:val="Emphasis"/>
          <w:highlight w:val="cyan"/>
        </w:rPr>
        <w:t xml:space="preserve">sectoral bargaining </w:t>
      </w:r>
      <w:r w:rsidRPr="00C0573F">
        <w:rPr>
          <w:rStyle w:val="Emphasis"/>
        </w:rPr>
        <w:t xml:space="preserve">would have several </w:t>
      </w:r>
      <w:r w:rsidRPr="001A0C86">
        <w:rPr>
          <w:rStyle w:val="Emphasis"/>
          <w:highlight w:val="cyan"/>
        </w:rPr>
        <w:t xml:space="preserve">spillover effects </w:t>
      </w:r>
      <w:r w:rsidRPr="00C0573F">
        <w:rPr>
          <w:rStyle w:val="Emphasis"/>
        </w:rPr>
        <w:t xml:space="preserve">that </w:t>
      </w:r>
      <w:r w:rsidRPr="001A0C86">
        <w:rPr>
          <w:rStyle w:val="Emphasis"/>
          <w:highlight w:val="cyan"/>
        </w:rPr>
        <w:t>would</w:t>
      </w:r>
      <w:r w:rsidRPr="00C0573F">
        <w:rPr>
          <w:rStyle w:val="Emphasis"/>
        </w:rPr>
        <w:t xml:space="preserve"> likely </w:t>
      </w:r>
      <w:r w:rsidRPr="001A0C86">
        <w:rPr>
          <w:rStyle w:val="Emphasis"/>
          <w:highlight w:val="cyan"/>
        </w:rPr>
        <w:t>increase</w:t>
      </w:r>
      <w:r w:rsidRPr="00C0573F">
        <w:rPr>
          <w:rStyle w:val="Emphasis"/>
        </w:rPr>
        <w:t xml:space="preserve"> overall </w:t>
      </w:r>
      <w:r w:rsidRPr="001A0C86">
        <w:rPr>
          <w:rStyle w:val="Emphasis"/>
          <w:highlight w:val="cyan"/>
        </w:rPr>
        <w:t>costs</w:t>
      </w:r>
      <w:r w:rsidRPr="001A0C86">
        <w:rPr>
          <w:sz w:val="14"/>
          <w:highlight w:val="cyan"/>
        </w:rPr>
        <w:t xml:space="preserve">. </w:t>
      </w:r>
      <w:r w:rsidRPr="00C0573F">
        <w:rPr>
          <w:rStyle w:val="StyleUnderline"/>
        </w:rPr>
        <w:t xml:space="preserve">This bargaining system could create a mismatch between wages and productivity </w:t>
      </w:r>
      <w:r w:rsidRPr="00EF7710">
        <w:rPr>
          <w:rStyle w:val="StyleUnderline"/>
        </w:rPr>
        <w:t>resulting</w:t>
      </w:r>
      <w:r w:rsidRPr="00C0573F">
        <w:rPr>
          <w:rStyle w:val="StyleUnderline"/>
        </w:rPr>
        <w:t xml:space="preserve"> </w:t>
      </w:r>
      <w:r w:rsidRPr="00EF7710">
        <w:rPr>
          <w:rStyle w:val="StyleUnderline"/>
        </w:rPr>
        <w:t>in higher inflation</w:t>
      </w:r>
      <w:r w:rsidRPr="00C0573F">
        <w:rPr>
          <w:sz w:val="14"/>
        </w:rPr>
        <w:t xml:space="preserve">, </w:t>
      </w:r>
      <w:r w:rsidRPr="00C0573F">
        <w:rPr>
          <w:rStyle w:val="StyleUnderline"/>
        </w:rPr>
        <w:t>negative effects to productivity and innovation</w:t>
      </w:r>
      <w:r w:rsidRPr="00C0573F">
        <w:rPr>
          <w:rStyle w:val="Emphasis"/>
        </w:rPr>
        <w:t xml:space="preserve">, </w:t>
      </w:r>
      <w:r w:rsidRPr="001A0C86">
        <w:rPr>
          <w:rStyle w:val="Emphasis"/>
          <w:highlight w:val="cyan"/>
        </w:rPr>
        <w:t>higher</w:t>
      </w:r>
      <w:r w:rsidRPr="00C0573F">
        <w:rPr>
          <w:rStyle w:val="Emphasis"/>
        </w:rPr>
        <w:t xml:space="preserve"> </w:t>
      </w:r>
      <w:r w:rsidRPr="001A0C86">
        <w:rPr>
          <w:rStyle w:val="Emphasis"/>
          <w:highlight w:val="cyan"/>
        </w:rPr>
        <w:t>prices for consumers, and</w:t>
      </w:r>
      <w:r w:rsidRPr="00C0573F">
        <w:rPr>
          <w:rStyle w:val="Emphasis"/>
        </w:rPr>
        <w:t xml:space="preserve"> even potential </w:t>
      </w:r>
      <w:r w:rsidRPr="001A0C86">
        <w:rPr>
          <w:rStyle w:val="Emphasis"/>
          <w:highlight w:val="cyan"/>
        </w:rPr>
        <w:t>layoffs</w:t>
      </w:r>
      <w:r w:rsidRPr="00C0573F">
        <w:rPr>
          <w:sz w:val="14"/>
        </w:rPr>
        <w:t xml:space="preserve"> (particularly to vulnerable members of the labor force).  </w:t>
      </w:r>
    </w:p>
    <w:p w14:paraId="56574B78" w14:textId="77777777" w:rsidR="00512C2A" w:rsidRPr="00C0573F" w:rsidRDefault="00512C2A" w:rsidP="00512C2A">
      <w:pPr>
        <w:rPr>
          <w:sz w:val="14"/>
        </w:rPr>
      </w:pPr>
      <w:r w:rsidRPr="00C0573F">
        <w:rPr>
          <w:sz w:val="14"/>
        </w:rPr>
        <w:t xml:space="preserve">Even legislation such as the New York proposal that appears targets a small group of workers could affect additional parts of the labor force and multiple business models and consumers. Instacart, for example, is a relatively small segment of the independent work sector but was responsible for 92 percent of net grocery-related job creation over the pandemic and industry revenue growth of $3.5 billion. Without a flexible independent work model these gains would likely have been largely unrealized. </w:t>
      </w:r>
    </w:p>
    <w:p w14:paraId="6DF7170E" w14:textId="77777777" w:rsidR="00512C2A" w:rsidRPr="00C0573F" w:rsidRDefault="00512C2A" w:rsidP="00512C2A">
      <w:pPr>
        <w:rPr>
          <w:rStyle w:val="Emphasis"/>
        </w:rPr>
      </w:pPr>
      <w:r w:rsidRPr="00C0573F">
        <w:rPr>
          <w:rStyle w:val="StyleUnderline"/>
        </w:rPr>
        <w:t>The potential for unrealized gains as a result of sectoral bargaining should be a serious concern</w:t>
      </w:r>
      <w:r w:rsidRPr="00C0573F">
        <w:rPr>
          <w:sz w:val="14"/>
        </w:rPr>
        <w:t xml:space="preserve">. </w:t>
      </w:r>
      <w:r w:rsidRPr="001A0C86">
        <w:rPr>
          <w:rStyle w:val="StyleUnderline"/>
          <w:highlight w:val="cyan"/>
        </w:rPr>
        <w:t xml:space="preserve">Sectoral bargaining </w:t>
      </w:r>
      <w:r w:rsidRPr="00EF7710">
        <w:rPr>
          <w:rStyle w:val="StyleUnderline"/>
        </w:rPr>
        <w:t>allows</w:t>
      </w:r>
      <w:r w:rsidRPr="00C0573F">
        <w:rPr>
          <w:rStyle w:val="StyleUnderline"/>
        </w:rPr>
        <w:t xml:space="preserve"> the established union leaders to set </w:t>
      </w:r>
      <w:r w:rsidRPr="00EF7710">
        <w:rPr>
          <w:rStyle w:val="StyleUnderline"/>
        </w:rPr>
        <w:t>wage</w:t>
      </w:r>
      <w:r w:rsidRPr="00C0573F">
        <w:rPr>
          <w:rStyle w:val="StyleUnderline"/>
        </w:rPr>
        <w:t xml:space="preserve">/earning </w:t>
      </w:r>
      <w:r w:rsidRPr="00EF7710">
        <w:rPr>
          <w:rStyle w:val="StyleUnderline"/>
        </w:rPr>
        <w:t>levels</w:t>
      </w:r>
      <w:r w:rsidRPr="00C0573F">
        <w:rPr>
          <w:rStyle w:val="StyleUnderline"/>
        </w:rPr>
        <w:t xml:space="preserve"> and additional regulations with minimal opposition</w:t>
      </w:r>
      <w:r w:rsidRPr="00C0573F">
        <w:rPr>
          <w:sz w:val="14"/>
        </w:rPr>
        <w:t xml:space="preserve">. </w:t>
      </w:r>
      <w:r w:rsidRPr="00C0573F">
        <w:rPr>
          <w:rStyle w:val="Emphasis"/>
        </w:rPr>
        <w:t>These requirements could act as barriers to entry for new companies</w:t>
      </w:r>
      <w:r w:rsidRPr="00C0573F">
        <w:rPr>
          <w:sz w:val="14"/>
        </w:rPr>
        <w:t xml:space="preserve"> </w:t>
      </w:r>
      <w:r w:rsidRPr="00C0573F">
        <w:rPr>
          <w:rStyle w:val="Emphasis"/>
        </w:rPr>
        <w:t xml:space="preserve">looking to enter the industry in question, thus </w:t>
      </w:r>
      <w:r w:rsidRPr="001A0C86">
        <w:rPr>
          <w:rStyle w:val="Emphasis"/>
          <w:highlight w:val="cyan"/>
        </w:rPr>
        <w:t>driving down competition and</w:t>
      </w:r>
      <w:r w:rsidRPr="00C0573F">
        <w:rPr>
          <w:rStyle w:val="Emphasis"/>
        </w:rPr>
        <w:t xml:space="preserve"> </w:t>
      </w:r>
      <w:r w:rsidRPr="001A0C86">
        <w:rPr>
          <w:rStyle w:val="Emphasis"/>
          <w:highlight w:val="cyan"/>
        </w:rPr>
        <w:t>disincentivizing innovation.</w:t>
      </w:r>
      <w:r w:rsidRPr="00C0573F">
        <w:rPr>
          <w:rStyle w:val="Emphasis"/>
        </w:rPr>
        <w:t xml:space="preserve"> </w:t>
      </w:r>
    </w:p>
    <w:p w14:paraId="3B3C5378" w14:textId="77777777" w:rsidR="00512C2A" w:rsidRPr="00C0573F" w:rsidRDefault="00512C2A" w:rsidP="00512C2A">
      <w:pPr>
        <w:rPr>
          <w:sz w:val="14"/>
        </w:rPr>
      </w:pPr>
      <w:r w:rsidRPr="00C0573F">
        <w:rPr>
          <w:sz w:val="14"/>
        </w:rPr>
        <w:t xml:space="preserve">One key reason that the $8.5 billion cost estimate of sectoral bargaining in the independent workforce is almost certainly an under-estimate involves its interaction with other legislative proposals (specifically those included in the PRO Act that attempt to reclassify independent workers) and the effects that large-scale unionization and reclassification would have on other industries.  </w:t>
      </w:r>
    </w:p>
    <w:p w14:paraId="145B0547" w14:textId="77777777" w:rsidR="00512C2A" w:rsidRDefault="00512C2A" w:rsidP="00512C2A">
      <w:pPr>
        <w:rPr>
          <w:sz w:val="14"/>
        </w:rPr>
      </w:pPr>
      <w:r w:rsidRPr="00C0573F">
        <w:rPr>
          <w:sz w:val="14"/>
        </w:rPr>
        <w:t xml:space="preserve">The PRO Act contains several different provisions that, if passed, would drive up the costs of sectoral bargaining agreements. </w:t>
      </w:r>
      <w:r w:rsidRPr="00C0573F">
        <w:rPr>
          <w:rStyle w:val="StyleUnderline"/>
        </w:rPr>
        <w:t>Changes to the joint-employer standard would also further complicate compliance and lead to greater costs in addition to threatening the entire franchise business model</w:t>
      </w:r>
      <w:r w:rsidRPr="00C0573F">
        <w:rPr>
          <w:sz w:val="14"/>
        </w:rPr>
        <w:t xml:space="preserve">. The joint-employer rule determines when two or more employers are jointly responsible for the same employees. Take, for example, the relationship between a construction company and a subcontractor. If the construction company is deemed a joint employer, it would be held liable for any National Labor Relations Act violations committed by the subcontractor. </w:t>
      </w:r>
      <w:r w:rsidRPr="00C0573F">
        <w:rPr>
          <w:rStyle w:val="StyleUnderline"/>
        </w:rPr>
        <w:t>This change could affect 44 percent of private-sector employees, cost up to $33.3 billion in lost output a year, and result in hundreds of thousands of job losses. Add on a sectoral bargaining agreement and suddenly contractors not only lose agency, but multiple employers are now responsible for workers they previously would have hired on as contractors</w:t>
      </w:r>
      <w:r w:rsidRPr="00C0573F">
        <w:rPr>
          <w:sz w:val="14"/>
        </w:rPr>
        <w:t xml:space="preserve">. </w:t>
      </w:r>
      <w:r w:rsidRPr="00C0573F">
        <w:rPr>
          <w:rStyle w:val="Emphasis"/>
        </w:rPr>
        <w:t xml:space="preserve">This </w:t>
      </w:r>
      <w:r w:rsidRPr="001A0C86">
        <w:rPr>
          <w:rStyle w:val="Emphasis"/>
          <w:highlight w:val="cyan"/>
        </w:rPr>
        <w:t xml:space="preserve">leads to </w:t>
      </w:r>
      <w:r w:rsidRPr="00C0573F">
        <w:rPr>
          <w:rStyle w:val="Emphasis"/>
        </w:rPr>
        <w:t xml:space="preserve">distancing behavior, meaning </w:t>
      </w:r>
      <w:r w:rsidRPr="00EF7710">
        <w:rPr>
          <w:rStyle w:val="Emphasis"/>
        </w:rPr>
        <w:t xml:space="preserve">less support from management or more likely </w:t>
      </w:r>
      <w:r w:rsidRPr="001A0C86">
        <w:rPr>
          <w:rStyle w:val="Emphasis"/>
          <w:highlight w:val="cyan"/>
        </w:rPr>
        <w:t>layoffs</w:t>
      </w:r>
      <w:r w:rsidRPr="00C0573F">
        <w:rPr>
          <w:rStyle w:val="Emphasis"/>
        </w:rPr>
        <w:t xml:space="preserve"> in an effort </w:t>
      </w:r>
      <w:r w:rsidRPr="001A0C86">
        <w:rPr>
          <w:rStyle w:val="Emphasis"/>
          <w:highlight w:val="cyan"/>
        </w:rPr>
        <w:t>to avoid</w:t>
      </w:r>
      <w:r w:rsidRPr="00C0573F">
        <w:rPr>
          <w:rStyle w:val="Emphasis"/>
        </w:rPr>
        <w:t xml:space="preserve"> burdensome </w:t>
      </w:r>
      <w:r w:rsidRPr="001A0C86">
        <w:rPr>
          <w:rStyle w:val="Emphasis"/>
          <w:highlight w:val="cyan"/>
        </w:rPr>
        <w:t>compliance costs</w:t>
      </w:r>
      <w:r w:rsidRPr="00C0573F">
        <w:rPr>
          <w:sz w:val="14"/>
        </w:rPr>
        <w:t xml:space="preserve">. Beyond joint-employer and right-to-work </w:t>
      </w:r>
      <w:r w:rsidRPr="00C0573F">
        <w:rPr>
          <w:rStyle w:val="StyleUnderline"/>
        </w:rPr>
        <w:t>there are several other labor related efforts that would drive up costs including secondary strikes</w:t>
      </w:r>
      <w:r w:rsidRPr="00C0573F">
        <w:rPr>
          <w:sz w:val="14"/>
        </w:rPr>
        <w:t xml:space="preserve"> (</w:t>
      </w:r>
      <w:r w:rsidRPr="00C0573F">
        <w:rPr>
          <w:rStyle w:val="StyleUnderline"/>
        </w:rPr>
        <w:t>allowing unions to picket and boycott vendors, contractors, and other businesses to put pressure on the primary employer</w:t>
      </w:r>
      <w:r w:rsidRPr="00C0573F">
        <w:rPr>
          <w:sz w:val="14"/>
        </w:rPr>
        <w:t xml:space="preserve">), prohibiting employers from giving workers information on unionization, and not allowing businesses to replace striking workers. </w:t>
      </w:r>
    </w:p>
    <w:p w14:paraId="02E630BD" w14:textId="77777777" w:rsidR="00512C2A" w:rsidRPr="00C0573F" w:rsidRDefault="00512C2A" w:rsidP="00512C2A">
      <w:pPr>
        <w:pStyle w:val="Heading4"/>
        <w:rPr>
          <w:rFonts w:cs="Times New Roman"/>
        </w:rPr>
      </w:pPr>
      <w:r w:rsidRPr="00C0573F">
        <w:rPr>
          <w:rFonts w:cs="Times New Roman"/>
        </w:rPr>
        <w:t xml:space="preserve">Slow growth is </w:t>
      </w:r>
      <w:r w:rsidRPr="00C0573F">
        <w:rPr>
          <w:rFonts w:cs="Times New Roman"/>
          <w:u w:val="single"/>
        </w:rPr>
        <w:t>structural</w:t>
      </w:r>
      <w:r w:rsidRPr="00C0573F">
        <w:rPr>
          <w:rFonts w:cs="Times New Roman"/>
        </w:rPr>
        <w:t xml:space="preserve"> and </w:t>
      </w:r>
      <w:r w:rsidRPr="00C0573F">
        <w:rPr>
          <w:rFonts w:cs="Times New Roman"/>
          <w:u w:val="single"/>
        </w:rPr>
        <w:t>harmless</w:t>
      </w:r>
      <w:r w:rsidRPr="00C0573F">
        <w:rPr>
          <w:rFonts w:cs="Times New Roman"/>
        </w:rPr>
        <w:t xml:space="preserve">. </w:t>
      </w:r>
    </w:p>
    <w:p w14:paraId="53E88220" w14:textId="77777777" w:rsidR="00512C2A" w:rsidRPr="00C0573F" w:rsidRDefault="00512C2A" w:rsidP="00512C2A">
      <w:r w:rsidRPr="00C0573F">
        <w:t xml:space="preserve">Dietrich </w:t>
      </w:r>
      <w:r w:rsidRPr="00C0573F">
        <w:rPr>
          <w:rStyle w:val="Style13ptBold"/>
        </w:rPr>
        <w:t>Vollrath 20</w:t>
      </w:r>
      <w:r w:rsidRPr="00C0573F">
        <w:t>, Professor of economics at the University of Houston, "Slow economic growth is a sign of success," USAPP, 02/22/2020, https://blogs.lse.ac.uk/usappblog/2020/02/22/slow-economic-growth-is-a-sign-of-success/.</w:t>
      </w:r>
    </w:p>
    <w:p w14:paraId="19D4D9B3" w14:textId="77777777" w:rsidR="00512C2A" w:rsidRPr="00C0573F" w:rsidRDefault="00512C2A" w:rsidP="00512C2A">
      <w:pPr>
        <w:rPr>
          <w:sz w:val="16"/>
        </w:rPr>
      </w:pPr>
      <w:r w:rsidRPr="00C0573F">
        <w:rPr>
          <w:sz w:val="16"/>
        </w:rPr>
        <w:t xml:space="preserve">We’re accustomed to looking at the </w:t>
      </w:r>
      <w:r w:rsidRPr="00C0573F">
        <w:rPr>
          <w:rStyle w:val="StyleUnderline"/>
        </w:rPr>
        <w:t xml:space="preserve">growth rate of </w:t>
      </w:r>
      <w:r w:rsidRPr="001A0C86">
        <w:rPr>
          <w:rStyle w:val="StyleUnderline"/>
          <w:highlight w:val="cyan"/>
        </w:rPr>
        <w:t>GDP</w:t>
      </w:r>
      <w:r w:rsidRPr="00C0573F">
        <w:rPr>
          <w:rStyle w:val="StyleUnderline"/>
        </w:rPr>
        <w:t xml:space="preserve"> to evaluate</w:t>
      </w:r>
      <w:r w:rsidRPr="00C0573F">
        <w:rPr>
          <w:sz w:val="16"/>
        </w:rPr>
        <w:t xml:space="preserve"> the </w:t>
      </w:r>
      <w:r w:rsidRPr="00C0573F">
        <w:rPr>
          <w:rStyle w:val="Emphasis"/>
        </w:rPr>
        <w:t>health of our economy</w:t>
      </w:r>
      <w:r w:rsidRPr="00C0573F">
        <w:rPr>
          <w:sz w:val="16"/>
        </w:rPr>
        <w:t xml:space="preserve">. Which is why the </w:t>
      </w:r>
      <w:r w:rsidRPr="00C0573F">
        <w:rPr>
          <w:rStyle w:val="StyleUnderline"/>
        </w:rPr>
        <w:t xml:space="preserve">recent </w:t>
      </w:r>
      <w:r w:rsidRPr="001A0C86">
        <w:rPr>
          <w:rStyle w:val="StyleUnderline"/>
          <w:highlight w:val="cyan"/>
        </w:rPr>
        <w:t>slowdown</w:t>
      </w:r>
      <w:r w:rsidRPr="00C0573F">
        <w:rPr>
          <w:sz w:val="16"/>
        </w:rPr>
        <w:t xml:space="preserve"> in growth </w:t>
      </w:r>
      <w:r w:rsidRPr="00C0573F">
        <w:rPr>
          <w:rStyle w:val="Emphasis"/>
        </w:rPr>
        <w:t>appears</w:t>
      </w:r>
      <w:r w:rsidRPr="00C0573F">
        <w:rPr>
          <w:sz w:val="16"/>
        </w:rPr>
        <w:t xml:space="preserve"> so </w:t>
      </w:r>
      <w:r w:rsidRPr="00C0573F">
        <w:rPr>
          <w:rStyle w:val="StyleUnderline"/>
        </w:rPr>
        <w:t>troubling</w:t>
      </w:r>
      <w:r w:rsidRPr="00C0573F">
        <w:rPr>
          <w:sz w:val="16"/>
        </w:rPr>
        <w:t xml:space="preserve">. In the US, GDP </w:t>
      </w:r>
      <w:r w:rsidRPr="00C0573F">
        <w:rPr>
          <w:rStyle w:val="StyleUnderline"/>
        </w:rPr>
        <w:t>growth</w:t>
      </w:r>
      <w:r w:rsidRPr="00C0573F">
        <w:rPr>
          <w:sz w:val="16"/>
        </w:rPr>
        <w:t xml:space="preserve"> for 2019 </w:t>
      </w:r>
      <w:r w:rsidRPr="001A0C86">
        <w:rPr>
          <w:rStyle w:val="StyleUnderline"/>
          <w:highlight w:val="cyan"/>
        </w:rPr>
        <w:t>was</w:t>
      </w:r>
      <w:r w:rsidRPr="00C0573F">
        <w:rPr>
          <w:sz w:val="16"/>
        </w:rPr>
        <w:t xml:space="preserve"> </w:t>
      </w:r>
      <w:r w:rsidRPr="001A0C86">
        <w:rPr>
          <w:rStyle w:val="Emphasis"/>
          <w:highlight w:val="cyan"/>
        </w:rPr>
        <w:t>2.3%</w:t>
      </w:r>
      <w:r w:rsidRPr="00C0573F">
        <w:rPr>
          <w:sz w:val="16"/>
        </w:rPr>
        <w:t xml:space="preserve">, meaning it has been nineteen </w:t>
      </w:r>
      <w:r w:rsidRPr="00C0573F">
        <w:rPr>
          <w:rStyle w:val="StyleUnderline"/>
        </w:rPr>
        <w:t>years</w:t>
      </w:r>
      <w:r w:rsidRPr="00C0573F">
        <w:rPr>
          <w:sz w:val="16"/>
        </w:rPr>
        <w:t xml:space="preserve"> since growth hit 4%, and nearly as long </w:t>
      </w:r>
      <w:r w:rsidRPr="00C0573F">
        <w:rPr>
          <w:rStyle w:val="StyleUnderline"/>
        </w:rPr>
        <w:t>since it touched</w:t>
      </w:r>
      <w:r w:rsidRPr="00C0573F">
        <w:rPr>
          <w:sz w:val="16"/>
        </w:rPr>
        <w:t xml:space="preserve"> </w:t>
      </w:r>
      <w:r w:rsidRPr="00C0573F">
        <w:rPr>
          <w:rStyle w:val="Emphasis"/>
        </w:rPr>
        <w:t>3%</w:t>
      </w:r>
      <w:r w:rsidRPr="00C0573F">
        <w:rPr>
          <w:sz w:val="16"/>
        </w:rPr>
        <w:t xml:space="preserve">. For the UK the story is similar, as it has been fifteen years since growth hit 3%. In the Eurozone as a whole, growth last came close to 4% in 2000. These </w:t>
      </w:r>
      <w:r w:rsidRPr="001A0C86">
        <w:rPr>
          <w:rStyle w:val="StyleUnderline"/>
          <w:highlight w:val="cyan"/>
        </w:rPr>
        <w:t>slowdowns</w:t>
      </w:r>
      <w:r w:rsidRPr="00C0573F">
        <w:rPr>
          <w:rStyle w:val="StyleUnderline"/>
        </w:rPr>
        <w:t xml:space="preserve"> across developed economies</w:t>
      </w:r>
      <w:r w:rsidRPr="00C0573F">
        <w:rPr>
          <w:sz w:val="16"/>
        </w:rPr>
        <w:t xml:space="preserve"> </w:t>
      </w:r>
      <w:r w:rsidRPr="001A0C86">
        <w:rPr>
          <w:rStyle w:val="Emphasis"/>
          <w:highlight w:val="cyan"/>
        </w:rPr>
        <w:t>predates</w:t>
      </w:r>
      <w:r w:rsidRPr="00C0573F">
        <w:rPr>
          <w:sz w:val="16"/>
        </w:rPr>
        <w:t xml:space="preserve"> </w:t>
      </w:r>
      <w:r w:rsidRPr="00C0573F">
        <w:rPr>
          <w:rStyle w:val="StyleUnderline"/>
        </w:rPr>
        <w:t xml:space="preserve">the financial </w:t>
      </w:r>
      <w:r w:rsidRPr="001A0C86">
        <w:rPr>
          <w:rStyle w:val="StyleUnderline"/>
          <w:highlight w:val="cyan"/>
        </w:rPr>
        <w:t>crisis</w:t>
      </w:r>
      <w:r w:rsidRPr="00C0573F">
        <w:rPr>
          <w:rStyle w:val="StyleUnderline"/>
        </w:rPr>
        <w:t xml:space="preserve">, and leads to </w:t>
      </w:r>
      <w:r w:rsidRPr="00C0573F">
        <w:rPr>
          <w:rStyle w:val="Emphasis"/>
        </w:rPr>
        <w:t>natural questions</w:t>
      </w:r>
      <w:r w:rsidRPr="00C0573F">
        <w:rPr>
          <w:sz w:val="16"/>
        </w:rPr>
        <w:t>: what went wrong with the economy, and how do we fix it?</w:t>
      </w:r>
    </w:p>
    <w:p w14:paraId="15B06ADE" w14:textId="77777777" w:rsidR="00512C2A" w:rsidRPr="00C0573F" w:rsidRDefault="00512C2A" w:rsidP="00512C2A">
      <w:pPr>
        <w:rPr>
          <w:rStyle w:val="Emphasis"/>
        </w:rPr>
      </w:pPr>
      <w:r w:rsidRPr="00C0573F">
        <w:rPr>
          <w:sz w:val="16"/>
        </w:rPr>
        <w:t xml:space="preserve">But the </w:t>
      </w:r>
      <w:r w:rsidRPr="00C0573F">
        <w:rPr>
          <w:rStyle w:val="StyleUnderline"/>
        </w:rPr>
        <w:t>slowdown</w:t>
      </w:r>
      <w:r w:rsidRPr="00C0573F">
        <w:rPr>
          <w:sz w:val="16"/>
        </w:rPr>
        <w:t xml:space="preserve"> we’re observing </w:t>
      </w:r>
      <w:r w:rsidRPr="001A0C86">
        <w:rPr>
          <w:rStyle w:val="StyleUnderline"/>
          <w:highlight w:val="cyan"/>
        </w:rPr>
        <w:t>isn’t something</w:t>
      </w:r>
      <w:r w:rsidRPr="00C0573F">
        <w:rPr>
          <w:sz w:val="16"/>
        </w:rPr>
        <w:t xml:space="preserve"> </w:t>
      </w:r>
      <w:r w:rsidRPr="001A0C86">
        <w:rPr>
          <w:rStyle w:val="Emphasis"/>
          <w:highlight w:val="cyan"/>
        </w:rPr>
        <w:t>we can fix</w:t>
      </w:r>
      <w:r w:rsidRPr="00C0573F">
        <w:rPr>
          <w:sz w:val="16"/>
        </w:rPr>
        <w:t xml:space="preserve"> – or that we would want to fix – </w:t>
      </w:r>
      <w:r w:rsidRPr="00C0573F">
        <w:rPr>
          <w:rStyle w:val="StyleUnderline"/>
        </w:rPr>
        <w:t>because</w:t>
      </w:r>
      <w:r w:rsidRPr="00C0573F">
        <w:rPr>
          <w:sz w:val="16"/>
        </w:rPr>
        <w:t xml:space="preserve"> the </w:t>
      </w:r>
      <w:r w:rsidRPr="00C0573F">
        <w:rPr>
          <w:rStyle w:val="StyleUnderline"/>
        </w:rPr>
        <w:t>slowdown was never a</w:t>
      </w:r>
      <w:r w:rsidRPr="00C0573F">
        <w:rPr>
          <w:sz w:val="16"/>
        </w:rPr>
        <w:t xml:space="preserve"> </w:t>
      </w:r>
      <w:r w:rsidRPr="00C0573F">
        <w:rPr>
          <w:rStyle w:val="Emphasis"/>
        </w:rPr>
        <w:t>consequence of things that went wrong</w:t>
      </w:r>
      <w:r w:rsidRPr="00C0573F">
        <w:rPr>
          <w:sz w:val="16"/>
        </w:rPr>
        <w:t xml:space="preserve">. Instead, as I show my new book, the </w:t>
      </w:r>
      <w:r w:rsidRPr="00C0573F">
        <w:rPr>
          <w:rStyle w:val="StyleUnderline"/>
        </w:rPr>
        <w:t>slowdown is a</w:t>
      </w:r>
      <w:r w:rsidRPr="00C0573F">
        <w:rPr>
          <w:sz w:val="16"/>
        </w:rPr>
        <w:t xml:space="preserve"> </w:t>
      </w:r>
      <w:r w:rsidRPr="00C0573F">
        <w:rPr>
          <w:rStyle w:val="Emphasis"/>
        </w:rPr>
        <w:t>consequence</w:t>
      </w:r>
      <w:r w:rsidRPr="00C0573F">
        <w:rPr>
          <w:sz w:val="16"/>
        </w:rPr>
        <w:t xml:space="preserve"> </w:t>
      </w:r>
      <w:r w:rsidRPr="00C0573F">
        <w:rPr>
          <w:rStyle w:val="StyleUnderline"/>
        </w:rPr>
        <w:t>of things that went right</w:t>
      </w:r>
      <w:r w:rsidRPr="00C0573F">
        <w:rPr>
          <w:sz w:val="16"/>
        </w:rPr>
        <w:t>.</w:t>
      </w:r>
    </w:p>
    <w:p w14:paraId="2C007B06" w14:textId="77777777" w:rsidR="00512C2A" w:rsidRPr="00C0573F" w:rsidRDefault="00512C2A" w:rsidP="00512C2A">
      <w:pPr>
        <w:rPr>
          <w:sz w:val="16"/>
        </w:rPr>
      </w:pPr>
      <w:r w:rsidRPr="00C0573F">
        <w:rPr>
          <w:sz w:val="16"/>
        </w:rPr>
        <w:t xml:space="preserve">From a simple accounting perspective, </w:t>
      </w:r>
      <w:r w:rsidRPr="00C0573F">
        <w:rPr>
          <w:rStyle w:val="StyleUnderline"/>
        </w:rPr>
        <w:t>there are</w:t>
      </w:r>
      <w:r w:rsidRPr="00C0573F">
        <w:rPr>
          <w:sz w:val="16"/>
        </w:rPr>
        <w:t xml:space="preserve"> </w:t>
      </w:r>
      <w:r w:rsidRPr="00C0573F">
        <w:rPr>
          <w:rStyle w:val="Emphasis"/>
        </w:rPr>
        <w:t>two main factors</w:t>
      </w:r>
      <w:r w:rsidRPr="00C0573F">
        <w:rPr>
          <w:sz w:val="16"/>
        </w:rPr>
        <w:t xml:space="preserve"> </w:t>
      </w:r>
      <w:r w:rsidRPr="00C0573F">
        <w:rPr>
          <w:rStyle w:val="StyleUnderline"/>
        </w:rPr>
        <w:t>behind slower growth</w:t>
      </w:r>
      <w:r w:rsidRPr="00C0573F">
        <w:rPr>
          <w:sz w:val="16"/>
        </w:rPr>
        <w:t xml:space="preserve">: the </w:t>
      </w:r>
      <w:r w:rsidRPr="00C0573F">
        <w:rPr>
          <w:rStyle w:val="Emphasis"/>
        </w:rPr>
        <w:t>fall in fertility</w:t>
      </w:r>
      <w:r w:rsidRPr="00C0573F">
        <w:rPr>
          <w:rStyle w:val="StyleUnderline"/>
        </w:rPr>
        <w:t xml:space="preserve"> during the 20th century, and the</w:t>
      </w:r>
      <w:r w:rsidRPr="00C0573F">
        <w:rPr>
          <w:sz w:val="16"/>
        </w:rPr>
        <w:t xml:space="preserve"> </w:t>
      </w:r>
      <w:r w:rsidRPr="00C0573F">
        <w:rPr>
          <w:rStyle w:val="Emphasis"/>
        </w:rPr>
        <w:t>shift</w:t>
      </w:r>
      <w:r w:rsidRPr="00C0573F">
        <w:rPr>
          <w:sz w:val="16"/>
        </w:rPr>
        <w:t xml:space="preserve"> </w:t>
      </w:r>
      <w:r w:rsidRPr="00C0573F">
        <w:rPr>
          <w:rStyle w:val="StyleUnderline"/>
        </w:rPr>
        <w:t>of our expenditures</w:t>
      </w:r>
      <w:r w:rsidRPr="00C0573F">
        <w:rPr>
          <w:sz w:val="16"/>
        </w:rPr>
        <w:t xml:space="preserve"> </w:t>
      </w:r>
      <w:r w:rsidRPr="00C0573F">
        <w:rPr>
          <w:rStyle w:val="Emphasis"/>
        </w:rPr>
        <w:t>away from goods and towards services</w:t>
      </w:r>
      <w:r w:rsidRPr="00C0573F">
        <w:rPr>
          <w:sz w:val="16"/>
        </w:rPr>
        <w:t xml:space="preserve">. And </w:t>
      </w:r>
      <w:r w:rsidRPr="00C0573F">
        <w:rPr>
          <w:rStyle w:val="StyleUnderline"/>
        </w:rPr>
        <w:t>both</w:t>
      </w:r>
      <w:r w:rsidRPr="00C0573F">
        <w:rPr>
          <w:sz w:val="16"/>
        </w:rPr>
        <w:t xml:space="preserve"> of those </w:t>
      </w:r>
      <w:r w:rsidRPr="00C0573F">
        <w:rPr>
          <w:rStyle w:val="StyleUnderline"/>
        </w:rPr>
        <w:t>explanations can be</w:t>
      </w:r>
      <w:r w:rsidRPr="00C0573F">
        <w:rPr>
          <w:sz w:val="16"/>
        </w:rPr>
        <w:t xml:space="preserve"> </w:t>
      </w:r>
      <w:r w:rsidRPr="00C0573F">
        <w:rPr>
          <w:rStyle w:val="StyleUnderline"/>
        </w:rPr>
        <w:t>traced back to economic success</w:t>
      </w:r>
      <w:r w:rsidRPr="00C0573F">
        <w:rPr>
          <w:sz w:val="16"/>
        </w:rPr>
        <w:t>.</w:t>
      </w:r>
    </w:p>
    <w:p w14:paraId="297C6DBF" w14:textId="77777777" w:rsidR="00512C2A" w:rsidRPr="00C0573F" w:rsidRDefault="00512C2A" w:rsidP="00512C2A">
      <w:pPr>
        <w:rPr>
          <w:sz w:val="16"/>
        </w:rPr>
      </w:pPr>
      <w:r w:rsidRPr="00C0573F">
        <w:rPr>
          <w:sz w:val="16"/>
        </w:rPr>
        <w:t xml:space="preserve">The </w:t>
      </w:r>
      <w:r w:rsidRPr="001A0C86">
        <w:rPr>
          <w:rStyle w:val="StyleUnderline"/>
          <w:highlight w:val="cyan"/>
        </w:rPr>
        <w:t>fall in fertility had a</w:t>
      </w:r>
      <w:r w:rsidRPr="00C0573F">
        <w:rPr>
          <w:sz w:val="16"/>
        </w:rPr>
        <w:t xml:space="preserve"> </w:t>
      </w:r>
      <w:r w:rsidRPr="001A0C86">
        <w:rPr>
          <w:rStyle w:val="Emphasis"/>
          <w:highlight w:val="cyan"/>
        </w:rPr>
        <w:t>significant</w:t>
      </w:r>
      <w:r w:rsidRPr="00C0573F">
        <w:rPr>
          <w:sz w:val="16"/>
        </w:rPr>
        <w:t xml:space="preserve"> </w:t>
      </w:r>
      <w:r w:rsidRPr="001A0C86">
        <w:rPr>
          <w:rStyle w:val="StyleUnderline"/>
          <w:highlight w:val="cyan"/>
        </w:rPr>
        <w:t>impact</w:t>
      </w:r>
      <w:r w:rsidRPr="00C0573F">
        <w:rPr>
          <w:rStyle w:val="StyleUnderline"/>
        </w:rPr>
        <w:t xml:space="preserve"> on economic growth</w:t>
      </w:r>
      <w:r w:rsidRPr="00C0573F">
        <w:rPr>
          <w:sz w:val="16"/>
        </w:rPr>
        <w:t xml:space="preserve"> for decades, </w:t>
      </w:r>
      <w:r w:rsidRPr="001A0C86">
        <w:rPr>
          <w:rStyle w:val="StyleUnderline"/>
          <w:highlight w:val="cyan"/>
        </w:rPr>
        <w:t>particularly</w:t>
      </w:r>
      <w:r w:rsidRPr="00C0573F">
        <w:rPr>
          <w:sz w:val="16"/>
        </w:rPr>
        <w:t xml:space="preserve"> </w:t>
      </w:r>
      <w:r w:rsidRPr="00C0573F">
        <w:rPr>
          <w:rStyle w:val="Emphasis"/>
        </w:rPr>
        <w:t xml:space="preserve">in </w:t>
      </w:r>
      <w:r w:rsidRPr="001A0C86">
        <w:rPr>
          <w:rStyle w:val="Emphasis"/>
          <w:highlight w:val="cyan"/>
        </w:rPr>
        <w:t>the US</w:t>
      </w:r>
      <w:r w:rsidRPr="00C0573F">
        <w:rPr>
          <w:sz w:val="16"/>
        </w:rPr>
        <w:t xml:space="preserve">. The </w:t>
      </w:r>
      <w:r w:rsidRPr="001A0C86">
        <w:rPr>
          <w:rStyle w:val="StyleUnderline"/>
          <w:highlight w:val="cyan"/>
        </w:rPr>
        <w:t>baby boom</w:t>
      </w:r>
      <w:r w:rsidRPr="00C0573F">
        <w:rPr>
          <w:sz w:val="16"/>
        </w:rPr>
        <w:t xml:space="preserve"> generated a one-time wave of human capital that </w:t>
      </w:r>
      <w:r w:rsidRPr="00C0573F">
        <w:rPr>
          <w:rStyle w:val="StyleUnderline"/>
        </w:rPr>
        <w:t>hit the</w:t>
      </w:r>
      <w:r w:rsidRPr="00C0573F">
        <w:rPr>
          <w:sz w:val="16"/>
        </w:rPr>
        <w:t xml:space="preserve"> </w:t>
      </w:r>
      <w:r w:rsidRPr="00C0573F">
        <w:rPr>
          <w:rStyle w:val="StyleUnderline"/>
        </w:rPr>
        <w:t>economy</w:t>
      </w:r>
      <w:r w:rsidRPr="00C0573F">
        <w:rPr>
          <w:sz w:val="16"/>
        </w:rPr>
        <w:t xml:space="preserve"> during the middle of the 20th century. As those new workers hit the workforce, the </w:t>
      </w:r>
      <w:r w:rsidRPr="00C0573F">
        <w:rPr>
          <w:rStyle w:val="StyleUnderline"/>
        </w:rPr>
        <w:t>proportion of</w:t>
      </w:r>
      <w:r w:rsidRPr="00C0573F">
        <w:rPr>
          <w:sz w:val="16"/>
        </w:rPr>
        <w:t xml:space="preserve"> </w:t>
      </w:r>
      <w:r w:rsidRPr="001A0C86">
        <w:rPr>
          <w:rStyle w:val="Emphasis"/>
          <w:highlight w:val="cyan"/>
        </w:rPr>
        <w:t>workers</w:t>
      </w:r>
      <w:r w:rsidRPr="00C0573F">
        <w:rPr>
          <w:rStyle w:val="Emphasis"/>
        </w:rPr>
        <w:t xml:space="preserve"> to population</w:t>
      </w:r>
      <w:r w:rsidRPr="00C0573F">
        <w:rPr>
          <w:sz w:val="16"/>
        </w:rPr>
        <w:t xml:space="preserve"> </w:t>
      </w:r>
      <w:r w:rsidRPr="001A0C86">
        <w:rPr>
          <w:rStyle w:val="StyleUnderline"/>
          <w:highlight w:val="cyan"/>
        </w:rPr>
        <w:t>rose</w:t>
      </w:r>
      <w:r w:rsidRPr="00C0573F">
        <w:rPr>
          <w:sz w:val="16"/>
        </w:rPr>
        <w:t xml:space="preserve"> </w:t>
      </w:r>
      <w:r w:rsidRPr="001A0C86">
        <w:rPr>
          <w:rStyle w:val="Emphasis"/>
          <w:highlight w:val="cyan"/>
        </w:rPr>
        <w:t>substantially</w:t>
      </w:r>
      <w:r w:rsidRPr="00C0573F">
        <w:rPr>
          <w:sz w:val="16"/>
        </w:rPr>
        <w:t xml:space="preserve">, </w:t>
      </w:r>
      <w:r w:rsidRPr="00C0573F">
        <w:rPr>
          <w:rStyle w:val="StyleUnderline"/>
        </w:rPr>
        <w:t>as evidenced by the fall in</w:t>
      </w:r>
      <w:r w:rsidRPr="00C0573F">
        <w:rPr>
          <w:sz w:val="16"/>
        </w:rPr>
        <w:t xml:space="preserve"> </w:t>
      </w:r>
      <w:r w:rsidRPr="00C0573F">
        <w:rPr>
          <w:rStyle w:val="StyleUnderline"/>
        </w:rPr>
        <w:t>the youth dependency ratio</w:t>
      </w:r>
      <w:r w:rsidRPr="00C0573F">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258B06B0" w14:textId="77777777" w:rsidR="00512C2A" w:rsidRPr="00C0573F" w:rsidRDefault="00512C2A" w:rsidP="00512C2A">
      <w:pPr>
        <w:rPr>
          <w:sz w:val="16"/>
        </w:rPr>
      </w:pPr>
      <w:r w:rsidRPr="001A0C86">
        <w:rPr>
          <w:rStyle w:val="StyleUnderline"/>
          <w:highlight w:val="cyan"/>
        </w:rPr>
        <w:t>As that</w:t>
      </w:r>
      <w:r w:rsidRPr="00C0573F">
        <w:rPr>
          <w:rStyle w:val="StyleUnderline"/>
        </w:rPr>
        <w:t xml:space="preserve"> wave of</w:t>
      </w:r>
      <w:r w:rsidRPr="00C0573F">
        <w:rPr>
          <w:sz w:val="16"/>
        </w:rPr>
        <w:t xml:space="preserve"> </w:t>
      </w:r>
      <w:r w:rsidRPr="00C0573F">
        <w:rPr>
          <w:rStyle w:val="Emphasis"/>
        </w:rPr>
        <w:t>human capital</w:t>
      </w:r>
      <w:r w:rsidRPr="00C0573F">
        <w:rPr>
          <w:sz w:val="16"/>
        </w:rPr>
        <w:t xml:space="preserve"> </w:t>
      </w:r>
      <w:r w:rsidRPr="001A0C86">
        <w:rPr>
          <w:rStyle w:val="StyleUnderline"/>
          <w:highlight w:val="cyan"/>
        </w:rPr>
        <w:t>receded, so did</w:t>
      </w:r>
      <w:r w:rsidRPr="00C0573F">
        <w:rPr>
          <w:rStyle w:val="StyleUnderline"/>
        </w:rPr>
        <w:t xml:space="preserve"> the </w:t>
      </w:r>
      <w:r w:rsidRPr="001A0C86">
        <w:rPr>
          <w:rStyle w:val="StyleUnderline"/>
          <w:highlight w:val="cyan"/>
        </w:rPr>
        <w:t>growth</w:t>
      </w:r>
      <w:r w:rsidRPr="00C0573F">
        <w:rPr>
          <w:rStyle w:val="StyleUnderline"/>
        </w:rPr>
        <w:t xml:space="preserve"> rate.</w:t>
      </w:r>
      <w:r w:rsidRPr="00C0573F">
        <w:rPr>
          <w:sz w:val="16"/>
        </w:rPr>
        <w:t xml:space="preserve"> </w:t>
      </w:r>
      <w:r w:rsidRPr="00C0573F">
        <w:rPr>
          <w:rStyle w:val="StyleUnderline"/>
        </w:rPr>
        <w:t>Starting in the early</w:t>
      </w:r>
      <w:r w:rsidRPr="00C0573F">
        <w:rPr>
          <w:sz w:val="16"/>
        </w:rPr>
        <w:t xml:space="preserve"> </w:t>
      </w:r>
      <w:r w:rsidRPr="00C0573F">
        <w:rPr>
          <w:rStyle w:val="StyleUnderline"/>
        </w:rPr>
        <w:t>2000s</w:t>
      </w:r>
      <w:r w:rsidRPr="00C0573F">
        <w:rPr>
          <w:sz w:val="16"/>
        </w:rPr>
        <w:t xml:space="preserve">, the old age dependency ratio </w:t>
      </w:r>
      <w:r w:rsidRPr="00C0573F">
        <w:rPr>
          <w:rStyle w:val="StyleUnderline"/>
        </w:rPr>
        <w:t>started to rise</w:t>
      </w:r>
      <w:r w:rsidRPr="00C0573F">
        <w:rPr>
          <w:sz w:val="16"/>
        </w:rPr>
        <w:t xml:space="preserve"> (see Figure 1) </w:t>
      </w:r>
      <w:r w:rsidRPr="00C0573F">
        <w:rPr>
          <w:rStyle w:val="StyleUnderline"/>
        </w:rPr>
        <w:t>the inevitable</w:t>
      </w:r>
      <w:r w:rsidRPr="00C0573F">
        <w:rPr>
          <w:sz w:val="16"/>
        </w:rPr>
        <w:t xml:space="preserve"> </w:t>
      </w:r>
      <w:r w:rsidRPr="00C0573F">
        <w:rPr>
          <w:rStyle w:val="StyleUnderline"/>
        </w:rPr>
        <w:t>consequence of the</w:t>
      </w:r>
      <w:r w:rsidRPr="00C0573F">
        <w:rPr>
          <w:sz w:val="16"/>
        </w:rPr>
        <w:t xml:space="preserve"> </w:t>
      </w:r>
      <w:r w:rsidRPr="00C0573F">
        <w:rPr>
          <w:rStyle w:val="Emphasis"/>
        </w:rPr>
        <w:t>drop</w:t>
      </w:r>
      <w:r w:rsidRPr="00C0573F">
        <w:rPr>
          <w:sz w:val="16"/>
        </w:rPr>
        <w:t xml:space="preserve"> </w:t>
      </w:r>
      <w:r w:rsidRPr="00C0573F">
        <w:rPr>
          <w:rStyle w:val="StyleUnderline"/>
        </w:rPr>
        <w:t>in youth dependency</w:t>
      </w:r>
      <w:r w:rsidRPr="00C0573F">
        <w:rPr>
          <w:sz w:val="16"/>
        </w:rPr>
        <w:t xml:space="preserve"> back in the 1960s and 1970s. </w:t>
      </w:r>
      <w:r w:rsidRPr="00C0573F">
        <w:rPr>
          <w:rStyle w:val="StyleUnderline"/>
        </w:rPr>
        <w:t xml:space="preserve">As </w:t>
      </w:r>
      <w:r w:rsidRPr="001A0C86">
        <w:rPr>
          <w:rStyle w:val="StyleUnderline"/>
          <w:highlight w:val="cyan"/>
        </w:rPr>
        <w:t>workers</w:t>
      </w:r>
      <w:r w:rsidRPr="00C0573F">
        <w:rPr>
          <w:sz w:val="16"/>
        </w:rPr>
        <w:t xml:space="preserve"> </w:t>
      </w:r>
      <w:r w:rsidRPr="001A0C86">
        <w:rPr>
          <w:rStyle w:val="Emphasis"/>
          <w:highlight w:val="cyan"/>
        </w:rPr>
        <w:t>aged out</w:t>
      </w:r>
      <w:r w:rsidRPr="00C0573F">
        <w:rPr>
          <w:rStyle w:val="Emphasis"/>
        </w:rPr>
        <w:t xml:space="preserve"> of the workforce</w:t>
      </w:r>
      <w:r w:rsidRPr="00C0573F">
        <w:rPr>
          <w:sz w:val="16"/>
        </w:rPr>
        <w:t xml:space="preserve"> – and continue to do so – </w:t>
      </w:r>
      <w:r w:rsidRPr="00C0573F">
        <w:rPr>
          <w:rStyle w:val="StyleUnderline"/>
        </w:rPr>
        <w:t>this</w:t>
      </w:r>
      <w:r w:rsidRPr="00C0573F">
        <w:rPr>
          <w:sz w:val="16"/>
        </w:rPr>
        <w:t xml:space="preserve"> </w:t>
      </w:r>
      <w:r w:rsidRPr="00C0573F">
        <w:rPr>
          <w:rStyle w:val="Emphasis"/>
        </w:rPr>
        <w:t>dragged down</w:t>
      </w:r>
      <w:r w:rsidRPr="00C0573F">
        <w:rPr>
          <w:sz w:val="16"/>
        </w:rPr>
        <w:t xml:space="preserve"> </w:t>
      </w:r>
      <w:r w:rsidRPr="00C0573F">
        <w:rPr>
          <w:rStyle w:val="StyleUnderline"/>
        </w:rPr>
        <w:t>the growth</w:t>
      </w:r>
      <w:r w:rsidRPr="00C0573F">
        <w:rPr>
          <w:sz w:val="16"/>
        </w:rPr>
        <w:t xml:space="preserve"> </w:t>
      </w:r>
      <w:r w:rsidRPr="00C0573F">
        <w:rPr>
          <w:rStyle w:val="StyleUnderline"/>
        </w:rPr>
        <w:t>rate of the aggregate economy</w:t>
      </w:r>
      <w:r w:rsidRPr="00C0573F">
        <w:rPr>
          <w:sz w:val="16"/>
        </w:rPr>
        <w:t>. That 1.25 percentage point boost during the 20th century disappeared in the 21st, explaining most of the slowdown in the US.</w:t>
      </w:r>
    </w:p>
    <w:p w14:paraId="618C60A8" w14:textId="77777777" w:rsidR="00512C2A" w:rsidRPr="00C0573F" w:rsidRDefault="00512C2A" w:rsidP="00512C2A">
      <w:pPr>
        <w:rPr>
          <w:sz w:val="16"/>
        </w:rPr>
      </w:pPr>
      <w:r w:rsidRPr="00C0573F">
        <w:rPr>
          <w:sz w:val="16"/>
        </w:rPr>
        <w:t xml:space="preserve">But why should we see these demographic shifts as a success? The </w:t>
      </w:r>
      <w:r w:rsidRPr="00C0573F">
        <w:rPr>
          <w:rStyle w:val="StyleUnderline"/>
        </w:rPr>
        <w:t>drop in</w:t>
      </w:r>
      <w:r w:rsidRPr="00C0573F">
        <w:rPr>
          <w:sz w:val="16"/>
        </w:rPr>
        <w:t xml:space="preserve"> </w:t>
      </w:r>
      <w:r w:rsidRPr="00C0573F">
        <w:rPr>
          <w:rStyle w:val="Emphasis"/>
        </w:rPr>
        <w:t>fertility</w:t>
      </w:r>
      <w:r w:rsidRPr="00C0573F">
        <w:rPr>
          <w:sz w:val="16"/>
        </w:rPr>
        <w:t xml:space="preserve"> after the baby boom which explains the shifts </w:t>
      </w:r>
      <w:r w:rsidRPr="00C0573F">
        <w:rPr>
          <w:rStyle w:val="StyleUnderline"/>
        </w:rPr>
        <w:t xml:space="preserve">was </w:t>
      </w:r>
      <w:r w:rsidRPr="001A0C86">
        <w:rPr>
          <w:rStyle w:val="StyleUnderline"/>
          <w:highlight w:val="cyan"/>
        </w:rPr>
        <w:t>driven by</w:t>
      </w:r>
      <w:r w:rsidRPr="00C0573F">
        <w:rPr>
          <w:sz w:val="16"/>
        </w:rPr>
        <w:t xml:space="preserve"> </w:t>
      </w:r>
      <w:r w:rsidRPr="00C0573F">
        <w:rPr>
          <w:rStyle w:val="Emphasis"/>
        </w:rPr>
        <w:t>several successes</w:t>
      </w:r>
      <w:r w:rsidRPr="00C0573F">
        <w:rPr>
          <w:sz w:val="16"/>
        </w:rPr>
        <w:t xml:space="preserve">. </w:t>
      </w:r>
      <w:r w:rsidRPr="001A0C86">
        <w:rPr>
          <w:rStyle w:val="Emphasis"/>
          <w:highlight w:val="cyan"/>
        </w:rPr>
        <w:t>Expanded access to college</w:t>
      </w:r>
      <w:r w:rsidRPr="00C0573F">
        <w:rPr>
          <w:rStyle w:val="Emphasis"/>
        </w:rPr>
        <w:t xml:space="preserve"> education</w:t>
      </w:r>
      <w:r w:rsidRPr="00C0573F">
        <w:rPr>
          <w:sz w:val="16"/>
        </w:rPr>
        <w:t xml:space="preserve"> </w:t>
      </w:r>
      <w:r w:rsidRPr="00C0573F">
        <w:rPr>
          <w:rStyle w:val="StyleUnderline"/>
        </w:rPr>
        <w:t>pushed back the age at which people were</w:t>
      </w:r>
      <w:r w:rsidRPr="00C0573F">
        <w:rPr>
          <w:sz w:val="16"/>
        </w:rPr>
        <w:t xml:space="preserve"> </w:t>
      </w:r>
      <w:r w:rsidRPr="00C0573F">
        <w:rPr>
          <w:rStyle w:val="StyleUnderline"/>
        </w:rPr>
        <w:t>willing to marry</w:t>
      </w:r>
      <w:r w:rsidRPr="00C0573F">
        <w:rPr>
          <w:sz w:val="16"/>
        </w:rPr>
        <w:t xml:space="preserve">. The </w:t>
      </w:r>
      <w:r w:rsidRPr="001A0C86">
        <w:rPr>
          <w:rStyle w:val="StyleUnderline"/>
          <w:highlight w:val="cyan"/>
        </w:rPr>
        <w:t>opening</w:t>
      </w:r>
      <w:r w:rsidRPr="00C0573F">
        <w:rPr>
          <w:rStyle w:val="StyleUnderline"/>
        </w:rPr>
        <w:t xml:space="preserve"> up </w:t>
      </w:r>
      <w:r w:rsidRPr="001A0C86">
        <w:rPr>
          <w:rStyle w:val="StyleUnderline"/>
          <w:highlight w:val="cyan"/>
        </w:rPr>
        <w:t>of</w:t>
      </w:r>
      <w:r w:rsidRPr="00C0573F">
        <w:rPr>
          <w:sz w:val="16"/>
        </w:rPr>
        <w:t xml:space="preserve"> many </w:t>
      </w:r>
      <w:r w:rsidRPr="001A0C86">
        <w:rPr>
          <w:rStyle w:val="Emphasis"/>
          <w:highlight w:val="cyan"/>
        </w:rPr>
        <w:t>professions</w:t>
      </w:r>
      <w:r w:rsidRPr="00C0573F">
        <w:rPr>
          <w:sz w:val="16"/>
        </w:rPr>
        <w:t xml:space="preserve"> </w:t>
      </w:r>
      <w:r w:rsidRPr="001A0C86">
        <w:rPr>
          <w:rStyle w:val="StyleUnderline"/>
          <w:highlight w:val="cyan"/>
        </w:rPr>
        <w:t>to women</w:t>
      </w:r>
      <w:r w:rsidRPr="00C0573F">
        <w:rPr>
          <w:sz w:val="16"/>
        </w:rPr>
        <w:t xml:space="preserve">, along </w:t>
      </w:r>
      <w:r w:rsidRPr="00C0573F">
        <w:rPr>
          <w:rStyle w:val="StyleUnderline"/>
        </w:rPr>
        <w:t>with</w:t>
      </w:r>
      <w:r w:rsidRPr="00C0573F">
        <w:rPr>
          <w:sz w:val="16"/>
        </w:rPr>
        <w:t xml:space="preserve"> </w:t>
      </w:r>
      <w:r w:rsidRPr="00C0573F">
        <w:rPr>
          <w:rStyle w:val="Emphasis"/>
        </w:rPr>
        <w:t>growth in overall wages</w:t>
      </w:r>
      <w:r w:rsidRPr="00C0573F">
        <w:rPr>
          <w:sz w:val="16"/>
        </w:rPr>
        <w:t xml:space="preserve">, </w:t>
      </w:r>
      <w:r w:rsidRPr="00C0573F">
        <w:rPr>
          <w:rStyle w:val="StyleUnderline"/>
        </w:rPr>
        <w:t>meant</w:t>
      </w:r>
      <w:r w:rsidRPr="00C0573F">
        <w:rPr>
          <w:sz w:val="16"/>
        </w:rPr>
        <w:t xml:space="preserve"> that </w:t>
      </w:r>
      <w:r w:rsidRPr="00C0573F">
        <w:rPr>
          <w:rStyle w:val="StyleUnderline"/>
        </w:rPr>
        <w:t>it made sense for many women to delay marriage</w:t>
      </w:r>
      <w:r w:rsidRPr="00C0573F">
        <w:rPr>
          <w:sz w:val="16"/>
        </w:rPr>
        <w:t xml:space="preserve">. Finally, </w:t>
      </w:r>
      <w:r w:rsidRPr="00C0573F">
        <w:rPr>
          <w:rStyle w:val="StyleUnderline"/>
        </w:rPr>
        <w:t>advances in contraceptive technology meant it was</w:t>
      </w:r>
      <w:r w:rsidRPr="00C0573F">
        <w:rPr>
          <w:sz w:val="16"/>
        </w:rPr>
        <w:t xml:space="preserve"> </w:t>
      </w:r>
      <w:r w:rsidRPr="00C0573F">
        <w:rPr>
          <w:rStyle w:val="Emphasis"/>
        </w:rPr>
        <w:t>possible</w:t>
      </w:r>
      <w:r w:rsidRPr="00C0573F">
        <w:rPr>
          <w:sz w:val="16"/>
        </w:rPr>
        <w:t xml:space="preserve"> </w:t>
      </w:r>
      <w:r w:rsidRPr="00C0573F">
        <w:rPr>
          <w:rStyle w:val="StyleUnderline"/>
        </w:rPr>
        <w:t>for women to take</w:t>
      </w:r>
      <w:r w:rsidRPr="00C0573F">
        <w:rPr>
          <w:sz w:val="16"/>
        </w:rPr>
        <w:t xml:space="preserve"> </w:t>
      </w:r>
      <w:r w:rsidRPr="00C0573F">
        <w:rPr>
          <w:rStyle w:val="StyleUnderline"/>
        </w:rPr>
        <w:t>advantage of the new</w:t>
      </w:r>
      <w:r w:rsidRPr="00C0573F">
        <w:rPr>
          <w:sz w:val="16"/>
        </w:rPr>
        <w:t xml:space="preserve"> </w:t>
      </w:r>
      <w:r w:rsidRPr="00C0573F">
        <w:rPr>
          <w:rStyle w:val="Emphasis"/>
        </w:rPr>
        <w:t>educational and professional</w:t>
      </w:r>
      <w:r w:rsidRPr="00C0573F">
        <w:rPr>
          <w:sz w:val="16"/>
        </w:rPr>
        <w:t xml:space="preserve"> </w:t>
      </w:r>
      <w:r w:rsidRPr="00C0573F">
        <w:rPr>
          <w:rStyle w:val="StyleUnderline"/>
        </w:rPr>
        <w:t>opportunities that arose</w:t>
      </w:r>
      <w:r w:rsidRPr="00C0573F">
        <w:rPr>
          <w:sz w:val="16"/>
        </w:rPr>
        <w:t xml:space="preserve">. The </w:t>
      </w:r>
      <w:r w:rsidRPr="00C0573F">
        <w:rPr>
          <w:rStyle w:val="StyleUnderline"/>
        </w:rPr>
        <w:t>growth slowdown</w:t>
      </w:r>
      <w:r w:rsidRPr="00C0573F">
        <w:rPr>
          <w:sz w:val="16"/>
        </w:rPr>
        <w:t xml:space="preserve"> today </w:t>
      </w:r>
      <w:r w:rsidRPr="00C0573F">
        <w:rPr>
          <w:rStyle w:val="StyleUnderline"/>
        </w:rPr>
        <w:t>is a</w:t>
      </w:r>
      <w:r w:rsidRPr="00C0573F">
        <w:rPr>
          <w:sz w:val="16"/>
        </w:rPr>
        <w:t xml:space="preserve"> </w:t>
      </w:r>
      <w:r w:rsidRPr="00C0573F">
        <w:rPr>
          <w:rStyle w:val="Emphasis"/>
        </w:rPr>
        <w:t>consequence</w:t>
      </w:r>
      <w:r w:rsidRPr="00C0573F">
        <w:rPr>
          <w:sz w:val="16"/>
        </w:rPr>
        <w:t xml:space="preserve"> </w:t>
      </w:r>
      <w:r w:rsidRPr="00C0573F">
        <w:rPr>
          <w:rStyle w:val="StyleUnderline"/>
        </w:rPr>
        <w:t>of family decisions made decades ago in</w:t>
      </w:r>
      <w:r w:rsidRPr="00C0573F">
        <w:rPr>
          <w:sz w:val="16"/>
        </w:rPr>
        <w:t xml:space="preserve"> </w:t>
      </w:r>
      <w:r w:rsidRPr="00C0573F">
        <w:rPr>
          <w:rStyle w:val="StyleUnderline"/>
        </w:rPr>
        <w:t>response to</w:t>
      </w:r>
      <w:r w:rsidRPr="00C0573F">
        <w:rPr>
          <w:sz w:val="16"/>
        </w:rPr>
        <w:t xml:space="preserve"> </w:t>
      </w:r>
      <w:r w:rsidRPr="00C0573F">
        <w:rPr>
          <w:rStyle w:val="Emphasis"/>
        </w:rPr>
        <w:t>rising</w:t>
      </w:r>
      <w:r w:rsidRPr="00C0573F">
        <w:rPr>
          <w:sz w:val="16"/>
        </w:rPr>
        <w:t xml:space="preserve"> </w:t>
      </w:r>
      <w:r w:rsidRPr="00C0573F">
        <w:rPr>
          <w:rStyle w:val="StyleUnderline"/>
        </w:rPr>
        <w:t>living standards and the</w:t>
      </w:r>
      <w:r w:rsidRPr="00C0573F">
        <w:rPr>
          <w:sz w:val="16"/>
        </w:rPr>
        <w:t xml:space="preserve"> </w:t>
      </w:r>
      <w:r w:rsidRPr="00C0573F">
        <w:rPr>
          <w:rStyle w:val="Emphasis"/>
        </w:rPr>
        <w:t>expansion</w:t>
      </w:r>
      <w:r w:rsidRPr="00C0573F">
        <w:rPr>
          <w:sz w:val="16"/>
        </w:rPr>
        <w:t xml:space="preserve"> </w:t>
      </w:r>
      <w:r w:rsidRPr="00C0573F">
        <w:rPr>
          <w:rStyle w:val="StyleUnderline"/>
        </w:rPr>
        <w:t>of women’s rights</w:t>
      </w:r>
      <w:r w:rsidRPr="00C0573F">
        <w:rPr>
          <w:sz w:val="16"/>
        </w:rPr>
        <w:t>.</w:t>
      </w:r>
    </w:p>
    <w:p w14:paraId="6164FB40" w14:textId="77777777" w:rsidR="00512C2A" w:rsidRPr="00C0573F" w:rsidRDefault="00512C2A" w:rsidP="00512C2A">
      <w:pPr>
        <w:rPr>
          <w:sz w:val="16"/>
        </w:rPr>
      </w:pPr>
      <w:r w:rsidRPr="00C0573F">
        <w:rPr>
          <w:sz w:val="16"/>
        </w:rPr>
        <w:t xml:space="preserve">The </w:t>
      </w:r>
      <w:r w:rsidRPr="00C0573F">
        <w:rPr>
          <w:rStyle w:val="StyleUnderline"/>
        </w:rPr>
        <w:t>second source</w:t>
      </w:r>
      <w:r w:rsidRPr="00C0573F">
        <w:rPr>
          <w:sz w:val="16"/>
        </w:rPr>
        <w:t xml:space="preserve"> of the slowdown, </w:t>
      </w:r>
      <w:r w:rsidRPr="00C0573F">
        <w:rPr>
          <w:rStyle w:val="StyleUnderline"/>
        </w:rPr>
        <w:t>the</w:t>
      </w:r>
      <w:r w:rsidRPr="00C0573F">
        <w:rPr>
          <w:sz w:val="16"/>
        </w:rPr>
        <w:t xml:space="preserve"> </w:t>
      </w:r>
      <w:r w:rsidRPr="001A0C86">
        <w:rPr>
          <w:rStyle w:val="Emphasis"/>
          <w:highlight w:val="cyan"/>
        </w:rPr>
        <w:t>shift from goods to</w:t>
      </w:r>
      <w:r w:rsidRPr="00C0573F">
        <w:rPr>
          <w:rStyle w:val="Emphasis"/>
        </w:rPr>
        <w:t xml:space="preserve">wards </w:t>
      </w:r>
      <w:r w:rsidRPr="001A0C86">
        <w:rPr>
          <w:rStyle w:val="Emphasis"/>
          <w:highlight w:val="cyan"/>
        </w:rPr>
        <w:t>services</w:t>
      </w:r>
      <w:r w:rsidRPr="00C0573F">
        <w:rPr>
          <w:sz w:val="16"/>
        </w:rPr>
        <w:t xml:space="preserve">, </w:t>
      </w:r>
      <w:r w:rsidRPr="00C0573F">
        <w:rPr>
          <w:rStyle w:val="StyleUnderline"/>
        </w:rPr>
        <w:t>was</w:t>
      </w:r>
      <w:r w:rsidRPr="00C0573F">
        <w:rPr>
          <w:sz w:val="16"/>
        </w:rPr>
        <w:t xml:space="preserve"> also </w:t>
      </w:r>
      <w:r w:rsidRPr="00C0573F">
        <w:rPr>
          <w:rStyle w:val="StyleUnderline"/>
        </w:rPr>
        <w:t>driven by success</w:t>
      </w:r>
      <w:r w:rsidRPr="00C0573F">
        <w:rPr>
          <w:sz w:val="16"/>
        </w:rPr>
        <w:t xml:space="preserve">. In the past one hundred years </w:t>
      </w:r>
      <w:r w:rsidRPr="00C0573F">
        <w:rPr>
          <w:rStyle w:val="StyleUnderline"/>
        </w:rPr>
        <w:t xml:space="preserve">we </w:t>
      </w:r>
      <w:r w:rsidRPr="001A0C86">
        <w:rPr>
          <w:rStyle w:val="StyleUnderline"/>
          <w:highlight w:val="cyan"/>
        </w:rPr>
        <w:t>became</w:t>
      </w:r>
      <w:r w:rsidRPr="00C0573F">
        <w:rPr>
          <w:sz w:val="16"/>
        </w:rPr>
        <w:t xml:space="preserve"> </w:t>
      </w:r>
      <w:r w:rsidRPr="00C0573F">
        <w:rPr>
          <w:rStyle w:val="Emphasis"/>
        </w:rPr>
        <w:t xml:space="preserve">incredibly </w:t>
      </w:r>
      <w:r w:rsidRPr="001A0C86">
        <w:rPr>
          <w:rStyle w:val="Emphasis"/>
          <w:highlight w:val="cyan"/>
        </w:rPr>
        <w:t>efficient</w:t>
      </w:r>
      <w:r w:rsidRPr="00C0573F">
        <w:rPr>
          <w:sz w:val="16"/>
        </w:rPr>
        <w:t xml:space="preserve"> </w:t>
      </w:r>
      <w:r w:rsidRPr="00C0573F">
        <w:rPr>
          <w:rStyle w:val="StyleUnderline"/>
        </w:rPr>
        <w:t>at</w:t>
      </w:r>
      <w:r w:rsidRPr="00C0573F">
        <w:rPr>
          <w:sz w:val="16"/>
        </w:rPr>
        <w:t xml:space="preserve"> </w:t>
      </w:r>
      <w:r w:rsidRPr="00C0573F">
        <w:rPr>
          <w:rStyle w:val="StyleUnderline"/>
        </w:rPr>
        <w:t>producing goods</w:t>
      </w:r>
      <w:r w:rsidRPr="00C0573F">
        <w:rPr>
          <w:sz w:val="16"/>
        </w:rPr>
        <w:t xml:space="preserve"> like clothes, food, furniture, and computers. The </w:t>
      </w:r>
      <w:r w:rsidRPr="00C0573F">
        <w:rPr>
          <w:rStyle w:val="StyleUnderline"/>
        </w:rPr>
        <w:t>consequence was a</w:t>
      </w:r>
      <w:r w:rsidRPr="00C0573F">
        <w:rPr>
          <w:sz w:val="16"/>
        </w:rPr>
        <w:t xml:space="preserve"> </w:t>
      </w:r>
      <w:r w:rsidRPr="00C0573F">
        <w:rPr>
          <w:rStyle w:val="Emphasis"/>
        </w:rPr>
        <w:t>steady reduction in the price</w:t>
      </w:r>
      <w:r w:rsidRPr="00C0573F">
        <w:rPr>
          <w:sz w:val="16"/>
        </w:rPr>
        <w:t xml:space="preserve"> </w:t>
      </w:r>
      <w:r w:rsidRPr="00C0573F">
        <w:rPr>
          <w:rStyle w:val="StyleUnderline"/>
        </w:rPr>
        <w:t>of those goods relative to services</w:t>
      </w:r>
      <w:r w:rsidRPr="00C0573F">
        <w:rPr>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C0573F">
        <w:rPr>
          <w:rStyle w:val="StyleUnderline"/>
        </w:rPr>
        <w:t>they got so</w:t>
      </w:r>
      <w:r w:rsidRPr="00C0573F">
        <w:rPr>
          <w:sz w:val="16"/>
        </w:rPr>
        <w:t xml:space="preserve"> cheap that </w:t>
      </w:r>
      <w:r w:rsidRPr="00C0573F">
        <w:rPr>
          <w:rStyle w:val="StyleUnderline"/>
        </w:rPr>
        <w:t xml:space="preserve">their </w:t>
      </w:r>
      <w:r w:rsidRPr="001A0C86">
        <w:rPr>
          <w:rStyle w:val="StyleUnderline"/>
          <w:highlight w:val="cyan"/>
        </w:rPr>
        <w:t>share of</w:t>
      </w:r>
      <w:r w:rsidRPr="00C0573F">
        <w:rPr>
          <w:rStyle w:val="StyleUnderline"/>
        </w:rPr>
        <w:t xml:space="preserve"> our</w:t>
      </w:r>
      <w:r w:rsidRPr="00C0573F">
        <w:rPr>
          <w:sz w:val="16"/>
        </w:rPr>
        <w:t xml:space="preserve"> </w:t>
      </w:r>
      <w:r w:rsidRPr="00C0573F">
        <w:rPr>
          <w:rStyle w:val="Emphasis"/>
        </w:rPr>
        <w:t xml:space="preserve">total </w:t>
      </w:r>
      <w:r w:rsidRPr="001A0C86">
        <w:rPr>
          <w:rStyle w:val="Emphasis"/>
          <w:highlight w:val="cyan"/>
        </w:rPr>
        <w:t>expenditure</w:t>
      </w:r>
      <w:r w:rsidRPr="00C0573F">
        <w:rPr>
          <w:sz w:val="16"/>
        </w:rPr>
        <w:t xml:space="preserve"> </w:t>
      </w:r>
      <w:r w:rsidRPr="001A0C86">
        <w:rPr>
          <w:rStyle w:val="StyleUnderline"/>
          <w:highlight w:val="cyan"/>
        </w:rPr>
        <w:t>fell</w:t>
      </w:r>
      <w:r w:rsidRPr="00C0573F">
        <w:rPr>
          <w:rStyle w:val="StyleUnderline"/>
        </w:rPr>
        <w:t xml:space="preserve"> relative to services</w:t>
      </w:r>
      <w:r w:rsidRPr="00C0573F">
        <w:rPr>
          <w:sz w:val="16"/>
        </w:rPr>
        <w:t>.</w:t>
      </w:r>
    </w:p>
    <w:p w14:paraId="7A07A781" w14:textId="77777777" w:rsidR="00512C2A" w:rsidRPr="00C0573F" w:rsidRDefault="00512C2A" w:rsidP="00512C2A">
      <w:pPr>
        <w:rPr>
          <w:sz w:val="16"/>
          <w:szCs w:val="16"/>
        </w:rPr>
      </w:pPr>
      <w:r w:rsidRPr="00C0573F">
        <w:rPr>
          <w:sz w:val="16"/>
          <w:szCs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12B1F73A" w14:textId="77777777" w:rsidR="00512C2A" w:rsidRPr="00C0573F" w:rsidRDefault="00512C2A" w:rsidP="00512C2A">
      <w:pPr>
        <w:rPr>
          <w:sz w:val="16"/>
          <w:szCs w:val="16"/>
        </w:rPr>
      </w:pPr>
      <w:r w:rsidRPr="00C0573F">
        <w:rPr>
          <w:sz w:val="16"/>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50662D2F" w14:textId="77777777" w:rsidR="00512C2A" w:rsidRPr="001A0C86" w:rsidRDefault="00512C2A" w:rsidP="00512C2A">
      <w:pPr>
        <w:rPr>
          <w:sz w:val="16"/>
        </w:rPr>
      </w:pPr>
      <w:r w:rsidRPr="00C0573F">
        <w:rPr>
          <w:rStyle w:val="StyleUnderline"/>
        </w:rPr>
        <w:t>If you’re</w:t>
      </w:r>
      <w:r w:rsidRPr="00C0573F">
        <w:rPr>
          <w:sz w:val="16"/>
        </w:rPr>
        <w:t xml:space="preserve"> still </w:t>
      </w:r>
      <w:r w:rsidRPr="00C0573F">
        <w:rPr>
          <w:rStyle w:val="Emphasis"/>
        </w:rPr>
        <w:t>uncertain</w:t>
      </w:r>
      <w:r w:rsidRPr="00C0573F">
        <w:rPr>
          <w:sz w:val="16"/>
        </w:rPr>
        <w:t xml:space="preserve"> that </w:t>
      </w:r>
      <w:r w:rsidRPr="00C0573F">
        <w:rPr>
          <w:rStyle w:val="StyleUnderline"/>
        </w:rPr>
        <w:t>the growth slowdown is a</w:t>
      </w:r>
      <w:r w:rsidRPr="00C0573F">
        <w:rPr>
          <w:sz w:val="16"/>
        </w:rPr>
        <w:t xml:space="preserve"> </w:t>
      </w:r>
      <w:r w:rsidRPr="00C0573F">
        <w:rPr>
          <w:rStyle w:val="Emphasis"/>
        </w:rPr>
        <w:t>consequence of success</w:t>
      </w:r>
      <w:r w:rsidRPr="00C0573F">
        <w:rPr>
          <w:sz w:val="16"/>
        </w:rPr>
        <w:t xml:space="preserve">, </w:t>
      </w:r>
      <w:r w:rsidRPr="00C0573F">
        <w:rPr>
          <w:rStyle w:val="StyleUnderline"/>
        </w:rPr>
        <w:t>ask</w:t>
      </w:r>
      <w:r w:rsidRPr="00C0573F">
        <w:rPr>
          <w:sz w:val="16"/>
        </w:rPr>
        <w:t xml:space="preserve"> yourself </w:t>
      </w:r>
      <w:r w:rsidRPr="00C0573F">
        <w:rPr>
          <w:rStyle w:val="StyleUnderline"/>
        </w:rPr>
        <w:t xml:space="preserve">what you’d give up </w:t>
      </w:r>
      <w:r w:rsidRPr="001A0C86">
        <w:rPr>
          <w:rStyle w:val="StyleUnderline"/>
          <w:highlight w:val="cyan"/>
        </w:rPr>
        <w:t>to bring growth back</w:t>
      </w:r>
      <w:r w:rsidRPr="00C0573F">
        <w:rPr>
          <w:rStyle w:val="StyleUnderline"/>
        </w:rPr>
        <w:t xml:space="preserve"> to 4%.</w:t>
      </w:r>
      <w:r w:rsidRPr="00C0573F">
        <w:rPr>
          <w:sz w:val="16"/>
        </w:rPr>
        <w:t xml:space="preserve"> We could </w:t>
      </w:r>
      <w:r w:rsidRPr="001A0C86">
        <w:rPr>
          <w:rStyle w:val="StyleUnderline"/>
          <w:highlight w:val="cyan"/>
        </w:rPr>
        <w:t>destroy</w:t>
      </w:r>
      <w:r w:rsidRPr="00C0573F">
        <w:rPr>
          <w:rStyle w:val="StyleUnderline"/>
        </w:rPr>
        <w:t xml:space="preserve"> half of</w:t>
      </w:r>
      <w:r w:rsidRPr="00C0573F">
        <w:rPr>
          <w:sz w:val="16"/>
        </w:rPr>
        <w:t xml:space="preserve"> </w:t>
      </w:r>
      <w:r w:rsidRPr="00C0573F">
        <w:rPr>
          <w:rStyle w:val="Emphasis"/>
        </w:rPr>
        <w:t xml:space="preserve">all </w:t>
      </w:r>
      <w:r w:rsidRPr="001A0C86">
        <w:rPr>
          <w:rStyle w:val="Emphasis"/>
          <w:highlight w:val="cyan"/>
        </w:rPr>
        <w:t>our</w:t>
      </w:r>
      <w:r w:rsidRPr="00C0573F">
        <w:rPr>
          <w:rStyle w:val="Emphasis"/>
        </w:rPr>
        <w:t xml:space="preserve"> </w:t>
      </w:r>
      <w:r w:rsidRPr="001A0C86">
        <w:rPr>
          <w:rStyle w:val="Emphasis"/>
          <w:highlight w:val="cyan"/>
        </w:rPr>
        <w:t>goods</w:t>
      </w:r>
      <w:r w:rsidRPr="00C0573F">
        <w:rPr>
          <w:sz w:val="16"/>
        </w:rPr>
        <w:t xml:space="preserve">: cars, couches, TVs, laptops, houses, trampolines, and so on. That would </w:t>
      </w:r>
      <w:r w:rsidRPr="00C0573F">
        <w:rPr>
          <w:rStyle w:val="StyleUnderline"/>
        </w:rPr>
        <w:t>lead to</w:t>
      </w:r>
      <w:r w:rsidRPr="00C0573F">
        <w:rPr>
          <w:sz w:val="16"/>
        </w:rPr>
        <w:t xml:space="preserve"> </w:t>
      </w:r>
      <w:r w:rsidRPr="00C0573F">
        <w:rPr>
          <w:rStyle w:val="StyleUnderline"/>
        </w:rPr>
        <w:t>a</w:t>
      </w:r>
      <w:r w:rsidRPr="00C0573F">
        <w:rPr>
          <w:sz w:val="16"/>
        </w:rPr>
        <w:t xml:space="preserve"> </w:t>
      </w:r>
      <w:r w:rsidRPr="00C0573F">
        <w:rPr>
          <w:rStyle w:val="Emphasis"/>
        </w:rPr>
        <w:t>massive</w:t>
      </w:r>
      <w:r w:rsidRPr="00C0573F">
        <w:rPr>
          <w:sz w:val="16"/>
        </w:rPr>
        <w:t xml:space="preserve"> </w:t>
      </w:r>
      <w:r w:rsidRPr="00C0573F">
        <w:rPr>
          <w:rStyle w:val="StyleUnderline"/>
        </w:rPr>
        <w:t>shift of spending towards goods</w:t>
      </w:r>
      <w:r w:rsidRPr="00C0573F">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C0573F">
        <w:rPr>
          <w:rStyle w:val="StyleUnderline"/>
        </w:rPr>
        <w:t>growth slowdown happened</w:t>
      </w:r>
      <w:r w:rsidRPr="00C0573F">
        <w:rPr>
          <w:sz w:val="16"/>
        </w:rPr>
        <w:t xml:space="preserve"> </w:t>
      </w:r>
      <w:r w:rsidRPr="00C0573F">
        <w:rPr>
          <w:rStyle w:val="StyleUnderline"/>
        </w:rPr>
        <w:t>because of things that went</w:t>
      </w:r>
      <w:r w:rsidRPr="00C0573F">
        <w:rPr>
          <w:sz w:val="16"/>
        </w:rPr>
        <w:t xml:space="preserve"> </w:t>
      </w:r>
      <w:r w:rsidRPr="00C0573F">
        <w:rPr>
          <w:rStyle w:val="Emphasis"/>
        </w:rPr>
        <w:t>right</w:t>
      </w:r>
      <w:r w:rsidRPr="00C0573F">
        <w:rPr>
          <w:sz w:val="16"/>
        </w:rPr>
        <w:t xml:space="preserve">, </w:t>
      </w:r>
      <w:r w:rsidRPr="00C0573F">
        <w:rPr>
          <w:rStyle w:val="StyleUnderline"/>
        </w:rPr>
        <w:t>things we would not sacrifice</w:t>
      </w:r>
      <w:r w:rsidRPr="00C0573F">
        <w:rPr>
          <w:sz w:val="16"/>
        </w:rPr>
        <w:t>.</w:t>
      </w:r>
    </w:p>
    <w:p w14:paraId="7AE037FE" w14:textId="77777777" w:rsidR="00512C2A" w:rsidRPr="00C0573F" w:rsidRDefault="00512C2A" w:rsidP="00512C2A">
      <w:pPr>
        <w:pStyle w:val="Heading4"/>
      </w:pPr>
      <w:r w:rsidRPr="00C0573F">
        <w:t xml:space="preserve">Unions can’t solve it anyway. </w:t>
      </w:r>
      <w:r>
        <w:t>*</w:t>
      </w:r>
    </w:p>
    <w:p w14:paraId="06D0F5E6" w14:textId="77777777" w:rsidR="00512C2A" w:rsidRPr="00C0573F" w:rsidRDefault="00512C2A" w:rsidP="00512C2A">
      <w:r w:rsidRPr="00C0573F">
        <w:t xml:space="preserve">Liya </w:t>
      </w:r>
      <w:r w:rsidRPr="00C0573F">
        <w:rPr>
          <w:rStyle w:val="Style13ptBold"/>
        </w:rPr>
        <w:t>Palagashvili</w:t>
      </w:r>
      <w:r w:rsidRPr="00C0573F">
        <w:t xml:space="preserve">, Revana </w:t>
      </w:r>
      <w:r w:rsidRPr="00C0573F">
        <w:rPr>
          <w:rStyle w:val="Style13ptBold"/>
        </w:rPr>
        <w:t>Sharfuddin 5/7</w:t>
      </w:r>
      <w:r w:rsidRPr="00C0573F">
        <w:t xml:space="preserve">, 5-7-2025, Palagashvili is a senior research fellow and director of the Labor Policy Project at the Mercatus Center at George Mason University. Her research focuses on labor regulations, the gig economy, and the changing nature of work. Her writing has been published in academic journals, in books, and in media outlets such as the New York Times and the Wall Street Journal. She regularly writes for her Substack, Labor Market Matters, and for a column at The Hill. "Do More Powerful Unions Generate Better Pro-Worker Outcomes?", Mercatus Center, </w:t>
      </w:r>
      <w:r w:rsidRPr="001E4FD5">
        <w:t>https://www.mercatus.org/research/working-papers/do-more-powerful-unions-generate-better-pro-worker-outcomes</w:t>
      </w:r>
      <w:r w:rsidRPr="00C0573F">
        <w:t xml:space="preserve"> lp </w:t>
      </w:r>
    </w:p>
    <w:p w14:paraId="19763E51" w14:textId="77777777" w:rsidR="00512C2A" w:rsidRPr="00C0573F" w:rsidRDefault="00512C2A" w:rsidP="00512C2A">
      <w:pPr>
        <w:rPr>
          <w:sz w:val="14"/>
        </w:rPr>
      </w:pPr>
      <w:r w:rsidRPr="00C0573F">
        <w:rPr>
          <w:sz w:val="14"/>
        </w:rPr>
        <w:t xml:space="preserve">Historically, unionized workers have earned higher wages than nonunionized workers, a trend widely documented in earlier literature.[7] </w:t>
      </w:r>
      <w:r w:rsidRPr="00C0573F">
        <w:rPr>
          <w:rStyle w:val="StyleUnderline"/>
        </w:rPr>
        <w:t xml:space="preserve">Recent studies, however, suggest that the </w:t>
      </w:r>
      <w:r w:rsidRPr="006B4FA2">
        <w:rPr>
          <w:rStyle w:val="StyleUnderline"/>
        </w:rPr>
        <w:t>labor union wage premium</w:t>
      </w:r>
      <w:r w:rsidRPr="00C0573F">
        <w:rPr>
          <w:rStyle w:val="StyleUnderline"/>
        </w:rPr>
        <w:t xml:space="preserve">, which is the </w:t>
      </w:r>
      <w:r w:rsidRPr="001A0C86">
        <w:rPr>
          <w:rStyle w:val="StyleUnderline"/>
          <w:highlight w:val="cyan"/>
        </w:rPr>
        <w:t>difference between</w:t>
      </w:r>
      <w:r w:rsidRPr="00C0573F">
        <w:rPr>
          <w:rStyle w:val="StyleUnderline"/>
        </w:rPr>
        <w:t xml:space="preserve"> the </w:t>
      </w:r>
      <w:r w:rsidRPr="001A0C86">
        <w:rPr>
          <w:rStyle w:val="StyleUnderline"/>
          <w:highlight w:val="cyan"/>
        </w:rPr>
        <w:t xml:space="preserve">wages of unionized </w:t>
      </w:r>
      <w:r w:rsidRPr="00C0573F">
        <w:rPr>
          <w:rStyle w:val="StyleUnderline"/>
        </w:rPr>
        <w:t xml:space="preserve">workers </w:t>
      </w:r>
      <w:r w:rsidRPr="001A0C86">
        <w:rPr>
          <w:rStyle w:val="StyleUnderline"/>
          <w:highlight w:val="cyan"/>
        </w:rPr>
        <w:t>and nonunionized</w:t>
      </w:r>
      <w:r w:rsidRPr="00C0573F">
        <w:rPr>
          <w:rStyle w:val="StyleUnderline"/>
        </w:rPr>
        <w:t xml:space="preserve"> </w:t>
      </w:r>
      <w:r w:rsidRPr="001A0C86">
        <w:rPr>
          <w:rStyle w:val="StyleUnderline"/>
          <w:highlight w:val="cyan"/>
        </w:rPr>
        <w:t>worker</w:t>
      </w:r>
      <w:r>
        <w:rPr>
          <w:rStyle w:val="StyleUnderline"/>
        </w:rPr>
        <w:t xml:space="preserve">s </w:t>
      </w:r>
      <w:r w:rsidRPr="00C0573F">
        <w:rPr>
          <w:rStyle w:val="Emphasis"/>
        </w:rPr>
        <w:t xml:space="preserve">has </w:t>
      </w:r>
      <w:r w:rsidRPr="001A0C86">
        <w:rPr>
          <w:rStyle w:val="Emphasis"/>
          <w:highlight w:val="cyan"/>
        </w:rPr>
        <w:t xml:space="preserve">declined </w:t>
      </w:r>
      <w:r w:rsidRPr="006B4FA2">
        <w:rPr>
          <w:rStyle w:val="Emphasis"/>
        </w:rPr>
        <w:t xml:space="preserve">in recent years and may </w:t>
      </w:r>
      <w:r w:rsidRPr="00C0573F">
        <w:rPr>
          <w:rStyle w:val="Emphasis"/>
        </w:rPr>
        <w:t xml:space="preserve">even </w:t>
      </w:r>
      <w:r w:rsidRPr="001A0C86">
        <w:rPr>
          <w:rStyle w:val="Emphasis"/>
          <w:highlight w:val="cyan"/>
        </w:rPr>
        <w:t>be negligible or zero</w:t>
      </w:r>
      <w:r w:rsidRPr="001A0C86">
        <w:rPr>
          <w:sz w:val="14"/>
          <w:highlight w:val="cyan"/>
        </w:rPr>
        <w:t>.</w:t>
      </w:r>
      <w:r w:rsidRPr="00C0573F">
        <w:rPr>
          <w:sz w:val="14"/>
        </w:rPr>
        <w:t xml:space="preserve">[8] </w:t>
      </w:r>
      <w:r w:rsidRPr="00C0573F">
        <w:rPr>
          <w:rStyle w:val="StyleUnderline"/>
        </w:rPr>
        <w:t>In other words, partly because of increased global competition and technology changes</w:t>
      </w:r>
      <w:r w:rsidRPr="00C0573F">
        <w:rPr>
          <w:sz w:val="14"/>
        </w:rPr>
        <w:t xml:space="preserve">, </w:t>
      </w:r>
      <w:r w:rsidRPr="00C0573F">
        <w:rPr>
          <w:rStyle w:val="StyleUnderline"/>
        </w:rPr>
        <w:t>the advantage in wages that unionized workers once held over nonunionized workers has diminished to the point where union membership may no longer guarantee higher earnings</w:t>
      </w:r>
      <w:r w:rsidRPr="00C0573F">
        <w:rPr>
          <w:sz w:val="14"/>
        </w:rPr>
        <w:t xml:space="preserve">. The </w:t>
      </w:r>
      <w:r w:rsidRPr="00C0573F">
        <w:rPr>
          <w:rStyle w:val="StyleUnderline"/>
        </w:rPr>
        <w:t xml:space="preserve">diminished union wage premium is also partly related to </w:t>
      </w:r>
      <w:r w:rsidRPr="001A0C86">
        <w:rPr>
          <w:rStyle w:val="StyleUnderline"/>
          <w:highlight w:val="cyan"/>
        </w:rPr>
        <w:t>long-term rigid collective</w:t>
      </w:r>
      <w:r w:rsidRPr="00C0573F">
        <w:rPr>
          <w:rStyle w:val="StyleUnderline"/>
        </w:rPr>
        <w:t xml:space="preserve"> </w:t>
      </w:r>
      <w:r w:rsidRPr="001A0C86">
        <w:rPr>
          <w:rStyle w:val="StyleUnderline"/>
          <w:highlight w:val="cyan"/>
        </w:rPr>
        <w:t xml:space="preserve">bargaining contracts </w:t>
      </w:r>
      <w:r w:rsidRPr="00C0573F">
        <w:rPr>
          <w:rStyle w:val="StyleUnderline"/>
        </w:rPr>
        <w:t xml:space="preserve">that </w:t>
      </w:r>
      <w:r w:rsidRPr="001A0C86">
        <w:rPr>
          <w:rStyle w:val="StyleUnderline"/>
          <w:highlight w:val="cyan"/>
        </w:rPr>
        <w:t>limit firms</w:t>
      </w:r>
      <w:r w:rsidRPr="00C0573F">
        <w:rPr>
          <w:rStyle w:val="StyleUnderline"/>
        </w:rPr>
        <w:t>’ ability to adjust wages to economic changes</w:t>
      </w:r>
      <w:r w:rsidRPr="00C0573F">
        <w:rPr>
          <w:sz w:val="14"/>
        </w:rPr>
        <w:t xml:space="preserve">. While this rigidity helps stabilize unionized wages during downturns, </w:t>
      </w:r>
      <w:r w:rsidRPr="00C0573F">
        <w:rPr>
          <w:rStyle w:val="Emphasis"/>
        </w:rPr>
        <w:t xml:space="preserve">it can also prevent them </w:t>
      </w:r>
      <w:r w:rsidRPr="006B4FA2">
        <w:rPr>
          <w:rStyle w:val="Emphasis"/>
        </w:rPr>
        <w:t xml:space="preserve">from rising during </w:t>
      </w:r>
      <w:r w:rsidRPr="001A0C86">
        <w:rPr>
          <w:rStyle w:val="Emphasis"/>
          <w:highlight w:val="cyan"/>
        </w:rPr>
        <w:t>economic expansions</w:t>
      </w:r>
      <w:r w:rsidRPr="00C0573F">
        <w:rPr>
          <w:sz w:val="14"/>
        </w:rPr>
        <w:t xml:space="preserve">, </w:t>
      </w:r>
      <w:r w:rsidRPr="00C0573F">
        <w:rPr>
          <w:rStyle w:val="Emphasis"/>
        </w:rPr>
        <w:t xml:space="preserve">thereby </w:t>
      </w:r>
      <w:r w:rsidRPr="001A0C86">
        <w:rPr>
          <w:rStyle w:val="Emphasis"/>
          <w:highlight w:val="cyan"/>
        </w:rPr>
        <w:t>lead</w:t>
      </w:r>
      <w:r w:rsidRPr="00C0573F">
        <w:rPr>
          <w:rStyle w:val="Emphasis"/>
        </w:rPr>
        <w:t xml:space="preserve">ing </w:t>
      </w:r>
      <w:r w:rsidRPr="001A0C86">
        <w:rPr>
          <w:rStyle w:val="Emphasis"/>
          <w:highlight w:val="cyan"/>
        </w:rPr>
        <w:t>to unionized wage stagnation</w:t>
      </w:r>
      <w:r w:rsidRPr="00C0573F">
        <w:rPr>
          <w:sz w:val="14"/>
        </w:rPr>
        <w:t xml:space="preserve"> and potentially compression compared to nonunionized wages.</w:t>
      </w:r>
    </w:p>
    <w:p w14:paraId="68416105" w14:textId="77777777" w:rsidR="00512C2A" w:rsidRPr="00C0573F" w:rsidRDefault="00512C2A" w:rsidP="00512C2A">
      <w:pPr>
        <w:rPr>
          <w:sz w:val="14"/>
        </w:rPr>
      </w:pPr>
      <w:r w:rsidRPr="00C0573F">
        <w:rPr>
          <w:sz w:val="14"/>
        </w:rPr>
        <w:t xml:space="preserve">Some evidence also suggests that declining labor union power (as measured by union density) in the 20th century has contributed, in part, to income inequality, </w:t>
      </w:r>
      <w:r w:rsidRPr="00C0573F">
        <w:rPr>
          <w:rStyle w:val="StyleUnderline"/>
        </w:rPr>
        <w:t xml:space="preserve">although most economists attribute rising </w:t>
      </w:r>
      <w:r w:rsidRPr="00C0573F">
        <w:rPr>
          <w:rStyle w:val="Emphasis"/>
        </w:rPr>
        <w:t>income equality to the primarily skill-based technological change</w:t>
      </w:r>
      <w:r w:rsidRPr="00C0573F">
        <w:rPr>
          <w:rStyle w:val="StyleUnderline"/>
        </w:rPr>
        <w:t xml:space="preserve"> that has led to job polarization in the United States</w:t>
      </w:r>
      <w:r w:rsidRPr="00C0573F">
        <w:rPr>
          <w:sz w:val="14"/>
        </w:rPr>
        <w:t xml:space="preserve">.[9] Additionally, </w:t>
      </w:r>
      <w:r w:rsidRPr="00C0573F">
        <w:rPr>
          <w:rStyle w:val="StyleUnderline"/>
        </w:rPr>
        <w:t>because of a lack of consensus on how to properly measure income inequality</w:t>
      </w:r>
      <w:r w:rsidRPr="00C0573F">
        <w:rPr>
          <w:sz w:val="14"/>
        </w:rPr>
        <w:t xml:space="preserve">,[10]we can say that </w:t>
      </w:r>
      <w:r w:rsidRPr="00C0573F">
        <w:rPr>
          <w:rStyle w:val="Emphasis"/>
        </w:rPr>
        <w:t>the effect of labor union power on income inequality is, at best, mixed.</w:t>
      </w:r>
      <w:r w:rsidRPr="00C0573F">
        <w:rPr>
          <w:sz w:val="14"/>
        </w:rPr>
        <w:t xml:space="preserve"> </w:t>
      </w:r>
    </w:p>
    <w:p w14:paraId="2F33F47A" w14:textId="77777777" w:rsidR="00512C2A" w:rsidRPr="00C0573F" w:rsidRDefault="00512C2A" w:rsidP="00512C2A">
      <w:pPr>
        <w:rPr>
          <w:sz w:val="14"/>
        </w:rPr>
      </w:pPr>
      <w:r w:rsidRPr="00C0573F">
        <w:rPr>
          <w:sz w:val="14"/>
        </w:rPr>
        <w:t xml:space="preserve">Looking to the cost side of powerful labor unions, studies show that </w:t>
      </w:r>
      <w:r w:rsidRPr="00C0573F">
        <w:rPr>
          <w:rStyle w:val="StyleUnderline"/>
        </w:rPr>
        <w:t xml:space="preserve">powerful </w:t>
      </w:r>
      <w:r w:rsidRPr="001A0C86">
        <w:rPr>
          <w:rStyle w:val="StyleUnderline"/>
          <w:highlight w:val="cyan"/>
        </w:rPr>
        <w:t>labor unions</w:t>
      </w:r>
      <w:r w:rsidRPr="00C0573F">
        <w:rPr>
          <w:rStyle w:val="StyleUnderline"/>
        </w:rPr>
        <w:t xml:space="preserve"> can </w:t>
      </w:r>
      <w:r w:rsidRPr="001A0C86">
        <w:rPr>
          <w:rStyle w:val="StyleUnderline"/>
          <w:highlight w:val="cyan"/>
        </w:rPr>
        <w:t>bring</w:t>
      </w:r>
      <w:r w:rsidRPr="00C0573F">
        <w:rPr>
          <w:rStyle w:val="StyleUnderline"/>
        </w:rPr>
        <w:t xml:space="preserve"> about </w:t>
      </w:r>
      <w:r w:rsidRPr="001A0C86">
        <w:rPr>
          <w:rStyle w:val="Emphasis"/>
          <w:highlight w:val="cyan"/>
        </w:rPr>
        <w:t>slower</w:t>
      </w:r>
      <w:r w:rsidRPr="00C0573F">
        <w:rPr>
          <w:rStyle w:val="Emphasis"/>
        </w:rPr>
        <w:t xml:space="preserve"> </w:t>
      </w:r>
      <w:r w:rsidRPr="001A0C86">
        <w:rPr>
          <w:rStyle w:val="Emphasis"/>
          <w:highlight w:val="cyan"/>
        </w:rPr>
        <w:t>employment growth and fewer jobs</w:t>
      </w:r>
      <w:r w:rsidRPr="00C0573F">
        <w:rPr>
          <w:sz w:val="14"/>
        </w:rPr>
        <w:t xml:space="preserve"> for unionized workers </w:t>
      </w:r>
      <w:r w:rsidRPr="006B4FA2">
        <w:rPr>
          <w:rStyle w:val="Emphasis"/>
        </w:rPr>
        <w:t>and</w:t>
      </w:r>
      <w:r w:rsidRPr="00C0573F">
        <w:rPr>
          <w:rStyle w:val="Emphasis"/>
        </w:rPr>
        <w:t xml:space="preserve"> can </w:t>
      </w:r>
      <w:r w:rsidRPr="001A0C86">
        <w:rPr>
          <w:rStyle w:val="Emphasis"/>
          <w:highlight w:val="cyan"/>
        </w:rPr>
        <w:t>reduce</w:t>
      </w:r>
      <w:r w:rsidRPr="00C0573F">
        <w:rPr>
          <w:rStyle w:val="Emphasis"/>
        </w:rPr>
        <w:t xml:space="preserve"> company </w:t>
      </w:r>
      <w:r w:rsidRPr="001A0C86">
        <w:rPr>
          <w:rStyle w:val="Emphasis"/>
          <w:highlight w:val="cyan"/>
        </w:rPr>
        <w:t>investments in R&amp;D</w:t>
      </w:r>
      <w:r w:rsidRPr="00C0573F">
        <w:rPr>
          <w:rStyle w:val="Emphasis"/>
        </w:rPr>
        <w:t xml:space="preserve"> and long-lived tangible capital</w:t>
      </w:r>
      <w:r w:rsidRPr="00C0573F">
        <w:rPr>
          <w:sz w:val="14"/>
        </w:rPr>
        <w:t xml:space="preserve">.[11] Research also shows that </w:t>
      </w:r>
      <w:r w:rsidRPr="00C0573F">
        <w:rPr>
          <w:rStyle w:val="StyleUnderline"/>
        </w:rPr>
        <w:t xml:space="preserve">these </w:t>
      </w:r>
      <w:r w:rsidRPr="006B4FA2">
        <w:rPr>
          <w:rStyle w:val="StyleUnderline"/>
        </w:rPr>
        <w:t>effects</w:t>
      </w:r>
      <w:r w:rsidRPr="00C0573F">
        <w:rPr>
          <w:rStyle w:val="StyleUnderline"/>
        </w:rPr>
        <w:t xml:space="preserve"> slightly </w:t>
      </w:r>
      <w:r w:rsidRPr="006B4FA2">
        <w:rPr>
          <w:rStyle w:val="StyleUnderline"/>
        </w:rPr>
        <w:t>increase</w:t>
      </w:r>
      <w:r w:rsidRPr="00C0573F">
        <w:rPr>
          <w:rStyle w:val="StyleUnderline"/>
        </w:rPr>
        <w:t xml:space="preserve"> the </w:t>
      </w:r>
      <w:r w:rsidRPr="006B4FA2">
        <w:rPr>
          <w:rStyle w:val="StyleUnderline"/>
        </w:rPr>
        <w:t>likelihood of</w:t>
      </w:r>
      <w:r w:rsidRPr="00C0573F">
        <w:rPr>
          <w:rStyle w:val="StyleUnderline"/>
        </w:rPr>
        <w:t xml:space="preserve"> a </w:t>
      </w:r>
      <w:r w:rsidRPr="006B4FA2">
        <w:rPr>
          <w:rStyle w:val="StyleUnderline"/>
        </w:rPr>
        <w:t>company closing</w:t>
      </w:r>
      <w:r w:rsidRPr="00C0573F">
        <w:rPr>
          <w:sz w:val="14"/>
        </w:rPr>
        <w:t xml:space="preserve">, </w:t>
      </w:r>
      <w:r w:rsidRPr="00C0573F">
        <w:rPr>
          <w:rStyle w:val="Emphasis"/>
        </w:rPr>
        <w:t xml:space="preserve">further </w:t>
      </w:r>
      <w:r w:rsidRPr="006B4FA2">
        <w:rPr>
          <w:rStyle w:val="Emphasis"/>
        </w:rPr>
        <w:t>worsening</w:t>
      </w:r>
      <w:r w:rsidRPr="00C0573F">
        <w:rPr>
          <w:rStyle w:val="Emphasis"/>
        </w:rPr>
        <w:t xml:space="preserve"> the </w:t>
      </w:r>
      <w:r w:rsidRPr="006B4FA2">
        <w:rPr>
          <w:rStyle w:val="Emphasis"/>
        </w:rPr>
        <w:t>employment outlook</w:t>
      </w:r>
      <w:r w:rsidRPr="00C0573F">
        <w:rPr>
          <w:sz w:val="14"/>
        </w:rPr>
        <w:t xml:space="preserve"> for unionized workers.[12] </w:t>
      </w:r>
      <w:r>
        <w:rPr>
          <w:sz w:val="14"/>
        </w:rPr>
        <w:t xml:space="preserve"> </w:t>
      </w:r>
    </w:p>
    <w:p w14:paraId="7736C93A" w14:textId="77777777" w:rsidR="00512C2A" w:rsidRPr="00C0573F" w:rsidRDefault="00512C2A" w:rsidP="00512C2A">
      <w:pPr>
        <w:pStyle w:val="Heading4"/>
        <w:rPr>
          <w:rFonts w:cs="Arial"/>
        </w:rPr>
      </w:pPr>
      <w:r w:rsidRPr="00C0573F">
        <w:rPr>
          <w:rFonts w:cs="Arial"/>
        </w:rPr>
        <w:t>No econ decline impact.</w:t>
      </w:r>
    </w:p>
    <w:p w14:paraId="0BD2BF44" w14:textId="77777777" w:rsidR="00512C2A" w:rsidRPr="00C0573F" w:rsidRDefault="00512C2A" w:rsidP="00512C2A">
      <w:r w:rsidRPr="00C0573F">
        <w:rPr>
          <w:rFonts w:eastAsiaTheme="majorEastAsia"/>
          <w:b/>
          <w:iCs/>
          <w:sz w:val="26"/>
        </w:rPr>
        <w:t>Walt 20</w:t>
      </w:r>
      <w:r w:rsidRPr="00C0573F">
        <w:t xml:space="preserve"> [Stephen M. Walt is the Robert and Renée Belfer professor of international relations at Harvard University. “Will a Global Depression Trigger Another World War?”, May 13</w:t>
      </w:r>
      <w:r w:rsidRPr="00C0573F">
        <w:rPr>
          <w:vertAlign w:val="superscript"/>
        </w:rPr>
        <w:t>th</w:t>
      </w:r>
      <w:r w:rsidRPr="00C0573F">
        <w:t xml:space="preserve">, </w:t>
      </w:r>
      <w:r w:rsidRPr="001E4FD5">
        <w:t>https://foreignpolicy.com/2020/05/13/coronavirus-pandemic-depression-economy-world-war/</w:t>
      </w:r>
    </w:p>
    <w:p w14:paraId="2F005DA9" w14:textId="77777777" w:rsidR="00512C2A" w:rsidRPr="00C0573F" w:rsidRDefault="00512C2A" w:rsidP="00512C2A">
      <w:pPr>
        <w:rPr>
          <w:sz w:val="16"/>
        </w:rPr>
      </w:pPr>
      <w:r w:rsidRPr="00C0573F">
        <w:rPr>
          <w:sz w:val="16"/>
        </w:rPr>
        <w:t xml:space="preserve">On balance, however, </w:t>
      </w:r>
      <w:r w:rsidRPr="00C0573F">
        <w:rPr>
          <w:rStyle w:val="StyleUnderline"/>
        </w:rPr>
        <w:t xml:space="preserve">I do </w:t>
      </w:r>
      <w:r w:rsidRPr="001A0C86">
        <w:rPr>
          <w:rStyle w:val="StyleUnderline"/>
          <w:highlight w:val="cyan"/>
        </w:rPr>
        <w:t>no</w:t>
      </w:r>
      <w:r w:rsidRPr="00EF7710">
        <w:rPr>
          <w:rStyle w:val="StyleUnderline"/>
        </w:rPr>
        <w:t>t</w:t>
      </w:r>
      <w:r w:rsidRPr="00C0573F">
        <w:rPr>
          <w:rStyle w:val="StyleUnderline"/>
        </w:rPr>
        <w:t xml:space="preserve"> think that </w:t>
      </w:r>
      <w:r w:rsidRPr="00C0573F">
        <w:rPr>
          <w:rStyle w:val="Emphasis"/>
        </w:rPr>
        <w:t xml:space="preserve">even the extraordinary </w:t>
      </w:r>
      <w:r w:rsidRPr="001A0C86">
        <w:rPr>
          <w:rStyle w:val="Emphasis"/>
          <w:highlight w:val="cyan"/>
        </w:rPr>
        <w:t>economic conditions</w:t>
      </w:r>
      <w:r w:rsidRPr="00C0573F">
        <w:rPr>
          <w:rStyle w:val="Emphasis"/>
        </w:rPr>
        <w:t xml:space="preserve"> we are witnessing today are going to </w:t>
      </w:r>
      <w:r w:rsidRPr="00EF7710">
        <w:rPr>
          <w:rStyle w:val="Emphasis"/>
        </w:rPr>
        <w:t>have</w:t>
      </w:r>
      <w:r w:rsidRPr="00C0573F">
        <w:rPr>
          <w:rStyle w:val="Emphasis"/>
        </w:rPr>
        <w:t xml:space="preserve"> much </w:t>
      </w:r>
      <w:r w:rsidRPr="001A0C86">
        <w:rPr>
          <w:rStyle w:val="Emphasis"/>
          <w:highlight w:val="cyan"/>
        </w:rPr>
        <w:t>impact on</w:t>
      </w:r>
      <w:r w:rsidRPr="00C0573F">
        <w:rPr>
          <w:rStyle w:val="Emphasis"/>
        </w:rPr>
        <w:t xml:space="preserve"> the </w:t>
      </w:r>
      <w:r w:rsidRPr="00EF7710">
        <w:rPr>
          <w:rStyle w:val="Emphasis"/>
        </w:rPr>
        <w:t xml:space="preserve">likelihood of </w:t>
      </w:r>
      <w:r w:rsidRPr="001A0C86">
        <w:rPr>
          <w:rStyle w:val="Emphasis"/>
          <w:highlight w:val="cyan"/>
        </w:rPr>
        <w:t>war</w:t>
      </w:r>
      <w:r w:rsidRPr="00C0573F">
        <w:rPr>
          <w:rStyle w:val="Emphasis"/>
        </w:rPr>
        <w:t>.</w:t>
      </w:r>
      <w:r w:rsidRPr="00C0573F">
        <w:rPr>
          <w:sz w:val="16"/>
        </w:rPr>
        <w:t xml:space="preserve"> Why? First of all, </w:t>
      </w:r>
      <w:r w:rsidRPr="00C0573F">
        <w:rPr>
          <w:rStyle w:val="StyleUnderline"/>
        </w:rPr>
        <w:t xml:space="preserve">if depressions were a powerful cause of war, </w:t>
      </w:r>
      <w:r w:rsidRPr="00C0573F">
        <w:rPr>
          <w:rStyle w:val="Emphasis"/>
        </w:rPr>
        <w:t>there would be a lot more</w:t>
      </w:r>
      <w:r w:rsidRPr="00C0573F">
        <w:rPr>
          <w:rStyle w:val="StyleUnderline"/>
        </w:rPr>
        <w:t xml:space="preserve"> of the latter. </w:t>
      </w:r>
      <w:r w:rsidRPr="00C0573F">
        <w:rPr>
          <w:sz w:val="16"/>
        </w:rPr>
        <w:t xml:space="preserve">To take one example, </w:t>
      </w:r>
      <w:r w:rsidRPr="00EF7710">
        <w:rPr>
          <w:rStyle w:val="Emphasis"/>
        </w:rPr>
        <w:t xml:space="preserve">the </w:t>
      </w:r>
      <w:r w:rsidRPr="001A0C86">
        <w:rPr>
          <w:rStyle w:val="Emphasis"/>
          <w:highlight w:val="cyan"/>
        </w:rPr>
        <w:t>U</w:t>
      </w:r>
      <w:r w:rsidRPr="00C0573F">
        <w:rPr>
          <w:rStyle w:val="Emphasis"/>
        </w:rPr>
        <w:t xml:space="preserve">nited </w:t>
      </w:r>
      <w:r w:rsidRPr="001A0C86">
        <w:rPr>
          <w:rStyle w:val="Emphasis"/>
          <w:highlight w:val="cyan"/>
        </w:rPr>
        <w:t>S</w:t>
      </w:r>
      <w:r w:rsidRPr="00C0573F">
        <w:rPr>
          <w:rStyle w:val="Emphasis"/>
        </w:rPr>
        <w:t xml:space="preserve">tates has </w:t>
      </w:r>
      <w:r w:rsidRPr="001A0C86">
        <w:rPr>
          <w:rStyle w:val="Emphasis"/>
          <w:highlight w:val="cyan"/>
        </w:rPr>
        <w:t>suffered 40</w:t>
      </w:r>
      <w:r w:rsidRPr="00C0573F">
        <w:rPr>
          <w:rStyle w:val="Emphasis"/>
        </w:rPr>
        <w:t xml:space="preserve"> or more </w:t>
      </w:r>
      <w:r w:rsidRPr="001A0C86">
        <w:rPr>
          <w:rStyle w:val="Emphasis"/>
          <w:highlight w:val="cyan"/>
        </w:rPr>
        <w:t>recessions</w:t>
      </w:r>
      <w:r w:rsidRPr="00C0573F">
        <w:rPr>
          <w:rStyle w:val="StyleUnderline"/>
        </w:rPr>
        <w:t xml:space="preserve"> since the country was founded, yet it has </w:t>
      </w:r>
      <w:r w:rsidRPr="001A0C86">
        <w:rPr>
          <w:rStyle w:val="StyleUnderline"/>
          <w:highlight w:val="cyan"/>
        </w:rPr>
        <w:t>fought</w:t>
      </w:r>
      <w:r w:rsidRPr="00C0573F">
        <w:rPr>
          <w:rStyle w:val="StyleUnderline"/>
        </w:rPr>
        <w:t xml:space="preserve"> perhaps </w:t>
      </w:r>
      <w:r w:rsidRPr="001A0C86">
        <w:rPr>
          <w:rStyle w:val="StyleUnderline"/>
          <w:highlight w:val="cyan"/>
        </w:rPr>
        <w:t xml:space="preserve">20 </w:t>
      </w:r>
      <w:r w:rsidRPr="00C0573F">
        <w:rPr>
          <w:rStyle w:val="StyleUnderline"/>
        </w:rPr>
        <w:t xml:space="preserve">interstate </w:t>
      </w:r>
      <w:r w:rsidRPr="001A0C86">
        <w:rPr>
          <w:rStyle w:val="StyleUnderline"/>
          <w:highlight w:val="cyan"/>
        </w:rPr>
        <w:t xml:space="preserve">wars, </w:t>
      </w:r>
      <w:r w:rsidRPr="00C0573F">
        <w:rPr>
          <w:rStyle w:val="StyleUnderline"/>
        </w:rPr>
        <w:t xml:space="preserve">most of them </w:t>
      </w:r>
      <w:r w:rsidRPr="001A0C86">
        <w:rPr>
          <w:rStyle w:val="Emphasis"/>
          <w:highlight w:val="cyan"/>
        </w:rPr>
        <w:t>unrelated</w:t>
      </w:r>
      <w:r w:rsidRPr="001A0C86">
        <w:rPr>
          <w:rStyle w:val="StyleUnderline"/>
          <w:highlight w:val="cyan"/>
        </w:rPr>
        <w:t xml:space="preserve"> to </w:t>
      </w:r>
      <w:r w:rsidRPr="00C0573F">
        <w:rPr>
          <w:rStyle w:val="StyleUnderline"/>
        </w:rPr>
        <w:t xml:space="preserve">the state of the </w:t>
      </w:r>
      <w:r w:rsidRPr="001A0C86">
        <w:rPr>
          <w:rStyle w:val="StyleUnderline"/>
          <w:highlight w:val="cyan"/>
        </w:rPr>
        <w:t>economy</w:t>
      </w:r>
      <w:r w:rsidRPr="001A0C86">
        <w:rPr>
          <w:sz w:val="16"/>
          <w:highlight w:val="cyan"/>
        </w:rPr>
        <w:t>.</w:t>
      </w:r>
      <w:r w:rsidRPr="00C0573F">
        <w:rPr>
          <w:sz w:val="16"/>
        </w:rPr>
        <w:t xml:space="preserve"> To paraphrase the economist Paul Samuelson’s famous quip about the stock market, </w:t>
      </w:r>
      <w:r w:rsidRPr="00C0573F">
        <w:rPr>
          <w:rStyle w:val="StyleUnderline"/>
        </w:rPr>
        <w:t xml:space="preserve">if </w:t>
      </w:r>
      <w:r w:rsidRPr="00EF7710">
        <w:rPr>
          <w:rStyle w:val="StyleUnderline"/>
        </w:rPr>
        <w:t xml:space="preserve">recessions </w:t>
      </w:r>
      <w:r w:rsidRPr="00C0573F">
        <w:rPr>
          <w:rStyle w:val="StyleUnderline"/>
        </w:rPr>
        <w:t xml:space="preserve">were a powerful cause of war, </w:t>
      </w:r>
      <w:r w:rsidRPr="00C0573F">
        <w:rPr>
          <w:rStyle w:val="Emphasis"/>
        </w:rPr>
        <w:t xml:space="preserve">they </w:t>
      </w:r>
      <w:r w:rsidRPr="00EF7710">
        <w:rPr>
          <w:rStyle w:val="Emphasis"/>
        </w:rPr>
        <w:t xml:space="preserve">would have predicted “nine out of </w:t>
      </w:r>
      <w:r w:rsidRPr="006B4FA2">
        <w:rPr>
          <w:rStyle w:val="Emphasis"/>
        </w:rPr>
        <w:t>the last five</w:t>
      </w:r>
      <w:r w:rsidRPr="00C0573F">
        <w:rPr>
          <w:sz w:val="16"/>
        </w:rPr>
        <w:t xml:space="preserve"> (or fewer).” Second, </w:t>
      </w:r>
      <w:r w:rsidRPr="00EF7710">
        <w:rPr>
          <w:rStyle w:val="StyleUnderline"/>
        </w:rPr>
        <w:t xml:space="preserve">states do not start wars unless they believe they will </w:t>
      </w:r>
      <w:r w:rsidRPr="00EF7710">
        <w:rPr>
          <w:rStyle w:val="Emphasis"/>
        </w:rPr>
        <w:t>win a quick and</w:t>
      </w:r>
      <w:r w:rsidRPr="00C0573F">
        <w:rPr>
          <w:rStyle w:val="Emphasis"/>
        </w:rPr>
        <w:t xml:space="preserve"> relatively </w:t>
      </w:r>
      <w:r w:rsidRPr="00EF7710">
        <w:rPr>
          <w:rStyle w:val="Emphasis"/>
        </w:rPr>
        <w:t>cheap victory</w:t>
      </w:r>
      <w:r w:rsidRPr="00C0573F">
        <w:rPr>
          <w:sz w:val="16"/>
        </w:rPr>
        <w:t xml:space="preserve">. As John Mearsheimer showed in his classic book Conventional Deterrence, </w:t>
      </w:r>
      <w:r w:rsidRPr="00C0573F">
        <w:rPr>
          <w:rStyle w:val="StyleUnderline"/>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C0573F">
        <w:rPr>
          <w:sz w:val="16"/>
        </w:rPr>
        <w:t xml:space="preserve">.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w:t>
      </w:r>
      <w:r w:rsidRPr="006B4FA2">
        <w:rPr>
          <w:rStyle w:val="Emphasis"/>
        </w:rPr>
        <w:t>No matter what a country’s economic condition might</w:t>
      </w:r>
      <w:r w:rsidRPr="00C0573F">
        <w:rPr>
          <w:rStyle w:val="Emphasis"/>
        </w:rPr>
        <w:t xml:space="preserve"> </w:t>
      </w:r>
      <w:r w:rsidRPr="006B4FA2">
        <w:rPr>
          <w:rStyle w:val="Emphasis"/>
        </w:rPr>
        <w:t>be</w:t>
      </w:r>
      <w:r w:rsidRPr="00C0573F">
        <w:rPr>
          <w:rStyle w:val="StyleUnderline"/>
        </w:rPr>
        <w:t xml:space="preserve">, its </w:t>
      </w:r>
      <w:r w:rsidRPr="001A0C86">
        <w:rPr>
          <w:rStyle w:val="StyleUnderline"/>
          <w:highlight w:val="cyan"/>
        </w:rPr>
        <w:t>leaders will not go to war unless</w:t>
      </w:r>
      <w:r w:rsidRPr="00C0573F">
        <w:rPr>
          <w:rStyle w:val="StyleUnderline"/>
        </w:rPr>
        <w:t xml:space="preserve"> they think they can do so quickly, cheaply, and with </w:t>
      </w:r>
      <w:r w:rsidRPr="006B4FA2">
        <w:rPr>
          <w:rStyle w:val="StyleUnderline"/>
        </w:rPr>
        <w:t xml:space="preserve">a </w:t>
      </w:r>
      <w:r w:rsidRPr="00C0573F">
        <w:rPr>
          <w:rStyle w:val="StyleUnderline"/>
        </w:rPr>
        <w:t xml:space="preserve">reasonable </w:t>
      </w:r>
      <w:r w:rsidRPr="001A0C86">
        <w:rPr>
          <w:rStyle w:val="StyleUnderline"/>
          <w:highlight w:val="cyan"/>
        </w:rPr>
        <w:t>probability of success</w:t>
      </w:r>
      <w:r w:rsidRPr="001A0C86">
        <w:rPr>
          <w:sz w:val="16"/>
          <w:highlight w:val="cyan"/>
        </w:rPr>
        <w:t>.</w:t>
      </w:r>
      <w:r w:rsidRPr="00C0573F">
        <w:rPr>
          <w:sz w:val="16"/>
        </w:rPr>
        <w:t xml:space="preserve"> Third, and most important, </w:t>
      </w:r>
      <w:r w:rsidRPr="00C0573F">
        <w:rPr>
          <w:rStyle w:val="StyleUnderline"/>
        </w:rPr>
        <w:t xml:space="preserve">the </w:t>
      </w:r>
      <w:r w:rsidRPr="006B4FA2">
        <w:rPr>
          <w:rStyle w:val="Emphasis"/>
        </w:rPr>
        <w:t xml:space="preserve">primary </w:t>
      </w:r>
      <w:r w:rsidRPr="001A0C86">
        <w:rPr>
          <w:rStyle w:val="Emphasis"/>
          <w:highlight w:val="cyan"/>
        </w:rPr>
        <w:t>motivation for</w:t>
      </w:r>
      <w:r w:rsidRPr="00C0573F">
        <w:rPr>
          <w:rStyle w:val="Emphasis"/>
        </w:rPr>
        <w:t xml:space="preserve"> most </w:t>
      </w:r>
      <w:r w:rsidRPr="001A0C86">
        <w:rPr>
          <w:rStyle w:val="Emphasis"/>
          <w:highlight w:val="cyan"/>
        </w:rPr>
        <w:t>war</w:t>
      </w:r>
      <w:r w:rsidRPr="00C0573F">
        <w:rPr>
          <w:rStyle w:val="Emphasis"/>
        </w:rPr>
        <w:t xml:space="preserve">s </w:t>
      </w:r>
      <w:r w:rsidRPr="001A0C86">
        <w:rPr>
          <w:rStyle w:val="Emphasis"/>
          <w:highlight w:val="cyan"/>
        </w:rPr>
        <w:t>is</w:t>
      </w:r>
      <w:r w:rsidRPr="00C0573F">
        <w:rPr>
          <w:rStyle w:val="Emphasis"/>
        </w:rPr>
        <w:t xml:space="preserve"> the </w:t>
      </w:r>
      <w:r w:rsidRPr="006B4FA2">
        <w:rPr>
          <w:rStyle w:val="Emphasis"/>
        </w:rPr>
        <w:t xml:space="preserve">desire for </w:t>
      </w:r>
      <w:r w:rsidRPr="001A0C86">
        <w:rPr>
          <w:rStyle w:val="Emphasis"/>
          <w:highlight w:val="cyan"/>
        </w:rPr>
        <w:t>security, not economic gain.</w:t>
      </w:r>
      <w:r w:rsidRPr="00C0573F">
        <w:rPr>
          <w:sz w:val="16"/>
        </w:rPr>
        <w:t xml:space="preserve"> For this reason, </w:t>
      </w:r>
      <w:r w:rsidRPr="00C0573F">
        <w:rPr>
          <w:rStyle w:val="StyleUnderline"/>
        </w:rPr>
        <w:t xml:space="preserve">the </w:t>
      </w:r>
      <w:r w:rsidRPr="006B4FA2">
        <w:rPr>
          <w:rStyle w:val="StyleUnderline"/>
        </w:rPr>
        <w:t>odds of war increase when states believe</w:t>
      </w:r>
      <w:r w:rsidRPr="00C0573F">
        <w:rPr>
          <w:rStyle w:val="StyleUnderline"/>
        </w:rPr>
        <w:t xml:space="preserve"> the long-term </w:t>
      </w:r>
      <w:r w:rsidRPr="006B4FA2">
        <w:rPr>
          <w:rStyle w:val="StyleUnderline"/>
        </w:rPr>
        <w:t>balance of power</w:t>
      </w:r>
      <w:r w:rsidRPr="00C0573F">
        <w:rPr>
          <w:rStyle w:val="StyleUnderline"/>
        </w:rPr>
        <w:t xml:space="preserve"> may be </w:t>
      </w:r>
      <w:r w:rsidRPr="006B4FA2">
        <w:rPr>
          <w:rStyle w:val="StyleUnderline"/>
        </w:rPr>
        <w:t>shifting against them</w:t>
      </w:r>
      <w:r w:rsidRPr="00C0573F">
        <w:rPr>
          <w:rStyle w:val="StyleUnderline"/>
        </w:rPr>
        <w:t>, when they are convinced that adversaries are unalterably hostile and cannot be accommodated, and when they are confident they can reverse the unfavorable trends and establish a secure position if they act now</w:t>
      </w:r>
      <w:r w:rsidRPr="00C0573F">
        <w:rPr>
          <w:sz w:val="16"/>
        </w:rPr>
        <w:t xml:space="preserve">. The historian A.J.P. Taylor once observed that “every war between Great Powers [between 1848 and 1918] … started as a preventive war, not as a war of conquest,” and that remains true of most wars fought since then. </w:t>
      </w:r>
      <w:r w:rsidRPr="00C0573F">
        <w:rPr>
          <w:rStyle w:val="StyleUnderline"/>
        </w:rPr>
        <w:t xml:space="preserve">The bottom line: </w:t>
      </w:r>
      <w:r w:rsidRPr="001A0C86">
        <w:rPr>
          <w:rStyle w:val="StyleUnderline"/>
          <w:highlight w:val="cyan"/>
        </w:rPr>
        <w:t>Economic conditions</w:t>
      </w:r>
      <w:r w:rsidRPr="00C0573F">
        <w:rPr>
          <w:sz w:val="16"/>
        </w:rPr>
        <w:t xml:space="preserve"> (i.e., a depression) </w:t>
      </w:r>
      <w:r w:rsidRPr="00C0573F">
        <w:rPr>
          <w:rStyle w:val="StyleUnderline"/>
        </w:rPr>
        <w:t xml:space="preserve">may affect the broader political environment in which decisions for war or peace are made, but </w:t>
      </w:r>
      <w:r w:rsidRPr="00C0573F">
        <w:rPr>
          <w:rStyle w:val="Emphasis"/>
        </w:rPr>
        <w:t xml:space="preserve">they </w:t>
      </w:r>
      <w:r w:rsidRPr="001A0C86">
        <w:rPr>
          <w:rStyle w:val="Emphasis"/>
          <w:highlight w:val="cyan"/>
        </w:rPr>
        <w:t xml:space="preserve">are </w:t>
      </w:r>
      <w:r w:rsidRPr="006B4FA2">
        <w:rPr>
          <w:rStyle w:val="Emphasis"/>
        </w:rPr>
        <w:t xml:space="preserve">only </w:t>
      </w:r>
      <w:r w:rsidRPr="001A0C86">
        <w:rPr>
          <w:rStyle w:val="Emphasis"/>
          <w:highlight w:val="cyan"/>
        </w:rPr>
        <w:t>one factor among many</w:t>
      </w:r>
      <w:r w:rsidRPr="00C0573F">
        <w:rPr>
          <w:rStyle w:val="Emphasis"/>
        </w:rPr>
        <w:t xml:space="preserve"> and </w:t>
      </w:r>
      <w:r w:rsidRPr="001A0C86">
        <w:rPr>
          <w:rStyle w:val="Emphasis"/>
          <w:highlight w:val="cyan"/>
        </w:rPr>
        <w:t>rarely the most significant</w:t>
      </w:r>
      <w:r w:rsidRPr="00C0573F">
        <w:rPr>
          <w:sz w:val="16"/>
        </w:rPr>
        <w:t xml:space="preserve">. </w:t>
      </w:r>
      <w:r w:rsidRPr="006B4FA2">
        <w:rPr>
          <w:rStyle w:val="StyleUnderline"/>
        </w:rPr>
        <w:t>Even</w:t>
      </w:r>
      <w:r w:rsidRPr="00C0573F">
        <w:rPr>
          <w:rStyle w:val="StyleUnderline"/>
        </w:rPr>
        <w:t xml:space="preserve"> if the COVID-19 pandemic has </w:t>
      </w:r>
      <w:r w:rsidRPr="006B4FA2">
        <w:rPr>
          <w:rStyle w:val="StyleUnderline"/>
        </w:rPr>
        <w:t>large, lasting</w:t>
      </w:r>
      <w:r w:rsidRPr="00C0573F">
        <w:rPr>
          <w:rStyle w:val="StyleUnderline"/>
        </w:rPr>
        <w:t xml:space="preserve">, and </w:t>
      </w:r>
      <w:r w:rsidRPr="006B4FA2">
        <w:rPr>
          <w:rStyle w:val="StyleUnderline"/>
        </w:rPr>
        <w:t>negative effects on the world economy</w:t>
      </w:r>
      <w:r w:rsidRPr="00C0573F">
        <w:rPr>
          <w:rStyle w:val="StyleUnderline"/>
        </w:rPr>
        <w:t xml:space="preserve">—as seems quite likely—it is </w:t>
      </w:r>
      <w:r w:rsidRPr="001A0C86">
        <w:rPr>
          <w:rStyle w:val="Emphasis"/>
          <w:highlight w:val="cyan"/>
        </w:rPr>
        <w:t>not likely to affect</w:t>
      </w:r>
      <w:r w:rsidRPr="00C0573F">
        <w:rPr>
          <w:rStyle w:val="Emphasis"/>
        </w:rPr>
        <w:t xml:space="preserve"> the </w:t>
      </w:r>
      <w:r w:rsidRPr="001A0C86">
        <w:rPr>
          <w:rStyle w:val="Emphasis"/>
          <w:highlight w:val="cyan"/>
        </w:rPr>
        <w:t>probability of war</w:t>
      </w:r>
      <w:r w:rsidRPr="00C0573F">
        <w:rPr>
          <w:rStyle w:val="Emphasis"/>
        </w:rPr>
        <w:t xml:space="preserve"> very much,</w:t>
      </w:r>
      <w:r w:rsidRPr="00C0573F">
        <w:rPr>
          <w:sz w:val="16"/>
        </w:rPr>
        <w:t xml:space="preserve"> especially in the short term.</w:t>
      </w:r>
    </w:p>
    <w:p w14:paraId="3C15DA96" w14:textId="77777777" w:rsidR="00512C2A" w:rsidRPr="00C0573F" w:rsidRDefault="00512C2A" w:rsidP="00512C2A">
      <w:pPr>
        <w:pStyle w:val="Heading4"/>
      </w:pPr>
      <w:r w:rsidRPr="00C0573F">
        <w:t>No inequality impact.</w:t>
      </w:r>
    </w:p>
    <w:p w14:paraId="2D6F7D31" w14:textId="77777777" w:rsidR="00512C2A" w:rsidRPr="00C0573F" w:rsidRDefault="00512C2A" w:rsidP="00512C2A">
      <w:r w:rsidRPr="00C0573F">
        <w:t xml:space="preserve">Elise </w:t>
      </w:r>
      <w:r w:rsidRPr="00C0573F">
        <w:rPr>
          <w:rStyle w:val="Style13ptBold"/>
        </w:rPr>
        <w:t>Must 16</w:t>
      </w:r>
      <w:r w:rsidRPr="00C0573F">
        <w:t>, PhD Candidate at the London School of Economics, “When And How Does Inequality Cause Conflict? Group Dynamics, Perceptions And Natural Resources”, Doctoral Dissertation, http://etheses.lse.ac.uk/3438/1/Must_When_and_how_does_inequality.pdf</w:t>
      </w:r>
    </w:p>
    <w:p w14:paraId="29228C55" w14:textId="77777777" w:rsidR="00512C2A" w:rsidRPr="00C0573F" w:rsidRDefault="00512C2A" w:rsidP="00512C2A">
      <w:pPr>
        <w:rPr>
          <w:sz w:val="16"/>
        </w:rPr>
      </w:pPr>
      <w:r w:rsidRPr="001A0C86">
        <w:rPr>
          <w:rStyle w:val="StyleUnderline"/>
          <w:highlight w:val="cyan"/>
        </w:rPr>
        <w:t>Does</w:t>
      </w:r>
      <w:r w:rsidRPr="00C0573F">
        <w:rPr>
          <w:rStyle w:val="StyleUnderline"/>
        </w:rPr>
        <w:t xml:space="preserve"> economic </w:t>
      </w:r>
      <w:r w:rsidRPr="001A0C86">
        <w:rPr>
          <w:rStyle w:val="StyleUnderline"/>
          <w:highlight w:val="cyan"/>
        </w:rPr>
        <w:t>inequality lead to conflict</w:t>
      </w:r>
      <w:r w:rsidRPr="00C0573F">
        <w:rPr>
          <w:rStyle w:val="StyleUnderline"/>
        </w:rPr>
        <w:t xml:space="preserve">? </w:t>
      </w:r>
      <w:r w:rsidRPr="00C0573F">
        <w:rPr>
          <w:sz w:val="16"/>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long, </w:t>
      </w:r>
      <w:r w:rsidRPr="006B4FA2">
        <w:rPr>
          <w:rStyle w:val="Emphasis"/>
        </w:rPr>
        <w:t>results remained mixed</w:t>
      </w:r>
      <w:r w:rsidRPr="00C0573F">
        <w:rPr>
          <w:sz w:val="16"/>
        </w:rPr>
        <w:t xml:space="preserve">. Despite countless qualitative studies asserting that inequality is a major reason for conflict outbreak, </w:t>
      </w:r>
      <w:r w:rsidRPr="00C0573F">
        <w:rPr>
          <w:rStyle w:val="StyleUnderline"/>
        </w:rPr>
        <w:t xml:space="preserve">quantitative </w:t>
      </w:r>
      <w:r w:rsidRPr="001A0C86">
        <w:rPr>
          <w:rStyle w:val="StyleUnderline"/>
          <w:highlight w:val="cyan"/>
        </w:rPr>
        <w:t xml:space="preserve">studies </w:t>
      </w:r>
      <w:r w:rsidRPr="001A0C86">
        <w:rPr>
          <w:rStyle w:val="Emphasis"/>
          <w:highlight w:val="cyan"/>
        </w:rPr>
        <w:t>struggle</w:t>
      </w:r>
      <w:r w:rsidRPr="006B4FA2">
        <w:rPr>
          <w:rStyle w:val="Emphasis"/>
        </w:rPr>
        <w:t>d</w:t>
      </w:r>
      <w:r w:rsidRPr="00C0573F">
        <w:rPr>
          <w:rStyle w:val="Emphasis"/>
        </w:rPr>
        <w:t xml:space="preserve"> </w:t>
      </w:r>
      <w:r w:rsidRPr="001A0C86">
        <w:rPr>
          <w:rStyle w:val="Emphasis"/>
          <w:highlight w:val="cyan"/>
        </w:rPr>
        <w:t>to establish a firm relations</w:t>
      </w:r>
      <w:r w:rsidRPr="00C0573F">
        <w:rPr>
          <w:rStyle w:val="Emphasis"/>
        </w:rPr>
        <w:t>hip between the two</w:t>
      </w:r>
      <w:r w:rsidRPr="00C0573F">
        <w:rPr>
          <w:sz w:val="16"/>
        </w:rPr>
        <w:t xml:space="preserve"> (Blattman and Miguel 2010, Cramer 2005, Lichbach 1989). </w:t>
      </w:r>
    </w:p>
    <w:p w14:paraId="2D6E4FF4" w14:textId="77777777" w:rsidR="00512C2A" w:rsidRPr="00C0573F" w:rsidRDefault="00512C2A" w:rsidP="00512C2A">
      <w:pPr>
        <w:rPr>
          <w:sz w:val="16"/>
        </w:rPr>
      </w:pPr>
      <w:r w:rsidRPr="00C0573F">
        <w:rPr>
          <w:rStyle w:val="StyleUnderline"/>
        </w:rPr>
        <w:t xml:space="preserve">These quantitative </w:t>
      </w:r>
      <w:r w:rsidRPr="001A0C86">
        <w:rPr>
          <w:rStyle w:val="StyleUnderline"/>
          <w:highlight w:val="cyan"/>
        </w:rPr>
        <w:t>studies</w:t>
      </w:r>
      <w:r w:rsidRPr="00C0573F">
        <w:rPr>
          <w:sz w:val="16"/>
        </w:rPr>
        <w:t xml:space="preserve">, including the most influential ones by Collier and Hoeffler (2004) and Fearon and Laitin (2003), </w:t>
      </w:r>
      <w:r w:rsidRPr="001A0C86">
        <w:rPr>
          <w:rStyle w:val="StyleUnderline"/>
          <w:highlight w:val="cyan"/>
        </w:rPr>
        <w:t xml:space="preserve">rely on </w:t>
      </w:r>
      <w:r w:rsidRPr="00C0573F">
        <w:rPr>
          <w:rStyle w:val="StyleUnderline"/>
        </w:rPr>
        <w:t xml:space="preserve">analysis of </w:t>
      </w:r>
      <w:r w:rsidRPr="001A0C86">
        <w:rPr>
          <w:rStyle w:val="Emphasis"/>
          <w:highlight w:val="cyan"/>
        </w:rPr>
        <w:t>individual measures</w:t>
      </w:r>
      <w:r w:rsidRPr="00C0573F">
        <w:rPr>
          <w:rStyle w:val="StyleUnderline"/>
        </w:rPr>
        <w:t xml:space="preserve"> of inequality</w:t>
      </w:r>
      <w:r w:rsidRPr="00C0573F">
        <w:rPr>
          <w:sz w:val="16"/>
        </w:rPr>
        <w:t xml:space="preserve">. </w:t>
      </w:r>
      <w:r w:rsidRPr="006B4FA2">
        <w:rPr>
          <w:rStyle w:val="Emphasis"/>
        </w:rPr>
        <w:t>However</w:t>
      </w:r>
      <w:r w:rsidRPr="00C0573F">
        <w:rPr>
          <w:sz w:val="16"/>
        </w:rPr>
        <w:t xml:space="preserve">, as most prominently set forth by Frances Stewart, </w:t>
      </w:r>
      <w:r w:rsidRPr="00C0573F">
        <w:rPr>
          <w:rStyle w:val="StyleUnderline"/>
        </w:rPr>
        <w:t xml:space="preserve">it is </w:t>
      </w:r>
      <w:r w:rsidRPr="006B4FA2">
        <w:rPr>
          <w:rStyle w:val="Emphasis"/>
        </w:rPr>
        <w:t>minority groups</w:t>
      </w:r>
      <w:r w:rsidRPr="00C0573F">
        <w:rPr>
          <w:rStyle w:val="StyleUnderline"/>
        </w:rPr>
        <w:t xml:space="preserve"> or </w:t>
      </w:r>
      <w:r w:rsidRPr="00C0573F">
        <w:rPr>
          <w:rStyle w:val="Emphasis"/>
        </w:rPr>
        <w:t>collectives of individuals</w:t>
      </w:r>
      <w:r w:rsidRPr="00C0573F">
        <w:rPr>
          <w:sz w:val="16"/>
        </w:rPr>
        <w:t xml:space="preserve"> </w:t>
      </w:r>
      <w:r w:rsidRPr="00C0573F">
        <w:rPr>
          <w:rStyle w:val="StyleUnderline"/>
        </w:rPr>
        <w:t xml:space="preserve">who </w:t>
      </w:r>
      <w:r w:rsidRPr="006B4FA2">
        <w:rPr>
          <w:rStyle w:val="StyleUnderline"/>
        </w:rPr>
        <w:t xml:space="preserve">rebel, </w:t>
      </w:r>
      <w:r w:rsidRPr="006B4FA2">
        <w:rPr>
          <w:rStyle w:val="Emphasis"/>
        </w:rPr>
        <w:t>not the whole population</w:t>
      </w:r>
      <w:r w:rsidRPr="00C0573F">
        <w:rPr>
          <w:rStyle w:val="StyleUnderline"/>
        </w:rPr>
        <w:t>, nor individuals</w:t>
      </w:r>
      <w:r w:rsidRPr="00C0573F">
        <w:rPr>
          <w:sz w:val="16"/>
        </w:rPr>
        <w:t xml:space="preserve"> (Stewart 2002). Stewart’s theoretical development has given rise to several quantitative studies which uniformly support the role of economic group inequality in inducing conflict (Buhaug, Cederman, and Gleditsch 2014, Cederman, Weidmann, and Bormann 2015, Cederman, Weidmann, and Gleditsch 2011, Deiwiks, Cederman, and Gleditsch 2012, Østby 2008a, b, Østby, Nordås, and Rød 2009). Hence, there is an emerging consensus in the literature that inequality causes civil conflict when it overlaps with relevant group identities. </w:t>
      </w:r>
    </w:p>
    <w:p w14:paraId="7BFE0A85" w14:textId="77777777" w:rsidR="00512C2A" w:rsidRPr="00C0573F" w:rsidRDefault="00512C2A" w:rsidP="00512C2A">
      <w:pPr>
        <w:rPr>
          <w:sz w:val="16"/>
        </w:rPr>
      </w:pPr>
      <w:r w:rsidRPr="00C0573F">
        <w:rPr>
          <w:sz w:val="16"/>
        </w:rPr>
        <w:t xml:space="preserve">Promising as these </w:t>
      </w:r>
      <w:r w:rsidRPr="00C0573F">
        <w:rPr>
          <w:rStyle w:val="StyleUnderline"/>
        </w:rPr>
        <w:t>studies</w:t>
      </w:r>
      <w:r w:rsidRPr="00C0573F">
        <w:rPr>
          <w:sz w:val="16"/>
        </w:rPr>
        <w:t xml:space="preserve"> are, they nevertheless </w:t>
      </w:r>
      <w:r w:rsidRPr="00C0573F">
        <w:rPr>
          <w:rStyle w:val="StyleUnderline"/>
        </w:rPr>
        <w:t>neglect a potential crucial part of the inequality-conflict causal chain</w:t>
      </w:r>
      <w:r w:rsidRPr="00C0573F">
        <w:rPr>
          <w:sz w:val="16"/>
        </w:rPr>
        <w:t xml:space="preserve">. </w:t>
      </w:r>
      <w:r w:rsidRPr="00C0573F">
        <w:rPr>
          <w:rStyle w:val="StyleUnderline"/>
        </w:rPr>
        <w:t>Seemingly all studies</w:t>
      </w:r>
      <w:r w:rsidRPr="00C0573F">
        <w:rPr>
          <w:sz w:val="16"/>
        </w:rPr>
        <w:t xml:space="preserve"> of inequality and conflict, including those measuring group inequalities, </w:t>
      </w:r>
      <w:r w:rsidRPr="00C0573F">
        <w:rPr>
          <w:rStyle w:val="Emphasis"/>
        </w:rPr>
        <w:t>are based on objective inequalities</w:t>
      </w:r>
      <w:r w:rsidRPr="00C0573F">
        <w:rPr>
          <w:sz w:val="16"/>
        </w:rPr>
        <w:t xml:space="preserve">. </w:t>
      </w:r>
      <w:r w:rsidRPr="00C0573F">
        <w:rPr>
          <w:rStyle w:val="StyleUnderline"/>
        </w:rPr>
        <w:t>Yet</w:t>
      </w:r>
      <w:r w:rsidRPr="00C0573F">
        <w:rPr>
          <w:sz w:val="16"/>
        </w:rPr>
        <w:t>, as Stewart (2010, 14) herself notes, ‘</w:t>
      </w:r>
      <w:r w:rsidRPr="001A0C86">
        <w:rPr>
          <w:rStyle w:val="StyleUnderline"/>
          <w:highlight w:val="cyan"/>
        </w:rPr>
        <w:t xml:space="preserve">People take action because of </w:t>
      </w:r>
      <w:r w:rsidRPr="001A0C86">
        <w:rPr>
          <w:rStyle w:val="Emphasis"/>
          <w:highlight w:val="cyan"/>
        </w:rPr>
        <w:t>perceived injustices</w:t>
      </w:r>
      <w:r w:rsidRPr="006B4FA2">
        <w:rPr>
          <w:sz w:val="16"/>
        </w:rPr>
        <w:t xml:space="preserve"> </w:t>
      </w:r>
      <w:r w:rsidRPr="006B4FA2">
        <w:rPr>
          <w:rStyle w:val="StyleUnderline"/>
        </w:rPr>
        <w:t>rather than</w:t>
      </w:r>
      <w:r w:rsidRPr="00C0573F">
        <w:rPr>
          <w:rStyle w:val="StyleUnderline"/>
        </w:rPr>
        <w:t xml:space="preserve"> because of </w:t>
      </w:r>
      <w:r w:rsidRPr="006B4FA2">
        <w:rPr>
          <w:rStyle w:val="Emphasis"/>
        </w:rPr>
        <w:t xml:space="preserve">measured </w:t>
      </w:r>
      <w:r w:rsidRPr="00C0573F">
        <w:rPr>
          <w:rStyle w:val="Emphasis"/>
        </w:rPr>
        <w:t>statistical inequalities</w:t>
      </w:r>
      <w:r w:rsidRPr="00C0573F">
        <w:rPr>
          <w:sz w:val="16"/>
        </w:rPr>
        <w:t xml:space="preserve"> </w:t>
      </w:r>
      <w:r w:rsidRPr="001A0C86">
        <w:rPr>
          <w:rStyle w:val="StyleUnderline"/>
          <w:highlight w:val="cyan"/>
        </w:rPr>
        <w:t xml:space="preserve">of which they </w:t>
      </w:r>
      <w:r w:rsidRPr="001A0C86">
        <w:rPr>
          <w:rStyle w:val="Emphasis"/>
          <w:highlight w:val="cyan"/>
        </w:rPr>
        <w:t>might not be aware</w:t>
      </w:r>
      <w:r w:rsidRPr="001A0C86">
        <w:rPr>
          <w:sz w:val="16"/>
          <w:highlight w:val="cyan"/>
        </w:rPr>
        <w:t>’</w:t>
      </w:r>
      <w:r w:rsidRPr="00C0573F">
        <w:rPr>
          <w:sz w:val="16"/>
        </w:rPr>
        <w:t xml:space="preserve">. Economic inequality measured by the </w:t>
      </w:r>
      <w:r w:rsidRPr="001A0C86">
        <w:rPr>
          <w:rStyle w:val="Emphasis"/>
          <w:highlight w:val="cyan"/>
        </w:rPr>
        <w:t>Gini coefficient</w:t>
      </w:r>
      <w:r w:rsidRPr="00C0573F">
        <w:rPr>
          <w:sz w:val="16"/>
        </w:rPr>
        <w:t xml:space="preserve">, or by local GDP </w:t>
      </w:r>
      <w:r w:rsidRPr="00C0573F">
        <w:rPr>
          <w:rStyle w:val="StyleUnderline"/>
        </w:rPr>
        <w:t>data</w:t>
      </w:r>
      <w:r w:rsidRPr="00C0573F">
        <w:rPr>
          <w:sz w:val="16"/>
        </w:rPr>
        <w:t xml:space="preserve">, is </w:t>
      </w:r>
      <w:r w:rsidRPr="00C0573F">
        <w:rPr>
          <w:rStyle w:val="StyleUnderline"/>
        </w:rPr>
        <w:t>most commonly used as proxies</w:t>
      </w:r>
      <w:r w:rsidRPr="00C0573F">
        <w:rPr>
          <w:sz w:val="16"/>
        </w:rPr>
        <w:t xml:space="preserve">, </w:t>
      </w:r>
      <w:r w:rsidRPr="001A0C86">
        <w:rPr>
          <w:rStyle w:val="StyleUnderline"/>
          <w:highlight w:val="cyan"/>
        </w:rPr>
        <w:t>leaving</w:t>
      </w:r>
      <w:r w:rsidRPr="00C0573F">
        <w:rPr>
          <w:rStyle w:val="StyleUnderline"/>
        </w:rPr>
        <w:t xml:space="preserve"> completely </w:t>
      </w:r>
      <w:r w:rsidRPr="001A0C86">
        <w:rPr>
          <w:rStyle w:val="StyleUnderline"/>
          <w:highlight w:val="cyan"/>
        </w:rPr>
        <w:t>aside how</w:t>
      </w:r>
      <w:r w:rsidRPr="00C0573F">
        <w:rPr>
          <w:rStyle w:val="StyleUnderline"/>
        </w:rPr>
        <w:t xml:space="preserve"> economic </w:t>
      </w:r>
      <w:r w:rsidRPr="001A0C86">
        <w:rPr>
          <w:rStyle w:val="StyleUnderline"/>
          <w:highlight w:val="cyan"/>
        </w:rPr>
        <w:t xml:space="preserve">inequality </w:t>
      </w:r>
      <w:r w:rsidRPr="006B4FA2">
        <w:rPr>
          <w:rStyle w:val="StyleUnderline"/>
        </w:rPr>
        <w:t xml:space="preserve">is </w:t>
      </w:r>
      <w:r w:rsidRPr="001A0C86">
        <w:rPr>
          <w:rStyle w:val="Emphasis"/>
          <w:highlight w:val="cyan"/>
        </w:rPr>
        <w:t>actually</w:t>
      </w:r>
      <w:r w:rsidRPr="00C0573F">
        <w:rPr>
          <w:rStyle w:val="Emphasis"/>
        </w:rPr>
        <w:t xml:space="preserve"> interpreted and </w:t>
      </w:r>
      <w:r w:rsidRPr="001A0C86">
        <w:rPr>
          <w:rStyle w:val="Emphasis"/>
          <w:highlight w:val="cyan"/>
        </w:rPr>
        <w:t>perceived</w:t>
      </w:r>
      <w:r w:rsidRPr="00C0573F">
        <w:rPr>
          <w:rStyle w:val="Emphasis"/>
        </w:rPr>
        <w:t xml:space="preserve"> by both groups and individuals</w:t>
      </w:r>
      <w:r w:rsidRPr="00C0573F">
        <w:rPr>
          <w:sz w:val="16"/>
        </w:rPr>
        <w:t xml:space="preserve"> (ref. Zimmermann 1983). It remains obvious, however, that in order for people to take action to address inequalities, the first step is to recognize them and to consider them unjust (Han et al. 2012). The use then, of objective measures in current empirical studies, is based on the assumption that both objective and perceived horizontal inequalities essentially amount to the same thing. Put another way it is assumed that all objective inequalities are actually perceived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Smedts 2013) to documenting imperfect correlations – ranging from 0.27 to 0.30 depending on indicators and datasets (Holmqvist 2012). </w:t>
      </w:r>
    </w:p>
    <w:p w14:paraId="5BE68A13" w14:textId="77777777" w:rsidR="00512C2A" w:rsidRPr="00C0573F" w:rsidRDefault="00512C2A" w:rsidP="00512C2A">
      <w:pPr>
        <w:rPr>
          <w:sz w:val="16"/>
        </w:rPr>
      </w:pPr>
      <w:r w:rsidRPr="00C0573F">
        <w:rPr>
          <w:sz w:val="16"/>
        </w:rPr>
        <w:t xml:space="preserve">While </w:t>
      </w:r>
      <w:r w:rsidRPr="006B4FA2">
        <w:rPr>
          <w:rStyle w:val="StyleUnderline"/>
        </w:rPr>
        <w:t>cross-country analyses</w:t>
      </w:r>
      <w:r w:rsidRPr="00C0573F">
        <w:rPr>
          <w:rStyle w:val="StyleUnderline"/>
        </w:rPr>
        <w:t xml:space="preserve"> of conflict </w:t>
      </w:r>
      <w:r w:rsidRPr="006B4FA2">
        <w:rPr>
          <w:rStyle w:val="StyleUnderline"/>
        </w:rPr>
        <w:t xml:space="preserve">have </w:t>
      </w:r>
      <w:r w:rsidRPr="001A0C86">
        <w:rPr>
          <w:rStyle w:val="Emphasis"/>
          <w:highlight w:val="cyan"/>
        </w:rPr>
        <w:t>neglected perceptions of inequality</w:t>
      </w:r>
      <w:r w:rsidRPr="00C0573F">
        <w:rPr>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actually improved in the years before the widespread mobilization (Ianchovichina, Mottaghi, and Shantayanan 2015). The report also points to the importance of inter-group inequality as opposed to individual inequality. </w:t>
      </w:r>
    </w:p>
    <w:p w14:paraId="364BDB30" w14:textId="77777777" w:rsidR="00512C2A" w:rsidRPr="00C0573F" w:rsidRDefault="00512C2A" w:rsidP="00512C2A">
      <w:pPr>
        <w:rPr>
          <w:sz w:val="16"/>
        </w:rPr>
      </w:pPr>
      <w:r w:rsidRPr="00C0573F">
        <w:rPr>
          <w:sz w:val="16"/>
        </w:rPr>
        <w:t xml:space="preserve">My main argument is that in order to better capture the role of inequality in inducing civil conflict, </w:t>
      </w:r>
      <w:r w:rsidRPr="00C0573F">
        <w:rPr>
          <w:rStyle w:val="StyleUnderline"/>
        </w:rPr>
        <w:t>measures have to account for relevant groups as well as for the perception of inequality in these groups</w:t>
      </w:r>
      <w:r w:rsidRPr="00C0573F">
        <w:rPr>
          <w:sz w:val="16"/>
        </w:rPr>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regions14 . </w:t>
      </w:r>
    </w:p>
    <w:p w14:paraId="17248393" w14:textId="77777777" w:rsidR="00512C2A" w:rsidRDefault="00512C2A" w:rsidP="00512C2A">
      <w:pPr>
        <w:rPr>
          <w:sz w:val="16"/>
        </w:rPr>
      </w:pPr>
      <w:r w:rsidRPr="006B4FA2">
        <w:rPr>
          <w:rStyle w:val="StyleUnderline"/>
        </w:rPr>
        <w:t>Analysing data for</w:t>
      </w:r>
      <w:r w:rsidRPr="00C0573F">
        <w:rPr>
          <w:rStyle w:val="StyleUnderline"/>
        </w:rPr>
        <w:t xml:space="preserve"> the period </w:t>
      </w:r>
      <w:r w:rsidRPr="006B4FA2">
        <w:rPr>
          <w:rStyle w:val="StyleUnderline"/>
        </w:rPr>
        <w:t>19</w:t>
      </w:r>
      <w:r w:rsidRPr="006B4FA2">
        <w:rPr>
          <w:rStyle w:val="Emphasis"/>
        </w:rPr>
        <w:t>89</w:t>
      </w:r>
      <w:r w:rsidRPr="006B4FA2">
        <w:rPr>
          <w:rStyle w:val="StyleUnderline"/>
        </w:rPr>
        <w:t xml:space="preserve"> to</w:t>
      </w:r>
      <w:r w:rsidRPr="00C0573F">
        <w:rPr>
          <w:rStyle w:val="StyleUnderline"/>
        </w:rPr>
        <w:t xml:space="preserve"> </w:t>
      </w:r>
      <w:r w:rsidRPr="006B4FA2">
        <w:rPr>
          <w:rStyle w:val="StyleUnderline"/>
        </w:rPr>
        <w:t>20</w:t>
      </w:r>
      <w:r w:rsidRPr="006B4FA2">
        <w:rPr>
          <w:rStyle w:val="Emphasis"/>
        </w:rPr>
        <w:t>14</w:t>
      </w:r>
      <w:r w:rsidRPr="00C0573F">
        <w:rPr>
          <w:rStyle w:val="StyleUnderline"/>
        </w:rPr>
        <w:t xml:space="preserve"> from the World Values Survey (WVS), I find that</w:t>
      </w:r>
      <w:r w:rsidRPr="00C0573F">
        <w:rPr>
          <w:sz w:val="16"/>
        </w:rPr>
        <w:t xml:space="preserve"> countries with a high level of perceived regional economic inequality have an elevated risk of civil war outbreak. On the other hand, </w:t>
      </w:r>
      <w:r w:rsidRPr="00C0573F">
        <w:rPr>
          <w:rStyle w:val="Emphasis"/>
        </w:rPr>
        <w:t xml:space="preserve">mere </w:t>
      </w:r>
      <w:r w:rsidRPr="001A0C86">
        <w:rPr>
          <w:rStyle w:val="Emphasis"/>
          <w:highlight w:val="cyan"/>
        </w:rPr>
        <w:t>objective</w:t>
      </w:r>
      <w:r w:rsidRPr="00C0573F">
        <w:rPr>
          <w:rStyle w:val="Emphasis"/>
        </w:rPr>
        <w:t xml:space="preserve"> regional economic </w:t>
      </w:r>
      <w:r w:rsidRPr="001A0C86">
        <w:rPr>
          <w:rStyle w:val="Emphasis"/>
          <w:highlight w:val="cyan"/>
        </w:rPr>
        <w:t>inequalities do not have any significant effect</w:t>
      </w:r>
      <w:r w:rsidRPr="00C0573F">
        <w:rPr>
          <w:sz w:val="16"/>
        </w:rPr>
        <w:t>. The group aspect remains essential, as neither objective nor perceived individual inequality is linked to increased civil conflict risk.</w:t>
      </w:r>
    </w:p>
    <w:p w14:paraId="6ED86EA6" w14:textId="77777777" w:rsidR="00512C2A" w:rsidRDefault="00512C2A" w:rsidP="00512C2A">
      <w:pPr>
        <w:pStyle w:val="Heading4"/>
      </w:pPr>
      <w:r>
        <w:t>The defense industrial base is maintaining deterrence, continued production and productivity is key</w:t>
      </w:r>
    </w:p>
    <w:p w14:paraId="0019C4C1" w14:textId="77777777" w:rsidR="00512C2A" w:rsidRPr="00B3472D" w:rsidRDefault="00512C2A" w:rsidP="00512C2A">
      <w:r>
        <w:t xml:space="preserve">Jim </w:t>
      </w:r>
      <w:r w:rsidRPr="00B3472D">
        <w:rPr>
          <w:rStyle w:val="Heading4Char"/>
        </w:rPr>
        <w:t>Garamone</w:t>
      </w:r>
      <w:r>
        <w:rPr>
          <w:rStyle w:val="Heading4Char"/>
        </w:rPr>
        <w:t xml:space="preserve"> 24</w:t>
      </w:r>
      <w:r>
        <w:t xml:space="preserve">, reporter at the US Department of Defense. 3-20-2024, citing Deputy Secretary of Defense Kathleen Hicks, "Hicks Again Makes Case for Strengthening Industrial Base, Eliminating Continuing Resolution", U.S. Department of Defense, </w:t>
      </w:r>
      <w:r w:rsidRPr="001E4FD5">
        <w:t>https://www.defense.gov/News/News-Stories/Article/Article/3713186/hicks-again-makes-case-for-strengthening-industrial-base-eliminating-continuing/</w:t>
      </w:r>
      <w:r>
        <w:t xml:space="preserve"> lp</w:t>
      </w:r>
    </w:p>
    <w:p w14:paraId="779DC9B2" w14:textId="77777777" w:rsidR="00512C2A" w:rsidRPr="00A706BE" w:rsidRDefault="00512C2A" w:rsidP="00512C2A">
      <w:pPr>
        <w:rPr>
          <w:sz w:val="14"/>
        </w:rPr>
      </w:pPr>
      <w:r w:rsidRPr="00A706BE">
        <w:rPr>
          <w:sz w:val="14"/>
        </w:rPr>
        <w:t>"</w:t>
      </w:r>
      <w:r w:rsidRPr="001A0C86">
        <w:rPr>
          <w:rStyle w:val="Emphasis"/>
          <w:highlight w:val="cyan"/>
        </w:rPr>
        <w:t>Production is deterrence</w:t>
      </w:r>
      <w:r w:rsidRPr="00A706BE">
        <w:rPr>
          <w:sz w:val="14"/>
        </w:rPr>
        <w:t>," Deputy Secretary of Defense Kathleen Hicks told the Reagan Institute's National Security Innovation Base Summit today.</w:t>
      </w:r>
    </w:p>
    <w:p w14:paraId="7B4FAA99" w14:textId="77777777" w:rsidR="00512C2A" w:rsidRPr="00A706BE" w:rsidRDefault="00512C2A" w:rsidP="00512C2A">
      <w:pPr>
        <w:rPr>
          <w:rStyle w:val="StyleUnderline"/>
        </w:rPr>
      </w:pPr>
      <w:r w:rsidRPr="001A0C86">
        <w:rPr>
          <w:rStyle w:val="StyleUnderline"/>
          <w:highlight w:val="cyan"/>
        </w:rPr>
        <w:t>America's military is unchallenged because of</w:t>
      </w:r>
      <w:r w:rsidRPr="00A706BE">
        <w:rPr>
          <w:rStyle w:val="StyleUnderline"/>
        </w:rPr>
        <w:t xml:space="preserve"> the quality of its people and because </w:t>
      </w:r>
      <w:r w:rsidRPr="001A0C86">
        <w:rPr>
          <w:rStyle w:val="StyleUnderline"/>
          <w:highlight w:val="cyan"/>
        </w:rPr>
        <w:t>the</w:t>
      </w:r>
      <w:r w:rsidRPr="00A706BE">
        <w:rPr>
          <w:rStyle w:val="StyleUnderline"/>
        </w:rPr>
        <w:t xml:space="preserve"> American </w:t>
      </w:r>
      <w:r w:rsidRPr="001A0C86">
        <w:rPr>
          <w:rStyle w:val="StyleUnderline"/>
          <w:highlight w:val="cyan"/>
        </w:rPr>
        <w:t>defense industrial base</w:t>
      </w:r>
      <w:r w:rsidRPr="00A706BE">
        <w:rPr>
          <w:rStyle w:val="StyleUnderline"/>
        </w:rPr>
        <w:t xml:space="preserve"> provides them with the weapons, systems and equipment that is ahead of anything a potential enemy could field.</w:t>
      </w:r>
    </w:p>
    <w:p w14:paraId="3A509DA7" w14:textId="77777777" w:rsidR="00512C2A" w:rsidRPr="00A706BE" w:rsidRDefault="00512C2A" w:rsidP="00512C2A">
      <w:pPr>
        <w:rPr>
          <w:sz w:val="14"/>
        </w:rPr>
      </w:pPr>
      <w:r w:rsidRPr="00A706BE">
        <w:rPr>
          <w:sz w:val="14"/>
        </w:rPr>
        <w:t xml:space="preserve">But that equipment lead is in danger. "Today, </w:t>
      </w:r>
      <w:r w:rsidRPr="00A706BE">
        <w:rPr>
          <w:rStyle w:val="StyleUnderline"/>
        </w:rPr>
        <w:t xml:space="preserve">America's </w:t>
      </w:r>
      <w:r w:rsidRPr="001A0C86">
        <w:rPr>
          <w:rStyle w:val="StyleUnderline"/>
          <w:highlight w:val="cyan"/>
        </w:rPr>
        <w:t>defense industrial base</w:t>
      </w:r>
      <w:r w:rsidRPr="00A706BE">
        <w:rPr>
          <w:rStyle w:val="StyleUnderline"/>
        </w:rPr>
        <w:t xml:space="preserve"> [is] </w:t>
      </w:r>
      <w:r w:rsidRPr="001A0C86">
        <w:rPr>
          <w:rStyle w:val="StyleUnderline"/>
          <w:highlight w:val="cyan"/>
        </w:rPr>
        <w:t>at a pivotal moment</w:t>
      </w:r>
      <w:r w:rsidRPr="00A706BE">
        <w:rPr>
          <w:sz w:val="14"/>
        </w:rPr>
        <w:t xml:space="preserve">," Hicks said. "The </w:t>
      </w:r>
      <w:r w:rsidRPr="00A706BE">
        <w:rPr>
          <w:rStyle w:val="StyleUnderline"/>
        </w:rPr>
        <w:t>COVID pandemic revealed how fragile and brittle supply chains have become</w:t>
      </w:r>
      <w:r w:rsidRPr="00A706BE">
        <w:rPr>
          <w:sz w:val="14"/>
        </w:rPr>
        <w:t xml:space="preserve">. </w:t>
      </w:r>
      <w:r w:rsidRPr="00A706BE">
        <w:rPr>
          <w:rStyle w:val="StyleUnderline"/>
        </w:rPr>
        <w:t xml:space="preserve">The war in Ukraine has revealed how </w:t>
      </w:r>
      <w:r w:rsidRPr="001A0C86">
        <w:rPr>
          <w:rStyle w:val="StyleUnderline"/>
          <w:highlight w:val="cyan"/>
        </w:rPr>
        <w:t>nation-state aggression is a real threat requiring</w:t>
      </w:r>
      <w:r w:rsidRPr="00A706BE">
        <w:rPr>
          <w:rStyle w:val="StyleUnderline"/>
        </w:rPr>
        <w:t xml:space="preserve"> information age ingenuity and </w:t>
      </w:r>
      <w:r w:rsidRPr="001A0C86">
        <w:rPr>
          <w:rStyle w:val="StyleUnderline"/>
          <w:highlight w:val="cyan"/>
        </w:rPr>
        <w:t>industrial era capacity</w:t>
      </w:r>
      <w:r w:rsidRPr="00A706BE">
        <w:rPr>
          <w:sz w:val="14"/>
        </w:rPr>
        <w:t>. And the need to modernize and stay ahead of our pacing challenge reveals how the [defense industrial base] has been affected by decades of yo-yo dieting, inconsistent funding and blinkered demand signals."</w:t>
      </w:r>
    </w:p>
    <w:p w14:paraId="41BCE310" w14:textId="77777777" w:rsidR="00512C2A" w:rsidRPr="00A706BE" w:rsidRDefault="00512C2A" w:rsidP="00512C2A">
      <w:pPr>
        <w:rPr>
          <w:sz w:val="14"/>
        </w:rPr>
      </w:pPr>
      <w:r w:rsidRPr="00A706BE">
        <w:rPr>
          <w:sz w:val="14"/>
        </w:rPr>
        <w:t xml:space="preserve">The Pentagon, Congress and the industrial base must work together to deliver combat-credible capabilities to the warfighter at speed and scale to deter aggression and win if called on to fight. "But the truth is the engines of production never spin up from zero to 60 overnight," Hicks said. </w:t>
      </w:r>
    </w:p>
    <w:p w14:paraId="065FBD06" w14:textId="77777777" w:rsidR="00512C2A" w:rsidRPr="00A706BE" w:rsidRDefault="00512C2A" w:rsidP="00512C2A">
      <w:pPr>
        <w:rPr>
          <w:sz w:val="14"/>
        </w:rPr>
      </w:pPr>
      <w:r w:rsidRPr="00A706BE">
        <w:rPr>
          <w:sz w:val="14"/>
        </w:rPr>
        <w:t xml:space="preserve">When Ronald Reagan was president from 1981 to 1989, the Soviet Union was the threat and America could tolerate years and decades-long equipment timelines because the Soviets, the pacing challenge of the 1980s, were relatively slow and lumbering. "However, this is not the Cold War or the post-Cold War era," she said. </w:t>
      </w:r>
      <w:r w:rsidRPr="00A706BE">
        <w:rPr>
          <w:rStyle w:val="StyleUnderline"/>
        </w:rPr>
        <w:t>"</w:t>
      </w:r>
      <w:r w:rsidRPr="001A0C86">
        <w:rPr>
          <w:rStyle w:val="StyleUnderline"/>
          <w:highlight w:val="cyan"/>
        </w:rPr>
        <w:t>With [China], we</w:t>
      </w:r>
      <w:r w:rsidRPr="00A706BE">
        <w:rPr>
          <w:rStyle w:val="StyleUnderline"/>
        </w:rPr>
        <w:t xml:space="preserve"> are </w:t>
      </w:r>
      <w:r w:rsidRPr="001A0C86">
        <w:rPr>
          <w:rStyle w:val="StyleUnderline"/>
          <w:highlight w:val="cyan"/>
        </w:rPr>
        <w:t>in a persistent generational competition for advantage</w:t>
      </w:r>
      <w:r w:rsidRPr="00A706BE">
        <w:rPr>
          <w:rStyle w:val="StyleUnderline"/>
        </w:rPr>
        <w:t>, and we have to double down with urgency and confidence.</w:t>
      </w:r>
      <w:r w:rsidRPr="00A706BE">
        <w:rPr>
          <w:sz w:val="14"/>
        </w:rPr>
        <w:t xml:space="preserve"> </w:t>
      </w:r>
      <w:r w:rsidRPr="00A706BE">
        <w:rPr>
          <w:rStyle w:val="StyleUnderline"/>
        </w:rPr>
        <w:t xml:space="preserve">That's why the Biden-Harris administration's focus on American innovation, manufacturing and </w:t>
      </w:r>
      <w:r w:rsidRPr="001A0C86">
        <w:rPr>
          <w:rStyle w:val="StyleUnderline"/>
          <w:highlight w:val="cyan"/>
        </w:rPr>
        <w:t xml:space="preserve">production has </w:t>
      </w:r>
      <w:r w:rsidRPr="00AF707D">
        <w:rPr>
          <w:rStyle w:val="StyleUnderline"/>
        </w:rPr>
        <w:t xml:space="preserve">been so </w:t>
      </w:r>
      <w:r w:rsidRPr="001A0C86">
        <w:rPr>
          <w:rStyle w:val="StyleUnderline"/>
          <w:highlight w:val="cyan"/>
        </w:rPr>
        <w:t xml:space="preserve">important for </w:t>
      </w:r>
      <w:r w:rsidRPr="001A0C86">
        <w:rPr>
          <w:rStyle w:val="Emphasis"/>
          <w:highlight w:val="cyan"/>
        </w:rPr>
        <w:t>national</w:t>
      </w:r>
      <w:r w:rsidRPr="001A0C86">
        <w:rPr>
          <w:rStyle w:val="StyleUnderline"/>
          <w:highlight w:val="cyan"/>
        </w:rPr>
        <w:t xml:space="preserve"> </w:t>
      </w:r>
      <w:r w:rsidRPr="001A0C86">
        <w:rPr>
          <w:rStyle w:val="Emphasis"/>
          <w:highlight w:val="cyan"/>
        </w:rPr>
        <w:t>security</w:t>
      </w:r>
      <w:r w:rsidRPr="00A706BE">
        <w:rPr>
          <w:rStyle w:val="StyleUnderline"/>
        </w:rPr>
        <w:t xml:space="preserve">, because our </w:t>
      </w:r>
      <w:r w:rsidRPr="001A0C86">
        <w:rPr>
          <w:rStyle w:val="StyleUnderline"/>
          <w:highlight w:val="cyan"/>
        </w:rPr>
        <w:t xml:space="preserve">military strength </w:t>
      </w:r>
      <w:r w:rsidRPr="001A0C86">
        <w:rPr>
          <w:rStyle w:val="Emphasis"/>
          <w:highlight w:val="cyan"/>
        </w:rPr>
        <w:t>depends in part on our</w:t>
      </w:r>
      <w:r w:rsidRPr="00A706BE">
        <w:rPr>
          <w:rStyle w:val="Emphasis"/>
        </w:rPr>
        <w:t xml:space="preserve"> overall </w:t>
      </w:r>
      <w:r w:rsidRPr="001A0C86">
        <w:rPr>
          <w:rStyle w:val="Emphasis"/>
          <w:highlight w:val="cyan"/>
        </w:rPr>
        <w:t>economic strength</w:t>
      </w:r>
      <w:r w:rsidRPr="00A706BE">
        <w:rPr>
          <w:rStyle w:val="Emphasis"/>
        </w:rPr>
        <w:t xml:space="preserve"> here </w:t>
      </w:r>
      <w:r w:rsidRPr="001A0C86">
        <w:rPr>
          <w:rStyle w:val="Emphasis"/>
          <w:highlight w:val="cyan"/>
        </w:rPr>
        <w:t>at home</w:t>
      </w:r>
      <w:r w:rsidRPr="00A706BE">
        <w:rPr>
          <w:rStyle w:val="Emphasis"/>
        </w:rPr>
        <w:t>."</w:t>
      </w:r>
    </w:p>
    <w:p w14:paraId="21E34B59" w14:textId="77777777" w:rsidR="00512C2A" w:rsidRPr="00A706BE" w:rsidRDefault="00512C2A" w:rsidP="00512C2A">
      <w:pPr>
        <w:rPr>
          <w:sz w:val="14"/>
        </w:rPr>
      </w:pPr>
      <w:r w:rsidRPr="001A0C86">
        <w:rPr>
          <w:rStyle w:val="StyleUnderline"/>
          <w:highlight w:val="cyan"/>
        </w:rPr>
        <w:t>DOD</w:t>
      </w:r>
      <w:r w:rsidRPr="00A706BE">
        <w:rPr>
          <w:rStyle w:val="StyleUnderline"/>
        </w:rPr>
        <w:t xml:space="preserve"> has </w:t>
      </w:r>
      <w:r w:rsidRPr="001A0C86">
        <w:rPr>
          <w:rStyle w:val="StyleUnderline"/>
          <w:highlight w:val="cyan"/>
        </w:rPr>
        <w:t>made serious</w:t>
      </w:r>
      <w:r w:rsidRPr="00A706BE">
        <w:rPr>
          <w:rStyle w:val="StyleUnderline"/>
        </w:rPr>
        <w:t xml:space="preserve">, significant </w:t>
      </w:r>
      <w:r w:rsidRPr="001A0C86">
        <w:rPr>
          <w:rStyle w:val="StyleUnderline"/>
          <w:highlight w:val="cyan"/>
        </w:rPr>
        <w:t>and sustained investments</w:t>
      </w:r>
      <w:r w:rsidRPr="00A706BE">
        <w:rPr>
          <w:rStyle w:val="StyleUnderline"/>
        </w:rPr>
        <w:t xml:space="preserve"> across four annual defense budgets and multiple supplemental funding requests</w:t>
      </w:r>
      <w:r w:rsidRPr="00A706BE">
        <w:rPr>
          <w:sz w:val="14"/>
        </w:rPr>
        <w:t xml:space="preserve">. The budget shows </w:t>
      </w:r>
      <w:r w:rsidRPr="00A706BE">
        <w:rPr>
          <w:rStyle w:val="StyleUnderline"/>
        </w:rPr>
        <w:t xml:space="preserve">the department recognizes the threat and has asked Congress </w:t>
      </w:r>
      <w:r w:rsidRPr="001A0C86">
        <w:rPr>
          <w:rStyle w:val="StyleUnderline"/>
          <w:highlight w:val="cyan"/>
        </w:rPr>
        <w:t>to strengthen</w:t>
      </w:r>
      <w:r w:rsidRPr="00A706BE">
        <w:rPr>
          <w:rStyle w:val="StyleUnderline"/>
        </w:rPr>
        <w:t xml:space="preserve"> the health, workforce</w:t>
      </w:r>
      <w:r w:rsidRPr="00A706BE">
        <w:rPr>
          <w:sz w:val="14"/>
        </w:rPr>
        <w:t xml:space="preserve">, supply chains, viability </w:t>
      </w:r>
      <w:r w:rsidRPr="00A706BE">
        <w:rPr>
          <w:rStyle w:val="Emphasis"/>
        </w:rPr>
        <w:t xml:space="preserve">and </w:t>
      </w:r>
      <w:r w:rsidRPr="001A0C86">
        <w:rPr>
          <w:rStyle w:val="Emphasis"/>
          <w:highlight w:val="cyan"/>
        </w:rPr>
        <w:t>productivity</w:t>
      </w:r>
      <w:r w:rsidRPr="00A706BE">
        <w:rPr>
          <w:rStyle w:val="Emphasis"/>
        </w:rPr>
        <w:t xml:space="preserve"> of the U.S. defense industrial base</w:t>
      </w:r>
      <w:r w:rsidRPr="00A706BE">
        <w:rPr>
          <w:sz w:val="14"/>
        </w:rPr>
        <w:t xml:space="preserve">, </w:t>
      </w:r>
      <w:r w:rsidRPr="001A0C86">
        <w:rPr>
          <w:rStyle w:val="StyleUnderline"/>
          <w:highlight w:val="cyan"/>
        </w:rPr>
        <w:t>short term and long term</w:t>
      </w:r>
      <w:r w:rsidRPr="00A706BE">
        <w:rPr>
          <w:sz w:val="14"/>
        </w:rPr>
        <w:t xml:space="preserve">, she said. </w:t>
      </w:r>
    </w:p>
    <w:p w14:paraId="27CE69B4" w14:textId="77777777" w:rsidR="00512C2A" w:rsidRPr="00A706BE" w:rsidRDefault="00512C2A" w:rsidP="00512C2A">
      <w:pPr>
        <w:rPr>
          <w:sz w:val="14"/>
        </w:rPr>
      </w:pPr>
      <w:r w:rsidRPr="00A706BE">
        <w:rPr>
          <w:rStyle w:val="StyleUnderline"/>
        </w:rPr>
        <w:t>DOD has spent billions on the industrial base and sought to expand production</w:t>
      </w:r>
      <w:r w:rsidRPr="00A706BE">
        <w:rPr>
          <w:sz w:val="14"/>
        </w:rPr>
        <w:t>. The department has also spent billions in research and development to ensure service members never go into a fair fight, Hicks said.</w:t>
      </w:r>
    </w:p>
    <w:p w14:paraId="34B9E619" w14:textId="77777777" w:rsidR="00512C2A" w:rsidRPr="00A706BE" w:rsidRDefault="00512C2A" w:rsidP="00512C2A">
      <w:pPr>
        <w:rPr>
          <w:sz w:val="14"/>
        </w:rPr>
      </w:pPr>
      <w:r w:rsidRPr="00A706BE">
        <w:rPr>
          <w:sz w:val="14"/>
        </w:rPr>
        <w:t>"</w:t>
      </w:r>
      <w:r w:rsidRPr="00A706BE">
        <w:rPr>
          <w:rStyle w:val="StyleUnderline"/>
        </w:rPr>
        <w:t>All of these investments, and more, have been aligned with the needs of our National Defense Strategy and the National Defense Industrial Strategy</w:t>
      </w:r>
      <w:r w:rsidRPr="00A706BE">
        <w:rPr>
          <w:sz w:val="14"/>
        </w:rPr>
        <w:t xml:space="preserve"> that builds upon it," she said. </w:t>
      </w:r>
    </w:p>
    <w:p w14:paraId="5ABD2067" w14:textId="77777777" w:rsidR="00512C2A" w:rsidRPr="00A706BE" w:rsidRDefault="00512C2A" w:rsidP="00512C2A">
      <w:pPr>
        <w:rPr>
          <w:sz w:val="14"/>
        </w:rPr>
      </w:pPr>
      <w:r w:rsidRPr="00A706BE">
        <w:rPr>
          <w:sz w:val="14"/>
        </w:rPr>
        <w:t xml:space="preserve">The National Defense Industrial Strategy is new and is a "recognition that </w:t>
      </w:r>
      <w:r w:rsidRPr="00A706BE">
        <w:rPr>
          <w:rStyle w:val="StyleUnderline"/>
        </w:rPr>
        <w:t>our defense industrial base is something we must actively and strategically shape to meet this generational strategic moment</w:t>
      </w:r>
      <w:r w:rsidRPr="00A706BE">
        <w:rPr>
          <w:sz w:val="14"/>
        </w:rPr>
        <w:t xml:space="preserve">," she said. </w:t>
      </w:r>
    </w:p>
    <w:p w14:paraId="2490E8A9" w14:textId="77777777" w:rsidR="00512C2A" w:rsidRDefault="00512C2A" w:rsidP="00512C2A">
      <w:pPr>
        <w:pStyle w:val="Heading4"/>
      </w:pPr>
      <w:r>
        <w:t>Stronger labor laws reduce national productivity</w:t>
      </w:r>
    </w:p>
    <w:p w14:paraId="663A5BAE" w14:textId="77777777" w:rsidR="00512C2A" w:rsidRPr="00F562AA" w:rsidRDefault="00512C2A" w:rsidP="00512C2A">
      <w:r>
        <w:t xml:space="preserve">Ryan </w:t>
      </w:r>
      <w:r w:rsidRPr="00F562AA">
        <w:rPr>
          <w:rStyle w:val="Heading4Char"/>
        </w:rPr>
        <w:t>Bourne</w:t>
      </w:r>
      <w:r>
        <w:t xml:space="preserve"> and Brad </w:t>
      </w:r>
      <w:r w:rsidRPr="00F562AA">
        <w:rPr>
          <w:rStyle w:val="Heading4Char"/>
        </w:rPr>
        <w:t>Subramaniam</w:t>
      </w:r>
      <w:r>
        <w:rPr>
          <w:rStyle w:val="Heading4Char"/>
        </w:rPr>
        <w:t xml:space="preserve"> 22</w:t>
      </w:r>
      <w:r>
        <w:t xml:space="preserve">, 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Before joining Cato, Bourne was head of public policy at the Institute of Economic Affairs in the United Kingdom. Bourne has extensive broadcast and print media experience and has appeared on BBC News, CNN, Sky News, CNBC, and Fox Business Network. He writes weekly columns for the The Times. Bourne holds a BA and an MPhil in economics from the University of Cambridge, United Kingdom.12-15-2022, "Private Sector Labor Regulation", Cato Institute, </w:t>
      </w:r>
      <w:r w:rsidRPr="001E4FD5">
        <w:t>https://www.cato.org/publications/facilitating-personal-improvement-private-sector-labor-regulation</w:t>
      </w:r>
      <w:r>
        <w:t xml:space="preserve"> lp</w:t>
      </w:r>
    </w:p>
    <w:p w14:paraId="67DC1C91" w14:textId="77777777" w:rsidR="00512C2A" w:rsidRPr="004E6A71" w:rsidRDefault="00512C2A" w:rsidP="00512C2A">
      <w:pPr>
        <w:rPr>
          <w:sz w:val="14"/>
        </w:rPr>
      </w:pPr>
      <w:r w:rsidRPr="004E6A71">
        <w:rPr>
          <w:sz w:val="14"/>
        </w:rPr>
        <w:t xml:space="preserve">THE ISSUE: Federal, state, and local </w:t>
      </w:r>
      <w:r w:rsidRPr="00AF707D">
        <w:rPr>
          <w:rStyle w:val="StyleUnderline"/>
        </w:rPr>
        <w:t>labor</w:t>
      </w:r>
      <w:r w:rsidRPr="00A706BE">
        <w:rPr>
          <w:rStyle w:val="StyleUnderline"/>
        </w:rPr>
        <w:t xml:space="preserve"> regulations that are intended to help workers often end up hurting many of them</w:t>
      </w:r>
      <w:r w:rsidRPr="004E6A71">
        <w:rPr>
          <w:sz w:val="14"/>
        </w:rPr>
        <w:t xml:space="preserve">, constraining opportunities or slashing pay or perks. </w:t>
      </w:r>
    </w:p>
    <w:p w14:paraId="0240D845" w14:textId="77777777" w:rsidR="00512C2A" w:rsidRPr="00A706BE" w:rsidRDefault="00512C2A" w:rsidP="00512C2A">
      <w:pPr>
        <w:rPr>
          <w:rStyle w:val="StyleUnderline"/>
        </w:rPr>
      </w:pPr>
      <w:r w:rsidRPr="004E6A71">
        <w:rPr>
          <w:sz w:val="14"/>
        </w:rPr>
        <w:t xml:space="preserve">Many government policies regulate private-sector work agreements. </w:t>
      </w:r>
      <w:r w:rsidRPr="00A706BE">
        <w:rPr>
          <w:rStyle w:val="StyleUnderline"/>
        </w:rPr>
        <w:t xml:space="preserve">These rules are based on the widely held view that regulation to help workers is needed because labor markets reflect unequal bargaining power between employers and employees. </w:t>
      </w:r>
    </w:p>
    <w:p w14:paraId="0CB590A2" w14:textId="77777777" w:rsidR="00512C2A" w:rsidRPr="004E6A71" w:rsidRDefault="00512C2A" w:rsidP="00512C2A">
      <w:pPr>
        <w:rPr>
          <w:sz w:val="14"/>
        </w:rPr>
      </w:pPr>
      <w:r w:rsidRPr="004E6A71">
        <w:rPr>
          <w:sz w:val="14"/>
        </w:rPr>
        <w:t xml:space="preserve">Most </w:t>
      </w:r>
      <w:r w:rsidRPr="00A706BE">
        <w:rPr>
          <w:rStyle w:val="StyleUnderline"/>
        </w:rPr>
        <w:t>labor regulations tend to assume an adversarial relationship between workers and management</w:t>
      </w:r>
      <w:r w:rsidRPr="004E6A71">
        <w:rPr>
          <w:sz w:val="14"/>
        </w:rPr>
        <w:t xml:space="preserve">, </w:t>
      </w:r>
      <w:r w:rsidRPr="00A706BE">
        <w:rPr>
          <w:rStyle w:val="StyleUnderline"/>
        </w:rPr>
        <w:t>rather than jobs being mutually beneficial agreements</w:t>
      </w:r>
      <w:r w:rsidRPr="004E6A71">
        <w:rPr>
          <w:sz w:val="14"/>
        </w:rPr>
        <w:t xml:space="preserve"> reflecting the negotiated preferences of workers and firms in meeting a business’s collaborative goals. </w:t>
      </w:r>
      <w:r w:rsidRPr="001A0C86">
        <w:rPr>
          <w:rStyle w:val="Emphasis"/>
          <w:highlight w:val="cyan"/>
        </w:rPr>
        <w:t>As regulation has proliferated</w:t>
      </w:r>
      <w:r w:rsidRPr="00A706BE">
        <w:rPr>
          <w:rStyle w:val="Emphasis"/>
        </w:rPr>
        <w:t xml:space="preserve">, </w:t>
      </w:r>
      <w:r w:rsidRPr="001A0C86">
        <w:rPr>
          <w:rStyle w:val="Emphasis"/>
          <w:highlight w:val="cyan"/>
        </w:rPr>
        <w:t>it</w:t>
      </w:r>
      <w:r w:rsidRPr="00A706BE">
        <w:rPr>
          <w:rStyle w:val="Emphasis"/>
        </w:rPr>
        <w:t xml:space="preserve"> has often </w:t>
      </w:r>
      <w:r w:rsidRPr="001A0C86">
        <w:rPr>
          <w:rStyle w:val="Emphasis"/>
          <w:highlight w:val="cyan"/>
        </w:rPr>
        <w:t>sought to impose one-size-fits-all constraints</w:t>
      </w:r>
      <w:r w:rsidRPr="00A706BE">
        <w:rPr>
          <w:rStyle w:val="StyleUnderline"/>
        </w:rPr>
        <w:t xml:space="preserve"> on workers and firms</w:t>
      </w:r>
      <w:r w:rsidRPr="004E6A71">
        <w:rPr>
          <w:sz w:val="14"/>
        </w:rPr>
        <w:t xml:space="preserve">. The </w:t>
      </w:r>
      <w:r w:rsidRPr="00A706BE">
        <w:rPr>
          <w:rStyle w:val="StyleUnderline"/>
        </w:rPr>
        <w:t xml:space="preserve">practical </w:t>
      </w:r>
      <w:r w:rsidRPr="001A0C86">
        <w:rPr>
          <w:rStyle w:val="StyleUnderline"/>
          <w:highlight w:val="cyan"/>
        </w:rPr>
        <w:t>effect is</w:t>
      </w:r>
      <w:r w:rsidRPr="00A706BE">
        <w:rPr>
          <w:rStyle w:val="StyleUnderline"/>
        </w:rPr>
        <w:t xml:space="preserve"> not merely needless tension between workers and their employers but also a </w:t>
      </w:r>
      <w:r w:rsidRPr="001A0C86">
        <w:rPr>
          <w:rStyle w:val="StyleUnderline"/>
          <w:highlight w:val="cyan"/>
        </w:rPr>
        <w:t>watering down of</w:t>
      </w:r>
      <w:r w:rsidRPr="00A706BE">
        <w:rPr>
          <w:rStyle w:val="StyleUnderline"/>
        </w:rPr>
        <w:t xml:space="preserve"> both workers’ </w:t>
      </w:r>
      <w:r w:rsidRPr="001A0C86">
        <w:rPr>
          <w:rStyle w:val="StyleUnderline"/>
          <w:highlight w:val="cyan"/>
        </w:rPr>
        <w:t>freedom to contract</w:t>
      </w:r>
      <w:r w:rsidRPr="00A706BE">
        <w:rPr>
          <w:rStyle w:val="StyleUnderline"/>
        </w:rPr>
        <w:t xml:space="preserve"> their labor and employers’ flexibility to run their enterprises</w:t>
      </w:r>
      <w:r w:rsidRPr="004E6A71">
        <w:rPr>
          <w:sz w:val="14"/>
        </w:rPr>
        <w:t>. This constrains jobs from reflecting the particular wants, needs, and circumstances of employees and employers.</w:t>
      </w:r>
    </w:p>
    <w:p w14:paraId="2C7A47DC" w14:textId="77777777" w:rsidR="00512C2A" w:rsidRPr="004E6A71" w:rsidRDefault="00512C2A" w:rsidP="00512C2A">
      <w:pPr>
        <w:rPr>
          <w:sz w:val="14"/>
        </w:rPr>
      </w:pPr>
      <w:r w:rsidRPr="004E6A71">
        <w:rPr>
          <w:sz w:val="14"/>
        </w:rPr>
        <w:t>The ways in which governments restrict the freedom of businesses to contract or adjust their workforces are legion. For example, anti-discrimination laws protect certain demographic classes from being fired or treated differently by employers based on their sex, gender, race, age, religion, or national origin.1 Freedom to contract has been limited by federal and state minimum wage laws, overtime pay regulation, scheduling laws, restrictions on independent contracting, and states refusing to enforce noncompete clauses. Congress and other levels of government also mandate a range of employer-provided benefits that were previously voluntary, including family leave, medical coverage, and pregnancy benefits through the Family and Medical Leave Act.</w:t>
      </w:r>
    </w:p>
    <w:p w14:paraId="6A238572" w14:textId="77777777" w:rsidR="00512C2A" w:rsidRPr="004E6A71" w:rsidRDefault="00512C2A" w:rsidP="00512C2A">
      <w:pPr>
        <w:rPr>
          <w:sz w:val="14"/>
        </w:rPr>
      </w:pPr>
      <w:r w:rsidRPr="004E6A71">
        <w:rPr>
          <w:sz w:val="14"/>
        </w:rPr>
        <w:t xml:space="preserve">Most such laws and regulations are simply assumed to benefit American workers, but </w:t>
      </w:r>
      <w:r w:rsidRPr="00A706BE">
        <w:rPr>
          <w:rStyle w:val="StyleUnderline"/>
        </w:rPr>
        <w:t xml:space="preserve">economics tells us that </w:t>
      </w:r>
      <w:r w:rsidRPr="001A0C86">
        <w:rPr>
          <w:rStyle w:val="StyleUnderline"/>
          <w:highlight w:val="cyan"/>
        </w:rPr>
        <w:t>they</w:t>
      </w:r>
      <w:r w:rsidRPr="00A706BE">
        <w:rPr>
          <w:rStyle w:val="StyleUnderline"/>
        </w:rPr>
        <w:t xml:space="preserve"> can </w:t>
      </w:r>
      <w:r w:rsidRPr="001A0C86">
        <w:rPr>
          <w:rStyle w:val="StyleUnderline"/>
          <w:highlight w:val="cyan"/>
        </w:rPr>
        <w:t>reduce the availability of jobs</w:t>
      </w:r>
      <w:r w:rsidRPr="00A706BE">
        <w:rPr>
          <w:rStyle w:val="StyleUnderline"/>
        </w:rPr>
        <w:t xml:space="preserve"> </w:t>
      </w:r>
      <w:r w:rsidRPr="001A0C86">
        <w:rPr>
          <w:rStyle w:val="StyleUnderline"/>
          <w:highlight w:val="cyan"/>
        </w:rPr>
        <w:t>and change the composition of workers’ remuneration</w:t>
      </w:r>
      <w:r w:rsidRPr="00A706BE">
        <w:rPr>
          <w:rStyle w:val="StyleUnderline"/>
        </w:rPr>
        <w:t xml:space="preserve"> in ways that many workers might dislike</w:t>
      </w:r>
      <w:r w:rsidRPr="004E6A71">
        <w:rPr>
          <w:sz w:val="14"/>
        </w:rPr>
        <w:t xml:space="preserve">. At best, these laws help some workers enjoy more security or higher pay or benefits—but they do so at the expense of others, who often suffer heavily. For example, </w:t>
      </w:r>
      <w:r w:rsidRPr="00A706BE">
        <w:rPr>
          <w:rStyle w:val="StyleUnderline"/>
        </w:rPr>
        <w:t>the bulk of research on increasing minimum wage rates finds that they raise hourly pay for most affected workers but that they lower overall employment levels or hours worked</w:t>
      </w:r>
      <w:r w:rsidRPr="004E6A71">
        <w:rPr>
          <w:sz w:val="14"/>
        </w:rPr>
        <w:t>. This can reduce job prospects for young and unskilled workers.2</w:t>
      </w:r>
    </w:p>
    <w:p w14:paraId="6FC362C1" w14:textId="77777777" w:rsidR="00512C2A" w:rsidRPr="004E6A71" w:rsidRDefault="00512C2A" w:rsidP="00512C2A">
      <w:pPr>
        <w:rPr>
          <w:sz w:val="14"/>
        </w:rPr>
      </w:pPr>
      <w:r w:rsidRPr="004E6A71">
        <w:rPr>
          <w:sz w:val="14"/>
        </w:rPr>
        <w:t>There are two broad reasons to be worried about existing and possible new government policy barriers to hiring, firing, or freely negotiated contractual arrangements in the jobs market.</w:t>
      </w:r>
    </w:p>
    <w:p w14:paraId="35B083B2" w14:textId="77777777" w:rsidR="00512C2A" w:rsidRPr="004E6A71" w:rsidRDefault="00512C2A" w:rsidP="00512C2A">
      <w:pPr>
        <w:rPr>
          <w:sz w:val="14"/>
        </w:rPr>
      </w:pPr>
      <w:r w:rsidRPr="004E6A71">
        <w:rPr>
          <w:sz w:val="14"/>
        </w:rPr>
        <w:t>First, cross</w:t>
      </w:r>
      <w:r w:rsidRPr="00A706BE">
        <w:rPr>
          <w:rStyle w:val="StyleUnderline"/>
        </w:rPr>
        <w:t xml:space="preserve">-country evidence suggests that </w:t>
      </w:r>
      <w:r w:rsidRPr="001A0C86">
        <w:rPr>
          <w:rStyle w:val="StyleUnderline"/>
          <w:highlight w:val="cyan"/>
        </w:rPr>
        <w:t>restrictive labor market regulations raise</w:t>
      </w:r>
      <w:r w:rsidRPr="00A706BE">
        <w:rPr>
          <w:rStyle w:val="StyleUnderline"/>
        </w:rPr>
        <w:t xml:space="preserve"> the structural level of </w:t>
      </w:r>
      <w:r w:rsidRPr="001A0C86">
        <w:rPr>
          <w:rStyle w:val="StyleUnderline"/>
          <w:highlight w:val="cyan"/>
        </w:rPr>
        <w:t>unemployment</w:t>
      </w:r>
      <w:r w:rsidRPr="00A706BE">
        <w:rPr>
          <w:rStyle w:val="StyleUnderline"/>
        </w:rPr>
        <w:t>, particularly for demographic groups with the weakest attachment to the labor market, such as young and low-skilled workers</w:t>
      </w:r>
      <w:r w:rsidRPr="004E6A71">
        <w:rPr>
          <w:sz w:val="14"/>
        </w:rPr>
        <w:t xml:space="preserve">. That is, </w:t>
      </w:r>
      <w:r w:rsidRPr="001A0C86">
        <w:rPr>
          <w:rStyle w:val="StyleUnderline"/>
          <w:highlight w:val="cyan"/>
        </w:rPr>
        <w:t>there is a long-term shift in employment</w:t>
      </w:r>
      <w:r w:rsidRPr="00A706BE">
        <w:rPr>
          <w:rStyle w:val="StyleUnderline"/>
        </w:rPr>
        <w:t xml:space="preserve"> that places these workers at a serious, even permanent, disadvantage</w:t>
      </w:r>
      <w:r w:rsidRPr="004E6A71">
        <w:rPr>
          <w:sz w:val="14"/>
        </w:rPr>
        <w:t xml:space="preserve">. </w:t>
      </w:r>
      <w:r w:rsidRPr="00A706BE">
        <w:rPr>
          <w:rStyle w:val="StyleUnderline"/>
        </w:rPr>
        <w:t>Countries in the European Union have even more labor regulation</w:t>
      </w:r>
      <w:r w:rsidRPr="004E6A71">
        <w:rPr>
          <w:sz w:val="14"/>
        </w:rPr>
        <w:t xml:space="preserve"> than the United States, </w:t>
      </w:r>
      <w:r w:rsidRPr="00A706BE">
        <w:rPr>
          <w:rStyle w:val="StyleUnderline"/>
        </w:rPr>
        <w:t>and the EU tends to have both lower employment rates and higher unemployment rates</w:t>
      </w:r>
      <w:r w:rsidRPr="004E6A71">
        <w:rPr>
          <w:sz w:val="14"/>
        </w:rPr>
        <w:t xml:space="preserve"> (see Table 1). </w:t>
      </w:r>
      <w:r w:rsidRPr="00A706BE">
        <w:rPr>
          <w:rStyle w:val="StyleUnderline"/>
        </w:rPr>
        <w:t>These differences are particularly hard on young workers</w:t>
      </w:r>
      <w:r w:rsidRPr="004E6A71">
        <w:rPr>
          <w:sz w:val="14"/>
        </w:rPr>
        <w:t xml:space="preserve">. Prior to the pandemic, for men and women, </w:t>
      </w:r>
      <w:r w:rsidRPr="00A706BE">
        <w:rPr>
          <w:rStyle w:val="StyleUnderline"/>
        </w:rPr>
        <w:t>the EU saw youth unemployment rates</w:t>
      </w:r>
      <w:r w:rsidRPr="004E6A71">
        <w:rPr>
          <w:sz w:val="14"/>
        </w:rPr>
        <w:t xml:space="preserve"> (15–24-year-olds) </w:t>
      </w:r>
      <w:r w:rsidRPr="00A706BE">
        <w:rPr>
          <w:rStyle w:val="StyleUnderline"/>
        </w:rPr>
        <w:t>of 15.3 percent and 14.8 percent. This compares to just 9.4 percent and 7.3 percent in the United States</w:t>
      </w:r>
      <w:r w:rsidRPr="004E6A71">
        <w:rPr>
          <w:sz w:val="14"/>
        </w:rPr>
        <w:t>.3</w:t>
      </w:r>
    </w:p>
    <w:p w14:paraId="4FB907A0" w14:textId="77777777" w:rsidR="00512C2A" w:rsidRPr="004E6A71" w:rsidRDefault="00512C2A" w:rsidP="00512C2A">
      <w:pPr>
        <w:rPr>
          <w:sz w:val="14"/>
        </w:rPr>
      </w:pPr>
      <w:r w:rsidRPr="004E6A71">
        <w:t>[Table 1 Omitted]</w:t>
      </w:r>
      <w:r w:rsidRPr="004E6A71">
        <w:rPr>
          <w:sz w:val="14"/>
        </w:rPr>
        <w:t xml:space="preserve"> </w:t>
      </w:r>
    </w:p>
    <w:p w14:paraId="0866554D" w14:textId="77777777" w:rsidR="00512C2A" w:rsidRPr="004E6A71" w:rsidRDefault="00512C2A" w:rsidP="00512C2A">
      <w:pPr>
        <w:rPr>
          <w:sz w:val="14"/>
        </w:rPr>
      </w:pPr>
      <w:r w:rsidRPr="004E6A71">
        <w:rPr>
          <w:sz w:val="14"/>
        </w:rPr>
        <w:t xml:space="preserve">Second, the United States has already experienced a decline in the mobility of its labor market in recent decades, with a reduction in the movement of both jobs and workers across states, demographic groups, and industries prior to the pandemic. This </w:t>
      </w:r>
      <w:r w:rsidRPr="001A0C86">
        <w:rPr>
          <w:rStyle w:val="Emphasis"/>
          <w:highlight w:val="cyan"/>
        </w:rPr>
        <w:t>lack of job fluidity</w:t>
      </w:r>
      <w:r w:rsidRPr="00A706BE">
        <w:rPr>
          <w:rStyle w:val="Emphasis"/>
        </w:rPr>
        <w:t xml:space="preserve"> has </w:t>
      </w:r>
      <w:r w:rsidRPr="001A0C86">
        <w:rPr>
          <w:rStyle w:val="Emphasis"/>
          <w:highlight w:val="cyan"/>
        </w:rPr>
        <w:t>had worrisome</w:t>
      </w:r>
      <w:r w:rsidRPr="00A706BE">
        <w:rPr>
          <w:rStyle w:val="Emphasis"/>
        </w:rPr>
        <w:t xml:space="preserve"> </w:t>
      </w:r>
      <w:r w:rsidRPr="001A0C86">
        <w:rPr>
          <w:rStyle w:val="Emphasis"/>
          <w:highlight w:val="cyan"/>
        </w:rPr>
        <w:t>effects for productivity</w:t>
      </w:r>
      <w:r w:rsidRPr="00A706BE">
        <w:rPr>
          <w:rStyle w:val="Emphasis"/>
        </w:rPr>
        <w:t xml:space="preserve"> and wages and, again, was especially acute for younger and less-educated workers</w:t>
      </w:r>
      <w:r w:rsidRPr="004E6A71">
        <w:rPr>
          <w:sz w:val="14"/>
        </w:rPr>
        <w:t xml:space="preserve">.4 While some of this trend is driven by the effects of an aging population, </w:t>
      </w:r>
      <w:r w:rsidRPr="004E6A71">
        <w:rPr>
          <w:rStyle w:val="StyleUnderline"/>
        </w:rPr>
        <w:t>it is worsened by policies that make it more difficult to hire workers.</w:t>
      </w:r>
    </w:p>
    <w:p w14:paraId="58E32C16" w14:textId="77777777" w:rsidR="00512C2A" w:rsidRPr="004E6A71" w:rsidRDefault="00512C2A" w:rsidP="00512C2A">
      <w:pPr>
        <w:rPr>
          <w:sz w:val="14"/>
        </w:rPr>
      </w:pPr>
      <w:r w:rsidRPr="004E6A71">
        <w:rPr>
          <w:sz w:val="14"/>
        </w:rPr>
        <w:t xml:space="preserve">Indeed, Engbom (2022) found that </w:t>
      </w:r>
      <w:r w:rsidRPr="001A0C86">
        <w:rPr>
          <w:rStyle w:val="StyleUnderline"/>
          <w:highlight w:val="cyan"/>
        </w:rPr>
        <w:t>lower job-to-job mobility</w:t>
      </w:r>
      <w:r w:rsidRPr="004E6A71">
        <w:rPr>
          <w:sz w:val="14"/>
        </w:rPr>
        <w:t xml:space="preserve"> (fewer transitions between jobs) across Organisation of Economic Co-operation and Development (OECD) countries </w:t>
      </w:r>
      <w:r w:rsidRPr="004E6A71">
        <w:rPr>
          <w:rStyle w:val="StyleUnderline"/>
        </w:rPr>
        <w:t xml:space="preserve">resulted in 20 percent lower wage growth across a worker’s lifecycle, alongside a </w:t>
      </w:r>
      <w:r w:rsidRPr="001A0C86">
        <w:rPr>
          <w:rStyle w:val="Emphasis"/>
          <w:highlight w:val="cyan"/>
        </w:rPr>
        <w:t>9 percent fall in aggregate productivity</w:t>
      </w:r>
      <w:r w:rsidRPr="004E6A71">
        <w:rPr>
          <w:sz w:val="14"/>
        </w:rPr>
        <w:t>, when compared with the United States (see Figure 1).5 This is consistent with prior research that found a strong link between job transitions and higher wages.6</w:t>
      </w:r>
    </w:p>
    <w:p w14:paraId="1E1F1BEA" w14:textId="77777777" w:rsidR="00512C2A" w:rsidRPr="004E6A71" w:rsidRDefault="00512C2A" w:rsidP="00512C2A">
      <w:pPr>
        <w:rPr>
          <w:sz w:val="14"/>
        </w:rPr>
      </w:pPr>
      <w:r w:rsidRPr="004E6A71">
        <w:rPr>
          <w:sz w:val="14"/>
        </w:rPr>
        <w:t xml:space="preserve">Importantly, Engbom found that as </w:t>
      </w:r>
      <w:r w:rsidRPr="004E6A71">
        <w:rPr>
          <w:rStyle w:val="StyleUnderline"/>
        </w:rPr>
        <w:t>policies and regulations raise the cost of doing business or hiring workers</w:t>
      </w:r>
      <w:r w:rsidRPr="004E6A71">
        <w:rPr>
          <w:sz w:val="14"/>
        </w:rPr>
        <w:t xml:space="preserve">, </w:t>
      </w:r>
      <w:r w:rsidRPr="004E6A71">
        <w:rPr>
          <w:rStyle w:val="StyleUnderline"/>
        </w:rPr>
        <w:t>job-to-job fluidity declines</w:t>
      </w:r>
      <w:r w:rsidRPr="004E6A71">
        <w:rPr>
          <w:sz w:val="14"/>
        </w:rPr>
        <w:t xml:space="preserve"> (see Figure 2). This linkage and its effects have continued since the pandemic began. In Europe, labor laws and pandemic policies have discouraged separations and restricted competition, and according to the OECD, job-to-job transitions are less frequent as a result. Workers across Europe, in turn, have experienced fewer working hours, weaker wage growth, much higher involuntary part-time work, and higher overall unemployment than their American counterparts.7</w:t>
      </w:r>
    </w:p>
    <w:p w14:paraId="2A7EA445" w14:textId="77777777" w:rsidR="00512C2A" w:rsidRPr="004E6A71" w:rsidRDefault="00512C2A" w:rsidP="00512C2A">
      <w:pPr>
        <w:rPr>
          <w:sz w:val="14"/>
        </w:rPr>
      </w:pPr>
      <w:r w:rsidRPr="004E6A71">
        <w:t>[Table Omitted]</w:t>
      </w:r>
      <w:r w:rsidRPr="004E6A71">
        <w:rPr>
          <w:sz w:val="14"/>
        </w:rPr>
        <w:t xml:space="preserve"> </w:t>
      </w:r>
    </w:p>
    <w:p w14:paraId="5770B0C0" w14:textId="77777777" w:rsidR="00512C2A" w:rsidRPr="004E6A71" w:rsidRDefault="00512C2A" w:rsidP="00512C2A">
      <w:pPr>
        <w:rPr>
          <w:sz w:val="14"/>
        </w:rPr>
      </w:pPr>
      <w:r w:rsidRPr="004E6A71">
        <w:t>[Table Omitted]</w:t>
      </w:r>
    </w:p>
    <w:p w14:paraId="19398CBF" w14:textId="77777777" w:rsidR="00512C2A" w:rsidRPr="004E6A71" w:rsidRDefault="00512C2A" w:rsidP="00512C2A">
      <w:pPr>
        <w:rPr>
          <w:sz w:val="14"/>
        </w:rPr>
      </w:pPr>
      <w:r w:rsidRPr="004E6A71">
        <w:rPr>
          <w:sz w:val="14"/>
        </w:rPr>
        <w:t>Although burdensome laws that have existed for decades cannot logically explain recent labor fluidity declines, undoing them could permanently raise the level of U.S. dynamism and improve productivity levels, much to American workers’ long-term benefits</w:t>
      </w:r>
    </w:p>
    <w:p w14:paraId="4FD92A71" w14:textId="77777777" w:rsidR="00512C2A" w:rsidRDefault="00512C2A" w:rsidP="00512C2A">
      <w:pPr>
        <w:rPr>
          <w:sz w:val="14"/>
        </w:rPr>
      </w:pPr>
      <w:r w:rsidRPr="004E6A71">
        <w:rPr>
          <w:rStyle w:val="StyleUnderline"/>
        </w:rPr>
        <w:t xml:space="preserve">These findings are especially pertinent today because </w:t>
      </w:r>
      <w:r w:rsidRPr="001A0C86">
        <w:rPr>
          <w:rStyle w:val="StyleUnderline"/>
          <w:highlight w:val="cyan"/>
        </w:rPr>
        <w:t>there is political momentum</w:t>
      </w:r>
      <w:r w:rsidRPr="004E6A71">
        <w:rPr>
          <w:sz w:val="14"/>
        </w:rPr>
        <w:t>—mainly from the left but also from certain parts of the right—</w:t>
      </w:r>
      <w:r w:rsidRPr="001A0C86">
        <w:rPr>
          <w:rStyle w:val="StyleUnderline"/>
          <w:highlight w:val="cyan"/>
        </w:rPr>
        <w:t>for expanding U.S. labor regulation</w:t>
      </w:r>
      <w:r w:rsidRPr="004E6A71">
        <w:rPr>
          <w:sz w:val="14"/>
        </w:rPr>
        <w:t xml:space="preserve"> in a more static, “European” direction. For example, </w:t>
      </w:r>
      <w:r w:rsidRPr="004E6A71">
        <w:rPr>
          <w:rStyle w:val="StyleUnderline"/>
        </w:rPr>
        <w:t>recent proposed legislation has sought to do the following</w:t>
      </w:r>
      <w:r w:rsidRPr="004E6A71">
        <w:rPr>
          <w:sz w:val="14"/>
        </w:rPr>
        <w:t xml:space="preserve">: introduce a $15 federal minimum wage; </w:t>
      </w:r>
      <w:r w:rsidRPr="004E6A71">
        <w:rPr>
          <w:rStyle w:val="StyleUnderline"/>
        </w:rPr>
        <w:t>expand government interventions into collective bargaining</w:t>
      </w:r>
      <w:r w:rsidRPr="004E6A71">
        <w:rPr>
          <w:sz w:val="14"/>
        </w:rPr>
        <w:t xml:space="preserve"> agreements; </w:t>
      </w:r>
      <w:r w:rsidRPr="004E6A71">
        <w:rPr>
          <w:rStyle w:val="StyleUnderline"/>
        </w:rPr>
        <w:t>prohibit noncompete contract provisions</w:t>
      </w:r>
      <w:r w:rsidRPr="004E6A71">
        <w:rPr>
          <w:sz w:val="14"/>
        </w:rPr>
        <w:t xml:space="preserve">; </w:t>
      </w:r>
      <w:r w:rsidRPr="004E6A71">
        <w:rPr>
          <w:rStyle w:val="StyleUnderline"/>
        </w:rPr>
        <w:t>shoehorn gig economy and other independent workers into traditional employee-employer regulatory frameworks</w:t>
      </w:r>
      <w:r w:rsidRPr="004E6A71">
        <w:rPr>
          <w:sz w:val="14"/>
        </w:rPr>
        <w:t xml:space="preserve">; </w:t>
      </w:r>
      <w:r w:rsidRPr="004E6A71">
        <w:rPr>
          <w:rStyle w:val="StyleUnderline"/>
        </w:rPr>
        <w:t>and mandate benefits</w:t>
      </w:r>
      <w:r w:rsidRPr="004E6A71">
        <w:rPr>
          <w:sz w:val="14"/>
        </w:rPr>
        <w:t xml:space="preserve"> such as paid leave. </w:t>
      </w:r>
      <w:r w:rsidRPr="001A0C86">
        <w:rPr>
          <w:rStyle w:val="Emphasis"/>
          <w:highlight w:val="cyan"/>
        </w:rPr>
        <w:t xml:space="preserve">These policies </w:t>
      </w:r>
      <w:r w:rsidRPr="00AF707D">
        <w:rPr>
          <w:rStyle w:val="Emphasis"/>
        </w:rPr>
        <w:t>not</w:t>
      </w:r>
      <w:r w:rsidRPr="004E6A71">
        <w:rPr>
          <w:rStyle w:val="Emphasis"/>
        </w:rPr>
        <w:t xml:space="preserve"> only</w:t>
      </w:r>
      <w:r>
        <w:rPr>
          <w:rStyle w:val="Emphasis"/>
        </w:rPr>
        <w:t xml:space="preserve"> </w:t>
      </w:r>
      <w:r w:rsidRPr="001A0C86">
        <w:rPr>
          <w:rStyle w:val="Emphasis"/>
          <w:highlight w:val="cyan"/>
        </w:rPr>
        <w:t>risk eliminating jobs</w:t>
      </w:r>
      <w:r w:rsidRPr="004E6A71">
        <w:rPr>
          <w:rStyle w:val="Emphasis"/>
        </w:rPr>
        <w:t xml:space="preserve">, schedules, </w:t>
      </w:r>
      <w:r w:rsidRPr="001A0C86">
        <w:rPr>
          <w:rStyle w:val="Emphasis"/>
          <w:highlight w:val="cyan"/>
        </w:rPr>
        <w:t>and</w:t>
      </w:r>
      <w:r w:rsidRPr="004E6A71">
        <w:rPr>
          <w:rStyle w:val="Emphasis"/>
        </w:rPr>
        <w:t xml:space="preserve"> compensation packages that many American workers desire but could also </w:t>
      </w:r>
      <w:r w:rsidRPr="001A0C86">
        <w:rPr>
          <w:rStyle w:val="Emphasis"/>
          <w:highlight w:val="cyan"/>
        </w:rPr>
        <w:t>reduce the nation’s job mobility, making it less productive</w:t>
      </w:r>
      <w:r w:rsidRPr="004E6A71">
        <w:rPr>
          <w:sz w:val="14"/>
        </w:rPr>
        <w:t xml:space="preserve"> and poorer. The prospect of legislated stasis is of particular concern today, as the pandemic induced significant structural shifts in both the types and locations of American firms, workers, and jobs based on changing tastes and ambitions.8</w:t>
      </w:r>
    </w:p>
    <w:p w14:paraId="593E0D96" w14:textId="77777777" w:rsidR="00512C2A" w:rsidRDefault="00512C2A" w:rsidP="00512C2A">
      <w:pPr>
        <w:pStyle w:val="Heading4"/>
      </w:pPr>
      <w:r>
        <w:t xml:space="preserve">Deterrence erosion causes Chinese hotpot escalation – extinction </w:t>
      </w:r>
    </w:p>
    <w:p w14:paraId="3C9C19D8" w14:textId="77777777" w:rsidR="00512C2A" w:rsidRPr="00E60DB7" w:rsidRDefault="00512C2A" w:rsidP="00512C2A">
      <w:r>
        <w:t xml:space="preserve">Michael E. </w:t>
      </w:r>
      <w:r w:rsidRPr="00E60DB7">
        <w:rPr>
          <w:rStyle w:val="Heading4Char"/>
        </w:rPr>
        <w:t>O’Hanlon</w:t>
      </w:r>
      <w:r>
        <w:rPr>
          <w:rStyle w:val="Heading4Char"/>
        </w:rPr>
        <w:t xml:space="preserve"> 8/15</w:t>
      </w:r>
      <w:r>
        <w:t xml:space="preserve">, Director of Research - Foreign Policy, Director - Strobe Talbott Center for Security, Strategy, and Technology, Co-Director - Africa Security Initiative, Senior Fellow - Foreign Policy, Strobe Talbott Center for Security, Strategy, and Technology, Philip H. Knight Chair in Defense and Strategy, 8-15-2024, "Could the United States and China really go to war? Who would win?", Brookings, </w:t>
      </w:r>
      <w:r w:rsidRPr="001E4FD5">
        <w:t>https://www.brookings.edu/articles/could-the-united-states-and-china-really-go-to-war-who-would-win/</w:t>
      </w:r>
      <w:r>
        <w:t xml:space="preserve"> lp</w:t>
      </w:r>
    </w:p>
    <w:p w14:paraId="4B9851F4" w14:textId="77777777" w:rsidR="00512C2A" w:rsidRPr="002E66EE" w:rsidRDefault="00512C2A" w:rsidP="00512C2A">
      <w:pPr>
        <w:rPr>
          <w:rStyle w:val="Emphasis"/>
        </w:rPr>
      </w:pPr>
      <w:r w:rsidRPr="00993D64">
        <w:rPr>
          <w:sz w:val="14"/>
        </w:rPr>
        <w:t xml:space="preserve">Here’s something most Americans may be surprised to hear: </w:t>
      </w:r>
      <w:r w:rsidRPr="002E66EE">
        <w:rPr>
          <w:rStyle w:val="StyleUnderline"/>
        </w:rPr>
        <w:t xml:space="preserve">military </w:t>
      </w:r>
      <w:r w:rsidRPr="001A0C86">
        <w:rPr>
          <w:rStyle w:val="StyleUnderline"/>
          <w:highlight w:val="cyan"/>
        </w:rPr>
        <w:t>strategists</w:t>
      </w:r>
      <w:r w:rsidRPr="002E66EE">
        <w:rPr>
          <w:rStyle w:val="StyleUnderline"/>
        </w:rPr>
        <w:t xml:space="preserve"> in the United States </w:t>
      </w:r>
      <w:r w:rsidRPr="001A0C86">
        <w:rPr>
          <w:rStyle w:val="StyleUnderline"/>
          <w:highlight w:val="cyan"/>
        </w:rPr>
        <w:t>consider China the nation’s main</w:t>
      </w:r>
      <w:r w:rsidRPr="002E66EE">
        <w:rPr>
          <w:rStyle w:val="StyleUnderline"/>
        </w:rPr>
        <w:t xml:space="preserve"> military </w:t>
      </w:r>
      <w:r w:rsidRPr="001A0C86">
        <w:rPr>
          <w:rStyle w:val="StyleUnderline"/>
          <w:highlight w:val="cyan"/>
        </w:rPr>
        <w:t>worry</w:t>
      </w:r>
      <w:r w:rsidRPr="00993D64">
        <w:rPr>
          <w:sz w:val="14"/>
        </w:rPr>
        <w:t xml:space="preserve">—with the </w:t>
      </w:r>
      <w:r w:rsidRPr="001A0C86">
        <w:rPr>
          <w:rStyle w:val="StyleUnderline"/>
          <w:highlight w:val="cyan"/>
        </w:rPr>
        <w:t>distinct possibility of</w:t>
      </w:r>
      <w:r w:rsidRPr="002E66EE">
        <w:rPr>
          <w:rStyle w:val="StyleUnderline"/>
        </w:rPr>
        <w:t xml:space="preserve"> a major U.S.-China </w:t>
      </w:r>
      <w:r w:rsidRPr="001A0C86">
        <w:rPr>
          <w:rStyle w:val="StyleUnderline"/>
          <w:highlight w:val="cyan"/>
        </w:rPr>
        <w:t>war in the years to come</w:t>
      </w:r>
      <w:r w:rsidRPr="00993D64">
        <w:rPr>
          <w:sz w:val="14"/>
        </w:rPr>
        <w:t xml:space="preserve">. That is a terrifying prospect. </w:t>
      </w:r>
      <w:r w:rsidRPr="002E66EE">
        <w:rPr>
          <w:rStyle w:val="StyleUnderline"/>
        </w:rPr>
        <w:t>The two countries are the world’s top two economic and military powers</w:t>
      </w:r>
      <w:r w:rsidRPr="00993D64">
        <w:rPr>
          <w:sz w:val="14"/>
        </w:rPr>
        <w:t xml:space="preserve">, </w:t>
      </w:r>
      <w:r w:rsidRPr="001A0C86">
        <w:rPr>
          <w:rStyle w:val="StyleUnderline"/>
          <w:highlight w:val="cyan"/>
        </w:rPr>
        <w:t>both armed with</w:t>
      </w:r>
      <w:r w:rsidRPr="002E66EE">
        <w:rPr>
          <w:rStyle w:val="StyleUnderline"/>
        </w:rPr>
        <w:t xml:space="preserve"> </w:t>
      </w:r>
      <w:r w:rsidRPr="001A0C86">
        <w:rPr>
          <w:rStyle w:val="StyleUnderline"/>
          <w:highlight w:val="cyan"/>
        </w:rPr>
        <w:t>nuclear weapons</w:t>
      </w:r>
      <w:r w:rsidRPr="00993D64">
        <w:rPr>
          <w:sz w:val="14"/>
        </w:rPr>
        <w:t xml:space="preserve">, each contributing 15% to 20% to world gross domestic product, </w:t>
      </w:r>
      <w:r w:rsidRPr="002E66EE">
        <w:rPr>
          <w:rStyle w:val="StyleUnderline"/>
        </w:rPr>
        <w:t>and each dependent on the other for its prosperity</w:t>
      </w:r>
      <w:r w:rsidRPr="00993D64">
        <w:rPr>
          <w:sz w:val="14"/>
        </w:rPr>
        <w:t xml:space="preserve"> given the depth and breadth of their economic relationships. </w:t>
      </w:r>
      <w:r w:rsidRPr="00993D64">
        <w:rPr>
          <w:rStyle w:val="StyleUnderline"/>
        </w:rPr>
        <w:t>Were</w:t>
      </w:r>
      <w:r w:rsidRPr="002E66EE">
        <w:rPr>
          <w:rStyle w:val="StyleUnderline"/>
        </w:rPr>
        <w:t xml:space="preserve"> they to go to war, however, global prosperity might soon become the least of our concerns</w:t>
      </w:r>
      <w:r w:rsidRPr="00993D64">
        <w:rPr>
          <w:sz w:val="14"/>
        </w:rPr>
        <w:t xml:space="preserve">; </w:t>
      </w:r>
      <w:r w:rsidRPr="001A0C86">
        <w:rPr>
          <w:rStyle w:val="Emphasis"/>
          <w:highlight w:val="cyan"/>
        </w:rPr>
        <w:t>World War III could not be ruled out</w:t>
      </w:r>
      <w:r w:rsidRPr="00993D64">
        <w:rPr>
          <w:sz w:val="14"/>
        </w:rPr>
        <w:t xml:space="preserve">, </w:t>
      </w:r>
      <w:r w:rsidRPr="002E66EE">
        <w:rPr>
          <w:rStyle w:val="StyleUnderline"/>
        </w:rPr>
        <w:t>and the</w:t>
      </w:r>
      <w:r w:rsidRPr="00993D64">
        <w:rPr>
          <w:sz w:val="14"/>
        </w:rPr>
        <w:t xml:space="preserve"> </w:t>
      </w:r>
      <w:r w:rsidRPr="001A0C86">
        <w:rPr>
          <w:rStyle w:val="Emphasis"/>
          <w:highlight w:val="cyan"/>
        </w:rPr>
        <w:t>survival of the</w:t>
      </w:r>
      <w:r w:rsidRPr="002E66EE">
        <w:rPr>
          <w:rStyle w:val="Emphasis"/>
        </w:rPr>
        <w:t xml:space="preserve"> </w:t>
      </w:r>
      <w:r w:rsidRPr="001A0C86">
        <w:rPr>
          <w:rStyle w:val="Emphasis"/>
          <w:highlight w:val="cyan"/>
        </w:rPr>
        <w:t xml:space="preserve">human race might </w:t>
      </w:r>
      <w:r w:rsidRPr="00993D64">
        <w:rPr>
          <w:rStyle w:val="Emphasis"/>
        </w:rPr>
        <w:t xml:space="preserve">even </w:t>
      </w:r>
      <w:r w:rsidRPr="001A0C86">
        <w:rPr>
          <w:rStyle w:val="Emphasis"/>
          <w:highlight w:val="cyan"/>
        </w:rPr>
        <w:t>be on the line.</w:t>
      </w:r>
    </w:p>
    <w:p w14:paraId="2D8CD95B" w14:textId="77777777" w:rsidR="00512C2A" w:rsidRPr="00993D64" w:rsidRDefault="00512C2A" w:rsidP="00512C2A">
      <w:pPr>
        <w:rPr>
          <w:rStyle w:val="StyleUnderline"/>
        </w:rPr>
      </w:pPr>
      <w:r w:rsidRPr="00993D64">
        <w:rPr>
          <w:sz w:val="14"/>
        </w:rPr>
        <w:t xml:space="preserve">A quick word of partial reassurance: I think that American military strategists tend to be, on average, slightly too hawkish on China, a country that some are calling part of a “new axis of evil” that also includes Russia, North Korea, and Iran. I might agree that the latter three nations, or at least their current leaderships, should be viewed as fundamentally malevolent and dangerous. But </w:t>
      </w:r>
      <w:r w:rsidRPr="002E66EE">
        <w:rPr>
          <w:rStyle w:val="StyleUnderline"/>
        </w:rPr>
        <w:t>China is a more complex case</w:t>
      </w:r>
      <w:r w:rsidRPr="00993D64">
        <w:rPr>
          <w:sz w:val="14"/>
        </w:rPr>
        <w:t xml:space="preserve">, having brought hundreds of millions of people out of poverty in recent decades, having done much for economic growth around the world in general, and showing a certain aversion to military risk (it has not gone to war since 1979, though it has skirmished against India and the Philippines in recent times). Perhaps military strategists are seeing things too darkly, even as </w:t>
      </w:r>
      <w:r w:rsidRPr="001A0C86">
        <w:rPr>
          <w:rStyle w:val="StyleUnderline"/>
          <w:highlight w:val="cyan"/>
        </w:rPr>
        <w:t>they rightly sound the alarm</w:t>
      </w:r>
      <w:r w:rsidRPr="00993D64">
        <w:rPr>
          <w:rStyle w:val="StyleUnderline"/>
        </w:rPr>
        <w:t xml:space="preserve"> on some of China’s behaviors as well as its growing capacities and the ensuing </w:t>
      </w:r>
      <w:r w:rsidRPr="001A0C86">
        <w:rPr>
          <w:rStyle w:val="StyleUnderline"/>
          <w:highlight w:val="cyan"/>
        </w:rPr>
        <w:t>risks to American interests</w:t>
      </w:r>
      <w:r w:rsidRPr="00993D64">
        <w:rPr>
          <w:sz w:val="14"/>
        </w:rPr>
        <w:t xml:space="preserve">. </w:t>
      </w:r>
      <w:r w:rsidRPr="00993D64">
        <w:rPr>
          <w:rStyle w:val="StyleUnderline"/>
        </w:rPr>
        <w:t>This backgrounder sketches out three different ways in which war pitting the People’s Republic of China against the United States</w:t>
      </w:r>
      <w:r w:rsidRPr="00993D64">
        <w:rPr>
          <w:sz w:val="14"/>
        </w:rPr>
        <w:t xml:space="preserve"> (and some number of its allies) </w:t>
      </w:r>
      <w:r w:rsidRPr="001A0C86">
        <w:rPr>
          <w:rStyle w:val="StyleUnderline"/>
          <w:highlight w:val="cyan"/>
        </w:rPr>
        <w:t>might break out1</w:t>
      </w:r>
      <w:r w:rsidRPr="00993D64">
        <w:rPr>
          <w:rStyle w:val="StyleUnderline"/>
        </w:rPr>
        <w:t>:</w:t>
      </w:r>
    </w:p>
    <w:p w14:paraId="0F7B3820" w14:textId="77777777" w:rsidR="00512C2A" w:rsidRPr="00993D64" w:rsidRDefault="00512C2A" w:rsidP="00512C2A">
      <w:pPr>
        <w:rPr>
          <w:sz w:val="14"/>
        </w:rPr>
      </w:pPr>
      <w:r w:rsidRPr="001A0C86">
        <w:rPr>
          <w:rStyle w:val="StyleUnderline"/>
          <w:highlight w:val="cyan"/>
        </w:rPr>
        <w:t>Over disputed islets</w:t>
      </w:r>
      <w:r w:rsidRPr="00993D64">
        <w:rPr>
          <w:rStyle w:val="StyleUnderline"/>
        </w:rPr>
        <w:t xml:space="preserve"> and waters in the Western Pacific</w:t>
      </w:r>
      <w:r w:rsidRPr="00993D64">
        <w:rPr>
          <w:sz w:val="14"/>
        </w:rPr>
        <w:t>.</w:t>
      </w:r>
    </w:p>
    <w:p w14:paraId="0524E2B8" w14:textId="77777777" w:rsidR="00512C2A" w:rsidRPr="00993D64" w:rsidRDefault="00512C2A" w:rsidP="00512C2A">
      <w:pPr>
        <w:rPr>
          <w:rStyle w:val="StyleUnderline"/>
        </w:rPr>
      </w:pPr>
      <w:r w:rsidRPr="001A0C86">
        <w:rPr>
          <w:rStyle w:val="StyleUnderline"/>
          <w:highlight w:val="cyan"/>
        </w:rPr>
        <w:t>With a Chinese attempt to invade</w:t>
      </w:r>
      <w:r w:rsidRPr="00993D64">
        <w:rPr>
          <w:rStyle w:val="StyleUnderline"/>
        </w:rPr>
        <w:t xml:space="preserve"> and conquer </w:t>
      </w:r>
      <w:r w:rsidRPr="001A0C86">
        <w:rPr>
          <w:rStyle w:val="StyleUnderline"/>
          <w:highlight w:val="cyan"/>
        </w:rPr>
        <w:t>Taiwan</w:t>
      </w:r>
      <w:r w:rsidRPr="00993D64">
        <w:rPr>
          <w:rStyle w:val="StyleUnderline"/>
        </w:rPr>
        <w:t>, a polity of 23 million people that Beijing considers a renegade province, followed by a U.S. decision to come to Taiwan’s aid.</w:t>
      </w:r>
    </w:p>
    <w:p w14:paraId="731A5E12" w14:textId="77777777" w:rsidR="00512C2A" w:rsidRPr="00993D64" w:rsidRDefault="00512C2A" w:rsidP="00512C2A">
      <w:pPr>
        <w:rPr>
          <w:sz w:val="14"/>
        </w:rPr>
      </w:pPr>
      <w:r w:rsidRPr="00993D64">
        <w:rPr>
          <w:sz w:val="14"/>
        </w:rPr>
        <w:t>With a more limited use of Chinese force against Taiwan, most likely involving some type of blockade of the island in an attempt to strangle and coerce it into capitulation and reunification.</w:t>
      </w:r>
    </w:p>
    <w:p w14:paraId="5597BF57" w14:textId="77777777" w:rsidR="00512C2A" w:rsidRPr="00993D64" w:rsidRDefault="00512C2A" w:rsidP="00512C2A">
      <w:pPr>
        <w:rPr>
          <w:sz w:val="14"/>
        </w:rPr>
      </w:pPr>
      <w:r w:rsidRPr="00993D64">
        <w:rPr>
          <w:sz w:val="14"/>
        </w:rPr>
        <w:t>I find the first scenario the most likely to erupt, but the least likely to lead to all-out war. The last scenario causes me the greatest angst, based on a combined sense of its likelihood together with its potential for escalation both in the likely geographic zone of conflict and the potential use of nuclear weapons.</w:t>
      </w:r>
    </w:p>
    <w:p w14:paraId="39944E8A" w14:textId="77777777" w:rsidR="00512C2A" w:rsidRPr="00993D64" w:rsidRDefault="00512C2A" w:rsidP="00512C2A">
      <w:pPr>
        <w:rPr>
          <w:sz w:val="14"/>
        </w:rPr>
      </w:pPr>
      <w:r w:rsidRPr="00993D64">
        <w:rPr>
          <w:rStyle w:val="StyleUnderline"/>
        </w:rPr>
        <w:t>Limited war in the Pacific</w:t>
      </w:r>
      <w:r w:rsidRPr="00993D64">
        <w:rPr>
          <w:sz w:val="14"/>
        </w:rPr>
        <w:t>: The South China Sea</w:t>
      </w:r>
    </w:p>
    <w:p w14:paraId="0995C71F" w14:textId="77777777" w:rsidR="00512C2A" w:rsidRPr="00993D64" w:rsidRDefault="00512C2A" w:rsidP="00512C2A">
      <w:pPr>
        <w:rPr>
          <w:sz w:val="14"/>
        </w:rPr>
      </w:pPr>
      <w:r w:rsidRPr="00993D64">
        <w:rPr>
          <w:sz w:val="14"/>
        </w:rPr>
        <w:t xml:space="preserve">One set of scenarios has become all too plausible in recent years: a skirmish between the Philippines and China as they pursue competing claims to certain islands, rocks, and other generally inconsequential features in the South China Sea. The problem is that </w:t>
      </w:r>
      <w:r w:rsidRPr="00993D64">
        <w:rPr>
          <w:rStyle w:val="StyleUnderline"/>
        </w:rPr>
        <w:t>ownership of even rather small islands can provide land for military bases, while also conferring large territorial seas and exclusive economic zones to the country able to establish possession</w:t>
      </w:r>
      <w:r w:rsidRPr="00993D64">
        <w:rPr>
          <w:sz w:val="14"/>
        </w:rPr>
        <w:t xml:space="preserve">. On top of that, </w:t>
      </w:r>
      <w:r w:rsidRPr="00993D64">
        <w:rPr>
          <w:rStyle w:val="StyleUnderline"/>
        </w:rPr>
        <w:t>China seems to want to control ship movements throughout the entire South China Sea</w:t>
      </w:r>
      <w:r w:rsidRPr="00993D64">
        <w:rPr>
          <w:sz w:val="14"/>
        </w:rPr>
        <w:t>, or at least maintain the right to veto those it doesn’t like (such as those involving American aircraft carriers). A land formation called the Second Thomas Shoal is the most acute problem now; Manila (the capital of the Philippines) deliberately stranded an old ship on the shoal 25 years ago to assert its claim and keeps military personnel there all the time. In 2016, an Arbitral Tribunal constituted under the 1982 U.N. Convention on the Law of the Sea ruled in the Philippines’ favor given the proximity of inhabited Filipino islands to the shoal (meaning that the shoal is technically within the Philippines’ exclusive economic zone). But Beijing rejects that argument. The United States has not ratified the convention upon which the tribunal based its decision, though it tends to accept its logic.</w:t>
      </w:r>
    </w:p>
    <w:p w14:paraId="5204B293" w14:textId="77777777" w:rsidR="00512C2A" w:rsidRPr="00993D64" w:rsidRDefault="00512C2A" w:rsidP="00512C2A">
      <w:pPr>
        <w:rPr>
          <w:sz w:val="14"/>
        </w:rPr>
      </w:pPr>
      <w:r w:rsidRPr="00993D64">
        <w:rPr>
          <w:rStyle w:val="StyleUnderline"/>
        </w:rPr>
        <w:t>China has sometimes tried to impede the resupply of the Philippines’ position</w:t>
      </w:r>
      <w:r w:rsidRPr="00993D64">
        <w:rPr>
          <w:sz w:val="14"/>
        </w:rPr>
        <w:t xml:space="preserve">. </w:t>
      </w:r>
      <w:r w:rsidRPr="00993D64">
        <w:rPr>
          <w:rStyle w:val="StyleUnderline"/>
        </w:rPr>
        <w:t>Earlier this year when it did so, two ships collided, and a Filipino sailor lost his thumb</w:t>
      </w:r>
      <w:r w:rsidRPr="00993D64">
        <w:rPr>
          <w:sz w:val="14"/>
        </w:rPr>
        <w:t xml:space="preserve">. Filipino President Ferdinand Marcos, Jr. had earlier stated that were a Filipino to lose his or her life in such a future showdown, that could be seen as an act of war. The problem would be significant enough if it involved only China and another regional country (there are others in the region besides the Philippines mired in disputes with China over the ownership of various islands). But </w:t>
      </w:r>
      <w:r w:rsidRPr="00993D64">
        <w:rPr>
          <w:rStyle w:val="StyleUnderline"/>
        </w:rPr>
        <w:t>because the United States has a security treaty with the Philippines, it could feel obliged to intercede in defense of its ally in the event of an escalating crisis in the future</w:t>
      </w:r>
      <w:r w:rsidRPr="00993D64">
        <w:rPr>
          <w:sz w:val="14"/>
        </w:rPr>
        <w:t>, though the exact threshold of violence that would lead to American intervention has not been specified, nor of course has the nature or scale of any such hypothetical intervention.</w:t>
      </w:r>
    </w:p>
    <w:p w14:paraId="194381BA" w14:textId="77777777" w:rsidR="00512C2A" w:rsidRPr="00993D64" w:rsidRDefault="00512C2A" w:rsidP="00512C2A">
      <w:pPr>
        <w:rPr>
          <w:rStyle w:val="StyleUnderline"/>
        </w:rPr>
      </w:pPr>
      <w:r w:rsidRPr="00993D64">
        <w:rPr>
          <w:sz w:val="14"/>
        </w:rPr>
        <w:t xml:space="preserve">The </w:t>
      </w:r>
      <w:r w:rsidRPr="001A0C86">
        <w:rPr>
          <w:rStyle w:val="StyleUnderline"/>
          <w:highlight w:val="cyan"/>
        </w:rPr>
        <w:t>United States,</w:t>
      </w:r>
      <w:r w:rsidRPr="00993D64">
        <w:rPr>
          <w:rStyle w:val="StyleUnderline"/>
        </w:rPr>
        <w:t xml:space="preserve"> in the event of </w:t>
      </w:r>
      <w:r w:rsidRPr="001A0C86">
        <w:rPr>
          <w:rStyle w:val="StyleUnderline"/>
          <w:highlight w:val="cyan"/>
        </w:rPr>
        <w:t>worsening tensions,</w:t>
      </w:r>
      <w:r w:rsidRPr="00993D64">
        <w:rPr>
          <w:rStyle w:val="StyleUnderline"/>
        </w:rPr>
        <w:t xml:space="preserve"> </w:t>
      </w:r>
      <w:r w:rsidRPr="001A0C86">
        <w:rPr>
          <w:rStyle w:val="StyleUnderline"/>
          <w:highlight w:val="cyan"/>
        </w:rPr>
        <w:t>would</w:t>
      </w:r>
      <w:r w:rsidRPr="00993D64">
        <w:rPr>
          <w:rStyle w:val="StyleUnderline"/>
        </w:rPr>
        <w:t xml:space="preserve"> probably </w:t>
      </w:r>
      <w:r w:rsidRPr="001A0C86">
        <w:rPr>
          <w:rStyle w:val="StyleUnderline"/>
          <w:highlight w:val="cyan"/>
        </w:rPr>
        <w:t>have only a few options</w:t>
      </w:r>
      <w:r w:rsidRPr="00993D64">
        <w:rPr>
          <w:rStyle w:val="StyleUnderline"/>
        </w:rPr>
        <w:t>:</w:t>
      </w:r>
    </w:p>
    <w:p w14:paraId="4DD48B9F" w14:textId="77777777" w:rsidR="00512C2A" w:rsidRPr="00993D64" w:rsidRDefault="00512C2A" w:rsidP="00512C2A">
      <w:pPr>
        <w:rPr>
          <w:sz w:val="14"/>
        </w:rPr>
      </w:pPr>
      <w:r w:rsidRPr="00993D64">
        <w:rPr>
          <w:sz w:val="14"/>
        </w:rPr>
        <w:t>Accompany a future Filipino resupply ship to the shoal and hope that China would choose not to press the issue.</w:t>
      </w:r>
    </w:p>
    <w:p w14:paraId="6DFD1E70" w14:textId="77777777" w:rsidR="00512C2A" w:rsidRPr="00993D64" w:rsidRDefault="00512C2A" w:rsidP="00512C2A">
      <w:pPr>
        <w:rPr>
          <w:sz w:val="14"/>
        </w:rPr>
      </w:pPr>
      <w:r w:rsidRPr="00993D64">
        <w:rPr>
          <w:sz w:val="14"/>
        </w:rPr>
        <w:t>Shoot back at any Chinese ship that shot at Filipino or American vessels.</w:t>
      </w:r>
    </w:p>
    <w:p w14:paraId="22859A10" w14:textId="77777777" w:rsidR="00512C2A" w:rsidRPr="00993D64" w:rsidRDefault="00512C2A" w:rsidP="00512C2A">
      <w:pPr>
        <w:rPr>
          <w:sz w:val="14"/>
        </w:rPr>
      </w:pPr>
      <w:r w:rsidRPr="00993D64">
        <w:rPr>
          <w:sz w:val="14"/>
        </w:rPr>
        <w:t>Place its own personnel, at Filipino invitation, on the shoal and make it clear it will not only resupply them but defend them.</w:t>
      </w:r>
    </w:p>
    <w:p w14:paraId="7A741686" w14:textId="77777777" w:rsidR="00512C2A" w:rsidRPr="00993D64" w:rsidRDefault="00512C2A" w:rsidP="00512C2A">
      <w:pPr>
        <w:rPr>
          <w:sz w:val="14"/>
        </w:rPr>
      </w:pPr>
      <w:r w:rsidRPr="00993D64">
        <w:rPr>
          <w:sz w:val="14"/>
        </w:rPr>
        <w:t>Choose a non-military punishment of China, most likely in the economic realm.</w:t>
      </w:r>
    </w:p>
    <w:p w14:paraId="52911428" w14:textId="77777777" w:rsidR="00512C2A" w:rsidRPr="00993D64" w:rsidRDefault="00512C2A" w:rsidP="00512C2A">
      <w:pPr>
        <w:rPr>
          <w:sz w:val="14"/>
        </w:rPr>
      </w:pPr>
      <w:r w:rsidRPr="00993D64">
        <w:rPr>
          <w:sz w:val="14"/>
        </w:rPr>
        <w:t xml:space="preserve">Fortunately, none of these options seem likely to lead to all-out war, since it would be the height of irrationality and irresponsibility to let such a skirmish blow up into a major confrontation. Unfortunately, however, </w:t>
      </w:r>
      <w:r w:rsidRPr="00993D64">
        <w:rPr>
          <w:rStyle w:val="StyleUnderline"/>
        </w:rPr>
        <w:t xml:space="preserve">once the shooting starts and people start dying, </w:t>
      </w:r>
      <w:r w:rsidRPr="001A0C86">
        <w:rPr>
          <w:rStyle w:val="StyleUnderline"/>
          <w:highlight w:val="cyan"/>
        </w:rPr>
        <w:t>it is hard to rule out worrisome escalatory dynamics</w:t>
      </w:r>
      <w:r w:rsidRPr="00993D64">
        <w:rPr>
          <w:rStyle w:val="StyleUnderline"/>
        </w:rPr>
        <w:t>.</w:t>
      </w:r>
      <w:r w:rsidRPr="00993D64">
        <w:rPr>
          <w:sz w:val="14"/>
        </w:rPr>
        <w:t xml:space="preserve"> Most wars in human history are not accidental, but </w:t>
      </w:r>
      <w:r w:rsidRPr="00993D64">
        <w:rPr>
          <w:rStyle w:val="Emphasis"/>
        </w:rPr>
        <w:t xml:space="preserve">sometimes </w:t>
      </w:r>
      <w:r w:rsidRPr="001A0C86">
        <w:rPr>
          <w:rStyle w:val="Emphasis"/>
          <w:highlight w:val="cyan"/>
        </w:rPr>
        <w:t>big wars do get sparked by</w:t>
      </w:r>
      <w:r w:rsidRPr="00993D64">
        <w:rPr>
          <w:rStyle w:val="Emphasis"/>
        </w:rPr>
        <w:t xml:space="preserve"> </w:t>
      </w:r>
      <w:r w:rsidRPr="001A0C86">
        <w:rPr>
          <w:rStyle w:val="Emphasis"/>
          <w:highlight w:val="cyan"/>
        </w:rPr>
        <w:t>small events</w:t>
      </w:r>
      <w:r w:rsidRPr="00993D64">
        <w:rPr>
          <w:sz w:val="14"/>
        </w:rPr>
        <w:t>, as with the assassination of the archduke of Austria-Hungary in Bosnia in June 1914, leading to World War I that August.</w:t>
      </w:r>
    </w:p>
    <w:p w14:paraId="22BF1794" w14:textId="3B8F7690" w:rsidR="00512C2A" w:rsidRDefault="00512C2A" w:rsidP="00512C2A">
      <w:pPr>
        <w:pStyle w:val="Heading2"/>
      </w:pPr>
      <w:r>
        <w:t>2NC</w:t>
      </w:r>
    </w:p>
    <w:p w14:paraId="470CAF7C" w14:textId="54A94F12" w:rsidR="00512C2A" w:rsidRDefault="00512C2A" w:rsidP="00512C2A">
      <w:pPr>
        <w:pStyle w:val="Heading3"/>
      </w:pPr>
      <w:r>
        <w:t>CP</w:t>
      </w:r>
    </w:p>
    <w:p w14:paraId="77AA3A60" w14:textId="77777777" w:rsidR="00512C2A" w:rsidRPr="00275C49" w:rsidRDefault="00512C2A" w:rsidP="00512C2A">
      <w:pPr>
        <w:pStyle w:val="Heading4"/>
        <w:rPr>
          <w:rFonts w:cs="Times New Roman"/>
        </w:rPr>
      </w:pPr>
      <w:r w:rsidRPr="00275C49">
        <w:rPr>
          <w:rFonts w:cs="Times New Roman"/>
        </w:rPr>
        <w:t xml:space="preserve">Only constitutional conventions solve—legislation can be </w:t>
      </w:r>
      <w:r w:rsidRPr="00275C49">
        <w:rPr>
          <w:rFonts w:cs="Times New Roman"/>
          <w:u w:val="single"/>
        </w:rPr>
        <w:t>vetoed</w:t>
      </w:r>
      <w:r w:rsidRPr="00275C49">
        <w:rPr>
          <w:rFonts w:cs="Times New Roman"/>
        </w:rPr>
        <w:t xml:space="preserve"> or </w:t>
      </w:r>
      <w:r w:rsidRPr="00275C49">
        <w:rPr>
          <w:rFonts w:cs="Times New Roman"/>
          <w:u w:val="single"/>
        </w:rPr>
        <w:t>struck-down</w:t>
      </w:r>
      <w:r w:rsidRPr="00275C49">
        <w:rPr>
          <w:rFonts w:cs="Times New Roman"/>
        </w:rPr>
        <w:t xml:space="preserve"> by courts </w:t>
      </w:r>
    </w:p>
    <w:p w14:paraId="588E6BA3" w14:textId="77777777" w:rsidR="00512C2A" w:rsidRPr="00275C49" w:rsidRDefault="00512C2A" w:rsidP="00512C2A">
      <w:r w:rsidRPr="00275C49">
        <w:rPr>
          <w:rStyle w:val="Style13ptBold"/>
        </w:rPr>
        <w:t>Pozen 25</w:t>
      </w:r>
      <w:r w:rsidRPr="00275C49">
        <w:t xml:space="preserve"> (David E. – Professor of Law at Columbia Law School, “The Common Law of Constitutional Conventions,” February 2025, https://scholarship.law.columbia.edu/cgi/viewcontent.cgi?article=5616&amp;context=faculty_scholarship)</w:t>
      </w:r>
    </w:p>
    <w:p w14:paraId="6AC4224E" w14:textId="77777777" w:rsidR="00512C2A" w:rsidRPr="00275C49" w:rsidRDefault="00512C2A" w:rsidP="00512C2A">
      <w:pPr>
        <w:rPr>
          <w:rStyle w:val="Emphasis"/>
        </w:rPr>
      </w:pPr>
      <w:r w:rsidRPr="00275C49">
        <w:rPr>
          <w:sz w:val="16"/>
        </w:rPr>
        <w:t xml:space="preserve">As a matter of constitutional substance, it seems to me particularly odd that today’s progressives would forsake conventions, when the progressives of the early 1900s embraced this tool;29 </w:t>
      </w:r>
      <w:r w:rsidRPr="00275C49">
        <w:rPr>
          <w:rStyle w:val="StyleUnderline"/>
          <w:highlight w:val="yellow"/>
        </w:rPr>
        <w:t xml:space="preserve">when the Supreme Court has taken a </w:t>
      </w:r>
      <w:r w:rsidRPr="00275C49">
        <w:rPr>
          <w:rStyle w:val="Emphasis"/>
          <w:highlight w:val="yellow"/>
        </w:rPr>
        <w:t>hard right turn</w:t>
      </w:r>
      <w:r w:rsidRPr="00275C49">
        <w:rPr>
          <w:rStyle w:val="StyleUnderline"/>
          <w:highlight w:val="yellow"/>
        </w:rPr>
        <w:t>; and when</w:t>
      </w:r>
      <w:r w:rsidRPr="00275C49">
        <w:rPr>
          <w:sz w:val="16"/>
        </w:rPr>
        <w:t xml:space="preserve">, as Professor Jonathan Gould and I have detailed, </w:t>
      </w:r>
      <w:r w:rsidRPr="00275C49">
        <w:rPr>
          <w:rStyle w:val="StyleUnderline"/>
        </w:rPr>
        <w:t xml:space="preserve">many overlapping components of the U.S. constitutional order </w:t>
      </w:r>
      <w:r w:rsidRPr="00275C49">
        <w:rPr>
          <w:rStyle w:val="Emphasis"/>
        </w:rPr>
        <w:t>impede regulation and redistribution</w:t>
      </w:r>
      <w:r w:rsidRPr="00275C49">
        <w:rPr>
          <w:rStyle w:val="StyleUnderline"/>
        </w:rPr>
        <w:t xml:space="preserve"> and thus are “structurally biased” against progressive agendas.</w:t>
      </w:r>
      <w:r w:rsidRPr="00275C49">
        <w:rPr>
          <w:sz w:val="16"/>
        </w:rPr>
        <w:t xml:space="preserve">30 </w:t>
      </w:r>
      <w:r w:rsidRPr="00275C49">
        <w:rPr>
          <w:rStyle w:val="StyleUnderline"/>
          <w:highlight w:val="yellow"/>
        </w:rPr>
        <w:t>No</w:t>
      </w:r>
      <w:r w:rsidRPr="00275C49">
        <w:rPr>
          <w:rStyle w:val="StyleUnderline"/>
        </w:rPr>
        <w:t xml:space="preserve"> other advanced </w:t>
      </w:r>
      <w:r w:rsidRPr="00275C49">
        <w:rPr>
          <w:rStyle w:val="StyleUnderline"/>
          <w:highlight w:val="yellow"/>
        </w:rPr>
        <w:t xml:space="preserve">industrialized country has as many </w:t>
      </w:r>
      <w:r w:rsidRPr="00275C49">
        <w:rPr>
          <w:rStyle w:val="Emphasis"/>
          <w:highlight w:val="yellow"/>
        </w:rPr>
        <w:t>veto points</w:t>
      </w:r>
      <w:r w:rsidRPr="00275C49">
        <w:rPr>
          <w:rStyle w:val="StyleUnderline"/>
          <w:highlight w:val="yellow"/>
        </w:rPr>
        <w:t xml:space="preserve"> in its lawmaking process.</w:t>
      </w:r>
      <w:r w:rsidRPr="00275C49">
        <w:rPr>
          <w:sz w:val="16"/>
        </w:rPr>
        <w:t xml:space="preserve">31 </w:t>
      </w:r>
      <w:r w:rsidRPr="00275C49">
        <w:rPr>
          <w:rStyle w:val="StyleUnderline"/>
        </w:rPr>
        <w:t>In the face of entrenched minoritarian arrangements</w:t>
      </w:r>
      <w:r w:rsidRPr="00275C49">
        <w:rPr>
          <w:sz w:val="16"/>
        </w:rPr>
        <w:t xml:space="preserve">, Lepore’s historical narrative suggests that </w:t>
      </w:r>
      <w:r w:rsidRPr="00275C49">
        <w:rPr>
          <w:rStyle w:val="Emphasis"/>
          <w:highlight w:val="yellow"/>
        </w:rPr>
        <w:t>conventions may provide the only plausible path to democratizing reform.</w:t>
      </w:r>
    </w:p>
    <w:p w14:paraId="28AB9E92" w14:textId="77777777" w:rsidR="00512C2A" w:rsidRPr="00275C49" w:rsidRDefault="00512C2A" w:rsidP="00512C2A">
      <w:pPr>
        <w:pStyle w:val="Heading4"/>
        <w:rPr>
          <w:rFonts w:cs="Times New Roman"/>
        </w:rPr>
      </w:pPr>
      <w:r w:rsidRPr="00275C49">
        <w:rPr>
          <w:rFonts w:cs="Times New Roman"/>
        </w:rPr>
        <w:t xml:space="preserve">Severs </w:t>
      </w:r>
      <w:r w:rsidRPr="00275C49">
        <w:rPr>
          <w:rFonts w:cs="Times New Roman"/>
          <w:u w:val="single"/>
        </w:rPr>
        <w:t>Federal Government</w:t>
      </w:r>
      <w:r w:rsidRPr="00275C49">
        <w:rPr>
          <w:rFonts w:cs="Times New Roman"/>
        </w:rPr>
        <w:t xml:space="preserve"> </w:t>
      </w:r>
    </w:p>
    <w:p w14:paraId="5AEEFE7C" w14:textId="77777777" w:rsidR="00512C2A" w:rsidRPr="00275C49" w:rsidRDefault="00512C2A" w:rsidP="00512C2A">
      <w:r w:rsidRPr="00275C49">
        <w:rPr>
          <w:rStyle w:val="Style13ptBold"/>
        </w:rPr>
        <w:t>Black’s Law 24</w:t>
      </w:r>
      <w:r w:rsidRPr="00275C49">
        <w:t xml:space="preserve"> (Legal Dictionary, Black’s Law Dictionary 12th ed., accessed via Westlaw) </w:t>
      </w:r>
    </w:p>
    <w:p w14:paraId="1DA5C4C6" w14:textId="77777777" w:rsidR="00512C2A" w:rsidRPr="00275C49" w:rsidRDefault="00512C2A" w:rsidP="00512C2A">
      <w:r w:rsidRPr="00275C49">
        <w:t xml:space="preserve">- </w:t>
      </w:r>
      <w:r w:rsidRPr="00275C49">
        <w:rPr>
          <w:rStyle w:val="Emphasis"/>
          <w:highlight w:val="yellow"/>
        </w:rPr>
        <w:t>federal government</w:t>
      </w:r>
      <w:r w:rsidRPr="00275C49">
        <w:t xml:space="preserve"> (18c)</w:t>
      </w:r>
    </w:p>
    <w:p w14:paraId="7B7A9EB7" w14:textId="77777777" w:rsidR="00512C2A" w:rsidRPr="00275C49" w:rsidRDefault="00512C2A" w:rsidP="00512C2A">
      <w:r w:rsidRPr="00275C49">
        <w:t xml:space="preserve">1. </w:t>
      </w:r>
      <w:r w:rsidRPr="00275C49">
        <w:rPr>
          <w:rStyle w:val="StyleUnderline"/>
          <w:highlight w:val="yellow"/>
        </w:rPr>
        <w:t>A national government that exercises</w:t>
      </w:r>
      <w:r w:rsidRPr="00275C49">
        <w:t xml:space="preserve"> some degree of </w:t>
      </w:r>
      <w:r w:rsidRPr="00275C49">
        <w:rPr>
          <w:rStyle w:val="StyleUnderline"/>
          <w:highlight w:val="yellow"/>
        </w:rPr>
        <w:t>control over smaller political units</w:t>
      </w:r>
      <w:r w:rsidRPr="00275C49">
        <w:rPr>
          <w:rStyle w:val="StyleUnderline"/>
        </w:rPr>
        <w:t xml:space="preserve"> that have surrendered some degree of power in exchange for the right to participate in national political matters.</w:t>
      </w:r>
      <w:r w:rsidRPr="00275C49">
        <w:t xml:space="preserve"> — Also termed (in federal states) central government.</w:t>
      </w:r>
    </w:p>
    <w:p w14:paraId="2A27DAED" w14:textId="77777777" w:rsidR="00512C2A" w:rsidRPr="00275C49" w:rsidRDefault="00512C2A" w:rsidP="00512C2A">
      <w:pPr>
        <w:rPr>
          <w:rStyle w:val="StyleUnderline"/>
        </w:rPr>
      </w:pPr>
      <w:r w:rsidRPr="00275C49">
        <w:t xml:space="preserve">2. </w:t>
      </w:r>
      <w:r w:rsidRPr="00275C49">
        <w:rPr>
          <w:rStyle w:val="Emphasis"/>
          <w:highlight w:val="yellow"/>
        </w:rPr>
        <w:t>The U.S.</w:t>
      </w:r>
      <w:r w:rsidRPr="00275C49">
        <w:rPr>
          <w:rStyle w:val="Emphasis"/>
        </w:rPr>
        <w:t xml:space="preserve"> government</w:t>
      </w:r>
      <w:r w:rsidRPr="00275C49">
        <w:rPr>
          <w:rStyle w:val="StyleUnderline"/>
        </w:rPr>
        <w:t xml:space="preserve">. — Also termed </w:t>
      </w:r>
      <w:r w:rsidRPr="00275C49">
        <w:rPr>
          <w:rStyle w:val="Emphasis"/>
          <w:highlight w:val="yellow"/>
        </w:rPr>
        <w:t xml:space="preserve">national </w:t>
      </w:r>
      <w:r w:rsidRPr="00275C49">
        <w:rPr>
          <w:rStyle w:val="StyleUnderline"/>
          <w:highlight w:val="yellow"/>
        </w:rPr>
        <w:t>government.</w:t>
      </w:r>
    </w:p>
    <w:p w14:paraId="02A9E325" w14:textId="77777777" w:rsidR="00512C2A" w:rsidRPr="00275C49" w:rsidRDefault="00512C2A" w:rsidP="00512C2A">
      <w:pPr>
        <w:pStyle w:val="Heading4"/>
        <w:rPr>
          <w:rFonts w:cs="Times New Roman"/>
        </w:rPr>
      </w:pPr>
      <w:r w:rsidRPr="00275C49">
        <w:rPr>
          <w:rFonts w:cs="Times New Roman"/>
        </w:rPr>
        <w:t xml:space="preserve">B) </w:t>
      </w:r>
      <w:r w:rsidRPr="00275C49">
        <w:rPr>
          <w:rFonts w:cs="Times New Roman"/>
          <w:u w:val="single"/>
        </w:rPr>
        <w:t>Topic education</w:t>
      </w:r>
      <w:r w:rsidRPr="00275C49">
        <w:rPr>
          <w:rFonts w:cs="Times New Roman"/>
        </w:rPr>
        <w:t xml:space="preserve">: it’s important to talk about the constitution in the </w:t>
      </w:r>
      <w:r w:rsidRPr="00275C49">
        <w:rPr>
          <w:rFonts w:cs="Times New Roman"/>
          <w:u w:val="single"/>
        </w:rPr>
        <w:t>context of labor</w:t>
      </w:r>
      <w:r w:rsidRPr="00275C49">
        <w:rPr>
          <w:rFonts w:cs="Times New Roman"/>
        </w:rPr>
        <w:t xml:space="preserve"> otherwise the constitutional regime is ceded to the right </w:t>
      </w:r>
    </w:p>
    <w:p w14:paraId="4A7BAFD9" w14:textId="77777777" w:rsidR="00512C2A" w:rsidRPr="00275C49" w:rsidRDefault="00512C2A" w:rsidP="00512C2A">
      <w:r w:rsidRPr="00275C49">
        <w:rPr>
          <w:rStyle w:val="Style13ptBold"/>
        </w:rPr>
        <w:t>Andrias 24</w:t>
      </w:r>
      <w:r w:rsidRPr="00275C49">
        <w:t xml:space="preserve"> (Kate – Professor of Law at Columbia Law School, “Constitutional Clash: Labor, Capital, And Democracy,” https://scholarlycommons.law.northwestern.edu/cgi/viewcontent.cgi?article=1554&amp;context=nulr)</w:t>
      </w:r>
    </w:p>
    <w:p w14:paraId="0615F486" w14:textId="77777777" w:rsidR="00512C2A" w:rsidRPr="00275C49" w:rsidRDefault="00512C2A" w:rsidP="00512C2A">
      <w:pPr>
        <w:rPr>
          <w:rStyle w:val="StyleUnderline"/>
        </w:rPr>
      </w:pPr>
      <w:r w:rsidRPr="00275C49">
        <w:rPr>
          <w:sz w:val="16"/>
        </w:rPr>
        <w:t xml:space="preserve">At the most basic level, the answer is that </w:t>
      </w:r>
      <w:r w:rsidRPr="00275C49">
        <w:rPr>
          <w:rStyle w:val="StyleUnderline"/>
          <w:highlight w:val="yellow"/>
        </w:rPr>
        <w:t xml:space="preserve">labor’s project is </w:t>
      </w:r>
      <w:r w:rsidRPr="00275C49">
        <w:rPr>
          <w:rStyle w:val="Emphasis"/>
          <w:highlight w:val="yellow"/>
        </w:rPr>
        <w:t>fundamentally constitutional</w:t>
      </w:r>
      <w:r w:rsidRPr="00275C49">
        <w:rPr>
          <w:rStyle w:val="StyleUnderline"/>
        </w:rPr>
        <w:t xml:space="preserve"> in nature. Labor is offering a new constitutional vision</w:t>
      </w:r>
      <w:r w:rsidRPr="00275C49">
        <w:rPr>
          <w:sz w:val="16"/>
        </w:rPr>
        <w:t xml:space="preserve">, even if its members do not always characterize their agenda as such. </w:t>
      </w:r>
      <w:r w:rsidRPr="00275C49">
        <w:rPr>
          <w:rStyle w:val="StyleUnderline"/>
          <w:highlight w:val="yellow"/>
        </w:rPr>
        <w:t xml:space="preserve">With </w:t>
      </w:r>
      <w:r w:rsidRPr="00275C49">
        <w:rPr>
          <w:rStyle w:val="Emphasis"/>
          <w:highlight w:val="yellow"/>
        </w:rPr>
        <w:t>appeal to higher law</w:t>
      </w:r>
      <w:r w:rsidRPr="00275C49">
        <w:rPr>
          <w:rStyle w:val="StyleUnderline"/>
          <w:highlight w:val="yellow"/>
        </w:rPr>
        <w:t>, labor</w:t>
      </w:r>
      <w:r w:rsidRPr="00275C49">
        <w:rPr>
          <w:rStyle w:val="StyleUnderline"/>
        </w:rPr>
        <w:t xml:space="preserve"> unequivocally </w:t>
      </w:r>
      <w:r w:rsidRPr="00275C49">
        <w:rPr>
          <w:rStyle w:val="StyleUnderline"/>
          <w:highlight w:val="yellow"/>
        </w:rPr>
        <w:t>aims to change our nation’s fundamental commitments</w:t>
      </w:r>
      <w:r w:rsidRPr="00275C49">
        <w:rPr>
          <w:rStyle w:val="StyleUnderline"/>
        </w:rPr>
        <w:t xml:space="preserve">, offers a different conception of rights, and advances a new way to structure government. Because </w:t>
      </w:r>
      <w:r w:rsidRPr="00275C49">
        <w:rPr>
          <w:rStyle w:val="StyleUnderline"/>
          <w:highlight w:val="yellow"/>
        </w:rPr>
        <w:t>the vision is constitutional</w:t>
      </w:r>
      <w:r w:rsidRPr="00275C49">
        <w:rPr>
          <w:rStyle w:val="StyleUnderline"/>
        </w:rPr>
        <w:t xml:space="preserve"> in orientation </w:t>
      </w:r>
      <w:r w:rsidRPr="00275C49">
        <w:rPr>
          <w:rStyle w:val="StyleUnderline"/>
          <w:highlight w:val="yellow"/>
        </w:rPr>
        <w:t>and explicitly opposed by capital’s constitution, the only way</w:t>
      </w:r>
      <w:r w:rsidRPr="00275C49">
        <w:rPr>
          <w:rStyle w:val="StyleUnderline"/>
        </w:rPr>
        <w:t xml:space="preserve"> meaningfully </w:t>
      </w:r>
      <w:r w:rsidRPr="00275C49">
        <w:rPr>
          <w:rStyle w:val="StyleUnderline"/>
          <w:highlight w:val="yellow"/>
        </w:rPr>
        <w:t xml:space="preserve">to advance it is to </w:t>
      </w:r>
      <w:r w:rsidRPr="00275C49">
        <w:rPr>
          <w:rStyle w:val="Emphasis"/>
          <w:highlight w:val="yellow"/>
        </w:rPr>
        <w:t>take constitutional law seriously</w:t>
      </w:r>
      <w:r w:rsidRPr="00275C49">
        <w:rPr>
          <w:rStyle w:val="StyleUnderline"/>
        </w:rPr>
        <w:t xml:space="preserve">—both </w:t>
      </w:r>
      <w:r w:rsidRPr="00275C49">
        <w:rPr>
          <w:rStyle w:val="StyleUnderline"/>
          <w:highlight w:val="yellow"/>
        </w:rPr>
        <w:t xml:space="preserve">in and outside the courts. Labor’s vision cannot be achieved by </w:t>
      </w:r>
      <w:r w:rsidRPr="00275C49">
        <w:rPr>
          <w:rStyle w:val="Emphasis"/>
          <w:highlight w:val="yellow"/>
        </w:rPr>
        <w:t>ceding this terrain to capital</w:t>
      </w:r>
      <w:r w:rsidRPr="00275C49">
        <w:rPr>
          <w:sz w:val="16"/>
        </w:rPr>
        <w:t xml:space="preserve">, even if it also must be fought in other fora. </w:t>
      </w:r>
      <w:r w:rsidRPr="00275C49">
        <w:rPr>
          <w:rStyle w:val="StyleUnderline"/>
        </w:rPr>
        <w:t>Those who urge abandoning constitutional law have both a too-limited conception of constitutionalism and a too-limited horizon for reform.</w:t>
      </w:r>
    </w:p>
    <w:p w14:paraId="2A0F5617" w14:textId="77777777" w:rsidR="00512C2A" w:rsidRPr="00275C49" w:rsidRDefault="00512C2A" w:rsidP="00512C2A">
      <w:pPr>
        <w:pStyle w:val="Heading4"/>
        <w:rPr>
          <w:rFonts w:cs="Times New Roman"/>
        </w:rPr>
      </w:pPr>
      <w:r w:rsidRPr="00275C49">
        <w:rPr>
          <w:rFonts w:cs="Times New Roman"/>
        </w:rPr>
        <w:t xml:space="preserve">B. </w:t>
      </w:r>
      <w:r w:rsidRPr="00275C49">
        <w:rPr>
          <w:rFonts w:cs="Times New Roman"/>
          <w:u w:val="single"/>
        </w:rPr>
        <w:t>Agenda setting</w:t>
      </w:r>
      <w:r w:rsidRPr="00275C49">
        <w:rPr>
          <w:rFonts w:cs="Times New Roman"/>
        </w:rPr>
        <w:t xml:space="preserve">—states limit the convention to a </w:t>
      </w:r>
      <w:r w:rsidRPr="00275C49">
        <w:rPr>
          <w:rFonts w:cs="Times New Roman"/>
          <w:u w:val="single"/>
        </w:rPr>
        <w:t>single issue</w:t>
      </w:r>
    </w:p>
    <w:p w14:paraId="296685A0" w14:textId="77777777" w:rsidR="00512C2A" w:rsidRPr="00275C49" w:rsidRDefault="00512C2A" w:rsidP="00512C2A">
      <w:r w:rsidRPr="00275C49">
        <w:rPr>
          <w:rStyle w:val="Style13ptBold"/>
        </w:rPr>
        <w:t>O’Sullivan 19</w:t>
      </w:r>
      <w:r w:rsidRPr="00275C49">
        <w:t xml:space="preserve"> (Damian – JD Candidate at the University of Pennsylvania, “STRUCTURAL ANALYSIS OF ARTICLE V: THE CONSTITUTIONALITY OF A LIMITED CONVENTION TO PROPOSE AMENDMENTS,” p. 312-313, Volume 22 </w:t>
      </w:r>
      <w:r w:rsidRPr="00275C49">
        <w:rPr>
          <w:i/>
          <w:iCs/>
        </w:rPr>
        <w:t>University of Pennsylvania Journal of Constitutional Law</w:t>
      </w:r>
      <w:r w:rsidRPr="00275C49">
        <w:t>, https://scholarship.law.upenn.edu/cgi/viewcontent.cgi?article=1707&amp;context=jcl)</w:t>
      </w:r>
    </w:p>
    <w:p w14:paraId="5D2119B9" w14:textId="77777777" w:rsidR="00512C2A" w:rsidRPr="00275C49" w:rsidRDefault="00512C2A" w:rsidP="00512C2A">
      <w:pPr>
        <w:rPr>
          <w:sz w:val="16"/>
        </w:rPr>
      </w:pPr>
      <w:r w:rsidRPr="00275C49">
        <w:rPr>
          <w:rStyle w:val="StyleUnderline"/>
          <w:highlight w:val="yellow"/>
        </w:rPr>
        <w:t>Calls for</w:t>
      </w:r>
      <w:r w:rsidRPr="00275C49">
        <w:rPr>
          <w:rStyle w:val="StyleUnderline"/>
        </w:rPr>
        <w:t xml:space="preserve"> an </w:t>
      </w:r>
      <w:r w:rsidRPr="00275C49">
        <w:rPr>
          <w:rStyle w:val="StyleUnderline"/>
          <w:highlight w:val="yellow"/>
        </w:rPr>
        <w:t>Article V convention</w:t>
      </w:r>
      <w:r w:rsidRPr="00275C49">
        <w:rPr>
          <w:rStyle w:val="StyleUnderline"/>
        </w:rPr>
        <w:t xml:space="preserve"> of the states </w:t>
      </w:r>
      <w:r w:rsidRPr="00275C49">
        <w:rPr>
          <w:rStyle w:val="StyleUnderline"/>
          <w:highlight w:val="yellow"/>
        </w:rPr>
        <w:t>are met by</w:t>
      </w:r>
      <w:r w:rsidRPr="00275C49">
        <w:rPr>
          <w:rStyle w:val="StyleUnderline"/>
        </w:rPr>
        <w:t xml:space="preserve"> detractors with</w:t>
      </w:r>
      <w:r w:rsidRPr="00275C49">
        <w:rPr>
          <w:sz w:val="16"/>
        </w:rPr>
        <w:t xml:space="preserve"> grave </w:t>
      </w:r>
      <w:r w:rsidRPr="00275C49">
        <w:rPr>
          <w:rStyle w:val="StyleUnderline"/>
          <w:highlight w:val="yellow"/>
        </w:rPr>
        <w:t>concern about</w:t>
      </w:r>
      <w:r w:rsidRPr="00275C49">
        <w:rPr>
          <w:rStyle w:val="StyleUnderline"/>
        </w:rPr>
        <w:t xml:space="preserve"> the prospect of a </w:t>
      </w:r>
      <w:r w:rsidRPr="00275C49">
        <w:rPr>
          <w:rStyle w:val="StyleUnderline"/>
          <w:highlight w:val="yellow"/>
        </w:rPr>
        <w:t>runaway convention</w:t>
      </w:r>
      <w:r w:rsidRPr="00275C49">
        <w:rPr>
          <w:rStyle w:val="StyleUnderline"/>
        </w:rPr>
        <w:t>.</w:t>
      </w:r>
      <w:r w:rsidRPr="00275C49">
        <w:rPr>
          <w:sz w:val="16"/>
        </w:rPr>
        <w:t xml:space="preserve"> </w:t>
      </w:r>
      <w:r w:rsidRPr="00275C49">
        <w:rPr>
          <w:rStyle w:val="StyleUnderline"/>
        </w:rPr>
        <w:t xml:space="preserve">The </w:t>
      </w:r>
      <w:r w:rsidRPr="00275C49">
        <w:rPr>
          <w:rStyle w:val="Emphasis"/>
        </w:rPr>
        <w:t>separation</w:t>
      </w:r>
      <w:r w:rsidRPr="00275C49">
        <w:rPr>
          <w:rStyle w:val="StyleUnderline"/>
        </w:rPr>
        <w:t xml:space="preserve"> between the conventions where amendments are proposed versus the subsequent ratification process guards against such an issue.</w:t>
      </w:r>
      <w:r w:rsidRPr="00275C49">
        <w:rPr>
          <w:sz w:val="16"/>
        </w:rPr>
        <w:t xml:space="preserve"> </w:t>
      </w:r>
      <w:r w:rsidRPr="00275C49">
        <w:rPr>
          <w:rStyle w:val="Emphasis"/>
          <w:highlight w:val="yellow"/>
        </w:rPr>
        <w:t>Calling a limited convention</w:t>
      </w:r>
      <w:r w:rsidRPr="00275C49">
        <w:rPr>
          <w:rStyle w:val="StyleUnderline"/>
        </w:rPr>
        <w:t xml:space="preserve">, geared </w:t>
      </w:r>
      <w:r w:rsidRPr="00275C49">
        <w:rPr>
          <w:rStyle w:val="StyleUnderline"/>
          <w:highlight w:val="yellow"/>
        </w:rPr>
        <w:t xml:space="preserve">to </w:t>
      </w:r>
      <w:r w:rsidRPr="00275C49">
        <w:rPr>
          <w:rStyle w:val="Emphasis"/>
          <w:highlight w:val="yellow"/>
        </w:rPr>
        <w:t>propose amendments with regard to a specific issue</w:t>
      </w:r>
      <w:r w:rsidRPr="00275C49">
        <w:rPr>
          <w:sz w:val="16"/>
        </w:rPr>
        <w:t xml:space="preserve">, such as congressional term limits, </w:t>
      </w:r>
      <w:r w:rsidRPr="00275C49">
        <w:rPr>
          <w:rStyle w:val="StyleUnderline"/>
        </w:rPr>
        <w:t xml:space="preserve">radically </w:t>
      </w:r>
      <w:r w:rsidRPr="00275C49">
        <w:rPr>
          <w:rStyle w:val="StyleUnderline"/>
          <w:highlight w:val="yellow"/>
        </w:rPr>
        <w:t>diminishes any such concern.</w:t>
      </w:r>
      <w:r w:rsidRPr="00275C49">
        <w:rPr>
          <w:sz w:val="16"/>
        </w:rPr>
        <w:t xml:space="preserve"> Opponents often resort to the claim that Article V prohibits limited conventions to present an Article V convention as inherently dangerous. However, </w:t>
      </w:r>
      <w:r w:rsidRPr="00275C49">
        <w:rPr>
          <w:rStyle w:val="StyleUnderline"/>
        </w:rPr>
        <w:t>an examination of the text, history, and structure of Article V reveals that a convention need not be plenary to be constitutional under Article V.</w:t>
      </w:r>
      <w:r w:rsidRPr="00275C49">
        <w:rPr>
          <w:sz w:val="16"/>
        </w:rPr>
        <w:t xml:space="preserve"> This reading fits with the dual concerns of the Framers of fearing an additional full-blown constitutional convention on one hand, and ensuring the provision of a viable mechanism for permitting the states to amend the Constitution on the other. </w:t>
      </w:r>
      <w:r w:rsidRPr="00275C49">
        <w:rPr>
          <w:rStyle w:val="StyleUnderline"/>
        </w:rPr>
        <w:t xml:space="preserve">The </w:t>
      </w:r>
      <w:r w:rsidRPr="00275C49">
        <w:rPr>
          <w:rStyle w:val="StyleUnderline"/>
          <w:highlight w:val="yellow"/>
        </w:rPr>
        <w:t xml:space="preserve">role of the states in proposing amendments </w:t>
      </w:r>
      <w:r w:rsidRPr="00275C49">
        <w:rPr>
          <w:rStyle w:val="Emphasis"/>
          <w:highlight w:val="yellow"/>
        </w:rPr>
        <w:t>prevents congressional self-dealing</w:t>
      </w:r>
      <w:r w:rsidRPr="00275C49">
        <w:rPr>
          <w:rStyle w:val="StyleUnderline"/>
        </w:rPr>
        <w:t xml:space="preserve"> from stifling proposals that would limit congressional power irrespective of the merit of those amendments. The consistent flow of applications from state legislatures for the purpose of calling </w:t>
      </w:r>
      <w:r w:rsidRPr="00275C49">
        <w:rPr>
          <w:rStyle w:val="StyleUnderline"/>
          <w:highlight w:val="yellow"/>
        </w:rPr>
        <w:t>a limited convention of the states is</w:t>
      </w:r>
      <w:r w:rsidRPr="00275C49">
        <w:rPr>
          <w:rStyle w:val="StyleUnderline"/>
        </w:rPr>
        <w:t xml:space="preserve"> both </w:t>
      </w:r>
      <w:r w:rsidRPr="00275C49">
        <w:rPr>
          <w:rStyle w:val="Emphasis"/>
          <w:highlight w:val="yellow"/>
        </w:rPr>
        <w:t>constitutional under Article V</w:t>
      </w:r>
      <w:r w:rsidRPr="00275C49">
        <w:rPr>
          <w:rStyle w:val="StyleUnderline"/>
        </w:rPr>
        <w:t xml:space="preserve"> and well-suited to vindicate the federalist character embedded in Article V.</w:t>
      </w:r>
      <w:r w:rsidRPr="00275C49">
        <w:rPr>
          <w:sz w:val="16"/>
        </w:rPr>
        <w:t xml:space="preserve"> </w:t>
      </w:r>
    </w:p>
    <w:p w14:paraId="28E4F13D" w14:textId="43D4CA69" w:rsidR="00512C2A" w:rsidRDefault="00512C2A" w:rsidP="00512C2A">
      <w:pPr>
        <w:pStyle w:val="Heading3"/>
      </w:pPr>
      <w:r>
        <w:t>Case</w:t>
      </w:r>
    </w:p>
    <w:p w14:paraId="2A83D190" w14:textId="77777777" w:rsidR="00512C2A" w:rsidRDefault="00512C2A" w:rsidP="00512C2A">
      <w:pPr>
        <w:pStyle w:val="Heading4"/>
      </w:pPr>
      <w:bookmarkStart w:id="0" w:name="_Hlk208157163"/>
      <w:r>
        <w:t>Status quo populism is necessary to create future (good) populist reforms</w:t>
      </w:r>
    </w:p>
    <w:p w14:paraId="1E0B5A2E" w14:textId="77777777" w:rsidR="00512C2A" w:rsidRPr="003B574E" w:rsidRDefault="00512C2A" w:rsidP="00512C2A">
      <w:r>
        <w:t xml:space="preserve">Daron </w:t>
      </w:r>
      <w:r w:rsidRPr="003B574E">
        <w:rPr>
          <w:rStyle w:val="Style13ptBold"/>
        </w:rPr>
        <w:t>Acemoglu</w:t>
      </w:r>
      <w:r>
        <w:t xml:space="preserve">, James A. </w:t>
      </w:r>
      <w:r w:rsidRPr="003B574E">
        <w:rPr>
          <w:rStyle w:val="Style13ptBold"/>
        </w:rPr>
        <w:t>Robinson</w:t>
      </w:r>
      <w:r>
        <w:rPr>
          <w:rStyle w:val="Style13ptBold"/>
        </w:rPr>
        <w:t xml:space="preserve"> 19</w:t>
      </w:r>
      <w:r>
        <w:t xml:space="preserve">, Daron Acemoglu is an economics professor at the Massachusetts Institute of Technology., 10-19-2019, "The Upside of Populism", Foreign Policy, </w:t>
      </w:r>
      <w:hyperlink r:id="rId7" w:history="1">
        <w:r w:rsidRPr="00C50A49">
          <w:rPr>
            <w:rStyle w:val="Hyperlink"/>
          </w:rPr>
          <w:t>https://foreignpolicy.com/2019/10/19/populism-us-democracy-trump/</w:t>
        </w:r>
      </w:hyperlink>
      <w:r>
        <w:t xml:space="preserve"> lp</w:t>
      </w:r>
    </w:p>
    <w:p w14:paraId="348F5A86" w14:textId="77777777" w:rsidR="00512C2A" w:rsidRPr="009C371D" w:rsidRDefault="00512C2A" w:rsidP="00512C2A">
      <w:pPr>
        <w:rPr>
          <w:sz w:val="14"/>
        </w:rPr>
      </w:pPr>
      <w:r w:rsidRPr="009C371D">
        <w:rPr>
          <w:sz w:val="14"/>
        </w:rPr>
        <w:t xml:space="preserve">Picture an era of rapid technological change, economic growth, and </w:t>
      </w:r>
      <w:r w:rsidRPr="004A2D10">
        <w:rPr>
          <w:rStyle w:val="StyleUnderline"/>
          <w:highlight w:val="cyan"/>
        </w:rPr>
        <w:t>globalization</w:t>
      </w:r>
      <w:r w:rsidRPr="009D414E">
        <w:rPr>
          <w:rStyle w:val="StyleUnderline"/>
        </w:rPr>
        <w:t xml:space="preserve"> that </w:t>
      </w:r>
      <w:r w:rsidRPr="004A2D10">
        <w:rPr>
          <w:rStyle w:val="StyleUnderline"/>
          <w:highlight w:val="cyan"/>
        </w:rPr>
        <w:t>benefits only some</w:t>
      </w:r>
      <w:r w:rsidRPr="009D414E">
        <w:rPr>
          <w:rStyle w:val="StyleUnderline"/>
        </w:rPr>
        <w:t>. With inequality mounting, social anxiety is high. A</w:t>
      </w:r>
      <w:r w:rsidRPr="009C371D">
        <w:rPr>
          <w:sz w:val="14"/>
        </w:rPr>
        <w:t xml:space="preserve"> </w:t>
      </w:r>
      <w:r w:rsidRPr="009D414E">
        <w:rPr>
          <w:rStyle w:val="StyleUnderline"/>
        </w:rPr>
        <w:t>severe recession starting with a financial panic spreads to the whole economy</w:t>
      </w:r>
      <w:r w:rsidRPr="009C371D">
        <w:rPr>
          <w:sz w:val="14"/>
        </w:rPr>
        <w:t>. A movement blaming immigrants and pining for a return to an old, idyllic age gathers steam. Trust in institutions is decimated, and the leaders of the new movement blame politicians for scheming against common people. “From the same prolific womb of governmental injustice,” a new party says, “we breed the two great classes—tramps and millionaires.” The scene is set for a combustible mix of social resentment and economic discontent that could bring down the country’s institutional edifice.</w:t>
      </w:r>
    </w:p>
    <w:p w14:paraId="7A9088EA" w14:textId="77777777" w:rsidR="00512C2A" w:rsidRPr="009C371D" w:rsidRDefault="00512C2A" w:rsidP="00512C2A">
      <w:pPr>
        <w:rPr>
          <w:sz w:val="14"/>
        </w:rPr>
      </w:pPr>
      <w:r w:rsidRPr="009C371D">
        <w:rPr>
          <w:sz w:val="14"/>
        </w:rPr>
        <w:t>We are describing the United States, of course, just not in the 2010s. In the 1890s, the scheming elites were the railway, steel, petroleum, and finance tycoons—the “robber barons,” who had enriched themselves partly thanks to their political connections. The financial crisis is not that of 2007-2008 but the panic of 1893. The political betrayal is not by lobbyists and super PACs but the “treason of the Senate,” as a series of articles in Cosmopolitan magazine called it, which is controlled by the robber barons. Anti-immigrant rhetoric isn’t coming from the Republican establishment but from the People’s Party, a left-wing populist outfit whose Omaha Platform of 1892 fretted about tramps and millionaires and condemned “the fallacy of protecting American labor under the present system, which opens our ports to the pauper and criminal classes of the world and crowds out our wage-earners.”</w:t>
      </w:r>
    </w:p>
    <w:p w14:paraId="15E168BB" w14:textId="77777777" w:rsidR="00512C2A" w:rsidRPr="009C371D" w:rsidRDefault="00512C2A" w:rsidP="00512C2A">
      <w:pPr>
        <w:rPr>
          <w:sz w:val="14"/>
        </w:rPr>
      </w:pPr>
      <w:r w:rsidRPr="009D414E">
        <w:rPr>
          <w:rStyle w:val="StyleUnderline"/>
        </w:rPr>
        <w:t xml:space="preserve">Many feared that these grievances and the social movements they fueled would upend U.S. democracy and liberty. But something quite different happened. As it turned out, </w:t>
      </w:r>
      <w:r w:rsidRPr="004A2D10">
        <w:rPr>
          <w:rStyle w:val="Emphasis"/>
          <w:highlight w:val="cyan"/>
        </w:rPr>
        <w:t>populism</w:t>
      </w:r>
      <w:r w:rsidRPr="009D414E">
        <w:rPr>
          <w:rStyle w:val="Emphasis"/>
        </w:rPr>
        <w:t xml:space="preserve">, rather than paving the way to institutional collapse, </w:t>
      </w:r>
      <w:r w:rsidRPr="004A2D10">
        <w:rPr>
          <w:rStyle w:val="Emphasis"/>
          <w:highlight w:val="cyan"/>
        </w:rPr>
        <w:t>had an upside</w:t>
      </w:r>
      <w:r w:rsidRPr="009D414E">
        <w:rPr>
          <w:rStyle w:val="StyleUnderline"/>
        </w:rPr>
        <w:t>.</w:t>
      </w:r>
      <w:r w:rsidRPr="009C371D">
        <w:rPr>
          <w:sz w:val="14"/>
        </w:rPr>
        <w:t xml:space="preserve"> </w:t>
      </w:r>
      <w:r w:rsidRPr="009D414E">
        <w:rPr>
          <w:rStyle w:val="StyleUnderline"/>
        </w:rPr>
        <w:t xml:space="preserve">As a broad-based </w:t>
      </w:r>
      <w:r>
        <w:rPr>
          <w:rStyle w:val="StyleUnderline"/>
        </w:rPr>
        <w:t xml:space="preserve">reaction </w:t>
      </w:r>
      <w:r w:rsidRPr="009D414E">
        <w:rPr>
          <w:rStyle w:val="StyleUnderline"/>
        </w:rPr>
        <w:t>n to mounting economic and political inequalities</w:t>
      </w:r>
      <w:r w:rsidRPr="004A2D10">
        <w:rPr>
          <w:rStyle w:val="StyleUnderline"/>
          <w:highlight w:val="cyan"/>
        </w:rPr>
        <w:t>, it was helpful</w:t>
      </w:r>
      <w:r w:rsidRPr="009D414E">
        <w:rPr>
          <w:rStyle w:val="StyleUnderline"/>
        </w:rPr>
        <w:t xml:space="preserve">—perhaps </w:t>
      </w:r>
      <w:r w:rsidRPr="004A2D10">
        <w:rPr>
          <w:rStyle w:val="StyleUnderline"/>
          <w:highlight w:val="cyan"/>
        </w:rPr>
        <w:t>even necessary</w:t>
      </w:r>
      <w:r w:rsidRPr="009D414E">
        <w:rPr>
          <w:rStyle w:val="StyleUnderline"/>
        </w:rPr>
        <w:t>—</w:t>
      </w:r>
      <w:r w:rsidRPr="004A2D10">
        <w:rPr>
          <w:rStyle w:val="StyleUnderline"/>
          <w:highlight w:val="cyan"/>
        </w:rPr>
        <w:t>for setting the country</w:t>
      </w:r>
      <w:r w:rsidRPr="009D414E">
        <w:rPr>
          <w:rStyle w:val="StyleUnderline"/>
        </w:rPr>
        <w:t xml:space="preserve"> back </w:t>
      </w:r>
      <w:r w:rsidRPr="004A2D10">
        <w:rPr>
          <w:rStyle w:val="StyleUnderline"/>
          <w:highlight w:val="cyan"/>
        </w:rPr>
        <w:t>on a</w:t>
      </w:r>
      <w:r w:rsidRPr="009D414E">
        <w:rPr>
          <w:rStyle w:val="StyleUnderline"/>
        </w:rPr>
        <w:t xml:space="preserve"> more </w:t>
      </w:r>
      <w:r w:rsidRPr="004A2D10">
        <w:rPr>
          <w:rStyle w:val="StyleUnderline"/>
          <w:highlight w:val="cyan"/>
        </w:rPr>
        <w:t>sustainable course</w:t>
      </w:r>
      <w:r w:rsidRPr="004A2D10">
        <w:rPr>
          <w:sz w:val="14"/>
          <w:highlight w:val="cyan"/>
        </w:rPr>
        <w:t>.</w:t>
      </w:r>
      <w:r w:rsidRPr="009C371D">
        <w:rPr>
          <w:sz w:val="14"/>
        </w:rPr>
        <w:t xml:space="preserve"> </w:t>
      </w:r>
      <w:r w:rsidRPr="009D414E">
        <w:rPr>
          <w:rStyle w:val="Emphasis"/>
        </w:rPr>
        <w:t xml:space="preserve">The </w:t>
      </w:r>
      <w:r w:rsidRPr="004A2D10">
        <w:rPr>
          <w:rStyle w:val="Emphasis"/>
          <w:highlight w:val="cyan"/>
        </w:rPr>
        <w:t>same might be true today</w:t>
      </w:r>
      <w:r w:rsidRPr="009C371D">
        <w:rPr>
          <w:sz w:val="14"/>
        </w:rPr>
        <w:t>.</w:t>
      </w:r>
    </w:p>
    <w:p w14:paraId="037B7AD2" w14:textId="77777777" w:rsidR="00512C2A" w:rsidRPr="009C371D" w:rsidRDefault="00512C2A" w:rsidP="00512C2A">
      <w:pPr>
        <w:rPr>
          <w:sz w:val="14"/>
        </w:rPr>
      </w:pPr>
      <w:r w:rsidRPr="009C371D">
        <w:rPr>
          <w:sz w:val="14"/>
        </w:rPr>
        <w:t>Back in the 1800s, the People’s Party gradually declined and merged with the urban middle classes under the umbrella of the progressive movement. Although the progressives had their own share of anti-immigrant activists, religious bigots, racists, and even eugenicists among them, the movement managed to build a broad coalition and articulate demands not just for dismantling existing institutions but also for building new ones. So broad was the coalition that it even managed to win over some Republicans and shift the agenda of that party toward trustbusting and other political reforms.</w:t>
      </w:r>
    </w:p>
    <w:p w14:paraId="33237633" w14:textId="77777777" w:rsidR="00512C2A" w:rsidRPr="009C371D" w:rsidRDefault="00512C2A" w:rsidP="00512C2A">
      <w:pPr>
        <w:rPr>
          <w:sz w:val="14"/>
        </w:rPr>
      </w:pPr>
      <w:r w:rsidRPr="009C371D">
        <w:rPr>
          <w:sz w:val="14"/>
        </w:rPr>
        <w:t xml:space="preserve">And so, </w:t>
      </w:r>
      <w:r w:rsidRPr="004A2D10">
        <w:rPr>
          <w:rStyle w:val="StyleUnderline"/>
          <w:highlight w:val="cyan"/>
        </w:rPr>
        <w:t>progressive Presidents</w:t>
      </w:r>
      <w:r w:rsidRPr="009D414E">
        <w:rPr>
          <w:rStyle w:val="StyleUnderline"/>
        </w:rPr>
        <w:t xml:space="preserve"> Theodore Roosevelt, William Howard Taft, and Woodrow Wilson were able to </w:t>
      </w:r>
      <w:r w:rsidRPr="004A2D10">
        <w:rPr>
          <w:rStyle w:val="StyleUnderline"/>
          <w:highlight w:val="cyan"/>
        </w:rPr>
        <w:t>rejuvenate U.S. democracy</w:t>
      </w:r>
      <w:r w:rsidRPr="009D414E">
        <w:rPr>
          <w:rStyle w:val="StyleUnderline"/>
        </w:rPr>
        <w:t xml:space="preserve"> and liberty </w:t>
      </w:r>
      <w:r w:rsidRPr="004A2D10">
        <w:rPr>
          <w:rStyle w:val="StyleUnderline"/>
          <w:highlight w:val="cyan"/>
        </w:rPr>
        <w:t>by reforming political and</w:t>
      </w:r>
      <w:r w:rsidRPr="009D414E">
        <w:rPr>
          <w:rStyle w:val="StyleUnderline"/>
        </w:rPr>
        <w:t xml:space="preserve"> </w:t>
      </w:r>
      <w:r w:rsidRPr="004A2D10">
        <w:rPr>
          <w:rStyle w:val="StyleUnderline"/>
          <w:highlight w:val="cyan"/>
        </w:rPr>
        <w:t>economic institutions</w:t>
      </w:r>
      <w:r w:rsidRPr="009D414E">
        <w:rPr>
          <w:rStyle w:val="StyleUnderline"/>
        </w:rPr>
        <w:t xml:space="preserve"> rather than tearing them down</w:t>
      </w:r>
      <w:r w:rsidRPr="009C371D">
        <w:rPr>
          <w:sz w:val="14"/>
        </w:rPr>
        <w:t>. Senators started being directly elected, undercutting the ability of wealthy tycoons to control the political process as blatantly as before. In 1913, progressives beat an obstructive Supreme Court and ratified the 16th Amendment, which introduced a federal income tax—something progressives believed would help redistribute income away from the wealthiest. All of these goals had been part of the Omaha Platform, and these reforms made the country stronger and spread prosperity much more broadly than it had been during the Gilded Age.</w:t>
      </w:r>
    </w:p>
    <w:p w14:paraId="727A46EF" w14:textId="77777777" w:rsidR="00512C2A" w:rsidRPr="009C371D" w:rsidRDefault="00512C2A" w:rsidP="00512C2A">
      <w:pPr>
        <w:rPr>
          <w:sz w:val="14"/>
        </w:rPr>
      </w:pPr>
      <w:r w:rsidRPr="009C371D">
        <w:rPr>
          <w:sz w:val="14"/>
        </w:rPr>
        <w:t>To achieve its objectives, progressivism had to compromise to build a big enough coalition to reform the system. It embraced racist Jim Crow practices in the South and advocated imperialism on the world stage. Progressivism made life better for most Americans, but it restricted whom it counted as full citizens. African Americans were largely left out, and the country became much less welcoming to immigrants.</w:t>
      </w:r>
    </w:p>
    <w:p w14:paraId="580038CE" w14:textId="77777777" w:rsidR="00512C2A" w:rsidRPr="009D414E" w:rsidRDefault="00512C2A" w:rsidP="00512C2A">
      <w:pPr>
        <w:rPr>
          <w:rStyle w:val="StyleUnderline"/>
        </w:rPr>
      </w:pPr>
      <w:r w:rsidRPr="009C371D">
        <w:rPr>
          <w:sz w:val="14"/>
        </w:rPr>
        <w:t xml:space="preserve">The struggles of the progressive era and today are not unusual. </w:t>
      </w:r>
      <w:r w:rsidRPr="004A2D10">
        <w:rPr>
          <w:rStyle w:val="StyleUnderline"/>
        </w:rPr>
        <w:t>Democracy</w:t>
      </w:r>
      <w:r w:rsidRPr="009D414E">
        <w:rPr>
          <w:rStyle w:val="StyleUnderline"/>
        </w:rPr>
        <w:t xml:space="preserve"> and liberty don’t emerge or survive easily. When they do, it is through a constant conflict between different interests and social forces.</w:t>
      </w:r>
    </w:p>
    <w:p w14:paraId="1B902BF4" w14:textId="77777777" w:rsidR="00512C2A" w:rsidRPr="009C371D" w:rsidRDefault="00512C2A" w:rsidP="00512C2A">
      <w:pPr>
        <w:rPr>
          <w:sz w:val="14"/>
        </w:rPr>
      </w:pPr>
      <w:r w:rsidRPr="009C371D">
        <w:rPr>
          <w:sz w:val="14"/>
        </w:rPr>
        <w:t>Although the particulars differ in each case, on one side of the fight are typically those who are economically, socially, and politically privileged and who control state institutions. Against them are nonelites who do not enjoy such special privileges and don’t have access to the same resources. Liberty doesn’t result when one group wins this tussle. On the contrary, whenever one side becomes too strong, it spells the extinction of liberty.</w:t>
      </w:r>
    </w:p>
    <w:p w14:paraId="04F2DF73" w14:textId="77777777" w:rsidR="00512C2A" w:rsidRPr="009C371D" w:rsidRDefault="00512C2A" w:rsidP="00512C2A">
      <w:pPr>
        <w:rPr>
          <w:sz w:val="14"/>
        </w:rPr>
      </w:pPr>
      <w:r w:rsidRPr="009C371D">
        <w:rPr>
          <w:sz w:val="14"/>
        </w:rPr>
        <w:t>For example, when the state and elites become too powerful, it paves the way to a kind of despotism that silences or coerces the others to go along with it (think China). But nonelites can mobilize, contest power, and fight back too—not just with their numbers but also with their norms and sometimes organizations. When they become too powerful, the result is not liberty but the disabling of the state. As they disobey and dismantle state institutions, those institutions atrophy, laws become ineffective, liberty gets eroded, and the key functions of government fall by the wayside (think Mexico today, where President Andrés Manuel López Obrador was swept to power by a populist wave and is working to personalize power, increase presidential discretion, and weaken institutions).</w:t>
      </w:r>
    </w:p>
    <w:p w14:paraId="7472EDE8" w14:textId="77777777" w:rsidR="00512C2A" w:rsidRPr="009C371D" w:rsidRDefault="00512C2A" w:rsidP="00512C2A">
      <w:pPr>
        <w:rPr>
          <w:sz w:val="14"/>
        </w:rPr>
      </w:pPr>
      <w:r w:rsidRPr="009C371D">
        <w:rPr>
          <w:sz w:val="14"/>
        </w:rPr>
        <w:t>Squeezed between the despotic state and the impaired one, however, we find a narrow corridor, a small path on which liberty can rise.</w:t>
      </w:r>
    </w:p>
    <w:p w14:paraId="781DC0C8" w14:textId="77777777" w:rsidR="00512C2A" w:rsidRPr="009C371D" w:rsidRDefault="00512C2A" w:rsidP="00512C2A">
      <w:pPr>
        <w:rPr>
          <w:sz w:val="14"/>
        </w:rPr>
      </w:pPr>
      <w:r w:rsidRPr="009C371D">
        <w:rPr>
          <w:sz w:val="14"/>
        </w:rPr>
        <w:t>It is a corridor because life there is never stationary. The struggle between state and society is constant. Sometimes the elites will further enrich themselves, and state institutions will become more domineering, requiring society to become more assertive. Sometimes state institutions will decay as nonelites push too hard, and elites and nonelites will have to work together for their rebuilding. In the best-case scenario, when society believes that it can rein in state institutions if necessary, it becomes willing to trust them and let them do more to regulate the economy, provide public services, and enact and enforce more effective laws. But the corridor is narrow because this balance is precarious.</w:t>
      </w:r>
    </w:p>
    <w:p w14:paraId="2879C141" w14:textId="77777777" w:rsidR="00512C2A" w:rsidRPr="009C371D" w:rsidRDefault="00512C2A" w:rsidP="00512C2A">
      <w:pPr>
        <w:rPr>
          <w:sz w:val="14"/>
        </w:rPr>
      </w:pPr>
      <w:r w:rsidRPr="009C371D">
        <w:rPr>
          <w:sz w:val="14"/>
        </w:rPr>
        <w:t>What threatened U.S. democracy and liberty during the Gilded Age were conflicts, grievances, and mistrust between elites and society. Elites became more and more adept at using the law and state institutions for their own benefit (reportedly in the words of one of the more notorious ones, Cornelius Vanderbilt, “What do I care about the law? Hain’t I got the power?”). And as society’s grievances built up, populists decided to fight back. They might have taken a torch to the whole system, but they didn’t have to. Because the progressive movement was so large and incorporated elements from the two major parties, it could instead work to strengthen existing institutions with new laws and legislations to claw power back from the likes of Vanderbilt.</w:t>
      </w:r>
    </w:p>
    <w:p w14:paraId="61F7932F" w14:textId="77777777" w:rsidR="00512C2A" w:rsidRPr="009D414E" w:rsidRDefault="00512C2A" w:rsidP="00512C2A">
      <w:pPr>
        <w:rPr>
          <w:rStyle w:val="StyleUnderline"/>
        </w:rPr>
      </w:pPr>
      <w:r w:rsidRPr="009C371D">
        <w:rPr>
          <w:sz w:val="14"/>
        </w:rPr>
        <w:t xml:space="preserve">The same fault lines are visible today. </w:t>
      </w:r>
      <w:r w:rsidRPr="004A2D10">
        <w:rPr>
          <w:rStyle w:val="StyleUnderline"/>
          <w:highlight w:val="cyan"/>
        </w:rPr>
        <w:t>Inequality has skyrocketed</w:t>
      </w:r>
      <w:r w:rsidRPr="009D414E">
        <w:rPr>
          <w:rStyle w:val="StyleUnderline"/>
        </w:rPr>
        <w:t xml:space="preserve"> over the last three decades. A familiar statistic summarizes the trend: The richest 1 percent of Americans, who used to receive around 9 percent of national income in the 1970s, now capture more than 22 percent of it</w:t>
      </w:r>
      <w:r w:rsidRPr="009C371D">
        <w:rPr>
          <w:sz w:val="14"/>
        </w:rPr>
        <w:t xml:space="preserve">. Just like during the Gilded Age, this inequality is partly a consequence of technological changes and globalization. </w:t>
      </w:r>
      <w:r w:rsidRPr="009D414E">
        <w:rPr>
          <w:rStyle w:val="StyleUnderline"/>
        </w:rPr>
        <w:t>New technologies have automated work previously performed by low- and middle-skilled workers, damaging both their employment prospects and earnings growth</w:t>
      </w:r>
      <w:r w:rsidRPr="009C371D">
        <w:rPr>
          <w:sz w:val="14"/>
        </w:rPr>
        <w:t xml:space="preserve">. </w:t>
      </w:r>
      <w:r w:rsidRPr="004A2D10">
        <w:rPr>
          <w:rStyle w:val="StyleUnderline"/>
          <w:highlight w:val="cyan"/>
        </w:rPr>
        <w:t>Globalization</w:t>
      </w:r>
      <w:r w:rsidRPr="009D414E">
        <w:rPr>
          <w:rStyle w:val="StyleUnderline"/>
        </w:rPr>
        <w:t xml:space="preserve">, by enabling imports from low-wage countries and facilitating the offshoring of tasks previously performed by these workers to other countries, has powerfully </w:t>
      </w:r>
      <w:r w:rsidRPr="004A2D10">
        <w:rPr>
          <w:rStyle w:val="StyleUnderline"/>
          <w:highlight w:val="cyan"/>
        </w:rPr>
        <w:t>contributed to the</w:t>
      </w:r>
      <w:r w:rsidRPr="009D414E">
        <w:rPr>
          <w:rStyle w:val="StyleUnderline"/>
        </w:rPr>
        <w:t xml:space="preserve"> same </w:t>
      </w:r>
      <w:r w:rsidRPr="004A2D10">
        <w:rPr>
          <w:rStyle w:val="StyleUnderline"/>
          <w:highlight w:val="cyan"/>
        </w:rPr>
        <w:t>trends.</w:t>
      </w:r>
    </w:p>
    <w:p w14:paraId="71D6513B" w14:textId="77777777" w:rsidR="00512C2A" w:rsidRPr="009C371D" w:rsidRDefault="00512C2A" w:rsidP="00512C2A">
      <w:pPr>
        <w:rPr>
          <w:sz w:val="14"/>
        </w:rPr>
      </w:pPr>
      <w:r w:rsidRPr="009C371D">
        <w:rPr>
          <w:sz w:val="14"/>
        </w:rPr>
        <w:t>But it’s not just globalization and automation. As in the Gilded Age, people suspect that institutions have turned against them or at the very least have ignored their plight. There is no explaining the enormous riches that financiers made over the last several decades without acknowledging the helping hand of the government and its agencies—think Wall Street.</w:t>
      </w:r>
    </w:p>
    <w:p w14:paraId="45F7387F" w14:textId="77777777" w:rsidR="00512C2A" w:rsidRPr="009C371D" w:rsidRDefault="00512C2A" w:rsidP="00512C2A">
      <w:pPr>
        <w:rPr>
          <w:sz w:val="14"/>
        </w:rPr>
      </w:pPr>
      <w:r w:rsidRPr="009C371D">
        <w:rPr>
          <w:sz w:val="14"/>
        </w:rPr>
        <w:t>The last three decades have not just been a time of economic turmoil. They have also witnessed rapid social change and disorientation. Although many of these social changes have furthered liberty by removing deep-rooted social inequities and discrimination (against African Americans, immigrants, LGBT people, religious minorities, and women), they have also added to the insecurity and resentment of those who have seen the erosion of their privilege.</w:t>
      </w:r>
    </w:p>
    <w:p w14:paraId="383F47EA" w14:textId="77777777" w:rsidR="00512C2A" w:rsidRPr="009C371D" w:rsidRDefault="00512C2A" w:rsidP="00512C2A">
      <w:pPr>
        <w:rPr>
          <w:sz w:val="14"/>
        </w:rPr>
      </w:pPr>
      <w:r w:rsidRPr="009C371D">
        <w:rPr>
          <w:sz w:val="14"/>
        </w:rPr>
        <w:t>The toxic mix is completed by a sweeping collapse of trust in institutions, largely triggered by the financial crisis and its aftermath. Experts, who were empowered by their superior knowledge and claims that they could skillfully manage the economy, were seen to be at first powerless and later highly compromised in their willingness to support bankers while letting regular citizens go under. Another populist surge was nearly inevitable.</w:t>
      </w:r>
    </w:p>
    <w:p w14:paraId="6EB6A56F" w14:textId="77777777" w:rsidR="00512C2A" w:rsidRPr="009C371D" w:rsidRDefault="00512C2A" w:rsidP="00512C2A">
      <w:pPr>
        <w:rPr>
          <w:sz w:val="14"/>
        </w:rPr>
      </w:pPr>
      <w:r w:rsidRPr="004A2D10">
        <w:rPr>
          <w:rStyle w:val="StyleUnderline"/>
          <w:highlight w:val="cyan"/>
        </w:rPr>
        <w:t>Today’s populism</w:t>
      </w:r>
      <w:r w:rsidRPr="009D414E">
        <w:rPr>
          <w:rStyle w:val="StyleUnderline"/>
        </w:rPr>
        <w:t xml:space="preserve">, like its predecessor, has gotten its fair share of bad press coverage. But it, too, </w:t>
      </w:r>
      <w:r w:rsidRPr="004A2D10">
        <w:rPr>
          <w:rStyle w:val="StyleUnderline"/>
          <w:highlight w:val="cyan"/>
        </w:rPr>
        <w:t>could have an upside.</w:t>
      </w:r>
      <w:r w:rsidRPr="009C371D">
        <w:rPr>
          <w:sz w:val="14"/>
        </w:rPr>
        <w:t xml:space="preserve"> </w:t>
      </w:r>
      <w:r w:rsidRPr="004A2D10">
        <w:rPr>
          <w:rStyle w:val="StyleUnderline"/>
          <w:highlight w:val="cyan"/>
        </w:rPr>
        <w:t>The populist instinct</w:t>
      </w:r>
      <w:r w:rsidRPr="009D414E">
        <w:rPr>
          <w:rStyle w:val="StyleUnderline"/>
        </w:rPr>
        <w:t>, even coalescing around such a flawed, opportunistic, and divisive figure as U.S. President Donald Trump</w:t>
      </w:r>
      <w:r w:rsidRPr="004A2D10">
        <w:rPr>
          <w:rStyle w:val="StyleUnderline"/>
          <w:highlight w:val="cyan"/>
        </w:rPr>
        <w:t>, is a legitimate reaction of society to hyperpowered elites and experts</w:t>
      </w:r>
      <w:r w:rsidRPr="009D414E">
        <w:rPr>
          <w:rStyle w:val="StyleUnderline"/>
        </w:rPr>
        <w:t xml:space="preserve">, </w:t>
      </w:r>
      <w:r w:rsidRPr="004A2D10">
        <w:rPr>
          <w:rStyle w:val="StyleUnderline"/>
          <w:highlight w:val="cyan"/>
        </w:rPr>
        <w:t>and</w:t>
      </w:r>
      <w:r w:rsidRPr="009D414E">
        <w:rPr>
          <w:rStyle w:val="StyleUnderline"/>
        </w:rPr>
        <w:t xml:space="preserve"> </w:t>
      </w:r>
      <w:r w:rsidRPr="009D414E">
        <w:rPr>
          <w:rStyle w:val="Emphasis"/>
        </w:rPr>
        <w:t xml:space="preserve">it </w:t>
      </w:r>
      <w:r w:rsidRPr="004A2D10">
        <w:rPr>
          <w:rStyle w:val="Emphasis"/>
          <w:highlight w:val="cyan"/>
        </w:rPr>
        <w:t>is perhaps a necessary</w:t>
      </w:r>
      <w:r w:rsidRPr="009D414E">
        <w:rPr>
          <w:rStyle w:val="Emphasis"/>
        </w:rPr>
        <w:t xml:space="preserve"> </w:t>
      </w:r>
      <w:r w:rsidRPr="004A2D10">
        <w:rPr>
          <w:rStyle w:val="Emphasis"/>
          <w:highlight w:val="cyan"/>
        </w:rPr>
        <w:t>corrective</w:t>
      </w:r>
      <w:r w:rsidRPr="009D414E">
        <w:rPr>
          <w:rStyle w:val="StyleUnderline"/>
        </w:rPr>
        <w:t>.</w:t>
      </w:r>
      <w:r w:rsidRPr="009C371D">
        <w:rPr>
          <w:sz w:val="14"/>
        </w:rPr>
        <w:t xml:space="preserve"> To be sure, like in the 1890s, it is fused with nationalism and xenophobia, now under the banner of “Make America Great Again.” Even so, the bottom-up mobilization it represents could potentially pull the United States back from the edge if it brings together a wide range of people more bent on reforming existing institutions than undermining them.</w:t>
      </w:r>
    </w:p>
    <w:p w14:paraId="6FF593D3" w14:textId="77777777" w:rsidR="00512C2A" w:rsidRPr="009C371D" w:rsidRDefault="00512C2A" w:rsidP="00512C2A">
      <w:pPr>
        <w:rPr>
          <w:sz w:val="14"/>
        </w:rPr>
      </w:pPr>
      <w:r w:rsidRPr="009C371D">
        <w:rPr>
          <w:sz w:val="14"/>
        </w:rPr>
        <w:t>A key difference between the progressive era and the Trump era is that this time populism started with the one step back instead of the two steps forward.</w:t>
      </w:r>
    </w:p>
    <w:p w14:paraId="3B34F346" w14:textId="77777777" w:rsidR="00512C2A" w:rsidRPr="009C371D" w:rsidRDefault="00512C2A" w:rsidP="00512C2A">
      <w:pPr>
        <w:rPr>
          <w:sz w:val="14"/>
        </w:rPr>
      </w:pPr>
      <w:r w:rsidRPr="009C371D">
        <w:rPr>
          <w:sz w:val="14"/>
        </w:rPr>
        <w:t xml:space="preserve">For one, that’s because </w:t>
      </w:r>
      <w:r w:rsidRPr="009C371D">
        <w:rPr>
          <w:rStyle w:val="StyleUnderline"/>
        </w:rPr>
        <w:t>the ugly side of populism is more visible today than ever before</w:t>
      </w:r>
      <w:r w:rsidRPr="009C371D">
        <w:rPr>
          <w:sz w:val="14"/>
        </w:rPr>
        <w:t>. But more importantly, it is because what ultimately led to successful change during the progressive era was that the populist impulse led to the creation of a broad coalition. The tussle between this coalition and powerful elites turned into a positive-sum affair, strengthening the mobilization of the nonelites while also building new and stronger institutions.</w:t>
      </w:r>
    </w:p>
    <w:p w14:paraId="79659460" w14:textId="77777777" w:rsidR="00512C2A" w:rsidRPr="009C371D" w:rsidRDefault="00512C2A" w:rsidP="00512C2A">
      <w:pPr>
        <w:rPr>
          <w:sz w:val="14"/>
        </w:rPr>
      </w:pPr>
      <w:r w:rsidRPr="009C371D">
        <w:rPr>
          <w:sz w:val="14"/>
        </w:rPr>
        <w:t>By contrast, the battle today appears to be a much more zero-sum game, with society fragmented and turned against itself and each side seeing the other as its mortal enemy to be destroyed for the sake of survival. Why? Trump’s polarizing rhetoric, intent on weakening institutions, and exploitation of identity issues are part of the answer—but only part. He was offered ample ammunition to divide society because social and economic tensions were already high and trust in institutions had sunk to a nadir.</w:t>
      </w:r>
    </w:p>
    <w:p w14:paraId="48FA1FCF" w14:textId="77777777" w:rsidR="00512C2A" w:rsidRPr="009C371D" w:rsidRDefault="00512C2A" w:rsidP="00512C2A">
      <w:pPr>
        <w:rPr>
          <w:sz w:val="14"/>
        </w:rPr>
      </w:pPr>
      <w:r w:rsidRPr="009C371D">
        <w:rPr>
          <w:sz w:val="14"/>
        </w:rPr>
        <w:t>In this light, it should be no surprise that this one big step back has worsened fundamental problems afflicting U.S. society. Trump and the Republican Party’s focus on identity issues will continue to polarize. Trade wars will further fan nationalism without bringing economic relief to those who have already seen their jobs disappear over the last three decades. Tax cuts will only exacerbate inequality and further enrich politically powerful elites. The dismantling of the federal bureaucracy will reduce rather than build the state’s capacity at a time when the United States sorely needs a government capable of delivering a stronger social safety net; better education, health care, and infrastructure; more robust environmental policies; and a vision for shared prosperity.</w:t>
      </w:r>
    </w:p>
    <w:p w14:paraId="3EA328A2" w14:textId="77777777" w:rsidR="00512C2A" w:rsidRPr="009C371D" w:rsidRDefault="00512C2A" w:rsidP="00512C2A">
      <w:pPr>
        <w:rPr>
          <w:sz w:val="14"/>
        </w:rPr>
      </w:pPr>
      <w:r w:rsidRPr="009C371D">
        <w:rPr>
          <w:rStyle w:val="Emphasis"/>
        </w:rPr>
        <w:t xml:space="preserve">The situation looks dire, but the </w:t>
      </w:r>
      <w:r w:rsidRPr="004A2D10">
        <w:rPr>
          <w:rStyle w:val="Emphasis"/>
          <w:highlight w:val="cyan"/>
        </w:rPr>
        <w:t>two steps forward may still be possible</w:t>
      </w:r>
      <w:r w:rsidRPr="009C371D">
        <w:rPr>
          <w:sz w:val="14"/>
        </w:rPr>
        <w:t xml:space="preserve">. </w:t>
      </w:r>
      <w:r w:rsidRPr="009C371D">
        <w:rPr>
          <w:rStyle w:val="StyleUnderline"/>
        </w:rPr>
        <w:t xml:space="preserve">After all, </w:t>
      </w:r>
      <w:r w:rsidRPr="004A2D10">
        <w:rPr>
          <w:rStyle w:val="StyleUnderline"/>
          <w:highlight w:val="cyan"/>
        </w:rPr>
        <w:t>U.S. history is replete with distasteful compromises paving the way to meaningful reforms</w:t>
      </w:r>
      <w:r w:rsidRPr="009C371D">
        <w:rPr>
          <w:rStyle w:val="StyleUnderline"/>
        </w:rPr>
        <w:t xml:space="preserve"> and state actions</w:t>
      </w:r>
      <w:r w:rsidRPr="009C371D">
        <w:rPr>
          <w:sz w:val="14"/>
        </w:rPr>
        <w:t>. The Constitution, which enshrined slavery as the law of the land, nevertheless not only enabled the foundation of a new nation with aspirations to protect the liberties of some of its people but also ushered in an era of positive-sum evolution of both state and society. And the U.S. government had to appease racists, bigots, and vested interests to combat the Great Depression, but the new regulations, aid for farmers, and spending for job creation worked—they eased the fallout from the Depression and put the country on firmer footing for decades.</w:t>
      </w:r>
    </w:p>
    <w:p w14:paraId="145A9FED" w14:textId="77777777" w:rsidR="00512C2A" w:rsidRPr="009C371D" w:rsidRDefault="00512C2A" w:rsidP="00512C2A">
      <w:pPr>
        <w:rPr>
          <w:rStyle w:val="StyleUnderline"/>
        </w:rPr>
      </w:pPr>
      <w:r w:rsidRPr="009C371D">
        <w:rPr>
          <w:sz w:val="14"/>
        </w:rPr>
        <w:t xml:space="preserve">In each of these cases, </w:t>
      </w:r>
      <w:r w:rsidRPr="009C371D">
        <w:rPr>
          <w:rStyle w:val="StyleUnderline"/>
        </w:rPr>
        <w:t>questionable compromises allowed broad coalitions, which ultimately returned the country from the brink of collapse. The same is possible today</w:t>
      </w:r>
      <w:r w:rsidRPr="009C371D">
        <w:rPr>
          <w:sz w:val="14"/>
        </w:rPr>
        <w:t xml:space="preserve">. </w:t>
      </w:r>
      <w:r w:rsidRPr="009C371D">
        <w:rPr>
          <w:rStyle w:val="StyleUnderline"/>
        </w:rPr>
        <w:t>There are in fact many shared priorities of the two ends of the political spectrum</w:t>
      </w:r>
      <w:r w:rsidRPr="009C371D">
        <w:rPr>
          <w:sz w:val="14"/>
        </w:rPr>
        <w:t xml:space="preserve">. </w:t>
      </w:r>
      <w:r w:rsidRPr="004A2D10">
        <w:rPr>
          <w:rStyle w:val="StyleUnderline"/>
          <w:highlight w:val="cyan"/>
        </w:rPr>
        <w:t>Both sides</w:t>
      </w:r>
      <w:r w:rsidRPr="009C371D">
        <w:rPr>
          <w:rStyle w:val="StyleUnderline"/>
        </w:rPr>
        <w:t xml:space="preserve"> are intent on </w:t>
      </w:r>
      <w:r w:rsidRPr="004A2D10">
        <w:rPr>
          <w:rStyle w:val="StyleUnderline"/>
          <w:highlight w:val="cyan"/>
        </w:rPr>
        <w:t>clawing back power</w:t>
      </w:r>
      <w:r w:rsidRPr="009C371D">
        <w:rPr>
          <w:rStyle w:val="StyleUnderline"/>
        </w:rPr>
        <w:t xml:space="preserve"> from elites. Both sides want to </w:t>
      </w:r>
      <w:r w:rsidRPr="004A2D10">
        <w:rPr>
          <w:rStyle w:val="StyleUnderline"/>
          <w:highlight w:val="cyan"/>
        </w:rPr>
        <w:t>generate shared prosperity.</w:t>
      </w:r>
    </w:p>
    <w:p w14:paraId="73B60F1A" w14:textId="77777777" w:rsidR="00512C2A" w:rsidRPr="009C371D" w:rsidRDefault="00512C2A" w:rsidP="00512C2A">
      <w:pPr>
        <w:rPr>
          <w:sz w:val="14"/>
        </w:rPr>
      </w:pPr>
      <w:r w:rsidRPr="009C371D">
        <w:rPr>
          <w:rStyle w:val="StyleUnderline"/>
        </w:rPr>
        <w:t xml:space="preserve">Both sides </w:t>
      </w:r>
      <w:r w:rsidRPr="004A2D10">
        <w:rPr>
          <w:rStyle w:val="StyleUnderline"/>
          <w:highlight w:val="cyan"/>
        </w:rPr>
        <w:t xml:space="preserve">agree </w:t>
      </w:r>
      <w:r w:rsidRPr="004A2D10">
        <w:rPr>
          <w:rStyle w:val="StyleUnderline"/>
        </w:rPr>
        <w:t xml:space="preserve">that </w:t>
      </w:r>
      <w:r w:rsidRPr="004A2D10">
        <w:rPr>
          <w:rStyle w:val="StyleUnderline"/>
          <w:highlight w:val="cyan"/>
        </w:rPr>
        <w:t>access to health care,</w:t>
      </w:r>
      <w:r w:rsidRPr="009C371D">
        <w:rPr>
          <w:rStyle w:val="StyleUnderline"/>
        </w:rPr>
        <w:t xml:space="preserve"> higher-quality </w:t>
      </w:r>
      <w:r w:rsidRPr="004A2D10">
        <w:rPr>
          <w:rStyle w:val="StyleUnderline"/>
          <w:highlight w:val="cyan"/>
        </w:rPr>
        <w:t>education, and</w:t>
      </w:r>
      <w:r w:rsidRPr="009C371D">
        <w:rPr>
          <w:rStyle w:val="StyleUnderline"/>
        </w:rPr>
        <w:t xml:space="preserve"> better </w:t>
      </w:r>
      <w:r w:rsidRPr="004A2D10">
        <w:rPr>
          <w:rStyle w:val="StyleUnderline"/>
          <w:highlight w:val="cyan"/>
        </w:rPr>
        <w:t>infrastructure have to be priorities</w:t>
      </w:r>
      <w:r w:rsidRPr="009C371D">
        <w:rPr>
          <w:rStyle w:val="StyleUnderline"/>
        </w:rPr>
        <w:t>.</w:t>
      </w:r>
    </w:p>
    <w:p w14:paraId="2A6E47A4" w14:textId="77777777" w:rsidR="00512C2A" w:rsidRPr="009C371D" w:rsidRDefault="00512C2A" w:rsidP="00512C2A">
      <w:pPr>
        <w:tabs>
          <w:tab w:val="left" w:pos="1554"/>
        </w:tabs>
        <w:rPr>
          <w:sz w:val="14"/>
        </w:rPr>
      </w:pPr>
      <w:r w:rsidRPr="009C371D">
        <w:rPr>
          <w:sz w:val="14"/>
        </w:rPr>
        <w:t xml:space="preserve">Differences between the two sides are of course formidable, but </w:t>
      </w:r>
      <w:r w:rsidRPr="009C371D">
        <w:rPr>
          <w:rStyle w:val="StyleUnderline"/>
        </w:rPr>
        <w:t>there is much to learn from past successful populist movements here</w:t>
      </w:r>
      <w:r w:rsidRPr="009C371D">
        <w:rPr>
          <w:sz w:val="14"/>
        </w:rPr>
        <w:t>. And it isn’t only the progressives we can turn to but also the civil rights movement. The leaders of that movement did not paint the struggle as zero-sum, necessitating the decimation of white elites for black empowerment. They did not call for reparations or radical redistribution that would have alienated many in the North and the South alike. They did not seek the dismantlement of U.S. institutions (even though these had been systematically used for discriminating against and repressing African Americans). They were, rather, at least willing to work with Southern politicians who had recently defended Jim Crow.</w:t>
      </w:r>
    </w:p>
    <w:p w14:paraId="63BF2755" w14:textId="77777777" w:rsidR="00512C2A" w:rsidRPr="009C371D" w:rsidRDefault="00512C2A" w:rsidP="00512C2A">
      <w:pPr>
        <w:tabs>
          <w:tab w:val="left" w:pos="1554"/>
        </w:tabs>
        <w:rPr>
          <w:sz w:val="14"/>
        </w:rPr>
      </w:pPr>
      <w:r w:rsidRPr="009C371D">
        <w:rPr>
          <w:sz w:val="14"/>
        </w:rPr>
        <w:t xml:space="preserve">Today, too, </w:t>
      </w:r>
      <w:r w:rsidRPr="009C371D">
        <w:rPr>
          <w:rStyle w:val="StyleUnderline"/>
        </w:rPr>
        <w:t>compromises are necessary for forging an effective reform movement. Democrats for one need to formulate policies that can build bridges to their erstwhile supporters in the Midwest, who now feel abandoned by the party</w:t>
      </w:r>
      <w:r w:rsidRPr="009C371D">
        <w:rPr>
          <w:sz w:val="14"/>
        </w:rPr>
        <w:t>. Immigration is one obvious area, not because of its major economic effects (for which there is not much evidence) but because of the social discontent that it generates among many voters. The recent elections in Denmark, where the Social Democrats adopted more restrictive controls and managed to reduce the vote share of the populist Danish People’s Party by more than half, show that this can work.</w:t>
      </w:r>
    </w:p>
    <w:p w14:paraId="3754D008" w14:textId="77777777" w:rsidR="00512C2A" w:rsidRPr="009C371D" w:rsidRDefault="00512C2A" w:rsidP="00512C2A">
      <w:pPr>
        <w:tabs>
          <w:tab w:val="left" w:pos="1554"/>
        </w:tabs>
        <w:rPr>
          <w:sz w:val="14"/>
        </w:rPr>
      </w:pPr>
      <w:r w:rsidRPr="009C371D">
        <w:rPr>
          <w:sz w:val="14"/>
        </w:rPr>
        <w:t>The activists of the civil rights movement were able to voice their plight and organize in a way that brought broad sections of society—even a former Texas senator with a questionable record on race, Lyndon Johnson—to their side, proclaiming, “We shall overcome.” If they overcame, so can we.</w:t>
      </w:r>
    </w:p>
    <w:bookmarkEnd w:id="0"/>
    <w:p w14:paraId="76C8D150" w14:textId="77777777" w:rsidR="00512C2A" w:rsidRDefault="00512C2A" w:rsidP="00512C2A">
      <w:pPr>
        <w:pStyle w:val="Heading4"/>
      </w:pPr>
      <w:r>
        <w:t>No impact to monopsony but attempting to solve it makes the issues worse</w:t>
      </w:r>
    </w:p>
    <w:p w14:paraId="1112EB64" w14:textId="77777777" w:rsidR="00512C2A" w:rsidRDefault="00512C2A" w:rsidP="00512C2A">
      <w:r w:rsidRPr="000E420B">
        <w:t xml:space="preserve">Ryan </w:t>
      </w:r>
      <w:r w:rsidRPr="000E420B">
        <w:rPr>
          <w:rStyle w:val="Heading4Char"/>
        </w:rPr>
        <w:t>Bourne 22</w:t>
      </w:r>
      <w:r w:rsidRPr="000E420B">
        <w:t xml:space="preserve">, </w:t>
      </w:r>
      <w:r>
        <w:t xml:space="preserve">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Before joining Cato, Bourne was head of public policy at the Institute of Economic Affairs in the United Kingdom. Bourne has extensive broadcast and print media experience and has appeared on BBC News, CNN, Sky News, CNBC, and Fox Business Network. He writes weekly columns for the The Times. Bourne holds a BA and an MPhil in economics from the University of Cambridge, United Kingdom. </w:t>
      </w:r>
      <w:r w:rsidRPr="000E420B">
        <w:t xml:space="preserve">4-11-2022, "Monopoly and Monopsony in the U.S. Economy – Is Big Business Too Powerful? (Part 1)", Cato Institute, </w:t>
      </w:r>
      <w:hyperlink r:id="rId8" w:history="1">
        <w:r w:rsidRPr="00647475">
          <w:rPr>
            <w:rStyle w:val="Hyperlink"/>
          </w:rPr>
          <w:t>https://www.cato.org/blog/monopoly-monopsony-us-economy-big-business-too-powerful-part-1</w:t>
        </w:r>
      </w:hyperlink>
      <w:r>
        <w:t xml:space="preserve"> lp</w:t>
      </w:r>
    </w:p>
    <w:p w14:paraId="1DDD2296" w14:textId="77777777" w:rsidR="00512C2A" w:rsidRPr="00EF163E" w:rsidRDefault="00512C2A" w:rsidP="00512C2A">
      <w:pPr>
        <w:rPr>
          <w:sz w:val="14"/>
        </w:rPr>
      </w:pPr>
      <w:r w:rsidRPr="00EF163E">
        <w:rPr>
          <w:sz w:val="14"/>
        </w:rPr>
        <w:t xml:space="preserve">In my testimony I argued </w:t>
      </w:r>
      <w:r w:rsidRPr="00EF163E">
        <w:rPr>
          <w:rStyle w:val="StyleUnderline"/>
        </w:rPr>
        <w:t>that holding U.S. labor markets to the standard of the perfectly competitive model in economics textbooks was foolish</w:t>
      </w:r>
      <w:r w:rsidRPr="00EF163E">
        <w:rPr>
          <w:sz w:val="14"/>
        </w:rPr>
        <w:t xml:space="preserve">. Markets might not be perfect, but </w:t>
      </w:r>
      <w:r w:rsidRPr="00EF163E">
        <w:rPr>
          <w:rStyle w:val="Emphasis"/>
          <w:highlight w:val="cyan"/>
        </w:rPr>
        <w:t>it is wishful thinking to presume</w:t>
      </w:r>
      <w:r w:rsidRPr="00EF163E">
        <w:rPr>
          <w:rStyle w:val="Emphasis"/>
        </w:rPr>
        <w:t xml:space="preserve"> that labor </w:t>
      </w:r>
      <w:r w:rsidRPr="00EF163E">
        <w:rPr>
          <w:rStyle w:val="Emphasis"/>
          <w:highlight w:val="cyan"/>
        </w:rPr>
        <w:t>markets are perfectible by governments</w:t>
      </w:r>
      <w:r w:rsidRPr="00EF163E">
        <w:rPr>
          <w:rStyle w:val="Emphasis"/>
        </w:rPr>
        <w:t>.</w:t>
      </w:r>
      <w:r w:rsidRPr="00EF163E">
        <w:rPr>
          <w:sz w:val="14"/>
        </w:rPr>
        <w:t xml:space="preserve"> Much of the other </w:t>
      </w:r>
      <w:r w:rsidRPr="00EF163E">
        <w:rPr>
          <w:rStyle w:val="StyleUnderline"/>
          <w:highlight w:val="cyan"/>
        </w:rPr>
        <w:t>evidence for monopsony</w:t>
      </w:r>
      <w:r w:rsidRPr="00EF163E">
        <w:rPr>
          <w:rStyle w:val="StyleUnderline"/>
        </w:rPr>
        <w:t xml:space="preserve"> power</w:t>
      </w:r>
      <w:r w:rsidRPr="00EF163E">
        <w:rPr>
          <w:sz w:val="14"/>
        </w:rPr>
        <w:t xml:space="preserve"> (usually measures showing workers aren’t fully responsive to changes in wages, in terms of moving jobs) </w:t>
      </w:r>
      <w:r w:rsidRPr="00EF163E">
        <w:rPr>
          <w:rStyle w:val="StyleUnderline"/>
        </w:rPr>
        <w:t xml:space="preserve">could simply </w:t>
      </w:r>
      <w:r w:rsidRPr="00EF163E">
        <w:rPr>
          <w:rStyle w:val="StyleUnderline"/>
          <w:highlight w:val="cyan"/>
        </w:rPr>
        <w:t>reflect reasonable job matching</w:t>
      </w:r>
      <w:r w:rsidRPr="00EF163E">
        <w:rPr>
          <w:rStyle w:val="StyleUnderline"/>
        </w:rPr>
        <w:t xml:space="preserve"> </w:t>
      </w:r>
      <w:r w:rsidRPr="00EF163E">
        <w:rPr>
          <w:rStyle w:val="StyleUnderline"/>
          <w:highlight w:val="cyan"/>
        </w:rPr>
        <w:t>or employees liking their jobs</w:t>
      </w:r>
      <w:r w:rsidRPr="00EF163E">
        <w:rPr>
          <w:rStyle w:val="StyleUnderline"/>
        </w:rPr>
        <w:t xml:space="preserve"> due to other non-remunerative benefits</w:t>
      </w:r>
      <w:r w:rsidRPr="00EF163E">
        <w:rPr>
          <w:sz w:val="14"/>
        </w:rPr>
        <w:t xml:space="preserve">, such as </w:t>
      </w:r>
      <w:r w:rsidRPr="00EF163E">
        <w:rPr>
          <w:rStyle w:val="StyleUnderline"/>
        </w:rPr>
        <w:t>work friendships</w:t>
      </w:r>
      <w:r w:rsidRPr="00EF163E">
        <w:rPr>
          <w:sz w:val="14"/>
        </w:rPr>
        <w:t xml:space="preserve">, </w:t>
      </w:r>
      <w:r w:rsidRPr="00EF163E">
        <w:rPr>
          <w:rStyle w:val="StyleUnderline"/>
        </w:rPr>
        <w:t>short commutes, or remote work</w:t>
      </w:r>
      <w:r w:rsidRPr="00EF163E">
        <w:rPr>
          <w:sz w:val="14"/>
        </w:rPr>
        <w:t xml:space="preserve"> </w:t>
      </w:r>
      <w:r w:rsidRPr="00EF163E">
        <w:rPr>
          <w:rStyle w:val="StyleUnderline"/>
        </w:rPr>
        <w:t>flexibility</w:t>
      </w:r>
      <w:r w:rsidRPr="00EF163E">
        <w:rPr>
          <w:sz w:val="14"/>
        </w:rPr>
        <w:t xml:space="preserve">. What’s more, </w:t>
      </w:r>
      <w:r w:rsidRPr="00EF163E">
        <w:rPr>
          <w:rStyle w:val="Emphasis"/>
          <w:highlight w:val="cyan"/>
        </w:rPr>
        <w:t>there is no</w:t>
      </w:r>
      <w:r w:rsidRPr="00EF163E">
        <w:rPr>
          <w:rStyle w:val="Emphasis"/>
        </w:rPr>
        <w:t xml:space="preserve"> empirical </w:t>
      </w:r>
      <w:r w:rsidRPr="00EF163E">
        <w:rPr>
          <w:rStyle w:val="Emphasis"/>
          <w:highlight w:val="cyan"/>
        </w:rPr>
        <w:t>evidence suggesting</w:t>
      </w:r>
      <w:r w:rsidRPr="00EF163E">
        <w:rPr>
          <w:rStyle w:val="Emphasis"/>
        </w:rPr>
        <w:t xml:space="preserve"> the </w:t>
      </w:r>
      <w:r w:rsidRPr="00EF163E">
        <w:rPr>
          <w:rStyle w:val="Emphasis"/>
          <w:highlight w:val="cyan"/>
        </w:rPr>
        <w:t>policies</w:t>
      </w:r>
      <w:r w:rsidRPr="00EF163E">
        <w:rPr>
          <w:rStyle w:val="Emphasis"/>
        </w:rPr>
        <w:t xml:space="preserve"> advocated </w:t>
      </w:r>
      <w:r w:rsidRPr="00EF163E">
        <w:rPr>
          <w:rStyle w:val="Emphasis"/>
          <w:highlight w:val="cyan"/>
        </w:rPr>
        <w:t>can be</w:t>
      </w:r>
      <w:r w:rsidRPr="00EF163E">
        <w:rPr>
          <w:rStyle w:val="Emphasis"/>
        </w:rPr>
        <w:t xml:space="preserve"> carefully </w:t>
      </w:r>
      <w:r w:rsidRPr="00EF163E">
        <w:rPr>
          <w:rStyle w:val="Emphasis"/>
          <w:highlight w:val="cyan"/>
        </w:rPr>
        <w:t>set to</w:t>
      </w:r>
      <w:r w:rsidRPr="00EF163E">
        <w:rPr>
          <w:rStyle w:val="Emphasis"/>
        </w:rPr>
        <w:t xml:space="preserve"> exactly </w:t>
      </w:r>
      <w:r w:rsidRPr="00EF163E">
        <w:rPr>
          <w:rStyle w:val="Emphasis"/>
          <w:highlight w:val="cyan"/>
        </w:rPr>
        <w:t>counteract monopsony power</w:t>
      </w:r>
      <w:r w:rsidRPr="00EF163E">
        <w:rPr>
          <w:sz w:val="14"/>
        </w:rPr>
        <w:t>, providing the free lunch of higher employment and higher pay.</w:t>
      </w:r>
    </w:p>
    <w:p w14:paraId="4784A45E" w14:textId="77777777" w:rsidR="00512C2A" w:rsidRPr="00EF163E" w:rsidRDefault="00512C2A" w:rsidP="00512C2A">
      <w:pPr>
        <w:rPr>
          <w:sz w:val="14"/>
        </w:rPr>
      </w:pPr>
      <w:r w:rsidRPr="00EF163E">
        <w:rPr>
          <w:rStyle w:val="StyleUnderline"/>
        </w:rPr>
        <w:t xml:space="preserve">Only </w:t>
      </w:r>
      <w:r w:rsidRPr="00EF163E">
        <w:rPr>
          <w:rStyle w:val="StyleUnderline"/>
          <w:highlight w:val="cyan"/>
        </w:rPr>
        <w:t>6 percent of</w:t>
      </w:r>
      <w:r w:rsidRPr="00EF163E">
        <w:rPr>
          <w:rStyle w:val="StyleUnderline"/>
        </w:rPr>
        <w:t xml:space="preserve"> recent empirical </w:t>
      </w:r>
      <w:r w:rsidRPr="00EF163E">
        <w:rPr>
          <w:rStyle w:val="StyleUnderline"/>
          <w:highlight w:val="cyan"/>
        </w:rPr>
        <w:t>studies on</w:t>
      </w:r>
      <w:r w:rsidRPr="00EF163E">
        <w:rPr>
          <w:rStyle w:val="StyleUnderline"/>
        </w:rPr>
        <w:t xml:space="preserve"> state </w:t>
      </w:r>
      <w:r w:rsidRPr="00EF163E">
        <w:rPr>
          <w:rStyle w:val="StyleUnderline"/>
          <w:highlight w:val="cyan"/>
        </w:rPr>
        <w:t xml:space="preserve">minimum wage hikes conclude </w:t>
      </w:r>
      <w:r w:rsidRPr="00EF163E">
        <w:rPr>
          <w:rStyle w:val="StyleUnderline"/>
        </w:rPr>
        <w:t xml:space="preserve">that </w:t>
      </w:r>
      <w:r w:rsidRPr="00EF163E">
        <w:rPr>
          <w:rStyle w:val="StyleUnderline"/>
          <w:highlight w:val="cyan"/>
        </w:rPr>
        <w:t xml:space="preserve">they </w:t>
      </w:r>
      <w:r w:rsidRPr="00EF163E">
        <w:rPr>
          <w:rStyle w:val="StyleUnderline"/>
        </w:rPr>
        <w:t xml:space="preserve">actually </w:t>
      </w:r>
      <w:r w:rsidRPr="00EF163E">
        <w:rPr>
          <w:rStyle w:val="StyleUnderline"/>
          <w:highlight w:val="cyan"/>
        </w:rPr>
        <w:t>raised employment</w:t>
      </w:r>
      <w:r w:rsidRPr="00EF163E">
        <w:rPr>
          <w:sz w:val="14"/>
        </w:rPr>
        <w:t xml:space="preserve"> (against 80 percent that find negative effects), and a swath of other research shows that </w:t>
      </w:r>
      <w:r w:rsidRPr="00EF163E">
        <w:rPr>
          <w:rStyle w:val="StyleUnderline"/>
        </w:rPr>
        <w:t>unionization tends to reduce job</w:t>
      </w:r>
      <w:r w:rsidRPr="00EF163E">
        <w:rPr>
          <w:sz w:val="14"/>
        </w:rPr>
        <w:t xml:space="preserve"> </w:t>
      </w:r>
      <w:r w:rsidRPr="00EF163E">
        <w:rPr>
          <w:rStyle w:val="StyleUnderline"/>
        </w:rPr>
        <w:t>growth within firms</w:t>
      </w:r>
      <w:r w:rsidRPr="00EF163E">
        <w:rPr>
          <w:sz w:val="14"/>
        </w:rPr>
        <w:t xml:space="preserve">. </w:t>
      </w:r>
      <w:r w:rsidRPr="00EF163E">
        <w:rPr>
          <w:rStyle w:val="StyleUnderline"/>
        </w:rPr>
        <w:t>Neither</w:t>
      </w:r>
      <w:r w:rsidRPr="00EF163E">
        <w:rPr>
          <w:sz w:val="14"/>
        </w:rPr>
        <w:t xml:space="preserve"> of these </w:t>
      </w:r>
      <w:r w:rsidRPr="00EF163E">
        <w:rPr>
          <w:rStyle w:val="StyleUnderline"/>
        </w:rPr>
        <w:t>findings suggest policymakers can offset monopsony power without damaging</w:t>
      </w:r>
      <w:r w:rsidRPr="00EF163E">
        <w:rPr>
          <w:sz w:val="14"/>
        </w:rPr>
        <w:t xml:space="preserve"> </w:t>
      </w:r>
      <w:r w:rsidRPr="00EF163E">
        <w:rPr>
          <w:rStyle w:val="StyleUnderline"/>
        </w:rPr>
        <w:t>consequences</w:t>
      </w:r>
      <w:r w:rsidRPr="00EF163E">
        <w:rPr>
          <w:sz w:val="14"/>
        </w:rPr>
        <w:t>. That minimum wage finding, in particular, is not surprising: lower skilled workers, if anything, are likely to have more job options and so “market power” over employers than those workers whose roles are highly specialized and company specific.</w:t>
      </w:r>
    </w:p>
    <w:p w14:paraId="46A275C0" w14:textId="77777777" w:rsidR="00512C2A" w:rsidRPr="00EF163E" w:rsidRDefault="00512C2A" w:rsidP="00512C2A">
      <w:pPr>
        <w:rPr>
          <w:sz w:val="14"/>
        </w:rPr>
      </w:pPr>
      <w:r w:rsidRPr="00EF163E">
        <w:rPr>
          <w:rStyle w:val="StyleUnderline"/>
        </w:rPr>
        <w:t xml:space="preserve">The argument for </w:t>
      </w:r>
      <w:r w:rsidRPr="00EF163E">
        <w:rPr>
          <w:rStyle w:val="StyleUnderline"/>
          <w:highlight w:val="cyan"/>
        </w:rPr>
        <w:t>antitrust applied to labor</w:t>
      </w:r>
      <w:r w:rsidRPr="00EF163E">
        <w:rPr>
          <w:rStyle w:val="StyleUnderline"/>
        </w:rPr>
        <w:t xml:space="preserve"> markets </w:t>
      </w:r>
      <w:r w:rsidRPr="00EF163E">
        <w:rPr>
          <w:rStyle w:val="StyleUnderline"/>
          <w:highlight w:val="cyan"/>
        </w:rPr>
        <w:t>is</w:t>
      </w:r>
      <w:r w:rsidRPr="00EF163E">
        <w:rPr>
          <w:rStyle w:val="StyleUnderline"/>
        </w:rPr>
        <w:t xml:space="preserve"> more </w:t>
      </w:r>
      <w:r w:rsidRPr="00EF163E">
        <w:rPr>
          <w:rStyle w:val="StyleUnderline"/>
          <w:highlight w:val="cyan"/>
        </w:rPr>
        <w:t>baffling</w:t>
      </w:r>
      <w:r w:rsidRPr="00EF163E">
        <w:rPr>
          <w:rStyle w:val="StyleUnderline"/>
        </w:rPr>
        <w:t xml:space="preserve"> still.</w:t>
      </w:r>
      <w:r w:rsidRPr="00EF163E">
        <w:rPr>
          <w:sz w:val="14"/>
        </w:rPr>
        <w:t xml:space="preserve"> </w:t>
      </w:r>
      <w:r w:rsidRPr="00EF163E">
        <w:rPr>
          <w:rStyle w:val="StyleUnderline"/>
        </w:rPr>
        <w:t>Suppose a local town really did have one</w:t>
      </w:r>
      <w:r w:rsidRPr="00EF163E">
        <w:rPr>
          <w:sz w:val="14"/>
        </w:rPr>
        <w:t xml:space="preserve"> </w:t>
      </w:r>
      <w:r w:rsidRPr="00EF163E">
        <w:rPr>
          <w:rStyle w:val="StyleUnderline"/>
        </w:rPr>
        <w:t>dominant monopsony employer in the production of a globally competitive heavy manufacturing product</w:t>
      </w:r>
      <w:r w:rsidRPr="00EF163E">
        <w:rPr>
          <w:sz w:val="14"/>
        </w:rPr>
        <w:t xml:space="preserve">. </w:t>
      </w:r>
      <w:r w:rsidRPr="00EF163E">
        <w:rPr>
          <w:rStyle w:val="StyleUnderline"/>
        </w:rPr>
        <w:t>Should the factory be broken up because of its local labor market power? This might risk the company moving the venture overseas or becoming cost uncompetitive in the product market, resulting in even more job loss</w:t>
      </w:r>
      <w:r w:rsidRPr="00EF163E">
        <w:rPr>
          <w:sz w:val="14"/>
        </w:rPr>
        <w:t>. Indeed, basic economics tells us that in cases where businesses operate in competitive product markets, or even monopsonistic product markets where they can wage discriminate between individual employees</w:t>
      </w:r>
      <w:r w:rsidRPr="00EF163E">
        <w:rPr>
          <w:rStyle w:val="StyleUnderline"/>
        </w:rPr>
        <w:t>, higher minimum wages or unionization policies would still harm employment numbers.</w:t>
      </w:r>
    </w:p>
    <w:p w14:paraId="33B0CC7F" w14:textId="77777777" w:rsidR="00512C2A" w:rsidRPr="00F25D24" w:rsidRDefault="00512C2A" w:rsidP="00512C2A">
      <w:pPr>
        <w:pStyle w:val="Heading4"/>
      </w:pPr>
      <w:r w:rsidRPr="00F25D24">
        <w:t xml:space="preserve">Predictions fail. </w:t>
      </w:r>
    </w:p>
    <w:p w14:paraId="20A1FA15" w14:textId="77777777" w:rsidR="00512C2A" w:rsidRPr="00F25D24" w:rsidRDefault="00512C2A" w:rsidP="00512C2A">
      <w:r w:rsidRPr="00F25D24">
        <w:rPr>
          <w:rStyle w:val="Style13ptBold"/>
        </w:rPr>
        <w:t>Samuelson 17</w:t>
      </w:r>
      <w:r w:rsidRPr="00F25D24">
        <w:t xml:space="preserve"> – Robert J. Samuelson is staff at Washington Post, 3-8-2017 ("Why economists can’t forecast", Washington Post, Available online at https://www.washingtonpost.com/opinions/why-economists-cant-forecast/2017/03/08/4cad0644-041f-11e7-b1e9-a05d3c21f7cf_story.html, Accessed 5-14-2021)</w:t>
      </w:r>
    </w:p>
    <w:p w14:paraId="0103B839" w14:textId="77777777" w:rsidR="00512C2A" w:rsidRPr="00F25D24" w:rsidRDefault="00512C2A" w:rsidP="00512C2A">
      <w:pPr>
        <w:rPr>
          <w:sz w:val="16"/>
        </w:rPr>
      </w:pPr>
      <w:r w:rsidRPr="00F25D24">
        <w:rPr>
          <w:sz w:val="16"/>
        </w:rPr>
        <w:t xml:space="preserve">You knew it all along: </w:t>
      </w:r>
      <w:r w:rsidRPr="000633EA">
        <w:rPr>
          <w:rStyle w:val="Emphasis"/>
          <w:highlight w:val="yellow"/>
        </w:rPr>
        <w:t>Economists can’t forecast</w:t>
      </w:r>
      <w:r w:rsidRPr="00F25D24">
        <w:rPr>
          <w:rStyle w:val="StyleUnderline"/>
        </w:rPr>
        <w:t xml:space="preserve"> the economy worth a hoot</w:t>
      </w:r>
      <w:r w:rsidRPr="00F25D24">
        <w:rPr>
          <w:sz w:val="16"/>
        </w:rPr>
        <w:t xml:space="preserve">. </w:t>
      </w:r>
      <w:r w:rsidRPr="00F25D24">
        <w:rPr>
          <w:rStyle w:val="StyleUnderline"/>
        </w:rPr>
        <w:t xml:space="preserve">And now we have a </w:t>
      </w:r>
      <w:r w:rsidRPr="00F25D24">
        <w:rPr>
          <w:rStyle w:val="Emphasis"/>
        </w:rPr>
        <w:t xml:space="preserve">scholarly </w:t>
      </w:r>
      <w:r w:rsidRPr="000633EA">
        <w:rPr>
          <w:rStyle w:val="Emphasis"/>
          <w:highlight w:val="yellow"/>
        </w:rPr>
        <w:t>study</w:t>
      </w:r>
      <w:r w:rsidRPr="000633EA">
        <w:rPr>
          <w:rStyle w:val="StyleUnderline"/>
          <w:highlight w:val="yellow"/>
        </w:rPr>
        <w:t xml:space="preserve"> that confirms it</w:t>
      </w:r>
      <w:r w:rsidRPr="00F25D24">
        <w:rPr>
          <w:sz w:val="16"/>
        </w:rPr>
        <w:t xml:space="preserve">. Better yet, </w:t>
      </w:r>
      <w:r w:rsidRPr="00F25D24">
        <w:rPr>
          <w:rStyle w:val="StyleUnderline"/>
        </w:rPr>
        <w:t xml:space="preserve">the corroboration comes </w:t>
      </w:r>
      <w:r w:rsidRPr="000633EA">
        <w:rPr>
          <w:rStyle w:val="StyleUnderline"/>
          <w:highlight w:val="yellow"/>
        </w:rPr>
        <w:t>from</w:t>
      </w:r>
      <w:r w:rsidRPr="00F25D24">
        <w:rPr>
          <w:sz w:val="16"/>
        </w:rPr>
        <w:t xml:space="preserve"> an impeccable source: </w:t>
      </w:r>
      <w:r w:rsidRPr="000633EA">
        <w:rPr>
          <w:rStyle w:val="Emphasis"/>
          <w:highlight w:val="yellow"/>
        </w:rPr>
        <w:t>the Fed</w:t>
      </w:r>
      <w:r w:rsidRPr="00F25D24">
        <w:rPr>
          <w:rStyle w:val="StyleUnderline"/>
        </w:rPr>
        <w:t>eral Reserve</w:t>
      </w:r>
      <w:r w:rsidRPr="00F25D24">
        <w:rPr>
          <w:sz w:val="16"/>
        </w:rPr>
        <w:t>.</w:t>
      </w:r>
    </w:p>
    <w:p w14:paraId="06BF05DA" w14:textId="77777777" w:rsidR="00512C2A" w:rsidRPr="00F25D24" w:rsidRDefault="00512C2A" w:rsidP="00512C2A">
      <w:pPr>
        <w:rPr>
          <w:sz w:val="16"/>
        </w:rPr>
      </w:pPr>
      <w:r w:rsidRPr="000633EA">
        <w:rPr>
          <w:rStyle w:val="StyleUnderline"/>
          <w:highlight w:val="yellow"/>
        </w:rPr>
        <w:t xml:space="preserve">The study </w:t>
      </w:r>
      <w:r w:rsidRPr="000633EA">
        <w:rPr>
          <w:rStyle w:val="Emphasis"/>
          <w:highlight w:val="yellow"/>
        </w:rPr>
        <w:t>compared</w:t>
      </w:r>
      <w:r w:rsidRPr="00F25D24">
        <w:rPr>
          <w:rStyle w:val="Emphasis"/>
        </w:rPr>
        <w:t xml:space="preserve"> predictions</w:t>
      </w:r>
      <w:r w:rsidRPr="00F25D24">
        <w:rPr>
          <w:rStyle w:val="StyleUnderline"/>
        </w:rPr>
        <w:t xml:space="preserve"> of </w:t>
      </w:r>
      <w:r w:rsidRPr="00F25D24">
        <w:rPr>
          <w:rStyle w:val="Emphasis"/>
        </w:rPr>
        <w:t xml:space="preserve">important economic </w:t>
      </w:r>
      <w:r w:rsidRPr="000633EA">
        <w:rPr>
          <w:rStyle w:val="Emphasis"/>
          <w:highlight w:val="yellow"/>
        </w:rPr>
        <w:t>indicators</w:t>
      </w:r>
      <w:r w:rsidRPr="00F25D24">
        <w:rPr>
          <w:sz w:val="16"/>
        </w:rPr>
        <w:t xml:space="preserve"> — </w:t>
      </w:r>
      <w:r w:rsidRPr="00F25D24">
        <w:rPr>
          <w:rStyle w:val="StyleUnderline"/>
        </w:rPr>
        <w:t>unemployment, inflation, interest rates, gross domestic product</w:t>
      </w:r>
      <w:r w:rsidRPr="00F25D24">
        <w:rPr>
          <w:sz w:val="16"/>
        </w:rPr>
        <w:t xml:space="preserve"> — </w:t>
      </w:r>
      <w:r w:rsidRPr="000633EA">
        <w:rPr>
          <w:rStyle w:val="StyleUnderline"/>
          <w:highlight w:val="yellow"/>
        </w:rPr>
        <w:t>with the actual</w:t>
      </w:r>
      <w:r w:rsidRPr="00F25D24">
        <w:rPr>
          <w:rStyle w:val="StyleUnderline"/>
        </w:rPr>
        <w:t xml:space="preserve"> </w:t>
      </w:r>
      <w:r w:rsidRPr="000633EA">
        <w:rPr>
          <w:rStyle w:val="StyleUnderline"/>
          <w:highlight w:val="yellow"/>
        </w:rPr>
        <w:t>outcomes</w:t>
      </w:r>
      <w:r w:rsidRPr="00F25D24">
        <w:rPr>
          <w:sz w:val="16"/>
        </w:rPr>
        <w:t xml:space="preserve">. </w:t>
      </w:r>
      <w:r w:rsidRPr="000633EA">
        <w:rPr>
          <w:rStyle w:val="StyleUnderline"/>
          <w:highlight w:val="yellow"/>
        </w:rPr>
        <w:t xml:space="preserve">There were </w:t>
      </w:r>
      <w:r w:rsidRPr="000633EA">
        <w:rPr>
          <w:rStyle w:val="Emphasis"/>
          <w:highlight w:val="yellow"/>
        </w:rPr>
        <w:t>widespread errors</w:t>
      </w:r>
      <w:r w:rsidRPr="00F25D24">
        <w:rPr>
          <w:rStyle w:val="StyleUnderline"/>
        </w:rPr>
        <w:t>.</w:t>
      </w:r>
      <w:r w:rsidRPr="00F25D24">
        <w:rPr>
          <w:sz w:val="16"/>
        </w:rPr>
        <w:t xml:space="preserve"> The study concluded that “considerable uncertainty surrounds all macroeconomic projections.”</w:t>
      </w:r>
    </w:p>
    <w:p w14:paraId="695036F0" w14:textId="77777777" w:rsidR="00512C2A" w:rsidRPr="00F25D24" w:rsidRDefault="00512C2A" w:rsidP="00512C2A">
      <w:pPr>
        <w:rPr>
          <w:sz w:val="16"/>
        </w:rPr>
      </w:pPr>
      <w:r w:rsidRPr="00F25D24">
        <w:rPr>
          <w:sz w:val="16"/>
        </w:rPr>
        <w:t>Just how large were the mistakes? The report, though written mostly in technical jargon, gives a straightforward example:</w:t>
      </w:r>
    </w:p>
    <w:p w14:paraId="45588A1D" w14:textId="77777777" w:rsidR="00512C2A" w:rsidRPr="00F25D24" w:rsidRDefault="00512C2A" w:rsidP="00512C2A">
      <w:pPr>
        <w:rPr>
          <w:sz w:val="16"/>
        </w:rPr>
      </w:pPr>
      <w:r w:rsidRPr="00F25D24">
        <w:rPr>
          <w:sz w:val="16"/>
        </w:rPr>
        <w:t>“Suppose .</w:t>
      </w:r>
      <w:r w:rsidRPr="00F25D24">
        <w:rPr>
          <w:rFonts w:ascii="Times New Roman" w:hAnsi="Times New Roman" w:cs="Times New Roman"/>
          <w:sz w:val="16"/>
        </w:rPr>
        <w:t> </w:t>
      </w:r>
      <w:r w:rsidRPr="00F25D24">
        <w:rPr>
          <w:sz w:val="16"/>
        </w:rPr>
        <w:t>.</w:t>
      </w:r>
      <w:r w:rsidRPr="00F25D24">
        <w:rPr>
          <w:rFonts w:ascii="Times New Roman" w:hAnsi="Times New Roman" w:cs="Times New Roman"/>
          <w:sz w:val="16"/>
        </w:rPr>
        <w:t> </w:t>
      </w:r>
      <w:r w:rsidRPr="00F25D24">
        <w:rPr>
          <w:sz w:val="16"/>
        </w:rPr>
        <w:t>. the unemployment rate was projected to remain near 5 percent over the next few years, accompanied by 2 percent inflation. Given the size of past errors, we should not be surprised to see the unemployment rate climb to 7 percent or fall to 3 percent. .</w:t>
      </w:r>
      <w:r w:rsidRPr="00F25D24">
        <w:rPr>
          <w:rFonts w:ascii="Times New Roman" w:hAnsi="Times New Roman" w:cs="Times New Roman"/>
          <w:sz w:val="16"/>
        </w:rPr>
        <w:t> </w:t>
      </w:r>
      <w:r w:rsidRPr="00F25D24">
        <w:rPr>
          <w:sz w:val="16"/>
        </w:rPr>
        <w:t>.</w:t>
      </w:r>
      <w:r w:rsidRPr="00F25D24">
        <w:rPr>
          <w:rFonts w:ascii="Times New Roman" w:hAnsi="Times New Roman" w:cs="Times New Roman"/>
          <w:sz w:val="16"/>
        </w:rPr>
        <w:t> </w:t>
      </w:r>
      <w:r w:rsidRPr="00F25D24">
        <w:rPr>
          <w:sz w:val="16"/>
        </w:rPr>
        <w:t>. Similarly, it would not be at all surprising to see inflation as high as 3 percent or as low as 1 percent.”</w:t>
      </w:r>
    </w:p>
    <w:p w14:paraId="70B75280" w14:textId="77777777" w:rsidR="00512C2A" w:rsidRPr="00F25D24" w:rsidRDefault="00512C2A" w:rsidP="00512C2A">
      <w:pPr>
        <w:rPr>
          <w:rStyle w:val="Emphasis"/>
        </w:rPr>
      </w:pPr>
      <w:r w:rsidRPr="000633EA">
        <w:rPr>
          <w:rStyle w:val="StyleUnderline"/>
          <w:highlight w:val="yellow"/>
        </w:rPr>
        <w:t xml:space="preserve">These are </w:t>
      </w:r>
      <w:r w:rsidRPr="000633EA">
        <w:rPr>
          <w:rStyle w:val="Emphasis"/>
          <w:highlight w:val="yellow"/>
        </w:rPr>
        <w:t>huge margins</w:t>
      </w:r>
      <w:r w:rsidRPr="00F25D24">
        <w:rPr>
          <w:rStyle w:val="StyleUnderline"/>
        </w:rPr>
        <w:t xml:space="preserve"> of error</w:t>
      </w:r>
      <w:r w:rsidRPr="00F25D24">
        <w:rPr>
          <w:sz w:val="16"/>
        </w:rPr>
        <w:t xml:space="preserve">. Clearly, </w:t>
      </w:r>
      <w:r w:rsidRPr="000633EA">
        <w:rPr>
          <w:rStyle w:val="StyleUnderline"/>
          <w:highlight w:val="yellow"/>
        </w:rPr>
        <w:t>much</w:t>
      </w:r>
      <w:r w:rsidRPr="00F25D24">
        <w:rPr>
          <w:rStyle w:val="StyleUnderline"/>
        </w:rPr>
        <w:t xml:space="preserve"> economic </w:t>
      </w:r>
      <w:r w:rsidRPr="000633EA">
        <w:rPr>
          <w:rStyle w:val="StyleUnderline"/>
          <w:highlight w:val="yellow"/>
        </w:rPr>
        <w:t xml:space="preserve">forecasting is </w:t>
      </w:r>
      <w:r w:rsidRPr="000633EA">
        <w:rPr>
          <w:rStyle w:val="Emphasis"/>
          <w:highlight w:val="yellow"/>
        </w:rPr>
        <w:t>guesswork</w:t>
      </w:r>
      <w:r w:rsidRPr="00F25D24">
        <w:rPr>
          <w:sz w:val="16"/>
        </w:rPr>
        <w:t xml:space="preserve">. Worse, </w:t>
      </w:r>
      <w:r w:rsidRPr="000633EA">
        <w:rPr>
          <w:rStyle w:val="StyleUnderline"/>
          <w:highlight w:val="yellow"/>
        </w:rPr>
        <w:t>the gap</w:t>
      </w:r>
      <w:r w:rsidRPr="00F25D24">
        <w:rPr>
          <w:rStyle w:val="StyleUnderline"/>
        </w:rPr>
        <w:t xml:space="preserve"> between prediction and reality </w:t>
      </w:r>
      <w:r w:rsidRPr="000633EA">
        <w:rPr>
          <w:rStyle w:val="StyleUnderline"/>
          <w:highlight w:val="yellow"/>
        </w:rPr>
        <w:t xml:space="preserve">may be </w:t>
      </w:r>
      <w:r w:rsidRPr="000633EA">
        <w:rPr>
          <w:rStyle w:val="Emphasis"/>
          <w:highlight w:val="yellow"/>
        </w:rPr>
        <w:t>widening</w:t>
      </w:r>
      <w:r w:rsidRPr="00F25D24">
        <w:rPr>
          <w:sz w:val="16"/>
        </w:rPr>
        <w:t xml:space="preserve">. </w:t>
      </w:r>
      <w:r w:rsidRPr="00F25D24">
        <w:rPr>
          <w:rStyle w:val="StyleUnderline"/>
        </w:rPr>
        <w:t>The study</w:t>
      </w:r>
      <w:r w:rsidRPr="00F25D24">
        <w:rPr>
          <w:sz w:val="16"/>
        </w:rPr>
        <w:t xml:space="preserve"> — done by David Reifschneider of the Federal Reserve and Peter Tulip of the Reserve Bank of Australia — </w:t>
      </w:r>
      <w:r w:rsidRPr="00F25D24">
        <w:rPr>
          <w:rStyle w:val="StyleUnderline"/>
        </w:rPr>
        <w:t xml:space="preserve">found that forecasting mistakes had worsened </w:t>
      </w:r>
      <w:r w:rsidRPr="000633EA">
        <w:rPr>
          <w:rStyle w:val="Emphasis"/>
          <w:highlight w:val="yellow"/>
        </w:rPr>
        <w:t>since</w:t>
      </w:r>
      <w:r w:rsidRPr="000633EA">
        <w:rPr>
          <w:rStyle w:val="StyleUnderline"/>
          <w:highlight w:val="yellow"/>
        </w:rPr>
        <w:t xml:space="preserve"> </w:t>
      </w:r>
      <w:r w:rsidRPr="00F25D24">
        <w:rPr>
          <w:rStyle w:val="StyleUnderline"/>
        </w:rPr>
        <w:t xml:space="preserve">the </w:t>
      </w:r>
      <w:r w:rsidRPr="000633EA">
        <w:rPr>
          <w:rStyle w:val="Emphasis"/>
          <w:highlight w:val="yellow"/>
        </w:rPr>
        <w:t>2008-</w:t>
      </w:r>
      <w:r w:rsidRPr="00F25D24">
        <w:rPr>
          <w:rStyle w:val="Emphasis"/>
        </w:rPr>
        <w:t>09 financial crisis.</w:t>
      </w:r>
    </w:p>
    <w:p w14:paraId="43E4DBC8" w14:textId="77777777" w:rsidR="00512C2A" w:rsidRPr="00F25D24" w:rsidRDefault="00512C2A" w:rsidP="00512C2A">
      <w:pPr>
        <w:rPr>
          <w:sz w:val="16"/>
        </w:rPr>
      </w:pPr>
      <w:r w:rsidRPr="00F25D24">
        <w:rPr>
          <w:sz w:val="16"/>
        </w:rPr>
        <w:t xml:space="preserve">An interesting question (which the study did not ask) is whether economic forecasting has improved in the past century. </w:t>
      </w:r>
      <w:r w:rsidRPr="00F25D24">
        <w:rPr>
          <w:rStyle w:val="StyleUnderline"/>
        </w:rPr>
        <w:t>In the 1920s</w:t>
      </w:r>
      <w:r w:rsidRPr="00F25D24">
        <w:rPr>
          <w:sz w:val="16"/>
        </w:rPr>
        <w:t xml:space="preserve">, with no computers, </w:t>
      </w:r>
      <w:r w:rsidRPr="00F25D24">
        <w:rPr>
          <w:rStyle w:val="StyleUnderline"/>
        </w:rPr>
        <w:t>forecasters relied on</w:t>
      </w:r>
      <w:r w:rsidRPr="00F25D24">
        <w:rPr>
          <w:sz w:val="16"/>
        </w:rPr>
        <w:t xml:space="preserve"> </w:t>
      </w:r>
      <w:r w:rsidRPr="00F25D24">
        <w:rPr>
          <w:rStyle w:val="StyleUnderline"/>
        </w:rPr>
        <w:t>random statistics</w:t>
      </w:r>
      <w:r w:rsidRPr="00F25D24">
        <w:rPr>
          <w:sz w:val="16"/>
        </w:rPr>
        <w:t xml:space="preserve">: freight car loadings; grain harvests and prices; bank deposits. </w:t>
      </w:r>
      <w:r w:rsidRPr="00F25D24">
        <w:rPr>
          <w:rStyle w:val="StyleUnderline"/>
        </w:rPr>
        <w:t>Today</w:t>
      </w:r>
      <w:r w:rsidRPr="00F25D24">
        <w:rPr>
          <w:sz w:val="16"/>
        </w:rPr>
        <w:t xml:space="preserve">, </w:t>
      </w:r>
      <w:r w:rsidRPr="00F25D24">
        <w:rPr>
          <w:rStyle w:val="StyleUnderline"/>
        </w:rPr>
        <w:t>forecasters employ elaborate computer models</w:t>
      </w:r>
      <w:r w:rsidRPr="00F25D24">
        <w:rPr>
          <w:sz w:val="16"/>
        </w:rPr>
        <w:t xml:space="preserve"> that scan dozens of statistical series describing the economy. </w:t>
      </w:r>
      <w:r w:rsidRPr="00F25D24">
        <w:rPr>
          <w:rStyle w:val="StyleUnderline"/>
        </w:rPr>
        <w:t>Yet the predictions seem no better</w:t>
      </w:r>
      <w:r w:rsidRPr="00F25D24">
        <w:rPr>
          <w:sz w:val="16"/>
        </w:rPr>
        <w:t>.</w:t>
      </w:r>
    </w:p>
    <w:p w14:paraId="3DD0550F" w14:textId="77777777" w:rsidR="00512C2A" w:rsidRPr="00F25D24" w:rsidRDefault="00512C2A" w:rsidP="00512C2A">
      <w:pPr>
        <w:rPr>
          <w:sz w:val="16"/>
        </w:rPr>
      </w:pPr>
      <w:r w:rsidRPr="00F25D24">
        <w:rPr>
          <w:sz w:val="16"/>
        </w:rPr>
        <w:t xml:space="preserve">The implications are profound. </w:t>
      </w:r>
      <w:r w:rsidRPr="00F25D24">
        <w:rPr>
          <w:rStyle w:val="StyleUnderline"/>
        </w:rPr>
        <w:t>If forecasts are inevitably flawed</w:t>
      </w:r>
      <w:r w:rsidRPr="00F25D24">
        <w:rPr>
          <w:sz w:val="16"/>
        </w:rPr>
        <w:t xml:space="preserve">, </w:t>
      </w:r>
      <w:r w:rsidRPr="00F25D24">
        <w:rPr>
          <w:rStyle w:val="StyleUnderline"/>
        </w:rPr>
        <w:t>there are bound to be recessions.</w:t>
      </w:r>
      <w:r w:rsidRPr="00F25D24">
        <w:rPr>
          <w:sz w:val="16"/>
        </w:rPr>
        <w:t xml:space="preserve"> Government officials — not only at the Federal Reserve but also in Congress and the White House — are condemned to make mistakes. Their vision of the future is blurred; therefore, their policies may blunder. The same is true of the private sector: Consumers and companies, misreading the future, may act to bring the economy down. They may borrow too much or spend too little.</w:t>
      </w:r>
    </w:p>
    <w:p w14:paraId="7C5BEC46" w14:textId="77777777" w:rsidR="00512C2A" w:rsidRPr="00F25D24" w:rsidRDefault="00512C2A" w:rsidP="00512C2A">
      <w:pPr>
        <w:rPr>
          <w:sz w:val="16"/>
        </w:rPr>
      </w:pPr>
      <w:r w:rsidRPr="00F25D24">
        <w:rPr>
          <w:rStyle w:val="StyleUnderline"/>
        </w:rPr>
        <w:t>The study compared forecasts</w:t>
      </w:r>
      <w:r w:rsidRPr="00F25D24">
        <w:rPr>
          <w:sz w:val="16"/>
        </w:rPr>
        <w:t xml:space="preserve"> from 1996 to 2015 </w:t>
      </w:r>
      <w:r w:rsidRPr="00F25D24">
        <w:rPr>
          <w:rStyle w:val="StyleUnderline"/>
        </w:rPr>
        <w:t>not only from the Fed but also from the</w:t>
      </w:r>
      <w:r w:rsidRPr="00F25D24">
        <w:rPr>
          <w:sz w:val="16"/>
        </w:rPr>
        <w:t xml:space="preserve"> </w:t>
      </w:r>
      <w:r w:rsidRPr="00F25D24">
        <w:rPr>
          <w:rStyle w:val="StyleUnderline"/>
        </w:rPr>
        <w:t>Congressional Budget Office, the Blue Chip Economic Indicators and the Survey of Professional Forecasters</w:t>
      </w:r>
      <w:r w:rsidRPr="00F25D24">
        <w:rPr>
          <w:sz w:val="16"/>
        </w:rPr>
        <w:t xml:space="preserve"> — these last two representing mainly private economists. Crowd behavior dominated; forecasts bunched together. “Differences in accuracy across forecasters are small,” write Reifschneider and Tulip. Naturally, the further forecasts probed the future, the worse their reliability.</w:t>
      </w:r>
    </w:p>
    <w:p w14:paraId="6D8432BC" w14:textId="77777777" w:rsidR="00512C2A" w:rsidRPr="00F25D24" w:rsidRDefault="00512C2A" w:rsidP="00512C2A">
      <w:pPr>
        <w:rPr>
          <w:sz w:val="16"/>
        </w:rPr>
      </w:pPr>
      <w:r w:rsidRPr="00F25D24">
        <w:rPr>
          <w:sz w:val="16"/>
        </w:rPr>
        <w:t xml:space="preserve">The bedrock lesson here is as old as time: </w:t>
      </w:r>
      <w:r w:rsidRPr="00F25D24">
        <w:rPr>
          <w:rStyle w:val="StyleUnderline"/>
        </w:rPr>
        <w:t>The future</w:t>
      </w:r>
      <w:r w:rsidRPr="00F25D24">
        <w:rPr>
          <w:sz w:val="16"/>
        </w:rPr>
        <w:t xml:space="preserve"> — not all of it, but much of it — </w:t>
      </w:r>
      <w:r w:rsidRPr="00F25D24">
        <w:rPr>
          <w:rStyle w:val="StyleUnderline"/>
        </w:rPr>
        <w:t>is too complex to be predicted</w:t>
      </w:r>
      <w:r w:rsidRPr="00F25D24">
        <w:rPr>
          <w:sz w:val="16"/>
        </w:rPr>
        <w:t>. There are too many moving parts; too much is unknown; people wrongly think the future will resemble the past; they don’t foresee political, economic and technological change.</w:t>
      </w:r>
    </w:p>
    <w:p w14:paraId="039B5980" w14:textId="77777777" w:rsidR="00512C2A" w:rsidRPr="00F25D24" w:rsidRDefault="00512C2A" w:rsidP="00512C2A">
      <w:pPr>
        <w:rPr>
          <w:rStyle w:val="Emphasis"/>
        </w:rPr>
      </w:pPr>
      <w:r w:rsidRPr="000633EA">
        <w:rPr>
          <w:rStyle w:val="Emphasis"/>
          <w:highlight w:val="yellow"/>
        </w:rPr>
        <w:t>Recent upsets</w:t>
      </w:r>
      <w:r w:rsidRPr="00F25D24">
        <w:rPr>
          <w:rStyle w:val="StyleUnderline"/>
        </w:rPr>
        <w:t xml:space="preserve"> to the economy </w:t>
      </w:r>
      <w:r w:rsidRPr="000633EA">
        <w:rPr>
          <w:rStyle w:val="StyleUnderline"/>
          <w:highlight w:val="yellow"/>
        </w:rPr>
        <w:t>confirm this ignorance</w:t>
      </w:r>
      <w:r w:rsidRPr="00F25D24">
        <w:rPr>
          <w:sz w:val="16"/>
        </w:rPr>
        <w:t xml:space="preserve">. The biggest was the financial crisis and the Great Recession. But there were others: </w:t>
      </w:r>
      <w:r w:rsidRPr="00F25D24">
        <w:rPr>
          <w:rStyle w:val="StyleUnderline"/>
        </w:rPr>
        <w:t xml:space="preserve">the fall of </w:t>
      </w:r>
      <w:r w:rsidRPr="000633EA">
        <w:rPr>
          <w:rStyle w:val="Emphasis"/>
          <w:highlight w:val="yellow"/>
        </w:rPr>
        <w:t>long-term</w:t>
      </w:r>
      <w:r w:rsidRPr="00F25D24">
        <w:rPr>
          <w:rStyle w:val="Emphasis"/>
        </w:rPr>
        <w:t xml:space="preserve"> interest </w:t>
      </w:r>
      <w:r w:rsidRPr="000633EA">
        <w:rPr>
          <w:rStyle w:val="Emphasis"/>
          <w:highlight w:val="yellow"/>
        </w:rPr>
        <w:t>rates</w:t>
      </w:r>
      <w:r w:rsidRPr="00F25D24">
        <w:rPr>
          <w:sz w:val="16"/>
        </w:rPr>
        <w:t xml:space="preserve"> </w:t>
      </w:r>
      <w:r w:rsidRPr="00F25D24">
        <w:rPr>
          <w:rStyle w:val="StyleUnderline"/>
        </w:rPr>
        <w:t>on bonds and mortgages</w:t>
      </w:r>
      <w:r w:rsidRPr="00F25D24">
        <w:rPr>
          <w:sz w:val="16"/>
        </w:rPr>
        <w:t xml:space="preserve">; </w:t>
      </w:r>
      <w:r w:rsidRPr="000633EA">
        <w:rPr>
          <w:rStyle w:val="StyleUnderline"/>
          <w:highlight w:val="yellow"/>
        </w:rPr>
        <w:t>the</w:t>
      </w:r>
      <w:r w:rsidRPr="00F25D24">
        <w:rPr>
          <w:rStyle w:val="StyleUnderline"/>
        </w:rPr>
        <w:t xml:space="preserve"> unexpectedly </w:t>
      </w:r>
      <w:r w:rsidRPr="000633EA">
        <w:rPr>
          <w:rStyle w:val="StyleUnderline"/>
          <w:highlight w:val="yellow"/>
        </w:rPr>
        <w:t>slow growth of the</w:t>
      </w:r>
      <w:r w:rsidRPr="00F25D24">
        <w:rPr>
          <w:rStyle w:val="StyleUnderline"/>
        </w:rPr>
        <w:t xml:space="preserve"> </w:t>
      </w:r>
      <w:r w:rsidRPr="00F25D24">
        <w:rPr>
          <w:rStyle w:val="Emphasis"/>
        </w:rPr>
        <w:t xml:space="preserve">economic </w:t>
      </w:r>
      <w:r w:rsidRPr="000633EA">
        <w:rPr>
          <w:rStyle w:val="Emphasis"/>
          <w:highlight w:val="yellow"/>
        </w:rPr>
        <w:t>recovery</w:t>
      </w:r>
      <w:r w:rsidRPr="00F25D24">
        <w:rPr>
          <w:sz w:val="16"/>
        </w:rPr>
        <w:t xml:space="preserve"> </w:t>
      </w:r>
      <w:r w:rsidRPr="000633EA">
        <w:rPr>
          <w:rStyle w:val="StyleUnderline"/>
          <w:highlight w:val="yellow"/>
        </w:rPr>
        <w:t>accompanied b</w:t>
      </w:r>
      <w:r w:rsidRPr="00F25D24">
        <w:rPr>
          <w:sz w:val="16"/>
        </w:rPr>
        <w:t xml:space="preserve">y an unexpectedly </w:t>
      </w:r>
      <w:r w:rsidRPr="000633EA">
        <w:rPr>
          <w:rStyle w:val="StyleUnderline"/>
          <w:highlight w:val="yellow"/>
        </w:rPr>
        <w:t>rapid</w:t>
      </w:r>
      <w:r w:rsidRPr="00F25D24">
        <w:rPr>
          <w:sz w:val="16"/>
        </w:rPr>
        <w:t xml:space="preserve"> (and inconsistent) </w:t>
      </w:r>
      <w:r w:rsidRPr="000633EA">
        <w:rPr>
          <w:rStyle w:val="StyleUnderline"/>
          <w:highlight w:val="yellow"/>
        </w:rPr>
        <w:t>decline in</w:t>
      </w:r>
      <w:r w:rsidRPr="000633EA">
        <w:rPr>
          <w:sz w:val="16"/>
          <w:highlight w:val="yellow"/>
        </w:rPr>
        <w:t xml:space="preserve"> </w:t>
      </w:r>
      <w:r w:rsidRPr="000633EA">
        <w:rPr>
          <w:rStyle w:val="StyleUnderline"/>
          <w:highlight w:val="yellow"/>
        </w:rPr>
        <w:t>unemployment</w:t>
      </w:r>
      <w:r w:rsidRPr="00F25D24">
        <w:rPr>
          <w:sz w:val="16"/>
        </w:rPr>
        <w:t xml:space="preserve">; </w:t>
      </w:r>
      <w:r w:rsidRPr="000633EA">
        <w:rPr>
          <w:rStyle w:val="StyleUnderline"/>
          <w:highlight w:val="yellow"/>
        </w:rPr>
        <w:t xml:space="preserve">and the </w:t>
      </w:r>
      <w:r w:rsidRPr="000633EA">
        <w:rPr>
          <w:rStyle w:val="Emphasis"/>
          <w:highlight w:val="yellow"/>
        </w:rPr>
        <w:t>collapse of productivity.</w:t>
      </w:r>
    </w:p>
    <w:p w14:paraId="79C53912" w14:textId="77777777" w:rsidR="00512C2A" w:rsidRPr="00F25D24" w:rsidRDefault="00512C2A" w:rsidP="00512C2A">
      <w:pPr>
        <w:rPr>
          <w:sz w:val="16"/>
        </w:rPr>
      </w:pPr>
      <w:r w:rsidRPr="00F25D24">
        <w:rPr>
          <w:rStyle w:val="StyleUnderline"/>
        </w:rPr>
        <w:t xml:space="preserve">Almost </w:t>
      </w:r>
      <w:r w:rsidRPr="000633EA">
        <w:rPr>
          <w:rStyle w:val="Emphasis"/>
          <w:highlight w:val="yellow"/>
        </w:rPr>
        <w:t>none of this was anticipated</w:t>
      </w:r>
      <w:r w:rsidRPr="00F25D24">
        <w:rPr>
          <w:sz w:val="16"/>
        </w:rPr>
        <w:t>. It has been said that the past is a foreign country. So is the future.</w:t>
      </w:r>
    </w:p>
    <w:p w14:paraId="1E2B62E0" w14:textId="5C74A364" w:rsidR="00512C2A" w:rsidRDefault="00C53173" w:rsidP="00C53173">
      <w:pPr>
        <w:pStyle w:val="Heading2"/>
      </w:pPr>
      <w:r>
        <w:t>1NR</w:t>
      </w:r>
    </w:p>
    <w:p w14:paraId="6592B599" w14:textId="21E36AEB" w:rsidR="00C53173" w:rsidRDefault="009D2384" w:rsidP="009D2384">
      <w:pPr>
        <w:pStyle w:val="Heading3"/>
      </w:pPr>
      <w:r>
        <w:t>DA</w:t>
      </w:r>
    </w:p>
    <w:p w14:paraId="484D8F3D" w14:textId="77777777" w:rsidR="00C53173" w:rsidRDefault="00C53173" w:rsidP="00C53173">
      <w:pPr>
        <w:pStyle w:val="Heading4"/>
      </w:pPr>
      <w:r>
        <w:t>Labor support is key to tip Republicans over the edge in swing districts</w:t>
      </w:r>
    </w:p>
    <w:p w14:paraId="627CFD23" w14:textId="77777777" w:rsidR="00C53173" w:rsidRPr="00E4319D" w:rsidRDefault="00C53173" w:rsidP="00C53173">
      <w:r w:rsidRPr="0013408D">
        <w:rPr>
          <w:rStyle w:val="Style13ptBold"/>
        </w:rPr>
        <w:t>Parker 24</w:t>
      </w:r>
      <w:r>
        <w:t xml:space="preserve"> (Star – national columnist for the </w:t>
      </w:r>
      <w:r>
        <w:rPr>
          <w:i/>
          <w:iCs/>
        </w:rPr>
        <w:t>Minot Daily News</w:t>
      </w:r>
      <w:r>
        <w:t>, “Unions, Republicans can go together,” 8/15/24, https://www.minotdailynews.com/opinion/national-columnists/2024/08/unions-republicans-can-go-together/)</w:t>
      </w:r>
    </w:p>
    <w:p w14:paraId="700809B8" w14:textId="77777777" w:rsidR="00C53173" w:rsidRPr="00656817" w:rsidRDefault="00C53173" w:rsidP="00C53173">
      <w:pPr>
        <w:rPr>
          <w:sz w:val="16"/>
          <w:szCs w:val="16"/>
        </w:rPr>
      </w:pPr>
      <w:r w:rsidRPr="00656817">
        <w:rPr>
          <w:sz w:val="16"/>
          <w:szCs w:val="16"/>
        </w:rPr>
        <w:t>The appearance of Sean O’ Brien, president of the Teamsters Union, in a key speaking slot at the Republican National Convention, raised a lot of eyebrows across the political spectrum about what is going on both with unions and with the Republican Party.</w:t>
      </w:r>
    </w:p>
    <w:p w14:paraId="7F69C828" w14:textId="77777777" w:rsidR="00C53173" w:rsidRPr="00656817" w:rsidRDefault="00C53173" w:rsidP="00C53173">
      <w:pPr>
        <w:rPr>
          <w:rStyle w:val="StyleUnderline"/>
        </w:rPr>
      </w:pPr>
      <w:r w:rsidRPr="00613D67">
        <w:rPr>
          <w:rStyle w:val="StyleUnderline"/>
          <w:highlight w:val="cyan"/>
        </w:rPr>
        <w:t>The union agenda and</w:t>
      </w:r>
      <w:r w:rsidRPr="00656817">
        <w:rPr>
          <w:rStyle w:val="StyleUnderline"/>
        </w:rPr>
        <w:t xml:space="preserve"> the </w:t>
      </w:r>
      <w:r w:rsidRPr="00613D67">
        <w:rPr>
          <w:rStyle w:val="StyleUnderline"/>
          <w:highlight w:val="cyan"/>
        </w:rPr>
        <w:t>traditional Republican agenda</w:t>
      </w:r>
      <w:r w:rsidRPr="00656817">
        <w:rPr>
          <w:sz w:val="16"/>
        </w:rPr>
        <w:t xml:space="preserve"> – free markets, free trade, free labor market competition – </w:t>
      </w:r>
      <w:r w:rsidRPr="00613D67">
        <w:rPr>
          <w:rStyle w:val="StyleUnderline"/>
          <w:highlight w:val="cyan"/>
        </w:rPr>
        <w:t>is not a cocktail that we usually think of</w:t>
      </w:r>
      <w:r w:rsidRPr="00656817">
        <w:rPr>
          <w:rStyle w:val="StyleUnderline"/>
        </w:rPr>
        <w:t xml:space="preserve"> as going together.</w:t>
      </w:r>
    </w:p>
    <w:p w14:paraId="1830B187" w14:textId="77777777" w:rsidR="00C53173" w:rsidRPr="00C919D6" w:rsidRDefault="00C53173" w:rsidP="00C53173">
      <w:pPr>
        <w:rPr>
          <w:rStyle w:val="StyleUnderline"/>
        </w:rPr>
      </w:pPr>
      <w:r w:rsidRPr="00613D67">
        <w:rPr>
          <w:rStyle w:val="StyleUnderline"/>
          <w:highlight w:val="cyan"/>
        </w:rPr>
        <w:t xml:space="preserve">But we are in a political time of </w:t>
      </w:r>
      <w:r w:rsidRPr="00613D67">
        <w:rPr>
          <w:rStyle w:val="Emphasis"/>
          <w:highlight w:val="cyan"/>
        </w:rPr>
        <w:t xml:space="preserve">razor-thin margins. </w:t>
      </w:r>
      <w:r w:rsidRPr="00613D67">
        <w:rPr>
          <w:rStyle w:val="StyleUnderline"/>
          <w:highlight w:val="cyan"/>
        </w:rPr>
        <w:t>Swing states will be won by margins hovering around 1%. Winning swing votes depends on the ability</w:t>
      </w:r>
      <w:r w:rsidRPr="00C919D6">
        <w:rPr>
          <w:rStyle w:val="StyleUnderline"/>
        </w:rPr>
        <w:t xml:space="preserve"> to penetrate the gray, </w:t>
      </w:r>
      <w:r w:rsidRPr="00613D67">
        <w:rPr>
          <w:rStyle w:val="StyleUnderline"/>
          <w:highlight w:val="cyan"/>
        </w:rPr>
        <w:t>to win over voters who may not be 100% on board with the</w:t>
      </w:r>
      <w:r w:rsidRPr="00C919D6">
        <w:rPr>
          <w:rStyle w:val="StyleUnderline"/>
        </w:rPr>
        <w:t xml:space="preserve"> candidate or the party’s </w:t>
      </w:r>
      <w:r w:rsidRPr="00613D67">
        <w:rPr>
          <w:rStyle w:val="StyleUnderline"/>
          <w:highlight w:val="cyan"/>
        </w:rPr>
        <w:t>whole platform</w:t>
      </w:r>
      <w:r w:rsidRPr="00C919D6">
        <w:rPr>
          <w:rStyle w:val="StyleUnderline"/>
        </w:rPr>
        <w:t xml:space="preserve"> — but who see the benefits of one side as exceeding the costs of the other side.</w:t>
      </w:r>
    </w:p>
    <w:p w14:paraId="1F17396C" w14:textId="77777777" w:rsidR="00C53173" w:rsidRPr="00656817" w:rsidRDefault="00C53173" w:rsidP="00C53173">
      <w:pPr>
        <w:rPr>
          <w:sz w:val="16"/>
        </w:rPr>
      </w:pPr>
      <w:r w:rsidRPr="00613D67">
        <w:rPr>
          <w:rStyle w:val="StyleUnderline"/>
          <w:highlight w:val="cyan"/>
        </w:rPr>
        <w:t>Trump</w:t>
      </w:r>
      <w:r w:rsidRPr="00656817">
        <w:rPr>
          <w:sz w:val="16"/>
        </w:rPr>
        <w:t xml:space="preserve"> has had success with union voters. In 2016, he </w:t>
      </w:r>
      <w:r w:rsidRPr="00613D67">
        <w:rPr>
          <w:rStyle w:val="StyleUnderline"/>
          <w:highlight w:val="cyan"/>
        </w:rPr>
        <w:t>got 42% of the vote of union households.</w:t>
      </w:r>
      <w:r w:rsidRPr="00656817">
        <w:rPr>
          <w:sz w:val="16"/>
        </w:rPr>
        <w:t xml:space="preserve"> In 2020, 40%</w:t>
      </w:r>
    </w:p>
    <w:p w14:paraId="5902B29C" w14:textId="77777777" w:rsidR="00C53173" w:rsidRPr="00656817" w:rsidRDefault="00C53173" w:rsidP="00C53173">
      <w:pPr>
        <w:rPr>
          <w:rStyle w:val="StyleUnderline"/>
        </w:rPr>
      </w:pPr>
      <w:r w:rsidRPr="00656817">
        <w:rPr>
          <w:sz w:val="16"/>
        </w:rPr>
        <w:t xml:space="preserve">According to a recent survey from Pew Research, </w:t>
      </w:r>
      <w:r w:rsidRPr="00613D67">
        <w:rPr>
          <w:rStyle w:val="StyleUnderline"/>
          <w:highlight w:val="cyan"/>
        </w:rPr>
        <w:t>39% of union members are Republicans.</w:t>
      </w:r>
    </w:p>
    <w:p w14:paraId="578AE45C" w14:textId="77777777" w:rsidR="00C53173" w:rsidRDefault="00C53173" w:rsidP="00C53173">
      <w:pPr>
        <w:pStyle w:val="Heading4"/>
      </w:pPr>
      <w:r>
        <w:t xml:space="preserve">Unions’ political influence is </w:t>
      </w:r>
      <w:r w:rsidRPr="00656817">
        <w:rPr>
          <w:u w:val="single"/>
        </w:rPr>
        <w:t>uniquely powerful</w:t>
      </w:r>
      <w:r>
        <w:t xml:space="preserve"> </w:t>
      </w:r>
    </w:p>
    <w:p w14:paraId="06678786" w14:textId="77777777" w:rsidR="00C53173" w:rsidRPr="00453537" w:rsidRDefault="00C53173" w:rsidP="00C53173">
      <w:r w:rsidRPr="00CF5BE1">
        <w:rPr>
          <w:rStyle w:val="Style13ptBold"/>
        </w:rPr>
        <w:t>Savat 24</w:t>
      </w:r>
      <w:r>
        <w:t xml:space="preserve"> (Sara – Senior news director for business and social sciences with </w:t>
      </w:r>
      <w:r>
        <w:rPr>
          <w:i/>
          <w:iCs/>
        </w:rPr>
        <w:t>Washington University</w:t>
      </w:r>
      <w:r>
        <w:t>, “WashU Expert: How GOP has gained ground with unions, impact on election,” 8/14/24, https://source.washu.edu/2024/08/washu-expert-how-gop-has-gained-ground-with-unions-impact-on-election/)</w:t>
      </w:r>
    </w:p>
    <w:p w14:paraId="03CA69C2" w14:textId="2C898AAB" w:rsidR="00C53173" w:rsidRPr="009D2384" w:rsidRDefault="00C53173" w:rsidP="009D2384">
      <w:pPr>
        <w:rPr>
          <w:sz w:val="16"/>
        </w:rPr>
      </w:pPr>
      <w:r w:rsidRPr="00613D67">
        <w:rPr>
          <w:rStyle w:val="StyleUnderline"/>
          <w:highlight w:val="cyan"/>
        </w:rPr>
        <w:t>Unions are one of the few organizations</w:t>
      </w:r>
      <w:r w:rsidRPr="00656817">
        <w:rPr>
          <w:rStyle w:val="StyleUnderline"/>
        </w:rPr>
        <w:t xml:space="preserve"> left </w:t>
      </w:r>
      <w:r w:rsidRPr="00613D67">
        <w:rPr>
          <w:rStyle w:val="StyleUnderline"/>
          <w:highlight w:val="cyan"/>
        </w:rPr>
        <w:t>that both influence members to vote and influence who they will vote for.</w:t>
      </w:r>
      <w:r w:rsidRPr="00656817">
        <w:rPr>
          <w:sz w:val="16"/>
        </w:rPr>
        <w:t xml:space="preserve"> The other is churches. So </w:t>
      </w:r>
      <w:r w:rsidRPr="00613D67">
        <w:rPr>
          <w:rStyle w:val="StyleUnderline"/>
          <w:highlight w:val="cyan"/>
        </w:rPr>
        <w:t>while union membership is declining</w:t>
      </w:r>
      <w:r w:rsidRPr="00656817">
        <w:rPr>
          <w:sz w:val="16"/>
        </w:rPr>
        <w:t xml:space="preserve"> — today, about one in 10 workers belong to a union, down from about one in three in the late 1950s — </w:t>
      </w:r>
      <w:r w:rsidRPr="00613D67">
        <w:rPr>
          <w:rStyle w:val="StyleUnderline"/>
          <w:highlight w:val="cyan"/>
        </w:rPr>
        <w:t xml:space="preserve">they still have a </w:t>
      </w:r>
      <w:r w:rsidRPr="00613D67">
        <w:rPr>
          <w:rStyle w:val="Emphasis"/>
          <w:highlight w:val="cyan"/>
        </w:rPr>
        <w:t>crucial role to play in our politics</w:t>
      </w:r>
      <w:r w:rsidRPr="00656817">
        <w:rPr>
          <w:sz w:val="16"/>
        </w:rPr>
        <w:t>, according to Jake Rosenfeld, a professor of sociology in Arts &amp; Sciences at Washington University in St. Louis.</w:t>
      </w:r>
    </w:p>
    <w:p w14:paraId="0747E3EA" w14:textId="77777777" w:rsidR="00C53173" w:rsidRDefault="00C53173" w:rsidP="00C53173">
      <w:pPr>
        <w:pStyle w:val="Heading4"/>
        <w:numPr>
          <w:ilvl w:val="0"/>
          <w:numId w:val="266"/>
        </w:numPr>
        <w:tabs>
          <w:tab w:val="num" w:pos="360"/>
        </w:tabs>
        <w:ind w:left="0" w:firstLine="0"/>
      </w:pPr>
      <w:r>
        <w:t xml:space="preserve">Dems are </w:t>
      </w:r>
      <w:r w:rsidRPr="00C919D6">
        <w:rPr>
          <w:u w:val="single"/>
        </w:rPr>
        <w:t>still favored</w:t>
      </w:r>
      <w:r>
        <w:t xml:space="preserve"> assuming gerrymandering, but margins are thin </w:t>
      </w:r>
    </w:p>
    <w:p w14:paraId="6BFF3077" w14:textId="77777777" w:rsidR="00C53173" w:rsidRPr="00744BCF" w:rsidRDefault="00C53173" w:rsidP="00C53173">
      <w:r w:rsidRPr="007A5077">
        <w:rPr>
          <w:rStyle w:val="Style13ptBold"/>
        </w:rPr>
        <w:t>Cohn 8/31</w:t>
      </w:r>
      <w:r>
        <w:t xml:space="preserve">/25 (Nate – chief political analyst for </w:t>
      </w:r>
      <w:r>
        <w:rPr>
          <w:i/>
          <w:iCs/>
        </w:rPr>
        <w:t>The New York Times</w:t>
      </w:r>
      <w:r>
        <w:t xml:space="preserve"> &amp; 5</w:t>
      </w:r>
      <w:r w:rsidRPr="007A5077">
        <w:rPr>
          <w:vertAlign w:val="superscript"/>
        </w:rPr>
        <w:t>th</w:t>
      </w:r>
      <w:r>
        <w:t xml:space="preserve"> speaker at the 64</w:t>
      </w:r>
      <w:r w:rsidRPr="007A5077">
        <w:rPr>
          <w:vertAlign w:val="superscript"/>
        </w:rPr>
        <w:t>th</w:t>
      </w:r>
      <w:r>
        <w:t xml:space="preserve"> National Debate Tournament, “If Redistricting Goes as Expected, Which Party Will Come Out Ahead?,” https://www.nytimes.com/2025/08/31/upshot/redistricting-analysis-2026-midterms.html)</w:t>
      </w:r>
    </w:p>
    <w:p w14:paraId="37F348BB" w14:textId="77777777" w:rsidR="00C53173" w:rsidRPr="00C919D6" w:rsidRDefault="00C53173" w:rsidP="00C53173">
      <w:pPr>
        <w:rPr>
          <w:sz w:val="16"/>
        </w:rPr>
      </w:pPr>
      <w:r w:rsidRPr="00C919D6">
        <w:rPr>
          <w:sz w:val="16"/>
        </w:rPr>
        <w:t xml:space="preserve">By this measure, the House map was fundamentally fair in 2024: Despite plenty of gerrymandering, the winner of the popular vote was reasonably likely to win the most seats. But </w:t>
      </w:r>
      <w:r w:rsidRPr="00613D67">
        <w:rPr>
          <w:rStyle w:val="StyleUnderline"/>
          <w:highlight w:val="cyan"/>
        </w:rPr>
        <w:t>if</w:t>
      </w:r>
      <w:r w:rsidRPr="00A35342">
        <w:rPr>
          <w:rStyle w:val="StyleUnderline"/>
        </w:rPr>
        <w:t xml:space="preserve"> the </w:t>
      </w:r>
      <w:r w:rsidRPr="00613D67">
        <w:rPr>
          <w:rStyle w:val="StyleUnderline"/>
          <w:highlight w:val="cyan"/>
        </w:rPr>
        <w:t>new maps are enacted</w:t>
      </w:r>
      <w:r w:rsidRPr="00A35342">
        <w:rPr>
          <w:rStyle w:val="StyleUnderline"/>
        </w:rPr>
        <w:t xml:space="preserve"> in all of these states, </w:t>
      </w:r>
      <w:r w:rsidRPr="00613D67">
        <w:rPr>
          <w:rStyle w:val="StyleUnderline"/>
          <w:highlight w:val="cyan"/>
        </w:rPr>
        <w:t>Dem</w:t>
      </w:r>
      <w:r w:rsidRPr="00A35342">
        <w:rPr>
          <w:rStyle w:val="StyleUnderline"/>
        </w:rPr>
        <w:t>ocrat</w:t>
      </w:r>
      <w:r w:rsidRPr="00613D67">
        <w:rPr>
          <w:rStyle w:val="StyleUnderline"/>
          <w:highlight w:val="cyan"/>
        </w:rPr>
        <w:t>s</w:t>
      </w:r>
      <w:r w:rsidRPr="00A35342">
        <w:rPr>
          <w:rStyle w:val="StyleUnderline"/>
        </w:rPr>
        <w:t xml:space="preserve"> </w:t>
      </w:r>
      <w:r w:rsidRPr="00613D67">
        <w:rPr>
          <w:rStyle w:val="StyleUnderline"/>
          <w:highlight w:val="cyan"/>
        </w:rPr>
        <w:t>will need to win</w:t>
      </w:r>
      <w:r w:rsidRPr="00A35342">
        <w:rPr>
          <w:rStyle w:val="StyleUnderline"/>
        </w:rPr>
        <w:t xml:space="preserve"> the national popular vote b</w:t>
      </w:r>
      <w:r w:rsidRPr="00613D67">
        <w:rPr>
          <w:rStyle w:val="StyleUnderline"/>
          <w:highlight w:val="cyan"/>
        </w:rPr>
        <w:t>y two or three percentage points</w:t>
      </w:r>
      <w:r w:rsidRPr="00A35342">
        <w:rPr>
          <w:rStyle w:val="StyleUnderline"/>
        </w:rPr>
        <w:t xml:space="preserve"> to be favored to retake the House</w:t>
      </w:r>
      <w:r w:rsidRPr="00C919D6">
        <w:rPr>
          <w:sz w:val="16"/>
        </w:rPr>
        <w:t>, according to projections based on recent congressional and presidential election results.</w:t>
      </w:r>
    </w:p>
    <w:p w14:paraId="0B39FF62" w14:textId="77777777" w:rsidR="00C53173" w:rsidRPr="00C919D6" w:rsidRDefault="00C53173" w:rsidP="00C53173">
      <w:pPr>
        <w:rPr>
          <w:sz w:val="16"/>
        </w:rPr>
      </w:pPr>
      <w:r w:rsidRPr="00613D67">
        <w:rPr>
          <w:rStyle w:val="StyleUnderline"/>
          <w:highlight w:val="cyan"/>
        </w:rPr>
        <w:t>A two-to-three-point</w:t>
      </w:r>
      <w:r w:rsidRPr="00A35342">
        <w:rPr>
          <w:rStyle w:val="StyleUnderline"/>
        </w:rPr>
        <w:t xml:space="preserve"> structural </w:t>
      </w:r>
      <w:r w:rsidRPr="00613D67">
        <w:rPr>
          <w:rStyle w:val="StyleUnderline"/>
          <w:highlight w:val="cyan"/>
        </w:rPr>
        <w:t>advantage for the G.O.P. is</w:t>
      </w:r>
      <w:r w:rsidRPr="00A35342">
        <w:rPr>
          <w:rStyle w:val="StyleUnderline"/>
        </w:rPr>
        <w:t xml:space="preserve"> meaningful, but pretty </w:t>
      </w:r>
      <w:r w:rsidRPr="00613D67">
        <w:rPr>
          <w:rStyle w:val="Emphasis"/>
          <w:highlight w:val="cyan"/>
        </w:rPr>
        <w:t>modest.</w:t>
      </w:r>
      <w:r w:rsidRPr="00613D67">
        <w:rPr>
          <w:sz w:val="16"/>
          <w:highlight w:val="cyan"/>
        </w:rPr>
        <w:t xml:space="preserve"> </w:t>
      </w:r>
      <w:r w:rsidRPr="00613D67">
        <w:rPr>
          <w:rStyle w:val="StyleUnderline"/>
          <w:highlight w:val="cyan"/>
        </w:rPr>
        <w:t>With Dem</w:t>
      </w:r>
      <w:r w:rsidRPr="00A35342">
        <w:rPr>
          <w:rStyle w:val="StyleUnderline"/>
        </w:rPr>
        <w:t>ocrat</w:t>
      </w:r>
      <w:r w:rsidRPr="00613D67">
        <w:rPr>
          <w:rStyle w:val="StyleUnderline"/>
          <w:highlight w:val="cyan"/>
        </w:rPr>
        <w:t>s</w:t>
      </w:r>
      <w:r w:rsidRPr="00A35342">
        <w:rPr>
          <w:rStyle w:val="StyleUnderline"/>
        </w:rPr>
        <w:t xml:space="preserve"> </w:t>
      </w:r>
      <w:r w:rsidRPr="00613D67">
        <w:rPr>
          <w:rStyle w:val="StyleUnderline"/>
          <w:highlight w:val="cyan"/>
        </w:rPr>
        <w:t>leading by four points in the</w:t>
      </w:r>
      <w:r w:rsidRPr="00A35342">
        <w:rPr>
          <w:rStyle w:val="StyleUnderline"/>
        </w:rPr>
        <w:t xml:space="preserve"> national </w:t>
      </w:r>
      <w:r w:rsidRPr="00613D67">
        <w:rPr>
          <w:rStyle w:val="StyleUnderline"/>
          <w:highlight w:val="cyan"/>
        </w:rPr>
        <w:t>generic ballot</w:t>
      </w:r>
      <w:r w:rsidRPr="00A35342">
        <w:rPr>
          <w:rStyle w:val="StyleUnderline"/>
        </w:rPr>
        <w:t xml:space="preserve"> polls today, </w:t>
      </w:r>
      <w:r w:rsidRPr="00613D67">
        <w:rPr>
          <w:rStyle w:val="StyleUnderline"/>
          <w:highlight w:val="cyan"/>
        </w:rPr>
        <w:t xml:space="preserve">the party </w:t>
      </w:r>
      <w:r w:rsidRPr="00613D67">
        <w:rPr>
          <w:rStyle w:val="Emphasis"/>
          <w:highlight w:val="cyan"/>
        </w:rPr>
        <w:t>would still be favored to win next year’s midterm</w:t>
      </w:r>
      <w:r w:rsidRPr="00C919D6">
        <w:rPr>
          <w:rStyle w:val="Emphasis"/>
        </w:rPr>
        <w:t xml:space="preserve"> e</w:t>
      </w:r>
      <w:r w:rsidRPr="00A35342">
        <w:rPr>
          <w:rStyle w:val="Emphasis"/>
        </w:rPr>
        <w:t>lection.</w:t>
      </w:r>
      <w:r w:rsidRPr="00C919D6">
        <w:rPr>
          <w:sz w:val="16"/>
        </w:rPr>
        <w:t xml:space="preserve"> </w:t>
      </w:r>
      <w:r w:rsidRPr="00A35342">
        <w:rPr>
          <w:rStyle w:val="StyleUnderline"/>
        </w:rPr>
        <w:t>The Republicans wouldn’t stand much of any chance at all of surviving a so-called “wave” election</w:t>
      </w:r>
      <w:r w:rsidRPr="00C919D6">
        <w:rPr>
          <w:sz w:val="16"/>
        </w:rPr>
        <w:t>, like in 2018, when Democrats won the House popular vote by seven points.</w:t>
      </w:r>
    </w:p>
    <w:p w14:paraId="4B071716" w14:textId="77777777" w:rsidR="00C53173" w:rsidRDefault="00C53173" w:rsidP="00C53173">
      <w:pPr>
        <w:rPr>
          <w:sz w:val="16"/>
        </w:rPr>
      </w:pPr>
      <w:r w:rsidRPr="00C919D6">
        <w:rPr>
          <w:sz w:val="16"/>
        </w:rPr>
        <w:t>But while Democrats would be favored if the election were held tomorrow, the race for the House would be significantly more competitive on the new maps. Even if the Democrats won</w:t>
      </w:r>
      <w:r w:rsidRPr="00A35342">
        <w:rPr>
          <w:rStyle w:val="StyleUnderline"/>
        </w:rPr>
        <w:t xml:space="preserve">, the likeliest outcome would be a piecemeal seat-by-seat battle in which control of the chamber would come down to a fairly small number of seats. The race might not be called for days. Democrats </w:t>
      </w:r>
      <w:r w:rsidRPr="00A35342">
        <w:rPr>
          <w:rStyle w:val="Emphasis"/>
        </w:rPr>
        <w:t>wouldn’t have much margin for error</w:t>
      </w:r>
      <w:r w:rsidRPr="00A35342">
        <w:rPr>
          <w:rStyle w:val="StyleUnderline"/>
        </w:rPr>
        <w:t>:</w:t>
      </w:r>
      <w:r w:rsidRPr="00C919D6">
        <w:rPr>
          <w:sz w:val="16"/>
        </w:rPr>
        <w:t xml:space="preserve"> A few mediocre Democratic recruits, some ill-timed retirements, an unexpected demographic shift or even plain bad luck in contests with razor-thin margins could be enough to give Republicans control even if the G.O.P. loses the popular vote by a modest margin.</w:t>
      </w:r>
    </w:p>
    <w:p w14:paraId="6A0D8194" w14:textId="77777777" w:rsidR="00C53173" w:rsidRDefault="00C53173" w:rsidP="00C53173">
      <w:pPr>
        <w:pStyle w:val="Heading4"/>
        <w:numPr>
          <w:ilvl w:val="0"/>
          <w:numId w:val="266"/>
        </w:numPr>
        <w:tabs>
          <w:tab w:val="num" w:pos="360"/>
        </w:tabs>
        <w:ind w:left="0" w:firstLine="0"/>
      </w:pPr>
      <w:r w:rsidRPr="000B5D67">
        <w:rPr>
          <w:u w:val="single"/>
        </w:rPr>
        <w:t>California</w:t>
      </w:r>
      <w:r>
        <w:t xml:space="preserve"> will offset GOP gerrymandering gains </w:t>
      </w:r>
    </w:p>
    <w:p w14:paraId="2330FBC2" w14:textId="77777777" w:rsidR="00C53173" w:rsidRPr="00FD52EA" w:rsidRDefault="00C53173" w:rsidP="00C53173">
      <w:r w:rsidRPr="00FD52EA">
        <w:rPr>
          <w:rStyle w:val="Style13ptBold"/>
        </w:rPr>
        <w:t>Silver 8/25/</w:t>
      </w:r>
      <w:r>
        <w:t xml:space="preserve">25 (Nate – founder of </w:t>
      </w:r>
      <w:r>
        <w:rPr>
          <w:i/>
          <w:iCs/>
        </w:rPr>
        <w:t>FiveThirtyEight</w:t>
      </w:r>
      <w:r>
        <w:t>, “Democrats can win the redistricting war,” https://www.natesilver.net/p/democrats-can-win-the-redistricting)</w:t>
      </w:r>
    </w:p>
    <w:p w14:paraId="29371805" w14:textId="77777777" w:rsidR="00C53173" w:rsidRPr="00FD52EA" w:rsidRDefault="00C53173" w:rsidP="00C53173">
      <w:pPr>
        <w:rPr>
          <w:rStyle w:val="Emphasis"/>
        </w:rPr>
      </w:pPr>
      <w:r w:rsidRPr="00613D67">
        <w:rPr>
          <w:rStyle w:val="StyleUnderline"/>
          <w:highlight w:val="cyan"/>
        </w:rPr>
        <w:t>Dem</w:t>
      </w:r>
      <w:r w:rsidRPr="00FD52EA">
        <w:rPr>
          <w:rStyle w:val="StyleUnderline"/>
        </w:rPr>
        <w:t>ocrat</w:t>
      </w:r>
      <w:r w:rsidRPr="00613D67">
        <w:rPr>
          <w:rStyle w:val="StyleUnderline"/>
          <w:highlight w:val="cyan"/>
        </w:rPr>
        <w:t>s</w:t>
      </w:r>
      <w:r w:rsidRPr="00FD52EA">
        <w:rPr>
          <w:rStyle w:val="StyleUnderline"/>
        </w:rPr>
        <w:t xml:space="preserve"> </w:t>
      </w:r>
      <w:r w:rsidRPr="00613D67">
        <w:rPr>
          <w:rStyle w:val="StyleUnderline"/>
          <w:highlight w:val="cyan"/>
        </w:rPr>
        <w:t>are</w:t>
      </w:r>
      <w:r w:rsidRPr="006752F3">
        <w:rPr>
          <w:sz w:val="16"/>
        </w:rPr>
        <w:t xml:space="preserve"> fighting mad about Trump-led Republican efforts to conduct mid-decade redistricting in Texas and other states in advance of next year’s midterms — and, perhaps for a change, they’re </w:t>
      </w:r>
      <w:r w:rsidRPr="00613D67">
        <w:rPr>
          <w:rStyle w:val="StyleUnderline"/>
          <w:highlight w:val="cyan"/>
        </w:rPr>
        <w:t xml:space="preserve">in a </w:t>
      </w:r>
      <w:r w:rsidRPr="00613D67">
        <w:rPr>
          <w:rStyle w:val="Emphasis"/>
          <w:highlight w:val="cyan"/>
        </w:rPr>
        <w:t>mood to fight back.</w:t>
      </w:r>
    </w:p>
    <w:p w14:paraId="41A149CA" w14:textId="77777777" w:rsidR="00C53173" w:rsidRPr="00FD52EA" w:rsidRDefault="00C53173" w:rsidP="00C53173">
      <w:pPr>
        <w:rPr>
          <w:rStyle w:val="StyleUnderline"/>
        </w:rPr>
      </w:pPr>
      <w:r w:rsidRPr="006752F3">
        <w:rPr>
          <w:sz w:val="16"/>
        </w:rPr>
        <w:t xml:space="preserve">Late last week, a UC Berkeley poll for the Los Angeles Times1 found </w:t>
      </w:r>
      <w:r w:rsidRPr="00FD52EA">
        <w:rPr>
          <w:rStyle w:val="StyleUnderline"/>
        </w:rPr>
        <w:t>55 percent of “</w:t>
      </w:r>
      <w:r w:rsidRPr="00613D67">
        <w:rPr>
          <w:rStyle w:val="StyleUnderline"/>
          <w:highlight w:val="cyan"/>
        </w:rPr>
        <w:t>voters</w:t>
      </w:r>
      <w:r w:rsidRPr="00FD52EA">
        <w:rPr>
          <w:rStyle w:val="StyleUnderline"/>
        </w:rPr>
        <w:t xml:space="preserve"> who regularly cast ballots in statewide elections” </w:t>
      </w:r>
      <w:r w:rsidRPr="00613D67">
        <w:rPr>
          <w:rStyle w:val="StyleUnderline"/>
          <w:highlight w:val="cyan"/>
        </w:rPr>
        <w:t>favor</w:t>
      </w:r>
      <w:r w:rsidRPr="00FD52EA">
        <w:rPr>
          <w:rStyle w:val="StyleUnderline"/>
        </w:rPr>
        <w:t xml:space="preserve"> California Gov. Gavin </w:t>
      </w:r>
      <w:r w:rsidRPr="00613D67">
        <w:rPr>
          <w:rStyle w:val="StyleUnderline"/>
          <w:highlight w:val="cyan"/>
        </w:rPr>
        <w:t>Newsom’s plan</w:t>
      </w:r>
      <w:r w:rsidRPr="00FD52EA">
        <w:rPr>
          <w:rStyle w:val="StyleUnderline"/>
        </w:rPr>
        <w:t xml:space="preserve"> to remove control of the state’s redistricting process from a nonpartisan commission, which would allow the Democrat-dominated state legislature </w:t>
      </w:r>
      <w:r w:rsidRPr="00613D67">
        <w:rPr>
          <w:rStyle w:val="StyleUnderline"/>
          <w:highlight w:val="cyan"/>
        </w:rPr>
        <w:t>to aggressively target the 9</w:t>
      </w:r>
      <w:r w:rsidRPr="00FD52EA">
        <w:rPr>
          <w:rStyle w:val="StyleUnderline"/>
        </w:rPr>
        <w:t xml:space="preserve"> of 52 </w:t>
      </w:r>
      <w:r w:rsidRPr="00613D67">
        <w:rPr>
          <w:rStyle w:val="StyleUnderline"/>
          <w:highlight w:val="cyan"/>
        </w:rPr>
        <w:t>seats that elected Republicans to Congress last year.</w:t>
      </w:r>
    </w:p>
    <w:p w14:paraId="63989948" w14:textId="77777777" w:rsidR="00C53173" w:rsidRPr="006752F3" w:rsidRDefault="00C53173" w:rsidP="00C53173">
      <w:pPr>
        <w:rPr>
          <w:sz w:val="16"/>
          <w:szCs w:val="16"/>
        </w:rPr>
      </w:pPr>
      <w:r w:rsidRPr="006752F3">
        <w:rPr>
          <w:sz w:val="16"/>
          <w:szCs w:val="16"/>
        </w:rPr>
        <w:t>In the same poll, 34 percent are opposed. The 21-point margin in the survey almost exactly matches Kamala Harris’s victory margin over Trump in the Golden State last year. That’s not a coincidence, with support breaking down strongly along partisan lines.</w:t>
      </w:r>
    </w:p>
    <w:p w14:paraId="703D4342" w14:textId="77777777" w:rsidR="00C53173" w:rsidRPr="006752F3" w:rsidRDefault="00C53173" w:rsidP="00C53173">
      <w:pPr>
        <w:rPr>
          <w:sz w:val="16"/>
        </w:rPr>
      </w:pPr>
      <w:r w:rsidRPr="006752F3">
        <w:rPr>
          <w:sz w:val="16"/>
        </w:rPr>
        <w:t xml:space="preserve">So </w:t>
      </w:r>
      <w:r w:rsidRPr="00A3457F">
        <w:rPr>
          <w:rStyle w:val="StyleUnderline"/>
        </w:rPr>
        <w:t>Newsom might not have a lot of work left to do to persuade his base of the necessity of the measure.</w:t>
      </w:r>
      <w:r w:rsidRPr="006752F3">
        <w:rPr>
          <w:sz w:val="16"/>
        </w:rPr>
        <w:t xml:space="preserve"> </w:t>
      </w:r>
      <w:r w:rsidRPr="00A3457F">
        <w:rPr>
          <w:rStyle w:val="StyleUnderline"/>
        </w:rPr>
        <w:t>It has been endorsed by party heavyweights like Barack Obama and even conceded to by Common Cause, the plaintiff in a 2019 Supreme Court case that deemed partisan gerrymandering nonjusticiable.</w:t>
      </w:r>
      <w:r w:rsidRPr="006752F3">
        <w:rPr>
          <w:sz w:val="16"/>
        </w:rPr>
        <w:t xml:space="preserve"> That decision held that it was up to Congress if it wants to place limits on gerrymandering — but that isn’t going to happen any time soon, in part because gerrymandering itself means the FDR-like supermajorities that might once have produced large-scale change in the governance of elections are all but out of reach.</w:t>
      </w:r>
    </w:p>
    <w:p w14:paraId="794A2E96" w14:textId="77777777" w:rsidR="00C53173" w:rsidRPr="007B7F39" w:rsidRDefault="00C53173" w:rsidP="00C53173">
      <w:pPr>
        <w:rPr>
          <w:sz w:val="16"/>
          <w:szCs w:val="16"/>
        </w:rPr>
      </w:pPr>
      <w:r w:rsidRPr="007B7F39">
        <w:rPr>
          <w:sz w:val="16"/>
          <w:szCs w:val="16"/>
        </w:rPr>
        <w:t>According to Polymarket, there’s an 87 percent chance that the initiative, Proposition 50, passes, which would place us in a new paradigm, with Democrats joining Republicans in a race to the bottom as parties with firm control over their state legislatures do whatever they can to maximize their expected number of seats in the U.S. House. That 87 percent figure is high already — but I’d probably take the over considering that the initiative will be on the ballot in a special election this November, a circumstance under which Democrats have repeatedly overperformed in recent years.</w:t>
      </w:r>
    </w:p>
    <w:p w14:paraId="2DEA3B30" w14:textId="77777777" w:rsidR="00C53173" w:rsidRDefault="00C53173" w:rsidP="00C53173">
      <w:pPr>
        <w:rPr>
          <w:rStyle w:val="Emphasis"/>
        </w:rPr>
      </w:pPr>
      <w:r w:rsidRPr="007B7F39">
        <w:rPr>
          <w:sz w:val="16"/>
        </w:rPr>
        <w:t xml:space="preserve">The initiative marks the end of a decade-plus of a “when they go low, we go high” attitude among Democratic leaders, which the party base has increasingly soured on. And here, the base has the right strategic instincts. </w:t>
      </w:r>
      <w:r w:rsidRPr="00613D67">
        <w:rPr>
          <w:rStyle w:val="StyleUnderline"/>
          <w:highlight w:val="cyan"/>
        </w:rPr>
        <w:t>Actions like Newsom’s could help the party keep the playing field level</w:t>
      </w:r>
      <w:r w:rsidRPr="00A3457F">
        <w:rPr>
          <w:rStyle w:val="StyleUnderline"/>
        </w:rPr>
        <w:t xml:space="preserve"> in the long run — </w:t>
      </w:r>
      <w:r w:rsidRPr="00613D67">
        <w:rPr>
          <w:rStyle w:val="StyleUnderline"/>
          <w:highlight w:val="cyan"/>
        </w:rPr>
        <w:t>or</w:t>
      </w:r>
      <w:r w:rsidRPr="00A3457F">
        <w:rPr>
          <w:rStyle w:val="StyleUnderline"/>
        </w:rPr>
        <w:t xml:space="preserve"> even </w:t>
      </w:r>
      <w:r w:rsidRPr="00613D67">
        <w:rPr>
          <w:rStyle w:val="Emphasis"/>
          <w:highlight w:val="cyan"/>
        </w:rPr>
        <w:t>eke out an advantage.</w:t>
      </w:r>
    </w:p>
    <w:p w14:paraId="0DED5C4F" w14:textId="77777777" w:rsidR="00C53173" w:rsidRPr="00613D67" w:rsidRDefault="00C53173" w:rsidP="00C53173">
      <w:r w:rsidRPr="00C95D2E">
        <w:tab/>
      </w:r>
    </w:p>
    <w:p w14:paraId="65FAFB31" w14:textId="77777777" w:rsidR="00C53173" w:rsidRDefault="00C53173" w:rsidP="00C53173">
      <w:pPr>
        <w:pStyle w:val="Heading4"/>
      </w:pPr>
      <w:r>
        <w:t xml:space="preserve">The </w:t>
      </w:r>
      <w:r w:rsidRPr="00A35342">
        <w:rPr>
          <w:u w:val="single"/>
        </w:rPr>
        <w:t>generic ballot</w:t>
      </w:r>
      <w:r>
        <w:t xml:space="preserve"> is </w:t>
      </w:r>
      <w:r w:rsidRPr="00A35342">
        <w:rPr>
          <w:u w:val="single"/>
        </w:rPr>
        <w:t>highly accurate</w:t>
      </w:r>
      <w:r>
        <w:t xml:space="preserve"> at predicting midterm elections </w:t>
      </w:r>
    </w:p>
    <w:p w14:paraId="6883855A" w14:textId="77777777" w:rsidR="00C53173" w:rsidRPr="00863568" w:rsidRDefault="00C53173" w:rsidP="00C53173">
      <w:r w:rsidRPr="00863568">
        <w:rPr>
          <w:rStyle w:val="Style13ptBold"/>
        </w:rPr>
        <w:t>Abramowitz 4/24</w:t>
      </w:r>
      <w:r>
        <w:t>/25 (Alan I - Professor Emeritus of Political Science at Emory University, “Generic Ballot Model Gives Democrats Strong Chance to Take Back House in 2026,” https://centerforpolitics.org/crystalball/generic-ballot-model-gives-democrats-strong-chance-to-take-back-house-in-2026/)</w:t>
      </w:r>
    </w:p>
    <w:p w14:paraId="189FC5E2" w14:textId="77777777" w:rsidR="00C53173" w:rsidRPr="00863568" w:rsidRDefault="00C53173" w:rsidP="00C53173">
      <w:pPr>
        <w:rPr>
          <w:rStyle w:val="StyleUnderline"/>
        </w:rPr>
      </w:pPr>
      <w:r w:rsidRPr="00CD3848">
        <w:rPr>
          <w:sz w:val="16"/>
        </w:rPr>
        <w:t xml:space="preserve">In this article, I present </w:t>
      </w:r>
      <w:r w:rsidRPr="00863568">
        <w:rPr>
          <w:rStyle w:val="StyleUnderline"/>
        </w:rPr>
        <w:t>a</w:t>
      </w:r>
      <w:r w:rsidRPr="00CD3848">
        <w:rPr>
          <w:sz w:val="16"/>
        </w:rPr>
        <w:t xml:space="preserve"> simple </w:t>
      </w:r>
      <w:r w:rsidRPr="00613D67">
        <w:rPr>
          <w:rStyle w:val="StyleUnderline"/>
          <w:highlight w:val="cyan"/>
        </w:rPr>
        <w:t>model for forecasting</w:t>
      </w:r>
      <w:r w:rsidRPr="00863568">
        <w:rPr>
          <w:rStyle w:val="StyleUnderline"/>
        </w:rPr>
        <w:t xml:space="preserve"> seat change in midterm elections </w:t>
      </w:r>
      <w:r w:rsidRPr="00613D67">
        <w:rPr>
          <w:rStyle w:val="StyleUnderline"/>
          <w:highlight w:val="cyan"/>
        </w:rPr>
        <w:t>based on</w:t>
      </w:r>
      <w:r w:rsidRPr="00863568">
        <w:rPr>
          <w:rStyle w:val="StyleUnderline"/>
        </w:rPr>
        <w:t xml:space="preserve"> the </w:t>
      </w:r>
      <w:r w:rsidRPr="00613D67">
        <w:rPr>
          <w:rStyle w:val="StyleUnderline"/>
          <w:highlight w:val="cyan"/>
        </w:rPr>
        <w:t>generic ballot</w:t>
      </w:r>
      <w:r w:rsidRPr="00863568">
        <w:rPr>
          <w:rStyle w:val="StyleUnderline"/>
        </w:rPr>
        <w:t xml:space="preserve"> question.</w:t>
      </w:r>
      <w:r w:rsidRPr="00CD3848">
        <w:rPr>
          <w:sz w:val="16"/>
        </w:rPr>
        <w:t xml:space="preserve"> The model </w:t>
      </w:r>
      <w:r w:rsidRPr="00613D67">
        <w:rPr>
          <w:rStyle w:val="StyleUnderline"/>
          <w:highlight w:val="cyan"/>
        </w:rPr>
        <w:t xml:space="preserve">has a </w:t>
      </w:r>
      <w:r w:rsidRPr="00613D67">
        <w:rPr>
          <w:rStyle w:val="Emphasis"/>
          <w:highlight w:val="cyan"/>
        </w:rPr>
        <w:t>strong track record of accurate forecasts.</w:t>
      </w:r>
      <w:r w:rsidRPr="00613D67">
        <w:rPr>
          <w:sz w:val="16"/>
          <w:highlight w:val="cyan"/>
        </w:rPr>
        <w:t xml:space="preserve"> </w:t>
      </w:r>
      <w:r w:rsidRPr="00613D67">
        <w:rPr>
          <w:rStyle w:val="StyleUnderline"/>
          <w:highlight w:val="cyan"/>
        </w:rPr>
        <w:t>In 2022</w:t>
      </w:r>
      <w:r w:rsidRPr="00863568">
        <w:rPr>
          <w:rStyle w:val="StyleUnderline"/>
        </w:rPr>
        <w:t xml:space="preserve">, while many other forecasters were predicting large Democratic losses in the midterm election, </w:t>
      </w:r>
      <w:r w:rsidRPr="00613D67">
        <w:rPr>
          <w:rStyle w:val="StyleUnderline"/>
          <w:highlight w:val="cyan"/>
        </w:rPr>
        <w:t>the generic ballot</w:t>
      </w:r>
      <w:r w:rsidRPr="00863568">
        <w:rPr>
          <w:rStyle w:val="StyleUnderline"/>
        </w:rPr>
        <w:t xml:space="preserve"> model </w:t>
      </w:r>
      <w:r w:rsidRPr="00613D67">
        <w:rPr>
          <w:rStyle w:val="StyleUnderline"/>
          <w:highlight w:val="cyan"/>
        </w:rPr>
        <w:t>accurately predicted</w:t>
      </w:r>
      <w:r w:rsidRPr="00863568">
        <w:rPr>
          <w:rStyle w:val="StyleUnderline"/>
        </w:rPr>
        <w:t xml:space="preserve"> more </w:t>
      </w:r>
      <w:r w:rsidRPr="00613D67">
        <w:rPr>
          <w:rStyle w:val="StyleUnderline"/>
          <w:highlight w:val="cyan"/>
        </w:rPr>
        <w:t>modest Dem</w:t>
      </w:r>
      <w:r w:rsidRPr="00863568">
        <w:rPr>
          <w:rStyle w:val="StyleUnderline"/>
        </w:rPr>
        <w:t xml:space="preserve">ocratic </w:t>
      </w:r>
      <w:r w:rsidRPr="00613D67">
        <w:rPr>
          <w:rStyle w:val="StyleUnderline"/>
          <w:highlight w:val="cyan"/>
        </w:rPr>
        <w:t>losses</w:t>
      </w:r>
      <w:r w:rsidRPr="00CD3848">
        <w:rPr>
          <w:sz w:val="16"/>
        </w:rPr>
        <w:t xml:space="preserve"> in the House and little change in the party balance in the Senate. </w:t>
      </w:r>
      <w:r w:rsidRPr="00613D67">
        <w:rPr>
          <w:rStyle w:val="StyleUnderline"/>
          <w:highlight w:val="cyan"/>
        </w:rPr>
        <w:t xml:space="preserve">For 2026, the model gives </w:t>
      </w:r>
      <w:r w:rsidRPr="00613D67">
        <w:rPr>
          <w:rStyle w:val="Emphasis"/>
          <w:highlight w:val="cyan"/>
        </w:rPr>
        <w:t>Demo</w:t>
      </w:r>
      <w:r w:rsidRPr="00863568">
        <w:rPr>
          <w:rStyle w:val="Emphasis"/>
        </w:rPr>
        <w:t>crat</w:t>
      </w:r>
      <w:r w:rsidRPr="00613D67">
        <w:rPr>
          <w:rStyle w:val="Emphasis"/>
          <w:highlight w:val="cyan"/>
        </w:rPr>
        <w:t>s</w:t>
      </w:r>
      <w:r w:rsidRPr="00863568">
        <w:rPr>
          <w:rStyle w:val="Emphasis"/>
        </w:rPr>
        <w:t xml:space="preserve"> </w:t>
      </w:r>
      <w:r w:rsidRPr="00613D67">
        <w:rPr>
          <w:rStyle w:val="Emphasis"/>
          <w:highlight w:val="cyan"/>
        </w:rPr>
        <w:t>a strong chance of winning a majority</w:t>
      </w:r>
      <w:r w:rsidRPr="00863568">
        <w:rPr>
          <w:rStyle w:val="Emphasis"/>
        </w:rPr>
        <w:t xml:space="preserve"> of seats </w:t>
      </w:r>
      <w:r w:rsidRPr="00613D67">
        <w:rPr>
          <w:rStyle w:val="Emphasis"/>
          <w:highlight w:val="cyan"/>
        </w:rPr>
        <w:t>in the House</w:t>
      </w:r>
      <w:r w:rsidRPr="00863568">
        <w:rPr>
          <w:rStyle w:val="StyleUnderline"/>
        </w:rPr>
        <w:t xml:space="preserve"> and a chance of gaining enough seats to take back control of the Senate if the national political environment is highly favorable.</w:t>
      </w:r>
    </w:p>
    <w:p w14:paraId="44773010" w14:textId="77777777" w:rsidR="00C53173" w:rsidRPr="00CD3848" w:rsidRDefault="00C53173" w:rsidP="00C53173">
      <w:pPr>
        <w:rPr>
          <w:sz w:val="16"/>
          <w:szCs w:val="16"/>
        </w:rPr>
      </w:pPr>
      <w:r w:rsidRPr="00CD3848">
        <w:rPr>
          <w:sz w:val="16"/>
          <w:szCs w:val="16"/>
        </w:rPr>
        <w:t>The Generic Ballot Model</w:t>
      </w:r>
    </w:p>
    <w:p w14:paraId="2B7BC229" w14:textId="77777777" w:rsidR="00C53173" w:rsidRPr="00CD3848" w:rsidRDefault="00C53173" w:rsidP="00C53173">
      <w:pPr>
        <w:rPr>
          <w:sz w:val="16"/>
        </w:rPr>
      </w:pPr>
      <w:r w:rsidRPr="00CD3848">
        <w:rPr>
          <w:sz w:val="16"/>
        </w:rPr>
        <w:t xml:space="preserve">It is well known that </w:t>
      </w:r>
      <w:r w:rsidRPr="00613D67">
        <w:rPr>
          <w:rStyle w:val="StyleUnderline"/>
          <w:highlight w:val="cyan"/>
        </w:rPr>
        <w:t>midterm elections generally result in losses for the party in the White House</w:t>
      </w:r>
      <w:r w:rsidRPr="00CD3848">
        <w:rPr>
          <w:rStyle w:val="StyleUnderline"/>
        </w:rPr>
        <w:t>.</w:t>
      </w:r>
      <w:r w:rsidRPr="00CD3848">
        <w:rPr>
          <w:sz w:val="16"/>
        </w:rPr>
        <w:t xml:space="preserve"> Since the end of World War II, the president’s party has lost House seats in 18 of 20 midterm elections with an average loss of roughly 25 seats. However, while losses are typical, outcomes have ranged from a loss of 64 seats for Democrats in 2010 during Barack Obama’s first term to a gain of 8 seats for Republicans in 2002 during George W. Bush’s first term. That unusual result came in the aftermath of the Sept. 11 attacks on the United States and while President Bush was continuing to enjoy exceptionally high approval ratings.</w:t>
      </w:r>
    </w:p>
    <w:p w14:paraId="45D46B65" w14:textId="77777777" w:rsidR="00C53173" w:rsidRPr="00CD3848" w:rsidRDefault="00C53173" w:rsidP="00C53173">
      <w:pPr>
        <w:rPr>
          <w:sz w:val="16"/>
          <w:szCs w:val="16"/>
        </w:rPr>
      </w:pPr>
      <w:r w:rsidRPr="00CD3848">
        <w:rPr>
          <w:sz w:val="16"/>
          <w:szCs w:val="16"/>
        </w:rPr>
        <w:t>The pattern of presidential losses is not quite as regular in midterm Senate elections, with the president’s party experiencing losses in 13 of 20 midterm elections with an average loss of roughly 3.5 seats. Senate outcomes have ranged from a loss of 13 seats for Republicans in 1958 during Dwight Eisenhower’s second term to a gain of 4 seats for Democrats in 1962 during John F. Kennedy’s first term.</w:t>
      </w:r>
    </w:p>
    <w:p w14:paraId="0128ECFE" w14:textId="77777777" w:rsidR="00C53173" w:rsidRPr="00CD3848" w:rsidRDefault="00C53173" w:rsidP="00C53173">
      <w:pPr>
        <w:rPr>
          <w:sz w:val="16"/>
          <w:szCs w:val="16"/>
        </w:rPr>
      </w:pPr>
      <w:r w:rsidRPr="00CD3848">
        <w:rPr>
          <w:sz w:val="16"/>
          <w:szCs w:val="16"/>
        </w:rPr>
        <w:t>Republicans currently hold 220 of 435 seats in the House and 53 of 100 seats in the Senate, so a loss of as few as three seats in the House and four seats in the Senate would cause Republicans to lose their majority for the final two years of Trump’s presidency.</w:t>
      </w:r>
    </w:p>
    <w:p w14:paraId="1A1883F3" w14:textId="77777777" w:rsidR="00C53173" w:rsidRDefault="00C53173" w:rsidP="00C53173">
      <w:pPr>
        <w:rPr>
          <w:rStyle w:val="StyleUnderline"/>
        </w:rPr>
      </w:pPr>
      <w:r w:rsidRPr="00613D67">
        <w:rPr>
          <w:rStyle w:val="StyleUnderline"/>
          <w:highlight w:val="cyan"/>
        </w:rPr>
        <w:t xml:space="preserve">The generic ballot model provides a </w:t>
      </w:r>
      <w:r w:rsidRPr="00613D67">
        <w:rPr>
          <w:rStyle w:val="Emphasis"/>
          <w:highlight w:val="cyan"/>
        </w:rPr>
        <w:t>simple and accurate</w:t>
      </w:r>
      <w:r w:rsidRPr="00613D67">
        <w:rPr>
          <w:rStyle w:val="StyleUnderline"/>
          <w:highlight w:val="cyan"/>
        </w:rPr>
        <w:t xml:space="preserve"> method of assessing the chances of Dem</w:t>
      </w:r>
      <w:r w:rsidRPr="00CD3848">
        <w:rPr>
          <w:rStyle w:val="StyleUnderline"/>
        </w:rPr>
        <w:t>ocrat</w:t>
      </w:r>
      <w:r w:rsidRPr="00613D67">
        <w:rPr>
          <w:rStyle w:val="StyleUnderline"/>
          <w:highlight w:val="cyan"/>
        </w:rPr>
        <w:t>s</w:t>
      </w:r>
      <w:r w:rsidRPr="00CD3848">
        <w:rPr>
          <w:rStyle w:val="StyleUnderline"/>
        </w:rPr>
        <w:t xml:space="preserve"> taking back control of either chamber </w:t>
      </w:r>
      <w:r w:rsidRPr="00613D67">
        <w:rPr>
          <w:rStyle w:val="StyleUnderline"/>
          <w:highlight w:val="cyan"/>
        </w:rPr>
        <w:t>in</w:t>
      </w:r>
      <w:r w:rsidRPr="00CD3848">
        <w:rPr>
          <w:rStyle w:val="StyleUnderline"/>
        </w:rPr>
        <w:t xml:space="preserve"> the </w:t>
      </w:r>
      <w:r w:rsidRPr="00613D67">
        <w:rPr>
          <w:rStyle w:val="StyleUnderline"/>
          <w:highlight w:val="cyan"/>
        </w:rPr>
        <w:t>2026</w:t>
      </w:r>
      <w:r w:rsidRPr="00CD3848">
        <w:rPr>
          <w:rStyle w:val="StyleUnderline"/>
        </w:rPr>
        <w:t xml:space="preserve"> midterm election. The model uses only two predictors—the number of seats held by the president’s party that are up for election and the average margin of the president’s party in generic ballot polling prior to the election.</w:t>
      </w:r>
    </w:p>
    <w:p w14:paraId="398AB32E" w14:textId="77777777" w:rsidR="00C53173" w:rsidRDefault="00C53173" w:rsidP="00C53173">
      <w:pPr>
        <w:pStyle w:val="Heading4"/>
        <w:rPr>
          <w:rStyle w:val="StyleUnderline"/>
          <w:szCs w:val="26"/>
        </w:rPr>
      </w:pPr>
      <w:r>
        <w:rPr>
          <w:rStyle w:val="StyleUnderline"/>
          <w:szCs w:val="26"/>
        </w:rPr>
        <w:t xml:space="preserve">Generic ballot is </w:t>
      </w:r>
      <w:r w:rsidRPr="00A35342">
        <w:rPr>
          <w:rStyle w:val="StyleUnderline"/>
          <w:szCs w:val="26"/>
        </w:rPr>
        <w:t>predictive</w:t>
      </w:r>
      <w:r>
        <w:rPr>
          <w:rStyle w:val="StyleUnderline"/>
          <w:szCs w:val="26"/>
        </w:rPr>
        <w:t xml:space="preserve"> starting 18-months out </w:t>
      </w:r>
    </w:p>
    <w:p w14:paraId="1908D001" w14:textId="77777777" w:rsidR="00C53173" w:rsidRPr="00CD3848" w:rsidRDefault="00C53173" w:rsidP="00C53173">
      <w:r w:rsidRPr="00CD3848">
        <w:rPr>
          <w:rStyle w:val="Style13ptBold"/>
        </w:rPr>
        <w:t>Enten 17</w:t>
      </w:r>
      <w:r>
        <w:t xml:space="preserve"> (Harry - senior political writer and analyst for </w:t>
      </w:r>
      <w:r w:rsidRPr="00CD3848">
        <w:rPr>
          <w:i/>
          <w:iCs/>
        </w:rPr>
        <w:t>FiveThirtyEight</w:t>
      </w:r>
      <w:r>
        <w:t>, “Here’s The Best Tool We Have For Understanding How The Midterms Are Shaping Up,” 6/5/17, https://fivethirtyeight.com/features/heres-the-best-tool-we-have-for-understanding-how-the-midterms-are-shaping-up/)</w:t>
      </w:r>
    </w:p>
    <w:p w14:paraId="022081E5" w14:textId="77777777" w:rsidR="00C53173" w:rsidRDefault="00C53173" w:rsidP="00C53173">
      <w:pPr>
        <w:rPr>
          <w:sz w:val="16"/>
        </w:rPr>
      </w:pPr>
      <w:r w:rsidRPr="00A35342">
        <w:rPr>
          <w:sz w:val="16"/>
        </w:rPr>
        <w:t xml:space="preserve">As I’ve written previously, </w:t>
      </w:r>
      <w:r w:rsidRPr="00613D67">
        <w:rPr>
          <w:rStyle w:val="StyleUnderline"/>
          <w:highlight w:val="cyan"/>
        </w:rPr>
        <w:t xml:space="preserve">the </w:t>
      </w:r>
      <w:r w:rsidRPr="00613D67">
        <w:rPr>
          <w:rStyle w:val="Emphasis"/>
          <w:highlight w:val="cyan"/>
        </w:rPr>
        <w:t>generic ballot</w:t>
      </w:r>
      <w:r w:rsidRPr="00613D67">
        <w:rPr>
          <w:rStyle w:val="StyleUnderline"/>
          <w:highlight w:val="cyan"/>
        </w:rPr>
        <w:t>, even this early</w:t>
      </w:r>
      <w:r w:rsidRPr="00A35342">
        <w:rPr>
          <w:rStyle w:val="StyleUnderline"/>
        </w:rPr>
        <w:t xml:space="preserve"> in a midterm cycle, </w:t>
      </w:r>
      <w:r w:rsidRPr="00613D67">
        <w:rPr>
          <w:rStyle w:val="StyleUnderline"/>
          <w:highlight w:val="cyan"/>
        </w:rPr>
        <w:t>can be</w:t>
      </w:r>
      <w:r w:rsidRPr="00A35342">
        <w:rPr>
          <w:rStyle w:val="StyleUnderline"/>
        </w:rPr>
        <w:t xml:space="preserve"> quite </w:t>
      </w:r>
      <w:r w:rsidRPr="00613D67">
        <w:rPr>
          <w:rStyle w:val="StyleUnderline"/>
          <w:highlight w:val="cyan"/>
        </w:rPr>
        <w:t>predictive of the outcome of the following year’s House elections.</w:t>
      </w:r>
      <w:r w:rsidRPr="00A35342">
        <w:rPr>
          <w:sz w:val="16"/>
        </w:rPr>
        <w:t xml:space="preserve"> </w:t>
      </w:r>
      <w:r w:rsidRPr="00A35342">
        <w:rPr>
          <w:rStyle w:val="StyleUnderline"/>
        </w:rPr>
        <w:t xml:space="preserve">Once you control for which party is in the White House, </w:t>
      </w:r>
      <w:r w:rsidRPr="00613D67">
        <w:rPr>
          <w:rStyle w:val="StyleUnderline"/>
          <w:highlight w:val="cyan"/>
        </w:rPr>
        <w:t>the generic ballot</w:t>
      </w:r>
      <w:r w:rsidRPr="00A35342">
        <w:rPr>
          <w:rStyle w:val="StyleUnderline"/>
        </w:rPr>
        <w:t xml:space="preserve"> </w:t>
      </w:r>
      <w:r w:rsidRPr="00A35342">
        <w:rPr>
          <w:rStyle w:val="Emphasis"/>
        </w:rPr>
        <w:t xml:space="preserve">about </w:t>
      </w:r>
      <w:r w:rsidRPr="00613D67">
        <w:rPr>
          <w:rStyle w:val="Emphasis"/>
          <w:highlight w:val="cyan"/>
        </w:rPr>
        <w:t>18 months before a midterm election</w:t>
      </w:r>
      <w:r w:rsidRPr="00613D67">
        <w:rPr>
          <w:rStyle w:val="StyleUnderline"/>
          <w:highlight w:val="cyan"/>
        </w:rPr>
        <w:t xml:space="preserve"> is </w:t>
      </w:r>
      <w:r w:rsidRPr="00613D67">
        <w:rPr>
          <w:rStyle w:val="Emphasis"/>
          <w:highlight w:val="cyan"/>
        </w:rPr>
        <w:t>strongly correlated</w:t>
      </w:r>
      <w:r w:rsidRPr="00A35342">
        <w:rPr>
          <w:rStyle w:val="StyleUnderline"/>
        </w:rPr>
        <w:t xml:space="preserve"> (+.78) </w:t>
      </w:r>
      <w:r w:rsidRPr="00613D67">
        <w:rPr>
          <w:rStyle w:val="StyleUnderline"/>
          <w:highlight w:val="cyan"/>
        </w:rPr>
        <w:t xml:space="preserve">with the </w:t>
      </w:r>
      <w:r w:rsidRPr="00613D67">
        <w:rPr>
          <w:rStyle w:val="Emphasis"/>
          <w:highlight w:val="cyan"/>
        </w:rPr>
        <w:t>eventual House result</w:t>
      </w:r>
      <w:r w:rsidRPr="00A35342">
        <w:rPr>
          <w:sz w:val="16"/>
        </w:rPr>
        <w:t xml:space="preserve"> — i.e., the share of votes cast for the president’s party versus the share of votes cast for the opposition party. Here’s all the generic ballot polling we have going back to 1942:3</w:t>
      </w:r>
    </w:p>
    <w:p w14:paraId="3423E544" w14:textId="77777777" w:rsidR="00C53173" w:rsidRPr="005B20F5" w:rsidRDefault="00C53173" w:rsidP="00C53173"/>
    <w:p w14:paraId="601F2896" w14:textId="77777777" w:rsidR="00C53173" w:rsidRPr="005B20F5" w:rsidRDefault="00C53173" w:rsidP="00C53173">
      <w:pPr>
        <w:pStyle w:val="Heading4"/>
      </w:pPr>
      <w:r>
        <w:t>Generic ballot shows voters are trending towards Democrats</w:t>
      </w:r>
    </w:p>
    <w:p w14:paraId="2664ECE4" w14:textId="77777777" w:rsidR="00C53173" w:rsidRPr="00AA235B" w:rsidRDefault="00C53173" w:rsidP="00C53173">
      <w:r w:rsidRPr="00AA235B">
        <w:rPr>
          <w:rStyle w:val="Style13ptBold"/>
        </w:rPr>
        <w:t>Stanton 8/7</w:t>
      </w:r>
      <w:r>
        <w:t>/25 (Andrew – staff writer, “Democrats' Chances of Flipping Congress From Republican Control Next Year,” https://www.newsweek.com/democrats-chances-flipping-congress-polls-2110470)</w:t>
      </w:r>
    </w:p>
    <w:p w14:paraId="08E0BDF9" w14:textId="77777777" w:rsidR="00C53173" w:rsidRPr="00745723" w:rsidRDefault="00C53173" w:rsidP="00C53173">
      <w:pPr>
        <w:rPr>
          <w:sz w:val="16"/>
        </w:rPr>
      </w:pPr>
      <w:r w:rsidRPr="00613D67">
        <w:rPr>
          <w:rStyle w:val="StyleUnderline"/>
          <w:highlight w:val="cyan"/>
        </w:rPr>
        <w:t>Dem</w:t>
      </w:r>
      <w:r w:rsidRPr="00745723">
        <w:rPr>
          <w:rStyle w:val="StyleUnderline"/>
        </w:rPr>
        <w:t>ocrat</w:t>
      </w:r>
      <w:r w:rsidRPr="00613D67">
        <w:rPr>
          <w:rStyle w:val="StyleUnderline"/>
          <w:highlight w:val="cyan"/>
        </w:rPr>
        <w:t>s</w:t>
      </w:r>
      <w:r w:rsidRPr="00745723">
        <w:rPr>
          <w:rStyle w:val="StyleUnderline"/>
        </w:rPr>
        <w:t xml:space="preserve"> are building an </w:t>
      </w:r>
      <w:r w:rsidRPr="00613D67">
        <w:rPr>
          <w:rStyle w:val="Emphasis"/>
          <w:highlight w:val="cyan"/>
        </w:rPr>
        <w:t>early lead</w:t>
      </w:r>
      <w:r w:rsidRPr="00613D67">
        <w:rPr>
          <w:rStyle w:val="StyleUnderline"/>
          <w:highlight w:val="cyan"/>
        </w:rPr>
        <w:t xml:space="preserve"> in congressional polling ahead of</w:t>
      </w:r>
      <w:r w:rsidRPr="00745723">
        <w:rPr>
          <w:rStyle w:val="StyleUnderline"/>
        </w:rPr>
        <w:t xml:space="preserve"> the </w:t>
      </w:r>
      <w:r w:rsidRPr="00613D67">
        <w:rPr>
          <w:rStyle w:val="StyleUnderline"/>
          <w:highlight w:val="cyan"/>
        </w:rPr>
        <w:t>2026</w:t>
      </w:r>
      <w:r w:rsidRPr="00745723">
        <w:rPr>
          <w:rStyle w:val="StyleUnderline"/>
        </w:rPr>
        <w:t xml:space="preserve"> midterm elections</w:t>
      </w:r>
      <w:r w:rsidRPr="00745723">
        <w:rPr>
          <w:sz w:val="16"/>
        </w:rPr>
        <w:t>, but it's yet to be seen whether the party's momentum can be enough amid the threat of mid-decade redistricting.</w:t>
      </w:r>
    </w:p>
    <w:p w14:paraId="30E4B673" w14:textId="77777777" w:rsidR="00C53173" w:rsidRPr="00745723" w:rsidRDefault="00C53173" w:rsidP="00C53173">
      <w:pPr>
        <w:rPr>
          <w:sz w:val="16"/>
        </w:rPr>
      </w:pPr>
      <w:r w:rsidRPr="00745723">
        <w:rPr>
          <w:sz w:val="16"/>
        </w:rPr>
        <w:t xml:space="preserve">Viet Shelton, spokesperson for the Democratic Congressional Campaign Committee, told Newsweek that </w:t>
      </w:r>
      <w:r w:rsidRPr="00613D67">
        <w:rPr>
          <w:rStyle w:val="StyleUnderline"/>
          <w:highlight w:val="cyan"/>
        </w:rPr>
        <w:t>Dem</w:t>
      </w:r>
      <w:r w:rsidRPr="00745723">
        <w:rPr>
          <w:rStyle w:val="StyleUnderline"/>
        </w:rPr>
        <w:t>ocrat</w:t>
      </w:r>
      <w:r w:rsidRPr="00613D67">
        <w:rPr>
          <w:rStyle w:val="StyleUnderline"/>
          <w:highlight w:val="cyan"/>
        </w:rPr>
        <w:t>s</w:t>
      </w:r>
      <w:r w:rsidRPr="00745723">
        <w:rPr>
          <w:rStyle w:val="StyleUnderline"/>
        </w:rPr>
        <w:t xml:space="preserve"> a</w:t>
      </w:r>
      <w:r w:rsidRPr="00613D67">
        <w:rPr>
          <w:rStyle w:val="StyleUnderline"/>
          <w:highlight w:val="cyan"/>
        </w:rPr>
        <w:t>re confident they will "re-take the majority</w:t>
      </w:r>
      <w:r w:rsidRPr="00745723">
        <w:rPr>
          <w:sz w:val="16"/>
        </w:rPr>
        <w:t xml:space="preserve"> powered by an aggressive message focused on fighting for lowering prices and holding Republicans and Trump accountable for their record of broken promises."</w:t>
      </w:r>
    </w:p>
    <w:p w14:paraId="51382E12" w14:textId="77777777" w:rsidR="00C53173" w:rsidRPr="00745723" w:rsidRDefault="00C53173" w:rsidP="00C53173">
      <w:pPr>
        <w:rPr>
          <w:sz w:val="16"/>
          <w:szCs w:val="16"/>
        </w:rPr>
      </w:pPr>
      <w:r w:rsidRPr="00745723">
        <w:rPr>
          <w:sz w:val="16"/>
          <w:szCs w:val="16"/>
        </w:rPr>
        <w:t>Newsweek also reached out to the National Republican Congressional Committee (NRCC) for comment via email.</w:t>
      </w:r>
    </w:p>
    <w:p w14:paraId="734C4FA3" w14:textId="77777777" w:rsidR="00C53173" w:rsidRPr="00745723" w:rsidRDefault="00C53173" w:rsidP="00C53173">
      <w:pPr>
        <w:rPr>
          <w:sz w:val="16"/>
          <w:szCs w:val="16"/>
        </w:rPr>
      </w:pPr>
      <w:r w:rsidRPr="00745723">
        <w:rPr>
          <w:sz w:val="16"/>
          <w:szCs w:val="16"/>
        </w:rPr>
        <w:t>Why It Matters</w:t>
      </w:r>
    </w:p>
    <w:p w14:paraId="51981E05" w14:textId="77777777" w:rsidR="00C53173" w:rsidRPr="00745723" w:rsidRDefault="00C53173" w:rsidP="00C53173">
      <w:pPr>
        <w:rPr>
          <w:rStyle w:val="StyleUnderline"/>
        </w:rPr>
      </w:pPr>
      <w:r w:rsidRPr="00745723">
        <w:rPr>
          <w:sz w:val="16"/>
        </w:rPr>
        <w:t xml:space="preserve">The midterms are still more than a year away, so </w:t>
      </w:r>
      <w:r w:rsidRPr="00613D67">
        <w:rPr>
          <w:rStyle w:val="StyleUnderline"/>
          <w:highlight w:val="cyan"/>
        </w:rPr>
        <w:t>early polls</w:t>
      </w:r>
      <w:r w:rsidRPr="00745723">
        <w:rPr>
          <w:sz w:val="16"/>
        </w:rPr>
        <w:t xml:space="preserve"> are far from definitive. Still, they </w:t>
      </w:r>
      <w:r w:rsidRPr="00613D67">
        <w:rPr>
          <w:rStyle w:val="StyleUnderline"/>
          <w:highlight w:val="cyan"/>
        </w:rPr>
        <w:t xml:space="preserve">are an </w:t>
      </w:r>
      <w:r w:rsidRPr="00613D67">
        <w:rPr>
          <w:rStyle w:val="Emphasis"/>
          <w:highlight w:val="cyan"/>
        </w:rPr>
        <w:t>important gauge of voter sentiment</w:t>
      </w:r>
      <w:r w:rsidRPr="00745723">
        <w:rPr>
          <w:sz w:val="16"/>
        </w:rPr>
        <w:t xml:space="preserve"> </w:t>
      </w:r>
      <w:r w:rsidRPr="00745723">
        <w:rPr>
          <w:rStyle w:val="StyleUnderline"/>
        </w:rPr>
        <w:t>about both Democrats and Republicans as candidates begin ramping up their campaigns.</w:t>
      </w:r>
    </w:p>
    <w:p w14:paraId="53C47EC1" w14:textId="77777777" w:rsidR="00C53173" w:rsidRPr="00745723" w:rsidRDefault="00C53173" w:rsidP="00C53173">
      <w:pPr>
        <w:rPr>
          <w:sz w:val="16"/>
        </w:rPr>
      </w:pPr>
      <w:r w:rsidRPr="00613D67">
        <w:rPr>
          <w:rStyle w:val="StyleUnderline"/>
          <w:highlight w:val="cyan"/>
        </w:rPr>
        <w:t>Historically, the party in the White House loses seats</w:t>
      </w:r>
      <w:r w:rsidRPr="00745723">
        <w:rPr>
          <w:rStyle w:val="StyleUnderline"/>
        </w:rPr>
        <w:t xml:space="preserve"> in the midterms, and recent polls show President Donald Trump's approval has fallen since the start of his administration, fueling Democratic optimism about a 2018-esque blue wave.</w:t>
      </w:r>
      <w:r w:rsidRPr="00745723">
        <w:rPr>
          <w:sz w:val="16"/>
        </w:rPr>
        <w:t xml:space="preserve"> But several GOP-led states may redraw their congressional boundaries to become more favorable to Republicans in an attempt to thwart Democratic gains.</w:t>
      </w:r>
    </w:p>
    <w:p w14:paraId="343FA342" w14:textId="77777777" w:rsidR="00C53173" w:rsidRPr="00745723" w:rsidRDefault="00C53173" w:rsidP="00C53173">
      <w:pPr>
        <w:rPr>
          <w:sz w:val="16"/>
          <w:szCs w:val="16"/>
        </w:rPr>
      </w:pPr>
      <w:r w:rsidRPr="00745723">
        <w:rPr>
          <w:sz w:val="16"/>
          <w:szCs w:val="16"/>
        </w:rPr>
        <w:t>While blue states like California say they will redraw their own maps to retaliate, the full impact of these mid-decade redraws in states like Texas or Missouri could limit Democratic gains in November 2026.</w:t>
      </w:r>
    </w:p>
    <w:p w14:paraId="0866D919" w14:textId="77777777" w:rsidR="00C53173" w:rsidRPr="00745723" w:rsidRDefault="00C53173" w:rsidP="00C53173">
      <w:pPr>
        <w:rPr>
          <w:sz w:val="16"/>
          <w:szCs w:val="16"/>
        </w:rPr>
      </w:pPr>
      <w:r w:rsidRPr="00745723">
        <w:rPr>
          <w:sz w:val="16"/>
          <w:szCs w:val="16"/>
        </w:rPr>
        <w:t>What To Know</w:t>
      </w:r>
    </w:p>
    <w:p w14:paraId="6CA33772" w14:textId="77777777" w:rsidR="00C53173" w:rsidRPr="00745723" w:rsidRDefault="00C53173" w:rsidP="00C53173">
      <w:pPr>
        <w:rPr>
          <w:sz w:val="16"/>
        </w:rPr>
      </w:pPr>
      <w:r w:rsidRPr="00745723">
        <w:rPr>
          <w:rStyle w:val="StyleUnderline"/>
        </w:rPr>
        <w:t xml:space="preserve">A flurry of </w:t>
      </w:r>
      <w:r w:rsidRPr="00613D67">
        <w:rPr>
          <w:rStyle w:val="StyleUnderline"/>
          <w:highlight w:val="cyan"/>
        </w:rPr>
        <w:t>recent polls</w:t>
      </w:r>
      <w:r w:rsidRPr="00745723">
        <w:rPr>
          <w:rStyle w:val="StyleUnderline"/>
        </w:rPr>
        <w:t xml:space="preserve"> have delivered good news for Democrats, showing them ahead of Republicans on the generic ballot</w:t>
      </w:r>
      <w:r w:rsidRPr="00745723">
        <w:rPr>
          <w:sz w:val="16"/>
        </w:rPr>
        <w:t>, which asks voters which party they'll be supporting, rather than specific candidates.</w:t>
      </w:r>
    </w:p>
    <w:p w14:paraId="4C93066D" w14:textId="77777777" w:rsidR="00C53173" w:rsidRDefault="00C53173" w:rsidP="00C53173">
      <w:pPr>
        <w:rPr>
          <w:sz w:val="16"/>
        </w:rPr>
      </w:pPr>
      <w:r w:rsidRPr="00745723">
        <w:rPr>
          <w:rStyle w:val="StyleUnderline"/>
        </w:rPr>
        <w:t>A CNBC poll</w:t>
      </w:r>
      <w:r w:rsidRPr="00745723">
        <w:rPr>
          <w:sz w:val="16"/>
        </w:rPr>
        <w:t xml:space="preserve"> released Thursday, for instance, </w:t>
      </w:r>
      <w:r w:rsidRPr="00613D67">
        <w:rPr>
          <w:rStyle w:val="StyleUnderline"/>
          <w:highlight w:val="cyan"/>
        </w:rPr>
        <w:t>showed Dem</w:t>
      </w:r>
      <w:r w:rsidRPr="00745723">
        <w:rPr>
          <w:rStyle w:val="StyleUnderline"/>
        </w:rPr>
        <w:t>ocrat</w:t>
      </w:r>
      <w:r w:rsidRPr="00613D67">
        <w:rPr>
          <w:rStyle w:val="StyleUnderline"/>
          <w:highlight w:val="cyan"/>
        </w:rPr>
        <w:t>s</w:t>
      </w:r>
      <w:r w:rsidRPr="00745723">
        <w:rPr>
          <w:rStyle w:val="StyleUnderline"/>
        </w:rPr>
        <w:t xml:space="preserve"> </w:t>
      </w:r>
      <w:r w:rsidRPr="00613D67">
        <w:rPr>
          <w:rStyle w:val="StyleUnderline"/>
          <w:highlight w:val="cyan"/>
        </w:rPr>
        <w:t xml:space="preserve">with a </w:t>
      </w:r>
      <w:r w:rsidRPr="00613D67">
        <w:rPr>
          <w:rStyle w:val="Emphasis"/>
          <w:highlight w:val="cyan"/>
        </w:rPr>
        <w:t>5-point lead on the generic ballot.</w:t>
      </w:r>
      <w:r w:rsidRPr="00745723">
        <w:rPr>
          <w:sz w:val="16"/>
        </w:rPr>
        <w:t xml:space="preserve"> Forty-nine percent of respondents said they would vote for Democratic candidates, while 44 percent said they'd back Republicans. That's up from a lead of 48 percent to 44 percent in April.</w:t>
      </w:r>
    </w:p>
    <w:p w14:paraId="3F6A60BC" w14:textId="77777777" w:rsidR="00C53173" w:rsidRDefault="00C53173" w:rsidP="00C53173">
      <w:pPr>
        <w:pStyle w:val="Heading4"/>
      </w:pPr>
      <w:r>
        <w:t xml:space="preserve">Even a small generic ballot advantage is predictive of Democrats winning the House </w:t>
      </w:r>
    </w:p>
    <w:p w14:paraId="6F0DDDAB" w14:textId="77777777" w:rsidR="00C53173" w:rsidRPr="005B20F5" w:rsidRDefault="00C53173" w:rsidP="00C53173">
      <w:r w:rsidRPr="00863568">
        <w:rPr>
          <w:rStyle w:val="Style13ptBold"/>
        </w:rPr>
        <w:t>Abramowitz 4/24</w:t>
      </w:r>
      <w:r>
        <w:t>/25 (Alan I - Professor Emeritus of Political Science at Emory University, “Generic Ballot Model Gives Democrats Strong Chance to Take Back House in 2026,” https://centerforpolitics.org/crystalball/generic-ballot-model-gives-democrats-strong-chance-to-take-back-house-in-2026/)</w:t>
      </w:r>
    </w:p>
    <w:p w14:paraId="01FDCD01" w14:textId="77777777" w:rsidR="00C53173" w:rsidRDefault="00C53173" w:rsidP="00C53173">
      <w:pPr>
        <w:rPr>
          <w:sz w:val="16"/>
        </w:rPr>
      </w:pPr>
      <w:r w:rsidRPr="00863568">
        <w:rPr>
          <w:sz w:val="16"/>
        </w:rPr>
        <w:t xml:space="preserve">Table 3 presents conditional forecasts of seat swing in the 2026 House and Senate elections based on the results of the regression analyses displayed in Tables 1 and 2. The results indicate that </w:t>
      </w:r>
      <w:r w:rsidRPr="00613D67">
        <w:rPr>
          <w:rStyle w:val="StyleUnderline"/>
          <w:highlight w:val="cyan"/>
        </w:rPr>
        <w:t xml:space="preserve">even in a </w:t>
      </w:r>
      <w:r w:rsidRPr="00613D67">
        <w:rPr>
          <w:rStyle w:val="Emphasis"/>
          <w:highlight w:val="cyan"/>
        </w:rPr>
        <w:t>neutral political environment</w:t>
      </w:r>
      <w:r w:rsidRPr="00863568">
        <w:rPr>
          <w:sz w:val="16"/>
        </w:rPr>
        <w:t xml:space="preserve">, one in which the two parties are tied on the generic ballot, </w:t>
      </w:r>
      <w:r w:rsidRPr="00613D67">
        <w:rPr>
          <w:rStyle w:val="StyleUnderline"/>
          <w:highlight w:val="cyan"/>
        </w:rPr>
        <w:t>Republicans would be expected to lose about 13 seats in the House</w:t>
      </w:r>
      <w:r w:rsidRPr="00863568">
        <w:rPr>
          <w:rStyle w:val="StyleUnderline"/>
        </w:rPr>
        <w:t xml:space="preserve"> and about 5 seats in the Senate. </w:t>
      </w:r>
      <w:r w:rsidRPr="00613D67">
        <w:rPr>
          <w:rStyle w:val="StyleUnderline"/>
          <w:highlight w:val="cyan"/>
        </w:rPr>
        <w:t>Losses of that magnitude would give Dem</w:t>
      </w:r>
      <w:r w:rsidRPr="00863568">
        <w:rPr>
          <w:rStyle w:val="StyleUnderline"/>
        </w:rPr>
        <w:t>ocrat</w:t>
      </w:r>
      <w:r w:rsidRPr="00613D67">
        <w:rPr>
          <w:rStyle w:val="StyleUnderline"/>
          <w:highlight w:val="cyan"/>
        </w:rPr>
        <w:t>s</w:t>
      </w:r>
      <w:r w:rsidRPr="00863568">
        <w:rPr>
          <w:rStyle w:val="StyleUnderline"/>
        </w:rPr>
        <w:t xml:space="preserve"> </w:t>
      </w:r>
      <w:r w:rsidRPr="00613D67">
        <w:rPr>
          <w:rStyle w:val="StyleUnderline"/>
          <w:highlight w:val="cyan"/>
        </w:rPr>
        <w:t>control of both chambers</w:t>
      </w:r>
      <w:r w:rsidRPr="00863568">
        <w:rPr>
          <w:rStyle w:val="StyleUnderline"/>
        </w:rPr>
        <w:t xml:space="preserve"> in the next Congress</w:t>
      </w:r>
      <w:r w:rsidRPr="00863568">
        <w:rPr>
          <w:sz w:val="16"/>
        </w:rPr>
        <w:t>. As of April 23, 2025, the generic ballot average, according to RealClearPolitics, favors Democrats by 1.5 points—very close to a tie.</w:t>
      </w:r>
    </w:p>
    <w:p w14:paraId="00AE57CA" w14:textId="77777777" w:rsidR="00C53173" w:rsidRPr="00863568" w:rsidRDefault="00C53173" w:rsidP="00C53173">
      <w:pPr>
        <w:rPr>
          <w:sz w:val="16"/>
        </w:rPr>
      </w:pPr>
    </w:p>
    <w:p w14:paraId="3B6A8B3F" w14:textId="77777777" w:rsidR="00C53173" w:rsidRDefault="00C53173" w:rsidP="00C53173">
      <w:pPr>
        <w:pStyle w:val="Heading4"/>
      </w:pPr>
      <w:r>
        <w:t xml:space="preserve">B) </w:t>
      </w:r>
      <w:r w:rsidRPr="002F5008">
        <w:rPr>
          <w:u w:val="single"/>
        </w:rPr>
        <w:t>Empirics</w:t>
      </w:r>
      <w:r>
        <w:t xml:space="preserve">—the President’s party almost </w:t>
      </w:r>
      <w:r w:rsidRPr="007E380A">
        <w:rPr>
          <w:u w:val="single"/>
        </w:rPr>
        <w:t>always</w:t>
      </w:r>
      <w:r>
        <w:t xml:space="preserve"> loses seats in the Midterm. That’s Galston. </w:t>
      </w:r>
    </w:p>
    <w:p w14:paraId="016CB678" w14:textId="77777777" w:rsidR="00C53173" w:rsidRDefault="00C53173" w:rsidP="00C53173"/>
    <w:p w14:paraId="42A0BE02" w14:textId="77777777" w:rsidR="00C53173" w:rsidRPr="002F5008" w:rsidRDefault="00C53173" w:rsidP="00C53173">
      <w:pPr>
        <w:pStyle w:val="Heading4"/>
      </w:pPr>
      <w:r>
        <w:t xml:space="preserve">C) </w:t>
      </w:r>
      <w:r>
        <w:rPr>
          <w:u w:val="single"/>
        </w:rPr>
        <w:t>Enthusiasm Advantage</w:t>
      </w:r>
      <w:r>
        <w:t xml:space="preserve"> favors Democrats </w:t>
      </w:r>
    </w:p>
    <w:p w14:paraId="2BA63735" w14:textId="77777777" w:rsidR="00C53173" w:rsidRPr="0084794B" w:rsidRDefault="00C53173" w:rsidP="00C53173">
      <w:r w:rsidRPr="0084794B">
        <w:rPr>
          <w:rStyle w:val="Style13ptBold"/>
        </w:rPr>
        <w:t>Thompson 7/29</w:t>
      </w:r>
      <w:r>
        <w:t xml:space="preserve">/25 (Alex – National Political Correspondent for </w:t>
      </w:r>
      <w:r>
        <w:rPr>
          <w:i/>
          <w:iCs/>
        </w:rPr>
        <w:t>Axios</w:t>
      </w:r>
      <w:r>
        <w:t>, “Why Dems are suddenly confident about 2026,” https://www.axios.com/2025/07/29/democrats-2026-midterm-elections-trump)</w:t>
      </w:r>
    </w:p>
    <w:p w14:paraId="22A0C173" w14:textId="77777777" w:rsidR="00C53173" w:rsidRPr="0084794B" w:rsidRDefault="00C53173" w:rsidP="00C53173">
      <w:pPr>
        <w:rPr>
          <w:rStyle w:val="Emphasis"/>
        </w:rPr>
      </w:pPr>
      <w:r w:rsidRPr="00613D67">
        <w:rPr>
          <w:rStyle w:val="StyleUnderline"/>
          <w:highlight w:val="cyan"/>
        </w:rPr>
        <w:t>Democrats have a</w:t>
      </w:r>
      <w:r w:rsidRPr="0084794B">
        <w:rPr>
          <w:rStyle w:val="StyleUnderline"/>
        </w:rPr>
        <w:t xml:space="preserve"> rare </w:t>
      </w:r>
      <w:r w:rsidRPr="00613D67">
        <w:rPr>
          <w:rStyle w:val="StyleUnderline"/>
          <w:highlight w:val="cyan"/>
        </w:rPr>
        <w:t>bright spot</w:t>
      </w:r>
      <w:r w:rsidRPr="0084794B">
        <w:rPr>
          <w:sz w:val="16"/>
        </w:rPr>
        <w:t xml:space="preserve"> in their party's existential crisis: </w:t>
      </w:r>
      <w:r w:rsidRPr="00613D67">
        <w:rPr>
          <w:rStyle w:val="StyleUnderline"/>
          <w:highlight w:val="cyan"/>
        </w:rPr>
        <w:t>2026</w:t>
      </w:r>
      <w:r w:rsidRPr="00613D67">
        <w:rPr>
          <w:sz w:val="16"/>
          <w:highlight w:val="cyan"/>
        </w:rPr>
        <w:t>,</w:t>
      </w:r>
      <w:r w:rsidRPr="0084794B">
        <w:rPr>
          <w:sz w:val="16"/>
        </w:rPr>
        <w:t xml:space="preserve"> at least to them, </w:t>
      </w:r>
      <w:r w:rsidRPr="00613D67">
        <w:rPr>
          <w:rStyle w:val="Emphasis"/>
          <w:highlight w:val="cyan"/>
        </w:rPr>
        <w:t>looks pretty good.</w:t>
      </w:r>
    </w:p>
    <w:p w14:paraId="0C2A206A" w14:textId="77777777" w:rsidR="00C53173" w:rsidRPr="0084794B" w:rsidRDefault="00C53173" w:rsidP="00C53173">
      <w:pPr>
        <w:rPr>
          <w:rStyle w:val="StyleUnderline"/>
        </w:rPr>
      </w:pPr>
      <w:r w:rsidRPr="0084794B">
        <w:rPr>
          <w:sz w:val="16"/>
        </w:rPr>
        <w:t xml:space="preserve">Why it matters: The party is full of angst over how to retake the White House and win back the voters they lost to President Trump over the past decade. But </w:t>
      </w:r>
      <w:r w:rsidRPr="00613D67">
        <w:rPr>
          <w:rStyle w:val="StyleUnderline"/>
          <w:highlight w:val="cyan"/>
        </w:rPr>
        <w:t>they feel</w:t>
      </w:r>
      <w:r w:rsidRPr="0084794B">
        <w:rPr>
          <w:rStyle w:val="StyleUnderline"/>
        </w:rPr>
        <w:t xml:space="preserve"> increasingly </w:t>
      </w:r>
      <w:r w:rsidRPr="00613D67">
        <w:rPr>
          <w:rStyle w:val="StyleUnderline"/>
          <w:highlight w:val="cyan"/>
        </w:rPr>
        <w:t>sanguine about taking back the House</w:t>
      </w:r>
      <w:r w:rsidRPr="0084794B">
        <w:rPr>
          <w:rStyle w:val="StyleUnderline"/>
        </w:rPr>
        <w:t xml:space="preserve"> next year.</w:t>
      </w:r>
    </w:p>
    <w:p w14:paraId="472A287F" w14:textId="77777777" w:rsidR="00C53173" w:rsidRPr="0084794B" w:rsidRDefault="00C53173" w:rsidP="00C53173">
      <w:pPr>
        <w:rPr>
          <w:sz w:val="16"/>
          <w:szCs w:val="16"/>
        </w:rPr>
      </w:pPr>
      <w:r w:rsidRPr="0084794B">
        <w:rPr>
          <w:sz w:val="16"/>
          <w:szCs w:val="16"/>
        </w:rPr>
        <w:t>Here's the five-part theory of the case for why Dems are optimistic about 2026, as laid out by more than a dozen of their top campaign staffers.</w:t>
      </w:r>
    </w:p>
    <w:p w14:paraId="37606D80" w14:textId="77777777" w:rsidR="00C53173" w:rsidRPr="0084794B" w:rsidRDefault="00C53173" w:rsidP="00C53173">
      <w:pPr>
        <w:rPr>
          <w:sz w:val="16"/>
          <w:szCs w:val="16"/>
        </w:rPr>
      </w:pPr>
      <w:r w:rsidRPr="0084794B">
        <w:rPr>
          <w:sz w:val="16"/>
          <w:szCs w:val="16"/>
        </w:rPr>
        <w:t>The "big, beautiful bill" is polling terribly.</w:t>
      </w:r>
    </w:p>
    <w:p w14:paraId="0955876B" w14:textId="77777777" w:rsidR="00C53173" w:rsidRPr="0084794B" w:rsidRDefault="00C53173" w:rsidP="00C53173">
      <w:pPr>
        <w:rPr>
          <w:sz w:val="16"/>
          <w:szCs w:val="16"/>
        </w:rPr>
      </w:pPr>
      <w:r w:rsidRPr="0084794B">
        <w:rPr>
          <w:sz w:val="16"/>
          <w:szCs w:val="16"/>
        </w:rPr>
        <w:t>Cuts to Medicaid and the Affordable Care Act are expected to make the "big, beautiful bill" even more unpopular.</w:t>
      </w:r>
    </w:p>
    <w:p w14:paraId="3138C506" w14:textId="77777777" w:rsidR="00C53173" w:rsidRPr="0084794B" w:rsidRDefault="00C53173" w:rsidP="00C53173">
      <w:pPr>
        <w:rPr>
          <w:sz w:val="16"/>
          <w:szCs w:val="16"/>
        </w:rPr>
      </w:pPr>
      <w:r w:rsidRPr="0084794B">
        <w:rPr>
          <w:sz w:val="16"/>
          <w:szCs w:val="16"/>
        </w:rPr>
        <w:t>Prices are still high despite Trump promising to bring them down. Economic approval had long been one of Trump's consistent political strengths and now is not.</w:t>
      </w:r>
    </w:p>
    <w:p w14:paraId="69EB5703" w14:textId="77777777" w:rsidR="00C53173" w:rsidRPr="0084794B" w:rsidRDefault="00C53173" w:rsidP="00C53173">
      <w:pPr>
        <w:rPr>
          <w:sz w:val="16"/>
          <w:szCs w:val="16"/>
        </w:rPr>
      </w:pPr>
      <w:r w:rsidRPr="0084794B">
        <w:rPr>
          <w:sz w:val="16"/>
          <w:szCs w:val="16"/>
        </w:rPr>
        <w:t>Trump's deportations are getting blowback after going well beyond violent criminals and gang members. Polls show Republicans losing their advantage on one of their key issues in the 2024 election.</w:t>
      </w:r>
    </w:p>
    <w:p w14:paraId="0475F425" w14:textId="77777777" w:rsidR="00C53173" w:rsidRPr="0084794B" w:rsidRDefault="00C53173" w:rsidP="00C53173">
      <w:pPr>
        <w:rPr>
          <w:rStyle w:val="StyleUnderline"/>
        </w:rPr>
      </w:pPr>
      <w:r w:rsidRPr="0084794B">
        <w:rPr>
          <w:sz w:val="16"/>
        </w:rPr>
        <w:t xml:space="preserve">Democratic enthusiasm. </w:t>
      </w:r>
      <w:r w:rsidRPr="0084794B">
        <w:rPr>
          <w:rStyle w:val="StyleUnderline"/>
        </w:rPr>
        <w:t xml:space="preserve">A recent CNN poll found that </w:t>
      </w:r>
      <w:r w:rsidRPr="00613D67">
        <w:rPr>
          <w:rStyle w:val="StyleUnderline"/>
          <w:highlight w:val="cyan"/>
        </w:rPr>
        <w:t>72% Democrats</w:t>
      </w:r>
      <w:r w:rsidRPr="0084794B">
        <w:rPr>
          <w:rStyle w:val="StyleUnderline"/>
        </w:rPr>
        <w:t xml:space="preserve"> and Democratic-aligned voters </w:t>
      </w:r>
      <w:r w:rsidRPr="00613D67">
        <w:rPr>
          <w:rStyle w:val="StyleUnderline"/>
          <w:highlight w:val="cyan"/>
        </w:rPr>
        <w:t xml:space="preserve">are </w:t>
      </w:r>
      <w:r w:rsidRPr="00613D67">
        <w:rPr>
          <w:rStyle w:val="Emphasis"/>
          <w:highlight w:val="cyan"/>
        </w:rPr>
        <w:t>extremely motivated to vote</w:t>
      </w:r>
      <w:r w:rsidRPr="00613D67">
        <w:rPr>
          <w:rStyle w:val="StyleUnderline"/>
          <w:highlight w:val="cyan"/>
        </w:rPr>
        <w:t xml:space="preserve"> in the midterm elections compared to just 50% of Republicans</w:t>
      </w:r>
      <w:r w:rsidRPr="0084794B">
        <w:rPr>
          <w:rStyle w:val="StyleUnderline"/>
        </w:rPr>
        <w:t xml:space="preserve"> and Republican-aligned voters.</w:t>
      </w:r>
    </w:p>
    <w:p w14:paraId="3C23F20E" w14:textId="77777777" w:rsidR="00C53173" w:rsidRPr="0084794B" w:rsidRDefault="00C53173" w:rsidP="00C53173">
      <w:pPr>
        <w:rPr>
          <w:sz w:val="16"/>
          <w:szCs w:val="16"/>
        </w:rPr>
      </w:pPr>
      <w:r w:rsidRPr="0084794B">
        <w:rPr>
          <w:sz w:val="16"/>
          <w:szCs w:val="16"/>
        </w:rPr>
        <w:t>Between the lines: Some Democrats are worried that victories in 2026 will stop the party from reckoning with its deeper issues and unpopularity.</w:t>
      </w:r>
    </w:p>
    <w:p w14:paraId="4A09C8EB" w14:textId="77777777" w:rsidR="00C53173" w:rsidRPr="0084794B" w:rsidRDefault="00C53173" w:rsidP="00C53173">
      <w:pPr>
        <w:rPr>
          <w:sz w:val="16"/>
          <w:szCs w:val="16"/>
        </w:rPr>
      </w:pPr>
      <w:r w:rsidRPr="0084794B">
        <w:rPr>
          <w:sz w:val="16"/>
          <w:szCs w:val="16"/>
        </w:rPr>
        <w:t>The party needs to change and victories will give party leaders excuses not to, they argue.</w:t>
      </w:r>
    </w:p>
    <w:p w14:paraId="746DC44C" w14:textId="77777777" w:rsidR="00C53173" w:rsidRPr="0084794B" w:rsidRDefault="00C53173" w:rsidP="00C53173">
      <w:pPr>
        <w:rPr>
          <w:sz w:val="16"/>
        </w:rPr>
      </w:pPr>
      <w:r w:rsidRPr="0084794B">
        <w:rPr>
          <w:sz w:val="16"/>
        </w:rPr>
        <w:t xml:space="preserve">Zoom in: </w:t>
      </w:r>
      <w:r w:rsidRPr="0084794B">
        <w:rPr>
          <w:rStyle w:val="StyleUnderline"/>
        </w:rPr>
        <w:t xml:space="preserve">In 2026, </w:t>
      </w:r>
      <w:r w:rsidRPr="00613D67">
        <w:rPr>
          <w:rStyle w:val="StyleUnderline"/>
          <w:highlight w:val="cyan"/>
        </w:rPr>
        <w:t xml:space="preserve">Democrats only need to win a </w:t>
      </w:r>
      <w:r w:rsidRPr="00613D67">
        <w:rPr>
          <w:rStyle w:val="Emphasis"/>
          <w:highlight w:val="cyan"/>
        </w:rPr>
        <w:t>handful of seats</w:t>
      </w:r>
      <w:r w:rsidRPr="00613D67">
        <w:rPr>
          <w:rStyle w:val="StyleUnderline"/>
          <w:highlight w:val="cyan"/>
        </w:rPr>
        <w:t xml:space="preserve"> to take back the House</w:t>
      </w:r>
      <w:r w:rsidRPr="0084794B">
        <w:rPr>
          <w:rStyle w:val="StyleUnderline"/>
        </w:rPr>
        <w:t xml:space="preserve"> majority.</w:t>
      </w:r>
      <w:r w:rsidRPr="0084794B">
        <w:rPr>
          <w:sz w:val="16"/>
        </w:rPr>
        <w:t xml:space="preserve"> They also just successfully recruited former Gov. Roy Cooper to run for Senate in North Carolina, as Axios first reported.</w:t>
      </w:r>
    </w:p>
    <w:p w14:paraId="32108B26" w14:textId="77777777" w:rsidR="00C53173" w:rsidRPr="002F5008" w:rsidRDefault="00C53173" w:rsidP="00C53173">
      <w:pPr>
        <w:rPr>
          <w:rStyle w:val="StyleUnderline"/>
        </w:rPr>
      </w:pPr>
      <w:r w:rsidRPr="00613D67">
        <w:rPr>
          <w:rStyle w:val="StyleUnderline"/>
          <w:highlight w:val="cyan"/>
        </w:rPr>
        <w:t>Democrats believe they're getting the right kinds of candidates in the House</w:t>
      </w:r>
      <w:r w:rsidRPr="0084794B">
        <w:rPr>
          <w:rStyle w:val="StyleUnderline"/>
        </w:rPr>
        <w:t>: people with little connection to D.C. who can run against both parties.</w:t>
      </w:r>
    </w:p>
    <w:p w14:paraId="3FB70E3E" w14:textId="77777777" w:rsidR="00C53173" w:rsidRDefault="00C53173" w:rsidP="00C53173">
      <w:pPr>
        <w:rPr>
          <w:rStyle w:val="StyleUnderline"/>
        </w:rPr>
      </w:pPr>
      <w:r w:rsidRPr="00613D67">
        <w:rPr>
          <w:rStyle w:val="StyleUnderline"/>
          <w:highlight w:val="cyan"/>
        </w:rPr>
        <w:t>Midterms</w:t>
      </w:r>
      <w:r w:rsidRPr="0084794B">
        <w:rPr>
          <w:rStyle w:val="StyleUnderline"/>
        </w:rPr>
        <w:t xml:space="preserve"> often </w:t>
      </w:r>
      <w:r w:rsidRPr="00613D67">
        <w:rPr>
          <w:rStyle w:val="StyleUnderline"/>
          <w:highlight w:val="cyan"/>
        </w:rPr>
        <w:t>favor the party out of power and Democrats have</w:t>
      </w:r>
      <w:r w:rsidRPr="0084794B">
        <w:rPr>
          <w:rStyle w:val="StyleUnderline"/>
        </w:rPr>
        <w:t xml:space="preserve"> increasingly </w:t>
      </w:r>
      <w:r w:rsidRPr="00613D67">
        <w:rPr>
          <w:rStyle w:val="StyleUnderline"/>
          <w:highlight w:val="cyan"/>
        </w:rPr>
        <w:t>done better with college-educated voters who</w:t>
      </w:r>
      <w:r w:rsidRPr="0084794B">
        <w:rPr>
          <w:rStyle w:val="StyleUnderline"/>
        </w:rPr>
        <w:t xml:space="preserve"> also </w:t>
      </w:r>
      <w:r w:rsidRPr="00613D67">
        <w:rPr>
          <w:rStyle w:val="StyleUnderline"/>
          <w:highlight w:val="cyan"/>
        </w:rPr>
        <w:t>tend to vote more often in non-presidential elections.</w:t>
      </w:r>
    </w:p>
    <w:p w14:paraId="6CAA2767" w14:textId="77777777" w:rsidR="00C53173" w:rsidRDefault="00C53173" w:rsidP="00C53173">
      <w:pPr>
        <w:rPr>
          <w:rStyle w:val="StyleUnderline"/>
        </w:rPr>
      </w:pPr>
    </w:p>
    <w:p w14:paraId="56B6942D" w14:textId="77777777" w:rsidR="00C53173" w:rsidRPr="002F5008" w:rsidRDefault="00C53173" w:rsidP="00C53173">
      <w:pPr>
        <w:pStyle w:val="Heading4"/>
        <w:rPr>
          <w:rStyle w:val="StyleUnderline"/>
          <w:szCs w:val="26"/>
        </w:rPr>
      </w:pPr>
      <w:r w:rsidRPr="002F5008">
        <w:rPr>
          <w:rStyle w:val="StyleUnderline"/>
          <w:szCs w:val="26"/>
        </w:rPr>
        <w:t xml:space="preserve">D) Special elections predict strong Dem gains in 2026 </w:t>
      </w:r>
    </w:p>
    <w:p w14:paraId="355F62A2" w14:textId="77777777" w:rsidR="00C53173" w:rsidRPr="00BC1BE2" w:rsidRDefault="00C53173" w:rsidP="00C53173">
      <w:r w:rsidRPr="00BC1BE2">
        <w:rPr>
          <w:rStyle w:val="Style13ptBold"/>
        </w:rPr>
        <w:t>Bronner &amp; Mourtoupalas 6/27</w:t>
      </w:r>
      <w:r w:rsidRPr="00BC1BE2">
        <w:t>/25 (Lenny – MS in Statistics from</w:t>
      </w:r>
      <w:r>
        <w:t xml:space="preserve"> Stanford University &amp; Nick – graphics reporter focusing on politics at </w:t>
      </w:r>
      <w:r>
        <w:rPr>
          <w:i/>
          <w:iCs/>
        </w:rPr>
        <w:t>The Washington Post</w:t>
      </w:r>
      <w:r>
        <w:t>, “What Democratic swings in special elections mean for 2026,” https://www.washingtonpost.com/politics/2025/06/27/democratic-special-election-gains/)</w:t>
      </w:r>
    </w:p>
    <w:p w14:paraId="2757A3FD" w14:textId="77777777" w:rsidR="00C53173" w:rsidRPr="00BC1BE2" w:rsidRDefault="00C53173" w:rsidP="00C53173">
      <w:pPr>
        <w:rPr>
          <w:u w:val="single"/>
        </w:rPr>
      </w:pPr>
      <w:r w:rsidRPr="00613D67">
        <w:rPr>
          <w:rStyle w:val="StyleUnderline"/>
          <w:highlight w:val="cyan"/>
        </w:rPr>
        <w:t xml:space="preserve">It’s </w:t>
      </w:r>
      <w:r w:rsidRPr="00613D67">
        <w:rPr>
          <w:rStyle w:val="Emphasis"/>
          <w:highlight w:val="cyan"/>
        </w:rPr>
        <w:t>not too early to talk about 2026</w:t>
      </w:r>
      <w:r w:rsidRPr="00BC1BE2">
        <w:rPr>
          <w:sz w:val="16"/>
        </w:rPr>
        <w:t xml:space="preserve">, when the first national elections will be held since Donald Trump was voted into the White House for a second time. </w:t>
      </w:r>
      <w:r w:rsidRPr="00BC1BE2">
        <w:rPr>
          <w:rStyle w:val="StyleUnderline"/>
        </w:rPr>
        <w:t>It’s the first opportunity for Americans to register their approval or disapproval of Trump’s agenda by deciding whether to maintain a Republican congressional majority.</w:t>
      </w:r>
    </w:p>
    <w:p w14:paraId="683AF128" w14:textId="77777777" w:rsidR="00C53173" w:rsidRPr="00BC1BE2" w:rsidRDefault="00C53173" w:rsidP="00C53173">
      <w:pPr>
        <w:rPr>
          <w:rStyle w:val="StyleUnderline"/>
        </w:rPr>
      </w:pPr>
      <w:r w:rsidRPr="00BC1BE2">
        <w:rPr>
          <w:sz w:val="16"/>
        </w:rPr>
        <w:t xml:space="preserve">As such, politicos are scouring the landscape for any signs hinting at which way voters may be leaning in the 2026 midterms. </w:t>
      </w:r>
      <w:r w:rsidRPr="00613D67">
        <w:rPr>
          <w:rStyle w:val="StyleUnderline"/>
          <w:highlight w:val="cyan"/>
        </w:rPr>
        <w:t xml:space="preserve">If history is any guide, </w:t>
      </w:r>
      <w:r w:rsidRPr="00613D67">
        <w:rPr>
          <w:rStyle w:val="Emphasis"/>
          <w:highlight w:val="cyan"/>
        </w:rPr>
        <w:t>Dem</w:t>
      </w:r>
      <w:r w:rsidRPr="002F5008">
        <w:rPr>
          <w:rStyle w:val="Emphasis"/>
        </w:rPr>
        <w:t>ocrat</w:t>
      </w:r>
      <w:r w:rsidRPr="00613D67">
        <w:rPr>
          <w:rStyle w:val="Emphasis"/>
          <w:highlight w:val="cyan"/>
        </w:rPr>
        <w:t>s</w:t>
      </w:r>
      <w:r w:rsidRPr="002F5008">
        <w:rPr>
          <w:rStyle w:val="Emphasis"/>
        </w:rPr>
        <w:t xml:space="preserve"> </w:t>
      </w:r>
      <w:r w:rsidRPr="00613D67">
        <w:rPr>
          <w:rStyle w:val="Emphasis"/>
          <w:highlight w:val="cyan"/>
        </w:rPr>
        <w:t>should gain seats</w:t>
      </w:r>
      <w:r w:rsidRPr="00BC1BE2">
        <w:rPr>
          <w:rStyle w:val="StyleUnderline"/>
        </w:rPr>
        <w:t xml:space="preserve"> in the House and Senate, because that has been the pattern of the party out of power in off-year contests, with a few notable exceptions.</w:t>
      </w:r>
    </w:p>
    <w:p w14:paraId="384279FA" w14:textId="77777777" w:rsidR="00C53173" w:rsidRPr="002F5008" w:rsidRDefault="00C53173" w:rsidP="00C53173">
      <w:pPr>
        <w:rPr>
          <w:rStyle w:val="Emphasis"/>
        </w:rPr>
      </w:pPr>
      <w:r w:rsidRPr="005B20F5">
        <w:rPr>
          <w:sz w:val="16"/>
        </w:rPr>
        <w:t xml:space="preserve">Beyond what the historical record suggests, </w:t>
      </w:r>
      <w:r w:rsidRPr="00BC1BE2">
        <w:rPr>
          <w:rStyle w:val="StyleUnderline"/>
        </w:rPr>
        <w:t xml:space="preserve">there is an additional warning sign for Trump allies who want to continue single-party GOP rule in Washington: </w:t>
      </w:r>
      <w:r w:rsidRPr="00613D67">
        <w:rPr>
          <w:rStyle w:val="Emphasis"/>
          <w:highlight w:val="cyan"/>
        </w:rPr>
        <w:t>Dem</w:t>
      </w:r>
      <w:r w:rsidRPr="00BC1BE2">
        <w:rPr>
          <w:rStyle w:val="Emphasis"/>
        </w:rPr>
        <w:t>ocrat</w:t>
      </w:r>
      <w:r w:rsidRPr="00613D67">
        <w:rPr>
          <w:rStyle w:val="Emphasis"/>
          <w:highlight w:val="cyan"/>
        </w:rPr>
        <w:t>s</w:t>
      </w:r>
      <w:r w:rsidRPr="00BC1BE2">
        <w:rPr>
          <w:rStyle w:val="Emphasis"/>
        </w:rPr>
        <w:t xml:space="preserve"> </w:t>
      </w:r>
      <w:r w:rsidRPr="00613D67">
        <w:rPr>
          <w:rStyle w:val="Emphasis"/>
          <w:highlight w:val="cyan"/>
        </w:rPr>
        <w:t>have made big gains in special elections</w:t>
      </w:r>
      <w:r w:rsidRPr="00613D67">
        <w:rPr>
          <w:rStyle w:val="StyleUnderline"/>
          <w:highlight w:val="cyan"/>
        </w:rPr>
        <w:t xml:space="preserve"> since Trump took office</w:t>
      </w:r>
      <w:r w:rsidRPr="00BC1BE2">
        <w:rPr>
          <w:rStyle w:val="StyleUnderline"/>
        </w:rPr>
        <w:t xml:space="preserve"> in January 2025.</w:t>
      </w:r>
      <w:r w:rsidRPr="005B20F5">
        <w:rPr>
          <w:sz w:val="16"/>
        </w:rPr>
        <w:t xml:space="preserve"> A Washington Post analysis of these races suggests </w:t>
      </w:r>
      <w:r w:rsidRPr="00613D67">
        <w:rPr>
          <w:rStyle w:val="StyleUnderline"/>
          <w:highlight w:val="cyan"/>
        </w:rPr>
        <w:t>Dem</w:t>
      </w:r>
      <w:r w:rsidRPr="00BC1BE2">
        <w:rPr>
          <w:rStyle w:val="StyleUnderline"/>
        </w:rPr>
        <w:t>ocrat</w:t>
      </w:r>
      <w:r w:rsidRPr="00613D67">
        <w:rPr>
          <w:rStyle w:val="StyleUnderline"/>
          <w:highlight w:val="cyan"/>
        </w:rPr>
        <w:t>s</w:t>
      </w:r>
      <w:r w:rsidRPr="00BC1BE2">
        <w:rPr>
          <w:rStyle w:val="StyleUnderline"/>
        </w:rPr>
        <w:t xml:space="preserve"> </w:t>
      </w:r>
      <w:r w:rsidRPr="00613D67">
        <w:rPr>
          <w:rStyle w:val="StyleUnderline"/>
          <w:highlight w:val="cyan"/>
        </w:rPr>
        <w:t xml:space="preserve">might be </w:t>
      </w:r>
      <w:r w:rsidRPr="00613D67">
        <w:rPr>
          <w:rStyle w:val="Emphasis"/>
          <w:highlight w:val="cyan"/>
        </w:rPr>
        <w:t>on track for a very good 2026.</w:t>
      </w:r>
    </w:p>
    <w:p w14:paraId="694E3B9E" w14:textId="77777777" w:rsidR="00C53173" w:rsidRPr="005B20F5" w:rsidRDefault="00C53173" w:rsidP="00C53173">
      <w:pPr>
        <w:rPr>
          <w:sz w:val="16"/>
        </w:rPr>
      </w:pPr>
      <w:r w:rsidRPr="00613D67">
        <w:rPr>
          <w:rStyle w:val="StyleUnderline"/>
          <w:highlight w:val="cyan"/>
        </w:rPr>
        <w:t>Among all special elections</w:t>
      </w:r>
      <w:r w:rsidRPr="00BC1BE2">
        <w:rPr>
          <w:rStyle w:val="StyleUnderline"/>
        </w:rPr>
        <w:t xml:space="preserve"> this year, </w:t>
      </w:r>
      <w:r w:rsidRPr="00613D67">
        <w:rPr>
          <w:rStyle w:val="StyleUnderline"/>
          <w:highlight w:val="cyan"/>
        </w:rPr>
        <w:t>Dem</w:t>
      </w:r>
      <w:r w:rsidRPr="00BC1BE2">
        <w:rPr>
          <w:rStyle w:val="StyleUnderline"/>
        </w:rPr>
        <w:t>ocrat</w:t>
      </w:r>
      <w:r w:rsidRPr="00613D67">
        <w:rPr>
          <w:rStyle w:val="StyleUnderline"/>
          <w:highlight w:val="cyan"/>
        </w:rPr>
        <w:t>s</w:t>
      </w:r>
      <w:r w:rsidRPr="00BC1BE2">
        <w:rPr>
          <w:rStyle w:val="StyleUnderline"/>
        </w:rPr>
        <w:t xml:space="preserve"> </w:t>
      </w:r>
      <w:r w:rsidRPr="00613D67">
        <w:rPr>
          <w:rStyle w:val="StyleUnderline"/>
          <w:highlight w:val="cyan"/>
        </w:rPr>
        <w:t>have outperformed</w:t>
      </w:r>
      <w:r w:rsidRPr="00BC1BE2">
        <w:rPr>
          <w:rStyle w:val="StyleUnderline"/>
        </w:rPr>
        <w:t xml:space="preserve"> Kamala </w:t>
      </w:r>
      <w:r w:rsidRPr="00613D67">
        <w:rPr>
          <w:rStyle w:val="StyleUnderline"/>
          <w:highlight w:val="cyan"/>
        </w:rPr>
        <w:t>Harris’s vote share</w:t>
      </w:r>
      <w:r w:rsidRPr="00BC1BE2">
        <w:rPr>
          <w:rStyle w:val="StyleUnderline"/>
        </w:rPr>
        <w:t xml:space="preserve"> in 2024 </w:t>
      </w:r>
      <w:r w:rsidRPr="00613D67">
        <w:rPr>
          <w:rStyle w:val="StyleUnderline"/>
          <w:highlight w:val="cyan"/>
        </w:rPr>
        <w:t>by 13 percentage points</w:t>
      </w:r>
      <w:r w:rsidRPr="005B20F5">
        <w:rPr>
          <w:sz w:val="16"/>
        </w:rPr>
        <w:t xml:space="preserve">, based on Harris-Trump baselines calculated by the Downballot, an election data newsletter. </w:t>
      </w:r>
      <w:r w:rsidRPr="00BC1BE2">
        <w:rPr>
          <w:rStyle w:val="StyleUnderline"/>
        </w:rPr>
        <w:t xml:space="preserve">That’s </w:t>
      </w:r>
      <w:r w:rsidRPr="00613D67">
        <w:rPr>
          <w:rStyle w:val="StyleUnderline"/>
          <w:highlight w:val="cyan"/>
        </w:rPr>
        <w:t>the largest shift toward any party in years.</w:t>
      </w:r>
      <w:r w:rsidRPr="005B20F5">
        <w:rPr>
          <w:sz w:val="16"/>
        </w:rPr>
        <w:t xml:space="preserve"> In fact, all but four of the 31 special elections have seen movement toward Democrats.</w:t>
      </w:r>
    </w:p>
    <w:p w14:paraId="79520765" w14:textId="77777777" w:rsidR="00C53173" w:rsidRPr="005B20F5" w:rsidRDefault="00C53173" w:rsidP="00C53173">
      <w:pPr>
        <w:rPr>
          <w:sz w:val="16"/>
          <w:szCs w:val="16"/>
        </w:rPr>
      </w:pPr>
      <w:r w:rsidRPr="005B20F5">
        <w:rPr>
          <w:sz w:val="16"/>
          <w:szCs w:val="16"/>
        </w:rPr>
        <w:t>Most of the special elections we looked at were state legislative elections, and while Democrats have flipped only two of the seats (Pennsylvania’s 36th state Senate district and Iowa’s 35th state Senate district), the size of the shift compared with last year’s presidential election is noteworthy.</w:t>
      </w:r>
    </w:p>
    <w:p w14:paraId="5AF29637" w14:textId="77777777" w:rsidR="00C53173" w:rsidRPr="005B20F5" w:rsidRDefault="00C53173" w:rsidP="00C53173">
      <w:pPr>
        <w:rPr>
          <w:sz w:val="16"/>
        </w:rPr>
      </w:pPr>
      <w:r w:rsidRPr="00BC1BE2">
        <w:rPr>
          <w:rStyle w:val="StyleUnderline"/>
        </w:rPr>
        <w:t>Democrats are overperforming in districts across the map, from Pennsylvania to Florida and California. Some of the largest swings toward Democrats were in states that Trump won in 2024</w:t>
      </w:r>
      <w:r w:rsidRPr="005B20F5">
        <w:rPr>
          <w:sz w:val="16"/>
        </w:rPr>
        <w:t>, while the four races that shifted toward Republicans were in more Democratic-leaning states.</w:t>
      </w:r>
    </w:p>
    <w:p w14:paraId="2779A4CF" w14:textId="77777777" w:rsidR="00C53173" w:rsidRDefault="00C53173" w:rsidP="00C53173">
      <w:pPr>
        <w:rPr>
          <w:sz w:val="16"/>
          <w:szCs w:val="16"/>
        </w:rPr>
      </w:pPr>
      <w:r w:rsidRPr="005B20F5">
        <w:rPr>
          <w:sz w:val="16"/>
          <w:szCs w:val="16"/>
        </w:rPr>
        <w:t>But Democrats aren’t only performing well in state legislative special elections. They also delivered huge swings in the April special elections for Florida’s 1st and 6th Congressional Districts, exceeding Harris’s vote share by 23 and 16 percentage points, respectively.</w:t>
      </w:r>
    </w:p>
    <w:p w14:paraId="2097F2E4" w14:textId="77777777" w:rsidR="00C53173" w:rsidRDefault="00C53173" w:rsidP="00C53173">
      <w:pPr>
        <w:pStyle w:val="Heading4"/>
      </w:pPr>
      <w:r>
        <w:t xml:space="preserve">Voters will vote Dem despite the party’s unpopularity—prefer generic ballot metrics </w:t>
      </w:r>
    </w:p>
    <w:p w14:paraId="004DE143" w14:textId="77777777" w:rsidR="00C53173" w:rsidRPr="00CB54FF" w:rsidRDefault="00C53173" w:rsidP="00C53173">
      <w:r w:rsidRPr="00C56AB2">
        <w:rPr>
          <w:rStyle w:val="Style13ptBold"/>
        </w:rPr>
        <w:t>Ryckman 8/5</w:t>
      </w:r>
      <w:r>
        <w:t>/25 (Lisa – National Conference of State Legislature’s associate director of communications, “There’s Good News and Bad News for Everybody in the Midterms,” https://www.ncsl.org/state-legislatures-news/details/theres-good-news-and-bad-news-for-everybody-in-the-midterms)</w:t>
      </w:r>
    </w:p>
    <w:p w14:paraId="46C76A72" w14:textId="77777777" w:rsidR="00C53173" w:rsidRPr="00863568" w:rsidRDefault="00C53173" w:rsidP="00C53173">
      <w:pPr>
        <w:rPr>
          <w:rStyle w:val="StyleUnderline"/>
        </w:rPr>
      </w:pPr>
      <w:r w:rsidRPr="00613D67">
        <w:rPr>
          <w:rStyle w:val="StyleUnderline"/>
          <w:highlight w:val="cyan"/>
        </w:rPr>
        <w:t xml:space="preserve">“Even as Democrats don’t like themselves, they </w:t>
      </w:r>
      <w:r w:rsidRPr="00613D67">
        <w:rPr>
          <w:rStyle w:val="Emphasis"/>
          <w:highlight w:val="cyan"/>
        </w:rPr>
        <w:t>still</w:t>
      </w:r>
      <w:r w:rsidRPr="00863568">
        <w:rPr>
          <w:rStyle w:val="Emphasis"/>
        </w:rPr>
        <w:t xml:space="preserve"> choose to </w:t>
      </w:r>
      <w:r w:rsidRPr="00613D67">
        <w:rPr>
          <w:rStyle w:val="Emphasis"/>
          <w:highlight w:val="cyan"/>
        </w:rPr>
        <w:t>vote for Democrats.</w:t>
      </w:r>
      <w:r w:rsidRPr="00863568">
        <w:rPr>
          <w:sz w:val="16"/>
        </w:rPr>
        <w:t xml:space="preserve"> So, this is the conundrum right now,” she says. </w:t>
      </w:r>
      <w:r w:rsidRPr="00863568">
        <w:rPr>
          <w:rStyle w:val="StyleUnderline"/>
        </w:rPr>
        <w:t xml:space="preserve">“If you’re looking at the polling that says, well, people don’t really like Trump that much, they don’t really like Democrats that much, who are they going to vote for? You </w:t>
      </w:r>
      <w:r w:rsidRPr="00863568">
        <w:rPr>
          <w:rStyle w:val="Emphasis"/>
        </w:rPr>
        <w:t>look at</w:t>
      </w:r>
      <w:r w:rsidRPr="00863568">
        <w:rPr>
          <w:rStyle w:val="StyleUnderline"/>
        </w:rPr>
        <w:t xml:space="preserve"> what’s called </w:t>
      </w:r>
      <w:r w:rsidRPr="00863568">
        <w:rPr>
          <w:rStyle w:val="Emphasis"/>
        </w:rPr>
        <w:t>the congressional generic ballot</w:t>
      </w:r>
      <w:r w:rsidRPr="00863568">
        <w:rPr>
          <w:rStyle w:val="StyleUnderline"/>
        </w:rPr>
        <w:t xml:space="preserve">, which asks people, if the election were today, would you vote for a Democratic candidate or a Republican candidate? </w:t>
      </w:r>
      <w:r w:rsidRPr="00613D67">
        <w:rPr>
          <w:rStyle w:val="StyleUnderline"/>
          <w:highlight w:val="cyan"/>
        </w:rPr>
        <w:t>Democrats (have) the lowest favorable ratings since the</w:t>
      </w:r>
      <w:r w:rsidRPr="00863568">
        <w:rPr>
          <w:rStyle w:val="StyleUnderline"/>
        </w:rPr>
        <w:t xml:space="preserve"> 19</w:t>
      </w:r>
      <w:r w:rsidRPr="00613D67">
        <w:rPr>
          <w:rStyle w:val="StyleUnderline"/>
          <w:highlight w:val="cyan"/>
        </w:rPr>
        <w:t>90s, and</w:t>
      </w:r>
      <w:r w:rsidRPr="00863568">
        <w:rPr>
          <w:rStyle w:val="StyleUnderline"/>
        </w:rPr>
        <w:t xml:space="preserve"> yet they </w:t>
      </w:r>
      <w:r w:rsidRPr="00613D67">
        <w:rPr>
          <w:rStyle w:val="StyleUnderline"/>
          <w:highlight w:val="cyan"/>
        </w:rPr>
        <w:t>were leading on the generic ballot by 3 points</w:t>
      </w:r>
      <w:r w:rsidRPr="00863568">
        <w:rPr>
          <w:rStyle w:val="StyleUnderline"/>
        </w:rPr>
        <w:t>.</w:t>
      </w:r>
      <w:r w:rsidRPr="00863568">
        <w:rPr>
          <w:sz w:val="16"/>
        </w:rPr>
        <w:t xml:space="preserve"> </w:t>
      </w:r>
      <w:r w:rsidRPr="00863568">
        <w:rPr>
          <w:rStyle w:val="StyleUnderline"/>
        </w:rPr>
        <w:t xml:space="preserve">So, there are a lot of </w:t>
      </w:r>
      <w:r w:rsidRPr="00613D67">
        <w:rPr>
          <w:rStyle w:val="StyleUnderline"/>
          <w:highlight w:val="cyan"/>
        </w:rPr>
        <w:t>people</w:t>
      </w:r>
      <w:r w:rsidRPr="00863568">
        <w:rPr>
          <w:rStyle w:val="StyleUnderline"/>
        </w:rPr>
        <w:t xml:space="preserve"> out there, </w:t>
      </w:r>
      <w:r w:rsidRPr="00613D67">
        <w:rPr>
          <w:rStyle w:val="StyleUnderline"/>
          <w:highlight w:val="cyan"/>
        </w:rPr>
        <w:t>who</w:t>
      </w:r>
      <w:r w:rsidRPr="00863568">
        <w:rPr>
          <w:rStyle w:val="StyleUnderline"/>
        </w:rPr>
        <w:t xml:space="preserve"> have been saying for years, ‘I </w:t>
      </w:r>
      <w:r w:rsidRPr="00613D67">
        <w:rPr>
          <w:rStyle w:val="StyleUnderline"/>
          <w:highlight w:val="cyan"/>
        </w:rPr>
        <w:t>don't</w:t>
      </w:r>
      <w:r w:rsidRPr="00863568">
        <w:rPr>
          <w:rStyle w:val="StyleUnderline"/>
        </w:rPr>
        <w:t xml:space="preserve"> really </w:t>
      </w:r>
      <w:r w:rsidRPr="00613D67">
        <w:rPr>
          <w:rStyle w:val="StyleUnderline"/>
          <w:highlight w:val="cyan"/>
        </w:rPr>
        <w:t>like either party</w:t>
      </w:r>
      <w:r w:rsidRPr="00863568">
        <w:rPr>
          <w:rStyle w:val="StyleUnderline"/>
        </w:rPr>
        <w:t xml:space="preserve">, but given the choice, here’s what I’m going to do right now,’ that does </w:t>
      </w:r>
      <w:r w:rsidRPr="00613D67">
        <w:rPr>
          <w:rStyle w:val="Emphasis"/>
          <w:highlight w:val="cyan"/>
        </w:rPr>
        <w:t>benefit Democrats</w:t>
      </w:r>
      <w:r w:rsidRPr="00863568">
        <w:rPr>
          <w:rStyle w:val="Emphasis"/>
        </w:rPr>
        <w:t xml:space="preserve"> </w:t>
      </w:r>
      <w:r w:rsidRPr="00863568">
        <w:rPr>
          <w:rStyle w:val="StyleUnderline"/>
        </w:rPr>
        <w:t xml:space="preserve">slightly.” </w:t>
      </w:r>
    </w:p>
    <w:p w14:paraId="6B4B61DB" w14:textId="77777777" w:rsidR="00C53173" w:rsidRDefault="00C53173" w:rsidP="00C53173">
      <w:pPr>
        <w:rPr>
          <w:sz w:val="16"/>
          <w:szCs w:val="16"/>
        </w:rPr>
      </w:pPr>
    </w:p>
    <w:p w14:paraId="45F5F536" w14:textId="77777777" w:rsidR="00C53173" w:rsidRDefault="00C53173" w:rsidP="00C53173">
      <w:pPr>
        <w:pStyle w:val="Heading4"/>
        <w:numPr>
          <w:ilvl w:val="0"/>
          <w:numId w:val="278"/>
        </w:numPr>
        <w:tabs>
          <w:tab w:val="num" w:pos="360"/>
          <w:tab w:val="num" w:pos="1080"/>
        </w:tabs>
        <w:ind w:left="0" w:firstLine="0"/>
      </w:pPr>
      <w:r>
        <w:t xml:space="preserve">Courts block any unilateral presidential attempt to “rig” the election </w:t>
      </w:r>
    </w:p>
    <w:p w14:paraId="07CCECC4" w14:textId="77777777" w:rsidR="00C53173" w:rsidRPr="007036A5" w:rsidRDefault="00C53173" w:rsidP="00C53173">
      <w:r w:rsidRPr="007036A5">
        <w:rPr>
          <w:rStyle w:val="Style13ptBold"/>
        </w:rPr>
        <w:t>Singh 8/3</w:t>
      </w:r>
      <w:r>
        <w:t>/25 (Jasleen – JD from UC Berkeley School of Law, “The Trump Administration’s Campaign to Undermine the Next Election,” https://www.brennancenter.org/our-work/research-reports/trump-administrations-campaign-undermine-next-election)</w:t>
      </w:r>
    </w:p>
    <w:p w14:paraId="5BA3CE01" w14:textId="77777777" w:rsidR="00C53173" w:rsidRPr="00C919D6" w:rsidRDefault="00C53173" w:rsidP="00C53173">
      <w:pPr>
        <w:rPr>
          <w:sz w:val="16"/>
        </w:rPr>
      </w:pPr>
      <w:r w:rsidRPr="00C919D6">
        <w:rPr>
          <w:sz w:val="16"/>
        </w:rPr>
        <w:t xml:space="preserve">Why It’s Wrong: </w:t>
      </w:r>
      <w:r w:rsidRPr="00613D67">
        <w:rPr>
          <w:rStyle w:val="StyleUnderline"/>
          <w:highlight w:val="cyan"/>
        </w:rPr>
        <w:t>A president has no right to rewrite</w:t>
      </w:r>
      <w:r w:rsidRPr="00C919D6">
        <w:rPr>
          <w:rStyle w:val="StyleUnderline"/>
        </w:rPr>
        <w:t xml:space="preserve"> the country’s </w:t>
      </w:r>
      <w:r w:rsidRPr="00613D67">
        <w:rPr>
          <w:rStyle w:val="StyleUnderline"/>
          <w:highlight w:val="cyan"/>
        </w:rPr>
        <w:t>election rules or regulate federal elections</w:t>
      </w:r>
      <w:r w:rsidRPr="00C919D6">
        <w:rPr>
          <w:rStyle w:val="StyleUnderline"/>
        </w:rPr>
        <w:t xml:space="preserve"> on his own. </w:t>
      </w:r>
      <w:r w:rsidRPr="00613D67">
        <w:rPr>
          <w:rStyle w:val="StyleUnderline"/>
          <w:highlight w:val="cyan"/>
        </w:rPr>
        <w:t xml:space="preserve">As a </w:t>
      </w:r>
      <w:r w:rsidRPr="00613D67">
        <w:rPr>
          <w:rStyle w:val="Emphasis"/>
          <w:highlight w:val="cyan"/>
        </w:rPr>
        <w:t>federal court</w:t>
      </w:r>
      <w:r w:rsidRPr="00C919D6">
        <w:rPr>
          <w:rStyle w:val="Emphasis"/>
        </w:rPr>
        <w:t xml:space="preserve"> recently </w:t>
      </w:r>
      <w:r w:rsidRPr="00613D67">
        <w:rPr>
          <w:rStyle w:val="Emphasis"/>
          <w:highlight w:val="cyan"/>
        </w:rPr>
        <w:t>put it</w:t>
      </w:r>
      <w:r w:rsidRPr="00613D67">
        <w:rPr>
          <w:rStyle w:val="StyleUnderline"/>
          <w:highlight w:val="cyan"/>
        </w:rPr>
        <w:t>, “The Constitution vests none of these powers in the President.”</w:t>
      </w:r>
      <w:r w:rsidRPr="00C919D6">
        <w:rPr>
          <w:sz w:val="16"/>
        </w:rPr>
        <w:t xml:space="preserve"> In issuing the order, the president claimed extraordinary unilateral authority to regulate federal elections and usurp the powers of Congress, the states, and the EAC, an independent, bipartisan federal agency.</w:t>
      </w:r>
    </w:p>
    <w:p w14:paraId="3622DC0C" w14:textId="77777777" w:rsidR="00C53173" w:rsidRPr="00C919D6" w:rsidRDefault="00C53173" w:rsidP="00C53173">
      <w:pPr>
        <w:rPr>
          <w:sz w:val="16"/>
          <w:szCs w:val="16"/>
        </w:rPr>
      </w:pPr>
      <w:r w:rsidRPr="00C919D6">
        <w:rPr>
          <w:sz w:val="16"/>
          <w:szCs w:val="16"/>
        </w:rPr>
        <w:t xml:space="preserve">Status: The order was challenged in five lawsuits across the country. Two courts have blocked some provisions while litigation proceeds, including those directing the EAC to add a requirement to show a passport or naturalization document to register to vote in federal elections. The same reasoning — that the president lacks authority to compel the EAC to act — would apply to other parts of the order that have not yet been carried out. Litigation is ongoing. </w:t>
      </w:r>
    </w:p>
    <w:p w14:paraId="72609079" w14:textId="77777777" w:rsidR="00C53173" w:rsidRPr="00C919D6" w:rsidRDefault="00C53173" w:rsidP="00C53173">
      <w:pPr>
        <w:rPr>
          <w:sz w:val="16"/>
          <w:szCs w:val="16"/>
        </w:rPr>
      </w:pPr>
      <w:r w:rsidRPr="00C919D6">
        <w:rPr>
          <w:sz w:val="16"/>
          <w:szCs w:val="16"/>
        </w:rPr>
        <w:t>Meddling with Election Equipment</w:t>
      </w:r>
    </w:p>
    <w:p w14:paraId="7D93632C" w14:textId="77777777" w:rsidR="00C53173" w:rsidRPr="00C919D6" w:rsidRDefault="00C53173" w:rsidP="00C53173">
      <w:pPr>
        <w:rPr>
          <w:sz w:val="16"/>
          <w:szCs w:val="16"/>
        </w:rPr>
      </w:pPr>
      <w:r w:rsidRPr="00C919D6">
        <w:rPr>
          <w:sz w:val="16"/>
          <w:szCs w:val="16"/>
        </w:rPr>
        <w:t>Impact: The president’s directive in the executive order undermines faith in elections and voting machines and provides pretext for election deniers to discredit outcomes in the future. Any attempt to access voting machines by the administration makes this risk more pronounced. It may also encourage states to opt for hand-counting ballots, an error-prone process that can cause certification delays.</w:t>
      </w:r>
    </w:p>
    <w:p w14:paraId="1A507A82" w14:textId="77777777" w:rsidR="00C53173" w:rsidRDefault="00C53173" w:rsidP="00C53173">
      <w:pPr>
        <w:rPr>
          <w:sz w:val="16"/>
        </w:rPr>
      </w:pPr>
      <w:r w:rsidRPr="00C919D6">
        <w:rPr>
          <w:sz w:val="16"/>
        </w:rPr>
        <w:t xml:space="preserve">Why It’s Wrong: </w:t>
      </w:r>
      <w:r w:rsidRPr="00C919D6">
        <w:rPr>
          <w:rStyle w:val="StyleUnderline"/>
        </w:rPr>
        <w:t xml:space="preserve">The president does not have the authority to regulate elections, including voting equipment guidelines. </w:t>
      </w:r>
      <w:r w:rsidRPr="00613D67">
        <w:rPr>
          <w:rStyle w:val="StyleUnderline"/>
          <w:highlight w:val="cyan"/>
        </w:rPr>
        <w:t>Nor does he have the power to direct the EAC</w:t>
      </w:r>
      <w:r w:rsidRPr="00C919D6">
        <w:rPr>
          <w:sz w:val="16"/>
        </w:rPr>
        <w:t xml:space="preserve">, an independent agency, </w:t>
      </w:r>
      <w:r w:rsidRPr="00C919D6">
        <w:rPr>
          <w:rStyle w:val="StyleUnderline"/>
        </w:rPr>
        <w:t xml:space="preserve">in any manner, </w:t>
      </w:r>
      <w:r w:rsidRPr="00613D67">
        <w:rPr>
          <w:rStyle w:val="StyleUnderline"/>
          <w:highlight w:val="cyan"/>
        </w:rPr>
        <w:t xml:space="preserve">as a </w:t>
      </w:r>
      <w:r w:rsidRPr="00613D67">
        <w:rPr>
          <w:rStyle w:val="Emphasis"/>
          <w:highlight w:val="cyan"/>
        </w:rPr>
        <w:t>federal court recently affirmed.</w:t>
      </w:r>
      <w:r w:rsidRPr="00C919D6">
        <w:rPr>
          <w:sz w:val="16"/>
        </w:rPr>
        <w:t xml:space="preserve"> And though certain federal agencies have authority to offer technical assistance or issue guidelines for voting equipment, none has authority to take exclusive custody of voting equipment for inspection. </w:t>
      </w:r>
      <w:r w:rsidRPr="00C919D6">
        <w:rPr>
          <w:rStyle w:val="StyleUnderline"/>
        </w:rPr>
        <w:t>States also have rules on who can access equipment.</w:t>
      </w:r>
      <w:r w:rsidRPr="00C919D6">
        <w:rPr>
          <w:sz w:val="16"/>
        </w:rPr>
        <w:t xml:space="preserve"> In Colorado, for example, once someone other than an election official or other authorized person accesses a voting system, use of the equipment can be prohibited.</w:t>
      </w:r>
    </w:p>
    <w:p w14:paraId="1C7899E1" w14:textId="77777777" w:rsidR="00C53173" w:rsidRDefault="00C53173" w:rsidP="00C53173">
      <w:pPr>
        <w:rPr>
          <w:sz w:val="16"/>
        </w:rPr>
      </w:pPr>
    </w:p>
    <w:p w14:paraId="59B41F9C" w14:textId="77777777" w:rsidR="00C53173" w:rsidRPr="00C919D6" w:rsidRDefault="00C53173" w:rsidP="00C53173">
      <w:pPr>
        <w:rPr>
          <w:sz w:val="16"/>
        </w:rPr>
      </w:pPr>
    </w:p>
    <w:p w14:paraId="6E2D7976" w14:textId="77777777" w:rsidR="00C53173" w:rsidRDefault="00C53173" w:rsidP="00C53173">
      <w:pPr>
        <w:pStyle w:val="Heading4"/>
        <w:numPr>
          <w:ilvl w:val="0"/>
          <w:numId w:val="278"/>
        </w:numPr>
        <w:tabs>
          <w:tab w:val="num" w:pos="360"/>
          <w:tab w:val="num" w:pos="1080"/>
        </w:tabs>
        <w:ind w:left="0" w:firstLine="0"/>
      </w:pPr>
      <w:r>
        <w:t xml:space="preserve">The President has </w:t>
      </w:r>
      <w:r w:rsidRPr="00C95D2E">
        <w:rPr>
          <w:u w:val="single"/>
        </w:rPr>
        <w:t>no role</w:t>
      </w:r>
      <w:r>
        <w:t xml:space="preserve"> in overseeing elections </w:t>
      </w:r>
    </w:p>
    <w:p w14:paraId="6199A33E" w14:textId="77777777" w:rsidR="00C53173" w:rsidRPr="00984012" w:rsidRDefault="00C53173" w:rsidP="00C53173">
      <w:r w:rsidRPr="00984012">
        <w:rPr>
          <w:rStyle w:val="Style13ptBold"/>
        </w:rPr>
        <w:t>Brennan 8/10</w:t>
      </w:r>
      <w:r>
        <w:t xml:space="preserve">/25 (Chris – reporter for </w:t>
      </w:r>
      <w:r>
        <w:rPr>
          <w:i/>
          <w:iCs/>
        </w:rPr>
        <w:t>USA Today</w:t>
      </w:r>
      <w:r>
        <w:t>, “Midterms are more than a year away, but Trump is already challenging them | Opinion,” https://www.usatoday.com/story/opinion/columnist/2025/08/10/trump-election-fraud-misinformation-2026-midterms/85542039007/)</w:t>
      </w:r>
    </w:p>
    <w:p w14:paraId="5E1879A2" w14:textId="77777777" w:rsidR="00C53173" w:rsidRDefault="00C53173" w:rsidP="00C53173">
      <w:pPr>
        <w:rPr>
          <w:sz w:val="16"/>
        </w:rPr>
      </w:pPr>
      <w:r w:rsidRPr="00C95D2E">
        <w:rPr>
          <w:sz w:val="16"/>
        </w:rPr>
        <w:t xml:space="preserve">It's worth noting here, as Weiser told me, that </w:t>
      </w:r>
      <w:r w:rsidRPr="00613D67">
        <w:rPr>
          <w:rStyle w:val="StyleUnderline"/>
          <w:highlight w:val="cyan"/>
        </w:rPr>
        <w:t xml:space="preserve">presidents have </w:t>
      </w:r>
      <w:r w:rsidRPr="00613D67">
        <w:rPr>
          <w:rStyle w:val="Emphasis"/>
          <w:highlight w:val="cyan"/>
        </w:rPr>
        <w:t>no role in running or overseeing elections</w:t>
      </w:r>
      <w:r w:rsidRPr="00C95D2E">
        <w:rPr>
          <w:rStyle w:val="StyleUnderline"/>
        </w:rPr>
        <w:t xml:space="preserve"> in America, except for enforcing voting laws passed by Congress.</w:t>
      </w:r>
      <w:r w:rsidRPr="00C95D2E">
        <w:rPr>
          <w:sz w:val="16"/>
        </w:rPr>
        <w:t xml:space="preserve"> And Becker noted that </w:t>
      </w:r>
      <w:r w:rsidRPr="00613D67">
        <w:rPr>
          <w:rStyle w:val="StyleUnderline"/>
          <w:highlight w:val="cyan"/>
        </w:rPr>
        <w:t>Congress</w:t>
      </w:r>
      <w:r w:rsidRPr="00C95D2E">
        <w:rPr>
          <w:rStyle w:val="StyleUnderline"/>
        </w:rPr>
        <w:t xml:space="preserve">, now controlled by Trump's Republican allies, </w:t>
      </w:r>
      <w:r w:rsidRPr="00613D67">
        <w:rPr>
          <w:rStyle w:val="StyleUnderline"/>
          <w:highlight w:val="cyan"/>
        </w:rPr>
        <w:t xml:space="preserve">has </w:t>
      </w:r>
      <w:r w:rsidRPr="00613D67">
        <w:rPr>
          <w:rStyle w:val="Emphasis"/>
          <w:highlight w:val="cyan"/>
        </w:rPr>
        <w:t>not authorized</w:t>
      </w:r>
      <w:r w:rsidRPr="00C95D2E">
        <w:rPr>
          <w:rStyle w:val="StyleUnderline"/>
        </w:rPr>
        <w:t xml:space="preserve"> the </w:t>
      </w:r>
      <w:r w:rsidRPr="00613D67">
        <w:rPr>
          <w:rStyle w:val="StyleUnderline"/>
          <w:highlight w:val="cyan"/>
        </w:rPr>
        <w:t>DOJ intrusions into state election systems.</w:t>
      </w:r>
    </w:p>
    <w:p w14:paraId="6BFF1C35" w14:textId="77777777" w:rsidR="00C53173" w:rsidRDefault="00C53173" w:rsidP="00C53173">
      <w:pPr>
        <w:pStyle w:val="Heading3"/>
      </w:pPr>
    </w:p>
    <w:p w14:paraId="34EA0DB9" w14:textId="77777777" w:rsidR="00C53173" w:rsidRDefault="00C53173" w:rsidP="00C53173"/>
    <w:p w14:paraId="618C2B27" w14:textId="77777777" w:rsidR="00512C2A" w:rsidRPr="001D2861" w:rsidRDefault="00512C2A" w:rsidP="00512C2A">
      <w:pPr>
        <w:rPr>
          <w:rStyle w:val="Emphasis"/>
        </w:rPr>
      </w:pPr>
    </w:p>
    <w:p w14:paraId="469EF0EC" w14:textId="77777777" w:rsidR="00512C2A" w:rsidRPr="00512C2A" w:rsidRDefault="00512C2A" w:rsidP="00512C2A"/>
    <w:p w14:paraId="161EB147" w14:textId="77777777" w:rsidR="00512C2A" w:rsidRPr="00512C2A" w:rsidRDefault="00512C2A" w:rsidP="00512C2A"/>
    <w:sectPr w:rsidR="00512C2A" w:rsidRPr="00512C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BDF61" w14:textId="77777777" w:rsidR="002F29BE" w:rsidRDefault="002F29BE" w:rsidP="000D2432">
      <w:pPr>
        <w:spacing w:after="0" w:line="240" w:lineRule="auto"/>
      </w:pPr>
      <w:r>
        <w:separator/>
      </w:r>
    </w:p>
  </w:endnote>
  <w:endnote w:type="continuationSeparator" w:id="0">
    <w:p w14:paraId="0CA368A8" w14:textId="77777777" w:rsidR="002F29BE" w:rsidRDefault="002F29BE"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roman"/>
    <w:pitch w:val="variable"/>
    <w:sig w:usb0="E0002EFF" w:usb1="C0007843"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notTrueType/>
    <w:pitch w:val="variable"/>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0000000" w:usb1="00000000" w:usb2="00000000" w:usb3="00000000" w:csb0="00000001" w:csb1="00000000"/>
  </w:font>
  <w:font w:name="StarSymbol">
    <w:altName w:val="Cambria"/>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Yu Gothic">
    <w:altName w:val="游ゴシック"/>
    <w:panose1 w:val="020B0400000000000000"/>
    <w:charset w:val="80"/>
    <w:family w:val="swiss"/>
    <w:pitch w:val="variable"/>
    <w:sig w:usb0="E00002FF" w:usb1="2AC7FDFF" w:usb2="00000016"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0C0C1" w14:textId="77777777" w:rsidR="002F29BE" w:rsidRDefault="002F29BE" w:rsidP="000D2432">
      <w:pPr>
        <w:spacing w:after="0" w:line="240" w:lineRule="auto"/>
      </w:pPr>
      <w:r>
        <w:separator/>
      </w:r>
    </w:p>
  </w:footnote>
  <w:footnote w:type="continuationSeparator" w:id="0">
    <w:p w14:paraId="654C984C" w14:textId="77777777" w:rsidR="002F29BE" w:rsidRDefault="002F29BE"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3"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8"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9"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2"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9"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9"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5"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5"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2"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2"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4"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3"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5"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6"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1"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57"/>
  </w:num>
  <w:num w:numId="12" w16cid:durableId="445807393">
    <w:abstractNumId w:val="88"/>
  </w:num>
  <w:num w:numId="13" w16cid:durableId="1909146038">
    <w:abstractNumId w:val="68"/>
  </w:num>
  <w:num w:numId="14" w16cid:durableId="372072053">
    <w:abstractNumId w:val="52"/>
  </w:num>
  <w:num w:numId="15" w16cid:durableId="69311881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0"/>
  </w:num>
  <w:num w:numId="17" w16cid:durableId="1158687537">
    <w:abstractNumId w:val="0"/>
  </w:num>
  <w:num w:numId="18" w16cid:durableId="798844611">
    <w:abstractNumId w:val="125"/>
  </w:num>
  <w:num w:numId="19" w16cid:durableId="472718766">
    <w:abstractNumId w:val="246"/>
  </w:num>
  <w:num w:numId="20" w16cid:durableId="1695618851">
    <w:abstractNumId w:val="180"/>
  </w:num>
  <w:num w:numId="21" w16cid:durableId="1375227815">
    <w:abstractNumId w:val="107"/>
  </w:num>
  <w:num w:numId="22" w16cid:durableId="235475852">
    <w:abstractNumId w:val="87"/>
  </w:num>
  <w:num w:numId="23" w16cid:durableId="56559449">
    <w:abstractNumId w:val="203"/>
  </w:num>
  <w:num w:numId="24" w16cid:durableId="551617112">
    <w:abstractNumId w:val="28"/>
  </w:num>
  <w:num w:numId="25" w16cid:durableId="1600485538">
    <w:abstractNumId w:val="37"/>
  </w:num>
  <w:num w:numId="26" w16cid:durableId="858616674">
    <w:abstractNumId w:val="78"/>
  </w:num>
  <w:num w:numId="27" w16cid:durableId="1480809143">
    <w:abstractNumId w:val="63"/>
  </w:num>
  <w:num w:numId="28" w16cid:durableId="1536625497">
    <w:abstractNumId w:val="39"/>
  </w:num>
  <w:num w:numId="29" w16cid:durableId="2133405149">
    <w:abstractNumId w:val="211"/>
  </w:num>
  <w:num w:numId="30" w16cid:durableId="1164517893">
    <w:abstractNumId w:val="105"/>
  </w:num>
  <w:num w:numId="31" w16cid:durableId="1537347823">
    <w:abstractNumId w:val="189"/>
  </w:num>
  <w:num w:numId="32" w16cid:durableId="1258177247">
    <w:abstractNumId w:val="83"/>
  </w:num>
  <w:num w:numId="33" w16cid:durableId="870993494">
    <w:abstractNumId w:val="23"/>
  </w:num>
  <w:num w:numId="34" w16cid:durableId="2072996767">
    <w:abstractNumId w:val="197"/>
  </w:num>
  <w:num w:numId="35" w16cid:durableId="339159102">
    <w:abstractNumId w:val="245"/>
  </w:num>
  <w:num w:numId="36" w16cid:durableId="9531065">
    <w:abstractNumId w:val="136"/>
  </w:num>
  <w:num w:numId="37" w16cid:durableId="272136315">
    <w:abstractNumId w:val="61"/>
  </w:num>
  <w:num w:numId="38" w16cid:durableId="1279146108">
    <w:abstractNumId w:val="195"/>
  </w:num>
  <w:num w:numId="39" w16cid:durableId="931470797">
    <w:abstractNumId w:val="76"/>
  </w:num>
  <w:num w:numId="40" w16cid:durableId="55050875">
    <w:abstractNumId w:val="266"/>
  </w:num>
  <w:num w:numId="41" w16cid:durableId="1702703976">
    <w:abstractNumId w:val="66"/>
  </w:num>
  <w:num w:numId="42" w16cid:durableId="1596286606">
    <w:abstractNumId w:val="126"/>
  </w:num>
  <w:num w:numId="43" w16cid:durableId="825124738">
    <w:abstractNumId w:val="11"/>
  </w:num>
  <w:num w:numId="44" w16cid:durableId="680007163">
    <w:abstractNumId w:val="69"/>
  </w:num>
  <w:num w:numId="45" w16cid:durableId="1768962899">
    <w:abstractNumId w:val="193"/>
  </w:num>
  <w:num w:numId="46" w16cid:durableId="1029796151">
    <w:abstractNumId w:val="264"/>
  </w:num>
  <w:num w:numId="47" w16cid:durableId="399252506">
    <w:abstractNumId w:val="40"/>
  </w:num>
  <w:num w:numId="48" w16cid:durableId="1910261875">
    <w:abstractNumId w:val="265"/>
  </w:num>
  <w:num w:numId="49" w16cid:durableId="968322912">
    <w:abstractNumId w:val="49"/>
  </w:num>
  <w:num w:numId="50" w16cid:durableId="52391824">
    <w:abstractNumId w:val="120"/>
  </w:num>
  <w:num w:numId="51" w16cid:durableId="820194582">
    <w:abstractNumId w:val="196"/>
  </w:num>
  <w:num w:numId="52" w16cid:durableId="293754097">
    <w:abstractNumId w:val="21"/>
  </w:num>
  <w:num w:numId="53" w16cid:durableId="1598173471">
    <w:abstractNumId w:val="75"/>
  </w:num>
  <w:num w:numId="54" w16cid:durableId="1712725545">
    <w:abstractNumId w:val="179"/>
  </w:num>
  <w:num w:numId="55" w16cid:durableId="1288048547">
    <w:abstractNumId w:val="22"/>
  </w:num>
  <w:num w:numId="56" w16cid:durableId="719011163">
    <w:abstractNumId w:val="42"/>
  </w:num>
  <w:num w:numId="57" w16cid:durableId="205607861">
    <w:abstractNumId w:val="190"/>
  </w:num>
  <w:num w:numId="58" w16cid:durableId="29378781">
    <w:abstractNumId w:val="101"/>
  </w:num>
  <w:num w:numId="59" w16cid:durableId="419834072">
    <w:abstractNumId w:val="108"/>
  </w:num>
  <w:num w:numId="60" w16cid:durableId="1311397336">
    <w:abstractNumId w:val="261"/>
  </w:num>
  <w:num w:numId="61" w16cid:durableId="324433797">
    <w:abstractNumId w:val="192"/>
  </w:num>
  <w:num w:numId="62" w16cid:durableId="1832942686">
    <w:abstractNumId w:val="201"/>
  </w:num>
  <w:num w:numId="63" w16cid:durableId="14355688">
    <w:abstractNumId w:val="111"/>
  </w:num>
  <w:num w:numId="64" w16cid:durableId="92627659">
    <w:abstractNumId w:val="244"/>
  </w:num>
  <w:num w:numId="65" w16cid:durableId="1596591649">
    <w:abstractNumId w:val="133"/>
  </w:num>
  <w:num w:numId="66" w16cid:durableId="1208906442">
    <w:abstractNumId w:val="252"/>
  </w:num>
  <w:num w:numId="67" w16cid:durableId="1932199878">
    <w:abstractNumId w:val="258"/>
  </w:num>
  <w:num w:numId="68" w16cid:durableId="1594121212">
    <w:abstractNumId w:val="53"/>
  </w:num>
  <w:num w:numId="69" w16cid:durableId="383144841">
    <w:abstractNumId w:val="31"/>
  </w:num>
  <w:num w:numId="70" w16cid:durableId="777527327">
    <w:abstractNumId w:val="221"/>
  </w:num>
  <w:num w:numId="71" w16cid:durableId="122159822">
    <w:abstractNumId w:val="191"/>
  </w:num>
  <w:num w:numId="72" w16cid:durableId="1538003560">
    <w:abstractNumId w:val="90"/>
  </w:num>
  <w:num w:numId="73" w16cid:durableId="1573848943">
    <w:abstractNumId w:val="30"/>
  </w:num>
  <w:num w:numId="74" w16cid:durableId="1642617990">
    <w:abstractNumId w:val="14"/>
  </w:num>
  <w:num w:numId="75" w16cid:durableId="1901673751">
    <w:abstractNumId w:val="186"/>
  </w:num>
  <w:num w:numId="76" w16cid:durableId="1252816215">
    <w:abstractNumId w:val="86"/>
  </w:num>
  <w:num w:numId="77" w16cid:durableId="1538078761">
    <w:abstractNumId w:val="19"/>
  </w:num>
  <w:num w:numId="78" w16cid:durableId="773356945">
    <w:abstractNumId w:val="224"/>
  </w:num>
  <w:num w:numId="79" w16cid:durableId="1250235">
    <w:abstractNumId w:val="262"/>
  </w:num>
  <w:num w:numId="80" w16cid:durableId="863130051">
    <w:abstractNumId w:val="210"/>
  </w:num>
  <w:num w:numId="81" w16cid:durableId="1528979247">
    <w:abstractNumId w:val="263"/>
  </w:num>
  <w:num w:numId="82" w16cid:durableId="462313575">
    <w:abstractNumId w:val="198"/>
  </w:num>
  <w:num w:numId="83" w16cid:durableId="2046252385">
    <w:abstractNumId w:val="127"/>
  </w:num>
  <w:num w:numId="84" w16cid:durableId="616179938">
    <w:abstractNumId w:val="248"/>
  </w:num>
  <w:num w:numId="85" w16cid:durableId="418983680">
    <w:abstractNumId w:val="25"/>
  </w:num>
  <w:num w:numId="86" w16cid:durableId="1240017801">
    <w:abstractNumId w:val="170"/>
  </w:num>
  <w:num w:numId="87" w16cid:durableId="1036927668">
    <w:abstractNumId w:val="89"/>
  </w:num>
  <w:num w:numId="88" w16cid:durableId="1004014968">
    <w:abstractNumId w:val="259"/>
  </w:num>
  <w:num w:numId="89" w16cid:durableId="1630236774">
    <w:abstractNumId w:val="116"/>
  </w:num>
  <w:num w:numId="90" w16cid:durableId="615520909">
    <w:abstractNumId w:val="20"/>
  </w:num>
  <w:num w:numId="91" w16cid:durableId="1535384933">
    <w:abstractNumId w:val="185"/>
  </w:num>
  <w:num w:numId="92" w16cid:durableId="1384983473">
    <w:abstractNumId w:val="257"/>
  </w:num>
  <w:num w:numId="93" w16cid:durableId="1082414954">
    <w:abstractNumId w:val="194"/>
  </w:num>
  <w:num w:numId="94" w16cid:durableId="1531727455">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28"/>
  </w:num>
  <w:num w:numId="96" w16cid:durableId="1499152224">
    <w:abstractNumId w:val="96"/>
  </w:num>
  <w:num w:numId="97" w16cid:durableId="124350881">
    <w:abstractNumId w:val="207"/>
  </w:num>
  <w:num w:numId="98" w16cid:durableId="58988739">
    <w:abstractNumId w:val="269"/>
  </w:num>
  <w:num w:numId="99" w16cid:durableId="860171533">
    <w:abstractNumId w:val="172"/>
  </w:num>
  <w:num w:numId="100" w16cid:durableId="1423062534">
    <w:abstractNumId w:val="187"/>
  </w:num>
  <w:num w:numId="101" w16cid:durableId="1034423040">
    <w:abstractNumId w:val="239"/>
  </w:num>
  <w:num w:numId="102" w16cid:durableId="1386416420">
    <w:abstractNumId w:val="212"/>
  </w:num>
  <w:num w:numId="103" w16cid:durableId="1370689638">
    <w:abstractNumId w:val="213"/>
  </w:num>
  <w:num w:numId="104" w16cid:durableId="1009915548">
    <w:abstractNumId w:val="93"/>
  </w:num>
  <w:num w:numId="105" w16cid:durableId="1472672514">
    <w:abstractNumId w:val="231"/>
  </w:num>
  <w:num w:numId="106" w16cid:durableId="162866291">
    <w:abstractNumId w:val="113"/>
  </w:num>
  <w:num w:numId="107" w16cid:durableId="1292442191">
    <w:abstractNumId w:val="165"/>
  </w:num>
  <w:num w:numId="108" w16cid:durableId="232931997">
    <w:abstractNumId w:val="171"/>
  </w:num>
  <w:num w:numId="109" w16cid:durableId="120265850">
    <w:abstractNumId w:val="227"/>
  </w:num>
  <w:num w:numId="110" w16cid:durableId="2069528541">
    <w:abstractNumId w:val="55"/>
  </w:num>
  <w:num w:numId="111" w16cid:durableId="603735541">
    <w:abstractNumId w:val="169"/>
  </w:num>
  <w:num w:numId="112" w16cid:durableId="2096630420">
    <w:abstractNumId w:val="270"/>
  </w:num>
  <w:num w:numId="113" w16cid:durableId="262421108">
    <w:abstractNumId w:val="2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38"/>
  </w:num>
  <w:num w:numId="115" w16cid:durableId="1019506486">
    <w:abstractNumId w:val="18"/>
  </w:num>
  <w:num w:numId="116" w16cid:durableId="1323851933">
    <w:abstractNumId w:val="173"/>
  </w:num>
  <w:num w:numId="117" w16cid:durableId="1212621057">
    <w:abstractNumId w:val="174"/>
  </w:num>
  <w:num w:numId="118" w16cid:durableId="1936016080">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166"/>
  </w:num>
  <w:num w:numId="120" w16cid:durableId="2070106723">
    <w:abstractNumId w:val="24"/>
  </w:num>
  <w:num w:numId="121" w16cid:durableId="101074682">
    <w:abstractNumId w:val="50"/>
  </w:num>
  <w:num w:numId="122" w16cid:durableId="891503034">
    <w:abstractNumId w:val="250"/>
  </w:num>
  <w:num w:numId="123" w16cid:durableId="374886917">
    <w:abstractNumId w:val="73"/>
  </w:num>
  <w:num w:numId="124" w16cid:durableId="1051269927">
    <w:abstractNumId w:val="153"/>
  </w:num>
  <w:num w:numId="125" w16cid:durableId="1169716655">
    <w:abstractNumId w:val="268"/>
  </w:num>
  <w:num w:numId="126" w16cid:durableId="1416827161">
    <w:abstractNumId w:val="131"/>
  </w:num>
  <w:num w:numId="127" w16cid:durableId="486823326">
    <w:abstractNumId w:val="176"/>
  </w:num>
  <w:num w:numId="128" w16cid:durableId="340746685">
    <w:abstractNumId w:val="36"/>
  </w:num>
  <w:num w:numId="129" w16cid:durableId="2041860321">
    <w:abstractNumId w:val="92"/>
  </w:num>
  <w:num w:numId="130" w16cid:durableId="447510660">
    <w:abstractNumId w:val="148"/>
  </w:num>
  <w:num w:numId="131" w16cid:durableId="957179688">
    <w:abstractNumId w:val="130"/>
  </w:num>
  <w:num w:numId="132" w16cid:durableId="1052847313">
    <w:abstractNumId w:val="232"/>
  </w:num>
  <w:num w:numId="133" w16cid:durableId="283968824">
    <w:abstractNumId w:val="103"/>
  </w:num>
  <w:num w:numId="134" w16cid:durableId="1879395712">
    <w:abstractNumId w:val="204"/>
  </w:num>
  <w:num w:numId="135" w16cid:durableId="452796597">
    <w:abstractNumId w:val="220"/>
  </w:num>
  <w:num w:numId="136" w16cid:durableId="1151141708">
    <w:abstractNumId w:val="47"/>
  </w:num>
  <w:num w:numId="137" w16cid:durableId="142936399">
    <w:abstractNumId w:val="183"/>
  </w:num>
  <w:num w:numId="138" w16cid:durableId="10754730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40"/>
  </w:num>
  <w:num w:numId="140" w16cid:durableId="299849373">
    <w:abstractNumId w:val="247"/>
  </w:num>
  <w:num w:numId="141" w16cid:durableId="91362831">
    <w:abstractNumId w:val="229"/>
  </w:num>
  <w:num w:numId="142" w16cid:durableId="443497462">
    <w:abstractNumId w:val="146"/>
  </w:num>
  <w:num w:numId="143" w16cid:durableId="1600217951">
    <w:abstractNumId w:val="72"/>
  </w:num>
  <w:num w:numId="144" w16cid:durableId="628560280">
    <w:abstractNumId w:val="33"/>
  </w:num>
  <w:num w:numId="145" w16cid:durableId="1258825267">
    <w:abstractNumId w:val="161"/>
  </w:num>
  <w:num w:numId="146" w16cid:durableId="335810562">
    <w:abstractNumId w:val="95"/>
  </w:num>
  <w:num w:numId="147" w16cid:durableId="1281299719">
    <w:abstractNumId w:val="256"/>
  </w:num>
  <w:num w:numId="148" w16cid:durableId="1723014873">
    <w:abstractNumId w:val="35"/>
  </w:num>
  <w:num w:numId="149" w16cid:durableId="534805810">
    <w:abstractNumId w:val="222"/>
  </w:num>
  <w:num w:numId="150" w16cid:durableId="1874658165">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06"/>
  </w:num>
  <w:num w:numId="153" w16cid:durableId="1239054951">
    <w:abstractNumId w:val="77"/>
  </w:num>
  <w:num w:numId="154" w16cid:durableId="252973551">
    <w:abstractNumId w:val="112"/>
  </w:num>
  <w:num w:numId="155" w16cid:durableId="1083573136">
    <w:abstractNumId w:val="141"/>
  </w:num>
  <w:num w:numId="156" w16cid:durableId="1308516479">
    <w:abstractNumId w:val="243"/>
  </w:num>
  <w:num w:numId="157" w16cid:durableId="640232683">
    <w:abstractNumId w:val="158"/>
  </w:num>
  <w:num w:numId="158" w16cid:durableId="1964532487">
    <w:abstractNumId w:val="160"/>
  </w:num>
  <w:num w:numId="159" w16cid:durableId="1512644568">
    <w:abstractNumId w:val="97"/>
  </w:num>
  <w:num w:numId="160" w16cid:durableId="1559245163">
    <w:abstractNumId w:val="139"/>
  </w:num>
  <w:num w:numId="161" w16cid:durableId="406726227">
    <w:abstractNumId w:val="181"/>
  </w:num>
  <w:num w:numId="162" w16cid:durableId="2043742696">
    <w:abstractNumId w:val="209"/>
  </w:num>
  <w:num w:numId="163" w16cid:durableId="1891844640">
    <w:abstractNumId w:val="64"/>
  </w:num>
  <w:num w:numId="164" w16cid:durableId="829561763">
    <w:abstractNumId w:val="199"/>
  </w:num>
  <w:num w:numId="165" w16cid:durableId="140856045">
    <w:abstractNumId w:val="115"/>
  </w:num>
  <w:num w:numId="166" w16cid:durableId="1099375097">
    <w:abstractNumId w:val="240"/>
  </w:num>
  <w:num w:numId="167" w16cid:durableId="1691103604">
    <w:abstractNumId w:val="46"/>
  </w:num>
  <w:num w:numId="168" w16cid:durableId="101926421">
    <w:abstractNumId w:val="177"/>
  </w:num>
  <w:num w:numId="169" w16cid:durableId="871921597">
    <w:abstractNumId w:val="91"/>
  </w:num>
  <w:num w:numId="170" w16cid:durableId="1352609076">
    <w:abstractNumId w:val="205"/>
  </w:num>
  <w:num w:numId="171" w16cid:durableId="1800537315">
    <w:abstractNumId w:val="106"/>
  </w:num>
  <w:num w:numId="172" w16cid:durableId="506674410">
    <w:abstractNumId w:val="119"/>
  </w:num>
  <w:num w:numId="173" w16cid:durableId="649099934">
    <w:abstractNumId w:val="156"/>
  </w:num>
  <w:num w:numId="174" w16cid:durableId="1199128398">
    <w:abstractNumId w:val="80"/>
  </w:num>
  <w:num w:numId="175" w16cid:durableId="2027174325">
    <w:abstractNumId w:val="117"/>
  </w:num>
  <w:num w:numId="176" w16cid:durableId="773522855">
    <w:abstractNumId w:val="208"/>
  </w:num>
  <w:num w:numId="177" w16cid:durableId="1915434937">
    <w:abstractNumId w:val="233"/>
  </w:num>
  <w:num w:numId="178" w16cid:durableId="2140565703">
    <w:abstractNumId w:val="142"/>
  </w:num>
  <w:num w:numId="179" w16cid:durableId="462315040">
    <w:abstractNumId w:val="58"/>
  </w:num>
  <w:num w:numId="180" w16cid:durableId="1036127192">
    <w:abstractNumId w:val="255"/>
  </w:num>
  <w:num w:numId="181" w16cid:durableId="1906797999">
    <w:abstractNumId w:val="159"/>
  </w:num>
  <w:num w:numId="182" w16cid:durableId="522480607">
    <w:abstractNumId w:val="41"/>
  </w:num>
  <w:num w:numId="183" w16cid:durableId="1711224801">
    <w:abstractNumId w:val="59"/>
  </w:num>
  <w:num w:numId="184" w16cid:durableId="1294361609">
    <w:abstractNumId w:val="134"/>
  </w:num>
  <w:num w:numId="185" w16cid:durableId="1524707225">
    <w:abstractNumId w:val="145"/>
  </w:num>
  <w:num w:numId="186" w16cid:durableId="2119056713">
    <w:abstractNumId w:val="65"/>
  </w:num>
  <w:num w:numId="187" w16cid:durableId="1094591679">
    <w:abstractNumId w:val="271"/>
  </w:num>
  <w:num w:numId="188" w16cid:durableId="1420373671">
    <w:abstractNumId w:val="168"/>
  </w:num>
  <w:num w:numId="189" w16cid:durableId="668024524">
    <w:abstractNumId w:val="273"/>
  </w:num>
  <w:num w:numId="190" w16cid:durableId="1349673270">
    <w:abstractNumId w:val="225"/>
  </w:num>
  <w:num w:numId="191" w16cid:durableId="223873136">
    <w:abstractNumId w:val="238"/>
  </w:num>
  <w:num w:numId="192" w16cid:durableId="1746300099">
    <w:abstractNumId w:val="121"/>
  </w:num>
  <w:num w:numId="193" w16cid:durableId="2136756383">
    <w:abstractNumId w:val="71"/>
  </w:num>
  <w:num w:numId="194" w16cid:durableId="825515575">
    <w:abstractNumId w:val="34"/>
  </w:num>
  <w:num w:numId="195" w16cid:durableId="1065494553">
    <w:abstractNumId w:val="51"/>
  </w:num>
  <w:num w:numId="196" w16cid:durableId="1570536720">
    <w:abstractNumId w:val="98"/>
  </w:num>
  <w:num w:numId="197" w16cid:durableId="1871383009">
    <w:abstractNumId w:val="237"/>
  </w:num>
  <w:num w:numId="198" w16cid:durableId="1720474681">
    <w:abstractNumId w:val="234"/>
  </w:num>
  <w:num w:numId="199" w16cid:durableId="1325012626">
    <w:abstractNumId w:val="84"/>
  </w:num>
  <w:num w:numId="200" w16cid:durableId="196432446">
    <w:abstractNumId w:val="218"/>
  </w:num>
  <w:num w:numId="201" w16cid:durableId="989750366">
    <w:abstractNumId w:val="114"/>
  </w:num>
  <w:num w:numId="202" w16cid:durableId="954408305">
    <w:abstractNumId w:val="267"/>
  </w:num>
  <w:num w:numId="203" w16cid:durableId="1276406763">
    <w:abstractNumId w:val="200"/>
  </w:num>
  <w:num w:numId="204" w16cid:durableId="1587763659">
    <w:abstractNumId w:val="235"/>
  </w:num>
  <w:num w:numId="205" w16cid:durableId="1455248085">
    <w:abstractNumId w:val="74"/>
  </w:num>
  <w:num w:numId="206" w16cid:durableId="552935629">
    <w:abstractNumId w:val="155"/>
  </w:num>
  <w:num w:numId="207" w16cid:durableId="1931623688">
    <w:abstractNumId w:val="16"/>
  </w:num>
  <w:num w:numId="208" w16cid:durableId="120074732">
    <w:abstractNumId w:val="214"/>
  </w:num>
  <w:num w:numId="209" w16cid:durableId="10187790">
    <w:abstractNumId w:val="124"/>
  </w:num>
  <w:num w:numId="210" w16cid:durableId="700545884">
    <w:abstractNumId w:val="223"/>
  </w:num>
  <w:num w:numId="211" w16cid:durableId="737553071">
    <w:abstractNumId w:val="150"/>
  </w:num>
  <w:num w:numId="212" w16cid:durableId="1226062830">
    <w:abstractNumId w:val="162"/>
  </w:num>
  <w:num w:numId="213" w16cid:durableId="2051413524">
    <w:abstractNumId w:val="147"/>
  </w:num>
  <w:num w:numId="214" w16cid:durableId="1714230042">
    <w:abstractNumId w:val="230"/>
  </w:num>
  <w:num w:numId="215" w16cid:durableId="994257626">
    <w:abstractNumId w:val="109"/>
  </w:num>
  <w:num w:numId="216" w16cid:durableId="402030520">
    <w:abstractNumId w:val="249"/>
  </w:num>
  <w:num w:numId="217" w16cid:durableId="2134791051">
    <w:abstractNumId w:val="178"/>
  </w:num>
  <w:num w:numId="218" w16cid:durableId="615598489">
    <w:abstractNumId w:val="99"/>
  </w:num>
  <w:num w:numId="219" w16cid:durableId="796728366">
    <w:abstractNumId w:val="164"/>
  </w:num>
  <w:num w:numId="220" w16cid:durableId="1902210231">
    <w:abstractNumId w:val="241"/>
  </w:num>
  <w:num w:numId="221" w16cid:durableId="216939715">
    <w:abstractNumId w:val="56"/>
  </w:num>
  <w:num w:numId="222" w16cid:durableId="358045673">
    <w:abstractNumId w:val="251"/>
  </w:num>
  <w:num w:numId="223" w16cid:durableId="193076737">
    <w:abstractNumId w:val="272"/>
  </w:num>
  <w:num w:numId="224" w16cid:durableId="13389848">
    <w:abstractNumId w:val="26"/>
  </w:num>
  <w:num w:numId="225" w16cid:durableId="1267081395">
    <w:abstractNumId w:val="188"/>
  </w:num>
  <w:num w:numId="226" w16cid:durableId="30302318">
    <w:abstractNumId w:val="54"/>
  </w:num>
  <w:num w:numId="227" w16cid:durableId="1315064840">
    <w:abstractNumId w:val="175"/>
  </w:num>
  <w:num w:numId="228" w16cid:durableId="786121040">
    <w:abstractNumId w:val="81"/>
  </w:num>
  <w:num w:numId="229" w16cid:durableId="1741906209">
    <w:abstractNumId w:val="228"/>
  </w:num>
  <w:num w:numId="230" w16cid:durableId="697312789">
    <w:abstractNumId w:val="144"/>
  </w:num>
  <w:num w:numId="231" w16cid:durableId="1827165616">
    <w:abstractNumId w:val="27"/>
  </w:num>
  <w:num w:numId="232" w16cid:durableId="1100838323">
    <w:abstractNumId w:val="29"/>
  </w:num>
  <w:num w:numId="233" w16cid:durableId="1456291139">
    <w:abstractNumId w:val="135"/>
  </w:num>
  <w:num w:numId="234" w16cid:durableId="1356688210">
    <w:abstractNumId w:val="104"/>
  </w:num>
  <w:num w:numId="235" w16cid:durableId="2086612054">
    <w:abstractNumId w:val="79"/>
  </w:num>
  <w:num w:numId="236" w16cid:durableId="128206267">
    <w:abstractNumId w:val="122"/>
  </w:num>
  <w:num w:numId="237" w16cid:durableId="1949849068">
    <w:abstractNumId w:val="260"/>
  </w:num>
  <w:num w:numId="238" w16cid:durableId="2010139536">
    <w:abstractNumId w:val="110"/>
  </w:num>
  <w:num w:numId="239" w16cid:durableId="1415777900">
    <w:abstractNumId w:val="70"/>
  </w:num>
  <w:num w:numId="240" w16cid:durableId="2092702014">
    <w:abstractNumId w:val="48"/>
  </w:num>
  <w:num w:numId="241" w16cid:durableId="674723669">
    <w:abstractNumId w:val="184"/>
  </w:num>
  <w:num w:numId="242" w16cid:durableId="831339166">
    <w:abstractNumId w:val="163"/>
  </w:num>
  <w:num w:numId="243" w16cid:durableId="1502312402">
    <w:abstractNumId w:val="226"/>
  </w:num>
  <w:num w:numId="244" w16cid:durableId="1907689268">
    <w:abstractNumId w:val="274"/>
  </w:num>
  <w:num w:numId="245" w16cid:durableId="75517691">
    <w:abstractNumId w:val="217"/>
  </w:num>
  <w:num w:numId="246" w16cid:durableId="1546987881">
    <w:abstractNumId w:val="94"/>
  </w:num>
  <w:num w:numId="247" w16cid:durableId="1699575835">
    <w:abstractNumId w:val="13"/>
  </w:num>
  <w:num w:numId="248" w16cid:durableId="1956474069">
    <w:abstractNumId w:val="137"/>
  </w:num>
  <w:num w:numId="249" w16cid:durableId="710570728">
    <w:abstractNumId w:val="202"/>
  </w:num>
  <w:num w:numId="250" w16cid:durableId="1429237023">
    <w:abstractNumId w:val="43"/>
  </w:num>
  <w:num w:numId="251" w16cid:durableId="749041776">
    <w:abstractNumId w:val="17"/>
  </w:num>
  <w:num w:numId="252" w16cid:durableId="128599917">
    <w:abstractNumId w:val="182"/>
  </w:num>
  <w:num w:numId="253" w16cid:durableId="272908471">
    <w:abstractNumId w:val="149"/>
  </w:num>
  <w:num w:numId="254" w16cid:durableId="1912349745">
    <w:abstractNumId w:val="102"/>
  </w:num>
  <w:num w:numId="255" w16cid:durableId="847602628">
    <w:abstractNumId w:val="129"/>
  </w:num>
  <w:num w:numId="256" w16cid:durableId="1413894377">
    <w:abstractNumId w:val="100"/>
  </w:num>
  <w:num w:numId="257" w16cid:durableId="355735031">
    <w:abstractNumId w:val="219"/>
  </w:num>
  <w:num w:numId="258" w16cid:durableId="746658250">
    <w:abstractNumId w:val="132"/>
  </w:num>
  <w:num w:numId="259" w16cid:durableId="855582720">
    <w:abstractNumId w:val="85"/>
  </w:num>
  <w:num w:numId="260" w16cid:durableId="1550143717">
    <w:abstractNumId w:val="216"/>
  </w:num>
  <w:num w:numId="261" w16cid:durableId="124352744">
    <w:abstractNumId w:val="242"/>
  </w:num>
  <w:num w:numId="262" w16cid:durableId="88742688">
    <w:abstractNumId w:val="123"/>
  </w:num>
  <w:num w:numId="263" w16cid:durableId="1648629409">
    <w:abstractNumId w:val="67"/>
  </w:num>
  <w:num w:numId="264" w16cid:durableId="1244678815">
    <w:abstractNumId w:val="253"/>
  </w:num>
  <w:num w:numId="265" w16cid:durableId="1044863551">
    <w:abstractNumId w:val="12"/>
  </w:num>
  <w:num w:numId="266" w16cid:durableId="2043676120">
    <w:abstractNumId w:val="45"/>
  </w:num>
  <w:num w:numId="267" w16cid:durableId="1661889941">
    <w:abstractNumId w:val="44"/>
  </w:num>
  <w:num w:numId="268" w16cid:durableId="1415781615">
    <w:abstractNumId w:val="152"/>
  </w:num>
  <w:num w:numId="269" w16cid:durableId="1451365105">
    <w:abstractNumId w:val="215"/>
  </w:num>
  <w:num w:numId="270" w16cid:durableId="1896695144">
    <w:abstractNumId w:val="236"/>
  </w:num>
  <w:num w:numId="271" w16cid:durableId="1158040336">
    <w:abstractNumId w:val="15"/>
  </w:num>
  <w:num w:numId="272" w16cid:durableId="614597743">
    <w:abstractNumId w:val="167"/>
  </w:num>
  <w:num w:numId="273" w16cid:durableId="1109542634">
    <w:abstractNumId w:val="151"/>
  </w:num>
  <w:num w:numId="274" w16cid:durableId="1182668618">
    <w:abstractNumId w:val="254"/>
  </w:num>
  <w:num w:numId="275" w16cid:durableId="808935571">
    <w:abstractNumId w:val="32"/>
  </w:num>
  <w:num w:numId="276" w16cid:durableId="495921030">
    <w:abstractNumId w:val="143"/>
  </w:num>
  <w:num w:numId="277" w16cid:durableId="634486452">
    <w:abstractNumId w:val="82"/>
  </w:num>
  <w:num w:numId="278" w16cid:durableId="2078353810">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A5845"/>
    <w:rsid w:val="000A74E9"/>
    <w:rsid w:val="000C278B"/>
    <w:rsid w:val="000C6454"/>
    <w:rsid w:val="000D2432"/>
    <w:rsid w:val="000D735C"/>
    <w:rsid w:val="000D7890"/>
    <w:rsid w:val="00100833"/>
    <w:rsid w:val="001035F2"/>
    <w:rsid w:val="00104529"/>
    <w:rsid w:val="00150A82"/>
    <w:rsid w:val="00156044"/>
    <w:rsid w:val="00177B7D"/>
    <w:rsid w:val="0018322D"/>
    <w:rsid w:val="0019082F"/>
    <w:rsid w:val="001922B6"/>
    <w:rsid w:val="001A0D9B"/>
    <w:rsid w:val="001B5776"/>
    <w:rsid w:val="001D7CEE"/>
    <w:rsid w:val="00234ACE"/>
    <w:rsid w:val="00236281"/>
    <w:rsid w:val="00245616"/>
    <w:rsid w:val="00251FC7"/>
    <w:rsid w:val="00254A56"/>
    <w:rsid w:val="002609D7"/>
    <w:rsid w:val="00261107"/>
    <w:rsid w:val="00272BFF"/>
    <w:rsid w:val="002768D5"/>
    <w:rsid w:val="002855A7"/>
    <w:rsid w:val="00290594"/>
    <w:rsid w:val="002A08CA"/>
    <w:rsid w:val="002C41A5"/>
    <w:rsid w:val="002E1286"/>
    <w:rsid w:val="002F01BD"/>
    <w:rsid w:val="002F29BE"/>
    <w:rsid w:val="00310D63"/>
    <w:rsid w:val="00315690"/>
    <w:rsid w:val="00321026"/>
    <w:rsid w:val="00325646"/>
    <w:rsid w:val="003424F7"/>
    <w:rsid w:val="00362717"/>
    <w:rsid w:val="00367E4C"/>
    <w:rsid w:val="003902BA"/>
    <w:rsid w:val="003A09E2"/>
    <w:rsid w:val="003B346B"/>
    <w:rsid w:val="003C0200"/>
    <w:rsid w:val="003C7B66"/>
    <w:rsid w:val="003E1B7F"/>
    <w:rsid w:val="003E5AB5"/>
    <w:rsid w:val="004013FA"/>
    <w:rsid w:val="00403804"/>
    <w:rsid w:val="00407037"/>
    <w:rsid w:val="00423675"/>
    <w:rsid w:val="004270F9"/>
    <w:rsid w:val="00446964"/>
    <w:rsid w:val="004605D6"/>
    <w:rsid w:val="00465D6D"/>
    <w:rsid w:val="004732D5"/>
    <w:rsid w:val="004A1A8C"/>
    <w:rsid w:val="004A46F0"/>
    <w:rsid w:val="004C60E8"/>
    <w:rsid w:val="004C6A99"/>
    <w:rsid w:val="004E3579"/>
    <w:rsid w:val="004E5D63"/>
    <w:rsid w:val="004F39E0"/>
    <w:rsid w:val="00512C2A"/>
    <w:rsid w:val="00513DD5"/>
    <w:rsid w:val="00537039"/>
    <w:rsid w:val="00537BD5"/>
    <w:rsid w:val="005456E3"/>
    <w:rsid w:val="00572153"/>
    <w:rsid w:val="00577A1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30CC"/>
    <w:rsid w:val="00823A1C"/>
    <w:rsid w:val="00845B9D"/>
    <w:rsid w:val="00857A2F"/>
    <w:rsid w:val="00860984"/>
    <w:rsid w:val="00873A48"/>
    <w:rsid w:val="00875ECD"/>
    <w:rsid w:val="008769F2"/>
    <w:rsid w:val="008871B4"/>
    <w:rsid w:val="008B3ECB"/>
    <w:rsid w:val="008C1B2E"/>
    <w:rsid w:val="008C5CBE"/>
    <w:rsid w:val="008C6F88"/>
    <w:rsid w:val="008E725D"/>
    <w:rsid w:val="0091627E"/>
    <w:rsid w:val="009259EC"/>
    <w:rsid w:val="0093689A"/>
    <w:rsid w:val="00962800"/>
    <w:rsid w:val="00977644"/>
    <w:rsid w:val="00983B8F"/>
    <w:rsid w:val="00996EEE"/>
    <w:rsid w:val="009A3290"/>
    <w:rsid w:val="009A56DA"/>
    <w:rsid w:val="009A5C62"/>
    <w:rsid w:val="009D2384"/>
    <w:rsid w:val="009E1922"/>
    <w:rsid w:val="00A12A5D"/>
    <w:rsid w:val="00A62B88"/>
    <w:rsid w:val="00A7326E"/>
    <w:rsid w:val="00A922E3"/>
    <w:rsid w:val="00A93661"/>
    <w:rsid w:val="00A95652"/>
    <w:rsid w:val="00A97DAF"/>
    <w:rsid w:val="00AA6B04"/>
    <w:rsid w:val="00AB30C0"/>
    <w:rsid w:val="00AC4CB2"/>
    <w:rsid w:val="00AE2840"/>
    <w:rsid w:val="00AE5C45"/>
    <w:rsid w:val="00AF3A4C"/>
    <w:rsid w:val="00B00417"/>
    <w:rsid w:val="00B33C6D"/>
    <w:rsid w:val="00B41D26"/>
    <w:rsid w:val="00B4508F"/>
    <w:rsid w:val="00B77B48"/>
    <w:rsid w:val="00B8057C"/>
    <w:rsid w:val="00B91B5C"/>
    <w:rsid w:val="00BA1DB1"/>
    <w:rsid w:val="00BA57B4"/>
    <w:rsid w:val="00BE4A51"/>
    <w:rsid w:val="00BF593B"/>
    <w:rsid w:val="00C04AFD"/>
    <w:rsid w:val="00C0581F"/>
    <w:rsid w:val="00C23A42"/>
    <w:rsid w:val="00C374D5"/>
    <w:rsid w:val="00C43922"/>
    <w:rsid w:val="00C469D4"/>
    <w:rsid w:val="00C53173"/>
    <w:rsid w:val="00C6600C"/>
    <w:rsid w:val="00C67B2F"/>
    <w:rsid w:val="00C72C49"/>
    <w:rsid w:val="00C83417"/>
    <w:rsid w:val="00C96FC2"/>
    <w:rsid w:val="00CB116C"/>
    <w:rsid w:val="00CB7918"/>
    <w:rsid w:val="00CC7320"/>
    <w:rsid w:val="00CD736E"/>
    <w:rsid w:val="00CE161E"/>
    <w:rsid w:val="00CE753D"/>
    <w:rsid w:val="00CF10E3"/>
    <w:rsid w:val="00CF59A8"/>
    <w:rsid w:val="00D06FA4"/>
    <w:rsid w:val="00D258E8"/>
    <w:rsid w:val="00D30675"/>
    <w:rsid w:val="00D325A9"/>
    <w:rsid w:val="00D34254"/>
    <w:rsid w:val="00D36A8A"/>
    <w:rsid w:val="00D37D8E"/>
    <w:rsid w:val="00D4321E"/>
    <w:rsid w:val="00D64F97"/>
    <w:rsid w:val="00D71170"/>
    <w:rsid w:val="00DA6538"/>
    <w:rsid w:val="00DB0154"/>
    <w:rsid w:val="00DC2D95"/>
    <w:rsid w:val="00DC5C80"/>
    <w:rsid w:val="00DC6A35"/>
    <w:rsid w:val="00DD08C1"/>
    <w:rsid w:val="00DE63A3"/>
    <w:rsid w:val="00DF5AFA"/>
    <w:rsid w:val="00E10FCC"/>
    <w:rsid w:val="00E133FA"/>
    <w:rsid w:val="00E342FA"/>
    <w:rsid w:val="00E55C7E"/>
    <w:rsid w:val="00EB5310"/>
    <w:rsid w:val="00EC758B"/>
    <w:rsid w:val="00ED30CF"/>
    <w:rsid w:val="00ED34B6"/>
    <w:rsid w:val="00ED66FF"/>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2C2A"/>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
    <w:basedOn w:val="Normal"/>
    <w:next w:val="Normal"/>
    <w:link w:val="Heading1Char"/>
    <w:qFormat/>
    <w:rsid w:val="00512C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512C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512C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512C2A"/>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512C2A"/>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512C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2C2A"/>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512C2A"/>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512C2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512C2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512C2A"/>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512C2A"/>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12C2A"/>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512C2A"/>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512C2A"/>
    <w:rPr>
      <w:color w:val="0563C1" w:themeColor="hyperlink"/>
      <w:u w:val="single"/>
    </w:rPr>
  </w:style>
  <w:style w:type="character" w:styleId="FollowedHyperlink">
    <w:name w:val="FollowedHyperlink"/>
    <w:basedOn w:val="DefaultParagraphFont"/>
    <w:uiPriority w:val="99"/>
    <w:unhideWhenUsed/>
    <w:rsid w:val="00512C2A"/>
    <w:rPr>
      <w:color w:val="auto"/>
      <w:u w:val="none"/>
    </w:rPr>
  </w:style>
  <w:style w:type="character" w:customStyle="1" w:styleId="Heading5Char">
    <w:name w:val="Heading 5 Char"/>
    <w:aliases w:val="Blocks Char,5: Underlined Char,Heading 5 - underlined Char"/>
    <w:basedOn w:val="DefaultParagraphFont"/>
    <w:link w:val="Heading5"/>
    <w:uiPriority w:val="9"/>
    <w:rsid w:val="00512C2A"/>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512C2A"/>
    <w:rPr>
      <w:b/>
      <w:bCs/>
    </w:rPr>
  </w:style>
  <w:style w:type="character" w:styleId="BookTitle">
    <w:name w:val="Book Title"/>
    <w:basedOn w:val="DefaultParagraphFont"/>
    <w:uiPriority w:val="33"/>
    <w:qFormat/>
    <w:rsid w:val="00512C2A"/>
    <w:rPr>
      <w:b/>
      <w:bCs/>
      <w:i/>
      <w:iCs/>
      <w:spacing w:val="5"/>
    </w:rPr>
  </w:style>
  <w:style w:type="numbering" w:styleId="111111">
    <w:name w:val="Outline List 2"/>
    <w:basedOn w:val="NoList"/>
    <w:uiPriority w:val="99"/>
    <w:semiHidden/>
    <w:unhideWhenUsed/>
    <w:rsid w:val="00512C2A"/>
  </w:style>
  <w:style w:type="paragraph" w:styleId="Header">
    <w:name w:val="header"/>
    <w:aliases w:val="Heading 1 Char1 Char,Header Char2,Header 1,Heading 1 Char Char Char Char Char Char Char,Header Char Char1,Header Char2 Char Char Char"/>
    <w:basedOn w:val="Normal"/>
    <w:link w:val="HeaderChar"/>
    <w:uiPriority w:val="99"/>
    <w:rsid w:val="00512C2A"/>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512C2A"/>
    <w:rPr>
      <w:rFonts w:ascii="Calibri" w:hAnsi="Calibri" w:cs="Calibri"/>
    </w:rPr>
  </w:style>
  <w:style w:type="paragraph" w:styleId="Footer">
    <w:name w:val="footer"/>
    <w:basedOn w:val="Normal"/>
    <w:link w:val="FooterChar"/>
    <w:uiPriority w:val="99"/>
    <w:rsid w:val="00512C2A"/>
    <w:pPr>
      <w:tabs>
        <w:tab w:val="center" w:pos="4680"/>
        <w:tab w:val="right" w:pos="9360"/>
      </w:tabs>
    </w:pPr>
  </w:style>
  <w:style w:type="character" w:customStyle="1" w:styleId="FooterChar">
    <w:name w:val="Footer Char"/>
    <w:basedOn w:val="DefaultParagraphFont"/>
    <w:link w:val="Footer"/>
    <w:uiPriority w:val="99"/>
    <w:rsid w:val="00512C2A"/>
    <w:rPr>
      <w:rFonts w:ascii="Calibri" w:hAnsi="Calibri" w:cs="Calibri"/>
    </w:rPr>
  </w:style>
  <w:style w:type="paragraph" w:styleId="BodyText">
    <w:name w:val="Body Text"/>
    <w:aliases w:val="BT"/>
    <w:basedOn w:val="Normal"/>
    <w:link w:val="BodyTextChar"/>
    <w:uiPriority w:val="99"/>
    <w:unhideWhenUsed/>
    <w:rsid w:val="00512C2A"/>
    <w:pPr>
      <w:spacing w:after="120"/>
    </w:pPr>
  </w:style>
  <w:style w:type="character" w:customStyle="1" w:styleId="BodyTextChar">
    <w:name w:val="Body Text Char"/>
    <w:aliases w:val="BT Char"/>
    <w:basedOn w:val="DefaultParagraphFont"/>
    <w:link w:val="BodyText"/>
    <w:uiPriority w:val="99"/>
    <w:rsid w:val="00512C2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512C2A"/>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512C2A"/>
    <w:rPr>
      <w:rFonts w:ascii="Calibri" w:hAnsi="Calibri" w:cs="Calibri"/>
    </w:rPr>
  </w:style>
  <w:style w:type="character" w:styleId="UnresolvedMention">
    <w:name w:val="Unresolved Mention"/>
    <w:basedOn w:val="DefaultParagraphFont"/>
    <w:uiPriority w:val="99"/>
    <w:unhideWhenUsed/>
    <w:rsid w:val="00512C2A"/>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512C2A"/>
    <w:rPr>
      <w:color w:val="1F4E79" w:themeColor="accent1" w:themeShade="80"/>
    </w:rPr>
  </w:style>
  <w:style w:type="character" w:customStyle="1" w:styleId="AnalyticChar">
    <w:name w:val="Analytic Char"/>
    <w:basedOn w:val="DefaultParagraphFont"/>
    <w:link w:val="Analytic"/>
    <w:uiPriority w:val="5"/>
    <w:rsid w:val="00512C2A"/>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to.org/blog/monopoly-monopsony-us-economy-big-business-too-powerful-part-1" TargetMode="External"/><Relationship Id="rId3" Type="http://schemas.openxmlformats.org/officeDocument/2006/relationships/settings" Target="settings.xml"/><Relationship Id="rId7" Type="http://schemas.openxmlformats.org/officeDocument/2006/relationships/hyperlink" Target="https://foreignpolicy.com/2019/10/19/populism-us-democracy-trum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1103</TotalTime>
  <Pages>1</Pages>
  <Words>43575</Words>
  <Characters>248383</Characters>
  <Application>Microsoft Office Word</Application>
  <DocSecurity>0</DocSecurity>
  <Lines>2069</Lines>
  <Paragraphs>582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97</cp:revision>
  <dcterms:created xsi:type="dcterms:W3CDTF">2023-10-03T14:36:00Z</dcterms:created>
  <dcterms:modified xsi:type="dcterms:W3CDTF">2025-09-07T22:19:00Z</dcterms:modified>
</cp:coreProperties>
</file>