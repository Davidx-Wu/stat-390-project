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0ABF" w14:textId="487AEAB5" w:rsidR="003E7666" w:rsidRDefault="002F2FC5" w:rsidP="002F2FC5">
      <w:pPr>
        <w:pStyle w:val="Heading1"/>
      </w:pPr>
      <w:r>
        <w:t>1AC</w:t>
      </w:r>
    </w:p>
    <w:p w14:paraId="6AA92C04" w14:textId="77777777" w:rsidR="002F2FC5" w:rsidRDefault="002F2FC5" w:rsidP="002F2FC5">
      <w:pPr>
        <w:pStyle w:val="Heading2"/>
      </w:pPr>
      <w:bookmarkStart w:id="0" w:name="_Hlk211800320"/>
      <w:r>
        <w:t>Federal Workers 1AC</w:t>
      </w:r>
    </w:p>
    <w:p w14:paraId="770A78F4" w14:textId="77777777" w:rsidR="002F2FC5" w:rsidRDefault="002F2FC5" w:rsidP="002F2FC5">
      <w:pPr>
        <w:pStyle w:val="Heading3"/>
      </w:pPr>
      <w:bookmarkStart w:id="1" w:name="_Hlk205717353"/>
      <w:r>
        <w:t>Advantage 1: Education</w:t>
      </w:r>
    </w:p>
    <w:p w14:paraId="67CF313C" w14:textId="77777777" w:rsidR="002F2FC5" w:rsidRDefault="002F2FC5" w:rsidP="002F2FC5">
      <w:pPr>
        <w:pStyle w:val="Heading4"/>
      </w:pPr>
      <w:r>
        <w:t xml:space="preserve">Advantage One is Education </w:t>
      </w:r>
    </w:p>
    <w:p w14:paraId="12A0A9BC" w14:textId="77777777" w:rsidR="002F2FC5" w:rsidRPr="00295AE9" w:rsidRDefault="002F2FC5" w:rsidP="002F2FC5"/>
    <w:p w14:paraId="389C4A18" w14:textId="77777777" w:rsidR="002F2FC5" w:rsidRPr="00596C35" w:rsidRDefault="002F2FC5" w:rsidP="002F2FC5">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5ED3486B" w14:textId="77777777" w:rsidR="002F2FC5" w:rsidRPr="006D7B19" w:rsidRDefault="002F2FC5" w:rsidP="002F2FC5">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6A8E1892" w14:textId="77777777" w:rsidR="002F2FC5" w:rsidRPr="00596C35" w:rsidRDefault="002F2FC5" w:rsidP="002F2FC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685181DD" w14:textId="77777777" w:rsidR="002F2FC5" w:rsidRPr="00596C35" w:rsidRDefault="002F2FC5" w:rsidP="002F2FC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19EFD98C" w14:textId="77777777" w:rsidR="002F2FC5" w:rsidRPr="00596C35" w:rsidRDefault="002F2FC5" w:rsidP="002F2FC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217996AB" w14:textId="77777777" w:rsidR="002F2FC5" w:rsidRPr="00596C35" w:rsidRDefault="002F2FC5" w:rsidP="002F2FC5">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5095EA8C" w14:textId="77777777" w:rsidR="002F2FC5" w:rsidRPr="00596C35" w:rsidRDefault="002F2FC5" w:rsidP="002F2FC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2253E131" w14:textId="77777777" w:rsidR="002F2FC5" w:rsidRPr="00596C35" w:rsidRDefault="002F2FC5" w:rsidP="002F2FC5">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06F2D099" w14:textId="77777777" w:rsidR="002F2FC5" w:rsidRPr="00596C35" w:rsidRDefault="002F2FC5" w:rsidP="002F2FC5">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C392F1C" w14:textId="77777777" w:rsidR="002F2FC5" w:rsidRPr="00596C35" w:rsidRDefault="002F2FC5" w:rsidP="002F2FC5">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28D1217C" w14:textId="77777777" w:rsidR="002F2FC5" w:rsidRPr="00596C35" w:rsidRDefault="002F2FC5" w:rsidP="002F2FC5">
      <w:pPr>
        <w:rPr>
          <w:sz w:val="14"/>
        </w:rPr>
      </w:pPr>
      <w:r w:rsidRPr="00596C35">
        <w:rPr>
          <w:sz w:val="14"/>
        </w:rPr>
        <w:t>II. The Panel’s First Amendment Analysis Raises a Question of Exceptional Importance that Requires En Banc Consideration</w:t>
      </w:r>
    </w:p>
    <w:p w14:paraId="79FE637E" w14:textId="77777777" w:rsidR="002F2FC5" w:rsidRPr="00596C35" w:rsidRDefault="002F2FC5" w:rsidP="002F2FC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2F3BC39F" w14:textId="77777777" w:rsidR="002F2FC5" w:rsidRPr="00596C35" w:rsidRDefault="002F2FC5" w:rsidP="002F2FC5">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22CC8581" w14:textId="77777777" w:rsidR="002F2FC5" w:rsidRPr="00596C35" w:rsidRDefault="002F2FC5" w:rsidP="002F2FC5">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1B2A5811" w14:textId="77777777" w:rsidR="002F2FC5" w:rsidRPr="00596C35" w:rsidRDefault="002F2FC5" w:rsidP="002F2FC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4281527A" w14:textId="77777777" w:rsidR="002F2FC5" w:rsidRPr="00596C35" w:rsidRDefault="002F2FC5" w:rsidP="002F2FC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7645E50A" w14:textId="77777777" w:rsidR="002F2FC5" w:rsidRDefault="002F2FC5" w:rsidP="002F2FC5">
      <w:pPr>
        <w:pStyle w:val="Heading4"/>
      </w:pPr>
      <w:r w:rsidRPr="00281ADC">
        <w:t xml:space="preserve">The aff solves. </w:t>
      </w:r>
      <w:r>
        <w:t xml:space="preserve">Protecting first amendment rights to unionize public workers advances the first amendment broadly. </w:t>
      </w:r>
    </w:p>
    <w:p w14:paraId="72709ED9" w14:textId="77777777" w:rsidR="002F2FC5" w:rsidRPr="00281ADC" w:rsidRDefault="002F2FC5" w:rsidP="002F2FC5">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658AF286" w14:textId="77777777" w:rsidR="002F2FC5" w:rsidRPr="000C3FAA" w:rsidRDefault="002F2FC5" w:rsidP="002F2FC5">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1E86FD16" w14:textId="77777777" w:rsidR="002F2FC5" w:rsidRPr="000C3FAA" w:rsidRDefault="002F2FC5" w:rsidP="002F2FC5">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BA7F8E1" w14:textId="77777777" w:rsidR="002F2FC5" w:rsidRPr="000C3FAA" w:rsidRDefault="002F2FC5" w:rsidP="002F2FC5">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360398F2" w14:textId="77777777" w:rsidR="002F2FC5" w:rsidRPr="000C3FAA" w:rsidRDefault="002F2FC5" w:rsidP="002F2FC5">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430F4126" w14:textId="77777777" w:rsidR="002F2FC5" w:rsidRDefault="002F2FC5" w:rsidP="002F2FC5">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3B43225A" w14:textId="77777777" w:rsidR="002F2FC5" w:rsidRDefault="002F2FC5" w:rsidP="002F2FC5">
      <w:pPr>
        <w:pStyle w:val="Heading4"/>
      </w:pPr>
      <w:r>
        <w:t xml:space="preserve">A weak first amendment threatens integrity and independence of higher education </w:t>
      </w:r>
    </w:p>
    <w:p w14:paraId="19899E7B" w14:textId="77777777" w:rsidR="002F2FC5" w:rsidRPr="004D1E3D" w:rsidRDefault="002F2FC5" w:rsidP="002F2FC5">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F91889C" w14:textId="77777777" w:rsidR="002F2FC5" w:rsidRPr="005B3A61" w:rsidRDefault="002F2FC5" w:rsidP="002F2FC5">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D329DCB" w14:textId="77777777" w:rsidR="002F2FC5" w:rsidRPr="005B3A61" w:rsidRDefault="002F2FC5" w:rsidP="002F2FC5">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39DC3569" w14:textId="77777777" w:rsidR="002F2FC5" w:rsidRPr="005B3A61" w:rsidRDefault="002F2FC5" w:rsidP="002F2FC5">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4FF9CD9E" w14:textId="77777777" w:rsidR="002F2FC5" w:rsidRPr="005B3A61" w:rsidRDefault="002F2FC5" w:rsidP="002F2FC5">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3D520363" w14:textId="77777777" w:rsidR="002F2FC5" w:rsidRPr="005B3A61" w:rsidRDefault="002F2FC5" w:rsidP="002F2FC5">
      <w:pPr>
        <w:rPr>
          <w:sz w:val="14"/>
        </w:rPr>
      </w:pPr>
      <w:r w:rsidRPr="005B3A61">
        <w:rPr>
          <w:sz w:val="14"/>
        </w:rPr>
        <w:t>The Breadth of the Rule Against Jawboning</w:t>
      </w:r>
    </w:p>
    <w:p w14:paraId="0E58B067" w14:textId="77777777" w:rsidR="002F2FC5" w:rsidRPr="005B3A61" w:rsidRDefault="002F2FC5" w:rsidP="002F2FC5">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7B74252C" w14:textId="77777777" w:rsidR="002F2FC5" w:rsidRPr="005B3A61" w:rsidRDefault="002F2FC5" w:rsidP="002F2FC5">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31C30D4F" w14:textId="77777777" w:rsidR="002F2FC5" w:rsidRPr="005B3A61" w:rsidRDefault="002F2FC5" w:rsidP="002F2FC5">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22E26126" w14:textId="77777777" w:rsidR="002F2FC5" w:rsidRPr="005B3A61" w:rsidRDefault="002F2FC5" w:rsidP="002F2FC5">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1B5B34A" w14:textId="77777777" w:rsidR="002F2FC5" w:rsidRPr="005B3A61" w:rsidRDefault="002F2FC5" w:rsidP="002F2FC5">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12ABF879" w14:textId="77777777" w:rsidR="002F2FC5" w:rsidRPr="00E53CAC" w:rsidRDefault="002F2FC5" w:rsidP="002F2FC5">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6A680495" w14:textId="77777777" w:rsidR="002F2FC5" w:rsidRPr="005B3A61" w:rsidRDefault="002F2FC5" w:rsidP="002F2FC5">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3384C509" w14:textId="77777777" w:rsidR="002F2FC5" w:rsidRPr="005B3A61" w:rsidRDefault="002F2FC5" w:rsidP="002F2FC5">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0787BC3F" w14:textId="77777777" w:rsidR="002F2FC5" w:rsidRPr="005B3A61" w:rsidRDefault="002F2FC5" w:rsidP="002F2FC5">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7D4D656B" w14:textId="77777777" w:rsidR="002F2FC5" w:rsidRPr="005B3A61" w:rsidRDefault="002F2FC5" w:rsidP="002F2FC5">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1D38C457" w14:textId="77777777" w:rsidR="002F2FC5" w:rsidRPr="005B3A61" w:rsidRDefault="002F2FC5" w:rsidP="002F2FC5">
      <w:pPr>
        <w:rPr>
          <w:sz w:val="14"/>
        </w:rPr>
      </w:pPr>
      <w:r w:rsidRPr="005B3A61">
        <w:rPr>
          <w:sz w:val="14"/>
        </w:rPr>
        <w:t>The Limits of Anti-Jawboning Doctrine</w:t>
      </w:r>
    </w:p>
    <w:p w14:paraId="25D10ADC" w14:textId="77777777" w:rsidR="002F2FC5" w:rsidRPr="005B3A61" w:rsidRDefault="002F2FC5" w:rsidP="002F2FC5">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5F9A57D0" w14:textId="77777777" w:rsidR="002F2FC5" w:rsidRPr="005B3A61" w:rsidRDefault="002F2FC5" w:rsidP="002F2FC5">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3F27A1C0" w14:textId="77777777" w:rsidR="002F2FC5" w:rsidRPr="005B3A61" w:rsidRDefault="002F2FC5" w:rsidP="002F2FC5">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6E751EC2" w14:textId="77777777" w:rsidR="002F2FC5" w:rsidRPr="005B3A61" w:rsidRDefault="002F2FC5" w:rsidP="002F2FC5">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1E29FAC7" w14:textId="77777777" w:rsidR="002F2FC5" w:rsidRPr="005B3A61" w:rsidRDefault="002F2FC5" w:rsidP="002F2FC5">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4B867956" w14:textId="77777777" w:rsidR="002F2FC5" w:rsidRPr="005B3A61" w:rsidRDefault="002F2FC5" w:rsidP="002F2FC5">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00E9B84E" w14:textId="77777777" w:rsidR="002F2FC5" w:rsidRDefault="002F2FC5" w:rsidP="002F2FC5">
      <w:pPr>
        <w:pStyle w:val="Heading4"/>
      </w:pPr>
      <w:r>
        <w:t xml:space="preserve">Trump is unique, any instance of protecting the first amendment is essential </w:t>
      </w:r>
    </w:p>
    <w:p w14:paraId="21503692" w14:textId="77777777" w:rsidR="002F2FC5" w:rsidRPr="005978CF" w:rsidRDefault="002F2FC5" w:rsidP="002F2FC5">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1D4A354A" w14:textId="77777777" w:rsidR="002F2FC5" w:rsidRPr="00A848F9" w:rsidRDefault="002F2FC5" w:rsidP="002F2FC5">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42EB2A57" w14:textId="77777777" w:rsidR="002F2FC5" w:rsidRPr="00A848F9" w:rsidRDefault="002F2FC5" w:rsidP="002F2FC5">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52C4349E" w14:textId="77777777" w:rsidR="002F2FC5" w:rsidRPr="00A848F9" w:rsidRDefault="002F2FC5" w:rsidP="002F2FC5">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4C236DDC" w14:textId="77777777" w:rsidR="002F2FC5" w:rsidRDefault="002F2FC5" w:rsidP="002F2FC5">
      <w:pPr>
        <w:pStyle w:val="Heading4"/>
      </w:pPr>
      <w:r>
        <w:t>Academic freedom is key to scientific advancement</w:t>
      </w:r>
    </w:p>
    <w:p w14:paraId="063A704F" w14:textId="77777777" w:rsidR="002F2FC5" w:rsidRPr="00B24743" w:rsidRDefault="002F2FC5" w:rsidP="002F2FC5">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0AF342F2" w14:textId="77777777" w:rsidR="002F2FC5" w:rsidRPr="003B39FB" w:rsidRDefault="002F2FC5" w:rsidP="002F2FC5">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315BF2E4" w14:textId="77777777" w:rsidR="002F2FC5" w:rsidRPr="003B39FB" w:rsidRDefault="002F2FC5" w:rsidP="002F2FC5">
      <w:pPr>
        <w:rPr>
          <w:sz w:val="14"/>
        </w:rPr>
      </w:pPr>
      <w:r w:rsidRPr="003B39FB">
        <w:rPr>
          <w:sz w:val="14"/>
        </w:rPr>
        <w:t>Introduction</w:t>
      </w:r>
    </w:p>
    <w:p w14:paraId="2F81D86A" w14:textId="77777777" w:rsidR="002F2FC5" w:rsidRPr="003B39FB" w:rsidRDefault="002F2FC5" w:rsidP="002F2FC5">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23582E34" w14:textId="77777777" w:rsidR="002F2FC5" w:rsidRDefault="002F2FC5" w:rsidP="002F2FC5">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08F1569D" w14:textId="77777777" w:rsidR="002F2FC5" w:rsidRPr="006658AE" w:rsidRDefault="002F2FC5" w:rsidP="002F2FC5">
      <w:pPr>
        <w:pStyle w:val="Heading4"/>
      </w:pPr>
      <w:bookmarkStart w:id="2" w:name="_Hlk211798705"/>
      <w:r>
        <w:t>That solves numerous advanced existential threats: food security, climate change, and the bio threats</w:t>
      </w:r>
    </w:p>
    <w:p w14:paraId="2D9470B8" w14:textId="77777777" w:rsidR="002F2FC5" w:rsidRDefault="002F2FC5" w:rsidP="002F2FC5">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32B518B6" w14:textId="77777777" w:rsidR="002F2FC5" w:rsidRPr="00C945DB" w:rsidRDefault="002F2FC5" w:rsidP="002F2FC5">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6881DE19" w14:textId="77777777" w:rsidR="002F2FC5" w:rsidRPr="00C945DB" w:rsidRDefault="002F2FC5" w:rsidP="002F2FC5">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59325912" w14:textId="77777777" w:rsidR="002F2FC5" w:rsidRDefault="002F2FC5" w:rsidP="002F2FC5">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7B8FE845" w14:textId="77777777" w:rsidR="002F2FC5" w:rsidRPr="003F7D62" w:rsidRDefault="002F2FC5" w:rsidP="002F2FC5">
      <w:pPr>
        <w:pStyle w:val="Heading4"/>
      </w:pPr>
      <w:r>
        <w:t>Otherwise extinction from disease and advanced bioweapons is guaranteed</w:t>
      </w:r>
    </w:p>
    <w:p w14:paraId="5ACE8C03" w14:textId="77777777" w:rsidR="002F2FC5" w:rsidRDefault="002F2FC5" w:rsidP="002F2FC5">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0DE2D20" w14:textId="77777777" w:rsidR="002F2FC5" w:rsidRPr="00F86BB0" w:rsidRDefault="002F2FC5" w:rsidP="002F2FC5">
      <w:pPr>
        <w:rPr>
          <w:sz w:val="16"/>
        </w:rPr>
      </w:pPr>
      <w:r w:rsidRPr="00F86BB0">
        <w:rPr>
          <w:sz w:val="16"/>
        </w:rPr>
        <w:t>Abstract</w:t>
      </w:r>
    </w:p>
    <w:p w14:paraId="2675FCE4" w14:textId="77777777" w:rsidR="002F2FC5" w:rsidRPr="00F86BB0" w:rsidRDefault="002F2FC5" w:rsidP="002F2FC5">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7738F9F" w14:textId="77777777" w:rsidR="002F2FC5" w:rsidRPr="00F86BB0" w:rsidRDefault="002F2FC5" w:rsidP="002F2FC5">
      <w:pPr>
        <w:rPr>
          <w:sz w:val="16"/>
        </w:rPr>
      </w:pPr>
      <w:r w:rsidRPr="00F86BB0">
        <w:rPr>
          <w:sz w:val="16"/>
        </w:rPr>
        <w:t>Keywords: : Biothreat, Catastrophic risk, Existential risk, Cost-effectiveness, Cost-benefit analysis</w:t>
      </w:r>
    </w:p>
    <w:p w14:paraId="4759839A" w14:textId="77777777" w:rsidR="002F2FC5" w:rsidRPr="00F86BB0" w:rsidRDefault="002F2FC5" w:rsidP="002F2FC5">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501A97AA" w14:textId="77777777" w:rsidR="002F2FC5" w:rsidRPr="00F86BB0" w:rsidRDefault="002F2FC5" w:rsidP="002F2FC5">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2739441A" w14:textId="77777777" w:rsidR="002F2FC5" w:rsidRPr="00F86BB0" w:rsidRDefault="002F2FC5" w:rsidP="002F2FC5">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5AF67023" w14:textId="77777777" w:rsidR="002F2FC5" w:rsidRPr="00F86BB0" w:rsidRDefault="002F2FC5" w:rsidP="002F2FC5">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3B38CEA0" w14:textId="77777777" w:rsidR="002F2FC5" w:rsidRPr="00F86BB0" w:rsidRDefault="002F2FC5" w:rsidP="002F2FC5">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0D5B96C9" w14:textId="77777777" w:rsidR="002F2FC5" w:rsidRPr="00F86BB0" w:rsidRDefault="002F2FC5" w:rsidP="002F2FC5">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0DB45B83" w14:textId="77777777" w:rsidR="002F2FC5" w:rsidRPr="00F86BB0" w:rsidRDefault="002F2FC5" w:rsidP="002F2FC5">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5B2776CC" w14:textId="77777777" w:rsidR="002F2FC5" w:rsidRPr="00F86BB0" w:rsidRDefault="002F2FC5" w:rsidP="002F2FC5">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4055185" w14:textId="77777777" w:rsidR="002F2FC5" w:rsidRPr="00F86BB0" w:rsidRDefault="002F2FC5" w:rsidP="002F2FC5">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2B1513E4" w14:textId="77777777" w:rsidR="002F2FC5" w:rsidRPr="00F86BB0" w:rsidRDefault="002F2FC5" w:rsidP="002F2FC5">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62A8CA9F" w14:textId="77777777" w:rsidR="002F2FC5" w:rsidRPr="00F86BB0" w:rsidRDefault="002F2FC5" w:rsidP="002F2FC5">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007229D4" w14:textId="77777777" w:rsidR="002F2FC5" w:rsidRPr="00F86BB0" w:rsidRDefault="002F2FC5" w:rsidP="002F2FC5">
      <w:pPr>
        <w:rPr>
          <w:sz w:val="8"/>
          <w:szCs w:val="14"/>
        </w:rPr>
      </w:pPr>
      <w:r w:rsidRPr="00F86BB0">
        <w:rPr>
          <w:sz w:val="8"/>
          <w:szCs w:val="14"/>
        </w:rPr>
        <w:t>Biocrimes and Bioterrorism</w:t>
      </w:r>
    </w:p>
    <w:p w14:paraId="36BB6B5B" w14:textId="77777777" w:rsidR="002F2FC5" w:rsidRPr="00F86BB0" w:rsidRDefault="002F2FC5" w:rsidP="002F2FC5">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4F124485" w14:textId="77777777" w:rsidR="002F2FC5" w:rsidRPr="00F86BB0" w:rsidRDefault="002F2FC5" w:rsidP="002F2FC5">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0ADB8C0B" w14:textId="77777777" w:rsidR="002F2FC5" w:rsidRPr="00F86BB0" w:rsidRDefault="002F2FC5" w:rsidP="002F2FC5">
      <w:pPr>
        <w:rPr>
          <w:sz w:val="8"/>
          <w:szCs w:val="14"/>
        </w:rPr>
      </w:pPr>
      <w:r w:rsidRPr="00F86BB0">
        <w:rPr>
          <w:sz w:val="8"/>
          <w:szCs w:val="14"/>
        </w:rPr>
        <w:t>Biological Warfare</w:t>
      </w:r>
    </w:p>
    <w:p w14:paraId="239840CA" w14:textId="77777777" w:rsidR="002F2FC5" w:rsidRPr="00F86BB0" w:rsidRDefault="002F2FC5" w:rsidP="002F2FC5">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22FA411A" w14:textId="77777777" w:rsidR="002F2FC5" w:rsidRPr="00F86BB0" w:rsidRDefault="002F2FC5" w:rsidP="002F2FC5">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75A0535D" w14:textId="77777777" w:rsidR="002F2FC5" w:rsidRPr="00F86BB0" w:rsidRDefault="002F2FC5" w:rsidP="002F2FC5">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22AB1D95" w14:textId="77777777" w:rsidR="002F2FC5" w:rsidRPr="00F86BB0" w:rsidRDefault="002F2FC5" w:rsidP="002F2FC5">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199AAE47" w14:textId="77777777" w:rsidR="002F2FC5" w:rsidRPr="00F86BB0" w:rsidRDefault="002F2FC5" w:rsidP="002F2FC5">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5E1CA8C4" w14:textId="77777777" w:rsidR="002F2FC5" w:rsidRPr="00F86BB0" w:rsidRDefault="002F2FC5" w:rsidP="002F2FC5">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C835247" w14:textId="77777777" w:rsidR="002F2FC5" w:rsidRPr="00F86BB0" w:rsidRDefault="002F2FC5" w:rsidP="002F2FC5">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4F836ED" w14:textId="77777777" w:rsidR="002F2FC5" w:rsidRPr="00F86BB0" w:rsidRDefault="002F2FC5" w:rsidP="002F2FC5">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615FE05D" w14:textId="77777777" w:rsidR="002F2FC5" w:rsidRPr="00F86BB0" w:rsidRDefault="002F2FC5" w:rsidP="002F2FC5">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362F2774" w14:textId="77777777" w:rsidR="002F2FC5" w:rsidRPr="00F86BB0" w:rsidRDefault="002F2FC5" w:rsidP="002F2FC5">
      <w:pPr>
        <w:rPr>
          <w:sz w:val="8"/>
          <w:szCs w:val="14"/>
        </w:rPr>
      </w:pPr>
      <w:r w:rsidRPr="00F86BB0">
        <w:rPr>
          <w:sz w:val="8"/>
          <w:szCs w:val="14"/>
        </w:rPr>
        <w:t>Model 3: Naive Power Law Extrapolation</w:t>
      </w:r>
    </w:p>
    <w:p w14:paraId="4A09548C" w14:textId="77777777" w:rsidR="002F2FC5" w:rsidRPr="00F86BB0" w:rsidRDefault="002F2FC5" w:rsidP="002F2FC5">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2FD5CAB" w14:textId="77777777" w:rsidR="002F2FC5" w:rsidRPr="00F86BB0" w:rsidRDefault="002F2FC5" w:rsidP="002F2FC5">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2CD8F5D9" w14:textId="77777777" w:rsidR="002F2FC5" w:rsidRPr="00F86BB0" w:rsidRDefault="002F2FC5" w:rsidP="002F2FC5">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1A5C44A0" w14:textId="77777777" w:rsidR="002F2FC5" w:rsidRPr="00F86BB0" w:rsidRDefault="002F2FC5" w:rsidP="002F2FC5">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60C169D7" w14:textId="77777777" w:rsidR="002F2FC5" w:rsidRPr="00F86BB0" w:rsidRDefault="002F2FC5" w:rsidP="002F2FC5">
      <w:pPr>
        <w:rPr>
          <w:sz w:val="8"/>
          <w:szCs w:val="14"/>
        </w:rPr>
      </w:pPr>
      <w:r w:rsidRPr="00F86BB0">
        <w:rPr>
          <w:sz w:val="8"/>
          <w:szCs w:val="14"/>
        </w:rPr>
        <w:t>Why Uncertainty Is Not Cause for Reassurance</w:t>
      </w:r>
    </w:p>
    <w:p w14:paraId="77065463" w14:textId="77777777" w:rsidR="002F2FC5" w:rsidRPr="00F86BB0" w:rsidRDefault="002F2FC5" w:rsidP="002F2FC5">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8E060C3" w14:textId="77777777" w:rsidR="002F2FC5" w:rsidRDefault="002F2FC5" w:rsidP="002F2FC5">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62ECE9FC" w14:textId="77777777" w:rsidR="002F2FC5" w:rsidRPr="000C3FAA" w:rsidRDefault="002F2FC5" w:rsidP="002F2FC5">
      <w:pPr>
        <w:rPr>
          <w:sz w:val="14"/>
        </w:rPr>
      </w:pPr>
    </w:p>
    <w:bookmarkEnd w:id="2"/>
    <w:p w14:paraId="35D95DE3" w14:textId="77777777" w:rsidR="002F2FC5" w:rsidRDefault="002F2FC5" w:rsidP="002F2FC5">
      <w:pPr>
        <w:pStyle w:val="Heading4"/>
      </w:pPr>
      <w:r>
        <w:t xml:space="preserve">Eliminating first amendment rights for federal workers destroys democracy – judicial protections are key </w:t>
      </w:r>
    </w:p>
    <w:p w14:paraId="6EF3922C" w14:textId="77777777" w:rsidR="002F2FC5" w:rsidRPr="001C1816" w:rsidRDefault="002F2FC5" w:rsidP="002F2FC5">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113B917B" w14:textId="77777777" w:rsidR="002F2FC5" w:rsidRPr="0063250C" w:rsidRDefault="002F2FC5" w:rsidP="002F2FC5">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3548D9F3" w14:textId="77777777" w:rsidR="002F2FC5" w:rsidRPr="0063250C" w:rsidRDefault="002F2FC5" w:rsidP="002F2FC5">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46DE16F1" w14:textId="77777777" w:rsidR="002F2FC5" w:rsidRPr="0063250C" w:rsidRDefault="002F2FC5" w:rsidP="002F2FC5">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51230952" w14:textId="77777777" w:rsidR="002F2FC5" w:rsidRPr="00EB26C5" w:rsidRDefault="002F2FC5" w:rsidP="002F2FC5">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48296C99" w14:textId="77777777" w:rsidR="002F2FC5" w:rsidRPr="00B73C17" w:rsidRDefault="002F2FC5" w:rsidP="002F2FC5">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7838134E" w14:textId="77777777" w:rsidR="002F2FC5" w:rsidRPr="0063250C" w:rsidRDefault="002F2FC5" w:rsidP="002F2FC5">
      <w:pPr>
        <w:rPr>
          <w:sz w:val="14"/>
        </w:rPr>
      </w:pPr>
      <w:r w:rsidRPr="00B73C17">
        <w:rPr>
          <w:sz w:val="14"/>
        </w:rPr>
        <w:t>On the Necessity—and the Difficulty—of Reconciling the Conflicting Constitutional Imperatives of the Government as Manager and Government Employees as Citizens</w:t>
      </w:r>
    </w:p>
    <w:p w14:paraId="1A497C7E" w14:textId="77777777" w:rsidR="002F2FC5" w:rsidRPr="0063250C" w:rsidRDefault="002F2FC5" w:rsidP="002F2FC5">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1039A9A5" w14:textId="77777777" w:rsidR="002F2FC5" w:rsidRPr="0063250C" w:rsidRDefault="002F2FC5" w:rsidP="002F2FC5">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F2DD771" w14:textId="77777777" w:rsidR="002F2FC5" w:rsidRPr="0063250C" w:rsidRDefault="002F2FC5" w:rsidP="002F2FC5">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6CAEBBE0" w14:textId="77777777" w:rsidR="002F2FC5" w:rsidRDefault="002F2FC5" w:rsidP="002F2FC5">
      <w:pPr>
        <w:pStyle w:val="Heading4"/>
      </w:pPr>
      <w:bookmarkStart w:id="3" w:name="_Hlk211798687"/>
      <w:r>
        <w:t>A strong deliberative democracy combats authoritarianism and existential threats – climate change, nuclear weapons, and pandemics</w:t>
      </w:r>
    </w:p>
    <w:p w14:paraId="066A7890" w14:textId="77777777" w:rsidR="002F2FC5" w:rsidRPr="00305324" w:rsidRDefault="002F2FC5" w:rsidP="002F2FC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3D9FED47" w14:textId="77777777" w:rsidR="002F2FC5" w:rsidRPr="006B1582" w:rsidRDefault="002F2FC5" w:rsidP="002F2FC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3B5E82C7" w14:textId="77777777" w:rsidR="002F2FC5" w:rsidRPr="006B1582" w:rsidRDefault="002F2FC5" w:rsidP="002F2FC5">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3CBD8CC" w14:textId="77777777" w:rsidR="002F2FC5" w:rsidRPr="006B1582" w:rsidRDefault="002F2FC5" w:rsidP="002F2FC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E48CF0B" w14:textId="77777777" w:rsidR="002F2FC5" w:rsidRPr="006B1582" w:rsidRDefault="002F2FC5" w:rsidP="002F2FC5">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A3BB708" w14:textId="77777777" w:rsidR="002F2FC5" w:rsidRPr="006B1582" w:rsidRDefault="002F2FC5" w:rsidP="002F2FC5">
      <w:pPr>
        <w:rPr>
          <w:sz w:val="14"/>
        </w:rPr>
      </w:pPr>
      <w:r w:rsidRPr="006B1582">
        <w:rPr>
          <w:sz w:val="14"/>
        </w:rPr>
        <w:t>Education for Deliberative Democracy (EDD)</w:t>
      </w:r>
    </w:p>
    <w:p w14:paraId="1FE9862D" w14:textId="77777777" w:rsidR="002F2FC5" w:rsidRPr="006B1582" w:rsidRDefault="002F2FC5" w:rsidP="002F2FC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CCD1EC6" w14:textId="77777777" w:rsidR="002F2FC5" w:rsidRPr="006B1582" w:rsidRDefault="002F2FC5" w:rsidP="002F2FC5">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4227523" w14:textId="77777777" w:rsidR="002F2FC5" w:rsidRPr="006B1582" w:rsidRDefault="002F2FC5" w:rsidP="002F2FC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8F48612" w14:textId="77777777" w:rsidR="002F2FC5" w:rsidRPr="006B1582" w:rsidRDefault="002F2FC5" w:rsidP="002F2FC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7C84FE2" w14:textId="77777777" w:rsidR="002F2FC5" w:rsidRPr="006B1582" w:rsidRDefault="002F2FC5" w:rsidP="002F2FC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AAD67F2" w14:textId="77777777" w:rsidR="002F2FC5" w:rsidRPr="006B1582" w:rsidRDefault="002F2FC5" w:rsidP="002F2FC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9797666" w14:textId="77777777" w:rsidR="002F2FC5" w:rsidRPr="006B1582" w:rsidRDefault="002F2FC5" w:rsidP="002F2FC5">
      <w:pPr>
        <w:rPr>
          <w:sz w:val="14"/>
        </w:rPr>
      </w:pPr>
      <w:r w:rsidRPr="006B1582">
        <w:rPr>
          <w:sz w:val="14"/>
        </w:rPr>
        <w:t>Longtermism</w:t>
      </w:r>
    </w:p>
    <w:p w14:paraId="33BFE579" w14:textId="77777777" w:rsidR="002F2FC5" w:rsidRPr="006B1582" w:rsidRDefault="002F2FC5" w:rsidP="002F2FC5">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63D31232" w14:textId="77777777" w:rsidR="002F2FC5" w:rsidRPr="006B1582" w:rsidRDefault="002F2FC5" w:rsidP="002F2FC5">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36DEDB1" w14:textId="77777777" w:rsidR="002F2FC5" w:rsidRPr="006B1582" w:rsidRDefault="002F2FC5" w:rsidP="002F2FC5">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B447DDD" w14:textId="77777777" w:rsidR="002F2FC5" w:rsidRPr="006B1582" w:rsidRDefault="002F2FC5" w:rsidP="002F2FC5">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D9D439B" w14:textId="77777777" w:rsidR="002F2FC5" w:rsidRPr="006B1582" w:rsidRDefault="002F2FC5" w:rsidP="002F2FC5">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05374D41" w14:textId="77777777" w:rsidR="002F2FC5" w:rsidRPr="006B1582" w:rsidRDefault="002F2FC5" w:rsidP="002F2FC5">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59B7614" w14:textId="77777777" w:rsidR="002F2FC5" w:rsidRPr="006B1582" w:rsidRDefault="002F2FC5" w:rsidP="002F2FC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280DB156" w14:textId="77777777" w:rsidR="002F2FC5" w:rsidRPr="006B1582" w:rsidRDefault="002F2FC5" w:rsidP="002F2FC5">
      <w:pPr>
        <w:rPr>
          <w:sz w:val="14"/>
        </w:rPr>
      </w:pPr>
      <w:r w:rsidRPr="006B1582">
        <w:rPr>
          <w:sz w:val="14"/>
        </w:rPr>
        <w:t>Political polarization as an existential risk factor</w:t>
      </w:r>
    </w:p>
    <w:p w14:paraId="30590271" w14:textId="77777777" w:rsidR="002F2FC5" w:rsidRPr="006B1582" w:rsidRDefault="002F2FC5" w:rsidP="002F2FC5">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61BF667E" w14:textId="77777777" w:rsidR="002F2FC5" w:rsidRPr="006B1582" w:rsidRDefault="002F2FC5" w:rsidP="002F2FC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06CBC785" w14:textId="77777777" w:rsidR="002F2FC5" w:rsidRPr="005A278B" w:rsidRDefault="002F2FC5" w:rsidP="002F2FC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52B1E154" w14:textId="77777777" w:rsidR="002F2FC5" w:rsidRPr="00A0270F" w:rsidRDefault="002F2FC5" w:rsidP="002F2FC5">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D1E2D35" w14:textId="77777777" w:rsidR="002F2FC5" w:rsidRPr="006B1582" w:rsidRDefault="002F2FC5" w:rsidP="002F2FC5">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9B90DFD" w14:textId="77777777" w:rsidR="002F2FC5" w:rsidRPr="006B1582" w:rsidRDefault="002F2FC5" w:rsidP="002F2FC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2B5A848B" w14:textId="77777777" w:rsidR="002F2FC5" w:rsidRPr="006B1582" w:rsidRDefault="002F2FC5" w:rsidP="002F2FC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A9B95F9" w14:textId="77777777" w:rsidR="002F2FC5" w:rsidRPr="006B1582" w:rsidRDefault="002F2FC5" w:rsidP="002F2FC5">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4DD54441" w14:textId="77777777" w:rsidR="002F2FC5" w:rsidRPr="00091503" w:rsidRDefault="002F2FC5" w:rsidP="002F2FC5">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09A84071" w14:textId="77777777" w:rsidR="002F2FC5" w:rsidRDefault="002F2FC5" w:rsidP="002F2FC5">
      <w:pPr>
        <w:pStyle w:val="Heading3"/>
      </w:pPr>
      <w:r>
        <w:t xml:space="preserve">Advantage 2: Unitary Executive </w:t>
      </w:r>
    </w:p>
    <w:p w14:paraId="16BCE5D4" w14:textId="77777777" w:rsidR="002F2FC5" w:rsidRPr="00154762" w:rsidRDefault="002F2FC5" w:rsidP="002F2FC5">
      <w:pPr>
        <w:pStyle w:val="Heading4"/>
      </w:pPr>
      <w:r>
        <w:t>Advantage Two is the Unitary Executive</w:t>
      </w:r>
    </w:p>
    <w:p w14:paraId="67C9A106" w14:textId="77777777" w:rsidR="002F2FC5" w:rsidRDefault="002F2FC5" w:rsidP="002F2FC5"/>
    <w:p w14:paraId="3D33470F" w14:textId="77777777" w:rsidR="002F2FC5" w:rsidRDefault="002F2FC5" w:rsidP="002F2FC5">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7339E928" w14:textId="77777777" w:rsidR="002F2FC5" w:rsidRPr="00D93A9E" w:rsidRDefault="002F2FC5" w:rsidP="002F2FC5">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0FB29427" w14:textId="77777777" w:rsidR="002F2FC5" w:rsidRPr="00584D6A" w:rsidRDefault="002F2FC5" w:rsidP="002F2FC5">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50EA4FF1" w14:textId="77777777" w:rsidR="002F2FC5" w:rsidRPr="00584D6A" w:rsidRDefault="002F2FC5" w:rsidP="002F2FC5">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4809BE19" w14:textId="77777777" w:rsidR="002F2FC5" w:rsidRPr="00584D6A" w:rsidRDefault="002F2FC5" w:rsidP="002F2FC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38CE8DFD" w14:textId="77777777" w:rsidR="002F2FC5" w:rsidRPr="00584D6A" w:rsidRDefault="002F2FC5" w:rsidP="002F2FC5">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6729F2A2" w14:textId="77777777" w:rsidR="002F2FC5" w:rsidRPr="00584D6A" w:rsidRDefault="002F2FC5" w:rsidP="002F2FC5">
      <w:pPr>
        <w:rPr>
          <w:sz w:val="14"/>
        </w:rPr>
      </w:pPr>
      <w:r w:rsidRPr="00584D6A">
        <w:rPr>
          <w:sz w:val="14"/>
        </w:rPr>
        <w:t>4. As soon as President Trump took office, he immediately began his “large scale structural reform” project. Id.</w:t>
      </w:r>
    </w:p>
    <w:p w14:paraId="4F4E14E1" w14:textId="77777777" w:rsidR="002F2FC5" w:rsidRPr="00584D6A" w:rsidRDefault="002F2FC5" w:rsidP="002F2FC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183E863" w14:textId="77777777" w:rsidR="002F2FC5" w:rsidRPr="00584D6A" w:rsidRDefault="002F2FC5" w:rsidP="002F2FC5">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C76DFFA" w14:textId="77777777" w:rsidR="002F2FC5" w:rsidRPr="00584D6A" w:rsidRDefault="002F2FC5" w:rsidP="002F2FC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77B54A3" w14:textId="77777777" w:rsidR="002F2FC5" w:rsidRDefault="002F2FC5" w:rsidP="002F2FC5">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116AB5DA" w14:textId="77777777" w:rsidR="002F2FC5" w:rsidRPr="00C97838" w:rsidRDefault="002F2FC5" w:rsidP="002F2FC5">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5CF2E5B" w14:textId="77777777" w:rsidR="002F2FC5" w:rsidRPr="001F3D05" w:rsidRDefault="002F2FC5" w:rsidP="002F2FC5">
      <w:pPr>
        <w:rPr>
          <w:rStyle w:val="StyleUnderline"/>
        </w:rPr>
      </w:pPr>
      <w:r w:rsidRPr="001F3D05">
        <w:rPr>
          <w:sz w:val="14"/>
        </w:rPr>
        <w:t xml:space="preserve">The </w:t>
      </w:r>
      <w:r w:rsidRPr="008F5DD5">
        <w:rPr>
          <w:rStyle w:val="Emphasis"/>
          <w:highlight w:val="cyan"/>
        </w:rPr>
        <w:t>Trump</w:t>
      </w:r>
      <w:r w:rsidRPr="001F3D05">
        <w:rPr>
          <w:rStyle w:val="Emphasis"/>
        </w:rPr>
        <w:t xml:space="preserve"> Administration’s </w:t>
      </w:r>
      <w:r w:rsidRPr="008F5DD5">
        <w:rPr>
          <w:rStyle w:val="Emphasis"/>
          <w:highlight w:val="cyan"/>
        </w:rPr>
        <w:t>effort to reduce the scope of</w:t>
      </w:r>
      <w:r w:rsidRPr="001F3D05">
        <w:rPr>
          <w:rStyle w:val="Emphasis"/>
        </w:rPr>
        <w:t xml:space="preserve"> the </w:t>
      </w:r>
      <w:r w:rsidRPr="008F5DD5">
        <w:rPr>
          <w:rStyle w:val="Emphasis"/>
          <w:highlight w:val="cyan"/>
        </w:rPr>
        <w:t>civil service is</w:t>
      </w:r>
      <w:r w:rsidRPr="001F3D05">
        <w:rPr>
          <w:rStyle w:val="Emphasis"/>
        </w:rPr>
        <w:t xml:space="preserve"> both </w:t>
      </w:r>
      <w:r w:rsidRPr="008F5DD5">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F5DD5">
        <w:rPr>
          <w:rStyle w:val="StyleUnderline"/>
          <w:highlight w:val="cyan"/>
        </w:rPr>
        <w:t xml:space="preserve">even if Article II gave </w:t>
      </w:r>
      <w:r w:rsidRPr="00B466DA">
        <w:rPr>
          <w:rStyle w:val="StyleUnderline"/>
        </w:rPr>
        <w:t xml:space="preserve">the president </w:t>
      </w:r>
      <w:r w:rsidRPr="008F5DD5">
        <w:rPr>
          <w:rStyle w:val="StyleUnderline"/>
          <w:highlight w:val="cyan"/>
        </w:rPr>
        <w:t>power to remove employees</w:t>
      </w:r>
      <w:r w:rsidRPr="001F3D05">
        <w:rPr>
          <w:rStyle w:val="StyleUnderline"/>
        </w:rPr>
        <w:t xml:space="preserve"> below the level of “principal” and “inferior officers,” </w:t>
      </w:r>
      <w:r w:rsidRPr="008F5DD5">
        <w:rPr>
          <w:rStyle w:val="StyleUnderline"/>
          <w:highlight w:val="cyan"/>
        </w:rPr>
        <w:t>that power</w:t>
      </w:r>
      <w:r w:rsidRPr="001F3D05">
        <w:rPr>
          <w:rStyle w:val="StyleUnderline"/>
        </w:rPr>
        <w:t>–like all other Article II powers–</w:t>
      </w:r>
      <w:r w:rsidRPr="008F5DD5">
        <w:rPr>
          <w:rStyle w:val="StyleUnderline"/>
          <w:highlight w:val="cyan"/>
        </w:rPr>
        <w:t xml:space="preserve">cannot </w:t>
      </w:r>
      <w:r w:rsidRPr="00B466DA">
        <w:rPr>
          <w:rStyle w:val="StyleUnderline"/>
        </w:rPr>
        <w:t xml:space="preserve">be exercised to </w:t>
      </w:r>
      <w:r w:rsidRPr="008F5DD5">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F5DD5">
        <w:rPr>
          <w:rStyle w:val="StyleUnderline"/>
          <w:highlight w:val="cyan"/>
        </w:rPr>
        <w:t xml:space="preserve">Article II does not allow the president to flout </w:t>
      </w:r>
      <w:r w:rsidRPr="00B466DA">
        <w:rPr>
          <w:rStyle w:val="StyleUnderline"/>
        </w:rPr>
        <w:t xml:space="preserve">job </w:t>
      </w:r>
      <w:r w:rsidRPr="008F5DD5">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383241CF" w14:textId="77777777" w:rsidR="002F2FC5" w:rsidRPr="001F3D05" w:rsidRDefault="002F2FC5" w:rsidP="002F2FC5">
      <w:pPr>
        <w:rPr>
          <w:rStyle w:val="StyleUnderline"/>
        </w:rPr>
      </w:pPr>
      <w:r w:rsidRPr="001F3D05">
        <w:rPr>
          <w:rStyle w:val="StyleUnderline"/>
        </w:rPr>
        <w:t xml:space="preserve">Article II </w:t>
      </w:r>
    </w:p>
    <w:p w14:paraId="7B13797D" w14:textId="77777777" w:rsidR="002F2FC5" w:rsidRPr="001F3D05" w:rsidRDefault="002F2FC5" w:rsidP="002F2FC5">
      <w:pPr>
        <w:rPr>
          <w:sz w:val="14"/>
        </w:rPr>
      </w:pPr>
      <w:r w:rsidRPr="008F5DD5">
        <w:rPr>
          <w:rStyle w:val="StyleUnderline"/>
          <w:highlight w:val="cyan"/>
        </w:rPr>
        <w:t>Advocates</w:t>
      </w:r>
      <w:r w:rsidRPr="001F3D05">
        <w:rPr>
          <w:rStyle w:val="StyleUnderline"/>
        </w:rPr>
        <w:t xml:space="preserve"> of Schedule F </w:t>
      </w:r>
      <w:r w:rsidRPr="008F5DD5">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F5DD5">
        <w:rPr>
          <w:rStyle w:val="Emphasis"/>
          <w:highlight w:val="cyan"/>
        </w:rPr>
        <w:t xml:space="preserve">protections </w:t>
      </w:r>
      <w:r w:rsidRPr="001F3D05">
        <w:rPr>
          <w:rStyle w:val="Emphasis"/>
        </w:rPr>
        <w:t xml:space="preserve">for federal employees </w:t>
      </w:r>
      <w:r w:rsidRPr="008F5DD5">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3528A1B4" w14:textId="77777777" w:rsidR="002F2FC5" w:rsidRPr="003E5B2C" w:rsidRDefault="002F2FC5" w:rsidP="002F2FC5">
      <w:pPr>
        <w:rPr>
          <w:sz w:val="14"/>
        </w:rPr>
      </w:pPr>
      <w:r w:rsidRPr="001F3D05">
        <w:rPr>
          <w:sz w:val="14"/>
        </w:rPr>
        <w:t xml:space="preserve">This is a radical argument. </w:t>
      </w:r>
      <w:r w:rsidRPr="008F5DD5">
        <w:rPr>
          <w:rStyle w:val="Emphasis"/>
          <w:highlight w:val="cyan"/>
        </w:rPr>
        <w:t>If followed</w:t>
      </w:r>
      <w:r w:rsidRPr="001F3D05">
        <w:rPr>
          <w:rStyle w:val="Emphasis"/>
        </w:rPr>
        <w:t>,</w:t>
      </w:r>
      <w:r w:rsidRPr="001F3D05">
        <w:rPr>
          <w:sz w:val="14"/>
        </w:rPr>
        <w:t xml:space="preserve"> </w:t>
      </w:r>
      <w:r w:rsidRPr="008F5DD5">
        <w:rPr>
          <w:rStyle w:val="Emphasis"/>
          <w:highlight w:val="cyan"/>
        </w:rPr>
        <w:t xml:space="preserve">it would find that all </w:t>
      </w:r>
      <w:r w:rsidRPr="00B466DA">
        <w:rPr>
          <w:rStyle w:val="Emphasis"/>
        </w:rPr>
        <w:t xml:space="preserve">statutory </w:t>
      </w:r>
      <w:r w:rsidRPr="008F5DD5">
        <w:rPr>
          <w:rStyle w:val="Emphasis"/>
          <w:highlight w:val="cyan"/>
        </w:rPr>
        <w:t>protections</w:t>
      </w:r>
      <w:r w:rsidRPr="001F3D05">
        <w:rPr>
          <w:rStyle w:val="Emphasis"/>
        </w:rPr>
        <w:t xml:space="preserve"> for federal workers </w:t>
      </w:r>
      <w:r w:rsidRPr="008F5DD5">
        <w:rPr>
          <w:rStyle w:val="Emphasis"/>
          <w:highlight w:val="cyan"/>
        </w:rPr>
        <w:t>are unconstitutional</w:t>
      </w:r>
      <w:r w:rsidRPr="001F3D05">
        <w:rPr>
          <w:rStyle w:val="Emphasis"/>
        </w:rPr>
        <w:t>.</w:t>
      </w:r>
      <w:r w:rsidRPr="001F3D05">
        <w:rPr>
          <w:sz w:val="14"/>
        </w:rPr>
        <w:t xml:space="preserve"> No court has yet taken this view.</w:t>
      </w:r>
    </w:p>
    <w:p w14:paraId="72D04271" w14:textId="77777777" w:rsidR="002F2FC5" w:rsidRDefault="002F2FC5" w:rsidP="002F2FC5">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A91D0E7" w14:textId="77777777" w:rsidR="002F2FC5" w:rsidRPr="00430889" w:rsidRDefault="002F2FC5" w:rsidP="002F2FC5">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0707FE78" w14:textId="77777777" w:rsidR="002F2FC5" w:rsidRPr="00430889" w:rsidRDefault="002F2FC5" w:rsidP="002F2FC5">
      <w:pPr>
        <w:rPr>
          <w:sz w:val="14"/>
        </w:rPr>
      </w:pPr>
      <w:r w:rsidRPr="00430889">
        <w:rPr>
          <w:sz w:val="14"/>
        </w:rPr>
        <w:t>Bargaining for Power</w:t>
      </w:r>
    </w:p>
    <w:p w14:paraId="58B9FF2F" w14:textId="77777777" w:rsidR="002F2FC5" w:rsidRPr="00430889" w:rsidRDefault="002F2FC5" w:rsidP="002F2FC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27F93C0" w14:textId="77777777" w:rsidR="002F2FC5" w:rsidRPr="00430889" w:rsidRDefault="002F2FC5" w:rsidP="002F2FC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23541940" w14:textId="77777777" w:rsidR="002F2FC5" w:rsidRPr="00430889" w:rsidRDefault="002F2FC5" w:rsidP="002F2FC5">
      <w:pPr>
        <w:rPr>
          <w:sz w:val="14"/>
        </w:rPr>
      </w:pPr>
      <w:r w:rsidRPr="00430889">
        <w:rPr>
          <w:sz w:val="14"/>
        </w:rPr>
        <w:t>Throwing Off the Chains</w:t>
      </w:r>
    </w:p>
    <w:p w14:paraId="6C596053" w14:textId="77777777" w:rsidR="002F2FC5" w:rsidRPr="00430889" w:rsidRDefault="002F2FC5" w:rsidP="002F2FC5">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3BD13335" w14:textId="77777777" w:rsidR="002F2FC5" w:rsidRPr="00430889" w:rsidRDefault="002F2FC5" w:rsidP="002F2FC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63A65730" w14:textId="77777777" w:rsidR="002F2FC5" w:rsidRPr="00430889" w:rsidRDefault="002F2FC5" w:rsidP="002F2FC5">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7F6BAB98" w14:textId="77777777" w:rsidR="002F2FC5" w:rsidRPr="00430889" w:rsidRDefault="002F2FC5" w:rsidP="002F2FC5">
      <w:pPr>
        <w:rPr>
          <w:rStyle w:val="Emphasis"/>
        </w:rPr>
      </w:pPr>
      <w:r w:rsidRPr="000B11AF">
        <w:rPr>
          <w:rStyle w:val="Emphasis"/>
        </w:rPr>
        <w:t>This administration has shown itself willing to test the limits on external controls. One suspects that collective bargaining could be next on its list.</w:t>
      </w:r>
    </w:p>
    <w:p w14:paraId="60A2DA48" w14:textId="77777777" w:rsidR="002F2FC5" w:rsidRDefault="002F2FC5" w:rsidP="002F2FC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29CE3EE" w14:textId="77777777" w:rsidR="002F2FC5" w:rsidRPr="00D43A04" w:rsidRDefault="002F2FC5" w:rsidP="002F2FC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7E11141" w14:textId="77777777" w:rsidR="002F2FC5" w:rsidRPr="000B7DEC" w:rsidRDefault="002F2FC5" w:rsidP="002F2FC5">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505FC4C0" w14:textId="77777777" w:rsidR="002F2FC5" w:rsidRPr="000B7DEC" w:rsidRDefault="002F2FC5" w:rsidP="002F2FC5">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050BE74D" w14:textId="77777777" w:rsidR="002F2FC5" w:rsidRPr="000B7DEC" w:rsidRDefault="002F2FC5" w:rsidP="002F2FC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4B51784" w14:textId="77777777" w:rsidR="002F2FC5" w:rsidRDefault="002F2FC5" w:rsidP="002F2FC5">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2253F2AE" w14:textId="77777777" w:rsidR="002F2FC5" w:rsidRDefault="002F2FC5" w:rsidP="002F2FC5">
      <w:pPr>
        <w:pStyle w:val="Heading4"/>
      </w:pPr>
      <w:r>
        <w:t xml:space="preserve">Trump’s foreign policy approach threatens </w:t>
      </w:r>
      <w:r w:rsidRPr="0034508E">
        <w:rPr>
          <w:u w:val="single"/>
        </w:rPr>
        <w:t xml:space="preserve">rapid </w:t>
      </w:r>
      <w:r>
        <w:rPr>
          <w:u w:val="single"/>
        </w:rPr>
        <w:t xml:space="preserve">global </w:t>
      </w:r>
      <w:r w:rsidRPr="0034508E">
        <w:rPr>
          <w:u w:val="single"/>
        </w:rPr>
        <w:t>escalation</w:t>
      </w:r>
      <w:r>
        <w:t xml:space="preserve"> – only civil service protections enable pushback on agendas and preserve soft power </w:t>
      </w:r>
    </w:p>
    <w:p w14:paraId="0991BAE1" w14:textId="77777777" w:rsidR="002F2FC5" w:rsidRPr="00DE040F" w:rsidRDefault="002F2FC5" w:rsidP="002F2FC5">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6BB1006" w14:textId="77777777" w:rsidR="002F2FC5" w:rsidRPr="00DE040F" w:rsidRDefault="002F2FC5" w:rsidP="002F2FC5">
      <w:pPr>
        <w:rPr>
          <w:sz w:val="16"/>
        </w:rPr>
      </w:pPr>
      <w:r w:rsidRPr="00B21D68">
        <w:rPr>
          <w:u w:val="single"/>
        </w:rPr>
        <w:t xml:space="preserve">Spurred on by Elon Musk and the Department of Government Efficiency, or DOGE, the second </w:t>
      </w:r>
      <w:r w:rsidRPr="008F5DD5">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8F5DD5">
        <w:rPr>
          <w:rStyle w:val="StyleUnderline"/>
          <w:highlight w:val="cyan"/>
        </w:rPr>
        <w:t>will have</w:t>
      </w:r>
      <w:r w:rsidRPr="008F5DD5">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41627831" w14:textId="77777777" w:rsidR="002F2FC5" w:rsidRPr="00DE040F" w:rsidRDefault="002F2FC5" w:rsidP="002F2FC5">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79A9CA9C" w14:textId="77777777" w:rsidR="002F2FC5" w:rsidRPr="00DE040F" w:rsidRDefault="002F2FC5" w:rsidP="002F2FC5">
      <w:pPr>
        <w:rPr>
          <w:sz w:val="16"/>
        </w:rPr>
      </w:pPr>
      <w:r w:rsidRPr="00DE040F">
        <w:rPr>
          <w:sz w:val="16"/>
        </w:rPr>
        <w:t xml:space="preserve">Alongside these directives, on April 18 </w:t>
      </w:r>
      <w:r w:rsidRPr="00B21D68">
        <w:rPr>
          <w:u w:val="single"/>
        </w:rPr>
        <w:t xml:space="preserve">the president </w:t>
      </w:r>
      <w:r w:rsidRPr="00CF3013">
        <w:rPr>
          <w:u w:val="single"/>
        </w:rPr>
        <w:t xml:space="preserve">issued an executive order intended </w:t>
      </w:r>
      <w:r w:rsidRPr="00CF3013">
        <w:rPr>
          <w:rStyle w:val="Emphasis"/>
        </w:rPr>
        <w:t xml:space="preserve">to </w:t>
      </w:r>
      <w:r w:rsidRPr="008F5DD5">
        <w:rPr>
          <w:rStyle w:val="Emphasis"/>
          <w:highlight w:val="cyan"/>
        </w:rPr>
        <w:t>strip civil service protections</w:t>
      </w:r>
      <w:r w:rsidRPr="008F5DD5">
        <w:rPr>
          <w:highlight w:val="cyan"/>
          <w:u w:val="single"/>
        </w:rPr>
        <w:t xml:space="preserve"> from</w:t>
      </w:r>
      <w:r w:rsidRPr="00B21D68">
        <w:rPr>
          <w:u w:val="single"/>
        </w:rPr>
        <w:t xml:space="preserve"> around 50,000 </w:t>
      </w:r>
      <w:r w:rsidRPr="008F5DD5">
        <w:rPr>
          <w:highlight w:val="cyan"/>
          <w:u w:val="single"/>
        </w:rPr>
        <w:t>federal employees</w:t>
      </w:r>
      <w:r w:rsidRPr="00B21D68">
        <w:rPr>
          <w:u w:val="single"/>
        </w:rPr>
        <w:t xml:space="preserve">—roughly 2 percent of the federal workforce—including all career civil servants </w:t>
      </w:r>
      <w:r w:rsidRPr="008F5DD5">
        <w:rPr>
          <w:highlight w:val="cyan"/>
          <w:u w:val="single"/>
        </w:rPr>
        <w:t>with “important policy</w:t>
      </w:r>
      <w:r w:rsidRPr="0034508E">
        <w:rPr>
          <w:u w:val="single"/>
        </w:rPr>
        <w:t xml:space="preserve">-determining, policy-making, policy-advocating or confidential </w:t>
      </w:r>
      <w:r w:rsidRPr="008F5DD5">
        <w:rPr>
          <w:highlight w:val="cyan"/>
          <w:u w:val="single"/>
        </w:rPr>
        <w:t>duties</w:t>
      </w:r>
      <w:r w:rsidRPr="00B21D68">
        <w:rPr>
          <w:u w:val="single"/>
        </w:rPr>
        <w:t xml:space="preserve">.” </w:t>
      </w:r>
      <w:r w:rsidRPr="00DE040F">
        <w:rPr>
          <w:sz w:val="16"/>
        </w:rPr>
        <w:t xml:space="preserve">Branded as “Restoring Accountability to Policy-Influencing Positions Within the Federal Workforce,” </w:t>
      </w:r>
      <w:r w:rsidRPr="00B21D68">
        <w:rPr>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DE040F">
        <w:rPr>
          <w:sz w:val="16"/>
        </w:rPr>
        <w:t xml:space="preserve">  </w:t>
      </w:r>
    </w:p>
    <w:p w14:paraId="01CEC893" w14:textId="77777777" w:rsidR="002F2FC5" w:rsidRPr="00DE040F" w:rsidRDefault="002F2FC5" w:rsidP="002F2FC5">
      <w:pPr>
        <w:rPr>
          <w:sz w:val="16"/>
        </w:rPr>
      </w:pPr>
      <w:r w:rsidRPr="00B21D68">
        <w:rPr>
          <w:u w:val="single"/>
        </w:rPr>
        <w:t xml:space="preserve">Taken together, </w:t>
      </w:r>
      <w:r w:rsidRPr="008F5DD5">
        <w:rPr>
          <w:highlight w:val="cyan"/>
          <w:u w:val="single"/>
        </w:rPr>
        <w:t>these</w:t>
      </w:r>
      <w:r w:rsidRPr="00B21D68">
        <w:rPr>
          <w:u w:val="single"/>
        </w:rPr>
        <w:t xml:space="preserve"> two sets of </w:t>
      </w:r>
      <w:r w:rsidRPr="008F5DD5">
        <w:rPr>
          <w:highlight w:val="cyan"/>
          <w:u w:val="single"/>
        </w:rPr>
        <w:t>initiatives</w:t>
      </w:r>
      <w:r w:rsidRPr="00B21D68">
        <w:rPr>
          <w:u w:val="single"/>
        </w:rPr>
        <w:t xml:space="preserve"> are likely to </w:t>
      </w:r>
      <w:r w:rsidRPr="008F5DD5">
        <w:rPr>
          <w:highlight w:val="cyan"/>
          <w:u w:val="single"/>
        </w:rPr>
        <w:t>have profound</w:t>
      </w:r>
      <w:r w:rsidRPr="00CF3013">
        <w:rPr>
          <w:u w:val="single"/>
        </w:rPr>
        <w:t xml:space="preserve"> </w:t>
      </w:r>
      <w:r w:rsidRPr="008F5DD5">
        <w:rPr>
          <w:highlight w:val="cyan"/>
          <w:u w:val="single"/>
        </w:rPr>
        <w:t>implications for</w:t>
      </w:r>
      <w:r w:rsidRPr="00B21D68">
        <w:rPr>
          <w:u w:val="single"/>
        </w:rPr>
        <w:t xml:space="preserve"> the conduct of </w:t>
      </w:r>
      <w:r w:rsidRPr="008F5DD5">
        <w:rPr>
          <w:highlight w:val="cyan"/>
          <w:u w:val="single"/>
        </w:rPr>
        <w:t xml:space="preserve">American </w:t>
      </w:r>
      <w:r w:rsidRPr="008F5DD5">
        <w:rPr>
          <w:rStyle w:val="Emphasis"/>
          <w:highlight w:val="cyan"/>
        </w:rPr>
        <w:t>foreign policy in</w:t>
      </w:r>
      <w:r w:rsidRPr="00CF69EA">
        <w:rPr>
          <w:rStyle w:val="Emphasis"/>
        </w:rPr>
        <w:t xml:space="preserve"> both the </w:t>
      </w:r>
      <w:r w:rsidRPr="008F5DD5">
        <w:rPr>
          <w:rStyle w:val="Emphasis"/>
          <w:highlight w:val="cyan"/>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74F1534A" w14:textId="77777777" w:rsidR="002F2FC5" w:rsidRPr="00B21D68" w:rsidRDefault="002F2FC5" w:rsidP="002F2FC5">
      <w:pPr>
        <w:rPr>
          <w:u w:val="single"/>
        </w:rPr>
      </w:pPr>
      <w:r w:rsidRPr="00B21D68">
        <w:rPr>
          <w:u w:val="single"/>
        </w:rPr>
        <w:t xml:space="preserve">The reorganization envisions staffing cuts of 15 percent, or around 2,000 employees. These </w:t>
      </w:r>
      <w:r w:rsidRPr="008F5DD5">
        <w:rPr>
          <w:highlight w:val="cyan"/>
          <w:u w:val="single"/>
        </w:rPr>
        <w:t>cuts</w:t>
      </w:r>
      <w:r w:rsidRPr="00B21D68">
        <w:rPr>
          <w:u w:val="single"/>
        </w:rPr>
        <w:t xml:space="preserve"> are likely to significantly </w:t>
      </w:r>
      <w:r w:rsidRPr="008F5DD5">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8F5DD5">
        <w:rPr>
          <w:highlight w:val="cyan"/>
          <w:u w:val="single"/>
        </w:rPr>
        <w:t>compromise the information</w:t>
      </w:r>
      <w:r w:rsidRPr="00B21D68">
        <w:rPr>
          <w:u w:val="single"/>
        </w:rPr>
        <w:t xml:space="preserve"> available to senior decisionmakers </w:t>
      </w:r>
      <w:r w:rsidRPr="008F5DD5">
        <w:rPr>
          <w:highlight w:val="cyan"/>
          <w:u w:val="single"/>
        </w:rPr>
        <w:t>and</w:t>
      </w:r>
      <w:r w:rsidRPr="00B21D68">
        <w:rPr>
          <w:u w:val="single"/>
        </w:rPr>
        <w:t xml:space="preserve"> ultimately </w:t>
      </w:r>
      <w:r w:rsidRPr="008F5DD5">
        <w:rPr>
          <w:rStyle w:val="Emphasis"/>
          <w:highlight w:val="cyan"/>
        </w:rPr>
        <w:t>degrade the quality of U.S. decision-making</w:t>
      </w:r>
      <w:r w:rsidRPr="0034508E">
        <w:rPr>
          <w:rStyle w:val="Emphasis"/>
        </w:rPr>
        <w:t>.</w:t>
      </w:r>
      <w:r w:rsidRPr="00B21D68">
        <w:rPr>
          <w:u w:val="single"/>
        </w:rPr>
        <w:t xml:space="preserve"> </w:t>
      </w:r>
    </w:p>
    <w:p w14:paraId="69153E4F" w14:textId="77777777" w:rsidR="002F2FC5" w:rsidRPr="00B21D68" w:rsidRDefault="002F2FC5" w:rsidP="002F2FC5">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6F045A5A" w14:textId="77777777" w:rsidR="002F2FC5" w:rsidRPr="00DE040F" w:rsidRDefault="002F2FC5" w:rsidP="002F2FC5">
      <w:pPr>
        <w:rPr>
          <w:sz w:val="16"/>
        </w:rPr>
      </w:pPr>
      <w:r w:rsidRPr="00B21D68">
        <w:rPr>
          <w:u w:val="single"/>
        </w:rPr>
        <w:t xml:space="preserve">The administration’s plans </w:t>
      </w:r>
      <w:r w:rsidRPr="008F5DD5">
        <w:rPr>
          <w:highlight w:val="cyan"/>
          <w:u w:val="single"/>
        </w:rPr>
        <w:t>represent a</w:t>
      </w:r>
      <w:r w:rsidRPr="00B21D68">
        <w:rPr>
          <w:u w:val="single"/>
        </w:rPr>
        <w:t xml:space="preserve"> fundamental </w:t>
      </w:r>
      <w:r w:rsidRPr="008F5DD5">
        <w:rPr>
          <w:highlight w:val="cyan"/>
          <w:u w:val="single"/>
        </w:rPr>
        <w:t>blow to</w:t>
      </w:r>
      <w:r w:rsidRPr="00B21D68">
        <w:rPr>
          <w:u w:val="single"/>
        </w:rPr>
        <w:t xml:space="preserve"> the long, complex and problematic effort to advance the cause of “</w:t>
      </w:r>
      <w:r w:rsidRPr="008F5DD5">
        <w:rPr>
          <w:highlight w:val="cyan"/>
          <w:u w:val="single"/>
        </w:rPr>
        <w:t xml:space="preserve">good governance” </w:t>
      </w:r>
      <w:r w:rsidRPr="00CF3013">
        <w:rPr>
          <w:u w:val="single"/>
        </w:rPr>
        <w:t>in MENA</w:t>
      </w:r>
      <w:r w:rsidRPr="00DE040F">
        <w:rPr>
          <w:sz w:val="16"/>
        </w:rPr>
        <w:t xml:space="preserve">. The National Endowment for Democracy (NED), a leading source of support for many initiatives targeted at democracy promotion, has had </w:t>
      </w:r>
      <w:r w:rsidRPr="00CF3013">
        <w:rPr>
          <w:sz w:val="16"/>
        </w:rPr>
        <w:t>its</w:t>
      </w:r>
      <w:r w:rsidRPr="00DE040F">
        <w:rPr>
          <w:sz w:val="16"/>
        </w:rPr>
        <w:t xml:space="preserve">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150B1FFD" w14:textId="77777777" w:rsidR="002F2FC5" w:rsidRPr="00DE040F" w:rsidRDefault="002F2FC5" w:rsidP="002F2FC5">
      <w:pPr>
        <w:rPr>
          <w:sz w:val="16"/>
        </w:rPr>
      </w:pPr>
      <w:r w:rsidRPr="00DE040F">
        <w:rPr>
          <w:sz w:val="16"/>
        </w:rPr>
        <w:t xml:space="preserve">More broadly, as The Independent notes, </w:t>
      </w:r>
      <w:r w:rsidRPr="00B21D68">
        <w:rPr>
          <w:u w:val="single"/>
        </w:rPr>
        <w:t xml:space="preserve">the conduct of </w:t>
      </w:r>
      <w:r w:rsidRPr="008F5DD5">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8F5DD5">
        <w:rPr>
          <w:highlight w:val="cyan"/>
          <w:u w:val="single"/>
        </w:rPr>
        <w:t>to a</w:t>
      </w:r>
      <w:r w:rsidRPr="00B21D68">
        <w:rPr>
          <w:u w:val="single"/>
        </w:rPr>
        <w:t xml:space="preserve"> more transactional </w:t>
      </w:r>
      <w:r w:rsidRPr="008F5DD5">
        <w:rPr>
          <w:highlight w:val="cyan"/>
          <w:u w:val="single"/>
        </w:rPr>
        <w:t>model that prioritizes self-interest</w:t>
      </w:r>
      <w:r w:rsidRPr="00B21D68">
        <w:rPr>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8F5DD5">
        <w:rPr>
          <w:highlight w:val="cyan"/>
          <w:u w:val="single"/>
        </w:rPr>
        <w:t>and</w:t>
      </w:r>
      <w:r w:rsidRPr="00B21D68">
        <w:rPr>
          <w:u w:val="single"/>
        </w:rPr>
        <w:t xml:space="preserve"> international organizations </w:t>
      </w:r>
      <w:r w:rsidRPr="008F5DD5">
        <w:rPr>
          <w:highlight w:val="cyan"/>
          <w:u w:val="single"/>
        </w:rPr>
        <w:t>will alienate allies, reduce the policy levers</w:t>
      </w:r>
      <w:r w:rsidRPr="00B21D68">
        <w:rPr>
          <w:u w:val="single"/>
        </w:rPr>
        <w:t xml:space="preserve"> available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66D6F8F6" w14:textId="77777777" w:rsidR="002F2FC5" w:rsidRPr="00DE040F" w:rsidRDefault="002F2FC5" w:rsidP="002F2FC5">
      <w:pPr>
        <w:rPr>
          <w:sz w:val="16"/>
        </w:rPr>
      </w:pPr>
      <w:r w:rsidRPr="00DE040F">
        <w:rPr>
          <w:sz w:val="16"/>
        </w:rPr>
        <w:t xml:space="preserve">The implications of some of these cuts, such as the dismantling of USAID, have received significant attention. In short, </w:t>
      </w:r>
      <w:r w:rsidRPr="00CF3013">
        <w:rPr>
          <w:u w:val="single"/>
        </w:rPr>
        <w:t xml:space="preserve">they will fundamentally </w:t>
      </w:r>
      <w:r w:rsidRPr="008F5DD5">
        <w:rPr>
          <w:rStyle w:val="Emphasis"/>
          <w:highlight w:val="cyan"/>
        </w:rPr>
        <w:t>curtail America’s soft-power</w:t>
      </w:r>
      <w:r w:rsidRPr="008F5DD5">
        <w:rPr>
          <w:highlight w:val="cyan"/>
          <w:u w:val="single"/>
        </w:rPr>
        <w:t>;</w:t>
      </w:r>
      <w:r w:rsidRPr="00B21D68">
        <w:rPr>
          <w:u w:val="single"/>
        </w:rPr>
        <w:t xml:space="preserve"> </w:t>
      </w:r>
      <w:r w:rsidRPr="008F5DD5">
        <w:rPr>
          <w:highlight w:val="cyan"/>
          <w:u w:val="single"/>
        </w:rPr>
        <w:t xml:space="preserve">open the door for U.S. adversaries to expand their influence; </w:t>
      </w:r>
      <w:r w:rsidRPr="008F5DD5">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6019DD37" w14:textId="77777777" w:rsidR="002F2FC5" w:rsidRPr="00B21D68" w:rsidRDefault="002F2FC5" w:rsidP="002F2FC5">
      <w:pPr>
        <w:rPr>
          <w:u w:val="single"/>
        </w:rPr>
      </w:pPr>
      <w:r w:rsidRPr="00B21D68">
        <w:rPr>
          <w:u w:val="single"/>
        </w:rPr>
        <w:t xml:space="preserve">Among the more problematic impacts is that the coherence and continuity of American </w:t>
      </w:r>
      <w:r w:rsidRPr="008F5DD5">
        <w:rPr>
          <w:highlight w:val="cyan"/>
          <w:u w:val="single"/>
        </w:rPr>
        <w:t>foreign policy will</w:t>
      </w:r>
      <w:r w:rsidRPr="00B21D68">
        <w:rPr>
          <w:u w:val="single"/>
        </w:rPr>
        <w:t xml:space="preserve"> suffer, and it will </w:t>
      </w:r>
      <w:r w:rsidRPr="008F5DD5">
        <w:rPr>
          <w:highlight w:val="cyan"/>
          <w:u w:val="single"/>
        </w:rPr>
        <w:t>become more prone to broad swings</w:t>
      </w:r>
      <w:r w:rsidRPr="00B21D68">
        <w:rPr>
          <w:u w:val="single"/>
        </w:rPr>
        <w:t xml:space="preserve"> and oscillations. </w:t>
      </w:r>
      <w:r w:rsidRPr="00CF3013">
        <w:rPr>
          <w:u w:val="single"/>
        </w:rPr>
        <w:t>Cuts</w:t>
      </w:r>
      <w:r w:rsidRPr="0034508E">
        <w:rPr>
          <w:u w:val="single"/>
        </w:rPr>
        <w:t xml:space="preserve"> to the U.S. Foreign Service</w:t>
      </w:r>
      <w:r w:rsidRPr="00B21D68">
        <w:rPr>
          <w:u w:val="single"/>
        </w:rPr>
        <w:t xml:space="preserve"> </w:t>
      </w:r>
      <w:r w:rsidRPr="00CF3013">
        <w:rPr>
          <w:u w:val="single"/>
        </w:rPr>
        <w:t xml:space="preserve">will </w:t>
      </w:r>
      <w:r w:rsidRPr="008F5DD5">
        <w:rPr>
          <w:rStyle w:val="Emphasis"/>
          <w:highlight w:val="cyan"/>
        </w:rPr>
        <w:t>degrade institutional memory</w:t>
      </w:r>
      <w:r w:rsidRPr="00B21D68">
        <w:rPr>
          <w:u w:val="single"/>
        </w:rPr>
        <w:t xml:space="preserve">, while </w:t>
      </w:r>
      <w:r w:rsidRPr="008F5DD5">
        <w:rPr>
          <w:highlight w:val="cyan"/>
          <w:u w:val="single"/>
        </w:rPr>
        <w:t xml:space="preserve">efforts to trim back civil service protections will </w:t>
      </w:r>
      <w:r w:rsidRPr="008F5DD5">
        <w:rPr>
          <w:rStyle w:val="Emphasis"/>
          <w:highlight w:val="cyan"/>
        </w:rPr>
        <w:t>reduce the willingness of staff to speak out</w:t>
      </w:r>
      <w:r w:rsidRPr="00B21D68">
        <w:rPr>
          <w:u w:val="single"/>
        </w:rPr>
        <w:t xml:space="preserve"> and risk their careers and reputations—leaving policy-making more top-down and less rigorous. </w:t>
      </w:r>
      <w:r w:rsidRPr="008F5DD5">
        <w:rPr>
          <w:highlight w:val="cyan"/>
          <w:u w:val="single"/>
        </w:rPr>
        <w:t xml:space="preserve">The result will be </w:t>
      </w:r>
      <w:r w:rsidRPr="008F5DD5">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5B487DBE" w14:textId="77777777" w:rsidR="002F2FC5" w:rsidRPr="00DE040F" w:rsidRDefault="002F2FC5" w:rsidP="002F2FC5">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070CB80B" w14:textId="77777777" w:rsidR="002F2FC5" w:rsidRPr="00295AE9" w:rsidRDefault="002F2FC5" w:rsidP="002F2FC5">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8F5DD5">
        <w:rPr>
          <w:highlight w:val="cyan"/>
          <w:u w:val="single"/>
        </w:rPr>
        <w:t xml:space="preserve">Trump administration will </w:t>
      </w:r>
      <w:r w:rsidRPr="008F5DD5">
        <w:rPr>
          <w:rStyle w:val="Emphasis"/>
          <w:highlight w:val="cyan"/>
        </w:rPr>
        <w:t>erode U.S. influence abroad</w:t>
      </w:r>
      <w:r w:rsidRPr="008F5DD5">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0DFD458E" w14:textId="77777777" w:rsidR="002F2FC5" w:rsidRDefault="002F2FC5" w:rsidP="002F2FC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48621DF8" w14:textId="77777777" w:rsidR="002F2FC5" w:rsidRDefault="002F2FC5" w:rsidP="002F2FC5">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7249493" w14:textId="77777777" w:rsidR="002F2FC5" w:rsidRDefault="002F2FC5" w:rsidP="002F2FC5">
      <w:pPr>
        <w:rPr>
          <w:sz w:val="16"/>
        </w:rPr>
      </w:pPr>
      <w:r>
        <w:rPr>
          <w:sz w:val="16"/>
        </w:rPr>
        <w:t>“The man who laughs has simply not yet heard the terrible news.”-Bertolt Brecht</w:t>
      </w:r>
    </w:p>
    <w:p w14:paraId="5164B14E" w14:textId="77777777" w:rsidR="002F2FC5" w:rsidRDefault="002F2FC5" w:rsidP="002F2FC5">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1EF2D860" w14:textId="77777777" w:rsidR="002F2FC5" w:rsidRDefault="002F2FC5" w:rsidP="002F2FC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563A8F3" w14:textId="77777777" w:rsidR="002F2FC5" w:rsidRDefault="002F2FC5" w:rsidP="002F2FC5">
      <w:pPr>
        <w:rPr>
          <w:sz w:val="16"/>
        </w:rPr>
      </w:pPr>
      <w:r>
        <w:rPr>
          <w:sz w:val="16"/>
        </w:rPr>
        <w:t>What happens next? What should be done to protect the United States and this wider world from literally unprecedented peril? There can be no more urgent question.[1]</w:t>
      </w:r>
    </w:p>
    <w:p w14:paraId="3B555675" w14:textId="77777777" w:rsidR="002F2FC5" w:rsidRDefault="002F2FC5" w:rsidP="002F2FC5">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53E29AB9" w14:textId="77777777" w:rsidR="002F2FC5" w:rsidRDefault="002F2FC5" w:rsidP="002F2FC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7568B57" w14:textId="77777777" w:rsidR="002F2FC5" w:rsidRDefault="002F2FC5" w:rsidP="002F2FC5">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E2C642C" w14:textId="77777777" w:rsidR="002F2FC5" w:rsidRDefault="002F2FC5" w:rsidP="002F2FC5">
      <w:pPr>
        <w:rPr>
          <w:sz w:val="16"/>
        </w:rPr>
      </w:pPr>
      <w:r>
        <w:rPr>
          <w:sz w:val="16"/>
        </w:rPr>
        <w:t>The Intellectual Imperatives</w:t>
      </w:r>
    </w:p>
    <w:p w14:paraId="580B9E1C" w14:textId="77777777" w:rsidR="002F2FC5" w:rsidRDefault="002F2FC5" w:rsidP="002F2FC5">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50BD85DE" w14:textId="77777777" w:rsidR="002F2FC5" w:rsidRDefault="002F2FC5" w:rsidP="002F2FC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1C56C7E" w14:textId="77777777" w:rsidR="002F2FC5" w:rsidRDefault="002F2FC5" w:rsidP="002F2FC5">
      <w:pPr>
        <w:rPr>
          <w:sz w:val="16"/>
        </w:rPr>
      </w:pPr>
      <w:r>
        <w:rPr>
          <w:sz w:val="16"/>
        </w:rPr>
        <w:t>Understanding Decisional Hazards</w:t>
      </w:r>
    </w:p>
    <w:p w14:paraId="5DDFE541" w14:textId="77777777" w:rsidR="002F2FC5" w:rsidRDefault="002F2FC5" w:rsidP="002F2FC5">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716AD364" w14:textId="77777777" w:rsidR="002F2FC5" w:rsidRDefault="002F2FC5" w:rsidP="002F2FC5">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A3C88EF" w14:textId="77777777" w:rsidR="002F2FC5" w:rsidRDefault="002F2FC5" w:rsidP="002F2FC5">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F5DF7FC" w14:textId="77777777" w:rsidR="002F2FC5" w:rsidRDefault="002F2FC5" w:rsidP="002F2FC5">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02FF8379" w14:textId="77777777" w:rsidR="002F2FC5" w:rsidRDefault="002F2FC5" w:rsidP="002F2FC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1F63756D" w14:textId="77777777" w:rsidR="002F2FC5" w:rsidRDefault="002F2FC5" w:rsidP="002F2FC5">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459CA07B" w14:textId="77777777" w:rsidR="002F2FC5" w:rsidRDefault="002F2FC5" w:rsidP="002F2FC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4C55CE9" w14:textId="77777777" w:rsidR="002F2FC5" w:rsidRDefault="002F2FC5" w:rsidP="002F2FC5">
      <w:pPr>
        <w:rPr>
          <w:sz w:val="16"/>
        </w:rPr>
      </w:pPr>
      <w:r>
        <w:rPr>
          <w:sz w:val="16"/>
        </w:rPr>
        <w:t>A Scholar’s Personal Intellectual Odyssey</w:t>
      </w:r>
    </w:p>
    <w:p w14:paraId="428A2266" w14:textId="77777777" w:rsidR="002F2FC5" w:rsidRDefault="002F2FC5" w:rsidP="002F2FC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8566F08" w14:textId="77777777" w:rsidR="002F2FC5" w:rsidRDefault="002F2FC5" w:rsidP="002F2FC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6EE66CA" w14:textId="77777777" w:rsidR="002F2FC5" w:rsidRDefault="002F2FC5" w:rsidP="002F2FC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72EA27E6" w14:textId="77777777" w:rsidR="002F2FC5" w:rsidRDefault="002F2FC5" w:rsidP="002F2FC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C099E90" w14:textId="77777777" w:rsidR="002F2FC5" w:rsidRDefault="002F2FC5" w:rsidP="002F2FC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814C577" w14:textId="77777777" w:rsidR="002F2FC5" w:rsidRDefault="002F2FC5" w:rsidP="002F2FC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FE84731" w14:textId="77777777" w:rsidR="002F2FC5" w:rsidRDefault="002F2FC5" w:rsidP="002F2FC5">
      <w:pPr>
        <w:rPr>
          <w:sz w:val="16"/>
        </w:rPr>
      </w:pPr>
      <w:r>
        <w:rPr>
          <w:sz w:val="16"/>
        </w:rPr>
        <w:t>Looking for Suitable Nuclear Policy Directions</w:t>
      </w:r>
    </w:p>
    <w:p w14:paraId="5CFFD7EC" w14:textId="77777777" w:rsidR="002F2FC5" w:rsidRDefault="002F2FC5" w:rsidP="002F2FC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E0B709E" w14:textId="77777777" w:rsidR="002F2FC5" w:rsidRDefault="002F2FC5" w:rsidP="002F2FC5">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77EC4F36" w14:textId="77777777" w:rsidR="002F2FC5" w:rsidRDefault="002F2FC5" w:rsidP="002F2FC5">
      <w:pPr>
        <w:rPr>
          <w:sz w:val="16"/>
        </w:rPr>
      </w:pPr>
      <w:r>
        <w:rPr>
          <w:sz w:val="16"/>
        </w:rPr>
        <w:t>The Swiss playwright’s assertion is unassailable.</w:t>
      </w:r>
    </w:p>
    <w:p w14:paraId="3FA7C773" w14:textId="77777777" w:rsidR="002F2FC5" w:rsidRDefault="002F2FC5" w:rsidP="002F2FC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229B51EF" w14:textId="77777777" w:rsidR="002F2FC5" w:rsidRDefault="002F2FC5" w:rsidP="002F2FC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BA2F86B" w14:textId="77777777" w:rsidR="002F2FC5" w:rsidRDefault="002F2FC5" w:rsidP="002F2FC5">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620FC5B" w14:textId="77777777" w:rsidR="002F2FC5" w:rsidRDefault="002F2FC5" w:rsidP="002F2FC5">
      <w:pPr>
        <w:rPr>
          <w:sz w:val="16"/>
        </w:rPr>
      </w:pPr>
      <w:r>
        <w:rPr>
          <w:sz w:val="16"/>
        </w:rPr>
        <w:t>“Escalation Dominance” and Nuclear War</w:t>
      </w:r>
    </w:p>
    <w:p w14:paraId="6A7E26F1" w14:textId="77777777" w:rsidR="002F2FC5" w:rsidRDefault="002F2FC5" w:rsidP="002F2FC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04A8DD5F" w14:textId="77777777" w:rsidR="002F2FC5" w:rsidRDefault="002F2FC5" w:rsidP="002F2FC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D41359D" w14:textId="77777777" w:rsidR="002F2FC5" w:rsidRDefault="002F2FC5" w:rsidP="002F2FC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29B2B967" w14:textId="77777777" w:rsidR="002F2FC5" w:rsidRDefault="002F2FC5" w:rsidP="002F2FC5">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487F7770" w14:textId="77777777" w:rsidR="002F2FC5" w:rsidRDefault="002F2FC5" w:rsidP="002F2FC5">
      <w:pPr>
        <w:rPr>
          <w:sz w:val="16"/>
        </w:rPr>
      </w:pPr>
      <w:r>
        <w:rPr>
          <w:sz w:val="16"/>
        </w:rPr>
        <w:t>Responsibilities of “The People”</w:t>
      </w:r>
    </w:p>
    <w:p w14:paraId="5D15E76A" w14:textId="77777777" w:rsidR="002F2FC5" w:rsidRDefault="002F2FC5" w:rsidP="002F2FC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C5BC4A5" w14:textId="77777777" w:rsidR="002F2FC5" w:rsidRDefault="002F2FC5" w:rsidP="002F2FC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5793C070" w14:textId="77777777" w:rsidR="002F2FC5" w:rsidRDefault="002F2FC5" w:rsidP="002F2FC5">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5A4A6200" w14:textId="77777777" w:rsidR="002F2FC5" w:rsidRDefault="002F2FC5" w:rsidP="002F2FC5">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729E879E" w14:textId="77777777" w:rsidR="002F2FC5" w:rsidRDefault="002F2FC5" w:rsidP="002F2FC5"/>
    <w:p w14:paraId="46C5AEA3" w14:textId="77777777" w:rsidR="002F2FC5" w:rsidRDefault="002F2FC5" w:rsidP="002F2FC5">
      <w:pPr>
        <w:pStyle w:val="Heading4"/>
      </w:pPr>
      <w:r>
        <w:t xml:space="preserve">Deconstructing the administrative state through the unitary executive theory erodes democratic governance and lays the groundwork for populist governance. </w:t>
      </w:r>
    </w:p>
    <w:p w14:paraId="28C96EF8" w14:textId="77777777" w:rsidR="002F2FC5" w:rsidRPr="00A46785" w:rsidRDefault="002F2FC5" w:rsidP="002F2FC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2B2EC12" w14:textId="77777777" w:rsidR="002F2FC5" w:rsidRPr="007262F5" w:rsidRDefault="002F2FC5" w:rsidP="002F2FC5">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35174F6C" w14:textId="77777777" w:rsidR="002F2FC5" w:rsidRPr="007262F5" w:rsidRDefault="002F2FC5" w:rsidP="002F2FC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5A4EB6C1" w14:textId="77777777" w:rsidR="002F2FC5" w:rsidRPr="007262F5" w:rsidRDefault="002F2FC5" w:rsidP="002F2FC5">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8C5DFC2" w14:textId="77777777" w:rsidR="002F2FC5" w:rsidRPr="007262F5" w:rsidRDefault="002F2FC5" w:rsidP="002F2FC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7A25E08D" w14:textId="77777777" w:rsidR="002F2FC5" w:rsidRDefault="002F2FC5" w:rsidP="002F2FC5">
      <w:pPr>
        <w:pStyle w:val="Heading4"/>
      </w:pPr>
      <w:r>
        <w:t xml:space="preserve">Populism erodes effective government – prevents solving existential threats. </w:t>
      </w:r>
    </w:p>
    <w:p w14:paraId="1A248194" w14:textId="77777777" w:rsidR="002F2FC5" w:rsidRPr="008E7B82" w:rsidRDefault="002F2FC5" w:rsidP="002F2FC5">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58BC417" w14:textId="77777777" w:rsidR="002F2FC5" w:rsidRPr="00136EDF" w:rsidRDefault="002F2FC5" w:rsidP="002F2FC5">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5DEE581B" w14:textId="77777777" w:rsidR="002F2FC5" w:rsidRPr="00136EDF" w:rsidRDefault="002F2FC5" w:rsidP="002F2FC5">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1BB6F507" w14:textId="77777777" w:rsidR="002F2FC5" w:rsidRPr="00BC0839" w:rsidRDefault="002F2FC5" w:rsidP="002F2FC5">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54E2D2A0" w14:textId="77777777" w:rsidR="002F2FC5" w:rsidRDefault="002F2FC5" w:rsidP="002F2FC5">
      <w:pPr>
        <w:pStyle w:val="Heading3"/>
      </w:pPr>
      <w:bookmarkStart w:id="4" w:name="_Hlk211798722"/>
      <w:r>
        <w:t xml:space="preserve">Advantage 3: Good Governance </w:t>
      </w:r>
    </w:p>
    <w:p w14:paraId="1CB73019" w14:textId="77777777" w:rsidR="002F2FC5" w:rsidRPr="00154762" w:rsidRDefault="002F2FC5" w:rsidP="002F2FC5">
      <w:pPr>
        <w:pStyle w:val="Heading4"/>
      </w:pPr>
      <w:r>
        <w:t>Advantage Three is Good Governance</w:t>
      </w:r>
    </w:p>
    <w:p w14:paraId="3ABCFF1B" w14:textId="77777777" w:rsidR="002F2FC5" w:rsidRPr="00295AE9" w:rsidRDefault="002F2FC5" w:rsidP="002F2FC5"/>
    <w:p w14:paraId="7F938858" w14:textId="77777777" w:rsidR="002F2FC5" w:rsidRPr="00687692" w:rsidRDefault="002F2FC5" w:rsidP="002F2FC5">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59E29A7E" w14:textId="77777777" w:rsidR="002F2FC5" w:rsidRPr="00687692" w:rsidRDefault="002F2FC5" w:rsidP="002F2FC5">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654DBDCC" w14:textId="77777777" w:rsidR="002F2FC5" w:rsidRPr="00295AE9" w:rsidRDefault="002F2FC5" w:rsidP="002F2FC5">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727715C5" w14:textId="77777777" w:rsidR="002F2FC5" w:rsidRDefault="002F2FC5" w:rsidP="002F2FC5">
      <w:pPr>
        <w:pStyle w:val="Heading4"/>
      </w:pPr>
      <w:r>
        <w:t xml:space="preserve">The alternative </w:t>
      </w:r>
      <w:r w:rsidRPr="003E5B2C">
        <w:rPr>
          <w:u w:val="single"/>
        </w:rPr>
        <w:t>demoralizes agencies</w:t>
      </w:r>
      <w:r>
        <w:t xml:space="preserve">---causes </w:t>
      </w:r>
      <w:r w:rsidRPr="003E5B2C">
        <w:rPr>
          <w:u w:val="single"/>
        </w:rPr>
        <w:t>structural deregulation</w:t>
      </w:r>
    </w:p>
    <w:p w14:paraId="5D8B1E86" w14:textId="77777777" w:rsidR="002F2FC5" w:rsidRPr="00E240EB" w:rsidRDefault="002F2FC5" w:rsidP="002F2FC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D1EF38A" w14:textId="77777777" w:rsidR="002F2FC5" w:rsidRPr="003058A1" w:rsidRDefault="002F2FC5" w:rsidP="002F2FC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771CE72" w14:textId="77777777" w:rsidR="002F2FC5" w:rsidRPr="003058A1" w:rsidRDefault="002F2FC5" w:rsidP="002F2FC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1409D90A" w14:textId="77777777" w:rsidR="002F2FC5" w:rsidRPr="003058A1" w:rsidRDefault="002F2FC5" w:rsidP="002F2FC5">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8D7FE24" w14:textId="77777777" w:rsidR="002F2FC5" w:rsidRPr="00176078" w:rsidRDefault="002F2FC5" w:rsidP="002F2FC5">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13D9D0B" w14:textId="77777777" w:rsidR="002F2FC5" w:rsidRDefault="002F2FC5" w:rsidP="002F2FC5">
      <w:pPr>
        <w:pStyle w:val="Heading4"/>
      </w:pPr>
      <w:r>
        <w:t xml:space="preserve">Worker protections are essential to good governance – free speech enables whistleblowing and prevents corruption </w:t>
      </w:r>
    </w:p>
    <w:p w14:paraId="63BE9366" w14:textId="77777777" w:rsidR="002F2FC5" w:rsidRPr="004631A6" w:rsidRDefault="002F2FC5" w:rsidP="002F2FC5">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2129992E" w14:textId="77777777" w:rsidR="002F2FC5" w:rsidRPr="006250F1" w:rsidRDefault="002F2FC5" w:rsidP="002F2FC5">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53E64D7B" w14:textId="77777777" w:rsidR="002F2FC5" w:rsidRPr="00C01479" w:rsidRDefault="002F2FC5" w:rsidP="002F2FC5">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4537445F" w14:textId="77777777" w:rsidR="002F2FC5" w:rsidRPr="000D6BAF" w:rsidRDefault="002F2FC5" w:rsidP="002F2FC5">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7446BE6F" w14:textId="77777777" w:rsidR="002F2FC5" w:rsidRPr="000D6BAF" w:rsidRDefault="002F2FC5" w:rsidP="002F2FC5">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5904A4EE" w14:textId="77777777" w:rsidR="002F2FC5" w:rsidRDefault="002F2FC5" w:rsidP="002F2FC5">
      <w:pPr>
        <w:pStyle w:val="Heading4"/>
      </w:pPr>
      <w:r>
        <w:t>Strong administrative state prevents existential emerging threats – climate change, WMDs, pandemics, gene editing, and AI</w:t>
      </w:r>
    </w:p>
    <w:p w14:paraId="22381B00" w14:textId="77777777" w:rsidR="002F2FC5" w:rsidRDefault="002F2FC5" w:rsidP="002F2FC5">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5D708EFD" w14:textId="77777777" w:rsidR="002F2FC5" w:rsidRPr="002937E4" w:rsidRDefault="002F2FC5" w:rsidP="002F2FC5">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422A5E65" w14:textId="77777777" w:rsidR="002F2FC5" w:rsidRPr="002937E4" w:rsidRDefault="002F2FC5" w:rsidP="002F2FC5">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6E742467" w14:textId="77777777" w:rsidR="002F2FC5" w:rsidRPr="002937E4" w:rsidRDefault="002F2FC5" w:rsidP="002F2FC5">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78A569D8" w14:textId="77777777" w:rsidR="002F2FC5" w:rsidRPr="002937E4" w:rsidRDefault="002F2FC5" w:rsidP="002F2FC5">
      <w:pPr>
        <w:rPr>
          <w:sz w:val="12"/>
        </w:rPr>
      </w:pPr>
      <w:r w:rsidRPr="002937E4">
        <w:rPr>
          <w:sz w:val="12"/>
        </w:rPr>
        <w:t>Unprecedented Threats and Opportunities</w:t>
      </w:r>
    </w:p>
    <w:p w14:paraId="7CDA68FE" w14:textId="77777777" w:rsidR="002F2FC5" w:rsidRPr="002937E4" w:rsidRDefault="002F2FC5" w:rsidP="002F2FC5">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61FADD45" w14:textId="77777777" w:rsidR="002F2FC5" w:rsidRPr="002937E4" w:rsidRDefault="002F2FC5" w:rsidP="002F2FC5">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700789CA" w14:textId="77777777" w:rsidR="002F2FC5" w:rsidRPr="002937E4" w:rsidRDefault="002F2FC5" w:rsidP="002F2FC5">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C3DEF89" w14:textId="77777777" w:rsidR="002F2FC5" w:rsidRPr="002937E4" w:rsidRDefault="002F2FC5" w:rsidP="002F2FC5">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1F1B3D01" w14:textId="77777777" w:rsidR="002F2FC5" w:rsidRPr="002937E4" w:rsidRDefault="002F2FC5" w:rsidP="002F2FC5">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30007EE" w14:textId="77777777" w:rsidR="002F2FC5" w:rsidRPr="002937E4" w:rsidRDefault="002F2FC5" w:rsidP="002F2FC5">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633D3AFB" w14:textId="77777777" w:rsidR="002F2FC5" w:rsidRPr="002937E4" w:rsidRDefault="002F2FC5" w:rsidP="002F2FC5">
      <w:pPr>
        <w:rPr>
          <w:sz w:val="12"/>
        </w:rPr>
      </w:pPr>
      <w:r w:rsidRPr="002937E4">
        <w:rPr>
          <w:sz w:val="12"/>
        </w:rPr>
        <w:t>How to Respond: Three Strategies</w:t>
      </w:r>
    </w:p>
    <w:p w14:paraId="3F0CA366" w14:textId="77777777" w:rsidR="002F2FC5" w:rsidRPr="002937E4" w:rsidRDefault="002F2FC5" w:rsidP="002F2FC5">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2E54F54" w14:textId="77777777" w:rsidR="002F2FC5" w:rsidRPr="002937E4" w:rsidRDefault="002F2FC5" w:rsidP="002F2FC5">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2212A1A" w14:textId="77777777" w:rsidR="002F2FC5" w:rsidRPr="002937E4" w:rsidRDefault="002F2FC5" w:rsidP="002F2FC5">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1D58E018" w14:textId="77777777" w:rsidR="002F2FC5" w:rsidRPr="002937E4" w:rsidRDefault="002F2FC5" w:rsidP="002F2FC5">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7599B87B" w14:textId="77777777" w:rsidR="002F2FC5" w:rsidRPr="002937E4" w:rsidRDefault="002F2FC5" w:rsidP="002F2FC5">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54736A1" w14:textId="77777777" w:rsidR="002F2FC5" w:rsidRPr="002937E4" w:rsidRDefault="002F2FC5" w:rsidP="002F2FC5">
      <w:pPr>
        <w:rPr>
          <w:sz w:val="12"/>
        </w:rPr>
      </w:pPr>
      <w:r w:rsidRPr="002937E4">
        <w:rPr>
          <w:sz w:val="12"/>
        </w:rPr>
        <w:t>Educating The Electorate</w:t>
      </w:r>
    </w:p>
    <w:p w14:paraId="3807805A" w14:textId="77777777" w:rsidR="002F2FC5" w:rsidRPr="002937E4" w:rsidRDefault="002F2FC5" w:rsidP="002F2FC5">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2D3C993" w14:textId="77777777" w:rsidR="002F2FC5" w:rsidRPr="002937E4" w:rsidRDefault="002F2FC5" w:rsidP="002F2FC5">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61E8CDD0" w14:textId="77777777" w:rsidR="002F2FC5" w:rsidRPr="002937E4" w:rsidRDefault="002F2FC5" w:rsidP="002F2FC5">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B2C945B" w14:textId="77777777" w:rsidR="002F2FC5" w:rsidRPr="002937E4" w:rsidRDefault="002F2FC5" w:rsidP="002F2FC5">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8444133" w14:textId="77777777" w:rsidR="002F2FC5" w:rsidRPr="002937E4" w:rsidRDefault="002F2FC5" w:rsidP="002F2FC5">
      <w:pPr>
        <w:rPr>
          <w:sz w:val="12"/>
        </w:rPr>
      </w:pPr>
      <w:r w:rsidRPr="002937E4">
        <w:rPr>
          <w:sz w:val="12"/>
        </w:rPr>
        <w:t>So what can be done?</w:t>
      </w:r>
    </w:p>
    <w:p w14:paraId="2D8608B6" w14:textId="77777777" w:rsidR="002F2FC5" w:rsidRPr="002937E4" w:rsidRDefault="002F2FC5" w:rsidP="002F2FC5">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A08F707" w14:textId="77777777" w:rsidR="002F2FC5" w:rsidRPr="002937E4" w:rsidRDefault="002F2FC5" w:rsidP="002F2FC5">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14F970E8" w14:textId="77777777" w:rsidR="002F2FC5" w:rsidRPr="002937E4" w:rsidRDefault="002F2FC5" w:rsidP="002F2FC5">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406D31F3" w14:textId="77777777" w:rsidR="002F2FC5" w:rsidRPr="002937E4" w:rsidRDefault="002F2FC5" w:rsidP="002F2FC5">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3821FD90" w14:textId="77777777" w:rsidR="002F2FC5" w:rsidRPr="002937E4" w:rsidRDefault="002F2FC5" w:rsidP="002F2FC5">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B093F54" w14:textId="77777777" w:rsidR="002F2FC5" w:rsidRPr="002937E4" w:rsidRDefault="002F2FC5" w:rsidP="002F2FC5">
      <w:pPr>
        <w:rPr>
          <w:sz w:val="12"/>
        </w:rPr>
      </w:pPr>
      <w:r w:rsidRPr="002937E4">
        <w:rPr>
          <w:sz w:val="12"/>
        </w:rPr>
        <w:t>Selecting Leaders</w:t>
      </w:r>
    </w:p>
    <w:p w14:paraId="7CCF2DF6" w14:textId="77777777" w:rsidR="002F2FC5" w:rsidRPr="002937E4" w:rsidRDefault="002F2FC5" w:rsidP="002F2FC5">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3233C44" w14:textId="77777777" w:rsidR="002F2FC5" w:rsidRPr="002937E4" w:rsidRDefault="002F2FC5" w:rsidP="002F2FC5">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9CBC6F4" w14:textId="77777777" w:rsidR="002F2FC5" w:rsidRPr="002937E4" w:rsidRDefault="002F2FC5" w:rsidP="002F2FC5">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99C7F11" w14:textId="77777777" w:rsidR="002F2FC5" w:rsidRPr="002937E4" w:rsidRDefault="002F2FC5" w:rsidP="002F2FC5">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3C395C1" w14:textId="77777777" w:rsidR="002F2FC5" w:rsidRPr="002937E4" w:rsidRDefault="002F2FC5" w:rsidP="002F2FC5">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5154DA24" w14:textId="77777777" w:rsidR="002F2FC5" w:rsidRPr="002937E4" w:rsidRDefault="002F2FC5" w:rsidP="002F2FC5">
      <w:pPr>
        <w:rPr>
          <w:sz w:val="12"/>
        </w:rPr>
      </w:pPr>
      <w:r w:rsidRPr="002937E4">
        <w:rPr>
          <w:sz w:val="12"/>
        </w:rPr>
        <w:t>If we don’t address these governance challenges, another nation, likely an authoritarian one, or a rogue group will.</w:t>
      </w:r>
    </w:p>
    <w:p w14:paraId="3F41666D" w14:textId="77777777" w:rsidR="002F2FC5" w:rsidRPr="002937E4" w:rsidRDefault="002F2FC5" w:rsidP="002F2FC5">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B034B26" w14:textId="77777777" w:rsidR="002F2FC5" w:rsidRPr="002937E4" w:rsidRDefault="002F2FC5" w:rsidP="002F2FC5">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866CBB1" w14:textId="77777777" w:rsidR="002F2FC5" w:rsidRPr="002937E4" w:rsidRDefault="002F2FC5" w:rsidP="002F2FC5">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AA12BCD" w14:textId="77777777" w:rsidR="002F2FC5" w:rsidRPr="002937E4" w:rsidRDefault="002F2FC5" w:rsidP="002F2FC5">
      <w:pPr>
        <w:rPr>
          <w:sz w:val="12"/>
        </w:rPr>
      </w:pPr>
      <w:r w:rsidRPr="002937E4">
        <w:rPr>
          <w:sz w:val="12"/>
        </w:rPr>
        <w:t>There are two issues here. The first is the question of competence. The second is the degree of independence from short-run political pressures.</w:t>
      </w:r>
    </w:p>
    <w:p w14:paraId="141A43E6" w14:textId="77777777" w:rsidR="002F2FC5" w:rsidRPr="00A53476" w:rsidRDefault="002F2FC5" w:rsidP="002F2FC5">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4EAB7BBC" w14:textId="77777777" w:rsidR="002F2FC5" w:rsidRPr="002937E4" w:rsidRDefault="002F2FC5" w:rsidP="002F2FC5">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23B6C972" w14:textId="77777777" w:rsidR="002F2FC5" w:rsidRPr="002937E4" w:rsidRDefault="002F2FC5" w:rsidP="002F2FC5">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65ACE57" w14:textId="77777777" w:rsidR="002F2FC5" w:rsidRPr="002937E4" w:rsidRDefault="002F2FC5" w:rsidP="002F2FC5">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4AAB4B9" w14:textId="77777777" w:rsidR="002F2FC5" w:rsidRPr="002937E4" w:rsidRDefault="002F2FC5" w:rsidP="002F2FC5">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3E4043C" w14:textId="77777777" w:rsidR="002F2FC5" w:rsidRPr="002937E4" w:rsidRDefault="002F2FC5" w:rsidP="002F2FC5">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D834245" w14:textId="77777777" w:rsidR="002F2FC5" w:rsidRPr="00A53476" w:rsidRDefault="002F2FC5" w:rsidP="002F2FC5">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3F922E0E" w14:textId="77777777" w:rsidR="002F2FC5" w:rsidRPr="002937E4" w:rsidRDefault="002F2FC5" w:rsidP="002F2FC5">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5FD9285" w14:textId="77777777" w:rsidR="002F2FC5" w:rsidRPr="002937E4" w:rsidRDefault="002F2FC5" w:rsidP="002F2FC5">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BEAE470" w14:textId="77777777" w:rsidR="002F2FC5" w:rsidRPr="002937E4" w:rsidRDefault="002F2FC5" w:rsidP="002F2FC5">
      <w:pPr>
        <w:rPr>
          <w:sz w:val="12"/>
        </w:rPr>
      </w:pPr>
      <w:r w:rsidRPr="002937E4">
        <w:rPr>
          <w:sz w:val="12"/>
        </w:rPr>
        <w:t>Conclusion</w:t>
      </w:r>
    </w:p>
    <w:p w14:paraId="0D4A7AA7" w14:textId="77777777" w:rsidR="002F2FC5" w:rsidRPr="002937E4" w:rsidRDefault="002F2FC5" w:rsidP="002F2FC5">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7D500399" w14:textId="77777777" w:rsidR="002F2FC5" w:rsidRPr="00A53476" w:rsidRDefault="002F2FC5" w:rsidP="002F2FC5">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01A707DC" w14:textId="77777777" w:rsidR="002F2FC5" w:rsidRPr="002937E4" w:rsidRDefault="002F2FC5" w:rsidP="002F2FC5">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FE53F63" w14:textId="77777777" w:rsidR="002F2FC5" w:rsidRDefault="002F2FC5" w:rsidP="002F2FC5">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18BDA936" w14:textId="77777777" w:rsidR="002F2FC5" w:rsidRDefault="002F2FC5" w:rsidP="002F2FC5">
      <w:pPr>
        <w:pStyle w:val="Heading4"/>
        <w:rPr>
          <w:lang w:val="en"/>
        </w:rPr>
      </w:pPr>
      <w:r>
        <w:rPr>
          <w:lang w:val="en"/>
        </w:rPr>
        <w:t>Unregulated AI causes extinction</w:t>
      </w:r>
    </w:p>
    <w:p w14:paraId="3F113F61" w14:textId="77777777" w:rsidR="002F2FC5" w:rsidRDefault="002F2FC5" w:rsidP="002F2FC5">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13B94003" w14:textId="77777777" w:rsidR="002F2FC5" w:rsidRPr="003160FB" w:rsidRDefault="002F2FC5" w:rsidP="002F2FC5">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44D9696A" w14:textId="77777777" w:rsidR="002F2FC5" w:rsidRDefault="002F2FC5" w:rsidP="002F2FC5">
      <w:pPr>
        <w:pStyle w:val="Heading3"/>
      </w:pPr>
      <w:r>
        <w:t>Plan</w:t>
      </w:r>
    </w:p>
    <w:p w14:paraId="63ADD56E" w14:textId="77777777" w:rsidR="002F2FC5" w:rsidRDefault="002F2FC5" w:rsidP="002F2FC5">
      <w:pPr>
        <w:pStyle w:val="Heading4"/>
      </w:pPr>
      <w:bookmarkStart w:id="5" w:name="_Hlk208406145"/>
      <w:r>
        <w:t>The United States federal government should substantially strengthen collective bargaining rights for federal workers in the United States.</w:t>
      </w:r>
    </w:p>
    <w:p w14:paraId="1EE1D992" w14:textId="77777777" w:rsidR="002F2FC5" w:rsidRPr="00295AE9" w:rsidRDefault="002F2FC5" w:rsidP="002F2FC5"/>
    <w:bookmarkEnd w:id="5"/>
    <w:p w14:paraId="59646C23" w14:textId="77777777" w:rsidR="002F2FC5" w:rsidRDefault="002F2FC5" w:rsidP="002F2FC5">
      <w:pPr>
        <w:pStyle w:val="Heading4"/>
      </w:pPr>
      <w:r>
        <w:t xml:space="preserve">It solves. </w:t>
      </w:r>
    </w:p>
    <w:p w14:paraId="7C955A18" w14:textId="77777777" w:rsidR="002F2FC5" w:rsidRPr="00220147" w:rsidRDefault="002F2FC5" w:rsidP="002F2FC5">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08AE53B1" w14:textId="77777777" w:rsidR="002F2FC5" w:rsidRPr="000A2844" w:rsidRDefault="002F2FC5" w:rsidP="002F2FC5">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22CD6247" w14:textId="77777777" w:rsidR="002F2FC5" w:rsidRPr="000A2844" w:rsidRDefault="002F2FC5" w:rsidP="002F2FC5">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3C400161" w14:textId="77777777" w:rsidR="002F2FC5" w:rsidRDefault="002F2FC5" w:rsidP="002F2FC5">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7E81B9EE" w14:textId="77777777" w:rsidR="002F2FC5" w:rsidRPr="00F3370B" w:rsidRDefault="002F2FC5" w:rsidP="002F2FC5">
      <w:pPr>
        <w:rPr>
          <w:sz w:val="14"/>
        </w:rPr>
      </w:pPr>
      <w:r w:rsidRPr="00F3370B">
        <w:rPr>
          <w:sz w:val="14"/>
        </w:rPr>
        <w:t>Trump Administration Directives</w:t>
      </w:r>
    </w:p>
    <w:p w14:paraId="51C6DB8B" w14:textId="77777777" w:rsidR="002F2FC5" w:rsidRPr="00F3370B" w:rsidRDefault="002F2FC5" w:rsidP="002F2FC5">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54E1358B" w14:textId="77777777" w:rsidR="002F2FC5" w:rsidRPr="00F3370B" w:rsidRDefault="002F2FC5" w:rsidP="002F2FC5">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ECFEB5D" w14:textId="77777777" w:rsidR="002F2FC5" w:rsidRPr="00F3370B" w:rsidRDefault="002F2FC5" w:rsidP="002F2FC5">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9852EC4" w14:textId="77777777" w:rsidR="002F2FC5" w:rsidRPr="00F3370B" w:rsidRDefault="002F2FC5" w:rsidP="002F2FC5">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5600931" w14:textId="77777777" w:rsidR="002F2FC5" w:rsidRPr="00F3370B" w:rsidRDefault="002F2FC5" w:rsidP="002F2FC5">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04D7D89" w14:textId="77777777" w:rsidR="002F2FC5" w:rsidRPr="00F3370B" w:rsidRDefault="002F2FC5" w:rsidP="002F2FC5">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77D5B759" w14:textId="77777777" w:rsidR="002F2FC5" w:rsidRPr="00F3370B" w:rsidRDefault="002F2FC5" w:rsidP="002F2FC5">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CE7D594" w14:textId="77777777" w:rsidR="002F2FC5" w:rsidRPr="00F3370B" w:rsidRDefault="002F2FC5" w:rsidP="002F2FC5">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44F97F88" w14:textId="77777777" w:rsidR="002F2FC5" w:rsidRPr="00F3370B" w:rsidRDefault="002F2FC5" w:rsidP="002F2FC5">
      <w:pPr>
        <w:rPr>
          <w:sz w:val="14"/>
        </w:rPr>
      </w:pPr>
      <w:r w:rsidRPr="00F3370B">
        <w:rPr>
          <w:sz w:val="14"/>
        </w:rPr>
        <w:t>The President may issue an order excluding any agency or subdivision thereof from coverage under this chapter if the President determines that—</w:t>
      </w:r>
    </w:p>
    <w:p w14:paraId="329E6C68" w14:textId="77777777" w:rsidR="002F2FC5" w:rsidRPr="00F3370B" w:rsidRDefault="002F2FC5" w:rsidP="002F2FC5">
      <w:pPr>
        <w:rPr>
          <w:sz w:val="14"/>
        </w:rPr>
      </w:pPr>
      <w:r w:rsidRPr="00F3370B">
        <w:rPr>
          <w:sz w:val="14"/>
        </w:rPr>
        <w:t>(A) the agency or subdivision has as a primary function intelligence, counterintelligence, investigative, or national security work, and</w:t>
      </w:r>
    </w:p>
    <w:p w14:paraId="02B1B01F" w14:textId="77777777" w:rsidR="002F2FC5" w:rsidRPr="00F3370B" w:rsidRDefault="002F2FC5" w:rsidP="002F2FC5">
      <w:pPr>
        <w:rPr>
          <w:sz w:val="14"/>
        </w:rPr>
      </w:pPr>
      <w:r w:rsidRPr="00F3370B">
        <w:rPr>
          <w:sz w:val="14"/>
        </w:rPr>
        <w:t>(B) the provisions of this chapter cannot be applied to that agency or subdivision in a manner consistent with national security requirements and considerations.</w:t>
      </w:r>
    </w:p>
    <w:p w14:paraId="75BE3CAC" w14:textId="77777777" w:rsidR="002F2FC5" w:rsidRPr="00F3370B" w:rsidRDefault="002F2FC5" w:rsidP="002F2FC5">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E2A8128" w14:textId="77777777" w:rsidR="002F2FC5" w:rsidRDefault="002F2FC5" w:rsidP="002F2FC5">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FA9B0DF" w14:textId="77777777" w:rsidR="002F2FC5" w:rsidRDefault="002F2FC5" w:rsidP="002F2FC5">
      <w:pPr>
        <w:pStyle w:val="Heading4"/>
      </w:pPr>
      <w:r w:rsidRPr="00F004BB">
        <w:t xml:space="preserve">The aff </w:t>
      </w:r>
      <w:r w:rsidRPr="00295AE9">
        <w:rPr>
          <w:u w:val="single"/>
        </w:rPr>
        <w:t>solves</w:t>
      </w:r>
      <w:r>
        <w:t xml:space="preserve"> – protecting federal labor rights provides checks to presidential authority </w:t>
      </w:r>
    </w:p>
    <w:p w14:paraId="0BF356F2" w14:textId="77777777" w:rsidR="002F2FC5" w:rsidRPr="004D0FED" w:rsidRDefault="002F2FC5" w:rsidP="002F2FC5">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115B4607" w14:textId="77777777" w:rsidR="002F2FC5" w:rsidRPr="004D0FED" w:rsidRDefault="002F2FC5" w:rsidP="002F2FC5">
      <w:pPr>
        <w:rPr>
          <w:sz w:val="16"/>
        </w:rPr>
      </w:pPr>
      <w:r w:rsidRPr="004D0FED">
        <w:rPr>
          <w:sz w:val="16"/>
        </w:rPr>
        <w:t>The Constitution and Federal Labor Unions</w:t>
      </w:r>
    </w:p>
    <w:p w14:paraId="759A3249" w14:textId="77777777" w:rsidR="002F2FC5" w:rsidRPr="004D0FED" w:rsidRDefault="002F2FC5" w:rsidP="002F2FC5">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3788201E" w14:textId="77777777" w:rsidR="002F2FC5" w:rsidRPr="004D0FED" w:rsidRDefault="002F2FC5" w:rsidP="002F2FC5">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C44F3A4" w14:textId="77777777" w:rsidR="002F2FC5" w:rsidRPr="004D0FED" w:rsidRDefault="002F2FC5" w:rsidP="002F2FC5">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C43C51F" w14:textId="77777777" w:rsidR="002F2FC5" w:rsidRPr="004D0FED" w:rsidRDefault="002F2FC5" w:rsidP="002F2FC5">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EEE41DA" w14:textId="77777777" w:rsidR="002F2FC5" w:rsidRPr="004D0FED" w:rsidRDefault="002F2FC5" w:rsidP="002F2FC5">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25613152" w14:textId="77777777" w:rsidR="002F2FC5" w:rsidRPr="004D0FED" w:rsidRDefault="002F2FC5" w:rsidP="002F2FC5">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CADEA90" w14:textId="77777777" w:rsidR="002F2FC5" w:rsidRDefault="002F2FC5" w:rsidP="002F2FC5">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25082636" w14:textId="1B88C825" w:rsidR="002F2FC5" w:rsidRDefault="002647DD" w:rsidP="002647DD">
      <w:pPr>
        <w:pStyle w:val="Heading1"/>
      </w:pPr>
      <w:r>
        <w:t>2AC</w:t>
      </w:r>
    </w:p>
    <w:p w14:paraId="60851C61" w14:textId="5A3D1806" w:rsidR="002647DD" w:rsidRDefault="002647DD" w:rsidP="002647DD">
      <w:pPr>
        <w:pStyle w:val="Heading2"/>
      </w:pPr>
      <w:r>
        <w:t>Case</w:t>
      </w:r>
    </w:p>
    <w:p w14:paraId="58E55A6D" w14:textId="77777777" w:rsidR="002647DD" w:rsidRPr="00134D00" w:rsidRDefault="002647DD" w:rsidP="002647DD">
      <w:pPr>
        <w:pStyle w:val="Heading3"/>
      </w:pPr>
      <w:r>
        <w:t>Wipeout</w:t>
      </w:r>
    </w:p>
    <w:p w14:paraId="71CAE482" w14:textId="77777777" w:rsidR="002647DD" w:rsidRDefault="002647DD" w:rsidP="002647DD">
      <w:pPr>
        <w:pStyle w:val="Heading4"/>
        <w:numPr>
          <w:ilvl w:val="0"/>
          <w:numId w:val="369"/>
        </w:numPr>
      </w:pPr>
      <w:r>
        <w:t xml:space="preserve">Srisks are non falsiable – nuclear war casuses infinite suffering and o/w </w:t>
      </w:r>
    </w:p>
    <w:p w14:paraId="0FAD320F" w14:textId="77777777" w:rsidR="002647DD" w:rsidRDefault="002647DD" w:rsidP="002647DD">
      <w:pPr>
        <w:pStyle w:val="Heading4"/>
        <w:numPr>
          <w:ilvl w:val="0"/>
          <w:numId w:val="369"/>
        </w:numPr>
      </w:pPr>
      <w:r>
        <w:t xml:space="preserve">Avoiding nuclear war makes </w:t>
      </w:r>
      <w:r>
        <w:rPr>
          <w:u w:val="single"/>
        </w:rPr>
        <w:t>s-risks</w:t>
      </w:r>
      <w:r>
        <w:t xml:space="preserve"> less likely.</w:t>
      </w:r>
    </w:p>
    <w:p w14:paraId="02663368" w14:textId="77777777" w:rsidR="002647DD" w:rsidRDefault="002647DD" w:rsidP="002647DD">
      <w:r>
        <w:t xml:space="preserve">Lukas </w:t>
      </w:r>
      <w:r w:rsidRPr="00CF6DF8">
        <w:rPr>
          <w:rStyle w:val="Style13ptBold"/>
        </w:rPr>
        <w:t>Gloor 18</w:t>
      </w:r>
      <w:r>
        <w:t xml:space="preserve"> – Author at the Center on Long-Term Risk, “</w:t>
      </w:r>
      <w:r w:rsidRPr="00CF6DF8">
        <w:t>Cause prioritization for downside-focused value systems</w:t>
      </w:r>
      <w:r>
        <w:t xml:space="preserve">,” COLTR, </w:t>
      </w:r>
      <w:r w:rsidRPr="00CF6DF8">
        <w:t>https://longtermrisk.org/cause-prioritization-downside-focused-value-systems/</w:t>
      </w:r>
      <w:r>
        <w:t>, February 21, 2018, accessed May 17, 2025, -ekh-</w:t>
      </w:r>
    </w:p>
    <w:p w14:paraId="25CEDAF9" w14:textId="77777777" w:rsidR="002647DD" w:rsidRDefault="002647DD" w:rsidP="002647DD">
      <w:pPr>
        <w:rPr>
          <w:sz w:val="16"/>
        </w:rPr>
      </w:pPr>
      <w:r w:rsidRPr="00CF6DF8">
        <w:rPr>
          <w:sz w:val="16"/>
        </w:rPr>
        <w:t xml:space="preserve">Sometimes </w:t>
      </w:r>
      <w:r w:rsidRPr="00202064">
        <w:rPr>
          <w:rStyle w:val="StyleUnderline"/>
          <w:highlight w:val="cyan"/>
        </w:rPr>
        <w:t>efforts to reduce</w:t>
      </w:r>
      <w:r w:rsidRPr="00CF6DF8">
        <w:rPr>
          <w:sz w:val="16"/>
        </w:rPr>
        <w:t xml:space="preserve"> these other </w:t>
      </w:r>
      <w:r w:rsidRPr="00202064">
        <w:rPr>
          <w:rStyle w:val="StyleUnderline"/>
          <w:highlight w:val="cyan"/>
        </w:rPr>
        <w:t>existential risks</w:t>
      </w:r>
      <w:r w:rsidRPr="00CF6DF8">
        <w:rPr>
          <w:rStyle w:val="StyleUnderline"/>
        </w:rPr>
        <w:t xml:space="preserve"> also </w:t>
      </w:r>
      <w:r w:rsidRPr="00202064">
        <w:rPr>
          <w:rStyle w:val="Emphasis"/>
          <w:highlight w:val="cyan"/>
        </w:rPr>
        <w:t>benefits s-risk reduction</w:t>
      </w:r>
      <w:r w:rsidRPr="00CF6DF8">
        <w:rPr>
          <w:sz w:val="16"/>
        </w:rPr>
        <w:t xml:space="preserve">. For instance, </w:t>
      </w:r>
      <w:r w:rsidRPr="00CF6DF8">
        <w:rPr>
          <w:rStyle w:val="StyleUnderline"/>
        </w:rPr>
        <w:t xml:space="preserve">efforts to reduce non-AI-related extinction risks may </w:t>
      </w:r>
      <w:r w:rsidRPr="00202064">
        <w:rPr>
          <w:rStyle w:val="Emphasis"/>
          <w:highlight w:val="cyan"/>
        </w:rPr>
        <w:t>increase global stability</w:t>
      </w:r>
      <w:r w:rsidRPr="00CF6DF8">
        <w:rPr>
          <w:rStyle w:val="StyleUnderline"/>
        </w:rPr>
        <w:t xml:space="preserve"> and</w:t>
      </w:r>
      <w:r w:rsidRPr="00CF6DF8">
        <w:rPr>
          <w:sz w:val="16"/>
        </w:rPr>
        <w:t xml:space="preserve"> </w:t>
      </w:r>
      <w:r w:rsidRPr="00202064">
        <w:rPr>
          <w:rStyle w:val="Emphasis"/>
          <w:highlight w:val="cyan"/>
        </w:rPr>
        <w:t>make</w:t>
      </w:r>
      <w:r w:rsidRPr="00CF6DF8">
        <w:rPr>
          <w:sz w:val="16"/>
        </w:rPr>
        <w:t xml:space="preserve"> </w:t>
      </w:r>
      <w:r w:rsidRPr="00202064">
        <w:rPr>
          <w:sz w:val="16"/>
        </w:rPr>
        <w:t xml:space="preserve">particularly </w:t>
      </w:r>
      <w:r w:rsidRPr="00202064">
        <w:rPr>
          <w:rStyle w:val="Emphasis"/>
          <w:highlight w:val="cyan"/>
        </w:rPr>
        <w:t>bad futures less likely</w:t>
      </w:r>
      <w:r w:rsidRPr="00CF6DF8">
        <w:rPr>
          <w:rStyle w:val="StyleUnderline"/>
        </w:rPr>
        <w:t xml:space="preserve"> in</w:t>
      </w:r>
      <w:r w:rsidRPr="00CF6DF8">
        <w:rPr>
          <w:sz w:val="16"/>
        </w:rPr>
        <w:t xml:space="preserve"> those </w:t>
      </w:r>
      <w:r w:rsidRPr="00CF6DF8">
        <w:rPr>
          <w:rStyle w:val="StyleUnderline"/>
        </w:rPr>
        <w:t xml:space="preserve">circumstances where humanity nevertheless goes on to colonize space. Efforts </w:t>
      </w:r>
      <w:r w:rsidRPr="00202064">
        <w:rPr>
          <w:rStyle w:val="StyleUnderline"/>
          <w:highlight w:val="cyan"/>
        </w:rPr>
        <w:t xml:space="preserve">to </w:t>
      </w:r>
      <w:r w:rsidRPr="00202064">
        <w:rPr>
          <w:rStyle w:val="Emphasis"/>
          <w:highlight w:val="cyan"/>
        </w:rPr>
        <w:t>reduce extinction risks</w:t>
      </w:r>
      <w:r w:rsidRPr="00202064">
        <w:rPr>
          <w:rStyle w:val="StyleUnderline"/>
          <w:highlight w:val="cyan"/>
        </w:rPr>
        <w:t xml:space="preserve"> from</w:t>
      </w:r>
      <w:r w:rsidRPr="00CF6DF8">
        <w:rPr>
          <w:sz w:val="16"/>
        </w:rPr>
        <w:t xml:space="preserve"> e.g. biotechnology or </w:t>
      </w:r>
      <w:r w:rsidRPr="00202064">
        <w:rPr>
          <w:rStyle w:val="Emphasis"/>
          <w:highlight w:val="cyan"/>
        </w:rPr>
        <w:t>nuclear wa</w:t>
      </w:r>
      <w:r w:rsidRPr="00CF6DF8">
        <w:rPr>
          <w:rStyle w:val="Emphasis"/>
        </w:rPr>
        <w:t>r</w:t>
      </w:r>
      <w:r w:rsidRPr="00CF6DF8">
        <w:rPr>
          <w:rStyle w:val="StyleUnderline"/>
        </w:rPr>
        <w:t xml:space="preserve"> in practice</w:t>
      </w:r>
      <w:r w:rsidRPr="00CF6DF8">
        <w:rPr>
          <w:sz w:val="16"/>
        </w:rPr>
        <w:t xml:space="preserve"> also </w:t>
      </w:r>
      <w:r w:rsidRPr="00202064">
        <w:rPr>
          <w:rStyle w:val="StyleUnderline"/>
          <w:highlight w:val="cyan"/>
        </w:rPr>
        <w:t>reduce</w:t>
      </w:r>
      <w:r w:rsidRPr="00CF6DF8">
        <w:rPr>
          <w:rStyle w:val="StyleUnderline"/>
        </w:rPr>
        <w:t xml:space="preserve"> the risk of </w:t>
      </w:r>
      <w:r w:rsidRPr="00202064">
        <w:rPr>
          <w:rStyle w:val="StyleUnderline"/>
          <w:highlight w:val="cyan"/>
        </w:rPr>
        <w:t>global catastrophes</w:t>
      </w:r>
      <w:r w:rsidRPr="00202064">
        <w:rPr>
          <w:sz w:val="16"/>
          <w:highlight w:val="cyan"/>
        </w:rPr>
        <w:t xml:space="preserve"> </w:t>
      </w:r>
      <w:r w:rsidRPr="00202064">
        <w:rPr>
          <w:rStyle w:val="StyleUnderline"/>
          <w:highlight w:val="cyan"/>
        </w:rPr>
        <w:t>where</w:t>
      </w:r>
      <w:r w:rsidRPr="00CF6DF8">
        <w:rPr>
          <w:rStyle w:val="StyleUnderline"/>
        </w:rPr>
        <w:t xml:space="preserve"> a small number of </w:t>
      </w:r>
      <w:r w:rsidRPr="00202064">
        <w:rPr>
          <w:rStyle w:val="StyleUnderline"/>
          <w:highlight w:val="cyan"/>
        </w:rPr>
        <w:t>humans survive and</w:t>
      </w:r>
      <w:r w:rsidRPr="00CF6DF8">
        <w:rPr>
          <w:sz w:val="16"/>
        </w:rPr>
        <w:t xml:space="preserve"> where </w:t>
      </w:r>
      <w:r w:rsidRPr="00202064">
        <w:rPr>
          <w:rStyle w:val="StyleUnderline"/>
          <w:highlight w:val="cyan"/>
        </w:rPr>
        <w:t>civilization</w:t>
      </w:r>
      <w:r w:rsidRPr="00CF6DF8">
        <w:rPr>
          <w:sz w:val="16"/>
        </w:rPr>
        <w:t xml:space="preserve"> is likely to </w:t>
      </w:r>
      <w:r w:rsidRPr="00202064">
        <w:rPr>
          <w:rStyle w:val="StyleUnderline"/>
          <w:highlight w:val="cyan"/>
        </w:rPr>
        <w:t>eventually recover technologically</w:t>
      </w:r>
      <w:r w:rsidRPr="00CF6DF8">
        <w:rPr>
          <w:sz w:val="16"/>
        </w:rPr>
        <w:t xml:space="preserve">, </w:t>
      </w:r>
      <w:r w:rsidRPr="00CF6DF8">
        <w:rPr>
          <w:rStyle w:val="StyleUnderline"/>
        </w:rPr>
        <w:t>but</w:t>
      </w:r>
      <w:r w:rsidRPr="00CF6DF8">
        <w:rPr>
          <w:sz w:val="16"/>
        </w:rPr>
        <w:t xml:space="preserve"> perhaps </w:t>
      </w:r>
      <w:r w:rsidRPr="00202064">
        <w:rPr>
          <w:rStyle w:val="StyleUnderline"/>
          <w:highlight w:val="cyan"/>
        </w:rPr>
        <w:t>at</w:t>
      </w:r>
      <w:r w:rsidRPr="00CF6DF8">
        <w:rPr>
          <w:rStyle w:val="StyleUnderline"/>
        </w:rPr>
        <w:t xml:space="preserve"> the </w:t>
      </w:r>
      <w:r w:rsidRPr="00202064">
        <w:rPr>
          <w:rStyle w:val="StyleUnderline"/>
          <w:highlight w:val="cyan"/>
        </w:rPr>
        <w:t xml:space="preserve">cost of a </w:t>
      </w:r>
      <w:r w:rsidRPr="00202064">
        <w:rPr>
          <w:rStyle w:val="Emphasis"/>
          <w:highlight w:val="cyan"/>
        </w:rPr>
        <w:t>worse geopolitical</w:t>
      </w:r>
      <w:r w:rsidRPr="00CF6DF8">
        <w:rPr>
          <w:rStyle w:val="Emphasis"/>
        </w:rPr>
        <w:t xml:space="preserve"> </w:t>
      </w:r>
      <w:r w:rsidRPr="00202064">
        <w:rPr>
          <w:rStyle w:val="Emphasis"/>
          <w:highlight w:val="cyan"/>
        </w:rPr>
        <w:t>situation</w:t>
      </w:r>
      <w:r w:rsidRPr="00CF6DF8">
        <w:rPr>
          <w:rStyle w:val="StyleUnderline"/>
        </w:rPr>
        <w:t xml:space="preserve"> or </w:t>
      </w:r>
      <w:r w:rsidRPr="00202064">
        <w:rPr>
          <w:rStyle w:val="StyleUnderline"/>
          <w:highlight w:val="cyan"/>
        </w:rPr>
        <w:t xml:space="preserve">with </w:t>
      </w:r>
      <w:r w:rsidRPr="00202064">
        <w:rPr>
          <w:rStyle w:val="Emphasis"/>
          <w:highlight w:val="cyan"/>
        </w:rPr>
        <w:t>worse values</w:t>
      </w:r>
      <w:r w:rsidRPr="00CF6DF8">
        <w:rPr>
          <w:rStyle w:val="StyleUnderline"/>
        </w:rPr>
        <w:t xml:space="preserve">, which could then </w:t>
      </w:r>
      <w:r w:rsidRPr="00202064">
        <w:rPr>
          <w:rStyle w:val="StyleUnderline"/>
          <w:highlight w:val="cyan"/>
        </w:rPr>
        <w:t xml:space="preserve">lead to </w:t>
      </w:r>
      <w:r w:rsidRPr="00202064">
        <w:rPr>
          <w:rStyle w:val="Emphasis"/>
          <w:highlight w:val="cyan"/>
        </w:rPr>
        <w:t>increase</w:t>
      </w:r>
      <w:r w:rsidRPr="00202064">
        <w:rPr>
          <w:rStyle w:val="Emphasis"/>
        </w:rPr>
        <w:t xml:space="preserve">s </w:t>
      </w:r>
      <w:r w:rsidRPr="00202064">
        <w:rPr>
          <w:rStyle w:val="Emphasis"/>
          <w:highlight w:val="cyan"/>
        </w:rPr>
        <w:t>in s-risks</w:t>
      </w:r>
      <w:r w:rsidRPr="00CF6DF8">
        <w:rPr>
          <w:rStyle w:val="StyleUnderline"/>
        </w:rPr>
        <w:t xml:space="preserve"> going into the long-term future. This </w:t>
      </w:r>
      <w:r w:rsidRPr="00202064">
        <w:rPr>
          <w:rStyle w:val="StyleUnderline"/>
          <w:highlight w:val="cyan"/>
        </w:rPr>
        <w:t>mitigating effect</w:t>
      </w:r>
      <w:r w:rsidRPr="00CF6DF8">
        <w:rPr>
          <w:rStyle w:val="StyleUnderline"/>
        </w:rPr>
        <w:t xml:space="preserve"> on s-risk reduction </w:t>
      </w:r>
      <w:r w:rsidRPr="00202064">
        <w:rPr>
          <w:rStyle w:val="StyleUnderline"/>
          <w:highlight w:val="cyan"/>
        </w:rPr>
        <w:t xml:space="preserve">through a </w:t>
      </w:r>
      <w:r w:rsidRPr="00202064">
        <w:rPr>
          <w:rStyle w:val="Emphasis"/>
          <w:highlight w:val="cyan"/>
        </w:rPr>
        <w:t>more stable future is substantial and positive</w:t>
      </w:r>
      <w:r w:rsidRPr="00CF6DF8">
        <w:rPr>
          <w:sz w:val="16"/>
        </w:rPr>
        <w:t xml:space="preserve"> according to downside-focused value systems, which has to be weighed against the effects of making s-risks from space colonization more likely.</w:t>
      </w:r>
    </w:p>
    <w:p w14:paraId="0BB35329" w14:textId="77777777" w:rsidR="002647DD" w:rsidRDefault="002647DD" w:rsidP="002647DD">
      <w:pPr>
        <w:pStyle w:val="Heading4"/>
        <w:numPr>
          <w:ilvl w:val="0"/>
          <w:numId w:val="369"/>
        </w:numPr>
        <w:rPr>
          <w:b w:val="0"/>
          <w:bCs/>
        </w:rPr>
      </w:pPr>
      <w:r>
        <w:t xml:space="preserve">Nuclear war is an </w:t>
      </w:r>
      <w:r>
        <w:rPr>
          <w:u w:val="single"/>
        </w:rPr>
        <w:t>s-risk</w:t>
      </w:r>
      <w:r>
        <w:t xml:space="preserve">. Every moment </w:t>
      </w:r>
      <w:r>
        <w:rPr>
          <w:u w:val="single"/>
        </w:rPr>
        <w:t>until extinction</w:t>
      </w:r>
      <w:r>
        <w:t xml:space="preserve"> is </w:t>
      </w:r>
      <w:r>
        <w:rPr>
          <w:u w:val="single"/>
        </w:rPr>
        <w:t>living hell</w:t>
      </w:r>
      <w:r>
        <w:rPr>
          <w:b w:val="0"/>
          <w:bCs/>
        </w:rPr>
        <w:t xml:space="preserve"> – starvation, radiation sickness, illnesses, freezing to death.</w:t>
      </w:r>
    </w:p>
    <w:p w14:paraId="798A080F" w14:textId="77777777" w:rsidR="002647DD" w:rsidRDefault="002647DD" w:rsidP="002647DD">
      <w:r w:rsidRPr="00C47CDB">
        <w:t xml:space="preserve">Richard </w:t>
      </w:r>
      <w:r w:rsidRPr="00C47CDB">
        <w:rPr>
          <w:rStyle w:val="Style13ptBold"/>
        </w:rPr>
        <w:t>Wolfson</w:t>
      </w:r>
      <w:r w:rsidRPr="00C47CDB">
        <w:t xml:space="preserve"> </w:t>
      </w:r>
      <w:r w:rsidRPr="00C47CDB">
        <w:rPr>
          <w:rStyle w:val="Style13ptBold"/>
        </w:rPr>
        <w:t>and</w:t>
      </w:r>
      <w:r w:rsidRPr="00C47CDB">
        <w:t xml:space="preserve"> Ferenc </w:t>
      </w:r>
      <w:r w:rsidRPr="00C47CDB">
        <w:rPr>
          <w:rStyle w:val="Style13ptBold"/>
        </w:rPr>
        <w:t>Dalnoki-Veress 22</w:t>
      </w:r>
      <w:r>
        <w:t xml:space="preserve"> – Wolfson, Benjamin F. Wissler professor of Physics at Middlebury College since 1976,  “</w:t>
      </w:r>
      <w:r w:rsidRPr="00C47CDB">
        <w:t>The Devastating Effects of Nuclear Weapons</w:t>
      </w:r>
      <w:r>
        <w:t xml:space="preserve">,” Dalnoki Veress, Scientist-in-Residence at CNS and holds an MSc and PhD in high energy physics from Carleton University, adjunct professor at Middlebury College, The MIT Press Reader, </w:t>
      </w:r>
      <w:r w:rsidRPr="00C47CDB">
        <w:t>https://thereader.mitpress.mit.edu/devastating-effects-of-nuclear-weapons-war/</w:t>
      </w:r>
      <w:r>
        <w:t>, March 2, 2022, accessed May 17, 2025, -ekh-</w:t>
      </w:r>
    </w:p>
    <w:p w14:paraId="3F64222F" w14:textId="77777777" w:rsidR="002647DD" w:rsidRPr="00C47CDB" w:rsidRDefault="002647DD" w:rsidP="002647DD">
      <w:pPr>
        <w:rPr>
          <w:sz w:val="16"/>
        </w:rPr>
      </w:pPr>
      <w:r w:rsidRPr="00C47CDB">
        <w:rPr>
          <w:rStyle w:val="StyleUnderline"/>
        </w:rPr>
        <w:t>Individuals might survive for a while</w:t>
      </w:r>
      <w:r w:rsidRPr="00C47CDB">
        <w:rPr>
          <w:sz w:val="16"/>
        </w:rPr>
        <w:t xml:space="preserve">, </w:t>
      </w:r>
      <w:r w:rsidRPr="00C47CDB">
        <w:rPr>
          <w:rStyle w:val="StyleUnderline"/>
        </w:rPr>
        <w:t>but</w:t>
      </w:r>
      <w:r w:rsidRPr="00C47CDB">
        <w:rPr>
          <w:sz w:val="16"/>
        </w:rPr>
        <w:t xml:space="preserve"> what about </w:t>
      </w:r>
      <w:r w:rsidRPr="00202064">
        <w:rPr>
          <w:rStyle w:val="Emphasis"/>
          <w:highlight w:val="cyan"/>
        </w:rPr>
        <w:t>longer term</w:t>
      </w:r>
      <w:r w:rsidRPr="00C47CDB">
        <w:rPr>
          <w:sz w:val="16"/>
        </w:rPr>
        <w:t xml:space="preserve">, and what about society as a whole? Extreme and cooperative efforts would be needed for long-term survival, but would the shocked and weakened survivors be up to those efforts? </w:t>
      </w:r>
      <w:r w:rsidRPr="00C47CDB">
        <w:rPr>
          <w:rStyle w:val="StyleUnderline"/>
        </w:rPr>
        <w:t xml:space="preserve">How would </w:t>
      </w:r>
      <w:r w:rsidRPr="00202064">
        <w:rPr>
          <w:rStyle w:val="StyleUnderline"/>
          <w:highlight w:val="cyan"/>
        </w:rPr>
        <w:t>individuals</w:t>
      </w:r>
      <w:r w:rsidRPr="00C47CDB">
        <w:rPr>
          <w:rStyle w:val="StyleUnderline"/>
        </w:rPr>
        <w:t xml:space="preserve"> react to </w:t>
      </w:r>
      <w:r w:rsidRPr="00202064">
        <w:rPr>
          <w:rStyle w:val="Emphasis"/>
          <w:highlight w:val="cyan"/>
        </w:rPr>
        <w:t>watching</w:t>
      </w:r>
      <w:r w:rsidRPr="00C47CDB">
        <w:rPr>
          <w:rStyle w:val="StyleUnderline"/>
        </w:rPr>
        <w:t xml:space="preserve"> their </w:t>
      </w:r>
      <w:r w:rsidRPr="00202064">
        <w:rPr>
          <w:rStyle w:val="Emphasis"/>
          <w:highlight w:val="cyan"/>
        </w:rPr>
        <w:t>loved ones die of radiation sickness</w:t>
      </w:r>
      <w:r w:rsidRPr="00C47CDB">
        <w:rPr>
          <w:rStyle w:val="StyleUnderline"/>
        </w:rPr>
        <w:t xml:space="preserve"> or </w:t>
      </w:r>
      <w:r w:rsidRPr="00202064">
        <w:rPr>
          <w:rStyle w:val="Emphasis"/>
          <w:highlight w:val="cyan"/>
        </w:rPr>
        <w:t>untreated injuries</w:t>
      </w:r>
      <w:r w:rsidRPr="00C47CDB">
        <w:rPr>
          <w:rStyle w:val="StyleUnderline"/>
        </w:rPr>
        <w:t>?</w:t>
      </w:r>
      <w:r w:rsidRPr="00C47CDB">
        <w:rPr>
          <w:sz w:val="16"/>
        </w:rPr>
        <w:t xml:space="preserve"> Would an “everyone for themselves” attitude prevail, </w:t>
      </w:r>
      <w:r w:rsidRPr="00202064">
        <w:rPr>
          <w:rStyle w:val="StyleUnderline"/>
          <w:highlight w:val="cyan"/>
        </w:rPr>
        <w:t>preventing</w:t>
      </w:r>
      <w:r w:rsidRPr="00C47CDB">
        <w:rPr>
          <w:sz w:val="16"/>
        </w:rPr>
        <w:t xml:space="preserve"> the </w:t>
      </w:r>
      <w:r w:rsidRPr="00202064">
        <w:rPr>
          <w:rStyle w:val="Emphasis"/>
          <w:highlight w:val="cyan"/>
        </w:rPr>
        <w:t>cooperation</w:t>
      </w:r>
      <w:r w:rsidRPr="00C47CDB">
        <w:rPr>
          <w:rStyle w:val="StyleUnderline"/>
        </w:rPr>
        <w:t xml:space="preserve"> necessary to rebuild society</w:t>
      </w:r>
      <w:r w:rsidRPr="00C47CDB">
        <w:rPr>
          <w:sz w:val="16"/>
        </w:rPr>
        <w:t xml:space="preserve">? How would residents of undamaged rural areas react to the </w:t>
      </w:r>
      <w:r w:rsidRPr="00C47CDB">
        <w:rPr>
          <w:rStyle w:val="StyleUnderline"/>
        </w:rPr>
        <w:t xml:space="preserve">streams of urban </w:t>
      </w:r>
      <w:r w:rsidRPr="00202064">
        <w:rPr>
          <w:rStyle w:val="Emphasis"/>
          <w:highlight w:val="cyan"/>
        </w:rPr>
        <w:t>refugees</w:t>
      </w:r>
      <w:r w:rsidRPr="00202064">
        <w:rPr>
          <w:rStyle w:val="StyleUnderline"/>
          <w:highlight w:val="cyan"/>
        </w:rPr>
        <w:t xml:space="preserve"> flooding</w:t>
      </w:r>
      <w:r w:rsidRPr="00C47CDB">
        <w:rPr>
          <w:sz w:val="16"/>
        </w:rPr>
        <w:t xml:space="preserve"> their </w:t>
      </w:r>
      <w:r w:rsidRPr="00202064">
        <w:rPr>
          <w:rStyle w:val="StyleUnderline"/>
          <w:highlight w:val="cyan"/>
        </w:rPr>
        <w:t>communities</w:t>
      </w:r>
      <w:r w:rsidRPr="00C47CDB">
        <w:rPr>
          <w:sz w:val="16"/>
        </w:rPr>
        <w:t xml:space="preserve">? </w:t>
      </w:r>
      <w:r w:rsidRPr="00C47CDB">
        <w:rPr>
          <w:rStyle w:val="StyleUnderline"/>
        </w:rPr>
        <w:t>What governmental structures could function in the postwar climate</w:t>
      </w:r>
      <w:r w:rsidRPr="00C47CDB">
        <w:rPr>
          <w:sz w:val="16"/>
        </w:rPr>
        <w:t xml:space="preserve">? How could people know what was happening throughout the country? </w:t>
      </w:r>
      <w:r w:rsidRPr="00202064">
        <w:rPr>
          <w:rStyle w:val="StyleUnderline"/>
          <w:highlight w:val="cyan"/>
        </w:rPr>
        <w:t xml:space="preserve">Would </w:t>
      </w:r>
      <w:r w:rsidRPr="00202064">
        <w:rPr>
          <w:rStyle w:val="Emphasis"/>
          <w:highlight w:val="cyan"/>
        </w:rPr>
        <w:t>international organizations</w:t>
      </w:r>
      <w:r w:rsidRPr="00C47CDB">
        <w:rPr>
          <w:rStyle w:val="StyleUnderline"/>
        </w:rPr>
        <w:t xml:space="preserve"> be able to </w:t>
      </w:r>
      <w:r w:rsidRPr="00202064">
        <w:rPr>
          <w:rStyle w:val="StyleUnderline"/>
          <w:highlight w:val="cyan"/>
        </w:rPr>
        <w:t>cope</w:t>
      </w:r>
      <w:r w:rsidRPr="00C47CDB">
        <w:rPr>
          <w:rStyle w:val="StyleUnderline"/>
        </w:rPr>
        <w:t>?</w:t>
      </w:r>
    </w:p>
    <w:p w14:paraId="7F802CED" w14:textId="77777777" w:rsidR="002647DD" w:rsidRPr="00C47CDB" w:rsidRDefault="002647DD" w:rsidP="002647DD">
      <w:pPr>
        <w:rPr>
          <w:sz w:val="16"/>
        </w:rPr>
      </w:pPr>
      <w:r w:rsidRPr="00C47CDB">
        <w:rPr>
          <w:sz w:val="16"/>
        </w:rPr>
        <w:t>Staying indoors for 48 hours after a nuclear blast is now recommended. That time allows fallout levels to decay by a factor of 100.</w:t>
      </w:r>
    </w:p>
    <w:p w14:paraId="734887B7" w14:textId="77777777" w:rsidR="002647DD" w:rsidRPr="00C47CDB" w:rsidRDefault="002647DD" w:rsidP="002647DD">
      <w:pPr>
        <w:rPr>
          <w:sz w:val="16"/>
        </w:rPr>
      </w:pPr>
      <w:r w:rsidRPr="00C47CDB">
        <w:rPr>
          <w:sz w:val="16"/>
        </w:rPr>
        <w:t xml:space="preserve">Some students of nuclear war see postwar society in a race against time. </w:t>
      </w:r>
      <w:r w:rsidRPr="00C47CDB">
        <w:rPr>
          <w:rStyle w:val="StyleUnderline"/>
        </w:rPr>
        <w:t xml:space="preserve">An all-out war would have </w:t>
      </w:r>
      <w:r w:rsidRPr="00202064">
        <w:rPr>
          <w:rStyle w:val="Emphasis"/>
          <w:highlight w:val="cyan"/>
        </w:rPr>
        <w:t>destroyed</w:t>
      </w:r>
      <w:r w:rsidRPr="00C47CDB">
        <w:rPr>
          <w:rStyle w:val="StyleUnderline"/>
        </w:rPr>
        <w:t xml:space="preserve"> much of the nation’s </w:t>
      </w:r>
      <w:r w:rsidRPr="00202064">
        <w:rPr>
          <w:rStyle w:val="Emphasis"/>
          <w:highlight w:val="cyan"/>
        </w:rPr>
        <w:t>productive capacity</w:t>
      </w:r>
      <w:r w:rsidRPr="00C47CDB">
        <w:rPr>
          <w:sz w:val="16"/>
        </w:rPr>
        <w:t xml:space="preserve"> and would have </w:t>
      </w:r>
      <w:r w:rsidRPr="00C47CDB">
        <w:rPr>
          <w:rStyle w:val="StyleUnderline"/>
        </w:rPr>
        <w:t>killed</w:t>
      </w:r>
      <w:r w:rsidRPr="00C47CDB">
        <w:rPr>
          <w:sz w:val="16"/>
        </w:rPr>
        <w:t xml:space="preserve"> many of the </w:t>
      </w:r>
      <w:r w:rsidRPr="00C47CDB">
        <w:rPr>
          <w:rStyle w:val="StyleUnderline"/>
        </w:rPr>
        <w:t>experts</w:t>
      </w:r>
      <w:r w:rsidRPr="00C47CDB">
        <w:rPr>
          <w:sz w:val="16"/>
        </w:rPr>
        <w:t xml:space="preserve"> who could help guide social and physical reconstruction. The war also would have </w:t>
      </w:r>
      <w:r w:rsidRPr="00202064">
        <w:rPr>
          <w:rStyle w:val="Emphasis"/>
          <w:highlight w:val="cyan"/>
        </w:rPr>
        <w:t xml:space="preserve">destroyed stocks of food </w:t>
      </w:r>
      <w:r w:rsidRPr="00202064">
        <w:rPr>
          <w:rStyle w:val="StyleUnderline"/>
        </w:rPr>
        <w:t>and</w:t>
      </w:r>
      <w:r w:rsidRPr="00C47CDB">
        <w:rPr>
          <w:rStyle w:val="StyleUnderline"/>
        </w:rPr>
        <w:t xml:space="preserve"> other materials needed for survival</w:t>
      </w:r>
      <w:r w:rsidRPr="00C47CDB">
        <w:rPr>
          <w:sz w:val="16"/>
        </w:rPr>
        <w:t>.</w:t>
      </w:r>
    </w:p>
    <w:p w14:paraId="408B6EFE" w14:textId="77777777" w:rsidR="002647DD" w:rsidRPr="00C47CDB" w:rsidRDefault="002647DD" w:rsidP="002647DD">
      <w:pPr>
        <w:rPr>
          <w:sz w:val="16"/>
        </w:rPr>
      </w:pPr>
      <w:r w:rsidRPr="00C47CDB">
        <w:rPr>
          <w:sz w:val="16"/>
        </w:rPr>
        <w:t xml:space="preserve">On the other hand, the </w:t>
      </w:r>
      <w:r w:rsidRPr="00C47CDB">
        <w:rPr>
          <w:rStyle w:val="StyleUnderline"/>
        </w:rPr>
        <w:t xml:space="preserve">remaining </w:t>
      </w:r>
      <w:r w:rsidRPr="00202064">
        <w:rPr>
          <w:rStyle w:val="StyleUnderline"/>
          <w:highlight w:val="cyan"/>
        </w:rPr>
        <w:t>supplies would have to support</w:t>
      </w:r>
      <w:r w:rsidRPr="00C47CDB">
        <w:rPr>
          <w:rStyle w:val="StyleUnderline"/>
        </w:rPr>
        <w:t xml:space="preserve"> only </w:t>
      </w:r>
      <w:r w:rsidRPr="00202064">
        <w:rPr>
          <w:rStyle w:val="StyleUnderline"/>
          <w:highlight w:val="cyan"/>
        </w:rPr>
        <w:t>the much smaller postwar population</w:t>
      </w:r>
      <w:r w:rsidRPr="00C47CDB">
        <w:rPr>
          <w:rStyle w:val="StyleUnderline"/>
        </w:rPr>
        <w:t>. The challenge</w:t>
      </w:r>
      <w:r w:rsidRPr="00C47CDB">
        <w:rPr>
          <w:sz w:val="16"/>
        </w:rPr>
        <w:t xml:space="preserve"> to the survivors </w:t>
      </w:r>
      <w:r w:rsidRPr="00C47CDB">
        <w:rPr>
          <w:rStyle w:val="StyleUnderline"/>
        </w:rPr>
        <w:t xml:space="preserve">would be to establish production of food and other necessities before the </w:t>
      </w:r>
      <w:r w:rsidRPr="00202064">
        <w:rPr>
          <w:rStyle w:val="StyleUnderline"/>
          <w:highlight w:val="cyan"/>
        </w:rPr>
        <w:t>supplies</w:t>
      </w:r>
      <w:r w:rsidRPr="00C47CDB">
        <w:rPr>
          <w:sz w:val="16"/>
        </w:rPr>
        <w:t xml:space="preserve"> left from before the war </w:t>
      </w:r>
      <w:r w:rsidRPr="00C47CDB">
        <w:rPr>
          <w:rStyle w:val="StyleUnderline"/>
        </w:rPr>
        <w:t xml:space="preserve">were </w:t>
      </w:r>
      <w:r w:rsidRPr="00202064">
        <w:rPr>
          <w:rStyle w:val="Emphasis"/>
          <w:highlight w:val="cyan"/>
        </w:rPr>
        <w:t>exhausted</w:t>
      </w:r>
      <w:r w:rsidRPr="00C47CDB">
        <w:rPr>
          <w:sz w:val="16"/>
        </w:rPr>
        <w:t xml:space="preserve">. </w:t>
      </w:r>
      <w:r w:rsidRPr="00C47CDB">
        <w:rPr>
          <w:rStyle w:val="StyleUnderline"/>
        </w:rPr>
        <w:t>Could</w:t>
      </w:r>
      <w:r w:rsidRPr="00C47CDB">
        <w:rPr>
          <w:sz w:val="16"/>
        </w:rPr>
        <w:t xml:space="preserve"> the </w:t>
      </w:r>
      <w:r w:rsidRPr="00C47CDB">
        <w:rPr>
          <w:rStyle w:val="StyleUnderline"/>
        </w:rPr>
        <w:t>war-shocked survivors</w:t>
      </w:r>
      <w:r w:rsidRPr="00C47CDB">
        <w:rPr>
          <w:sz w:val="16"/>
        </w:rPr>
        <w:t xml:space="preserve">, their </w:t>
      </w:r>
      <w:r w:rsidRPr="00C47CDB">
        <w:rPr>
          <w:rStyle w:val="StyleUnderline"/>
        </w:rPr>
        <w:t>social and governmental structure shattered, meet that challenge?</w:t>
      </w:r>
      <w:r w:rsidRPr="00C47CDB">
        <w:rPr>
          <w:sz w:val="16"/>
        </w:rPr>
        <w:t xml:space="preserve"> That is a very big nuclear question — so big that it’s best left unanswered, since only an all-out nuclear war could decide it definitively.</w:t>
      </w:r>
    </w:p>
    <w:p w14:paraId="402DD553" w14:textId="77777777" w:rsidR="002647DD" w:rsidRPr="00C47CDB" w:rsidRDefault="002647DD" w:rsidP="002647DD">
      <w:pPr>
        <w:rPr>
          <w:sz w:val="16"/>
        </w:rPr>
      </w:pPr>
      <w:r w:rsidRPr="00C47CDB">
        <w:rPr>
          <w:sz w:val="16"/>
        </w:rPr>
        <w:t>Climatic Effects</w:t>
      </w:r>
    </w:p>
    <w:p w14:paraId="395D9CD5" w14:textId="77777777" w:rsidR="002647DD" w:rsidRPr="00C47CDB" w:rsidRDefault="002647DD" w:rsidP="002647DD">
      <w:pPr>
        <w:rPr>
          <w:sz w:val="16"/>
        </w:rPr>
      </w:pPr>
      <w:r w:rsidRPr="00C47CDB">
        <w:rPr>
          <w:rStyle w:val="StyleUnderline"/>
        </w:rPr>
        <w:t xml:space="preserve">A </w:t>
      </w:r>
      <w:r w:rsidRPr="00202064">
        <w:rPr>
          <w:rStyle w:val="StyleUnderline"/>
          <w:highlight w:val="cyan"/>
        </w:rPr>
        <w:t xml:space="preserve">large-scale nuclear war would pump </w:t>
      </w:r>
      <w:r w:rsidRPr="00202064">
        <w:rPr>
          <w:rStyle w:val="Emphasis"/>
          <w:highlight w:val="cyan"/>
        </w:rPr>
        <w:t>huge quantities of chemicals</w:t>
      </w:r>
      <w:r w:rsidRPr="00202064">
        <w:rPr>
          <w:rStyle w:val="StyleUnderline"/>
          <w:highlight w:val="cyan"/>
        </w:rPr>
        <w:t xml:space="preserve"> and </w:t>
      </w:r>
      <w:r w:rsidRPr="00202064">
        <w:rPr>
          <w:rStyle w:val="Emphasis"/>
          <w:highlight w:val="cyan"/>
        </w:rPr>
        <w:t>dust</w:t>
      </w:r>
      <w:r w:rsidRPr="00202064">
        <w:rPr>
          <w:rStyle w:val="StyleUnderline"/>
          <w:highlight w:val="cyan"/>
        </w:rPr>
        <w:t xml:space="preserve"> into the upper atmosphere</w:t>
      </w:r>
      <w:r w:rsidRPr="00C47CDB">
        <w:rPr>
          <w:rStyle w:val="StyleUnderline"/>
        </w:rPr>
        <w:t>.</w:t>
      </w:r>
      <w:r w:rsidRPr="00C47CDB">
        <w:rPr>
          <w:sz w:val="16"/>
        </w:rPr>
        <w:t xml:space="preserve"> Humanity was well into the nuclear age before </w:t>
      </w:r>
      <w:r w:rsidRPr="00C47CDB">
        <w:rPr>
          <w:rStyle w:val="StyleUnderline"/>
        </w:rPr>
        <w:t>scientists</w:t>
      </w:r>
      <w:r w:rsidRPr="00C47CDB">
        <w:rPr>
          <w:sz w:val="16"/>
        </w:rPr>
        <w:t xml:space="preserve"> took a good look at the possible consequences of this. What they found was </w:t>
      </w:r>
      <w:r w:rsidRPr="00C47CDB">
        <w:rPr>
          <w:rStyle w:val="StyleUnderline"/>
        </w:rPr>
        <w:t>not reassuring</w:t>
      </w:r>
      <w:r w:rsidRPr="00C47CDB">
        <w:rPr>
          <w:sz w:val="16"/>
        </w:rPr>
        <w:t>.</w:t>
      </w:r>
    </w:p>
    <w:p w14:paraId="57565C63" w14:textId="77777777" w:rsidR="002647DD" w:rsidRPr="00C47CDB" w:rsidRDefault="002647DD" w:rsidP="002647DD">
      <w:pPr>
        <w:rPr>
          <w:rStyle w:val="Emphasis"/>
        </w:rPr>
      </w:pPr>
      <w:r w:rsidRPr="00C47CDB">
        <w:rPr>
          <w:sz w:val="16"/>
        </w:rPr>
        <w:t xml:space="preserve">The upper atmosphere includes a layer enhanced in ozone gas, an unusual form of oxygen that vigorously absorbs the Sun’s ultraviolet radiation. In the absence of this ozone layer, more ultraviolet radiation would reach Earth’s surface, with a variety of harmful effects. </w:t>
      </w:r>
      <w:r w:rsidRPr="00C47CDB">
        <w:rPr>
          <w:rStyle w:val="StyleUnderline"/>
        </w:rPr>
        <w:t xml:space="preserve">A nuclear war would produce huge quantities of </w:t>
      </w:r>
      <w:r w:rsidRPr="00202064">
        <w:rPr>
          <w:rStyle w:val="StyleUnderline"/>
          <w:highlight w:val="cyan"/>
        </w:rPr>
        <w:t>ozone-consuming chemicals</w:t>
      </w:r>
      <w:r w:rsidRPr="00C47CDB">
        <w:rPr>
          <w:sz w:val="16"/>
        </w:rPr>
        <w:t xml:space="preserve">, and studies suggest that </w:t>
      </w:r>
      <w:r w:rsidRPr="00C47CDB">
        <w:rPr>
          <w:rStyle w:val="StyleUnderline"/>
        </w:rPr>
        <w:t>even a modest nuclear exchange</w:t>
      </w:r>
      <w:r w:rsidRPr="00C47CDB">
        <w:rPr>
          <w:sz w:val="16"/>
        </w:rPr>
        <w:t xml:space="preserve"> would </w:t>
      </w:r>
      <w:r w:rsidRPr="00C47CDB">
        <w:rPr>
          <w:rStyle w:val="StyleUnderline"/>
        </w:rPr>
        <w:t>result in</w:t>
      </w:r>
      <w:r w:rsidRPr="00C47CDB">
        <w:rPr>
          <w:sz w:val="16"/>
        </w:rPr>
        <w:t xml:space="preserve"> </w:t>
      </w:r>
      <w:r w:rsidRPr="00202064">
        <w:rPr>
          <w:sz w:val="16"/>
        </w:rPr>
        <w:t xml:space="preserve">unprecedented </w:t>
      </w:r>
      <w:r w:rsidRPr="00202064">
        <w:rPr>
          <w:rStyle w:val="StyleUnderline"/>
          <w:highlight w:val="cyan"/>
        </w:rPr>
        <w:t xml:space="preserve">increases in </w:t>
      </w:r>
      <w:r w:rsidRPr="00202064">
        <w:rPr>
          <w:rStyle w:val="Emphasis"/>
          <w:highlight w:val="cyan"/>
        </w:rPr>
        <w:t>ultraviolet exposure</w:t>
      </w:r>
      <w:r w:rsidRPr="00202064">
        <w:rPr>
          <w:rStyle w:val="StyleUnderline"/>
          <w:highlight w:val="cyan"/>
        </w:rPr>
        <w:t xml:space="preserve">. </w:t>
      </w:r>
      <w:r w:rsidRPr="00202064">
        <w:rPr>
          <w:rStyle w:val="Emphasis"/>
          <w:highlight w:val="cyan"/>
        </w:rPr>
        <w:t>Marine life</w:t>
      </w:r>
      <w:r w:rsidRPr="00C47CDB">
        <w:rPr>
          <w:rStyle w:val="StyleUnderline"/>
        </w:rPr>
        <w:t xml:space="preserve"> </w:t>
      </w:r>
      <w:r w:rsidRPr="00C47CDB">
        <w:rPr>
          <w:sz w:val="16"/>
        </w:rPr>
        <w:t>might be</w:t>
      </w:r>
      <w:r w:rsidRPr="00C47CDB">
        <w:rPr>
          <w:rStyle w:val="StyleUnderline"/>
        </w:rPr>
        <w:t xml:space="preserve"> </w:t>
      </w:r>
      <w:r w:rsidRPr="00202064">
        <w:rPr>
          <w:rStyle w:val="Emphasis"/>
          <w:highlight w:val="cyan"/>
        </w:rPr>
        <w:t>damaged</w:t>
      </w:r>
      <w:r w:rsidRPr="00C47CDB">
        <w:rPr>
          <w:rStyle w:val="StyleUnderline"/>
        </w:rPr>
        <w:t xml:space="preserve"> by the increased ultraviolet radiation</w:t>
      </w:r>
      <w:r w:rsidRPr="00C47CDB">
        <w:rPr>
          <w:sz w:val="16"/>
        </w:rPr>
        <w:t xml:space="preserve">, and </w:t>
      </w:r>
      <w:r w:rsidRPr="00202064">
        <w:rPr>
          <w:rStyle w:val="StyleUnderline"/>
          <w:highlight w:val="cyan"/>
        </w:rPr>
        <w:t>humans</w:t>
      </w:r>
      <w:r w:rsidRPr="00C47CDB">
        <w:rPr>
          <w:sz w:val="16"/>
        </w:rPr>
        <w:t xml:space="preserve"> could </w:t>
      </w:r>
      <w:r w:rsidRPr="00202064">
        <w:rPr>
          <w:rStyle w:val="StyleUnderline"/>
          <w:highlight w:val="cyan"/>
        </w:rPr>
        <w:t xml:space="preserve">receive </w:t>
      </w:r>
      <w:r w:rsidRPr="00202064">
        <w:rPr>
          <w:rStyle w:val="Emphasis"/>
          <w:highlight w:val="cyan"/>
        </w:rPr>
        <w:t>blistering sunburns</w:t>
      </w:r>
      <w:r w:rsidRPr="00C47CDB">
        <w:rPr>
          <w:sz w:val="16"/>
        </w:rPr>
        <w:t xml:space="preserve">. </w:t>
      </w:r>
      <w:r w:rsidRPr="00C47CDB">
        <w:rPr>
          <w:rStyle w:val="StyleUnderline"/>
        </w:rPr>
        <w:t xml:space="preserve">More UV radiation would also lead to a </w:t>
      </w:r>
      <w:r w:rsidRPr="00202064">
        <w:rPr>
          <w:rStyle w:val="StyleUnderline"/>
          <w:highlight w:val="cyan"/>
        </w:rPr>
        <w:t xml:space="preserve">greater </w:t>
      </w:r>
      <w:r w:rsidRPr="00202064">
        <w:rPr>
          <w:rStyle w:val="StyleUnderline"/>
        </w:rPr>
        <w:t xml:space="preserve">incidence of </w:t>
      </w:r>
      <w:r w:rsidRPr="00202064">
        <w:rPr>
          <w:rStyle w:val="Emphasis"/>
          <w:highlight w:val="cyan"/>
        </w:rPr>
        <w:t>fatal</w:t>
      </w:r>
      <w:r w:rsidRPr="00C47CDB">
        <w:rPr>
          <w:rStyle w:val="StyleUnderline"/>
        </w:rPr>
        <w:t xml:space="preserve"> </w:t>
      </w:r>
      <w:r w:rsidRPr="00202064">
        <w:rPr>
          <w:rStyle w:val="Emphasis"/>
          <w:highlight w:val="cyan"/>
        </w:rPr>
        <w:t>skin cancers</w:t>
      </w:r>
      <w:r w:rsidRPr="00C47CDB">
        <w:rPr>
          <w:rStyle w:val="StyleUnderline"/>
        </w:rPr>
        <w:t xml:space="preserve"> and to </w:t>
      </w:r>
      <w:r w:rsidRPr="00202064">
        <w:rPr>
          <w:rStyle w:val="StyleUnderline"/>
          <w:highlight w:val="cyan"/>
        </w:rPr>
        <w:t xml:space="preserve">general </w:t>
      </w:r>
      <w:r w:rsidRPr="00202064">
        <w:rPr>
          <w:rStyle w:val="Emphasis"/>
          <w:highlight w:val="cyan"/>
        </w:rPr>
        <w:t>weakening of the human immune system</w:t>
      </w:r>
      <w:r w:rsidRPr="00C47CDB">
        <w:rPr>
          <w:rStyle w:val="Emphasis"/>
        </w:rPr>
        <w:t>.</w:t>
      </w:r>
    </w:p>
    <w:p w14:paraId="272326F8" w14:textId="77777777" w:rsidR="002647DD" w:rsidRPr="00C47CDB" w:rsidRDefault="002647DD" w:rsidP="002647DD">
      <w:pPr>
        <w:rPr>
          <w:sz w:val="16"/>
        </w:rPr>
      </w:pPr>
      <w:r w:rsidRPr="00C47CDB">
        <w:rPr>
          <w:sz w:val="16"/>
        </w:rPr>
        <w:t xml:space="preserve">Even more alarming is the fact that </w:t>
      </w:r>
      <w:r w:rsidRPr="00202064">
        <w:rPr>
          <w:rStyle w:val="Emphasis"/>
          <w:highlight w:val="cyan"/>
        </w:rPr>
        <w:t>soot</w:t>
      </w:r>
      <w:r w:rsidRPr="00C47CDB">
        <w:rPr>
          <w:rStyle w:val="StyleUnderline"/>
        </w:rPr>
        <w:t xml:space="preserve"> from</w:t>
      </w:r>
      <w:r w:rsidRPr="00C47CDB">
        <w:rPr>
          <w:sz w:val="16"/>
        </w:rPr>
        <w:t xml:space="preserve"> the </w:t>
      </w:r>
      <w:r w:rsidRPr="00C47CDB">
        <w:rPr>
          <w:rStyle w:val="StyleUnderline"/>
        </w:rPr>
        <w:t xml:space="preserve">fires of burning cities after a nuclear exchange would be </w:t>
      </w:r>
      <w:r w:rsidRPr="00202064">
        <w:rPr>
          <w:rStyle w:val="Emphasis"/>
          <w:highlight w:val="cyan"/>
        </w:rPr>
        <w:t>injected high into the atmosphere</w:t>
      </w:r>
      <w:r w:rsidRPr="00C47CDB">
        <w:rPr>
          <w:sz w:val="16"/>
        </w:rPr>
        <w:t xml:space="preserve">. A 1983 study by Richard Turco, Carl Sagan, and others (the so-called TTAPS paper) shocked the world with the suggestion that even a modest nuclear exchange — </w:t>
      </w:r>
      <w:r w:rsidRPr="00C47CDB">
        <w:rPr>
          <w:rStyle w:val="StyleUnderline"/>
        </w:rPr>
        <w:t xml:space="preserve">as few as </w:t>
      </w:r>
      <w:r w:rsidRPr="00C47CDB">
        <w:rPr>
          <w:rStyle w:val="Emphasis"/>
        </w:rPr>
        <w:t>100 warheads</w:t>
      </w:r>
      <w:r w:rsidRPr="00C47CDB">
        <w:rPr>
          <w:sz w:val="16"/>
        </w:rPr>
        <w:t xml:space="preserve"> — </w:t>
      </w:r>
      <w:r w:rsidRPr="00C47CDB">
        <w:rPr>
          <w:rStyle w:val="StyleUnderline"/>
        </w:rPr>
        <w:t xml:space="preserve">could </w:t>
      </w:r>
      <w:r w:rsidRPr="00202064">
        <w:rPr>
          <w:rStyle w:val="StyleUnderline"/>
          <w:highlight w:val="cyan"/>
        </w:rPr>
        <w:t xml:space="preserve">trigger </w:t>
      </w:r>
      <w:r w:rsidRPr="00202064">
        <w:rPr>
          <w:rStyle w:val="Emphasis"/>
          <w:highlight w:val="cyan"/>
        </w:rPr>
        <w:t>drastic global cooling</w:t>
      </w:r>
      <w:r w:rsidRPr="00C47CDB">
        <w:rPr>
          <w:rStyle w:val="StyleUnderline"/>
        </w:rPr>
        <w:t xml:space="preserve"> as airborne soot blocked incoming sunlight</w:t>
      </w:r>
      <w:r w:rsidRPr="00C47CDB">
        <w:rPr>
          <w:sz w:val="16"/>
        </w:rPr>
        <w:t xml:space="preserve">. In its most extreme form, </w:t>
      </w:r>
      <w:r w:rsidRPr="00C47CDB">
        <w:rPr>
          <w:rStyle w:val="StyleUnderline"/>
        </w:rPr>
        <w:t>this nuclear winter hypothesis raised the possibility of extinction of the human species</w:t>
      </w:r>
      <w:r w:rsidRPr="00C47CDB">
        <w:rPr>
          <w:sz w:val="16"/>
        </w:rPr>
        <w:t xml:space="preserve">. (This is </w:t>
      </w:r>
      <w:r w:rsidRPr="00202064">
        <w:rPr>
          <w:rStyle w:val="StyleUnderline"/>
          <w:highlight w:val="cyan"/>
        </w:rPr>
        <w:t xml:space="preserve">not the first </w:t>
      </w:r>
      <w:r w:rsidRPr="00202064">
        <w:rPr>
          <w:rStyle w:val="Emphasis"/>
          <w:highlight w:val="cyan"/>
        </w:rPr>
        <w:t>dust-induced extinction</w:t>
      </w:r>
      <w:r w:rsidRPr="00C47CDB">
        <w:rPr>
          <w:sz w:val="16"/>
        </w:rPr>
        <w:t xml:space="preserve"> pondered by science. Current thinking holds that the dinosaurs went extinct as a result of climate change brought about by atmospheric dust from an asteroid impact; indeed, that hypothesis helped prompt the nuclear winter research.)</w:t>
      </w:r>
    </w:p>
    <w:p w14:paraId="0A9ACC3E" w14:textId="77777777" w:rsidR="002647DD" w:rsidRPr="00C47CDB" w:rsidRDefault="002647DD" w:rsidP="002647DD">
      <w:pPr>
        <w:rPr>
          <w:sz w:val="16"/>
        </w:rPr>
      </w:pPr>
      <w:r w:rsidRPr="00C47CDB">
        <w:rPr>
          <w:rStyle w:val="StyleUnderline"/>
        </w:rPr>
        <w:t>The original nuclear winter study used a computer model</w:t>
      </w:r>
      <w:r w:rsidRPr="00C47CDB">
        <w:rPr>
          <w:sz w:val="16"/>
        </w:rPr>
        <w:t xml:space="preserve"> that was </w:t>
      </w:r>
      <w:r w:rsidRPr="00C47CDB">
        <w:rPr>
          <w:rStyle w:val="StyleUnderline"/>
        </w:rPr>
        <w:t>unsophisticated</w:t>
      </w:r>
      <w:r w:rsidRPr="00C47CDB">
        <w:rPr>
          <w:sz w:val="16"/>
        </w:rPr>
        <w:t xml:space="preserve"> compared to present-day climate models, and it spurred vigorous controversy among atmospheric scientists. Although not the primary researcher on the publication, Sagan lent his name in order to publicize the work. Two months before Science would publish the paper, he decided to introduce the results in the popular press. This backfired, as Sagan was derided by hawkish physicists like Edward Teller who had a stake in perpetuating the myth that nuclear war could be won and the belief that a missile defense system could protect the United States from nuclear attack. Teller called Sagan an “excellent propagandist” and suggested that the concept of nuclear winter was “highly speculative.” The damage was done, and many considered the nuclear winter phenomenon discredited.</w:t>
      </w:r>
    </w:p>
    <w:p w14:paraId="6F9A1952" w14:textId="77777777" w:rsidR="002647DD" w:rsidRPr="00C47CDB" w:rsidRDefault="002647DD" w:rsidP="002647DD">
      <w:pPr>
        <w:rPr>
          <w:rStyle w:val="StyleUnderline"/>
        </w:rPr>
      </w:pPr>
      <w:r w:rsidRPr="00C47CDB">
        <w:rPr>
          <w:rStyle w:val="StyleUnderline"/>
        </w:rPr>
        <w:t xml:space="preserve">But </w:t>
      </w:r>
      <w:r w:rsidRPr="00C47CDB">
        <w:rPr>
          <w:rStyle w:val="Emphasis"/>
        </w:rPr>
        <w:t>research</w:t>
      </w:r>
      <w:r w:rsidRPr="00C47CDB">
        <w:rPr>
          <w:rStyle w:val="StyleUnderline"/>
        </w:rPr>
        <w:t xml:space="preserve"> on nuclear winter </w:t>
      </w:r>
      <w:r w:rsidRPr="00C47CDB">
        <w:rPr>
          <w:rStyle w:val="Emphasis"/>
        </w:rPr>
        <w:t>continued</w:t>
      </w:r>
      <w:r w:rsidRPr="00C47CDB">
        <w:rPr>
          <w:rStyle w:val="StyleUnderline"/>
        </w:rPr>
        <w:t xml:space="preserve">. Recent studies with </w:t>
      </w:r>
      <w:r w:rsidRPr="00202064">
        <w:rPr>
          <w:rStyle w:val="Emphasis"/>
          <w:highlight w:val="cyan"/>
        </w:rPr>
        <w:t>modern climate models</w:t>
      </w:r>
      <w:r w:rsidRPr="00202064">
        <w:rPr>
          <w:rStyle w:val="StyleUnderline"/>
          <w:highlight w:val="cyan"/>
        </w:rPr>
        <w:t xml:space="preserve"> show</w:t>
      </w:r>
      <w:r w:rsidRPr="00C47CDB">
        <w:rPr>
          <w:rStyle w:val="StyleUnderline"/>
        </w:rPr>
        <w:t xml:space="preserve"> that an all-out nuclear war</w:t>
      </w:r>
      <w:r w:rsidRPr="00C47CDB">
        <w:rPr>
          <w:sz w:val="16"/>
        </w:rPr>
        <w:t xml:space="preserve"> between the United States and Russia, </w:t>
      </w:r>
      <w:r w:rsidRPr="00C47CDB">
        <w:rPr>
          <w:rStyle w:val="StyleUnderline"/>
        </w:rPr>
        <w:t xml:space="preserve">even with today’s reduced arsenals, could put over </w:t>
      </w:r>
      <w:r w:rsidRPr="00202064">
        <w:rPr>
          <w:rStyle w:val="Emphasis"/>
          <w:highlight w:val="cyan"/>
        </w:rPr>
        <w:t>150 million tons of smoke and soot</w:t>
      </w:r>
      <w:r w:rsidRPr="00C47CDB">
        <w:rPr>
          <w:rStyle w:val="StyleUnderline"/>
        </w:rPr>
        <w:t xml:space="preserve"> into the upper atmosphere</w:t>
      </w:r>
      <w:r w:rsidRPr="00C47CDB">
        <w:rPr>
          <w:sz w:val="16"/>
        </w:rPr>
        <w:t xml:space="preserve">. That’s roughly the equivalent of all the garbage the U.S. produces in a year! </w:t>
      </w:r>
      <w:r w:rsidRPr="00C47CDB">
        <w:rPr>
          <w:rStyle w:val="StyleUnderline"/>
        </w:rPr>
        <w:t xml:space="preserve">The </w:t>
      </w:r>
      <w:r w:rsidRPr="00202064">
        <w:rPr>
          <w:rStyle w:val="StyleUnderline"/>
          <w:highlight w:val="cyan"/>
        </w:rPr>
        <w:t>result</w:t>
      </w:r>
      <w:r w:rsidRPr="00C47CDB">
        <w:rPr>
          <w:rStyle w:val="StyleUnderline"/>
        </w:rPr>
        <w:t xml:space="preserve"> would be a </w:t>
      </w:r>
      <w:r w:rsidRPr="00202064">
        <w:rPr>
          <w:rStyle w:val="StyleUnderline"/>
          <w:highlight w:val="cyan"/>
        </w:rPr>
        <w:t>drop in global temperature of</w:t>
      </w:r>
      <w:r w:rsidRPr="00C47CDB">
        <w:rPr>
          <w:rStyle w:val="StyleUnderline"/>
        </w:rPr>
        <w:t xml:space="preserve"> some </w:t>
      </w:r>
      <w:r w:rsidRPr="00202064">
        <w:rPr>
          <w:rStyle w:val="Emphasis"/>
          <w:highlight w:val="cyan"/>
        </w:rPr>
        <w:t>8°C</w:t>
      </w:r>
      <w:r w:rsidRPr="00C47CDB">
        <w:rPr>
          <w:sz w:val="16"/>
        </w:rPr>
        <w:t xml:space="preserve"> (more than the difference between today’s temperature and the depths of the last ice age), and </w:t>
      </w:r>
      <w:r w:rsidRPr="00C47CDB">
        <w:rPr>
          <w:rStyle w:val="StyleUnderline"/>
        </w:rPr>
        <w:t xml:space="preserve">even </w:t>
      </w:r>
      <w:r w:rsidRPr="00C47CDB">
        <w:rPr>
          <w:rStyle w:val="Emphasis"/>
        </w:rPr>
        <w:t>after a decade</w:t>
      </w:r>
      <w:r w:rsidRPr="00C47CDB">
        <w:rPr>
          <w:rStyle w:val="StyleUnderline"/>
        </w:rPr>
        <w:t xml:space="preserve"> the temperature would have recovered only </w:t>
      </w:r>
      <w:r w:rsidRPr="00C47CDB">
        <w:rPr>
          <w:rStyle w:val="Emphasis"/>
        </w:rPr>
        <w:t>4°</w:t>
      </w:r>
      <w:r w:rsidRPr="00C47CDB">
        <w:rPr>
          <w:rStyle w:val="StyleUnderline"/>
        </w:rPr>
        <w:t>C.</w:t>
      </w:r>
      <w:r w:rsidRPr="00C47CDB">
        <w:rPr>
          <w:sz w:val="16"/>
        </w:rPr>
        <w:t xml:space="preserve"> </w:t>
      </w:r>
      <w:r w:rsidRPr="00C47CDB">
        <w:rPr>
          <w:rStyle w:val="StyleUnderline"/>
        </w:rPr>
        <w:t>In the</w:t>
      </w:r>
      <w:r w:rsidRPr="00C47CDB">
        <w:rPr>
          <w:sz w:val="16"/>
        </w:rPr>
        <w:t xml:space="preserve"> world’s “</w:t>
      </w:r>
      <w:r w:rsidRPr="00202064">
        <w:rPr>
          <w:rStyle w:val="Emphasis"/>
          <w:highlight w:val="cyan"/>
        </w:rPr>
        <w:t>breadbasket</w:t>
      </w:r>
      <w:r w:rsidRPr="00C47CDB">
        <w:rPr>
          <w:sz w:val="16"/>
        </w:rPr>
        <w:t xml:space="preserve">” agricultural </w:t>
      </w:r>
      <w:r w:rsidRPr="00C47CDB">
        <w:rPr>
          <w:rStyle w:val="StyleUnderline"/>
        </w:rPr>
        <w:t>regions</w:t>
      </w:r>
      <w:r w:rsidRPr="00C47CDB">
        <w:rPr>
          <w:sz w:val="16"/>
        </w:rPr>
        <w:t xml:space="preserve">, the </w:t>
      </w:r>
      <w:r w:rsidRPr="00C47CDB">
        <w:rPr>
          <w:rStyle w:val="StyleUnderline"/>
        </w:rPr>
        <w:t>temperature</w:t>
      </w:r>
      <w:r w:rsidRPr="00C47CDB">
        <w:rPr>
          <w:sz w:val="16"/>
        </w:rPr>
        <w:t xml:space="preserve"> could </w:t>
      </w:r>
      <w:r w:rsidRPr="00202064">
        <w:rPr>
          <w:rStyle w:val="Emphasis"/>
          <w:highlight w:val="cyan"/>
        </w:rPr>
        <w:t>remain below freezing</w:t>
      </w:r>
      <w:r w:rsidRPr="00C47CDB">
        <w:rPr>
          <w:rStyle w:val="StyleUnderline"/>
        </w:rPr>
        <w:t xml:space="preserve"> for a year or more</w:t>
      </w:r>
      <w:r w:rsidRPr="00C47CDB">
        <w:rPr>
          <w:sz w:val="16"/>
        </w:rPr>
        <w:t xml:space="preserve">, and </w:t>
      </w:r>
      <w:r w:rsidRPr="00202064">
        <w:rPr>
          <w:rStyle w:val="Emphasis"/>
          <w:highlight w:val="cyan"/>
        </w:rPr>
        <w:t>precipitation</w:t>
      </w:r>
      <w:r w:rsidRPr="00C47CDB">
        <w:rPr>
          <w:rStyle w:val="StyleUnderline"/>
        </w:rPr>
        <w:t xml:space="preserve"> would </w:t>
      </w:r>
      <w:r w:rsidRPr="00202064">
        <w:rPr>
          <w:rStyle w:val="Emphasis"/>
          <w:highlight w:val="cyan"/>
        </w:rPr>
        <w:t>drop by 90 percent</w:t>
      </w:r>
      <w:r w:rsidRPr="00C47CDB">
        <w:rPr>
          <w:sz w:val="16"/>
        </w:rPr>
        <w:t xml:space="preserve">. The </w:t>
      </w:r>
      <w:r w:rsidRPr="00202064">
        <w:rPr>
          <w:rStyle w:val="Emphasis"/>
          <w:highlight w:val="cyan"/>
        </w:rPr>
        <w:t>effect</w:t>
      </w:r>
      <w:r w:rsidRPr="00202064">
        <w:rPr>
          <w:rStyle w:val="StyleUnderline"/>
          <w:highlight w:val="cyan"/>
        </w:rPr>
        <w:t xml:space="preserve"> on the</w:t>
      </w:r>
      <w:r w:rsidRPr="00C47CDB">
        <w:rPr>
          <w:rStyle w:val="StyleUnderline"/>
        </w:rPr>
        <w:t xml:space="preserve"> world’s </w:t>
      </w:r>
      <w:r w:rsidRPr="00C47CDB">
        <w:rPr>
          <w:rStyle w:val="Emphasis"/>
        </w:rPr>
        <w:t xml:space="preserve">food </w:t>
      </w:r>
      <w:r w:rsidRPr="00202064">
        <w:rPr>
          <w:rStyle w:val="Emphasis"/>
          <w:highlight w:val="cyan"/>
        </w:rPr>
        <w:t>supply</w:t>
      </w:r>
      <w:r w:rsidRPr="00202064">
        <w:rPr>
          <w:rStyle w:val="StyleUnderline"/>
          <w:highlight w:val="cyan"/>
        </w:rPr>
        <w:t xml:space="preserve"> would be </w:t>
      </w:r>
      <w:r w:rsidRPr="00202064">
        <w:rPr>
          <w:rStyle w:val="Emphasis"/>
          <w:highlight w:val="cyan"/>
        </w:rPr>
        <w:t>devastating</w:t>
      </w:r>
      <w:r w:rsidRPr="00C47CDB">
        <w:rPr>
          <w:rStyle w:val="StyleUnderline"/>
        </w:rPr>
        <w:t>.</w:t>
      </w:r>
    </w:p>
    <w:p w14:paraId="05CA64D7" w14:textId="77777777" w:rsidR="002647DD" w:rsidRPr="00C47CDB" w:rsidRDefault="002647DD" w:rsidP="002647DD">
      <w:pPr>
        <w:rPr>
          <w:sz w:val="16"/>
        </w:rPr>
      </w:pPr>
      <w:r w:rsidRPr="00C47CDB">
        <w:rPr>
          <w:rStyle w:val="StyleUnderline"/>
        </w:rPr>
        <w:t>Even</w:t>
      </w:r>
      <w:r w:rsidRPr="00C47CDB">
        <w:rPr>
          <w:sz w:val="16"/>
        </w:rPr>
        <w:t xml:space="preserve"> a much </w:t>
      </w:r>
      <w:r w:rsidRPr="00C47CDB">
        <w:rPr>
          <w:rStyle w:val="StyleUnderline"/>
        </w:rPr>
        <w:t>smaller nuclear exchange</w:t>
      </w:r>
      <w:r w:rsidRPr="00C47CDB">
        <w:rPr>
          <w:sz w:val="16"/>
        </w:rPr>
        <w:t xml:space="preserve"> could have </w:t>
      </w:r>
      <w:r w:rsidRPr="00C47CDB">
        <w:rPr>
          <w:rStyle w:val="StyleUnderline"/>
        </w:rPr>
        <w:t xml:space="preserve">catastrophic climate consequences. </w:t>
      </w:r>
      <w:r w:rsidRPr="00C47CDB">
        <w:rPr>
          <w:sz w:val="16"/>
        </w:rPr>
        <w:t xml:space="preserve">The research cited above also suggests that a nuclear exchange between India and Pakistan, involving </w:t>
      </w:r>
      <w:r w:rsidRPr="00C47CDB">
        <w:rPr>
          <w:rStyle w:val="StyleUnderline"/>
        </w:rPr>
        <w:t>100 Hiroshima-sized weapons</w:t>
      </w:r>
      <w:r w:rsidRPr="00C47CDB">
        <w:rPr>
          <w:sz w:val="16"/>
        </w:rPr>
        <w:t xml:space="preserve">, would </w:t>
      </w:r>
      <w:r w:rsidRPr="00202064">
        <w:rPr>
          <w:rStyle w:val="Emphasis"/>
          <w:highlight w:val="cyan"/>
        </w:rPr>
        <w:t>shorten growing seasons</w:t>
      </w:r>
      <w:r w:rsidRPr="00C47CDB">
        <w:rPr>
          <w:sz w:val="16"/>
        </w:rPr>
        <w:t xml:space="preserve"> and </w:t>
      </w:r>
      <w:r w:rsidRPr="00C47CDB">
        <w:rPr>
          <w:rStyle w:val="StyleUnderline"/>
        </w:rPr>
        <w:t>threaten</w:t>
      </w:r>
      <w:r w:rsidRPr="00C47CDB">
        <w:rPr>
          <w:sz w:val="16"/>
        </w:rPr>
        <w:t xml:space="preserve"> </w:t>
      </w:r>
      <w:r w:rsidRPr="00C47CDB">
        <w:rPr>
          <w:rStyle w:val="StyleUnderline"/>
        </w:rPr>
        <w:t xml:space="preserve">annual monsoon rains, </w:t>
      </w:r>
      <w:r w:rsidRPr="00202064">
        <w:rPr>
          <w:rStyle w:val="Emphasis"/>
          <w:highlight w:val="cyan"/>
        </w:rPr>
        <w:t>jeopardizing the food supply of a billion people</w:t>
      </w:r>
      <w:r w:rsidRPr="00C47CDB">
        <w:rPr>
          <w:sz w:val="16"/>
        </w:rPr>
        <w:t>. The image below shows the global picture one month after this hypothetical 100-warhead nuclear exchange.</w:t>
      </w:r>
    </w:p>
    <w:p w14:paraId="408B3DEF" w14:textId="77777777" w:rsidR="002647DD" w:rsidRDefault="002647DD" w:rsidP="002647DD">
      <w:pPr>
        <w:rPr>
          <w:sz w:val="16"/>
        </w:rPr>
      </w:pPr>
      <w:r w:rsidRPr="00C47CDB">
        <w:rPr>
          <w:sz w:val="16"/>
        </w:rPr>
        <w:t>[IMAGE OMITTED]</w:t>
      </w:r>
    </w:p>
    <w:p w14:paraId="38D3CBA6" w14:textId="77777777" w:rsidR="002647DD" w:rsidRDefault="002647DD" w:rsidP="002647DD">
      <w:pPr>
        <w:rPr>
          <w:sz w:val="16"/>
        </w:rPr>
      </w:pPr>
    </w:p>
    <w:p w14:paraId="30386045" w14:textId="77777777" w:rsidR="002647DD" w:rsidRDefault="002647DD" w:rsidP="002647DD">
      <w:pPr>
        <w:pStyle w:val="Heading4"/>
        <w:numPr>
          <w:ilvl w:val="0"/>
          <w:numId w:val="369"/>
        </w:numPr>
      </w:pPr>
      <w:r>
        <w:t>AGI is impossible.</w:t>
      </w:r>
    </w:p>
    <w:p w14:paraId="7DD1FD0C" w14:textId="77777777" w:rsidR="002647DD" w:rsidRDefault="002647DD" w:rsidP="002647DD">
      <w:r>
        <w:t xml:space="preserve">Richie </w:t>
      </w:r>
      <w:r w:rsidRPr="00E31A4F">
        <w:rPr>
          <w:rStyle w:val="Style13ptBold"/>
        </w:rPr>
        <w:t>Etwaru 24</w:t>
      </w:r>
      <w:r>
        <w:t xml:space="preserve"> – Richie Etwaru is Co-founder &amp; CEO at Mobeus. He’s also a former CTO, CDO &amp; CIO at Fortune 500 firms in Financial Services and Healthcare, “</w:t>
      </w:r>
      <w:r w:rsidRPr="00E31A4F">
        <w:t>There Could Never Be An Artificial General Intelligence</w:t>
      </w:r>
      <w:r>
        <w:t xml:space="preserve">,” Forbes, </w:t>
      </w:r>
      <w:r w:rsidRPr="00E31A4F">
        <w:t>https://www.forbes.com/councils/forbestechcouncil/2024/07/01/there-could-never-be-an-artificial-general-intelligence/</w:t>
      </w:r>
      <w:r>
        <w:t>, July 1, 2024, accessed May 16, 2025, -ekh-</w:t>
      </w:r>
    </w:p>
    <w:p w14:paraId="7BE5A839" w14:textId="77777777" w:rsidR="002647DD" w:rsidRPr="00147838" w:rsidRDefault="002647DD" w:rsidP="002647DD">
      <w:pPr>
        <w:rPr>
          <w:rStyle w:val="Emphasis"/>
        </w:rPr>
      </w:pPr>
      <w:r w:rsidRPr="00147838">
        <w:rPr>
          <w:sz w:val="16"/>
        </w:rPr>
        <w:t xml:space="preserve">Although generative artificial intelligence (GenAI) has been making headlines, another of today's most tantalizing and controversial topics is the concept of artificial general intelligence (AGI). The idea of AGI—a machine with "the ability to understand, learn, and apply knowledge across a wide range of tasks," much like a human—has captured the imaginations of scientists, entrepreneurs and science fiction writers alike. However, despite the allure of creating such a machine, </w:t>
      </w:r>
      <w:r w:rsidRPr="00E31A4F">
        <w:rPr>
          <w:rStyle w:val="StyleUnderline"/>
        </w:rPr>
        <w:t xml:space="preserve">a growing body of evidence suggests that </w:t>
      </w:r>
      <w:r w:rsidRPr="004A03E2">
        <w:rPr>
          <w:rStyle w:val="Emphasis"/>
          <w:highlight w:val="cyan"/>
        </w:rPr>
        <w:t>AGI will never be realized.</w:t>
      </w:r>
    </w:p>
    <w:p w14:paraId="34737E15" w14:textId="77777777" w:rsidR="002647DD" w:rsidRPr="00147838" w:rsidRDefault="002647DD" w:rsidP="002647DD">
      <w:pPr>
        <w:rPr>
          <w:sz w:val="16"/>
        </w:rPr>
      </w:pPr>
      <w:r w:rsidRPr="00147838">
        <w:rPr>
          <w:sz w:val="16"/>
        </w:rPr>
        <w:t>The Nature Of Human Intelligence</w:t>
      </w:r>
    </w:p>
    <w:p w14:paraId="4DB8AA58" w14:textId="77777777" w:rsidR="002647DD" w:rsidRPr="00147838" w:rsidRDefault="002647DD" w:rsidP="002647DD">
      <w:pPr>
        <w:rPr>
          <w:sz w:val="16"/>
        </w:rPr>
      </w:pPr>
      <w:r w:rsidRPr="004A03E2">
        <w:rPr>
          <w:rStyle w:val="StyleUnderline"/>
          <w:highlight w:val="cyan"/>
        </w:rPr>
        <w:t>Human intelligence is</w:t>
      </w:r>
      <w:r w:rsidRPr="00E31A4F">
        <w:rPr>
          <w:rStyle w:val="StyleUnderline"/>
        </w:rPr>
        <w:t xml:space="preserve"> </w:t>
      </w:r>
      <w:r w:rsidRPr="00147838">
        <w:rPr>
          <w:rStyle w:val="Emphasis"/>
        </w:rPr>
        <w:t xml:space="preserve">fundamentally </w:t>
      </w:r>
      <w:r w:rsidRPr="004A03E2">
        <w:rPr>
          <w:rStyle w:val="Emphasis"/>
          <w:highlight w:val="cyan"/>
        </w:rPr>
        <w:t>collective</w:t>
      </w:r>
      <w:r w:rsidRPr="004A03E2">
        <w:rPr>
          <w:rStyle w:val="StyleUnderline"/>
          <w:highlight w:val="cyan"/>
        </w:rPr>
        <w:t xml:space="preserve"> and </w:t>
      </w:r>
      <w:r w:rsidRPr="004A03E2">
        <w:rPr>
          <w:rStyle w:val="Emphasis"/>
          <w:highlight w:val="cyan"/>
        </w:rPr>
        <w:t>constantly evolving</w:t>
      </w:r>
      <w:r w:rsidRPr="00147838">
        <w:rPr>
          <w:sz w:val="16"/>
        </w:rPr>
        <w:t xml:space="preserve">. As individuals, we contribute to a vast pool of knowledge that grows exponentially over time. </w:t>
      </w:r>
      <w:r w:rsidRPr="00E31A4F">
        <w:rPr>
          <w:rStyle w:val="StyleUnderline"/>
        </w:rPr>
        <w:t>This</w:t>
      </w:r>
      <w:r w:rsidRPr="00147838">
        <w:rPr>
          <w:sz w:val="16"/>
        </w:rPr>
        <w:t xml:space="preserve"> collective intelligence </w:t>
      </w:r>
      <w:r w:rsidRPr="00E31A4F">
        <w:rPr>
          <w:rStyle w:val="StyleUnderline"/>
        </w:rPr>
        <w:t>isn't</w:t>
      </w:r>
      <w:r w:rsidRPr="00147838">
        <w:rPr>
          <w:sz w:val="16"/>
        </w:rPr>
        <w:t xml:space="preserve"> merely </w:t>
      </w:r>
      <w:r w:rsidRPr="00E31A4F">
        <w:rPr>
          <w:rStyle w:val="StyleUnderline"/>
        </w:rPr>
        <w:t>the sum of all human knowledge but a complex, interconnected web of ideas, insights and innovations</w:t>
      </w:r>
      <w:r w:rsidRPr="00147838">
        <w:rPr>
          <w:sz w:val="16"/>
        </w:rPr>
        <w:t xml:space="preserve"> that continuously build upon one another. I’m deliberately excluding human instincts from the dialogue, as this requires another article.</w:t>
      </w:r>
    </w:p>
    <w:p w14:paraId="406BCD15" w14:textId="77777777" w:rsidR="002647DD" w:rsidRPr="00E31A4F" w:rsidRDefault="002647DD" w:rsidP="002647DD">
      <w:pPr>
        <w:rPr>
          <w:rStyle w:val="StyleUnderline"/>
        </w:rPr>
      </w:pPr>
      <w:r w:rsidRPr="00E31A4F">
        <w:rPr>
          <w:rStyle w:val="StyleUnderline"/>
        </w:rPr>
        <w:t xml:space="preserve">This </w:t>
      </w:r>
      <w:r w:rsidRPr="004A03E2">
        <w:rPr>
          <w:rStyle w:val="Emphasis"/>
          <w:highlight w:val="cyan"/>
        </w:rPr>
        <w:t>compounding nature</w:t>
      </w:r>
      <w:r w:rsidRPr="00147838">
        <w:rPr>
          <w:sz w:val="16"/>
        </w:rPr>
        <w:t xml:space="preserve"> of human intelligence </w:t>
      </w:r>
      <w:r w:rsidRPr="004A03E2">
        <w:rPr>
          <w:rStyle w:val="StyleUnderline"/>
          <w:highlight w:val="cyan"/>
        </w:rPr>
        <w:t>presents</w:t>
      </w:r>
      <w:r w:rsidRPr="00E31A4F">
        <w:rPr>
          <w:rStyle w:val="StyleUnderline"/>
        </w:rPr>
        <w:t xml:space="preserve"> a significant </w:t>
      </w:r>
      <w:r w:rsidRPr="004A03E2">
        <w:rPr>
          <w:rStyle w:val="StyleUnderline"/>
          <w:highlight w:val="cyan"/>
        </w:rPr>
        <w:t>challenge for</w:t>
      </w:r>
      <w:r w:rsidRPr="00E31A4F">
        <w:rPr>
          <w:rStyle w:val="StyleUnderline"/>
        </w:rPr>
        <w:t xml:space="preserve"> </w:t>
      </w:r>
      <w:r w:rsidRPr="00147838">
        <w:rPr>
          <w:sz w:val="16"/>
        </w:rPr>
        <w:t xml:space="preserve">the development of </w:t>
      </w:r>
      <w:r w:rsidRPr="004A03E2">
        <w:rPr>
          <w:rStyle w:val="StyleUnderline"/>
          <w:highlight w:val="cyan"/>
        </w:rPr>
        <w:t>AGI</w:t>
      </w:r>
      <w:r w:rsidRPr="00E31A4F">
        <w:rPr>
          <w:rStyle w:val="StyleUnderline"/>
        </w:rPr>
        <w:t>. To achieve parity</w:t>
      </w:r>
      <w:r w:rsidRPr="00147838">
        <w:rPr>
          <w:sz w:val="16"/>
        </w:rPr>
        <w:t xml:space="preserve"> with human intelligence, </w:t>
      </w:r>
      <w:r w:rsidRPr="00E31A4F">
        <w:rPr>
          <w:rStyle w:val="StyleUnderline"/>
        </w:rPr>
        <w:t xml:space="preserve">an AGI would need to encompass the full breadth and depth of this collective knowledge and evolve at the same pace. The </w:t>
      </w:r>
      <w:r w:rsidRPr="004A03E2">
        <w:rPr>
          <w:rStyle w:val="Emphasis"/>
          <w:highlight w:val="cyan"/>
        </w:rPr>
        <w:t>sheer scale</w:t>
      </w:r>
      <w:r w:rsidRPr="00147838">
        <w:rPr>
          <w:sz w:val="16"/>
        </w:rPr>
        <w:t xml:space="preserve"> of this task is daunting, as it </w:t>
      </w:r>
      <w:r w:rsidRPr="00E31A4F">
        <w:rPr>
          <w:rStyle w:val="StyleUnderline"/>
        </w:rPr>
        <w:t xml:space="preserve">would </w:t>
      </w:r>
      <w:r w:rsidRPr="004A03E2">
        <w:rPr>
          <w:rStyle w:val="StyleUnderline"/>
          <w:highlight w:val="cyan"/>
        </w:rPr>
        <w:t>require</w:t>
      </w:r>
      <w:r w:rsidRPr="00147838">
        <w:rPr>
          <w:sz w:val="16"/>
        </w:rPr>
        <w:t xml:space="preserve"> not only </w:t>
      </w:r>
      <w:r w:rsidRPr="00E31A4F">
        <w:rPr>
          <w:rStyle w:val="StyleUnderline"/>
        </w:rPr>
        <w:t xml:space="preserve">the </w:t>
      </w:r>
      <w:r w:rsidRPr="004A03E2">
        <w:rPr>
          <w:rStyle w:val="Emphasis"/>
          <w:highlight w:val="cyan"/>
        </w:rPr>
        <w:t>accumulation</w:t>
      </w:r>
      <w:r w:rsidRPr="004A03E2">
        <w:rPr>
          <w:rStyle w:val="StyleUnderline"/>
          <w:highlight w:val="cyan"/>
        </w:rPr>
        <w:t xml:space="preserve"> of vast</w:t>
      </w:r>
      <w:r w:rsidRPr="00E31A4F">
        <w:rPr>
          <w:rStyle w:val="StyleUnderline"/>
        </w:rPr>
        <w:t xml:space="preserve"> amounts </w:t>
      </w:r>
      <w:r w:rsidRPr="004A03E2">
        <w:rPr>
          <w:rStyle w:val="StyleUnderline"/>
        </w:rPr>
        <w:t>of</w:t>
      </w:r>
      <w:r w:rsidRPr="00E31A4F">
        <w:rPr>
          <w:rStyle w:val="StyleUnderline"/>
        </w:rPr>
        <w:t xml:space="preserve"> </w:t>
      </w:r>
      <w:r w:rsidRPr="004A03E2">
        <w:rPr>
          <w:rStyle w:val="StyleUnderline"/>
          <w:highlight w:val="cyan"/>
        </w:rPr>
        <w:t>information</w:t>
      </w:r>
      <w:r w:rsidRPr="00E31A4F">
        <w:rPr>
          <w:rStyle w:val="StyleUnderline"/>
        </w:rPr>
        <w:t xml:space="preserve"> but also the ability to </w:t>
      </w:r>
      <w:r w:rsidRPr="004A03E2">
        <w:rPr>
          <w:rStyle w:val="Emphasis"/>
          <w:highlight w:val="cyan"/>
        </w:rPr>
        <w:t>understand</w:t>
      </w:r>
      <w:r w:rsidRPr="004A03E2">
        <w:rPr>
          <w:rStyle w:val="StyleUnderline"/>
          <w:highlight w:val="cyan"/>
        </w:rPr>
        <w:t xml:space="preserve"> and </w:t>
      </w:r>
      <w:r w:rsidRPr="004A03E2">
        <w:rPr>
          <w:rStyle w:val="Emphasis"/>
          <w:highlight w:val="cyan"/>
        </w:rPr>
        <w:t>integrate</w:t>
      </w:r>
      <w:r w:rsidRPr="00E31A4F">
        <w:rPr>
          <w:rStyle w:val="StyleUnderline"/>
        </w:rPr>
        <w:t xml:space="preserve"> it in ways that </w:t>
      </w:r>
      <w:r w:rsidRPr="004A03E2">
        <w:rPr>
          <w:rStyle w:val="StyleUnderline"/>
          <w:highlight w:val="cyan"/>
        </w:rPr>
        <w:t>mirror the dynamic, ever-changing nature of human thought.</w:t>
      </w:r>
    </w:p>
    <w:p w14:paraId="02A773AD" w14:textId="77777777" w:rsidR="002647DD" w:rsidRPr="00E31A4F" w:rsidRDefault="002647DD" w:rsidP="002647DD">
      <w:pPr>
        <w:rPr>
          <w:rStyle w:val="StyleUnderline"/>
        </w:rPr>
      </w:pPr>
      <w:r w:rsidRPr="00147838">
        <w:rPr>
          <w:sz w:val="16"/>
        </w:rPr>
        <w:t xml:space="preserve">The </w:t>
      </w:r>
      <w:r w:rsidRPr="00E31A4F">
        <w:rPr>
          <w:rStyle w:val="StyleUnderline"/>
        </w:rPr>
        <w:t>Boundaries Of Machine Learning</w:t>
      </w:r>
    </w:p>
    <w:p w14:paraId="6D0D6D8A" w14:textId="77777777" w:rsidR="002647DD" w:rsidRPr="00E31A4F" w:rsidRDefault="002647DD" w:rsidP="002647DD">
      <w:pPr>
        <w:rPr>
          <w:rStyle w:val="StyleUnderline"/>
        </w:rPr>
      </w:pPr>
      <w:r w:rsidRPr="00E31A4F">
        <w:rPr>
          <w:rStyle w:val="StyleUnderline"/>
        </w:rPr>
        <w:t>Current advancements</w:t>
      </w:r>
      <w:r w:rsidRPr="00147838">
        <w:rPr>
          <w:sz w:val="16"/>
        </w:rPr>
        <w:t xml:space="preserve"> in AI, particularly in machine learning, </w:t>
      </w:r>
      <w:r w:rsidRPr="00E31A4F">
        <w:rPr>
          <w:rStyle w:val="StyleUnderline"/>
        </w:rPr>
        <w:t>highlight</w:t>
      </w:r>
      <w:r w:rsidRPr="00147838">
        <w:rPr>
          <w:sz w:val="16"/>
        </w:rPr>
        <w:t xml:space="preserve"> the </w:t>
      </w:r>
      <w:r w:rsidRPr="004A03E2">
        <w:rPr>
          <w:rStyle w:val="StyleUnderline"/>
        </w:rPr>
        <w:t>limitations</w:t>
      </w:r>
      <w:r w:rsidRPr="00E31A4F">
        <w:rPr>
          <w:rStyle w:val="StyleUnderline"/>
        </w:rPr>
        <w:t xml:space="preserve"> of creating a truly general intelligence. </w:t>
      </w:r>
      <w:r w:rsidRPr="004A03E2">
        <w:rPr>
          <w:rStyle w:val="Emphasis"/>
          <w:highlight w:val="cyan"/>
        </w:rPr>
        <w:t>M</w:t>
      </w:r>
      <w:r w:rsidRPr="00E31A4F">
        <w:rPr>
          <w:rStyle w:val="StyleUnderline"/>
        </w:rPr>
        <w:t xml:space="preserve">achine </w:t>
      </w:r>
      <w:r w:rsidRPr="004A03E2">
        <w:rPr>
          <w:rStyle w:val="Emphasis"/>
          <w:highlight w:val="cyan"/>
        </w:rPr>
        <w:t>l</w:t>
      </w:r>
      <w:r w:rsidRPr="00E31A4F">
        <w:rPr>
          <w:rStyle w:val="StyleUnderline"/>
        </w:rPr>
        <w:t xml:space="preserve">earning </w:t>
      </w:r>
      <w:r w:rsidRPr="004A03E2">
        <w:rPr>
          <w:rStyle w:val="Emphasis"/>
          <w:highlight w:val="cyan"/>
        </w:rPr>
        <w:t>m</w:t>
      </w:r>
      <w:r w:rsidRPr="00E31A4F">
        <w:rPr>
          <w:rStyle w:val="StyleUnderline"/>
        </w:rPr>
        <w:t>odel</w:t>
      </w:r>
      <w:r w:rsidRPr="004A03E2">
        <w:rPr>
          <w:rStyle w:val="StyleUnderline"/>
          <w:highlight w:val="cyan"/>
        </w:rPr>
        <w:t>s</w:t>
      </w:r>
      <w:r w:rsidRPr="00147838">
        <w:rPr>
          <w:sz w:val="16"/>
        </w:rPr>
        <w:t xml:space="preserve">, such as those used in natural language processing and computer vision, </w:t>
      </w:r>
      <w:r w:rsidRPr="004A03E2">
        <w:rPr>
          <w:rStyle w:val="StyleUnderline"/>
          <w:highlight w:val="cyan"/>
        </w:rPr>
        <w:t xml:space="preserve">excel at </w:t>
      </w:r>
      <w:r w:rsidRPr="004A03E2">
        <w:rPr>
          <w:rStyle w:val="Emphasis"/>
          <w:highlight w:val="cyan"/>
        </w:rPr>
        <w:t>specific tasks</w:t>
      </w:r>
      <w:r w:rsidRPr="00147838">
        <w:rPr>
          <w:sz w:val="16"/>
        </w:rPr>
        <w:t xml:space="preserve"> by learning patterns from large datasets. These models can be incredibly powerful, achieving superhuman performance in narrowly defined domains. </w:t>
      </w:r>
      <w:r w:rsidRPr="00E31A4F">
        <w:rPr>
          <w:rStyle w:val="StyleUnderline"/>
        </w:rPr>
        <w:t xml:space="preserve">However, their </w:t>
      </w:r>
      <w:r w:rsidRPr="004A03E2">
        <w:rPr>
          <w:rStyle w:val="StyleUnderline"/>
          <w:highlight w:val="cyan"/>
        </w:rPr>
        <w:t>learning process</w:t>
      </w:r>
      <w:r w:rsidRPr="00E31A4F">
        <w:rPr>
          <w:rStyle w:val="StyleUnderline"/>
        </w:rPr>
        <w:t xml:space="preserve"> is </w:t>
      </w:r>
      <w:r w:rsidRPr="004A03E2">
        <w:rPr>
          <w:rStyle w:val="StyleUnderline"/>
          <w:highlight w:val="cyan"/>
        </w:rPr>
        <w:t>fundamentally different</w:t>
      </w:r>
      <w:r w:rsidRPr="00E31A4F">
        <w:rPr>
          <w:rStyle w:val="StyleUnderline"/>
        </w:rPr>
        <w:t xml:space="preserve"> from human learning.</w:t>
      </w:r>
    </w:p>
    <w:p w14:paraId="37304218" w14:textId="77777777" w:rsidR="002647DD" w:rsidRPr="00E31A4F" w:rsidRDefault="002647DD" w:rsidP="002647DD">
      <w:pPr>
        <w:rPr>
          <w:rStyle w:val="StyleUnderline"/>
        </w:rPr>
      </w:pPr>
      <w:r w:rsidRPr="00147838">
        <w:rPr>
          <w:sz w:val="16"/>
        </w:rPr>
        <w:t>Machine learning relies on identifying and extrapolating patterns from data humans have labeled as correct. This process can be thought of as "</w:t>
      </w:r>
      <w:r w:rsidRPr="004A03E2">
        <w:rPr>
          <w:rStyle w:val="Emphasis"/>
          <w:highlight w:val="cyan"/>
        </w:rPr>
        <w:t>stretching</w:t>
      </w:r>
      <w:r w:rsidRPr="00147838">
        <w:rPr>
          <w:sz w:val="16"/>
        </w:rPr>
        <w:t xml:space="preserve">" the </w:t>
      </w:r>
      <w:r w:rsidRPr="00E31A4F">
        <w:rPr>
          <w:rStyle w:val="StyleUnderline"/>
        </w:rPr>
        <w:t>confirmation</w:t>
      </w:r>
      <w:r w:rsidRPr="00147838">
        <w:rPr>
          <w:sz w:val="16"/>
        </w:rPr>
        <w:t xml:space="preserve"> provided by humans to then make educated guesses about similar data. However, this stretching </w:t>
      </w:r>
      <w:r w:rsidRPr="004A03E2">
        <w:rPr>
          <w:rStyle w:val="StyleUnderline"/>
          <w:highlight w:val="cyan"/>
        </w:rPr>
        <w:t>isn't equivalent</w:t>
      </w:r>
      <w:r w:rsidRPr="004A03E2">
        <w:rPr>
          <w:sz w:val="16"/>
          <w:highlight w:val="cyan"/>
        </w:rPr>
        <w:t xml:space="preserve"> </w:t>
      </w:r>
      <w:r w:rsidRPr="004A03E2">
        <w:rPr>
          <w:rStyle w:val="StyleUnderline"/>
          <w:highlight w:val="cyan"/>
        </w:rPr>
        <w:t>to</w:t>
      </w:r>
      <w:r w:rsidRPr="00147838">
        <w:rPr>
          <w:sz w:val="16"/>
        </w:rPr>
        <w:t xml:space="preserve"> the kind of </w:t>
      </w:r>
      <w:r w:rsidRPr="004A03E2">
        <w:rPr>
          <w:rStyle w:val="StyleUnderline"/>
          <w:highlight w:val="cyan"/>
        </w:rPr>
        <w:t>learning</w:t>
      </w:r>
      <w:r w:rsidRPr="00147838">
        <w:rPr>
          <w:sz w:val="16"/>
        </w:rPr>
        <w:t xml:space="preserve"> that occurs in humans. It's more akin to sophisticated pattern recognition, and </w:t>
      </w:r>
      <w:r w:rsidRPr="00E31A4F">
        <w:rPr>
          <w:rStyle w:val="StyleUnderline"/>
        </w:rPr>
        <w:t xml:space="preserve">the </w:t>
      </w:r>
      <w:r w:rsidRPr="004A03E2">
        <w:rPr>
          <w:rStyle w:val="Emphasis"/>
          <w:highlight w:val="cyan"/>
        </w:rPr>
        <w:t>further the model stretches</w:t>
      </w:r>
      <w:r w:rsidRPr="00E31A4F">
        <w:rPr>
          <w:rStyle w:val="StyleUnderline"/>
        </w:rPr>
        <w:t xml:space="preserve"> from the original human confirmation, the </w:t>
      </w:r>
      <w:r w:rsidRPr="004A03E2">
        <w:rPr>
          <w:rStyle w:val="Emphasis"/>
          <w:highlight w:val="cyan"/>
        </w:rPr>
        <w:t>greater the likelihood of error and imprecision</w:t>
      </w:r>
      <w:r w:rsidRPr="004A03E2">
        <w:rPr>
          <w:rStyle w:val="StyleUnderline"/>
          <w:highlight w:val="cyan"/>
        </w:rPr>
        <w:t>.</w:t>
      </w:r>
    </w:p>
    <w:p w14:paraId="51645FF8" w14:textId="77777777" w:rsidR="002647DD" w:rsidRPr="00147838" w:rsidRDefault="002647DD" w:rsidP="002647DD">
      <w:pPr>
        <w:rPr>
          <w:sz w:val="16"/>
        </w:rPr>
      </w:pPr>
      <w:r w:rsidRPr="00147838">
        <w:rPr>
          <w:sz w:val="16"/>
        </w:rPr>
        <w:t>The Complexity Of Human Cognition</w:t>
      </w:r>
    </w:p>
    <w:p w14:paraId="12C2915A" w14:textId="77777777" w:rsidR="002647DD" w:rsidRPr="00147838" w:rsidRDefault="002647DD" w:rsidP="002647DD">
      <w:pPr>
        <w:rPr>
          <w:sz w:val="16"/>
        </w:rPr>
      </w:pPr>
      <w:r w:rsidRPr="00147838">
        <w:rPr>
          <w:sz w:val="16"/>
        </w:rPr>
        <w:t>Human cognition is a multifaceted and deeply intricate process that involves not only logical reasoning and pattern recognition but also emotional intelligence, creativity and social understanding. These aspects of human intelligence are deeply intertwined and contribute to our ability to navigate complex social environments, solve novel problems and generate innovative ideas.</w:t>
      </w:r>
    </w:p>
    <w:p w14:paraId="4D4EDE85" w14:textId="77777777" w:rsidR="002647DD" w:rsidRPr="00E31A4F" w:rsidRDefault="002647DD" w:rsidP="002647DD">
      <w:pPr>
        <w:rPr>
          <w:rStyle w:val="StyleUnderline"/>
        </w:rPr>
      </w:pPr>
      <w:r w:rsidRPr="00147838">
        <w:rPr>
          <w:sz w:val="16"/>
        </w:rPr>
        <w:t xml:space="preserve">Research in cognitive science and psychology underscores the complexity of human thought processes. For instance, studies on human creativity reveal that it involves a unique combination of </w:t>
      </w:r>
      <w:r w:rsidRPr="004A03E2">
        <w:rPr>
          <w:rStyle w:val="Emphasis"/>
          <w:highlight w:val="cyan"/>
        </w:rPr>
        <w:t>divergent thinking</w:t>
      </w:r>
      <w:r w:rsidRPr="00147838">
        <w:rPr>
          <w:sz w:val="16"/>
        </w:rPr>
        <w:t xml:space="preserve"> (generating multiple ideas) </w:t>
      </w:r>
      <w:r w:rsidRPr="00E31A4F">
        <w:rPr>
          <w:rStyle w:val="StyleUnderline"/>
        </w:rPr>
        <w:t xml:space="preserve">and </w:t>
      </w:r>
      <w:r w:rsidRPr="004A03E2">
        <w:rPr>
          <w:rStyle w:val="Emphasis"/>
          <w:highlight w:val="cyan"/>
        </w:rPr>
        <w:t>convergent thinking</w:t>
      </w:r>
      <w:r w:rsidRPr="00147838">
        <w:rPr>
          <w:sz w:val="16"/>
        </w:rPr>
        <w:t xml:space="preserve"> (narrowing down to the best idea)—</w:t>
      </w:r>
      <w:r w:rsidRPr="00E31A4F">
        <w:rPr>
          <w:rStyle w:val="StyleUnderline"/>
        </w:rPr>
        <w:t>processes</w:t>
      </w:r>
      <w:r w:rsidRPr="00147838">
        <w:rPr>
          <w:sz w:val="16"/>
        </w:rPr>
        <w:t xml:space="preserve"> that </w:t>
      </w:r>
      <w:r w:rsidRPr="00E31A4F">
        <w:rPr>
          <w:rStyle w:val="StyleUnderline"/>
        </w:rPr>
        <w:t>aren't easily replicated by machines</w:t>
      </w:r>
      <w:r w:rsidRPr="00147838">
        <w:rPr>
          <w:sz w:val="16"/>
        </w:rPr>
        <w:t xml:space="preserve">. Similarly, </w:t>
      </w:r>
      <w:r w:rsidRPr="004A03E2">
        <w:rPr>
          <w:rStyle w:val="Emphasis"/>
          <w:highlight w:val="cyan"/>
        </w:rPr>
        <w:t>emotional intelligence</w:t>
      </w:r>
      <w:r w:rsidRPr="00147838">
        <w:rPr>
          <w:sz w:val="16"/>
        </w:rPr>
        <w:t xml:space="preserve">, which encompasses the ability to recognize, understand and manage our own emotions and those of others, </w:t>
      </w:r>
      <w:r w:rsidRPr="00E31A4F">
        <w:rPr>
          <w:rStyle w:val="StyleUnderline"/>
        </w:rPr>
        <w:t>is a critical component</w:t>
      </w:r>
      <w:r w:rsidRPr="00147838">
        <w:rPr>
          <w:sz w:val="16"/>
        </w:rPr>
        <w:t xml:space="preserve"> of human intelligence </w:t>
      </w:r>
      <w:r w:rsidRPr="00E31A4F">
        <w:rPr>
          <w:rStyle w:val="StyleUnderline"/>
        </w:rPr>
        <w:t xml:space="preserve">that </w:t>
      </w:r>
      <w:r w:rsidRPr="004A03E2">
        <w:rPr>
          <w:rStyle w:val="StyleUnderline"/>
          <w:highlight w:val="cyan"/>
        </w:rPr>
        <w:t xml:space="preserve">remains </w:t>
      </w:r>
      <w:r w:rsidRPr="004A03E2">
        <w:rPr>
          <w:rStyle w:val="Emphasis"/>
          <w:highlight w:val="cyan"/>
        </w:rPr>
        <w:t>elusive</w:t>
      </w:r>
      <w:r w:rsidRPr="00E31A4F">
        <w:rPr>
          <w:rStyle w:val="StyleUnderline"/>
        </w:rPr>
        <w:t xml:space="preserve"> for artificial systems.</w:t>
      </w:r>
    </w:p>
    <w:p w14:paraId="65BB7054" w14:textId="77777777" w:rsidR="002647DD" w:rsidRPr="00147838" w:rsidRDefault="002647DD" w:rsidP="002647DD">
      <w:pPr>
        <w:rPr>
          <w:sz w:val="16"/>
        </w:rPr>
      </w:pPr>
      <w:r w:rsidRPr="00147838">
        <w:rPr>
          <w:sz w:val="16"/>
        </w:rPr>
        <w:t>The Role Of Embodiment In Intelligence</w:t>
      </w:r>
    </w:p>
    <w:p w14:paraId="62D12273" w14:textId="77777777" w:rsidR="002647DD" w:rsidRPr="00147838" w:rsidRDefault="002647DD" w:rsidP="002647DD">
      <w:pPr>
        <w:rPr>
          <w:sz w:val="16"/>
        </w:rPr>
      </w:pPr>
      <w:r w:rsidRPr="00E31A4F">
        <w:rPr>
          <w:rStyle w:val="StyleUnderline"/>
        </w:rPr>
        <w:t>One</w:t>
      </w:r>
      <w:r w:rsidRPr="00147838">
        <w:rPr>
          <w:sz w:val="16"/>
        </w:rPr>
        <w:t xml:space="preserve"> of the </w:t>
      </w:r>
      <w:r w:rsidRPr="00E31A4F">
        <w:rPr>
          <w:rStyle w:val="StyleUnderline"/>
        </w:rPr>
        <w:t>key arguments against the feasibility of AGI is</w:t>
      </w:r>
      <w:r w:rsidRPr="00147838">
        <w:rPr>
          <w:sz w:val="16"/>
        </w:rPr>
        <w:t xml:space="preserve"> the importance of </w:t>
      </w:r>
      <w:r w:rsidRPr="004A03E2">
        <w:rPr>
          <w:rStyle w:val="Emphasis"/>
          <w:highlight w:val="cyan"/>
        </w:rPr>
        <w:t>embodiment</w:t>
      </w:r>
      <w:r w:rsidRPr="004A03E2">
        <w:rPr>
          <w:rStyle w:val="StyleUnderline"/>
          <w:highlight w:val="cyan"/>
        </w:rPr>
        <w:t xml:space="preserve"> in</w:t>
      </w:r>
      <w:r w:rsidRPr="00E31A4F">
        <w:rPr>
          <w:rStyle w:val="StyleUnderline"/>
        </w:rPr>
        <w:t xml:space="preserve"> the </w:t>
      </w:r>
      <w:r w:rsidRPr="004A03E2">
        <w:rPr>
          <w:rStyle w:val="StyleUnderline"/>
          <w:highlight w:val="cyan"/>
        </w:rPr>
        <w:t>development</w:t>
      </w:r>
      <w:r w:rsidRPr="00E31A4F">
        <w:rPr>
          <w:rStyle w:val="StyleUnderline"/>
        </w:rPr>
        <w:t xml:space="preserve"> of intelligence</w:t>
      </w:r>
      <w:r w:rsidRPr="00147838">
        <w:rPr>
          <w:sz w:val="16"/>
        </w:rPr>
        <w:t>. Human intelligence is deeply rooted in our physical experiences and interactions with the world. This concept, known as embodied cognition, posits that our cognitive processes are shaped by our physical bodies and the environment in which we operate.</w:t>
      </w:r>
    </w:p>
    <w:p w14:paraId="0C23911D" w14:textId="77777777" w:rsidR="002647DD" w:rsidRPr="00E31A4F" w:rsidRDefault="002647DD" w:rsidP="002647DD">
      <w:pPr>
        <w:rPr>
          <w:rStyle w:val="StyleUnderline"/>
        </w:rPr>
      </w:pPr>
      <w:r w:rsidRPr="004A03E2">
        <w:rPr>
          <w:rStyle w:val="StyleUnderline"/>
          <w:highlight w:val="cyan"/>
        </w:rPr>
        <w:t xml:space="preserve">Artificial systems, </w:t>
      </w:r>
      <w:r w:rsidRPr="004A03E2">
        <w:rPr>
          <w:rStyle w:val="Emphasis"/>
          <w:highlight w:val="cyan"/>
        </w:rPr>
        <w:t>lacking a physical body</w:t>
      </w:r>
      <w:r w:rsidRPr="004A03E2">
        <w:rPr>
          <w:rStyle w:val="StyleUnderline"/>
          <w:highlight w:val="cyan"/>
        </w:rPr>
        <w:t xml:space="preserve"> and</w:t>
      </w:r>
      <w:r w:rsidRPr="00147838">
        <w:rPr>
          <w:sz w:val="16"/>
        </w:rPr>
        <w:t xml:space="preserve"> the rich </w:t>
      </w:r>
      <w:r w:rsidRPr="004A03E2">
        <w:rPr>
          <w:rStyle w:val="Emphasis"/>
          <w:highlight w:val="cyan"/>
        </w:rPr>
        <w:t>sensory experiences</w:t>
      </w:r>
      <w:r w:rsidRPr="00147838">
        <w:rPr>
          <w:sz w:val="16"/>
        </w:rPr>
        <w:t xml:space="preserve"> that come with it, </w:t>
      </w:r>
      <w:r w:rsidRPr="004A03E2">
        <w:rPr>
          <w:rStyle w:val="StyleUnderline"/>
          <w:highlight w:val="cyan"/>
        </w:rPr>
        <w:t>face significant challenges</w:t>
      </w:r>
      <w:r w:rsidRPr="00E31A4F">
        <w:rPr>
          <w:rStyle w:val="StyleUnderline"/>
        </w:rPr>
        <w:t xml:space="preserve"> in developing the kind of understanding humans posses</w:t>
      </w:r>
      <w:r w:rsidRPr="00147838">
        <w:rPr>
          <w:sz w:val="16"/>
        </w:rPr>
        <w:t xml:space="preserve">s. Without the ability to physically interact with the world, an </w:t>
      </w:r>
      <w:r w:rsidRPr="00E31A4F">
        <w:rPr>
          <w:rStyle w:val="StyleUnderline"/>
        </w:rPr>
        <w:t xml:space="preserve">AGI would be </w:t>
      </w:r>
      <w:r w:rsidRPr="00147838">
        <w:rPr>
          <w:rStyle w:val="Emphasis"/>
        </w:rPr>
        <w:t>deprived</w:t>
      </w:r>
      <w:r w:rsidRPr="00E31A4F">
        <w:rPr>
          <w:rStyle w:val="StyleUnderline"/>
        </w:rPr>
        <w:t xml:space="preserve"> of the </w:t>
      </w:r>
      <w:r w:rsidRPr="00147838">
        <w:rPr>
          <w:rStyle w:val="Emphasis"/>
        </w:rPr>
        <w:t>context</w:t>
      </w:r>
      <w:r w:rsidRPr="00E31A4F">
        <w:rPr>
          <w:rStyle w:val="StyleUnderline"/>
        </w:rPr>
        <w:t xml:space="preserve"> and grounding essential for true comprehension and learning.</w:t>
      </w:r>
    </w:p>
    <w:p w14:paraId="4B82B843" w14:textId="77777777" w:rsidR="002647DD" w:rsidRPr="00147838" w:rsidRDefault="002647DD" w:rsidP="002647DD">
      <w:pPr>
        <w:rPr>
          <w:sz w:val="16"/>
        </w:rPr>
      </w:pPr>
      <w:r w:rsidRPr="00147838">
        <w:rPr>
          <w:sz w:val="16"/>
        </w:rPr>
        <w:t>Insights From Key Thought Leaders</w:t>
      </w:r>
    </w:p>
    <w:p w14:paraId="70E3BB0D" w14:textId="77777777" w:rsidR="002647DD" w:rsidRPr="00147838" w:rsidRDefault="002647DD" w:rsidP="002647DD">
      <w:pPr>
        <w:rPr>
          <w:sz w:val="16"/>
        </w:rPr>
      </w:pPr>
      <w:r w:rsidRPr="00147838">
        <w:rPr>
          <w:sz w:val="16"/>
        </w:rPr>
        <w:t xml:space="preserve">Prominent thinkers and researchers have weighed in on the challenges and limitations of AGI. For instance, renowned cognitive scientist Marvin Minsky, one of the pioneers of artificial intelligence, acknowledged the difficulties of creating machines with human-like intelligence. He noted that </w:t>
      </w:r>
      <w:r w:rsidRPr="006D6D06">
        <w:rPr>
          <w:rStyle w:val="Emphasis"/>
          <w:highlight w:val="cyan"/>
        </w:rPr>
        <w:t>human intelligence isn't a "single, monolithic capability"</w:t>
      </w:r>
      <w:r w:rsidRPr="00E31A4F">
        <w:rPr>
          <w:rStyle w:val="StyleUnderline"/>
        </w:rPr>
        <w:t xml:space="preserve"> </w:t>
      </w:r>
      <w:r w:rsidRPr="00147838">
        <w:rPr>
          <w:sz w:val="16"/>
        </w:rPr>
        <w:t>but a collection of diverse and interdependent skills and processes.</w:t>
      </w:r>
    </w:p>
    <w:p w14:paraId="6B8BE452" w14:textId="77777777" w:rsidR="002647DD" w:rsidRPr="00147838" w:rsidRDefault="002647DD" w:rsidP="002647DD">
      <w:pPr>
        <w:rPr>
          <w:sz w:val="16"/>
        </w:rPr>
      </w:pPr>
      <w:r w:rsidRPr="00147838">
        <w:rPr>
          <w:sz w:val="16"/>
        </w:rPr>
        <w:t xml:space="preserve">Similarly, philosopher John Searle, known for his work on the philosophy of mind, has argued that machines, regardless of their computational power, lack the intrinsic understanding that characterizes human cognition. His famous Chinese Room argument illustrates that </w:t>
      </w:r>
      <w:r w:rsidRPr="006D6D06">
        <w:rPr>
          <w:rStyle w:val="Emphasis"/>
          <w:highlight w:val="cyan"/>
        </w:rPr>
        <w:t>syntactic manipulation</w:t>
      </w:r>
      <w:r w:rsidRPr="006D6D06">
        <w:rPr>
          <w:rStyle w:val="StyleUnderline"/>
          <w:highlight w:val="cyan"/>
        </w:rPr>
        <w:t xml:space="preserve"> of symbols</w:t>
      </w:r>
      <w:r w:rsidRPr="00147838">
        <w:rPr>
          <w:sz w:val="16"/>
        </w:rPr>
        <w:t xml:space="preserve"> (which machines do) </w:t>
      </w:r>
      <w:r w:rsidRPr="006D6D06">
        <w:rPr>
          <w:rStyle w:val="Emphasis"/>
          <w:highlight w:val="cyan"/>
        </w:rPr>
        <w:t>isn't equivalent to semantic understanding</w:t>
      </w:r>
      <w:r w:rsidRPr="00147838">
        <w:rPr>
          <w:sz w:val="16"/>
        </w:rPr>
        <w:t xml:space="preserve"> (which humans possess).</w:t>
      </w:r>
    </w:p>
    <w:p w14:paraId="70C30EB4" w14:textId="77777777" w:rsidR="002647DD" w:rsidRPr="00147838" w:rsidRDefault="002647DD" w:rsidP="002647DD">
      <w:pPr>
        <w:rPr>
          <w:sz w:val="16"/>
        </w:rPr>
      </w:pPr>
      <w:r w:rsidRPr="00147838">
        <w:rPr>
          <w:sz w:val="16"/>
        </w:rPr>
        <w:t>The Evolutionary Perspective</w:t>
      </w:r>
    </w:p>
    <w:p w14:paraId="06180568" w14:textId="77777777" w:rsidR="002647DD" w:rsidRPr="00147838" w:rsidRDefault="002647DD" w:rsidP="002647DD">
      <w:pPr>
        <w:rPr>
          <w:sz w:val="16"/>
        </w:rPr>
      </w:pPr>
      <w:r w:rsidRPr="00147838">
        <w:rPr>
          <w:sz w:val="16"/>
        </w:rPr>
        <w:t xml:space="preserve">An evolutionary perspective further underscores the implausibility of AGI. </w:t>
      </w:r>
      <w:r w:rsidRPr="00E31A4F">
        <w:rPr>
          <w:rStyle w:val="StyleUnderline"/>
        </w:rPr>
        <w:t>Human intelligence</w:t>
      </w:r>
      <w:r w:rsidRPr="00147838">
        <w:rPr>
          <w:sz w:val="16"/>
        </w:rPr>
        <w:t xml:space="preserve"> has </w:t>
      </w:r>
      <w:r w:rsidRPr="00E31A4F">
        <w:rPr>
          <w:rStyle w:val="StyleUnderline"/>
        </w:rPr>
        <w:t>evolved over millions of years</w:t>
      </w:r>
      <w:r w:rsidRPr="00147838">
        <w:rPr>
          <w:sz w:val="16"/>
        </w:rPr>
        <w:t xml:space="preserve">, shaped by countless environmental pressures and genetic variations. </w:t>
      </w:r>
      <w:r w:rsidRPr="00E31A4F">
        <w:rPr>
          <w:rStyle w:val="StyleUnderline"/>
        </w:rPr>
        <w:t>This</w:t>
      </w:r>
      <w:r w:rsidRPr="00147838">
        <w:rPr>
          <w:sz w:val="16"/>
        </w:rPr>
        <w:t xml:space="preserve"> evolutionary process has </w:t>
      </w:r>
      <w:r w:rsidRPr="00E31A4F">
        <w:rPr>
          <w:rStyle w:val="StyleUnderline"/>
        </w:rPr>
        <w:t>resulted in a highly adaptive and flexible form of intelligence</w:t>
      </w:r>
      <w:r w:rsidRPr="00147838">
        <w:rPr>
          <w:sz w:val="16"/>
        </w:rPr>
        <w:t>, finely tuned to our specific needs and circumstances.</w:t>
      </w:r>
    </w:p>
    <w:p w14:paraId="62941D8D" w14:textId="77777777" w:rsidR="002647DD" w:rsidRPr="00E31A4F" w:rsidRDefault="002647DD" w:rsidP="002647DD">
      <w:pPr>
        <w:rPr>
          <w:rStyle w:val="StyleUnderline"/>
        </w:rPr>
      </w:pPr>
      <w:r w:rsidRPr="00147838">
        <w:rPr>
          <w:sz w:val="16"/>
        </w:rPr>
        <w:t xml:space="preserve">Creating an </w:t>
      </w:r>
      <w:r w:rsidRPr="006D6D06">
        <w:rPr>
          <w:rStyle w:val="StyleUnderline"/>
          <w:highlight w:val="cyan"/>
        </w:rPr>
        <w:t>AGI</w:t>
      </w:r>
      <w:r w:rsidRPr="00E31A4F">
        <w:rPr>
          <w:rStyle w:val="StyleUnderline"/>
        </w:rPr>
        <w:t xml:space="preserve"> would require </w:t>
      </w:r>
      <w:r w:rsidRPr="006D6D06">
        <w:rPr>
          <w:rStyle w:val="StyleUnderline"/>
          <w:highlight w:val="cyan"/>
        </w:rPr>
        <w:t>replicating this</w:t>
      </w:r>
      <w:r w:rsidRPr="00E31A4F">
        <w:rPr>
          <w:rStyle w:val="StyleUnderline"/>
        </w:rPr>
        <w:t xml:space="preserve"> </w:t>
      </w:r>
      <w:r w:rsidRPr="00147838">
        <w:rPr>
          <w:rStyle w:val="Emphasis"/>
        </w:rPr>
        <w:t>intricate</w:t>
      </w:r>
      <w:r w:rsidRPr="00E31A4F">
        <w:rPr>
          <w:rStyle w:val="StyleUnderline"/>
        </w:rPr>
        <w:t xml:space="preserve"> and </w:t>
      </w:r>
      <w:r w:rsidRPr="00147838">
        <w:rPr>
          <w:rStyle w:val="Emphasis"/>
        </w:rPr>
        <w:t>lengthy evolutionary process</w:t>
      </w:r>
      <w:r w:rsidRPr="00147838">
        <w:rPr>
          <w:sz w:val="16"/>
        </w:rPr>
        <w:t xml:space="preserve">—a feat that seems </w:t>
      </w:r>
      <w:r w:rsidRPr="006D6D06">
        <w:rPr>
          <w:rStyle w:val="Emphasis"/>
          <w:highlight w:val="cyan"/>
        </w:rPr>
        <w:t>improbable</w:t>
      </w:r>
      <w:r w:rsidRPr="00E31A4F">
        <w:rPr>
          <w:rStyle w:val="StyleUnderline"/>
        </w:rPr>
        <w:t xml:space="preserve"> given</w:t>
      </w:r>
      <w:r w:rsidRPr="00147838">
        <w:rPr>
          <w:sz w:val="16"/>
        </w:rPr>
        <w:t xml:space="preserve"> the current state of </w:t>
      </w:r>
      <w:r w:rsidRPr="00E31A4F">
        <w:rPr>
          <w:rStyle w:val="StyleUnderline"/>
        </w:rPr>
        <w:t>technology</w:t>
      </w:r>
      <w:r w:rsidRPr="00147838">
        <w:rPr>
          <w:sz w:val="16"/>
        </w:rPr>
        <w:t xml:space="preserve">. Moreover, </w:t>
      </w:r>
      <w:r w:rsidRPr="00E31A4F">
        <w:rPr>
          <w:rStyle w:val="StyleUnderline"/>
        </w:rPr>
        <w:t>human intelligence isn't static</w:t>
      </w:r>
      <w:r w:rsidRPr="00147838">
        <w:rPr>
          <w:sz w:val="16"/>
        </w:rPr>
        <w:t xml:space="preserve">; it continues to evolve in response to new challenges and experiences. </w:t>
      </w:r>
      <w:r w:rsidRPr="00E31A4F">
        <w:rPr>
          <w:rStyle w:val="StyleUnderline"/>
        </w:rPr>
        <w:t>Any AGI would need to not only match but also keep pace with this ongoing evolution—a task of staggering complexity.</w:t>
      </w:r>
    </w:p>
    <w:p w14:paraId="673EA1F5" w14:textId="77777777" w:rsidR="002647DD" w:rsidRPr="00147838" w:rsidRDefault="002647DD" w:rsidP="002647DD">
      <w:pPr>
        <w:rPr>
          <w:sz w:val="16"/>
        </w:rPr>
      </w:pPr>
      <w:r w:rsidRPr="00147838">
        <w:rPr>
          <w:sz w:val="16"/>
        </w:rPr>
        <w:t>The Impossibility Of AGI</w:t>
      </w:r>
    </w:p>
    <w:p w14:paraId="68D817E2" w14:textId="77777777" w:rsidR="002647DD" w:rsidRPr="00E31A4F" w:rsidRDefault="002647DD" w:rsidP="002647DD">
      <w:pPr>
        <w:rPr>
          <w:rStyle w:val="StyleUnderline"/>
        </w:rPr>
      </w:pPr>
      <w:r w:rsidRPr="00147838">
        <w:rPr>
          <w:sz w:val="16"/>
        </w:rPr>
        <w:t xml:space="preserve">Although the dream of creating an AGI continues to inspire and motivate researchers, the </w:t>
      </w:r>
      <w:r w:rsidRPr="00E31A4F">
        <w:rPr>
          <w:rStyle w:val="StyleUnderline"/>
        </w:rPr>
        <w:t xml:space="preserve">overwhelming evidence suggests that </w:t>
      </w:r>
      <w:r w:rsidRPr="006D6D06">
        <w:rPr>
          <w:rStyle w:val="StyleUnderline"/>
          <w:highlight w:val="cyan"/>
        </w:rPr>
        <w:t>such a goal is unlikely to be achieved</w:t>
      </w:r>
      <w:r w:rsidRPr="00147838">
        <w:rPr>
          <w:sz w:val="16"/>
        </w:rPr>
        <w:t xml:space="preserve">. Human intelligence is a unique and multifaceted phenomenon that arises from our collective knowledge, cognitive complexity and embodied experiences. The </w:t>
      </w:r>
      <w:r w:rsidRPr="00E31A4F">
        <w:rPr>
          <w:rStyle w:val="StyleUnderline"/>
        </w:rPr>
        <w:t>limitations of current AI technologies, coupled with the profound challenges of replicating the evolutionary processes that shaped human intelligence, make the prospect of AGI highly improbable.</w:t>
      </w:r>
    </w:p>
    <w:p w14:paraId="451917D0" w14:textId="77777777" w:rsidR="002647DD" w:rsidRDefault="002647DD" w:rsidP="002647DD">
      <w:pPr>
        <w:rPr>
          <w:sz w:val="16"/>
        </w:rPr>
      </w:pPr>
      <w:r w:rsidRPr="00147838">
        <w:rPr>
          <w:sz w:val="16"/>
        </w:rPr>
        <w:t>As we continue to advance in the field of artificial intelligence, it's crucial to recognize and appreciate the unique qualities of human cognition. Rather than striving to create machines that mimic our intelligence, we should focus on developing technologies that complement and enhance our capabilities, fostering a future where machines focus on being helpful to humans instead of being as or more intelligent than us.</w:t>
      </w:r>
    </w:p>
    <w:p w14:paraId="6EB350D0" w14:textId="77777777" w:rsidR="002647DD" w:rsidRDefault="002647DD" w:rsidP="002647DD">
      <w:pPr>
        <w:pStyle w:val="Analytic"/>
        <w:numPr>
          <w:ilvl w:val="0"/>
          <w:numId w:val="369"/>
        </w:numPr>
      </w:pPr>
    </w:p>
    <w:p w14:paraId="70303BFD" w14:textId="77777777" w:rsidR="002647DD" w:rsidRPr="00147838" w:rsidRDefault="002647DD" w:rsidP="002647DD">
      <w:pPr>
        <w:rPr>
          <w:sz w:val="16"/>
        </w:rPr>
      </w:pPr>
    </w:p>
    <w:p w14:paraId="057A3FA4" w14:textId="77777777" w:rsidR="002647DD" w:rsidRPr="00134D00" w:rsidRDefault="002647DD" w:rsidP="002647DD"/>
    <w:p w14:paraId="579DB994" w14:textId="77777777" w:rsidR="002647DD" w:rsidRPr="002647DD" w:rsidRDefault="002647DD" w:rsidP="002647DD"/>
    <w:p w14:paraId="3BBE86F8" w14:textId="77777777" w:rsidR="002647DD" w:rsidRPr="006D1668" w:rsidRDefault="002647DD" w:rsidP="002647DD">
      <w:pPr>
        <w:pStyle w:val="Heading2"/>
      </w:pPr>
      <w:r>
        <w:t>Antiblackness K</w:t>
      </w:r>
    </w:p>
    <w:p w14:paraId="174CB382" w14:textId="77777777" w:rsidR="002647DD" w:rsidRDefault="002647DD" w:rsidP="002647DD">
      <w:pPr>
        <w:pStyle w:val="Analytic"/>
      </w:pPr>
    </w:p>
    <w:p w14:paraId="748F4CC7" w14:textId="77777777" w:rsidR="002647DD" w:rsidRPr="006D1668" w:rsidRDefault="002647DD" w:rsidP="002647DD">
      <w:pPr>
        <w:pStyle w:val="Heading4"/>
      </w:pPr>
      <w:r w:rsidRPr="006D1668">
        <w:t>It outweighs – Util best ethical framework- value to life inevitable</w:t>
      </w:r>
    </w:p>
    <w:p w14:paraId="3881643B" w14:textId="77777777" w:rsidR="002647DD" w:rsidRPr="006D1668" w:rsidRDefault="002647DD" w:rsidP="002647DD">
      <w:r w:rsidRPr="006D1668">
        <w:rPr>
          <w:rStyle w:val="Style13ptBold"/>
        </w:rPr>
        <w:t>Bernstein ‘2</w:t>
      </w:r>
      <w:r w:rsidRPr="006D1668">
        <w:t xml:space="preserve"> (Richard J., Vera List Prof. Phil. – New School for Social Research, “Radical Evil: A Philosophical Interrogation”, p. 188-192)</w:t>
      </w:r>
    </w:p>
    <w:p w14:paraId="56EF01AD" w14:textId="77777777" w:rsidR="002647DD" w:rsidRPr="006D1668" w:rsidRDefault="002647DD" w:rsidP="002647DD">
      <w:pPr>
        <w:rPr>
          <w:rStyle w:val="Emphasis"/>
        </w:rPr>
      </w:pPr>
      <w:r w:rsidRPr="00134D00">
        <w:rPr>
          <w:rStyle w:val="Emphasis"/>
          <w:highlight w:val="cyan"/>
        </w:rPr>
        <w:t>There is a basic value inherent in</w:t>
      </w:r>
      <w:r w:rsidRPr="006D1668">
        <w:rPr>
          <w:rStyle w:val="Emphasis"/>
        </w:rPr>
        <w:t xml:space="preserve"> organic </w:t>
      </w:r>
      <w:r w:rsidRPr="00134D0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134D00">
        <w:rPr>
          <w:rStyle w:val="Emphasis"/>
          <w:highlight w:val="cyan"/>
        </w:rPr>
        <w:t>emphatic in the opposition</w:t>
      </w:r>
      <w:r w:rsidRPr="006D1668">
        <w:rPr>
          <w:rStyle w:val="Emphasis"/>
        </w:rPr>
        <w:t xml:space="preserve"> of life </w:t>
      </w:r>
      <w:r w:rsidRPr="00134D00">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134D00">
        <w:rPr>
          <w:rStyle w:val="Emphasis"/>
          <w:highlight w:val="cyan"/>
        </w:rPr>
        <w:t>Modern</w:t>
      </w:r>
      <w:r w:rsidRPr="006D1668">
        <w:rPr>
          <w:rStyle w:val="Emphasis"/>
        </w:rPr>
        <w:t xml:space="preserve"> </w:t>
      </w:r>
      <w:r w:rsidRPr="00134D00">
        <w:rPr>
          <w:rStyle w:val="Emphasis"/>
          <w:highlight w:val="cyan"/>
        </w:rPr>
        <w:t>tec</w:t>
      </w:r>
      <w:r w:rsidRPr="006D1668">
        <w:rPr>
          <w:rStyle w:val="Emphasis"/>
        </w:rPr>
        <w:t xml:space="preserve">hnology has </w:t>
      </w:r>
      <w:r w:rsidRPr="00134D00">
        <w:rPr>
          <w:rStyle w:val="Emphasis"/>
          <w:highlight w:val="cyan"/>
        </w:rPr>
        <w:t>transformed</w:t>
      </w:r>
      <w:r w:rsidRPr="006D1668">
        <w:rPr>
          <w:rStyle w:val="Emphasis"/>
        </w:rPr>
        <w:t xml:space="preserve"> the nature and consequences of human </w:t>
      </w:r>
      <w:r w:rsidRPr="00134D00">
        <w:rPr>
          <w:rStyle w:val="Emphasis"/>
          <w:highlight w:val="cyan"/>
        </w:rPr>
        <w:t>action so radically that</w:t>
      </w:r>
      <w:r w:rsidRPr="006D1668">
        <w:rPr>
          <w:rStyle w:val="Emphasis"/>
        </w:rPr>
        <w:t xml:space="preserve"> the underlying premises of </w:t>
      </w:r>
      <w:r w:rsidRPr="00134D00">
        <w:rPr>
          <w:rStyle w:val="Emphasis"/>
          <w:highlight w:val="cyan"/>
        </w:rPr>
        <w:t>traditional ethics are no longer valid</w:t>
      </w:r>
      <w:r w:rsidRPr="006D1668">
        <w:rPr>
          <w:rStyle w:val="Emphasis"/>
        </w:rPr>
        <w:t xml:space="preserve">. For the first time in history </w:t>
      </w:r>
      <w:r w:rsidRPr="00134D00">
        <w:rPr>
          <w:rStyle w:val="Emphasis"/>
          <w:highlight w:val="cyan"/>
        </w:rPr>
        <w:t>human beings possess</w:t>
      </w:r>
      <w:r w:rsidRPr="006D1668">
        <w:rPr>
          <w:rStyle w:val="Emphasis"/>
        </w:rPr>
        <w:t xml:space="preserve"> the knowledge and the </w:t>
      </w:r>
      <w:r w:rsidRPr="00134D00">
        <w:rPr>
          <w:rStyle w:val="Emphasis"/>
          <w:highlight w:val="cyan"/>
        </w:rPr>
        <w:t>power to destroy</w:t>
      </w:r>
      <w:r w:rsidRPr="006D1668">
        <w:rPr>
          <w:rStyle w:val="Emphasis"/>
        </w:rPr>
        <w:t xml:space="preserve"> life on </w:t>
      </w:r>
      <w:r w:rsidRPr="00134D0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134D00">
        <w:rPr>
          <w:rStyle w:val="Emphasis"/>
          <w:highlight w:val="cyan"/>
        </w:rPr>
        <w:t>a new categorical imperative</w:t>
      </w:r>
      <w:r w:rsidRPr="006D1668">
        <w:rPr>
          <w:rStyle w:val="Emphasis"/>
        </w:rPr>
        <w:t xml:space="preserve"> that </w:t>
      </w:r>
      <w:r w:rsidRPr="00134D0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134D00">
        <w:rPr>
          <w:rStyle w:val="Emphasis"/>
          <w:highlight w:val="cyan"/>
        </w:rPr>
        <w:t>Do not compromise</w:t>
      </w:r>
      <w:r w:rsidRPr="006D1668">
        <w:rPr>
          <w:rStyle w:val="Emphasis"/>
        </w:rPr>
        <w:t xml:space="preserve"> the conditions for an indefinite </w:t>
      </w:r>
      <w:r w:rsidRPr="00134D0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2A202650" w14:textId="77777777" w:rsidR="002647DD" w:rsidRDefault="002647DD" w:rsidP="002647DD">
      <w:pPr>
        <w:pStyle w:val="Analytic"/>
      </w:pPr>
    </w:p>
    <w:p w14:paraId="2E6A8416" w14:textId="77777777" w:rsidR="002647DD" w:rsidRPr="006D1668" w:rsidRDefault="002647DD" w:rsidP="002647DD">
      <w:pPr>
        <w:pStyle w:val="Heading4"/>
      </w:pPr>
      <w:r w:rsidRPr="006D1668">
        <w:t xml:space="preserve">C] Root cause thinking is problematic – trades off with solving existential threats in the short term – long termism civil service solve </w:t>
      </w:r>
    </w:p>
    <w:p w14:paraId="4759FC3C" w14:textId="77777777" w:rsidR="002647DD" w:rsidRPr="006D1668" w:rsidRDefault="002647DD" w:rsidP="002647DD">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622E6522" w14:textId="77777777" w:rsidR="002647DD" w:rsidRPr="006D1668" w:rsidRDefault="002647DD" w:rsidP="002647DD">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134D00">
        <w:rPr>
          <w:rStyle w:val="Emphasis"/>
          <w:highlight w:val="cyan"/>
        </w:rPr>
        <w:t>root causes” approach</w:t>
      </w:r>
      <w:r w:rsidRPr="006D1668">
        <w:rPr>
          <w:rStyle w:val="StyleUnderline"/>
        </w:rPr>
        <w:t xml:space="preserve"> to progressive penal reform, </w:t>
      </w:r>
      <w:r w:rsidRPr="00134D00">
        <w:rPr>
          <w:rStyle w:val="StyleUnderline"/>
          <w:highlight w:val="cyan"/>
        </w:rPr>
        <w:t>however</w:t>
      </w:r>
      <w:r w:rsidRPr="006D1668">
        <w:rPr>
          <w:rStyle w:val="StyleUnderline"/>
        </w:rPr>
        <w:t xml:space="preserve"> well </w:t>
      </w:r>
      <w:r w:rsidRPr="00134D00">
        <w:rPr>
          <w:rStyle w:val="StyleUnderline"/>
          <w:highlight w:val="cyan"/>
        </w:rPr>
        <w:t>intentioned</w:t>
      </w:r>
      <w:r w:rsidRPr="006D1668">
        <w:rPr>
          <w:rStyle w:val="StyleUnderline"/>
        </w:rPr>
        <w:t xml:space="preserve">, </w:t>
      </w:r>
      <w:r w:rsidRPr="00134D0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28EAB34D" w14:textId="77777777" w:rsidR="002647DD" w:rsidRPr="006D1668" w:rsidRDefault="002647DD" w:rsidP="002647DD">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134D00">
        <w:rPr>
          <w:rStyle w:val="StyleUnderline"/>
          <w:highlight w:val="cyan"/>
        </w:rPr>
        <w:t>focus on</w:t>
      </w:r>
      <w:r w:rsidRPr="006D1668">
        <w:rPr>
          <w:rStyle w:val="StyleUnderline"/>
        </w:rPr>
        <w:t xml:space="preserve"> </w:t>
      </w:r>
      <w:r w:rsidRPr="00134D00">
        <w:rPr>
          <w:rStyle w:val="StyleUnderline"/>
          <w:highlight w:val="cyan"/>
        </w:rPr>
        <w:t>structural causes</w:t>
      </w:r>
      <w:r w:rsidRPr="006D1668">
        <w:rPr>
          <w:rStyle w:val="StyleUnderline"/>
        </w:rPr>
        <w:t xml:space="preserve"> and solutions </w:t>
      </w:r>
      <w:r w:rsidRPr="00134D00">
        <w:rPr>
          <w:rStyle w:val="StyleUnderline"/>
          <w:highlight w:val="cyan"/>
        </w:rPr>
        <w:t>is misplaced</w:t>
      </w:r>
      <w:r w:rsidRPr="006D1668">
        <w:rPr>
          <w:sz w:val="16"/>
        </w:rPr>
        <w:t>.</w:t>
      </w:r>
    </w:p>
    <w:p w14:paraId="4EED64AB" w14:textId="77777777" w:rsidR="002647DD" w:rsidRPr="006D1668" w:rsidRDefault="002647DD" w:rsidP="002647DD">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134D00">
        <w:rPr>
          <w:rStyle w:val="StyleUnderline"/>
          <w:highlight w:val="cyan"/>
        </w:rPr>
        <w:t>structural problems call for comprehensive</w:t>
      </w:r>
      <w:r w:rsidRPr="006D1668">
        <w:rPr>
          <w:rStyle w:val="StyleUnderline"/>
        </w:rPr>
        <w:t xml:space="preserve">, often expensive, </w:t>
      </w:r>
      <w:r w:rsidRPr="00134D0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134D00">
        <w:rPr>
          <w:rStyle w:val="StyleUnderline"/>
          <w:highlight w:val="cyan"/>
        </w:rPr>
        <w:t>fixes</w:t>
      </w:r>
      <w:r w:rsidRPr="006D1668">
        <w:rPr>
          <w:sz w:val="16"/>
        </w:rPr>
        <w:t xml:space="preserve"> are problematic not just because they take a long time. As Brodeur notes, they are nettlesome because they </w:t>
      </w:r>
      <w:r w:rsidRPr="00134D00">
        <w:rPr>
          <w:rStyle w:val="StyleUnderline"/>
          <w:highlight w:val="cyan"/>
        </w:rPr>
        <w:t>are harder to</w:t>
      </w:r>
      <w:r w:rsidRPr="006D1668">
        <w:rPr>
          <w:rStyle w:val="StyleUnderline"/>
        </w:rPr>
        <w:t xml:space="preserve"> </w:t>
      </w:r>
      <w:r w:rsidRPr="00134D0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134D00">
        <w:rPr>
          <w:rStyle w:val="StyleUnderline"/>
          <w:highlight w:val="cyan"/>
        </w:rPr>
        <w:t>the absence of</w:t>
      </w:r>
      <w:r w:rsidRPr="006D1668">
        <w:rPr>
          <w:rStyle w:val="StyleUnderline"/>
        </w:rPr>
        <w:t xml:space="preserve"> a respected, </w:t>
      </w:r>
      <w:r w:rsidRPr="00134D00">
        <w:rPr>
          <w:rStyle w:val="StyleUnderline"/>
          <w:highlight w:val="cyan"/>
        </w:rPr>
        <w:t>expert</w:t>
      </w:r>
      <w:r w:rsidRPr="006D1668">
        <w:rPr>
          <w:rStyle w:val="StyleUnderline"/>
        </w:rPr>
        <w:t xml:space="preserve">, nonpartisan </w:t>
      </w:r>
      <w:r w:rsidRPr="00134D0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134D0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043BC9D8" w14:textId="77777777" w:rsidR="002647DD" w:rsidRPr="006D1668" w:rsidRDefault="002647DD" w:rsidP="002647DD">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134D00">
        <w:rPr>
          <w:rStyle w:val="StyleUnderline"/>
          <w:highlight w:val="cyan"/>
        </w:rPr>
        <w:t>deeper commitment</w:t>
      </w:r>
      <w:r w:rsidRPr="006D1668">
        <w:rPr>
          <w:sz w:val="16"/>
        </w:rPr>
        <w:t xml:space="preserve"> to lifting many more people out of poverty </w:t>
      </w:r>
      <w:r w:rsidRPr="00134D00">
        <w:rPr>
          <w:rStyle w:val="StyleUnderline"/>
          <w:highlight w:val="cyan"/>
        </w:rPr>
        <w:t>is</w:t>
      </w:r>
      <w:r w:rsidRPr="006D1668">
        <w:rPr>
          <w:rStyle w:val="StyleUnderline"/>
        </w:rPr>
        <w:t xml:space="preserve"> an </w:t>
      </w:r>
      <w:r w:rsidRPr="00134D00">
        <w:rPr>
          <w:rStyle w:val="StyleUnderline"/>
          <w:highlight w:val="cyan"/>
        </w:rPr>
        <w:t>admirable</w:t>
      </w:r>
      <w:r w:rsidRPr="006D1668">
        <w:rPr>
          <w:rStyle w:val="StyleUnderline"/>
        </w:rPr>
        <w:t xml:space="preserve"> goal</w:t>
      </w:r>
      <w:r w:rsidRPr="006D1668">
        <w:rPr>
          <w:sz w:val="16"/>
        </w:rPr>
        <w:t xml:space="preserve">. </w:t>
      </w:r>
      <w:r w:rsidRPr="00134D00">
        <w:rPr>
          <w:rStyle w:val="StyleUnderline"/>
          <w:highlight w:val="cyan"/>
        </w:rPr>
        <w:t>But</w:t>
      </w:r>
      <w:r w:rsidRPr="006D1668">
        <w:rPr>
          <w:rStyle w:val="StyleUnderline"/>
        </w:rPr>
        <w:t xml:space="preserve"> by making that the centerpiece of any penal reform agenda, </w:t>
      </w:r>
      <w:r w:rsidRPr="00134D00">
        <w:rPr>
          <w:rStyle w:val="StyleUnderline"/>
          <w:b/>
          <w:highlight w:val="cyan"/>
        </w:rPr>
        <w:t>opponents</w:t>
      </w:r>
      <w:r w:rsidRPr="006D1668">
        <w:rPr>
          <w:rStyle w:val="StyleUnderline"/>
          <w:b/>
        </w:rPr>
        <w:t xml:space="preserve"> of the carceral state </w:t>
      </w:r>
      <w:r w:rsidRPr="00134D00">
        <w:rPr>
          <w:rStyle w:val="StyleUnderline"/>
          <w:b/>
          <w:highlight w:val="cyan"/>
        </w:rPr>
        <w:t>risk</w:t>
      </w:r>
      <w:r w:rsidRPr="00134D00">
        <w:rPr>
          <w:rStyle w:val="StyleUnderline"/>
          <w:highlight w:val="cyan"/>
        </w:rPr>
        <w:t xml:space="preserve"> </w:t>
      </w:r>
      <w:r w:rsidRPr="00134D0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134D00">
        <w:rPr>
          <w:rStyle w:val="StyleUnderline"/>
          <w:highlight w:val="cyan"/>
        </w:rPr>
        <w:t>The real</w:t>
      </w:r>
      <w:r w:rsidRPr="006D1668">
        <w:rPr>
          <w:rStyle w:val="StyleUnderline"/>
        </w:rPr>
        <w:t xml:space="preserve"> </w:t>
      </w:r>
      <w:r w:rsidRPr="00134D00">
        <w:rPr>
          <w:rStyle w:val="StyleUnderline"/>
          <w:highlight w:val="cyan"/>
        </w:rPr>
        <w:t>challenge is</w:t>
      </w:r>
      <w:r w:rsidRPr="006D1668">
        <w:rPr>
          <w:rStyle w:val="StyleUnderline"/>
        </w:rPr>
        <w:t xml:space="preserve"> how </w:t>
      </w:r>
      <w:r w:rsidRPr="00134D00">
        <w:rPr>
          <w:rStyle w:val="StyleUnderline"/>
          <w:highlight w:val="cyan"/>
        </w:rPr>
        <w:t>to create the political will</w:t>
      </w:r>
      <w:r w:rsidRPr="006D1668">
        <w:rPr>
          <w:rStyle w:val="StyleUnderline"/>
        </w:rPr>
        <w:t xml:space="preserve"> and political pressure </w:t>
      </w:r>
      <w:r w:rsidRPr="00134D00">
        <w:rPr>
          <w:rStyle w:val="StyleUnderline"/>
          <w:highlight w:val="cyan"/>
        </w:rPr>
        <w:t>to pursue</w:t>
      </w:r>
      <w:r w:rsidRPr="006D1668">
        <w:rPr>
          <w:rStyle w:val="StyleUnderline"/>
        </w:rPr>
        <w:t xml:space="preserve"> and implement these </w:t>
      </w:r>
      <w:r w:rsidRPr="00134D0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04BB0F28" w14:textId="77777777" w:rsidR="002647DD" w:rsidRPr="006D1668" w:rsidRDefault="002647DD" w:rsidP="002647DD">
      <w:pPr>
        <w:pStyle w:val="Heading4"/>
      </w:pPr>
      <w:r w:rsidRPr="006D1668">
        <w:t xml:space="preserve">3] The alt can’t solve their impacts or the 1AC – pragmatism is key </w:t>
      </w:r>
    </w:p>
    <w:p w14:paraId="1741210A" w14:textId="77777777" w:rsidR="002647DD" w:rsidRPr="006D1668" w:rsidRDefault="002647DD" w:rsidP="002647DD">
      <w:r w:rsidRPr="006D1668">
        <w:rPr>
          <w:rStyle w:val="Style13ptBold"/>
        </w:rPr>
        <w:t>Kline ’17</w:t>
      </w:r>
      <w:r w:rsidRPr="006D1668">
        <w:t xml:space="preserve"> (David KLINE, Ph.D. candidate in the Department of Religion at Rice University, 17 [“The Pragmatics of Resistance: Framing Anti-Blackness and the Limits of Political Ontology,” Critical Philosophy of Race, Vol. 5, No. 1, 2017, p. 51-69, Accessed Online through Emory Libraries]</w:t>
      </w:r>
    </w:p>
    <w:p w14:paraId="389D3641" w14:textId="77777777" w:rsidR="002647DD" w:rsidRPr="006D1668" w:rsidRDefault="002647DD" w:rsidP="002647DD">
      <w:pPr>
        <w:rPr>
          <w:sz w:val="14"/>
          <w:szCs w:val="16"/>
        </w:rPr>
      </w:pPr>
      <w:r w:rsidRPr="006D1668">
        <w:rPr>
          <w:u w:val="single"/>
        </w:rPr>
        <w:t>Wilderson’s</w:t>
      </w:r>
      <w:r w:rsidRPr="006D1668">
        <w:rPr>
          <w:sz w:val="14"/>
          <w:szCs w:val="16"/>
        </w:rPr>
        <w:t xml:space="preserve"> critique of Agamben is certainly correct within the specific framework of a political ontology of racial positioning. His </w:t>
      </w:r>
      <w:r w:rsidRPr="006D1668">
        <w:rPr>
          <w:u w:val="single"/>
        </w:rPr>
        <w:t>description of anti-Black antagonism shows a powerful macropolitical sedimentation of</w:t>
      </w:r>
      <w:r w:rsidRPr="006D1668">
        <w:rPr>
          <w:sz w:val="14"/>
          <w:szCs w:val="16"/>
        </w:rPr>
        <w:t xml:space="preserve"> [End Page 56] </w:t>
      </w:r>
      <w:r w:rsidRPr="006D1668">
        <w:rPr>
          <w:u w:val="single"/>
        </w:rPr>
        <w:t>Black suffering in which Black bodies are ontologically frozen into (non-) beings</w:t>
      </w:r>
      <w:r w:rsidRPr="006D1668">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6D1668">
        <w:rPr>
          <w:u w:val="single"/>
        </w:rPr>
        <w:t>Locating the reality of anti-Blackness</w:t>
      </w:r>
      <w:r w:rsidRPr="006D1668">
        <w:rPr>
          <w:sz w:val="14"/>
          <w:szCs w:val="16"/>
        </w:rPr>
        <w:t xml:space="preserve"> wholly </w:t>
      </w:r>
      <w:r w:rsidRPr="006D1668">
        <w:rPr>
          <w:u w:val="single"/>
        </w:rPr>
        <w:t>within this</w:t>
      </w:r>
      <w:r w:rsidRPr="006D1668">
        <w:rPr>
          <w:sz w:val="14"/>
          <w:szCs w:val="16"/>
        </w:rPr>
        <w:t xml:space="preserve"> account of </w:t>
      </w:r>
      <w:r w:rsidRPr="006D1668">
        <w:rPr>
          <w:u w:val="single"/>
        </w:rPr>
        <w:t>political ontology does provide</w:t>
      </w:r>
      <w:r w:rsidRPr="006D1668">
        <w:rPr>
          <w:sz w:val="14"/>
          <w:szCs w:val="16"/>
        </w:rPr>
        <w:t xml:space="preserve"> an undeniably </w:t>
      </w:r>
      <w:r w:rsidRPr="006D1668">
        <w:rPr>
          <w:u w:val="single"/>
        </w:rPr>
        <w:t>effective analysis of its violence</w:t>
      </w:r>
      <w:r w:rsidRPr="006D1668">
        <w:rPr>
          <w:sz w:val="14"/>
          <w:szCs w:val="16"/>
        </w:rPr>
        <w:t xml:space="preserve"> and sedimentation over the modern world as a whole. </w:t>
      </w:r>
      <w:r w:rsidRPr="006D1668">
        <w:rPr>
          <w:u w:val="single"/>
        </w:rPr>
        <w:t>However, in terms of a general structure</w:t>
      </w:r>
      <w:r w:rsidRPr="006D1668">
        <w:rPr>
          <w:sz w:val="14"/>
          <w:szCs w:val="16"/>
        </w:rPr>
        <w:t xml:space="preserve">, I understand </w:t>
      </w:r>
      <w:r w:rsidRPr="006D1668">
        <w:rPr>
          <w:u w:val="single"/>
        </w:rPr>
        <w:t>Wilderson’s</w:t>
      </w:r>
      <w:r w:rsidRPr="006D1668">
        <w:rPr>
          <w:sz w:val="14"/>
          <w:szCs w:val="16"/>
        </w:rPr>
        <w:t xml:space="preserve"> (and Sexton’s) political </w:t>
      </w:r>
      <w:r w:rsidRPr="006D1668">
        <w:rPr>
          <w:u w:val="single"/>
        </w:rPr>
        <w:t>ontology</w:t>
      </w:r>
      <w:r w:rsidRPr="006D1668">
        <w:rPr>
          <w:sz w:val="14"/>
          <w:szCs w:val="16"/>
        </w:rPr>
        <w:t xml:space="preserve"> to </w:t>
      </w:r>
      <w:r w:rsidRPr="006D1668">
        <w:rPr>
          <w:u w:val="single"/>
        </w:rPr>
        <w:t xml:space="preserve">remain </w:t>
      </w:r>
      <w:r w:rsidRPr="006D1668">
        <w:rPr>
          <w:b/>
          <w:u w:val="single"/>
        </w:rPr>
        <w:t>tied in form</w:t>
      </w:r>
      <w:r w:rsidRPr="006D1668">
        <w:rPr>
          <w:u w:val="single"/>
        </w:rPr>
        <w:t xml:space="preserve"> to Agamben’s even as it seemingly discounts it and</w:t>
      </w:r>
      <w:r w:rsidRPr="006D1668">
        <w:rPr>
          <w:sz w:val="14"/>
          <w:szCs w:val="16"/>
        </w:rPr>
        <w:t xml:space="preserve"> therefore </w:t>
      </w:r>
      <w:r w:rsidRPr="006D1668">
        <w:rPr>
          <w:u w:val="single"/>
        </w:rPr>
        <w:t>remains bound to</w:t>
      </w:r>
      <w:r w:rsidRPr="006D1668">
        <w:rPr>
          <w:sz w:val="14"/>
          <w:szCs w:val="16"/>
        </w:rPr>
        <w:t xml:space="preserve"> some of </w:t>
      </w:r>
      <w:r w:rsidRPr="006D1668">
        <w:rPr>
          <w:u w:val="single"/>
        </w:rPr>
        <w:t>the</w:t>
      </w:r>
      <w:r w:rsidRPr="006D1668">
        <w:rPr>
          <w:sz w:val="14"/>
          <w:szCs w:val="16"/>
        </w:rPr>
        <w:t xml:space="preserve"> problems and </w:t>
      </w:r>
      <w:r w:rsidRPr="006D1668">
        <w:rPr>
          <w:u w:val="single"/>
        </w:rPr>
        <w:t>limitations that beset such a formal structure</w:t>
      </w:r>
      <w:r w:rsidRPr="006D1668">
        <w:rPr>
          <w:sz w:val="14"/>
          <w:szCs w:val="16"/>
        </w:rPr>
        <w:t xml:space="preserve">, as I’ll discuss in a moment. Despite the critique of Agamben’s ontological blind spots regarding the extent to which Black suffering is non-analogous to non-black suffering, as I’ve tried to show, </w:t>
      </w:r>
      <w:r w:rsidRPr="006D1668">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6D1668">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6D1668">
        <w:rPr>
          <w:u w:val="single"/>
        </w:rPr>
        <w:t xml:space="preserve">the </w:t>
      </w:r>
      <w:r w:rsidRPr="00134D00">
        <w:rPr>
          <w:highlight w:val="cyan"/>
          <w:u w:val="single"/>
        </w:rPr>
        <w:t>absolute prioritization of a</w:t>
      </w:r>
      <w:r w:rsidRPr="006D1668">
        <w:rPr>
          <w:u w:val="single"/>
        </w:rPr>
        <w:t xml:space="preserve"> formal </w:t>
      </w:r>
      <w:r w:rsidRPr="00134D00">
        <w:rPr>
          <w:highlight w:val="cyan"/>
          <w:u w:val="single"/>
        </w:rPr>
        <w:t>ontological framework</w:t>
      </w:r>
      <w:r w:rsidRPr="006D1668">
        <w:rPr>
          <w:u w:val="single"/>
        </w:rPr>
        <w:t xml:space="preserve"> of autonomous and irreconcilable spheres of positionality</w:t>
      </w:r>
      <w:r w:rsidRPr="006D1668">
        <w:rPr>
          <w:sz w:val="14"/>
          <w:szCs w:val="16"/>
        </w:rPr>
        <w:t xml:space="preserve">—however descriptively or epistemologically accurate </w:t>
      </w:r>
      <w:r w:rsidRPr="006D1668">
        <w:rPr>
          <w:u w:val="single"/>
        </w:rPr>
        <w:t>in terms of</w:t>
      </w:r>
      <w:r w:rsidRPr="006D1668">
        <w:rPr>
          <w:sz w:val="14"/>
          <w:szCs w:val="16"/>
        </w:rPr>
        <w:t xml:space="preserve"> a regime of </w:t>
      </w:r>
      <w:r w:rsidRPr="006D1668">
        <w:rPr>
          <w:u w:val="single"/>
        </w:rPr>
        <w:t>ontology and</w:t>
      </w:r>
      <w:r w:rsidRPr="006D1668">
        <w:rPr>
          <w:sz w:val="14"/>
          <w:szCs w:val="16"/>
        </w:rPr>
        <w:t xml:space="preserve"> its corresponding macropolitics of </w:t>
      </w:r>
      <w:r w:rsidRPr="006D1668">
        <w:rPr>
          <w:u w:val="single"/>
        </w:rPr>
        <w:t>anti-Blackness</w:t>
      </w:r>
      <w:r w:rsidRPr="006D1668">
        <w:rPr>
          <w:sz w:val="14"/>
          <w:szCs w:val="16"/>
        </w:rPr>
        <w:t>—</w:t>
      </w:r>
      <w:r w:rsidRPr="00134D00">
        <w:rPr>
          <w:highlight w:val="cyan"/>
          <w:u w:val="single"/>
        </w:rPr>
        <w:t xml:space="preserve">ends up </w:t>
      </w:r>
      <w:r w:rsidRPr="00134D00">
        <w:rPr>
          <w:b/>
          <w:highlight w:val="cyan"/>
          <w:u w:val="single"/>
        </w:rPr>
        <w:t>limiting</w:t>
      </w:r>
      <w:r w:rsidRPr="006D1668">
        <w:rPr>
          <w:u w:val="single"/>
        </w:rPr>
        <w:t xml:space="preserve"> a whole range of possible avenues of </w:t>
      </w:r>
      <w:r w:rsidRPr="00134D00">
        <w:rPr>
          <w:highlight w:val="cyan"/>
          <w:u w:val="single"/>
        </w:rPr>
        <w:t>analysis</w:t>
      </w:r>
      <w:r w:rsidRPr="006D1668">
        <w:rPr>
          <w:sz w:val="14"/>
          <w:szCs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6D1668">
        <w:rPr>
          <w:u w:val="single"/>
        </w:rPr>
        <w:t>Wilderson and Afro-pessimism</w:t>
      </w:r>
      <w:r w:rsidRPr="006D1668">
        <w:rPr>
          <w:sz w:val="14"/>
          <w:szCs w:val="16"/>
        </w:rPr>
        <w:t xml:space="preserve"> in general </w:t>
      </w:r>
      <w:r w:rsidRPr="006D1668">
        <w:rPr>
          <w:u w:val="single"/>
        </w:rPr>
        <w:t xml:space="preserve">privilege </w:t>
      </w:r>
      <w:r w:rsidRPr="00134D00">
        <w:rPr>
          <w:highlight w:val="cyan"/>
          <w:u w:val="single"/>
        </w:rPr>
        <w:t xml:space="preserve">the macropolitical field in which Blackness is </w:t>
      </w:r>
      <w:r w:rsidRPr="00134D00">
        <w:rPr>
          <w:b/>
          <w:highlight w:val="cyan"/>
          <w:u w:val="single"/>
        </w:rPr>
        <w:t>always already sedimented</w:t>
      </w:r>
      <w:r w:rsidRPr="006D1668">
        <w:rPr>
          <w:sz w:val="14"/>
          <w:szCs w:val="16"/>
        </w:rPr>
        <w:t xml:space="preserve"> and rigidified </w:t>
      </w:r>
      <w:r w:rsidRPr="006D1668">
        <w:rPr>
          <w:u w:val="single"/>
        </w:rPr>
        <w:t xml:space="preserve">into a political onto-logical position that </w:t>
      </w:r>
      <w:r w:rsidRPr="00134D00">
        <w:rPr>
          <w:b/>
          <w:highlight w:val="cyan"/>
          <w:u w:val="single"/>
        </w:rPr>
        <w:t>prohibits movement</w:t>
      </w:r>
      <w:r w:rsidRPr="00134D00">
        <w:rPr>
          <w:highlight w:val="cyan"/>
          <w:u w:val="single"/>
        </w:rPr>
        <w:t xml:space="preserve"> and</w:t>
      </w:r>
      <w:r w:rsidRPr="006D1668">
        <w:rPr>
          <w:u w:val="single"/>
        </w:rPr>
        <w:t xml:space="preserve"> the possibility of what</w:t>
      </w:r>
      <w:r w:rsidRPr="006D1668">
        <w:rPr>
          <w:sz w:val="14"/>
          <w:szCs w:val="16"/>
        </w:rPr>
        <w:t xml:space="preserve"> Fred </w:t>
      </w:r>
      <w:r w:rsidRPr="006D1668">
        <w:rPr>
          <w:u w:val="single"/>
        </w:rPr>
        <w:t>Moten calls “fugitivity.” The absolute privileging of the macropolitical</w:t>
      </w:r>
      <w:r w:rsidRPr="006D1668">
        <w:rPr>
          <w:sz w:val="14"/>
          <w:szCs w:val="16"/>
        </w:rPr>
        <w:t xml:space="preserve"> as [End Page 57] the frame of analysis </w:t>
      </w:r>
      <w:r w:rsidRPr="006D1668">
        <w:rPr>
          <w:u w:val="single"/>
        </w:rPr>
        <w:t>tends to bracket</w:t>
      </w:r>
      <w:r w:rsidRPr="006D1668">
        <w:rPr>
          <w:sz w:val="14"/>
          <w:szCs w:val="16"/>
        </w:rPr>
        <w:t xml:space="preserve"> or overshadow </w:t>
      </w:r>
      <w:r w:rsidRPr="006D1668">
        <w:rPr>
          <w:u w:val="single"/>
        </w:rPr>
        <w:t>the fact that “every politics is simultaneously a macropolitics and a micropolitics</w:t>
      </w:r>
      <w:r w:rsidRPr="006D1668">
        <w:rPr>
          <w:sz w:val="14"/>
          <w:szCs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6D1668">
        <w:rPr>
          <w:u w:val="single"/>
        </w:rPr>
        <w:t>The micropolitical field is where movement and resistance happens against or in excess of the macropolitical in ways not reducible to the kind of formal binary organization that</w:t>
      </w:r>
      <w:r w:rsidRPr="006D1668">
        <w:rPr>
          <w:sz w:val="14"/>
          <w:szCs w:val="16"/>
        </w:rPr>
        <w:t xml:space="preserve"> Agamben and </w:t>
      </w:r>
      <w:r w:rsidRPr="006D1668">
        <w:rPr>
          <w:u w:val="single"/>
        </w:rPr>
        <w:t>Wilderson’s political ontology prioritizes</w:t>
      </w:r>
      <w:r w:rsidRPr="006D1668">
        <w:rPr>
          <w:sz w:val="14"/>
          <w:szCs w:val="16"/>
        </w:rPr>
        <w:t xml:space="preserve">. Such resistance is not necessarily positive or emancipatory, as lines of flight name a contingency that always poses the risk that whatever develops can become “capable of the worst” (ibid., 205). However, </w:t>
      </w:r>
      <w:r w:rsidRPr="006D1668">
        <w:rPr>
          <w:u w:val="single"/>
        </w:rPr>
        <w:t>within this contingency is also the possibility of creative lines and deterritorializations that provide possible means of positive escape from macropolitical molarisations</w:t>
      </w:r>
      <w:r w:rsidRPr="006D1668">
        <w:rPr>
          <w:sz w:val="14"/>
          <w:szCs w:val="16"/>
        </w:rPr>
        <w:t xml:space="preserve">. Focusing on Wilderson, his absolute </w:t>
      </w:r>
      <w:r w:rsidRPr="00134D00">
        <w:rPr>
          <w:highlight w:val="cyan"/>
          <w:u w:val="single"/>
        </w:rPr>
        <w:t>prioritization of</w:t>
      </w:r>
      <w:r w:rsidRPr="006D1668">
        <w:rPr>
          <w:u w:val="single"/>
        </w:rPr>
        <w:t xml:space="preserve"> a political onto-logical structure in which the law relegates Black being into the singular position of social death happens</w:t>
      </w:r>
      <w:r w:rsidRPr="006D1668">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134D00">
        <w:rPr>
          <w:b/>
          <w:highlight w:val="cyan"/>
          <w:u w:val="single"/>
        </w:rPr>
        <w:t>short-circuits</w:t>
      </w:r>
      <w:r w:rsidRPr="00134D00">
        <w:rPr>
          <w:highlight w:val="cyan"/>
          <w:u w:val="single"/>
        </w:rPr>
        <w:t xml:space="preserve"> an analysis</w:t>
      </w:r>
      <w:r w:rsidRPr="006D1668">
        <w:rPr>
          <w:u w:val="single"/>
        </w:rPr>
        <w:t xml:space="preserve"> of power </w:t>
      </w:r>
      <w:r w:rsidRPr="00134D00">
        <w:rPr>
          <w:highlight w:val="cyan"/>
          <w:u w:val="single"/>
        </w:rPr>
        <w:t>that might reveal</w:t>
      </w:r>
      <w:r w:rsidRPr="006D1668">
        <w:rPr>
          <w:u w:val="single"/>
        </w:rPr>
        <w:t xml:space="preserve"> not only </w:t>
      </w:r>
      <w:r w:rsidRPr="00134D00">
        <w:rPr>
          <w:highlight w:val="cyan"/>
          <w:u w:val="single"/>
        </w:rPr>
        <w:t>how the practices</w:t>
      </w:r>
      <w:r w:rsidRPr="006D1668">
        <w:rPr>
          <w:sz w:val="14"/>
          <w:szCs w:val="16"/>
        </w:rPr>
        <w:t xml:space="preserve">, forms, </w:t>
      </w:r>
      <w:r w:rsidRPr="006D1668">
        <w:rPr>
          <w:u w:val="single"/>
        </w:rPr>
        <w:t xml:space="preserve">and apparatuses of anti-Black racism </w:t>
      </w:r>
      <w:r w:rsidRPr="00134D00">
        <w:rPr>
          <w:highlight w:val="cyan"/>
          <w:u w:val="single"/>
        </w:rPr>
        <w:t>have historically developed, changed, and reassembled</w:t>
      </w:r>
      <w:r w:rsidRPr="006D1668">
        <w:rPr>
          <w:sz w:val="14"/>
          <w:szCs w:val="16"/>
        </w:rPr>
        <w:t xml:space="preserve">/reterritorialized </w:t>
      </w:r>
      <w:r w:rsidRPr="006D1668">
        <w:rPr>
          <w:u w:val="single"/>
        </w:rPr>
        <w:t>in relation to state power, national identity, philosophical</w:t>
      </w:r>
      <w:r w:rsidRPr="006D1668">
        <w:rPr>
          <w:sz w:val="14"/>
          <w:szCs w:val="16"/>
        </w:rPr>
        <w:t xml:space="preserve"> discourse, biological discourse, </w:t>
      </w:r>
      <w:r w:rsidRPr="006D1668">
        <w:rPr>
          <w:u w:val="single"/>
        </w:rPr>
        <w:t>political discourse, and so on—changes that</w:t>
      </w:r>
      <w:r w:rsidRPr="006D1668">
        <w:rPr>
          <w:sz w:val="14"/>
          <w:szCs w:val="16"/>
        </w:rPr>
        <w:t xml:space="preserve">, despite Wilderson’s claim that focusing on these things only “mystify” the question of ontology (Wilderson 2010, 10), surely </w:t>
      </w:r>
      <w:r w:rsidRPr="006D1668">
        <w:rPr>
          <w:u w:val="single"/>
        </w:rPr>
        <w:t xml:space="preserve">have implications for how racial positioning is both thought and resisted in differing historical and socio-political contexts. </w:t>
      </w:r>
      <w:r w:rsidRPr="00134D00">
        <w:rPr>
          <w:highlight w:val="cyan"/>
          <w:u w:val="single"/>
        </w:rPr>
        <w:t xml:space="preserve">To the extent </w:t>
      </w:r>
      <w:r w:rsidRPr="006D1668">
        <w:rPr>
          <w:u w:val="single"/>
        </w:rPr>
        <w:t xml:space="preserve">that </w:t>
      </w:r>
      <w:r w:rsidRPr="00134D00">
        <w:rPr>
          <w:highlight w:val="cyan"/>
          <w:u w:val="single"/>
        </w:rPr>
        <w:t>Blackness equals a</w:t>
      </w:r>
      <w:r w:rsidRPr="006D1668">
        <w:rPr>
          <w:u w:val="single"/>
        </w:rPr>
        <w:t xml:space="preserve"> singular </w:t>
      </w:r>
      <w:r w:rsidRPr="00134D00">
        <w:rPr>
          <w:highlight w:val="cyan"/>
          <w:u w:val="single"/>
        </w:rPr>
        <w:t>ontological position</w:t>
      </w:r>
      <w:r w:rsidRPr="006D1668">
        <w:rPr>
          <w:u w:val="single"/>
        </w:rPr>
        <w:t xml:space="preserve"> within a macropolitical structure of antagonism, </w:t>
      </w:r>
      <w:r w:rsidRPr="00134D00">
        <w:rPr>
          <w:highlight w:val="cyan"/>
          <w:u w:val="single"/>
        </w:rPr>
        <w:t>there is</w:t>
      </w:r>
      <w:r w:rsidRPr="006D1668">
        <w:rPr>
          <w:u w:val="single"/>
        </w:rPr>
        <w:t xml:space="preserve"> almost </w:t>
      </w:r>
      <w:r w:rsidRPr="00134D00">
        <w:rPr>
          <w:b/>
          <w:highlight w:val="cyan"/>
          <w:u w:val="single"/>
        </w:rPr>
        <w:t>no room</w:t>
      </w:r>
      <w:r w:rsidRPr="006D1668">
        <w:rPr>
          <w:u w:val="single"/>
        </w:rPr>
        <w:t xml:space="preserve"> </w:t>
      </w:r>
      <w:r w:rsidRPr="00134D00">
        <w:rPr>
          <w:highlight w:val="cyan"/>
          <w:u w:val="single"/>
        </w:rPr>
        <w:t>to bring in the</w:t>
      </w:r>
      <w:r w:rsidRPr="006D1668">
        <w:rPr>
          <w:u w:val="single"/>
        </w:rPr>
        <w:t xml:space="preserve"> spectrum and </w:t>
      </w:r>
      <w:r w:rsidRPr="00134D00">
        <w:rPr>
          <w:highlight w:val="cyan"/>
          <w:u w:val="single"/>
        </w:rPr>
        <w:t xml:space="preserve">flow of </w:t>
      </w:r>
      <w:r w:rsidRPr="00134D00">
        <w:rPr>
          <w:b/>
          <w:highlight w:val="cyan"/>
          <w:u w:val="single"/>
        </w:rPr>
        <w:t>social difference and contingency</w:t>
      </w:r>
      <w:r w:rsidRPr="00134D00">
        <w:rPr>
          <w:highlight w:val="cyan"/>
          <w:u w:val="single"/>
        </w:rPr>
        <w:t xml:space="preserve"> that</w:t>
      </w:r>
      <w:r w:rsidRPr="006D1668">
        <w:rPr>
          <w:u w:val="single"/>
        </w:rPr>
        <w:t xml:space="preserve"> no doubt </w:t>
      </w:r>
      <w:r w:rsidRPr="00134D00">
        <w:rPr>
          <w:highlight w:val="cyan"/>
          <w:u w:val="single"/>
        </w:rPr>
        <w:t>spans across Black identity as a</w:t>
      </w:r>
      <w:r w:rsidRPr="006D1668">
        <w:rPr>
          <w:u w:val="single"/>
        </w:rPr>
        <w:t xml:space="preserve"> legitimate issue of analysis and as a site/sight for the possibility of a </w:t>
      </w:r>
      <w:r w:rsidRPr="00134D00">
        <w:rPr>
          <w:b/>
          <w:highlight w:val="cyan"/>
          <w:u w:val="single"/>
        </w:rPr>
        <w:t>range of resisting practices</w:t>
      </w:r>
      <w:r w:rsidRPr="006D1668">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134D00">
        <w:rPr>
          <w:highlight w:val="cyan"/>
          <w:u w:val="single"/>
        </w:rPr>
        <w:t>Wilderson</w:t>
      </w:r>
      <w:r w:rsidRPr="006D1668">
        <w:rPr>
          <w:sz w:val="14"/>
          <w:szCs w:val="16"/>
        </w:rPr>
        <w:t xml:space="preserve">’s statement, made in the sole frame of a totalizing political ontology overshadowing all other levels of sociality, </w:t>
      </w:r>
      <w:r w:rsidRPr="00134D00">
        <w:rPr>
          <w:highlight w:val="cyan"/>
          <w:u w:val="single"/>
        </w:rPr>
        <w:t>flattens</w:t>
      </w:r>
      <w:r w:rsidRPr="006D1668">
        <w:rPr>
          <w:u w:val="single"/>
        </w:rPr>
        <w:t xml:space="preserve"> out the </w:t>
      </w:r>
      <w:r w:rsidRPr="00134D00">
        <w:rPr>
          <w:highlight w:val="cyan"/>
          <w:u w:val="single"/>
        </w:rPr>
        <w:t>social difference within</w:t>
      </w:r>
      <w:r w:rsidRPr="006D1668">
        <w:rPr>
          <w:u w:val="single"/>
        </w:rPr>
        <w:t xml:space="preserve">, and even the possibility of, a micropolitical social field of </w:t>
      </w:r>
      <w:r w:rsidRPr="00134D00">
        <w:rPr>
          <w:highlight w:val="cyan"/>
          <w:u w:val="single"/>
        </w:rPr>
        <w:t>35 million Black people living in the U</w:t>
      </w:r>
      <w:r w:rsidRPr="006D1668">
        <w:rPr>
          <w:sz w:val="14"/>
          <w:szCs w:val="16"/>
        </w:rPr>
        <w:t xml:space="preserve">nited </w:t>
      </w:r>
      <w:r w:rsidRPr="00134D00">
        <w:rPr>
          <w:highlight w:val="cyan"/>
          <w:u w:val="single"/>
        </w:rPr>
        <w:t>S</w:t>
      </w:r>
      <w:r w:rsidRPr="006D1668">
        <w:rPr>
          <w:sz w:val="14"/>
          <w:szCs w:val="16"/>
        </w:rPr>
        <w:t xml:space="preserve">tates. </w:t>
      </w:r>
      <w:r w:rsidRPr="00134D00">
        <w:rPr>
          <w:highlight w:val="cyan"/>
          <w:u w:val="single"/>
        </w:rPr>
        <w:t>Such</w:t>
      </w:r>
      <w:r w:rsidRPr="006D1668">
        <w:rPr>
          <w:u w:val="single"/>
        </w:rPr>
        <w:t xml:space="preserve"> a flattening </w:t>
      </w:r>
      <w:r w:rsidRPr="00134D00">
        <w:rPr>
          <w:highlight w:val="cyan"/>
          <w:u w:val="single"/>
        </w:rPr>
        <w:t>reduces</w:t>
      </w:r>
      <w:r w:rsidRPr="006D1668">
        <w:rPr>
          <w:u w:val="single"/>
        </w:rPr>
        <w:t xml:space="preserve"> the optic of anti-Black racism as well as </w:t>
      </w:r>
      <w:r w:rsidRPr="00134D00">
        <w:rPr>
          <w:highlight w:val="cyan"/>
          <w:u w:val="single"/>
        </w:rPr>
        <w:t>Black sociality to</w:t>
      </w:r>
      <w:r w:rsidRPr="006D1668">
        <w:rPr>
          <w:u w:val="single"/>
        </w:rPr>
        <w:t xml:space="preserve"> the frame of political ontology where Blackness remains </w:t>
      </w:r>
      <w:r w:rsidRPr="006D1668">
        <w:rPr>
          <w:b/>
          <w:u w:val="single"/>
        </w:rPr>
        <w:t xml:space="preserve">stuck in </w:t>
      </w:r>
      <w:r w:rsidRPr="00134D00">
        <w:rPr>
          <w:b/>
          <w:highlight w:val="cyan"/>
          <w:u w:val="single"/>
        </w:rPr>
        <w:t>a singular position</w:t>
      </w:r>
      <w:r w:rsidRPr="006D1668">
        <w:rPr>
          <w:u w:val="single"/>
        </w:rPr>
        <w:t xml:space="preserve"> of abjection. The result is a severe analytical limitation in terms of the way Blackness</w:t>
      </w:r>
      <w:r w:rsidRPr="006D1668">
        <w:rPr>
          <w:sz w:val="14"/>
          <w:szCs w:val="16"/>
        </w:rPr>
        <w:t xml:space="preserve"> (as well as other racial positions) </w:t>
      </w:r>
      <w:r w:rsidRPr="006D1668">
        <w:rPr>
          <w:u w:val="single"/>
        </w:rPr>
        <w:t xml:space="preserve">exists across an </w:t>
      </w:r>
      <w:r w:rsidRPr="006D1668">
        <w:rPr>
          <w:b/>
          <w:u w:val="single"/>
        </w:rPr>
        <w:t>extremely wide field of sociality</w:t>
      </w:r>
      <w:r w:rsidRPr="006D1668">
        <w:rPr>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6D1668">
        <w:rPr>
          <w:sz w:val="14"/>
          <w:szCs w:val="16"/>
        </w:rPr>
        <w:t>—or at least bracketed—</w:t>
      </w:r>
      <w:r w:rsidRPr="006D1668">
        <w:rPr>
          <w:u w:val="single"/>
        </w:rPr>
        <w:t>as having any bearing at all on how anti-Black power functions and is resisted across highly differentiated contexts. There is only the binary ontological distinction of Black and Human being; only a macropolitics of sedimented abjection</w:t>
      </w:r>
      <w:r w:rsidRPr="006D1668">
        <w:rPr>
          <w:sz w:val="14"/>
          <w:szCs w:val="16"/>
        </w:rPr>
        <w:t xml:space="preserve">. Furthermore, arriving at the second analytical expense of Wilderson’s prioritization of political ontology, I suggest that </w:t>
      </w:r>
      <w:r w:rsidRPr="00134D00">
        <w:rPr>
          <w:highlight w:val="cyan"/>
          <w:u w:val="single"/>
        </w:rPr>
        <w:t>such</w:t>
      </w:r>
      <w:r w:rsidRPr="006D1668">
        <w:rPr>
          <w:u w:val="single"/>
        </w:rPr>
        <w:t xml:space="preserve"> a flattening of the social field of Blackness </w:t>
      </w:r>
      <w:r w:rsidRPr="00134D00">
        <w:rPr>
          <w:b/>
          <w:highlight w:val="cyan"/>
          <w:u w:val="single"/>
        </w:rPr>
        <w:t>rigidly delimits</w:t>
      </w:r>
      <w:r w:rsidRPr="006D1668">
        <w:rPr>
          <w:u w:val="single"/>
        </w:rPr>
        <w:t xml:space="preserve"> what counts as </w:t>
      </w:r>
      <w:r w:rsidRPr="00134D00">
        <w:rPr>
          <w:b/>
          <w:highlight w:val="cyan"/>
          <w:u w:val="single"/>
        </w:rPr>
        <w:t>legitimate political resistance</w:t>
      </w:r>
      <w:r w:rsidRPr="006D1668">
        <w:rPr>
          <w:u w:val="single"/>
        </w:rPr>
        <w:t>. If the framework for thinking resistance and the possibility of creating another world is reduced to rigid ontological positions</w:t>
      </w:r>
      <w:r w:rsidRPr="006D1668">
        <w:rPr>
          <w:sz w:val="14"/>
          <w:szCs w:val="16"/>
        </w:rPr>
        <w:t xml:space="preserve"> defined by the absolute power of the law, </w:t>
      </w:r>
      <w:r w:rsidRPr="006D1668">
        <w:rPr>
          <w:u w:val="single"/>
        </w:rPr>
        <w:t>and if Black existence is</w:t>
      </w:r>
      <w:r w:rsidRPr="006D1668">
        <w:rPr>
          <w:sz w:val="14"/>
          <w:szCs w:val="16"/>
        </w:rPr>
        <w:t xml:space="preserve"> understood only as </w:t>
      </w:r>
      <w:r w:rsidRPr="006D1668">
        <w:rPr>
          <w:u w:val="single"/>
        </w:rPr>
        <w:t>ontologically fixed at</w:t>
      </w:r>
      <w:r w:rsidRPr="006D1668">
        <w:rPr>
          <w:sz w:val="14"/>
          <w:szCs w:val="16"/>
        </w:rPr>
        <w:t xml:space="preserve"> the extreme zero point of </w:t>
      </w:r>
      <w:r w:rsidRPr="006D1668">
        <w:rPr>
          <w:u w:val="single"/>
        </w:rPr>
        <w:t>social death</w:t>
      </w:r>
      <w:r w:rsidRPr="006D1668">
        <w:rPr>
          <w:sz w:val="14"/>
          <w:szCs w:val="16"/>
        </w:rPr>
        <w:t xml:space="preserve"> without recourse to anything within its own position qua Blackness, </w:t>
      </w:r>
      <w:r w:rsidRPr="006D1668">
        <w:rPr>
          <w:u w:val="single"/>
        </w:rPr>
        <w:t xml:space="preserve">then </w:t>
      </w:r>
      <w:r w:rsidRPr="00134D00">
        <w:rPr>
          <w:highlight w:val="cyan"/>
          <w:u w:val="single"/>
        </w:rPr>
        <w:t>there is not</w:t>
      </w:r>
      <w:r w:rsidRPr="006D1668">
        <w:rPr>
          <w:u w:val="single"/>
        </w:rPr>
        <w:t xml:space="preserve"> much </w:t>
      </w:r>
      <w:r w:rsidRPr="00134D00">
        <w:rPr>
          <w:highlight w:val="cyan"/>
          <w:u w:val="single"/>
        </w:rPr>
        <w:t>room for</w:t>
      </w:r>
      <w:r w:rsidRPr="006D1668">
        <w:rPr>
          <w:u w:val="single"/>
        </w:rPr>
        <w:t xml:space="preserve"> strategizing or even imagining </w:t>
      </w:r>
      <w:r w:rsidRPr="00134D00">
        <w:rPr>
          <w:highlight w:val="cyan"/>
          <w:u w:val="single"/>
        </w:rPr>
        <w:t>resistance</w:t>
      </w:r>
      <w:r w:rsidRPr="006D1668">
        <w:rPr>
          <w:u w:val="single"/>
        </w:rPr>
        <w:t xml:space="preserve"> to anti-Blackness </w:t>
      </w:r>
      <w:r w:rsidRPr="00134D00">
        <w:rPr>
          <w:highlight w:val="cyan"/>
          <w:u w:val="single"/>
        </w:rPr>
        <w:t xml:space="preserve">that is not </w:t>
      </w:r>
      <w:r w:rsidRPr="00134D00">
        <w:rPr>
          <w:b/>
          <w:highlight w:val="cyan"/>
          <w:u w:val="single"/>
        </w:rPr>
        <w:t>wholly limited to</w:t>
      </w:r>
      <w:r w:rsidRPr="006D1668">
        <w:rPr>
          <w:u w:val="single"/>
        </w:rPr>
        <w:t xml:space="preserve"> expressions and events of </w:t>
      </w:r>
      <w:r w:rsidRPr="00134D00">
        <w:rPr>
          <w:b/>
          <w:highlight w:val="cyan"/>
          <w:u w:val="single"/>
        </w:rPr>
        <w:t>radically apocalyptic political violence</w:t>
      </w:r>
      <w:r w:rsidRPr="006D1668">
        <w:rPr>
          <w:u w:val="single"/>
        </w:rPr>
        <w:t>: the law is either destroyed entirely, or there is no freedom</w:t>
      </w:r>
      <w:r w:rsidRPr="006D1668">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134D00">
        <w:rPr>
          <w:highlight w:val="cyan"/>
          <w:u w:val="single"/>
        </w:rPr>
        <w:t>there might be</w:t>
      </w:r>
      <w:r w:rsidRPr="006D1668">
        <w:rPr>
          <w:u w:val="single"/>
        </w:rPr>
        <w:t xml:space="preserve"> other and more </w:t>
      </w:r>
      <w:r w:rsidRPr="00134D00">
        <w:rPr>
          <w:b/>
          <w:highlight w:val="cyan"/>
          <w:u w:val="single"/>
        </w:rPr>
        <w:t>pragmatically oriented practices of resistance</w:t>
      </w:r>
      <w:r w:rsidRPr="00134D00">
        <w:rPr>
          <w:highlight w:val="cyan"/>
          <w:u w:val="single"/>
        </w:rPr>
        <w:t xml:space="preserve"> that do not</w:t>
      </w:r>
      <w:r w:rsidRPr="006D1668">
        <w:rPr>
          <w:u w:val="single"/>
        </w:rPr>
        <w:t xml:space="preserve"> necessarily </w:t>
      </w:r>
      <w:r w:rsidRPr="00134D00">
        <w:rPr>
          <w:highlight w:val="cyan"/>
          <w:u w:val="single"/>
        </w:rPr>
        <w:t>have the absolute destruction of the law</w:t>
      </w:r>
      <w:r w:rsidRPr="006D1668">
        <w:rPr>
          <w:u w:val="single"/>
        </w:rPr>
        <w:t xml:space="preserve"> as their immediate aim </w:t>
      </w:r>
      <w:r w:rsidRPr="00134D00">
        <w:rPr>
          <w:highlight w:val="cyan"/>
          <w:u w:val="single"/>
        </w:rPr>
        <w:t xml:space="preserve">that </w:t>
      </w:r>
      <w:r w:rsidRPr="00134D00">
        <w:rPr>
          <w:b/>
          <w:highlight w:val="cyan"/>
          <w:u w:val="single"/>
        </w:rPr>
        <w:t>should count as genuine</w:t>
      </w:r>
      <w:r w:rsidRPr="00134D00">
        <w:rPr>
          <w:highlight w:val="cyan"/>
          <w:u w:val="single"/>
        </w:rPr>
        <w:t xml:space="preserve"> resistance to anti-Blackness</w:t>
      </w:r>
      <w:r w:rsidRPr="006D1668">
        <w:rPr>
          <w:u w:val="single"/>
        </w:rPr>
        <w:t>.</w:t>
      </w:r>
      <w:r w:rsidRPr="006D1668">
        <w:rPr>
          <w:sz w:val="14"/>
          <w:szCs w:val="16"/>
        </w:rPr>
        <w:t xml:space="preserve"> For Wilderson, like Agamben, </w:t>
      </w:r>
      <w:r w:rsidRPr="006D1668">
        <w:rPr>
          <w:u w:val="single"/>
        </w:rPr>
        <w:t>anything less than an absolute overturning</w:t>
      </w:r>
      <w:r w:rsidRPr="006D1668">
        <w:rPr>
          <w:sz w:val="14"/>
          <w:szCs w:val="16"/>
        </w:rPr>
        <w:t xml:space="preserve"> [End Page 59] </w:t>
      </w:r>
      <w:r w:rsidRPr="006D1668">
        <w:rPr>
          <w:u w:val="single"/>
        </w:rPr>
        <w:t xml:space="preserve">of the order of things, the violent </w:t>
      </w:r>
      <w:r w:rsidRPr="006D1668">
        <w:rPr>
          <w:sz w:val="14"/>
          <w:szCs w:val="16"/>
        </w:rPr>
        <w:t xml:space="preserve">destruction and </w:t>
      </w:r>
      <w:r w:rsidRPr="006D1668">
        <w:rPr>
          <w:u w:val="single"/>
        </w:rPr>
        <w:t>annihilation of the full structure of antagonisms, is deemed as “[having nothing] to do with Black liberation”</w:t>
      </w:r>
      <w:r w:rsidRPr="006D1668">
        <w:rPr>
          <w:sz w:val="14"/>
          <w:szCs w:val="16"/>
        </w:rPr>
        <w:t xml:space="preserve"> (quoted in Zug 2010). </w:t>
      </w:r>
      <w:r w:rsidRPr="006D1668">
        <w:rPr>
          <w:u w:val="single"/>
        </w:rPr>
        <w:t>Of course</w:t>
      </w:r>
      <w:r w:rsidRPr="006D1668">
        <w:rPr>
          <w:sz w:val="14"/>
          <w:szCs w:val="16"/>
        </w:rPr>
        <w:t xml:space="preserve">, the desire for the absolute overturning of the currently existing world, the decisive end of the existing world and </w:t>
      </w:r>
      <w:r w:rsidRPr="006D1668">
        <w:rPr>
          <w:u w:val="single"/>
        </w:rPr>
        <w:t>the arrival of a new world in which “Blacks do not magnetize bullets” should be absolutely affirmed</w:t>
      </w:r>
      <w:r w:rsidRPr="006D1668">
        <w:rPr>
          <w:sz w:val="14"/>
          <w:szCs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6D1668">
        <w:rPr>
          <w:u w:val="single"/>
        </w:rPr>
        <w:t>The question</w:t>
      </w:r>
      <w:r w:rsidRPr="006D1668">
        <w:rPr>
          <w:sz w:val="14"/>
          <w:szCs w:val="16"/>
        </w:rPr>
        <w:t xml:space="preserve"> I want to pose, </w:t>
      </w:r>
      <w:r w:rsidRPr="006D1668">
        <w:rPr>
          <w:u w:val="single"/>
        </w:rPr>
        <w:t>however</w:t>
      </w:r>
      <w:r w:rsidRPr="006D1668">
        <w:rPr>
          <w:sz w:val="14"/>
          <w:szCs w:val="16"/>
        </w:rPr>
        <w:t xml:space="preserve">, </w:t>
      </w:r>
      <w:r w:rsidRPr="006D1668">
        <w:rPr>
          <w:u w:val="single"/>
        </w:rPr>
        <w:t xml:space="preserve">is how the </w:t>
      </w:r>
      <w:r w:rsidRPr="006D1668">
        <w:rPr>
          <w:b/>
          <w:u w:val="single"/>
        </w:rPr>
        <w:t>insistence</w:t>
      </w:r>
      <w:r w:rsidRPr="006D1668">
        <w:rPr>
          <w:u w:val="single"/>
        </w:rPr>
        <w:t xml:space="preserve"> on </w:t>
      </w:r>
      <w:r w:rsidRPr="00134D00">
        <w:rPr>
          <w:highlight w:val="cyan"/>
          <w:u w:val="single"/>
        </w:rPr>
        <w:t>the absolute</w:t>
      </w:r>
      <w:r w:rsidRPr="006D1668">
        <w:rPr>
          <w:u w:val="single"/>
        </w:rPr>
        <w:t xml:space="preserve"> priority of </w:t>
      </w:r>
      <w:r w:rsidRPr="00134D00">
        <w:rPr>
          <w:highlight w:val="cyan"/>
          <w:u w:val="single"/>
        </w:rPr>
        <w:t>framing</w:t>
      </w:r>
      <w:r w:rsidRPr="006D1668">
        <w:rPr>
          <w:u w:val="single"/>
        </w:rPr>
        <w:t xml:space="preserve"> this world within a rigid structure of formal ontological positions </w:t>
      </w:r>
      <w:r w:rsidRPr="00134D00">
        <w:rPr>
          <w:highlight w:val="cyan"/>
          <w:u w:val="single"/>
        </w:rPr>
        <w:t>can only revert to</w:t>
      </w:r>
      <w:r w:rsidRPr="006D1668">
        <w:rPr>
          <w:u w:val="single"/>
        </w:rPr>
        <w:t xml:space="preserve"> what amounts to </w:t>
      </w:r>
      <w:r w:rsidRPr="00134D00">
        <w:rPr>
          <w:highlight w:val="cyan"/>
          <w:u w:val="single"/>
        </w:rPr>
        <w:t>a</w:t>
      </w:r>
      <w:r w:rsidRPr="006D1668">
        <w:rPr>
          <w:u w:val="single"/>
        </w:rPr>
        <w:t xml:space="preserve"> kind of </w:t>
      </w:r>
      <w:r w:rsidRPr="00134D00">
        <w:rPr>
          <w:highlight w:val="cyan"/>
          <w:u w:val="single"/>
        </w:rPr>
        <w:t>negative</w:t>
      </w:r>
      <w:r w:rsidRPr="006D1668">
        <w:rPr>
          <w:sz w:val="14"/>
          <w:szCs w:val="16"/>
        </w:rPr>
        <w:t xml:space="preserve"> theological and </w:t>
      </w:r>
      <w:r w:rsidRPr="00134D00">
        <w:rPr>
          <w:b/>
          <w:highlight w:val="cyan"/>
          <w:u w:val="single"/>
        </w:rPr>
        <w:t>eschatological blank horizon</w:t>
      </w:r>
      <w:r w:rsidRPr="00134D00">
        <w:rPr>
          <w:highlight w:val="cyan"/>
          <w:u w:val="single"/>
        </w:rPr>
        <w:t xml:space="preserve"> in which </w:t>
      </w:r>
      <w:r w:rsidRPr="00134D00">
        <w:rPr>
          <w:b/>
          <w:highlight w:val="cyan"/>
          <w:u w:val="single"/>
        </w:rPr>
        <w:t>actually existing</w:t>
      </w:r>
      <w:r w:rsidRPr="006D1668">
        <w:rPr>
          <w:u w:val="single"/>
        </w:rPr>
        <w:t xml:space="preserve"> social sites and modes of </w:t>
      </w:r>
      <w:r w:rsidRPr="00134D00">
        <w:rPr>
          <w:b/>
          <w:highlight w:val="cyan"/>
          <w:u w:val="single"/>
        </w:rPr>
        <w:t>resisting praxis</w:t>
      </w:r>
      <w:r w:rsidRPr="00134D00">
        <w:rPr>
          <w:highlight w:val="cyan"/>
          <w:u w:val="single"/>
        </w:rPr>
        <w:t xml:space="preserve"> are </w:t>
      </w:r>
      <w:r w:rsidRPr="00134D00">
        <w:rPr>
          <w:b/>
          <w:highlight w:val="cyan"/>
          <w:u w:val="single"/>
        </w:rPr>
        <w:t>displaced</w:t>
      </w:r>
      <w:r w:rsidRPr="00134D00">
        <w:rPr>
          <w:highlight w:val="cyan"/>
          <w:u w:val="single"/>
        </w:rPr>
        <w:t xml:space="preserve"> and </w:t>
      </w:r>
      <w:r w:rsidRPr="00134D00">
        <w:rPr>
          <w:b/>
          <w:highlight w:val="cyan"/>
          <w:u w:val="single"/>
        </w:rPr>
        <w:t>devalued</w:t>
      </w:r>
      <w:r w:rsidRPr="00134D00">
        <w:rPr>
          <w:highlight w:val="cyan"/>
          <w:u w:val="single"/>
        </w:rPr>
        <w:t xml:space="preserve"> </w:t>
      </w:r>
      <w:r w:rsidRPr="006D1668">
        <w:rPr>
          <w:u w:val="single"/>
        </w:rPr>
        <w:t>by notions of whatever it is that might arrive from beyond</w:t>
      </w:r>
      <w:r w:rsidRPr="006D1668">
        <w:rPr>
          <w:sz w:val="14"/>
          <w:szCs w:val="16"/>
        </w:rPr>
        <w:t xml:space="preserve">. It seems that Wilderson, again, is close to Agamben on this point, whose ontological structure also severely delimits what might count as genuine resistance to the regime of sovereignty. As Dominick </w:t>
      </w:r>
      <w:r w:rsidRPr="006D1668">
        <w:rPr>
          <w:u w:val="single"/>
        </w:rPr>
        <w:t>LaCapra points out</w:t>
      </w:r>
      <w:r w:rsidRPr="006D1668">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6D1668">
        <w:rPr>
          <w:u w:val="single"/>
        </w:rPr>
        <w:t>nihilism</w:t>
      </w:r>
      <w:r w:rsidRPr="006D1668">
        <w:rPr>
          <w:sz w:val="14"/>
          <w:szCs w:val="16"/>
        </w:rPr>
        <w:t xml:space="preserve"> that simultaneously </w:t>
      </w:r>
      <w:r w:rsidRPr="006D1668">
        <w:rPr>
          <w:u w:val="single"/>
        </w:rPr>
        <w:t>generates</w:t>
      </w:r>
      <w:r w:rsidRPr="006D1668">
        <w:rPr>
          <w:sz w:val="14"/>
          <w:szCs w:val="16"/>
        </w:rPr>
        <w:t xml:space="preserve">, as a kind of miraculous antibody or creation ex nihilo, pure possibility or </w:t>
      </w:r>
      <w:r w:rsidRPr="006D1668">
        <w:rPr>
          <w:u w:val="single"/>
        </w:rPr>
        <w:t>utterly blank utopianism not limited by the constraints of the past or by normative structures of any sort</w:t>
      </w:r>
      <w:r w:rsidRPr="006D1668">
        <w:rPr>
          <w:sz w:val="14"/>
          <w:szCs w:val="16"/>
        </w:rPr>
        <w:t xml:space="preserve">. (LaCapra 2009, 168) </w:t>
      </w:r>
      <w:r w:rsidRPr="006D1668">
        <w:rPr>
          <w:u w:val="single"/>
        </w:rPr>
        <w:t>With life’s ontological reduction to</w:t>
      </w:r>
      <w:r w:rsidRPr="006D1668">
        <w:rPr>
          <w:sz w:val="14"/>
          <w:szCs w:val="16"/>
        </w:rPr>
        <w:t xml:space="preserve"> the abjection of bare life or </w:t>
      </w:r>
      <w:r w:rsidRPr="006D1668">
        <w:rPr>
          <w:u w:val="single"/>
        </w:rPr>
        <w:t>social death, the only possible way out</w:t>
      </w:r>
      <w:r w:rsidRPr="006D1668">
        <w:rPr>
          <w:sz w:val="14"/>
          <w:szCs w:val="16"/>
        </w:rPr>
        <w:t xml:space="preserve">, it </w:t>
      </w:r>
      <w:r w:rsidRPr="006D1668">
        <w:rPr>
          <w:u w:val="single"/>
        </w:rPr>
        <w:t>seems</w:t>
      </w:r>
      <w:r w:rsidRPr="006D1668">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6D1668">
        <w:rPr>
          <w:u w:val="single"/>
        </w:rPr>
        <w:t>an empty utopianism of pure, unlimited possibility</w:t>
      </w:r>
      <w:r w:rsidRPr="006D1668">
        <w:rPr>
          <w:sz w:val="14"/>
          <w:szCs w:val="16"/>
        </w:rPr>
        <w:t xml:space="preserve">” (LaCapra 2009, 166). </w:t>
      </w:r>
      <w:r w:rsidRPr="006D1668">
        <w:rPr>
          <w:u w:val="single"/>
        </w:rPr>
        <w:t>The result is a discounting and devaluing of other</w:t>
      </w:r>
      <w:r w:rsidRPr="006D1668">
        <w:rPr>
          <w:sz w:val="14"/>
          <w:szCs w:val="16"/>
        </w:rPr>
        <w:t xml:space="preserve">, perhaps </w:t>
      </w:r>
      <w:r w:rsidRPr="006D1668">
        <w:rPr>
          <w:u w:val="single"/>
        </w:rPr>
        <w:t>more pragmatic and less eschatological, practices of resistance. With the “all or nothing”</w:t>
      </w:r>
      <w:r w:rsidRPr="006D1668">
        <w:rPr>
          <w:sz w:val="14"/>
          <w:szCs w:val="16"/>
        </w:rPr>
        <w:t xml:space="preserve"> [End Page 60] </w:t>
      </w:r>
      <w:r w:rsidRPr="006D1668">
        <w:rPr>
          <w:u w:val="single"/>
        </w:rPr>
        <w:t>approach that posits anything less than the absolute suspension of the current state of things as unable to address the violence</w:t>
      </w:r>
      <w:r w:rsidRPr="006D1668">
        <w:rPr>
          <w:sz w:val="14"/>
          <w:szCs w:val="16"/>
        </w:rPr>
        <w:t xml:space="preserve"> and abjection of bare life, </w:t>
      </w:r>
      <w:r w:rsidRPr="006D1668">
        <w:rPr>
          <w:u w:val="single"/>
        </w:rPr>
        <w:t xml:space="preserve">there is not much left in which to appeal than a kind of </w:t>
      </w:r>
      <w:r w:rsidRPr="006D1668">
        <w:rPr>
          <w:b/>
          <w:u w:val="single"/>
        </w:rPr>
        <w:t>apocalyptic</w:t>
      </w:r>
      <w:r w:rsidRPr="006D1668">
        <w:rPr>
          <w:sz w:val="14"/>
          <w:szCs w:val="16"/>
        </w:rPr>
        <w:t xml:space="preserve">, messianic, and contentless eschatological </w:t>
      </w:r>
      <w:r w:rsidRPr="006D1668">
        <w:rPr>
          <w:b/>
          <w:u w:val="single"/>
        </w:rPr>
        <w:t>future space defined by whatever this world is not</w:t>
      </w:r>
      <w:r w:rsidRPr="006D1668">
        <w:rPr>
          <w:sz w:val="14"/>
          <w:szCs w:val="16"/>
        </w:rPr>
        <w:t>.</w:t>
      </w:r>
    </w:p>
    <w:p w14:paraId="0237293E" w14:textId="77777777" w:rsidR="002647DD" w:rsidRDefault="002647DD" w:rsidP="002647DD">
      <w:pPr>
        <w:pStyle w:val="Analytic"/>
      </w:pPr>
    </w:p>
    <w:p w14:paraId="1935E9E5" w14:textId="77777777" w:rsidR="002647DD" w:rsidRPr="006D1668" w:rsidRDefault="002647DD" w:rsidP="002647DD">
      <w:pPr>
        <w:pStyle w:val="Heading3"/>
      </w:pPr>
    </w:p>
    <w:p w14:paraId="445ABCC7" w14:textId="77777777" w:rsidR="002647DD" w:rsidRPr="006D1668" w:rsidRDefault="002647DD" w:rsidP="002647DD">
      <w:pPr>
        <w:pStyle w:val="Heading4"/>
      </w:pPr>
      <w:r w:rsidRPr="006D1668">
        <w:t>A] Antiblackness is not ontological. It is contingently constructed and pessimistic stances undermine institutional commitment, lock-in social death, and undermine political responsibility</w:t>
      </w:r>
    </w:p>
    <w:p w14:paraId="6808ECD1" w14:textId="77777777" w:rsidR="002647DD" w:rsidRPr="006D1668" w:rsidRDefault="002647DD" w:rsidP="002647DD">
      <w:r w:rsidRPr="006D1668">
        <w:rPr>
          <w:rStyle w:val="Style13ptBold"/>
        </w:rPr>
        <w:t xml:space="preserve">Gordon ’21 </w:t>
      </w:r>
      <w:r w:rsidRPr="006D1668">
        <w:t xml:space="preserve">[Lewis; Professor and Head of the Department of Philosophy @ University of Connecticut, Storrs; Honorary Professor in the Unit for Humanities @ Rhodes University, South Africa, and Chairperson of the Awards Committee @ Caribbean Philosophical Association; “Thoughts on Afropessimism” in </w:t>
      </w:r>
      <w:r w:rsidRPr="006D1668">
        <w:rPr>
          <w:i/>
          <w:iCs/>
        </w:rPr>
        <w:t>Freedom, Justice, and Decolonization</w:t>
      </w:r>
      <w:r w:rsidRPr="006D1668">
        <w:t>, p. 75-81]</w:t>
      </w:r>
    </w:p>
    <w:p w14:paraId="3971F58D" w14:textId="77777777" w:rsidR="002647DD" w:rsidRPr="006D1668" w:rsidRDefault="002647DD" w:rsidP="002647DD">
      <w:pPr>
        <w:rPr>
          <w:sz w:val="12"/>
        </w:rPr>
      </w:pPr>
      <w:r w:rsidRPr="006D1668">
        <w:rPr>
          <w:rStyle w:val="StyleUnderline"/>
        </w:rPr>
        <w:t xml:space="preserve">The first is that </w:t>
      </w:r>
      <w:r w:rsidRPr="00134D00">
        <w:rPr>
          <w:rStyle w:val="Emphasis"/>
          <w:highlight w:val="cyan"/>
        </w:rPr>
        <w:t>‘‘an antiblack world’’ is not identical with ‘‘the world is antiblack.’’</w:t>
      </w:r>
      <w:r w:rsidRPr="006D1668">
        <w:rPr>
          <w:rStyle w:val="StyleUnderline"/>
        </w:rPr>
        <w:t xml:space="preserve"> My argument is that such a world is an antiblack racist project. It is not the historical achievement of such.</w:t>
      </w:r>
      <w:r w:rsidRPr="006D1668">
        <w:rPr>
          <w:sz w:val="12"/>
        </w:rPr>
        <w:t xml:space="preserve"> Its limitations emerge from a basic fact. </w:t>
      </w:r>
      <w:r w:rsidRPr="00134D00">
        <w:rPr>
          <w:rStyle w:val="StyleUnderline"/>
          <w:highlight w:val="cyan"/>
        </w:rPr>
        <w:t>Black people</w:t>
      </w:r>
      <w:r w:rsidRPr="006D1668">
        <w:rPr>
          <w:sz w:val="12"/>
        </w:rPr>
        <w:t xml:space="preserve"> and other opponents of such a project </w:t>
      </w:r>
      <w:r w:rsidRPr="006D1668">
        <w:rPr>
          <w:rStyle w:val="StyleUnderline"/>
        </w:rPr>
        <w:t xml:space="preserve">fought, and </w:t>
      </w:r>
      <w:r w:rsidRPr="00134D00">
        <w:rPr>
          <w:rStyle w:val="StyleUnderline"/>
          <w:highlight w:val="cyan"/>
        </w:rPr>
        <w:t>continue to fight</w:t>
      </w:r>
      <w:r w:rsidRPr="006D1668">
        <w:rPr>
          <w:sz w:val="12"/>
        </w:rPr>
        <w:t xml:space="preserve"> </w:t>
      </w:r>
      <w:r w:rsidRPr="006D1668">
        <w:rPr>
          <w:rStyle w:val="StyleUnderline"/>
        </w:rPr>
        <w:t>against</w:t>
      </w:r>
      <w:r w:rsidRPr="006D1668">
        <w:rPr>
          <w:sz w:val="12"/>
        </w:rPr>
        <w:t xml:space="preserve"> it. The same argument applies to the argument about </w:t>
      </w:r>
      <w:r w:rsidRPr="00134D00">
        <w:rPr>
          <w:rStyle w:val="StyleUnderline"/>
          <w:highlight w:val="cyan"/>
        </w:rPr>
        <w:t>social death</w:t>
      </w:r>
      <w:r w:rsidRPr="006D1668">
        <w:rPr>
          <w:sz w:val="12"/>
        </w:rPr>
        <w:t xml:space="preserve">. </w:t>
      </w:r>
      <w:r w:rsidRPr="006D1668">
        <w:rPr>
          <w:rStyle w:val="StyleUnderline"/>
        </w:rPr>
        <w:t>Such an achievement would have rendered even those authors’ and the reflections I am offering here stillborn</w:t>
      </w:r>
      <w:r w:rsidRPr="006D1668">
        <w:rPr>
          <w:sz w:val="12"/>
        </w:rPr>
        <w:t xml:space="preserve">. The basic premises of the antiblack world and social death arguments, are, then locked in performative contradictions. Yet, they have rhetorical force. This is evident through the continued growth of its proponents, literature, and forums devoted to it, in which all lay claim to stillborn status. In Bad Faith and Antiblack Racism, I argued that there are forms of antiblack racism that are also offered under the guise of love. I was writing about whites who exoticize blacks while offering themselves as white sources of black salvation. It was a response to those who regard racism exclusively as acts of demonization. There are also racist forms of valorization. Analyzed in terms of bad faith, where one lies to oneself in an attempt to flee displeasing truths for pleasing falsehoods, exoticists romanticize blacks while affirming white normativity and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Although to be outside is not necessarily to be below, it is so in a system of hierarchy in which above is also interpreted as being within. There is asymmetry where whites and any designated racially superior group stand as others who look downward to those who are not their others or their analogs. Antiblack racism is thus not a problem of blacks being ‘‘others.’’ It’s a problem of their not-being-analogical-selves-and-not-even being-others. Fanon, in Black Skin, White Masks (1952), reminds us that </w:t>
      </w:r>
      <w:r w:rsidRPr="006D1668">
        <w:rPr>
          <w:rStyle w:val="StyleUnderline"/>
        </w:rPr>
        <w:t xml:space="preserve">Blacks among each other </w:t>
      </w:r>
      <w:r w:rsidRPr="006D1668">
        <w:rPr>
          <w:rStyle w:val="Emphasis"/>
        </w:rPr>
        <w:t>live in a world</w:t>
      </w:r>
      <w:r w:rsidRPr="006D1668">
        <w:rPr>
          <w:rStyle w:val="StyleUnderline"/>
        </w:rPr>
        <w:t xml:space="preserve"> of selves and others.</w:t>
      </w:r>
      <w:r w:rsidRPr="006D1668">
        <w:rPr>
          <w:sz w:val="12"/>
        </w:rPr>
        <w:t xml:space="preserve"> It is in attempted relations with whites under circumstances where whites control the conditions that these problems of dehumanization and subordination occur. Reason in such contexts, as he observes, has a bad habit of walking out when Blacks enter. What are Blacks to do? As reason cannot be forced to recognize Blacks because that would be “violence,” they must ironically reason reasonably with such forms of unreasonable reason. Contradictions loom. Racism is, given these arguments, a project of imposing non-relations as the model of dealing with people designated ‘‘black.’’ In The Damend of the Earth, </w:t>
      </w:r>
      <w:r w:rsidRPr="006D1668">
        <w:rPr>
          <w:rStyle w:val="Emphasis"/>
        </w:rPr>
        <w:t>Fanon goes further and argues that colonialism is an attempt to impose a Manichean structure of contraries instead of a dialectical</w:t>
      </w:r>
      <w:r w:rsidRPr="006D1668">
        <w:rPr>
          <w:sz w:val="12"/>
        </w:rPr>
        <w:t xml:space="preserve"> one of ongoing, </w:t>
      </w:r>
      <w:r w:rsidRPr="006D1668">
        <w:rPr>
          <w:rStyle w:val="Emphasis"/>
        </w:rPr>
        <w:t>human negotiation of contradictions</w:t>
      </w:r>
      <w:r w:rsidRPr="006D1668">
        <w:rPr>
          <w:sz w:val="12"/>
        </w:rPr>
        <w:t xml:space="preserve">. </w:t>
      </w:r>
      <w:r w:rsidRPr="006D1668">
        <w:rPr>
          <w:rStyle w:val="StyleUnderline"/>
        </w:rPr>
        <w:t>The former segregates the groups; the latter is produced from interaction</w:t>
      </w:r>
      <w:r w:rsidRPr="006D1668">
        <w:rPr>
          <w:sz w:val="12"/>
        </w:rPr>
        <w:t xml:space="preserve">. </w:t>
      </w:r>
      <w:r w:rsidRPr="006D1668">
        <w:rPr>
          <w:rStyle w:val="StyleUnderline"/>
        </w:rPr>
        <w:t xml:space="preserve">The </w:t>
      </w:r>
      <w:r w:rsidRPr="006D1668">
        <w:rPr>
          <w:rStyle w:val="Emphasis"/>
        </w:rPr>
        <w:t>police</w:t>
      </w:r>
      <w:r w:rsidRPr="006D1668">
        <w:rPr>
          <w:sz w:val="12"/>
        </w:rPr>
        <w:t xml:space="preserve">, he observes, </w:t>
      </w:r>
      <w:r w:rsidRPr="006D1668">
        <w:rPr>
          <w:rStyle w:val="StyleUnderline"/>
        </w:rPr>
        <w:t>is the primary mediator</w:t>
      </w:r>
      <w:r w:rsidRPr="006D1668">
        <w:rPr>
          <w:sz w:val="12"/>
        </w:rPr>
        <w:t xml:space="preserve"> between the two models, </w:t>
      </w:r>
      <w:r w:rsidRPr="006D1668">
        <w:rPr>
          <w:rStyle w:val="StyleUnderline"/>
        </w:rPr>
        <w:t xml:space="preserve">as their role is the use of force/violence </w:t>
      </w:r>
      <w:r w:rsidRPr="006D1668">
        <w:rPr>
          <w:sz w:val="12"/>
        </w:rPr>
        <w:t xml:space="preserve">to maintain contraries </w:t>
      </w:r>
      <w:r w:rsidRPr="006D1668">
        <w:rPr>
          <w:rStyle w:val="StyleUnderline"/>
        </w:rPr>
        <w:t>instead of the human, discursive one of politics and civility requiring</w:t>
      </w:r>
      <w:r w:rsidRPr="006D1668">
        <w:rPr>
          <w:sz w:val="12"/>
        </w:rPr>
        <w:t xml:space="preserve"> the elimination of separation through the interactive, ultimately intimate, dynamics of </w:t>
      </w:r>
      <w:r w:rsidRPr="006D1668">
        <w:rPr>
          <w:rStyle w:val="StyleUnderline"/>
        </w:rPr>
        <w:t>communication</w:t>
      </w:r>
      <w:r w:rsidRPr="006D1668">
        <w:rPr>
          <w:sz w:val="12"/>
        </w:rPr>
        <w:t xml:space="preserve">. Such societies draw legitimacy from Black non-existence or invisibility. Black appearance, in other words, would be a violation of those systems. </w:t>
      </w:r>
      <w:r w:rsidRPr="006D1668">
        <w:rPr>
          <w:rStyle w:val="StyleUnderline"/>
        </w:rPr>
        <w:t>Think of</w:t>
      </w:r>
      <w:r w:rsidRPr="006D1668">
        <w:rPr>
          <w:sz w:val="12"/>
        </w:rPr>
        <w:t xml:space="preserve"> the continued blight of police, </w:t>
      </w:r>
      <w:r w:rsidRPr="006D1668">
        <w:rPr>
          <w:rStyle w:val="StyleUnderline"/>
        </w:rPr>
        <w:t>extra-judicial killings</w:t>
      </w:r>
      <w:r w:rsidRPr="006D1668">
        <w:rPr>
          <w:sz w:val="12"/>
        </w:rPr>
        <w:t xml:space="preserve"> of blacks and Blacks in those countries. </w:t>
      </w:r>
      <w:r w:rsidRPr="006D1668">
        <w:rPr>
          <w:rStyle w:val="StyleUnderline"/>
        </w:rPr>
        <w:t>The ongoing model of fascist white rule as the daily condition of blacks is to prevent the emergency of Blacks</w:t>
      </w:r>
      <w:r w:rsidRPr="006D1668">
        <w:rPr>
          <w:sz w:val="12"/>
        </w:rPr>
        <w:t xml:space="preserve">. An immediate observation of many postcolonies is that </w:t>
      </w:r>
      <w:r w:rsidRPr="006D1668">
        <w:rPr>
          <w:rStyle w:val="StyleUnderline"/>
        </w:rPr>
        <w:t>antiblack attitudes</w:t>
      </w:r>
      <w:r w:rsidRPr="006D1668">
        <w:rPr>
          <w:sz w:val="12"/>
        </w:rPr>
        <w:t xml:space="preserve">, practices, and institutions </w:t>
      </w:r>
      <w:r w:rsidRPr="006D1668">
        <w:rPr>
          <w:rStyle w:val="StyleUnderline"/>
        </w:rPr>
        <w:t>are not exclusively white</w:t>
      </w:r>
      <w:r w:rsidRPr="006D1668">
        <w:rPr>
          <w:sz w:val="12"/>
        </w:rPr>
        <w:t xml:space="preserve">. Black antiblack dispositions make this clear. In addition to black antiblackness taking the form of white hatred of black people, there is also the adoption of black exoticism. Where this exists, blacks simultaneously receive black love alongside </w:t>
      </w:r>
      <w:r w:rsidRPr="006D1668">
        <w:rPr>
          <w:rStyle w:val="StyleUnderline"/>
        </w:rPr>
        <w:t xml:space="preserve">black </w:t>
      </w:r>
      <w:r w:rsidRPr="00134D00">
        <w:rPr>
          <w:rStyle w:val="Emphasis"/>
          <w:highlight w:val="cyan"/>
        </w:rPr>
        <w:t>rejection of agency</w:t>
      </w:r>
      <w:r w:rsidRPr="006D1668">
        <w:rPr>
          <w:sz w:val="12"/>
        </w:rPr>
        <w:t xml:space="preserve">. Many problems follow. The </w:t>
      </w:r>
      <w:r w:rsidRPr="006D1668">
        <w:rPr>
          <w:rStyle w:val="StyleUnderline"/>
        </w:rPr>
        <w:t xml:space="preserve">absence of agency bars maturation, </w:t>
      </w:r>
      <w:r w:rsidRPr="00134D00">
        <w:rPr>
          <w:rStyle w:val="StyleUnderline"/>
          <w:highlight w:val="cyan"/>
        </w:rPr>
        <w:t>which</w:t>
      </w:r>
      <w:r w:rsidRPr="006D1668">
        <w:rPr>
          <w:rStyle w:val="StyleUnderline"/>
        </w:rPr>
        <w:t xml:space="preserve"> would </w:t>
      </w:r>
      <w:r w:rsidRPr="00134D00">
        <w:rPr>
          <w:rStyle w:val="StyleUnderline"/>
          <w:highlight w:val="cyan"/>
        </w:rPr>
        <w:t xml:space="preserve">reinforce the </w:t>
      </w:r>
      <w:r w:rsidRPr="00134D00">
        <w:rPr>
          <w:rStyle w:val="Emphasis"/>
          <w:highlight w:val="cyan"/>
        </w:rPr>
        <w:t>racial</w:t>
      </w:r>
      <w:r w:rsidRPr="00134D00">
        <w:rPr>
          <w:rStyle w:val="StyleUnderline"/>
          <w:highlight w:val="cyan"/>
        </w:rPr>
        <w:t xml:space="preserve"> logic of Blacks as</w:t>
      </w:r>
      <w:r w:rsidRPr="006D1668">
        <w:rPr>
          <w:rStyle w:val="StyleUnderline"/>
        </w:rPr>
        <w:t xml:space="preserve"> in effect </w:t>
      </w:r>
      <w:r w:rsidRPr="00134D00">
        <w:rPr>
          <w:rStyle w:val="Emphasis"/>
          <w:highlight w:val="cyan"/>
        </w:rPr>
        <w:t>wards of whites</w:t>
      </w:r>
      <w:r w:rsidRPr="006D1668">
        <w:rPr>
          <w:rStyle w:val="StyleUnderline"/>
        </w:rPr>
        <w:t xml:space="preserve">. Without agency, ethics, </w:t>
      </w:r>
      <w:r w:rsidRPr="00134D00">
        <w:rPr>
          <w:rStyle w:val="StyleUnderline"/>
          <w:highlight w:val="cyan"/>
        </w:rPr>
        <w:t>liberation</w:t>
      </w:r>
      <w:r w:rsidRPr="006D1668">
        <w:rPr>
          <w:rStyle w:val="StyleUnderline"/>
        </w:rPr>
        <w:t xml:space="preserve">, maturation, politics, and responsibility </w:t>
      </w:r>
      <w:r w:rsidRPr="00134D00">
        <w:rPr>
          <w:rStyle w:val="Emphasis"/>
          <w:highlight w:val="cyan"/>
        </w:rPr>
        <w:t>could not be possible</w:t>
      </w:r>
      <w:r w:rsidRPr="006D1668">
        <w:rPr>
          <w:rStyle w:val="Emphasis"/>
        </w:rPr>
        <w:t>.</w:t>
      </w:r>
      <w:r w:rsidRPr="006D1668">
        <w:rPr>
          <w:rStyle w:val="StyleUnderline"/>
        </w:rPr>
        <w:t xml:space="preserve"> This is because blacks would not actually be able to do anything outside of the sphere of white approbation and commands.a Afropessimism endorses the previous set of observations, but this agreement is supported by a hidden premise of white agency versus black and Black incapacity</w:t>
      </w:r>
      <w:r w:rsidRPr="006D1668">
        <w:rPr>
          <w:sz w:val="12"/>
        </w:rPr>
        <w:t xml:space="preserve">. </w:t>
      </w:r>
      <w:r w:rsidRPr="006D1668">
        <w:rPr>
          <w:rStyle w:val="Emphasis"/>
        </w:rPr>
        <w:t>They make much of Fanon’s remark that “the Black has no ontological resistance in the eyes of the white.”</w:t>
      </w:r>
      <w:r w:rsidRPr="006D1668">
        <w:rPr>
          <w:sz w:val="12"/>
        </w:rPr>
        <w:t xml:space="preserve"> </w:t>
      </w:r>
      <w:r w:rsidRPr="006D1668">
        <w:rPr>
          <w:rStyle w:val="Emphasis"/>
        </w:rPr>
        <w:t xml:space="preserve">Fanon’s rhetorical flare led many </w:t>
      </w:r>
      <w:r w:rsidRPr="006D1668">
        <w:rPr>
          <w:sz w:val="12"/>
        </w:rPr>
        <w:t xml:space="preserve">unfortunate souls </w:t>
      </w:r>
      <w:r w:rsidRPr="006D1668">
        <w:rPr>
          <w:rStyle w:val="Emphasis"/>
        </w:rPr>
        <w:t>to misread this remark</w:t>
      </w:r>
      <w:r w:rsidRPr="006D1668">
        <w:rPr>
          <w:sz w:val="12"/>
        </w:rPr>
        <w:t xml:space="preserve">. As he had already argued that </w:t>
      </w:r>
      <w:r w:rsidRPr="00134D00">
        <w:rPr>
          <w:rStyle w:val="StyleUnderline"/>
          <w:highlight w:val="cyan"/>
        </w:rPr>
        <w:t>racism is</w:t>
      </w:r>
      <w:r w:rsidRPr="006D1668">
        <w:rPr>
          <w:rStyle w:val="StyleUnderline"/>
        </w:rPr>
        <w:t xml:space="preserve"> a </w:t>
      </w:r>
      <w:r w:rsidRPr="00134D00">
        <w:rPr>
          <w:rStyle w:val="StyleUnderline"/>
          <w:highlight w:val="cyan"/>
        </w:rPr>
        <w:t>socially produced</w:t>
      </w:r>
      <w:r w:rsidRPr="006D1668">
        <w:rPr>
          <w:rStyle w:val="StyleUnderline"/>
        </w:rPr>
        <w:t xml:space="preserve"> phenomenon</w:t>
      </w:r>
      <w:r w:rsidRPr="006D1668">
        <w:rPr>
          <w:sz w:val="12"/>
        </w:rPr>
        <w:t xml:space="preserve">, </w:t>
      </w:r>
      <w:r w:rsidRPr="006D1668">
        <w:rPr>
          <w:rStyle w:val="StyleUnderline"/>
        </w:rPr>
        <w:t xml:space="preserve">his point was that </w:t>
      </w:r>
      <w:r w:rsidRPr="00134D00">
        <w:rPr>
          <w:rStyle w:val="StyleUnderline"/>
          <w:highlight w:val="cyan"/>
        </w:rPr>
        <w:t xml:space="preserve">those who produced it </w:t>
      </w:r>
      <w:r w:rsidRPr="00134D00">
        <w:rPr>
          <w:rStyle w:val="Emphasis"/>
          <w:highlight w:val="cyan"/>
        </w:rPr>
        <w:t>take it</w:t>
      </w:r>
      <w:r w:rsidRPr="00134D00">
        <w:rPr>
          <w:rStyle w:val="StyleUnderline"/>
          <w:highlight w:val="cyan"/>
        </w:rPr>
        <w:t xml:space="preserve"> to be ontological</w:t>
      </w:r>
      <w:r w:rsidRPr="006D1668">
        <w:rPr>
          <w:sz w:val="12"/>
        </w:rPr>
        <w:t xml:space="preserve">. In other words, such people – in this case whites – do not take seriously that blacks have any ontological resistance to white points of view. </w:t>
      </w:r>
      <w:r w:rsidRPr="00134D00">
        <w:rPr>
          <w:rStyle w:val="Emphasis"/>
          <w:highlight w:val="cyan"/>
        </w:rPr>
        <w:t>Fanon was not arguing</w:t>
      </w:r>
      <w:r w:rsidRPr="006D1668">
        <w:rPr>
          <w:rStyle w:val="Emphasis"/>
        </w:rPr>
        <w:t xml:space="preserve"> that </w:t>
      </w:r>
      <w:r w:rsidRPr="00134D00">
        <w:rPr>
          <w:rStyle w:val="Emphasis"/>
          <w:highlight w:val="cyan"/>
        </w:rPr>
        <w:t>blacks are</w:t>
      </w:r>
      <w:r w:rsidRPr="006D1668">
        <w:rPr>
          <w:rStyle w:val="Emphasis"/>
        </w:rPr>
        <w:t xml:space="preserve"> ontologically</w:t>
      </w:r>
      <w:r w:rsidRPr="006D1668">
        <w:rPr>
          <w:sz w:val="12"/>
        </w:rPr>
        <w:t xml:space="preserve"> beings, or even </w:t>
      </w:r>
      <w:r w:rsidRPr="00134D00">
        <w:rPr>
          <w:rStyle w:val="Emphasis"/>
          <w:highlight w:val="cyan"/>
        </w:rPr>
        <w:t>nonbeings</w:t>
      </w:r>
      <w:r w:rsidRPr="006D1668">
        <w:rPr>
          <w:sz w:val="12"/>
        </w:rPr>
        <w:t xml:space="preserve">, of that kind. </w:t>
      </w:r>
      <w:r w:rsidRPr="006D1668">
        <w:rPr>
          <w:rStyle w:val="Emphasis"/>
        </w:rPr>
        <w:t xml:space="preserve">If this were so, </w:t>
      </w:r>
      <w:r w:rsidRPr="00134D00">
        <w:rPr>
          <w:rStyle w:val="Emphasis"/>
          <w:highlight w:val="cyan"/>
        </w:rPr>
        <w:t>he would not have pointed out</w:t>
      </w:r>
      <w:r w:rsidRPr="006D1668">
        <w:rPr>
          <w:sz w:val="12"/>
        </w:rPr>
        <w:t>, in numerous sections of that book, black and Black experiences with each other. The whole point of the chapter in which that remark is made, “</w:t>
      </w:r>
      <w:r w:rsidRPr="006D1668">
        <w:rPr>
          <w:rStyle w:val="Emphasis"/>
        </w:rPr>
        <w:t>The Lived-Experience of the Black</w:t>
      </w:r>
      <w:r w:rsidRPr="006D1668">
        <w:rPr>
          <w:sz w:val="12"/>
        </w:rPr>
        <w:t xml:space="preserve">,” is to explore blacks’ and Blacks’ points of view. This is a patent rejection of ontological status while pointing to the presumed ontological status of a skewed perspective. Proponents of Afropessimism might respond that their position on white agency and black incapacity comes from Fanon’s famous remark that though whites created le Negre – the French term for, depending on the context, “negro,” “nigger,” and “black” – it was les Negres who created Negritude. Whites clearly did not create Afropessimism, which Black liberationists should, in agreement celebrate. </w:t>
      </w:r>
      <w:r w:rsidRPr="006D1668">
        <w:rPr>
          <w:rStyle w:val="StyleUnderline"/>
        </w:rPr>
        <w:t>We should avoid the fallacy, however, of confusing source with outcome. History is not short of bad ideas from good or well-intentioned people</w:t>
      </w:r>
      <w:r w:rsidRPr="006D1668">
        <w:rPr>
          <w:sz w:val="12"/>
        </w:rPr>
        <w:t xml:space="preserve">. If intrinsically good, each person of African descent would become ethically and epistemologically a switching of the Manichean contraries, which means only changing players instead of the racist game. We come, then, to the crux of the matter. If the goal of Afropessimism is Afropessimism, its achievement would be attitudinal and, in the language of old, stoic – in short, a symptom of antiblack society.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w:t>
      </w:r>
      <w:r w:rsidRPr="006D1668">
        <w:rPr>
          <w:rStyle w:val="StyleUnderline"/>
        </w:rPr>
        <w:t xml:space="preserve">An ironic dimension of </w:t>
      </w:r>
      <w:r w:rsidRPr="00134D00">
        <w:rPr>
          <w:rStyle w:val="StyleUnderline"/>
          <w:highlight w:val="cyan"/>
        </w:rPr>
        <w:t>pessimism is</w:t>
      </w:r>
      <w:r w:rsidRPr="006D1668">
        <w:rPr>
          <w:rStyle w:val="StyleUnderline"/>
        </w:rPr>
        <w:t xml:space="preserve"> that it is </w:t>
      </w:r>
      <w:r w:rsidRPr="00134D00">
        <w:rPr>
          <w:rStyle w:val="StyleUnderline"/>
          <w:highlight w:val="cyan"/>
        </w:rPr>
        <w:t xml:space="preserve">the </w:t>
      </w:r>
      <w:r w:rsidRPr="00134D00">
        <w:rPr>
          <w:rStyle w:val="Emphasis"/>
          <w:highlight w:val="cyan"/>
        </w:rPr>
        <w:t>other</w:t>
      </w:r>
      <w:r w:rsidRPr="00134D00">
        <w:rPr>
          <w:rStyle w:val="StyleUnderline"/>
          <w:highlight w:val="cyan"/>
        </w:rPr>
        <w:t xml:space="preserve"> side of optimism</w:t>
      </w:r>
      <w:r w:rsidRPr="006D1668">
        <w:rPr>
          <w:sz w:val="12"/>
        </w:rPr>
        <w:t xml:space="preserve">. Oddly enough, </w:t>
      </w:r>
      <w:r w:rsidRPr="006D1668">
        <w:rPr>
          <w:rStyle w:val="StyleUnderline"/>
        </w:rPr>
        <w:t>both are connected to nihilism</w:t>
      </w:r>
      <w:r w:rsidRPr="006D1668">
        <w:rPr>
          <w:sz w:val="12"/>
        </w:rPr>
        <w:t xml:space="preserve">, which is, as Nietzsche showed, a decline of values during periods of social decay. It emerges when people no longer want to be responsible for their actions. The same problem surfaces in movements. When one such as the Black Liberation movement is suffering from decay, nihilism is symptomatic. Familiar tropes follow. </w:t>
      </w:r>
      <w:r w:rsidRPr="006D1668">
        <w:rPr>
          <w:rStyle w:val="StyleUnderline"/>
        </w:rPr>
        <w:t xml:space="preserve">Optimists expect </w:t>
      </w:r>
      <w:r w:rsidRPr="006D1668">
        <w:rPr>
          <w:rStyle w:val="Emphasis"/>
        </w:rPr>
        <w:t>intervention from beyond</w:t>
      </w:r>
      <w:r w:rsidRPr="006D1668">
        <w:rPr>
          <w:rStyle w:val="StyleUnderline"/>
        </w:rPr>
        <w:t xml:space="preserve">. Pessimists declare relief is not forthcoming. </w:t>
      </w:r>
      <w:r w:rsidRPr="00134D00">
        <w:rPr>
          <w:rStyle w:val="StyleUnderline"/>
          <w:highlight w:val="cyan"/>
        </w:rPr>
        <w:t xml:space="preserve">Neither takes </w:t>
      </w:r>
      <w:r w:rsidRPr="00134D00">
        <w:rPr>
          <w:rStyle w:val="Emphasis"/>
          <w:highlight w:val="cyan"/>
        </w:rPr>
        <w:t>responsibility</w:t>
      </w:r>
      <w:r w:rsidRPr="006D1668">
        <w:rPr>
          <w:sz w:val="12"/>
        </w:rPr>
        <w:t xml:space="preserve"> for what is valued. The valuing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134D00">
        <w:rPr>
          <w:rStyle w:val="StyleUnderline"/>
          <w:highlight w:val="cyan"/>
        </w:rPr>
        <w:t>The future</w:t>
      </w:r>
      <w:r w:rsidRPr="006D1668">
        <w:rPr>
          <w:rStyle w:val="StyleUnderline"/>
        </w:rPr>
        <w:t xml:space="preserve">, unlike </w:t>
      </w:r>
      <w:r w:rsidRPr="006D1668">
        <w:rPr>
          <w:rStyle w:val="Emphasis"/>
        </w:rPr>
        <w:t>transcendental conditions</w:t>
      </w:r>
      <w:r w:rsidRPr="006D1668">
        <w:rPr>
          <w:rStyle w:val="StyleUnderline"/>
        </w:rPr>
        <w:t xml:space="preserve"> such as </w:t>
      </w:r>
      <w:r w:rsidRPr="006D1668">
        <w:rPr>
          <w:rStyle w:val="Emphasis"/>
        </w:rPr>
        <w:t>language</w:t>
      </w:r>
      <w:r w:rsidRPr="006D1668">
        <w:rPr>
          <w:rStyle w:val="StyleUnderline"/>
        </w:rPr>
        <w:t xml:space="preserve">, </w:t>
      </w:r>
      <w:r w:rsidRPr="006D1668">
        <w:rPr>
          <w:rStyle w:val="Emphasis"/>
        </w:rPr>
        <w:t>signs</w:t>
      </w:r>
      <w:r w:rsidRPr="006D1668">
        <w:rPr>
          <w:rStyle w:val="StyleUnderline"/>
        </w:rPr>
        <w:t xml:space="preserve">, and </w:t>
      </w:r>
      <w:r w:rsidRPr="006D1668">
        <w:rPr>
          <w:rStyle w:val="Emphasis"/>
        </w:rPr>
        <w:t>reality</w:t>
      </w:r>
      <w:r w:rsidRPr="006D1668">
        <w:rPr>
          <w:rStyle w:val="StyleUnderline"/>
        </w:rPr>
        <w:t>, is</w:t>
      </w:r>
      <w:r w:rsidRPr="006D1668">
        <w:rPr>
          <w:sz w:val="12"/>
        </w:rPr>
        <w:t xml:space="preserve"> </w:t>
      </w:r>
      <w:r w:rsidRPr="006D1668">
        <w:rPr>
          <w:rStyle w:val="StyleUnderline"/>
        </w:rPr>
        <w:t xml:space="preserve">ex post facto; ot </w:t>
      </w:r>
      <w:r w:rsidRPr="00134D00">
        <w:rPr>
          <w:rStyle w:val="StyleUnderline"/>
          <w:highlight w:val="cyan"/>
        </w:rPr>
        <w:t xml:space="preserve">is </w:t>
      </w:r>
      <w:r w:rsidRPr="00134D00">
        <w:rPr>
          <w:rStyle w:val="Emphasis"/>
          <w:highlight w:val="cyan"/>
        </w:rPr>
        <w:t>yet to come</w:t>
      </w:r>
      <w:r w:rsidRPr="006D1668">
        <w:rPr>
          <w:sz w:val="12"/>
        </w:rPr>
        <w:t xml:space="preserve">. Facing the future, the question isn’t what will be or how do we know what will be but instead the realization that whatever is done will be that on which the future will depend. </w:t>
      </w:r>
      <w:r w:rsidRPr="006D1668">
        <w:rPr>
          <w:rStyle w:val="StyleUnderline"/>
        </w:rPr>
        <w:t xml:space="preserve">Rejecting optimism and pessimism, </w:t>
      </w:r>
      <w:r w:rsidRPr="00134D00">
        <w:rPr>
          <w:rStyle w:val="StyleUnderline"/>
          <w:highlight w:val="cyan"/>
        </w:rPr>
        <w:t>there is a</w:t>
      </w:r>
      <w:r w:rsidRPr="006D1668">
        <w:rPr>
          <w:rStyle w:val="StyleUnderline"/>
        </w:rPr>
        <w:t xml:space="preserve"> supervening </w:t>
      </w:r>
      <w:r w:rsidRPr="00134D00">
        <w:rPr>
          <w:rStyle w:val="StyleUnderline"/>
          <w:highlight w:val="cyan"/>
        </w:rPr>
        <w:t>alternative</w:t>
      </w:r>
      <w:r w:rsidRPr="006D1668">
        <w:rPr>
          <w:rStyle w:val="StyleUnderline"/>
        </w:rPr>
        <w:t xml:space="preserve">, as we have seen throughout the reflections offered throughout this book – namely, </w:t>
      </w:r>
      <w:r w:rsidRPr="00134D00">
        <w:rPr>
          <w:rStyle w:val="Emphasis"/>
          <w:highlight w:val="cyan"/>
        </w:rPr>
        <w:t>political commitment</w:t>
      </w:r>
      <w:r w:rsidRPr="006D1668">
        <w:rPr>
          <w:sz w:val="12"/>
        </w:rPr>
        <w:t xml:space="preserve">. The appeal to political commitment is not only in stream with what French existentialists call l’intellectuel engage´ (committed intellectual) but also reaches back through the history and existential situation of enslaved, racialized ancestors. Many were, </w:t>
      </w:r>
      <w:r w:rsidRPr="006D1668">
        <w:rPr>
          <w:rStyle w:val="StyleUnderline"/>
        </w:rPr>
        <w:t xml:space="preserve">in truth, an existential paradox: commitment to action </w:t>
      </w:r>
      <w:r w:rsidRPr="00134D00">
        <w:rPr>
          <w:rStyle w:val="StyleUnderline"/>
          <w:highlight w:val="cyan"/>
        </w:rPr>
        <w:t>without guarantees</w:t>
      </w:r>
      <w:r w:rsidRPr="006D1668">
        <w:rPr>
          <w:rStyle w:val="StyleUnderline"/>
        </w:rPr>
        <w:t xml:space="preserve">. The slave revolts, micro and </w:t>
      </w:r>
      <w:r w:rsidRPr="00134D00">
        <w:rPr>
          <w:rStyle w:val="Emphasis"/>
          <w:highlight w:val="cyan"/>
        </w:rPr>
        <w:t>macro</w:t>
      </w:r>
      <w:r w:rsidRPr="00134D00">
        <w:rPr>
          <w:rStyle w:val="StyleUnderline"/>
          <w:highlight w:val="cyan"/>
        </w:rPr>
        <w:t xml:space="preserve"> </w:t>
      </w:r>
      <w:r w:rsidRPr="006D1668">
        <w:rPr>
          <w:rStyle w:val="StyleUnderline"/>
        </w:rPr>
        <w:t xml:space="preserve">acts of </w:t>
      </w:r>
      <w:r w:rsidRPr="00134D00">
        <w:rPr>
          <w:rStyle w:val="StyleUnderline"/>
          <w:highlight w:val="cyan"/>
        </w:rPr>
        <w:t xml:space="preserve">resistance, </w:t>
      </w:r>
      <w:r w:rsidRPr="006D1668">
        <w:rPr>
          <w:rStyle w:val="StyleUnderline"/>
        </w:rPr>
        <w:t>escapes, and returns</w:t>
      </w:r>
      <w:r w:rsidRPr="006D1668">
        <w:rPr>
          <w:sz w:val="12"/>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Such people were, in colonial eyes, incapable of ontological resistance. A result of more than 500 years of conquest and 300 years of enslavement was also a (white) rewriting of history in which African and First Nations’ agency was, at least at the level of scholarship, practically erased. Yet there was resistance even in that realm, as Africana and First Nation intellectual history and scholarship attest; what, after all, are Africana, Black, and Indigenous Studies? What, after all, are those many sites of intellectual production and activism outside of hegemonic academies? Such actions </w:t>
      </w:r>
      <w:r w:rsidRPr="00134D00">
        <w:rPr>
          <w:rStyle w:val="StyleUnderline"/>
          <w:highlight w:val="cyan"/>
        </w:rPr>
        <w:t xml:space="preserve">set the course </w:t>
      </w:r>
      <w:r w:rsidRPr="006D1668">
        <w:rPr>
          <w:rStyle w:val="StyleUnderline"/>
        </w:rPr>
        <w:t>for different kinds of struggle today</w:t>
      </w:r>
      <w:r w:rsidRPr="006D1668">
        <w:rPr>
          <w:sz w:val="12"/>
        </w:rPr>
        <w:t xml:space="preserve">. </w:t>
      </w:r>
      <w:r w:rsidRPr="006D1668">
        <w:rPr>
          <w:rStyle w:val="StyleUnderline"/>
        </w:rPr>
        <w:t>Such reflections occasion meditations on the concept of failure. Afro</w:t>
      </w:r>
      <w:r w:rsidRPr="00134D00">
        <w:rPr>
          <w:rStyle w:val="StyleUnderline"/>
          <w:highlight w:val="cyan"/>
        </w:rPr>
        <w:t>pessimism</w:t>
      </w:r>
      <w:r w:rsidRPr="006D1668">
        <w:rPr>
          <w:rStyle w:val="StyleUnderline"/>
        </w:rPr>
        <w:t xml:space="preserve">, the existential critique suggests, </w:t>
      </w:r>
      <w:r w:rsidRPr="00134D00">
        <w:rPr>
          <w:rStyle w:val="StyleUnderline"/>
          <w:highlight w:val="cyan"/>
        </w:rPr>
        <w:t>suffers from</w:t>
      </w:r>
      <w:r w:rsidRPr="006D1668">
        <w:rPr>
          <w:rStyle w:val="StyleUnderline"/>
        </w:rPr>
        <w:t xml:space="preserve"> a </w:t>
      </w:r>
      <w:r w:rsidRPr="00134D00">
        <w:rPr>
          <w:rStyle w:val="Emphasis"/>
          <w:highlight w:val="cyan"/>
        </w:rPr>
        <w:t>failure to in their analysis of failure</w:t>
      </w:r>
      <w:r w:rsidRPr="006D1668">
        <w:rPr>
          <w:rStyle w:val="StyleUnderline"/>
        </w:rPr>
        <w:t>. Consider Fanon’s notion of constructive failure, where what doesn’t initially work transforms conditions for something new to emerge</w:t>
      </w:r>
      <w:r w:rsidRPr="006D1668">
        <w:rPr>
          <w:sz w:val="12"/>
        </w:rPr>
        <w:t xml:space="preserve">. To understand this argument, one must rethink the philosophical anthropology at the heart of a specific line of Euromodern thought on what it means to be human. Atomistic and individual-substance-based, this model, articulated by Thomas Hobbes, John Locke, John Stuart Mill, and many others, is of a non-relational being that thinks, acts, and moves along a course in which continued movement depends on not colliding with others. Under that model, the human being is a thing that enters a system that facilitates or obstructs its movement. Under this model, the human being is actually a being. An alternative model, shared by many groups across southern Africa, Asia, South America, and even parts of Continental Europe, is a relational version of the human being as part of a larger system of meaning. Actions, from that perspective, are not about whether ‘‘I’’ succeed but instead about ‘‘our’’ unending story across time. Under this model, no human being is a being simpliciter or being-in-her-or-himself-or-themselves. </w:t>
      </w:r>
      <w:r w:rsidRPr="006D1668">
        <w:rPr>
          <w:rStyle w:val="StyleUnderline"/>
        </w:rPr>
        <w:t xml:space="preserve">As relational, it means that </w:t>
      </w:r>
      <w:r w:rsidRPr="00134D00">
        <w:rPr>
          <w:rStyle w:val="StyleUnderline"/>
          <w:highlight w:val="cyan"/>
        </w:rPr>
        <w:t>each</w:t>
      </w:r>
      <w:r w:rsidRPr="006D1668">
        <w:rPr>
          <w:rStyle w:val="StyleUnderline"/>
        </w:rPr>
        <w:t xml:space="preserve"> human </w:t>
      </w:r>
      <w:r w:rsidRPr="00134D00">
        <w:rPr>
          <w:rStyle w:val="StyleUnderline"/>
          <w:highlight w:val="cyan"/>
        </w:rPr>
        <w:t xml:space="preserve">being is a </w:t>
      </w:r>
      <w:r w:rsidRPr="00134D00">
        <w:rPr>
          <w:rStyle w:val="Emphasis"/>
          <w:highlight w:val="cyan"/>
        </w:rPr>
        <w:t>constant negotiation of</w:t>
      </w:r>
      <w:r w:rsidRPr="006D1668">
        <w:rPr>
          <w:rStyle w:val="Emphasis"/>
        </w:rPr>
        <w:t xml:space="preserve"> ongoing efforts to build </w:t>
      </w:r>
      <w:r w:rsidRPr="00134D00">
        <w:rPr>
          <w:rStyle w:val="Emphasis"/>
          <w:highlight w:val="cyan"/>
        </w:rPr>
        <w:t>relations</w:t>
      </w:r>
      <w:r w:rsidRPr="006D1668">
        <w:rPr>
          <w:rStyle w:val="Emphasis"/>
        </w:rPr>
        <w:t xml:space="preserve">hips with others, </w:t>
      </w:r>
      <w:r w:rsidRPr="006D1668">
        <w:rPr>
          <w:rStyle w:val="StyleUnderline"/>
        </w:rPr>
        <w:t xml:space="preserve">which means </w:t>
      </w:r>
      <w:r w:rsidRPr="00134D00">
        <w:rPr>
          <w:rStyle w:val="StyleUnderline"/>
          <w:highlight w:val="cyan"/>
        </w:rPr>
        <w:t>no one</w:t>
      </w:r>
      <w:r w:rsidRPr="006D1668">
        <w:rPr>
          <w:rStyle w:val="StyleUnderline"/>
        </w:rPr>
        <w:t xml:space="preserve"> actually </w:t>
      </w:r>
      <w:r w:rsidRPr="00134D00">
        <w:rPr>
          <w:rStyle w:val="StyleUnderline"/>
          <w:highlight w:val="cyan"/>
        </w:rPr>
        <w:t xml:space="preserve">enters a situation without establishing </w:t>
      </w:r>
      <w:r w:rsidRPr="00134D00">
        <w:rPr>
          <w:rStyle w:val="Emphasis"/>
          <w:highlight w:val="cyan"/>
        </w:rPr>
        <w:t>new</w:t>
      </w:r>
      <w:r w:rsidRPr="006D1668">
        <w:rPr>
          <w:rStyle w:val="Emphasis"/>
        </w:rPr>
        <w:t xml:space="preserve"> situations of</w:t>
      </w:r>
      <w:r w:rsidRPr="006D1668">
        <w:rPr>
          <w:rStyle w:val="StyleUnderline"/>
        </w:rPr>
        <w:t xml:space="preserve"> action and </w:t>
      </w:r>
      <w:r w:rsidRPr="00134D00">
        <w:rPr>
          <w:rStyle w:val="Emphasis"/>
          <w:highlight w:val="cyan"/>
        </w:rPr>
        <w:t>meaning</w:t>
      </w:r>
      <w:r w:rsidRPr="006D1668">
        <w:rPr>
          <w:sz w:val="12"/>
        </w:rPr>
        <w:t xml:space="preserve">.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and shifting energy affords emergence of alternatives. Participation, understood in these terms, is never in games but acts of changing them. </w:t>
      </w:r>
      <w:r w:rsidRPr="006D1668">
        <w:rPr>
          <w:rStyle w:val="StyleUnderline"/>
        </w:rPr>
        <w:t>Abstract as this sounds, it has much historical support</w:t>
      </w:r>
      <w:r w:rsidRPr="006D1668">
        <w:rPr>
          <w:sz w:val="12"/>
        </w:rPr>
        <w:t xml:space="preserve">. For example, Evelyn Simien, in her insightful political study </w:t>
      </w:r>
      <w:r w:rsidRPr="006D1668">
        <w:rPr>
          <w:rStyle w:val="StyleUnderline"/>
        </w:rPr>
        <w:t>Historic Firsts, examines</w:t>
      </w:r>
      <w:r w:rsidRPr="006D1668">
        <w:rPr>
          <w:sz w:val="12"/>
        </w:rPr>
        <w:t xml:space="preserve"> the </w:t>
      </w:r>
      <w:r w:rsidRPr="006D1668">
        <w:rPr>
          <w:rStyle w:val="StyleUnderline"/>
        </w:rPr>
        <w:t>new</w:t>
      </w:r>
      <w:r w:rsidRPr="006D1668">
        <w:rPr>
          <w:sz w:val="12"/>
        </w:rPr>
        <w:t xml:space="preserve"> set of </w:t>
      </w:r>
      <w:r w:rsidRPr="006D1668">
        <w:rPr>
          <w:rStyle w:val="StyleUnderline"/>
        </w:rPr>
        <w:t xml:space="preserve">relations established by Shirley Chisholm’s and Jesse Jackson’s presidential campaigns. There would have been no President Barack Obama </w:t>
      </w:r>
      <w:r w:rsidRPr="006D1668">
        <w:rPr>
          <w:sz w:val="12"/>
        </w:rPr>
        <w:t xml:space="preserve">without such important predecessors affecting the demographics of voter participation. Simien intentionally focused on the most mainstream example of political life to illustrate this point. </w:t>
      </w:r>
      <w:r w:rsidRPr="006D1668">
        <w:rPr>
          <w:rStyle w:val="StyleUnderline"/>
        </w:rPr>
        <w:t xml:space="preserve">Although no exemplar of radicalism, Obama’s ‘‘success’’ emerged from </w:t>
      </w:r>
      <w:r w:rsidRPr="006D1668">
        <w:rPr>
          <w:rStyle w:val="Emphasis"/>
        </w:rPr>
        <w:t>Chisholm</w:t>
      </w:r>
      <w:r w:rsidRPr="006D1668">
        <w:rPr>
          <w:rStyle w:val="StyleUnderline"/>
        </w:rPr>
        <w:t xml:space="preserve"> and </w:t>
      </w:r>
      <w:r w:rsidRPr="006D1668">
        <w:rPr>
          <w:rStyle w:val="Emphasis"/>
        </w:rPr>
        <w:t>Jackson’s</w:t>
      </w:r>
      <w:r w:rsidRPr="006D1668">
        <w:rPr>
          <w:sz w:val="12"/>
        </w:rPr>
        <w:t xml:space="preserve"> (and many others’) </w:t>
      </w:r>
      <w:r w:rsidRPr="006D1668">
        <w:rPr>
          <w:rStyle w:val="StyleUnderline"/>
        </w:rPr>
        <w:t>so-called ‘‘failure.” Despite the appalling reactionary response of a right-wing majority in the 114</w:t>
      </w:r>
      <w:r w:rsidRPr="006D1668">
        <w:rPr>
          <w:rStyle w:val="StyleUnderline"/>
          <w:vertAlign w:val="superscript"/>
        </w:rPr>
        <w:t>th</w:t>
      </w:r>
      <w:r w:rsidRPr="006D1668">
        <w:rPr>
          <w:rStyle w:val="StyleUnderline"/>
        </w:rPr>
        <w:t xml:space="preserve"> Congress during the second term of Obama’s presidency and the election of Donald Trump</w:t>
      </w:r>
      <w:r w:rsidRPr="006D1668">
        <w:rPr>
          <w:sz w:val="12"/>
        </w:rPr>
        <w:t>, whose obsession with erasing Obama’s legacy exemplified a form of psychoanalytical little man’s trauma,</w:t>
      </w:r>
      <w:r w:rsidRPr="006D1668">
        <w:rPr>
          <w:rStyle w:val="StyleUnderline"/>
        </w:rPr>
        <w:t xml:space="preserve"> the historic fact remains that Obama took the helm of a mismanaged executive branch and gave it a level of dignity </w:t>
      </w:r>
      <w:r w:rsidRPr="006D1668">
        <w:rPr>
          <w:sz w:val="12"/>
        </w:rPr>
        <w:t xml:space="preserve">and intelligence </w:t>
      </w:r>
      <w:r w:rsidRPr="006D1668">
        <w:rPr>
          <w:rStyle w:val="StyleUnderline"/>
        </w:rPr>
        <w:t>matched by few of its white exemplars.</w:t>
      </w:r>
      <w:r w:rsidRPr="006D1668">
        <w:rPr>
          <w:sz w:val="12"/>
        </w:rPr>
        <w:t xml:space="preserve"> His successors claim for a restored greatness only reveals the joke that is, in fact, any project on which the term “supremacy” is built: the naked racism and mediocrity that followed – there is an amusing photograph of a Klansman holding up a sign declaring his race’s “superior jeans!” – reveal the folly and terror of white megalomania. Beyond presidential electoral politics, there are numerous examples of how prior, </w:t>
      </w:r>
      <w:r w:rsidRPr="006D1668">
        <w:rPr>
          <w:rStyle w:val="StyleUnderline"/>
        </w:rPr>
        <w:t xml:space="preserve">radical so-called ‘‘failures’’ </w:t>
      </w:r>
      <w:r w:rsidRPr="006D1668">
        <w:rPr>
          <w:rStyle w:val="Emphasis"/>
        </w:rPr>
        <w:t>transformed relationships that facilitated other kinds of outcome</w:t>
      </w:r>
      <w:r w:rsidRPr="006D1668">
        <w:rPr>
          <w:sz w:val="12"/>
        </w:rPr>
        <w:t xml:space="preserve">. The trail goes back to the Haitian Revolution, which offered a vision of Black sovereignty that garnered the full force of Euromodern colonial racial alliances to stall, and back to every act of resistance from Nat Turner’s Rebellion in the USA, Sharpe’s in Jamaica, or Tula’s in Curacao and so many other efforts for social transformation to come. 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as we have seen called this seemingly contradictory phenomenon ‘‘faith,’’ but that concept relates more to a relationship with a transcendent, absolute being, which could only be established by a ‘‘leap,’’ as there are no mediations or bridge to the Absolute whose distant is, as Kierkegaard put it, absolutely absolute. Ironically, if the Afropessimist’s argument rejects transcendental intervention and focused on committed political action, of taking responsibility for a future that offers no guarantees, then the movement from infinite resignation becomes existential political action. 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to consider. The first is that politics is a social phenomenon, which means it requires the expanding options of a social world. It must transcend the self. </w:t>
      </w:r>
      <w:r w:rsidRPr="006D1668">
        <w:rPr>
          <w:rStyle w:val="StyleUnderline"/>
        </w:rPr>
        <w:t>Turning away from the</w:t>
      </w:r>
      <w:r w:rsidRPr="006D1668">
        <w:rPr>
          <w:sz w:val="12"/>
        </w:rPr>
        <w:t xml:space="preserve"> social </w:t>
      </w:r>
      <w:r w:rsidRPr="006D1668">
        <w:rPr>
          <w:rStyle w:val="StyleUnderline"/>
        </w:rPr>
        <w:t>world, though a statement about politics, is not, however, in and of itself political</w:t>
      </w:r>
      <w:r w:rsidRPr="006D1668">
        <w:rPr>
          <w:sz w:val="12"/>
        </w:rPr>
        <w:t xml:space="preserve">. As we have seen,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I have not come across Afropessimistic writings on thought outside of that framework. We do not have to end our etymological journey in ancient Greek. Recall that extending our linguistic archaeology back a few thousand years we could examine the Middle Kingdom Egyptian word idi (deaf). The presumption, later taken on by the ancient Athenians and other Greek-speaking peoples, was that a lack of hearing entailed isolation, at least in terms of audio speech. The contemporary </w:t>
      </w:r>
      <w:r w:rsidRPr="006D1668">
        <w:rPr>
          <w:rStyle w:val="StyleUnderline"/>
        </w:rPr>
        <w:t xml:space="preserve">inward </w:t>
      </w:r>
      <w:r w:rsidRPr="00134D00">
        <w:rPr>
          <w:rStyle w:val="Emphasis"/>
          <w:highlight w:val="cyan"/>
        </w:rPr>
        <w:t>resignation</w:t>
      </w:r>
      <w:r w:rsidRPr="00134D00">
        <w:rPr>
          <w:rStyle w:val="StyleUnderline"/>
          <w:highlight w:val="cyan"/>
        </w:rPr>
        <w:t xml:space="preserve"> of seeking</w:t>
      </w:r>
      <w:r w:rsidRPr="006D1668">
        <w:rPr>
          <w:rStyle w:val="StyleUnderline"/>
        </w:rPr>
        <w:t xml:space="preserve"> a form of </w:t>
      </w:r>
      <w:r w:rsidRPr="00134D00">
        <w:rPr>
          <w:rStyle w:val="Emphasis"/>
          <w:highlight w:val="cyan"/>
        </w:rPr>
        <w:t>purity</w:t>
      </w:r>
      <w:r w:rsidRPr="006D1668">
        <w:rPr>
          <w:rStyle w:val="StyleUnderline"/>
        </w:rPr>
        <w:t xml:space="preserve"> from the loathsome historical reality of racial oppression</w:t>
      </w:r>
      <w:r w:rsidRPr="006D1668">
        <w:rPr>
          <w:sz w:val="12"/>
        </w:rPr>
        <w:t xml:space="preserve">, in this reading, </w:t>
      </w:r>
      <w:r w:rsidRPr="00134D00">
        <w:rPr>
          <w:rStyle w:val="StyleUnderline"/>
          <w:highlight w:val="cyan"/>
        </w:rPr>
        <w:t>retreats</w:t>
      </w:r>
      <w:r w:rsidRPr="006D1668">
        <w:rPr>
          <w:rStyle w:val="StyleUnderline"/>
        </w:rPr>
        <w:t xml:space="preserve"> ultimately </w:t>
      </w:r>
      <w:r w:rsidRPr="00134D00">
        <w:rPr>
          <w:rStyle w:val="StyleUnderline"/>
          <w:highlight w:val="cyan"/>
        </w:rPr>
        <w:t>into</w:t>
      </w:r>
      <w:r w:rsidRPr="006D1668">
        <w:rPr>
          <w:rStyle w:val="StyleUnderline"/>
        </w:rPr>
        <w:t xml:space="preserve"> a form of moralism (</w:t>
      </w:r>
      <w:r w:rsidRPr="00134D00">
        <w:rPr>
          <w:rStyle w:val="Emphasis"/>
          <w:highlight w:val="cyan"/>
        </w:rPr>
        <w:t>private</w:t>
      </w:r>
      <w:r w:rsidRPr="006D1668">
        <w:rPr>
          <w:rStyle w:val="Emphasis"/>
        </w:rPr>
        <w:t xml:space="preserve">, normative </w:t>
      </w:r>
      <w:r w:rsidRPr="00134D00">
        <w:rPr>
          <w:rStyle w:val="Emphasis"/>
          <w:highlight w:val="cyan"/>
        </w:rPr>
        <w:t>satisfaction</w:t>
      </w:r>
      <w:r w:rsidRPr="006D1668">
        <w:rPr>
          <w:rStyle w:val="StyleUnderline"/>
        </w:rPr>
        <w:t xml:space="preserve">) </w:t>
      </w:r>
      <w:r w:rsidRPr="00134D00">
        <w:rPr>
          <w:rStyle w:val="StyleUnderline"/>
          <w:highlight w:val="cyan"/>
        </w:rPr>
        <w:t xml:space="preserve">instead of </w:t>
      </w:r>
      <w:r w:rsidRPr="00134D00">
        <w:rPr>
          <w:rStyle w:val="Emphasis"/>
          <w:highlight w:val="cyan"/>
        </w:rPr>
        <w:t>public responsibility</w:t>
      </w:r>
      <w:r w:rsidRPr="006D1668">
        <w:rPr>
          <w:rStyle w:val="StyleUnderline"/>
        </w:rPr>
        <w:t xml:space="preserve"> born of and borne by action</w:t>
      </w:r>
      <w:r w:rsidRPr="006D1668">
        <w:rPr>
          <w:sz w:val="12"/>
        </w:rPr>
        <w:t xml:space="preserve">. The nonbeing to which Afropessimist refer is also a form of inaudibility. The second is the importance of power. Politics makes no sense without it. As we have sene throughout our earlier reflections of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w:t>
      </w:r>
      <w:r w:rsidRPr="00134D00">
        <w:rPr>
          <w:rStyle w:val="StyleUnderline"/>
          <w:highlight w:val="cyan"/>
        </w:rPr>
        <w:t>The</w:t>
      </w:r>
      <w:r w:rsidRPr="006D1668">
        <w:rPr>
          <w:rStyle w:val="StyleUnderline"/>
        </w:rPr>
        <w:t xml:space="preserve"> human </w:t>
      </w:r>
      <w:r w:rsidRPr="00134D00">
        <w:rPr>
          <w:rStyle w:val="StyleUnderline"/>
          <w:highlight w:val="cyan"/>
        </w:rPr>
        <w:t>world</w:t>
      </w:r>
      <w:r w:rsidRPr="006D1668">
        <w:rPr>
          <w:rStyle w:val="StyleUnderline"/>
        </w:rPr>
        <w:t xml:space="preserve">, </w:t>
      </w:r>
      <w:r w:rsidRPr="00134D00">
        <w:rPr>
          <w:rStyle w:val="StyleUnderline"/>
          <w:highlight w:val="cyan"/>
        </w:rPr>
        <w:t xml:space="preserve">premised on </w:t>
      </w:r>
      <w:r w:rsidRPr="00134D00">
        <w:rPr>
          <w:rStyle w:val="Emphasis"/>
          <w:highlight w:val="cyan"/>
        </w:rPr>
        <w:t>symbolic communication</w:t>
      </w:r>
      <w:r w:rsidRPr="006D1668">
        <w:rPr>
          <w:rStyle w:val="StyleUnderline"/>
        </w:rPr>
        <w:t xml:space="preserve">, </w:t>
      </w:r>
      <w:r w:rsidRPr="00134D00">
        <w:rPr>
          <w:rStyle w:val="StyleUnderline"/>
          <w:highlight w:val="cyan"/>
        </w:rPr>
        <w:t xml:space="preserve">brings </w:t>
      </w:r>
      <w:r w:rsidRPr="00134D00">
        <w:rPr>
          <w:rStyle w:val="Emphasis"/>
          <w:highlight w:val="cyan"/>
        </w:rPr>
        <w:t>many</w:t>
      </w:r>
      <w:r w:rsidRPr="00134D00">
        <w:rPr>
          <w:rStyle w:val="StyleUnderline"/>
          <w:highlight w:val="cyan"/>
        </w:rPr>
        <w:t xml:space="preserve"> forms of meaning </w:t>
      </w:r>
      <w:r w:rsidRPr="00134D00">
        <w:rPr>
          <w:rStyle w:val="Emphasis"/>
          <w:highlight w:val="cyan"/>
        </w:rPr>
        <w:t>into being</w:t>
      </w:r>
      <w:r w:rsidRPr="006D1668">
        <w:rPr>
          <w:rStyle w:val="StyleUnderline"/>
        </w:rPr>
        <w:t xml:space="preserve">, and </w:t>
      </w:r>
      <w:r w:rsidRPr="00134D00">
        <w:rPr>
          <w:rStyle w:val="StyleUnderline"/>
          <w:highlight w:val="cyan"/>
        </w:rPr>
        <w:t>those</w:t>
      </w:r>
      <w:r w:rsidRPr="006D1668">
        <w:rPr>
          <w:rStyle w:val="StyleUnderline"/>
        </w:rPr>
        <w:t xml:space="preserve"> new meanings afford relationships that </w:t>
      </w:r>
      <w:r w:rsidRPr="00134D00">
        <w:rPr>
          <w:rStyle w:val="Emphasis"/>
          <w:highlight w:val="cyan"/>
        </w:rPr>
        <w:t>build institutions</w:t>
      </w:r>
      <w:r w:rsidRPr="006D1668">
        <w:rPr>
          <w:sz w:val="12"/>
        </w:rPr>
        <w:t xml:space="preserve"> through a world of culture, a phenomenon that Freud (1989) rightly described as ‘‘a prosthetic god.’’ It is godlike because it addresses what humanity historically sought from the gods –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The institutions in Abya Yala and in Northern countries, such as the United States and Canada, very rarely attempt to establish positive relations to blacks, and Blacks the subtext of Afropessimism and this entire meditation.</w:t>
      </w:r>
    </w:p>
    <w:p w14:paraId="63E60414" w14:textId="77777777" w:rsidR="002647DD" w:rsidRPr="006D1668" w:rsidRDefault="002647DD" w:rsidP="002647DD">
      <w:pPr>
        <w:pStyle w:val="Heading4"/>
      </w:pPr>
      <w:r w:rsidRPr="006D1668">
        <w:t>B] Psychoanalysis turn- There is no set “psychic integrity” of civil society.</w:t>
      </w:r>
    </w:p>
    <w:p w14:paraId="0A3755A6" w14:textId="77777777" w:rsidR="002647DD" w:rsidRPr="006D1668" w:rsidRDefault="002647DD" w:rsidP="002647DD">
      <w:r w:rsidRPr="006D1668">
        <w:rPr>
          <w:rStyle w:val="Style13ptBold"/>
          <w:sz w:val="28"/>
        </w:rPr>
        <w:t>McCarthy 20</w:t>
      </w:r>
      <w:r w:rsidRPr="006D1668">
        <w:rPr>
          <w:sz w:val="16"/>
          <w:szCs w:val="16"/>
        </w:rPr>
        <w:t xml:space="preserve"> (Jesse McCarthy is an assistant professor in the departments of English and of African and African American Studies at Harvard University. “On Afropessimism.”  https://lareviewofbooks.org/article/on-afropessimism/ //shree)</w:t>
      </w:r>
    </w:p>
    <w:p w14:paraId="07DD87BE" w14:textId="77777777" w:rsidR="002647DD" w:rsidRPr="006D1668" w:rsidRDefault="002647DD" w:rsidP="002647DD">
      <w:pPr>
        <w:rPr>
          <w:sz w:val="12"/>
        </w:rPr>
      </w:pPr>
      <w:r w:rsidRPr="006D1668">
        <w:rPr>
          <w:rStyle w:val="StyleUnderline"/>
        </w:rPr>
        <w:t>The most troubling aspect of Afropessimism</w:t>
      </w:r>
      <w:r w:rsidRPr="006D1668">
        <w:rPr>
          <w:sz w:val="12"/>
        </w:rPr>
        <w:t xml:space="preserve">, however, </w:t>
      </w:r>
      <w:r w:rsidRPr="006D1668">
        <w:rPr>
          <w:rStyle w:val="StyleUnderline"/>
        </w:rPr>
        <w:t>may be its treatment of slavery</w:t>
      </w:r>
      <w:r w:rsidRPr="006D1668">
        <w:rPr>
          <w:sz w:val="12"/>
        </w:rPr>
        <w:t xml:space="preserve">. Despite the fact that Wilderson knows this is one of the most fiercely contested components of his worldview, he treats it as if it were a minor point, relegating an important statement of his position to a footnote: “It is worth reiterating that, through the lens of </w:t>
      </w:r>
      <w:r w:rsidRPr="00134D00">
        <w:rPr>
          <w:rStyle w:val="StyleUnderline"/>
          <w:highlight w:val="cyan"/>
        </w:rPr>
        <w:t>Afropessimism</w:t>
      </w:r>
      <w:r w:rsidRPr="006D1668">
        <w:rPr>
          <w:sz w:val="12"/>
        </w:rPr>
        <w:t xml:space="preserve">, slavery is, essentially, a relational dynamic, rather than a historical era or an ensemble of empirical practices (like whips and chains).” I submit that there is something deeply troubling about a casual parenthetical that proposes to </w:t>
      </w:r>
      <w:r w:rsidRPr="00134D00">
        <w:rPr>
          <w:rStyle w:val="StyleUnderline"/>
          <w:highlight w:val="cyan"/>
        </w:rPr>
        <w:t>evacuate</w:t>
      </w:r>
      <w:r w:rsidRPr="006D1668">
        <w:rPr>
          <w:rStyle w:val="StyleUnderline"/>
        </w:rPr>
        <w:t xml:space="preserve"> the significance of </w:t>
      </w:r>
      <w:r w:rsidRPr="00134D00">
        <w:rPr>
          <w:rStyle w:val="StyleUnderline"/>
          <w:highlight w:val="cyan"/>
        </w:rPr>
        <w:t>the</w:t>
      </w:r>
      <w:r w:rsidRPr="006D1668">
        <w:rPr>
          <w:rStyle w:val="StyleUnderline"/>
        </w:rPr>
        <w:t xml:space="preserve"> entire </w:t>
      </w:r>
      <w:r w:rsidRPr="00134D00">
        <w:rPr>
          <w:rStyle w:val="Emphasis"/>
          <w:highlight w:val="cyan"/>
        </w:rPr>
        <w:t>material</w:t>
      </w:r>
      <w:r w:rsidRPr="00134D00">
        <w:rPr>
          <w:rStyle w:val="StyleUnderline"/>
          <w:highlight w:val="cyan"/>
        </w:rPr>
        <w:t xml:space="preserve"> history of</w:t>
      </w:r>
      <w:r w:rsidRPr="006D1668">
        <w:rPr>
          <w:rStyle w:val="StyleUnderline"/>
        </w:rPr>
        <w:t xml:space="preserve"> antebellum </w:t>
      </w:r>
      <w:r w:rsidRPr="00134D00">
        <w:rPr>
          <w:rStyle w:val="StyleUnderline"/>
          <w:highlight w:val="cyan"/>
        </w:rPr>
        <w:t>slavery</w:t>
      </w:r>
      <w:r w:rsidRPr="006D1668">
        <w:rPr>
          <w:sz w:val="12"/>
        </w:rPr>
        <w:t xml:space="preserve">. It’s also logically bizarre, since it seems constitutive of the entire project that slavery have been real at least at some point in order for the relation to obtain in the first place. But these issues are brushed aside, since </w:t>
      </w:r>
      <w:r w:rsidRPr="006D1668">
        <w:rPr>
          <w:rStyle w:val="StyleUnderline"/>
        </w:rPr>
        <w:t xml:space="preserve">this </w:t>
      </w:r>
      <w:r w:rsidRPr="00134D00">
        <w:rPr>
          <w:rStyle w:val="StyleUnderline"/>
          <w:highlight w:val="cyan"/>
        </w:rPr>
        <w:t xml:space="preserve">erasure is necessary </w:t>
      </w:r>
      <w:r w:rsidRPr="006D1668">
        <w:rPr>
          <w:rStyle w:val="StyleUnderline"/>
        </w:rPr>
        <w:t>for the theory</w:t>
      </w:r>
      <w:r w:rsidRPr="006D1668">
        <w:rPr>
          <w:sz w:val="12"/>
        </w:rPr>
        <w:t xml:space="preserve"> to do what Wilderson wants it to do; </w:t>
      </w:r>
      <w:r w:rsidRPr="00134D00">
        <w:rPr>
          <w:rStyle w:val="StyleUnderline"/>
          <w:highlight w:val="cyan"/>
        </w:rPr>
        <w:t>slavery</w:t>
      </w:r>
      <w:r w:rsidRPr="006D1668">
        <w:rPr>
          <w:rStyle w:val="StyleUnderline"/>
        </w:rPr>
        <w:t xml:space="preserve"> must be </w:t>
      </w:r>
      <w:r w:rsidRPr="00134D00">
        <w:rPr>
          <w:rStyle w:val="StyleUnderline"/>
          <w:highlight w:val="cyan"/>
        </w:rPr>
        <w:t>transformed into a</w:t>
      </w:r>
      <w:r w:rsidRPr="006D1668">
        <w:rPr>
          <w:sz w:val="12"/>
        </w:rPr>
        <w:t xml:space="preserve"> portable and fundamentally </w:t>
      </w:r>
      <w:r w:rsidRPr="00134D00">
        <w:rPr>
          <w:rStyle w:val="Emphasis"/>
          <w:highlight w:val="cyan"/>
        </w:rPr>
        <w:t xml:space="preserve">psychological relation </w:t>
      </w:r>
      <w:r w:rsidRPr="00134D00">
        <w:rPr>
          <w:rStyle w:val="Emphasis"/>
          <w:highlight w:val="cyan"/>
          <w:bdr w:val="single" w:sz="4" w:space="0" w:color="auto"/>
        </w:rPr>
        <w:t>untethered from historical memory</w:t>
      </w:r>
      <w:r w:rsidRPr="00134D00">
        <w:rPr>
          <w:rStyle w:val="Emphasis"/>
          <w:highlight w:val="cyan"/>
        </w:rPr>
        <w:t xml:space="preserve"> and founded</w:t>
      </w:r>
      <w:r w:rsidRPr="006D1668">
        <w:rPr>
          <w:rStyle w:val="StyleUnderline"/>
        </w:rPr>
        <w:t xml:space="preserve"> purely </w:t>
      </w:r>
      <w:r w:rsidRPr="00134D00">
        <w:rPr>
          <w:rStyle w:val="StyleUnderline"/>
          <w:highlight w:val="cyan"/>
        </w:rPr>
        <w:t>on</w:t>
      </w:r>
      <w:r w:rsidRPr="006D1668">
        <w:rPr>
          <w:rStyle w:val="StyleUnderline"/>
        </w:rPr>
        <w:t xml:space="preserve"> the basis of melanin and</w:t>
      </w:r>
      <w:r w:rsidRPr="006D1668">
        <w:rPr>
          <w:sz w:val="12"/>
        </w:rPr>
        <w:t xml:space="preserve"> the </w:t>
      </w:r>
      <w:r w:rsidRPr="00134D00">
        <w:rPr>
          <w:rStyle w:val="StyleUnderline"/>
          <w:highlight w:val="cyan"/>
        </w:rPr>
        <w:t>antagonism</w:t>
      </w:r>
      <w:r w:rsidRPr="006D1668">
        <w:rPr>
          <w:rStyle w:val="StyleUnderline"/>
        </w:rPr>
        <w:t xml:space="preserve"> that an</w:t>
      </w:r>
      <w:r w:rsidRPr="006D1668">
        <w:rPr>
          <w:sz w:val="12"/>
        </w:rPr>
        <w:t xml:space="preserve"> all-encompassing and </w:t>
      </w:r>
      <w:r w:rsidRPr="006D1668">
        <w:rPr>
          <w:rStyle w:val="StyleUnderline"/>
        </w:rPr>
        <w:t>all-powerful “whiteness” poses</w:t>
      </w:r>
      <w:r w:rsidRPr="006D1668">
        <w:rPr>
          <w:sz w:val="12"/>
        </w:rPr>
        <w:t xml:space="preserve"> to it. For many of us, </w:t>
      </w:r>
      <w:r w:rsidRPr="00134D00">
        <w:rPr>
          <w:rStyle w:val="StyleUnderline"/>
          <w:highlight w:val="cyan"/>
        </w:rPr>
        <w:t xml:space="preserve">such a leap is neither </w:t>
      </w:r>
      <w:r w:rsidRPr="00134D00">
        <w:rPr>
          <w:rStyle w:val="Emphasis"/>
          <w:highlight w:val="cyan"/>
        </w:rPr>
        <w:t>ethical</w:t>
      </w:r>
      <w:r w:rsidRPr="00134D00">
        <w:rPr>
          <w:rStyle w:val="StyleUnderline"/>
          <w:highlight w:val="cyan"/>
        </w:rPr>
        <w:t xml:space="preserve"> nor </w:t>
      </w:r>
      <w:r w:rsidRPr="00134D00">
        <w:rPr>
          <w:rStyle w:val="Emphasis"/>
          <w:highlight w:val="cyan"/>
        </w:rPr>
        <w:t>comprehensible</w:t>
      </w:r>
      <w:r w:rsidRPr="006D1668">
        <w:rPr>
          <w:sz w:val="12"/>
        </w:rPr>
        <w:t xml:space="preserve">. But for Wilderson </w:t>
      </w:r>
      <w:r w:rsidRPr="006D1668">
        <w:rPr>
          <w:rStyle w:val="StyleUnderline"/>
        </w:rPr>
        <w:t>the</w:t>
      </w:r>
      <w:r w:rsidRPr="006D1668">
        <w:rPr>
          <w:sz w:val="12"/>
        </w:rPr>
        <w:t xml:space="preserve"> portability and paradoxical </w:t>
      </w:r>
      <w:r w:rsidRPr="006D1668">
        <w:rPr>
          <w:rStyle w:val="StyleUnderline"/>
        </w:rPr>
        <w:t>fungibility of slavery fits</w:t>
      </w:r>
      <w:r w:rsidRPr="006D1668">
        <w:rPr>
          <w:sz w:val="12"/>
        </w:rPr>
        <w:t xml:space="preserve"> perfectly </w:t>
      </w:r>
      <w:r w:rsidRPr="006D1668">
        <w:rPr>
          <w:rStyle w:val="StyleUnderline"/>
        </w:rPr>
        <w:t>with</w:t>
      </w:r>
      <w:r w:rsidRPr="006D1668">
        <w:rPr>
          <w:sz w:val="12"/>
        </w:rPr>
        <w:t xml:space="preserve"> his </w:t>
      </w:r>
      <w:r w:rsidRPr="006D1668">
        <w:rPr>
          <w:rStyle w:val="StyleUnderline"/>
        </w:rPr>
        <w:t>interest in</w:t>
      </w:r>
      <w:r w:rsidRPr="006D1668">
        <w:rPr>
          <w:sz w:val="12"/>
        </w:rPr>
        <w:t xml:space="preserve"> film and his </w:t>
      </w:r>
      <w:r w:rsidRPr="006D1668">
        <w:rPr>
          <w:rStyle w:val="StyleUnderline"/>
        </w:rPr>
        <w:t>Lacanian and Fanonian readings of it</w:t>
      </w:r>
      <w:r w:rsidRPr="006D1668">
        <w:rPr>
          <w:sz w:val="12"/>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The plantation is everywhere and all the time. It is ontological, which means that it attaches trans-historically to all Black persons regardless of their social position. </w:t>
      </w:r>
      <w:r w:rsidRPr="006D1668">
        <w:rPr>
          <w:rStyle w:val="StyleUnderline"/>
        </w:rPr>
        <w:t>How far does this go?</w:t>
      </w:r>
      <w:r w:rsidRPr="006D1668">
        <w:rPr>
          <w:sz w:val="12"/>
        </w:rPr>
        <w:t xml:space="preserve"> In his academic monograph on film studies, Red, White &amp; Black (2010), </w:t>
      </w:r>
      <w:r w:rsidRPr="006D1668">
        <w:rPr>
          <w:rStyle w:val="StyleUnderline"/>
        </w:rPr>
        <w:t>Wilderson forthrightly asserts that Black academics are not subalterns in the academy but “Slaves of their colleagues.” Is being talked down to in the faculty lounge really the same as being whipped at the post</w:t>
      </w:r>
      <w:r w:rsidRPr="006D1668">
        <w:rPr>
          <w:sz w:val="12"/>
        </w:rPr>
        <w:t xml:space="preserve">, or slinging rock on the corner, or being placed in solitary on Rikers Island as a juvenile? </w:t>
      </w:r>
      <w:r w:rsidRPr="006D1668">
        <w:rPr>
          <w:rStyle w:val="StyleUnderline"/>
        </w:rPr>
        <w:t xml:space="preserve">Is working at Merrill Lynch in New York as a Black woman really the same as working shifts as a Black gay man in a McDonald’s in Alabama? Is it ethical or desirable to confound all of these into a </w:t>
      </w:r>
      <w:r w:rsidRPr="006D1668">
        <w:rPr>
          <w:rStyle w:val="Emphasis"/>
        </w:rPr>
        <w:t>tortuous equivalency</w:t>
      </w:r>
      <w:r w:rsidRPr="006D1668">
        <w:rPr>
          <w:rStyle w:val="StyleUnderline"/>
        </w:rPr>
        <w:t xml:space="preserve"> while telling those who propose to fight at your side to shut up</w:t>
      </w:r>
      <w:r w:rsidRPr="006D1668">
        <w:rPr>
          <w:sz w:val="12"/>
        </w:rPr>
        <w:t xml:space="preserve"> because you don’t like the analogies they are using to connect themselves with your suffering? </w:t>
      </w:r>
      <w:r w:rsidRPr="006D1668">
        <w:rPr>
          <w:sz w:val="12"/>
          <w:szCs w:val="16"/>
        </w:rPr>
        <w:t xml:space="preserve">It is fair to ask of a “lens” whether it actually sharpens our view and, if so, to perform demonstrations of clarity? A major problem for Afropessimism is that its claim to revealing the underlying structural truth seems to repeatedly require abandoning any significant contact with historical reality. With social categories like class, gender, and material facts made irrelevant, the theoretical work is forced to concentrate itself in rhetorical aphorisms that seem to be slouching their way toward slogans. “The antagonist of the worker is the capitalist. The antagonist of the Native is the settler. But the antagonist of the Black is the Human being,” Wilderson tells us. The problem with this, apart from its faux-syllogistic form, is that human identities are not fixed and rigid boxes, but dynamic rings of change that merge and overlap. The Black Americans involved in the colonization scheme of Liberia in the 19th century were both Black (formerly enslaved on US plantations) and also settlers. Obviously, there are Black capitalists just as there are Black workers. Is there a double-jeopardy principle for antagonisms or some calculus by which they can be selectively negated? </w:t>
      </w:r>
      <w:r w:rsidRPr="006D1668">
        <w:rPr>
          <w:sz w:val="12"/>
        </w:rPr>
        <w:t xml:space="preserve">“Blackness and Slaveness are inextricably bound in such a way that whereas Slaveness can be disimbricated from Blackness, </w:t>
      </w:r>
      <w:r w:rsidRPr="006D1668">
        <w:rPr>
          <w:rStyle w:val="StyleUnderline"/>
        </w:rPr>
        <w:t>Blackness cannot exist as other than Slaveness</w:t>
      </w:r>
      <w:r w:rsidRPr="006D1668">
        <w:rPr>
          <w:sz w:val="12"/>
        </w:rPr>
        <w:t xml:space="preserve">,” </w:t>
      </w:r>
      <w:r w:rsidRPr="006D1668">
        <w:rPr>
          <w:rStyle w:val="StyleUnderline"/>
        </w:rPr>
        <w:t>Wilderson assures</w:t>
      </w:r>
      <w:r w:rsidRPr="006D1668">
        <w:rPr>
          <w:sz w:val="12"/>
        </w:rPr>
        <w:t xml:space="preserve">. </w:t>
      </w:r>
      <w:r w:rsidRPr="00134D00">
        <w:rPr>
          <w:rStyle w:val="StyleUnderline"/>
          <w:highlight w:val="cyan"/>
        </w:rPr>
        <w:t>Was</w:t>
      </w:r>
      <w:r w:rsidRPr="006D1668">
        <w:rPr>
          <w:rStyle w:val="StyleUnderline"/>
        </w:rPr>
        <w:t xml:space="preserve"> Joseph Jenkins </w:t>
      </w:r>
      <w:r w:rsidRPr="00134D00">
        <w:rPr>
          <w:rStyle w:val="StyleUnderline"/>
          <w:highlight w:val="cyan"/>
        </w:rPr>
        <w:t>Roberts</w:t>
      </w:r>
      <w:r w:rsidRPr="006D1668">
        <w:rPr>
          <w:rStyle w:val="StyleUnderline"/>
        </w:rPr>
        <w:t xml:space="preserve">, the first president of Liberia, </w:t>
      </w:r>
      <w:r w:rsidRPr="00134D00">
        <w:rPr>
          <w:rStyle w:val="StyleUnderline"/>
          <w:highlight w:val="cyan"/>
        </w:rPr>
        <w:t>not</w:t>
      </w:r>
      <w:r w:rsidRPr="006D1668">
        <w:rPr>
          <w:rStyle w:val="StyleUnderline"/>
        </w:rPr>
        <w:t xml:space="preserve"> capable of really being </w:t>
      </w:r>
      <w:r w:rsidRPr="00134D00">
        <w:rPr>
          <w:rStyle w:val="StyleUnderline"/>
          <w:highlight w:val="cyan"/>
        </w:rPr>
        <w:t>a settler or</w:t>
      </w:r>
      <w:r w:rsidRPr="006D1668">
        <w:rPr>
          <w:rStyle w:val="StyleUnderline"/>
        </w:rPr>
        <w:t xml:space="preserve"> a </w:t>
      </w:r>
      <w:r w:rsidRPr="00134D00">
        <w:rPr>
          <w:rStyle w:val="StyleUnderline"/>
          <w:highlight w:val="cyan"/>
        </w:rPr>
        <w:t>capitalist because of the</w:t>
      </w:r>
      <w:r w:rsidRPr="006D1668">
        <w:rPr>
          <w:rStyle w:val="StyleUnderline"/>
        </w:rPr>
        <w:t xml:space="preserve"> inescapable “</w:t>
      </w:r>
      <w:r w:rsidRPr="00134D00">
        <w:rPr>
          <w:rStyle w:val="StyleUnderline"/>
          <w:highlight w:val="cyan"/>
        </w:rPr>
        <w:t>Slaveness” of his Blackness?</w:t>
      </w:r>
      <w:r w:rsidRPr="006D1668">
        <w:rPr>
          <w:rStyle w:val="StyleUnderline"/>
        </w:rPr>
        <w:t xml:space="preserve"> </w:t>
      </w:r>
      <w:r w:rsidRPr="00134D00">
        <w:rPr>
          <w:rStyle w:val="StyleUnderline"/>
          <w:highlight w:val="cyan"/>
        </w:rPr>
        <w:t>How should we evaluate</w:t>
      </w:r>
      <w:r w:rsidRPr="006D1668">
        <w:rPr>
          <w:rStyle w:val="StyleUnderline"/>
        </w:rPr>
        <w:t xml:space="preserve"> the </w:t>
      </w:r>
      <w:r w:rsidRPr="00134D00">
        <w:rPr>
          <w:rStyle w:val="StyleUnderline"/>
          <w:highlight w:val="cyan"/>
        </w:rPr>
        <w:t>categories</w:t>
      </w:r>
      <w:r w:rsidRPr="006D1668">
        <w:rPr>
          <w:rStyle w:val="StyleUnderline"/>
        </w:rPr>
        <w:t xml:space="preserve">, both </w:t>
      </w:r>
      <w:r w:rsidRPr="00134D00">
        <w:rPr>
          <w:rStyle w:val="Emphasis"/>
          <w:highlight w:val="cyan"/>
        </w:rPr>
        <w:t>legal</w:t>
      </w:r>
      <w:r w:rsidRPr="00134D00">
        <w:rPr>
          <w:rStyle w:val="StyleUnderline"/>
          <w:highlight w:val="cyan"/>
        </w:rPr>
        <w:t xml:space="preserve"> and </w:t>
      </w:r>
      <w:r w:rsidRPr="00134D00">
        <w:rPr>
          <w:rStyle w:val="Emphasis"/>
          <w:highlight w:val="cyan"/>
        </w:rPr>
        <w:t>political</w:t>
      </w:r>
      <w:r w:rsidRPr="006D1668">
        <w:rPr>
          <w:rStyle w:val="StyleUnderline"/>
        </w:rPr>
        <w:t xml:space="preserve">, </w:t>
      </w:r>
      <w:r w:rsidRPr="00134D00">
        <w:rPr>
          <w:rStyle w:val="StyleUnderline"/>
          <w:highlight w:val="cyan"/>
        </w:rPr>
        <w:t xml:space="preserve">that </w:t>
      </w:r>
      <w:r w:rsidRPr="00134D00">
        <w:rPr>
          <w:rStyle w:val="Emphasis"/>
          <w:highlight w:val="cyan"/>
        </w:rPr>
        <w:t>Black people</w:t>
      </w:r>
      <w:r w:rsidRPr="006D1668">
        <w:rPr>
          <w:rStyle w:val="Emphasis"/>
        </w:rPr>
        <w:t xml:space="preserve"> themselves </w:t>
      </w:r>
      <w:r w:rsidRPr="00134D00">
        <w:rPr>
          <w:rStyle w:val="Emphasis"/>
          <w:highlight w:val="cyan"/>
        </w:rPr>
        <w:t>brought</w:t>
      </w:r>
      <w:r w:rsidRPr="006D1668">
        <w:rPr>
          <w:rStyle w:val="Emphasis"/>
        </w:rPr>
        <w:t xml:space="preserve"> into world history?</w:t>
      </w:r>
      <w:r w:rsidRPr="006D1668">
        <w:rPr>
          <w:rStyle w:val="StyleUnderline"/>
        </w:rPr>
        <w:t xml:space="preserve"> </w:t>
      </w:r>
      <w:r w:rsidRPr="006D1668">
        <w:rPr>
          <w:sz w:val="12"/>
        </w:rPr>
        <w:t xml:space="preserve">The only antagonists </w:t>
      </w:r>
      <w:r w:rsidRPr="006D1668">
        <w:rPr>
          <w:rStyle w:val="StyleUnderline"/>
        </w:rPr>
        <w:t>Jean-Jacques Dessalines</w:t>
      </w:r>
      <w:r w:rsidRPr="006D1668">
        <w:rPr>
          <w:sz w:val="12"/>
        </w:rPr>
        <w:t xml:space="preserve"> recognized in 1804 were the French, whom he violently reviled, refused to grant any rights to, and often cruelly put to death (in the context of what is arguably the most just war ever fought and the only successful example of a slave revolution in history) — while simultaneously </w:t>
      </w:r>
      <w:r w:rsidRPr="006D1668">
        <w:rPr>
          <w:rStyle w:val="StyleUnderline"/>
        </w:rPr>
        <w:t>decree</w:t>
      </w:r>
      <w:r w:rsidRPr="006D1668">
        <w:rPr>
          <w:sz w:val="12"/>
        </w:rPr>
        <w:t xml:space="preserve">ing </w:t>
      </w:r>
      <w:r w:rsidRPr="006D1668">
        <w:rPr>
          <w:rStyle w:val="StyleUnderline"/>
        </w:rPr>
        <w:t>that all citizens of the Republic of Haiti</w:t>
      </w:r>
      <w:r w:rsidRPr="006D1668">
        <w:rPr>
          <w:sz w:val="12"/>
        </w:rPr>
        <w:t xml:space="preserve"> henceforth </w:t>
      </w:r>
      <w:r w:rsidRPr="006D1668">
        <w:rPr>
          <w:rStyle w:val="StyleUnderline"/>
        </w:rPr>
        <w:t>would be considered Black</w:t>
      </w:r>
      <w:r w:rsidRPr="006D1668">
        <w:rPr>
          <w:sz w:val="12"/>
        </w:rPr>
        <w:t xml:space="preserve">,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 </w:t>
      </w:r>
      <w:r w:rsidRPr="006D1668">
        <w:rPr>
          <w:rStyle w:val="StyleUnderline"/>
          <w:sz w:val="16"/>
          <w:szCs w:val="16"/>
        </w:rPr>
        <w:t>What are we to make of the Blacks who owned slaves themselves</w:t>
      </w:r>
      <w:r w:rsidRPr="006D1668">
        <w:rPr>
          <w:sz w:val="12"/>
          <w:szCs w:val="16"/>
        </w:rPr>
        <w:t xml:space="preserve">, the imbricated weave that historians Michael P. Johnson and James L. Roark describe in their classic study, Black Masters, and that Edward P. Jones meditates upon in his great novel, The Known World? </w:t>
      </w:r>
      <w:r w:rsidRPr="006D1668">
        <w:rPr>
          <w:rStyle w:val="StyleUnderline"/>
          <w:sz w:val="16"/>
          <w:szCs w:val="16"/>
        </w:rPr>
        <w:t>What of the fact that Black and white laborers banded together and fought against the planter elite during</w:t>
      </w:r>
      <w:r w:rsidRPr="006D1668">
        <w:rPr>
          <w:rStyle w:val="StyleUnderline"/>
        </w:rPr>
        <w:t xml:space="preserve"> the years leading up to and including Bacon’s Rebellion in 1676?</w:t>
      </w:r>
      <w:r w:rsidRPr="006D1668">
        <w:rPr>
          <w:sz w:val="12"/>
        </w:rPr>
        <w:t xml:space="preserve"> And if the categories of racial Blackness and whiteness are so crucial to Wilderson, why is none of the scholarship on the historical production of “whiteness” (Theodore Allen, Noel Ignatiev, Nell Irvin Painter, David Roediger) cited in either Afropessimism or Red, White &amp; Black? Where do the unique polities of the Jamaican Maroons and quilombos of Brazil fit into this picture? Can it really be true in the full light of history that there is no Blackness at all that is not Slaveness? </w:t>
      </w:r>
      <w:r w:rsidRPr="006D1668">
        <w:rPr>
          <w:rStyle w:val="StyleUnderline"/>
        </w:rPr>
        <w:t>Is a flat reductionist dichotomy really capable of comprehending the truth of human history?</w:t>
      </w:r>
      <w:r w:rsidRPr="006D1668">
        <w:rPr>
          <w:sz w:val="12"/>
        </w:rPr>
        <w:t xml:space="preserve"> I understand Wilderson’s point about his Palestinian friend, but what does his theory clarify for us about that Ethiopian Jewish soldier? ¤ </w:t>
      </w:r>
      <w:r w:rsidRPr="006D1668">
        <w:rPr>
          <w:rStyle w:val="StyleUnderline"/>
        </w:rPr>
        <w:t>Carter G. Woodson</w:t>
      </w:r>
      <w:r w:rsidRPr="006D1668">
        <w:rPr>
          <w:sz w:val="12"/>
        </w:rPr>
        <w:t xml:space="preserve">, </w:t>
      </w:r>
      <w:r w:rsidRPr="006D1668">
        <w:rPr>
          <w:rStyle w:val="StyleUnderline"/>
        </w:rPr>
        <w:t>in</w:t>
      </w:r>
      <w:r w:rsidRPr="006D1668">
        <w:rPr>
          <w:sz w:val="12"/>
        </w:rPr>
        <w:t xml:space="preserve"> The </w:t>
      </w:r>
      <w:r w:rsidRPr="006D1668">
        <w:rPr>
          <w:rStyle w:val="StyleUnderline"/>
        </w:rPr>
        <w:t>Mis-Education of the Negro, said</w:t>
      </w:r>
      <w:r w:rsidRPr="006D1668">
        <w:rPr>
          <w:sz w:val="12"/>
        </w:rPr>
        <w:t xml:space="preserve"> that “</w:t>
      </w:r>
      <w:r w:rsidRPr="006D1668">
        <w:rPr>
          <w:rStyle w:val="StyleUnderline"/>
        </w:rPr>
        <w:t>to handicap a student by teaching him that his Black face is a curse and</w:t>
      </w:r>
      <w:r w:rsidRPr="006D1668">
        <w:rPr>
          <w:sz w:val="12"/>
        </w:rPr>
        <w:t xml:space="preserve"> that his </w:t>
      </w:r>
      <w:r w:rsidRPr="006D1668">
        <w:rPr>
          <w:rStyle w:val="StyleUnderline"/>
        </w:rPr>
        <w:t>struggle to change</w:t>
      </w:r>
      <w:r w:rsidRPr="006D1668">
        <w:rPr>
          <w:sz w:val="12"/>
        </w:rPr>
        <w:t xml:space="preserve"> his </w:t>
      </w:r>
      <w:r w:rsidRPr="006D1668">
        <w:rPr>
          <w:rStyle w:val="StyleUnderline"/>
        </w:rPr>
        <w:t xml:space="preserve">condition is hopeless is the worst sort of lynching.” </w:t>
      </w:r>
      <w:r w:rsidRPr="006D1668">
        <w:rPr>
          <w:sz w:val="12"/>
        </w:rPr>
        <w:t xml:space="preserve">There is no reason to think Afropessimism is anything that severe. But I invoke Woodson here to remind us that more pragmatic points of view are neither new nor the product of superficial analysis. They cannot simply be breezily dismissed. Let’s not pretend that there are no voices that represent the best of Black folk as much as anyone else, and yet take a radically different point of view on race, racism, and what to do about it. Whatever position one eventually comes to, they are owed some serious account, not consignment to the oubliettes of history, as if intelligent thinking on the positionality and politics of Blacks in the United States only began yesterday. </w:t>
      </w:r>
      <w:r w:rsidRPr="006D1668">
        <w:rPr>
          <w:rStyle w:val="StyleUnderline"/>
        </w:rPr>
        <w:t>No serious Black intellectual today thinks antiblack racism is not a matter of life and death.</w:t>
      </w:r>
      <w:r w:rsidRPr="006D1668">
        <w:rPr>
          <w:sz w:val="12"/>
        </w:rPr>
        <w:t xml:space="preserve"> </w:t>
      </w:r>
      <w:r w:rsidRPr="006D1668">
        <w:rPr>
          <w:rStyle w:val="Emphasis"/>
        </w:rPr>
        <w:t>The question is still the old one: what is to be done?</w:t>
      </w:r>
      <w:r w:rsidRPr="006D1668">
        <w:rPr>
          <w:sz w:val="12"/>
        </w:rPr>
        <w:t xml:space="preserve"> There has to be room for a serious debate and the flexibility of open-minded conversation on that score. It’s simply implausible that the answers are easy, obvious, or one-dimensional. The fact that Black Lives Matter has done more to explode the Overton window in American politics than any movement since the 1960s has to be fully and duly appreciated for the extraordinary achievement that it is. But Adolph Reed Jr.’s countervailing contention that Black Lives Matter is merely a rebranding and retreading of Black Power for millennials is a barb nonetheless worth reflecting on seriously.</w:t>
      </w:r>
    </w:p>
    <w:p w14:paraId="58AD2D9C" w14:textId="77777777" w:rsidR="002647DD" w:rsidRPr="006D1668" w:rsidRDefault="002647DD" w:rsidP="002647DD">
      <w:pPr>
        <w:pStyle w:val="Heading2"/>
      </w:pPr>
      <w:r>
        <w:t>Cap k</w:t>
      </w:r>
    </w:p>
    <w:p w14:paraId="06BB8C3F" w14:textId="77777777" w:rsidR="002647DD" w:rsidRDefault="002647DD" w:rsidP="002647DD">
      <w:pPr>
        <w:pStyle w:val="Analytic"/>
      </w:pPr>
    </w:p>
    <w:p w14:paraId="640006CE" w14:textId="77777777" w:rsidR="002647DD" w:rsidRPr="006D1668" w:rsidRDefault="002647DD" w:rsidP="002647DD">
      <w:pPr>
        <w:pStyle w:val="Heading4"/>
      </w:pPr>
      <w:r w:rsidRPr="006D1668">
        <w:t>It outweighs – Util best ethical framework- value to life inevitable</w:t>
      </w:r>
    </w:p>
    <w:p w14:paraId="7011F655" w14:textId="77777777" w:rsidR="002647DD" w:rsidRPr="006D1668" w:rsidRDefault="002647DD" w:rsidP="002647DD">
      <w:r w:rsidRPr="006D1668">
        <w:rPr>
          <w:rStyle w:val="Style13ptBold"/>
        </w:rPr>
        <w:t>Bernstein ‘2</w:t>
      </w:r>
      <w:r w:rsidRPr="006D1668">
        <w:t xml:space="preserve"> (Richard J., Vera List Prof. Phil. – New School for Social Research, “Radical Evil: A Philosophical Interrogation”, p. 188-192)</w:t>
      </w:r>
    </w:p>
    <w:p w14:paraId="7C24117D" w14:textId="77777777" w:rsidR="002647DD" w:rsidRPr="006D1668" w:rsidRDefault="002647DD" w:rsidP="002647DD">
      <w:pPr>
        <w:rPr>
          <w:rStyle w:val="Emphasis"/>
        </w:rPr>
      </w:pPr>
      <w:r w:rsidRPr="00134D00">
        <w:rPr>
          <w:rStyle w:val="Emphasis"/>
          <w:highlight w:val="cyan"/>
        </w:rPr>
        <w:t>There is a basic value inherent in</w:t>
      </w:r>
      <w:r w:rsidRPr="006D1668">
        <w:rPr>
          <w:rStyle w:val="Emphasis"/>
        </w:rPr>
        <w:t xml:space="preserve"> organic </w:t>
      </w:r>
      <w:r w:rsidRPr="00134D0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134D00">
        <w:rPr>
          <w:rStyle w:val="Emphasis"/>
          <w:highlight w:val="cyan"/>
        </w:rPr>
        <w:t>emphatic in the opposition</w:t>
      </w:r>
      <w:r w:rsidRPr="006D1668">
        <w:rPr>
          <w:rStyle w:val="Emphasis"/>
        </w:rPr>
        <w:t xml:space="preserve"> of life </w:t>
      </w:r>
      <w:r w:rsidRPr="00134D00">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134D00">
        <w:rPr>
          <w:rStyle w:val="Emphasis"/>
          <w:highlight w:val="cyan"/>
        </w:rPr>
        <w:t>Modern</w:t>
      </w:r>
      <w:r w:rsidRPr="006D1668">
        <w:rPr>
          <w:rStyle w:val="Emphasis"/>
        </w:rPr>
        <w:t xml:space="preserve"> </w:t>
      </w:r>
      <w:r w:rsidRPr="00134D00">
        <w:rPr>
          <w:rStyle w:val="Emphasis"/>
          <w:highlight w:val="cyan"/>
        </w:rPr>
        <w:t>tec</w:t>
      </w:r>
      <w:r w:rsidRPr="006D1668">
        <w:rPr>
          <w:rStyle w:val="Emphasis"/>
        </w:rPr>
        <w:t xml:space="preserve">hnology has </w:t>
      </w:r>
      <w:r w:rsidRPr="00134D00">
        <w:rPr>
          <w:rStyle w:val="Emphasis"/>
          <w:highlight w:val="cyan"/>
        </w:rPr>
        <w:t>transformed</w:t>
      </w:r>
      <w:r w:rsidRPr="006D1668">
        <w:rPr>
          <w:rStyle w:val="Emphasis"/>
        </w:rPr>
        <w:t xml:space="preserve"> the nature and consequences of human </w:t>
      </w:r>
      <w:r w:rsidRPr="00134D00">
        <w:rPr>
          <w:rStyle w:val="Emphasis"/>
          <w:highlight w:val="cyan"/>
        </w:rPr>
        <w:t>action so radically that</w:t>
      </w:r>
      <w:r w:rsidRPr="006D1668">
        <w:rPr>
          <w:rStyle w:val="Emphasis"/>
        </w:rPr>
        <w:t xml:space="preserve"> the underlying premises of </w:t>
      </w:r>
      <w:r w:rsidRPr="00134D00">
        <w:rPr>
          <w:rStyle w:val="Emphasis"/>
          <w:highlight w:val="cyan"/>
        </w:rPr>
        <w:t>traditional ethics are no longer valid</w:t>
      </w:r>
      <w:r w:rsidRPr="006D1668">
        <w:rPr>
          <w:rStyle w:val="Emphasis"/>
        </w:rPr>
        <w:t xml:space="preserve">. For the first time in history </w:t>
      </w:r>
      <w:r w:rsidRPr="00134D00">
        <w:rPr>
          <w:rStyle w:val="Emphasis"/>
          <w:highlight w:val="cyan"/>
        </w:rPr>
        <w:t>human beings possess</w:t>
      </w:r>
      <w:r w:rsidRPr="006D1668">
        <w:rPr>
          <w:rStyle w:val="Emphasis"/>
        </w:rPr>
        <w:t xml:space="preserve"> the knowledge and the </w:t>
      </w:r>
      <w:r w:rsidRPr="00134D00">
        <w:rPr>
          <w:rStyle w:val="Emphasis"/>
          <w:highlight w:val="cyan"/>
        </w:rPr>
        <w:t>power to destroy</w:t>
      </w:r>
      <w:r w:rsidRPr="006D1668">
        <w:rPr>
          <w:rStyle w:val="Emphasis"/>
        </w:rPr>
        <w:t xml:space="preserve"> life on </w:t>
      </w:r>
      <w:r w:rsidRPr="00134D0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134D00">
        <w:rPr>
          <w:rStyle w:val="Emphasis"/>
          <w:highlight w:val="cyan"/>
        </w:rPr>
        <w:t>a new categorical imperative</w:t>
      </w:r>
      <w:r w:rsidRPr="006D1668">
        <w:rPr>
          <w:rStyle w:val="Emphasis"/>
        </w:rPr>
        <w:t xml:space="preserve"> that </w:t>
      </w:r>
      <w:r w:rsidRPr="00134D0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134D00">
        <w:rPr>
          <w:rStyle w:val="Emphasis"/>
          <w:highlight w:val="cyan"/>
        </w:rPr>
        <w:t>Do not compromise</w:t>
      </w:r>
      <w:r w:rsidRPr="006D1668">
        <w:rPr>
          <w:rStyle w:val="Emphasis"/>
        </w:rPr>
        <w:t xml:space="preserve"> the conditions for an indefinite </w:t>
      </w:r>
      <w:r w:rsidRPr="00134D0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0EBFD6EF" w14:textId="77777777" w:rsidR="002647DD" w:rsidRDefault="002647DD" w:rsidP="002647DD">
      <w:pPr>
        <w:pStyle w:val="Analytic"/>
      </w:pPr>
    </w:p>
    <w:p w14:paraId="70A53F4D" w14:textId="77777777" w:rsidR="002647DD" w:rsidRPr="006D1668" w:rsidRDefault="002647DD" w:rsidP="002647DD">
      <w:pPr>
        <w:pStyle w:val="Heading4"/>
      </w:pPr>
      <w:r w:rsidRPr="006D1668">
        <w:t xml:space="preserve">C] Root cause thinking is problematic – trades off with solving existential threats in the short term – long termism civil service solve </w:t>
      </w:r>
    </w:p>
    <w:p w14:paraId="0E7A5AD2" w14:textId="77777777" w:rsidR="002647DD" w:rsidRPr="006D1668" w:rsidRDefault="002647DD" w:rsidP="002647DD">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06FAE8DC" w14:textId="77777777" w:rsidR="002647DD" w:rsidRPr="006D1668" w:rsidRDefault="002647DD" w:rsidP="002647DD">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134D00">
        <w:rPr>
          <w:rStyle w:val="Emphasis"/>
          <w:highlight w:val="cyan"/>
        </w:rPr>
        <w:t>root causes” approach</w:t>
      </w:r>
      <w:r w:rsidRPr="006D1668">
        <w:rPr>
          <w:rStyle w:val="StyleUnderline"/>
        </w:rPr>
        <w:t xml:space="preserve"> to progressive penal reform, </w:t>
      </w:r>
      <w:r w:rsidRPr="00134D00">
        <w:rPr>
          <w:rStyle w:val="StyleUnderline"/>
          <w:highlight w:val="cyan"/>
        </w:rPr>
        <w:t>however</w:t>
      </w:r>
      <w:r w:rsidRPr="006D1668">
        <w:rPr>
          <w:rStyle w:val="StyleUnderline"/>
        </w:rPr>
        <w:t xml:space="preserve"> well </w:t>
      </w:r>
      <w:r w:rsidRPr="00134D00">
        <w:rPr>
          <w:rStyle w:val="StyleUnderline"/>
          <w:highlight w:val="cyan"/>
        </w:rPr>
        <w:t>intentioned</w:t>
      </w:r>
      <w:r w:rsidRPr="006D1668">
        <w:rPr>
          <w:rStyle w:val="StyleUnderline"/>
        </w:rPr>
        <w:t xml:space="preserve">, </w:t>
      </w:r>
      <w:r w:rsidRPr="00134D0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62C3E6BC" w14:textId="77777777" w:rsidR="002647DD" w:rsidRPr="006D1668" w:rsidRDefault="002647DD" w:rsidP="002647DD">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134D00">
        <w:rPr>
          <w:rStyle w:val="StyleUnderline"/>
          <w:highlight w:val="cyan"/>
        </w:rPr>
        <w:t>focus on</w:t>
      </w:r>
      <w:r w:rsidRPr="006D1668">
        <w:rPr>
          <w:rStyle w:val="StyleUnderline"/>
        </w:rPr>
        <w:t xml:space="preserve"> </w:t>
      </w:r>
      <w:r w:rsidRPr="00134D00">
        <w:rPr>
          <w:rStyle w:val="StyleUnderline"/>
          <w:highlight w:val="cyan"/>
        </w:rPr>
        <w:t>structural causes</w:t>
      </w:r>
      <w:r w:rsidRPr="006D1668">
        <w:rPr>
          <w:rStyle w:val="StyleUnderline"/>
        </w:rPr>
        <w:t xml:space="preserve"> and solutions </w:t>
      </w:r>
      <w:r w:rsidRPr="00134D00">
        <w:rPr>
          <w:rStyle w:val="StyleUnderline"/>
          <w:highlight w:val="cyan"/>
        </w:rPr>
        <w:t>is misplaced</w:t>
      </w:r>
      <w:r w:rsidRPr="006D1668">
        <w:rPr>
          <w:sz w:val="16"/>
        </w:rPr>
        <w:t>.</w:t>
      </w:r>
    </w:p>
    <w:p w14:paraId="10779796" w14:textId="77777777" w:rsidR="002647DD" w:rsidRPr="006D1668" w:rsidRDefault="002647DD" w:rsidP="002647DD">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134D00">
        <w:rPr>
          <w:rStyle w:val="StyleUnderline"/>
          <w:highlight w:val="cyan"/>
        </w:rPr>
        <w:t>structural problems call for comprehensive</w:t>
      </w:r>
      <w:r w:rsidRPr="006D1668">
        <w:rPr>
          <w:rStyle w:val="StyleUnderline"/>
        </w:rPr>
        <w:t xml:space="preserve">, often expensive, </w:t>
      </w:r>
      <w:r w:rsidRPr="00134D0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134D00">
        <w:rPr>
          <w:rStyle w:val="StyleUnderline"/>
          <w:highlight w:val="cyan"/>
        </w:rPr>
        <w:t>fixes</w:t>
      </w:r>
      <w:r w:rsidRPr="006D1668">
        <w:rPr>
          <w:sz w:val="16"/>
        </w:rPr>
        <w:t xml:space="preserve"> are problematic not just because they take a long time. As Brodeur notes, they are nettlesome because they </w:t>
      </w:r>
      <w:r w:rsidRPr="00134D00">
        <w:rPr>
          <w:rStyle w:val="StyleUnderline"/>
          <w:highlight w:val="cyan"/>
        </w:rPr>
        <w:t>are harder to</w:t>
      </w:r>
      <w:r w:rsidRPr="006D1668">
        <w:rPr>
          <w:rStyle w:val="StyleUnderline"/>
        </w:rPr>
        <w:t xml:space="preserve"> </w:t>
      </w:r>
      <w:r w:rsidRPr="00134D0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134D00">
        <w:rPr>
          <w:rStyle w:val="StyleUnderline"/>
          <w:highlight w:val="cyan"/>
        </w:rPr>
        <w:t>the absence of</w:t>
      </w:r>
      <w:r w:rsidRPr="006D1668">
        <w:rPr>
          <w:rStyle w:val="StyleUnderline"/>
        </w:rPr>
        <w:t xml:space="preserve"> a respected, </w:t>
      </w:r>
      <w:r w:rsidRPr="00134D00">
        <w:rPr>
          <w:rStyle w:val="StyleUnderline"/>
          <w:highlight w:val="cyan"/>
        </w:rPr>
        <w:t>expert</w:t>
      </w:r>
      <w:r w:rsidRPr="006D1668">
        <w:rPr>
          <w:rStyle w:val="StyleUnderline"/>
        </w:rPr>
        <w:t xml:space="preserve">, nonpartisan </w:t>
      </w:r>
      <w:r w:rsidRPr="00134D0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134D0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56FF0E70" w14:textId="77777777" w:rsidR="002647DD" w:rsidRPr="006D1668" w:rsidRDefault="002647DD" w:rsidP="002647DD">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134D00">
        <w:rPr>
          <w:rStyle w:val="StyleUnderline"/>
          <w:highlight w:val="cyan"/>
        </w:rPr>
        <w:t>deeper commitment</w:t>
      </w:r>
      <w:r w:rsidRPr="006D1668">
        <w:rPr>
          <w:sz w:val="16"/>
        </w:rPr>
        <w:t xml:space="preserve"> to lifting many more people out of poverty </w:t>
      </w:r>
      <w:r w:rsidRPr="00134D00">
        <w:rPr>
          <w:rStyle w:val="StyleUnderline"/>
          <w:highlight w:val="cyan"/>
        </w:rPr>
        <w:t>is</w:t>
      </w:r>
      <w:r w:rsidRPr="006D1668">
        <w:rPr>
          <w:rStyle w:val="StyleUnderline"/>
        </w:rPr>
        <w:t xml:space="preserve"> an </w:t>
      </w:r>
      <w:r w:rsidRPr="00134D00">
        <w:rPr>
          <w:rStyle w:val="StyleUnderline"/>
          <w:highlight w:val="cyan"/>
        </w:rPr>
        <w:t>admirable</w:t>
      </w:r>
      <w:r w:rsidRPr="006D1668">
        <w:rPr>
          <w:rStyle w:val="StyleUnderline"/>
        </w:rPr>
        <w:t xml:space="preserve"> goal</w:t>
      </w:r>
      <w:r w:rsidRPr="006D1668">
        <w:rPr>
          <w:sz w:val="16"/>
        </w:rPr>
        <w:t xml:space="preserve">. </w:t>
      </w:r>
      <w:r w:rsidRPr="00134D00">
        <w:rPr>
          <w:rStyle w:val="StyleUnderline"/>
          <w:highlight w:val="cyan"/>
        </w:rPr>
        <w:t>But</w:t>
      </w:r>
      <w:r w:rsidRPr="006D1668">
        <w:rPr>
          <w:rStyle w:val="StyleUnderline"/>
        </w:rPr>
        <w:t xml:space="preserve"> by making that the centerpiece of any penal reform agenda, </w:t>
      </w:r>
      <w:r w:rsidRPr="00134D00">
        <w:rPr>
          <w:rStyle w:val="StyleUnderline"/>
          <w:b/>
          <w:highlight w:val="cyan"/>
        </w:rPr>
        <w:t>opponents</w:t>
      </w:r>
      <w:r w:rsidRPr="006D1668">
        <w:rPr>
          <w:rStyle w:val="StyleUnderline"/>
          <w:b/>
        </w:rPr>
        <w:t xml:space="preserve"> of the carceral state </w:t>
      </w:r>
      <w:r w:rsidRPr="00134D00">
        <w:rPr>
          <w:rStyle w:val="StyleUnderline"/>
          <w:b/>
          <w:highlight w:val="cyan"/>
        </w:rPr>
        <w:t>risk</w:t>
      </w:r>
      <w:r w:rsidRPr="00134D00">
        <w:rPr>
          <w:rStyle w:val="StyleUnderline"/>
          <w:highlight w:val="cyan"/>
        </w:rPr>
        <w:t xml:space="preserve"> </w:t>
      </w:r>
      <w:r w:rsidRPr="00134D0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134D00">
        <w:rPr>
          <w:rStyle w:val="StyleUnderline"/>
          <w:highlight w:val="cyan"/>
        </w:rPr>
        <w:t>The real</w:t>
      </w:r>
      <w:r w:rsidRPr="006D1668">
        <w:rPr>
          <w:rStyle w:val="StyleUnderline"/>
        </w:rPr>
        <w:t xml:space="preserve"> </w:t>
      </w:r>
      <w:r w:rsidRPr="00134D00">
        <w:rPr>
          <w:rStyle w:val="StyleUnderline"/>
          <w:highlight w:val="cyan"/>
        </w:rPr>
        <w:t>challenge is</w:t>
      </w:r>
      <w:r w:rsidRPr="006D1668">
        <w:rPr>
          <w:rStyle w:val="StyleUnderline"/>
        </w:rPr>
        <w:t xml:space="preserve"> how </w:t>
      </w:r>
      <w:r w:rsidRPr="00134D00">
        <w:rPr>
          <w:rStyle w:val="StyleUnderline"/>
          <w:highlight w:val="cyan"/>
        </w:rPr>
        <w:t>to create the political will</w:t>
      </w:r>
      <w:r w:rsidRPr="006D1668">
        <w:rPr>
          <w:rStyle w:val="StyleUnderline"/>
        </w:rPr>
        <w:t xml:space="preserve"> and political pressure </w:t>
      </w:r>
      <w:r w:rsidRPr="00134D00">
        <w:rPr>
          <w:rStyle w:val="StyleUnderline"/>
          <w:highlight w:val="cyan"/>
        </w:rPr>
        <w:t>to pursue</w:t>
      </w:r>
      <w:r w:rsidRPr="006D1668">
        <w:rPr>
          <w:rStyle w:val="StyleUnderline"/>
        </w:rPr>
        <w:t xml:space="preserve"> and implement these </w:t>
      </w:r>
      <w:r w:rsidRPr="00134D0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11D9BA54" w14:textId="77777777" w:rsidR="002647DD" w:rsidRDefault="002647DD" w:rsidP="002647DD">
      <w:pPr>
        <w:pStyle w:val="Analytic"/>
      </w:pPr>
    </w:p>
    <w:p w14:paraId="68CDE19C" w14:textId="77777777" w:rsidR="002647DD" w:rsidRPr="00BD011E" w:rsidRDefault="002647DD" w:rsidP="002647DD">
      <w:pPr>
        <w:pStyle w:val="Heading4"/>
        <w:rPr>
          <w:bCs/>
        </w:rPr>
      </w:pPr>
      <w:r>
        <w:t xml:space="preserve">B] </w:t>
      </w:r>
      <w:r w:rsidRPr="00BD011E">
        <w:t xml:space="preserve">Central planning </w:t>
      </w:r>
      <w:r w:rsidRPr="00BD011E">
        <w:rPr>
          <w:u w:val="single"/>
        </w:rPr>
        <w:t>fails</w:t>
      </w:r>
    </w:p>
    <w:p w14:paraId="3D55073F" w14:textId="77777777" w:rsidR="002647DD" w:rsidRPr="00BD011E" w:rsidRDefault="002647DD" w:rsidP="002647DD">
      <w:r w:rsidRPr="00BD011E">
        <w:rPr>
          <w:b/>
          <w:bCs/>
        </w:rPr>
        <w:t>Cope ’25</w:t>
      </w:r>
      <w:r w:rsidRPr="00BD011E">
        <w:t xml:space="preserve"> </w:t>
      </w:r>
      <w:r>
        <w:t>(</w:t>
      </w:r>
      <w:r w:rsidRPr="00BD011E">
        <w:t xml:space="preserve">Zak, Visiting Researcher at Queen’s University Belfast. “Geopolitics and Anti-Capitalism: Global Power Dynamics and Left Economics,” </w:t>
      </w:r>
      <w:r w:rsidRPr="00BD011E">
        <w:rPr>
          <w:i/>
          <w:iCs/>
        </w:rPr>
        <w:t>The Palgrave Handbook of Contemporary Geopolitics</w:t>
      </w:r>
      <w:r w:rsidRPr="00BD011E">
        <w:t>, Chapter 55, pp. 1142-1143</w:t>
      </w:r>
      <w:r>
        <w:t>)</w:t>
      </w:r>
    </w:p>
    <w:p w14:paraId="0203D31B" w14:textId="77777777" w:rsidR="002647DD" w:rsidRPr="003D3238" w:rsidRDefault="002647DD" w:rsidP="002647DD">
      <w:pPr>
        <w:rPr>
          <w:rStyle w:val="Emphasis"/>
          <w:iCs w:val="0"/>
          <w:sz w:val="14"/>
          <w:u w:val="none"/>
        </w:rPr>
      </w:pPr>
      <w:r w:rsidRPr="00BD011E">
        <w:rPr>
          <w:sz w:val="14"/>
        </w:rPr>
        <w:t xml:space="preserve">While the labor theory of value suggests that labor hours can be used as a unit of economic calculation for </w:t>
      </w:r>
      <w:r w:rsidRPr="00134D00">
        <w:rPr>
          <w:highlight w:val="cyan"/>
          <w:u w:val="single"/>
        </w:rPr>
        <w:t>planning production</w:t>
      </w:r>
      <w:r w:rsidRPr="00BD011E">
        <w:rPr>
          <w:u w:val="single"/>
        </w:rPr>
        <w:t xml:space="preserve"> under socialism</w:t>
      </w:r>
      <w:r w:rsidRPr="00BD011E">
        <w:rPr>
          <w:sz w:val="14"/>
        </w:rPr>
        <w:t xml:space="preserve">, this </w:t>
      </w:r>
      <w:r w:rsidRPr="00BD011E">
        <w:rPr>
          <w:u w:val="single"/>
        </w:rPr>
        <w:t>is</w:t>
      </w:r>
      <w:r w:rsidRPr="00BD011E">
        <w:rPr>
          <w:sz w:val="14"/>
        </w:rPr>
        <w:t xml:space="preserve"> ultimately </w:t>
      </w:r>
      <w:r w:rsidRPr="00134D00">
        <w:rPr>
          <w:b/>
          <w:iCs/>
          <w:highlight w:val="cyan"/>
          <w:u w:val="single"/>
          <w:bdr w:val="single" w:sz="8" w:space="0" w:color="auto"/>
        </w:rPr>
        <w:t>infeasible</w:t>
      </w:r>
      <w:r w:rsidRPr="00BD011E">
        <w:rPr>
          <w:sz w:val="14"/>
        </w:rPr>
        <w:t xml:space="preserve"> for the following reasons (Steele, 1992, pp. 147–177). First, as explained above, </w:t>
      </w:r>
      <w:r w:rsidRPr="00BD011E">
        <w:rPr>
          <w:u w:val="single"/>
        </w:rPr>
        <w:t xml:space="preserve">market </w:t>
      </w:r>
      <w:r w:rsidRPr="00134D00">
        <w:rPr>
          <w:highlight w:val="cyan"/>
          <w:u w:val="single"/>
        </w:rPr>
        <w:t>prices</w:t>
      </w:r>
      <w:r w:rsidRPr="00BD011E">
        <w:rPr>
          <w:u w:val="single"/>
        </w:rPr>
        <w:t xml:space="preserve"> are influenced by supply and demand and often </w:t>
      </w:r>
      <w:r w:rsidRPr="00134D00">
        <w:rPr>
          <w:b/>
          <w:iCs/>
          <w:highlight w:val="cyan"/>
          <w:u w:val="single"/>
          <w:bdr w:val="single" w:sz="8" w:space="0" w:color="auto"/>
        </w:rPr>
        <w:t>diverge</w:t>
      </w:r>
      <w:r w:rsidRPr="00134D00">
        <w:rPr>
          <w:highlight w:val="cyan"/>
          <w:u w:val="single"/>
        </w:rPr>
        <w:t xml:space="preserve"> from labor values</w:t>
      </w:r>
      <w:r w:rsidRPr="00BD011E">
        <w:rPr>
          <w:sz w:val="14"/>
        </w:rPr>
        <w:t xml:space="preserve">. </w:t>
      </w:r>
      <w:r w:rsidRPr="00BD011E">
        <w:rPr>
          <w:u w:val="single"/>
        </w:rPr>
        <w:t>Planning production according to</w:t>
      </w:r>
      <w:r w:rsidRPr="00BD011E">
        <w:rPr>
          <w:sz w:val="14"/>
        </w:rPr>
        <w:t xml:space="preserve"> average prices based on </w:t>
      </w:r>
      <w:r w:rsidRPr="00BD011E">
        <w:rPr>
          <w:u w:val="single"/>
        </w:rPr>
        <w:t xml:space="preserve">labor hours would </w:t>
      </w:r>
      <w:r w:rsidRPr="00134D00">
        <w:rPr>
          <w:highlight w:val="cyan"/>
          <w:u w:val="single"/>
        </w:rPr>
        <w:t xml:space="preserve">lead to </w:t>
      </w:r>
      <w:r w:rsidRPr="00134D00">
        <w:rPr>
          <w:b/>
          <w:iCs/>
          <w:highlight w:val="cyan"/>
          <w:u w:val="single"/>
          <w:bdr w:val="single" w:sz="8" w:space="0" w:color="auto"/>
        </w:rPr>
        <w:t>inefficiency</w:t>
      </w:r>
      <w:r w:rsidRPr="00BD011E">
        <w:rPr>
          <w:u w:val="single"/>
        </w:rPr>
        <w:t xml:space="preserve"> by causing surpluses or shortages</w:t>
      </w:r>
      <w:r w:rsidRPr="00BD011E">
        <w:rPr>
          <w:sz w:val="14"/>
        </w:rPr>
        <w:t xml:space="preserve">. </w:t>
      </w:r>
      <w:r w:rsidRPr="00BD011E">
        <w:rPr>
          <w:u w:val="single"/>
        </w:rPr>
        <w:t>For a planned economy to be efficient</w:t>
      </w:r>
      <w:r w:rsidRPr="00BD011E">
        <w:rPr>
          <w:sz w:val="14"/>
        </w:rPr>
        <w:t xml:space="preserve">, therefore, </w:t>
      </w:r>
      <w:r w:rsidRPr="001D031C">
        <w:rPr>
          <w:u w:val="single"/>
        </w:rPr>
        <w:t xml:space="preserve">it would have to </w:t>
      </w:r>
      <w:r w:rsidRPr="001D031C">
        <w:rPr>
          <w:b/>
          <w:iCs/>
          <w:u w:val="single"/>
          <w:bdr w:val="single" w:sz="8" w:space="0" w:color="auto"/>
        </w:rPr>
        <w:t>mimic</w:t>
      </w:r>
      <w:r w:rsidRPr="00BD011E">
        <w:rPr>
          <w:b/>
          <w:iCs/>
          <w:u w:val="single"/>
          <w:bdr w:val="single" w:sz="8" w:space="0" w:color="auto"/>
        </w:rPr>
        <w:t xml:space="preserve"> </w:t>
      </w:r>
      <w:r w:rsidRPr="001D031C">
        <w:rPr>
          <w:b/>
          <w:iCs/>
          <w:u w:val="single"/>
          <w:bdr w:val="single" w:sz="8" w:space="0" w:color="auto"/>
        </w:rPr>
        <w:t>market</w:t>
      </w:r>
      <w:r w:rsidRPr="00BD011E">
        <w:rPr>
          <w:b/>
          <w:iCs/>
          <w:u w:val="single"/>
          <w:bdr w:val="single" w:sz="8" w:space="0" w:color="auto"/>
        </w:rPr>
        <w:t xml:space="preserve"> response</w:t>
      </w:r>
      <w:r w:rsidRPr="001D031C">
        <w:rPr>
          <w:b/>
          <w:iCs/>
          <w:u w:val="single"/>
          <w:bdr w:val="single" w:sz="8" w:space="0" w:color="auto"/>
        </w:rPr>
        <w:t>s</w:t>
      </w:r>
      <w:r w:rsidRPr="00BD011E">
        <w:rPr>
          <w:sz w:val="14"/>
        </w:rPr>
        <w:t xml:space="preserve">. Second, </w:t>
      </w:r>
      <w:r w:rsidRPr="00BD011E">
        <w:rPr>
          <w:u w:val="single"/>
        </w:rPr>
        <w:t xml:space="preserve">measuring actual labor hours expended is </w:t>
      </w:r>
      <w:r w:rsidRPr="00BD011E">
        <w:rPr>
          <w:b/>
          <w:iCs/>
          <w:u w:val="single"/>
          <w:bdr w:val="single" w:sz="8" w:space="0" w:color="auto"/>
        </w:rPr>
        <w:t>useless</w:t>
      </w:r>
      <w:r w:rsidRPr="00BD011E">
        <w:rPr>
          <w:u w:val="single"/>
        </w:rPr>
        <w:t xml:space="preserve"> insofar as measured labor hours relate to the </w:t>
      </w:r>
      <w:r w:rsidRPr="00BD011E">
        <w:rPr>
          <w:b/>
          <w:iCs/>
          <w:u w:val="single"/>
          <w:bdr w:val="single" w:sz="8" w:space="0" w:color="auto"/>
        </w:rPr>
        <w:t>past</w:t>
      </w:r>
      <w:r w:rsidRPr="00BD011E">
        <w:rPr>
          <w:u w:val="single"/>
        </w:rPr>
        <w:t xml:space="preserve"> and are </w:t>
      </w:r>
      <w:r w:rsidRPr="00BD011E">
        <w:rPr>
          <w:b/>
          <w:iCs/>
          <w:u w:val="single"/>
          <w:bdr w:val="single" w:sz="8" w:space="0" w:color="auto"/>
        </w:rPr>
        <w:t>always obsolete</w:t>
      </w:r>
      <w:r w:rsidRPr="00BD011E">
        <w:rPr>
          <w:sz w:val="14"/>
        </w:rPr>
        <w:t xml:space="preserve">. What matters is how much labor should be allocated in the future, and not how much was allocated in the past. </w:t>
      </w:r>
      <w:r w:rsidRPr="00134D00">
        <w:rPr>
          <w:highlight w:val="cyan"/>
          <w:u w:val="single"/>
        </w:rPr>
        <w:t>Past labor</w:t>
      </w:r>
      <w:r w:rsidRPr="00BD011E">
        <w:rPr>
          <w:u w:val="single"/>
        </w:rPr>
        <w:t xml:space="preserve"> expenditures </w:t>
      </w:r>
      <w:r w:rsidRPr="00BD011E">
        <w:rPr>
          <w:b/>
          <w:iCs/>
          <w:u w:val="single"/>
          <w:bdr w:val="single" w:sz="8" w:space="0" w:color="auto"/>
        </w:rPr>
        <w:t xml:space="preserve">do </w:t>
      </w:r>
      <w:r w:rsidRPr="00134D00">
        <w:rPr>
          <w:b/>
          <w:iCs/>
          <w:highlight w:val="cyan"/>
          <w:u w:val="single"/>
          <w:bdr w:val="single" w:sz="8" w:space="0" w:color="auto"/>
        </w:rPr>
        <w:t>not</w:t>
      </w:r>
      <w:r w:rsidRPr="00BD011E">
        <w:rPr>
          <w:b/>
          <w:iCs/>
          <w:u w:val="single"/>
          <w:bdr w:val="single" w:sz="8" w:space="0" w:color="auto"/>
        </w:rPr>
        <w:t xml:space="preserve"> necessarily </w:t>
      </w:r>
      <w:r w:rsidRPr="00134D00">
        <w:rPr>
          <w:b/>
          <w:iCs/>
          <w:highlight w:val="cyan"/>
          <w:u w:val="single"/>
          <w:bdr w:val="single" w:sz="8" w:space="0" w:color="auto"/>
        </w:rPr>
        <w:t>reflect</w:t>
      </w:r>
      <w:r w:rsidRPr="00134D00">
        <w:rPr>
          <w:highlight w:val="cyan"/>
          <w:u w:val="single"/>
        </w:rPr>
        <w:t xml:space="preserve"> future labor</w:t>
      </w:r>
      <w:r w:rsidRPr="00BD011E">
        <w:rPr>
          <w:u w:val="single"/>
        </w:rPr>
        <w:t xml:space="preserve"> requirements</w:t>
      </w:r>
      <w:r w:rsidRPr="00BD011E">
        <w:rPr>
          <w:sz w:val="14"/>
        </w:rPr>
        <w:t xml:space="preserve">, </w:t>
      </w:r>
      <w:r w:rsidRPr="00BD011E">
        <w:rPr>
          <w:u w:val="single"/>
        </w:rPr>
        <w:t xml:space="preserve">which is </w:t>
      </w:r>
      <w:r w:rsidRPr="00BD011E">
        <w:rPr>
          <w:b/>
          <w:iCs/>
          <w:u w:val="single"/>
          <w:bdr w:val="single" w:sz="8" w:space="0" w:color="auto"/>
        </w:rPr>
        <w:t>critical</w:t>
      </w:r>
      <w:r w:rsidRPr="00BD011E">
        <w:rPr>
          <w:u w:val="single"/>
        </w:rPr>
        <w:t xml:space="preserve"> for planning</w:t>
      </w:r>
      <w:r w:rsidRPr="00BD011E">
        <w:rPr>
          <w:sz w:val="14"/>
        </w:rPr>
        <w:t xml:space="preserve">. </w:t>
      </w:r>
      <w:r w:rsidRPr="00BD011E">
        <w:rPr>
          <w:u w:val="single"/>
        </w:rPr>
        <w:t>Planners would need to know socially necessary labor hours which</w:t>
      </w:r>
      <w:r w:rsidRPr="00BD011E">
        <w:rPr>
          <w:sz w:val="14"/>
        </w:rPr>
        <w:t xml:space="preserve">, as noted, </w:t>
      </w:r>
      <w:r w:rsidRPr="00BD011E">
        <w:rPr>
          <w:u w:val="single"/>
        </w:rPr>
        <w:t xml:space="preserve">can </w:t>
      </w:r>
      <w:r w:rsidRPr="00134D00">
        <w:rPr>
          <w:b/>
          <w:iCs/>
          <w:highlight w:val="cyan"/>
          <w:u w:val="single"/>
          <w:bdr w:val="single" w:sz="8" w:space="0" w:color="auto"/>
        </w:rPr>
        <w:t>only</w:t>
      </w:r>
      <w:r w:rsidRPr="00BD011E">
        <w:rPr>
          <w:u w:val="single"/>
        </w:rPr>
        <w:t xml:space="preserve"> be </w:t>
      </w:r>
      <w:r w:rsidRPr="00134D00">
        <w:rPr>
          <w:highlight w:val="cyan"/>
          <w:u w:val="single"/>
        </w:rPr>
        <w:t>determined</w:t>
      </w:r>
      <w:r w:rsidRPr="00BD011E">
        <w:rPr>
          <w:u w:val="single"/>
        </w:rPr>
        <w:t xml:space="preserve"> </w:t>
      </w:r>
      <w:r w:rsidRPr="00BD011E">
        <w:rPr>
          <w:b/>
          <w:iCs/>
          <w:u w:val="single"/>
          <w:bdr w:val="single" w:sz="8" w:space="0" w:color="auto"/>
        </w:rPr>
        <w:t>indirectly</w:t>
      </w:r>
      <w:r w:rsidRPr="00BD011E">
        <w:rPr>
          <w:u w:val="single"/>
        </w:rPr>
        <w:t xml:space="preserve"> </w:t>
      </w:r>
      <w:r w:rsidRPr="00134D00">
        <w:rPr>
          <w:highlight w:val="cyan"/>
          <w:u w:val="single"/>
        </w:rPr>
        <w:t xml:space="preserve">from </w:t>
      </w:r>
      <w:r w:rsidRPr="00134D00">
        <w:rPr>
          <w:b/>
          <w:iCs/>
          <w:highlight w:val="cyan"/>
          <w:u w:val="single"/>
          <w:bdr w:val="single" w:sz="8" w:space="0" w:color="auto"/>
        </w:rPr>
        <w:t>market prices</w:t>
      </w:r>
      <w:r w:rsidRPr="00BD011E">
        <w:rPr>
          <w:sz w:val="14"/>
        </w:rPr>
        <w:t xml:space="preserve">. </w:t>
      </w:r>
      <w:r w:rsidRPr="00134D00">
        <w:rPr>
          <w:highlight w:val="cyan"/>
          <w:u w:val="single"/>
        </w:rPr>
        <w:t>In</w:t>
      </w:r>
      <w:r w:rsidRPr="00BD011E">
        <w:rPr>
          <w:u w:val="single"/>
        </w:rPr>
        <w:t xml:space="preserve"> a </w:t>
      </w:r>
      <w:r w:rsidRPr="00134D00">
        <w:rPr>
          <w:highlight w:val="cyan"/>
          <w:u w:val="single"/>
        </w:rPr>
        <w:t>centrally planned economy</w:t>
      </w:r>
      <w:r w:rsidRPr="00BD011E">
        <w:rPr>
          <w:sz w:val="14"/>
        </w:rPr>
        <w:t xml:space="preserve"> such as was the Soviet Union, </w:t>
      </w:r>
      <w:r w:rsidRPr="00134D00">
        <w:rPr>
          <w:highlight w:val="cyan"/>
          <w:u w:val="single"/>
        </w:rPr>
        <w:t>prices</w:t>
      </w:r>
      <w:r w:rsidRPr="00BD011E">
        <w:rPr>
          <w:u w:val="single"/>
        </w:rPr>
        <w:t xml:space="preserve"> are </w:t>
      </w:r>
      <w:r w:rsidRPr="00134D00">
        <w:rPr>
          <w:highlight w:val="cyan"/>
          <w:u w:val="single"/>
        </w:rPr>
        <w:t xml:space="preserve">set </w:t>
      </w:r>
      <w:r w:rsidRPr="00134D00">
        <w:rPr>
          <w:b/>
          <w:iCs/>
          <w:highlight w:val="cyan"/>
          <w:u w:val="single"/>
          <w:bdr w:val="single" w:sz="8" w:space="0" w:color="auto"/>
        </w:rPr>
        <w:t>arbitrarily</w:t>
      </w:r>
      <w:r w:rsidRPr="00BD011E">
        <w:rPr>
          <w:u w:val="single"/>
        </w:rPr>
        <w:t xml:space="preserve"> by government planners</w:t>
      </w:r>
      <w:r w:rsidRPr="00BD011E">
        <w:rPr>
          <w:sz w:val="14"/>
        </w:rPr>
        <w:t xml:space="preserve">, </w:t>
      </w:r>
      <w:r w:rsidRPr="00134D00">
        <w:rPr>
          <w:highlight w:val="cyan"/>
          <w:u w:val="single"/>
        </w:rPr>
        <w:t xml:space="preserve">resulting in </w:t>
      </w:r>
      <w:r w:rsidRPr="00134D00">
        <w:rPr>
          <w:b/>
          <w:iCs/>
          <w:highlight w:val="cyan"/>
          <w:u w:val="single"/>
          <w:bdr w:val="single" w:sz="8" w:space="0" w:color="auto"/>
        </w:rPr>
        <w:t>artificial competition</w:t>
      </w:r>
      <w:r w:rsidRPr="00BD011E">
        <w:rPr>
          <w:u w:val="single"/>
        </w:rPr>
        <w:t xml:space="preserve"> between state-owned enterprises</w:t>
      </w:r>
      <w:r w:rsidRPr="00BD011E">
        <w:rPr>
          <w:sz w:val="14"/>
        </w:rPr>
        <w:t xml:space="preserve"> based on these artificial prices. </w:t>
      </w:r>
      <w:r w:rsidRPr="001D031C">
        <w:rPr>
          <w:u w:val="single"/>
        </w:rPr>
        <w:t>Planners</w:t>
      </w:r>
      <w:r w:rsidRPr="00BD011E">
        <w:rPr>
          <w:u w:val="single"/>
        </w:rPr>
        <w:t xml:space="preserve"> </w:t>
      </w:r>
      <w:r w:rsidRPr="001D031C">
        <w:rPr>
          <w:u w:val="single"/>
        </w:rPr>
        <w:t xml:space="preserve">have </w:t>
      </w:r>
      <w:r w:rsidRPr="00134D00">
        <w:rPr>
          <w:b/>
          <w:iCs/>
          <w:highlight w:val="cyan"/>
          <w:u w:val="single"/>
          <w:bdr w:val="single" w:sz="8" w:space="0" w:color="auto"/>
        </w:rPr>
        <w:t>no way of knowing</w:t>
      </w:r>
      <w:r w:rsidRPr="00BD011E">
        <w:rPr>
          <w:u w:val="single"/>
        </w:rPr>
        <w:t xml:space="preserve"> the </w:t>
      </w:r>
      <w:r w:rsidRPr="00134D00">
        <w:rPr>
          <w:highlight w:val="cyan"/>
          <w:u w:val="single"/>
        </w:rPr>
        <w:t>real profits</w:t>
      </w:r>
      <w:r w:rsidRPr="00BD011E">
        <w:rPr>
          <w:u w:val="single"/>
        </w:rPr>
        <w:t xml:space="preserve"> or losses of individual enterprises since they </w:t>
      </w:r>
      <w:r w:rsidRPr="00BD011E">
        <w:rPr>
          <w:b/>
          <w:iCs/>
          <w:u w:val="single"/>
          <w:bdr w:val="single" w:sz="8" w:space="0" w:color="auto"/>
        </w:rPr>
        <w:t>do not have private ownership</w:t>
      </w:r>
      <w:r w:rsidRPr="00BD011E">
        <w:rPr>
          <w:u w:val="single"/>
        </w:rPr>
        <w:t xml:space="preserve"> of the means of production</w:t>
      </w:r>
      <w:r w:rsidRPr="00BD011E">
        <w:rPr>
          <w:sz w:val="14"/>
        </w:rPr>
        <w:t xml:space="preserve"> (Hazlitt, 1993a, p. 86). </w:t>
      </w:r>
      <w:r w:rsidRPr="00BD011E">
        <w:rPr>
          <w:u w:val="single"/>
        </w:rPr>
        <w:t xml:space="preserve">Since communist bureaucracies </w:t>
      </w:r>
      <w:r w:rsidRPr="00BD011E">
        <w:rPr>
          <w:b/>
          <w:iCs/>
          <w:u w:val="single"/>
          <w:bdr w:val="single" w:sz="8" w:space="0" w:color="auto"/>
        </w:rPr>
        <w:t>lack proper price signals</w:t>
      </w:r>
      <w:r w:rsidRPr="00BD011E">
        <w:rPr>
          <w:u w:val="single"/>
        </w:rPr>
        <w:t xml:space="preserve"> to efficiently allocate resources and plan production</w:t>
      </w:r>
      <w:r w:rsidRPr="00BD011E">
        <w:rPr>
          <w:sz w:val="14"/>
        </w:rPr>
        <w:t xml:space="preserve">, </w:t>
      </w:r>
      <w:r w:rsidRPr="00BD011E">
        <w:rPr>
          <w:u w:val="single"/>
        </w:rPr>
        <w:t>they have</w:t>
      </w:r>
      <w:r w:rsidRPr="00BD011E">
        <w:rPr>
          <w:sz w:val="14"/>
        </w:rPr>
        <w:t xml:space="preserve"> instead </w:t>
      </w:r>
      <w:r w:rsidRPr="00BD011E">
        <w:rPr>
          <w:u w:val="single"/>
        </w:rPr>
        <w:t xml:space="preserve">to make </w:t>
      </w:r>
      <w:r w:rsidRPr="00134D00">
        <w:rPr>
          <w:b/>
          <w:iCs/>
          <w:highlight w:val="cyan"/>
          <w:u w:val="single"/>
          <w:bdr w:val="single" w:sz="8" w:space="0" w:color="auto"/>
        </w:rPr>
        <w:t>blind guesses</w:t>
      </w:r>
      <w:r w:rsidRPr="00BD011E">
        <w:rPr>
          <w:u w:val="single"/>
        </w:rPr>
        <w:t xml:space="preserve"> about production quotas and the</w:t>
      </w:r>
      <w:r w:rsidRPr="00BD011E">
        <w:rPr>
          <w:sz w:val="14"/>
        </w:rPr>
        <w:t xml:space="preserve"> right </w:t>
      </w:r>
      <w:r w:rsidRPr="00BD011E">
        <w:rPr>
          <w:u w:val="single"/>
        </w:rPr>
        <w:t>proportions of different goods</w:t>
      </w:r>
      <w:r w:rsidRPr="00BD011E">
        <w:rPr>
          <w:sz w:val="14"/>
        </w:rPr>
        <w:t xml:space="preserve"> to produce. </w:t>
      </w:r>
      <w:r w:rsidRPr="00BD011E">
        <w:rPr>
          <w:u w:val="single"/>
        </w:rPr>
        <w:t xml:space="preserve">Without </w:t>
      </w:r>
      <w:r w:rsidRPr="00BD011E">
        <w:rPr>
          <w:b/>
          <w:iCs/>
          <w:u w:val="single"/>
          <w:bdr w:val="single" w:sz="8" w:space="0" w:color="auto"/>
        </w:rPr>
        <w:t>market prices</w:t>
      </w:r>
      <w:r w:rsidRPr="00BD011E">
        <w:rPr>
          <w:sz w:val="14"/>
        </w:rPr>
        <w:t xml:space="preserve">, </w:t>
      </w:r>
      <w:r w:rsidRPr="00BD011E">
        <w:rPr>
          <w:u w:val="single"/>
        </w:rPr>
        <w:t xml:space="preserve">socialist managers cannot engage in economic calculation to determine the </w:t>
      </w:r>
      <w:r w:rsidRPr="00BD011E">
        <w:rPr>
          <w:b/>
          <w:iCs/>
          <w:u w:val="single"/>
          <w:bdr w:val="single" w:sz="8" w:space="0" w:color="auto"/>
        </w:rPr>
        <w:t>most productive</w:t>
      </w:r>
      <w:r w:rsidRPr="00BD011E">
        <w:rPr>
          <w:u w:val="single"/>
        </w:rPr>
        <w:t xml:space="preserve"> amounts and types of goods to produce</w:t>
      </w:r>
      <w:r w:rsidRPr="00BD011E">
        <w:rPr>
          <w:sz w:val="14"/>
        </w:rPr>
        <w:t xml:space="preserve">, </w:t>
      </w:r>
      <w:r w:rsidRPr="00BD011E">
        <w:rPr>
          <w:u w:val="single"/>
        </w:rPr>
        <w:t>and their production plans are</w:t>
      </w:r>
      <w:r w:rsidRPr="00BD011E">
        <w:rPr>
          <w:sz w:val="14"/>
        </w:rPr>
        <w:t xml:space="preserve"> therefore </w:t>
      </w:r>
      <w:r w:rsidRPr="00134D00">
        <w:rPr>
          <w:b/>
          <w:iCs/>
          <w:highlight w:val="cyan"/>
          <w:u w:val="single"/>
          <w:bdr w:val="single" w:sz="8" w:space="0" w:color="auto"/>
        </w:rPr>
        <w:t>unbalanced</w:t>
      </w:r>
      <w:r w:rsidRPr="00BD011E">
        <w:rPr>
          <w:sz w:val="14"/>
        </w:rPr>
        <w:t xml:space="preserve">, </w:t>
      </w:r>
      <w:r w:rsidRPr="00134D00">
        <w:rPr>
          <w:b/>
          <w:iCs/>
          <w:highlight w:val="cyan"/>
          <w:u w:val="single"/>
          <w:bdr w:val="single" w:sz="8" w:space="0" w:color="auto"/>
        </w:rPr>
        <w:t>haphazard</w:t>
      </w:r>
      <w:r w:rsidRPr="00BD011E">
        <w:rPr>
          <w:sz w:val="14"/>
        </w:rPr>
        <w:t xml:space="preserve">, </w:t>
      </w:r>
      <w:r w:rsidRPr="00BD011E">
        <w:rPr>
          <w:u w:val="single"/>
        </w:rPr>
        <w:t xml:space="preserve">and </w:t>
      </w:r>
      <w:r w:rsidRPr="00134D00">
        <w:rPr>
          <w:b/>
          <w:iCs/>
          <w:highlight w:val="cyan"/>
          <w:u w:val="single"/>
          <w:bdr w:val="single" w:sz="8" w:space="0" w:color="auto"/>
        </w:rPr>
        <w:t>wasteful</w:t>
      </w:r>
      <w:r w:rsidRPr="00BD011E">
        <w:rPr>
          <w:sz w:val="14"/>
        </w:rPr>
        <w:t xml:space="preserve">. Moreover, </w:t>
      </w:r>
      <w:r w:rsidRPr="00134D00">
        <w:rPr>
          <w:highlight w:val="cyan"/>
          <w:u w:val="single"/>
        </w:rPr>
        <w:t>production</w:t>
      </w:r>
      <w:r w:rsidRPr="00BD011E">
        <w:rPr>
          <w:u w:val="single"/>
        </w:rPr>
        <w:t xml:space="preserve"> methods are </w:t>
      </w:r>
      <w:r w:rsidRPr="00134D00">
        <w:rPr>
          <w:b/>
          <w:iCs/>
          <w:highlight w:val="cyan"/>
          <w:u w:val="single"/>
          <w:bdr w:val="single" w:sz="8" w:space="0" w:color="auto"/>
        </w:rPr>
        <w:t>uneconomical</w:t>
      </w:r>
      <w:r w:rsidRPr="00BD011E">
        <w:rPr>
          <w:u w:val="single"/>
        </w:rPr>
        <w:t xml:space="preserve"> under communism </w:t>
      </w:r>
      <w:r w:rsidRPr="001D031C">
        <w:rPr>
          <w:u w:val="single"/>
        </w:rPr>
        <w:t xml:space="preserve">since there are </w:t>
      </w:r>
      <w:r w:rsidRPr="00134D00">
        <w:rPr>
          <w:b/>
          <w:iCs/>
          <w:highlight w:val="cyan"/>
          <w:u w:val="single"/>
          <w:bdr w:val="single" w:sz="8" w:space="0" w:color="auto"/>
        </w:rPr>
        <w:t>no profit incentives</w:t>
      </w:r>
      <w:r w:rsidRPr="00134D00">
        <w:rPr>
          <w:highlight w:val="cyan"/>
          <w:u w:val="single"/>
        </w:rPr>
        <w:t xml:space="preserve"> to improve</w:t>
      </w:r>
      <w:r w:rsidRPr="00BD011E">
        <w:rPr>
          <w:u w:val="single"/>
        </w:rPr>
        <w:t xml:space="preserve"> </w:t>
      </w:r>
      <w:r w:rsidRPr="00134D00">
        <w:rPr>
          <w:highlight w:val="cyan"/>
          <w:u w:val="single"/>
        </w:rPr>
        <w:t>efficiency</w:t>
      </w:r>
      <w:r w:rsidRPr="00BD011E">
        <w:rPr>
          <w:sz w:val="14"/>
        </w:rPr>
        <w:t xml:space="preserve">, whereas, by contrast, </w:t>
      </w:r>
      <w:r w:rsidRPr="00134D00">
        <w:rPr>
          <w:highlight w:val="cyan"/>
          <w:u w:val="single"/>
        </w:rPr>
        <w:t xml:space="preserve">free markets </w:t>
      </w:r>
      <w:r w:rsidRPr="00134D00">
        <w:rPr>
          <w:b/>
          <w:iCs/>
          <w:highlight w:val="cyan"/>
          <w:u w:val="single"/>
          <w:bdr w:val="single" w:sz="8" w:space="0" w:color="auto"/>
        </w:rPr>
        <w:t>constantly improve</w:t>
      </w:r>
      <w:r w:rsidRPr="00BD011E">
        <w:rPr>
          <w:u w:val="single"/>
        </w:rPr>
        <w:t xml:space="preserve"> production methods through competition</w:t>
      </w:r>
      <w:r w:rsidRPr="00BD011E">
        <w:rPr>
          <w:sz w:val="14"/>
        </w:rPr>
        <w:t xml:space="preserve"> (Hazlitt, 1993b, pp. 132–137).</w:t>
      </w:r>
    </w:p>
    <w:p w14:paraId="67C676C4" w14:textId="77777777" w:rsidR="002647DD" w:rsidRDefault="002647DD" w:rsidP="002647DD">
      <w:pPr>
        <w:pStyle w:val="Heading4"/>
        <w:rPr>
          <w:sz w:val="16"/>
        </w:rPr>
      </w:pPr>
    </w:p>
    <w:p w14:paraId="43C733BE" w14:textId="77777777" w:rsidR="002647DD" w:rsidRPr="00CF3B76" w:rsidRDefault="002647DD" w:rsidP="002647DD">
      <w:pPr>
        <w:pStyle w:val="Heading4"/>
        <w:rPr>
          <w:rFonts w:cs="Times New Roman"/>
        </w:rPr>
      </w:pPr>
      <w:r>
        <w:rPr>
          <w:rFonts w:cs="Times New Roman"/>
        </w:rPr>
        <w:t>C] The alt can’t produce necessary innovation</w:t>
      </w:r>
    </w:p>
    <w:p w14:paraId="4C18D824" w14:textId="77777777" w:rsidR="002647DD" w:rsidRPr="00CF3B76" w:rsidRDefault="002647DD" w:rsidP="002647DD">
      <w:r w:rsidRPr="00CF3B76">
        <w:rPr>
          <w:rStyle w:val="Style13ptBold"/>
        </w:rPr>
        <w:t>Schrager ’20</w:t>
      </w:r>
      <w:r w:rsidRPr="00CF3B76">
        <w:t xml:space="preserve"> [Allison; January 15; Economist, senior fellow at the Manhattan Institute, and co-founder of LifeCycle Finance Partners, LLC, a risk advisory firm; </w:t>
      </w:r>
      <w:r w:rsidRPr="00CF3B76">
        <w:rPr>
          <w:i/>
          <w:iCs/>
        </w:rPr>
        <w:t xml:space="preserve">Foreign Policy, </w:t>
      </w:r>
      <w:r w:rsidRPr="00CF3B76">
        <w:t xml:space="preserve">“Why Socialism Won’t Work,” </w:t>
      </w:r>
      <w:hyperlink r:id="rId8" w:history="1">
        <w:r w:rsidRPr="00CF3B76">
          <w:rPr>
            <w:rStyle w:val="Hyperlink"/>
          </w:rPr>
          <w:t>https://foreignpolicy.com/2020/01/15/socialism-wont-work-capitalism-still-best/</w:t>
        </w:r>
      </w:hyperlink>
      <w:r w:rsidRPr="00CF3B76">
        <w:t>; KS]</w:t>
      </w:r>
    </w:p>
    <w:p w14:paraId="7028A7EE" w14:textId="77777777" w:rsidR="002647DD" w:rsidRPr="00CF3B76" w:rsidRDefault="002647DD" w:rsidP="002647DD">
      <w:pPr>
        <w:rPr>
          <w:sz w:val="16"/>
        </w:rPr>
      </w:pPr>
      <w:r w:rsidRPr="00CF3B76">
        <w:rPr>
          <w:sz w:val="16"/>
        </w:rPr>
        <w:t xml:space="preserve">For their part, </w:t>
      </w:r>
      <w:r w:rsidRPr="00CF3B76">
        <w:rPr>
          <w:rStyle w:val="Emphasis"/>
        </w:rPr>
        <w:t>modern capitalists</w:t>
      </w:r>
      <w:r w:rsidRPr="00CF3B76">
        <w:rPr>
          <w:rStyle w:val="StyleUnderline"/>
        </w:rPr>
        <w:t xml:space="preserve"> want some, but less, state intervention.</w:t>
      </w:r>
      <w:r w:rsidRPr="00CF3B76">
        <w:t xml:space="preserve"> </w:t>
      </w:r>
      <w:r w:rsidRPr="00CF3B76">
        <w:rPr>
          <w:sz w:val="16"/>
        </w:rPr>
        <w:t xml:space="preserve">They are skeptical of nationalization and price controls; </w:t>
      </w:r>
      <w:r w:rsidRPr="00CF3B76">
        <w:rPr>
          <w:rStyle w:val="StyleUnderline"/>
        </w:rPr>
        <w:t xml:space="preserve">they argue that </w:t>
      </w:r>
      <w:r w:rsidRPr="00134D00">
        <w:rPr>
          <w:rStyle w:val="Emphasis"/>
          <w:highlight w:val="cyan"/>
        </w:rPr>
        <w:t>today’s economic problems</w:t>
      </w:r>
      <w:r w:rsidRPr="00134D00">
        <w:rPr>
          <w:rStyle w:val="StyleUnderline"/>
          <w:highlight w:val="cyan"/>
        </w:rPr>
        <w:t xml:space="preserve"> are </w:t>
      </w:r>
      <w:r w:rsidRPr="00134D00">
        <w:rPr>
          <w:rStyle w:val="Emphasis"/>
          <w:highlight w:val="cyan"/>
        </w:rPr>
        <w:t>best addressed</w:t>
      </w:r>
      <w:r w:rsidRPr="00134D00">
        <w:rPr>
          <w:rStyle w:val="StyleUnderline"/>
          <w:highlight w:val="cyan"/>
        </w:rPr>
        <w:t xml:space="preserve"> by </w:t>
      </w:r>
      <w:r w:rsidRPr="00134D00">
        <w:rPr>
          <w:rStyle w:val="Emphasis"/>
          <w:highlight w:val="cyan"/>
        </w:rPr>
        <w:t>harnessing private enterprise</w:t>
      </w:r>
      <w:r w:rsidRPr="00CF3B76">
        <w:rPr>
          <w:sz w:val="16"/>
        </w:rPr>
        <w:t xml:space="preserve">. In the United States, </w:t>
      </w:r>
      <w:r w:rsidRPr="00CF3B76">
        <w:rPr>
          <w:rStyle w:val="StyleUnderline"/>
        </w:rPr>
        <w:t xml:space="preserve">they’ve argued for </w:t>
      </w:r>
      <w:r w:rsidRPr="00CF3B76">
        <w:rPr>
          <w:rStyle w:val="Emphasis"/>
        </w:rPr>
        <w:t>more regulation</w:t>
      </w:r>
      <w:r w:rsidRPr="00CF3B76">
        <w:rPr>
          <w:rStyle w:val="StyleUnderline"/>
        </w:rPr>
        <w:t xml:space="preserve"> and </w:t>
      </w:r>
      <w:r w:rsidRPr="00CF3B76">
        <w:rPr>
          <w:rStyle w:val="Emphasis"/>
        </w:rPr>
        <w:t>progressive taxation</w:t>
      </w:r>
      <w:r w:rsidRPr="00CF3B76">
        <w:rPr>
          <w:rStyle w:val="StyleUnderline"/>
        </w:rPr>
        <w:t xml:space="preserve"> to help </w:t>
      </w:r>
      <w:r w:rsidRPr="00CF3B76">
        <w:rPr>
          <w:rStyle w:val="Emphasis"/>
        </w:rPr>
        <w:t>ease inequality</w:t>
      </w:r>
      <w:r w:rsidRPr="00CF3B76">
        <w:rPr>
          <w:rStyle w:val="StyleUnderline"/>
        </w:rPr>
        <w:t>, incentives to encourage private firms to use less carbon, and a more robust welfare state through tax credits</w:t>
      </w:r>
      <w:r w:rsidRPr="00CF3B76">
        <w:rPr>
          <w:sz w:val="16"/>
        </w:rPr>
        <w:t xml:space="preserve">. Over the past 15 years, meanwhile, </w:t>
      </w:r>
      <w:r w:rsidRPr="00CF3B76">
        <w:rPr>
          <w:rStyle w:val="StyleUnderline"/>
        </w:rPr>
        <w:t>capitalist Europeans</w:t>
      </w:r>
      <w:r w:rsidRPr="00CF3B76">
        <w:rPr>
          <w:sz w:val="16"/>
        </w:rPr>
        <w:t xml:space="preserve"> have </w:t>
      </w:r>
      <w:r w:rsidRPr="00CF3B76">
        <w:rPr>
          <w:rStyle w:val="Emphasis"/>
        </w:rPr>
        <w:t>instituted reforms</w:t>
      </w:r>
      <w:r w:rsidRPr="00CF3B76">
        <w:rPr>
          <w:rStyle w:val="StyleUnderline"/>
        </w:rPr>
        <w:t xml:space="preserve"> to </w:t>
      </w:r>
      <w:r w:rsidRPr="00CF3B76">
        <w:rPr>
          <w:rStyle w:val="Emphasis"/>
        </w:rPr>
        <w:t>improve labor market flexibility</w:t>
      </w:r>
      <w:r w:rsidRPr="00CF3B76">
        <w:rPr>
          <w:rStyle w:val="StyleUnderline"/>
        </w:rPr>
        <w:t xml:space="preserve"> by making it easier to hire and fire people, and there have been attempts to reduce</w:t>
      </w:r>
      <w:r w:rsidRPr="00CF3B76">
        <w:rPr>
          <w:sz w:val="16"/>
        </w:rPr>
        <w:t xml:space="preserve"> the size of </w:t>
      </w:r>
      <w:r w:rsidRPr="00CF3B76">
        <w:rPr>
          <w:rStyle w:val="StyleUnderline"/>
        </w:rPr>
        <w:t>pensions</w:t>
      </w:r>
      <w:r w:rsidRPr="00CF3B76">
        <w:rPr>
          <w:sz w:val="16"/>
        </w:rPr>
        <w:t>.</w:t>
      </w:r>
    </w:p>
    <w:p w14:paraId="62BF40E8" w14:textId="77777777" w:rsidR="002647DD" w:rsidRPr="00CF3B76" w:rsidRDefault="002647DD" w:rsidP="002647DD">
      <w:pPr>
        <w:rPr>
          <w:sz w:val="16"/>
        </w:rPr>
      </w:pPr>
      <w:r w:rsidRPr="00CF3B76">
        <w:rPr>
          <w:rStyle w:val="StyleUnderline"/>
        </w:rPr>
        <w:t xml:space="preserve">No economic system is perfect, and the exact right balance between markets and the state may never be found. But there are good reasons to believe that </w:t>
      </w:r>
      <w:r w:rsidRPr="00134D00">
        <w:rPr>
          <w:rStyle w:val="Emphasis"/>
          <w:highlight w:val="cyan"/>
        </w:rPr>
        <w:t>keeping capital</w:t>
      </w:r>
      <w:r w:rsidRPr="00134D00">
        <w:rPr>
          <w:rStyle w:val="StyleUnderline"/>
          <w:highlight w:val="cyan"/>
        </w:rPr>
        <w:t xml:space="preserve"> in the hands of the </w:t>
      </w:r>
      <w:r w:rsidRPr="00134D00">
        <w:rPr>
          <w:rStyle w:val="Emphasis"/>
          <w:highlight w:val="cyan"/>
        </w:rPr>
        <w:t>private sector</w:t>
      </w:r>
      <w:r w:rsidRPr="00134D00">
        <w:rPr>
          <w:rStyle w:val="StyleUnderline"/>
          <w:highlight w:val="cyan"/>
        </w:rPr>
        <w:t xml:space="preserve">, and </w:t>
      </w:r>
      <w:r w:rsidRPr="00134D00">
        <w:rPr>
          <w:rStyle w:val="Emphasis"/>
          <w:highlight w:val="cyan"/>
        </w:rPr>
        <w:t>empowering</w:t>
      </w:r>
      <w:r w:rsidRPr="00CF3B76">
        <w:rPr>
          <w:rStyle w:val="Emphasis"/>
        </w:rPr>
        <w:t xml:space="preserve"> its </w:t>
      </w:r>
      <w:r w:rsidRPr="00134D00">
        <w:rPr>
          <w:rStyle w:val="Emphasis"/>
          <w:highlight w:val="cyan"/>
        </w:rPr>
        <w:t>owners</w:t>
      </w:r>
      <w:r w:rsidRPr="00CF3B76">
        <w:rPr>
          <w:rStyle w:val="StyleUnderline"/>
        </w:rPr>
        <w:t xml:space="preserve"> to make decisions in the </w:t>
      </w:r>
      <w:r w:rsidRPr="00CF3B76">
        <w:rPr>
          <w:rStyle w:val="Emphasis"/>
        </w:rPr>
        <w:t>pursuit of profit</w:t>
      </w:r>
      <w:r w:rsidRPr="00CF3B76">
        <w:rPr>
          <w:rStyle w:val="StyleUnderline"/>
        </w:rPr>
        <w:t xml:space="preserve">, </w:t>
      </w:r>
      <w:r w:rsidRPr="00134D00">
        <w:rPr>
          <w:rStyle w:val="StyleUnderline"/>
          <w:highlight w:val="cyan"/>
        </w:rPr>
        <w:t xml:space="preserve">is the </w:t>
      </w:r>
      <w:r w:rsidRPr="00134D00">
        <w:rPr>
          <w:rStyle w:val="Emphasis"/>
          <w:highlight w:val="cyan"/>
        </w:rPr>
        <w:t>best we’ve got</w:t>
      </w:r>
      <w:r w:rsidRPr="00CF3B76">
        <w:rPr>
          <w:sz w:val="16"/>
        </w:rPr>
        <w:t>.</w:t>
      </w:r>
    </w:p>
    <w:p w14:paraId="5E29F067" w14:textId="77777777" w:rsidR="002647DD" w:rsidRPr="00CF3B76" w:rsidRDefault="002647DD" w:rsidP="002647DD">
      <w:pPr>
        <w:rPr>
          <w:sz w:val="16"/>
        </w:rPr>
      </w:pPr>
      <w:r w:rsidRPr="00CF3B76">
        <w:rPr>
          <w:sz w:val="16"/>
        </w:rPr>
        <w:t xml:space="preserve">One reason to trust </w:t>
      </w:r>
      <w:r w:rsidRPr="00134D00">
        <w:rPr>
          <w:rStyle w:val="StyleUnderline"/>
          <w:highlight w:val="cyan"/>
        </w:rPr>
        <w:t>markets</w:t>
      </w:r>
      <w:r w:rsidRPr="00CF3B76">
        <w:rPr>
          <w:sz w:val="16"/>
        </w:rPr>
        <w:t xml:space="preserve"> is that they </w:t>
      </w:r>
      <w:r w:rsidRPr="00134D00">
        <w:rPr>
          <w:rStyle w:val="StyleUnderline"/>
          <w:highlight w:val="cyan"/>
        </w:rPr>
        <w:t>are better at setting prices than people</w:t>
      </w:r>
      <w:r w:rsidRPr="00CF3B76">
        <w:rPr>
          <w:rStyle w:val="StyleUnderline"/>
        </w:rPr>
        <w:t xml:space="preserve">. If you set </w:t>
      </w:r>
      <w:r w:rsidRPr="00CF3B76">
        <w:rPr>
          <w:rStyle w:val="Emphasis"/>
        </w:rPr>
        <w:t>prices too high</w:t>
      </w:r>
      <w:r w:rsidRPr="00CF3B76">
        <w:rPr>
          <w:rStyle w:val="StyleUnderline"/>
        </w:rPr>
        <w:t xml:space="preserve">, many a socialist government has found, </w:t>
      </w:r>
      <w:r w:rsidRPr="00CF3B76">
        <w:rPr>
          <w:rStyle w:val="Emphasis"/>
        </w:rPr>
        <w:t>citizens</w:t>
      </w:r>
      <w:r w:rsidRPr="00CF3B76">
        <w:rPr>
          <w:rStyle w:val="StyleUnderline"/>
        </w:rPr>
        <w:t xml:space="preserve"> will be </w:t>
      </w:r>
      <w:r w:rsidRPr="00CF3B76">
        <w:rPr>
          <w:rStyle w:val="Emphasis"/>
        </w:rPr>
        <w:t>needlessly deprived of goods</w:t>
      </w:r>
      <w:r w:rsidRPr="00CF3B76">
        <w:rPr>
          <w:rStyle w:val="StyleUnderline"/>
        </w:rPr>
        <w:t xml:space="preserve">. </w:t>
      </w:r>
      <w:r w:rsidRPr="00CF3B76">
        <w:rPr>
          <w:rStyle w:val="Emphasis"/>
        </w:rPr>
        <w:t>Set them too low</w:t>
      </w:r>
      <w:r w:rsidRPr="00CF3B76">
        <w:rPr>
          <w:rStyle w:val="StyleUnderline"/>
        </w:rPr>
        <w:t xml:space="preserve">, and there will be </w:t>
      </w:r>
      <w:r w:rsidRPr="00CF3B76">
        <w:rPr>
          <w:rStyle w:val="Emphasis"/>
        </w:rPr>
        <w:t>excessive demand</w:t>
      </w:r>
      <w:r w:rsidRPr="00CF3B76">
        <w:rPr>
          <w:rStyle w:val="StyleUnderline"/>
        </w:rPr>
        <w:t xml:space="preserve"> and </w:t>
      </w:r>
      <w:r w:rsidRPr="00CF3B76">
        <w:rPr>
          <w:rStyle w:val="Emphasis"/>
        </w:rPr>
        <w:t>ensuing shortages</w:t>
      </w:r>
      <w:r w:rsidRPr="00CF3B76">
        <w:rPr>
          <w:rStyle w:val="StyleUnderline"/>
        </w:rPr>
        <w:t xml:space="preserve">. This is true for all goods, including health care and labor. And there is </w:t>
      </w:r>
      <w:r w:rsidRPr="00CF3B76">
        <w:rPr>
          <w:rStyle w:val="Emphasis"/>
        </w:rPr>
        <w:t>little reason to believe</w:t>
      </w:r>
      <w:r w:rsidRPr="00CF3B76">
        <w:rPr>
          <w:rStyle w:val="StyleUnderline"/>
        </w:rPr>
        <w:t xml:space="preserve"> that the </w:t>
      </w:r>
      <w:r w:rsidRPr="00CF3B76">
        <w:rPr>
          <w:rStyle w:val="Emphasis"/>
        </w:rPr>
        <w:t>next batch of socialists</w:t>
      </w:r>
      <w:r w:rsidRPr="00CF3B76">
        <w:rPr>
          <w:sz w:val="16"/>
        </w:rPr>
        <w:t xml:space="preserve"> in Washington or London </w:t>
      </w:r>
      <w:r w:rsidRPr="00CF3B76">
        <w:rPr>
          <w:rStyle w:val="StyleUnderline"/>
        </w:rPr>
        <w:t xml:space="preserve">would be </w:t>
      </w:r>
      <w:r w:rsidRPr="00CF3B76">
        <w:rPr>
          <w:rStyle w:val="Emphasis"/>
        </w:rPr>
        <w:t>any better at setting</w:t>
      </w:r>
      <w:r w:rsidRPr="00CF3B76">
        <w:rPr>
          <w:rStyle w:val="StyleUnderline"/>
        </w:rPr>
        <w:t xml:space="preserve"> prices than their </w:t>
      </w:r>
      <w:r w:rsidRPr="00CF3B76">
        <w:rPr>
          <w:rStyle w:val="Emphasis"/>
        </w:rPr>
        <w:t>predecessors</w:t>
      </w:r>
      <w:r w:rsidRPr="00CF3B76">
        <w:rPr>
          <w:sz w:val="16"/>
        </w:rPr>
        <w:t xml:space="preserve">. In fact, </w:t>
      </w:r>
      <w:r w:rsidRPr="00134D00">
        <w:rPr>
          <w:rStyle w:val="StyleUnderline"/>
          <w:highlight w:val="cyan"/>
        </w:rPr>
        <w:t>government-run health care systems</w:t>
      </w:r>
      <w:r w:rsidRPr="00CF3B76">
        <w:rPr>
          <w:rStyle w:val="StyleUnderline"/>
        </w:rPr>
        <w:t xml:space="preserve"> in Canada and European countries </w:t>
      </w:r>
      <w:r w:rsidRPr="00134D00">
        <w:rPr>
          <w:rStyle w:val="StyleUnderline"/>
          <w:highlight w:val="cyan"/>
        </w:rPr>
        <w:t xml:space="preserve">are </w:t>
      </w:r>
      <w:r w:rsidRPr="00134D00">
        <w:rPr>
          <w:rStyle w:val="Emphasis"/>
          <w:highlight w:val="cyan"/>
        </w:rPr>
        <w:t>plagued</w:t>
      </w:r>
      <w:r w:rsidRPr="00134D00">
        <w:rPr>
          <w:rStyle w:val="StyleUnderline"/>
          <w:highlight w:val="cyan"/>
        </w:rPr>
        <w:t xml:space="preserve"> by </w:t>
      </w:r>
      <w:r w:rsidRPr="00134D00">
        <w:rPr>
          <w:rStyle w:val="Emphasis"/>
          <w:highlight w:val="cyan"/>
        </w:rPr>
        <w:t>long wait times</w:t>
      </w:r>
      <w:r w:rsidRPr="00CF3B76">
        <w:rPr>
          <w:sz w:val="16"/>
        </w:rPr>
        <w:t xml:space="preserve">. A 2018 Fraser Institute study cites a median wait time of 19.8 weeks to see a specialist physician in Canada. Socialists may argue that is a small price to pay for universal access, but </w:t>
      </w:r>
      <w:r w:rsidRPr="00CF3B76">
        <w:rPr>
          <w:rStyle w:val="StyleUnderline"/>
        </w:rPr>
        <w:t xml:space="preserve">a </w:t>
      </w:r>
      <w:r w:rsidRPr="00CF3B76">
        <w:rPr>
          <w:rStyle w:val="Emphasis"/>
        </w:rPr>
        <w:t>market-based approach</w:t>
      </w:r>
      <w:r w:rsidRPr="00CF3B76">
        <w:rPr>
          <w:sz w:val="16"/>
        </w:rPr>
        <w:t xml:space="preserve"> can </w:t>
      </w:r>
      <w:r w:rsidRPr="00CF3B76">
        <w:rPr>
          <w:rStyle w:val="StyleUnderline"/>
        </w:rPr>
        <w:t xml:space="preserve">deliver both </w:t>
      </w:r>
      <w:r w:rsidRPr="00CF3B76">
        <w:rPr>
          <w:rStyle w:val="Emphasis"/>
        </w:rPr>
        <w:t>coverage</w:t>
      </w:r>
      <w:r w:rsidRPr="00CF3B76">
        <w:rPr>
          <w:rStyle w:val="StyleUnderline"/>
        </w:rPr>
        <w:t xml:space="preserve"> and </w:t>
      </w:r>
      <w:r w:rsidRPr="00CF3B76">
        <w:rPr>
          <w:rStyle w:val="Emphasis"/>
        </w:rPr>
        <w:t>responsive service</w:t>
      </w:r>
      <w:r w:rsidRPr="00CF3B76">
        <w:rPr>
          <w:sz w:val="16"/>
        </w:rPr>
        <w:t>. A full government takeover isn’t the only option, nor is it the best one.</w:t>
      </w:r>
    </w:p>
    <w:p w14:paraId="09F87D62" w14:textId="77777777" w:rsidR="002647DD" w:rsidRPr="00CF3B76" w:rsidRDefault="002647DD" w:rsidP="002647DD">
      <w:pPr>
        <w:rPr>
          <w:sz w:val="16"/>
        </w:rPr>
      </w:pPr>
      <w:r w:rsidRPr="00CF3B76">
        <w:rPr>
          <w:sz w:val="16"/>
        </w:rPr>
        <w:t xml:space="preserve">Beyond that, </w:t>
      </w:r>
      <w:r w:rsidRPr="00134D00">
        <w:rPr>
          <w:rStyle w:val="StyleUnderline"/>
          <w:highlight w:val="cyan"/>
        </w:rPr>
        <w:t>markets</w:t>
      </w:r>
      <w:r w:rsidRPr="00CF3B76">
        <w:rPr>
          <w:rStyle w:val="StyleUnderline"/>
        </w:rPr>
        <w:t xml:space="preserve"> are</w:t>
      </w:r>
      <w:r w:rsidRPr="00CF3B76">
        <w:rPr>
          <w:sz w:val="16"/>
        </w:rPr>
        <w:t xml:space="preserve"> also </w:t>
      </w:r>
      <w:r w:rsidRPr="00CF3B76">
        <w:rPr>
          <w:rStyle w:val="StyleUnderline"/>
        </w:rPr>
        <w:t xml:space="preserve">good at </w:t>
      </w:r>
      <w:r w:rsidRPr="00134D00">
        <w:rPr>
          <w:rStyle w:val="Emphasis"/>
          <w:highlight w:val="cyan"/>
        </w:rPr>
        <w:t>ration</w:t>
      </w:r>
      <w:r w:rsidRPr="00CF3B76">
        <w:rPr>
          <w:rStyle w:val="Emphasis"/>
        </w:rPr>
        <w:t xml:space="preserve">ing </w:t>
      </w:r>
      <w:r w:rsidRPr="00134D00">
        <w:rPr>
          <w:rStyle w:val="Emphasis"/>
          <w:highlight w:val="cyan"/>
        </w:rPr>
        <w:t>risk</w:t>
      </w:r>
      <w:r w:rsidRPr="00CF3B76">
        <w:rPr>
          <w:sz w:val="16"/>
        </w:rPr>
        <w:t xml:space="preserve">. Fundamentally, socialists would like to reduce risk—protect workers from any personal or economywide shock. That is a noble goal, and some reduction through better functioning safety nets is desirable. </w:t>
      </w:r>
      <w:r w:rsidRPr="00CF3B76">
        <w:rPr>
          <w:rStyle w:val="StyleUnderline"/>
        </w:rPr>
        <w:t>But getting rid of all uncertainty</w:t>
      </w:r>
      <w:r w:rsidRPr="00CF3B76">
        <w:rPr>
          <w:sz w:val="16"/>
        </w:rPr>
        <w:t>—as state ownership of most industries would imply—</w:t>
      </w:r>
      <w:r w:rsidRPr="00CF3B76">
        <w:rPr>
          <w:rStyle w:val="StyleUnderline"/>
        </w:rPr>
        <w:t xml:space="preserve">is a bad idea. </w:t>
      </w:r>
      <w:r w:rsidRPr="00134D00">
        <w:rPr>
          <w:rStyle w:val="Emphasis"/>
          <w:highlight w:val="cyan"/>
        </w:rPr>
        <w:t>Risk</w:t>
      </w:r>
      <w:r w:rsidRPr="00CF3B76">
        <w:rPr>
          <w:rStyle w:val="StyleUnderline"/>
        </w:rPr>
        <w:t xml:space="preserve"> is what </w:t>
      </w:r>
      <w:r w:rsidRPr="00134D00">
        <w:rPr>
          <w:rStyle w:val="Emphasis"/>
          <w:highlight w:val="cyan"/>
        </w:rPr>
        <w:t>fuels growth</w:t>
      </w:r>
      <w:r w:rsidRPr="00134D00">
        <w:rPr>
          <w:rStyle w:val="StyleUnderline"/>
          <w:highlight w:val="cyan"/>
        </w:rPr>
        <w:t>. People</w:t>
      </w:r>
      <w:r w:rsidRPr="00CF3B76">
        <w:rPr>
          <w:rStyle w:val="StyleUnderline"/>
        </w:rPr>
        <w:t xml:space="preserve"> who </w:t>
      </w:r>
      <w:r w:rsidRPr="00134D00">
        <w:rPr>
          <w:rStyle w:val="StyleUnderline"/>
          <w:highlight w:val="cyan"/>
        </w:rPr>
        <w:t>take</w:t>
      </w:r>
      <w:r w:rsidRPr="00CF3B76">
        <w:rPr>
          <w:rStyle w:val="StyleUnderline"/>
        </w:rPr>
        <w:t xml:space="preserve"> </w:t>
      </w:r>
      <w:r w:rsidRPr="00CF3B76">
        <w:rPr>
          <w:rStyle w:val="Emphasis"/>
        </w:rPr>
        <w:t xml:space="preserve">more </w:t>
      </w:r>
      <w:r w:rsidRPr="00134D00">
        <w:rPr>
          <w:rStyle w:val="Emphasis"/>
          <w:highlight w:val="cyan"/>
        </w:rPr>
        <w:t>chances</w:t>
      </w:r>
      <w:r w:rsidRPr="00CF3B76">
        <w:rPr>
          <w:rStyle w:val="StyleUnderline"/>
        </w:rPr>
        <w:t xml:space="preserve"> tend to </w:t>
      </w:r>
      <w:r w:rsidRPr="00134D00">
        <w:rPr>
          <w:rStyle w:val="StyleUnderline"/>
          <w:highlight w:val="cyan"/>
        </w:rPr>
        <w:t xml:space="preserve">reap </w:t>
      </w:r>
      <w:r w:rsidRPr="00134D00">
        <w:rPr>
          <w:rStyle w:val="Emphasis"/>
          <w:highlight w:val="cyan"/>
        </w:rPr>
        <w:t>bigger rewards</w:t>
      </w:r>
      <w:r w:rsidRPr="00CF3B76">
        <w:rPr>
          <w:rStyle w:val="StyleUnderline"/>
        </w:rPr>
        <w:t>; that’s why the</w:t>
      </w:r>
      <w:r w:rsidRPr="00CF3B76">
        <w:rPr>
          <w:sz w:val="16"/>
        </w:rPr>
        <w:t xml:space="preserve"> top nine names on the </w:t>
      </w:r>
      <w:r w:rsidRPr="00CF3B76">
        <w:rPr>
          <w:rStyle w:val="StyleUnderline"/>
        </w:rPr>
        <w:t>Forbes 400 list</w:t>
      </w:r>
      <w:r w:rsidRPr="00CF3B76">
        <w:rPr>
          <w:sz w:val="16"/>
        </w:rPr>
        <w:t xml:space="preserve"> of the richest Americans are not heirs to family dynasties but </w:t>
      </w:r>
      <w:r w:rsidRPr="00CF3B76">
        <w:rPr>
          <w:rStyle w:val="StyleUnderline"/>
        </w:rPr>
        <w:t xml:space="preserve">are </w:t>
      </w:r>
      <w:r w:rsidRPr="00CF3B76">
        <w:rPr>
          <w:rStyle w:val="Emphasis"/>
        </w:rPr>
        <w:t>self-made entrepreneurs</w:t>
      </w:r>
      <w:r w:rsidRPr="00CF3B76">
        <w:rPr>
          <w:rStyle w:val="StyleUnderline"/>
        </w:rPr>
        <w:t xml:space="preserve"> who took a leap to </w:t>
      </w:r>
      <w:r w:rsidRPr="00CF3B76">
        <w:rPr>
          <w:rStyle w:val="Emphasis"/>
        </w:rPr>
        <w:t>build new products</w:t>
      </w:r>
      <w:r w:rsidRPr="00CF3B76">
        <w:rPr>
          <w:rStyle w:val="StyleUnderline"/>
        </w:rPr>
        <w:t xml:space="preserve"> and </w:t>
      </w:r>
      <w:r w:rsidRPr="00CF3B76">
        <w:rPr>
          <w:rStyle w:val="Emphasis"/>
        </w:rPr>
        <w:t>created many jobs</w:t>
      </w:r>
      <w:r w:rsidRPr="00CF3B76">
        <w:rPr>
          <w:sz w:val="16"/>
        </w:rPr>
        <w:t xml:space="preserve"> in the process.</w:t>
      </w:r>
    </w:p>
    <w:p w14:paraId="1CEEC38A" w14:textId="77777777" w:rsidR="002647DD" w:rsidRPr="00CF3B76" w:rsidRDefault="002647DD" w:rsidP="002647DD">
      <w:pPr>
        <w:rPr>
          <w:rStyle w:val="StyleUnderline"/>
          <w:sz w:val="16"/>
        </w:rPr>
      </w:pPr>
      <w:r w:rsidRPr="00CF3B76">
        <w:rPr>
          <w:sz w:val="16"/>
        </w:rPr>
        <w:t xml:space="preserve">Some </w:t>
      </w:r>
      <w:r w:rsidRPr="00CF3B76">
        <w:rPr>
          <w:rStyle w:val="StyleUnderline"/>
        </w:rPr>
        <w:t>leftist economists</w:t>
      </w:r>
      <w:r w:rsidRPr="00CF3B76">
        <w:rPr>
          <w:sz w:val="16"/>
        </w:rPr>
        <w:t xml:space="preserve"> like Mariana Mazzucato </w:t>
      </w:r>
      <w:r w:rsidRPr="00CF3B76">
        <w:rPr>
          <w:rStyle w:val="StyleUnderline"/>
        </w:rPr>
        <w:t xml:space="preserve">argue that </w:t>
      </w:r>
      <w:r w:rsidRPr="00134D00">
        <w:rPr>
          <w:rStyle w:val="StyleUnderline"/>
          <w:highlight w:val="cyan"/>
        </w:rPr>
        <w:t>governments</w:t>
      </w:r>
      <w:r w:rsidRPr="00CF3B76">
        <w:rPr>
          <w:sz w:val="16"/>
        </w:rPr>
        <w:t xml:space="preserve"> might be able to </w:t>
      </w:r>
      <w:r w:rsidRPr="00CF3B76">
        <w:rPr>
          <w:rStyle w:val="StyleUnderline"/>
        </w:rPr>
        <w:t xml:space="preserve">step in and become </w:t>
      </w:r>
      <w:r w:rsidRPr="00134D00">
        <w:rPr>
          <w:rStyle w:val="Emphasis"/>
          <w:highlight w:val="cyan"/>
        </w:rPr>
        <w:t>laboratories for innovation</w:t>
      </w:r>
      <w:r w:rsidRPr="00CF3B76">
        <w:rPr>
          <w:rStyle w:val="StyleUnderline"/>
        </w:rPr>
        <w:t xml:space="preserve">. But that </w:t>
      </w:r>
      <w:r w:rsidRPr="00134D00">
        <w:rPr>
          <w:rStyle w:val="StyleUnderline"/>
          <w:highlight w:val="cyan"/>
        </w:rPr>
        <w:t xml:space="preserve">would be a </w:t>
      </w:r>
      <w:r w:rsidRPr="00134D00">
        <w:rPr>
          <w:rStyle w:val="Emphasis"/>
          <w:highlight w:val="cyan"/>
        </w:rPr>
        <w:t>historical anomaly</w:t>
      </w:r>
      <w:r w:rsidRPr="00CF3B76">
        <w:rPr>
          <w:rStyle w:val="StyleUnderline"/>
        </w:rPr>
        <w:t xml:space="preserve">; </w:t>
      </w:r>
      <w:r w:rsidRPr="00134D00">
        <w:rPr>
          <w:rStyle w:val="StyleUnderline"/>
          <w:highlight w:val="cyan"/>
        </w:rPr>
        <w:t>socialist</w:t>
      </w:r>
      <w:r w:rsidRPr="00CF3B76">
        <w:rPr>
          <w:rStyle w:val="StyleUnderline"/>
        </w:rPr>
        <w:t xml:space="preserve">-leaning </w:t>
      </w:r>
      <w:r w:rsidRPr="00134D00">
        <w:rPr>
          <w:rStyle w:val="StyleUnderline"/>
          <w:highlight w:val="cyan"/>
        </w:rPr>
        <w:t>governments have</w:t>
      </w:r>
      <w:r w:rsidRPr="00CF3B76">
        <w:rPr>
          <w:rStyle w:val="StyleUnderline"/>
        </w:rPr>
        <w:t xml:space="preserve"> typically </w:t>
      </w:r>
      <w:r w:rsidRPr="00134D00">
        <w:rPr>
          <w:rStyle w:val="StyleUnderline"/>
          <w:highlight w:val="cyan"/>
        </w:rPr>
        <w:t xml:space="preserve">been </w:t>
      </w:r>
      <w:r w:rsidRPr="00134D00">
        <w:rPr>
          <w:rStyle w:val="Emphasis"/>
          <w:highlight w:val="cyan"/>
        </w:rPr>
        <w:t>less innovative</w:t>
      </w:r>
      <w:r w:rsidRPr="00CF3B76">
        <w:rPr>
          <w:rStyle w:val="StyleUnderline"/>
        </w:rPr>
        <w:t xml:space="preserve"> than others</w:t>
      </w:r>
      <w:r w:rsidRPr="00CF3B76">
        <w:rPr>
          <w:sz w:val="16"/>
        </w:rPr>
        <w:t xml:space="preserve">. After all, </w:t>
      </w:r>
      <w:r w:rsidRPr="00134D00">
        <w:rPr>
          <w:rStyle w:val="StyleUnderline"/>
          <w:highlight w:val="cyan"/>
        </w:rPr>
        <w:t xml:space="preserve">bureaucrats and worker-corporate boards have </w:t>
      </w:r>
      <w:r w:rsidRPr="00134D00">
        <w:rPr>
          <w:rStyle w:val="Emphasis"/>
          <w:highlight w:val="cyan"/>
        </w:rPr>
        <w:t>little incentive</w:t>
      </w:r>
      <w:r w:rsidRPr="00134D00">
        <w:rPr>
          <w:rStyle w:val="StyleUnderline"/>
          <w:highlight w:val="cyan"/>
        </w:rPr>
        <w:t xml:space="preserve"> to upset the status quo or compete</w:t>
      </w:r>
      <w:r w:rsidRPr="00CF3B76">
        <w:rPr>
          <w:rStyle w:val="StyleUnderline"/>
        </w:rPr>
        <w:t xml:space="preserve"> to build a better widget. And even when government programs have spurred innovation</w:t>
      </w:r>
      <w:r w:rsidRPr="00CF3B76">
        <w:rPr>
          <w:sz w:val="16"/>
        </w:rPr>
        <w:t>—as in the case of the internet—</w:t>
      </w:r>
      <w:r w:rsidRPr="00CF3B76">
        <w:rPr>
          <w:rStyle w:val="StyleUnderline"/>
        </w:rPr>
        <w:t xml:space="preserve">it took the private sector to recognize the value and create a market. </w:t>
      </w:r>
    </w:p>
    <w:p w14:paraId="0ED03BAF" w14:textId="77777777" w:rsidR="002647DD" w:rsidRPr="00F40743" w:rsidRDefault="002647DD" w:rsidP="002647DD">
      <w:pPr>
        <w:pStyle w:val="Heading4"/>
      </w:pPr>
      <w:r>
        <w:t xml:space="preserve">D] Utopian fiat is a voter – </w:t>
      </w:r>
    </w:p>
    <w:p w14:paraId="658E650A" w14:textId="77777777" w:rsidR="002647DD" w:rsidRPr="006D1668" w:rsidRDefault="002647DD" w:rsidP="002647DD">
      <w:pPr>
        <w:pStyle w:val="Heading4"/>
      </w:pPr>
      <w:r>
        <w:t>E] E</w:t>
      </w:r>
      <w:r w:rsidRPr="006D1668">
        <w:t>ither a</w:t>
      </w:r>
      <w:r w:rsidRPr="006D1668">
        <w:rPr>
          <w:rFonts w:cs="Calibri"/>
        </w:rPr>
        <w:t xml:space="preserve">lt fails or causes anti-democratic transition wars </w:t>
      </w:r>
    </w:p>
    <w:p w14:paraId="22C720E1" w14:textId="77777777" w:rsidR="002647DD" w:rsidRPr="006D1668" w:rsidRDefault="002647DD" w:rsidP="002647DD">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4C450EF6" w14:textId="77777777" w:rsidR="002647DD" w:rsidRPr="006D1668" w:rsidRDefault="002647DD" w:rsidP="002647DD">
      <w:r w:rsidRPr="006D1668">
        <w:t xml:space="preserve">David Calnitsky, Published August 8, 2021 </w:t>
      </w:r>
    </w:p>
    <w:p w14:paraId="105BC830" w14:textId="77777777" w:rsidR="002647DD" w:rsidRPr="006D1668" w:rsidRDefault="002647DD" w:rsidP="002647DD">
      <w:pPr>
        <w:rPr>
          <w:rStyle w:val="Emphasis"/>
        </w:rPr>
      </w:pPr>
      <w:r w:rsidRPr="006D1668">
        <w:rPr>
          <w:sz w:val="12"/>
        </w:rPr>
        <w:t xml:space="preserve">I do not, however, think that </w:t>
      </w:r>
      <w:r w:rsidRPr="006D1668">
        <w:rPr>
          <w:rStyle w:val="Emphasis"/>
        </w:rPr>
        <w:t xml:space="preserve">the </w:t>
      </w:r>
      <w:r w:rsidRPr="00134D00">
        <w:rPr>
          <w:rStyle w:val="Emphasis"/>
          <w:highlight w:val="cyan"/>
        </w:rPr>
        <w:t>revolutionary</w:t>
      </w:r>
      <w:r w:rsidRPr="006D1668">
        <w:rPr>
          <w:rStyle w:val="Emphasis"/>
        </w:rPr>
        <w:t xml:space="preserve"> road </w:t>
      </w:r>
      <w:r w:rsidRPr="00134D00">
        <w:rPr>
          <w:rStyle w:val="Emphasis"/>
          <w:highlight w:val="cyan"/>
        </w:rPr>
        <w:t>is</w:t>
      </w:r>
      <w:r w:rsidRPr="006D1668">
        <w:rPr>
          <w:sz w:val="12"/>
        </w:rPr>
        <w:t xml:space="preserve"> implausible. Rather, it is </w:t>
      </w:r>
      <w:r w:rsidRPr="00134D0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134D00">
        <w:rPr>
          <w:rStyle w:val="Emphasis"/>
          <w:highlight w:val="cyan"/>
        </w:rPr>
        <w:t>no</w:t>
      </w:r>
      <w:r w:rsidRPr="006D1668">
        <w:rPr>
          <w:rStyle w:val="Emphasis"/>
        </w:rPr>
        <w:t xml:space="preserve">t see </w:t>
      </w:r>
      <w:r w:rsidRPr="00134D00">
        <w:rPr>
          <w:rStyle w:val="Emphasis"/>
          <w:highlight w:val="cyan"/>
        </w:rPr>
        <w:t>rev</w:t>
      </w:r>
      <w:r w:rsidRPr="006D1668">
        <w:rPr>
          <w:rStyle w:val="Emphasis"/>
        </w:rPr>
        <w:t>olution</w:t>
      </w:r>
      <w:r w:rsidRPr="00134D00">
        <w:rPr>
          <w:rStyle w:val="Emphasis"/>
          <w:highlight w:val="cyan"/>
        </w:rPr>
        <w:t>s</w:t>
      </w:r>
      <w:r w:rsidRPr="006D1668">
        <w:rPr>
          <w:rStyle w:val="Emphasis"/>
        </w:rPr>
        <w:t xml:space="preserve"> </w:t>
      </w:r>
      <w:r w:rsidRPr="00134D0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134D0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134D00">
        <w:rPr>
          <w:rStyle w:val="Emphasis"/>
          <w:highlight w:val="cyan"/>
        </w:rPr>
        <w:t>no</w:t>
      </w:r>
      <w:r w:rsidRPr="006D1668">
        <w:rPr>
          <w:rStyle w:val="Emphasis"/>
        </w:rPr>
        <w:t xml:space="preserve">t one had </w:t>
      </w:r>
      <w:r w:rsidRPr="00134D00">
        <w:rPr>
          <w:rStyle w:val="Emphasis"/>
          <w:highlight w:val="cyan"/>
        </w:rPr>
        <w:t>collapse</w:t>
      </w:r>
      <w:r w:rsidRPr="006D1668">
        <w:rPr>
          <w:rStyle w:val="Emphasis"/>
        </w:rPr>
        <w:t xml:space="preserve">d </w:t>
      </w:r>
      <w:r w:rsidRPr="00134D00">
        <w:rPr>
          <w:rStyle w:val="Emphasis"/>
          <w:highlight w:val="cyan"/>
        </w:rPr>
        <w:t>with</w:t>
      </w:r>
      <w:r w:rsidRPr="006D1668">
        <w:rPr>
          <w:rStyle w:val="Emphasis"/>
        </w:rPr>
        <w:t xml:space="preserve"> a per-capita </w:t>
      </w:r>
      <w:r w:rsidRPr="00134D00">
        <w:rPr>
          <w:rStyle w:val="Emphasis"/>
          <w:highlight w:val="cyan"/>
        </w:rPr>
        <w:t>GDP higher than</w:t>
      </w:r>
      <w:r w:rsidRPr="006D1668">
        <w:rPr>
          <w:rStyle w:val="Emphasis"/>
        </w:rPr>
        <w:t xml:space="preserve"> that of </w:t>
      </w:r>
      <w:r w:rsidRPr="00134D0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134D00">
        <w:rPr>
          <w:rStyle w:val="Emphasis"/>
          <w:highlight w:val="cyan"/>
        </w:rPr>
        <w:t>smashed state</w:t>
      </w:r>
      <w:r w:rsidRPr="006D1668">
        <w:rPr>
          <w:rStyle w:val="Emphasis"/>
        </w:rPr>
        <w:t xml:space="preserve"> is more likely to </w:t>
      </w:r>
      <w:r w:rsidRPr="00134D00">
        <w:rPr>
          <w:rStyle w:val="Emphasis"/>
          <w:highlight w:val="cyan"/>
        </w:rPr>
        <w:t>result in tyranny</w:t>
      </w:r>
      <w:r w:rsidRPr="006D1668">
        <w:rPr>
          <w:sz w:val="12"/>
        </w:rPr>
        <w:t xml:space="preserve"> than deep democracy </w:t>
      </w:r>
      <w:r w:rsidRPr="006D1668">
        <w:rPr>
          <w:rStyle w:val="Emphasis"/>
        </w:rPr>
        <w:t xml:space="preserve">Not only has there </w:t>
      </w:r>
      <w:r w:rsidRPr="00134D00">
        <w:rPr>
          <w:rStyle w:val="Emphasis"/>
          <w:highlight w:val="cyan"/>
        </w:rPr>
        <w:t>never been</w:t>
      </w:r>
      <w:r w:rsidRPr="006D1668">
        <w:rPr>
          <w:rStyle w:val="Emphasis"/>
        </w:rPr>
        <w:t xml:space="preserve"> </w:t>
      </w:r>
      <w:r w:rsidRPr="00134D0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134D00">
        <w:rPr>
          <w:rStyle w:val="Emphasis"/>
          <w:highlight w:val="cyan"/>
        </w:rPr>
        <w:t>all working classes</w:t>
      </w:r>
      <w:r w:rsidRPr="006D1668">
        <w:rPr>
          <w:rStyle w:val="Emphasis"/>
        </w:rPr>
        <w:t xml:space="preserve"> in all developed democracies </w:t>
      </w:r>
      <w:r w:rsidRPr="00134D00">
        <w:rPr>
          <w:rStyle w:val="Emphasis"/>
          <w:highlight w:val="cyan"/>
        </w:rPr>
        <w:t>have been</w:t>
      </w:r>
      <w:r w:rsidRPr="006D1668">
        <w:rPr>
          <w:rStyle w:val="Emphasis"/>
        </w:rPr>
        <w:t xml:space="preserve"> decidedly </w:t>
      </w:r>
      <w:r w:rsidRPr="00134D0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134D0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134D00">
        <w:rPr>
          <w:rStyle w:val="Emphasis"/>
          <w:highlight w:val="cyan"/>
        </w:rPr>
        <w:t>never</w:t>
      </w:r>
      <w:r w:rsidRPr="006D1668">
        <w:rPr>
          <w:rStyle w:val="Emphasis"/>
        </w:rPr>
        <w:t xml:space="preserve"> before </w:t>
      </w:r>
      <w:r w:rsidRPr="00134D00">
        <w:rPr>
          <w:rStyle w:val="Emphasis"/>
          <w:highlight w:val="cyan"/>
        </w:rPr>
        <w:t xml:space="preserve">emerged in </w:t>
      </w:r>
      <w:r w:rsidRPr="006D1668">
        <w:rPr>
          <w:rStyle w:val="Emphasis"/>
        </w:rPr>
        <w:t xml:space="preserve">the wake of </w:t>
      </w:r>
      <w:r w:rsidRPr="00134D0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134D0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2C1BA498" w14:textId="77777777" w:rsidR="002647DD" w:rsidRPr="006D1668" w:rsidRDefault="002647DD" w:rsidP="002647DD">
      <w:pPr>
        <w:pStyle w:val="Heading4"/>
      </w:pPr>
      <w:r w:rsidRPr="006D1668">
        <w:t xml:space="preserve">4] Framework- the judge votes aff if we prove the implementation of the aff is a good idea- crucial to aff fairness and ground and topic education. Insofar as we win the case page, it’s proof the epistemological project of the 1AC is true and valuable. </w:t>
      </w:r>
    </w:p>
    <w:p w14:paraId="3B8615D0" w14:textId="77777777" w:rsidR="002647DD" w:rsidRPr="006D1668" w:rsidRDefault="002647DD" w:rsidP="002647DD">
      <w:pPr>
        <w:pStyle w:val="Heading4"/>
      </w:pPr>
      <w:r w:rsidRPr="006D1668">
        <w:t xml:space="preserve">5] Perm do both – the aff enables democratic accountability. Experts can consider and implement the views of the alternative. Regulations are internal link defense to the K.  </w:t>
      </w:r>
    </w:p>
    <w:p w14:paraId="21FFA80D" w14:textId="77777777" w:rsidR="002647DD" w:rsidRPr="006D1668" w:rsidRDefault="002647DD" w:rsidP="002647DD">
      <w:pPr>
        <w:pStyle w:val="Heading4"/>
      </w:pPr>
      <w:r w:rsidRPr="006D1668">
        <w:t xml:space="preserve">6] Sustainability – </w:t>
      </w:r>
    </w:p>
    <w:p w14:paraId="67DECC3E" w14:textId="77777777" w:rsidR="002647DD" w:rsidRPr="006D1668" w:rsidRDefault="002647DD" w:rsidP="002647DD">
      <w:pPr>
        <w:pStyle w:val="Heading4"/>
      </w:pPr>
      <w:r w:rsidRPr="006D1668">
        <w:t xml:space="preserve">A] The aff solves the reasons capitalism is unsustainable, that’s the third advantage. </w:t>
      </w:r>
    </w:p>
    <w:p w14:paraId="694E5856" w14:textId="77777777" w:rsidR="002647DD" w:rsidRPr="006D1668" w:rsidRDefault="002647DD" w:rsidP="002647DD">
      <w:pPr>
        <w:pStyle w:val="Heading4"/>
      </w:pPr>
      <w:r w:rsidRPr="006D1668">
        <w:t>B] Capitalism is good and sustainable – absolute decoupling and innovation. The alt creates tech stagnation. *</w:t>
      </w:r>
    </w:p>
    <w:p w14:paraId="7D9FD812" w14:textId="77777777" w:rsidR="002647DD" w:rsidRPr="006D1668" w:rsidRDefault="002647DD" w:rsidP="002647DD">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78311BE7" w14:textId="77777777" w:rsidR="002647DD" w:rsidRPr="006D1668" w:rsidRDefault="002647DD" w:rsidP="002647DD">
      <w:pPr>
        <w:rPr>
          <w:sz w:val="14"/>
        </w:rPr>
      </w:pPr>
      <w:r w:rsidRPr="006D1668">
        <w:rPr>
          <w:sz w:val="14"/>
        </w:rPr>
        <w:t>Energy Efficiency of the Economy</w:t>
      </w:r>
    </w:p>
    <w:p w14:paraId="0F086661" w14:textId="77777777" w:rsidR="002647DD" w:rsidRPr="006D1668" w:rsidRDefault="002647DD" w:rsidP="002647DD">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504C5BA6" w14:textId="77777777" w:rsidR="002647DD" w:rsidRPr="006D1668" w:rsidRDefault="002647DD" w:rsidP="002647DD">
      <w:pPr>
        <w:rPr>
          <w:rStyle w:val="StyleUnderline"/>
        </w:rPr>
      </w:pPr>
      <w:r w:rsidRPr="00134D00">
        <w:rPr>
          <w:rStyle w:val="StyleUnderline"/>
          <w:highlight w:val="cyan"/>
        </w:rPr>
        <w:t>In a</w:t>
      </w:r>
      <w:r w:rsidRPr="006D1668">
        <w:rPr>
          <w:rStyle w:val="StyleUnderline"/>
        </w:rPr>
        <w:t xml:space="preserve"> decentralized </w:t>
      </w:r>
      <w:r w:rsidRPr="00134D00">
        <w:rPr>
          <w:rStyle w:val="StyleUnderline"/>
          <w:highlight w:val="cyan"/>
        </w:rPr>
        <w:t>capitalistic economy</w:t>
      </w:r>
      <w:r w:rsidRPr="006D1668">
        <w:rPr>
          <w:rStyle w:val="StyleUnderline"/>
        </w:rPr>
        <w:t xml:space="preserve">, private </w:t>
      </w:r>
      <w:r w:rsidRPr="00134D0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1C64C2ED" w14:textId="77777777" w:rsidR="002647DD" w:rsidRPr="006D1668" w:rsidRDefault="002647DD" w:rsidP="002647DD">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6096CCD8" w14:textId="77777777" w:rsidR="002647DD" w:rsidRPr="006D1668" w:rsidRDefault="002647DD" w:rsidP="002647DD">
      <w:pPr>
        <w:rPr>
          <w:sz w:val="14"/>
        </w:rPr>
      </w:pPr>
      <w:r w:rsidRPr="006D1668">
        <w:t>[Graph Omitted]</w:t>
      </w:r>
      <w:r w:rsidRPr="006D1668">
        <w:rPr>
          <w:sz w:val="14"/>
        </w:rPr>
        <w:t xml:space="preserve"> </w:t>
      </w:r>
    </w:p>
    <w:p w14:paraId="143D7701" w14:textId="77777777" w:rsidR="002647DD" w:rsidRPr="006D1668" w:rsidRDefault="002647DD" w:rsidP="002647DD">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150B107F" w14:textId="77777777" w:rsidR="002647DD" w:rsidRPr="006D1668" w:rsidRDefault="002647DD" w:rsidP="002647DD">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134D00">
        <w:rPr>
          <w:rStyle w:val="Emphasis"/>
          <w:highlight w:val="cyan"/>
        </w:rPr>
        <w:t>demand</w:t>
      </w:r>
      <w:r w:rsidRPr="006D1668">
        <w:rPr>
          <w:rStyle w:val="Emphasis"/>
        </w:rPr>
        <w:t>s</w:t>
      </w:r>
      <w:r w:rsidRPr="00134D00">
        <w:rPr>
          <w:rStyle w:val="Emphasis"/>
          <w:highlight w:val="cyan"/>
        </w:rPr>
        <w:t xml:space="preserve"> innovation in efficiency.</w:t>
      </w:r>
    </w:p>
    <w:p w14:paraId="64849547" w14:textId="77777777" w:rsidR="002647DD" w:rsidRPr="006D1668" w:rsidRDefault="002647DD" w:rsidP="002647DD">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4D5FA706" w14:textId="77777777" w:rsidR="002647DD" w:rsidRPr="006D1668" w:rsidRDefault="002647DD" w:rsidP="002647DD">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69977009" w14:textId="77777777" w:rsidR="002647DD" w:rsidRPr="006D1668" w:rsidRDefault="002647DD" w:rsidP="002647DD">
      <w:pPr>
        <w:rPr>
          <w:sz w:val="14"/>
        </w:rPr>
      </w:pPr>
      <w:r w:rsidRPr="006D1668">
        <w:t>[Graph Omitted]</w:t>
      </w:r>
      <w:r w:rsidRPr="006D1668">
        <w:rPr>
          <w:sz w:val="14"/>
        </w:rPr>
        <w:t xml:space="preserve"> </w:t>
      </w:r>
    </w:p>
    <w:p w14:paraId="71B207D2" w14:textId="77777777" w:rsidR="002647DD" w:rsidRPr="006D1668" w:rsidRDefault="002647DD" w:rsidP="002647DD">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134D00">
        <w:rPr>
          <w:rStyle w:val="Emphasis"/>
          <w:highlight w:val="cyan"/>
        </w:rPr>
        <w:t xml:space="preserve">more people have access to </w:t>
      </w:r>
      <w:r w:rsidRPr="006D1668">
        <w:rPr>
          <w:rStyle w:val="Emphasis"/>
        </w:rPr>
        <w:t xml:space="preserve">much </w:t>
      </w:r>
      <w:r w:rsidRPr="00134D00">
        <w:rPr>
          <w:rStyle w:val="Emphasis"/>
          <w:highlight w:val="cyan"/>
        </w:rPr>
        <w:t>higher-quality goods and services</w:t>
      </w:r>
      <w:r w:rsidRPr="006D1668">
        <w:rPr>
          <w:rStyle w:val="StyleUnderline"/>
        </w:rPr>
        <w:t xml:space="preserve">, </w:t>
      </w:r>
      <w:r w:rsidRPr="00134D00">
        <w:rPr>
          <w:rStyle w:val="Emphasis"/>
          <w:highlight w:val="cyan"/>
        </w:rPr>
        <w:t>even as absolute resource and energy use has decreased.</w:t>
      </w:r>
    </w:p>
    <w:p w14:paraId="55E2FB79" w14:textId="77777777" w:rsidR="002647DD" w:rsidRPr="006D1668" w:rsidRDefault="002647DD" w:rsidP="002647DD">
      <w:pPr>
        <w:rPr>
          <w:sz w:val="14"/>
        </w:rPr>
      </w:pPr>
      <w:r w:rsidRPr="006D1668">
        <w:rPr>
          <w:sz w:val="14"/>
        </w:rPr>
        <w:t xml:space="preserve">These </w:t>
      </w:r>
      <w:r w:rsidRPr="006D1668">
        <w:rPr>
          <w:rStyle w:val="Emphasis"/>
        </w:rPr>
        <w:t>innovations came about from people acting in their own economic self</w:t>
      </w:r>
      <w:r w:rsidRPr="00134D0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134D0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134D00">
        <w:rPr>
          <w:rStyle w:val="Emphasis"/>
          <w:highlight w:val="cyan"/>
        </w:rPr>
        <w:t xml:space="preserve">proven to result in </w:t>
      </w:r>
      <w:r w:rsidRPr="006D1668">
        <w:rPr>
          <w:rStyle w:val="Emphasis"/>
        </w:rPr>
        <w:t xml:space="preserve">tremendous </w:t>
      </w:r>
      <w:r w:rsidRPr="00134D00">
        <w:rPr>
          <w:rStyle w:val="Emphasis"/>
          <w:highlight w:val="cyan"/>
        </w:rPr>
        <w:t>inefficiencies and a lack of incentive to innovate</w:t>
      </w:r>
      <w:r w:rsidRPr="006D1668">
        <w:rPr>
          <w:sz w:val="14"/>
        </w:rPr>
        <w:t>.</w:t>
      </w:r>
    </w:p>
    <w:p w14:paraId="7FD63848" w14:textId="77777777" w:rsidR="002647DD" w:rsidRPr="006D1668" w:rsidRDefault="002647DD" w:rsidP="002647DD">
      <w:pPr>
        <w:rPr>
          <w:sz w:val="14"/>
        </w:rPr>
      </w:pPr>
      <w:r w:rsidRPr="006D1668">
        <w:rPr>
          <w:sz w:val="14"/>
        </w:rPr>
        <w:t>Carbon Intensity of Energy</w:t>
      </w:r>
    </w:p>
    <w:p w14:paraId="583A0E80" w14:textId="77777777" w:rsidR="002647DD" w:rsidRPr="006D1668" w:rsidRDefault="002647DD" w:rsidP="002647DD">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134D00">
        <w:rPr>
          <w:rStyle w:val="Emphasis"/>
          <w:highlight w:val="cyan"/>
        </w:rPr>
        <w:t>Carbon intensity</w:t>
      </w:r>
      <w:r w:rsidRPr="006D1668">
        <w:rPr>
          <w:rStyle w:val="Emphasis"/>
        </w:rPr>
        <w:t xml:space="preserve"> of energy is the only term in the Kaya Identity that could plausibly and desirably </w:t>
      </w:r>
      <w:r w:rsidRPr="00134D00">
        <w:rPr>
          <w:rStyle w:val="Emphasis"/>
          <w:highlight w:val="cyan"/>
        </w:rPr>
        <w:t>go to zero</w:t>
      </w:r>
      <w:r w:rsidRPr="006D1668">
        <w:rPr>
          <w:sz w:val="14"/>
        </w:rPr>
        <w:t>, and thus, it must play a central role in the discussion.</w:t>
      </w:r>
    </w:p>
    <w:p w14:paraId="464B3784" w14:textId="77777777" w:rsidR="002647DD" w:rsidRPr="006D1668" w:rsidRDefault="002647DD" w:rsidP="002647DD">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134D00">
        <w:rPr>
          <w:rStyle w:val="Emphasis"/>
          <w:highlight w:val="cyan"/>
        </w:rPr>
        <w:t>tech</w:t>
      </w:r>
      <w:r w:rsidRPr="006D1668">
        <w:rPr>
          <w:rStyle w:val="Emphasis"/>
        </w:rPr>
        <w:t>nological</w:t>
      </w:r>
      <w:r w:rsidRPr="00134D00">
        <w:rPr>
          <w:rStyle w:val="Emphasis"/>
          <w:highlight w:val="cyan"/>
        </w:rPr>
        <w:t xml:space="preserve"> </w:t>
      </w:r>
      <w:r w:rsidRPr="006D1668">
        <w:rPr>
          <w:rStyle w:val="Emphasis"/>
        </w:rPr>
        <w:t xml:space="preserve">progress necessary to offer low-carbon energy at affordable prices is and will be </w:t>
      </w:r>
      <w:r w:rsidRPr="00134D00">
        <w:rPr>
          <w:rStyle w:val="Emphasis"/>
          <w:highlight w:val="cyan"/>
        </w:rPr>
        <w:t>driven by capitalism</w:t>
      </w:r>
      <w:r w:rsidRPr="006D1668">
        <w:rPr>
          <w:rStyle w:val="Emphasis"/>
        </w:rPr>
        <w:t>.</w:t>
      </w:r>
    </w:p>
    <w:p w14:paraId="4E9D95D3" w14:textId="77777777" w:rsidR="002647DD" w:rsidRPr="006D1668" w:rsidRDefault="002647DD" w:rsidP="002647DD">
      <w:pPr>
        <w:rPr>
          <w:sz w:val="14"/>
        </w:rPr>
      </w:pPr>
      <w:r w:rsidRPr="006D1668">
        <w:rPr>
          <w:rStyle w:val="StyleUnderline"/>
        </w:rPr>
        <w:t>In competitive capitalistic environments</w:t>
      </w:r>
      <w:r w:rsidRPr="006D1668">
        <w:rPr>
          <w:sz w:val="14"/>
        </w:rPr>
        <w:t xml:space="preserve">, </w:t>
      </w:r>
      <w:r w:rsidRPr="00134D00">
        <w:rPr>
          <w:rStyle w:val="StyleUnderline"/>
          <w:highlight w:val="cyan"/>
        </w:rPr>
        <w:t xml:space="preserve">energy producers </w:t>
      </w:r>
      <w:r w:rsidRPr="006D1668">
        <w:rPr>
          <w:rStyle w:val="StyleUnderline"/>
        </w:rPr>
        <w:t xml:space="preserve">attempt to </w:t>
      </w:r>
      <w:r w:rsidRPr="00134D00">
        <w:rPr>
          <w:rStyle w:val="StyleUnderline"/>
          <w:highlight w:val="cyan"/>
        </w:rPr>
        <w:t>reduce costs</w:t>
      </w:r>
      <w:r w:rsidRPr="006D1668">
        <w:rPr>
          <w:rStyle w:val="StyleUnderline"/>
        </w:rPr>
        <w:t xml:space="preserve"> </w:t>
      </w:r>
      <w:r w:rsidRPr="00134D0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0E899573" w14:textId="77777777" w:rsidR="002647DD" w:rsidRPr="006D1668" w:rsidRDefault="002647DD" w:rsidP="002647DD">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4F370F6E" w14:textId="77777777" w:rsidR="002647DD" w:rsidRPr="006D1668" w:rsidRDefault="002647DD" w:rsidP="002647DD">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134D00">
        <w:rPr>
          <w:rStyle w:val="Emphasis"/>
          <w:highlight w:val="cyan"/>
        </w:rPr>
        <w:t>.</w:t>
      </w:r>
    </w:p>
    <w:p w14:paraId="0E57C0B6" w14:textId="77777777" w:rsidR="002647DD" w:rsidRPr="006D1668" w:rsidRDefault="002647DD" w:rsidP="002647DD">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5788C01C" w14:textId="77777777" w:rsidR="002647DD" w:rsidRPr="006D1668" w:rsidRDefault="002647DD" w:rsidP="002647DD">
      <w:pPr>
        <w:rPr>
          <w:sz w:val="14"/>
        </w:rPr>
      </w:pPr>
      <w:r w:rsidRPr="006D1668">
        <w:rPr>
          <w:rStyle w:val="Emphasis"/>
        </w:rPr>
        <w:t xml:space="preserve">These </w:t>
      </w:r>
      <w:r w:rsidRPr="00134D0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134D0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134D0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343EE2A4" w14:textId="77777777" w:rsidR="002647DD" w:rsidRPr="006D1668" w:rsidRDefault="002647DD" w:rsidP="002647DD">
      <w:pPr>
        <w:rPr>
          <w:rStyle w:val="StyleUnderline"/>
        </w:rPr>
      </w:pPr>
      <w:r w:rsidRPr="006D1668">
        <w:rPr>
          <w:sz w:val="14"/>
        </w:rPr>
        <w:t xml:space="preserve">Just like in the realm of energy efficiency of the economy, </w:t>
      </w:r>
      <w:r w:rsidRPr="00134D00">
        <w:rPr>
          <w:rStyle w:val="Emphasis"/>
          <w:highlight w:val="cyan"/>
        </w:rPr>
        <w:t>competition for market dominance</w:t>
      </w:r>
      <w:r w:rsidRPr="006D1668">
        <w:rPr>
          <w:rStyle w:val="Emphasis"/>
        </w:rPr>
        <w:t xml:space="preserve">, </w:t>
      </w:r>
      <w:r w:rsidRPr="00134D00">
        <w:rPr>
          <w:rStyle w:val="Emphasis"/>
          <w:highlight w:val="cyan"/>
        </w:rPr>
        <w:t>funding, and contracts</w:t>
      </w:r>
      <w:r w:rsidRPr="006D1668">
        <w:rPr>
          <w:rStyle w:val="Emphasis"/>
        </w:rPr>
        <w:t>—driven ultimately by the profit motive—</w:t>
      </w:r>
      <w:r w:rsidRPr="00134D00">
        <w:rPr>
          <w:rStyle w:val="Emphasis"/>
          <w:highlight w:val="cyan"/>
        </w:rPr>
        <w:t xml:space="preserve">is responsible for producing </w:t>
      </w:r>
      <w:r w:rsidRPr="006D1668">
        <w:rPr>
          <w:rStyle w:val="Emphasis"/>
        </w:rPr>
        <w:t xml:space="preserve">the </w:t>
      </w:r>
      <w:r w:rsidRPr="00134D0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6B8979B4" w14:textId="77777777" w:rsidR="002647DD" w:rsidRPr="00EE1575" w:rsidRDefault="002647DD" w:rsidP="002647DD"/>
    <w:p w14:paraId="140EDD36" w14:textId="77777777" w:rsidR="002647DD" w:rsidRDefault="002647DD" w:rsidP="002647DD">
      <w:pPr>
        <w:pStyle w:val="Heading2"/>
      </w:pPr>
      <w:r>
        <w:t>Tao K</w:t>
      </w:r>
    </w:p>
    <w:p w14:paraId="19492CF9" w14:textId="77777777" w:rsidR="002647DD" w:rsidRDefault="002647DD" w:rsidP="002647DD">
      <w:pPr>
        <w:pStyle w:val="Analytic"/>
      </w:pPr>
    </w:p>
    <w:p w14:paraId="274F0375" w14:textId="77777777" w:rsidR="002647DD" w:rsidRPr="006D1668" w:rsidRDefault="002647DD" w:rsidP="002647DD">
      <w:pPr>
        <w:pStyle w:val="Heading4"/>
      </w:pPr>
      <w:r w:rsidRPr="006D1668">
        <w:t xml:space="preserve">3] The alt can’t solve their impacts or the 1AC – </w:t>
      </w:r>
    </w:p>
    <w:p w14:paraId="1D445F6C" w14:textId="77777777" w:rsidR="002647DD" w:rsidRPr="006D1668" w:rsidRDefault="002647DD" w:rsidP="002647DD">
      <w:pPr>
        <w:pStyle w:val="Heading4"/>
      </w:pPr>
      <w:r w:rsidRPr="006D1668">
        <w:t>A] Contingent legal engagement on this topic is essential to equality</w:t>
      </w:r>
    </w:p>
    <w:p w14:paraId="630D6363" w14:textId="77777777" w:rsidR="002647DD" w:rsidRPr="006D1668" w:rsidRDefault="002647DD" w:rsidP="002647DD">
      <w:r w:rsidRPr="006D1668">
        <w:t xml:space="preserve">John </w:t>
      </w:r>
      <w:r w:rsidRPr="006D1668">
        <w:rPr>
          <w:rStyle w:val="Style13ptBold"/>
        </w:rPr>
        <w:t>Hultgren, 6-8</w:t>
      </w:r>
      <w:r w:rsidRPr="006D1668">
        <w:t>-2025,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https://jacobin.com/2025/06/trump-administrative-state-class-war lp</w:t>
      </w:r>
    </w:p>
    <w:p w14:paraId="13AAACCD" w14:textId="77777777" w:rsidR="002647DD" w:rsidRPr="006D1668" w:rsidRDefault="002647DD" w:rsidP="002647DD">
      <w:pPr>
        <w:rPr>
          <w:sz w:val="16"/>
        </w:rPr>
      </w:pPr>
      <w:r w:rsidRPr="006D1668">
        <w:rPr>
          <w:rStyle w:val="StyleUnderline"/>
        </w:rPr>
        <w:t xml:space="preserve">But in the rhetorical strategy of the Right, factual accuracy is beside the point. </w:t>
      </w:r>
      <w:r w:rsidRPr="00E16E70">
        <w:rPr>
          <w:rStyle w:val="StyleUnderline"/>
          <w:highlight w:val="cyan"/>
        </w:rPr>
        <w:t>The GND</w:t>
      </w:r>
      <w:r w:rsidRPr="006D1668">
        <w:rPr>
          <w:rStyle w:val="StyleUnderline"/>
        </w:rPr>
        <w:t xml:space="preserve">, </w:t>
      </w:r>
      <w:r w:rsidRPr="00E16E70">
        <w:rPr>
          <w:rStyle w:val="StyleUnderline"/>
          <w:highlight w:val="cyan"/>
        </w:rPr>
        <w:t>as deployed by</w:t>
      </w:r>
      <w:r w:rsidRPr="006D1668">
        <w:rPr>
          <w:rStyle w:val="StyleUnderline"/>
        </w:rPr>
        <w:t xml:space="preserve"> </w:t>
      </w:r>
      <w:r w:rsidRPr="00E16E70">
        <w:rPr>
          <w:rStyle w:val="StyleUnderline"/>
          <w:highlight w:val="cyan"/>
        </w:rPr>
        <w:t>Trump</w:t>
      </w:r>
      <w:r w:rsidRPr="006D1668">
        <w:rPr>
          <w:rStyle w:val="StyleUnderline"/>
        </w:rPr>
        <w:t xml:space="preserve"> and his allies, </w:t>
      </w:r>
      <w:r w:rsidRPr="00E16E70">
        <w:rPr>
          <w:rStyle w:val="StyleUnderline"/>
          <w:highlight w:val="cyan"/>
        </w:rPr>
        <w:t>is nothing more than a signpost for</w:t>
      </w:r>
      <w:r w:rsidRPr="006D1668">
        <w:rPr>
          <w:rStyle w:val="StyleUnderline"/>
        </w:rPr>
        <w:t xml:space="preserve"> </w:t>
      </w:r>
      <w:r w:rsidRPr="00E16E70">
        <w:rPr>
          <w:rStyle w:val="StyleUnderline"/>
          <w:highlight w:val="cyan"/>
        </w:rPr>
        <w:t>the cultural and aesthetic commitments</w:t>
      </w:r>
      <w:r w:rsidRPr="006D1668">
        <w:rPr>
          <w:rStyle w:val="StyleUnderline"/>
        </w:rPr>
        <w:t xml:space="preserve"> supposedly </w:t>
      </w:r>
      <w:r w:rsidRPr="00E16E70">
        <w:rPr>
          <w:rStyle w:val="StyleUnderline"/>
          <w:highlight w:val="cyan"/>
        </w:rPr>
        <w:t xml:space="preserve">embraced by </w:t>
      </w:r>
      <w:r w:rsidRPr="006D1668">
        <w:rPr>
          <w:rStyle w:val="StyleUnderline"/>
        </w:rPr>
        <w:t xml:space="preserve">environmental </w:t>
      </w:r>
      <w:r w:rsidRPr="00E16E70">
        <w:rPr>
          <w:rStyle w:val="StyleUnderline"/>
          <w:highlight w:val="cyan"/>
        </w:rPr>
        <w:t>elitists</w:t>
      </w:r>
      <w:r w:rsidRPr="006D1668">
        <w:rPr>
          <w:rStyle w:val="StyleUnderline"/>
        </w:rPr>
        <w:t xml:space="preserve"> and their liberal allies</w:t>
      </w:r>
      <w:r w:rsidRPr="006D1668">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6D1668">
        <w:rPr>
          <w:rStyle w:val="StyleUnderline"/>
        </w:rPr>
        <w:t xml:space="preserve">without a socialist left of any significance to demonize, the </w:t>
      </w:r>
      <w:r w:rsidRPr="00E16E70">
        <w:rPr>
          <w:rStyle w:val="StyleUnderline"/>
          <w:highlight w:val="cyan"/>
        </w:rPr>
        <w:t>lies get even more absurd</w:t>
      </w:r>
      <w:r w:rsidRPr="006D1668">
        <w:rPr>
          <w:rStyle w:val="StyleUnderline"/>
        </w:rPr>
        <w:t xml:space="preserve"> and “wokeness” functions as a not-so-subtle stand-in for “Communist</w:t>
      </w:r>
      <w:r w:rsidRPr="006D1668">
        <w:rPr>
          <w:sz w:val="16"/>
        </w:rPr>
        <w:t>.” Meet the new enemy, same as the old enemy.</w:t>
      </w:r>
    </w:p>
    <w:p w14:paraId="15B3F42A" w14:textId="77777777" w:rsidR="002647DD" w:rsidRPr="006D1668" w:rsidRDefault="002647DD" w:rsidP="002647DD">
      <w:pPr>
        <w:rPr>
          <w:sz w:val="16"/>
        </w:rPr>
      </w:pPr>
      <w:r w:rsidRPr="006D1668">
        <w:rPr>
          <w:sz w:val="16"/>
        </w:rPr>
        <w:t xml:space="preserve">To stem the tide of class dealignment, it is first necessary to admit that </w:t>
      </w:r>
      <w:r w:rsidRPr="006D1668">
        <w:rPr>
          <w:rStyle w:val="StyleUnderline"/>
        </w:rPr>
        <w:t>elements of the Right’s new class politics are attractive for a reason: governmental institutions have done much to earn the distrust that prevails; bureaucracies can be opaque, impersonal</w:t>
      </w:r>
      <w:r w:rsidRPr="006D1668">
        <w:rPr>
          <w:sz w:val="16"/>
        </w:rPr>
        <w:t xml:space="preserve">, and often antidemocratic; </w:t>
      </w:r>
      <w:r w:rsidRPr="006D1668">
        <w:rPr>
          <w:rStyle w:val="StyleUnderline"/>
        </w:rPr>
        <w:t>and members of the professional managerial class — including many environmentalists and environmental bureaucrats — have often pushed policies that do little to help</w:t>
      </w:r>
      <w:r w:rsidRPr="006D1668">
        <w:rPr>
          <w:sz w:val="16"/>
        </w:rPr>
        <w:t xml:space="preserve"> (and in some cases actively harm) working-class communities.</w:t>
      </w:r>
    </w:p>
    <w:p w14:paraId="33AAB1DF" w14:textId="77777777" w:rsidR="002647DD" w:rsidRPr="006D1668" w:rsidRDefault="002647DD" w:rsidP="002647DD">
      <w:pPr>
        <w:rPr>
          <w:sz w:val="16"/>
        </w:rPr>
      </w:pPr>
      <w:r w:rsidRPr="006D1668">
        <w:rPr>
          <w:sz w:val="16"/>
        </w:rPr>
        <w:t xml:space="preserve">At the same time, </w:t>
      </w:r>
      <w:r w:rsidRPr="006D1668">
        <w:rPr>
          <w:rStyle w:val="StyleUnderline"/>
        </w:rPr>
        <w:t xml:space="preserve">however, the </w:t>
      </w:r>
      <w:r w:rsidRPr="00E16E70">
        <w:rPr>
          <w:rStyle w:val="StyleUnderline"/>
          <w:highlight w:val="cyan"/>
        </w:rPr>
        <w:t>conservative attack on the so-called new class</w:t>
      </w:r>
      <w:r w:rsidRPr="006D1668">
        <w:rPr>
          <w:rStyle w:val="StyleUnderline"/>
        </w:rPr>
        <w:t xml:space="preserve"> </w:t>
      </w:r>
      <w:r w:rsidRPr="00E16E70">
        <w:rPr>
          <w:rStyle w:val="StyleUnderline"/>
          <w:highlight w:val="cyan"/>
        </w:rPr>
        <w:t>has been ongoing</w:t>
      </w:r>
      <w:r w:rsidRPr="006D1668">
        <w:rPr>
          <w:rStyle w:val="StyleUnderline"/>
        </w:rPr>
        <w:t xml:space="preserve"> for nearly half a century, </w:t>
      </w:r>
      <w:r w:rsidRPr="00E16E70">
        <w:rPr>
          <w:rStyle w:val="StyleUnderline"/>
          <w:highlight w:val="cyan"/>
        </w:rPr>
        <w:t>and</w:t>
      </w:r>
      <w:r w:rsidRPr="006D1668">
        <w:rPr>
          <w:rStyle w:val="StyleUnderline"/>
        </w:rPr>
        <w:t xml:space="preserve"> the </w:t>
      </w:r>
      <w:r w:rsidRPr="006D1668">
        <w:rPr>
          <w:rStyle w:val="Emphasis"/>
        </w:rPr>
        <w:t xml:space="preserve">results have </w:t>
      </w:r>
      <w:r w:rsidRPr="00E16E70">
        <w:rPr>
          <w:rStyle w:val="Emphasis"/>
          <w:highlight w:val="cyan"/>
        </w:rPr>
        <w:t>been</w:t>
      </w:r>
      <w:r w:rsidRPr="006D1668">
        <w:rPr>
          <w:rStyle w:val="Emphasis"/>
        </w:rPr>
        <w:t xml:space="preserve"> nothing short of </w:t>
      </w:r>
      <w:r w:rsidRPr="00E16E70">
        <w:rPr>
          <w:rStyle w:val="Emphasis"/>
          <w:highlight w:val="cyan"/>
        </w:rPr>
        <w:t>disastrous for the working class</w:t>
      </w:r>
      <w:r w:rsidRPr="00E16E70">
        <w:rPr>
          <w:sz w:val="16"/>
          <w:highlight w:val="cyan"/>
        </w:rPr>
        <w:t>.</w:t>
      </w:r>
      <w:r w:rsidRPr="006D1668">
        <w:rPr>
          <w:sz w:val="16"/>
        </w:rPr>
        <w:t xml:space="preserve"> </w:t>
      </w:r>
      <w:r w:rsidRPr="00E16E70">
        <w:rPr>
          <w:rStyle w:val="StyleUnderline"/>
          <w:highlight w:val="cyan"/>
        </w:rPr>
        <w:t>The solution</w:t>
      </w:r>
      <w:r w:rsidRPr="006D1668">
        <w:rPr>
          <w:rStyle w:val="StyleUnderline"/>
        </w:rPr>
        <w:t xml:space="preserve"> is </w:t>
      </w:r>
      <w:r w:rsidRPr="00E16E70">
        <w:rPr>
          <w:rStyle w:val="StyleUnderline"/>
          <w:highlight w:val="cyan"/>
        </w:rPr>
        <w:t>not to dismantle the state</w:t>
      </w:r>
      <w:r w:rsidRPr="006D1668">
        <w:rPr>
          <w:rStyle w:val="StyleUnderline"/>
        </w:rPr>
        <w:t xml:space="preserve"> </w:t>
      </w:r>
      <w:r w:rsidRPr="00E16E70">
        <w:rPr>
          <w:rStyle w:val="StyleUnderline"/>
          <w:highlight w:val="cyan"/>
        </w:rPr>
        <w:t>but</w:t>
      </w:r>
      <w:r w:rsidRPr="006D1668">
        <w:rPr>
          <w:rStyle w:val="StyleUnderline"/>
        </w:rPr>
        <w:t xml:space="preserve"> to </w:t>
      </w:r>
      <w:r w:rsidRPr="00E16E70">
        <w:rPr>
          <w:rStyle w:val="Emphasis"/>
          <w:highlight w:val="cyan"/>
        </w:rPr>
        <w:t>democratize it</w:t>
      </w:r>
      <w:r w:rsidRPr="006D1668">
        <w:rPr>
          <w:rStyle w:val="Emphasis"/>
        </w:rPr>
        <w:t>;</w:t>
      </w:r>
      <w:r w:rsidRPr="006D1668">
        <w:rPr>
          <w:sz w:val="16"/>
        </w:rPr>
        <w:t xml:space="preserve"> </w:t>
      </w:r>
      <w:r w:rsidRPr="006D1668">
        <w:rPr>
          <w:rStyle w:val="StyleUnderline"/>
        </w:rPr>
        <w:t xml:space="preserve">not to weaken the environmental regulations that hold corporations in check, but to </w:t>
      </w:r>
      <w:r w:rsidRPr="00E16E70">
        <w:rPr>
          <w:rStyle w:val="Emphasis"/>
          <w:highlight w:val="cyan"/>
        </w:rPr>
        <w:t>make the regulatory process</w:t>
      </w:r>
      <w:r w:rsidRPr="006D1668">
        <w:rPr>
          <w:rStyle w:val="Emphasis"/>
        </w:rPr>
        <w:t xml:space="preserve"> more </w:t>
      </w:r>
      <w:r w:rsidRPr="00E16E70">
        <w:rPr>
          <w:rStyle w:val="Emphasis"/>
          <w:highlight w:val="cyan"/>
        </w:rPr>
        <w:t>transparent</w:t>
      </w:r>
      <w:r w:rsidRPr="006D1668">
        <w:rPr>
          <w:sz w:val="16"/>
        </w:rPr>
        <w:t xml:space="preserve">; </w:t>
      </w:r>
      <w:r w:rsidRPr="00E16E70">
        <w:rPr>
          <w:rStyle w:val="Emphasis"/>
          <w:highlight w:val="cyan"/>
        </w:rPr>
        <w:t>not</w:t>
      </w:r>
      <w:r w:rsidRPr="006D1668">
        <w:rPr>
          <w:rStyle w:val="Emphasis"/>
        </w:rPr>
        <w:t xml:space="preserve"> to </w:t>
      </w:r>
      <w:r w:rsidRPr="00E16E70">
        <w:rPr>
          <w:rStyle w:val="Emphasis"/>
          <w:highlight w:val="cyan"/>
        </w:rPr>
        <w:t>get rid of</w:t>
      </w:r>
      <w:r w:rsidRPr="006D1668">
        <w:rPr>
          <w:rStyle w:val="Emphasis"/>
        </w:rPr>
        <w:t xml:space="preserve"> </w:t>
      </w:r>
      <w:r w:rsidRPr="00E16E70">
        <w:rPr>
          <w:rStyle w:val="Emphasis"/>
          <w:highlight w:val="cyan"/>
        </w:rPr>
        <w:t>scientific and technical experts</w:t>
      </w:r>
      <w:r w:rsidRPr="006D1668">
        <w:rPr>
          <w:sz w:val="16"/>
        </w:rPr>
        <w:t xml:space="preserve"> </w:t>
      </w:r>
      <w:r w:rsidRPr="006D1668">
        <w:rPr>
          <w:rStyle w:val="StyleUnderline"/>
        </w:rPr>
        <w:t xml:space="preserve">who study and monitor pollutants, but to make these experts more accountable </w:t>
      </w:r>
      <w:r w:rsidRPr="006D1668">
        <w:rPr>
          <w:sz w:val="16"/>
        </w:rPr>
        <w:t>to ordinary people (especially those who are exposed to toxins in their workplaces, neighborhoods, or homes).</w:t>
      </w:r>
    </w:p>
    <w:p w14:paraId="36767DD9" w14:textId="77777777" w:rsidR="002647DD" w:rsidRPr="006D1668" w:rsidRDefault="002647DD" w:rsidP="002647DD">
      <w:pPr>
        <w:rPr>
          <w:rStyle w:val="StyleUnderline"/>
        </w:rPr>
      </w:pPr>
      <w:r w:rsidRPr="006D1668">
        <w:rPr>
          <w:rStyle w:val="StyleUnderline"/>
        </w:rPr>
        <w:t xml:space="preserve">The Trump </w:t>
      </w:r>
      <w:r w:rsidRPr="00E16E70">
        <w:rPr>
          <w:rStyle w:val="StyleUnderline"/>
          <w:highlight w:val="cyan"/>
        </w:rPr>
        <w:t>administration is banking on the fact</w:t>
      </w:r>
      <w:r w:rsidRPr="006D1668">
        <w:rPr>
          <w:rStyle w:val="StyleUnderline"/>
        </w:rPr>
        <w:t xml:space="preserve"> that </w:t>
      </w:r>
      <w:r w:rsidRPr="00E16E70">
        <w:rPr>
          <w:rStyle w:val="StyleUnderline"/>
          <w:highlight w:val="cyan"/>
        </w:rPr>
        <w:t>workers will channel</w:t>
      </w:r>
      <w:r w:rsidRPr="006D1668">
        <w:rPr>
          <w:rStyle w:val="StyleUnderline"/>
        </w:rPr>
        <w:t xml:space="preserve"> their </w:t>
      </w:r>
      <w:r w:rsidRPr="00E16E70">
        <w:rPr>
          <w:rStyle w:val="StyleUnderline"/>
          <w:highlight w:val="cyan"/>
        </w:rPr>
        <w:t>outrage at</w:t>
      </w:r>
      <w:r w:rsidRPr="006D1668">
        <w:rPr>
          <w:rStyle w:val="StyleUnderline"/>
        </w:rPr>
        <w:t xml:space="preserve"> environmental and </w:t>
      </w:r>
      <w:r w:rsidRPr="00E16E70">
        <w:rPr>
          <w:rStyle w:val="StyleUnderline"/>
          <w:highlight w:val="cyan"/>
        </w:rPr>
        <w:t>bureaucratic “elitists</w:t>
      </w:r>
      <w:r w:rsidRPr="006D1668">
        <w:rPr>
          <w:sz w:val="16"/>
        </w:rPr>
        <w:t xml:space="preserve">” </w:t>
      </w:r>
      <w:r w:rsidRPr="006D1668">
        <w:rPr>
          <w:rStyle w:val="StyleUnderline"/>
        </w:rPr>
        <w:t>and seek solace in the psychic comfort of a nation made great again by fossil fuels</w:t>
      </w:r>
      <w:r w:rsidRPr="006D1668">
        <w:rPr>
          <w:sz w:val="16"/>
        </w:rPr>
        <w:t xml:space="preserve">. </w:t>
      </w:r>
      <w:r w:rsidRPr="006D1668">
        <w:rPr>
          <w:rStyle w:val="StyleUnderline"/>
        </w:rPr>
        <w:t>But wrapping ourselves in the cloth of an oil-drenched flag won’t provide protection from rising tides and raging flames, from toxic fumes and contaminated water, from soaring home insurance and health care debt.</w:t>
      </w:r>
      <w:r w:rsidRPr="006D1668">
        <w:rPr>
          <w:sz w:val="16"/>
        </w:rPr>
        <w:t xml:space="preserve"> The truth is that </w:t>
      </w:r>
      <w:r w:rsidRPr="00E16E70">
        <w:rPr>
          <w:rStyle w:val="Emphasis"/>
          <w:highlight w:val="cyan"/>
        </w:rPr>
        <w:t>workers and environmentalists</w:t>
      </w:r>
      <w:r w:rsidRPr="006D1668">
        <w:rPr>
          <w:rStyle w:val="Emphasis"/>
        </w:rPr>
        <w:t xml:space="preserve"> </w:t>
      </w:r>
      <w:r w:rsidRPr="00E16E70">
        <w:rPr>
          <w:rStyle w:val="Emphasis"/>
          <w:highlight w:val="cyan"/>
        </w:rPr>
        <w:t>share a common enemy</w:t>
      </w:r>
      <w:r w:rsidRPr="006D1668">
        <w:rPr>
          <w:rStyle w:val="Emphasis"/>
        </w:rPr>
        <w:t>:</w:t>
      </w:r>
      <w:r w:rsidRPr="006D1668">
        <w:rPr>
          <w:sz w:val="16"/>
        </w:rPr>
        <w:t xml:space="preserve"> </w:t>
      </w:r>
      <w:r w:rsidRPr="006D1668">
        <w:rPr>
          <w:rStyle w:val="StyleUnderline"/>
        </w:rPr>
        <w:t>the fossil fuel companies, their long-standing partners in finance, and their newfound allies in the tech sector — all of whom continue to reap absurd profits from exploiting workers and the earth.</w:t>
      </w:r>
    </w:p>
    <w:p w14:paraId="7AC6AC65" w14:textId="77777777" w:rsidR="002647DD" w:rsidRDefault="002647DD" w:rsidP="002647DD">
      <w:pPr>
        <w:pStyle w:val="Analytic"/>
      </w:pPr>
    </w:p>
    <w:p w14:paraId="32D0923B" w14:textId="77777777" w:rsidR="002647DD" w:rsidRPr="004E2B0B" w:rsidRDefault="002647DD" w:rsidP="002647DD">
      <w:pPr>
        <w:pStyle w:val="Heading4"/>
        <w:rPr>
          <w:i/>
          <w:iCs w:val="0"/>
          <w:u w:val="single"/>
        </w:rPr>
      </w:pPr>
      <w:r>
        <w:t xml:space="preserve">6) No link – the aff only attempts to find the best policy possible, not cement social security policy and the attempt to promote their theory of Taoism </w:t>
      </w:r>
      <w:r w:rsidRPr="004E2B0B">
        <w:rPr>
          <w:i/>
          <w:iCs w:val="0"/>
          <w:u w:val="single"/>
        </w:rPr>
        <w:t>implies other theories are false</w:t>
      </w:r>
    </w:p>
    <w:p w14:paraId="0686BEDF" w14:textId="77777777" w:rsidR="002647DD" w:rsidRPr="00F972D0" w:rsidRDefault="002647DD" w:rsidP="002647DD">
      <w:r>
        <w:t xml:space="preserve">Paul </w:t>
      </w:r>
      <w:r w:rsidRPr="00F972D0">
        <w:rPr>
          <w:rStyle w:val="Style13ptBold"/>
        </w:rPr>
        <w:t>Read, ND</w:t>
      </w:r>
      <w:r>
        <w:t xml:space="preserve"> (“</w:t>
      </w:r>
      <w:r w:rsidRPr="00F972D0">
        <w:t>THE TAO OF TAI CHI: POLITICS AND THE MARTIAL ARTS</w:t>
      </w:r>
      <w:r>
        <w:t xml:space="preserve">”; Teapotmonk; </w:t>
      </w:r>
      <w:r w:rsidRPr="00F972D0">
        <w:t>https://www.teapotmonk.com/tai-chi-articles/taoism-and-politics</w:t>
      </w:r>
      <w:r>
        <w:t xml:space="preserve">) </w:t>
      </w:r>
    </w:p>
    <w:p w14:paraId="7A5537E4" w14:textId="77777777" w:rsidR="002647DD" w:rsidRPr="00F972D0" w:rsidRDefault="002647DD" w:rsidP="002647DD">
      <w:pPr>
        <w:rPr>
          <w:sz w:val="16"/>
          <w:szCs w:val="16"/>
        </w:rPr>
      </w:pPr>
      <w:r w:rsidRPr="00F972D0">
        <w:rPr>
          <w:sz w:val="16"/>
          <w:szCs w:val="16"/>
        </w:rPr>
        <w:t>INTER-SCHOOL POLITICS, RIVALRY AND LANGUAGE</w:t>
      </w:r>
    </w:p>
    <w:p w14:paraId="324E1F96" w14:textId="77777777" w:rsidR="002647DD" w:rsidRPr="00F972D0" w:rsidRDefault="002647DD" w:rsidP="002647DD">
      <w:pPr>
        <w:rPr>
          <w:sz w:val="16"/>
          <w:szCs w:val="16"/>
        </w:rPr>
      </w:pPr>
      <w:r w:rsidRPr="00F972D0">
        <w:rPr>
          <w:sz w:val="16"/>
          <w:szCs w:val="16"/>
        </w:rPr>
        <w:t>Not convinced? Just try posting a video on your average Tai Chi forum and then step back! For one style to be better, another must be worse.</w:t>
      </w:r>
      <w:r>
        <w:t xml:space="preserve"> </w:t>
      </w:r>
      <w:r w:rsidRPr="00F972D0">
        <w:rPr>
          <w:rStyle w:val="StyleUnderline"/>
          <w:highlight w:val="cyan"/>
        </w:rPr>
        <w:t>For</w:t>
      </w:r>
      <w:r w:rsidRPr="00F972D0">
        <w:rPr>
          <w:rStyle w:val="StyleUnderline"/>
        </w:rPr>
        <w:t xml:space="preserve"> </w:t>
      </w:r>
      <w:r w:rsidRPr="00F972D0">
        <w:rPr>
          <w:rStyle w:val="StyleUnderline"/>
          <w:highlight w:val="cyan"/>
        </w:rPr>
        <w:t>one school to claim it is</w:t>
      </w:r>
      <w:r w:rsidRPr="00F972D0">
        <w:rPr>
          <w:rStyle w:val="StyleUnderline"/>
        </w:rPr>
        <w:t xml:space="preserve"> the “</w:t>
      </w:r>
      <w:r w:rsidRPr="00F972D0">
        <w:rPr>
          <w:rStyle w:val="StyleUnderline"/>
          <w:highlight w:val="cyan"/>
        </w:rPr>
        <w:t>real thing”, implies</w:t>
      </w:r>
      <w:r w:rsidRPr="00F972D0">
        <w:rPr>
          <w:rStyle w:val="StyleUnderline"/>
        </w:rPr>
        <w:t xml:space="preserve"> all </w:t>
      </w:r>
      <w:r w:rsidRPr="00F972D0">
        <w:rPr>
          <w:rStyle w:val="StyleUnderline"/>
          <w:highlight w:val="cyan"/>
        </w:rPr>
        <w:t>others are false.</w:t>
      </w:r>
      <w:r>
        <w:t xml:space="preserve"> </w:t>
      </w:r>
      <w:r w:rsidRPr="00F972D0">
        <w:rPr>
          <w:sz w:val="16"/>
          <w:szCs w:val="16"/>
        </w:rPr>
        <w:t xml:space="preserve">Have we forgotten that true strength is directed to helping each other up, not knocking each other down </w:t>
      </w:r>
    </w:p>
    <w:p w14:paraId="7A1E9DC6" w14:textId="77777777" w:rsidR="002647DD" w:rsidRPr="00F972D0" w:rsidRDefault="002647DD" w:rsidP="002647DD">
      <w:pPr>
        <w:rPr>
          <w:sz w:val="16"/>
          <w:szCs w:val="16"/>
        </w:rPr>
      </w:pPr>
      <w:r w:rsidRPr="00F972D0">
        <w:rPr>
          <w:rStyle w:val="StyleUnderline"/>
        </w:rPr>
        <w:t xml:space="preserve">In this search for the carved steps that lead to perfection, we forget that </w:t>
      </w:r>
      <w:r w:rsidRPr="00F972D0">
        <w:rPr>
          <w:rStyle w:val="Emphasis"/>
          <w:highlight w:val="cyan"/>
        </w:rPr>
        <w:t>perfection</w:t>
      </w:r>
      <w:r w:rsidRPr="00F972D0">
        <w:rPr>
          <w:rStyle w:val="Emphasis"/>
        </w:rPr>
        <w:t xml:space="preserve"> is </w:t>
      </w:r>
      <w:r w:rsidRPr="00F972D0">
        <w:rPr>
          <w:rStyle w:val="Emphasis"/>
          <w:highlight w:val="cyan"/>
        </w:rPr>
        <w:t>found in doing what we can</w:t>
      </w:r>
      <w:r w:rsidRPr="00F972D0">
        <w:rPr>
          <w:rStyle w:val="StyleUnderline"/>
        </w:rPr>
        <w:t>, with what we have, where we are.</w:t>
      </w:r>
      <w:r>
        <w:t xml:space="preserve"> </w:t>
      </w:r>
      <w:r w:rsidRPr="00F972D0">
        <w:rPr>
          <w:sz w:val="16"/>
          <w:szCs w:val="16"/>
        </w:rPr>
        <w:t>It is found in facilitating the tremendous plurality that students can bring to the arts, with their potential for evolution, their ripe tendency for tolerance and the coexistence of opposing ideas. Instead we enforce a rigid repetition of order, with a subtle, but strong condemnation for those that do not walk the same path.</w:t>
      </w:r>
    </w:p>
    <w:p w14:paraId="03979E6F" w14:textId="77777777" w:rsidR="002647DD" w:rsidRPr="00F972D0" w:rsidRDefault="002647DD" w:rsidP="002647DD">
      <w:pPr>
        <w:rPr>
          <w:sz w:val="16"/>
          <w:szCs w:val="16"/>
        </w:rPr>
      </w:pPr>
      <w:r w:rsidRPr="00F972D0">
        <w:rPr>
          <w:sz w:val="16"/>
          <w:szCs w:val="16"/>
        </w:rPr>
        <w:t>TAOISM: TOOLS FOR DOING BETTER</w:t>
      </w:r>
    </w:p>
    <w:p w14:paraId="6AA5B235" w14:textId="77777777" w:rsidR="002647DD" w:rsidRPr="00F972D0" w:rsidRDefault="002647DD" w:rsidP="002647DD">
      <w:pPr>
        <w:rPr>
          <w:sz w:val="16"/>
          <w:szCs w:val="16"/>
        </w:rPr>
      </w:pPr>
      <w:r w:rsidRPr="00F972D0">
        <w:rPr>
          <w:rStyle w:val="StyleUnderline"/>
        </w:rPr>
        <w:t xml:space="preserve">The </w:t>
      </w:r>
      <w:r w:rsidRPr="004E2B0B">
        <w:rPr>
          <w:rStyle w:val="StyleUnderline"/>
          <w:highlight w:val="cyan"/>
        </w:rPr>
        <w:t>Tao</w:t>
      </w:r>
      <w:r w:rsidRPr="00F972D0">
        <w:rPr>
          <w:rStyle w:val="StyleUnderline"/>
        </w:rPr>
        <w:t xml:space="preserve"> Te Ching </w:t>
      </w:r>
      <w:r w:rsidRPr="004E2B0B">
        <w:rPr>
          <w:rStyle w:val="StyleUnderline"/>
          <w:highlight w:val="cyan"/>
        </w:rPr>
        <w:t>shows us there is not</w:t>
      </w:r>
      <w:r w:rsidRPr="00F972D0">
        <w:rPr>
          <w:rStyle w:val="StyleUnderline"/>
        </w:rPr>
        <w:t xml:space="preserve">, and there never has been a </w:t>
      </w:r>
      <w:r w:rsidRPr="004E2B0B">
        <w:rPr>
          <w:rStyle w:val="StyleUnderline"/>
          <w:highlight w:val="cyan"/>
        </w:rPr>
        <w:t>uniformity of perspective</w:t>
      </w:r>
      <w:r w:rsidRPr="00F972D0">
        <w:t xml:space="preserve">. </w:t>
      </w:r>
      <w:r w:rsidRPr="00F972D0">
        <w:rPr>
          <w:sz w:val="16"/>
          <w:szCs w:val="16"/>
        </w:rPr>
        <w:t>Those that advertise most extensively, that shout loudest, that claim they possess the one truth, the correct lineage, the one true transmission - display an inflexibility at exactly the moment we need diversity and plurality.</w:t>
      </w:r>
    </w:p>
    <w:p w14:paraId="71B289B2" w14:textId="77777777" w:rsidR="002647DD" w:rsidRPr="00F972D0" w:rsidRDefault="002647DD" w:rsidP="002647DD">
      <w:pPr>
        <w:rPr>
          <w:sz w:val="16"/>
          <w:szCs w:val="16"/>
        </w:rPr>
      </w:pPr>
      <w:r w:rsidRPr="00F972D0">
        <w:rPr>
          <w:sz w:val="16"/>
          <w:szCs w:val="16"/>
        </w:rPr>
        <w:t>CHUANG TZU: THE MANY-V-THE FEW</w:t>
      </w:r>
    </w:p>
    <w:p w14:paraId="695967D3" w14:textId="77777777" w:rsidR="002647DD" w:rsidRPr="00F972D0" w:rsidRDefault="002647DD" w:rsidP="002647DD">
      <w:pPr>
        <w:rPr>
          <w:sz w:val="16"/>
          <w:szCs w:val="16"/>
        </w:rPr>
      </w:pPr>
      <w:r w:rsidRPr="00F972D0">
        <w:rPr>
          <w:sz w:val="16"/>
          <w:szCs w:val="16"/>
        </w:rPr>
        <w:t>In the writings of Chuang Tzu (Inner Chapters) we see a clear political affinity with the lowlands rather than the high peaks for it is there, we are told, that the Tao dwells, in the bottom of the valleys and in the streets rather than the embellished and righteous courts of the Confucians. In the 99% as David Graeber reminded us. Amongst the many, rather than the very, very few.</w:t>
      </w:r>
    </w:p>
    <w:p w14:paraId="25F0F4BA" w14:textId="77777777" w:rsidR="002647DD" w:rsidRPr="00F972D0" w:rsidRDefault="002647DD" w:rsidP="002647DD">
      <w:pPr>
        <w:rPr>
          <w:sz w:val="16"/>
          <w:szCs w:val="16"/>
        </w:rPr>
      </w:pPr>
      <w:r w:rsidRPr="00F972D0">
        <w:rPr>
          <w:sz w:val="16"/>
          <w:szCs w:val="16"/>
        </w:rPr>
        <w:t>And so to politics and the abysmal electoral system that effectively gags all but two remarkably similar voices in a world full of variety and diversity and colour and energy.</w:t>
      </w:r>
    </w:p>
    <w:p w14:paraId="27E94CB4" w14:textId="77777777" w:rsidR="002647DD" w:rsidRPr="00F972D0" w:rsidRDefault="002647DD" w:rsidP="002647DD">
      <w:pPr>
        <w:rPr>
          <w:sz w:val="16"/>
          <w:szCs w:val="16"/>
        </w:rPr>
      </w:pPr>
      <w:r w:rsidRPr="00F972D0">
        <w:rPr>
          <w:rStyle w:val="StyleUnderline"/>
        </w:rPr>
        <w:t xml:space="preserve">Without plurality, diversity and multiple forms of representation - we foster the unhealthy belief in the one single path, the single political body, the one religion, the one form of democracy, the one tai chi authentic form </w:t>
      </w:r>
      <w:r w:rsidRPr="00F972D0">
        <w:rPr>
          <w:sz w:val="16"/>
          <w:szCs w:val="16"/>
        </w:rPr>
        <w:t>(ha ha), the single cake recipe, the one unique sandwich filling, that leads - as always - to competition, violence and war. Okay, maybe not over sandwiches but you get my point.</w:t>
      </w:r>
    </w:p>
    <w:p w14:paraId="3C3053A8" w14:textId="77777777" w:rsidR="002647DD" w:rsidRPr="00F972D0" w:rsidRDefault="002647DD" w:rsidP="002647DD">
      <w:pPr>
        <w:rPr>
          <w:sz w:val="16"/>
          <w:szCs w:val="16"/>
        </w:rPr>
      </w:pPr>
      <w:r w:rsidRPr="00F972D0">
        <w:rPr>
          <w:sz w:val="16"/>
          <w:szCs w:val="16"/>
        </w:rPr>
        <w:t>“The tao of heaven is to take from those that have too much and give it to those that do no have enough”</w:t>
      </w:r>
    </w:p>
    <w:p w14:paraId="25062BB3" w14:textId="77777777" w:rsidR="002647DD" w:rsidRPr="00F972D0" w:rsidRDefault="002647DD" w:rsidP="002647DD">
      <w:pPr>
        <w:rPr>
          <w:sz w:val="16"/>
          <w:szCs w:val="16"/>
        </w:rPr>
      </w:pPr>
      <w:r w:rsidRPr="00F972D0">
        <w:rPr>
          <w:sz w:val="16"/>
          <w:szCs w:val="16"/>
        </w:rPr>
        <w:t>— Tao Te Ching: Chapter 77</w:t>
      </w:r>
    </w:p>
    <w:p w14:paraId="78C7396E" w14:textId="77777777" w:rsidR="002647DD" w:rsidRPr="008272E4" w:rsidRDefault="002647DD" w:rsidP="002647DD">
      <w:pPr>
        <w:pStyle w:val="Heading4"/>
        <w:numPr>
          <w:ilvl w:val="0"/>
          <w:numId w:val="368"/>
        </w:numPr>
      </w:pPr>
      <w:bookmarkStart w:id="6" w:name="_Ref108646640"/>
      <w:r w:rsidRPr="008272E4">
        <w:t>Limited securitization won’t cause the impacts if the threat is real.</w:t>
      </w:r>
      <w:bookmarkEnd w:id="6"/>
    </w:p>
    <w:p w14:paraId="0DF33523" w14:textId="77777777" w:rsidR="002647DD" w:rsidRPr="008272E4" w:rsidRDefault="002647DD" w:rsidP="002647DD">
      <w:pPr>
        <w:rPr>
          <w:b/>
          <w:bCs/>
          <w:sz w:val="26"/>
        </w:rPr>
      </w:pPr>
      <w:r w:rsidRPr="008272E4">
        <w:rPr>
          <w:b/>
          <w:bCs/>
          <w:sz w:val="26"/>
        </w:rPr>
        <w:t xml:space="preserve">Floyd, University of Birmingham Conflict and Security Senior Lecturer, 19 </w:t>
      </w:r>
      <w:r w:rsidRPr="008272E4">
        <w:t xml:space="preserve">[Rita, School of Government Department of Political Science and International Studies Senior Lecturer in Conflict and Security, “Introduction” in The Morality of Security, Cambridge Core, April 2019, pp 10-12, </w:t>
      </w:r>
      <w:hyperlink r:id="rId9" w:history="1">
        <w:r w:rsidRPr="008272E4">
          <w:rPr>
            <w:rStyle w:val="Hyperlink"/>
          </w:rPr>
          <w:t>https://doi.org/10.1017/9781108667814</w:t>
        </w:r>
      </w:hyperlink>
      <w:r w:rsidRPr="008272E4">
        <w:t>]</w:t>
      </w:r>
    </w:p>
    <w:p w14:paraId="464A4313" w14:textId="77777777" w:rsidR="002647DD" w:rsidRPr="008272E4" w:rsidRDefault="002647DD" w:rsidP="002647DD">
      <w:pPr>
        <w:rPr>
          <w:sz w:val="16"/>
        </w:rPr>
      </w:pPr>
      <w:r w:rsidRPr="008272E4">
        <w:rPr>
          <w:sz w:val="16"/>
        </w:rPr>
        <w:t xml:space="preserve">Securitization has been heavily debated in the scholarly community. Among other things much discussion has focused on the issue of whether securitization is satisfied simply by audience acceptance of the securitizing move, or whether it has to involve extraordinary measures (Balzacq, Le´onard and Ruzicka, 2015). All securitization scholars accept, however, that security threats are socially and politically constructed, or in other words that: ‘Security issues are made security issues by acts of securitization’ (Buzan et al., 1998: 204). This has allowed scholars to recognize what Jef Huysmans calls ‘the political force of security’ whereby ‘[s]ecurity is a practice not of responding to enemies and fear but of creating them’ (2014: 3). </w:t>
      </w:r>
      <w:r w:rsidRPr="008272E4">
        <w:rPr>
          <w:u w:val="single"/>
        </w:rPr>
        <w:t xml:space="preserve">An </w:t>
      </w:r>
      <w:r w:rsidRPr="00134D00">
        <w:rPr>
          <w:b/>
          <w:iCs/>
          <w:highlight w:val="cyan"/>
          <w:u w:val="single"/>
        </w:rPr>
        <w:t>exclusive focus on the</w:t>
      </w:r>
      <w:r w:rsidRPr="008272E4">
        <w:rPr>
          <w:b/>
          <w:iCs/>
          <w:u w:val="single"/>
        </w:rPr>
        <w:t xml:space="preserve"> </w:t>
      </w:r>
      <w:r w:rsidRPr="00134D00">
        <w:rPr>
          <w:b/>
          <w:iCs/>
          <w:highlight w:val="cyan"/>
          <w:u w:val="single"/>
        </w:rPr>
        <w:t xml:space="preserve">constructedness of security </w:t>
      </w:r>
      <w:r w:rsidRPr="00BB57E1">
        <w:rPr>
          <w:b/>
          <w:iCs/>
          <w:u w:val="single"/>
        </w:rPr>
        <w:t>means</w:t>
      </w:r>
      <w:r w:rsidRPr="008272E4">
        <w:rPr>
          <w:sz w:val="16"/>
        </w:rPr>
        <w:t xml:space="preserve">, however, </w:t>
      </w:r>
      <w:r w:rsidRPr="008272E4">
        <w:rPr>
          <w:b/>
          <w:iCs/>
          <w:u w:val="single"/>
        </w:rPr>
        <w:t xml:space="preserve">that </w:t>
      </w:r>
      <w:r w:rsidRPr="00BB57E1">
        <w:rPr>
          <w:b/>
          <w:iCs/>
          <w:u w:val="single"/>
        </w:rPr>
        <w:t>securitization scholars</w:t>
      </w:r>
      <w:r w:rsidRPr="008272E4">
        <w:rPr>
          <w:b/>
          <w:iCs/>
          <w:u w:val="single"/>
        </w:rPr>
        <w:t xml:space="preserve"> tend to </w:t>
      </w:r>
      <w:r w:rsidRPr="00134D00">
        <w:rPr>
          <w:b/>
          <w:iCs/>
          <w:highlight w:val="cyan"/>
          <w:u w:val="single"/>
        </w:rPr>
        <w:t xml:space="preserve">ignore </w:t>
      </w:r>
      <w:r w:rsidRPr="00BB57E1">
        <w:rPr>
          <w:b/>
          <w:iCs/>
          <w:u w:val="single"/>
        </w:rPr>
        <w:t>whether</w:t>
      </w:r>
      <w:r w:rsidRPr="008272E4">
        <w:rPr>
          <w:b/>
          <w:iCs/>
          <w:u w:val="single"/>
        </w:rPr>
        <w:t xml:space="preserve"> </w:t>
      </w:r>
      <w:r w:rsidRPr="008272E4">
        <w:rPr>
          <w:sz w:val="16"/>
        </w:rPr>
        <w:t xml:space="preserve">or not the </w:t>
      </w:r>
      <w:r w:rsidRPr="00BB57E1">
        <w:rPr>
          <w:b/>
          <w:iCs/>
          <w:u w:val="single"/>
        </w:rPr>
        <w:t>threats</w:t>
      </w:r>
      <w:r w:rsidRPr="008272E4">
        <w:rPr>
          <w:sz w:val="16"/>
        </w:rPr>
        <w:t xml:space="preserve"> that inform securitization </w:t>
      </w:r>
      <w:r w:rsidRPr="00BB57E1">
        <w:rPr>
          <w:b/>
          <w:iCs/>
          <w:u w:val="single"/>
        </w:rPr>
        <w:t>are real</w:t>
      </w:r>
      <w:r w:rsidRPr="008272E4">
        <w:rPr>
          <w:sz w:val="16"/>
        </w:rPr>
        <w:t xml:space="preserve"> or otherwise. And as Thierry Balzacq argues, </w:t>
      </w:r>
      <w:r w:rsidRPr="008272E4">
        <w:rPr>
          <w:u w:val="single"/>
        </w:rPr>
        <w:t xml:space="preserve">this has had the disadvantage of securitization scholars </w:t>
      </w:r>
      <w:r w:rsidRPr="00B15E54">
        <w:rPr>
          <w:u w:val="single"/>
        </w:rPr>
        <w:t xml:space="preserve">overlooking the fact that securitizing moves </w:t>
      </w:r>
      <w:r w:rsidRPr="00134D00">
        <w:rPr>
          <w:highlight w:val="cyan"/>
          <w:u w:val="single"/>
        </w:rPr>
        <w:t>that</w:t>
      </w:r>
      <w:r w:rsidRPr="00B15E54">
        <w:rPr>
          <w:u w:val="single"/>
        </w:rPr>
        <w:t xml:space="preserve"> refer to ‘brute threats’</w:t>
      </w:r>
      <w:r w:rsidRPr="008272E4">
        <w:rPr>
          <w:u w:val="single"/>
        </w:rPr>
        <w:t xml:space="preserve"> are more likely to </w:t>
      </w:r>
      <w:r w:rsidRPr="00B15E54">
        <w:rPr>
          <w:u w:val="single"/>
        </w:rPr>
        <w:t>succeed because</w:t>
      </w:r>
      <w:r w:rsidRPr="008272E4">
        <w:rPr>
          <w:u w:val="single"/>
        </w:rPr>
        <w:t xml:space="preserve">, ‘to win an audience, security </w:t>
      </w:r>
      <w:r w:rsidRPr="00134D00">
        <w:rPr>
          <w:highlight w:val="cyan"/>
          <w:u w:val="single"/>
        </w:rPr>
        <w:t>statements must</w:t>
      </w:r>
      <w:r w:rsidRPr="008272E4">
        <w:rPr>
          <w:u w:val="single"/>
        </w:rPr>
        <w:t xml:space="preserve">, usually, </w:t>
      </w:r>
      <w:r w:rsidRPr="00134D00">
        <w:rPr>
          <w:highlight w:val="cyan"/>
          <w:u w:val="single"/>
        </w:rPr>
        <w:t>be related to an external reality’</w:t>
      </w:r>
      <w:r w:rsidRPr="008272E4">
        <w:rPr>
          <w:u w:val="single"/>
        </w:rPr>
        <w:t xml:space="preserve"> </w:t>
      </w:r>
      <w:r w:rsidRPr="008272E4">
        <w:rPr>
          <w:sz w:val="16"/>
        </w:rPr>
        <w:t xml:space="preserve">(2011b: 13). Balzacq’s observation is important in the context of this book as it goes some way towards paving the way for the inclusion of objective existential threats into securitization analysis. As I will argue in this book, </w:t>
      </w:r>
      <w:r w:rsidRPr="008272E4">
        <w:rPr>
          <w:u w:val="single"/>
        </w:rPr>
        <w:t xml:space="preserve">real threats are important for the purposes of just securitization theory </w:t>
      </w:r>
      <w:r w:rsidRPr="008272E4">
        <w:rPr>
          <w:sz w:val="16"/>
        </w:rPr>
        <w:t xml:space="preserve">as only these may constitute a just reason19 for securitization. The Copenhagen School’s refusal to ‘peek behind [threat construction] to decide whether it is really a threat’ (Buzan et al., 1998: 204) and the just war tradition’s insistence on real threats as just causes, appear to suggest insurmountable differences at the meta-theoretical level between the two theories. Importantly, however, </w:t>
      </w:r>
      <w:r w:rsidRPr="008272E4">
        <w:rPr>
          <w:u w:val="single"/>
        </w:rPr>
        <w:t>the Copenhagen School’s unwillingness to</w:t>
      </w:r>
      <w:r w:rsidRPr="008272E4">
        <w:rPr>
          <w:sz w:val="16"/>
        </w:rPr>
        <w:t>, as they put it, ‘</w:t>
      </w:r>
      <w:r w:rsidRPr="008272E4">
        <w:rPr>
          <w:u w:val="single"/>
        </w:rPr>
        <w:t xml:space="preserve">peek behind’ threat construction, does not stem from a denial that real threats exist </w:t>
      </w:r>
      <w:r w:rsidRPr="008272E4">
        <w:rPr>
          <w:sz w:val="16"/>
        </w:rPr>
        <w:t xml:space="preserve">(after all Wæver (2011: 472) recognizes that ‘lots of real threats exist’),20 but from the belief that the study of threat construction is ultimately more fruitful than pondering the presence of real threats (Buzan and Hansen, 2009: 213; Buzan et al., 1998: 204). Beyond this, the decision not to try and examine whether security threats refer to real threats is also – at least in part – driven by a strong normative conviction. Thus </w:t>
      </w:r>
      <w:r w:rsidRPr="008272E4">
        <w:rPr>
          <w:u w:val="single"/>
        </w:rPr>
        <w:t>by focusing on the political force of security as opposed to whether or not threats are real</w:t>
      </w:r>
      <w:r w:rsidRPr="008272E4">
        <w:rPr>
          <w:sz w:val="16"/>
        </w:rPr>
        <w:t xml:space="preserve">, Wæver and </w:t>
      </w:r>
      <w:r w:rsidRPr="008272E4">
        <w:rPr>
          <w:u w:val="single"/>
        </w:rPr>
        <w:t>the Copenhagen School highlight the fact that securitization is/was not inevitable</w:t>
      </w:r>
      <w:r w:rsidRPr="008272E4">
        <w:rPr>
          <w:sz w:val="16"/>
        </w:rPr>
        <w:t xml:space="preserve">; things could have been treated in a different way (for example, perceived threats could have been criminalized or simply politicized). This enables scholars following this logic to highlight that securitizing actors bear responsibility for framing things in this way. Wæver calls this ‘the politics of responsibility’ (2011: 472), which he explains as follows: ‘The securitization approach points to the inherently political nature of any designation of security issues and thus it puts an ethical question at the feet of analysts, decisionmakers and activists alike: why do you call this a security issue? What are the implications of doing this – or of not doing it?’ (Wæver 1999 cited in Wæver, 2011: 468; emphasis added). The significance of the fact that securitization is a political choice cannot be overstated; however, </w:t>
      </w:r>
      <w:r w:rsidRPr="008272E4">
        <w:rPr>
          <w:u w:val="single"/>
        </w:rPr>
        <w:t xml:space="preserve">it is also the case that </w:t>
      </w:r>
      <w:r w:rsidRPr="00134D00">
        <w:rPr>
          <w:b/>
          <w:iCs/>
          <w:highlight w:val="cyan"/>
          <w:u w:val="single"/>
        </w:rPr>
        <w:t>decision-makers</w:t>
      </w:r>
      <w:r w:rsidRPr="008272E4">
        <w:rPr>
          <w:b/>
          <w:iCs/>
          <w:u w:val="single"/>
        </w:rPr>
        <w:t xml:space="preserve"> are likely to </w:t>
      </w:r>
      <w:r w:rsidRPr="00134D00">
        <w:rPr>
          <w:b/>
          <w:iCs/>
          <w:highlight w:val="cyan"/>
          <w:u w:val="single"/>
        </w:rPr>
        <w:t>consider securitization the right</w:t>
      </w:r>
      <w:r w:rsidRPr="008272E4">
        <w:rPr>
          <w:b/>
          <w:iCs/>
          <w:u w:val="single"/>
        </w:rPr>
        <w:t xml:space="preserve"> political </w:t>
      </w:r>
      <w:r w:rsidRPr="00134D00">
        <w:rPr>
          <w:b/>
          <w:iCs/>
          <w:highlight w:val="cyan"/>
          <w:u w:val="single"/>
        </w:rPr>
        <w:t>choice when they believe</w:t>
      </w:r>
      <w:r w:rsidRPr="008272E4">
        <w:rPr>
          <w:b/>
          <w:iCs/>
          <w:u w:val="single"/>
        </w:rPr>
        <w:t xml:space="preserve"> that </w:t>
      </w:r>
      <w:r w:rsidRPr="00134D00">
        <w:rPr>
          <w:b/>
          <w:iCs/>
          <w:highlight w:val="cyan"/>
          <w:u w:val="single"/>
        </w:rPr>
        <w:t>they are</w:t>
      </w:r>
      <w:r w:rsidRPr="008272E4">
        <w:rPr>
          <w:b/>
          <w:iCs/>
          <w:u w:val="single"/>
        </w:rPr>
        <w:t xml:space="preserve"> in fact </w:t>
      </w:r>
      <w:r w:rsidRPr="00134D00">
        <w:rPr>
          <w:b/>
          <w:iCs/>
          <w:highlight w:val="cyan"/>
          <w:u w:val="single"/>
        </w:rPr>
        <w:t>dealing with a real threat</w:t>
      </w:r>
      <w:r w:rsidRPr="00134D00">
        <w:rPr>
          <w:sz w:val="16"/>
          <w:highlight w:val="cyan"/>
        </w:rPr>
        <w:t>.</w:t>
      </w:r>
      <w:r w:rsidRPr="008272E4">
        <w:rPr>
          <w:sz w:val="16"/>
        </w:rPr>
        <w:t xml:space="preserve"> In other words, </w:t>
      </w:r>
      <w:r w:rsidRPr="008272E4">
        <w:rPr>
          <w:b/>
          <w:iCs/>
          <w:u w:val="single"/>
        </w:rPr>
        <w:t xml:space="preserve">the possibility of </w:t>
      </w:r>
      <w:r w:rsidRPr="00134D00">
        <w:rPr>
          <w:b/>
          <w:iCs/>
          <w:highlight w:val="cyan"/>
          <w:u w:val="single"/>
        </w:rPr>
        <w:t xml:space="preserve">framing the issue differently will not be tempting </w:t>
      </w:r>
      <w:r w:rsidRPr="00B15E54">
        <w:rPr>
          <w:b/>
          <w:iCs/>
          <w:u w:val="single"/>
        </w:rPr>
        <w:t>if they believe that there is a real threat</w:t>
      </w:r>
      <w:r w:rsidRPr="008272E4">
        <w:rPr>
          <w:sz w:val="16"/>
        </w:rPr>
        <w:t xml:space="preserve">. </w:t>
      </w:r>
      <w:r w:rsidRPr="008272E4">
        <w:rPr>
          <w:u w:val="single"/>
        </w:rPr>
        <w:t xml:space="preserve">Given that the Copenhagen School and their followers cannot tell them anything about the actual objective existence of the threat, </w:t>
      </w:r>
      <w:r w:rsidRPr="008272E4">
        <w:rPr>
          <w:b/>
          <w:iCs/>
          <w:u w:val="single"/>
        </w:rPr>
        <w:t xml:space="preserve">the framework seems of limited persuasiveness </w:t>
      </w:r>
      <w:r w:rsidRPr="008272E4">
        <w:rPr>
          <w:sz w:val="16"/>
        </w:rPr>
        <w:t>here</w:t>
      </w:r>
      <w:r w:rsidRPr="008272E4">
        <w:rPr>
          <w:u w:val="single"/>
        </w:rPr>
        <w:t xml:space="preserve">; </w:t>
      </w:r>
      <w:r w:rsidRPr="008272E4">
        <w:rPr>
          <w:b/>
          <w:iCs/>
          <w:u w:val="single"/>
        </w:rPr>
        <w:t>it is simply the securitizing actor’s belief against the scholar’s argument that things could and perhaps should be different</w:t>
      </w:r>
      <w:r w:rsidRPr="008272E4">
        <w:rPr>
          <w:sz w:val="16"/>
        </w:rPr>
        <w:t xml:space="preserve">. Indeed the Copenhagen School recognizes ‘our inability to counter securitization (say, of immigrants) with an argument that this is not really a security problem or that the environment is a bigger security problem’ as the securitization approach’s ‘main disadvantage’ (Buzan et al., 1998: 206). I propose that </w:t>
      </w:r>
      <w:r w:rsidRPr="008272E4">
        <w:rPr>
          <w:u w:val="single"/>
        </w:rPr>
        <w:t>if the ethical goal of securitization analysis is that securitizing actors take responsibility for their actions</w:t>
      </w:r>
      <w:r w:rsidRPr="008272E4">
        <w:rPr>
          <w:sz w:val="16"/>
        </w:rPr>
        <w:t xml:space="preserve">, </w:t>
      </w:r>
      <w:r w:rsidRPr="008272E4">
        <w:rPr>
          <w:u w:val="single"/>
        </w:rPr>
        <w:t>then a better strategy is to begin by</w:t>
      </w:r>
      <w:r w:rsidRPr="008272E4">
        <w:rPr>
          <w:sz w:val="16"/>
        </w:rPr>
        <w:t xml:space="preserve"> (helping them in) </w:t>
      </w:r>
      <w:r w:rsidRPr="008272E4">
        <w:rPr>
          <w:u w:val="single"/>
        </w:rPr>
        <w:t>judging the objective existence of a threat,</w:t>
      </w:r>
      <w:r w:rsidRPr="008272E4">
        <w:rPr>
          <w:sz w:val="16"/>
        </w:rPr>
        <w:t xml:space="preserve"> because unless there is a real threat, securitization is most definitely the wrong political and ethical choice. Importantly, however, as I argue in this book, the existence of a real threat does not automatically necessitate securitization (indeed this remains a political choice), neither does it – by itself – render it morally permissible; the presence of real threats is rather one important requirement for securitization to be justified. In other words, just securitization is informed by the idea that </w:t>
      </w:r>
      <w:r w:rsidRPr="00134D00">
        <w:rPr>
          <w:highlight w:val="cyan"/>
          <w:u w:val="single"/>
        </w:rPr>
        <w:t>securitizing actors are</w:t>
      </w:r>
      <w:r w:rsidRPr="008272E4">
        <w:rPr>
          <w:u w:val="single"/>
        </w:rPr>
        <w:t xml:space="preserve"> not only responsible for choosing to securitize, they ought to be </w:t>
      </w:r>
      <w:r w:rsidRPr="00134D00">
        <w:rPr>
          <w:b/>
          <w:iCs/>
          <w:highlight w:val="cyan"/>
          <w:u w:val="single"/>
        </w:rPr>
        <w:t>responsible for securitizing in an ethical manner</w:t>
      </w:r>
      <w:r w:rsidRPr="008272E4">
        <w:rPr>
          <w:sz w:val="16"/>
        </w:rPr>
        <w:t xml:space="preserve">. In my view, the fact that the original variant of securitization theory excludes objective existential threats not on ontological, but at least partially on normative grounds means that a variant of securitization theory that includes real threats is at least permissible, provided, of course, that a theoretical framework that shows how we can know that threats are real is delivered. In this book, such a framework is set out in Chapter 2. 21 [FOOTNOTE 21 BEGINS 1 </w:t>
      </w:r>
      <w:r w:rsidRPr="00134D00">
        <w:rPr>
          <w:highlight w:val="cyan"/>
          <w:u w:val="single"/>
        </w:rPr>
        <w:t>Some</w:t>
      </w:r>
      <w:r w:rsidRPr="008272E4">
        <w:rPr>
          <w:u w:val="single"/>
        </w:rPr>
        <w:t xml:space="preserve"> scholars </w:t>
      </w:r>
      <w:r w:rsidRPr="00134D00">
        <w:rPr>
          <w:highlight w:val="cyan"/>
          <w:u w:val="single"/>
        </w:rPr>
        <w:t>may object to</w:t>
      </w:r>
      <w:r w:rsidRPr="008272E4">
        <w:rPr>
          <w:u w:val="single"/>
        </w:rPr>
        <w:t xml:space="preserve"> the possibility of </w:t>
      </w:r>
      <w:r w:rsidRPr="00134D00">
        <w:rPr>
          <w:highlight w:val="cyan"/>
          <w:u w:val="single"/>
        </w:rPr>
        <w:t xml:space="preserve">combining insights of opposed theories </w:t>
      </w:r>
      <w:r w:rsidRPr="008272E4">
        <w:rPr>
          <w:u w:val="single"/>
        </w:rPr>
        <w:t>on the grounds of inconsistency</w:t>
      </w:r>
      <w:r w:rsidRPr="008272E4">
        <w:rPr>
          <w:sz w:val="16"/>
        </w:rPr>
        <w:t xml:space="preserve"> – for example, critical security studies, with its postmodern roots, with insights gained from analytical, moral and political philosophy. Interestingly, Wæver has faced similar charges of inconsistency for combining elements that ordinarily don’t go together (notably, Wæver refers to himself as a poststructural realist). To these critics Wæver offers this persuasive riposte: ‘</w:t>
      </w:r>
      <w:r w:rsidRPr="00134D00">
        <w:rPr>
          <w:highlight w:val="cyan"/>
          <w:u w:val="single"/>
        </w:rPr>
        <w:t>This</w:t>
      </w:r>
      <w:r w:rsidRPr="008272E4">
        <w:rPr>
          <w:u w:val="single"/>
        </w:rPr>
        <w:t xml:space="preserve"> criticism </w:t>
      </w:r>
      <w:r w:rsidRPr="00134D00">
        <w:rPr>
          <w:highlight w:val="cyan"/>
          <w:u w:val="single"/>
        </w:rPr>
        <w:t>presupposes</w:t>
      </w:r>
      <w:r w:rsidRPr="008272E4">
        <w:rPr>
          <w:u w:val="single"/>
        </w:rPr>
        <w:t xml:space="preserve"> that these </w:t>
      </w:r>
      <w:r w:rsidRPr="00134D00">
        <w:rPr>
          <w:highlight w:val="cyan"/>
          <w:u w:val="single"/>
        </w:rPr>
        <w:t>larger groups are internally consistent and mutually isolated</w:t>
      </w:r>
      <w:r w:rsidRPr="008272E4">
        <w:rPr>
          <w:sz w:val="16"/>
        </w:rPr>
        <w:t xml:space="preserve">. On the contrary, </w:t>
      </w:r>
      <w:r w:rsidRPr="008272E4">
        <w:rPr>
          <w:u w:val="single"/>
        </w:rPr>
        <w:t>we all know numerous examples of internally consistent theories that draw on several traditions</w:t>
      </w:r>
      <w:r w:rsidRPr="008272E4">
        <w:rPr>
          <w:sz w:val="16"/>
        </w:rPr>
        <w:t xml:space="preserve"> – and many more examples of theories that stay within their “box” and yet are horribly inconsistent. Therefore, </w:t>
      </w:r>
      <w:r w:rsidRPr="008272E4">
        <w:rPr>
          <w:u w:val="single"/>
        </w:rPr>
        <w:t>investigations of the internal consistency and productivity of research traditions should focus on distinct theories, not loose collections hereof’</w:t>
      </w:r>
      <w:r w:rsidRPr="008272E4">
        <w:rPr>
          <w:sz w:val="16"/>
        </w:rPr>
        <w:t xml:space="preserve"> (Wæver, 2015:124). Generally speaking, I am critical of the tendency to confuse theory with ideology, and thus disallowing and discounting anything outside of one’s perceived and tightly regulated theoretical remit. In the past in IR such thinking has led to bad scholarship; thankfully </w:t>
      </w:r>
      <w:r w:rsidRPr="008272E4">
        <w:rPr>
          <w:u w:val="single"/>
        </w:rPr>
        <w:t xml:space="preserve">now scholars are working to </w:t>
      </w:r>
      <w:r w:rsidRPr="00134D00">
        <w:rPr>
          <w:highlight w:val="cyan"/>
          <w:u w:val="single"/>
        </w:rPr>
        <w:t>dispel artificially imposed dichotomies, such as</w:t>
      </w:r>
      <w:r w:rsidRPr="008272E4">
        <w:rPr>
          <w:u w:val="single"/>
        </w:rPr>
        <w:t xml:space="preserve"> that on the relationship between </w:t>
      </w:r>
      <w:r w:rsidRPr="00134D00">
        <w:rPr>
          <w:highlight w:val="cyan"/>
          <w:u w:val="single"/>
        </w:rPr>
        <w:t>causation and discourse</w:t>
      </w:r>
      <w:r w:rsidRPr="008272E4">
        <w:rPr>
          <w:sz w:val="16"/>
        </w:rPr>
        <w:t xml:space="preserve"> (Kurki, 2008). FOOTNOTE 21 ENDS]</w:t>
      </w:r>
    </w:p>
    <w:p w14:paraId="29FC150F" w14:textId="77777777" w:rsidR="002647DD" w:rsidRDefault="002647DD" w:rsidP="002647DD">
      <w:pPr>
        <w:pStyle w:val="Heading4"/>
        <w:numPr>
          <w:ilvl w:val="0"/>
          <w:numId w:val="368"/>
        </w:numPr>
      </w:pPr>
      <w:r>
        <w:t xml:space="preserve">Debating existence has </w:t>
      </w:r>
      <w:r>
        <w:rPr>
          <w:u w:val="single"/>
        </w:rPr>
        <w:t>intrinsic value</w:t>
      </w:r>
      <w:r>
        <w:t>.</w:t>
      </w:r>
    </w:p>
    <w:p w14:paraId="46C09C2B" w14:textId="77777777" w:rsidR="002647DD" w:rsidRDefault="002647DD" w:rsidP="002647DD">
      <w:r w:rsidRPr="003613D9">
        <w:rPr>
          <w:rStyle w:val="Style13ptBold"/>
        </w:rPr>
        <w:t>Raval, 23</w:t>
      </w:r>
      <w:r>
        <w:t>—independent researcher, axiologist, former Incubator Fellow, Los Angeles Review of Books (Ishan, “An Axiology of Aesthetics for Existential Risk,” Proceedings of the Stanford Existential Risks Conference 2023, 91-103, doi:10.25740/yr107mx0459, dml)</w:t>
      </w:r>
    </w:p>
    <w:p w14:paraId="6633EE8B" w14:textId="77777777" w:rsidR="002647DD" w:rsidRPr="0080249B" w:rsidRDefault="002647DD" w:rsidP="002647DD">
      <w:pPr>
        <w:rPr>
          <w:sz w:val="14"/>
        </w:rPr>
      </w:pPr>
      <w:r w:rsidRPr="0080249B">
        <w:rPr>
          <w:rStyle w:val="StyleUnderline"/>
        </w:rPr>
        <w:t>The question of</w:t>
      </w:r>
      <w:r w:rsidRPr="0080249B">
        <w:rPr>
          <w:sz w:val="14"/>
        </w:rPr>
        <w:t xml:space="preserve"> the ultimate or </w:t>
      </w:r>
      <w:r w:rsidRPr="0080249B">
        <w:rPr>
          <w:rStyle w:val="Emphasis"/>
        </w:rPr>
        <w:t>intrinsic good</w:t>
      </w:r>
      <w:r w:rsidRPr="0080249B">
        <w:rPr>
          <w:sz w:val="14"/>
        </w:rPr>
        <w:t xml:space="preserve"> can also be asked as follows: Why should the world exist? What is the positive thing or characteristic about the world or objective existence that ultimately </w:t>
      </w:r>
      <w:r w:rsidRPr="0080249B">
        <w:rPr>
          <w:rStyle w:val="StyleUnderline"/>
        </w:rPr>
        <w:t xml:space="preserve">makes the world something whose persistence we </w:t>
      </w:r>
      <w:r w:rsidRPr="0080249B">
        <w:rPr>
          <w:rStyle w:val="Emphasis"/>
        </w:rPr>
        <w:t>want</w:t>
      </w:r>
      <w:r w:rsidRPr="0080249B">
        <w:rPr>
          <w:sz w:val="14"/>
        </w:rPr>
        <w:t xml:space="preserve">? This is a framing that has a ring of pertinence </w:t>
      </w:r>
      <w:r w:rsidRPr="0080249B">
        <w:rPr>
          <w:rStyle w:val="StyleUnderline"/>
        </w:rPr>
        <w:t xml:space="preserve">in this era of </w:t>
      </w:r>
      <w:r w:rsidRPr="0080249B">
        <w:rPr>
          <w:rStyle w:val="Emphasis"/>
        </w:rPr>
        <w:t>intensifying</w:t>
      </w:r>
      <w:r w:rsidRPr="0080249B">
        <w:rPr>
          <w:rStyle w:val="StyleUnderline"/>
        </w:rPr>
        <w:t xml:space="preserve"> and </w:t>
      </w:r>
      <w:r w:rsidRPr="0080249B">
        <w:rPr>
          <w:rStyle w:val="Emphasis"/>
        </w:rPr>
        <w:t xml:space="preserve">cascading </w:t>
      </w:r>
      <w:r w:rsidRPr="00215203">
        <w:rPr>
          <w:rStyle w:val="Emphasis"/>
          <w:highlight w:val="cyan"/>
        </w:rPr>
        <w:t>existential risk</w:t>
      </w:r>
      <w:r w:rsidRPr="0080249B">
        <w:rPr>
          <w:sz w:val="14"/>
        </w:rPr>
        <w:t xml:space="preserve">. Whilst prominent x-risk discourse has explicitly only avowed </w:t>
      </w:r>
      <w:r w:rsidRPr="0080249B">
        <w:rPr>
          <w:rStyle w:val="StyleUnderline"/>
        </w:rPr>
        <w:t xml:space="preserve">a </w:t>
      </w:r>
      <w:r w:rsidRPr="0080249B">
        <w:rPr>
          <w:rStyle w:val="Emphasis"/>
        </w:rPr>
        <w:t>utilitarian</w:t>
      </w:r>
      <w:r w:rsidRPr="0080249B">
        <w:rPr>
          <w:rStyle w:val="StyleUnderline"/>
        </w:rPr>
        <w:t xml:space="preserve"> answer</w:t>
      </w:r>
      <w:r w:rsidRPr="0080249B">
        <w:rPr>
          <w:sz w:val="14"/>
        </w:rPr>
        <w:t xml:space="preserve"> to this question (that is, when not pleading agnosticism), that </w:t>
      </w:r>
      <w:r w:rsidRPr="0080249B">
        <w:rPr>
          <w:rStyle w:val="StyleUnderline"/>
        </w:rPr>
        <w:t xml:space="preserve">isn’t </w:t>
      </w:r>
      <w:r w:rsidRPr="0080249B">
        <w:rPr>
          <w:rStyle w:val="Emphasis"/>
        </w:rPr>
        <w:t>always</w:t>
      </w:r>
      <w:r w:rsidRPr="0080249B">
        <w:rPr>
          <w:sz w:val="14"/>
        </w:rPr>
        <w:t xml:space="preserve"> how it approaches </w:t>
      </w:r>
      <w:r w:rsidRPr="0080249B">
        <w:rPr>
          <w:rStyle w:val="StyleUnderline"/>
        </w:rPr>
        <w:t>the</w:t>
      </w:r>
      <w:r w:rsidRPr="0080249B">
        <w:rPr>
          <w:sz w:val="14"/>
        </w:rPr>
        <w:t xml:space="preserve"> issue. Tellingly, when MacAskill in What We Owe the Future and Ord in The Precipice aren’t making a rigorous philosophical </w:t>
      </w:r>
      <w:r w:rsidRPr="0080249B">
        <w:rPr>
          <w:rStyle w:val="StyleUnderline"/>
        </w:rPr>
        <w:t>case</w:t>
      </w:r>
      <w:r w:rsidRPr="0080249B">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215203">
        <w:rPr>
          <w:rStyle w:val="StyleUnderline"/>
          <w:highlight w:val="cyan"/>
        </w:rPr>
        <w:t>framings often take a</w:t>
      </w:r>
      <w:r w:rsidRPr="0080249B">
        <w:rPr>
          <w:rStyle w:val="StyleUnderline"/>
        </w:rPr>
        <w:t xml:space="preserve"> spontaneously </w:t>
      </w:r>
      <w:r w:rsidRPr="00215203">
        <w:rPr>
          <w:rStyle w:val="Emphasis"/>
          <w:highlight w:val="cyan"/>
        </w:rPr>
        <w:t>non-utilitarian</w:t>
      </w:r>
      <w:r w:rsidRPr="00215203">
        <w:rPr>
          <w:rStyle w:val="StyleUnderline"/>
          <w:highlight w:val="cyan"/>
        </w:rPr>
        <w:t xml:space="preserve"> form</w:t>
      </w:r>
      <w:r w:rsidRPr="0080249B">
        <w:rPr>
          <w:sz w:val="14"/>
        </w:rPr>
        <w:t>.</w:t>
      </w:r>
    </w:p>
    <w:p w14:paraId="71532AED" w14:textId="77777777" w:rsidR="002647DD" w:rsidRPr="0080249B" w:rsidRDefault="002647DD" w:rsidP="002647DD">
      <w:pPr>
        <w:rPr>
          <w:sz w:val="14"/>
        </w:rPr>
      </w:pPr>
      <w:r w:rsidRPr="0080249B">
        <w:rPr>
          <w:sz w:val="14"/>
        </w:rPr>
        <w:t>MacAskill (2022) for example, writes in the chapter 'Extinction':</w:t>
      </w:r>
    </w:p>
    <w:p w14:paraId="1EA2BD89" w14:textId="77777777" w:rsidR="002647DD" w:rsidRPr="0080249B" w:rsidRDefault="002647DD" w:rsidP="002647DD">
      <w:pPr>
        <w:rPr>
          <w:sz w:val="14"/>
        </w:rPr>
      </w:pPr>
      <w:r w:rsidRPr="0080249B">
        <w:rPr>
          <w:sz w:val="14"/>
        </w:rPr>
        <w:t xml:space="preserve">“Now and in all the coming centuries, </w:t>
      </w:r>
      <w:r w:rsidRPr="005466D5">
        <w:rPr>
          <w:rStyle w:val="StyleUnderline"/>
          <w:highlight w:val="cyan"/>
        </w:rPr>
        <w:t>we face</w:t>
      </w:r>
      <w:r w:rsidRPr="0080249B">
        <w:rPr>
          <w:rStyle w:val="StyleUnderline"/>
        </w:rPr>
        <w:t xml:space="preserve"> threats that </w:t>
      </w:r>
      <w:r w:rsidRPr="00215203">
        <w:rPr>
          <w:rStyle w:val="StyleUnderline"/>
        </w:rPr>
        <w:t xml:space="preserve">could </w:t>
      </w:r>
      <w:r w:rsidRPr="00215203">
        <w:rPr>
          <w:rStyle w:val="Emphasis"/>
        </w:rPr>
        <w:t>kill us all</w:t>
      </w:r>
      <w:r w:rsidRPr="0080249B">
        <w:rPr>
          <w:sz w:val="14"/>
        </w:rPr>
        <w:t xml:space="preserve">. And </w:t>
      </w:r>
      <w:r w:rsidRPr="0080249B">
        <w:rPr>
          <w:rStyle w:val="StyleUnderline"/>
        </w:rPr>
        <w:t>if we mess this up</w:t>
      </w:r>
      <w:r w:rsidRPr="0080249B">
        <w:rPr>
          <w:sz w:val="14"/>
        </w:rPr>
        <w:t xml:space="preserve">, </w:t>
      </w:r>
      <w:r w:rsidRPr="0080249B">
        <w:rPr>
          <w:rStyle w:val="StyleUnderline"/>
        </w:rPr>
        <w:t xml:space="preserve">we mess it up </w:t>
      </w:r>
      <w:r w:rsidRPr="0080249B">
        <w:rPr>
          <w:rStyle w:val="Emphasis"/>
        </w:rPr>
        <w:t>forever</w:t>
      </w:r>
      <w:r w:rsidRPr="0080249B">
        <w:rPr>
          <w:sz w:val="14"/>
        </w:rPr>
        <w:t xml:space="preserve">. </w:t>
      </w:r>
      <w:r w:rsidRPr="0080249B">
        <w:rPr>
          <w:rStyle w:val="StyleUnderline"/>
        </w:rPr>
        <w:t xml:space="preserve">The universe's self-understanding might be </w:t>
      </w:r>
      <w:r w:rsidRPr="0080249B">
        <w:rPr>
          <w:rStyle w:val="Emphasis"/>
        </w:rPr>
        <w:t>permanently lost</w:t>
      </w:r>
      <w:r w:rsidRPr="0080249B">
        <w:rPr>
          <w:rStyle w:val="StyleUnderline"/>
        </w:rPr>
        <w:t xml:space="preserve"> and</w:t>
      </w:r>
      <w:r w:rsidRPr="0080249B">
        <w:rPr>
          <w:sz w:val="14"/>
        </w:rPr>
        <w:t xml:space="preserve">, within just a few hundred million years more, </w:t>
      </w:r>
      <w:r w:rsidRPr="0080249B">
        <w:rPr>
          <w:rStyle w:val="StyleUnderline"/>
        </w:rPr>
        <w:t>the brief and slender flame of consciousness</w:t>
      </w:r>
      <w:r w:rsidRPr="0080249B">
        <w:rPr>
          <w:sz w:val="14"/>
        </w:rPr>
        <w:t xml:space="preserve"> that flickered for a while </w:t>
      </w:r>
      <w:r w:rsidRPr="0080249B">
        <w:rPr>
          <w:rStyle w:val="StyleUnderline"/>
        </w:rPr>
        <w:t xml:space="preserve">would be </w:t>
      </w:r>
      <w:r w:rsidRPr="0080249B">
        <w:rPr>
          <w:rStyle w:val="Emphasis"/>
        </w:rPr>
        <w:t>extinguished forever</w:t>
      </w:r>
      <w:r w:rsidRPr="0080249B">
        <w:rPr>
          <w:sz w:val="14"/>
        </w:rPr>
        <w:t xml:space="preserve">. </w:t>
      </w:r>
      <w:r w:rsidRPr="0080249B">
        <w:rPr>
          <w:rStyle w:val="StyleUnderline"/>
        </w:rPr>
        <w:t>The universe might return to the state it occupied</w:t>
      </w:r>
      <w:r w:rsidRPr="0080249B">
        <w:rPr>
          <w:sz w:val="14"/>
        </w:rPr>
        <w:t xml:space="preserve"> for much of its first thirteen billion years: </w:t>
      </w:r>
      <w:r w:rsidRPr="0080249B">
        <w:rPr>
          <w:rStyle w:val="Emphasis"/>
        </w:rPr>
        <w:t>cold</w:t>
      </w:r>
      <w:r w:rsidRPr="0080249B">
        <w:rPr>
          <w:sz w:val="14"/>
        </w:rPr>
        <w:t xml:space="preserve">, </w:t>
      </w:r>
      <w:r w:rsidRPr="0080249B">
        <w:rPr>
          <w:rStyle w:val="Emphasis"/>
        </w:rPr>
        <w:t>empty</w:t>
      </w:r>
      <w:r w:rsidRPr="0080249B">
        <w:rPr>
          <w:sz w:val="14"/>
        </w:rPr>
        <w:t xml:space="preserve">, </w:t>
      </w:r>
      <w:r w:rsidRPr="0080249B">
        <w:rPr>
          <w:rStyle w:val="Emphasis"/>
        </w:rPr>
        <w:t>dead</w:t>
      </w:r>
      <w:r w:rsidRPr="0080249B">
        <w:rPr>
          <w:sz w:val="14"/>
        </w:rPr>
        <w:t>” (Ch. 5).</w:t>
      </w:r>
    </w:p>
    <w:p w14:paraId="644DF8EC" w14:textId="77777777" w:rsidR="002647DD" w:rsidRPr="0080249B" w:rsidRDefault="002647DD" w:rsidP="002647DD">
      <w:pPr>
        <w:rPr>
          <w:sz w:val="14"/>
        </w:rPr>
      </w:pPr>
      <w:r w:rsidRPr="0080249B">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80249B">
        <w:rPr>
          <w:rStyle w:val="StyleUnderline"/>
        </w:rPr>
        <w:t xml:space="preserve">the </w:t>
      </w:r>
      <w:r w:rsidRPr="00C76F93">
        <w:rPr>
          <w:rStyle w:val="StyleUnderline"/>
          <w:highlight w:val="cyan"/>
        </w:rPr>
        <w:t>loss</w:t>
      </w:r>
      <w:r w:rsidRPr="0080249B">
        <w:rPr>
          <w:sz w:val="14"/>
        </w:rPr>
        <w:t xml:space="preserve"> to art, to history, to science—to the whole human race, for the rest of time—</w:t>
      </w:r>
      <w:r w:rsidRPr="0080249B">
        <w:rPr>
          <w:rStyle w:val="StyleUnderline"/>
        </w:rPr>
        <w:t xml:space="preserve">was </w:t>
      </w:r>
      <w:r w:rsidRPr="00C76F93">
        <w:rPr>
          <w:rStyle w:val="Emphasis"/>
          <w:highlight w:val="cyan"/>
        </w:rPr>
        <w:t>beyond all computation</w:t>
      </w:r>
      <w:r w:rsidRPr="0080249B">
        <w:rPr>
          <w:sz w:val="14"/>
        </w:rPr>
        <w:t>" (Clarke, 1973, as cited in MacAskill, 2022, Ch. 5).</w:t>
      </w:r>
    </w:p>
    <w:p w14:paraId="1E5372DE" w14:textId="77777777" w:rsidR="002647DD" w:rsidRPr="0080249B" w:rsidRDefault="002647DD" w:rsidP="002647DD">
      <w:pPr>
        <w:rPr>
          <w:sz w:val="14"/>
        </w:rPr>
      </w:pPr>
      <w:r w:rsidRPr="0080249B">
        <w:rPr>
          <w:sz w:val="14"/>
        </w:rPr>
        <w:t xml:space="preserve">Ord’s project in The Precipice (2020), as noted earlier, isn’t so much to make a philosophical case for saving the world. His book is a low-down on existential risks and how we can confront them. So, </w:t>
      </w:r>
      <w:r w:rsidRPr="0080249B">
        <w:rPr>
          <w:rStyle w:val="Emphasis"/>
        </w:rPr>
        <w:t>freed</w:t>
      </w:r>
      <w:r w:rsidRPr="0080249B">
        <w:rPr>
          <w:rStyle w:val="StyleUnderline"/>
        </w:rPr>
        <w:t xml:space="preserve"> from the obligation to uphold utilitarianism</w:t>
      </w:r>
      <w:r w:rsidRPr="0080249B">
        <w:rPr>
          <w:sz w:val="14"/>
        </w:rPr>
        <w:t xml:space="preserve"> in this book— although he is a professional philosopher whose </w:t>
      </w:r>
      <w:r w:rsidRPr="0080249B">
        <w:rPr>
          <w:rStyle w:val="StyleUnderline"/>
        </w:rPr>
        <w:t>scholarly work</w:t>
      </w:r>
      <w:r w:rsidRPr="0080249B">
        <w:rPr>
          <w:sz w:val="14"/>
        </w:rPr>
        <w:t xml:space="preserve"> is within the utilitarian tradition (Ord, 2014, 2015)—Ord </w:t>
      </w:r>
      <w:r w:rsidRPr="0080249B">
        <w:rPr>
          <w:rStyle w:val="StyleUnderline"/>
        </w:rPr>
        <w:t>proceeds</w:t>
      </w:r>
      <w:r w:rsidRPr="0080249B">
        <w:rPr>
          <w:sz w:val="14"/>
        </w:rPr>
        <w:t xml:space="preserve"> even more </w:t>
      </w:r>
      <w:r w:rsidRPr="0080249B">
        <w:rPr>
          <w:rStyle w:val="StyleUnderline"/>
        </w:rPr>
        <w:t>to</w:t>
      </w:r>
      <w:r w:rsidRPr="0080249B">
        <w:rPr>
          <w:sz w:val="14"/>
        </w:rPr>
        <w:t xml:space="preserve"> rhetorically </w:t>
      </w:r>
      <w:r w:rsidRPr="0080249B">
        <w:rPr>
          <w:rStyle w:val="StyleUnderline"/>
        </w:rPr>
        <w:t>elicit</w:t>
      </w:r>
      <w:r w:rsidRPr="0080249B">
        <w:rPr>
          <w:sz w:val="14"/>
        </w:rPr>
        <w:t xml:space="preserve"> his reader’s </w:t>
      </w:r>
      <w:r w:rsidRPr="0080249B">
        <w:rPr>
          <w:rStyle w:val="Emphasis"/>
        </w:rPr>
        <w:t>passion</w:t>
      </w:r>
      <w:r w:rsidRPr="0080249B">
        <w:rPr>
          <w:rStyle w:val="StyleUnderline"/>
        </w:rPr>
        <w:t xml:space="preserve"> for the world’s continuation in a </w:t>
      </w:r>
      <w:r w:rsidRPr="0080249B">
        <w:rPr>
          <w:rStyle w:val="Emphasis"/>
        </w:rPr>
        <w:t>non-utilitarian</w:t>
      </w:r>
      <w:r w:rsidRPr="0080249B">
        <w:rPr>
          <w:rStyle w:val="StyleUnderline"/>
        </w:rPr>
        <w:t xml:space="preserve"> vein</w:t>
      </w:r>
      <w:r w:rsidRPr="0080249B">
        <w:rPr>
          <w:sz w:val="14"/>
        </w:rPr>
        <w:t>. For example:</w:t>
      </w:r>
    </w:p>
    <w:p w14:paraId="026A6F2A" w14:textId="77777777" w:rsidR="002647DD" w:rsidRPr="0080249B" w:rsidRDefault="002647DD" w:rsidP="002647DD">
      <w:pPr>
        <w:rPr>
          <w:sz w:val="14"/>
        </w:rPr>
      </w:pPr>
      <w:r w:rsidRPr="0080249B">
        <w:rPr>
          <w:sz w:val="14"/>
        </w:rPr>
        <w:t xml:space="preserve">“[B]ecause, in expectation, almost all of humanity's life lies in the future, </w:t>
      </w:r>
      <w:r w:rsidRPr="00C76F93">
        <w:rPr>
          <w:rStyle w:val="Emphasis"/>
          <w:highlight w:val="cyan"/>
        </w:rPr>
        <w:t>almost everything of value</w:t>
      </w:r>
      <w:r w:rsidRPr="00C76F93">
        <w:rPr>
          <w:rStyle w:val="StyleUnderline"/>
          <w:highlight w:val="cyan"/>
        </w:rPr>
        <w:t xml:space="preserve"> lies in the future</w:t>
      </w:r>
      <w:r w:rsidRPr="0080249B">
        <w:rPr>
          <w:sz w:val="14"/>
        </w:rPr>
        <w:t xml:space="preserve"> as well: </w:t>
      </w:r>
      <w:r w:rsidRPr="0080249B">
        <w:rPr>
          <w:rStyle w:val="StyleUnderline"/>
        </w:rPr>
        <w:t xml:space="preserve">almost all the </w:t>
      </w:r>
      <w:r w:rsidRPr="005466D5">
        <w:rPr>
          <w:rStyle w:val="Emphasis"/>
          <w:highlight w:val="cyan"/>
        </w:rPr>
        <w:t>flourishing</w:t>
      </w:r>
      <w:r w:rsidRPr="0080249B">
        <w:rPr>
          <w:sz w:val="14"/>
        </w:rPr>
        <w:t xml:space="preserve">; </w:t>
      </w:r>
      <w:r w:rsidRPr="0080249B">
        <w:rPr>
          <w:rStyle w:val="StyleUnderline"/>
        </w:rPr>
        <w:t xml:space="preserve">almost all the </w:t>
      </w:r>
      <w:r w:rsidRPr="005466D5">
        <w:rPr>
          <w:rStyle w:val="Emphasis"/>
          <w:highlight w:val="cyan"/>
        </w:rPr>
        <w:t>beauty</w:t>
      </w:r>
      <w:r w:rsidRPr="0080249B">
        <w:rPr>
          <w:sz w:val="14"/>
        </w:rPr>
        <w:t xml:space="preserve">; </w:t>
      </w:r>
      <w:r w:rsidRPr="005466D5">
        <w:rPr>
          <w:rStyle w:val="StyleUnderline"/>
        </w:rPr>
        <w:t xml:space="preserve">our </w:t>
      </w:r>
      <w:r w:rsidRPr="00C76F93">
        <w:rPr>
          <w:rStyle w:val="Emphasis"/>
          <w:highlight w:val="cyan"/>
        </w:rPr>
        <w:t>greatest achievements</w:t>
      </w:r>
      <w:r w:rsidRPr="0080249B">
        <w:rPr>
          <w:sz w:val="14"/>
        </w:rPr>
        <w:t xml:space="preserve">; </w:t>
      </w:r>
      <w:r w:rsidRPr="0080249B">
        <w:rPr>
          <w:rStyle w:val="StyleUnderline"/>
        </w:rPr>
        <w:t xml:space="preserve">our </w:t>
      </w:r>
      <w:r w:rsidRPr="0080249B">
        <w:rPr>
          <w:rStyle w:val="Emphasis"/>
        </w:rPr>
        <w:t xml:space="preserve">most </w:t>
      </w:r>
      <w:r w:rsidRPr="00C76F93">
        <w:rPr>
          <w:rStyle w:val="Emphasis"/>
          <w:highlight w:val="cyan"/>
        </w:rPr>
        <w:t>just societies</w:t>
      </w:r>
      <w:r w:rsidRPr="0080249B">
        <w:rPr>
          <w:sz w:val="14"/>
        </w:rPr>
        <w:t xml:space="preserve">; </w:t>
      </w:r>
      <w:r w:rsidRPr="0080249B">
        <w:rPr>
          <w:rStyle w:val="StyleUnderline"/>
        </w:rPr>
        <w:t xml:space="preserve">our </w:t>
      </w:r>
      <w:r w:rsidRPr="0080249B">
        <w:rPr>
          <w:rStyle w:val="Emphasis"/>
        </w:rPr>
        <w:t xml:space="preserve">most </w:t>
      </w:r>
      <w:r w:rsidRPr="00C76F93">
        <w:rPr>
          <w:rStyle w:val="Emphasis"/>
          <w:highlight w:val="cyan"/>
        </w:rPr>
        <w:t>profound discoveries</w:t>
      </w:r>
      <w:r w:rsidRPr="0080249B">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483760CB" w14:textId="77777777" w:rsidR="002647DD" w:rsidRPr="0080249B" w:rsidRDefault="002647DD" w:rsidP="002647DD">
      <w:pPr>
        <w:rPr>
          <w:sz w:val="14"/>
        </w:rPr>
      </w:pPr>
      <w:r w:rsidRPr="0080249B">
        <w:rPr>
          <w:sz w:val="14"/>
        </w:rPr>
        <w:t>Or:</w:t>
      </w:r>
    </w:p>
    <w:p w14:paraId="0F8930FB" w14:textId="77777777" w:rsidR="002647DD" w:rsidRPr="0080249B" w:rsidRDefault="002647DD" w:rsidP="002647DD">
      <w:pPr>
        <w:rPr>
          <w:sz w:val="14"/>
        </w:rPr>
      </w:pPr>
      <w:r w:rsidRPr="0080249B">
        <w:rPr>
          <w:sz w:val="14"/>
        </w:rPr>
        <w:t xml:space="preserve">“[A] world without agony and injustice is just a lower bound on how good life could be. Neither the sciences nor the humanities have yet found any upper bound. We get some hint at what is possible during life's best moments: </w:t>
      </w:r>
      <w:r w:rsidRPr="0080249B">
        <w:rPr>
          <w:rStyle w:val="StyleUnderline"/>
        </w:rPr>
        <w:t xml:space="preserve">glimpses of </w:t>
      </w:r>
      <w:r w:rsidRPr="0080249B">
        <w:rPr>
          <w:rStyle w:val="Emphasis"/>
        </w:rPr>
        <w:t xml:space="preserve">raw </w:t>
      </w:r>
      <w:r w:rsidRPr="00C76F93">
        <w:rPr>
          <w:rStyle w:val="Emphasis"/>
          <w:highlight w:val="cyan"/>
        </w:rPr>
        <w:t>joy</w:t>
      </w:r>
      <w:r w:rsidRPr="0080249B">
        <w:rPr>
          <w:sz w:val="14"/>
        </w:rPr>
        <w:t xml:space="preserve">, </w:t>
      </w:r>
      <w:r w:rsidRPr="0080249B">
        <w:rPr>
          <w:rStyle w:val="Emphasis"/>
        </w:rPr>
        <w:t>luminous beauty</w:t>
      </w:r>
      <w:r w:rsidRPr="0080249B">
        <w:rPr>
          <w:sz w:val="14"/>
        </w:rPr>
        <w:t xml:space="preserve">, </w:t>
      </w:r>
      <w:r w:rsidRPr="0080249B">
        <w:rPr>
          <w:rStyle w:val="Emphasis"/>
        </w:rPr>
        <w:t xml:space="preserve">soaring </w:t>
      </w:r>
      <w:r w:rsidRPr="00C76F93">
        <w:rPr>
          <w:rStyle w:val="Emphasis"/>
          <w:highlight w:val="cyan"/>
        </w:rPr>
        <w:t>love</w:t>
      </w:r>
      <w:r w:rsidRPr="0080249B">
        <w:rPr>
          <w:sz w:val="14"/>
        </w:rPr>
        <w:t xml:space="preserve">. Moments when we are truly awake. These moments, however brief, </w:t>
      </w:r>
      <w:r w:rsidRPr="0080249B">
        <w:rPr>
          <w:rStyle w:val="StyleUnderline"/>
        </w:rPr>
        <w:t xml:space="preserve">point to </w:t>
      </w:r>
      <w:r w:rsidRPr="005466D5">
        <w:rPr>
          <w:rStyle w:val="StyleUnderline"/>
          <w:highlight w:val="cyan"/>
        </w:rPr>
        <w:t>possible heights</w:t>
      </w:r>
      <w:r w:rsidRPr="0080249B">
        <w:rPr>
          <w:rStyle w:val="StyleUnderline"/>
        </w:rPr>
        <w:t xml:space="preserve"> of </w:t>
      </w:r>
      <w:r w:rsidRPr="005466D5">
        <w:rPr>
          <w:rStyle w:val="StyleUnderline"/>
        </w:rPr>
        <w:t xml:space="preserve">flourishing </w:t>
      </w:r>
      <w:r w:rsidRPr="00C76F93">
        <w:rPr>
          <w:rStyle w:val="Emphasis"/>
          <w:highlight w:val="cyan"/>
        </w:rPr>
        <w:t>far beyond the status quo</w:t>
      </w:r>
      <w:r w:rsidRPr="0080249B">
        <w:rPr>
          <w:sz w:val="14"/>
        </w:rPr>
        <w:t xml:space="preserve">, </w:t>
      </w:r>
      <w:r w:rsidRPr="0080249B">
        <w:rPr>
          <w:rStyle w:val="StyleUnderline"/>
        </w:rPr>
        <w:t>and far beyond our current comprehension</w:t>
      </w:r>
      <w:r w:rsidRPr="0080249B">
        <w:rPr>
          <w:sz w:val="14"/>
        </w:rPr>
        <w:t>” (Ord, 2020, Ch. 1).</w:t>
      </w:r>
    </w:p>
    <w:p w14:paraId="1D28C083" w14:textId="77777777" w:rsidR="002647DD" w:rsidRPr="0080249B" w:rsidRDefault="002647DD" w:rsidP="002647DD">
      <w:pPr>
        <w:rPr>
          <w:sz w:val="14"/>
        </w:rPr>
      </w:pPr>
      <w:r w:rsidRPr="0080249B">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3F6E2553" w14:textId="77777777" w:rsidR="002647DD" w:rsidRPr="0080249B" w:rsidRDefault="002647DD" w:rsidP="002647DD">
      <w:pPr>
        <w:rPr>
          <w:sz w:val="14"/>
        </w:rPr>
      </w:pPr>
      <w:r w:rsidRPr="0080249B">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C76F93">
        <w:rPr>
          <w:rStyle w:val="StyleUnderline"/>
          <w:highlight w:val="cyan"/>
        </w:rPr>
        <w:t>we</w:t>
      </w:r>
      <w:r w:rsidRPr="0080249B">
        <w:rPr>
          <w:sz w:val="14"/>
        </w:rPr>
        <w:t xml:space="preserve"> may </w:t>
      </w:r>
      <w:r w:rsidRPr="00C76F93">
        <w:rPr>
          <w:rStyle w:val="StyleUnderline"/>
          <w:highlight w:val="cyan"/>
        </w:rPr>
        <w:t>have</w:t>
      </w:r>
      <w:r w:rsidRPr="0080249B">
        <w:rPr>
          <w:rStyle w:val="StyleUnderline"/>
        </w:rPr>
        <w:t xml:space="preserve"> an </w:t>
      </w:r>
      <w:r w:rsidRPr="00C76F93">
        <w:rPr>
          <w:rStyle w:val="Emphasis"/>
          <w:highlight w:val="cyan"/>
        </w:rPr>
        <w:t>immense</w:t>
      </w:r>
      <w:r w:rsidRPr="00BB4CEC">
        <w:rPr>
          <w:rStyle w:val="Emphasis"/>
        </w:rPr>
        <w:t xml:space="preserve"> instrumental value</w:t>
      </w:r>
      <w:r w:rsidRPr="0080249B">
        <w:rPr>
          <w:sz w:val="14"/>
        </w:rPr>
        <w:t xml:space="preserve">, which would leave us at the center of this picture of the cosmos. In this way, our potential, and the potential in the sheer scale of our universe, are interwoven” (Ord, 2020, Ch. 8). We can thus see that </w:t>
      </w:r>
      <w:r w:rsidRPr="0080249B">
        <w:rPr>
          <w:rStyle w:val="StyleUnderline"/>
        </w:rPr>
        <w:t>when</w:t>
      </w:r>
      <w:r w:rsidRPr="0080249B">
        <w:rPr>
          <w:sz w:val="14"/>
        </w:rPr>
        <w:t xml:space="preserve"> intuitively </w:t>
      </w:r>
      <w:r w:rsidRPr="0080249B">
        <w:rPr>
          <w:rStyle w:val="StyleUnderline"/>
        </w:rPr>
        <w:t xml:space="preserve">arguing the case that it would be </w:t>
      </w:r>
      <w:r w:rsidRPr="00BB4CEC">
        <w:rPr>
          <w:rStyle w:val="Emphasis"/>
        </w:rPr>
        <w:t>preferable</w:t>
      </w:r>
      <w:r w:rsidRPr="0080249B">
        <w:rPr>
          <w:rStyle w:val="StyleUnderline"/>
        </w:rPr>
        <w:t xml:space="preserve"> if the world goes on</w:t>
      </w:r>
      <w:r w:rsidRPr="0080249B">
        <w:rPr>
          <w:sz w:val="14"/>
        </w:rPr>
        <w:t xml:space="preserve">, </w:t>
      </w:r>
      <w:r w:rsidRPr="0080249B">
        <w:rPr>
          <w:rStyle w:val="StyleUnderline"/>
        </w:rPr>
        <w:t xml:space="preserve">even writers who </w:t>
      </w:r>
      <w:r w:rsidRPr="00BB4CEC">
        <w:rPr>
          <w:rStyle w:val="Emphasis"/>
        </w:rPr>
        <w:t>otherwise</w:t>
      </w:r>
      <w:r w:rsidRPr="0080249B">
        <w:rPr>
          <w:rStyle w:val="StyleUnderline"/>
        </w:rPr>
        <w:t xml:space="preserve"> espouse utilitarianism</w:t>
      </w:r>
      <w:r w:rsidRPr="0080249B">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80249B">
        <w:rPr>
          <w:rStyle w:val="StyleUnderline"/>
        </w:rPr>
        <w:t xml:space="preserve">are appealing to a sensibility that values things not for what they are </w:t>
      </w:r>
      <w:r w:rsidRPr="00BB4CEC">
        <w:rPr>
          <w:rStyle w:val="Emphasis"/>
        </w:rPr>
        <w:t>subjectively</w:t>
      </w:r>
      <w:r w:rsidRPr="0080249B">
        <w:rPr>
          <w:sz w:val="14"/>
        </w:rPr>
        <w:t xml:space="preserve"> (or what it is like to experience them), </w:t>
      </w:r>
      <w:r w:rsidRPr="0080249B">
        <w:rPr>
          <w:rStyle w:val="StyleUnderline"/>
        </w:rPr>
        <w:t xml:space="preserve">but for what they are </w:t>
      </w:r>
      <w:r w:rsidRPr="00BB4CEC">
        <w:rPr>
          <w:rStyle w:val="Emphasis"/>
        </w:rPr>
        <w:t>objectively</w:t>
      </w:r>
      <w:r w:rsidRPr="0080249B">
        <w:rPr>
          <w:sz w:val="14"/>
        </w:rPr>
        <w:t xml:space="preserve"> (as they are regarded from a third-person point-of-view).</w:t>
      </w:r>
    </w:p>
    <w:p w14:paraId="7F9AC2C8" w14:textId="77777777" w:rsidR="002647DD" w:rsidRPr="0080249B" w:rsidRDefault="002647DD" w:rsidP="002647DD">
      <w:pPr>
        <w:rPr>
          <w:sz w:val="14"/>
        </w:rPr>
      </w:pPr>
      <w:r w:rsidRPr="0080249B">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6F2F667E" w14:textId="77777777" w:rsidR="002647DD" w:rsidRPr="00077904" w:rsidRDefault="002647DD" w:rsidP="002647DD">
      <w:pPr>
        <w:rPr>
          <w:sz w:val="14"/>
        </w:rPr>
      </w:pPr>
      <w:r w:rsidRPr="0080249B">
        <w:rPr>
          <w:sz w:val="14"/>
        </w:rPr>
        <w:t xml:space="preserve">What is the connection between the objective aspect to what strikes us as good and its aesthetic nature? We have but seen that </w:t>
      </w:r>
      <w:r w:rsidRPr="0080249B">
        <w:rPr>
          <w:rStyle w:val="StyleUnderline"/>
        </w:rPr>
        <w:t>there is</w:t>
      </w:r>
      <w:r w:rsidRPr="00BB4CEC">
        <w:t xml:space="preserve"> </w:t>
      </w:r>
      <w:r w:rsidRPr="0080249B">
        <w:rPr>
          <w:sz w:val="14"/>
        </w:rPr>
        <w:t xml:space="preserve">in or about us a sensibility that intuitively, at least, sees that </w:t>
      </w:r>
      <w:r w:rsidRPr="00C76F93">
        <w:rPr>
          <w:rStyle w:val="Emphasis"/>
          <w:highlight w:val="cyan"/>
        </w:rPr>
        <w:t>intrinsic</w:t>
      </w:r>
      <w:r w:rsidRPr="0080249B">
        <w:rPr>
          <w:sz w:val="14"/>
        </w:rPr>
        <w:t xml:space="preserve"> or final </w:t>
      </w:r>
      <w:r w:rsidRPr="00C76F93">
        <w:rPr>
          <w:rStyle w:val="Emphasis"/>
          <w:highlight w:val="cyan"/>
        </w:rPr>
        <w:t>value</w:t>
      </w:r>
      <w:r w:rsidRPr="0080249B">
        <w:rPr>
          <w:sz w:val="14"/>
        </w:rPr>
        <w:t>—</w:t>
      </w:r>
      <w:r w:rsidRPr="0080249B">
        <w:rPr>
          <w:rStyle w:val="StyleUnderline"/>
        </w:rPr>
        <w:t>that</w:t>
      </w:r>
      <w:r w:rsidRPr="0080249B">
        <w:rPr>
          <w:sz w:val="14"/>
        </w:rPr>
        <w:t xml:space="preserve"> for which ultimately we want the world to go on—</w:t>
      </w:r>
      <w:r w:rsidRPr="0080249B">
        <w:rPr>
          <w:rStyle w:val="StyleUnderline"/>
        </w:rPr>
        <w:t xml:space="preserve">lies in things </w:t>
      </w:r>
      <w:r w:rsidRPr="0080249B">
        <w:rPr>
          <w:rStyle w:val="Emphasis"/>
        </w:rPr>
        <w:t>objectively</w:t>
      </w:r>
      <w:r w:rsidRPr="0080249B">
        <w:rPr>
          <w:sz w:val="14"/>
        </w:rPr>
        <w:t>. The mechanics of this are yet to be seen, i.e., why and how we value things in an aesthetic mode when we value them for their own sake as described. We will now turn to this.</w:t>
      </w:r>
    </w:p>
    <w:p w14:paraId="087BE916" w14:textId="77777777" w:rsidR="002647DD" w:rsidRPr="008272E4" w:rsidRDefault="002647DD" w:rsidP="002647DD">
      <w:pPr>
        <w:pStyle w:val="Heading4"/>
      </w:pPr>
    </w:p>
    <w:p w14:paraId="14A9A778" w14:textId="77777777" w:rsidR="002647DD" w:rsidRPr="00667193" w:rsidRDefault="002647DD" w:rsidP="002647DD">
      <w:pPr>
        <w:rPr>
          <w:sz w:val="16"/>
        </w:rPr>
      </w:pPr>
      <w:r w:rsidRPr="008272E4">
        <w:rPr>
          <w:sz w:val="16"/>
        </w:rPr>
        <w:t>.</w:t>
      </w:r>
    </w:p>
    <w:p w14:paraId="64CD86F0" w14:textId="77777777" w:rsidR="002647DD" w:rsidRPr="002647DD" w:rsidRDefault="002647DD" w:rsidP="002647DD"/>
    <w:p w14:paraId="0D70F256" w14:textId="77777777" w:rsidR="002647DD" w:rsidRPr="009C2EA8" w:rsidRDefault="002647DD" w:rsidP="002647DD">
      <w:pPr>
        <w:pStyle w:val="Heading3"/>
      </w:pPr>
      <w:r>
        <w:t>Fiat</w:t>
      </w:r>
    </w:p>
    <w:p w14:paraId="410D8F2E" w14:textId="77777777" w:rsidR="002647DD" w:rsidRDefault="002647DD" w:rsidP="002647DD">
      <w:pPr>
        <w:pStyle w:val="Analytic"/>
      </w:pPr>
    </w:p>
    <w:p w14:paraId="403AAB8E" w14:textId="77777777" w:rsidR="002647DD" w:rsidRPr="007657CC" w:rsidRDefault="002647DD" w:rsidP="002647DD">
      <w:pPr>
        <w:pStyle w:val="Heading4"/>
        <w:rPr>
          <w:rFonts w:cs="Calibri"/>
        </w:rPr>
      </w:pPr>
      <w:r w:rsidRPr="007657CC">
        <w:rPr>
          <w:rFonts w:cs="Calibri"/>
        </w:rPr>
        <w:t xml:space="preserve">Fiat is </w:t>
      </w:r>
      <w:r w:rsidRPr="007657CC">
        <w:rPr>
          <w:rFonts w:cs="Calibri"/>
          <w:u w:val="single"/>
        </w:rPr>
        <w:t>good</w:t>
      </w:r>
      <w:r w:rsidRPr="007657CC">
        <w:rPr>
          <w:rFonts w:cs="Calibri"/>
        </w:rPr>
        <w:t xml:space="preserve">---it positions debaters and judges as </w:t>
      </w:r>
      <w:r w:rsidRPr="007657CC">
        <w:rPr>
          <w:rFonts w:cs="Calibri"/>
          <w:u w:val="single"/>
        </w:rPr>
        <w:t>budding social critics</w:t>
      </w:r>
      <w:r w:rsidRPr="007657CC">
        <w:rPr>
          <w:rFonts w:cs="Calibri"/>
        </w:rPr>
        <w:t xml:space="preserve">, </w:t>
      </w:r>
      <w:r w:rsidRPr="007657CC">
        <w:rPr>
          <w:rFonts w:cs="Calibri"/>
          <w:u w:val="single"/>
        </w:rPr>
        <w:t>without</w:t>
      </w:r>
      <w:r w:rsidRPr="007657CC">
        <w:rPr>
          <w:rFonts w:cs="Calibri"/>
        </w:rPr>
        <w:t xml:space="preserve"> positioning debate as anything </w:t>
      </w:r>
      <w:r w:rsidRPr="007657CC">
        <w:rPr>
          <w:rFonts w:cs="Calibri"/>
          <w:u w:val="single"/>
        </w:rPr>
        <w:t>more</w:t>
      </w:r>
      <w:r w:rsidRPr="007657CC">
        <w:rPr>
          <w:rFonts w:cs="Calibri"/>
        </w:rPr>
        <w:t xml:space="preserve"> than a game. </w:t>
      </w:r>
    </w:p>
    <w:p w14:paraId="25D44A3E" w14:textId="77777777" w:rsidR="002647DD" w:rsidRPr="007657CC" w:rsidRDefault="002647DD" w:rsidP="002647DD">
      <w:r w:rsidRPr="007657CC">
        <w:rPr>
          <w:rStyle w:val="Style13ptBold"/>
        </w:rPr>
        <w:t xml:space="preserve">McGee ’97 </w:t>
      </w:r>
      <w:r w:rsidRPr="007657CC">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5C30F654" w14:textId="77777777" w:rsidR="002647DD" w:rsidRPr="007657CC" w:rsidRDefault="002647DD" w:rsidP="002647DD">
      <w:pPr>
        <w:rPr>
          <w:sz w:val="16"/>
        </w:rPr>
      </w:pPr>
      <w:r w:rsidRPr="007657CC">
        <w:rPr>
          <w:rStyle w:val="StyleUnderline"/>
        </w:rPr>
        <w:t>Snider argued</w:t>
      </w:r>
      <w:r w:rsidRPr="007657CC">
        <w:rPr>
          <w:sz w:val="16"/>
        </w:rPr>
        <w:t xml:space="preserve"> several years ago that </w:t>
      </w:r>
      <w:r w:rsidRPr="007657CC">
        <w:rPr>
          <w:rStyle w:val="StyleUnderline"/>
        </w:rPr>
        <w:t xml:space="preserve">a suitable paradigm should address “something we can </w:t>
      </w:r>
      <w:r w:rsidRPr="007657CC">
        <w:rPr>
          <w:rStyle w:val="Emphasis"/>
        </w:rPr>
        <w:t>ACTUALLY</w:t>
      </w:r>
      <w:r w:rsidRPr="007657CC">
        <w:rPr>
          <w:rStyle w:val="StyleUnderline"/>
        </w:rPr>
        <w:t xml:space="preserve"> DO” as opposed to something we can </w:t>
      </w:r>
      <w:r w:rsidRPr="007657CC">
        <w:rPr>
          <w:rStyle w:val="Emphasis"/>
        </w:rPr>
        <w:t>MAKE BELIEVE ABOUT</w:t>
      </w:r>
      <w:r w:rsidRPr="007657CC">
        <w:rPr>
          <w:rStyle w:val="StyleUnderline"/>
        </w:rPr>
        <w:t>”</w:t>
      </w:r>
      <w:r w:rsidRPr="007657CC">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5D66CB22" w14:textId="77777777" w:rsidR="002647DD" w:rsidRPr="007657CC" w:rsidRDefault="002647DD" w:rsidP="002647DD">
      <w:pPr>
        <w:rPr>
          <w:sz w:val="16"/>
        </w:rPr>
      </w:pPr>
      <w:r w:rsidRPr="007657CC">
        <w:rPr>
          <w:rStyle w:val="StyleUnderline"/>
        </w:rPr>
        <w:t xml:space="preserve">Instead of debaters playing to </w:t>
      </w:r>
      <w:r w:rsidRPr="007657CC">
        <w:rPr>
          <w:rStyle w:val="Emphasis"/>
        </w:rPr>
        <w:t>an audience</w:t>
      </w:r>
      <w:r w:rsidRPr="007657CC">
        <w:rPr>
          <w:rStyle w:val="StyleUnderline"/>
        </w:rPr>
        <w:t xml:space="preserve"> of those who make </w:t>
      </w:r>
      <w:r w:rsidRPr="007657CC">
        <w:rPr>
          <w:rStyle w:val="Emphasis"/>
        </w:rPr>
        <w:t>public policy</w:t>
      </w:r>
      <w:r w:rsidRPr="007657CC">
        <w:rPr>
          <w:rStyle w:val="StyleUnderline"/>
        </w:rPr>
        <w:t xml:space="preserve">, </w:t>
      </w:r>
      <w:r w:rsidRPr="007657CC">
        <w:rPr>
          <w:rStyle w:val="StyleUnderline"/>
          <w:highlight w:val="cyan"/>
        </w:rPr>
        <w:t>debaters should understand themselves as</w:t>
      </w:r>
      <w:r w:rsidRPr="007657CC">
        <w:rPr>
          <w:rStyle w:val="StyleUnderline"/>
        </w:rPr>
        <w:t xml:space="preserve"> </w:t>
      </w:r>
      <w:r w:rsidRPr="007657CC">
        <w:rPr>
          <w:rStyle w:val="Emphasis"/>
        </w:rPr>
        <w:t xml:space="preserve">budding </w:t>
      </w:r>
      <w:r w:rsidRPr="007657CC">
        <w:rPr>
          <w:rStyle w:val="Emphasis"/>
          <w:highlight w:val="cyan"/>
        </w:rPr>
        <w:t>social critics</w:t>
      </w:r>
      <w:r w:rsidRPr="007657CC">
        <w:rPr>
          <w:rStyle w:val="StyleUnderline"/>
          <w:highlight w:val="cyan"/>
        </w:rPr>
        <w:t xml:space="preserve"> in search of </w:t>
      </w:r>
      <w:r w:rsidRPr="007657CC">
        <w:rPr>
          <w:rStyle w:val="Emphasis"/>
          <w:highlight w:val="cyan"/>
        </w:rPr>
        <w:t>a</w:t>
      </w:r>
      <w:r w:rsidRPr="007657CC">
        <w:rPr>
          <w:rStyle w:val="Emphasis"/>
        </w:rPr>
        <w:t xml:space="preserve">n optimal </w:t>
      </w:r>
      <w:r w:rsidRPr="007657CC">
        <w:rPr>
          <w:rStyle w:val="Emphasis"/>
          <w:highlight w:val="cyan"/>
        </w:rPr>
        <w:t>practical</w:t>
      </w:r>
      <w:r w:rsidRPr="007657CC">
        <w:rPr>
          <w:rStyle w:val="Emphasis"/>
        </w:rPr>
        <w:t xml:space="preserve"> and cultural </w:t>
      </w:r>
      <w:r w:rsidRPr="007657CC">
        <w:rPr>
          <w:rStyle w:val="Emphasis"/>
          <w:highlight w:val="cyan"/>
        </w:rPr>
        <w:t>politics</w:t>
      </w:r>
      <w:r w:rsidRPr="007657CC">
        <w:rPr>
          <w:rStyle w:val="StyleUnderline"/>
          <w:highlight w:val="cyan"/>
        </w:rPr>
        <w:t>. While few</w:t>
      </w:r>
      <w:r w:rsidRPr="007657CC">
        <w:rPr>
          <w:rStyle w:val="StyleUnderline"/>
        </w:rPr>
        <w:t xml:space="preserve"> of us </w:t>
      </w:r>
      <w:r w:rsidRPr="007657CC">
        <w:rPr>
          <w:rStyle w:val="StyleUnderline"/>
          <w:highlight w:val="cyan"/>
        </w:rPr>
        <w:t xml:space="preserve">will ever hold </w:t>
      </w:r>
      <w:r w:rsidRPr="007657CC">
        <w:rPr>
          <w:rStyle w:val="Emphasis"/>
          <w:highlight w:val="cyan"/>
        </w:rPr>
        <w:t>a</w:t>
      </w:r>
      <w:r w:rsidRPr="007657CC">
        <w:rPr>
          <w:rStyle w:val="Emphasis"/>
        </w:rPr>
        <w:t xml:space="preserve"> formal </w:t>
      </w:r>
      <w:r w:rsidRPr="007657CC">
        <w:rPr>
          <w:rStyle w:val="Emphasis"/>
          <w:highlight w:val="cyan"/>
        </w:rPr>
        <w:t>policy-making position</w:t>
      </w:r>
      <w:r w:rsidRPr="007657CC">
        <w:rPr>
          <w:rStyle w:val="StyleUnderline"/>
        </w:rPr>
        <w:t xml:space="preserve">, </w:t>
      </w:r>
      <w:r w:rsidRPr="007657CC">
        <w:rPr>
          <w:rStyle w:val="Emphasis"/>
        </w:rPr>
        <w:t xml:space="preserve">nearly </w:t>
      </w:r>
      <w:r w:rsidRPr="007657CC">
        <w:rPr>
          <w:rStyle w:val="Emphasis"/>
          <w:highlight w:val="cyan"/>
        </w:rPr>
        <w:t>all of us</w:t>
      </w:r>
      <w:r w:rsidRPr="007657CC">
        <w:rPr>
          <w:rStyle w:val="StyleUnderline"/>
          <w:highlight w:val="cyan"/>
        </w:rPr>
        <w:t xml:space="preserve"> grow up with</w:t>
      </w:r>
      <w:r w:rsidRPr="007657CC">
        <w:rPr>
          <w:rStyle w:val="StyleUnderline"/>
        </w:rPr>
        <w:t xml:space="preserve"> </w:t>
      </w:r>
      <w:r w:rsidRPr="007657CC">
        <w:rPr>
          <w:rStyle w:val="Emphasis"/>
        </w:rPr>
        <w:t xml:space="preserve">the social and political </w:t>
      </w:r>
      <w:r w:rsidRPr="007657CC">
        <w:rPr>
          <w:rStyle w:val="Emphasis"/>
          <w:highlight w:val="cyan"/>
        </w:rPr>
        <w:t>criticism</w:t>
      </w:r>
      <w:r w:rsidRPr="007657CC">
        <w:rPr>
          <w:rStyle w:val="StyleUnderline"/>
        </w:rPr>
        <w:t xml:space="preserve"> of the newspaper</w:t>
      </w:r>
      <w:r w:rsidRPr="007657CC">
        <w:rPr>
          <w:sz w:val="16"/>
        </w:rPr>
        <w:t xml:space="preserve"> editorial page, </w:t>
      </w:r>
      <w:r w:rsidRPr="007657CC">
        <w:rPr>
          <w:rStyle w:val="StyleUnderline"/>
        </w:rPr>
        <w:t>the high school civics class, and</w:t>
      </w:r>
      <w:r w:rsidRPr="007657CC">
        <w:rPr>
          <w:sz w:val="16"/>
        </w:rPr>
        <w:t xml:space="preserve">, at least in </w:t>
      </w:r>
      <w:r w:rsidRPr="007657CC">
        <w:rPr>
          <w:rStyle w:val="StyleUnderline"/>
        </w:rPr>
        <w:t>homes</w:t>
      </w:r>
      <w:r w:rsidRPr="007657CC">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4B8BB04B" w14:textId="77777777" w:rsidR="002647DD" w:rsidRPr="007657CC" w:rsidRDefault="002647DD" w:rsidP="002647DD">
      <w:pPr>
        <w:rPr>
          <w:sz w:val="16"/>
        </w:rPr>
      </w:pPr>
      <w:r w:rsidRPr="007657CC">
        <w:rPr>
          <w:rStyle w:val="StyleUnderline"/>
          <w:highlight w:val="cyan"/>
        </w:rPr>
        <w:t xml:space="preserve">Debate </w:t>
      </w:r>
      <w:r w:rsidRPr="007657CC">
        <w:rPr>
          <w:rStyle w:val="Emphasis"/>
          <w:highlight w:val="cyan"/>
        </w:rPr>
        <w:t>differs</w:t>
      </w:r>
      <w:r w:rsidRPr="007657CC">
        <w:rPr>
          <w:rStyle w:val="StyleUnderline"/>
          <w:highlight w:val="cyan"/>
        </w:rPr>
        <w:t xml:space="preserve"> from </w:t>
      </w:r>
      <w:r w:rsidRPr="007657CC">
        <w:rPr>
          <w:rStyle w:val="Emphasis"/>
          <w:highlight w:val="cyan"/>
        </w:rPr>
        <w:t>other</w:t>
      </w:r>
      <w:r w:rsidRPr="007657CC">
        <w:rPr>
          <w:rStyle w:val="Emphasis"/>
        </w:rPr>
        <w:t xml:space="preserve"> species of social </w:t>
      </w:r>
      <w:r w:rsidRPr="007657CC">
        <w:rPr>
          <w:rStyle w:val="Emphasis"/>
          <w:highlight w:val="cyan"/>
        </w:rPr>
        <w:t>criticism</w:t>
      </w:r>
      <w:r w:rsidRPr="007657CC">
        <w:rPr>
          <w:rStyle w:val="StyleUnderline"/>
        </w:rPr>
        <w:t xml:space="preserve"> because </w:t>
      </w:r>
      <w:r w:rsidRPr="007657CC">
        <w:rPr>
          <w:rStyle w:val="StyleUnderline"/>
          <w:highlight w:val="cyan"/>
        </w:rPr>
        <w:t xml:space="preserve">debate is </w:t>
      </w:r>
      <w:r w:rsidRPr="007657CC">
        <w:rPr>
          <w:rStyle w:val="Emphasis"/>
          <w:highlight w:val="cyan"/>
        </w:rPr>
        <w:t>a game</w:t>
      </w:r>
      <w:r w:rsidRPr="007657CC">
        <w:rPr>
          <w:rStyle w:val="StyleUnderline"/>
          <w:highlight w:val="cyan"/>
        </w:rPr>
        <w:t xml:space="preserve"> played by students who want to win</w:t>
      </w:r>
      <w:r w:rsidRPr="007657CC">
        <w:rPr>
          <w:sz w:val="16"/>
        </w:rPr>
        <w:t xml:space="preserve">. However, conceiving of debate as a kind of social criticism has considerable merit. </w:t>
      </w:r>
      <w:r w:rsidRPr="007657CC">
        <w:rPr>
          <w:rStyle w:val="Emphasis"/>
        </w:rPr>
        <w:t xml:space="preserve">Social </w:t>
      </w:r>
      <w:r w:rsidRPr="007657CC">
        <w:rPr>
          <w:rStyle w:val="Emphasis"/>
          <w:highlight w:val="cyan"/>
        </w:rPr>
        <w:t>criticism</w:t>
      </w:r>
      <w:r w:rsidRPr="007657CC">
        <w:rPr>
          <w:rStyle w:val="StyleUnderline"/>
          <w:highlight w:val="cyan"/>
        </w:rPr>
        <w:t xml:space="preserve"> is not restricted to</w:t>
      </w:r>
      <w:r w:rsidRPr="007657CC">
        <w:rPr>
          <w:rStyle w:val="StyleUnderline"/>
        </w:rPr>
        <w:t xml:space="preserve"> a </w:t>
      </w:r>
      <w:r w:rsidRPr="007657CC">
        <w:rPr>
          <w:rStyle w:val="Emphasis"/>
        </w:rPr>
        <w:t xml:space="preserve">technocratic </w:t>
      </w:r>
      <w:r w:rsidRPr="007657CC">
        <w:rPr>
          <w:rStyle w:val="Emphasis"/>
          <w:highlight w:val="cyan"/>
        </w:rPr>
        <w:t>elite</w:t>
      </w:r>
      <w:r w:rsidRPr="007657CC">
        <w:rPr>
          <w:rStyle w:val="StyleUnderline"/>
          <w:highlight w:val="cyan"/>
        </w:rPr>
        <w:t xml:space="preserve"> or</w:t>
      </w:r>
      <w:r w:rsidRPr="007657CC">
        <w:rPr>
          <w:rStyle w:val="StyleUnderline"/>
        </w:rPr>
        <w:t xml:space="preserve"> </w:t>
      </w:r>
      <w:r w:rsidRPr="007657CC">
        <w:rPr>
          <w:rStyle w:val="Emphasis"/>
        </w:rPr>
        <w:t xml:space="preserve">group of elected </w:t>
      </w:r>
      <w:r w:rsidRPr="007657CC">
        <w:rPr>
          <w:rStyle w:val="Emphasis"/>
          <w:highlight w:val="cyan"/>
        </w:rPr>
        <w:t>officials</w:t>
      </w:r>
      <w:r w:rsidRPr="007657CC">
        <w:rPr>
          <w:sz w:val="16"/>
        </w:rPr>
        <w:t xml:space="preserve">. Moreover, social criticism is not necessarily idle or wholly deconstructive. Instead, </w:t>
      </w:r>
      <w:r w:rsidRPr="007657CC">
        <w:rPr>
          <w:rStyle w:val="StyleUnderline"/>
        </w:rPr>
        <w:t xml:space="preserve">such </w:t>
      </w:r>
      <w:r w:rsidRPr="007657CC">
        <w:rPr>
          <w:rStyle w:val="StyleUnderline"/>
          <w:highlight w:val="cyan"/>
        </w:rPr>
        <w:t>criticism</w:t>
      </w:r>
      <w:r w:rsidRPr="007657CC">
        <w:rPr>
          <w:rStyle w:val="StyleUnderline"/>
        </w:rPr>
        <w:t xml:space="preserve"> necessarily </w:t>
      </w:r>
      <w:r w:rsidRPr="007657CC">
        <w:rPr>
          <w:rStyle w:val="StyleUnderline"/>
          <w:highlight w:val="cyan"/>
        </w:rPr>
        <w:t xml:space="preserve">is </w:t>
      </w:r>
      <w:r w:rsidRPr="007657CC">
        <w:rPr>
          <w:rStyle w:val="Emphasis"/>
          <w:highlight w:val="cyan"/>
        </w:rPr>
        <w:t>a prerequisite</w:t>
      </w:r>
      <w:r w:rsidRPr="007657CC">
        <w:rPr>
          <w:rStyle w:val="StyleUnderline"/>
          <w:highlight w:val="cyan"/>
        </w:rPr>
        <w:t xml:space="preserve"> to</w:t>
      </w:r>
      <w:r w:rsidRPr="007657CC">
        <w:rPr>
          <w:sz w:val="16"/>
        </w:rPr>
        <w:t xml:space="preserve"> any effort to create </w:t>
      </w:r>
      <w:r w:rsidRPr="007657CC">
        <w:rPr>
          <w:rStyle w:val="Emphasis"/>
          <w:highlight w:val="cyan"/>
        </w:rPr>
        <w:t>policy</w:t>
      </w:r>
      <w:r w:rsidRPr="007657CC">
        <w:rPr>
          <w:sz w:val="16"/>
        </w:rPr>
        <w:t xml:space="preserve"> change, </w:t>
      </w:r>
      <w:r w:rsidRPr="007657CC">
        <w:rPr>
          <w:rStyle w:val="StyleUnderline"/>
          <w:highlight w:val="cyan"/>
        </w:rPr>
        <w:t>whether</w:t>
      </w:r>
      <w:r w:rsidRPr="007657CC">
        <w:rPr>
          <w:rStyle w:val="StyleUnderline"/>
        </w:rPr>
        <w:t xml:space="preserve"> that criticism is </w:t>
      </w:r>
      <w:r w:rsidRPr="007657CC">
        <w:rPr>
          <w:rStyle w:val="StyleUnderline"/>
          <w:highlight w:val="cyan"/>
        </w:rPr>
        <w:t xml:space="preserve">articulated by </w:t>
      </w:r>
      <w:r w:rsidRPr="007657CC">
        <w:rPr>
          <w:rStyle w:val="Emphasis"/>
          <w:highlight w:val="cyan"/>
        </w:rPr>
        <w:t>an</w:t>
      </w:r>
      <w:r w:rsidRPr="007657CC">
        <w:rPr>
          <w:rStyle w:val="Emphasis"/>
        </w:rPr>
        <w:t xml:space="preserve"> elected </w:t>
      </w:r>
      <w:r w:rsidRPr="007657CC">
        <w:rPr>
          <w:rStyle w:val="Emphasis"/>
          <w:highlight w:val="cyan"/>
        </w:rPr>
        <w:t>official</w:t>
      </w:r>
      <w:r w:rsidRPr="007657CC">
        <w:rPr>
          <w:rStyle w:val="StyleUnderline"/>
          <w:highlight w:val="cyan"/>
        </w:rPr>
        <w:t xml:space="preserve"> or by </w:t>
      </w:r>
      <w:r w:rsidRPr="007657CC">
        <w:rPr>
          <w:rStyle w:val="Emphasis"/>
          <w:highlight w:val="cyan"/>
        </w:rPr>
        <w:t>a mother</w:t>
      </w:r>
      <w:r w:rsidRPr="007657CC">
        <w:rPr>
          <w:rStyle w:val="Emphasis"/>
        </w:rPr>
        <w:t xml:space="preserve"> of six</w:t>
      </w:r>
      <w:r w:rsidRPr="007657CC">
        <w:rPr>
          <w:sz w:val="16"/>
        </w:rPr>
        <w:t xml:space="preserve"> whose primary workplace is the home. </w:t>
      </w:r>
      <w:r w:rsidRPr="007657CC">
        <w:rPr>
          <w:rStyle w:val="StyleUnderline"/>
        </w:rPr>
        <w:t xml:space="preserve">When one challenges the status quo, one </w:t>
      </w:r>
      <w:r w:rsidRPr="007657CC">
        <w:rPr>
          <w:rStyle w:val="Emphasis"/>
        </w:rPr>
        <w:t>normally implies</w:t>
      </w:r>
      <w:r w:rsidRPr="007657CC">
        <w:rPr>
          <w:sz w:val="16"/>
        </w:rPr>
        <w:t xml:space="preserve"> that </w:t>
      </w:r>
      <w:r w:rsidRPr="007657CC">
        <w:rPr>
          <w:rStyle w:val="StyleUnderline"/>
        </w:rPr>
        <w:t>a better alternative course of action exists</w:t>
      </w:r>
      <w:r w:rsidRPr="007657CC">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48F6F806" w14:textId="77777777" w:rsidR="002647DD" w:rsidRPr="007657CC" w:rsidRDefault="002647DD" w:rsidP="002647DD">
      <w:pPr>
        <w:rPr>
          <w:sz w:val="16"/>
        </w:rPr>
      </w:pPr>
      <w:r w:rsidRPr="007657CC">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4595E2A9" w14:textId="77777777" w:rsidR="002647DD" w:rsidRPr="007657CC" w:rsidRDefault="002647DD" w:rsidP="002647DD">
      <w:pPr>
        <w:rPr>
          <w:sz w:val="16"/>
        </w:rPr>
      </w:pPr>
      <w:r w:rsidRPr="007657CC">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22253720" w14:textId="77777777" w:rsidR="002647DD" w:rsidRPr="007657CC" w:rsidRDefault="002647DD" w:rsidP="002647DD">
      <w:pPr>
        <w:rPr>
          <w:sz w:val="16"/>
        </w:rPr>
      </w:pPr>
      <w:r w:rsidRPr="007657CC">
        <w:rPr>
          <w:rStyle w:val="StyleUnderline"/>
          <w:highlight w:val="cyan"/>
        </w:rPr>
        <w:t>Debate</w:t>
      </w:r>
      <w:r w:rsidRPr="007657CC">
        <w:rPr>
          <w:rStyle w:val="StyleUnderline"/>
        </w:rPr>
        <w:t xml:space="preserve"> as </w:t>
      </w:r>
      <w:r w:rsidRPr="007657CC">
        <w:rPr>
          <w:rStyle w:val="Emphasis"/>
        </w:rPr>
        <w:t>social criticism</w:t>
      </w:r>
      <w:r w:rsidRPr="007657CC">
        <w:rPr>
          <w:rStyle w:val="StyleUnderline"/>
        </w:rPr>
        <w:t xml:space="preserve"> </w:t>
      </w:r>
      <w:r w:rsidRPr="007657CC">
        <w:rPr>
          <w:rStyle w:val="StyleUnderline"/>
          <w:highlight w:val="cyan"/>
        </w:rPr>
        <w:t xml:space="preserve">does not entail </w:t>
      </w:r>
      <w:r w:rsidRPr="007657CC">
        <w:rPr>
          <w:rStyle w:val="Emphasis"/>
          <w:highlight w:val="cyan"/>
        </w:rPr>
        <w:t>exclusion</w:t>
      </w:r>
      <w:r w:rsidRPr="007657CC">
        <w:rPr>
          <w:rStyle w:val="StyleUnderline"/>
        </w:rPr>
        <w:t xml:space="preserve"> of </w:t>
      </w:r>
      <w:r w:rsidRPr="007657CC">
        <w:rPr>
          <w:rStyle w:val="Emphasis"/>
        </w:rPr>
        <w:t xml:space="preserve">formal </w:t>
      </w:r>
      <w:r w:rsidRPr="007657CC">
        <w:rPr>
          <w:rStyle w:val="Emphasis"/>
          <w:highlight w:val="cyan"/>
        </w:rPr>
        <w:t>agenda</w:t>
      </w:r>
      <w:r w:rsidRPr="007657CC">
        <w:rPr>
          <w:rStyle w:val="StyleUnderline"/>
        </w:rPr>
        <w:t xml:space="preserve"> concerns </w:t>
      </w:r>
      <w:r w:rsidRPr="007657CC">
        <w:rPr>
          <w:rStyle w:val="StyleUnderline"/>
          <w:highlight w:val="cyan"/>
        </w:rPr>
        <w:t xml:space="preserve">from </w:t>
      </w:r>
      <w:r w:rsidRPr="007657CC">
        <w:rPr>
          <w:rStyle w:val="Emphasis"/>
          <w:highlight w:val="cyan"/>
        </w:rPr>
        <w:t>intercollegiate debate</w:t>
      </w:r>
      <w:r w:rsidRPr="007657CC">
        <w:rPr>
          <w:rStyle w:val="StyleUnderline"/>
          <w:highlight w:val="cyan"/>
        </w:rPr>
        <w:t>. The specified agent</w:t>
      </w:r>
      <w:r w:rsidRPr="007657CC">
        <w:rPr>
          <w:rStyle w:val="StyleUnderline"/>
        </w:rPr>
        <w:t xml:space="preserve"> of action in </w:t>
      </w:r>
      <w:r w:rsidRPr="007657CC">
        <w:rPr>
          <w:rStyle w:val="Emphasis"/>
        </w:rPr>
        <w:t>typical policy resolutions</w:t>
      </w:r>
      <w:r w:rsidRPr="007657CC">
        <w:rPr>
          <w:rStyle w:val="StyleUnderline"/>
        </w:rPr>
        <w:t xml:space="preserve"> </w:t>
      </w:r>
      <w:r w:rsidRPr="007657CC">
        <w:rPr>
          <w:rStyle w:val="StyleUnderline"/>
          <w:highlight w:val="cyan"/>
        </w:rPr>
        <w:t>makes ignoring</w:t>
      </w:r>
      <w:r w:rsidRPr="007657CC">
        <w:rPr>
          <w:rStyle w:val="StyleUnderline"/>
        </w:rPr>
        <w:t xml:space="preserve"> </w:t>
      </w:r>
      <w:r w:rsidRPr="007657CC">
        <w:rPr>
          <w:rStyle w:val="Emphasis"/>
        </w:rPr>
        <w:t>the formal agenda</w:t>
      </w:r>
      <w:r w:rsidRPr="007657CC">
        <w:rPr>
          <w:rStyle w:val="StyleUnderline"/>
        </w:rPr>
        <w:t xml:space="preserve"> of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Emphasis"/>
          <w:highlight w:val="cyan"/>
        </w:rPr>
        <w:t>an impossibility</w:t>
      </w:r>
      <w:r w:rsidRPr="007657CC">
        <w:rPr>
          <w:sz w:val="16"/>
        </w:rPr>
        <w:t xml:space="preserve">. However, </w:t>
      </w:r>
      <w:r w:rsidRPr="007657CC">
        <w:rPr>
          <w:rStyle w:val="StyleUnderline"/>
          <w:highlight w:val="cyan"/>
        </w:rPr>
        <w:t>one need not</w:t>
      </w:r>
      <w:r w:rsidRPr="007657CC">
        <w:rPr>
          <w:sz w:val="16"/>
        </w:rPr>
        <w:t xml:space="preserve"> be able to </w:t>
      </w:r>
      <w:r w:rsidRPr="007657CC">
        <w:rPr>
          <w:rStyle w:val="StyleUnderline"/>
          <w:highlight w:val="cyan"/>
        </w:rPr>
        <w:t xml:space="preserve">influence </w:t>
      </w:r>
      <w:r w:rsidRPr="007657CC">
        <w:rPr>
          <w:rStyle w:val="Emphasis"/>
          <w:highlight w:val="cyan"/>
        </w:rPr>
        <w:t>the</w:t>
      </w:r>
      <w:r w:rsidRPr="007657CC">
        <w:rPr>
          <w:rStyle w:val="Emphasis"/>
        </w:rPr>
        <w:t xml:space="preserve"> formal </w:t>
      </w:r>
      <w:r w:rsidRPr="007657CC">
        <w:rPr>
          <w:rStyle w:val="Emphasis"/>
          <w:highlight w:val="cyan"/>
        </w:rPr>
        <w:t>agenda directly</w:t>
      </w:r>
      <w:r w:rsidRPr="007657CC">
        <w:rPr>
          <w:sz w:val="16"/>
        </w:rPr>
        <w:t xml:space="preserve"> in order </w:t>
      </w:r>
      <w:r w:rsidRPr="007657CC">
        <w:rPr>
          <w:rStyle w:val="StyleUnderline"/>
          <w:highlight w:val="cyan"/>
        </w:rPr>
        <w:t>to discuss what</w:t>
      </w:r>
      <w:r w:rsidRPr="007657CC">
        <w:rPr>
          <w:rStyle w:val="StyleUnderline"/>
        </w:rPr>
        <w:t xml:space="preserve"> it is that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StyleUnderline"/>
          <w:highlight w:val="cyan"/>
        </w:rPr>
        <w:t xml:space="preserve">should do. </w:t>
      </w:r>
      <w:r w:rsidRPr="007657CC">
        <w:rPr>
          <w:rStyle w:val="Emphasis"/>
          <w:highlight w:val="cyan"/>
        </w:rPr>
        <w:t>Undergrad</w:t>
      </w:r>
      <w:r w:rsidRPr="007657CC">
        <w:rPr>
          <w:rStyle w:val="Emphasis"/>
        </w:rPr>
        <w:t>uate debater</w:t>
      </w:r>
      <w:r w:rsidRPr="007657CC">
        <w:rPr>
          <w:rStyle w:val="Emphasis"/>
          <w:highlight w:val="cyan"/>
        </w:rPr>
        <w:t>s</w:t>
      </w:r>
      <w:r w:rsidRPr="007657CC">
        <w:rPr>
          <w:rStyle w:val="StyleUnderline"/>
          <w:highlight w:val="cyan"/>
        </w:rPr>
        <w:t xml:space="preserve"> and</w:t>
      </w:r>
      <w:r w:rsidRPr="007657CC">
        <w:rPr>
          <w:rStyle w:val="StyleUnderline"/>
        </w:rPr>
        <w:t xml:space="preserve"> </w:t>
      </w:r>
      <w:r w:rsidRPr="007657CC">
        <w:rPr>
          <w:rStyle w:val="Emphasis"/>
        </w:rPr>
        <w:t xml:space="preserve">their </w:t>
      </w:r>
      <w:r w:rsidRPr="007657CC">
        <w:rPr>
          <w:rStyle w:val="Emphasis"/>
          <w:highlight w:val="cyan"/>
        </w:rPr>
        <w:t>judges</w:t>
      </w:r>
      <w:r w:rsidRPr="007657CC">
        <w:rPr>
          <w:rStyle w:val="StyleUnderline"/>
        </w:rPr>
        <w:t xml:space="preserve"> usually </w:t>
      </w:r>
      <w:r w:rsidRPr="007657CC">
        <w:rPr>
          <w:rStyle w:val="StyleUnderline"/>
          <w:highlight w:val="cyan"/>
        </w:rPr>
        <w:t>are</w:t>
      </w:r>
      <w:r w:rsidRPr="007657CC">
        <w:rPr>
          <w:rStyle w:val="StyleUnderline"/>
        </w:rPr>
        <w:t xml:space="preserve"> </w:t>
      </w:r>
      <w:r w:rsidRPr="007657CC">
        <w:rPr>
          <w:rStyle w:val="Emphasis"/>
        </w:rPr>
        <w:t xml:space="preserve">far </w:t>
      </w:r>
      <w:r w:rsidRPr="007657CC">
        <w:rPr>
          <w:rStyle w:val="Emphasis"/>
          <w:highlight w:val="cyan"/>
        </w:rPr>
        <w:t>removed</w:t>
      </w:r>
      <w:r w:rsidRPr="007657CC">
        <w:rPr>
          <w:sz w:val="16"/>
        </w:rPr>
        <w:t>—both physically and functionally—</w:t>
      </w:r>
      <w:r w:rsidRPr="007657CC">
        <w:rPr>
          <w:rStyle w:val="StyleUnderline"/>
          <w:highlight w:val="cyan"/>
        </w:rPr>
        <w:t>from</w:t>
      </w:r>
      <w:r w:rsidRPr="007657CC">
        <w:rPr>
          <w:rStyle w:val="StyleUnderline"/>
        </w:rPr>
        <w:t xml:space="preserve"> </w:t>
      </w:r>
      <w:r w:rsidRPr="007657CC">
        <w:rPr>
          <w:rStyle w:val="Emphasis"/>
        </w:rPr>
        <w:t xml:space="preserve">the arena of formal-agenda </w:t>
      </w:r>
      <w:r w:rsidRPr="007657CC">
        <w:rPr>
          <w:rStyle w:val="Emphasis"/>
          <w:highlight w:val="cyan"/>
        </w:rPr>
        <w:t>deliberation</w:t>
      </w:r>
      <w:r w:rsidRPr="007657CC">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08C09647" w14:textId="77777777" w:rsidR="002647DD" w:rsidRPr="007657CC" w:rsidRDefault="002647DD" w:rsidP="002647DD">
      <w:pPr>
        <w:rPr>
          <w:sz w:val="16"/>
        </w:rPr>
      </w:pPr>
      <w:r w:rsidRPr="007657CC">
        <w:rPr>
          <w:sz w:val="16"/>
        </w:rPr>
        <w:t xml:space="preserve">While “social criticism” is the best explanation for what debaters do, this essay goes a step further. The mode of criticism in which debaters operate is the production of utopian literature. </w:t>
      </w:r>
      <w:r w:rsidRPr="007657CC">
        <w:rPr>
          <w:rStyle w:val="Emphasis"/>
        </w:rPr>
        <w:t>Strictly speaking</w:t>
      </w:r>
      <w:r w:rsidRPr="007657CC">
        <w:rPr>
          <w:rStyle w:val="StyleUnderline"/>
        </w:rPr>
        <w:t xml:space="preserve">, </w:t>
      </w:r>
      <w:r w:rsidRPr="007657CC">
        <w:rPr>
          <w:rStyle w:val="StyleUnderline"/>
          <w:highlight w:val="cyan"/>
        </w:rPr>
        <w:t>debaters</w:t>
      </w:r>
      <w:r w:rsidRPr="007657CC">
        <w:rPr>
          <w:rStyle w:val="StyleUnderline"/>
        </w:rPr>
        <w:t xml:space="preserve"> engage in </w:t>
      </w:r>
      <w:r w:rsidRPr="007657CC">
        <w:rPr>
          <w:rStyle w:val="Emphasis"/>
        </w:rPr>
        <w:t>the creation of fictions</w:t>
      </w:r>
      <w:r w:rsidRPr="007657CC">
        <w:rPr>
          <w:rStyle w:val="StyleUnderline"/>
        </w:rPr>
        <w:t xml:space="preserve"> and the </w:t>
      </w:r>
      <w:r w:rsidRPr="007657CC">
        <w:rPr>
          <w:rStyle w:val="Emphasis"/>
          <w:highlight w:val="cyan"/>
        </w:rPr>
        <w:t>compar</w:t>
      </w:r>
      <w:r w:rsidRPr="007657CC">
        <w:rPr>
          <w:rStyle w:val="StyleUnderline"/>
        </w:rPr>
        <w:t xml:space="preserve">ison of </w:t>
      </w:r>
      <w:r w:rsidRPr="007657CC">
        <w:rPr>
          <w:rStyle w:val="StyleUnderline"/>
          <w:highlight w:val="cyan"/>
        </w:rPr>
        <w:t>fictions to</w:t>
      </w:r>
      <w:r w:rsidRPr="007657CC">
        <w:rPr>
          <w:rStyle w:val="StyleUnderline"/>
        </w:rPr>
        <w:t xml:space="preserve"> one </w:t>
      </w:r>
      <w:r w:rsidRPr="007657CC">
        <w:rPr>
          <w:rStyle w:val="StyleUnderline"/>
          <w:highlight w:val="cyan"/>
        </w:rPr>
        <w:t xml:space="preserve">another. How else does one explain </w:t>
      </w:r>
      <w:r w:rsidRPr="007657CC">
        <w:rPr>
          <w:rStyle w:val="Emphasis"/>
          <w:highlight w:val="cyan"/>
        </w:rPr>
        <w:t>the</w:t>
      </w:r>
      <w:r w:rsidRPr="007657CC">
        <w:rPr>
          <w:rStyle w:val="Emphasis"/>
        </w:rPr>
        <w:t xml:space="preserve"> affirmative advocacy of a </w:t>
      </w:r>
      <w:r w:rsidRPr="007657CC">
        <w:rPr>
          <w:rStyle w:val="Emphasis"/>
          <w:highlight w:val="cyan"/>
        </w:rPr>
        <w:t>plan</w:t>
      </w:r>
      <w:r w:rsidRPr="007657CC">
        <w:rPr>
          <w:rStyle w:val="StyleUnderline"/>
        </w:rPr>
        <w:t xml:space="preserve">, a counterfactual world </w:t>
      </w:r>
      <w:r w:rsidRPr="007657CC">
        <w:rPr>
          <w:rStyle w:val="StyleUnderline"/>
          <w:highlight w:val="cyan"/>
        </w:rPr>
        <w:t>that</w:t>
      </w:r>
      <w:r w:rsidRPr="007657CC">
        <w:rPr>
          <w:rStyle w:val="StyleUnderline"/>
        </w:rPr>
        <w:t xml:space="preserve">, by definition, </w:t>
      </w:r>
      <w:r w:rsidRPr="007657CC">
        <w:rPr>
          <w:rStyle w:val="StyleUnderline"/>
          <w:highlight w:val="cyan"/>
        </w:rPr>
        <w:t>does not exist</w:t>
      </w:r>
      <w:r w:rsidRPr="007657CC">
        <w:rPr>
          <w:rStyle w:val="StyleUnderline"/>
        </w:rPr>
        <w:t>?</w:t>
      </w:r>
      <w:r w:rsidRPr="007657CC">
        <w:rPr>
          <w:sz w:val="16"/>
        </w:rPr>
        <w:t xml:space="preserve"> Indeed, </w:t>
      </w:r>
      <w:r w:rsidRPr="007657CC">
        <w:rPr>
          <w:rStyle w:val="Emphasis"/>
        </w:rPr>
        <w:t xml:space="preserve">traditional </w:t>
      </w:r>
      <w:r w:rsidRPr="007657CC">
        <w:rPr>
          <w:rStyle w:val="Emphasis"/>
          <w:highlight w:val="cyan"/>
        </w:rPr>
        <w:t>inherency</w:t>
      </w:r>
      <w:r w:rsidRPr="007657CC">
        <w:rPr>
          <w:rStyle w:val="Emphasis"/>
        </w:rPr>
        <w:t xml:space="preserve"> burdens</w:t>
      </w:r>
      <w:r w:rsidRPr="007657CC">
        <w:rPr>
          <w:rStyle w:val="StyleUnderline"/>
        </w:rPr>
        <w:t xml:space="preserve"> </w:t>
      </w:r>
      <w:r w:rsidRPr="007657CC">
        <w:rPr>
          <w:rStyle w:val="StyleUnderline"/>
          <w:highlight w:val="cyan"/>
        </w:rPr>
        <w:t>demand</w:t>
      </w:r>
      <w:r w:rsidRPr="007657CC">
        <w:rPr>
          <w:rStyle w:val="StyleUnderline"/>
        </w:rPr>
        <w:t xml:space="preserve"> that </w:t>
      </w:r>
      <w:r w:rsidRPr="007657CC">
        <w:rPr>
          <w:rStyle w:val="Emphasis"/>
        </w:rPr>
        <w:t xml:space="preserve">such </w:t>
      </w:r>
      <w:r w:rsidRPr="007657CC">
        <w:rPr>
          <w:rStyle w:val="Emphasis"/>
          <w:highlight w:val="cyan"/>
        </w:rPr>
        <w:t>plans be utopian</w:t>
      </w:r>
      <w:r w:rsidRPr="007657CC">
        <w:rPr>
          <w:rStyle w:val="StyleUnderline"/>
          <w:highlight w:val="cyan"/>
        </w:rPr>
        <w:t>,</w:t>
      </w:r>
      <w:r w:rsidRPr="007657CC">
        <w:rPr>
          <w:rStyle w:val="StyleUnderline"/>
        </w:rPr>
        <w:t xml:space="preserve"> in the sense that </w:t>
      </w:r>
      <w:r w:rsidRPr="007657CC">
        <w:rPr>
          <w:rStyle w:val="Emphasis"/>
        </w:rPr>
        <w:t xml:space="preserve">current </w:t>
      </w:r>
      <w:r w:rsidRPr="007657CC">
        <w:rPr>
          <w:rStyle w:val="Emphasis"/>
          <w:highlight w:val="cyan"/>
        </w:rPr>
        <w:t>attitudes or structures</w:t>
      </w:r>
      <w:r w:rsidRPr="007657CC">
        <w:rPr>
          <w:rStyle w:val="StyleUnderline"/>
        </w:rPr>
        <w:t xml:space="preserve"> make the immediate enactments of such </w:t>
      </w:r>
      <w:r w:rsidRPr="007657CC">
        <w:rPr>
          <w:rStyle w:val="StyleUnderline"/>
          <w:highlight w:val="cyan"/>
        </w:rPr>
        <w:t xml:space="preserve">plans </w:t>
      </w:r>
      <w:r w:rsidRPr="007657CC">
        <w:rPr>
          <w:rStyle w:val="Emphasis"/>
          <w:highlight w:val="cyan"/>
        </w:rPr>
        <w:t>unlikely</w:t>
      </w:r>
      <w:r w:rsidRPr="007657CC">
        <w:rPr>
          <w:rStyle w:val="StyleUnderline"/>
          <w:highlight w:val="cyan"/>
        </w:rPr>
        <w:t xml:space="preserve"> in the “real world”</w:t>
      </w:r>
      <w:r w:rsidRPr="007657CC">
        <w:rPr>
          <w:sz w:val="16"/>
        </w:rPr>
        <w:t xml:space="preserve"> of the formal agenda. </w:t>
      </w:r>
      <w:r w:rsidRPr="007657CC">
        <w:rPr>
          <w:rStyle w:val="Emphasis"/>
        </w:rPr>
        <w:t xml:space="preserve">Intercollegiate </w:t>
      </w:r>
      <w:r w:rsidRPr="007657CC">
        <w:rPr>
          <w:rStyle w:val="Emphasis"/>
          <w:highlight w:val="cyan"/>
        </w:rPr>
        <w:t>debate</w:t>
      </w:r>
      <w:r w:rsidRPr="007657CC">
        <w:rPr>
          <w:rStyle w:val="StyleUnderline"/>
          <w:highlight w:val="cyan"/>
        </w:rPr>
        <w:t xml:space="preserve"> is </w:t>
      </w:r>
      <w:r w:rsidRPr="007657CC">
        <w:rPr>
          <w:rStyle w:val="Emphasis"/>
          <w:highlight w:val="cyan"/>
        </w:rPr>
        <w:t>utopian</w:t>
      </w:r>
      <w:r w:rsidRPr="007657CC">
        <w:rPr>
          <w:rStyle w:val="StyleUnderline"/>
          <w:highlight w:val="cyan"/>
        </w:rPr>
        <w:t xml:space="preserve"> because plan and</w:t>
      </w:r>
      <w:r w:rsidRPr="007657CC">
        <w:rPr>
          <w:rStyle w:val="StyleUnderline"/>
        </w:rPr>
        <w:t xml:space="preserve">/or </w:t>
      </w:r>
      <w:r w:rsidRPr="007657CC">
        <w:rPr>
          <w:rStyle w:val="StyleUnderline"/>
          <w:highlight w:val="cyan"/>
        </w:rPr>
        <w:t xml:space="preserve">counterplan enactment is </w:t>
      </w:r>
      <w:r w:rsidRPr="007657CC">
        <w:rPr>
          <w:rStyle w:val="Emphasis"/>
          <w:highlight w:val="cyan"/>
        </w:rPr>
        <w:t>improbable</w:t>
      </w:r>
      <w:r w:rsidRPr="007657CC">
        <w:rPr>
          <w:rStyle w:val="StyleUnderline"/>
        </w:rPr>
        <w:t xml:space="preserve">. While one can distinguish between </w:t>
      </w:r>
      <w:r w:rsidRPr="007657CC">
        <w:rPr>
          <w:rStyle w:val="Emphasis"/>
          <w:highlight w:val="cyan"/>
        </w:rPr>
        <w:t>incremental and radical</w:t>
      </w:r>
      <w:r w:rsidRPr="007657CC">
        <w:rPr>
          <w:rStyle w:val="Emphasis"/>
        </w:rPr>
        <w:t xml:space="preserve"> policy change proposals</w:t>
      </w:r>
      <w:r w:rsidRPr="007657CC">
        <w:rPr>
          <w:rStyle w:val="StyleUnderline"/>
        </w:rPr>
        <w:t xml:space="preserve">, the </w:t>
      </w:r>
      <w:r w:rsidRPr="007657CC">
        <w:rPr>
          <w:rStyle w:val="StyleUnderline"/>
          <w:highlight w:val="cyan"/>
        </w:rPr>
        <w:t xml:space="preserve">distinction makes </w:t>
      </w:r>
      <w:r w:rsidRPr="007657CC">
        <w:rPr>
          <w:rStyle w:val="Emphasis"/>
          <w:highlight w:val="cyan"/>
        </w:rPr>
        <w:t>no difference</w:t>
      </w:r>
      <w:r w:rsidRPr="007657CC">
        <w:rPr>
          <w:rStyle w:val="StyleUnderline"/>
        </w:rPr>
        <w:t xml:space="preserve"> in </w:t>
      </w:r>
      <w:r w:rsidRPr="007657CC">
        <w:rPr>
          <w:rStyle w:val="Emphasis"/>
        </w:rPr>
        <w:t>the utopian practice</w:t>
      </w:r>
      <w:r w:rsidRPr="007657CC">
        <w:rPr>
          <w:rStyle w:val="StyleUnderline"/>
        </w:rPr>
        <w:t xml:space="preserve"> of </w:t>
      </w:r>
      <w:r w:rsidRPr="007657CC">
        <w:rPr>
          <w:rStyle w:val="Emphasis"/>
        </w:rPr>
        <w:t xml:space="preserve">intercollegiate </w:t>
      </w:r>
      <w:r w:rsidRPr="007657CC">
        <w:rPr>
          <w:rStyle w:val="Emphasis"/>
          <w:highlight w:val="cyan"/>
        </w:rPr>
        <w:t>debate</w:t>
      </w:r>
      <w:r w:rsidRPr="007657CC">
        <w:rPr>
          <w:sz w:val="16"/>
        </w:rPr>
        <w:t>.</w:t>
      </w:r>
    </w:p>
    <w:p w14:paraId="5F51D87D" w14:textId="77777777" w:rsidR="002647DD" w:rsidRPr="007657CC" w:rsidRDefault="002647DD" w:rsidP="002647DD">
      <w:pPr>
        <w:rPr>
          <w:sz w:val="16"/>
        </w:rPr>
      </w:pPr>
      <w:r w:rsidRPr="007657CC">
        <w:rPr>
          <w:sz w:val="16"/>
        </w:rPr>
        <w:t xml:space="preserve">More importantly, </w:t>
      </w:r>
      <w:r w:rsidRPr="007657CC">
        <w:rPr>
          <w:rStyle w:val="Emphasis"/>
        </w:rPr>
        <w:t>intercollegiate debate</w:t>
      </w:r>
      <w:r w:rsidRPr="007657CC">
        <w:rPr>
          <w:rStyle w:val="StyleUnderline"/>
        </w:rPr>
        <w:t xml:space="preserve"> is utopian</w:t>
      </w:r>
      <w:r w:rsidRPr="007657CC">
        <w:rPr>
          <w:sz w:val="16"/>
        </w:rPr>
        <w:t xml:space="preserve"> in another sense. Policy change is considered because such change, it is hoped, will facilitate the pursuit of the good life. </w:t>
      </w:r>
      <w:r w:rsidRPr="007657CC">
        <w:rPr>
          <w:rStyle w:val="Emphasis"/>
          <w:highlight w:val="cyan"/>
        </w:rPr>
        <w:t>For decades</w:t>
      </w:r>
      <w:r w:rsidRPr="007657CC">
        <w:rPr>
          <w:rStyle w:val="StyleUnderline"/>
        </w:rPr>
        <w:t xml:space="preserve">, </w:t>
      </w:r>
      <w:r w:rsidRPr="007657CC">
        <w:rPr>
          <w:rStyle w:val="Emphasis"/>
        </w:rPr>
        <w:t xml:space="preserve">intercollegiate </w:t>
      </w:r>
      <w:r w:rsidRPr="007657CC">
        <w:rPr>
          <w:rStyle w:val="Emphasis"/>
          <w:highlight w:val="cyan"/>
        </w:rPr>
        <w:t>debaters</w:t>
      </w:r>
      <w:r w:rsidRPr="007657CC">
        <w:rPr>
          <w:sz w:val="16"/>
        </w:rPr>
        <w:t xml:space="preserve"> have </w:t>
      </w:r>
      <w:r w:rsidRPr="007657CC">
        <w:rPr>
          <w:rStyle w:val="StyleUnderline"/>
          <w:highlight w:val="cyan"/>
        </w:rPr>
        <w:t>used fiat or</w:t>
      </w:r>
      <w:r w:rsidRPr="007657CC">
        <w:rPr>
          <w:rStyle w:val="StyleUnderline"/>
        </w:rPr>
        <w:t xml:space="preserve"> the authority of the word </w:t>
      </w:r>
      <w:r w:rsidRPr="007657CC">
        <w:rPr>
          <w:rStyle w:val="StyleUnderline"/>
          <w:highlight w:val="cyan"/>
        </w:rPr>
        <w:t>“</w:t>
      </w:r>
      <w:r w:rsidRPr="007657CC">
        <w:rPr>
          <w:rStyle w:val="Emphasis"/>
          <w:highlight w:val="cyan"/>
        </w:rPr>
        <w:t>should</w:t>
      </w:r>
      <w:r w:rsidRPr="007657CC">
        <w:rPr>
          <w:rStyle w:val="StyleUnderline"/>
          <w:highlight w:val="cyan"/>
        </w:rPr>
        <w:t xml:space="preserve">” to propose </w:t>
      </w:r>
      <w:r w:rsidRPr="007657CC">
        <w:rPr>
          <w:rStyle w:val="Emphasis"/>
          <w:highlight w:val="cyan"/>
        </w:rPr>
        <w:t>radical changes</w:t>
      </w:r>
      <w:r w:rsidRPr="007657CC">
        <w:rPr>
          <w:rStyle w:val="Emphasis"/>
        </w:rPr>
        <w:t xml:space="preserve"> in the social order</w:t>
      </w:r>
      <w:r w:rsidRPr="007657CC">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61EB242D" w14:textId="77777777" w:rsidR="002647DD" w:rsidRPr="007657CC" w:rsidRDefault="002647DD" w:rsidP="002647DD">
      <w:pPr>
        <w:rPr>
          <w:sz w:val="16"/>
        </w:rPr>
      </w:pPr>
      <w:r w:rsidRPr="007657CC">
        <w:rPr>
          <w:sz w:val="16"/>
        </w:rPr>
        <w:t xml:space="preserve">An objection to this guiding metaphor is that it encourages debaters to do precisely that to which Snider would object, which is to “make believe” that utopia is possible. This objection misunderstands the argument. </w:t>
      </w:r>
      <w:r w:rsidRPr="007657CC">
        <w:rPr>
          <w:rStyle w:val="Emphasis"/>
        </w:rPr>
        <w:t xml:space="preserve">These </w:t>
      </w:r>
      <w:r w:rsidRPr="007657CC">
        <w:rPr>
          <w:rStyle w:val="Emphasis"/>
          <w:highlight w:val="cyan"/>
        </w:rPr>
        <w:t>students</w:t>
      </w:r>
      <w:r w:rsidRPr="007657CC">
        <w:rPr>
          <w:rStyle w:val="Emphasis"/>
        </w:rPr>
        <w:t xml:space="preserve"> already</w:t>
      </w:r>
      <w:r w:rsidRPr="007657CC">
        <w:rPr>
          <w:rStyle w:val="StyleUnderline"/>
        </w:rPr>
        <w:t xml:space="preserve"> are </w:t>
      </w:r>
      <w:r w:rsidRPr="007657CC">
        <w:rPr>
          <w:rStyle w:val="StyleUnderline"/>
          <w:highlight w:val="cyan"/>
        </w:rPr>
        <w:t>write</w:t>
      </w:r>
      <w:r w:rsidRPr="007657CC">
        <w:rPr>
          <w:rStyle w:val="StyleUnderline"/>
        </w:rPr>
        <w:t xml:space="preserve">rs of </w:t>
      </w:r>
      <w:r w:rsidRPr="007657CC">
        <w:rPr>
          <w:rStyle w:val="Emphasis"/>
        </w:rPr>
        <w:t>utopian fiction</w:t>
      </w:r>
      <w:r w:rsidRPr="007657CC">
        <w:rPr>
          <w:rStyle w:val="StyleUnderline"/>
        </w:rPr>
        <w:t xml:space="preserve"> from the moment they construct </w:t>
      </w:r>
      <w:r w:rsidRPr="007657CC">
        <w:rPr>
          <w:rStyle w:val="Emphasis"/>
        </w:rPr>
        <w:t>their first plan</w:t>
      </w:r>
      <w:r w:rsidRPr="007657CC">
        <w:rPr>
          <w:rStyle w:val="StyleUnderline"/>
        </w:rPr>
        <w:t xml:space="preserve"> or </w:t>
      </w:r>
      <w:r w:rsidRPr="007657CC">
        <w:rPr>
          <w:rStyle w:val="Emphasis"/>
        </w:rPr>
        <w:t>counterplan text</w:t>
      </w:r>
      <w:r w:rsidRPr="007657CC">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14D7BA5A" w14:textId="77777777" w:rsidR="002647DD" w:rsidRPr="007657CC" w:rsidRDefault="002647DD" w:rsidP="002647DD">
      <w:pPr>
        <w:rPr>
          <w:sz w:val="16"/>
        </w:rPr>
      </w:pPr>
      <w:r w:rsidRPr="007657CC">
        <w:rPr>
          <w:sz w:val="16"/>
        </w:rPr>
        <w:t xml:space="preserve">Understanding debate as utopian literature would not eliminate references to the vagaries of making public policy, including debates over the advantageousness of plans and counterplans. As noted above, </w:t>
      </w:r>
      <w:r w:rsidRPr="007657CC">
        <w:rPr>
          <w:rStyle w:val="Emphasis"/>
          <w:highlight w:val="cyan"/>
        </w:rPr>
        <w:t>talking about</w:t>
      </w:r>
      <w:r w:rsidRPr="007657CC">
        <w:rPr>
          <w:rStyle w:val="Emphasis"/>
        </w:rPr>
        <w:t xml:space="preserve"> public </w:t>
      </w:r>
      <w:r w:rsidRPr="007657CC">
        <w:rPr>
          <w:rStyle w:val="Emphasis"/>
          <w:highlight w:val="cyan"/>
        </w:rPr>
        <w:t>policy</w:t>
      </w:r>
      <w:r w:rsidRPr="007657CC">
        <w:rPr>
          <w:rStyle w:val="StyleUnderline"/>
          <w:highlight w:val="cyan"/>
        </w:rPr>
        <w:t xml:space="preserve"> is </w:t>
      </w:r>
      <w:r w:rsidRPr="007657CC">
        <w:rPr>
          <w:rStyle w:val="Emphasis"/>
          <w:highlight w:val="cyan"/>
        </w:rPr>
        <w:t>not</w:t>
      </w:r>
      <w:r w:rsidRPr="007657CC">
        <w:rPr>
          <w:rStyle w:val="StyleUnderline"/>
          <w:highlight w:val="cyan"/>
        </w:rPr>
        <w:t xml:space="preserve"> making</w:t>
      </w:r>
      <w:r w:rsidRPr="007657CC">
        <w:rPr>
          <w:rStyle w:val="StyleUnderline"/>
        </w:rPr>
        <w:t xml:space="preserve"> </w:t>
      </w:r>
      <w:r w:rsidRPr="007657CC">
        <w:rPr>
          <w:rStyle w:val="Emphasis"/>
        </w:rPr>
        <w:t xml:space="preserve">public </w:t>
      </w:r>
      <w:r w:rsidRPr="007657CC">
        <w:rPr>
          <w:rStyle w:val="Emphasis"/>
          <w:highlight w:val="cyan"/>
        </w:rPr>
        <w:t>policy</w:t>
      </w:r>
      <w:r w:rsidRPr="007657CC">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3314C6AB" w14:textId="77777777" w:rsidR="002647DD" w:rsidRPr="009C2EA8" w:rsidRDefault="002647DD" w:rsidP="002647DD">
      <w:pPr>
        <w:rPr>
          <w:sz w:val="16"/>
        </w:rPr>
      </w:pPr>
      <w:r w:rsidRPr="007657CC">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7657CC">
        <w:rPr>
          <w:rStyle w:val="StyleUnderline"/>
        </w:rPr>
        <w:t xml:space="preserve">The metaphor is </w:t>
      </w:r>
      <w:r w:rsidRPr="007657CC">
        <w:rPr>
          <w:rStyle w:val="Emphasis"/>
        </w:rPr>
        <w:t>useful</w:t>
      </w:r>
      <w:r w:rsidRPr="007657CC">
        <w:rPr>
          <w:rStyle w:val="StyleUnderline"/>
        </w:rPr>
        <w:t xml:space="preserve"> because it orients debaters to their role as </w:t>
      </w:r>
      <w:r w:rsidRPr="007657CC">
        <w:rPr>
          <w:rStyle w:val="Emphasis"/>
        </w:rPr>
        <w:t>social critics</w:t>
      </w:r>
      <w:r w:rsidRPr="007657CC">
        <w:rPr>
          <w:rStyle w:val="StyleUnderline"/>
        </w:rPr>
        <w:t xml:space="preserve">, without the suggestion that debate is </w:t>
      </w:r>
      <w:r w:rsidRPr="007657CC">
        <w:rPr>
          <w:rStyle w:val="Emphasis"/>
        </w:rPr>
        <w:t>anything other</w:t>
      </w:r>
      <w:r w:rsidRPr="007657CC">
        <w:rPr>
          <w:rStyle w:val="StyleUnderline"/>
        </w:rPr>
        <w:t xml:space="preserve"> than </w:t>
      </w:r>
      <w:r w:rsidRPr="007657CC">
        <w:rPr>
          <w:rStyle w:val="Emphasis"/>
        </w:rPr>
        <w:t>an educational game</w:t>
      </w:r>
      <w:r w:rsidRPr="007657CC">
        <w:rPr>
          <w:rStyle w:val="StyleUnderline"/>
        </w:rPr>
        <w:t xml:space="preserve"> played by </w:t>
      </w:r>
      <w:r w:rsidRPr="007657CC">
        <w:rPr>
          <w:rStyle w:val="Emphasis"/>
        </w:rPr>
        <w:t>undergraduate students</w:t>
      </w:r>
      <w:r w:rsidRPr="007657CC">
        <w:rPr>
          <w:sz w:val="16"/>
        </w:rPr>
        <w:t>.</w:t>
      </w:r>
    </w:p>
    <w:p w14:paraId="3F165BE6" w14:textId="77777777" w:rsidR="002647DD" w:rsidRDefault="002647DD" w:rsidP="002647DD">
      <w:pPr>
        <w:pStyle w:val="Analytic"/>
      </w:pPr>
    </w:p>
    <w:p w14:paraId="57D04EDC" w14:textId="77777777" w:rsidR="002647DD" w:rsidRPr="009F29E7" w:rsidRDefault="002647DD" w:rsidP="002647DD"/>
    <w:p w14:paraId="6D6E32A0" w14:textId="77777777" w:rsidR="002647DD" w:rsidRDefault="002647DD" w:rsidP="002647DD">
      <w:pPr>
        <w:pStyle w:val="Heading3"/>
      </w:pPr>
      <w:r>
        <w:t>Kant</w:t>
      </w:r>
    </w:p>
    <w:p w14:paraId="379902C3" w14:textId="77777777" w:rsidR="002647DD" w:rsidRDefault="002647DD" w:rsidP="002647DD">
      <w:pPr>
        <w:pStyle w:val="Analytic"/>
      </w:pPr>
    </w:p>
    <w:p w14:paraId="040BB634" w14:textId="77777777" w:rsidR="002647DD" w:rsidRPr="001B1BEF" w:rsidRDefault="002647DD" w:rsidP="002647DD">
      <w:pPr>
        <w:pStyle w:val="Heading4"/>
        <w:rPr>
          <w:rFonts w:cs="Calibri"/>
        </w:rPr>
      </w:pPr>
      <w:r w:rsidRPr="001B1BEF">
        <w:rPr>
          <w:rFonts w:cs="Calibri"/>
        </w:rPr>
        <w:t xml:space="preserve">Alternative ethics are tautological – competing rights claims collapse – the only option is to maximize lives saved </w:t>
      </w:r>
    </w:p>
    <w:p w14:paraId="5059A7AE" w14:textId="77777777" w:rsidR="002647DD" w:rsidRPr="001B1BEF" w:rsidRDefault="002647DD" w:rsidP="002647DD">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10" w:history="1">
        <w:r w:rsidRPr="001B1BEF">
          <w:rPr>
            <w:rStyle w:val="Hyperlink"/>
          </w:rPr>
          <w:t>www.fed.cuhk.edu.hk/~lchang/material/Evolutionary/Developmental/Greene-KantSoul.pdf</w:t>
        </w:r>
      </w:hyperlink>
      <w:r w:rsidRPr="001B1BEF">
        <w:t>)</w:t>
      </w:r>
    </w:p>
    <w:p w14:paraId="1A82A04B" w14:textId="77777777" w:rsidR="002647DD" w:rsidRPr="00BA448E" w:rsidRDefault="002647DD" w:rsidP="002647DD">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in order </w:t>
      </w:r>
      <w:r w:rsidRPr="001B1BEF">
        <w:rPr>
          <w:rStyle w:val="Emphasis"/>
          <w:highlight w:val="cyan"/>
        </w:rPr>
        <w:t>to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204C2E2C" w14:textId="77777777" w:rsidR="002647DD" w:rsidRDefault="002647DD" w:rsidP="002647DD">
      <w:pPr>
        <w:pStyle w:val="Analytic"/>
      </w:pPr>
    </w:p>
    <w:p w14:paraId="2594080E" w14:textId="77777777" w:rsidR="002647DD" w:rsidRPr="006D1668" w:rsidRDefault="002647DD" w:rsidP="002647DD">
      <w:pPr>
        <w:pStyle w:val="Heading4"/>
      </w:pPr>
      <w:r>
        <w:t xml:space="preserve">3] Turn – </w:t>
      </w:r>
      <w:r w:rsidRPr="006D1668">
        <w:t xml:space="preserve">We’re </w:t>
      </w:r>
      <w:r w:rsidRPr="006D1668">
        <w:rPr>
          <w:u w:val="single"/>
        </w:rPr>
        <w:t>responsible</w:t>
      </w:r>
      <w:r w:rsidRPr="006D1668">
        <w:t xml:space="preserve"> for intervening actors </w:t>
      </w:r>
      <w:r w:rsidRPr="006D1668">
        <w:rPr>
          <w:u w:val="single"/>
        </w:rPr>
        <w:t>in virtue</w:t>
      </w:r>
      <w:r w:rsidRPr="006D1668">
        <w:t xml:space="preserve"> of our </w:t>
      </w:r>
      <w:r w:rsidRPr="006D1668">
        <w:rPr>
          <w:u w:val="single"/>
        </w:rPr>
        <w:t>choice not to intervene</w:t>
      </w:r>
      <w:r w:rsidRPr="006D1668">
        <w:t>.</w:t>
      </w:r>
    </w:p>
    <w:p w14:paraId="3B05D229" w14:textId="77777777" w:rsidR="002647DD" w:rsidRPr="006D1668" w:rsidRDefault="002647DD" w:rsidP="002647DD">
      <w:pPr>
        <w:widowControl w:val="0"/>
        <w:overflowPunct w:val="0"/>
        <w:autoSpaceDE w:val="0"/>
        <w:autoSpaceDN w:val="0"/>
        <w:adjustRightInd w:val="0"/>
        <w:rPr>
          <w:b/>
          <w:bCs/>
          <w:kern w:val="28"/>
          <w:szCs w:val="20"/>
        </w:rPr>
      </w:pPr>
      <w:r w:rsidRPr="006D1668">
        <w:rPr>
          <w:rStyle w:val="Style13ptBold"/>
        </w:rPr>
        <w:t>Uniacke</w:t>
      </w:r>
      <w:r w:rsidRPr="006D1668">
        <w:rPr>
          <w:kern w:val="28"/>
          <w:szCs w:val="20"/>
        </w:rPr>
        <w:t xml:space="preserve"> (University of Wollongong, NSW, Australia) </w:t>
      </w:r>
      <w:r w:rsidRPr="006D1668">
        <w:rPr>
          <w:rStyle w:val="Style13ptBold"/>
        </w:rPr>
        <w:t>’99</w:t>
      </w:r>
      <w:r w:rsidRPr="006D1668">
        <w:rPr>
          <w:b/>
          <w:bCs/>
          <w:kern w:val="28"/>
          <w:szCs w:val="20"/>
        </w:rPr>
        <w:t xml:space="preserve"> </w:t>
      </w:r>
      <w:r w:rsidRPr="006D1668">
        <w:rPr>
          <w:kern w:val="28"/>
          <w:szCs w:val="20"/>
        </w:rPr>
        <w:t>(Suzanne, Jun99, International Journal of Philosophical Studies, “Absolutely Clean Hands? Responsibility for What’s Allowed in Refraining from What’s Not Allowed,” Vol. 7 Issue 2, p189, 21p)</w:t>
      </w:r>
    </w:p>
    <w:p w14:paraId="695C36E6" w14:textId="77777777" w:rsidR="002647DD" w:rsidRPr="006D1668" w:rsidRDefault="002647DD" w:rsidP="002647DD">
      <w:pPr>
        <w:widowControl w:val="0"/>
        <w:overflowPunct w:val="0"/>
        <w:autoSpaceDE w:val="0"/>
        <w:autoSpaceDN w:val="0"/>
        <w:adjustRightInd w:val="0"/>
        <w:rPr>
          <w:kern w:val="28"/>
          <w:szCs w:val="20"/>
        </w:rPr>
      </w:pPr>
      <w:r w:rsidRPr="00E16E70">
        <w:rPr>
          <w:kern w:val="28"/>
          <w:szCs w:val="20"/>
          <w:highlight w:val="cyan"/>
          <w:u w:val="single"/>
        </w:rPr>
        <w:t xml:space="preserve">We </w:t>
      </w:r>
      <w:r w:rsidRPr="00E16E70">
        <w:rPr>
          <w:rStyle w:val="Emphasis"/>
          <w:highlight w:val="cyan"/>
        </w:rPr>
        <w:t>bear responsibility</w:t>
      </w:r>
      <w:r w:rsidRPr="00E16E70">
        <w:rPr>
          <w:kern w:val="28"/>
          <w:szCs w:val="20"/>
          <w:highlight w:val="cyan"/>
          <w:u w:val="single"/>
        </w:rPr>
        <w:t xml:space="preserve"> for the outcome of </w:t>
      </w:r>
      <w:r w:rsidRPr="00E16E70">
        <w:rPr>
          <w:rStyle w:val="Emphasis"/>
          <w:highlight w:val="cyan"/>
        </w:rPr>
        <w:t>another’s actions</w:t>
      </w:r>
      <w:r w:rsidRPr="00E16E70">
        <w:rPr>
          <w:kern w:val="28"/>
          <w:szCs w:val="20"/>
          <w:highlight w:val="cyan"/>
          <w:u w:val="single"/>
        </w:rPr>
        <w:t>,</w:t>
      </w:r>
      <w:r w:rsidRPr="006D1668">
        <w:rPr>
          <w:kern w:val="28"/>
          <w:szCs w:val="20"/>
          <w:u w:val="single"/>
        </w:rPr>
        <w:t xml:space="preserve"> for instance, </w:t>
      </w:r>
      <w:r w:rsidRPr="00E16E70">
        <w:rPr>
          <w:kern w:val="28"/>
          <w:szCs w:val="20"/>
          <w:highlight w:val="cyan"/>
          <w:u w:val="single"/>
        </w:rPr>
        <w:t>when we provoke these actions</w:t>
      </w:r>
      <w:r w:rsidRPr="006D1668">
        <w:rPr>
          <w:kern w:val="28"/>
          <w:szCs w:val="20"/>
        </w:rPr>
        <w:t xml:space="preserve"> (Iago</w:t>
      </w:r>
      <w:r w:rsidRPr="006D1668">
        <w:rPr>
          <w:kern w:val="28"/>
          <w:szCs w:val="20"/>
          <w:u w:val="single"/>
        </w:rPr>
        <w:t>); or when we supply the means</w:t>
      </w:r>
      <w:r w:rsidRPr="006D1668">
        <w:rPr>
          <w:kern w:val="28"/>
          <w:szCs w:val="20"/>
        </w:rPr>
        <w:t xml:space="preserve"> (Kevorkian), </w:t>
      </w:r>
      <w:r w:rsidRPr="006D1668">
        <w:rPr>
          <w:kern w:val="28"/>
          <w:szCs w:val="20"/>
          <w:u w:val="single"/>
        </w:rPr>
        <w:t>identification</w:t>
      </w:r>
      <w:r w:rsidRPr="006D1668">
        <w:rPr>
          <w:kern w:val="28"/>
          <w:szCs w:val="20"/>
        </w:rPr>
        <w:t xml:space="preserve"> (Judas</w:t>
      </w:r>
      <w:r w:rsidRPr="006D1668">
        <w:rPr>
          <w:kern w:val="28"/>
          <w:szCs w:val="20"/>
          <w:u w:val="single"/>
        </w:rPr>
        <w:t>), or incentive</w:t>
      </w:r>
      <w:r w:rsidRPr="006D1668">
        <w:rPr>
          <w:kern w:val="28"/>
          <w:szCs w:val="20"/>
        </w:rPr>
        <w:t xml:space="preserve"> (Eve); </w:t>
      </w:r>
      <w:r w:rsidRPr="006D1668">
        <w:rPr>
          <w:kern w:val="28"/>
          <w:szCs w:val="20"/>
          <w:u w:val="single"/>
        </w:rPr>
        <w:t xml:space="preserve">or where we encourage another to act as he [or she] does </w:t>
      </w:r>
      <w:r w:rsidRPr="006D1668">
        <w:rPr>
          <w:kern w:val="28"/>
          <w:szCs w:val="20"/>
        </w:rPr>
        <w:t xml:space="preserve">(Lady Macbeth). Despite his disclaimer, </w:t>
      </w:r>
      <w:r w:rsidRPr="006D1668">
        <w:rPr>
          <w:kern w:val="28"/>
          <w:szCs w:val="20"/>
          <w:u w:val="single"/>
        </w:rPr>
        <w:t xml:space="preserve">Pilate cannot acquit himself entirely of the outcome of what others decide simply by ceding the judgment to them. In these examples </w:t>
      </w:r>
      <w:r w:rsidRPr="00E16E70">
        <w:rPr>
          <w:kern w:val="28"/>
          <w:szCs w:val="20"/>
          <w:highlight w:val="cyan"/>
          <w:u w:val="single"/>
        </w:rPr>
        <w:t>agents are</w:t>
      </w:r>
      <w:r w:rsidRPr="006D1668">
        <w:rPr>
          <w:kern w:val="28"/>
          <w:szCs w:val="20"/>
          <w:u w:val="single"/>
        </w:rPr>
        <w:t xml:space="preserve"> </w:t>
      </w:r>
      <w:r w:rsidRPr="006D1668">
        <w:rPr>
          <w:kern w:val="28"/>
          <w:szCs w:val="20"/>
        </w:rPr>
        <w:t xml:space="preserve">indirectly, partly </w:t>
      </w:r>
      <w:r w:rsidRPr="00E16E70">
        <w:rPr>
          <w:kern w:val="28"/>
          <w:szCs w:val="20"/>
          <w:highlight w:val="cyan"/>
          <w:u w:val="single"/>
        </w:rPr>
        <w:t>responsible for the outcomes of what others do in virtue of something they themselves have done</w:t>
      </w:r>
      <w:r w:rsidRPr="006D1668">
        <w:rPr>
          <w:kern w:val="28"/>
          <w:szCs w:val="20"/>
          <w:u w:val="single"/>
        </w:rPr>
        <w:t>.</w:t>
      </w:r>
      <w:r w:rsidRPr="006D1668">
        <w:rPr>
          <w:kern w:val="28"/>
          <w:szCs w:val="20"/>
        </w:rPr>
        <w:t xml:space="preserve"> But indirect, partial </w:t>
      </w:r>
      <w:r w:rsidRPr="006D1668">
        <w:rPr>
          <w:kern w:val="28"/>
          <w:szCs w:val="20"/>
          <w:u w:val="single"/>
        </w:rPr>
        <w:t>responsibility for what another person does can also arise through an agent’s non-intervention and be grounded in intention or fault</w:t>
      </w:r>
      <w:r w:rsidRPr="006D1668">
        <w:rPr>
          <w:kern w:val="28"/>
          <w:szCs w:val="20"/>
        </w:rPr>
        <w:t xml:space="preserve">; </w:t>
      </w:r>
      <w:r w:rsidRPr="006D1668">
        <w:rPr>
          <w:kern w:val="28"/>
          <w:sz w:val="16"/>
          <w:szCs w:val="16"/>
        </w:rPr>
        <w:t>for example, when Arthur does not prevent Brian killing Catherine, because Arthur wants Catherine dead, or because Arthur simply cannot be bothered to warn her or call the police. Of course attributions of indirect, partial responsibility can be dif</w:t>
      </w:r>
      <w:r w:rsidRPr="006D1668">
        <w:rPr>
          <w:rFonts w:cs="Arial Narrow"/>
          <w:kern w:val="28"/>
          <w:sz w:val="16"/>
          <w:szCs w:val="16"/>
        </w:rPr>
        <w:t xml:space="preserve"> cult. And as far as absolutism is concerned, the relevant sense of ‘brings about’, outlined earlier, will sometimes be quite stretched where an ag</w:t>
      </w:r>
      <w:r w:rsidRPr="006D1668">
        <w:rPr>
          <w:kern w:val="28"/>
          <w:sz w:val="16"/>
          <w:szCs w:val="16"/>
        </w:rPr>
        <w:t>ent is attributed with responsibility for what someone else does. All the same</w:t>
      </w:r>
      <w:r w:rsidRPr="006D1668">
        <w:rPr>
          <w:kern w:val="28"/>
          <w:szCs w:val="20"/>
        </w:rPr>
        <w:t xml:space="preserve">, </w:t>
      </w:r>
      <w:r w:rsidRPr="00E16E70">
        <w:rPr>
          <w:kern w:val="28"/>
          <w:szCs w:val="20"/>
          <w:highlight w:val="cyan"/>
          <w:u w:val="single"/>
        </w:rPr>
        <w:t>by our non-intervention we</w:t>
      </w:r>
      <w:r w:rsidRPr="006D1668">
        <w:rPr>
          <w:kern w:val="28"/>
          <w:szCs w:val="20"/>
          <w:u w:val="single"/>
        </w:rPr>
        <w:t xml:space="preserve"> can help </w:t>
      </w:r>
      <w:r w:rsidRPr="00E16E70">
        <w:rPr>
          <w:kern w:val="28"/>
          <w:szCs w:val="20"/>
          <w:highlight w:val="cyan"/>
          <w:u w:val="single"/>
        </w:rPr>
        <w:t>bring about</w:t>
      </w:r>
      <w:r w:rsidRPr="006D1668">
        <w:rPr>
          <w:kern w:val="28"/>
          <w:szCs w:val="20"/>
          <w:u w:val="single"/>
        </w:rPr>
        <w:t xml:space="preserve"> some </w:t>
      </w:r>
      <w:r w:rsidRPr="00E16E70">
        <w:rPr>
          <w:kern w:val="28"/>
          <w:szCs w:val="20"/>
          <w:highlight w:val="cyan"/>
          <w:u w:val="single"/>
        </w:rPr>
        <w:t>things</w:t>
      </w:r>
      <w:r w:rsidRPr="006D1668">
        <w:rPr>
          <w:kern w:val="28"/>
          <w:szCs w:val="20"/>
          <w:u w:val="single"/>
        </w:rPr>
        <w:t xml:space="preserve"> that are </w:t>
      </w:r>
      <w:r w:rsidRPr="00E16E70">
        <w:rPr>
          <w:rStyle w:val="Emphasis"/>
          <w:highlight w:val="cyan"/>
        </w:rPr>
        <w:t>directly</w:t>
      </w:r>
      <w:r w:rsidRPr="00E16E70">
        <w:rPr>
          <w:kern w:val="28"/>
          <w:szCs w:val="20"/>
          <w:highlight w:val="cyan"/>
          <w:u w:val="single"/>
        </w:rPr>
        <w:t xml:space="preserve"> and </w:t>
      </w:r>
      <w:r w:rsidRPr="00E16E70">
        <w:rPr>
          <w:rStyle w:val="Emphasis"/>
          <w:highlight w:val="cyan"/>
        </w:rPr>
        <w:t>voluntarily caused</w:t>
      </w:r>
      <w:r w:rsidRPr="00E16E70">
        <w:rPr>
          <w:kern w:val="28"/>
          <w:szCs w:val="20"/>
          <w:highlight w:val="cyan"/>
          <w:u w:val="single"/>
        </w:rPr>
        <w:t xml:space="preserve"> by others</w:t>
      </w:r>
      <w:r w:rsidRPr="006D1668">
        <w:rPr>
          <w:kern w:val="28"/>
          <w:szCs w:val="20"/>
        </w:rPr>
        <w:t xml:space="preserve">.29 </w:t>
      </w:r>
    </w:p>
    <w:p w14:paraId="11B304C0" w14:textId="77777777" w:rsidR="002647DD" w:rsidRPr="006D1668" w:rsidRDefault="002647DD" w:rsidP="002647DD">
      <w:pPr>
        <w:pStyle w:val="Heading4"/>
      </w:pPr>
      <w:r w:rsidRPr="006D1668">
        <w:t xml:space="preserve">Saying </w:t>
      </w:r>
      <w:r w:rsidRPr="006D1668">
        <w:rPr>
          <w:u w:val="single"/>
        </w:rPr>
        <w:t>anything else</w:t>
      </w:r>
      <w:r w:rsidRPr="006D1668">
        <w:t xml:space="preserve"> is </w:t>
      </w:r>
      <w:r w:rsidRPr="006D1668">
        <w:rPr>
          <w:u w:val="single"/>
        </w:rPr>
        <w:t>self-contradictory</w:t>
      </w:r>
      <w:r w:rsidRPr="006D1668">
        <w:t xml:space="preserve"> AND violates their so-called </w:t>
      </w:r>
      <w:r w:rsidRPr="006D1668">
        <w:rPr>
          <w:u w:val="single"/>
        </w:rPr>
        <w:t>categorical</w:t>
      </w:r>
      <w:r w:rsidRPr="006D1668">
        <w:t xml:space="preserve"> obligation to prevent harm.</w:t>
      </w:r>
    </w:p>
    <w:p w14:paraId="1BCA0282" w14:textId="77777777" w:rsidR="002647DD" w:rsidRPr="006D1668" w:rsidRDefault="002647DD" w:rsidP="002647DD">
      <w:r w:rsidRPr="006D1668">
        <w:t xml:space="preserve">Suzanne </w:t>
      </w:r>
      <w:r w:rsidRPr="006D1668">
        <w:rPr>
          <w:rStyle w:val="Style13ptBold"/>
        </w:rPr>
        <w:t>Uniacke</w:t>
      </w:r>
      <w:r w:rsidRPr="006D1668">
        <w:t>, University of Wollongong at Australia, June 19</w:t>
      </w:r>
      <w:r w:rsidRPr="006D1668">
        <w:rPr>
          <w:rStyle w:val="Style13ptBold"/>
        </w:rPr>
        <w:t>99</w:t>
      </w:r>
      <w:r w:rsidRPr="006D1668">
        <w:t>, International Journal of Philosophical Studies, “Absolutely Clean Hands? Responsibility for What’s Allowed in Refraining from What’s Not Allowed,” Vol. 7 Issue 2, p189, 21p</w:t>
      </w:r>
    </w:p>
    <w:p w14:paraId="2FCEF704" w14:textId="77777777" w:rsidR="002647DD" w:rsidRPr="006D1668" w:rsidRDefault="002647DD" w:rsidP="002647DD">
      <w:pPr>
        <w:ind w:left="288"/>
        <w:rPr>
          <w:kern w:val="28"/>
        </w:rPr>
      </w:pPr>
      <w:r w:rsidRPr="00E16E70">
        <w:rPr>
          <w:kern w:val="28"/>
          <w:highlight w:val="cyan"/>
          <w:u w:val="single"/>
        </w:rPr>
        <w:t xml:space="preserve">The </w:t>
      </w:r>
      <w:r w:rsidRPr="00E16E70">
        <w:rPr>
          <w:rStyle w:val="Emphasis"/>
          <w:highlight w:val="cyan"/>
        </w:rPr>
        <w:t>p</w:t>
      </w:r>
      <w:r w:rsidRPr="006D1668">
        <w:rPr>
          <w:kern w:val="28"/>
          <w:u w:val="single"/>
        </w:rPr>
        <w:t xml:space="preserve">rinciple of </w:t>
      </w:r>
      <w:r w:rsidRPr="00E16E70">
        <w:rPr>
          <w:rStyle w:val="Emphasis"/>
          <w:highlight w:val="cyan"/>
        </w:rPr>
        <w:t>i</w:t>
      </w:r>
      <w:r w:rsidRPr="006D1668">
        <w:rPr>
          <w:kern w:val="28"/>
          <w:u w:val="single"/>
        </w:rPr>
        <w:t xml:space="preserve">ntervening </w:t>
      </w:r>
      <w:r w:rsidRPr="00E16E70">
        <w:rPr>
          <w:rStyle w:val="Emphasis"/>
          <w:highlight w:val="cyan"/>
        </w:rPr>
        <w:t>a</w:t>
      </w:r>
      <w:r w:rsidRPr="006D1668">
        <w:rPr>
          <w:kern w:val="28"/>
          <w:u w:val="single"/>
        </w:rPr>
        <w:t xml:space="preserve">ction </w:t>
      </w:r>
      <w:r w:rsidRPr="00E16E70">
        <w:rPr>
          <w:kern w:val="28"/>
          <w:highlight w:val="cyan"/>
          <w:u w:val="single"/>
        </w:rPr>
        <w:t>is difficult to reconcile with Gewirth’s</w:t>
      </w:r>
      <w:r w:rsidRPr="006D1668">
        <w:rPr>
          <w:kern w:val="28"/>
          <w:u w:val="single"/>
        </w:rPr>
        <w:t xml:space="preserve"> earlier </w:t>
      </w:r>
      <w:r w:rsidRPr="00E16E70">
        <w:rPr>
          <w:kern w:val="28"/>
          <w:highlight w:val="cyan"/>
          <w:u w:val="single"/>
        </w:rPr>
        <w:t>comment that</w:t>
      </w:r>
      <w:r w:rsidRPr="006D1668">
        <w:rPr>
          <w:kern w:val="28"/>
          <w:u w:val="single"/>
        </w:rPr>
        <w:t xml:space="preserve"> if ‘someone threatens . . . to kill innocent hostages if we do not break a promise . . . </w:t>
      </w:r>
      <w:r w:rsidRPr="00E16E70">
        <w:rPr>
          <w:kern w:val="28"/>
          <w:highlight w:val="cyan"/>
          <w:u w:val="single"/>
        </w:rPr>
        <w:t>breaking the promise would be the</w:t>
      </w:r>
      <w:r w:rsidRPr="006D1668">
        <w:rPr>
          <w:kern w:val="28"/>
          <w:u w:val="single"/>
        </w:rPr>
        <w:t xml:space="preserve"> obviously </w:t>
      </w:r>
      <w:r w:rsidRPr="00E16E70">
        <w:rPr>
          <w:kern w:val="28"/>
          <w:highlight w:val="cyan"/>
          <w:u w:val="single"/>
        </w:rPr>
        <w:t>right course, by</w:t>
      </w:r>
      <w:r w:rsidRPr="006D1668">
        <w:rPr>
          <w:kern w:val="28"/>
          <w:u w:val="single"/>
        </w:rPr>
        <w:t xml:space="preserve"> the </w:t>
      </w:r>
      <w:r w:rsidRPr="00E16E70">
        <w:rPr>
          <w:kern w:val="28"/>
          <w:highlight w:val="cyan"/>
          <w:u w:val="single"/>
        </w:rPr>
        <w:t>criterion of</w:t>
      </w:r>
      <w:r w:rsidRPr="006D1668">
        <w:rPr>
          <w:kern w:val="28"/>
          <w:u w:val="single"/>
        </w:rPr>
        <w:t xml:space="preserve"> degrees of </w:t>
      </w:r>
      <w:r w:rsidRPr="00E16E70">
        <w:rPr>
          <w:kern w:val="28"/>
          <w:highlight w:val="cyan"/>
          <w:u w:val="single"/>
        </w:rPr>
        <w:t>necessity for action’</w:t>
      </w:r>
      <w:r w:rsidRPr="006D1668">
        <w:rPr>
          <w:kern w:val="28"/>
        </w:rPr>
        <w:t xml:space="preserve">.34 </w:t>
      </w:r>
      <w:r w:rsidRPr="006D1668">
        <w:rPr>
          <w:kern w:val="28"/>
          <w:u w:val="single"/>
        </w:rPr>
        <w:t>By the principle of intervening action, the person issuing the threat is responsible for the hostages’ deaths; and by parity of reasoning in Abrams’s case, since we are not responsible for these deaths, the fact that we can prevent them does not affect our moral duty to keep our promise. Gewirth may well intend to confine application of the principle of intervening action to cases where ‘</w:t>
      </w:r>
      <w:r w:rsidRPr="00E16E70">
        <w:rPr>
          <w:kern w:val="28"/>
          <w:highlight w:val="cyan"/>
          <w:u w:val="single"/>
        </w:rPr>
        <w:t xml:space="preserve">the </w:t>
      </w:r>
      <w:r w:rsidRPr="00E16E70">
        <w:rPr>
          <w:rStyle w:val="Emphasis"/>
          <w:highlight w:val="cyan"/>
        </w:rPr>
        <w:t>conflicting rights</w:t>
      </w:r>
      <w:r w:rsidRPr="00E16E70">
        <w:rPr>
          <w:kern w:val="28"/>
          <w:highlight w:val="cyan"/>
          <w:u w:val="single"/>
        </w:rPr>
        <w:t xml:space="preserve"> are of the </w:t>
      </w:r>
      <w:r w:rsidRPr="00E16E70">
        <w:rPr>
          <w:rStyle w:val="Emphasis"/>
          <w:highlight w:val="cyan"/>
        </w:rPr>
        <w:t>same</w:t>
      </w:r>
      <w:r w:rsidRPr="006D1668">
        <w:rPr>
          <w:rStyle w:val="Emphasis"/>
        </w:rPr>
        <w:t xml:space="preserve"> supreme </w:t>
      </w:r>
      <w:r w:rsidRPr="00E16E70">
        <w:rPr>
          <w:rStyle w:val="Emphasis"/>
          <w:highlight w:val="cyan"/>
        </w:rPr>
        <w:t>degree</w:t>
      </w:r>
      <w:r w:rsidRPr="00E16E70">
        <w:rPr>
          <w:kern w:val="28"/>
          <w:highlight w:val="cyan"/>
          <w:u w:val="single"/>
        </w:rPr>
        <w:t xml:space="preserve"> of importance’</w:t>
      </w:r>
      <w:r w:rsidRPr="006D1668">
        <w:rPr>
          <w:kern w:val="28"/>
          <w:u w:val="single"/>
        </w:rPr>
        <w:t xml:space="preserve">.35 But this restriction is ad hoc. According to the principle, A’s responsibility for C’s incurring a certain harm Z is removed by B’s intervention. </w:t>
      </w:r>
      <w:r w:rsidRPr="00E16E70">
        <w:rPr>
          <w:kern w:val="28"/>
          <w:highlight w:val="cyan"/>
          <w:u w:val="single"/>
        </w:rPr>
        <w:t xml:space="preserve">The </w:t>
      </w:r>
      <w:r w:rsidRPr="00E16E70">
        <w:rPr>
          <w:rStyle w:val="Emphasis"/>
          <w:highlight w:val="cyan"/>
        </w:rPr>
        <w:t>nature</w:t>
      </w:r>
      <w:r w:rsidRPr="00E16E70">
        <w:rPr>
          <w:kern w:val="28"/>
          <w:highlight w:val="cyan"/>
          <w:u w:val="single"/>
        </w:rPr>
        <w:t xml:space="preserve"> of </w:t>
      </w:r>
      <w:r w:rsidRPr="00E16E70">
        <w:rPr>
          <w:rStyle w:val="Emphasis"/>
          <w:highlight w:val="cyan"/>
        </w:rPr>
        <w:t>what A needs to do</w:t>
      </w:r>
      <w:r w:rsidRPr="006D1668">
        <w:rPr>
          <w:kern w:val="28"/>
          <w:u w:val="single"/>
        </w:rPr>
        <w:t xml:space="preserve"> in order t</w:t>
      </w:r>
      <w:r w:rsidRPr="00E16E70">
        <w:rPr>
          <w:kern w:val="28"/>
          <w:highlight w:val="cyan"/>
          <w:u w:val="single"/>
        </w:rPr>
        <w:t xml:space="preserve">o </w:t>
      </w:r>
      <w:r w:rsidRPr="00E16E70">
        <w:rPr>
          <w:rStyle w:val="Emphasis"/>
          <w:highlight w:val="cyan"/>
        </w:rPr>
        <w:t>prevent C’s incurring Z</w:t>
      </w:r>
      <w:r w:rsidRPr="00E16E70">
        <w:rPr>
          <w:kern w:val="28"/>
          <w:highlight w:val="cyan"/>
          <w:u w:val="single"/>
        </w:rPr>
        <w:t xml:space="preserve"> is irrelevant to</w:t>
      </w:r>
      <w:r w:rsidRPr="006D1668">
        <w:rPr>
          <w:kern w:val="28"/>
          <w:u w:val="single"/>
        </w:rPr>
        <w:t xml:space="preserve"> the </w:t>
      </w:r>
      <w:r w:rsidRPr="00E16E70">
        <w:rPr>
          <w:kern w:val="28"/>
          <w:highlight w:val="cyan"/>
          <w:u w:val="single"/>
        </w:rPr>
        <w:t>principle itself</w:t>
      </w:r>
      <w:r w:rsidRPr="006D1668">
        <w:rPr>
          <w:kern w:val="28"/>
        </w:rPr>
        <w:t>. But surely it is precisely the nature of what A would have to do in order to prevent Z that is crucial to the absolutist claim that A is not responsible for Z in acute cases.</w:t>
      </w:r>
    </w:p>
    <w:p w14:paraId="31E71A5D" w14:textId="77777777" w:rsidR="002647DD" w:rsidRPr="006D1668" w:rsidRDefault="002647DD" w:rsidP="002647DD">
      <w:pPr>
        <w:pStyle w:val="Heading4"/>
      </w:pPr>
      <w:r>
        <w:t xml:space="preserve">4] Categorical imperative is a terrible model, any risk they’re WRONG dooms us to extinction, which means the aff MUST outweigh. </w:t>
      </w:r>
    </w:p>
    <w:p w14:paraId="09EB2752" w14:textId="77777777" w:rsidR="002647DD" w:rsidRDefault="002647DD" w:rsidP="002647DD">
      <w:pPr>
        <w:pStyle w:val="Analytic"/>
      </w:pPr>
    </w:p>
    <w:p w14:paraId="1D503DD9" w14:textId="77777777" w:rsidR="002647DD" w:rsidRDefault="002647DD" w:rsidP="002647DD">
      <w:pPr>
        <w:pStyle w:val="Heading4"/>
      </w:pPr>
      <w:r>
        <w:t>6] Universalizability collapses to consequentialism.</w:t>
      </w:r>
    </w:p>
    <w:p w14:paraId="2A616521" w14:textId="77777777" w:rsidR="002647DD" w:rsidRPr="007B11A7" w:rsidRDefault="002647DD" w:rsidP="002647DD">
      <w:pPr>
        <w:rPr>
          <w:sz w:val="16"/>
          <w:szCs w:val="16"/>
        </w:rPr>
      </w:pPr>
      <w:r w:rsidRPr="00ED2523">
        <w:rPr>
          <w:rStyle w:val="Style13ptBold"/>
        </w:rPr>
        <w:t>Singer</w:t>
      </w:r>
      <w:r>
        <w:rPr>
          <w:rStyle w:val="Style13ptBold"/>
        </w:rPr>
        <w:t xml:space="preserve"> 93</w:t>
      </w:r>
      <w:r w:rsidRPr="007B11A7">
        <w:rPr>
          <w:sz w:val="16"/>
          <w:szCs w:val="16"/>
        </w:rPr>
        <w:t>, Peter. 1993. “Practical Ethics.” Cambridge University Press. http://www.stafforini.com/txt/Singer%20-%20Practical%20ethics.pdf</w:t>
      </w:r>
    </w:p>
    <w:p w14:paraId="75717EC6" w14:textId="77777777" w:rsidR="002647DD" w:rsidRPr="007B11A7" w:rsidRDefault="002647DD" w:rsidP="002647DD">
      <w:pPr>
        <w:rPr>
          <w:sz w:val="16"/>
          <w:szCs w:val="16"/>
        </w:rPr>
      </w:pPr>
    </w:p>
    <w:p w14:paraId="1E195F54" w14:textId="77777777" w:rsidR="002647DD" w:rsidRDefault="002647DD" w:rsidP="002647DD">
      <w:pPr>
        <w:rPr>
          <w:sz w:val="14"/>
        </w:rPr>
      </w:pPr>
      <w:r w:rsidRPr="002632DC">
        <w:rPr>
          <w:sz w:val="14"/>
        </w:rPr>
        <w:t>Can we use this universal aspect of ethics to derive an ethical theory that will give us guidance about right and wrong? Philosophers from the Stoics to Hare and Rawls have attempted this. No attempt has met with general acceptance. The problem is that if we describe the universal aspect of ethics in bare, formal terms, a wide range of ethical theories, including quite irreconcilable ones, are compatible with this notion of universality; if, on the other hand, we build up our description of the universal aspect of ethics so that it leads us ineluctably to one particular ethical theory, we shall be accused of smuggling our own ethical beliefs into our definition of the ethical - and this definition was supposed to be broad enough, and neutral enough, to encompass all serious candidates for the status of 'ethical theory'. Since so many others have failed to overcome this obstacle to deducing an ethical theory from the universal aspect of ethics, it would be foolhardy to attempt to do so in a brief introduction to a work with a quite different aim. Nevertheless</w:t>
      </w:r>
      <w:r>
        <w:rPr>
          <w:sz w:val="14"/>
        </w:rPr>
        <w:t>,</w:t>
      </w:r>
      <w:r w:rsidRPr="002632DC">
        <w:rPr>
          <w:sz w:val="14"/>
        </w:rPr>
        <w:t xml:space="preserve"> I shall propose something only a little less ambitious. </w:t>
      </w:r>
      <w:r w:rsidRPr="002632DC">
        <w:rPr>
          <w:rStyle w:val="StyleUnderline"/>
        </w:rPr>
        <w:t xml:space="preserve">The </w:t>
      </w:r>
      <w:r w:rsidRPr="00093400">
        <w:rPr>
          <w:rStyle w:val="StyleUnderline"/>
          <w:highlight w:val="cyan"/>
        </w:rPr>
        <w:t>universal</w:t>
      </w:r>
      <w:r w:rsidRPr="002632DC">
        <w:rPr>
          <w:rStyle w:val="StyleUnderline"/>
        </w:rPr>
        <w:t xml:space="preserve"> aspect of </w:t>
      </w:r>
      <w:r w:rsidRPr="00093400">
        <w:rPr>
          <w:rStyle w:val="StyleUnderline"/>
          <w:highlight w:val="cyan"/>
        </w:rPr>
        <w:t>ethics</w:t>
      </w:r>
      <w:r w:rsidRPr="002632DC">
        <w:rPr>
          <w:sz w:val="14"/>
        </w:rPr>
        <w:t xml:space="preserve">, I suggest, </w:t>
      </w:r>
      <w:r w:rsidRPr="002632DC">
        <w:rPr>
          <w:rStyle w:val="StyleUnderline"/>
        </w:rPr>
        <w:t xml:space="preserve">does </w:t>
      </w:r>
      <w:r w:rsidRPr="00093400">
        <w:rPr>
          <w:rStyle w:val="StyleUnderline"/>
          <w:highlight w:val="cyan"/>
        </w:rPr>
        <w:t>provide</w:t>
      </w:r>
      <w:r w:rsidRPr="002632DC">
        <w:rPr>
          <w:rStyle w:val="StyleUnderline"/>
        </w:rPr>
        <w:t xml:space="preserve"> a </w:t>
      </w:r>
      <w:r w:rsidRPr="00093400">
        <w:rPr>
          <w:rStyle w:val="StyleUnderline"/>
          <w:highlight w:val="cyan"/>
        </w:rPr>
        <w:t>persuasive</w:t>
      </w:r>
      <w:r w:rsidRPr="002632DC">
        <w:rPr>
          <w:rStyle w:val="StyleUnderline"/>
        </w:rPr>
        <w:t xml:space="preserve">, although not conclusive, </w:t>
      </w:r>
      <w:r w:rsidRPr="00093400">
        <w:rPr>
          <w:rStyle w:val="StyleUnderline"/>
          <w:highlight w:val="cyan"/>
        </w:rPr>
        <w:t>reason for</w:t>
      </w:r>
      <w:r w:rsidRPr="002632DC">
        <w:rPr>
          <w:rStyle w:val="StyleUnderline"/>
        </w:rPr>
        <w:t xml:space="preserve"> taking a broadly </w:t>
      </w:r>
      <w:r w:rsidRPr="00093400">
        <w:rPr>
          <w:rStyle w:val="StyleUnderline"/>
          <w:highlight w:val="cyan"/>
        </w:rPr>
        <w:t>util</w:t>
      </w:r>
      <w:r w:rsidRPr="00E1193A">
        <w:rPr>
          <w:rStyle w:val="StyleUnderline"/>
        </w:rPr>
        <w:t>itarian</w:t>
      </w:r>
      <w:r w:rsidRPr="002632DC">
        <w:rPr>
          <w:rStyle w:val="StyleUnderline"/>
        </w:rPr>
        <w:t xml:space="preserve"> position</w:t>
      </w:r>
      <w:r w:rsidRPr="002632DC">
        <w:rPr>
          <w:sz w:val="14"/>
        </w:rPr>
        <w:t xml:space="preserve">. My reason for suggesting this is as follows. </w:t>
      </w:r>
      <w:r w:rsidRPr="002632DC">
        <w:rPr>
          <w:rStyle w:val="StyleUnderline"/>
        </w:rPr>
        <w:t xml:space="preserve">In </w:t>
      </w:r>
      <w:r w:rsidRPr="00093400">
        <w:rPr>
          <w:rStyle w:val="StyleUnderline"/>
          <w:highlight w:val="cyan"/>
        </w:rPr>
        <w:t>accepting</w:t>
      </w:r>
      <w:r w:rsidRPr="002632DC">
        <w:rPr>
          <w:rStyle w:val="StyleUnderline"/>
        </w:rPr>
        <w:t xml:space="preserve"> that </w:t>
      </w:r>
      <w:r w:rsidRPr="00093400">
        <w:rPr>
          <w:rStyle w:val="StyleUnderline"/>
          <w:highlight w:val="cyan"/>
        </w:rPr>
        <w:t>ethical judgments must be</w:t>
      </w:r>
      <w:r w:rsidRPr="002632DC">
        <w:rPr>
          <w:rStyle w:val="StyleUnderline"/>
        </w:rPr>
        <w:t xml:space="preserve"> made from a </w:t>
      </w:r>
      <w:r w:rsidRPr="00093400">
        <w:rPr>
          <w:rStyle w:val="StyleUnderline"/>
          <w:highlight w:val="cyan"/>
        </w:rPr>
        <w:t>universal</w:t>
      </w:r>
      <w:r w:rsidRPr="002632DC">
        <w:rPr>
          <w:rStyle w:val="StyleUnderline"/>
        </w:rPr>
        <w:t xml:space="preserve"> point of view, I am </w:t>
      </w:r>
      <w:r w:rsidRPr="00093400">
        <w:rPr>
          <w:rStyle w:val="StyleUnderline"/>
          <w:highlight w:val="cyan"/>
        </w:rPr>
        <w:t>accept</w:t>
      </w:r>
      <w:r w:rsidRPr="002632DC">
        <w:rPr>
          <w:rStyle w:val="StyleUnderline"/>
        </w:rPr>
        <w:t xml:space="preserve">ing that </w:t>
      </w:r>
      <w:r w:rsidRPr="00093400">
        <w:rPr>
          <w:rStyle w:val="StyleUnderline"/>
          <w:highlight w:val="cyan"/>
        </w:rPr>
        <w:t>my</w:t>
      </w:r>
      <w:r w:rsidRPr="00744179">
        <w:rPr>
          <w:rStyle w:val="StyleUnderline"/>
        </w:rPr>
        <w:t xml:space="preserve"> own </w:t>
      </w:r>
      <w:r w:rsidRPr="00093400">
        <w:rPr>
          <w:rStyle w:val="StyleUnderline"/>
          <w:highlight w:val="cyan"/>
        </w:rPr>
        <w:t>interests cannot</w:t>
      </w:r>
      <w:r w:rsidRPr="002632DC">
        <w:rPr>
          <w:sz w:val="14"/>
        </w:rPr>
        <w:t xml:space="preserve">, simply because they are my interests, </w:t>
      </w:r>
      <w:r w:rsidRPr="00093400">
        <w:rPr>
          <w:rStyle w:val="StyleUnderline"/>
          <w:highlight w:val="cyan"/>
        </w:rPr>
        <w:t>count more than</w:t>
      </w:r>
      <w:r w:rsidRPr="002632DC">
        <w:rPr>
          <w:rStyle w:val="StyleUnderline"/>
        </w:rPr>
        <w:t xml:space="preserve"> the interests of </w:t>
      </w:r>
      <w:r w:rsidRPr="00093400">
        <w:rPr>
          <w:rStyle w:val="StyleUnderline"/>
          <w:highlight w:val="cyan"/>
        </w:rPr>
        <w:t>anyone else.</w:t>
      </w:r>
      <w:r w:rsidRPr="002632DC">
        <w:rPr>
          <w:rStyle w:val="StyleUnderline"/>
        </w:rPr>
        <w:t xml:space="preserve"> Thus </w:t>
      </w:r>
      <w:r w:rsidRPr="00093400">
        <w:rPr>
          <w:rStyle w:val="StyleUnderline"/>
          <w:highlight w:val="cyan"/>
        </w:rPr>
        <w:t>my</w:t>
      </w:r>
      <w:r w:rsidRPr="002632DC">
        <w:rPr>
          <w:rStyle w:val="StyleUnderline"/>
        </w:rPr>
        <w:t xml:space="preserve"> very natural </w:t>
      </w:r>
      <w:r w:rsidRPr="00093400">
        <w:rPr>
          <w:rStyle w:val="StyleUnderline"/>
          <w:highlight w:val="cyan"/>
        </w:rPr>
        <w:t>concern that my own interests be Iooked after must</w:t>
      </w:r>
      <w:r w:rsidRPr="002632DC">
        <w:rPr>
          <w:sz w:val="14"/>
        </w:rPr>
        <w:t xml:space="preserve">, when I think ethically, </w:t>
      </w:r>
      <w:r w:rsidRPr="002632DC">
        <w:rPr>
          <w:rStyle w:val="StyleUnderline"/>
        </w:rPr>
        <w:t xml:space="preserve">be </w:t>
      </w:r>
      <w:r w:rsidRPr="00093400">
        <w:rPr>
          <w:rStyle w:val="StyleUnderline"/>
          <w:highlight w:val="cyan"/>
        </w:rPr>
        <w:t>extend</w:t>
      </w:r>
      <w:r w:rsidRPr="002632DC">
        <w:rPr>
          <w:rStyle w:val="StyleUnderline"/>
        </w:rPr>
        <w:t xml:space="preserve">ed </w:t>
      </w:r>
      <w:r w:rsidRPr="00093400">
        <w:rPr>
          <w:rStyle w:val="StyleUnderline"/>
          <w:highlight w:val="cyan"/>
        </w:rPr>
        <w:t xml:space="preserve">to </w:t>
      </w:r>
      <w:r w:rsidRPr="00744179">
        <w:rPr>
          <w:rStyle w:val="StyleUnderline"/>
        </w:rPr>
        <w:t xml:space="preserve">the interests of </w:t>
      </w:r>
      <w:r w:rsidRPr="00093400">
        <w:rPr>
          <w:rStyle w:val="StyleUnderline"/>
          <w:highlight w:val="cyan"/>
        </w:rPr>
        <w:t>others</w:t>
      </w:r>
      <w:r w:rsidRPr="002632DC">
        <w:rPr>
          <w:rStyle w:val="StyleUnderline"/>
        </w:rPr>
        <w:t>.</w:t>
      </w:r>
      <w:r w:rsidRPr="002632DC">
        <w:rPr>
          <w:sz w:val="14"/>
        </w:rPr>
        <w:t xml:space="preserve"> Now, imagine that I am trying to decide between two possible courses of action - perhaps whether to eat all the fruits I have collected myself, or to share them with others. Imagine, too, that I am deciding in a complete ethical vacuum, that I know nothing of any ethical considerations - I am, we might say, in a pre-ethical stage of thinking. How would I make up my mind? One thing that would be still relevant would be how the possible courses of action will affect my interests. Indeed, if we define 'interests' broadly enough, so that we count anything people desire as in their interests (unless it is incompatible with another desire or desires), then it would seem that at this pre-ethical stage, only one's own interests can be relevant to the decision. Suppose I then begin to think ethically, to the extent of recognising that my own interests cannot count for more, simply because they are my own, than the interests of others. In place of my own interests, I now have to take into account the interests of all those affected by my decision. </w:t>
      </w:r>
      <w:r w:rsidRPr="00093400">
        <w:rPr>
          <w:rStyle w:val="StyleUnderline"/>
          <w:highlight w:val="cyan"/>
        </w:rPr>
        <w:t>This requires me to weigh</w:t>
      </w:r>
      <w:r w:rsidRPr="002632DC">
        <w:rPr>
          <w:rStyle w:val="StyleUnderline"/>
        </w:rPr>
        <w:t xml:space="preserve"> up </w:t>
      </w:r>
      <w:r w:rsidRPr="00093400">
        <w:rPr>
          <w:rStyle w:val="StyleUnderline"/>
          <w:highlight w:val="cyan"/>
        </w:rPr>
        <w:t>all</w:t>
      </w:r>
      <w:r w:rsidRPr="002632DC">
        <w:rPr>
          <w:rStyle w:val="StyleUnderline"/>
        </w:rPr>
        <w:t xml:space="preserve"> these </w:t>
      </w:r>
      <w:r w:rsidRPr="00093400">
        <w:rPr>
          <w:rStyle w:val="StyleUnderline"/>
          <w:highlight w:val="cyan"/>
        </w:rPr>
        <w:t>interests and</w:t>
      </w:r>
      <w:r w:rsidRPr="002632DC">
        <w:rPr>
          <w:rStyle w:val="StyleUnderline"/>
        </w:rPr>
        <w:t xml:space="preserve"> adopt the course of action most likely to </w:t>
      </w:r>
      <w:r w:rsidRPr="00093400">
        <w:rPr>
          <w:rStyle w:val="StyleUnderline"/>
          <w:highlight w:val="cyan"/>
        </w:rPr>
        <w:t>maximize the interests of those affected</w:t>
      </w:r>
      <w:r w:rsidRPr="00744179">
        <w:rPr>
          <w:sz w:val="14"/>
          <w:szCs w:val="14"/>
        </w:rPr>
        <w:t>. Thus at least at some level in my moral reasoning I must choose the course of action that has the best consequences, on balance, for all affected.</w:t>
      </w:r>
      <w:r w:rsidRPr="002632DC">
        <w:rPr>
          <w:sz w:val="14"/>
        </w:rPr>
        <w:t xml:space="preserve"> (I say 'at some level in my moral reasoning' because, as we shall see later, there are utilitarian reasons for believing that we ought not to try to calculate these consequences for every ethical decision we make in our daily lives, but only in very unusual circumstances, or perhaps when we are reflecting on our choice of general principles to guide us in future. In other words, in the specific example given, at first glance one might think it obvious that sharing the fruit that I have gathered has better consequences for all affected than not sharing them. This may in t~ end also be the best general principle for us all to adopt, but before we can have grounds for believing this to be the case, we must also consider whether the effect of a general practice of sharing gathered fruits will benefit all those affected, by bringing about a more equal distribution, or whether it will reduce the amount of food gathered, because some will cease to gather anything if they know that they will get sufficient from their share of what others gather.)</w:t>
      </w:r>
    </w:p>
    <w:p w14:paraId="4E6AD47C" w14:textId="10EB2AB9" w:rsidR="002647DD" w:rsidRDefault="002647DD" w:rsidP="002647DD">
      <w:pPr>
        <w:pStyle w:val="Heading2"/>
      </w:pPr>
      <w:r>
        <w:t>1AR</w:t>
      </w:r>
    </w:p>
    <w:p w14:paraId="36059B6D" w14:textId="4951AC88" w:rsidR="002647DD" w:rsidRDefault="002647DD" w:rsidP="002647DD">
      <w:pPr>
        <w:pStyle w:val="Heading3"/>
      </w:pPr>
      <w:r>
        <w:t>K</w:t>
      </w:r>
    </w:p>
    <w:p w14:paraId="3B48546E" w14:textId="77777777" w:rsidR="002647DD" w:rsidRPr="007657CC" w:rsidRDefault="002647DD" w:rsidP="002647DD">
      <w:pPr>
        <w:pStyle w:val="Heading4"/>
        <w:rPr>
          <w:rFonts w:cs="Calibri"/>
        </w:rPr>
      </w:pPr>
      <w:r w:rsidRPr="007657CC">
        <w:rPr>
          <w:rFonts w:cs="Calibri"/>
        </w:rPr>
        <w:t xml:space="preserve">Striving to change the world for </w:t>
      </w:r>
      <w:r w:rsidRPr="007657CC">
        <w:rPr>
          <w:rFonts w:cs="Calibri"/>
          <w:u w:val="single"/>
        </w:rPr>
        <w:t>better</w:t>
      </w:r>
      <w:r w:rsidRPr="007657CC">
        <w:rPr>
          <w:rFonts w:cs="Calibri"/>
        </w:rPr>
        <w:t xml:space="preserve"> is not </w:t>
      </w:r>
      <w:r w:rsidRPr="007657CC">
        <w:rPr>
          <w:rFonts w:cs="Calibri"/>
          <w:u w:val="single"/>
        </w:rPr>
        <w:t>resentful</w:t>
      </w:r>
      <w:r w:rsidRPr="007657CC">
        <w:rPr>
          <w:rFonts w:cs="Calibri"/>
        </w:rPr>
        <w:t xml:space="preserve"> scenario planning---it is </w:t>
      </w:r>
      <w:r w:rsidRPr="007657CC">
        <w:rPr>
          <w:rFonts w:cs="Calibri"/>
          <w:u w:val="single"/>
        </w:rPr>
        <w:t>active engagement</w:t>
      </w:r>
      <w:r w:rsidRPr="007657CC">
        <w:rPr>
          <w:rFonts w:cs="Calibri"/>
        </w:rPr>
        <w:t xml:space="preserve"> with the world through </w:t>
      </w:r>
      <w:r w:rsidRPr="007657CC">
        <w:rPr>
          <w:rFonts w:cs="Calibri"/>
          <w:u w:val="single"/>
        </w:rPr>
        <w:t>human potential</w:t>
      </w:r>
      <w:r w:rsidRPr="007657CC">
        <w:rPr>
          <w:rFonts w:cs="Calibri"/>
        </w:rPr>
        <w:t xml:space="preserve"> for </w:t>
      </w:r>
      <w:r w:rsidRPr="007657CC">
        <w:rPr>
          <w:rFonts w:cs="Calibri"/>
          <w:u w:val="single"/>
        </w:rPr>
        <w:t>choice</w:t>
      </w:r>
      <w:r w:rsidRPr="007657CC">
        <w:rPr>
          <w:rFonts w:cs="Calibri"/>
        </w:rPr>
        <w:t xml:space="preserve"> and </w:t>
      </w:r>
      <w:r w:rsidRPr="007657CC">
        <w:rPr>
          <w:rFonts w:cs="Calibri"/>
          <w:u w:val="single"/>
        </w:rPr>
        <w:t>imagination</w:t>
      </w:r>
      <w:r w:rsidRPr="007657CC">
        <w:rPr>
          <w:rFonts w:cs="Calibri"/>
        </w:rPr>
        <w:t>.</w:t>
      </w:r>
    </w:p>
    <w:p w14:paraId="60DBD8D3" w14:textId="77777777" w:rsidR="002647DD" w:rsidRPr="007657CC" w:rsidRDefault="002647DD" w:rsidP="002647DD">
      <w:r w:rsidRPr="007657CC">
        <w:rPr>
          <w:rStyle w:val="Style13ptBold"/>
        </w:rPr>
        <w:t>Reid ’12</w:t>
      </w:r>
      <w:r w:rsidRPr="007657CC">
        <w:t xml:space="preserve"> [Julian; December; Professor at the University of Lapland; The Neoliberal Subject: Resilience and the Art of Living Dangerously, REVISTA PLÉYADE 10/ ISSN: 0718-655X p. 143-165]</w:t>
      </w:r>
    </w:p>
    <w:p w14:paraId="6D1A00D3" w14:textId="77777777" w:rsidR="002647DD" w:rsidRPr="007657CC" w:rsidRDefault="002647DD" w:rsidP="002647DD">
      <w:pPr>
        <w:rPr>
          <w:sz w:val="16"/>
        </w:rPr>
      </w:pPr>
      <w:r w:rsidRPr="007657CC">
        <w:rPr>
          <w:sz w:val="16"/>
        </w:rPr>
        <w:t>IV. Resourcing the Political Subject: From Biopolitics to Psychopolitics</w:t>
      </w:r>
    </w:p>
    <w:p w14:paraId="199E8741" w14:textId="77777777" w:rsidR="002647DD" w:rsidRPr="007657CC" w:rsidRDefault="002647DD" w:rsidP="002647DD">
      <w:pPr>
        <w:rPr>
          <w:sz w:val="16"/>
        </w:rPr>
      </w:pPr>
      <w:r w:rsidRPr="007657CC">
        <w:rPr>
          <w:rStyle w:val="StyleUnderline"/>
        </w:rPr>
        <w:t xml:space="preserve">Revalorizing autonomy and security are both techniques with which we can begin </w:t>
      </w:r>
      <w:r w:rsidRPr="007657CC">
        <w:rPr>
          <w:rStyle w:val="StyleUnderline"/>
          <w:highlight w:val="cyan"/>
        </w:rPr>
        <w:t xml:space="preserve">to </w:t>
      </w:r>
      <w:r w:rsidRPr="007657CC">
        <w:rPr>
          <w:rStyle w:val="Emphasis"/>
          <w:highlight w:val="cyan"/>
        </w:rPr>
        <w:t>renovate explicitly political subjectivity</w:t>
      </w:r>
      <w:r w:rsidRPr="007657CC">
        <w:rPr>
          <w:rStyle w:val="StyleUnderline"/>
        </w:rPr>
        <w:t>. Political subjects do not merely live in order to adapt to and grow from</w:t>
      </w:r>
      <w:r w:rsidRPr="007657CC">
        <w:rPr>
          <w:sz w:val="16"/>
        </w:rPr>
        <w:t xml:space="preserve"> their experiences of </w:t>
      </w:r>
      <w:r w:rsidRPr="007657CC">
        <w:rPr>
          <w:rStyle w:val="StyleUnderline"/>
        </w:rPr>
        <w:t>suffering. In contrast they seek out the sources of their suffering, with a view to destroying them.</w:t>
      </w:r>
      <w:r w:rsidRPr="007657CC">
        <w:rPr>
          <w:sz w:val="16"/>
        </w:rPr>
        <w:t xml:space="preserve"> </w:t>
      </w:r>
      <w:r w:rsidRPr="007657CC">
        <w:rPr>
          <w:rStyle w:val="StyleUnderline"/>
          <w:highlight w:val="cyan"/>
        </w:rPr>
        <w:t xml:space="preserve">The task is to </w:t>
      </w:r>
      <w:r w:rsidRPr="007657CC">
        <w:rPr>
          <w:rStyle w:val="Emphasis"/>
          <w:highlight w:val="cyan"/>
        </w:rPr>
        <w:t>affirm the confidence of our abilities to think and act politically</w:t>
      </w:r>
      <w:r w:rsidRPr="007657CC">
        <w:rPr>
          <w:rStyle w:val="StyleUnderline"/>
          <w:highlight w:val="cyan"/>
        </w:rPr>
        <w:t>; the hubristic trust in ourselves</w:t>
      </w:r>
      <w:r w:rsidRPr="007657CC">
        <w:rPr>
          <w:sz w:val="16"/>
        </w:rPr>
        <w:t xml:space="preserve"> and others </w:t>
      </w:r>
      <w:r w:rsidRPr="007657CC">
        <w:rPr>
          <w:rStyle w:val="StyleUnderline"/>
        </w:rPr>
        <w:t>by which we decide what we want</w:t>
      </w:r>
      <w:r w:rsidRPr="007657CC">
        <w:rPr>
          <w:sz w:val="16"/>
        </w:rPr>
        <w:t xml:space="preserve">, assert what we possesses, </w:t>
      </w:r>
      <w:r w:rsidRPr="007657CC">
        <w:rPr>
          <w:rStyle w:val="StyleUnderline"/>
        </w:rPr>
        <w:t>and celebrate what are able to do, in accordance with truths which transcend our existence as merely biological entities</w:t>
      </w:r>
      <w:r w:rsidRPr="007657CC">
        <w:rPr>
          <w:sz w:val="16"/>
        </w:rPr>
        <w:t xml:space="preserve">.44 </w:t>
      </w:r>
      <w:r w:rsidRPr="007657CC">
        <w:rPr>
          <w:rStyle w:val="StyleUnderline"/>
        </w:rPr>
        <w:t>This task requires sourcing the psychic life of the subject in contrast with its biological life, and a psychopolitics not a biopolitics.</w:t>
      </w:r>
      <w:r w:rsidRPr="007657CC">
        <w:rPr>
          <w:sz w:val="16"/>
        </w:rPr>
        <w:t xml:space="preserve"> Biopolitics as we know concerns itself with the powers that determine the life of the human in its species being; the biological powers that account for the evolution of its species life, including its capacities for connectivity and resilience. Psychopolitics, on the other hand, is concerned with the powers that determine the life of the human psyche. These two forms of life, the species life and psychic life of the subject are entirely different and hostile to one another.</w:t>
      </w:r>
    </w:p>
    <w:p w14:paraId="71B791F7" w14:textId="77777777" w:rsidR="002647DD" w:rsidRPr="007657CC" w:rsidRDefault="002647DD" w:rsidP="002647DD">
      <w:pPr>
        <w:rPr>
          <w:sz w:val="16"/>
        </w:rPr>
      </w:pPr>
      <w:r w:rsidRPr="007657CC">
        <w:rPr>
          <w:sz w:val="16"/>
        </w:rPr>
        <w:t xml:space="preserve">‘Psychic life’ has of course had a life in political theoretical discourse at least since the publication of Judith Butler’s The Psychic Life of Power. Her account takes the psyche as the source of subjection and more specifically the ‘peculiar turning of a subject against itself’ through which we are said to come to desire the terms of our own subjection.45 Accordingly vulnerability is the core property that Butler assigns to the psychic life of the subject on account of its being dependent on that which by necessity exploits it.46 </w:t>
      </w:r>
      <w:r w:rsidRPr="007657CC">
        <w:rPr>
          <w:rStyle w:val="StyleUnderline"/>
        </w:rPr>
        <w:t xml:space="preserve">More </w:t>
      </w:r>
      <w:r w:rsidRPr="007657CC">
        <w:rPr>
          <w:rStyle w:val="StyleUnderline"/>
          <w:highlight w:val="cyan"/>
        </w:rPr>
        <w:t>fundamental</w:t>
      </w:r>
      <w:r w:rsidRPr="007657CC">
        <w:rPr>
          <w:rStyle w:val="StyleUnderline"/>
        </w:rPr>
        <w:t xml:space="preserve"> than vulnerability </w:t>
      </w:r>
      <w:r w:rsidRPr="007657CC">
        <w:rPr>
          <w:rStyle w:val="StyleUnderline"/>
          <w:highlight w:val="cyan"/>
        </w:rPr>
        <w:t xml:space="preserve">to the psychic life of the subject, I argue, are the </w:t>
      </w:r>
      <w:r w:rsidRPr="007657CC">
        <w:rPr>
          <w:rStyle w:val="Emphasis"/>
          <w:highlight w:val="cyan"/>
        </w:rPr>
        <w:t>powers of imaginative action through which we</w:t>
      </w:r>
      <w:r w:rsidRPr="007657CC">
        <w:rPr>
          <w:rStyle w:val="Emphasis"/>
        </w:rPr>
        <w:t xml:space="preserve"> </w:t>
      </w:r>
      <w:r w:rsidRPr="007657CC">
        <w:rPr>
          <w:rStyle w:val="Emphasis"/>
          <w:highlight w:val="cyan"/>
        </w:rPr>
        <w:t>are able to overturn power relations.</w:t>
      </w:r>
      <w:r w:rsidRPr="007657CC">
        <w:rPr>
          <w:rStyle w:val="StyleUnderline"/>
          <w:highlight w:val="cyan"/>
        </w:rPr>
        <w:t xml:space="preserve"> </w:t>
      </w:r>
      <w:r w:rsidRPr="007657CC">
        <w:rPr>
          <w:rStyle w:val="Emphasis"/>
          <w:highlight w:val="cyan"/>
          <w:bdr w:val="single" w:sz="4" w:space="0" w:color="auto"/>
        </w:rPr>
        <w:t xml:space="preserve">Imaginative action does not entail human beings </w:t>
      </w:r>
      <w:r w:rsidRPr="007657CC">
        <w:rPr>
          <w:rStyle w:val="Emphasis"/>
          <w:bdr w:val="single" w:sz="4" w:space="0" w:color="auto"/>
        </w:rPr>
        <w:t>melancholically suffering</w:t>
      </w:r>
      <w:r w:rsidRPr="007657CC">
        <w:rPr>
          <w:sz w:val="16"/>
        </w:rPr>
        <w:t xml:space="preserve"> conditions of exploitation, </w:t>
      </w:r>
      <w:r w:rsidRPr="007657CC">
        <w:rPr>
          <w:rStyle w:val="Emphasis"/>
        </w:rPr>
        <w:t xml:space="preserve">or enable human beings </w:t>
      </w:r>
      <w:r w:rsidRPr="007657CC">
        <w:rPr>
          <w:rStyle w:val="Emphasis"/>
          <w:highlight w:val="cyan"/>
        </w:rPr>
        <w:t>to adapt</w:t>
      </w:r>
      <w:r w:rsidRPr="007657CC">
        <w:rPr>
          <w:rStyle w:val="Emphasis"/>
        </w:rPr>
        <w:t xml:space="preserve"> to their environments </w:t>
      </w:r>
      <w:r w:rsidRPr="007657CC">
        <w:rPr>
          <w:rStyle w:val="Emphasis"/>
          <w:highlight w:val="cyan"/>
        </w:rPr>
        <w:t>a la the biopolitical subject</w:t>
      </w:r>
      <w:r w:rsidRPr="007657CC">
        <w:rPr>
          <w:rStyle w:val="Emphasis"/>
        </w:rPr>
        <w:t xml:space="preserve"> of liberal modernity</w:t>
      </w:r>
      <w:r w:rsidRPr="007657CC">
        <w:rPr>
          <w:rStyle w:val="StyleUnderline"/>
        </w:rPr>
        <w:t>. Nor does it enable them in the style of the ‘neuropolitics’ of</w:t>
      </w:r>
      <w:r w:rsidRPr="007657CC">
        <w:rPr>
          <w:sz w:val="16"/>
        </w:rPr>
        <w:t xml:space="preserve"> William </w:t>
      </w:r>
      <w:r w:rsidRPr="007657CC">
        <w:rPr>
          <w:rStyle w:val="StyleUnderline"/>
        </w:rPr>
        <w:t>Connolly simply to cultivate a more cosmopolitan ethical sensibility</w:t>
      </w:r>
      <w:r w:rsidRPr="007657CC">
        <w:rPr>
          <w:sz w:val="16"/>
        </w:rPr>
        <w:t xml:space="preserve"> as if politics simply required a kind of widening and deepening of present world conditions.47 </w:t>
      </w:r>
      <w:r w:rsidRPr="007657CC">
        <w:rPr>
          <w:rStyle w:val="StyleUnderline"/>
        </w:rPr>
        <w:t xml:space="preserve">In contrast </w:t>
      </w:r>
      <w:r w:rsidRPr="007657CC">
        <w:rPr>
          <w:rStyle w:val="StyleUnderline"/>
          <w:highlight w:val="cyan"/>
        </w:rPr>
        <w:t>imaginative action</w:t>
      </w:r>
      <w:r w:rsidRPr="007657CC">
        <w:rPr>
          <w:rStyle w:val="StyleUnderline"/>
        </w:rPr>
        <w:t xml:space="preserve"> is what </w:t>
      </w:r>
      <w:r w:rsidRPr="007657CC">
        <w:rPr>
          <w:rStyle w:val="StyleUnderline"/>
          <w:highlight w:val="cyan"/>
        </w:rPr>
        <w:t>enables human beings to forsake the current courses of their worlds in constitution of new ones</w:t>
      </w:r>
      <w:r w:rsidRPr="007657CC">
        <w:rPr>
          <w:rStyle w:val="StyleUnderline"/>
        </w:rPr>
        <w:t xml:space="preserve">. </w:t>
      </w:r>
      <w:r w:rsidRPr="007657CC">
        <w:rPr>
          <w:sz w:val="16"/>
        </w:rPr>
        <w:t>Foucault was not explicitly committed to such a sourcing of imaginative action, and in order to move beyond the political problems he posed it is necessary that we depart from him.</w:t>
      </w:r>
    </w:p>
    <w:p w14:paraId="15320722" w14:textId="77777777" w:rsidR="002647DD" w:rsidRPr="002647DD" w:rsidRDefault="002647DD" w:rsidP="002647DD"/>
    <w:p w14:paraId="1C4F8D03" w14:textId="77777777" w:rsidR="002647DD" w:rsidRPr="007657CC" w:rsidRDefault="002647DD" w:rsidP="002647DD">
      <w:pPr>
        <w:pStyle w:val="Heading4"/>
        <w:rPr>
          <w:rFonts w:cs="Calibri"/>
        </w:rPr>
      </w:pPr>
      <w:r w:rsidRPr="007657CC">
        <w:rPr>
          <w:rFonts w:cs="Calibri"/>
          <w:u w:val="single"/>
        </w:rPr>
        <w:t>No impact</w:t>
      </w:r>
      <w:r w:rsidRPr="007657CC">
        <w:rPr>
          <w:rFonts w:cs="Calibri"/>
        </w:rPr>
        <w:t>---cruel optimism isn’t locked in---they throw the baby out with the bathwater</w:t>
      </w:r>
    </w:p>
    <w:p w14:paraId="32E161D1" w14:textId="77777777" w:rsidR="002647DD" w:rsidRPr="007657CC" w:rsidRDefault="002647DD" w:rsidP="002647DD">
      <w:r w:rsidRPr="007657CC">
        <w:rPr>
          <w:rStyle w:val="Style13ptBold"/>
        </w:rPr>
        <w:t>Wilder ’17</w:t>
      </w:r>
      <w:r w:rsidRPr="007657CC">
        <w:t xml:space="preserve"> [Gary; 2017; Associate Professor of Anthropology at CUNY Graduate Center; Political Concepts: A Critical Lexicon, “Anticipation,” no. 3; DML; *gendered language modification denoted by brackets]</w:t>
      </w:r>
    </w:p>
    <w:p w14:paraId="0B724B79" w14:textId="77777777" w:rsidR="002647DD" w:rsidRPr="007657CC" w:rsidRDefault="002647DD" w:rsidP="002647DD">
      <w:pPr>
        <w:rPr>
          <w:sz w:val="14"/>
        </w:rPr>
      </w:pPr>
      <w:r w:rsidRPr="007657CC">
        <w:rPr>
          <w:rStyle w:val="StyleUnderline"/>
          <w:highlight w:val="cyan"/>
        </w:rPr>
        <w:t>There is no doubt</w:t>
      </w:r>
      <w:r w:rsidRPr="007657CC">
        <w:rPr>
          <w:rStyle w:val="StyleUnderline"/>
        </w:rPr>
        <w:t xml:space="preserve"> that </w:t>
      </w:r>
      <w:r w:rsidRPr="007657CC">
        <w:rPr>
          <w:rStyle w:val="Emphasis"/>
          <w:highlight w:val="cyan"/>
        </w:rPr>
        <w:t>cruel optimism</w:t>
      </w:r>
      <w:r w:rsidRPr="007657CC">
        <w:rPr>
          <w:sz w:val="14"/>
        </w:rPr>
        <w:t xml:space="preserve"> and benevolent pessimism </w:t>
      </w:r>
      <w:r w:rsidRPr="007657CC">
        <w:rPr>
          <w:rStyle w:val="StyleUnderline"/>
        </w:rPr>
        <w:t xml:space="preserve">have </w:t>
      </w:r>
      <w:r w:rsidRPr="007657CC">
        <w:rPr>
          <w:rStyle w:val="StyleUnderline"/>
          <w:highlight w:val="cyan"/>
        </w:rPr>
        <w:t>produced</w:t>
      </w:r>
      <w:r w:rsidRPr="007657CC">
        <w:rPr>
          <w:sz w:val="14"/>
        </w:rPr>
        <w:t xml:space="preserve">, and leveraged the concept of anticipation in order to prohibit or require certain kinds of citizen action, to legitimize or exempt certain state interventions, to produce </w:t>
      </w:r>
      <w:r w:rsidRPr="007657CC">
        <w:rPr>
          <w:rStyle w:val="Emphasis"/>
        </w:rPr>
        <w:t>docile</w:t>
      </w:r>
      <w:r w:rsidRPr="007657CC">
        <w:rPr>
          <w:rStyle w:val="StyleUnderline"/>
        </w:rPr>
        <w:t xml:space="preserve"> and </w:t>
      </w:r>
      <w:r w:rsidRPr="007657CC">
        <w:rPr>
          <w:rStyle w:val="Emphasis"/>
          <w:highlight w:val="cyan"/>
        </w:rPr>
        <w:t>anxious subjects</w:t>
      </w:r>
      <w:r w:rsidRPr="007657CC">
        <w:rPr>
          <w:rStyle w:val="StyleUnderline"/>
        </w:rPr>
        <w:t xml:space="preserve"> who become </w:t>
      </w:r>
      <w:r w:rsidRPr="007657CC">
        <w:rPr>
          <w:rStyle w:val="Emphasis"/>
        </w:rPr>
        <w:t>trapped</w:t>
      </w:r>
      <w:r w:rsidRPr="007657CC">
        <w:rPr>
          <w:sz w:val="14"/>
        </w:rPr>
        <w:t xml:space="preserve"> in states of what Berlant has nicely phrased “animated suspension.”15 </w:t>
      </w:r>
      <w:r w:rsidRPr="007657CC">
        <w:rPr>
          <w:rStyle w:val="StyleUnderline"/>
        </w:rPr>
        <w:t>The constant exhortation to self-manage, improve, and promote is accompanied by precarity and exhaustion</w:t>
      </w:r>
      <w:r w:rsidRPr="007657CC">
        <w:rPr>
          <w:sz w:val="14"/>
        </w:rPr>
        <w:t xml:space="preserve">, uncertainty and anxiety, disorientation and meaninglessness. </w:t>
      </w:r>
      <w:r w:rsidRPr="007657CC">
        <w:rPr>
          <w:rStyle w:val="StyleUnderline"/>
          <w:highlight w:val="cyan"/>
        </w:rPr>
        <w:t>But does this mean</w:t>
      </w:r>
      <w:r w:rsidRPr="007657CC">
        <w:rPr>
          <w:rStyle w:val="StyleUnderline"/>
        </w:rPr>
        <w:t xml:space="preserve"> that </w:t>
      </w:r>
      <w:r w:rsidRPr="007657CC">
        <w:rPr>
          <w:rStyle w:val="Emphasis"/>
          <w:highlight w:val="cyan"/>
        </w:rPr>
        <w:t>all future</w:t>
      </w:r>
      <w:r w:rsidRPr="007657CC">
        <w:rPr>
          <w:rStyle w:val="Emphasis"/>
        </w:rPr>
        <w:t xml:space="preserve">-oriented </w:t>
      </w:r>
      <w:r w:rsidRPr="007657CC">
        <w:rPr>
          <w:rStyle w:val="Emphasis"/>
          <w:highlight w:val="cyan"/>
        </w:rPr>
        <w:t>thinking</w:t>
      </w:r>
      <w:r w:rsidRPr="007657CC">
        <w:rPr>
          <w:rStyle w:val="StyleUnderline"/>
        </w:rPr>
        <w:t xml:space="preserve"> or </w:t>
      </w:r>
      <w:r w:rsidRPr="007657CC">
        <w:rPr>
          <w:rStyle w:val="Emphasis"/>
        </w:rPr>
        <w:t>action</w:t>
      </w:r>
      <w:r w:rsidRPr="007657CC">
        <w:rPr>
          <w:rStyle w:val="StyleUnderline"/>
        </w:rPr>
        <w:t xml:space="preserve"> </w:t>
      </w:r>
      <w:r w:rsidRPr="007657CC">
        <w:rPr>
          <w:rStyle w:val="StyleUnderline"/>
          <w:highlight w:val="cyan"/>
        </w:rPr>
        <w:t>is</w:t>
      </w:r>
      <w:r w:rsidRPr="007657CC">
        <w:rPr>
          <w:rStyle w:val="StyleUnderline"/>
        </w:rPr>
        <w:t xml:space="preserve"> </w:t>
      </w:r>
      <w:r w:rsidRPr="007657CC">
        <w:rPr>
          <w:rStyle w:val="Emphasis"/>
        </w:rPr>
        <w:t>intrinsically</w:t>
      </w:r>
      <w:r w:rsidRPr="007657CC">
        <w:rPr>
          <w:sz w:val="14"/>
        </w:rPr>
        <w:t xml:space="preserve"> disabling, normalizing, and </w:t>
      </w:r>
      <w:r w:rsidRPr="007657CC">
        <w:rPr>
          <w:rStyle w:val="Emphasis"/>
          <w:highlight w:val="cyan"/>
        </w:rPr>
        <w:t>depoliticizing</w:t>
      </w:r>
      <w:r w:rsidRPr="007657CC">
        <w:rPr>
          <w:rStyle w:val="StyleUnderline"/>
          <w:highlight w:val="cyan"/>
        </w:rPr>
        <w:t>?</w:t>
      </w:r>
      <w:r w:rsidRPr="007657CC">
        <w:rPr>
          <w:rStyle w:val="StyleUnderline"/>
        </w:rPr>
        <w:t xml:space="preserve"> It would be a </w:t>
      </w:r>
      <w:r w:rsidRPr="007657CC">
        <w:rPr>
          <w:rStyle w:val="Emphasis"/>
        </w:rPr>
        <w:t>mistake</w:t>
      </w:r>
      <w:r w:rsidRPr="007657CC">
        <w:rPr>
          <w:rStyle w:val="StyleUnderline"/>
        </w:rPr>
        <w:t xml:space="preserve"> to </w:t>
      </w:r>
      <w:r w:rsidRPr="007657CC">
        <w:rPr>
          <w:rStyle w:val="Emphasis"/>
        </w:rPr>
        <w:t>reduce futurity as such</w:t>
      </w:r>
      <w:r w:rsidRPr="007657CC">
        <w:rPr>
          <w:rStyle w:val="StyleUnderline"/>
        </w:rPr>
        <w:t xml:space="preserve"> to a </w:t>
      </w:r>
      <w:r w:rsidRPr="007657CC">
        <w:rPr>
          <w:rStyle w:val="Emphasis"/>
        </w:rPr>
        <w:t>liberal conception of progress</w:t>
      </w:r>
      <w:r w:rsidRPr="007657CC">
        <w:rPr>
          <w:rStyle w:val="StyleUnderline"/>
        </w:rPr>
        <w:t xml:space="preserve">, or anticipation to a </w:t>
      </w:r>
      <w:r w:rsidRPr="007657CC">
        <w:rPr>
          <w:rStyle w:val="Emphasis"/>
        </w:rPr>
        <w:t>liberal ideology</w:t>
      </w:r>
      <w:r w:rsidRPr="007657CC">
        <w:rPr>
          <w:rStyle w:val="StyleUnderline"/>
        </w:rPr>
        <w:t xml:space="preserve"> or </w:t>
      </w:r>
      <w:r w:rsidRPr="007657CC">
        <w:rPr>
          <w:rStyle w:val="Emphasis"/>
        </w:rPr>
        <w:t>affect</w:t>
      </w:r>
      <w:r w:rsidRPr="007657CC">
        <w:rPr>
          <w:rStyle w:val="StyleUnderline"/>
        </w:rPr>
        <w:t xml:space="preserve">. </w:t>
      </w:r>
      <w:r w:rsidRPr="007657CC">
        <w:rPr>
          <w:rStyle w:val="StyleUnderline"/>
          <w:highlight w:val="cyan"/>
        </w:rPr>
        <w:t>Doing so is</w:t>
      </w:r>
      <w:r w:rsidRPr="007657CC">
        <w:rPr>
          <w:rStyle w:val="StyleUnderline"/>
        </w:rPr>
        <w:t xml:space="preserve"> </w:t>
      </w:r>
      <w:r w:rsidRPr="007657CC">
        <w:rPr>
          <w:rStyle w:val="Emphasis"/>
        </w:rPr>
        <w:t>precisely</w:t>
      </w:r>
      <w:r w:rsidRPr="007657CC">
        <w:rPr>
          <w:rStyle w:val="StyleUnderline"/>
        </w:rPr>
        <w:t xml:space="preserve"> </w:t>
      </w:r>
      <w:r w:rsidRPr="007657CC">
        <w:rPr>
          <w:rStyle w:val="StyleUnderline"/>
          <w:highlight w:val="cyan"/>
        </w:rPr>
        <w:t>what</w:t>
      </w:r>
      <w:r w:rsidRPr="007657CC">
        <w:rPr>
          <w:rStyle w:val="StyleUnderline"/>
        </w:rPr>
        <w:t xml:space="preserve"> has </w:t>
      </w:r>
      <w:r w:rsidRPr="007657CC">
        <w:rPr>
          <w:rStyle w:val="StyleUnderline"/>
          <w:highlight w:val="cyan"/>
        </w:rPr>
        <w:t>led</w:t>
      </w:r>
      <w:r w:rsidRPr="007657CC">
        <w:rPr>
          <w:rStyle w:val="StyleUnderline"/>
        </w:rPr>
        <w:t xml:space="preserve"> some of these </w:t>
      </w:r>
      <w:r w:rsidRPr="007657CC">
        <w:rPr>
          <w:rStyle w:val="StyleUnderline"/>
          <w:highlight w:val="cyan"/>
        </w:rPr>
        <w:t xml:space="preserve">scholars to draw </w:t>
      </w:r>
      <w:r w:rsidRPr="007657CC">
        <w:rPr>
          <w:rStyle w:val="Emphasis"/>
          <w:highlight w:val="cyan"/>
        </w:rPr>
        <w:t>dubious political conclusions</w:t>
      </w:r>
      <w:r w:rsidRPr="007657CC">
        <w:rPr>
          <w:rStyle w:val="StyleUnderline"/>
        </w:rPr>
        <w:t xml:space="preserve"> from their own important insights</w:t>
      </w:r>
      <w:r w:rsidRPr="007657CC">
        <w:rPr>
          <w:sz w:val="14"/>
        </w:rPr>
        <w:t xml:space="preserve">. Think here of </w:t>
      </w:r>
      <w:r w:rsidRPr="007657CC">
        <w:rPr>
          <w:rStyle w:val="StyleUnderline"/>
        </w:rPr>
        <w:t>Berlant</w:t>
      </w:r>
      <w:r w:rsidRPr="007657CC">
        <w:rPr>
          <w:sz w:val="14"/>
        </w:rPr>
        <w:t xml:space="preserve">’s assertion of the present as an impasse in relation to which affective beings must focus on survival, maintenance, and adaptation, “without futurity.”16 She </w:t>
      </w:r>
      <w:r w:rsidRPr="007657CC">
        <w:rPr>
          <w:rStyle w:val="Emphasis"/>
        </w:rPr>
        <w:t>dismisses the wish</w:t>
      </w:r>
      <w:r w:rsidRPr="007657CC">
        <w:rPr>
          <w:rStyle w:val="StyleUnderline"/>
        </w:rPr>
        <w:t xml:space="preserve"> for new images of the good life as a </w:t>
      </w:r>
      <w:r w:rsidRPr="007657CC">
        <w:rPr>
          <w:rStyle w:val="Emphasis"/>
        </w:rPr>
        <w:t>symptom of the current situation</w:t>
      </w:r>
      <w:r w:rsidRPr="007657CC">
        <w:rPr>
          <w:sz w:val="14"/>
        </w:rPr>
        <w:t xml:space="preserve">.17 Or, consider David Scott’s melancholic ruminations about our being tragically stranded in a post-socialist political present. Adams, Murphy, and Clarke ask us to refuse anticipation as such.18 And </w:t>
      </w:r>
      <w:r w:rsidRPr="007657CC">
        <w:rPr>
          <w:rStyle w:val="StyleUnderline"/>
        </w:rPr>
        <w:t xml:space="preserve">Edelman promotes an </w:t>
      </w:r>
      <w:r w:rsidRPr="007657CC">
        <w:rPr>
          <w:rStyle w:val="Emphasis"/>
        </w:rPr>
        <w:t>anti-political opposition</w:t>
      </w:r>
      <w:r w:rsidRPr="007657CC">
        <w:rPr>
          <w:rStyle w:val="StyleUnderline"/>
        </w:rPr>
        <w:t xml:space="preserve"> to “</w:t>
      </w:r>
      <w:r w:rsidRPr="007657CC">
        <w:rPr>
          <w:rStyle w:val="Emphasis"/>
        </w:rPr>
        <w:t>every realization of futurity</w:t>
      </w:r>
      <w:r w:rsidRPr="007657CC">
        <w:rPr>
          <w:rStyle w:val="StyleUnderline"/>
        </w:rPr>
        <w:t xml:space="preserve">,” </w:t>
      </w:r>
      <w:r w:rsidRPr="007657CC">
        <w:rPr>
          <w:rStyle w:val="Emphasis"/>
        </w:rPr>
        <w:t>any aspiration</w:t>
      </w:r>
      <w:r w:rsidRPr="007657CC">
        <w:rPr>
          <w:rStyle w:val="StyleUnderline"/>
        </w:rPr>
        <w:t xml:space="preserve"> to forge “</w:t>
      </w:r>
      <w:r w:rsidRPr="007657CC">
        <w:rPr>
          <w:rStyle w:val="Emphasis"/>
        </w:rPr>
        <w:t>some more perfect social order</w:t>
      </w:r>
      <w:r w:rsidRPr="007657CC">
        <w:rPr>
          <w:rStyle w:val="StyleUnderline"/>
        </w:rPr>
        <w:t xml:space="preserve">,” </w:t>
      </w:r>
      <w:r w:rsidRPr="007657CC">
        <w:rPr>
          <w:rStyle w:val="Emphasis"/>
        </w:rPr>
        <w:t>any action</w:t>
      </w:r>
      <w:r w:rsidRPr="007657CC">
        <w:rPr>
          <w:rStyle w:val="StyleUnderline"/>
        </w:rPr>
        <w:t xml:space="preserve"> oriented toward future “</w:t>
      </w:r>
      <w:r w:rsidRPr="007657CC">
        <w:rPr>
          <w:rStyle w:val="Emphasis"/>
        </w:rPr>
        <w:t>good</w:t>
      </w:r>
      <w:r w:rsidRPr="007657CC">
        <w:rPr>
          <w:rStyle w:val="StyleUnderline"/>
        </w:rPr>
        <w:t>.”</w:t>
      </w:r>
      <w:r w:rsidRPr="007657CC">
        <w:rPr>
          <w:sz w:val="14"/>
        </w:rPr>
        <w:t xml:space="preserve">19 Instead he celebrates jouissance as bound up with the death drive and an absolutist negation of social form.20 </w:t>
      </w:r>
      <w:r w:rsidRPr="007657CC">
        <w:rPr>
          <w:rStyle w:val="StyleUnderline"/>
          <w:highlight w:val="cyan"/>
        </w:rPr>
        <w:t>By treating</w:t>
      </w:r>
      <w:r w:rsidRPr="007657CC">
        <w:rPr>
          <w:rStyle w:val="StyleUnderline"/>
        </w:rPr>
        <w:t xml:space="preserve"> the </w:t>
      </w:r>
      <w:r w:rsidRPr="007657CC">
        <w:rPr>
          <w:rStyle w:val="StyleUnderline"/>
          <w:highlight w:val="cyan"/>
        </w:rPr>
        <w:t>present as</w:t>
      </w:r>
      <w:r w:rsidRPr="007657CC">
        <w:rPr>
          <w:rStyle w:val="StyleUnderline"/>
        </w:rPr>
        <w:t xml:space="preserve"> </w:t>
      </w:r>
      <w:r w:rsidRPr="007657CC">
        <w:rPr>
          <w:rStyle w:val="Emphasis"/>
        </w:rPr>
        <w:t>one-dimensional</w:t>
      </w:r>
      <w:r w:rsidRPr="007657CC">
        <w:rPr>
          <w:rStyle w:val="StyleUnderline"/>
        </w:rPr>
        <w:t xml:space="preserve"> and </w:t>
      </w:r>
      <w:r w:rsidRPr="007657CC">
        <w:rPr>
          <w:rStyle w:val="Emphasis"/>
          <w:highlight w:val="cyan"/>
        </w:rPr>
        <w:t>unsurpassable</w:t>
      </w:r>
      <w:r w:rsidRPr="007657CC">
        <w:rPr>
          <w:rStyle w:val="StyleUnderline"/>
        </w:rPr>
        <w:t xml:space="preserve">, such </w:t>
      </w:r>
      <w:r w:rsidRPr="007657CC">
        <w:rPr>
          <w:rStyle w:val="StyleUnderline"/>
          <w:highlight w:val="cyan"/>
        </w:rPr>
        <w:t xml:space="preserve">criticism </w:t>
      </w:r>
      <w:r w:rsidRPr="007657CC">
        <w:rPr>
          <w:rStyle w:val="Emphasis"/>
          <w:highlight w:val="cyan"/>
        </w:rPr>
        <w:t>accedes to existing arrangements</w:t>
      </w:r>
      <w:r w:rsidRPr="007657CC">
        <w:rPr>
          <w:rStyle w:val="StyleUnderline"/>
        </w:rPr>
        <w:t xml:space="preserve"> and </w:t>
      </w:r>
      <w:r w:rsidRPr="007657CC">
        <w:rPr>
          <w:rStyle w:val="Emphasis"/>
          <w:highlight w:val="cyan"/>
        </w:rPr>
        <w:t>discounts politics</w:t>
      </w:r>
      <w:r w:rsidRPr="007657CC">
        <w:rPr>
          <w:rStyle w:val="StyleUnderline"/>
          <w:highlight w:val="cyan"/>
        </w:rPr>
        <w:t xml:space="preserve"> oriented to</w:t>
      </w:r>
      <w:r w:rsidRPr="007657CC">
        <w:rPr>
          <w:rStyle w:val="StyleUnderline"/>
        </w:rPr>
        <w:t xml:space="preserve">ward a </w:t>
      </w:r>
      <w:r w:rsidRPr="007657CC">
        <w:rPr>
          <w:rStyle w:val="StyleUnderline"/>
          <w:highlight w:val="cyan"/>
        </w:rPr>
        <w:t xml:space="preserve">future good life as </w:t>
      </w:r>
      <w:r w:rsidRPr="007657CC">
        <w:rPr>
          <w:rStyle w:val="Emphasis"/>
          <w:highlight w:val="cyan"/>
        </w:rPr>
        <w:t>intrinsically</w:t>
      </w:r>
      <w:r w:rsidRPr="007657CC">
        <w:rPr>
          <w:sz w:val="14"/>
        </w:rPr>
        <w:t xml:space="preserve"> delusional, </w:t>
      </w:r>
      <w:r w:rsidRPr="007657CC">
        <w:rPr>
          <w:rStyle w:val="Emphasis"/>
        </w:rPr>
        <w:t>self-undermining</w:t>
      </w:r>
      <w:r w:rsidRPr="007657CC">
        <w:rPr>
          <w:rStyle w:val="StyleUnderline"/>
        </w:rPr>
        <w:t xml:space="preserve">, or </w:t>
      </w:r>
      <w:r w:rsidRPr="007657CC">
        <w:rPr>
          <w:rStyle w:val="Emphasis"/>
          <w:highlight w:val="cyan"/>
        </w:rPr>
        <w:t>conservative</w:t>
      </w:r>
      <w:r w:rsidRPr="007657CC">
        <w:rPr>
          <w:rStyle w:val="StyleUnderline"/>
        </w:rPr>
        <w:t xml:space="preserve">. But </w:t>
      </w:r>
      <w:r w:rsidRPr="007657CC">
        <w:rPr>
          <w:rStyle w:val="StyleUnderline"/>
          <w:highlight w:val="cyan"/>
        </w:rPr>
        <w:t xml:space="preserve">to </w:t>
      </w:r>
      <w:r w:rsidRPr="007657CC">
        <w:rPr>
          <w:rStyle w:val="Emphasis"/>
          <w:highlight w:val="cyan"/>
        </w:rPr>
        <w:t>abandon</w:t>
      </w:r>
      <w:r w:rsidRPr="007657CC">
        <w:rPr>
          <w:rStyle w:val="Emphasis"/>
        </w:rPr>
        <w:t xml:space="preserve"> good-life imaginaries</w:t>
      </w:r>
      <w:r w:rsidRPr="007657CC">
        <w:rPr>
          <w:rStyle w:val="StyleUnderline"/>
        </w:rPr>
        <w:t xml:space="preserve"> and </w:t>
      </w:r>
      <w:r w:rsidRPr="007657CC">
        <w:rPr>
          <w:rStyle w:val="Emphasis"/>
          <w:highlight w:val="cyan"/>
        </w:rPr>
        <w:t>future</w:t>
      </w:r>
      <w:r w:rsidRPr="007657CC">
        <w:rPr>
          <w:rStyle w:val="Emphasis"/>
        </w:rPr>
        <w:t>-oriented practices</w:t>
      </w:r>
      <w:r w:rsidRPr="007657CC">
        <w:rPr>
          <w:rStyle w:val="StyleUnderline"/>
        </w:rPr>
        <w:t xml:space="preserve"> </w:t>
      </w:r>
      <w:r w:rsidRPr="007657CC">
        <w:rPr>
          <w:rStyle w:val="StyleUnderline"/>
          <w:highlight w:val="cyan"/>
        </w:rPr>
        <w:t xml:space="preserve">is to </w:t>
      </w:r>
      <w:r w:rsidRPr="007657CC">
        <w:rPr>
          <w:rStyle w:val="Emphasis"/>
          <w:highlight w:val="cyan"/>
        </w:rPr>
        <w:t>erase the crucial space</w:t>
      </w:r>
      <w:r w:rsidRPr="007657CC">
        <w:rPr>
          <w:rStyle w:val="StyleUnderline"/>
          <w:highlight w:val="cyan"/>
        </w:rPr>
        <w:t xml:space="preserve"> between </w:t>
      </w:r>
      <w:r w:rsidRPr="007657CC">
        <w:rPr>
          <w:rStyle w:val="Emphasis"/>
          <w:highlight w:val="cyan"/>
        </w:rPr>
        <w:t>how things are</w:t>
      </w:r>
      <w:r w:rsidRPr="007657CC">
        <w:rPr>
          <w:rStyle w:val="StyleUnderline"/>
          <w:highlight w:val="cyan"/>
        </w:rPr>
        <w:t xml:space="preserve"> and </w:t>
      </w:r>
      <w:r w:rsidRPr="007657CC">
        <w:rPr>
          <w:rStyle w:val="Emphasis"/>
          <w:highlight w:val="cyan"/>
        </w:rPr>
        <w:t>how they ought to be</w:t>
      </w:r>
      <w:r w:rsidRPr="007657CC">
        <w:rPr>
          <w:sz w:val="14"/>
        </w:rPr>
        <w:t>. It is no surprise, therefore, that such thinking often turns to (post-political understandings of) affect, bodies, objects, or deep history as the only way to think outside or against existing conditions and ideologies.</w:t>
      </w:r>
    </w:p>
    <w:p w14:paraId="4E9CD92F" w14:textId="77777777" w:rsidR="002647DD" w:rsidRPr="007657CC" w:rsidRDefault="002647DD" w:rsidP="002647DD">
      <w:pPr>
        <w:pStyle w:val="Heading4"/>
        <w:rPr>
          <w:rFonts w:cs="Calibri"/>
        </w:rPr>
      </w:pPr>
      <w:r w:rsidRPr="007657CC">
        <w:rPr>
          <w:rFonts w:cs="Calibri"/>
        </w:rPr>
        <w:t xml:space="preserve">Debates over </w:t>
      </w:r>
      <w:r w:rsidRPr="007657CC">
        <w:rPr>
          <w:rFonts w:cs="Calibri"/>
          <w:u w:val="single"/>
        </w:rPr>
        <w:t>fiated</w:t>
      </w:r>
      <w:r w:rsidRPr="007657CC">
        <w:rPr>
          <w:rFonts w:cs="Calibri"/>
        </w:rPr>
        <w:t xml:space="preserve"> proposals are </w:t>
      </w:r>
      <w:r w:rsidRPr="007657CC">
        <w:rPr>
          <w:rFonts w:cs="Calibri"/>
          <w:u w:val="single"/>
        </w:rPr>
        <w:t>more effective</w:t>
      </w:r>
      <w:r w:rsidRPr="007657CC">
        <w:rPr>
          <w:rFonts w:cs="Calibri"/>
        </w:rPr>
        <w:t xml:space="preserve"> at </w:t>
      </w:r>
      <w:r w:rsidRPr="007657CC">
        <w:rPr>
          <w:rFonts w:cs="Calibri"/>
          <w:u w:val="single"/>
        </w:rPr>
        <w:t>reducing passivity</w:t>
      </w:r>
      <w:r w:rsidRPr="007657CC">
        <w:rPr>
          <w:rFonts w:cs="Calibri"/>
        </w:rPr>
        <w:t xml:space="preserve"> than focusing on </w:t>
      </w:r>
      <w:r w:rsidRPr="007657CC">
        <w:rPr>
          <w:rFonts w:cs="Calibri"/>
          <w:u w:val="single"/>
        </w:rPr>
        <w:t>personal</w:t>
      </w:r>
      <w:r w:rsidRPr="007657CC">
        <w:rPr>
          <w:rFonts w:cs="Calibri"/>
        </w:rPr>
        <w:t xml:space="preserve"> narratives. </w:t>
      </w:r>
    </w:p>
    <w:p w14:paraId="7244B7BD" w14:textId="77777777" w:rsidR="002647DD" w:rsidRPr="007657CC" w:rsidRDefault="002647DD" w:rsidP="002647DD">
      <w:r w:rsidRPr="007657CC">
        <w:rPr>
          <w:rStyle w:val="Style13ptBold"/>
        </w:rPr>
        <w:t xml:space="preserve">Eijkman ’12 </w:t>
      </w:r>
      <w:r w:rsidRPr="007657CC">
        <w:t>[Henk; May 2012; PhD from University of Canberra, a visiting Fellow at the UNSW Canberra Campus and visiting Professor of Academic Development at ADCET Engineering College, India; “The role of simulations in the authentic learning for national security policy development,” Australian National University National Security College Occasional Paper, no. 4]</w:t>
      </w:r>
    </w:p>
    <w:p w14:paraId="5149BB6E" w14:textId="77777777" w:rsidR="002647DD" w:rsidRPr="007657CC" w:rsidRDefault="002647DD" w:rsidP="002647DD">
      <w:pPr>
        <w:rPr>
          <w:sz w:val="16"/>
          <w:szCs w:val="16"/>
        </w:rPr>
      </w:pPr>
      <w:r w:rsidRPr="007657CC">
        <w:rPr>
          <w:sz w:val="16"/>
          <w:szCs w:val="16"/>
        </w:rPr>
        <w:t>Policy simulations enable the seeking of Consensus</w:t>
      </w:r>
    </w:p>
    <w:p w14:paraId="14A848D9" w14:textId="77777777" w:rsidR="002647DD" w:rsidRPr="007657CC" w:rsidRDefault="002647DD" w:rsidP="002647DD">
      <w:pPr>
        <w:rPr>
          <w:u w:val="single"/>
        </w:rPr>
      </w:pPr>
      <w:r w:rsidRPr="007657CC">
        <w:rPr>
          <w:rStyle w:val="Emphasis"/>
          <w:highlight w:val="cyan"/>
        </w:rPr>
        <w:t>Games</w:t>
      </w:r>
      <w:r w:rsidRPr="007657CC">
        <w:rPr>
          <w:highlight w:val="cyan"/>
          <w:u w:val="single"/>
        </w:rPr>
        <w:t xml:space="preserve"> are popular because</w:t>
      </w:r>
      <w:r w:rsidRPr="007657CC">
        <w:rPr>
          <w:sz w:val="16"/>
        </w:rPr>
        <w:t xml:space="preserve"> historically </w:t>
      </w:r>
      <w:r w:rsidRPr="007657CC">
        <w:rPr>
          <w:highlight w:val="cyan"/>
          <w:u w:val="single"/>
        </w:rPr>
        <w:t>people</w:t>
      </w:r>
      <w:r w:rsidRPr="007657CC">
        <w:rPr>
          <w:u w:val="single"/>
        </w:rPr>
        <w:t xml:space="preserve"> seek and </w:t>
      </w:r>
      <w:r w:rsidRPr="007657CC">
        <w:rPr>
          <w:highlight w:val="cyan"/>
          <w:u w:val="single"/>
        </w:rPr>
        <w:t>enjoy</w:t>
      </w:r>
      <w:r w:rsidRPr="007657CC">
        <w:rPr>
          <w:u w:val="single"/>
        </w:rPr>
        <w:t xml:space="preserve"> the </w:t>
      </w:r>
      <w:r w:rsidRPr="007657CC">
        <w:rPr>
          <w:rStyle w:val="Emphasis"/>
        </w:rPr>
        <w:t xml:space="preserve">tension of </w:t>
      </w:r>
      <w:r w:rsidRPr="007657CC">
        <w:rPr>
          <w:rStyle w:val="Emphasis"/>
          <w:highlight w:val="cyan"/>
        </w:rPr>
        <w:t>competition</w:t>
      </w:r>
      <w:r w:rsidRPr="007657CC">
        <w:rPr>
          <w:u w:val="single"/>
        </w:rPr>
        <w:t xml:space="preserve">, positive rivalry and the procedural justice of impartiality </w:t>
      </w:r>
      <w:r w:rsidRPr="007657CC">
        <w:rPr>
          <w:highlight w:val="cyan"/>
          <w:u w:val="single"/>
        </w:rPr>
        <w:t xml:space="preserve">in </w:t>
      </w:r>
      <w:r w:rsidRPr="007657CC">
        <w:rPr>
          <w:rStyle w:val="Emphasis"/>
          <w:highlight w:val="cyan"/>
        </w:rPr>
        <w:t>safe</w:t>
      </w:r>
      <w:r w:rsidRPr="007657CC">
        <w:rPr>
          <w:sz w:val="16"/>
        </w:rPr>
        <w:t xml:space="preserve"> and regulated </w:t>
      </w:r>
      <w:r w:rsidRPr="007657CC">
        <w:rPr>
          <w:rStyle w:val="Emphasis"/>
          <w:highlight w:val="cyan"/>
        </w:rPr>
        <w:t>environments</w:t>
      </w:r>
      <w:r w:rsidRPr="007657CC">
        <w:rPr>
          <w:sz w:val="16"/>
        </w:rPr>
        <w:t xml:space="preserve">. As in games, </w:t>
      </w:r>
      <w:r w:rsidRPr="007657CC">
        <w:rPr>
          <w:highlight w:val="cyan"/>
          <w:u w:val="single"/>
        </w:rPr>
        <w:t>simulations</w:t>
      </w:r>
      <w:r w:rsidRPr="007657CC">
        <w:rPr>
          <w:u w:val="single"/>
        </w:rPr>
        <w:t xml:space="preserve"> temporarily </w:t>
      </w:r>
      <w:r w:rsidRPr="007657CC">
        <w:rPr>
          <w:rStyle w:val="Emphasis"/>
          <w:highlight w:val="cyan"/>
        </w:rPr>
        <w:t>remove</w:t>
      </w:r>
      <w:r w:rsidRPr="007657CC">
        <w:rPr>
          <w:u w:val="single"/>
        </w:rPr>
        <w:t xml:space="preserve"> the </w:t>
      </w:r>
      <w:r w:rsidRPr="007657CC">
        <w:rPr>
          <w:highlight w:val="cyan"/>
          <w:u w:val="single"/>
        </w:rPr>
        <w:t>participants from</w:t>
      </w:r>
      <w:r w:rsidRPr="007657CC">
        <w:rPr>
          <w:u w:val="single"/>
        </w:rPr>
        <w:t xml:space="preserve"> their </w:t>
      </w:r>
      <w:r w:rsidRPr="007657CC">
        <w:rPr>
          <w:rStyle w:val="Emphasis"/>
          <w:highlight w:val="cyan"/>
        </w:rPr>
        <w:t>daily routines</w:t>
      </w:r>
      <w:r w:rsidRPr="007657CC">
        <w:rPr>
          <w:u w:val="single"/>
        </w:rPr>
        <w:t xml:space="preserve">, </w:t>
      </w:r>
      <w:r w:rsidRPr="007657CC">
        <w:rPr>
          <w:rStyle w:val="Emphasis"/>
        </w:rPr>
        <w:t xml:space="preserve">political </w:t>
      </w:r>
      <w:r w:rsidRPr="007657CC">
        <w:rPr>
          <w:rStyle w:val="Emphasis"/>
          <w:highlight w:val="cyan"/>
        </w:rPr>
        <w:t>pressures</w:t>
      </w:r>
      <w:r w:rsidRPr="007657CC">
        <w:rPr>
          <w:u w:val="single"/>
        </w:rPr>
        <w:t xml:space="preserve">, and the restrictions </w:t>
      </w:r>
      <w:r w:rsidRPr="007657CC">
        <w:rPr>
          <w:highlight w:val="cyan"/>
          <w:u w:val="single"/>
        </w:rPr>
        <w:t xml:space="preserve">of </w:t>
      </w:r>
      <w:r w:rsidRPr="007657CC">
        <w:rPr>
          <w:rStyle w:val="Emphasis"/>
          <w:highlight w:val="cyan"/>
        </w:rPr>
        <w:t>real-life</w:t>
      </w:r>
      <w:r w:rsidRPr="007657CC">
        <w:rPr>
          <w:u w:val="single"/>
        </w:rPr>
        <w:t xml:space="preserve"> protocols. </w:t>
      </w:r>
    </w:p>
    <w:p w14:paraId="16FF772A" w14:textId="77777777" w:rsidR="002647DD" w:rsidRPr="007657CC" w:rsidRDefault="002647DD" w:rsidP="002647DD">
      <w:pPr>
        <w:rPr>
          <w:sz w:val="16"/>
        </w:rPr>
      </w:pPr>
      <w:r w:rsidRPr="007657CC">
        <w:rPr>
          <w:sz w:val="16"/>
        </w:rPr>
        <w:t xml:space="preserve">In consensus building, </w:t>
      </w:r>
      <w:r w:rsidRPr="007657CC">
        <w:rPr>
          <w:sz w:val="16"/>
          <w:szCs w:val="16"/>
        </w:rPr>
        <w:t xml:space="preserve">participants engage in extensive debate and need to act on a shared set of meanings and beliefs to guide the policy process in the desired direction, yet </w:t>
      </w:r>
      <w:r w:rsidRPr="007657CC">
        <w:rPr>
          <w:rStyle w:val="Emphasis"/>
          <w:highlight w:val="cyan"/>
        </w:rPr>
        <w:t>without sacrificing</w:t>
      </w:r>
      <w:r w:rsidRPr="007657CC">
        <w:rPr>
          <w:u w:val="single"/>
        </w:rPr>
        <w:t xml:space="preserve"> </w:t>
      </w:r>
      <w:r w:rsidRPr="007657CC">
        <w:rPr>
          <w:rStyle w:val="Emphasis"/>
        </w:rPr>
        <w:t>critique</w:t>
      </w:r>
      <w:r w:rsidRPr="007657CC">
        <w:rPr>
          <w:u w:val="single"/>
        </w:rPr>
        <w:t xml:space="preserve"> and </w:t>
      </w:r>
      <w:r w:rsidRPr="007657CC">
        <w:rPr>
          <w:rStyle w:val="Emphasis"/>
          <w:highlight w:val="cyan"/>
        </w:rPr>
        <w:t>creativity</w:t>
      </w:r>
      <w:r w:rsidRPr="007657CC">
        <w:rPr>
          <w:sz w:val="16"/>
          <w:szCs w:val="16"/>
        </w:rPr>
        <w:t>. During the joint experimental actions of simulation, value debates become focused, sharpened, and placed into operational contexts that allow participants to negotiate value trade-offs. Participants work holistically, from the perspective of the entire system, in order to reach a joint definition of the problem. Mos</w:t>
      </w:r>
      <w:r w:rsidRPr="007657CC">
        <w:rPr>
          <w:sz w:val="16"/>
        </w:rPr>
        <w:t xml:space="preserve">t importantly, </w:t>
      </w:r>
      <w:r w:rsidRPr="007657CC">
        <w:rPr>
          <w:highlight w:val="cyan"/>
          <w:u w:val="single"/>
        </w:rPr>
        <w:t>role-playing takes</w:t>
      </w:r>
      <w:r w:rsidRPr="007657CC">
        <w:rPr>
          <w:u w:val="single"/>
        </w:rPr>
        <w:t xml:space="preserve"> the </w:t>
      </w:r>
      <w:r w:rsidRPr="007657CC">
        <w:rPr>
          <w:rStyle w:val="Emphasis"/>
          <w:highlight w:val="cyan"/>
        </w:rPr>
        <w:t>attention away</w:t>
      </w:r>
      <w:r w:rsidRPr="007657CC">
        <w:rPr>
          <w:highlight w:val="cyan"/>
          <w:u w:val="single"/>
        </w:rPr>
        <w:t xml:space="preserve"> from</w:t>
      </w:r>
      <w:r w:rsidRPr="007657CC">
        <w:rPr>
          <w:u w:val="single"/>
        </w:rPr>
        <w:t xml:space="preserve"> the </w:t>
      </w:r>
      <w:r w:rsidRPr="007657CC">
        <w:rPr>
          <w:rStyle w:val="Emphasis"/>
          <w:highlight w:val="cyan"/>
        </w:rPr>
        <w:t>individual</w:t>
      </w:r>
      <w:r w:rsidRPr="007657CC">
        <w:rPr>
          <w:sz w:val="16"/>
        </w:rPr>
        <w:t xml:space="preserve"> (Geurts et al. 2007). To cite one case, </w:t>
      </w:r>
      <w:r w:rsidRPr="007657CC">
        <w:rPr>
          <w:u w:val="single"/>
        </w:rPr>
        <w:t>Geurts et al.</w:t>
      </w:r>
      <w:r w:rsidRPr="007657CC">
        <w:rPr>
          <w:sz w:val="16"/>
        </w:rPr>
        <w:t xml:space="preserve"> (2007: 549) </w:t>
      </w:r>
      <w:r w:rsidRPr="007657CC">
        <w:rPr>
          <w:u w:val="single"/>
        </w:rPr>
        <w:t>note that the ‘</w:t>
      </w:r>
      <w:r w:rsidRPr="007657CC">
        <w:rPr>
          <w:rStyle w:val="Emphasis"/>
          <w:highlight w:val="cyan"/>
        </w:rPr>
        <w:t>impersonal</w:t>
      </w:r>
      <w:r w:rsidRPr="007657CC">
        <w:rPr>
          <w:u w:val="single"/>
        </w:rPr>
        <w:t xml:space="preserve"> (in-role) </w:t>
      </w:r>
      <w:r w:rsidRPr="007657CC">
        <w:rPr>
          <w:rStyle w:val="Emphasis"/>
          <w:highlight w:val="cyan"/>
        </w:rPr>
        <w:t>presentation</w:t>
      </w:r>
      <w:r w:rsidRPr="007657CC">
        <w:rPr>
          <w:u w:val="single"/>
        </w:rPr>
        <w:t xml:space="preserve"> of some of the difficult messages </w:t>
      </w:r>
      <w:r w:rsidRPr="007657CC">
        <w:rPr>
          <w:highlight w:val="cyan"/>
          <w:u w:val="single"/>
        </w:rPr>
        <w:t>was</w:t>
      </w:r>
      <w:r w:rsidRPr="007657CC">
        <w:rPr>
          <w:u w:val="single"/>
        </w:rPr>
        <w:t xml:space="preserve"> a very </w:t>
      </w:r>
      <w:r w:rsidRPr="007657CC">
        <w:rPr>
          <w:rStyle w:val="Emphasis"/>
          <w:highlight w:val="cyan"/>
        </w:rPr>
        <w:t>important</w:t>
      </w:r>
      <w:r w:rsidRPr="007657CC">
        <w:rPr>
          <w:rStyle w:val="Emphasis"/>
        </w:rPr>
        <w:t xml:space="preserve"> factor</w:t>
      </w:r>
      <w:r w:rsidRPr="007657CC">
        <w:rPr>
          <w:u w:val="single"/>
        </w:rPr>
        <w:t xml:space="preserve"> </w:t>
      </w:r>
      <w:r w:rsidRPr="007657CC">
        <w:rPr>
          <w:highlight w:val="cyan"/>
          <w:u w:val="single"/>
        </w:rPr>
        <w:t>in</w:t>
      </w:r>
      <w:r w:rsidRPr="007657CC">
        <w:rPr>
          <w:u w:val="single"/>
        </w:rPr>
        <w:t xml:space="preserve"> the </w:t>
      </w:r>
      <w:r w:rsidRPr="007657CC">
        <w:rPr>
          <w:rStyle w:val="Emphasis"/>
          <w:highlight w:val="cyan"/>
        </w:rPr>
        <w:t>success of</w:t>
      </w:r>
      <w:r w:rsidRPr="007657CC">
        <w:rPr>
          <w:rStyle w:val="Emphasis"/>
        </w:rPr>
        <w:t xml:space="preserve"> the </w:t>
      </w:r>
      <w:r w:rsidRPr="007657CC">
        <w:rPr>
          <w:rStyle w:val="Emphasis"/>
          <w:highlight w:val="cyan"/>
        </w:rPr>
        <w:t>game</w:t>
      </w:r>
      <w:r w:rsidRPr="007657CC">
        <w:rPr>
          <w:u w:val="single"/>
        </w:rPr>
        <w:t>. When people play roles, they defend a perspective, not their own position: what they say in the game, they say because their role forces them to do so’</w:t>
      </w:r>
      <w:r w:rsidRPr="007657CC">
        <w:rPr>
          <w:sz w:val="16"/>
        </w:rPr>
        <w:t xml:space="preserve">. Consequently, </w:t>
      </w:r>
      <w:r w:rsidRPr="007657CC">
        <w:rPr>
          <w:u w:val="single"/>
        </w:rPr>
        <w:t xml:space="preserve">policy </w:t>
      </w:r>
      <w:r w:rsidRPr="007657CC">
        <w:rPr>
          <w:highlight w:val="cyan"/>
          <w:u w:val="single"/>
        </w:rPr>
        <w:t>simulations make it possible</w:t>
      </w:r>
      <w:r w:rsidRPr="007657CC">
        <w:rPr>
          <w:u w:val="single"/>
        </w:rPr>
        <w:t xml:space="preserve"> for </w:t>
      </w:r>
      <w:r w:rsidRPr="007657CC">
        <w:rPr>
          <w:highlight w:val="cyan"/>
          <w:u w:val="single"/>
        </w:rPr>
        <w:t>participants to</w:t>
      </w:r>
      <w:r w:rsidRPr="007657CC">
        <w:rPr>
          <w:u w:val="single"/>
        </w:rPr>
        <w:t xml:space="preserve"> become (</w:t>
      </w:r>
      <w:r w:rsidRPr="007657CC">
        <w:rPr>
          <w:rStyle w:val="Emphasis"/>
          <w:highlight w:val="cyan"/>
        </w:rPr>
        <w:t>safely</w:t>
      </w:r>
      <w:r w:rsidRPr="007657CC">
        <w:rPr>
          <w:u w:val="single"/>
        </w:rPr>
        <w:t xml:space="preserve">) caught up and to </w:t>
      </w:r>
      <w:r w:rsidRPr="007657CC">
        <w:rPr>
          <w:highlight w:val="cyan"/>
          <w:u w:val="single"/>
        </w:rPr>
        <w:t>learn</w:t>
      </w:r>
      <w:r w:rsidRPr="007657CC">
        <w:rPr>
          <w:u w:val="single"/>
        </w:rPr>
        <w:t xml:space="preserve"> </w:t>
      </w:r>
      <w:r w:rsidRPr="007657CC">
        <w:rPr>
          <w:rStyle w:val="Emphasis"/>
        </w:rPr>
        <w:t xml:space="preserve">powerful </w:t>
      </w:r>
      <w:r w:rsidRPr="007657CC">
        <w:rPr>
          <w:rStyle w:val="Emphasis"/>
          <w:highlight w:val="cyan"/>
        </w:rPr>
        <w:t>lessons</w:t>
      </w:r>
      <w:r w:rsidRPr="007657CC">
        <w:rPr>
          <w:u w:val="single"/>
        </w:rPr>
        <w:t xml:space="preserve"> from</w:t>
      </w:r>
      <w:r w:rsidRPr="007657CC">
        <w:rPr>
          <w:sz w:val="16"/>
        </w:rPr>
        <w:t xml:space="preserve"> conflict-ridden </w:t>
      </w:r>
      <w:r w:rsidRPr="007657CC">
        <w:rPr>
          <w:u w:val="single"/>
        </w:rPr>
        <w:t xml:space="preserve">simulations </w:t>
      </w:r>
      <w:r w:rsidRPr="007657CC">
        <w:rPr>
          <w:highlight w:val="cyan"/>
          <w:u w:val="single"/>
        </w:rPr>
        <w:t>rather than</w:t>
      </w:r>
      <w:r w:rsidRPr="007657CC">
        <w:rPr>
          <w:u w:val="single"/>
        </w:rPr>
        <w:t xml:space="preserve"> from </w:t>
      </w:r>
      <w:r w:rsidRPr="007657CC">
        <w:rPr>
          <w:rStyle w:val="Emphasis"/>
          <w:highlight w:val="cyan"/>
        </w:rPr>
        <w:t>conflict-ridden real-life</w:t>
      </w:r>
      <w:r w:rsidRPr="007657CC">
        <w:rPr>
          <w:sz w:val="16"/>
        </w:rPr>
        <w:t xml:space="preserve"> policy processes (Geurts et al. 2007).</w:t>
      </w:r>
    </w:p>
    <w:p w14:paraId="618B40ED" w14:textId="77777777" w:rsidR="002647DD" w:rsidRPr="007657CC" w:rsidRDefault="002647DD" w:rsidP="002647DD">
      <w:pPr>
        <w:rPr>
          <w:rStyle w:val="Emphasis"/>
        </w:rPr>
      </w:pPr>
      <w:r w:rsidRPr="007657CC">
        <w:rPr>
          <w:u w:val="single"/>
        </w:rPr>
        <w:t xml:space="preserve">Policy </w:t>
      </w:r>
      <w:r w:rsidRPr="007657CC">
        <w:rPr>
          <w:highlight w:val="cyan"/>
          <w:u w:val="single"/>
        </w:rPr>
        <w:t>simulations promote</w:t>
      </w:r>
      <w:r w:rsidRPr="007657CC">
        <w:rPr>
          <w:u w:val="single"/>
        </w:rPr>
        <w:t xml:space="preserve"> </w:t>
      </w:r>
      <w:r w:rsidRPr="007657CC">
        <w:rPr>
          <w:rStyle w:val="Emphasis"/>
        </w:rPr>
        <w:t xml:space="preserve">Commitment to </w:t>
      </w:r>
      <w:r w:rsidRPr="007657CC">
        <w:rPr>
          <w:rStyle w:val="Emphasis"/>
          <w:highlight w:val="cyan"/>
        </w:rPr>
        <w:t>action</w:t>
      </w:r>
    </w:p>
    <w:p w14:paraId="3646A68E" w14:textId="77777777" w:rsidR="002647DD" w:rsidRPr="007657CC" w:rsidRDefault="002647DD" w:rsidP="002647DD">
      <w:pPr>
        <w:rPr>
          <w:u w:val="single"/>
        </w:rPr>
      </w:pPr>
      <w:r w:rsidRPr="007657CC">
        <w:rPr>
          <w:u w:val="single"/>
        </w:rPr>
        <w:t>When participants engage collaboratively in</w:t>
      </w:r>
      <w:r w:rsidRPr="007657CC">
        <w:rPr>
          <w:sz w:val="16"/>
        </w:rPr>
        <w:t xml:space="preserve"> a well-designed </w:t>
      </w:r>
      <w:r w:rsidRPr="007657CC">
        <w:rPr>
          <w:u w:val="single"/>
        </w:rPr>
        <w:t xml:space="preserve">policy simulation and work towards the assessment of possible impacts of major decision alternatives, they tend to </w:t>
      </w:r>
      <w:r w:rsidRPr="007657CC">
        <w:rPr>
          <w:highlight w:val="cyan"/>
          <w:u w:val="single"/>
        </w:rPr>
        <w:t xml:space="preserve">become </w:t>
      </w:r>
      <w:r w:rsidRPr="007657CC">
        <w:rPr>
          <w:rStyle w:val="Emphasis"/>
          <w:highlight w:val="cyan"/>
        </w:rPr>
        <w:t>involved</w:t>
      </w:r>
      <w:r w:rsidRPr="007657CC">
        <w:rPr>
          <w:u w:val="single"/>
        </w:rPr>
        <w:t xml:space="preserve">, </w:t>
      </w:r>
      <w:r w:rsidRPr="007657CC">
        <w:rPr>
          <w:rStyle w:val="Emphasis"/>
        </w:rPr>
        <w:t>reassured</w:t>
      </w:r>
      <w:r w:rsidRPr="007657CC">
        <w:rPr>
          <w:u w:val="single"/>
        </w:rPr>
        <w:t xml:space="preserve"> </w:t>
      </w:r>
      <w:r w:rsidRPr="007657CC">
        <w:rPr>
          <w:highlight w:val="cyan"/>
          <w:u w:val="single"/>
        </w:rPr>
        <w:t xml:space="preserve">and </w:t>
      </w:r>
      <w:r w:rsidRPr="007657CC">
        <w:rPr>
          <w:rStyle w:val="Emphasis"/>
          <w:highlight w:val="cyan"/>
        </w:rPr>
        <w:t>committed</w:t>
      </w:r>
      <w:r w:rsidRPr="007657CC">
        <w:rPr>
          <w:highlight w:val="cyan"/>
          <w:u w:val="single"/>
        </w:rPr>
        <w:t xml:space="preserve">. </w:t>
      </w:r>
      <w:r w:rsidRPr="007657CC">
        <w:rPr>
          <w:rStyle w:val="Emphasis"/>
          <w:highlight w:val="cyan"/>
        </w:rPr>
        <w:t>However</w:t>
      </w:r>
      <w:r w:rsidRPr="007657CC">
        <w:rPr>
          <w:u w:val="single"/>
        </w:rPr>
        <w:t xml:space="preserve">, participating in a </w:t>
      </w:r>
      <w:r w:rsidRPr="007657CC">
        <w:rPr>
          <w:highlight w:val="cyan"/>
          <w:u w:val="single"/>
        </w:rPr>
        <w:t xml:space="preserve">simulation about </w:t>
      </w:r>
      <w:r w:rsidRPr="007657CC">
        <w:rPr>
          <w:rStyle w:val="Emphasis"/>
          <w:highlight w:val="cyan"/>
        </w:rPr>
        <w:t>one’s own organisation</w:t>
      </w:r>
      <w:r w:rsidRPr="007657CC">
        <w:rPr>
          <w:u w:val="single"/>
        </w:rPr>
        <w:t xml:space="preserve"> or professional arena </w:t>
      </w:r>
      <w:r w:rsidRPr="007657CC">
        <w:rPr>
          <w:highlight w:val="cyan"/>
          <w:u w:val="single"/>
        </w:rPr>
        <w:t>can</w:t>
      </w:r>
      <w:r w:rsidRPr="007657CC">
        <w:rPr>
          <w:u w:val="single"/>
        </w:rPr>
        <w:t xml:space="preserve"> also </w:t>
      </w:r>
      <w:r w:rsidRPr="007657CC">
        <w:rPr>
          <w:highlight w:val="cyan"/>
          <w:u w:val="single"/>
        </w:rPr>
        <w:t>be</w:t>
      </w:r>
      <w:r w:rsidRPr="007657CC">
        <w:rPr>
          <w:u w:val="single"/>
        </w:rPr>
        <w:t xml:space="preserve"> a </w:t>
      </w:r>
      <w:r w:rsidRPr="007657CC">
        <w:rPr>
          <w:rStyle w:val="Emphasis"/>
          <w:highlight w:val="cyan"/>
        </w:rPr>
        <w:t>disquieting</w:t>
      </w:r>
      <w:r w:rsidRPr="007657CC">
        <w:rPr>
          <w:u w:val="single"/>
        </w:rPr>
        <w:t xml:space="preserve"> experience</w:t>
      </w:r>
      <w:r w:rsidRPr="007657CC">
        <w:rPr>
          <w:sz w:val="16"/>
        </w:rPr>
        <w:t xml:space="preserve">. The process of objectification that takes place in a well-designed and </w:t>
      </w:r>
      <w:r w:rsidRPr="007657CC">
        <w:rPr>
          <w:rStyle w:val="Emphasis"/>
          <w:highlight w:val="cyan"/>
        </w:rPr>
        <w:t>well-run simulation</w:t>
      </w:r>
      <w:r w:rsidRPr="007657CC">
        <w:rPr>
          <w:u w:val="single"/>
        </w:rPr>
        <w:t xml:space="preserve"> helps to </w:t>
      </w:r>
      <w:r w:rsidRPr="007657CC">
        <w:rPr>
          <w:highlight w:val="cyan"/>
          <w:u w:val="single"/>
        </w:rPr>
        <w:t>reinforce</w:t>
      </w:r>
      <w:r w:rsidRPr="007657CC">
        <w:rPr>
          <w:u w:val="single"/>
        </w:rPr>
        <w:t xml:space="preserve"> memory, stimulate doubt, raise issues, </w:t>
      </w:r>
      <w:r w:rsidRPr="007657CC">
        <w:rPr>
          <w:rStyle w:val="Emphasis"/>
          <w:highlight w:val="cyan"/>
        </w:rPr>
        <w:t>disagreements</w:t>
      </w:r>
      <w:r w:rsidRPr="007657CC">
        <w:rPr>
          <w:highlight w:val="cyan"/>
          <w:u w:val="single"/>
        </w:rPr>
        <w:t xml:space="preserve"> and</w:t>
      </w:r>
      <w:r w:rsidRPr="007657CC">
        <w:rPr>
          <w:u w:val="single"/>
        </w:rPr>
        <w:t xml:space="preserve"> </w:t>
      </w:r>
      <w:r w:rsidRPr="007657CC">
        <w:rPr>
          <w:rStyle w:val="Emphasis"/>
        </w:rPr>
        <w:t xml:space="preserve">further </w:t>
      </w:r>
      <w:r w:rsidRPr="007657CC">
        <w:rPr>
          <w:rStyle w:val="Emphasis"/>
          <w:highlight w:val="cyan"/>
        </w:rPr>
        <w:t>discussions</w:t>
      </w:r>
      <w:r w:rsidRPr="007657CC">
        <w:rPr>
          <w:u w:val="single"/>
        </w:rPr>
        <w:t xml:space="preserve">, and acts to control the delegation of judgement </w:t>
      </w:r>
      <w:r w:rsidRPr="007657CC">
        <w:rPr>
          <w:sz w:val="16"/>
        </w:rPr>
        <w:t xml:space="preserve">(those who are affected can check the logic of action). </w:t>
      </w:r>
      <w:r w:rsidRPr="007657CC">
        <w:rPr>
          <w:u w:val="single"/>
        </w:rPr>
        <w:t>Good simulations</w:t>
      </w:r>
      <w:r w:rsidRPr="007657CC">
        <w:rPr>
          <w:sz w:val="16"/>
        </w:rPr>
        <w:t xml:space="preserve"> engage participants in the exploration of possible futures and foster the power of ‘exercises in explicitness’ to question and prevent unrealistic over- commitment to one idea or course of action and </w:t>
      </w:r>
      <w:r w:rsidRPr="007657CC">
        <w:rPr>
          <w:u w:val="single"/>
        </w:rPr>
        <w:t xml:space="preserve">critically explore situations and conditions where a chosen strategy </w:t>
      </w:r>
      <w:r w:rsidRPr="007657CC">
        <w:rPr>
          <w:rStyle w:val="Emphasis"/>
        </w:rPr>
        <w:t>deviates</w:t>
      </w:r>
      <w:r w:rsidRPr="007657CC">
        <w:rPr>
          <w:u w:val="single"/>
        </w:rPr>
        <w:t xml:space="preserve">, </w:t>
      </w:r>
      <w:r w:rsidRPr="007657CC">
        <w:rPr>
          <w:rStyle w:val="Emphasis"/>
        </w:rPr>
        <w:t>fails</w:t>
      </w:r>
      <w:r w:rsidRPr="007657CC">
        <w:rPr>
          <w:u w:val="single"/>
        </w:rPr>
        <w:t xml:space="preserve">, or </w:t>
      </w:r>
      <w:r w:rsidRPr="007657CC">
        <w:rPr>
          <w:rStyle w:val="Emphasis"/>
        </w:rPr>
        <w:t>backfires</w:t>
      </w:r>
      <w:r w:rsidRPr="007657CC">
        <w:rPr>
          <w:u w:val="single"/>
        </w:rPr>
        <w:t>.</w:t>
      </w:r>
    </w:p>
    <w:p w14:paraId="4F7062FC" w14:textId="77777777" w:rsidR="002647DD" w:rsidRPr="007657CC" w:rsidRDefault="002647DD" w:rsidP="002647DD">
      <w:pPr>
        <w:rPr>
          <w:sz w:val="16"/>
        </w:rPr>
      </w:pPr>
      <w:r w:rsidRPr="007657CC">
        <w:rPr>
          <w:sz w:val="16"/>
        </w:rPr>
        <w:t xml:space="preserve">Policy </w:t>
      </w:r>
      <w:r w:rsidRPr="007657CC">
        <w:rPr>
          <w:rStyle w:val="Emphasis"/>
          <w:highlight w:val="cyan"/>
        </w:rPr>
        <w:t>simulations</w:t>
      </w:r>
      <w:r w:rsidRPr="007657CC">
        <w:rPr>
          <w:highlight w:val="cyan"/>
          <w:u w:val="single"/>
        </w:rPr>
        <w:t xml:space="preserve"> are</w:t>
      </w:r>
      <w:r w:rsidRPr="007657CC">
        <w:rPr>
          <w:u w:val="single"/>
        </w:rPr>
        <w:t xml:space="preserve">, of course, </w:t>
      </w:r>
      <w:r w:rsidRPr="007657CC">
        <w:rPr>
          <w:highlight w:val="cyan"/>
          <w:u w:val="single"/>
        </w:rPr>
        <w:t>not free from</w:t>
      </w:r>
      <w:r w:rsidRPr="007657CC">
        <w:rPr>
          <w:u w:val="single"/>
        </w:rPr>
        <w:t xml:space="preserve"> the problem of </w:t>
      </w:r>
      <w:r w:rsidRPr="007657CC">
        <w:rPr>
          <w:rStyle w:val="Emphasis"/>
        </w:rPr>
        <w:t xml:space="preserve">participant </w:t>
      </w:r>
      <w:r w:rsidRPr="007657CC">
        <w:rPr>
          <w:rStyle w:val="Emphasis"/>
          <w:highlight w:val="cyan"/>
        </w:rPr>
        <w:t>passivity</w:t>
      </w:r>
      <w:r w:rsidRPr="007657CC">
        <w:rPr>
          <w:highlight w:val="cyan"/>
          <w:u w:val="single"/>
        </w:rPr>
        <w:t xml:space="preserve">. </w:t>
      </w:r>
      <w:r w:rsidRPr="007657CC">
        <w:rPr>
          <w:rStyle w:val="Emphasis"/>
          <w:highlight w:val="cyan"/>
        </w:rPr>
        <w:t>However</w:t>
      </w:r>
      <w:r w:rsidRPr="007657CC">
        <w:rPr>
          <w:u w:val="single"/>
        </w:rPr>
        <w:t xml:space="preserve">, a </w:t>
      </w:r>
      <w:r w:rsidRPr="007657CC">
        <w:rPr>
          <w:highlight w:val="cyan"/>
          <w:u w:val="single"/>
        </w:rPr>
        <w:t>well-planned</w:t>
      </w:r>
      <w:r w:rsidRPr="007657CC">
        <w:rPr>
          <w:u w:val="single"/>
        </w:rPr>
        <w:t xml:space="preserve"> process of participatory modelling, a </w:t>
      </w:r>
      <w:r w:rsidRPr="007657CC">
        <w:rPr>
          <w:rStyle w:val="Emphasis"/>
          <w:highlight w:val="cyan"/>
        </w:rPr>
        <w:t>strictly balanced</w:t>
      </w:r>
      <w:r w:rsidRPr="007657CC">
        <w:rPr>
          <w:u w:val="single"/>
        </w:rPr>
        <w:t xml:space="preserve"> distribution of </w:t>
      </w:r>
      <w:r w:rsidRPr="007657CC">
        <w:rPr>
          <w:rStyle w:val="Emphasis"/>
          <w:highlight w:val="cyan"/>
        </w:rPr>
        <w:t>tasks</w:t>
      </w:r>
      <w:r w:rsidRPr="007657CC">
        <w:rPr>
          <w:u w:val="single"/>
        </w:rPr>
        <w:t xml:space="preserve">, and </w:t>
      </w:r>
      <w:r w:rsidRPr="007657CC">
        <w:rPr>
          <w:rStyle w:val="Emphasis"/>
        </w:rPr>
        <w:t>transparent activity</w:t>
      </w:r>
      <w:r w:rsidRPr="007657CC">
        <w:rPr>
          <w:u w:val="single"/>
        </w:rPr>
        <w:t xml:space="preserve"> of all participants acts as a </w:t>
      </w:r>
      <w:r w:rsidRPr="007657CC">
        <w:rPr>
          <w:highlight w:val="cyan"/>
          <w:u w:val="single"/>
        </w:rPr>
        <w:t>safeguard</w:t>
      </w:r>
      <w:r w:rsidRPr="007657CC">
        <w:rPr>
          <w:u w:val="single"/>
        </w:rPr>
        <w:t xml:space="preserve"> against </w:t>
      </w:r>
      <w:r w:rsidRPr="007657CC">
        <w:rPr>
          <w:highlight w:val="cyan"/>
          <w:u w:val="single"/>
        </w:rPr>
        <w:t>abstention</w:t>
      </w:r>
      <w:r w:rsidRPr="007657CC">
        <w:rPr>
          <w:u w:val="single"/>
        </w:rPr>
        <w:t xml:space="preserve"> from involvement</w:t>
      </w:r>
      <w:r w:rsidRPr="007657CC">
        <w:rPr>
          <w:sz w:val="16"/>
        </w:rPr>
        <w:t>. Good simulations:</w:t>
      </w:r>
    </w:p>
    <w:p w14:paraId="25924FBD" w14:textId="77777777" w:rsidR="002647DD" w:rsidRPr="007657CC" w:rsidRDefault="002647DD" w:rsidP="002647DD">
      <w:pPr>
        <w:rPr>
          <w:sz w:val="16"/>
          <w:szCs w:val="16"/>
        </w:rPr>
      </w:pPr>
      <w:r w:rsidRPr="007657CC">
        <w:rPr>
          <w:sz w:val="16"/>
          <w:szCs w:val="16"/>
        </w:rPr>
        <w:t>serve as vehicles to develop realistic, mature and well- grounded commitment. They help individual actors engaged in a strategy to understand the problem, see the relevance of a new course of action, understand their roles in the master plan, and feel confident that their old or recently acquired skills will help them to conquer the obstacles or seize the opportunities ahead (Geurts et al., 2007: 551).</w:t>
      </w:r>
    </w:p>
    <w:p w14:paraId="73667103" w14:textId="77777777" w:rsidR="002647DD" w:rsidRDefault="002647DD" w:rsidP="002647DD">
      <w:pPr>
        <w:pStyle w:val="Analytic"/>
      </w:pPr>
    </w:p>
    <w:p w14:paraId="7BEE6A8D" w14:textId="77777777" w:rsidR="002647DD" w:rsidRPr="002647DD" w:rsidRDefault="002647DD" w:rsidP="002647DD"/>
    <w:sectPr w:rsidR="002647DD" w:rsidRPr="002647DD"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C7F8" w14:textId="77777777" w:rsidR="00352408" w:rsidRDefault="00352408" w:rsidP="000D2432">
      <w:pPr>
        <w:spacing w:after="0" w:line="240" w:lineRule="auto"/>
      </w:pPr>
      <w:r>
        <w:separator/>
      </w:r>
    </w:p>
  </w:endnote>
  <w:endnote w:type="continuationSeparator" w:id="0">
    <w:p w14:paraId="576EEC14" w14:textId="77777777" w:rsidR="00352408" w:rsidRDefault="00352408"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AEAAC" w14:textId="77777777" w:rsidR="00352408" w:rsidRDefault="00352408" w:rsidP="000D2432">
      <w:pPr>
        <w:spacing w:after="0" w:line="240" w:lineRule="auto"/>
      </w:pPr>
      <w:r>
        <w:separator/>
      </w:r>
    </w:p>
  </w:footnote>
  <w:footnote w:type="continuationSeparator" w:id="0">
    <w:p w14:paraId="273033CF" w14:textId="77777777" w:rsidR="00352408" w:rsidRDefault="00352408"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6"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3"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7"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4"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4"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5"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1"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6"/>
  </w:num>
  <w:num w:numId="12" w16cid:durableId="445807393">
    <w:abstractNumId w:val="106"/>
  </w:num>
  <w:num w:numId="13" w16cid:durableId="1909146038">
    <w:abstractNumId w:val="82"/>
  </w:num>
  <w:num w:numId="14" w16cid:durableId="372072053">
    <w:abstractNumId w:val="62"/>
  </w:num>
  <w:num w:numId="15" w16cid:durableId="69311881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2"/>
  </w:num>
  <w:num w:numId="17" w16cid:durableId="1158687537">
    <w:abstractNumId w:val="0"/>
  </w:num>
  <w:num w:numId="18" w16cid:durableId="798844611">
    <w:abstractNumId w:val="160"/>
  </w:num>
  <w:num w:numId="19" w16cid:durableId="472718766">
    <w:abstractNumId w:val="332"/>
  </w:num>
  <w:num w:numId="20" w16cid:durableId="1695618851">
    <w:abstractNumId w:val="242"/>
  </w:num>
  <w:num w:numId="21" w16cid:durableId="1375227815">
    <w:abstractNumId w:val="138"/>
  </w:num>
  <w:num w:numId="22" w16cid:durableId="235475852">
    <w:abstractNumId w:val="105"/>
  </w:num>
  <w:num w:numId="23" w16cid:durableId="56559449">
    <w:abstractNumId w:val="276"/>
  </w:num>
  <w:num w:numId="24" w16cid:durableId="551617112">
    <w:abstractNumId w:val="34"/>
  </w:num>
  <w:num w:numId="25" w16cid:durableId="1600485538">
    <w:abstractNumId w:val="44"/>
  </w:num>
  <w:num w:numId="26" w16cid:durableId="858616674">
    <w:abstractNumId w:val="95"/>
  </w:num>
  <w:num w:numId="27" w16cid:durableId="1480809143">
    <w:abstractNumId w:val="75"/>
  </w:num>
  <w:num w:numId="28" w16cid:durableId="1536625497">
    <w:abstractNumId w:val="46"/>
  </w:num>
  <w:num w:numId="29" w16cid:durableId="2133405149">
    <w:abstractNumId w:val="286"/>
  </w:num>
  <w:num w:numId="30" w16cid:durableId="1164517893">
    <w:abstractNumId w:val="136"/>
  </w:num>
  <w:num w:numId="31" w16cid:durableId="1537347823">
    <w:abstractNumId w:val="256"/>
  </w:num>
  <w:num w:numId="32" w16cid:durableId="1258177247">
    <w:abstractNumId w:val="101"/>
  </w:num>
  <w:num w:numId="33" w16cid:durableId="870993494">
    <w:abstractNumId w:val="27"/>
  </w:num>
  <w:num w:numId="34" w16cid:durableId="2072996767">
    <w:abstractNumId w:val="268"/>
  </w:num>
  <w:num w:numId="35" w16cid:durableId="339159102">
    <w:abstractNumId w:val="331"/>
  </w:num>
  <w:num w:numId="36" w16cid:durableId="9531065">
    <w:abstractNumId w:val="179"/>
  </w:num>
  <w:num w:numId="37" w16cid:durableId="272136315">
    <w:abstractNumId w:val="73"/>
  </w:num>
  <w:num w:numId="38" w16cid:durableId="1279146108">
    <w:abstractNumId w:val="266"/>
  </w:num>
  <w:num w:numId="39" w16cid:durableId="931470797">
    <w:abstractNumId w:val="92"/>
  </w:num>
  <w:num w:numId="40" w16cid:durableId="55050875">
    <w:abstractNumId w:val="355"/>
  </w:num>
  <w:num w:numId="41" w16cid:durableId="1702703976">
    <w:abstractNumId w:val="80"/>
  </w:num>
  <w:num w:numId="42" w16cid:durableId="1596286606">
    <w:abstractNumId w:val="161"/>
  </w:num>
  <w:num w:numId="43" w16cid:durableId="825124738">
    <w:abstractNumId w:val="11"/>
  </w:num>
  <w:num w:numId="44" w16cid:durableId="680007163">
    <w:abstractNumId w:val="83"/>
  </w:num>
  <w:num w:numId="45" w16cid:durableId="1768962899">
    <w:abstractNumId w:val="264"/>
  </w:num>
  <w:num w:numId="46" w16cid:durableId="1029796151">
    <w:abstractNumId w:val="353"/>
  </w:num>
  <w:num w:numId="47" w16cid:durableId="399252506">
    <w:abstractNumId w:val="49"/>
  </w:num>
  <w:num w:numId="48" w16cid:durableId="1910261875">
    <w:abstractNumId w:val="354"/>
  </w:num>
  <w:num w:numId="49" w16cid:durableId="968322912">
    <w:abstractNumId w:val="59"/>
  </w:num>
  <w:num w:numId="50" w16cid:durableId="52391824">
    <w:abstractNumId w:val="154"/>
  </w:num>
  <w:num w:numId="51" w16cid:durableId="820194582">
    <w:abstractNumId w:val="267"/>
  </w:num>
  <w:num w:numId="52" w16cid:durableId="293754097">
    <w:abstractNumId w:val="25"/>
  </w:num>
  <w:num w:numId="53" w16cid:durableId="1598173471">
    <w:abstractNumId w:val="91"/>
  </w:num>
  <w:num w:numId="54" w16cid:durableId="1712725545">
    <w:abstractNumId w:val="241"/>
  </w:num>
  <w:num w:numId="55" w16cid:durableId="1288048547">
    <w:abstractNumId w:val="26"/>
  </w:num>
  <w:num w:numId="56" w16cid:durableId="719011163">
    <w:abstractNumId w:val="52"/>
  </w:num>
  <w:num w:numId="57" w16cid:durableId="205607861">
    <w:abstractNumId w:val="261"/>
  </w:num>
  <w:num w:numId="58" w16cid:durableId="29378781">
    <w:abstractNumId w:val="127"/>
  </w:num>
  <w:num w:numId="59" w16cid:durableId="419834072">
    <w:abstractNumId w:val="139"/>
  </w:num>
  <w:num w:numId="60" w16cid:durableId="1311397336">
    <w:abstractNumId w:val="350"/>
  </w:num>
  <w:num w:numId="61" w16cid:durableId="324433797">
    <w:abstractNumId w:val="263"/>
  </w:num>
  <w:num w:numId="62" w16cid:durableId="1832942686">
    <w:abstractNumId w:val="274"/>
  </w:num>
  <w:num w:numId="63" w16cid:durableId="14355688">
    <w:abstractNumId w:val="143"/>
  </w:num>
  <w:num w:numId="64" w16cid:durableId="92627659">
    <w:abstractNumId w:val="330"/>
  </w:num>
  <w:num w:numId="65" w16cid:durableId="1596591649">
    <w:abstractNumId w:val="172"/>
  </w:num>
  <w:num w:numId="66" w16cid:durableId="1208906442">
    <w:abstractNumId w:val="340"/>
  </w:num>
  <w:num w:numId="67" w16cid:durableId="1932199878">
    <w:abstractNumId w:val="347"/>
  </w:num>
  <w:num w:numId="68" w16cid:durableId="1594121212">
    <w:abstractNumId w:val="63"/>
  </w:num>
  <w:num w:numId="69" w16cid:durableId="383144841">
    <w:abstractNumId w:val="37"/>
  </w:num>
  <w:num w:numId="70" w16cid:durableId="777527327">
    <w:abstractNumId w:val="299"/>
  </w:num>
  <w:num w:numId="71" w16cid:durableId="122159822">
    <w:abstractNumId w:val="262"/>
  </w:num>
  <w:num w:numId="72" w16cid:durableId="1538003560">
    <w:abstractNumId w:val="108"/>
  </w:num>
  <w:num w:numId="73" w16cid:durableId="1573848943">
    <w:abstractNumId w:val="36"/>
  </w:num>
  <w:num w:numId="74" w16cid:durableId="1642617990">
    <w:abstractNumId w:val="14"/>
  </w:num>
  <w:num w:numId="75" w16cid:durableId="1901673751">
    <w:abstractNumId w:val="252"/>
  </w:num>
  <w:num w:numId="76" w16cid:durableId="1252816215">
    <w:abstractNumId w:val="104"/>
  </w:num>
  <w:num w:numId="77" w16cid:durableId="1538078761">
    <w:abstractNumId w:val="23"/>
  </w:num>
  <w:num w:numId="78" w16cid:durableId="773356945">
    <w:abstractNumId w:val="303"/>
  </w:num>
  <w:num w:numId="79" w16cid:durableId="1250235">
    <w:abstractNumId w:val="351"/>
  </w:num>
  <w:num w:numId="80" w16cid:durableId="863130051">
    <w:abstractNumId w:val="285"/>
  </w:num>
  <w:num w:numId="81" w16cid:durableId="1528979247">
    <w:abstractNumId w:val="352"/>
  </w:num>
  <w:num w:numId="82" w16cid:durableId="462313575">
    <w:abstractNumId w:val="269"/>
  </w:num>
  <w:num w:numId="83" w16cid:durableId="2046252385">
    <w:abstractNumId w:val="162"/>
  </w:num>
  <w:num w:numId="84" w16cid:durableId="616179938">
    <w:abstractNumId w:val="335"/>
  </w:num>
  <w:num w:numId="85" w16cid:durableId="418983680">
    <w:abstractNumId w:val="30"/>
  </w:num>
  <w:num w:numId="86" w16cid:durableId="1240017801">
    <w:abstractNumId w:val="228"/>
  </w:num>
  <w:num w:numId="87" w16cid:durableId="1036927668">
    <w:abstractNumId w:val="107"/>
  </w:num>
  <w:num w:numId="88" w16cid:durableId="1004014968">
    <w:abstractNumId w:val="348"/>
  </w:num>
  <w:num w:numId="89" w16cid:durableId="1630236774">
    <w:abstractNumId w:val="150"/>
  </w:num>
  <w:num w:numId="90" w16cid:durableId="615520909">
    <w:abstractNumId w:val="24"/>
  </w:num>
  <w:num w:numId="91" w16cid:durableId="1535384933">
    <w:abstractNumId w:val="251"/>
  </w:num>
  <w:num w:numId="92" w16cid:durableId="1384983473">
    <w:abstractNumId w:val="346"/>
  </w:num>
  <w:num w:numId="93" w16cid:durableId="1082414954">
    <w:abstractNumId w:val="265"/>
  </w:num>
  <w:num w:numId="94" w16cid:durableId="153172745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3"/>
  </w:num>
  <w:num w:numId="96" w16cid:durableId="1499152224">
    <w:abstractNumId w:val="116"/>
  </w:num>
  <w:num w:numId="97" w16cid:durableId="124350881">
    <w:abstractNumId w:val="281"/>
  </w:num>
  <w:num w:numId="98" w16cid:durableId="58988739">
    <w:abstractNumId w:val="358"/>
  </w:num>
  <w:num w:numId="99" w16cid:durableId="860171533">
    <w:abstractNumId w:val="232"/>
  </w:num>
  <w:num w:numId="100" w16cid:durableId="1423062534">
    <w:abstractNumId w:val="254"/>
  </w:num>
  <w:num w:numId="101" w16cid:durableId="1034423040">
    <w:abstractNumId w:val="324"/>
  </w:num>
  <w:num w:numId="102" w16cid:durableId="1386416420">
    <w:abstractNumId w:val="287"/>
  </w:num>
  <w:num w:numId="103" w16cid:durableId="1370689638">
    <w:abstractNumId w:val="288"/>
  </w:num>
  <w:num w:numId="104" w16cid:durableId="1009915548">
    <w:abstractNumId w:val="113"/>
  </w:num>
  <w:num w:numId="105" w16cid:durableId="1472672514">
    <w:abstractNumId w:val="311"/>
  </w:num>
  <w:num w:numId="106" w16cid:durableId="162866291">
    <w:abstractNumId w:val="145"/>
  </w:num>
  <w:num w:numId="107" w16cid:durableId="1292442191">
    <w:abstractNumId w:val="220"/>
  </w:num>
  <w:num w:numId="108" w16cid:durableId="232931997">
    <w:abstractNumId w:val="231"/>
  </w:num>
  <w:num w:numId="109" w16cid:durableId="120265850">
    <w:abstractNumId w:val="307"/>
  </w:num>
  <w:num w:numId="110" w16cid:durableId="2069528541">
    <w:abstractNumId w:val="65"/>
  </w:num>
  <w:num w:numId="111" w16cid:durableId="603735541">
    <w:abstractNumId w:val="227"/>
  </w:num>
  <w:num w:numId="112" w16cid:durableId="2096630420">
    <w:abstractNumId w:val="360"/>
  </w:num>
  <w:num w:numId="113" w16cid:durableId="262421108">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5"/>
  </w:num>
  <w:num w:numId="115" w16cid:durableId="1019506486">
    <w:abstractNumId w:val="22"/>
  </w:num>
  <w:num w:numId="116" w16cid:durableId="1323851933">
    <w:abstractNumId w:val="234"/>
  </w:num>
  <w:num w:numId="117" w16cid:durableId="1212621057">
    <w:abstractNumId w:val="236"/>
  </w:num>
  <w:num w:numId="118" w16cid:durableId="1936016080">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2"/>
  </w:num>
  <w:num w:numId="120" w16cid:durableId="2070106723">
    <w:abstractNumId w:val="28"/>
  </w:num>
  <w:num w:numId="121" w16cid:durableId="101074682">
    <w:abstractNumId w:val="60"/>
  </w:num>
  <w:num w:numId="122" w16cid:durableId="891503034">
    <w:abstractNumId w:val="337"/>
  </w:num>
  <w:num w:numId="123" w16cid:durableId="374886917">
    <w:abstractNumId w:val="88"/>
  </w:num>
  <w:num w:numId="124" w16cid:durableId="1051269927">
    <w:abstractNumId w:val="201"/>
  </w:num>
  <w:num w:numId="125" w16cid:durableId="1169716655">
    <w:abstractNumId w:val="357"/>
  </w:num>
  <w:num w:numId="126" w16cid:durableId="1416827161">
    <w:abstractNumId w:val="169"/>
  </w:num>
  <w:num w:numId="127" w16cid:durableId="486823326">
    <w:abstractNumId w:val="238"/>
  </w:num>
  <w:num w:numId="128" w16cid:durableId="340746685">
    <w:abstractNumId w:val="42"/>
  </w:num>
  <w:num w:numId="129" w16cid:durableId="2041860321">
    <w:abstractNumId w:val="110"/>
  </w:num>
  <w:num w:numId="130" w16cid:durableId="447510660">
    <w:abstractNumId w:val="195"/>
  </w:num>
  <w:num w:numId="131" w16cid:durableId="957179688">
    <w:abstractNumId w:val="166"/>
  </w:num>
  <w:num w:numId="132" w16cid:durableId="1052847313">
    <w:abstractNumId w:val="314"/>
  </w:num>
  <w:num w:numId="133" w16cid:durableId="283968824">
    <w:abstractNumId w:val="132"/>
  </w:num>
  <w:num w:numId="134" w16cid:durableId="1879395712">
    <w:abstractNumId w:val="277"/>
  </w:num>
  <w:num w:numId="135" w16cid:durableId="452796597">
    <w:abstractNumId w:val="298"/>
  </w:num>
  <w:num w:numId="136" w16cid:durableId="1151141708">
    <w:abstractNumId w:val="57"/>
  </w:num>
  <w:num w:numId="137" w16cid:durableId="142936399">
    <w:abstractNumId w:val="245"/>
  </w:num>
  <w:num w:numId="138" w16cid:durableId="10754730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4"/>
  </w:num>
  <w:num w:numId="140" w16cid:durableId="299849373">
    <w:abstractNumId w:val="334"/>
  </w:num>
  <w:num w:numId="141" w16cid:durableId="91362831">
    <w:abstractNumId w:val="309"/>
  </w:num>
  <w:num w:numId="142" w16cid:durableId="443497462">
    <w:abstractNumId w:val="192"/>
  </w:num>
  <w:num w:numId="143" w16cid:durableId="1600217951">
    <w:abstractNumId w:val="87"/>
  </w:num>
  <w:num w:numId="144" w16cid:durableId="628560280">
    <w:abstractNumId w:val="39"/>
  </w:num>
  <w:num w:numId="145" w16cid:durableId="1258825267">
    <w:abstractNumId w:val="213"/>
  </w:num>
  <w:num w:numId="146" w16cid:durableId="335810562">
    <w:abstractNumId w:val="115"/>
  </w:num>
  <w:num w:numId="147" w16cid:durableId="1281299719">
    <w:abstractNumId w:val="345"/>
  </w:num>
  <w:num w:numId="148" w16cid:durableId="1723014873">
    <w:abstractNumId w:val="41"/>
  </w:num>
  <w:num w:numId="149" w16cid:durableId="534805810">
    <w:abstractNumId w:val="300"/>
  </w:num>
  <w:num w:numId="150" w16cid:durableId="1874658165">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80"/>
  </w:num>
  <w:num w:numId="153" w16cid:durableId="1239054951">
    <w:abstractNumId w:val="93"/>
  </w:num>
  <w:num w:numId="154" w16cid:durableId="252973551">
    <w:abstractNumId w:val="144"/>
  </w:num>
  <w:num w:numId="155" w16cid:durableId="1083573136">
    <w:abstractNumId w:val="185"/>
  </w:num>
  <w:num w:numId="156" w16cid:durableId="1308516479">
    <w:abstractNumId w:val="329"/>
  </w:num>
  <w:num w:numId="157" w16cid:durableId="640232683">
    <w:abstractNumId w:val="208"/>
  </w:num>
  <w:num w:numId="158" w16cid:durableId="1964532487">
    <w:abstractNumId w:val="211"/>
  </w:num>
  <w:num w:numId="159" w16cid:durableId="1512644568">
    <w:abstractNumId w:val="119"/>
  </w:num>
  <w:num w:numId="160" w16cid:durableId="1559245163">
    <w:abstractNumId w:val="183"/>
  </w:num>
  <w:num w:numId="161" w16cid:durableId="406726227">
    <w:abstractNumId w:val="243"/>
  </w:num>
  <w:num w:numId="162" w16cid:durableId="2043742696">
    <w:abstractNumId w:val="284"/>
  </w:num>
  <w:num w:numId="163" w16cid:durableId="1891844640">
    <w:abstractNumId w:val="77"/>
  </w:num>
  <w:num w:numId="164" w16cid:durableId="829561763">
    <w:abstractNumId w:val="271"/>
  </w:num>
  <w:num w:numId="165" w16cid:durableId="140856045">
    <w:abstractNumId w:val="148"/>
  </w:num>
  <w:num w:numId="166" w16cid:durableId="1099375097">
    <w:abstractNumId w:val="325"/>
  </w:num>
  <w:num w:numId="167" w16cid:durableId="1691103604">
    <w:abstractNumId w:val="56"/>
  </w:num>
  <w:num w:numId="168" w16cid:durableId="101926421">
    <w:abstractNumId w:val="239"/>
  </w:num>
  <w:num w:numId="169" w16cid:durableId="871921597">
    <w:abstractNumId w:val="109"/>
  </w:num>
  <w:num w:numId="170" w16cid:durableId="1352609076">
    <w:abstractNumId w:val="279"/>
  </w:num>
  <w:num w:numId="171" w16cid:durableId="1800537315">
    <w:abstractNumId w:val="137"/>
  </w:num>
  <w:num w:numId="172" w16cid:durableId="506674410">
    <w:abstractNumId w:val="153"/>
  </w:num>
  <w:num w:numId="173" w16cid:durableId="649099934">
    <w:abstractNumId w:val="205"/>
  </w:num>
  <w:num w:numId="174" w16cid:durableId="1199128398">
    <w:abstractNumId w:val="97"/>
  </w:num>
  <w:num w:numId="175" w16cid:durableId="2027174325">
    <w:abstractNumId w:val="151"/>
  </w:num>
  <w:num w:numId="176" w16cid:durableId="773522855">
    <w:abstractNumId w:val="282"/>
  </w:num>
  <w:num w:numId="177" w16cid:durableId="1915434937">
    <w:abstractNumId w:val="315"/>
  </w:num>
  <w:num w:numId="178" w16cid:durableId="2140565703">
    <w:abstractNumId w:val="188"/>
  </w:num>
  <w:num w:numId="179" w16cid:durableId="462315040">
    <w:abstractNumId w:val="69"/>
  </w:num>
  <w:num w:numId="180" w16cid:durableId="1036127192">
    <w:abstractNumId w:val="344"/>
  </w:num>
  <w:num w:numId="181" w16cid:durableId="1906797999">
    <w:abstractNumId w:val="210"/>
  </w:num>
  <w:num w:numId="182" w16cid:durableId="522480607">
    <w:abstractNumId w:val="50"/>
  </w:num>
  <w:num w:numId="183" w16cid:durableId="1711224801">
    <w:abstractNumId w:val="70"/>
  </w:num>
  <w:num w:numId="184" w16cid:durableId="1294361609">
    <w:abstractNumId w:val="174"/>
  </w:num>
  <w:num w:numId="185" w16cid:durableId="1524707225">
    <w:abstractNumId w:val="191"/>
  </w:num>
  <w:num w:numId="186" w16cid:durableId="2119056713">
    <w:abstractNumId w:val="79"/>
  </w:num>
  <w:num w:numId="187" w16cid:durableId="1094591679">
    <w:abstractNumId w:val="361"/>
  </w:num>
  <w:num w:numId="188" w16cid:durableId="1420373671">
    <w:abstractNumId w:val="225"/>
  </w:num>
  <w:num w:numId="189" w16cid:durableId="668024524">
    <w:abstractNumId w:val="363"/>
  </w:num>
  <w:num w:numId="190" w16cid:durableId="1349673270">
    <w:abstractNumId w:val="304"/>
  </w:num>
  <w:num w:numId="191" w16cid:durableId="223873136">
    <w:abstractNumId w:val="323"/>
  </w:num>
  <w:num w:numId="192" w16cid:durableId="1746300099">
    <w:abstractNumId w:val="155"/>
  </w:num>
  <w:num w:numId="193" w16cid:durableId="2136756383">
    <w:abstractNumId w:val="86"/>
  </w:num>
  <w:num w:numId="194" w16cid:durableId="825515575">
    <w:abstractNumId w:val="40"/>
  </w:num>
  <w:num w:numId="195" w16cid:durableId="1065494553">
    <w:abstractNumId w:val="61"/>
  </w:num>
  <w:num w:numId="196" w16cid:durableId="1570536720">
    <w:abstractNumId w:val="121"/>
  </w:num>
  <w:num w:numId="197" w16cid:durableId="1871383009">
    <w:abstractNumId w:val="322"/>
  </w:num>
  <w:num w:numId="198" w16cid:durableId="1720474681">
    <w:abstractNumId w:val="317"/>
  </w:num>
  <w:num w:numId="199" w16cid:durableId="1325012626">
    <w:abstractNumId w:val="102"/>
  </w:num>
  <w:num w:numId="200" w16cid:durableId="196432446">
    <w:abstractNumId w:val="293"/>
  </w:num>
  <w:num w:numId="201" w16cid:durableId="989750366">
    <w:abstractNumId w:val="146"/>
  </w:num>
  <w:num w:numId="202" w16cid:durableId="954408305">
    <w:abstractNumId w:val="356"/>
  </w:num>
  <w:num w:numId="203" w16cid:durableId="1276406763">
    <w:abstractNumId w:val="272"/>
  </w:num>
  <w:num w:numId="204" w16cid:durableId="1587763659">
    <w:abstractNumId w:val="320"/>
  </w:num>
  <w:num w:numId="205" w16cid:durableId="1455248085">
    <w:abstractNumId w:val="89"/>
  </w:num>
  <w:num w:numId="206" w16cid:durableId="552935629">
    <w:abstractNumId w:val="204"/>
  </w:num>
  <w:num w:numId="207" w16cid:durableId="1931623688">
    <w:abstractNumId w:val="18"/>
  </w:num>
  <w:num w:numId="208" w16cid:durableId="120074732">
    <w:abstractNumId w:val="289"/>
  </w:num>
  <w:num w:numId="209" w16cid:durableId="10187790">
    <w:abstractNumId w:val="158"/>
  </w:num>
  <w:num w:numId="210" w16cid:durableId="700545884">
    <w:abstractNumId w:val="302"/>
  </w:num>
  <w:num w:numId="211" w16cid:durableId="737553071">
    <w:abstractNumId w:val="197"/>
  </w:num>
  <w:num w:numId="212" w16cid:durableId="1226062830">
    <w:abstractNumId w:val="214"/>
  </w:num>
  <w:num w:numId="213" w16cid:durableId="2051413524">
    <w:abstractNumId w:val="193"/>
  </w:num>
  <w:num w:numId="214" w16cid:durableId="1714230042">
    <w:abstractNumId w:val="310"/>
  </w:num>
  <w:num w:numId="215" w16cid:durableId="994257626">
    <w:abstractNumId w:val="141"/>
  </w:num>
  <w:num w:numId="216" w16cid:durableId="402030520">
    <w:abstractNumId w:val="336"/>
  </w:num>
  <w:num w:numId="217" w16cid:durableId="2134791051">
    <w:abstractNumId w:val="240"/>
  </w:num>
  <w:num w:numId="218" w16cid:durableId="615598489">
    <w:abstractNumId w:val="122"/>
  </w:num>
  <w:num w:numId="219" w16cid:durableId="796728366">
    <w:abstractNumId w:val="218"/>
  </w:num>
  <w:num w:numId="220" w16cid:durableId="1902210231">
    <w:abstractNumId w:val="326"/>
  </w:num>
  <w:num w:numId="221" w16cid:durableId="216939715">
    <w:abstractNumId w:val="67"/>
  </w:num>
  <w:num w:numId="222" w16cid:durableId="358045673">
    <w:abstractNumId w:val="339"/>
  </w:num>
  <w:num w:numId="223" w16cid:durableId="193076737">
    <w:abstractNumId w:val="362"/>
  </w:num>
  <w:num w:numId="224" w16cid:durableId="13389848">
    <w:abstractNumId w:val="32"/>
  </w:num>
  <w:num w:numId="225" w16cid:durableId="1267081395">
    <w:abstractNumId w:val="255"/>
  </w:num>
  <w:num w:numId="226" w16cid:durableId="30302318">
    <w:abstractNumId w:val="64"/>
  </w:num>
  <w:num w:numId="227" w16cid:durableId="1315064840">
    <w:abstractNumId w:val="237"/>
  </w:num>
  <w:num w:numId="228" w16cid:durableId="786121040">
    <w:abstractNumId w:val="99"/>
  </w:num>
  <w:num w:numId="229" w16cid:durableId="1741906209">
    <w:abstractNumId w:val="308"/>
  </w:num>
  <w:num w:numId="230" w16cid:durableId="697312789">
    <w:abstractNumId w:val="190"/>
  </w:num>
  <w:num w:numId="231" w16cid:durableId="1827165616">
    <w:abstractNumId w:val="33"/>
  </w:num>
  <w:num w:numId="232" w16cid:durableId="1100838323">
    <w:abstractNumId w:val="35"/>
  </w:num>
  <w:num w:numId="233" w16cid:durableId="1456291139">
    <w:abstractNumId w:val="175"/>
  </w:num>
  <w:num w:numId="234" w16cid:durableId="1356688210">
    <w:abstractNumId w:val="133"/>
  </w:num>
  <w:num w:numId="235" w16cid:durableId="2086612054">
    <w:abstractNumId w:val="96"/>
  </w:num>
  <w:num w:numId="236" w16cid:durableId="128206267">
    <w:abstractNumId w:val="156"/>
  </w:num>
  <w:num w:numId="237" w16cid:durableId="1949849068">
    <w:abstractNumId w:val="349"/>
  </w:num>
  <w:num w:numId="238" w16cid:durableId="2010139536">
    <w:abstractNumId w:val="142"/>
  </w:num>
  <w:num w:numId="239" w16cid:durableId="1415777900">
    <w:abstractNumId w:val="84"/>
  </w:num>
  <w:num w:numId="240" w16cid:durableId="2092702014">
    <w:abstractNumId w:val="58"/>
  </w:num>
  <w:num w:numId="241" w16cid:durableId="674723669">
    <w:abstractNumId w:val="246"/>
  </w:num>
  <w:num w:numId="242" w16cid:durableId="831339166">
    <w:abstractNumId w:val="216"/>
  </w:num>
  <w:num w:numId="243" w16cid:durableId="1502312402">
    <w:abstractNumId w:val="306"/>
  </w:num>
  <w:num w:numId="244" w16cid:durableId="1907689268">
    <w:abstractNumId w:val="365"/>
  </w:num>
  <w:num w:numId="245" w16cid:durableId="75517691">
    <w:abstractNumId w:val="292"/>
  </w:num>
  <w:num w:numId="246" w16cid:durableId="1546987881">
    <w:abstractNumId w:val="114"/>
  </w:num>
  <w:num w:numId="247" w16cid:durableId="1699575835">
    <w:abstractNumId w:val="13"/>
  </w:num>
  <w:num w:numId="248" w16cid:durableId="1956474069">
    <w:abstractNumId w:val="181"/>
  </w:num>
  <w:num w:numId="249" w16cid:durableId="710570728">
    <w:abstractNumId w:val="275"/>
  </w:num>
  <w:num w:numId="250" w16cid:durableId="1429237023">
    <w:abstractNumId w:val="53"/>
  </w:num>
  <w:num w:numId="251" w16cid:durableId="749041776">
    <w:abstractNumId w:val="19"/>
  </w:num>
  <w:num w:numId="252" w16cid:durableId="128599917">
    <w:abstractNumId w:val="244"/>
  </w:num>
  <w:num w:numId="253" w16cid:durableId="272908471">
    <w:abstractNumId w:val="196"/>
  </w:num>
  <w:num w:numId="254" w16cid:durableId="1912349745">
    <w:abstractNumId w:val="130"/>
  </w:num>
  <w:num w:numId="255" w16cid:durableId="847602628">
    <w:abstractNumId w:val="164"/>
  </w:num>
  <w:num w:numId="256" w16cid:durableId="1413894377">
    <w:abstractNumId w:val="123"/>
  </w:num>
  <w:num w:numId="257" w16cid:durableId="355735031">
    <w:abstractNumId w:val="296"/>
  </w:num>
  <w:num w:numId="258" w16cid:durableId="746658250">
    <w:abstractNumId w:val="170"/>
  </w:num>
  <w:num w:numId="259" w16cid:durableId="855582720">
    <w:abstractNumId w:val="103"/>
  </w:num>
  <w:num w:numId="260" w16cid:durableId="1550143717">
    <w:abstractNumId w:val="291"/>
  </w:num>
  <w:num w:numId="261" w16cid:durableId="124352744">
    <w:abstractNumId w:val="328"/>
  </w:num>
  <w:num w:numId="262" w16cid:durableId="88742688">
    <w:abstractNumId w:val="157"/>
  </w:num>
  <w:num w:numId="263" w16cid:durableId="1648629409">
    <w:abstractNumId w:val="81"/>
  </w:num>
  <w:num w:numId="264" w16cid:durableId="1244678815">
    <w:abstractNumId w:val="341"/>
  </w:num>
  <w:num w:numId="265" w16cid:durableId="1044863551">
    <w:abstractNumId w:val="12"/>
  </w:num>
  <w:num w:numId="266" w16cid:durableId="2043676120">
    <w:abstractNumId w:val="55"/>
  </w:num>
  <w:num w:numId="267" w16cid:durableId="1661889941">
    <w:abstractNumId w:val="54"/>
  </w:num>
  <w:num w:numId="268" w16cid:durableId="1415781615">
    <w:abstractNumId w:val="200"/>
  </w:num>
  <w:num w:numId="269" w16cid:durableId="1451365105">
    <w:abstractNumId w:val="290"/>
  </w:num>
  <w:num w:numId="270" w16cid:durableId="1896695144">
    <w:abstractNumId w:val="321"/>
  </w:num>
  <w:num w:numId="271" w16cid:durableId="1158040336">
    <w:abstractNumId w:val="17"/>
  </w:num>
  <w:num w:numId="272" w16cid:durableId="614597743">
    <w:abstractNumId w:val="223"/>
  </w:num>
  <w:num w:numId="273" w16cid:durableId="1109542634">
    <w:abstractNumId w:val="199"/>
  </w:num>
  <w:num w:numId="274" w16cid:durableId="1182668618">
    <w:abstractNumId w:val="343"/>
  </w:num>
  <w:num w:numId="275" w16cid:durableId="808935571">
    <w:abstractNumId w:val="38"/>
  </w:num>
  <w:num w:numId="276" w16cid:durableId="495921030">
    <w:abstractNumId w:val="189"/>
  </w:num>
  <w:num w:numId="277" w16cid:durableId="634486452">
    <w:abstractNumId w:val="100"/>
  </w:num>
  <w:num w:numId="278" w16cid:durableId="2078353810">
    <w:abstractNumId w:val="74"/>
  </w:num>
  <w:num w:numId="279" w16cid:durableId="1726759425">
    <w:abstractNumId w:val="135"/>
  </w:num>
  <w:num w:numId="280" w16cid:durableId="1736779959">
    <w:abstractNumId w:val="230"/>
  </w:num>
  <w:num w:numId="281" w16cid:durableId="573663208">
    <w:abstractNumId w:val="117"/>
  </w:num>
  <w:num w:numId="282" w16cid:durableId="300379381">
    <w:abstractNumId w:val="3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8"/>
  </w:num>
  <w:num w:numId="284" w16cid:durableId="1325889192">
    <w:abstractNumId w:val="15"/>
  </w:num>
  <w:num w:numId="285" w16cid:durableId="977146047">
    <w:abstractNumId w:val="273"/>
  </w:num>
  <w:num w:numId="286" w16cid:durableId="1766926163">
    <w:abstractNumId w:val="364"/>
  </w:num>
  <w:num w:numId="287" w16cid:durableId="1197425340">
    <w:abstractNumId w:val="112"/>
  </w:num>
  <w:num w:numId="288" w16cid:durableId="618874754">
    <w:abstractNumId w:val="165"/>
  </w:num>
  <w:num w:numId="289" w16cid:durableId="265577058">
    <w:abstractNumId w:val="76"/>
  </w:num>
  <w:num w:numId="290" w16cid:durableId="530919641">
    <w:abstractNumId w:val="226"/>
  </w:num>
  <w:num w:numId="291" w16cid:durableId="230694443">
    <w:abstractNumId w:val="257"/>
  </w:num>
  <w:num w:numId="292" w16cid:durableId="258418748">
    <w:abstractNumId w:val="120"/>
  </w:num>
  <w:num w:numId="293" w16cid:durableId="740710773">
    <w:abstractNumId w:val="247"/>
  </w:num>
  <w:num w:numId="294" w16cid:durableId="1101531509">
    <w:abstractNumId w:val="71"/>
  </w:num>
  <w:num w:numId="295" w16cid:durableId="1332487941">
    <w:abstractNumId w:val="118"/>
  </w:num>
  <w:num w:numId="296" w16cid:durableId="1634673848">
    <w:abstractNumId w:val="31"/>
  </w:num>
  <w:num w:numId="297" w16cid:durableId="1034386443">
    <w:abstractNumId w:val="319"/>
  </w:num>
  <w:num w:numId="298" w16cid:durableId="1210847973">
    <w:abstractNumId w:val="90"/>
  </w:num>
  <w:num w:numId="299" w16cid:durableId="1209535685">
    <w:abstractNumId w:val="111"/>
  </w:num>
  <w:num w:numId="300" w16cid:durableId="1451243312">
    <w:abstractNumId w:val="203"/>
  </w:num>
  <w:num w:numId="301" w16cid:durableId="1783918500">
    <w:abstractNumId w:val="219"/>
  </w:num>
  <w:num w:numId="302" w16cid:durableId="137036348">
    <w:abstractNumId w:val="327"/>
  </w:num>
  <w:num w:numId="303" w16cid:durableId="1790010809">
    <w:abstractNumId w:val="51"/>
  </w:num>
  <w:num w:numId="304" w16cid:durableId="1159274960">
    <w:abstractNumId w:val="167"/>
  </w:num>
  <w:num w:numId="305" w16cid:durableId="2066297922">
    <w:abstractNumId w:val="259"/>
  </w:num>
  <w:num w:numId="306" w16cid:durableId="1606307799">
    <w:abstractNumId w:val="78"/>
  </w:num>
  <w:num w:numId="307" w16cid:durableId="346493210">
    <w:abstractNumId w:val="258"/>
  </w:num>
  <w:num w:numId="308" w16cid:durableId="1472214115">
    <w:abstractNumId w:val="94"/>
  </w:num>
  <w:num w:numId="309" w16cid:durableId="521479017">
    <w:abstractNumId w:val="333"/>
  </w:num>
  <w:num w:numId="310" w16cid:durableId="888959087">
    <w:abstractNumId w:val="297"/>
  </w:num>
  <w:num w:numId="311" w16cid:durableId="1924142232">
    <w:abstractNumId w:val="20"/>
  </w:num>
  <w:num w:numId="312" w16cid:durableId="102841812">
    <w:abstractNumId w:val="48"/>
  </w:num>
  <w:num w:numId="313" w16cid:durableId="1162693584">
    <w:abstractNumId w:val="147"/>
  </w:num>
  <w:num w:numId="314" w16cid:durableId="1335837502">
    <w:abstractNumId w:val="176"/>
  </w:num>
  <w:num w:numId="315" w16cid:durableId="425689048">
    <w:abstractNumId w:val="85"/>
  </w:num>
  <w:num w:numId="316" w16cid:durableId="1136802954">
    <w:abstractNumId w:val="131"/>
  </w:num>
  <w:num w:numId="317" w16cid:durableId="1329477990">
    <w:abstractNumId w:val="312"/>
  </w:num>
  <w:num w:numId="318" w16cid:durableId="190460728">
    <w:abstractNumId w:val="129"/>
  </w:num>
  <w:num w:numId="319" w16cid:durableId="694817605">
    <w:abstractNumId w:val="125"/>
  </w:num>
  <w:num w:numId="320" w16cid:durableId="736707744">
    <w:abstractNumId w:val="233"/>
  </w:num>
  <w:num w:numId="321" w16cid:durableId="1204550">
    <w:abstractNumId w:val="294"/>
  </w:num>
  <w:num w:numId="322" w16cid:durableId="673537230">
    <w:abstractNumId w:val="316"/>
  </w:num>
  <w:num w:numId="323" w16cid:durableId="1936942731">
    <w:abstractNumId w:val="98"/>
  </w:num>
  <w:num w:numId="324" w16cid:durableId="471947758">
    <w:abstractNumId w:val="149"/>
  </w:num>
  <w:num w:numId="325" w16cid:durableId="452097525">
    <w:abstractNumId w:val="140"/>
  </w:num>
  <w:num w:numId="326" w16cid:durableId="235475717">
    <w:abstractNumId w:val="47"/>
  </w:num>
  <w:num w:numId="327" w16cid:durableId="589049835">
    <w:abstractNumId w:val="198"/>
  </w:num>
  <w:num w:numId="328" w16cid:durableId="1839925651">
    <w:abstractNumId w:val="221"/>
  </w:num>
  <w:num w:numId="329" w16cid:durableId="319699031">
    <w:abstractNumId w:val="207"/>
  </w:num>
  <w:num w:numId="330" w16cid:durableId="1086852055">
    <w:abstractNumId w:val="342"/>
  </w:num>
  <w:num w:numId="331" w16cid:durableId="1991471161">
    <w:abstractNumId w:val="249"/>
  </w:num>
  <w:num w:numId="332" w16cid:durableId="180709177">
    <w:abstractNumId w:val="194"/>
  </w:num>
  <w:num w:numId="333" w16cid:durableId="1064253613">
    <w:abstractNumId w:val="318"/>
  </w:num>
  <w:num w:numId="334" w16cid:durableId="1356344714">
    <w:abstractNumId w:val="250"/>
  </w:num>
  <w:num w:numId="335" w16cid:durableId="1667787216">
    <w:abstractNumId w:val="305"/>
  </w:num>
  <w:num w:numId="336" w16cid:durableId="747505707">
    <w:abstractNumId w:val="301"/>
  </w:num>
  <w:num w:numId="337" w16cid:durableId="49152442">
    <w:abstractNumId w:val="128"/>
  </w:num>
  <w:num w:numId="338" w16cid:durableId="1671905324">
    <w:abstractNumId w:val="178"/>
  </w:num>
  <w:num w:numId="339" w16cid:durableId="311563212">
    <w:abstractNumId w:val="29"/>
  </w:num>
  <w:num w:numId="340" w16cid:durableId="1783915817">
    <w:abstractNumId w:val="171"/>
  </w:num>
  <w:num w:numId="341" w16cid:durableId="90204082">
    <w:abstractNumId w:val="229"/>
  </w:num>
  <w:num w:numId="342" w16cid:durableId="1741823949">
    <w:abstractNumId w:val="21"/>
  </w:num>
  <w:num w:numId="343" w16cid:durableId="1213149484">
    <w:abstractNumId w:val="126"/>
  </w:num>
  <w:num w:numId="344" w16cid:durableId="1728872012">
    <w:abstractNumId w:val="209"/>
  </w:num>
  <w:num w:numId="345" w16cid:durableId="1118179534">
    <w:abstractNumId w:val="187"/>
  </w:num>
  <w:num w:numId="346" w16cid:durableId="640624047">
    <w:abstractNumId w:val="173"/>
  </w:num>
  <w:num w:numId="347" w16cid:durableId="1612008281">
    <w:abstractNumId w:val="66"/>
  </w:num>
  <w:num w:numId="348" w16cid:durableId="1250432235">
    <w:abstractNumId w:val="217"/>
  </w:num>
  <w:num w:numId="349" w16cid:durableId="547956097">
    <w:abstractNumId w:val="260"/>
  </w:num>
  <w:num w:numId="350" w16cid:durableId="1334339691">
    <w:abstractNumId w:val="43"/>
  </w:num>
  <w:num w:numId="351" w16cid:durableId="94986971">
    <w:abstractNumId w:val="180"/>
  </w:num>
  <w:num w:numId="352" w16cid:durableId="1654023103">
    <w:abstractNumId w:val="16"/>
  </w:num>
  <w:num w:numId="353" w16cid:durableId="1175223521">
    <w:abstractNumId w:val="212"/>
  </w:num>
  <w:num w:numId="354" w16cid:durableId="963387173">
    <w:abstractNumId w:val="235"/>
  </w:num>
  <w:num w:numId="355" w16cid:durableId="550725784">
    <w:abstractNumId w:val="253"/>
  </w:num>
  <w:num w:numId="356" w16cid:durableId="1290015187">
    <w:abstractNumId w:val="186"/>
  </w:num>
  <w:num w:numId="357" w16cid:durableId="1141576051">
    <w:abstractNumId w:val="124"/>
  </w:num>
  <w:num w:numId="358" w16cid:durableId="1191996641">
    <w:abstractNumId w:val="177"/>
  </w:num>
  <w:num w:numId="359" w16cid:durableId="1595015936">
    <w:abstractNumId w:val="338"/>
  </w:num>
  <w:num w:numId="360" w16cid:durableId="171843018">
    <w:abstractNumId w:val="248"/>
  </w:num>
  <w:num w:numId="361" w16cid:durableId="1698655989">
    <w:abstractNumId w:val="134"/>
  </w:num>
  <w:num w:numId="362" w16cid:durableId="260532302">
    <w:abstractNumId w:val="359"/>
  </w:num>
  <w:num w:numId="363" w16cid:durableId="1950309529">
    <w:abstractNumId w:val="224"/>
  </w:num>
  <w:num w:numId="364" w16cid:durableId="1386947880">
    <w:abstractNumId w:val="283"/>
  </w:num>
  <w:num w:numId="365" w16cid:durableId="655381485">
    <w:abstractNumId w:val="159"/>
  </w:num>
  <w:num w:numId="366" w16cid:durableId="448860642">
    <w:abstractNumId w:val="278"/>
  </w:num>
  <w:num w:numId="367" w16cid:durableId="585379087">
    <w:abstractNumId w:val="270"/>
  </w:num>
  <w:num w:numId="368" w16cid:durableId="1561359420">
    <w:abstractNumId w:val="215"/>
  </w:num>
  <w:num w:numId="369" w16cid:durableId="1334720931">
    <w:abstractNumId w:val="2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47DD"/>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2647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2647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2647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2647D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647D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2647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47DD"/>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2647DD"/>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2647D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2647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2647D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647D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47D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2647D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2647DD"/>
    <w:rPr>
      <w:color w:val="0563C1" w:themeColor="hyperlink"/>
      <w:u w:val="single"/>
    </w:rPr>
  </w:style>
  <w:style w:type="character" w:styleId="FollowedHyperlink">
    <w:name w:val="FollowedHyperlink"/>
    <w:basedOn w:val="DefaultParagraphFont"/>
    <w:uiPriority w:val="99"/>
    <w:unhideWhenUsed/>
    <w:rsid w:val="002647DD"/>
    <w:rPr>
      <w:color w:val="auto"/>
      <w:u w:val="none"/>
    </w:rPr>
  </w:style>
  <w:style w:type="character" w:customStyle="1" w:styleId="Heading5Char">
    <w:name w:val="Heading 5 Char"/>
    <w:aliases w:val="Blocks Char,5: Underlined Char,Heading 5 - underlined Char"/>
    <w:basedOn w:val="DefaultParagraphFont"/>
    <w:link w:val="Heading5"/>
    <w:uiPriority w:val="9"/>
    <w:rsid w:val="002647DD"/>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2647DD"/>
    <w:rPr>
      <w:b/>
      <w:bCs/>
    </w:rPr>
  </w:style>
  <w:style w:type="character" w:styleId="BookTitle">
    <w:name w:val="Book Title"/>
    <w:basedOn w:val="DefaultParagraphFont"/>
    <w:uiPriority w:val="33"/>
    <w:qFormat/>
    <w:rsid w:val="002647DD"/>
    <w:rPr>
      <w:b/>
      <w:bCs/>
      <w:i/>
      <w:iCs/>
      <w:spacing w:val="5"/>
    </w:rPr>
  </w:style>
  <w:style w:type="numbering" w:styleId="111111">
    <w:name w:val="Outline List 2"/>
    <w:basedOn w:val="NoList"/>
    <w:uiPriority w:val="99"/>
    <w:semiHidden/>
    <w:unhideWhenUsed/>
    <w:rsid w:val="002647DD"/>
  </w:style>
  <w:style w:type="paragraph" w:styleId="Header">
    <w:name w:val="header"/>
    <w:aliases w:val="Heading 1 Char1 Char,Header Char2,Header 1,Heading 1 Char Char Char Char Char Char Char,Header Char Char1,Header Char2 Char Char Char"/>
    <w:basedOn w:val="Normal"/>
    <w:link w:val="HeaderChar"/>
    <w:uiPriority w:val="99"/>
    <w:rsid w:val="002647DD"/>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2647DD"/>
    <w:rPr>
      <w:rFonts w:ascii="Calibri" w:hAnsi="Calibri" w:cs="Calibri"/>
    </w:rPr>
  </w:style>
  <w:style w:type="paragraph" w:styleId="Footer">
    <w:name w:val="footer"/>
    <w:basedOn w:val="Normal"/>
    <w:link w:val="FooterChar"/>
    <w:uiPriority w:val="99"/>
    <w:rsid w:val="002647DD"/>
    <w:pPr>
      <w:tabs>
        <w:tab w:val="center" w:pos="4680"/>
        <w:tab w:val="right" w:pos="9360"/>
      </w:tabs>
    </w:pPr>
  </w:style>
  <w:style w:type="character" w:customStyle="1" w:styleId="FooterChar">
    <w:name w:val="Footer Char"/>
    <w:basedOn w:val="DefaultParagraphFont"/>
    <w:link w:val="Footer"/>
    <w:uiPriority w:val="99"/>
    <w:rsid w:val="002647DD"/>
    <w:rPr>
      <w:rFonts w:ascii="Calibri" w:hAnsi="Calibri" w:cs="Calibri"/>
    </w:rPr>
  </w:style>
  <w:style w:type="paragraph" w:styleId="BodyText">
    <w:name w:val="Body Text"/>
    <w:aliases w:val="BT"/>
    <w:basedOn w:val="Normal"/>
    <w:link w:val="BodyTextChar"/>
    <w:uiPriority w:val="99"/>
    <w:unhideWhenUsed/>
    <w:rsid w:val="002647DD"/>
    <w:pPr>
      <w:spacing w:after="120"/>
    </w:pPr>
  </w:style>
  <w:style w:type="character" w:customStyle="1" w:styleId="BodyTextChar">
    <w:name w:val="Body Text Char"/>
    <w:aliases w:val="BT Char"/>
    <w:basedOn w:val="DefaultParagraphFont"/>
    <w:link w:val="BodyText"/>
    <w:uiPriority w:val="99"/>
    <w:rsid w:val="002647D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2647D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647DD"/>
    <w:rPr>
      <w:rFonts w:ascii="Calibri" w:hAnsi="Calibri" w:cs="Calibri"/>
    </w:rPr>
  </w:style>
  <w:style w:type="character" w:styleId="UnresolvedMention">
    <w:name w:val="Unresolved Mention"/>
    <w:basedOn w:val="DefaultParagraphFont"/>
    <w:uiPriority w:val="99"/>
    <w:unhideWhenUsed/>
    <w:rsid w:val="002647DD"/>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2647DD"/>
    <w:rPr>
      <w:color w:val="1F4E79" w:themeColor="accent1" w:themeShade="80"/>
    </w:rPr>
  </w:style>
  <w:style w:type="character" w:customStyle="1" w:styleId="AnalyticChar">
    <w:name w:val="Analytic Char"/>
    <w:basedOn w:val="DefaultParagraphFont"/>
    <w:link w:val="Analytic"/>
    <w:uiPriority w:val="5"/>
    <w:rsid w:val="002647DD"/>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0/01/15/socialism-wont-work-capitalism-still-best/"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fed.cuhk.edu.hk/~lchang/material/Evolutionary/Developmental/Greene-KantSoul.pdf" TargetMode="External"/><Relationship Id="rId4" Type="http://schemas.openxmlformats.org/officeDocument/2006/relationships/webSettings" Target="webSettings.xml"/><Relationship Id="rId9" Type="http://schemas.openxmlformats.org/officeDocument/2006/relationships/hyperlink" Target="https://doi.org/10.1017/97811086678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1195</TotalTime>
  <Pages>1</Pages>
  <Words>58984</Words>
  <Characters>336209</Characters>
  <Application>Microsoft Office Word</Application>
  <DocSecurity>0</DocSecurity>
  <Lines>2801</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138</cp:revision>
  <dcterms:created xsi:type="dcterms:W3CDTF">2023-10-03T14:36:00Z</dcterms:created>
  <dcterms:modified xsi:type="dcterms:W3CDTF">2026-01-17T15:44:00Z</dcterms:modified>
</cp:coreProperties>
</file>