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C2EE" w14:textId="6B8127C5" w:rsidR="006B7AA9" w:rsidRDefault="004B5C42" w:rsidP="00B55AD5">
      <w:r>
        <w:t>N</w:t>
      </w:r>
      <w:r w:rsidR="00EA1B9E">
        <w:t>:</w:t>
      </w:r>
      <w:r w:rsidR="00EC23DA">
        <w:t xml:space="preserve"> </w:t>
      </w:r>
      <w:r>
        <w:t>Alright</w:t>
      </w:r>
      <w:r w:rsidR="006B7AA9">
        <w:t>, 1AC 3.0, here we are again</w:t>
      </w:r>
      <w:r>
        <w:t>!</w:t>
      </w:r>
      <w:r w:rsidR="00EA1B9E">
        <w:t xml:space="preserve"> </w:t>
      </w:r>
      <w:proofErr w:type="gramStart"/>
      <w:r w:rsidR="006B7AA9">
        <w:t>How</w:t>
      </w:r>
      <w:proofErr w:type="gramEnd"/>
      <w:r w:rsidR="006B7AA9">
        <w:t xml:space="preserve"> you feeling about West Point? </w:t>
      </w:r>
    </w:p>
    <w:p w14:paraId="1CBB4E4C" w14:textId="77777777" w:rsidR="00EC23DA" w:rsidRDefault="00EC23DA" w:rsidP="00B55AD5"/>
    <w:p w14:paraId="665C607F" w14:textId="20125AD7" w:rsidR="006B7AA9" w:rsidRDefault="006B7AA9" w:rsidP="00B55AD5">
      <w:r>
        <w:t>A:</w:t>
      </w:r>
      <w:r w:rsidR="00EC23DA">
        <w:t xml:space="preserve"> </w:t>
      </w:r>
      <w:r>
        <w:t>Honestly, I'm feeling pretty good</w:t>
      </w:r>
      <w:r w:rsidR="004B5C42">
        <w:t>!</w:t>
      </w:r>
      <w:r>
        <w:t xml:space="preserve"> I think we're coming </w:t>
      </w:r>
      <w:proofErr w:type="gramStart"/>
      <w:r>
        <w:t>off of</w:t>
      </w:r>
      <w:proofErr w:type="gramEnd"/>
      <w:r>
        <w:t xml:space="preserve"> a competition where we had a lot of very meaningful conversations around our affirmative, so I'm looking forward to </w:t>
      </w:r>
      <w:proofErr w:type="gramStart"/>
      <w:r>
        <w:t>continue</w:t>
      </w:r>
      <w:proofErr w:type="gramEnd"/>
      <w:r>
        <w:t xml:space="preserve"> and discuss that </w:t>
      </w:r>
      <w:r w:rsidR="003A303A">
        <w:t>u</w:t>
      </w:r>
      <w:r w:rsidR="004B5C42">
        <w:t xml:space="preserve">h </w:t>
      </w:r>
      <w:r>
        <w:t>here at West Point.</w:t>
      </w:r>
      <w:r w:rsidR="004B5C42">
        <w:t xml:space="preserve"> </w:t>
      </w:r>
      <w:r>
        <w:t>I do think it's</w:t>
      </w:r>
      <w:r w:rsidR="003A303A">
        <w:t xml:space="preserve"> uh</w:t>
      </w:r>
      <w:r>
        <w:t xml:space="preserve"> really interesting the juxtaposition that we have going on between reading an affirmative that's all about</w:t>
      </w:r>
      <w:r w:rsidR="003A44D3">
        <w:t xml:space="preserve">, uh, </w:t>
      </w:r>
      <w:r>
        <w:t xml:space="preserve">the way that labor, </w:t>
      </w:r>
      <w:r w:rsidR="003A44D3">
        <w:t>debility</w:t>
      </w:r>
      <w:r>
        <w:t>, and productivity is kind of thought about in society and debate</w:t>
      </w:r>
      <w:r w:rsidR="004B5C42">
        <w:t xml:space="preserve"> </w:t>
      </w:r>
      <w:r w:rsidR="003A44D3">
        <w:t xml:space="preserve"> -- m</w:t>
      </w:r>
      <w:r>
        <w:t>eanwhile</w:t>
      </w:r>
      <w:r w:rsidR="003A44D3">
        <w:t xml:space="preserve"> </w:t>
      </w:r>
      <w:r>
        <w:t xml:space="preserve">we're having this discussion at a place </w:t>
      </w:r>
      <w:r w:rsidR="003A44D3">
        <w:t xml:space="preserve">-- </w:t>
      </w:r>
      <w:r>
        <w:t xml:space="preserve">at West Point </w:t>
      </w:r>
      <w:r w:rsidR="003A44D3">
        <w:t xml:space="preserve">-- </w:t>
      </w:r>
      <w:r>
        <w:t>that is historically and presently known for being exclusionary towards especially people with various forms of disabilit</w:t>
      </w:r>
      <w:r w:rsidR="004B5C42">
        <w:t xml:space="preserve">y… </w:t>
      </w:r>
      <w:proofErr w:type="gramStart"/>
      <w:r>
        <w:t>So</w:t>
      </w:r>
      <w:proofErr w:type="gramEnd"/>
      <w:r>
        <w:t xml:space="preserve"> I think that supercharges the conversation that we get to have here and makes it </w:t>
      </w:r>
      <w:proofErr w:type="gramStart"/>
      <w:r>
        <w:t>all the more</w:t>
      </w:r>
      <w:proofErr w:type="gramEnd"/>
      <w:r>
        <w:t xml:space="preserve"> impactful for it.</w:t>
      </w:r>
    </w:p>
    <w:p w14:paraId="11E05FA6" w14:textId="77777777" w:rsidR="00EC23DA" w:rsidRDefault="00EC23DA" w:rsidP="00B55AD5"/>
    <w:p w14:paraId="41A4DBA6" w14:textId="0B13968C" w:rsidR="006B7AA9" w:rsidRDefault="006B7AA9" w:rsidP="00B55AD5">
      <w:r>
        <w:t>N:</w:t>
      </w:r>
      <w:r w:rsidR="00EC23DA">
        <w:t xml:space="preserve"> </w:t>
      </w:r>
      <w:r>
        <w:t>Yeah, absolutely. I mean</w:t>
      </w:r>
      <w:r w:rsidR="003A303A">
        <w:t xml:space="preserve"> </w:t>
      </w:r>
      <w:r>
        <w:t xml:space="preserve">I think, </w:t>
      </w:r>
      <w:proofErr w:type="spellStart"/>
      <w:r w:rsidR="00E03472">
        <w:t>y’know</w:t>
      </w:r>
      <w:proofErr w:type="spellEnd"/>
      <w:r>
        <w:t>, that exclusion that you're talking about that takes place in a lot of</w:t>
      </w:r>
      <w:r w:rsidR="003A44D3">
        <w:t>, uh,</w:t>
      </w:r>
      <w:r>
        <w:t xml:space="preserve"> different places in a lot of different ways</w:t>
      </w:r>
      <w:r w:rsidR="004B5C42">
        <w:t>, a</w:t>
      </w:r>
      <w:r>
        <w:t xml:space="preserve">nd, </w:t>
      </w:r>
      <w:proofErr w:type="spellStart"/>
      <w:r w:rsidR="00E03472">
        <w:t>y’know</w:t>
      </w:r>
      <w:proofErr w:type="spellEnd"/>
      <w:r>
        <w:t xml:space="preserve">, I think that one of the </w:t>
      </w:r>
      <w:r w:rsidR="003A44D3">
        <w:t xml:space="preserve">-- </w:t>
      </w:r>
      <w:proofErr w:type="spellStart"/>
      <w:r w:rsidR="003A303A">
        <w:t>the</w:t>
      </w:r>
      <w:proofErr w:type="spellEnd"/>
      <w:r w:rsidR="003A303A">
        <w:t xml:space="preserve"> </w:t>
      </w:r>
      <w:r>
        <w:t xml:space="preserve">more exclusive places can be the debate space at times, </w:t>
      </w:r>
      <w:proofErr w:type="spellStart"/>
      <w:r w:rsidR="00E03472">
        <w:t>y’know</w:t>
      </w:r>
      <w:proofErr w:type="spellEnd"/>
      <w:r>
        <w:t xml:space="preserve">, the debate space can be very exclusionary in terms of, </w:t>
      </w:r>
      <w:r w:rsidR="003A303A">
        <w:t xml:space="preserve">uh </w:t>
      </w:r>
      <w:proofErr w:type="spellStart"/>
      <w:r w:rsidR="00E03472">
        <w:t>y’know</w:t>
      </w:r>
      <w:proofErr w:type="spellEnd"/>
      <w:r>
        <w:t>, content, but also form.</w:t>
      </w:r>
      <w:r w:rsidR="003A303A">
        <w:t xml:space="preserve"> </w:t>
      </w:r>
      <w:r>
        <w:t xml:space="preserve">And </w:t>
      </w:r>
      <w:r w:rsidR="003A44D3">
        <w:t xml:space="preserve">just uh </w:t>
      </w:r>
      <w:r>
        <w:t>there are a lot of things that keep people from engaging with the</w:t>
      </w:r>
      <w:r w:rsidR="00EA1B9E">
        <w:t xml:space="preserve"> </w:t>
      </w:r>
      <w:r>
        <w:t xml:space="preserve">space. </w:t>
      </w:r>
    </w:p>
    <w:p w14:paraId="1B2D5120" w14:textId="77777777" w:rsidR="00EC23DA" w:rsidRDefault="00EC23DA" w:rsidP="00B55AD5"/>
    <w:p w14:paraId="1697CC13" w14:textId="09C9DF97" w:rsidR="006B7AA9" w:rsidRDefault="006B7AA9" w:rsidP="00B55AD5">
      <w:r>
        <w:t>A:</w:t>
      </w:r>
      <w:r w:rsidR="00EC23DA">
        <w:t xml:space="preserve"> </w:t>
      </w:r>
      <w:r>
        <w:t>Yeah, some people don't have physical</w:t>
      </w:r>
      <w:r w:rsidR="001A08CA">
        <w:t xml:space="preserve"> -- </w:t>
      </w:r>
      <w:r>
        <w:t>or at least easy physical access</w:t>
      </w:r>
      <w:r w:rsidR="001A08CA">
        <w:t xml:space="preserve"> -- </w:t>
      </w:r>
      <w:r>
        <w:t xml:space="preserve">if access at all, to the space. </w:t>
      </w:r>
      <w:r w:rsidR="004B5C42">
        <w:t>Uh,</w:t>
      </w:r>
      <w:r w:rsidR="003A303A">
        <w:t xml:space="preserve"> </w:t>
      </w:r>
      <w:r w:rsidR="001A08CA">
        <w:t>s</w:t>
      </w:r>
      <w:r>
        <w:t xml:space="preserve">ometimes </w:t>
      </w:r>
      <w:r w:rsidR="001A08CA">
        <w:t xml:space="preserve">they -- </w:t>
      </w:r>
      <w:proofErr w:type="spellStart"/>
      <w:r>
        <w:t>they</w:t>
      </w:r>
      <w:proofErr w:type="spellEnd"/>
      <w:r>
        <w:t xml:space="preserve"> might not have the emotional or </w:t>
      </w:r>
      <w:r w:rsidR="003A303A">
        <w:t xml:space="preserve">um </w:t>
      </w:r>
      <w:r>
        <w:t>mental capacity at the time for the form</w:t>
      </w:r>
      <w:r w:rsidR="004B5C42">
        <w:t xml:space="preserve">. </w:t>
      </w:r>
      <w:r>
        <w:t>But then there is also the content part that you mentioned</w:t>
      </w:r>
      <w:r w:rsidR="004B5C42">
        <w:t xml:space="preserve"> -- s</w:t>
      </w:r>
      <w:r>
        <w:t xml:space="preserve">o there are certain things that we're encouraged not to talk about through debate. I mean, the easiest example is the resolution is always the </w:t>
      </w:r>
      <w:r w:rsidR="001A08CA">
        <w:t>“</w:t>
      </w:r>
      <w:r>
        <w:t>USFG should</w:t>
      </w:r>
      <w:r w:rsidR="001A08CA">
        <w:t>”</w:t>
      </w:r>
      <w:r w:rsidR="004B5C42">
        <w:t xml:space="preserve"> -- </w:t>
      </w:r>
      <w:proofErr w:type="gramStart"/>
      <w:r w:rsidR="004B5C42">
        <w:t>a</w:t>
      </w:r>
      <w:r>
        <w:t>nd,</w:t>
      </w:r>
      <w:proofErr w:type="gramEnd"/>
      <w:r>
        <w:t xml:space="preserve"> </w:t>
      </w:r>
      <w:proofErr w:type="spellStart"/>
      <w:r w:rsidR="00E03472">
        <w:t>y’know</w:t>
      </w:r>
      <w:proofErr w:type="spellEnd"/>
      <w:r>
        <w:t xml:space="preserve">, everyone </w:t>
      </w:r>
      <w:r w:rsidR="001A08CA">
        <w:t>says</w:t>
      </w:r>
      <w:r>
        <w:t xml:space="preserve">, if we bring up critical affirmatives like this, the predominant response is, </w:t>
      </w:r>
      <w:r w:rsidR="001A08CA">
        <w:t>“</w:t>
      </w:r>
      <w:r>
        <w:t>why are you not doing policy? This is policy debate.</w:t>
      </w:r>
      <w:r w:rsidR="001A08CA">
        <w:t>”</w:t>
      </w:r>
      <w:r>
        <w:t xml:space="preserve"> So that inherently excludes a lot of topics that are key and core to discussions of labor. So that just kind of gets thrown out the window, even though at the end of the day, the USFG isn't passing any policies when the round is over.</w:t>
      </w:r>
    </w:p>
    <w:p w14:paraId="45569FB8" w14:textId="77777777" w:rsidR="00EC23DA" w:rsidRDefault="00EC23DA" w:rsidP="00B55AD5"/>
    <w:p w14:paraId="25EA05FC" w14:textId="4D344473" w:rsidR="006B7AA9" w:rsidRDefault="006B7AA9" w:rsidP="00B55AD5">
      <w:r>
        <w:t>N:</w:t>
      </w:r>
      <w:r w:rsidR="00EC23DA">
        <w:t xml:space="preserve"> </w:t>
      </w:r>
      <w:r w:rsidR="001A08CA">
        <w:t>Woah</w:t>
      </w:r>
      <w:r>
        <w:t>, really?</w:t>
      </w:r>
      <w:r w:rsidR="001A08CA">
        <w:t>??</w:t>
      </w:r>
    </w:p>
    <w:p w14:paraId="7D8C2685" w14:textId="77777777" w:rsidR="00EC23DA" w:rsidRDefault="00EC23DA" w:rsidP="00B55AD5"/>
    <w:p w14:paraId="16FBD2D1" w14:textId="5E562E15" w:rsidR="006B7AA9" w:rsidRDefault="006B7AA9" w:rsidP="00B55AD5">
      <w:r>
        <w:t>A:</w:t>
      </w:r>
      <w:r w:rsidR="00EC23DA">
        <w:t xml:space="preserve"> </w:t>
      </w:r>
      <w:r>
        <w:t xml:space="preserve">What a concept, right? </w:t>
      </w:r>
    </w:p>
    <w:p w14:paraId="3DB9D51E" w14:textId="77777777" w:rsidR="00EC23DA" w:rsidRDefault="00EC23DA" w:rsidP="00B55AD5"/>
    <w:p w14:paraId="17B9EA03" w14:textId="5795DE28" w:rsidR="006B7AA9" w:rsidRDefault="006B7AA9" w:rsidP="00B55AD5">
      <w:r>
        <w:t>N:</w:t>
      </w:r>
      <w:r w:rsidR="00EC23DA">
        <w:t xml:space="preserve"> </w:t>
      </w:r>
      <w:r>
        <w:t>Shockin</w:t>
      </w:r>
      <w:r>
        <w:lastRenderedPageBreak/>
        <w:t>g</w:t>
      </w:r>
      <w:r w:rsidR="001A08CA">
        <w:t>!</w:t>
      </w:r>
    </w:p>
    <w:p w14:paraId="15E64DE6" w14:textId="77777777" w:rsidR="00EC23DA" w:rsidRDefault="00EC23DA" w:rsidP="00B55AD5"/>
    <w:p w14:paraId="29449C57" w14:textId="48BD125F" w:rsidR="006B7AA9" w:rsidRDefault="006B7AA9" w:rsidP="00B55AD5">
      <w:r>
        <w:t>A:</w:t>
      </w:r>
      <w:r w:rsidR="00EC23DA">
        <w:t xml:space="preserve"> </w:t>
      </w:r>
      <w:r>
        <w:t>Yeah</w:t>
      </w:r>
      <w:r w:rsidR="001A08CA">
        <w:t>…</w:t>
      </w:r>
    </w:p>
    <w:p w14:paraId="27A2B40E" w14:textId="77777777" w:rsidR="00EC23DA" w:rsidRDefault="00EC23DA" w:rsidP="00B55AD5"/>
    <w:p w14:paraId="30B3DFA4" w14:textId="27E23955" w:rsidR="00B74ED8" w:rsidRDefault="006B7AA9" w:rsidP="00B55AD5">
      <w:r>
        <w:t>N: Yeah, I think</w:t>
      </w:r>
      <w:r w:rsidR="003A303A">
        <w:t xml:space="preserve"> um</w:t>
      </w:r>
      <w:r>
        <w:t xml:space="preserve">, </w:t>
      </w:r>
      <w:proofErr w:type="spellStart"/>
      <w:r w:rsidR="00E03472">
        <w:t>y’know</w:t>
      </w:r>
      <w:proofErr w:type="spellEnd"/>
      <w:r>
        <w:t xml:space="preserve">, like you say, like, we have that kind of invisible labor that goes into, </w:t>
      </w:r>
      <w:r w:rsidR="003A303A">
        <w:t xml:space="preserve">um </w:t>
      </w:r>
      <w:proofErr w:type="spellStart"/>
      <w:r>
        <w:t>y</w:t>
      </w:r>
      <w:r w:rsidR="001A08CA">
        <w:t>’know</w:t>
      </w:r>
      <w:proofErr w:type="spellEnd"/>
      <w:r>
        <w:t xml:space="preserve">, that the resolution doesn't really account for. And, </w:t>
      </w:r>
      <w:proofErr w:type="spellStart"/>
      <w:r>
        <w:t>y</w:t>
      </w:r>
      <w:r w:rsidR="001A08CA">
        <w:t>’know</w:t>
      </w:r>
      <w:proofErr w:type="spellEnd"/>
      <w:r>
        <w:t xml:space="preserve">, </w:t>
      </w:r>
      <w:r w:rsidR="001A08CA">
        <w:t xml:space="preserve">um, </w:t>
      </w:r>
      <w:r>
        <w:t xml:space="preserve">when we're in this space, a lot of the time, because of the form and content of the arguments that we're making, we often get told, like, </w:t>
      </w:r>
      <w:r w:rsidR="00B74ED8">
        <w:t>“</w:t>
      </w:r>
      <w:r>
        <w:t>well, if the debate space is so bad, you should just leave it</w:t>
      </w:r>
      <w:r w:rsidR="00B74ED8">
        <w:t>!” R</w:t>
      </w:r>
      <w:r>
        <w:t>igh</w:t>
      </w:r>
      <w:r w:rsidR="00B74ED8">
        <w:t>t? Um…</w:t>
      </w:r>
      <w:r w:rsidR="003A303A">
        <w:t xml:space="preserve"> </w:t>
      </w:r>
      <w:r w:rsidR="00B74ED8">
        <w:t>b</w:t>
      </w:r>
      <w:r>
        <w:t xml:space="preserve">ut, </w:t>
      </w:r>
      <w:proofErr w:type="spellStart"/>
      <w:r w:rsidR="00B74ED8">
        <w:t>y’know</w:t>
      </w:r>
      <w:proofErr w:type="spellEnd"/>
      <w:r>
        <w:t xml:space="preserve">, I think that kind of goes to show the way that, </w:t>
      </w:r>
      <w:proofErr w:type="spellStart"/>
      <w:r w:rsidR="00E03472">
        <w:t>y’know</w:t>
      </w:r>
      <w:proofErr w:type="spellEnd"/>
      <w:r>
        <w:t>, what we're trying to do here is not necessarily condemn the debate space entirely,</w:t>
      </w:r>
      <w:r w:rsidR="003A303A">
        <w:t xml:space="preserve"> um</w:t>
      </w:r>
      <w:r w:rsidR="00B74ED8">
        <w:t xml:space="preserve">, </w:t>
      </w:r>
      <w:r>
        <w:t>but to reorient ourselves within it and understand the important discussions that we can have in order to make this space more accessible and more educationally valuable.</w:t>
      </w:r>
    </w:p>
    <w:p w14:paraId="15E56326" w14:textId="77777777" w:rsidR="00EC23DA" w:rsidRDefault="00EC23DA" w:rsidP="00B55AD5"/>
    <w:p w14:paraId="58E61D6A" w14:textId="130A5270" w:rsidR="00B74ED8" w:rsidRDefault="00B74ED8" w:rsidP="00B55AD5">
      <w:r>
        <w:t>A:</w:t>
      </w:r>
      <w:r w:rsidR="00EC23DA">
        <w:t xml:space="preserve"> </w:t>
      </w:r>
      <w:r>
        <w:t>Yeah.</w:t>
      </w:r>
    </w:p>
    <w:p w14:paraId="50C9D555" w14:textId="77777777" w:rsidR="00EC23DA" w:rsidRDefault="00EC23DA" w:rsidP="00B55AD5"/>
    <w:p w14:paraId="380F0A23" w14:textId="12A4A139" w:rsidR="006B7AA9" w:rsidRDefault="00B74ED8" w:rsidP="00B55AD5">
      <w:r>
        <w:t>N:</w:t>
      </w:r>
      <w:r w:rsidR="00EC23DA">
        <w:t xml:space="preserve"> </w:t>
      </w:r>
      <w:r w:rsidR="003A303A">
        <w:t>Um</w:t>
      </w:r>
      <w:r>
        <w:t>… and</w:t>
      </w:r>
      <w:r w:rsidR="006B7AA9">
        <w:t xml:space="preserve"> yeah, I think </w:t>
      </w:r>
      <w:proofErr w:type="gramStart"/>
      <w:r w:rsidR="006B7AA9">
        <w:t>that,</w:t>
      </w:r>
      <w:proofErr w:type="gramEnd"/>
      <w:r w:rsidR="006B7AA9">
        <w:t xml:space="preserve"> </w:t>
      </w:r>
      <w:proofErr w:type="spellStart"/>
      <w:r w:rsidR="00E03472">
        <w:t>y’know</w:t>
      </w:r>
      <w:proofErr w:type="spellEnd"/>
      <w:r w:rsidR="006B7AA9">
        <w:t xml:space="preserve">, </w:t>
      </w:r>
      <w:r w:rsidR="003A303A">
        <w:t xml:space="preserve">um </w:t>
      </w:r>
      <w:r w:rsidR="006B7AA9">
        <w:t xml:space="preserve">debate has </w:t>
      </w:r>
      <w:r w:rsidR="003A303A">
        <w:t xml:space="preserve">uh </w:t>
      </w:r>
      <w:r w:rsidR="006B7AA9">
        <w:t>a lot of</w:t>
      </w:r>
      <w:r>
        <w:t xml:space="preserve"> </w:t>
      </w:r>
      <w:proofErr w:type="gramStart"/>
      <w:r>
        <w:t>um</w:t>
      </w:r>
      <w:proofErr w:type="gramEnd"/>
      <w:r>
        <w:t>…</w:t>
      </w:r>
      <w:r w:rsidR="006B7AA9">
        <w:t xml:space="preserve"> there's a lot of emphasis on productivity </w:t>
      </w:r>
      <w:r>
        <w:t>as</w:t>
      </w:r>
      <w:r w:rsidR="006B7AA9">
        <w:t xml:space="preserve"> something that we should really be striving for a lot of the time</w:t>
      </w:r>
      <w:r>
        <w:t xml:space="preserve"> -- </w:t>
      </w:r>
    </w:p>
    <w:p w14:paraId="1C79939F" w14:textId="77777777" w:rsidR="00EC23DA" w:rsidRDefault="00EC23DA" w:rsidP="00B55AD5"/>
    <w:p w14:paraId="5305ABDF" w14:textId="2DFBA4DA" w:rsidR="006B7AA9" w:rsidRDefault="006B7AA9" w:rsidP="00B55AD5">
      <w:r>
        <w:t>A:</w:t>
      </w:r>
      <w:r w:rsidR="00EC23DA">
        <w:t xml:space="preserve"> </w:t>
      </w:r>
      <w:r>
        <w:t xml:space="preserve">Especially visible productivity. </w:t>
      </w:r>
    </w:p>
    <w:p w14:paraId="6DD56C7F" w14:textId="77777777" w:rsidR="00EC23DA" w:rsidRDefault="00EC23DA" w:rsidP="00B55AD5"/>
    <w:p w14:paraId="00026236" w14:textId="2E1EC76D" w:rsidR="006B7AA9" w:rsidRDefault="006B7AA9" w:rsidP="00B55AD5">
      <w:r>
        <w:t>N:</w:t>
      </w:r>
      <w:r w:rsidR="00EC23DA">
        <w:t xml:space="preserve"> </w:t>
      </w:r>
      <w:r>
        <w:t>Yes, exactly.</w:t>
      </w:r>
      <w:r w:rsidR="003A303A">
        <w:t xml:space="preserve"> </w:t>
      </w:r>
      <w:r>
        <w:t xml:space="preserve">And a lot of times that productivity, </w:t>
      </w:r>
      <w:proofErr w:type="spellStart"/>
      <w:r w:rsidR="00E03472">
        <w:t>y’know</w:t>
      </w:r>
      <w:proofErr w:type="spellEnd"/>
      <w:r>
        <w:t xml:space="preserve">, is supposedly more important, or we feel that it's more important than taking care of ourselves in </w:t>
      </w:r>
      <w:proofErr w:type="gramStart"/>
      <w:r>
        <w:t>really basic</w:t>
      </w:r>
      <w:proofErr w:type="gramEnd"/>
      <w:r>
        <w:t xml:space="preserve"> ways. Like for me, like I have an eating disorder, I've struggled with eating for a </w:t>
      </w:r>
      <w:proofErr w:type="gramStart"/>
      <w:r>
        <w:t>really long</w:t>
      </w:r>
      <w:proofErr w:type="gramEnd"/>
      <w:r>
        <w:t xml:space="preserve"> time. </w:t>
      </w:r>
      <w:proofErr w:type="gramStart"/>
      <w:r>
        <w:t>And,</w:t>
      </w:r>
      <w:proofErr w:type="gramEnd"/>
      <w:r>
        <w:t xml:space="preserve"> </w:t>
      </w:r>
      <w:proofErr w:type="spellStart"/>
      <w:r w:rsidR="00B74ED8">
        <w:t>y’know</w:t>
      </w:r>
      <w:proofErr w:type="spellEnd"/>
      <w:r>
        <w:t>, when I'm in the debate space, it's not really like an environment that's super conducive to healthy eating habits.</w:t>
      </w:r>
    </w:p>
    <w:p w14:paraId="183D6F27" w14:textId="77777777" w:rsidR="00EC23DA" w:rsidRDefault="00EC23DA" w:rsidP="00B55AD5"/>
    <w:p w14:paraId="6E428893" w14:textId="6503D980" w:rsidR="00EA1B9E" w:rsidRDefault="00EA1B9E" w:rsidP="00B55AD5">
      <w:r>
        <w:t>A:</w:t>
      </w:r>
      <w:r w:rsidR="00EC23DA">
        <w:t xml:space="preserve"> </w:t>
      </w:r>
      <w:r w:rsidR="006B7AA9">
        <w:t>As a side note, Nina in the future, make sure you've eaten today and drink some water</w:t>
      </w:r>
      <w:r w:rsidR="00B74ED8">
        <w:t>!</w:t>
      </w:r>
    </w:p>
    <w:p w14:paraId="0E0C4E78" w14:textId="77777777" w:rsidR="00EC23DA" w:rsidRDefault="00EC23DA" w:rsidP="00B55AD5"/>
    <w:p w14:paraId="37D3A41F" w14:textId="5BD824E5" w:rsidR="00EA1B9E" w:rsidRDefault="00EA1B9E" w:rsidP="00B55AD5">
      <w:r>
        <w:t>N:</w:t>
      </w:r>
      <w:r w:rsidR="00EC23DA">
        <w:t xml:space="preserve"> </w:t>
      </w:r>
      <w:r w:rsidR="006B7AA9">
        <w:t>Cheers</w:t>
      </w:r>
      <w:r w:rsidR="00B74ED8">
        <w:t>!!</w:t>
      </w:r>
    </w:p>
    <w:p w14:paraId="001D4A3F" w14:textId="77777777" w:rsidR="00EC23DA" w:rsidRDefault="00EC23DA" w:rsidP="00B55AD5"/>
    <w:p w14:paraId="6E3D1AC2" w14:textId="28A94087" w:rsidR="006B7AA9" w:rsidRDefault="00EA1B9E" w:rsidP="00B55AD5">
      <w:r>
        <w:t>A:</w:t>
      </w:r>
      <w:r w:rsidR="00EC23DA">
        <w:t xml:space="preserve"> </w:t>
      </w:r>
      <w:r w:rsidR="006B7AA9">
        <w:t xml:space="preserve">Uh, but yeah, you're </w:t>
      </w:r>
      <w:proofErr w:type="gramStart"/>
      <w:r w:rsidR="006B7AA9">
        <w:t>really right</w:t>
      </w:r>
      <w:proofErr w:type="gramEnd"/>
      <w:r w:rsidR="00B74ED8">
        <w:t xml:space="preserve"> -- i</w:t>
      </w:r>
      <w:r w:rsidR="006B7AA9">
        <w:t>t's</w:t>
      </w:r>
      <w:r w:rsidR="00B74ED8">
        <w:t xml:space="preserve">, </w:t>
      </w:r>
      <w:r w:rsidR="006B7AA9">
        <w:t>there</w:t>
      </w:r>
      <w:r w:rsidR="00B74ED8">
        <w:t xml:space="preserve"> – and </w:t>
      </w:r>
      <w:r w:rsidR="006B7AA9">
        <w:t>even in our last competition</w:t>
      </w:r>
      <w:r w:rsidR="00B74ED8">
        <w:t xml:space="preserve"> </w:t>
      </w:r>
      <w:r w:rsidR="006B7AA9">
        <w:t xml:space="preserve">we </w:t>
      </w:r>
      <w:proofErr w:type="gramStart"/>
      <w:r w:rsidR="006B7AA9">
        <w:t>actually had</w:t>
      </w:r>
      <w:proofErr w:type="gramEnd"/>
      <w:r w:rsidR="006B7AA9">
        <w:t xml:space="preserve"> a round that was a </w:t>
      </w:r>
      <w:proofErr w:type="gramStart"/>
      <w:r w:rsidR="006B7AA9">
        <w:t>really good</w:t>
      </w:r>
      <w:proofErr w:type="gramEnd"/>
      <w:r w:rsidR="006B7AA9">
        <w:t xml:space="preserve"> example of the ways certain forms of labor and productivity, </w:t>
      </w:r>
      <w:r>
        <w:t>d</w:t>
      </w:r>
      <w:r w:rsidR="00B74ED8">
        <w:t>e</w:t>
      </w:r>
      <w:r w:rsidR="006B7AA9">
        <w:t xml:space="preserve">bility are </w:t>
      </w:r>
      <w:proofErr w:type="spellStart"/>
      <w:r w:rsidR="006B7AA9">
        <w:t>invisiblized</w:t>
      </w:r>
      <w:proofErr w:type="spellEnd"/>
      <w:r w:rsidR="00B74ED8">
        <w:t>… i</w:t>
      </w:r>
      <w:r w:rsidR="006B7AA9">
        <w:t>f you want to share a little bit about that.</w:t>
      </w:r>
    </w:p>
    <w:p w14:paraId="179B1A1C" w14:textId="77777777" w:rsidR="00EC23DA" w:rsidRDefault="00EC23DA" w:rsidP="00B55AD5"/>
    <w:p w14:paraId="30CDAF04" w14:textId="7B020588" w:rsidR="006B7AA9" w:rsidRDefault="00EA1B9E" w:rsidP="00B55AD5">
      <w:r>
        <w:t>N:</w:t>
      </w:r>
      <w:r w:rsidR="00EC23DA">
        <w:t xml:space="preserve"> </w:t>
      </w:r>
      <w:r w:rsidR="006B7AA9">
        <w:t>Yeah. I mean, at our</w:t>
      </w:r>
      <w:r w:rsidR="00B74ED8">
        <w:t xml:space="preserve"> -- </w:t>
      </w:r>
      <w:r w:rsidR="006B7AA9">
        <w:t xml:space="preserve"> at our </w:t>
      </w:r>
      <w:r w:rsidR="003A303A">
        <w:t xml:space="preserve">at our </w:t>
      </w:r>
      <w:r w:rsidR="006B7AA9">
        <w:t xml:space="preserve">quarters round at Binghamton, </w:t>
      </w:r>
      <w:proofErr w:type="spellStart"/>
      <w:r w:rsidR="006B7AA9">
        <w:t>y</w:t>
      </w:r>
      <w:r w:rsidR="00B74ED8">
        <w:t>’know</w:t>
      </w:r>
      <w:proofErr w:type="spellEnd"/>
      <w:r w:rsidR="006B7AA9">
        <w:t xml:space="preserve">, we had an experience where I was repeatedly called white by one of the debaters, despite having spent, </w:t>
      </w:r>
      <w:proofErr w:type="spellStart"/>
      <w:r w:rsidR="006B7AA9">
        <w:t>y</w:t>
      </w:r>
      <w:r w:rsidR="00B74ED8">
        <w:t>’know</w:t>
      </w:r>
      <w:proofErr w:type="spellEnd"/>
      <w:r w:rsidR="006B7AA9">
        <w:t xml:space="preserve">, the first half of the debate talking about my </w:t>
      </w:r>
      <w:r w:rsidR="003A303A">
        <w:t>um</w:t>
      </w:r>
      <w:r w:rsidR="00B74ED8">
        <w:t xml:space="preserve">, </w:t>
      </w:r>
      <w:r w:rsidR="006B7AA9">
        <w:t xml:space="preserve">orientation towards </w:t>
      </w:r>
      <w:r w:rsidR="00B74ED8">
        <w:t>debility</w:t>
      </w:r>
      <w:r w:rsidR="006B7AA9">
        <w:t xml:space="preserve"> as it pertains to racialized </w:t>
      </w:r>
      <w:r w:rsidR="00B74ED8">
        <w:t>debility</w:t>
      </w:r>
      <w:r w:rsidR="006B7AA9">
        <w:t xml:space="preserve"> and the way that my race has affected my orientation towards labor. </w:t>
      </w:r>
      <w:proofErr w:type="gramStart"/>
      <w:r w:rsidR="006B7AA9">
        <w:t>And,</w:t>
      </w:r>
      <w:proofErr w:type="gramEnd"/>
      <w:r w:rsidR="006B7AA9">
        <w:t xml:space="preserve"> </w:t>
      </w:r>
      <w:proofErr w:type="spellStart"/>
      <w:r w:rsidR="00E03472">
        <w:t>y’know</w:t>
      </w:r>
      <w:proofErr w:type="spellEnd"/>
      <w:r w:rsidR="006B7AA9">
        <w:t xml:space="preserve">, I think </w:t>
      </w:r>
      <w:proofErr w:type="gramStart"/>
      <w:r w:rsidR="006B7AA9">
        <w:t xml:space="preserve">that </w:t>
      </w:r>
      <w:r w:rsidR="00B74ED8">
        <w:t xml:space="preserve"> --</w:t>
      </w:r>
      <w:proofErr w:type="gramEnd"/>
      <w:r w:rsidR="00B74ED8">
        <w:t xml:space="preserve"> </w:t>
      </w:r>
      <w:r w:rsidR="006B7AA9">
        <w:t>that</w:t>
      </w:r>
      <w:r w:rsidR="003A303A">
        <w:t xml:space="preserve"> that</w:t>
      </w:r>
      <w:r w:rsidR="006B7AA9">
        <w:t xml:space="preserve"> repeated assertion that, </w:t>
      </w:r>
      <w:proofErr w:type="spellStart"/>
      <w:r w:rsidR="00E03472">
        <w:t>y’know</w:t>
      </w:r>
      <w:proofErr w:type="spellEnd"/>
      <w:r w:rsidR="006B7AA9">
        <w:t>, you,</w:t>
      </w:r>
      <w:r w:rsidR="00B74ED8">
        <w:t xml:space="preserve"> “well</w:t>
      </w:r>
      <w:r w:rsidR="006B7AA9">
        <w:t xml:space="preserve"> you're white because you look white</w:t>
      </w:r>
      <w:r w:rsidR="00B74ED8">
        <w:t xml:space="preserve">” </w:t>
      </w:r>
      <w:r w:rsidR="006B7AA9">
        <w:t xml:space="preserve">is kind of the </w:t>
      </w:r>
      <w:proofErr w:type="spellStart"/>
      <w:r w:rsidR="006B7AA9">
        <w:t>invisibilization</w:t>
      </w:r>
      <w:proofErr w:type="spellEnd"/>
      <w:r w:rsidR="006B7AA9">
        <w:t xml:space="preserve"> and, </w:t>
      </w:r>
      <w:proofErr w:type="spellStart"/>
      <w:r w:rsidR="006B7AA9">
        <w:t>y</w:t>
      </w:r>
      <w:r w:rsidR="00B74ED8">
        <w:t>’know</w:t>
      </w:r>
      <w:proofErr w:type="spellEnd"/>
      <w:r w:rsidR="006B7AA9">
        <w:t xml:space="preserve">, the dismissal of important aspects of our identity that, </w:t>
      </w:r>
      <w:proofErr w:type="spellStart"/>
      <w:r w:rsidR="00E03472">
        <w:t>y’know</w:t>
      </w:r>
      <w:proofErr w:type="spellEnd"/>
      <w:r w:rsidR="006B7AA9">
        <w:t xml:space="preserve">, </w:t>
      </w:r>
      <w:r w:rsidR="003A303A">
        <w:t xml:space="preserve">uh </w:t>
      </w:r>
      <w:r w:rsidR="006B7AA9">
        <w:t>is very common in the debate space, unfortunately</w:t>
      </w:r>
      <w:r w:rsidR="00F3100D">
        <w:t xml:space="preserve">. </w:t>
      </w:r>
      <w:proofErr w:type="gramStart"/>
      <w:r w:rsidR="006B7AA9">
        <w:t>And,</w:t>
      </w:r>
      <w:proofErr w:type="gramEnd"/>
      <w:r w:rsidR="006B7AA9">
        <w:t xml:space="preserve"> </w:t>
      </w:r>
      <w:proofErr w:type="spellStart"/>
      <w:r w:rsidR="00E03472">
        <w:t>y’know</w:t>
      </w:r>
      <w:proofErr w:type="spellEnd"/>
      <w:r w:rsidR="006B7AA9">
        <w:t xml:space="preserve">, in that </w:t>
      </w:r>
      <w:proofErr w:type="gramStart"/>
      <w:r w:rsidR="006B7AA9">
        <w:t>round in particular, we</w:t>
      </w:r>
      <w:proofErr w:type="gramEnd"/>
      <w:r w:rsidR="006B7AA9">
        <w:t xml:space="preserve"> luckily were able to shift to a more conversational model that we </w:t>
      </w:r>
      <w:proofErr w:type="gramStart"/>
      <w:r w:rsidR="006B7AA9">
        <w:t>actually found</w:t>
      </w:r>
      <w:proofErr w:type="gramEnd"/>
      <w:r w:rsidR="006B7AA9">
        <w:t xml:space="preserve"> in the end was possibly more valuable than, </w:t>
      </w:r>
      <w:proofErr w:type="spellStart"/>
      <w:r w:rsidR="006B7AA9">
        <w:t>y</w:t>
      </w:r>
      <w:r w:rsidR="00F3100D">
        <w:t>’know</w:t>
      </w:r>
      <w:proofErr w:type="spellEnd"/>
      <w:r w:rsidR="006B7AA9">
        <w:t xml:space="preserve">, a </w:t>
      </w:r>
      <w:proofErr w:type="spellStart"/>
      <w:r w:rsidR="006B7AA9">
        <w:t>fiated</w:t>
      </w:r>
      <w:proofErr w:type="spellEnd"/>
      <w:r w:rsidR="006B7AA9">
        <w:t xml:space="preserve"> round would have </w:t>
      </w:r>
      <w:r w:rsidR="006B7AA9">
        <w:lastRenderedPageBreak/>
        <w:t>been, or like your typical</w:t>
      </w:r>
      <w:r w:rsidR="003A303A">
        <w:t xml:space="preserve"> uh</w:t>
      </w:r>
      <w:r w:rsidR="006B7AA9">
        <w:t xml:space="preserve"> linear</w:t>
      </w:r>
      <w:r w:rsidR="00F3100D">
        <w:t xml:space="preserve">, </w:t>
      </w:r>
      <w:r w:rsidR="006B7AA9">
        <w:t xml:space="preserve">normative </w:t>
      </w:r>
      <w:r w:rsidR="003A303A">
        <w:t xml:space="preserve">uh </w:t>
      </w:r>
      <w:r w:rsidR="006B7AA9">
        <w:t xml:space="preserve">policy debate round would be. </w:t>
      </w:r>
      <w:r w:rsidR="003A303A">
        <w:t>Um</w:t>
      </w:r>
      <w:r w:rsidR="00F3100D">
        <w:t xml:space="preserve">, </w:t>
      </w:r>
      <w:proofErr w:type="gramStart"/>
      <w:r w:rsidR="00F3100D">
        <w:t>b</w:t>
      </w:r>
      <w:r w:rsidR="006B7AA9">
        <w:t>ut,</w:t>
      </w:r>
      <w:proofErr w:type="gramEnd"/>
      <w:r w:rsidR="006B7AA9">
        <w:t xml:space="preserve"> </w:t>
      </w:r>
      <w:proofErr w:type="spellStart"/>
      <w:r w:rsidR="006B7AA9">
        <w:t>y</w:t>
      </w:r>
      <w:r w:rsidR="00F3100D">
        <w:t>’know</w:t>
      </w:r>
      <w:proofErr w:type="spellEnd"/>
      <w:r w:rsidR="006B7AA9">
        <w:t>, unfortunately, that's not always the case. We don't get to do that</w:t>
      </w:r>
      <w:r w:rsidR="00F3100D">
        <w:t xml:space="preserve">, but we think that it -- </w:t>
      </w:r>
      <w:r w:rsidR="006B7AA9">
        <w:t xml:space="preserve">I think it is important to do it </w:t>
      </w:r>
      <w:r w:rsidR="006B7AA9" w:rsidRPr="00F3100D">
        <w:rPr>
          <w:i/>
          <w:iCs/>
        </w:rPr>
        <w:t>here</w:t>
      </w:r>
      <w:r w:rsidR="006B7AA9">
        <w:t xml:space="preserve"> and within this round and in this space while we </w:t>
      </w:r>
      <w:proofErr w:type="gramStart"/>
      <w:r w:rsidR="006B7AA9">
        <w:t>have the opportunity to</w:t>
      </w:r>
      <w:proofErr w:type="gramEnd"/>
      <w:r w:rsidR="006B7AA9">
        <w:t xml:space="preserve"> do so.</w:t>
      </w:r>
    </w:p>
    <w:p w14:paraId="657F331C" w14:textId="77777777" w:rsidR="00EC23DA" w:rsidRDefault="00EC23DA" w:rsidP="00B55AD5"/>
    <w:p w14:paraId="25A4D736" w14:textId="21724A66" w:rsidR="006B7AA9" w:rsidRDefault="00EA1B9E" w:rsidP="00B55AD5">
      <w:r>
        <w:t>A:</w:t>
      </w:r>
      <w:r w:rsidR="00EC23DA">
        <w:t xml:space="preserve"> </w:t>
      </w:r>
      <w:r w:rsidR="006B7AA9">
        <w:t xml:space="preserve">Yep. Speaking of this round and how we're orienting towards this space, I know the core part of our affirmative is this reorientation towards crip labor and crip time </w:t>
      </w:r>
      <w:proofErr w:type="gramStart"/>
      <w:r w:rsidR="006B7AA9">
        <w:t>as a way to</w:t>
      </w:r>
      <w:proofErr w:type="gramEnd"/>
      <w:r w:rsidR="006B7AA9">
        <w:t xml:space="preserve"> view labor and productivity instead of the more normative ways of looking at it</w:t>
      </w:r>
      <w:r w:rsidR="00F3100D">
        <w:t>…</w:t>
      </w:r>
      <w:r w:rsidR="006B7AA9">
        <w:t xml:space="preserve"> For anyone who might not be familiar with those terms yet, do you want to describe them a little bit?</w:t>
      </w:r>
    </w:p>
    <w:p w14:paraId="76A446F8" w14:textId="77777777" w:rsidR="00EC23DA" w:rsidRDefault="00EC23DA" w:rsidP="00B55AD5"/>
    <w:p w14:paraId="44EBFB6C" w14:textId="16EBB0B9" w:rsidR="00EA1B9E" w:rsidRDefault="00EA1B9E" w:rsidP="00B55AD5">
      <w:r>
        <w:t>N:</w:t>
      </w:r>
      <w:r w:rsidR="00EC23DA">
        <w:t xml:space="preserve"> </w:t>
      </w:r>
      <w:r w:rsidR="000F36C1">
        <w:t>Yeah</w:t>
      </w:r>
      <w:r w:rsidR="00F3100D">
        <w:t>, s</w:t>
      </w:r>
      <w:r w:rsidR="006B7AA9">
        <w:t xml:space="preserve">o when we were thinking about the terms that we were using in this affirmative, we drew a lot on </w:t>
      </w:r>
      <w:r w:rsidR="00F3100D" w:rsidRPr="00F3100D">
        <w:rPr>
          <w:i/>
          <w:iCs/>
        </w:rPr>
        <w:t>C</w:t>
      </w:r>
      <w:r w:rsidR="006B7AA9" w:rsidRPr="00F3100D">
        <w:rPr>
          <w:i/>
          <w:iCs/>
        </w:rPr>
        <w:t xml:space="preserve">rip </w:t>
      </w:r>
      <w:r w:rsidR="00F3100D" w:rsidRPr="00F3100D">
        <w:rPr>
          <w:i/>
          <w:iCs/>
        </w:rPr>
        <w:t>G</w:t>
      </w:r>
      <w:r w:rsidR="006B7AA9" w:rsidRPr="00F3100D">
        <w:rPr>
          <w:i/>
          <w:iCs/>
        </w:rPr>
        <w:t>enealogy</w:t>
      </w:r>
      <w:r w:rsidR="006B7AA9">
        <w:t xml:space="preserve">. And in talking about the word crip, the authors say, </w:t>
      </w:r>
      <w:r w:rsidR="000F36C1">
        <w:t>“</w:t>
      </w:r>
      <w:r w:rsidR="0086482C">
        <w:t xml:space="preserve">We </w:t>
      </w:r>
      <w:r w:rsidR="0086482C" w:rsidRPr="00E821F1">
        <w:t xml:space="preserve">used the word </w:t>
      </w:r>
      <w:r w:rsidR="0086482C">
        <w:t>‘</w:t>
      </w:r>
      <w:r w:rsidR="0086482C" w:rsidRPr="00E821F1">
        <w:t>crip</w:t>
      </w:r>
      <w:r w:rsidR="0086482C">
        <w:t>’</w:t>
      </w:r>
      <w:r w:rsidR="0086482C" w:rsidRPr="00E821F1">
        <w:t xml:space="preserve"> instead of </w:t>
      </w:r>
      <w:r w:rsidR="0086482C">
        <w:t>‘</w:t>
      </w:r>
      <w:r w:rsidR="0086482C" w:rsidRPr="00E821F1">
        <w:t>disability studies</w:t>
      </w:r>
      <w:r w:rsidR="0086482C">
        <w:t>’</w:t>
      </w:r>
      <w:r w:rsidR="0086482C" w:rsidRPr="00E821F1">
        <w:t xml:space="preserve"> to signal our investment in disrupting</w:t>
      </w:r>
      <w:r w:rsidR="0086482C">
        <w:t xml:space="preserve"> </w:t>
      </w:r>
      <w:r w:rsidR="0086482C" w:rsidRPr="00E821F1">
        <w:t>the established histories and</w:t>
      </w:r>
      <w:r w:rsidR="0086482C">
        <w:t xml:space="preserve"> </w:t>
      </w:r>
      <w:r w:rsidR="0086482C" w:rsidRPr="00E821F1">
        <w:t xml:space="preserve">imagined </w:t>
      </w:r>
      <w:r w:rsidR="0086482C" w:rsidRPr="00E821F1">
        <w:softHyphen/>
        <w:t>futures of the field</w:t>
      </w:r>
      <w:r w:rsidR="0086482C">
        <w:t xml:space="preserve">.” </w:t>
      </w:r>
      <w:r w:rsidR="006B7AA9">
        <w:t xml:space="preserve">And they go on to say that, </w:t>
      </w:r>
      <w:r w:rsidR="000F36C1">
        <w:t>“</w:t>
      </w:r>
      <w:r w:rsidR="0086482C">
        <w:t>T</w:t>
      </w:r>
      <w:r w:rsidR="006B7AA9">
        <w:t xml:space="preserve">he term crip has </w:t>
      </w:r>
      <w:r w:rsidR="0086482C" w:rsidRPr="00E821F1">
        <w:t>the potential to remain open, allowing for disabilities and illnesses not</w:t>
      </w:r>
      <w:r w:rsidR="0086482C">
        <w:t xml:space="preserve"> </w:t>
      </w:r>
      <w:r w:rsidR="0086482C" w:rsidRPr="00E821F1">
        <w:t xml:space="preserve">yet marked as such; for traumas, health histories, and other </w:t>
      </w:r>
      <w:r w:rsidR="0086482C">
        <w:t>‘</w:t>
      </w:r>
      <w:r w:rsidR="0086482C" w:rsidRPr="00E821F1">
        <w:t>unwellness</w:t>
      </w:r>
      <w:r w:rsidR="0086482C">
        <w:t>’</w:t>
      </w:r>
      <w:r w:rsidR="0086482C" w:rsidRPr="00E821F1">
        <w:t xml:space="preserve"> that</w:t>
      </w:r>
      <w:r w:rsidR="0086482C">
        <w:t xml:space="preserve"> </w:t>
      </w:r>
      <w:r w:rsidR="0086482C" w:rsidRPr="00E821F1">
        <w:t xml:space="preserve">rarely register as </w:t>
      </w:r>
      <w:r w:rsidR="0086482C">
        <w:t>‘</w:t>
      </w:r>
      <w:r w:rsidR="0086482C" w:rsidRPr="00E821F1">
        <w:t>disability</w:t>
      </w:r>
      <w:r w:rsidR="0086482C">
        <w:t>’</w:t>
      </w:r>
      <w:r w:rsidR="0086482C" w:rsidRPr="00E821F1">
        <w:t>; for nonnormative ways of being that have historical and con</w:t>
      </w:r>
      <w:r w:rsidR="0086482C" w:rsidRPr="00E821F1">
        <w:softHyphen/>
        <w:t xml:space="preserve">temporary resonances with </w:t>
      </w:r>
      <w:r w:rsidR="0086482C">
        <w:t>‘</w:t>
      </w:r>
      <w:r w:rsidR="0086482C" w:rsidRPr="00E821F1">
        <w:t>disability</w:t>
      </w:r>
      <w:r w:rsidR="0086482C">
        <w:t>’</w:t>
      </w:r>
      <w:r w:rsidR="0086482C" w:rsidRPr="00E821F1">
        <w:t>; and for po</w:t>
      </w:r>
      <w:r w:rsidR="0086482C" w:rsidRPr="00E821F1">
        <w:softHyphen/>
        <w:t>liti</w:t>
      </w:r>
      <w:r w:rsidR="0086482C" w:rsidRPr="00E821F1">
        <w:softHyphen/>
        <w:t>cal</w:t>
      </w:r>
      <w:r w:rsidR="0086482C">
        <w:t xml:space="preserve"> </w:t>
      </w:r>
      <w:r w:rsidR="0086482C" w:rsidRPr="00E821F1">
        <w:t>orientations, affiliations, and solidarities still emerging</w:t>
      </w:r>
      <w:r w:rsidR="0086482C">
        <w:t>.</w:t>
      </w:r>
      <w:r w:rsidR="000F36C1">
        <w:t>”</w:t>
      </w:r>
      <w:r w:rsidR="00F3100D">
        <w:rPr>
          <w:rStyle w:val="FootnoteReference"/>
        </w:rPr>
        <w:footnoteReference w:id="1"/>
      </w:r>
    </w:p>
    <w:p w14:paraId="48A4D9B4" w14:textId="77777777" w:rsidR="00EC23DA" w:rsidRDefault="00EC23DA" w:rsidP="00B55AD5"/>
    <w:p w14:paraId="4406A081" w14:textId="06B0AF0A" w:rsidR="006B7AA9" w:rsidRDefault="00EA1B9E" w:rsidP="00B55AD5">
      <w:r>
        <w:t>A:</w:t>
      </w:r>
      <w:r w:rsidR="00EC23DA">
        <w:t xml:space="preserve"> </w:t>
      </w:r>
      <w:r w:rsidR="006B7AA9">
        <w:t>Yeah</w:t>
      </w:r>
      <w:r w:rsidR="0086482C">
        <w:t>, s</w:t>
      </w:r>
      <w:r w:rsidR="006B7AA9">
        <w:t>o this is a very tangible way we can change the way we are orienting ourselves towards what it means to labor and be productive that's clearly different from how it happens in</w:t>
      </w:r>
      <w:r w:rsidR="0086482C">
        <w:t>, like,</w:t>
      </w:r>
      <w:r w:rsidR="003A303A">
        <w:t xml:space="preserve"> </w:t>
      </w:r>
      <w:r w:rsidR="006B7AA9">
        <w:t>status quo debate.</w:t>
      </w:r>
    </w:p>
    <w:p w14:paraId="19413622" w14:textId="77777777" w:rsidR="00EC23DA" w:rsidRDefault="00EC23DA" w:rsidP="00B55AD5"/>
    <w:p w14:paraId="670044F4" w14:textId="16BAD9C6" w:rsidR="00EA1B9E" w:rsidRDefault="00EA1B9E" w:rsidP="00B55AD5">
      <w:r>
        <w:t>N:</w:t>
      </w:r>
      <w:r w:rsidR="00EC23DA">
        <w:t xml:space="preserve"> </w:t>
      </w:r>
      <w:r w:rsidR="006B7AA9">
        <w:t xml:space="preserve">Yeah, absolutely. </w:t>
      </w:r>
      <w:r w:rsidR="003A303A">
        <w:t>Um</w:t>
      </w:r>
      <w:r w:rsidR="0086482C">
        <w:t>…</w:t>
      </w:r>
      <w:r w:rsidR="003A303A">
        <w:t xml:space="preserve"> </w:t>
      </w:r>
      <w:r w:rsidR="0086482C">
        <w:t>a</w:t>
      </w:r>
      <w:r w:rsidR="006B7AA9">
        <w:t xml:space="preserve">nd </w:t>
      </w:r>
      <w:proofErr w:type="spellStart"/>
      <w:r w:rsidR="00E03472">
        <w:t>y’know</w:t>
      </w:r>
      <w:proofErr w:type="spellEnd"/>
      <w:r>
        <w:t xml:space="preserve"> </w:t>
      </w:r>
      <w:r w:rsidR="006B7AA9">
        <w:t xml:space="preserve">another thing that we drew on a lot when we were talking about this affirmative was, </w:t>
      </w:r>
      <w:proofErr w:type="spellStart"/>
      <w:r w:rsidR="006B7AA9">
        <w:t>y</w:t>
      </w:r>
      <w:r w:rsidR="0086482C">
        <w:t>’know</w:t>
      </w:r>
      <w:proofErr w:type="spellEnd"/>
      <w:r w:rsidR="006B7AA9">
        <w:t xml:space="preserve">, this kind of solvency aspect of, </w:t>
      </w:r>
      <w:r w:rsidR="003A303A">
        <w:t xml:space="preserve">um </w:t>
      </w:r>
      <w:proofErr w:type="spellStart"/>
      <w:r w:rsidR="00E03472">
        <w:t>y’know</w:t>
      </w:r>
      <w:proofErr w:type="spellEnd"/>
      <w:r w:rsidR="006B7AA9">
        <w:t xml:space="preserve">, saying </w:t>
      </w:r>
      <w:r w:rsidR="0086482C">
        <w:t>“</w:t>
      </w:r>
      <w:r w:rsidR="006B7AA9">
        <w:t>fuck off</w:t>
      </w:r>
      <w:r w:rsidR="0086482C">
        <w:t>”</w:t>
      </w:r>
      <w:r w:rsidR="006B7AA9">
        <w:t xml:space="preserve">, as Mel Chen says in </w:t>
      </w:r>
      <w:r w:rsidR="003A303A">
        <w:t xml:space="preserve">um </w:t>
      </w:r>
      <w:r w:rsidR="006B7AA9">
        <w:t xml:space="preserve">the </w:t>
      </w:r>
      <w:r w:rsidR="003A303A">
        <w:t xml:space="preserve">uh </w:t>
      </w:r>
      <w:r w:rsidR="006B7AA9">
        <w:t xml:space="preserve">Asian American Crip Manifesto, </w:t>
      </w:r>
      <w:r w:rsidR="0086482C" w:rsidRPr="0086482C">
        <w:rPr>
          <w:i/>
          <w:iCs/>
        </w:rPr>
        <w:t>W</w:t>
      </w:r>
      <w:r w:rsidR="006B7AA9" w:rsidRPr="0086482C">
        <w:rPr>
          <w:i/>
          <w:iCs/>
        </w:rPr>
        <w:t xml:space="preserve">ork </w:t>
      </w:r>
      <w:r w:rsidR="0086482C" w:rsidRPr="0086482C">
        <w:rPr>
          <w:i/>
          <w:iCs/>
        </w:rPr>
        <w:t>W</w:t>
      </w:r>
      <w:r w:rsidR="006B7AA9" w:rsidRPr="0086482C">
        <w:rPr>
          <w:i/>
          <w:iCs/>
        </w:rPr>
        <w:t xml:space="preserve">ill </w:t>
      </w:r>
      <w:r w:rsidR="0086482C" w:rsidRPr="0086482C">
        <w:rPr>
          <w:i/>
          <w:iCs/>
        </w:rPr>
        <w:t>N</w:t>
      </w:r>
      <w:r w:rsidR="006B7AA9" w:rsidRPr="0086482C">
        <w:rPr>
          <w:i/>
          <w:iCs/>
        </w:rPr>
        <w:t xml:space="preserve">ot </w:t>
      </w:r>
      <w:r w:rsidR="0086482C" w:rsidRPr="0086482C">
        <w:rPr>
          <w:i/>
          <w:iCs/>
        </w:rPr>
        <w:t>S</w:t>
      </w:r>
      <w:r w:rsidR="006B7AA9" w:rsidRPr="0086482C">
        <w:rPr>
          <w:i/>
          <w:iCs/>
        </w:rPr>
        <w:t xml:space="preserve">ave </w:t>
      </w:r>
      <w:r w:rsidR="0086482C" w:rsidRPr="0086482C">
        <w:rPr>
          <w:i/>
          <w:iCs/>
        </w:rPr>
        <w:t>U</w:t>
      </w:r>
      <w:r w:rsidR="006B7AA9" w:rsidRPr="0086482C">
        <w:rPr>
          <w:i/>
          <w:iCs/>
        </w:rPr>
        <w:t>s.</w:t>
      </w:r>
      <w:r w:rsidR="006B7AA9">
        <w:t xml:space="preserve"> She says, </w:t>
      </w:r>
      <w:proofErr w:type="spellStart"/>
      <w:r w:rsidR="00E03472">
        <w:t>y’know</w:t>
      </w:r>
      <w:proofErr w:type="spellEnd"/>
      <w:r w:rsidR="006B7AA9">
        <w:t xml:space="preserve">, </w:t>
      </w:r>
      <w:r w:rsidR="0086482C">
        <w:t>“</w:t>
      </w:r>
      <w:r w:rsidR="006B7AA9">
        <w:t>be a cat</w:t>
      </w:r>
      <w:r w:rsidR="0086482C">
        <w:t>”</w:t>
      </w:r>
      <w:r w:rsidR="006B7AA9">
        <w:t xml:space="preserve">, </w:t>
      </w:r>
      <w:r w:rsidR="0086482C">
        <w:t>“</w:t>
      </w:r>
      <w:r w:rsidR="006B7AA9">
        <w:t>take a nap</w:t>
      </w:r>
      <w:r w:rsidR="0086482C">
        <w:t>”</w:t>
      </w:r>
      <w:r w:rsidR="006B7AA9">
        <w:t xml:space="preserve">, and </w:t>
      </w:r>
      <w:r w:rsidR="0086482C">
        <w:t>“</w:t>
      </w:r>
      <w:r w:rsidR="006B7AA9">
        <w:t>say fuck off.</w:t>
      </w:r>
      <w:r w:rsidR="0086482C">
        <w:t>”</w:t>
      </w:r>
      <w:r w:rsidR="0086482C">
        <w:rPr>
          <w:rStyle w:val="FootnoteReference"/>
        </w:rPr>
        <w:footnoteReference w:id="2"/>
      </w:r>
      <w:r w:rsidR="003A303A">
        <w:t xml:space="preserve"> </w:t>
      </w:r>
      <w:r w:rsidR="006B7AA9">
        <w:t xml:space="preserve">And, </w:t>
      </w:r>
      <w:proofErr w:type="spellStart"/>
      <w:r w:rsidR="00E03472">
        <w:t>y’know</w:t>
      </w:r>
      <w:proofErr w:type="spellEnd"/>
      <w:r w:rsidR="006B7AA9">
        <w:t xml:space="preserve">, don't be afraid to prioritize, I guess, self-care over this kind of valorized notion of productivity. </w:t>
      </w:r>
    </w:p>
    <w:p w14:paraId="57A2FE04" w14:textId="77777777" w:rsidR="00EC23DA" w:rsidRDefault="00EC23DA" w:rsidP="00B55AD5"/>
    <w:p w14:paraId="7475015D" w14:textId="14194918" w:rsidR="006B7AA9" w:rsidRDefault="00EA1B9E" w:rsidP="00B55AD5">
      <w:r>
        <w:t>A:</w:t>
      </w:r>
      <w:r w:rsidR="00EC23DA">
        <w:t xml:space="preserve"> </w:t>
      </w:r>
      <w:r w:rsidR="006B7AA9">
        <w:t>Yeah</w:t>
      </w:r>
      <w:r w:rsidR="0086482C">
        <w:t xml:space="preserve">, </w:t>
      </w:r>
      <w:r w:rsidR="006B7AA9">
        <w:t xml:space="preserve">I also was </w:t>
      </w:r>
      <w:proofErr w:type="gramStart"/>
      <w:r w:rsidR="006B7AA9">
        <w:t>really happy</w:t>
      </w:r>
      <w:proofErr w:type="gramEnd"/>
      <w:r w:rsidR="006B7AA9">
        <w:t xml:space="preserve"> last competition that we had a round that kind of prove</w:t>
      </w:r>
      <w:r>
        <w:t>s</w:t>
      </w:r>
      <w:r w:rsidR="006B7AA9">
        <w:t xml:space="preserve"> that there are ways we can change the normative styles of debate</w:t>
      </w:r>
      <w:r w:rsidR="0086482C">
        <w:t xml:space="preserve">. </w:t>
      </w:r>
      <w:r w:rsidR="006B7AA9">
        <w:t xml:space="preserve">We were in the round and the other team agreed to kind of break down the normative speech times and structures of debate, and we got to have a really in-depth conversation where we heard more about their experiences with labor, we got to have the more in-depth conversation on our experiences, and we even heard from the judge in that round that it changed their perspective on what debate could look like compared to maybe what it normatively looks like. So that was </w:t>
      </w:r>
      <w:proofErr w:type="gramStart"/>
      <w:r w:rsidR="006B7AA9">
        <w:t>really impactful</w:t>
      </w:r>
      <w:proofErr w:type="gramEnd"/>
      <w:r w:rsidR="006B7AA9">
        <w:t>, I know, for both of us. And it makes me want to</w:t>
      </w:r>
      <w:r w:rsidR="00B64032">
        <w:t xml:space="preserve">… </w:t>
      </w:r>
      <w:r w:rsidR="006B7AA9">
        <w:t xml:space="preserve">it kind of further encourages me in the potential of this type of orientation, and I </w:t>
      </w:r>
      <w:proofErr w:type="spellStart"/>
      <w:r w:rsidR="006B7AA9">
        <w:t>wan</w:t>
      </w:r>
      <w:r w:rsidR="00B64032">
        <w:t>na</w:t>
      </w:r>
      <w:proofErr w:type="spellEnd"/>
      <w:r w:rsidR="00B64032">
        <w:t xml:space="preserve"> </w:t>
      </w:r>
      <w:r w:rsidR="006B7AA9">
        <w:t>be able to continue hearing from what the other team has to say,</w:t>
      </w:r>
      <w:r w:rsidR="00D85A22">
        <w:t xml:space="preserve"> what</w:t>
      </w:r>
      <w:r w:rsidR="00B64032">
        <w:t xml:space="preserve"> the…</w:t>
      </w:r>
      <w:r w:rsidR="006B7AA9">
        <w:t xml:space="preserve"> how the judges feel in the round, and it shows that it could just really change the way that we ac</w:t>
      </w:r>
      <w:r w:rsidR="006B7AA9">
        <w:lastRenderedPageBreak/>
        <w:t>t in this space.</w:t>
      </w:r>
    </w:p>
    <w:p w14:paraId="46AAE9F4" w14:textId="77777777" w:rsidR="00EC23DA" w:rsidRDefault="00EC23DA" w:rsidP="00B55AD5"/>
    <w:p w14:paraId="19AB9564" w14:textId="54C51F2E" w:rsidR="006B7AA9" w:rsidRDefault="00EA1B9E" w:rsidP="00B55AD5">
      <w:r>
        <w:t>N:</w:t>
      </w:r>
      <w:r w:rsidR="00EC23DA">
        <w:t xml:space="preserve"> </w:t>
      </w:r>
      <w:r w:rsidR="006B7AA9">
        <w:t xml:space="preserve">Yeah, absolutely. I think that these conversations are really important, and, </w:t>
      </w:r>
      <w:proofErr w:type="spellStart"/>
      <w:r w:rsidR="006B7AA9">
        <w:t>y</w:t>
      </w:r>
      <w:r w:rsidR="00D85A22">
        <w:t>’</w:t>
      </w:r>
      <w:r w:rsidR="006B7AA9">
        <w:t>know</w:t>
      </w:r>
      <w:proofErr w:type="spellEnd"/>
      <w:r w:rsidR="006B7AA9">
        <w:t xml:space="preserve">, by centering </w:t>
      </w:r>
      <w:r w:rsidR="00B64032">
        <w:t>c</w:t>
      </w:r>
      <w:r w:rsidR="006B7AA9">
        <w:t xml:space="preserve">rip time and centering, </w:t>
      </w:r>
      <w:proofErr w:type="spellStart"/>
      <w:r w:rsidR="00E03472">
        <w:t>y’know</w:t>
      </w:r>
      <w:proofErr w:type="spellEnd"/>
      <w:r w:rsidR="006B7AA9">
        <w:t xml:space="preserve">, </w:t>
      </w:r>
      <w:r w:rsidR="00B64032">
        <w:t>c</w:t>
      </w:r>
      <w:r w:rsidR="006B7AA9">
        <w:t xml:space="preserve">rip labor and </w:t>
      </w:r>
      <w:r w:rsidR="00B64032">
        <w:t>c</w:t>
      </w:r>
      <w:r w:rsidR="006B7AA9">
        <w:t xml:space="preserve">rip conversations in this space, we're kind of able to, </w:t>
      </w:r>
      <w:proofErr w:type="spellStart"/>
      <w:r w:rsidR="006B7AA9">
        <w:t>y</w:t>
      </w:r>
      <w:r w:rsidR="00B64032">
        <w:t>’know</w:t>
      </w:r>
      <w:proofErr w:type="spellEnd"/>
      <w:r w:rsidR="006B7AA9">
        <w:t xml:space="preserve">, reorient ourselves towards, like, the way we think about debate </w:t>
      </w:r>
      <w:r w:rsidR="00B64032">
        <w:t xml:space="preserve">as -- </w:t>
      </w:r>
      <w:r w:rsidR="006B7AA9">
        <w:t xml:space="preserve">in itself as an activity, </w:t>
      </w:r>
      <w:proofErr w:type="spellStart"/>
      <w:r w:rsidR="006B7AA9">
        <w:t>y</w:t>
      </w:r>
      <w:r w:rsidR="00B64032">
        <w:t>know</w:t>
      </w:r>
      <w:proofErr w:type="spellEnd"/>
      <w:r w:rsidR="00B64032">
        <w:t>, t</w:t>
      </w:r>
      <w:r w:rsidR="006B7AA9">
        <w:t xml:space="preserve">here's this emphasis on competition and debate as a game, but, </w:t>
      </w:r>
      <w:proofErr w:type="spellStart"/>
      <w:r w:rsidR="006B7AA9">
        <w:t>y</w:t>
      </w:r>
      <w:r w:rsidR="00B64032">
        <w:t>’know</w:t>
      </w:r>
      <w:proofErr w:type="spellEnd"/>
      <w:r w:rsidR="006B7AA9">
        <w:t xml:space="preserve">, what it comes down to is there is spill-in, and there are external factors that impact the way that we interact with this space, and those factors are important to talk about just as much as any </w:t>
      </w:r>
      <w:proofErr w:type="spellStart"/>
      <w:r w:rsidR="00B64032">
        <w:t>FIATed</w:t>
      </w:r>
      <w:proofErr w:type="spellEnd"/>
      <w:r w:rsidR="00B64032">
        <w:t xml:space="preserve">, </w:t>
      </w:r>
      <w:r w:rsidR="00D85A22">
        <w:t xml:space="preserve">um </w:t>
      </w:r>
      <w:r w:rsidR="006B7AA9">
        <w:t>political plan would be.</w:t>
      </w:r>
      <w:r w:rsidR="00B64032">
        <w:t xml:space="preserve"> Um…</w:t>
      </w:r>
    </w:p>
    <w:p w14:paraId="187D80A3" w14:textId="77777777" w:rsidR="00EC23DA" w:rsidRDefault="00EC23DA" w:rsidP="00B55AD5"/>
    <w:p w14:paraId="42163BF0" w14:textId="5E396347" w:rsidR="006B7AA9" w:rsidRDefault="00EA1B9E" w:rsidP="00B55AD5">
      <w:r>
        <w:t>A:</w:t>
      </w:r>
      <w:r w:rsidR="00EC23DA">
        <w:t xml:space="preserve"> </w:t>
      </w:r>
      <w:r w:rsidR="006B7AA9">
        <w:t>And it truly is core to what the topic is</w:t>
      </w:r>
      <w:r w:rsidR="00B64032">
        <w:t xml:space="preserve">! </w:t>
      </w:r>
      <w:r w:rsidR="006B7AA9">
        <w:t>We're talking about labor, what's more relevant than how we build our identities around what that means, and I guess that's our time here</w:t>
      </w:r>
      <w:r w:rsidR="00B64032">
        <w:t xml:space="preserve"> -- </w:t>
      </w:r>
      <w:r w:rsidR="006B7AA9">
        <w:t>We look forward to talking with you</w:t>
      </w:r>
      <w:r w:rsidR="00B64032">
        <w:t>!</w:t>
      </w:r>
    </w:p>
    <w:p w14:paraId="29FBC780" w14:textId="77777777" w:rsidR="00EC23DA" w:rsidRDefault="00EC23DA" w:rsidP="00B55AD5"/>
    <w:p w14:paraId="4F81A1F3" w14:textId="083685E7" w:rsidR="006B7AA9" w:rsidRDefault="00D85A22" w:rsidP="00B55AD5">
      <w:r>
        <w:t>N:</w:t>
      </w:r>
      <w:r w:rsidR="00EC23DA">
        <w:t xml:space="preserve"> </w:t>
      </w:r>
      <w:r w:rsidR="006B7AA9">
        <w:t xml:space="preserve">Have fun in </w:t>
      </w:r>
      <w:r w:rsidR="00B64032">
        <w:t>cross-ex</w:t>
      </w:r>
      <w:r w:rsidR="006B7AA9">
        <w:t>, everyone!</w:t>
      </w:r>
      <w:r w:rsidR="00B64032">
        <w:t xml:space="preserve"> Bye!</w:t>
      </w:r>
    </w:p>
    <w:p w14:paraId="32044B4B" w14:textId="3B2EBF65"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1547F" w14:textId="77777777" w:rsidR="001B0186" w:rsidRDefault="001B0186" w:rsidP="00F3100D">
      <w:pPr>
        <w:spacing w:after="0" w:line="240" w:lineRule="auto"/>
      </w:pPr>
      <w:r>
        <w:separator/>
      </w:r>
    </w:p>
  </w:endnote>
  <w:endnote w:type="continuationSeparator" w:id="0">
    <w:p w14:paraId="779E05F6" w14:textId="77777777" w:rsidR="001B0186" w:rsidRDefault="001B0186" w:rsidP="00F3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CD98" w14:textId="77777777" w:rsidR="001B0186" w:rsidRDefault="001B0186" w:rsidP="00F3100D">
      <w:pPr>
        <w:spacing w:after="0" w:line="240" w:lineRule="auto"/>
      </w:pPr>
      <w:r>
        <w:separator/>
      </w:r>
    </w:p>
  </w:footnote>
  <w:footnote w:type="continuationSeparator" w:id="0">
    <w:p w14:paraId="59710D03" w14:textId="77777777" w:rsidR="001B0186" w:rsidRDefault="001B0186" w:rsidP="00F3100D">
      <w:pPr>
        <w:spacing w:after="0" w:line="240" w:lineRule="auto"/>
      </w:pPr>
      <w:r>
        <w:continuationSeparator/>
      </w:r>
    </w:p>
  </w:footnote>
  <w:footnote w:id="1">
    <w:p w14:paraId="478FDD17" w14:textId="33F20989" w:rsidR="00F3100D" w:rsidRPr="00F3100D" w:rsidRDefault="00F3100D" w:rsidP="00F3100D">
      <w:r w:rsidRPr="00F3100D">
        <w:footnoteRef/>
      </w:r>
      <w:r w:rsidRPr="00F3100D">
        <w:t xml:space="preserve"> </w:t>
      </w:r>
      <w:r w:rsidRPr="00F3100D">
        <w:t>Chen, Kafer, Kim, &amp; Minich ’23 [Mel Y. Chen, PhD in linguistics, professor at UC Berkley; Alison Kafer, PhD in women’s studies and religion, professor of feminist studies at University of Texas, Austin; PhD, Associate</w:t>
      </w:r>
      <w:r w:rsidRPr="00F3100D">
        <w:t xml:space="preserve"> </w:t>
      </w:r>
      <w:r w:rsidRPr="00F3100D">
        <w:t xml:space="preserve">Professor of Women’s and Gender Studies and Disability Studies at Syracuse University; Julie A. Minich, PhD in Spanish and Portuguese, Professor of English and Mexican American and Latina/o Studies at University of Texas, Austin. “Crip </w:t>
      </w:r>
      <w:proofErr w:type="spellStart"/>
      <w:r w:rsidRPr="00F3100D">
        <w:t>Geneologies</w:t>
      </w:r>
      <w:proofErr w:type="spellEnd"/>
      <w:r w:rsidRPr="00F3100D">
        <w:t>” p. 2</w:t>
      </w:r>
      <w:r>
        <w:t>-3]</w:t>
      </w:r>
    </w:p>
    <w:p w14:paraId="6AF9D227" w14:textId="7521A5E7" w:rsidR="00F3100D" w:rsidRDefault="00F3100D">
      <w:pPr>
        <w:pStyle w:val="FootnoteText"/>
      </w:pPr>
    </w:p>
  </w:footnote>
  <w:footnote w:id="2">
    <w:p w14:paraId="579333C7" w14:textId="75BA1CDD" w:rsidR="0086482C" w:rsidRDefault="0086482C">
      <w:pPr>
        <w:pStyle w:val="FootnoteText"/>
      </w:pPr>
      <w:r>
        <w:rPr>
          <w:rStyle w:val="FootnoteReference"/>
        </w:rPr>
        <w:footnoteRef/>
      </w:r>
      <w:r>
        <w:t xml:space="preserve"> </w:t>
      </w:r>
      <w:r w:rsidRPr="00A8079F">
        <w:t>Chen, Khúc, &amp; Kim ’23 [Mel Y. Chen, PhD in linguistics, professor at UC Berkley; Mimi Khúc, PhD in religious studies, Queen of Fuck off Institutional Jobs; Jina B. Kim, assistant professor of English in SWG at Smith College. “Work Will Not Save Us: An Asian American Crip Manifesto” in Disability Studies Quarterly; Vol. 43, Issue 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6445116">
    <w:abstractNumId w:val="9"/>
  </w:num>
  <w:num w:numId="2" w16cid:durableId="1432969348">
    <w:abstractNumId w:val="7"/>
  </w:num>
  <w:num w:numId="3" w16cid:durableId="829174684">
    <w:abstractNumId w:val="6"/>
  </w:num>
  <w:num w:numId="4" w16cid:durableId="1211380195">
    <w:abstractNumId w:val="5"/>
  </w:num>
  <w:num w:numId="5" w16cid:durableId="2104301646">
    <w:abstractNumId w:val="4"/>
  </w:num>
  <w:num w:numId="6" w16cid:durableId="1218053441">
    <w:abstractNumId w:val="8"/>
  </w:num>
  <w:num w:numId="7" w16cid:durableId="935793451">
    <w:abstractNumId w:val="3"/>
  </w:num>
  <w:num w:numId="8" w16cid:durableId="1837840744">
    <w:abstractNumId w:val="2"/>
  </w:num>
  <w:num w:numId="9" w16cid:durableId="2022733064">
    <w:abstractNumId w:val="1"/>
  </w:num>
  <w:num w:numId="10" w16cid:durableId="201601799">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2846276096"/>
    <w:docVar w:name="VerbatimVersion" w:val="5.1"/>
  </w:docVars>
  <w:rsids>
    <w:rsidRoot w:val="006B7AA9"/>
    <w:rsid w:val="000139A3"/>
    <w:rsid w:val="000F36C1"/>
    <w:rsid w:val="00100833"/>
    <w:rsid w:val="00104529"/>
    <w:rsid w:val="00105942"/>
    <w:rsid w:val="00107396"/>
    <w:rsid w:val="00144A4C"/>
    <w:rsid w:val="001544AD"/>
    <w:rsid w:val="00176AB0"/>
    <w:rsid w:val="00177B7D"/>
    <w:rsid w:val="0018322D"/>
    <w:rsid w:val="001A08CA"/>
    <w:rsid w:val="001B0186"/>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303A"/>
    <w:rsid w:val="003A44D3"/>
    <w:rsid w:val="00407037"/>
    <w:rsid w:val="004605D6"/>
    <w:rsid w:val="0048638B"/>
    <w:rsid w:val="004920A1"/>
    <w:rsid w:val="004B5C42"/>
    <w:rsid w:val="004C60E8"/>
    <w:rsid w:val="004E3579"/>
    <w:rsid w:val="004E728B"/>
    <w:rsid w:val="004F39E0"/>
    <w:rsid w:val="00537BD5"/>
    <w:rsid w:val="0057268A"/>
    <w:rsid w:val="005D2912"/>
    <w:rsid w:val="006065BD"/>
    <w:rsid w:val="00645FA9"/>
    <w:rsid w:val="00647866"/>
    <w:rsid w:val="00665003"/>
    <w:rsid w:val="006A2AD0"/>
    <w:rsid w:val="006B7AA9"/>
    <w:rsid w:val="006C2375"/>
    <w:rsid w:val="006D4ECC"/>
    <w:rsid w:val="00722258"/>
    <w:rsid w:val="007243E5"/>
    <w:rsid w:val="00766EA0"/>
    <w:rsid w:val="007A2226"/>
    <w:rsid w:val="007F5B66"/>
    <w:rsid w:val="00823A1C"/>
    <w:rsid w:val="00845B9D"/>
    <w:rsid w:val="00860984"/>
    <w:rsid w:val="0086482C"/>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4032"/>
    <w:rsid w:val="00B74ED8"/>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5A22"/>
    <w:rsid w:val="00DA1C92"/>
    <w:rsid w:val="00DA25D4"/>
    <w:rsid w:val="00DA6538"/>
    <w:rsid w:val="00E03472"/>
    <w:rsid w:val="00E15E75"/>
    <w:rsid w:val="00E508DF"/>
    <w:rsid w:val="00E5262C"/>
    <w:rsid w:val="00EA1B9E"/>
    <w:rsid w:val="00EC23DA"/>
    <w:rsid w:val="00EC7DC4"/>
    <w:rsid w:val="00ED30CF"/>
    <w:rsid w:val="00F1357C"/>
    <w:rsid w:val="00F176EF"/>
    <w:rsid w:val="00F3100D"/>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EF79"/>
  <w15:chartTrackingRefBased/>
  <w15:docId w15:val="{F43EDEE5-DEA9-4E44-9594-67A0EA29C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5C42"/>
    <w:rPr>
      <w:rFonts w:ascii="Calibri" w:hAnsi="Calibri" w:cs="Calibri"/>
    </w:rPr>
  </w:style>
  <w:style w:type="paragraph" w:styleId="Heading1">
    <w:name w:val="heading 1"/>
    <w:aliases w:val="Pocket"/>
    <w:basedOn w:val="Normal"/>
    <w:next w:val="Normal"/>
    <w:link w:val="Heading1Char"/>
    <w:qFormat/>
    <w:rsid w:val="004B5C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5C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5C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B5C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5C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B5C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C42"/>
  </w:style>
  <w:style w:type="character" w:customStyle="1" w:styleId="Heading1Char">
    <w:name w:val="Heading 1 Char"/>
    <w:aliases w:val="Pocket Char"/>
    <w:basedOn w:val="DefaultParagraphFont"/>
    <w:link w:val="Heading1"/>
    <w:rsid w:val="004B5C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5C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5C4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B5C42"/>
    <w:rPr>
      <w:rFonts w:ascii="Calibri" w:eastAsiaTheme="majorEastAsia" w:hAnsi="Calibri" w:cstheme="majorBidi"/>
      <w:b/>
      <w:iCs/>
      <w:sz w:val="26"/>
    </w:rPr>
  </w:style>
  <w:style w:type="character" w:styleId="Emphasis">
    <w:name w:val="Emphasis"/>
    <w:basedOn w:val="DefaultParagraphFont"/>
    <w:uiPriority w:val="8"/>
    <w:qFormat/>
    <w:rsid w:val="004B5C42"/>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6"/>
    <w:qFormat/>
    <w:rsid w:val="004B5C42"/>
    <w:rPr>
      <w:b/>
      <w:bCs/>
      <w:sz w:val="26"/>
      <w:u w:val="none"/>
    </w:rPr>
  </w:style>
  <w:style w:type="character" w:customStyle="1" w:styleId="StyleUnderline">
    <w:name w:val="Style Underline"/>
    <w:aliases w:val="Underline"/>
    <w:basedOn w:val="DefaultParagraphFont"/>
    <w:uiPriority w:val="7"/>
    <w:qFormat/>
    <w:rsid w:val="004B5C42"/>
    <w:rPr>
      <w:b w:val="0"/>
      <w:sz w:val="22"/>
      <w:u w:val="single"/>
    </w:rPr>
  </w:style>
  <w:style w:type="character" w:styleId="Hyperlink">
    <w:name w:val="Hyperlink"/>
    <w:basedOn w:val="DefaultParagraphFont"/>
    <w:uiPriority w:val="99"/>
    <w:unhideWhenUsed/>
    <w:rsid w:val="004B5C42"/>
    <w:rPr>
      <w:color w:val="0563C1" w:themeColor="hyperlink"/>
      <w:u w:val="single"/>
    </w:rPr>
  </w:style>
  <w:style w:type="character" w:styleId="FollowedHyperlink">
    <w:name w:val="FollowedHyperlink"/>
    <w:basedOn w:val="DefaultParagraphFont"/>
    <w:uiPriority w:val="99"/>
    <w:semiHidden/>
    <w:unhideWhenUsed/>
    <w:rsid w:val="004B5C42"/>
    <w:rPr>
      <w:color w:val="auto"/>
      <w:u w:val="none"/>
    </w:rPr>
  </w:style>
  <w:style w:type="character" w:customStyle="1" w:styleId="Heading5Char">
    <w:name w:val="Heading 5 Char"/>
    <w:basedOn w:val="DefaultParagraphFont"/>
    <w:link w:val="Heading5"/>
    <w:uiPriority w:val="9"/>
    <w:semiHidden/>
    <w:rsid w:val="004B5C4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4B5C42"/>
    <w:rPr>
      <w:b/>
      <w:bCs/>
    </w:rPr>
  </w:style>
  <w:style w:type="character" w:styleId="BookTitle">
    <w:name w:val="Book Title"/>
    <w:basedOn w:val="DefaultParagraphFont"/>
    <w:uiPriority w:val="33"/>
    <w:semiHidden/>
    <w:qFormat/>
    <w:rsid w:val="004B5C42"/>
    <w:rPr>
      <w:b/>
      <w:bCs/>
      <w:i/>
      <w:iCs/>
      <w:spacing w:val="5"/>
    </w:rPr>
  </w:style>
  <w:style w:type="numbering" w:styleId="111111">
    <w:name w:val="Outline List 2"/>
    <w:basedOn w:val="NoList"/>
    <w:uiPriority w:val="99"/>
    <w:semiHidden/>
    <w:unhideWhenUsed/>
    <w:rsid w:val="004B5C42"/>
  </w:style>
  <w:style w:type="paragraph" w:styleId="Header">
    <w:name w:val="header"/>
    <w:basedOn w:val="Normal"/>
    <w:link w:val="HeaderChar"/>
    <w:uiPriority w:val="99"/>
    <w:semiHidden/>
    <w:rsid w:val="004B5C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5C42"/>
    <w:rPr>
      <w:rFonts w:ascii="Calibri" w:hAnsi="Calibri" w:cs="Calibri"/>
    </w:rPr>
  </w:style>
  <w:style w:type="paragraph" w:styleId="Footer">
    <w:name w:val="footer"/>
    <w:basedOn w:val="Normal"/>
    <w:link w:val="FooterChar"/>
    <w:uiPriority w:val="99"/>
    <w:semiHidden/>
    <w:rsid w:val="004B5C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5C42"/>
    <w:rPr>
      <w:rFonts w:ascii="Calibri" w:hAnsi="Calibri" w:cs="Calibri"/>
    </w:rPr>
  </w:style>
  <w:style w:type="paragraph" w:styleId="BodyText">
    <w:name w:val="Body Text"/>
    <w:basedOn w:val="Normal"/>
    <w:link w:val="BodyTextChar"/>
    <w:uiPriority w:val="99"/>
    <w:semiHidden/>
    <w:unhideWhenUsed/>
    <w:rsid w:val="004B5C42"/>
    <w:pPr>
      <w:spacing w:after="120"/>
    </w:pPr>
  </w:style>
  <w:style w:type="character" w:customStyle="1" w:styleId="BodyTextChar">
    <w:name w:val="Body Text Char"/>
    <w:basedOn w:val="DefaultParagraphFont"/>
    <w:link w:val="BodyText"/>
    <w:uiPriority w:val="99"/>
    <w:semiHidden/>
    <w:rsid w:val="004B5C42"/>
    <w:rPr>
      <w:rFonts w:ascii="Calibri" w:hAnsi="Calibri" w:cs="Calibri"/>
    </w:rPr>
  </w:style>
  <w:style w:type="paragraph" w:styleId="NoSpacing">
    <w:name w:val="No Spacing"/>
    <w:link w:val="NoSpacingChar"/>
    <w:uiPriority w:val="99"/>
    <w:semiHidden/>
    <w:unhideWhenUsed/>
    <w:qFormat/>
    <w:rsid w:val="004B5C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5C42"/>
    <w:rPr>
      <w:rFonts w:ascii="Calibri" w:hAnsi="Calibri" w:cs="Calibri"/>
    </w:rPr>
  </w:style>
  <w:style w:type="character" w:styleId="UnresolvedMention">
    <w:name w:val="Unresolved Mention"/>
    <w:basedOn w:val="DefaultParagraphFont"/>
    <w:uiPriority w:val="99"/>
    <w:semiHidden/>
    <w:unhideWhenUsed/>
    <w:rsid w:val="004B5C42"/>
    <w:rPr>
      <w:color w:val="605E5C"/>
      <w:shd w:val="clear" w:color="auto" w:fill="E1DFDD"/>
    </w:rPr>
  </w:style>
  <w:style w:type="paragraph" w:styleId="FootnoteText">
    <w:name w:val="footnote text"/>
    <w:basedOn w:val="Normal"/>
    <w:link w:val="FootnoteTextChar"/>
    <w:uiPriority w:val="99"/>
    <w:semiHidden/>
    <w:unhideWhenUsed/>
    <w:rsid w:val="00F310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100D"/>
    <w:rPr>
      <w:rFonts w:ascii="Calibri" w:hAnsi="Calibri" w:cs="Calibri"/>
      <w:sz w:val="20"/>
      <w:szCs w:val="20"/>
    </w:rPr>
  </w:style>
  <w:style w:type="character" w:styleId="FootnoteReference">
    <w:name w:val="footnote reference"/>
    <w:basedOn w:val="DefaultParagraphFont"/>
    <w:uiPriority w:val="99"/>
    <w:semiHidden/>
    <w:unhideWhenUsed/>
    <w:rsid w:val="00F310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na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Leeson-Schatz</dc:creator>
  <cp:keywords>5.1.1</cp:keywords>
  <dc:description/>
  <cp:lastModifiedBy>Nina Patel</cp:lastModifiedBy>
  <cp:revision>2</cp:revision>
  <dcterms:created xsi:type="dcterms:W3CDTF">2025-10-17T18:24:00Z</dcterms:created>
  <dcterms:modified xsi:type="dcterms:W3CDTF">2025-10-17T18:24:00Z</dcterms:modified>
</cp:coreProperties>
</file>