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C1C9E" w14:textId="7E7E250F" w:rsidR="008E24B5" w:rsidRPr="00A8079F" w:rsidRDefault="008E24B5" w:rsidP="008E24B5">
      <w:pPr>
        <w:pStyle w:val="Heading2"/>
      </w:pPr>
      <w:r w:rsidRPr="00A8079F">
        <w:t>1AC:</w:t>
      </w:r>
    </w:p>
    <w:p w14:paraId="6FB24ECA" w14:textId="77777777" w:rsidR="008E24B5" w:rsidRPr="00A8079F" w:rsidRDefault="008E24B5" w:rsidP="008E24B5"/>
    <w:p w14:paraId="274B6662" w14:textId="5C52CDE9" w:rsidR="008E24B5" w:rsidRPr="00A8079F" w:rsidRDefault="008E24B5" w:rsidP="008E24B5">
      <w:r w:rsidRPr="00A8079F">
        <w:t>Nina: Hi, future Nina and Amanda!</w:t>
      </w:r>
    </w:p>
    <w:p w14:paraId="12A39472" w14:textId="77777777" w:rsidR="008E24B5" w:rsidRPr="00A8079F" w:rsidRDefault="008E24B5" w:rsidP="008E24B5"/>
    <w:p w14:paraId="2882A0E6" w14:textId="72752E3E" w:rsidR="008E24B5" w:rsidRPr="00A8079F" w:rsidRDefault="008E24B5" w:rsidP="008E24B5">
      <w:r w:rsidRPr="00A8079F">
        <w:t>Amanda: Heyy</w:t>
      </w:r>
      <w:r w:rsidR="00A409F8" w:rsidRPr="00A8079F">
        <w:t>yyyy</w:t>
      </w:r>
    </w:p>
    <w:p w14:paraId="366355F9" w14:textId="77777777" w:rsidR="008E24B5" w:rsidRPr="00A8079F" w:rsidRDefault="008E24B5" w:rsidP="008E24B5"/>
    <w:p w14:paraId="1BE5F0B3" w14:textId="70641EEF" w:rsidR="008E24B5" w:rsidRPr="00A8079F" w:rsidRDefault="008E24B5" w:rsidP="008E24B5">
      <w:r w:rsidRPr="00A8079F">
        <w:t>Nina: Good luck in your round!</w:t>
      </w:r>
    </w:p>
    <w:p w14:paraId="5F4FC231" w14:textId="77777777" w:rsidR="008E24B5" w:rsidRPr="00A8079F" w:rsidRDefault="008E24B5" w:rsidP="008E24B5"/>
    <w:p w14:paraId="11D9B05D" w14:textId="189253FC" w:rsidR="008E24B5" w:rsidRPr="00A8079F" w:rsidRDefault="008E24B5" w:rsidP="005065BB">
      <w:r w:rsidRPr="00A8079F">
        <w:t xml:space="preserve">Amanda: </w:t>
      </w:r>
      <w:r w:rsidR="005065BB" w:rsidRPr="00A8079F">
        <w:t>H</w:t>
      </w:r>
      <w:r w:rsidRPr="00A8079F">
        <w:t>ave fun!</w:t>
      </w:r>
    </w:p>
    <w:p w14:paraId="674F9C1A" w14:textId="77777777" w:rsidR="008E24B5" w:rsidRPr="00A8079F" w:rsidRDefault="008E24B5" w:rsidP="008E24B5"/>
    <w:p w14:paraId="742473C0" w14:textId="77777777" w:rsidR="008E24B5" w:rsidRPr="00A8079F" w:rsidRDefault="008E24B5" w:rsidP="008E24B5">
      <w:r w:rsidRPr="00A8079F">
        <w:t>Nina: How are you feeling about Northwestern right now?</w:t>
      </w:r>
    </w:p>
    <w:p w14:paraId="35797294" w14:textId="77777777" w:rsidR="008E24B5" w:rsidRPr="00A8079F" w:rsidRDefault="008E24B5" w:rsidP="008E24B5"/>
    <w:p w14:paraId="5E7E22D2" w14:textId="77777777" w:rsidR="005065BB" w:rsidRPr="00A8079F" w:rsidRDefault="008E24B5" w:rsidP="008E24B5">
      <w:r w:rsidRPr="00A8079F">
        <w:t>Amanda: Honestly pretty nervous</w:t>
      </w:r>
      <w:r w:rsidR="005065BB" w:rsidRPr="00A8079F">
        <w:t>.</w:t>
      </w:r>
    </w:p>
    <w:p w14:paraId="195365EC" w14:textId="77777777" w:rsidR="005065BB" w:rsidRPr="00A8079F" w:rsidRDefault="005065BB" w:rsidP="008E24B5"/>
    <w:p w14:paraId="1BC89A1A" w14:textId="77777777" w:rsidR="005065BB" w:rsidRPr="00A8079F" w:rsidRDefault="005065BB" w:rsidP="008E24B5">
      <w:r w:rsidRPr="00A8079F">
        <w:t>Nina: Same.</w:t>
      </w:r>
    </w:p>
    <w:p w14:paraId="385EC15F" w14:textId="77777777" w:rsidR="005065BB" w:rsidRPr="00A8079F" w:rsidRDefault="005065BB" w:rsidP="008E24B5"/>
    <w:p w14:paraId="0F2D6BEA" w14:textId="4F47E8AC" w:rsidR="008E24B5" w:rsidRPr="00A8079F" w:rsidRDefault="005065BB" w:rsidP="008E24B5">
      <w:r w:rsidRPr="00A8079F">
        <w:t xml:space="preserve">Amanda: Uh, </w:t>
      </w:r>
      <w:r w:rsidR="008E24B5" w:rsidRPr="00A8079F">
        <w:t>first competition of the semeste</w:t>
      </w:r>
      <w:r w:rsidRPr="00A8079F">
        <w:t xml:space="preserve">r – </w:t>
      </w:r>
      <w:r w:rsidR="008E24B5" w:rsidRPr="00A8079F">
        <w:t>of the year, academic year</w:t>
      </w:r>
      <w:r w:rsidRPr="00A8079F">
        <w:t xml:space="preserve"> – a</w:t>
      </w:r>
      <w:r w:rsidR="008E24B5" w:rsidRPr="00A8079F">
        <w:t>nd I feel like I haven’t really put in as much prep as w</w:t>
      </w:r>
      <w:r w:rsidRPr="00A8079F">
        <w:t>as</w:t>
      </w:r>
      <w:r w:rsidR="008E24B5" w:rsidRPr="00A8079F">
        <w:t xml:space="preserve"> maybe expected of me </w:t>
      </w:r>
      <w:r w:rsidRPr="00A8079F">
        <w:t>o</w:t>
      </w:r>
      <w:r w:rsidR="008E24B5" w:rsidRPr="00A8079F">
        <w:t>r that I wanted to try to do, just because these</w:t>
      </w:r>
      <w:r w:rsidRPr="00A8079F">
        <w:t xml:space="preserve"> – these </w:t>
      </w:r>
      <w:r w:rsidR="008E24B5" w:rsidRPr="00A8079F">
        <w:t>past weeks have been really hectic with like, just getting back to school, my campus job</w:t>
      </w:r>
      <w:r w:rsidRPr="00A8079F">
        <w:t xml:space="preserve">s. </w:t>
      </w:r>
      <w:r w:rsidR="008E24B5" w:rsidRPr="00A8079F">
        <w:t>I’ve just</w:t>
      </w:r>
      <w:r w:rsidRPr="00A8079F">
        <w:t xml:space="preserve"> – </w:t>
      </w:r>
      <w:r w:rsidR="008E24B5" w:rsidRPr="00A8079F">
        <w:t>I feel like there’s been a lot. I don’t know. What about you?</w:t>
      </w:r>
    </w:p>
    <w:p w14:paraId="5C91A2CF" w14:textId="77777777" w:rsidR="008E24B5" w:rsidRPr="00A8079F" w:rsidRDefault="008E24B5" w:rsidP="008E24B5"/>
    <w:p w14:paraId="5A1FBEE2" w14:textId="2634AF88" w:rsidR="008E24B5" w:rsidRPr="00A8079F" w:rsidRDefault="008E24B5" w:rsidP="008E24B5">
      <w:r w:rsidRPr="00A8079F">
        <w:t>Nina: Uh, yeah, I mean I’m… I’m anxious as hell, and I’m… and I’m exhausted. I’m</w:t>
      </w:r>
      <w:r w:rsidR="005065BB" w:rsidRPr="00A8079F">
        <w:t xml:space="preserve">, like, </w:t>
      </w:r>
      <w:r w:rsidRPr="00A8079F">
        <w:t>truly just like… I’m already exhausted. Um, I’ve been trying to prep. I’ve been</w:t>
      </w:r>
      <w:r w:rsidR="005065BB" w:rsidRPr="00A8079F">
        <w:t xml:space="preserve"> – </w:t>
      </w:r>
      <w:r w:rsidRPr="00A8079F">
        <w:t>I’ve been thinking about this affirmative and like, what I want it to be and what I want it to do and like, it is, y</w:t>
      </w:r>
      <w:r w:rsidR="005065BB" w:rsidRPr="00A8079F">
        <w:t>’know</w:t>
      </w:r>
      <w:r w:rsidRPr="00A8079F">
        <w:t>, it’s anxiety-inducing, but it’s also like… it is exciting at some level. Um, I just, I think I have like a lot of anxiety associated with debate, and like, the activity. And like, I know that I’m sitting in round and I’m cringing at my own voice</w:t>
      </w:r>
      <w:r w:rsidR="005065BB" w:rsidRPr="00A8079F">
        <w:t xml:space="preserve">, </w:t>
      </w:r>
      <w:r w:rsidRPr="00A8079F">
        <w:t>y</w:t>
      </w:r>
      <w:r w:rsidR="005065BB" w:rsidRPr="00A8079F">
        <w:t>’</w:t>
      </w:r>
      <w:r w:rsidRPr="00A8079F">
        <w:t xml:space="preserve">know, in, in round. Um, I know that like, future Nina is going to be like running through her head with all of the shit that like, I’m currently doing </w:t>
      </w:r>
      <w:r w:rsidR="005065BB" w:rsidRPr="00A8079F">
        <w:t>wrong, y’know</w:t>
      </w:r>
      <w:r w:rsidRPr="00A8079F">
        <w:t xml:space="preserve">, like I know that’s—that’s a thing that </w:t>
      </w:r>
      <w:r w:rsidR="005065BB" w:rsidRPr="00A8079F">
        <w:t>is gonna be in, like…</w:t>
      </w:r>
    </w:p>
    <w:p w14:paraId="0EEABC38" w14:textId="77777777" w:rsidR="008E24B5" w:rsidRPr="00A8079F" w:rsidRDefault="008E24B5" w:rsidP="008E24B5"/>
    <w:p w14:paraId="5E437B32" w14:textId="71A135E5" w:rsidR="008E24B5" w:rsidRPr="00A8079F" w:rsidRDefault="008E24B5" w:rsidP="008E24B5">
      <w:r w:rsidRPr="00A8079F">
        <w:t>Amanda:</w:t>
      </w:r>
      <w:r w:rsidR="005065BB" w:rsidRPr="00A8079F">
        <w:t xml:space="preserve"> </w:t>
      </w:r>
      <w:r w:rsidRPr="00A8079F">
        <w:t>Start apologizing</w:t>
      </w:r>
      <w:r w:rsidR="005065BB" w:rsidRPr="00A8079F">
        <w:t xml:space="preserve"> for it randomly…</w:t>
      </w:r>
    </w:p>
    <w:p w14:paraId="5DDA189C" w14:textId="77777777" w:rsidR="008E24B5" w:rsidRPr="00A8079F" w:rsidRDefault="008E24B5" w:rsidP="008E24B5"/>
    <w:p w14:paraId="12EF04A6" w14:textId="596D78D8" w:rsidR="008E24B5" w:rsidRPr="00A8079F" w:rsidRDefault="008E24B5" w:rsidP="008E24B5">
      <w:r w:rsidRPr="00A8079F">
        <w:lastRenderedPageBreak/>
        <w:t xml:space="preserve">Nina: —Yeah, exactly. Um, and you know, I—I don’t know what </w:t>
      </w:r>
      <w:r w:rsidR="005065BB" w:rsidRPr="00A8079F">
        <w:t xml:space="preserve">– </w:t>
      </w:r>
      <w:r w:rsidRPr="00A8079F">
        <w:t>lik</w:t>
      </w:r>
      <w:r w:rsidR="005065BB" w:rsidRPr="00A8079F">
        <w:t xml:space="preserve">e </w:t>
      </w:r>
      <w:r w:rsidRPr="00A8079F">
        <w:t>how this is gonna go when we play this recording, and like, it, it’s very scary, but, um…</w:t>
      </w:r>
    </w:p>
    <w:p w14:paraId="7691FDF6" w14:textId="77777777" w:rsidR="008E24B5" w:rsidRPr="00A8079F" w:rsidRDefault="008E24B5" w:rsidP="008E24B5"/>
    <w:p w14:paraId="59C8C645" w14:textId="57C1E211" w:rsidR="008E24B5" w:rsidRPr="00A8079F" w:rsidRDefault="008E24B5" w:rsidP="008E24B5">
      <w:r w:rsidRPr="00A8079F">
        <w:t>Amanda: But I think it opens up an interesting conversation to be had, and, that I think is an important one</w:t>
      </w:r>
      <w:r w:rsidR="005065BB" w:rsidRPr="00A8079F">
        <w:t>.</w:t>
      </w:r>
    </w:p>
    <w:p w14:paraId="066B214F" w14:textId="77777777" w:rsidR="008E24B5" w:rsidRPr="00A8079F" w:rsidRDefault="008E24B5" w:rsidP="008E24B5"/>
    <w:p w14:paraId="1F822361" w14:textId="32254D23" w:rsidR="008E24B5" w:rsidRPr="00A8079F" w:rsidRDefault="008E24B5" w:rsidP="008E24B5">
      <w:r w:rsidRPr="00A8079F">
        <w:t>Nina: Yeah, I agree. I think um,</w:t>
      </w:r>
      <w:r w:rsidR="005065BB" w:rsidRPr="00A8079F">
        <w:t xml:space="preserve"> y’know</w:t>
      </w:r>
      <w:r w:rsidRPr="00A8079F">
        <w:t>, when I’m thinking about this affirmative and what I want this round to look like I’m</w:t>
      </w:r>
      <w:r w:rsidR="009422C1" w:rsidRPr="00A8079F">
        <w:t xml:space="preserve">… I’m </w:t>
      </w:r>
      <w:r w:rsidRPr="00A8079F">
        <w:t>thinking that, y’know</w:t>
      </w:r>
      <w:r w:rsidR="009422C1" w:rsidRPr="00A8079F">
        <w:t xml:space="preserve"> I </w:t>
      </w:r>
      <w:r w:rsidRPr="00A8079F">
        <w:t>wanna engage in a conversation</w:t>
      </w:r>
      <w:r w:rsidR="009422C1" w:rsidRPr="00A8079F">
        <w:t xml:space="preserve">, I want… I want to hear, y’know, like, your perspective as the neg and as the judge, I wanna hear, </w:t>
      </w:r>
      <w:r w:rsidR="00BD6193" w:rsidRPr="00A8079F">
        <w:t xml:space="preserve">um </w:t>
      </w:r>
      <w:r w:rsidR="009422C1" w:rsidRPr="00A8079F">
        <w:t>like, a live conversation, I want the conversation to continue far past the 1AC, um, and I think that like, I think that we need to talk about our orientation towards labor. I mean this is a year where we’re talking about labor as a topic, but like, do we even understand what it means to labor? Do we understand the different types of labor? Um…</w:t>
      </w:r>
    </w:p>
    <w:p w14:paraId="2AAE8006" w14:textId="77777777" w:rsidR="008D74B9" w:rsidRPr="00A8079F" w:rsidRDefault="008D74B9" w:rsidP="008E24B5"/>
    <w:p w14:paraId="38A7E3E6" w14:textId="4A8AA3A8" w:rsidR="009422C1" w:rsidRPr="00A8079F" w:rsidRDefault="009422C1" w:rsidP="008E24B5">
      <w:r w:rsidRPr="00A8079F">
        <w:t>Amanda: And if we think we understand, is it maybe</w:t>
      </w:r>
      <w:r w:rsidR="00BD6193" w:rsidRPr="00A8079F">
        <w:t>…</w:t>
      </w:r>
      <w:r w:rsidRPr="00A8079F">
        <w:t xml:space="preserve"> the right understanding to have, or is there… is it problematic in some aspects?</w:t>
      </w:r>
    </w:p>
    <w:p w14:paraId="515F4DDE" w14:textId="77777777" w:rsidR="008D74B9" w:rsidRPr="00A8079F" w:rsidRDefault="008D74B9" w:rsidP="008E24B5"/>
    <w:p w14:paraId="73BBACB4" w14:textId="6928FA7D" w:rsidR="009422C1" w:rsidRPr="00A8079F" w:rsidRDefault="009422C1" w:rsidP="008E24B5">
      <w:r w:rsidRPr="00A8079F">
        <w:t>Nina: Yeah, and are there perspectives that we’re not accounting for. Like I know for me as like someone who’s Asian American, like I drew a lot when I was thinking about this affirmative and</w:t>
      </w:r>
      <w:r w:rsidR="00BD6193" w:rsidRPr="00A8079F">
        <w:t xml:space="preserve">… um… </w:t>
      </w:r>
      <w:r w:rsidRPr="00A8079F">
        <w:t>what I wanted it to kind of be about I thought a lot about “Work Will Not Save Us”, y’know the Chen, Khúc, and Kim, um, Asian American Crip Manifesto, and, y’know they talk a lot about, like, the</w:t>
      </w:r>
      <w:r w:rsidR="00BD6193" w:rsidRPr="00A8079F">
        <w:t xml:space="preserve"> – </w:t>
      </w:r>
      <w:r w:rsidRPr="00A8079F">
        <w:t>the way that like ableist and racialized labor, and even just like gendered labor, and all of these different ways that aspects of our identity affect the way that we labor and our orientation to it. Like</w:t>
      </w:r>
      <w:r w:rsidR="00BD6193" w:rsidRPr="00A8079F">
        <w:t>,</w:t>
      </w:r>
      <w:r w:rsidRPr="00A8079F">
        <w:t xml:space="preserve"> for me, as someone who’s Asian American, like, I definitely have felt this kind of pressure around being as productive as possible at all times and this need to like constantly labor in a way that is… visible? But y’know, having… having all of these, y’know, diagnoses running around in my head, y’know, I just–– there’s a lot of things that I feel like are constantly presenting me with obstacles to this like… idealized image of productivity that, y’know, exists in my head as this like</w:t>
      </w:r>
      <w:r w:rsidR="008D74B9" w:rsidRPr="00A8079F">
        <w:t>…</w:t>
      </w:r>
      <w:r w:rsidRPr="00A8079F">
        <w:t xml:space="preserve"> </w:t>
      </w:r>
      <w:r w:rsidR="008D74B9" w:rsidRPr="00A8079F">
        <w:t>this thing that I should be striving for. But like in reality I am constantly laboring, I feel like I’m constantly laboring just to like, exist in this space and like to get out of bed and like I know like today it took me a lot to get out of bed, like, I know that today it’s gonna take me a lot to eat, because like eating is something that’s really difficult for me… I know that I struggle with that in tournaments… um, Nina––future Nina––if you haven’t eaten today please…</w:t>
      </w:r>
    </w:p>
    <w:p w14:paraId="2AB60556" w14:textId="6AC210EB" w:rsidR="008D74B9" w:rsidRPr="00A8079F" w:rsidRDefault="008D74B9" w:rsidP="008E24B5"/>
    <w:p w14:paraId="2BF9A456" w14:textId="651AFE33" w:rsidR="008D74B9" w:rsidRPr="00A8079F" w:rsidRDefault="008D74B9" w:rsidP="008E24B5">
      <w:r w:rsidRPr="00A8079F">
        <w:t>Amanda: Drink some water too, please!</w:t>
      </w:r>
    </w:p>
    <w:p w14:paraId="534A9E85" w14:textId="77777777" w:rsidR="008D74B9" w:rsidRPr="00A8079F" w:rsidRDefault="008D74B9" w:rsidP="008E24B5"/>
    <w:p w14:paraId="324F018C" w14:textId="72862567" w:rsidR="008D74B9" w:rsidRPr="00A8079F" w:rsidRDefault="008D74B9" w:rsidP="008E24B5">
      <w:r w:rsidRPr="00A8079F">
        <w:t xml:space="preserve">Nina: </w:t>
      </w:r>
      <w:r w:rsidR="00BD6193" w:rsidRPr="00A8079F">
        <w:t>Please d</w:t>
      </w:r>
      <w:r w:rsidRPr="00A8079F">
        <w:t>rink some water, eat something, take care of yourself… um… because I know I don’t do that at tournaments, y’know, it’s… it’s stressful…</w:t>
      </w:r>
    </w:p>
    <w:p w14:paraId="16C4F4E7" w14:textId="77777777" w:rsidR="008D74B9" w:rsidRPr="00A8079F" w:rsidRDefault="008D74B9" w:rsidP="008E24B5"/>
    <w:p w14:paraId="56DA8CB3" w14:textId="712AEFE3" w:rsidR="008D74B9" w:rsidRPr="00A8079F" w:rsidRDefault="008D74B9" w:rsidP="008E24B5">
      <w:r w:rsidRPr="00A8079F">
        <w:t>Amanda: Yeah, no that’s… very true, very relatable. I feel like sometimes, and I’ve even noticed this just while prepping out for like this 1AC or like these competitions in debate as a topic this year… I feel like I’ve been grappling with what it means for me and my identity and what overlap I have with other experiences, ‘cause… I, in many senses fit into the… the “privileged” sections of different identity groups. Like, I’m white, I don’t have at least any diagnosed physical disabilities or mental disabilities or conditions. But, of course, I still have, like, sometimes problematic interactions with what it means to be productive and the kind of underlying need to keep working and keep laboring and making sure I’m seen as someone who’s being productive and doing work and being “successful”</w:t>
      </w:r>
      <w:r w:rsidR="00BD6193" w:rsidRPr="00A8079F">
        <w:t xml:space="preserve"> – </w:t>
      </w:r>
      <w:r w:rsidRPr="00A8079F">
        <w:t>whatever that means.</w:t>
      </w:r>
    </w:p>
    <w:p w14:paraId="4B96F4C8" w14:textId="77777777" w:rsidR="008D74B9" w:rsidRPr="00A8079F" w:rsidRDefault="008D74B9" w:rsidP="008E24B5"/>
    <w:p w14:paraId="2A5610E6" w14:textId="5F09F260" w:rsidR="008D74B9" w:rsidRPr="00A8079F" w:rsidRDefault="008D74B9" w:rsidP="008E24B5">
      <w:r w:rsidRPr="00A8079F">
        <w:t>Nina: Yeah, and, I mean I think that, uh, that everybody is kind of impacted by different things in different ways… like y’know I definitely… in some ways it’s validating to have a diagnosis, but then like my diagnosis also… like all of my diagnoses kind of make it like difficult to engage in the world, um, they’re not really seen as like––depression is not really seen as something that’s like a valid excuse… “excuse” to not work, but like, should I really need an excuse to not work? Like I’m fucking tired and that’s kinda like drawing on like this… like what Mel Chen says about like saying “fuck off” and like that’s how, y’know, she has kinda found this aspect of like, y’know, internal solvency I guess? Where it’s like, the ability to say like no I can’t take on this labor and I’m not going to take on additional labor of, y’know, whatever that may be</w:t>
      </w:r>
      <w:r w:rsidR="00C44AA9" w:rsidRPr="00A8079F">
        <w:t>. Like in the debate space maybe it looks like just like not adhering to speech times, not spreading, not, y’know, killing ourselves to make sure that we’re completely prepped the night before… y’know…</w:t>
      </w:r>
    </w:p>
    <w:p w14:paraId="6D02F3C5" w14:textId="77777777" w:rsidR="00C44AA9" w:rsidRPr="00A8079F" w:rsidRDefault="00C44AA9" w:rsidP="008E24B5"/>
    <w:p w14:paraId="5B3AB180" w14:textId="34FA800A" w:rsidR="00C44AA9" w:rsidRPr="00A8079F" w:rsidRDefault="00C44AA9" w:rsidP="008E24B5">
      <w:r w:rsidRPr="00A8079F">
        <w:t>Amanda: Not worrying if our flow gets a little messed up in rounds…</w:t>
      </w:r>
    </w:p>
    <w:p w14:paraId="164A3035" w14:textId="77777777" w:rsidR="00C44AA9" w:rsidRPr="00A8079F" w:rsidRDefault="00C44AA9" w:rsidP="008E24B5"/>
    <w:p w14:paraId="16E124EB" w14:textId="7744E21D" w:rsidR="00C44AA9" w:rsidRPr="00A8079F" w:rsidRDefault="00C44AA9" w:rsidP="008E24B5">
      <w:r w:rsidRPr="00A8079F">
        <w:t>Nina: Exactly</w:t>
      </w:r>
      <w:r w:rsidR="00BD6193" w:rsidRPr="00A8079F">
        <w:t>. Yeah, exactly.</w:t>
      </w:r>
      <w:r w:rsidRPr="00A8079F">
        <w:t xml:space="preserve"> </w:t>
      </w:r>
      <w:r w:rsidR="00BD6193" w:rsidRPr="00A8079F">
        <w:t>A</w:t>
      </w:r>
      <w:r w:rsidRPr="00A8079F">
        <w:t>nd, um, y’know I think like, like she says like “be a cat,”</w:t>
      </w:r>
      <w:r w:rsidR="00A8079F">
        <w:rPr>
          <w:rStyle w:val="FootnoteReference"/>
        </w:rPr>
        <w:footnoteReference w:id="1"/>
      </w:r>
      <w:r w:rsidRPr="00A8079F">
        <w:t xml:space="preserve"> like sleep when you wanna sleep, demand attention, demand what you want, demand that your needs be met, and like, I think that this conversation is kind of my way of doing that, y’know</w:t>
      </w:r>
      <w:r w:rsidR="00BD6193" w:rsidRPr="00A8079F">
        <w:t>?</w:t>
      </w:r>
    </w:p>
    <w:p w14:paraId="3AFE849A" w14:textId="77777777" w:rsidR="00C44AA9" w:rsidRPr="00A8079F" w:rsidRDefault="00C44AA9" w:rsidP="008E24B5"/>
    <w:p w14:paraId="7F00AC99" w14:textId="778C74D6" w:rsidR="00C44AA9" w:rsidRPr="00A8079F" w:rsidRDefault="00C44AA9" w:rsidP="008E24B5">
      <w:r w:rsidRPr="00A8079F">
        <w:t>Amanda: Yeah...</w:t>
      </w:r>
    </w:p>
    <w:p w14:paraId="29A3ECF1" w14:textId="77777777" w:rsidR="00C44AA9" w:rsidRPr="00A8079F" w:rsidRDefault="00C44AA9" w:rsidP="008E24B5"/>
    <w:p w14:paraId="06CB6B31" w14:textId="49DD989B" w:rsidR="00C44AA9" w:rsidRPr="00A8079F" w:rsidRDefault="00C44AA9" w:rsidP="008E24B5">
      <w:r w:rsidRPr="00A8079F">
        <w:t>Nina: Um, like I want to open it up to everybody and I want… I want to like really just center this idea of crip time because we exist in crip time and crip space and, and we all do to some extent, and I think that</w:t>
      </w:r>
      <w:r w:rsidR="00BD6193" w:rsidRPr="00A8079F">
        <w:t xml:space="preserve"> – </w:t>
      </w:r>
      <w:r w:rsidRPr="00A8079F">
        <w:t>that centering that epistemology and that approach towards looking at… at time and the world and the debate space specifically. I think that that even just, by being here and showing up and showing</w:t>
      </w:r>
      <w:r w:rsidR="00BD6193" w:rsidRPr="00A8079F">
        <w:t xml:space="preserve"> – </w:t>
      </w:r>
      <w:r w:rsidRPr="00A8079F">
        <w:t>playing this video that we’re recording right now… I think that, that does open up for conversation</w:t>
      </w:r>
      <w:r w:rsidR="00A409F8" w:rsidRPr="00A8079F">
        <w:t>,</w:t>
      </w:r>
      <w:r w:rsidRPr="00A8079F">
        <w:t xml:space="preserve"> for like a different way of engaging with space</w:t>
      </w:r>
      <w:r w:rsidR="00BD6193" w:rsidRPr="00A8079F">
        <w:t xml:space="preserve"> – </w:t>
      </w:r>
      <w:r w:rsidRPr="00A8079F">
        <w:t>with the debate space</w:t>
      </w:r>
      <w:r w:rsidR="00BD6193" w:rsidRPr="00A8079F">
        <w:t xml:space="preserve"> – </w:t>
      </w:r>
      <w:r w:rsidR="00A409F8" w:rsidRPr="00A8079F">
        <w:t>and a different way of engaging with our orientation towards labor.</w:t>
      </w:r>
    </w:p>
    <w:p w14:paraId="43DE531F" w14:textId="77777777" w:rsidR="00A409F8" w:rsidRPr="00A8079F" w:rsidRDefault="00A409F8" w:rsidP="008E24B5"/>
    <w:p w14:paraId="6460D680" w14:textId="7AD8A222" w:rsidR="00A409F8" w:rsidRPr="00A8079F" w:rsidRDefault="00A409F8" w:rsidP="008E24B5">
      <w:r w:rsidRPr="00A8079F">
        <w:lastRenderedPageBreak/>
        <w:t xml:space="preserve">Amanda: Yeah, I think it helps address some of the inherent exhaustion and the exclusion that comes with current conceptions of labor and also just the current way the debate space </w:t>
      </w:r>
      <w:r w:rsidR="00BD6193" w:rsidRPr="00A8079F">
        <w:t>operates</w:t>
      </w:r>
      <w:r w:rsidRPr="00A8079F">
        <w:t>. And I know</w:t>
      </w:r>
      <w:r w:rsidR="00BD6193" w:rsidRPr="00A8079F">
        <w:t xml:space="preserve"> – </w:t>
      </w:r>
      <w:r w:rsidRPr="00A8079F">
        <w:t>and that just also makes me think that like</w:t>
      </w:r>
      <w:r w:rsidR="00BD6193" w:rsidRPr="00A8079F">
        <w:t xml:space="preserve"> – </w:t>
      </w:r>
      <w:r w:rsidRPr="00A8079F">
        <w:t>in the past whenever we bring up types of critical arguments or critical affs, a lot of times the immediate kneejerk response is “oh, why are you doing this here</w:t>
      </w:r>
      <w:r w:rsidR="00BD6193" w:rsidRPr="00A8079F">
        <w:t>?</w:t>
      </w:r>
      <w:r w:rsidRPr="00A8079F">
        <w:t xml:space="preserve"> </w:t>
      </w:r>
      <w:r w:rsidR="00BD6193" w:rsidRPr="00A8079F">
        <w:t>T</w:t>
      </w:r>
      <w:r w:rsidRPr="00A8079F">
        <w:t>his is a debate… why are you not following debate rules, why are we not talking about policy?” But I think – what you said about this – we want to break up linear time, bring in crip time, crip space – I think it’s important to do that and kind of break some of these norms that we take for granted but really do push people out of the space for various reasons. And I think we’re</w:t>
      </w:r>
      <w:r w:rsidR="00BD6193" w:rsidRPr="00A8079F">
        <w:t xml:space="preserve"> – </w:t>
      </w:r>
      <w:r w:rsidRPr="00A8079F">
        <w:t xml:space="preserve">we don’t have to have this conversation in this format in </w:t>
      </w:r>
      <w:r w:rsidRPr="00A8079F">
        <w:rPr>
          <w:i/>
          <w:iCs/>
        </w:rPr>
        <w:t>every</w:t>
      </w:r>
      <w:r w:rsidRPr="00A8079F">
        <w:t xml:space="preserve"> round, but I think it is important to have it in </w:t>
      </w:r>
      <w:r w:rsidRPr="00A8079F">
        <w:rPr>
          <w:i/>
          <w:iCs/>
        </w:rPr>
        <w:t>this</w:t>
      </w:r>
      <w:r w:rsidRPr="00A8079F">
        <w:t xml:space="preserve"> round and that we’re doing it right now and to try and foster as much engagement between all of us that we can for this moment in time.</w:t>
      </w:r>
    </w:p>
    <w:p w14:paraId="6BBB9B3F" w14:textId="77777777" w:rsidR="00A409F8" w:rsidRPr="00A8079F" w:rsidRDefault="00A409F8" w:rsidP="008E24B5"/>
    <w:p w14:paraId="01DBD993" w14:textId="140490D8" w:rsidR="00A409F8" w:rsidRPr="00A8079F" w:rsidRDefault="00A409F8" w:rsidP="008E24B5">
      <w:r w:rsidRPr="00A8079F">
        <w:t>Nina: Yeah, I––I completely agree, um, and I think that, y’know, it’s – it’s hard to separate ourselves from this like notion that debate has kind of instilled in us that,like, there’s material solvency, right? And that material solvency conquers all</w:t>
      </w:r>
      <w:r w:rsidR="00BD6193" w:rsidRPr="00A8079F">
        <w:t xml:space="preserve">, </w:t>
      </w:r>
      <w:r w:rsidRPr="00A8079F">
        <w:t>and that y’know we have to gain material solvency through presenting a plan that is somehow enacted through the USFG when, like, realistically y’know right now we’re two people talking outside, and y’know we’re yapping, and in the</w:t>
      </w:r>
      <w:r w:rsidR="00BD6193" w:rsidRPr="00A8079F">
        <w:t xml:space="preserve"> —</w:t>
      </w:r>
      <w:r w:rsidRPr="00A8079F">
        <w:t>the debate space we are––we’re like five or more people in the room, y’know it’s us it’s the neg, it’s the judge and we’re juist yapping and––</w:t>
      </w:r>
    </w:p>
    <w:p w14:paraId="655352FA" w14:textId="77777777" w:rsidR="00A409F8" w:rsidRPr="00A8079F" w:rsidRDefault="00A409F8" w:rsidP="008E24B5"/>
    <w:p w14:paraId="38E001EA" w14:textId="1CBEDD3D" w:rsidR="00A409F8" w:rsidRPr="00A8079F" w:rsidRDefault="00A409F8" w:rsidP="008E24B5">
      <w:r w:rsidRPr="00A8079F">
        <w:t>[Timer goes off]</w:t>
      </w:r>
    </w:p>
    <w:p w14:paraId="0F6A2EB9" w14:textId="77777777" w:rsidR="00A409F8" w:rsidRPr="00A8079F" w:rsidRDefault="00A409F8" w:rsidP="008E24B5"/>
    <w:p w14:paraId="079A3A34" w14:textId="08271E86" w:rsidR="00A409F8" w:rsidRPr="00A8079F" w:rsidRDefault="00A409F8" w:rsidP="008E24B5">
      <w:r w:rsidRPr="00A8079F">
        <w:t>Amanda: Oh god, I guess that’s our time</w:t>
      </w:r>
    </w:p>
    <w:p w14:paraId="7FCF8BF2" w14:textId="77777777" w:rsidR="00A409F8" w:rsidRPr="00A8079F" w:rsidRDefault="00A409F8" w:rsidP="008E24B5"/>
    <w:p w14:paraId="15AD7B8C" w14:textId="010AB96D" w:rsidR="00A409F8" w:rsidRPr="00A8079F" w:rsidRDefault="00A409F8" w:rsidP="008E24B5">
      <w:r w:rsidRPr="00A8079F">
        <w:t>Nina: That’s our time, shit!</w:t>
      </w:r>
    </w:p>
    <w:p w14:paraId="07A7486E" w14:textId="77777777" w:rsidR="00A409F8" w:rsidRPr="00A8079F" w:rsidRDefault="00A409F8" w:rsidP="008E24B5"/>
    <w:p w14:paraId="072F42E6" w14:textId="5BF37481" w:rsidR="00A409F8" w:rsidRPr="00A8079F" w:rsidRDefault="00A409F8" w:rsidP="008E24B5">
      <w:r w:rsidRPr="00A8079F">
        <w:t>Amanda: I guess––we look forward to talking to you!</w:t>
      </w:r>
    </w:p>
    <w:p w14:paraId="39763E0B" w14:textId="77777777" w:rsidR="00A409F8" w:rsidRPr="00A8079F" w:rsidRDefault="00A409F8" w:rsidP="008E24B5"/>
    <w:p w14:paraId="6805F2CE" w14:textId="044BAA46" w:rsidR="00A8079F" w:rsidRPr="00A409F8" w:rsidRDefault="00A409F8" w:rsidP="00A8079F">
      <w:r w:rsidRPr="00A8079F">
        <w:t xml:space="preserve">Nina: Yeah, good luck in cross-ex guys </w:t>
      </w:r>
      <w:r w:rsidR="00BD6193" w:rsidRPr="00A8079F">
        <w:t>–</w:t>
      </w:r>
      <w:r w:rsidRPr="00A8079F">
        <w:t xml:space="preserve"> bye!</w:t>
      </w:r>
    </w:p>
    <w:sectPr w:rsidR="00A8079F" w:rsidRPr="00A409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8D389" w14:textId="77777777" w:rsidR="0020717B" w:rsidRDefault="0020717B" w:rsidP="00066D2C">
      <w:pPr>
        <w:spacing w:after="0" w:line="240" w:lineRule="auto"/>
      </w:pPr>
      <w:r>
        <w:separator/>
      </w:r>
    </w:p>
  </w:endnote>
  <w:endnote w:type="continuationSeparator" w:id="0">
    <w:p w14:paraId="093BA324" w14:textId="77777777" w:rsidR="0020717B" w:rsidRDefault="0020717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26504" w14:textId="77777777" w:rsidR="0020717B" w:rsidRDefault="0020717B" w:rsidP="00066D2C">
      <w:pPr>
        <w:spacing w:after="0" w:line="240" w:lineRule="auto"/>
      </w:pPr>
      <w:r>
        <w:separator/>
      </w:r>
    </w:p>
  </w:footnote>
  <w:footnote w:type="continuationSeparator" w:id="0">
    <w:p w14:paraId="2F784510" w14:textId="77777777" w:rsidR="0020717B" w:rsidRDefault="0020717B" w:rsidP="00066D2C">
      <w:pPr>
        <w:spacing w:after="0" w:line="240" w:lineRule="auto"/>
      </w:pPr>
      <w:r>
        <w:continuationSeparator/>
      </w:r>
    </w:p>
  </w:footnote>
  <w:footnote w:id="1">
    <w:p w14:paraId="28A370B7" w14:textId="5318EFE8" w:rsidR="00A8079F" w:rsidRDefault="00A8079F">
      <w:pPr>
        <w:pStyle w:val="FootnoteText"/>
      </w:pPr>
      <w:r>
        <w:rPr>
          <w:rStyle w:val="FootnoteReference"/>
        </w:rPr>
        <w:footnoteRef/>
      </w:r>
      <w:r>
        <w:t xml:space="preserve"> </w:t>
      </w:r>
      <w:r w:rsidRPr="00A8079F">
        <w:t>Chen, Khúc, &amp; Kim ’23 [Mel Y. Chen, PhD in linguistics, professor at UC Berkley; Mimi Khúc, PhD in religious studies, Queen of Fuck off Institutional Jobs; Jina B. Kim, assistant professor of English in SWG at Smith College. “Work Will Not Save Us: An Asian American Crip Manifesto” in Disability Studies Quarterly; Vol. 43, Issue 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82616672"/>
    <w:docVar w:name="VerbatimVersion" w:val="6.0.0"/>
    <w:docVar w:name="WordVersion" w:val="16.0"/>
  </w:docVars>
  <w:rsids>
    <w:rsidRoot w:val="008E24B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DE6"/>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717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BFE"/>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5BB"/>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4B9"/>
    <w:rsid w:val="008E24B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2C1"/>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9F8"/>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79F"/>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193"/>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AA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5EF"/>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053"/>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656B2"/>
  <w15:chartTrackingRefBased/>
  <w15:docId w15:val="{3E416DF6-6109-B44E-B9AB-7222D36C9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079F"/>
    <w:rPr>
      <w:rFonts w:ascii="Calibri" w:hAnsi="Calibri" w:cs="Calibri"/>
    </w:rPr>
  </w:style>
  <w:style w:type="paragraph" w:styleId="Heading1">
    <w:name w:val="heading 1"/>
    <w:aliases w:val="Pocket"/>
    <w:basedOn w:val="Normal"/>
    <w:next w:val="Normal"/>
    <w:link w:val="Heading1Char"/>
    <w:qFormat/>
    <w:rsid w:val="00A807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07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807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A807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07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807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079F"/>
  </w:style>
  <w:style w:type="character" w:styleId="Emphasis">
    <w:name w:val="Emphasis"/>
    <w:basedOn w:val="DefaultParagraphFont"/>
    <w:uiPriority w:val="8"/>
    <w:qFormat/>
    <w:rsid w:val="00A8079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8079F"/>
    <w:rPr>
      <w:color w:val="auto"/>
      <w:u w:val="none"/>
    </w:rPr>
  </w:style>
  <w:style w:type="character" w:customStyle="1" w:styleId="Heading1Char">
    <w:name w:val="Heading 1 Char"/>
    <w:aliases w:val="Pocket Char"/>
    <w:basedOn w:val="DefaultParagraphFont"/>
    <w:link w:val="Heading1"/>
    <w:rsid w:val="00A8079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079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8079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8079F"/>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A8079F"/>
    <w:rPr>
      <w:b/>
      <w:bCs/>
      <w:sz w:val="26"/>
      <w:u w:val="none"/>
    </w:rPr>
  </w:style>
  <w:style w:type="character" w:customStyle="1" w:styleId="StyleUnderline">
    <w:name w:val="Style Underline"/>
    <w:aliases w:val="Underline"/>
    <w:basedOn w:val="DefaultParagraphFont"/>
    <w:uiPriority w:val="7"/>
    <w:qFormat/>
    <w:rsid w:val="00A8079F"/>
    <w:rPr>
      <w:b w:val="0"/>
      <w:sz w:val="22"/>
      <w:u w:val="single"/>
    </w:rPr>
  </w:style>
  <w:style w:type="character" w:styleId="Strong">
    <w:name w:val="Strong"/>
    <w:basedOn w:val="DefaultParagraphFont"/>
    <w:uiPriority w:val="22"/>
    <w:semiHidden/>
    <w:qFormat/>
    <w:rsid w:val="00A8079F"/>
    <w:rPr>
      <w:b/>
      <w:bCs/>
    </w:rPr>
  </w:style>
  <w:style w:type="character" w:styleId="BookTitle">
    <w:name w:val="Book Title"/>
    <w:basedOn w:val="DefaultParagraphFont"/>
    <w:uiPriority w:val="33"/>
    <w:semiHidden/>
    <w:qFormat/>
    <w:rsid w:val="00A8079F"/>
    <w:rPr>
      <w:b/>
      <w:bCs/>
      <w:i/>
      <w:iCs/>
      <w:spacing w:val="5"/>
    </w:rPr>
  </w:style>
  <w:style w:type="character" w:customStyle="1" w:styleId="Heading5Char">
    <w:name w:val="Heading 5 Char"/>
    <w:basedOn w:val="DefaultParagraphFont"/>
    <w:link w:val="Heading5"/>
    <w:uiPriority w:val="9"/>
    <w:semiHidden/>
    <w:rsid w:val="00A8079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079F"/>
  </w:style>
  <w:style w:type="paragraph" w:styleId="Header">
    <w:name w:val="header"/>
    <w:basedOn w:val="Normal"/>
    <w:link w:val="HeaderChar"/>
    <w:uiPriority w:val="99"/>
    <w:semiHidden/>
    <w:rsid w:val="00A807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079F"/>
    <w:rPr>
      <w:rFonts w:ascii="Calibri" w:hAnsi="Calibri" w:cs="Calibri"/>
    </w:rPr>
  </w:style>
  <w:style w:type="paragraph" w:styleId="Footer">
    <w:name w:val="footer"/>
    <w:basedOn w:val="Normal"/>
    <w:link w:val="FooterChar"/>
    <w:uiPriority w:val="99"/>
    <w:semiHidden/>
    <w:rsid w:val="00A807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079F"/>
    <w:rPr>
      <w:rFonts w:ascii="Calibri" w:hAnsi="Calibri" w:cs="Calibri"/>
    </w:rPr>
  </w:style>
  <w:style w:type="paragraph" w:styleId="BodyText">
    <w:name w:val="Body Text"/>
    <w:basedOn w:val="Normal"/>
    <w:link w:val="BodyTextChar"/>
    <w:uiPriority w:val="99"/>
    <w:semiHidden/>
    <w:unhideWhenUsed/>
    <w:rsid w:val="00A8079F"/>
    <w:pPr>
      <w:spacing w:after="120"/>
    </w:pPr>
  </w:style>
  <w:style w:type="character" w:customStyle="1" w:styleId="BodyTextChar">
    <w:name w:val="Body Text Char"/>
    <w:basedOn w:val="DefaultParagraphFont"/>
    <w:link w:val="BodyText"/>
    <w:uiPriority w:val="99"/>
    <w:semiHidden/>
    <w:rsid w:val="00A8079F"/>
    <w:rPr>
      <w:rFonts w:ascii="Calibri" w:hAnsi="Calibri" w:cs="Calibri"/>
    </w:rPr>
  </w:style>
  <w:style w:type="paragraph" w:styleId="NoSpacing">
    <w:name w:val="No Spacing"/>
    <w:link w:val="NoSpacingChar"/>
    <w:uiPriority w:val="99"/>
    <w:semiHidden/>
    <w:unhideWhenUsed/>
    <w:qFormat/>
    <w:rsid w:val="00A8079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8079F"/>
    <w:rPr>
      <w:rFonts w:ascii="Calibri" w:hAnsi="Calibri" w:cs="Calibri"/>
    </w:rPr>
  </w:style>
  <w:style w:type="character" w:styleId="Hyperlink">
    <w:name w:val="Hyperlink"/>
    <w:basedOn w:val="DefaultParagraphFont"/>
    <w:uiPriority w:val="99"/>
    <w:unhideWhenUsed/>
    <w:rsid w:val="00A8079F"/>
    <w:rPr>
      <w:color w:val="0563C1" w:themeColor="hyperlink"/>
      <w:u w:val="single"/>
    </w:rPr>
  </w:style>
  <w:style w:type="character" w:styleId="UnresolvedMention">
    <w:name w:val="Unresolved Mention"/>
    <w:basedOn w:val="DefaultParagraphFont"/>
    <w:uiPriority w:val="99"/>
    <w:semiHidden/>
    <w:unhideWhenUsed/>
    <w:rsid w:val="00A8079F"/>
    <w:rPr>
      <w:color w:val="605E5C"/>
      <w:shd w:val="clear" w:color="auto" w:fill="E1DFDD"/>
    </w:rPr>
  </w:style>
  <w:style w:type="paragraph" w:styleId="FootnoteText">
    <w:name w:val="footnote text"/>
    <w:basedOn w:val="Normal"/>
    <w:link w:val="FootnoteTextChar"/>
    <w:uiPriority w:val="99"/>
    <w:semiHidden/>
    <w:unhideWhenUsed/>
    <w:rsid w:val="00A807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079F"/>
    <w:rPr>
      <w:rFonts w:ascii="Calibri" w:hAnsi="Calibri" w:cs="Calibri"/>
      <w:sz w:val="20"/>
      <w:szCs w:val="20"/>
    </w:rPr>
  </w:style>
  <w:style w:type="character" w:styleId="FootnoteReference">
    <w:name w:val="footnote reference"/>
    <w:basedOn w:val="DefaultParagraphFont"/>
    <w:uiPriority w:val="99"/>
    <w:semiHidden/>
    <w:unhideWhenUsed/>
    <w:rsid w:val="00A807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napat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69</TotalTime>
  <Pages>4</Pages>
  <Words>1342</Words>
  <Characters>7654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Nina Patel</dc:creator>
  <cp:keywords>6.0.0</cp:keywords>
  <dc:description/>
  <cp:lastModifiedBy>Nina Patel</cp:lastModifiedBy>
  <cp:revision>2</cp:revision>
  <dcterms:created xsi:type="dcterms:W3CDTF">2025-09-05T21:12:00Z</dcterms:created>
  <dcterms:modified xsi:type="dcterms:W3CDTF">2025-09-06T00:17:00Z</dcterms:modified>
</cp:coreProperties>
</file>