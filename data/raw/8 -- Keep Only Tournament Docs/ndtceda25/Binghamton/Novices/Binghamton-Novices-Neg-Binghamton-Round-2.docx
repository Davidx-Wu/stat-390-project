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65ADF" w14:textId="77777777" w:rsidR="00527627" w:rsidRPr="006F5311" w:rsidRDefault="00527627" w:rsidP="00527627">
      <w:pPr>
        <w:pStyle w:val="Heading2"/>
      </w:pPr>
      <w:r>
        <w:t>OFF</w:t>
      </w:r>
    </w:p>
    <w:p w14:paraId="1278EDF0" w14:textId="77777777" w:rsidR="00527627" w:rsidRDefault="00527627" w:rsidP="00527627">
      <w:pPr>
        <w:pStyle w:val="Heading4"/>
      </w:pPr>
      <w:bookmarkStart w:id="0" w:name="_Hlk207911680"/>
      <w:r>
        <w:t xml:space="preserve">Labor law is always aligned with capitalism – it acts as a release valve which mitigates the structural contradictions within capitalism. </w:t>
      </w:r>
      <w:r>
        <w:rPr>
          <w:rStyle w:val="Style13ptBold"/>
          <w:b/>
          <w:bCs w:val="0"/>
        </w:rPr>
        <w:t>All solutions which do not challenge capitalism reproduce labor exploitation and guarantee worker’s lives become worse.</w:t>
      </w:r>
    </w:p>
    <w:p w14:paraId="444CCA42" w14:textId="77777777" w:rsidR="00527627" w:rsidRPr="00B13E95" w:rsidRDefault="00527627" w:rsidP="00527627">
      <w:pPr>
        <w:rPr>
          <w:rStyle w:val="Style13ptBold"/>
        </w:rPr>
      </w:pPr>
      <w:r>
        <w:rPr>
          <w:rStyle w:val="Style13ptBold"/>
        </w:rPr>
        <w:t xml:space="preserve">Adams 21 </w:t>
      </w:r>
      <w:r w:rsidRPr="00B13E95">
        <w:t>(Zoe, King’s College and University of Cambridge, “LABOUR LAW, CAPITALISM, AND THE JURIDICAL FORM: TAKING A CRITICAL APPROACH TO QUESTIONS OF LABOUR LAW REFORM”, 2021)</w:t>
      </w:r>
    </w:p>
    <w:p w14:paraId="50F8170C" w14:textId="77777777" w:rsidR="00527627" w:rsidRPr="00B511D1" w:rsidRDefault="00527627" w:rsidP="00527627">
      <w:pPr>
        <w:rPr>
          <w:sz w:val="16"/>
        </w:rPr>
      </w:pPr>
      <w:r w:rsidRPr="00121CAF">
        <w:rPr>
          <w:sz w:val="16"/>
        </w:rPr>
        <w:t xml:space="preserve">LABOUR LAW’S FUNCTION: CONCEPTUALISING CAPITALIST WORK RELATIONS The first fundamental thing to note about </w:t>
      </w:r>
      <w:r w:rsidRPr="00B13E95">
        <w:rPr>
          <w:rStyle w:val="StyleUnderline"/>
        </w:rPr>
        <w:t>capitalist work relations</w:t>
      </w:r>
      <w:r w:rsidRPr="00121CAF">
        <w:rPr>
          <w:sz w:val="16"/>
        </w:rPr>
        <w:t xml:space="preserve"> is that they </w:t>
      </w:r>
      <w:r w:rsidRPr="00B13E95">
        <w:rPr>
          <w:rStyle w:val="StyleUnderline"/>
        </w:rPr>
        <w:t>are</w:t>
      </w:r>
      <w:r w:rsidRPr="00121CAF">
        <w:rPr>
          <w:sz w:val="16"/>
        </w:rPr>
        <w:t xml:space="preserve">, by definition, and of their very nature, </w:t>
      </w:r>
      <w:r w:rsidRPr="00B13E95">
        <w:rPr>
          <w:rStyle w:val="StyleUnderline"/>
        </w:rPr>
        <w:t>juridical relations</w:t>
      </w:r>
      <w:r w:rsidRPr="00121CAF">
        <w:rPr>
          <w:sz w:val="16"/>
        </w:rPr>
        <w:t xml:space="preserve">: they arise from a free agreement between legal equals, an exchange of labour power for wages. It is </w:t>
      </w:r>
      <w:r w:rsidRPr="00B13E95">
        <w:rPr>
          <w:rStyle w:val="StyleUnderline"/>
        </w:rPr>
        <w:t>the legal right to the product of labour, and the legal right to the wage, that gives rise to the distinctive struggle, over surplus and subsistence, at the heart of capitalist work, and thus, its unique form of exploitation</w:t>
      </w:r>
      <w:r w:rsidRPr="00121CAF">
        <w:rPr>
          <w:sz w:val="16"/>
        </w:rPr>
        <w:t xml:space="preserve">. By reason of the legal form of the work relation, capital need not appropriate surplus labour from workers by force; the possibility of ‘capturing’ the surplus produced by workers in the production process is provided by the legal right an individual has to appropriate the entirety of the labour product. As the scholar Karl Renner implicitly notes, in itself, the contractual form of work relations is relatively insignificant (after all, work arrangements in feudal times were also often based on contract), or it would be, but for the wider social, and legal, environment in which those contracts are concluded. </w:t>
      </w:r>
      <w:r w:rsidRPr="00B13E95">
        <w:rPr>
          <w:rStyle w:val="StyleUnderline"/>
        </w:rPr>
        <w:t xml:space="preserve">Because, in capitalism, the contract for work is concluded in a context in which the legal institution of private property systematically excludes workers from the means of production and subsistence, </w:t>
      </w:r>
      <w:r w:rsidRPr="00A93CB1">
        <w:rPr>
          <w:rStyle w:val="Emphasis"/>
          <w:highlight w:val="cyan"/>
        </w:rPr>
        <w:t>in capitalism, the contractual form allows for the exercise of the social power of capital over workers in production</w:t>
      </w:r>
      <w:r w:rsidRPr="00B13E95">
        <w:rPr>
          <w:rStyle w:val="Emphasis"/>
        </w:rPr>
        <w:t xml:space="preserve"> </w:t>
      </w:r>
      <w:r w:rsidRPr="00B13E95">
        <w:rPr>
          <w:rStyle w:val="StyleUnderline"/>
        </w:rPr>
        <w:t xml:space="preserve">- </w:t>
      </w:r>
      <w:r w:rsidRPr="00A93CB1">
        <w:rPr>
          <w:rStyle w:val="StyleUnderline"/>
          <w:highlight w:val="cyan"/>
        </w:rPr>
        <w:t>it acts</w:t>
      </w:r>
      <w:r w:rsidRPr="00B13E95">
        <w:rPr>
          <w:rStyle w:val="StyleUnderline"/>
        </w:rPr>
        <w:t xml:space="preserve">, in other words, </w:t>
      </w:r>
      <w:r w:rsidRPr="00A93CB1">
        <w:rPr>
          <w:rStyle w:val="StyleUnderline"/>
          <w:highlight w:val="cyan"/>
        </w:rPr>
        <w:t>as</w:t>
      </w:r>
      <w:r w:rsidRPr="00A93CB1">
        <w:rPr>
          <w:rStyle w:val="Emphasis"/>
          <w:highlight w:val="cyan"/>
        </w:rPr>
        <w:t xml:space="preserve"> a mechanism of exploitation</w:t>
      </w:r>
      <w:r w:rsidRPr="00B13E95">
        <w:rPr>
          <w:rStyle w:val="StyleUnderline"/>
        </w:rPr>
        <w:t>.</w:t>
      </w:r>
      <w:r w:rsidRPr="00121CAF">
        <w:rPr>
          <w:sz w:val="16"/>
        </w:rPr>
        <w:t xml:space="preserve"> In order to understand how this is so, and thus, to appreciate the significance of law as a structure of exploitation, a closer attention to Marxian political economy is required. Importantly, Marx uses the term exploitation in a quite distinct way. He does not deny the existence of other forms of exploitation (such as taking advantage of a person’s weakness with a view to personal gain) to refer to the process by which surplus labour is extracted from workers. This ‘economic’ form of exploitation takes different forms in different modes of production; in capitalism, it is expressed in the possibility for extracting surplus value from labour (conceived in the aggregate) deployed in the production of commodities , a possibility referable to the fact that, at a systemic or societal level, </w:t>
      </w:r>
      <w:r w:rsidRPr="00A93CB1">
        <w:rPr>
          <w:rStyle w:val="StyleUnderline"/>
          <w:highlight w:val="cyan"/>
        </w:rPr>
        <w:t>capitalism presupposes</w:t>
      </w:r>
      <w:r w:rsidRPr="0062169D">
        <w:rPr>
          <w:rStyle w:val="StyleUnderline"/>
        </w:rPr>
        <w:t xml:space="preserve"> a class of </w:t>
      </w:r>
      <w:r w:rsidRPr="00A93CB1">
        <w:rPr>
          <w:rStyle w:val="StyleUnderline"/>
          <w:highlight w:val="cyan"/>
        </w:rPr>
        <w:t>workers dependent on selling their labour power</w:t>
      </w:r>
      <w:r w:rsidRPr="0062169D">
        <w:rPr>
          <w:rStyle w:val="StyleUnderline"/>
        </w:rPr>
        <w:t xml:space="preserve"> to live</w:t>
      </w:r>
      <w:r w:rsidRPr="00121CAF">
        <w:rPr>
          <w:sz w:val="16"/>
        </w:rPr>
        <w:t xml:space="preserve"> (a working class), </w:t>
      </w:r>
      <w:r w:rsidRPr="00A93CB1">
        <w:rPr>
          <w:rStyle w:val="StyleUnderline"/>
          <w:highlight w:val="cyan"/>
        </w:rPr>
        <w:t>and</w:t>
      </w:r>
      <w:r>
        <w:rPr>
          <w:rStyle w:val="StyleUnderline"/>
        </w:rPr>
        <w:t xml:space="preserve"> </w:t>
      </w:r>
      <w:r w:rsidRPr="0062169D">
        <w:rPr>
          <w:rStyle w:val="StyleUnderline"/>
        </w:rPr>
        <w:t xml:space="preserve">a class of </w:t>
      </w:r>
      <w:r w:rsidRPr="00A93CB1">
        <w:rPr>
          <w:rStyle w:val="StyleUnderline"/>
          <w:highlight w:val="cyan"/>
        </w:rPr>
        <w:t>capitalists able to employ those workers</w:t>
      </w:r>
      <w:r w:rsidRPr="0062169D">
        <w:rPr>
          <w:rStyle w:val="StyleUnderline"/>
        </w:rPr>
        <w:t xml:space="preserve"> to produce commodities, the collective value of which exceeds the costs of reproducing the workforce hired to produce them</w:t>
      </w:r>
      <w:r w:rsidRPr="00121CAF">
        <w:rPr>
          <w:sz w:val="16"/>
        </w:rPr>
        <w:t xml:space="preserve">. It is important to note at this point that nothing in this theory of exploitation, inseparable from the Marxian labour theory of value, suggests that each individual firm will pay workers a ‘subsistence wage’ in practice. </w:t>
      </w:r>
      <w:r w:rsidRPr="00A93CB1">
        <w:rPr>
          <w:rStyle w:val="StyleUnderline"/>
          <w:highlight w:val="cyan"/>
        </w:rPr>
        <w:t>Employing workers below the costs of subsistence</w:t>
      </w:r>
      <w:r w:rsidRPr="0062169D">
        <w:rPr>
          <w:rStyle w:val="StyleUnderline"/>
        </w:rPr>
        <w:t xml:space="preserve"> and/</w:t>
      </w:r>
      <w:r w:rsidRPr="00A93CB1">
        <w:rPr>
          <w:rStyle w:val="StyleUnderline"/>
          <w:highlight w:val="cyan"/>
        </w:rPr>
        <w:t>or</w:t>
      </w:r>
      <w:r w:rsidRPr="0062169D">
        <w:rPr>
          <w:rStyle w:val="StyleUnderline"/>
        </w:rPr>
        <w:t xml:space="preserve"> keeping labour costs to a minimum by </w:t>
      </w:r>
      <w:r w:rsidRPr="00A93CB1">
        <w:rPr>
          <w:rStyle w:val="StyleUnderline"/>
          <w:highlight w:val="cyan"/>
        </w:rPr>
        <w:t>depressing working conditions</w:t>
      </w:r>
      <w:r w:rsidRPr="0062169D">
        <w:rPr>
          <w:rStyle w:val="StyleUnderline"/>
        </w:rPr>
        <w:t xml:space="preserve">, may </w:t>
      </w:r>
      <w:r w:rsidRPr="00A93CB1">
        <w:rPr>
          <w:rStyle w:val="StyleUnderline"/>
          <w:highlight w:val="cyan"/>
        </w:rPr>
        <w:t>often prove an effective strategy for</w:t>
      </w:r>
      <w:r w:rsidRPr="0062169D">
        <w:rPr>
          <w:rStyle w:val="StyleUnderline"/>
        </w:rPr>
        <w:t xml:space="preserve"> individual </w:t>
      </w:r>
      <w:r w:rsidRPr="00A93CB1">
        <w:rPr>
          <w:rStyle w:val="StyleUnderline"/>
          <w:highlight w:val="cyan"/>
        </w:rPr>
        <w:t>firms to</w:t>
      </w:r>
      <w:r w:rsidRPr="0062169D">
        <w:rPr>
          <w:rStyle w:val="StyleUnderline"/>
        </w:rPr>
        <w:t xml:space="preserve"> pursue with a view to </w:t>
      </w:r>
      <w:r w:rsidRPr="00A93CB1">
        <w:rPr>
          <w:rStyle w:val="StyleUnderline"/>
          <w:highlight w:val="cyan"/>
        </w:rPr>
        <w:t>boost</w:t>
      </w:r>
      <w:r w:rsidRPr="0062169D">
        <w:rPr>
          <w:rStyle w:val="StyleUnderline"/>
        </w:rPr>
        <w:t xml:space="preserve">ing </w:t>
      </w:r>
      <w:r w:rsidRPr="00A93CB1">
        <w:rPr>
          <w:rStyle w:val="StyleUnderline"/>
          <w:highlight w:val="cyan"/>
        </w:rPr>
        <w:t>profits</w:t>
      </w:r>
      <w:r w:rsidRPr="0062169D">
        <w:rPr>
          <w:rStyle w:val="StyleUnderline"/>
        </w:rPr>
        <w:t>, particularly in the short-term</w:t>
      </w:r>
      <w:r w:rsidRPr="00121CAF">
        <w:rPr>
          <w:sz w:val="16"/>
        </w:rPr>
        <w:t>. In this context, firms are indeed extracting surplus labour from workers, paying them less than the value of their labour power to the firm, but they are not necessarily producing any value. One of the key insights of the labour theory of value, then, and a point we will return to below, is that, in the long-term, and if generalised to the level of the economy as a whole, these ‘</w:t>
      </w:r>
      <w:r w:rsidRPr="00A93CB1">
        <w:rPr>
          <w:rStyle w:val="Emphasis"/>
          <w:highlight w:val="cyan"/>
        </w:rPr>
        <w:t xml:space="preserve">profitable’ strategies </w:t>
      </w:r>
      <w:r w:rsidRPr="00FA3B0C">
        <w:rPr>
          <w:rStyle w:val="Emphasis"/>
        </w:rPr>
        <w:t>will be unsustainable, for they</w:t>
      </w:r>
      <w:r w:rsidRPr="0062169D">
        <w:rPr>
          <w:rStyle w:val="Emphasis"/>
        </w:rPr>
        <w:t xml:space="preserve"> will </w:t>
      </w:r>
      <w:r w:rsidRPr="00A93CB1">
        <w:rPr>
          <w:rStyle w:val="Emphasis"/>
          <w:highlight w:val="cyan"/>
        </w:rPr>
        <w:t>erode the</w:t>
      </w:r>
      <w:r w:rsidRPr="0062169D">
        <w:rPr>
          <w:rStyle w:val="Emphasis"/>
        </w:rPr>
        <w:t xml:space="preserve"> very </w:t>
      </w:r>
      <w:r w:rsidRPr="00A93CB1">
        <w:rPr>
          <w:rStyle w:val="Emphasis"/>
          <w:highlight w:val="cyan"/>
        </w:rPr>
        <w:t>foundations</w:t>
      </w:r>
      <w:r w:rsidRPr="0062169D">
        <w:rPr>
          <w:rStyle w:val="Emphasis"/>
        </w:rPr>
        <w:t xml:space="preserve">, or conditions, </w:t>
      </w:r>
      <w:r w:rsidRPr="00A93CB1">
        <w:rPr>
          <w:rStyle w:val="Emphasis"/>
          <w:highlight w:val="cyan"/>
        </w:rPr>
        <w:t>on which capital accumulation</w:t>
      </w:r>
      <w:r w:rsidRPr="0062169D">
        <w:rPr>
          <w:rStyle w:val="Emphasis"/>
        </w:rPr>
        <w:t xml:space="preserve">, and surplus value production, </w:t>
      </w:r>
      <w:r w:rsidRPr="00A93CB1">
        <w:rPr>
          <w:rStyle w:val="Emphasis"/>
          <w:highlight w:val="cyan"/>
        </w:rPr>
        <w:t>depends</w:t>
      </w:r>
      <w:r w:rsidRPr="0062169D">
        <w:rPr>
          <w:rStyle w:val="Emphasis"/>
        </w:rPr>
        <w:t>.</w:t>
      </w:r>
      <w:r>
        <w:rPr>
          <w:rStyle w:val="Emphasis"/>
        </w:rPr>
        <w:t xml:space="preserve"> </w:t>
      </w:r>
      <w:r w:rsidRPr="00121CAF">
        <w:rPr>
          <w:sz w:val="16"/>
        </w:rPr>
        <w:t xml:space="preserve">Engaging with </w:t>
      </w:r>
      <w:r w:rsidRPr="0062169D">
        <w:rPr>
          <w:rStyle w:val="StyleUnderline"/>
        </w:rPr>
        <w:t>the distinction between surplus value and profit, between the costs of societal reproduction</w:t>
      </w:r>
      <w:r w:rsidRPr="00121CAF">
        <w:rPr>
          <w:sz w:val="16"/>
        </w:rPr>
        <w:t xml:space="preserve"> (the value of labour power/subsistence) </w:t>
      </w:r>
      <w:r w:rsidRPr="0062169D">
        <w:rPr>
          <w:rStyle w:val="StyleUnderline"/>
        </w:rPr>
        <w:t>and the wages of individual workers, is extremely important for understanding the contradiction at the heart of the capitalist mode of production</w:t>
      </w:r>
      <w:r w:rsidRPr="00121CAF">
        <w:rPr>
          <w:sz w:val="16"/>
        </w:rPr>
        <w:t xml:space="preserve"> - between the competitive strategies through which surplus value is pursued, and the wider conditions that are required to sustain it. </w:t>
      </w:r>
      <w:r w:rsidRPr="00A93CB1">
        <w:rPr>
          <w:rStyle w:val="StyleUnderline"/>
          <w:highlight w:val="cyan"/>
        </w:rPr>
        <w:t>This contradiction is</w:t>
      </w:r>
      <w:r w:rsidRPr="00121CAF">
        <w:rPr>
          <w:sz w:val="16"/>
        </w:rPr>
        <w:t xml:space="preserve"> given concrete form, and comes to be </w:t>
      </w:r>
      <w:r w:rsidRPr="00A93CB1">
        <w:rPr>
          <w:rStyle w:val="StyleUnderline"/>
          <w:highlight w:val="cyan"/>
        </w:rPr>
        <w:t>expressed, through the</w:t>
      </w:r>
      <w:r w:rsidRPr="0062169D">
        <w:rPr>
          <w:rStyle w:val="StyleUnderline"/>
        </w:rPr>
        <w:t xml:space="preserve"> </w:t>
      </w:r>
      <w:r w:rsidRPr="00953A4C">
        <w:rPr>
          <w:rStyle w:val="StyleUnderline"/>
        </w:rPr>
        <w:t>class struggle</w:t>
      </w:r>
      <w:r w:rsidRPr="00121CAF">
        <w:rPr>
          <w:sz w:val="16"/>
        </w:rPr>
        <w:t xml:space="preserve">. This refers to a struggle, at the macro level, by labour, to increase (through campaigns to limit the length of the working day and/or raise customary standards of living) the value of labour power, and by capital to reduce the value of labour power, (via mechanisation, deskilling, rationalisation etc), that is </w:t>
      </w:r>
      <w:r w:rsidRPr="0062169D">
        <w:rPr>
          <w:rStyle w:val="StyleUnderline"/>
        </w:rPr>
        <w:t xml:space="preserve">a </w:t>
      </w:r>
      <w:r w:rsidRPr="00A93CB1">
        <w:rPr>
          <w:rStyle w:val="StyleUnderline"/>
          <w:highlight w:val="cyan"/>
        </w:rPr>
        <w:t>struggle over the ratio between paid and unpaid labour time</w:t>
      </w:r>
      <w:r w:rsidRPr="00121CAF">
        <w:rPr>
          <w:sz w:val="16"/>
        </w:rPr>
        <w:t xml:space="preserve"> (necessary and surplus labour); </w:t>
      </w:r>
      <w:r w:rsidRPr="0062169D">
        <w:rPr>
          <w:rStyle w:val="StyleUnderline"/>
        </w:rPr>
        <w:t>and a struggle that takes place at the level of an individual working relation</w:t>
      </w:r>
      <w:r w:rsidRPr="00121CAF">
        <w:rPr>
          <w:sz w:val="16"/>
        </w:rPr>
        <w:t xml:space="preserve">, a struggle by individual workers to maximise their wages, and improve their working conditions, relative to the amount of work they expend, and </w:t>
      </w:r>
      <w:r w:rsidRPr="0062169D">
        <w:rPr>
          <w:rStyle w:val="StyleUnderline"/>
        </w:rPr>
        <w:t>by individual firms to increase the amount of unpaid labour they extract from their own workers</w:t>
      </w:r>
      <w:r w:rsidRPr="00121CAF">
        <w:rPr>
          <w:sz w:val="16"/>
        </w:rPr>
        <w:t xml:space="preserve"> (even if this means depressing wages below subsistence level), </w:t>
      </w:r>
      <w:r w:rsidRPr="0062169D">
        <w:rPr>
          <w:rStyle w:val="StyleUnderline"/>
        </w:rPr>
        <w:t>with a view to boosting profits</w:t>
      </w:r>
      <w:r w:rsidRPr="00121CAF">
        <w:rPr>
          <w:sz w:val="16"/>
        </w:rPr>
        <w:t xml:space="preserve">. Capitalist work relations are relations in which both dimensions of this struggle necessarily intersect: the ratio between paid and unpaid labour time at the macro level (the rate of surplus value production), is conditioned by the struggle that takes place between individual workers and firms over wages and working conditions, and thus, over surplus and profit. While it is possible for the wages of individual workers to dip below subsistence level in the short term, </w:t>
      </w:r>
      <w:r w:rsidRPr="00A93CB1">
        <w:rPr>
          <w:rStyle w:val="StyleUnderline"/>
          <w:highlight w:val="cyan"/>
        </w:rPr>
        <w:t>the effect of competition is that any ‘cost-saving’</w:t>
      </w:r>
      <w:r w:rsidRPr="0062169D">
        <w:rPr>
          <w:rStyle w:val="StyleUnderline"/>
        </w:rPr>
        <w:t xml:space="preserve"> or ‘productivity enhancing’ step taken by one firm, </w:t>
      </w:r>
      <w:r w:rsidRPr="00A93CB1">
        <w:rPr>
          <w:rStyle w:val="StyleUnderline"/>
          <w:highlight w:val="cyan"/>
        </w:rPr>
        <w:t>tends to become generalised</w:t>
      </w:r>
      <w:r w:rsidRPr="0062169D">
        <w:rPr>
          <w:rStyle w:val="StyleUnderline"/>
        </w:rPr>
        <w:t xml:space="preserve">. As such, by depressing the wages of one group of workers, </w:t>
      </w:r>
      <w:r w:rsidRPr="00A93CB1">
        <w:rPr>
          <w:rStyle w:val="StyleUnderline"/>
          <w:highlight w:val="cyan"/>
        </w:rPr>
        <w:t>firms’ exert a downward pressure on the wage rate, and</w:t>
      </w:r>
      <w:r w:rsidRPr="0062169D">
        <w:rPr>
          <w:rStyle w:val="StyleUnderline"/>
        </w:rPr>
        <w:t xml:space="preserve"> thus, </w:t>
      </w:r>
      <w:r w:rsidRPr="00A93CB1">
        <w:rPr>
          <w:rStyle w:val="StyleUnderline"/>
          <w:highlight w:val="cyan"/>
        </w:rPr>
        <w:t>workers’ living standards</w:t>
      </w:r>
      <w:r w:rsidRPr="00121CAF">
        <w:rPr>
          <w:sz w:val="16"/>
        </w:rPr>
        <w:t xml:space="preserve">. Workers’ struggles over the terms of their own wage-effort or wage-work bargain, then, are necessarily part of the social struggle over surplus and subsistence - over paid, and unpaid, labour time - that ultimately shapes the dynamics of capitalisms’ development, and through which the process of capital accumulation also plays out. Both dimensions of the struggle over surplus and subsistence have their origins in the capitalist class structure: in the exclusion of the direct producers from access to the means with which to produce, or access, their subsistence (which, in capitalism, assumes the form of money) and the resulting dependence of those producers, on capital (the class in possession of those means) in order to live. It is this </w:t>
      </w:r>
      <w:r w:rsidRPr="0062169D">
        <w:rPr>
          <w:rStyle w:val="StyleUnderline"/>
        </w:rPr>
        <w:t>class dependence</w:t>
      </w:r>
      <w:r w:rsidRPr="00121CAF">
        <w:rPr>
          <w:sz w:val="16"/>
        </w:rPr>
        <w:t xml:space="preserve"> that </w:t>
      </w:r>
      <w:r w:rsidRPr="0062169D">
        <w:rPr>
          <w:rStyle w:val="StyleUnderline"/>
        </w:rPr>
        <w:t>provides the basis for capital’s power to dictate the overall purpose and orientation of production</w:t>
      </w:r>
      <w:r w:rsidRPr="00121CAF">
        <w:rPr>
          <w:sz w:val="16"/>
        </w:rPr>
        <w:t xml:space="preserve">, the terms on which commodities will be sold, </w:t>
      </w:r>
      <w:r w:rsidRPr="0062169D">
        <w:rPr>
          <w:rStyle w:val="StyleUnderline"/>
        </w:rPr>
        <w:t>and</w:t>
      </w:r>
      <w:r w:rsidRPr="00121CAF">
        <w:rPr>
          <w:sz w:val="16"/>
        </w:rPr>
        <w:t xml:space="preserve"> thus, </w:t>
      </w:r>
      <w:r w:rsidRPr="0062169D">
        <w:rPr>
          <w:rStyle w:val="StyleUnderline"/>
        </w:rPr>
        <w:t>to press the labour power of society into the services of accumulation</w:t>
      </w:r>
      <w:r w:rsidRPr="00121CAF">
        <w:rPr>
          <w:sz w:val="16"/>
        </w:rPr>
        <w:t xml:space="preserve">. This power is not, or not necessarily, exercised via a contract with a particular worker, but, indirectly, through the ‘coercive’ mechanism of competition , in which the legal institutions of contract, and private property, are implicit. While a contract between a firm, and worker, is necessary for any surplus value produced to be ‘captured’ with a view to boosting profitability, capital’s power over labour is, and can be exercised before any such contract is even concluded: before an inter-personal relation between an individual employer and employee has come into existence. This is so notwithstanding that the existence of such a relation is a precondition for the allocation of legal rights and obligations between the parties. </w:t>
      </w:r>
      <w:r w:rsidRPr="0062169D">
        <w:rPr>
          <w:rStyle w:val="StyleUnderline"/>
        </w:rPr>
        <w:t>The competitive process through which this social power is expressed is constituted by law</w:t>
      </w:r>
      <w:r w:rsidRPr="00121CAF">
        <w:rPr>
          <w:sz w:val="16"/>
        </w:rPr>
        <w:t xml:space="preserve">. That is, </w:t>
      </w:r>
      <w:r w:rsidRPr="00A93CB1">
        <w:rPr>
          <w:rStyle w:val="Emphasis"/>
          <w:highlight w:val="cyan"/>
        </w:rPr>
        <w:t xml:space="preserve">the ‘free market’ </w:t>
      </w:r>
      <w:r w:rsidRPr="00953A4C">
        <w:rPr>
          <w:rStyle w:val="Emphasis"/>
        </w:rPr>
        <w:t>is not a spontaneous product of individuals ‘natural’ proclivity to engage in exchange</w:t>
      </w:r>
      <w:r w:rsidRPr="0062169D">
        <w:rPr>
          <w:rStyle w:val="Emphasis"/>
        </w:rPr>
        <w:t xml:space="preserve"> but </w:t>
      </w:r>
      <w:r w:rsidRPr="00A93CB1">
        <w:rPr>
          <w:rStyle w:val="Emphasis"/>
          <w:highlight w:val="cyan"/>
        </w:rPr>
        <w:t>emerges only in a context in which one class is systematically excluded</w:t>
      </w:r>
      <w:r w:rsidRPr="0062169D">
        <w:rPr>
          <w:rStyle w:val="Emphasis"/>
        </w:rPr>
        <w:t xml:space="preserve"> from access to the means of subsistence, </w:t>
      </w:r>
      <w:r w:rsidRPr="00A93CB1">
        <w:rPr>
          <w:rStyle w:val="Emphasis"/>
          <w:highlight w:val="cyan"/>
        </w:rPr>
        <w:t>and</w:t>
      </w:r>
      <w:r w:rsidRPr="0062169D">
        <w:rPr>
          <w:rStyle w:val="Emphasis"/>
        </w:rPr>
        <w:t xml:space="preserve"> so, </w:t>
      </w:r>
      <w:r w:rsidRPr="00A93CB1">
        <w:rPr>
          <w:rStyle w:val="Emphasis"/>
          <w:highlight w:val="cyan"/>
        </w:rPr>
        <w:t>is dependent on selling</w:t>
      </w:r>
      <w:r w:rsidRPr="0062169D">
        <w:rPr>
          <w:rStyle w:val="Emphasis"/>
        </w:rPr>
        <w:t xml:space="preserve"> their </w:t>
      </w:r>
      <w:r w:rsidRPr="00A93CB1">
        <w:rPr>
          <w:rStyle w:val="Emphasis"/>
          <w:highlight w:val="cyan"/>
        </w:rPr>
        <w:t>labour power</w:t>
      </w:r>
      <w:r w:rsidRPr="0062169D">
        <w:rPr>
          <w:rStyle w:val="Emphasis"/>
        </w:rPr>
        <w:t xml:space="preserve"> to those in possession of such means </w:t>
      </w:r>
      <w:r w:rsidRPr="00A93CB1">
        <w:rPr>
          <w:rStyle w:val="Emphasis"/>
          <w:highlight w:val="cyan"/>
        </w:rPr>
        <w:t>to live</w:t>
      </w:r>
      <w:r w:rsidRPr="00121CAF">
        <w:rPr>
          <w:sz w:val="16"/>
        </w:rPr>
        <w:t xml:space="preserve">. It is in this sense that we can say that </w:t>
      </w:r>
      <w:r w:rsidRPr="0062169D">
        <w:rPr>
          <w:rStyle w:val="StyleUnderline"/>
        </w:rPr>
        <w:t>the free market itself implies unequal strength between classes</w:t>
      </w:r>
      <w:r w:rsidRPr="00121CAF">
        <w:rPr>
          <w:sz w:val="16"/>
        </w:rPr>
        <w:t xml:space="preserve">, acting to enforce the power of capital over workers, and society - to press society’s resources into the services of accumulation. To the extent that </w:t>
      </w:r>
      <w:r w:rsidRPr="00953A4C">
        <w:rPr>
          <w:rStyle w:val="StyleUnderline"/>
        </w:rPr>
        <w:t>legal institutions</w:t>
      </w:r>
      <w:r w:rsidRPr="0062169D">
        <w:rPr>
          <w:rStyle w:val="StyleUnderline"/>
        </w:rPr>
        <w:t>, such as property and contract, are essential to the constitution and operation of these free markets</w:t>
      </w:r>
      <w:r w:rsidRPr="00121CAF">
        <w:rPr>
          <w:sz w:val="16"/>
        </w:rPr>
        <w:t xml:space="preserve"> - </w:t>
      </w:r>
      <w:r w:rsidRPr="0062169D">
        <w:rPr>
          <w:rStyle w:val="StyleUnderline"/>
        </w:rPr>
        <w:t>externalising coercion, guaranteeing predictability and stability of exchange, while, at the same time, securing property rights</w:t>
      </w:r>
      <w:r w:rsidRPr="00121CAF">
        <w:rPr>
          <w:sz w:val="16"/>
        </w:rPr>
        <w:t xml:space="preserve"> - </w:t>
      </w:r>
      <w:r w:rsidRPr="00A93CB1">
        <w:rPr>
          <w:rStyle w:val="StyleUnderline"/>
          <w:highlight w:val="cyan"/>
        </w:rPr>
        <w:t>law is an inherent part of</w:t>
      </w:r>
      <w:r w:rsidRPr="0062169D">
        <w:rPr>
          <w:rStyle w:val="StyleUnderline"/>
        </w:rPr>
        <w:t xml:space="preserve"> the structures through which </w:t>
      </w:r>
      <w:r w:rsidRPr="00A93CB1">
        <w:rPr>
          <w:rStyle w:val="StyleUnderline"/>
          <w:highlight w:val="cyan"/>
        </w:rPr>
        <w:t>capital’s power</w:t>
      </w:r>
      <w:r w:rsidRPr="0062169D">
        <w:rPr>
          <w:rStyle w:val="StyleUnderline"/>
        </w:rPr>
        <w:t xml:space="preserve"> is exercised, </w:t>
      </w:r>
      <w:r w:rsidRPr="00A93CB1">
        <w:rPr>
          <w:rStyle w:val="StyleUnderline"/>
          <w:highlight w:val="cyan"/>
        </w:rPr>
        <w:t>and</w:t>
      </w:r>
      <w:r w:rsidRPr="0062169D">
        <w:rPr>
          <w:rStyle w:val="StyleUnderline"/>
        </w:rPr>
        <w:t xml:space="preserve"> its unique form of work </w:t>
      </w:r>
      <w:r w:rsidRPr="00A93CB1">
        <w:rPr>
          <w:rStyle w:val="StyleUnderline"/>
          <w:highlight w:val="cyan"/>
        </w:rPr>
        <w:t>constituted: one of capitalism’s ‘structures’ of exploitation</w:t>
      </w:r>
      <w:r w:rsidRPr="0062169D">
        <w:rPr>
          <w:rStyle w:val="StyleUnderline"/>
        </w:rPr>
        <w:t>.</w:t>
      </w:r>
      <w:r>
        <w:rPr>
          <w:rStyle w:val="StyleUnderline"/>
        </w:rPr>
        <w:t xml:space="preserve"> </w:t>
      </w:r>
      <w:r w:rsidRPr="00121CAF">
        <w:rPr>
          <w:sz w:val="16"/>
        </w:rPr>
        <w:t xml:space="preserve">The same legal structures that provide the foundations for surplus value production, and thus, exploitation, provide the conditions of possibility for the competitive process through which those foundations tend to be undermined. As we have seen, in capitalism, surplus value production is simply the by-product of the competition between firms for maximum profits, and the competition between workers for maximum wages. It is with profit, not surplus value, with which each individual firm is ultimately concerned, then, and it is with wages and working time, not with overall living standards, with which individual workers are immediately concerned, when making decisions in the market. As a result, </w:t>
      </w:r>
      <w:r w:rsidRPr="0062169D">
        <w:rPr>
          <w:rStyle w:val="StyleUnderline"/>
        </w:rPr>
        <w:t xml:space="preserve">the competitive process through which </w:t>
      </w:r>
      <w:r w:rsidRPr="00A93CB1">
        <w:rPr>
          <w:rStyle w:val="StyleUnderline"/>
          <w:highlight w:val="cyan"/>
        </w:rPr>
        <w:t>the collective goal of capital accumulation</w:t>
      </w:r>
      <w:r w:rsidRPr="0062169D">
        <w:rPr>
          <w:rStyle w:val="StyleUnderline"/>
        </w:rPr>
        <w:t xml:space="preserve"> is pursued creates a prisoners’ dilemma situation that </w:t>
      </w:r>
      <w:r w:rsidRPr="00A93CB1">
        <w:rPr>
          <w:rStyle w:val="StyleUnderline"/>
          <w:highlight w:val="cyan"/>
        </w:rPr>
        <w:t>encourages workers and firms to act contrary to their</w:t>
      </w:r>
      <w:r w:rsidRPr="0062169D">
        <w:rPr>
          <w:rStyle w:val="StyleUnderline"/>
        </w:rPr>
        <w:t xml:space="preserve"> long-term </w:t>
      </w:r>
      <w:r w:rsidRPr="00A93CB1">
        <w:rPr>
          <w:rStyle w:val="StyleUnderline"/>
          <w:highlight w:val="cyan"/>
        </w:rPr>
        <w:t>interests</w:t>
      </w:r>
      <w:r w:rsidRPr="0062169D">
        <w:rPr>
          <w:rStyle w:val="StyleUnderline"/>
        </w:rPr>
        <w:t xml:space="preserve">: </w:t>
      </w:r>
      <w:r w:rsidRPr="00A93CB1">
        <w:rPr>
          <w:rStyle w:val="StyleUnderline"/>
          <w:highlight w:val="cyan"/>
        </w:rPr>
        <w:t>competition encourages workers to accept wages below subsistence level</w:t>
      </w:r>
      <w:r w:rsidRPr="0062169D">
        <w:rPr>
          <w:rStyle w:val="StyleUnderline"/>
        </w:rPr>
        <w:t xml:space="preserve">, to under-cut each other in the market; </w:t>
      </w:r>
      <w:r w:rsidRPr="00A93CB1">
        <w:rPr>
          <w:rStyle w:val="StyleUnderline"/>
          <w:highlight w:val="cyan"/>
        </w:rPr>
        <w:t>and firms to take advantage of</w:t>
      </w:r>
      <w:r w:rsidRPr="0062169D">
        <w:rPr>
          <w:rStyle w:val="StyleUnderline"/>
        </w:rPr>
        <w:t xml:space="preserve"> the personal dependence of their own </w:t>
      </w:r>
      <w:r w:rsidRPr="00A93CB1">
        <w:rPr>
          <w:rStyle w:val="StyleUnderline"/>
          <w:highlight w:val="cyan"/>
        </w:rPr>
        <w:t>workers, to boost their own profits</w:t>
      </w:r>
      <w:r w:rsidRPr="0062169D">
        <w:rPr>
          <w:rStyle w:val="StyleUnderline"/>
        </w:rPr>
        <w:t>, in a way that potentially undermines the wider conditions for sustainable accumulation</w:t>
      </w:r>
      <w:r w:rsidRPr="00121CAF">
        <w:rPr>
          <w:sz w:val="16"/>
        </w:rPr>
        <w:t xml:space="preserve">. This might be by depressing the wages of their own workers below subsistence level, by refusing to pay the taxes required to reproduce the infrastructure through which commodity production and exchange takes place; and/or by adopting production techniques and working conditions which interfere with the processes required to secure social reproduction. It follows that </w:t>
      </w:r>
      <w:r w:rsidRPr="00A93CB1">
        <w:rPr>
          <w:rStyle w:val="StyleUnderline"/>
          <w:highlight w:val="cyan"/>
        </w:rPr>
        <w:t>the</w:t>
      </w:r>
      <w:r w:rsidRPr="0062169D">
        <w:rPr>
          <w:rStyle w:val="StyleUnderline"/>
        </w:rPr>
        <w:t xml:space="preserve"> same </w:t>
      </w:r>
      <w:r w:rsidRPr="00A93CB1">
        <w:rPr>
          <w:rStyle w:val="StyleUnderline"/>
          <w:highlight w:val="cyan"/>
        </w:rPr>
        <w:t>institutional structures which provide the basis for capital accumulation</w:t>
      </w:r>
      <w:r w:rsidRPr="0062169D">
        <w:rPr>
          <w:rStyle w:val="StyleUnderline"/>
        </w:rPr>
        <w:t xml:space="preserve">, then, </w:t>
      </w:r>
      <w:r w:rsidRPr="00A93CB1">
        <w:rPr>
          <w:rStyle w:val="StyleUnderline"/>
          <w:highlight w:val="cyan"/>
        </w:rPr>
        <w:t>generates</w:t>
      </w:r>
      <w:r w:rsidRPr="0062169D">
        <w:rPr>
          <w:rStyle w:val="StyleUnderline"/>
        </w:rPr>
        <w:t xml:space="preserve"> tendencies towards </w:t>
      </w:r>
      <w:r w:rsidRPr="00A93CB1">
        <w:rPr>
          <w:rStyle w:val="StyleUnderline"/>
          <w:highlight w:val="cyan"/>
        </w:rPr>
        <w:t>actions and decisions that lead to a deterioration in</w:t>
      </w:r>
      <w:r w:rsidRPr="0062169D">
        <w:rPr>
          <w:rStyle w:val="StyleUnderline"/>
        </w:rPr>
        <w:t xml:space="preserve"> the </w:t>
      </w:r>
      <w:r w:rsidRPr="00A93CB1">
        <w:rPr>
          <w:rStyle w:val="StyleUnderline"/>
          <w:highlight w:val="cyan"/>
        </w:rPr>
        <w:t>value</w:t>
      </w:r>
      <w:r w:rsidRPr="00121CAF">
        <w:rPr>
          <w:sz w:val="16"/>
        </w:rPr>
        <w:t xml:space="preserve"> (and value-creating capacities) </w:t>
      </w:r>
      <w:r w:rsidRPr="0062169D">
        <w:rPr>
          <w:rStyle w:val="StyleUnderline"/>
        </w:rPr>
        <w:t>of labour power</w:t>
      </w:r>
      <w:r w:rsidRPr="00121CAF">
        <w:rPr>
          <w:sz w:val="16"/>
        </w:rPr>
        <w:t xml:space="preserve">, with the result </w:t>
      </w:r>
      <w:r w:rsidRPr="0062169D">
        <w:rPr>
          <w:rStyle w:val="StyleUnderline"/>
        </w:rPr>
        <w:t>not only that workers’ living standards are depressed, but also, their capacity to produce is diminished</w:t>
      </w:r>
      <w:r w:rsidRPr="00121CAF">
        <w:rPr>
          <w:sz w:val="16"/>
        </w:rPr>
        <w:t xml:space="preserve">. In such a context, </w:t>
      </w:r>
      <w:r w:rsidRPr="00A93CB1">
        <w:rPr>
          <w:rStyle w:val="StyleUnderline"/>
          <w:highlight w:val="cyan"/>
        </w:rPr>
        <w:t>the</w:t>
      </w:r>
      <w:r w:rsidRPr="0062169D">
        <w:rPr>
          <w:rStyle w:val="StyleUnderline"/>
        </w:rPr>
        <w:t xml:space="preserve"> dominant behavioural </w:t>
      </w:r>
      <w:r w:rsidRPr="00A93CB1">
        <w:rPr>
          <w:rStyle w:val="StyleUnderline"/>
          <w:highlight w:val="cyan"/>
        </w:rPr>
        <w:t>effects of</w:t>
      </w:r>
      <w:r w:rsidRPr="0062169D">
        <w:rPr>
          <w:rStyle w:val="StyleUnderline"/>
        </w:rPr>
        <w:t xml:space="preserve"> the pressures of </w:t>
      </w:r>
      <w:r w:rsidRPr="00A93CB1">
        <w:rPr>
          <w:rStyle w:val="StyleUnderline"/>
          <w:highlight w:val="cyan"/>
        </w:rPr>
        <w:t>competition</w:t>
      </w:r>
      <w:r w:rsidRPr="0062169D">
        <w:rPr>
          <w:rStyle w:val="StyleUnderline"/>
        </w:rPr>
        <w:t xml:space="preserve"> </w:t>
      </w:r>
      <w:r w:rsidRPr="00121CAF">
        <w:rPr>
          <w:sz w:val="16"/>
        </w:rPr>
        <w:t>actually</w:t>
      </w:r>
      <w:r w:rsidRPr="0062169D">
        <w:rPr>
          <w:rStyle w:val="StyleUnderline"/>
        </w:rPr>
        <w:t xml:space="preserve"> become negative</w:t>
      </w:r>
      <w:r w:rsidRPr="00121CAF">
        <w:rPr>
          <w:sz w:val="16"/>
        </w:rPr>
        <w:t xml:space="preserve">, or obstructive, for capital - or rather, </w:t>
      </w:r>
      <w:r w:rsidRPr="0062169D">
        <w:rPr>
          <w:rStyle w:val="StyleUnderline"/>
        </w:rPr>
        <w:t>for capitalism as a system</w:t>
      </w:r>
      <w:r w:rsidRPr="00121CAF">
        <w:rPr>
          <w:sz w:val="16"/>
        </w:rPr>
        <w:t xml:space="preserve"> - </w:t>
      </w:r>
      <w:r w:rsidRPr="00A93CB1">
        <w:rPr>
          <w:rStyle w:val="StyleUnderline"/>
          <w:highlight w:val="cyan"/>
        </w:rPr>
        <w:t>shorten</w:t>
      </w:r>
      <w:r w:rsidRPr="0062169D">
        <w:rPr>
          <w:rStyle w:val="StyleUnderline"/>
        </w:rPr>
        <w:t xml:space="preserve">ing the length of </w:t>
      </w:r>
      <w:r w:rsidRPr="00A93CB1">
        <w:rPr>
          <w:rStyle w:val="StyleUnderline"/>
          <w:highlight w:val="cyan"/>
        </w:rPr>
        <w:t>workers’ lives, creat</w:t>
      </w:r>
      <w:r w:rsidRPr="00953A4C">
        <w:rPr>
          <w:rStyle w:val="StyleUnderline"/>
        </w:rPr>
        <w:t>ing</w:t>
      </w:r>
      <w:r w:rsidRPr="00A93CB1">
        <w:rPr>
          <w:rStyle w:val="StyleUnderline"/>
          <w:highlight w:val="cyan"/>
        </w:rPr>
        <w:t xml:space="preserve"> resistance, reduc</w:t>
      </w:r>
      <w:r w:rsidRPr="00953A4C">
        <w:rPr>
          <w:rStyle w:val="StyleUnderline"/>
        </w:rPr>
        <w:t xml:space="preserve">ing </w:t>
      </w:r>
      <w:r w:rsidRPr="00A93CB1">
        <w:rPr>
          <w:rStyle w:val="StyleUnderline"/>
          <w:highlight w:val="cyan"/>
        </w:rPr>
        <w:t>skills/productivity</w:t>
      </w:r>
      <w:r w:rsidRPr="0062169D">
        <w:rPr>
          <w:rStyle w:val="StyleUnderline"/>
        </w:rPr>
        <w:t xml:space="preserve"> </w:t>
      </w:r>
      <w:r w:rsidRPr="00121CAF">
        <w:rPr>
          <w:sz w:val="16"/>
        </w:rPr>
        <w:t>etc. Without mechanisms capable of counterbalancing these negative tendencies - mediating the struggle over surplus and subsistence</w:t>
      </w:r>
      <w:r w:rsidRPr="0062169D">
        <w:rPr>
          <w:rStyle w:val="StyleUnderline"/>
        </w:rPr>
        <w:t xml:space="preserve">, </w:t>
      </w:r>
      <w:r w:rsidRPr="00121CAF">
        <w:rPr>
          <w:sz w:val="16"/>
        </w:rPr>
        <w:t xml:space="preserve">then, placing limits on the scope of exploitation - the necessary imperative to exploit which capitalistic structures create, will produce tendencies towards over-exploitation (and thus, unsustainable levels of inequality) that are harmful in the long-run. Harmful, that is, in terms of impeding capital accumulation, and also, by implication, social reproduction. Performing this function, </w:t>
      </w:r>
      <w:r w:rsidRPr="00A93CB1">
        <w:rPr>
          <w:rStyle w:val="StyleUnderline"/>
          <w:highlight w:val="cyan"/>
        </w:rPr>
        <w:t>mediating</w:t>
      </w:r>
      <w:r w:rsidRPr="0062169D">
        <w:rPr>
          <w:rStyle w:val="StyleUnderline"/>
        </w:rPr>
        <w:t xml:space="preserve"> this struggle, so as </w:t>
      </w:r>
      <w:r w:rsidRPr="00A93CB1">
        <w:rPr>
          <w:rStyle w:val="StyleUnderline"/>
          <w:highlight w:val="cyan"/>
        </w:rPr>
        <w:t>to ensure</w:t>
      </w:r>
      <w:r w:rsidRPr="0062169D">
        <w:rPr>
          <w:rStyle w:val="StyleUnderline"/>
        </w:rPr>
        <w:t xml:space="preserve"> the material conditions for </w:t>
      </w:r>
      <w:r w:rsidRPr="00A93CB1">
        <w:rPr>
          <w:rStyle w:val="StyleUnderline"/>
          <w:highlight w:val="cyan"/>
        </w:rPr>
        <w:t>capital accumulation</w:t>
      </w:r>
      <w:r w:rsidRPr="0062169D">
        <w:rPr>
          <w:rStyle w:val="StyleUnderline"/>
        </w:rPr>
        <w:t xml:space="preserve"> </w:t>
      </w:r>
      <w:r w:rsidRPr="00A93CB1">
        <w:rPr>
          <w:rStyle w:val="StyleUnderline"/>
          <w:highlight w:val="cyan"/>
        </w:rPr>
        <w:t>is the</w:t>
      </w:r>
      <w:r w:rsidRPr="0062169D">
        <w:rPr>
          <w:rStyle w:val="StyleUnderline"/>
        </w:rPr>
        <w:t xml:space="preserve"> historically evolved </w:t>
      </w:r>
      <w:r w:rsidRPr="00A93CB1">
        <w:rPr>
          <w:rStyle w:val="StyleUnderline"/>
          <w:highlight w:val="cyan"/>
        </w:rPr>
        <w:t>function of labour law</w:t>
      </w:r>
      <w:r w:rsidRPr="00121CAF">
        <w:rPr>
          <w:sz w:val="16"/>
        </w:rPr>
        <w:t xml:space="preserve">. Importantly, however, in performing this function, </w:t>
      </w:r>
      <w:r w:rsidRPr="00A93CB1">
        <w:rPr>
          <w:rStyle w:val="Emphasis"/>
          <w:highlight w:val="cyan"/>
        </w:rPr>
        <w:t>in limiting exploitation, labour law is not acting against capitalism, but is acting in support of it</w:t>
      </w:r>
      <w:r w:rsidRPr="00121CAF">
        <w:rPr>
          <w:sz w:val="16"/>
        </w:rPr>
        <w:t xml:space="preserve">. That </w:t>
      </w:r>
      <w:r w:rsidRPr="00FA3B0C">
        <w:rPr>
          <w:rStyle w:val="StyleUnderline"/>
          <w:highlight w:val="cyan"/>
        </w:rPr>
        <w:t>labour law mechanisms are</w:t>
      </w:r>
      <w:r w:rsidRPr="00121CAF">
        <w:rPr>
          <w:sz w:val="16"/>
        </w:rPr>
        <w:t xml:space="preserve">, in practice, </w:t>
      </w:r>
      <w:r w:rsidRPr="00121CAF">
        <w:rPr>
          <w:rStyle w:val="StyleUnderline"/>
        </w:rPr>
        <w:t>the spontaneously evolved outcomes of the class struggle emphasises that the class struggle is itself a struggle generated within capitalism</w:t>
      </w:r>
      <w:r w:rsidRPr="00121CAF">
        <w:rPr>
          <w:sz w:val="16"/>
        </w:rPr>
        <w:t xml:space="preserve">, a struggle by labour, against capital, but within the structures of capitalism: </w:t>
      </w:r>
      <w:r w:rsidRPr="00FA3B0C">
        <w:rPr>
          <w:rStyle w:val="Emphasis"/>
        </w:rPr>
        <w:t xml:space="preserve">a struggle not against the necessity to work, but </w:t>
      </w:r>
      <w:r w:rsidRPr="00FA3B0C">
        <w:rPr>
          <w:rStyle w:val="Emphasis"/>
          <w:highlight w:val="cyan"/>
        </w:rPr>
        <w:t>a struggle over the terms on which</w:t>
      </w:r>
      <w:r w:rsidRPr="00FA3B0C">
        <w:rPr>
          <w:rStyle w:val="Emphasis"/>
        </w:rPr>
        <w:t xml:space="preserve"> that </w:t>
      </w:r>
      <w:r w:rsidRPr="00FA3B0C">
        <w:rPr>
          <w:rStyle w:val="Emphasis"/>
          <w:highlight w:val="cyan"/>
        </w:rPr>
        <w:t>work is sold</w:t>
      </w:r>
      <w:r w:rsidRPr="00FA3B0C">
        <w:rPr>
          <w:rStyle w:val="Emphasis"/>
        </w:rPr>
        <w:t xml:space="preserve"> and/or performed</w:t>
      </w:r>
      <w:r w:rsidRPr="00121CAF">
        <w:rPr>
          <w:sz w:val="16"/>
        </w:rPr>
        <w:t xml:space="preserve">. </w:t>
      </w:r>
      <w:r w:rsidRPr="00121CAF">
        <w:rPr>
          <w:rStyle w:val="StyleUnderline"/>
        </w:rPr>
        <w:t>Legal mechanisms and reform that focus exclusively on this struggle, as labour law</w:t>
      </w:r>
      <w:r w:rsidRPr="00121CAF">
        <w:rPr>
          <w:sz w:val="16"/>
        </w:rPr>
        <w:t xml:space="preserve"> tends to do, thus </w:t>
      </w:r>
      <w:r w:rsidRPr="00121CAF">
        <w:rPr>
          <w:rStyle w:val="StyleUnderline"/>
        </w:rPr>
        <w:t>implicitly take for granted the very structures that give rise to that struggle in practice</w:t>
      </w:r>
      <w:r w:rsidRPr="00121CAF">
        <w:rPr>
          <w:sz w:val="16"/>
        </w:rPr>
        <w:t xml:space="preserve">. </w:t>
      </w:r>
      <w:r w:rsidRPr="00121CAF">
        <w:rPr>
          <w:rStyle w:val="StyleUnderline"/>
        </w:rPr>
        <w:t>Failing to grasp the immanence of</w:t>
      </w:r>
      <w:r w:rsidRPr="00121CAF">
        <w:rPr>
          <w:sz w:val="16"/>
        </w:rPr>
        <w:t xml:space="preserve"> this struggle, and of </w:t>
      </w:r>
      <w:r w:rsidRPr="00121CAF">
        <w:rPr>
          <w:rStyle w:val="StyleUnderline"/>
        </w:rPr>
        <w:t>labour law, in the capitalist class structure has tended to present an overly optimistic view of labour law’s capacity for structural change</w:t>
      </w:r>
      <w:r w:rsidRPr="00121CAF">
        <w:rPr>
          <w:sz w:val="16"/>
        </w:rPr>
        <w:t xml:space="preserve"> - for not merely limiting exploitation, but for transcending it. </w:t>
      </w:r>
      <w:r w:rsidRPr="00A93CB1">
        <w:rPr>
          <w:rStyle w:val="Emphasis"/>
          <w:highlight w:val="cyan"/>
        </w:rPr>
        <w:t xml:space="preserve">Insofar as labour law continues to fight </w:t>
      </w:r>
      <w:r w:rsidRPr="00FA3B0C">
        <w:rPr>
          <w:rStyle w:val="Emphasis"/>
        </w:rPr>
        <w:t xml:space="preserve">against </w:t>
      </w:r>
      <w:r w:rsidRPr="00A93CB1">
        <w:rPr>
          <w:rStyle w:val="Emphasis"/>
          <w:highlight w:val="cyan"/>
        </w:rPr>
        <w:t xml:space="preserve">exploitation, rendering it </w:t>
      </w:r>
      <w:r w:rsidRPr="00FA3B0C">
        <w:rPr>
          <w:rStyle w:val="Emphasis"/>
        </w:rPr>
        <w:t xml:space="preserve">socially and economically </w:t>
      </w:r>
      <w:r w:rsidRPr="00A93CB1">
        <w:rPr>
          <w:rStyle w:val="Emphasis"/>
          <w:highlight w:val="cyan"/>
        </w:rPr>
        <w:t xml:space="preserve">sustainable, labour law helps perpetuate the </w:t>
      </w:r>
      <w:r w:rsidRPr="00FA3B0C">
        <w:rPr>
          <w:rStyle w:val="Emphasis"/>
        </w:rPr>
        <w:t xml:space="preserve">very </w:t>
      </w:r>
      <w:r w:rsidRPr="00A93CB1">
        <w:rPr>
          <w:rStyle w:val="Emphasis"/>
          <w:highlight w:val="cyan"/>
        </w:rPr>
        <w:t xml:space="preserve">structures through which </w:t>
      </w:r>
      <w:r w:rsidRPr="00FA3B0C">
        <w:rPr>
          <w:rStyle w:val="Emphasis"/>
        </w:rPr>
        <w:t xml:space="preserve">that </w:t>
      </w:r>
      <w:r w:rsidRPr="00A93CB1">
        <w:rPr>
          <w:rStyle w:val="Emphasis"/>
          <w:highlight w:val="cyan"/>
        </w:rPr>
        <w:t>exploitation takes place</w:t>
      </w:r>
      <w:r w:rsidRPr="00121CAF">
        <w:rPr>
          <w:sz w:val="16"/>
        </w:rPr>
        <w:t xml:space="preserve">. </w:t>
      </w:r>
      <w:r w:rsidRPr="00121CAF">
        <w:rPr>
          <w:rStyle w:val="StyleUnderline"/>
        </w:rPr>
        <w:t>It may be a weapon deployed by labour against capital</w:t>
      </w:r>
      <w:r w:rsidRPr="00121CAF">
        <w:rPr>
          <w:sz w:val="16"/>
        </w:rPr>
        <w:t xml:space="preserve">, then, </w:t>
      </w:r>
      <w:r w:rsidRPr="00121CAF">
        <w:rPr>
          <w:rStyle w:val="Emphasis"/>
        </w:rPr>
        <w:t>but</w:t>
      </w:r>
      <w:r w:rsidRPr="00121CAF">
        <w:rPr>
          <w:sz w:val="16"/>
        </w:rPr>
        <w:t xml:space="preserve"> as Karl Korsch’s work implies, </w:t>
      </w:r>
      <w:r w:rsidRPr="00121CAF">
        <w:rPr>
          <w:rStyle w:val="Emphasis"/>
        </w:rPr>
        <w:t xml:space="preserve">in deploying that weapon, </w:t>
      </w:r>
      <w:r w:rsidRPr="00A93CB1">
        <w:rPr>
          <w:rStyle w:val="Emphasis"/>
          <w:highlight w:val="cyan"/>
        </w:rPr>
        <w:t>labour law is</w:t>
      </w:r>
      <w:r w:rsidRPr="00121CAF">
        <w:rPr>
          <w:rStyle w:val="Emphasis"/>
        </w:rPr>
        <w:t xml:space="preserve"> actually </w:t>
      </w:r>
      <w:r w:rsidRPr="00A93CB1">
        <w:rPr>
          <w:rStyle w:val="Emphasis"/>
          <w:highlight w:val="cyan"/>
        </w:rPr>
        <w:t>acting in the</w:t>
      </w:r>
      <w:r w:rsidRPr="00121CAF">
        <w:rPr>
          <w:rStyle w:val="Emphasis"/>
        </w:rPr>
        <w:t xml:space="preserve"> wider </w:t>
      </w:r>
      <w:r w:rsidRPr="00A93CB1">
        <w:rPr>
          <w:rStyle w:val="Emphasis"/>
          <w:highlight w:val="cyan"/>
        </w:rPr>
        <w:t>interests of capitalism</w:t>
      </w:r>
      <w:r w:rsidRPr="00121CAF">
        <w:rPr>
          <w:rStyle w:val="Emphasis"/>
        </w:rPr>
        <w:t xml:space="preserve"> as a system.</w:t>
      </w:r>
      <w:r>
        <w:rPr>
          <w:rStyle w:val="Emphasis"/>
        </w:rPr>
        <w:t xml:space="preserve"> </w:t>
      </w:r>
      <w:r w:rsidRPr="00121CAF">
        <w:rPr>
          <w:sz w:val="16"/>
        </w:rPr>
        <w:t xml:space="preserve">This perspective offers an important corrective to aspects of critical labour law scholarship, such as the influential work of Karl Renner, and to some extent too, the works of Otto Kahn Freund and Sinzeheimer, influenced by it. Like many critical scholars, Renner argued that labour law (or rather ‘social law’) had modified the ‘exploitative’ effects (or social function) of the contract for work, ‘socialising it’, and in this way, changing its ‘social function’. While the social function of this contract may once have been to subordinate labour to capital’s command, and in so doing, facilitate the extraction of surplus value, then, the linking of that contract with various social and employment rights had the effect of changing the nature of that function. What this view overlooks, however, is that </w:t>
      </w:r>
      <w:r w:rsidRPr="00121CAF">
        <w:rPr>
          <w:rStyle w:val="StyleUnderline"/>
        </w:rPr>
        <w:t>the linking of the contract of employment with various employment and social rights is itself entirely consistent with the basic ‘logic’ of capitalistic exploitation</w:t>
      </w:r>
      <w:r w:rsidRPr="00121CAF">
        <w:rPr>
          <w:sz w:val="16"/>
        </w:rPr>
        <w:t xml:space="preserve">. As such, </w:t>
      </w:r>
      <w:r w:rsidRPr="00121CAF">
        <w:rPr>
          <w:rStyle w:val="StyleUnderline"/>
        </w:rPr>
        <w:t xml:space="preserve">it actually helps to sustain, and legitimise, the function that the contract has always performed in the context of capitalism - </w:t>
      </w:r>
      <w:r w:rsidRPr="00121CAF">
        <w:rPr>
          <w:rStyle w:val="Emphasis"/>
        </w:rPr>
        <w:t>facilitating and enabling exploitation</w:t>
      </w:r>
      <w:r w:rsidRPr="00121CAF">
        <w:rPr>
          <w:sz w:val="16"/>
        </w:rPr>
        <w:t xml:space="preserve">.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 </w:t>
      </w:r>
    </w:p>
    <w:p w14:paraId="589915BA" w14:textId="77777777" w:rsidR="00527627" w:rsidRDefault="00527627" w:rsidP="00527627">
      <w:pPr>
        <w:pStyle w:val="Heading4"/>
      </w:pPr>
      <w:bookmarkStart w:id="1" w:name="_Hlk207911703"/>
      <w:bookmarkEnd w:id="0"/>
      <w:r>
        <w:t>Capitalism’s collapse is inevitable – as global accumulation ramps up capitalism responds desperately and violently – the genocide in Gaza is only the beginning of the horrors global capitalism will unleash if left unchecked – history is pointing towards breakdown</w:t>
      </w:r>
    </w:p>
    <w:p w14:paraId="03E36FC5" w14:textId="77777777" w:rsidR="00527627" w:rsidRDefault="00527627" w:rsidP="00527627">
      <w:pPr>
        <w:rPr>
          <w:rStyle w:val="Style13ptBold"/>
        </w:rPr>
      </w:pPr>
      <w:r>
        <w:rPr>
          <w:rStyle w:val="Style13ptBold"/>
        </w:rPr>
        <w:t xml:space="preserve">Robinson and Nguyen 24 </w:t>
      </w:r>
      <w:r w:rsidRPr="004369AE">
        <w:t xml:space="preserve">(William, Distinguished Professor of Sociology at the University of California at Santa Barbara &amp; Hoai-An, Ph.D. candidate of sociology at the University of California at Santa Barbara, “Gaza: Ghastly Window on Global Capitalism's Crisis”, </w:t>
      </w:r>
      <w:hyperlink r:id="rId8" w:history="1">
        <w:r w:rsidRPr="004369AE">
          <w:rPr>
            <w:rStyle w:val="Hyperlink"/>
          </w:rPr>
          <w:t>https://www.laprogressive.com/economic-equality/gaza-ghastly-window</w:t>
        </w:r>
      </w:hyperlink>
      <w:r w:rsidRPr="004369AE">
        <w:t>, 2024)</w:t>
      </w:r>
    </w:p>
    <w:p w14:paraId="47437AF5" w14:textId="77777777" w:rsidR="00527627" w:rsidRDefault="00527627" w:rsidP="00527627">
      <w:pPr>
        <w:rPr>
          <w:sz w:val="16"/>
        </w:rPr>
      </w:pPr>
      <w:bookmarkStart w:id="2" w:name="_Hlk207355945"/>
      <w:r w:rsidRPr="00211EB3">
        <w:rPr>
          <w:sz w:val="16"/>
        </w:rPr>
        <w:t xml:space="preserve">As the world watches in horror over the mounting death toll of Palestinian civilians and Israel faces charges before the International Court of Justice for the Crime of Genocide, </w:t>
      </w:r>
      <w:r w:rsidRPr="004369AE">
        <w:rPr>
          <w:rStyle w:val="StyleUnderline"/>
        </w:rPr>
        <w:t>the carnage in Gaza gives us a ghastly window into the rapidly escalating crisis of global capitalism</w:t>
      </w:r>
      <w:r w:rsidRPr="00211EB3">
        <w:rPr>
          <w:sz w:val="16"/>
        </w:rPr>
        <w:t xml:space="preserve">. Connecting the dots from the merciless Israeli destruction of Gaza to this global crisis requires that we step back to bring into focus the big picture. </w:t>
      </w:r>
      <w:r w:rsidRPr="00A93CB1">
        <w:rPr>
          <w:rStyle w:val="Emphasis"/>
          <w:highlight w:val="cyan"/>
        </w:rPr>
        <w:t xml:space="preserve">Global capitalism faces a structural crisis of overaccumulation and </w:t>
      </w:r>
      <w:r w:rsidRPr="00166D32">
        <w:rPr>
          <w:rStyle w:val="Emphasis"/>
        </w:rPr>
        <w:t xml:space="preserve">chronic </w:t>
      </w:r>
      <w:r w:rsidRPr="00A93CB1">
        <w:rPr>
          <w:rStyle w:val="Emphasis"/>
          <w:highlight w:val="cyan"/>
        </w:rPr>
        <w:t>stagnation</w:t>
      </w:r>
      <w:r w:rsidRPr="00211EB3">
        <w:rPr>
          <w:sz w:val="16"/>
        </w:rPr>
        <w:t xml:space="preserve">. But the </w:t>
      </w:r>
      <w:r w:rsidRPr="00A93CB1">
        <w:rPr>
          <w:rStyle w:val="StyleUnderline"/>
          <w:highlight w:val="cyan"/>
        </w:rPr>
        <w:t>ruling groups</w:t>
      </w:r>
      <w:r w:rsidRPr="004369AE">
        <w:rPr>
          <w:rStyle w:val="StyleUnderline"/>
        </w:rPr>
        <w:t xml:space="preserve"> also </w:t>
      </w:r>
      <w:r w:rsidRPr="00A93CB1">
        <w:rPr>
          <w:rStyle w:val="StyleUnderline"/>
          <w:highlight w:val="cyan"/>
        </w:rPr>
        <w:t>face a political crisis of state legitimacy</w:t>
      </w:r>
      <w:r w:rsidRPr="004369AE">
        <w:rPr>
          <w:rStyle w:val="StyleUnderline"/>
        </w:rPr>
        <w:t xml:space="preserve">, capitalist hegemony, </w:t>
      </w:r>
      <w:r w:rsidRPr="00A93CB1">
        <w:rPr>
          <w:rStyle w:val="StyleUnderline"/>
          <w:highlight w:val="cyan"/>
        </w:rPr>
        <w:t>and</w:t>
      </w:r>
      <w:r w:rsidRPr="004369AE">
        <w:rPr>
          <w:rStyle w:val="StyleUnderline"/>
        </w:rPr>
        <w:t xml:space="preserve"> widespread </w:t>
      </w:r>
      <w:r w:rsidRPr="00A93CB1">
        <w:rPr>
          <w:rStyle w:val="StyleUnderline"/>
          <w:highlight w:val="cyan"/>
        </w:rPr>
        <w:t>social disintegration</w:t>
      </w:r>
      <w:r w:rsidRPr="004369AE">
        <w:rPr>
          <w:rStyle w:val="StyleUnderline"/>
        </w:rPr>
        <w:t xml:space="preserve">, </w:t>
      </w:r>
      <w:r w:rsidRPr="00A93CB1">
        <w:rPr>
          <w:rStyle w:val="StyleUnderline"/>
          <w:highlight w:val="cyan"/>
        </w:rPr>
        <w:t>an international crisis of geopolitical confrontation</w:t>
      </w:r>
      <w:r w:rsidRPr="004369AE">
        <w:rPr>
          <w:rStyle w:val="StyleUnderline"/>
        </w:rPr>
        <w:t xml:space="preserve">, </w:t>
      </w:r>
      <w:r w:rsidRPr="00A93CB1">
        <w:rPr>
          <w:rStyle w:val="StyleUnderline"/>
          <w:highlight w:val="cyan"/>
        </w:rPr>
        <w:t xml:space="preserve">and an ecological crisis </w:t>
      </w:r>
      <w:r w:rsidRPr="00166D32">
        <w:rPr>
          <w:rStyle w:val="StyleUnderline"/>
        </w:rPr>
        <w:t>of epochal proportions</w:t>
      </w:r>
      <w:r w:rsidRPr="00211EB3">
        <w:rPr>
          <w:sz w:val="16"/>
        </w:rPr>
        <w:t xml:space="preserve">. Global corporate and political elites are in a drunkard’s hangover from the world capitalist boom of the late twentieth and early twenty-first centuries. They have had to acknowledge that the crisis is out of control. In its 2023 Global Risk Report, </w:t>
      </w:r>
      <w:r w:rsidRPr="004369AE">
        <w:rPr>
          <w:rStyle w:val="StyleUnderline"/>
        </w:rPr>
        <w:t>the World Economic Forum warned that the world confronts a “polycrisis” involving escalating economic, political, social, and climactic impacts that “are converging to shape a unique, uncertain and turbulent decade to come.”</w:t>
      </w:r>
      <w:r w:rsidRPr="00211EB3">
        <w:rPr>
          <w:sz w:val="16"/>
        </w:rPr>
        <w:t xml:space="preserve"> </w:t>
      </w:r>
      <w:r w:rsidRPr="00FA3B0C">
        <w:rPr>
          <w:sz w:val="10"/>
          <w:szCs w:val="10"/>
        </w:rPr>
        <w:t>The Davos elite may be clueless as to how to resolve the crisis but other factions of the ruling groups are experimenting with how to mold interminable political chaos and financial instability into a new and more deadly phase of global capitalism. While the military outcome of the Gaza war has yet to be determined, there is no doubt that Israel and its enablers in the core states of world capitalist system are losing the political war for legitimacy. The initial months of siege on Gaza appeared to crystallize a Washington-NATO-Tel Aviv axis prepared to normalize genocide even at great political cost. Yet the Palestinian plight has touched a raw nerve among mass publics around the world, especially among youth, giving new energy to the global revolt of the working and popular classes that has been gaining momentum in recent years and heightening the political contradictions of the crisis. In the United States, from where we pen these lines, there has been an extraordinary outpouring of solidarity with Palestine led by a younger generation of Jews who do not identify with Zionism and the Jewish state. The Palestinian flag, raised around the world in street demonstrations, sporting events, and social media platforms, has become a symbol of popular rage and global intifada against the prevailing status quo. 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is today Namibia.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WashingtonNATO-Tel Aviv axis to see just how far they can enjoy impunity before the costs of Israel’s siege become too high</w:t>
      </w:r>
      <w:r w:rsidRPr="00211EB3">
        <w:rPr>
          <w:sz w:val="16"/>
        </w:rPr>
        <w:t xml:space="preserve">. Surplus Capital, Surplus Labor, Genocide </w:t>
      </w:r>
      <w:r w:rsidRPr="00A93CB1">
        <w:rPr>
          <w:rStyle w:val="StyleUnderline"/>
          <w:highlight w:val="cyan"/>
        </w:rPr>
        <w:t>The crisis of world capitalism in the 1930s paved the way for the rise of fascism in Europe</w:t>
      </w:r>
      <w:r w:rsidRPr="004369AE">
        <w:rPr>
          <w:rStyle w:val="StyleUnderline"/>
        </w:rPr>
        <w:t xml:space="preserve">, the violent breakdown of the international political and economic order, </w:t>
      </w:r>
      <w:r w:rsidRPr="00A93CB1">
        <w:rPr>
          <w:rStyle w:val="StyleUnderline"/>
          <w:highlight w:val="cyan"/>
        </w:rPr>
        <w:t>and a second world war</w:t>
      </w:r>
      <w:r w:rsidRPr="004369AE">
        <w:rPr>
          <w:rStyle w:val="StyleUnderline"/>
        </w:rPr>
        <w:t xml:space="preserve"> that brought devastation previously unimaginable</w:t>
      </w:r>
      <w:r w:rsidRPr="00211EB3">
        <w:rPr>
          <w:sz w:val="16"/>
        </w:rPr>
        <w:t xml:space="preserve">. The Great Depression had been preceded by an age of giddy capitalist excess amidst inequalities and rising mass discontent, the so-called gilded age that saw unrestrained capital rush headlong into the such a crisis of overaccumulation that it all came crashing down in 1929. </w:t>
      </w:r>
      <w:r w:rsidRPr="00A93CB1">
        <w:rPr>
          <w:rStyle w:val="StyleUnderline"/>
          <w:highlight w:val="cyan"/>
        </w:rPr>
        <w:t>The 2008 global financial collapse marked the onset of a new crisis</w:t>
      </w:r>
      <w:r w:rsidRPr="004369AE">
        <w:rPr>
          <w:rStyle w:val="StyleUnderline"/>
        </w:rPr>
        <w:t xml:space="preserve"> of overaccumulation and chronic stagnation</w:t>
      </w:r>
      <w:r w:rsidRPr="00211EB3">
        <w:rPr>
          <w:sz w:val="16"/>
        </w:rPr>
        <w:t xml:space="preserve">. </w:t>
      </w:r>
      <w:r w:rsidRPr="00166D32">
        <w:rPr>
          <w:rStyle w:val="Emphasis"/>
        </w:rPr>
        <w:t xml:space="preserve">The political economy of </w:t>
      </w:r>
      <w:r w:rsidRPr="00A93CB1">
        <w:rPr>
          <w:rStyle w:val="Emphasis"/>
          <w:highlight w:val="cyan"/>
        </w:rPr>
        <w:t>genocide in our time is marked by this crisis</w:t>
      </w:r>
      <w:r w:rsidRPr="00211EB3">
        <w:rPr>
          <w:sz w:val="16"/>
        </w:rPr>
        <w:t xml:space="preserve">. </w:t>
      </w:r>
      <w:r w:rsidRPr="00A93CB1">
        <w:rPr>
          <w:rStyle w:val="StyleUnderline"/>
          <w:highlight w:val="cyan"/>
        </w:rPr>
        <w:t>The problem of surplus capital</w:t>
      </w:r>
      <w:r w:rsidRPr="004369AE">
        <w:rPr>
          <w:rStyle w:val="StyleUnderline"/>
        </w:rPr>
        <w:t xml:space="preserve"> is endemic to capitalism but over the past couple of decades it </w:t>
      </w:r>
      <w:r w:rsidRPr="00A93CB1">
        <w:rPr>
          <w:rStyle w:val="StyleUnderline"/>
          <w:highlight w:val="cyan"/>
        </w:rPr>
        <w:t>has reached extraordinary levels</w:t>
      </w:r>
      <w:r w:rsidRPr="00211EB3">
        <w:rPr>
          <w:sz w:val="16"/>
        </w:rPr>
        <w:t xml:space="preserve">. The </w:t>
      </w:r>
      <w:r w:rsidRPr="004369AE">
        <w:rPr>
          <w:rStyle w:val="StyleUnderline"/>
        </w:rPr>
        <w:t>leading transnational corporations and financial conglomerates have reported record profits at the same time that corporate investment has declined</w:t>
      </w:r>
      <w:r w:rsidRPr="00211EB3">
        <w:rPr>
          <w:sz w:val="16"/>
        </w:rPr>
        <w:t xml:space="preserve">. The transnational capitalist class has accumulated obscene amounts of wealth, well beyond what it can reinvest. The extreme concentration of the planet’s wealth in the hands of the few and the accelerated impoverishment and dispossession of the majority has made it increasingly difficult for this TCC to find new outlets to unload enormous amounts of accumulated surplus. </w:t>
      </w:r>
      <w:r w:rsidRPr="00A93CB1">
        <w:rPr>
          <w:rStyle w:val="StyleUnderline"/>
          <w:highlight w:val="cyan"/>
        </w:rPr>
        <w:t>Transnational capitalists and their agents</w:t>
      </w:r>
      <w:r w:rsidRPr="004369AE">
        <w:rPr>
          <w:rStyle w:val="StyleUnderline"/>
        </w:rPr>
        <w:t xml:space="preserve"> in states have </w:t>
      </w:r>
      <w:r w:rsidRPr="00A93CB1">
        <w:rPr>
          <w:rStyle w:val="StyleUnderline"/>
          <w:highlight w:val="cyan"/>
        </w:rPr>
        <w:t>relied on debt-driven growth, wild financial speculation, the plunder of public finance, and state-organized militarized accumulation</w:t>
      </w:r>
      <w:r w:rsidRPr="004369AE">
        <w:rPr>
          <w:rStyle w:val="StyleUnderline"/>
        </w:rPr>
        <w:t xml:space="preserve"> to sustain the global economy in the face of chronic stagnation. </w:t>
      </w:r>
      <w:r w:rsidRPr="00A93CB1">
        <w:rPr>
          <w:rStyle w:val="Emphasis"/>
          <w:highlight w:val="cyan"/>
        </w:rPr>
        <w:t>As outlets to unload surplus accumulated capital dry up new outlets must be violently created</w:t>
      </w:r>
      <w:r w:rsidRPr="00211EB3">
        <w:rPr>
          <w:sz w:val="16"/>
        </w:rPr>
        <w:t xml:space="preserve">. The Israeli political economy is emblematic. </w:t>
      </w:r>
      <w:r w:rsidRPr="00A93CB1">
        <w:rPr>
          <w:rStyle w:val="StyleUnderline"/>
          <w:highlight w:val="cyan"/>
        </w:rPr>
        <w:t>The siege of Gaza and the West Bank is</w:t>
      </w:r>
      <w:r w:rsidRPr="004369AE">
        <w:rPr>
          <w:rStyle w:val="StyleUnderline"/>
        </w:rPr>
        <w:t xml:space="preserve"> a form of primitive accumulation </w:t>
      </w:r>
      <w:r w:rsidRPr="00A93CB1">
        <w:rPr>
          <w:rStyle w:val="StyleUnderline"/>
          <w:highlight w:val="cyan"/>
        </w:rPr>
        <w:t xml:space="preserve">aimed at </w:t>
      </w:r>
      <w:r w:rsidRPr="00166D32">
        <w:rPr>
          <w:rStyle w:val="StyleUnderline"/>
        </w:rPr>
        <w:t xml:space="preserve">cracking open </w:t>
      </w:r>
      <w:r w:rsidRPr="00A93CB1">
        <w:rPr>
          <w:rStyle w:val="StyleUnderline"/>
          <w:highlight w:val="cyan"/>
        </w:rPr>
        <w:t xml:space="preserve">new space for </w:t>
      </w:r>
      <w:r w:rsidRPr="00166D32">
        <w:rPr>
          <w:rStyle w:val="StyleUnderline"/>
        </w:rPr>
        <w:t xml:space="preserve">transnational </w:t>
      </w:r>
      <w:r w:rsidRPr="00A93CB1">
        <w:rPr>
          <w:rStyle w:val="StyleUnderline"/>
          <w:highlight w:val="cyan"/>
        </w:rPr>
        <w:t>accumulation</w:t>
      </w:r>
      <w:r w:rsidRPr="00211EB3">
        <w:rPr>
          <w:sz w:val="16"/>
        </w:rPr>
        <w:t xml:space="preserve">. In late October, as Israeli bombardment intensified, </w:t>
      </w:r>
      <w:r w:rsidRPr="004369AE">
        <w:rPr>
          <w:rStyle w:val="StyleUnderline"/>
        </w:rPr>
        <w:t xml:space="preserve">Israel set about granting licenses to transnational energy companies for gas and oil exploration </w:t>
      </w:r>
      <w:r w:rsidRPr="00211EB3">
        <w:rPr>
          <w:sz w:val="16"/>
        </w:rPr>
        <w:t xml:space="preserve">off the Mediterranean coast, part of its plan to become a major regional gas producer and energy hub as well as an alternative to Russian gas for Western Europe. </w:t>
      </w:r>
      <w:r w:rsidRPr="004369AE">
        <w:rPr>
          <w:rStyle w:val="StyleUnderline"/>
        </w:rPr>
        <w:t>One Israeli real estate company notorious for building settlements in occupied Palestinian territories published an advertisement in December for the construction of luxury homes in bombed out Gaza neighborhoods</w:t>
      </w:r>
      <w:r w:rsidRPr="00211EB3">
        <w:rPr>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newly-revised Canal project is the presence of Palestinians in Gaza. But two things had to happen before genocide could become an option. First, the role of Palestinian labor in the Israeli economy had to be resolved. </w:t>
      </w:r>
      <w:r w:rsidRPr="006C290B">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w:t>
      </w:r>
      <w:r w:rsidRPr="004369AE">
        <w:rPr>
          <w:rStyle w:val="StyleUnderline"/>
        </w:rPr>
        <w:t xml:space="preserve"> service jobs and the conversion of the West Bank into a captive market for Israeli capitalists</w:t>
      </w:r>
      <w:r w:rsidRPr="00211EB3">
        <w:rPr>
          <w:sz w:val="16"/>
        </w:rPr>
        <w:t xml:space="preserve">. </w:t>
      </w:r>
      <w:r w:rsidRPr="00FA3B0C">
        <w:rPr>
          <w:sz w:val="10"/>
          <w:szCs w:val="10"/>
        </w:rPr>
        <w:t>This marked a tension between the drive to ethnically cleanse the Jewish state and the need it had for cheap, ethnically demarcated labor. Starting in the 1990s Israel began to resolve this tension between dispossession/super-exploitation and dispossession/expulsion in favor of the latter. 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w:t>
      </w:r>
      <w:r w:rsidRPr="00211EB3">
        <w:rPr>
          <w:sz w:val="16"/>
        </w:rPr>
        <w:t xml:space="preserve">s. </w:t>
      </w:r>
      <w:r w:rsidRPr="00166D32">
        <w:rPr>
          <w:rStyle w:val="StyleUnderline"/>
        </w:rPr>
        <w:t xml:space="preserve">The </w:t>
      </w:r>
      <w:r w:rsidRPr="00A93CB1">
        <w:rPr>
          <w:rStyle w:val="StyleUnderline"/>
          <w:highlight w:val="cyan"/>
        </w:rPr>
        <w:t xml:space="preserve">Palestinian masses have gone from </w:t>
      </w:r>
      <w:r w:rsidRPr="00166D32">
        <w:rPr>
          <w:rStyle w:val="StyleUnderline"/>
        </w:rPr>
        <w:t>serving as</w:t>
      </w:r>
      <w:r w:rsidRPr="00A93CB1">
        <w:rPr>
          <w:rStyle w:val="StyleUnderline"/>
          <w:highlight w:val="cyan"/>
        </w:rPr>
        <w:t xml:space="preserve"> a </w:t>
      </w:r>
      <w:r w:rsidRPr="00166D32">
        <w:rPr>
          <w:rStyle w:val="StyleUnderline"/>
        </w:rPr>
        <w:t xml:space="preserve">tightly-controlled and </w:t>
      </w:r>
      <w:r w:rsidRPr="00A93CB1">
        <w:rPr>
          <w:rStyle w:val="StyleUnderline"/>
          <w:highlight w:val="cyan"/>
        </w:rPr>
        <w:t xml:space="preserve">super-exploited labor force for </w:t>
      </w:r>
      <w:r w:rsidRPr="00816ADF">
        <w:rPr>
          <w:rStyle w:val="StyleUnderline"/>
        </w:rPr>
        <w:t xml:space="preserve">Israeli and </w:t>
      </w:r>
      <w:r w:rsidRPr="00816ADF">
        <w:rPr>
          <w:rStyle w:val="StyleUnderline"/>
          <w:highlight w:val="cyan"/>
        </w:rPr>
        <w:t>transnational</w:t>
      </w:r>
      <w:r w:rsidRPr="00816ADF">
        <w:rPr>
          <w:rStyle w:val="StyleUnderline"/>
        </w:rPr>
        <w:t xml:space="preserve"> </w:t>
      </w:r>
      <w:r w:rsidRPr="00A93CB1">
        <w:rPr>
          <w:rStyle w:val="StyleUnderline"/>
          <w:highlight w:val="cyan"/>
        </w:rPr>
        <w:t xml:space="preserve">capital to </w:t>
      </w:r>
      <w:r w:rsidRPr="00816ADF">
        <w:rPr>
          <w:rStyle w:val="StyleUnderline"/>
        </w:rPr>
        <w:t xml:space="preserve">surplus humanity </w:t>
      </w:r>
      <w:r w:rsidRPr="00A93CB1">
        <w:rPr>
          <w:rStyle w:val="StyleUnderline"/>
          <w:highlight w:val="cyan"/>
        </w:rPr>
        <w:t xml:space="preserve">standing in the way of </w:t>
      </w:r>
      <w:r w:rsidRPr="006C290B">
        <w:rPr>
          <w:rStyle w:val="StyleUnderline"/>
        </w:rPr>
        <w:t xml:space="preserve">a new round of </w:t>
      </w:r>
      <w:r w:rsidRPr="00A93CB1">
        <w:rPr>
          <w:rStyle w:val="StyleUnderline"/>
          <w:highlight w:val="cyan"/>
        </w:rPr>
        <w:t>capitalist expansion</w:t>
      </w:r>
      <w:r w:rsidRPr="00211EB3">
        <w:rPr>
          <w:sz w:val="16"/>
        </w:rPr>
        <w:t xml:space="preserve">. Gaza thus becomes a potent symbol of the plight of surplus humanity around the world. </w:t>
      </w:r>
      <w:r w:rsidRPr="00BF7D73">
        <w:rPr>
          <w:rStyle w:val="StyleUnderline"/>
        </w:rPr>
        <w:t>Decades of globalization and neoliberalism have relegated great masses of people to marginal existence</w:t>
      </w:r>
      <w:r w:rsidRPr="00211EB3">
        <w:rPr>
          <w:sz w:val="16"/>
        </w:rPr>
        <w:t xml:space="preserve">. </w:t>
      </w:r>
      <w:r w:rsidRPr="00A93CB1">
        <w:rPr>
          <w:rStyle w:val="Emphasis"/>
          <w:highlight w:val="cyan"/>
        </w:rPr>
        <w:t>New technologies</w:t>
      </w:r>
      <w:r w:rsidRPr="004369AE">
        <w:rPr>
          <w:rStyle w:val="Emphasis"/>
        </w:rPr>
        <w:t xml:space="preserve"> based on artificial intelligence </w:t>
      </w:r>
      <w:r w:rsidRPr="00A93CB1">
        <w:rPr>
          <w:rStyle w:val="Emphasis"/>
          <w:highlight w:val="cyan"/>
        </w:rPr>
        <w:t xml:space="preserve">combined with </w:t>
      </w:r>
      <w:r w:rsidRPr="00816ADF">
        <w:rPr>
          <w:rStyle w:val="Emphasis"/>
        </w:rPr>
        <w:t xml:space="preserve">displacement generated by </w:t>
      </w:r>
      <w:r w:rsidRPr="00A93CB1">
        <w:rPr>
          <w:rStyle w:val="Emphasis"/>
          <w:highlight w:val="cyan"/>
        </w:rPr>
        <w:t>conflict, econ</w:t>
      </w:r>
      <w:r w:rsidRPr="00816ADF">
        <w:rPr>
          <w:rStyle w:val="Emphasis"/>
        </w:rPr>
        <w:t xml:space="preserve">omic </w:t>
      </w:r>
      <w:r w:rsidRPr="00A93CB1">
        <w:rPr>
          <w:rStyle w:val="Emphasis"/>
          <w:highlight w:val="cyan"/>
        </w:rPr>
        <w:t xml:space="preserve">collapse, and climate change will exponentially increase </w:t>
      </w:r>
      <w:r w:rsidRPr="00816ADF">
        <w:rPr>
          <w:rStyle w:val="Emphasis"/>
        </w:rPr>
        <w:t xml:space="preserve">the ranks of </w:t>
      </w:r>
      <w:r w:rsidRPr="00A93CB1">
        <w:rPr>
          <w:rStyle w:val="Emphasis"/>
          <w:highlight w:val="cyan"/>
        </w:rPr>
        <w:t>surplus humanity</w:t>
      </w:r>
      <w:r w:rsidRPr="004369AE">
        <w:rPr>
          <w:rStyle w:val="StyleUnderline"/>
        </w:rPr>
        <w:t>.</w:t>
      </w:r>
      <w:r w:rsidRPr="00211EB3">
        <w:rPr>
          <w:sz w:val="16"/>
        </w:rPr>
        <w:t xml:space="preserve"> The ILO reported as far back as the turn of century that some one-third of the global labor forces had been made superfluous. A 2020 study by the U.S. National Academy of Sciences predicted that </w:t>
      </w:r>
      <w:r w:rsidRPr="00A93CB1">
        <w:rPr>
          <w:rStyle w:val="StyleUnderline"/>
          <w:highlight w:val="cyan"/>
        </w:rPr>
        <w:t>for every</w:t>
      </w:r>
      <w:r w:rsidRPr="004369AE">
        <w:rPr>
          <w:rStyle w:val="StyleUnderline"/>
        </w:rPr>
        <w:t xml:space="preserve"> additional </w:t>
      </w:r>
      <w:r w:rsidRPr="00A93CB1">
        <w:rPr>
          <w:rStyle w:val="StyleUnderline"/>
          <w:highlight w:val="cyan"/>
        </w:rPr>
        <w:t>one-degree centigrade rise</w:t>
      </w:r>
      <w:r w:rsidRPr="004369AE">
        <w:rPr>
          <w:rStyle w:val="StyleUnderline"/>
        </w:rPr>
        <w:t xml:space="preserve"> in the average global climate </w:t>
      </w:r>
      <w:r w:rsidRPr="00A93CB1">
        <w:rPr>
          <w:rStyle w:val="StyleUnderline"/>
          <w:highlight w:val="cyan"/>
        </w:rPr>
        <w:t xml:space="preserve">a billion people will be forced to abandon their locations and </w:t>
      </w:r>
      <w:r w:rsidRPr="00816ADF">
        <w:rPr>
          <w:rStyle w:val="StyleUnderline"/>
        </w:rPr>
        <w:t xml:space="preserve">to </w:t>
      </w:r>
      <w:r w:rsidRPr="00A93CB1">
        <w:rPr>
          <w:rStyle w:val="StyleUnderline"/>
          <w:highlight w:val="cyan"/>
        </w:rPr>
        <w:t>endure insufferable heat</w:t>
      </w:r>
      <w:r w:rsidRPr="00211EB3">
        <w:rPr>
          <w:sz w:val="16"/>
        </w:rPr>
        <w:t xml:space="preserve">. </w:t>
      </w:r>
      <w:r w:rsidRPr="00A93CB1">
        <w:rPr>
          <w:rStyle w:val="StyleUnderline"/>
          <w:highlight w:val="cyan"/>
        </w:rPr>
        <w:t>Israel brings home the tension worldwide between the economic need</w:t>
      </w:r>
      <w:r w:rsidRPr="006C290B">
        <w:rPr>
          <w:rStyle w:val="StyleUnderline"/>
        </w:rPr>
        <w:t xml:space="preserve"> ruling groups have </w:t>
      </w:r>
      <w:r w:rsidRPr="00A93CB1">
        <w:rPr>
          <w:rStyle w:val="StyleUnderline"/>
          <w:highlight w:val="cyan"/>
        </w:rPr>
        <w:t>for superexploitable labor and the political need</w:t>
      </w:r>
      <w:r w:rsidRPr="006C290B">
        <w:rPr>
          <w:rStyle w:val="StyleUnderline"/>
        </w:rPr>
        <w:t xml:space="preserve"> they have </w:t>
      </w:r>
      <w:r w:rsidRPr="00A93CB1">
        <w:rPr>
          <w:rStyle w:val="StyleUnderline"/>
          <w:highlight w:val="cyan"/>
        </w:rPr>
        <w:t>to neutralize</w:t>
      </w:r>
      <w:r w:rsidRPr="006C290B">
        <w:rPr>
          <w:rStyle w:val="StyleUnderline"/>
        </w:rPr>
        <w:t xml:space="preserve"> the actual and </w:t>
      </w:r>
      <w:r w:rsidRPr="00816ADF">
        <w:rPr>
          <w:rStyle w:val="StyleUnderline"/>
          <w:highlight w:val="cyan"/>
        </w:rPr>
        <w:t>potential rebellion</w:t>
      </w:r>
      <w:r w:rsidRPr="006C290B">
        <w:rPr>
          <w:rStyle w:val="StyleUnderline"/>
        </w:rPr>
        <w:t xml:space="preserve"> of </w:t>
      </w:r>
      <w:r w:rsidRPr="00816ADF">
        <w:rPr>
          <w:rStyle w:val="StyleUnderline"/>
        </w:rPr>
        <w:t>surplus humanity</w:t>
      </w:r>
      <w:r w:rsidRPr="006C290B">
        <w:rPr>
          <w:rStyle w:val="StyleUnderline"/>
        </w:rPr>
        <w:t>.</w:t>
      </w:r>
      <w:r w:rsidRPr="00211EB3">
        <w:rPr>
          <w:sz w:val="16"/>
        </w:rPr>
        <w:t xml:space="preserve"> </w:t>
      </w:r>
      <w:r w:rsidRPr="004369AE">
        <w:rPr>
          <w:rStyle w:val="StyleUnderline"/>
        </w:rPr>
        <w:t>Ruling class strategies of containment become paramount and borders between national jurisdictions become war zones and zones of death</w:t>
      </w:r>
      <w:r w:rsidRPr="00211EB3">
        <w:rPr>
          <w:sz w:val="16"/>
        </w:rPr>
        <w:t xml:space="preserve">. </w:t>
      </w:r>
      <w:r w:rsidRPr="00A93CB1">
        <w:rPr>
          <w:rStyle w:val="StyleUnderline"/>
          <w:highlight w:val="cyan"/>
        </w:rPr>
        <w:t>Palestine is one such death zone</w:t>
      </w:r>
      <w:r w:rsidRPr="00211EB3">
        <w:rPr>
          <w:sz w:val="16"/>
        </w:rPr>
        <w:t xml:space="preserve">, the most egregious perhaps, because it is tied to occupation, apartheid and ethnic cleansing. Yet </w:t>
      </w:r>
      <w:r w:rsidRPr="00A93CB1">
        <w:rPr>
          <w:rStyle w:val="StyleUnderline"/>
          <w:highlight w:val="cyan"/>
        </w:rPr>
        <w:t xml:space="preserve">tens of thousands have died along the U.S.-Mexico border </w:t>
      </w:r>
      <w:r w:rsidRPr="00816ADF">
        <w:rPr>
          <w:rStyle w:val="StyleUnderline"/>
        </w:rPr>
        <w:t xml:space="preserve">and </w:t>
      </w:r>
      <w:r w:rsidRPr="00A93CB1">
        <w:rPr>
          <w:rStyle w:val="StyleUnderline"/>
          <w:highlight w:val="cyan"/>
        </w:rPr>
        <w:t xml:space="preserve">North Africa-Middle East-Europe corridors and </w:t>
      </w:r>
      <w:r w:rsidRPr="00816ADF">
        <w:rPr>
          <w:rStyle w:val="StyleUnderline"/>
        </w:rPr>
        <w:t xml:space="preserve">in </w:t>
      </w:r>
      <w:r w:rsidRPr="00A93CB1">
        <w:rPr>
          <w:rStyle w:val="StyleUnderline"/>
          <w:highlight w:val="cyan"/>
        </w:rPr>
        <w:t>other borderlands</w:t>
      </w:r>
      <w:r w:rsidRPr="004369AE">
        <w:rPr>
          <w:rStyle w:val="StyleUnderline"/>
        </w:rPr>
        <w:t xml:space="preserve"> between surplus humanity and zones of intense accumulation in the global economy</w:t>
      </w:r>
      <w:r w:rsidRPr="00211EB3">
        <w:rPr>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 </w:t>
      </w:r>
      <w:r w:rsidRPr="00211EB3">
        <w:rPr>
          <w:rStyle w:val="StyleUnderline"/>
        </w:rPr>
        <w:t>Through</w:t>
      </w:r>
      <w:r w:rsidRPr="00211EB3">
        <w:rPr>
          <w:sz w:val="16"/>
        </w:rPr>
        <w:t xml:space="preserve"> this </w:t>
      </w:r>
      <w:r w:rsidRPr="00211EB3">
        <w:rPr>
          <w:rStyle w:val="StyleUnderline"/>
        </w:rPr>
        <w:t>capitalist globalization, Israeli-based capital has integrated with capitals from throughout the Middle East, in turn enmeshed with global circuits of accumulation</w:t>
      </w:r>
      <w:r w:rsidRPr="00211EB3">
        <w:rPr>
          <w:sz w:val="16"/>
        </w:rPr>
        <w:t xml:space="preserve">. </w:t>
      </w:r>
      <w:r w:rsidRPr="00FA3B0C">
        <w:rPr>
          <w:sz w:val="10"/>
          <w:szCs w:val="10"/>
        </w:rPr>
        <w:t>Israeli and Arab capitalists have common class interests that trump political differences over Palestine. The “ArabIsraeli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Saudi-Israeli normalization. 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r w:rsidRPr="00211EB3">
        <w:rPr>
          <w:sz w:val="16"/>
        </w:rPr>
        <w:t xml:space="preserve">. Barbarism Is the Face of Global Capitalist Crisis There is, however, one bright spot for some among </w:t>
      </w:r>
      <w:r w:rsidRPr="00A93CB1">
        <w:rPr>
          <w:rStyle w:val="StyleUnderline"/>
          <w:highlight w:val="cyan"/>
        </w:rPr>
        <w:t>the transnational capitalist class</w:t>
      </w:r>
      <w:r w:rsidRPr="00211EB3">
        <w:rPr>
          <w:rStyle w:val="StyleUnderline"/>
        </w:rPr>
        <w:t xml:space="preserve"> in the region that </w:t>
      </w:r>
      <w:r w:rsidRPr="00A93CB1">
        <w:rPr>
          <w:rStyle w:val="StyleUnderline"/>
          <w:highlight w:val="cyan"/>
        </w:rPr>
        <w:t>is perfectly attuned to genocide</w:t>
      </w:r>
      <w:r w:rsidRPr="00211EB3">
        <w:rPr>
          <w:rStyle w:val="StyleUnderline"/>
        </w:rPr>
        <w:t xml:space="preserve">: </w:t>
      </w:r>
      <w:r w:rsidRPr="00A93CB1">
        <w:rPr>
          <w:rStyle w:val="StyleUnderline"/>
          <w:highlight w:val="cyan"/>
        </w:rPr>
        <w:t>militarized accumulation and accumulation by repression</w:t>
      </w:r>
      <w:r w:rsidRPr="00211EB3">
        <w:rPr>
          <w:rStyle w:val="StyleUnderline"/>
        </w:rPr>
        <w:t xml:space="preserve">. </w:t>
      </w:r>
      <w:r w:rsidRPr="00211EB3">
        <w:rPr>
          <w:rStyle w:val="Emphasis"/>
        </w:rPr>
        <w:t xml:space="preserve">Political </w:t>
      </w:r>
      <w:r w:rsidRPr="00A93CB1">
        <w:rPr>
          <w:rStyle w:val="Emphasis"/>
          <w:highlight w:val="cyan"/>
        </w:rPr>
        <w:t xml:space="preserve">chaos and </w:t>
      </w:r>
      <w:r w:rsidRPr="00816ADF">
        <w:rPr>
          <w:rStyle w:val="Emphasis"/>
        </w:rPr>
        <w:t xml:space="preserve">chronic </w:t>
      </w:r>
      <w:r w:rsidRPr="00A93CB1">
        <w:rPr>
          <w:rStyle w:val="Emphasis"/>
          <w:highlight w:val="cyan"/>
        </w:rPr>
        <w:t>instability</w:t>
      </w:r>
      <w:r w:rsidRPr="00211EB3">
        <w:rPr>
          <w:rStyle w:val="Emphasis"/>
        </w:rPr>
        <w:t xml:space="preserve"> can </w:t>
      </w:r>
      <w:r w:rsidRPr="00A93CB1">
        <w:rPr>
          <w:rStyle w:val="Emphasis"/>
          <w:highlight w:val="cyan"/>
        </w:rPr>
        <w:t>create conditions quite favorable for capital</w:t>
      </w:r>
      <w:r w:rsidRPr="00211EB3">
        <w:rPr>
          <w:sz w:val="16"/>
        </w:rPr>
        <w:t xml:space="preserve">. </w:t>
      </w:r>
      <w:r w:rsidRPr="00211EB3">
        <w:rPr>
          <w:rStyle w:val="StyleUnderline"/>
        </w:rPr>
        <w:t xml:space="preserve">Dystopian hellscapes can become testing grounds for political strategists and warfare corporatists for a new round of spatial restructuring. </w:t>
      </w:r>
      <w:r w:rsidRPr="00A93CB1">
        <w:rPr>
          <w:rStyle w:val="StyleUnderline"/>
          <w:highlight w:val="cyan"/>
        </w:rPr>
        <w:t>Israel is emblematic of the global war economy</w:t>
      </w:r>
      <w:r w:rsidRPr="00211EB3">
        <w:rPr>
          <w:sz w:val="16"/>
        </w:rPr>
        <w:t xml:space="preserve">. At the center of the Israeli economy is a global military-security-intelligence-surveillance-counter-terrorism technologies complex that has come to feed off of local, regional and global violence, conflict and inequalities. </w:t>
      </w:r>
      <w:r w:rsidRPr="00211EB3">
        <w:rPr>
          <w:rStyle w:val="StyleUnderline"/>
        </w:rPr>
        <w:t>The country’s largest corporations have become dependent on war and conflict in Palestine, in the Middle East and worldwide, and push for such conflict through their influence in the Israeli political system and state</w:t>
      </w:r>
      <w:r w:rsidRPr="00211EB3">
        <w:rPr>
          <w:sz w:val="16"/>
        </w:rPr>
        <w:t xml:space="preserve">. </w:t>
      </w:r>
      <w:r w:rsidRPr="00A93CB1">
        <w:rPr>
          <w:rStyle w:val="Emphasis"/>
          <w:highlight w:val="cyan"/>
        </w:rPr>
        <w:t xml:space="preserve">Each new conflict </w:t>
      </w:r>
      <w:r w:rsidRPr="00816ADF">
        <w:rPr>
          <w:rStyle w:val="Emphasis"/>
        </w:rPr>
        <w:t xml:space="preserve">around the world </w:t>
      </w:r>
      <w:r w:rsidRPr="00A93CB1">
        <w:rPr>
          <w:rStyle w:val="Emphasis"/>
          <w:highlight w:val="cyan"/>
        </w:rPr>
        <w:t xml:space="preserve">opens up </w:t>
      </w:r>
      <w:r w:rsidRPr="00816ADF">
        <w:rPr>
          <w:rStyle w:val="Emphasis"/>
        </w:rPr>
        <w:t xml:space="preserve">fresh </w:t>
      </w:r>
      <w:r w:rsidRPr="00A93CB1">
        <w:rPr>
          <w:rStyle w:val="Emphasis"/>
          <w:highlight w:val="cyan"/>
        </w:rPr>
        <w:t xml:space="preserve">profit-making </w:t>
      </w:r>
      <w:r w:rsidRPr="00816ADF">
        <w:rPr>
          <w:rStyle w:val="Emphasis"/>
        </w:rPr>
        <w:t xml:space="preserve">possibilities </w:t>
      </w:r>
      <w:r w:rsidRPr="00A93CB1">
        <w:rPr>
          <w:rStyle w:val="Emphasis"/>
          <w:highlight w:val="cyan"/>
        </w:rPr>
        <w:t>to counteract stagnation</w:t>
      </w:r>
      <w:r w:rsidRPr="00211EB3">
        <w:rPr>
          <w:sz w:val="16"/>
        </w:rPr>
        <w:t xml:space="preserve">. </w:t>
      </w:r>
      <w:r w:rsidRPr="00211EB3">
        <w:rPr>
          <w:rStyle w:val="StyleUnderline"/>
        </w:rPr>
        <w:t xml:space="preserve">Endless rounds of destruction followed by reconstruction fuel profit-making </w:t>
      </w:r>
      <w:r w:rsidRPr="00A93CB1">
        <w:rPr>
          <w:rStyle w:val="StyleUnderline"/>
          <w:highlight w:val="cyan"/>
        </w:rPr>
        <w:t>not just for the arms industry</w:t>
      </w:r>
      <w:r w:rsidRPr="00816ADF">
        <w:rPr>
          <w:rStyle w:val="StyleUnderline"/>
        </w:rPr>
        <w:t xml:space="preserve">, but for </w:t>
      </w:r>
      <w:r w:rsidRPr="00A93CB1">
        <w:rPr>
          <w:rStyle w:val="StyleUnderline"/>
          <w:highlight w:val="cyan"/>
        </w:rPr>
        <w:t xml:space="preserve">engineering, construction, </w:t>
      </w:r>
      <w:r w:rsidRPr="00816ADF">
        <w:rPr>
          <w:rStyle w:val="StyleUnderline"/>
        </w:rPr>
        <w:t>and related supply firms</w:t>
      </w:r>
      <w:r w:rsidRPr="00A93CB1">
        <w:rPr>
          <w:rStyle w:val="StyleUnderline"/>
          <w:highlight w:val="cyan"/>
        </w:rPr>
        <w:t xml:space="preserve">, high-tech, energy, and </w:t>
      </w:r>
      <w:r w:rsidRPr="00816ADF">
        <w:rPr>
          <w:rStyle w:val="StyleUnderline"/>
        </w:rPr>
        <w:t xml:space="preserve">numerous </w:t>
      </w:r>
      <w:r w:rsidRPr="00A93CB1">
        <w:rPr>
          <w:rStyle w:val="StyleUnderline"/>
          <w:highlight w:val="cyan"/>
        </w:rPr>
        <w:t>other sectors</w:t>
      </w:r>
      <w:r w:rsidRPr="00211EB3">
        <w:rPr>
          <w:rStyle w:val="StyleUnderline"/>
        </w:rPr>
        <w:t>, all integrated with the transnational financial and investment management conglomerates at the center of the global economy</w:t>
      </w:r>
      <w:r w:rsidRPr="00211EB3">
        <w:rPr>
          <w:sz w:val="16"/>
        </w:rPr>
        <w:t xml:space="preserve">. These are the gales of creative destruction, to be followed by booms of reconstruction. </w:t>
      </w:r>
      <w:r w:rsidRPr="00211EB3">
        <w:rPr>
          <w:rStyle w:val="StyleUnderline"/>
        </w:rPr>
        <w:t>Shares of military and security firms in the United States, Europe and elsewhere surged in the wake of the 2022 Russian invasion of Ukraine in expectation of an exponential rise in global military spending</w:t>
      </w:r>
      <w:r w:rsidRPr="00211EB3">
        <w:rPr>
          <w:sz w:val="16"/>
        </w:rPr>
        <w:t>. The Gaza war provides fresh stimulus for militarized accumulation with billions flowing to Israel from the U.S. and other Western governments and international arms dealers. Orders at many of the world’s biggest arms companies are near record highs</w:t>
      </w:r>
      <w:r w:rsidRPr="00A93CB1">
        <w:rPr>
          <w:sz w:val="16"/>
          <w:highlight w:val="cyan"/>
        </w:rPr>
        <w:t xml:space="preserve">. </w:t>
      </w:r>
      <w:r w:rsidRPr="00A93CB1">
        <w:rPr>
          <w:rStyle w:val="Emphasis"/>
          <w:highlight w:val="cyan"/>
        </w:rPr>
        <w:t>The siege of Gaza, as one Morgan Stanley executive put it, “seems to fit quite nicely with [our] portfolio.”</w:t>
      </w:r>
      <w:r w:rsidRPr="00211EB3">
        <w:rPr>
          <w:sz w:val="16"/>
        </w:rPr>
        <w:t xml:space="preserve"> </w:t>
      </w:r>
      <w:r w:rsidRPr="00211EB3">
        <w:rPr>
          <w:rStyle w:val="StyleUnderline"/>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sidRPr="00211EB3">
        <w:rPr>
          <w:sz w:val="16"/>
        </w:rPr>
        <w:t xml:space="preserve">. Historically wars have provided critical economic stimulus and served to unload surplus accumulated capital but there is something qualitatively new going on now with the rise of a global police state. </w:t>
      </w:r>
      <w:r w:rsidRPr="008B7372">
        <w:rPr>
          <w:rStyle w:val="Emphasis"/>
        </w:rPr>
        <w:t xml:space="preserve">The </w:t>
      </w:r>
      <w:r w:rsidRPr="00A93CB1">
        <w:rPr>
          <w:rStyle w:val="Emphasis"/>
          <w:highlight w:val="cyan"/>
        </w:rPr>
        <w:t xml:space="preserve">limits to growth must be overcome with </w:t>
      </w:r>
      <w:r w:rsidRPr="008B7372">
        <w:rPr>
          <w:rStyle w:val="Emphasis"/>
        </w:rPr>
        <w:t xml:space="preserve">new </w:t>
      </w:r>
      <w:r w:rsidRPr="00A93CB1">
        <w:rPr>
          <w:rStyle w:val="Emphasis"/>
          <w:highlight w:val="cyan"/>
        </w:rPr>
        <w:t>technologies of death and destruction</w:t>
      </w:r>
      <w:r w:rsidRPr="00211EB3">
        <w:rPr>
          <w:sz w:val="16"/>
        </w:rPr>
        <w:t xml:space="preserve">. Barbarism appears as the face of capitalist crisis. </w:t>
      </w:r>
      <w:r w:rsidRPr="00A93CB1">
        <w:rPr>
          <w:rStyle w:val="StyleUnderline"/>
          <w:highlight w:val="cyan"/>
        </w:rPr>
        <w:t>Militarized accumulation to control</w:t>
      </w:r>
      <w:r w:rsidRPr="00211EB3">
        <w:rPr>
          <w:rStyle w:val="StyleUnderline"/>
        </w:rPr>
        <w:t xml:space="preserve"> and contain </w:t>
      </w:r>
      <w:r w:rsidRPr="00A93CB1">
        <w:rPr>
          <w:rStyle w:val="StyleUnderline"/>
          <w:highlight w:val="cyan"/>
        </w:rPr>
        <w:t>the</w:t>
      </w:r>
      <w:r w:rsidRPr="00211EB3">
        <w:rPr>
          <w:rStyle w:val="StyleUnderline"/>
        </w:rPr>
        <w:t xml:space="preserve"> downtrodden and </w:t>
      </w:r>
      <w:r w:rsidRPr="00A93CB1">
        <w:rPr>
          <w:rStyle w:val="StyleUnderline"/>
          <w:highlight w:val="cyan"/>
        </w:rPr>
        <w:t>marginalized and to</w:t>
      </w:r>
      <w:r w:rsidRPr="00211EB3">
        <w:rPr>
          <w:rStyle w:val="StyleUnderline"/>
        </w:rPr>
        <w:t xml:space="preserve"> simultaneously </w:t>
      </w:r>
      <w:r w:rsidRPr="00A93CB1">
        <w:rPr>
          <w:rStyle w:val="StyleUnderline"/>
          <w:highlight w:val="cyan"/>
        </w:rPr>
        <w:t xml:space="preserve">sustain accumulation in </w:t>
      </w:r>
      <w:r w:rsidRPr="00816ADF">
        <w:rPr>
          <w:rStyle w:val="StyleUnderline"/>
        </w:rPr>
        <w:t xml:space="preserve">the face of </w:t>
      </w:r>
      <w:r w:rsidRPr="00A93CB1">
        <w:rPr>
          <w:rStyle w:val="StyleUnderline"/>
          <w:highlight w:val="cyan"/>
        </w:rPr>
        <w:t xml:space="preserve">crisis lend themselves to fascist </w:t>
      </w:r>
      <w:r w:rsidRPr="006C290B">
        <w:rPr>
          <w:rStyle w:val="StyleUnderline"/>
        </w:rPr>
        <w:t xml:space="preserve">political </w:t>
      </w:r>
      <w:r w:rsidRPr="00A93CB1">
        <w:rPr>
          <w:rStyle w:val="StyleUnderline"/>
          <w:highlight w:val="cyan"/>
        </w:rPr>
        <w:t>tendencies</w:t>
      </w:r>
      <w:r w:rsidRPr="00211EB3">
        <w:rPr>
          <w:sz w:val="16"/>
        </w:rPr>
        <w:t xml:space="preserve">. In the context of a transnational capitalism in crisis genocide becomes profitable to the extent that it is inextricably linked to opening up new opportunities for accumulation through violence. </w:t>
      </w:r>
      <w:r w:rsidRPr="00211EB3">
        <w:rPr>
          <w:rStyle w:val="StyleUnderline"/>
        </w:rPr>
        <w:t>Palestine has become an exemplary space for carrying out such a project on a wider global level, a site for the exercise of new forms of absolute despotic power that has no need for political legitimacy</w:t>
      </w:r>
      <w:r w:rsidRPr="00211EB3">
        <w:rPr>
          <w:sz w:val="16"/>
        </w:rPr>
        <w:t xml:space="preserve">. This is more than old-fashioned settler colonialism; </w:t>
      </w:r>
      <w:r w:rsidRPr="00211EB3">
        <w:rPr>
          <w:rStyle w:val="Emphasis"/>
        </w:rPr>
        <w:t>it is the face of a global capitalist system that can only reproduce through bloodshed, dehumanization, torture, and extermination</w:t>
      </w:r>
      <w:r w:rsidRPr="00211EB3">
        <w:rPr>
          <w:sz w:val="16"/>
        </w:rPr>
        <w:t xml:space="preserve">. The crisis is cracking up political systems and undermining stability everywhere. The center collapses. Consensual mechanisms of domination are breaking down as the </w:t>
      </w:r>
      <w:r w:rsidRPr="00A93CB1">
        <w:rPr>
          <w:rStyle w:val="Emphasis"/>
          <w:highlight w:val="cyan"/>
        </w:rPr>
        <w:t>ruling groups turn towards authoritarianism, dictatorship and fascism</w:t>
      </w:r>
      <w:r w:rsidRPr="00211EB3">
        <w:rPr>
          <w:sz w:val="16"/>
        </w:rPr>
        <w:t xml:space="preserve">. The battle lines being drawn in the Middle East reflect global battle lines. </w:t>
      </w:r>
      <w:r w:rsidRPr="00A93CB1">
        <w:rPr>
          <w:rStyle w:val="StyleUnderline"/>
          <w:highlight w:val="cyan"/>
        </w:rPr>
        <w:t>Gaza is a real-time alarm bell that genocide may become a political tool</w:t>
      </w:r>
      <w:r w:rsidRPr="00211EB3">
        <w:rPr>
          <w:rStyle w:val="StyleUnderline"/>
        </w:rPr>
        <w:t xml:space="preserve"> in the decades to come </w:t>
      </w:r>
      <w:r w:rsidRPr="00A93CB1">
        <w:rPr>
          <w:rStyle w:val="StyleUnderline"/>
          <w:highlight w:val="cyan"/>
        </w:rPr>
        <w:t>for resolving capital’s intractable contradiction between surplus capital and surplus humanity</w:t>
      </w:r>
      <w:r w:rsidRPr="00211EB3">
        <w:rPr>
          <w:sz w:val="16"/>
        </w:rPr>
        <w:t xml:space="preserve">. </w:t>
      </w:r>
      <w:r w:rsidRPr="00211EB3">
        <w:rPr>
          <w:rStyle w:val="Emphasis"/>
        </w:rPr>
        <w:t xml:space="preserve">The </w:t>
      </w:r>
      <w:r w:rsidRPr="00A93CB1">
        <w:rPr>
          <w:rStyle w:val="Emphasis"/>
          <w:highlight w:val="cyan"/>
        </w:rPr>
        <w:t>breakdown</w:t>
      </w:r>
      <w:r w:rsidRPr="00211EB3">
        <w:rPr>
          <w:rStyle w:val="Emphasis"/>
        </w:rPr>
        <w:t xml:space="preserve"> of hegemonic order </w:t>
      </w:r>
      <w:r w:rsidRPr="00A93CB1">
        <w:rPr>
          <w:rStyle w:val="Emphasis"/>
          <w:highlight w:val="cyan"/>
        </w:rPr>
        <w:t>in earlier epochs of world capitalist crisis were marked by political instability, intense class and social struggles, wars and ruptures of the established international system</w:t>
      </w:r>
      <w:r w:rsidRPr="00211EB3">
        <w:rPr>
          <w:sz w:val="16"/>
        </w:rPr>
        <w:t xml:space="preserve">. Let us recall that the prelude to WWII was the Spanish Civil War of 1936-39 and the fascist dictatorship that was its outcome. </w:t>
      </w:r>
      <w:r w:rsidRPr="00211EB3">
        <w:rPr>
          <w:rStyle w:val="StyleUnderline"/>
        </w:rPr>
        <w:t>The global future may be at stake in Palestine</w:t>
      </w:r>
      <w:r w:rsidRPr="00211EB3">
        <w:rPr>
          <w:sz w:val="16"/>
        </w:rPr>
        <w:t>.</w:t>
      </w:r>
    </w:p>
    <w:bookmarkEnd w:id="2"/>
    <w:p w14:paraId="02D0F129" w14:textId="77777777" w:rsidR="00527627" w:rsidRDefault="00527627" w:rsidP="00527627">
      <w:pPr>
        <w:pStyle w:val="Heading4"/>
      </w:pPr>
      <w:r>
        <w:t>The alternative is a destituent general strike committed to sustained class struggle for the total destruction of the system of wage labor. Demands on those in power are a political dead-end held hostage to the economic rationality of capitalist futurism.</w:t>
      </w:r>
    </w:p>
    <w:p w14:paraId="24C05171" w14:textId="77777777" w:rsidR="00527627" w:rsidRDefault="00527627" w:rsidP="00527627">
      <w:pPr>
        <w:tabs>
          <w:tab w:val="left" w:pos="480"/>
        </w:tabs>
        <w:rPr>
          <w:rStyle w:val="Style13ptBold"/>
          <w:b w:val="0"/>
          <w:bCs w:val="0"/>
        </w:rPr>
      </w:pPr>
      <w:r>
        <w:rPr>
          <w:rStyle w:val="Style13ptBold"/>
        </w:rPr>
        <w:t>Tari 21</w:t>
      </w:r>
      <w:r>
        <w:rPr>
          <w:rStyle w:val="Style13ptBold"/>
          <w:b w:val="0"/>
          <w:bCs w:val="0"/>
        </w:rPr>
        <w:t xml:space="preserve"> [Marcello, philosopher &amp; barefoot researcher of contemporary political movements and struggle, </w:t>
      </w:r>
      <w:r>
        <w:rPr>
          <w:rStyle w:val="Style13ptBold"/>
          <w:b w:val="0"/>
          <w:bCs w:val="0"/>
          <w:i/>
          <w:iCs/>
        </w:rPr>
        <w:t>There is No Unhappy Revolution: The Communism of Destitution</w:t>
      </w:r>
      <w:r>
        <w:rPr>
          <w:rStyle w:val="Style13ptBold"/>
          <w:b w:val="0"/>
          <w:bCs w:val="0"/>
        </w:rPr>
        <w:t>]</w:t>
      </w:r>
    </w:p>
    <w:p w14:paraId="01012197" w14:textId="77777777" w:rsidR="00527627" w:rsidRPr="001E0154" w:rsidRDefault="00527627" w:rsidP="00527627">
      <w:pPr>
        <w:rPr>
          <w:sz w:val="16"/>
        </w:rPr>
      </w:pPr>
      <w:r w:rsidRPr="001F27DC">
        <w:rPr>
          <w:sz w:val="16"/>
        </w:rPr>
        <w:t xml:space="preserve">In his essay on Gewalt, Benjamin draws on </w:t>
      </w:r>
      <w:r w:rsidRPr="00A93CB1">
        <w:rPr>
          <w:rStyle w:val="StyleUnderline"/>
          <w:highlight w:val="cyan"/>
        </w:rPr>
        <w:t>the “proletarian general strike”</w:t>
      </w:r>
      <w:r w:rsidRPr="001F27DC">
        <w:rPr>
          <w:sz w:val="16"/>
        </w:rPr>
        <w:t xml:space="preserve"> as an example of pure destituent violence. He maintains that —unlike the “political general strike,” which always aims for some partial, exterior result and thus acquires the character of a constituent violence—the revolutionary/proletarian strike might begin from the normal right to strike but its true meaning </w:t>
      </w:r>
      <w:r w:rsidRPr="00A93CB1">
        <w:rPr>
          <w:rStyle w:val="StyleUnderline"/>
          <w:highlight w:val="cyan"/>
        </w:rPr>
        <w:t>can only be realized through the destruction of state power</w:t>
      </w:r>
      <w:r w:rsidRPr="001D535F">
        <w:rPr>
          <w:rStyle w:val="StyleUnderline"/>
        </w:rPr>
        <w:t xml:space="preserve">, involving the immediate destitution of law </w:t>
      </w:r>
      <w:r w:rsidRPr="00A93CB1">
        <w:rPr>
          <w:rStyle w:val="StyleUnderline"/>
          <w:highlight w:val="cyan"/>
        </w:rPr>
        <w:t>and the suppression of wage labor.</w:t>
      </w:r>
      <w:r w:rsidRPr="001D535F">
        <w:rPr>
          <w:rStyle w:val="StyleUnderline"/>
        </w:rPr>
        <w:t xml:space="preserve"> It forces the suspension of law to coincide with the end of the violence of exploitation.</w:t>
      </w:r>
      <w:r w:rsidRPr="001F27DC">
        <w:rPr>
          <w:sz w:val="16"/>
        </w:rPr>
        <w:t xml:space="preserve"> A strike becomes truly destituent when it no longer allows for the reconstruction of the enemy’s power. The problem to be teased out here is thus not only how to create a destituent strike but also how a political strike might transform itself and enter into a revolutionary becoming.</w:t>
      </w:r>
      <w:r>
        <w:rPr>
          <w:sz w:val="16"/>
        </w:rPr>
        <w:t xml:space="preserve"> </w:t>
      </w:r>
      <w:r w:rsidRPr="001F27DC">
        <w:rPr>
          <w:sz w:val="16"/>
        </w:rPr>
        <w:t>Some advice before use: when considering the Benjaminian strike, we must approach it as a gesture and a citation, while nevertheless carefully avoiding any identication with the figure of the twentieth-century worker. The proletariat is constant; the worker is contingent. It is also entirely clear that when Benjamin says “proletarian general strike,” he is talking about an insurrectionary hypothesis within a revolutionary process. In the end, his working method teaches us that it is possible to save a fragment of the past only if we are capable in the present moment of ripping it away from its determinate historical conditions and recomposing it within a new constellation that can subvert historical becoming.</w:t>
      </w:r>
      <w:r>
        <w:rPr>
          <w:sz w:val="16"/>
        </w:rPr>
        <w:t xml:space="preserve"> </w:t>
      </w:r>
      <w:r w:rsidRPr="00A93CB1">
        <w:rPr>
          <w:rStyle w:val="StyleUnderline"/>
          <w:highlight w:val="cyan"/>
        </w:rPr>
        <w:t>In a political strike, the next day everyone returns to the factory</w:t>
      </w:r>
      <w:r w:rsidRPr="001F27DC">
        <w:rPr>
          <w:sz w:val="16"/>
        </w:rPr>
        <w:t xml:space="preserve"> —a site which is today both everywhere and nowhere—</w:t>
      </w:r>
      <w:r w:rsidRPr="001D535F">
        <w:rPr>
          <w:rStyle w:val="StyleUnderline"/>
        </w:rPr>
        <w:t xml:space="preserve">and </w:t>
      </w:r>
      <w:r w:rsidRPr="00A93CB1">
        <w:rPr>
          <w:rStyle w:val="StyleUnderline"/>
          <w:highlight w:val="cyan"/>
        </w:rPr>
        <w:t>in the best of cases they return with</w:t>
      </w:r>
      <w:r w:rsidRPr="001D535F">
        <w:rPr>
          <w:rStyle w:val="StyleUnderline"/>
        </w:rPr>
        <w:t xml:space="preserve"> some new law or perhaps </w:t>
      </w:r>
      <w:r w:rsidRPr="00A93CB1">
        <w:rPr>
          <w:rStyle w:val="StyleUnderline"/>
          <w:highlight w:val="cyan"/>
        </w:rPr>
        <w:t>a few more cents in their pockets</w:t>
      </w:r>
      <w:r w:rsidRPr="001F27DC">
        <w:rPr>
          <w:sz w:val="16"/>
        </w:rPr>
        <w:t xml:space="preserve"> (i.e., with an exterior change to working conditions). In any case, </w:t>
      </w:r>
      <w:r w:rsidRPr="00A93CB1">
        <w:rPr>
          <w:rStyle w:val="StyleUnderline"/>
          <w:highlight w:val="cyan"/>
        </w:rPr>
        <w:t>they remain submissive, and the</w:t>
      </w:r>
      <w:r w:rsidRPr="001D535F">
        <w:rPr>
          <w:rStyle w:val="StyleUnderline"/>
        </w:rPr>
        <w:t xml:space="preserve"> chain of events and of existence—the </w:t>
      </w:r>
      <w:r w:rsidRPr="00A93CB1">
        <w:rPr>
          <w:rStyle w:val="StyleUnderline"/>
          <w:highlight w:val="cyan"/>
        </w:rPr>
        <w:t>“catastrophe”—continues</w:t>
      </w:r>
      <w:r w:rsidRPr="001F27DC">
        <w:rPr>
          <w:sz w:val="16"/>
        </w:rPr>
        <w:t xml:space="preserve"> yesterday, today and tomorrow: as always. In the second version, however, the interruption of work, the exit from the ranks, the arrest of normal time, the abandonment of the relationship with power all coincide with the beginning of a destituent project.</w:t>
      </w:r>
      <w:r>
        <w:rPr>
          <w:sz w:val="16"/>
        </w:rPr>
        <w:t xml:space="preserve"> </w:t>
      </w:r>
      <w:r w:rsidRPr="001F27DC">
        <w:rPr>
          <w:sz w:val="16"/>
        </w:rPr>
        <w:t xml:space="preserve">In her polemic against both anarchists and reformists, Rosa Luxemburg framed the question excellently, maintaining that what she called “the mass strike” cannot be produced “articially”—from the outside, “decided upon” by someone, “propagandized”—but instead always arises out of a “historical necessity,” which itself arises out of an encounter between a reality and a truth. If the strike is reduced to a defensive action or subordinated to the dynamics of representative democracy (or even to a “big day out”), it slips away from both reality and truth. According to Luxemburg, </w:t>
      </w:r>
      <w:r w:rsidRPr="00A93CB1">
        <w:rPr>
          <w:rStyle w:val="StyleUnderline"/>
          <w:highlight w:val="cyan"/>
        </w:rPr>
        <w:t>the real strike is not a one-time event but a process</w:t>
      </w:r>
      <w:r w:rsidRPr="001D535F">
        <w:rPr>
          <w:rStyle w:val="StyleUnderline"/>
        </w:rPr>
        <w:t xml:space="preserve">, and ought to be understood </w:t>
      </w:r>
      <w:r w:rsidRPr="00A93CB1">
        <w:rPr>
          <w:rStyle w:val="StyleUnderline"/>
          <w:highlight w:val="cyan"/>
        </w:rPr>
        <w:t>within a much larger historical process of revolution.</w:t>
      </w:r>
      <w:r w:rsidRPr="001F27DC">
        <w:rPr>
          <w:sz w:val="16"/>
        </w:rPr>
        <w:t xml:space="preserve"> The so-called Italian “long ’68” was such a process. If we want to better understand the pre-insurrectionary character of the strike that shook France in 2016, we rst would have to understand that the terminus ante quem was 2005–2006, with the revolt of the banlieues and the movement against reforms to the public sector employment contracts. Indeed, as Rosa Luxemburg wrote: </w:t>
      </w:r>
      <w:r w:rsidRPr="001D535F">
        <w:rPr>
          <w:rStyle w:val="StyleUnderline"/>
        </w:rPr>
        <w:t>“</w:t>
      </w:r>
      <w:r w:rsidRPr="00A93CB1">
        <w:rPr>
          <w:rStyle w:val="StyleUnderline"/>
          <w:highlight w:val="cyan"/>
        </w:rPr>
        <w:t>The mass strike is</w:t>
      </w:r>
      <w:r w:rsidRPr="001D535F">
        <w:rPr>
          <w:rStyle w:val="StyleUnderline"/>
        </w:rPr>
        <w:t xml:space="preserve"> rather </w:t>
      </w:r>
      <w:r w:rsidRPr="00A93CB1">
        <w:rPr>
          <w:rStyle w:val="StyleUnderline"/>
          <w:highlight w:val="cyan"/>
        </w:rPr>
        <w:t>the sign … of a whole period of</w:t>
      </w:r>
      <w:r w:rsidRPr="001D535F">
        <w:rPr>
          <w:rStyle w:val="StyleUnderline"/>
        </w:rPr>
        <w:t xml:space="preserve"> the </w:t>
      </w:r>
      <w:r w:rsidRPr="00A93CB1">
        <w:rPr>
          <w:rStyle w:val="StyleUnderline"/>
          <w:highlight w:val="cyan"/>
        </w:rPr>
        <w:t>class struggle</w:t>
      </w:r>
      <w:r w:rsidRPr="001D535F">
        <w:rPr>
          <w:rStyle w:val="StyleUnderline"/>
        </w:rPr>
        <w:t xml:space="preserve"> lasting for years, perhaps for decades,”</w:t>
      </w:r>
      <w:r w:rsidRPr="001F27DC">
        <w:rPr>
          <w:sz w:val="16"/>
        </w:rPr>
        <w:t xml:space="preserve"> but that “in reality the mass strike does not produce the revolution but the revolution produces the mass strike.” 2</w:t>
      </w:r>
      <w:r>
        <w:rPr>
          <w:sz w:val="16"/>
        </w:rPr>
        <w:t xml:space="preserve"> </w:t>
      </w:r>
      <w:r w:rsidRPr="001D535F">
        <w:rPr>
          <w:rStyle w:val="StyleUnderline"/>
        </w:rPr>
        <w:t>The destituent strike exists in a temporal discontinuity</w:t>
      </w:r>
      <w:r w:rsidRPr="001F27DC">
        <w:rPr>
          <w:sz w:val="16"/>
        </w:rPr>
        <w:t xml:space="preserve">, a space of autonomy within a revolutionary process that moves in fits and starts, </w:t>
      </w:r>
      <w:r w:rsidRPr="001D535F">
        <w:rPr>
          <w:rStyle w:val="StyleUnderline"/>
        </w:rPr>
        <w:t>in contrast to the political strike which stands as a single point within a continuous dominant temporal line.</w:t>
      </w:r>
      <w:r w:rsidRPr="001F27DC">
        <w:rPr>
          <w:sz w:val="16"/>
        </w:rPr>
        <w:t xml:space="preserve"> This is a critically important element</w:t>
      </w:r>
      <w:r w:rsidRPr="008E001E">
        <w:rPr>
          <w:rStyle w:val="StyleUnderline"/>
        </w:rPr>
        <w:t xml:space="preserve">: </w:t>
      </w:r>
      <w:r w:rsidRPr="00A93CB1">
        <w:rPr>
          <w:rStyle w:val="StyleUnderline"/>
          <w:highlight w:val="cyan"/>
        </w:rPr>
        <w:t>the destituent strike is</w:t>
      </w:r>
      <w:r w:rsidRPr="001F27DC">
        <w:rPr>
          <w:sz w:val="16"/>
        </w:rPr>
        <w:t xml:space="preserve"> not a detached fact but </w:t>
      </w:r>
      <w:r w:rsidRPr="00A93CB1">
        <w:rPr>
          <w:rStyle w:val="StyleUnderline"/>
          <w:highlight w:val="cyan"/>
        </w:rPr>
        <w:t>a constellation of events and counter-events</w:t>
      </w:r>
      <w:r w:rsidRPr="008E001E">
        <w:rPr>
          <w:rStyle w:val="StyleUnderline"/>
        </w:rPr>
        <w:t>. Within this discontinuity we find the forging of alliances</w:t>
      </w:r>
      <w:r w:rsidRPr="001F27DC">
        <w:rPr>
          <w:sz w:val="16"/>
        </w:rPr>
        <w:t xml:space="preserve"> and the organization of enmities, </w:t>
      </w:r>
      <w:r w:rsidRPr="00A93CB1">
        <w:rPr>
          <w:rStyle w:val="StyleUnderline"/>
          <w:highlight w:val="cyan"/>
        </w:rPr>
        <w:t>until a cascade of fragments from the oppressed</w:t>
      </w:r>
      <w:r w:rsidRPr="008E001E">
        <w:rPr>
          <w:rStyle w:val="StyleUnderline"/>
        </w:rPr>
        <w:t xml:space="preserve"> past </w:t>
      </w:r>
      <w:r w:rsidRPr="00A93CB1">
        <w:rPr>
          <w:rStyle w:val="StyleUnderline"/>
          <w:highlight w:val="cyan"/>
        </w:rPr>
        <w:t>encounters the</w:t>
      </w:r>
      <w:r w:rsidRPr="008E001E">
        <w:rPr>
          <w:rStyle w:val="StyleUnderline"/>
        </w:rPr>
        <w:t xml:space="preserve"> coming future in the </w:t>
      </w:r>
      <w:r w:rsidRPr="00A93CB1">
        <w:rPr>
          <w:rStyle w:val="StyleUnderline"/>
          <w:highlight w:val="cyan"/>
        </w:rPr>
        <w:t>destruction of the present.</w:t>
      </w:r>
      <w:r w:rsidRPr="001F27DC">
        <w:rPr>
          <w:sz w:val="16"/>
        </w:rPr>
        <w:t xml:space="preserve"> This is none other than the becoming of that historical force we call communism. In order to better understand it we must always pay careful attention: on the one hand, to the discontinuities in the process, to that which happens (or does not happen) during the interruptions suffered by or imposed upon it; and, on the other, its being characterized by multiple fires, never a central one from which the strike spreads out.</w:t>
      </w:r>
      <w:r>
        <w:rPr>
          <w:sz w:val="16"/>
        </w:rPr>
        <w:t xml:space="preserve"> </w:t>
      </w:r>
      <w:r w:rsidRPr="001F27DC">
        <w:rPr>
          <w:sz w:val="16"/>
        </w:rPr>
        <w:t xml:space="preserve">In the end, if the political strike can be preceded by law and also aims at producing a new one—thus, never positioning itself outside of the juridical sphere of the state—then </w:t>
      </w:r>
      <w:r w:rsidRPr="008E001E">
        <w:rPr>
          <w:rStyle w:val="StyleUnderline"/>
        </w:rPr>
        <w:t xml:space="preserve">the proletarian general strike immediately positions itself heterogeneously, refusing to occupy any seat of power, to engage in any simple substitution, and instead wants to destitute power. </w:t>
      </w:r>
      <w:r w:rsidRPr="00A93CB1">
        <w:rPr>
          <w:rStyle w:val="StyleUnderline"/>
          <w:highlight w:val="cyan"/>
        </w:rPr>
        <w:t>The destituent strike demands nothing; it makes a negative claim.</w:t>
      </w:r>
      <w:r w:rsidRPr="001F27DC">
        <w:rPr>
          <w:sz w:val="16"/>
        </w:rPr>
        <w:t xml:space="preserve"> Perhaps Pasolini was not thinking of something very different in his famous and much discussed poem Il PCI ai giovani [The Communist Party to the youth], provocatively addressed to the students of ’68, but apparently never read through to the end where he lashes out: </w:t>
      </w:r>
      <w:r w:rsidRPr="00A93CB1">
        <w:rPr>
          <w:rStyle w:val="StyleUnderline"/>
          <w:highlight w:val="cyan"/>
        </w:rPr>
        <w:t>“Stop thinking about your rights, stop demanding things of power.</w:t>
      </w:r>
      <w:r w:rsidRPr="00A93CB1">
        <w:rPr>
          <w:sz w:val="16"/>
          <w:highlight w:val="cyan"/>
        </w:rPr>
        <w:t>”</w:t>
      </w:r>
      <w:r>
        <w:rPr>
          <w:sz w:val="16"/>
        </w:rPr>
        <w:t xml:space="preserve"> </w:t>
      </w:r>
      <w:r w:rsidRPr="001F27DC">
        <w:rPr>
          <w:sz w:val="16"/>
        </w:rPr>
        <w:t xml:space="preserve">Give up on law and power. This is how Benjamin imagined destitution as the authentic revolutionary gesture. </w:t>
      </w:r>
      <w:r w:rsidRPr="00A93CB1">
        <w:rPr>
          <w:rStyle w:val="StyleUnderline"/>
          <w:highlight w:val="cyan"/>
        </w:rPr>
        <w:t>The entire</w:t>
      </w:r>
      <w:r w:rsidRPr="008E001E">
        <w:rPr>
          <w:rStyle w:val="StyleUnderline"/>
        </w:rPr>
        <w:t xml:space="preserve"> vexed </w:t>
      </w:r>
      <w:r w:rsidRPr="00A93CB1">
        <w:rPr>
          <w:rStyle w:val="StyleUnderline"/>
          <w:highlight w:val="cyan"/>
        </w:rPr>
        <w:t>question of “reform or revolution” is</w:t>
      </w:r>
      <w:r w:rsidRPr="008E001E">
        <w:rPr>
          <w:rStyle w:val="StyleUnderline"/>
        </w:rPr>
        <w:t xml:space="preserve"> completely </w:t>
      </w:r>
      <w:r w:rsidRPr="00A93CB1">
        <w:rPr>
          <w:rStyle w:val="StyleUnderline"/>
          <w:highlight w:val="cyan"/>
        </w:rPr>
        <w:t>swept away</w:t>
      </w:r>
      <w:r w:rsidRPr="008E001E">
        <w:rPr>
          <w:rStyle w:val="StyleUnderline"/>
        </w:rPr>
        <w:t xml:space="preserve"> once one moves radically away from the viewpoint of dominant political thought</w:t>
      </w:r>
      <w:r w:rsidRPr="001F27DC">
        <w:rPr>
          <w:sz w:val="16"/>
        </w:rPr>
        <w:t xml:space="preserve"> (including revolutionary thought) </w:t>
      </w:r>
      <w:r w:rsidRPr="008E001E">
        <w:rPr>
          <w:rStyle w:val="StyleUnderline"/>
        </w:rPr>
        <w:t>according to which correct activity generally resolves into either “taking power” or the infinite wait for an apocalyptic phantasmagoria</w:t>
      </w:r>
      <w:r w:rsidRPr="001F27DC">
        <w:rPr>
          <w:sz w:val="16"/>
        </w:rPr>
        <w:t xml:space="preserve"> with a final palingenesis. It has not escaped our attention that in Benjamin’s choice of words to distinguish the two forms of strike (in which he follows Georges Sorel), not only do we find a clear, sharp critique of modern political activity, but also, here only the revolutionary-proletarian dimension can grasp the political as such, the true break from the current state of things. The real alternative to modern politics is thus not to be found in what we usually call an “anti-politics,” which is merely a variation on the same theme, but instead in revolutionary becoming.</w:t>
      </w:r>
      <w:r>
        <w:rPr>
          <w:sz w:val="16"/>
        </w:rPr>
        <w:t xml:space="preserve"> </w:t>
      </w:r>
      <w:r w:rsidRPr="00A93CB1">
        <w:rPr>
          <w:rStyle w:val="StyleUnderline"/>
          <w:highlight w:val="cyan"/>
        </w:rPr>
        <w:t>The destituent gesture</w:t>
      </w:r>
      <w:r w:rsidRPr="001F27DC">
        <w:rPr>
          <w:sz w:val="16"/>
        </w:rPr>
        <w:t>—which need not be specified as the action of citizens in general, nor of a homogeneous and empty “humanity,” but rather as the proletariat’s use of the political—</w:t>
      </w:r>
      <w:r w:rsidRPr="008E001E">
        <w:rPr>
          <w:rStyle w:val="StyleUnderline"/>
        </w:rPr>
        <w:t xml:space="preserve">first and foremost </w:t>
      </w:r>
      <w:r w:rsidRPr="00A93CB1">
        <w:rPr>
          <w:rStyle w:val="StyleUnderline"/>
          <w:highlight w:val="cyan"/>
        </w:rPr>
        <w:t>creates a fork in the</w:t>
      </w:r>
      <w:r w:rsidRPr="008E001E">
        <w:rPr>
          <w:rStyle w:val="StyleUnderline"/>
        </w:rPr>
        <w:t xml:space="preserve"> spatial-temporal and </w:t>
      </w:r>
      <w:r w:rsidRPr="00A93CB1">
        <w:rPr>
          <w:rStyle w:val="StyleUnderline"/>
          <w:highlight w:val="cyan"/>
        </w:rPr>
        <w:t>ethical-political road: the division between justice and law.</w:t>
      </w:r>
      <w:r w:rsidRPr="001F27DC">
        <w:rPr>
          <w:sz w:val="16"/>
        </w:rPr>
        <w:t xml:space="preserve"> True justice is no longer identied with an authority or with virtue, but—as Benjamin himself wrote—with a “state of the world.” </w:t>
      </w:r>
      <w:r w:rsidRPr="00A93CB1">
        <w:rPr>
          <w:rStyle w:val="StyleUnderline"/>
          <w:highlight w:val="cyan"/>
        </w:rPr>
        <w:t>Fighting injustice means struggling to exit from the current state of the world and helping to establish a just one.</w:t>
      </w:r>
      <w:r w:rsidRPr="008E001E">
        <w:rPr>
          <w:rStyle w:val="StyleUnderline"/>
        </w:rPr>
        <w:t xml:space="preserve"> </w:t>
      </w:r>
      <w:r w:rsidRPr="00355687">
        <w:rPr>
          <w:rStyle w:val="StyleUnderline"/>
        </w:rPr>
        <w:t>Rising up and</w:t>
      </w:r>
      <w:r w:rsidRPr="008E001E">
        <w:rPr>
          <w:rStyle w:val="StyleUnderline"/>
        </w:rPr>
        <w:t xml:space="preserve"> </w:t>
      </w:r>
      <w:r w:rsidRPr="00A93CB1">
        <w:rPr>
          <w:rStyle w:val="StyleUnderline"/>
          <w:highlight w:val="cyan"/>
        </w:rPr>
        <w:t>destituting government means making its laws unenforceable</w:t>
      </w:r>
      <w:r w:rsidRPr="001F27DC">
        <w:rPr>
          <w:sz w:val="16"/>
        </w:rPr>
        <w:t xml:space="preserve"> through a gesture that has no juridical end or meaning but that, even while externally destituting the current world, is in itself the production of another state of the world.</w:t>
      </w:r>
      <w:r>
        <w:rPr>
          <w:sz w:val="16"/>
        </w:rPr>
        <w:t xml:space="preserve"> </w:t>
      </w:r>
      <w:r w:rsidRPr="001E0154">
        <w:rPr>
          <w:sz w:val="10"/>
        </w:rPr>
        <w:t>Unlimited bloody, radical violence (so writes Benjamin in 1921) only seems so at first glance, from the perspective of the extrinsic politics of the law and the police, those who conserve the current state of the world, and not within the gesture of destitution, which in actualizing justice at the same time configures itself instead as a means of pure destruction. “Justice too, therefore, is also destructive, by putting the brakes on the constructive ambiguities of law.” 4 Among the many (and frequently reactionary) configurations of the katechon, “justice” is that which most closely fits its revolutionary version. 5 From this perspective, any constituent/constituted power must remain beneath—far beneath—justice, if it is to get anywhere at all. This is why, for instance, the left has always had its hands dirty with the blood of those it would defend, thus making itself— through a whole series of actions deprived of justice—a “brake” on the coming transformation of the world.</w:t>
      </w:r>
      <w:r>
        <w:rPr>
          <w:sz w:val="10"/>
        </w:rPr>
        <w:t xml:space="preserve"> </w:t>
      </w:r>
      <w:r w:rsidRPr="001E0154">
        <w:rPr>
          <w:sz w:val="10"/>
        </w:rPr>
        <w:t>The appearance of justice is always that of a world of truth that begins to grow within and against this world of lies. Then, when its path meets a historical realty coinciding with it, it becomes heterogeneous: the “within and against” transforms into an “outside and against,” a shift that Benjamin defines as an “awakening.” Remaining stubbornly “within and against” means to linger indefinitely within a dream realm. There can be no doubt “one needs to dream,” but never waking up can soon become a place of comfort. It ends up being an incomplete, insufficient position. It is at the meeting point of these two worlds, the moment when they reach a decisive threshold, that the present explodes and we witness their conflict. Now that the sphere of hostility has been burst, they become mutual enemies. 6 Juridical violence against pure violence, mythic violence against divine violence. Revolt clarifies what is usually confused, anarchically embracing the oscillations in time suspended between waking and dreaming. It creates that outside where one can attack the fortress of the present. Kommunismus is the attempt to make this outside coincide with our individual interiority.</w:t>
      </w:r>
      <w:r>
        <w:rPr>
          <w:sz w:val="10"/>
        </w:rPr>
        <w:t xml:space="preserve"> </w:t>
      </w:r>
      <w:r w:rsidRPr="001E0154">
        <w:rPr>
          <w:sz w:val="10"/>
        </w:rPr>
        <w:t>It is precisely because we are so used to residing within this time of weary, artificial slumber that we are unsurprised to find lies within the revolutionary camp. “Everything, even lies, advances the truth,” Kafka warned his young friend Janouch. 7 We know all too well how to dig up the shrapnel of redemption lodged deep within enemy territory. Revolutionary ethics similarly have few moral quibbles. So long, that is, as one knows how to distinguish between the shards. This is why one must remain awake even while rummaging through dreams.</w:t>
      </w:r>
      <w:r>
        <w:rPr>
          <w:sz w:val="10"/>
        </w:rPr>
        <w:t xml:space="preserve"> </w:t>
      </w:r>
      <w:r w:rsidRPr="001E0154">
        <w:rPr>
          <w:sz w:val="10"/>
        </w:rPr>
        <w:t>In the world of generalized hostility we live in, everything is presented to us as equivalent, as if everything were the same: truth and lies, good and evil, domination and subjection. As if all terms are empty of meaning, neutral objects, unreal existences, things that can be equally exchanged with other things, and easily translated into the sulfurous language of general equivalence. The rules of revolutionary forms of life are the following: to identify and annihilate the lie; to be capable of material determination within the stirring of spirits that agitate the world; to know how to recognize and endlessly recompose all the fragments of redemption that make up the world; and, to “make them endure, give them space.” 8 The profane world cannot but be composed of fragments, “a world where many worlds t” (as the Zapatistas say), but revolutionary practice restores their singularity. It restores their true, profane, transient reality.</w:t>
      </w:r>
      <w:r>
        <w:rPr>
          <w:sz w:val="10"/>
        </w:rPr>
        <w:t xml:space="preserve"> </w:t>
      </w:r>
      <w:r w:rsidRPr="001E0154">
        <w:rPr>
          <w:sz w:val="10"/>
        </w:rPr>
        <w:t>Hostility is annihilated; the enemy is defeated. But if it is true that revolutionary becoming is made possible during this process of recognition, recomposition, and a constant attention to the series of events, then it is also true that constant belief in the existence of revolutionary subjects who willfully produce a revolutionary reality hypostasizes a division between subject and object. Both subject and object are then internally divided again: we find the activist who seems to be split in two, a moral subject who acts for a true subject but always takes the form of an institutional exteriority. This same activist imagines their object to be the raw material of history, which then becomes the product of their labor—replicating an illusion that has unfortunately been present throughout revolutionary movements.</w:t>
      </w:r>
      <w:r>
        <w:rPr>
          <w:sz w:val="10"/>
        </w:rPr>
        <w:t xml:space="preserve"> </w:t>
      </w:r>
      <w:r w:rsidRPr="001E0154">
        <w:rPr>
          <w:sz w:val="10"/>
        </w:rPr>
        <w:t>What needs to be recomposed is neither a subject nor a social state but a world and a form of life: a world of potential that takes form in a multiplicity of worlds. This means there has never been any unity within profane history, no perfect totality, but instead, every fragment that has taken form can be that unity in itself, the persistence of fragments will always impede Law from reconstructing itself and continuing its function.</w:t>
      </w:r>
      <w:r>
        <w:rPr>
          <w:sz w:val="10"/>
        </w:rPr>
        <w:t xml:space="preserve"> </w:t>
      </w:r>
      <w:r w:rsidRPr="001E0154">
        <w:rPr>
          <w:sz w:val="10"/>
        </w:rPr>
        <w:t>The first area in which we must point out lies and fragments of redemption, in order to recognize friends and give a face to our enemies, is that of our own, anonymous, individual lives. Because here too there is a world of potential that hardens into a form.</w:t>
      </w:r>
      <w:r>
        <w:rPr>
          <w:sz w:val="10"/>
        </w:rPr>
        <w:t xml:space="preserve"> </w:t>
      </w:r>
      <w:r w:rsidRPr="001E0154">
        <w:rPr>
          <w:sz w:val="10"/>
        </w:rPr>
        <w:t>“The old mole” keeps on burrowing—but it is nearly blind, as everyone knows. It does not follow a direction formed out of its subjective vision; it has no plan for the future to be completed, its outlook aims elsewhere. Indeed, touch is its most developed sense. As with Benjamin, touch means the ability to treat social relations as if they were natural relations, so as to bring us closer to our real, “paradisiacal” being-in-the-world.</w:t>
      </w:r>
      <w:r>
        <w:rPr>
          <w:sz w:val="10"/>
        </w:rPr>
        <w:t xml:space="preserve"> </w:t>
      </w:r>
      <w:r w:rsidRPr="001E0154">
        <w:rPr>
          <w:sz w:val="10"/>
        </w:rPr>
        <w:t>One day the mole disappeared down a distant tunnel, and its existence was then known only through the molehills and burrows it had dug when alive. Its life became indistinct from its territory. And then, all of a sudden, we find it here, close to us, even within us. The mole has burrowed down into our lives and dissolved within them: now our lives, our forms of life, have become the mole’s territory, and the world above falls in. Marx called this collapse “revolution.”</w:t>
      </w:r>
      <w:r>
        <w:rPr>
          <w:rStyle w:val="Style13ptBold"/>
          <w:b w:val="0"/>
          <w:bCs w:val="0"/>
          <w:sz w:val="10"/>
        </w:rPr>
        <w:t xml:space="preserve"> </w:t>
      </w:r>
      <w:r w:rsidRPr="001E0154">
        <w:rPr>
          <w:sz w:val="10"/>
        </w:rPr>
        <w:t>In recent years, we have asked many questions about the strike: is it still valid? Is there some remnant of it that still interests us, now that we are living after the end of the workers’ movement? How can we understand the strike today à la Benjamin, as a destituent strike? How might we rescue this gesture?</w:t>
      </w:r>
      <w:r>
        <w:rPr>
          <w:sz w:val="10"/>
        </w:rPr>
        <w:t xml:space="preserve"> </w:t>
      </w:r>
      <w:r w:rsidRPr="001E0154">
        <w:rPr>
          <w:sz w:val="16"/>
        </w:rPr>
        <w:t xml:space="preserve">The question of the strike has always been a question of temporality. </w:t>
      </w:r>
      <w:r w:rsidRPr="00A93CB1">
        <w:rPr>
          <w:rStyle w:val="StyleUnderline"/>
          <w:highlight w:val="cyan"/>
        </w:rPr>
        <w:t>The classic strike</w:t>
      </w:r>
      <w:r w:rsidRPr="001E0154">
        <w:rPr>
          <w:sz w:val="16"/>
        </w:rPr>
        <w:t xml:space="preserve">, which with Benjamin we will call the political strike, </w:t>
      </w:r>
      <w:r w:rsidRPr="00A93CB1">
        <w:rPr>
          <w:rStyle w:val="StyleUnderline"/>
          <w:highlight w:val="cyan"/>
        </w:rPr>
        <w:t>has a foreseeable</w:t>
      </w:r>
      <w:r w:rsidRPr="001F27DC">
        <w:rPr>
          <w:rStyle w:val="StyleUnderline"/>
        </w:rPr>
        <w:t xml:space="preserve"> beginning and </w:t>
      </w:r>
      <w:r w:rsidRPr="00A93CB1">
        <w:rPr>
          <w:rStyle w:val="StyleUnderline"/>
          <w:highlight w:val="cyan"/>
        </w:rPr>
        <w:t>end</w:t>
      </w:r>
      <w:r w:rsidRPr="001F27DC">
        <w:rPr>
          <w:rStyle w:val="StyleUnderline"/>
        </w:rPr>
        <w:t xml:space="preserve">, a reactive temporality </w:t>
      </w:r>
      <w:r w:rsidRPr="00A93CB1">
        <w:rPr>
          <w:rStyle w:val="StyleUnderline"/>
          <w:highlight w:val="cyan"/>
        </w:rPr>
        <w:t>subordinated to negotiation and</w:t>
      </w:r>
      <w:r w:rsidRPr="001E0154">
        <w:rPr>
          <w:sz w:val="16"/>
        </w:rPr>
        <w:t xml:space="preserve">, in the best of cases, aims at achieving surface-level improvements. It represents a temporality controlled and </w:t>
      </w:r>
      <w:r w:rsidRPr="00A93CB1">
        <w:rPr>
          <w:rStyle w:val="StyleUnderline"/>
          <w:highlight w:val="cyan"/>
        </w:rPr>
        <w:t>commanded by an economic logic, a calculation made in the short term</w:t>
      </w:r>
      <w:r w:rsidRPr="001F27DC">
        <w:rPr>
          <w:rStyle w:val="StyleUnderline"/>
        </w:rPr>
        <w:t xml:space="preserve"> in order </w:t>
      </w:r>
      <w:r w:rsidRPr="00A93CB1">
        <w:rPr>
          <w:rStyle w:val="StyleUnderline"/>
          <w:highlight w:val="cyan"/>
        </w:rPr>
        <w:t>to indicate a distant future in which everyone is better off, works the right amount for the correct sum</w:t>
      </w:r>
      <w:r w:rsidRPr="001F27DC">
        <w:rPr>
          <w:rStyle w:val="StyleUnderline"/>
        </w:rPr>
        <w:t>, in which citizens no longer need to strike because the law will always be on their side.</w:t>
      </w:r>
      <w:r w:rsidRPr="001E0154">
        <w:rPr>
          <w:sz w:val="16"/>
        </w:rPr>
        <w:t xml:space="preserve"> Now, omitting the many other problems such an idea of the strike bears today—not least of all, the disappearance of all forms of political-juridical mediation that once permitted that kind of activity—the main question consists of the sacrifice of the eventual potential of the strike. The potential of an interruption that overcomes singular existences, basing itself in that collective enthusiasm by which one can grasp the revolutionary moment for the sake of a future that no longer exists in our times. Or better still: </w:t>
      </w:r>
      <w:r w:rsidRPr="00A93CB1">
        <w:rPr>
          <w:rStyle w:val="StyleUnderline"/>
          <w:highlight w:val="cyan"/>
        </w:rPr>
        <w:t>the future</w:t>
      </w:r>
      <w:r w:rsidRPr="001F27DC">
        <w:rPr>
          <w:rStyle w:val="StyleUnderline"/>
        </w:rPr>
        <w:t xml:space="preserve"> that exists today </w:t>
      </w:r>
      <w:r w:rsidRPr="00A93CB1">
        <w:rPr>
          <w:rStyle w:val="StyleUnderline"/>
          <w:highlight w:val="cyan"/>
        </w:rPr>
        <w:t>is</w:t>
      </w:r>
      <w:r w:rsidRPr="001F27DC">
        <w:rPr>
          <w:rStyle w:val="StyleUnderline"/>
        </w:rPr>
        <w:t xml:space="preserve"> merely an idea of the future, and </w:t>
      </w:r>
      <w:r w:rsidRPr="00A93CB1">
        <w:rPr>
          <w:rStyle w:val="StyleUnderline"/>
          <w:highlight w:val="cyan"/>
        </w:rPr>
        <w:t>nothing other than a tool of domination.</w:t>
      </w:r>
      <w:r w:rsidRPr="001F27DC">
        <w:rPr>
          <w:rStyle w:val="StyleUnderline"/>
        </w:rPr>
        <w:t xml:space="preserve"> In the hands of capitalism, it is manipulated and conserved within its grasp. </w:t>
      </w:r>
      <w:r w:rsidRPr="00A93CB1">
        <w:rPr>
          <w:rStyle w:val="StyleUnderline"/>
          <w:highlight w:val="cyan"/>
        </w:rPr>
        <w:t>The future is used as a threat</w:t>
      </w:r>
      <w:r w:rsidRPr="001F27DC">
        <w:rPr>
          <w:rStyle w:val="StyleUnderline"/>
        </w:rPr>
        <w:t xml:space="preserve"> against us, </w:t>
      </w:r>
      <w:r w:rsidRPr="00A93CB1">
        <w:rPr>
          <w:rStyle w:val="StyleUnderline"/>
          <w:highlight w:val="cyan"/>
        </w:rPr>
        <w:t>blackmail by which we must accept the present</w:t>
      </w:r>
      <w:r w:rsidRPr="001F27DC">
        <w:rPr>
          <w:rStyle w:val="StyleUnderline"/>
        </w:rPr>
        <w:t xml:space="preserve"> as it is</w:t>
      </w:r>
      <w:r w:rsidRPr="001E0154">
        <w:rPr>
          <w:sz w:val="16"/>
        </w:rPr>
        <w:t xml:space="preserve">—“may it live as long as possible!” This situation is tangibly expressed in the demonstrations that accompany </w:t>
      </w:r>
      <w:r w:rsidRPr="00A93CB1">
        <w:rPr>
          <w:rStyle w:val="StyleUnderline"/>
          <w:highlight w:val="cyan"/>
        </w:rPr>
        <w:t>today’s</w:t>
      </w:r>
      <w:r w:rsidRPr="001E0154">
        <w:rPr>
          <w:sz w:val="16"/>
        </w:rPr>
        <w:t xml:space="preserve"> political </w:t>
      </w:r>
      <w:r w:rsidRPr="00A93CB1">
        <w:rPr>
          <w:rStyle w:val="StyleUnderline"/>
          <w:highlight w:val="cyan"/>
        </w:rPr>
        <w:t>strikes</w:t>
      </w:r>
      <w:r w:rsidRPr="001E0154">
        <w:rPr>
          <w:sz w:val="16"/>
        </w:rPr>
        <w:t xml:space="preserve">, which everyone knows </w:t>
      </w:r>
      <w:r w:rsidRPr="00A93CB1">
        <w:rPr>
          <w:rStyle w:val="StyleUnderline"/>
          <w:highlight w:val="cyan"/>
        </w:rPr>
        <w:t>have no use</w:t>
      </w:r>
      <w:r w:rsidRPr="001F27DC">
        <w:rPr>
          <w:rStyle w:val="StyleUnderline"/>
        </w:rPr>
        <w:t xml:space="preserve"> at all </w:t>
      </w:r>
      <w:r w:rsidRPr="00A93CB1">
        <w:rPr>
          <w:rStyle w:val="StyleUnderline"/>
          <w:highlight w:val="cyan"/>
        </w:rPr>
        <w:t>other than to serve as a confirmation of the present</w:t>
      </w:r>
      <w:r w:rsidRPr="001F27DC">
        <w:rPr>
          <w:rStyle w:val="StyleUnderline"/>
        </w:rPr>
        <w:t>, because nothing is meant to actually happen. They do not even make the most cosmetic of changes,</w:t>
      </w:r>
      <w:r w:rsidRPr="001E0154">
        <w:rPr>
          <w:sz w:val="16"/>
        </w:rPr>
        <w:t xml:space="preserve"> unless you want to see them as the pure demonstration of a state of being that somehow still resembles life at the very least: a zombie strike.</w:t>
      </w:r>
      <w:r>
        <w:rPr>
          <w:sz w:val="16"/>
        </w:rPr>
        <w:t xml:space="preserve"> </w:t>
      </w:r>
      <w:r w:rsidRPr="001E0154">
        <w:rPr>
          <w:sz w:val="16"/>
        </w:rPr>
        <w:t>Any credible discussion around “crisis” today has to admit the idea of the future no longer has any emancipatory value. If we look at the history of the last century, this was a concept that only meant anything so long as the world was divided into two camps, between capitalism and socialism, a division that in turn allowed other divisions, other possible becomings. The end of that division, which has spread as a tangible, comprehensible civil war across the world since 1917, also meant the end of a desirable future, an inability to perceive the depths of history, and a widespread feeling of fear in relation to any alternative dimension of time, imprisoning the world in the present, in our present. And yet the collapse of that division also generated a great possibility for revolutionaries—as Heiner Müller noted in his own time—a possibility which seems to still require reection, i.e., the separation between communists and power.</w:t>
      </w:r>
      <w:r>
        <w:rPr>
          <w:sz w:val="16"/>
        </w:rPr>
        <w:t xml:space="preserve"> </w:t>
      </w:r>
      <w:r w:rsidRPr="001E0154">
        <w:rPr>
          <w:sz w:val="16"/>
        </w:rPr>
        <w:t>In today’s info-communicational language, “crisis” means that those who govern must politically manage historical temporality by making use of an illusion of deferring a nal catastrophe—the ecopolitical apocalypse—in order to make citizens believe in a present represented by a government conceived as a dam erected to defend society. We are meant to believe in a catastrophic lie because the apocalypse, in truth, is clearly the Stimmung [mood; atmosphere] that reigns over capitalism as it is, aside from being that time period in which we have been living metaphysically ever since John of Patmos announced its arrival.</w:t>
      </w:r>
      <w:r>
        <w:rPr>
          <w:sz w:val="16"/>
        </w:rPr>
        <w:t xml:space="preserve"> </w:t>
      </w:r>
      <w:r w:rsidRPr="001E0154">
        <w:rPr>
          <w:sz w:val="16"/>
        </w:rPr>
        <w:t xml:space="preserve">The political strike in the crosshairs of Benjamin’s critique has the same features of an infinite deferral of the final reconciliation or mystification, and in this sense it is an apocalyptic strike that is satisfied with a distant point in time, beyond the end times. </w:t>
      </w:r>
      <w:r w:rsidRPr="001F27DC">
        <w:rPr>
          <w:rStyle w:val="StyleUnderline"/>
        </w:rPr>
        <w:t xml:space="preserve">The other form of strike, </w:t>
      </w:r>
      <w:r w:rsidRPr="00A93CB1">
        <w:rPr>
          <w:rStyle w:val="StyleUnderline"/>
          <w:highlight w:val="cyan"/>
        </w:rPr>
        <w:t>the destituent strike</w:t>
      </w:r>
      <w:r w:rsidRPr="001F27DC">
        <w:rPr>
          <w:rStyle w:val="StyleUnderline"/>
        </w:rPr>
        <w:t xml:space="preserve">, is clearly a messianic strike, </w:t>
      </w:r>
      <w:r w:rsidRPr="009A220B">
        <w:rPr>
          <w:rStyle w:val="StyleUnderline"/>
        </w:rPr>
        <w:t>which has to effect an interruption now—a “</w:t>
      </w:r>
      <w:r w:rsidRPr="001F27DC">
        <w:rPr>
          <w:rStyle w:val="StyleUnderline"/>
        </w:rPr>
        <w:t xml:space="preserve">now” that is always in process and potentialized—that </w:t>
      </w:r>
      <w:r w:rsidRPr="00A93CB1">
        <w:rPr>
          <w:rStyle w:val="StyleUnderline"/>
          <w:highlight w:val="cyan"/>
        </w:rPr>
        <w:t>breaks through normal time and takes effect through</w:t>
      </w:r>
      <w:r w:rsidRPr="001F27DC">
        <w:rPr>
          <w:rStyle w:val="StyleUnderline"/>
        </w:rPr>
        <w:t xml:space="preserve"> this interruption, from within the rupture of the present, </w:t>
      </w:r>
      <w:r w:rsidRPr="00A93CB1">
        <w:rPr>
          <w:rStyle w:val="StyleUnderline"/>
          <w:highlight w:val="cyan"/>
        </w:rPr>
        <w:t>destituting the world as it is. Communism is not another world, but another use of this world</w:t>
      </w:r>
      <w:r w:rsidRPr="00A93CB1">
        <w:rPr>
          <w:sz w:val="16"/>
          <w:highlight w:val="cyan"/>
        </w:rPr>
        <w:t>,</w:t>
      </w:r>
      <w:r w:rsidRPr="001E0154">
        <w:rPr>
          <w:sz w:val="16"/>
        </w:rPr>
        <w:t xml:space="preserve"> conquered through another use of itself and time. In this version, the Day of Judgment is not beyond the end-times but represents the end disseminated within every present, a force that erupts into profane time. Today, in the absence of any autonomous future dimension, we might say that the partisans of this counter-present act not so much through a spirit of optimism and progressiveness, but in all likelihood, through a “constructive defeatism,” an apt and polemical concept coined by Heiner Müller. 1 Or, to speak with Benjamin once again, through organizing pessimism. 2</w:t>
      </w:r>
    </w:p>
    <w:bookmarkEnd w:id="1"/>
    <w:p w14:paraId="2372578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F863" w14:textId="77777777" w:rsidR="004E2FF2" w:rsidRDefault="004E2FF2" w:rsidP="00066D2C">
      <w:r>
        <w:separator/>
      </w:r>
    </w:p>
  </w:endnote>
  <w:endnote w:type="continuationSeparator" w:id="0">
    <w:p w14:paraId="54FC0E30" w14:textId="77777777" w:rsidR="004E2FF2" w:rsidRDefault="004E2F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C085C" w14:textId="77777777" w:rsidR="004E2FF2" w:rsidRDefault="004E2FF2" w:rsidP="00066D2C">
      <w:r>
        <w:separator/>
      </w:r>
    </w:p>
  </w:footnote>
  <w:footnote w:type="continuationSeparator" w:id="0">
    <w:p w14:paraId="44732614" w14:textId="77777777" w:rsidR="004E2FF2" w:rsidRDefault="004E2F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762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FF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627"/>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B6D"/>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59F"/>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024B6"/>
  <w15:chartTrackingRefBased/>
  <w15:docId w15:val="{9CF77F2C-330E-43FB-A176-3C1D0580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7627"/>
    <w:rPr>
      <w:rFonts w:ascii="Calibri" w:hAnsi="Calibri" w:cs="Calibri"/>
    </w:rPr>
  </w:style>
  <w:style w:type="paragraph" w:styleId="Heading1">
    <w:name w:val="heading 1"/>
    <w:aliases w:val="Pocket"/>
    <w:basedOn w:val="Normal"/>
    <w:next w:val="Normal"/>
    <w:link w:val="Heading1Char"/>
    <w:qFormat/>
    <w:rsid w:val="005276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76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276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276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762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276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7627"/>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Style1,Box,s"/>
    <w:basedOn w:val="DefaultParagraphFont"/>
    <w:link w:val="textbold"/>
    <w:uiPriority w:val="8"/>
    <w:qFormat/>
    <w:rsid w:val="0052762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27627"/>
    <w:rPr>
      <w:color w:val="auto"/>
      <w:u w:val="none"/>
    </w:rPr>
  </w:style>
  <w:style w:type="character" w:customStyle="1" w:styleId="Heading1Char">
    <w:name w:val="Heading 1 Char"/>
    <w:aliases w:val="Pocket Char"/>
    <w:basedOn w:val="DefaultParagraphFont"/>
    <w:link w:val="Heading1"/>
    <w:rsid w:val="005276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76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276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2762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2762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27627"/>
    <w:rPr>
      <w:b w:val="0"/>
      <w:sz w:val="22"/>
      <w:u w:val="single"/>
    </w:rPr>
  </w:style>
  <w:style w:type="character" w:styleId="Strong">
    <w:name w:val="Strong"/>
    <w:basedOn w:val="DefaultParagraphFont"/>
    <w:uiPriority w:val="22"/>
    <w:semiHidden/>
    <w:qFormat/>
    <w:rsid w:val="00527627"/>
    <w:rPr>
      <w:b/>
      <w:bCs/>
    </w:rPr>
  </w:style>
  <w:style w:type="character" w:styleId="BookTitle">
    <w:name w:val="Book Title"/>
    <w:basedOn w:val="DefaultParagraphFont"/>
    <w:uiPriority w:val="33"/>
    <w:semiHidden/>
    <w:qFormat/>
    <w:rsid w:val="00527627"/>
    <w:rPr>
      <w:b/>
      <w:bCs/>
      <w:i/>
      <w:iCs/>
      <w:spacing w:val="5"/>
    </w:rPr>
  </w:style>
  <w:style w:type="character" w:customStyle="1" w:styleId="Heading5Char">
    <w:name w:val="Heading 5 Char"/>
    <w:basedOn w:val="DefaultParagraphFont"/>
    <w:link w:val="Heading5"/>
    <w:uiPriority w:val="9"/>
    <w:semiHidden/>
    <w:rsid w:val="005276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7627"/>
  </w:style>
  <w:style w:type="paragraph" w:styleId="Header">
    <w:name w:val="header"/>
    <w:basedOn w:val="Normal"/>
    <w:link w:val="HeaderChar"/>
    <w:uiPriority w:val="99"/>
    <w:semiHidden/>
    <w:rsid w:val="00527627"/>
    <w:pPr>
      <w:tabs>
        <w:tab w:val="center" w:pos="4680"/>
        <w:tab w:val="right" w:pos="9360"/>
      </w:tabs>
    </w:pPr>
  </w:style>
  <w:style w:type="character" w:customStyle="1" w:styleId="HeaderChar">
    <w:name w:val="Header Char"/>
    <w:basedOn w:val="DefaultParagraphFont"/>
    <w:link w:val="Header"/>
    <w:uiPriority w:val="99"/>
    <w:semiHidden/>
    <w:rsid w:val="00527627"/>
    <w:rPr>
      <w:rFonts w:ascii="Calibri" w:hAnsi="Calibri" w:cs="Calibri"/>
    </w:rPr>
  </w:style>
  <w:style w:type="paragraph" w:styleId="Footer">
    <w:name w:val="footer"/>
    <w:basedOn w:val="Normal"/>
    <w:link w:val="FooterChar"/>
    <w:uiPriority w:val="99"/>
    <w:semiHidden/>
    <w:rsid w:val="00527627"/>
    <w:pPr>
      <w:tabs>
        <w:tab w:val="center" w:pos="4680"/>
        <w:tab w:val="right" w:pos="9360"/>
      </w:tabs>
    </w:pPr>
  </w:style>
  <w:style w:type="character" w:customStyle="1" w:styleId="FooterChar">
    <w:name w:val="Footer Char"/>
    <w:basedOn w:val="DefaultParagraphFont"/>
    <w:link w:val="Footer"/>
    <w:uiPriority w:val="99"/>
    <w:semiHidden/>
    <w:rsid w:val="00527627"/>
    <w:rPr>
      <w:rFonts w:ascii="Calibri" w:hAnsi="Calibri" w:cs="Calibri"/>
    </w:rPr>
  </w:style>
  <w:style w:type="paragraph" w:styleId="BodyText">
    <w:name w:val="Body Text"/>
    <w:basedOn w:val="Normal"/>
    <w:link w:val="BodyTextChar"/>
    <w:uiPriority w:val="99"/>
    <w:semiHidden/>
    <w:unhideWhenUsed/>
    <w:rsid w:val="00527627"/>
    <w:pPr>
      <w:spacing w:after="120"/>
    </w:pPr>
  </w:style>
  <w:style w:type="character" w:customStyle="1" w:styleId="BodyTextChar">
    <w:name w:val="Body Text Char"/>
    <w:basedOn w:val="DefaultParagraphFont"/>
    <w:link w:val="BodyText"/>
    <w:uiPriority w:val="99"/>
    <w:semiHidden/>
    <w:rsid w:val="00527627"/>
    <w:rPr>
      <w:rFonts w:ascii="Calibri" w:hAnsi="Calibri" w:cs="Calibri"/>
    </w:rPr>
  </w:style>
  <w:style w:type="paragraph" w:styleId="NoSpacing">
    <w:name w:val="No Spacing"/>
    <w:link w:val="NoSpacingChar"/>
    <w:uiPriority w:val="99"/>
    <w:semiHidden/>
    <w:unhideWhenUsed/>
    <w:qFormat/>
    <w:rsid w:val="0052762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2762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527627"/>
    <w:rPr>
      <w:color w:val="0563C1" w:themeColor="hyperlink"/>
      <w:u w:val="single"/>
    </w:rPr>
  </w:style>
  <w:style w:type="character" w:styleId="UnresolvedMention">
    <w:name w:val="Unresolved Mention"/>
    <w:basedOn w:val="DefaultParagraphFont"/>
    <w:uiPriority w:val="99"/>
    <w:semiHidden/>
    <w:unhideWhenUsed/>
    <w:rsid w:val="00527627"/>
    <w:rPr>
      <w:color w:val="605E5C"/>
      <w:shd w:val="clear" w:color="auto" w:fill="E1DFDD"/>
    </w:rPr>
  </w:style>
  <w:style w:type="paragraph" w:customStyle="1" w:styleId="Heading411">
    <w:name w:val="Heading 411"/>
    <w:basedOn w:val="Heading1"/>
    <w:next w:val="NoSpacing"/>
    <w:link w:val="Hyperlink"/>
    <w:autoRedefine/>
    <w:uiPriority w:val="99"/>
    <w:qFormat/>
    <w:rsid w:val="0052762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52762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progressive.com/economic-equality/gaza-ghastly-windo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7811</Words>
  <Characters>44526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Vincent Li</cp:lastModifiedBy>
  <cp:revision>1</cp:revision>
  <dcterms:created xsi:type="dcterms:W3CDTF">2025-09-26T18:20:00Z</dcterms:created>
  <dcterms:modified xsi:type="dcterms:W3CDTF">2025-09-26T18:33:00Z</dcterms:modified>
</cp:coreProperties>
</file>