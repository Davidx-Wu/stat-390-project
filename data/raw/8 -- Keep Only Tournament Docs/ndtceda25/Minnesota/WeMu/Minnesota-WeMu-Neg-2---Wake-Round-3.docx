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22CF" w14:textId="4C49B2F7" w:rsidR="005D388F" w:rsidRDefault="0060480A" w:rsidP="0060480A">
      <w:pPr>
        <w:pStyle w:val="Heading1"/>
      </w:pPr>
      <w:r>
        <w:t>1NR v. Wake DE</w:t>
      </w:r>
    </w:p>
    <w:p w14:paraId="01E1575C" w14:textId="77777777" w:rsidR="0060480A" w:rsidRDefault="0060480A" w:rsidP="0060480A"/>
    <w:p w14:paraId="1FCD5411" w14:textId="231EE4EC" w:rsidR="00D651A2" w:rsidRDefault="00D651A2" w:rsidP="00D651A2">
      <w:pPr>
        <w:pStyle w:val="Heading1"/>
      </w:pPr>
      <w:r>
        <w:lastRenderedPageBreak/>
        <w:t>K</w:t>
      </w:r>
    </w:p>
    <w:p w14:paraId="1E271D74" w14:textId="77777777" w:rsidR="00D651A2" w:rsidRDefault="00D651A2" w:rsidP="00D651A2"/>
    <w:p w14:paraId="614AC170" w14:textId="6834AC09" w:rsidR="00D651A2" w:rsidRDefault="00D651A2" w:rsidP="00D651A2">
      <w:pPr>
        <w:pStyle w:val="Heading4"/>
      </w:pPr>
      <w:r>
        <w:t>Concede the perm—just a test of competition</w:t>
      </w:r>
    </w:p>
    <w:p w14:paraId="6F1C6455" w14:textId="77777777" w:rsidR="00D651A2" w:rsidRDefault="00D651A2" w:rsidP="00D651A2"/>
    <w:p w14:paraId="1C82A2BF" w14:textId="6A766F0C" w:rsidR="00D651A2" w:rsidRDefault="00D33C6F" w:rsidP="00D651A2">
      <w:pPr>
        <w:pStyle w:val="Heading4"/>
      </w:pPr>
      <w:r>
        <w:t xml:space="preserve">Group the theory </w:t>
      </w:r>
      <w:proofErr w:type="spellStart"/>
      <w:r>
        <w:t>args</w:t>
      </w:r>
      <w:proofErr w:type="spellEnd"/>
      <w:r>
        <w:t>: t</w:t>
      </w:r>
      <w:r w:rsidR="00D651A2">
        <w:t xml:space="preserve">heory is a reason to reject the </w:t>
      </w:r>
      <w:proofErr w:type="spellStart"/>
      <w:r w:rsidR="00D651A2">
        <w:t>arg</w:t>
      </w:r>
      <w:proofErr w:type="spellEnd"/>
      <w:r w:rsidR="00D651A2">
        <w:t xml:space="preserve">, not the team—not going for it, no offense. </w:t>
      </w:r>
    </w:p>
    <w:p w14:paraId="5072DF4B" w14:textId="77777777" w:rsidR="00D651A2" w:rsidRPr="00D651A2" w:rsidRDefault="00D651A2" w:rsidP="00D651A2"/>
    <w:p w14:paraId="2947C322" w14:textId="77777777" w:rsidR="0060480A" w:rsidRDefault="0060480A" w:rsidP="0060480A">
      <w:pPr>
        <w:pStyle w:val="Heading1"/>
      </w:pPr>
      <w:r>
        <w:lastRenderedPageBreak/>
        <w:t>Middies</w:t>
      </w:r>
    </w:p>
    <w:p w14:paraId="4115ABF8" w14:textId="77777777" w:rsidR="0060480A" w:rsidRDefault="0060480A" w:rsidP="0060480A"/>
    <w:p w14:paraId="777320E8" w14:textId="77777777" w:rsidR="0060480A" w:rsidRDefault="0060480A" w:rsidP="0060480A">
      <w:pPr>
        <w:pStyle w:val="Heading3"/>
      </w:pPr>
      <w:r>
        <w:lastRenderedPageBreak/>
        <w:t>M: Overview</w:t>
      </w:r>
    </w:p>
    <w:p w14:paraId="16C25FFE" w14:textId="77777777" w:rsidR="0060480A" w:rsidRDefault="0060480A" w:rsidP="0060480A"/>
    <w:p w14:paraId="39E9428E" w14:textId="77777777" w:rsidR="0060480A" w:rsidRDefault="0060480A" w:rsidP="0060480A">
      <w:pPr>
        <w:pStyle w:val="Heading4"/>
      </w:pPr>
      <w:r>
        <w:t xml:space="preserve">U.S. resumption of nuclear tests puts it in direct opposition to the CTBT and breaks a 25-year moratorium. That means everyone feels left out and sparks mass testing and </w:t>
      </w:r>
      <w:proofErr w:type="spellStart"/>
      <w:r>
        <w:t>prolif</w:t>
      </w:r>
      <w:proofErr w:type="spellEnd"/>
      <w:r>
        <w:t xml:space="preserve"> internationally, </w:t>
      </w:r>
    </w:p>
    <w:p w14:paraId="44AB0CAA" w14:textId="77777777" w:rsidR="0060480A" w:rsidRDefault="0060480A" w:rsidP="0060480A"/>
    <w:p w14:paraId="7111AFBE" w14:textId="77777777" w:rsidR="0060480A" w:rsidRPr="00C47CAB" w:rsidRDefault="0060480A" w:rsidP="0060480A">
      <w:pPr>
        <w:pStyle w:val="Heading4"/>
      </w:pPr>
      <w:r>
        <w:t xml:space="preserve">Specifically, Jakeem says India and Pakistan develop and deploy </w:t>
      </w:r>
      <w:r w:rsidRPr="00C4466B">
        <w:rPr>
          <w:u w:val="single"/>
        </w:rPr>
        <w:t>H-Bombs</w:t>
      </w:r>
    </w:p>
    <w:p w14:paraId="4E9011FF" w14:textId="77777777" w:rsidR="0060480A" w:rsidRPr="00C47CAB" w:rsidRDefault="0060480A" w:rsidP="0060480A">
      <w:r>
        <w:t>&lt;&lt;inserted for ref&gt;&gt;</w:t>
      </w:r>
    </w:p>
    <w:p w14:paraId="080F34CA" w14:textId="77777777" w:rsidR="0060480A" w:rsidRDefault="0060480A" w:rsidP="0060480A">
      <w:r>
        <w:t>“</w:t>
      </w:r>
      <w:r w:rsidRPr="00187E60">
        <w:rPr>
          <w:rStyle w:val="StyleUnderline"/>
        </w:rPr>
        <w:t>Testing of nuc</w:t>
      </w:r>
      <w:r w:rsidRPr="00187E60">
        <w:t>lear weapon</w:t>
      </w:r>
      <w:r w:rsidRPr="00187E60">
        <w:rPr>
          <w:rStyle w:val="StyleUnderline"/>
        </w:rPr>
        <w:t xml:space="preserve">s evokes </w:t>
      </w:r>
      <w:r w:rsidRPr="00187E60">
        <w:rPr>
          <w:rStyle w:val="Emphasis"/>
        </w:rPr>
        <w:t>nuclear apocalypse</w:t>
      </w:r>
      <w:r>
        <w:t xml:space="preserve">, as in the days of </w:t>
      </w:r>
      <w:r w:rsidRPr="00FE51AF">
        <w:rPr>
          <w:rStyle w:val="StyleUnderline"/>
          <w:highlight w:val="darkGray"/>
        </w:rPr>
        <w:t>U.S.</w:t>
      </w:r>
      <w:r>
        <w:t xml:space="preserve">-Soviet brinksmanship. </w:t>
      </w:r>
      <w:r w:rsidRPr="008A328B">
        <w:rPr>
          <w:rStyle w:val="StyleUnderline"/>
        </w:rPr>
        <w:t xml:space="preserve">It must not be resumed. At the same time, we must recognize that the capabilities for apocalypse remain in </w:t>
      </w:r>
      <w:proofErr w:type="gramStart"/>
      <w:r w:rsidRPr="008A328B">
        <w:rPr>
          <w:rStyle w:val="StyleUnderline"/>
        </w:rPr>
        <w:t>place,</w:t>
      </w:r>
      <w:r>
        <w:t xml:space="preserve"> and</w:t>
      </w:r>
      <w:proofErr w:type="gramEnd"/>
      <w:r>
        <w:t xml:space="preserve"> are being maintained and improved in the absence of nuclear explosive testing. This too must be </w:t>
      </w:r>
      <w:proofErr w:type="gramStart"/>
      <w:r>
        <w:t>brought to an end</w:t>
      </w:r>
      <w:proofErr w:type="gramEnd"/>
      <w:r>
        <w:t>,” Burroughs said.</w:t>
      </w:r>
    </w:p>
    <w:p w14:paraId="4A68D1FE" w14:textId="77777777" w:rsidR="0060480A" w:rsidRDefault="0060480A" w:rsidP="0060480A">
      <w:r>
        <w:t>Ellsberg, a famed whistleblower of the Pentagon Papers, alerted: “</w:t>
      </w:r>
      <w:r w:rsidRPr="00FE51AF">
        <w:rPr>
          <w:rStyle w:val="StyleUnderline"/>
          <w:highlight w:val="darkGray"/>
        </w:rPr>
        <w:t>Renewed</w:t>
      </w:r>
      <w:r w:rsidRPr="008A328B">
        <w:rPr>
          <w:rStyle w:val="StyleUnderline"/>
        </w:rPr>
        <w:t xml:space="preserve"> nuclear </w:t>
      </w:r>
      <w:r w:rsidRPr="00FE51AF">
        <w:rPr>
          <w:rStyle w:val="StyleUnderline"/>
          <w:highlight w:val="darkGray"/>
        </w:rPr>
        <w:t>testing</w:t>
      </w:r>
      <w:r>
        <w:t xml:space="preserve"> initiated by the U.S. </w:t>
      </w:r>
      <w:r w:rsidRPr="00FE51AF">
        <w:rPr>
          <w:rStyle w:val="StyleUnderline"/>
          <w:highlight w:val="darkGray"/>
        </w:rPr>
        <w:t xml:space="preserve">would enable </w:t>
      </w:r>
      <w:r w:rsidRPr="00C47CAB">
        <w:rPr>
          <w:rStyle w:val="StyleUnderline"/>
          <w:sz w:val="36"/>
          <w:szCs w:val="36"/>
          <w:highlight w:val="darkGray"/>
        </w:rPr>
        <w:t xml:space="preserve">India, Pakistan </w:t>
      </w:r>
      <w:r w:rsidRPr="00FE51AF">
        <w:rPr>
          <w:rStyle w:val="StyleUnderline"/>
          <w:highlight w:val="darkGray"/>
        </w:rPr>
        <w:t xml:space="preserve">and </w:t>
      </w:r>
      <w:r w:rsidRPr="00C47CAB">
        <w:rPr>
          <w:rStyle w:val="StyleUnderline"/>
          <w:szCs w:val="20"/>
          <w:highlight w:val="darkGray"/>
        </w:rPr>
        <w:t>No</w:t>
      </w:r>
      <w:r w:rsidRPr="00C47CAB">
        <w:rPr>
          <w:rStyle w:val="StyleUnderline"/>
          <w:szCs w:val="20"/>
        </w:rPr>
        <w:t xml:space="preserve">rth </w:t>
      </w:r>
      <w:r w:rsidRPr="00C47CAB">
        <w:rPr>
          <w:rStyle w:val="StyleUnderline"/>
          <w:szCs w:val="20"/>
          <w:highlight w:val="darkGray"/>
        </w:rPr>
        <w:t>Ko</w:t>
      </w:r>
      <w:r w:rsidRPr="00C47CAB">
        <w:rPr>
          <w:rStyle w:val="StyleUnderline"/>
          <w:szCs w:val="20"/>
        </w:rPr>
        <w:t>rea</w:t>
      </w:r>
      <w:r w:rsidRPr="00FE51AF">
        <w:rPr>
          <w:rStyle w:val="StyleUnderline"/>
          <w:sz w:val="32"/>
          <w:szCs w:val="32"/>
        </w:rPr>
        <w:t xml:space="preserve"> </w:t>
      </w:r>
      <w:r w:rsidRPr="00FE51AF">
        <w:rPr>
          <w:rStyle w:val="StyleUnderline"/>
          <w:sz w:val="32"/>
          <w:szCs w:val="32"/>
          <w:highlight w:val="darkGray"/>
        </w:rPr>
        <w:t>to</w:t>
      </w:r>
      <w:r w:rsidRPr="00FE51AF">
        <w:rPr>
          <w:rStyle w:val="StyleUnderline"/>
          <w:sz w:val="32"/>
          <w:szCs w:val="32"/>
        </w:rPr>
        <w:t xml:space="preserve"> test and</w:t>
      </w:r>
      <w:r w:rsidRPr="00671766">
        <w:rPr>
          <w:rStyle w:val="StyleUnderline"/>
        </w:rPr>
        <w:t xml:space="preserve"> </w:t>
      </w:r>
      <w:r w:rsidRPr="00FE51AF">
        <w:rPr>
          <w:rStyle w:val="StyleUnderline"/>
          <w:sz w:val="32"/>
          <w:szCs w:val="32"/>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FE51AF">
        <w:rPr>
          <w:rStyle w:val="StyleUnderline"/>
          <w:highlight w:val="darkGray"/>
        </w:rPr>
        <w:t>which the</w:t>
      </w:r>
      <w:r w:rsidRPr="008A328B">
        <w:rPr>
          <w:rStyle w:val="StyleUnderline"/>
        </w:rPr>
        <w:t xml:space="preserve"> existing </w:t>
      </w:r>
      <w:r w:rsidRPr="00FE51AF">
        <w:rPr>
          <w:rStyle w:val="StyleUnderline"/>
          <w:highlight w:val="darkGray"/>
        </w:rPr>
        <w:t>moratorium on testing has prevented</w:t>
      </w:r>
      <w:r>
        <w:t xml:space="preserve"> them from deploying.  They could then join the U.S. and Russia in </w:t>
      </w:r>
      <w:r w:rsidRPr="00FE51AF">
        <w:rPr>
          <w:rStyle w:val="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324CE859" w14:textId="77777777" w:rsidR="0060480A" w:rsidRDefault="0060480A" w:rsidP="0060480A"/>
    <w:p w14:paraId="4B7A6776" w14:textId="6DB4F555" w:rsidR="0060480A" w:rsidRDefault="0060480A" w:rsidP="0060480A">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4F19AA52" w14:textId="77777777" w:rsidR="0060480A" w:rsidRDefault="0060480A" w:rsidP="0060480A"/>
    <w:p w14:paraId="26A7E5EF" w14:textId="77777777" w:rsidR="0060480A" w:rsidRDefault="0060480A" w:rsidP="0060480A">
      <w:pPr>
        <w:pStyle w:val="Heading4"/>
      </w:pPr>
      <w:r>
        <w:t>Jakeem also says Noko would test an H-Bomb</w:t>
      </w:r>
    </w:p>
    <w:p w14:paraId="122CB9A6" w14:textId="77777777" w:rsidR="0060480A" w:rsidRDefault="0060480A" w:rsidP="0060480A">
      <w:r>
        <w:t>&lt;&lt;inserted for ref&gt;&gt;</w:t>
      </w:r>
    </w:p>
    <w:p w14:paraId="58DAD524" w14:textId="77777777" w:rsidR="0060480A" w:rsidRDefault="0060480A" w:rsidP="0060480A">
      <w:r>
        <w:t>“</w:t>
      </w:r>
      <w:r w:rsidRPr="00187E60">
        <w:rPr>
          <w:rStyle w:val="StyleUnderline"/>
        </w:rPr>
        <w:t>Testing of nuc</w:t>
      </w:r>
      <w:r w:rsidRPr="00187E60">
        <w:t>lear weapon</w:t>
      </w:r>
      <w:r w:rsidRPr="00187E60">
        <w:rPr>
          <w:rStyle w:val="StyleUnderline"/>
        </w:rPr>
        <w:t xml:space="preserve">s evokes </w:t>
      </w:r>
      <w:r w:rsidRPr="00187E60">
        <w:rPr>
          <w:rStyle w:val="Emphasis"/>
        </w:rPr>
        <w:t>nuclear apocalypse</w:t>
      </w:r>
      <w:r>
        <w:t xml:space="preserve">, as in the days of </w:t>
      </w:r>
      <w:r w:rsidRPr="00FE51AF">
        <w:rPr>
          <w:rStyle w:val="StyleUnderline"/>
          <w:highlight w:val="darkGray"/>
        </w:rPr>
        <w:t>U.S.</w:t>
      </w:r>
      <w:r>
        <w:t xml:space="preserve">-Soviet brinksmanship. </w:t>
      </w:r>
      <w:r w:rsidRPr="008A328B">
        <w:rPr>
          <w:rStyle w:val="StyleUnderline"/>
        </w:rPr>
        <w:t xml:space="preserve">It must not be resumed. At the same time, we must recognize that the capabilities for apocalypse remain in </w:t>
      </w:r>
      <w:proofErr w:type="gramStart"/>
      <w:r w:rsidRPr="008A328B">
        <w:rPr>
          <w:rStyle w:val="StyleUnderline"/>
        </w:rPr>
        <w:t>place,</w:t>
      </w:r>
      <w:r>
        <w:t xml:space="preserve"> and</w:t>
      </w:r>
      <w:proofErr w:type="gramEnd"/>
      <w:r>
        <w:t xml:space="preserve"> are being maintained and improved in the absence of nuclear explosive testing. This too must be </w:t>
      </w:r>
      <w:proofErr w:type="gramStart"/>
      <w:r>
        <w:t>brought to an end</w:t>
      </w:r>
      <w:proofErr w:type="gramEnd"/>
      <w:r>
        <w:t>,” Burroughs said.</w:t>
      </w:r>
    </w:p>
    <w:p w14:paraId="5E2FBCFD" w14:textId="77777777" w:rsidR="0060480A" w:rsidRDefault="0060480A" w:rsidP="0060480A">
      <w:r>
        <w:t>Ellsberg, a famed whistleblower of the Pentagon Papers, alerted: “</w:t>
      </w:r>
      <w:r w:rsidRPr="00FE51AF">
        <w:rPr>
          <w:rStyle w:val="StyleUnderline"/>
          <w:highlight w:val="darkGray"/>
        </w:rPr>
        <w:t>Renewed</w:t>
      </w:r>
      <w:r w:rsidRPr="008A328B">
        <w:rPr>
          <w:rStyle w:val="StyleUnderline"/>
        </w:rPr>
        <w:t xml:space="preserve"> nuclear </w:t>
      </w:r>
      <w:r w:rsidRPr="00FE51AF">
        <w:rPr>
          <w:rStyle w:val="StyleUnderline"/>
          <w:highlight w:val="darkGray"/>
        </w:rPr>
        <w:t>testing</w:t>
      </w:r>
      <w:r>
        <w:t xml:space="preserve"> initiated by the U.S. </w:t>
      </w:r>
      <w:r w:rsidRPr="00FE51AF">
        <w:rPr>
          <w:rStyle w:val="StyleUnderline"/>
          <w:highlight w:val="darkGray"/>
        </w:rPr>
        <w:t xml:space="preserve">would enable India, Pakistan and </w:t>
      </w:r>
      <w:r w:rsidRPr="00FE51AF">
        <w:rPr>
          <w:rStyle w:val="StyleUnderline"/>
          <w:sz w:val="32"/>
          <w:szCs w:val="32"/>
          <w:highlight w:val="darkGray"/>
        </w:rPr>
        <w:t>No</w:t>
      </w:r>
      <w:r w:rsidRPr="00FE51AF">
        <w:rPr>
          <w:rStyle w:val="StyleUnderline"/>
          <w:sz w:val="32"/>
          <w:szCs w:val="32"/>
        </w:rPr>
        <w:t xml:space="preserve">rth </w:t>
      </w:r>
      <w:r w:rsidRPr="00FE51AF">
        <w:rPr>
          <w:rStyle w:val="StyleUnderline"/>
          <w:sz w:val="32"/>
          <w:szCs w:val="32"/>
          <w:highlight w:val="darkGray"/>
        </w:rPr>
        <w:t>Ko</w:t>
      </w:r>
      <w:r w:rsidRPr="00FE51AF">
        <w:rPr>
          <w:rStyle w:val="StyleUnderline"/>
          <w:sz w:val="32"/>
          <w:szCs w:val="32"/>
        </w:rPr>
        <w:t xml:space="preserve">rea </w:t>
      </w:r>
      <w:r w:rsidRPr="00FE51AF">
        <w:rPr>
          <w:rStyle w:val="StyleUnderline"/>
          <w:sz w:val="32"/>
          <w:szCs w:val="32"/>
          <w:highlight w:val="darkGray"/>
        </w:rPr>
        <w:t>to</w:t>
      </w:r>
      <w:r w:rsidRPr="00FE51AF">
        <w:rPr>
          <w:rStyle w:val="StyleUnderline"/>
          <w:sz w:val="32"/>
          <w:szCs w:val="32"/>
        </w:rPr>
        <w:t xml:space="preserve"> test and</w:t>
      </w:r>
      <w:r w:rsidRPr="00671766">
        <w:rPr>
          <w:rStyle w:val="StyleUnderline"/>
        </w:rPr>
        <w:t xml:space="preserve"> </w:t>
      </w:r>
      <w:r w:rsidRPr="00FE51AF">
        <w:rPr>
          <w:rStyle w:val="StyleUnderline"/>
          <w:sz w:val="32"/>
          <w:szCs w:val="32"/>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FE51AF">
        <w:rPr>
          <w:rStyle w:val="StyleUnderline"/>
          <w:highlight w:val="darkGray"/>
        </w:rPr>
        <w:t>which the</w:t>
      </w:r>
      <w:r w:rsidRPr="008A328B">
        <w:rPr>
          <w:rStyle w:val="StyleUnderline"/>
        </w:rPr>
        <w:t xml:space="preserve"> existing </w:t>
      </w:r>
      <w:r w:rsidRPr="00FE51AF">
        <w:rPr>
          <w:rStyle w:val="StyleUnderline"/>
          <w:highlight w:val="darkGray"/>
        </w:rPr>
        <w:t>moratorium on testing has prevented</w:t>
      </w:r>
      <w:r>
        <w:t xml:space="preserve"> them from deploying.  They could then join the U.S. and Russia in </w:t>
      </w:r>
      <w:r w:rsidRPr="00FE51AF">
        <w:rPr>
          <w:rStyle w:val="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209AFD44" w14:textId="77777777" w:rsidR="0060480A" w:rsidRDefault="0060480A" w:rsidP="0060480A"/>
    <w:p w14:paraId="55CD9D1B" w14:textId="42DAB283" w:rsidR="00D33C6F" w:rsidRDefault="00D33C6F" w:rsidP="00D33C6F">
      <w:pPr>
        <w:pStyle w:val="Heading4"/>
      </w:pPr>
      <w:r>
        <w:t>Virtually conceded so you know it’s true—100% probability, timeframe + magnitude because nuke war wipes out everyone + Trump’s itching to use nukes.</w:t>
      </w:r>
    </w:p>
    <w:p w14:paraId="41975CDB" w14:textId="77777777" w:rsidR="00D33C6F" w:rsidRDefault="00D33C6F" w:rsidP="0060480A"/>
    <w:p w14:paraId="55FD6558" w14:textId="6B17152C" w:rsidR="00E30D5D" w:rsidRDefault="009F3027" w:rsidP="00E30D5D">
      <w:pPr>
        <w:pStyle w:val="Heading4"/>
      </w:pPr>
      <w:r>
        <w:t>2AC8 wrong</w:t>
      </w:r>
      <w:r w:rsidR="00D651A2">
        <w:t xml:space="preserve">—their </w:t>
      </w:r>
      <w:proofErr w:type="spellStart"/>
      <w:r w:rsidR="00D651A2">
        <w:t>arg</w:t>
      </w:r>
      <w:proofErr w:type="spellEnd"/>
      <w:r w:rsidR="00D651A2">
        <w:t xml:space="preserve"> assumes Trump would wait for assessments, upgrades &amp; approval, which is historically inaccurate. Testing is immediate. </w:t>
      </w:r>
      <w:r w:rsidR="00D33C6F">
        <w:t>Even if it isn’t 36 months is certainly FASTER than the worst of warming.</w:t>
      </w:r>
    </w:p>
    <w:p w14:paraId="42CFF0A1" w14:textId="77777777" w:rsidR="00E30D5D" w:rsidRDefault="00E30D5D" w:rsidP="0060480A"/>
    <w:p w14:paraId="23548458" w14:textId="7B6BF325" w:rsidR="009F3027" w:rsidRDefault="009F3027" w:rsidP="009F3027">
      <w:pPr>
        <w:pStyle w:val="Heading4"/>
      </w:pPr>
      <w:r>
        <w:t xml:space="preserve">2AC9: DA impact faster—we only have a little while before 26 midterms—soil erosion takes longer. </w:t>
      </w:r>
    </w:p>
    <w:p w14:paraId="153D3D44" w14:textId="77777777" w:rsidR="009F3027" w:rsidRPr="009F3027" w:rsidRDefault="009F3027" w:rsidP="009F3027"/>
    <w:p w14:paraId="74F2D21F" w14:textId="77777777" w:rsidR="0060480A" w:rsidRDefault="0060480A" w:rsidP="0060480A">
      <w:pPr>
        <w:pStyle w:val="Heading3"/>
      </w:pPr>
      <w:r>
        <w:lastRenderedPageBreak/>
        <w:t>UQ: CP</w:t>
      </w:r>
    </w:p>
    <w:p w14:paraId="2273E6D9" w14:textId="77777777" w:rsidR="0060480A" w:rsidRDefault="0060480A" w:rsidP="0060480A"/>
    <w:p w14:paraId="7012C94B" w14:textId="73BEDFFA" w:rsidR="00E30D5D" w:rsidRDefault="00E30D5D" w:rsidP="00E30D5D">
      <w:pPr>
        <w:pStyle w:val="Heading4"/>
      </w:pPr>
      <w:r>
        <w:t>No perms—links to the net benefit—AFF is perceived as a republican win in any capacity.</w:t>
      </w:r>
    </w:p>
    <w:p w14:paraId="2259FA4C" w14:textId="77777777" w:rsidR="00E30D5D" w:rsidRDefault="00E30D5D" w:rsidP="00E30D5D"/>
    <w:p w14:paraId="74716BA4" w14:textId="02C56A27" w:rsidR="00E30D5D" w:rsidRDefault="00E30D5D" w:rsidP="00E30D5D">
      <w:pPr>
        <w:pStyle w:val="Heading4"/>
      </w:pPr>
      <w:r>
        <w:t>Doesn’t link—planks perceived as republican shenanigans, drives dem voter turnout.</w:t>
      </w:r>
    </w:p>
    <w:p w14:paraId="13684F1C" w14:textId="77777777" w:rsidR="00E30D5D" w:rsidRDefault="00E30D5D" w:rsidP="00E30D5D"/>
    <w:p w14:paraId="0FF9129B" w14:textId="3EB33DC8" w:rsidR="00E30D5D" w:rsidRPr="00E30D5D" w:rsidRDefault="00E30D5D" w:rsidP="00E30D5D">
      <w:pPr>
        <w:pStyle w:val="Heading4"/>
      </w:pPr>
      <w:r>
        <w:t xml:space="preserve">No deficit—the plank bans Trump from nuclear testing—we get durable fiat. </w:t>
      </w:r>
    </w:p>
    <w:p w14:paraId="5E4D5C79" w14:textId="77777777" w:rsidR="00E30D5D" w:rsidRDefault="00E30D5D" w:rsidP="0060480A"/>
    <w:p w14:paraId="536BE8C6" w14:textId="0FFA6A7A" w:rsidR="0060480A" w:rsidRDefault="0060480A" w:rsidP="0060480A">
      <w:pPr>
        <w:pStyle w:val="Heading4"/>
      </w:pPr>
      <w:r>
        <w:t>Extend the planks—they solve the thumpers</w:t>
      </w:r>
      <w:r w:rsidR="00FD5F48">
        <w:t>--gerrymandering, mail-in voting ban.</w:t>
      </w:r>
    </w:p>
    <w:p w14:paraId="3E72F07E" w14:textId="77777777" w:rsidR="0060480A" w:rsidRDefault="0060480A" w:rsidP="0060480A">
      <w:r w:rsidRPr="00514D47">
        <w:rPr>
          <w:rStyle w:val="Style13ptBold"/>
        </w:rPr>
        <w:t>Hasen 22</w:t>
      </w:r>
      <w:r>
        <w:t xml:space="preserve"> (Richard L. Hasen, </w:t>
      </w:r>
      <w:proofErr w:type="spellStart"/>
      <w:r>
        <w:t>Chutian</w:t>
      </w:r>
      <w:proofErr w:type="spellEnd"/>
      <w:r>
        <w:t xml:space="preserve"> L. Chen Professor of Law and Political Science, UC Irvine; 04-2022; "Identifying and Minimizing the Risk of Election Subversion and Stolen Elections in the Contemporary United States"; Harvard Law Review Forum; doα: 11-13-2025)</w:t>
      </w:r>
    </w:p>
    <w:p w14:paraId="5A80DBCD" w14:textId="77777777" w:rsidR="0060480A" w:rsidRPr="00514D47" w:rsidRDefault="0060480A" w:rsidP="0060480A">
      <w:r>
        <w:t>https://harvardlawreview.org/forum/no-volume/identifying-and-minimizing-the-risk-of-election-subversion-and-stolen-elections-in-the-contemporary-united-states/</w:t>
      </w:r>
    </w:p>
    <w:p w14:paraId="1C7D32FF" w14:textId="77777777" w:rsidR="0060480A" w:rsidRPr="007D1BA6" w:rsidRDefault="0060480A" w:rsidP="0060480A"/>
    <w:p w14:paraId="0A1A2D38" w14:textId="77777777" w:rsidR="0060480A" w:rsidRPr="007D1BA6" w:rsidRDefault="0060480A" w:rsidP="0060480A">
      <w:r w:rsidRPr="007D1BA6">
        <w:t xml:space="preserve">1. </w:t>
      </w:r>
      <w:r w:rsidRPr="007D1BA6">
        <w:rPr>
          <w:rStyle w:val="StyleUnderline"/>
        </w:rPr>
        <w:t xml:space="preserve">Improved </w:t>
      </w:r>
      <w:r w:rsidRPr="007D1BA6">
        <w:rPr>
          <w:rStyle w:val="Emphasis"/>
        </w:rPr>
        <w:t>Transparency</w:t>
      </w:r>
      <w:r w:rsidRPr="007D1BA6">
        <w:rPr>
          <w:rStyle w:val="StyleUnderline"/>
        </w:rPr>
        <w:t xml:space="preserve">, Chain of </w:t>
      </w:r>
      <w:r w:rsidRPr="007D1BA6">
        <w:rPr>
          <w:rStyle w:val="Emphasis"/>
        </w:rPr>
        <w:t>Custody</w:t>
      </w:r>
      <w:r w:rsidRPr="007D1BA6">
        <w:rPr>
          <w:rStyle w:val="StyleUnderline"/>
        </w:rPr>
        <w:t xml:space="preserve">, and Auditing </w:t>
      </w:r>
      <w:r w:rsidRPr="007D1BA6">
        <w:rPr>
          <w:rStyle w:val="Emphasis"/>
        </w:rPr>
        <w:t>Capacity</w:t>
      </w:r>
      <w:r w:rsidRPr="007D1BA6">
        <w:t xml:space="preserve">. — All jurisdictions should run elections that produce paper ballots.146 </w:t>
      </w:r>
      <w:r w:rsidRPr="007D1BA6">
        <w:rPr>
          <w:rStyle w:val="StyleUnderline"/>
          <w:highlight w:val="yellow"/>
        </w:rPr>
        <w:t xml:space="preserve">Paper is a </w:t>
      </w:r>
      <w:r w:rsidRPr="007D1BA6">
        <w:rPr>
          <w:rStyle w:val="Emphasis"/>
          <w:highlight w:val="yellow"/>
        </w:rPr>
        <w:t>verified</w:t>
      </w:r>
      <w:r w:rsidRPr="007D1BA6">
        <w:rPr>
          <w:rStyle w:val="StyleUnderline"/>
          <w:highlight w:val="yellow"/>
        </w:rPr>
        <w:t xml:space="preserve">, </w:t>
      </w:r>
      <w:r w:rsidRPr="007D1BA6">
        <w:rPr>
          <w:rStyle w:val="Emphasis"/>
          <w:highlight w:val="yellow"/>
        </w:rPr>
        <w:t>tangible</w:t>
      </w:r>
      <w:r w:rsidRPr="007D1BA6">
        <w:rPr>
          <w:rStyle w:val="StyleUnderline"/>
          <w:highlight w:val="yellow"/>
        </w:rPr>
        <w:t xml:space="preserve"> record</w:t>
      </w:r>
      <w:r w:rsidRPr="007D1BA6">
        <w:rPr>
          <w:rStyle w:val="StyleUnderline"/>
        </w:rPr>
        <w:t xml:space="preserve"> that may be </w:t>
      </w:r>
      <w:r w:rsidRPr="007D1BA6">
        <w:rPr>
          <w:rStyle w:val="Emphasis"/>
        </w:rPr>
        <w:t>examined</w:t>
      </w:r>
      <w:r w:rsidRPr="007D1BA6">
        <w:rPr>
          <w:rStyle w:val="StyleUnderline"/>
        </w:rPr>
        <w:t xml:space="preserve"> by courts or others to ensure that there has been an </w:t>
      </w:r>
      <w:r w:rsidRPr="007D1BA6">
        <w:rPr>
          <w:rStyle w:val="Emphasis"/>
        </w:rPr>
        <w:t>accurate</w:t>
      </w:r>
      <w:r w:rsidRPr="007D1BA6">
        <w:rPr>
          <w:rStyle w:val="StyleUnderline"/>
        </w:rPr>
        <w:t xml:space="preserve"> count. </w:t>
      </w:r>
      <w:r w:rsidRPr="007D1BA6">
        <w:t xml:space="preserve">Paper ballots not only assure that counts can be verified but also </w:t>
      </w:r>
      <w:r w:rsidRPr="007D1BA6">
        <w:rPr>
          <w:rStyle w:val="StyleUnderline"/>
          <w:highlight w:val="yellow"/>
        </w:rPr>
        <w:t>help</w:t>
      </w:r>
      <w:r w:rsidRPr="007D1BA6">
        <w:rPr>
          <w:rStyle w:val="StyleUnderline"/>
        </w:rPr>
        <w:t xml:space="preserve"> to </w:t>
      </w:r>
      <w:r w:rsidRPr="007D1BA6">
        <w:rPr>
          <w:rStyle w:val="StyleUnderline"/>
          <w:highlight w:val="yellow"/>
        </w:rPr>
        <w:t>bolster</w:t>
      </w:r>
      <w:r w:rsidRPr="007D1BA6">
        <w:rPr>
          <w:rStyle w:val="StyleUnderline"/>
        </w:rPr>
        <w:t xml:space="preserve"> public </w:t>
      </w:r>
      <w:r w:rsidRPr="007D1BA6">
        <w:rPr>
          <w:rStyle w:val="Emphasis"/>
          <w:highlight w:val="yellow"/>
        </w:rPr>
        <w:t>confidence</w:t>
      </w:r>
      <w:r w:rsidRPr="007D1BA6">
        <w:rPr>
          <w:rStyle w:val="StyleUnderline"/>
        </w:rPr>
        <w:t>.</w:t>
      </w:r>
      <w:r w:rsidRPr="007D1BA6">
        <w:t xml:space="preserve"> In 2020, when President Trump attacked the integrity of the vote in Georgia, the state conducted a full hand recount of all the ballots for President, which confirmed the results that President Biden had won the state.147 </w:t>
      </w:r>
      <w:r w:rsidRPr="007D1BA6">
        <w:rPr>
          <w:rStyle w:val="StyleUnderline"/>
        </w:rPr>
        <w:t xml:space="preserve">Fully </w:t>
      </w:r>
      <w:r w:rsidRPr="007D1BA6">
        <w:rPr>
          <w:rStyle w:val="Emphasis"/>
          <w:highlight w:val="yellow"/>
        </w:rPr>
        <w:t>electronic</w:t>
      </w:r>
      <w:r w:rsidRPr="007D1BA6">
        <w:rPr>
          <w:rStyle w:val="StyleUnderline"/>
          <w:highlight w:val="yellow"/>
        </w:rPr>
        <w:t xml:space="preserve"> voting</w:t>
      </w:r>
      <w:r w:rsidRPr="007D1BA6">
        <w:rPr>
          <w:rStyle w:val="StyleUnderline"/>
        </w:rPr>
        <w:t xml:space="preserve"> systems that produce no paper record </w:t>
      </w:r>
      <w:r w:rsidRPr="007D1BA6">
        <w:rPr>
          <w:rStyle w:val="StyleUnderline"/>
          <w:highlight w:val="yellow"/>
        </w:rPr>
        <w:t xml:space="preserve">should be </w:t>
      </w:r>
      <w:r w:rsidRPr="007D1BA6">
        <w:rPr>
          <w:rStyle w:val="Emphasis"/>
          <w:highlight w:val="yellow"/>
        </w:rPr>
        <w:t>illegal</w:t>
      </w:r>
      <w:r w:rsidRPr="007D1BA6">
        <w:rPr>
          <w:rStyle w:val="StyleUnderline"/>
        </w:rPr>
        <w:t xml:space="preserve"> for use in </w:t>
      </w:r>
      <w:r w:rsidRPr="007D1BA6">
        <w:rPr>
          <w:rStyle w:val="Emphasis"/>
        </w:rPr>
        <w:t>American elections</w:t>
      </w:r>
      <w:r w:rsidRPr="007D1BA6">
        <w:t xml:space="preserve">. Imagine the Georgia recount was nothing but vote totals spit out by a computer. Even setting aside any risk that the machines may be hacked, use of these </w:t>
      </w:r>
      <w:r w:rsidRPr="007D1BA6">
        <w:rPr>
          <w:rStyle w:val="StyleUnderline"/>
        </w:rPr>
        <w:t xml:space="preserve">machines </w:t>
      </w:r>
      <w:r w:rsidRPr="007D1BA6">
        <w:rPr>
          <w:rStyle w:val="StyleUnderline"/>
          <w:highlight w:val="yellow"/>
        </w:rPr>
        <w:t>can spawn</w:t>
      </w:r>
      <w:r w:rsidRPr="007D1BA6">
        <w:rPr>
          <w:rStyle w:val="StyleUnderline"/>
        </w:rPr>
        <w:t xml:space="preserve"> dangerous </w:t>
      </w:r>
      <w:r w:rsidRPr="007D1BA6">
        <w:rPr>
          <w:rStyle w:val="Emphasis"/>
          <w:highlight w:val="yellow"/>
        </w:rPr>
        <w:t>conspiracy</w:t>
      </w:r>
      <w:r w:rsidRPr="007D1BA6">
        <w:rPr>
          <w:rStyle w:val="StyleUnderline"/>
          <w:highlight w:val="yellow"/>
        </w:rPr>
        <w:t xml:space="preserve"> theories</w:t>
      </w:r>
      <w:r w:rsidRPr="007D1BA6">
        <w:rPr>
          <w:rStyle w:val="StyleUnderline"/>
        </w:rPr>
        <w:t xml:space="preserve"> that cannot be </w:t>
      </w:r>
      <w:r w:rsidRPr="007D1BA6">
        <w:rPr>
          <w:rStyle w:val="Emphasis"/>
        </w:rPr>
        <w:t>refuted</w:t>
      </w:r>
      <w:r w:rsidRPr="007D1BA6">
        <w:rPr>
          <w:rStyle w:val="StyleUnderline"/>
        </w:rPr>
        <w:t xml:space="preserve"> with adequate physical </w:t>
      </w:r>
      <w:r w:rsidRPr="007D1BA6">
        <w:rPr>
          <w:rStyle w:val="Emphasis"/>
        </w:rPr>
        <w:t>evidence</w:t>
      </w:r>
      <w:r w:rsidRPr="007D1BA6">
        <w:rPr>
          <w:rStyle w:val="StyleUnderline"/>
        </w:rPr>
        <w:t>.</w:t>
      </w:r>
      <w:r w:rsidRPr="007D1BA6">
        <w:t>148</w:t>
      </w:r>
    </w:p>
    <w:p w14:paraId="294562E2" w14:textId="77777777" w:rsidR="0060480A" w:rsidRPr="007D1BA6" w:rsidRDefault="0060480A" w:rsidP="0060480A">
      <w:r w:rsidRPr="007D1BA6">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65EF5203" w14:textId="77777777" w:rsidR="0060480A" w:rsidRPr="007D1BA6" w:rsidRDefault="0060480A" w:rsidP="0060480A">
      <w:r w:rsidRPr="007D1BA6">
        <w:t xml:space="preserve">Paper ballots are only the first step toward transparency and confirmation of election results. States should require the adoption of </w:t>
      </w:r>
      <w:proofErr w:type="spellStart"/>
      <w:r w:rsidRPr="007D1BA6">
        <w:t>risklimiting</w:t>
      </w:r>
      <w:proofErr w:type="spellEnd"/>
      <w:r w:rsidRPr="007D1BA6">
        <w:t xml:space="preserve">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292A3C18" w14:textId="77777777" w:rsidR="0060480A" w:rsidRPr="007D1BA6" w:rsidRDefault="0060480A" w:rsidP="0060480A">
      <w:r w:rsidRPr="007D1BA6">
        <w:t xml:space="preserve">Paper ballots and results confirmed by audits are trustworthy only if there are adequate chain-of-custody and transparency requirements for the handling of ballots.155 </w:t>
      </w:r>
      <w:r w:rsidRPr="007D1BA6">
        <w:rPr>
          <w:rStyle w:val="Emphasis"/>
          <w:highlight w:val="yellow"/>
        </w:rPr>
        <w:t>Procedures</w:t>
      </w:r>
      <w:r w:rsidRPr="007D1BA6">
        <w:rPr>
          <w:rStyle w:val="StyleUnderline"/>
          <w:highlight w:val="yellow"/>
        </w:rPr>
        <w:t xml:space="preserve"> must be in </w:t>
      </w:r>
      <w:r w:rsidRPr="007D1BA6">
        <w:rPr>
          <w:rStyle w:val="Emphasis"/>
          <w:highlight w:val="yellow"/>
        </w:rPr>
        <w:t>place</w:t>
      </w:r>
      <w:r w:rsidRPr="007D1BA6">
        <w:rPr>
          <w:rStyle w:val="StyleUnderline"/>
        </w:rPr>
        <w:t xml:space="preserve"> so that the work of election officials may be </w:t>
      </w:r>
      <w:r w:rsidRPr="007D1BA6">
        <w:rPr>
          <w:rStyle w:val="StyleUnderline"/>
          <w:highlight w:val="yellow"/>
        </w:rPr>
        <w:t xml:space="preserve">monitored by </w:t>
      </w:r>
      <w:r w:rsidRPr="007D1BA6">
        <w:rPr>
          <w:rStyle w:val="Emphasis"/>
          <w:highlight w:val="yellow"/>
        </w:rPr>
        <w:t>bipartisan</w:t>
      </w:r>
      <w:r w:rsidRPr="007D1BA6">
        <w:rPr>
          <w:rStyle w:val="StyleUnderline"/>
          <w:highlight w:val="yellow"/>
        </w:rPr>
        <w:t xml:space="preserve"> and </w:t>
      </w:r>
      <w:r w:rsidRPr="007D1BA6">
        <w:rPr>
          <w:rStyle w:val="Emphasis"/>
          <w:highlight w:val="yellow"/>
        </w:rPr>
        <w:t>nonpartisan</w:t>
      </w:r>
      <w:r w:rsidRPr="007D1BA6">
        <w:rPr>
          <w:rStyle w:val="StyleUnderline"/>
          <w:highlight w:val="yellow"/>
        </w:rPr>
        <w:t xml:space="preserve"> </w:t>
      </w:r>
      <w:r w:rsidRPr="007D1BA6">
        <w:rPr>
          <w:rStyle w:val="Emphasis"/>
          <w:highlight w:val="yellow"/>
        </w:rPr>
        <w:t>observers</w:t>
      </w:r>
      <w:r w:rsidRPr="007D1BA6">
        <w:rPr>
          <w:rStyle w:val="StyleUnderline"/>
        </w:rPr>
        <w:t xml:space="preserve"> to assure </w:t>
      </w:r>
      <w:r w:rsidRPr="007D1BA6">
        <w:rPr>
          <w:rStyle w:val="Emphasis"/>
        </w:rPr>
        <w:t>fairness</w:t>
      </w:r>
      <w:r w:rsidRPr="007D1BA6">
        <w:rPr>
          <w:rStyle w:val="StyleUnderline"/>
        </w:rPr>
        <w:t xml:space="preserve"> in the entire process. The rules must allow observers to </w:t>
      </w:r>
      <w:r w:rsidRPr="007D1BA6">
        <w:rPr>
          <w:rStyle w:val="Emphasis"/>
        </w:rPr>
        <w:t>observe</w:t>
      </w:r>
      <w:r w:rsidRPr="007D1BA6">
        <w:rPr>
          <w:rStyle w:val="StyleUnderline"/>
        </w:rPr>
        <w:t xml:space="preserve"> and </w:t>
      </w:r>
      <w:r w:rsidRPr="007D1BA6">
        <w:rPr>
          <w:rStyle w:val="StyleUnderline"/>
          <w:highlight w:val="yellow"/>
        </w:rPr>
        <w:t xml:space="preserve">not to </w:t>
      </w:r>
      <w:r w:rsidRPr="007D1BA6">
        <w:rPr>
          <w:rStyle w:val="Emphasis"/>
          <w:highlight w:val="yellow"/>
        </w:rPr>
        <w:t>interfere</w:t>
      </w:r>
      <w:r w:rsidRPr="007D1BA6">
        <w:rPr>
          <w:rStyle w:val="StyleUnderline"/>
        </w:rPr>
        <w:t xml:space="preserve"> with </w:t>
      </w:r>
      <w:r w:rsidRPr="007D1BA6">
        <w:rPr>
          <w:rStyle w:val="StyleUnderline"/>
          <w:highlight w:val="yellow"/>
        </w:rPr>
        <w:t>or</w:t>
      </w:r>
      <w:r w:rsidRPr="007D1BA6">
        <w:rPr>
          <w:rStyle w:val="StyleUnderline"/>
        </w:rPr>
        <w:t xml:space="preserve"> </w:t>
      </w:r>
      <w:r w:rsidRPr="007D1BA6">
        <w:rPr>
          <w:rStyle w:val="Emphasis"/>
          <w:highlight w:val="yellow"/>
        </w:rPr>
        <w:t>delay</w:t>
      </w:r>
      <w:r w:rsidRPr="007D1BA6">
        <w:rPr>
          <w:rStyle w:val="StyleUnderline"/>
        </w:rPr>
        <w:t xml:space="preserve"> legitimate election-administration </w:t>
      </w:r>
      <w:r w:rsidRPr="007D1BA6">
        <w:rPr>
          <w:rStyle w:val="Emphasis"/>
          <w:highlight w:val="yellow"/>
        </w:rPr>
        <w:t>procedures</w:t>
      </w:r>
      <w:r w:rsidRPr="007D1BA6">
        <w:rPr>
          <w:rStyle w:val="StyleUnderline"/>
        </w:rPr>
        <w:t>.</w:t>
      </w:r>
      <w:r w:rsidRPr="007D1BA6">
        <w:t>156</w:t>
      </w:r>
    </w:p>
    <w:p w14:paraId="545039FC" w14:textId="77777777" w:rsidR="0060480A" w:rsidRPr="007D1BA6" w:rsidRDefault="0060480A" w:rsidP="0060480A">
      <w:r w:rsidRPr="007D1BA6">
        <w:t xml:space="preserve">2. </w:t>
      </w:r>
      <w:r w:rsidRPr="007D1BA6">
        <w:rPr>
          <w:rStyle w:val="StyleUnderline"/>
        </w:rPr>
        <w:t xml:space="preserve">Rules Limiting the </w:t>
      </w:r>
      <w:r w:rsidRPr="007D1BA6">
        <w:rPr>
          <w:rStyle w:val="Emphasis"/>
        </w:rPr>
        <w:t>Discretion</w:t>
      </w:r>
      <w:r w:rsidRPr="007D1BA6">
        <w:rPr>
          <w:rStyle w:val="StyleUnderline"/>
        </w:rPr>
        <w:t xml:space="preserve"> of Those Who Certify the Votes, Including </w:t>
      </w:r>
      <w:r w:rsidRPr="007D1BA6">
        <w:rPr>
          <w:rStyle w:val="Emphasis"/>
        </w:rPr>
        <w:t>Congress</w:t>
      </w:r>
      <w:r w:rsidRPr="007D1BA6">
        <w:t xml:space="preserve">. — </w:t>
      </w:r>
      <w:r w:rsidRPr="007D1BA6">
        <w:rPr>
          <w:rStyle w:val="Emphasis"/>
        </w:rPr>
        <w:t>Transparency</w:t>
      </w:r>
      <w:r w:rsidRPr="007D1BA6">
        <w:rPr>
          <w:rStyle w:val="StyleUnderline"/>
        </w:rPr>
        <w:t xml:space="preserve"> and related rules </w:t>
      </w:r>
      <w:r w:rsidRPr="007D1BA6">
        <w:rPr>
          <w:rStyle w:val="Emphasis"/>
        </w:rPr>
        <w:t>minimize</w:t>
      </w:r>
      <w:r w:rsidRPr="007D1BA6">
        <w:rPr>
          <w:rStyle w:val="StyleUnderline"/>
        </w:rPr>
        <w:t xml:space="preserve"> the risk of </w:t>
      </w:r>
      <w:r w:rsidRPr="007D1BA6">
        <w:rPr>
          <w:rStyle w:val="Emphasis"/>
        </w:rPr>
        <w:t>subversion</w:t>
      </w:r>
      <w:r w:rsidRPr="007D1BA6">
        <w:rPr>
          <w:rStyle w:val="StyleUnderline"/>
        </w:rPr>
        <w:t xml:space="preserve"> by those who collect and tally the </w:t>
      </w:r>
      <w:r w:rsidRPr="007D1BA6">
        <w:rPr>
          <w:rStyle w:val="Emphasis"/>
        </w:rPr>
        <w:t>votes</w:t>
      </w:r>
      <w:r w:rsidRPr="007D1BA6">
        <w:t>. A different set of actors is involved in certifying the vote totals. Depending on the state, this certifier may be a state or county election board or some other official.157 When it comes to the presidential election, certification happens first on the state level and then Congress counts the certified votes.158</w:t>
      </w:r>
    </w:p>
    <w:p w14:paraId="24CD6D83" w14:textId="77777777" w:rsidR="0060480A" w:rsidRPr="007D1BA6" w:rsidRDefault="0060480A" w:rsidP="0060480A">
      <w:r w:rsidRPr="007D1BA6">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dispute about fraud or about who actually won an election, states should have procedures for judicial or administrative review by those empowered to examine facts and evidence and make a determination about election outcomes. </w:t>
      </w:r>
    </w:p>
    <w:p w14:paraId="77EF02D1" w14:textId="77777777" w:rsidR="0060480A" w:rsidRPr="007D1BA6" w:rsidRDefault="0060480A" w:rsidP="0060480A">
      <w:r w:rsidRPr="007D1BA6">
        <w:t xml:space="preserve">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w:t>
      </w:r>
      <w:r w:rsidRPr="007D1BA6">
        <w:lastRenderedPageBreak/>
        <w:t>safe harbor provision.162 It should also clarify that the reference to a “failed election” in the ECA would allow a legislative submission of a slate of electors only in cases such as natural disasters and terrorist attacks that prevent voting.163</w:t>
      </w:r>
    </w:p>
    <w:p w14:paraId="274C1007" w14:textId="77777777" w:rsidR="0060480A" w:rsidRPr="007D1BA6" w:rsidRDefault="0060480A" w:rsidP="0060480A">
      <w:r w:rsidRPr="007D1BA6">
        <w:t xml:space="preserve">3. </w:t>
      </w:r>
      <w:r w:rsidRPr="007D1BA6">
        <w:rPr>
          <w:rStyle w:val="StyleUnderline"/>
        </w:rPr>
        <w:t xml:space="preserve">Rules Limiting the </w:t>
      </w:r>
      <w:r w:rsidRPr="007D1BA6">
        <w:rPr>
          <w:rStyle w:val="Emphasis"/>
        </w:rPr>
        <w:t>Overpoliticization</w:t>
      </w:r>
      <w:r w:rsidRPr="007D1BA6">
        <w:rPr>
          <w:rStyle w:val="StyleUnderline"/>
        </w:rPr>
        <w:t xml:space="preserve"> of Election </w:t>
      </w:r>
      <w:r w:rsidRPr="007D1BA6">
        <w:rPr>
          <w:rStyle w:val="Emphasis"/>
        </w:rPr>
        <w:t>Administration</w:t>
      </w:r>
      <w:r w:rsidRPr="007D1BA6">
        <w:rPr>
          <w:rStyle w:val="StyleUnderline"/>
        </w:rPr>
        <w:t>, Especially by State Legislatures</w:t>
      </w:r>
      <w:r w:rsidRPr="007D1BA6">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7D1BA6">
        <w:rPr>
          <w:rStyle w:val="Emphasis"/>
        </w:rPr>
        <w:t>many</w:t>
      </w:r>
      <w:r w:rsidRPr="007D1BA6">
        <w:rPr>
          <w:rStyle w:val="StyleUnderline"/>
        </w:rPr>
        <w:t xml:space="preserve"> of the recent </w:t>
      </w:r>
      <w:r w:rsidRPr="007D1BA6">
        <w:rPr>
          <w:rStyle w:val="Emphasis"/>
        </w:rPr>
        <w:t>laws</w:t>
      </w:r>
      <w:r w:rsidRPr="007D1BA6">
        <w:rPr>
          <w:rStyle w:val="StyleUnderline"/>
        </w:rPr>
        <w:t xml:space="preserve"> and proposed </w:t>
      </w:r>
      <w:r w:rsidRPr="007D1BA6">
        <w:rPr>
          <w:rStyle w:val="Emphasis"/>
        </w:rPr>
        <w:t>bills</w:t>
      </w:r>
      <w:r w:rsidRPr="007D1BA6">
        <w:rPr>
          <w:rStyle w:val="StyleUnderline"/>
        </w:rPr>
        <w:t xml:space="preserve"> coming from Republican legislatures appear intended to </w:t>
      </w:r>
      <w:r w:rsidRPr="007D1BA6">
        <w:rPr>
          <w:rStyle w:val="Emphasis"/>
        </w:rPr>
        <w:t>interfere</w:t>
      </w:r>
      <w:r w:rsidRPr="007D1BA6">
        <w:rPr>
          <w:rStyle w:val="StyleUnderline"/>
        </w:rPr>
        <w:t xml:space="preserve"> with local election </w:t>
      </w:r>
      <w:r w:rsidRPr="007D1BA6">
        <w:rPr>
          <w:rStyle w:val="Emphasis"/>
        </w:rPr>
        <w:t>administration</w:t>
      </w:r>
      <w:r w:rsidRPr="007D1BA6">
        <w:rPr>
          <w:rStyle w:val="StyleUnderline"/>
        </w:rPr>
        <w:t xml:space="preserve"> for political, not competence, reasons</w:t>
      </w:r>
      <w:r w:rsidRPr="007D1BA6">
        <w:t xml:space="preserve">. There is no good reason to criminalize the sending of absentee ballot applications to voters or not to offer voters secure opportunities to vote early, such as through early voting centers. </w:t>
      </w:r>
      <w:r w:rsidRPr="007D1BA6">
        <w:rPr>
          <w:rStyle w:val="StyleUnderline"/>
        </w:rPr>
        <w:t xml:space="preserve">Laws that allow </w:t>
      </w:r>
      <w:r w:rsidRPr="007D1BA6">
        <w:rPr>
          <w:rStyle w:val="Emphasis"/>
        </w:rPr>
        <w:t>state takeovers</w:t>
      </w:r>
      <w:r w:rsidRPr="007D1BA6">
        <w:rPr>
          <w:rStyle w:val="StyleUnderline"/>
        </w:rPr>
        <w:t xml:space="preserve"> of local elections should include </w:t>
      </w:r>
      <w:r w:rsidRPr="007D1BA6">
        <w:rPr>
          <w:rStyle w:val="Emphasis"/>
        </w:rPr>
        <w:t>safeguards</w:t>
      </w:r>
      <w:r w:rsidRPr="007D1BA6">
        <w:rPr>
          <w:rStyle w:val="StyleUnderline"/>
        </w:rPr>
        <w:t xml:space="preserve"> that ensure that the </w:t>
      </w:r>
      <w:r w:rsidRPr="007D1BA6">
        <w:rPr>
          <w:rStyle w:val="Emphasis"/>
        </w:rPr>
        <w:t>takeovers</w:t>
      </w:r>
      <w:r w:rsidRPr="007D1BA6">
        <w:rPr>
          <w:rStyle w:val="StyleUnderline"/>
        </w:rPr>
        <w:t xml:space="preserve"> are not </w:t>
      </w:r>
      <w:r w:rsidRPr="007D1BA6">
        <w:rPr>
          <w:rStyle w:val="Emphasis"/>
        </w:rPr>
        <w:t>politically motivated</w:t>
      </w:r>
      <w:r w:rsidRPr="007D1BA6">
        <w:rPr>
          <w:rStyle w:val="StyleUnderline"/>
        </w:rPr>
        <w:t xml:space="preserve"> and that the actual </w:t>
      </w:r>
      <w:r w:rsidRPr="007D1BA6">
        <w:rPr>
          <w:rStyle w:val="Emphasis"/>
        </w:rPr>
        <w:t>administration</w:t>
      </w:r>
      <w:r w:rsidRPr="007D1BA6">
        <w:rPr>
          <w:rStyle w:val="StyleUnderline"/>
        </w:rPr>
        <w:t xml:space="preserve"> of elections will be done on a fair </w:t>
      </w:r>
      <w:r w:rsidRPr="007D1BA6">
        <w:rPr>
          <w:rStyle w:val="Emphasis"/>
        </w:rPr>
        <w:t>bipartisan</w:t>
      </w:r>
      <w:r w:rsidRPr="007D1BA6">
        <w:rPr>
          <w:rStyle w:val="StyleUnderline"/>
        </w:rPr>
        <w:t xml:space="preserve"> or </w:t>
      </w:r>
      <w:r w:rsidRPr="007D1BA6">
        <w:rPr>
          <w:rStyle w:val="Emphasis"/>
        </w:rPr>
        <w:t>nonpartisan</w:t>
      </w:r>
      <w:r w:rsidRPr="007D1BA6">
        <w:rPr>
          <w:rStyle w:val="StyleUnderline"/>
        </w:rPr>
        <w:t xml:space="preserve"> basis.</w:t>
      </w:r>
      <w:r w:rsidRPr="007D1BA6">
        <w:t xml:space="preserve"> Any laws allowing for state takeovers of elections that do not ensure fairness should be rejected. </w:t>
      </w:r>
    </w:p>
    <w:p w14:paraId="2C0F9903" w14:textId="77777777" w:rsidR="0060480A" w:rsidRPr="007D1BA6" w:rsidRDefault="0060480A" w:rsidP="0060480A">
      <w:pPr>
        <w:rPr>
          <w:rStyle w:val="StyleUnderline"/>
        </w:rPr>
      </w:pPr>
      <w:r w:rsidRPr="007D1BA6">
        <w:t xml:space="preserve">4. </w:t>
      </w:r>
      <w:r w:rsidRPr="007D1BA6">
        <w:rPr>
          <w:rStyle w:val="StyleUnderline"/>
        </w:rPr>
        <w:t xml:space="preserve">Rules Increasing the </w:t>
      </w:r>
      <w:r w:rsidRPr="007D1BA6">
        <w:rPr>
          <w:rStyle w:val="Emphasis"/>
        </w:rPr>
        <w:t>Criminal Penalties</w:t>
      </w:r>
      <w:r w:rsidRPr="007D1BA6">
        <w:rPr>
          <w:rStyle w:val="StyleUnderline"/>
        </w:rPr>
        <w:t xml:space="preserve"> on Those Who </w:t>
      </w:r>
      <w:r w:rsidRPr="007D1BA6">
        <w:rPr>
          <w:rStyle w:val="Emphasis"/>
        </w:rPr>
        <w:t>Tamper</w:t>
      </w:r>
      <w:r w:rsidRPr="007D1BA6">
        <w:rPr>
          <w:rStyle w:val="StyleUnderline"/>
        </w:rPr>
        <w:t xml:space="preserve"> with Federal </w:t>
      </w:r>
      <w:r w:rsidRPr="007D1BA6">
        <w:rPr>
          <w:rStyle w:val="Emphasis"/>
        </w:rPr>
        <w:t>Elections</w:t>
      </w:r>
      <w:r w:rsidRPr="007D1BA6">
        <w:rPr>
          <w:rStyle w:val="StyleUnderline"/>
        </w:rPr>
        <w:t xml:space="preserve"> or Commit </w:t>
      </w:r>
      <w:r w:rsidRPr="007D1BA6">
        <w:rPr>
          <w:rStyle w:val="Emphasis"/>
        </w:rPr>
        <w:t>Violence</w:t>
      </w:r>
      <w:r w:rsidRPr="007D1BA6">
        <w:rPr>
          <w:rStyle w:val="StyleUnderline"/>
        </w:rPr>
        <w:t xml:space="preserve"> or Intimidation of </w:t>
      </w:r>
      <w:r w:rsidRPr="007D1BA6">
        <w:rPr>
          <w:rStyle w:val="Emphasis"/>
        </w:rPr>
        <w:t>Voters</w:t>
      </w:r>
      <w:r w:rsidRPr="007D1BA6">
        <w:rPr>
          <w:rStyle w:val="StyleUnderline"/>
        </w:rPr>
        <w:t xml:space="preserve">, Elected </w:t>
      </w:r>
      <w:r w:rsidRPr="007D1BA6">
        <w:rPr>
          <w:rStyle w:val="Emphasis"/>
        </w:rPr>
        <w:t>Officials</w:t>
      </w:r>
      <w:r w:rsidRPr="007D1BA6">
        <w:rPr>
          <w:rStyle w:val="StyleUnderline"/>
        </w:rPr>
        <w:t xml:space="preserve">, or Electoral </w:t>
      </w:r>
      <w:r w:rsidRPr="007D1BA6">
        <w:rPr>
          <w:rStyle w:val="Emphasis"/>
        </w:rPr>
        <w:t>Candidates</w:t>
      </w:r>
      <w:r w:rsidRPr="007D1BA6">
        <w:t xml:space="preserve">. — Elected officials, election officials, or private individuals who tamper with federal election vote totals or election processes should face increased penalties for chicanery. These activities are already illegal, but </w:t>
      </w:r>
      <w:r w:rsidRPr="007D1BA6">
        <w:rPr>
          <w:rStyle w:val="StyleUnderline"/>
          <w:highlight w:val="yellow"/>
        </w:rPr>
        <w:t xml:space="preserve">enhanced </w:t>
      </w:r>
      <w:r w:rsidRPr="007D1BA6">
        <w:rPr>
          <w:rStyle w:val="Emphasis"/>
          <w:highlight w:val="yellow"/>
        </w:rPr>
        <w:t>penalties</w:t>
      </w:r>
      <w:r w:rsidRPr="007D1BA6">
        <w:rPr>
          <w:rStyle w:val="StyleUnderline"/>
        </w:rPr>
        <w:t xml:space="preserve"> </w:t>
      </w:r>
      <w:r w:rsidRPr="007D1BA6">
        <w:rPr>
          <w:rStyle w:val="StyleUnderline"/>
          <w:highlight w:val="yellow"/>
        </w:rPr>
        <w:t>and a</w:t>
      </w:r>
      <w:r w:rsidRPr="007D1BA6">
        <w:rPr>
          <w:rStyle w:val="StyleUnderline"/>
        </w:rPr>
        <w:t xml:space="preserve"> realistic </w:t>
      </w:r>
      <w:r w:rsidRPr="007D1BA6">
        <w:rPr>
          <w:rStyle w:val="Emphasis"/>
          <w:highlight w:val="yellow"/>
        </w:rPr>
        <w:t>threat</w:t>
      </w:r>
      <w:r w:rsidRPr="007D1BA6">
        <w:rPr>
          <w:rStyle w:val="StyleUnderline"/>
          <w:highlight w:val="yellow"/>
        </w:rPr>
        <w:t xml:space="preserve"> of prosecution could </w:t>
      </w:r>
      <w:r w:rsidRPr="007D1BA6">
        <w:rPr>
          <w:rStyle w:val="Emphasis"/>
          <w:highlight w:val="yellow"/>
        </w:rPr>
        <w:t>deter</w:t>
      </w:r>
      <w:r w:rsidRPr="007D1BA6">
        <w:rPr>
          <w:rStyle w:val="StyleUnderline"/>
        </w:rPr>
        <w:t xml:space="preserve"> election-</w:t>
      </w:r>
      <w:r w:rsidRPr="007D1BA6">
        <w:rPr>
          <w:rStyle w:val="Emphasis"/>
          <w:highlight w:val="yellow"/>
        </w:rPr>
        <w:t>subversion</w:t>
      </w:r>
      <w:r w:rsidRPr="007D1BA6">
        <w:rPr>
          <w:rStyle w:val="StyleUnderline"/>
          <w:highlight w:val="yellow"/>
        </w:rPr>
        <w:t xml:space="preserve"> activities</w:t>
      </w:r>
      <w:r w:rsidRPr="007D1BA6">
        <w:rPr>
          <w:rStyle w:val="StyleUnderline"/>
        </w:rPr>
        <w:t xml:space="preserve"> on the margin.</w:t>
      </w:r>
      <w:r w:rsidRPr="007D1BA6">
        <w:t xml:space="preserve">165 Increased penalties for election-related violence should be coupled with </w:t>
      </w:r>
      <w:r w:rsidRPr="007D1BA6">
        <w:rPr>
          <w:rStyle w:val="StyleUnderline"/>
        </w:rPr>
        <w:t xml:space="preserve">additional </w:t>
      </w:r>
      <w:r w:rsidRPr="007D1BA6">
        <w:rPr>
          <w:rStyle w:val="Emphasis"/>
          <w:highlight w:val="yellow"/>
        </w:rPr>
        <w:t>resources</w:t>
      </w:r>
      <w:r w:rsidRPr="007D1BA6">
        <w:rPr>
          <w:rStyle w:val="StyleUnderline"/>
          <w:highlight w:val="yellow"/>
        </w:rPr>
        <w:t xml:space="preserve"> provided to </w:t>
      </w:r>
      <w:r w:rsidRPr="007D1BA6">
        <w:rPr>
          <w:rStyle w:val="Emphasis"/>
          <w:highlight w:val="yellow"/>
        </w:rPr>
        <w:t>law enforcement</w:t>
      </w:r>
      <w:r w:rsidRPr="007D1BA6">
        <w:rPr>
          <w:rStyle w:val="StyleUnderline"/>
          <w:highlight w:val="yellow"/>
        </w:rPr>
        <w:t xml:space="preserve"> and DOJ </w:t>
      </w:r>
      <w:r w:rsidRPr="007D1BA6">
        <w:rPr>
          <w:rStyle w:val="StyleUnderline"/>
        </w:rPr>
        <w:t xml:space="preserve">to </w:t>
      </w:r>
      <w:r w:rsidRPr="007D1BA6">
        <w:rPr>
          <w:rStyle w:val="StyleUnderline"/>
          <w:highlight w:val="yellow"/>
        </w:rPr>
        <w:t xml:space="preserve">secure </w:t>
      </w:r>
      <w:r w:rsidRPr="007D1BA6">
        <w:rPr>
          <w:rStyle w:val="Emphasis"/>
          <w:highlight w:val="yellow"/>
        </w:rPr>
        <w:t>voting</w:t>
      </w:r>
      <w:r w:rsidRPr="007D1BA6">
        <w:rPr>
          <w:rStyle w:val="StyleUnderline"/>
          <w:highlight w:val="yellow"/>
        </w:rPr>
        <w:t>,</w:t>
      </w:r>
      <w:r w:rsidRPr="007D1BA6">
        <w:rPr>
          <w:rStyle w:val="StyleUnderline"/>
        </w:rPr>
        <w:t xml:space="preserve"> </w:t>
      </w:r>
      <w:r w:rsidRPr="007D1BA6">
        <w:rPr>
          <w:rStyle w:val="Emphasis"/>
        </w:rPr>
        <w:t>tabulation</w:t>
      </w:r>
      <w:r w:rsidRPr="007D1BA6">
        <w:rPr>
          <w:rStyle w:val="StyleUnderline"/>
        </w:rPr>
        <w:t xml:space="preserve">, </w:t>
      </w:r>
      <w:r w:rsidRPr="007D1BA6">
        <w:rPr>
          <w:rStyle w:val="Emphasis"/>
          <w:highlight w:val="yellow"/>
        </w:rPr>
        <w:t>certification</w:t>
      </w:r>
      <w:r w:rsidRPr="007D1BA6">
        <w:rPr>
          <w:rStyle w:val="StyleUnderline"/>
        </w:rPr>
        <w:t>, and transitions of power.</w:t>
      </w:r>
    </w:p>
    <w:p w14:paraId="6D6DD1F7" w14:textId="77777777" w:rsidR="0060480A" w:rsidRPr="007D1BA6" w:rsidRDefault="0060480A" w:rsidP="0060480A">
      <w:r w:rsidRPr="007D1BA6">
        <w:t xml:space="preserve">5. Rules Countering Disinformation About Elections, Particularly Disinformation About When, Where, and How People Vote. — As explained in Part I, future election subversion in the </w:t>
      </w:r>
      <w:r w:rsidRPr="007D1BA6">
        <w:rPr>
          <w:rStyle w:val="Emphasis"/>
        </w:rPr>
        <w:t>U</w:t>
      </w:r>
      <w:r w:rsidRPr="007D1BA6">
        <w:t xml:space="preserve">nited </w:t>
      </w:r>
      <w:r w:rsidRPr="007D1BA6">
        <w:rPr>
          <w:rStyle w:val="Emphasis"/>
        </w:rPr>
        <w:t>S</w:t>
      </w:r>
      <w:r w:rsidRPr="007D1BA6">
        <w:t xml:space="preserve">tates </w:t>
      </w:r>
      <w:r w:rsidRPr="007D1BA6">
        <w:rPr>
          <w:rStyle w:val="StyleUnderline"/>
        </w:rPr>
        <w:t xml:space="preserve">is much more likely because of the viral spread of </w:t>
      </w:r>
      <w:r w:rsidRPr="007D1BA6">
        <w:rPr>
          <w:rStyle w:val="Emphasis"/>
        </w:rPr>
        <w:t>disinformation</w:t>
      </w:r>
      <w:r w:rsidRPr="007D1BA6">
        <w:t xml:space="preserve"> </w:t>
      </w:r>
      <w:r w:rsidRPr="007D1BA6">
        <w:rPr>
          <w:rStyle w:val="StyleUnderline"/>
        </w:rPr>
        <w:t>by</w:t>
      </w:r>
      <w:r w:rsidRPr="007D1BA6">
        <w:t xml:space="preserve"> President </w:t>
      </w:r>
      <w:r w:rsidRPr="007D1BA6">
        <w:rPr>
          <w:rStyle w:val="Emphasis"/>
        </w:rPr>
        <w:t>Trump</w:t>
      </w:r>
      <w:r w:rsidRPr="007D1BA6">
        <w:t xml:space="preserve"> and others that the 2020 election was stolen. Such a widespread belief sets the stage for countermeasures that themselves can undermine election integrity and lead to election subversion. </w:t>
      </w:r>
    </w:p>
    <w:p w14:paraId="291CF4AE" w14:textId="77777777" w:rsidR="0060480A" w:rsidRPr="007D1BA6" w:rsidRDefault="0060480A" w:rsidP="0060480A">
      <w:r w:rsidRPr="007D1BA6">
        <w:t xml:space="preserve">Several </w:t>
      </w:r>
      <w:r w:rsidRPr="007D1BA6">
        <w:rPr>
          <w:rStyle w:val="StyleUnderline"/>
        </w:rPr>
        <w:t xml:space="preserve">key </w:t>
      </w:r>
      <w:r w:rsidRPr="007D1BA6">
        <w:rPr>
          <w:rStyle w:val="StyleUnderline"/>
          <w:highlight w:val="yellow"/>
        </w:rPr>
        <w:t xml:space="preserve">legal measures may counter </w:t>
      </w:r>
      <w:r w:rsidRPr="007D1BA6">
        <w:rPr>
          <w:rStyle w:val="Emphasis"/>
          <w:highlight w:val="yellow"/>
        </w:rPr>
        <w:t>disinformation</w:t>
      </w:r>
      <w:r w:rsidRPr="007D1BA6">
        <w:rPr>
          <w:rStyle w:val="StyleUnderline"/>
        </w:rPr>
        <w:t xml:space="preserve"> in elections, </w:t>
      </w:r>
      <w:r w:rsidRPr="007D1BA6">
        <w:rPr>
          <w:rStyle w:val="StyleUnderline"/>
          <w:highlight w:val="yellow"/>
        </w:rPr>
        <w:t xml:space="preserve">such as laws making it a </w:t>
      </w:r>
      <w:r w:rsidRPr="007D1BA6">
        <w:rPr>
          <w:rStyle w:val="Emphasis"/>
          <w:highlight w:val="yellow"/>
        </w:rPr>
        <w:t>crime</w:t>
      </w:r>
      <w:r w:rsidRPr="007D1BA6">
        <w:rPr>
          <w:rStyle w:val="StyleUnderline"/>
          <w:highlight w:val="yellow"/>
        </w:rPr>
        <w:t xml:space="preserve"> to spread </w:t>
      </w:r>
      <w:r w:rsidRPr="007D1BA6">
        <w:rPr>
          <w:rStyle w:val="Emphasis"/>
          <w:highlight w:val="yellow"/>
        </w:rPr>
        <w:t>false information</w:t>
      </w:r>
      <w:r w:rsidRPr="007D1BA6">
        <w:rPr>
          <w:rStyle w:val="StyleUnderline"/>
          <w:highlight w:val="yellow"/>
        </w:rPr>
        <w:t xml:space="preserve"> </w:t>
      </w:r>
      <w:r w:rsidRPr="007D1BA6">
        <w:rPr>
          <w:rStyle w:val="StyleUnderline"/>
        </w:rPr>
        <w:t xml:space="preserve">about when, where, and how people </w:t>
      </w:r>
      <w:r w:rsidRPr="007D1BA6">
        <w:rPr>
          <w:rStyle w:val="Emphasis"/>
        </w:rPr>
        <w:t>vote</w:t>
      </w:r>
      <w:r w:rsidRPr="007D1BA6">
        <w:rPr>
          <w:rStyle w:val="StyleUnderline"/>
        </w:rPr>
        <w:t>.</w:t>
      </w:r>
      <w:r w:rsidRPr="007D1BA6">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56E38C1B" w14:textId="77777777" w:rsidR="0060480A" w:rsidRDefault="0060480A" w:rsidP="0060480A"/>
    <w:p w14:paraId="7282B9ED" w14:textId="77777777" w:rsidR="0060480A" w:rsidRDefault="0060480A" w:rsidP="0060480A">
      <w:pPr>
        <w:pStyle w:val="Heading3"/>
      </w:pPr>
      <w:r>
        <w:lastRenderedPageBreak/>
        <w:t>UQ: Dems Win Now</w:t>
      </w:r>
    </w:p>
    <w:p w14:paraId="1C23BC4D" w14:textId="77777777" w:rsidR="0060480A" w:rsidRDefault="0060480A" w:rsidP="0060480A"/>
    <w:p w14:paraId="21FB8B8C" w14:textId="553B21BC" w:rsidR="0060480A" w:rsidRDefault="00D33C6F" w:rsidP="0060480A">
      <w:pPr>
        <w:pStyle w:val="Heading4"/>
        <w:rPr>
          <w:u w:val="single"/>
        </w:rPr>
      </w:pPr>
      <w:bookmarkStart w:id="0" w:name="_Hlk207983403"/>
      <w:r>
        <w:t xml:space="preserve">2AC1: </w:t>
      </w:r>
      <w:r w:rsidR="0060480A">
        <w:t xml:space="preserve">Dems cruising now, over 70% chance to take over the house—that’s Lott from </w:t>
      </w:r>
      <w:r w:rsidR="0060480A">
        <w:rPr>
          <w:u w:val="single"/>
        </w:rPr>
        <w:t>today</w:t>
      </w:r>
      <w:r w:rsidR="00E30D5D" w:rsidRPr="00E30D5D">
        <w:t>!</w:t>
      </w:r>
    </w:p>
    <w:p w14:paraId="4A254ED4" w14:textId="77777777" w:rsidR="0060480A" w:rsidRDefault="0060480A" w:rsidP="0060480A"/>
    <w:p w14:paraId="144DF41C" w14:textId="77777777" w:rsidR="0060480A" w:rsidRPr="00AD16C7" w:rsidRDefault="0060480A" w:rsidP="0060480A">
      <w:pPr>
        <w:pStyle w:val="Heading4"/>
      </w:pPr>
      <w:r>
        <w:t>Prefer it, it aggregates every betting market—</w:t>
      </w:r>
      <w:r w:rsidRPr="00AD16C7">
        <w:t>Those are more accurate than polls</w:t>
      </w:r>
    </w:p>
    <w:p w14:paraId="0D9A8887" w14:textId="77777777" w:rsidR="0060480A" w:rsidRDefault="0060480A" w:rsidP="0060480A">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7C7458EA" w14:textId="77777777" w:rsidR="0060480A" w:rsidRPr="00AD16C7" w:rsidRDefault="0060480A" w:rsidP="0060480A"/>
    <w:p w14:paraId="1683F9DA" w14:textId="77777777" w:rsidR="0060480A" w:rsidRPr="00AD16C7" w:rsidRDefault="0060480A" w:rsidP="0060480A">
      <w:r w:rsidRPr="00AD16C7">
        <w:rPr>
          <w:rStyle w:val="StyleUnderline"/>
          <w:highlight w:val="yellow"/>
        </w:rPr>
        <w:t>Prediction markets</w:t>
      </w:r>
      <w:r w:rsidRPr="00AD16C7">
        <w:rPr>
          <w:rStyle w:val="StyleUnderline"/>
        </w:rPr>
        <w:t xml:space="preserve"> can be </w:t>
      </w:r>
      <w:r w:rsidRPr="006072A6">
        <w:rPr>
          <w:rStyle w:val="Emphasis"/>
          <w:highlight w:val="yellow"/>
        </w:rPr>
        <w:t>more accurate</w:t>
      </w:r>
      <w:r w:rsidRPr="00AD16C7">
        <w:rPr>
          <w:rStyle w:val="StyleUnderline"/>
          <w:highlight w:val="yellow"/>
        </w:rPr>
        <w:t xml:space="preserve"> than </w:t>
      </w:r>
      <w:r w:rsidRPr="006072A6">
        <w:rPr>
          <w:rStyle w:val="Emphasis"/>
          <w:highlight w:val="yellow"/>
        </w:rPr>
        <w:t>polling</w:t>
      </w:r>
      <w:r w:rsidRPr="00AD16C7">
        <w:rPr>
          <w:rStyle w:val="StyleUnderline"/>
        </w:rPr>
        <w:t xml:space="preserve"> when it comes to </w:t>
      </w:r>
      <w:r w:rsidRPr="00AD16C7">
        <w:rPr>
          <w:rStyle w:val="StyleUnderline"/>
          <w:highlight w:val="yellow"/>
        </w:rPr>
        <w:t>elections</w:t>
      </w:r>
      <w:r w:rsidRPr="00AD16C7">
        <w:t>, a professor told Business Insider.</w:t>
      </w:r>
    </w:p>
    <w:p w14:paraId="6014E8F3" w14:textId="77777777" w:rsidR="0060480A" w:rsidRPr="00AD16C7" w:rsidRDefault="0060480A" w:rsidP="0060480A">
      <w:pPr>
        <w:rPr>
          <w:szCs w:val="16"/>
        </w:rPr>
      </w:pPr>
      <w:r w:rsidRPr="00AD16C7">
        <w:rPr>
          <w:szCs w:val="16"/>
        </w:rPr>
        <w:t xml:space="preserve">There's over $606 million wagered on the 2024 election on </w:t>
      </w:r>
      <w:proofErr w:type="spellStart"/>
      <w:r w:rsidRPr="00AD16C7">
        <w:rPr>
          <w:szCs w:val="16"/>
        </w:rPr>
        <w:t>Polymarket</w:t>
      </w:r>
      <w:proofErr w:type="spellEnd"/>
      <w:r w:rsidRPr="00AD16C7">
        <w:rPr>
          <w:szCs w:val="16"/>
        </w:rPr>
        <w:t>, favoring a Harris win.</w:t>
      </w:r>
    </w:p>
    <w:p w14:paraId="1D399A6E" w14:textId="77777777" w:rsidR="0060480A" w:rsidRPr="00AD16C7" w:rsidRDefault="0060480A" w:rsidP="0060480A">
      <w:r w:rsidRPr="00AD16C7">
        <w:t>Rutgers' Harry Crane said looser regulation would allow more participation and prevent manipulation.</w:t>
      </w:r>
    </w:p>
    <w:p w14:paraId="45E633DE" w14:textId="77777777" w:rsidR="0060480A" w:rsidRPr="00AD16C7" w:rsidRDefault="0060480A" w:rsidP="0060480A">
      <w:r w:rsidRPr="00AD16C7">
        <w:t>When trying to figure out the outcome of an election, most look at polling, expert takes, or even the stock market.</w:t>
      </w:r>
    </w:p>
    <w:p w14:paraId="2B60B78C" w14:textId="77777777" w:rsidR="0060480A" w:rsidRPr="00AD16C7" w:rsidRDefault="0060480A" w:rsidP="0060480A">
      <w:r w:rsidRPr="00AD16C7">
        <w:t xml:space="preserve">However, </w:t>
      </w:r>
      <w:r w:rsidRPr="00AD16C7">
        <w:rPr>
          <w:rStyle w:val="StyleUnderline"/>
        </w:rPr>
        <w:t xml:space="preserve">prediction </w:t>
      </w:r>
      <w:r w:rsidRPr="00AD16C7">
        <w:rPr>
          <w:rStyle w:val="StyleUnderline"/>
          <w:highlight w:val="yellow"/>
        </w:rPr>
        <w:t>markets</w:t>
      </w:r>
      <w:r w:rsidRPr="00AD16C7">
        <w:t xml:space="preserve">, which </w:t>
      </w:r>
      <w:r w:rsidRPr="00AD16C7">
        <w:rPr>
          <w:rStyle w:val="StyleUnderline"/>
        </w:rPr>
        <w:t>allow bettors to wager on the outcome of events</w:t>
      </w:r>
      <w:r w:rsidRPr="00AD16C7">
        <w:t xml:space="preserve">, </w:t>
      </w:r>
      <w:r w:rsidRPr="00AD16C7">
        <w:rPr>
          <w:rStyle w:val="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AD16C7">
        <w:rPr>
          <w:rStyle w:val="StyleUnderline"/>
        </w:rPr>
        <w:t>predicted</w:t>
      </w:r>
      <w:r w:rsidRPr="00AD16C7">
        <w:t xml:space="preserve"> President Joe </w:t>
      </w:r>
      <w:r w:rsidRPr="00AD16C7">
        <w:rPr>
          <w:rStyle w:val="StyleUnderline"/>
        </w:rPr>
        <w:t>Biden would drop out</w:t>
      </w:r>
      <w:r w:rsidRPr="00AD16C7">
        <w:t xml:space="preserve"> weeks in advance.</w:t>
      </w:r>
    </w:p>
    <w:p w14:paraId="386E3EEA" w14:textId="77777777" w:rsidR="0060480A" w:rsidRPr="00AD16C7" w:rsidRDefault="0060480A" w:rsidP="0060480A">
      <w:pPr>
        <w:rPr>
          <w:rStyle w:val="StyleUnderline"/>
        </w:rPr>
      </w:pPr>
      <w:r w:rsidRPr="00AD16C7">
        <w:t xml:space="preserve">While they're not without their misses — they were notably wrong during the 2022 midterm elections, and after Biden won the 2020 election — </w:t>
      </w:r>
      <w:r w:rsidRPr="00AD16C7">
        <w:rPr>
          <w:rStyle w:val="StyleUnderline"/>
        </w:rPr>
        <w:t xml:space="preserve">Rutgers University </w:t>
      </w:r>
      <w:r w:rsidRPr="00AD16C7">
        <w:rPr>
          <w:rStyle w:val="StyleUnderline"/>
          <w:highlight w:val="yellow"/>
        </w:rPr>
        <w:t>statistics professor</w:t>
      </w:r>
      <w:r w:rsidRPr="00AD16C7">
        <w:rPr>
          <w:rStyle w:val="StyleUnderline"/>
        </w:rPr>
        <w:t xml:space="preserve"> Harry Crane </w:t>
      </w:r>
      <w:r w:rsidRPr="006072A6">
        <w:rPr>
          <w:rStyle w:val="StyleUnderline"/>
          <w:highlight w:val="yellow"/>
        </w:rPr>
        <w:t>says</w:t>
      </w:r>
      <w:r w:rsidRPr="00AD16C7">
        <w:rPr>
          <w:rStyle w:val="StyleUnderline"/>
        </w:rPr>
        <w:t xml:space="preserve"> </w:t>
      </w:r>
      <w:r w:rsidRPr="00AD16C7">
        <w:rPr>
          <w:rStyle w:val="Emphasis"/>
          <w:highlight w:val="yellow"/>
        </w:rPr>
        <w:t>prediction markets</w:t>
      </w:r>
      <w:r w:rsidRPr="00AD16C7">
        <w:rPr>
          <w:rStyle w:val="StyleUnderline"/>
        </w:rPr>
        <w:t xml:space="preserve"> are </w:t>
      </w:r>
      <w:r w:rsidRPr="006072A6">
        <w:rPr>
          <w:rStyle w:val="Emphasis"/>
          <w:highlight w:val="yellow"/>
        </w:rPr>
        <w:t>historically more accurate</w:t>
      </w:r>
      <w:r w:rsidRPr="00AD16C7">
        <w:rPr>
          <w:rStyle w:val="StyleUnderline"/>
        </w:rPr>
        <w:t xml:space="preserve"> than traditional polling.</w:t>
      </w:r>
    </w:p>
    <w:p w14:paraId="787074AA" w14:textId="77777777" w:rsidR="0060480A" w:rsidRPr="00AD16C7" w:rsidRDefault="0060480A" w:rsidP="0060480A">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0D389FE9" w14:textId="77777777" w:rsidR="0060480A" w:rsidRPr="00AD16C7" w:rsidRDefault="0060480A" w:rsidP="0060480A">
      <w:r w:rsidRPr="00AD16C7">
        <w:t xml:space="preserve">Yet </w:t>
      </w:r>
      <w:r w:rsidRPr="00AD16C7">
        <w:rPr>
          <w:rStyle w:val="StyleUnderline"/>
        </w:rPr>
        <w:t>Crane says</w:t>
      </w:r>
      <w:r w:rsidRPr="00AD16C7">
        <w:t xml:space="preserve"> these </w:t>
      </w:r>
      <w:r w:rsidRPr="00AD16C7">
        <w:rPr>
          <w:rStyle w:val="StyleUnderline"/>
          <w:highlight w:val="yellow"/>
        </w:rPr>
        <w:t>adjustments</w:t>
      </w:r>
      <w:r w:rsidRPr="00AD16C7">
        <w:rPr>
          <w:rStyle w:val="StyleUnderline"/>
        </w:rPr>
        <w:t xml:space="preserve"> are often </w:t>
      </w:r>
      <w:r w:rsidRPr="00AD16C7">
        <w:rPr>
          <w:rStyle w:val="Emphasis"/>
          <w:highlight w:val="yellow"/>
        </w:rPr>
        <w:t>reflected</w:t>
      </w:r>
      <w:r w:rsidRPr="00AD16C7">
        <w:rPr>
          <w:rStyle w:val="StyleUnderline"/>
        </w:rPr>
        <w:t xml:space="preserve"> </w:t>
      </w:r>
      <w:r w:rsidRPr="00AD16C7">
        <w:rPr>
          <w:rStyle w:val="Emphasis"/>
        </w:rPr>
        <w:t>in prediction markets</w:t>
      </w:r>
      <w:r w:rsidRPr="00AD16C7">
        <w:rPr>
          <w:rStyle w:val="StyleUnderline"/>
        </w:rPr>
        <w:t xml:space="preserve"> </w:t>
      </w:r>
      <w:r w:rsidRPr="00AD16C7">
        <w:rPr>
          <w:rStyle w:val="Emphasis"/>
          <w:highlight w:val="yellow"/>
        </w:rPr>
        <w:t>more</w:t>
      </w:r>
      <w:r w:rsidRPr="00AD16C7">
        <w:rPr>
          <w:rStyle w:val="StyleUnderline"/>
          <w:highlight w:val="yellow"/>
        </w:rPr>
        <w:t xml:space="preserve"> </w:t>
      </w:r>
      <w:r w:rsidRPr="00AD16C7">
        <w:rPr>
          <w:rStyle w:val="Emphasis"/>
          <w:highlight w:val="yellow"/>
        </w:rPr>
        <w:t>quickly</w:t>
      </w:r>
      <w:r w:rsidRPr="00AD16C7">
        <w:t>.</w:t>
      </w:r>
    </w:p>
    <w:p w14:paraId="505B74C0" w14:textId="77777777" w:rsidR="0060480A" w:rsidRPr="00AD16C7" w:rsidRDefault="0060480A" w:rsidP="0060480A">
      <w:proofErr w:type="spellStart"/>
      <w:r w:rsidRPr="00AD16C7">
        <w:t>Polymarket</w:t>
      </w:r>
      <w:proofErr w:type="spellEnd"/>
      <w:r w:rsidRPr="00AD16C7">
        <w:t xml:space="preserve">, a crypto-based betting market, predicted a 70% chance President Joe Biden would drop out of the race this year as far back as July 4, two weeks before he </w:t>
      </w:r>
      <w:proofErr w:type="gramStart"/>
      <w:r w:rsidRPr="00AD16C7">
        <w:t>actually bowed</w:t>
      </w:r>
      <w:proofErr w:type="gramEnd"/>
      <w:r w:rsidRPr="00AD16C7">
        <w:t xml:space="preserve"> out.</w:t>
      </w:r>
    </w:p>
    <w:p w14:paraId="5F9AD20C" w14:textId="77777777" w:rsidR="0060480A" w:rsidRPr="00AD16C7" w:rsidRDefault="0060480A" w:rsidP="0060480A">
      <w:r w:rsidRPr="00AD16C7">
        <w:t xml:space="preserve">"It's an </w:t>
      </w:r>
      <w:r w:rsidRPr="00AD16C7">
        <w:rPr>
          <w:rStyle w:val="StyleUnderline"/>
        </w:rPr>
        <w:t>event-driven market</w:t>
      </w:r>
      <w:r w:rsidRPr="00AD16C7">
        <w:t xml:space="preserve">. </w:t>
      </w:r>
      <w:proofErr w:type="gramStart"/>
      <w:r w:rsidRPr="00AD16C7">
        <w:rPr>
          <w:rStyle w:val="StyleUnderline"/>
        </w:rPr>
        <w:t>So</w:t>
      </w:r>
      <w:proofErr w:type="gramEnd"/>
      <w:r w:rsidRPr="00AD16C7">
        <w:t xml:space="preserve"> the pa</w:t>
      </w:r>
      <w:r w:rsidRPr="00AD16C7">
        <w:rPr>
          <w:rStyle w:val="StyleUnderline"/>
        </w:rPr>
        <w:t>st month has been very active because events have occurred that are of extreme significance</w:t>
      </w:r>
      <w:r w:rsidRPr="00AD16C7">
        <w:t>," Crane said.</w:t>
      </w:r>
    </w:p>
    <w:p w14:paraId="51791091" w14:textId="77777777" w:rsidR="0060480A" w:rsidRPr="00AD16C7" w:rsidRDefault="0060480A" w:rsidP="0060480A">
      <w:r w:rsidRPr="00AD16C7">
        <w:t>And the markets will likely get even quicker at factoring in new information on election night in November.</w:t>
      </w:r>
    </w:p>
    <w:p w14:paraId="2C7D6E55" w14:textId="77777777" w:rsidR="0060480A" w:rsidRPr="00AD16C7" w:rsidRDefault="0060480A" w:rsidP="0060480A">
      <w:r w:rsidRPr="00AD16C7">
        <w:t xml:space="preserve">As vote totals, exit polls, and absentee ballots come in, </w:t>
      </w:r>
      <w:r w:rsidRPr="00AD16C7">
        <w:rPr>
          <w:rStyle w:val="StyleUnderline"/>
          <w:highlight w:val="yellow"/>
        </w:rPr>
        <w:t>prediction markets</w:t>
      </w:r>
      <w:r w:rsidRPr="00AD16C7">
        <w:t xml:space="preserve"> "</w:t>
      </w:r>
      <w:r w:rsidRPr="00AD16C7">
        <w:rPr>
          <w:rStyle w:val="StyleUnderline"/>
          <w:highlight w:val="yellow"/>
        </w:rPr>
        <w:t>move</w:t>
      </w:r>
      <w:r w:rsidRPr="00AD16C7">
        <w:rPr>
          <w:rStyle w:val="StyleUnderline"/>
        </w:rPr>
        <w:t xml:space="preserve"> pretty significantly and pretty </w:t>
      </w:r>
      <w:r w:rsidRPr="00AD16C7">
        <w:rPr>
          <w:rStyle w:val="StyleUnderline"/>
          <w:highlight w:val="yellow"/>
        </w:rPr>
        <w:t>quickly in</w:t>
      </w:r>
      <w:r w:rsidRPr="00AD16C7">
        <w:rPr>
          <w:rStyle w:val="StyleUnderline"/>
        </w:rPr>
        <w:t xml:space="preserve"> </w:t>
      </w:r>
      <w:r w:rsidRPr="00AD16C7">
        <w:rPr>
          <w:rStyle w:val="StyleUnderline"/>
          <w:highlight w:val="yellow"/>
        </w:rPr>
        <w:t>response</w:t>
      </w:r>
      <w:r w:rsidRPr="00AD16C7">
        <w:rPr>
          <w:rStyle w:val="StyleUnderline"/>
        </w:rPr>
        <w:t xml:space="preserve"> to that information,</w:t>
      </w:r>
      <w:r w:rsidRPr="00AD16C7">
        <w:t>" he said.</w:t>
      </w:r>
    </w:p>
    <w:p w14:paraId="62FE7CAE" w14:textId="77777777" w:rsidR="0060480A" w:rsidRPr="00AD16C7" w:rsidRDefault="0060480A" w:rsidP="0060480A">
      <w:r w:rsidRPr="00AD16C7">
        <w:t xml:space="preserve">The </w:t>
      </w:r>
      <w:r w:rsidRPr="00AD16C7">
        <w:rPr>
          <w:rStyle w:val="StyleUnderline"/>
        </w:rPr>
        <w:t>user base</w:t>
      </w:r>
      <w:r w:rsidRPr="00AD16C7">
        <w:t xml:space="preserve"> is (literally) </w:t>
      </w:r>
      <w:r w:rsidRPr="00AD16C7">
        <w:rPr>
          <w:rStyle w:val="StyleUnderline"/>
        </w:rPr>
        <w:t>invested in the outcome</w:t>
      </w:r>
    </w:p>
    <w:p w14:paraId="58021C31" w14:textId="77777777" w:rsidR="0060480A" w:rsidRPr="00AD16C7" w:rsidRDefault="0060480A" w:rsidP="0060480A">
      <w:pPr>
        <w:rPr>
          <w:rStyle w:val="StyleUnderline"/>
        </w:rPr>
      </w:pPr>
      <w:r w:rsidRPr="00AD16C7">
        <w:t xml:space="preserve">There's a </w:t>
      </w:r>
      <w:r w:rsidRPr="00AD16C7">
        <w:rPr>
          <w:rStyle w:val="StyleUnderline"/>
          <w:highlight w:val="yellow"/>
        </w:rPr>
        <w:t>range of participants</w:t>
      </w:r>
      <w:r w:rsidRPr="00AD16C7">
        <w:rPr>
          <w:rStyle w:val="StyleUnderline"/>
        </w:rPr>
        <w:t xml:space="preserve"> in betting markets, and </w:t>
      </w:r>
      <w:r w:rsidRPr="00AD16C7">
        <w:rPr>
          <w:rStyle w:val="Emphasis"/>
        </w:rPr>
        <w:t xml:space="preserve">most are </w:t>
      </w:r>
      <w:r w:rsidRPr="00AD16C7">
        <w:rPr>
          <w:rStyle w:val="Emphasis"/>
          <w:highlight w:val="yellow"/>
        </w:rPr>
        <w:t>making highly informed wagers</w:t>
      </w:r>
      <w:r w:rsidRPr="00AD16C7">
        <w:rPr>
          <w:rStyle w:val="StyleUnderline"/>
        </w:rPr>
        <w:t>, Crane said.</w:t>
      </w:r>
    </w:p>
    <w:p w14:paraId="64005CBD" w14:textId="77777777" w:rsidR="0060480A" w:rsidRPr="00AD16C7" w:rsidRDefault="0060480A" w:rsidP="0060480A">
      <w:r w:rsidRPr="00AD16C7">
        <w:t>There are recreational bettors who may just have an interest in whatever topic is up for debate, as well as professional bettors and betting syndicates whose livelihoods are at stake.</w:t>
      </w:r>
    </w:p>
    <w:p w14:paraId="7CF2AFCC" w14:textId="77777777" w:rsidR="0060480A" w:rsidRPr="00AD16C7" w:rsidRDefault="0060480A" w:rsidP="0060480A">
      <w:r w:rsidRPr="00AD16C7">
        <w:t xml:space="preserve">There are also </w:t>
      </w:r>
      <w:r w:rsidRPr="00AD16C7">
        <w:rPr>
          <w:rStyle w:val="StyleUnderline"/>
        </w:rPr>
        <w:t>companies looking to hedge risk</w:t>
      </w:r>
      <w:r w:rsidRPr="00AD16C7">
        <w:t xml:space="preserve"> if they may be affected by candidates' proposed policies.</w:t>
      </w:r>
    </w:p>
    <w:p w14:paraId="054F2FF5" w14:textId="77777777" w:rsidR="0060480A" w:rsidRPr="00853890" w:rsidRDefault="0060480A" w:rsidP="0060480A">
      <w:r w:rsidRPr="00AD16C7">
        <w:t xml:space="preserve">With $606.5 million riding on the election outcome on </w:t>
      </w:r>
      <w:proofErr w:type="spellStart"/>
      <w:r w:rsidRPr="00AD16C7">
        <w:t>Polymarket</w:t>
      </w:r>
      <w:proofErr w:type="spellEnd"/>
      <w:r w:rsidRPr="00AD16C7">
        <w:t xml:space="preserve"> alone, </w:t>
      </w:r>
      <w:r w:rsidRPr="00AD16C7">
        <w:rPr>
          <w:rStyle w:val="StyleUnderline"/>
        </w:rPr>
        <w:t>participants watch the news closely</w:t>
      </w:r>
      <w:r w:rsidRPr="00AD16C7">
        <w:t>, Crane said. Even if they aren't based in the US, they are just as clued into election updates since their money is on the line.</w:t>
      </w:r>
    </w:p>
    <w:p w14:paraId="49EF6D72" w14:textId="77777777" w:rsidR="0060480A" w:rsidRPr="00360641" w:rsidRDefault="0060480A" w:rsidP="0060480A"/>
    <w:p w14:paraId="01468509" w14:textId="5234C041" w:rsidR="0060480A" w:rsidRDefault="0060480A" w:rsidP="0060480A">
      <w:pPr>
        <w:pStyle w:val="Heading4"/>
      </w:pPr>
      <w:r>
        <w:t xml:space="preserve">Best simulation </w:t>
      </w:r>
      <w:proofErr w:type="gramStart"/>
      <w:r>
        <w:t>give</w:t>
      </w:r>
      <w:proofErr w:type="gramEnd"/>
      <w:r>
        <w:t xml:space="preserve"> </w:t>
      </w:r>
      <w:proofErr w:type="spellStart"/>
      <w:r>
        <w:t>dems</w:t>
      </w:r>
      <w:proofErr w:type="spellEnd"/>
      <w:r>
        <w:t xml:space="preserve"> the win too</w:t>
      </w:r>
    </w:p>
    <w:p w14:paraId="096A5CDA" w14:textId="77777777" w:rsidR="0060480A" w:rsidRDefault="0060480A" w:rsidP="0060480A">
      <w:r w:rsidRPr="002A5351">
        <w:rPr>
          <w:rStyle w:val="Style13ptBold"/>
        </w:rPr>
        <w:t xml:space="preserve">Phillips </w:t>
      </w:r>
      <w:r>
        <w:rPr>
          <w:rStyle w:val="Style13ptBold"/>
        </w:rPr>
        <w:t>11—15</w:t>
      </w:r>
      <w:r>
        <w:t xml:space="preserve"> (Logan Phillips Masters of International Affairs at Columbia, Founder and Editor-in-Chief at </w:t>
      </w:r>
      <w:proofErr w:type="spellStart"/>
      <w:r>
        <w:t>RacetotheWH</w:t>
      </w:r>
      <w:proofErr w:type="spellEnd"/>
      <w:r>
        <w:t>; 11—15--2025; "House Forecast"; Race to the WH; doα: 11-15-2025) https://www.racetothewh.com/house</w:t>
      </w:r>
    </w:p>
    <w:p w14:paraId="5078BB9C" w14:textId="77777777" w:rsidR="0060480A" w:rsidRDefault="0060480A" w:rsidP="0060480A"/>
    <w:p w14:paraId="42C23FA7" w14:textId="77777777" w:rsidR="0060480A" w:rsidRDefault="0060480A" w:rsidP="0060480A">
      <w:r>
        <w:t xml:space="preserve">Our House Forecast projects each party’s chance of winning the majority. It uses </w:t>
      </w:r>
      <w:r w:rsidRPr="002A5351">
        <w:rPr>
          <w:rStyle w:val="StyleUnderline"/>
          <w:highlight w:val="yellow"/>
        </w:rPr>
        <w:t>data-driven projections</w:t>
      </w:r>
      <w:r w:rsidRPr="002A5351">
        <w:rPr>
          <w:rStyle w:val="StyleUnderline"/>
        </w:rPr>
        <w:t xml:space="preserve"> to </w:t>
      </w:r>
      <w:r w:rsidRPr="002A5351">
        <w:rPr>
          <w:rStyle w:val="StyleUnderline"/>
          <w:highlight w:val="yellow"/>
        </w:rPr>
        <w:t xml:space="preserve">forecast </w:t>
      </w:r>
      <w:r w:rsidRPr="002A5351">
        <w:rPr>
          <w:rStyle w:val="Emphasis"/>
          <w:highlight w:val="yellow"/>
        </w:rPr>
        <w:t>all 435 races</w:t>
      </w:r>
      <w:r w:rsidRPr="002A5351">
        <w:rPr>
          <w:rStyle w:val="StyleUnderline"/>
          <w:highlight w:val="yellow"/>
        </w:rPr>
        <w:t xml:space="preserve"> </w:t>
      </w:r>
      <w:r w:rsidRPr="002A5351">
        <w:rPr>
          <w:rStyle w:val="StyleUnderline"/>
        </w:rPr>
        <w:t xml:space="preserve">and runs 10,000 simulations of the election after every update. The model </w:t>
      </w:r>
      <w:proofErr w:type="gramStart"/>
      <w:r w:rsidRPr="002A5351">
        <w:rPr>
          <w:rStyle w:val="StyleUnderline"/>
          <w:highlight w:val="yellow"/>
        </w:rPr>
        <w:t>takes into account</w:t>
      </w:r>
      <w:proofErr w:type="gramEnd"/>
      <w:r w:rsidRPr="002A5351">
        <w:rPr>
          <w:rStyle w:val="StyleUnderline"/>
        </w:rPr>
        <w:t xml:space="preserve"> the recent </w:t>
      </w:r>
      <w:r w:rsidRPr="002A5351">
        <w:rPr>
          <w:rStyle w:val="Emphasis"/>
          <w:highlight w:val="yellow"/>
        </w:rPr>
        <w:t>electoral history</w:t>
      </w:r>
      <w:r w:rsidRPr="002A5351">
        <w:rPr>
          <w:rStyle w:val="StyleUnderline"/>
        </w:rPr>
        <w:t xml:space="preserve"> of each district, the latest </w:t>
      </w:r>
      <w:r w:rsidRPr="002A5351">
        <w:rPr>
          <w:rStyle w:val="Emphasis"/>
          <w:highlight w:val="yellow"/>
        </w:rPr>
        <w:t>polling</w:t>
      </w:r>
      <w:r w:rsidRPr="002A5351">
        <w:rPr>
          <w:rStyle w:val="StyleUnderline"/>
        </w:rPr>
        <w:t xml:space="preserve">, </w:t>
      </w:r>
      <w:r w:rsidRPr="002A5351">
        <w:rPr>
          <w:rStyle w:val="Emphasis"/>
          <w:highlight w:val="yellow"/>
        </w:rPr>
        <w:t>fundraising</w:t>
      </w:r>
      <w:r w:rsidRPr="002A5351">
        <w:rPr>
          <w:rStyle w:val="StyleUnderline"/>
        </w:rPr>
        <w:t>, and other key data.</w:t>
      </w:r>
      <w:r>
        <w:t xml:space="preserve"> </w:t>
      </w:r>
    </w:p>
    <w:p w14:paraId="3110C216" w14:textId="77777777" w:rsidR="0060480A" w:rsidRDefault="0060480A" w:rsidP="0060480A">
      <w:r>
        <w:t xml:space="preserve">In 2026, Democrats are seeking to reclaim the House majority, after coming tantalizingly close to victory in two straight election cycles. They need to flip just three seats to secure the majority. </w:t>
      </w:r>
    </w:p>
    <w:p w14:paraId="6AF2865A" w14:textId="77777777" w:rsidR="0060480A" w:rsidRDefault="0060480A" w:rsidP="0060480A">
      <w:r>
        <w:t>Since starting in 2022, our forecast has called the second-highest percentage of House Races right of any forecaster, short only of the former political news site FiveThirtyEight. To learn more about how our forecast works, click here.</w:t>
      </w:r>
    </w:p>
    <w:p w14:paraId="75192C05" w14:textId="77777777" w:rsidR="0060480A" w:rsidRDefault="0060480A" w:rsidP="0060480A">
      <w:r>
        <w:t xml:space="preserve">When you’re done with the main forecast, you can explore the forecast across each region and see the latest House polls. You can also check our forecasts for the Senate and Governor </w:t>
      </w:r>
      <w:proofErr w:type="gramStart"/>
      <w:r>
        <w:t>races, and</w:t>
      </w:r>
      <w:proofErr w:type="gramEnd"/>
      <w:r>
        <w:t xml:space="preserve"> track the President’s approval rating.</w:t>
      </w:r>
    </w:p>
    <w:p w14:paraId="61BAA96F" w14:textId="77777777" w:rsidR="0060480A" w:rsidRDefault="0060480A" w:rsidP="0060480A">
      <w:r>
        <w:t>2026 House Election Forecast</w:t>
      </w:r>
    </w:p>
    <w:p w14:paraId="5102FDA3" w14:textId="77777777" w:rsidR="0060480A" w:rsidRDefault="0060480A" w:rsidP="0060480A">
      <w:r w:rsidRPr="00AD16C7">
        <w:rPr>
          <w:rStyle w:val="StyleUnderline"/>
          <w:highlight w:val="yellow"/>
        </w:rPr>
        <w:t>Every</w:t>
      </w:r>
      <w:r w:rsidRPr="00AD16C7">
        <w:t xml:space="preserve"> </w:t>
      </w:r>
      <w:proofErr w:type="gramStart"/>
      <w:r w:rsidRPr="00AD16C7">
        <w:t xml:space="preserve">week </w:t>
      </w:r>
      <w:r w:rsidRPr="00AD16C7">
        <w:rPr>
          <w:rStyle w:val="Emphasis"/>
          <w:highlight w:val="yellow"/>
        </w:rPr>
        <w:t>day</w:t>
      </w:r>
      <w:proofErr w:type="gramEnd"/>
      <w:r w:rsidRPr="00AD16C7">
        <w:rPr>
          <w:rStyle w:val="StyleUnderline"/>
          <w:highlight w:val="yellow"/>
        </w:rPr>
        <w:t xml:space="preserve">, the House Forecast simulates the election </w:t>
      </w:r>
      <w:r w:rsidRPr="00AD16C7">
        <w:rPr>
          <w:rStyle w:val="Emphasis"/>
          <w:highlight w:val="yellow"/>
        </w:rPr>
        <w:t>10,000 times</w:t>
      </w:r>
      <w:r w:rsidRPr="00AD16C7">
        <w:t xml:space="preserve">. Since it was launched in 2022, </w:t>
      </w:r>
      <w:r w:rsidRPr="00AD16C7">
        <w:rPr>
          <w:rStyle w:val="StyleUnderline"/>
          <w:highlight w:val="yellow"/>
        </w:rPr>
        <w:t>it</w:t>
      </w:r>
      <w:r w:rsidRPr="00AD16C7">
        <w:rPr>
          <w:rStyle w:val="StyleUnderline"/>
        </w:rPr>
        <w:t xml:space="preserve"> has </w:t>
      </w:r>
      <w:r w:rsidRPr="00AD16C7">
        <w:rPr>
          <w:rStyle w:val="StyleUnderline"/>
          <w:highlight w:val="yellow"/>
        </w:rPr>
        <w:t xml:space="preserve">correctly called </w:t>
      </w:r>
      <w:r w:rsidRPr="002A5351">
        <w:rPr>
          <w:rStyle w:val="Emphasis"/>
          <w:sz w:val="24"/>
          <w:highlight w:val="yellow"/>
        </w:rPr>
        <w:t>97.2%</w:t>
      </w:r>
      <w:r w:rsidRPr="002A5351">
        <w:rPr>
          <w:rStyle w:val="StyleUnderline"/>
          <w:sz w:val="24"/>
          <w:szCs w:val="24"/>
          <w:highlight w:val="yellow"/>
        </w:rPr>
        <w:t xml:space="preserve"> of </w:t>
      </w:r>
      <w:r w:rsidRPr="002A5351">
        <w:rPr>
          <w:rStyle w:val="Emphasis"/>
          <w:sz w:val="24"/>
          <w:highlight w:val="yellow"/>
        </w:rPr>
        <w:t>races</w:t>
      </w:r>
      <w:r w:rsidRPr="00AD16C7">
        <w:t>.</w:t>
      </w:r>
    </w:p>
    <w:p w14:paraId="7AC928C8" w14:textId="77777777" w:rsidR="0060480A" w:rsidRDefault="0060480A" w:rsidP="0060480A">
      <w:r w:rsidRPr="002A5351">
        <w:rPr>
          <w:noProof/>
        </w:rPr>
        <w:lastRenderedPageBreak/>
        <w:drawing>
          <wp:inline distT="0" distB="0" distL="0" distR="0" wp14:anchorId="7340254C" wp14:editId="7EE3CEBD">
            <wp:extent cx="5637544" cy="3475779"/>
            <wp:effectExtent l="0" t="0" r="1270" b="0"/>
            <wp:docPr id="183320208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2086" name="Picture 1" descr="A screenshot of a video game&#10;&#10;AI-generated content may be incorrect."/>
                    <pic:cNvPicPr/>
                  </pic:nvPicPr>
                  <pic:blipFill>
                    <a:blip r:embed="rId8"/>
                    <a:stretch>
                      <a:fillRect/>
                    </a:stretch>
                  </pic:blipFill>
                  <pic:spPr>
                    <a:xfrm>
                      <a:off x="0" y="0"/>
                      <a:ext cx="5643943" cy="3479724"/>
                    </a:xfrm>
                    <a:prstGeom prst="rect">
                      <a:avLst/>
                    </a:prstGeom>
                  </pic:spPr>
                </pic:pic>
              </a:graphicData>
            </a:graphic>
          </wp:inline>
        </w:drawing>
      </w:r>
    </w:p>
    <w:p w14:paraId="122E874E" w14:textId="77777777" w:rsidR="0060480A" w:rsidRDefault="0060480A" w:rsidP="0060480A">
      <w:r>
        <w:t>[Some Charts&amp; Maps Omitted]</w:t>
      </w:r>
    </w:p>
    <w:p w14:paraId="1E097E8D" w14:textId="77777777" w:rsidR="0060480A" w:rsidRDefault="0060480A" w:rsidP="0060480A">
      <w:r>
        <w:t>Tips for Navigating the Map</w:t>
      </w:r>
    </w:p>
    <w:p w14:paraId="6D489813" w14:textId="77777777" w:rsidR="0060480A" w:rsidRDefault="0060480A" w:rsidP="0060480A">
      <w:r>
        <w:t>1. Zoom: To zoom in on the map on a PC, double-click on the map, then use the arrows and the +/- keys to navigate. On the phone, pinch your fingers to zoom in and out, and swipe to move around.</w:t>
      </w:r>
    </w:p>
    <w:p w14:paraId="14FEFB3B" w14:textId="77777777" w:rsidR="0060480A" w:rsidRDefault="0060480A" w:rsidP="0060480A">
      <w:r>
        <w:t>2. The Ruby Red Map: House Election maps will always have more red than blue - and that's because the GOP dominates in the nation's biggest sparsely populated rural districts, while Democrats dominate the tiny densely populated urban districts in big cities.</w:t>
      </w:r>
    </w:p>
    <w:p w14:paraId="14F8B052" w14:textId="77777777" w:rsidR="0060480A" w:rsidRDefault="0060480A" w:rsidP="0060480A">
      <w:r>
        <w:t>Interactive Trend Line</w:t>
      </w:r>
    </w:p>
    <w:p w14:paraId="239101DF" w14:textId="77777777" w:rsidR="0060480A" w:rsidRDefault="0060480A" w:rsidP="0060480A">
      <w:r w:rsidRPr="002A5351">
        <w:rPr>
          <w:noProof/>
        </w:rPr>
        <w:lastRenderedPageBreak/>
        <w:drawing>
          <wp:inline distT="0" distB="0" distL="0" distR="0" wp14:anchorId="047F2BDD" wp14:editId="1DC272DC">
            <wp:extent cx="5644511" cy="4115716"/>
            <wp:effectExtent l="0" t="0" r="0" b="0"/>
            <wp:docPr id="774064948"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64948" name="Picture 1" descr="A graph of a political party&#10;&#10;AI-generated content may be incorrect."/>
                    <pic:cNvPicPr/>
                  </pic:nvPicPr>
                  <pic:blipFill>
                    <a:blip r:embed="rId9"/>
                    <a:stretch>
                      <a:fillRect/>
                    </a:stretch>
                  </pic:blipFill>
                  <pic:spPr>
                    <a:xfrm>
                      <a:off x="0" y="0"/>
                      <a:ext cx="5677768" cy="4139965"/>
                    </a:xfrm>
                    <a:prstGeom prst="rect">
                      <a:avLst/>
                    </a:prstGeom>
                  </pic:spPr>
                </pic:pic>
              </a:graphicData>
            </a:graphic>
          </wp:inline>
        </w:drawing>
      </w:r>
    </w:p>
    <w:p w14:paraId="7FA6CCA2" w14:textId="77777777" w:rsidR="002369E5" w:rsidRDefault="002369E5" w:rsidP="0060480A"/>
    <w:p w14:paraId="420DD725" w14:textId="4CC0598D" w:rsidR="0060480A" w:rsidRPr="00146B58" w:rsidRDefault="0060480A" w:rsidP="0060480A">
      <w:pPr>
        <w:pStyle w:val="Heading4"/>
      </w:pPr>
      <w:r w:rsidRPr="00146B58">
        <w:t xml:space="preserve">Special elections prove </w:t>
      </w:r>
    </w:p>
    <w:p w14:paraId="28037FAF" w14:textId="77777777" w:rsidR="0060480A" w:rsidRDefault="0060480A" w:rsidP="0060480A">
      <w:r>
        <w:t xml:space="preserve">Stephen </w:t>
      </w:r>
      <w:r w:rsidRPr="002D4DE5">
        <w:rPr>
          <w:rStyle w:val="Style13ptBold"/>
        </w:rPr>
        <w:t>Fowler</w:t>
      </w:r>
      <w:r>
        <w:t xml:space="preserve">, </w:t>
      </w:r>
      <w:r w:rsidRPr="002D4DE5">
        <w:rPr>
          <w:rStyle w:val="Style13ptBold"/>
        </w:rPr>
        <w:t>9/26</w:t>
      </w:r>
      <w:r>
        <w:t xml:space="preserve">/2025, reporter for NPR, NPR, </w:t>
      </w:r>
      <w:r w:rsidRPr="000B1F0A">
        <w:t>https://www.npr.org/2025/09/25/nx-s1-5548589/ken-martin-democrats-special-election-overperformance</w:t>
      </w:r>
      <w:r>
        <w:t xml:space="preserve"> accessed 9/26/25</w:t>
      </w:r>
    </w:p>
    <w:p w14:paraId="29461CDD" w14:textId="77777777" w:rsidR="0060480A" w:rsidRPr="001C5413" w:rsidRDefault="0060480A" w:rsidP="0060480A"/>
    <w:p w14:paraId="01CE1E49" w14:textId="77777777" w:rsidR="0060480A" w:rsidRDefault="0060480A" w:rsidP="0060480A">
      <w:r w:rsidRPr="000B1F0A">
        <w:rPr>
          <w:rStyle w:val="StyleUnderline"/>
        </w:rPr>
        <w:t>In the special election runoff Tuesday</w:t>
      </w:r>
      <w:r>
        <w:t xml:space="preserve">, Sep. 23, Democrats did not flip the deep-red seat. But Martin and others in the party view it as a win because the Democratic candidate, Debra Shigley, </w:t>
      </w:r>
      <w:r w:rsidRPr="000B1F0A">
        <w:rPr>
          <w:rStyle w:val="StyleUnderline"/>
        </w:rPr>
        <w:t>improved the party's margin by double digits from November</w:t>
      </w:r>
      <w:r>
        <w:t>.</w:t>
      </w:r>
    </w:p>
    <w:p w14:paraId="5B6C7B62" w14:textId="77777777" w:rsidR="0060480A" w:rsidRDefault="0060480A" w:rsidP="0060480A">
      <w:r>
        <w:t>For their part, Republicans aren't concerned. Georgia Republican Party Chairman Josh McKoon said in a statement that Republicans "cut through the noise" with a coordinated investment in digital and social media messages to get out the vote.</w:t>
      </w:r>
    </w:p>
    <w:p w14:paraId="6BC64687" w14:textId="77777777" w:rsidR="0060480A" w:rsidRDefault="0060480A" w:rsidP="0060480A">
      <w:r>
        <w:t>Still, in an interview with NPR before this week's elections</w:t>
      </w:r>
      <w:r w:rsidRPr="00ED2D62">
        <w:t xml:space="preserve">, </w:t>
      </w:r>
      <w:r w:rsidRPr="00ED2D62">
        <w:rPr>
          <w:rStyle w:val="StyleUnderline"/>
        </w:rPr>
        <w:t xml:space="preserve">Martin said </w:t>
      </w:r>
      <w:r w:rsidRPr="000B1F0A">
        <w:rPr>
          <w:rStyle w:val="StyleUnderline"/>
        </w:rPr>
        <w:t xml:space="preserve">the </w:t>
      </w:r>
      <w:r w:rsidRPr="000B1F0A">
        <w:rPr>
          <w:rStyle w:val="Emphasis"/>
          <w:highlight w:val="yellow"/>
        </w:rPr>
        <w:t>Dem</w:t>
      </w:r>
      <w:r w:rsidRPr="000B1F0A">
        <w:rPr>
          <w:rStyle w:val="StyleUnderline"/>
        </w:rPr>
        <w:t xml:space="preserve">ocratic </w:t>
      </w:r>
      <w:r w:rsidRPr="000B1F0A">
        <w:rPr>
          <w:rStyle w:val="StyleUnderline"/>
          <w:highlight w:val="yellow"/>
        </w:rPr>
        <w:t>Party is energized and voters are expressing enthusiasm</w:t>
      </w:r>
      <w:r w:rsidRPr="000B1F0A">
        <w:rPr>
          <w:rStyle w:val="StyleUnderline"/>
        </w:rPr>
        <w:t xml:space="preserve"> after the party's defeat </w:t>
      </w:r>
      <w:r w:rsidRPr="000B1F0A">
        <w:rPr>
          <w:rStyle w:val="StyleUnderline"/>
          <w:highlight w:val="yellow"/>
        </w:rPr>
        <w:t>in</w:t>
      </w:r>
      <w:r w:rsidRPr="000B1F0A">
        <w:rPr>
          <w:rStyle w:val="StyleUnderline"/>
        </w:rPr>
        <w:t xml:space="preserve"> November that saw them lose the White House and control of the Senate</w:t>
      </w:r>
      <w:r>
        <w:t>.</w:t>
      </w:r>
    </w:p>
    <w:p w14:paraId="308C976A" w14:textId="77777777" w:rsidR="0060480A" w:rsidRDefault="0060480A" w:rsidP="0060480A">
      <w:r w:rsidRPr="000B1F0A">
        <w:rPr>
          <w:rStyle w:val="StyleUnderline"/>
        </w:rPr>
        <w:t xml:space="preserve">That enthusiasm has carried over to </w:t>
      </w:r>
      <w:r w:rsidRPr="000B1F0A">
        <w:rPr>
          <w:rStyle w:val="StyleUnderline"/>
          <w:highlight w:val="yellow"/>
        </w:rPr>
        <w:t>the ballot box</w:t>
      </w:r>
      <w:r w:rsidRPr="000B1F0A">
        <w:rPr>
          <w:rStyle w:val="StyleUnderline"/>
        </w:rPr>
        <w:t xml:space="preserve">: </w:t>
      </w:r>
      <w:r w:rsidRPr="000B1F0A">
        <w:rPr>
          <w:rStyle w:val="StyleUnderline"/>
          <w:highlight w:val="yellow"/>
        </w:rPr>
        <w:t>in</w:t>
      </w:r>
      <w:r w:rsidRPr="000B1F0A">
        <w:rPr>
          <w:rStyle w:val="StyleUnderline"/>
        </w:rPr>
        <w:t xml:space="preserve"> about </w:t>
      </w:r>
      <w:r w:rsidRPr="000B1F0A">
        <w:rPr>
          <w:rStyle w:val="StyleUnderline"/>
          <w:highlight w:val="yellow"/>
        </w:rPr>
        <w:t>40 special elections</w:t>
      </w:r>
      <w:r w:rsidRPr="000B1F0A">
        <w:rPr>
          <w:rStyle w:val="StyleUnderline"/>
        </w:rPr>
        <w:t xml:space="preserve"> since President Trump was elected last November, </w:t>
      </w:r>
      <w:r w:rsidRPr="000B1F0A">
        <w:rPr>
          <w:rStyle w:val="Emphasis"/>
          <w:highlight w:val="yellow"/>
        </w:rPr>
        <w:t>Dem</w:t>
      </w:r>
      <w:r w:rsidRPr="000B1F0A">
        <w:rPr>
          <w:rStyle w:val="StyleUnderline"/>
        </w:rPr>
        <w:t>ocrat</w:t>
      </w:r>
      <w:r w:rsidRPr="000B1F0A">
        <w:rPr>
          <w:rStyle w:val="Emphasis"/>
          <w:highlight w:val="yellow"/>
        </w:rPr>
        <w:t>s</w:t>
      </w:r>
      <w:r w:rsidRPr="000B1F0A">
        <w:rPr>
          <w:rStyle w:val="StyleUnderline"/>
        </w:rPr>
        <w:t xml:space="preserve"> have </w:t>
      </w:r>
      <w:r w:rsidRPr="000B1F0A">
        <w:rPr>
          <w:rStyle w:val="StyleUnderline"/>
          <w:highlight w:val="yellow"/>
        </w:rPr>
        <w:t>overperformed</w:t>
      </w:r>
      <w:r w:rsidRPr="000B1F0A">
        <w:rPr>
          <w:rStyle w:val="StyleUnderline"/>
        </w:rPr>
        <w:t xml:space="preserve"> their prior margins </w:t>
      </w:r>
      <w:r w:rsidRPr="000B1F0A">
        <w:rPr>
          <w:rStyle w:val="StyleUnderline"/>
          <w:highlight w:val="yellow"/>
        </w:rPr>
        <w:t>by</w:t>
      </w:r>
      <w:r w:rsidRPr="000B1F0A">
        <w:rPr>
          <w:rStyle w:val="StyleUnderline"/>
        </w:rPr>
        <w:t xml:space="preserve"> an average of about </w:t>
      </w:r>
      <w:r w:rsidRPr="000B1F0A">
        <w:rPr>
          <w:rStyle w:val="StyleUnderline"/>
          <w:highlight w:val="yellow"/>
        </w:rPr>
        <w:t>15%</w:t>
      </w:r>
      <w:r>
        <w:t>.</w:t>
      </w:r>
    </w:p>
    <w:p w14:paraId="3C6B3EA2" w14:textId="22AECF6F" w:rsidR="0060480A" w:rsidRDefault="0060480A" w:rsidP="0022236C">
      <w:r>
        <w:t xml:space="preserve">Martin said some of that bump is because of Trump, and </w:t>
      </w:r>
      <w:r w:rsidRPr="000B1F0A">
        <w:rPr>
          <w:rStyle w:val="StyleUnderline"/>
        </w:rPr>
        <w:t>voters seeing a difference between his campaign promises and his governing</w:t>
      </w:r>
      <w:r>
        <w:t xml:space="preserve">. He points </w:t>
      </w:r>
      <w:r w:rsidRPr="000B1F0A">
        <w:rPr>
          <w:rStyle w:val="StyleUnderline"/>
        </w:rPr>
        <w:t xml:space="preserve">to </w:t>
      </w:r>
      <w:r w:rsidRPr="000B1F0A">
        <w:rPr>
          <w:rStyle w:val="StyleUnderline"/>
          <w:highlight w:val="yellow"/>
        </w:rPr>
        <w:t>polling</w:t>
      </w:r>
      <w:r w:rsidRPr="000B1F0A">
        <w:rPr>
          <w:rStyle w:val="StyleUnderline"/>
        </w:rPr>
        <w:t xml:space="preserve"> that </w:t>
      </w:r>
      <w:r w:rsidRPr="000B1F0A">
        <w:rPr>
          <w:rStyle w:val="StyleUnderline"/>
          <w:highlight w:val="yellow"/>
        </w:rPr>
        <w:t>shows</w:t>
      </w:r>
      <w:r w:rsidRPr="000B1F0A">
        <w:rPr>
          <w:rStyle w:val="StyleUnderline"/>
        </w:rPr>
        <w:t xml:space="preserve"> </w:t>
      </w:r>
      <w:r w:rsidRPr="000B1F0A">
        <w:rPr>
          <w:rStyle w:val="Emphasis"/>
          <w:highlight w:val="yellow"/>
        </w:rPr>
        <w:t>Rep</w:t>
      </w:r>
      <w:r w:rsidRPr="000B1F0A">
        <w:rPr>
          <w:rStyle w:val="StyleUnderline"/>
        </w:rPr>
        <w:t>ublican</w:t>
      </w:r>
      <w:r w:rsidRPr="000B1F0A">
        <w:rPr>
          <w:rStyle w:val="Emphasis"/>
          <w:highlight w:val="yellow"/>
        </w:rPr>
        <w:t>s</w:t>
      </w:r>
      <w:r w:rsidRPr="000B1F0A">
        <w:rPr>
          <w:rStyle w:val="StyleUnderline"/>
        </w:rPr>
        <w:t xml:space="preserve"> </w:t>
      </w:r>
      <w:r w:rsidRPr="000B1F0A">
        <w:rPr>
          <w:rStyle w:val="StyleUnderline"/>
          <w:highlight w:val="yellow"/>
        </w:rPr>
        <w:t>losing ground</w:t>
      </w:r>
      <w:r w:rsidRPr="000B1F0A">
        <w:rPr>
          <w:rStyle w:val="StyleUnderline"/>
        </w:rPr>
        <w:t xml:space="preserve"> </w:t>
      </w:r>
    </w:p>
    <w:p w14:paraId="79BED28F" w14:textId="77777777" w:rsidR="002369E5" w:rsidRPr="00360641" w:rsidRDefault="002369E5" w:rsidP="0060480A"/>
    <w:bookmarkEnd w:id="0"/>
    <w:p w14:paraId="0618FA42" w14:textId="77777777" w:rsidR="0060480A" w:rsidRDefault="0060480A" w:rsidP="0060480A">
      <w:pPr>
        <w:pStyle w:val="Heading3"/>
      </w:pPr>
      <w:r>
        <w:lastRenderedPageBreak/>
        <w:t>L: OV</w:t>
      </w:r>
    </w:p>
    <w:p w14:paraId="07456B67" w14:textId="77777777" w:rsidR="0060480A" w:rsidRDefault="0060480A" w:rsidP="0060480A"/>
    <w:p w14:paraId="6EE1BE1B" w14:textId="77777777" w:rsidR="0060480A" w:rsidRDefault="0060480A" w:rsidP="0060480A">
      <w:pPr>
        <w:pStyle w:val="Heading4"/>
      </w:pPr>
      <w:r>
        <w:t xml:space="preserve">Plan Flips the midterms—too many reasons. </w:t>
      </w:r>
    </w:p>
    <w:p w14:paraId="65471023" w14:textId="77777777" w:rsidR="0060480A" w:rsidRDefault="0060480A" w:rsidP="0060480A">
      <w:pPr>
        <w:pStyle w:val="Heading4"/>
      </w:pPr>
      <w:r>
        <w:t xml:space="preserve">1. </w:t>
      </w:r>
      <w:r w:rsidRPr="007D0328">
        <w:rPr>
          <w:u w:val="single"/>
        </w:rPr>
        <w:t>Anger</w:t>
      </w:r>
      <w:r>
        <w:t>—Unions feel lied to and betrayed after republicans ran on working class politics</w:t>
      </w:r>
    </w:p>
    <w:p w14:paraId="7242F224" w14:textId="77777777" w:rsidR="0060480A" w:rsidRPr="00205718" w:rsidRDefault="0060480A" w:rsidP="0060480A">
      <w:pPr>
        <w:pStyle w:val="Heading4"/>
      </w:pPr>
      <w:r>
        <w:t xml:space="preserve">2. </w:t>
      </w:r>
      <w:r w:rsidRPr="007D0328">
        <w:rPr>
          <w:u w:val="single"/>
        </w:rPr>
        <w:t>Organization</w:t>
      </w:r>
      <w:r w:rsidRPr="00205718">
        <w:t>—</w:t>
      </w:r>
      <w:r>
        <w:t xml:space="preserve">Unions </w:t>
      </w:r>
      <w:proofErr w:type="gramStart"/>
      <w:r>
        <w:t>in particular are</w:t>
      </w:r>
      <w:proofErr w:type="gramEnd"/>
      <w:r>
        <w:t xml:space="preserve"> organized and vengeful, good at getting people together to take a stand</w:t>
      </w:r>
    </w:p>
    <w:p w14:paraId="0D5050B5" w14:textId="77777777" w:rsidR="0060480A" w:rsidRPr="0026314E" w:rsidRDefault="0060480A" w:rsidP="0060480A">
      <w:pPr>
        <w:pStyle w:val="Heading4"/>
      </w:pPr>
      <w:r>
        <w:t xml:space="preserve">3. </w:t>
      </w:r>
      <w:r>
        <w:rPr>
          <w:u w:val="single"/>
        </w:rPr>
        <w:t>U</w:t>
      </w:r>
      <w:r w:rsidRPr="007D0328">
        <w:rPr>
          <w:u w:val="single"/>
        </w:rPr>
        <w:t>nification</w:t>
      </w:r>
      <w:r>
        <w:t>—pain is felt across all union workers now means their unity helps that’s greenhouse</w:t>
      </w:r>
    </w:p>
    <w:p w14:paraId="5250C5CE" w14:textId="77777777" w:rsidR="0060480A" w:rsidRPr="00E46833" w:rsidRDefault="0060480A" w:rsidP="0060480A"/>
    <w:p w14:paraId="3830F81F" w14:textId="0EFE1EC7" w:rsidR="0060480A" w:rsidRPr="00AD16C7" w:rsidRDefault="0060480A" w:rsidP="0060480A">
      <w:pPr>
        <w:pStyle w:val="Heading4"/>
        <w:rPr>
          <w:highlight w:val="yellow"/>
        </w:rPr>
      </w:pPr>
      <w:r w:rsidRPr="00AD16C7">
        <w:t>Delivering on Pro-Labor policies locks in working-class support for Republicans, flipping the midterm.</w:t>
      </w:r>
    </w:p>
    <w:p w14:paraId="49AB9DFE" w14:textId="77777777" w:rsidR="0060480A" w:rsidRDefault="0060480A" w:rsidP="0060480A">
      <w:r w:rsidRPr="00CC6AEC">
        <w:rPr>
          <w:rStyle w:val="Style13ptBold"/>
        </w:rPr>
        <w:t>Press 25</w:t>
      </w:r>
      <w:r>
        <w:t xml:space="preserve"> (Eyal Press, Writer at The New Yorker; author of Dirty Work; recipient of 2022 Hillman Prize for Book Journalism; Ph.D. in Sociology from NYU; Puffin Foundation Fellow at Type Media Center; 2025; "Josh Hawley and the Republican Effort to Love Labor"; The New Yorker; doα: 11</w:t>
      </w:r>
      <w:r>
        <w:rPr>
          <w:rFonts w:ascii="Cambria Math" w:hAnsi="Cambria Math" w:cs="Cambria Math"/>
        </w:rPr>
        <w:t>‑</w:t>
      </w:r>
      <w:r>
        <w:t>13</w:t>
      </w:r>
      <w:r>
        <w:rPr>
          <w:rFonts w:ascii="Cambria Math" w:hAnsi="Cambria Math" w:cs="Cambria Math"/>
        </w:rPr>
        <w:t>‑</w:t>
      </w:r>
      <w:r>
        <w:t>2025)</w:t>
      </w:r>
    </w:p>
    <w:p w14:paraId="57D90638" w14:textId="77777777" w:rsidR="0060480A" w:rsidRDefault="0060480A" w:rsidP="0060480A">
      <w:hyperlink r:id="rId10" w:history="1">
        <w:r w:rsidRPr="00ED761B">
          <w:rPr>
            <w:rStyle w:val="Hyperlink"/>
          </w:rPr>
          <w:t>https://www.newyorker.com/news/the-lede/josh-hawley-and-the-republican-effort-to-love-labor</w:t>
        </w:r>
      </w:hyperlink>
    </w:p>
    <w:p w14:paraId="3BD0703B" w14:textId="77777777" w:rsidR="0060480A" w:rsidRDefault="0060480A" w:rsidP="0060480A"/>
    <w:p w14:paraId="466E51C3" w14:textId="77777777" w:rsidR="0060480A" w:rsidRPr="00AD16C7" w:rsidRDefault="0060480A" w:rsidP="0060480A">
      <w:pPr>
        <w:rPr>
          <w:rStyle w:val="StyleUnderline"/>
          <w:highlight w:val="yellow"/>
        </w:rPr>
      </w:pPr>
      <w:r w:rsidRPr="00AD16C7">
        <w:t xml:space="preserve">But even those who question Hawley’s motives don’t doubt his ambition, particularly as jockeying for 2028 begins. One thing he appears to recognize is </w:t>
      </w:r>
      <w:r w:rsidRPr="00675AE1">
        <w:rPr>
          <w:rStyle w:val="StyleUnderline"/>
        </w:rPr>
        <w:t xml:space="preserve">that </w:t>
      </w:r>
      <w:r w:rsidRPr="00675AE1">
        <w:rPr>
          <w:rStyle w:val="StyleUnderline"/>
          <w:highlight w:val="yellow"/>
        </w:rPr>
        <w:t xml:space="preserve">siding with </w:t>
      </w:r>
      <w:r w:rsidRPr="00675AE1">
        <w:rPr>
          <w:rStyle w:val="Emphasis"/>
          <w:highlight w:val="yellow"/>
        </w:rPr>
        <w:t>unions</w:t>
      </w:r>
      <w:r w:rsidRPr="00675AE1">
        <w:rPr>
          <w:rStyle w:val="StyleUnderline"/>
          <w:highlight w:val="yellow"/>
        </w:rPr>
        <w:t xml:space="preserve"> has become </w:t>
      </w:r>
      <w:r w:rsidRPr="00675AE1">
        <w:rPr>
          <w:rStyle w:val="Emphasis"/>
          <w:highlight w:val="yellow"/>
        </w:rPr>
        <w:t>popular</w:t>
      </w:r>
      <w:r w:rsidRPr="00AD16C7">
        <w:rPr>
          <w:rStyle w:val="StyleUnderline"/>
        </w:rPr>
        <w:t xml:space="preserve"> even on the right</w:t>
      </w:r>
      <w:r w:rsidRPr="00AD16C7">
        <w:t xml:space="preserve">. In March, American Compass, </w:t>
      </w:r>
      <w:r w:rsidRPr="00AD16C7">
        <w:rPr>
          <w:rStyle w:val="StyleUnderline"/>
        </w:rPr>
        <w:t>a conservative think tank</w:t>
      </w:r>
      <w:r w:rsidRPr="00AD16C7">
        <w:t xml:space="preserve">, and YouGov </w:t>
      </w:r>
      <w:r w:rsidRPr="00AD16C7">
        <w:rPr>
          <w:rStyle w:val="StyleUnderline"/>
        </w:rPr>
        <w:t>conducted a survey</w:t>
      </w:r>
      <w:r w:rsidRPr="00AD16C7">
        <w:t xml:space="preserve"> that illustrated this fact. </w:t>
      </w:r>
      <w:r w:rsidRPr="00AD16C7">
        <w:rPr>
          <w:rStyle w:val="StyleUnderline"/>
          <w:highlight w:val="yellow"/>
        </w:rPr>
        <w:t>Among Republican</w:t>
      </w:r>
      <w:r w:rsidRPr="00AD16C7">
        <w:t xml:space="preserve"> </w:t>
      </w:r>
      <w:r w:rsidRPr="00AD16C7">
        <w:rPr>
          <w:rStyle w:val="StyleUnderline"/>
        </w:rPr>
        <w:t>respondent</w:t>
      </w:r>
      <w:r w:rsidRPr="00675AE1">
        <w:rPr>
          <w:rStyle w:val="StyleUnderline"/>
          <w:highlight w:val="yellow"/>
        </w:rPr>
        <w:t>s</w:t>
      </w:r>
      <w:r w:rsidRPr="00AD16C7">
        <w:t xml:space="preserve">, the poll found </w:t>
      </w:r>
      <w:r w:rsidRPr="00675AE1">
        <w:rPr>
          <w:rStyle w:val="StyleUnderline"/>
        </w:rPr>
        <w:t xml:space="preserve">that labor </w:t>
      </w:r>
      <w:r w:rsidRPr="00AD16C7">
        <w:rPr>
          <w:rStyle w:val="Emphasis"/>
          <w:highlight w:val="yellow"/>
        </w:rPr>
        <w:t>unions had a net favorability</w:t>
      </w:r>
      <w:r w:rsidRPr="00AD16C7">
        <w:rPr>
          <w:rStyle w:val="StyleUnderline"/>
        </w:rPr>
        <w:t xml:space="preserve"> of eight percentage points</w:t>
      </w:r>
      <w:r w:rsidRPr="00AD16C7">
        <w:t xml:space="preserve">. </w:t>
      </w:r>
      <w:r w:rsidRPr="00675AE1">
        <w:rPr>
          <w:rStyle w:val="Emphasis"/>
        </w:rPr>
        <w:t>Among</w:t>
      </w:r>
      <w:r w:rsidRPr="00675AE1">
        <w:rPr>
          <w:rStyle w:val="StyleUnderline"/>
        </w:rPr>
        <w:t xml:space="preserve"> young </w:t>
      </w:r>
      <w:r w:rsidRPr="00675AE1">
        <w:rPr>
          <w:rStyle w:val="Emphasis"/>
        </w:rPr>
        <w:t>Republicans</w:t>
      </w:r>
      <w:r w:rsidRPr="00675AE1">
        <w:t>,</w:t>
      </w:r>
      <w:r w:rsidRPr="00AD16C7">
        <w:t xml:space="preserve"> defined as those born after 1980, </w:t>
      </w:r>
      <w:r w:rsidRPr="00AD16C7">
        <w:rPr>
          <w:rStyle w:val="StyleUnderline"/>
        </w:rPr>
        <w:t>the margin was thirty-eight points</w:t>
      </w:r>
      <w:r w:rsidRPr="00AD16C7">
        <w:t xml:space="preserve">. </w:t>
      </w:r>
      <w:r w:rsidRPr="00AD16C7">
        <w:rPr>
          <w:rStyle w:val="StyleUnderline"/>
        </w:rPr>
        <w:t>Young Republicans</w:t>
      </w:r>
      <w:r w:rsidRPr="00AD16C7">
        <w:t xml:space="preserve"> also </w:t>
      </w:r>
      <w:r w:rsidRPr="00AD16C7">
        <w:rPr>
          <w:rStyle w:val="StyleUnderline"/>
          <w:highlight w:val="yellow"/>
        </w:rPr>
        <w:t>overwhelmingly backed</w:t>
      </w:r>
      <w:r w:rsidRPr="00AD16C7">
        <w:rPr>
          <w:rStyle w:val="StyleUnderline"/>
        </w:rPr>
        <w:t xml:space="preserve"> several provisions of </w:t>
      </w:r>
      <w:r w:rsidRPr="00AD16C7">
        <w:rPr>
          <w:rStyle w:val="StyleUnderline"/>
          <w:highlight w:val="yellow"/>
        </w:rPr>
        <w:t xml:space="preserve">the </w:t>
      </w:r>
      <w:r w:rsidRPr="00675AE1">
        <w:rPr>
          <w:rStyle w:val="Emphasis"/>
          <w:highlight w:val="yellow"/>
        </w:rPr>
        <w:t>PRO Act</w:t>
      </w:r>
      <w:r w:rsidRPr="00AD16C7">
        <w:t xml:space="preserve"> that the survey tested, </w:t>
      </w:r>
      <w:r w:rsidRPr="00AD16C7">
        <w:rPr>
          <w:rStyle w:val="StyleUnderline"/>
        </w:rPr>
        <w:t xml:space="preserve">such as </w:t>
      </w:r>
      <w:r w:rsidRPr="00AD16C7">
        <w:rPr>
          <w:rStyle w:val="StyleUnderline"/>
          <w:highlight w:val="yellow"/>
        </w:rPr>
        <w:t>expediting</w:t>
      </w:r>
      <w:r w:rsidRPr="00AD16C7">
        <w:t xml:space="preserve"> the </w:t>
      </w:r>
      <w:r w:rsidRPr="00675AE1">
        <w:rPr>
          <w:rStyle w:val="StyleUnderline"/>
        </w:rPr>
        <w:t>collective-</w:t>
      </w:r>
      <w:r w:rsidRPr="00675AE1">
        <w:rPr>
          <w:rStyle w:val="Emphasis"/>
          <w:highlight w:val="yellow"/>
        </w:rPr>
        <w:t>bargaining</w:t>
      </w:r>
      <w:r w:rsidRPr="00AD16C7">
        <w:rPr>
          <w:rStyle w:val="StyleUnderline"/>
        </w:rPr>
        <w:t xml:space="preserve"> process</w:t>
      </w:r>
      <w:r w:rsidRPr="00AD16C7">
        <w:t xml:space="preserve">, </w:t>
      </w:r>
      <w:r w:rsidRPr="00AD16C7">
        <w:rPr>
          <w:rStyle w:val="StyleUnderline"/>
        </w:rPr>
        <w:t>posting information about labor rights</w:t>
      </w:r>
      <w:r w:rsidRPr="00AD16C7">
        <w:t xml:space="preserve"> in workplaces, </w:t>
      </w:r>
      <w:r w:rsidRPr="00AD16C7">
        <w:rPr>
          <w:rStyle w:val="StyleUnderline"/>
        </w:rPr>
        <w:t>and penalizing companies</w:t>
      </w:r>
      <w:r w:rsidRPr="00AD16C7">
        <w:t xml:space="preserve"> </w:t>
      </w:r>
      <w:r w:rsidRPr="00AD16C7">
        <w:rPr>
          <w:rStyle w:val="StyleUnderline"/>
        </w:rPr>
        <w:t>that violate the law</w:t>
      </w:r>
      <w:r w:rsidRPr="00AD16C7">
        <w:t>.</w:t>
      </w:r>
    </w:p>
    <w:p w14:paraId="114386E0" w14:textId="77777777" w:rsidR="0060480A" w:rsidRDefault="0060480A" w:rsidP="0060480A">
      <w:r w:rsidRPr="00AD16C7">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D16C7">
        <w:rPr>
          <w:rStyle w:val="StyleUnderline"/>
        </w:rPr>
        <w:t>Hawley and Vance</w:t>
      </w:r>
      <w:r w:rsidRPr="00AD16C7">
        <w:t xml:space="preserve">—more likely to </w:t>
      </w:r>
      <w:r w:rsidRPr="00AD16C7">
        <w:rPr>
          <w:rStyle w:val="StyleUnderline"/>
        </w:rPr>
        <w:t>view unfettered markets</w:t>
      </w:r>
      <w:r w:rsidRPr="00AD16C7">
        <w:t xml:space="preserve"> </w:t>
      </w:r>
      <w:r w:rsidRPr="00AD16C7">
        <w:rPr>
          <w:rStyle w:val="StyleUnderline"/>
        </w:rPr>
        <w:t>skeptically</w:t>
      </w:r>
      <w:r w:rsidRPr="00AD16C7">
        <w:t xml:space="preserve"> </w:t>
      </w:r>
      <w:r w:rsidRPr="00675AE1">
        <w:rPr>
          <w:rStyle w:val="StyleUnderline"/>
        </w:rPr>
        <w:t xml:space="preserve">and to see rank-and-file </w:t>
      </w:r>
      <w:r w:rsidRPr="00675AE1">
        <w:rPr>
          <w:rStyle w:val="StyleUnderline"/>
          <w:highlight w:val="yellow"/>
        </w:rPr>
        <w:t>union members</w:t>
      </w:r>
      <w:r w:rsidRPr="00675AE1">
        <w:rPr>
          <w:rStyle w:val="StyleUnderline"/>
        </w:rPr>
        <w:t xml:space="preserve"> as </w:t>
      </w:r>
      <w:r w:rsidRPr="00675AE1">
        <w:rPr>
          <w:rStyle w:val="StyleUnderline"/>
          <w:highlight w:val="yellow"/>
        </w:rPr>
        <w:t>potential supporters</w:t>
      </w:r>
      <w:r w:rsidRPr="00675AE1">
        <w:rPr>
          <w:rStyle w:val="StyleUnderline"/>
        </w:rPr>
        <w:t>.</w:t>
      </w:r>
      <w:r w:rsidRPr="00AD16C7">
        <w:t xml:space="preserve"> These </w:t>
      </w:r>
      <w:r w:rsidRPr="00AD16C7">
        <w:rPr>
          <w:rStyle w:val="StyleUnderline"/>
        </w:rPr>
        <w:t>officials understand that</w:t>
      </w:r>
      <w:r w:rsidRPr="00AD16C7">
        <w:t xml:space="preserve">, </w:t>
      </w:r>
      <w:r w:rsidRPr="00AD16C7">
        <w:rPr>
          <w:rStyle w:val="StyleUnderline"/>
        </w:rPr>
        <w:t>while</w:t>
      </w:r>
      <w:r w:rsidRPr="00AD16C7">
        <w:t xml:space="preserve"> voters in </w:t>
      </w:r>
      <w:r w:rsidRPr="00AD16C7">
        <w:rPr>
          <w:rStyle w:val="Emphasis"/>
          <w:highlight w:val="yellow"/>
        </w:rPr>
        <w:t>union households</w:t>
      </w:r>
      <w:r w:rsidRPr="00AD16C7">
        <w:t xml:space="preserve"> still </w:t>
      </w:r>
      <w:r w:rsidRPr="00AD16C7">
        <w:rPr>
          <w:rStyle w:val="StyleUnderline"/>
        </w:rPr>
        <w:t>tend to back Democrats</w:t>
      </w:r>
      <w:r w:rsidRPr="00AD16C7">
        <w:t xml:space="preserve">, </w:t>
      </w:r>
      <w:r w:rsidRPr="00AD16C7">
        <w:rPr>
          <w:rStyle w:val="StyleUnderline"/>
        </w:rPr>
        <w:t>the gap has narrowed</w:t>
      </w:r>
      <w:r w:rsidRPr="00AD16C7">
        <w:t xml:space="preserve">, </w:t>
      </w:r>
      <w:r w:rsidRPr="00AD16C7">
        <w:rPr>
          <w:rStyle w:val="StyleUnderline"/>
        </w:rPr>
        <w:t xml:space="preserve">a dynamic that has </w:t>
      </w:r>
      <w:r w:rsidRPr="00AD16C7">
        <w:rPr>
          <w:rStyle w:val="Emphasis"/>
          <w:highlight w:val="yellow"/>
        </w:rPr>
        <w:t>enabled Trump to win</w:t>
      </w:r>
    </w:p>
    <w:p w14:paraId="56AC36D5" w14:textId="77777777" w:rsidR="002369E5" w:rsidRDefault="002369E5" w:rsidP="002369E5">
      <w:pPr>
        <w:rPr>
          <w:highlight w:val="yellow"/>
        </w:rPr>
      </w:pPr>
    </w:p>
    <w:p w14:paraId="2FE77A99" w14:textId="4C02D0D6" w:rsidR="009F3027" w:rsidRPr="009F3027" w:rsidRDefault="009F3027" w:rsidP="009F3027">
      <w:pPr>
        <w:pStyle w:val="Heading4"/>
      </w:pPr>
      <w:r w:rsidRPr="009F3027">
        <w:t>2AC7: AFF will be marketed as a “Trump win”.</w:t>
      </w:r>
    </w:p>
    <w:p w14:paraId="4ACE0011" w14:textId="77777777" w:rsidR="009F3027" w:rsidRDefault="009F3027" w:rsidP="002369E5">
      <w:pPr>
        <w:rPr>
          <w:highlight w:val="yellow"/>
        </w:rPr>
      </w:pPr>
    </w:p>
    <w:p w14:paraId="70E25528" w14:textId="21CE80AC" w:rsidR="00D33C6F" w:rsidRPr="00D33C6F" w:rsidRDefault="00D33C6F" w:rsidP="00D33C6F">
      <w:pPr>
        <w:pStyle w:val="Heading4"/>
      </w:pPr>
      <w:r w:rsidRPr="00D33C6F">
        <w:t>2AC4: farm vote not UQ key</w:t>
      </w:r>
    </w:p>
    <w:p w14:paraId="57AC0DC9" w14:textId="5E18F113" w:rsidR="00231B13" w:rsidRDefault="00231B13" w:rsidP="00231B13">
      <w:pPr>
        <w:pStyle w:val="Heading4"/>
      </w:pPr>
      <w:r>
        <w:t>BUT voters have changed their mind about undocumented immigrants.</w:t>
      </w:r>
    </w:p>
    <w:p w14:paraId="7E99B4C7" w14:textId="77777777" w:rsidR="00231B13" w:rsidRDefault="00231B13" w:rsidP="00231B13">
      <w:r w:rsidRPr="000A193E">
        <w:rPr>
          <w:rStyle w:val="Style13ptBold"/>
        </w:rPr>
        <w:t>Quinnipiac University Poll, 6—26</w:t>
      </w:r>
      <w:r>
        <w:t xml:space="preserve"> [The Quinnipiac University Poll, directed by Doug Schwartz Ph.D.; “Support Rises </w:t>
      </w:r>
      <w:proofErr w:type="gramStart"/>
      <w:r>
        <w:t>For</w:t>
      </w:r>
      <w:proofErr w:type="gramEnd"/>
      <w:r>
        <w:t xml:space="preserve"> Giving Most Undocumented Immigrants A Pathway </w:t>
      </w:r>
      <w:proofErr w:type="gramStart"/>
      <w:r>
        <w:t>To</w:t>
      </w:r>
      <w:proofErr w:type="gramEnd"/>
      <w:r>
        <w:t xml:space="preserve"> Legal Status vs. Deportations, Quinnipiac University National Poll Finds; More Than 9 In 10 Voters Say Politically Motivated Violence </w:t>
      </w:r>
      <w:proofErr w:type="gramStart"/>
      <w:r>
        <w:t>In</w:t>
      </w:r>
      <w:proofErr w:type="gramEnd"/>
      <w:r>
        <w:t xml:space="preserve"> </w:t>
      </w:r>
      <w:proofErr w:type="gramStart"/>
      <w:r>
        <w:t>The</w:t>
      </w:r>
      <w:proofErr w:type="gramEnd"/>
      <w:r>
        <w:t xml:space="preserve"> U.S. Is A Serious Problem,” Quinnipiac University Poll, published June 26</w:t>
      </w:r>
      <w:r w:rsidRPr="000A193E">
        <w:rPr>
          <w:vertAlign w:val="superscript"/>
        </w:rPr>
        <w:t>th</w:t>
      </w:r>
      <w:proofErr w:type="gramStart"/>
      <w:r>
        <w:t xml:space="preserve"> 2025</w:t>
      </w:r>
      <w:proofErr w:type="gramEnd"/>
      <w:r>
        <w:t xml:space="preserve">, </w:t>
      </w:r>
      <w:hyperlink r:id="rId11" w:history="1">
        <w:r w:rsidRPr="00F4189E">
          <w:rPr>
            <w:rStyle w:val="Hyperlink"/>
          </w:rPr>
          <w:t>https://poll.qu.edu/poll-release?releaseid=3926</w:t>
        </w:r>
      </w:hyperlink>
      <w:r>
        <w:t>, accessed November 15</w:t>
      </w:r>
      <w:r w:rsidRPr="000A193E">
        <w:rPr>
          <w:vertAlign w:val="superscript"/>
        </w:rPr>
        <w:t>th</w:t>
      </w:r>
      <w:proofErr w:type="gramStart"/>
      <w:r>
        <w:t xml:space="preserve"> 2025</w:t>
      </w:r>
      <w:proofErr w:type="gramEnd"/>
      <w:r>
        <w:t>]</w:t>
      </w:r>
    </w:p>
    <w:p w14:paraId="69B9318C" w14:textId="77777777" w:rsidR="00231B13" w:rsidRDefault="00231B13" w:rsidP="00231B13"/>
    <w:p w14:paraId="00AEC06C" w14:textId="77777777" w:rsidR="00231B13" w:rsidRDefault="00231B13" w:rsidP="00231B13">
      <w:r w:rsidRPr="000A193E">
        <w:rPr>
          <w:rStyle w:val="StyleUnderline"/>
        </w:rPr>
        <w:t xml:space="preserve">Nearly </w:t>
      </w:r>
      <w:r w:rsidRPr="00231B13">
        <w:rPr>
          <w:rStyle w:val="Emphasis"/>
          <w:highlight w:val="yellow"/>
        </w:rPr>
        <w:t>two-thirds</w:t>
      </w:r>
      <w:r w:rsidRPr="000A193E">
        <w:rPr>
          <w:rStyle w:val="StyleUnderline"/>
        </w:rPr>
        <w:t xml:space="preserve"> of voters</w:t>
      </w:r>
      <w:r>
        <w:t xml:space="preserve"> (</w:t>
      </w:r>
      <w:r w:rsidRPr="000A193E">
        <w:rPr>
          <w:rStyle w:val="StyleUnderline"/>
        </w:rPr>
        <w:t>64 percent</w:t>
      </w:r>
      <w:r>
        <w:t xml:space="preserve">) </w:t>
      </w:r>
      <w:r w:rsidRPr="00231B13">
        <w:rPr>
          <w:rStyle w:val="StyleUnderline"/>
          <w:highlight w:val="yellow"/>
        </w:rPr>
        <w:t xml:space="preserve">say they </w:t>
      </w:r>
      <w:r w:rsidRPr="00231B13">
        <w:rPr>
          <w:rStyle w:val="Emphasis"/>
          <w:highlight w:val="yellow"/>
        </w:rPr>
        <w:t>prefer</w:t>
      </w:r>
      <w:r w:rsidRPr="00231B13">
        <w:rPr>
          <w:rStyle w:val="StyleUnderline"/>
          <w:highlight w:val="yellow"/>
        </w:rPr>
        <w:t xml:space="preserve"> giving</w:t>
      </w:r>
      <w:r>
        <w:t xml:space="preserve"> most </w:t>
      </w:r>
      <w:r w:rsidRPr="00231B13">
        <w:rPr>
          <w:rStyle w:val="StyleUnderline"/>
          <w:highlight w:val="yellow"/>
        </w:rPr>
        <w:t>undoc</w:t>
      </w:r>
      <w:r w:rsidRPr="000A193E">
        <w:rPr>
          <w:rStyle w:val="StyleUnderline"/>
        </w:rPr>
        <w:t xml:space="preserve">umented </w:t>
      </w:r>
      <w:r w:rsidRPr="00231B13">
        <w:rPr>
          <w:rStyle w:val="StyleUnderline"/>
          <w:highlight w:val="yellow"/>
        </w:rPr>
        <w:t>immigrants</w:t>
      </w:r>
      <w:r>
        <w:t xml:space="preserve"> in the United States a pathway to </w:t>
      </w:r>
      <w:r w:rsidRPr="00231B13">
        <w:rPr>
          <w:rStyle w:val="Emphasis"/>
          <w:highlight w:val="yellow"/>
        </w:rPr>
        <w:t>legal status</w:t>
      </w:r>
      <w:r>
        <w:t xml:space="preserve">, while 31 percent say they prefer deporting most undocumented immigrants in the United States, </w:t>
      </w:r>
      <w:r w:rsidRPr="000A193E">
        <w:rPr>
          <w:rStyle w:val="StyleUnderline"/>
        </w:rPr>
        <w:t>according to a Quinnipiac</w:t>
      </w:r>
      <w:r>
        <w:t xml:space="preserve"> (KWIN-uh-pea-ack) University national </w:t>
      </w:r>
      <w:r w:rsidRPr="000A193E">
        <w:rPr>
          <w:rStyle w:val="StyleUnderline"/>
        </w:rPr>
        <w:t>poll</w:t>
      </w:r>
      <w:r>
        <w:t xml:space="preserve"> of registered voters released today. </w:t>
      </w:r>
      <w:r w:rsidRPr="000A193E">
        <w:rPr>
          <w:rStyle w:val="StyleUnderline"/>
        </w:rPr>
        <w:t xml:space="preserve">This is a </w:t>
      </w:r>
      <w:r w:rsidRPr="00231B13">
        <w:rPr>
          <w:rStyle w:val="Emphasis"/>
          <w:highlight w:val="yellow"/>
        </w:rPr>
        <w:t>change</w:t>
      </w:r>
      <w:r w:rsidRPr="00231B13">
        <w:rPr>
          <w:rStyle w:val="StyleUnderline"/>
          <w:highlight w:val="yellow"/>
        </w:rPr>
        <w:t xml:space="preserve"> from</w:t>
      </w:r>
      <w:r w:rsidRPr="000A193E">
        <w:rPr>
          <w:rStyle w:val="StyleUnderline"/>
        </w:rPr>
        <w:t xml:space="preserve"> roughly </w:t>
      </w:r>
      <w:r w:rsidRPr="00231B13">
        <w:rPr>
          <w:rStyle w:val="Emphasis"/>
          <w:highlight w:val="yellow"/>
        </w:rPr>
        <w:t>six months ago</w:t>
      </w:r>
      <w:r w:rsidRPr="00231B13">
        <w:rPr>
          <w:rStyle w:val="StyleUnderline"/>
          <w:highlight w:val="yellow"/>
        </w:rPr>
        <w:t>.</w:t>
      </w:r>
      <w:r>
        <w:t xml:space="preserve"> In Quinnipiac University's December 18, </w:t>
      </w:r>
      <w:proofErr w:type="gramStart"/>
      <w:r>
        <w:t>2024</w:t>
      </w:r>
      <w:proofErr w:type="gramEnd"/>
      <w:r>
        <w:t xml:space="preserve"> poll, 55 percent of voters said they preferred giving most undocumented immigrants a pathway to legal status and 36 percent said they preferred deporting most undocumented immigrants in the United States. In today's poll, 31 percent of Republicans say they prefer giving most undocumented immigrants in the U.S. a pathway to legal status, while 61 percent say they prefer deporting them. Among Democrats, 89 percent say they prefer giving most undocumented immigrants in the U.S. a pathway to legal status, while 8 percent say they prefer deporting them. Among independents, 71 percent say they prefer giving most undocumented immigrants in the U.S. a pathway to legal status, while 24 percent say they prefer deporting them. ICE </w:t>
      </w:r>
      <w:r w:rsidRPr="00231B13">
        <w:rPr>
          <w:rStyle w:val="StyleUnderline"/>
          <w:highlight w:val="yellow"/>
        </w:rPr>
        <w:t>Voters</w:t>
      </w:r>
      <w:r w:rsidRPr="000A193E">
        <w:rPr>
          <w:rStyle w:val="StyleUnderline"/>
        </w:rPr>
        <w:t xml:space="preserve"> </w:t>
      </w:r>
      <w:r w:rsidRPr="000A193E">
        <w:rPr>
          <w:rStyle w:val="Emphasis"/>
        </w:rPr>
        <w:t>56</w:t>
      </w:r>
      <w:r w:rsidRPr="000A193E">
        <w:rPr>
          <w:rStyle w:val="StyleUnderline"/>
        </w:rPr>
        <w:t xml:space="preserve"> - 39 </w:t>
      </w:r>
      <w:r w:rsidRPr="000A193E">
        <w:rPr>
          <w:rStyle w:val="Emphasis"/>
        </w:rPr>
        <w:t xml:space="preserve">percent </w:t>
      </w:r>
      <w:r w:rsidRPr="00231B13">
        <w:rPr>
          <w:rStyle w:val="Emphasis"/>
          <w:highlight w:val="yellow"/>
        </w:rPr>
        <w:t>disapprove</w:t>
      </w:r>
      <w:r w:rsidRPr="00231B13">
        <w:rPr>
          <w:rStyle w:val="StyleUnderline"/>
          <w:highlight w:val="yellow"/>
        </w:rPr>
        <w:t xml:space="preserve"> of</w:t>
      </w:r>
      <w:r w:rsidRPr="000A193E">
        <w:rPr>
          <w:rStyle w:val="StyleUnderline"/>
        </w:rPr>
        <w:t xml:space="preserve"> the way</w:t>
      </w:r>
      <w:r>
        <w:t xml:space="preserve"> U.S. Immigration and Customs Enforcement, known as </w:t>
      </w:r>
      <w:r w:rsidRPr="00231B13">
        <w:rPr>
          <w:rStyle w:val="Emphasis"/>
          <w:highlight w:val="yellow"/>
        </w:rPr>
        <w:t>ICE</w:t>
      </w:r>
      <w:r>
        <w:t xml:space="preserve">, </w:t>
      </w:r>
      <w:r w:rsidRPr="000A193E">
        <w:rPr>
          <w:rStyle w:val="StyleUnderline"/>
        </w:rPr>
        <w:t>is doing its job.</w:t>
      </w:r>
    </w:p>
    <w:p w14:paraId="6625EAC2" w14:textId="77777777" w:rsidR="00231B13" w:rsidRDefault="00231B13" w:rsidP="002369E5">
      <w:pPr>
        <w:rPr>
          <w:highlight w:val="yellow"/>
        </w:rPr>
      </w:pPr>
    </w:p>
    <w:p w14:paraId="4E38AB41" w14:textId="50FFA6A8" w:rsidR="009F0A38" w:rsidRDefault="00E30D5D" w:rsidP="009F0A38">
      <w:pPr>
        <w:pStyle w:val="Heading4"/>
      </w:pPr>
      <w:r>
        <w:lastRenderedPageBreak/>
        <w:t xml:space="preserve">2AC3: </w:t>
      </w:r>
      <w:r w:rsidR="009F0A38">
        <w:t>Specifically labor protections are popular.</w:t>
      </w:r>
    </w:p>
    <w:p w14:paraId="6F0ECD9A" w14:textId="77777777" w:rsidR="009F0A38" w:rsidRPr="005856F4" w:rsidRDefault="009F0A38" w:rsidP="009F0A38">
      <w:r w:rsidRPr="00BF0768">
        <w:rPr>
          <w:rStyle w:val="Style13ptBold"/>
        </w:rPr>
        <w:t>Sebastian, ‘23</w:t>
      </w:r>
      <w:r>
        <w:t xml:space="preserve"> [Kyle Ann Sebastian, Media Manager at Union of Concerned Scientists; “Voters in Key Farm Bill States Support New Approaches to the Food and Farm Bill,” Union of Concerned Scientists, published July 17</w:t>
      </w:r>
      <w:r w:rsidRPr="00BF0768">
        <w:rPr>
          <w:vertAlign w:val="superscript"/>
        </w:rPr>
        <w:t>th</w:t>
      </w:r>
      <w:r>
        <w:t xml:space="preserve"> 2023, </w:t>
      </w:r>
      <w:hyperlink r:id="rId12" w:history="1">
        <w:r w:rsidRPr="00F4189E">
          <w:rPr>
            <w:rStyle w:val="Hyperlink"/>
          </w:rPr>
          <w:t>https://www.ucs.org/about/news/voters-support-new-approach-farm-bill</w:t>
        </w:r>
      </w:hyperlink>
      <w:r>
        <w:t>, accessed November 15</w:t>
      </w:r>
      <w:r w:rsidRPr="00BF0768">
        <w:rPr>
          <w:vertAlign w:val="superscript"/>
        </w:rPr>
        <w:t>th</w:t>
      </w:r>
      <w:r>
        <w:t xml:space="preserve"> 2025]</w:t>
      </w:r>
    </w:p>
    <w:p w14:paraId="25F289DA" w14:textId="77777777" w:rsidR="009F0A38" w:rsidRDefault="009F0A38" w:rsidP="009F0A38"/>
    <w:p w14:paraId="649F423D" w14:textId="77777777" w:rsidR="009F0A38" w:rsidRDefault="009F0A38" w:rsidP="009F0A38">
      <w:r>
        <w:t xml:space="preserve">As Congress negotiates the 2023 Food and Farm Bill, </w:t>
      </w:r>
      <w:r w:rsidRPr="00BF0768">
        <w:rPr>
          <w:rStyle w:val="StyleUnderline"/>
          <w:highlight w:val="yellow"/>
        </w:rPr>
        <w:t>voters</w:t>
      </w:r>
      <w:r w:rsidRPr="00BF0768">
        <w:rPr>
          <w:rStyle w:val="StyleUnderline"/>
        </w:rPr>
        <w:t xml:space="preserve"> across the political spectrum nationally</w:t>
      </w:r>
      <w:r>
        <w:t xml:space="preserve"> and in four agricultural states—Colorado, Georgia, Michigan and Pennsylvania—</w:t>
      </w:r>
      <w:r w:rsidRPr="00BF0768">
        <w:rPr>
          <w:rStyle w:val="StyleUnderline"/>
          <w:highlight w:val="yellow"/>
        </w:rPr>
        <w:t>support policies that would</w:t>
      </w:r>
      <w:r>
        <w:t xml:space="preserve"> buffer farms from the effects of climate change and </w:t>
      </w:r>
      <w:r w:rsidRPr="00BF0768">
        <w:rPr>
          <w:rStyle w:val="StyleUnderline"/>
          <w:highlight w:val="yellow"/>
        </w:rPr>
        <w:t>provide better workplace protections for</w:t>
      </w:r>
      <w:r>
        <w:t xml:space="preserve"> food and </w:t>
      </w:r>
      <w:r w:rsidRPr="00BF0768">
        <w:rPr>
          <w:rStyle w:val="StyleUnderline"/>
          <w:highlight w:val="yellow"/>
        </w:rPr>
        <w:t>farmworkers</w:t>
      </w:r>
      <w:r>
        <w:t xml:space="preserve">, among other issues. That’s according to new national and state polls of registered voters conducted by RABA Research. Lawmakers on the Senate and House agriculture committees responsible for crafting the Food and Farm Bill—including Senators Michael Bennet (D-Colo.), John Fetterman (D-Pa.), Debbie Stabenow (D-Mich.) and Raphael Warnock (D-Ga.) and Representatives Sanford Bishop (D-Ga.), Yadira Caraveo (D-Colo.), Austin Scott (R-Ga.), David Scott (D-Ga.), Elissa Slotkin (D-Mich.), and Glenn “GT” Thompson (R-Pa.)—should heed the results of the poll, according to the Union of Concerned Scientists, which commissioned it. “With the climate crisis driving dangerous weather across the country this summer, it’s no wonder voters see the need for Congress to act,” said Karen Perry Stillerman, deputy director of the Food and Environment Program at UCS. “People also see clearly how big corporations have hijacked our food system, endangering workers, squeezing small and midsize farmers, and leaving too many hungry, and they want a new Food and Farm Bill that works for all of us.” In a poll of voters across the country, voters expressed strong support for programs that help farmers adapt to and protect against losses due to extreme weather and for greater workplace protections in farming and food industries. Further surveys of voters in four key agriculture states found: </w:t>
      </w:r>
      <w:r w:rsidRPr="00BF0768">
        <w:t>Almost 70% of registered voters in Colorado, Georgia, Michigan and Pennsylvania—and 82% of voters in those states with a farmer in the house—identified crop failures from extreme weather as a threat to their state. Overwhelming majorities, 82% of voters nationally and as high as 90% in Michigan, supported investing in programs that help farmers proactively adapt and protect their land and crops against losses from flooding and drought. One such federal program, the Conservation Stewardship Program (CSP), is highly effective and popular with farmers, but chronically underfunded. The Inflation Reduction Act made key climate-focused investments in CSP and similar programs that must be maintained in the Food and Farm Bill.</w:t>
      </w:r>
      <w:r>
        <w:t xml:space="preserve"> Voters in the four states are highly motivated in their support for programs that would help farmers adapt to extreme weather and mitigate climate change. Majorities in Colorado (69%), Georgia (66%), Michigan (65%) and Pennsylvania (70%) said they would be more likely to support a candidate for office who offered ideas along those lines. Large majorities in each of the four states, upwards of 76% of voters, identified corporate consolidation that squeezes small and midsize farmers and food businesses as a threat in their state. Notably, that jumped to 89% of households with a farmer. Majorities in every state, with a high of 89% in Pennsylvania, supported increasing investments that help small and midsize farmers compete with large corporate agribusiness. </w:t>
      </w:r>
      <w:r w:rsidRPr="00BF0768">
        <w:rPr>
          <w:rStyle w:val="StyleUnderline"/>
          <w:highlight w:val="yellow"/>
        </w:rPr>
        <w:t>Majorities</w:t>
      </w:r>
      <w:r w:rsidRPr="00BF0768">
        <w:rPr>
          <w:rStyle w:val="StyleUnderline"/>
        </w:rPr>
        <w:t xml:space="preserve"> of voters</w:t>
      </w:r>
      <w:r>
        <w:t xml:space="preserve"> in the four states – </w:t>
      </w:r>
      <w:r w:rsidRPr="00BF0768">
        <w:rPr>
          <w:rStyle w:val="StyleUnderline"/>
        </w:rPr>
        <w:t>as many as 64%</w:t>
      </w:r>
      <w:r>
        <w:t xml:space="preserve"> in Georgia </w:t>
      </w:r>
      <w:r w:rsidRPr="00BF0768">
        <w:rPr>
          <w:rStyle w:val="StyleUnderline"/>
        </w:rPr>
        <w:t>and 70% of voters with a farmer in the house across states</w:t>
      </w:r>
      <w:r>
        <w:t xml:space="preserve"> – </w:t>
      </w:r>
      <w:r w:rsidRPr="00BF0768">
        <w:rPr>
          <w:rStyle w:val="StyleUnderline"/>
          <w:highlight w:val="yellow"/>
        </w:rPr>
        <w:t>said</w:t>
      </w:r>
      <w:r>
        <w:t xml:space="preserve"> the </w:t>
      </w:r>
      <w:r w:rsidRPr="00BF0768">
        <w:rPr>
          <w:rStyle w:val="StyleUnderline"/>
          <w:highlight w:val="yellow"/>
        </w:rPr>
        <w:t>risk of illness and injury</w:t>
      </w:r>
      <w:r w:rsidRPr="00BF0768">
        <w:rPr>
          <w:rStyle w:val="StyleUnderline"/>
        </w:rPr>
        <w:t xml:space="preserve"> to essential food and farm industry workers </w:t>
      </w:r>
      <w:r w:rsidRPr="00BF0768">
        <w:rPr>
          <w:rStyle w:val="StyleUnderline"/>
          <w:highlight w:val="yellow"/>
        </w:rPr>
        <w:t>is a threat to communities</w:t>
      </w:r>
      <w:r>
        <w:t xml:space="preserve"> in their state. </w:t>
      </w:r>
      <w:r w:rsidRPr="00BF0768">
        <w:rPr>
          <w:rStyle w:val="StyleUnderline"/>
        </w:rPr>
        <w:t>Overwhelming majorities</w:t>
      </w:r>
      <w:r>
        <w:t xml:space="preserve"> in all four states – </w:t>
      </w:r>
      <w:r w:rsidRPr="00BF0768">
        <w:rPr>
          <w:rStyle w:val="StyleUnderline"/>
        </w:rPr>
        <w:t>as large 87%</w:t>
      </w:r>
      <w:r>
        <w:t xml:space="preserve"> in Michigan and Pennsylvania – </w:t>
      </w:r>
      <w:r w:rsidRPr="00BF0768">
        <w:rPr>
          <w:rStyle w:val="StyleUnderline"/>
        </w:rPr>
        <w:t xml:space="preserve">and 80% </w:t>
      </w:r>
      <w:r w:rsidRPr="00BF0768">
        <w:rPr>
          <w:rStyle w:val="StyleUnderline"/>
          <w:highlight w:val="yellow"/>
        </w:rPr>
        <w:t>nationally support</w:t>
      </w:r>
      <w:r w:rsidRPr="00BF0768">
        <w:rPr>
          <w:rStyle w:val="StyleUnderline"/>
        </w:rPr>
        <w:t xml:space="preserve">ed </w:t>
      </w:r>
      <w:r w:rsidRPr="00BF0768">
        <w:rPr>
          <w:rStyle w:val="StyleUnderline"/>
          <w:highlight w:val="yellow"/>
        </w:rPr>
        <w:t>more and better</w:t>
      </w:r>
      <w:r w:rsidRPr="00BF0768">
        <w:rPr>
          <w:rStyle w:val="StyleUnderline"/>
        </w:rPr>
        <w:t xml:space="preserve"> workplace </w:t>
      </w:r>
      <w:r w:rsidRPr="00BF0768">
        <w:rPr>
          <w:rStyle w:val="StyleUnderline"/>
          <w:highlight w:val="yellow"/>
        </w:rPr>
        <w:t>protections</w:t>
      </w:r>
      <w:r w:rsidRPr="00BF0768">
        <w:rPr>
          <w:rStyle w:val="StyleUnderline"/>
        </w:rPr>
        <w:t xml:space="preserve"> for workers in</w:t>
      </w:r>
      <w:r>
        <w:t xml:space="preserve"> food and </w:t>
      </w:r>
      <w:r w:rsidRPr="00BF0768">
        <w:rPr>
          <w:rStyle w:val="StyleUnderline"/>
        </w:rPr>
        <w:t>farming industries.</w:t>
      </w:r>
      <w:r>
        <w:t xml:space="preserve"> Very large majorities of voters supported programs that help farmers protect water quality and keep more carbon and nutrients in their soil, from 86% in Georgia to a high of 88% in Michigan and Pennsylvania. Majorities of voters in each state – as many as 68% in Michigan – and 66% of voters with a farmer in the house said water pollution caused by agricultural runoff is a threat to their state.</w:t>
      </w:r>
    </w:p>
    <w:p w14:paraId="6E97F82A" w14:textId="77777777" w:rsidR="002369E5" w:rsidRDefault="002369E5" w:rsidP="002369E5">
      <w:pPr>
        <w:rPr>
          <w:highlight w:val="yellow"/>
        </w:rPr>
      </w:pPr>
    </w:p>
    <w:p w14:paraId="09A4B507" w14:textId="73D5EC10" w:rsidR="00D33C6F" w:rsidRDefault="00E30D5D" w:rsidP="000A193E">
      <w:pPr>
        <w:pStyle w:val="Heading4"/>
      </w:pPr>
      <w:r>
        <w:t xml:space="preserve">2AC2: </w:t>
      </w:r>
      <w:r w:rsidR="00D33C6F">
        <w:t xml:space="preserve">AFF is perceived as a pro-labor win—plus their </w:t>
      </w:r>
      <w:proofErr w:type="spellStart"/>
      <w:r w:rsidR="00D33C6F">
        <w:t>ev</w:t>
      </w:r>
      <w:proofErr w:type="spellEnd"/>
      <w:r w:rsidR="00D33C6F">
        <w:t xml:space="preserve"> is just about how Kirk hates immigrants, not voters.</w:t>
      </w:r>
    </w:p>
    <w:p w14:paraId="66355EA0" w14:textId="06306523" w:rsidR="000A193E" w:rsidRPr="00AD16C7" w:rsidRDefault="000A193E" w:rsidP="000A193E">
      <w:pPr>
        <w:pStyle w:val="Heading4"/>
      </w:pPr>
      <w:r w:rsidRPr="00AD16C7">
        <w:t>Kirk hasn’t affected economic perceptions, which are key to the link and the election</w:t>
      </w:r>
      <w:r>
        <w:t>.</w:t>
      </w:r>
    </w:p>
    <w:p w14:paraId="287C1F48" w14:textId="77777777" w:rsidR="000A193E" w:rsidRDefault="000A193E" w:rsidP="000A193E">
      <w:pPr>
        <w:rPr>
          <w:rStyle w:val="Style13ptBold"/>
        </w:rPr>
      </w:pPr>
      <w:r>
        <w:rPr>
          <w:rStyle w:val="Style13ptBold"/>
        </w:rPr>
        <w:t xml:space="preserve">Grobe 25 </w:t>
      </w:r>
      <w:r w:rsidRPr="00A37540">
        <w:t>(Stefan Grobe, Staff Reporter at Euronews; 09</w:t>
      </w:r>
      <w:r w:rsidRPr="00A37540">
        <w:rPr>
          <w:rFonts w:ascii="Cambria Math" w:hAnsi="Cambria Math" w:cs="Cambria Math"/>
        </w:rPr>
        <w:t>‑</w:t>
      </w:r>
      <w:r w:rsidRPr="00A37540">
        <w:t>22</w:t>
      </w:r>
      <w:r w:rsidRPr="00A37540">
        <w:rPr>
          <w:rFonts w:ascii="Cambria Math" w:hAnsi="Cambria Math" w:cs="Cambria Math"/>
        </w:rPr>
        <w:t>‑</w:t>
      </w:r>
      <w:r w:rsidRPr="00A37540">
        <w:t>2025; "Was Charlie Kirk’s funeral in Arizona a turning point for Trump?"; Euronews; doα: 11</w:t>
      </w:r>
      <w:r w:rsidRPr="00A37540">
        <w:rPr>
          <w:rFonts w:ascii="Cambria Math" w:hAnsi="Cambria Math" w:cs="Cambria Math"/>
        </w:rPr>
        <w:t>‑</w:t>
      </w:r>
      <w:r w:rsidRPr="00A37540">
        <w:t>09</w:t>
      </w:r>
      <w:r w:rsidRPr="00A37540">
        <w:rPr>
          <w:rFonts w:ascii="Cambria Math" w:hAnsi="Cambria Math" w:cs="Cambria Math"/>
        </w:rPr>
        <w:t>‑</w:t>
      </w:r>
      <w:r w:rsidRPr="00A37540">
        <w:t xml:space="preserve">2025) </w:t>
      </w:r>
      <w:hyperlink r:id="rId13" w:history="1">
        <w:r w:rsidRPr="00A37540">
          <w:rPr>
            <w:rStyle w:val="Hyperlink"/>
          </w:rPr>
          <w:t>https://www.euronews.com/2025/09/22/was-kirks-funeral-an-inflexion-point-for-trump</w:t>
        </w:r>
      </w:hyperlink>
    </w:p>
    <w:p w14:paraId="3CC8CA00" w14:textId="77777777" w:rsidR="000A193E" w:rsidRPr="00AD16C7" w:rsidRDefault="000A193E" w:rsidP="000A193E"/>
    <w:p w14:paraId="7DFA285B" w14:textId="77777777" w:rsidR="000A193E" w:rsidRPr="00AD16C7" w:rsidRDefault="000A193E" w:rsidP="000A193E">
      <w:pPr>
        <w:rPr>
          <w:rStyle w:val="StyleUnderline"/>
        </w:rPr>
      </w:pPr>
      <w:r w:rsidRPr="00AD16C7">
        <w:rPr>
          <w:rStyle w:val="StyleUnderline"/>
          <w:highlight w:val="yellow"/>
        </w:rPr>
        <w:t>Trump's</w:t>
      </w:r>
      <w:r w:rsidRPr="00AD16C7">
        <w:rPr>
          <w:rStyle w:val="StyleUnderline"/>
        </w:rPr>
        <w:t xml:space="preserve"> </w:t>
      </w:r>
      <w:r w:rsidRPr="00AD16C7">
        <w:rPr>
          <w:rStyle w:val="StyleUnderline"/>
          <w:highlight w:val="yellow"/>
        </w:rPr>
        <w:t>poll numbers</w:t>
      </w:r>
      <w:r w:rsidRPr="00AD16C7">
        <w:rPr>
          <w:rStyle w:val="StyleUnderline"/>
        </w:rPr>
        <w:t xml:space="preserve"> </w:t>
      </w:r>
      <w:r w:rsidRPr="00AD16C7">
        <w:t>have tanked</w:t>
      </w:r>
    </w:p>
    <w:p w14:paraId="00EB1A68" w14:textId="77777777" w:rsidR="000A193E" w:rsidRPr="00AD16C7" w:rsidRDefault="000A193E" w:rsidP="000A193E">
      <w:r w:rsidRPr="00AD16C7">
        <w:t xml:space="preserve">And here, Trump’s </w:t>
      </w:r>
      <w:r w:rsidRPr="00AD16C7">
        <w:rPr>
          <w:rStyle w:val="StyleUnderline"/>
          <w:highlight w:val="yellow"/>
        </w:rPr>
        <w:t>approval ratings</w:t>
      </w:r>
      <w:r w:rsidRPr="00AD16C7">
        <w:t xml:space="preserve"> have </w:t>
      </w:r>
      <w:r w:rsidRPr="00AD16C7">
        <w:rPr>
          <w:rStyle w:val="Emphasis"/>
          <w:highlight w:val="yellow"/>
        </w:rPr>
        <w:t>tanked</w:t>
      </w:r>
      <w:r w:rsidRPr="00AD16C7">
        <w:t>.</w:t>
      </w:r>
    </w:p>
    <w:p w14:paraId="5660B842" w14:textId="77777777" w:rsidR="000A193E" w:rsidRPr="00AD16C7" w:rsidRDefault="000A193E" w:rsidP="000A193E">
      <w:r w:rsidRPr="00AD16C7">
        <w:t xml:space="preserve">In the AP-NORC poll, </w:t>
      </w:r>
      <w:r w:rsidRPr="00AD16C7">
        <w:rPr>
          <w:rStyle w:val="StyleUnderline"/>
          <w:highlight w:val="yellow"/>
        </w:rPr>
        <w:t>62%</w:t>
      </w:r>
      <w:r w:rsidRPr="00AD16C7">
        <w:t xml:space="preserve"> </w:t>
      </w:r>
      <w:r w:rsidRPr="00AD16C7">
        <w:rPr>
          <w:rStyle w:val="StyleUnderline"/>
        </w:rPr>
        <w:t>of</w:t>
      </w:r>
      <w:r w:rsidRPr="00AD16C7">
        <w:t xml:space="preserve"> </w:t>
      </w:r>
      <w:r w:rsidRPr="00AD16C7">
        <w:rPr>
          <w:rStyle w:val="StyleUnderline"/>
        </w:rPr>
        <w:t>respondents</w:t>
      </w:r>
      <w:r w:rsidRPr="00AD16C7">
        <w:t xml:space="preserve"> say they </w:t>
      </w:r>
      <w:r w:rsidRPr="00AD16C7">
        <w:rPr>
          <w:rStyle w:val="Emphasis"/>
          <w:highlight w:val="yellow"/>
        </w:rPr>
        <w:t>disapprove</w:t>
      </w:r>
      <w:r w:rsidRPr="00AD16C7">
        <w:rPr>
          <w:highlight w:val="yellow"/>
        </w:rPr>
        <w:t xml:space="preserve"> </w:t>
      </w:r>
      <w:r w:rsidRPr="00AD16C7">
        <w:rPr>
          <w:rStyle w:val="StyleUnderline"/>
          <w:highlight w:val="yellow"/>
        </w:rPr>
        <w:t>of</w:t>
      </w:r>
      <w:r w:rsidRPr="00AD16C7">
        <w:t xml:space="preserve"> the way President </w:t>
      </w:r>
      <w:r w:rsidRPr="00AD16C7">
        <w:rPr>
          <w:rStyle w:val="StyleUnderline"/>
        </w:rPr>
        <w:t>Trump</w:t>
      </w:r>
      <w:r w:rsidRPr="00AD16C7">
        <w:t xml:space="preserve"> is handling the </w:t>
      </w:r>
      <w:r w:rsidRPr="00AD16C7">
        <w:rPr>
          <w:rStyle w:val="StyleUnderline"/>
          <w:highlight w:val="yellow"/>
        </w:rPr>
        <w:t>econ</w:t>
      </w:r>
      <w:r w:rsidRPr="00AD16C7">
        <w:rPr>
          <w:rStyle w:val="StyleUnderline"/>
        </w:rPr>
        <w:t>omy</w:t>
      </w:r>
      <w:r w:rsidRPr="00AD16C7">
        <w:t xml:space="preserve"> (up from 53% in August), 63% are dissatisfied with his trade policy.</w:t>
      </w:r>
    </w:p>
    <w:p w14:paraId="5789A9D2" w14:textId="77777777" w:rsidR="000A193E" w:rsidRPr="00AD16C7" w:rsidRDefault="000A193E" w:rsidP="000A193E">
      <w:r w:rsidRPr="00AD16C7">
        <w:t xml:space="preserve">A </w:t>
      </w:r>
      <w:r w:rsidRPr="00AD16C7">
        <w:rPr>
          <w:rStyle w:val="StyleUnderline"/>
        </w:rPr>
        <w:t>Washington Post-Ipsos</w:t>
      </w:r>
      <w:r w:rsidRPr="00AD16C7">
        <w:t xml:space="preserve"> </w:t>
      </w:r>
      <w:r w:rsidRPr="00AD16C7">
        <w:rPr>
          <w:highlight w:val="yellow"/>
        </w:rPr>
        <w:t>poll</w:t>
      </w:r>
      <w:r w:rsidRPr="00AD16C7">
        <w:t xml:space="preserve">, </w:t>
      </w:r>
      <w:r w:rsidRPr="00AD16C7">
        <w:rPr>
          <w:rStyle w:val="StyleUnderline"/>
        </w:rPr>
        <w:t xml:space="preserve">also </w:t>
      </w:r>
      <w:r w:rsidRPr="00AD16C7">
        <w:rPr>
          <w:rStyle w:val="StyleUnderline"/>
          <w:highlight w:val="yellow"/>
        </w:rPr>
        <w:t>take</w:t>
      </w:r>
      <w:r w:rsidRPr="00AD16C7">
        <w:rPr>
          <w:highlight w:val="yellow"/>
        </w:rPr>
        <w:t>n</w:t>
      </w:r>
      <w:r w:rsidRPr="00AD16C7">
        <w:t xml:space="preserve"> </w:t>
      </w:r>
      <w:r w:rsidRPr="00AD16C7">
        <w:rPr>
          <w:rStyle w:val="Emphasis"/>
          <w:highlight w:val="yellow"/>
        </w:rPr>
        <w:t>after Kirk</w:t>
      </w:r>
      <w:r w:rsidRPr="00AD16C7">
        <w:rPr>
          <w:rStyle w:val="Emphasis"/>
        </w:rPr>
        <w:t>’s death</w:t>
      </w:r>
      <w:r w:rsidRPr="00AD16C7">
        <w:t xml:space="preserve">, </w:t>
      </w:r>
      <w:r w:rsidRPr="00AD16C7">
        <w:rPr>
          <w:rStyle w:val="StyleUnderline"/>
          <w:highlight w:val="yellow"/>
        </w:rPr>
        <w:t>paints</w:t>
      </w:r>
      <w:r w:rsidRPr="00AD16C7">
        <w:t xml:space="preserve"> a </w:t>
      </w:r>
      <w:r w:rsidRPr="00AD16C7">
        <w:rPr>
          <w:rStyle w:val="Emphasis"/>
          <w:highlight w:val="yellow"/>
        </w:rPr>
        <w:t>similar downbeat</w:t>
      </w:r>
      <w:r w:rsidRPr="00AD16C7">
        <w:t xml:space="preserve"> picture </w:t>
      </w:r>
      <w:r w:rsidRPr="00AD16C7">
        <w:rPr>
          <w:rStyle w:val="StyleUnderline"/>
        </w:rPr>
        <w:t>of Trump’s presidency</w:t>
      </w:r>
      <w:r w:rsidRPr="00AD16C7">
        <w:t xml:space="preserve"> </w:t>
      </w:r>
      <w:r w:rsidRPr="00AD16C7">
        <w:rPr>
          <w:rStyle w:val="StyleUnderline"/>
        </w:rPr>
        <w:t>eight months into</w:t>
      </w:r>
      <w:r w:rsidRPr="00AD16C7">
        <w:t xml:space="preserve"> his </w:t>
      </w:r>
      <w:r w:rsidRPr="00AD16C7">
        <w:rPr>
          <w:rStyle w:val="StyleUnderline"/>
        </w:rPr>
        <w:t>second term</w:t>
      </w:r>
      <w:r w:rsidRPr="00AD16C7">
        <w:t>.</w:t>
      </w:r>
    </w:p>
    <w:p w14:paraId="5744CD88" w14:textId="77777777" w:rsidR="000A193E" w:rsidRPr="00AD16C7" w:rsidRDefault="000A193E" w:rsidP="000A193E">
      <w:r w:rsidRPr="00AD16C7">
        <w:t xml:space="preserve">In this poll, </w:t>
      </w:r>
      <w:r w:rsidRPr="00AD16C7">
        <w:rPr>
          <w:rStyle w:val="StyleUnderline"/>
          <w:highlight w:val="yellow"/>
        </w:rPr>
        <w:t>respondents</w:t>
      </w:r>
      <w:r w:rsidRPr="00AD16C7">
        <w:rPr>
          <w:highlight w:val="yellow"/>
        </w:rPr>
        <w:t xml:space="preserve"> </w:t>
      </w:r>
      <w:r w:rsidRPr="00AD16C7">
        <w:rPr>
          <w:rStyle w:val="Emphasis"/>
          <w:highlight w:val="yellow"/>
        </w:rPr>
        <w:t>disapprove</w:t>
      </w:r>
      <w:r w:rsidRPr="00AD16C7">
        <w:t xml:space="preserve"> </w:t>
      </w:r>
      <w:r w:rsidRPr="00AD16C7">
        <w:rPr>
          <w:rStyle w:val="StyleUnderline"/>
          <w:highlight w:val="yellow"/>
        </w:rPr>
        <w:t>of</w:t>
      </w:r>
      <w:r w:rsidRPr="00AD16C7">
        <w:t xml:space="preserve"> the way Trump is handling </w:t>
      </w:r>
      <w:r w:rsidRPr="00AD16C7">
        <w:rPr>
          <w:rStyle w:val="Emphasis"/>
          <w:highlight w:val="yellow"/>
        </w:rPr>
        <w:t>tariffs</w:t>
      </w:r>
      <w:r w:rsidRPr="00AD16C7">
        <w:t xml:space="preserve"> (64%) </w:t>
      </w:r>
      <w:r w:rsidRPr="00AD16C7">
        <w:rPr>
          <w:rStyle w:val="StyleUnderline"/>
          <w:highlight w:val="yellow"/>
        </w:rPr>
        <w:t>and</w:t>
      </w:r>
      <w:r w:rsidRPr="00AD16C7">
        <w:t xml:space="preserve"> the overall </w:t>
      </w:r>
      <w:r w:rsidRPr="00AD16C7">
        <w:rPr>
          <w:rStyle w:val="StyleUnderline"/>
          <w:highlight w:val="yellow"/>
        </w:rPr>
        <w:t>econ</w:t>
      </w:r>
      <w:r w:rsidRPr="00AD16C7">
        <w:rPr>
          <w:rStyle w:val="StyleUnderline"/>
        </w:rPr>
        <w:t>omy</w:t>
      </w:r>
      <w:r w:rsidRPr="00AD16C7">
        <w:t xml:space="preserve"> (59%) by large margins.</w:t>
      </w:r>
    </w:p>
    <w:p w14:paraId="058DB7FF" w14:textId="77777777" w:rsidR="000A193E" w:rsidRPr="00AD16C7" w:rsidRDefault="000A193E" w:rsidP="000A193E">
      <w:r w:rsidRPr="00AD16C7">
        <w:t xml:space="preserve">And according to a Yahoo/YouGov poll from early September, </w:t>
      </w:r>
      <w:r w:rsidRPr="00AD16C7">
        <w:rPr>
          <w:rStyle w:val="Emphasis"/>
          <w:highlight w:val="yellow"/>
        </w:rPr>
        <w:t>62%</w:t>
      </w:r>
      <w:r w:rsidRPr="00AD16C7">
        <w:t xml:space="preserve"> of respondents </w:t>
      </w:r>
      <w:r w:rsidRPr="00AD16C7">
        <w:rPr>
          <w:rStyle w:val="StyleUnderline"/>
          <w:highlight w:val="yellow"/>
        </w:rPr>
        <w:t>disapprove</w:t>
      </w:r>
      <w:r w:rsidRPr="00AD16C7">
        <w:rPr>
          <w:highlight w:val="yellow"/>
        </w:rPr>
        <w:t xml:space="preserve"> </w:t>
      </w:r>
      <w:r w:rsidRPr="00AD16C7">
        <w:rPr>
          <w:rStyle w:val="StyleUnderline"/>
          <w:highlight w:val="yellow"/>
        </w:rPr>
        <w:t>of</w:t>
      </w:r>
      <w:r w:rsidRPr="00AD16C7">
        <w:t xml:space="preserve"> the way Trump is handling </w:t>
      </w:r>
      <w:r w:rsidRPr="00AD16C7">
        <w:rPr>
          <w:rStyle w:val="Emphasis"/>
        </w:rPr>
        <w:t>inflation</w:t>
      </w:r>
      <w:r w:rsidRPr="00AD16C7">
        <w:t xml:space="preserve"> </w:t>
      </w:r>
      <w:r w:rsidRPr="00AD16C7">
        <w:rPr>
          <w:rStyle w:val="StyleUnderline"/>
        </w:rPr>
        <w:t>and</w:t>
      </w:r>
      <w:r w:rsidRPr="00AD16C7">
        <w:t xml:space="preserve"> </w:t>
      </w:r>
      <w:r w:rsidRPr="00AD16C7">
        <w:rPr>
          <w:rStyle w:val="Emphasis"/>
          <w:highlight w:val="yellow"/>
        </w:rPr>
        <w:t>cost of living</w:t>
      </w:r>
      <w:r w:rsidRPr="00AD16C7">
        <w:t>.</w:t>
      </w:r>
    </w:p>
    <w:p w14:paraId="28D86018" w14:textId="77777777" w:rsidR="000A193E" w:rsidRDefault="000A193E" w:rsidP="000A193E">
      <w:r w:rsidRPr="00AD16C7">
        <w:rPr>
          <w:rStyle w:val="StyleUnderline"/>
        </w:rPr>
        <w:t xml:space="preserve">These </w:t>
      </w:r>
      <w:r w:rsidRPr="00AD16C7">
        <w:rPr>
          <w:rStyle w:val="StyleUnderline"/>
          <w:highlight w:val="yellow"/>
        </w:rPr>
        <w:t>numbers</w:t>
      </w:r>
      <w:r w:rsidRPr="00AD16C7">
        <w:t xml:space="preserve"> </w:t>
      </w:r>
      <w:r w:rsidRPr="00AD16C7">
        <w:rPr>
          <w:rStyle w:val="StyleUnderline"/>
        </w:rPr>
        <w:t>on the economy</w:t>
      </w:r>
      <w:r w:rsidRPr="00AD16C7">
        <w:t xml:space="preserve"> </w:t>
      </w:r>
      <w:r w:rsidRPr="00AD16C7">
        <w:rPr>
          <w:rStyle w:val="StyleUnderline"/>
        </w:rPr>
        <w:t xml:space="preserve">could be </w:t>
      </w:r>
      <w:r w:rsidRPr="00AD16C7">
        <w:rPr>
          <w:rStyle w:val="Emphasis"/>
          <w:highlight w:val="yellow"/>
        </w:rPr>
        <w:t>especially</w:t>
      </w:r>
      <w:r w:rsidRPr="00AD16C7">
        <w:rPr>
          <w:highlight w:val="yellow"/>
        </w:rPr>
        <w:t xml:space="preserve"> </w:t>
      </w:r>
      <w:r w:rsidRPr="00AD16C7">
        <w:rPr>
          <w:rStyle w:val="Emphasis"/>
          <w:highlight w:val="yellow"/>
        </w:rPr>
        <w:t>concerning</w:t>
      </w:r>
      <w:r w:rsidRPr="00AD16C7">
        <w:t xml:space="preserve"> for Republicans </w:t>
      </w:r>
      <w:r w:rsidRPr="00AD16C7">
        <w:rPr>
          <w:rStyle w:val="Emphasis"/>
          <w:highlight w:val="yellow"/>
        </w:rPr>
        <w:t>ahead of the midterms</w:t>
      </w:r>
      <w:r w:rsidRPr="00AD16C7">
        <w:t xml:space="preserve">. </w:t>
      </w:r>
      <w:r w:rsidRPr="00AD16C7">
        <w:rPr>
          <w:rStyle w:val="StyleUnderline"/>
          <w:highlight w:val="yellow"/>
        </w:rPr>
        <w:t>More than two-thirds</w:t>
      </w:r>
      <w:r w:rsidRPr="00AD16C7">
        <w:t xml:space="preserve"> of Americans </w:t>
      </w:r>
      <w:r w:rsidRPr="00AD16C7">
        <w:rPr>
          <w:rStyle w:val="StyleUnderline"/>
          <w:highlight w:val="yellow"/>
        </w:rPr>
        <w:t>describe</w:t>
      </w:r>
      <w:r w:rsidRPr="00AD16C7">
        <w:t xml:space="preserve"> the </w:t>
      </w:r>
      <w:r w:rsidRPr="00AD16C7">
        <w:rPr>
          <w:rStyle w:val="StyleUnderline"/>
        </w:rPr>
        <w:t xml:space="preserve">state of the </w:t>
      </w:r>
      <w:r w:rsidRPr="00AD16C7">
        <w:rPr>
          <w:rStyle w:val="StyleUnderline"/>
          <w:highlight w:val="yellow"/>
        </w:rPr>
        <w:t>econ</w:t>
      </w:r>
      <w:r w:rsidRPr="00AD16C7">
        <w:rPr>
          <w:rStyle w:val="StyleUnderline"/>
        </w:rPr>
        <w:t>omy</w:t>
      </w:r>
      <w:r w:rsidRPr="00AD16C7">
        <w:rPr>
          <w:rStyle w:val="StyleUnderline"/>
          <w:highlight w:val="yellow"/>
        </w:rPr>
        <w:t xml:space="preserve"> as “poor</w:t>
      </w:r>
      <w:r w:rsidRPr="00AD16C7">
        <w:t xml:space="preserve">” </w:t>
      </w:r>
      <w:r w:rsidRPr="00AD16C7">
        <w:rPr>
          <w:rStyle w:val="StyleUnderline"/>
        </w:rPr>
        <w:t>or</w:t>
      </w:r>
      <w:r w:rsidRPr="00AD16C7">
        <w:t xml:space="preserve"> “</w:t>
      </w:r>
      <w:r w:rsidRPr="00AD16C7">
        <w:rPr>
          <w:rStyle w:val="StyleUnderline"/>
        </w:rPr>
        <w:t>not so good</w:t>
      </w:r>
      <w:r w:rsidRPr="00AD16C7">
        <w:t>”.</w:t>
      </w:r>
    </w:p>
    <w:p w14:paraId="7D37F16A" w14:textId="77777777" w:rsidR="000A193E" w:rsidRDefault="000A193E" w:rsidP="002369E5">
      <w:pPr>
        <w:rPr>
          <w:highlight w:val="yellow"/>
        </w:rPr>
      </w:pPr>
    </w:p>
    <w:p w14:paraId="5D215AC2" w14:textId="0DD84F05" w:rsidR="00D33C6F" w:rsidRPr="00D33C6F" w:rsidRDefault="00D33C6F" w:rsidP="00D33C6F">
      <w:pPr>
        <w:pStyle w:val="Heading4"/>
      </w:pPr>
      <w:r>
        <w:t>2AC5+6</w:t>
      </w:r>
      <w:r w:rsidRPr="00D33C6F">
        <w:t xml:space="preserve">: Lobby Backlash—their </w:t>
      </w:r>
      <w:proofErr w:type="spellStart"/>
      <w:r w:rsidRPr="00D33C6F">
        <w:t>ev</w:t>
      </w:r>
      <w:proofErr w:type="spellEnd"/>
      <w:r w:rsidRPr="00D33C6F">
        <w:t xml:space="preserve"> doesn’t say anywhere that this backlash will be enough to convince voters to turn against republicans in the midterms—all our perception </w:t>
      </w:r>
      <w:proofErr w:type="spellStart"/>
      <w:r w:rsidRPr="00D33C6F">
        <w:t>ev</w:t>
      </w:r>
      <w:proofErr w:type="spellEnd"/>
      <w:r w:rsidRPr="00D33C6F">
        <w:t xml:space="preserve"> has yet to be indicted. </w:t>
      </w:r>
    </w:p>
    <w:p w14:paraId="194D8076" w14:textId="77777777" w:rsidR="00D33C6F" w:rsidRPr="002369E5" w:rsidRDefault="00D33C6F" w:rsidP="002369E5">
      <w:pPr>
        <w:rPr>
          <w:highlight w:val="yellow"/>
        </w:rPr>
      </w:pPr>
    </w:p>
    <w:p w14:paraId="3C50F7FF" w14:textId="19779CCA" w:rsidR="0060480A" w:rsidRPr="00560649" w:rsidRDefault="0060480A" w:rsidP="0060480A">
      <w:pPr>
        <w:pStyle w:val="Heading4"/>
        <w:rPr>
          <w:b w:val="0"/>
          <w:bCs/>
        </w:rPr>
      </w:pPr>
      <w:r w:rsidRPr="00AD16C7">
        <w:t>Working-class issues are a top priority.</w:t>
      </w:r>
    </w:p>
    <w:p w14:paraId="0946BD78" w14:textId="77777777" w:rsidR="0060480A" w:rsidRDefault="0060480A" w:rsidP="0060480A">
      <w:r w:rsidRPr="00CC6AEC">
        <w:rPr>
          <w:rStyle w:val="Style13ptBold"/>
        </w:rPr>
        <w:t>Bolden 25</w:t>
      </w:r>
      <w:r>
        <w:t xml:space="preserve"> (Leslie Bolden; 08</w:t>
      </w:r>
      <w:r>
        <w:rPr>
          <w:rFonts w:ascii="Cambria Math" w:hAnsi="Cambria Math" w:cs="Cambria Math"/>
        </w:rPr>
        <w:t>‑</w:t>
      </w:r>
      <w:r>
        <w:t>13</w:t>
      </w:r>
      <w:r>
        <w:rPr>
          <w:rFonts w:ascii="Cambria Math" w:hAnsi="Cambria Math" w:cs="Cambria Math"/>
        </w:rPr>
        <w:t>‑</w:t>
      </w:r>
      <w:r>
        <w:t xml:space="preserve">2025; "Done </w:t>
      </w:r>
      <w:proofErr w:type="gramStart"/>
      <w:r>
        <w:t>With</w:t>
      </w:r>
      <w:proofErr w:type="gramEnd"/>
      <w:r>
        <w:t xml:space="preserve"> </w:t>
      </w:r>
      <w:proofErr w:type="gramStart"/>
      <w:r>
        <w:t>The</w:t>
      </w:r>
      <w:proofErr w:type="gramEnd"/>
      <w:r>
        <w:t xml:space="preserve"> Democrats: Working-Class Voters Feel Abandoned </w:t>
      </w:r>
      <w:proofErr w:type="gramStart"/>
      <w:r>
        <w:t>By</w:t>
      </w:r>
      <w:proofErr w:type="gramEnd"/>
      <w:r>
        <w:t xml:space="preserve"> </w:t>
      </w:r>
      <w:proofErr w:type="gramStart"/>
      <w:r>
        <w:t>The</w:t>
      </w:r>
      <w:proofErr w:type="gramEnd"/>
      <w:r>
        <w:t xml:space="preserve"> Party"; AOL (Originally Tampa Free Press); doα: 11</w:t>
      </w:r>
      <w:r>
        <w:rPr>
          <w:rFonts w:ascii="Cambria Math" w:hAnsi="Cambria Math" w:cs="Cambria Math"/>
        </w:rPr>
        <w:t>‑</w:t>
      </w:r>
      <w:r>
        <w:t>09</w:t>
      </w:r>
      <w:r>
        <w:rPr>
          <w:rFonts w:ascii="Cambria Math" w:hAnsi="Cambria Math" w:cs="Cambria Math"/>
        </w:rPr>
        <w:t>‑</w:t>
      </w:r>
      <w:r>
        <w:t>2025)</w:t>
      </w:r>
    </w:p>
    <w:p w14:paraId="79DF512C" w14:textId="77777777" w:rsidR="0060480A" w:rsidRDefault="0060480A" w:rsidP="0060480A">
      <w:hyperlink r:id="rId14" w:history="1">
        <w:r w:rsidRPr="00ED761B">
          <w:rPr>
            <w:rStyle w:val="Hyperlink"/>
          </w:rPr>
          <w:t>https://www.aol.com/news/done-democrats-working-class-voters-223420894.html</w:t>
        </w:r>
      </w:hyperlink>
    </w:p>
    <w:p w14:paraId="073A081D" w14:textId="77777777" w:rsidR="0060480A" w:rsidRDefault="0060480A" w:rsidP="0060480A"/>
    <w:p w14:paraId="5855EF37" w14:textId="77777777" w:rsidR="0060480A" w:rsidRPr="00AD16C7" w:rsidRDefault="0060480A" w:rsidP="0060480A">
      <w:r w:rsidRPr="00AD16C7">
        <w:t xml:space="preserve">In a deeply revealing report from the New York Times, </w:t>
      </w:r>
      <w:r w:rsidRPr="00AD16C7">
        <w:rPr>
          <w:rStyle w:val="StyleUnderline"/>
        </w:rPr>
        <w:t>a growing sentiment of disillusionment</w:t>
      </w:r>
      <w:r w:rsidRPr="00AD16C7">
        <w:t xml:space="preserve"> </w:t>
      </w:r>
      <w:r w:rsidRPr="00AD16C7">
        <w:rPr>
          <w:rStyle w:val="StyleUnderline"/>
        </w:rPr>
        <w:t>is emerging</w:t>
      </w:r>
      <w:r w:rsidRPr="00AD16C7">
        <w:t xml:space="preserve"> </w:t>
      </w:r>
      <w:r w:rsidRPr="00AD16C7">
        <w:rPr>
          <w:rStyle w:val="StyleUnderline"/>
        </w:rPr>
        <w:t>from</w:t>
      </w:r>
      <w:r w:rsidRPr="00AD16C7">
        <w:t xml:space="preserve"> a key demographic that once formed the bedrock of the Democratic Party: </w:t>
      </w:r>
      <w:r w:rsidRPr="00AD16C7">
        <w:rPr>
          <w:rStyle w:val="Emphasis"/>
          <w:highlight w:val="yellow"/>
        </w:rPr>
        <w:t>working-class</w:t>
      </w:r>
      <w:r w:rsidRPr="00AD16C7">
        <w:rPr>
          <w:rStyle w:val="StyleUnderline"/>
        </w:rPr>
        <w:t xml:space="preserve"> Americans</w:t>
      </w:r>
      <w:r w:rsidRPr="00AD16C7">
        <w:t xml:space="preserve">. </w:t>
      </w:r>
      <w:r w:rsidRPr="00AD16C7">
        <w:rPr>
          <w:rStyle w:val="StyleUnderline"/>
        </w:rPr>
        <w:t>Many</w:t>
      </w:r>
      <w:r w:rsidRPr="00AD16C7">
        <w:t xml:space="preserve"> of these </w:t>
      </w:r>
      <w:r w:rsidRPr="00AD16C7">
        <w:rPr>
          <w:rStyle w:val="Emphasis"/>
          <w:highlight w:val="yellow"/>
        </w:rPr>
        <w:t>voters</w:t>
      </w:r>
      <w:r w:rsidRPr="00AD16C7">
        <w:t xml:space="preserve">, </w:t>
      </w:r>
      <w:r w:rsidRPr="00AD16C7">
        <w:rPr>
          <w:rStyle w:val="StyleUnderline"/>
        </w:rPr>
        <w:t>who cast their</w:t>
      </w:r>
      <w:r w:rsidRPr="00AD16C7">
        <w:t xml:space="preserve"> ballots </w:t>
      </w:r>
      <w:r w:rsidRPr="00AD16C7">
        <w:rPr>
          <w:rStyle w:val="StyleUnderline"/>
        </w:rPr>
        <w:t>for</w:t>
      </w:r>
      <w:r w:rsidRPr="00AD16C7">
        <w:t xml:space="preserve"> former President Joe </w:t>
      </w:r>
      <w:r w:rsidRPr="00AD16C7">
        <w:rPr>
          <w:rStyle w:val="StyleUnderline"/>
        </w:rPr>
        <w:t>Biden</w:t>
      </w:r>
      <w:r w:rsidRPr="00AD16C7">
        <w:t xml:space="preserve"> in 2020, now </w:t>
      </w:r>
      <w:r w:rsidRPr="00AD16C7">
        <w:rPr>
          <w:rStyle w:val="StyleUnderline"/>
          <w:highlight w:val="yellow"/>
        </w:rPr>
        <w:t xml:space="preserve">say they </w:t>
      </w:r>
      <w:r w:rsidRPr="00AD16C7">
        <w:rPr>
          <w:rStyle w:val="Emphasis"/>
          <w:highlight w:val="yellow"/>
        </w:rPr>
        <w:t>feel left behind</w:t>
      </w:r>
      <w:r w:rsidRPr="00AD16C7">
        <w:t xml:space="preserve"> and are skeptical the party can ever regain their trust.</w:t>
      </w:r>
    </w:p>
    <w:p w14:paraId="73C6F109" w14:textId="77777777" w:rsidR="0060480A" w:rsidRPr="00AD16C7" w:rsidRDefault="0060480A" w:rsidP="0060480A">
      <w:r w:rsidRPr="00AD16C7">
        <w:t xml:space="preserve">The report </w:t>
      </w:r>
      <w:r w:rsidRPr="00AD16C7">
        <w:rPr>
          <w:rStyle w:val="StyleUnderline"/>
        </w:rPr>
        <w:t>highlights a significant shift</w:t>
      </w:r>
      <w:r w:rsidRPr="00AD16C7">
        <w:t>, with several interviewees expressing regret over their 2020 vote and explaining their pivot to supporting President Donald Trump in 2024. Desmond Smith, a Black man who backed Biden, told the NYT, “I think I’m done with the Democrats.”</w:t>
      </w:r>
    </w:p>
    <w:p w14:paraId="3219E13A" w14:textId="77777777" w:rsidR="0060480A" w:rsidRPr="00AD16C7" w:rsidRDefault="0060480A" w:rsidP="0060480A">
      <w:r w:rsidRPr="00AD16C7">
        <w:t xml:space="preserve">He articulated a </w:t>
      </w:r>
      <w:r w:rsidRPr="00AD16C7">
        <w:rPr>
          <w:rStyle w:val="StyleUnderline"/>
        </w:rPr>
        <w:t>common frustration</w:t>
      </w:r>
      <w:r w:rsidRPr="00AD16C7">
        <w:t xml:space="preserve">, stating that </w:t>
      </w:r>
      <w:r w:rsidRPr="0016716D">
        <w:rPr>
          <w:rStyle w:val="StyleUnderline"/>
          <w:highlight w:val="yellow"/>
        </w:rPr>
        <w:t>to win</w:t>
      </w:r>
      <w:r w:rsidRPr="00AD16C7">
        <w:rPr>
          <w:rStyle w:val="StyleUnderline"/>
        </w:rPr>
        <w:t xml:space="preserve"> him back</w:t>
      </w:r>
      <w:r w:rsidRPr="00AD16C7">
        <w:t xml:space="preserve">, Democrats </w:t>
      </w:r>
      <w:r w:rsidRPr="00AD16C7">
        <w:rPr>
          <w:rStyle w:val="Emphasis"/>
          <w:highlight w:val="yellow"/>
        </w:rPr>
        <w:t>must “fight for Americans</w:t>
      </w:r>
      <w:r w:rsidRPr="00AD16C7">
        <w:t xml:space="preserve"> instead of fighting for everybody else.”</w:t>
      </w:r>
    </w:p>
    <w:p w14:paraId="25E24AC2" w14:textId="77777777" w:rsidR="0060480A" w:rsidRPr="00AD16C7" w:rsidRDefault="0060480A" w:rsidP="0060480A">
      <w:r w:rsidRPr="00AD16C7">
        <w:t xml:space="preserve">This sentiment was echoed by others who feel the </w:t>
      </w:r>
      <w:r w:rsidRPr="00AD16C7">
        <w:rPr>
          <w:rStyle w:val="StyleUnderline"/>
        </w:rPr>
        <w:t>party has lost touch with</w:t>
      </w:r>
      <w:r w:rsidRPr="00AD16C7">
        <w:t xml:space="preserve"> their </w:t>
      </w:r>
      <w:r w:rsidRPr="00AD16C7">
        <w:rPr>
          <w:rStyle w:val="StyleUnderline"/>
        </w:rPr>
        <w:t>daily struggles</w:t>
      </w:r>
      <w:r w:rsidRPr="00AD16C7">
        <w:t>. Kendall Wood, a truck driver from Virginia, explained his switch from Biden to Trump, noting that Democrats "seemed like they were more concerned with [DEI] and LGBTQ issues and really just things that didn’t pertain to me or concern me at all.” He added, "</w:t>
      </w:r>
      <w:r w:rsidRPr="00AD16C7">
        <w:rPr>
          <w:rStyle w:val="StyleUnderline"/>
        </w:rPr>
        <w:t xml:space="preserve">They weren’t concerned with, really, </w:t>
      </w:r>
      <w:r w:rsidRPr="00AD16C7">
        <w:rPr>
          <w:rStyle w:val="StyleUnderline"/>
          <w:highlight w:val="yellow"/>
        </w:rPr>
        <w:t>kitchen-table issues</w:t>
      </w:r>
      <w:r w:rsidRPr="00AD16C7">
        <w:t>.”</w:t>
      </w:r>
    </w:p>
    <w:p w14:paraId="755AC266" w14:textId="77777777" w:rsidR="0060480A" w:rsidRPr="00AD16C7" w:rsidRDefault="0060480A" w:rsidP="0060480A">
      <w:r w:rsidRPr="00AD16C7">
        <w:t xml:space="preserve">Maya Garcia, a restaurant server from California who voted for Biden in 2020 but sat out the 2024 election, expressed a similar financial anxiety. She told the NYT that while </w:t>
      </w:r>
      <w:r w:rsidRPr="00AD16C7">
        <w:rPr>
          <w:rStyle w:val="StyleUnderline"/>
        </w:rPr>
        <w:t>Democrats</w:t>
      </w:r>
      <w:r w:rsidRPr="00AD16C7">
        <w:t xml:space="preserve"> "talk a lot about us emotionally," they </w:t>
      </w:r>
      <w:r w:rsidRPr="00AD16C7">
        <w:rPr>
          <w:rStyle w:val="StyleUnderline"/>
        </w:rPr>
        <w:t xml:space="preserve">fail to </w:t>
      </w:r>
      <w:r w:rsidRPr="00AD16C7">
        <w:rPr>
          <w:rStyle w:val="Emphasis"/>
          <w:highlight w:val="yellow"/>
        </w:rPr>
        <w:t xml:space="preserve">provide a clear </w:t>
      </w:r>
      <w:r w:rsidRPr="0016716D">
        <w:rPr>
          <w:rStyle w:val="Emphasis"/>
          <w:highlight w:val="yellow"/>
        </w:rPr>
        <w:t>plan for</w:t>
      </w:r>
      <w:r w:rsidRPr="0016716D">
        <w:rPr>
          <w:rStyle w:val="StyleUnderline"/>
          <w:highlight w:val="yellow"/>
        </w:rPr>
        <w:t xml:space="preserve"> economic </w:t>
      </w:r>
      <w:r w:rsidRPr="00AD16C7">
        <w:rPr>
          <w:rStyle w:val="Emphasis"/>
          <w:highlight w:val="yellow"/>
        </w:rPr>
        <w:t>stability</w:t>
      </w:r>
      <w:r w:rsidRPr="00AD16C7">
        <w:t>. "</w:t>
      </w:r>
      <w:r w:rsidRPr="00AD16C7">
        <w:rPr>
          <w:rStyle w:val="StyleUnderline"/>
          <w:highlight w:val="yellow"/>
        </w:rPr>
        <w:t>What are we going to do financially</w:t>
      </w:r>
      <w:r w:rsidRPr="00AD16C7">
        <w:t>?" she asked, adding, “I understand that you want, you know, equal rights and things like that. But I feel like we need to talk more about the economics.”</w:t>
      </w:r>
    </w:p>
    <w:p w14:paraId="35E0BFA9" w14:textId="77777777" w:rsidR="0060480A" w:rsidRPr="00AD16C7" w:rsidRDefault="0060480A" w:rsidP="0060480A">
      <w:r w:rsidRPr="00AD16C7">
        <w:t xml:space="preserve">The NYT report also touches on the complex political landscape for </w:t>
      </w:r>
      <w:r w:rsidRPr="00AD16C7">
        <w:rPr>
          <w:rStyle w:val="Emphasis"/>
          <w:highlight w:val="yellow"/>
        </w:rPr>
        <w:t>those who supported Trump</w:t>
      </w:r>
      <w:r w:rsidRPr="00AD16C7">
        <w:rPr>
          <w:rStyle w:val="StyleUnderline"/>
          <w:highlight w:val="yellow"/>
        </w:rPr>
        <w:t>'s</w:t>
      </w:r>
      <w:r w:rsidRPr="00AD16C7">
        <w:t xml:space="preserve"> "</w:t>
      </w:r>
      <w:r w:rsidRPr="00AD16C7">
        <w:rPr>
          <w:rStyle w:val="StyleUnderline"/>
          <w:highlight w:val="yellow"/>
        </w:rPr>
        <w:t>America First</w:t>
      </w:r>
      <w:r w:rsidRPr="00AD16C7">
        <w:t xml:space="preserve">" </w:t>
      </w:r>
      <w:r w:rsidRPr="00AD16C7">
        <w:rPr>
          <w:rStyle w:val="StyleUnderline"/>
          <w:highlight w:val="yellow"/>
        </w:rPr>
        <w:t>platform</w:t>
      </w:r>
      <w:r w:rsidRPr="00AD16C7">
        <w:t xml:space="preserve">. Kyle Bielski of Arizona, who connected with this message in 2024, admitted he </w:t>
      </w:r>
      <w:r w:rsidRPr="00AD16C7">
        <w:rPr>
          <w:rStyle w:val="Emphasis"/>
          <w:highlight w:val="yellow"/>
        </w:rPr>
        <w:t>feels the president is not fully delivering</w:t>
      </w:r>
      <w:r w:rsidRPr="00AD16C7">
        <w:t xml:space="preserve"> </w:t>
      </w:r>
      <w:r w:rsidRPr="00AD16C7">
        <w:rPr>
          <w:rStyle w:val="StyleUnderline"/>
          <w:highlight w:val="yellow"/>
        </w:rPr>
        <w:t>on</w:t>
      </w:r>
      <w:r w:rsidRPr="00AD16C7">
        <w:rPr>
          <w:rStyle w:val="StyleUnderline"/>
        </w:rPr>
        <w:t xml:space="preserve"> those </w:t>
      </w:r>
      <w:r w:rsidRPr="00AD16C7">
        <w:rPr>
          <w:rStyle w:val="StyleUnderline"/>
          <w:highlight w:val="yellow"/>
        </w:rPr>
        <w:t>promises</w:t>
      </w:r>
      <w:r w:rsidRPr="00AD16C7">
        <w:rPr>
          <w:rStyle w:val="StyleUnderline"/>
        </w:rPr>
        <w:t>.</w:t>
      </w:r>
      <w:r w:rsidRPr="00AD16C7">
        <w:t xml:space="preserve"> “</w:t>
      </w:r>
      <w:r w:rsidRPr="00AD16C7">
        <w:rPr>
          <w:rStyle w:val="StyleUnderline"/>
          <w:highlight w:val="yellow"/>
        </w:rPr>
        <w:t>We’re</w:t>
      </w:r>
      <w:r w:rsidRPr="00AD16C7">
        <w:rPr>
          <w:rStyle w:val="StyleUnderline"/>
        </w:rPr>
        <w:t xml:space="preserve"> getting into more stuff abroad</w:t>
      </w:r>
      <w:r w:rsidRPr="00AD16C7">
        <w:t xml:space="preserve"> and </w:t>
      </w:r>
      <w:r w:rsidRPr="00AD16C7">
        <w:rPr>
          <w:rStyle w:val="Emphasis"/>
          <w:highlight w:val="yellow"/>
        </w:rPr>
        <w:t>not</w:t>
      </w:r>
      <w:r w:rsidRPr="00AD16C7">
        <w:rPr>
          <w:rStyle w:val="StyleUnderline"/>
        </w:rPr>
        <w:t xml:space="preserve"> really </w:t>
      </w:r>
      <w:r w:rsidRPr="00AD16C7">
        <w:rPr>
          <w:rStyle w:val="Emphasis"/>
          <w:highlight w:val="yellow"/>
        </w:rPr>
        <w:t>focusing on economics</w:t>
      </w:r>
      <w:r w:rsidRPr="00AD16C7">
        <w:rPr>
          <w:rStyle w:val="Emphasis"/>
        </w:rPr>
        <w:t xml:space="preserve"> here</w:t>
      </w:r>
      <w:r w:rsidRPr="00AD16C7">
        <w:t xml:space="preserve">,” he said, </w:t>
      </w:r>
      <w:r w:rsidRPr="00AD16C7">
        <w:rPr>
          <w:rStyle w:val="StyleUnderline"/>
        </w:rPr>
        <w:t>questioning if the president is</w:t>
      </w:r>
      <w:r w:rsidRPr="00AD16C7">
        <w:t xml:space="preserve"> "</w:t>
      </w:r>
      <w:r w:rsidRPr="00AD16C7">
        <w:rPr>
          <w:rStyle w:val="StyleUnderline"/>
        </w:rPr>
        <w:t>holding true to anything that he’s promised</w:t>
      </w:r>
      <w:r w:rsidRPr="00AD16C7">
        <w:t>."</w:t>
      </w:r>
    </w:p>
    <w:p w14:paraId="0A2592EF" w14:textId="77777777" w:rsidR="0060480A" w:rsidRPr="00AD16C7" w:rsidRDefault="0060480A" w:rsidP="0060480A">
      <w:r w:rsidRPr="00AD16C7">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5E829AD0" w14:textId="77777777" w:rsidR="0060480A" w:rsidRPr="00AD16C7" w:rsidRDefault="0060480A" w:rsidP="0060480A">
      <w:r w:rsidRPr="00AD16C7">
        <w:t xml:space="preserve">The stakes are high for Democrats as they look toward the upcoming midterms and the 2028 presidential election. As DNC Chairman Ken Martin stated earlier this year, </w:t>
      </w:r>
      <w:r w:rsidRPr="00AD16C7">
        <w:rPr>
          <w:rStyle w:val="StyleUnderline"/>
        </w:rPr>
        <w:t>many Americans now view the GOP as the "party of the working class</w:t>
      </w:r>
      <w:r w:rsidRPr="00AD16C7">
        <w:t xml:space="preserve">," </w:t>
      </w:r>
      <w:r w:rsidRPr="00AD16C7">
        <w:rPr>
          <w:rStyle w:val="StyleUnderline"/>
        </w:rPr>
        <w:t>while the</w:t>
      </w:r>
      <w:r w:rsidRPr="00AD16C7">
        <w:t xml:space="preserve"> </w:t>
      </w:r>
      <w:r w:rsidRPr="00AD16C7">
        <w:rPr>
          <w:rStyle w:val="StyleUnderline"/>
        </w:rPr>
        <w:t>Democrats</w:t>
      </w:r>
      <w:r w:rsidRPr="00AD16C7">
        <w:t xml:space="preserve"> </w:t>
      </w:r>
      <w:r w:rsidRPr="00AD16C7">
        <w:rPr>
          <w:rStyle w:val="StyleUnderline"/>
        </w:rPr>
        <w:t>are</w:t>
      </w:r>
      <w:r w:rsidRPr="00AD16C7">
        <w:t xml:space="preserve"> seen as </w:t>
      </w:r>
      <w:r w:rsidRPr="00AD16C7">
        <w:rPr>
          <w:rStyle w:val="StyleUnderline"/>
        </w:rPr>
        <w:t>the</w:t>
      </w:r>
      <w:r w:rsidRPr="00AD16C7">
        <w:t xml:space="preserve"> "</w:t>
      </w:r>
      <w:r w:rsidRPr="00AD16C7">
        <w:rPr>
          <w:rStyle w:val="StyleUnderline"/>
        </w:rPr>
        <w:t>party of the elites</w:t>
      </w:r>
      <w:r w:rsidRPr="00AD16C7">
        <w:t xml:space="preserve">." The NYT report suggests </w:t>
      </w:r>
      <w:r w:rsidRPr="00AD16C7">
        <w:rPr>
          <w:rStyle w:val="StyleUnderline"/>
        </w:rPr>
        <w:t>this perception is</w:t>
      </w:r>
      <w:r w:rsidRPr="00AD16C7">
        <w:t xml:space="preserve"> not only </w:t>
      </w:r>
      <w:r w:rsidRPr="00AD16C7">
        <w:rPr>
          <w:rStyle w:val="StyleUnderline"/>
        </w:rPr>
        <w:t>real</w:t>
      </w:r>
      <w:r w:rsidRPr="00AD16C7">
        <w:t xml:space="preserve"> but is a deeply rooted problem that could </w:t>
      </w:r>
      <w:r w:rsidRPr="00AD16C7">
        <w:rPr>
          <w:rStyle w:val="StyleUnderline"/>
        </w:rPr>
        <w:t>define the political battles of the next decade</w:t>
      </w:r>
      <w:r w:rsidRPr="00AD16C7">
        <w:t>. Sources</w:t>
      </w:r>
    </w:p>
    <w:p w14:paraId="5379FC0C" w14:textId="77777777" w:rsidR="0060480A" w:rsidRDefault="0060480A" w:rsidP="0060480A"/>
    <w:p w14:paraId="09C73413" w14:textId="77777777" w:rsidR="0060480A" w:rsidRDefault="0060480A" w:rsidP="0060480A">
      <w:pPr>
        <w:pStyle w:val="Heading3"/>
        <w:rPr>
          <w:rFonts w:cs="Arial"/>
        </w:rPr>
      </w:pPr>
      <w:r>
        <w:rPr>
          <w:rFonts w:cs="Arial"/>
        </w:rPr>
        <w:lastRenderedPageBreak/>
        <w:t>L: UQ of L</w:t>
      </w:r>
    </w:p>
    <w:p w14:paraId="3A257CF7" w14:textId="77777777" w:rsidR="0060480A" w:rsidRPr="003523E8" w:rsidRDefault="0060480A" w:rsidP="0060480A"/>
    <w:p w14:paraId="4B37F52F" w14:textId="77777777" w:rsidR="0060480A" w:rsidRPr="00AD16C7" w:rsidRDefault="0060480A" w:rsidP="0060480A">
      <w:pPr>
        <w:pStyle w:val="Heading4"/>
      </w:pPr>
      <w:r w:rsidRPr="00AD16C7">
        <w:t>Link shapes. Only a risk the plan is worse. It was dropped.</w:t>
      </w:r>
    </w:p>
    <w:p w14:paraId="3CC5E3AA" w14:textId="77777777" w:rsidR="0060480A" w:rsidRPr="00AD16C7" w:rsidRDefault="0060480A" w:rsidP="0060480A">
      <w:pPr>
        <w:pStyle w:val="Heading4"/>
      </w:pPr>
      <w:r w:rsidRPr="00AD16C7">
        <w:t>The plan flips the midterm and cements a long-term realignment that turns working class voters into a core Republican constituency:</w:t>
      </w:r>
    </w:p>
    <w:p w14:paraId="0EBBD790" w14:textId="339497CC" w:rsidR="0060480A" w:rsidRPr="00AD16C7" w:rsidRDefault="0060480A" w:rsidP="0060480A">
      <w:pPr>
        <w:pStyle w:val="Heading4"/>
      </w:pPr>
      <w:r w:rsidRPr="00AD16C7">
        <w:t xml:space="preserve">The </w:t>
      </w:r>
      <w:proofErr w:type="spellStart"/>
      <w:r w:rsidRPr="00AD16C7">
        <w:t>aff</w:t>
      </w:r>
      <w:proofErr w:type="spellEnd"/>
      <w:r w:rsidRPr="00AD16C7">
        <w:t xml:space="preserve"> is a huge win. </w:t>
      </w:r>
      <w:r>
        <w:t xml:space="preserve">Ag </w:t>
      </w:r>
      <w:proofErr w:type="spellStart"/>
      <w:r>
        <w:t>workers</w:t>
      </w:r>
      <w:proofErr w:type="spellEnd"/>
      <w:r>
        <w:t xml:space="preserve"> rights </w:t>
      </w:r>
      <w:proofErr w:type="gramStart"/>
      <w:r w:rsidRPr="00AD16C7">
        <w:t>reshapes</w:t>
      </w:r>
      <w:proofErr w:type="gramEnd"/>
      <w:r w:rsidRPr="00AD16C7">
        <w:t xml:space="preserve"> the American economy and is a </w:t>
      </w:r>
      <w:proofErr w:type="gramStart"/>
      <w:r w:rsidRPr="00AD16C7">
        <w:t>hand out</w:t>
      </w:r>
      <w:proofErr w:type="gramEnd"/>
      <w:r w:rsidRPr="00AD16C7">
        <w:t xml:space="preserve"> to union bosses that drive political engagement and donate to campaigns. </w:t>
      </w:r>
    </w:p>
    <w:p w14:paraId="57496AE1" w14:textId="77777777" w:rsidR="0060480A" w:rsidRPr="00AD16C7" w:rsidRDefault="0060480A" w:rsidP="0060480A"/>
    <w:p w14:paraId="36962317" w14:textId="751E5928" w:rsidR="0060480A" w:rsidRPr="00AD16C7" w:rsidRDefault="0060480A" w:rsidP="0060480A">
      <w:pPr>
        <w:pStyle w:val="Heading4"/>
      </w:pPr>
      <w:r w:rsidRPr="00AD16C7">
        <w:t>Working class voters are turning against Trump</w:t>
      </w:r>
      <w:r w:rsidR="00D33C6F">
        <w:t xml:space="preserve"> now</w:t>
      </w:r>
      <w:r w:rsidRPr="00AD16C7">
        <w:t>.</w:t>
      </w:r>
    </w:p>
    <w:p w14:paraId="38CCEBAB" w14:textId="77777777" w:rsidR="0060480A" w:rsidRDefault="0060480A" w:rsidP="0060480A">
      <w:r w:rsidRPr="00CC6AEC">
        <w:rPr>
          <w:rStyle w:val="Style13ptBold"/>
        </w:rPr>
        <w:t>Glueck 25</w:t>
      </w:r>
      <w:r>
        <w:t xml:space="preserve"> (Katie Glueck, National political reporter at The New York Times; previously Chief Metro political correspondent; 08</w:t>
      </w:r>
      <w:r>
        <w:rPr>
          <w:rFonts w:ascii="Cambria Math" w:hAnsi="Cambria Math" w:cs="Cambria Math"/>
        </w:rPr>
        <w:t>‑</w:t>
      </w:r>
      <w:r>
        <w:t>16</w:t>
      </w:r>
      <w:r>
        <w:rPr>
          <w:rFonts w:ascii="Cambria Math" w:hAnsi="Cambria Math" w:cs="Cambria Math"/>
        </w:rPr>
        <w:t>‑</w:t>
      </w:r>
      <w:r>
        <w:t>2025; "These Are the Voters Who Should Scare Democrats Most"; The New York Times; doα: 11</w:t>
      </w:r>
      <w:r>
        <w:rPr>
          <w:rFonts w:ascii="Cambria Math" w:hAnsi="Cambria Math" w:cs="Cambria Math"/>
        </w:rPr>
        <w:t>‑</w:t>
      </w:r>
      <w:r>
        <w:t>10</w:t>
      </w:r>
      <w:r>
        <w:rPr>
          <w:rFonts w:ascii="Cambria Math" w:hAnsi="Cambria Math" w:cs="Cambria Math"/>
        </w:rPr>
        <w:t>‑</w:t>
      </w:r>
      <w:r>
        <w:t>2025) https://www.nytimes.com/2025/08/12/us/politics/democrats-working-class-voters.html</w:t>
      </w:r>
    </w:p>
    <w:p w14:paraId="2879CF72" w14:textId="77777777" w:rsidR="0060480A" w:rsidRDefault="0060480A" w:rsidP="0060480A">
      <w:pPr>
        <w:rPr>
          <w:rStyle w:val="Emphasis"/>
          <w:highlight w:val="yellow"/>
        </w:rPr>
      </w:pPr>
    </w:p>
    <w:p w14:paraId="64181776" w14:textId="77777777" w:rsidR="0060480A" w:rsidRPr="00AD16C7" w:rsidRDefault="0060480A" w:rsidP="0060480A">
      <w:r w:rsidRPr="00AD16C7">
        <w:rPr>
          <w:rStyle w:val="Emphasis"/>
          <w:highlight w:val="yellow"/>
        </w:rPr>
        <w:t>Working-class voters</w:t>
      </w:r>
      <w:r w:rsidRPr="00AD16C7">
        <w:t xml:space="preserve"> like Mr. Teachey, </w:t>
      </w:r>
      <w:r w:rsidRPr="00AD16C7">
        <w:rPr>
          <w:rStyle w:val="StyleUnderline"/>
        </w:rPr>
        <w:t>who supported</w:t>
      </w:r>
      <w:r w:rsidRPr="00AD16C7">
        <w:t xml:space="preserve"> Joseph R. </w:t>
      </w:r>
      <w:r w:rsidRPr="00AD16C7">
        <w:rPr>
          <w:rStyle w:val="StyleUnderline"/>
        </w:rPr>
        <w:t>Biden</w:t>
      </w:r>
      <w:r w:rsidRPr="00AD16C7">
        <w:t xml:space="preserve"> Jr. </w:t>
      </w:r>
      <w:r w:rsidRPr="00AD16C7">
        <w:rPr>
          <w:rStyle w:val="StyleUnderline"/>
        </w:rPr>
        <w:t>in 2020</w:t>
      </w:r>
      <w:r w:rsidRPr="00AD16C7">
        <w:t xml:space="preserve"> </w:t>
      </w:r>
      <w:r w:rsidRPr="00AD16C7">
        <w:rPr>
          <w:rStyle w:val="StyleUnderline"/>
        </w:rPr>
        <w:t>but</w:t>
      </w:r>
      <w:r w:rsidRPr="00AD16C7">
        <w:t xml:space="preserve"> </w:t>
      </w:r>
      <w:r w:rsidRPr="00AD16C7">
        <w:rPr>
          <w:rStyle w:val="StyleUnderline"/>
        </w:rPr>
        <w:t>either</w:t>
      </w:r>
      <w:r w:rsidRPr="00AD16C7">
        <w:t xml:space="preserve"> </w:t>
      </w:r>
      <w:r w:rsidRPr="00AD16C7">
        <w:rPr>
          <w:rStyle w:val="StyleUnderline"/>
        </w:rPr>
        <w:t>backed</w:t>
      </w:r>
      <w:r w:rsidRPr="00AD16C7">
        <w:t xml:space="preserve"> President </w:t>
      </w:r>
      <w:r w:rsidRPr="00AD16C7">
        <w:rPr>
          <w:rStyle w:val="StyleUnderline"/>
        </w:rPr>
        <w:t>Trump</w:t>
      </w:r>
      <w:r w:rsidRPr="00AD16C7">
        <w:t xml:space="preserve"> last year </w:t>
      </w:r>
      <w:r w:rsidRPr="00AD16C7">
        <w:rPr>
          <w:rStyle w:val="StyleUnderline"/>
        </w:rPr>
        <w:t>or</w:t>
      </w:r>
      <w:r w:rsidRPr="00AD16C7">
        <w:t xml:space="preserve">, as Mr. Teachey did, </w:t>
      </w:r>
      <w:r w:rsidRPr="00AD16C7">
        <w:rPr>
          <w:rStyle w:val="StyleUnderline"/>
        </w:rPr>
        <w:t>skipped the</w:t>
      </w:r>
      <w:r w:rsidRPr="00AD16C7">
        <w:t xml:space="preserve"> </w:t>
      </w:r>
      <w:r w:rsidRPr="00AD16C7">
        <w:rPr>
          <w:rStyle w:val="StyleUnderline"/>
        </w:rPr>
        <w:t>2024</w:t>
      </w:r>
      <w:r w:rsidRPr="00AD16C7">
        <w:t xml:space="preserve"> presidential </w:t>
      </w:r>
      <w:r w:rsidRPr="00AD16C7">
        <w:rPr>
          <w:rStyle w:val="StyleUnderline"/>
        </w:rPr>
        <w:t>election</w:t>
      </w:r>
      <w:r w:rsidRPr="00AD16C7">
        <w:t xml:space="preserve">, help </w:t>
      </w:r>
      <w:r w:rsidRPr="00AD16C7">
        <w:rPr>
          <w:rStyle w:val="StyleUnderline"/>
        </w:rPr>
        <w:t>explain why Democrats lost pivotal swing counties</w:t>
      </w:r>
      <w:r w:rsidRPr="00AD16C7">
        <w:t xml:space="preserve"> like Bucks, and vividly </w:t>
      </w:r>
      <w:r w:rsidRPr="00AD16C7">
        <w:rPr>
          <w:rStyle w:val="StyleUnderline"/>
        </w:rPr>
        <w:t xml:space="preserve">illustrate how the </w:t>
      </w:r>
      <w:r w:rsidRPr="00AD16C7">
        <w:rPr>
          <w:rStyle w:val="StyleUnderline"/>
          <w:highlight w:val="yellow"/>
        </w:rPr>
        <w:t>traditional</w:t>
      </w:r>
      <w:r w:rsidRPr="00AD16C7">
        <w:rPr>
          <w:rStyle w:val="StyleUnderline"/>
        </w:rPr>
        <w:t xml:space="preserve"> </w:t>
      </w:r>
      <w:r w:rsidRPr="00AD16C7">
        <w:rPr>
          <w:rStyle w:val="Emphasis"/>
          <w:highlight w:val="yellow"/>
        </w:rPr>
        <w:t>Democratic coalition</w:t>
      </w:r>
      <w:r w:rsidRPr="00AD16C7">
        <w:rPr>
          <w:rStyle w:val="Emphasis"/>
        </w:rPr>
        <w:t xml:space="preserve"> has </w:t>
      </w:r>
      <w:r w:rsidRPr="00AD16C7">
        <w:rPr>
          <w:rStyle w:val="Emphasis"/>
          <w:highlight w:val="yellow"/>
        </w:rPr>
        <w:t>eroded</w:t>
      </w:r>
      <w:r w:rsidRPr="00AD16C7">
        <w:t xml:space="preserve"> </w:t>
      </w:r>
      <w:r w:rsidRPr="00AD16C7">
        <w:rPr>
          <w:rStyle w:val="StyleUnderline"/>
          <w:highlight w:val="yellow"/>
        </w:rPr>
        <w:t>in the Trump era</w:t>
      </w:r>
      <w:r w:rsidRPr="00AD16C7">
        <w:t>.</w:t>
      </w:r>
    </w:p>
    <w:p w14:paraId="0B48FBE9" w14:textId="77777777" w:rsidR="0060480A" w:rsidRPr="00AD16C7" w:rsidRDefault="0060480A" w:rsidP="0060480A">
      <w:r w:rsidRPr="00AD16C7">
        <w:t xml:space="preserve">Now, </w:t>
      </w:r>
      <w:r w:rsidRPr="00AD16C7">
        <w:rPr>
          <w:rStyle w:val="Emphasis"/>
          <w:highlight w:val="yellow"/>
        </w:rPr>
        <w:t>Democrats</w:t>
      </w:r>
      <w:r w:rsidRPr="00AD16C7">
        <w:rPr>
          <w:rStyle w:val="StyleUnderline"/>
        </w:rPr>
        <w:t xml:space="preserve"> hope to bring these voters back</w:t>
      </w:r>
      <w:r w:rsidRPr="00AD16C7">
        <w:t xml:space="preserve"> into the fold for the midterm elections in 2026, </w:t>
      </w:r>
      <w:r w:rsidRPr="00AD16C7">
        <w:rPr>
          <w:rStyle w:val="Emphasis"/>
          <w:highlight w:val="yellow"/>
        </w:rPr>
        <w:t>betting on a backlash to</w:t>
      </w:r>
      <w:r w:rsidRPr="00AD16C7">
        <w:t xml:space="preserve"> Mr. </w:t>
      </w:r>
      <w:r w:rsidRPr="00AD16C7">
        <w:rPr>
          <w:rStyle w:val="Emphasis"/>
          <w:highlight w:val="yellow"/>
        </w:rPr>
        <w:t>Trump</w:t>
      </w:r>
      <w:r w:rsidRPr="00AD16C7">
        <w:rPr>
          <w:rStyle w:val="StyleUnderline"/>
        </w:rPr>
        <w:t xml:space="preserve"> </w:t>
      </w:r>
      <w:r w:rsidRPr="00AD16C7">
        <w:rPr>
          <w:rStyle w:val="StyleUnderline"/>
          <w:highlight w:val="yellow"/>
        </w:rPr>
        <w:t>and his</w:t>
      </w:r>
      <w:r w:rsidRPr="00AD16C7">
        <w:rPr>
          <w:rStyle w:val="StyleUnderline"/>
        </w:rPr>
        <w:t xml:space="preserve"> party’s </w:t>
      </w:r>
      <w:r w:rsidRPr="00AD16C7">
        <w:rPr>
          <w:rStyle w:val="StyleUnderline"/>
          <w:highlight w:val="yellow"/>
        </w:rPr>
        <w:t xml:space="preserve">far-reaching </w:t>
      </w:r>
      <w:r w:rsidRPr="00AD16C7">
        <w:rPr>
          <w:rStyle w:val="Emphasis"/>
          <w:highlight w:val="yellow"/>
        </w:rPr>
        <w:t>moves to slash</w:t>
      </w:r>
      <w:r w:rsidRPr="00AD16C7">
        <w:rPr>
          <w:rStyle w:val="StyleUnderline"/>
        </w:rPr>
        <w:t xml:space="preserve"> the </w:t>
      </w:r>
      <w:r w:rsidRPr="00AD16C7">
        <w:rPr>
          <w:rStyle w:val="Emphasis"/>
          <w:highlight w:val="yellow"/>
        </w:rPr>
        <w:t>social safety</w:t>
      </w:r>
      <w:r w:rsidRPr="00AD16C7">
        <w:rPr>
          <w:rStyle w:val="StyleUnderline"/>
        </w:rPr>
        <w:t xml:space="preserve"> net</w:t>
      </w:r>
      <w:r w:rsidRPr="00AD16C7">
        <w:t>.</w:t>
      </w:r>
    </w:p>
    <w:p w14:paraId="09F4DEA8" w14:textId="77777777" w:rsidR="0060480A" w:rsidRPr="00AD16C7" w:rsidRDefault="0060480A" w:rsidP="0060480A">
      <w:r w:rsidRPr="00AD16C7">
        <w:t xml:space="preserve">But </w:t>
      </w:r>
      <w:r w:rsidRPr="00AD16C7">
        <w:rPr>
          <w:rStyle w:val="StyleUnderline"/>
        </w:rPr>
        <w:t>in interviews with nearly 30 predominantly working-class voters</w:t>
      </w:r>
      <w:r w:rsidRPr="00AD16C7">
        <w:t xml:space="preserve"> who supported Mr. Biden in 2020 before defecting or struggling deeply with their choices last year, </w:t>
      </w:r>
      <w:r w:rsidRPr="00AD16C7">
        <w:rPr>
          <w:rStyle w:val="StyleUnderline"/>
        </w:rPr>
        <w:t>many had a stinging message for the Democratic Party</w:t>
      </w:r>
      <w:r w:rsidRPr="00AD16C7">
        <w:t>.</w:t>
      </w:r>
    </w:p>
    <w:p w14:paraId="120E91AD" w14:textId="77777777" w:rsidR="0060480A" w:rsidRPr="00AD16C7" w:rsidRDefault="0060480A" w:rsidP="0060480A">
      <w:r w:rsidRPr="00AD16C7">
        <w:rPr>
          <w:rStyle w:val="StyleUnderline"/>
        </w:rPr>
        <w:t xml:space="preserve">Just because </w:t>
      </w:r>
      <w:r w:rsidRPr="00AD16C7">
        <w:rPr>
          <w:rStyle w:val="Emphasis"/>
        </w:rPr>
        <w:t>we have misgivings about</w:t>
      </w:r>
      <w:r w:rsidRPr="00AD16C7">
        <w:t xml:space="preserve"> Mr. </w:t>
      </w:r>
      <w:r w:rsidRPr="00AD16C7">
        <w:rPr>
          <w:rStyle w:val="Emphasis"/>
        </w:rPr>
        <w:t>Trump</w:t>
      </w:r>
      <w:r w:rsidRPr="00AD16C7">
        <w:t xml:space="preserve">, they say, </w:t>
      </w:r>
      <w:r w:rsidRPr="00AD16C7">
        <w:rPr>
          <w:rStyle w:val="StyleUnderline"/>
        </w:rPr>
        <w:t>it doesn’t mean we like you</w:t>
      </w:r>
      <w:r w:rsidRPr="00AD16C7">
        <w:t>.</w:t>
      </w:r>
    </w:p>
    <w:p w14:paraId="53F747A1" w14:textId="77777777" w:rsidR="0060480A" w:rsidRPr="00AD16C7" w:rsidRDefault="0060480A" w:rsidP="0060480A">
      <w:r w:rsidRPr="00AD16C7">
        <w:t xml:space="preserve">“I think I’m done with the Democrats,” said Desmond Smith, 24, a deli worker from </w:t>
      </w:r>
      <w:proofErr w:type="spellStart"/>
      <w:r w:rsidRPr="00AD16C7">
        <w:t>Smithdale</w:t>
      </w:r>
      <w:proofErr w:type="spellEnd"/>
      <w:r w:rsidRPr="00AD16C7">
        <w:t>, Miss., and a Black man who said he backed Mr. Biden in 2020 at the height of the racial justice protests. But last year, disillusioned by what he saw as the party’s overemphasis on identity politics and concerned about illegal immigration, he voted for Mr. Trump.</w:t>
      </w:r>
    </w:p>
    <w:p w14:paraId="5083C4A7" w14:textId="77777777" w:rsidR="0060480A" w:rsidRPr="00AD16C7" w:rsidRDefault="0060480A" w:rsidP="0060480A">
      <w:r w:rsidRPr="00AD16C7">
        <w:rPr>
          <w:rStyle w:val="StyleUnderline"/>
        </w:rPr>
        <w:t>Asked how Democrats could win</w:t>
      </w:r>
      <w:r w:rsidRPr="00AD16C7">
        <w:t xml:space="preserve"> him back, he said, “</w:t>
      </w:r>
      <w:r w:rsidRPr="00AD16C7">
        <w:rPr>
          <w:rStyle w:val="StyleUnderline"/>
        </w:rPr>
        <w:t>Fight for Americans instead of fighting for everybody else</w:t>
      </w:r>
      <w:r w:rsidRPr="00AD16C7">
        <w:t>.”</w:t>
      </w:r>
    </w:p>
    <w:p w14:paraId="6A1C1A59" w14:textId="77777777" w:rsidR="0060480A" w:rsidRPr="00AD16C7" w:rsidRDefault="0060480A" w:rsidP="0060480A">
      <w:r w:rsidRPr="00AD16C7">
        <w:t xml:space="preserve">An in-depth post-election study from Pew Research Center suggests that </w:t>
      </w:r>
      <w:r w:rsidRPr="00AD16C7">
        <w:rPr>
          <w:rStyle w:val="StyleUnderline"/>
        </w:rPr>
        <w:t>about 5 percent of</w:t>
      </w:r>
      <w:r w:rsidRPr="00AD16C7">
        <w:t xml:space="preserve"> Mr. </w:t>
      </w:r>
      <w:r w:rsidRPr="00AD16C7">
        <w:rPr>
          <w:rStyle w:val="StyleUnderline"/>
        </w:rPr>
        <w:t>Biden’s voters in 2020 switched to</w:t>
      </w:r>
      <w:r w:rsidRPr="00AD16C7">
        <w:t xml:space="preserve"> Mr. </w:t>
      </w:r>
      <w:r w:rsidRPr="00AD16C7">
        <w:rPr>
          <w:rStyle w:val="StyleUnderline"/>
        </w:rPr>
        <w:t>Trump in 2024</w:t>
      </w:r>
      <w:r w:rsidRPr="00AD16C7">
        <w:t xml:space="preserve">, while </w:t>
      </w:r>
      <w:r w:rsidRPr="00AD16C7">
        <w:rPr>
          <w:rStyle w:val="StyleUnderline"/>
        </w:rPr>
        <w:t>roughly 15 percent</w:t>
      </w:r>
      <w:r w:rsidRPr="00AD16C7">
        <w:t xml:space="preserve"> of those voters </w:t>
      </w:r>
      <w:r w:rsidRPr="00AD16C7">
        <w:rPr>
          <w:rStyle w:val="StyleUnderline"/>
        </w:rPr>
        <w:t>stayed home last year</w:t>
      </w:r>
      <w:r w:rsidRPr="00AD16C7">
        <w:t>. Mr. Trump retained more of his 2020 voters than Democrats did, a crucial factor in winning the election.</w:t>
      </w:r>
    </w:p>
    <w:p w14:paraId="532BC6CF" w14:textId="77777777" w:rsidR="0060480A" w:rsidRPr="00AD16C7" w:rsidRDefault="0060480A" w:rsidP="0060480A">
      <w:r w:rsidRPr="00AD16C7">
        <w:t xml:space="preserve">Polling on the current attitudes of those Biden defectors is limited, but it is clear </w:t>
      </w:r>
      <w:r w:rsidRPr="00AD16C7">
        <w:rPr>
          <w:rStyle w:val="StyleUnderline"/>
        </w:rPr>
        <w:t>the Democratic brand</w:t>
      </w:r>
      <w:r w:rsidRPr="00AD16C7">
        <w:t xml:space="preserve">, broadly, </w:t>
      </w:r>
      <w:r w:rsidRPr="00AD16C7">
        <w:rPr>
          <w:rStyle w:val="StyleUnderline"/>
        </w:rPr>
        <w:t>continues to struggle</w:t>
      </w:r>
      <w:r w:rsidRPr="00AD16C7">
        <w:t xml:space="preserve">. A Wall Street Journal poll released in late July found that </w:t>
      </w:r>
      <w:r w:rsidRPr="00AD16C7">
        <w:rPr>
          <w:rStyle w:val="StyleUnderline"/>
        </w:rPr>
        <w:t>the party’s image was at its lowest point in more than three decades</w:t>
      </w:r>
      <w:r w:rsidRPr="00AD16C7">
        <w:t>, with just 33 percent of voters saying they held a favorable view of Democrats.</w:t>
      </w:r>
    </w:p>
    <w:p w14:paraId="5176E46A" w14:textId="77777777" w:rsidR="0060480A" w:rsidRPr="00AD16C7" w:rsidRDefault="0060480A" w:rsidP="0060480A">
      <w:r w:rsidRPr="00AD16C7">
        <w:t>“They’re doing nothing to move their own numbers because they don’t have an economic message,” said John Anzalone, a veteran Democratic pollster who worked on that survey.</w:t>
      </w:r>
    </w:p>
    <w:p w14:paraId="5925A1F4" w14:textId="77777777" w:rsidR="0060480A" w:rsidRPr="00AD16C7" w:rsidRDefault="0060480A" w:rsidP="0060480A">
      <w:r w:rsidRPr="00AD16C7">
        <w:t>“They think that this is about Trump’s numbers getting worse,” he added. “They need to worry about their numbers.”</w:t>
      </w:r>
    </w:p>
    <w:p w14:paraId="13C2F99E" w14:textId="77777777" w:rsidR="0060480A" w:rsidRDefault="0060480A" w:rsidP="0060480A">
      <w:r w:rsidRPr="00AD16C7">
        <w:t xml:space="preserve">Certainly, </w:t>
      </w:r>
      <w:r w:rsidRPr="00AD16C7">
        <w:rPr>
          <w:rStyle w:val="Emphasis"/>
          <w:highlight w:val="yellow"/>
        </w:rPr>
        <w:t xml:space="preserve">anger with </w:t>
      </w:r>
      <w:r w:rsidRPr="00AD16C7">
        <w:rPr>
          <w:rStyle w:val="StyleUnderline"/>
        </w:rPr>
        <w:t>Mr.</w:t>
      </w:r>
      <w:r w:rsidRPr="00AD16C7">
        <w:rPr>
          <w:rStyle w:val="Emphasis"/>
        </w:rPr>
        <w:t xml:space="preserve"> </w:t>
      </w:r>
      <w:r w:rsidRPr="00AD16C7">
        <w:rPr>
          <w:rStyle w:val="Emphasis"/>
          <w:highlight w:val="yellow"/>
        </w:rPr>
        <w:t>Trump</w:t>
      </w:r>
      <w:r w:rsidRPr="00AD16C7">
        <w:t xml:space="preserve">, </w:t>
      </w:r>
      <w:r w:rsidRPr="00AD16C7">
        <w:rPr>
          <w:rStyle w:val="Emphasis"/>
          <w:highlight w:val="yellow"/>
        </w:rPr>
        <w:t>an</w:t>
      </w:r>
      <w:r w:rsidRPr="00AD16C7">
        <w:rPr>
          <w:highlight w:val="yellow"/>
        </w:rPr>
        <w:t xml:space="preserve"> </w:t>
      </w:r>
      <w:r w:rsidRPr="00AD16C7">
        <w:rPr>
          <w:rStyle w:val="Emphasis"/>
          <w:highlight w:val="yellow"/>
        </w:rPr>
        <w:t>energized</w:t>
      </w:r>
      <w:r w:rsidRPr="00AD16C7">
        <w:rPr>
          <w:rStyle w:val="Emphasis"/>
        </w:rPr>
        <w:t xml:space="preserve"> </w:t>
      </w:r>
      <w:r w:rsidRPr="00AD16C7">
        <w:rPr>
          <w:rStyle w:val="StyleUnderline"/>
        </w:rPr>
        <w:t>Democratic</w:t>
      </w:r>
      <w:r w:rsidRPr="00AD16C7">
        <w:rPr>
          <w:rStyle w:val="Emphasis"/>
        </w:rPr>
        <w:t xml:space="preserve"> </w:t>
      </w:r>
      <w:r w:rsidRPr="00AD16C7">
        <w:rPr>
          <w:rStyle w:val="Emphasis"/>
          <w:highlight w:val="yellow"/>
        </w:rPr>
        <w:t>base</w:t>
      </w:r>
      <w:r w:rsidRPr="00AD16C7">
        <w:t xml:space="preserve"> </w:t>
      </w:r>
      <w:r w:rsidRPr="00AD16C7">
        <w:rPr>
          <w:rStyle w:val="StyleUnderline"/>
          <w:highlight w:val="yellow"/>
        </w:rPr>
        <w:t>and</w:t>
      </w:r>
      <w:r w:rsidRPr="00AD16C7">
        <w:rPr>
          <w:rStyle w:val="StyleUnderline"/>
        </w:rPr>
        <w:t xml:space="preserve"> the </w:t>
      </w:r>
      <w:r w:rsidRPr="00AD16C7">
        <w:rPr>
          <w:rStyle w:val="StyleUnderline"/>
          <w:highlight w:val="yellow"/>
        </w:rPr>
        <w:t>headwinds</w:t>
      </w:r>
      <w:r w:rsidRPr="00AD16C7">
        <w:rPr>
          <w:rStyle w:val="StyleUnderline"/>
        </w:rPr>
        <w:t xml:space="preserve"> a president’s party typically </w:t>
      </w:r>
      <w:proofErr w:type="gramStart"/>
      <w:r w:rsidRPr="00AD16C7">
        <w:rPr>
          <w:rStyle w:val="StyleUnderline"/>
        </w:rPr>
        <w:t>confronts</w:t>
      </w:r>
      <w:proofErr w:type="gramEnd"/>
      <w:r w:rsidRPr="00AD16C7">
        <w:rPr>
          <w:rStyle w:val="StyleUnderline"/>
        </w:rPr>
        <w:t xml:space="preserve"> </w:t>
      </w:r>
      <w:r w:rsidRPr="00AD16C7">
        <w:rPr>
          <w:rStyle w:val="StyleUnderline"/>
          <w:highlight w:val="yellow"/>
        </w:rPr>
        <w:t>in midterm elections</w:t>
      </w:r>
      <w:r w:rsidRPr="00AD16C7">
        <w:rPr>
          <w:rStyle w:val="StyleUnderline"/>
        </w:rPr>
        <w:t xml:space="preserve"> </w:t>
      </w:r>
      <w:r w:rsidRPr="00AD16C7">
        <w:rPr>
          <w:rStyle w:val="Emphasis"/>
          <w:highlight w:val="yellow"/>
        </w:rPr>
        <w:t>could help propel Democrats to victory</w:t>
      </w:r>
      <w:r w:rsidRPr="00AD16C7">
        <w:rPr>
          <w:rStyle w:val="StyleUnderline"/>
        </w:rPr>
        <w:t xml:space="preserve"> next year</w:t>
      </w:r>
      <w:r w:rsidRPr="00AD16C7">
        <w:t>.</w:t>
      </w:r>
    </w:p>
    <w:p w14:paraId="39EECC0F" w14:textId="77777777" w:rsidR="0060480A" w:rsidRDefault="0060480A" w:rsidP="0060480A"/>
    <w:p w14:paraId="3E579B51" w14:textId="77777777" w:rsidR="00D33C6F" w:rsidRDefault="00D33C6F" w:rsidP="00D33C6F">
      <w:pPr>
        <w:pStyle w:val="Heading3"/>
      </w:pPr>
      <w:r>
        <w:lastRenderedPageBreak/>
        <w:t>NB: A2 “Links 2 States”</w:t>
      </w:r>
    </w:p>
    <w:p w14:paraId="41EE5928" w14:textId="77777777" w:rsidR="00D33C6F" w:rsidRDefault="00D33C6F" w:rsidP="00D33C6F"/>
    <w:p w14:paraId="6FDF1F22" w14:textId="77777777" w:rsidR="00D33C6F" w:rsidRPr="00E30D5D" w:rsidRDefault="00D33C6F" w:rsidP="00D33C6F">
      <w:pPr>
        <w:pStyle w:val="Heading4"/>
      </w:pPr>
      <w:r>
        <w:t>Wrong—republicans aren’t in charge of all states now—just an assertion, no evidence. States doing it not the same as Trump doing it—perception of Trump is key to midterms.</w:t>
      </w:r>
    </w:p>
    <w:p w14:paraId="5DBA3FC1" w14:textId="77777777" w:rsidR="00D33C6F" w:rsidRPr="00615361" w:rsidRDefault="00D33C6F" w:rsidP="00D33C6F"/>
    <w:p w14:paraId="191734FE" w14:textId="77777777" w:rsidR="0060480A" w:rsidRDefault="0060480A" w:rsidP="0060480A">
      <w:pPr>
        <w:pStyle w:val="Heading3"/>
      </w:pPr>
      <w:r>
        <w:lastRenderedPageBreak/>
        <w:t>M: Solves Case</w:t>
      </w:r>
    </w:p>
    <w:p w14:paraId="2A58AA13" w14:textId="77777777" w:rsidR="0060480A" w:rsidRDefault="0060480A" w:rsidP="0060480A"/>
    <w:p w14:paraId="26815E6A" w14:textId="77777777" w:rsidR="0060480A" w:rsidRPr="00146B58" w:rsidRDefault="0060480A" w:rsidP="0060480A">
      <w:pPr>
        <w:pStyle w:val="Heading4"/>
      </w:pPr>
      <w:proofErr w:type="spellStart"/>
      <w:r w:rsidRPr="00146B58">
        <w:t>Squo</w:t>
      </w:r>
      <w:proofErr w:type="spellEnd"/>
      <w:r w:rsidRPr="00146B58">
        <w:t xml:space="preserve"> solves. A dem wave guarantees the plan, along with additional labor protections </w:t>
      </w:r>
    </w:p>
    <w:p w14:paraId="4C0FD53C" w14:textId="77777777" w:rsidR="0060480A" w:rsidRDefault="0060480A" w:rsidP="0060480A">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15"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167438A4" w14:textId="77777777" w:rsidR="0060480A" w:rsidRPr="0084420B" w:rsidRDefault="0060480A" w:rsidP="0060480A">
      <w:pPr>
        <w:rPr>
          <w:rFonts w:eastAsia="Calibri"/>
        </w:rPr>
      </w:pPr>
    </w:p>
    <w:p w14:paraId="03AD96E4" w14:textId="77777777" w:rsidR="0060480A" w:rsidRPr="0084420B" w:rsidRDefault="0060480A" w:rsidP="0060480A">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35825BDB" w14:textId="77777777" w:rsidR="0060480A" w:rsidRPr="0084420B" w:rsidRDefault="0060480A" w:rsidP="0060480A">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650AAEC8" w14:textId="77777777" w:rsidR="0060480A" w:rsidRPr="0084420B" w:rsidRDefault="0060480A" w:rsidP="0060480A">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65E020C5" w14:textId="77777777" w:rsidR="0060480A" w:rsidRPr="0084420B" w:rsidRDefault="0060480A" w:rsidP="0060480A">
      <w:pPr>
        <w:rPr>
          <w:rFonts w:eastAsia="Calibri"/>
        </w:rPr>
      </w:pPr>
      <w:r w:rsidRPr="0084420B">
        <w:rPr>
          <w:rFonts w:eastAsia="Calibri"/>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84420B">
        <w:rPr>
          <w:rFonts w:eastAsia="Calibri"/>
        </w:rPr>
        <w:t>to</w:t>
      </w:r>
      <w:proofErr w:type="spellEnd"/>
      <w:r w:rsidRPr="0084420B">
        <w:rPr>
          <w:rFonts w:eastAsia="Calibri"/>
        </w:rPr>
        <w:t xml:space="preserve"> you think they’ll do to the millions of workers who are impacted by technological revolution and artificial robotics?”</w:t>
      </w:r>
    </w:p>
    <w:p w14:paraId="625617E8" w14:textId="77777777" w:rsidR="0060480A" w:rsidRPr="0084420B" w:rsidRDefault="0060480A" w:rsidP="0060480A">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1BE0002B" w14:textId="77777777" w:rsidR="0060480A" w:rsidRPr="0084420B" w:rsidRDefault="0060480A" w:rsidP="0060480A">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7B731FC6" w14:textId="77777777" w:rsidR="0060480A" w:rsidRDefault="0060480A" w:rsidP="0060480A">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xml:space="preserve">, a mark of progress for the labor movement </w:t>
      </w:r>
      <w:proofErr w:type="gramStart"/>
      <w:r w:rsidRPr="0084420B">
        <w:rPr>
          <w:rFonts w:eastAsia="Calibri"/>
        </w:rPr>
        <w:t>despite the fact that</w:t>
      </w:r>
      <w:proofErr w:type="gramEnd"/>
      <w:r w:rsidRPr="0084420B">
        <w:rPr>
          <w:rFonts w:eastAsia="Calibri"/>
        </w:rPr>
        <w:t xml:space="preserve"> Republicans control both chambers of Congress and aren’t likely to take it up.</w:t>
      </w:r>
    </w:p>
    <w:p w14:paraId="0A96EAF1" w14:textId="77777777" w:rsidR="0060480A" w:rsidRDefault="0060480A" w:rsidP="0060480A">
      <w:pPr>
        <w:rPr>
          <w:rFonts w:eastAsia="Calibri"/>
        </w:rPr>
      </w:pPr>
    </w:p>
    <w:p w14:paraId="5ABFC457" w14:textId="20157FA1" w:rsidR="0060480A" w:rsidRDefault="0060480A" w:rsidP="0060480A">
      <w:pPr>
        <w:pStyle w:val="Heading3"/>
        <w:rPr>
          <w:rFonts w:eastAsia="Calibri"/>
        </w:rPr>
      </w:pPr>
      <w:r>
        <w:rPr>
          <w:rFonts w:eastAsia="Calibri"/>
        </w:rPr>
        <w:lastRenderedPageBreak/>
        <w:t>M: Turns Case</w:t>
      </w:r>
    </w:p>
    <w:p w14:paraId="09DC1E91" w14:textId="77777777" w:rsidR="0060480A" w:rsidRPr="004C27DB" w:rsidRDefault="0060480A" w:rsidP="0060480A"/>
    <w:p w14:paraId="5C8D55CC" w14:textId="77777777" w:rsidR="0060480A" w:rsidRPr="00AD16C7" w:rsidRDefault="0060480A" w:rsidP="0060480A">
      <w:pPr>
        <w:pStyle w:val="Heading4"/>
        <w:rPr>
          <w:rFonts w:cs="Arial"/>
        </w:rPr>
      </w:pPr>
      <w:r w:rsidRPr="00AD16C7">
        <w:rPr>
          <w:rFonts w:cs="Arial"/>
        </w:rPr>
        <w:t xml:space="preserve">A republican congress turns case. </w:t>
      </w:r>
    </w:p>
    <w:p w14:paraId="35216AFF" w14:textId="77777777" w:rsidR="0060480A" w:rsidRPr="00AD16C7" w:rsidRDefault="0060480A" w:rsidP="0060480A">
      <w:r w:rsidRPr="00AD16C7">
        <w:rPr>
          <w:rStyle w:val="Style13ptBold"/>
        </w:rPr>
        <w:t>Driskell 25</w:t>
      </w:r>
      <w:r w:rsidRPr="00AD16C7">
        <w:t>, adjunct professor of legislative politics, where he teaches courses on race, religion, and politics at the George Washington University Graduate School of Political Management (</w:t>
      </w:r>
      <w:proofErr w:type="spellStart"/>
      <w:r w:rsidRPr="00AD16C7">
        <w:t>Quardricos</w:t>
      </w:r>
      <w:proofErr w:type="spellEnd"/>
      <w:r w:rsidRPr="00AD16C7">
        <w:t xml:space="preserve">, “If Democrats Don’t Take Back the House in 2026, America Should Be Alarmed,” </w:t>
      </w:r>
      <w:r w:rsidRPr="00AD16C7">
        <w:rPr>
          <w:i/>
          <w:iCs/>
        </w:rPr>
        <w:t>The Christian Recorder</w:t>
      </w:r>
      <w:r w:rsidRPr="00AD16C7">
        <w:t xml:space="preserve">, </w:t>
      </w:r>
      <w:hyperlink r:id="rId16" w:history="1">
        <w:r w:rsidRPr="00AD16C7">
          <w:rPr>
            <w:rStyle w:val="Hyperlink"/>
          </w:rPr>
          <w:t>https://www.thechristianrecorder.com/articles/if-democrats-dont-take-back-the-house-in-2026-america-should-be-alarmed/</w:t>
        </w:r>
      </w:hyperlink>
      <w:r w:rsidRPr="00AD16C7">
        <w:t>)</w:t>
      </w:r>
    </w:p>
    <w:p w14:paraId="5E128417" w14:textId="77777777" w:rsidR="0060480A" w:rsidRPr="00AD16C7" w:rsidRDefault="0060480A" w:rsidP="0060480A"/>
    <w:p w14:paraId="07623CD4" w14:textId="77777777" w:rsidR="0060480A" w:rsidRPr="00AD16C7" w:rsidRDefault="0060480A" w:rsidP="0060480A">
      <w:r w:rsidRPr="00AD16C7">
        <w:t xml:space="preserve">As we approach the 2026 midterm elections and the start of the 119th Congress, Americans must confront a sobering reality: </w:t>
      </w:r>
      <w:r w:rsidRPr="00AD16C7">
        <w:rPr>
          <w:rStyle w:val="StyleUnderline"/>
          <w:highlight w:val="yellow"/>
        </w:rPr>
        <w:t>if Dem</w:t>
      </w:r>
      <w:r w:rsidRPr="00AD16C7">
        <w:rPr>
          <w:rStyle w:val="StyleUnderline"/>
        </w:rPr>
        <w:t>ocrat</w:t>
      </w:r>
      <w:r w:rsidRPr="00AD16C7">
        <w:rPr>
          <w:rStyle w:val="StyleUnderline"/>
          <w:highlight w:val="yellow"/>
        </w:rPr>
        <w:t>s</w:t>
      </w:r>
      <w:r w:rsidRPr="00AD16C7">
        <w:rPr>
          <w:rStyle w:val="StyleUnderline"/>
        </w:rPr>
        <w:t xml:space="preserve"> </w:t>
      </w:r>
      <w:r w:rsidRPr="00AD16C7">
        <w:rPr>
          <w:rStyle w:val="StyleUnderline"/>
          <w:highlight w:val="yellow"/>
        </w:rPr>
        <w:t>fail to regain control of the House</w:t>
      </w:r>
      <w:r w:rsidRPr="00AD16C7">
        <w:t xml:space="preserve"> of Representatives, </w:t>
      </w:r>
      <w:r w:rsidRPr="00AD16C7">
        <w:rPr>
          <w:rStyle w:val="StyleUnderline"/>
        </w:rPr>
        <w:t xml:space="preserve">our </w:t>
      </w:r>
      <w:r w:rsidRPr="00AD16C7">
        <w:rPr>
          <w:rStyle w:val="StyleUnderline"/>
          <w:highlight w:val="yellow"/>
        </w:rPr>
        <w:t>democracy</w:t>
      </w:r>
      <w:r w:rsidRPr="00AD16C7">
        <w:rPr>
          <w:rStyle w:val="StyleUnderline"/>
        </w:rPr>
        <w:t xml:space="preserve"> may </w:t>
      </w:r>
      <w:r w:rsidRPr="00AD16C7">
        <w:rPr>
          <w:rStyle w:val="StyleUnderline"/>
          <w:highlight w:val="yellow"/>
        </w:rPr>
        <w:t>face</w:t>
      </w:r>
      <w:r w:rsidRPr="00AD16C7">
        <w:rPr>
          <w:rStyle w:val="StyleUnderline"/>
        </w:rPr>
        <w:t xml:space="preserve"> further </w:t>
      </w:r>
      <w:r w:rsidRPr="00AD16C7">
        <w:rPr>
          <w:rStyle w:val="StyleUnderline"/>
          <w:highlight w:val="yellow"/>
        </w:rPr>
        <w:t>erosion</w:t>
      </w:r>
      <w:r w:rsidRPr="00AD16C7">
        <w:rPr>
          <w:rStyle w:val="StyleUnderline"/>
        </w:rPr>
        <w:t xml:space="preserve"> at the hands of extremism, gridlock, and a deepening assault on institutional norms</w:t>
      </w:r>
      <w:r w:rsidRPr="00AD16C7">
        <w:t xml:space="preserve">. </w:t>
      </w:r>
      <w:r w:rsidRPr="00AD16C7">
        <w:rPr>
          <w:rStyle w:val="Emphasis"/>
        </w:rPr>
        <w:t>The stakes could not be higher</w:t>
      </w:r>
      <w:r w:rsidRPr="00AD16C7">
        <w:t>.</w:t>
      </w:r>
    </w:p>
    <w:p w14:paraId="5EC435A7" w14:textId="77777777" w:rsidR="0060480A" w:rsidRPr="00AD16C7" w:rsidRDefault="0060480A" w:rsidP="0060480A">
      <w:r w:rsidRPr="00AD16C7">
        <w:rPr>
          <w:rStyle w:val="StyleUnderline"/>
        </w:rPr>
        <w:t>Since reclaiming the House in 2022, Republicans have increasingly used their majority not to govern but to obstruct</w:t>
      </w:r>
      <w:r w:rsidRPr="00AD16C7">
        <w:t xml:space="preserve">. Committee rooms have become arenas for political theater. </w:t>
      </w:r>
      <w:r w:rsidRPr="00AD16C7">
        <w:rPr>
          <w:rStyle w:val="StyleUnderline"/>
        </w:rPr>
        <w:t>Subpoenas are issued not in the pursuit of oversight but in the name of vengeance</w:t>
      </w:r>
      <w:r w:rsidRPr="00AD16C7">
        <w:t xml:space="preserve">. </w:t>
      </w:r>
      <w:r w:rsidRPr="00AD16C7">
        <w:rPr>
          <w:rStyle w:val="StyleUnderline"/>
        </w:rPr>
        <w:t>Critical legislation</w:t>
      </w:r>
      <w:r w:rsidRPr="00AD16C7">
        <w:t>—</w:t>
      </w:r>
      <w:r w:rsidRPr="00AD16C7">
        <w:rPr>
          <w:rStyle w:val="Emphasis"/>
          <w:highlight w:val="yellow"/>
        </w:rPr>
        <w:t>from reproductive rights</w:t>
      </w:r>
      <w:r w:rsidRPr="00AD16C7">
        <w:t xml:space="preserve"> and </w:t>
      </w:r>
      <w:r w:rsidRPr="00AD16C7">
        <w:rPr>
          <w:rStyle w:val="Emphasis"/>
          <w:highlight w:val="yellow"/>
        </w:rPr>
        <w:t>voting</w:t>
      </w:r>
      <w:r w:rsidRPr="00AD16C7">
        <w:t xml:space="preserve"> access to </w:t>
      </w:r>
      <w:r w:rsidRPr="00AD16C7">
        <w:rPr>
          <w:rStyle w:val="Emphasis"/>
          <w:highlight w:val="yellow"/>
        </w:rPr>
        <w:t>climate action</w:t>
      </w:r>
      <w:r w:rsidRPr="00AD16C7">
        <w:t xml:space="preserve"> and gun reform—</w:t>
      </w:r>
      <w:r w:rsidRPr="00AD16C7">
        <w:rPr>
          <w:rStyle w:val="StyleUnderline"/>
        </w:rPr>
        <w:t>has been held hostage</w:t>
      </w:r>
      <w:r w:rsidRPr="00AD16C7">
        <w:t xml:space="preserve"> by a far-right faction whose allegiance is not to the Constitution, but to conspiracy and power.</w:t>
      </w:r>
    </w:p>
    <w:p w14:paraId="284B410E" w14:textId="77777777" w:rsidR="0060480A" w:rsidRPr="00AD16C7" w:rsidRDefault="0060480A" w:rsidP="0060480A">
      <w:r w:rsidRPr="00AD16C7">
        <w:rPr>
          <w:rStyle w:val="StyleUnderline"/>
        </w:rPr>
        <w:t>If this continues into the 119th Congress, the consequences will be dire</w:t>
      </w:r>
      <w:r w:rsidRPr="00AD16C7">
        <w:t>.</w:t>
      </w:r>
    </w:p>
    <w:p w14:paraId="6A0B7373" w14:textId="77777777" w:rsidR="0060480A" w:rsidRPr="00AD16C7" w:rsidRDefault="0060480A" w:rsidP="0060480A">
      <w:r w:rsidRPr="00AD16C7">
        <w:t xml:space="preserve">First, </w:t>
      </w:r>
      <w:r w:rsidRPr="00AD16C7">
        <w:rPr>
          <w:rStyle w:val="StyleUnderline"/>
        </w:rPr>
        <w:t xml:space="preserve">a </w:t>
      </w:r>
      <w:r w:rsidRPr="00AD16C7">
        <w:rPr>
          <w:rStyle w:val="StyleUnderline"/>
          <w:highlight w:val="yellow"/>
        </w:rPr>
        <w:t>Republican-controlled House</w:t>
      </w:r>
      <w:r w:rsidRPr="00AD16C7">
        <w:rPr>
          <w:rStyle w:val="StyleUnderline"/>
        </w:rPr>
        <w:t xml:space="preserve"> in 2026 </w:t>
      </w:r>
      <w:r w:rsidRPr="00AD16C7">
        <w:rPr>
          <w:rStyle w:val="StyleUnderline"/>
          <w:highlight w:val="yellow"/>
        </w:rPr>
        <w:t>would</w:t>
      </w:r>
      <w:r w:rsidRPr="00AD16C7">
        <w:rPr>
          <w:rStyle w:val="StyleUnderline"/>
        </w:rPr>
        <w:t xml:space="preserve"> likely intensify efforts to </w:t>
      </w:r>
      <w:r w:rsidRPr="00AD16C7">
        <w:rPr>
          <w:rStyle w:val="Emphasis"/>
          <w:highlight w:val="yellow"/>
        </w:rPr>
        <w:t>delegitimize</w:t>
      </w:r>
      <w:r w:rsidRPr="00AD16C7">
        <w:rPr>
          <w:rStyle w:val="Emphasis"/>
        </w:rPr>
        <w:t xml:space="preserve"> federal </w:t>
      </w:r>
      <w:r w:rsidRPr="00AD16C7">
        <w:rPr>
          <w:rStyle w:val="Emphasis"/>
          <w:highlight w:val="yellow"/>
        </w:rPr>
        <w:t>agencies</w:t>
      </w:r>
      <w:r w:rsidRPr="00AD16C7">
        <w:rPr>
          <w:rStyle w:val="StyleUnderline"/>
        </w:rPr>
        <w:t xml:space="preserve">, undermine the rule of law, and </w:t>
      </w:r>
      <w:r w:rsidRPr="00AD16C7">
        <w:rPr>
          <w:rStyle w:val="StyleUnderline"/>
          <w:highlight w:val="yellow"/>
        </w:rPr>
        <w:t>weaponize</w:t>
      </w:r>
      <w:r w:rsidRPr="00AD16C7">
        <w:t xml:space="preserve"> congressional </w:t>
      </w:r>
      <w:r w:rsidRPr="00AD16C7">
        <w:rPr>
          <w:rStyle w:val="StyleUnderline"/>
          <w:highlight w:val="yellow"/>
        </w:rPr>
        <w:t>investigations</w:t>
      </w:r>
      <w:r w:rsidRPr="00AD16C7">
        <w:rPr>
          <w:rStyle w:val="StyleUnderline"/>
        </w:rPr>
        <w:t xml:space="preserve"> to damage political opponents</w:t>
      </w:r>
      <w:r w:rsidRPr="00AD16C7">
        <w:t xml:space="preserve">. In recent sessions, we’ve already witnessed sham impeachments, </w:t>
      </w:r>
      <w:r w:rsidRPr="00AD16C7">
        <w:rPr>
          <w:rStyle w:val="StyleUnderline"/>
        </w:rPr>
        <w:t xml:space="preserve">threats to </w:t>
      </w:r>
      <w:r w:rsidRPr="00AD16C7">
        <w:rPr>
          <w:rStyle w:val="StyleUnderline"/>
          <w:highlight w:val="yellow"/>
        </w:rPr>
        <w:t>defund</w:t>
      </w:r>
      <w:r w:rsidRPr="00AD16C7">
        <w:t xml:space="preserve"> the Federal Bureau of Investigation (</w:t>
      </w:r>
      <w:r w:rsidRPr="00AD16C7">
        <w:rPr>
          <w:rStyle w:val="Emphasis"/>
          <w:highlight w:val="yellow"/>
        </w:rPr>
        <w:t>FBI</w:t>
      </w:r>
      <w:r w:rsidRPr="00AD16C7">
        <w:t>) and Department of Justice (</w:t>
      </w:r>
      <w:r w:rsidRPr="00AD16C7">
        <w:rPr>
          <w:rStyle w:val="Emphasis"/>
          <w:highlight w:val="yellow"/>
        </w:rPr>
        <w:t>DOJ</w:t>
      </w:r>
      <w:r w:rsidRPr="00AD16C7">
        <w:t xml:space="preserve">), and </w:t>
      </w:r>
      <w:r w:rsidRPr="00AD16C7">
        <w:rPr>
          <w:rStyle w:val="Emphasis"/>
        </w:rPr>
        <w:t xml:space="preserve">coordinated </w:t>
      </w:r>
      <w:r w:rsidRPr="00AD16C7">
        <w:rPr>
          <w:rStyle w:val="Emphasis"/>
          <w:highlight w:val="yellow"/>
        </w:rPr>
        <w:t>attack</w:t>
      </w:r>
      <w:r w:rsidRPr="00AD16C7">
        <w:rPr>
          <w:rStyle w:val="Emphasis"/>
        </w:rPr>
        <w:t xml:space="preserve">s on public </w:t>
      </w:r>
      <w:r w:rsidRPr="00AD16C7">
        <w:rPr>
          <w:rStyle w:val="Emphasis"/>
          <w:highlight w:val="yellow"/>
        </w:rPr>
        <w:t>health institutions</w:t>
      </w:r>
      <w:r w:rsidRPr="00AD16C7">
        <w:t xml:space="preserve">. </w:t>
      </w:r>
      <w:r w:rsidRPr="00AD16C7">
        <w:rPr>
          <w:rStyle w:val="StyleUnderline"/>
        </w:rPr>
        <w:t>Expect</w:t>
      </w:r>
      <w:r w:rsidRPr="00AD16C7">
        <w:t xml:space="preserve"> more of the same—if not </w:t>
      </w:r>
      <w:r w:rsidRPr="00AD16C7">
        <w:rPr>
          <w:rStyle w:val="Emphasis"/>
        </w:rPr>
        <w:t>worse</w:t>
      </w:r>
      <w:r w:rsidRPr="00AD16C7">
        <w:t>—</w:t>
      </w:r>
      <w:r w:rsidRPr="00AD16C7">
        <w:rPr>
          <w:rStyle w:val="StyleUnderline"/>
        </w:rPr>
        <w:t>if another majority emboldens Speaker Johnson and President Trump</w:t>
      </w:r>
      <w:r w:rsidRPr="00AD16C7">
        <w:t>.</w:t>
      </w:r>
    </w:p>
    <w:p w14:paraId="5458F9EA" w14:textId="77777777" w:rsidR="0060480A" w:rsidRPr="00AD16C7" w:rsidRDefault="0060480A" w:rsidP="0060480A">
      <w:r w:rsidRPr="00AD16C7">
        <w:rPr>
          <w:rStyle w:val="StyleUnderline"/>
        </w:rPr>
        <w:t>Second, the ability to pass essential legislation will grind to a halt</w:t>
      </w:r>
      <w:r w:rsidRPr="00AD16C7">
        <w:t xml:space="preserve">. The country faces urgent challenges: </w:t>
      </w:r>
      <w:r w:rsidRPr="00AD16C7">
        <w:rPr>
          <w:rStyle w:val="Emphasis"/>
        </w:rPr>
        <w:t xml:space="preserve">a </w:t>
      </w:r>
      <w:r w:rsidRPr="00AD16C7">
        <w:rPr>
          <w:rStyle w:val="Emphasis"/>
          <w:highlight w:val="yellow"/>
        </w:rPr>
        <w:t>warming planet</w:t>
      </w:r>
      <w:r w:rsidRPr="00AD16C7">
        <w:t xml:space="preserve">, deepening </w:t>
      </w:r>
      <w:r w:rsidRPr="00AD16C7">
        <w:rPr>
          <w:rStyle w:val="Emphasis"/>
          <w:highlight w:val="yellow"/>
        </w:rPr>
        <w:t>inequality</w:t>
      </w:r>
      <w:r w:rsidRPr="00AD16C7">
        <w:t xml:space="preserve">, an </w:t>
      </w:r>
      <w:r w:rsidRPr="00AD16C7">
        <w:rPr>
          <w:rStyle w:val="Emphasis"/>
        </w:rPr>
        <w:t xml:space="preserve">aging </w:t>
      </w:r>
      <w:r w:rsidRPr="00AD16C7">
        <w:rPr>
          <w:rStyle w:val="Emphasis"/>
          <w:highlight w:val="yellow"/>
        </w:rPr>
        <w:t>infrastructure</w:t>
      </w:r>
      <w:r w:rsidRPr="00AD16C7">
        <w:t xml:space="preserve">, and a </w:t>
      </w:r>
      <w:r w:rsidRPr="00AD16C7">
        <w:rPr>
          <w:rStyle w:val="Emphasis"/>
        </w:rPr>
        <w:t xml:space="preserve">fragile </w:t>
      </w:r>
      <w:r w:rsidRPr="00AD16C7">
        <w:rPr>
          <w:rStyle w:val="Emphasis"/>
          <w:highlight w:val="yellow"/>
        </w:rPr>
        <w:t>healthcare</w:t>
      </w:r>
      <w:r w:rsidRPr="00AD16C7">
        <w:t xml:space="preserve"> system. But </w:t>
      </w:r>
      <w:r w:rsidRPr="00AD16C7">
        <w:rPr>
          <w:rStyle w:val="StyleUnderline"/>
        </w:rPr>
        <w:t xml:space="preserve">if Democrats do not regain control of the House, we can </w:t>
      </w:r>
      <w:r w:rsidRPr="00AD16C7">
        <w:rPr>
          <w:rStyle w:val="StyleUnderline"/>
          <w:highlight w:val="yellow"/>
        </w:rPr>
        <w:t>expect</w:t>
      </w:r>
      <w:r w:rsidRPr="00AD16C7">
        <w:rPr>
          <w:rStyle w:val="StyleUnderline"/>
        </w:rPr>
        <w:t xml:space="preserve"> more manufactured shutdowns, debt ceiling brinkmanship, and </w:t>
      </w:r>
      <w:r w:rsidRPr="00AD16C7">
        <w:rPr>
          <w:rStyle w:val="StyleUnderline"/>
          <w:highlight w:val="yellow"/>
        </w:rPr>
        <w:t>resistance to common-sense</w:t>
      </w:r>
      <w:r w:rsidRPr="00AD16C7">
        <w:rPr>
          <w:rStyle w:val="StyleUnderline"/>
        </w:rPr>
        <w:t xml:space="preserve"> </w:t>
      </w:r>
      <w:r w:rsidRPr="00AD16C7">
        <w:rPr>
          <w:rStyle w:val="StyleUnderline"/>
          <w:highlight w:val="yellow"/>
        </w:rPr>
        <w:t>solutions</w:t>
      </w:r>
      <w:r w:rsidRPr="00AD16C7">
        <w:t>.</w:t>
      </w:r>
    </w:p>
    <w:p w14:paraId="74785880" w14:textId="77777777" w:rsidR="0060480A" w:rsidRPr="00AD16C7" w:rsidRDefault="0060480A" w:rsidP="0060480A">
      <w:r w:rsidRPr="00AD16C7">
        <w:t>Third—and perhaps most ominously—</w:t>
      </w:r>
      <w:r w:rsidRPr="00AD16C7">
        <w:rPr>
          <w:rStyle w:val="StyleUnderline"/>
          <w:highlight w:val="yellow"/>
        </w:rPr>
        <w:t>a Republican House will</w:t>
      </w:r>
      <w:r w:rsidRPr="00AD16C7">
        <w:t xml:space="preserve"> continue its </w:t>
      </w:r>
      <w:r w:rsidRPr="00AD16C7">
        <w:rPr>
          <w:rStyle w:val="Emphasis"/>
          <w:highlight w:val="yellow"/>
        </w:rPr>
        <w:t>march toward authoritarianism</w:t>
      </w:r>
      <w:r w:rsidRPr="00AD16C7">
        <w:t xml:space="preserve">. </w:t>
      </w:r>
      <w:r w:rsidRPr="00AD16C7">
        <w:rPr>
          <w:rStyle w:val="Emphasis"/>
        </w:rPr>
        <w:t>The 2026 midterms are</w:t>
      </w:r>
      <w:r w:rsidRPr="00AD16C7">
        <w:t xml:space="preserve"> not just about partisan advantage; they are </w:t>
      </w:r>
      <w:r w:rsidRPr="00AD16C7">
        <w:rPr>
          <w:rStyle w:val="Emphasis"/>
        </w:rPr>
        <w:t>about</w:t>
      </w:r>
      <w:r w:rsidRPr="00AD16C7">
        <w:t xml:space="preserve"> preserving </w:t>
      </w:r>
      <w:r w:rsidRPr="00AD16C7">
        <w:rPr>
          <w:rStyle w:val="Emphasis"/>
        </w:rPr>
        <w:t>democratic norms</w:t>
      </w:r>
      <w:r w:rsidRPr="00AD16C7">
        <w:t xml:space="preserve"> </w:t>
      </w:r>
      <w:r w:rsidRPr="00AD16C7">
        <w:rPr>
          <w:rStyle w:val="StyleUnderline"/>
        </w:rPr>
        <w:t xml:space="preserve">and rejecting a movement that has openly questioned the validity of elections, embraced political violence, and trafficked in white Christian nationalism. A </w:t>
      </w:r>
      <w:r w:rsidRPr="00AD16C7">
        <w:rPr>
          <w:rStyle w:val="StyleUnderline"/>
          <w:highlight w:val="yellow"/>
        </w:rPr>
        <w:t>Dem</w:t>
      </w:r>
      <w:r w:rsidRPr="00AD16C7">
        <w:rPr>
          <w:rStyle w:val="StyleUnderline"/>
        </w:rPr>
        <w:t xml:space="preserve">ocratic </w:t>
      </w:r>
      <w:r w:rsidRPr="00AD16C7">
        <w:rPr>
          <w:rStyle w:val="StyleUnderline"/>
          <w:highlight w:val="yellow"/>
        </w:rPr>
        <w:t>House</w:t>
      </w:r>
      <w:r w:rsidRPr="00AD16C7">
        <w:rPr>
          <w:rStyle w:val="StyleUnderline"/>
        </w:rPr>
        <w:t xml:space="preserve"> is the </w:t>
      </w:r>
      <w:r w:rsidRPr="00AD16C7">
        <w:rPr>
          <w:rStyle w:val="StyleUnderline"/>
          <w:highlight w:val="yellow"/>
        </w:rPr>
        <w:t>firewall</w:t>
      </w:r>
      <w:r w:rsidRPr="00AD16C7">
        <w:rPr>
          <w:rStyle w:val="StyleUnderline"/>
        </w:rPr>
        <w:t xml:space="preserve"> we </w:t>
      </w:r>
      <w:r w:rsidRPr="00AD16C7">
        <w:rPr>
          <w:rStyle w:val="StyleUnderline"/>
          <w:highlight w:val="yellow"/>
        </w:rPr>
        <w:t xml:space="preserve">need to </w:t>
      </w:r>
      <w:r w:rsidRPr="00AD16C7">
        <w:rPr>
          <w:rStyle w:val="Emphasis"/>
          <w:highlight w:val="yellow"/>
        </w:rPr>
        <w:t>protect voting</w:t>
      </w:r>
      <w:r w:rsidRPr="00AD16C7">
        <w:rPr>
          <w:rStyle w:val="Emphasis"/>
        </w:rPr>
        <w:t xml:space="preserve"> rights,</w:t>
      </w:r>
      <w:r w:rsidRPr="00AD16C7">
        <w:rPr>
          <w:rStyle w:val="StyleUnderline"/>
        </w:rPr>
        <w:t xml:space="preserve"> defend </w:t>
      </w:r>
      <w:r w:rsidRPr="00AD16C7">
        <w:rPr>
          <w:rStyle w:val="Emphasis"/>
        </w:rPr>
        <w:t>judicial independence</w:t>
      </w:r>
      <w:r w:rsidRPr="00AD16C7">
        <w:rPr>
          <w:rStyle w:val="StyleUnderline"/>
        </w:rPr>
        <w:t xml:space="preserve">, </w:t>
      </w:r>
      <w:r w:rsidRPr="00AD16C7">
        <w:rPr>
          <w:rStyle w:val="StyleUnderline"/>
          <w:highlight w:val="yellow"/>
        </w:rPr>
        <w:t>and</w:t>
      </w:r>
      <w:r w:rsidRPr="00AD16C7">
        <w:rPr>
          <w:rStyle w:val="StyleUnderline"/>
        </w:rPr>
        <w:t xml:space="preserve"> </w:t>
      </w:r>
      <w:r w:rsidRPr="00AD16C7">
        <w:rPr>
          <w:rStyle w:val="StyleUnderline"/>
          <w:highlight w:val="yellow"/>
        </w:rPr>
        <w:t>ensure</w:t>
      </w:r>
      <w:r w:rsidRPr="00AD16C7">
        <w:rPr>
          <w:rStyle w:val="StyleUnderline"/>
        </w:rPr>
        <w:t xml:space="preserve"> a </w:t>
      </w:r>
      <w:r w:rsidRPr="00AD16C7">
        <w:rPr>
          <w:rStyle w:val="Emphasis"/>
          <w:highlight w:val="yellow"/>
        </w:rPr>
        <w:t>peaceful power transfer in 2028</w:t>
      </w:r>
      <w:r w:rsidRPr="00AD16C7">
        <w:t>.</w:t>
      </w:r>
    </w:p>
    <w:p w14:paraId="47E8262D" w14:textId="77777777" w:rsidR="0060480A" w:rsidRPr="00AD16C7" w:rsidRDefault="0060480A" w:rsidP="0060480A">
      <w:r w:rsidRPr="00AD16C7">
        <w:t xml:space="preserve">This is not about blind allegiance to any political party—I am not a Democrat. Rather, </w:t>
      </w:r>
      <w:r w:rsidRPr="00AD16C7">
        <w:rPr>
          <w:rStyle w:val="StyleUnderline"/>
        </w:rPr>
        <w:t>it is about supporting</w:t>
      </w:r>
      <w:r w:rsidRPr="00AD16C7">
        <w:t xml:space="preserve"> those prepared to govern with integrity, speak the truth, and uphold the ideals of a </w:t>
      </w:r>
      <w:r w:rsidRPr="00AD16C7">
        <w:rPr>
          <w:rStyle w:val="StyleUnderline"/>
        </w:rPr>
        <w:t>pluralistic democracy</w:t>
      </w:r>
      <w:r w:rsidRPr="00AD16C7">
        <w:t>.</w:t>
      </w:r>
    </w:p>
    <w:p w14:paraId="300D79F8" w14:textId="77777777" w:rsidR="0060480A" w:rsidRPr="00AD16C7" w:rsidRDefault="0060480A" w:rsidP="0060480A">
      <w:r w:rsidRPr="00AD16C7">
        <w:rPr>
          <w:rStyle w:val="StyleUnderline"/>
          <w:highlight w:val="yellow"/>
        </w:rPr>
        <w:t>If Democrats fail to reclaim the House</w:t>
      </w:r>
      <w:r w:rsidRPr="00AD16C7">
        <w:rPr>
          <w:rStyle w:val="StyleUnderline"/>
        </w:rPr>
        <w:t xml:space="preserve"> in 2026, the consequences could be profound</w:t>
      </w:r>
      <w:r w:rsidRPr="00AD16C7">
        <w:t xml:space="preserve">. Vital reforms will stall, and </w:t>
      </w:r>
      <w:r w:rsidRPr="00AD16C7">
        <w:rPr>
          <w:rStyle w:val="StyleUnderline"/>
          <w:highlight w:val="yellow"/>
        </w:rPr>
        <w:t>the</w:t>
      </w:r>
      <w:r w:rsidRPr="00AD16C7">
        <w:rPr>
          <w:rStyle w:val="StyleUnderline"/>
        </w:rPr>
        <w:t xml:space="preserve"> </w:t>
      </w:r>
      <w:r w:rsidRPr="00AD16C7">
        <w:rPr>
          <w:rStyle w:val="StyleUnderline"/>
          <w:highlight w:val="yellow"/>
        </w:rPr>
        <w:t>legislative branch may</w:t>
      </w:r>
      <w:r w:rsidRPr="00AD16C7">
        <w:rPr>
          <w:rStyle w:val="StyleUnderline"/>
        </w:rPr>
        <w:t xml:space="preserve"> continue to </w:t>
      </w:r>
      <w:r w:rsidRPr="00AD16C7">
        <w:rPr>
          <w:rStyle w:val="StyleUnderline"/>
          <w:highlight w:val="yellow"/>
        </w:rPr>
        <w:t>descend into dysfunction</w:t>
      </w:r>
      <w:r w:rsidRPr="00AD16C7">
        <w:t xml:space="preserve">. </w:t>
      </w:r>
      <w:r w:rsidRPr="00AD16C7">
        <w:rPr>
          <w:rStyle w:val="StyleUnderline"/>
          <w:highlight w:val="yellow"/>
        </w:rPr>
        <w:t>Those who thrive on chaos</w:t>
      </w:r>
      <w:r w:rsidRPr="00AD16C7">
        <w:t xml:space="preserve"> and exploit it for political gain </w:t>
      </w:r>
      <w:r w:rsidRPr="00AD16C7">
        <w:rPr>
          <w:rStyle w:val="StyleUnderline"/>
          <w:highlight w:val="yellow"/>
        </w:rPr>
        <w:t>will</w:t>
      </w:r>
      <w:r w:rsidRPr="00AD16C7">
        <w:t xml:space="preserve"> further </w:t>
      </w:r>
      <w:r w:rsidRPr="00AD16C7">
        <w:rPr>
          <w:rStyle w:val="StyleUnderline"/>
          <w:highlight w:val="yellow"/>
        </w:rPr>
        <w:t>erode the credibility and effectiveness of</w:t>
      </w:r>
      <w:r w:rsidRPr="00AD16C7">
        <w:rPr>
          <w:rStyle w:val="StyleUnderline"/>
        </w:rPr>
        <w:t xml:space="preserve"> our </w:t>
      </w:r>
      <w:r w:rsidRPr="00AD16C7">
        <w:rPr>
          <w:rStyle w:val="StyleUnderline"/>
          <w:highlight w:val="yellow"/>
        </w:rPr>
        <w:t>government</w:t>
      </w:r>
      <w:r w:rsidRPr="00AD16C7">
        <w:t>.</w:t>
      </w:r>
    </w:p>
    <w:p w14:paraId="100CEEF8" w14:textId="77777777" w:rsidR="0060480A" w:rsidRPr="00AD16C7" w:rsidRDefault="0060480A" w:rsidP="0060480A">
      <w:pPr>
        <w:rPr>
          <w:rStyle w:val="StyleUnderline"/>
        </w:rPr>
      </w:pPr>
      <w:r w:rsidRPr="00AD16C7">
        <w:t xml:space="preserve">Let us be clear-eyed: the future of the Republic does not hinge on one election alone. But </w:t>
      </w:r>
      <w:r w:rsidRPr="00AD16C7">
        <w:rPr>
          <w:rStyle w:val="StyleUnderline"/>
        </w:rPr>
        <w:t>the 20</w:t>
      </w:r>
      <w:r w:rsidRPr="00AD16C7">
        <w:rPr>
          <w:rStyle w:val="Emphasis"/>
          <w:highlight w:val="yellow"/>
        </w:rPr>
        <w:t>26</w:t>
      </w:r>
      <w:r w:rsidRPr="00AD16C7">
        <w:rPr>
          <w:rStyle w:val="StyleUnderline"/>
        </w:rPr>
        <w:t xml:space="preserve"> midterms </w:t>
      </w:r>
      <w:r w:rsidRPr="00AD16C7">
        <w:rPr>
          <w:rStyle w:val="StyleUnderline"/>
          <w:highlight w:val="yellow"/>
        </w:rPr>
        <w:t>may determine whether we</w:t>
      </w:r>
      <w:r w:rsidRPr="00AD16C7">
        <w:rPr>
          <w:rStyle w:val="StyleUnderline"/>
        </w:rPr>
        <w:t xml:space="preserve"> </w:t>
      </w:r>
      <w:r w:rsidRPr="00AD16C7">
        <w:rPr>
          <w:rStyle w:val="StyleUnderline"/>
          <w:highlight w:val="yellow"/>
        </w:rPr>
        <w:t>choose</w:t>
      </w:r>
      <w:r w:rsidRPr="00AD16C7">
        <w:rPr>
          <w:rStyle w:val="StyleUnderline"/>
        </w:rPr>
        <w:t xml:space="preserve"> </w:t>
      </w:r>
      <w:r w:rsidRPr="00AD16C7">
        <w:rPr>
          <w:rStyle w:val="Emphasis"/>
          <w:highlight w:val="yellow"/>
        </w:rPr>
        <w:t>governance or grievance</w:t>
      </w:r>
      <w:r w:rsidRPr="00AD16C7">
        <w:rPr>
          <w:rStyle w:val="StyleUnderline"/>
        </w:rPr>
        <w:t xml:space="preserve">, </w:t>
      </w:r>
      <w:r w:rsidRPr="00AD16C7">
        <w:rPr>
          <w:rStyle w:val="Emphasis"/>
          <w:highlight w:val="yellow"/>
        </w:rPr>
        <w:t>democracy or demagoguery</w:t>
      </w:r>
      <w:r w:rsidRPr="00AD16C7">
        <w:rPr>
          <w:rStyle w:val="StyleUnderline"/>
        </w:rPr>
        <w:t>.</w:t>
      </w:r>
    </w:p>
    <w:p w14:paraId="5B386BB2" w14:textId="77777777" w:rsidR="0060480A" w:rsidRPr="00AD16C7" w:rsidRDefault="0060480A" w:rsidP="0060480A">
      <w:r w:rsidRPr="00AD16C7">
        <w:rPr>
          <w:rStyle w:val="StyleUnderline"/>
        </w:rPr>
        <w:t>The House must be reclaimed</w:t>
      </w:r>
      <w:r w:rsidRPr="00AD16C7">
        <w:t xml:space="preserve">—not simply for partisan advantage, </w:t>
      </w:r>
      <w:r w:rsidRPr="00AD16C7">
        <w:rPr>
          <w:rStyle w:val="StyleUnderline"/>
        </w:rPr>
        <w:t>but for preserving the American republic itself</w:t>
      </w:r>
      <w:r w:rsidRPr="00AD16C7">
        <w:t xml:space="preserve">. </w:t>
      </w:r>
    </w:p>
    <w:p w14:paraId="247B0BEB" w14:textId="77777777" w:rsidR="0060480A" w:rsidRPr="0060480A" w:rsidRDefault="0060480A" w:rsidP="0060480A"/>
    <w:sectPr w:rsidR="0060480A" w:rsidRPr="006048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8ED89" w14:textId="77777777" w:rsidR="0060480A" w:rsidRDefault="0060480A" w:rsidP="00066D2C">
      <w:r>
        <w:separator/>
      </w:r>
    </w:p>
  </w:endnote>
  <w:endnote w:type="continuationSeparator" w:id="0">
    <w:p w14:paraId="76E139BC" w14:textId="77777777" w:rsidR="0060480A" w:rsidRDefault="006048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D57CD" w14:textId="77777777" w:rsidR="0060480A" w:rsidRDefault="0060480A" w:rsidP="00066D2C">
      <w:r>
        <w:separator/>
      </w:r>
    </w:p>
  </w:footnote>
  <w:footnote w:type="continuationSeparator" w:id="0">
    <w:p w14:paraId="59817256" w14:textId="77777777" w:rsidR="0060480A" w:rsidRDefault="006048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6048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16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93E"/>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36C"/>
    <w:rsid w:val="002234FB"/>
    <w:rsid w:val="00225437"/>
    <w:rsid w:val="002263A1"/>
    <w:rsid w:val="00231B13"/>
    <w:rsid w:val="00232746"/>
    <w:rsid w:val="00236707"/>
    <w:rsid w:val="002369E5"/>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A2C"/>
    <w:rsid w:val="0057457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80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31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A38"/>
    <w:rsid w:val="009F3027"/>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C6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1A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D5D"/>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F48"/>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79B44"/>
  <w15:chartTrackingRefBased/>
  <w15:docId w15:val="{8DF91CC7-4936-4FBD-BDEF-C394EE9B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516F"/>
    <w:pPr>
      <w:spacing w:after="0" w:line="240" w:lineRule="auto"/>
      <w:contextualSpacing/>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autoRedefine/>
    <w:qFormat/>
    <w:rsid w:val="0006516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olor w:val="000000" w:themeColor="text1"/>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autoRedefine/>
    <w:uiPriority w:val="1"/>
    <w:qFormat/>
    <w:rsid w:val="0006516F"/>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autoRedefine/>
    <w:uiPriority w:val="2"/>
    <w:qFormat/>
    <w:rsid w:val="0006516F"/>
    <w:pPr>
      <w:keepNext/>
      <w:keepLines/>
      <w:pageBreakBefore/>
      <w:adjustRightInd w:val="0"/>
      <w:spacing w:before="200"/>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autoRedefine/>
    <w:uiPriority w:val="3"/>
    <w:qFormat/>
    <w:rsid w:val="0006516F"/>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0651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51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16F"/>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06516F"/>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06516F"/>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06516F"/>
    <w:rPr>
      <w:rFonts w:ascii="Arial" w:eastAsiaTheme="majorEastAsia" w:hAnsi="Arial" w:cstheme="majorBidi"/>
      <w:b/>
      <w:color w:val="000000" w:themeColor="text1"/>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6516F"/>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6516F"/>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06516F"/>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6516F"/>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
    <w:basedOn w:val="DefaultParagraphFont"/>
    <w:uiPriority w:val="7"/>
    <w:qFormat/>
    <w:rsid w:val="0006516F"/>
    <w:rPr>
      <w:b/>
      <w:sz w:val="20"/>
      <w:u w:val="single"/>
    </w:rPr>
  </w:style>
  <w:style w:type="character" w:styleId="Strong">
    <w:name w:val="Strong"/>
    <w:basedOn w:val="DefaultParagraphFont"/>
    <w:uiPriority w:val="22"/>
    <w:semiHidden/>
    <w:qFormat/>
    <w:rsid w:val="0006516F"/>
    <w:rPr>
      <w:b/>
      <w:bCs/>
    </w:rPr>
  </w:style>
  <w:style w:type="character" w:styleId="BookTitle">
    <w:name w:val="Book Title"/>
    <w:basedOn w:val="DefaultParagraphFont"/>
    <w:uiPriority w:val="33"/>
    <w:semiHidden/>
    <w:qFormat/>
    <w:rsid w:val="0006516F"/>
    <w:rPr>
      <w:b/>
      <w:bCs/>
      <w:i/>
      <w:iCs/>
      <w:spacing w:val="5"/>
    </w:rPr>
  </w:style>
  <w:style w:type="character" w:customStyle="1" w:styleId="Heading5Char">
    <w:name w:val="Heading 5 Char"/>
    <w:basedOn w:val="DefaultParagraphFont"/>
    <w:link w:val="Heading5"/>
    <w:uiPriority w:val="9"/>
    <w:semiHidden/>
    <w:rsid w:val="0006516F"/>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06516F"/>
  </w:style>
  <w:style w:type="paragraph" w:styleId="Header">
    <w:name w:val="header"/>
    <w:basedOn w:val="Normal"/>
    <w:link w:val="HeaderChar"/>
    <w:uiPriority w:val="99"/>
    <w:semiHidden/>
    <w:rsid w:val="0006516F"/>
    <w:pPr>
      <w:tabs>
        <w:tab w:val="center" w:pos="4680"/>
        <w:tab w:val="right" w:pos="9360"/>
      </w:tabs>
    </w:pPr>
  </w:style>
  <w:style w:type="character" w:customStyle="1" w:styleId="HeaderChar">
    <w:name w:val="Header Char"/>
    <w:basedOn w:val="DefaultParagraphFont"/>
    <w:link w:val="Header"/>
    <w:uiPriority w:val="99"/>
    <w:semiHidden/>
    <w:rsid w:val="0006516F"/>
    <w:rPr>
      <w:rFonts w:ascii="Arial" w:hAnsi="Arial" w:cs="Arial"/>
      <w:sz w:val="16"/>
    </w:rPr>
  </w:style>
  <w:style w:type="paragraph" w:styleId="Footer">
    <w:name w:val="footer"/>
    <w:basedOn w:val="Normal"/>
    <w:link w:val="FooterChar"/>
    <w:uiPriority w:val="99"/>
    <w:semiHidden/>
    <w:rsid w:val="0006516F"/>
    <w:pPr>
      <w:tabs>
        <w:tab w:val="center" w:pos="4680"/>
        <w:tab w:val="right" w:pos="9360"/>
      </w:tabs>
    </w:pPr>
  </w:style>
  <w:style w:type="character" w:customStyle="1" w:styleId="FooterChar">
    <w:name w:val="Footer Char"/>
    <w:basedOn w:val="DefaultParagraphFont"/>
    <w:link w:val="Footer"/>
    <w:uiPriority w:val="99"/>
    <w:semiHidden/>
    <w:rsid w:val="0006516F"/>
    <w:rPr>
      <w:rFonts w:ascii="Arial" w:hAnsi="Arial" w:cs="Arial"/>
      <w:sz w:val="16"/>
    </w:rPr>
  </w:style>
  <w:style w:type="paragraph" w:styleId="BodyText">
    <w:name w:val="Body Text"/>
    <w:basedOn w:val="Normal"/>
    <w:link w:val="BodyTextChar"/>
    <w:uiPriority w:val="99"/>
    <w:semiHidden/>
    <w:unhideWhenUsed/>
    <w:rsid w:val="0006516F"/>
    <w:pPr>
      <w:spacing w:after="120"/>
    </w:pPr>
  </w:style>
  <w:style w:type="character" w:customStyle="1" w:styleId="BodyTextChar">
    <w:name w:val="Body Text Char"/>
    <w:basedOn w:val="DefaultParagraphFont"/>
    <w:link w:val="BodyText"/>
    <w:uiPriority w:val="99"/>
    <w:semiHidden/>
    <w:rsid w:val="0006516F"/>
    <w:rPr>
      <w:rFonts w:ascii="Arial" w:hAnsi="Arial" w:cs="Arial"/>
      <w:sz w:val="16"/>
    </w:rPr>
  </w:style>
  <w:style w:type="paragraph" w:styleId="NoSpacing">
    <w:name w:val="No Spacing"/>
    <w:link w:val="NoSpacingChar"/>
    <w:uiPriority w:val="99"/>
    <w:semiHidden/>
    <w:unhideWhenUsed/>
    <w:qFormat/>
    <w:rsid w:val="000651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516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06516F"/>
    <w:rPr>
      <w:color w:val="0563C1" w:themeColor="hyperlink"/>
      <w:u w:val="single"/>
    </w:rPr>
  </w:style>
  <w:style w:type="character" w:styleId="UnresolvedMention">
    <w:name w:val="Unresolved Mention"/>
    <w:basedOn w:val="DefaultParagraphFont"/>
    <w:uiPriority w:val="99"/>
    <w:semiHidden/>
    <w:unhideWhenUsed/>
    <w:rsid w:val="0006516F"/>
    <w:rPr>
      <w:color w:val="605E5C"/>
      <w:shd w:val="clear" w:color="auto" w:fill="E1DFDD"/>
    </w:rPr>
  </w:style>
  <w:style w:type="paragraph" w:customStyle="1" w:styleId="textbold">
    <w:name w:val="text bold"/>
    <w:basedOn w:val="Normal"/>
    <w:link w:val="Emphasis"/>
    <w:uiPriority w:val="8"/>
    <w:qFormat/>
    <w:rsid w:val="0060480A"/>
    <w:pPr>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60480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next w:val="Normal"/>
    <w:link w:val="AnalyticsChar"/>
    <w:uiPriority w:val="4"/>
    <w:qFormat/>
    <w:rsid w:val="0006516F"/>
    <w:rPr>
      <w:b/>
      <w:sz w:val="24"/>
    </w:rPr>
  </w:style>
  <w:style w:type="character" w:customStyle="1" w:styleId="AnalyticsChar">
    <w:name w:val="Analytics Char"/>
    <w:basedOn w:val="DefaultParagraphFont"/>
    <w:link w:val="Analytics"/>
    <w:uiPriority w:val="4"/>
    <w:rsid w:val="0006516F"/>
    <w:rPr>
      <w:rFonts w:ascii="Arial"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uronews.com/2025/09/22/was-kirks-funeral-an-inflexion-point-for-trum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cs.org/about/news/voters-support-new-approach-farm-bil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christianrecorder.com/articles/if-democrats-dont-take-back-the-house-in-2026-america-should-be-alarm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l.qu.edu/poll-release?releaseid=3926" TargetMode="External"/><Relationship Id="rId5" Type="http://schemas.openxmlformats.org/officeDocument/2006/relationships/webSettings" Target="webSettings.xml"/><Relationship Id="rId15" Type="http://schemas.openxmlformats.org/officeDocument/2006/relationships/hyperlink" Target="https://bobbyscott.house.gov/media-center/in-the-news/democrats-reintroduce-sweeping-bill-strengthen-unions" TargetMode="External"/><Relationship Id="rId10" Type="http://schemas.openxmlformats.org/officeDocument/2006/relationships/hyperlink" Target="https://www.newyorker.com/news/the-lede/josh-hawley-and-the-republican-effort-to-love-lab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ol.com/news/done-democrats-working-class-voters-22342089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c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16</Pages>
  <Words>6264</Words>
  <Characters>34458</Characters>
  <Application>Microsoft Office Word</Application>
  <DocSecurity>0</DocSecurity>
  <Lines>1276</Lines>
  <Paragraphs>484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Kacee Wells</cp:lastModifiedBy>
  <cp:revision>2</cp:revision>
  <dcterms:created xsi:type="dcterms:W3CDTF">2025-11-15T22:57:00Z</dcterms:created>
  <dcterms:modified xsi:type="dcterms:W3CDTF">2025-11-15T22:57:00Z</dcterms:modified>
</cp:coreProperties>
</file>