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56227" w14:textId="54019888" w:rsidR="00836340" w:rsidRPr="00645F42" w:rsidRDefault="00836340" w:rsidP="00836340">
      <w:pPr>
        <w:pStyle w:val="Heading3"/>
        <w:rPr>
          <w:rFonts w:cs="Arial"/>
        </w:rPr>
      </w:pPr>
      <w:r>
        <w:rPr>
          <w:rFonts w:cs="Arial"/>
        </w:rPr>
        <w:t>1</w:t>
      </w:r>
    </w:p>
    <w:p w14:paraId="26E353CD" w14:textId="77777777" w:rsidR="00836340" w:rsidRPr="00645F42" w:rsidRDefault="00836340" w:rsidP="00836340"/>
    <w:p w14:paraId="7A12ACF2" w14:textId="77777777" w:rsidR="00836340" w:rsidRPr="00645F42" w:rsidRDefault="00836340" w:rsidP="00836340">
      <w:pPr>
        <w:pStyle w:val="Heading4"/>
        <w:rPr>
          <w:rFonts w:cs="Arial"/>
        </w:rPr>
      </w:pPr>
      <w:proofErr w:type="spellStart"/>
      <w:r w:rsidRPr="00645F42">
        <w:rPr>
          <w:rFonts w:cs="Arial"/>
        </w:rPr>
        <w:t>Interp</w:t>
      </w:r>
      <w:proofErr w:type="spellEnd"/>
      <w:r w:rsidRPr="00645F42">
        <w:rPr>
          <w:rFonts w:cs="Arial"/>
        </w:rPr>
        <w:t xml:space="preserve">: The neg should not have the burden of rejoining affirmatives that don’t strengthen collective bargaining rights for workers in the United States </w:t>
      </w:r>
    </w:p>
    <w:p w14:paraId="3981B913" w14:textId="77777777" w:rsidR="00836340" w:rsidRPr="00645F42" w:rsidRDefault="00836340" w:rsidP="00836340"/>
    <w:p w14:paraId="40A5DCCD" w14:textId="77777777" w:rsidR="00836340" w:rsidRPr="00645F42" w:rsidRDefault="00836340" w:rsidP="00836340">
      <w:pPr>
        <w:pStyle w:val="Heading4"/>
        <w:rPr>
          <w:rFonts w:cs="Arial"/>
        </w:rPr>
      </w:pPr>
      <w:r w:rsidRPr="00645F42">
        <w:rPr>
          <w:rFonts w:cs="Arial"/>
        </w:rPr>
        <w:t xml:space="preserve">The ‘United States federal government’ is </w:t>
      </w:r>
      <w:r w:rsidRPr="00645F42">
        <w:rPr>
          <w:rFonts w:cs="Arial"/>
          <w:u w:val="single"/>
        </w:rPr>
        <w:t>the three branches in DC</w:t>
      </w:r>
      <w:r w:rsidRPr="00645F42">
        <w:rPr>
          <w:rFonts w:cs="Arial"/>
        </w:rPr>
        <w:t>.</w:t>
      </w:r>
    </w:p>
    <w:p w14:paraId="36148894" w14:textId="77777777" w:rsidR="00836340" w:rsidRPr="00645F42" w:rsidRDefault="00836340" w:rsidP="00836340">
      <w:r w:rsidRPr="00645F42">
        <w:rPr>
          <w:rStyle w:val="Style13ptBold"/>
        </w:rPr>
        <w:t>Dictionary of Government and Politics ’98</w:t>
      </w:r>
      <w:r w:rsidRPr="00645F42">
        <w:t xml:space="preserve"> (Ed. P.H. Collin, p. 292)</w:t>
      </w:r>
    </w:p>
    <w:p w14:paraId="4CC86304" w14:textId="77777777" w:rsidR="00836340" w:rsidRPr="00645F42" w:rsidRDefault="00836340" w:rsidP="00836340">
      <w:pPr>
        <w:rPr>
          <w:rStyle w:val="Heading4Char"/>
          <w:rFonts w:cs="Arial"/>
        </w:rPr>
      </w:pPr>
    </w:p>
    <w:p w14:paraId="3E8B74B5" w14:textId="77777777" w:rsidR="00836340" w:rsidRPr="00645F42" w:rsidRDefault="00836340" w:rsidP="00836340">
      <w:pPr>
        <w:rPr>
          <w:sz w:val="14"/>
        </w:rPr>
      </w:pPr>
      <w:r w:rsidRPr="00A66F64">
        <w:rPr>
          <w:rStyle w:val="11111AAAAStyleUnderline"/>
          <w:highlight w:val="yellow"/>
        </w:rPr>
        <w:t>United States</w:t>
      </w:r>
      <w:r w:rsidRPr="00A66F64">
        <w:rPr>
          <w:rStyle w:val="11111AAAAStyleUnderline"/>
        </w:rPr>
        <w:t xml:space="preserve"> of America</w:t>
      </w:r>
      <w:r w:rsidRPr="00645F42">
        <w:t xml:space="preserve"> (USA) [</w:t>
      </w:r>
      <w:proofErr w:type="spellStart"/>
      <w:r w:rsidRPr="00645F42">
        <w:t>ju</w:t>
      </w:r>
      <w:proofErr w:type="spellEnd"/>
      <w:r w:rsidRPr="00645F42">
        <w:t>:’</w:t>
      </w:r>
      <w:proofErr w:type="spellStart"/>
      <w:r w:rsidRPr="00645F42">
        <w:t>naitid</w:t>
      </w:r>
      <w:proofErr w:type="spellEnd"/>
      <w:r w:rsidRPr="00645F42">
        <w:t xml:space="preserve"> ‘</w:t>
      </w:r>
      <w:proofErr w:type="spellStart"/>
      <w:r w:rsidRPr="00645F42">
        <w:t>steits</w:t>
      </w:r>
      <w:proofErr w:type="spellEnd"/>
      <w:r w:rsidRPr="00645F42">
        <w:t xml:space="preserve"> av </w:t>
      </w:r>
      <w:proofErr w:type="spellStart"/>
      <w:r w:rsidRPr="00645F42">
        <w:t>e’merike</w:t>
      </w:r>
      <w:proofErr w:type="spellEnd"/>
      <w:r w:rsidRPr="00645F42">
        <w:t xml:space="preserve">] noun </w:t>
      </w:r>
      <w:r w:rsidRPr="00A66F64">
        <w:rPr>
          <w:rStyle w:val="11111AAAAStyleUnderline"/>
        </w:rPr>
        <w:t>independent country</w:t>
      </w:r>
      <w:r w:rsidRPr="00645F42">
        <w:t xml:space="preserve">, a federation of states (originally thirteen, now fifty in North America; the United States Code = book containing all the permanent laws of the USA, arranged in sections according to subject and revised from time to time COMMENT: the </w:t>
      </w:r>
      <w:r w:rsidRPr="00645F42">
        <w:rPr>
          <w:rStyle w:val="Emphasis"/>
          <w:highlight w:val="yellow"/>
        </w:rPr>
        <w:t>federal government</w:t>
      </w:r>
      <w:r w:rsidRPr="00A66F64">
        <w:rPr>
          <w:rStyle w:val="11111AAAAStyleUnderline"/>
        </w:rPr>
        <w:t xml:space="preserve"> (based in </w:t>
      </w:r>
      <w:r w:rsidRPr="00645F42">
        <w:rPr>
          <w:rStyle w:val="Emphasis"/>
        </w:rPr>
        <w:t>Washington D.C.</w:t>
      </w:r>
      <w:r w:rsidRPr="00A66F64">
        <w:rPr>
          <w:rStyle w:val="11111AAAAStyleUnderline"/>
        </w:rPr>
        <w:t xml:space="preserve">) </w:t>
      </w:r>
      <w:r w:rsidRPr="00A66F64">
        <w:rPr>
          <w:rStyle w:val="11111AAAAStyleUnderline"/>
          <w:highlight w:val="yellow"/>
        </w:rPr>
        <w:t>is formed of a legislature</w:t>
      </w:r>
      <w:r w:rsidRPr="00645F42">
        <w:t xml:space="preserve"> (the Congress) with two chambers (the Senate and House of Representatives), </w:t>
      </w:r>
      <w:r w:rsidRPr="00A66F64">
        <w:rPr>
          <w:rStyle w:val="11111AAAAStyleUnderline"/>
          <w:highlight w:val="yellow"/>
        </w:rPr>
        <w:t>an executive</w:t>
      </w:r>
      <w:r w:rsidRPr="00645F42">
        <w:t xml:space="preserve"> (the President) </w:t>
      </w:r>
      <w:r w:rsidRPr="00A66F64">
        <w:rPr>
          <w:rStyle w:val="11111AAAAStyleUnderline"/>
          <w:highlight w:val="yellow"/>
        </w:rPr>
        <w:t>and a judiciary</w:t>
      </w:r>
      <w:r w:rsidRPr="00645F42">
        <w:t xml:space="preserve"> (the Supreme Court). Each of the fifty states </w:t>
      </w:r>
      <w:proofErr w:type="gramStart"/>
      <w:r w:rsidRPr="00645F42">
        <w:t>making</w:t>
      </w:r>
      <w:proofErr w:type="gramEnd"/>
      <w:r w:rsidRPr="00645F42">
        <w:t xml:space="preserve"> up the USA has its own legislature and executive (the Governor) as well as its own legal system and constitution</w:t>
      </w:r>
      <w:r w:rsidRPr="00645F42">
        <w:rPr>
          <w:sz w:val="14"/>
        </w:rPr>
        <w:t>.</w:t>
      </w:r>
    </w:p>
    <w:p w14:paraId="07091EF2" w14:textId="77777777" w:rsidR="00836340" w:rsidRPr="00645F42" w:rsidRDefault="00836340" w:rsidP="00836340">
      <w:pPr>
        <w:rPr>
          <w:sz w:val="14"/>
        </w:rPr>
      </w:pPr>
    </w:p>
    <w:p w14:paraId="03F4DF91" w14:textId="77777777" w:rsidR="00836340" w:rsidRPr="00645F42" w:rsidRDefault="00836340" w:rsidP="00836340">
      <w:pPr>
        <w:pStyle w:val="Heading4"/>
      </w:pPr>
      <w:r w:rsidRPr="00645F42">
        <w:t>Resolved entails legal action</w:t>
      </w:r>
    </w:p>
    <w:p w14:paraId="6431733F" w14:textId="77777777" w:rsidR="00836340" w:rsidRPr="00645F42" w:rsidRDefault="00836340" w:rsidP="00836340">
      <w:pPr>
        <w:rPr>
          <w:sz w:val="18"/>
          <w:szCs w:val="18"/>
        </w:rPr>
      </w:pPr>
      <w:r w:rsidRPr="00645F42">
        <w:rPr>
          <w:rStyle w:val="Style13ptBold"/>
        </w:rPr>
        <w:t>Words and Phrases</w:t>
      </w:r>
      <w:r w:rsidRPr="00645F42">
        <w:rPr>
          <w:sz w:val="18"/>
          <w:szCs w:val="18"/>
        </w:rPr>
        <w:t xml:space="preserve"> </w:t>
      </w:r>
      <w:r w:rsidRPr="00645F42">
        <w:rPr>
          <w:rStyle w:val="Style13ptBold"/>
        </w:rPr>
        <w:t>64</w:t>
      </w:r>
      <w:r w:rsidRPr="00645F42">
        <w:rPr>
          <w:sz w:val="18"/>
          <w:szCs w:val="18"/>
        </w:rPr>
        <w:t xml:space="preserve">. Permanent Edition. </w:t>
      </w:r>
    </w:p>
    <w:p w14:paraId="581F3338" w14:textId="77777777" w:rsidR="00836340" w:rsidRPr="00645F42" w:rsidRDefault="00836340" w:rsidP="00836340">
      <w:pPr>
        <w:rPr>
          <w:szCs w:val="18"/>
        </w:rPr>
      </w:pPr>
      <w:r w:rsidRPr="00A66F64">
        <w:rPr>
          <w:rStyle w:val="11111AAAAStyleUnderline"/>
          <w:highlight w:val="yellow"/>
        </w:rPr>
        <w:t>Definition of</w:t>
      </w:r>
      <w:r w:rsidRPr="00A66F64">
        <w:rPr>
          <w:rStyle w:val="11111AAAAStyleUnderline"/>
        </w:rPr>
        <w:t xml:space="preserve"> the word </w:t>
      </w:r>
      <w:r w:rsidRPr="00A66F64">
        <w:rPr>
          <w:rStyle w:val="11111AAAAStyleUnderline"/>
          <w:highlight w:val="yellow"/>
        </w:rPr>
        <w:t>“resolve,”</w:t>
      </w:r>
      <w:r w:rsidRPr="00645F42">
        <w:rPr>
          <w:szCs w:val="18"/>
        </w:rPr>
        <w:t xml:space="preserve"> given by Webster </w:t>
      </w:r>
      <w:r w:rsidRPr="00A66F64">
        <w:rPr>
          <w:rStyle w:val="11111AAAAStyleUnderline"/>
        </w:rPr>
        <w:t>is “</w:t>
      </w:r>
      <w:r w:rsidRPr="00A66F64">
        <w:rPr>
          <w:rStyle w:val="11111AAAAStyleUnderline"/>
          <w:highlight w:val="yellow"/>
        </w:rPr>
        <w:t>to express an opinion</w:t>
      </w:r>
      <w:r w:rsidRPr="00A66F64">
        <w:rPr>
          <w:rStyle w:val="11111AAAAStyleUnderline"/>
        </w:rPr>
        <w:t xml:space="preserve"> or determination </w:t>
      </w:r>
      <w:r w:rsidRPr="00A66F64">
        <w:rPr>
          <w:rStyle w:val="11111AAAAStyleUnderline"/>
          <w:highlight w:val="yellow"/>
        </w:rPr>
        <w:t>by resolution</w:t>
      </w:r>
      <w:r w:rsidRPr="00A66F64">
        <w:rPr>
          <w:rStyle w:val="11111AAAAStyleUnderline"/>
        </w:rPr>
        <w:t xml:space="preserve"> or vote; as </w:t>
      </w:r>
      <w:r w:rsidRPr="00A66F64">
        <w:rPr>
          <w:rStyle w:val="11111AAAAStyleUnderline"/>
          <w:highlight w:val="yellow"/>
        </w:rPr>
        <w:t xml:space="preserve">‘it was </w:t>
      </w:r>
      <w:r w:rsidRPr="00645F42">
        <w:rPr>
          <w:rStyle w:val="Emphasis"/>
          <w:highlight w:val="yellow"/>
        </w:rPr>
        <w:t>resolved by the legislature</w:t>
      </w:r>
      <w:r w:rsidRPr="00A66F64">
        <w:rPr>
          <w:rStyle w:val="11111AAAAStyleUnderline"/>
          <w:highlight w:val="yellow"/>
        </w:rPr>
        <w:t>;”</w:t>
      </w:r>
      <w:r w:rsidRPr="00645F42">
        <w:rPr>
          <w:szCs w:val="18"/>
        </w:rPr>
        <w:t xml:space="preserve"> It is </w:t>
      </w:r>
      <w:r w:rsidRPr="00A66F64">
        <w:rPr>
          <w:rStyle w:val="11111AAAAStyleUnderline"/>
        </w:rPr>
        <w:t>of similar force to the word “enact,”</w:t>
      </w:r>
      <w:r w:rsidRPr="00645F42">
        <w:rPr>
          <w:szCs w:val="18"/>
        </w:rPr>
        <w:t xml:space="preserve"> which is defined by Bouvier as </w:t>
      </w:r>
      <w:r w:rsidRPr="00A66F64">
        <w:rPr>
          <w:rStyle w:val="11111AAAAStyleUnderline"/>
          <w:highlight w:val="yellow"/>
        </w:rPr>
        <w:t xml:space="preserve">meaning “to </w:t>
      </w:r>
      <w:r w:rsidRPr="00645F42">
        <w:rPr>
          <w:rStyle w:val="Emphasis"/>
          <w:highlight w:val="yellow"/>
        </w:rPr>
        <w:t>establish by law”.</w:t>
      </w:r>
    </w:p>
    <w:p w14:paraId="3FFCC46F" w14:textId="77777777" w:rsidR="00836340" w:rsidRPr="00645F42" w:rsidRDefault="00836340" w:rsidP="00836340">
      <w:pPr>
        <w:rPr>
          <w:sz w:val="14"/>
        </w:rPr>
      </w:pPr>
    </w:p>
    <w:p w14:paraId="5F08AF0A" w14:textId="77777777" w:rsidR="00836340" w:rsidRPr="00645F42" w:rsidRDefault="00836340" w:rsidP="00836340">
      <w:pPr>
        <w:pStyle w:val="Heading4"/>
        <w:rPr>
          <w:rFonts w:cs="Arial"/>
        </w:rPr>
      </w:pPr>
      <w:r w:rsidRPr="00645F42">
        <w:rPr>
          <w:rFonts w:cs="Arial"/>
        </w:rPr>
        <w:t xml:space="preserve">Collective bargaining is negotiations between </w:t>
      </w:r>
      <w:proofErr w:type="gramStart"/>
      <w:r w:rsidRPr="00645F42">
        <w:rPr>
          <w:rFonts w:cs="Arial"/>
        </w:rPr>
        <w:t>an employer</w:t>
      </w:r>
      <w:proofErr w:type="gramEnd"/>
      <w:r w:rsidRPr="00645F42">
        <w:rPr>
          <w:rFonts w:cs="Arial"/>
        </w:rPr>
        <w:t xml:space="preserve"> and workers’ organizations that regulate relationships, improve working conditions, and a worker’s organization. </w:t>
      </w:r>
    </w:p>
    <w:p w14:paraId="6B2FEEDE" w14:textId="77777777" w:rsidR="00836340" w:rsidRPr="00645F42" w:rsidRDefault="00836340" w:rsidP="00836340">
      <w:r w:rsidRPr="00645F42">
        <w:rPr>
          <w:rStyle w:val="Style13ptBold"/>
        </w:rPr>
        <w:t>FAO N.D.</w:t>
      </w:r>
      <w:r w:rsidRPr="00645F42">
        <w:t xml:space="preserve"> (Food and Agriculture Organization of the United Nations; No Date Given; "Collective bargaining in the banana industry"; FAO; doα: 11-13-2025)</w:t>
      </w:r>
    </w:p>
    <w:p w14:paraId="28EBAB7E" w14:textId="77777777" w:rsidR="00836340" w:rsidRPr="00645F42" w:rsidRDefault="00836340" w:rsidP="00836340">
      <w:hyperlink r:id="rId5" w:history="1">
        <w:r w:rsidRPr="00645F42">
          <w:rPr>
            <w:rStyle w:val="Hyperlink"/>
          </w:rPr>
          <w:t>https://www.fao.org/world-banana-forum/projects/good-practices/collective-bargaining/en/</w:t>
        </w:r>
      </w:hyperlink>
    </w:p>
    <w:p w14:paraId="741EC987" w14:textId="77777777" w:rsidR="00836340" w:rsidRPr="00645F42" w:rsidRDefault="00836340" w:rsidP="00836340">
      <w:pPr>
        <w:rPr>
          <w:rStyle w:val="Style13ptBold"/>
        </w:rPr>
      </w:pPr>
    </w:p>
    <w:p w14:paraId="5C262831" w14:textId="77777777" w:rsidR="00836340" w:rsidRPr="00645F42" w:rsidRDefault="00836340" w:rsidP="00836340">
      <w:r w:rsidRPr="00A66F64">
        <w:rPr>
          <w:rStyle w:val="11111AAAAStyleUnderline"/>
          <w:highlight w:val="yellow"/>
        </w:rPr>
        <w:t>Collective bargaining is defined by the</w:t>
      </w:r>
      <w:r w:rsidRPr="00645F42">
        <w:t> </w:t>
      </w:r>
      <w:r w:rsidRPr="00645F42">
        <w:rPr>
          <w:rFonts w:eastAsiaTheme="majorEastAsia"/>
        </w:rPr>
        <w:t xml:space="preserve">International </w:t>
      </w:r>
      <w:proofErr w:type="spellStart"/>
      <w:r w:rsidRPr="00645F42">
        <w:rPr>
          <w:rFonts w:eastAsiaTheme="majorEastAsia"/>
        </w:rPr>
        <w:t>Labour</w:t>
      </w:r>
      <w:proofErr w:type="spellEnd"/>
      <w:r w:rsidRPr="00645F42">
        <w:rPr>
          <w:rFonts w:eastAsiaTheme="majorEastAsia"/>
        </w:rPr>
        <w:t xml:space="preserve"> Organization (</w:t>
      </w:r>
      <w:r w:rsidRPr="00A66F64">
        <w:rPr>
          <w:rStyle w:val="11111AAAAStyleUnderline"/>
          <w:highlight w:val="yellow"/>
        </w:rPr>
        <w:t>ILO</w:t>
      </w:r>
      <w:r w:rsidRPr="00645F42">
        <w:rPr>
          <w:rFonts w:eastAsiaTheme="majorEastAsia"/>
        </w:rPr>
        <w:t xml:space="preserve">)’s </w:t>
      </w:r>
      <w:r w:rsidRPr="00A66F64">
        <w:rPr>
          <w:rStyle w:val="11111AAAAStyleUnderline"/>
        </w:rPr>
        <w:t>Convention No. 154 (1981</w:t>
      </w:r>
      <w:r w:rsidRPr="00645F42">
        <w:rPr>
          <w:rFonts w:eastAsiaTheme="majorEastAsia"/>
        </w:rPr>
        <w:t>)</w:t>
      </w:r>
      <w:r w:rsidRPr="00645F42">
        <w:t> </w:t>
      </w:r>
      <w:r w:rsidRPr="00A66F64">
        <w:rPr>
          <w:rStyle w:val="11111AAAAStyleUnderline"/>
          <w:highlight w:val="yellow"/>
        </w:rPr>
        <w:t>as</w:t>
      </w:r>
      <w:r w:rsidRPr="00A66F64">
        <w:rPr>
          <w:rStyle w:val="11111AAAAStyleUnderline"/>
        </w:rPr>
        <w:t xml:space="preserve"> </w:t>
      </w:r>
      <w:r w:rsidRPr="00645F42">
        <w:t>“</w:t>
      </w:r>
      <w:r w:rsidRPr="00A66F64">
        <w:rPr>
          <w:rStyle w:val="11111AAAAStyleUnderline"/>
        </w:rPr>
        <w:t xml:space="preserve">all </w:t>
      </w:r>
      <w:r w:rsidRPr="00645F42">
        <w:rPr>
          <w:rStyle w:val="Emphasis"/>
          <w:highlight w:val="yellow"/>
        </w:rPr>
        <w:t>negotiations</w:t>
      </w:r>
      <w:r w:rsidRPr="00A66F64">
        <w:rPr>
          <w:rStyle w:val="11111AAAAStyleUnderline"/>
        </w:rPr>
        <w:t xml:space="preserve"> </w:t>
      </w:r>
      <w:r w:rsidRPr="00A66F64">
        <w:rPr>
          <w:rStyle w:val="11111AAAAStyleUnderline"/>
          <w:highlight w:val="yellow"/>
        </w:rPr>
        <w:t xml:space="preserve">which take place between an </w:t>
      </w:r>
      <w:r w:rsidRPr="00645F42">
        <w:rPr>
          <w:rStyle w:val="Emphasis"/>
          <w:highlight w:val="yellow"/>
        </w:rPr>
        <w:t>employer</w:t>
      </w:r>
      <w:r w:rsidRPr="00A66F64">
        <w:rPr>
          <w:rStyle w:val="11111AAAAStyleUnderline"/>
        </w:rPr>
        <w:t xml:space="preserve">, a group of employers or one or more employers' organizations, on the one hand, </w:t>
      </w:r>
      <w:r w:rsidRPr="00A66F64">
        <w:rPr>
          <w:rStyle w:val="11111AAAAStyleUnderline"/>
          <w:highlight w:val="yellow"/>
        </w:rPr>
        <w:t>and</w:t>
      </w:r>
      <w:r w:rsidRPr="00A66F64">
        <w:rPr>
          <w:rStyle w:val="11111AAAAStyleUnderline"/>
        </w:rPr>
        <w:t xml:space="preserve"> one or more </w:t>
      </w:r>
      <w:r w:rsidRPr="00A66F64">
        <w:rPr>
          <w:rStyle w:val="11111AAAAStyleUnderline"/>
          <w:highlight w:val="yellow"/>
        </w:rPr>
        <w:t>workers' organizations</w:t>
      </w:r>
      <w:r w:rsidRPr="00A66F64">
        <w:rPr>
          <w:rStyle w:val="11111AAAAStyleUnderline"/>
        </w:rPr>
        <w:t xml:space="preserve">, on the other, </w:t>
      </w:r>
      <w:r w:rsidRPr="00A66F64">
        <w:rPr>
          <w:rStyle w:val="11111AAAAStyleUnderline"/>
          <w:highlight w:val="yellow"/>
        </w:rPr>
        <w:t>for</w:t>
      </w:r>
      <w:r w:rsidRPr="00645F42">
        <w:t>:</w:t>
      </w:r>
    </w:p>
    <w:p w14:paraId="3EE0CC39" w14:textId="77777777" w:rsidR="00836340" w:rsidRPr="00A66F64" w:rsidRDefault="00836340" w:rsidP="00836340">
      <w:pPr>
        <w:pStyle w:val="ListParagraph"/>
        <w:numPr>
          <w:ilvl w:val="0"/>
          <w:numId w:val="15"/>
        </w:numPr>
      </w:pPr>
      <w:r w:rsidRPr="00A66F64">
        <w:t xml:space="preserve">determining </w:t>
      </w:r>
      <w:r w:rsidRPr="00A66F64">
        <w:rPr>
          <w:rStyle w:val="11111AAAAStyleUnderline"/>
          <w:highlight w:val="yellow"/>
        </w:rPr>
        <w:t xml:space="preserve">working </w:t>
      </w:r>
      <w:r w:rsidRPr="00645F42">
        <w:rPr>
          <w:rStyle w:val="Emphasis"/>
          <w:highlight w:val="yellow"/>
        </w:rPr>
        <w:t>conditions</w:t>
      </w:r>
      <w:r w:rsidRPr="00A66F64">
        <w:rPr>
          <w:rStyle w:val="11111AAAAStyleUnderline"/>
          <w:highlight w:val="yellow"/>
        </w:rPr>
        <w:t xml:space="preserve"> and </w:t>
      </w:r>
      <w:r w:rsidRPr="00645F42">
        <w:rPr>
          <w:rStyle w:val="Emphasis"/>
          <w:highlight w:val="yellow"/>
        </w:rPr>
        <w:t>terms of employment</w:t>
      </w:r>
      <w:r w:rsidRPr="00A66F64">
        <w:t>; and/or</w:t>
      </w:r>
    </w:p>
    <w:p w14:paraId="51077A2D" w14:textId="77777777" w:rsidR="00836340" w:rsidRPr="00A66F64" w:rsidRDefault="00836340" w:rsidP="00836340">
      <w:pPr>
        <w:pStyle w:val="ListParagraph"/>
        <w:numPr>
          <w:ilvl w:val="0"/>
          <w:numId w:val="15"/>
        </w:numPr>
      </w:pPr>
      <w:r w:rsidRPr="00645F42">
        <w:rPr>
          <w:rStyle w:val="Emphasis"/>
          <w:highlight w:val="yellow"/>
        </w:rPr>
        <w:t>regulating relations</w:t>
      </w:r>
      <w:r w:rsidRPr="00A66F64">
        <w:rPr>
          <w:rStyle w:val="11111AAAAStyleUnderline"/>
          <w:highlight w:val="yellow"/>
        </w:rPr>
        <w:t xml:space="preserve"> between employers and workers</w:t>
      </w:r>
      <w:r w:rsidRPr="00A66F64">
        <w:t>; and/or</w:t>
      </w:r>
    </w:p>
    <w:p w14:paraId="26E6F787" w14:textId="77777777" w:rsidR="00836340" w:rsidRPr="00A66F64" w:rsidRDefault="00836340" w:rsidP="00836340">
      <w:pPr>
        <w:pStyle w:val="ListParagraph"/>
        <w:numPr>
          <w:ilvl w:val="0"/>
          <w:numId w:val="15"/>
        </w:numPr>
      </w:pPr>
      <w:r w:rsidRPr="00A66F64">
        <w:rPr>
          <w:rStyle w:val="11111AAAAStyleUnderline"/>
        </w:rPr>
        <w:t>regulating relations</w:t>
      </w:r>
      <w:r w:rsidRPr="00A66F64">
        <w:t xml:space="preserve"> </w:t>
      </w:r>
      <w:r w:rsidRPr="00A66F64">
        <w:rPr>
          <w:rStyle w:val="11111AAAAStyleUnderline"/>
        </w:rPr>
        <w:t>between employers or their organizations and a workers' organization or workers' organizations</w:t>
      </w:r>
      <w:r w:rsidRPr="00A66F64">
        <w:t>.” (Article 2)</w:t>
      </w:r>
    </w:p>
    <w:p w14:paraId="05B2AE18" w14:textId="77777777" w:rsidR="00836340" w:rsidRPr="00645F42" w:rsidRDefault="00836340" w:rsidP="00836340"/>
    <w:p w14:paraId="32CD7D1A" w14:textId="77777777" w:rsidR="00836340" w:rsidRPr="00645F42" w:rsidRDefault="00836340" w:rsidP="00836340">
      <w:pPr>
        <w:pStyle w:val="Heading4"/>
        <w:rPr>
          <w:rFonts w:cs="Arial"/>
        </w:rPr>
      </w:pPr>
      <w:proofErr w:type="gramStart"/>
      <w:r w:rsidRPr="00645F42">
        <w:rPr>
          <w:rFonts w:cs="Arial"/>
        </w:rPr>
        <w:t>Strengthen</w:t>
      </w:r>
      <w:proofErr w:type="gramEnd"/>
      <w:r w:rsidRPr="00645F42">
        <w:rPr>
          <w:rFonts w:cs="Arial"/>
        </w:rPr>
        <w:t xml:space="preserve"> means make more effective</w:t>
      </w:r>
    </w:p>
    <w:p w14:paraId="104512A2" w14:textId="77777777" w:rsidR="00836340" w:rsidRPr="00645F42" w:rsidRDefault="00836340" w:rsidP="00836340">
      <w:r w:rsidRPr="00645F42">
        <w:rPr>
          <w:rStyle w:val="Style13ptBold"/>
        </w:rPr>
        <w:t>Cambridge No Date</w:t>
      </w:r>
      <w:r w:rsidRPr="00645F42">
        <w:t xml:space="preserve"> (Cambridge Dictionary; "strengthen"; doα: 6-3-2025) https://dictionary.cambridge.org/us/dictionary/english/strengthen</w:t>
      </w:r>
    </w:p>
    <w:p w14:paraId="44E88F91" w14:textId="77777777" w:rsidR="00836340" w:rsidRPr="00645F42" w:rsidRDefault="00836340" w:rsidP="00836340"/>
    <w:p w14:paraId="28D888CA" w14:textId="77777777" w:rsidR="00836340" w:rsidRPr="00645F42" w:rsidRDefault="00836340" w:rsidP="00836340">
      <w:r w:rsidRPr="00A66F64">
        <w:rPr>
          <w:rStyle w:val="11111AAAAStyleUnderline"/>
          <w:highlight w:val="yellow"/>
        </w:rPr>
        <w:t>to make</w:t>
      </w:r>
      <w:r w:rsidRPr="00A66F64">
        <w:rPr>
          <w:rStyle w:val="11111AAAAStyleUnderline"/>
        </w:rPr>
        <w:t xml:space="preserve"> something </w:t>
      </w:r>
      <w:r w:rsidRPr="00645F42">
        <w:rPr>
          <w:rStyle w:val="Emphasis"/>
        </w:rPr>
        <w:t>stronger</w:t>
      </w:r>
      <w:r w:rsidRPr="00A66F64">
        <w:rPr>
          <w:rStyle w:val="11111AAAAStyleUnderline"/>
        </w:rPr>
        <w:t xml:space="preserve"> or </w:t>
      </w:r>
      <w:r w:rsidRPr="00645F42">
        <w:rPr>
          <w:rStyle w:val="Emphasis"/>
          <w:highlight w:val="yellow"/>
        </w:rPr>
        <w:t>more effective</w:t>
      </w:r>
      <w:r w:rsidRPr="00645F42">
        <w:t>, or to become stronger or more effective:</w:t>
      </w:r>
    </w:p>
    <w:p w14:paraId="1604826E" w14:textId="77777777" w:rsidR="00836340" w:rsidRPr="00645F42" w:rsidRDefault="00836340" w:rsidP="00836340">
      <w:r w:rsidRPr="00645F42">
        <w:t xml:space="preserve">They have been </w:t>
      </w:r>
      <w:r w:rsidRPr="00645F42">
        <w:rPr>
          <w:rStyle w:val="Emphasis"/>
        </w:rPr>
        <w:t>strengthening</w:t>
      </w:r>
      <w:r w:rsidRPr="00A66F64">
        <w:rPr>
          <w:rStyle w:val="11111AAAAStyleUnderline"/>
        </w:rPr>
        <w:t xml:space="preserve"> their border defenses </w:t>
      </w:r>
      <w:r w:rsidRPr="00645F42">
        <w:t>in preparation for war.</w:t>
      </w:r>
    </w:p>
    <w:p w14:paraId="460C6FA8" w14:textId="77777777" w:rsidR="00836340" w:rsidRPr="00645F42" w:rsidRDefault="00836340" w:rsidP="00836340">
      <w:r w:rsidRPr="00645F42">
        <w:t>His battle against cancer has strengthened his belief in God.</w:t>
      </w:r>
    </w:p>
    <w:p w14:paraId="662454A0" w14:textId="77777777" w:rsidR="00836340" w:rsidRPr="00645F42" w:rsidRDefault="00836340" w:rsidP="00836340">
      <w:r w:rsidRPr="00645F42">
        <w:t>The accident strengthens the case for better safety measures at fairgrounds.</w:t>
      </w:r>
    </w:p>
    <w:p w14:paraId="1ACF5ABD" w14:textId="77777777" w:rsidR="00836340" w:rsidRPr="00645F42" w:rsidRDefault="00836340" w:rsidP="00836340">
      <w:pPr>
        <w:rPr>
          <w:rStyle w:val="Style13ptBold"/>
        </w:rPr>
      </w:pPr>
      <w:r w:rsidRPr="00645F42">
        <w:rPr>
          <w:rStyle w:val="Style13ptBold"/>
        </w:rPr>
        <w:t>The</w:t>
      </w:r>
      <w:r w:rsidRPr="00645F42">
        <w:t xml:space="preserve"> bank </w:t>
      </w:r>
      <w:r w:rsidRPr="00645F42">
        <w:rPr>
          <w:rStyle w:val="Style13ptBold"/>
        </w:rPr>
        <w:t xml:space="preserve">loan has greatly </w:t>
      </w:r>
      <w:r w:rsidRPr="00645F42">
        <w:rPr>
          <w:rStyle w:val="Emphasis"/>
        </w:rPr>
        <w:t>strengthened</w:t>
      </w:r>
      <w:r w:rsidRPr="00645F42">
        <w:rPr>
          <w:rStyle w:val="Style13ptBold"/>
        </w:rPr>
        <w:t xml:space="preserve"> our financial </w:t>
      </w:r>
      <w:r w:rsidRPr="00645F42">
        <w:rPr>
          <w:rStyle w:val="Emphasis"/>
        </w:rPr>
        <w:t>position</w:t>
      </w:r>
      <w:r w:rsidRPr="00645F42">
        <w:rPr>
          <w:rStyle w:val="Style13ptBold"/>
        </w:rPr>
        <w:t>.</w:t>
      </w:r>
    </w:p>
    <w:p w14:paraId="1FD8CB9F" w14:textId="77777777" w:rsidR="00836340" w:rsidRPr="00645F42" w:rsidRDefault="00836340" w:rsidP="00836340">
      <w:r w:rsidRPr="00645F42">
        <w:t>The organization's aim is to strengthen the cultural ties between Britain and Germany.</w:t>
      </w:r>
    </w:p>
    <w:p w14:paraId="5B0846C3" w14:textId="77777777" w:rsidR="00836340" w:rsidRPr="00645F42" w:rsidRDefault="00836340" w:rsidP="00836340">
      <w:r w:rsidRPr="00645F42">
        <w:t>The rise in U.S. interest rates caused the dollar to strengthen (= increase in value) against all the Asian currencies.</w:t>
      </w:r>
    </w:p>
    <w:p w14:paraId="678F82ED" w14:textId="77777777" w:rsidR="00836340" w:rsidRPr="00645F42" w:rsidRDefault="00836340" w:rsidP="00836340"/>
    <w:p w14:paraId="45AB947B" w14:textId="77777777" w:rsidR="00836340" w:rsidRPr="00645F42" w:rsidRDefault="00836340" w:rsidP="00836340"/>
    <w:p w14:paraId="626C1C68" w14:textId="77777777" w:rsidR="00836340" w:rsidRPr="00645F42" w:rsidRDefault="00836340" w:rsidP="00836340">
      <w:pPr>
        <w:pStyle w:val="Heading4"/>
        <w:rPr>
          <w:rFonts w:cs="Arial"/>
        </w:rPr>
      </w:pPr>
      <w:r w:rsidRPr="00645F42">
        <w:rPr>
          <w:rFonts w:cs="Arial"/>
        </w:rPr>
        <w:t xml:space="preserve">The TVA refocuses labor law on how we ought to create </w:t>
      </w:r>
      <w:r w:rsidRPr="00645F42">
        <w:rPr>
          <w:rFonts w:cs="Arial"/>
          <w:u w:val="single"/>
        </w:rPr>
        <w:t>valuations</w:t>
      </w:r>
      <w:r w:rsidRPr="00645F42">
        <w:rPr>
          <w:rFonts w:cs="Arial"/>
        </w:rPr>
        <w:t xml:space="preserve"> for </w:t>
      </w:r>
      <w:r w:rsidRPr="00645F42">
        <w:rPr>
          <w:rFonts w:cs="Arial"/>
          <w:u w:val="single"/>
        </w:rPr>
        <w:t>care</w:t>
      </w:r>
      <w:r w:rsidRPr="00645F42">
        <w:rPr>
          <w:rFonts w:cs="Arial"/>
        </w:rPr>
        <w:t xml:space="preserve">, </w:t>
      </w:r>
      <w:r w:rsidRPr="00645F42">
        <w:rPr>
          <w:rFonts w:cs="Arial"/>
          <w:u w:val="single"/>
        </w:rPr>
        <w:t>community</w:t>
      </w:r>
      <w:r w:rsidRPr="00645F42">
        <w:rPr>
          <w:rFonts w:cs="Arial"/>
        </w:rPr>
        <w:t xml:space="preserve">, and </w:t>
      </w:r>
      <w:r w:rsidRPr="00645F42">
        <w:rPr>
          <w:rFonts w:cs="Arial"/>
          <w:u w:val="single"/>
        </w:rPr>
        <w:t>social reproduction</w:t>
      </w:r>
      <w:r w:rsidRPr="00645F42">
        <w:rPr>
          <w:rFonts w:cs="Arial"/>
        </w:rPr>
        <w:t xml:space="preserve">. It </w:t>
      </w:r>
      <w:r w:rsidRPr="00645F42">
        <w:rPr>
          <w:rFonts w:cs="Arial"/>
          <w:u w:val="single"/>
        </w:rPr>
        <w:t>actively decenters finance</w:t>
      </w:r>
      <w:r w:rsidRPr="00645F42">
        <w:rPr>
          <w:rFonts w:cs="Arial"/>
        </w:rPr>
        <w:t xml:space="preserve"> and </w:t>
      </w:r>
      <w:r w:rsidRPr="00645F42">
        <w:rPr>
          <w:rFonts w:cs="Arial"/>
          <w:u w:val="single"/>
        </w:rPr>
        <w:t>necessitates</w:t>
      </w:r>
      <w:r w:rsidRPr="00645F42">
        <w:rPr>
          <w:rFonts w:cs="Arial"/>
        </w:rPr>
        <w:t xml:space="preserve"> a </w:t>
      </w:r>
      <w:r w:rsidRPr="00645F42">
        <w:rPr>
          <w:rFonts w:cs="Arial"/>
          <w:u w:val="single"/>
        </w:rPr>
        <w:t>wholesale reassessment</w:t>
      </w:r>
      <w:r w:rsidRPr="00645F42">
        <w:rPr>
          <w:rFonts w:cs="Arial"/>
        </w:rPr>
        <w:t xml:space="preserve"> of what we </w:t>
      </w:r>
      <w:proofErr w:type="gramStart"/>
      <w:r w:rsidRPr="00645F42">
        <w:rPr>
          <w:rFonts w:cs="Arial"/>
        </w:rPr>
        <w:t>consider as</w:t>
      </w:r>
      <w:proofErr w:type="gramEnd"/>
      <w:r w:rsidRPr="00645F42">
        <w:rPr>
          <w:rFonts w:cs="Arial"/>
        </w:rPr>
        <w:t xml:space="preserve"> </w:t>
      </w:r>
      <w:r w:rsidRPr="00645F42">
        <w:rPr>
          <w:rFonts w:cs="Arial"/>
          <w:u w:val="single"/>
        </w:rPr>
        <w:t>work</w:t>
      </w:r>
      <w:r w:rsidRPr="00645F42">
        <w:rPr>
          <w:rFonts w:cs="Arial"/>
        </w:rPr>
        <w:t xml:space="preserve">. </w:t>
      </w:r>
    </w:p>
    <w:p w14:paraId="2A3300E8" w14:textId="6F9E4B02" w:rsidR="00836340" w:rsidRDefault="00836340" w:rsidP="00836340">
      <w:proofErr w:type="spellStart"/>
      <w:r w:rsidRPr="00645F42">
        <w:rPr>
          <w:rStyle w:val="Style13ptBold"/>
        </w:rPr>
        <w:t>Zbyszewska</w:t>
      </w:r>
      <w:proofErr w:type="spellEnd"/>
      <w:r w:rsidRPr="00645F42">
        <w:rPr>
          <w:rStyle w:val="Style13ptBold"/>
        </w:rPr>
        <w:t xml:space="preserve"> 18</w:t>
      </w:r>
      <w:r w:rsidRPr="00645F42">
        <w:t xml:space="preserve"> (Ania </w:t>
      </w:r>
      <w:proofErr w:type="spellStart"/>
      <w:r w:rsidRPr="00645F42">
        <w:t>Zbyszewska</w:t>
      </w:r>
      <w:proofErr w:type="spellEnd"/>
      <w:r w:rsidRPr="00645F42">
        <w:t>, Assistant Professor at University of Warwick School of Law; 2018; "Regulating work with people and ‘nature in mind: Feminist reflections"; University of Warwick Repository; doα: 11-13-2025)</w:t>
      </w:r>
      <w:r w:rsidR="000F2257">
        <w:t xml:space="preserve"> </w:t>
      </w:r>
      <w:hyperlink r:id="rId6" w:history="1">
        <w:r w:rsidR="000F2257" w:rsidRPr="00891CB2">
          <w:rPr>
            <w:rStyle w:val="Hyperlink"/>
          </w:rPr>
          <w:t>https://wrap.warwick.ac.uk/id/eprint/108311/</w:t>
        </w:r>
      </w:hyperlink>
    </w:p>
    <w:p w14:paraId="269F6FE2" w14:textId="77777777" w:rsidR="000F2257" w:rsidRPr="00645F42" w:rsidRDefault="000F2257" w:rsidP="00836340"/>
    <w:p w14:paraId="01B69535" w14:textId="77777777" w:rsidR="00836340" w:rsidRPr="00645F42" w:rsidRDefault="00836340" w:rsidP="00836340">
      <w:pPr>
        <w:rPr>
          <w:sz w:val="14"/>
        </w:rPr>
      </w:pPr>
      <w:r w:rsidRPr="00A66F64">
        <w:rPr>
          <w:rStyle w:val="11111AAAAStyleUnderline"/>
        </w:rPr>
        <w:t>By bringing</w:t>
      </w:r>
      <w:r w:rsidRPr="00645F42">
        <w:rPr>
          <w:sz w:val="14"/>
        </w:rPr>
        <w:t xml:space="preserve"> the </w:t>
      </w:r>
      <w:r w:rsidRPr="00645F42">
        <w:rPr>
          <w:rStyle w:val="Emphasis"/>
          <w:highlight w:val="yellow"/>
        </w:rPr>
        <w:t>socio-ecological realm</w:t>
      </w:r>
      <w:r w:rsidRPr="00645F42">
        <w:rPr>
          <w:sz w:val="14"/>
        </w:rPr>
        <w:t xml:space="preserve"> </w:t>
      </w:r>
      <w:r w:rsidRPr="00A66F64">
        <w:rPr>
          <w:rStyle w:val="11111AAAAStyleUnderline"/>
        </w:rPr>
        <w:t>together with</w:t>
      </w:r>
      <w:r w:rsidRPr="00645F42">
        <w:rPr>
          <w:sz w:val="14"/>
        </w:rPr>
        <w:t xml:space="preserve"> the </w:t>
      </w:r>
      <w:r w:rsidRPr="00A66F64">
        <w:rPr>
          <w:rStyle w:val="11111AAAAStyleUnderline"/>
        </w:rPr>
        <w:t xml:space="preserve">realms of </w:t>
      </w:r>
      <w:r w:rsidRPr="00645F42">
        <w:rPr>
          <w:rStyle w:val="Emphasis"/>
        </w:rPr>
        <w:t>social reproduction</w:t>
      </w:r>
      <w:r w:rsidRPr="00A66F64">
        <w:rPr>
          <w:rStyle w:val="11111AAAAStyleUnderline"/>
        </w:rPr>
        <w:t xml:space="preserve"> and </w:t>
      </w:r>
      <w:r w:rsidRPr="00645F42">
        <w:rPr>
          <w:rStyle w:val="Emphasis"/>
        </w:rPr>
        <w:t>production</w:t>
      </w:r>
      <w:r w:rsidRPr="00645F42">
        <w:rPr>
          <w:sz w:val="14"/>
        </w:rPr>
        <w:t xml:space="preserve"> (paid labor), and showing how they are of consequence for one another, the </w:t>
      </w:r>
      <w:r w:rsidRPr="00A66F64">
        <w:rPr>
          <w:rStyle w:val="11111AAAAStyleUnderline"/>
        </w:rPr>
        <w:t>ecofeminist perspective suggests</w:t>
      </w:r>
      <w:r w:rsidRPr="00645F42">
        <w:rPr>
          <w:sz w:val="14"/>
        </w:rPr>
        <w:t xml:space="preserve"> that their current </w:t>
      </w:r>
      <w:r w:rsidRPr="00645F42">
        <w:rPr>
          <w:rStyle w:val="Emphasis"/>
        </w:rPr>
        <w:t>dis-articulation</w:t>
      </w:r>
      <w:r w:rsidRPr="00645F42">
        <w:rPr>
          <w:sz w:val="14"/>
        </w:rPr>
        <w:t xml:space="preserve"> – or lack of attention to two of these realms – </w:t>
      </w:r>
      <w:r w:rsidRPr="00A66F64">
        <w:rPr>
          <w:rStyle w:val="11111AAAAStyleUnderline"/>
          <w:highlight w:val="yellow"/>
        </w:rPr>
        <w:t xml:space="preserve">should be a concern for </w:t>
      </w:r>
      <w:r w:rsidRPr="00645F42">
        <w:rPr>
          <w:rStyle w:val="Emphasis"/>
          <w:highlight w:val="yellow"/>
        </w:rPr>
        <w:t>labor law</w:t>
      </w:r>
      <w:r w:rsidRPr="00A66F64">
        <w:rPr>
          <w:rStyle w:val="11111AAAAStyleUnderline"/>
        </w:rPr>
        <w:t xml:space="preserve"> </w:t>
      </w:r>
      <w:r w:rsidRPr="00645F42">
        <w:rPr>
          <w:sz w:val="14"/>
        </w:rPr>
        <w:t xml:space="preserve">and for the people who care about it. This is </w:t>
      </w:r>
      <w:r w:rsidRPr="00A66F64">
        <w:rPr>
          <w:rStyle w:val="11111AAAAStyleUnderline"/>
          <w:highlight w:val="yellow"/>
        </w:rPr>
        <w:t>made</w:t>
      </w:r>
      <w:r w:rsidRPr="00645F42">
        <w:rPr>
          <w:sz w:val="14"/>
        </w:rPr>
        <w:t xml:space="preserve"> especially clear and </w:t>
      </w:r>
      <w:r w:rsidRPr="00A66F64">
        <w:rPr>
          <w:rStyle w:val="11111AAAAStyleUnderline"/>
          <w:highlight w:val="yellow"/>
        </w:rPr>
        <w:t>urgent</w:t>
      </w:r>
      <w:r w:rsidRPr="00A66F64">
        <w:rPr>
          <w:rStyle w:val="11111AAAAStyleUnderline"/>
        </w:rPr>
        <w:t xml:space="preserve"> by</w:t>
      </w:r>
      <w:r w:rsidRPr="00645F42">
        <w:rPr>
          <w:sz w:val="14"/>
        </w:rPr>
        <w:t xml:space="preserve"> the </w:t>
      </w:r>
      <w:r w:rsidRPr="00A66F64">
        <w:rPr>
          <w:rStyle w:val="11111AAAAStyleUnderline"/>
        </w:rPr>
        <w:t>fact that</w:t>
      </w:r>
      <w:r w:rsidRPr="00645F42">
        <w:rPr>
          <w:sz w:val="14"/>
        </w:rPr>
        <w:t xml:space="preserve"> concern for </w:t>
      </w:r>
      <w:r w:rsidRPr="00A66F64">
        <w:rPr>
          <w:rStyle w:val="11111AAAAStyleUnderline"/>
        </w:rPr>
        <w:t>sustainability is already shaping</w:t>
      </w:r>
      <w:r w:rsidRPr="00645F42">
        <w:rPr>
          <w:sz w:val="14"/>
        </w:rPr>
        <w:t xml:space="preserve"> the </w:t>
      </w:r>
      <w:r w:rsidRPr="00645F42">
        <w:rPr>
          <w:rStyle w:val="Emphasis"/>
        </w:rPr>
        <w:t>policy discourse</w:t>
      </w:r>
      <w:r w:rsidRPr="00645F42">
        <w:rPr>
          <w:sz w:val="14"/>
        </w:rPr>
        <w:t xml:space="preserve"> </w:t>
      </w:r>
      <w:r w:rsidRPr="00A66F64">
        <w:rPr>
          <w:rStyle w:val="11111AAAAStyleUnderline"/>
        </w:rPr>
        <w:t>on</w:t>
      </w:r>
      <w:r w:rsidRPr="00645F42">
        <w:rPr>
          <w:sz w:val="14"/>
        </w:rPr>
        <w:t xml:space="preserve"> </w:t>
      </w:r>
      <w:r w:rsidRPr="00A66F64">
        <w:rPr>
          <w:rStyle w:val="11111AAAAStyleUnderline"/>
        </w:rPr>
        <w:t xml:space="preserve">the </w:t>
      </w:r>
      <w:r w:rsidRPr="00645F42">
        <w:rPr>
          <w:rStyle w:val="Emphasis"/>
        </w:rPr>
        <w:t>future of work</w:t>
      </w:r>
      <w:r w:rsidRPr="00645F42">
        <w:rPr>
          <w:sz w:val="14"/>
        </w:rPr>
        <w:t xml:space="preserve">. </w:t>
      </w:r>
      <w:r w:rsidRPr="00A66F64">
        <w:rPr>
          <w:rStyle w:val="11111AAAAStyleUnderline"/>
        </w:rPr>
        <w:t>In light of</w:t>
      </w:r>
      <w:r w:rsidRPr="00645F42">
        <w:rPr>
          <w:sz w:val="14"/>
        </w:rPr>
        <w:t xml:space="preserve"> the </w:t>
      </w:r>
      <w:r w:rsidRPr="00A66F64">
        <w:rPr>
          <w:rStyle w:val="11111AAAAStyleUnderline"/>
        </w:rPr>
        <w:t xml:space="preserve">challenges posed </w:t>
      </w:r>
      <w:r w:rsidRPr="00A66F64">
        <w:rPr>
          <w:rStyle w:val="11111AAAAStyleUnderline"/>
          <w:highlight w:val="yellow"/>
        </w:rPr>
        <w:t xml:space="preserve">by </w:t>
      </w:r>
      <w:r w:rsidRPr="00645F42">
        <w:rPr>
          <w:rStyle w:val="Emphasis"/>
          <w:highlight w:val="yellow"/>
        </w:rPr>
        <w:t>climate change</w:t>
      </w:r>
      <w:r w:rsidRPr="00645F42">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A66F64">
        <w:rPr>
          <w:rStyle w:val="11111AAAAStyleUnderline"/>
        </w:rPr>
        <w:t xml:space="preserve">labor movements at the </w:t>
      </w:r>
      <w:r w:rsidRPr="00645F42">
        <w:rPr>
          <w:rStyle w:val="Emphasis"/>
        </w:rPr>
        <w:t>international</w:t>
      </w:r>
      <w:r w:rsidRPr="00A66F64">
        <w:rPr>
          <w:rStyle w:val="11111AAAAStyleUnderline"/>
        </w:rPr>
        <w:t xml:space="preserve"> and </w:t>
      </w:r>
      <w:r w:rsidRPr="00645F42">
        <w:rPr>
          <w:rStyle w:val="Emphasis"/>
        </w:rPr>
        <w:t>national levels</w:t>
      </w:r>
      <w:r w:rsidRPr="00645F42">
        <w:rPr>
          <w:sz w:val="14"/>
        </w:rPr>
        <w:t xml:space="preserve"> have also </w:t>
      </w:r>
      <w:r w:rsidRPr="00A66F64">
        <w:rPr>
          <w:rStyle w:val="11111AAAAStyleUnderline"/>
        </w:rPr>
        <w:t>become engaged in</w:t>
      </w:r>
      <w:r w:rsidRPr="00645F42">
        <w:rPr>
          <w:sz w:val="14"/>
        </w:rPr>
        <w:t xml:space="preserve"> this </w:t>
      </w:r>
      <w:r w:rsidRPr="00A66F64">
        <w:rPr>
          <w:rStyle w:val="11111AAAAStyleUnderline"/>
        </w:rPr>
        <w:t xml:space="preserve">conversation by forming </w:t>
      </w:r>
      <w:r w:rsidRPr="00645F42">
        <w:rPr>
          <w:rStyle w:val="Emphasis"/>
        </w:rPr>
        <w:t>green-red coalitions</w:t>
      </w:r>
      <w:r w:rsidRPr="00645F42">
        <w:rPr>
          <w:sz w:val="14"/>
        </w:rPr>
        <w:t xml:space="preserve"> (or blue-green, ‘teamsters and turtles’ alliances) </w:t>
      </w:r>
      <w:r w:rsidRPr="00A66F64">
        <w:rPr>
          <w:rStyle w:val="11111AAAAStyleUnderline"/>
        </w:rPr>
        <w:t>and</w:t>
      </w:r>
      <w:r w:rsidRPr="00645F42">
        <w:rPr>
          <w:sz w:val="14"/>
        </w:rPr>
        <w:t xml:space="preserve"> or by </w:t>
      </w:r>
      <w:r w:rsidRPr="00A66F64">
        <w:rPr>
          <w:rStyle w:val="11111AAAAStyleUnderline"/>
        </w:rPr>
        <w:t>advocating for</w:t>
      </w:r>
      <w:r w:rsidRPr="00645F42">
        <w:rPr>
          <w:sz w:val="14"/>
        </w:rPr>
        <w:t xml:space="preserve"> a ‘</w:t>
      </w:r>
      <w:r w:rsidRPr="00645F42">
        <w:rPr>
          <w:rStyle w:val="Emphasis"/>
        </w:rPr>
        <w:t>just transition</w:t>
      </w:r>
      <w:r w:rsidRPr="00645F42">
        <w:rPr>
          <w:sz w:val="14"/>
        </w:rPr>
        <w:t xml:space="preserve">,’62 albeit there are important frictions between the interests of labor and ‘green’ industry, and, more crucially, between the labor unions in the Global North and the Global South.63 At the level of a workplace, </w:t>
      </w:r>
      <w:r w:rsidRPr="00A66F64">
        <w:rPr>
          <w:rStyle w:val="11111AAAAStyleUnderline"/>
        </w:rPr>
        <w:t>the notion of a workplace as ‘</w:t>
      </w:r>
      <w:r w:rsidRPr="00645F42">
        <w:rPr>
          <w:rStyle w:val="Emphasis"/>
        </w:rPr>
        <w:t>ecosystem’</w:t>
      </w:r>
      <w:r w:rsidRPr="00A66F64">
        <w:rPr>
          <w:rStyle w:val="11111AAAAStyleUnderline"/>
        </w:rPr>
        <w:t xml:space="preserve"> has </w:t>
      </w:r>
      <w:r w:rsidRPr="00645F42">
        <w:rPr>
          <w:rStyle w:val="Emphasis"/>
        </w:rPr>
        <w:t>taken off</w:t>
      </w:r>
      <w:r w:rsidRPr="00645F42">
        <w:rPr>
          <w:sz w:val="14"/>
        </w:rPr>
        <w:t xml:space="preserve"> in HR vernacular </w:t>
      </w:r>
      <w:r w:rsidRPr="00A66F64">
        <w:rPr>
          <w:rStyle w:val="11111AAAAStyleUnderline"/>
        </w:rPr>
        <w:t xml:space="preserve">with references to a successful workplace being like ‘a </w:t>
      </w:r>
      <w:r w:rsidRPr="00645F42">
        <w:rPr>
          <w:rStyle w:val="Emphasis"/>
        </w:rPr>
        <w:t>natural habitat</w:t>
      </w:r>
      <w:r w:rsidRPr="00645F42">
        <w:rPr>
          <w:sz w:val="14"/>
        </w:rPr>
        <w:t xml:space="preserve">… a </w:t>
      </w:r>
      <w:r w:rsidRPr="00A66F64">
        <w:rPr>
          <w:rStyle w:val="11111AAAAStyleUnderline"/>
        </w:rPr>
        <w:t xml:space="preserve">place of </w:t>
      </w:r>
      <w:r w:rsidRPr="00645F42">
        <w:rPr>
          <w:rStyle w:val="Emphasis"/>
        </w:rPr>
        <w:t>abundance</w:t>
      </w:r>
      <w:r w:rsidRPr="00A66F64">
        <w:rPr>
          <w:rStyle w:val="11111AAAAStyleUnderline"/>
        </w:rPr>
        <w:t xml:space="preserve">, </w:t>
      </w:r>
      <w:r w:rsidRPr="00645F42">
        <w:rPr>
          <w:rStyle w:val="Emphasis"/>
        </w:rPr>
        <w:t>oxygenated</w:t>
      </w:r>
      <w:r w:rsidRPr="00A66F64">
        <w:rPr>
          <w:rStyle w:val="11111AAAAStyleUnderline"/>
        </w:rPr>
        <w:t xml:space="preserve"> and </w:t>
      </w:r>
      <w:r w:rsidRPr="00645F42">
        <w:rPr>
          <w:rStyle w:val="Emphasis"/>
        </w:rPr>
        <w:t>breezy with energy’</w:t>
      </w:r>
      <w:r w:rsidRPr="00645F42">
        <w:rPr>
          <w:sz w:val="14"/>
        </w:rPr>
        <w:t xml:space="preserve">, </w:t>
      </w:r>
      <w:r w:rsidRPr="00A66F64">
        <w:rPr>
          <w:rStyle w:val="11111AAAAStyleUnderline"/>
        </w:rPr>
        <w:t xml:space="preserve">where ‘everything is </w:t>
      </w:r>
      <w:r w:rsidRPr="00645F42">
        <w:rPr>
          <w:rStyle w:val="Emphasis"/>
        </w:rPr>
        <w:t>flourishing’</w:t>
      </w:r>
      <w:r w:rsidRPr="00645F42">
        <w:rPr>
          <w:sz w:val="14"/>
        </w:rPr>
        <w:t xml:space="preserve"> </w:t>
      </w:r>
      <w:r w:rsidRPr="00A66F64">
        <w:rPr>
          <w:rStyle w:val="11111AAAAStyleUnderline"/>
        </w:rPr>
        <w:t>and</w:t>
      </w:r>
      <w:r w:rsidRPr="00645F42">
        <w:rPr>
          <w:sz w:val="14"/>
        </w:rPr>
        <w:t xml:space="preserve"> at best times ‘</w:t>
      </w:r>
      <w:r w:rsidRPr="00645F42">
        <w:rPr>
          <w:rStyle w:val="Emphasis"/>
        </w:rPr>
        <w:t>blooming</w:t>
      </w:r>
      <w:r w:rsidRPr="00A66F64">
        <w:rPr>
          <w:rStyle w:val="11111AAAAStyleUnderline"/>
        </w:rPr>
        <w:t xml:space="preserve"> with </w:t>
      </w:r>
      <w:r w:rsidRPr="00645F42">
        <w:rPr>
          <w:rStyle w:val="Emphasis"/>
        </w:rPr>
        <w:t>scent of success’</w:t>
      </w:r>
      <w:r w:rsidRPr="00645F42">
        <w:rPr>
          <w:sz w:val="14"/>
        </w:rPr>
        <w:t xml:space="preserve">.64 Since 2013, the Health Promotion Board of Singapore has been coordinating a number of ‘Healthy Workplace Ecosystems’, which are models designed to bring ‘workforce together in the pursuit of better health.’65 </w:t>
      </w:r>
    </w:p>
    <w:p w14:paraId="5486CC53" w14:textId="77777777" w:rsidR="00836340" w:rsidRPr="00645F42" w:rsidRDefault="00836340" w:rsidP="00836340">
      <w:pPr>
        <w:rPr>
          <w:sz w:val="14"/>
        </w:rPr>
      </w:pPr>
      <w:r w:rsidRPr="00645F42">
        <w:rPr>
          <w:sz w:val="14"/>
        </w:rPr>
        <w:t>Despite the promising tone of these initiatives, critical scholars and policy think tanks have expressed concerns about the underlying instrumentality of what some simply see as a ‘green reconfiguration of capitalism’, in which economy is ‘</w:t>
      </w:r>
      <w:proofErr w:type="spellStart"/>
      <w:r w:rsidRPr="00645F42">
        <w:rPr>
          <w:sz w:val="14"/>
        </w:rPr>
        <w:t>ecologized</w:t>
      </w:r>
      <w:proofErr w:type="spellEnd"/>
      <w:r w:rsidRPr="00645F42">
        <w:rPr>
          <w:sz w:val="14"/>
        </w:rPr>
        <w:t xml:space="preserve">’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52595D3A" w14:textId="77777777" w:rsidR="00836340" w:rsidRPr="00645F42" w:rsidRDefault="00836340" w:rsidP="00836340">
      <w:pPr>
        <w:rPr>
          <w:sz w:val="14"/>
        </w:rPr>
      </w:pPr>
      <w:r w:rsidRPr="00645F42">
        <w:rPr>
          <w:sz w:val="14"/>
        </w:rPr>
        <w:t xml:space="preserve">The fact that the </w:t>
      </w:r>
      <w:r w:rsidRPr="00A66F64">
        <w:rPr>
          <w:rStyle w:val="11111AAAAStyleUnderline"/>
        </w:rPr>
        <w:t>labor movement is</w:t>
      </w:r>
      <w:r w:rsidRPr="00645F42">
        <w:rPr>
          <w:sz w:val="14"/>
        </w:rPr>
        <w:t xml:space="preserve"> now </w:t>
      </w:r>
      <w:r w:rsidRPr="00A66F64">
        <w:rPr>
          <w:rStyle w:val="11111AAAAStyleUnderline"/>
        </w:rPr>
        <w:t xml:space="preserve">engaged in this </w:t>
      </w:r>
      <w:r w:rsidRPr="00645F42">
        <w:rPr>
          <w:rStyle w:val="Emphasis"/>
        </w:rPr>
        <w:t>conversation</w:t>
      </w:r>
      <w:r w:rsidRPr="00645F42">
        <w:rPr>
          <w:sz w:val="14"/>
        </w:rPr>
        <w:t xml:space="preserve"> </w:t>
      </w:r>
      <w:r w:rsidRPr="00A66F64">
        <w:rPr>
          <w:rStyle w:val="11111AAAAStyleUnderline"/>
        </w:rPr>
        <w:t xml:space="preserve">and in </w:t>
      </w:r>
      <w:r w:rsidRPr="00645F42">
        <w:rPr>
          <w:rStyle w:val="Emphasis"/>
        </w:rPr>
        <w:t>alliance building</w:t>
      </w:r>
      <w:r w:rsidRPr="00A66F64">
        <w:rPr>
          <w:rStyle w:val="11111AAAAStyleUnderline"/>
        </w:rPr>
        <w:t xml:space="preserve"> with </w:t>
      </w:r>
      <w:r w:rsidRPr="00645F42">
        <w:rPr>
          <w:rStyle w:val="Emphasis"/>
        </w:rPr>
        <w:t>environmental movements</w:t>
      </w:r>
      <w:r w:rsidRPr="00A66F64">
        <w:rPr>
          <w:rStyle w:val="11111AAAAStyleUnderline"/>
        </w:rPr>
        <w:t xml:space="preserve"> is </w:t>
      </w:r>
      <w:r w:rsidRPr="00645F42">
        <w:rPr>
          <w:rStyle w:val="Emphasis"/>
        </w:rPr>
        <w:t>very important</w:t>
      </w:r>
      <w:r w:rsidRPr="00645F42">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w:t>
      </w:r>
      <w:proofErr w:type="gramStart"/>
      <w:r w:rsidRPr="00645F42">
        <w:rPr>
          <w:sz w:val="14"/>
        </w:rPr>
        <w:t>on reforms to</w:t>
      </w:r>
      <w:proofErr w:type="gramEnd"/>
      <w:r w:rsidRPr="00645F42">
        <w:rPr>
          <w:sz w:val="14"/>
        </w:rPr>
        <w:t xml:space="preserve">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w:t>
      </w:r>
      <w:proofErr w:type="gramStart"/>
      <w:r w:rsidRPr="00645F42">
        <w:rPr>
          <w:sz w:val="14"/>
        </w:rPr>
        <w:t>collectivity based</w:t>
      </w:r>
      <w:proofErr w:type="gramEnd"/>
      <w:r w:rsidRPr="00645F42">
        <w:rPr>
          <w:sz w:val="14"/>
        </w:rPr>
        <w:t xml:space="preserve">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495A5914" w14:textId="77777777" w:rsidR="00836340" w:rsidRPr="00645F42" w:rsidRDefault="00836340" w:rsidP="00836340">
      <w:pPr>
        <w:rPr>
          <w:rStyle w:val="Emphasis"/>
        </w:rPr>
      </w:pPr>
      <w:r w:rsidRPr="00A66F64">
        <w:rPr>
          <w:rStyle w:val="11111AAAAStyleUnderline"/>
        </w:rPr>
        <w:t>Unlike</w:t>
      </w:r>
      <w:r w:rsidRPr="00645F42">
        <w:rPr>
          <w:sz w:val="14"/>
        </w:rPr>
        <w:t xml:space="preserve"> the models of </w:t>
      </w:r>
      <w:r w:rsidRPr="00645F42">
        <w:rPr>
          <w:rStyle w:val="Emphasis"/>
        </w:rPr>
        <w:t>Green New Deal</w:t>
      </w:r>
      <w:r w:rsidRPr="00645F42">
        <w:rPr>
          <w:sz w:val="14"/>
        </w:rPr>
        <w:t xml:space="preserve"> </w:t>
      </w:r>
      <w:r w:rsidRPr="00A66F64">
        <w:rPr>
          <w:rStyle w:val="11111AAAAStyleUnderline"/>
        </w:rPr>
        <w:t>and</w:t>
      </w:r>
      <w:r w:rsidRPr="00645F42">
        <w:rPr>
          <w:sz w:val="14"/>
        </w:rPr>
        <w:t xml:space="preserve"> ‘</w:t>
      </w:r>
      <w:r w:rsidRPr="00645F42">
        <w:rPr>
          <w:rStyle w:val="Emphasis"/>
        </w:rPr>
        <w:t>degrowth’</w:t>
      </w:r>
      <w:r w:rsidRPr="00645F42">
        <w:rPr>
          <w:sz w:val="14"/>
        </w:rPr>
        <w:t xml:space="preserve">, </w:t>
      </w:r>
      <w:r w:rsidRPr="00A66F64">
        <w:rPr>
          <w:rStyle w:val="11111AAAAStyleUnderline"/>
        </w:rPr>
        <w:t xml:space="preserve">which are not attentive to </w:t>
      </w:r>
      <w:r w:rsidRPr="00645F42">
        <w:rPr>
          <w:rStyle w:val="Emphasis"/>
        </w:rPr>
        <w:t>gender</w:t>
      </w:r>
      <w:r w:rsidRPr="00A66F64">
        <w:rPr>
          <w:rStyle w:val="11111AAAAStyleUnderline"/>
        </w:rPr>
        <w:t xml:space="preserve"> and </w:t>
      </w:r>
      <w:r w:rsidRPr="00645F42">
        <w:rPr>
          <w:rStyle w:val="Emphasis"/>
        </w:rPr>
        <w:t>social reproduction</w:t>
      </w:r>
      <w:r w:rsidRPr="00645F42">
        <w:rPr>
          <w:sz w:val="14"/>
        </w:rPr>
        <w:t xml:space="preserve">, </w:t>
      </w:r>
      <w:r w:rsidRPr="00A66F64">
        <w:rPr>
          <w:rStyle w:val="11111AAAAStyleUnderline"/>
        </w:rPr>
        <w:t xml:space="preserve">the </w:t>
      </w:r>
      <w:r w:rsidRPr="00645F42">
        <w:rPr>
          <w:rStyle w:val="Emphasis"/>
        </w:rPr>
        <w:t>solidarity economy</w:t>
      </w:r>
      <w:r w:rsidRPr="00645F42">
        <w:rPr>
          <w:sz w:val="14"/>
        </w:rPr>
        <w:t xml:space="preserve">, </w:t>
      </w:r>
      <w:r w:rsidRPr="00A66F64">
        <w:rPr>
          <w:rStyle w:val="11111AAAAStyleUnderline"/>
        </w:rPr>
        <w:t>unique in</w:t>
      </w:r>
      <w:r w:rsidRPr="00645F42">
        <w:rPr>
          <w:sz w:val="14"/>
        </w:rPr>
        <w:t xml:space="preserve"> its </w:t>
      </w:r>
      <w:r w:rsidRPr="00645F42">
        <w:rPr>
          <w:rStyle w:val="Emphasis"/>
        </w:rPr>
        <w:t>resonance</w:t>
      </w:r>
      <w:r w:rsidRPr="00645F42">
        <w:rPr>
          <w:sz w:val="14"/>
        </w:rPr>
        <w:t xml:space="preserve"> </w:t>
      </w:r>
      <w:r w:rsidRPr="00A66F64">
        <w:rPr>
          <w:rStyle w:val="11111AAAAStyleUnderline"/>
        </w:rPr>
        <w:t>with</w:t>
      </w:r>
      <w:r w:rsidRPr="00645F42">
        <w:rPr>
          <w:sz w:val="14"/>
        </w:rPr>
        <w:t xml:space="preserve"> the </w:t>
      </w:r>
      <w:r w:rsidRPr="00A66F64">
        <w:rPr>
          <w:rStyle w:val="11111AAAAStyleUnderline"/>
        </w:rPr>
        <w:t>forms</w:t>
      </w:r>
      <w:r w:rsidRPr="00645F42">
        <w:rPr>
          <w:sz w:val="14"/>
        </w:rPr>
        <w:t xml:space="preserve"> </w:t>
      </w:r>
      <w:r w:rsidRPr="00A66F64">
        <w:rPr>
          <w:rStyle w:val="11111AAAAStyleUnderline"/>
        </w:rPr>
        <w:t>of reclaiming</w:t>
      </w:r>
      <w:r w:rsidRPr="00645F42">
        <w:rPr>
          <w:sz w:val="14"/>
        </w:rPr>
        <w:t xml:space="preserve"> the </w:t>
      </w:r>
      <w:r w:rsidRPr="00645F42">
        <w:rPr>
          <w:rStyle w:val="Emphasis"/>
        </w:rPr>
        <w:t>commons</w:t>
      </w:r>
      <w:r w:rsidRPr="00645F42">
        <w:rPr>
          <w:sz w:val="14"/>
        </w:rPr>
        <w:t xml:space="preserve"> or socializing (or collectivizing and economizing) </w:t>
      </w:r>
      <w:r w:rsidRPr="00645F42">
        <w:rPr>
          <w:rStyle w:val="Emphasis"/>
        </w:rPr>
        <w:t>social reproduction</w:t>
      </w:r>
      <w:r w:rsidRPr="00645F42">
        <w:rPr>
          <w:sz w:val="14"/>
        </w:rPr>
        <w:t xml:space="preserve"> practiced worldwide, as described by Federici71, seems to </w:t>
      </w:r>
      <w:r w:rsidRPr="00A66F64">
        <w:rPr>
          <w:rStyle w:val="11111AAAAStyleUnderline"/>
        </w:rPr>
        <w:t>come</w:t>
      </w:r>
      <w:r w:rsidRPr="00645F42">
        <w:rPr>
          <w:sz w:val="14"/>
        </w:rPr>
        <w:t xml:space="preserve"> most closely </w:t>
      </w:r>
      <w:r w:rsidRPr="00A66F64">
        <w:rPr>
          <w:rStyle w:val="11111AAAAStyleUnderline"/>
        </w:rPr>
        <w:t xml:space="preserve">to </w:t>
      </w:r>
      <w:r w:rsidRPr="00645F42">
        <w:rPr>
          <w:sz w:val="14"/>
        </w:rPr>
        <w:t xml:space="preserve">what might </w:t>
      </w:r>
      <w:r w:rsidRPr="00A66F64">
        <w:rPr>
          <w:rStyle w:val="11111AAAAStyleUnderline"/>
        </w:rPr>
        <w:t xml:space="preserve">be a </w:t>
      </w:r>
      <w:r w:rsidRPr="00645F42">
        <w:rPr>
          <w:rStyle w:val="Emphasis"/>
          <w:highlight w:val="yellow"/>
        </w:rPr>
        <w:t>socio-ecologically</w:t>
      </w:r>
      <w:r w:rsidRPr="00645F42">
        <w:rPr>
          <w:rStyle w:val="Emphasis"/>
        </w:rPr>
        <w:t xml:space="preserve"> </w:t>
      </w:r>
      <w:r w:rsidRPr="00645F42">
        <w:rPr>
          <w:rStyle w:val="Emphasis"/>
          <w:highlight w:val="yellow"/>
        </w:rPr>
        <w:t>attuned way</w:t>
      </w:r>
      <w:r w:rsidRPr="00A66F64">
        <w:rPr>
          <w:rStyle w:val="11111AAAAStyleUnderline"/>
          <w:highlight w:val="yellow"/>
        </w:rPr>
        <w:t xml:space="preserve"> of </w:t>
      </w:r>
      <w:r w:rsidRPr="00645F42">
        <w:rPr>
          <w:rStyle w:val="Emphasis"/>
          <w:highlight w:val="yellow"/>
        </w:rPr>
        <w:t>organizing work</w:t>
      </w:r>
      <w:r w:rsidRPr="00A66F64">
        <w:rPr>
          <w:rStyle w:val="11111AAAAStyleUnderline"/>
          <w:highlight w:val="yellow"/>
        </w:rPr>
        <w:t xml:space="preserve"> that</w:t>
      </w:r>
      <w:r w:rsidRPr="00645F42">
        <w:rPr>
          <w:sz w:val="14"/>
        </w:rPr>
        <w:t xml:space="preserve"> also </w:t>
      </w:r>
      <w:r w:rsidRPr="00645F42">
        <w:rPr>
          <w:rStyle w:val="Emphasis"/>
          <w:highlight w:val="yellow"/>
        </w:rPr>
        <w:t>values care</w:t>
      </w:r>
      <w:r w:rsidRPr="00A66F64">
        <w:rPr>
          <w:rStyle w:val="11111AAAAStyleUnderline"/>
          <w:highlight w:val="yellow"/>
        </w:rPr>
        <w:t xml:space="preserve"> </w:t>
      </w:r>
      <w:r w:rsidRPr="00A66F64">
        <w:rPr>
          <w:rStyle w:val="11111AAAAStyleUnderline"/>
        </w:rPr>
        <w:t xml:space="preserve">and </w:t>
      </w:r>
      <w:r w:rsidRPr="00645F42">
        <w:rPr>
          <w:rStyle w:val="Emphasis"/>
        </w:rPr>
        <w:t>human needs</w:t>
      </w:r>
      <w:r w:rsidRPr="00645F42">
        <w:rPr>
          <w:sz w:val="14"/>
        </w:rPr>
        <w:t xml:space="preserve">. In a similar key, Ariel Salleh and James Goodman has proposed that </w:t>
      </w:r>
      <w:r w:rsidRPr="00A66F64">
        <w:rPr>
          <w:rStyle w:val="11111AAAAStyleUnderline"/>
        </w:rPr>
        <w:t>a sustainable economy</w:t>
      </w:r>
      <w:r w:rsidRPr="00645F42">
        <w:rPr>
          <w:sz w:val="14"/>
        </w:rPr>
        <w:t xml:space="preserve">, </w:t>
      </w:r>
      <w:r w:rsidRPr="00A66F64">
        <w:rPr>
          <w:rStyle w:val="11111AAAAStyleUnderline"/>
        </w:rPr>
        <w:t>guided by</w:t>
      </w:r>
      <w:r w:rsidRPr="00645F42">
        <w:rPr>
          <w:sz w:val="14"/>
        </w:rPr>
        <w:t xml:space="preserve"> what she calls </w:t>
      </w:r>
      <w:r w:rsidRPr="00A66F64">
        <w:rPr>
          <w:rStyle w:val="11111AAAAStyleUnderline"/>
        </w:rPr>
        <w:t>the ‘</w:t>
      </w:r>
      <w:r w:rsidRPr="00645F42">
        <w:rPr>
          <w:rStyle w:val="Emphasis"/>
        </w:rPr>
        <w:t>logic of sufficiency’</w:t>
      </w:r>
      <w:r w:rsidRPr="00645F42">
        <w:rPr>
          <w:sz w:val="14"/>
        </w:rPr>
        <w:t xml:space="preserve">, would </w:t>
      </w:r>
      <w:r w:rsidRPr="00A66F64">
        <w:rPr>
          <w:rStyle w:val="11111AAAAStyleUnderline"/>
          <w:highlight w:val="yellow"/>
        </w:rPr>
        <w:t>entail</w:t>
      </w:r>
      <w:r w:rsidRPr="00A66F64">
        <w:rPr>
          <w:rStyle w:val="11111AAAAStyleUnderline"/>
        </w:rPr>
        <w:t xml:space="preserve"> work </w:t>
      </w:r>
      <w:r w:rsidRPr="00A66F64">
        <w:rPr>
          <w:rStyle w:val="11111AAAAStyleUnderline"/>
          <w:highlight w:val="yellow"/>
        </w:rPr>
        <w:t xml:space="preserve">models that </w:t>
      </w:r>
      <w:r w:rsidRPr="00645F42">
        <w:rPr>
          <w:rStyle w:val="Emphasis"/>
          <w:highlight w:val="yellow"/>
        </w:rPr>
        <w:t>take account</w:t>
      </w:r>
      <w:r w:rsidRPr="00645F42">
        <w:rPr>
          <w:rStyle w:val="Emphasis"/>
        </w:rPr>
        <w:t xml:space="preserve"> for</w:t>
      </w:r>
      <w:r w:rsidRPr="00A66F64">
        <w:rPr>
          <w:rStyle w:val="11111AAAAStyleUnderline"/>
        </w:rPr>
        <w:t xml:space="preserve"> </w:t>
      </w:r>
      <w:r w:rsidRPr="00A66F64">
        <w:rPr>
          <w:rStyle w:val="11111AAAAStyleUnderline"/>
          <w:highlight w:val="yellow"/>
        </w:rPr>
        <w:t xml:space="preserve">and </w:t>
      </w:r>
      <w:r w:rsidRPr="00645F42">
        <w:rPr>
          <w:rStyle w:val="Emphasis"/>
          <w:highlight w:val="yellow"/>
        </w:rPr>
        <w:t>value all work</w:t>
      </w:r>
      <w:r w:rsidRPr="00A66F64">
        <w:rPr>
          <w:rStyle w:val="11111AAAAStyleUnderline"/>
        </w:rPr>
        <w:t xml:space="preserve"> people perform in society</w:t>
      </w:r>
      <w:r w:rsidRPr="00645F42">
        <w:rPr>
          <w:sz w:val="14"/>
        </w:rPr>
        <w:t>.72 Such ‘</w:t>
      </w:r>
      <w:r w:rsidRPr="00A66F64">
        <w:rPr>
          <w:rStyle w:val="11111AAAAStyleUnderline"/>
          <w:highlight w:val="yellow"/>
        </w:rPr>
        <w:t>mixed work’ systems</w:t>
      </w:r>
      <w:r w:rsidRPr="00645F42">
        <w:rPr>
          <w:sz w:val="14"/>
        </w:rPr>
        <w:t xml:space="preserve">, resonant with Miriam Glucksmann’s concept of the total social organization of labor (TSOL)73, </w:t>
      </w:r>
      <w:r w:rsidRPr="00A66F64">
        <w:rPr>
          <w:rStyle w:val="11111AAAAStyleUnderline"/>
        </w:rPr>
        <w:t xml:space="preserve">would </w:t>
      </w:r>
      <w:r w:rsidRPr="00A66F64">
        <w:rPr>
          <w:rStyle w:val="11111AAAAStyleUnderline"/>
          <w:highlight w:val="yellow"/>
        </w:rPr>
        <w:t xml:space="preserve">account for </w:t>
      </w:r>
      <w:r w:rsidRPr="00645F42">
        <w:rPr>
          <w:rStyle w:val="Emphasis"/>
          <w:sz w:val="28"/>
          <w:szCs w:val="28"/>
          <w:highlight w:val="yellow"/>
        </w:rPr>
        <w:t>care</w:t>
      </w:r>
      <w:r w:rsidRPr="00A66F64">
        <w:rPr>
          <w:rStyle w:val="11111AAAAStyleUnderline"/>
        </w:rPr>
        <w:t xml:space="preserve">, </w:t>
      </w:r>
      <w:r w:rsidRPr="00645F42">
        <w:rPr>
          <w:rStyle w:val="Emphasis"/>
          <w:sz w:val="28"/>
          <w:szCs w:val="28"/>
          <w:highlight w:val="yellow"/>
        </w:rPr>
        <w:t>community</w:t>
      </w:r>
      <w:r w:rsidRPr="00A66F64">
        <w:rPr>
          <w:rStyle w:val="11111AAAAStyleUnderline"/>
        </w:rPr>
        <w:t xml:space="preserve">, </w:t>
      </w:r>
      <w:r w:rsidRPr="00A66F64">
        <w:rPr>
          <w:rStyle w:val="11111AAAAStyleUnderline"/>
          <w:highlight w:val="yellow"/>
        </w:rPr>
        <w:t xml:space="preserve">and </w:t>
      </w:r>
      <w:r w:rsidRPr="00645F42">
        <w:rPr>
          <w:rStyle w:val="Emphasis"/>
          <w:sz w:val="28"/>
          <w:szCs w:val="28"/>
          <w:highlight w:val="yellow"/>
        </w:rPr>
        <w:t>other forms</w:t>
      </w:r>
      <w:r w:rsidRPr="00A66F64">
        <w:rPr>
          <w:rStyle w:val="11111AAAAStyleUnderline"/>
        </w:rPr>
        <w:t xml:space="preserve"> </w:t>
      </w:r>
      <w:r w:rsidRPr="00A66F64">
        <w:rPr>
          <w:rStyle w:val="11111AAAAStyleUnderline"/>
          <w:highlight w:val="yellow"/>
        </w:rPr>
        <w:t>of</w:t>
      </w:r>
      <w:r w:rsidRPr="00A66F64">
        <w:rPr>
          <w:rStyle w:val="11111AAAAStyleUnderline"/>
        </w:rPr>
        <w:t xml:space="preserve"> </w:t>
      </w:r>
      <w:r w:rsidRPr="00645F42">
        <w:rPr>
          <w:rStyle w:val="Emphasis"/>
        </w:rPr>
        <w:t>socially useful</w:t>
      </w:r>
      <w:r w:rsidRPr="00A66F64">
        <w:rPr>
          <w:rStyle w:val="11111AAAAStyleUnderline"/>
        </w:rPr>
        <w:t xml:space="preserve"> and </w:t>
      </w:r>
      <w:r w:rsidRPr="00A66F64">
        <w:rPr>
          <w:rStyle w:val="11111AAAAStyleUnderline"/>
          <w:highlight w:val="yellow"/>
        </w:rPr>
        <w:t>necessary work</w:t>
      </w:r>
      <w:r w:rsidRPr="00A66F64">
        <w:rPr>
          <w:rStyle w:val="11111AAAAStyleUnderline"/>
        </w:rPr>
        <w:t xml:space="preserve"> </w:t>
      </w:r>
      <w:r w:rsidRPr="00A66F64">
        <w:rPr>
          <w:rStyle w:val="11111AAAAStyleUnderline"/>
          <w:highlight w:val="yellow"/>
        </w:rPr>
        <w:t xml:space="preserve">alongside </w:t>
      </w:r>
      <w:r w:rsidRPr="00645F42">
        <w:rPr>
          <w:rStyle w:val="Emphasis"/>
          <w:highlight w:val="yellow"/>
        </w:rPr>
        <w:t>paid employment</w:t>
      </w:r>
      <w:r w:rsidRPr="00645F42">
        <w:rPr>
          <w:sz w:val="14"/>
        </w:rPr>
        <w:t xml:space="preserve">. Aside from properly valuing care, </w:t>
      </w:r>
      <w:r w:rsidRPr="00A66F64">
        <w:rPr>
          <w:rStyle w:val="11111AAAAStyleUnderline"/>
        </w:rPr>
        <w:t xml:space="preserve">these </w:t>
      </w:r>
      <w:r w:rsidRPr="00A66F64">
        <w:rPr>
          <w:rStyle w:val="11111AAAAStyleUnderline"/>
          <w:highlight w:val="yellow"/>
        </w:rPr>
        <w:t>models</w:t>
      </w:r>
      <w:r w:rsidRPr="00A66F64">
        <w:rPr>
          <w:rStyle w:val="11111AAAAStyleUnderline"/>
        </w:rPr>
        <w:t xml:space="preserve"> of work</w:t>
      </w:r>
      <w:r w:rsidRPr="00645F42">
        <w:rPr>
          <w:sz w:val="14"/>
        </w:rPr>
        <w:t xml:space="preserve">, Salleh proposes, </w:t>
      </w:r>
      <w:r w:rsidRPr="00A66F64">
        <w:rPr>
          <w:rStyle w:val="11111AAAAStyleUnderline"/>
        </w:rPr>
        <w:t xml:space="preserve">would </w:t>
      </w:r>
      <w:r w:rsidRPr="00A66F64">
        <w:rPr>
          <w:rStyle w:val="11111AAAAStyleUnderline"/>
          <w:highlight w:val="yellow"/>
        </w:rPr>
        <w:t>de-</w:t>
      </w:r>
      <w:proofErr w:type="spellStart"/>
      <w:r w:rsidRPr="00A66F64">
        <w:rPr>
          <w:rStyle w:val="11111AAAAStyleUnderline"/>
          <w:highlight w:val="yellow"/>
        </w:rPr>
        <w:t>centre</w:t>
      </w:r>
      <w:proofErr w:type="spellEnd"/>
      <w:r w:rsidRPr="00A66F64">
        <w:rPr>
          <w:rStyle w:val="11111AAAAStyleUnderline"/>
        </w:rPr>
        <w:t xml:space="preserve"> the </w:t>
      </w:r>
      <w:r w:rsidRPr="00A66F64">
        <w:rPr>
          <w:rStyle w:val="11111AAAAStyleUnderline"/>
          <w:highlight w:val="yellow"/>
        </w:rPr>
        <w:t xml:space="preserve">prominence of </w:t>
      </w:r>
      <w:r w:rsidRPr="00645F42">
        <w:rPr>
          <w:rStyle w:val="Emphasis"/>
          <w:highlight w:val="yellow"/>
        </w:rPr>
        <w:t>paid work</w:t>
      </w:r>
      <w:r w:rsidRPr="00A66F64">
        <w:rPr>
          <w:rStyle w:val="11111AAAAStyleUnderline"/>
        </w:rPr>
        <w:t xml:space="preserve"> and eventually </w:t>
      </w:r>
      <w:r w:rsidRPr="00A66F64">
        <w:rPr>
          <w:rStyle w:val="11111AAAAStyleUnderline"/>
          <w:highlight w:val="yellow"/>
        </w:rPr>
        <w:t xml:space="preserve">reduce </w:t>
      </w:r>
      <w:r w:rsidRPr="00A66F64">
        <w:rPr>
          <w:rStyle w:val="11111AAAAStyleUnderline"/>
        </w:rPr>
        <w:t xml:space="preserve">the outputs and </w:t>
      </w:r>
      <w:r w:rsidRPr="00A66F64">
        <w:rPr>
          <w:rStyle w:val="11111AAAAStyleUnderline"/>
          <w:highlight w:val="yellow"/>
        </w:rPr>
        <w:t xml:space="preserve">consumption </w:t>
      </w:r>
      <w:proofErr w:type="gramStart"/>
      <w:r w:rsidRPr="00A66F64">
        <w:rPr>
          <w:rStyle w:val="11111AAAAStyleUnderline"/>
          <w:highlight w:val="yellow"/>
        </w:rPr>
        <w:t>on</w:t>
      </w:r>
      <w:r w:rsidRPr="00A66F64">
        <w:rPr>
          <w:rStyle w:val="11111AAAAStyleUnderline"/>
        </w:rPr>
        <w:t xml:space="preserve"> the </w:t>
      </w:r>
      <w:r w:rsidRPr="00A66F64">
        <w:rPr>
          <w:rStyle w:val="11111AAAAStyleUnderline"/>
          <w:highlight w:val="yellow"/>
        </w:rPr>
        <w:t>basis of</w:t>
      </w:r>
      <w:proofErr w:type="gramEnd"/>
      <w:r w:rsidRPr="00A66F64">
        <w:rPr>
          <w:rStyle w:val="11111AAAAStyleUnderline"/>
          <w:highlight w:val="yellow"/>
        </w:rPr>
        <w:t xml:space="preserve"> </w:t>
      </w:r>
      <w:r w:rsidRPr="00645F42">
        <w:rPr>
          <w:rStyle w:val="Emphasis"/>
          <w:highlight w:val="yellow"/>
        </w:rPr>
        <w:t>needs</w:t>
      </w:r>
      <w:r w:rsidRPr="00A66F64">
        <w:rPr>
          <w:rStyle w:val="11111AAAAStyleUnderline"/>
          <w:highlight w:val="yellow"/>
        </w:rPr>
        <w:t xml:space="preserve"> and </w:t>
      </w:r>
      <w:r w:rsidRPr="00645F42">
        <w:rPr>
          <w:rStyle w:val="Emphasis"/>
          <w:highlight w:val="yellow"/>
        </w:rPr>
        <w:t>sufficiency</w:t>
      </w:r>
      <w:r w:rsidRPr="00645F42">
        <w:rPr>
          <w:sz w:val="14"/>
        </w:rPr>
        <w:t xml:space="preserve">, </w:t>
      </w:r>
      <w:r w:rsidRPr="00A66F64">
        <w:rPr>
          <w:rStyle w:val="11111AAAAStyleUnderline"/>
        </w:rPr>
        <w:t xml:space="preserve">rather than </w:t>
      </w:r>
      <w:proofErr w:type="gramStart"/>
      <w:r w:rsidRPr="00A66F64">
        <w:rPr>
          <w:rStyle w:val="11111AAAAStyleUnderline"/>
        </w:rPr>
        <w:t>on the basis of</w:t>
      </w:r>
      <w:proofErr w:type="gramEnd"/>
      <w:r w:rsidRPr="00A66F64">
        <w:rPr>
          <w:rStyle w:val="11111AAAAStyleUnderline"/>
        </w:rPr>
        <w:t xml:space="preserve"> </w:t>
      </w:r>
      <w:r w:rsidRPr="00645F42">
        <w:rPr>
          <w:rStyle w:val="Emphasis"/>
        </w:rPr>
        <w:t>want</w:t>
      </w:r>
      <w:r w:rsidRPr="00645F42">
        <w:rPr>
          <w:sz w:val="14"/>
        </w:rPr>
        <w:t xml:space="preserve">.74 In this way, </w:t>
      </w:r>
      <w:r w:rsidRPr="00A66F64">
        <w:rPr>
          <w:rStyle w:val="11111AAAAStyleUnderline"/>
        </w:rPr>
        <w:t>these</w:t>
      </w:r>
      <w:r w:rsidRPr="00645F42">
        <w:rPr>
          <w:sz w:val="14"/>
        </w:rPr>
        <w:t xml:space="preserve"> work </w:t>
      </w:r>
      <w:r w:rsidRPr="00A66F64">
        <w:rPr>
          <w:rStyle w:val="11111AAAAStyleUnderline"/>
          <w:highlight w:val="yellow"/>
        </w:rPr>
        <w:t>models</w:t>
      </w:r>
      <w:r w:rsidRPr="00645F42">
        <w:rPr>
          <w:sz w:val="14"/>
        </w:rPr>
        <w:t xml:space="preserve"> would be both, </w:t>
      </w:r>
      <w:r w:rsidRPr="00645F42">
        <w:rPr>
          <w:rStyle w:val="Emphasis"/>
        </w:rPr>
        <w:t>ecologically</w:t>
      </w:r>
      <w:r w:rsidRPr="00645F42">
        <w:rPr>
          <w:sz w:val="14"/>
        </w:rPr>
        <w:t xml:space="preserve"> </w:t>
      </w:r>
      <w:r w:rsidRPr="00A66F64">
        <w:rPr>
          <w:rStyle w:val="11111AAAAStyleUnderline"/>
        </w:rPr>
        <w:t xml:space="preserve">and </w:t>
      </w:r>
      <w:r w:rsidRPr="00645F42">
        <w:rPr>
          <w:rStyle w:val="Emphasis"/>
          <w:highlight w:val="yellow"/>
        </w:rPr>
        <w:t>socially sustainable.</w:t>
      </w:r>
      <w:r w:rsidRPr="00645F42">
        <w:rPr>
          <w:rStyle w:val="Emphasis"/>
        </w:rPr>
        <w:t xml:space="preserve"> </w:t>
      </w:r>
    </w:p>
    <w:p w14:paraId="2A183A65" w14:textId="77777777" w:rsidR="00836340" w:rsidRPr="00645F42" w:rsidRDefault="00836340" w:rsidP="00836340">
      <w:proofErr w:type="gramStart"/>
      <w:r w:rsidRPr="00645F42">
        <w:rPr>
          <w:sz w:val="14"/>
        </w:rPr>
        <w:t>Of course</w:t>
      </w:r>
      <w:proofErr w:type="gramEnd"/>
      <w:r w:rsidRPr="00645F42">
        <w:rPr>
          <w:sz w:val="14"/>
        </w:rPr>
        <w:t xml:space="preserve"> </w:t>
      </w:r>
      <w:r w:rsidRPr="00A66F64">
        <w:rPr>
          <w:rStyle w:val="11111AAAAStyleUnderline"/>
        </w:rPr>
        <w:t>moving towards</w:t>
      </w:r>
      <w:r w:rsidRPr="00645F42">
        <w:rPr>
          <w:sz w:val="14"/>
        </w:rPr>
        <w:t xml:space="preserve"> these sorts of </w:t>
      </w:r>
      <w:r w:rsidRPr="00645F42">
        <w:rPr>
          <w:rStyle w:val="Emphasis"/>
        </w:rPr>
        <w:t>‘mixed work’ models</w:t>
      </w:r>
      <w:r w:rsidRPr="00645F42">
        <w:rPr>
          <w:sz w:val="14"/>
        </w:rPr>
        <w:t xml:space="preserve"> would </w:t>
      </w:r>
      <w:r w:rsidRPr="00A66F64">
        <w:rPr>
          <w:rStyle w:val="11111AAAAStyleUnderline"/>
          <w:highlight w:val="yellow"/>
        </w:rPr>
        <w:t>necessitate</w:t>
      </w:r>
      <w:r w:rsidRPr="00A66F64">
        <w:rPr>
          <w:rStyle w:val="11111AAAAStyleUnderline"/>
        </w:rPr>
        <w:t xml:space="preserve"> a </w:t>
      </w:r>
      <w:r w:rsidRPr="00645F42">
        <w:rPr>
          <w:rStyle w:val="Emphasis"/>
          <w:highlight w:val="yellow"/>
        </w:rPr>
        <w:t>wholesale reassessment</w:t>
      </w:r>
      <w:r w:rsidRPr="00A66F64">
        <w:rPr>
          <w:rStyle w:val="11111AAAAStyleUnderline"/>
        </w:rPr>
        <w:t xml:space="preserve"> not only </w:t>
      </w:r>
      <w:r w:rsidRPr="00A66F64">
        <w:rPr>
          <w:rStyle w:val="11111AAAAStyleUnderline"/>
          <w:highlight w:val="yellow"/>
        </w:rPr>
        <w:t xml:space="preserve">of what we consider as </w:t>
      </w:r>
      <w:r w:rsidRPr="00645F42">
        <w:rPr>
          <w:rStyle w:val="Emphasis"/>
          <w:highlight w:val="yellow"/>
        </w:rPr>
        <w:t>work</w:t>
      </w:r>
      <w:r w:rsidRPr="00645F42">
        <w:rPr>
          <w:sz w:val="14"/>
        </w:rPr>
        <w:t xml:space="preserve">, but also of what it means to have a good life. The second of these concerns is a question of a different order entirely, but certainly not out of bounds for those rethinking work-life articulation. </w:t>
      </w:r>
      <w:r w:rsidRPr="00A66F64">
        <w:rPr>
          <w:rStyle w:val="11111AAAAStyleUnderline"/>
        </w:rPr>
        <w:t>Thinking about</w:t>
      </w:r>
      <w:r w:rsidRPr="00645F42">
        <w:rPr>
          <w:sz w:val="14"/>
        </w:rPr>
        <w:t xml:space="preserve"> what sorts of </w:t>
      </w:r>
      <w:r w:rsidRPr="00A66F64">
        <w:rPr>
          <w:rStyle w:val="11111AAAAStyleUnderline"/>
        </w:rPr>
        <w:t xml:space="preserve">activities we deem as work for the purpose of </w:t>
      </w:r>
      <w:r w:rsidRPr="00645F42">
        <w:rPr>
          <w:rStyle w:val="Emphasis"/>
        </w:rPr>
        <w:t>labor law</w:t>
      </w:r>
      <w:r w:rsidRPr="00645F42">
        <w:rPr>
          <w:sz w:val="14"/>
        </w:rPr>
        <w:t xml:space="preserve">, </w:t>
      </w:r>
      <w:r w:rsidRPr="00A66F64">
        <w:rPr>
          <w:rStyle w:val="11111AAAAStyleUnderline"/>
        </w:rPr>
        <w:t xml:space="preserve">and how </w:t>
      </w:r>
      <w:r w:rsidRPr="00645F42">
        <w:rPr>
          <w:rStyle w:val="Emphasis"/>
        </w:rPr>
        <w:t>labor law</w:t>
      </w:r>
      <w:r w:rsidRPr="00645F42">
        <w:rPr>
          <w:sz w:val="14"/>
        </w:rPr>
        <w:t xml:space="preserve"> </w:t>
      </w:r>
      <w:r w:rsidRPr="00A66F64">
        <w:rPr>
          <w:rStyle w:val="11111AAAAStyleUnderline"/>
        </w:rPr>
        <w:t>draws</w:t>
      </w:r>
      <w:r w:rsidRPr="00645F42">
        <w:rPr>
          <w:sz w:val="14"/>
        </w:rPr>
        <w:t xml:space="preserve"> its </w:t>
      </w:r>
      <w:r w:rsidRPr="00A66F64">
        <w:rPr>
          <w:rStyle w:val="11111AAAAStyleUnderline"/>
          <w:highlight w:val="yellow"/>
        </w:rPr>
        <w:t xml:space="preserve">boundaries are </w:t>
      </w:r>
      <w:r w:rsidRPr="00645F42">
        <w:rPr>
          <w:rStyle w:val="Emphasis"/>
          <w:highlight w:val="yellow"/>
        </w:rPr>
        <w:t>key labor law questions</w:t>
      </w:r>
      <w:r w:rsidRPr="00645F42">
        <w:rPr>
          <w:sz w:val="14"/>
        </w:rPr>
        <w:t xml:space="preserve">, </w:t>
      </w:r>
      <w:r w:rsidRPr="00A66F64">
        <w:rPr>
          <w:rStyle w:val="11111AAAAStyleUnderline"/>
        </w:rPr>
        <w:t xml:space="preserve">which </w:t>
      </w:r>
      <w:r w:rsidRPr="00A66F64">
        <w:rPr>
          <w:rStyle w:val="11111AAAAStyleUnderline"/>
          <w:highlight w:val="yellow"/>
        </w:rPr>
        <w:t>matter</w:t>
      </w:r>
      <w:r w:rsidRPr="00645F42">
        <w:rPr>
          <w:sz w:val="14"/>
        </w:rPr>
        <w:t xml:space="preserve"> also </w:t>
      </w:r>
      <w:r w:rsidRPr="00A66F64">
        <w:rPr>
          <w:rStyle w:val="11111AAAAStyleUnderline"/>
          <w:highlight w:val="yellow"/>
        </w:rPr>
        <w:t>from</w:t>
      </w:r>
      <w:r w:rsidRPr="00A66F64">
        <w:rPr>
          <w:rStyle w:val="11111AAAAStyleUnderline"/>
        </w:rPr>
        <w:t xml:space="preserve"> the </w:t>
      </w:r>
      <w:r w:rsidRPr="00A66F64">
        <w:rPr>
          <w:rStyle w:val="11111AAAAStyleUnderline"/>
          <w:highlight w:val="yellow"/>
        </w:rPr>
        <w:t>perspective of</w:t>
      </w:r>
      <w:r w:rsidRPr="00645F42">
        <w:rPr>
          <w:sz w:val="14"/>
        </w:rPr>
        <w:t xml:space="preserve"> this </w:t>
      </w:r>
      <w:r w:rsidRPr="00A66F64">
        <w:rPr>
          <w:rStyle w:val="11111AAAAStyleUnderline"/>
          <w:highlight w:val="yellow"/>
        </w:rPr>
        <w:t>law’s ability to respond to</w:t>
      </w:r>
      <w:r w:rsidRPr="00645F42">
        <w:rPr>
          <w:sz w:val="14"/>
        </w:rPr>
        <w:t xml:space="preserve"> the </w:t>
      </w:r>
      <w:r w:rsidRPr="00A66F64">
        <w:rPr>
          <w:rStyle w:val="11111AAAAStyleUnderline"/>
          <w:highlight w:val="yellow"/>
        </w:rPr>
        <w:t>challenges posed by</w:t>
      </w:r>
      <w:r w:rsidRPr="00645F42">
        <w:t xml:space="preserve"> the current </w:t>
      </w:r>
      <w:r w:rsidRPr="00645F42">
        <w:rPr>
          <w:rStyle w:val="Emphasis"/>
          <w:highlight w:val="yellow"/>
        </w:rPr>
        <w:t>socio-ecological crises</w:t>
      </w:r>
      <w:r w:rsidRPr="00645F42">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645F42">
        <w:rPr>
          <w:strike/>
        </w:rPr>
        <w:t>blind spots</w:t>
      </w:r>
      <w:r w:rsidRPr="00645F42">
        <w:t xml:space="preserve">. While engaging with the mainstream sustainability discourse by ‘greening’ labor law might be a tempting fix, a more sustained reconsideration is necessary to simultaneously move beyond its masculine and anthropocentric bias. </w:t>
      </w:r>
    </w:p>
    <w:p w14:paraId="7E84FE44" w14:textId="77777777" w:rsidR="00836340" w:rsidRPr="00645F42" w:rsidRDefault="00836340" w:rsidP="00836340"/>
    <w:p w14:paraId="4F1B8524" w14:textId="77777777" w:rsidR="00836340" w:rsidRPr="00F57AF5" w:rsidRDefault="00836340" w:rsidP="00836340"/>
    <w:p w14:paraId="5746F802" w14:textId="28C825E7" w:rsidR="004B4BA7" w:rsidRDefault="004B4BA7" w:rsidP="004B4BA7">
      <w:pPr>
        <w:pStyle w:val="Heading3"/>
      </w:pPr>
      <w:r>
        <w:t>2</w:t>
      </w:r>
    </w:p>
    <w:p w14:paraId="58A54AC7" w14:textId="77777777" w:rsidR="004B4BA7" w:rsidRDefault="004B4BA7" w:rsidP="004B4BA7"/>
    <w:p w14:paraId="425F7FEC" w14:textId="77777777" w:rsidR="004B4BA7" w:rsidRDefault="004B4BA7" w:rsidP="004B4BA7">
      <w:pPr>
        <w:pStyle w:val="Heading4"/>
      </w:pPr>
      <w:r>
        <w:t xml:space="preserve">The </w:t>
      </w:r>
      <w:proofErr w:type="gramStart"/>
      <w:r>
        <w:t>imagining</w:t>
      </w:r>
      <w:proofErr w:type="gramEnd"/>
      <w:r>
        <w:t xml:space="preserve"> of collective bargaining rights and the USFG ties our praxis and solutions as </w:t>
      </w:r>
      <w:r>
        <w:rPr>
          <w:u w:val="single"/>
        </w:rPr>
        <w:t>needing to be sourced</w:t>
      </w:r>
      <w:r>
        <w:t xml:space="preserve"> from institutions ideologically and materially.   </w:t>
      </w:r>
    </w:p>
    <w:p w14:paraId="64BB6210" w14:textId="77777777" w:rsidR="004B4BA7" w:rsidRPr="00AC760E" w:rsidRDefault="004B4BA7" w:rsidP="004B4BA7">
      <w:proofErr w:type="spellStart"/>
      <w:r w:rsidRPr="00E53A7E">
        <w:rPr>
          <w:rStyle w:val="Style13ptBold"/>
        </w:rPr>
        <w:t>Moase</w:t>
      </w:r>
      <w:proofErr w:type="spellEnd"/>
      <w:r w:rsidRPr="00E53A7E">
        <w:rPr>
          <w:rStyle w:val="Style13ptBold"/>
        </w:rPr>
        <w:t xml:space="preserve"> '25</w:t>
      </w:r>
      <w:r>
        <w:t xml:space="preserve"> [Godfrey </w:t>
      </w:r>
      <w:proofErr w:type="spellStart"/>
      <w:r>
        <w:t>Moase</w:t>
      </w:r>
      <w:proofErr w:type="spellEnd"/>
      <w:r>
        <w:t xml:space="preserve"> is an executive director of the United Workers Union, and cofounder of the nonprofit energy cooperative, </w:t>
      </w:r>
      <w:proofErr w:type="spellStart"/>
      <w:r>
        <w:t>CoPower</w:t>
      </w:r>
      <w:proofErr w:type="spellEnd"/>
      <w:r>
        <w:t>. "The Faustian Bargain of Enterprise Bargaining: How Wage Fragmentation Broke Solidarity", The Solidarity Wedge, https://godfreymoase.substack.com/p/five-lessons-from-the-80s-on-wage?utm_source=profile&amp;utm_medium=reader2, published 10-23-2025, accessed 11-24-2025]</w:t>
      </w:r>
    </w:p>
    <w:p w14:paraId="03ADFE25" w14:textId="77777777" w:rsidR="004B4BA7" w:rsidRDefault="004B4BA7" w:rsidP="004B4BA7"/>
    <w:p w14:paraId="44FB8E5C" w14:textId="77777777" w:rsidR="004B4BA7" w:rsidRDefault="004B4BA7" w:rsidP="004B4BA7">
      <w:pPr>
        <w:rPr>
          <w:rStyle w:val="11111AAAAStyleUnderline"/>
        </w:rPr>
      </w:pPr>
      <w:r>
        <w:t xml:space="preserve">I am not anti-political but rather believe that </w:t>
      </w:r>
      <w:r w:rsidRPr="00417540">
        <w:rPr>
          <w:rStyle w:val="11111AAAAStyleUnderline"/>
          <w:highlight w:val="yellow"/>
        </w:rPr>
        <w:t xml:space="preserve">the </w:t>
      </w:r>
      <w:r w:rsidRPr="00417540">
        <w:rPr>
          <w:rStyle w:val="Emphasis"/>
          <w:highlight w:val="yellow"/>
        </w:rPr>
        <w:t>emancipatory</w:t>
      </w:r>
      <w:r w:rsidRPr="00AC760E">
        <w:rPr>
          <w:rStyle w:val="Emphasis"/>
        </w:rPr>
        <w:t xml:space="preserve"> political </w:t>
      </w:r>
      <w:r w:rsidRPr="00417540">
        <w:rPr>
          <w:rStyle w:val="Emphasis"/>
          <w:highlight w:val="yellow"/>
        </w:rPr>
        <w:t>horizon</w:t>
      </w:r>
      <w:r w:rsidRPr="00417540">
        <w:rPr>
          <w:rStyle w:val="11111AAAAStyleUnderline"/>
          <w:highlight w:val="yellow"/>
        </w:rPr>
        <w:t xml:space="preserve"> for</w:t>
      </w:r>
      <w:r w:rsidRPr="00AC760E">
        <w:rPr>
          <w:rStyle w:val="11111AAAAStyleUnderline"/>
        </w:rPr>
        <w:t xml:space="preserve"> union </w:t>
      </w:r>
      <w:r w:rsidRPr="00417540">
        <w:rPr>
          <w:rStyle w:val="11111AAAAStyleUnderline"/>
          <w:highlight w:val="yellow"/>
        </w:rPr>
        <w:t xml:space="preserve">workers </w:t>
      </w:r>
      <w:proofErr w:type="gramStart"/>
      <w:r w:rsidRPr="00417540">
        <w:rPr>
          <w:rStyle w:val="11111AAAAStyleUnderline"/>
          <w:highlight w:val="yellow"/>
        </w:rPr>
        <w:t>opens</w:t>
      </w:r>
      <w:r w:rsidRPr="00AC760E">
        <w:rPr>
          <w:rStyle w:val="11111AAAAStyleUnderline"/>
        </w:rPr>
        <w:t xml:space="preserve"> up</w:t>
      </w:r>
      <w:proofErr w:type="gramEnd"/>
      <w:r w:rsidRPr="00AC760E">
        <w:rPr>
          <w:rStyle w:val="11111AAAAStyleUnderline"/>
        </w:rPr>
        <w:t xml:space="preserve"> </w:t>
      </w:r>
      <w:r w:rsidRPr="00417540">
        <w:rPr>
          <w:rStyle w:val="11111AAAAStyleUnderline"/>
          <w:highlight w:val="yellow"/>
        </w:rPr>
        <w:t xml:space="preserve">through </w:t>
      </w:r>
      <w:r w:rsidRPr="00417540">
        <w:rPr>
          <w:rStyle w:val="Emphasis"/>
          <w:highlight w:val="yellow"/>
        </w:rPr>
        <w:t>lived experience</w:t>
      </w:r>
      <w:r w:rsidRPr="00AC760E">
        <w:rPr>
          <w:rStyle w:val="11111AAAAStyleUnderline"/>
        </w:rPr>
        <w:t xml:space="preserve"> at the job and critical workplace </w:t>
      </w:r>
      <w:proofErr w:type="spellStart"/>
      <w:r w:rsidRPr="00AC760E">
        <w:rPr>
          <w:rStyle w:val="11111AAAAStyleUnderline"/>
        </w:rPr>
        <w:t>organising</w:t>
      </w:r>
      <w:proofErr w:type="spellEnd"/>
      <w:r w:rsidRPr="00AC760E">
        <w:rPr>
          <w:rStyle w:val="11111AAAAStyleUnderline"/>
        </w:rPr>
        <w:t xml:space="preserve"> in response to this experience.</w:t>
      </w:r>
      <w:r>
        <w:t xml:space="preserve"> It is </w:t>
      </w:r>
      <w:r w:rsidRPr="0015677B">
        <w:rPr>
          <w:rStyle w:val="11111AAAAStyleUnderline"/>
        </w:rPr>
        <w:t xml:space="preserve">a necessary part of </w:t>
      </w:r>
      <w:proofErr w:type="gramStart"/>
      <w:r>
        <w:t>three pointed</w:t>
      </w:r>
      <w:proofErr w:type="gramEnd"/>
      <w:r>
        <w:t xml:space="preserve"> </w:t>
      </w:r>
      <w:r w:rsidRPr="00417540">
        <w:rPr>
          <w:rStyle w:val="11111AAAAStyleUnderline"/>
          <w:highlight w:val="yellow"/>
        </w:rPr>
        <w:t>struggle for socialism</w:t>
      </w:r>
      <w:r w:rsidRPr="0015677B">
        <w:rPr>
          <w:rStyle w:val="11111AAAAStyleUnderline"/>
        </w:rPr>
        <w:t xml:space="preserve"> that </w:t>
      </w:r>
      <w:r w:rsidRPr="00417540">
        <w:rPr>
          <w:rStyle w:val="11111AAAAStyleUnderline"/>
          <w:highlight w:val="yellow"/>
        </w:rPr>
        <w:t xml:space="preserve">must </w:t>
      </w:r>
      <w:r w:rsidRPr="00417540">
        <w:rPr>
          <w:rStyle w:val="Emphasis"/>
          <w:highlight w:val="yellow"/>
        </w:rPr>
        <w:t>stand on its own terms</w:t>
      </w:r>
      <w:r w:rsidRPr="0015677B">
        <w:rPr>
          <w:rStyle w:val="11111AAAAStyleUnderline"/>
        </w:rPr>
        <w:t xml:space="preserve"> even as it is in organic connection with the political and theoretical struggle.</w:t>
      </w:r>
    </w:p>
    <w:p w14:paraId="01912CC1" w14:textId="77777777" w:rsidR="004B4BA7" w:rsidRDefault="004B4BA7" w:rsidP="004B4BA7">
      <w:r>
        <w:t>Like English radical unionist Tom Mann, my concern is “that we should attend to the first job in the right order, and thus make it easier to do whatever else may be necessary”.7</w:t>
      </w:r>
    </w:p>
    <w:p w14:paraId="396E869C" w14:textId="77777777" w:rsidR="004B4BA7" w:rsidRDefault="004B4BA7" w:rsidP="004B4BA7">
      <w:r w:rsidRPr="0015677B">
        <w:rPr>
          <w:rStyle w:val="11111AAAAStyleUnderline"/>
        </w:rPr>
        <w:t>Radical</w:t>
      </w:r>
      <w:r>
        <w:t xml:space="preserve"> union </w:t>
      </w:r>
      <w:r w:rsidRPr="0015677B">
        <w:rPr>
          <w:rStyle w:val="11111AAAAStyleUnderline"/>
        </w:rPr>
        <w:t xml:space="preserve">strategy comes from working through how to meaningfully progress the economic struggle in a manner that is </w:t>
      </w:r>
      <w:r w:rsidRPr="0015677B">
        <w:rPr>
          <w:rStyle w:val="Emphasis"/>
        </w:rPr>
        <w:t>in dialogue</w:t>
      </w:r>
      <w:r w:rsidRPr="0015677B">
        <w:rPr>
          <w:rStyle w:val="11111AAAAStyleUnderline"/>
        </w:rPr>
        <w:t xml:space="preserve"> with broader </w:t>
      </w:r>
      <w:r w:rsidRPr="0015677B">
        <w:rPr>
          <w:rStyle w:val="Emphasis"/>
        </w:rPr>
        <w:t>radical</w:t>
      </w:r>
      <w:r w:rsidRPr="0015677B">
        <w:rPr>
          <w:rStyle w:val="11111AAAAStyleUnderline"/>
        </w:rPr>
        <w:t xml:space="preserve"> political and theoretical work for change.</w:t>
      </w:r>
      <w:r>
        <w:t xml:space="preserve"> Even then political and social movement </w:t>
      </w:r>
      <w:proofErr w:type="spellStart"/>
      <w:r>
        <w:t>organising</w:t>
      </w:r>
      <w:proofErr w:type="spellEnd"/>
      <w:r>
        <w:t xml:space="preserve"> are necessary within the union </w:t>
      </w:r>
      <w:proofErr w:type="gramStart"/>
      <w:r>
        <w:t>movement</w:t>
      </w:r>
      <w:proofErr w:type="gramEnd"/>
      <w:r>
        <w:t xml:space="preserve"> but their </w:t>
      </w:r>
      <w:r w:rsidRPr="006A4CE1">
        <w:rPr>
          <w:rStyle w:val="11111AAAAStyleUnderline"/>
        </w:rPr>
        <w:t xml:space="preserve">sustained </w:t>
      </w:r>
      <w:r w:rsidRPr="00E53A7E">
        <w:rPr>
          <w:rStyle w:val="11111AAAAStyleUnderline"/>
          <w:highlight w:val="yellow"/>
        </w:rPr>
        <w:t>success depends on</w:t>
      </w:r>
      <w:r w:rsidRPr="006A4CE1">
        <w:rPr>
          <w:rStyle w:val="11111AAAAStyleUnderline"/>
        </w:rPr>
        <w:t xml:space="preserve"> </w:t>
      </w:r>
      <w:r w:rsidRPr="006A4CE1">
        <w:rPr>
          <w:rStyle w:val="Emphasis"/>
        </w:rPr>
        <w:t xml:space="preserve">rebuilding </w:t>
      </w:r>
      <w:r w:rsidRPr="00E53A7E">
        <w:rPr>
          <w:rStyle w:val="Emphasis"/>
          <w:highlight w:val="yellow"/>
        </w:rPr>
        <w:t>relation</w:t>
      </w:r>
      <w:r w:rsidRPr="00E53A7E">
        <w:rPr>
          <w:rStyle w:val="11111AAAAStyleUnderline"/>
        </w:rPr>
        <w:t>ship</w:t>
      </w:r>
      <w:r w:rsidRPr="00E53A7E">
        <w:rPr>
          <w:rStyle w:val="Emphasis"/>
          <w:highlight w:val="yellow"/>
        </w:rPr>
        <w:t>s</w:t>
      </w:r>
      <w:r w:rsidRPr="006A4CE1">
        <w:rPr>
          <w:rStyle w:val="11111AAAAStyleUnderline"/>
        </w:rPr>
        <w:t xml:space="preserve"> </w:t>
      </w:r>
      <w:r w:rsidRPr="00E53A7E">
        <w:rPr>
          <w:rStyle w:val="11111AAAAStyleUnderline"/>
          <w:highlight w:val="yellow"/>
        </w:rPr>
        <w:t xml:space="preserve">of </w:t>
      </w:r>
      <w:r w:rsidRPr="00E53A7E">
        <w:rPr>
          <w:rStyle w:val="Emphasis"/>
          <w:highlight w:val="yellow"/>
        </w:rPr>
        <w:t>solidarity</w:t>
      </w:r>
      <w:r w:rsidRPr="006A4CE1">
        <w:rPr>
          <w:rStyle w:val="11111AAAAStyleUnderline"/>
        </w:rPr>
        <w:t xml:space="preserve"> at work.</w:t>
      </w:r>
    </w:p>
    <w:p w14:paraId="602EE5BD" w14:textId="77777777" w:rsidR="004B4BA7" w:rsidRDefault="004B4BA7" w:rsidP="004B4BA7">
      <w:r>
        <w:t xml:space="preserve">This may appear, at first blush, contradictory but it is not. It is as simple as asserting that while economic, political and theoretical </w:t>
      </w:r>
      <w:proofErr w:type="gramStart"/>
      <w:r>
        <w:t>struggle</w:t>
      </w:r>
      <w:proofErr w:type="gramEnd"/>
      <w:r>
        <w:t xml:space="preserve"> are all important and must be in dialogue with each other, when it comes to the economic pole, the economic struggle itself is the foundation.</w:t>
      </w:r>
    </w:p>
    <w:p w14:paraId="02306B84" w14:textId="77777777" w:rsidR="004B4BA7" w:rsidRDefault="004B4BA7" w:rsidP="004B4BA7">
      <w:r w:rsidRPr="006A4CE1">
        <w:rPr>
          <w:rStyle w:val="11111AAAAStyleUnderline"/>
        </w:rPr>
        <w:t>One</w:t>
      </w:r>
      <w:r>
        <w:t xml:space="preserve"> </w:t>
      </w:r>
      <w:r w:rsidRPr="004B4BA7">
        <w:t xml:space="preserve">of the </w:t>
      </w:r>
      <w:r w:rsidRPr="004B4BA7">
        <w:rPr>
          <w:rStyle w:val="Emphasis"/>
        </w:rPr>
        <w:t>key strategic error</w:t>
      </w:r>
      <w:r w:rsidRPr="004B4BA7">
        <w:t xml:space="preserve">s </w:t>
      </w:r>
      <w:r w:rsidRPr="004B4BA7">
        <w:rPr>
          <w:rStyle w:val="11111AAAAStyleUnderline"/>
        </w:rPr>
        <w:t>the union movement made</w:t>
      </w:r>
      <w:r w:rsidRPr="004B4BA7">
        <w:t xml:space="preserve"> in the 1980s in Australia </w:t>
      </w:r>
      <w:r w:rsidRPr="004B4BA7">
        <w:rPr>
          <w:rStyle w:val="11111AAAAStyleUnderline"/>
        </w:rPr>
        <w:t xml:space="preserve">was turning towards the </w:t>
      </w:r>
      <w:r w:rsidRPr="004B4BA7">
        <w:rPr>
          <w:rStyle w:val="Emphasis"/>
        </w:rPr>
        <w:t>electoral</w:t>
      </w:r>
      <w:r w:rsidRPr="006A4CE1">
        <w:rPr>
          <w:rStyle w:val="11111AAAAStyleUnderline"/>
        </w:rPr>
        <w:t xml:space="preserve"> and </w:t>
      </w:r>
      <w:r w:rsidRPr="004B4BA7">
        <w:rPr>
          <w:rStyle w:val="Emphasis"/>
          <w:highlight w:val="yellow"/>
        </w:rPr>
        <w:t>parliamentary domains</w:t>
      </w:r>
      <w:r w:rsidRPr="006A4CE1">
        <w:rPr>
          <w:rStyle w:val="11111AAAAStyleUnderline"/>
        </w:rPr>
        <w:t xml:space="preserve"> in a manner </w:t>
      </w:r>
      <w:r w:rsidRPr="004B4BA7">
        <w:rPr>
          <w:rStyle w:val="11111AAAAStyleUnderline"/>
        </w:rPr>
        <w:t xml:space="preserve">that </w:t>
      </w:r>
      <w:r w:rsidRPr="00E53A7E">
        <w:rPr>
          <w:rStyle w:val="11111AAAAStyleUnderline"/>
          <w:highlight w:val="yellow"/>
        </w:rPr>
        <w:t>undermined</w:t>
      </w:r>
      <w:r w:rsidRPr="006A4CE1">
        <w:rPr>
          <w:rStyle w:val="11111AAAAStyleUnderline"/>
        </w:rPr>
        <w:t xml:space="preserve"> workplace </w:t>
      </w:r>
      <w:r w:rsidRPr="00E53A7E">
        <w:rPr>
          <w:rStyle w:val="11111AAAAStyleUnderline"/>
          <w:highlight w:val="yellow"/>
        </w:rPr>
        <w:t>communication and coop</w:t>
      </w:r>
      <w:r w:rsidRPr="00E53A7E">
        <w:t xml:space="preserve">eration </w:t>
      </w:r>
      <w:r w:rsidRPr="006A4CE1">
        <w:rPr>
          <w:rStyle w:val="11111AAAAStyleUnderline"/>
        </w:rPr>
        <w:t>between workers.</w:t>
      </w:r>
      <w:r>
        <w:t xml:space="preserve"> Problematically, </w:t>
      </w:r>
      <w:r w:rsidRPr="00E53A7E">
        <w:rPr>
          <w:rStyle w:val="11111AAAAStyleUnderline"/>
          <w:highlight w:val="yellow"/>
        </w:rPr>
        <w:t>this</w:t>
      </w:r>
      <w:r>
        <w:t xml:space="preserve"> </w:t>
      </w:r>
      <w:proofErr w:type="gramStart"/>
      <w:r>
        <w:t>created, or</w:t>
      </w:r>
      <w:proofErr w:type="gramEnd"/>
      <w:r>
        <w:t xml:space="preserve"> at least </w:t>
      </w:r>
      <w:r w:rsidRPr="00E53A7E">
        <w:rPr>
          <w:rStyle w:val="Emphasis"/>
          <w:highlight w:val="yellow"/>
        </w:rPr>
        <w:t>reinforced</w:t>
      </w:r>
      <w:r w:rsidRPr="00E53A7E">
        <w:rPr>
          <w:highlight w:val="yellow"/>
        </w:rPr>
        <w:t xml:space="preserve"> </w:t>
      </w:r>
      <w:r w:rsidRPr="00E53A7E">
        <w:rPr>
          <w:rStyle w:val="11111AAAAStyleUnderline"/>
          <w:highlight w:val="yellow"/>
        </w:rPr>
        <w:t>a</w:t>
      </w:r>
      <w:r>
        <w:t xml:space="preserve"> trade union </w:t>
      </w:r>
      <w:r w:rsidRPr="00E53A7E">
        <w:rPr>
          <w:rStyle w:val="11111AAAAStyleUnderline"/>
          <w:highlight w:val="yellow"/>
        </w:rPr>
        <w:t>culture where</w:t>
      </w:r>
      <w:r w:rsidRPr="00FE5C65">
        <w:rPr>
          <w:rStyle w:val="11111AAAAStyleUnderline"/>
        </w:rPr>
        <w:t xml:space="preserve"> great </w:t>
      </w:r>
      <w:r w:rsidRPr="00E53A7E">
        <w:rPr>
          <w:rStyle w:val="11111AAAAStyleUnderline"/>
          <w:highlight w:val="yellow"/>
        </w:rPr>
        <w:t>authority</w:t>
      </w:r>
      <w:r w:rsidRPr="004B4BA7">
        <w:rPr>
          <w:rStyle w:val="11111AAAAStyleUnderline"/>
        </w:rPr>
        <w:t xml:space="preserve"> over the health</w:t>
      </w:r>
      <w:r w:rsidRPr="00FE5C65">
        <w:rPr>
          <w:rStyle w:val="11111AAAAStyleUnderline"/>
        </w:rPr>
        <w:t xml:space="preserve"> and impact of the entire </w:t>
      </w:r>
      <w:proofErr w:type="spellStart"/>
      <w:r w:rsidRPr="00FE5C65">
        <w:rPr>
          <w:rStyle w:val="11111AAAAStyleUnderline"/>
        </w:rPr>
        <w:t>labour</w:t>
      </w:r>
      <w:proofErr w:type="spellEnd"/>
      <w:r w:rsidRPr="00FE5C65">
        <w:rPr>
          <w:rStyle w:val="11111AAAAStyleUnderline"/>
        </w:rPr>
        <w:t xml:space="preserve"> movement </w:t>
      </w:r>
      <w:r w:rsidRPr="00E53A7E">
        <w:rPr>
          <w:rStyle w:val="11111AAAAStyleUnderline"/>
          <w:highlight w:val="yellow"/>
        </w:rPr>
        <w:t>was placed in the hands of the</w:t>
      </w:r>
      <w:r>
        <w:t xml:space="preserve"> parliamentary </w:t>
      </w:r>
      <w:r w:rsidRPr="00E53A7E">
        <w:rPr>
          <w:rStyle w:val="11111AAAAStyleUnderline"/>
          <w:highlight w:val="yellow"/>
        </w:rPr>
        <w:t>leader</w:t>
      </w:r>
      <w:r>
        <w:t xml:space="preserve"> of the Australian Labor Party.</w:t>
      </w:r>
    </w:p>
    <w:p w14:paraId="169950FE" w14:textId="77777777" w:rsidR="004B4BA7" w:rsidRDefault="004B4BA7" w:rsidP="004B4BA7">
      <w:r>
        <w:t xml:space="preserve">As Mann wrote of his time </w:t>
      </w:r>
      <w:proofErr w:type="spellStart"/>
      <w:r>
        <w:t>organising</w:t>
      </w:r>
      <w:proofErr w:type="spellEnd"/>
      <w:r>
        <w:t xml:space="preserve"> in early twentieth century Australia, the “typical Labor politician” is filled with the idea that “the return to the legislative bodies of an additional number of Labor men” is paramount while “all else is secondary and relatively trifling”.8</w:t>
      </w:r>
    </w:p>
    <w:p w14:paraId="12C4CFEF" w14:textId="77777777" w:rsidR="004B4BA7" w:rsidRDefault="004B4BA7" w:rsidP="004B4BA7">
      <w:pPr>
        <w:rPr>
          <w:rStyle w:val="11111AAAAStyleUnderline"/>
        </w:rPr>
      </w:pPr>
      <w:r w:rsidRPr="00E53A7E">
        <w:rPr>
          <w:rStyle w:val="Emphasis"/>
          <w:highlight w:val="yellow"/>
        </w:rPr>
        <w:t>Imagining</w:t>
      </w:r>
      <w:r w:rsidRPr="00E53A7E">
        <w:rPr>
          <w:rStyle w:val="11111AAAAStyleUnderline"/>
          <w:highlight w:val="yellow"/>
        </w:rPr>
        <w:t xml:space="preserve"> the </w:t>
      </w:r>
      <w:r w:rsidRPr="00E53A7E">
        <w:rPr>
          <w:rStyle w:val="Emphasis"/>
          <w:highlight w:val="yellow"/>
        </w:rPr>
        <w:t>political arena</w:t>
      </w:r>
      <w:r w:rsidRPr="00FE5C65">
        <w:rPr>
          <w:rStyle w:val="11111AAAAStyleUnderline"/>
        </w:rPr>
        <w:t xml:space="preserve"> and </w:t>
      </w:r>
      <w:r w:rsidRPr="00FE5C65">
        <w:rPr>
          <w:rStyle w:val="Emphasis"/>
        </w:rPr>
        <w:t>electoral campaigns</w:t>
      </w:r>
      <w:r w:rsidRPr="00FE5C65">
        <w:rPr>
          <w:rStyle w:val="11111AAAAStyleUnderline"/>
        </w:rPr>
        <w:t xml:space="preserve"> as the pinnacle of union work has </w:t>
      </w:r>
      <w:r w:rsidRPr="00E53A7E">
        <w:rPr>
          <w:rStyle w:val="11111AAAAStyleUnderline"/>
          <w:highlight w:val="yellow"/>
        </w:rPr>
        <w:t xml:space="preserve">resulted in workers </w:t>
      </w:r>
      <w:r w:rsidRPr="00E53A7E">
        <w:rPr>
          <w:rStyle w:val="Emphasis"/>
          <w:highlight w:val="yellow"/>
        </w:rPr>
        <w:t>giving up their power</w:t>
      </w:r>
      <w:r w:rsidRPr="00FE5C65">
        <w:rPr>
          <w:rStyle w:val="11111AAAAStyleUnderline"/>
        </w:rPr>
        <w:t xml:space="preserve"> or the opportunity to build power in return </w:t>
      </w:r>
      <w:r w:rsidRPr="00E53A7E">
        <w:rPr>
          <w:rStyle w:val="11111AAAAStyleUnderline"/>
          <w:highlight w:val="yellow"/>
        </w:rPr>
        <w:t>for investing authority in</w:t>
      </w:r>
      <w:r w:rsidRPr="00FE5C65">
        <w:rPr>
          <w:rStyle w:val="11111AAAAStyleUnderline"/>
        </w:rPr>
        <w:t xml:space="preserve"> a relatively small group of </w:t>
      </w:r>
      <w:r w:rsidRPr="00E53A7E">
        <w:rPr>
          <w:rStyle w:val="11111AAAAStyleUnderline"/>
          <w:highlight w:val="yellow"/>
        </w:rPr>
        <w:t>politicians</w:t>
      </w:r>
      <w:r w:rsidRPr="00FE5C65">
        <w:rPr>
          <w:rStyle w:val="11111AAAAStyleUnderline"/>
        </w:rPr>
        <w:t>.</w:t>
      </w:r>
    </w:p>
    <w:p w14:paraId="2369BC06" w14:textId="77777777" w:rsidR="004B4BA7" w:rsidRDefault="004B4BA7" w:rsidP="004B4BA7">
      <w:r>
        <w:t xml:space="preserve">This is </w:t>
      </w:r>
      <w:r w:rsidRPr="00E53A7E">
        <w:rPr>
          <w:rStyle w:val="Emphasis"/>
          <w:highlight w:val="yellow"/>
        </w:rPr>
        <w:t>a strategic dead-end</w:t>
      </w:r>
      <w:r w:rsidRPr="00E53A7E">
        <w:t>.</w:t>
      </w:r>
    </w:p>
    <w:p w14:paraId="2A5EEE80" w14:textId="77777777" w:rsidR="004B4BA7" w:rsidRDefault="004B4BA7" w:rsidP="004B4BA7">
      <w:r>
        <w:t xml:space="preserve">In a capitalist society </w:t>
      </w:r>
      <w:r w:rsidRPr="00FE5C65">
        <w:rPr>
          <w:rStyle w:val="11111AAAAStyleUnderline"/>
        </w:rPr>
        <w:t xml:space="preserve">such </w:t>
      </w:r>
      <w:r w:rsidRPr="00E53A7E">
        <w:rPr>
          <w:rStyle w:val="11111AAAAStyleUnderline"/>
          <w:highlight w:val="yellow"/>
        </w:rPr>
        <w:t>a</w:t>
      </w:r>
      <w:r w:rsidRPr="00FE5C65">
        <w:rPr>
          <w:rStyle w:val="11111AAAAStyleUnderline"/>
        </w:rPr>
        <w:t xml:space="preserve"> small </w:t>
      </w:r>
      <w:r w:rsidRPr="00E53A7E">
        <w:rPr>
          <w:rStyle w:val="11111AAAAStyleUnderline"/>
          <w:highlight w:val="yellow"/>
        </w:rPr>
        <w:t>group</w:t>
      </w:r>
      <w:r w:rsidRPr="00FE5C65">
        <w:rPr>
          <w:rStyle w:val="11111AAAAStyleUnderline"/>
        </w:rPr>
        <w:t xml:space="preserve">, </w:t>
      </w:r>
      <w:r w:rsidRPr="00E53A7E">
        <w:rPr>
          <w:rStyle w:val="Emphasis"/>
          <w:highlight w:val="yellow"/>
        </w:rPr>
        <w:t>even</w:t>
      </w:r>
      <w:r w:rsidRPr="00FE5C65">
        <w:rPr>
          <w:rStyle w:val="11111AAAAStyleUnderline"/>
        </w:rPr>
        <w:t xml:space="preserve"> </w:t>
      </w:r>
      <w:proofErr w:type="gramStart"/>
      <w:r w:rsidRPr="00FE5C65">
        <w:rPr>
          <w:rStyle w:val="11111AAAAStyleUnderline"/>
        </w:rPr>
        <w:t>where</w:t>
      </w:r>
      <w:proofErr w:type="gramEnd"/>
      <w:r w:rsidRPr="00FE5C65">
        <w:rPr>
          <w:rStyle w:val="11111AAAAStyleUnderline"/>
        </w:rPr>
        <w:t xml:space="preserve"> they </w:t>
      </w:r>
      <w:r w:rsidRPr="00FE5C65">
        <w:rPr>
          <w:rStyle w:val="Emphasis"/>
        </w:rPr>
        <w:t xml:space="preserve">sit </w:t>
      </w:r>
      <w:r w:rsidRPr="004B4BA7">
        <w:rPr>
          <w:rStyle w:val="Emphasis"/>
          <w:highlight w:val="yellow"/>
        </w:rPr>
        <w:t xml:space="preserve">at </w:t>
      </w:r>
      <w:r w:rsidRPr="00E53A7E">
        <w:rPr>
          <w:rStyle w:val="Emphasis"/>
          <w:highlight w:val="yellow"/>
        </w:rPr>
        <w:t>the top of the state</w:t>
      </w:r>
      <w:r w:rsidRPr="00E53A7E">
        <w:rPr>
          <w:rStyle w:val="11111AAAAStyleUnderline"/>
          <w:highlight w:val="yellow"/>
        </w:rPr>
        <w:t xml:space="preserve">, </w:t>
      </w:r>
      <w:r w:rsidRPr="00E53A7E">
        <w:rPr>
          <w:rStyle w:val="Emphasis"/>
          <w:highlight w:val="yellow"/>
        </w:rPr>
        <w:t>do not have</w:t>
      </w:r>
      <w:r w:rsidRPr="00FE5C65">
        <w:rPr>
          <w:rStyle w:val="Emphasis"/>
        </w:rPr>
        <w:t xml:space="preserve"> the </w:t>
      </w:r>
      <w:r w:rsidRPr="00E53A7E">
        <w:rPr>
          <w:rStyle w:val="Emphasis"/>
          <w:highlight w:val="yellow"/>
        </w:rPr>
        <w:t>power</w:t>
      </w:r>
      <w:r w:rsidRPr="00FE5C65">
        <w:rPr>
          <w:rStyle w:val="11111AAAAStyleUnderline"/>
        </w:rPr>
        <w:t xml:space="preserve"> on their own </w:t>
      </w:r>
      <w:r w:rsidRPr="00E53A7E">
        <w:rPr>
          <w:rStyle w:val="11111AAAAStyleUnderline"/>
          <w:highlight w:val="yellow"/>
        </w:rPr>
        <w:t>to overcome</w:t>
      </w:r>
      <w:r w:rsidRPr="00FE5C65">
        <w:rPr>
          <w:rStyle w:val="11111AAAAStyleUnderline"/>
        </w:rPr>
        <w:t xml:space="preserve"> the </w:t>
      </w:r>
      <w:proofErr w:type="spellStart"/>
      <w:r w:rsidRPr="00FE5C65">
        <w:rPr>
          <w:rStyle w:val="11111AAAAStyleUnderline"/>
        </w:rPr>
        <w:t>organised</w:t>
      </w:r>
      <w:proofErr w:type="spellEnd"/>
      <w:r w:rsidRPr="00FE5C65">
        <w:rPr>
          <w:rStyle w:val="11111AAAAStyleUnderline"/>
        </w:rPr>
        <w:t xml:space="preserve"> and motivated owners of </w:t>
      </w:r>
      <w:r w:rsidRPr="00E53A7E">
        <w:rPr>
          <w:rStyle w:val="11111AAAAStyleUnderline"/>
          <w:highlight w:val="yellow"/>
        </w:rPr>
        <w:t>capital</w:t>
      </w:r>
      <w:r w:rsidRPr="00FE5C65">
        <w:rPr>
          <w:rStyle w:val="11111AAAAStyleUnderline"/>
        </w:rPr>
        <w:t>.</w:t>
      </w:r>
      <w:r>
        <w:t xml:space="preserve"> Moreover, parliamentarians “are necessarily creatures who cannot think about problems outside their relevance to the next election”.9</w:t>
      </w:r>
    </w:p>
    <w:p w14:paraId="16F06072" w14:textId="77777777" w:rsidR="004B4BA7" w:rsidRDefault="004B4BA7" w:rsidP="004B4BA7">
      <w:r>
        <w:t xml:space="preserve">And yet politics is vital. </w:t>
      </w:r>
      <w:r w:rsidRPr="001571B4">
        <w:rPr>
          <w:rStyle w:val="11111AAAAStyleUnderline"/>
        </w:rPr>
        <w:t>The state is the most critical single institution in capitalist society.</w:t>
      </w:r>
      <w:r>
        <w:t xml:space="preserve"> Without a strong state, a capitalist market could not exist. The state is a field of struggle where the outcome impacts the life chances of millions. </w:t>
      </w:r>
      <w:r w:rsidRPr="00E53A7E">
        <w:rPr>
          <w:rStyle w:val="Emphasis"/>
          <w:highlight w:val="yellow"/>
        </w:rPr>
        <w:t xml:space="preserve">Winning </w:t>
      </w:r>
      <w:proofErr w:type="gramStart"/>
      <w:r w:rsidRPr="00E53A7E">
        <w:rPr>
          <w:rStyle w:val="Emphasis"/>
          <w:highlight w:val="yellow"/>
        </w:rPr>
        <w:t>government</w:t>
      </w:r>
      <w:proofErr w:type="gramEnd"/>
      <w:r w:rsidRPr="001571B4">
        <w:rPr>
          <w:rStyle w:val="11111AAAAStyleUnderline"/>
        </w:rPr>
        <w:t xml:space="preserve"> however, </w:t>
      </w:r>
      <w:r w:rsidRPr="00E53A7E">
        <w:rPr>
          <w:rStyle w:val="11111AAAAStyleUnderline"/>
          <w:highlight w:val="yellow"/>
        </w:rPr>
        <w:t xml:space="preserve">is </w:t>
      </w:r>
      <w:r w:rsidRPr="00E53A7E">
        <w:rPr>
          <w:rStyle w:val="Emphasis"/>
          <w:highlight w:val="yellow"/>
        </w:rPr>
        <w:t>not</w:t>
      </w:r>
      <w:r w:rsidRPr="001571B4">
        <w:rPr>
          <w:rStyle w:val="Emphasis"/>
        </w:rPr>
        <w:t xml:space="preserve"> the same</w:t>
      </w:r>
      <w:r w:rsidRPr="001571B4">
        <w:rPr>
          <w:rStyle w:val="11111AAAAStyleUnderline"/>
        </w:rPr>
        <w:t xml:space="preserve"> as </w:t>
      </w:r>
      <w:r w:rsidRPr="00E53A7E">
        <w:rPr>
          <w:rStyle w:val="Emphasis"/>
          <w:highlight w:val="yellow"/>
        </w:rPr>
        <w:t>winning power</w:t>
      </w:r>
      <w:r w:rsidRPr="001571B4">
        <w:rPr>
          <w:rStyle w:val="11111AAAAStyleUnderline"/>
        </w:rPr>
        <w:t>.</w:t>
      </w:r>
      <w:r>
        <w:t xml:space="preserve"> As Arendt observes, </w:t>
      </w:r>
      <w:r w:rsidRPr="001571B4">
        <w:rPr>
          <w:rStyle w:val="11111AAAAStyleUnderline"/>
        </w:rPr>
        <w:t xml:space="preserve">every government “needs a </w:t>
      </w:r>
      <w:r w:rsidRPr="001571B4">
        <w:rPr>
          <w:rStyle w:val="Emphasis"/>
        </w:rPr>
        <w:t>power basis</w:t>
      </w:r>
      <w:r w:rsidRPr="001571B4">
        <w:rPr>
          <w:rStyle w:val="11111AAAAStyleUnderline"/>
        </w:rPr>
        <w:t>”.</w:t>
      </w:r>
      <w:r>
        <w:t>10</w:t>
      </w:r>
    </w:p>
    <w:p w14:paraId="1EB0B4E1" w14:textId="77777777" w:rsidR="004B4BA7" w:rsidRDefault="004B4BA7" w:rsidP="004B4BA7">
      <w:r>
        <w:t xml:space="preserve">Winning government is winning some authority. </w:t>
      </w:r>
      <w:r w:rsidRPr="001571B4">
        <w:rPr>
          <w:rStyle w:val="11111AAAAStyleUnderline"/>
        </w:rPr>
        <w:t>It’s useful</w:t>
      </w:r>
      <w:r>
        <w:t xml:space="preserve">. It’s necessary. </w:t>
      </w:r>
      <w:r w:rsidRPr="00E53A7E">
        <w:rPr>
          <w:rStyle w:val="11111AAAAStyleUnderline"/>
          <w:highlight w:val="yellow"/>
        </w:rPr>
        <w:t>It’s</w:t>
      </w:r>
      <w:r w:rsidRPr="001571B4">
        <w:rPr>
          <w:rStyle w:val="11111AAAAStyleUnderline"/>
        </w:rPr>
        <w:t xml:space="preserve"> just </w:t>
      </w:r>
      <w:r w:rsidRPr="00E53A7E">
        <w:rPr>
          <w:rStyle w:val="Emphasis"/>
          <w:highlight w:val="yellow"/>
        </w:rPr>
        <w:t>not a substitute</w:t>
      </w:r>
      <w:r w:rsidRPr="001571B4">
        <w:rPr>
          <w:rStyle w:val="11111AAAAStyleUnderline"/>
        </w:rPr>
        <w:t xml:space="preserve"> for worker power. There are countless historic examples where the authority of the state has been used to </w:t>
      </w:r>
      <w:r w:rsidRPr="001571B4">
        <w:rPr>
          <w:rStyle w:val="Emphasis"/>
        </w:rPr>
        <w:t>repress workers</w:t>
      </w:r>
      <w:r w:rsidRPr="001571B4">
        <w:rPr>
          <w:rStyle w:val="11111AAAAStyleUnderline"/>
        </w:rPr>
        <w:t xml:space="preserve"> attempting to build power together, or to support workers cooperating.</w:t>
      </w:r>
      <w:r>
        <w:t xml:space="preserve"> Union shearers getting together in rural Queensland to form the Labor Party in 1891 did so because of their brutal experience of the way in which colonial governments repressed Australian union militancy, strikes and general strikes of the time. US Democratic President Franklin Roosevelt greatly assisted the </w:t>
      </w:r>
      <w:proofErr w:type="spellStart"/>
      <w:r>
        <w:t>labour</w:t>
      </w:r>
      <w:proofErr w:type="spellEnd"/>
      <w:r>
        <w:t xml:space="preserve"> </w:t>
      </w:r>
      <w:proofErr w:type="spellStart"/>
      <w:r>
        <w:t>organising</w:t>
      </w:r>
      <w:proofErr w:type="spellEnd"/>
      <w:r>
        <w:t xml:space="preserve"> upswing in the 1930s by sending in the National Guard to protect sit down strikers with the United Automobile Workers at the Ford plant in Flint, Michigan. Yet in </w:t>
      </w:r>
      <w:proofErr w:type="gramStart"/>
      <w:r>
        <w:t>both of these</w:t>
      </w:r>
      <w:proofErr w:type="gramEnd"/>
      <w:r>
        <w:t xml:space="preserve"> examples the </w:t>
      </w:r>
      <w:proofErr w:type="gramStart"/>
      <w:r>
        <w:t>actions</w:t>
      </w:r>
      <w:proofErr w:type="gramEnd"/>
      <w:r>
        <w:t xml:space="preserve"> of the state </w:t>
      </w:r>
      <w:proofErr w:type="gramStart"/>
      <w:r>
        <w:t>comes</w:t>
      </w:r>
      <w:proofErr w:type="gramEnd"/>
      <w:r>
        <w:t xml:space="preserve"> after the autonomous activity of workers.</w:t>
      </w:r>
    </w:p>
    <w:p w14:paraId="7C17EFCE" w14:textId="77777777" w:rsidR="004B4BA7" w:rsidRDefault="004B4BA7" w:rsidP="004B4BA7">
      <w:r>
        <w:t xml:space="preserve">In short, politics matters but it’s no substitute for workplace struggle. </w:t>
      </w:r>
      <w:r w:rsidRPr="00C61DBE">
        <w:rPr>
          <w:rStyle w:val="11111AAAAStyleUnderline"/>
        </w:rPr>
        <w:t xml:space="preserve">The </w:t>
      </w:r>
      <w:proofErr w:type="spellStart"/>
      <w:r w:rsidRPr="00C61DBE">
        <w:rPr>
          <w:rStyle w:val="11111AAAAStyleUnderline"/>
        </w:rPr>
        <w:t>labour</w:t>
      </w:r>
      <w:proofErr w:type="spellEnd"/>
      <w:r w:rsidRPr="00C61DBE">
        <w:rPr>
          <w:rStyle w:val="11111AAAAStyleUnderline"/>
        </w:rPr>
        <w:t xml:space="preserve"> movement needs an </w:t>
      </w:r>
      <w:r w:rsidRPr="00C61DBE">
        <w:rPr>
          <w:rStyle w:val="Emphasis"/>
        </w:rPr>
        <w:t>updated</w:t>
      </w:r>
      <w:r w:rsidRPr="00C61DBE">
        <w:rPr>
          <w:rStyle w:val="11111AAAAStyleUnderline"/>
        </w:rPr>
        <w:t xml:space="preserve"> and </w:t>
      </w:r>
      <w:r w:rsidRPr="00C61DBE">
        <w:rPr>
          <w:rStyle w:val="Emphasis"/>
        </w:rPr>
        <w:t>coherent</w:t>
      </w:r>
      <w:r w:rsidRPr="00C61DBE">
        <w:rPr>
          <w:rStyle w:val="11111AAAAStyleUnderline"/>
        </w:rPr>
        <w:t xml:space="preserve"> political strategy that amplifies rather than </w:t>
      </w:r>
      <w:proofErr w:type="spellStart"/>
      <w:r w:rsidRPr="00C61DBE">
        <w:rPr>
          <w:rStyle w:val="11111AAAAStyleUnderline"/>
        </w:rPr>
        <w:t>marginalises</w:t>
      </w:r>
      <w:proofErr w:type="spellEnd"/>
      <w:r w:rsidRPr="00C61DBE">
        <w:rPr>
          <w:rStyle w:val="11111AAAAStyleUnderline"/>
        </w:rPr>
        <w:t xml:space="preserve"> worker power.</w:t>
      </w:r>
      <w:r>
        <w:t xml:space="preserve"> </w:t>
      </w:r>
      <w:r w:rsidRPr="00C61DBE">
        <w:rPr>
          <w:rStyle w:val="11111AAAAStyleUnderline"/>
        </w:rPr>
        <w:t xml:space="preserve">Such a political </w:t>
      </w:r>
      <w:r w:rsidRPr="00E53A7E">
        <w:rPr>
          <w:rStyle w:val="11111AAAAStyleUnderline"/>
          <w:highlight w:val="yellow"/>
        </w:rPr>
        <w:t>strategy</w:t>
      </w:r>
      <w:r>
        <w:t xml:space="preserve">, however, </w:t>
      </w:r>
      <w:r w:rsidRPr="00E53A7E">
        <w:rPr>
          <w:rStyle w:val="11111AAAAStyleUnderline"/>
          <w:highlight w:val="yellow"/>
        </w:rPr>
        <w:t>needs</w:t>
      </w:r>
      <w:r w:rsidRPr="00C61DBE">
        <w:rPr>
          <w:rStyle w:val="11111AAAAStyleUnderline"/>
        </w:rPr>
        <w:t xml:space="preserve"> its </w:t>
      </w:r>
      <w:r w:rsidRPr="00E53A7E">
        <w:rPr>
          <w:rStyle w:val="Emphasis"/>
          <w:highlight w:val="yellow"/>
        </w:rPr>
        <w:t>foundation</w:t>
      </w:r>
      <w:r w:rsidRPr="00E53A7E">
        <w:rPr>
          <w:rStyle w:val="11111AAAAStyleUnderline"/>
          <w:highlight w:val="yellow"/>
        </w:rPr>
        <w:t xml:space="preserve"> in</w:t>
      </w:r>
      <w:r w:rsidRPr="00C61DBE">
        <w:rPr>
          <w:rStyle w:val="11111AAAAStyleUnderline"/>
        </w:rPr>
        <w:t xml:space="preserve"> </w:t>
      </w:r>
      <w:r w:rsidRPr="00C61DBE">
        <w:rPr>
          <w:rStyle w:val="Emphasis"/>
        </w:rPr>
        <w:t>relation</w:t>
      </w:r>
      <w:r w:rsidRPr="00C61DBE">
        <w:rPr>
          <w:rStyle w:val="11111AAAAStyleUnderline"/>
        </w:rPr>
        <w:t>ship</w:t>
      </w:r>
      <w:r w:rsidRPr="00C61DBE">
        <w:rPr>
          <w:rStyle w:val="Emphasis"/>
        </w:rPr>
        <w:t>s</w:t>
      </w:r>
      <w:r w:rsidRPr="00C61DBE">
        <w:rPr>
          <w:rStyle w:val="11111AAAAStyleUnderline"/>
        </w:rPr>
        <w:t xml:space="preserve"> of </w:t>
      </w:r>
      <w:r w:rsidRPr="00E53A7E">
        <w:rPr>
          <w:rStyle w:val="Emphasis"/>
          <w:highlight w:val="yellow"/>
        </w:rPr>
        <w:t>collective solidarity</w:t>
      </w:r>
      <w:r w:rsidRPr="00C61DBE">
        <w:rPr>
          <w:rStyle w:val="11111AAAAStyleUnderline"/>
        </w:rPr>
        <w:t xml:space="preserve"> at work and should involve workers having agency within political </w:t>
      </w:r>
      <w:proofErr w:type="spellStart"/>
      <w:r w:rsidRPr="00C61DBE">
        <w:rPr>
          <w:rStyle w:val="11111AAAAStyleUnderline"/>
        </w:rPr>
        <w:t>organising</w:t>
      </w:r>
      <w:proofErr w:type="spellEnd"/>
      <w:r w:rsidRPr="00C61DBE">
        <w:rPr>
          <w:rStyle w:val="11111AAAAStyleUnderline"/>
        </w:rPr>
        <w:t xml:space="preserve"> as opposed to being largely passive recipients of political outcomes.</w:t>
      </w:r>
    </w:p>
    <w:p w14:paraId="3D57AA65" w14:textId="77777777" w:rsidR="004B4BA7" w:rsidRDefault="004B4BA7" w:rsidP="004B4BA7">
      <w:r>
        <w:t xml:space="preserve">The power of any radical socialist government, after all, will be dependent on the </w:t>
      </w:r>
      <w:proofErr w:type="spellStart"/>
      <w:r>
        <w:t>organised</w:t>
      </w:r>
      <w:proofErr w:type="spellEnd"/>
      <w:r>
        <w:t xml:space="preserve"> power of workers to achieve its ambitions. </w:t>
      </w:r>
      <w:r w:rsidRPr="00A34134">
        <w:rPr>
          <w:rStyle w:val="11111AAAAStyleUnderline"/>
        </w:rPr>
        <w:t xml:space="preserve">Trade union political </w:t>
      </w:r>
      <w:proofErr w:type="spellStart"/>
      <w:r w:rsidRPr="00A34134">
        <w:rPr>
          <w:rStyle w:val="11111AAAAStyleUnderline"/>
        </w:rPr>
        <w:t>organising</w:t>
      </w:r>
      <w:proofErr w:type="spellEnd"/>
      <w:r>
        <w:t xml:space="preserve">, in other words, </w:t>
      </w:r>
      <w:r w:rsidRPr="00A34134">
        <w:rPr>
          <w:rStyle w:val="11111AAAAStyleUnderline"/>
        </w:rPr>
        <w:t xml:space="preserve">should be </w:t>
      </w:r>
      <w:r w:rsidRPr="00E53A7E">
        <w:rPr>
          <w:rStyle w:val="11111AAAAStyleUnderline"/>
          <w:highlight w:val="yellow"/>
        </w:rPr>
        <w:t>based on</w:t>
      </w:r>
      <w:r w:rsidRPr="00A34134">
        <w:rPr>
          <w:rStyle w:val="11111AAAAStyleUnderline"/>
        </w:rPr>
        <w:t xml:space="preserve"> principles of </w:t>
      </w:r>
      <w:r w:rsidRPr="00E53A7E">
        <w:rPr>
          <w:rStyle w:val="Emphasis"/>
          <w:highlight w:val="yellow"/>
        </w:rPr>
        <w:t>direct member democracy</w:t>
      </w:r>
      <w:r>
        <w:t xml:space="preserve"> (rather than being the exclusive domain of an elite class of staff leaders within a union).</w:t>
      </w:r>
    </w:p>
    <w:p w14:paraId="6730C892" w14:textId="77777777" w:rsidR="004B4BA7" w:rsidRPr="00BF397D" w:rsidRDefault="004B4BA7" w:rsidP="004B4BA7"/>
    <w:p w14:paraId="558B67BF" w14:textId="77777777" w:rsidR="004B4BA7" w:rsidRPr="00101F5D" w:rsidRDefault="004B4BA7" w:rsidP="004B4BA7">
      <w:pPr>
        <w:pStyle w:val="Heading4"/>
      </w:pPr>
      <w:r>
        <w:t xml:space="preserve">The law of value </w:t>
      </w:r>
      <w:r>
        <w:rPr>
          <w:u w:val="single"/>
        </w:rPr>
        <w:t>mediates the Racial and Colonial</w:t>
      </w:r>
      <w:r>
        <w:t xml:space="preserve">. Capitalism operates as the waterway of continued anti-Black subjugation through the </w:t>
      </w:r>
      <w:r>
        <w:rPr>
          <w:u w:val="single"/>
        </w:rPr>
        <w:t>naturalization and concealment</w:t>
      </w:r>
      <w:r>
        <w:t xml:space="preserve"> of pre-existing social relations.</w:t>
      </w:r>
    </w:p>
    <w:p w14:paraId="6017FB01" w14:textId="77777777" w:rsidR="004B4BA7" w:rsidRDefault="004B4BA7" w:rsidP="004B4BA7">
      <w:r w:rsidRPr="00AE5677">
        <w:rPr>
          <w:rStyle w:val="Style13ptBold"/>
        </w:rPr>
        <w:t>Best 23</w:t>
      </w:r>
      <w:r>
        <w:t xml:space="preserve"> [Beverly Best is an associate professor of sociology and anthropology at Concordia University, Montréal. “The commune is our payable debt”, </w:t>
      </w:r>
      <w:r>
        <w:rPr>
          <w:i/>
          <w:iCs/>
        </w:rPr>
        <w:t>Cultural Dynamics</w:t>
      </w:r>
      <w:r>
        <w:t>, 2023, Vol. 35(4), pp. 258-266, accessed 06-04-24]</w:t>
      </w:r>
    </w:p>
    <w:p w14:paraId="13052F6E" w14:textId="77777777" w:rsidR="004B4BA7" w:rsidRDefault="004B4BA7" w:rsidP="004B4BA7"/>
    <w:p w14:paraId="48F94F2D" w14:textId="77777777" w:rsidR="004B4BA7" w:rsidRDefault="004B4BA7" w:rsidP="004B4BA7">
      <w:r>
        <w:t xml:space="preserve">Here’s where my conversation with Ferreira da Silva’s critique begins because, </w:t>
      </w:r>
      <w:r w:rsidRPr="00210FC7">
        <w:rPr>
          <w:rStyle w:val="11111AAAAStyleUnderline"/>
        </w:rPr>
        <w:t>rather than ejecting</w:t>
      </w:r>
      <w:r w:rsidRPr="00780913">
        <w:rPr>
          <w:rStyle w:val="11111AAAAStyleUnderline"/>
        </w:rPr>
        <w:t xml:space="preserve"> gendered and racialized violence</w:t>
      </w:r>
      <w:r>
        <w:t xml:space="preserve"> from the analysis of capital, </w:t>
      </w:r>
      <w:r w:rsidRPr="00210FC7">
        <w:rPr>
          <w:rStyle w:val="11111AAAAStyleUnderline"/>
        </w:rPr>
        <w:t xml:space="preserve">I understand Marx’s theory of value as revealing how the movement of capital </w:t>
      </w:r>
      <w:r w:rsidRPr="00210FC7">
        <w:rPr>
          <w:rStyle w:val="Emphasis"/>
        </w:rPr>
        <w:t>mediates</w:t>
      </w:r>
      <w:r w:rsidRPr="00210FC7">
        <w:rPr>
          <w:rStyle w:val="11111AAAAStyleUnderline"/>
        </w:rPr>
        <w:t xml:space="preserve"> gendered and </w:t>
      </w:r>
      <w:r w:rsidRPr="00210FC7">
        <w:rPr>
          <w:rStyle w:val="Emphasis"/>
        </w:rPr>
        <w:t>racialized violence</w:t>
      </w:r>
      <w:r>
        <w:t xml:space="preserve">, and how </w:t>
      </w:r>
      <w:r w:rsidRPr="00210FC7">
        <w:rPr>
          <w:rStyle w:val="11111AAAAStyleUnderline"/>
          <w:highlight w:val="yellow"/>
        </w:rPr>
        <w:t xml:space="preserve">the </w:t>
      </w:r>
      <w:proofErr w:type="spellStart"/>
      <w:r w:rsidRPr="00210FC7">
        <w:rPr>
          <w:rStyle w:val="11111AAAAStyleUnderline"/>
          <w:highlight w:val="yellow"/>
        </w:rPr>
        <w:t>Racial’s</w:t>
      </w:r>
      <w:proofErr w:type="spellEnd"/>
      <w:r w:rsidRPr="00210FC7">
        <w:rPr>
          <w:rStyle w:val="11111AAAAStyleUnderline"/>
          <w:highlight w:val="yellow"/>
        </w:rPr>
        <w:t xml:space="preserve"> </w:t>
      </w:r>
      <w:r w:rsidRPr="00210FC7">
        <w:rPr>
          <w:rStyle w:val="Emphasis"/>
          <w:highlight w:val="yellow"/>
        </w:rPr>
        <w:t>mediation by capital</w:t>
      </w:r>
      <w:r w:rsidRPr="00210FC7">
        <w:rPr>
          <w:rStyle w:val="11111AAAAStyleUnderline"/>
          <w:highlight w:val="yellow"/>
        </w:rPr>
        <w:t xml:space="preserve"> is the </w:t>
      </w:r>
      <w:r w:rsidRPr="00210FC7">
        <w:rPr>
          <w:rStyle w:val="Emphasis"/>
          <w:highlight w:val="yellow"/>
        </w:rPr>
        <w:t>mechanism of its continuity</w:t>
      </w:r>
      <w:r>
        <w:t xml:space="preserve">; in other words, it explains the way in which </w:t>
      </w:r>
      <w:r w:rsidRPr="00210FC7">
        <w:rPr>
          <w:rStyle w:val="11111AAAAStyleUnderline"/>
          <w:highlight w:val="yellow"/>
        </w:rPr>
        <w:t>capital becomes the</w:t>
      </w:r>
      <w:r w:rsidRPr="00780913">
        <w:rPr>
          <w:rStyle w:val="11111AAAAStyleUnderline"/>
        </w:rPr>
        <w:t xml:space="preserve"> </w:t>
      </w:r>
      <w:r w:rsidRPr="00780913">
        <w:rPr>
          <w:rStyle w:val="Emphasis"/>
        </w:rPr>
        <w:t xml:space="preserve">social </w:t>
      </w:r>
      <w:r w:rsidRPr="00210FC7">
        <w:rPr>
          <w:rStyle w:val="Emphasis"/>
          <w:highlight w:val="yellow"/>
        </w:rPr>
        <w:t>substance</w:t>
      </w:r>
      <w:r w:rsidRPr="00210FC7">
        <w:rPr>
          <w:rStyle w:val="11111AAAAStyleUnderline"/>
          <w:highlight w:val="yellow"/>
        </w:rPr>
        <w:t xml:space="preserve"> of</w:t>
      </w:r>
      <w:r w:rsidRPr="00780913">
        <w:rPr>
          <w:rStyle w:val="11111AAAAStyleUnderline"/>
        </w:rPr>
        <w:t xml:space="preserve"> gendered and </w:t>
      </w:r>
      <w:r w:rsidRPr="00210FC7">
        <w:rPr>
          <w:rStyle w:val="11111AAAAStyleUnderline"/>
          <w:highlight w:val="yellow"/>
        </w:rPr>
        <w:t>racialized subjugation.</w:t>
      </w:r>
      <w:r>
        <w:t xml:space="preserve"> We can begin with the historical conditions that created the possibility for value to emerge as a mode of sociality and particular form of wealth in the first place. </w:t>
      </w:r>
      <w:r w:rsidRPr="00780913">
        <w:rPr>
          <w:rStyle w:val="11111AAAAStyleUnderline"/>
        </w:rPr>
        <w:t xml:space="preserve">For </w:t>
      </w:r>
      <w:r w:rsidRPr="00210FC7">
        <w:rPr>
          <w:rStyle w:val="11111AAAAStyleUnderline"/>
          <w:highlight w:val="yellow"/>
        </w:rPr>
        <w:t>capital</w:t>
      </w:r>
      <w:r w:rsidRPr="00780913">
        <w:rPr>
          <w:rStyle w:val="11111AAAAStyleUnderline"/>
        </w:rPr>
        <w:t xml:space="preserve"> to emerge as</w:t>
      </w:r>
      <w:r>
        <w:t xml:space="preserve"> it did, as </w:t>
      </w:r>
      <w:r w:rsidRPr="00780913">
        <w:rPr>
          <w:rStyle w:val="11111AAAAStyleUnderline"/>
        </w:rPr>
        <w:t xml:space="preserve">a system of generalized exchange determined by social averages of socialized productivity, it </w:t>
      </w:r>
      <w:r w:rsidRPr="00210FC7">
        <w:rPr>
          <w:rStyle w:val="11111AAAAStyleUnderline"/>
          <w:highlight w:val="yellow"/>
        </w:rPr>
        <w:t>required that production develop to a mass scale</w:t>
      </w:r>
      <w:r>
        <w:t xml:space="preserve">, and feed a world market, expanding symbiotically. The running subtext of Marx’s analysis of capital, is that </w:t>
      </w:r>
      <w:r w:rsidRPr="00210FC7">
        <w:rPr>
          <w:rStyle w:val="11111AAAAStyleUnderline"/>
          <w:highlight w:val="yellow"/>
        </w:rPr>
        <w:t>plantation production</w:t>
      </w:r>
      <w:r w:rsidRPr="00780913">
        <w:rPr>
          <w:rStyle w:val="11111AAAAStyleUnderline"/>
        </w:rPr>
        <w:t xml:space="preserve"> based on enslaved </w:t>
      </w:r>
      <w:proofErr w:type="spellStart"/>
      <w:r w:rsidRPr="00780913">
        <w:rPr>
          <w:rStyle w:val="11111AAAAStyleUnderline"/>
        </w:rPr>
        <w:t>labour</w:t>
      </w:r>
      <w:proofErr w:type="spellEnd"/>
      <w:r>
        <w:t xml:space="preserve"> in colonized territories </w:t>
      </w:r>
      <w:r w:rsidRPr="00780913">
        <w:rPr>
          <w:rStyle w:val="11111AAAAStyleUnderline"/>
        </w:rPr>
        <w:t xml:space="preserve">were the conditions that </w:t>
      </w:r>
      <w:r w:rsidRPr="00210FC7">
        <w:rPr>
          <w:rStyle w:val="11111AAAAStyleUnderline"/>
          <w:highlight w:val="yellow"/>
        </w:rPr>
        <w:t>made this</w:t>
      </w:r>
      <w:r w:rsidRPr="00780913">
        <w:rPr>
          <w:rStyle w:val="11111AAAAStyleUnderline"/>
        </w:rPr>
        <w:t xml:space="preserve"> development </w:t>
      </w:r>
      <w:r w:rsidRPr="00210FC7">
        <w:rPr>
          <w:rStyle w:val="11111AAAAStyleUnderline"/>
          <w:highlight w:val="yellow"/>
        </w:rPr>
        <w:t>possible.</w:t>
      </w:r>
      <w:r>
        <w:t xml:space="preserve"> In other words, what Marx calls modern or industrial slavery was one (but one crucial) condition for the emergence of value, as such, and its derivative, capital, as a system of social averages of social productivity objectified as production costs (or, prices).</w:t>
      </w:r>
    </w:p>
    <w:p w14:paraId="1F5F3E60" w14:textId="77777777" w:rsidR="004B4BA7" w:rsidRPr="00780913" w:rsidRDefault="004B4BA7" w:rsidP="004B4BA7">
      <w:pPr>
        <w:rPr>
          <w:rStyle w:val="11111AAAAStyleUnderline"/>
        </w:rPr>
      </w:pPr>
      <w:r>
        <w:t xml:space="preserve">Colonial slavery, therefore, according to Marx, played a necessary part in the long story of capital’s emergence; however, so did slavery’s dissolution. </w:t>
      </w:r>
      <w:r w:rsidRPr="00780913">
        <w:rPr>
          <w:rStyle w:val="11111AAAAStyleUnderline"/>
        </w:rPr>
        <w:t xml:space="preserve">The emerging form of wage </w:t>
      </w:r>
      <w:proofErr w:type="spellStart"/>
      <w:r w:rsidRPr="00780913">
        <w:rPr>
          <w:rStyle w:val="11111AAAAStyleUnderline"/>
        </w:rPr>
        <w:t>labour</w:t>
      </w:r>
      <w:proofErr w:type="spellEnd"/>
      <w:r>
        <w:t xml:space="preserve"> (an expression of </w:t>
      </w:r>
      <w:proofErr w:type="gramStart"/>
      <w:r>
        <w:t>wealth-as-value</w:t>
      </w:r>
      <w:proofErr w:type="gramEnd"/>
      <w:r>
        <w:t xml:space="preserve">) </w:t>
      </w:r>
      <w:r w:rsidRPr="00780913">
        <w:rPr>
          <w:rStyle w:val="11111AAAAStyleUnderline"/>
        </w:rPr>
        <w:t xml:space="preserve">acts on enslaved </w:t>
      </w:r>
      <w:proofErr w:type="spellStart"/>
      <w:r w:rsidRPr="00780913">
        <w:rPr>
          <w:rStyle w:val="11111AAAAStyleUnderline"/>
        </w:rPr>
        <w:t>labour</w:t>
      </w:r>
      <w:proofErr w:type="spellEnd"/>
      <w:r>
        <w:t xml:space="preserve"> (an expression of wealth-in-kind) </w:t>
      </w:r>
      <w:r w:rsidRPr="00780913">
        <w:rPr>
          <w:rStyle w:val="11111AAAAStyleUnderline"/>
        </w:rPr>
        <w:t>like a solvent.</w:t>
      </w:r>
      <w:r>
        <w:t xml:space="preserve"> As a movement that can only be theorized in hindsight, Marx’s theory of value is also a theory of how and why, </w:t>
      </w:r>
      <w:r w:rsidRPr="00780913">
        <w:rPr>
          <w:rStyle w:val="11111AAAAStyleUnderline"/>
        </w:rPr>
        <w:t xml:space="preserve">for capital to ‘stand on its feet,’ wage </w:t>
      </w:r>
      <w:proofErr w:type="spellStart"/>
      <w:r w:rsidRPr="00780913">
        <w:rPr>
          <w:rStyle w:val="11111AAAAStyleUnderline"/>
        </w:rPr>
        <w:t>labour</w:t>
      </w:r>
      <w:proofErr w:type="spellEnd"/>
      <w:r>
        <w:t xml:space="preserve"> (the state of absolute propertyless, i.e., the ‘free worker’) </w:t>
      </w:r>
      <w:r w:rsidRPr="00780913">
        <w:rPr>
          <w:rStyle w:val="11111AAAAStyleUnderline"/>
        </w:rPr>
        <w:t xml:space="preserve">must </w:t>
      </w:r>
      <w:r w:rsidRPr="00780913">
        <w:rPr>
          <w:rStyle w:val="Emphasis"/>
        </w:rPr>
        <w:t>subsume its logical inverse</w:t>
      </w:r>
      <w:r w:rsidRPr="00780913">
        <w:rPr>
          <w:rStyle w:val="11111AAAAStyleUnderline"/>
        </w:rPr>
        <w:t xml:space="preserve">, enslaved </w:t>
      </w:r>
      <w:proofErr w:type="spellStart"/>
      <w:r w:rsidRPr="00780913">
        <w:rPr>
          <w:rStyle w:val="11111AAAAStyleUnderline"/>
        </w:rPr>
        <w:t>labour</w:t>
      </w:r>
      <w:proofErr w:type="spellEnd"/>
      <w:r>
        <w:t xml:space="preserve"> (the state of being absolute property). </w:t>
      </w:r>
      <w:r w:rsidRPr="00780913">
        <w:rPr>
          <w:rStyle w:val="11111AAAAStyleUnderline"/>
        </w:rPr>
        <w:t xml:space="preserve">Free wage </w:t>
      </w:r>
      <w:proofErr w:type="spellStart"/>
      <w:r w:rsidRPr="00780913">
        <w:rPr>
          <w:rStyle w:val="11111AAAAStyleUnderline"/>
        </w:rPr>
        <w:t>labour</w:t>
      </w:r>
      <w:proofErr w:type="spellEnd"/>
      <w:r w:rsidRPr="00780913">
        <w:rPr>
          <w:rStyle w:val="11111AAAAStyleUnderline"/>
        </w:rPr>
        <w:t xml:space="preserve"> is not an ethical </w:t>
      </w:r>
      <w:proofErr w:type="gramStart"/>
      <w:r w:rsidRPr="00780913">
        <w:rPr>
          <w:rStyle w:val="11111AAAAStyleUnderline"/>
        </w:rPr>
        <w:t>comportment</w:t>
      </w:r>
      <w:proofErr w:type="gramEnd"/>
      <w:r>
        <w:t xml:space="preserve">, as Ferreira da Silva suggests, </w:t>
      </w:r>
      <w:r w:rsidRPr="00780913">
        <w:rPr>
          <w:rStyle w:val="11111AAAAStyleUnderline"/>
        </w:rPr>
        <w:t>but</w:t>
      </w:r>
      <w:r>
        <w:t xml:space="preserve"> rather </w:t>
      </w:r>
      <w:r w:rsidRPr="00780913">
        <w:rPr>
          <w:rStyle w:val="11111AAAAStyleUnderline"/>
        </w:rPr>
        <w:t xml:space="preserve">the state of </w:t>
      </w:r>
      <w:r w:rsidRPr="00780913">
        <w:rPr>
          <w:rStyle w:val="Emphasis"/>
        </w:rPr>
        <w:t xml:space="preserve">absolute </w:t>
      </w:r>
      <w:proofErr w:type="spellStart"/>
      <w:r w:rsidRPr="00780913">
        <w:rPr>
          <w:rStyle w:val="Emphasis"/>
        </w:rPr>
        <w:t>propertylessness</w:t>
      </w:r>
      <w:proofErr w:type="spellEnd"/>
      <w:r w:rsidRPr="00780913">
        <w:rPr>
          <w:rStyle w:val="11111AAAAStyleUnderline"/>
        </w:rPr>
        <w:t xml:space="preserve"> or separation from the means of subsistence. The structural eradication of all means of self-determination </w:t>
      </w:r>
      <w:r>
        <w:t xml:space="preserve">through the absolute separation of the bulk of humanity from the means of subsistence </w:t>
      </w:r>
      <w:r w:rsidRPr="00780913">
        <w:rPr>
          <w:rStyle w:val="11111AAAAStyleUnderline"/>
        </w:rPr>
        <w:t>is the state of things concealed by the liberal idea of freedom</w:t>
      </w:r>
      <w:r>
        <w:t xml:space="preserve"> and in its legal formation in/as capital. </w:t>
      </w:r>
      <w:r w:rsidRPr="009C7309">
        <w:rPr>
          <w:rStyle w:val="11111AAAAStyleUnderline"/>
          <w:highlight w:val="yellow"/>
        </w:rPr>
        <w:t>Capital’s emergence presupposes</w:t>
      </w:r>
      <w:r w:rsidRPr="00780913">
        <w:rPr>
          <w:rStyle w:val="11111AAAAStyleUnderline"/>
        </w:rPr>
        <w:t xml:space="preserve"> the </w:t>
      </w:r>
      <w:r w:rsidRPr="009C7309">
        <w:rPr>
          <w:rStyle w:val="11111AAAAStyleUnderline"/>
          <w:highlight w:val="yellow"/>
        </w:rPr>
        <w:t>dissolving</w:t>
      </w:r>
      <w:r w:rsidRPr="00780913">
        <w:rPr>
          <w:rStyle w:val="11111AAAAStyleUnderline"/>
        </w:rPr>
        <w:t xml:space="preserve"> of </w:t>
      </w:r>
      <w:r w:rsidRPr="009C7309">
        <w:rPr>
          <w:rStyle w:val="11111AAAAStyleUnderline"/>
          <w:highlight w:val="yellow"/>
        </w:rPr>
        <w:t xml:space="preserve">the category of enslaved </w:t>
      </w:r>
      <w:proofErr w:type="spellStart"/>
      <w:r w:rsidRPr="009C7309">
        <w:rPr>
          <w:rStyle w:val="11111AAAAStyleUnderline"/>
          <w:highlight w:val="yellow"/>
        </w:rPr>
        <w:t>labour</w:t>
      </w:r>
      <w:proofErr w:type="spellEnd"/>
      <w:r w:rsidRPr="009C7309">
        <w:rPr>
          <w:rStyle w:val="11111AAAAStyleUnderline"/>
          <w:highlight w:val="yellow"/>
        </w:rPr>
        <w:t xml:space="preserve"> by</w:t>
      </w:r>
      <w:r w:rsidRPr="00780913">
        <w:rPr>
          <w:rStyle w:val="11111AAAAStyleUnderline"/>
        </w:rPr>
        <w:t xml:space="preserve"> that of </w:t>
      </w:r>
      <w:r w:rsidRPr="009C7309">
        <w:rPr>
          <w:rStyle w:val="11111AAAAStyleUnderline"/>
          <w:highlight w:val="yellow"/>
        </w:rPr>
        <w:t xml:space="preserve">wage </w:t>
      </w:r>
      <w:proofErr w:type="spellStart"/>
      <w:r w:rsidRPr="009C7309">
        <w:rPr>
          <w:rStyle w:val="11111AAAAStyleUnderline"/>
          <w:highlight w:val="yellow"/>
        </w:rPr>
        <w:t>labour</w:t>
      </w:r>
      <w:proofErr w:type="spellEnd"/>
      <w:r w:rsidRPr="009C7309">
        <w:rPr>
          <w:rStyle w:val="11111AAAAStyleUnderline"/>
          <w:highlight w:val="yellow"/>
        </w:rPr>
        <w:t>—not the eradication of slavery as phenomenon</w:t>
      </w:r>
      <w:r>
        <w:t xml:space="preserve"> (to state the obvious, since it continues to this day), </w:t>
      </w:r>
      <w:r w:rsidRPr="009C7309">
        <w:rPr>
          <w:rStyle w:val="11111AAAAStyleUnderline"/>
          <w:highlight w:val="yellow"/>
        </w:rPr>
        <w:t>but</w:t>
      </w:r>
      <w:r w:rsidRPr="00780913">
        <w:rPr>
          <w:rStyle w:val="11111AAAAStyleUnderline"/>
        </w:rPr>
        <w:t xml:space="preserve"> rather </w:t>
      </w:r>
      <w:r w:rsidRPr="009C7309">
        <w:rPr>
          <w:rStyle w:val="11111AAAAStyleUnderline"/>
          <w:highlight w:val="yellow"/>
        </w:rPr>
        <w:t xml:space="preserve">its obsolescence as </w:t>
      </w:r>
      <w:r w:rsidRPr="009C7309">
        <w:rPr>
          <w:rStyle w:val="Emphasis"/>
          <w:highlight w:val="yellow"/>
        </w:rPr>
        <w:t>determining production relation</w:t>
      </w:r>
      <w:r w:rsidRPr="009C7309">
        <w:rPr>
          <w:rStyle w:val="11111AAAAStyleUnderline"/>
          <w:highlight w:val="yellow"/>
        </w:rPr>
        <w:t>.</w:t>
      </w:r>
    </w:p>
    <w:p w14:paraId="23E8B83A" w14:textId="77777777" w:rsidR="004B4BA7" w:rsidRPr="00DA00EE" w:rsidRDefault="004B4BA7" w:rsidP="004B4BA7">
      <w:pPr>
        <w:rPr>
          <w:rStyle w:val="11111AAAAStyleUnderline"/>
        </w:rPr>
      </w:pPr>
      <w:r w:rsidRPr="00DA00EE">
        <w:rPr>
          <w:rStyle w:val="11111AAAAStyleUnderline"/>
        </w:rPr>
        <w:t>The emergence of value</w:t>
      </w:r>
      <w:r>
        <w:t xml:space="preserve"> (as mode of sociality) </w:t>
      </w:r>
      <w:r w:rsidRPr="00DA00EE">
        <w:rPr>
          <w:rStyle w:val="11111AAAAStyleUnderline"/>
        </w:rPr>
        <w:t xml:space="preserve">and the coming to determinacy of production based on wage </w:t>
      </w:r>
      <w:proofErr w:type="spellStart"/>
      <w:r w:rsidRPr="00DA00EE">
        <w:rPr>
          <w:rStyle w:val="11111AAAAStyleUnderline"/>
        </w:rPr>
        <w:t>labour</w:t>
      </w:r>
      <w:proofErr w:type="spellEnd"/>
      <w:r w:rsidRPr="00DA00EE">
        <w:rPr>
          <w:rStyle w:val="11111AAAAStyleUnderline"/>
        </w:rPr>
        <w:t xml:space="preserve"> are synonymous.</w:t>
      </w:r>
      <w:r>
        <w:t xml:space="preserve"> The process is </w:t>
      </w:r>
      <w:r w:rsidRPr="00DA00EE">
        <w:rPr>
          <w:rStyle w:val="11111AAAAStyleUnderline"/>
        </w:rPr>
        <w:t xml:space="preserve">the ascendance of a new form of wealth that can only be created in the context of production based on wage </w:t>
      </w:r>
      <w:proofErr w:type="spellStart"/>
      <w:r w:rsidRPr="00DA00EE">
        <w:rPr>
          <w:rStyle w:val="11111AAAAStyleUnderline"/>
        </w:rPr>
        <w:t>labour</w:t>
      </w:r>
      <w:proofErr w:type="spellEnd"/>
      <w:r>
        <w:t xml:space="preserve">, not because value takes the legal form of property (it does), but because for the objectification of surplus </w:t>
      </w:r>
      <w:proofErr w:type="spellStart"/>
      <w:r>
        <w:t>labour</w:t>
      </w:r>
      <w:proofErr w:type="spellEnd"/>
      <w:r>
        <w:t xml:space="preserve"> (value’s substance being the abstracted/socialized product of people’s actual doing and making) to ‘count’ for capital, it must take the form of alien property, or, the not-property of workers themselves (284). </w:t>
      </w:r>
      <w:r w:rsidRPr="00DA00EE">
        <w:rPr>
          <w:rStyle w:val="11111AAAAStyleUnderline"/>
        </w:rPr>
        <w:t xml:space="preserve">The extremely narrow conditions of </w:t>
      </w:r>
      <w:r w:rsidRPr="00DA00EE">
        <w:rPr>
          <w:rStyle w:val="Emphasis"/>
        </w:rPr>
        <w:t>value-creation</w:t>
      </w:r>
      <w:r w:rsidRPr="00DA00EE">
        <w:rPr>
          <w:rStyle w:val="11111AAAAStyleUnderline"/>
        </w:rPr>
        <w:t xml:space="preserve"> determine</w:t>
      </w:r>
      <w:r>
        <w:t xml:space="preserve"> (as Ferreira da Silva rightly points out) </w:t>
      </w:r>
      <w:r w:rsidRPr="00DA00EE">
        <w:rPr>
          <w:rStyle w:val="11111AAAAStyleUnderline"/>
        </w:rPr>
        <w:t xml:space="preserve">the categorial distinction between </w:t>
      </w:r>
      <w:r w:rsidRPr="00DA00EE">
        <w:rPr>
          <w:rStyle w:val="Emphasis"/>
        </w:rPr>
        <w:t xml:space="preserve">‘productive’ and ‘unproductive’ </w:t>
      </w:r>
      <w:proofErr w:type="spellStart"/>
      <w:r w:rsidRPr="00DA00EE">
        <w:rPr>
          <w:rStyle w:val="Emphasis"/>
        </w:rPr>
        <w:t>labour</w:t>
      </w:r>
      <w:proofErr w:type="spellEnd"/>
      <w:r w:rsidRPr="00DA00EE">
        <w:rPr>
          <w:rStyle w:val="11111AAAAStyleUnderline"/>
        </w:rPr>
        <w:t>, rendering much</w:t>
      </w:r>
      <w:r>
        <w:t xml:space="preserve">, if not the bulk, of </w:t>
      </w:r>
      <w:r w:rsidRPr="00DA00EE">
        <w:rPr>
          <w:rStyle w:val="11111AAAAStyleUnderline"/>
        </w:rPr>
        <w:t xml:space="preserve">creative human activity, including all forms of enslaved </w:t>
      </w:r>
      <w:proofErr w:type="spellStart"/>
      <w:r w:rsidRPr="00DA00EE">
        <w:rPr>
          <w:rStyle w:val="11111AAAAStyleUnderline"/>
        </w:rPr>
        <w:t>labour</w:t>
      </w:r>
      <w:proofErr w:type="spellEnd"/>
      <w:r w:rsidRPr="00DA00EE">
        <w:rPr>
          <w:rStyle w:val="11111AAAAStyleUnderline"/>
        </w:rPr>
        <w:t xml:space="preserve">, as nonvalue creating. </w:t>
      </w:r>
      <w:r w:rsidRPr="009C7309">
        <w:rPr>
          <w:rStyle w:val="11111AAAAStyleUnderline"/>
          <w:highlight w:val="yellow"/>
        </w:rPr>
        <w:t xml:space="preserve">Capital’s </w:t>
      </w:r>
      <w:proofErr w:type="gramStart"/>
      <w:r w:rsidRPr="009C7309">
        <w:rPr>
          <w:rStyle w:val="11111AAAAStyleUnderline"/>
          <w:highlight w:val="yellow"/>
        </w:rPr>
        <w:t>incapacity</w:t>
      </w:r>
      <w:proofErr w:type="gramEnd"/>
      <w:r w:rsidRPr="009C7309">
        <w:rPr>
          <w:rStyle w:val="11111AAAAStyleUnderline"/>
          <w:highlight w:val="yellow"/>
        </w:rPr>
        <w:t xml:space="preserve"> to register non-waged activity as wealth-creating</w:t>
      </w:r>
      <w:r>
        <w:t xml:space="preserve">, Marx argues, </w:t>
      </w:r>
      <w:r w:rsidRPr="009C7309">
        <w:rPr>
          <w:rStyle w:val="11111AAAAStyleUnderline"/>
          <w:highlight w:val="yellow"/>
        </w:rPr>
        <w:t>is the</w:t>
      </w:r>
      <w:r w:rsidRPr="00DA00EE">
        <w:rPr>
          <w:rStyle w:val="11111AAAAStyleUnderline"/>
        </w:rPr>
        <w:t xml:space="preserve"> upside-down, </w:t>
      </w:r>
      <w:r w:rsidRPr="009C7309">
        <w:rPr>
          <w:rStyle w:val="Emphasis"/>
          <w:highlight w:val="yellow"/>
        </w:rPr>
        <w:t>extinction-oriented world</w:t>
      </w:r>
      <w:r w:rsidRPr="009C7309">
        <w:rPr>
          <w:rStyle w:val="11111AAAAStyleUnderline"/>
          <w:highlight w:val="yellow"/>
        </w:rPr>
        <w:t xml:space="preserve"> that capital creates.</w:t>
      </w:r>
    </w:p>
    <w:p w14:paraId="31F04A42" w14:textId="77777777" w:rsidR="004B4BA7" w:rsidRPr="00DA00EE" w:rsidRDefault="004B4BA7" w:rsidP="004B4BA7">
      <w:pPr>
        <w:rPr>
          <w:rStyle w:val="11111AAAAStyleUnderline"/>
        </w:rPr>
      </w:pPr>
      <w:r>
        <w:t xml:space="preserve">Not all waged </w:t>
      </w:r>
      <w:proofErr w:type="spellStart"/>
      <w:r>
        <w:t>labour</w:t>
      </w:r>
      <w:proofErr w:type="spellEnd"/>
      <w:r>
        <w:t xml:space="preserve"> produces value either. The distinction between productive and unproductive </w:t>
      </w:r>
      <w:proofErr w:type="spellStart"/>
      <w:r>
        <w:t>labour</w:t>
      </w:r>
      <w:proofErr w:type="spellEnd"/>
      <w:r>
        <w:t xml:space="preserve"> refers exclusively to whether the production process in question both contributes to and withdraws from the common reservoir of social wealth (despite appearances, there is only one common reservoir), or whether it withdraws only. </w:t>
      </w:r>
      <w:r w:rsidRPr="009C7309">
        <w:rPr>
          <w:rStyle w:val="11111AAAAStyleUnderline"/>
        </w:rPr>
        <w:t>Marx’s argument</w:t>
      </w:r>
      <w:r w:rsidRPr="00DA00EE">
        <w:rPr>
          <w:rStyle w:val="11111AAAAStyleUnderline"/>
        </w:rPr>
        <w:t xml:space="preserve"> is not that enslaved </w:t>
      </w:r>
      <w:proofErr w:type="spellStart"/>
      <w:r w:rsidRPr="00DA00EE">
        <w:rPr>
          <w:rStyle w:val="11111AAAAStyleUnderline"/>
        </w:rPr>
        <w:t>labour</w:t>
      </w:r>
      <w:proofErr w:type="spellEnd"/>
      <w:r w:rsidRPr="00DA00EE">
        <w:rPr>
          <w:rStyle w:val="11111AAAAStyleUnderline"/>
        </w:rPr>
        <w:t xml:space="preserve"> is insignificant</w:t>
      </w:r>
      <w:r>
        <w:t xml:space="preserve"> for capital (207), </w:t>
      </w:r>
      <w:r w:rsidRPr="00DA00EE">
        <w:rPr>
          <w:rStyle w:val="11111AAAAStyleUnderline"/>
        </w:rPr>
        <w:t>nor that its creative capacity is nullified by capital</w:t>
      </w:r>
      <w:r>
        <w:t xml:space="preserve"> (284), nor that qualitatively distinct kinds of </w:t>
      </w:r>
      <w:proofErr w:type="spellStart"/>
      <w:r>
        <w:t>labour</w:t>
      </w:r>
      <w:proofErr w:type="spellEnd"/>
      <w:r>
        <w:t xml:space="preserve"> disappear in capital (198). </w:t>
      </w:r>
      <w:r w:rsidRPr="00DA00EE">
        <w:rPr>
          <w:rStyle w:val="11111AAAAStyleUnderline"/>
        </w:rPr>
        <w:t xml:space="preserve">Marx’s argument is that, while unproductive </w:t>
      </w:r>
      <w:proofErr w:type="spellStart"/>
      <w:r w:rsidRPr="00DA00EE">
        <w:rPr>
          <w:rStyle w:val="11111AAAAStyleUnderline"/>
        </w:rPr>
        <w:t>labour</w:t>
      </w:r>
      <w:proofErr w:type="spellEnd"/>
      <w:r>
        <w:t xml:space="preserve"> (including enslaved </w:t>
      </w:r>
      <w:proofErr w:type="spellStart"/>
      <w:r>
        <w:t>labour</w:t>
      </w:r>
      <w:proofErr w:type="spellEnd"/>
      <w:r>
        <w:t xml:space="preserve">) </w:t>
      </w:r>
      <w:r w:rsidRPr="00DA00EE">
        <w:rPr>
          <w:rStyle w:val="11111AAAAStyleUnderline"/>
        </w:rPr>
        <w:t xml:space="preserve">may make a profit for the owner of enterprise, the enterprise does not contribute </w:t>
      </w:r>
      <w:r w:rsidRPr="00DA00EE">
        <w:rPr>
          <w:rStyle w:val="Emphasis"/>
        </w:rPr>
        <w:t>new value</w:t>
      </w:r>
      <w:r w:rsidRPr="00DA00EE">
        <w:rPr>
          <w:rStyle w:val="11111AAAAStyleUnderline"/>
        </w:rPr>
        <w:t xml:space="preserve"> to the </w:t>
      </w:r>
      <w:r w:rsidRPr="00DA00EE">
        <w:rPr>
          <w:rStyle w:val="Emphasis"/>
        </w:rPr>
        <w:t>collective reservoir of social wealth</w:t>
      </w:r>
      <w:r w:rsidRPr="00DA00EE">
        <w:rPr>
          <w:rStyle w:val="11111AAAAStyleUnderline"/>
        </w:rPr>
        <w:t>.</w:t>
      </w:r>
      <w:r>
        <w:t xml:space="preserve"> Neither, for that matter, </w:t>
      </w:r>
      <w:proofErr w:type="gramStart"/>
      <w:r>
        <w:t>does</w:t>
      </w:r>
      <w:proofErr w:type="gramEnd"/>
      <w:r>
        <w:t xml:space="preserve"> the </w:t>
      </w:r>
      <w:proofErr w:type="spellStart"/>
      <w:r>
        <w:t>labour</w:t>
      </w:r>
      <w:proofErr w:type="spellEnd"/>
      <w:r>
        <w:t xml:space="preserve"> of the banker, the lawyer, or the accountant, or any other unproductive worker, all still integral to the </w:t>
      </w:r>
      <w:proofErr w:type="gramStart"/>
      <w:r>
        <w:t>capital-machine</w:t>
      </w:r>
      <w:proofErr w:type="gramEnd"/>
      <w:r>
        <w:t xml:space="preserve">. On the other hand, </w:t>
      </w:r>
      <w:r w:rsidRPr="009C7309">
        <w:rPr>
          <w:rStyle w:val="11111AAAAStyleUnderline"/>
          <w:highlight w:val="yellow"/>
        </w:rPr>
        <w:t>today, most of the</w:t>
      </w:r>
      <w:r w:rsidRPr="00DA00EE">
        <w:rPr>
          <w:rStyle w:val="11111AAAAStyleUnderline"/>
        </w:rPr>
        <w:t xml:space="preserve"> global </w:t>
      </w:r>
      <w:r w:rsidRPr="009C7309">
        <w:rPr>
          <w:rStyle w:val="11111AAAAStyleUnderline"/>
          <w:highlight w:val="yellow"/>
        </w:rPr>
        <w:t xml:space="preserve">complement of </w:t>
      </w:r>
      <w:r w:rsidRPr="009C7309">
        <w:rPr>
          <w:rStyle w:val="Emphasis"/>
          <w:highlight w:val="yellow"/>
        </w:rPr>
        <w:t>productive waged workers</w:t>
      </w:r>
      <w:r w:rsidRPr="009C7309">
        <w:rPr>
          <w:rStyle w:val="11111AAAAStyleUnderline"/>
          <w:highlight w:val="yellow"/>
        </w:rPr>
        <w:t xml:space="preserve"> who</w:t>
      </w:r>
      <w:r w:rsidRPr="00DA00EE">
        <w:rPr>
          <w:rStyle w:val="11111AAAAStyleUnderline"/>
        </w:rPr>
        <w:t xml:space="preserve"> do </w:t>
      </w:r>
      <w:r w:rsidRPr="009C7309">
        <w:rPr>
          <w:rStyle w:val="11111AAAAStyleUnderline"/>
          <w:highlight w:val="yellow"/>
        </w:rPr>
        <w:t xml:space="preserve">create new value for capital are </w:t>
      </w:r>
      <w:r w:rsidRPr="009C7309">
        <w:rPr>
          <w:rStyle w:val="Emphasis"/>
          <w:highlight w:val="yellow"/>
        </w:rPr>
        <w:t>gendered and racialized workers</w:t>
      </w:r>
      <w:r>
        <w:t xml:space="preserve">, equally integral to the capital-machine, even if often treated as disposable. </w:t>
      </w:r>
      <w:r w:rsidRPr="00DA00EE">
        <w:rPr>
          <w:rStyle w:val="11111AAAAStyleUnderline"/>
        </w:rPr>
        <w:t xml:space="preserve">The work of Marx’s analytical distinction between productive and unproductive </w:t>
      </w:r>
      <w:proofErr w:type="spellStart"/>
      <w:r w:rsidRPr="00DA00EE">
        <w:rPr>
          <w:rStyle w:val="11111AAAAStyleUnderline"/>
        </w:rPr>
        <w:t>labour</w:t>
      </w:r>
      <w:proofErr w:type="spellEnd"/>
      <w:r w:rsidRPr="00DA00EE">
        <w:rPr>
          <w:rStyle w:val="11111AAAAStyleUnderline"/>
        </w:rPr>
        <w:t xml:space="preserve"> is to demonstrate why</w:t>
      </w:r>
      <w:r>
        <w:t xml:space="preserve">, as capital develops, </w:t>
      </w:r>
      <w:r w:rsidRPr="00DA00EE">
        <w:rPr>
          <w:rStyle w:val="11111AAAAStyleUnderline"/>
        </w:rPr>
        <w:t xml:space="preserve">the unproductive portion of human </w:t>
      </w:r>
      <w:proofErr w:type="spellStart"/>
      <w:r w:rsidRPr="00DA00EE">
        <w:rPr>
          <w:rStyle w:val="11111AAAAStyleUnderline"/>
        </w:rPr>
        <w:t>labour</w:t>
      </w:r>
      <w:proofErr w:type="spellEnd"/>
      <w:r>
        <w:t xml:space="preserve"> tout court (as surplus population; more on this anon) </w:t>
      </w:r>
      <w:r w:rsidRPr="00DA00EE">
        <w:rPr>
          <w:rStyle w:val="11111AAAAStyleUnderline"/>
        </w:rPr>
        <w:t>will grow relative to the productive portion.</w:t>
      </w:r>
      <w:r>
        <w:t xml:space="preserve"> As this happens, </w:t>
      </w:r>
      <w:r w:rsidRPr="00DA00EE">
        <w:rPr>
          <w:rStyle w:val="11111AAAAStyleUnderline"/>
        </w:rPr>
        <w:t xml:space="preserve">the more </w:t>
      </w:r>
      <w:proofErr w:type="gramStart"/>
      <w:r w:rsidRPr="00DA00EE">
        <w:rPr>
          <w:rStyle w:val="11111AAAAStyleUnderline"/>
        </w:rPr>
        <w:t>rapidly does</w:t>
      </w:r>
      <w:proofErr w:type="gramEnd"/>
      <w:r w:rsidRPr="00DA00EE">
        <w:rPr>
          <w:rStyle w:val="11111AAAAStyleUnderline"/>
        </w:rPr>
        <w:t xml:space="preserve"> the capital-machine </w:t>
      </w:r>
      <w:proofErr w:type="gramStart"/>
      <w:r w:rsidRPr="00DA00EE">
        <w:rPr>
          <w:rStyle w:val="11111AAAAStyleUnderline"/>
        </w:rPr>
        <w:t>sputter</w:t>
      </w:r>
      <w:proofErr w:type="gramEnd"/>
      <w:r w:rsidRPr="00DA00EE">
        <w:rPr>
          <w:rStyle w:val="11111AAAAStyleUnderline"/>
        </w:rPr>
        <w:t xml:space="preserve"> toward crisis, an in-built dynamic</w:t>
      </w:r>
      <w:r>
        <w:t xml:space="preserve"> that </w:t>
      </w:r>
      <w:r w:rsidRPr="00DA00EE">
        <w:rPr>
          <w:rStyle w:val="11111AAAAStyleUnderline"/>
        </w:rPr>
        <w:t xml:space="preserve">Marx calls overaccumulation, the surface expression of which is the growth of surplus-capital side-by-side with a growing surplus population, both internally generated barriers to ongoing accumulation. </w:t>
      </w:r>
    </w:p>
    <w:p w14:paraId="6A5DA0DD" w14:textId="77777777" w:rsidR="004B4BA7" w:rsidRDefault="004B4BA7" w:rsidP="004B4BA7">
      <w:r w:rsidRPr="00E67E91">
        <w:t xml:space="preserve">We arrive at the analytical moment where </w:t>
      </w:r>
      <w:r w:rsidRPr="009C7309">
        <w:rPr>
          <w:rStyle w:val="11111AAAAStyleUnderline"/>
          <w:highlight w:val="yellow"/>
        </w:rPr>
        <w:t>capital takes the form</w:t>
      </w:r>
      <w:r w:rsidRPr="00E67E91">
        <w:t xml:space="preserve"> (</w:t>
      </w:r>
      <w:proofErr w:type="gramStart"/>
      <w:r w:rsidRPr="00E67E91">
        <w:t>or,</w:t>
      </w:r>
      <w:proofErr w:type="gramEnd"/>
      <w:r w:rsidRPr="00E67E91">
        <w:t xml:space="preserve"> becomes the social substance) </w:t>
      </w:r>
      <w:r w:rsidRPr="009C7309">
        <w:rPr>
          <w:rStyle w:val="11111AAAAStyleUnderline"/>
          <w:highlight w:val="yellow"/>
        </w:rPr>
        <w:t>of the Racial.</w:t>
      </w:r>
      <w:r w:rsidRPr="00DA00EE">
        <w:rPr>
          <w:rStyle w:val="11111AAAAStyleUnderline"/>
        </w:rPr>
        <w:t xml:space="preserve"> Gendered and </w:t>
      </w:r>
      <w:r w:rsidRPr="00DA00EE">
        <w:rPr>
          <w:rStyle w:val="Emphasis"/>
        </w:rPr>
        <w:t xml:space="preserve">racialized </w:t>
      </w:r>
      <w:r w:rsidRPr="009C7309">
        <w:rPr>
          <w:rStyle w:val="Emphasis"/>
          <w:highlight w:val="yellow"/>
        </w:rPr>
        <w:t>subjugation is mediated</w:t>
      </w:r>
      <w:r w:rsidRPr="009C7309">
        <w:rPr>
          <w:rStyle w:val="11111AAAAStyleUnderline"/>
          <w:highlight w:val="yellow"/>
        </w:rPr>
        <w:t xml:space="preserve"> by capital’s</w:t>
      </w:r>
      <w:r w:rsidRPr="00DA00EE">
        <w:rPr>
          <w:rStyle w:val="11111AAAAStyleUnderline"/>
        </w:rPr>
        <w:t xml:space="preserve"> inexorable </w:t>
      </w:r>
      <w:r w:rsidRPr="009C7309">
        <w:rPr>
          <w:rStyle w:val="11111AAAAStyleUnderline"/>
          <w:highlight w:val="yellow"/>
        </w:rPr>
        <w:t xml:space="preserve">formation of a </w:t>
      </w:r>
      <w:r w:rsidRPr="009C7309">
        <w:rPr>
          <w:rStyle w:val="Emphasis"/>
          <w:highlight w:val="yellow"/>
        </w:rPr>
        <w:t>surplus population</w:t>
      </w:r>
      <w:r w:rsidRPr="00DA00EE">
        <w:rPr>
          <w:rStyle w:val="11111AAAAStyleUnderline"/>
        </w:rPr>
        <w:t xml:space="preserve">—human beings </w:t>
      </w:r>
      <w:r w:rsidRPr="009C7309">
        <w:rPr>
          <w:rStyle w:val="11111AAAAStyleUnderline"/>
          <w:highlight w:val="yellow"/>
        </w:rPr>
        <w:t>separated from</w:t>
      </w:r>
      <w:r w:rsidRPr="00DA00EE">
        <w:rPr>
          <w:rStyle w:val="11111AAAAStyleUnderline"/>
        </w:rPr>
        <w:t xml:space="preserve"> the </w:t>
      </w:r>
      <w:r w:rsidRPr="009C7309">
        <w:rPr>
          <w:rStyle w:val="11111AAAAStyleUnderline"/>
          <w:highlight w:val="yellow"/>
        </w:rPr>
        <w:t>means of subsistence</w:t>
      </w:r>
      <w:r w:rsidRPr="00E67E91">
        <w:t xml:space="preserve"> and then ejected from all formal economy as a function of capital’s historically growing levels of social productivity. </w:t>
      </w:r>
      <w:r w:rsidRPr="00DA00EE">
        <w:rPr>
          <w:rStyle w:val="11111AAAAStyleUnderline"/>
        </w:rPr>
        <w:t xml:space="preserve">The category of surplus population is a </w:t>
      </w:r>
      <w:r w:rsidRPr="009C7309">
        <w:rPr>
          <w:rStyle w:val="11111AAAAStyleUnderline"/>
        </w:rPr>
        <w:t>derivative of Marx’s</w:t>
      </w:r>
      <w:r w:rsidRPr="00DA00EE">
        <w:rPr>
          <w:rStyle w:val="11111AAAAStyleUnderline"/>
        </w:rPr>
        <w:t xml:space="preserve"> expansive </w:t>
      </w:r>
      <w:r w:rsidRPr="009C7309">
        <w:rPr>
          <w:rStyle w:val="11111AAAAStyleUnderline"/>
        </w:rPr>
        <w:t>sense of proletariat</w:t>
      </w:r>
      <w:r w:rsidRPr="00E67E91">
        <w:t xml:space="preserve">; it refers, in other words, to the free worker doubly set free: </w:t>
      </w:r>
      <w:r w:rsidRPr="009C7309">
        <w:rPr>
          <w:rStyle w:val="11111AAAAStyleUnderline"/>
          <w:highlight w:val="yellow"/>
        </w:rPr>
        <w:t>unemployed, precarious, dispossessed</w:t>
      </w:r>
      <w:r w:rsidRPr="00DA00EE">
        <w:rPr>
          <w:rStyle w:val="11111AAAAStyleUnderline"/>
        </w:rPr>
        <w:t xml:space="preserve">, informalized, encamped, trafficked, incarcerated, stateless, migrant and temporary, </w:t>
      </w:r>
      <w:r w:rsidRPr="009C7309">
        <w:rPr>
          <w:rStyle w:val="11111AAAAStyleUnderline"/>
          <w:highlight w:val="yellow"/>
        </w:rPr>
        <w:t>missing and murdered</w:t>
      </w:r>
      <w:r w:rsidRPr="00DA00EE">
        <w:rPr>
          <w:rStyle w:val="11111AAAAStyleUnderline"/>
        </w:rPr>
        <w:t>, or ghettoized</w:t>
      </w:r>
      <w:r w:rsidRPr="00E67E91">
        <w:t xml:space="preserve"> in the hellscape known as Vancouver’s downtown eastside—wounded captive bodies in proliferating scenes of subjugation—rioting, blockading, uprising, life-hacking for survival. The category captures the terrifying reality of capitalist modernity, </w:t>
      </w:r>
      <w:r w:rsidRPr="00DA00EE">
        <w:rPr>
          <w:rStyle w:val="11111AAAAStyleUnderline"/>
        </w:rPr>
        <w:t xml:space="preserve">a dynamic </w:t>
      </w:r>
      <w:r w:rsidRPr="009C7309">
        <w:rPr>
          <w:rStyle w:val="Emphasis"/>
          <w:highlight w:val="yellow"/>
        </w:rPr>
        <w:t>concealed by value’s</w:t>
      </w:r>
      <w:r w:rsidRPr="00DA00EE">
        <w:rPr>
          <w:rStyle w:val="Emphasis"/>
        </w:rPr>
        <w:t xml:space="preserve"> function of </w:t>
      </w:r>
      <w:r w:rsidRPr="009C7309">
        <w:rPr>
          <w:rStyle w:val="Emphasis"/>
          <w:highlight w:val="yellow"/>
        </w:rPr>
        <w:t>abstraction</w:t>
      </w:r>
      <w:r w:rsidRPr="00DA00EE">
        <w:rPr>
          <w:rStyle w:val="11111AAAAStyleUnderline"/>
        </w:rPr>
        <w:t>, the movement of dissolving difference</w:t>
      </w:r>
      <w:r w:rsidRPr="00E67E91">
        <w:t xml:space="preserve">, a movement </w:t>
      </w:r>
      <w:r w:rsidRPr="009C7309">
        <w:rPr>
          <w:rStyle w:val="11111AAAAStyleUnderline"/>
          <w:highlight w:val="yellow"/>
        </w:rPr>
        <w:t>objectified in the apparently neutral marketplace</w:t>
      </w:r>
      <w:r w:rsidRPr="00E67E91">
        <w:t xml:space="preserve">: ‘The sphere of circulation or commodity exchange, within whose boundaries the sale and purchase of </w:t>
      </w:r>
      <w:proofErr w:type="spellStart"/>
      <w:r w:rsidRPr="00E67E91">
        <w:t>labour</w:t>
      </w:r>
      <w:proofErr w:type="spellEnd"/>
      <w:r w:rsidRPr="00E67E91">
        <w:t xml:space="preserve">-power </w:t>
      </w:r>
      <w:proofErr w:type="gramStart"/>
      <w:r w:rsidRPr="00E67E91">
        <w:t>goes</w:t>
      </w:r>
      <w:proofErr w:type="gramEnd"/>
      <w:r w:rsidRPr="00E67E91">
        <w:t xml:space="preserve">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Capital leverages technologies of race and gender (among others) in dividing and hierarchizing the proletariat </w:t>
      </w:r>
      <w:proofErr w:type="gramStart"/>
      <w:r w:rsidRPr="00E67E91">
        <w:t>in order to</w:t>
      </w:r>
      <w:proofErr w:type="gramEnd"/>
      <w:r w:rsidRPr="00E67E91">
        <w:t xml:space="preserve"> manage the revolutionary potential of its unification.</w:t>
      </w:r>
    </w:p>
    <w:p w14:paraId="24F124CA" w14:textId="77777777" w:rsidR="004B4BA7" w:rsidRPr="00DA00EE" w:rsidRDefault="004B4BA7" w:rsidP="004B4BA7">
      <w:pPr>
        <w:rPr>
          <w:rStyle w:val="11111AAAAStyleUnderline"/>
        </w:rPr>
      </w:pPr>
      <w:r>
        <w:t xml:space="preserve">Marx’s analysis demonstrates the way in which capitalist money, and a capitalist world market, </w:t>
      </w:r>
      <w:r w:rsidRPr="00DA00EE">
        <w:rPr>
          <w:rStyle w:val="11111AAAAStyleUnderline"/>
        </w:rPr>
        <w:t>capitalist production</w:t>
      </w:r>
      <w:r>
        <w:t xml:space="preserve">, and capitalist profits </w:t>
      </w:r>
      <w:r w:rsidRPr="00DA00EE">
        <w:rPr>
          <w:rStyle w:val="11111AAAAStyleUnderline"/>
        </w:rPr>
        <w:t>come into the world dripping from head to toe i</w:t>
      </w:r>
      <w:r w:rsidRPr="00757C50">
        <w:rPr>
          <w:rStyle w:val="11111AAAAStyleUnderline"/>
        </w:rPr>
        <w:t>n blood and dirt</w:t>
      </w:r>
      <w:r w:rsidRPr="00757C50">
        <w:t xml:space="preserve">, that is, as a history of separation </w:t>
      </w:r>
      <w:r w:rsidRPr="00757C50">
        <w:rPr>
          <w:rStyle w:val="11111AAAAStyleUnderline"/>
        </w:rPr>
        <w:t>carried by gendered and racialized violence at every turn.</w:t>
      </w:r>
      <w:r w:rsidRPr="00757C50">
        <w:t xml:space="preserve"> But </w:t>
      </w:r>
      <w:r w:rsidRPr="00757C50">
        <w:rPr>
          <w:rStyle w:val="11111AAAAStyleUnderline"/>
        </w:rPr>
        <w:t>capital’s mediation of the Racial is</w:t>
      </w:r>
      <w:r w:rsidRPr="00757C50">
        <w:t xml:space="preserve">, at the same time, </w:t>
      </w:r>
      <w:r w:rsidRPr="00757C50">
        <w:rPr>
          <w:rStyle w:val="11111AAAAStyleUnderline"/>
        </w:rPr>
        <w:t xml:space="preserve">capital’s abstraction from all qualitative characteristics of </w:t>
      </w:r>
      <w:proofErr w:type="spellStart"/>
      <w:r w:rsidRPr="00757C50">
        <w:rPr>
          <w:rStyle w:val="11111AAAAStyleUnderline"/>
        </w:rPr>
        <w:t>labour</w:t>
      </w:r>
      <w:proofErr w:type="spellEnd"/>
      <w:r w:rsidRPr="00757C50">
        <w:rPr>
          <w:rStyle w:val="11111AAAAStyleUnderline"/>
        </w:rPr>
        <w:t>-power’s embodiment</w:t>
      </w:r>
      <w:r w:rsidRPr="00757C50">
        <w:t xml:space="preserve">, including gendered and racialized ascription—that which I earlier referred to as value’s function of abstraction. As such, </w:t>
      </w:r>
      <w:r w:rsidRPr="00757C50">
        <w:rPr>
          <w:rStyle w:val="11111AAAAStyleUnderline"/>
        </w:rPr>
        <w:t xml:space="preserve">rather than wear this </w:t>
      </w:r>
      <w:proofErr w:type="gramStart"/>
      <w:r w:rsidRPr="00757C50">
        <w:rPr>
          <w:rStyle w:val="11111AAAAStyleUnderline"/>
        </w:rPr>
        <w:t>history</w:t>
      </w:r>
      <w:proofErr w:type="gramEnd"/>
      <w:r w:rsidRPr="00757C50">
        <w:rPr>
          <w:rStyle w:val="11111AAAAStyleUnderline"/>
        </w:rPr>
        <w:t xml:space="preserve"> prima facie, capital’s economic </w:t>
      </w:r>
      <w:proofErr w:type="gramStart"/>
      <w:r w:rsidRPr="00757C50">
        <w:rPr>
          <w:rStyle w:val="11111AAAAStyleUnderline"/>
        </w:rPr>
        <w:t>objectivities</w:t>
      </w:r>
      <w:proofErr w:type="gramEnd"/>
      <w:r w:rsidRPr="00757C50">
        <w:rPr>
          <w:rStyle w:val="11111AAAAStyleUnderline"/>
        </w:rPr>
        <w:t xml:space="preserve"> announce</w:t>
      </w:r>
      <w:r w:rsidRPr="00DA00EE">
        <w:rPr>
          <w:rStyle w:val="11111AAAAStyleUnderline"/>
        </w:rPr>
        <w:t xml:space="preserve"> </w:t>
      </w:r>
      <w:r w:rsidRPr="00DA00EE">
        <w:rPr>
          <w:rStyle w:val="Emphasis"/>
        </w:rPr>
        <w:t>neutrality, equity, and legality</w:t>
      </w:r>
      <w:r w:rsidRPr="00DA00EE">
        <w:t>.</w:t>
      </w:r>
      <w:r>
        <w:t xml:space="preserve"> They do so </w:t>
      </w:r>
      <w:r w:rsidRPr="00DA00EE">
        <w:rPr>
          <w:rStyle w:val="11111AAAAStyleUnderline"/>
        </w:rPr>
        <w:t>because they are real abstractions</w:t>
      </w:r>
      <w:r>
        <w:t xml:space="preserve"> (or social formalizations) </w:t>
      </w:r>
      <w:r w:rsidRPr="00DA00EE">
        <w:rPr>
          <w:rStyle w:val="11111AAAAStyleUnderline"/>
        </w:rPr>
        <w:t>of their concrete</w:t>
      </w:r>
      <w:r>
        <w:t xml:space="preserve">, in-the-actual-world </w:t>
      </w:r>
      <w:r w:rsidRPr="00DA00EE">
        <w:rPr>
          <w:rStyle w:val="11111AAAAStyleUnderline"/>
        </w:rPr>
        <w:t>embodiments.</w:t>
      </w:r>
      <w:r>
        <w:t xml:space="preserve"> The productive consumption of the commodity, </w:t>
      </w:r>
      <w:proofErr w:type="spellStart"/>
      <w:r>
        <w:t>labour</w:t>
      </w:r>
      <w:proofErr w:type="spellEnd"/>
      <w:r>
        <w:t xml:space="preserve">-power (an abstraction without body, brain, tissue, muscle, gender, race, age, ability, sexuality, etc.), in the process of production (always embodied and real-worldly, and always activating those qualities that </w:t>
      </w:r>
      <w:proofErr w:type="spellStart"/>
      <w:r>
        <w:t>labour</w:t>
      </w:r>
      <w:proofErr w:type="spellEnd"/>
      <w:r>
        <w:t xml:space="preserve">-power must expel from the process of valorization), is the only viable means of accumulation in a capitalist society. Marx’s analysis shows us how </w:t>
      </w:r>
      <w:r w:rsidRPr="009C7309">
        <w:rPr>
          <w:rStyle w:val="11111AAAAStyleUnderline"/>
          <w:highlight w:val="yellow"/>
        </w:rPr>
        <w:t>technologies of</w:t>
      </w:r>
      <w:r w:rsidRPr="00DA00EE">
        <w:rPr>
          <w:rStyle w:val="11111AAAAStyleUnderline"/>
        </w:rPr>
        <w:t xml:space="preserve"> gender and </w:t>
      </w:r>
      <w:r w:rsidRPr="009C7309">
        <w:rPr>
          <w:rStyle w:val="11111AAAAStyleUnderline"/>
          <w:highlight w:val="yellow"/>
        </w:rPr>
        <w:t>racialization are inexorable</w:t>
      </w:r>
      <w:r w:rsidRPr="00DA00EE">
        <w:rPr>
          <w:rStyle w:val="11111AAAAStyleUnderline"/>
        </w:rPr>
        <w:t xml:space="preserve"> dimensions of capitalist accumulation, not because the Racial and the Colonial are ‘internal to capital,’ but </w:t>
      </w:r>
      <w:r w:rsidRPr="009C7309">
        <w:rPr>
          <w:rStyle w:val="11111AAAAStyleUnderline"/>
          <w:highlight w:val="yellow"/>
        </w:rPr>
        <w:t xml:space="preserve">because </w:t>
      </w:r>
      <w:r w:rsidRPr="009C7309">
        <w:rPr>
          <w:rStyle w:val="Emphasis"/>
          <w:highlight w:val="yellow"/>
        </w:rPr>
        <w:t>their abstraction constitutes capital</w:t>
      </w:r>
      <w:r w:rsidRPr="00DA00EE">
        <w:rPr>
          <w:rStyle w:val="Emphasis"/>
        </w:rPr>
        <w:t>’s concept</w:t>
      </w:r>
      <w:r w:rsidRPr="00DA00EE">
        <w:rPr>
          <w:rStyle w:val="11111AAAAStyleUnderline"/>
        </w:rPr>
        <w:t xml:space="preserve">, just </w:t>
      </w:r>
      <w:r w:rsidRPr="009C7309">
        <w:rPr>
          <w:rStyle w:val="11111AAAAStyleUnderline"/>
          <w:highlight w:val="yellow"/>
        </w:rPr>
        <w:t>as they constitute the lived modalities of capital itself, capital as it moves in ‘the world as it actually is’</w:t>
      </w:r>
      <w:r>
        <w:t xml:space="preserve">—i.e., the world of capital’s social forms. </w:t>
      </w:r>
      <w:r w:rsidRPr="009C7309">
        <w:rPr>
          <w:rStyle w:val="11111AAAAStyleUnderline"/>
          <w:highlight w:val="yellow"/>
        </w:rPr>
        <w:t>This is the</w:t>
      </w:r>
      <w:r w:rsidRPr="00DA00EE">
        <w:rPr>
          <w:rStyle w:val="11111AAAAStyleUnderline"/>
        </w:rPr>
        <w:t xml:space="preserve"> very </w:t>
      </w:r>
      <w:r w:rsidRPr="009C7309">
        <w:rPr>
          <w:rStyle w:val="11111AAAAStyleUnderline"/>
          <w:highlight w:val="yellow"/>
        </w:rPr>
        <w:t xml:space="preserve">point of Marx’s critique of political economy as the </w:t>
      </w:r>
      <w:r w:rsidRPr="009C7309">
        <w:rPr>
          <w:rStyle w:val="Emphasis"/>
          <w:highlight w:val="yellow"/>
        </w:rPr>
        <w:t>critique of the fetishization of capital’s abstractions</w:t>
      </w:r>
      <w:r w:rsidRPr="009C7309">
        <w:rPr>
          <w:rStyle w:val="11111AAAAStyleUnderline"/>
          <w:highlight w:val="yellow"/>
        </w:rPr>
        <w:t>.</w:t>
      </w:r>
    </w:p>
    <w:p w14:paraId="521D1F71" w14:textId="77777777" w:rsidR="004B4BA7" w:rsidRDefault="004B4BA7" w:rsidP="004B4BA7">
      <w:r>
        <w:t xml:space="preserve">Ferreira da Silva states that ‘Marx’s formalization of the general law of value’ (or ‘Marx’s equation of value’ (17)) keeps the ‘tangle of violence’ out of things (185). In one sense, this is true. </w:t>
      </w:r>
      <w:proofErr w:type="gramStart"/>
      <w:r>
        <w:t>But,</w:t>
      </w:r>
      <w:proofErr w:type="gramEnd"/>
      <w:r>
        <w:t xml:space="preserve"> it’s not that Marx-as-theorist effaces the violence of value-forms. </w:t>
      </w:r>
      <w:r w:rsidRPr="00DA00EE">
        <w:rPr>
          <w:rStyle w:val="11111AAAAStyleUnderline"/>
        </w:rPr>
        <w:t>Marx’s point</w:t>
      </w:r>
      <w:r>
        <w:t xml:space="preserve">, rather, </w:t>
      </w:r>
      <w:r w:rsidRPr="00DA00EE">
        <w:rPr>
          <w:rStyle w:val="11111AAAAStyleUnderline"/>
        </w:rPr>
        <w:t xml:space="preserve">is that capital is the </w:t>
      </w:r>
      <w:r w:rsidRPr="00DA00EE">
        <w:rPr>
          <w:rStyle w:val="Emphasis"/>
        </w:rPr>
        <w:t>process of this effacement</w:t>
      </w:r>
      <w:r w:rsidRPr="00DA00EE">
        <w:rPr>
          <w:rStyle w:val="11111AAAAStyleUnderline"/>
        </w:rPr>
        <w:t xml:space="preserve">. </w:t>
      </w:r>
      <w:r w:rsidRPr="009C7309">
        <w:rPr>
          <w:rStyle w:val="11111AAAAStyleUnderline"/>
          <w:highlight w:val="yellow"/>
        </w:rPr>
        <w:t>Capitalist accumulation is sustained</w:t>
      </w:r>
      <w:r>
        <w:t xml:space="preserve">, in part, </w:t>
      </w:r>
      <w:r w:rsidRPr="009C7309">
        <w:rPr>
          <w:rStyle w:val="11111AAAAStyleUnderline"/>
          <w:highlight w:val="yellow"/>
        </w:rPr>
        <w:t>by dissimulating</w:t>
      </w:r>
      <w:r w:rsidRPr="00DA00EE">
        <w:rPr>
          <w:rStyle w:val="11111AAAAStyleUnderline"/>
        </w:rPr>
        <w:t xml:space="preserve"> the </w:t>
      </w:r>
      <w:r w:rsidRPr="009C7309">
        <w:rPr>
          <w:rStyle w:val="11111AAAAStyleUnderline"/>
          <w:highlight w:val="yellow"/>
        </w:rPr>
        <w:t>violence innate to production</w:t>
      </w:r>
      <w:r w:rsidRPr="00DA00EE">
        <w:rPr>
          <w:rStyle w:val="11111AAAAStyleUnderline"/>
        </w:rPr>
        <w:t>-circulation.</w:t>
      </w:r>
      <w:r>
        <w:t xml:space="preserve"> Formal abstraction is the process of keeping the violence that constitutes the ongoing history of separation out of the story. However, the dialectical reversal of formal abstraction, namely, fully realized abstraction (i.e., socialization), is the condition of no conditions—the condition of no possibility for the activation of technologies of categorial subjugation because they cannot be registered as such: race, gender, sexuality, age, and so on. I am, therefore, fully in earnest when I say that Ferreira da Silva’s question as follows could not be a better articulation of what Marx understands to be the latent possibility of value as the socialization of </w:t>
      </w:r>
      <w:proofErr w:type="spellStart"/>
      <w:r>
        <w:t>labour</w:t>
      </w:r>
      <w:proofErr w:type="spellEnd"/>
      <w:r>
        <w:t>, as ‘pure sociality’ or fully realized abstraction, which, in a capitalist mode of production, remains unrealized, captured as property:</w:t>
      </w:r>
    </w:p>
    <w:p w14:paraId="424C0585" w14:textId="77777777" w:rsidR="004B4BA7" w:rsidRDefault="004B4BA7" w:rsidP="004B4BA7">
      <w:pPr>
        <w:ind w:left="720"/>
      </w:pPr>
      <w: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What if the basis of our ethical program was simply that everything that exists, has existed or may come to exist is made of the same raw material, the </w:t>
      </w:r>
      <w:proofErr w:type="spellStart"/>
      <w:r>
        <w:t>elementa</w:t>
      </w:r>
      <w:proofErr w:type="spellEnd"/>
      <w:r>
        <w:t xml:space="preserve"> … </w:t>
      </w:r>
      <w:proofErr w:type="gramStart"/>
      <w:r>
        <w:t>whose</w:t>
      </w:r>
      <w:proofErr w:type="gramEnd"/>
      <w:r>
        <w:t xml:space="preserve"> re/de/composition allows us to say anything about their existence? … such a point of departure … troubles the very notion of value. (73)</w:t>
      </w:r>
    </w:p>
    <w:p w14:paraId="797CA67D" w14:textId="77777777" w:rsidR="004B4BA7" w:rsidRDefault="004B4BA7" w:rsidP="004B4BA7">
      <w:r>
        <w:t>Exactly!–Marx might have said.</w:t>
      </w:r>
    </w:p>
    <w:p w14:paraId="3E0C0E2F" w14:textId="77777777" w:rsidR="004B4BA7" w:rsidRDefault="004B4BA7" w:rsidP="004B4BA7">
      <w:r w:rsidRPr="00E67E91">
        <w:t>In solidarity and like-mind, therefore, I follow Ferreira da Silva’s critique of the naturalization of racial difference when the category of Blackness is posited as the cause/ effect of racial prejudice, as purely mental content (124), that makes violence an expression of conscious (or unconscious) belief rather than the structure of a post</w:t>
      </w:r>
      <w:r>
        <w:t>-</w:t>
      </w:r>
      <w:r w:rsidRPr="00E67E91">
        <w:t>Enlightenment Liberal polity (189). And I could not agree more with Ferreira da Silva when she points out that there ‘is no real freedom without economic self</w:t>
      </w:r>
      <w:r>
        <w:t>-</w:t>
      </w:r>
      <w:r w:rsidRPr="00E67E91">
        <w:t xml:space="preserve">determination’ (151). My observation, however, is that Ferreira </w:t>
      </w:r>
      <w:r w:rsidRPr="001E5D6F">
        <w:rPr>
          <w:rStyle w:val="11111AAAAStyleUnderline"/>
        </w:rPr>
        <w:t>da Silva</w:t>
      </w:r>
      <w:r w:rsidRPr="00E67E91">
        <w:t xml:space="preserve"> partakes of a recent turn where frustration and anger (justifiable, at the very least), in the guise of theory, </w:t>
      </w:r>
      <w:r w:rsidRPr="001E5D6F">
        <w:rPr>
          <w:rStyle w:val="11111AAAAStyleUnderline"/>
        </w:rPr>
        <w:t xml:space="preserve">situate the Racial </w:t>
      </w:r>
      <w:r w:rsidRPr="001E5D6F">
        <w:rPr>
          <w:rStyle w:val="Emphasis"/>
        </w:rPr>
        <w:t>internal to capital</w:t>
      </w:r>
      <w:r w:rsidRPr="001E5D6F">
        <w:rPr>
          <w:rStyle w:val="11111AAAAStyleUnderline"/>
        </w:rPr>
        <w:t xml:space="preserve"> as the only possible way of explaining its virulence</w:t>
      </w:r>
      <w:r w:rsidRPr="00E67E91">
        <w:t xml:space="preserve">, relentlessness, depravity, and madness. In this turn, as much about desire as analysis, </w:t>
      </w:r>
      <w:r w:rsidRPr="001E5D6F">
        <w:rPr>
          <w:rStyle w:val="11111AAAAStyleUnderline"/>
        </w:rPr>
        <w:t>it is as if only when the Racial is understood as being internal to capital</w:t>
      </w:r>
      <w:r w:rsidRPr="00E67E91">
        <w:t xml:space="preserve">, comported not simply as a matter of culture or ideology (and therefore nothing so flimsy as feelings or ideas) but rather as the matter of law and economics, </w:t>
      </w:r>
      <w:r w:rsidRPr="001E5D6F">
        <w:rPr>
          <w:rStyle w:val="11111AAAAStyleUnderline"/>
        </w:rPr>
        <w:t>does it punch with the theoretical weight of the real, the material.</w:t>
      </w:r>
      <w:r w:rsidRPr="00E67E91">
        <w:t xml:space="preserve"> We do need to theorize the way in which, as Gayatri Spivak (1990) expounded more than 30 years ago, colonialism continues in the postcolonial era under the guise of global capitalism. However, </w:t>
      </w:r>
      <w:r w:rsidRPr="009C7309">
        <w:rPr>
          <w:rStyle w:val="11111AAAAStyleUnderline"/>
          <w:highlight w:val="yellow"/>
        </w:rPr>
        <w:t>to argue</w:t>
      </w:r>
      <w:r w:rsidRPr="001E5D6F">
        <w:rPr>
          <w:rStyle w:val="11111AAAAStyleUnderline"/>
        </w:rPr>
        <w:t xml:space="preserve"> that gendered and </w:t>
      </w:r>
      <w:proofErr w:type="gramStart"/>
      <w:r w:rsidRPr="009C7309">
        <w:rPr>
          <w:rStyle w:val="11111AAAAStyleUnderline"/>
          <w:highlight w:val="yellow"/>
        </w:rPr>
        <w:t>racialized</w:t>
      </w:r>
      <w:proofErr w:type="gramEnd"/>
      <w:r w:rsidRPr="009C7309">
        <w:rPr>
          <w:rStyle w:val="11111AAAAStyleUnderline"/>
          <w:highlight w:val="yellow"/>
        </w:rPr>
        <w:t xml:space="preserve"> violence persists because the Colonial persists is to </w:t>
      </w:r>
      <w:r w:rsidRPr="009C7309">
        <w:rPr>
          <w:rStyle w:val="Emphasis"/>
          <w:highlight w:val="yellow"/>
        </w:rPr>
        <w:t>let capital off the hook</w:t>
      </w:r>
      <w:r w:rsidRPr="001E5D6F">
        <w:rPr>
          <w:rStyle w:val="11111AAAAStyleUnderline"/>
        </w:rPr>
        <w:t xml:space="preserve"> for its own </w:t>
      </w:r>
      <w:proofErr w:type="gramStart"/>
      <w:r w:rsidRPr="001E5D6F">
        <w:rPr>
          <w:rStyle w:val="11111AAAAStyleUnderline"/>
        </w:rPr>
        <w:t>particular constitutive</w:t>
      </w:r>
      <w:proofErr w:type="gramEnd"/>
      <w:r w:rsidRPr="001E5D6F">
        <w:rPr>
          <w:rStyle w:val="11111AAAAStyleUnderline"/>
        </w:rPr>
        <w:t xml:space="preserve"> violence</w:t>
      </w:r>
      <w:r w:rsidRPr="00E67E91">
        <w:t xml:space="preserve">, configured somewhat differently than colonial militarization or accumulation, even in the case of capitalist police militarization, which expresses a different social content in the present from its colonial ancestor. Unlike colonialism, </w:t>
      </w:r>
      <w:r w:rsidRPr="009C7309">
        <w:rPr>
          <w:rStyle w:val="11111AAAAStyleUnderline"/>
        </w:rPr>
        <w:t>capital</w:t>
      </w:r>
      <w:r w:rsidRPr="00E67E91">
        <w:t xml:space="preserve"> (not uniformly, but at its concept) </w:t>
      </w:r>
      <w:r w:rsidRPr="009C7309">
        <w:rPr>
          <w:rStyle w:val="11111AAAAStyleUnderline"/>
        </w:rPr>
        <w:t>is racialization mediated</w:t>
      </w:r>
      <w:r w:rsidRPr="001E5D6F">
        <w:rPr>
          <w:rStyle w:val="11111AAAAStyleUnderline"/>
        </w:rPr>
        <w:t>, gender mediated, Blackness mediated</w:t>
      </w:r>
      <w:r w:rsidRPr="00E67E91">
        <w:t xml:space="preserve">—which is to say </w:t>
      </w:r>
      <w:r w:rsidRPr="001E5D6F">
        <w:rPr>
          <w:rStyle w:val="Emphasis"/>
        </w:rPr>
        <w:t xml:space="preserve">subjugation </w:t>
      </w:r>
      <w:proofErr w:type="spellStart"/>
      <w:r w:rsidRPr="001E5D6F">
        <w:rPr>
          <w:rStyle w:val="Emphasis"/>
        </w:rPr>
        <w:t>invisibilized</w:t>
      </w:r>
      <w:proofErr w:type="spellEnd"/>
      <w:r w:rsidRPr="00E67E91">
        <w:t xml:space="preserve"> (despite the horror of its surface </w:t>
      </w:r>
      <w:proofErr w:type="spellStart"/>
      <w:r w:rsidRPr="00E67E91">
        <w:t>spectacularization</w:t>
      </w:r>
      <w:proofErr w:type="spellEnd"/>
      <w:r w:rsidRPr="00E67E91">
        <w:t xml:space="preserve">) </w:t>
      </w:r>
      <w:r w:rsidRPr="001E5D6F">
        <w:rPr>
          <w:rStyle w:val="11111AAAAStyleUnderline"/>
        </w:rPr>
        <w:t>in such a way that allows it to do an end-run around interventions in the name of ethics</w:t>
      </w:r>
      <w:r w:rsidRPr="00E67E91">
        <w:t>, Equity-Diversity-Inclusion policies, or campaigns for greater awareness and sensitivity.</w:t>
      </w:r>
    </w:p>
    <w:p w14:paraId="6F88F5D1" w14:textId="77777777" w:rsidR="004B4BA7" w:rsidRPr="00817F55" w:rsidRDefault="004B4BA7" w:rsidP="004B4BA7">
      <w:pPr>
        <w:rPr>
          <w:b/>
          <w:iCs/>
          <w:sz w:val="20"/>
          <w:u w:val="single"/>
          <w:bdr w:val="single" w:sz="12" w:space="0" w:color="auto"/>
        </w:rPr>
      </w:pPr>
      <w:r>
        <w:t xml:space="preserve">One doesn’t need Marx’s critique, nor the re/de/composition of Marx’s critique, to observe that ‘the post-slavery trajectory of black populations [is] one of … economic exclusion and juridical alienation’ (242). </w:t>
      </w:r>
      <w:r w:rsidRPr="001E5D6F">
        <w:rPr>
          <w:rStyle w:val="11111AAAAStyleUnderline"/>
        </w:rPr>
        <w:t xml:space="preserve">Marx’s analysis can tell us why the trajectory from colonialism to capitalism is one of </w:t>
      </w:r>
      <w:r w:rsidRPr="001E5D6F">
        <w:rPr>
          <w:rStyle w:val="Emphasis"/>
        </w:rPr>
        <w:t>continuity in some respects</w:t>
      </w:r>
      <w:r w:rsidRPr="001E5D6F">
        <w:rPr>
          <w:rStyle w:val="11111AAAAStyleUnderline"/>
        </w:rPr>
        <w:t xml:space="preserve"> and </w:t>
      </w:r>
      <w:r w:rsidRPr="001E5D6F">
        <w:rPr>
          <w:rStyle w:val="Emphasis"/>
        </w:rPr>
        <w:t>revolution in the mode of accumulation</w:t>
      </w:r>
      <w:r w:rsidRPr="001E5D6F">
        <w:rPr>
          <w:rStyle w:val="11111AAAAStyleUnderline"/>
        </w:rPr>
        <w:t>, both.</w:t>
      </w:r>
      <w:r>
        <w:t xml:space="preserve"> But neither Marx, nor the re/de/composition of Marx’s critique can tell us how to abolish the current state of things, and that is the more urgent of the two questions. As Ferreira da Silva rightly </w:t>
      </w:r>
      <w:proofErr w:type="gramStart"/>
      <w:r>
        <w:t>says, ‘</w:t>
      </w:r>
      <w:proofErr w:type="gramEnd"/>
      <w:r>
        <w:t xml:space="preserve">the wounded captive body in the scene of subjugation reminds us that what is before us is not a simple task but a demand for the end of (the) world as we know it, that is, the restoration of the total value expropriated from the Slave and Native’ (189). But </w:t>
      </w:r>
      <w:r w:rsidRPr="009C7309">
        <w:rPr>
          <w:rStyle w:val="11111AAAAStyleUnderline"/>
          <w:highlight w:val="yellow"/>
        </w:rPr>
        <w:t>the restoration of value to those whom it is owed</w:t>
      </w:r>
      <w:r>
        <w:t xml:space="preserve">, yesterday and today, </w:t>
      </w:r>
      <w:r w:rsidRPr="009C7309">
        <w:rPr>
          <w:rStyle w:val="11111AAAAStyleUnderline"/>
          <w:highlight w:val="yellow"/>
        </w:rPr>
        <w:t>will involve a radical transformation of the form of wealth, from capitalist value to</w:t>
      </w:r>
      <w:r>
        <w:t xml:space="preserve">, let’s say, a </w:t>
      </w:r>
      <w:r w:rsidRPr="009C7309">
        <w:rPr>
          <w:rStyle w:val="11111AAAAStyleUnderline"/>
          <w:highlight w:val="yellow"/>
        </w:rPr>
        <w:t>post-capitalist</w:t>
      </w:r>
      <w:r w:rsidRPr="001E5D6F">
        <w:rPr>
          <w:rStyle w:val="11111AAAAStyleUnderline"/>
        </w:rPr>
        <w:t xml:space="preserve">, socialized </w:t>
      </w:r>
      <w:r w:rsidRPr="009C7309">
        <w:rPr>
          <w:rStyle w:val="11111AAAAStyleUnderline"/>
          <w:highlight w:val="yellow"/>
        </w:rPr>
        <w:t>wealth-in-kind</w:t>
      </w:r>
      <w:r>
        <w:t xml:space="preserve">: wealth as clean air, wealth as no one hungry and unhoused, wealth as thriving ecosystems, wealth as universal healthcare and education, and on, and on. </w:t>
      </w:r>
      <w:r w:rsidRPr="001E5D6F">
        <w:rPr>
          <w:rStyle w:val="11111AAAAStyleUnderline"/>
        </w:rPr>
        <w:t xml:space="preserve">The abolition of capital, </w:t>
      </w:r>
      <w:r w:rsidRPr="009C7309">
        <w:rPr>
          <w:rStyle w:val="11111AAAAStyleUnderline"/>
          <w:highlight w:val="yellow"/>
        </w:rPr>
        <w:t>the</w:t>
      </w:r>
      <w:r w:rsidRPr="001E5D6F">
        <w:rPr>
          <w:rStyle w:val="11111AAAAStyleUnderline"/>
        </w:rPr>
        <w:t xml:space="preserve"> real </w:t>
      </w:r>
      <w:r w:rsidRPr="009C7309">
        <w:rPr>
          <w:rStyle w:val="11111AAAAStyleUnderline"/>
          <w:highlight w:val="yellow"/>
        </w:rPr>
        <w:t xml:space="preserve">movement that </w:t>
      </w:r>
      <w:r w:rsidRPr="009C7309">
        <w:rPr>
          <w:rStyle w:val="Emphasis"/>
          <w:highlight w:val="yellow"/>
        </w:rPr>
        <w:t>abolishes the current state of things</w:t>
      </w:r>
      <w:r>
        <w:t>—today, a state where gendered and racialized violence is the condition for everything else—</w:t>
      </w:r>
      <w:r w:rsidRPr="009C7309">
        <w:rPr>
          <w:rStyle w:val="11111AAAAStyleUnderline"/>
          <w:highlight w:val="yellow"/>
        </w:rPr>
        <w:t xml:space="preserve">is </w:t>
      </w:r>
      <w:r w:rsidRPr="009C7309">
        <w:rPr>
          <w:rStyle w:val="Emphasis"/>
          <w:highlight w:val="yellow"/>
        </w:rPr>
        <w:t>the Commune</w:t>
      </w:r>
      <w:r w:rsidRPr="009C7309">
        <w:rPr>
          <w:rStyle w:val="11111AAAAStyleUnderline"/>
          <w:highlight w:val="yellow"/>
        </w:rPr>
        <w:t>. The Commune names the</w:t>
      </w:r>
      <w:r w:rsidRPr="009C7309">
        <w:rPr>
          <w:rStyle w:val="11111AAAAStyleUnderline"/>
        </w:rPr>
        <w:t xml:space="preserve"> social </w:t>
      </w:r>
      <w:r w:rsidRPr="009C7309">
        <w:rPr>
          <w:rStyle w:val="11111AAAAStyleUnderline"/>
          <w:highlight w:val="yellow"/>
        </w:rPr>
        <w:t>relation that abolishes</w:t>
      </w:r>
      <w:r w:rsidRPr="009C7309">
        <w:rPr>
          <w:rStyle w:val="11111AAAAStyleUnderline"/>
        </w:rPr>
        <w:t xml:space="preserve"> the form of social wealth</w:t>
      </w:r>
      <w:r w:rsidRPr="009C7309">
        <w:t>—that historically specific capitalist mode of sociality—</w:t>
      </w:r>
      <w:r w:rsidRPr="009C7309">
        <w:rPr>
          <w:rStyle w:val="11111AAAAStyleUnderline"/>
        </w:rPr>
        <w:t xml:space="preserve">that Marx calls </w:t>
      </w:r>
      <w:r w:rsidRPr="009C7309">
        <w:rPr>
          <w:rStyle w:val="11111AAAAStyleUnderline"/>
          <w:highlight w:val="yellow"/>
        </w:rPr>
        <w:t xml:space="preserve">value. </w:t>
      </w:r>
      <w:r w:rsidRPr="009C7309">
        <w:rPr>
          <w:rStyle w:val="Emphasis"/>
          <w:highlight w:val="yellow"/>
        </w:rPr>
        <w:t>The Commune is all our payable debt.</w:t>
      </w:r>
    </w:p>
    <w:p w14:paraId="744B3D79" w14:textId="77777777" w:rsidR="004B4BA7" w:rsidRDefault="004B4BA7" w:rsidP="004B4BA7"/>
    <w:p w14:paraId="05823030" w14:textId="77777777" w:rsidR="004B4BA7" w:rsidRPr="002946F3" w:rsidRDefault="004B4BA7" w:rsidP="004B4BA7">
      <w:pPr>
        <w:pStyle w:val="Heading4"/>
      </w:pPr>
      <w:r>
        <w:t xml:space="preserve">The alternative is </w:t>
      </w:r>
      <w:proofErr w:type="gramStart"/>
      <w:r>
        <w:t>an</w:t>
      </w:r>
      <w:proofErr w:type="gramEnd"/>
      <w:r>
        <w:t xml:space="preserve"> </w:t>
      </w:r>
      <w:r>
        <w:rPr>
          <w:u w:val="single"/>
        </w:rPr>
        <w:t>Leninism</w:t>
      </w:r>
      <w:r>
        <w:t xml:space="preserve"> that uses </w:t>
      </w:r>
      <w:r>
        <w:rPr>
          <w:u w:val="single"/>
        </w:rPr>
        <w:t xml:space="preserve">organizational </w:t>
      </w:r>
      <w:proofErr w:type="gramStart"/>
      <w:r>
        <w:rPr>
          <w:u w:val="single"/>
        </w:rPr>
        <w:t>architectures</w:t>
      </w:r>
      <w:proofErr w:type="gramEnd"/>
      <w:r>
        <w:t xml:space="preserve"> and </w:t>
      </w:r>
      <w:r>
        <w:rPr>
          <w:u w:val="single"/>
        </w:rPr>
        <w:t>leadership</w:t>
      </w:r>
      <w:r>
        <w:t xml:space="preserve"> to raise consciousness and attack the </w:t>
      </w:r>
      <w:r>
        <w:rPr>
          <w:u w:val="single"/>
        </w:rPr>
        <w:t>manifested drivers</w:t>
      </w:r>
      <w:r>
        <w:t xml:space="preserve"> of catastrophe. </w:t>
      </w:r>
    </w:p>
    <w:p w14:paraId="6E7F6432" w14:textId="77777777" w:rsidR="004B4BA7" w:rsidRPr="006D751E" w:rsidRDefault="004B4BA7" w:rsidP="004B4BA7">
      <w:r w:rsidRPr="006D751E">
        <w:rPr>
          <w:rStyle w:val="Style13ptBold"/>
        </w:rPr>
        <w:t>Malm 20</w:t>
      </w:r>
      <w:r>
        <w:t xml:space="preserve"> [Andreas Malm, professor of human ecology at Lund University. Chapter 3: War Communism. </w:t>
      </w:r>
      <w:r>
        <w:rPr>
          <w:i/>
          <w:iCs/>
        </w:rPr>
        <w:t>Corona, Climate, Chronic Emergency: War Communism in the Twenty-First Century</w:t>
      </w:r>
      <w:r>
        <w:t>, published 2020, accessed 03-14-25]</w:t>
      </w:r>
    </w:p>
    <w:p w14:paraId="2833CC4D" w14:textId="77777777" w:rsidR="004B4BA7" w:rsidRPr="0079688E" w:rsidRDefault="004B4BA7" w:rsidP="004B4BA7">
      <w:pPr>
        <w:rPr>
          <w:sz w:val="14"/>
        </w:rPr>
      </w:pPr>
    </w:p>
    <w:p w14:paraId="66315C72" w14:textId="77777777" w:rsidR="004B4BA7" w:rsidRPr="001F6642" w:rsidRDefault="004B4BA7" w:rsidP="004B4BA7">
      <w:pPr>
        <w:rPr>
          <w:rStyle w:val="11111AAAAStyleUnderline"/>
        </w:rPr>
      </w:pPr>
      <w:r w:rsidRPr="005A6675">
        <w:rPr>
          <w:rStyle w:val="11111AAAAStyleUnderline"/>
        </w:rPr>
        <w:t xml:space="preserve">There has been a lot of talk about </w:t>
      </w:r>
      <w:r w:rsidRPr="005A6675">
        <w:rPr>
          <w:rStyle w:val="Emphasis"/>
        </w:rPr>
        <w:t>ecological Marxism</w:t>
      </w:r>
      <w:r w:rsidRPr="0079688E">
        <w:rPr>
          <w:sz w:val="14"/>
        </w:rPr>
        <w:t xml:space="preserve"> in recent years</w:t>
      </w:r>
      <w:r w:rsidRPr="005A6675">
        <w:rPr>
          <w:rStyle w:val="11111AAAAStyleUnderline"/>
        </w:rPr>
        <w:t xml:space="preserve">, and with the chronic emergency over us, the time has come to also experiment with </w:t>
      </w:r>
      <w:r w:rsidRPr="005A6675">
        <w:rPr>
          <w:rStyle w:val="Emphasis"/>
        </w:rPr>
        <w:t>ecological Leninism</w:t>
      </w:r>
      <w:r w:rsidRPr="005A6675">
        <w:rPr>
          <w:rStyle w:val="11111AAAAStyleUnderline"/>
        </w:rPr>
        <w:t xml:space="preserve">. </w:t>
      </w:r>
      <w:r w:rsidRPr="0079688E">
        <w:rPr>
          <w:sz w:val="14"/>
        </w:rPr>
        <w:t xml:space="preserve">Three principles of that project seem decisive. </w:t>
      </w:r>
      <w:r w:rsidRPr="005A6675">
        <w:rPr>
          <w:rStyle w:val="11111AAAAStyleUnderline"/>
        </w:rPr>
        <w:t xml:space="preserve">First, and above all, </w:t>
      </w:r>
      <w:r w:rsidRPr="00817DBA">
        <w:rPr>
          <w:rStyle w:val="11111AAAAStyleUnderline"/>
          <w:highlight w:val="yellow"/>
        </w:rPr>
        <w:t>ecological Leninism means turning</w:t>
      </w:r>
      <w:r w:rsidRPr="005A6675">
        <w:rPr>
          <w:rStyle w:val="11111AAAAStyleUnderline"/>
        </w:rPr>
        <w:t xml:space="preserve"> the </w:t>
      </w:r>
      <w:r w:rsidRPr="00817DBA">
        <w:rPr>
          <w:rStyle w:val="Emphasis"/>
          <w:highlight w:val="yellow"/>
        </w:rPr>
        <w:t>crises of symptoms</w:t>
      </w:r>
      <w:r w:rsidRPr="00817DBA">
        <w:rPr>
          <w:rStyle w:val="11111AAAAStyleUnderline"/>
          <w:highlight w:val="yellow"/>
        </w:rPr>
        <w:t xml:space="preserve"> into </w:t>
      </w:r>
      <w:r w:rsidRPr="00817DBA">
        <w:rPr>
          <w:rStyle w:val="Emphasis"/>
          <w:highlight w:val="yellow"/>
        </w:rPr>
        <w:t>crises of</w:t>
      </w:r>
      <w:r w:rsidRPr="005A6675">
        <w:rPr>
          <w:rStyle w:val="Emphasis"/>
        </w:rPr>
        <w:t xml:space="preserve"> the </w:t>
      </w:r>
      <w:r w:rsidRPr="00817DBA">
        <w:rPr>
          <w:rStyle w:val="Emphasis"/>
          <w:highlight w:val="yellow"/>
        </w:rPr>
        <w:t>causes</w:t>
      </w:r>
      <w:r w:rsidRPr="00817DBA">
        <w:rPr>
          <w:rStyle w:val="11111AAAAStyleUnderline"/>
          <w:highlight w:val="yellow"/>
        </w:rPr>
        <w:t>.</w:t>
      </w:r>
      <w:r w:rsidRPr="0079688E">
        <w:rPr>
          <w:sz w:val="14"/>
        </w:rPr>
        <w:t xml:space="preserve"> From August 1914, this was, of course, the thrust of Leninist politics: converting the outbreak of war into a blow against the system that engendered it. Our Great War is not an actual war between armies, nor a singular event that can be concluded or paused after half a decade: </w:t>
      </w:r>
      <w:r w:rsidRPr="00817DBA">
        <w:rPr>
          <w:rStyle w:val="11111AAAAStyleUnderline"/>
        </w:rPr>
        <w:t>this emergency is chronic</w:t>
      </w:r>
      <w:r w:rsidRPr="005A6675">
        <w:rPr>
          <w:rStyle w:val="11111AAAAStyleUnderline"/>
        </w:rPr>
        <w:t xml:space="preserve">, which means that </w:t>
      </w:r>
      <w:r w:rsidRPr="00817DBA">
        <w:rPr>
          <w:rStyle w:val="Emphasis"/>
          <w:highlight w:val="yellow"/>
        </w:rPr>
        <w:t>crises</w:t>
      </w:r>
      <w:r w:rsidRPr="005A6675">
        <w:rPr>
          <w:rStyle w:val="Emphasis"/>
        </w:rPr>
        <w:t xml:space="preserve"> of symptoms</w:t>
      </w:r>
      <w:r w:rsidRPr="005A6675">
        <w:rPr>
          <w:rStyle w:val="11111AAAAStyleUnderline"/>
        </w:rPr>
        <w:t xml:space="preserve"> </w:t>
      </w:r>
      <w:r w:rsidRPr="00817DBA">
        <w:rPr>
          <w:rStyle w:val="11111AAAAStyleUnderline"/>
          <w:highlight w:val="yellow"/>
        </w:rPr>
        <w:t>will ignite </w:t>
      </w:r>
      <w:r w:rsidRPr="00817DBA">
        <w:rPr>
          <w:rStyle w:val="Emphasis"/>
          <w:highlight w:val="yellow"/>
        </w:rPr>
        <w:t>again and again</w:t>
      </w:r>
      <w:r w:rsidRPr="005A6675">
        <w:rPr>
          <w:rStyle w:val="11111AAAAStyleUnderline"/>
        </w:rPr>
        <w:t xml:space="preserve">, and every time they do, </w:t>
      </w:r>
      <w:r w:rsidRPr="00817DBA">
        <w:rPr>
          <w:rStyle w:val="11111AAAAStyleUnderline"/>
          <w:highlight w:val="yellow"/>
        </w:rPr>
        <w:t>the</w:t>
      </w:r>
      <w:r w:rsidRPr="005A6675">
        <w:rPr>
          <w:rStyle w:val="11111AAAAStyleUnderline"/>
        </w:rPr>
        <w:t xml:space="preserve"> strategic </w:t>
      </w:r>
      <w:r w:rsidRPr="00817DBA">
        <w:rPr>
          <w:rStyle w:val="11111AAAAStyleUnderline"/>
          <w:highlight w:val="yellow"/>
        </w:rPr>
        <w:t>imperative must be to switch energies</w:t>
      </w:r>
      <w:r w:rsidRPr="005A6675">
        <w:rPr>
          <w:rStyle w:val="11111AAAAStyleUnderline"/>
        </w:rPr>
        <w:t xml:space="preserve"> of the highest voltage </w:t>
      </w:r>
      <w:r w:rsidRPr="00817DBA">
        <w:rPr>
          <w:rStyle w:val="11111AAAAStyleUnderline"/>
          <w:highlight w:val="yellow"/>
        </w:rPr>
        <w:t>against the drivers.</w:t>
      </w:r>
      <w:r w:rsidRPr="0079688E">
        <w:rPr>
          <w:sz w:val="14"/>
        </w:rPr>
        <w:t xml:space="preserve"> It is difficult to see how else the conditions can ever be </w:t>
      </w:r>
      <w:proofErr w:type="gramStart"/>
      <w:r w:rsidRPr="0079688E">
        <w:rPr>
          <w:sz w:val="14"/>
        </w:rPr>
        <w:t>ameliorated</w:t>
      </w:r>
      <w:proofErr w:type="gramEnd"/>
      <w:r w:rsidRPr="0079688E">
        <w:rPr>
          <w:sz w:val="14"/>
        </w:rPr>
        <w:t xml:space="preserve">. Has anybody got another idea? Oh yes: make clouds and invent vaccines; block solar radiation and track the movements of people. At their best, such proposals amount – to borrow from Greta Thunberg’s </w:t>
      </w:r>
      <w:proofErr w:type="spellStart"/>
      <w:r w:rsidRPr="0079688E">
        <w:rPr>
          <w:sz w:val="14"/>
        </w:rPr>
        <w:t>favourite</w:t>
      </w:r>
      <w:proofErr w:type="spellEnd"/>
      <w:r w:rsidRPr="0079688E">
        <w:rPr>
          <w:sz w:val="14"/>
        </w:rPr>
        <w:t xml:space="preserve"> metaphor – to surviving inside a burning house by drinking lots of cold water. Virtually by definition, </w:t>
      </w:r>
      <w:r w:rsidRPr="0079688E">
        <w:rPr>
          <w:rStyle w:val="11111AAAAStyleUnderline"/>
          <w:highlight w:val="yellow"/>
        </w:rPr>
        <w:t>the</w:t>
      </w:r>
      <w:r w:rsidRPr="005A6675">
        <w:rPr>
          <w:rStyle w:val="11111AAAAStyleUnderline"/>
        </w:rPr>
        <w:t xml:space="preserve"> most classical </w:t>
      </w:r>
      <w:r w:rsidRPr="0079688E">
        <w:rPr>
          <w:rStyle w:val="11111AAAAStyleUnderline"/>
          <w:highlight w:val="yellow"/>
        </w:rPr>
        <w:t>Leninist gesture is the only</w:t>
      </w:r>
      <w:r w:rsidRPr="005A6675">
        <w:rPr>
          <w:rStyle w:val="11111AAAAStyleUnderline"/>
        </w:rPr>
        <w:t xml:space="preserve"> one that can point to an </w:t>
      </w:r>
      <w:r w:rsidRPr="0079688E">
        <w:rPr>
          <w:rStyle w:val="Emphasis"/>
          <w:highlight w:val="yellow"/>
        </w:rPr>
        <w:t>emergency exit</w:t>
      </w:r>
      <w:r w:rsidRPr="0079688E">
        <w:rPr>
          <w:rStyle w:val="11111AAAAStyleUnderline"/>
          <w:highlight w:val="yellow"/>
        </w:rPr>
        <w:t>.</w:t>
      </w:r>
    </w:p>
    <w:p w14:paraId="0EB45D48" w14:textId="77777777" w:rsidR="004B4BA7" w:rsidRPr="0079688E" w:rsidRDefault="004B4BA7" w:rsidP="004B4BA7">
      <w:pPr>
        <w:rPr>
          <w:sz w:val="14"/>
        </w:rPr>
      </w:pPr>
      <w:r w:rsidRPr="0079688E">
        <w:rPr>
          <w:sz w:val="14"/>
        </w:rPr>
        <w:t xml:space="preserve">It is worth </w:t>
      </w:r>
      <w:proofErr w:type="spellStart"/>
      <w:r w:rsidRPr="0079688E">
        <w:rPr>
          <w:sz w:val="14"/>
        </w:rPr>
        <w:t>re-emphasising</w:t>
      </w:r>
      <w:proofErr w:type="spellEnd"/>
      <w:r w:rsidRPr="0079688E">
        <w:rPr>
          <w:sz w:val="14"/>
        </w:rPr>
        <w:t xml:space="preserve"> just how central the category of catastrophe was to the evolution of revolutionary Marxism. In her polemics with Bernstein, Luxemburg never tired of stressing it. She has become most renowned for the sound bite ‘socialism or barbarism’ but, as Norman Geras has shown in a superb exegesis, that deep dichotomy structured her theory and praxis all the way from the battle with Bernstein to her death at the hands of the Freikorps. One year into the war, she warned that humanity faced a choice between ‘the destruction of all culture, and, as in ancient Rome, depopulation, desolation, degeneration, a vast cemetery’ – or victory for ‘the conscious struggle’ against the imperialism that drove the war. ‘Wading in blood and dripping in filth’, capitalist society has become ‘a pestilential breath, devastating culture and humanity’. That peculiar type of society now ‘endangers the very existence of society itself, by assembling a chain of devastating economic and political </w:t>
      </w:r>
      <w:proofErr w:type="gramStart"/>
      <w:r w:rsidRPr="0079688E">
        <w:rPr>
          <w:sz w:val="14"/>
        </w:rPr>
        <w:t>catastrophes’;</w:t>
      </w:r>
      <w:proofErr w:type="gramEnd"/>
      <w:r w:rsidRPr="0079688E">
        <w:rPr>
          <w:sz w:val="14"/>
        </w:rPr>
        <w:t xml:space="preserve"> in its present phase, the expansion inherent in capital ‘has adopted such an unbridled character that it puts the whole </w:t>
      </w:r>
      <w:proofErr w:type="spellStart"/>
      <w:r w:rsidRPr="0079688E">
        <w:rPr>
          <w:sz w:val="14"/>
        </w:rPr>
        <w:t>civilisation</w:t>
      </w:r>
      <w:proofErr w:type="spellEnd"/>
      <w:r w:rsidRPr="0079688E">
        <w:rPr>
          <w:sz w:val="14"/>
        </w:rPr>
        <w:t xml:space="preserve"> of mankind in question’.</w:t>
      </w:r>
    </w:p>
    <w:p w14:paraId="386B3ACB" w14:textId="77777777" w:rsidR="004B4BA7" w:rsidRPr="0079688E" w:rsidRDefault="004B4BA7" w:rsidP="004B4BA7">
      <w:pPr>
        <w:rPr>
          <w:sz w:val="14"/>
        </w:rPr>
      </w:pPr>
      <w:r w:rsidRPr="0079688E">
        <w:rPr>
          <w:sz w:val="14"/>
        </w:rPr>
        <w:t xml:space="preserve">Luxemburg expected world war to become a ‘permanent’ </w:t>
      </w:r>
      <w:proofErr w:type="gramStart"/>
      <w:r w:rsidRPr="0079688E">
        <w:rPr>
          <w:sz w:val="14"/>
        </w:rPr>
        <w:t>state of affairs</w:t>
      </w:r>
      <w:proofErr w:type="gramEnd"/>
      <w:r w:rsidRPr="0079688E">
        <w:rPr>
          <w:sz w:val="14"/>
        </w:rPr>
        <w:t xml:space="preserve">. It didn’t, and here </w:t>
      </w:r>
      <w:r w:rsidRPr="001F6642">
        <w:rPr>
          <w:rStyle w:val="11111AAAAStyleUnderline"/>
        </w:rPr>
        <w:t xml:space="preserve">the differentia </w:t>
      </w:r>
      <w:proofErr w:type="spellStart"/>
      <w:r w:rsidRPr="001F6642">
        <w:rPr>
          <w:rStyle w:val="11111AAAAStyleUnderline"/>
        </w:rPr>
        <w:t>specifica</w:t>
      </w:r>
      <w:proofErr w:type="spellEnd"/>
      <w:r w:rsidRPr="001F6642">
        <w:rPr>
          <w:rStyle w:val="11111AAAAStyleUnderline"/>
        </w:rPr>
        <w:t xml:space="preserve"> of the </w:t>
      </w:r>
      <w:r w:rsidRPr="0079688E">
        <w:rPr>
          <w:rStyle w:val="Emphasis"/>
          <w:highlight w:val="yellow"/>
        </w:rPr>
        <w:t>chronic emergency</w:t>
      </w:r>
      <w:r w:rsidRPr="001F6642">
        <w:rPr>
          <w:rStyle w:val="11111AAAAStyleUnderline"/>
        </w:rPr>
        <w:t xml:space="preserve"> must again be underscored: it </w:t>
      </w:r>
      <w:r w:rsidRPr="0079688E">
        <w:rPr>
          <w:rStyle w:val="11111AAAAStyleUnderline"/>
          <w:highlight w:val="yellow"/>
        </w:rPr>
        <w:t>works</w:t>
      </w:r>
      <w:r w:rsidRPr="001F6642">
        <w:rPr>
          <w:rStyle w:val="11111AAAAStyleUnderline"/>
        </w:rPr>
        <w:t xml:space="preserve"> itself out </w:t>
      </w:r>
      <w:r w:rsidRPr="0079688E">
        <w:rPr>
          <w:rStyle w:val="11111AAAAStyleUnderline"/>
          <w:highlight w:val="yellow"/>
        </w:rPr>
        <w:t xml:space="preserve">through </w:t>
      </w:r>
      <w:r w:rsidRPr="0079688E">
        <w:rPr>
          <w:rStyle w:val="Emphasis"/>
          <w:highlight w:val="yellow"/>
        </w:rPr>
        <w:t>biophysical processes</w:t>
      </w:r>
      <w:r w:rsidRPr="0079688E">
        <w:rPr>
          <w:rStyle w:val="11111AAAAStyleUnderline"/>
          <w:highlight w:val="yellow"/>
        </w:rPr>
        <w:t xml:space="preserve"> that cannot be fought</w:t>
      </w:r>
      <w:r w:rsidRPr="001F6642">
        <w:rPr>
          <w:rStyle w:val="11111AAAAStyleUnderline"/>
        </w:rPr>
        <w:t xml:space="preserve"> or negotiated to an end.</w:t>
      </w:r>
      <w:r w:rsidRPr="0079688E">
        <w:rPr>
          <w:sz w:val="14"/>
        </w:rPr>
        <w:t xml:space="preserve"> One does not bomb out or bargain with the radiative forcing of CO2. That forcing is an immutable function of the quantity of the gas in the atmosphere, which means that this pestilential breath has another order of permanency and aggravation – until the moment of deliberate intercession, still only hypothetical. Following Geras’s reading of Luxemburg, we can then say that ‘barbarism’, depopulation, a vast cemetery really are the inevitable ends of a capitalism left to itself (here precluding the long-term effectiveness of solar geoengineering as a stand-alone measure). But writing in 1975, he recoiled from this conclusion as excessively apocalyptic. ‘Ecological catastrophe may, today, be invoked to lend that vision plausibility’, he noted in passing; half a century later, there is scant need for the caveat.</w:t>
      </w:r>
    </w:p>
    <w:p w14:paraId="04BB5AF6" w14:textId="77777777" w:rsidR="004B4BA7" w:rsidRPr="0079688E" w:rsidRDefault="004B4BA7" w:rsidP="004B4BA7">
      <w:pPr>
        <w:rPr>
          <w:sz w:val="14"/>
        </w:rPr>
      </w:pPr>
      <w:r w:rsidRPr="001F6642">
        <w:rPr>
          <w:rStyle w:val="11111AAAAStyleUnderline"/>
        </w:rPr>
        <w:t>This</w:t>
      </w:r>
      <w:r w:rsidRPr="0079688E">
        <w:rPr>
          <w:sz w:val="14"/>
        </w:rPr>
        <w:t xml:space="preserve">, then, </w:t>
      </w:r>
      <w:r w:rsidRPr="001F6642">
        <w:rPr>
          <w:rStyle w:val="11111AAAAStyleUnderline"/>
        </w:rPr>
        <w:t>is the syntax of revolutionary Marxism, present already in the first section of The Communist Manifesto: </w:t>
      </w:r>
      <w:r w:rsidRPr="0079688E">
        <w:rPr>
          <w:rStyle w:val="11111AAAAStyleUnderline"/>
          <w:highlight w:val="yellow"/>
        </w:rPr>
        <w:t xml:space="preserve">the fight ends ‘either in a </w:t>
      </w:r>
      <w:r w:rsidRPr="0079688E">
        <w:rPr>
          <w:rStyle w:val="Emphasis"/>
          <w:highlight w:val="yellow"/>
        </w:rPr>
        <w:t>revolutionary reconstitution</w:t>
      </w:r>
      <w:r w:rsidRPr="001F6642">
        <w:rPr>
          <w:rStyle w:val="11111AAAAStyleUnderline"/>
        </w:rPr>
        <w:t xml:space="preserve"> of society</w:t>
      </w:r>
      <w:r w:rsidRPr="0079688E">
        <w:rPr>
          <w:sz w:val="14"/>
        </w:rPr>
        <w:t xml:space="preserve"> at large, </w:t>
      </w:r>
      <w:r w:rsidRPr="0079688E">
        <w:rPr>
          <w:rStyle w:val="11111AAAAStyleUnderline"/>
          <w:highlight w:val="yellow"/>
        </w:rPr>
        <w:t>or in</w:t>
      </w:r>
      <w:r w:rsidRPr="0079688E">
        <w:rPr>
          <w:rStyle w:val="11111AAAAStyleUnderline"/>
        </w:rPr>
        <w:t xml:space="preserve"> the </w:t>
      </w:r>
      <w:r w:rsidRPr="0079688E">
        <w:rPr>
          <w:rStyle w:val="Emphasis"/>
          <w:highlight w:val="yellow"/>
        </w:rPr>
        <w:t>common ruin</w:t>
      </w:r>
      <w:r w:rsidRPr="001F6642">
        <w:rPr>
          <w:rStyle w:val="11111AAAAStyleUnderline"/>
        </w:rPr>
        <w:t xml:space="preserve"> of the contending </w:t>
      </w:r>
      <w:proofErr w:type="gramStart"/>
      <w:r w:rsidRPr="001F6642">
        <w:rPr>
          <w:rStyle w:val="11111AAAAStyleUnderline"/>
        </w:rPr>
        <w:t>classes’</w:t>
      </w:r>
      <w:proofErr w:type="gramEnd"/>
      <w:r w:rsidRPr="0079688E">
        <w:rPr>
          <w:sz w:val="14"/>
        </w:rPr>
        <w:t xml:space="preserve">. There can be little doubt about which of the two outcomes is currently the more likely. Hence the accentuated ‘conditional mood of the probability of a catastrophe that there is still time to forestall. Things will end up badly, if … But they can (still) be sorted out …’, as another thinker from the same tradition, Daniel Bensaïd, distils the predicament. It was because Luxemburg threw herself into efforts to forestall further catastrophe that she, for all their disagreements, ended up on the same side as Lenin. </w:t>
      </w:r>
      <w:r w:rsidRPr="0079688E">
        <w:rPr>
          <w:rStyle w:val="11111AAAAStyleUnderline"/>
          <w:highlight w:val="yellow"/>
        </w:rPr>
        <w:t>A second principle</w:t>
      </w:r>
      <w:r w:rsidRPr="001F6642">
        <w:rPr>
          <w:rStyle w:val="11111AAAAStyleUnderline"/>
        </w:rPr>
        <w:t xml:space="preserve"> for ecological Leninism </w:t>
      </w:r>
      <w:r w:rsidRPr="0079688E">
        <w:rPr>
          <w:rStyle w:val="11111AAAAStyleUnderline"/>
          <w:highlight w:val="yellow"/>
        </w:rPr>
        <w:t>can be extracted</w:t>
      </w:r>
      <w:r w:rsidRPr="001F6642">
        <w:rPr>
          <w:rStyle w:val="11111AAAAStyleUnderline"/>
        </w:rPr>
        <w:t xml:space="preserve"> from their position: </w:t>
      </w:r>
      <w:r w:rsidRPr="0079688E">
        <w:rPr>
          <w:rStyle w:val="Emphasis"/>
          <w:highlight w:val="yellow"/>
        </w:rPr>
        <w:t>speed as paramount virtue</w:t>
      </w:r>
      <w:r w:rsidRPr="0079688E">
        <w:rPr>
          <w:rStyle w:val="11111AAAAStyleUnderline"/>
          <w:highlight w:val="yellow"/>
        </w:rPr>
        <w:t>.</w:t>
      </w:r>
      <w:r w:rsidRPr="0079688E">
        <w:rPr>
          <w:sz w:val="14"/>
        </w:rPr>
        <w:t xml:space="preserve"> ‘Whether the probable disaster can be avoided depends on an acute sense of conjuncture’, writes Bensaïd, who reconstructs the crisis of September and observes that ‘waiting was becoming a crime’. Or, with Lenin himself: ‘delay is fatal’. It is necessary to act ‘this very evening, this very night’. The truth of these assertions has never been more patent. </w:t>
      </w:r>
      <w:r w:rsidRPr="0079688E">
        <w:rPr>
          <w:rStyle w:val="11111AAAAStyleUnderline"/>
        </w:rPr>
        <w:t xml:space="preserve">As </w:t>
      </w:r>
      <w:r w:rsidRPr="001F6642">
        <w:rPr>
          <w:rStyle w:val="11111AAAAStyleUnderline"/>
        </w:rPr>
        <w:t xml:space="preserve">anyone with the barest insight into the state of the planet knows, </w:t>
      </w:r>
      <w:r w:rsidRPr="001F6642">
        <w:rPr>
          <w:rStyle w:val="Emphasis"/>
        </w:rPr>
        <w:t>speed</w:t>
      </w:r>
      <w:r w:rsidRPr="001F6642">
        <w:rPr>
          <w:rStyle w:val="11111AAAAStyleUnderline"/>
        </w:rPr>
        <w:t xml:space="preserve">, very regrettably, </w:t>
      </w:r>
      <w:r w:rsidRPr="0079688E">
        <w:rPr>
          <w:rStyle w:val="11111AAAAStyleUnderline"/>
          <w:highlight w:val="yellow"/>
        </w:rPr>
        <w:t>because of the</w:t>
      </w:r>
      <w:r w:rsidRPr="001F6642">
        <w:rPr>
          <w:rStyle w:val="11111AAAAStyleUnderline"/>
        </w:rPr>
        <w:t xml:space="preserve"> criminal waiting and </w:t>
      </w:r>
      <w:r w:rsidRPr="0079688E">
        <w:rPr>
          <w:rStyle w:val="11111AAAAStyleUnderline"/>
          <w:highlight w:val="yellow"/>
        </w:rPr>
        <w:t>delaying</w:t>
      </w:r>
      <w:r w:rsidRPr="001F6642">
        <w:rPr>
          <w:rStyle w:val="11111AAAAStyleUnderline"/>
        </w:rPr>
        <w:t xml:space="preserve"> and dithering and denying </w:t>
      </w:r>
      <w:r w:rsidRPr="0079688E">
        <w:rPr>
          <w:rStyle w:val="11111AAAAStyleUnderline"/>
          <w:highlight w:val="yellow"/>
        </w:rPr>
        <w:t>of the dominant classes</w:t>
      </w:r>
      <w:r w:rsidRPr="001F6642">
        <w:rPr>
          <w:rStyle w:val="11111AAAAStyleUnderline"/>
        </w:rPr>
        <w:t xml:space="preserve">, has become a </w:t>
      </w:r>
      <w:r w:rsidRPr="001F6642">
        <w:rPr>
          <w:rStyle w:val="Emphasis"/>
        </w:rPr>
        <w:t>metric of meaning</w:t>
      </w:r>
      <w:r w:rsidRPr="001F6642">
        <w:rPr>
          <w:rStyle w:val="11111AAAAStyleUnderline"/>
        </w:rPr>
        <w:t xml:space="preserve"> in politics.</w:t>
      </w:r>
      <w:r w:rsidRPr="0079688E">
        <w:rPr>
          <w:sz w:val="14"/>
        </w:rPr>
        <w:t xml:space="preserve"> ‘Nothing can now be saved by half-measures.’</w:t>
      </w:r>
    </w:p>
    <w:p w14:paraId="229D4159" w14:textId="77777777" w:rsidR="004B4BA7" w:rsidRPr="0079688E" w:rsidRDefault="004B4BA7" w:rsidP="004B4BA7">
      <w:pPr>
        <w:rPr>
          <w:sz w:val="14"/>
        </w:rPr>
      </w:pPr>
      <w:r w:rsidRPr="001F6642">
        <w:rPr>
          <w:rStyle w:val="11111AAAAStyleUnderline"/>
        </w:rPr>
        <w:t xml:space="preserve">Third, ecological </w:t>
      </w:r>
      <w:r w:rsidRPr="0079688E">
        <w:rPr>
          <w:rStyle w:val="11111AAAAStyleUnderline"/>
          <w:highlight w:val="yellow"/>
        </w:rPr>
        <w:t xml:space="preserve">Leninism leaps at any opportunity to </w:t>
      </w:r>
      <w:r w:rsidRPr="0079688E">
        <w:rPr>
          <w:rStyle w:val="Emphasis"/>
          <w:highlight w:val="yellow"/>
        </w:rPr>
        <w:t>wrest the state</w:t>
      </w:r>
      <w:r w:rsidRPr="0079688E">
        <w:rPr>
          <w:rStyle w:val="11111AAAAStyleUnderline"/>
          <w:highlight w:val="yellow"/>
        </w:rPr>
        <w:t xml:space="preserve"> in this direction</w:t>
      </w:r>
      <w:r w:rsidRPr="0079688E">
        <w:rPr>
          <w:sz w:val="14"/>
        </w:rPr>
        <w:t xml:space="preserve">, break with business-as-usual as sharply as required </w:t>
      </w:r>
      <w:r w:rsidRPr="0079688E">
        <w:rPr>
          <w:rStyle w:val="11111AAAAStyleUnderline"/>
          <w:highlight w:val="yellow"/>
        </w:rPr>
        <w:t>and subject</w:t>
      </w:r>
      <w:r w:rsidRPr="001F6642">
        <w:rPr>
          <w:rStyle w:val="11111AAAAStyleUnderline"/>
        </w:rPr>
        <w:t xml:space="preserve"> the regions of </w:t>
      </w:r>
      <w:r w:rsidRPr="0079688E">
        <w:rPr>
          <w:rStyle w:val="11111AAAAStyleUnderline"/>
          <w:highlight w:val="yellow"/>
        </w:rPr>
        <w:t>the economy</w:t>
      </w:r>
      <w:r w:rsidRPr="001F6642">
        <w:rPr>
          <w:rStyle w:val="11111AAAAStyleUnderline"/>
        </w:rPr>
        <w:t xml:space="preserve"> working </w:t>
      </w:r>
      <w:r w:rsidRPr="0079688E">
        <w:rPr>
          <w:rStyle w:val="11111AAAAStyleUnderline"/>
          <w:highlight w:val="yellow"/>
        </w:rPr>
        <w:t>towards</w:t>
      </w:r>
      <w:r w:rsidRPr="001F6642">
        <w:rPr>
          <w:rStyle w:val="11111AAAAStyleUnderline"/>
        </w:rPr>
        <w:t xml:space="preserve"> catastrophe to </w:t>
      </w:r>
      <w:r w:rsidRPr="0079688E">
        <w:rPr>
          <w:rStyle w:val="Emphasis"/>
          <w:highlight w:val="yellow"/>
        </w:rPr>
        <w:t>direct public control</w:t>
      </w:r>
      <w:r w:rsidRPr="0079688E">
        <w:rPr>
          <w:rStyle w:val="11111AAAAStyleUnderline"/>
          <w:highlight w:val="yellow"/>
        </w:rPr>
        <w:t>.</w:t>
      </w:r>
      <w:r w:rsidRPr="0079688E">
        <w:rPr>
          <w:sz w:val="14"/>
        </w:rPr>
        <w:t xml:space="preserve"> It would mean that ‘one part of the population imposes its will upon the other part’, to speak with Engels. Nothing from the past decades of stalled transitions indicates that ExxonMobil would like to metamorphose into a cleaner and storekeeper of unsalable carbon, or that meat and palm oil companies would gladly let their pastures and plantations be rewilded. </w:t>
      </w:r>
      <w:r w:rsidRPr="001F6642">
        <w:rPr>
          <w:rStyle w:val="11111AAAAStyleUnderline"/>
        </w:rPr>
        <w:t xml:space="preserve">It appears </w:t>
      </w:r>
      <w:r w:rsidRPr="001F6642">
        <w:rPr>
          <w:rStyle w:val="Emphasis"/>
        </w:rPr>
        <w:t>tautologically true</w:t>
      </w:r>
      <w:r w:rsidRPr="001F6642">
        <w:rPr>
          <w:rStyle w:val="11111AAAAStyleUnderline"/>
        </w:rPr>
        <w:t xml:space="preserve"> that an actual </w:t>
      </w:r>
      <w:r w:rsidRPr="0079688E">
        <w:rPr>
          <w:rStyle w:val="11111AAAAStyleUnderline"/>
          <w:highlight w:val="yellow"/>
        </w:rPr>
        <w:t>transition would require</w:t>
      </w:r>
      <w:r w:rsidRPr="001F6642">
        <w:rPr>
          <w:rStyle w:val="11111AAAAStyleUnderline"/>
        </w:rPr>
        <w:t xml:space="preserve"> some </w:t>
      </w:r>
      <w:r w:rsidRPr="0079688E">
        <w:rPr>
          <w:rStyle w:val="Emphasis"/>
          <w:highlight w:val="yellow"/>
        </w:rPr>
        <w:t>coercive authority</w:t>
      </w:r>
      <w:r w:rsidRPr="0079688E">
        <w:rPr>
          <w:rStyle w:val="11111AAAAStyleUnderline"/>
          <w:highlight w:val="yellow"/>
        </w:rPr>
        <w:t>.</w:t>
      </w:r>
      <w:r w:rsidRPr="0079688E">
        <w:rPr>
          <w:sz w:val="14"/>
        </w:rPr>
        <w:t xml:space="preserve"> If </w:t>
      </w:r>
      <w:proofErr w:type="gramStart"/>
      <w:r w:rsidRPr="0079688E">
        <w:rPr>
          <w:sz w:val="14"/>
        </w:rPr>
        <w:t>anarchists would</w:t>
      </w:r>
      <w:proofErr w:type="gramEnd"/>
      <w:r w:rsidRPr="0079688E">
        <w:rPr>
          <w:sz w:val="14"/>
        </w:rPr>
        <w:t xml:space="preserve"> ever wield influence in such a process, they would quickly discover this circumstance and, just like anybody else, </w:t>
      </w:r>
      <w:proofErr w:type="gramStart"/>
      <w:r w:rsidRPr="0079688E">
        <w:rPr>
          <w:sz w:val="14"/>
        </w:rPr>
        <w:t>have to</w:t>
      </w:r>
      <w:proofErr w:type="gramEnd"/>
      <w:r w:rsidRPr="0079688E">
        <w:rPr>
          <w:sz w:val="14"/>
        </w:rPr>
        <w:t xml:space="preserve"> avail themselves of the state.</w:t>
      </w:r>
    </w:p>
    <w:p w14:paraId="05E0ACBB" w14:textId="77777777" w:rsidR="004B4BA7" w:rsidRPr="0079688E" w:rsidRDefault="004B4BA7" w:rsidP="004B4BA7">
      <w:pPr>
        <w:rPr>
          <w:sz w:val="14"/>
        </w:rPr>
      </w:pPr>
      <w:r w:rsidRPr="0079688E">
        <w:rPr>
          <w:sz w:val="14"/>
        </w:rPr>
        <w:t xml:space="preserve">But what state? We have just argued that </w:t>
      </w:r>
      <w:r w:rsidRPr="001F6642">
        <w:rPr>
          <w:rStyle w:val="11111AAAAStyleUnderline"/>
        </w:rPr>
        <w:t xml:space="preserve">the capitalist state is constitutionally incapable of taking these steps. And yet there is </w:t>
      </w:r>
      <w:r w:rsidRPr="001F6642">
        <w:rPr>
          <w:rStyle w:val="Emphasis"/>
        </w:rPr>
        <w:t>no other form</w:t>
      </w:r>
      <w:r w:rsidRPr="001F6642">
        <w:rPr>
          <w:rStyle w:val="11111AAAAStyleUnderline"/>
        </w:rPr>
        <w:t xml:space="preserve"> of state on offer.</w:t>
      </w:r>
      <w:r w:rsidRPr="0079688E">
        <w:rPr>
          <w:sz w:val="14"/>
        </w:rPr>
        <w:t xml:space="preserve"> No workers’ state based on soviets will be miraculously born in the night. No dual power of the democratic organs of the proletariat seems likely to </w:t>
      </w:r>
      <w:proofErr w:type="spellStart"/>
      <w:r w:rsidRPr="0079688E">
        <w:rPr>
          <w:sz w:val="14"/>
        </w:rPr>
        <w:t>materialise</w:t>
      </w:r>
      <w:proofErr w:type="spellEnd"/>
      <w:r w:rsidRPr="0079688E">
        <w:rPr>
          <w:sz w:val="14"/>
        </w:rPr>
        <w:t xml:space="preserve"> anytime soon, if ever. </w:t>
      </w:r>
      <w:r w:rsidRPr="0079688E">
        <w:rPr>
          <w:rStyle w:val="Emphasis"/>
          <w:highlight w:val="yellow"/>
        </w:rPr>
        <w:t>Waiting</w:t>
      </w:r>
      <w:r w:rsidRPr="001F6642">
        <w:rPr>
          <w:rStyle w:val="11111AAAAStyleUnderline"/>
        </w:rPr>
        <w:t xml:space="preserve"> for it </w:t>
      </w:r>
      <w:r w:rsidRPr="0079688E">
        <w:rPr>
          <w:rStyle w:val="11111AAAAStyleUnderline"/>
          <w:highlight w:val="yellow"/>
        </w:rPr>
        <w:t>would be</w:t>
      </w:r>
      <w:r w:rsidRPr="001F6642">
        <w:rPr>
          <w:rStyle w:val="11111AAAAStyleUnderline"/>
        </w:rPr>
        <w:t xml:space="preserve"> both </w:t>
      </w:r>
      <w:r w:rsidRPr="0079688E">
        <w:rPr>
          <w:rStyle w:val="11111AAAAStyleUnderline"/>
          <w:highlight w:val="yellow"/>
        </w:rPr>
        <w:t>delusional</w:t>
      </w:r>
      <w:r w:rsidRPr="001F6642">
        <w:rPr>
          <w:rStyle w:val="11111AAAAStyleUnderline"/>
        </w:rPr>
        <w:t xml:space="preserve"> and criminal, and </w:t>
      </w:r>
      <w:r w:rsidRPr="0079688E">
        <w:rPr>
          <w:rStyle w:val="11111AAAAStyleUnderline"/>
          <w:highlight w:val="yellow"/>
        </w:rPr>
        <w:t>so all we have to work with is the</w:t>
      </w:r>
      <w:r w:rsidRPr="0079688E">
        <w:rPr>
          <w:rStyle w:val="11111AAAAStyleUnderline"/>
        </w:rPr>
        <w:t xml:space="preserve"> dreary </w:t>
      </w:r>
      <w:r w:rsidRPr="0079688E">
        <w:rPr>
          <w:rStyle w:val="Emphasis"/>
          <w:highlight w:val="yellow"/>
        </w:rPr>
        <w:t>bourgeois state</w:t>
      </w:r>
      <w:r w:rsidRPr="001F6642">
        <w:rPr>
          <w:rStyle w:val="11111AAAAStyleUnderline"/>
        </w:rPr>
        <w:t xml:space="preserve">, </w:t>
      </w:r>
      <w:proofErr w:type="gramStart"/>
      <w:r w:rsidRPr="001F6642">
        <w:rPr>
          <w:rStyle w:val="11111AAAAStyleUnderline"/>
        </w:rPr>
        <w:t>tethered</w:t>
      </w:r>
      <w:proofErr w:type="gramEnd"/>
      <w:r w:rsidRPr="001F6642">
        <w:rPr>
          <w:rStyle w:val="11111AAAAStyleUnderline"/>
        </w:rPr>
        <w:t xml:space="preserve"> to the circuits of capital as always.</w:t>
      </w:r>
      <w:r w:rsidRPr="0079688E">
        <w:rPr>
          <w:sz w:val="14"/>
        </w:rPr>
        <w:t xml:space="preserve"> There would have to be popular pressure brought to bear on it, shifting the balance of forces condensed in it, forcing apparatuses to cut the tethers and begin to move, using the plurality of methods already hinted at (some further outlined by the present author in How to Blow Up a Pipeline: Learning to Fight in a World on Fire). But this would clearly be a departure from the classical </w:t>
      </w:r>
      <w:proofErr w:type="spellStart"/>
      <w:r w:rsidRPr="0079688E">
        <w:rPr>
          <w:sz w:val="14"/>
        </w:rPr>
        <w:t>programme</w:t>
      </w:r>
      <w:proofErr w:type="spellEnd"/>
      <w:r w:rsidRPr="0079688E">
        <w:rPr>
          <w:sz w:val="14"/>
        </w:rPr>
        <w:t xml:space="preserve"> of demolishing the state and building another – one of several elements of Leninism that seem ripe (or overripe) for their own obituaries.</w:t>
      </w:r>
    </w:p>
    <w:p w14:paraId="174F3AA8" w14:textId="77777777" w:rsidR="004B4BA7" w:rsidRPr="0079688E" w:rsidRDefault="004B4BA7" w:rsidP="004B4BA7">
      <w:pPr>
        <w:rPr>
          <w:sz w:val="14"/>
        </w:rPr>
      </w:pPr>
      <w:r w:rsidRPr="0079688E">
        <w:rPr>
          <w:sz w:val="14"/>
        </w:rPr>
        <w:t xml:space="preserve">On the other hand, </w:t>
      </w:r>
      <w:r w:rsidRPr="0079688E">
        <w:rPr>
          <w:rStyle w:val="11111AAAAStyleUnderline"/>
          <w:highlight w:val="yellow"/>
        </w:rPr>
        <w:t>the</w:t>
      </w:r>
      <w:r w:rsidRPr="001F6642">
        <w:rPr>
          <w:rStyle w:val="11111AAAAStyleUnderline"/>
        </w:rPr>
        <w:t xml:space="preserve"> chronic </w:t>
      </w:r>
      <w:r w:rsidRPr="0079688E">
        <w:rPr>
          <w:rStyle w:val="11111AAAAStyleUnderline"/>
          <w:highlight w:val="yellow"/>
        </w:rPr>
        <w:t>emergency can be expected to usher in pronounced</w:t>
      </w:r>
      <w:r w:rsidRPr="001F6642">
        <w:rPr>
          <w:rStyle w:val="11111AAAAStyleUnderline"/>
        </w:rPr>
        <w:t xml:space="preserve"> </w:t>
      </w:r>
      <w:r w:rsidRPr="0079688E">
        <w:rPr>
          <w:rStyle w:val="Emphasis"/>
        </w:rPr>
        <w:t xml:space="preserve">political </w:t>
      </w:r>
      <w:r w:rsidRPr="0079688E">
        <w:rPr>
          <w:rStyle w:val="Emphasis"/>
          <w:highlight w:val="yellow"/>
        </w:rPr>
        <w:t>volatility</w:t>
      </w:r>
      <w:r w:rsidRPr="0079688E">
        <w:rPr>
          <w:rStyle w:val="11111AAAAStyleUnderline"/>
          <w:highlight w:val="yellow"/>
        </w:rPr>
        <w:t>.</w:t>
      </w:r>
      <w:r w:rsidRPr="0079688E">
        <w:rPr>
          <w:sz w:val="14"/>
        </w:rPr>
        <w:t xml:space="preserve"> ‘The deeper the crisis, the more strata of society it involves, the more varied are the instinctive movements which crisscross in it, and the more confused and changeable will be the relationship of forces’, to quote Georg Lukács. The rather startling measures used to combat the spread of Covid-19 might have been a foretaste. Who knows what openings other moments of impact might bring. In some, </w:t>
      </w:r>
      <w:r w:rsidRPr="0079688E">
        <w:rPr>
          <w:rStyle w:val="Emphasis"/>
          <w:highlight w:val="yellow"/>
        </w:rPr>
        <w:t>popular initiatives</w:t>
      </w:r>
      <w:r w:rsidRPr="0079688E">
        <w:rPr>
          <w:rStyle w:val="11111AAAAStyleUnderline"/>
          <w:highlight w:val="yellow"/>
        </w:rPr>
        <w:t xml:space="preserve"> may rise to prominence.</w:t>
      </w:r>
      <w:r w:rsidRPr="001F6642">
        <w:rPr>
          <w:rStyle w:val="11111AAAAStyleUnderline"/>
        </w:rPr>
        <w:t xml:space="preserve"> The 2013 edition of the ‘worldwide threat assessment’ compiled by the US intelligence community warned that </w:t>
      </w:r>
      <w:r w:rsidRPr="001F6642">
        <w:rPr>
          <w:rStyle w:val="Emphasis"/>
        </w:rPr>
        <w:t>climate disasters</w:t>
      </w:r>
      <w:r w:rsidRPr="001F6642">
        <w:rPr>
          <w:rStyle w:val="11111AAAAStyleUnderline"/>
        </w:rPr>
        <w:t xml:space="preserve"> risk ‘triggering riots, civil disobedience, and vandalism’; similar predictions are legion.</w:t>
      </w:r>
      <w:r w:rsidRPr="0079688E">
        <w:rPr>
          <w:sz w:val="14"/>
        </w:rPr>
        <w:t xml:space="preserve"> If or when they are fulfilled, </w:t>
      </w:r>
      <w:r w:rsidRPr="0079688E">
        <w:rPr>
          <w:rStyle w:val="11111AAAAStyleUnderline"/>
          <w:highlight w:val="yellow"/>
        </w:rPr>
        <w:t>the mission</w:t>
      </w:r>
      <w:r w:rsidRPr="001F6642">
        <w:rPr>
          <w:rStyle w:val="11111AAAAStyleUnderline"/>
        </w:rPr>
        <w:t xml:space="preserve"> of ecological Leninists </w:t>
      </w:r>
      <w:r w:rsidRPr="0079688E">
        <w:rPr>
          <w:rStyle w:val="11111AAAAStyleUnderline"/>
          <w:highlight w:val="yellow"/>
        </w:rPr>
        <w:t xml:space="preserve">is to </w:t>
      </w:r>
      <w:r w:rsidRPr="0079688E">
        <w:rPr>
          <w:rStyle w:val="Emphasis"/>
          <w:highlight w:val="yellow"/>
        </w:rPr>
        <w:t>raise consciousness</w:t>
      </w:r>
      <w:r w:rsidRPr="001F6642">
        <w:rPr>
          <w:rStyle w:val="11111AAAAStyleUnderline"/>
        </w:rPr>
        <w:t xml:space="preserve"> in such spontaneous movements </w:t>
      </w:r>
      <w:r w:rsidRPr="0079688E">
        <w:rPr>
          <w:rStyle w:val="11111AAAAStyleUnderline"/>
          <w:highlight w:val="yellow"/>
        </w:rPr>
        <w:t xml:space="preserve">and </w:t>
      </w:r>
      <w:r w:rsidRPr="0079688E">
        <w:rPr>
          <w:rStyle w:val="Emphasis"/>
          <w:highlight w:val="yellow"/>
        </w:rPr>
        <w:t>reroute them</w:t>
      </w:r>
      <w:r w:rsidRPr="0079688E">
        <w:rPr>
          <w:rStyle w:val="11111AAAAStyleUnderline"/>
          <w:highlight w:val="yellow"/>
        </w:rPr>
        <w:t xml:space="preserve"> towards the </w:t>
      </w:r>
      <w:r w:rsidRPr="0079688E">
        <w:rPr>
          <w:rStyle w:val="Emphasis"/>
          <w:highlight w:val="yellow"/>
        </w:rPr>
        <w:t>drivers of catastrophe</w:t>
      </w:r>
      <w:r w:rsidRPr="0079688E">
        <w:rPr>
          <w:rStyle w:val="11111AAAAStyleUnderline"/>
          <w:highlight w:val="yellow"/>
        </w:rPr>
        <w:t>.</w:t>
      </w:r>
      <w:r w:rsidRPr="0079688E">
        <w:rPr>
          <w:sz w:val="14"/>
        </w:rPr>
        <w:t xml:space="preserve"> Hence the heightened relevance of the slogan that for Bensaïd ‘sums up Leninist politics: “Be ready!” Be ready for the improbable, for the unexpected, for what happens.’ It includes a readiness to, with Lenin’s own words, ‘set to work to stir up all and sundry, even the oldest, mustiest and seemingly hopeless spheres, for otherwise we shall not be able to cope with our tasks’. If the matter is exigent, the material at hand must be used.</w:t>
      </w:r>
    </w:p>
    <w:p w14:paraId="558A05C3" w14:textId="77777777" w:rsidR="004B4BA7" w:rsidRPr="00D8785C" w:rsidRDefault="004B4BA7" w:rsidP="004B4BA7">
      <w:pPr>
        <w:rPr>
          <w:sz w:val="14"/>
        </w:rPr>
      </w:pPr>
      <w:r w:rsidRPr="0079688E">
        <w:rPr>
          <w:sz w:val="14"/>
        </w:rPr>
        <w:t xml:space="preserve">On this view, </w:t>
      </w:r>
      <w:r w:rsidRPr="001F6642">
        <w:rPr>
          <w:rStyle w:val="11111AAAAStyleUnderline"/>
        </w:rPr>
        <w:t>ecological Leninism is a lodestar of principles</w:t>
      </w:r>
      <w:r w:rsidRPr="0079688E">
        <w:rPr>
          <w:sz w:val="14"/>
        </w:rPr>
        <w:t xml:space="preserve">, not a party affiliation. </w:t>
      </w:r>
      <w:r w:rsidRPr="001F6642">
        <w:rPr>
          <w:rStyle w:val="11111AAAAStyleUnderline"/>
        </w:rPr>
        <w:t xml:space="preserve">It does not imply that there are any </w:t>
      </w:r>
      <w:r w:rsidRPr="001F6642">
        <w:rPr>
          <w:rStyle w:val="Emphasis"/>
        </w:rPr>
        <w:t>actual Leninist formations</w:t>
      </w:r>
      <w:r w:rsidRPr="001F6642">
        <w:rPr>
          <w:rStyle w:val="11111AAAAStyleUnderline"/>
        </w:rPr>
        <w:t xml:space="preserve"> capable of seizing power and implementing the correct measures</w:t>
      </w:r>
      <w:r w:rsidRPr="0079688E">
        <w:rPr>
          <w:sz w:val="14"/>
        </w:rPr>
        <w:t xml:space="preserve"> – the world has never been shorter on them, and most of the few that remain show overt signs of infirmity. The old Trotskyist formula ‘the crisis of humanity is the crisis of the revolutionary leadership’ must be updated. </w:t>
      </w:r>
      <w:r w:rsidRPr="0079688E">
        <w:rPr>
          <w:rStyle w:val="11111AAAAStyleUnderline"/>
          <w:highlight w:val="yellow"/>
        </w:rPr>
        <w:t xml:space="preserve">The crisis is the </w:t>
      </w:r>
      <w:r w:rsidRPr="0079688E">
        <w:rPr>
          <w:rStyle w:val="Emphasis"/>
          <w:highlight w:val="yellow"/>
        </w:rPr>
        <w:t>absence</w:t>
      </w:r>
      <w:r w:rsidRPr="0079688E">
        <w:rPr>
          <w:sz w:val="14"/>
        </w:rPr>
        <w:t xml:space="preserve"> – the complete, gaping absence – </w:t>
      </w:r>
      <w:r w:rsidRPr="0079688E">
        <w:rPr>
          <w:rStyle w:val="11111AAAAStyleUnderline"/>
          <w:highlight w:val="yellow"/>
        </w:rPr>
        <w:t>of</w:t>
      </w:r>
      <w:r w:rsidRPr="001F6642">
        <w:rPr>
          <w:rStyle w:val="11111AAAAStyleUnderline"/>
        </w:rPr>
        <w:t xml:space="preserve"> </w:t>
      </w:r>
      <w:r w:rsidRPr="001F6642">
        <w:rPr>
          <w:rStyle w:val="Emphasis"/>
        </w:rPr>
        <w:t xml:space="preserve">any </w:t>
      </w:r>
      <w:r w:rsidRPr="0079688E">
        <w:rPr>
          <w:rStyle w:val="Emphasis"/>
          <w:highlight w:val="yellow"/>
        </w:rPr>
        <w:t>leadership</w:t>
      </w:r>
      <w:r w:rsidRPr="001F6642">
        <w:rPr>
          <w:rStyle w:val="11111AAAAStyleUnderline"/>
        </w:rPr>
        <w:t>.</w:t>
      </w:r>
      <w:r w:rsidRPr="0079688E">
        <w:rPr>
          <w:sz w:val="14"/>
        </w:rPr>
        <w:t xml:space="preserve"> The seed bank exists in an arid space approaching empty desert; anything brought out from it would have to be genetically modified to grow under the present sun and watered by subjects inventing themselves anew. </w:t>
      </w:r>
      <w:r w:rsidRPr="0079688E">
        <w:rPr>
          <w:rStyle w:val="11111AAAAStyleUnderline"/>
          <w:highlight w:val="yellow"/>
        </w:rPr>
        <w:t>Two elements</w:t>
      </w:r>
      <w:r w:rsidRPr="001F6642">
        <w:rPr>
          <w:rStyle w:val="11111AAAAStyleUnderline"/>
        </w:rPr>
        <w:t xml:space="preserve"> do, however, as we have argued, </w:t>
      </w:r>
      <w:r w:rsidRPr="0079688E">
        <w:rPr>
          <w:rStyle w:val="11111AAAAStyleUnderline"/>
          <w:highlight w:val="yellow"/>
        </w:rPr>
        <w:t xml:space="preserve">appear </w:t>
      </w:r>
      <w:r w:rsidRPr="0079688E">
        <w:rPr>
          <w:rStyle w:val="Emphasis"/>
          <w:highlight w:val="yellow"/>
        </w:rPr>
        <w:t>essential</w:t>
      </w:r>
      <w:r w:rsidRPr="001F6642">
        <w:rPr>
          <w:rStyle w:val="11111AAAAStyleUnderline"/>
        </w:rPr>
        <w:t xml:space="preserve">. The basic make-up must </w:t>
      </w:r>
      <w:proofErr w:type="spellStart"/>
      <w:r w:rsidRPr="001F6642">
        <w:rPr>
          <w:rStyle w:val="11111AAAAStyleUnderline"/>
        </w:rPr>
        <w:t>harbour</w:t>
      </w:r>
      <w:proofErr w:type="spellEnd"/>
      <w:r w:rsidRPr="001F6642">
        <w:rPr>
          <w:rStyle w:val="11111AAAAStyleUnderline"/>
        </w:rPr>
        <w:t xml:space="preserve"> a </w:t>
      </w:r>
      <w:r w:rsidRPr="0079688E">
        <w:rPr>
          <w:rStyle w:val="11111AAAAStyleUnderline"/>
          <w:highlight w:val="yellow"/>
        </w:rPr>
        <w:t xml:space="preserve">predisposition for </w:t>
      </w:r>
      <w:r w:rsidRPr="0079688E">
        <w:rPr>
          <w:rStyle w:val="Emphasis"/>
          <w:highlight w:val="yellow"/>
        </w:rPr>
        <w:t>emergency action</w:t>
      </w:r>
      <w:r w:rsidRPr="0079688E">
        <w:rPr>
          <w:rStyle w:val="11111AAAAStyleUnderline"/>
          <w:highlight w:val="yellow"/>
        </w:rPr>
        <w:t xml:space="preserve"> and</w:t>
      </w:r>
      <w:r w:rsidRPr="001F6642">
        <w:rPr>
          <w:rStyle w:val="11111AAAAStyleUnderline"/>
        </w:rPr>
        <w:t xml:space="preserve"> an </w:t>
      </w:r>
      <w:r w:rsidRPr="0079688E">
        <w:rPr>
          <w:rStyle w:val="11111AAAAStyleUnderline"/>
          <w:highlight w:val="yellow"/>
        </w:rPr>
        <w:t>openness to</w:t>
      </w:r>
      <w:r w:rsidRPr="001F6642">
        <w:rPr>
          <w:rStyle w:val="11111AAAAStyleUnderline"/>
        </w:rPr>
        <w:t xml:space="preserve"> some degree of </w:t>
      </w:r>
      <w:r w:rsidRPr="0079688E">
        <w:rPr>
          <w:rStyle w:val="Emphasis"/>
          <w:highlight w:val="yellow"/>
        </w:rPr>
        <w:t>hard power</w:t>
      </w:r>
      <w:r w:rsidRPr="0079688E">
        <w:rPr>
          <w:rStyle w:val="11111AAAAStyleUnderline"/>
          <w:highlight w:val="yellow"/>
        </w:rPr>
        <w:t xml:space="preserve"> from </w:t>
      </w:r>
      <w:r w:rsidRPr="0079688E">
        <w:rPr>
          <w:rStyle w:val="Emphasis"/>
          <w:highlight w:val="yellow"/>
        </w:rPr>
        <w:t>the state</w:t>
      </w:r>
      <w:r w:rsidRPr="0079688E">
        <w:rPr>
          <w:rStyle w:val="11111AAAAStyleUnderline"/>
          <w:highlight w:val="yellow"/>
        </w:rPr>
        <w:t>.</w:t>
      </w:r>
      <w:r w:rsidRPr="0079688E">
        <w:rPr>
          <w:sz w:val="14"/>
        </w:rPr>
        <w:t xml:space="preserve"> Anarchism detests the state; social democracy shrivels in catastrophe. But there is no reason not to experiment with ecological </w:t>
      </w:r>
      <w:proofErr w:type="spellStart"/>
      <w:r w:rsidRPr="0079688E">
        <w:rPr>
          <w:sz w:val="14"/>
        </w:rPr>
        <w:t>Luxemburgism</w:t>
      </w:r>
      <w:proofErr w:type="spellEnd"/>
      <w:r w:rsidRPr="0079688E">
        <w:rPr>
          <w:sz w:val="14"/>
        </w:rPr>
        <w:t xml:space="preserve">, or ecological Blanquism, or </w:t>
      </w:r>
      <w:proofErr w:type="spellStart"/>
      <w:r w:rsidRPr="0079688E">
        <w:rPr>
          <w:sz w:val="14"/>
        </w:rPr>
        <w:t>Guevarism</w:t>
      </w:r>
      <w:proofErr w:type="spellEnd"/>
      <w:r w:rsidRPr="0079688E">
        <w:rPr>
          <w:sz w:val="14"/>
        </w:rPr>
        <w:t xml:space="preserve">, or indeed Trotskyism … nor is there reason to give up on the sheer deductive force of revolutionary Marxism: ‘The inherent tendencies of capitalist development, at a certain point of their maturity, necessitate the transition to a planful mode of production, consciously </w:t>
      </w:r>
      <w:proofErr w:type="spellStart"/>
      <w:r w:rsidRPr="0079688E">
        <w:rPr>
          <w:sz w:val="14"/>
        </w:rPr>
        <w:t>organised</w:t>
      </w:r>
      <w:proofErr w:type="spellEnd"/>
      <w:r w:rsidRPr="0079688E">
        <w:rPr>
          <w:sz w:val="14"/>
        </w:rPr>
        <w:t xml:space="preserve"> by the entire working force of society – in order that all of society and human </w:t>
      </w:r>
      <w:proofErr w:type="spellStart"/>
      <w:r w:rsidRPr="0079688E">
        <w:rPr>
          <w:sz w:val="14"/>
        </w:rPr>
        <w:t>civilisation</w:t>
      </w:r>
      <w:proofErr w:type="spellEnd"/>
      <w:r w:rsidRPr="0079688E">
        <w:rPr>
          <w:sz w:val="14"/>
        </w:rPr>
        <w:t xml:space="preserve"> might not perish’, again with Luxemburg. But ‘necessitate’ does not mean ‘preordain’. Something can be necessary and yet never come about.</w:t>
      </w:r>
    </w:p>
    <w:p w14:paraId="2B0BF5AA" w14:textId="77777777" w:rsidR="004B4BA7" w:rsidRDefault="004B4BA7" w:rsidP="004B4BA7"/>
    <w:p w14:paraId="04DC3CD9" w14:textId="77777777" w:rsidR="004B4BA7" w:rsidRDefault="004B4BA7" w:rsidP="004B4BA7">
      <w:pPr>
        <w:pStyle w:val="Heading4"/>
      </w:pPr>
      <w:r>
        <w:t xml:space="preserve">Debate is a space for testing revolutionary praxis—anything less is abdicating our responsibility to the revolutionary struggle. </w:t>
      </w:r>
    </w:p>
    <w:p w14:paraId="10170C41" w14:textId="77777777" w:rsidR="004B4BA7" w:rsidRPr="000A2B7E" w:rsidRDefault="004B4BA7" w:rsidP="004B4BA7">
      <w:r w:rsidRPr="000A2B7E">
        <w:rPr>
          <w:rStyle w:val="Style13ptBold"/>
        </w:rPr>
        <w:t>Morrison-Smith '26</w:t>
      </w:r>
      <w:r>
        <w:t xml:space="preserve"> [Eric Morrison-Smith. "Enemy Forces #1 &amp; #2: Lack of Practice and Day-to-Day Work, and the Loss of Morale", Notes From A Black Revolutionary, https://thinkinginmotion.substack.com/p/enemy-forces-1-and-2-lack-of-practice?utm_source=%2Finbox&amp;utm_medium=reader2, published 1-11-2026, accessed 1-12-2026] :P</w:t>
      </w:r>
    </w:p>
    <w:p w14:paraId="5F3DCEA9" w14:textId="77777777" w:rsidR="004B4BA7" w:rsidRDefault="004B4BA7" w:rsidP="004B4BA7"/>
    <w:p w14:paraId="612E1A4F" w14:textId="77777777" w:rsidR="004B4BA7" w:rsidRDefault="004B4BA7" w:rsidP="004B4BA7">
      <w:r>
        <w:t xml:space="preserve">In Twenty </w:t>
      </w:r>
      <w:r w:rsidRPr="002D4479">
        <w:rPr>
          <w:rStyle w:val="11111AAAAStyleUnderline"/>
        </w:rPr>
        <w:t xml:space="preserve">Enemy </w:t>
      </w:r>
      <w:r w:rsidRPr="00F031F3">
        <w:rPr>
          <w:rStyle w:val="11111AAAAStyleUnderline"/>
          <w:highlight w:val="yellow"/>
        </w:rPr>
        <w:t>Forces Within</w:t>
      </w:r>
      <w:r w:rsidRPr="002D4479">
        <w:rPr>
          <w:rStyle w:val="11111AAAAStyleUnderline"/>
        </w:rPr>
        <w:t xml:space="preserve"> a Revolutionary </w:t>
      </w:r>
      <w:r w:rsidRPr="00F031F3">
        <w:rPr>
          <w:rStyle w:val="11111AAAAStyleUnderline"/>
          <w:highlight w:val="yellow"/>
        </w:rPr>
        <w:t>Organization</w:t>
      </w:r>
      <w:r w:rsidRPr="002D4479">
        <w:rPr>
          <w:rStyle w:val="11111AAAAStyleUnderline"/>
        </w:rPr>
        <w:t xml:space="preserve"> That </w:t>
      </w:r>
      <w:r w:rsidRPr="00F031F3">
        <w:rPr>
          <w:rStyle w:val="11111AAAAStyleUnderline"/>
          <w:highlight w:val="yellow"/>
        </w:rPr>
        <w:t>Must</w:t>
      </w:r>
      <w:r w:rsidRPr="002D4479">
        <w:rPr>
          <w:rStyle w:val="11111AAAAStyleUnderline"/>
        </w:rPr>
        <w:t xml:space="preserve"> Be </w:t>
      </w:r>
      <w:r w:rsidRPr="00F031F3">
        <w:rPr>
          <w:rStyle w:val="Emphasis"/>
          <w:highlight w:val="yellow"/>
        </w:rPr>
        <w:t>Combat</w:t>
      </w:r>
      <w:r w:rsidRPr="002D4479">
        <w:rPr>
          <w:rStyle w:val="11111AAAAStyleUnderline"/>
        </w:rPr>
        <w:t>ted</w:t>
      </w:r>
      <w:r>
        <w:t xml:space="preserve">, James Forman begins with </w:t>
      </w:r>
      <w:r w:rsidRPr="002D4479">
        <w:rPr>
          <w:rStyle w:val="11111AAAAStyleUnderline"/>
        </w:rPr>
        <w:t xml:space="preserve">two enemies that feel especially relevant today: the </w:t>
      </w:r>
      <w:r w:rsidRPr="00F031F3">
        <w:rPr>
          <w:rStyle w:val="Emphasis"/>
          <w:highlight w:val="yellow"/>
        </w:rPr>
        <w:t>lack of practice</w:t>
      </w:r>
      <w:r w:rsidRPr="00F031F3">
        <w:rPr>
          <w:rStyle w:val="11111AAAAStyleUnderline"/>
          <w:highlight w:val="yellow"/>
        </w:rPr>
        <w:t xml:space="preserve"> and</w:t>
      </w:r>
      <w:r w:rsidRPr="002D4479">
        <w:rPr>
          <w:rStyle w:val="11111AAAAStyleUnderline"/>
        </w:rPr>
        <w:t xml:space="preserve"> </w:t>
      </w:r>
      <w:r w:rsidRPr="002D4479">
        <w:rPr>
          <w:rStyle w:val="Emphasis"/>
        </w:rPr>
        <w:t>day-to-day work</w:t>
      </w:r>
      <w:r w:rsidRPr="002D4479">
        <w:rPr>
          <w:rStyle w:val="11111AAAAStyleUnderline"/>
        </w:rPr>
        <w:t xml:space="preserve">, and the </w:t>
      </w:r>
      <w:r w:rsidRPr="00F031F3">
        <w:rPr>
          <w:rStyle w:val="Emphasis"/>
          <w:highlight w:val="yellow"/>
        </w:rPr>
        <w:t>loss of morale</w:t>
      </w:r>
      <w:r w:rsidRPr="002D4479">
        <w:rPr>
          <w:rStyle w:val="11111AAAAStyleUnderline"/>
        </w:rPr>
        <w:t>.</w:t>
      </w:r>
      <w:r>
        <w:t xml:space="preserve"> These </w:t>
      </w:r>
      <w:r w:rsidRPr="00F031F3">
        <w:rPr>
          <w:rStyle w:val="11111AAAAStyleUnderline"/>
          <w:highlight w:val="yellow"/>
        </w:rPr>
        <w:t>problems</w:t>
      </w:r>
      <w:r>
        <w:t xml:space="preserve"> are not new, but </w:t>
      </w:r>
      <w:r w:rsidRPr="002D4479">
        <w:rPr>
          <w:rStyle w:val="11111AAAAStyleUnderline"/>
        </w:rPr>
        <w:t xml:space="preserve">they </w:t>
      </w:r>
      <w:r w:rsidRPr="00F031F3">
        <w:rPr>
          <w:rStyle w:val="11111AAAAStyleUnderline"/>
          <w:highlight w:val="yellow"/>
        </w:rPr>
        <w:t>take on new forms</w:t>
      </w:r>
      <w:r w:rsidRPr="002D4479">
        <w:rPr>
          <w:rStyle w:val="11111AAAAStyleUnderline"/>
        </w:rPr>
        <w:t xml:space="preserve"> in a moment when organizing has been professionalized </w:t>
      </w:r>
      <w:r w:rsidRPr="00F031F3">
        <w:rPr>
          <w:rStyle w:val="11111AAAAStyleUnderline"/>
          <w:highlight w:val="yellow"/>
        </w:rPr>
        <w:t>through</w:t>
      </w:r>
      <w:r w:rsidRPr="002D4479">
        <w:rPr>
          <w:rStyle w:val="11111AAAAStyleUnderline"/>
        </w:rPr>
        <w:t xml:space="preserve"> nonprofits, </w:t>
      </w:r>
      <w:r w:rsidRPr="00F031F3">
        <w:rPr>
          <w:rStyle w:val="11111AAAAStyleUnderline"/>
          <w:highlight w:val="yellow"/>
        </w:rPr>
        <w:t>individualism</w:t>
      </w:r>
      <w:r w:rsidRPr="002D4479">
        <w:rPr>
          <w:rStyle w:val="11111AAAAStyleUnderline"/>
        </w:rPr>
        <w:t xml:space="preserve"> is deeply entrenched, </w:t>
      </w:r>
      <w:r w:rsidRPr="00F031F3">
        <w:rPr>
          <w:rStyle w:val="11111AAAAStyleUnderline"/>
          <w:highlight w:val="yellow"/>
        </w:rPr>
        <w:t>and</w:t>
      </w:r>
      <w:r w:rsidRPr="002D4479">
        <w:rPr>
          <w:rStyle w:val="11111AAAAStyleUnderline"/>
        </w:rPr>
        <w:t xml:space="preserve"> we are </w:t>
      </w:r>
      <w:r w:rsidRPr="00F031F3">
        <w:rPr>
          <w:rStyle w:val="Emphasis"/>
          <w:highlight w:val="yellow"/>
        </w:rPr>
        <w:t>constantly exposed to violence</w:t>
      </w:r>
      <w:r>
        <w:t xml:space="preserve">—both </w:t>
      </w:r>
      <w:r w:rsidRPr="002D4479">
        <w:rPr>
          <w:rStyle w:val="Emphasis"/>
        </w:rPr>
        <w:t>directly</w:t>
      </w:r>
      <w:r w:rsidRPr="002D4479">
        <w:rPr>
          <w:rStyle w:val="11111AAAAStyleUnderline"/>
        </w:rPr>
        <w:t xml:space="preserve"> in our communities and </w:t>
      </w:r>
      <w:r w:rsidRPr="002D4479">
        <w:rPr>
          <w:rStyle w:val="Emphasis"/>
        </w:rPr>
        <w:t>indirectly</w:t>
      </w:r>
      <w:r>
        <w:t xml:space="preserve"> through our phones—</w:t>
      </w:r>
      <w:r w:rsidRPr="00F031F3">
        <w:rPr>
          <w:rStyle w:val="Emphasis"/>
          <w:highlight w:val="yellow"/>
        </w:rPr>
        <w:t>without clear pathways</w:t>
      </w:r>
      <w:r w:rsidRPr="002D4479">
        <w:rPr>
          <w:rStyle w:val="11111AAAAStyleUnderline"/>
        </w:rPr>
        <w:t xml:space="preserve"> for how to </w:t>
      </w:r>
      <w:proofErr w:type="gramStart"/>
      <w:r w:rsidRPr="002D4479">
        <w:rPr>
          <w:rStyle w:val="11111AAAAStyleUnderline"/>
        </w:rPr>
        <w:t>actually produce</w:t>
      </w:r>
      <w:proofErr w:type="gramEnd"/>
      <w:r w:rsidRPr="002D4479">
        <w:rPr>
          <w:rStyle w:val="11111AAAAStyleUnderline"/>
        </w:rPr>
        <w:t xml:space="preserve"> change.</w:t>
      </w:r>
      <w:r>
        <w:t xml:space="preserve"> </w:t>
      </w:r>
      <w:r w:rsidRPr="002D4479">
        <w:rPr>
          <w:rStyle w:val="11111AAAAStyleUnderline"/>
        </w:rPr>
        <w:t>These conditions inevitably bleed into our organizations and must be addressed</w:t>
      </w:r>
      <w:r>
        <w:t xml:space="preserve">, “for </w:t>
      </w:r>
      <w:r w:rsidRPr="00F031F3">
        <w:rPr>
          <w:rStyle w:val="11111AAAAStyleUnderline"/>
          <w:highlight w:val="yellow"/>
        </w:rPr>
        <w:t xml:space="preserve">it is </w:t>
      </w:r>
      <w:r w:rsidRPr="00F031F3">
        <w:rPr>
          <w:rStyle w:val="Emphasis"/>
          <w:highlight w:val="yellow"/>
        </w:rPr>
        <w:t>impossible</w:t>
      </w:r>
      <w:r w:rsidRPr="00F031F3">
        <w:rPr>
          <w:rStyle w:val="11111AAAAStyleUnderline"/>
          <w:highlight w:val="yellow"/>
        </w:rPr>
        <w:t xml:space="preserve"> to fight the external </w:t>
      </w:r>
      <w:r w:rsidRPr="009C022A">
        <w:rPr>
          <w:rStyle w:val="11111AAAAStyleUnderline"/>
          <w:highlight w:val="yellow"/>
        </w:rPr>
        <w:t>enemy when</w:t>
      </w:r>
      <w:r w:rsidRPr="00412A14">
        <w:rPr>
          <w:rStyle w:val="11111AAAAStyleUnderline"/>
        </w:rPr>
        <w:t xml:space="preserve"> one is constantly </w:t>
      </w:r>
      <w:r w:rsidRPr="009C022A">
        <w:rPr>
          <w:rStyle w:val="11111AAAAStyleUnderline"/>
          <w:highlight w:val="yellow"/>
        </w:rPr>
        <w:t>engaged in internal strife</w:t>
      </w:r>
      <w:r w:rsidRPr="00412A14">
        <w:rPr>
          <w:rStyle w:val="11111AAAAStyleUnderline"/>
        </w:rPr>
        <w:t>.</w:t>
      </w:r>
      <w:r w:rsidRPr="00412A14">
        <w:t>”</w:t>
      </w:r>
    </w:p>
    <w:p w14:paraId="40B43EA3" w14:textId="77777777" w:rsidR="004B4BA7" w:rsidRDefault="004B4BA7" w:rsidP="004B4BA7">
      <w:pPr>
        <w:rPr>
          <w:rStyle w:val="11111AAAAStyleUnderline"/>
        </w:rPr>
      </w:pPr>
      <w:r>
        <w:t xml:space="preserve">Forman begins by grounding us in a basic but often ignored principle: </w:t>
      </w:r>
      <w:r w:rsidRPr="00F06183">
        <w:rPr>
          <w:rStyle w:val="11111AAAAStyleUnderline"/>
        </w:rPr>
        <w:t xml:space="preserve">social practice is the </w:t>
      </w:r>
      <w:r w:rsidRPr="00F06183">
        <w:rPr>
          <w:rStyle w:val="Emphasis"/>
        </w:rPr>
        <w:t>basis</w:t>
      </w:r>
      <w:r w:rsidRPr="00F06183">
        <w:rPr>
          <w:rStyle w:val="11111AAAAStyleUnderline"/>
        </w:rPr>
        <w:t xml:space="preserve"> of </w:t>
      </w:r>
      <w:r w:rsidRPr="00F06183">
        <w:rPr>
          <w:rStyle w:val="Emphasis"/>
        </w:rPr>
        <w:t>all learning</w:t>
      </w:r>
      <w:r w:rsidRPr="00F06183">
        <w:rPr>
          <w:rStyle w:val="11111AAAAStyleUnderline"/>
        </w:rPr>
        <w:t>.</w:t>
      </w:r>
      <w:r>
        <w:t xml:space="preserve"> Theory matters. History matters. But </w:t>
      </w:r>
      <w:r w:rsidRPr="00F06183">
        <w:rPr>
          <w:rStyle w:val="11111AAAAStyleUnderline"/>
        </w:rPr>
        <w:t xml:space="preserve">without daily practice—without concrete struggle—there is </w:t>
      </w:r>
      <w:r w:rsidRPr="00F06183">
        <w:rPr>
          <w:rStyle w:val="Emphasis"/>
        </w:rPr>
        <w:t>no revolutionary development</w:t>
      </w:r>
      <w:r w:rsidRPr="00F06183">
        <w:rPr>
          <w:rStyle w:val="11111AAAAStyleUnderline"/>
        </w:rPr>
        <w:t>.</w:t>
      </w:r>
      <w:r>
        <w:t xml:space="preserve"> </w:t>
      </w:r>
      <w:r w:rsidRPr="00F06183">
        <w:rPr>
          <w:rStyle w:val="11111AAAAStyleUnderline"/>
        </w:rPr>
        <w:t>You cannot become a revolutionary from the sidelines.</w:t>
      </w:r>
    </w:p>
    <w:p w14:paraId="5DD3C94E" w14:textId="77777777" w:rsidR="004B4BA7" w:rsidRDefault="004B4BA7" w:rsidP="004B4BA7">
      <w:r>
        <w:t>Before getting into what this looks like today, it’s worth sitting with Forman’s own words on practice and day-to-day work:</w:t>
      </w:r>
    </w:p>
    <w:p w14:paraId="20DEAA3A" w14:textId="77777777" w:rsidR="004B4BA7" w:rsidRDefault="004B4BA7" w:rsidP="004B4BA7">
      <w:r>
        <w:t xml:space="preserve">This matters because </w:t>
      </w:r>
      <w:r w:rsidRPr="00C07875">
        <w:rPr>
          <w:rStyle w:val="11111AAAAStyleUnderline"/>
        </w:rPr>
        <w:t xml:space="preserve">one of the oldest patterns in political movements is the split between those who talk endlessly about what must be done and those who </w:t>
      </w:r>
      <w:proofErr w:type="gramStart"/>
      <w:r w:rsidRPr="00C07875">
        <w:rPr>
          <w:rStyle w:val="11111AAAAStyleUnderline"/>
        </w:rPr>
        <w:t>actually do</w:t>
      </w:r>
      <w:proofErr w:type="gramEnd"/>
      <w:r w:rsidRPr="00C07875">
        <w:rPr>
          <w:rStyle w:val="11111AAAAStyleUnderline"/>
        </w:rPr>
        <w:t xml:space="preserve"> the work. In every generation, there are</w:t>
      </w:r>
      <w:r>
        <w:t xml:space="preserve"> the armchair revolutionaries: </w:t>
      </w:r>
      <w:r w:rsidRPr="00C07875">
        <w:rPr>
          <w:rStyle w:val="11111AAAAStyleUnderline"/>
        </w:rPr>
        <w:t>people</w:t>
      </w:r>
      <w:r>
        <w:t xml:space="preserve"> fluent in revolutionary language, deeply opinionated about strategy, but </w:t>
      </w:r>
      <w:r w:rsidRPr="00C07875">
        <w:rPr>
          <w:rStyle w:val="11111AAAAStyleUnderline"/>
        </w:rPr>
        <w:t>fundamentally unwilling to take risks, test ideas, or engage in real struggle.</w:t>
      </w:r>
      <w:r>
        <w:t xml:space="preserve"> They rest comfortably in their chairs while issuing instructions to people doing the work or </w:t>
      </w:r>
      <w:proofErr w:type="gramStart"/>
      <w:r>
        <w:t>critique</w:t>
      </w:r>
      <w:proofErr w:type="gramEnd"/>
      <w:r>
        <w:t xml:space="preserve"> the people doing the work.</w:t>
      </w:r>
    </w:p>
    <w:p w14:paraId="19353456" w14:textId="77777777" w:rsidR="004B4BA7" w:rsidRDefault="004B4BA7" w:rsidP="004B4BA7">
      <w:pPr>
        <w:rPr>
          <w:rStyle w:val="11111AAAAStyleUnderline"/>
        </w:rPr>
      </w:pPr>
      <w:r>
        <w:t xml:space="preserve">Forman rejects this outright. He insists that revolutions are not made by people who simply recite what worked in Cuba, Russia, Vietnam, or China as if those histories were blueprints that can be photocopied and applied anywhere. </w:t>
      </w:r>
      <w:r w:rsidRPr="00FB5BF4">
        <w:rPr>
          <w:rStyle w:val="11111AAAAStyleUnderline"/>
        </w:rPr>
        <w:t>Any serious revolutionary, he argues, must take responsibility for studying the material conditions of their own time and place—the history, the culture, the nature of the enemy, and the specific contradictions they are up against.</w:t>
      </w:r>
    </w:p>
    <w:p w14:paraId="292582BD" w14:textId="77777777" w:rsidR="004B4BA7" w:rsidRDefault="004B4BA7" w:rsidP="004B4BA7">
      <w:r>
        <w:t>“Quite often people look for blueprints for the revolution. They say there must be a blueprint for the new society. This is absurd. There cannot be a blueprint for the new society. We can have general ideas and stated objectives that describe how we would like to see the affairs of the world conducted. But if we fail to do any work to change the world, then all the “blueprints” in the world will not make any difference.”</w:t>
      </w:r>
    </w:p>
    <w:p w14:paraId="1F1548AE" w14:textId="77777777" w:rsidR="004B4BA7" w:rsidRDefault="004B4BA7" w:rsidP="004B4BA7">
      <w:pPr>
        <w:rPr>
          <w:rStyle w:val="11111AAAAStyleUnderline"/>
        </w:rPr>
      </w:pPr>
      <w:r>
        <w:t xml:space="preserve">A revolution against a colonial power in Africa will not look the same as a struggle emerging from the internal colonies of the United States—where </w:t>
      </w:r>
      <w:r w:rsidRPr="00A1022C">
        <w:rPr>
          <w:rStyle w:val="11111AAAAStyleUnderline"/>
        </w:rPr>
        <w:t xml:space="preserve">people are confronting what is arguably the most violent and militarized empire in history. Treating past revolutions as </w:t>
      </w:r>
      <w:r w:rsidRPr="00A1022C">
        <w:rPr>
          <w:rStyle w:val="Emphasis"/>
        </w:rPr>
        <w:t>plug-and-play models</w:t>
      </w:r>
      <w:r w:rsidRPr="00A1022C">
        <w:rPr>
          <w:rStyle w:val="11111AAAAStyleUnderline"/>
        </w:rPr>
        <w:t xml:space="preserve"> is not only lazy, </w:t>
      </w:r>
      <w:proofErr w:type="gramStart"/>
      <w:r w:rsidRPr="00A1022C">
        <w:rPr>
          <w:rStyle w:val="11111AAAAStyleUnderline"/>
        </w:rPr>
        <w:t xml:space="preserve">it </w:t>
      </w:r>
      <w:r w:rsidRPr="00A1022C">
        <w:rPr>
          <w:rStyle w:val="Emphasis"/>
        </w:rPr>
        <w:t>is</w:t>
      </w:r>
      <w:proofErr w:type="gramEnd"/>
      <w:r w:rsidRPr="00A1022C">
        <w:rPr>
          <w:rStyle w:val="Emphasis"/>
        </w:rPr>
        <w:t xml:space="preserve"> dangerous</w:t>
      </w:r>
      <w:r w:rsidRPr="00A1022C">
        <w:rPr>
          <w:rStyle w:val="11111AAAAStyleUnderline"/>
        </w:rPr>
        <w:t>.</w:t>
      </w:r>
    </w:p>
    <w:p w14:paraId="0E9201A6" w14:textId="77777777" w:rsidR="004B4BA7" w:rsidRDefault="004B4BA7" w:rsidP="004B4BA7">
      <w:pPr>
        <w:rPr>
          <w:rStyle w:val="11111AAAAStyleUnderline"/>
        </w:rPr>
      </w:pPr>
      <w:r>
        <w:t xml:space="preserve">At the same time, </w:t>
      </w:r>
      <w:r w:rsidRPr="00A1022C">
        <w:rPr>
          <w:rStyle w:val="11111AAAAStyleUnderline"/>
        </w:rPr>
        <w:t>Forman refuses a false binary.</w:t>
      </w:r>
      <w:r>
        <w:t xml:space="preserve"> He does not argue that theory is irrelevant or that we should ignore revolutionary history. In fact, he insists </w:t>
      </w:r>
      <w:r w:rsidRPr="00A1022C">
        <w:rPr>
          <w:rStyle w:val="11111AAAAStyleUnderline"/>
        </w:rPr>
        <w:t>we study</w:t>
      </w:r>
      <w:r>
        <w:t xml:space="preserve"> it </w:t>
      </w:r>
      <w:proofErr w:type="gramStart"/>
      <w:r w:rsidRPr="00A1022C">
        <w:rPr>
          <w:rStyle w:val="11111AAAAStyleUnderline"/>
        </w:rPr>
        <w:t>deeply</w:t>
      </w:r>
      <w:r>
        <w:t>—</w:t>
      </w:r>
      <w:proofErr w:type="gramEnd"/>
      <w:r>
        <w:t xml:space="preserve">especially </w:t>
      </w:r>
      <w:r w:rsidRPr="00A1022C">
        <w:rPr>
          <w:rStyle w:val="11111AAAAStyleUnderline"/>
        </w:rPr>
        <w:t xml:space="preserve">the nuts and bolts: </w:t>
      </w:r>
      <w:r w:rsidRPr="009C022A">
        <w:rPr>
          <w:rStyle w:val="11111AAAAStyleUnderline"/>
          <w:highlight w:val="yellow"/>
        </w:rPr>
        <w:t>how</w:t>
      </w:r>
      <w:r w:rsidRPr="00A1022C">
        <w:rPr>
          <w:rStyle w:val="11111AAAAStyleUnderline"/>
        </w:rPr>
        <w:t xml:space="preserve"> ordinary </w:t>
      </w:r>
      <w:r w:rsidRPr="009C022A">
        <w:rPr>
          <w:rStyle w:val="11111AAAAStyleUnderline"/>
          <w:highlight w:val="yellow"/>
        </w:rPr>
        <w:t xml:space="preserve">people were </w:t>
      </w:r>
      <w:r w:rsidRPr="009C022A">
        <w:rPr>
          <w:rStyle w:val="Emphasis"/>
          <w:highlight w:val="yellow"/>
        </w:rPr>
        <w:t>organized</w:t>
      </w:r>
      <w:r w:rsidRPr="009C022A">
        <w:rPr>
          <w:rStyle w:val="11111AAAAStyleUnderline"/>
          <w:highlight w:val="yellow"/>
        </w:rPr>
        <w:t xml:space="preserve">, </w:t>
      </w:r>
      <w:r w:rsidRPr="009C022A">
        <w:rPr>
          <w:rStyle w:val="Emphasis"/>
          <w:highlight w:val="yellow"/>
        </w:rPr>
        <w:t>trained</w:t>
      </w:r>
      <w:r w:rsidRPr="009C022A">
        <w:rPr>
          <w:rStyle w:val="11111AAAAStyleUnderline"/>
          <w:highlight w:val="yellow"/>
        </w:rPr>
        <w:t xml:space="preserve">, and </w:t>
      </w:r>
      <w:r w:rsidRPr="009C022A">
        <w:rPr>
          <w:rStyle w:val="Emphasis"/>
          <w:highlight w:val="yellow"/>
        </w:rPr>
        <w:t>prepared</w:t>
      </w:r>
      <w:r w:rsidRPr="00A1022C">
        <w:rPr>
          <w:rStyle w:val="11111AAAAStyleUnderline"/>
        </w:rPr>
        <w:t xml:space="preserve"> long before the dramatic confrontations we remember.</w:t>
      </w:r>
      <w:r>
        <w:t xml:space="preserve"> </w:t>
      </w:r>
      <w:r w:rsidRPr="00A1022C">
        <w:rPr>
          <w:rStyle w:val="11111AAAAStyleUnderline"/>
        </w:rPr>
        <w:t>Revolutions</w:t>
      </w:r>
      <w:r>
        <w:t xml:space="preserve"> often </w:t>
      </w:r>
      <w:r w:rsidRPr="009C022A">
        <w:rPr>
          <w:rStyle w:val="Emphasis"/>
          <w:highlight w:val="yellow"/>
        </w:rPr>
        <w:t>appear spontaneous</w:t>
      </w:r>
      <w:r>
        <w:t xml:space="preserve"> in hindsight, </w:t>
      </w:r>
      <w:proofErr w:type="gramStart"/>
      <w:r w:rsidRPr="009C022A">
        <w:rPr>
          <w:rStyle w:val="11111AAAAStyleUnderline"/>
          <w:highlight w:val="yellow"/>
        </w:rPr>
        <w:t>but</w:t>
      </w:r>
      <w:r>
        <w:t xml:space="preserve"> in reality,</w:t>
      </w:r>
      <w:proofErr w:type="gramEnd"/>
      <w:r>
        <w:t xml:space="preserve"> they </w:t>
      </w:r>
      <w:r w:rsidRPr="00A1022C">
        <w:rPr>
          <w:rStyle w:val="11111AAAAStyleUnderline"/>
        </w:rPr>
        <w:t>are</w:t>
      </w:r>
      <w:r>
        <w:t xml:space="preserve"> usually </w:t>
      </w:r>
      <w:r w:rsidRPr="009C022A">
        <w:rPr>
          <w:rStyle w:val="11111AAAAStyleUnderline"/>
          <w:highlight w:val="yellow"/>
        </w:rPr>
        <w:t>made possible by years of</w:t>
      </w:r>
      <w:r>
        <w:t xml:space="preserve"> quiet </w:t>
      </w:r>
      <w:r w:rsidRPr="009C022A">
        <w:rPr>
          <w:rStyle w:val="11111AAAAStyleUnderline"/>
          <w:highlight w:val="yellow"/>
        </w:rPr>
        <w:t>preparation</w:t>
      </w:r>
      <w:r w:rsidRPr="00A1022C">
        <w:rPr>
          <w:rStyle w:val="11111AAAAStyleUnderline"/>
        </w:rPr>
        <w:t xml:space="preserve"> combined with moments of opportunity.</w:t>
      </w:r>
    </w:p>
    <w:p w14:paraId="1255E6E5" w14:textId="77777777" w:rsidR="004B4BA7" w:rsidRDefault="004B4BA7" w:rsidP="004B4BA7">
      <w:r>
        <w:t xml:space="preserve">Forman points to </w:t>
      </w:r>
      <w:proofErr w:type="gramStart"/>
      <w:r>
        <w:t>the Greensboro</w:t>
      </w:r>
      <w:proofErr w:type="gramEnd"/>
      <w:r>
        <w:t xml:space="preserve"> sit-ins as an example. Those young people sitting at a segregated lunch counter sparked something larger—but that moment only became a movement because there were already people prepared to act. </w:t>
      </w:r>
      <w:r w:rsidRPr="009C022A">
        <w:rPr>
          <w:rStyle w:val="11111AAAAStyleUnderline"/>
          <w:highlight w:val="yellow"/>
        </w:rPr>
        <w:t>Organizers</w:t>
      </w:r>
      <w:r w:rsidRPr="005435BC">
        <w:rPr>
          <w:rStyle w:val="11111AAAAStyleUnderline"/>
        </w:rPr>
        <w:t xml:space="preserve"> were able </w:t>
      </w:r>
      <w:r w:rsidRPr="009C022A">
        <w:rPr>
          <w:rStyle w:val="11111AAAAStyleUnderline"/>
        </w:rPr>
        <w:t>to</w:t>
      </w:r>
      <w:r w:rsidRPr="005435BC">
        <w:rPr>
          <w:rStyle w:val="11111AAAAStyleUnderline"/>
        </w:rPr>
        <w:t xml:space="preserve"> build </w:t>
      </w:r>
      <w:r w:rsidRPr="009C022A">
        <w:rPr>
          <w:rStyle w:val="11111AAAAStyleUnderline"/>
          <w:highlight w:val="yellow"/>
        </w:rPr>
        <w:t>because</w:t>
      </w:r>
      <w:r w:rsidRPr="005435BC">
        <w:rPr>
          <w:rStyle w:val="11111AAAAStyleUnderline"/>
        </w:rPr>
        <w:t xml:space="preserve"> the </w:t>
      </w:r>
      <w:r w:rsidRPr="009C022A">
        <w:rPr>
          <w:rStyle w:val="Emphasis"/>
          <w:highlight w:val="yellow"/>
        </w:rPr>
        <w:t>groundwork had been laid</w:t>
      </w:r>
      <w:r w:rsidRPr="005435BC">
        <w:rPr>
          <w:rStyle w:val="11111AAAAStyleUnderline"/>
        </w:rPr>
        <w:t>. Social practice creates readiness.</w:t>
      </w:r>
      <w:r>
        <w:t xml:space="preserve"> In other words, there’s a lot of truth to the idea that if we stay ready, we don’t have to get ready.</w:t>
      </w:r>
    </w:p>
    <w:p w14:paraId="04878B67" w14:textId="77777777" w:rsidR="004B4BA7" w:rsidRDefault="004B4BA7" w:rsidP="004B4BA7">
      <w:r>
        <w:t xml:space="preserve">Forman puts it plainly: revolutionary theory matters, but </w:t>
      </w:r>
      <w:r w:rsidRPr="005435BC">
        <w:rPr>
          <w:rStyle w:val="11111AAAAStyleUnderline"/>
        </w:rPr>
        <w:t xml:space="preserve">social </w:t>
      </w:r>
      <w:r w:rsidRPr="0086086A">
        <w:rPr>
          <w:rStyle w:val="11111AAAAStyleUnderline"/>
          <w:highlight w:val="yellow"/>
        </w:rPr>
        <w:t xml:space="preserve">practice is </w:t>
      </w:r>
      <w:r w:rsidRPr="0086086A">
        <w:rPr>
          <w:rStyle w:val="Emphasis"/>
          <w:highlight w:val="yellow"/>
        </w:rPr>
        <w:t>primary</w:t>
      </w:r>
      <w:r w:rsidRPr="005435BC">
        <w:rPr>
          <w:rStyle w:val="11111AAAAStyleUnderline"/>
        </w:rPr>
        <w:t>.</w:t>
      </w:r>
      <w:r>
        <w:t xml:space="preserve"> </w:t>
      </w:r>
      <w:r w:rsidRPr="005435BC">
        <w:rPr>
          <w:rStyle w:val="11111AAAAStyleUnderline"/>
        </w:rPr>
        <w:t xml:space="preserve">Knowledge comes from action. Strategy emerges from </w:t>
      </w:r>
      <w:proofErr w:type="gramStart"/>
      <w:r w:rsidRPr="005435BC">
        <w:rPr>
          <w:rStyle w:val="11111AAAAStyleUnderline"/>
        </w:rPr>
        <w:t>actually doing</w:t>
      </w:r>
      <w:proofErr w:type="gramEnd"/>
      <w:r w:rsidRPr="005435BC">
        <w:rPr>
          <w:rStyle w:val="11111AAAAStyleUnderline"/>
        </w:rPr>
        <w:t>, being creative and experimentatio</w:t>
      </w:r>
      <w:r w:rsidRPr="00F05925">
        <w:rPr>
          <w:rStyle w:val="11111AAAAStyleUnderline"/>
        </w:rPr>
        <w:t xml:space="preserve">n. </w:t>
      </w:r>
      <w:r w:rsidRPr="0086086A">
        <w:rPr>
          <w:rStyle w:val="Emphasis"/>
          <w:highlight w:val="yellow"/>
        </w:rPr>
        <w:t>You try</w:t>
      </w:r>
      <w:r w:rsidRPr="00F05925">
        <w:rPr>
          <w:rStyle w:val="11111AAAAStyleUnderline"/>
        </w:rPr>
        <w:t xml:space="preserve"> something, </w:t>
      </w:r>
      <w:r w:rsidRPr="0086086A">
        <w:rPr>
          <w:rStyle w:val="Emphasis"/>
          <w:highlight w:val="yellow"/>
        </w:rPr>
        <w:t>you learn</w:t>
      </w:r>
      <w:r w:rsidRPr="00F05925">
        <w:rPr>
          <w:rStyle w:val="11111AAAAStyleUnderline"/>
        </w:rPr>
        <w:t xml:space="preserve"> what works and what doesn’t, </w:t>
      </w:r>
      <w:r w:rsidRPr="0086086A">
        <w:rPr>
          <w:rStyle w:val="Emphasis"/>
          <w:highlight w:val="yellow"/>
        </w:rPr>
        <w:t>you adapt</w:t>
      </w:r>
      <w:r w:rsidRPr="00F05925">
        <w:rPr>
          <w:rStyle w:val="11111AAAAStyleUnderline"/>
        </w:rPr>
        <w:t>—and you do it again.</w:t>
      </w:r>
    </w:p>
    <w:p w14:paraId="5EFBA856" w14:textId="77777777" w:rsidR="004B4BA7" w:rsidRDefault="004B4BA7" w:rsidP="004B4BA7">
      <w:r>
        <w:t xml:space="preserve">I think most of us intuitively understand the distinction and relationship between theory and practice. A simple example is cooking. You can learn Grandma’s special recipe—I grew up watching my grandmother make enchiladas </w:t>
      </w:r>
      <w:proofErr w:type="spellStart"/>
      <w:r>
        <w:t>verdes</w:t>
      </w:r>
      <w:proofErr w:type="spellEnd"/>
      <w:r>
        <w:t xml:space="preserve">. </w:t>
      </w:r>
      <w:r w:rsidRPr="00405AF3">
        <w:rPr>
          <w:rStyle w:val="11111AAAAStyleUnderline"/>
        </w:rPr>
        <w:t>You can write down every ingredient and step, but once you step into your own kitchen, the conditions change. Different tools.</w:t>
      </w:r>
      <w:r>
        <w:t xml:space="preserve"> My grandmother cooked on a fire stove; I have an electric one. Ingredients vary.</w:t>
      </w:r>
    </w:p>
    <w:p w14:paraId="7775D4BD" w14:textId="77777777" w:rsidR="004B4BA7" w:rsidRDefault="004B4BA7" w:rsidP="004B4BA7">
      <w:pPr>
        <w:rPr>
          <w:rStyle w:val="11111AAAAStyleUnderline"/>
        </w:rPr>
      </w:pPr>
      <w:r>
        <w:t xml:space="preserve">The </w:t>
      </w:r>
      <w:r w:rsidRPr="0086086A">
        <w:rPr>
          <w:rStyle w:val="11111AAAAStyleUnderline"/>
          <w:highlight w:val="yellow"/>
        </w:rPr>
        <w:t>responsibility falls on</w:t>
      </w:r>
      <w:r>
        <w:t xml:space="preserve"> the cook </w:t>
      </w:r>
      <w:r w:rsidRPr="0086086A">
        <w:rPr>
          <w:rStyle w:val="11111AAAAStyleUnderline"/>
          <w:highlight w:val="yellow"/>
        </w:rPr>
        <w:t>to understand</w:t>
      </w:r>
      <w:r w:rsidRPr="00405AF3">
        <w:rPr>
          <w:rStyle w:val="11111AAAAStyleUnderline"/>
        </w:rPr>
        <w:t xml:space="preserve"> those </w:t>
      </w:r>
      <w:r w:rsidRPr="0086086A">
        <w:rPr>
          <w:rStyle w:val="11111AAAAStyleUnderline"/>
          <w:highlight w:val="yellow"/>
        </w:rPr>
        <w:t>conditions</w:t>
      </w:r>
      <w:r w:rsidRPr="00405AF3">
        <w:rPr>
          <w:rStyle w:val="11111AAAAStyleUnderline"/>
        </w:rPr>
        <w:t>—</w:t>
      </w:r>
      <w:r w:rsidRPr="0086086A">
        <w:rPr>
          <w:rStyle w:val="11111AAAAStyleUnderline"/>
          <w:highlight w:val="yellow"/>
        </w:rPr>
        <w:t>to adapt</w:t>
      </w:r>
      <w:r w:rsidRPr="00405AF3">
        <w:rPr>
          <w:rStyle w:val="11111AAAAStyleUnderline"/>
        </w:rPr>
        <w:t xml:space="preserve"> to their unique setting, audience, </w:t>
      </w:r>
      <w:r w:rsidRPr="0086086A">
        <w:rPr>
          <w:rStyle w:val="11111AAAAStyleUnderline"/>
          <w:highlight w:val="yellow"/>
        </w:rPr>
        <w:t>and what is at their disposal</w:t>
      </w:r>
      <w:r>
        <w:t xml:space="preserve">—but at the end of the day, we’re still making enchiladas </w:t>
      </w:r>
      <w:proofErr w:type="spellStart"/>
      <w:r>
        <w:t>verdes</w:t>
      </w:r>
      <w:proofErr w:type="spellEnd"/>
      <w:r>
        <w:t xml:space="preserve">. </w:t>
      </w:r>
      <w:r w:rsidRPr="00405AF3">
        <w:rPr>
          <w:rStyle w:val="11111AAAAStyleUnderline"/>
        </w:rPr>
        <w:t>If you refuse to adapt</w:t>
      </w:r>
      <w:r>
        <w:t xml:space="preserve">, you don’t get a better </w:t>
      </w:r>
      <w:proofErr w:type="gramStart"/>
      <w:r>
        <w:t>dish—</w:t>
      </w:r>
      <w:proofErr w:type="gramEnd"/>
      <w:r w:rsidRPr="00405AF3">
        <w:rPr>
          <w:rStyle w:val="11111AAAAStyleUnderline"/>
        </w:rPr>
        <w:t>you burn</w:t>
      </w:r>
      <w:r>
        <w:t xml:space="preserve"> the food. </w:t>
      </w:r>
      <w:r w:rsidRPr="00405AF3">
        <w:rPr>
          <w:rStyle w:val="11111AAAAStyleUnderline"/>
        </w:rPr>
        <w:t xml:space="preserve">Social practice is learning how to cook under the conditions you </w:t>
      </w:r>
      <w:proofErr w:type="gramStart"/>
      <w:r w:rsidRPr="00405AF3">
        <w:rPr>
          <w:rStyle w:val="11111AAAAStyleUnderline"/>
        </w:rPr>
        <w:t>actually live</w:t>
      </w:r>
      <w:proofErr w:type="gramEnd"/>
      <w:r w:rsidRPr="00405AF3">
        <w:rPr>
          <w:rStyle w:val="11111AAAAStyleUnderline"/>
        </w:rPr>
        <w:t xml:space="preserve"> in. The process changes, but the task remains the same. </w:t>
      </w:r>
      <w:r w:rsidRPr="0086086A">
        <w:rPr>
          <w:rStyle w:val="11111AAAAStyleUnderline"/>
          <w:highlight w:val="yellow"/>
        </w:rPr>
        <w:t>We are</w:t>
      </w:r>
      <w:r w:rsidRPr="00405AF3">
        <w:rPr>
          <w:rStyle w:val="11111AAAAStyleUnderline"/>
        </w:rPr>
        <w:t xml:space="preserve"> still </w:t>
      </w:r>
      <w:r w:rsidRPr="0086086A">
        <w:rPr>
          <w:rStyle w:val="Emphasis"/>
          <w:highlight w:val="yellow"/>
        </w:rPr>
        <w:t>trying to make</w:t>
      </w:r>
      <w:r w:rsidRPr="0086086A">
        <w:rPr>
          <w:rStyle w:val="11111AAAAStyleUnderline"/>
          <w:highlight w:val="yellow"/>
        </w:rPr>
        <w:t xml:space="preserve"> </w:t>
      </w:r>
      <w:r w:rsidRPr="0086086A">
        <w:rPr>
          <w:rStyle w:val="Emphasis"/>
          <w:highlight w:val="yellow"/>
        </w:rPr>
        <w:t>revolution</w:t>
      </w:r>
      <w:r w:rsidRPr="0086086A">
        <w:rPr>
          <w:rStyle w:val="11111AAAAStyleUnderline"/>
          <w:highlight w:val="yellow"/>
        </w:rPr>
        <w:t>.</w:t>
      </w:r>
    </w:p>
    <w:p w14:paraId="7E6F4D45" w14:textId="77777777" w:rsidR="004B4BA7" w:rsidRDefault="004B4BA7" w:rsidP="004B4BA7">
      <w:pPr>
        <w:rPr>
          <w:rStyle w:val="11111AAAAStyleUnderline"/>
        </w:rPr>
      </w:pPr>
      <w:r>
        <w:t xml:space="preserve">Forman insists that </w:t>
      </w:r>
      <w:r w:rsidRPr="00405AF3">
        <w:rPr>
          <w:rStyle w:val="11111AAAAStyleUnderline"/>
        </w:rPr>
        <w:t xml:space="preserve">if we are not doing this daily work—experimenting, reflecting, and adjusting—we are </w:t>
      </w:r>
      <w:r w:rsidRPr="00405AF3">
        <w:rPr>
          <w:rStyle w:val="Emphasis"/>
        </w:rPr>
        <w:t>not practicing revolution</w:t>
      </w:r>
      <w:r w:rsidRPr="00405AF3">
        <w:rPr>
          <w:rStyle w:val="11111AAAAStyleUnderline"/>
        </w:rPr>
        <w:t>.</w:t>
      </w:r>
      <w:r>
        <w:t xml:space="preserve"> And </w:t>
      </w:r>
      <w:r w:rsidRPr="00E8495C">
        <w:rPr>
          <w:rStyle w:val="11111AAAAStyleUnderline"/>
        </w:rPr>
        <w:t>if we fail to write down what we learn, we fail ourselves</w:t>
      </w:r>
      <w:r>
        <w:t xml:space="preserve"> and future generations. Today </w:t>
      </w:r>
      <w:r w:rsidRPr="00E8495C">
        <w:rPr>
          <w:rStyle w:val="Emphasis"/>
        </w:rPr>
        <w:t>we have no excuse</w:t>
      </w:r>
      <w:r>
        <w:t xml:space="preserve">. Voice memos, digital notes, and shared </w:t>
      </w:r>
      <w:r w:rsidRPr="00E8495C">
        <w:rPr>
          <w:rStyle w:val="11111AAAAStyleUnderline"/>
        </w:rPr>
        <w:t xml:space="preserve">documents allow us to archive lessons in real time. When we don’t, the only people who benefit are </w:t>
      </w:r>
      <w:r w:rsidRPr="0086086A">
        <w:rPr>
          <w:rStyle w:val="Emphasis"/>
          <w:highlight w:val="yellow"/>
        </w:rPr>
        <w:t>our enemies</w:t>
      </w:r>
      <w:r w:rsidRPr="00E8495C">
        <w:rPr>
          <w:rStyle w:val="11111AAAAStyleUnderline"/>
        </w:rPr>
        <w:t xml:space="preserve">, who </w:t>
      </w:r>
      <w:r w:rsidRPr="0086086A">
        <w:rPr>
          <w:rStyle w:val="11111AAAAStyleUnderline"/>
          <w:highlight w:val="yellow"/>
        </w:rPr>
        <w:t>are constantly studying,</w:t>
      </w:r>
      <w:r w:rsidRPr="00E8495C">
        <w:rPr>
          <w:rStyle w:val="11111AAAAStyleUnderline"/>
        </w:rPr>
        <w:t xml:space="preserve"> documenting, and refining their own strategies</w:t>
      </w:r>
      <w:r>
        <w:t xml:space="preserve">—sometimes </w:t>
      </w:r>
      <w:r w:rsidRPr="00E8495C">
        <w:rPr>
          <w:rStyle w:val="11111AAAAStyleUnderline"/>
        </w:rPr>
        <w:t>even co-opting ours.</w:t>
      </w:r>
      <w:r>
        <w:t xml:space="preserve"> </w:t>
      </w:r>
      <w:r w:rsidRPr="0086086A">
        <w:rPr>
          <w:rStyle w:val="11111AAAAStyleUnderline"/>
          <w:highlight w:val="yellow"/>
        </w:rPr>
        <w:t>We have a responsibility to take the time</w:t>
      </w:r>
      <w:r w:rsidRPr="00D9678A">
        <w:rPr>
          <w:rStyle w:val="11111AAAAStyleUnderline"/>
        </w:rPr>
        <w:t xml:space="preserve"> to do this work; </w:t>
      </w:r>
      <w:r w:rsidRPr="0086086A">
        <w:rPr>
          <w:rStyle w:val="11111AAAAStyleUnderline"/>
          <w:highlight w:val="yellow"/>
        </w:rPr>
        <w:t>otherwise</w:t>
      </w:r>
      <w:r w:rsidRPr="00D9678A">
        <w:rPr>
          <w:rStyle w:val="11111AAAAStyleUnderline"/>
        </w:rPr>
        <w:t xml:space="preserve">, </w:t>
      </w:r>
      <w:r w:rsidRPr="0086086A">
        <w:rPr>
          <w:rStyle w:val="11111AAAAStyleUnderline"/>
          <w:highlight w:val="yellow"/>
        </w:rPr>
        <w:t>we will repeat mistakes</w:t>
      </w:r>
      <w:r w:rsidRPr="00D9678A">
        <w:rPr>
          <w:rStyle w:val="11111AAAAStyleUnderline"/>
        </w:rPr>
        <w:t xml:space="preserve">, </w:t>
      </w:r>
      <w:r w:rsidRPr="0086086A">
        <w:rPr>
          <w:rStyle w:val="Emphasis"/>
          <w:highlight w:val="yellow"/>
        </w:rPr>
        <w:t>fail to develop</w:t>
      </w:r>
      <w:r w:rsidRPr="00D9678A">
        <w:rPr>
          <w:rStyle w:val="Emphasis"/>
        </w:rPr>
        <w:t xml:space="preserve"> organizers</w:t>
      </w:r>
      <w:r w:rsidRPr="00D9678A">
        <w:rPr>
          <w:rStyle w:val="11111AAAAStyleUnderline"/>
        </w:rPr>
        <w:t xml:space="preserve"> </w:t>
      </w:r>
      <w:r w:rsidRPr="0086086A">
        <w:rPr>
          <w:rStyle w:val="11111AAAAStyleUnderline"/>
          <w:highlight w:val="yellow"/>
        </w:rPr>
        <w:t>and</w:t>
      </w:r>
      <w:r w:rsidRPr="00D9678A">
        <w:rPr>
          <w:rStyle w:val="11111AAAAStyleUnderline"/>
        </w:rPr>
        <w:t xml:space="preserve"> </w:t>
      </w:r>
      <w:r w:rsidRPr="00D9678A">
        <w:rPr>
          <w:rStyle w:val="Emphasis"/>
        </w:rPr>
        <w:t>organizations</w:t>
      </w:r>
      <w:r w:rsidRPr="00D9678A">
        <w:rPr>
          <w:rStyle w:val="11111AAAAStyleUnderline"/>
        </w:rPr>
        <w:t xml:space="preserve"> capable of winning tangible results, and quietly </w:t>
      </w:r>
      <w:r w:rsidRPr="0086086A">
        <w:rPr>
          <w:rStyle w:val="Emphasis"/>
          <w:highlight w:val="yellow"/>
        </w:rPr>
        <w:t>erode our collective morale</w:t>
      </w:r>
      <w:r w:rsidRPr="00D9678A">
        <w:rPr>
          <w:rStyle w:val="11111AAAAStyleUnderline"/>
        </w:rPr>
        <w:t>.</w:t>
      </w:r>
    </w:p>
    <w:p w14:paraId="0EF43E97" w14:textId="77777777" w:rsidR="004B4BA7" w:rsidRDefault="004B4BA7" w:rsidP="004B4BA7">
      <w:r>
        <w:t>Enemy #2: Loss of Morale</w:t>
      </w:r>
    </w:p>
    <w:p w14:paraId="4B11D755" w14:textId="77777777" w:rsidR="004B4BA7" w:rsidRDefault="004B4BA7" w:rsidP="004B4BA7">
      <w:r>
        <w:t xml:space="preserve">The second enemy Forman </w:t>
      </w:r>
      <w:proofErr w:type="gramStart"/>
      <w:r>
        <w:t>names</w:t>
      </w:r>
      <w:proofErr w:type="gramEnd"/>
      <w:r>
        <w:t xml:space="preserve"> </w:t>
      </w:r>
      <w:proofErr w:type="gramStart"/>
      <w:r>
        <w:t>flows</w:t>
      </w:r>
      <w:proofErr w:type="gramEnd"/>
      <w:r>
        <w:t xml:space="preserve"> directly from the first. </w:t>
      </w:r>
      <w:r w:rsidRPr="00D9678A">
        <w:rPr>
          <w:rStyle w:val="11111AAAAStyleUnderline"/>
        </w:rPr>
        <w:t>A lack of practice leads to confusion. Confusion leads to stagnation. And stagnation leads to loss of morale.</w:t>
      </w:r>
    </w:p>
    <w:p w14:paraId="067EC5BA" w14:textId="77777777" w:rsidR="004B4BA7" w:rsidRDefault="004B4BA7" w:rsidP="004B4BA7">
      <w:r>
        <w:t>Forman offers a line that cuts straight to the heart of the issue:</w:t>
      </w:r>
    </w:p>
    <w:p w14:paraId="48742EFC" w14:textId="77777777" w:rsidR="004B4BA7" w:rsidRDefault="004B4BA7" w:rsidP="004B4BA7">
      <w:pPr>
        <w:rPr>
          <w:rStyle w:val="11111AAAAStyleUnderline"/>
        </w:rPr>
      </w:pPr>
      <w:r>
        <w:t xml:space="preserve">“A defeated person mentally is a defeated person in reality.” </w:t>
      </w:r>
      <w:r w:rsidRPr="002561D8">
        <w:rPr>
          <w:rStyle w:val="11111AAAAStyleUnderline"/>
        </w:rPr>
        <w:t>The enemy understands</w:t>
      </w:r>
      <w:r>
        <w:t xml:space="preserve"> this well. One of </w:t>
      </w:r>
      <w:r w:rsidRPr="002561D8">
        <w:rPr>
          <w:rStyle w:val="11111AAAAStyleUnderline"/>
        </w:rPr>
        <w:t xml:space="preserve">their </w:t>
      </w:r>
      <w:r w:rsidRPr="002561D8">
        <w:rPr>
          <w:rStyle w:val="Emphasis"/>
        </w:rPr>
        <w:t>primary strategies is</w:t>
      </w:r>
      <w:r w:rsidRPr="002561D8">
        <w:rPr>
          <w:rStyle w:val="11111AAAAStyleUnderline"/>
        </w:rPr>
        <w:t xml:space="preserve"> not just repression, but </w:t>
      </w:r>
      <w:r w:rsidRPr="002561D8">
        <w:rPr>
          <w:rStyle w:val="Emphasis"/>
        </w:rPr>
        <w:t>demoralization</w:t>
      </w:r>
      <w:r w:rsidRPr="002561D8">
        <w:rPr>
          <w:rStyle w:val="11111AAAAStyleUnderline"/>
        </w:rPr>
        <w:t>—attacking our will to fight.</w:t>
      </w:r>
    </w:p>
    <w:p w14:paraId="2C3B5F27" w14:textId="77777777" w:rsidR="004B4BA7" w:rsidRDefault="004B4BA7" w:rsidP="004B4BA7">
      <w:pPr>
        <w:rPr>
          <w:rStyle w:val="11111AAAAStyleUnderline"/>
        </w:rPr>
      </w:pPr>
      <w:r>
        <w:t xml:space="preserve">Today, this shows up everywhere. We are inundated with stories of loss, violence, organizational dysfunction and corruption. Some people are being radicalized by this moment—but many others are quietly checking out. </w:t>
      </w:r>
      <w:r w:rsidRPr="002561D8">
        <w:rPr>
          <w:rStyle w:val="11111AAAAStyleUnderline"/>
        </w:rPr>
        <w:t xml:space="preserve">If we continue to bring people into movements without addressing the internal contradictions that drain morale, we will continue to </w:t>
      </w:r>
      <w:r w:rsidRPr="002561D8">
        <w:rPr>
          <w:rStyle w:val="Emphasis"/>
        </w:rPr>
        <w:t>lose them just as fast</w:t>
      </w:r>
      <w:r w:rsidRPr="002561D8">
        <w:rPr>
          <w:rStyle w:val="11111AAAAStyleUnderline"/>
        </w:rPr>
        <w:t>.</w:t>
      </w:r>
    </w:p>
    <w:p w14:paraId="7CBE1A54" w14:textId="77777777" w:rsidR="004B4BA7" w:rsidRDefault="004B4BA7" w:rsidP="004B4BA7">
      <w:r>
        <w:t>Forman highlights several root causes of demoralization.</w:t>
      </w:r>
    </w:p>
    <w:p w14:paraId="24050D71" w14:textId="77777777" w:rsidR="004B4BA7" w:rsidRDefault="004B4BA7" w:rsidP="004B4BA7">
      <w:pPr>
        <w:rPr>
          <w:rStyle w:val="11111AAAAStyleUnderline"/>
        </w:rPr>
      </w:pPr>
      <w:r>
        <w:t xml:space="preserve">First, forgetting that </w:t>
      </w:r>
      <w:r w:rsidRPr="00985703">
        <w:rPr>
          <w:rStyle w:val="11111AAAAStyleUnderline"/>
        </w:rPr>
        <w:t xml:space="preserve">revolutionary struggle is </w:t>
      </w:r>
      <w:r w:rsidRPr="00985703">
        <w:rPr>
          <w:rStyle w:val="Emphasis"/>
        </w:rPr>
        <w:t>protracted</w:t>
      </w:r>
      <w:r w:rsidRPr="00985703">
        <w:rPr>
          <w:rStyle w:val="11111AAAAStyleUnderline"/>
        </w:rPr>
        <w:t>.</w:t>
      </w:r>
      <w:r>
        <w:t xml:space="preserve"> </w:t>
      </w:r>
      <w:r w:rsidRPr="00D4608A">
        <w:rPr>
          <w:rStyle w:val="11111AAAAStyleUnderline"/>
        </w:rPr>
        <w:t>History is often taught as a series of dramatic moments</w:t>
      </w:r>
      <w:r>
        <w:t xml:space="preserve">—a march, a speech, a bill signed into law. </w:t>
      </w:r>
      <w:r w:rsidRPr="00D4608A">
        <w:rPr>
          <w:rStyle w:val="11111AAAAStyleUnderline"/>
        </w:rPr>
        <w:t>What gets erased are the decades of organizing that made those moments possible.</w:t>
      </w:r>
      <w:r>
        <w:t xml:space="preserve"> When people expect immediate change without understanding the long arc of struggle, disappointment is inevitable. </w:t>
      </w:r>
      <w:r w:rsidRPr="00D4608A">
        <w:rPr>
          <w:rStyle w:val="11111AAAAStyleUnderline"/>
        </w:rPr>
        <w:t>Urgency matters—but without long-range revolutionary goals and clear day-to-day work that builds toward those goals, everything begins to feel circular and pointless.</w:t>
      </w:r>
      <w:r>
        <w:t xml:space="preserve"> Another protest. Another town hall. Another Instagram graphic shared. All of this may be necessary, but </w:t>
      </w:r>
      <w:r w:rsidRPr="0086086A">
        <w:rPr>
          <w:rStyle w:val="11111AAAAStyleUnderline"/>
          <w:highlight w:val="yellow"/>
        </w:rPr>
        <w:t xml:space="preserve">if we are </w:t>
      </w:r>
      <w:r w:rsidRPr="0086086A">
        <w:rPr>
          <w:rStyle w:val="Emphasis"/>
          <w:highlight w:val="yellow"/>
        </w:rPr>
        <w:t>not clear</w:t>
      </w:r>
      <w:r w:rsidRPr="0086086A">
        <w:rPr>
          <w:rStyle w:val="11111AAAAStyleUnderline"/>
          <w:highlight w:val="yellow"/>
        </w:rPr>
        <w:t xml:space="preserve"> about</w:t>
      </w:r>
      <w:r w:rsidRPr="007E71D0">
        <w:rPr>
          <w:rStyle w:val="11111AAAAStyleUnderline"/>
        </w:rPr>
        <w:t xml:space="preserve"> </w:t>
      </w:r>
      <w:r w:rsidRPr="0086086A">
        <w:rPr>
          <w:rStyle w:val="11111AAAAStyleUnderline"/>
          <w:highlight w:val="yellow"/>
        </w:rPr>
        <w:t>how</w:t>
      </w:r>
      <w:r w:rsidRPr="007E71D0">
        <w:rPr>
          <w:rStyle w:val="11111AAAAStyleUnderline"/>
        </w:rPr>
        <w:t xml:space="preserve"> these </w:t>
      </w:r>
      <w:r w:rsidRPr="0086086A">
        <w:rPr>
          <w:rStyle w:val="11111AAAAStyleUnderline"/>
          <w:highlight w:val="yellow"/>
        </w:rPr>
        <w:t>actions connect to</w:t>
      </w:r>
      <w:r w:rsidRPr="007E71D0">
        <w:rPr>
          <w:rStyle w:val="11111AAAAStyleUnderline"/>
        </w:rPr>
        <w:t xml:space="preserve"> real, </w:t>
      </w:r>
      <w:r w:rsidRPr="0086086A">
        <w:rPr>
          <w:rStyle w:val="Emphasis"/>
          <w:highlight w:val="yellow"/>
        </w:rPr>
        <w:t>tangible gains</w:t>
      </w:r>
      <w:r w:rsidRPr="007E71D0">
        <w:rPr>
          <w:rStyle w:val="11111AAAAStyleUnderline"/>
        </w:rPr>
        <w:t xml:space="preserve"> and to the world we are trying to build, organizers—and the </w:t>
      </w:r>
      <w:r w:rsidRPr="0086086A">
        <w:rPr>
          <w:rStyle w:val="11111AAAAStyleUnderline"/>
          <w:highlight w:val="yellow"/>
        </w:rPr>
        <w:t>people</w:t>
      </w:r>
      <w:r w:rsidRPr="007E71D0">
        <w:rPr>
          <w:rStyle w:val="11111AAAAStyleUnderline"/>
        </w:rPr>
        <w:t xml:space="preserve"> we organize—</w:t>
      </w:r>
      <w:r w:rsidRPr="0086086A">
        <w:rPr>
          <w:rStyle w:val="11111AAAAStyleUnderline"/>
          <w:highlight w:val="yellow"/>
        </w:rPr>
        <w:t>will</w:t>
      </w:r>
      <w:r w:rsidRPr="007E71D0">
        <w:rPr>
          <w:rStyle w:val="11111AAAAStyleUnderline"/>
        </w:rPr>
        <w:t xml:space="preserve"> eventually </w:t>
      </w:r>
      <w:r w:rsidRPr="0086086A">
        <w:rPr>
          <w:rStyle w:val="Emphasis"/>
          <w:highlight w:val="yellow"/>
        </w:rPr>
        <w:t>burn</w:t>
      </w:r>
      <w:r w:rsidRPr="007E71D0">
        <w:rPr>
          <w:rStyle w:val="11111AAAAStyleUnderline"/>
        </w:rPr>
        <w:t xml:space="preserve"> out </w:t>
      </w:r>
      <w:r w:rsidRPr="0086086A">
        <w:rPr>
          <w:rStyle w:val="11111AAAAStyleUnderline"/>
          <w:highlight w:val="yellow"/>
        </w:rPr>
        <w:t xml:space="preserve">and </w:t>
      </w:r>
      <w:r w:rsidRPr="0086086A">
        <w:rPr>
          <w:rStyle w:val="Emphasis"/>
          <w:highlight w:val="yellow"/>
        </w:rPr>
        <w:t>tap</w:t>
      </w:r>
      <w:r w:rsidRPr="0086086A">
        <w:rPr>
          <w:rStyle w:val="11111AAAAStyleUnderline"/>
          <w:highlight w:val="yellow"/>
        </w:rPr>
        <w:t xml:space="preserve"> </w:t>
      </w:r>
      <w:r w:rsidRPr="0086086A">
        <w:rPr>
          <w:rStyle w:val="Emphasis"/>
          <w:highlight w:val="yellow"/>
        </w:rPr>
        <w:t>out</w:t>
      </w:r>
      <w:r w:rsidRPr="007E71D0">
        <w:rPr>
          <w:rStyle w:val="11111AAAAStyleUnderline"/>
        </w:rPr>
        <w:t>.</w:t>
      </w:r>
      <w:r>
        <w:t xml:space="preserve"> And while we often blame individuals for leaving, </w:t>
      </w:r>
      <w:r w:rsidRPr="007E71D0">
        <w:rPr>
          <w:rStyle w:val="11111AAAAStyleUnderline"/>
        </w:rPr>
        <w:t xml:space="preserve">the problem is usually structural. The responsibility lies </w:t>
      </w:r>
      <w:r w:rsidRPr="007E71D0">
        <w:rPr>
          <w:rStyle w:val="Emphasis"/>
        </w:rPr>
        <w:t>with us for</w:t>
      </w:r>
      <w:r w:rsidRPr="007E71D0">
        <w:rPr>
          <w:rStyle w:val="11111AAAAStyleUnderline"/>
        </w:rPr>
        <w:t xml:space="preserve"> failing to build organizations and movements that can not only bring people </w:t>
      </w:r>
      <w:proofErr w:type="gramStart"/>
      <w:r w:rsidRPr="007E71D0">
        <w:rPr>
          <w:rStyle w:val="11111AAAAStyleUnderline"/>
        </w:rPr>
        <w:t>in, but</w:t>
      </w:r>
      <w:proofErr w:type="gramEnd"/>
      <w:r w:rsidRPr="007E71D0">
        <w:rPr>
          <w:rStyle w:val="11111AAAAStyleUnderline"/>
        </w:rPr>
        <w:t xml:space="preserve"> </w:t>
      </w:r>
      <w:r w:rsidRPr="007E71D0">
        <w:rPr>
          <w:rStyle w:val="Emphasis"/>
        </w:rPr>
        <w:t>sustain</w:t>
      </w:r>
      <w:r w:rsidRPr="007E71D0">
        <w:rPr>
          <w:rStyle w:val="11111AAAAStyleUnderline"/>
        </w:rPr>
        <w:t xml:space="preserve"> </w:t>
      </w:r>
      <w:r w:rsidRPr="007E71D0">
        <w:rPr>
          <w:rStyle w:val="Emphasis"/>
        </w:rPr>
        <w:t>their engagement</w:t>
      </w:r>
      <w:r w:rsidRPr="007E71D0">
        <w:rPr>
          <w:rStyle w:val="11111AAAAStyleUnderline"/>
        </w:rPr>
        <w:t xml:space="preserve"> and </w:t>
      </w:r>
      <w:r w:rsidRPr="007E71D0">
        <w:rPr>
          <w:rStyle w:val="Emphasis"/>
        </w:rPr>
        <w:t>political development</w:t>
      </w:r>
      <w:r w:rsidRPr="007E71D0">
        <w:rPr>
          <w:rStyle w:val="11111AAAAStyleUnderline"/>
        </w:rPr>
        <w:t xml:space="preserve"> over time.</w:t>
      </w:r>
    </w:p>
    <w:p w14:paraId="70E16484" w14:textId="77777777" w:rsidR="004B4BA7" w:rsidRDefault="004B4BA7" w:rsidP="004B4BA7">
      <w:r>
        <w:t xml:space="preserve">Second, authoritative and rigid organizational structures undermine morale. Like Ella Baker, Forman believed that power must be built from below. </w:t>
      </w:r>
      <w:r w:rsidRPr="001D0A63">
        <w:rPr>
          <w:rStyle w:val="11111AAAAStyleUnderline"/>
        </w:rPr>
        <w:t>When organizations replicate rigid hierarchies, silence frontline organizers, or fail to develop leadership within their ranks, they weaken their own base.</w:t>
      </w:r>
      <w:r>
        <w:t xml:space="preserve"> At the same time, </w:t>
      </w:r>
      <w:r w:rsidRPr="0086086A">
        <w:rPr>
          <w:rStyle w:val="11111AAAAStyleUnderline"/>
          <w:highlight w:val="yellow"/>
        </w:rPr>
        <w:t>leadership</w:t>
      </w:r>
      <w:r w:rsidRPr="001D0A63">
        <w:rPr>
          <w:rStyle w:val="11111AAAAStyleUnderline"/>
        </w:rPr>
        <w:t xml:space="preserve"> </w:t>
      </w:r>
      <w:r w:rsidRPr="0086086A">
        <w:rPr>
          <w:rStyle w:val="11111AAAAStyleUnderline"/>
          <w:highlight w:val="yellow"/>
        </w:rPr>
        <w:t xml:space="preserve">cannot abdicate responsibility: </w:t>
      </w:r>
      <w:r w:rsidRPr="0086086A">
        <w:rPr>
          <w:rStyle w:val="Emphasis"/>
          <w:highlight w:val="yellow"/>
        </w:rPr>
        <w:t>sharing context</w:t>
      </w:r>
      <w:r w:rsidRPr="0086086A">
        <w:rPr>
          <w:rStyle w:val="11111AAAAStyleUnderline"/>
          <w:highlight w:val="yellow"/>
        </w:rPr>
        <w:t xml:space="preserve">, </w:t>
      </w:r>
      <w:r w:rsidRPr="0086086A">
        <w:rPr>
          <w:rStyle w:val="Emphasis"/>
          <w:highlight w:val="yellow"/>
        </w:rPr>
        <w:t>strategy</w:t>
      </w:r>
      <w:r w:rsidRPr="0086086A">
        <w:rPr>
          <w:rStyle w:val="11111AAAAStyleUnderline"/>
          <w:highlight w:val="yellow"/>
        </w:rPr>
        <w:t xml:space="preserve">, and </w:t>
      </w:r>
      <w:r w:rsidRPr="0086086A">
        <w:rPr>
          <w:rStyle w:val="Emphasis"/>
          <w:highlight w:val="yellow"/>
        </w:rPr>
        <w:t>long-term vision</w:t>
      </w:r>
      <w:r w:rsidRPr="0086086A">
        <w:rPr>
          <w:rStyle w:val="11111AAAAStyleUnderline"/>
          <w:highlight w:val="yellow"/>
        </w:rPr>
        <w:t xml:space="preserve"> is essential</w:t>
      </w:r>
      <w:r w:rsidRPr="001D0A63">
        <w:rPr>
          <w:rStyle w:val="11111AAAAStyleUnderline"/>
        </w:rPr>
        <w:t>, just as frontline organizers must shape direction based on what they are seeing on the ground.</w:t>
      </w:r>
      <w:r>
        <w:t xml:space="preserve"> When this relationship collapses, disengagement follows.</w:t>
      </w:r>
    </w:p>
    <w:p w14:paraId="11DA0C33" w14:textId="77777777" w:rsidR="004B4BA7" w:rsidRDefault="004B4BA7" w:rsidP="004B4BA7">
      <w:pPr>
        <w:rPr>
          <w:rStyle w:val="11111AAAAStyleUnderline"/>
        </w:rPr>
      </w:pPr>
      <w:r>
        <w:t xml:space="preserve">Third, the cult of personality. Forman is clear: placing faith in a “great leader” rather than collective principles is a recipe for demoralization. Leaders will fail. They will make mistakes. </w:t>
      </w:r>
      <w:r w:rsidRPr="00B32501">
        <w:rPr>
          <w:rStyle w:val="11111AAAAStyleUnderline"/>
        </w:rPr>
        <w:t xml:space="preserve">When movements are built around </w:t>
      </w:r>
      <w:r w:rsidRPr="00B32501">
        <w:rPr>
          <w:rStyle w:val="Emphasis"/>
        </w:rPr>
        <w:t>individuals</w:t>
      </w:r>
      <w:r w:rsidRPr="00B32501">
        <w:rPr>
          <w:rStyle w:val="11111AAAAStyleUnderline"/>
        </w:rPr>
        <w:t xml:space="preserve"> rather than </w:t>
      </w:r>
      <w:r w:rsidRPr="00B32501">
        <w:rPr>
          <w:rStyle w:val="Emphasis"/>
        </w:rPr>
        <w:t>shared leadership</w:t>
      </w:r>
      <w:r w:rsidRPr="00B32501">
        <w:rPr>
          <w:rStyle w:val="11111AAAAStyleUnderline"/>
        </w:rPr>
        <w:t xml:space="preserve"> and </w:t>
      </w:r>
      <w:r w:rsidRPr="00B32501">
        <w:rPr>
          <w:rStyle w:val="Emphasis"/>
        </w:rPr>
        <w:t>collective principles</w:t>
      </w:r>
      <w:r w:rsidRPr="00B32501">
        <w:rPr>
          <w:rStyle w:val="11111AAAAStyleUnderline"/>
        </w:rPr>
        <w:t>, people feel betrayed and powerless.</w:t>
      </w:r>
      <w:r>
        <w:t xml:space="preserve"> A people’s movement must be guided by the people, which means that </w:t>
      </w:r>
      <w:r w:rsidRPr="00B32501">
        <w:rPr>
          <w:rStyle w:val="11111AAAAStyleUnderline"/>
        </w:rPr>
        <w:t xml:space="preserve">we </w:t>
      </w:r>
      <w:proofErr w:type="gramStart"/>
      <w:r w:rsidRPr="00B32501">
        <w:rPr>
          <w:rStyle w:val="11111AAAAStyleUnderline"/>
        </w:rPr>
        <w:t>have to</w:t>
      </w:r>
      <w:proofErr w:type="gramEnd"/>
      <w:r w:rsidRPr="00B32501">
        <w:rPr>
          <w:rStyle w:val="11111AAAAStyleUnderline"/>
        </w:rPr>
        <w:t xml:space="preserve"> constantly be building people’s capacity to do for themselves.</w:t>
      </w:r>
    </w:p>
    <w:p w14:paraId="7512B7E5" w14:textId="77777777" w:rsidR="004B4BA7" w:rsidRDefault="004B4BA7" w:rsidP="004B4BA7">
      <w:pPr>
        <w:rPr>
          <w:rStyle w:val="11111AAAAStyleUnderline"/>
        </w:rPr>
      </w:pPr>
      <w:r>
        <w:t xml:space="preserve">Finally, Forman reminds us that </w:t>
      </w:r>
      <w:r w:rsidRPr="00C42CC1">
        <w:rPr>
          <w:rStyle w:val="11111AAAAStyleUnderline"/>
        </w:rPr>
        <w:t>perfection does not exist in people. Those who expect it—of others or themselves—will burn out.</w:t>
      </w:r>
      <w:r>
        <w:t xml:space="preserve"> </w:t>
      </w:r>
      <w:r w:rsidRPr="00C42CC1">
        <w:rPr>
          <w:rStyle w:val="11111AAAAStyleUnderline"/>
        </w:rPr>
        <w:t xml:space="preserve">Revolutionary </w:t>
      </w:r>
      <w:r w:rsidRPr="0037500F">
        <w:rPr>
          <w:rStyle w:val="11111AAAAStyleUnderline"/>
          <w:highlight w:val="yellow"/>
        </w:rPr>
        <w:t xml:space="preserve">work requires learning to </w:t>
      </w:r>
      <w:r w:rsidRPr="0037500F">
        <w:rPr>
          <w:rStyle w:val="Emphasis"/>
          <w:highlight w:val="yellow"/>
        </w:rPr>
        <w:t>strengthen the positive</w:t>
      </w:r>
      <w:r w:rsidRPr="0037500F">
        <w:rPr>
          <w:rStyle w:val="11111AAAAStyleUnderline"/>
          <w:highlight w:val="yellow"/>
        </w:rPr>
        <w:t xml:space="preserve">, </w:t>
      </w:r>
      <w:r w:rsidRPr="0037500F">
        <w:rPr>
          <w:rStyle w:val="Emphasis"/>
          <w:highlight w:val="yellow"/>
        </w:rPr>
        <w:t>struggle against the negative</w:t>
      </w:r>
      <w:r w:rsidRPr="0037500F">
        <w:rPr>
          <w:rStyle w:val="11111AAAAStyleUnderline"/>
          <w:highlight w:val="yellow"/>
        </w:rPr>
        <w:t xml:space="preserve">, and </w:t>
      </w:r>
      <w:r w:rsidRPr="0037500F">
        <w:rPr>
          <w:rStyle w:val="Emphasis"/>
          <w:highlight w:val="yellow"/>
        </w:rPr>
        <w:t>create space</w:t>
      </w:r>
      <w:r w:rsidRPr="0037500F">
        <w:rPr>
          <w:rStyle w:val="11111AAAAStyleUnderline"/>
          <w:highlight w:val="yellow"/>
        </w:rPr>
        <w:t xml:space="preserve"> for people to </w:t>
      </w:r>
      <w:r w:rsidRPr="0037500F">
        <w:rPr>
          <w:rStyle w:val="Emphasis"/>
          <w:highlight w:val="yellow"/>
        </w:rPr>
        <w:t>evolve</w:t>
      </w:r>
      <w:r w:rsidRPr="0037500F">
        <w:rPr>
          <w:rStyle w:val="11111AAAAStyleUnderline"/>
          <w:highlight w:val="yellow"/>
        </w:rPr>
        <w:t>.</w:t>
      </w:r>
      <w:r>
        <w:t xml:space="preserve"> This is not a call for softness or avoidance of harm. </w:t>
      </w:r>
      <w:r w:rsidRPr="00C42CC1">
        <w:rPr>
          <w:rStyle w:val="11111AAAAStyleUnderline"/>
        </w:rPr>
        <w:t xml:space="preserve">It is </w:t>
      </w:r>
      <w:r w:rsidRPr="0037500F">
        <w:rPr>
          <w:rStyle w:val="11111AAAAStyleUnderline"/>
          <w:highlight w:val="yellow"/>
        </w:rPr>
        <w:t xml:space="preserve">a call for </w:t>
      </w:r>
      <w:r w:rsidRPr="0037500F">
        <w:rPr>
          <w:rStyle w:val="Emphasis"/>
          <w:highlight w:val="yellow"/>
        </w:rPr>
        <w:t>principled struggle</w:t>
      </w:r>
      <w:r w:rsidRPr="0037500F">
        <w:rPr>
          <w:rStyle w:val="11111AAAAStyleUnderline"/>
          <w:highlight w:val="yellow"/>
        </w:rPr>
        <w:t xml:space="preserve"> grounded in </w:t>
      </w:r>
      <w:r w:rsidRPr="0037500F">
        <w:rPr>
          <w:rStyle w:val="Emphasis"/>
          <w:highlight w:val="yellow"/>
        </w:rPr>
        <w:t>grace</w:t>
      </w:r>
      <w:r w:rsidRPr="0037500F">
        <w:rPr>
          <w:rStyle w:val="11111AAAAStyleUnderline"/>
          <w:highlight w:val="yellow"/>
        </w:rPr>
        <w:t xml:space="preserve">, </w:t>
      </w:r>
      <w:r w:rsidRPr="0037500F">
        <w:rPr>
          <w:rStyle w:val="Emphasis"/>
          <w:highlight w:val="yellow"/>
        </w:rPr>
        <w:t>accountability</w:t>
      </w:r>
      <w:r w:rsidRPr="0037500F">
        <w:rPr>
          <w:rStyle w:val="11111AAAAStyleUnderline"/>
          <w:highlight w:val="yellow"/>
        </w:rPr>
        <w:t xml:space="preserve">, and </w:t>
      </w:r>
      <w:r w:rsidRPr="0037500F">
        <w:rPr>
          <w:rStyle w:val="Emphasis"/>
          <w:highlight w:val="yellow"/>
        </w:rPr>
        <w:t>long-term commitment</w:t>
      </w:r>
      <w:r w:rsidRPr="0037500F">
        <w:rPr>
          <w:rStyle w:val="11111AAAAStyleUnderline"/>
          <w:highlight w:val="yellow"/>
        </w:rPr>
        <w:t>.</w:t>
      </w:r>
    </w:p>
    <w:p w14:paraId="6A25D54F" w14:textId="77777777" w:rsidR="004B4BA7" w:rsidRDefault="004B4BA7" w:rsidP="004B4BA7">
      <w:r w:rsidRPr="000C525F">
        <w:rPr>
          <w:rStyle w:val="11111AAAAStyleUnderline"/>
        </w:rPr>
        <w:t>Many of us were socialized</w:t>
      </w:r>
      <w:r>
        <w:t>—especially through liberal politics—</w:t>
      </w:r>
      <w:r w:rsidRPr="000C525F">
        <w:rPr>
          <w:rStyle w:val="11111AAAAStyleUnderline"/>
        </w:rPr>
        <w:t xml:space="preserve">to critique </w:t>
      </w:r>
      <w:proofErr w:type="gramStart"/>
      <w:r w:rsidRPr="000C525F">
        <w:rPr>
          <w:rStyle w:val="11111AAAAStyleUnderline"/>
        </w:rPr>
        <w:t>from a distance</w:t>
      </w:r>
      <w:r>
        <w:t>,</w:t>
      </w:r>
      <w:proofErr w:type="gramEnd"/>
      <w:r>
        <w:t xml:space="preserve"> to shame rather </w:t>
      </w:r>
      <w:r w:rsidRPr="000C525F">
        <w:rPr>
          <w:rStyle w:val="11111AAAAStyleUnderline"/>
        </w:rPr>
        <w:t>than develop, and to mistake moral superiority for a magnet that draws people in, when it more often functions as a deterrent</w:t>
      </w:r>
      <w:r>
        <w:t xml:space="preserve"> that pushes people away. But it’s important to remember that </w:t>
      </w:r>
      <w:r w:rsidRPr="000C525F">
        <w:rPr>
          <w:rStyle w:val="11111AAAAStyleUnderline"/>
        </w:rPr>
        <w:t xml:space="preserve">most of us did not emerge fully formed. </w:t>
      </w:r>
      <w:r w:rsidRPr="0037500F">
        <w:rPr>
          <w:rStyle w:val="Emphasis"/>
          <w:highlight w:val="yellow"/>
        </w:rPr>
        <w:t>We learned</w:t>
      </w:r>
      <w:r w:rsidRPr="0037500F">
        <w:rPr>
          <w:rStyle w:val="11111AAAAStyleUnderline"/>
          <w:highlight w:val="yellow"/>
        </w:rPr>
        <w:t xml:space="preserve"> </w:t>
      </w:r>
      <w:r w:rsidRPr="0037500F">
        <w:rPr>
          <w:rStyle w:val="Emphasis"/>
          <w:highlight w:val="yellow"/>
        </w:rPr>
        <w:t>because</w:t>
      </w:r>
      <w:r w:rsidRPr="0037500F">
        <w:rPr>
          <w:rStyle w:val="11111AAAAStyleUnderline"/>
          <w:highlight w:val="yellow"/>
        </w:rPr>
        <w:t xml:space="preserve"> someone was </w:t>
      </w:r>
      <w:r w:rsidRPr="0037500F">
        <w:rPr>
          <w:rStyle w:val="Emphasis"/>
          <w:highlight w:val="yellow"/>
        </w:rPr>
        <w:t>patient</w:t>
      </w:r>
      <w:r w:rsidRPr="000C525F">
        <w:rPr>
          <w:rStyle w:val="Emphasis"/>
        </w:rPr>
        <w:t xml:space="preserve"> enough</w:t>
      </w:r>
      <w:r w:rsidRPr="000C525F">
        <w:rPr>
          <w:rStyle w:val="11111AAAAStyleUnderline"/>
        </w:rPr>
        <w:t xml:space="preserve"> </w:t>
      </w:r>
      <w:r w:rsidRPr="0037500F">
        <w:rPr>
          <w:rStyle w:val="11111AAAAStyleUnderline"/>
          <w:highlight w:val="yellow"/>
        </w:rPr>
        <w:t xml:space="preserve">to </w:t>
      </w:r>
      <w:r w:rsidRPr="0037500F">
        <w:rPr>
          <w:rStyle w:val="Emphasis"/>
          <w:highlight w:val="yellow"/>
        </w:rPr>
        <w:t>struggle with us</w:t>
      </w:r>
      <w:r w:rsidRPr="0037500F">
        <w:rPr>
          <w:rStyle w:val="11111AAAAStyleUnderline"/>
          <w:highlight w:val="yellow"/>
        </w:rPr>
        <w:t>.</w:t>
      </w:r>
      <w:r w:rsidRPr="000C525F">
        <w:rPr>
          <w:rStyle w:val="11111AAAAStyleUnderline"/>
        </w:rPr>
        <w:t xml:space="preserve"> </w:t>
      </w:r>
      <w:r>
        <w:t>Sometimes all we do is plant a seed, and an external event waters it later. That is still movement work.</w:t>
      </w:r>
    </w:p>
    <w:p w14:paraId="48752120" w14:textId="77777777" w:rsidR="004B4BA7" w:rsidRDefault="004B4BA7" w:rsidP="004B4BA7">
      <w:pPr>
        <w:rPr>
          <w:rStyle w:val="11111AAAAStyleUnderline"/>
        </w:rPr>
      </w:pPr>
      <w:r>
        <w:t xml:space="preserve">While Forman did not explore this at length in Twenty Enemy Forces, he does explicitly name sexism and chauvinism within organizations as a cause of lost morale. As he writes, “Women lose their morale through the actions of male chauvinists who fail to realize there is a special oppression of women in society and often in revolutionary organizations as well as the home.” This point alone deserves its own essay. But it is essential to name here: </w:t>
      </w:r>
      <w:r w:rsidRPr="00E9236B">
        <w:rPr>
          <w:rStyle w:val="11111AAAAStyleUnderline"/>
        </w:rPr>
        <w:t>movements cannot sustain morale while reproducing the very systems of domination they claim to oppose.</w:t>
      </w:r>
      <w:r>
        <w:t xml:space="preserve"> If we are serious about building a world free of capitalism, domination, sexism, and racism, then </w:t>
      </w:r>
      <w:r w:rsidRPr="00E9236B">
        <w:rPr>
          <w:rStyle w:val="11111AAAAStyleUnderline"/>
        </w:rPr>
        <w:t xml:space="preserve">the culture of our organizations must reflect those commitments </w:t>
      </w:r>
      <w:r w:rsidRPr="00E9236B">
        <w:rPr>
          <w:rStyle w:val="Emphasis"/>
        </w:rPr>
        <w:t>in practice</w:t>
      </w:r>
      <w:r w:rsidRPr="00E9236B">
        <w:rPr>
          <w:rStyle w:val="11111AAAAStyleUnderline"/>
        </w:rPr>
        <w:t>—not just in rhetoric.</w:t>
      </w:r>
    </w:p>
    <w:p w14:paraId="508491E7" w14:textId="77777777" w:rsidR="004B4BA7" w:rsidRDefault="004B4BA7" w:rsidP="004B4BA7">
      <w:r>
        <w:t xml:space="preserve">Those in leadership must understand that </w:t>
      </w:r>
      <w:r w:rsidRPr="007172FA">
        <w:rPr>
          <w:rStyle w:val="11111AAAAStyleUnderline"/>
        </w:rPr>
        <w:t xml:space="preserve">people’s morale is essential to revolutionary struggle. How leaders act </w:t>
      </w:r>
      <w:r w:rsidRPr="007172FA">
        <w:rPr>
          <w:rStyle w:val="Emphasis"/>
        </w:rPr>
        <w:t>directly affects</w:t>
      </w:r>
      <w:r w:rsidRPr="007172FA">
        <w:rPr>
          <w:rStyle w:val="11111AAAAStyleUnderline"/>
        </w:rPr>
        <w:t xml:space="preserve"> how people feel, how long they stay committed, and whether they believe the struggle is worth continuing.</w:t>
      </w:r>
      <w:r>
        <w:t xml:space="preserve"> </w:t>
      </w:r>
      <w:r w:rsidRPr="001766A2">
        <w:rPr>
          <w:rStyle w:val="11111AAAAStyleUnderline"/>
        </w:rPr>
        <w:t>Organizations</w:t>
      </w:r>
      <w:r>
        <w:t xml:space="preserve"> and individuals in leadership positions </w:t>
      </w:r>
      <w:r w:rsidRPr="001766A2">
        <w:rPr>
          <w:rStyle w:val="11111AAAAStyleUnderline"/>
        </w:rPr>
        <w:t>must constantly work to live out revolutionary principles and never betray the trust placed in them.</w:t>
      </w:r>
      <w:r>
        <w:t xml:space="preserve"> </w:t>
      </w:r>
      <w:r w:rsidRPr="0037500F">
        <w:rPr>
          <w:rStyle w:val="11111AAAAStyleUnderline"/>
          <w:highlight w:val="yellow"/>
        </w:rPr>
        <w:t>When we</w:t>
      </w:r>
      <w:r w:rsidRPr="001766A2">
        <w:rPr>
          <w:rStyle w:val="11111AAAAStyleUnderline"/>
        </w:rPr>
        <w:t xml:space="preserve"> invite people into the movement but </w:t>
      </w:r>
      <w:r w:rsidRPr="0037500F">
        <w:rPr>
          <w:rStyle w:val="Emphasis"/>
          <w:highlight w:val="yellow"/>
        </w:rPr>
        <w:t>fail</w:t>
      </w:r>
      <w:r w:rsidRPr="0037500F">
        <w:rPr>
          <w:rStyle w:val="11111AAAAStyleUnderline"/>
          <w:highlight w:val="yellow"/>
        </w:rPr>
        <w:t xml:space="preserve"> </w:t>
      </w:r>
      <w:r w:rsidRPr="0037500F">
        <w:rPr>
          <w:rStyle w:val="Emphasis"/>
          <w:highlight w:val="yellow"/>
        </w:rPr>
        <w:t>to practice</w:t>
      </w:r>
      <w:r w:rsidRPr="0037500F">
        <w:rPr>
          <w:rStyle w:val="11111AAAAStyleUnderline"/>
          <w:highlight w:val="yellow"/>
        </w:rPr>
        <w:t xml:space="preserve"> the </w:t>
      </w:r>
      <w:r w:rsidRPr="0037500F">
        <w:rPr>
          <w:rStyle w:val="Emphasis"/>
          <w:highlight w:val="yellow"/>
        </w:rPr>
        <w:t>values</w:t>
      </w:r>
      <w:r w:rsidRPr="001766A2">
        <w:rPr>
          <w:rStyle w:val="11111AAAAStyleUnderline"/>
        </w:rPr>
        <w:t xml:space="preserve"> we claim to stand for, </w:t>
      </w:r>
      <w:r w:rsidRPr="0037500F">
        <w:rPr>
          <w:rStyle w:val="Emphasis"/>
          <w:highlight w:val="yellow"/>
        </w:rPr>
        <w:t>we do real harm</w:t>
      </w:r>
      <w:r w:rsidRPr="0037500F">
        <w:rPr>
          <w:rStyle w:val="11111AAAAStyleUnderline"/>
          <w:highlight w:val="yellow"/>
        </w:rPr>
        <w:t>.</w:t>
      </w:r>
      <w:r>
        <w:t xml:space="preserve"> </w:t>
      </w:r>
      <w:r w:rsidRPr="001766A2">
        <w:rPr>
          <w:rStyle w:val="11111AAAAStyleUnderline"/>
        </w:rPr>
        <w:t>People</w:t>
      </w:r>
      <w:r>
        <w:t xml:space="preserve"> don’t just leave — they </w:t>
      </w:r>
      <w:r w:rsidRPr="001766A2">
        <w:rPr>
          <w:rStyle w:val="11111AAAAStyleUnderline"/>
        </w:rPr>
        <w:t xml:space="preserve">leave </w:t>
      </w:r>
      <w:r w:rsidRPr="001766A2">
        <w:rPr>
          <w:rStyle w:val="Emphasis"/>
        </w:rPr>
        <w:t>more disillusioned than when they arrived</w:t>
      </w:r>
      <w:r w:rsidRPr="001766A2">
        <w:rPr>
          <w:rStyle w:val="11111AAAAStyleUnderline"/>
        </w:rPr>
        <w:t>, and many never return.</w:t>
      </w:r>
    </w:p>
    <w:p w14:paraId="08DE3D7D" w14:textId="77777777" w:rsidR="004B4BA7" w:rsidRDefault="004B4BA7" w:rsidP="004B4BA7">
      <w:pPr>
        <w:rPr>
          <w:rStyle w:val="11111AAAAStyleUnderline"/>
        </w:rPr>
      </w:pPr>
      <w:r>
        <w:t xml:space="preserve">That damage doesn’t just affect individuals. </w:t>
      </w:r>
      <w:r w:rsidRPr="001766A2">
        <w:rPr>
          <w:rStyle w:val="11111AAAAStyleUnderline"/>
        </w:rPr>
        <w:t>It weakens the movement itself.</w:t>
      </w:r>
    </w:p>
    <w:p w14:paraId="50E98D78" w14:textId="77777777" w:rsidR="004B4BA7" w:rsidRPr="005A2F57" w:rsidRDefault="004B4BA7" w:rsidP="004B4BA7">
      <w:r>
        <w:t xml:space="preserve">Forman closes this section by offering </w:t>
      </w:r>
      <w:r w:rsidRPr="001677EE">
        <w:rPr>
          <w:rStyle w:val="11111AAAAStyleUnderline"/>
        </w:rPr>
        <w:t>concrete prescriptions for sustaining morale: clear long-range goals, strong political education and leadership development, collective study of revolutionary experience, and consistent day-to-day practice.</w:t>
      </w:r>
      <w:r>
        <w:t xml:space="preserve"> None of these are optional. Together, they </w:t>
      </w:r>
      <w:r w:rsidRPr="001677EE">
        <w:rPr>
          <w:rStyle w:val="11111AAAAStyleUnderline"/>
        </w:rPr>
        <w:t>form the foundation of organizations capable of surviving over time.</w:t>
      </w:r>
      <w:r>
        <w:t xml:space="preserve"> They are what allow movements to learn, adapt, and evolve. </w:t>
      </w:r>
      <w:r w:rsidRPr="001677EE">
        <w:rPr>
          <w:rStyle w:val="11111AAAAStyleUnderline"/>
        </w:rPr>
        <w:t xml:space="preserve">If our organizations are </w:t>
      </w:r>
      <w:r w:rsidRPr="001677EE">
        <w:rPr>
          <w:rStyle w:val="Emphasis"/>
        </w:rPr>
        <w:t>not</w:t>
      </w:r>
      <w:r w:rsidRPr="001677EE">
        <w:rPr>
          <w:rStyle w:val="11111AAAAStyleUnderline"/>
        </w:rPr>
        <w:t xml:space="preserve"> </w:t>
      </w:r>
      <w:r w:rsidRPr="001677EE">
        <w:rPr>
          <w:rStyle w:val="Emphasis"/>
        </w:rPr>
        <w:t>growing</w:t>
      </w:r>
      <w:r w:rsidRPr="001677EE">
        <w:rPr>
          <w:rStyle w:val="11111AAAAStyleUnderline"/>
        </w:rPr>
        <w:t xml:space="preserve"> and </w:t>
      </w:r>
      <w:r w:rsidRPr="001677EE">
        <w:rPr>
          <w:rStyle w:val="Emphasis"/>
        </w:rPr>
        <w:t>evolving</w:t>
      </w:r>
      <w:r w:rsidRPr="001677EE">
        <w:rPr>
          <w:rStyle w:val="11111AAAAStyleUnderline"/>
        </w:rPr>
        <w:t xml:space="preserve">, </w:t>
      </w:r>
      <w:r w:rsidRPr="001677EE">
        <w:rPr>
          <w:rStyle w:val="Emphasis"/>
        </w:rPr>
        <w:t>they are decaying</w:t>
      </w:r>
      <w:r w:rsidRPr="001677EE">
        <w:rPr>
          <w:rStyle w:val="11111AAAAStyleUnderline"/>
        </w:rPr>
        <w:t>.</w:t>
      </w:r>
      <w:r>
        <w:t xml:space="preserve"> And in a protracted struggle, failing to confront these first two enemies, will lead to our defeat.</w:t>
      </w:r>
    </w:p>
    <w:p w14:paraId="782BC633" w14:textId="77777777" w:rsidR="004B4BA7" w:rsidRPr="00BF6326" w:rsidRDefault="004B4BA7" w:rsidP="004B4BA7"/>
    <w:p w14:paraId="66503D56" w14:textId="77777777" w:rsidR="00836340" w:rsidRPr="00541C12" w:rsidRDefault="00836340" w:rsidP="00836340">
      <w:pPr>
        <w:pStyle w:val="Heading3"/>
        <w:rPr>
          <w:rFonts w:cs="Arial"/>
        </w:rPr>
      </w:pPr>
      <w:r>
        <w:t>4</w:t>
      </w:r>
    </w:p>
    <w:p w14:paraId="2F4DE8C8" w14:textId="77777777" w:rsidR="00836340" w:rsidRPr="00541C12" w:rsidRDefault="00836340" w:rsidP="00836340"/>
    <w:p w14:paraId="5AE800A5" w14:textId="77777777" w:rsidR="00836340" w:rsidRPr="00541C12" w:rsidRDefault="00836340" w:rsidP="00836340">
      <w:pPr>
        <w:pStyle w:val="Heading4"/>
        <w:rPr>
          <w:rFonts w:cs="Arial"/>
        </w:rPr>
      </w:pPr>
      <w:r w:rsidRPr="00541C12">
        <w:rPr>
          <w:rFonts w:cs="Arial"/>
        </w:rPr>
        <w:t xml:space="preserve">We’re on the brink of a </w:t>
      </w:r>
      <w:r w:rsidRPr="00541C12">
        <w:rPr>
          <w:rFonts w:cs="Arial"/>
          <w:u w:val="single"/>
        </w:rPr>
        <w:t>generational</w:t>
      </w:r>
      <w:r w:rsidRPr="00541C12">
        <w:rPr>
          <w:rFonts w:cs="Arial"/>
        </w:rPr>
        <w:t xml:space="preserve"> progressive takeover. GOP courting </w:t>
      </w:r>
      <w:r w:rsidRPr="00541C12">
        <w:rPr>
          <w:rFonts w:cs="Arial"/>
          <w:u w:val="single"/>
        </w:rPr>
        <w:t>new demographics</w:t>
      </w:r>
      <w:r w:rsidRPr="00541C12">
        <w:rPr>
          <w:rFonts w:cs="Arial"/>
        </w:rPr>
        <w:t xml:space="preserve"> keeps the country MAGA.</w:t>
      </w:r>
    </w:p>
    <w:p w14:paraId="116D986E" w14:textId="77777777" w:rsidR="00836340" w:rsidRPr="00541C12" w:rsidRDefault="00836340" w:rsidP="00836340">
      <w:r w:rsidRPr="00541C12">
        <w:rPr>
          <w:rStyle w:val="Style13ptBold"/>
        </w:rPr>
        <w:t>Alexander 25</w:t>
      </w:r>
      <w:r w:rsidRPr="00541C12">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541C12">
        <w:rPr>
          <w:i/>
          <w:iCs/>
        </w:rPr>
        <w:t>The Hill</w:t>
      </w:r>
      <w:r w:rsidRPr="00541C12">
        <w:t xml:space="preserve">, </w:t>
      </w:r>
      <w:hyperlink r:id="rId7" w:history="1">
        <w:r w:rsidRPr="00541C12">
          <w:rPr>
            <w:rStyle w:val="Hyperlink"/>
          </w:rPr>
          <w:t>https://thehill.com/opinion/5105555-democrats-poised-to-win-2028-election/</w:t>
        </w:r>
      </w:hyperlink>
      <w:r w:rsidRPr="00541C12">
        <w:t>)</w:t>
      </w:r>
    </w:p>
    <w:p w14:paraId="347D6950" w14:textId="77777777" w:rsidR="00836340" w:rsidRPr="00541C12" w:rsidRDefault="00836340" w:rsidP="00836340"/>
    <w:p w14:paraId="4A3DE220" w14:textId="77777777" w:rsidR="00836340" w:rsidRPr="00541C12" w:rsidRDefault="00836340" w:rsidP="00836340">
      <w:pPr>
        <w:rPr>
          <w:sz w:val="14"/>
        </w:rPr>
      </w:pPr>
      <w:r w:rsidRPr="00541C12">
        <w:rPr>
          <w:rStyle w:val="11111AAAAStyleUnderline"/>
        </w:rPr>
        <w:t xml:space="preserve">The </w:t>
      </w:r>
      <w:r w:rsidRPr="00541C12">
        <w:rPr>
          <w:rStyle w:val="11111AAAAStyleUnderline"/>
          <w:highlight w:val="yellow"/>
        </w:rPr>
        <w:t>Republican</w:t>
      </w:r>
      <w:r w:rsidRPr="00D224D9">
        <w:rPr>
          <w:rStyle w:val="11111AAAAStyleUnderline"/>
        </w:rPr>
        <w:t xml:space="preserve"> Party</w:t>
      </w:r>
      <w:r w:rsidRPr="00541C12">
        <w:rPr>
          <w:sz w:val="14"/>
        </w:rPr>
        <w:t xml:space="preserve"> will find it</w:t>
      </w:r>
      <w:r w:rsidRPr="00C51868">
        <w:rPr>
          <w:rStyle w:val="11111AAAAStyleUnderline"/>
          <w:highlight w:val="yellow"/>
        </w:rPr>
        <w:t>s</w:t>
      </w:r>
      <w:r w:rsidRPr="00541C12">
        <w:rPr>
          <w:sz w:val="14"/>
        </w:rPr>
        <w:t xml:space="preserve">elf </w:t>
      </w:r>
      <w:r w:rsidRPr="00541C12">
        <w:rPr>
          <w:rStyle w:val="11111AAAAStyleUnderline"/>
          <w:highlight w:val="yellow"/>
        </w:rPr>
        <w:t>at</w:t>
      </w:r>
      <w:r w:rsidRPr="00C51868">
        <w:rPr>
          <w:rStyle w:val="11111AAAAStyleUnderline"/>
        </w:rPr>
        <w:t xml:space="preserve"> </w:t>
      </w:r>
      <w:r w:rsidRPr="00D224D9">
        <w:rPr>
          <w:rStyle w:val="11111AAAAStyleUnderline"/>
        </w:rPr>
        <w:t>a</w:t>
      </w:r>
      <w:r w:rsidRPr="00541C12">
        <w:rPr>
          <w:sz w:val="14"/>
        </w:rPr>
        <w:t xml:space="preserve"> critical </w:t>
      </w:r>
      <w:r w:rsidRPr="00541C12">
        <w:rPr>
          <w:rStyle w:val="Emphasis"/>
          <w:highlight w:val="yellow"/>
        </w:rPr>
        <w:t>crossroads</w:t>
      </w:r>
      <w:r w:rsidRPr="00541C12">
        <w:rPr>
          <w:sz w:val="14"/>
        </w:rPr>
        <w:t xml:space="preserve"> as the 2028 election approaches.</w:t>
      </w:r>
    </w:p>
    <w:p w14:paraId="4318CB14" w14:textId="77777777" w:rsidR="00836340" w:rsidRPr="00541C12" w:rsidRDefault="00836340" w:rsidP="00836340">
      <w:pPr>
        <w:rPr>
          <w:sz w:val="14"/>
        </w:rPr>
      </w:pPr>
      <w:r w:rsidRPr="00541C12">
        <w:rPr>
          <w:rStyle w:val="11111AAAAStyleUnderline"/>
        </w:rPr>
        <w:t>Despite the doom and gloom</w:t>
      </w:r>
      <w:r w:rsidRPr="00541C12">
        <w:rPr>
          <w:sz w:val="14"/>
        </w:rPr>
        <w:t xml:space="preserve"> narrative from </w:t>
      </w:r>
      <w:r w:rsidRPr="00541C12">
        <w:rPr>
          <w:rStyle w:val="11111AAAAStyleUnderline"/>
          <w:highlight w:val="yellow"/>
        </w:rPr>
        <w:t>Dem</w:t>
      </w:r>
      <w:r w:rsidRPr="00541C12">
        <w:rPr>
          <w:rStyle w:val="11111AAAAStyleUnderline"/>
        </w:rPr>
        <w:t>ocrat</w:t>
      </w:r>
      <w:r w:rsidRPr="00541C12">
        <w:rPr>
          <w:rStyle w:val="11111AAAAStyleUnderline"/>
          <w:highlight w:val="yellow"/>
        </w:rPr>
        <w:t>s</w:t>
      </w:r>
      <w:r w:rsidRPr="00541C12">
        <w:rPr>
          <w:sz w:val="14"/>
        </w:rPr>
        <w:t xml:space="preserve">, they </w:t>
      </w:r>
      <w:r w:rsidRPr="00541C12">
        <w:rPr>
          <w:rStyle w:val="11111AAAAStyleUnderline"/>
        </w:rPr>
        <w:t xml:space="preserve">are in a </w:t>
      </w:r>
      <w:r w:rsidRPr="00D224D9">
        <w:rPr>
          <w:rStyle w:val="Emphasis"/>
        </w:rPr>
        <w:t xml:space="preserve">far </w:t>
      </w:r>
      <w:r w:rsidRPr="00541C12">
        <w:rPr>
          <w:rStyle w:val="Emphasis"/>
          <w:highlight w:val="yellow"/>
        </w:rPr>
        <w:t>stronger</w:t>
      </w:r>
      <w:r w:rsidRPr="00541C12">
        <w:rPr>
          <w:rStyle w:val="Emphasis"/>
        </w:rPr>
        <w:t xml:space="preserve"> position</w:t>
      </w:r>
      <w:r w:rsidRPr="00541C12">
        <w:rPr>
          <w:rStyle w:val="11111AAAAStyleUnderline"/>
        </w:rPr>
        <w:t xml:space="preserve"> than</w:t>
      </w:r>
      <w:r w:rsidRPr="00541C12">
        <w:rPr>
          <w:sz w:val="14"/>
        </w:rPr>
        <w:t xml:space="preserve"> many in </w:t>
      </w:r>
      <w:r w:rsidRPr="00541C12">
        <w:rPr>
          <w:rStyle w:val="11111AAAAStyleUnderline"/>
        </w:rPr>
        <w:t>the GOP</w:t>
      </w:r>
      <w:r w:rsidRPr="00541C12">
        <w:rPr>
          <w:sz w:val="14"/>
        </w:rPr>
        <w:t xml:space="preserve"> would care to admit. In fact, we believe </w:t>
      </w:r>
      <w:r w:rsidRPr="00541C12">
        <w:rPr>
          <w:rStyle w:val="11111AAAAStyleUnderline"/>
        </w:rPr>
        <w:t xml:space="preserve">Democrats are poised as </w:t>
      </w:r>
      <w:r w:rsidRPr="00541C12">
        <w:rPr>
          <w:rStyle w:val="11111AAAAStyleUnderline"/>
          <w:highlight w:val="yellow"/>
        </w:rPr>
        <w:t>favorites</w:t>
      </w:r>
      <w:r w:rsidRPr="00541C12">
        <w:rPr>
          <w:rStyle w:val="11111AAAAStyleUnderline"/>
        </w:rPr>
        <w:t xml:space="preserve"> not only </w:t>
      </w:r>
      <w:r w:rsidRPr="00541C12">
        <w:rPr>
          <w:rStyle w:val="11111AAAAStyleUnderline"/>
          <w:highlight w:val="yellow"/>
        </w:rPr>
        <w:t>for</w:t>
      </w:r>
      <w:r w:rsidRPr="00541C12">
        <w:rPr>
          <w:rStyle w:val="11111AAAAStyleUnderline"/>
        </w:rPr>
        <w:t xml:space="preserve"> </w:t>
      </w:r>
      <w:r w:rsidRPr="00D224D9">
        <w:rPr>
          <w:rStyle w:val="Emphasis"/>
        </w:rPr>
        <w:t>20</w:t>
      </w:r>
      <w:r w:rsidRPr="00541C12">
        <w:rPr>
          <w:rStyle w:val="Emphasis"/>
          <w:highlight w:val="yellow"/>
        </w:rPr>
        <w:t>28</w:t>
      </w:r>
      <w:r w:rsidRPr="00541C12">
        <w:rPr>
          <w:rStyle w:val="11111AAAAStyleUnderline"/>
        </w:rPr>
        <w:t xml:space="preserve"> but also</w:t>
      </w:r>
      <w:r w:rsidRPr="00541C12">
        <w:rPr>
          <w:sz w:val="14"/>
        </w:rPr>
        <w:t xml:space="preserve"> for </w:t>
      </w:r>
      <w:r w:rsidRPr="00D224D9">
        <w:rPr>
          <w:rStyle w:val="Emphasis"/>
        </w:rPr>
        <w:t>2032</w:t>
      </w:r>
      <w:r w:rsidRPr="00541C12">
        <w:rPr>
          <w:sz w:val="14"/>
        </w:rPr>
        <w:t>. The reasons for this go beyond rhetoric — they are deeply rooted in history and strategic realities.</w:t>
      </w:r>
    </w:p>
    <w:p w14:paraId="293395DC" w14:textId="77777777" w:rsidR="00836340" w:rsidRPr="00541C12" w:rsidRDefault="00836340" w:rsidP="00836340">
      <w:pPr>
        <w:rPr>
          <w:sz w:val="14"/>
        </w:rPr>
      </w:pPr>
      <w:r w:rsidRPr="00541C12">
        <w:rPr>
          <w:rStyle w:val="11111AAAAStyleUnderline"/>
        </w:rPr>
        <w:t>The Democrats’ potential dream team could be</w:t>
      </w:r>
      <w:r w:rsidRPr="00541C12">
        <w:rPr>
          <w:sz w:val="14"/>
        </w:rPr>
        <w:t xml:space="preserve"> Pennsylvania Gov. Josh </w:t>
      </w:r>
      <w:r w:rsidRPr="00D224D9">
        <w:rPr>
          <w:rStyle w:val="Emphasis"/>
        </w:rPr>
        <w:t>Shapiro</w:t>
      </w:r>
      <w:r w:rsidRPr="00D224D9">
        <w:rPr>
          <w:sz w:val="14"/>
        </w:rPr>
        <w:t xml:space="preserve"> (D) at the top of the ticket </w:t>
      </w:r>
      <w:r w:rsidRPr="00D224D9">
        <w:rPr>
          <w:rStyle w:val="11111AAAAStyleUnderline"/>
        </w:rPr>
        <w:t>with</w:t>
      </w:r>
      <w:r w:rsidRPr="00D224D9">
        <w:rPr>
          <w:sz w:val="14"/>
        </w:rPr>
        <w:t xml:space="preserve"> Michigan Gov. Gretchen </w:t>
      </w:r>
      <w:r w:rsidRPr="00D224D9">
        <w:rPr>
          <w:rStyle w:val="Emphasis"/>
        </w:rPr>
        <w:t>Whitmer</w:t>
      </w:r>
      <w:r w:rsidRPr="00D224D9">
        <w:rPr>
          <w:sz w:val="14"/>
        </w:rPr>
        <w:t xml:space="preserve"> (D) as his running mate. </w:t>
      </w:r>
      <w:r w:rsidRPr="00D224D9">
        <w:rPr>
          <w:rStyle w:val="11111AAAAStyleUnderline"/>
        </w:rPr>
        <w:t>This</w:t>
      </w:r>
      <w:r w:rsidRPr="00D224D9">
        <w:rPr>
          <w:sz w:val="14"/>
        </w:rPr>
        <w:t xml:space="preserve"> pairing </w:t>
      </w:r>
      <w:r w:rsidRPr="00D224D9">
        <w:rPr>
          <w:rStyle w:val="11111AAAAStyleUnderline"/>
        </w:rPr>
        <w:t>isn’t just formidable</w:t>
      </w:r>
      <w:r w:rsidRPr="00D224D9">
        <w:rPr>
          <w:sz w:val="14"/>
        </w:rPr>
        <w:t xml:space="preserve"> — </w:t>
      </w:r>
      <w:r w:rsidRPr="00D224D9">
        <w:rPr>
          <w:rStyle w:val="11111AAAAStyleUnderline"/>
        </w:rPr>
        <w:t xml:space="preserve">it’s a strategic </w:t>
      </w:r>
      <w:r w:rsidRPr="00D224D9">
        <w:rPr>
          <w:rStyle w:val="Emphasis"/>
        </w:rPr>
        <w:t>masterpiece</w:t>
      </w:r>
      <w:r w:rsidRPr="00D224D9">
        <w:rPr>
          <w:sz w:val="14"/>
        </w:rPr>
        <w:t>.</w:t>
      </w:r>
      <w:r w:rsidRPr="00541C12">
        <w:rPr>
          <w:sz w:val="14"/>
        </w:rPr>
        <w:t xml:space="preserve"> Together, </w:t>
      </w:r>
      <w:r w:rsidRPr="00541C12">
        <w:rPr>
          <w:rStyle w:val="11111AAAAStyleUnderline"/>
        </w:rPr>
        <w:t xml:space="preserve">Shapiro and Whitmer have the appeal to </w:t>
      </w:r>
      <w:r w:rsidRPr="00541C12">
        <w:rPr>
          <w:rStyle w:val="Emphasis"/>
        </w:rPr>
        <w:t>solidify</w:t>
      </w:r>
      <w:r w:rsidRPr="00541C12">
        <w:rPr>
          <w:rStyle w:val="11111AAAAStyleUnderline"/>
        </w:rPr>
        <w:t xml:space="preserve"> the so-called </w:t>
      </w:r>
      <w:r w:rsidRPr="00541C12">
        <w:rPr>
          <w:rStyle w:val="Emphasis"/>
        </w:rPr>
        <w:t>blue wall</w:t>
      </w:r>
      <w:r w:rsidRPr="00541C12">
        <w:rPr>
          <w:sz w:val="14"/>
        </w:rPr>
        <w:t xml:space="preserve"> — the trio of Pennsylvania, Michigan and Wisconsin that has been pivotal in presidential elections since George H.W. Bush’s victory in 1988.</w:t>
      </w:r>
    </w:p>
    <w:p w14:paraId="3B08D95C" w14:textId="77777777" w:rsidR="00836340" w:rsidRPr="00541C12" w:rsidRDefault="00836340" w:rsidP="00836340">
      <w:pPr>
        <w:rPr>
          <w:sz w:val="14"/>
        </w:rPr>
      </w:pPr>
      <w:r w:rsidRPr="00541C12">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5D87805A" w14:textId="77777777" w:rsidR="00836340" w:rsidRPr="00541C12" w:rsidRDefault="00836340" w:rsidP="00836340">
      <w:pPr>
        <w:rPr>
          <w:sz w:val="14"/>
        </w:rPr>
      </w:pPr>
      <w:r w:rsidRPr="00541C12">
        <w:rPr>
          <w:rStyle w:val="11111AAAAStyleUnderline"/>
        </w:rPr>
        <w:t xml:space="preserve">The </w:t>
      </w:r>
      <w:r w:rsidRPr="00D224D9">
        <w:rPr>
          <w:rStyle w:val="11111AAAAStyleUnderline"/>
        </w:rPr>
        <w:t>Republican Party faces</w:t>
      </w:r>
      <w:r w:rsidRPr="00541C12">
        <w:rPr>
          <w:rStyle w:val="11111AAAAStyleUnderline"/>
        </w:rPr>
        <w:t xml:space="preserve"> two </w:t>
      </w:r>
      <w:r w:rsidRPr="00D224D9">
        <w:rPr>
          <w:rStyle w:val="Emphasis"/>
        </w:rPr>
        <w:t>significant</w:t>
      </w:r>
      <w:r w:rsidRPr="00541C12">
        <w:rPr>
          <w:sz w:val="14"/>
        </w:rPr>
        <w:t xml:space="preserve"> electoral </w:t>
      </w:r>
      <w:r w:rsidRPr="00D224D9">
        <w:rPr>
          <w:rStyle w:val="11111AAAAStyleUnderline"/>
        </w:rPr>
        <w:t>hurdles</w:t>
      </w:r>
      <w:r w:rsidRPr="00541C12">
        <w:rPr>
          <w:sz w:val="14"/>
        </w:rPr>
        <w:t xml:space="preserve"> in 2028. </w:t>
      </w:r>
      <w:r w:rsidRPr="00541C12">
        <w:rPr>
          <w:rStyle w:val="11111AAAAStyleUnderline"/>
        </w:rPr>
        <w:t>First</w:t>
      </w:r>
      <w:r w:rsidRPr="00541C12">
        <w:rPr>
          <w:sz w:val="14"/>
        </w:rPr>
        <w:t xml:space="preserve">, there’s the </w:t>
      </w:r>
      <w:r w:rsidRPr="00541C12">
        <w:rPr>
          <w:rStyle w:val="11111AAAAStyleUnderline"/>
        </w:rPr>
        <w:t>Nebraska</w:t>
      </w:r>
      <w:r w:rsidRPr="00541C12">
        <w:rPr>
          <w:sz w:val="14"/>
        </w:rPr>
        <w:t xml:space="preserve"> dilemma. </w:t>
      </w:r>
      <w:r w:rsidRPr="00541C12">
        <w:rPr>
          <w:rStyle w:val="11111AAAAStyleUnderline"/>
        </w:rPr>
        <w:t>Republicans must secure the extra electoral vote</w:t>
      </w:r>
      <w:r w:rsidRPr="00541C12">
        <w:rPr>
          <w:sz w:val="14"/>
        </w:rPr>
        <w:t xml:space="preserve"> in Nebraska’s 2nd District. </w:t>
      </w:r>
      <w:r w:rsidRPr="00541C12">
        <w:rPr>
          <w:rStyle w:val="11111AAAAStyleUnderline"/>
        </w:rPr>
        <w:t>By moving Nebraska to a winner-take-all system, Republicans could lock in all five</w:t>
      </w:r>
      <w:r w:rsidRPr="00541C12">
        <w:rPr>
          <w:sz w:val="14"/>
        </w:rPr>
        <w:t xml:space="preserve"> electoral </w:t>
      </w:r>
      <w:r w:rsidRPr="00541C12">
        <w:rPr>
          <w:rStyle w:val="11111AAAAStyleUnderline"/>
        </w:rPr>
        <w:t>votes for the GOP</w:t>
      </w:r>
      <w:r w:rsidRPr="00541C12">
        <w:rPr>
          <w:sz w:val="14"/>
        </w:rPr>
        <w:t>. Such a shift could be crucial in a close race and might even decide the election in a 269-269 tie.</w:t>
      </w:r>
    </w:p>
    <w:p w14:paraId="3253E60C" w14:textId="77777777" w:rsidR="00836340" w:rsidRPr="00541C12" w:rsidRDefault="00836340" w:rsidP="00836340">
      <w:pPr>
        <w:rPr>
          <w:sz w:val="14"/>
        </w:rPr>
      </w:pPr>
      <w:r w:rsidRPr="00541C12">
        <w:rPr>
          <w:rStyle w:val="11111AAAAStyleUnderline"/>
        </w:rPr>
        <w:t xml:space="preserve">The second challenge is </w:t>
      </w:r>
      <w:r w:rsidRPr="00541C12">
        <w:rPr>
          <w:rStyle w:val="11111AAAAStyleUnderline"/>
          <w:highlight w:val="yellow"/>
        </w:rPr>
        <w:t>the</w:t>
      </w:r>
      <w:r w:rsidRPr="00541C12">
        <w:rPr>
          <w:rStyle w:val="11111AAAAStyleUnderline"/>
        </w:rPr>
        <w:t xml:space="preserve"> potential </w:t>
      </w:r>
      <w:r w:rsidRPr="00541C12">
        <w:rPr>
          <w:rStyle w:val="11111AAAAStyleUnderline"/>
          <w:highlight w:val="yellow"/>
        </w:rPr>
        <w:t xml:space="preserve">MAGA </w:t>
      </w:r>
      <w:r w:rsidRPr="00541C12">
        <w:rPr>
          <w:rStyle w:val="Emphasis"/>
          <w:highlight w:val="yellow"/>
        </w:rPr>
        <w:t>drop-off</w:t>
      </w:r>
      <w:r w:rsidRPr="00541C12">
        <w:rPr>
          <w:rStyle w:val="11111AAAAStyleUnderline"/>
        </w:rPr>
        <w:t>. MAGA voters are as fervently loyal as Reagan Revolution voters were</w:t>
      </w:r>
      <w:r w:rsidRPr="00541C12">
        <w:rPr>
          <w:sz w:val="14"/>
        </w:rPr>
        <w:t xml:space="preserve"> in the 1980s. </w:t>
      </w:r>
      <w:r w:rsidRPr="00541C12">
        <w:rPr>
          <w:rStyle w:val="11111AAAAStyleUnderline"/>
        </w:rPr>
        <w:t xml:space="preserve">But </w:t>
      </w:r>
      <w:r w:rsidRPr="00D224D9">
        <w:rPr>
          <w:rStyle w:val="11111AAAAStyleUnderline"/>
        </w:rPr>
        <w:t>when Reagan wasn’t on the ballot</w:t>
      </w:r>
      <w:r w:rsidRPr="00D224D9">
        <w:rPr>
          <w:sz w:val="14"/>
        </w:rPr>
        <w:t xml:space="preserve"> in 1988, </w:t>
      </w:r>
      <w:r w:rsidRPr="00D224D9">
        <w:rPr>
          <w:rStyle w:val="11111AAAAStyleUnderline"/>
        </w:rPr>
        <w:t xml:space="preserve">the GOP </w:t>
      </w:r>
      <w:r w:rsidRPr="00D224D9">
        <w:rPr>
          <w:rStyle w:val="Emphasis"/>
        </w:rPr>
        <w:t>suffered</w:t>
      </w:r>
      <w:r w:rsidRPr="00541C12">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57AD1CAB" w14:textId="77777777" w:rsidR="00836340" w:rsidRPr="00541C12" w:rsidRDefault="00836340" w:rsidP="00836340">
      <w:pPr>
        <w:rPr>
          <w:sz w:val="14"/>
        </w:rPr>
      </w:pPr>
      <w:r w:rsidRPr="00541C12">
        <w:rPr>
          <w:sz w:val="14"/>
        </w:rPr>
        <w:t xml:space="preserve">President </w:t>
      </w:r>
      <w:r w:rsidRPr="00D224D9">
        <w:rPr>
          <w:rStyle w:val="11111AAAAStyleUnderline"/>
        </w:rPr>
        <w:t>Trump’s second-term strategy of appointing high-profile members of Congress to</w:t>
      </w:r>
      <w:r w:rsidRPr="00541C12">
        <w:rPr>
          <w:rStyle w:val="11111AAAAStyleUnderline"/>
        </w:rPr>
        <w:t xml:space="preserve"> his Cabinet adds </w:t>
      </w:r>
      <w:r w:rsidRPr="00541C12">
        <w:rPr>
          <w:rStyle w:val="Emphasis"/>
        </w:rPr>
        <w:t>another</w:t>
      </w:r>
      <w:r w:rsidRPr="00541C12">
        <w:rPr>
          <w:sz w:val="14"/>
        </w:rPr>
        <w:t xml:space="preserve"> layer of </w:t>
      </w:r>
      <w:r w:rsidRPr="00541C12">
        <w:rPr>
          <w:rStyle w:val="Emphasis"/>
        </w:rPr>
        <w:t>risk</w:t>
      </w:r>
      <w:r w:rsidRPr="00541C12">
        <w:rPr>
          <w:sz w:val="14"/>
        </w:rPr>
        <w:t xml:space="preserve"> for the Republicans. </w:t>
      </w:r>
      <w:r w:rsidRPr="00541C12">
        <w:rPr>
          <w:rStyle w:val="11111AAAAStyleUnderline"/>
        </w:rPr>
        <w:t xml:space="preserve">While this strengthens his administration, it </w:t>
      </w:r>
      <w:r w:rsidRPr="00541C12">
        <w:rPr>
          <w:rStyle w:val="11111AAAAStyleUnderline"/>
          <w:highlight w:val="yellow"/>
        </w:rPr>
        <w:t xml:space="preserve">leaves </w:t>
      </w:r>
      <w:r w:rsidRPr="00541C12">
        <w:rPr>
          <w:rStyle w:val="Emphasis"/>
          <w:highlight w:val="yellow"/>
        </w:rPr>
        <w:t>vulnerable</w:t>
      </w:r>
      <w:r w:rsidRPr="00541C12">
        <w:rPr>
          <w:rStyle w:val="11111AAAAStyleUnderline"/>
          <w:highlight w:val="yellow"/>
        </w:rPr>
        <w:t xml:space="preserve"> </w:t>
      </w:r>
      <w:r w:rsidRPr="00D224D9">
        <w:rPr>
          <w:rStyle w:val="11111AAAAStyleUnderline"/>
          <w:highlight w:val="yellow"/>
        </w:rPr>
        <w:t>seats</w:t>
      </w:r>
      <w:r w:rsidRPr="00541C12">
        <w:rPr>
          <w:rStyle w:val="11111AAAAStyleUnderline"/>
        </w:rPr>
        <w:t xml:space="preserve"> in the House</w:t>
      </w:r>
      <w:r w:rsidRPr="00541C12">
        <w:rPr>
          <w:sz w:val="14"/>
        </w:rPr>
        <w:t xml:space="preserve"> of Representatives. </w:t>
      </w:r>
      <w:r w:rsidRPr="00D224D9">
        <w:rPr>
          <w:rStyle w:val="11111AAAAStyleUnderline"/>
        </w:rPr>
        <w:t>These</w:t>
      </w:r>
      <w:r w:rsidRPr="00541C12">
        <w:rPr>
          <w:rStyle w:val="11111AAAAStyleUnderline"/>
        </w:rPr>
        <w:t xml:space="preserve"> </w:t>
      </w:r>
      <w:r w:rsidRPr="00D224D9">
        <w:rPr>
          <w:rStyle w:val="11111AAAAStyleUnderline"/>
        </w:rPr>
        <w:t>vacancies</w:t>
      </w:r>
      <w:r w:rsidRPr="00541C12">
        <w:rPr>
          <w:sz w:val="14"/>
        </w:rPr>
        <w:t xml:space="preserve">, often filled by less-established candidates, </w:t>
      </w:r>
      <w:r w:rsidRPr="00D224D9">
        <w:rPr>
          <w:rStyle w:val="11111AAAAStyleUnderline"/>
        </w:rPr>
        <w:t xml:space="preserve">are </w:t>
      </w:r>
      <w:r w:rsidRPr="00541C12">
        <w:rPr>
          <w:rStyle w:val="11111AAAAStyleUnderline"/>
        </w:rPr>
        <w:t xml:space="preserve">more </w:t>
      </w:r>
      <w:r w:rsidRPr="00D224D9">
        <w:rPr>
          <w:rStyle w:val="11111AAAAStyleUnderline"/>
        </w:rPr>
        <w:t xml:space="preserve">likely to </w:t>
      </w:r>
      <w:r w:rsidRPr="00541C12">
        <w:rPr>
          <w:rStyle w:val="Emphasis"/>
          <w:highlight w:val="yellow"/>
        </w:rPr>
        <w:t>flip</w:t>
      </w:r>
      <w:r w:rsidRPr="00541C12">
        <w:rPr>
          <w:rStyle w:val="11111AAAAStyleUnderline"/>
        </w:rPr>
        <w:t xml:space="preserve"> in competitive districts</w:t>
      </w:r>
      <w:r w:rsidRPr="00541C12">
        <w:rPr>
          <w:sz w:val="14"/>
        </w:rPr>
        <w:t xml:space="preserve">. </w:t>
      </w:r>
      <w:r w:rsidRPr="00541C12">
        <w:rPr>
          <w:rStyle w:val="11111AAAAStyleUnderline"/>
        </w:rPr>
        <w:t>With the Republican majority</w:t>
      </w:r>
      <w:r w:rsidRPr="00541C12">
        <w:rPr>
          <w:sz w:val="14"/>
        </w:rPr>
        <w:t xml:space="preserve"> in the House </w:t>
      </w:r>
      <w:r w:rsidRPr="00541C12">
        <w:rPr>
          <w:rStyle w:val="11111AAAAStyleUnderline"/>
        </w:rPr>
        <w:t xml:space="preserve">already slim, losing these seats could </w:t>
      </w:r>
      <w:r w:rsidRPr="00D224D9">
        <w:rPr>
          <w:rStyle w:val="11111AAAAStyleUnderline"/>
        </w:rPr>
        <w:t xml:space="preserve">pave the way for Democrats to </w:t>
      </w:r>
      <w:r w:rsidRPr="00D224D9">
        <w:rPr>
          <w:rStyle w:val="Emphasis"/>
        </w:rPr>
        <w:t>reclaim</w:t>
      </w:r>
      <w:r w:rsidRPr="00D224D9">
        <w:rPr>
          <w:sz w:val="14"/>
        </w:rPr>
        <w:t xml:space="preserve"> House </w:t>
      </w:r>
      <w:r w:rsidRPr="00D224D9">
        <w:rPr>
          <w:rStyle w:val="11111AAAAStyleUnderline"/>
        </w:rPr>
        <w:t>control in</w:t>
      </w:r>
      <w:r w:rsidRPr="00541C12">
        <w:rPr>
          <w:sz w:val="14"/>
        </w:rPr>
        <w:t xml:space="preserve"> the </w:t>
      </w:r>
      <w:r w:rsidRPr="00541C12">
        <w:rPr>
          <w:rStyle w:val="11111AAAAStyleUnderline"/>
        </w:rPr>
        <w:t>2026</w:t>
      </w:r>
      <w:r w:rsidRPr="00541C12">
        <w:rPr>
          <w:sz w:val="14"/>
        </w:rPr>
        <w:t xml:space="preserve"> midterms. Historically, midterms favor the party not in control of the White House. If Republicans lose the House, Trump could become a lame duck for the back half of his term.</w:t>
      </w:r>
    </w:p>
    <w:p w14:paraId="2731C2CF" w14:textId="77777777" w:rsidR="00836340" w:rsidRPr="00541C12" w:rsidRDefault="00836340" w:rsidP="00836340">
      <w:pPr>
        <w:rPr>
          <w:sz w:val="14"/>
        </w:rPr>
      </w:pPr>
      <w:r w:rsidRPr="00541C12">
        <w:rPr>
          <w:rStyle w:val="11111AAAAStyleUnderline"/>
        </w:rPr>
        <w:t xml:space="preserve">A </w:t>
      </w:r>
      <w:r w:rsidRPr="00541C12">
        <w:rPr>
          <w:rStyle w:val="Emphasis"/>
          <w:highlight w:val="yellow"/>
        </w:rPr>
        <w:t>Dem</w:t>
      </w:r>
      <w:r w:rsidRPr="00541C12">
        <w:rPr>
          <w:rStyle w:val="11111AAAAStyleUnderline"/>
        </w:rPr>
        <w:t>ocratic</w:t>
      </w:r>
      <w:r w:rsidRPr="00541C12">
        <w:rPr>
          <w:sz w:val="14"/>
        </w:rPr>
        <w:t xml:space="preserve">-controlled </w:t>
      </w:r>
      <w:r w:rsidRPr="00541C12">
        <w:rPr>
          <w:rStyle w:val="11111AAAAStyleUnderline"/>
          <w:highlight w:val="yellow"/>
        </w:rPr>
        <w:t>House</w:t>
      </w:r>
      <w:r w:rsidRPr="00D224D9">
        <w:rPr>
          <w:rStyle w:val="11111AAAAStyleUnderline"/>
        </w:rPr>
        <w:t xml:space="preserve"> would</w:t>
      </w:r>
      <w:r w:rsidRPr="00541C12">
        <w:rPr>
          <w:rStyle w:val="11111AAAAStyleUnderline"/>
        </w:rPr>
        <w:t xml:space="preserve"> stall his agenda </w:t>
      </w:r>
      <w:r w:rsidRPr="00D224D9">
        <w:rPr>
          <w:rStyle w:val="11111AAAAStyleUnderline"/>
        </w:rPr>
        <w:t xml:space="preserve">and </w:t>
      </w:r>
      <w:r w:rsidRPr="00541C12">
        <w:rPr>
          <w:rStyle w:val="11111AAAAStyleUnderline"/>
          <w:highlight w:val="yellow"/>
        </w:rPr>
        <w:t>hand</w:t>
      </w:r>
      <w:r w:rsidRPr="00D224D9">
        <w:rPr>
          <w:rStyle w:val="11111AAAAStyleUnderline"/>
        </w:rPr>
        <w:t xml:space="preserve"> Democrats </w:t>
      </w:r>
      <w:r w:rsidRPr="00541C12">
        <w:rPr>
          <w:rStyle w:val="11111AAAAStyleUnderline"/>
          <w:highlight w:val="yellow"/>
        </w:rPr>
        <w:t xml:space="preserve">a </w:t>
      </w:r>
      <w:r w:rsidRPr="00541C12">
        <w:rPr>
          <w:rStyle w:val="Emphasis"/>
          <w:highlight w:val="yellow"/>
        </w:rPr>
        <w:t>strategic</w:t>
      </w:r>
      <w:r w:rsidRPr="00541C12">
        <w:rPr>
          <w:rStyle w:val="11111AAAAStyleUnderline"/>
          <w:highlight w:val="yellow"/>
        </w:rPr>
        <w:t xml:space="preserve"> advantage</w:t>
      </w:r>
      <w:r w:rsidRPr="00A536C2">
        <w:rPr>
          <w:rStyle w:val="11111AAAAStyleUnderline"/>
        </w:rPr>
        <w:t xml:space="preserve"> </w:t>
      </w:r>
      <w:r w:rsidRPr="00D224D9">
        <w:rPr>
          <w:rStyle w:val="11111AAAAStyleUnderline"/>
        </w:rPr>
        <w:t xml:space="preserve">heading </w:t>
      </w:r>
      <w:r w:rsidRPr="00541C12">
        <w:rPr>
          <w:rStyle w:val="11111AAAAStyleUnderline"/>
          <w:highlight w:val="yellow"/>
        </w:rPr>
        <w:t>in</w:t>
      </w:r>
      <w:r w:rsidRPr="00541C12">
        <w:rPr>
          <w:rStyle w:val="11111AAAAStyleUnderline"/>
        </w:rPr>
        <w:t>to 20</w:t>
      </w:r>
      <w:r w:rsidRPr="00541C12">
        <w:rPr>
          <w:rStyle w:val="Emphasis"/>
          <w:highlight w:val="yellow"/>
        </w:rPr>
        <w:t>28</w:t>
      </w:r>
      <w:r w:rsidRPr="00541C12">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3B0B4E40" w14:textId="77777777" w:rsidR="00836340" w:rsidRPr="00541C12" w:rsidRDefault="00836340" w:rsidP="00836340">
      <w:pPr>
        <w:rPr>
          <w:sz w:val="14"/>
        </w:rPr>
      </w:pPr>
      <w:r w:rsidRPr="00541C12">
        <w:rPr>
          <w:sz w:val="14"/>
        </w:rPr>
        <w:t>Looking</w:t>
      </w:r>
      <w:r w:rsidRPr="00541C12">
        <w:rPr>
          <w:rStyle w:val="11111AAAAStyleUnderline"/>
        </w:rPr>
        <w:t xml:space="preserve"> to 2028, JD Vance is the current favorite to win the Republican nomination. His candidacy</w:t>
      </w:r>
      <w:r w:rsidRPr="00541C12">
        <w:rPr>
          <w:sz w:val="14"/>
        </w:rPr>
        <w:t xml:space="preserve">, however, </w:t>
      </w:r>
      <w:r w:rsidRPr="00541C12">
        <w:rPr>
          <w:rStyle w:val="11111AAAAStyleUnderline"/>
        </w:rPr>
        <w:t>comes with risks</w:t>
      </w:r>
      <w:r w:rsidRPr="00541C12">
        <w:rPr>
          <w:sz w:val="14"/>
        </w:rPr>
        <w:t xml:space="preserve">. Historically, </w:t>
      </w:r>
      <w:r w:rsidRPr="00541C12">
        <w:rPr>
          <w:rStyle w:val="11111AAAAStyleUnderline"/>
        </w:rPr>
        <w:t>sitting vice presidents have struggled to win</w:t>
      </w:r>
      <w:r w:rsidRPr="00541C12">
        <w:rPr>
          <w:sz w:val="14"/>
        </w:rPr>
        <w:t xml:space="preserve"> the presidency. </w:t>
      </w:r>
      <w:r w:rsidRPr="00541C12">
        <w:rPr>
          <w:rStyle w:val="11111AAAAStyleUnderline"/>
        </w:rPr>
        <w:t xml:space="preserve">Kamala Harris’s defeat in 2024 </w:t>
      </w:r>
      <w:r w:rsidRPr="00A536C2">
        <w:t>rein</w:t>
      </w:r>
      <w:r w:rsidRPr="00D224D9">
        <w:rPr>
          <w:rStyle w:val="Emphasis"/>
          <w:highlight w:val="yellow"/>
        </w:rPr>
        <w:t>for</w:t>
      </w:r>
      <w:r w:rsidRPr="00A536C2">
        <w:t>ces</w:t>
      </w:r>
      <w:r w:rsidRPr="00541C12">
        <w:rPr>
          <w:rStyle w:val="11111AAAAStyleUnderline"/>
        </w:rPr>
        <w:t xml:space="preserve"> this</w:t>
      </w:r>
      <w:r w:rsidRPr="00541C12">
        <w:rPr>
          <w:sz w:val="14"/>
        </w:rPr>
        <w:t xml:space="preserve"> pattern; only one sitting vice president (the elder Bush) has won the presidency since 1836. </w:t>
      </w:r>
      <w:r w:rsidRPr="00541C12">
        <w:rPr>
          <w:rStyle w:val="11111AAAAStyleUnderline"/>
        </w:rPr>
        <w:t xml:space="preserve">If Vance inherits this “curse,” his path to victory becomes even </w:t>
      </w:r>
      <w:r w:rsidRPr="00541C12">
        <w:rPr>
          <w:rStyle w:val="Emphasis"/>
        </w:rPr>
        <w:t>steeper</w:t>
      </w:r>
      <w:r w:rsidRPr="00541C12">
        <w:rPr>
          <w:sz w:val="14"/>
        </w:rPr>
        <w:t>.</w:t>
      </w:r>
    </w:p>
    <w:p w14:paraId="3BC5B8EE" w14:textId="77777777" w:rsidR="00836340" w:rsidRPr="00541C12" w:rsidRDefault="00836340" w:rsidP="00836340">
      <w:pPr>
        <w:rPr>
          <w:sz w:val="14"/>
        </w:rPr>
      </w:pPr>
      <w:r w:rsidRPr="00541C12">
        <w:rPr>
          <w:sz w:val="14"/>
        </w:rPr>
        <w:t xml:space="preserve">Beyond history, </w:t>
      </w:r>
      <w:r w:rsidRPr="00D224D9">
        <w:rPr>
          <w:rStyle w:val="11111AAAAStyleUnderline"/>
        </w:rPr>
        <w:t>Vance must</w:t>
      </w:r>
      <w:r w:rsidRPr="00D224D9">
        <w:rPr>
          <w:sz w:val="14"/>
        </w:rPr>
        <w:t xml:space="preserve"> also </w:t>
      </w:r>
      <w:r w:rsidRPr="00D224D9">
        <w:rPr>
          <w:rStyle w:val="11111AAAAStyleUnderline"/>
        </w:rPr>
        <w:t xml:space="preserve">unite a fractured Republican Party. He will need to appeal not only to traditional </w:t>
      </w:r>
      <w:r w:rsidRPr="00541C12">
        <w:rPr>
          <w:rStyle w:val="11111AAAAStyleUnderline"/>
          <w:highlight w:val="yellow"/>
        </w:rPr>
        <w:t>conservatives</w:t>
      </w:r>
      <w:r w:rsidRPr="00541C12">
        <w:rPr>
          <w:rStyle w:val="11111AAAAStyleUnderline"/>
        </w:rPr>
        <w:t xml:space="preserve"> but</w:t>
      </w:r>
      <w:r w:rsidRPr="00541C12">
        <w:rPr>
          <w:sz w:val="14"/>
        </w:rPr>
        <w:t xml:space="preserve"> also to </w:t>
      </w:r>
      <w:r w:rsidRPr="00541C12">
        <w:rPr>
          <w:rStyle w:val="11111AAAAStyleUnderline"/>
        </w:rPr>
        <w:t xml:space="preserve">suburban voters </w:t>
      </w:r>
      <w:r w:rsidRPr="00A536C2">
        <w:rPr>
          <w:rStyle w:val="11111AAAAStyleUnderline"/>
        </w:rPr>
        <w:t>and</w:t>
      </w:r>
      <w:r w:rsidRPr="00541C12">
        <w:rPr>
          <w:sz w:val="14"/>
        </w:rPr>
        <w:t xml:space="preserve"> the </w:t>
      </w:r>
      <w:r w:rsidRPr="00A536C2">
        <w:rPr>
          <w:rStyle w:val="11111AAAAStyleUnderline"/>
        </w:rPr>
        <w:t>MAGA</w:t>
      </w:r>
      <w:r w:rsidRPr="00541C12">
        <w:rPr>
          <w:sz w:val="14"/>
        </w:rPr>
        <w:t xml:space="preserve"> base. </w:t>
      </w:r>
      <w:r w:rsidRPr="00541C12">
        <w:rPr>
          <w:rStyle w:val="11111AAAAStyleUnderline"/>
        </w:rPr>
        <w:t>This</w:t>
      </w:r>
      <w:r w:rsidRPr="00541C12">
        <w:rPr>
          <w:sz w:val="14"/>
        </w:rPr>
        <w:t xml:space="preserve"> balancing act </w:t>
      </w:r>
      <w:r w:rsidRPr="00541C12">
        <w:rPr>
          <w:rStyle w:val="11111AAAAStyleUnderline"/>
        </w:rPr>
        <w:t>has proven difficult for post-Trump</w:t>
      </w:r>
      <w:r w:rsidRPr="00541C12">
        <w:rPr>
          <w:sz w:val="14"/>
        </w:rPr>
        <w:t xml:space="preserve"> Republican </w:t>
      </w:r>
      <w:r w:rsidRPr="00541C12">
        <w:rPr>
          <w:rStyle w:val="11111AAAAStyleUnderline"/>
        </w:rPr>
        <w:t xml:space="preserve">leaders, and </w:t>
      </w:r>
      <w:r w:rsidRPr="00541C12">
        <w:rPr>
          <w:rStyle w:val="11111AAAAStyleUnderline"/>
          <w:highlight w:val="yellow"/>
        </w:rPr>
        <w:t>failure to navigate</w:t>
      </w:r>
      <w:r w:rsidRPr="00541C12">
        <w:rPr>
          <w:rStyle w:val="11111AAAAStyleUnderline"/>
        </w:rPr>
        <w:t xml:space="preserve"> it </w:t>
      </w:r>
      <w:r w:rsidRPr="00A536C2">
        <w:rPr>
          <w:rStyle w:val="11111AAAAStyleUnderline"/>
          <w:highlight w:val="yellow"/>
        </w:rPr>
        <w:t xml:space="preserve">could lead to </w:t>
      </w:r>
      <w:r w:rsidRPr="00A536C2">
        <w:rPr>
          <w:rStyle w:val="Emphasis"/>
          <w:highlight w:val="yellow"/>
        </w:rPr>
        <w:t>lackluster</w:t>
      </w:r>
      <w:r w:rsidRPr="00A536C2">
        <w:rPr>
          <w:rStyle w:val="11111AAAAStyleUnderline"/>
          <w:highlight w:val="yellow"/>
        </w:rPr>
        <w:t xml:space="preserve"> </w:t>
      </w:r>
      <w:r w:rsidRPr="00541C12">
        <w:rPr>
          <w:rStyle w:val="11111AAAAStyleUnderline"/>
          <w:highlight w:val="yellow"/>
        </w:rPr>
        <w:t>turnout</w:t>
      </w:r>
      <w:r w:rsidRPr="00541C12">
        <w:rPr>
          <w:sz w:val="14"/>
        </w:rPr>
        <w:t>.</w:t>
      </w:r>
    </w:p>
    <w:p w14:paraId="2B544779" w14:textId="77777777" w:rsidR="00836340" w:rsidRPr="00541C12" w:rsidRDefault="00836340" w:rsidP="00836340">
      <w:pPr>
        <w:rPr>
          <w:sz w:val="14"/>
        </w:rPr>
      </w:pPr>
      <w:r w:rsidRPr="00A536C2">
        <w:rPr>
          <w:rStyle w:val="11111AAAAStyleUnderline"/>
          <w:highlight w:val="yellow"/>
        </w:rPr>
        <w:t>Dem</w:t>
      </w:r>
      <w:r w:rsidRPr="00A536C2">
        <w:rPr>
          <w:rStyle w:val="11111AAAAStyleUnderline"/>
        </w:rPr>
        <w:t xml:space="preserve">ocrats are not only positioned to win in </w:t>
      </w:r>
      <w:r w:rsidRPr="00A536C2">
        <w:rPr>
          <w:rStyle w:val="Emphasis"/>
        </w:rPr>
        <w:t>2028</w:t>
      </w:r>
      <w:r w:rsidRPr="00A536C2">
        <w:rPr>
          <w:rStyle w:val="11111AAAAStyleUnderline"/>
        </w:rPr>
        <w:t xml:space="preserve">; they are likely to hold the White House in </w:t>
      </w:r>
      <w:r w:rsidRPr="00A536C2">
        <w:rPr>
          <w:rStyle w:val="Emphasis"/>
        </w:rPr>
        <w:t>2032</w:t>
      </w:r>
      <w:r w:rsidRPr="00541C12">
        <w:rPr>
          <w:sz w:val="14"/>
        </w:rPr>
        <w:t xml:space="preserve"> as well. Historically, </w:t>
      </w:r>
      <w:r w:rsidRPr="00541C12">
        <w:rPr>
          <w:rStyle w:val="11111AAAAStyleUnderline"/>
        </w:rPr>
        <w:t xml:space="preserve">it’s rare to see </w:t>
      </w:r>
      <w:r w:rsidRPr="00541C12">
        <w:rPr>
          <w:rStyle w:val="Emphasis"/>
        </w:rPr>
        <w:t>four</w:t>
      </w:r>
      <w:r w:rsidRPr="00541C12">
        <w:rPr>
          <w:rStyle w:val="11111AAAAStyleUnderline"/>
        </w:rPr>
        <w:t xml:space="preserve"> consecutive new presidents</w:t>
      </w:r>
      <w:r w:rsidRPr="00541C12">
        <w:rPr>
          <w:sz w:val="14"/>
        </w:rPr>
        <w:t xml:space="preserve">. The streak of Trump (2016), Biden (2020), Trump again (2024), and </w:t>
      </w:r>
      <w:r w:rsidRPr="00A536C2">
        <w:rPr>
          <w:rStyle w:val="11111AAAAStyleUnderline"/>
        </w:rPr>
        <w:t xml:space="preserve">a new </w:t>
      </w:r>
      <w:r w:rsidRPr="00A536C2">
        <w:rPr>
          <w:rStyle w:val="11111AAAAStyleUnderline"/>
          <w:highlight w:val="yellow"/>
        </w:rPr>
        <w:t>pres</w:t>
      </w:r>
      <w:r w:rsidRPr="00A536C2">
        <w:rPr>
          <w:rStyle w:val="11111AAAAStyleUnderline"/>
        </w:rPr>
        <w:t>ident in 2028</w:t>
      </w:r>
      <w:r w:rsidRPr="00541C12">
        <w:rPr>
          <w:sz w:val="14"/>
        </w:rPr>
        <w:t xml:space="preserve"> already </w:t>
      </w:r>
      <w:r w:rsidRPr="00541C12">
        <w:rPr>
          <w:rStyle w:val="11111AAAAStyleUnderline"/>
        </w:rPr>
        <w:t xml:space="preserve">puts us in </w:t>
      </w:r>
      <w:r w:rsidRPr="00A536C2">
        <w:rPr>
          <w:rStyle w:val="Emphasis"/>
        </w:rPr>
        <w:t>uncharted</w:t>
      </w:r>
      <w:r w:rsidRPr="00A536C2">
        <w:rPr>
          <w:rStyle w:val="11111AAAAStyleUnderline"/>
        </w:rPr>
        <w:t xml:space="preserve"> territory</w:t>
      </w:r>
      <w:r w:rsidRPr="00541C12">
        <w:rPr>
          <w:rStyle w:val="11111AAAAStyleUnderline"/>
        </w:rPr>
        <w:t>. A Democrat elected in 2028 would</w:t>
      </w:r>
      <w:r w:rsidRPr="00541C12">
        <w:rPr>
          <w:sz w:val="14"/>
        </w:rPr>
        <w:t xml:space="preserve"> likely </w:t>
      </w:r>
      <w:r w:rsidRPr="00541C12">
        <w:rPr>
          <w:rStyle w:val="Emphasis"/>
        </w:rPr>
        <w:t>secure</w:t>
      </w:r>
      <w:r w:rsidRPr="00541C12">
        <w:rPr>
          <w:rStyle w:val="11111AAAAStyleUnderline"/>
        </w:rPr>
        <w:t xml:space="preserve"> reelection</w:t>
      </w:r>
      <w:r w:rsidRPr="00541C12">
        <w:rPr>
          <w:sz w:val="14"/>
        </w:rPr>
        <w:t xml:space="preserve"> in 2032, </w:t>
      </w:r>
      <w:r w:rsidRPr="00541C12">
        <w:rPr>
          <w:rStyle w:val="11111AAAAStyleUnderline"/>
        </w:rPr>
        <w:t>as continuity</w:t>
      </w:r>
      <w:r w:rsidRPr="00541C12">
        <w:rPr>
          <w:sz w:val="14"/>
        </w:rPr>
        <w:t xml:space="preserve"> tends to </w:t>
      </w:r>
      <w:r w:rsidRPr="00541C12">
        <w:rPr>
          <w:rStyle w:val="11111AAAAStyleUnderline"/>
        </w:rPr>
        <w:t>favor incumbents</w:t>
      </w:r>
      <w:r w:rsidRPr="00541C12">
        <w:rPr>
          <w:sz w:val="14"/>
        </w:rPr>
        <w:t>.</w:t>
      </w:r>
    </w:p>
    <w:p w14:paraId="5B46AB99" w14:textId="77777777" w:rsidR="00836340" w:rsidRPr="00541C12" w:rsidRDefault="00836340" w:rsidP="00836340">
      <w:pPr>
        <w:rPr>
          <w:sz w:val="14"/>
        </w:rPr>
      </w:pPr>
      <w:r w:rsidRPr="00A536C2">
        <w:rPr>
          <w:rStyle w:val="11111AAAAStyleUnderline"/>
        </w:rPr>
        <w:t>Demographics</w:t>
      </w:r>
      <w:r w:rsidRPr="00541C12">
        <w:rPr>
          <w:sz w:val="14"/>
        </w:rPr>
        <w:t xml:space="preserve"> also </w:t>
      </w:r>
      <w:r w:rsidRPr="00541C12">
        <w:rPr>
          <w:rStyle w:val="11111AAAAStyleUnderline"/>
        </w:rPr>
        <w:t xml:space="preserve">tilt the map in Democrats’ favor. Urbanization, younger voters, and an increasingly diverse electorate are </w:t>
      </w:r>
      <w:r w:rsidRPr="00541C12">
        <w:rPr>
          <w:rStyle w:val="Emphasis"/>
          <w:highlight w:val="yellow"/>
        </w:rPr>
        <w:t>strengthen</w:t>
      </w:r>
      <w:r w:rsidRPr="00541C12">
        <w:rPr>
          <w:rStyle w:val="Emphasis"/>
        </w:rPr>
        <w:t>ing</w:t>
      </w:r>
      <w:r w:rsidRPr="00541C12">
        <w:rPr>
          <w:rStyle w:val="11111AAAAStyleUnderline"/>
        </w:rPr>
        <w:t xml:space="preserve"> their </w:t>
      </w:r>
      <w:r w:rsidRPr="00541C12">
        <w:rPr>
          <w:rStyle w:val="11111AAAAStyleUnderline"/>
          <w:highlight w:val="yellow"/>
        </w:rPr>
        <w:t>coalition</w:t>
      </w:r>
      <w:r w:rsidRPr="00541C12">
        <w:rPr>
          <w:sz w:val="14"/>
        </w:rPr>
        <w:t>. If Republicans fail to expand their appeal to these groups, their path to victory in 2028, and beyond, narrows further.</w:t>
      </w:r>
    </w:p>
    <w:p w14:paraId="4131E0BA" w14:textId="77777777" w:rsidR="00836340" w:rsidRPr="00541C12" w:rsidRDefault="00836340" w:rsidP="00836340">
      <w:pPr>
        <w:rPr>
          <w:sz w:val="14"/>
        </w:rPr>
      </w:pPr>
      <w:r w:rsidRPr="00541C12">
        <w:rPr>
          <w:rStyle w:val="11111AAAAStyleUnderline"/>
        </w:rPr>
        <w:t>For Republicans, winning in 2028 requires a clear, strategic plan</w:t>
      </w:r>
      <w:r w:rsidRPr="00541C12">
        <w:rPr>
          <w:sz w:val="14"/>
        </w:rPr>
        <w:t>. Firs</w:t>
      </w:r>
      <w:r w:rsidRPr="00A536C2">
        <w:rPr>
          <w:sz w:val="14"/>
        </w:rPr>
        <w:t xml:space="preserve">t, </w:t>
      </w:r>
      <w:r w:rsidRPr="00A536C2">
        <w:rPr>
          <w:rStyle w:val="11111AAAAStyleUnderline"/>
        </w:rPr>
        <w:t>the party must address the potential MAGA drop-off</w:t>
      </w:r>
      <w:r w:rsidRPr="00541C12">
        <w:rPr>
          <w:sz w:val="14"/>
        </w:rPr>
        <w:t xml:space="preserve"> by emphasizing the broader conservative movement </w:t>
      </w:r>
      <w:r w:rsidRPr="00541C12">
        <w:rPr>
          <w:rStyle w:val="11111AAAAStyleUnderline"/>
        </w:rPr>
        <w:t>rather than relying</w:t>
      </w:r>
      <w:r w:rsidRPr="00541C12">
        <w:rPr>
          <w:sz w:val="14"/>
        </w:rPr>
        <w:t xml:space="preserve"> solely </w:t>
      </w:r>
      <w:r w:rsidRPr="00541C12">
        <w:rPr>
          <w:rStyle w:val="11111AAAAStyleUnderline"/>
        </w:rPr>
        <w:t>on Trump’s personality-driven base</w:t>
      </w:r>
      <w:r w:rsidRPr="00541C12">
        <w:rPr>
          <w:sz w:val="14"/>
        </w:rPr>
        <w:t xml:space="preserve">. Turnout </w:t>
      </w:r>
      <w:r w:rsidRPr="00541C12">
        <w:rPr>
          <w:rStyle w:val="Emphasis"/>
          <w:highlight w:val="yellow"/>
        </w:rPr>
        <w:t>strategies must target</w:t>
      </w:r>
      <w:r w:rsidRPr="00A536C2">
        <w:rPr>
          <w:rStyle w:val="11111AAAAStyleUnderline"/>
        </w:rPr>
        <w:t xml:space="preserve"> new</w:t>
      </w:r>
      <w:r w:rsidRPr="00541C12">
        <w:rPr>
          <w:sz w:val="14"/>
        </w:rPr>
        <w:t xml:space="preserve"> and </w:t>
      </w:r>
      <w:r w:rsidRPr="00A536C2">
        <w:rPr>
          <w:rStyle w:val="Emphasis"/>
          <w:highlight w:val="yellow"/>
        </w:rPr>
        <w:t>disenchanted</w:t>
      </w:r>
      <w:r w:rsidRPr="00A536C2">
        <w:rPr>
          <w:sz w:val="14"/>
          <w:highlight w:val="yellow"/>
        </w:rPr>
        <w:t xml:space="preserve"> </w:t>
      </w:r>
      <w:r w:rsidRPr="00A536C2">
        <w:rPr>
          <w:rStyle w:val="Emphasis"/>
          <w:highlight w:val="yellow"/>
        </w:rPr>
        <w:t>voters</w:t>
      </w:r>
      <w:r w:rsidRPr="00541C12">
        <w:rPr>
          <w:sz w:val="14"/>
        </w:rPr>
        <w:t>.</w:t>
      </w:r>
    </w:p>
    <w:p w14:paraId="318718BC" w14:textId="77777777" w:rsidR="00836340" w:rsidRPr="00541C12" w:rsidRDefault="00836340" w:rsidP="00836340">
      <w:pPr>
        <w:rPr>
          <w:sz w:val="14"/>
        </w:rPr>
      </w:pPr>
      <w:r w:rsidRPr="00541C12">
        <w:rPr>
          <w:sz w:val="14"/>
        </w:rPr>
        <w:t>Second, Republicans need to secure states like Nebraska and hold swing states like Arizona, Georgia and North Carolina.</w:t>
      </w:r>
    </w:p>
    <w:p w14:paraId="26CCC3FB" w14:textId="77777777" w:rsidR="00836340" w:rsidRPr="00541C12" w:rsidRDefault="00836340" w:rsidP="00836340">
      <w:pPr>
        <w:rPr>
          <w:sz w:val="14"/>
        </w:rPr>
      </w:pPr>
      <w:r w:rsidRPr="00541C12">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18874C4D" w14:textId="77777777" w:rsidR="00836340" w:rsidRPr="00541C12" w:rsidRDefault="00836340" w:rsidP="00836340">
      <w:pPr>
        <w:rPr>
          <w:sz w:val="14"/>
        </w:rPr>
      </w:pPr>
      <w:r w:rsidRPr="00541C12">
        <w:rPr>
          <w:sz w:val="14"/>
        </w:rPr>
        <w:t xml:space="preserve">Fourth, </w:t>
      </w:r>
      <w:r w:rsidRPr="00541C12">
        <w:rPr>
          <w:rStyle w:val="11111AAAAStyleUnderline"/>
        </w:rPr>
        <w:t xml:space="preserve">the </w:t>
      </w:r>
      <w:r w:rsidRPr="00541C12">
        <w:rPr>
          <w:rStyle w:val="Emphasis"/>
          <w:highlight w:val="yellow"/>
        </w:rPr>
        <w:t>Rep</w:t>
      </w:r>
      <w:r w:rsidRPr="00541C12">
        <w:rPr>
          <w:rStyle w:val="11111AAAAStyleUnderline"/>
        </w:rPr>
        <w:t xml:space="preserve">ublican nominee </w:t>
      </w:r>
      <w:r w:rsidRPr="00A536C2">
        <w:rPr>
          <w:rStyle w:val="11111AAAAStyleUnderline"/>
        </w:rPr>
        <w:t xml:space="preserve">must articulate a </w:t>
      </w:r>
      <w:r w:rsidRPr="00A536C2">
        <w:rPr>
          <w:rStyle w:val="11111AAAAStyleUnderline"/>
          <w:highlight w:val="yellow"/>
        </w:rPr>
        <w:t xml:space="preserve">vision </w:t>
      </w:r>
      <w:r w:rsidRPr="00541C12">
        <w:rPr>
          <w:rStyle w:val="11111AAAAStyleUnderline"/>
          <w:highlight w:val="yellow"/>
        </w:rPr>
        <w:t>that resonates with all factions</w:t>
      </w:r>
      <w:r w:rsidRPr="00541C12">
        <w:rPr>
          <w:sz w:val="14"/>
        </w:rPr>
        <w:t xml:space="preserve"> of the party while appealing to swing voters. Unity within the party is non-negotiable.</w:t>
      </w:r>
    </w:p>
    <w:p w14:paraId="1986F0D4" w14:textId="77777777" w:rsidR="00836340" w:rsidRPr="00541C12" w:rsidRDefault="00836340" w:rsidP="00836340">
      <w:pPr>
        <w:rPr>
          <w:sz w:val="14"/>
        </w:rPr>
      </w:pPr>
      <w:r w:rsidRPr="00541C12">
        <w:rPr>
          <w:sz w:val="14"/>
        </w:rPr>
        <w:t xml:space="preserve">Fifth, </w:t>
      </w:r>
      <w:r w:rsidRPr="00541C12">
        <w:rPr>
          <w:rStyle w:val="11111AAAAStyleUnderline"/>
        </w:rPr>
        <w:t xml:space="preserve">Republicans must </w:t>
      </w:r>
      <w:r w:rsidRPr="00A536C2">
        <w:rPr>
          <w:rStyle w:val="11111AAAAStyleUnderline"/>
        </w:rPr>
        <w:t xml:space="preserve">offer solutions to </w:t>
      </w:r>
      <w:r w:rsidRPr="00A536C2">
        <w:rPr>
          <w:rStyle w:val="Emphasis"/>
        </w:rPr>
        <w:t>pressing</w:t>
      </w:r>
      <w:r w:rsidRPr="00A536C2">
        <w:rPr>
          <w:rStyle w:val="11111AAAAStyleUnderline"/>
        </w:rPr>
        <w:t xml:space="preserve"> issues</w:t>
      </w:r>
      <w:r w:rsidRPr="00541C12">
        <w:rPr>
          <w:sz w:val="14"/>
        </w:rPr>
        <w:t xml:space="preserve"> like health care, education and the economy. A compelling policy agenda is key to winning over suburban and independent voters.</w:t>
      </w:r>
    </w:p>
    <w:p w14:paraId="68D1BA19" w14:textId="77777777" w:rsidR="00836340" w:rsidRPr="00541C12" w:rsidRDefault="00836340" w:rsidP="00836340">
      <w:pPr>
        <w:rPr>
          <w:sz w:val="14"/>
        </w:rPr>
      </w:pPr>
      <w:r w:rsidRPr="00541C12">
        <w:rPr>
          <w:sz w:val="14"/>
        </w:rPr>
        <w:t xml:space="preserve">Finally, Trump’s influence has reshaped Republican politics, but the party must prepare for a future where he is no longer on the ballot. Identifying and elevating leaders who can inherit and </w:t>
      </w:r>
      <w:proofErr w:type="gramStart"/>
      <w:r w:rsidRPr="00541C12">
        <w:rPr>
          <w:sz w:val="14"/>
        </w:rPr>
        <w:t>adapt</w:t>
      </w:r>
      <w:proofErr w:type="gramEnd"/>
      <w:r w:rsidRPr="00541C12">
        <w:rPr>
          <w:sz w:val="14"/>
        </w:rPr>
        <w:t xml:space="preserve"> his appeal will be critical.</w:t>
      </w:r>
    </w:p>
    <w:p w14:paraId="50DD3D0E" w14:textId="77777777" w:rsidR="00836340" w:rsidRPr="00541C12" w:rsidRDefault="00836340" w:rsidP="00836340">
      <w:pPr>
        <w:rPr>
          <w:sz w:val="14"/>
        </w:rPr>
      </w:pPr>
      <w:r w:rsidRPr="00A536C2">
        <w:rPr>
          <w:rStyle w:val="11111AAAAStyleUnderline"/>
        </w:rPr>
        <w:t xml:space="preserve">The </w:t>
      </w:r>
      <w:r w:rsidRPr="00A536C2">
        <w:rPr>
          <w:rStyle w:val="11111AAAAStyleUnderline"/>
          <w:highlight w:val="yellow"/>
        </w:rPr>
        <w:t>Republican</w:t>
      </w:r>
      <w:r w:rsidRPr="00541C12">
        <w:rPr>
          <w:sz w:val="14"/>
        </w:rPr>
        <w:t xml:space="preserve"> Party’s </w:t>
      </w:r>
      <w:r w:rsidRPr="00541C12">
        <w:rPr>
          <w:rStyle w:val="11111AAAAStyleUnderline"/>
          <w:highlight w:val="yellow"/>
        </w:rPr>
        <w:t xml:space="preserve">path to </w:t>
      </w:r>
      <w:r w:rsidRPr="00A536C2">
        <w:rPr>
          <w:rStyle w:val="11111AAAAStyleUnderline"/>
          <w:highlight w:val="yellow"/>
        </w:rPr>
        <w:t>victory</w:t>
      </w:r>
      <w:r w:rsidRPr="00541C12">
        <w:rPr>
          <w:sz w:val="14"/>
        </w:rPr>
        <w:t xml:space="preserve"> in 2028 </w:t>
      </w:r>
      <w:r w:rsidRPr="00541C12">
        <w:rPr>
          <w:rStyle w:val="11111AAAAStyleUnderline"/>
          <w:highlight w:val="yellow"/>
        </w:rPr>
        <w:t xml:space="preserve">is </w:t>
      </w:r>
      <w:r w:rsidRPr="00541C12">
        <w:rPr>
          <w:rStyle w:val="Emphasis"/>
          <w:highlight w:val="yellow"/>
        </w:rPr>
        <w:t>narrow</w:t>
      </w:r>
      <w:r w:rsidRPr="00541C12">
        <w:rPr>
          <w:rStyle w:val="11111AAAAStyleUnderline"/>
          <w:highlight w:val="yellow"/>
        </w:rPr>
        <w:t xml:space="preserve"> but achievable</w:t>
      </w:r>
      <w:r w:rsidRPr="00541C12">
        <w:rPr>
          <w:sz w:val="14"/>
        </w:rPr>
        <w:t>. Ignoring the looming challenges — MAGA voter attrition, the Shapiro-Whitmer threat and vulnerabilities in the House, would be a catastrophic mistake.</w:t>
      </w:r>
    </w:p>
    <w:p w14:paraId="527C121C" w14:textId="77777777" w:rsidR="00836340" w:rsidRDefault="00836340" w:rsidP="00836340">
      <w:pPr>
        <w:rPr>
          <w:sz w:val="14"/>
        </w:rPr>
      </w:pPr>
      <w:r w:rsidRPr="00541C12">
        <w:rPr>
          <w:rStyle w:val="11111AAAAStyleUnderline"/>
        </w:rPr>
        <w:t xml:space="preserve">The </w:t>
      </w:r>
      <w:r w:rsidRPr="00A536C2">
        <w:rPr>
          <w:rStyle w:val="11111AAAAStyleUnderline"/>
        </w:rPr>
        <w:t xml:space="preserve">Reagan to Bush drop-off in 1988 offers a </w:t>
      </w:r>
      <w:r w:rsidRPr="00A536C2">
        <w:rPr>
          <w:rStyle w:val="Emphasis"/>
        </w:rPr>
        <w:t>stark warning</w:t>
      </w:r>
      <w:r w:rsidRPr="00A536C2">
        <w:rPr>
          <w:sz w:val="14"/>
        </w:rPr>
        <w:t xml:space="preserve">: </w:t>
      </w:r>
      <w:r w:rsidRPr="00A536C2">
        <w:rPr>
          <w:rStyle w:val="11111AAAAStyleUnderline"/>
        </w:rPr>
        <w:t xml:space="preserve">a 10.4 percent voter decline that cost the GOP </w:t>
      </w:r>
      <w:r w:rsidRPr="00A536C2">
        <w:rPr>
          <w:rStyle w:val="Emphasis"/>
        </w:rPr>
        <w:t>millions of votes</w:t>
      </w:r>
      <w:r w:rsidRPr="00A536C2">
        <w:rPr>
          <w:sz w:val="14"/>
        </w:rPr>
        <w:t xml:space="preserve">. A similar occurrence in 2028 could be disastrous. </w:t>
      </w:r>
      <w:r w:rsidRPr="00A536C2">
        <w:rPr>
          <w:rStyle w:val="11111AAAAStyleUnderline"/>
        </w:rPr>
        <w:t xml:space="preserve">If Republicans fail to adapt, </w:t>
      </w:r>
      <w:r w:rsidRPr="00A536C2">
        <w:rPr>
          <w:rStyle w:val="Emphasis"/>
        </w:rPr>
        <w:t>the consequence</w:t>
      </w:r>
      <w:r w:rsidRPr="00A536C2">
        <w:rPr>
          <w:rStyle w:val="11111AAAAStyleUnderline"/>
        </w:rPr>
        <w:t xml:space="preserve">s won’t just be losing the next election but ceding a </w:t>
      </w:r>
      <w:r w:rsidRPr="00A536C2">
        <w:rPr>
          <w:rStyle w:val="Emphasis"/>
          <w:szCs w:val="40"/>
        </w:rPr>
        <w:t>generation of political dominance</w:t>
      </w:r>
      <w:r w:rsidRPr="00A536C2">
        <w:rPr>
          <w:rStyle w:val="11111AAAAStyleUnderline"/>
        </w:rPr>
        <w:t xml:space="preserve"> to</w:t>
      </w:r>
      <w:r w:rsidRPr="00A536C2">
        <w:rPr>
          <w:sz w:val="14"/>
        </w:rPr>
        <w:t xml:space="preserve"> the </w:t>
      </w:r>
      <w:r w:rsidRPr="00A536C2">
        <w:rPr>
          <w:rStyle w:val="11111AAAAStyleUnderline"/>
        </w:rPr>
        <w:t>Dem</w:t>
      </w:r>
      <w:r w:rsidRPr="00A536C2">
        <w:rPr>
          <w:sz w:val="14"/>
        </w:rPr>
        <w:t>ocrat</w:t>
      </w:r>
      <w:r w:rsidRPr="00A536C2">
        <w:rPr>
          <w:rStyle w:val="11111AAAAStyleUnderline"/>
        </w:rPr>
        <w:t>s</w:t>
      </w:r>
      <w:r w:rsidRPr="00541C12">
        <w:rPr>
          <w:sz w:val="14"/>
        </w:rPr>
        <w:t>. The stakes could not be higher.</w:t>
      </w:r>
    </w:p>
    <w:p w14:paraId="7CCF95B5" w14:textId="77777777" w:rsidR="00836340" w:rsidRDefault="00836340" w:rsidP="00836340">
      <w:pPr>
        <w:rPr>
          <w:sz w:val="14"/>
        </w:rPr>
      </w:pPr>
    </w:p>
    <w:p w14:paraId="42AF4347" w14:textId="77777777" w:rsidR="00836340" w:rsidRPr="00146B58" w:rsidRDefault="00836340" w:rsidP="00836340">
      <w:pPr>
        <w:pStyle w:val="Heading4"/>
      </w:pPr>
      <w:r w:rsidRPr="00146B58">
        <w:t>The plan courts labor into the MAGA base. Actions now are key.</w:t>
      </w:r>
    </w:p>
    <w:p w14:paraId="58B4E4D1" w14:textId="77777777" w:rsidR="00836340" w:rsidRDefault="00836340" w:rsidP="00836340">
      <w:r w:rsidRPr="002D4DE5">
        <w:rPr>
          <w:rStyle w:val="Style13ptBold"/>
        </w:rPr>
        <w:t>Greenhouse 25</w:t>
      </w:r>
      <w:r w:rsidRPr="0084420B">
        <w:t xml:space="preserve">, American labor and workplace journalist and writer (Steven, “America’s Labor Unions Are Souring on Trump: And they’re already planting seeds to help ensure the Democrats win back control of the House of Representatives.,” </w:t>
      </w:r>
      <w:r w:rsidRPr="0084420B">
        <w:rPr>
          <w:i/>
          <w:iCs/>
        </w:rPr>
        <w:t>Slate</w:t>
      </w:r>
      <w:r w:rsidRPr="0084420B">
        <w:t xml:space="preserve">, </w:t>
      </w:r>
      <w:hyperlink r:id="rId8" w:history="1">
        <w:r w:rsidRPr="00EF34DC">
          <w:rPr>
            <w:rStyle w:val="Hyperlink"/>
          </w:rPr>
          <w:t>https://slate.com/news-and-politics/2025/05/unions-donald-trump-2026-election-kilmar-abrego-garcia.html</w:t>
        </w:r>
      </w:hyperlink>
      <w:r w:rsidRPr="0084420B">
        <w:t>)</w:t>
      </w:r>
    </w:p>
    <w:p w14:paraId="2EBB0097" w14:textId="77777777" w:rsidR="00836340" w:rsidRPr="0084420B" w:rsidRDefault="00836340" w:rsidP="00836340"/>
    <w:p w14:paraId="57127274" w14:textId="77777777" w:rsidR="00836340" w:rsidRPr="0084420B" w:rsidRDefault="00836340" w:rsidP="00836340">
      <w:r w:rsidRPr="0084420B">
        <w:t xml:space="preserve">But now, five weeks later, it’s abundantly clear that most </w:t>
      </w:r>
      <w:r w:rsidRPr="00C73757">
        <w:rPr>
          <w:rStyle w:val="11111AAAAStyleUnderline"/>
          <w:highlight w:val="yellow"/>
        </w:rPr>
        <w:t>unions are angry</w:t>
      </w:r>
      <w:r w:rsidRPr="00C73757">
        <w:rPr>
          <w:rStyle w:val="11111AAAAStyleUnderline"/>
        </w:rPr>
        <w:t xml:space="preserve"> as hell </w:t>
      </w:r>
      <w:r w:rsidRPr="00C73757">
        <w:rPr>
          <w:rStyle w:val="11111AAAAStyleUnderline"/>
          <w:highlight w:val="yellow"/>
        </w:rPr>
        <w:t>about Trump</w:t>
      </w:r>
      <w:r w:rsidRPr="00C73757">
        <w:rPr>
          <w:rStyle w:val="11111AAAAStyleUnderline"/>
        </w:rPr>
        <w:t xml:space="preserve"> 2</w:t>
      </w:r>
      <w:r w:rsidRPr="0084420B">
        <w:t>.0. “</w:t>
      </w:r>
      <w:r w:rsidRPr="00C73757">
        <w:rPr>
          <w:rStyle w:val="11111AAAAStyleUnderline"/>
        </w:rPr>
        <w:t xml:space="preserve">We’ve been </w:t>
      </w:r>
      <w:r w:rsidRPr="00C73757">
        <w:rPr>
          <w:rStyle w:val="11111AAAAStyleUnderline"/>
          <w:highlight w:val="yellow"/>
        </w:rPr>
        <w:t>facing a barrage of attacks</w:t>
      </w:r>
      <w:r w:rsidRPr="00C73757">
        <w:rPr>
          <w:rStyle w:val="11111AAAAStyleUnderline"/>
        </w:rPr>
        <w:t xml:space="preserve"> from the administration</w:t>
      </w:r>
      <w:r w:rsidRPr="0084420B">
        <w:t xml:space="preserve">,” said Liz Shuler, president of the AFL-CIO, the nation’s main union federation, in an interview. “They’re slashing jobs. </w:t>
      </w:r>
      <w:r w:rsidRPr="00C73757">
        <w:rPr>
          <w:rStyle w:val="11111AAAAStyleUnderline"/>
        </w:rPr>
        <w:t xml:space="preserve">They’re </w:t>
      </w:r>
      <w:r w:rsidRPr="00C73757">
        <w:rPr>
          <w:rStyle w:val="11111AAAAStyleUnderline"/>
          <w:highlight w:val="yellow"/>
        </w:rPr>
        <w:t>ripping up</w:t>
      </w:r>
      <w:r w:rsidRPr="00C73757">
        <w:rPr>
          <w:rStyle w:val="11111AAAAStyleUnderline"/>
        </w:rPr>
        <w:t xml:space="preserve"> union </w:t>
      </w:r>
      <w:r w:rsidRPr="00C73757">
        <w:rPr>
          <w:rStyle w:val="11111AAAAStyleUnderline"/>
          <w:highlight w:val="yellow"/>
        </w:rPr>
        <w:t>contracts</w:t>
      </w:r>
      <w:r w:rsidRPr="0084420B">
        <w:t xml:space="preserve">. They’re cutting services. </w:t>
      </w:r>
      <w:proofErr w:type="gramStart"/>
      <w:r w:rsidRPr="0084420B">
        <w:t>Trump’s</w:t>
      </w:r>
      <w:proofErr w:type="gramEnd"/>
      <w:r w:rsidRPr="0084420B">
        <w:t xml:space="preserve"> </w:t>
      </w:r>
      <w:proofErr w:type="gramStart"/>
      <w:r w:rsidRPr="0084420B">
        <w:t>delivered on</w:t>
      </w:r>
      <w:proofErr w:type="gramEnd"/>
      <w:r w:rsidRPr="0084420B">
        <w:t xml:space="preserve"> nothing that he promised. We would say his scorecard is a </w:t>
      </w:r>
      <w:proofErr w:type="gramStart"/>
      <w:r w:rsidRPr="0084420B">
        <w:t>fail</w:t>
      </w:r>
      <w:proofErr w:type="gramEnd"/>
      <w:r w:rsidRPr="0084420B">
        <w:t>.”</w:t>
      </w:r>
    </w:p>
    <w:p w14:paraId="79BD9E8F" w14:textId="77777777" w:rsidR="00836340" w:rsidRPr="0084420B" w:rsidRDefault="00836340" w:rsidP="00836340">
      <w:r w:rsidRPr="00C73757">
        <w:rPr>
          <w:rStyle w:val="11111AAAAStyleUnderline"/>
          <w:highlight w:val="yellow"/>
        </w:rPr>
        <w:t>Trump’s anti-union</w:t>
      </w:r>
      <w:r w:rsidRPr="00C73757">
        <w:rPr>
          <w:rStyle w:val="11111AAAAStyleUnderline"/>
        </w:rPr>
        <w:t xml:space="preserve"> moves have come</w:t>
      </w:r>
      <w:r w:rsidRPr="0084420B">
        <w:t xml:space="preserve"> </w:t>
      </w:r>
      <w:r w:rsidRPr="0084420B">
        <w:rPr>
          <w:rStyle w:val="Emphasis"/>
          <w:highlight w:val="yellow"/>
        </w:rPr>
        <w:t>fast</w:t>
      </w:r>
      <w:r w:rsidRPr="0084420B">
        <w:t xml:space="preserve">er </w:t>
      </w:r>
      <w:r w:rsidRPr="00C73757">
        <w:rPr>
          <w:rStyle w:val="11111AAAAStyleUnderline"/>
          <w:highlight w:val="yellow"/>
        </w:rPr>
        <w:t>and</w:t>
      </w:r>
      <w:r w:rsidRPr="0084420B">
        <w:t xml:space="preserve"> been </w:t>
      </w:r>
      <w:proofErr w:type="gramStart"/>
      <w:r w:rsidRPr="0084420B">
        <w:rPr>
          <w:rStyle w:val="Emphasis"/>
          <w:highlight w:val="yellow"/>
        </w:rPr>
        <w:t>vast</w:t>
      </w:r>
      <w:r w:rsidRPr="0084420B">
        <w:t>er</w:t>
      </w:r>
      <w:proofErr w:type="gramEnd"/>
      <w:r w:rsidRPr="0084420B">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C73757">
        <w:rPr>
          <w:rStyle w:val="11111AAAAStyleUnderline"/>
          <w:highlight w:val="yellow"/>
        </w:rPr>
        <w:t>leaving</w:t>
      </w:r>
      <w:r w:rsidRPr="00C73757">
        <w:rPr>
          <w:rStyle w:val="11111AAAAStyleUnderline"/>
        </w:rPr>
        <w:t xml:space="preserve"> the </w:t>
      </w:r>
      <w:r w:rsidRPr="00C73757">
        <w:rPr>
          <w:rStyle w:val="11111AAAAStyleUnderline"/>
          <w:highlight w:val="yellow"/>
        </w:rPr>
        <w:t>board without a quorum</w:t>
      </w:r>
      <w:r w:rsidRPr="0084420B">
        <w:t xml:space="preserve"> to function. </w:t>
      </w:r>
      <w:r w:rsidRPr="00C73757">
        <w:rPr>
          <w:rStyle w:val="11111AAAAStyleUnderline"/>
        </w:rPr>
        <w:t xml:space="preserve">He issued an executive order to </w:t>
      </w:r>
      <w:r w:rsidRPr="00C73757">
        <w:rPr>
          <w:rStyle w:val="11111AAAAStyleUnderline"/>
          <w:highlight w:val="yellow"/>
        </w:rPr>
        <w:t>destroy</w:t>
      </w:r>
      <w:r w:rsidRPr="00C73757">
        <w:rPr>
          <w:rStyle w:val="11111AAAAStyleUnderline"/>
        </w:rPr>
        <w:t xml:space="preserve"> </w:t>
      </w:r>
      <w:r w:rsidRPr="0062514E">
        <w:rPr>
          <w:rStyle w:val="Emphasis"/>
          <w:highlight w:val="yellow"/>
        </w:rPr>
        <w:t>c</w:t>
      </w:r>
      <w:r w:rsidRPr="00C73757">
        <w:rPr>
          <w:rStyle w:val="11111AAAAStyleUnderline"/>
        </w:rPr>
        <w:t xml:space="preserve">ollective </w:t>
      </w:r>
      <w:r w:rsidRPr="0062514E">
        <w:rPr>
          <w:rStyle w:val="Emphasis"/>
          <w:highlight w:val="yellow"/>
        </w:rPr>
        <w:t>b</w:t>
      </w:r>
      <w:r w:rsidRPr="00C73757">
        <w:rPr>
          <w:rStyle w:val="11111AAAAStyleUnderline"/>
        </w:rPr>
        <w:t xml:space="preserve">argaining </w:t>
      </w:r>
      <w:r w:rsidRPr="0062514E">
        <w:rPr>
          <w:rStyle w:val="Emphasis"/>
          <w:highlight w:val="yellow"/>
        </w:rPr>
        <w:t>r</w:t>
      </w:r>
      <w:r w:rsidRPr="00C73757">
        <w:rPr>
          <w:rStyle w:val="11111AAAAStyleUnderline"/>
        </w:rPr>
        <w:t>ight</w:t>
      </w:r>
      <w:r w:rsidRPr="0062514E">
        <w:rPr>
          <w:rStyle w:val="Emphasis"/>
          <w:highlight w:val="yellow"/>
        </w:rPr>
        <w:t>s</w:t>
      </w:r>
      <w:r w:rsidRPr="00C73757">
        <w:rPr>
          <w:rStyle w:val="11111AAAAStyleUnderline"/>
        </w:rPr>
        <w:t xml:space="preserve"> </w:t>
      </w:r>
      <w:r w:rsidRPr="00C73757">
        <w:rPr>
          <w:rStyle w:val="11111AAAAStyleUnderline"/>
          <w:highlight w:val="yellow"/>
        </w:rPr>
        <w:t>for</w:t>
      </w:r>
      <w:r w:rsidRPr="0084420B">
        <w:t xml:space="preserve"> 1 million </w:t>
      </w:r>
      <w:r w:rsidRPr="00C73757">
        <w:rPr>
          <w:rStyle w:val="11111AAAAStyleUnderline"/>
          <w:highlight w:val="yellow"/>
        </w:rPr>
        <w:t>federal employees</w:t>
      </w:r>
      <w:r w:rsidRPr="0084420B">
        <w:t>. “</w:t>
      </w:r>
      <w:r w:rsidRPr="00C73757">
        <w:rPr>
          <w:rStyle w:val="11111AAAAStyleUnderline"/>
        </w:rPr>
        <w:t>That’s the biggest assault against labor in our history</w:t>
      </w:r>
      <w:r w:rsidRPr="0084420B">
        <w:t>,” Shuler said.</w:t>
      </w:r>
    </w:p>
    <w:p w14:paraId="7A78CCA8" w14:textId="77777777" w:rsidR="00836340" w:rsidRPr="0084420B" w:rsidRDefault="00836340" w:rsidP="00836340">
      <w:r w:rsidRPr="00C73757">
        <w:rPr>
          <w:rStyle w:val="11111AAAAStyleUnderline"/>
        </w:rPr>
        <w:t xml:space="preserve">America’s </w:t>
      </w:r>
      <w:r w:rsidRPr="00C73757">
        <w:rPr>
          <w:rStyle w:val="11111AAAAStyleUnderline"/>
          <w:highlight w:val="yellow"/>
        </w:rPr>
        <w:t>labor unions</w:t>
      </w:r>
      <w:r w:rsidRPr="0084420B">
        <w:t>—which represent 16 million workers—have responded to Trump’s blitz in several ways. First, they</w:t>
      </w:r>
      <w:r w:rsidRPr="0084420B">
        <w:rPr>
          <w:rStyle w:val="Emphasis"/>
        </w:rPr>
        <w:t>’ve</w:t>
      </w:r>
      <w:r w:rsidRPr="0084420B">
        <w:t xml:space="preserve"> </w:t>
      </w:r>
      <w:r w:rsidRPr="00C73757">
        <w:rPr>
          <w:rStyle w:val="11111AAAAStyleUnderline"/>
        </w:rPr>
        <w:t>mounted a huge defensive effort</w:t>
      </w:r>
      <w:r w:rsidRPr="0084420B">
        <w:t>, largely through lawsuits, to save the jobs of fired federal employees and to preserve federal workers’ bargaining rights. (A federal judge ruled that Trump violated the law in terminating the bargaining rights of federal workers.)</w:t>
      </w:r>
    </w:p>
    <w:p w14:paraId="07503ADA" w14:textId="77777777" w:rsidR="00836340" w:rsidRPr="0084420B" w:rsidRDefault="00836340" w:rsidP="00836340">
      <w:r w:rsidRPr="0084420B">
        <w:t xml:space="preserve">Second, many </w:t>
      </w:r>
      <w:r w:rsidRPr="00C73757">
        <w:rPr>
          <w:rStyle w:val="11111AAAAStyleUnderline"/>
        </w:rPr>
        <w:t xml:space="preserve">unions and their members </w:t>
      </w:r>
      <w:r w:rsidRPr="00C73757">
        <w:rPr>
          <w:rStyle w:val="11111AAAAStyleUnderline"/>
          <w:highlight w:val="yellow"/>
        </w:rPr>
        <w:t xml:space="preserve">have </w:t>
      </w:r>
      <w:r w:rsidRPr="0084420B">
        <w:rPr>
          <w:rStyle w:val="Emphasis"/>
          <w:highlight w:val="yellow"/>
        </w:rPr>
        <w:t>joined the resistance</w:t>
      </w:r>
      <w:r w:rsidRPr="0084420B">
        <w:t xml:space="preserve">—they’ve marched in many communities’ “Hands Off” rallies, and they have staged many of their own protests. Third, </w:t>
      </w:r>
      <w:r w:rsidRPr="00C73757">
        <w:rPr>
          <w:rStyle w:val="11111AAAAStyleUnderline"/>
        </w:rPr>
        <w:t xml:space="preserve">unions have </w:t>
      </w:r>
      <w:r w:rsidRPr="00C73757">
        <w:rPr>
          <w:rStyle w:val="11111AAAAStyleUnderline"/>
          <w:highlight w:val="yellow"/>
        </w:rPr>
        <w:t>held</w:t>
      </w:r>
      <w:r w:rsidRPr="00C73757">
        <w:rPr>
          <w:rStyle w:val="11111AAAAStyleUnderline"/>
        </w:rPr>
        <w:t xml:space="preserve"> town hall </w:t>
      </w:r>
      <w:r w:rsidRPr="00C73757">
        <w:rPr>
          <w:rStyle w:val="11111AAAAStyleUnderline"/>
          <w:highlight w:val="yellow"/>
        </w:rPr>
        <w:t>meetings in purple districts</w:t>
      </w:r>
      <w:r w:rsidRPr="00C73757">
        <w:rPr>
          <w:rStyle w:val="11111AAAAStyleUnderline"/>
        </w:rPr>
        <w:t xml:space="preserve"> where </w:t>
      </w:r>
      <w:r w:rsidRPr="0084420B">
        <w:rPr>
          <w:rStyle w:val="Emphasis"/>
          <w:highlight w:val="yellow"/>
        </w:rPr>
        <w:t>Republican</w:t>
      </w:r>
      <w:r w:rsidRPr="00C73757">
        <w:rPr>
          <w:rStyle w:val="11111AAAAStyleUnderline"/>
        </w:rPr>
        <w:t xml:space="preserve"> member</w:t>
      </w:r>
      <w:r w:rsidRPr="0084420B">
        <w:rPr>
          <w:rStyle w:val="Emphasis"/>
          <w:highlight w:val="yellow"/>
        </w:rPr>
        <w:t>s</w:t>
      </w:r>
      <w:r w:rsidRPr="00C73757">
        <w:rPr>
          <w:rStyle w:val="11111AAAAStyleUnderline"/>
        </w:rPr>
        <w:t xml:space="preserve"> of Congress refused to do so because they </w:t>
      </w:r>
      <w:r w:rsidRPr="0084420B">
        <w:rPr>
          <w:rStyle w:val="Emphasis"/>
          <w:highlight w:val="yellow"/>
        </w:rPr>
        <w:t>fear</w:t>
      </w:r>
      <w:r w:rsidRPr="00C73757">
        <w:rPr>
          <w:rStyle w:val="11111AAAAStyleUnderline"/>
        </w:rPr>
        <w:t xml:space="preserve">ed </w:t>
      </w:r>
      <w:r w:rsidRPr="00C73757">
        <w:rPr>
          <w:rStyle w:val="11111AAAAStyleUnderline"/>
          <w:highlight w:val="yellow"/>
        </w:rPr>
        <w:t>the public’s wrath</w:t>
      </w:r>
      <w:r w:rsidRPr="0084420B">
        <w:t>.</w:t>
      </w:r>
    </w:p>
    <w:p w14:paraId="2BEE6D60" w14:textId="77777777" w:rsidR="00836340" w:rsidRPr="0084420B" w:rsidRDefault="00836340" w:rsidP="00836340">
      <w:r w:rsidRPr="0084420B">
        <w:t xml:space="preserve">Shuler said a new AFL-CIO poll found that </w:t>
      </w:r>
      <w:r w:rsidRPr="00C73757">
        <w:rPr>
          <w:rStyle w:val="11111AAAAStyleUnderline"/>
        </w:rPr>
        <w:t xml:space="preserve">a majority of </w:t>
      </w:r>
      <w:r w:rsidRPr="0084420B">
        <w:rPr>
          <w:rStyle w:val="Emphasis"/>
          <w:highlight w:val="yellow"/>
        </w:rPr>
        <w:t>union</w:t>
      </w:r>
      <w:r w:rsidRPr="00C73757">
        <w:rPr>
          <w:rStyle w:val="11111AAAAStyleUnderline"/>
        </w:rPr>
        <w:t xml:space="preserve"> member</w:t>
      </w:r>
      <w:r w:rsidRPr="0084420B">
        <w:rPr>
          <w:rStyle w:val="Emphasis"/>
          <w:highlight w:val="yellow"/>
        </w:rPr>
        <w:t>s</w:t>
      </w:r>
      <w:r w:rsidRPr="0084420B">
        <w:t xml:space="preserve"> say the country is moving in the wrong direction, with many </w:t>
      </w:r>
      <w:r w:rsidRPr="0084420B">
        <w:rPr>
          <w:rStyle w:val="Emphasis"/>
          <w:highlight w:val="yellow"/>
        </w:rPr>
        <w:t>complain</w:t>
      </w:r>
      <w:r w:rsidRPr="0084420B">
        <w:t xml:space="preserve">ing </w:t>
      </w:r>
      <w:r w:rsidRPr="00C73757">
        <w:rPr>
          <w:rStyle w:val="11111AAAAStyleUnderline"/>
        </w:rPr>
        <w:t xml:space="preserve">that </w:t>
      </w:r>
      <w:r w:rsidRPr="00C73757">
        <w:rPr>
          <w:rStyle w:val="11111AAAAStyleUnderline"/>
          <w:highlight w:val="yellow"/>
        </w:rPr>
        <w:t>Trump has done nothing</w:t>
      </w:r>
      <w:r w:rsidRPr="00C73757">
        <w:rPr>
          <w:rStyle w:val="11111AAAAStyleUnderline"/>
        </w:rPr>
        <w:t xml:space="preserve"> </w:t>
      </w:r>
      <w:r w:rsidRPr="0084420B">
        <w:t>to reduce inflation. “</w:t>
      </w:r>
      <w:r w:rsidRPr="00C73757">
        <w:rPr>
          <w:rStyle w:val="11111AAAAStyleUnderline"/>
        </w:rPr>
        <w:t xml:space="preserve">We’re seeing </w:t>
      </w:r>
      <w:r w:rsidRPr="00C73757">
        <w:rPr>
          <w:rStyle w:val="11111AAAAStyleUnderline"/>
          <w:highlight w:val="yellow"/>
        </w:rPr>
        <w:t>the most unified</w:t>
      </w:r>
      <w:r w:rsidRPr="00C73757">
        <w:rPr>
          <w:rStyle w:val="11111AAAAStyleUnderline"/>
        </w:rPr>
        <w:t xml:space="preserve"> labor movement we’ve seen </w:t>
      </w:r>
      <w:r w:rsidRPr="00C73757">
        <w:rPr>
          <w:rStyle w:val="11111AAAAStyleUnderline"/>
          <w:highlight w:val="yellow"/>
        </w:rPr>
        <w:t>in a long time</w:t>
      </w:r>
      <w:r w:rsidRPr="0084420B">
        <w:t>,” Shuler said. “</w:t>
      </w:r>
      <w:r w:rsidRPr="0084420B">
        <w:rPr>
          <w:rStyle w:val="Emphasis"/>
          <w:szCs w:val="40"/>
        </w:rPr>
        <w:t xml:space="preserve">The </w:t>
      </w:r>
      <w:r w:rsidRPr="0084420B">
        <w:rPr>
          <w:rStyle w:val="Emphasis"/>
          <w:szCs w:val="40"/>
          <w:highlight w:val="yellow"/>
        </w:rPr>
        <w:t>best organizer is a bad boss</w:t>
      </w:r>
      <w:r w:rsidRPr="0084420B">
        <w:t>.”</w:t>
      </w:r>
    </w:p>
    <w:p w14:paraId="74E6CDD8" w14:textId="77777777" w:rsidR="00836340" w:rsidRPr="0084420B" w:rsidRDefault="00836340" w:rsidP="00836340">
      <w:r w:rsidRPr="00C73757">
        <w:rPr>
          <w:rStyle w:val="11111AAAAStyleUnderline"/>
        </w:rPr>
        <w:t xml:space="preserve">Unions </w:t>
      </w:r>
      <w:r w:rsidRPr="00C73757">
        <w:rPr>
          <w:rStyle w:val="11111AAAAStyleUnderline"/>
          <w:highlight w:val="yellow"/>
        </w:rPr>
        <w:t>weren’t unified during</w:t>
      </w:r>
      <w:r w:rsidRPr="00C73757">
        <w:rPr>
          <w:rStyle w:val="11111AAAAStyleUnderline"/>
        </w:rPr>
        <w:t xml:space="preserve"> the </w:t>
      </w:r>
      <w:r w:rsidRPr="00C73757">
        <w:rPr>
          <w:rStyle w:val="11111AAAAStyleUnderline"/>
          <w:highlight w:val="yellow"/>
        </w:rPr>
        <w:t>2024</w:t>
      </w:r>
      <w:r w:rsidRPr="00C73757">
        <w:rPr>
          <w:rStyle w:val="11111AAAAStyleUnderline"/>
        </w:rPr>
        <w:t xml:space="preserve"> campaign</w:t>
      </w:r>
      <w:r w:rsidRPr="0084420B">
        <w:t xml:space="preserve">—indeed voters in union households backed Harris over Trump by just 8 percentage points—53 percent to 45 percent, according to exit polls. While most unions endorsed Harris, two </w:t>
      </w:r>
      <w:r w:rsidRPr="00C73757">
        <w:rPr>
          <w:rStyle w:val="11111AAAAStyleUnderline"/>
        </w:rPr>
        <w:t xml:space="preserve">powerful </w:t>
      </w:r>
      <w:proofErr w:type="gramStart"/>
      <w:r w:rsidRPr="00C73757">
        <w:rPr>
          <w:rStyle w:val="11111AAAAStyleUnderline"/>
        </w:rPr>
        <w:t>unions</w:t>
      </w:r>
      <w:r w:rsidRPr="0084420B">
        <w:t>—</w:t>
      </w:r>
      <w:proofErr w:type="gramEnd"/>
      <w:r w:rsidRPr="0084420B">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573CCBB" w14:textId="77777777" w:rsidR="00836340" w:rsidRPr="0084420B" w:rsidRDefault="00836340" w:rsidP="00836340">
      <w:r w:rsidRPr="0084420B">
        <w:t xml:space="preserve">Construction workers have long been viewed as more pro-Trump than most union members, but that didn’t stop Sean McGarvey, president of North America’s Building Trade Unions, from angrily calling on Trump to bring home </w:t>
      </w:r>
      <w:proofErr w:type="spellStart"/>
      <w:r w:rsidRPr="0084420B">
        <w:t>Kilmar</w:t>
      </w:r>
      <w:proofErr w:type="spellEnd"/>
      <w:r w:rsidRPr="0084420B">
        <w:t xml:space="preserve"> Abrego Garcia, a wrongly deported immigrant who was a member of the sheet metal workers’  union. “We demand” that he “be returned to us and his family now,” McGarvey said. “Bring him home.”</w:t>
      </w:r>
    </w:p>
    <w:p w14:paraId="5682061D" w14:textId="77777777" w:rsidR="00836340" w:rsidRPr="0084420B" w:rsidRDefault="00836340" w:rsidP="00836340">
      <w:r w:rsidRPr="0084420B">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84420B">
        <w:t>a large number of</w:t>
      </w:r>
      <w:proofErr w:type="gramEnd"/>
      <w:r w:rsidRPr="0084420B">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5315AC1" w14:textId="77777777" w:rsidR="00836340" w:rsidRPr="0084420B" w:rsidRDefault="00836340" w:rsidP="00836340">
      <w:r w:rsidRPr="0084420B">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1737E3F" w14:textId="77777777" w:rsidR="00836340" w:rsidRPr="0084420B" w:rsidRDefault="00836340" w:rsidP="00836340">
      <w:r w:rsidRPr="0084420B">
        <w:t xml:space="preserve">He </w:t>
      </w:r>
      <w:r w:rsidRPr="0084420B">
        <w:rPr>
          <w:rStyle w:val="Emphasis"/>
        </w:rPr>
        <w:t>slammed Trump</w:t>
      </w:r>
      <w:r w:rsidRPr="0084420B">
        <w:t xml:space="preserve"> </w:t>
      </w:r>
      <w:r w:rsidRPr="00C73757">
        <w:rPr>
          <w:rStyle w:val="11111AAAAStyleUnderline"/>
        </w:rPr>
        <w:t>for seeking to destroy federal workers’ bargaining rights</w:t>
      </w:r>
      <w:r w:rsidRPr="0084420B">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6BF1273" w14:textId="77777777" w:rsidR="00836340" w:rsidRPr="0084420B" w:rsidRDefault="00836340" w:rsidP="00836340">
      <w:r w:rsidRPr="0084420B">
        <w:t xml:space="preserve">“There is a reason we campaigned aggressively against this vision of America in the last election, and </w:t>
      </w:r>
      <w:r w:rsidRPr="0084420B">
        <w:rPr>
          <w:rStyle w:val="Emphasis"/>
        </w:rPr>
        <w:t>we will</w:t>
      </w:r>
      <w:r w:rsidRPr="0084420B">
        <w:t xml:space="preserve"> continue to speak out against it and </w:t>
      </w:r>
      <w:r w:rsidRPr="0084420B">
        <w:rPr>
          <w:rStyle w:val="Emphasis"/>
        </w:rPr>
        <w:t>mobilize against it</w:t>
      </w:r>
      <w:r w:rsidRPr="0084420B">
        <w:t>,” Fain said.</w:t>
      </w:r>
    </w:p>
    <w:p w14:paraId="0B339E45" w14:textId="77777777" w:rsidR="00836340" w:rsidRPr="0084420B" w:rsidRDefault="00836340" w:rsidP="00836340">
      <w:r w:rsidRPr="00C73757">
        <w:rPr>
          <w:rStyle w:val="11111AAAAStyleUnderline"/>
          <w:highlight w:val="yellow"/>
        </w:rPr>
        <w:t>Although</w:t>
      </w:r>
      <w:r w:rsidRPr="00C73757">
        <w:rPr>
          <w:rStyle w:val="11111AAAAStyleUnderline"/>
        </w:rPr>
        <w:t xml:space="preserve"> the </w:t>
      </w:r>
      <w:r w:rsidRPr="00C73757">
        <w:rPr>
          <w:rStyle w:val="11111AAAAStyleUnderline"/>
          <w:highlight w:val="yellow"/>
        </w:rPr>
        <w:t>2026</w:t>
      </w:r>
      <w:r w:rsidRPr="00C73757">
        <w:rPr>
          <w:rStyle w:val="11111AAAAStyleUnderline"/>
        </w:rPr>
        <w:t xml:space="preserve"> elections are</w:t>
      </w:r>
      <w:r w:rsidRPr="0084420B">
        <w:t xml:space="preserve"> 18 </w:t>
      </w:r>
      <w:r w:rsidRPr="00C73757">
        <w:rPr>
          <w:rStyle w:val="11111AAAAStyleUnderline"/>
          <w:highlight w:val="yellow"/>
        </w:rPr>
        <w:t>months away, the union movement is</w:t>
      </w:r>
      <w:r w:rsidRPr="0084420B">
        <w:t xml:space="preserve"> already </w:t>
      </w:r>
      <w:r w:rsidRPr="0084420B">
        <w:rPr>
          <w:rStyle w:val="Emphasis"/>
          <w:highlight w:val="yellow"/>
        </w:rPr>
        <w:t>planting seeds</w:t>
      </w:r>
      <w:r w:rsidRPr="00C73757">
        <w:rPr>
          <w:rStyle w:val="11111AAAAStyleUnderline"/>
        </w:rPr>
        <w:t xml:space="preserve"> </w:t>
      </w:r>
      <w:r w:rsidRPr="00C73757">
        <w:rPr>
          <w:rStyle w:val="11111AAAAStyleUnderline"/>
          <w:highlight w:val="yellow"/>
        </w:rPr>
        <w:t>to</w:t>
      </w:r>
      <w:r w:rsidRPr="00C73757">
        <w:rPr>
          <w:rStyle w:val="11111AAAAStyleUnderline"/>
        </w:rPr>
        <w:t xml:space="preserve"> help </w:t>
      </w:r>
      <w:r w:rsidRPr="00C73757">
        <w:rPr>
          <w:rStyle w:val="11111AAAAStyleUnderline"/>
          <w:highlight w:val="yellow"/>
        </w:rPr>
        <w:t>ensure</w:t>
      </w:r>
      <w:r w:rsidRPr="00C73757">
        <w:rPr>
          <w:rStyle w:val="11111AAAAStyleUnderline"/>
        </w:rPr>
        <w:t xml:space="preserve"> the </w:t>
      </w:r>
      <w:r w:rsidRPr="0084420B">
        <w:rPr>
          <w:rStyle w:val="Emphasis"/>
          <w:highlight w:val="yellow"/>
        </w:rPr>
        <w:t>Dem</w:t>
      </w:r>
      <w:r w:rsidRPr="00C73757">
        <w:rPr>
          <w:rStyle w:val="11111AAAAStyleUnderline"/>
        </w:rPr>
        <w:t>ocrat</w:t>
      </w:r>
      <w:r w:rsidRPr="0084420B">
        <w:rPr>
          <w:rStyle w:val="Emphasis"/>
          <w:highlight w:val="yellow"/>
        </w:rPr>
        <w:t>s</w:t>
      </w:r>
      <w:r w:rsidRPr="00C73757">
        <w:rPr>
          <w:rStyle w:val="11111AAAAStyleUnderline"/>
        </w:rPr>
        <w:t xml:space="preserve"> </w:t>
      </w:r>
      <w:r w:rsidRPr="00C73757">
        <w:rPr>
          <w:rStyle w:val="11111AAAAStyleUnderline"/>
          <w:highlight w:val="yellow"/>
        </w:rPr>
        <w:t>win</w:t>
      </w:r>
      <w:r w:rsidRPr="00C73757">
        <w:rPr>
          <w:rStyle w:val="11111AAAAStyleUnderline"/>
        </w:rPr>
        <w:t xml:space="preserve"> back control</w:t>
      </w:r>
      <w:r w:rsidRPr="0084420B">
        <w:t xml:space="preserve"> of the House of Representatives. Labor leaders hope that </w:t>
      </w:r>
      <w:r w:rsidRPr="0084420B">
        <w:rPr>
          <w:rStyle w:val="Emphasis"/>
          <w:highlight w:val="yellow"/>
        </w:rPr>
        <w:t>union</w:t>
      </w:r>
      <w:r w:rsidRPr="00C73757">
        <w:rPr>
          <w:rStyle w:val="11111AAAAStyleUnderline"/>
        </w:rPr>
        <w:t xml:space="preserve"> member</w:t>
      </w:r>
      <w:r w:rsidRPr="0084420B">
        <w:rPr>
          <w:rStyle w:val="Emphasis"/>
          <w:highlight w:val="yellow"/>
        </w:rPr>
        <w:t>s</w:t>
      </w:r>
      <w:r w:rsidRPr="0084420B">
        <w:t xml:space="preserve"> who have marched in protests this spring </w:t>
      </w:r>
      <w:r w:rsidRPr="00C73757">
        <w:rPr>
          <w:rStyle w:val="11111AAAAStyleUnderline"/>
        </w:rPr>
        <w:t>will</w:t>
      </w:r>
      <w:r w:rsidRPr="0084420B">
        <w:t xml:space="preserve"> be willing to </w:t>
      </w:r>
      <w:r w:rsidRPr="00C73757">
        <w:rPr>
          <w:rStyle w:val="11111AAAAStyleUnderline"/>
        </w:rPr>
        <w:t xml:space="preserve">talk </w:t>
      </w:r>
      <w:r w:rsidRPr="00C73757">
        <w:rPr>
          <w:rStyle w:val="11111AAAAStyleUnderline"/>
          <w:highlight w:val="yellow"/>
        </w:rPr>
        <w:t>to fellow workers and knock on doors</w:t>
      </w:r>
      <w:r w:rsidRPr="00C73757">
        <w:rPr>
          <w:rStyle w:val="11111AAAAStyleUnderline"/>
        </w:rPr>
        <w:t xml:space="preserve"> next year</w:t>
      </w:r>
      <w:r w:rsidRPr="0084420B">
        <w:t xml:space="preserve"> </w:t>
      </w:r>
      <w:r w:rsidRPr="00C73757">
        <w:rPr>
          <w:rStyle w:val="11111AAAAStyleUnderline"/>
          <w:highlight w:val="yellow"/>
        </w:rPr>
        <w:t>when the</w:t>
      </w:r>
      <w:r w:rsidRPr="00C73757">
        <w:rPr>
          <w:rStyle w:val="11111AAAAStyleUnderline"/>
        </w:rPr>
        <w:t xml:space="preserve"> 2026 </w:t>
      </w:r>
      <w:r w:rsidRPr="00C73757">
        <w:rPr>
          <w:rStyle w:val="11111AAAAStyleUnderline"/>
          <w:highlight w:val="yellow"/>
        </w:rPr>
        <w:t>campaign heats up</w:t>
      </w:r>
      <w:r w:rsidRPr="0084420B">
        <w:t>. “</w:t>
      </w:r>
      <w:r w:rsidRPr="00C73757">
        <w:rPr>
          <w:rStyle w:val="11111AAAAStyleUnderline"/>
          <w:highlight w:val="yellow"/>
        </w:rPr>
        <w:t>This is</w:t>
      </w:r>
      <w:r w:rsidRPr="00C73757">
        <w:rPr>
          <w:rStyle w:val="11111AAAAStyleUnderline"/>
        </w:rPr>
        <w:t xml:space="preserve"> about </w:t>
      </w:r>
      <w:r w:rsidRPr="00C73757">
        <w:rPr>
          <w:rStyle w:val="11111AAAAStyleUnderline"/>
          <w:highlight w:val="yellow"/>
        </w:rPr>
        <w:t>ladders of engagement</w:t>
      </w:r>
      <w:r w:rsidRPr="0084420B">
        <w:t xml:space="preserve">,” Shuler said. “Most of the </w:t>
      </w:r>
      <w:r w:rsidRPr="00C73757">
        <w:rPr>
          <w:rStyle w:val="11111AAAAStyleUnderline"/>
          <w:highlight w:val="yellow"/>
        </w:rPr>
        <w:t>actions</w:t>
      </w:r>
      <w:r w:rsidRPr="00C73757">
        <w:rPr>
          <w:rStyle w:val="11111AAAAStyleUnderline"/>
        </w:rPr>
        <w:t xml:space="preserve"> on the ground </w:t>
      </w:r>
      <w:r w:rsidRPr="00C73757">
        <w:rPr>
          <w:rStyle w:val="11111AAAAStyleUnderline"/>
          <w:highlight w:val="yellow"/>
        </w:rPr>
        <w:t xml:space="preserve">are </w:t>
      </w:r>
      <w:r w:rsidRPr="0084420B">
        <w:rPr>
          <w:rStyle w:val="Emphasis"/>
          <w:highlight w:val="yellow"/>
        </w:rPr>
        <w:t xml:space="preserve">pathways </w:t>
      </w:r>
      <w:r w:rsidRPr="0084420B">
        <w:rPr>
          <w:rStyle w:val="Emphasis"/>
        </w:rPr>
        <w:t xml:space="preserve">and drumbeats </w:t>
      </w:r>
      <w:r w:rsidRPr="0084420B">
        <w:rPr>
          <w:rStyle w:val="Emphasis"/>
          <w:highlight w:val="yellow"/>
        </w:rPr>
        <w:t>that will keep escalating</w:t>
      </w:r>
      <w:r w:rsidRPr="0084420B">
        <w:t xml:space="preserve">. </w:t>
      </w:r>
      <w:r w:rsidRPr="0084420B">
        <w:rPr>
          <w:rStyle w:val="Emphasis"/>
          <w:highlight w:val="yellow"/>
        </w:rPr>
        <w:t>People</w:t>
      </w:r>
      <w:r w:rsidRPr="0084420B">
        <w:t xml:space="preserve"> are frustrated, and they </w:t>
      </w:r>
      <w:r w:rsidRPr="0084420B">
        <w:rPr>
          <w:rStyle w:val="Emphasis"/>
          <w:sz w:val="30"/>
          <w:szCs w:val="30"/>
          <w:highlight w:val="yellow"/>
        </w:rPr>
        <w:t xml:space="preserve">want </w:t>
      </w:r>
      <w:r w:rsidRPr="0084420B">
        <w:rPr>
          <w:rStyle w:val="Emphasis"/>
          <w:sz w:val="30"/>
          <w:szCs w:val="30"/>
        </w:rPr>
        <w:t xml:space="preserve">to channel that into </w:t>
      </w:r>
      <w:r w:rsidRPr="0084420B">
        <w:rPr>
          <w:rStyle w:val="Emphasis"/>
          <w:sz w:val="30"/>
          <w:szCs w:val="30"/>
          <w:highlight w:val="yellow"/>
        </w:rPr>
        <w:t>action</w:t>
      </w:r>
      <w:r w:rsidRPr="0084420B">
        <w:t>.”</w:t>
      </w:r>
    </w:p>
    <w:p w14:paraId="564B8466" w14:textId="77777777" w:rsidR="00836340" w:rsidRPr="0084420B" w:rsidRDefault="00836340" w:rsidP="00836340">
      <w:r w:rsidRPr="0084420B">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A2313E6" w14:textId="77777777" w:rsidR="00836340" w:rsidRPr="0084420B" w:rsidRDefault="00836340" w:rsidP="00836340">
      <w:r w:rsidRPr="0084420B">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84420B">
        <w:t>that current raises</w:t>
      </w:r>
      <w:proofErr w:type="gramEnd"/>
      <w:r w:rsidRPr="0084420B">
        <w:t xml:space="preserve"> serious questions.”</w:t>
      </w:r>
    </w:p>
    <w:p w14:paraId="1EBF260A" w14:textId="77777777" w:rsidR="00836340" w:rsidRPr="0084420B" w:rsidRDefault="00836340" w:rsidP="00836340">
      <w:r w:rsidRPr="0084420B">
        <w:t xml:space="preserve">Some labor leaders I spoke to worry that unions face an existential crisis, with Trump seeking to sabotage the NLRB and destroy bargaining for federal workers. </w:t>
      </w:r>
      <w:proofErr w:type="spellStart"/>
      <w:r w:rsidRPr="0084420B">
        <w:t>Moveover</w:t>
      </w:r>
      <w:proofErr w:type="spellEnd"/>
      <w:r w:rsidRPr="0084420B">
        <w:t xml:space="preserve">, Musk’s SpaceX and Jeff Bezos’ Amazon have brought lawsuits seeking to have the NLRB declared unconstitutional. And then </w:t>
      </w:r>
      <w:r w:rsidRPr="00C73757">
        <w:rPr>
          <w:rStyle w:val="11111AAAAStyleUnderline"/>
          <w:highlight w:val="yellow"/>
        </w:rPr>
        <w:t>Trump is</w:t>
      </w:r>
      <w:r w:rsidRPr="0084420B">
        <w:t xml:space="preserve"> forever </w:t>
      </w:r>
      <w:r w:rsidRPr="00C73757">
        <w:rPr>
          <w:rStyle w:val="11111AAAAStyleUnderline"/>
          <w:highlight w:val="yellow"/>
        </w:rPr>
        <w:t>seeking</w:t>
      </w:r>
      <w:r w:rsidRPr="00C73757">
        <w:rPr>
          <w:rStyle w:val="11111AAAAStyleUnderline"/>
        </w:rPr>
        <w:t xml:space="preserve"> to</w:t>
      </w:r>
      <w:r w:rsidRPr="0084420B">
        <w:t xml:space="preserve"> </w:t>
      </w:r>
      <w:r w:rsidRPr="00C73757">
        <w:rPr>
          <w:rStyle w:val="11111AAAAStyleUnderline"/>
        </w:rPr>
        <w:t xml:space="preserve">use his </w:t>
      </w:r>
      <w:r w:rsidRPr="00C73757">
        <w:rPr>
          <w:rStyle w:val="11111AAAAStyleUnderline"/>
          <w:highlight w:val="yellow"/>
        </w:rPr>
        <w:t xml:space="preserve">populist magic to </w:t>
      </w:r>
      <w:r w:rsidRPr="0084420B">
        <w:rPr>
          <w:rStyle w:val="Emphasis"/>
          <w:szCs w:val="40"/>
          <w:highlight w:val="yellow"/>
        </w:rPr>
        <w:t>woo blue-collar workers</w:t>
      </w:r>
      <w:r w:rsidRPr="0084420B">
        <w:t>.</w:t>
      </w:r>
    </w:p>
    <w:p w14:paraId="26230C0D" w14:textId="77777777" w:rsidR="00836340" w:rsidRPr="0084420B" w:rsidRDefault="00836340" w:rsidP="00836340">
      <w:r w:rsidRPr="0084420B">
        <w:t>But Michael Podhorzer, a former AFL-CIO political director, sees a silver lining. “</w:t>
      </w:r>
      <w:r w:rsidRPr="00C73757">
        <w:rPr>
          <w:rStyle w:val="11111AAAAStyleUnderline"/>
        </w:rPr>
        <w:t xml:space="preserve">I </w:t>
      </w:r>
      <w:r w:rsidRPr="00C73757">
        <w:rPr>
          <w:rStyle w:val="11111AAAAStyleUnderline"/>
          <w:highlight w:val="yellow"/>
        </w:rPr>
        <w:t>don’t see anything</w:t>
      </w:r>
      <w:r w:rsidRPr="00C73757">
        <w:rPr>
          <w:rStyle w:val="11111AAAAStyleUnderline"/>
        </w:rPr>
        <w:t xml:space="preserve"> out there right </w:t>
      </w:r>
      <w:r w:rsidRPr="00C73757">
        <w:rPr>
          <w:rStyle w:val="11111AAAAStyleUnderline"/>
          <w:highlight w:val="yellow"/>
        </w:rPr>
        <w:t>now that will divide unions</w:t>
      </w:r>
      <w:r w:rsidRPr="0084420B">
        <w:t xml:space="preserve">,” he said. “It’s an eternal truth about politics that when you’re running against the party in power, it really takes a lot to divide you. The </w:t>
      </w:r>
      <w:r w:rsidRPr="00C73757">
        <w:rPr>
          <w:rStyle w:val="11111AAAAStyleUnderline"/>
        </w:rPr>
        <w:t>major elements of the labor coalition have come</w:t>
      </w:r>
      <w:r w:rsidRPr="0084420B">
        <w:t xml:space="preserve"> </w:t>
      </w:r>
      <w:r w:rsidRPr="00C73757">
        <w:rPr>
          <w:rStyle w:val="11111AAAAStyleUnderline"/>
        </w:rPr>
        <w:t>together</w:t>
      </w:r>
      <w:r w:rsidRPr="0084420B">
        <w:t xml:space="preserve">, and </w:t>
      </w:r>
      <w:r w:rsidRPr="0084420B">
        <w:rPr>
          <w:rStyle w:val="Emphasis"/>
          <w:highlight w:val="yellow"/>
        </w:rPr>
        <w:t>Trump has</w:t>
      </w:r>
      <w:r w:rsidRPr="0084420B">
        <w:rPr>
          <w:rStyle w:val="Emphasis"/>
        </w:rPr>
        <w:t xml:space="preserve"> certainly </w:t>
      </w:r>
      <w:r w:rsidRPr="0084420B">
        <w:rPr>
          <w:rStyle w:val="Emphasis"/>
          <w:highlight w:val="yellow"/>
        </w:rPr>
        <w:t>reinforced that</w:t>
      </w:r>
      <w:r w:rsidRPr="0084420B">
        <w:t>.”</w:t>
      </w:r>
    </w:p>
    <w:p w14:paraId="29920DF7" w14:textId="77777777" w:rsidR="00836340" w:rsidRPr="00BF6326" w:rsidRDefault="00836340" w:rsidP="00836340">
      <w:r w:rsidRPr="0084420B">
        <w:t xml:space="preserve">In other words, </w:t>
      </w:r>
      <w:r w:rsidRPr="00C73757">
        <w:rPr>
          <w:rStyle w:val="11111AAAAStyleUnderline"/>
        </w:rPr>
        <w:t xml:space="preserve">a </w:t>
      </w:r>
      <w:r w:rsidRPr="0084420B">
        <w:rPr>
          <w:rStyle w:val="Emphasis"/>
        </w:rPr>
        <w:t xml:space="preserve">united </w:t>
      </w:r>
      <w:r w:rsidRPr="0084420B">
        <w:rPr>
          <w:rStyle w:val="Emphasis"/>
          <w:highlight w:val="yellow"/>
        </w:rPr>
        <w:t>labor</w:t>
      </w:r>
      <w:r w:rsidRPr="0084420B">
        <w:rPr>
          <w:rStyle w:val="Emphasis"/>
        </w:rPr>
        <w:t xml:space="preserve"> movement</w:t>
      </w:r>
      <w:r w:rsidRPr="00C73757">
        <w:rPr>
          <w:rStyle w:val="11111AAAAStyleUnderline"/>
        </w:rPr>
        <w:t xml:space="preserve"> </w:t>
      </w:r>
      <w:r w:rsidRPr="00C73757">
        <w:rPr>
          <w:rStyle w:val="11111AAAAStyleUnderline"/>
          <w:highlight w:val="yellow"/>
        </w:rPr>
        <w:t xml:space="preserve">will play a </w:t>
      </w:r>
      <w:r w:rsidRPr="0084420B">
        <w:rPr>
          <w:rStyle w:val="Emphasis"/>
          <w:highlight w:val="yellow"/>
        </w:rPr>
        <w:t>big role</w:t>
      </w:r>
      <w:r w:rsidRPr="00C73757">
        <w:rPr>
          <w:rStyle w:val="11111AAAAStyleUnderline"/>
          <w:highlight w:val="yellow"/>
        </w:rPr>
        <w:t xml:space="preserve"> in helping</w:t>
      </w:r>
      <w:r w:rsidRPr="00C73757">
        <w:rPr>
          <w:rStyle w:val="11111AAAAStyleUnderline"/>
        </w:rPr>
        <w:t xml:space="preserve"> the </w:t>
      </w:r>
      <w:r w:rsidRPr="0084420B">
        <w:rPr>
          <w:rStyle w:val="Emphasis"/>
          <w:highlight w:val="yellow"/>
        </w:rPr>
        <w:t>Dem</w:t>
      </w:r>
      <w:r w:rsidRPr="00C73757">
        <w:rPr>
          <w:rStyle w:val="11111AAAAStyleUnderline"/>
        </w:rPr>
        <w:t>ocrat</w:t>
      </w:r>
      <w:r w:rsidRPr="0084420B">
        <w:rPr>
          <w:rStyle w:val="Emphasis"/>
          <w:highlight w:val="yellow"/>
        </w:rPr>
        <w:t>s</w:t>
      </w:r>
      <w:r w:rsidRPr="00C73757">
        <w:rPr>
          <w:rStyle w:val="11111AAAAStyleUnderline"/>
        </w:rPr>
        <w:t xml:space="preserve"> </w:t>
      </w:r>
      <w:r w:rsidRPr="00C73757">
        <w:rPr>
          <w:rStyle w:val="11111AAAAStyleUnderline"/>
          <w:highlight w:val="yellow"/>
        </w:rPr>
        <w:t>take</w:t>
      </w:r>
      <w:r w:rsidRPr="00C73757">
        <w:rPr>
          <w:rStyle w:val="11111AAAAStyleUnderline"/>
        </w:rPr>
        <w:t xml:space="preserve"> back </w:t>
      </w:r>
      <w:r w:rsidRPr="00C73757">
        <w:rPr>
          <w:rStyle w:val="11111AAAAStyleUnderline"/>
          <w:highlight w:val="yellow"/>
        </w:rPr>
        <w:t>the House in</w:t>
      </w:r>
      <w:r w:rsidRPr="00C73757">
        <w:rPr>
          <w:rStyle w:val="11111AAAAStyleUnderline"/>
        </w:rPr>
        <w:t xml:space="preserve"> 20</w:t>
      </w:r>
      <w:r w:rsidRPr="0084420B">
        <w:rPr>
          <w:rStyle w:val="Emphasis"/>
          <w:highlight w:val="yellow"/>
        </w:rPr>
        <w:t>26</w:t>
      </w:r>
      <w:r w:rsidRPr="0084420B">
        <w:t>.</w:t>
      </w:r>
    </w:p>
    <w:p w14:paraId="632E7BE5" w14:textId="77777777" w:rsidR="00836340" w:rsidRPr="00541C12" w:rsidRDefault="00836340" w:rsidP="00836340">
      <w:pPr>
        <w:rPr>
          <w:sz w:val="14"/>
        </w:rPr>
      </w:pPr>
    </w:p>
    <w:p w14:paraId="0953DEC1" w14:textId="77777777" w:rsidR="00836340" w:rsidRPr="00541C12" w:rsidRDefault="00836340" w:rsidP="00836340">
      <w:pPr>
        <w:pStyle w:val="Heading4"/>
        <w:rPr>
          <w:rFonts w:cs="Arial"/>
        </w:rPr>
      </w:pPr>
      <w:r w:rsidRPr="00541C12">
        <w:rPr>
          <w:rFonts w:cs="Arial"/>
        </w:rPr>
        <w:t xml:space="preserve">The impact is calamity. </w:t>
      </w:r>
      <w:r w:rsidRPr="00541C12">
        <w:rPr>
          <w:rFonts w:cs="Arial"/>
          <w:u w:val="single"/>
        </w:rPr>
        <w:t>Institutional competence</w:t>
      </w:r>
      <w:r w:rsidRPr="00541C12">
        <w:rPr>
          <w:rFonts w:cs="Arial"/>
        </w:rPr>
        <w:t xml:space="preserve">, </w:t>
      </w:r>
      <w:r w:rsidRPr="00541C12">
        <w:rPr>
          <w:rFonts w:cs="Arial"/>
          <w:u w:val="single"/>
        </w:rPr>
        <w:t>reproductive rights</w:t>
      </w:r>
      <w:r w:rsidRPr="00541C12">
        <w:rPr>
          <w:rFonts w:cs="Arial"/>
        </w:rPr>
        <w:t xml:space="preserve">, </w:t>
      </w:r>
      <w:r w:rsidRPr="00541C12">
        <w:rPr>
          <w:rFonts w:cs="Arial"/>
          <w:u w:val="single"/>
        </w:rPr>
        <w:t>climate</w:t>
      </w:r>
      <w:r w:rsidRPr="00541C12">
        <w:rPr>
          <w:rFonts w:cs="Arial"/>
        </w:rPr>
        <w:t xml:space="preserve">, </w:t>
      </w:r>
      <w:r w:rsidRPr="00541C12">
        <w:rPr>
          <w:rFonts w:cs="Arial"/>
          <w:u w:val="single"/>
        </w:rPr>
        <w:t>inequality</w:t>
      </w:r>
      <w:r w:rsidRPr="00541C12">
        <w:rPr>
          <w:rFonts w:cs="Arial"/>
        </w:rPr>
        <w:t xml:space="preserve">, </w:t>
      </w:r>
      <w:r w:rsidRPr="00541C12">
        <w:rPr>
          <w:rFonts w:cs="Arial"/>
          <w:u w:val="single"/>
        </w:rPr>
        <w:t>infrastructure</w:t>
      </w:r>
      <w:r w:rsidRPr="00541C12">
        <w:rPr>
          <w:rFonts w:cs="Arial"/>
        </w:rPr>
        <w:t xml:space="preserve">, and </w:t>
      </w:r>
      <w:r w:rsidRPr="00541C12">
        <w:rPr>
          <w:rFonts w:cs="Arial"/>
          <w:u w:val="single"/>
        </w:rPr>
        <w:t>democratic resilience.</w:t>
      </w:r>
    </w:p>
    <w:p w14:paraId="71954E6E" w14:textId="77777777" w:rsidR="00836340" w:rsidRPr="00541C12" w:rsidRDefault="00836340" w:rsidP="00836340">
      <w:r w:rsidRPr="00541C12">
        <w:rPr>
          <w:rStyle w:val="Style13ptBold"/>
        </w:rPr>
        <w:t>Driskell 25</w:t>
      </w:r>
      <w:r w:rsidRPr="00541C12">
        <w:t>, adjunct professor of legislative politics, where he teaches courses on race, religion, and politics at the George Washington University Graduate School of Political Management (</w:t>
      </w:r>
      <w:proofErr w:type="spellStart"/>
      <w:r w:rsidRPr="00541C12">
        <w:t>Quardricos</w:t>
      </w:r>
      <w:proofErr w:type="spellEnd"/>
      <w:r w:rsidRPr="00541C12">
        <w:t xml:space="preserve">, “If Democrats Don’t Take Back the House in 2026, America Should Be Alarmed,” </w:t>
      </w:r>
      <w:r w:rsidRPr="00541C12">
        <w:rPr>
          <w:i/>
          <w:iCs/>
        </w:rPr>
        <w:t>The Christian Recorder</w:t>
      </w:r>
      <w:r w:rsidRPr="00541C12">
        <w:t xml:space="preserve">, </w:t>
      </w:r>
      <w:hyperlink r:id="rId9" w:history="1">
        <w:r w:rsidRPr="00541C12">
          <w:rPr>
            <w:rStyle w:val="Hyperlink"/>
          </w:rPr>
          <w:t>https://www.thechristianrecorder.com/articles/if-democrats-dont-take-back-the-house-in-2026-america-should-be-alarmed/</w:t>
        </w:r>
      </w:hyperlink>
      <w:r w:rsidRPr="00541C12">
        <w:t>)</w:t>
      </w:r>
    </w:p>
    <w:p w14:paraId="07EEB445" w14:textId="77777777" w:rsidR="00836340" w:rsidRPr="00541C12" w:rsidRDefault="00836340" w:rsidP="00836340"/>
    <w:p w14:paraId="6B867A87" w14:textId="77777777" w:rsidR="00836340" w:rsidRPr="00541C12" w:rsidRDefault="00836340" w:rsidP="00836340">
      <w:r w:rsidRPr="00541C12">
        <w:t xml:space="preserve">As we approach the 2026 midterm elections and the start of the 119th Congress, Americans must confront a sobering reality: </w:t>
      </w:r>
      <w:r w:rsidRPr="00541C12">
        <w:rPr>
          <w:rStyle w:val="11111AAAAStyleUnderline"/>
          <w:highlight w:val="yellow"/>
        </w:rPr>
        <w:t>if Dem</w:t>
      </w:r>
      <w:r w:rsidRPr="00A536C2">
        <w:t>ocrat</w:t>
      </w:r>
      <w:r w:rsidRPr="00541C12">
        <w:rPr>
          <w:rStyle w:val="11111AAAAStyleUnderline"/>
          <w:highlight w:val="yellow"/>
        </w:rPr>
        <w:t>s</w:t>
      </w:r>
      <w:r w:rsidRPr="00541C12">
        <w:rPr>
          <w:rStyle w:val="11111AAAAStyleUnderline"/>
        </w:rPr>
        <w:t xml:space="preserve"> </w:t>
      </w:r>
      <w:r w:rsidRPr="00541C12">
        <w:rPr>
          <w:rStyle w:val="11111AAAAStyleUnderline"/>
          <w:highlight w:val="yellow"/>
        </w:rPr>
        <w:t>fail to regain</w:t>
      </w:r>
      <w:r w:rsidRPr="00A536C2">
        <w:rPr>
          <w:rStyle w:val="11111AAAAStyleUnderline"/>
        </w:rPr>
        <w:t xml:space="preserve"> control of </w:t>
      </w:r>
      <w:r w:rsidRPr="00541C12">
        <w:rPr>
          <w:rStyle w:val="11111AAAAStyleUnderline"/>
          <w:highlight w:val="yellow"/>
        </w:rPr>
        <w:t>the House</w:t>
      </w:r>
      <w:r w:rsidRPr="00541C12">
        <w:t xml:space="preserve"> of Representatives, </w:t>
      </w:r>
      <w:r w:rsidRPr="00541C12">
        <w:rPr>
          <w:rStyle w:val="11111AAAAStyleUnderline"/>
        </w:rPr>
        <w:t xml:space="preserve">our </w:t>
      </w:r>
      <w:r w:rsidRPr="00541C12">
        <w:rPr>
          <w:rStyle w:val="11111AAAAStyleUnderline"/>
          <w:highlight w:val="yellow"/>
        </w:rPr>
        <w:t>democracy</w:t>
      </w:r>
      <w:r w:rsidRPr="00541C12">
        <w:rPr>
          <w:rStyle w:val="11111AAAAStyleUnderline"/>
        </w:rPr>
        <w:t xml:space="preserve"> may </w:t>
      </w:r>
      <w:r w:rsidRPr="00541C12">
        <w:rPr>
          <w:rStyle w:val="11111AAAAStyleUnderline"/>
          <w:highlight w:val="yellow"/>
        </w:rPr>
        <w:t>face</w:t>
      </w:r>
      <w:r w:rsidRPr="00541C12">
        <w:rPr>
          <w:rStyle w:val="11111AAAAStyleUnderline"/>
        </w:rPr>
        <w:t xml:space="preserve"> further </w:t>
      </w:r>
      <w:r w:rsidRPr="00541C12">
        <w:rPr>
          <w:rStyle w:val="11111AAAAStyleUnderline"/>
          <w:highlight w:val="yellow"/>
        </w:rPr>
        <w:t>erosion</w:t>
      </w:r>
      <w:r w:rsidRPr="00541C12">
        <w:rPr>
          <w:rStyle w:val="11111AAAAStyleUnderline"/>
        </w:rPr>
        <w:t xml:space="preserve"> at the hands of extremism, gridlock, and a deepening assault on institutional norms</w:t>
      </w:r>
      <w:r w:rsidRPr="00541C12">
        <w:t xml:space="preserve">. </w:t>
      </w:r>
      <w:r w:rsidRPr="00541C12">
        <w:rPr>
          <w:rStyle w:val="Emphasis"/>
        </w:rPr>
        <w:t>The stakes could not be higher</w:t>
      </w:r>
      <w:r w:rsidRPr="00541C12">
        <w:t>.</w:t>
      </w:r>
    </w:p>
    <w:p w14:paraId="2117877A" w14:textId="77777777" w:rsidR="00836340" w:rsidRPr="00541C12" w:rsidRDefault="00836340" w:rsidP="00836340">
      <w:r w:rsidRPr="00541C12">
        <w:rPr>
          <w:rStyle w:val="11111AAAAStyleUnderline"/>
        </w:rPr>
        <w:t>Since reclaiming the House in 2022, Republicans have increasingly used their majority not to govern but to obstruct</w:t>
      </w:r>
      <w:r w:rsidRPr="00541C12">
        <w:t xml:space="preserve">. Committee rooms have become </w:t>
      </w:r>
      <w:proofErr w:type="gramStart"/>
      <w:r w:rsidRPr="00541C12">
        <w:t>arenas</w:t>
      </w:r>
      <w:proofErr w:type="gramEnd"/>
      <w:r w:rsidRPr="00541C12">
        <w:t xml:space="preserve"> for political theater. </w:t>
      </w:r>
      <w:r w:rsidRPr="00541C12">
        <w:rPr>
          <w:rStyle w:val="11111AAAAStyleUnderline"/>
        </w:rPr>
        <w:t>Subpoenas are issued not in the pursuit of oversight but in the name of vengeance</w:t>
      </w:r>
      <w:r w:rsidRPr="00541C12">
        <w:t xml:space="preserve">. </w:t>
      </w:r>
      <w:r w:rsidRPr="00541C12">
        <w:rPr>
          <w:rStyle w:val="11111AAAAStyleUnderline"/>
        </w:rPr>
        <w:t>Critical legislation</w:t>
      </w:r>
      <w:r w:rsidRPr="00541C12">
        <w:t>—</w:t>
      </w:r>
      <w:r w:rsidRPr="00541C12">
        <w:rPr>
          <w:rStyle w:val="Emphasis"/>
          <w:highlight w:val="yellow"/>
        </w:rPr>
        <w:t>from reproductive rights</w:t>
      </w:r>
      <w:r w:rsidRPr="00541C12">
        <w:t xml:space="preserve"> and </w:t>
      </w:r>
      <w:r w:rsidRPr="00541C12">
        <w:rPr>
          <w:rStyle w:val="Emphasis"/>
          <w:highlight w:val="yellow"/>
        </w:rPr>
        <w:t>voting</w:t>
      </w:r>
      <w:r w:rsidRPr="00541C12">
        <w:t xml:space="preserve"> access to </w:t>
      </w:r>
      <w:r w:rsidRPr="00541C12">
        <w:rPr>
          <w:rStyle w:val="Emphasis"/>
          <w:highlight w:val="yellow"/>
        </w:rPr>
        <w:t>climate action</w:t>
      </w:r>
      <w:r w:rsidRPr="00541C12">
        <w:t xml:space="preserve"> and gun reform—</w:t>
      </w:r>
      <w:r w:rsidRPr="00541C12">
        <w:rPr>
          <w:rStyle w:val="11111AAAAStyleUnderline"/>
        </w:rPr>
        <w:t>has been held hostage</w:t>
      </w:r>
      <w:r w:rsidRPr="00541C12">
        <w:t xml:space="preserve"> by a far-right faction whose allegiance is not to the Constitution, but to conspiracy and power.</w:t>
      </w:r>
    </w:p>
    <w:p w14:paraId="1EB525AB" w14:textId="77777777" w:rsidR="00836340" w:rsidRPr="00541C12" w:rsidRDefault="00836340" w:rsidP="00836340">
      <w:r w:rsidRPr="00541C12">
        <w:rPr>
          <w:rStyle w:val="11111AAAAStyleUnderline"/>
        </w:rPr>
        <w:t>If this continues into the 119th Congress, the consequences will be dire</w:t>
      </w:r>
      <w:r w:rsidRPr="00541C12">
        <w:t>.</w:t>
      </w:r>
    </w:p>
    <w:p w14:paraId="2672DC80" w14:textId="77777777" w:rsidR="00836340" w:rsidRPr="00541C12" w:rsidRDefault="00836340" w:rsidP="00836340">
      <w:r w:rsidRPr="00541C12">
        <w:t xml:space="preserve">First, </w:t>
      </w:r>
      <w:r w:rsidRPr="00541C12">
        <w:rPr>
          <w:rStyle w:val="11111AAAAStyleUnderline"/>
        </w:rPr>
        <w:t xml:space="preserve">a </w:t>
      </w:r>
      <w:r w:rsidRPr="00541C12">
        <w:rPr>
          <w:rStyle w:val="11111AAAAStyleUnderline"/>
          <w:highlight w:val="yellow"/>
        </w:rPr>
        <w:t>Rep</w:t>
      </w:r>
      <w:r w:rsidRPr="00A536C2">
        <w:rPr>
          <w:rStyle w:val="11111AAAAStyleUnderline"/>
        </w:rPr>
        <w:t xml:space="preserve">ublican-controlled </w:t>
      </w:r>
      <w:r w:rsidRPr="00541C12">
        <w:rPr>
          <w:rStyle w:val="11111AAAAStyleUnderline"/>
          <w:highlight w:val="yellow"/>
        </w:rPr>
        <w:t>House</w:t>
      </w:r>
      <w:r w:rsidRPr="00541C12">
        <w:rPr>
          <w:rStyle w:val="11111AAAAStyleUnderline"/>
        </w:rPr>
        <w:t xml:space="preserve"> in 2026 </w:t>
      </w:r>
      <w:r w:rsidRPr="00A536C2">
        <w:rPr>
          <w:rStyle w:val="11111AAAAStyleUnderline"/>
        </w:rPr>
        <w:t>would</w:t>
      </w:r>
      <w:r w:rsidRPr="00541C12">
        <w:rPr>
          <w:rStyle w:val="11111AAAAStyleUnderline"/>
        </w:rPr>
        <w:t xml:space="preserve"> likely intensify efforts to </w:t>
      </w:r>
      <w:r w:rsidRPr="00541C12">
        <w:rPr>
          <w:rStyle w:val="Emphasis"/>
          <w:highlight w:val="yellow"/>
        </w:rPr>
        <w:t>delegitimize</w:t>
      </w:r>
      <w:r w:rsidRPr="00541C12">
        <w:rPr>
          <w:rStyle w:val="Emphasis"/>
        </w:rPr>
        <w:t xml:space="preserve"> federal </w:t>
      </w:r>
      <w:r w:rsidRPr="00541C12">
        <w:rPr>
          <w:rStyle w:val="Emphasis"/>
          <w:highlight w:val="yellow"/>
        </w:rPr>
        <w:t>agencies</w:t>
      </w:r>
      <w:r w:rsidRPr="00541C12">
        <w:rPr>
          <w:rStyle w:val="11111AAAAStyleUnderline"/>
        </w:rPr>
        <w:t xml:space="preserve">, undermine the rule of law, and </w:t>
      </w:r>
      <w:r w:rsidRPr="00541C12">
        <w:rPr>
          <w:rStyle w:val="11111AAAAStyleUnderline"/>
          <w:highlight w:val="yellow"/>
        </w:rPr>
        <w:t>weaponize</w:t>
      </w:r>
      <w:r w:rsidRPr="00541C12">
        <w:t xml:space="preserve"> congressional </w:t>
      </w:r>
      <w:r w:rsidRPr="00541C12">
        <w:rPr>
          <w:rStyle w:val="11111AAAAStyleUnderline"/>
          <w:highlight w:val="yellow"/>
        </w:rPr>
        <w:t>investigations</w:t>
      </w:r>
      <w:r w:rsidRPr="00541C12">
        <w:rPr>
          <w:rStyle w:val="11111AAAAStyleUnderline"/>
        </w:rPr>
        <w:t xml:space="preserve"> to damage political opponents</w:t>
      </w:r>
      <w:r w:rsidRPr="00541C12">
        <w:t xml:space="preserve">. In recent sessions, we’ve already witnessed sham impeachments, </w:t>
      </w:r>
      <w:r w:rsidRPr="00541C12">
        <w:rPr>
          <w:rStyle w:val="11111AAAAStyleUnderline"/>
        </w:rPr>
        <w:t xml:space="preserve">threats to </w:t>
      </w:r>
      <w:r w:rsidRPr="00541C12">
        <w:rPr>
          <w:rStyle w:val="11111AAAAStyleUnderline"/>
          <w:highlight w:val="yellow"/>
        </w:rPr>
        <w:t>defund</w:t>
      </w:r>
      <w:r w:rsidRPr="00541C12">
        <w:t xml:space="preserve"> the Federal Bureau of Investigation (</w:t>
      </w:r>
      <w:r w:rsidRPr="00541C12">
        <w:rPr>
          <w:rStyle w:val="Emphasis"/>
          <w:highlight w:val="yellow"/>
        </w:rPr>
        <w:t>FBI</w:t>
      </w:r>
      <w:r w:rsidRPr="00541C12">
        <w:t>) and Department of Justice (</w:t>
      </w:r>
      <w:r w:rsidRPr="00541C12">
        <w:rPr>
          <w:rStyle w:val="Emphasis"/>
          <w:highlight w:val="yellow"/>
        </w:rPr>
        <w:t>DOJ</w:t>
      </w:r>
      <w:r w:rsidRPr="00541C12">
        <w:t xml:space="preserve">), </w:t>
      </w:r>
      <w:r w:rsidRPr="00A536C2">
        <w:rPr>
          <w:rStyle w:val="11111AAAAStyleUnderline"/>
        </w:rPr>
        <w:t xml:space="preserve">and coordinated </w:t>
      </w:r>
      <w:r w:rsidRPr="00A536C2">
        <w:rPr>
          <w:rStyle w:val="11111AAAAStyleUnderline"/>
          <w:highlight w:val="yellow"/>
        </w:rPr>
        <w:t>attack</w:t>
      </w:r>
      <w:r w:rsidRPr="00A536C2">
        <w:rPr>
          <w:rStyle w:val="11111AAAAStyleUnderline"/>
        </w:rPr>
        <w:t xml:space="preserve">s on public </w:t>
      </w:r>
      <w:r w:rsidRPr="00A536C2">
        <w:rPr>
          <w:rStyle w:val="Emphasis"/>
          <w:highlight w:val="yellow"/>
        </w:rPr>
        <w:t>health institutions</w:t>
      </w:r>
      <w:r w:rsidRPr="00541C12">
        <w:t xml:space="preserve">. </w:t>
      </w:r>
      <w:r w:rsidRPr="00541C12">
        <w:rPr>
          <w:rStyle w:val="11111AAAAStyleUnderline"/>
        </w:rPr>
        <w:t>Expect</w:t>
      </w:r>
      <w:r w:rsidRPr="00541C12">
        <w:t xml:space="preserve"> more of the same—if not </w:t>
      </w:r>
      <w:r w:rsidRPr="00541C12">
        <w:rPr>
          <w:rStyle w:val="Emphasis"/>
        </w:rPr>
        <w:t>worse</w:t>
      </w:r>
      <w:r w:rsidRPr="00541C12">
        <w:t>—</w:t>
      </w:r>
      <w:r w:rsidRPr="00541C12">
        <w:rPr>
          <w:rStyle w:val="11111AAAAStyleUnderline"/>
        </w:rPr>
        <w:t>if another majority emboldens Speaker Johnson and President Trump</w:t>
      </w:r>
      <w:r w:rsidRPr="00541C12">
        <w:t>.</w:t>
      </w:r>
    </w:p>
    <w:p w14:paraId="1F81EA00" w14:textId="77777777" w:rsidR="00836340" w:rsidRPr="00541C12" w:rsidRDefault="00836340" w:rsidP="00836340">
      <w:r w:rsidRPr="00541C12">
        <w:rPr>
          <w:rStyle w:val="11111AAAAStyleUnderline"/>
        </w:rPr>
        <w:t>Second, the ability to pass essential legislation will grind to a halt</w:t>
      </w:r>
      <w:r w:rsidRPr="00541C12">
        <w:t xml:space="preserve">. The country faces urgent challenges: </w:t>
      </w:r>
      <w:r w:rsidRPr="00541C12">
        <w:rPr>
          <w:rStyle w:val="Emphasis"/>
        </w:rPr>
        <w:t xml:space="preserve">a </w:t>
      </w:r>
      <w:r w:rsidRPr="00541C12">
        <w:rPr>
          <w:rStyle w:val="Emphasis"/>
          <w:highlight w:val="yellow"/>
        </w:rPr>
        <w:t xml:space="preserve">warming </w:t>
      </w:r>
      <w:r w:rsidRPr="00A536C2">
        <w:rPr>
          <w:rStyle w:val="Emphasis"/>
        </w:rPr>
        <w:t>planet</w:t>
      </w:r>
      <w:r w:rsidRPr="00541C12">
        <w:t xml:space="preserve">, deepening </w:t>
      </w:r>
      <w:r w:rsidRPr="00541C12">
        <w:rPr>
          <w:rStyle w:val="Emphasis"/>
          <w:highlight w:val="yellow"/>
        </w:rPr>
        <w:t>inequality</w:t>
      </w:r>
      <w:r w:rsidRPr="00541C12">
        <w:t xml:space="preserve">, an </w:t>
      </w:r>
      <w:r w:rsidRPr="00541C12">
        <w:rPr>
          <w:rStyle w:val="Emphasis"/>
        </w:rPr>
        <w:t xml:space="preserve">aging </w:t>
      </w:r>
      <w:r w:rsidRPr="00541C12">
        <w:rPr>
          <w:rStyle w:val="Emphasis"/>
          <w:highlight w:val="yellow"/>
        </w:rPr>
        <w:t>infrastructure</w:t>
      </w:r>
      <w:r w:rsidRPr="00541C12">
        <w:t xml:space="preserve">, and a </w:t>
      </w:r>
      <w:r w:rsidRPr="00541C12">
        <w:rPr>
          <w:rStyle w:val="Emphasis"/>
        </w:rPr>
        <w:t xml:space="preserve">fragile </w:t>
      </w:r>
      <w:r w:rsidRPr="00A536C2">
        <w:rPr>
          <w:rStyle w:val="Emphasis"/>
        </w:rPr>
        <w:t>healthcare</w:t>
      </w:r>
      <w:r w:rsidRPr="00541C12">
        <w:t xml:space="preserve"> system. But </w:t>
      </w:r>
      <w:r w:rsidRPr="00541C12">
        <w:rPr>
          <w:rStyle w:val="11111AAAAStyleUnderline"/>
        </w:rPr>
        <w:t xml:space="preserve">if Democrats do not regain control of the House, we can </w:t>
      </w:r>
      <w:r w:rsidRPr="00A536C2">
        <w:rPr>
          <w:rStyle w:val="11111AAAAStyleUnderline"/>
          <w:highlight w:val="yellow"/>
        </w:rPr>
        <w:t>expect</w:t>
      </w:r>
      <w:r w:rsidRPr="00541C12">
        <w:rPr>
          <w:rStyle w:val="11111AAAAStyleUnderline"/>
        </w:rPr>
        <w:t xml:space="preserve"> more manufactured shutdowns, debt ceiling brinkmanship, and </w:t>
      </w:r>
      <w:r w:rsidRPr="00541C12">
        <w:rPr>
          <w:rStyle w:val="11111AAAAStyleUnderline"/>
          <w:highlight w:val="yellow"/>
        </w:rPr>
        <w:t>resistance to common-</w:t>
      </w:r>
      <w:r w:rsidRPr="00A536C2">
        <w:rPr>
          <w:rStyle w:val="11111AAAAStyleUnderline"/>
          <w:highlight w:val="yellow"/>
        </w:rPr>
        <w:t>sense solutions</w:t>
      </w:r>
      <w:r w:rsidRPr="00541C12">
        <w:t>.</w:t>
      </w:r>
    </w:p>
    <w:p w14:paraId="55FAD120" w14:textId="77777777" w:rsidR="00836340" w:rsidRPr="00A536C2" w:rsidRDefault="00836340" w:rsidP="00836340">
      <w:pPr>
        <w:rPr>
          <w:rStyle w:val="11111AAAAStyleUnderline"/>
        </w:rPr>
      </w:pPr>
      <w:r w:rsidRPr="00541C12">
        <w:t>Third—and perhaps most ominously—</w:t>
      </w:r>
      <w:r w:rsidRPr="00A536C2">
        <w:rPr>
          <w:rStyle w:val="11111AAAAStyleUnderline"/>
        </w:rPr>
        <w:t>a Republican House will</w:t>
      </w:r>
      <w:r w:rsidRPr="00541C12">
        <w:t xml:space="preserve"> continue its </w:t>
      </w:r>
      <w:r w:rsidRPr="00541C12">
        <w:rPr>
          <w:rStyle w:val="Emphasis"/>
          <w:highlight w:val="yellow"/>
        </w:rPr>
        <w:t>march toward authoritarianism</w:t>
      </w:r>
      <w:r w:rsidRPr="00541C12">
        <w:t xml:space="preserve">. </w:t>
      </w:r>
      <w:r w:rsidRPr="00541C12">
        <w:rPr>
          <w:rStyle w:val="Emphasis"/>
        </w:rPr>
        <w:t>The 2026 midterms are</w:t>
      </w:r>
      <w:r w:rsidRPr="00541C12">
        <w:t xml:space="preserve"> not just about partisan advantage; they are </w:t>
      </w:r>
      <w:r w:rsidRPr="00541C12">
        <w:rPr>
          <w:rStyle w:val="Emphasis"/>
        </w:rPr>
        <w:t>about</w:t>
      </w:r>
      <w:r w:rsidRPr="00541C12">
        <w:t xml:space="preserve"> preserving </w:t>
      </w:r>
      <w:r w:rsidRPr="00541C12">
        <w:rPr>
          <w:rStyle w:val="Emphasis"/>
        </w:rPr>
        <w:t>democratic norms</w:t>
      </w:r>
      <w:r w:rsidRPr="00541C12">
        <w:t xml:space="preserve"> </w:t>
      </w:r>
      <w:r w:rsidRPr="00541C12">
        <w:rPr>
          <w:rStyle w:val="11111AAAAStyleUnderline"/>
        </w:rPr>
        <w:t xml:space="preserve">and rejecting a movement that has openly questioned the validity of elections, embraced political violence, and trafficked in white Christian nationalism. A </w:t>
      </w:r>
      <w:r w:rsidRPr="00541C12">
        <w:rPr>
          <w:rStyle w:val="11111AAAAStyleUnderline"/>
          <w:highlight w:val="yellow"/>
        </w:rPr>
        <w:t>Dem</w:t>
      </w:r>
      <w:r w:rsidRPr="00541C12">
        <w:rPr>
          <w:rStyle w:val="11111AAAAStyleUnderline"/>
        </w:rPr>
        <w:t xml:space="preserve">ocratic </w:t>
      </w:r>
      <w:r w:rsidRPr="00541C12">
        <w:rPr>
          <w:rStyle w:val="11111AAAAStyleUnderline"/>
          <w:highlight w:val="yellow"/>
        </w:rPr>
        <w:t>House</w:t>
      </w:r>
      <w:r w:rsidRPr="00541C12">
        <w:rPr>
          <w:rStyle w:val="11111AAAAStyleUnderline"/>
        </w:rPr>
        <w:t xml:space="preserve"> is the </w:t>
      </w:r>
      <w:r w:rsidRPr="00541C12">
        <w:rPr>
          <w:rStyle w:val="11111AAAAStyleUnderline"/>
          <w:highlight w:val="yellow"/>
        </w:rPr>
        <w:t>firewall</w:t>
      </w:r>
      <w:r w:rsidRPr="00541C12">
        <w:rPr>
          <w:rStyle w:val="11111AAAAStyleUnderline"/>
        </w:rPr>
        <w:t xml:space="preserve"> we </w:t>
      </w:r>
      <w:r w:rsidRPr="00541C12">
        <w:rPr>
          <w:rStyle w:val="11111AAAAStyleUnderline"/>
          <w:highlight w:val="yellow"/>
        </w:rPr>
        <w:t xml:space="preserve">need to </w:t>
      </w:r>
      <w:r w:rsidRPr="00541C12">
        <w:rPr>
          <w:rStyle w:val="Emphasis"/>
          <w:highlight w:val="yellow"/>
        </w:rPr>
        <w:t>protect</w:t>
      </w:r>
      <w:r w:rsidRPr="00A536C2">
        <w:rPr>
          <w:rStyle w:val="Emphasis"/>
        </w:rPr>
        <w:t xml:space="preserve"> voting</w:t>
      </w:r>
      <w:r w:rsidRPr="00541C12">
        <w:rPr>
          <w:rStyle w:val="Emphasis"/>
        </w:rPr>
        <w:t xml:space="preserve"> rights,</w:t>
      </w:r>
      <w:r w:rsidRPr="00541C12">
        <w:rPr>
          <w:rStyle w:val="11111AAAAStyleUnderline"/>
        </w:rPr>
        <w:t xml:space="preserve"> defend </w:t>
      </w:r>
      <w:r w:rsidRPr="00541C12">
        <w:rPr>
          <w:rStyle w:val="Emphasis"/>
        </w:rPr>
        <w:t>judicial independence</w:t>
      </w:r>
      <w:r w:rsidRPr="00541C12">
        <w:rPr>
          <w:rStyle w:val="11111AAAAStyleUnderline"/>
        </w:rPr>
        <w:t xml:space="preserve">, </w:t>
      </w:r>
      <w:r w:rsidRPr="00A536C2">
        <w:rPr>
          <w:rStyle w:val="11111AAAAStyleUnderline"/>
          <w:highlight w:val="yellow"/>
        </w:rPr>
        <w:t>and ensure</w:t>
      </w:r>
      <w:r w:rsidRPr="00541C12">
        <w:rPr>
          <w:rStyle w:val="11111AAAAStyleUnderline"/>
        </w:rPr>
        <w:t xml:space="preserve"> a </w:t>
      </w:r>
      <w:r w:rsidRPr="00541C12">
        <w:rPr>
          <w:rStyle w:val="Emphasis"/>
          <w:highlight w:val="yellow"/>
        </w:rPr>
        <w:t>peaceful power transfer</w:t>
      </w:r>
      <w:r w:rsidRPr="00A536C2">
        <w:rPr>
          <w:rStyle w:val="11111AAAAStyleUnderline"/>
        </w:rPr>
        <w:t xml:space="preserve"> in 2028.</w:t>
      </w:r>
    </w:p>
    <w:p w14:paraId="12358B46" w14:textId="77777777" w:rsidR="00836340" w:rsidRPr="00541C12" w:rsidRDefault="00836340" w:rsidP="00836340">
      <w:r w:rsidRPr="00541C12">
        <w:t xml:space="preserve">This is not about blind allegiance to any political party—I am not a Democrat. Rather, </w:t>
      </w:r>
      <w:r w:rsidRPr="00541C12">
        <w:rPr>
          <w:rStyle w:val="11111AAAAStyleUnderline"/>
        </w:rPr>
        <w:t>it is about supporting</w:t>
      </w:r>
      <w:r w:rsidRPr="00541C12">
        <w:t xml:space="preserve"> those prepared to govern with integrity, speak the truth, and uphold the ideals of a </w:t>
      </w:r>
      <w:r w:rsidRPr="00541C12">
        <w:rPr>
          <w:rStyle w:val="11111AAAAStyleUnderline"/>
        </w:rPr>
        <w:t>pluralistic democracy</w:t>
      </w:r>
      <w:r w:rsidRPr="00541C12">
        <w:t>.</w:t>
      </w:r>
    </w:p>
    <w:p w14:paraId="2B2CBD52" w14:textId="77777777" w:rsidR="00836340" w:rsidRPr="00541C12" w:rsidRDefault="00836340" w:rsidP="00836340">
      <w:r w:rsidRPr="00541C12">
        <w:rPr>
          <w:rStyle w:val="11111AAAAStyleUnderline"/>
          <w:highlight w:val="yellow"/>
        </w:rPr>
        <w:t>If Dem</w:t>
      </w:r>
      <w:r w:rsidRPr="00A536C2">
        <w:t>ocrat</w:t>
      </w:r>
      <w:r w:rsidRPr="00541C12">
        <w:rPr>
          <w:rStyle w:val="11111AAAAStyleUnderline"/>
          <w:highlight w:val="yellow"/>
        </w:rPr>
        <w:t>s fail</w:t>
      </w:r>
      <w:r w:rsidRPr="00A536C2">
        <w:rPr>
          <w:rStyle w:val="11111AAAAStyleUnderline"/>
        </w:rPr>
        <w:t xml:space="preserve"> to reclaim the House</w:t>
      </w:r>
      <w:r w:rsidRPr="00541C12">
        <w:rPr>
          <w:rStyle w:val="11111AAAAStyleUnderline"/>
        </w:rPr>
        <w:t xml:space="preserve"> in 2026, the consequences could be profound</w:t>
      </w:r>
      <w:r w:rsidRPr="00541C12">
        <w:t xml:space="preserve">. Vital reforms will stall, and </w:t>
      </w:r>
      <w:r w:rsidRPr="00A536C2">
        <w:rPr>
          <w:rStyle w:val="11111AAAAStyleUnderline"/>
          <w:highlight w:val="yellow"/>
        </w:rPr>
        <w:t xml:space="preserve">the legislative </w:t>
      </w:r>
      <w:r w:rsidRPr="00541C12">
        <w:rPr>
          <w:rStyle w:val="11111AAAAStyleUnderline"/>
          <w:highlight w:val="yellow"/>
        </w:rPr>
        <w:t>branch</w:t>
      </w:r>
      <w:r w:rsidRPr="00A536C2">
        <w:rPr>
          <w:rStyle w:val="11111AAAAStyleUnderline"/>
        </w:rPr>
        <w:t xml:space="preserve"> may</w:t>
      </w:r>
      <w:r w:rsidRPr="00541C12">
        <w:rPr>
          <w:rStyle w:val="11111AAAAStyleUnderline"/>
        </w:rPr>
        <w:t xml:space="preserve"> continue to </w:t>
      </w:r>
      <w:r w:rsidRPr="00A536C2">
        <w:rPr>
          <w:rStyle w:val="Emphasis"/>
          <w:highlight w:val="yellow"/>
        </w:rPr>
        <w:t>descend</w:t>
      </w:r>
      <w:r w:rsidRPr="00541C12">
        <w:rPr>
          <w:rStyle w:val="11111AAAAStyleUnderline"/>
          <w:highlight w:val="yellow"/>
        </w:rPr>
        <w:t xml:space="preserve"> </w:t>
      </w:r>
      <w:r w:rsidRPr="00A536C2">
        <w:rPr>
          <w:rStyle w:val="Emphasis"/>
          <w:highlight w:val="yellow"/>
        </w:rPr>
        <w:t>into dysfunction</w:t>
      </w:r>
      <w:r w:rsidRPr="00541C12">
        <w:t xml:space="preserve">. </w:t>
      </w:r>
      <w:r w:rsidRPr="00A536C2">
        <w:rPr>
          <w:rStyle w:val="11111AAAAStyleUnderline"/>
        </w:rPr>
        <w:t>Those who thrive on chaos</w:t>
      </w:r>
      <w:r w:rsidRPr="00A536C2">
        <w:t xml:space="preserve"> and exploit it for political gain </w:t>
      </w:r>
      <w:r w:rsidRPr="00A536C2">
        <w:rPr>
          <w:rStyle w:val="11111AAAAStyleUnderline"/>
        </w:rPr>
        <w:t>will</w:t>
      </w:r>
      <w:r w:rsidRPr="00541C12">
        <w:t xml:space="preserve"> further </w:t>
      </w:r>
      <w:r w:rsidRPr="00541C12">
        <w:rPr>
          <w:rStyle w:val="11111AAAAStyleUnderline"/>
          <w:highlight w:val="yellow"/>
        </w:rPr>
        <w:t xml:space="preserve">erode the </w:t>
      </w:r>
      <w:r w:rsidRPr="00A536C2">
        <w:rPr>
          <w:rStyle w:val="Emphasis"/>
          <w:highlight w:val="yellow"/>
        </w:rPr>
        <w:t>credibility</w:t>
      </w:r>
      <w:r w:rsidRPr="00541C12">
        <w:rPr>
          <w:rStyle w:val="11111AAAAStyleUnderline"/>
          <w:highlight w:val="yellow"/>
        </w:rPr>
        <w:t xml:space="preserve"> and </w:t>
      </w:r>
      <w:r w:rsidRPr="00A536C2">
        <w:rPr>
          <w:rStyle w:val="Emphasis"/>
          <w:highlight w:val="yellow"/>
        </w:rPr>
        <w:t>effectiveness</w:t>
      </w:r>
      <w:r w:rsidRPr="00A536C2">
        <w:rPr>
          <w:rStyle w:val="11111AAAAStyleUnderline"/>
        </w:rPr>
        <w:t xml:space="preserve"> of our government</w:t>
      </w:r>
      <w:r w:rsidRPr="00A536C2">
        <w:t>.</w:t>
      </w:r>
    </w:p>
    <w:p w14:paraId="6E67B1CD" w14:textId="77777777" w:rsidR="00836340" w:rsidRPr="00541C12" w:rsidRDefault="00836340" w:rsidP="00836340">
      <w:pPr>
        <w:rPr>
          <w:rStyle w:val="11111AAAAStyleUnderline"/>
        </w:rPr>
      </w:pPr>
      <w:r w:rsidRPr="00541C12">
        <w:t xml:space="preserve">Let us be clear-eyed: the future of the Republic does not hinge on one election alone. But </w:t>
      </w:r>
      <w:r w:rsidRPr="00541C12">
        <w:rPr>
          <w:rStyle w:val="11111AAAAStyleUnderline"/>
        </w:rPr>
        <w:t>the 20</w:t>
      </w:r>
      <w:r w:rsidRPr="00541C12">
        <w:rPr>
          <w:rStyle w:val="Emphasis"/>
          <w:highlight w:val="yellow"/>
        </w:rPr>
        <w:t>26</w:t>
      </w:r>
      <w:r w:rsidRPr="00541C12">
        <w:rPr>
          <w:rStyle w:val="11111AAAAStyleUnderline"/>
        </w:rPr>
        <w:t xml:space="preserve"> midterms </w:t>
      </w:r>
      <w:r w:rsidRPr="00541C12">
        <w:rPr>
          <w:rStyle w:val="11111AAAAStyleUnderline"/>
          <w:highlight w:val="yellow"/>
        </w:rPr>
        <w:t xml:space="preserve">may determine </w:t>
      </w:r>
      <w:r w:rsidRPr="00A536C2">
        <w:rPr>
          <w:rStyle w:val="11111AAAAStyleUnderline"/>
        </w:rPr>
        <w:t xml:space="preserve">whether we choose </w:t>
      </w:r>
      <w:r w:rsidRPr="00A536C2">
        <w:rPr>
          <w:rStyle w:val="Emphasis"/>
        </w:rPr>
        <w:t>governance or grievance</w:t>
      </w:r>
      <w:r w:rsidRPr="00541C12">
        <w:rPr>
          <w:rStyle w:val="11111AAAAStyleUnderline"/>
        </w:rPr>
        <w:t xml:space="preserve">, </w:t>
      </w:r>
      <w:r w:rsidRPr="00541C12">
        <w:rPr>
          <w:rStyle w:val="Emphasis"/>
          <w:highlight w:val="yellow"/>
        </w:rPr>
        <w:t>democracy or demagoguery</w:t>
      </w:r>
      <w:r w:rsidRPr="00541C12">
        <w:rPr>
          <w:rStyle w:val="11111AAAAStyleUnderline"/>
        </w:rPr>
        <w:t>.</w:t>
      </w:r>
    </w:p>
    <w:p w14:paraId="1B1CFC76" w14:textId="77777777" w:rsidR="00836340" w:rsidRPr="00541C12" w:rsidRDefault="00836340" w:rsidP="00836340">
      <w:r w:rsidRPr="00541C12">
        <w:rPr>
          <w:rStyle w:val="11111AAAAStyleUnderline"/>
        </w:rPr>
        <w:t>The House must be reclaimed</w:t>
      </w:r>
      <w:r w:rsidRPr="00541C12">
        <w:t xml:space="preserve">—not simply for partisan advantage, </w:t>
      </w:r>
      <w:r w:rsidRPr="00541C12">
        <w:rPr>
          <w:rStyle w:val="11111AAAAStyleUnderline"/>
        </w:rPr>
        <w:t>but for preserving the American republic itself</w:t>
      </w:r>
      <w:r w:rsidRPr="00541C12">
        <w:t xml:space="preserve">. </w:t>
      </w:r>
    </w:p>
    <w:p w14:paraId="420DFF6D" w14:textId="77777777" w:rsidR="00836340" w:rsidRPr="00541C12" w:rsidRDefault="00836340" w:rsidP="00836340"/>
    <w:p w14:paraId="2E0CDA28" w14:textId="77777777" w:rsidR="00836340" w:rsidRPr="00541C12" w:rsidRDefault="00836340" w:rsidP="00836340">
      <w:pPr>
        <w:pStyle w:val="Heading4"/>
        <w:rPr>
          <w:rFonts w:cs="Arial"/>
        </w:rPr>
      </w:pPr>
      <w:r w:rsidRPr="00541C12">
        <w:rPr>
          <w:rFonts w:cs="Arial"/>
        </w:rPr>
        <w:t>Kleptocratic institutional governance leads to extinction</w:t>
      </w:r>
    </w:p>
    <w:p w14:paraId="3E19F70A" w14:textId="77777777" w:rsidR="00836340" w:rsidRPr="00541C12" w:rsidRDefault="00836340" w:rsidP="00836340">
      <w:r w:rsidRPr="00541C12">
        <w:rPr>
          <w:rStyle w:val="Style13ptBold"/>
        </w:rPr>
        <w:t>Barrett 22</w:t>
      </w:r>
      <w:r w:rsidRPr="00541C12">
        <w:t xml:space="preserve">, *PhD Philosophy, Assistant Professor of Philosophy and Political </w:t>
      </w:r>
      <w:proofErr w:type="gramStart"/>
      <w:r w:rsidRPr="00541C12">
        <w:t>Science @</w:t>
      </w:r>
      <w:proofErr w:type="gramEnd"/>
      <w:r w:rsidRPr="00541C12">
        <w:t xml:space="preserve"> Vanderbilt. **DPhil Philosophy, Professor of Moral and Political Philosophy @ the University of Groningen, the Netherlands. (*Jacob and **Andreas T. Schmidt, September 2022 “</w:t>
      </w:r>
      <w:proofErr w:type="spellStart"/>
      <w:r w:rsidRPr="00541C12">
        <w:t>Longtermist</w:t>
      </w:r>
      <w:proofErr w:type="spellEnd"/>
      <w:r w:rsidRPr="00541C12">
        <w:t xml:space="preserve"> political philosophy: an agenda for future research,” Global Priorities Institute, p. 1-10, </w:t>
      </w:r>
      <w:hyperlink r:id="rId10" w:history="1">
        <w:r w:rsidRPr="00541C12">
          <w:rPr>
            <w:rStyle w:val="Hyperlink"/>
          </w:rPr>
          <w:t>https://globalprioritiesinstitute.org/wp-content/uploads/Jacob-Barrett-and-Andreas-T-Schmidt-Longtermist-political-philosophy.pdf</w:t>
        </w:r>
      </w:hyperlink>
      <w:r w:rsidRPr="00541C12">
        <w:t>)</w:t>
      </w:r>
    </w:p>
    <w:p w14:paraId="0527118E" w14:textId="77777777" w:rsidR="00836340" w:rsidRPr="00541C12" w:rsidRDefault="00836340" w:rsidP="00836340"/>
    <w:p w14:paraId="46D91CAC" w14:textId="77777777" w:rsidR="00836340" w:rsidRPr="00541C12" w:rsidRDefault="00836340" w:rsidP="00836340">
      <w:r w:rsidRPr="00541C12">
        <w:t>1 Introduction</w:t>
      </w:r>
    </w:p>
    <w:p w14:paraId="122DD325" w14:textId="77777777" w:rsidR="00836340" w:rsidRPr="00541C12" w:rsidRDefault="00836340" w:rsidP="00836340">
      <w:pPr>
        <w:rPr>
          <w:rStyle w:val="11111AAAAStyleUnderline"/>
        </w:rPr>
      </w:pPr>
      <w:r w:rsidRPr="00541C12">
        <w:t xml:space="preserve">What we do now can affect future generations. And most people agree that, morally, we ought to consider their interests. But how far into the future do our obligations reach? </w:t>
      </w:r>
      <w:r w:rsidRPr="00541C12">
        <w:rPr>
          <w:rStyle w:val="Emphasis"/>
        </w:rPr>
        <w:t>Political debates</w:t>
      </w:r>
      <w:r w:rsidRPr="00541C12">
        <w:t xml:space="preserve"> typically </w:t>
      </w:r>
      <w:r w:rsidRPr="00541C12">
        <w:rPr>
          <w:rStyle w:val="11111AAAAStyleUnderline"/>
        </w:rPr>
        <w:t xml:space="preserve">focus on the </w:t>
      </w:r>
      <w:r w:rsidRPr="00541C12">
        <w:rPr>
          <w:rStyle w:val="Emphasis"/>
        </w:rPr>
        <w:t>near</w:t>
      </w:r>
      <w:r w:rsidRPr="00541C12">
        <w:t>- to medium-</w:t>
      </w:r>
      <w:r w:rsidRPr="00541C12">
        <w:rPr>
          <w:rStyle w:val="Emphasis"/>
        </w:rPr>
        <w:t>term</w:t>
      </w:r>
      <w:r w:rsidRPr="00541C12">
        <w:t xml:space="preserve"> future. For example, climate policy often focuses on the next century. But while most CO2 emitted today will leave our atmosphere within 200 years, the remaining 20-35% can remain for thousands of years longer (Emanuel 2016, 15). </w:t>
      </w:r>
      <w:r w:rsidRPr="00541C12">
        <w:rPr>
          <w:rStyle w:val="11111AAAAStyleUnderline"/>
        </w:rPr>
        <w:t>Shouldn’t we care about such longer-term effects, too?</w:t>
      </w:r>
    </w:p>
    <w:p w14:paraId="0309F20F" w14:textId="77777777" w:rsidR="00836340" w:rsidRPr="00541C12" w:rsidRDefault="00836340" w:rsidP="00836340">
      <w:proofErr w:type="spellStart"/>
      <w:r w:rsidRPr="00541C12">
        <w:t>Longtermists</w:t>
      </w:r>
      <w:proofErr w:type="spellEnd"/>
      <w:r w:rsidRPr="00541C12">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proofErr w:type="gramStart"/>
      <w:r w:rsidRPr="00541C12">
        <w:t>longtermism</w:t>
      </w:r>
      <w:proofErr w:type="spellEnd"/>
      <w:proofErr w:type="gramEnd"/>
      <w:r w:rsidRPr="00541C12">
        <w:t xml:space="preserve"> rests on three premises.</w:t>
      </w:r>
    </w:p>
    <w:p w14:paraId="2F97E518" w14:textId="77777777" w:rsidR="00836340" w:rsidRPr="00541C12" w:rsidRDefault="00836340" w:rsidP="00836340">
      <w:r w:rsidRPr="00541C12">
        <w:t xml:space="preserve">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w:t>
      </w:r>
      <w:proofErr w:type="gramStart"/>
      <w:r w:rsidRPr="00541C12">
        <w:t>matter</w:t>
      </w:r>
      <w:proofErr w:type="gramEnd"/>
      <w:r w:rsidRPr="00541C12">
        <w:t xml:space="preserve"> their race, gender, class, or where they are in the world. Arguably, the same holds no matter when they are—whether they exist now, in a hundred years, or even in a million years.</w:t>
      </w:r>
    </w:p>
    <w:p w14:paraId="713C93AC" w14:textId="77777777" w:rsidR="00836340" w:rsidRPr="00541C12" w:rsidRDefault="00836340" w:rsidP="00836340">
      <w:r w:rsidRPr="00541C12">
        <w:t xml:space="preserve">Second, </w:t>
      </w:r>
      <w:r w:rsidRPr="00541C12">
        <w:rPr>
          <w:rStyle w:val="11111AAAAStyleUnderline"/>
        </w:rPr>
        <w:t xml:space="preserve">there might be </w:t>
      </w:r>
      <w:r w:rsidRPr="00541C12">
        <w:rPr>
          <w:rStyle w:val="Emphasis"/>
        </w:rPr>
        <w:t>lots</w:t>
      </w:r>
      <w:r w:rsidRPr="00541C12">
        <w:rPr>
          <w:rStyle w:val="11111AAAAStyleUnderline"/>
        </w:rPr>
        <w:t xml:space="preserve"> of far-future people</w:t>
      </w:r>
      <w:r w:rsidRPr="00541C12">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541C12">
        <w:t>magnify:</w:t>
      </w:r>
      <w:proofErr w:type="gramEnd"/>
      <w:r w:rsidRPr="00541C12">
        <w:t xml:space="preserve"> </w:t>
      </w:r>
      <w:r w:rsidRPr="00541C12">
        <w:rPr>
          <w:rStyle w:val="11111AAAAStyleUnderline"/>
        </w:rPr>
        <w:t>estimates</w:t>
      </w:r>
      <w:r w:rsidRPr="00541C12">
        <w:t xml:space="preserve"> here </w:t>
      </w:r>
      <w:r w:rsidRPr="00541C12">
        <w:rPr>
          <w:rStyle w:val="11111AAAAStyleUnderline"/>
        </w:rPr>
        <w:t>range from 10</w:t>
      </w:r>
      <w:r w:rsidRPr="00541C12">
        <w:rPr>
          <w:rStyle w:val="11111AAAAStyleUnderline"/>
          <w:vertAlign w:val="superscript"/>
        </w:rPr>
        <w:t>18</w:t>
      </w:r>
      <w:r w:rsidRPr="00541C12">
        <w:rPr>
          <w:rStyle w:val="11111AAAAStyleUnderline"/>
        </w:rPr>
        <w:t xml:space="preserve"> to 10</w:t>
      </w:r>
      <w:r w:rsidRPr="00541C12">
        <w:rPr>
          <w:rStyle w:val="11111AAAAStyleUnderline"/>
          <w:vertAlign w:val="superscript"/>
        </w:rPr>
        <w:t>45</w:t>
      </w:r>
      <w:r w:rsidRPr="00541C12">
        <w:t xml:space="preserve"> (Greaves and MacAskill 2021, 7–9). Exact numbers are neither possible nor necessary. What matters is that, in expectation, future people vastly outnumber people alive today. The value at stake in the long-term future is massive.</w:t>
      </w:r>
    </w:p>
    <w:p w14:paraId="3BFA290B" w14:textId="77777777" w:rsidR="00836340" w:rsidRPr="00541C12" w:rsidRDefault="00836340" w:rsidP="00836340">
      <w:r w:rsidRPr="00541C12">
        <w:t xml:space="preserve">Third, </w:t>
      </w:r>
      <w:proofErr w:type="spellStart"/>
      <w:r w:rsidRPr="00541C12">
        <w:t>longtermists</w:t>
      </w:r>
      <w:proofErr w:type="spellEnd"/>
      <w:r w:rsidRPr="00541C12">
        <w:t xml:space="preserve"> argue that we can predictably affect the value of the long-term future. Most obviously, </w:t>
      </w:r>
      <w:r w:rsidRPr="00541C12">
        <w:rPr>
          <w:rStyle w:val="11111AAAAStyleUnderline"/>
          <w:highlight w:val="yellow"/>
        </w:rPr>
        <w:t xml:space="preserve">we can </w:t>
      </w:r>
      <w:r w:rsidRPr="00541C12">
        <w:rPr>
          <w:rStyle w:val="Emphasis"/>
          <w:highlight w:val="yellow"/>
        </w:rPr>
        <w:t>mitigate</w:t>
      </w:r>
      <w:r w:rsidRPr="00541C12">
        <w:t xml:space="preserve"> “</w:t>
      </w:r>
      <w:r w:rsidRPr="00A536C2">
        <w:rPr>
          <w:rStyle w:val="Emphasis"/>
        </w:rPr>
        <w:t>e</w:t>
      </w:r>
      <w:r w:rsidRPr="00541C12">
        <w:rPr>
          <w:rStyle w:val="Emphasis"/>
          <w:highlight w:val="yellow"/>
        </w:rPr>
        <w:t>x</w:t>
      </w:r>
      <w:r w:rsidRPr="00A536C2">
        <w:rPr>
          <w:rStyle w:val="Emphasis"/>
        </w:rPr>
        <w:t xml:space="preserve">istential </w:t>
      </w:r>
      <w:r w:rsidRPr="00541C12">
        <w:rPr>
          <w:rStyle w:val="Emphasis"/>
          <w:highlight w:val="yellow"/>
        </w:rPr>
        <w:t>risks</w:t>
      </w:r>
      <w:r w:rsidRPr="00541C12">
        <w:t xml:space="preserve">” that threaten to severely curtail our long-term potential by causing our extinction or irrecoverable civilization collapse. These might be, for example, risks due to </w:t>
      </w:r>
      <w:r w:rsidRPr="00541C12">
        <w:rPr>
          <w:rStyle w:val="Emphasis"/>
          <w:highlight w:val="yellow"/>
        </w:rPr>
        <w:t>nuclear war</w:t>
      </w:r>
      <w:r w:rsidRPr="00541C12">
        <w:rPr>
          <w:rStyle w:val="11111AAAAStyleUnderline"/>
          <w:highlight w:val="yellow"/>
        </w:rPr>
        <w:t xml:space="preserve">, </w:t>
      </w:r>
      <w:r w:rsidRPr="00541C12">
        <w:rPr>
          <w:rStyle w:val="Emphasis"/>
          <w:highlight w:val="yellow"/>
        </w:rPr>
        <w:t>pandemics</w:t>
      </w:r>
      <w:r w:rsidRPr="00541C12">
        <w:rPr>
          <w:rStyle w:val="11111AAAAStyleUnderline"/>
          <w:highlight w:val="yellow"/>
        </w:rPr>
        <w:t>,</w:t>
      </w:r>
      <w:r w:rsidRPr="00541C12">
        <w:rPr>
          <w:rStyle w:val="11111AAAAStyleUnderline"/>
        </w:rPr>
        <w:t xml:space="preserve"> </w:t>
      </w:r>
      <w:r w:rsidRPr="00541C12">
        <w:rPr>
          <w:rStyle w:val="Emphasis"/>
          <w:highlight w:val="yellow"/>
        </w:rPr>
        <w:t>climate</w:t>
      </w:r>
      <w:r w:rsidRPr="00541C12">
        <w:t xml:space="preserve"> change, </w:t>
      </w:r>
      <w:r w:rsidRPr="00541C12">
        <w:rPr>
          <w:rStyle w:val="11111AAAAStyleUnderline"/>
        </w:rPr>
        <w:t xml:space="preserve">or </w:t>
      </w:r>
      <w:r w:rsidRPr="00541C12">
        <w:rPr>
          <w:rStyle w:val="Emphasis"/>
          <w:highlight w:val="yellow"/>
        </w:rPr>
        <w:t>a</w:t>
      </w:r>
      <w:r w:rsidRPr="00541C12">
        <w:t xml:space="preserve">rtificial </w:t>
      </w:r>
      <w:r w:rsidRPr="00541C12">
        <w:rPr>
          <w:rStyle w:val="Emphasis"/>
          <w:highlight w:val="yellow"/>
        </w:rPr>
        <w:t>i</w:t>
      </w:r>
      <w:r w:rsidRPr="00541C12">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541C12">
        <w:rPr>
          <w:rStyle w:val="11111AAAAStyleUnderline"/>
        </w:rPr>
        <w:t xml:space="preserve">it would be </w:t>
      </w:r>
      <w:r w:rsidRPr="00541C12">
        <w:rPr>
          <w:rStyle w:val="Emphasis"/>
        </w:rPr>
        <w:t>surprising</w:t>
      </w:r>
      <w:r w:rsidRPr="00541C12">
        <w:rPr>
          <w:rStyle w:val="11111AAAAStyleUnderline"/>
        </w:rPr>
        <w:t xml:space="preserve"> if we were already doing </w:t>
      </w:r>
      <w:proofErr w:type="gramStart"/>
      <w:r w:rsidRPr="00541C12">
        <w:rPr>
          <w:rStyle w:val="11111AAAAStyleUnderline"/>
        </w:rPr>
        <w:t>everything</w:t>
      </w:r>
      <w:proofErr w:type="gramEnd"/>
      <w:r w:rsidRPr="00541C12">
        <w:rPr>
          <w:rStyle w:val="11111AAAAStyleUnderline"/>
        </w:rPr>
        <w:t xml:space="preserve"> we can to </w:t>
      </w:r>
      <w:r w:rsidRPr="00541C12">
        <w:rPr>
          <w:rStyle w:val="Emphasis"/>
        </w:rPr>
        <w:t>benefit future gen</w:t>
      </w:r>
      <w:r w:rsidRPr="00541C12">
        <w:t>eration</w:t>
      </w:r>
      <w:r w:rsidRPr="00541C12">
        <w:rPr>
          <w:rStyle w:val="Emphasis"/>
        </w:rPr>
        <w:t>s</w:t>
      </w:r>
      <w:r w:rsidRPr="00541C12">
        <w:t>. Unlike most other groups, future people cannot advocate for their own interests, for example, through participating in politics or markets.</w:t>
      </w:r>
    </w:p>
    <w:p w14:paraId="070552B5" w14:textId="77777777" w:rsidR="00836340" w:rsidRPr="00541C12" w:rsidRDefault="00836340" w:rsidP="00836340">
      <w:pPr>
        <w:rPr>
          <w:sz w:val="12"/>
          <w:szCs w:val="18"/>
        </w:rPr>
      </w:pPr>
      <w:r w:rsidRPr="00541C12">
        <w:rPr>
          <w:sz w:val="12"/>
          <w:szCs w:val="18"/>
        </w:rPr>
        <w:t>This leads to the following thesis:</w:t>
      </w:r>
    </w:p>
    <w:p w14:paraId="724296B5" w14:textId="77777777" w:rsidR="00836340" w:rsidRPr="00541C12" w:rsidRDefault="00836340" w:rsidP="00836340">
      <w:pPr>
        <w:rPr>
          <w:sz w:val="12"/>
          <w:szCs w:val="18"/>
        </w:rPr>
      </w:pPr>
      <w:proofErr w:type="spellStart"/>
      <w:r w:rsidRPr="00541C12">
        <w:rPr>
          <w:sz w:val="12"/>
          <w:szCs w:val="18"/>
        </w:rPr>
        <w:t>Longtermism</w:t>
      </w:r>
      <w:proofErr w:type="spellEnd"/>
      <w:r w:rsidRPr="00541C12">
        <w:rPr>
          <w:sz w:val="12"/>
          <w:szCs w:val="18"/>
        </w:rPr>
        <w:t xml:space="preserve">: Positively affecting the value of the long-term future is among the key moral priorities (weak </w:t>
      </w:r>
      <w:proofErr w:type="spellStart"/>
      <w:r w:rsidRPr="00541C12">
        <w:rPr>
          <w:sz w:val="12"/>
          <w:szCs w:val="18"/>
        </w:rPr>
        <w:t>longtermism</w:t>
      </w:r>
      <w:proofErr w:type="spellEnd"/>
      <w:r w:rsidRPr="00541C12">
        <w:rPr>
          <w:sz w:val="12"/>
          <w:szCs w:val="18"/>
        </w:rPr>
        <w:t xml:space="preserve">) or the key moral priority (strong </w:t>
      </w:r>
      <w:proofErr w:type="spellStart"/>
      <w:r w:rsidRPr="00541C12">
        <w:rPr>
          <w:sz w:val="12"/>
          <w:szCs w:val="18"/>
        </w:rPr>
        <w:t>longtermism</w:t>
      </w:r>
      <w:proofErr w:type="spellEnd"/>
      <w:r w:rsidRPr="00541C12">
        <w:rPr>
          <w:sz w:val="12"/>
          <w:szCs w:val="18"/>
        </w:rPr>
        <w:t>) of our time (see MacAskill 2022, 4).</w:t>
      </w:r>
    </w:p>
    <w:p w14:paraId="7F9C9D5A" w14:textId="77777777" w:rsidR="00836340" w:rsidRPr="00541C12" w:rsidRDefault="00836340" w:rsidP="00836340">
      <w:pPr>
        <w:rPr>
          <w:sz w:val="12"/>
          <w:szCs w:val="18"/>
        </w:rPr>
      </w:pPr>
      <w:r w:rsidRPr="00541C12">
        <w:rPr>
          <w:sz w:val="12"/>
          <w:szCs w:val="18"/>
        </w:rPr>
        <w:t xml:space="preserve">Most discussions of </w:t>
      </w:r>
      <w:proofErr w:type="spellStart"/>
      <w:proofErr w:type="gramStart"/>
      <w:r w:rsidRPr="00541C12">
        <w:rPr>
          <w:sz w:val="12"/>
          <w:szCs w:val="18"/>
        </w:rPr>
        <w:t>longtermism</w:t>
      </w:r>
      <w:proofErr w:type="spellEnd"/>
      <w:proofErr w:type="gramEnd"/>
      <w:r w:rsidRPr="00541C12">
        <w:rPr>
          <w:sz w:val="12"/>
          <w:szCs w:val="18"/>
        </w:rPr>
        <w:t xml:space="preserve"> focus on </w:t>
      </w:r>
      <w:proofErr w:type="gramStart"/>
      <w:r w:rsidRPr="00541C12">
        <w:rPr>
          <w:sz w:val="12"/>
          <w:szCs w:val="18"/>
        </w:rPr>
        <w:t>individuals—</w:t>
      </w:r>
      <w:proofErr w:type="gramEnd"/>
      <w:r w:rsidRPr="00541C12">
        <w:rPr>
          <w:sz w:val="12"/>
          <w:szCs w:val="18"/>
        </w:rPr>
        <w:t xml:space="preserve">for example, on where philanthropists should donate (Greaves and MacAskill 2021). However, institutions also affect the long-term future. </w:t>
      </w:r>
      <w:proofErr w:type="spellStart"/>
      <w:proofErr w:type="gramStart"/>
      <w:r w:rsidRPr="00541C12">
        <w:rPr>
          <w:sz w:val="12"/>
          <w:szCs w:val="18"/>
        </w:rPr>
        <w:t>Longtermism</w:t>
      </w:r>
      <w:proofErr w:type="spellEnd"/>
      <w:proofErr w:type="gramEnd"/>
      <w:r w:rsidRPr="00541C12">
        <w:rPr>
          <w:sz w:val="12"/>
          <w:szCs w:val="18"/>
        </w:rPr>
        <w:t xml:space="preserve"> may thus be an important topic for political philosophy: positively affecting the value of the long-term future may be a (or the) key political priority of our time.</w:t>
      </w:r>
    </w:p>
    <w:p w14:paraId="364D92C9" w14:textId="77777777" w:rsidR="00836340" w:rsidRPr="00541C12" w:rsidRDefault="00836340" w:rsidP="00836340">
      <w:pPr>
        <w:rPr>
          <w:sz w:val="12"/>
          <w:szCs w:val="18"/>
        </w:rPr>
      </w:pPr>
      <w:r w:rsidRPr="00541C12">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541C12">
        <w:rPr>
          <w:sz w:val="12"/>
          <w:szCs w:val="18"/>
        </w:rPr>
        <w:t>Gosseries</w:t>
      </w:r>
      <w:proofErr w:type="spellEnd"/>
      <w:r w:rsidRPr="00541C12">
        <w:rPr>
          <w:sz w:val="12"/>
          <w:szCs w:val="18"/>
        </w:rPr>
        <w:t xml:space="preserve"> 2017; </w:t>
      </w:r>
      <w:proofErr w:type="spellStart"/>
      <w:r w:rsidRPr="00541C12">
        <w:rPr>
          <w:sz w:val="12"/>
          <w:szCs w:val="18"/>
        </w:rPr>
        <w:t>Gosseries</w:t>
      </w:r>
      <w:proofErr w:type="spellEnd"/>
      <w:r w:rsidRPr="00541C12">
        <w:rPr>
          <w:sz w:val="12"/>
          <w:szCs w:val="18"/>
        </w:rPr>
        <w:t xml:space="preserve"> and Meyer 2009; Moellendorf 2015; Rawls 1971, sec. 44). But these discussions focus mainly on the near-to-medium term. Moreover, while </w:t>
      </w:r>
      <w:proofErr w:type="spellStart"/>
      <w:r w:rsidRPr="00541C12">
        <w:rPr>
          <w:sz w:val="12"/>
          <w:szCs w:val="18"/>
        </w:rPr>
        <w:t>longtermists</w:t>
      </w:r>
      <w:proofErr w:type="spellEnd"/>
      <w:r w:rsidRPr="00541C12">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541C12">
        <w:rPr>
          <w:sz w:val="12"/>
          <w:szCs w:val="18"/>
        </w:rPr>
        <w:t>longtermist</w:t>
      </w:r>
      <w:proofErr w:type="spellEnd"/>
      <w:r w:rsidRPr="00541C12">
        <w:rPr>
          <w:sz w:val="12"/>
          <w:szCs w:val="18"/>
        </w:rPr>
        <w:t xml:space="preserve"> thought. This is a striking lacuna, as </w:t>
      </w:r>
      <w:proofErr w:type="spellStart"/>
      <w:r w:rsidRPr="00541C12">
        <w:rPr>
          <w:sz w:val="12"/>
          <w:szCs w:val="18"/>
        </w:rPr>
        <w:t>longtermism</w:t>
      </w:r>
      <w:proofErr w:type="spellEnd"/>
      <w:r w:rsidRPr="00541C12">
        <w:rPr>
          <w:sz w:val="12"/>
          <w:szCs w:val="18"/>
        </w:rPr>
        <w:t xml:space="preserve"> might radically challenge mainstream political philosophy, and, conversely, political philosophy might offer challenges or insights for </w:t>
      </w:r>
      <w:proofErr w:type="spellStart"/>
      <w:r w:rsidRPr="00541C12">
        <w:rPr>
          <w:sz w:val="12"/>
          <w:szCs w:val="18"/>
        </w:rPr>
        <w:t>longtermists</w:t>
      </w:r>
      <w:proofErr w:type="spellEnd"/>
      <w:r w:rsidRPr="00541C12">
        <w:rPr>
          <w:sz w:val="12"/>
          <w:szCs w:val="18"/>
        </w:rPr>
        <w:t>.</w:t>
      </w:r>
    </w:p>
    <w:p w14:paraId="5905040E" w14:textId="77777777" w:rsidR="00836340" w:rsidRPr="00541C12" w:rsidRDefault="00836340" w:rsidP="00836340">
      <w:pPr>
        <w:rPr>
          <w:sz w:val="12"/>
          <w:szCs w:val="18"/>
        </w:rPr>
      </w:pPr>
      <w:r w:rsidRPr="00541C12">
        <w:rPr>
          <w:sz w:val="12"/>
          <w:szCs w:val="18"/>
        </w:rPr>
        <w:t xml:space="preserve">In this chapter, we outline some central questions in </w:t>
      </w:r>
      <w:proofErr w:type="spellStart"/>
      <w:r w:rsidRPr="00541C12">
        <w:rPr>
          <w:sz w:val="12"/>
          <w:szCs w:val="18"/>
        </w:rPr>
        <w:t>longtermist</w:t>
      </w:r>
      <w:proofErr w:type="spellEnd"/>
      <w:r w:rsidRPr="00541C12">
        <w:rPr>
          <w:sz w:val="12"/>
          <w:szCs w:val="18"/>
        </w:rPr>
        <w:t xml:space="preserve"> political philosophy. Our aim is to set out </w:t>
      </w:r>
      <w:proofErr w:type="spellStart"/>
      <w:r w:rsidRPr="00541C12">
        <w:rPr>
          <w:sz w:val="12"/>
          <w:szCs w:val="18"/>
        </w:rPr>
        <w:t>longtermist</w:t>
      </w:r>
      <w:proofErr w:type="spellEnd"/>
      <w:r w:rsidRPr="00541C12">
        <w:rPr>
          <w:sz w:val="12"/>
          <w:szCs w:val="18"/>
        </w:rPr>
        <w:t xml:space="preserve"> political philosophy as a research field and to motivate readers to pursue questions and arguments we </w:t>
      </w:r>
      <w:proofErr w:type="gramStart"/>
      <w:r w:rsidRPr="00541C12">
        <w:rPr>
          <w:sz w:val="12"/>
          <w:szCs w:val="18"/>
        </w:rPr>
        <w:t>here</w:t>
      </w:r>
      <w:proofErr w:type="gramEnd"/>
      <w:r w:rsidRPr="00541C12">
        <w:rPr>
          <w:sz w:val="12"/>
          <w:szCs w:val="18"/>
        </w:rPr>
        <w:t xml:space="preserve"> only broach. We believe more work in this area is both theoretically and practically important. </w:t>
      </w:r>
      <w:proofErr w:type="spellStart"/>
      <w:proofErr w:type="gramStart"/>
      <w:r w:rsidRPr="00541C12">
        <w:rPr>
          <w:sz w:val="12"/>
          <w:szCs w:val="18"/>
        </w:rPr>
        <w:t>Longtermism</w:t>
      </w:r>
      <w:proofErr w:type="spellEnd"/>
      <w:proofErr w:type="gramEnd"/>
      <w:r w:rsidRPr="00541C12">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proofErr w:type="gramStart"/>
      <w:r w:rsidRPr="00541C12">
        <w:rPr>
          <w:sz w:val="12"/>
          <w:szCs w:val="18"/>
        </w:rPr>
        <w:t>longtermism</w:t>
      </w:r>
      <w:proofErr w:type="spellEnd"/>
      <w:proofErr w:type="gramEnd"/>
      <w:r w:rsidRPr="00541C12">
        <w:rPr>
          <w:sz w:val="12"/>
          <w:szCs w:val="18"/>
        </w:rPr>
        <w:t xml:space="preserve"> might have, as well as how political values might constrain, challenge, or support </w:t>
      </w:r>
      <w:proofErr w:type="spellStart"/>
      <w:proofErr w:type="gramStart"/>
      <w:r w:rsidRPr="00541C12">
        <w:rPr>
          <w:sz w:val="12"/>
          <w:szCs w:val="18"/>
        </w:rPr>
        <w:t>longtermism</w:t>
      </w:r>
      <w:proofErr w:type="spellEnd"/>
      <w:proofErr w:type="gramEnd"/>
      <w:r w:rsidRPr="00541C12">
        <w:rPr>
          <w:sz w:val="12"/>
          <w:szCs w:val="18"/>
        </w:rPr>
        <w:t>.</w:t>
      </w:r>
    </w:p>
    <w:p w14:paraId="30798187" w14:textId="77777777" w:rsidR="00836340" w:rsidRPr="00541C12" w:rsidRDefault="00836340" w:rsidP="00836340">
      <w:pPr>
        <w:rPr>
          <w:sz w:val="12"/>
          <w:szCs w:val="18"/>
        </w:rPr>
      </w:pPr>
      <w:r w:rsidRPr="00541C12">
        <w:rPr>
          <w:sz w:val="12"/>
          <w:szCs w:val="18"/>
        </w:rPr>
        <w:t xml:space="preserve">In section 2, we tentatively defend ‘institutional </w:t>
      </w:r>
      <w:proofErr w:type="spellStart"/>
      <w:r w:rsidRPr="00541C12">
        <w:rPr>
          <w:sz w:val="12"/>
          <w:szCs w:val="18"/>
        </w:rPr>
        <w:t>longtermism</w:t>
      </w:r>
      <w:proofErr w:type="spellEnd"/>
      <w:r w:rsidRPr="00541C12">
        <w:rPr>
          <w:sz w:val="12"/>
          <w:szCs w:val="18"/>
        </w:rPr>
        <w:t xml:space="preserve">,’ suggesting that the standard case for </w:t>
      </w:r>
      <w:proofErr w:type="spellStart"/>
      <w:r w:rsidRPr="00541C12">
        <w:rPr>
          <w:sz w:val="12"/>
          <w:szCs w:val="18"/>
        </w:rPr>
        <w:t>longtermism</w:t>
      </w:r>
      <w:proofErr w:type="spellEnd"/>
      <w:r w:rsidRPr="00541C12">
        <w:rPr>
          <w:sz w:val="12"/>
          <w:szCs w:val="18"/>
        </w:rPr>
        <w:t xml:space="preserve"> is more robust for institutions than for individuals. In section 3, we distinguish approaches to pursuing </w:t>
      </w:r>
      <w:proofErr w:type="spellStart"/>
      <w:r w:rsidRPr="00541C12">
        <w:rPr>
          <w:sz w:val="12"/>
          <w:szCs w:val="18"/>
        </w:rPr>
        <w:t>longtermist</w:t>
      </w:r>
      <w:proofErr w:type="spellEnd"/>
      <w:r w:rsidRPr="00541C12">
        <w:rPr>
          <w:sz w:val="12"/>
          <w:szCs w:val="18"/>
        </w:rPr>
        <w:t xml:space="preserve"> institutional reform along two dimensions. In section 4, we turn to points of tension and convergence between </w:t>
      </w:r>
      <w:proofErr w:type="spellStart"/>
      <w:proofErr w:type="gramStart"/>
      <w:r w:rsidRPr="00541C12">
        <w:rPr>
          <w:sz w:val="12"/>
          <w:szCs w:val="18"/>
        </w:rPr>
        <w:t>longtermism</w:t>
      </w:r>
      <w:proofErr w:type="spellEnd"/>
      <w:proofErr w:type="gramEnd"/>
      <w:r w:rsidRPr="00541C12">
        <w:rPr>
          <w:sz w:val="12"/>
          <w:szCs w:val="18"/>
        </w:rPr>
        <w:t xml:space="preserve"> and some values that loom large in mainstream political philosophy. Section 5 provides a grab bag of other questions we lack space to explore here.</w:t>
      </w:r>
    </w:p>
    <w:p w14:paraId="406AD5DC" w14:textId="77777777" w:rsidR="00836340" w:rsidRPr="00541C12" w:rsidRDefault="00836340" w:rsidP="00836340">
      <w:pPr>
        <w:rPr>
          <w:sz w:val="12"/>
          <w:szCs w:val="18"/>
        </w:rPr>
      </w:pPr>
      <w:r w:rsidRPr="00541C12">
        <w:rPr>
          <w:sz w:val="12"/>
          <w:szCs w:val="18"/>
        </w:rPr>
        <w:t xml:space="preserve">2 The Case for Institutional </w:t>
      </w:r>
      <w:proofErr w:type="spellStart"/>
      <w:r w:rsidRPr="00541C12">
        <w:rPr>
          <w:sz w:val="12"/>
          <w:szCs w:val="18"/>
        </w:rPr>
        <w:t>Longtermism</w:t>
      </w:r>
      <w:proofErr w:type="spellEnd"/>
    </w:p>
    <w:p w14:paraId="5D9B2D24" w14:textId="77777777" w:rsidR="00836340" w:rsidRPr="00541C12" w:rsidRDefault="00836340" w:rsidP="00836340">
      <w:pPr>
        <w:rPr>
          <w:sz w:val="12"/>
          <w:szCs w:val="18"/>
        </w:rPr>
      </w:pPr>
      <w:r w:rsidRPr="00541C12">
        <w:rPr>
          <w:sz w:val="12"/>
          <w:szCs w:val="18"/>
        </w:rPr>
        <w:t xml:space="preserve">We begin by distinguishing </w:t>
      </w:r>
      <w:proofErr w:type="gramStart"/>
      <w:r w:rsidRPr="00541C12">
        <w:rPr>
          <w:sz w:val="12"/>
          <w:szCs w:val="18"/>
        </w:rPr>
        <w:t>individual</w:t>
      </w:r>
      <w:proofErr w:type="gramEnd"/>
      <w:r w:rsidRPr="00541C12">
        <w:rPr>
          <w:sz w:val="12"/>
          <w:szCs w:val="18"/>
        </w:rPr>
        <w:t xml:space="preserve"> from institutional </w:t>
      </w:r>
      <w:proofErr w:type="spellStart"/>
      <w:proofErr w:type="gramStart"/>
      <w:r w:rsidRPr="00541C12">
        <w:rPr>
          <w:sz w:val="12"/>
          <w:szCs w:val="18"/>
        </w:rPr>
        <w:t>longtermism</w:t>
      </w:r>
      <w:proofErr w:type="spellEnd"/>
      <w:proofErr w:type="gramEnd"/>
      <w:r w:rsidRPr="00541C12">
        <w:rPr>
          <w:sz w:val="12"/>
          <w:szCs w:val="18"/>
        </w:rPr>
        <w:t>:</w:t>
      </w:r>
    </w:p>
    <w:p w14:paraId="251F9E37" w14:textId="77777777" w:rsidR="00836340" w:rsidRPr="00541C12" w:rsidRDefault="00836340" w:rsidP="00836340">
      <w:pPr>
        <w:rPr>
          <w:sz w:val="12"/>
          <w:szCs w:val="18"/>
        </w:rPr>
      </w:pPr>
      <w:r w:rsidRPr="00541C12">
        <w:rPr>
          <w:sz w:val="12"/>
          <w:szCs w:val="18"/>
        </w:rPr>
        <w:t xml:space="preserve">Individual </w:t>
      </w:r>
      <w:proofErr w:type="spellStart"/>
      <w:r w:rsidRPr="00541C12">
        <w:rPr>
          <w:sz w:val="12"/>
          <w:szCs w:val="18"/>
        </w:rPr>
        <w:t>longtermism</w:t>
      </w:r>
      <w:proofErr w:type="spellEnd"/>
      <w:r w:rsidRPr="00541C12">
        <w:rPr>
          <w:sz w:val="12"/>
          <w:szCs w:val="18"/>
        </w:rPr>
        <w:t xml:space="preserve">: positively affecting the value of the long-term future is among the key moral priorities (weak </w:t>
      </w:r>
      <w:proofErr w:type="spellStart"/>
      <w:r w:rsidRPr="00541C12">
        <w:rPr>
          <w:sz w:val="12"/>
          <w:szCs w:val="18"/>
        </w:rPr>
        <w:t>longtermism</w:t>
      </w:r>
      <w:proofErr w:type="spellEnd"/>
      <w:r w:rsidRPr="00541C12">
        <w:rPr>
          <w:sz w:val="12"/>
          <w:szCs w:val="18"/>
        </w:rPr>
        <w:t xml:space="preserve">) or the key moral priority (strong </w:t>
      </w:r>
      <w:proofErr w:type="spellStart"/>
      <w:r w:rsidRPr="00541C12">
        <w:rPr>
          <w:sz w:val="12"/>
          <w:szCs w:val="18"/>
        </w:rPr>
        <w:t>longtermism</w:t>
      </w:r>
      <w:proofErr w:type="spellEnd"/>
      <w:r w:rsidRPr="00541C12">
        <w:rPr>
          <w:sz w:val="12"/>
          <w:szCs w:val="18"/>
        </w:rPr>
        <w:t>) of our time, when undertaking individual actions or projects.</w:t>
      </w:r>
    </w:p>
    <w:p w14:paraId="4905592E" w14:textId="77777777" w:rsidR="00836340" w:rsidRPr="00541C12" w:rsidRDefault="00836340" w:rsidP="00836340">
      <w:pPr>
        <w:rPr>
          <w:sz w:val="12"/>
          <w:szCs w:val="18"/>
        </w:rPr>
      </w:pPr>
      <w:r w:rsidRPr="00541C12">
        <w:rPr>
          <w:sz w:val="12"/>
          <w:szCs w:val="18"/>
        </w:rPr>
        <w:t xml:space="preserve">Institutional </w:t>
      </w:r>
      <w:proofErr w:type="spellStart"/>
      <w:r w:rsidRPr="00541C12">
        <w:rPr>
          <w:sz w:val="12"/>
          <w:szCs w:val="18"/>
        </w:rPr>
        <w:t>longtermism</w:t>
      </w:r>
      <w:proofErr w:type="spellEnd"/>
      <w:r w:rsidRPr="00541C12">
        <w:rPr>
          <w:sz w:val="12"/>
          <w:szCs w:val="18"/>
        </w:rPr>
        <w:t xml:space="preserve">: positively affecting the value of the long-term future is among the key moral priorities (weak institutional </w:t>
      </w:r>
      <w:proofErr w:type="spellStart"/>
      <w:r w:rsidRPr="00541C12">
        <w:rPr>
          <w:sz w:val="12"/>
          <w:szCs w:val="18"/>
        </w:rPr>
        <w:t>longtermism</w:t>
      </w:r>
      <w:proofErr w:type="spellEnd"/>
      <w:r w:rsidRPr="00541C12">
        <w:rPr>
          <w:sz w:val="12"/>
          <w:szCs w:val="18"/>
        </w:rPr>
        <w:t xml:space="preserve">) or the key moral priority (strong institutional </w:t>
      </w:r>
      <w:proofErr w:type="spellStart"/>
      <w:r w:rsidRPr="00541C12">
        <w:rPr>
          <w:sz w:val="12"/>
          <w:szCs w:val="18"/>
        </w:rPr>
        <w:t>longtermism</w:t>
      </w:r>
      <w:proofErr w:type="spellEnd"/>
      <w:r w:rsidRPr="00541C12">
        <w:rPr>
          <w:sz w:val="12"/>
          <w:szCs w:val="18"/>
        </w:rPr>
        <w:t>) of our time, when building or shaping institutions.</w:t>
      </w:r>
    </w:p>
    <w:p w14:paraId="6D3B1233" w14:textId="77777777" w:rsidR="00836340" w:rsidRPr="00541C12" w:rsidRDefault="00836340" w:rsidP="00836340">
      <w:pPr>
        <w:rPr>
          <w:sz w:val="12"/>
          <w:szCs w:val="18"/>
        </w:rPr>
      </w:pPr>
      <w:r w:rsidRPr="00541C12">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0E361C3A" w14:textId="77777777" w:rsidR="00836340" w:rsidRPr="00541C12" w:rsidRDefault="00836340" w:rsidP="00836340">
      <w:pPr>
        <w:rPr>
          <w:sz w:val="12"/>
          <w:szCs w:val="18"/>
        </w:rPr>
      </w:pPr>
      <w:r w:rsidRPr="00541C12">
        <w:rPr>
          <w:sz w:val="12"/>
          <w:szCs w:val="18"/>
        </w:rPr>
        <w:t xml:space="preserve">The standard argument for </w:t>
      </w:r>
      <w:proofErr w:type="spellStart"/>
      <w:proofErr w:type="gramStart"/>
      <w:r w:rsidRPr="00541C12">
        <w:rPr>
          <w:sz w:val="12"/>
          <w:szCs w:val="18"/>
        </w:rPr>
        <w:t>longtermism</w:t>
      </w:r>
      <w:proofErr w:type="spellEnd"/>
      <w:proofErr w:type="gramEnd"/>
      <w:r w:rsidRPr="00541C12">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541C12">
        <w:rPr>
          <w:sz w:val="12"/>
          <w:szCs w:val="18"/>
        </w:rPr>
        <w:t>most good</w:t>
      </w:r>
      <w:proofErr w:type="gramEnd"/>
      <w:r w:rsidRPr="00541C12">
        <w:rPr>
          <w:sz w:val="12"/>
          <w:szCs w:val="18"/>
        </w:rPr>
        <w:t xml:space="preserve">. However, the standard case for </w:t>
      </w:r>
      <w:proofErr w:type="spellStart"/>
      <w:proofErr w:type="gramStart"/>
      <w:r w:rsidRPr="00541C12">
        <w:rPr>
          <w:sz w:val="12"/>
          <w:szCs w:val="18"/>
        </w:rPr>
        <w:t>longtermism</w:t>
      </w:r>
      <w:proofErr w:type="spellEnd"/>
      <w:proofErr w:type="gramEnd"/>
      <w:r w:rsidRPr="00541C12">
        <w:rPr>
          <w:sz w:val="12"/>
          <w:szCs w:val="18"/>
        </w:rPr>
        <w:t xml:space="preserve"> only requires the weaker premise that we have a weighty pro tanto duty of beneficence to promote impartial value. This case can be made for </w:t>
      </w:r>
      <w:proofErr w:type="gramStart"/>
      <w:r w:rsidRPr="00541C12">
        <w:rPr>
          <w:sz w:val="12"/>
          <w:szCs w:val="18"/>
        </w:rPr>
        <w:t>individual</w:t>
      </w:r>
      <w:proofErr w:type="gramEnd"/>
      <w:r w:rsidRPr="00541C12">
        <w:rPr>
          <w:sz w:val="12"/>
          <w:szCs w:val="18"/>
        </w:rPr>
        <w:t xml:space="preserve"> but also for institutional </w:t>
      </w:r>
      <w:proofErr w:type="spellStart"/>
      <w:proofErr w:type="gramStart"/>
      <w:r w:rsidRPr="00541C12">
        <w:rPr>
          <w:sz w:val="12"/>
          <w:szCs w:val="18"/>
        </w:rPr>
        <w:t>longtermism</w:t>
      </w:r>
      <w:proofErr w:type="spellEnd"/>
      <w:proofErr w:type="gramEnd"/>
      <w:r w:rsidRPr="00541C12">
        <w:rPr>
          <w:sz w:val="12"/>
          <w:szCs w:val="18"/>
        </w:rPr>
        <w:t>. The latter requires that we endorse social beneficence (or ‘instrumentalism’): how much impartial good institutions do is (at least) one central consideration when choosing between them (Barrett 2022; Schmidt 2022a).</w:t>
      </w:r>
    </w:p>
    <w:p w14:paraId="4CE58D8C" w14:textId="77777777" w:rsidR="00836340" w:rsidRPr="00541C12" w:rsidRDefault="00836340" w:rsidP="00836340">
      <w:pPr>
        <w:rPr>
          <w:sz w:val="12"/>
          <w:szCs w:val="18"/>
        </w:rPr>
      </w:pPr>
      <w:r w:rsidRPr="00541C12">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541C12">
        <w:rPr>
          <w:sz w:val="12"/>
          <w:szCs w:val="18"/>
        </w:rPr>
        <w:t>longtermism</w:t>
      </w:r>
      <w:proofErr w:type="spellEnd"/>
      <w:r w:rsidRPr="00541C12">
        <w:rPr>
          <w:sz w:val="12"/>
          <w:szCs w:val="18"/>
        </w:rPr>
        <w:t xml:space="preserve"> is more robust for institutional than for individual </w:t>
      </w:r>
      <w:proofErr w:type="spellStart"/>
      <w:r w:rsidRPr="00541C12">
        <w:rPr>
          <w:sz w:val="12"/>
          <w:szCs w:val="18"/>
        </w:rPr>
        <w:t>longtermism</w:t>
      </w:r>
      <w:proofErr w:type="spellEnd"/>
      <w:r w:rsidRPr="00541C12">
        <w:rPr>
          <w:sz w:val="12"/>
          <w:szCs w:val="18"/>
        </w:rPr>
        <w:t>.</w:t>
      </w:r>
    </w:p>
    <w:p w14:paraId="1D7421B5" w14:textId="77777777" w:rsidR="00836340" w:rsidRPr="00541C12" w:rsidRDefault="00836340" w:rsidP="00836340">
      <w:pPr>
        <w:rPr>
          <w:rStyle w:val="11111AAAAStyleUnderline"/>
        </w:rPr>
      </w:pPr>
      <w:r w:rsidRPr="00541C12">
        <w:t xml:space="preserve">2.1 </w:t>
      </w:r>
      <w:r w:rsidRPr="00FE3212">
        <w:rPr>
          <w:rStyle w:val="Emphasis"/>
        </w:rPr>
        <w:t>Institutions</w:t>
      </w:r>
      <w:r w:rsidRPr="00FE3212">
        <w:rPr>
          <w:rStyle w:val="11111AAAAStyleUnderline"/>
        </w:rPr>
        <w:t xml:space="preserve"> Affect the Long Run</w:t>
      </w:r>
    </w:p>
    <w:p w14:paraId="0B3DDB2C" w14:textId="77777777" w:rsidR="00836340" w:rsidRPr="00541C12" w:rsidRDefault="00836340" w:rsidP="00836340">
      <w:r w:rsidRPr="00541C12">
        <w:rPr>
          <w:rStyle w:val="11111AAAAStyleUnderline"/>
        </w:rPr>
        <w:t>The</w:t>
      </w:r>
      <w:r w:rsidRPr="00541C12">
        <w:t xml:space="preserve"> first </w:t>
      </w:r>
      <w:r w:rsidRPr="00541C12">
        <w:rPr>
          <w:rStyle w:val="11111AAAAStyleUnderline"/>
        </w:rPr>
        <w:t>reason is the sheer scale of the power and influence of institutions</w:t>
      </w:r>
      <w:r w:rsidRPr="00541C12">
        <w:t xml:space="preserve">. Consider states. </w:t>
      </w:r>
      <w:r w:rsidRPr="00541C12">
        <w:rPr>
          <w:rStyle w:val="11111AAAAStyleUnderline"/>
          <w:highlight w:val="yellow"/>
        </w:rPr>
        <w:t>The</w:t>
      </w:r>
      <w:r w:rsidRPr="00541C12">
        <w:t xml:space="preserve"> 2022 </w:t>
      </w:r>
      <w:r w:rsidRPr="00541C12">
        <w:rPr>
          <w:rStyle w:val="Emphasis"/>
          <w:highlight w:val="yellow"/>
        </w:rPr>
        <w:t>U</w:t>
      </w:r>
      <w:r w:rsidRPr="00541C12">
        <w:t xml:space="preserve">nited </w:t>
      </w:r>
      <w:r w:rsidRPr="00541C12">
        <w:rPr>
          <w:rStyle w:val="Emphasis"/>
          <w:highlight w:val="yellow"/>
        </w:rPr>
        <w:t>S</w:t>
      </w:r>
      <w:r w:rsidRPr="00541C12">
        <w:t xml:space="preserve">tates </w:t>
      </w:r>
      <w:r w:rsidRPr="00A536C2">
        <w:rPr>
          <w:rStyle w:val="Emphasis"/>
        </w:rPr>
        <w:t>f</w:t>
      </w:r>
      <w:r w:rsidRPr="00541C12">
        <w:rPr>
          <w:rStyle w:val="Emphasis"/>
        </w:rPr>
        <w:t>ederal budget</w:t>
      </w:r>
      <w:r w:rsidRPr="00541C12">
        <w:rPr>
          <w:rStyle w:val="11111AAAAStyleUnderline"/>
        </w:rPr>
        <w:t xml:space="preserve"> had</w:t>
      </w:r>
      <w:r w:rsidRPr="00541C12">
        <w:t xml:space="preserve"> roughly $</w:t>
      </w:r>
      <w:r w:rsidRPr="00541C12">
        <w:rPr>
          <w:rStyle w:val="Emphasis"/>
        </w:rPr>
        <w:t>6 trillion</w:t>
      </w:r>
      <w:r w:rsidRPr="00541C12">
        <w:t xml:space="preserve"> in outlays, with yearly </w:t>
      </w:r>
      <w:proofErr w:type="spellStart"/>
      <w:r w:rsidRPr="00541C12">
        <w:t>defence</w:t>
      </w:r>
      <w:proofErr w:type="spellEnd"/>
      <w:r w:rsidRPr="00541C12">
        <w:t xml:space="preserve"> spending alone of $754 billion (‘Budget of the U.S. Government - Fiscal Year 2022’ 2021). The Chinese Communist Party is arguably the most powerful </w:t>
      </w:r>
      <w:proofErr w:type="spellStart"/>
      <w:r w:rsidRPr="00541C12">
        <w:t>organisation</w:t>
      </w:r>
      <w:proofErr w:type="spellEnd"/>
      <w:r w:rsidRPr="00541C12">
        <w:t xml:space="preserve"> in the world, ruling over roughly 1.4 billion people and influencing many more. The budgets of </w:t>
      </w:r>
      <w:proofErr w:type="spellStart"/>
      <w:r w:rsidRPr="00541C12">
        <w:t>longtermist</w:t>
      </w:r>
      <w:proofErr w:type="spellEnd"/>
      <w:r w:rsidRPr="00541C12">
        <w:t xml:space="preserve"> philanthropic </w:t>
      </w:r>
      <w:proofErr w:type="spellStart"/>
      <w:r w:rsidRPr="00541C12">
        <w:t>organisations</w:t>
      </w:r>
      <w:proofErr w:type="spellEnd"/>
      <w:r w:rsidRPr="00541C12">
        <w:t xml:space="preserve"> have grown at an impressive pace, but they remain dwarfed by governments and transnational </w:t>
      </w:r>
      <w:proofErr w:type="spellStart"/>
      <w:r w:rsidRPr="00541C12">
        <w:t>organisations</w:t>
      </w:r>
      <w:proofErr w:type="spellEnd"/>
      <w:r w:rsidRPr="00541C12">
        <w:t xml:space="preserve"> like the EU. Furthermore, </w:t>
      </w:r>
      <w:r w:rsidRPr="00541C12">
        <w:rPr>
          <w:rStyle w:val="11111AAAAStyleUnderline"/>
        </w:rPr>
        <w:t xml:space="preserve">government budgets underestimate the power of states, which also exert influence through </w:t>
      </w:r>
      <w:r w:rsidRPr="00541C12">
        <w:rPr>
          <w:rStyle w:val="Emphasis"/>
        </w:rPr>
        <w:t>legislation</w:t>
      </w:r>
      <w:r w:rsidRPr="00541C12">
        <w:t>. And the monopoly on legitimate violence alone makes the government an actor like no other.</w:t>
      </w:r>
    </w:p>
    <w:p w14:paraId="5F0DE639" w14:textId="77777777" w:rsidR="00836340" w:rsidRPr="00541C12" w:rsidRDefault="00836340" w:rsidP="00836340">
      <w:r w:rsidRPr="00541C12">
        <w:t xml:space="preserve">Second, </w:t>
      </w:r>
      <w:r w:rsidRPr="00FE3212">
        <w:rPr>
          <w:rStyle w:val="11111AAAAStyleUnderline"/>
        </w:rPr>
        <w:t xml:space="preserve">institutions’ impacts are </w:t>
      </w:r>
      <w:r w:rsidRPr="00FE3212">
        <w:rPr>
          <w:rStyle w:val="Emphasis"/>
        </w:rPr>
        <w:t>broad</w:t>
      </w:r>
      <w:r w:rsidRPr="00541C12">
        <w:t xml:space="preserve">. </w:t>
      </w:r>
      <w:r w:rsidRPr="00541C12">
        <w:rPr>
          <w:rStyle w:val="11111AAAAStyleUnderline"/>
          <w:highlight w:val="yellow"/>
        </w:rPr>
        <w:t xml:space="preserve">Good </w:t>
      </w:r>
      <w:r w:rsidRPr="00541C12">
        <w:rPr>
          <w:rStyle w:val="Emphasis"/>
          <w:highlight w:val="yellow"/>
        </w:rPr>
        <w:t>institutions</w:t>
      </w:r>
      <w:r w:rsidRPr="00541C12">
        <w:rPr>
          <w:rStyle w:val="11111AAAAStyleUnderline"/>
          <w:highlight w:val="yellow"/>
        </w:rPr>
        <w:t xml:space="preserve"> are</w:t>
      </w:r>
      <w:r w:rsidRPr="00541C12">
        <w:t xml:space="preserve"> arguably </w:t>
      </w:r>
      <w:r w:rsidRPr="00FE3212">
        <w:rPr>
          <w:rStyle w:val="Emphasis"/>
        </w:rPr>
        <w:t>all-purpose goods</w:t>
      </w:r>
      <w:r w:rsidRPr="00541C12">
        <w:t xml:space="preserve"> that are </w:t>
      </w:r>
      <w:r w:rsidRPr="00FE3212">
        <w:rPr>
          <w:rStyle w:val="Emphasis"/>
          <w:highlight w:val="yellow"/>
        </w:rPr>
        <w:t>valuable</w:t>
      </w:r>
      <w:r w:rsidRPr="00541C12">
        <w:rPr>
          <w:rStyle w:val="11111AAAAStyleUnderline"/>
          <w:highlight w:val="yellow"/>
        </w:rPr>
        <w:t xml:space="preserve"> when dealing with</w:t>
      </w:r>
      <w:r w:rsidRPr="00FE3212">
        <w:rPr>
          <w:rStyle w:val="11111AAAAStyleUnderline"/>
        </w:rPr>
        <w:t xml:space="preserve"> most large-scale </w:t>
      </w:r>
      <w:r w:rsidRPr="00541C12">
        <w:rPr>
          <w:rStyle w:val="Emphasis"/>
          <w:highlight w:val="yellow"/>
        </w:rPr>
        <w:t>societal challenges</w:t>
      </w:r>
      <w:r w:rsidRPr="00541C12">
        <w:t xml:space="preserve"> – such as </w:t>
      </w:r>
      <w:r w:rsidRPr="00541C12">
        <w:rPr>
          <w:rStyle w:val="Emphasis"/>
          <w:highlight w:val="yellow"/>
        </w:rPr>
        <w:t>pandemics</w:t>
      </w:r>
      <w:r w:rsidRPr="00541C12">
        <w:t xml:space="preserve">, international </w:t>
      </w:r>
      <w:r w:rsidRPr="00541C12">
        <w:rPr>
          <w:rStyle w:val="Emphasis"/>
          <w:highlight w:val="yellow"/>
        </w:rPr>
        <w:t>crises</w:t>
      </w:r>
      <w:r w:rsidRPr="00541C12">
        <w:t xml:space="preserve">, or </w:t>
      </w:r>
      <w:r w:rsidRPr="00541C12">
        <w:rPr>
          <w:rStyle w:val="Emphasis"/>
          <w:highlight w:val="yellow"/>
        </w:rPr>
        <w:t>climate</w:t>
      </w:r>
      <w:r w:rsidRPr="00541C12">
        <w:t xml:space="preserve"> change. </w:t>
      </w:r>
      <w:r w:rsidRPr="00541C12">
        <w:rPr>
          <w:rStyle w:val="11111AAAAStyleUnderline"/>
          <w:highlight w:val="yellow"/>
        </w:rPr>
        <w:t>What makes institutions ‘</w:t>
      </w:r>
      <w:r w:rsidRPr="00FE3212">
        <w:rPr>
          <w:rStyle w:val="Emphasis"/>
          <w:highlight w:val="yellow"/>
        </w:rPr>
        <w:t>good’</w:t>
      </w:r>
      <w:r w:rsidRPr="00541C12">
        <w:rPr>
          <w:rStyle w:val="11111AAAAStyleUnderline"/>
          <w:highlight w:val="yellow"/>
        </w:rPr>
        <w:t xml:space="preserve"> depends on</w:t>
      </w:r>
      <w:r w:rsidRPr="00541C12">
        <w:rPr>
          <w:rStyle w:val="11111AAAAStyleUnderline"/>
        </w:rPr>
        <w:t xml:space="preserve"> various factors, including collective </w:t>
      </w:r>
      <w:r w:rsidRPr="00FE3212">
        <w:rPr>
          <w:rStyle w:val="Emphasis"/>
        </w:rPr>
        <w:t>epistemic qualities</w:t>
      </w:r>
      <w:r w:rsidRPr="00FE3212">
        <w:rPr>
          <w:rStyle w:val="11111AAAAStyleUnderline"/>
        </w:rPr>
        <w:t xml:space="preserve"> and</w:t>
      </w:r>
      <w:r w:rsidRPr="00541C12">
        <w:rPr>
          <w:rStyle w:val="11111AAAAStyleUnderline"/>
        </w:rPr>
        <w:t xml:space="preserve"> </w:t>
      </w:r>
      <w:r w:rsidRPr="00FE3212">
        <w:rPr>
          <w:rStyle w:val="Emphasis"/>
          <w:highlight w:val="yellow"/>
        </w:rPr>
        <w:t>decision-making</w:t>
      </w:r>
      <w:r w:rsidRPr="00541C12">
        <w:rPr>
          <w:rStyle w:val="11111AAAAStyleUnderline"/>
        </w:rPr>
        <w:t xml:space="preserve"> </w:t>
      </w:r>
      <w:r w:rsidRPr="00FE3212">
        <w:rPr>
          <w:rStyle w:val="11111AAAAStyleUnderline"/>
        </w:rPr>
        <w:t>procedures</w:t>
      </w:r>
      <w:r w:rsidRPr="00541C12">
        <w:t xml:space="preserve">, suitable conditions for collective action and public good provision, </w:t>
      </w:r>
      <w:r w:rsidRPr="00541C12">
        <w:rPr>
          <w:rStyle w:val="Emphasis"/>
          <w:highlight w:val="yellow"/>
        </w:rPr>
        <w:t>low corruption</w:t>
      </w:r>
      <w:r w:rsidRPr="00541C12">
        <w:t xml:space="preserve">, and so on. Conversely, bad institutions can be ‘all-purpose bads’. For example, </w:t>
      </w:r>
      <w:r w:rsidRPr="00541C12">
        <w:rPr>
          <w:rStyle w:val="11111AAAAStyleUnderline"/>
          <w:highlight w:val="yellow"/>
        </w:rPr>
        <w:t xml:space="preserve">a </w:t>
      </w:r>
      <w:r w:rsidRPr="00541C12">
        <w:rPr>
          <w:rStyle w:val="Emphasis"/>
          <w:highlight w:val="yellow"/>
        </w:rPr>
        <w:t>kleptocratic system</w:t>
      </w:r>
      <w:r w:rsidRPr="00FE3212">
        <w:rPr>
          <w:rStyle w:val="11111AAAAStyleUnderline"/>
        </w:rPr>
        <w:t xml:space="preserve"> that </w:t>
      </w:r>
      <w:r w:rsidRPr="00541C12">
        <w:rPr>
          <w:rStyle w:val="11111AAAAStyleUnderline"/>
          <w:highlight w:val="yellow"/>
        </w:rPr>
        <w:t>extracts resources</w:t>
      </w:r>
      <w:r w:rsidRPr="00FE3212">
        <w:rPr>
          <w:rStyle w:val="11111AAAAStyleUnderline"/>
        </w:rPr>
        <w:t xml:space="preserve"> to </w:t>
      </w:r>
      <w:r w:rsidRPr="00541C12">
        <w:rPr>
          <w:rStyle w:val="11111AAAAStyleUnderline"/>
          <w:highlight w:val="yellow"/>
        </w:rPr>
        <w:t>benefit a</w:t>
      </w:r>
      <w:r w:rsidRPr="00541C12">
        <w:t xml:space="preserve"> </w:t>
      </w:r>
      <w:r w:rsidRPr="00541C12">
        <w:rPr>
          <w:rStyle w:val="Emphasis"/>
          <w:highlight w:val="yellow"/>
        </w:rPr>
        <w:t>small</w:t>
      </w:r>
      <w:r w:rsidRPr="00541C12">
        <w:t xml:space="preserve"> corrupt </w:t>
      </w:r>
      <w:r w:rsidRPr="00541C12">
        <w:rPr>
          <w:rStyle w:val="Emphasis"/>
          <w:highlight w:val="yellow"/>
        </w:rPr>
        <w:t>elite</w:t>
      </w:r>
      <w:r w:rsidRPr="00541C12">
        <w:t xml:space="preserve"> may not only be bad for its contemporaries, but </w:t>
      </w:r>
      <w:r w:rsidRPr="00FE3212">
        <w:rPr>
          <w:rStyle w:val="11111AAAAStyleUnderline"/>
        </w:rPr>
        <w:t>may</w:t>
      </w:r>
      <w:r w:rsidRPr="00541C12">
        <w:t xml:space="preserve">, in expectation, </w:t>
      </w:r>
      <w:r w:rsidRPr="00541C12">
        <w:rPr>
          <w:rStyle w:val="Emphasis"/>
          <w:highlight w:val="yellow"/>
        </w:rPr>
        <w:t>deal poorly with major risks</w:t>
      </w:r>
      <w:r w:rsidRPr="00541C12">
        <w:t xml:space="preserve"> that come its way.</w:t>
      </w:r>
    </w:p>
    <w:p w14:paraId="3345FE3C" w14:textId="77777777" w:rsidR="00836340" w:rsidRPr="00541C12" w:rsidRDefault="00836340" w:rsidP="00836340">
      <w:r w:rsidRPr="00541C12">
        <w:t xml:space="preserve">Third, </w:t>
      </w:r>
      <w:r w:rsidRPr="00FE3212">
        <w:rPr>
          <w:rStyle w:val="11111AAAAStyleUnderline"/>
        </w:rPr>
        <w:t xml:space="preserve">institutions have </w:t>
      </w:r>
      <w:r w:rsidRPr="00FE3212">
        <w:rPr>
          <w:rStyle w:val="Emphasis"/>
        </w:rPr>
        <w:t>long-term impacts</w:t>
      </w:r>
      <w:r w:rsidRPr="00FE3212">
        <w:rPr>
          <w:highlight w:val="yellow"/>
        </w:rPr>
        <w:t>.</w:t>
      </w:r>
      <w:r w:rsidRPr="00541C12">
        <w:t xml:space="preserve"> </w:t>
      </w:r>
      <w:r w:rsidRPr="00541C12">
        <w:rPr>
          <w:rStyle w:val="11111AAAAStyleUnderline"/>
        </w:rPr>
        <w:t>Some institutions are deliberately designed to be long</w:t>
      </w:r>
      <w:r w:rsidRPr="00541C12">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541C12">
        <w:t>institutions</w:t>
      </w:r>
      <w:proofErr w:type="gramEnd"/>
      <w:r w:rsidRPr="00541C12">
        <w:t xml:space="preserve"> colonizers installed. At the far end of the spectrum, work in ‘persistence studies’ uses explanatory variables hundreds or </w:t>
      </w:r>
      <w:proofErr w:type="gramStart"/>
      <w:r w:rsidRPr="00541C12">
        <w:t>thousands</w:t>
      </w:r>
      <w:proofErr w:type="gramEnd"/>
      <w:r w:rsidRPr="00541C12">
        <w:t xml:space="preserve"> years old to explain social and economic outcomes today (See Abad and Maurer 2021; Giuliano and Nunn 2020, and especially Sevilla 2022 for critical reviews of such work).</w:t>
      </w:r>
    </w:p>
    <w:p w14:paraId="1F37225C" w14:textId="77777777" w:rsidR="00836340" w:rsidRPr="00541C12" w:rsidRDefault="00836340" w:rsidP="00836340">
      <w:r w:rsidRPr="00541C12">
        <w:rPr>
          <w:rStyle w:val="Emphasis"/>
        </w:rPr>
        <w:t>Path-dependence</w:t>
      </w:r>
      <w:r w:rsidRPr="00541C12">
        <w:rPr>
          <w:rStyle w:val="11111AAAAStyleUnderline"/>
        </w:rPr>
        <w:t xml:space="preserve"> means that institutions affect not only later outcomes and decisions, but also what institutions we come to have</w:t>
      </w:r>
      <w:r w:rsidRPr="00541C12">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541C12">
        <w:t>organised</w:t>
      </w:r>
      <w:proofErr w:type="spellEnd"/>
      <w:r w:rsidRPr="00541C12">
        <w:t xml:space="preserve"> extractive interest capture political influence, which in turn begets more extractive economic institutions (a vicious cycle).</w:t>
      </w:r>
    </w:p>
    <w:p w14:paraId="212DDFBE" w14:textId="77777777" w:rsidR="00836340" w:rsidRPr="00541C12" w:rsidRDefault="00836340" w:rsidP="00836340">
      <w:r w:rsidRPr="00541C12">
        <w:t xml:space="preserve">A fourth </w:t>
      </w:r>
      <w:proofErr w:type="gramStart"/>
      <w:r w:rsidRPr="00541C12">
        <w:t>considerations</w:t>
      </w:r>
      <w:proofErr w:type="gramEnd"/>
      <w:r w:rsidRPr="00541C12">
        <w:t xml:space="preserve">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541C12">
        <w:t>Longtermists</w:t>
      </w:r>
      <w:proofErr w:type="spellEnd"/>
      <w:r w:rsidRPr="00541C12">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w:t>
      </w:r>
      <w:proofErr w:type="gramStart"/>
      <w:r w:rsidRPr="00541C12">
        <w:t>an Artificial</w:t>
      </w:r>
      <w:proofErr w:type="gramEnd"/>
      <w:r w:rsidRPr="00541C12">
        <w:t xml:space="preserve"> General Intelligence might become all (or very) powerful, such that the goals or values it receives at inception might get locked in long term (MacAskill 2022b, chap. 4). If that happens, it is crucial we have good institutions and values when this lock-in occurs.</w:t>
      </w:r>
    </w:p>
    <w:p w14:paraId="77ED37F7" w14:textId="77777777" w:rsidR="00836340" w:rsidRDefault="00836340" w:rsidP="00836340"/>
    <w:p w14:paraId="6288E48E" w14:textId="77777777" w:rsidR="00836340" w:rsidRDefault="00836340" w:rsidP="00836340"/>
    <w:p w14:paraId="38B51618" w14:textId="77777777" w:rsidR="00836340" w:rsidRDefault="00836340" w:rsidP="00836340"/>
    <w:p w14:paraId="161D6FE3" w14:textId="42E48651" w:rsidR="00836340" w:rsidRDefault="00836340" w:rsidP="00836340">
      <w:pPr>
        <w:pStyle w:val="Heading3"/>
        <w:rPr>
          <w:rFonts w:cs="Calibri"/>
        </w:rPr>
      </w:pPr>
      <w:r>
        <w:rPr>
          <w:rFonts w:cs="Calibri"/>
        </w:rPr>
        <w:t>5</w:t>
      </w:r>
    </w:p>
    <w:p w14:paraId="1C1914E2" w14:textId="77777777" w:rsidR="000F2257" w:rsidRPr="000F2257" w:rsidRDefault="000F2257" w:rsidP="000F2257"/>
    <w:p w14:paraId="025A10CA" w14:textId="77777777" w:rsidR="00836340" w:rsidRPr="003F238F" w:rsidRDefault="00836340" w:rsidP="00836340">
      <w:pPr>
        <w:pStyle w:val="Heading4"/>
        <w:rPr>
          <w:rFonts w:cs="Calibri"/>
        </w:rPr>
      </w:pPr>
      <w:r w:rsidRPr="003F238F">
        <w:rPr>
          <w:rFonts w:cs="Calibri"/>
        </w:rPr>
        <w:t xml:space="preserve">We advocate the entirety of the 1AC sans their telos of collective bargaining rights. </w:t>
      </w:r>
    </w:p>
    <w:p w14:paraId="5442C722" w14:textId="77777777" w:rsidR="00836340" w:rsidRDefault="00836340" w:rsidP="00836340">
      <w:pPr>
        <w:pStyle w:val="Heading4"/>
        <w:rPr>
          <w:rFonts w:cs="Calibri"/>
        </w:rPr>
      </w:pPr>
      <w:r w:rsidRPr="003F238F">
        <w:rPr>
          <w:rFonts w:cs="Calibri"/>
        </w:rPr>
        <w:t xml:space="preserve">The United States federal government should substantially strengthen rights of zombies in the United States. Solves the case and avoids </w:t>
      </w:r>
      <w:r>
        <w:rPr>
          <w:rFonts w:cs="Calibri"/>
        </w:rPr>
        <w:t>midterms</w:t>
      </w:r>
    </w:p>
    <w:p w14:paraId="3D524B88" w14:textId="77777777" w:rsidR="00836340" w:rsidRPr="00BF6326" w:rsidRDefault="00836340" w:rsidP="00836340"/>
    <w:p w14:paraId="19287142" w14:textId="77777777" w:rsidR="00836340" w:rsidRDefault="00836340" w:rsidP="00836340">
      <w:pPr>
        <w:pStyle w:val="Heading2"/>
      </w:pPr>
      <w:r>
        <w:t>Case</w:t>
      </w:r>
    </w:p>
    <w:p w14:paraId="3F8DA414" w14:textId="77777777" w:rsidR="00836340" w:rsidRDefault="00836340" w:rsidP="00836340">
      <w:pPr>
        <w:spacing w:after="160" w:line="278" w:lineRule="auto"/>
        <w:rPr>
          <w:rFonts w:asciiTheme="minorHAnsi" w:hAnsiTheme="minorHAnsi" w:cstheme="minorBidi"/>
          <w:kern w:val="2"/>
          <w:sz w:val="24"/>
          <w:szCs w:val="24"/>
          <w14:ligatures w14:val="standardContextual"/>
        </w:rPr>
      </w:pPr>
    </w:p>
    <w:p w14:paraId="37DC6876" w14:textId="77777777" w:rsidR="00836340" w:rsidRPr="00711889" w:rsidRDefault="00836340" w:rsidP="00836340">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w:t>
      </w:r>
      <w:proofErr w:type="spellStart"/>
      <w:r w:rsidRPr="00711889">
        <w:rPr>
          <w:rFonts w:eastAsiaTheme="majorEastAsia" w:cstheme="majorBidi"/>
          <w:b/>
          <w:sz w:val="32"/>
          <w:szCs w:val="24"/>
          <w:u w:val="single"/>
        </w:rPr>
        <w:t>Afropessimism</w:t>
      </w:r>
      <w:proofErr w:type="spellEnd"/>
      <w:r w:rsidRPr="00711889">
        <w:rPr>
          <w:rFonts w:eastAsiaTheme="majorEastAsia" w:cstheme="majorBidi"/>
          <w:b/>
          <w:sz w:val="32"/>
          <w:szCs w:val="24"/>
          <w:u w:val="single"/>
        </w:rPr>
        <w:t>---Social Death Wrong</w:t>
      </w:r>
    </w:p>
    <w:p w14:paraId="1DA03E80" w14:textId="2218A6CC" w:rsidR="00836340" w:rsidRPr="00711889" w:rsidRDefault="00836340" w:rsidP="00836340">
      <w:pPr>
        <w:keepNext/>
        <w:keepLines/>
        <w:spacing w:before="40"/>
        <w:outlineLvl w:val="3"/>
        <w:rPr>
          <w:rFonts w:eastAsiaTheme="majorEastAsia" w:cstheme="majorBidi"/>
          <w:b/>
          <w:iCs/>
          <w:color w:val="501549" w:themeColor="accent5" w:themeShade="80"/>
          <w:sz w:val="26"/>
        </w:rPr>
      </w:pPr>
      <w:r w:rsidRPr="00711889">
        <w:rPr>
          <w:rFonts w:eastAsiaTheme="majorEastAsia" w:cstheme="majorBidi"/>
          <w:b/>
          <w:iCs/>
          <w:color w:val="501549" w:themeColor="accent5" w:themeShade="80"/>
          <w:sz w:val="26"/>
        </w:rPr>
        <w:t xml:space="preserve">Social death theory is </w:t>
      </w:r>
      <w:r w:rsidR="004B4BA7">
        <w:rPr>
          <w:rFonts w:eastAsiaTheme="majorEastAsia" w:cstheme="majorBidi"/>
          <w:b/>
          <w:iCs/>
          <w:color w:val="501549" w:themeColor="accent5" w:themeShade="80"/>
          <w:sz w:val="26"/>
          <w:u w:val="single"/>
        </w:rPr>
        <w:t>wrong</w:t>
      </w:r>
      <w:r w:rsidRPr="00711889">
        <w:rPr>
          <w:rFonts w:eastAsiaTheme="majorEastAsia" w:cstheme="majorBidi"/>
          <w:b/>
          <w:iCs/>
          <w:color w:val="501549" w:themeColor="accent5" w:themeShade="80"/>
          <w:sz w:val="26"/>
        </w:rPr>
        <w:t xml:space="preserve">: </w:t>
      </w:r>
    </w:p>
    <w:p w14:paraId="278A80DB" w14:textId="77777777" w:rsidR="00836340" w:rsidRPr="00711889" w:rsidRDefault="00836340" w:rsidP="00836340">
      <w:pPr>
        <w:keepNext/>
        <w:keepLines/>
        <w:spacing w:before="40"/>
        <w:outlineLvl w:val="3"/>
        <w:rPr>
          <w:rFonts w:eastAsiaTheme="majorEastAsia" w:cstheme="majorBidi"/>
          <w:b/>
          <w:iCs/>
          <w:sz w:val="26"/>
        </w:rPr>
      </w:pPr>
      <w:r w:rsidRPr="00711889">
        <w:rPr>
          <w:rFonts w:eastAsiaTheme="majorEastAsia" w:cstheme="majorBidi"/>
          <w:b/>
          <w:iCs/>
          <w:sz w:val="26"/>
          <w:u w:val="single"/>
        </w:rPr>
        <w:t>EMPIRICS</w:t>
      </w:r>
      <w:r w:rsidRPr="00711889">
        <w:rPr>
          <w:rFonts w:eastAsiaTheme="majorEastAsia" w:cstheme="majorBidi"/>
          <w:b/>
          <w:iCs/>
          <w:sz w:val="26"/>
        </w:rPr>
        <w:t xml:space="preserve">. They </w:t>
      </w:r>
      <w:r w:rsidRPr="00711889">
        <w:rPr>
          <w:rFonts w:eastAsiaTheme="majorEastAsia" w:cstheme="majorBidi"/>
          <w:b/>
          <w:iCs/>
          <w:sz w:val="26"/>
          <w:u w:val="single"/>
        </w:rPr>
        <w:t>conflate</w:t>
      </w:r>
      <w:r w:rsidRPr="00711889">
        <w:rPr>
          <w:rFonts w:eastAsiaTheme="majorEastAsia" w:cstheme="majorBidi"/>
          <w:b/>
          <w:iCs/>
          <w:sz w:val="26"/>
        </w:rPr>
        <w:t xml:space="preserve"> the </w:t>
      </w:r>
      <w:r w:rsidRPr="00711889">
        <w:rPr>
          <w:rFonts w:eastAsiaTheme="majorEastAsia" w:cstheme="majorBidi"/>
          <w:b/>
          <w:iCs/>
          <w:sz w:val="26"/>
          <w:u w:val="single"/>
        </w:rPr>
        <w:t>oppressor’s view</w:t>
      </w:r>
      <w:r w:rsidRPr="00711889">
        <w:rPr>
          <w:rFonts w:eastAsiaTheme="majorEastAsia" w:cstheme="majorBidi"/>
          <w:b/>
          <w:iCs/>
          <w:sz w:val="26"/>
        </w:rPr>
        <w:t xml:space="preserve"> with </w:t>
      </w:r>
      <w:r w:rsidRPr="00711889">
        <w:rPr>
          <w:rFonts w:eastAsiaTheme="majorEastAsia" w:cstheme="majorBidi"/>
          <w:b/>
          <w:iCs/>
          <w:sz w:val="26"/>
          <w:u w:val="single"/>
        </w:rPr>
        <w:t>reality</w:t>
      </w:r>
      <w:r w:rsidRPr="00711889">
        <w:rPr>
          <w:rFonts w:eastAsiaTheme="majorEastAsia" w:cstheme="majorBidi"/>
          <w:b/>
          <w:iCs/>
          <w:sz w:val="26"/>
        </w:rPr>
        <w:t>.</w:t>
      </w:r>
    </w:p>
    <w:p w14:paraId="077E088F" w14:textId="77777777" w:rsidR="00836340" w:rsidRPr="00711889" w:rsidRDefault="00836340" w:rsidP="00836340">
      <w:r w:rsidRPr="00711889">
        <w:t xml:space="preserve">Dr. George </w:t>
      </w:r>
      <w:r w:rsidRPr="00711889">
        <w:rPr>
          <w:b/>
          <w:bCs/>
          <w:sz w:val="26"/>
        </w:rPr>
        <w:t>Lipsitz 20</w:t>
      </w:r>
      <w:r w:rsidRPr="00711889">
        <w:t xml:space="preserve">, PhD, Professor, Black Studies, University of California, Santa Barbara, "What Is This Black in The Black Radical Tradition?" </w:t>
      </w:r>
      <w:r w:rsidRPr="0006026C">
        <w:rPr>
          <w:lang w:val="it-IT"/>
        </w:rPr>
        <w:t xml:space="preserve">Verso, 06/24/2020, </w:t>
      </w:r>
      <w:r>
        <w:fldChar w:fldCharType="begin"/>
      </w:r>
      <w:r w:rsidRPr="000F2257">
        <w:rPr>
          <w:lang w:val="pt-BR"/>
        </w:rPr>
        <w:instrText>HYPERLINK "https://www.versobooks.com/blogs/news/4766-what-is-this-black-in-the-black-radical-tradition"</w:instrText>
      </w:r>
      <w:r>
        <w:fldChar w:fldCharType="separate"/>
      </w:r>
      <w:r w:rsidRPr="0006026C">
        <w:rPr>
          <w:lang w:val="it-IT"/>
        </w:rPr>
        <w:t>https://www.versobooks.com/blogs/news/4766-what-is-this-black-in-the-black-radical-tradition</w:t>
      </w:r>
      <w:r>
        <w:fldChar w:fldCharType="end"/>
      </w:r>
      <w:r w:rsidRPr="0006026C">
        <w:rPr>
          <w:lang w:val="it-IT"/>
        </w:rPr>
        <w:t xml:space="preserve">. </w:t>
      </w:r>
      <w:r w:rsidRPr="00711889">
        <w:t>[italics in original]</w:t>
      </w:r>
    </w:p>
    <w:p w14:paraId="091B15DE" w14:textId="77777777" w:rsidR="00836340" w:rsidRPr="00711889" w:rsidRDefault="00836340" w:rsidP="00836340">
      <w:r w:rsidRPr="00711889">
        <w:t xml:space="preserve">Three miracles seem to characterize the history of Black people in the United States. The very survival of Black people in the face of murderous brutality and genocidal intent qualifies as a miracle. The </w:t>
      </w:r>
      <w:r w:rsidRPr="00711889">
        <w:rPr>
          <w:u w:val="single"/>
        </w:rPr>
        <w:t>enduring reality of</w:t>
      </w:r>
      <w:r w:rsidRPr="00711889">
        <w:t xml:space="preserve"> </w:t>
      </w:r>
      <w:r w:rsidRPr="00711889">
        <w:rPr>
          <w:b/>
          <w:iCs/>
          <w:sz w:val="28"/>
          <w:u w:val="single"/>
          <w:bdr w:val="single" w:sz="8" w:space="0" w:color="auto"/>
        </w:rPr>
        <w:t>Black humanity</w:t>
      </w:r>
      <w:r w:rsidRPr="00711889">
        <w:t xml:space="preserve"> </w:t>
      </w:r>
      <w:r w:rsidRPr="00711889">
        <w:rPr>
          <w:u w:val="single"/>
        </w:rPr>
        <w:t>in a society that has used every means</w:t>
      </w:r>
      <w:r w:rsidRPr="00711889">
        <w:t xml:space="preserve"> at its disposal </w:t>
      </w:r>
      <w:r w:rsidRPr="00711889">
        <w:rPr>
          <w:u w:val="single"/>
        </w:rPr>
        <w:t>to destroy Black dignity and deny Black people the opportunity to exercise their</w:t>
      </w:r>
      <w:r w:rsidRPr="00711889">
        <w:t xml:space="preserve"> full </w:t>
      </w:r>
      <w:r w:rsidRPr="00711889">
        <w:rPr>
          <w:u w:val="single"/>
        </w:rPr>
        <w:t>humanity appears</w:t>
      </w:r>
      <w:r w:rsidRPr="00711889">
        <w:t xml:space="preserve"> </w:t>
      </w:r>
      <w:r w:rsidRPr="00711889">
        <w:rPr>
          <w:b/>
          <w:iCs/>
          <w:sz w:val="28"/>
          <w:u w:val="single"/>
          <w:bdr w:val="single" w:sz="8" w:space="0" w:color="auto"/>
        </w:rPr>
        <w:t>miraculous</w:t>
      </w:r>
      <w:r w:rsidRPr="00711889">
        <w:t xml:space="preserve">. </w:t>
      </w:r>
      <w:r w:rsidRPr="00711889">
        <w:rPr>
          <w:u w:val="single"/>
        </w:rPr>
        <w:t>The</w:t>
      </w:r>
      <w:r w:rsidRPr="00711889">
        <w:t xml:space="preserve"> </w:t>
      </w:r>
      <w:r w:rsidRPr="00711889">
        <w:rPr>
          <w:b/>
          <w:iCs/>
          <w:sz w:val="28"/>
          <w:highlight w:val="yellow"/>
          <w:u w:val="single"/>
          <w:bdr w:val="single" w:sz="8" w:space="0" w:color="auto"/>
        </w:rPr>
        <w:t>historical record</w:t>
      </w:r>
      <w:r w:rsidRPr="00711889">
        <w:rPr>
          <w:highlight w:val="yellow"/>
        </w:rPr>
        <w:t xml:space="preserve"> </w:t>
      </w:r>
      <w:r w:rsidRPr="00711889">
        <w:rPr>
          <w:highlight w:val="yellow"/>
          <w:u w:val="single"/>
        </w:rPr>
        <w:t>of</w:t>
      </w:r>
      <w:r w:rsidRPr="00711889">
        <w:rPr>
          <w:u w:val="single"/>
        </w:rPr>
        <w:t xml:space="preserve"> democratic aspiration and achievement by </w:t>
      </w:r>
      <w:r w:rsidRPr="00711889">
        <w:rPr>
          <w:highlight w:val="yellow"/>
          <w:u w:val="single"/>
        </w:rPr>
        <w:t>Black people</w:t>
      </w:r>
      <w:r w:rsidRPr="00711889">
        <w:t xml:space="preserve">, of </w:t>
      </w:r>
      <w:r w:rsidRPr="00711889">
        <w:rPr>
          <w:u w:val="single"/>
        </w:rPr>
        <w:t>creating</w:t>
      </w:r>
      <w:r w:rsidRPr="00711889">
        <w:t xml:space="preserve"> </w:t>
      </w:r>
      <w:r w:rsidRPr="00711889">
        <w:rPr>
          <w:b/>
          <w:iCs/>
          <w:sz w:val="28"/>
          <w:u w:val="single"/>
          <w:bdr w:val="single" w:sz="8" w:space="0" w:color="auto"/>
        </w:rPr>
        <w:t>democratic opportunities</w:t>
      </w:r>
      <w:r w:rsidRPr="00711889">
        <w:t xml:space="preserve"> for themselves </w:t>
      </w:r>
      <w:r w:rsidRPr="00711889">
        <w:rPr>
          <w:u w:val="single"/>
        </w:rPr>
        <w:t>and</w:t>
      </w:r>
      <w:r w:rsidRPr="00711889">
        <w:t xml:space="preserve"> </w:t>
      </w:r>
      <w:r w:rsidRPr="00711889">
        <w:rPr>
          <w:b/>
          <w:iCs/>
          <w:sz w:val="28"/>
          <w:u w:val="single"/>
          <w:bdr w:val="single" w:sz="8" w:space="0" w:color="auto"/>
        </w:rPr>
        <w:t>extending</w:t>
      </w:r>
      <w:r w:rsidRPr="00711889">
        <w:t xml:space="preserve"> </w:t>
      </w:r>
      <w:r w:rsidRPr="00711889">
        <w:rPr>
          <w:u w:val="single"/>
        </w:rPr>
        <w:t>them to others, seems to</w:t>
      </w:r>
      <w:r w:rsidRPr="00711889">
        <w:t xml:space="preserve"> </w:t>
      </w:r>
      <w:r w:rsidRPr="00711889">
        <w:rPr>
          <w:b/>
          <w:iCs/>
          <w:sz w:val="28"/>
          <w:highlight w:val="yellow"/>
          <w:u w:val="single"/>
          <w:bdr w:val="single" w:sz="8" w:space="0" w:color="auto"/>
        </w:rPr>
        <w:t>defy</w:t>
      </w:r>
      <w:r w:rsidRPr="00711889">
        <w:t xml:space="preserve"> normal </w:t>
      </w:r>
      <w:r w:rsidRPr="00711889">
        <w:rPr>
          <w:u w:val="single"/>
        </w:rPr>
        <w:t xml:space="preserve">rational </w:t>
      </w:r>
      <w:r w:rsidRPr="00711889">
        <w:rPr>
          <w:highlight w:val="yellow"/>
          <w:u w:val="single"/>
        </w:rPr>
        <w:t>explanation</w:t>
      </w:r>
      <w:r w:rsidRPr="00711889">
        <w:rPr>
          <w:u w:val="single"/>
        </w:rPr>
        <w:t>s</w:t>
      </w:r>
      <w:r w:rsidRPr="00711889">
        <w:t xml:space="preserve">. </w:t>
      </w:r>
      <w:r w:rsidRPr="00711889">
        <w:rPr>
          <w:highlight w:val="yellow"/>
          <w:u w:val="single"/>
        </w:rPr>
        <w:t>Despite</w:t>
      </w:r>
      <w:r w:rsidRPr="00711889">
        <w:t xml:space="preserve"> the </w:t>
      </w:r>
      <w:r w:rsidRPr="00711889">
        <w:rPr>
          <w:b/>
          <w:iCs/>
          <w:sz w:val="28"/>
          <w:highlight w:val="yellow"/>
          <w:u w:val="single"/>
          <w:bdr w:val="single" w:sz="8" w:space="0" w:color="auto"/>
        </w:rPr>
        <w:t>social death</w:t>
      </w:r>
      <w:r w:rsidRPr="00711889">
        <w:t xml:space="preserve"> </w:t>
      </w:r>
      <w:r w:rsidRPr="00711889">
        <w:rPr>
          <w:u w:val="single"/>
        </w:rPr>
        <w:t>at the center of the slave system</w:t>
      </w:r>
      <w:r w:rsidRPr="00711889">
        <w:t xml:space="preserve"> and the organized abandonments of today’s neoliberal capitalism, despite beatings, lynchings, shootings, mass incarceration and systematic impoverishment, </w:t>
      </w:r>
      <w:r w:rsidRPr="00711889">
        <w:rPr>
          <w:highlight w:val="yellow"/>
          <w:u w:val="single"/>
        </w:rPr>
        <w:t>Black people</w:t>
      </w:r>
      <w:r w:rsidRPr="00711889">
        <w:rPr>
          <w:u w:val="single"/>
        </w:rPr>
        <w:t xml:space="preserve"> have</w:t>
      </w:r>
      <w:r w:rsidRPr="00711889">
        <w:t xml:space="preserve"> </w:t>
      </w:r>
      <w:r w:rsidRPr="00711889">
        <w:rPr>
          <w:b/>
          <w:iCs/>
          <w:sz w:val="28"/>
          <w:u w:val="single"/>
          <w:bdr w:val="single" w:sz="8" w:space="0" w:color="auto"/>
        </w:rPr>
        <w:t>survived</w:t>
      </w:r>
      <w:r w:rsidRPr="00711889">
        <w:t xml:space="preserve"> </w:t>
      </w:r>
      <w:r w:rsidRPr="00711889">
        <w:rPr>
          <w:u w:val="single"/>
        </w:rPr>
        <w:t>and</w:t>
      </w:r>
      <w:r w:rsidRPr="00711889">
        <w:t xml:space="preserve"> </w:t>
      </w:r>
      <w:r w:rsidRPr="00711889">
        <w:rPr>
          <w:b/>
          <w:iCs/>
          <w:sz w:val="28"/>
          <w:highlight w:val="yellow"/>
          <w:u w:val="single"/>
          <w:bdr w:val="single" w:sz="8" w:space="0" w:color="auto"/>
        </w:rPr>
        <w:t>thrived</w:t>
      </w:r>
      <w:r w:rsidRPr="00711889">
        <w:t xml:space="preserve">. In slavery, African people in the Americas owned virtually nothing, not even the skin on their backs. They had every reason to give in to despair. Yet </w:t>
      </w:r>
      <w:r w:rsidRPr="00711889">
        <w:rPr>
          <w:u w:val="single"/>
        </w:rPr>
        <w:t>they somehow managed to survive, to</w:t>
      </w:r>
      <w:r w:rsidRPr="00711889">
        <w:t xml:space="preserve"> </w:t>
      </w:r>
      <w:r w:rsidRPr="00711889">
        <w:rPr>
          <w:b/>
          <w:iCs/>
          <w:sz w:val="28"/>
          <w:u w:val="single"/>
          <w:bdr w:val="single" w:sz="8" w:space="0" w:color="auto"/>
        </w:rPr>
        <w:t>extend recognition</w:t>
      </w:r>
      <w:r w:rsidRPr="00711889">
        <w:t xml:space="preserve"> and respect </w:t>
      </w:r>
      <w:proofErr w:type="gramStart"/>
      <w:r w:rsidRPr="00711889">
        <w:rPr>
          <w:u w:val="single"/>
        </w:rPr>
        <w:t>to</w:t>
      </w:r>
      <w:proofErr w:type="gramEnd"/>
      <w:r w:rsidRPr="00711889">
        <w:rPr>
          <w:u w:val="single"/>
        </w:rPr>
        <w:t xml:space="preserve"> each other while in bondage, </w:t>
      </w:r>
      <w:r w:rsidRPr="00711889">
        <w:rPr>
          <w:highlight w:val="yellow"/>
          <w:u w:val="single"/>
        </w:rPr>
        <w:t>and</w:t>
      </w:r>
      <w:r w:rsidRPr="00711889">
        <w:rPr>
          <w:u w:val="single"/>
        </w:rPr>
        <w:t xml:space="preserve"> to</w:t>
      </w:r>
      <w:r w:rsidRPr="00711889">
        <w:t xml:space="preserve"> </w:t>
      </w:r>
      <w:r w:rsidRPr="00711889">
        <w:rPr>
          <w:b/>
          <w:iCs/>
          <w:sz w:val="28"/>
          <w:highlight w:val="yellow"/>
          <w:u w:val="single"/>
          <w:bdr w:val="single" w:sz="8" w:space="0" w:color="auto"/>
        </w:rPr>
        <w:t>maintain</w:t>
      </w:r>
      <w:r w:rsidRPr="00711889">
        <w:t xml:space="preserve"> </w:t>
      </w:r>
      <w:r w:rsidRPr="00711889">
        <w:rPr>
          <w:u w:val="single"/>
        </w:rPr>
        <w:t xml:space="preserve">a </w:t>
      </w:r>
      <w:r w:rsidRPr="00711889">
        <w:rPr>
          <w:highlight w:val="yellow"/>
          <w:u w:val="single"/>
        </w:rPr>
        <w:t>commitment to the</w:t>
      </w:r>
      <w:r w:rsidRPr="00711889">
        <w:rPr>
          <w:highlight w:val="yellow"/>
        </w:rPr>
        <w:t xml:space="preserve"> </w:t>
      </w:r>
      <w:r w:rsidRPr="00711889">
        <w:rPr>
          <w:b/>
          <w:iCs/>
          <w:sz w:val="28"/>
          <w:highlight w:val="yellow"/>
          <w:u w:val="single"/>
          <w:bdr w:val="single" w:sz="8" w:space="0" w:color="auto"/>
        </w:rPr>
        <w:t>linked fate of all humans</w:t>
      </w:r>
      <w:r w:rsidRPr="00711889">
        <w:t xml:space="preserve">. Time and time again, </w:t>
      </w:r>
      <w:r w:rsidRPr="00711889">
        <w:rPr>
          <w:u w:val="single"/>
        </w:rPr>
        <w:t xml:space="preserve">Black people have </w:t>
      </w:r>
      <w:r w:rsidRPr="00711889">
        <w:rPr>
          <w:highlight w:val="yellow"/>
          <w:u w:val="single"/>
        </w:rPr>
        <w:t>countered</w:t>
      </w:r>
      <w:r w:rsidRPr="00711889">
        <w:rPr>
          <w:highlight w:val="yellow"/>
        </w:rPr>
        <w:t xml:space="preserve"> </w:t>
      </w:r>
      <w:r w:rsidRPr="00711889">
        <w:rPr>
          <w:b/>
          <w:iCs/>
          <w:sz w:val="28"/>
          <w:highlight w:val="yellow"/>
          <w:u w:val="single"/>
          <w:bdr w:val="single" w:sz="8" w:space="0" w:color="auto"/>
        </w:rPr>
        <w:t>vicious dehumanization</w:t>
      </w:r>
      <w:r w:rsidRPr="00711889">
        <w:rPr>
          <w:highlight w:val="yellow"/>
        </w:rPr>
        <w:t xml:space="preserve"> </w:t>
      </w:r>
      <w:r w:rsidRPr="00711889">
        <w:rPr>
          <w:highlight w:val="yellow"/>
          <w:u w:val="single"/>
        </w:rPr>
        <w:t>with</w:t>
      </w:r>
      <w:r w:rsidRPr="00711889">
        <w:rPr>
          <w:u w:val="single"/>
        </w:rPr>
        <w:t xml:space="preserve"> determined and </w:t>
      </w:r>
      <w:r w:rsidRPr="00711889">
        <w:rPr>
          <w:highlight w:val="yellow"/>
          <w:u w:val="single"/>
        </w:rPr>
        <w:t>successful</w:t>
      </w:r>
      <w:r w:rsidRPr="00711889">
        <w:rPr>
          <w:highlight w:val="yellow"/>
        </w:rPr>
        <w:t xml:space="preserve"> </w:t>
      </w:r>
      <w:r w:rsidRPr="00711889">
        <w:rPr>
          <w:b/>
          <w:iCs/>
          <w:sz w:val="28"/>
          <w:highlight w:val="yellow"/>
          <w:u w:val="single"/>
          <w:bdr w:val="single" w:sz="8" w:space="0" w:color="auto"/>
        </w:rPr>
        <w:t>re-humanization</w:t>
      </w:r>
      <w:r w:rsidRPr="00711889">
        <w:t xml:space="preserve">. </w:t>
      </w:r>
      <w:r w:rsidRPr="00711889">
        <w:rPr>
          <w:u w:val="single"/>
        </w:rPr>
        <w:t>Insisting on</w:t>
      </w:r>
      <w:r w:rsidRPr="00711889">
        <w:t xml:space="preserve"> </w:t>
      </w:r>
      <w:r w:rsidRPr="00711889">
        <w:rPr>
          <w:b/>
          <w:iCs/>
          <w:sz w:val="28"/>
          <w:u w:val="single"/>
          <w:bdr w:val="single" w:sz="8" w:space="0" w:color="auto"/>
        </w:rPr>
        <w:t>their own humanity</w:t>
      </w:r>
      <w:r w:rsidRPr="00711889">
        <w:t xml:space="preserve"> </w:t>
      </w:r>
      <w:r w:rsidRPr="00711889">
        <w:rPr>
          <w:u w:val="single"/>
        </w:rPr>
        <w:t>and</w:t>
      </w:r>
      <w:r w:rsidRPr="00711889">
        <w:t xml:space="preserve"> the humanity </w:t>
      </w:r>
      <w:r w:rsidRPr="00711889">
        <w:rPr>
          <w:u w:val="single"/>
        </w:rPr>
        <w:t>of all people</w:t>
      </w:r>
      <w:r w:rsidRPr="00711889">
        <w:t xml:space="preserve">, even that of their oppressors, </w:t>
      </w:r>
      <w:r w:rsidRPr="00711889">
        <w:rPr>
          <w:u w:val="single"/>
        </w:rPr>
        <w:t>they have been at the</w:t>
      </w:r>
      <w:r w:rsidRPr="00711889">
        <w:t xml:space="preserve"> </w:t>
      </w:r>
      <w:r w:rsidRPr="00711889">
        <w:rPr>
          <w:b/>
          <w:iCs/>
          <w:sz w:val="28"/>
          <w:u w:val="single"/>
          <w:bdr w:val="single" w:sz="8" w:space="0" w:color="auto"/>
        </w:rPr>
        <w:t>forefront</w:t>
      </w:r>
      <w:r w:rsidRPr="00711889">
        <w:t xml:space="preserve"> </w:t>
      </w:r>
      <w:r w:rsidRPr="00711889">
        <w:rPr>
          <w:u w:val="single"/>
        </w:rPr>
        <w:t>of</w:t>
      </w:r>
      <w:r w:rsidRPr="00711889">
        <w:t xml:space="preserve"> what Dr. King called “</w:t>
      </w:r>
      <w:r w:rsidRPr="00711889">
        <w:rPr>
          <w:highlight w:val="yellow"/>
          <w:u w:val="single"/>
        </w:rPr>
        <w:t>the</w:t>
      </w:r>
      <w:r w:rsidRPr="00711889">
        <w:rPr>
          <w:highlight w:val="yellow"/>
        </w:rPr>
        <w:t xml:space="preserve"> </w:t>
      </w:r>
      <w:r w:rsidRPr="00711889">
        <w:rPr>
          <w:b/>
          <w:iCs/>
          <w:sz w:val="24"/>
          <w:szCs w:val="24"/>
          <w:highlight w:val="yellow"/>
          <w:u w:val="single"/>
          <w:bdr w:val="single" w:sz="8" w:space="0" w:color="auto"/>
        </w:rPr>
        <w:t>bitter but beautiful struggle</w:t>
      </w:r>
      <w:r w:rsidRPr="00711889">
        <w:rPr>
          <w:highlight w:val="yellow"/>
        </w:rPr>
        <w:t xml:space="preserve">” </w:t>
      </w:r>
      <w:r w:rsidRPr="00711889">
        <w:rPr>
          <w:highlight w:val="yellow"/>
          <w:u w:val="single"/>
        </w:rPr>
        <w:t>for</w:t>
      </w:r>
      <w:r w:rsidRPr="00711889">
        <w:rPr>
          <w:u w:val="single"/>
        </w:rPr>
        <w:t xml:space="preserve"> a more just and better world</w:t>
      </w:r>
      <w:r w:rsidRPr="00711889">
        <w:t xml:space="preserve">. </w:t>
      </w:r>
      <w:r w:rsidRPr="00711889">
        <w:rPr>
          <w:u w:val="single"/>
        </w:rPr>
        <w:t>From the</w:t>
      </w:r>
      <w:r w:rsidRPr="00711889">
        <w:t xml:space="preserve"> </w:t>
      </w:r>
      <w:r w:rsidRPr="00711889">
        <w:rPr>
          <w:b/>
          <w:iCs/>
          <w:sz w:val="28"/>
          <w:highlight w:val="yellow"/>
          <w:u w:val="single"/>
          <w:bdr w:val="single" w:sz="8" w:space="0" w:color="auto"/>
        </w:rPr>
        <w:t>egalitarian politics</w:t>
      </w:r>
      <w:r w:rsidRPr="00711889">
        <w:t xml:space="preserve"> </w:t>
      </w:r>
      <w:r w:rsidRPr="00711889">
        <w:rPr>
          <w:u w:val="single"/>
        </w:rPr>
        <w:t>of abolition democracy</w:t>
      </w:r>
      <w:r w:rsidRPr="00711889">
        <w:t xml:space="preserve"> in the wake of the Civil War </w:t>
      </w:r>
      <w:r w:rsidRPr="00711889">
        <w:rPr>
          <w:highlight w:val="yellow"/>
          <w:u w:val="single"/>
        </w:rPr>
        <w:t>and</w:t>
      </w:r>
      <w:r w:rsidRPr="00711889">
        <w:rPr>
          <w:u w:val="single"/>
        </w:rPr>
        <w:t xml:space="preserve"> the</w:t>
      </w:r>
      <w:r w:rsidRPr="00711889">
        <w:t xml:space="preserve"> </w:t>
      </w:r>
      <w:r w:rsidRPr="00711889">
        <w:rPr>
          <w:b/>
          <w:iCs/>
          <w:sz w:val="28"/>
          <w:highlight w:val="yellow"/>
          <w:u w:val="single"/>
          <w:bdr w:val="single" w:sz="8" w:space="0" w:color="auto"/>
        </w:rPr>
        <w:t>participatory democracy</w:t>
      </w:r>
      <w:r w:rsidRPr="00711889">
        <w:t xml:space="preserve"> </w:t>
      </w:r>
      <w:r w:rsidRPr="00711889">
        <w:rPr>
          <w:u w:val="single"/>
        </w:rPr>
        <w:t>of the civil rights movement to the</w:t>
      </w:r>
      <w:r w:rsidRPr="00711889">
        <w:t xml:space="preserve"> </w:t>
      </w:r>
      <w:r w:rsidRPr="00711889">
        <w:rPr>
          <w:b/>
          <w:iCs/>
          <w:sz w:val="28"/>
          <w:u w:val="single"/>
          <w:bdr w:val="single" w:sz="8" w:space="0" w:color="auto"/>
        </w:rPr>
        <w:t>contemporary insurgencies</w:t>
      </w:r>
      <w:r w:rsidRPr="00711889">
        <w:t xml:space="preserve"> </w:t>
      </w:r>
      <w:r w:rsidRPr="00711889">
        <w:rPr>
          <w:u w:val="single"/>
        </w:rPr>
        <w:t>waged under</w:t>
      </w:r>
      <w:r w:rsidRPr="00711889">
        <w:t xml:space="preserve"> the banners of #</w:t>
      </w:r>
      <w:r w:rsidRPr="00711889">
        <w:rPr>
          <w:b/>
          <w:iCs/>
          <w:sz w:val="28"/>
          <w:u w:val="single"/>
          <w:bdr w:val="single" w:sz="8" w:space="0" w:color="auto"/>
        </w:rPr>
        <w:t>B</w:t>
      </w:r>
      <w:r w:rsidRPr="00711889">
        <w:t>lack</w:t>
      </w:r>
      <w:r w:rsidRPr="00711889">
        <w:rPr>
          <w:b/>
          <w:iCs/>
          <w:sz w:val="28"/>
          <w:u w:val="single"/>
          <w:bdr w:val="single" w:sz="8" w:space="0" w:color="auto"/>
        </w:rPr>
        <w:t>L</w:t>
      </w:r>
      <w:r w:rsidRPr="00711889">
        <w:t>ives</w:t>
      </w:r>
      <w:r w:rsidRPr="00711889">
        <w:rPr>
          <w:b/>
          <w:iCs/>
          <w:sz w:val="28"/>
          <w:u w:val="single"/>
          <w:bdr w:val="single" w:sz="8" w:space="0" w:color="auto"/>
        </w:rPr>
        <w:t>M</w:t>
      </w:r>
      <w:r w:rsidRPr="00711889">
        <w:t xml:space="preserve">atter </w:t>
      </w:r>
      <w:r w:rsidRPr="00711889">
        <w:rPr>
          <w:u w:val="single"/>
        </w:rPr>
        <w:t>and</w:t>
      </w:r>
      <w:r w:rsidRPr="00711889">
        <w:t xml:space="preserve"> #</w:t>
      </w:r>
      <w:r w:rsidRPr="00711889">
        <w:rPr>
          <w:b/>
          <w:iCs/>
          <w:sz w:val="28"/>
          <w:u w:val="single"/>
          <w:bdr w:val="single" w:sz="8" w:space="0" w:color="auto"/>
        </w:rPr>
        <w:t>S</w:t>
      </w:r>
      <w:r w:rsidRPr="00711889">
        <w:t>ay</w:t>
      </w:r>
      <w:r w:rsidRPr="00711889">
        <w:rPr>
          <w:b/>
          <w:iCs/>
          <w:sz w:val="28"/>
          <w:u w:val="single"/>
          <w:bdr w:val="single" w:sz="8" w:space="0" w:color="auto"/>
        </w:rPr>
        <w:t>H</w:t>
      </w:r>
      <w:r w:rsidRPr="00711889">
        <w:t>er</w:t>
      </w:r>
      <w:r w:rsidRPr="00711889">
        <w:rPr>
          <w:b/>
          <w:iCs/>
          <w:sz w:val="28"/>
          <w:u w:val="single"/>
          <w:bdr w:val="single" w:sz="8" w:space="0" w:color="auto"/>
        </w:rPr>
        <w:t>N</w:t>
      </w:r>
      <w:r w:rsidRPr="00711889">
        <w:t xml:space="preserve">ame, </w:t>
      </w:r>
      <w:r w:rsidRPr="00711889">
        <w:rPr>
          <w:u w:val="single"/>
        </w:rPr>
        <w:t>struggles for Black survival and Black humanity have</w:t>
      </w:r>
      <w:r w:rsidRPr="00711889">
        <w:t xml:space="preserve"> </w:t>
      </w:r>
      <w:r w:rsidRPr="00711889">
        <w:rPr>
          <w:b/>
          <w:iCs/>
          <w:sz w:val="28"/>
          <w:u w:val="single"/>
          <w:bdr w:val="single" w:sz="8" w:space="0" w:color="auto"/>
        </w:rPr>
        <w:t xml:space="preserve">repeatedly </w:t>
      </w:r>
      <w:r w:rsidRPr="00711889">
        <w:rPr>
          <w:b/>
          <w:iCs/>
          <w:sz w:val="28"/>
          <w:highlight w:val="yellow"/>
          <w:u w:val="single"/>
          <w:bdr w:val="single" w:sz="8" w:space="0" w:color="auto"/>
        </w:rPr>
        <w:t>linked</w:t>
      </w:r>
      <w:r w:rsidRPr="00711889">
        <w:t xml:space="preserve"> </w:t>
      </w:r>
      <w:r w:rsidRPr="00711889">
        <w:rPr>
          <w:u w:val="single"/>
        </w:rPr>
        <w:t xml:space="preserve">the </w:t>
      </w:r>
      <w:r w:rsidRPr="00711889">
        <w:rPr>
          <w:highlight w:val="yellow"/>
          <w:u w:val="single"/>
        </w:rPr>
        <w:t>termination of</w:t>
      </w:r>
      <w:r w:rsidRPr="00711889">
        <w:rPr>
          <w:u w:val="single"/>
        </w:rPr>
        <w:t xml:space="preserve"> existing </w:t>
      </w:r>
      <w:r w:rsidRPr="00711889">
        <w:rPr>
          <w:highlight w:val="yellow"/>
          <w:u w:val="single"/>
        </w:rPr>
        <w:t>racist policies to</w:t>
      </w:r>
      <w:r w:rsidRPr="00711889">
        <w:rPr>
          <w:u w:val="single"/>
        </w:rPr>
        <w:t xml:space="preserve"> the creation of </w:t>
      </w:r>
      <w:r w:rsidRPr="00711889">
        <w:rPr>
          <w:highlight w:val="yellow"/>
          <w:u w:val="single"/>
        </w:rPr>
        <w:t>new democratic practices</w:t>
      </w:r>
      <w:r w:rsidRPr="00711889">
        <w:rPr>
          <w:u w:val="single"/>
        </w:rPr>
        <w:t xml:space="preserve"> and institutions</w:t>
      </w:r>
      <w:r w:rsidRPr="00711889">
        <w:t xml:space="preserve">. Forced to cope with the nadir of political evil over centuries, </w:t>
      </w:r>
      <w:r w:rsidRPr="00711889">
        <w:rPr>
          <w:u w:val="single"/>
        </w:rPr>
        <w:t>Black people</w:t>
      </w:r>
      <w:r w:rsidRPr="00711889">
        <w:t xml:space="preserve"> have </w:t>
      </w:r>
      <w:r w:rsidRPr="00711889">
        <w:rPr>
          <w:u w:val="single"/>
        </w:rPr>
        <w:t>responded</w:t>
      </w:r>
      <w:r w:rsidRPr="00711889">
        <w:t xml:space="preserve"> </w:t>
      </w:r>
      <w:r w:rsidRPr="00711889">
        <w:rPr>
          <w:b/>
          <w:iCs/>
          <w:sz w:val="28"/>
          <w:u w:val="single"/>
          <w:bdr w:val="single" w:sz="8" w:space="0" w:color="auto"/>
        </w:rPr>
        <w:t>consistently</w:t>
      </w:r>
      <w:r w:rsidRPr="00711889">
        <w:t xml:space="preserve"> </w:t>
      </w:r>
      <w:r w:rsidRPr="00711889">
        <w:rPr>
          <w:u w:val="single"/>
        </w:rPr>
        <w:t>by forging</w:t>
      </w:r>
      <w:r w:rsidRPr="00711889">
        <w:t xml:space="preserve"> </w:t>
      </w:r>
      <w:r w:rsidRPr="00711889">
        <w:rPr>
          <w:b/>
          <w:iCs/>
          <w:sz w:val="28"/>
          <w:u w:val="single"/>
          <w:bdr w:val="single" w:sz="8" w:space="0" w:color="auto"/>
        </w:rPr>
        <w:t>advanced concepts</w:t>
      </w:r>
      <w:r w:rsidRPr="00711889">
        <w:t xml:space="preserve"> </w:t>
      </w:r>
      <w:r w:rsidRPr="00711889">
        <w:rPr>
          <w:u w:val="single"/>
        </w:rPr>
        <w:t>of a deeply politicized love</w:t>
      </w:r>
      <w:r w:rsidRPr="00711889">
        <w:t xml:space="preserve">. Perhaps precisely because brutality and oppression can make people decidedly unlovable, African people in America have been adept at finding ways to perceive something left to love inside themselves and in others. That ability has enabled their survival, the preservation of their humanity, and their emergence as the nation’s foremost champions of democracy and social justice. The </w:t>
      </w:r>
      <w:r w:rsidRPr="00711889">
        <w:rPr>
          <w:u w:val="single"/>
        </w:rPr>
        <w:t>people who were</w:t>
      </w:r>
      <w:r w:rsidRPr="00711889">
        <w:t xml:space="preserve"> </w:t>
      </w:r>
      <w:r w:rsidRPr="00711889">
        <w:rPr>
          <w:b/>
          <w:iCs/>
          <w:sz w:val="28"/>
          <w:u w:val="single"/>
          <w:bdr w:val="single" w:sz="8" w:space="0" w:color="auto"/>
        </w:rPr>
        <w:t>systematically</w:t>
      </w:r>
      <w:r w:rsidRPr="00711889">
        <w:t xml:space="preserve"> </w:t>
      </w:r>
      <w:r w:rsidRPr="00711889">
        <w:rPr>
          <w:u w:val="single"/>
        </w:rPr>
        <w:t>denied access to the fruits and benefits of democratic citizenship and social membership turned out to be the people who</w:t>
      </w:r>
      <w:r w:rsidRPr="00711889">
        <w:t xml:space="preserve"> </w:t>
      </w:r>
      <w:r w:rsidRPr="00711889">
        <w:rPr>
          <w:b/>
          <w:iCs/>
          <w:sz w:val="28"/>
          <w:u w:val="single"/>
          <w:bdr w:val="single" w:sz="8" w:space="0" w:color="auto"/>
        </w:rPr>
        <w:t>valued democracy the most</w:t>
      </w:r>
      <w:r w:rsidRPr="00711889">
        <w:t xml:space="preserve"> and who did the most to extend it to others.</w:t>
      </w:r>
    </w:p>
    <w:p w14:paraId="6F2296CD" w14:textId="77777777" w:rsidR="00836340" w:rsidRPr="00711889" w:rsidRDefault="00836340" w:rsidP="00836340">
      <w:r w:rsidRPr="00711889">
        <w:t xml:space="preserve">Cedric Robinson has demonstrated that the three </w:t>
      </w:r>
      <w:r w:rsidRPr="00711889">
        <w:rPr>
          <w:u w:val="single"/>
        </w:rPr>
        <w:t>miracles were</w:t>
      </w:r>
      <w:r w:rsidRPr="00711889">
        <w:t xml:space="preserve"> not really miracles at all, but rather </w:t>
      </w:r>
      <w:r w:rsidRPr="00711889">
        <w:rPr>
          <w:u w:val="single"/>
        </w:rPr>
        <w:t>products of a</w:t>
      </w:r>
      <w:r w:rsidRPr="00711889">
        <w:t xml:space="preserve"> </w:t>
      </w:r>
      <w:r w:rsidRPr="00711889">
        <w:rPr>
          <w:b/>
          <w:iCs/>
          <w:sz w:val="28"/>
          <w:u w:val="single"/>
          <w:bdr w:val="single" w:sz="8" w:space="0" w:color="auto"/>
        </w:rPr>
        <w:t>collective intelligence</w:t>
      </w:r>
      <w:r w:rsidRPr="00711889">
        <w:t xml:space="preserve"> </w:t>
      </w:r>
      <w:r w:rsidRPr="00711889">
        <w:rPr>
          <w:u w:val="single"/>
        </w:rPr>
        <w:t>developed over generations of struggle</w:t>
      </w:r>
      <w:r w:rsidRPr="00711889">
        <w:t>. In Black Marxism, Robinson defines the Black Radical Tradition as “</w:t>
      </w:r>
      <w:r w:rsidRPr="00711889">
        <w:rPr>
          <w:u w:val="single"/>
        </w:rPr>
        <w:t>the</w:t>
      </w:r>
      <w:r w:rsidRPr="00711889">
        <w:t xml:space="preserve"> continuing </w:t>
      </w:r>
      <w:r w:rsidRPr="00711889">
        <w:rPr>
          <w:u w:val="single"/>
        </w:rPr>
        <w:t xml:space="preserve">development of a </w:t>
      </w:r>
      <w:r w:rsidRPr="00711889">
        <w:rPr>
          <w:b/>
          <w:iCs/>
          <w:sz w:val="28"/>
          <w:highlight w:val="yellow"/>
          <w:u w:val="single"/>
          <w:bdr w:val="single" w:sz="8" w:space="0" w:color="auto"/>
        </w:rPr>
        <w:t>collective consciousness</w:t>
      </w:r>
      <w:r w:rsidRPr="00711889">
        <w:rPr>
          <w:highlight w:val="yellow"/>
        </w:rPr>
        <w:t xml:space="preserve"> </w:t>
      </w:r>
      <w:r w:rsidRPr="00711889">
        <w:rPr>
          <w:highlight w:val="yellow"/>
          <w:u w:val="single"/>
        </w:rPr>
        <w:t>informed by</w:t>
      </w:r>
      <w:r w:rsidRPr="00711889">
        <w:rPr>
          <w:u w:val="single"/>
        </w:rPr>
        <w:t xml:space="preserve"> the</w:t>
      </w:r>
      <w:r w:rsidRPr="00711889">
        <w:t xml:space="preserve"> </w:t>
      </w:r>
      <w:r w:rsidRPr="00711889">
        <w:rPr>
          <w:b/>
          <w:iCs/>
          <w:sz w:val="28"/>
          <w:highlight w:val="yellow"/>
          <w:u w:val="single"/>
          <w:bdr w:val="single" w:sz="8" w:space="0" w:color="auto"/>
        </w:rPr>
        <w:t>historical struggles</w:t>
      </w:r>
      <w:r w:rsidRPr="00711889">
        <w:t xml:space="preserve"> </w:t>
      </w:r>
      <w:r w:rsidRPr="00711889">
        <w:rPr>
          <w:u w:val="single"/>
        </w:rPr>
        <w:t xml:space="preserve">for liberation and </w:t>
      </w:r>
      <w:r w:rsidRPr="00711889">
        <w:rPr>
          <w:highlight w:val="yellow"/>
          <w:u w:val="single"/>
        </w:rPr>
        <w:t>motivated by</w:t>
      </w:r>
      <w:r w:rsidRPr="00711889">
        <w:rPr>
          <w:u w:val="single"/>
        </w:rPr>
        <w:t xml:space="preserve"> the</w:t>
      </w:r>
      <w:r w:rsidRPr="00711889">
        <w:t xml:space="preserve"> </w:t>
      </w:r>
      <w:r w:rsidRPr="00711889">
        <w:rPr>
          <w:b/>
          <w:iCs/>
          <w:sz w:val="28"/>
          <w:highlight w:val="yellow"/>
          <w:u w:val="single"/>
          <w:bdr w:val="single" w:sz="8" w:space="0" w:color="auto"/>
        </w:rPr>
        <w:t>shared</w:t>
      </w:r>
      <w:r w:rsidRPr="00711889">
        <w:rPr>
          <w:b/>
          <w:iCs/>
          <w:sz w:val="28"/>
          <w:u w:val="single"/>
          <w:bdr w:val="single" w:sz="8" w:space="0" w:color="auto"/>
        </w:rPr>
        <w:t xml:space="preserve"> sense of </w:t>
      </w:r>
      <w:r w:rsidRPr="00711889">
        <w:rPr>
          <w:b/>
          <w:iCs/>
          <w:sz w:val="28"/>
          <w:highlight w:val="yellow"/>
          <w:u w:val="single"/>
          <w:bdr w:val="single" w:sz="8" w:space="0" w:color="auto"/>
        </w:rPr>
        <w:t>obligation</w:t>
      </w:r>
      <w:r w:rsidRPr="00711889">
        <w:t xml:space="preserve"> </w:t>
      </w:r>
      <w:r w:rsidRPr="00711889">
        <w:rPr>
          <w:u w:val="single"/>
        </w:rPr>
        <w:t>to preserve the collective being</w:t>
      </w:r>
      <w:r w:rsidRPr="00711889">
        <w:t xml:space="preserve">, the ontological totality.”1 Thus in many ways, </w:t>
      </w:r>
      <w:r w:rsidRPr="00711889">
        <w:rPr>
          <w:u w:val="single"/>
        </w:rPr>
        <w:t>the</w:t>
      </w:r>
      <w:r w:rsidRPr="00711889">
        <w:t xml:space="preserve"> </w:t>
      </w:r>
      <w:r w:rsidRPr="00711889">
        <w:rPr>
          <w:b/>
          <w:iCs/>
          <w:sz w:val="28"/>
          <w:u w:val="single"/>
          <w:bdr w:val="single" w:sz="8" w:space="0" w:color="auto"/>
        </w:rPr>
        <w:t>greatest</w:t>
      </w:r>
      <w:r w:rsidRPr="00711889">
        <w:t xml:space="preserve"> </w:t>
      </w:r>
      <w:r w:rsidRPr="00711889">
        <w:rPr>
          <w:u w:val="single"/>
        </w:rPr>
        <w:t>achievement of the</w:t>
      </w:r>
      <w:r w:rsidRPr="00711889">
        <w:t xml:space="preserve"> </w:t>
      </w:r>
      <w:r w:rsidRPr="00711889">
        <w:rPr>
          <w:b/>
          <w:iCs/>
          <w:sz w:val="28"/>
          <w:u w:val="single"/>
          <w:bdr w:val="single" w:sz="8" w:space="0" w:color="auto"/>
        </w:rPr>
        <w:t>Black community</w:t>
      </w:r>
      <w:r w:rsidRPr="00711889">
        <w:t xml:space="preserve"> </w:t>
      </w:r>
      <w:r w:rsidRPr="00711889">
        <w:rPr>
          <w:u w:val="single"/>
        </w:rPr>
        <w:t>was itself, its</w:t>
      </w:r>
      <w:r w:rsidRPr="00711889">
        <w:t xml:space="preserve"> </w:t>
      </w:r>
      <w:r w:rsidRPr="00711889">
        <w:rPr>
          <w:b/>
          <w:iCs/>
          <w:sz w:val="28"/>
          <w:u w:val="single"/>
          <w:bdr w:val="single" w:sz="8" w:space="0" w:color="auto"/>
        </w:rPr>
        <w:t>emergence</w:t>
      </w:r>
      <w:r w:rsidRPr="00711889">
        <w:t xml:space="preserve"> </w:t>
      </w:r>
      <w:r w:rsidRPr="00711889">
        <w:rPr>
          <w:u w:val="single"/>
        </w:rPr>
        <w:t>as an aggrieved and insurgent polity</w:t>
      </w:r>
      <w:r w:rsidRPr="00711889">
        <w:t xml:space="preserve"> committed to social justice. The “Black” in the Black Radical Tradition is a politics rather than a pigment, a culture rather than a color. Yet this Blackness does not presume a unified homogenous community with only one set of interests, needs, and desires. On the contrary, Robinson’s research reveals that </w:t>
      </w:r>
      <w:r w:rsidRPr="00711889">
        <w:rPr>
          <w:u w:val="single"/>
        </w:rPr>
        <w:t xml:space="preserve">the key building blocks </w:t>
      </w:r>
      <w:r w:rsidRPr="00711889">
        <w:rPr>
          <w:highlight w:val="yellow"/>
          <w:u w:val="single"/>
        </w:rPr>
        <w:t>for Black</w:t>
      </w:r>
      <w:r w:rsidRPr="00711889">
        <w:rPr>
          <w:highlight w:val="yellow"/>
        </w:rPr>
        <w:t xml:space="preserve"> </w:t>
      </w:r>
      <w:r w:rsidRPr="00711889">
        <w:rPr>
          <w:b/>
          <w:iCs/>
          <w:sz w:val="28"/>
          <w:highlight w:val="yellow"/>
          <w:u w:val="single"/>
          <w:bdr w:val="single" w:sz="8" w:space="0" w:color="auto"/>
        </w:rPr>
        <w:t>survival</w:t>
      </w:r>
      <w:r w:rsidRPr="00711889">
        <w:t xml:space="preserve">, Black </w:t>
      </w:r>
      <w:r w:rsidRPr="00711889">
        <w:rPr>
          <w:b/>
          <w:iCs/>
          <w:sz w:val="28"/>
          <w:highlight w:val="yellow"/>
          <w:u w:val="single"/>
          <w:bdr w:val="single" w:sz="8" w:space="0" w:color="auto"/>
        </w:rPr>
        <w:t>humanity</w:t>
      </w:r>
      <w:r w:rsidRPr="00711889">
        <w:rPr>
          <w:highlight w:val="yellow"/>
        </w:rPr>
        <w:t xml:space="preserve">, </w:t>
      </w:r>
      <w:r w:rsidRPr="00711889">
        <w:rPr>
          <w:highlight w:val="yellow"/>
          <w:u w:val="single"/>
        </w:rPr>
        <w:t>and</w:t>
      </w:r>
      <w:r w:rsidRPr="00711889">
        <w:t xml:space="preserve"> Black </w:t>
      </w:r>
      <w:r w:rsidRPr="00711889">
        <w:rPr>
          <w:b/>
          <w:iCs/>
          <w:sz w:val="28"/>
          <w:highlight w:val="yellow"/>
          <w:u w:val="single"/>
          <w:bdr w:val="single" w:sz="8" w:space="0" w:color="auto"/>
        </w:rPr>
        <w:t>democracy</w:t>
      </w:r>
      <w:r w:rsidRPr="00711889">
        <w:t xml:space="preserve"> </w:t>
      </w:r>
      <w:r w:rsidRPr="00711889">
        <w:rPr>
          <w:u w:val="single"/>
        </w:rPr>
        <w:t>came from the lower rungs of Black society, from the plantations and slave quarters, out of the</w:t>
      </w:r>
      <w:r w:rsidRPr="00711889">
        <w:t xml:space="preserve"> </w:t>
      </w:r>
      <w:r w:rsidRPr="00711889">
        <w:rPr>
          <w:b/>
          <w:iCs/>
          <w:sz w:val="28"/>
          <w:u w:val="single"/>
          <w:bdr w:val="single" w:sz="8" w:space="0" w:color="auto"/>
        </w:rPr>
        <w:t>contradictions</w:t>
      </w:r>
      <w:r w:rsidRPr="00711889">
        <w:t xml:space="preserve"> </w:t>
      </w:r>
      <w:r w:rsidRPr="00711889">
        <w:rPr>
          <w:u w:val="single"/>
        </w:rPr>
        <w:t>of</w:t>
      </w:r>
      <w:r w:rsidRPr="00711889">
        <w:t xml:space="preserve"> the </w:t>
      </w:r>
      <w:r w:rsidRPr="00711889">
        <w:rPr>
          <w:u w:val="single"/>
        </w:rPr>
        <w:t>rural regimes of slavery and debt peonage and the living conditions in ghettos</w:t>
      </w:r>
      <w:r w:rsidRPr="00711889">
        <w:t xml:space="preserve"> of northern and western cities. </w:t>
      </w:r>
      <w:r w:rsidRPr="00711889">
        <w:rPr>
          <w:u w:val="single"/>
        </w:rPr>
        <w:t>Experience taught the Black</w:t>
      </w:r>
      <w:r w:rsidRPr="00711889">
        <w:t xml:space="preserve"> </w:t>
      </w:r>
      <w:r w:rsidRPr="00711889">
        <w:rPr>
          <w:b/>
          <w:iCs/>
          <w:sz w:val="28"/>
          <w:u w:val="single"/>
          <w:bdr w:val="single" w:sz="8" w:space="0" w:color="auto"/>
        </w:rPr>
        <w:t>poor</w:t>
      </w:r>
      <w:r w:rsidRPr="00711889">
        <w:t xml:space="preserve"> </w:t>
      </w:r>
      <w:r w:rsidRPr="00711889">
        <w:rPr>
          <w:u w:val="single"/>
        </w:rPr>
        <w:t>and</w:t>
      </w:r>
      <w:r w:rsidRPr="00711889">
        <w:t xml:space="preserve"> the Black </w:t>
      </w:r>
      <w:r w:rsidRPr="00711889">
        <w:rPr>
          <w:b/>
          <w:iCs/>
          <w:sz w:val="28"/>
          <w:u w:val="single"/>
          <w:bdr w:val="single" w:sz="8" w:space="0" w:color="auto"/>
        </w:rPr>
        <w:t>working class</w:t>
      </w:r>
      <w:r w:rsidRPr="00711889">
        <w:t xml:space="preserve"> that racial capitalism entailed “an unacceptable standard of human conduct”2 that </w:t>
      </w:r>
      <w:r w:rsidRPr="00711889">
        <w:rPr>
          <w:u w:val="single"/>
        </w:rPr>
        <w:t>they needed to</w:t>
      </w:r>
      <w:r w:rsidRPr="00711889">
        <w:t xml:space="preserve"> </w:t>
      </w:r>
      <w:r w:rsidRPr="00711889">
        <w:rPr>
          <w:b/>
          <w:iCs/>
          <w:sz w:val="28"/>
          <w:u w:val="single"/>
          <w:bdr w:val="single" w:sz="8" w:space="0" w:color="auto"/>
        </w:rPr>
        <w:t>counter</w:t>
      </w:r>
      <w:r w:rsidRPr="00711889">
        <w:t xml:space="preserve"> </w:t>
      </w:r>
      <w:r w:rsidRPr="00711889">
        <w:rPr>
          <w:u w:val="single"/>
        </w:rPr>
        <w:t>with a politics that was</w:t>
      </w:r>
      <w:r w:rsidRPr="00711889">
        <w:t xml:space="preserve"> “inventive rather than imitative, </w:t>
      </w:r>
      <w:r w:rsidRPr="00711889">
        <w:rPr>
          <w:b/>
          <w:iCs/>
          <w:sz w:val="24"/>
          <w:szCs w:val="24"/>
          <w:u w:val="single"/>
          <w:bdr w:val="single" w:sz="8" w:space="0" w:color="auto"/>
        </w:rPr>
        <w:t>communitarian rather than individualistic</w:t>
      </w:r>
      <w:r w:rsidRPr="00711889">
        <w:t xml:space="preserve">, democratic rather than republican, Afro-Christian rather than secular and materialist.”3 Robinson’s </w:t>
      </w:r>
      <w:r w:rsidRPr="00711889">
        <w:rPr>
          <w:u w:val="single"/>
        </w:rPr>
        <w:t>emphasis on</w:t>
      </w:r>
      <w:r w:rsidRPr="00711889">
        <w:t xml:space="preserve"> </w:t>
      </w:r>
      <w:r w:rsidRPr="00711889">
        <w:rPr>
          <w:b/>
          <w:iCs/>
          <w:sz w:val="28"/>
          <w:highlight w:val="yellow"/>
          <w:u w:val="single"/>
          <w:bdr w:val="single" w:sz="8" w:space="0" w:color="auto"/>
        </w:rPr>
        <w:t>political struggle</w:t>
      </w:r>
      <w:r w:rsidRPr="00711889">
        <w:t xml:space="preserve"> </w:t>
      </w:r>
      <w:r w:rsidRPr="00711889">
        <w:rPr>
          <w:u w:val="single"/>
        </w:rPr>
        <w:t>as the</w:t>
      </w:r>
      <w:r w:rsidRPr="00711889">
        <w:t xml:space="preserve"> </w:t>
      </w:r>
      <w:r w:rsidRPr="00711889">
        <w:rPr>
          <w:b/>
          <w:iCs/>
          <w:sz w:val="28"/>
          <w:u w:val="single"/>
          <w:bdr w:val="single" w:sz="8" w:space="0" w:color="auto"/>
        </w:rPr>
        <w:t>main</w:t>
      </w:r>
      <w:r w:rsidRPr="00711889">
        <w:t xml:space="preserve"> </w:t>
      </w:r>
      <w:r w:rsidRPr="00711889">
        <w:rPr>
          <w:u w:val="single"/>
        </w:rPr>
        <w:t xml:space="preserve">explanation for Black survival, humanity, and democracy </w:t>
      </w:r>
      <w:r w:rsidRPr="00711889">
        <w:rPr>
          <w:highlight w:val="yellow"/>
          <w:u w:val="single"/>
        </w:rPr>
        <w:t>reminds us not to</w:t>
      </w:r>
      <w:r w:rsidRPr="00711889">
        <w:rPr>
          <w:highlight w:val="yellow"/>
        </w:rPr>
        <w:t xml:space="preserve"> </w:t>
      </w:r>
      <w:r w:rsidRPr="00711889">
        <w:rPr>
          <w:b/>
          <w:iCs/>
          <w:sz w:val="28"/>
          <w:highlight w:val="yellow"/>
          <w:u w:val="single"/>
          <w:bdr w:val="single" w:sz="8" w:space="0" w:color="auto"/>
        </w:rPr>
        <w:t>confuse</w:t>
      </w:r>
      <w:r w:rsidRPr="00711889">
        <w:t xml:space="preserve"> the </w:t>
      </w:r>
      <w:r w:rsidRPr="00711889">
        <w:rPr>
          <w:u w:val="single"/>
        </w:rPr>
        <w:t xml:space="preserve">grandiose aspirations and </w:t>
      </w:r>
      <w:r w:rsidRPr="00711889">
        <w:rPr>
          <w:highlight w:val="yellow"/>
          <w:u w:val="single"/>
        </w:rPr>
        <w:t>illusions of the powerful with</w:t>
      </w:r>
      <w:r w:rsidRPr="00711889">
        <w:rPr>
          <w:u w:val="single"/>
        </w:rPr>
        <w:t xml:space="preserve"> the</w:t>
      </w:r>
      <w:r w:rsidRPr="00711889">
        <w:t xml:space="preserve"> </w:t>
      </w:r>
      <w:r w:rsidRPr="00711889">
        <w:rPr>
          <w:b/>
          <w:iCs/>
          <w:sz w:val="28"/>
          <w:highlight w:val="yellow"/>
          <w:u w:val="single"/>
          <w:bdr w:val="single" w:sz="8" w:space="0" w:color="auto"/>
        </w:rPr>
        <w:t>actual lived experiences</w:t>
      </w:r>
      <w:r w:rsidRPr="00711889">
        <w:t xml:space="preserve"> </w:t>
      </w:r>
      <w:r w:rsidRPr="00711889">
        <w:rPr>
          <w:u w:val="single"/>
        </w:rPr>
        <w:t>of those they control</w:t>
      </w:r>
      <w:r w:rsidRPr="00711889">
        <w:t xml:space="preserve">. Slavery did mandate legally and militarily supported social death, but </w:t>
      </w:r>
      <w:r w:rsidRPr="00711889">
        <w:rPr>
          <w:u w:val="single"/>
        </w:rPr>
        <w:t>slaves worked</w:t>
      </w:r>
      <w:r w:rsidRPr="00711889">
        <w:t xml:space="preserve"> </w:t>
      </w:r>
      <w:r w:rsidRPr="00711889">
        <w:rPr>
          <w:b/>
          <w:iCs/>
          <w:sz w:val="28"/>
          <w:u w:val="single"/>
          <w:bdr w:val="single" w:sz="8" w:space="0" w:color="auto"/>
        </w:rPr>
        <w:t>assiduously</w:t>
      </w:r>
      <w:r w:rsidRPr="00711889">
        <w:t xml:space="preserve"> </w:t>
      </w:r>
      <w:r w:rsidRPr="00711889">
        <w:rPr>
          <w:u w:val="single"/>
        </w:rPr>
        <w:t>and</w:t>
      </w:r>
      <w:r w:rsidRPr="00711889">
        <w:t xml:space="preserve"> </w:t>
      </w:r>
      <w:r w:rsidRPr="00711889">
        <w:rPr>
          <w:b/>
          <w:iCs/>
          <w:sz w:val="28"/>
          <w:u w:val="single"/>
          <w:bdr w:val="single" w:sz="8" w:space="0" w:color="auto"/>
        </w:rPr>
        <w:t>effectively</w:t>
      </w:r>
      <w:r w:rsidRPr="00711889">
        <w:t xml:space="preserve"> </w:t>
      </w:r>
      <w:r w:rsidRPr="00711889">
        <w:rPr>
          <w:u w:val="single"/>
        </w:rPr>
        <w:t>each day, every day, each year, and every year to</w:t>
      </w:r>
      <w:r w:rsidRPr="00711889">
        <w:t xml:space="preserve"> </w:t>
      </w:r>
      <w:r w:rsidRPr="00711889">
        <w:rPr>
          <w:b/>
          <w:iCs/>
          <w:sz w:val="28"/>
          <w:u w:val="single"/>
          <w:bdr w:val="single" w:sz="8" w:space="0" w:color="auto"/>
        </w:rPr>
        <w:t>create a rich social life</w:t>
      </w:r>
      <w:r w:rsidRPr="00711889">
        <w:t xml:space="preserve">.4 As Robinson argues, “Slavery gave the lie to its own conceit: one could not create a perfect system of oppression and exploitation.”5 Domination produces resistance, and resistance plants the seeds of a new society within the shell of the old. As Robinson explains in Black Movements in America, “The </w:t>
      </w:r>
      <w:r w:rsidRPr="00711889">
        <w:rPr>
          <w:u w:val="single"/>
        </w:rPr>
        <w:t>resistances to slavery were the</w:t>
      </w:r>
      <w:r w:rsidRPr="00711889">
        <w:t xml:space="preserve"> </w:t>
      </w:r>
      <w:r w:rsidRPr="00711889">
        <w:rPr>
          <w:b/>
          <w:iCs/>
          <w:sz w:val="28"/>
          <w:u w:val="single"/>
          <w:bdr w:val="single" w:sz="8" w:space="0" w:color="auto"/>
        </w:rPr>
        <w:t>principal grounds</w:t>
      </w:r>
      <w:r w:rsidRPr="00711889">
        <w:t xml:space="preserve"> </w:t>
      </w:r>
      <w:r w:rsidRPr="00711889">
        <w:rPr>
          <w:u w:val="single"/>
        </w:rPr>
        <w:t>for the radically alternative political culture that</w:t>
      </w:r>
      <w:r w:rsidRPr="00711889">
        <w:t xml:space="preserve"> </w:t>
      </w:r>
      <w:r w:rsidRPr="00711889">
        <w:rPr>
          <w:b/>
          <w:iCs/>
          <w:sz w:val="28"/>
          <w:u w:val="single"/>
          <w:bdr w:val="single" w:sz="8" w:space="0" w:color="auto"/>
        </w:rPr>
        <w:t>coalesced</w:t>
      </w:r>
      <w:r w:rsidRPr="00711889">
        <w:t xml:space="preserve"> </w:t>
      </w:r>
      <w:r w:rsidRPr="00711889">
        <w:rPr>
          <w:u w:val="single"/>
        </w:rPr>
        <w:t>in the Black communities</w:t>
      </w:r>
      <w:r w:rsidRPr="00711889">
        <w:t xml:space="preserve"> of the eighteenth and nineteenth centuries, the era of revolutionary, liberal and nationalist impulses among Europeans in North America.”6</w:t>
      </w:r>
    </w:p>
    <w:p w14:paraId="1D00164F" w14:textId="77777777" w:rsidR="00836340" w:rsidRPr="006F611D" w:rsidRDefault="00836340" w:rsidP="00836340">
      <w:r w:rsidRPr="00711889">
        <w:rPr>
          <w:u w:val="single"/>
        </w:rPr>
        <w:t>Declaring Blacks to be</w:t>
      </w:r>
      <w:r w:rsidRPr="00711889">
        <w:t xml:space="preserve"> </w:t>
      </w:r>
      <w:r w:rsidRPr="00711889">
        <w:rPr>
          <w:b/>
          <w:iCs/>
          <w:sz w:val="28"/>
          <w:u w:val="single"/>
          <w:bdr w:val="single" w:sz="8" w:space="0" w:color="auto"/>
        </w:rPr>
        <w:t>less than human</w:t>
      </w:r>
      <w:r w:rsidRPr="00711889">
        <w:t xml:space="preserve"> </w:t>
      </w:r>
      <w:r w:rsidRPr="00711889">
        <w:rPr>
          <w:u w:val="single"/>
        </w:rPr>
        <w:t>could not make them so</w:t>
      </w:r>
      <w:r w:rsidRPr="00711889">
        <w:t xml:space="preserve">, </w:t>
      </w:r>
      <w:r w:rsidRPr="00711889">
        <w:rPr>
          <w:b/>
          <w:iCs/>
          <w:sz w:val="28"/>
          <w:u w:val="single"/>
          <w:bdr w:val="single" w:sz="8" w:space="0" w:color="auto"/>
        </w:rPr>
        <w:t>even</w:t>
      </w:r>
      <w:r w:rsidRPr="00711889">
        <w:t xml:space="preserve"> </w:t>
      </w:r>
      <w:r w:rsidRPr="00711889">
        <w:rPr>
          <w:u w:val="single"/>
        </w:rPr>
        <w:t>in the eyes of their oppressors</w:t>
      </w:r>
      <w:r w:rsidRPr="00711889">
        <w:t xml:space="preserve">. Research by John Blassingame, George Rawick, Sterling Stuckey, Herbert Gutman, and Stephanie Camp (among others) reveals how </w:t>
      </w:r>
      <w:r w:rsidRPr="00711889">
        <w:rPr>
          <w:highlight w:val="yellow"/>
          <w:u w:val="single"/>
        </w:rPr>
        <w:t>slaves</w:t>
      </w:r>
      <w:r w:rsidRPr="00711889">
        <w:rPr>
          <w:highlight w:val="yellow"/>
        </w:rPr>
        <w:t xml:space="preserve"> </w:t>
      </w:r>
      <w:r w:rsidRPr="00711889">
        <w:rPr>
          <w:b/>
          <w:iCs/>
          <w:sz w:val="28"/>
          <w:highlight w:val="yellow"/>
          <w:u w:val="single"/>
          <w:bdr w:val="single" w:sz="8" w:space="0" w:color="auto"/>
        </w:rPr>
        <w:t>fused</w:t>
      </w:r>
      <w:r w:rsidRPr="00711889">
        <w:rPr>
          <w:highlight w:val="yellow"/>
        </w:rPr>
        <w:t xml:space="preserve"> </w:t>
      </w:r>
      <w:r w:rsidRPr="00711889">
        <w:rPr>
          <w:highlight w:val="yellow"/>
          <w:u w:val="single"/>
        </w:rPr>
        <w:t>African retention and New World invention to</w:t>
      </w:r>
      <w:r w:rsidRPr="00711889">
        <w:t xml:space="preserve"> </w:t>
      </w:r>
      <w:r w:rsidRPr="00711889">
        <w:rPr>
          <w:b/>
          <w:iCs/>
          <w:sz w:val="28"/>
          <w:u w:val="single"/>
          <w:bdr w:val="single" w:sz="8" w:space="0" w:color="auto"/>
        </w:rPr>
        <w:t>forge</w:t>
      </w:r>
      <w:r w:rsidRPr="00711889">
        <w:t xml:space="preserve"> </w:t>
      </w:r>
      <w:r w:rsidRPr="00711889">
        <w:rPr>
          <w:u w:val="single"/>
        </w:rPr>
        <w:t>a culture that</w:t>
      </w:r>
      <w:r w:rsidRPr="00711889">
        <w:t xml:space="preserve"> </w:t>
      </w:r>
      <w:r w:rsidRPr="00711889">
        <w:rPr>
          <w:b/>
          <w:iCs/>
          <w:sz w:val="28"/>
          <w:highlight w:val="yellow"/>
          <w:u w:val="single"/>
          <w:bdr w:val="single" w:sz="8" w:space="0" w:color="auto"/>
        </w:rPr>
        <w:t>affirm</w:t>
      </w:r>
      <w:r w:rsidRPr="00711889">
        <w:rPr>
          <w:b/>
          <w:iCs/>
          <w:sz w:val="28"/>
          <w:u w:val="single"/>
          <w:bdr w:val="single" w:sz="8" w:space="0" w:color="auto"/>
        </w:rPr>
        <w:t xml:space="preserve">ed </w:t>
      </w:r>
      <w:r w:rsidRPr="00711889">
        <w:rPr>
          <w:b/>
          <w:iCs/>
          <w:sz w:val="28"/>
          <w:highlight w:val="yellow"/>
          <w:u w:val="single"/>
          <w:bdr w:val="single" w:sz="8" w:space="0" w:color="auto"/>
        </w:rPr>
        <w:t>their humanity</w:t>
      </w:r>
      <w:r w:rsidRPr="00711889">
        <w:rPr>
          <w:highlight w:val="yellow"/>
        </w:rPr>
        <w:t xml:space="preserve"> </w:t>
      </w:r>
      <w:r w:rsidRPr="00711889">
        <w:rPr>
          <w:highlight w:val="yellow"/>
          <w:u w:val="single"/>
        </w:rPr>
        <w:t>and</w:t>
      </w:r>
      <w:r w:rsidRPr="00711889">
        <w:rPr>
          <w:u w:val="single"/>
        </w:rPr>
        <w:t xml:space="preserve"> the humanity of </w:t>
      </w:r>
      <w:r w:rsidRPr="00711889">
        <w:rPr>
          <w:highlight w:val="yellow"/>
          <w:u w:val="single"/>
        </w:rPr>
        <w:t>others</w:t>
      </w:r>
      <w:r w:rsidRPr="00711889">
        <w:t xml:space="preserve">.7 </w:t>
      </w:r>
      <w:r w:rsidRPr="00711889">
        <w:rPr>
          <w:u w:val="single"/>
        </w:rPr>
        <w:t>They recognized this</w:t>
      </w:r>
      <w:r w:rsidRPr="00711889">
        <w:t xml:space="preserve"> </w:t>
      </w:r>
      <w:r w:rsidRPr="00711889">
        <w:rPr>
          <w:b/>
          <w:iCs/>
          <w:sz w:val="28"/>
          <w:u w:val="single"/>
          <w:bdr w:val="single" w:sz="8" w:space="0" w:color="auto"/>
        </w:rPr>
        <w:t>common humanity</w:t>
      </w:r>
      <w:r w:rsidRPr="00711889">
        <w:t xml:space="preserve"> </w:t>
      </w:r>
      <w:r w:rsidRPr="00711889">
        <w:rPr>
          <w:highlight w:val="yellow"/>
          <w:u w:val="single"/>
        </w:rPr>
        <w:t>through</w:t>
      </w:r>
      <w:r w:rsidRPr="00711889">
        <w:rPr>
          <w:highlight w:val="yellow"/>
        </w:rPr>
        <w:t xml:space="preserve"> </w:t>
      </w:r>
      <w:r w:rsidRPr="00711889">
        <w:rPr>
          <w:b/>
          <w:iCs/>
          <w:sz w:val="28"/>
          <w:highlight w:val="yellow"/>
          <w:u w:val="single"/>
          <w:bdr w:val="single" w:sz="8" w:space="0" w:color="auto"/>
        </w:rPr>
        <w:t>multicultural, multiracial alliances</w:t>
      </w:r>
      <w:r w:rsidRPr="00711889">
        <w:t xml:space="preserve"> with poor whites and others </w:t>
      </w:r>
      <w:r w:rsidRPr="00711889">
        <w:rPr>
          <w:u w:val="single"/>
        </w:rPr>
        <w:t>in maroon communities</w:t>
      </w:r>
      <w:r w:rsidRPr="00711889">
        <w:t xml:space="preserve">.8 In colonial Louisiana, Blacks reached out to Native Americans for help in resisting slavery.9 Slave owners, however, were less successful in preserving their own humanity. </w:t>
      </w:r>
      <w:proofErr w:type="gramStart"/>
      <w:r w:rsidRPr="00711889">
        <w:t>In order to</w:t>
      </w:r>
      <w:proofErr w:type="gramEnd"/>
      <w:r w:rsidRPr="00711889">
        <w:t xml:space="preserve"> maintain the illusion of complete control, they tortured, whipped, hanged, burned, and dismembered their “property” when it displayed signs of having human will.10 Black people witnessed white people’s inhumanity and pitied them. As early as the 1820s, David Walker argued that while whites lost the moral capacity to perceive the evil they enacted, they nonetheless knew “in their hearts” that Blacks were human. He argued that it was precisely this recognition that propelled their cruelty and brutality: they presumed that Blacks resented them and, if given the opportunity, would do to whites what whites had done to Blacks.11 In his history of the New Orleans slave market, Walter Johnson notes a similar loss of humanity among slave owners. Whites invested more than money in the slave system; they looked to it to elevate them beyond the status of ordinary mortals and became outraged when their chattel refused to conform to the roles they had been assigned. Johnson notes: </w:t>
      </w:r>
    </w:p>
    <w:p w14:paraId="009B0997" w14:textId="3E057FD4" w:rsidR="00836340" w:rsidRDefault="00836340" w:rsidP="00836340">
      <w:pPr>
        <w:pStyle w:val="Heading3"/>
        <w:rPr>
          <w:rFonts w:cs="Arial"/>
        </w:rPr>
      </w:pPr>
      <w:r>
        <w:rPr>
          <w:rFonts w:cs="Arial"/>
        </w:rPr>
        <w:t>Ontology</w:t>
      </w:r>
    </w:p>
    <w:p w14:paraId="318FEEA9" w14:textId="77777777" w:rsidR="00836340" w:rsidRDefault="00836340" w:rsidP="00836340">
      <w:pPr>
        <w:pStyle w:val="Heading4"/>
      </w:pPr>
      <w:r>
        <w:t xml:space="preserve">Antiblackness is </w:t>
      </w:r>
      <w:r w:rsidRPr="00220B82">
        <w:rPr>
          <w:u w:val="single"/>
        </w:rPr>
        <w:t>not</w:t>
      </w:r>
      <w:r w:rsidRPr="00375B37">
        <w:t xml:space="preserve"> ontological</w:t>
      </w:r>
      <w:r w:rsidRPr="005F58DF">
        <w:rPr>
          <w:b w:val="0"/>
          <w:bCs/>
        </w:rPr>
        <w:t xml:space="preserve">—their theory is </w:t>
      </w:r>
      <w:r w:rsidRPr="005F58DF">
        <w:rPr>
          <w:b w:val="0"/>
          <w:bCs/>
          <w:u w:val="single"/>
        </w:rPr>
        <w:t>totalizing</w:t>
      </w:r>
      <w:r w:rsidRPr="005F58DF">
        <w:rPr>
          <w:b w:val="0"/>
          <w:bCs/>
        </w:rPr>
        <w:t xml:space="preserve">, </w:t>
      </w:r>
      <w:r w:rsidRPr="005F58DF">
        <w:rPr>
          <w:b w:val="0"/>
          <w:bCs/>
          <w:u w:val="single"/>
        </w:rPr>
        <w:t>tautological</w:t>
      </w:r>
      <w:r w:rsidRPr="005F58DF">
        <w:rPr>
          <w:b w:val="0"/>
          <w:bCs/>
        </w:rPr>
        <w:t xml:space="preserve">, </w:t>
      </w:r>
      <w:r w:rsidRPr="005F58DF">
        <w:rPr>
          <w:b w:val="0"/>
          <w:bCs/>
          <w:u w:val="single"/>
        </w:rPr>
        <w:t xml:space="preserve">obscures power </w:t>
      </w:r>
      <w:proofErr w:type="gramStart"/>
      <w:r w:rsidRPr="005F58DF">
        <w:rPr>
          <w:b w:val="0"/>
          <w:bCs/>
          <w:u w:val="single"/>
        </w:rPr>
        <w:t>politics</w:t>
      </w:r>
      <w:r w:rsidRPr="005F58DF">
        <w:rPr>
          <w:b w:val="0"/>
          <w:bCs/>
        </w:rPr>
        <w:t>, and</w:t>
      </w:r>
      <w:proofErr w:type="gramEnd"/>
      <w:r w:rsidRPr="005F58DF">
        <w:rPr>
          <w:b w:val="0"/>
          <w:bCs/>
        </w:rPr>
        <w:t xml:space="preserve"> favors </w:t>
      </w:r>
      <w:r w:rsidRPr="005F58DF">
        <w:rPr>
          <w:b w:val="0"/>
          <w:bCs/>
          <w:u w:val="single"/>
        </w:rPr>
        <w:t>neoliberal goals</w:t>
      </w:r>
      <w:r w:rsidRPr="005F58DF">
        <w:rPr>
          <w:b w:val="0"/>
          <w:bCs/>
        </w:rPr>
        <w:t xml:space="preserve"> over proximate solutions</w:t>
      </w:r>
      <w:r>
        <w:t>.</w:t>
      </w:r>
    </w:p>
    <w:p w14:paraId="79C39212" w14:textId="77777777" w:rsidR="00836340" w:rsidRDefault="00836340" w:rsidP="00836340">
      <w:r w:rsidRPr="00634DA2">
        <w:rPr>
          <w:rStyle w:val="Style13ptBold"/>
        </w:rPr>
        <w:t>Reed 18</w:t>
      </w:r>
      <w:r>
        <w:t xml:space="preserve"> - (Adolph </w:t>
      </w:r>
      <w:r w:rsidRPr="00634DA2">
        <w:t>Reed</w:t>
      </w:r>
      <w:r>
        <w:t xml:space="preserve"> Jr, Professor, Political Science, University of Pennsylvania; 5-22-2018, Dialectical Anthropology, "Antiracism: a neoliberal alternative to a left," </w:t>
      </w:r>
      <w:proofErr w:type="spellStart"/>
      <w:r>
        <w:t>doa</w:t>
      </w:r>
      <w:proofErr w:type="spellEnd"/>
      <w:r>
        <w:t xml:space="preserve">: 4-24-2021) </w:t>
      </w:r>
      <w:proofErr w:type="spellStart"/>
      <w:r>
        <w:t>doi</w:t>
      </w:r>
      <w:proofErr w:type="spellEnd"/>
      <w:r>
        <w:t xml:space="preserve">: </w:t>
      </w:r>
      <w:r w:rsidRPr="00EE7399">
        <w:t>https://doi.org/10.1007/s10624-017-9476-3</w:t>
      </w:r>
    </w:p>
    <w:p w14:paraId="5EC7C415" w14:textId="77777777" w:rsidR="00836340" w:rsidRDefault="00836340" w:rsidP="00836340"/>
    <w:p w14:paraId="30BA4A19" w14:textId="77777777" w:rsidR="00836340" w:rsidRPr="00900F26" w:rsidRDefault="00836340" w:rsidP="00836340">
      <w:pPr>
        <w:rPr>
          <w:rStyle w:val="11111AAAAStyleUnderline"/>
        </w:rPr>
      </w:pPr>
      <w:r>
        <w:t xml:space="preserve">This is a feature of contemporary antiracist discourse generally. </w:t>
      </w:r>
      <w:r w:rsidRPr="00064E9C">
        <w:rPr>
          <w:rStyle w:val="Emphasis"/>
          <w:highlight w:val="yellow"/>
        </w:rPr>
        <w:t>Antiracist</w:t>
      </w:r>
      <w:r w:rsidRPr="00064E9C">
        <w:rPr>
          <w:rStyle w:val="Emphasis"/>
        </w:rPr>
        <w:t xml:space="preserve"> activism</w:t>
      </w:r>
      <w:r w:rsidRPr="00900F26">
        <w:rPr>
          <w:rStyle w:val="11111AAAAStyleUnderline"/>
        </w:rPr>
        <w:t xml:space="preserve"> and </w:t>
      </w:r>
      <w:r w:rsidRPr="00064E9C">
        <w:rPr>
          <w:rStyle w:val="Emphasis"/>
          <w:highlight w:val="yellow"/>
        </w:rPr>
        <w:t>scholarship</w:t>
      </w:r>
      <w:r w:rsidRPr="00900F26">
        <w:rPr>
          <w:rStyle w:val="11111AAAAStyleUnderline"/>
        </w:rPr>
        <w:t xml:space="preserve"> proceed from the </w:t>
      </w:r>
      <w:r w:rsidRPr="00951DA6">
        <w:rPr>
          <w:rStyle w:val="11111AAAAStyleUnderline"/>
          <w:highlight w:val="yellow"/>
        </w:rPr>
        <w:t>view</w:t>
      </w:r>
      <w:r w:rsidRPr="00900F26">
        <w:rPr>
          <w:rStyle w:val="11111AAAAStyleUnderline"/>
        </w:rPr>
        <w:t xml:space="preserve"> that </w:t>
      </w:r>
      <w:r w:rsidRPr="00064E9C">
        <w:rPr>
          <w:rStyle w:val="Emphasis"/>
        </w:rPr>
        <w:t xml:space="preserve">statistical </w:t>
      </w:r>
      <w:r w:rsidRPr="00064E9C">
        <w:rPr>
          <w:rStyle w:val="Emphasis"/>
          <w:highlight w:val="yellow"/>
        </w:rPr>
        <w:t>disparities</w:t>
      </w:r>
      <w:r w:rsidRPr="00900F26">
        <w:rPr>
          <w:rStyle w:val="11111AAAAStyleUnderline"/>
        </w:rPr>
        <w:t xml:space="preserve"> in the distribution by race of goods and bads</w:t>
      </w:r>
      <w:r>
        <w:t xml:space="preserve"> in the society </w:t>
      </w:r>
      <w:r w:rsidRPr="00C421FB">
        <w:rPr>
          <w:rStyle w:val="11111AAAAStyleUnderline"/>
        </w:rPr>
        <w:t xml:space="preserve">in which </w:t>
      </w:r>
      <w:r w:rsidRPr="00C421FB">
        <w:rPr>
          <w:strike/>
        </w:rPr>
        <w:t>blacks</w:t>
      </w:r>
      <w:r w:rsidRPr="00C421FB">
        <w:rPr>
          <w:rStyle w:val="11111AAAAStyleUnderline"/>
        </w:rPr>
        <w:t xml:space="preserve"> appear worse off categorically (e.g., less wealth, higher rates of</w:t>
      </w:r>
      <w:r w:rsidRPr="00900F26">
        <w:rPr>
          <w:rStyle w:val="11111AAAAStyleUnderline"/>
        </w:rPr>
        <w:t xml:space="preserve"> unemployment, greater incidence of</w:t>
      </w:r>
      <w:r>
        <w:t xml:space="preserve"> hypertensive and cardiovascular </w:t>
      </w:r>
      <w:r w:rsidRPr="00900F26">
        <w:rPr>
          <w:rStyle w:val="11111AAAAStyleUnderline"/>
        </w:rPr>
        <w:t xml:space="preserve">disease) </w:t>
      </w:r>
      <w:r w:rsidRPr="00951DA6">
        <w:rPr>
          <w:rStyle w:val="11111AAAAStyleUnderline"/>
          <w:highlight w:val="yellow"/>
        </w:rPr>
        <w:t>amount to evidence that race remains</w:t>
      </w:r>
      <w:r w:rsidRPr="00900F26">
        <w:rPr>
          <w:rStyle w:val="11111AAAAStyleUnderline"/>
        </w:rPr>
        <w:t xml:space="preserve"> fundamentally </w:t>
      </w:r>
      <w:r w:rsidRPr="00951DA6">
        <w:rPr>
          <w:rStyle w:val="11111AAAAStyleUnderline"/>
          <w:highlight w:val="yellow"/>
        </w:rPr>
        <w:t>determinative of black</w:t>
      </w:r>
      <w:r w:rsidRPr="00900F26">
        <w:rPr>
          <w:rStyle w:val="11111AAAAStyleUnderline"/>
        </w:rPr>
        <w:t xml:space="preserve"> Americans’ </w:t>
      </w:r>
      <w:r w:rsidRPr="00951DA6">
        <w:rPr>
          <w:rStyle w:val="11111AAAAStyleUnderline"/>
          <w:highlight w:val="yellow"/>
        </w:rPr>
        <w:t>lives</w:t>
      </w:r>
      <w:r w:rsidRPr="00900F26">
        <w:rPr>
          <w:rStyle w:val="11111AAAAStyleUnderline"/>
        </w:rPr>
        <w:t>.</w:t>
      </w:r>
      <w:r>
        <w:t xml:space="preserve"> As Merlin </w:t>
      </w:r>
      <w:proofErr w:type="spellStart"/>
      <w:r>
        <w:t>Chowkwanyun</w:t>
      </w:r>
      <w:proofErr w:type="spellEnd"/>
      <w:r>
        <w:t xml:space="preserve"> and I </w:t>
      </w:r>
      <w:proofErr w:type="spellStart"/>
      <w:r>
        <w:t>argsue</w:t>
      </w:r>
      <w:proofErr w:type="spellEnd"/>
      <w:r>
        <w:t xml:space="preserve">, </w:t>
      </w:r>
      <w:r w:rsidRPr="00951DA6">
        <w:rPr>
          <w:rStyle w:val="11111AAAAStyleUnderline"/>
          <w:highlight w:val="yellow"/>
        </w:rPr>
        <w:t>however</w:t>
      </w:r>
      <w:r w:rsidRPr="00900F26">
        <w:rPr>
          <w:rStyle w:val="11111AAAAStyleUnderline"/>
        </w:rPr>
        <w:t>, disparity is an outcome, not an explanation, and deducing cause</w:t>
      </w:r>
      <w:r>
        <w:t xml:space="preserve"> simplistically </w:t>
      </w:r>
      <w:r w:rsidRPr="00900F26">
        <w:rPr>
          <w:rStyle w:val="11111AAAAStyleUnderline"/>
        </w:rPr>
        <w:t>from outcome</w:t>
      </w:r>
      <w:r>
        <w:t xml:space="preserve"> (e.g., treating racially disparate outcomes as ipso facto evidence of racially invidious causation) </w:t>
      </w:r>
      <w:r w:rsidRPr="00900F26">
        <w:rPr>
          <w:rStyle w:val="11111AAAAStyleUnderline"/>
        </w:rPr>
        <w:t>seems sufficient only if one has already stacked the interpretive deck in favor of a particular causal account</w:t>
      </w:r>
      <w:r>
        <w:t xml:space="preserve"> (Reed and </w:t>
      </w:r>
      <w:proofErr w:type="spellStart"/>
      <w:r>
        <w:t>Chowkwanyun</w:t>
      </w:r>
      <w:proofErr w:type="spellEnd"/>
      <w:r>
        <w:t xml:space="preserve"> 2012, 167–168). We also discuss </w:t>
      </w:r>
      <w:proofErr w:type="gramStart"/>
      <w:r>
        <w:t>a garbage</w:t>
      </w:r>
      <w:proofErr w:type="gramEnd"/>
      <w:r>
        <w:t xml:space="preserve"> in, garbage out effect in studies that rely on large-scale aggregate data analysis; </w:t>
      </w:r>
      <w:r w:rsidRPr="00900F26">
        <w:rPr>
          <w:rStyle w:val="11111AAAAStyleUnderline"/>
        </w:rPr>
        <w:t xml:space="preserve">gross </w:t>
      </w:r>
      <w:r w:rsidRPr="00951DA6">
        <w:rPr>
          <w:rStyle w:val="11111AAAAStyleUnderline"/>
          <w:highlight w:val="yellow"/>
        </w:rPr>
        <w:t>categories like race</w:t>
      </w:r>
      <w:r w:rsidRPr="00900F26">
        <w:rPr>
          <w:rStyle w:val="11111AAAAStyleUnderline"/>
        </w:rPr>
        <w:t xml:space="preserve"> may </w:t>
      </w:r>
      <w:r w:rsidRPr="00951DA6">
        <w:rPr>
          <w:rStyle w:val="11111AAAAStyleUnderline"/>
          <w:highlight w:val="yellow"/>
        </w:rPr>
        <w:t>mask</w:t>
      </w:r>
      <w:r w:rsidRPr="00900F26">
        <w:rPr>
          <w:rStyle w:val="11111AAAAStyleUnderline"/>
        </w:rPr>
        <w:t xml:space="preserve"> significant </w:t>
      </w:r>
      <w:r w:rsidRPr="00951DA6">
        <w:rPr>
          <w:rStyle w:val="11111AAAAStyleUnderline"/>
          <w:highlight w:val="yellow"/>
        </w:rPr>
        <w:t>micro-level dynamics that</w:t>
      </w:r>
      <w:r w:rsidRPr="00900F26">
        <w:rPr>
          <w:rStyle w:val="11111AAAAStyleUnderline"/>
        </w:rPr>
        <w:t xml:space="preserve"> could </w:t>
      </w:r>
      <w:r w:rsidRPr="00951DA6">
        <w:rPr>
          <w:rStyle w:val="11111AAAAStyleUnderline"/>
          <w:highlight w:val="yellow"/>
        </w:rPr>
        <w:t>present</w:t>
      </w:r>
      <w:r w:rsidRPr="00900F26">
        <w:rPr>
          <w:rStyle w:val="11111AAAAStyleUnderline"/>
        </w:rPr>
        <w:t xml:space="preserve"> more complex and </w:t>
      </w:r>
      <w:r w:rsidRPr="00951DA6">
        <w:rPr>
          <w:rStyle w:val="11111AAAAStyleUnderline"/>
          <w:highlight w:val="yellow"/>
        </w:rPr>
        <w:t>nuanced</w:t>
      </w:r>
      <w:r w:rsidRPr="00900F26">
        <w:rPr>
          <w:rStyle w:val="11111AAAAStyleUnderline"/>
        </w:rPr>
        <w:t xml:space="preserve"> understandings of </w:t>
      </w:r>
      <w:r w:rsidRPr="00951DA6">
        <w:rPr>
          <w:rStyle w:val="11111AAAAStyleUnderline"/>
          <w:highlight w:val="yellow"/>
        </w:rPr>
        <w:t>causality.</w:t>
      </w:r>
      <w:r w:rsidRPr="00900F26">
        <w:rPr>
          <w:rStyle w:val="11111AAAAStyleUnderline"/>
        </w:rPr>
        <w:t xml:space="preserve"> </w:t>
      </w:r>
      <w:r>
        <w:t xml:space="preserve">Put another way, </w:t>
      </w:r>
      <w:r w:rsidRPr="00951DA6">
        <w:rPr>
          <w:rStyle w:val="11111AAAAStyleUnderline"/>
          <w:highlight w:val="yellow"/>
        </w:rPr>
        <w:t>if</w:t>
      </w:r>
      <w:r w:rsidRPr="00900F26">
        <w:rPr>
          <w:rStyle w:val="11111AAAAStyleUnderline"/>
        </w:rPr>
        <w:t xml:space="preserve"> you go out </w:t>
      </w:r>
      <w:r w:rsidRPr="00951DA6">
        <w:rPr>
          <w:rStyle w:val="11111AAAAStyleUnderline"/>
          <w:highlight w:val="yellow"/>
        </w:rPr>
        <w:t>looking for racial effects in data sets</w:t>
      </w:r>
      <w:r>
        <w:t xml:space="preserve"> that are </w:t>
      </w:r>
      <w:r w:rsidRPr="00951DA6">
        <w:rPr>
          <w:rStyle w:val="11111AAAAStyleUnderline"/>
          <w:highlight w:val="yellow"/>
        </w:rPr>
        <w:t>organized by race</w:t>
      </w:r>
      <w:r w:rsidRPr="00900F26">
        <w:rPr>
          <w:rStyle w:val="11111AAAAStyleUnderline"/>
        </w:rPr>
        <w:t xml:space="preserve"> </w:t>
      </w:r>
      <w:r>
        <w:t xml:space="preserve">as gross categories, </w:t>
      </w:r>
      <w:r w:rsidRPr="00951DA6">
        <w:rPr>
          <w:rStyle w:val="11111AAAAStyleUnderline"/>
          <w:highlight w:val="yellow"/>
        </w:rPr>
        <w:t>you will</w:t>
      </w:r>
      <w:r w:rsidRPr="00900F26">
        <w:rPr>
          <w:rStyle w:val="11111AAAAStyleUnderline"/>
        </w:rPr>
        <w:t xml:space="preserve"> be likely to </w:t>
      </w:r>
      <w:r w:rsidRPr="00951DA6">
        <w:rPr>
          <w:rStyle w:val="11111AAAAStyleUnderline"/>
          <w:highlight w:val="yellow"/>
        </w:rPr>
        <w:t>find them, but that will not</w:t>
      </w:r>
      <w:r w:rsidRPr="00900F26">
        <w:rPr>
          <w:rStyle w:val="11111AAAAStyleUnderline"/>
        </w:rPr>
        <w:t xml:space="preserve"> necessarily </w:t>
      </w:r>
      <w:r w:rsidRPr="00951DA6">
        <w:rPr>
          <w:rStyle w:val="11111AAAAStyleUnderline"/>
          <w:highlight w:val="yellow"/>
        </w:rPr>
        <w:t>lead to sound interpretations</w:t>
      </w:r>
      <w:r w:rsidRPr="00900F26">
        <w:rPr>
          <w:rStyle w:val="11111AAAAStyleUnderline"/>
        </w:rPr>
        <w:t xml:space="preserve"> of the factors that</w:t>
      </w:r>
      <w:r>
        <w:t xml:space="preserve"> </w:t>
      </w:r>
      <w:proofErr w:type="gramStart"/>
      <w:r>
        <w:t xml:space="preserve">actually </w:t>
      </w:r>
      <w:r w:rsidRPr="00900F26">
        <w:rPr>
          <w:rStyle w:val="11111AAAAStyleUnderline"/>
        </w:rPr>
        <w:t>produce</w:t>
      </w:r>
      <w:proofErr w:type="gramEnd"/>
      <w:r w:rsidRPr="00900F26">
        <w:rPr>
          <w:rStyle w:val="11111AAAAStyleUnderline"/>
        </w:rPr>
        <w:t xml:space="preserve"> the inequalities.</w:t>
      </w:r>
      <w:r>
        <w:t xml:space="preserve"> As likely as not that purblind approach can lead to missing the extent to which </w:t>
      </w:r>
      <w:proofErr w:type="gramStart"/>
      <w:r>
        <w:t>particular inequalities</w:t>
      </w:r>
      <w:proofErr w:type="gramEnd"/>
      <w:r>
        <w:t xml:space="preserve"> that appear statistically as ‘racial’ disparities are in fact embedded in multiple social relations (Reed and </w:t>
      </w:r>
      <w:proofErr w:type="spellStart"/>
      <w:r>
        <w:t>Chowkwanyun</w:t>
      </w:r>
      <w:proofErr w:type="spellEnd"/>
      <w:r>
        <w:t xml:space="preserve"> 2012, 150–151, 158–159). </w:t>
      </w:r>
      <w:r w:rsidRPr="00900F26">
        <w:rPr>
          <w:rStyle w:val="11111AAAAStyleUnderline"/>
        </w:rPr>
        <w:t xml:space="preserve">This issue is not a concern for </w:t>
      </w:r>
      <w:r w:rsidRPr="00951DA6">
        <w:rPr>
          <w:rStyle w:val="11111AAAAStyleUnderline"/>
          <w:highlight w:val="yellow"/>
        </w:rPr>
        <w:t>antiracist politics</w:t>
      </w:r>
      <w:r w:rsidRPr="00900F26">
        <w:rPr>
          <w:rStyle w:val="11111AAAAStyleUnderline"/>
        </w:rPr>
        <w:t xml:space="preserve"> because its</w:t>
      </w:r>
      <w:r>
        <w:t xml:space="preserve"> fundamental </w:t>
      </w:r>
      <w:r w:rsidRPr="00900F26">
        <w:rPr>
          <w:rStyle w:val="11111AAAAStyleUnderline"/>
        </w:rPr>
        <w:t>goal is propagation of the view that inequalities</w:t>
      </w:r>
      <w:r>
        <w:t xml:space="preserve"> or injustices suffered by black Americans </w:t>
      </w:r>
      <w:r w:rsidRPr="00900F26">
        <w:rPr>
          <w:rStyle w:val="11111AAAAStyleUnderline"/>
        </w:rPr>
        <w:t>should be understood as resulting from generic white racism. Its objective</w:t>
      </w:r>
      <w:r>
        <w:t xml:space="preserve">, that is, </w:t>
      </w:r>
      <w:r w:rsidRPr="00951DA6">
        <w:rPr>
          <w:rStyle w:val="11111AAAAStyleUnderline"/>
          <w:highlight w:val="yellow"/>
        </w:rPr>
        <w:t xml:space="preserve">is </w:t>
      </w:r>
      <w:r w:rsidRPr="00064E9C">
        <w:rPr>
          <w:rStyle w:val="Emphasis"/>
          <w:highlight w:val="yellow"/>
        </w:rPr>
        <w:t>rhetorical</w:t>
      </w:r>
      <w:r>
        <w:t xml:space="preserve"> and ideological, </w:t>
      </w:r>
      <w:r w:rsidRPr="00064E9C">
        <w:rPr>
          <w:rStyle w:val="Emphasis"/>
          <w:highlight w:val="yellow"/>
        </w:rPr>
        <w:t>not political</w:t>
      </w:r>
      <w:r w:rsidRPr="00064E9C">
        <w:rPr>
          <w:rStyle w:val="Emphasis"/>
        </w:rPr>
        <w:t xml:space="preserve"> and programmatic</w:t>
      </w:r>
      <w:r w:rsidRPr="00900F26">
        <w:rPr>
          <w:rStyle w:val="11111AAAAStyleUnderline"/>
        </w:rPr>
        <w:t>.</w:t>
      </w:r>
    </w:p>
    <w:p w14:paraId="75B96D35" w14:textId="77777777" w:rsidR="00836340" w:rsidRDefault="00836340" w:rsidP="00836340">
      <w:r w:rsidRPr="00297F1E">
        <w:rPr>
          <w:rStyle w:val="11111AAAAStyleUnderline"/>
        </w:rPr>
        <w:t>Antiracist discourse posits</w:t>
      </w:r>
      <w:r>
        <w:t xml:space="preserve"> White Supremacy/</w:t>
      </w:r>
      <w:r w:rsidRPr="00297F1E">
        <w:rPr>
          <w:rStyle w:val="11111AAAAStyleUnderline"/>
        </w:rPr>
        <w:t>racism as a totalizing phenomenon</w:t>
      </w:r>
      <w:r>
        <w:t xml:space="preserve">, a force </w:t>
      </w:r>
      <w:r w:rsidRPr="00297F1E">
        <w:rPr>
          <w:rStyle w:val="11111AAAAStyleUnderline"/>
        </w:rPr>
        <w:t xml:space="preserve">impervious to changing </w:t>
      </w:r>
      <w:r w:rsidRPr="00064E9C">
        <w:rPr>
          <w:rStyle w:val="Emphasis"/>
        </w:rPr>
        <w:t>institutional circumstances</w:t>
      </w:r>
      <w:r>
        <w:t xml:space="preserve">—a primordial foundation of being, just as the White League contended in the last quarter of the nineteenth century. The thrust of the Take ‘Em Down NOLA argument, for example, is that: (1) the monuments were erected to celebrate white supremacist power, which was the foundation of slavery, lynching and brutalization of black New Orleanians, disfranchisement, imposition of Jim Crow, and denial of </w:t>
      </w:r>
      <w:r w:rsidRPr="00B270E7">
        <w:rPr>
          <w:strike/>
        </w:rPr>
        <w:t>blacks’</w:t>
      </w:r>
      <w:r>
        <w:t xml:space="preserve"> basic civil rights. (2) The fact that they remain on display in the present underscores the continuity of White Supremacy’s power. (3) That continuity indicates that, as in the past, contemporary racial inequalities most meaningfully result from white supremacy, which therefore must be the primary target of struggles for social and racial justice.</w:t>
      </w:r>
    </w:p>
    <w:p w14:paraId="659F7912" w14:textId="77777777" w:rsidR="00836340" w:rsidRDefault="00836340" w:rsidP="00836340">
      <w:r>
        <w:t xml:space="preserve">But </w:t>
      </w:r>
      <w:r w:rsidRPr="00297F1E">
        <w:rPr>
          <w:rStyle w:val="11111AAAAStyleUnderline"/>
        </w:rPr>
        <w:t xml:space="preserve">adducing a causal dynamic that </w:t>
      </w:r>
      <w:proofErr w:type="gramStart"/>
      <w:r w:rsidRPr="00297F1E">
        <w:rPr>
          <w:rStyle w:val="11111AAAAStyleUnderline"/>
        </w:rPr>
        <w:t>underlay</w:t>
      </w:r>
      <w:proofErr w:type="gramEnd"/>
      <w:r w:rsidRPr="00297F1E">
        <w:rPr>
          <w:rStyle w:val="11111AAAAStyleUnderline"/>
        </w:rPr>
        <w:t xml:space="preserve"> a political conjuncture in the past to support a claim about causality in the present presumes that the same dynamics operated in the past and present.</w:t>
      </w:r>
      <w:r>
        <w:t xml:space="preserve"> That is, </w:t>
      </w:r>
      <w:r w:rsidRPr="00951DA6">
        <w:rPr>
          <w:rStyle w:val="11111AAAAStyleUnderline"/>
          <w:highlight w:val="yellow"/>
        </w:rPr>
        <w:t>the</w:t>
      </w:r>
      <w:r w:rsidRPr="007B56FC">
        <w:rPr>
          <w:rStyle w:val="11111AAAAStyleUnderline"/>
        </w:rPr>
        <w:t xml:space="preserve"> </w:t>
      </w:r>
      <w:r w:rsidRPr="00297F1E">
        <w:rPr>
          <w:rStyle w:val="11111AAAAStyleUnderline"/>
        </w:rPr>
        <w:t xml:space="preserve">race-reductionist </w:t>
      </w:r>
      <w:r w:rsidRPr="00951DA6">
        <w:rPr>
          <w:rStyle w:val="11111AAAAStyleUnderline"/>
          <w:highlight w:val="yellow"/>
        </w:rPr>
        <w:t>formulation advanced to validate</w:t>
      </w:r>
      <w:r w:rsidRPr="00297F1E">
        <w:rPr>
          <w:rStyle w:val="11111AAAAStyleUnderline"/>
        </w:rPr>
        <w:t xml:space="preserve"> the claim of </w:t>
      </w:r>
      <w:r w:rsidRPr="00951DA6">
        <w:rPr>
          <w:rStyle w:val="11111AAAAStyleUnderline"/>
          <w:highlight w:val="yellow"/>
        </w:rPr>
        <w:t xml:space="preserve">white supremacy’s overarching power </w:t>
      </w:r>
      <w:r w:rsidRPr="00064E9C">
        <w:rPr>
          <w:rStyle w:val="Emphasis"/>
          <w:highlight w:val="yellow"/>
        </w:rPr>
        <w:t>presumes what it needs to demonstrate</w:t>
      </w:r>
      <w:r w:rsidRPr="00951DA6">
        <w:rPr>
          <w:rStyle w:val="11111AAAAStyleUnderline"/>
          <w:highlight w:val="yellow"/>
        </w:rPr>
        <w:t>.</w:t>
      </w:r>
      <w:r>
        <w:t xml:space="preserve"> Sociologist Mara Loveman follows Rogers Brubaker, Pierre Bourdieu, and others in arguing that this interpretive problem and the confusions that generate it can be addressed by abandoning ‘race’ as a category of analysis to gain analytical leverage to study ‘race’ as a category of practice (Loveman 1999, 895–896; Brubaker and Cooper 2000; Bourdieu 1991). She embraces historian Barbara J. Fields’s assessment that </w:t>
      </w:r>
      <w:proofErr w:type="spellStart"/>
      <w:r>
        <w:t>Battempts</w:t>
      </w:r>
      <w:proofErr w:type="spellEnd"/>
      <w:r>
        <w:t xml:space="preserve"> to explain ‘racial phenomena’ in terms of ‘race’ are no more than definitional statements and argues that Rejection of ‘race’ as an analytical concept facilitates analysis of the historical construction of ‘race’ as a practical category without reification, and thus provides a degree of analytical leverage that tends to be foreclosed when race is used analytically (Loveman 1999, 895–896; Fields 1990, 100).</w:t>
      </w:r>
    </w:p>
    <w:p w14:paraId="31F49A41" w14:textId="77777777" w:rsidR="00836340" w:rsidRDefault="00836340" w:rsidP="00836340">
      <w:r>
        <w:t xml:space="preserve">In the current political </w:t>
      </w:r>
      <w:proofErr w:type="gramStart"/>
      <w:r>
        <w:t xml:space="preserve">context </w:t>
      </w:r>
      <w:r w:rsidRPr="00C81D84">
        <w:rPr>
          <w:rStyle w:val="11111AAAAStyleUnderline"/>
        </w:rPr>
        <w:t>that</w:t>
      </w:r>
      <w:proofErr w:type="gramEnd"/>
      <w:r w:rsidRPr="00C81D84">
        <w:rPr>
          <w:rStyle w:val="11111AAAAStyleUnderline"/>
        </w:rPr>
        <w:t xml:space="preserve"> interpretive pathology is pernicious politically because the claim of continuity demands ignoring historical specificities of both past and present that are crucially important for making adequate sense of either. </w:t>
      </w:r>
      <w:r w:rsidRPr="00951DA6">
        <w:rPr>
          <w:rStyle w:val="11111AAAAStyleUnderline"/>
          <w:highlight w:val="yellow"/>
        </w:rPr>
        <w:t>The point of analogizing</w:t>
      </w:r>
      <w:r w:rsidRPr="00C81D84">
        <w:rPr>
          <w:rStyle w:val="11111AAAAStyleUnderline"/>
        </w:rPr>
        <w:t xml:space="preserve"> current conditions to </w:t>
      </w:r>
      <w:r w:rsidRPr="00951DA6">
        <w:rPr>
          <w:rStyle w:val="11111AAAAStyleUnderline"/>
          <w:highlight w:val="yellow"/>
        </w:rPr>
        <w:t>slavery</w:t>
      </w:r>
      <w:r>
        <w:t xml:space="preserve"> or earlier regimes of openly white supremacist hierarchy </w:t>
      </w:r>
      <w:r w:rsidRPr="00951DA6">
        <w:rPr>
          <w:rStyle w:val="11111AAAAStyleUnderline"/>
          <w:highlight w:val="yellow"/>
        </w:rPr>
        <w:t>is to subordinate</w:t>
      </w:r>
      <w:r w:rsidRPr="00C81D84">
        <w:rPr>
          <w:rStyle w:val="11111AAAAStyleUnderline"/>
        </w:rPr>
        <w:t xml:space="preserve"> consideration of the discrete, </w:t>
      </w:r>
      <w:r w:rsidRPr="00951DA6">
        <w:rPr>
          <w:rStyle w:val="11111AAAAStyleUnderline"/>
          <w:highlight w:val="yellow"/>
        </w:rPr>
        <w:t xml:space="preserve">complex mechanisms through which </w:t>
      </w:r>
      <w:r w:rsidRPr="00064E9C">
        <w:rPr>
          <w:rStyle w:val="Emphasis"/>
          <w:highlight w:val="yellow"/>
        </w:rPr>
        <w:t>contemporary inequalities</w:t>
      </w:r>
      <w:r w:rsidRPr="00951DA6">
        <w:rPr>
          <w:rStyle w:val="11111AAAAStyleUnderline"/>
          <w:highlight w:val="yellow"/>
        </w:rPr>
        <w:t xml:space="preserve"> are reproduced</w:t>
      </w:r>
      <w:r w:rsidRPr="00DA15E7">
        <w:rPr>
          <w:rStyle w:val="11111AAAAStyleUnderline"/>
        </w:rPr>
        <w:t xml:space="preserve"> in quotidian life to the meta-historical contention that generic white supremacy, or racism, most significantly explains disadvantages and injustices that black Americans suffer today. But</w:t>
      </w:r>
      <w:r w:rsidRPr="00C81D84">
        <w:rPr>
          <w:rStyle w:val="11111AAAAStyleUnderline"/>
        </w:rPr>
        <w:t xml:space="preserve"> even in the nineteenth century, at the nadir of the defeat of Reconstruction and imposition of</w:t>
      </w:r>
      <w:r>
        <w:t xml:space="preserve"> disfranchisement and the </w:t>
      </w:r>
      <w:r w:rsidRPr="00C81D84">
        <w:rPr>
          <w:rStyle w:val="11111AAAAStyleUnderline"/>
        </w:rPr>
        <w:t>Jim Crow</w:t>
      </w:r>
      <w:r>
        <w:t xml:space="preserve"> order, </w:t>
      </w:r>
      <w:r w:rsidRPr="00951DA6">
        <w:rPr>
          <w:rStyle w:val="11111AAAAStyleUnderline"/>
          <w:highlight w:val="yellow"/>
        </w:rPr>
        <w:t>black politics</w:t>
      </w:r>
      <w:r w:rsidRPr="00C81D84">
        <w:rPr>
          <w:rStyle w:val="11111AAAAStyleUnderline"/>
        </w:rPr>
        <w:t xml:space="preserve"> was </w:t>
      </w:r>
      <w:r w:rsidRPr="00064E9C">
        <w:rPr>
          <w:rStyle w:val="Emphasis"/>
          <w:highlight w:val="yellow"/>
        </w:rPr>
        <w:t>not</w:t>
      </w:r>
      <w:r w:rsidRPr="00064E9C">
        <w:rPr>
          <w:rStyle w:val="Emphasis"/>
        </w:rPr>
        <w:t xml:space="preserve"> adequately </w:t>
      </w:r>
      <w:r w:rsidRPr="00064E9C">
        <w:rPr>
          <w:rStyle w:val="Emphasis"/>
          <w:highlight w:val="yellow"/>
        </w:rPr>
        <w:t>reducible</w:t>
      </w:r>
      <w:r w:rsidRPr="00951DA6">
        <w:rPr>
          <w:rStyle w:val="11111AAAAStyleUnderline"/>
          <w:highlight w:val="yellow"/>
        </w:rPr>
        <w:t xml:space="preserve"> to a </w:t>
      </w:r>
      <w:r w:rsidRPr="00064E9C">
        <w:rPr>
          <w:rStyle w:val="Emphasis"/>
          <w:highlight w:val="yellow"/>
        </w:rPr>
        <w:t>unitary struggle</w:t>
      </w:r>
      <w:r w:rsidRPr="00C81D84">
        <w:rPr>
          <w:rStyle w:val="11111AAAAStyleUnderline"/>
        </w:rPr>
        <w:t xml:space="preserve"> against white supremacy</w:t>
      </w:r>
      <w:r>
        <w:t xml:space="preserve">; differences of perspective, agendas, and programs pertained among </w:t>
      </w:r>
      <w:r w:rsidRPr="00B270E7">
        <w:rPr>
          <w:strike/>
        </w:rPr>
        <w:t>blacks</w:t>
      </w:r>
      <w:r>
        <w:t xml:space="preserve"> and determined strategic directions, including pursuit of allies (Stein 1974).</w:t>
      </w:r>
    </w:p>
    <w:p w14:paraId="0FCE8CFA" w14:textId="77777777" w:rsidR="00836340" w:rsidRDefault="00836340" w:rsidP="00836340">
      <w:r>
        <w:t>In addressing another racially charged issue—how we should regard Rachel Dolezal’s embrace of a transracial identity in relation to Caitlyn Jenner’s embrace of a transgender one— historian Susan Stryker neatly describes the appeal and limitations of argument by analogy: Analogy is a weak form of analysis, in which a better-known case is compared to one that is lesser known, and thereby offered as a model for understanding something that is not yet well understood…Analogy’s rhetorical strength is to be found precisely in its ability to condense complicated forms of similarity into singularly powerful linguistic gestures and acts of speech, while its analytical weakness lies precisely in the nonidentity of the things being compared (Stryker 2015). Even if we were to accept racism as a label summarizing the various factors involved, noting those apparent similarities does not tell us how inequalities are reproduced today and has nothing to say practically about how to combat them. And it is important to interrogate why it is paramount within the antiracist framework that we understand the present through analogy to the past.</w:t>
      </w:r>
    </w:p>
    <w:p w14:paraId="020312BD" w14:textId="77777777" w:rsidR="00836340" w:rsidRDefault="00836340" w:rsidP="00836340">
      <w:r w:rsidRPr="001D00D8">
        <w:rPr>
          <w:rStyle w:val="11111AAAAStyleUnderline"/>
        </w:rPr>
        <w:t>In the antiracist political project</w:t>
      </w:r>
      <w:r>
        <w:t xml:space="preserve"> white supremacy/</w:t>
      </w:r>
      <w:r w:rsidRPr="001D00D8">
        <w:rPr>
          <w:rStyle w:val="11111AAAAStyleUnderline"/>
        </w:rPr>
        <w:t>racism is</w:t>
      </w:r>
      <w:r>
        <w:t>—like terrorism—</w:t>
      </w:r>
      <w:r w:rsidRPr="001D00D8">
        <w:rPr>
          <w:rStyle w:val="11111AAAAStyleUnderline"/>
        </w:rPr>
        <w:t>an amorphous, ideological abstraction whose specific content exists largely in the eyes of the beholder.</w:t>
      </w:r>
      <w:r>
        <w:t xml:space="preserve"> Therefore, like antiterrorism, </w:t>
      </w:r>
      <w:r w:rsidRPr="001D00D8">
        <w:rPr>
          <w:rStyle w:val="11111AAAAStyleUnderline"/>
        </w:rPr>
        <w:t>antiracism’s targets can be porous and entirely arbitrary; this</w:t>
      </w:r>
      <w:r>
        <w:t xml:space="preserve"> means that, also </w:t>
      </w:r>
      <w:r w:rsidRPr="001D00D8">
        <w:rPr>
          <w:rStyle w:val="11111AAAAStyleUnderline"/>
        </w:rPr>
        <w:t>like antiterrorism, the struggle can never be won.</w:t>
      </w:r>
      <w:r>
        <w:t xml:space="preserve"> Clint Smith’s romantic assessment of Take ‘Em Down NOLA’s contribution indicates as much and makes clear, as does everything that Ta-Nehisi Coates has ever written (e.g., Coates 2014, 2016a, b, 2017), that winning anything concrete is not the point. </w:t>
      </w:r>
      <w:r w:rsidRPr="001D00D8">
        <w:rPr>
          <w:rStyle w:val="11111AAAAStyleUnderline"/>
        </w:rPr>
        <w:t>The politics that follows from this view centers on pursuit of recognition</w:t>
      </w:r>
      <w:r>
        <w:t xml:space="preserve"> and representation </w:t>
      </w:r>
      <w:r w:rsidRPr="001D00D8">
        <w:rPr>
          <w:rStyle w:val="11111AAAAStyleUnderline"/>
        </w:rPr>
        <w:t xml:space="preserve">on </w:t>
      </w:r>
      <w:proofErr w:type="spellStart"/>
      <w:r w:rsidRPr="001D00D8">
        <w:rPr>
          <w:rStyle w:val="11111AAAAStyleUnderline"/>
        </w:rPr>
        <w:t>groupist</w:t>
      </w:r>
      <w:proofErr w:type="spellEnd"/>
      <w:r w:rsidRPr="001D00D8">
        <w:rPr>
          <w:rStyle w:val="11111AAAAStyleUnderline"/>
        </w:rPr>
        <w:t xml:space="preserve"> terms</w:t>
      </w:r>
      <w:r>
        <w:t xml:space="preserve">—both </w:t>
      </w:r>
      <w:r w:rsidRPr="001D00D8">
        <w:rPr>
          <w:rStyle w:val="11111AAAAStyleUnderline"/>
        </w:rPr>
        <w:t>as symbolic depiction in the public realm and as claims to articulate the interests, perspectives, or voices of a generic black constituency</w:t>
      </w:r>
      <w:r>
        <w:t xml:space="preserve"> or some subset thereof, e.g., youth or grassroots. </w:t>
      </w:r>
      <w:r w:rsidRPr="00064E9C">
        <w:rPr>
          <w:rStyle w:val="Emphasis"/>
        </w:rPr>
        <w:t>It is not interested in broadly egalitarian redistribution</w:t>
      </w:r>
      <w:r>
        <w:t>.</w:t>
      </w:r>
    </w:p>
    <w:p w14:paraId="4AF28DD0" w14:textId="77777777" w:rsidR="00836340" w:rsidRDefault="00836340" w:rsidP="00836340">
      <w:r>
        <w:t xml:space="preserve">Notwithstanding its performative evocations of the 1960s Black Power populist militancy, </w:t>
      </w:r>
      <w:r w:rsidRPr="00880E24">
        <w:rPr>
          <w:rStyle w:val="11111AAAAStyleUnderline"/>
        </w:rPr>
        <w:t xml:space="preserve">this </w:t>
      </w:r>
      <w:r w:rsidRPr="00951DA6">
        <w:rPr>
          <w:rStyle w:val="11111AAAAStyleUnderline"/>
          <w:highlight w:val="yellow"/>
        </w:rPr>
        <w:t>antiracist politics is</w:t>
      </w:r>
      <w:r>
        <w:t xml:space="preserve"> neither leftist </w:t>
      </w:r>
      <w:proofErr w:type="gramStart"/>
      <w:r>
        <w:t>in itself nor</w:t>
      </w:r>
      <w:proofErr w:type="gramEnd"/>
      <w:r>
        <w:t xml:space="preserve"> particularly compatible with a left politics as conventionally understood. At this political juncture, it is, </w:t>
      </w:r>
      <w:r w:rsidRPr="00880E24">
        <w:rPr>
          <w:rStyle w:val="11111AAAAStyleUnderline"/>
        </w:rPr>
        <w:t xml:space="preserve">like </w:t>
      </w:r>
      <w:r w:rsidRPr="00064E9C">
        <w:rPr>
          <w:rStyle w:val="Emphasis"/>
        </w:rPr>
        <w:t>bourgeois feminism</w:t>
      </w:r>
      <w:r w:rsidRPr="00880E24">
        <w:rPr>
          <w:rStyle w:val="11111AAAAStyleUnderline"/>
        </w:rPr>
        <w:t xml:space="preserve"> and other </w:t>
      </w:r>
      <w:proofErr w:type="spellStart"/>
      <w:r w:rsidRPr="00880E24">
        <w:rPr>
          <w:rStyle w:val="11111AAAAStyleUnderline"/>
        </w:rPr>
        <w:t>groupist</w:t>
      </w:r>
      <w:proofErr w:type="spellEnd"/>
      <w:r w:rsidRPr="00880E24">
        <w:rPr>
          <w:rStyle w:val="11111AAAAStyleUnderline"/>
        </w:rPr>
        <w:t xml:space="preserve"> tendencies, an oppositional epicycle within hegemonic </w:t>
      </w:r>
      <w:r w:rsidRPr="00064E9C">
        <w:rPr>
          <w:rStyle w:val="Emphasis"/>
        </w:rPr>
        <w:t>neolib</w:t>
      </w:r>
      <w:r w:rsidRPr="00880E24">
        <w:rPr>
          <w:rStyle w:val="11111AAAAStyleUnderline"/>
        </w:rPr>
        <w:t xml:space="preserve">eralism, one might say </w:t>
      </w:r>
      <w:r w:rsidRPr="00951DA6">
        <w:rPr>
          <w:rStyle w:val="11111AAAAStyleUnderline"/>
          <w:highlight w:val="yellow"/>
        </w:rPr>
        <w:t xml:space="preserve">a </w:t>
      </w:r>
      <w:r w:rsidRPr="00064E9C">
        <w:rPr>
          <w:rStyle w:val="Emphasis"/>
          <w:highlight w:val="yellow"/>
        </w:rPr>
        <w:t>component of neoliberalism’s critical self-consciousness</w:t>
      </w:r>
      <w:r w:rsidRPr="00951DA6">
        <w:rPr>
          <w:rStyle w:val="11111AAAAStyleUnderline"/>
          <w:highlight w:val="yellow"/>
        </w:rPr>
        <w:t>;</w:t>
      </w:r>
      <w:r>
        <w:t xml:space="preserve"> it is thus in fact fundamentally anti-leftist. Black political elites’ attacks on the Bernie Sanders 2016 presidential nomination campaign’s call for </w:t>
      </w:r>
      <w:proofErr w:type="spellStart"/>
      <w:r>
        <w:t>decommodified</w:t>
      </w:r>
      <w:proofErr w:type="spellEnd"/>
      <w:r>
        <w:t xml:space="preserve"> public higher education as frivolous, irresponsible, or even un-American underscores how deeply embedded this politics is within neoliberalism (Richardson 2016; Sheinin 2016; Johnson 2016).</w:t>
      </w:r>
    </w:p>
    <w:p w14:paraId="56374466" w14:textId="77777777" w:rsidR="00836340" w:rsidRDefault="00836340" w:rsidP="00836340">
      <w:r w:rsidRPr="00880E24">
        <w:rPr>
          <w:rStyle w:val="11111AAAAStyleUnderline"/>
        </w:rPr>
        <w:t>During the campaign, antiracist activists and commentators routinely attacked Sanders for being inattentive to black concerns</w:t>
      </w:r>
      <w:r>
        <w:t xml:space="preserve">, which they insisted are separate from political economy and capitalist class dynamics and reduced to pro forma rehearsal of slogans like </w:t>
      </w:r>
      <w:proofErr w:type="spellStart"/>
      <w:r>
        <w:t>Bblack</w:t>
      </w:r>
      <w:proofErr w:type="spellEnd"/>
      <w:r>
        <w:t xml:space="preserve"> lives matter^ and denunciation of an abstract </w:t>
      </w:r>
      <w:proofErr w:type="spellStart"/>
      <w:r>
        <w:t>Bsystemic</w:t>
      </w:r>
      <w:proofErr w:type="spellEnd"/>
      <w:r>
        <w:t xml:space="preserve"> racism.^ After the 2016 election, antiracist hostility toward efforts to generate broadly working class-based, social-democratic alternatives to Democratic neoliberalism, if anything, intensified. Coates (2017), for example, denounces as white supremacist any suggestions that working-class whites’ votes for Trump stem from anything other than commitment to white supremacy. Social scientists and other public opinion experts have provided steady grist for antiracist and other </w:t>
      </w:r>
      <w:proofErr w:type="spellStart"/>
      <w:r>
        <w:t>identitiarian</w:t>
      </w:r>
      <w:proofErr w:type="spellEnd"/>
      <w:r>
        <w:t xml:space="preserve"> ideologues’ incessant rehearsal of the trope of a hopelessly backward, racist, sexist, homophobic, and xenophobic white working class as the main danger to progress in the society. In this insistence, they join </w:t>
      </w:r>
      <w:proofErr w:type="spellStart"/>
      <w:r>
        <w:t>Clintonoid</w:t>
      </w:r>
      <w:proofErr w:type="spellEnd"/>
      <w:r>
        <w:t xml:space="preserve"> neoliberal Democrats of all races, genders, and sexual orientations who reject downwardly redistributive politics for more openly class-based reasons. Thus, as Mark Dudzic points out in a superb essay originally written before the election:</w:t>
      </w:r>
    </w:p>
    <w:p w14:paraId="2147D3C0" w14:textId="77777777" w:rsidR="00836340" w:rsidRDefault="00836340" w:rsidP="00836340">
      <w:r>
        <w:t xml:space="preserve">Joan Walsh, among many others, opined that Sanders’ substantial support among white workers (who overwhelmingly supported Clinton in 2008) is because </w:t>
      </w:r>
      <w:proofErr w:type="spellStart"/>
      <w:r>
        <w:t>Bshe</w:t>
      </w:r>
      <w:proofErr w:type="spellEnd"/>
      <w:r>
        <w:t xml:space="preserve"> has been damaged by her association with the first black president.^ And Paul Krugman, that eternal guardian of the left gate of the ruling class, pontificated that the Sanders campaign failed to understand the importance of </w:t>
      </w:r>
      <w:proofErr w:type="spellStart"/>
      <w:r>
        <w:t>Bhorizontal</w:t>
      </w:r>
      <w:proofErr w:type="spellEnd"/>
      <w:r>
        <w:t xml:space="preserve"> inequality^ between groups (Dudzic 2017).</w:t>
      </w:r>
    </w:p>
    <w:p w14:paraId="5B93264B" w14:textId="77777777" w:rsidR="00836340" w:rsidRDefault="00836340" w:rsidP="00836340">
      <w:r>
        <w:t>Dudzic’s assessment of liberals’ reaction to the social-democratic enthusiasm Sanders sparked applies equally to antiracist activists and commentators:</w:t>
      </w:r>
    </w:p>
    <w:p w14:paraId="3730F845" w14:textId="77777777" w:rsidR="00836340" w:rsidRDefault="00836340" w:rsidP="00836340">
      <w:r w:rsidRPr="003A38C7">
        <w:rPr>
          <w:rStyle w:val="11111AAAAStyleUnderline"/>
        </w:rPr>
        <w:t xml:space="preserve">The </w:t>
      </w:r>
      <w:r w:rsidRPr="00951DA6">
        <w:rPr>
          <w:rStyle w:val="11111AAAAStyleUnderline"/>
          <w:highlight w:val="yellow"/>
        </w:rPr>
        <w:t>Sanders</w:t>
      </w:r>
      <w:r w:rsidRPr="003A38C7">
        <w:rPr>
          <w:rStyle w:val="11111AAAAStyleUnderline"/>
        </w:rPr>
        <w:t xml:space="preserve"> campaign was so disorienting</w:t>
      </w:r>
      <w:r>
        <w:t xml:space="preserve"> to both conservatives and liberals </w:t>
      </w:r>
      <w:r w:rsidRPr="006D4752">
        <w:rPr>
          <w:rStyle w:val="11111AAAAStyleUnderline"/>
        </w:rPr>
        <w:t xml:space="preserve">because it </w:t>
      </w:r>
      <w:r w:rsidRPr="00951DA6">
        <w:rPr>
          <w:rStyle w:val="11111AAAAStyleUnderline"/>
          <w:highlight w:val="yellow"/>
        </w:rPr>
        <w:t>did not embrace</w:t>
      </w:r>
      <w:r w:rsidRPr="006D4752">
        <w:rPr>
          <w:rStyle w:val="11111AAAAStyleUnderline"/>
        </w:rPr>
        <w:t xml:space="preserve"> these </w:t>
      </w:r>
      <w:r w:rsidRPr="00064E9C">
        <w:rPr>
          <w:rStyle w:val="Emphasis"/>
          <w:highlight w:val="yellow"/>
        </w:rPr>
        <w:t>naturalized categories</w:t>
      </w:r>
      <w:r w:rsidRPr="006D4752">
        <w:rPr>
          <w:rStyle w:val="11111AAAAStyleUnderline"/>
        </w:rPr>
        <w:t xml:space="preserve"> [racism and sexism] </w:t>
      </w:r>
      <w:r w:rsidRPr="00951DA6">
        <w:rPr>
          <w:rStyle w:val="11111AAAAStyleUnderline"/>
          <w:highlight w:val="yellow"/>
        </w:rPr>
        <w:t>but</w:t>
      </w:r>
      <w:r w:rsidRPr="006D4752">
        <w:rPr>
          <w:rStyle w:val="11111AAAAStyleUnderline"/>
        </w:rPr>
        <w:t xml:space="preserve">, instead, </w:t>
      </w:r>
      <w:r w:rsidRPr="00951DA6">
        <w:rPr>
          <w:rStyle w:val="11111AAAAStyleUnderline"/>
          <w:highlight w:val="yellow"/>
        </w:rPr>
        <w:t>revealed them as</w:t>
      </w:r>
      <w:r w:rsidRPr="006D4752">
        <w:rPr>
          <w:rStyle w:val="11111AAAAStyleUnderline"/>
        </w:rPr>
        <w:t xml:space="preserve"> </w:t>
      </w:r>
      <w:r w:rsidRPr="00064E9C">
        <w:rPr>
          <w:rStyle w:val="Emphasis"/>
          <w:highlight w:val="yellow"/>
        </w:rPr>
        <w:t>social relationships</w:t>
      </w:r>
      <w:r w:rsidRPr="00951DA6">
        <w:rPr>
          <w:rStyle w:val="11111AAAAStyleUnderline"/>
          <w:highlight w:val="yellow"/>
        </w:rPr>
        <w:t xml:space="preserve"> established by</w:t>
      </w:r>
      <w:r w:rsidRPr="006D4752">
        <w:rPr>
          <w:rStyle w:val="11111AAAAStyleUnderline"/>
        </w:rPr>
        <w:t xml:space="preserve"> </w:t>
      </w:r>
      <w:r w:rsidRPr="00064E9C">
        <w:rPr>
          <w:rStyle w:val="Emphasis"/>
        </w:rPr>
        <w:t xml:space="preserve">real </w:t>
      </w:r>
      <w:r w:rsidRPr="00064E9C">
        <w:rPr>
          <w:rStyle w:val="Emphasis"/>
          <w:highlight w:val="yellow"/>
        </w:rPr>
        <w:t>human beings</w:t>
      </w:r>
      <w:r w:rsidRPr="006D4752">
        <w:rPr>
          <w:rStyle w:val="11111AAAAStyleUnderline"/>
        </w:rPr>
        <w:t xml:space="preserve"> and, </w:t>
      </w:r>
      <w:r w:rsidRPr="00951DA6">
        <w:rPr>
          <w:rStyle w:val="11111AAAAStyleUnderline"/>
          <w:highlight w:val="yellow"/>
        </w:rPr>
        <w:t xml:space="preserve">thus, </w:t>
      </w:r>
      <w:r w:rsidRPr="00064E9C">
        <w:rPr>
          <w:rStyle w:val="Emphasis"/>
          <w:highlight w:val="yellow"/>
        </w:rPr>
        <w:t>open to change</w:t>
      </w:r>
      <w:r w:rsidRPr="00744D39">
        <w:rPr>
          <w:rStyle w:val="11111AAAAStyleUnderline"/>
        </w:rPr>
        <w:t xml:space="preserve"> </w:t>
      </w:r>
      <w:r w:rsidRPr="00951DA6">
        <w:rPr>
          <w:rStyle w:val="11111AAAAStyleUnderline"/>
          <w:highlight w:val="yellow"/>
        </w:rPr>
        <w:t>through</w:t>
      </w:r>
      <w:r w:rsidRPr="006D4752">
        <w:rPr>
          <w:rStyle w:val="11111AAAAStyleUnderline"/>
        </w:rPr>
        <w:t xml:space="preserve"> the application of </w:t>
      </w:r>
      <w:r w:rsidRPr="00064E9C">
        <w:rPr>
          <w:rStyle w:val="Emphasis"/>
        </w:rPr>
        <w:t>political</w:t>
      </w:r>
      <w:r w:rsidRPr="006D4752">
        <w:rPr>
          <w:rStyle w:val="11111AAAAStyleUnderline"/>
        </w:rPr>
        <w:t xml:space="preserve"> and </w:t>
      </w:r>
      <w:r w:rsidRPr="00064E9C">
        <w:rPr>
          <w:rStyle w:val="Emphasis"/>
        </w:rPr>
        <w:t>economic</w:t>
      </w:r>
      <w:r w:rsidRPr="006D4752">
        <w:rPr>
          <w:rStyle w:val="11111AAAAStyleUnderline"/>
        </w:rPr>
        <w:t xml:space="preserve"> </w:t>
      </w:r>
      <w:r w:rsidRPr="00064E9C">
        <w:rPr>
          <w:rStyle w:val="Emphasis"/>
          <w:highlight w:val="yellow"/>
        </w:rPr>
        <w:t>policies</w:t>
      </w:r>
      <w:r w:rsidRPr="006D4752">
        <w:rPr>
          <w:rStyle w:val="11111AAAAStyleUnderline"/>
        </w:rPr>
        <w:t>.</w:t>
      </w:r>
      <w:r>
        <w:t xml:space="preserve"> After stumbling a bit in the early months around how to give voice to the outrages of police violence and mass incarceration, </w:t>
      </w:r>
      <w:r w:rsidRPr="006D4752">
        <w:rPr>
          <w:rStyle w:val="11111AAAAStyleUnderline"/>
        </w:rPr>
        <w:t xml:space="preserve">it laid out a </w:t>
      </w:r>
      <w:proofErr w:type="gramStart"/>
      <w:r w:rsidRPr="006D4752">
        <w:rPr>
          <w:rStyle w:val="11111AAAAStyleUnderline"/>
        </w:rPr>
        <w:t>working class</w:t>
      </w:r>
      <w:proofErr w:type="gramEnd"/>
      <w:r w:rsidRPr="006D4752">
        <w:rPr>
          <w:rStyle w:val="11111AAAAStyleUnderline"/>
        </w:rPr>
        <w:t xml:space="preserve"> politics of hope that was both visionary and practical.</w:t>
      </w:r>
      <w:r>
        <w:t xml:space="preserve"> In the process, </w:t>
      </w:r>
      <w:r w:rsidRPr="006D4752">
        <w:rPr>
          <w:rStyle w:val="11111AAAAStyleUnderline"/>
        </w:rPr>
        <w:t>it helped lay bare the actual mechanisms of capitalism that drive inequality. And it exposed</w:t>
      </w:r>
      <w:r>
        <w:t xml:space="preserve"> the fault lines created by </w:t>
      </w:r>
      <w:r w:rsidRPr="006D4752">
        <w:rPr>
          <w:rStyle w:val="11111AAAAStyleUnderline"/>
        </w:rPr>
        <w:t xml:space="preserve">decades of neoliberalism that are impeding real change in </w:t>
      </w:r>
      <w:proofErr w:type="gramStart"/>
      <w:r w:rsidRPr="006D4752">
        <w:rPr>
          <w:rStyle w:val="11111AAAAStyleUnderline"/>
        </w:rPr>
        <w:t>the labor</w:t>
      </w:r>
      <w:proofErr w:type="gramEnd"/>
      <w:r w:rsidRPr="006D4752">
        <w:rPr>
          <w:rStyle w:val="11111AAAAStyleUnderline"/>
        </w:rPr>
        <w:t>, racial justice and other social movements</w:t>
      </w:r>
      <w:r>
        <w:t xml:space="preserve"> (Dudzic 2017).</w:t>
      </w:r>
    </w:p>
    <w:p w14:paraId="6CB12D8E" w14:textId="77777777" w:rsidR="00836340" w:rsidRDefault="00836340" w:rsidP="00836340">
      <w:r>
        <w:t xml:space="preserve">Although its attraction to Black Power </w:t>
      </w:r>
      <w:proofErr w:type="spellStart"/>
      <w:r>
        <w:t>Bmilitancy</w:t>
      </w:r>
      <w:proofErr w:type="spellEnd"/>
      <w:r>
        <w:t>^ suggests insurgent racial populism, the current race-reductionist politics centers on exposé and demands for recognition, not egalitarian redistribution. Its project is elimination of disparities within a regime of intensifying economic inequality, which antiracism takes as given. As Warren et al. put it:</w:t>
      </w:r>
    </w:p>
    <w:p w14:paraId="642D8D28" w14:textId="77777777" w:rsidR="00836340" w:rsidRDefault="00836340" w:rsidP="00836340">
      <w:r>
        <w:t xml:space="preserve">antiracists…remain attuned to a vision of justice defined by ensuring equal access to hierarchically distributed social goods such as family wealth (and redressing historical impediments to the accumulation of wealth rooted in discrimination). </w:t>
      </w:r>
      <w:proofErr w:type="gramStart"/>
      <w:r>
        <w:t>Indeed</w:t>
      </w:r>
      <w:proofErr w:type="gramEnd"/>
      <w:r>
        <w:t xml:space="preserve"> in making frequent recourse to the adjective </w:t>
      </w:r>
      <w:proofErr w:type="spellStart"/>
      <w:r>
        <w:t>Bnarrow</w:t>
      </w:r>
      <w:proofErr w:type="spellEnd"/>
      <w:r>
        <w:t>^ in chastising a politics that roots inequality in economic exploitation, antiracists and identitarians have positioned the idea of racial justice as a critique of, rather than an expected consequence of, socialism. It is largely for this reason that, as Walter Benn Michaels has noted…‘the commitment to identity politics has been more an expression of…enthusiasm for the free market than a form of resistance to it (Warren et al. 2016.).</w:t>
      </w:r>
    </w:p>
    <w:p w14:paraId="428D1903" w14:textId="77777777" w:rsidR="00836340" w:rsidRDefault="00836340" w:rsidP="00836340">
      <w:r>
        <w:t xml:space="preserve">Even when its proponents believe themselves to be radicals, this </w:t>
      </w:r>
      <w:r w:rsidRPr="006D4752">
        <w:rPr>
          <w:rStyle w:val="11111AAAAStyleUnderline"/>
        </w:rPr>
        <w:t>antiracist politics is a professional-managerial class politics. Its adherents are not concerned with trying to generate the large, broad political base needed to pursue a transformative agenda because they are committed fundamentally to pursuit of racial parity within neoliberalism</w:t>
      </w:r>
      <w:r>
        <w:t xml:space="preserve">, not social transformation. In fact, </w:t>
      </w:r>
      <w:r w:rsidRPr="006D4752">
        <w:rPr>
          <w:rStyle w:val="11111AAAAStyleUnderline"/>
        </w:rPr>
        <w:t xml:space="preserve">antiracist activists’ and pundits’ insistence during the 2016 election campaign that Bernie Sanders did not address black concerns made that point very clearly because every </w:t>
      </w:r>
      <w:proofErr w:type="gramStart"/>
      <w:r w:rsidRPr="006D4752">
        <w:rPr>
          <w:rStyle w:val="11111AAAAStyleUnderline"/>
        </w:rPr>
        <w:t>nearly</w:t>
      </w:r>
      <w:proofErr w:type="gramEnd"/>
      <w:r w:rsidRPr="006D4752">
        <w:rPr>
          <w:rStyle w:val="11111AAAAStyleUnderline"/>
        </w:rPr>
        <w:t xml:space="preserve"> item on the Sanders campaign’s policy agenda</w:t>
      </w:r>
      <w:r>
        <w:t>—from the Robin Hood tax on billionaires to free public higher education to the $15/h minimum wage, a single-payer health care system, etc. (Sanders for President)—</w:t>
      </w:r>
      <w:r w:rsidRPr="006D4752">
        <w:rPr>
          <w:rStyle w:val="11111AAAAStyleUnderline"/>
        </w:rPr>
        <w:t>would disproportionately benefit black and Hispanic populations that are disproportionately working class</w:t>
      </w:r>
      <w:r>
        <w:t xml:space="preserve">. Most of all, </w:t>
      </w:r>
      <w:r w:rsidRPr="006D4752">
        <w:rPr>
          <w:rStyle w:val="11111AAAAStyleUnderline"/>
        </w:rPr>
        <w:t xml:space="preserve">the </w:t>
      </w:r>
      <w:r w:rsidRPr="00951DA6">
        <w:rPr>
          <w:rStyle w:val="11111AAAAStyleUnderline"/>
          <w:highlight w:val="yellow"/>
        </w:rPr>
        <w:t>gains</w:t>
      </w:r>
      <w:r w:rsidRPr="006D4752">
        <w:rPr>
          <w:rStyle w:val="11111AAAAStyleUnderline"/>
        </w:rPr>
        <w:t xml:space="preserve"> that </w:t>
      </w:r>
      <w:r w:rsidRPr="00951DA6">
        <w:rPr>
          <w:rStyle w:val="11111AAAAStyleUnderline"/>
          <w:highlight w:val="yellow"/>
        </w:rPr>
        <w:t xml:space="preserve">black Americans have won have been the </w:t>
      </w:r>
      <w:r w:rsidRPr="00064E9C">
        <w:rPr>
          <w:rStyle w:val="Emphasis"/>
          <w:highlight w:val="yellow"/>
        </w:rPr>
        <w:t>product of alliances</w:t>
      </w:r>
      <w:r w:rsidRPr="00951DA6">
        <w:rPr>
          <w:rStyle w:val="11111AAAAStyleUnderline"/>
          <w:highlight w:val="yellow"/>
        </w:rPr>
        <w:t xml:space="preserve"> </w:t>
      </w:r>
      <w:r w:rsidRPr="00EB03AF">
        <w:rPr>
          <w:rStyle w:val="11111AAAAStyleUnderline"/>
        </w:rPr>
        <w:t xml:space="preserve">condensed around </w:t>
      </w:r>
      <w:r w:rsidRPr="00064E9C">
        <w:rPr>
          <w:rStyle w:val="Emphasis"/>
        </w:rPr>
        <w:t>broad egalitarian agendas</w:t>
      </w:r>
      <w:r>
        <w:t>. Historian Touré F. Reed notes:</w:t>
      </w:r>
    </w:p>
    <w:p w14:paraId="3A056DFE" w14:textId="77777777" w:rsidR="00836340" w:rsidRDefault="00836340" w:rsidP="00836340">
      <w:r w:rsidRPr="00064E9C">
        <w:rPr>
          <w:rStyle w:val="Emphasis"/>
          <w:highlight w:val="yellow"/>
        </w:rPr>
        <w:t>Emancipation</w:t>
      </w:r>
      <w:r w:rsidRPr="00951DA6">
        <w:rPr>
          <w:rStyle w:val="11111AAAAStyleUnderline"/>
          <w:highlight w:val="yellow"/>
        </w:rPr>
        <w:t xml:space="preserve"> </w:t>
      </w:r>
      <w:r w:rsidRPr="00EB03AF">
        <w:rPr>
          <w:rStyle w:val="11111AAAAStyleUnderline"/>
        </w:rPr>
        <w:t>and</w:t>
      </w:r>
      <w:r w:rsidRPr="006D4752">
        <w:rPr>
          <w:rStyle w:val="11111AAAAStyleUnderline"/>
        </w:rPr>
        <w:t xml:space="preserve"> even </w:t>
      </w:r>
      <w:r w:rsidRPr="00064E9C">
        <w:rPr>
          <w:rStyle w:val="Emphasis"/>
          <w:highlight w:val="yellow"/>
        </w:rPr>
        <w:t>Reconstruction</w:t>
      </w:r>
      <w:r w:rsidRPr="00951DA6">
        <w:rPr>
          <w:rStyle w:val="11111AAAAStyleUnderline"/>
          <w:highlight w:val="yellow"/>
        </w:rPr>
        <w:t xml:space="preserve"> </w:t>
      </w:r>
      <w:r w:rsidRPr="00EB03AF">
        <w:rPr>
          <w:rStyle w:val="11111AAAAStyleUnderline"/>
        </w:rPr>
        <w:t xml:space="preserve">were produced by a </w:t>
      </w:r>
      <w:r w:rsidRPr="00064E9C">
        <w:rPr>
          <w:rStyle w:val="Emphasis"/>
        </w:rPr>
        <w:t>convergence of interests</w:t>
      </w:r>
      <w:r w:rsidRPr="00EB03AF">
        <w:rPr>
          <w:rStyle w:val="11111AAAAStyleUnderline"/>
        </w:rPr>
        <w:t xml:space="preserve"> among </w:t>
      </w:r>
      <w:r w:rsidRPr="00064E9C">
        <w:rPr>
          <w:rStyle w:val="Emphasis"/>
        </w:rPr>
        <w:t>disparate constituencies</w:t>
      </w:r>
      <w:r w:rsidRPr="00EB03AF">
        <w:t>—African Americans, abolitionists, business, small</w:t>
      </w:r>
      <w:r>
        <w:t xml:space="preserve"> freeholders, and northern laborers— united under the banner of free labor. </w:t>
      </w:r>
      <w:r w:rsidRPr="0053328C">
        <w:rPr>
          <w:rStyle w:val="11111AAAAStyleUnderline"/>
        </w:rPr>
        <w:t xml:space="preserve">The </w:t>
      </w:r>
      <w:r w:rsidRPr="00064E9C">
        <w:rPr>
          <w:rStyle w:val="Emphasis"/>
          <w:highlight w:val="yellow"/>
        </w:rPr>
        <w:t>civil rights</w:t>
      </w:r>
      <w:r w:rsidRPr="00064E9C">
        <w:rPr>
          <w:rStyle w:val="Emphasis"/>
        </w:rPr>
        <w:t xml:space="preserve"> movement</w:t>
      </w:r>
      <w:r w:rsidRPr="00EB03AF">
        <w:rPr>
          <w:rStyle w:val="11111AAAAStyleUnderline"/>
        </w:rPr>
        <w:t xml:space="preserve"> was the product of a consensus created by the New Deal that presumed the appropriateness of government intervention in</w:t>
      </w:r>
      <w:r w:rsidRPr="0053328C">
        <w:rPr>
          <w:rStyle w:val="11111AAAAStyleUnderline"/>
        </w:rPr>
        <w:t xml:space="preserve"> private affairs for the public good, </w:t>
      </w:r>
      <w:r w:rsidRPr="00064E9C">
        <w:rPr>
          <w:rStyle w:val="Emphasis"/>
          <w:highlight w:val="yellow"/>
        </w:rPr>
        <w:t xml:space="preserve">the </w:t>
      </w:r>
      <w:r w:rsidRPr="00064E9C">
        <w:rPr>
          <w:rStyle w:val="Emphasis"/>
        </w:rPr>
        <w:t xml:space="preserve">broad </w:t>
      </w:r>
      <w:r w:rsidRPr="00064E9C">
        <w:rPr>
          <w:rStyle w:val="Emphasis"/>
          <w:highlight w:val="yellow"/>
        </w:rPr>
        <w:t>repudiation of scientific racism</w:t>
      </w:r>
      <w:r w:rsidRPr="0053328C">
        <w:rPr>
          <w:rStyle w:val="11111AAAAStyleUnderline"/>
        </w:rPr>
        <w:t xml:space="preserve"> following World War II,</w:t>
      </w:r>
      <w:r>
        <w:t xml:space="preserve"> and the political vulnerabilities Jim Crow created for the United States during the Cold War</w:t>
      </w:r>
      <w:r w:rsidRPr="00951DA6">
        <w:rPr>
          <w:rStyle w:val="11111AAAAStyleUnderline"/>
          <w:highlight w:val="yellow"/>
        </w:rPr>
        <w:t>.</w:t>
      </w:r>
      <w:r w:rsidRPr="0018216B">
        <w:rPr>
          <w:rStyle w:val="11111AAAAStyleUnderline"/>
        </w:rPr>
        <w:t xml:space="preserve"> </w:t>
      </w:r>
      <w:r w:rsidRPr="002D20AA">
        <w:rPr>
          <w:rStyle w:val="11111AAAAStyleUnderline"/>
        </w:rPr>
        <w:t>To be sure</w:t>
      </w:r>
      <w:r w:rsidRPr="00692F60">
        <w:rPr>
          <w:rStyle w:val="11111AAAAStyleUnderline"/>
        </w:rPr>
        <w:t xml:space="preserve">, Reconstruction, the New Deal, the War on Poverty, and even the civil rights </w:t>
      </w:r>
      <w:r w:rsidRPr="002D20AA">
        <w:rPr>
          <w:rStyle w:val="11111AAAAStyleUnderline"/>
        </w:rPr>
        <w:t>movement</w:t>
      </w:r>
      <w:r w:rsidRPr="00692F60">
        <w:rPr>
          <w:rStyle w:val="11111AAAAStyleUnderline"/>
        </w:rPr>
        <w:t xml:space="preserve"> failed to redress </w:t>
      </w:r>
      <w:proofErr w:type="gramStart"/>
      <w:r w:rsidRPr="00692F60">
        <w:rPr>
          <w:rStyle w:val="11111AAAAStyleUnderline"/>
        </w:rPr>
        <w:t>all of</w:t>
      </w:r>
      <w:proofErr w:type="gramEnd"/>
      <w:r w:rsidRPr="00692F60">
        <w:rPr>
          <w:rStyle w:val="11111AAAAStyleUnderline"/>
        </w:rPr>
        <w:t xml:space="preserve"> the challenges confronting </w:t>
      </w:r>
      <w:r w:rsidRPr="00B270E7">
        <w:rPr>
          <w:strike/>
        </w:rPr>
        <w:t>blacks</w:t>
      </w:r>
      <w:r w:rsidRPr="00692F60">
        <w:rPr>
          <w:rStyle w:val="11111AAAAStyleUnderline"/>
        </w:rPr>
        <w:t>.</w:t>
      </w:r>
      <w:r>
        <w:t xml:space="preserve"> </w:t>
      </w:r>
      <w:r w:rsidRPr="00064E9C">
        <w:rPr>
          <w:rStyle w:val="Emphasis"/>
        </w:rPr>
        <w:t xml:space="preserve">But </w:t>
      </w:r>
      <w:r w:rsidRPr="00064E9C">
        <w:rPr>
          <w:rStyle w:val="Emphasis"/>
          <w:highlight w:val="yellow"/>
        </w:rPr>
        <w:t>the limitations of</w:t>
      </w:r>
      <w:r w:rsidRPr="00064E9C">
        <w:rPr>
          <w:rStyle w:val="Emphasis"/>
        </w:rPr>
        <w:t xml:space="preserve"> each of </w:t>
      </w:r>
      <w:r w:rsidRPr="00064E9C">
        <w:rPr>
          <w:rStyle w:val="Emphasis"/>
          <w:highlight w:val="yellow"/>
        </w:rPr>
        <w:t>these movements reflected</w:t>
      </w:r>
      <w:r w:rsidRPr="00064E9C">
        <w:rPr>
          <w:rStyle w:val="Emphasis"/>
        </w:rPr>
        <w:t xml:space="preserve"> political </w:t>
      </w:r>
      <w:r w:rsidRPr="00064E9C">
        <w:rPr>
          <w:rStyle w:val="Emphasis"/>
          <w:highlight w:val="yellow"/>
        </w:rPr>
        <w:t xml:space="preserve">constraints </w:t>
      </w:r>
      <w:r w:rsidRPr="00064E9C">
        <w:rPr>
          <w:rStyle w:val="Emphasis"/>
        </w:rPr>
        <w:t xml:space="preserve">imposed on them, in large part, </w:t>
      </w:r>
      <w:r w:rsidRPr="00064E9C">
        <w:rPr>
          <w:rStyle w:val="Emphasis"/>
          <w:highlight w:val="yellow"/>
        </w:rPr>
        <w:t>by capital</w:t>
      </w:r>
      <w:r>
        <w:t xml:space="preserve"> (Reed 2018).</w:t>
      </w:r>
    </w:p>
    <w:p w14:paraId="7D59844F" w14:textId="77777777" w:rsidR="00836340" w:rsidRDefault="00836340" w:rsidP="00836340">
      <w:r>
        <w:t xml:space="preserve">As A. Philip Randolph, Bayard Rustin, Martin Luther King, Jr., and two </w:t>
      </w:r>
      <w:r w:rsidRPr="00951DA6">
        <w:rPr>
          <w:rStyle w:val="11111AAAAStyleUnderline"/>
          <w:highlight w:val="yellow"/>
        </w:rPr>
        <w:t>generations of</w:t>
      </w:r>
      <w:r w:rsidRPr="00C058DF">
        <w:rPr>
          <w:rStyle w:val="11111AAAAStyleUnderline"/>
        </w:rPr>
        <w:t xml:space="preserve"> labor-oriented </w:t>
      </w:r>
      <w:r w:rsidRPr="00951DA6">
        <w:rPr>
          <w:rStyle w:val="11111AAAAStyleUnderline"/>
          <w:highlight w:val="yellow"/>
        </w:rPr>
        <w:t>black activists</w:t>
      </w:r>
      <w:r>
        <w:t>—including the entire spectrum of radical to conservative black civic elites and trade union leaders collected in historian Rayford Logan’s 1944 volume, What the Negro Wants—</w:t>
      </w:r>
      <w:r w:rsidRPr="00951DA6">
        <w:rPr>
          <w:rStyle w:val="11111AAAAStyleUnderline"/>
          <w:highlight w:val="yellow"/>
        </w:rPr>
        <w:t>understood</w:t>
      </w:r>
      <w:r>
        <w:t xml:space="preserve">, first, </w:t>
      </w:r>
      <w:r w:rsidRPr="00C058DF">
        <w:rPr>
          <w:rStyle w:val="11111AAAAStyleUnderline"/>
        </w:rPr>
        <w:t xml:space="preserve">the exploitation and </w:t>
      </w:r>
      <w:r w:rsidRPr="00951DA6">
        <w:rPr>
          <w:rStyle w:val="11111AAAAStyleUnderline"/>
          <w:highlight w:val="yellow"/>
        </w:rPr>
        <w:t>oppression</w:t>
      </w:r>
      <w:r w:rsidRPr="00C058DF">
        <w:rPr>
          <w:rStyle w:val="11111AAAAStyleUnderline"/>
        </w:rPr>
        <w:t xml:space="preserve"> of black Americans </w:t>
      </w:r>
      <w:r w:rsidRPr="00951DA6">
        <w:rPr>
          <w:rStyle w:val="11111AAAAStyleUnderline"/>
          <w:highlight w:val="yellow"/>
        </w:rPr>
        <w:t xml:space="preserve">was linked to </w:t>
      </w:r>
      <w:r w:rsidRPr="00064E9C">
        <w:rPr>
          <w:rStyle w:val="Emphasis"/>
          <w:highlight w:val="yellow"/>
        </w:rPr>
        <w:t>more general dynamics</w:t>
      </w:r>
      <w:r w:rsidRPr="00C058DF">
        <w:rPr>
          <w:rStyle w:val="11111AAAAStyleUnderline"/>
        </w:rPr>
        <w:t xml:space="preserve"> of exploitation and oppression </w:t>
      </w:r>
      <w:r w:rsidRPr="00951DA6">
        <w:rPr>
          <w:rStyle w:val="11111AAAAStyleUnderline"/>
          <w:highlight w:val="yellow"/>
        </w:rPr>
        <w:t>and</w:t>
      </w:r>
      <w:r>
        <w:t xml:space="preserve">, second, </w:t>
      </w:r>
      <w:r w:rsidRPr="00951DA6">
        <w:rPr>
          <w:rStyle w:val="11111AAAAStyleUnderline"/>
          <w:highlight w:val="yellow"/>
        </w:rPr>
        <w:t>the only way to</w:t>
      </w:r>
      <w:r>
        <w:t xml:space="preserve"> attain and especially to </w:t>
      </w:r>
      <w:r w:rsidRPr="00951DA6">
        <w:rPr>
          <w:rStyle w:val="11111AAAAStyleUnderline"/>
          <w:highlight w:val="yellow"/>
        </w:rPr>
        <w:t>secure benefits</w:t>
      </w:r>
      <w:r w:rsidRPr="00C058DF">
        <w:rPr>
          <w:rStyle w:val="11111AAAAStyleUnderline"/>
        </w:rPr>
        <w:t xml:space="preserve"> for black Americans </w:t>
      </w:r>
      <w:r w:rsidRPr="00951DA6">
        <w:rPr>
          <w:rStyle w:val="11111AAAAStyleUnderline"/>
          <w:highlight w:val="yellow"/>
        </w:rPr>
        <w:t>is to win them for everyone.</w:t>
      </w:r>
      <w:r>
        <w:t xml:space="preserve"> That lesson has been lost for many antiracist activists and commentators enamored with contemporary race reductionism; instead, they channel the performative militance associated with Black Power politics as the insurgent, racially authentic tendency in the late 1960s and 1970s.</w:t>
      </w:r>
    </w:p>
    <w:p w14:paraId="6E35BF23" w14:textId="77777777" w:rsidR="00836340" w:rsidRDefault="00836340" w:rsidP="00836340">
      <w:r>
        <w:t xml:space="preserve">Yet Black Power politics consolidated as a less potentially transformative, class-skewed alternative to the black-labor-left, social-democratic approach advocated by Rustin, Randolph, and others (A. Philip Randolph Institute 1966; Randolph 2014a, b; Rustin 1965, 1966; Reed 2015, 2016a, 2017a; Le Blanc and Yates 2013; Logan 1944). Black Power politics was fundamentally a petition politics, albeit a loud and flamboyant one. For all their overheated rhetoric about self-determination, including even in some cases what now might be called cosplay fantasies of armed struggle, Black </w:t>
      </w:r>
      <w:proofErr w:type="spellStart"/>
      <w:r>
        <w:t>Powerites</w:t>
      </w:r>
      <w:proofErr w:type="spellEnd"/>
      <w:r>
        <w:t xml:space="preserve"> generally depended on ruling class largess for realization of their programmatic objectives. That was their alternative to trying to form broad, popular coalitions and to navigate the compromises and constraints that sort of politics requires. As a practical politics, Black Power was fundamentally directed toward government institutions, private or philanthropic funding sources, and other agencies capable of conferring or ratifying claims to represent a generic black community (some referred to the style at the time as militant begging; I suppose today it could be considered an institutional species of aggressive panhandling.) Contemporaneous critics like Harold Cruse (1968, 193–260) and Robert L. Allen (1969) pointed out the Black Power program’s class character, and Rustin presciently suggested that its most likely outcome would be creation of a new black establishment^ (1966, 36) (emphasis in original).</w:t>
      </w:r>
    </w:p>
    <w:p w14:paraId="1EF2860C" w14:textId="77777777" w:rsidR="00836340" w:rsidRDefault="00836340" w:rsidP="00836340">
      <w:r>
        <w:t xml:space="preserve">Black Power, at least in the ethnic pluralist form in which it congealed as black politics, was at bottom a </w:t>
      </w:r>
      <w:proofErr w:type="spellStart"/>
      <w:r>
        <w:t>Bookerite</w:t>
      </w:r>
      <w:proofErr w:type="spellEnd"/>
      <w:r>
        <w:t xml:space="preserve"> politics of elite-brokerage, as is the essence of ethnic pluralism. The core </w:t>
      </w:r>
      <w:proofErr w:type="spellStart"/>
      <w:r>
        <w:t>Bookerite</w:t>
      </w:r>
      <w:proofErr w:type="spellEnd"/>
      <w:r>
        <w:t xml:space="preserve"> project, under the rubric of racial uplift or advancement, has always been— since Washington and the stratum of black racial advocates that emerged from the context of disfranchisement at the turn of the twentieth century—substitution of black professionals, managers, and intellectuals for their white counterparts within those institutions charged with administering to the needs of black populations. The political goal, that is, was establishment of managerial authority of the nation’s Negro problem within whatever larger political and economic order prevailed (Warren 2003, 27). Warren’s critique, which he elaborated further in What Was African American Literature (2012), sheds light on contemporary antiracists’ singular commitment to the reductionist view that race/racism is the foundation and source of all injustice and inequality affecting black Americans. It also thus helps to make sense of the affective power that explaining current inequalities through analogy to slavery or Jim Crow has in antiracist discourse.</w:t>
      </w:r>
    </w:p>
    <w:p w14:paraId="590D363A" w14:textId="77777777" w:rsidR="00836340" w:rsidRDefault="00836340" w:rsidP="00836340">
      <w:r w:rsidRPr="00113140">
        <w:rPr>
          <w:rStyle w:val="11111AAAAStyleUnderline"/>
        </w:rPr>
        <w:t xml:space="preserve">Antiracist politics is a class politics; it is rooted in the social position and worldview, and material interests of the stratum of </w:t>
      </w:r>
      <w:r w:rsidRPr="00064E9C">
        <w:rPr>
          <w:rStyle w:val="Emphasis"/>
        </w:rPr>
        <w:t>race relations engineers</w:t>
      </w:r>
      <w:r w:rsidRPr="00113140">
        <w:t xml:space="preserve"> and administrators </w:t>
      </w:r>
      <w:r w:rsidRPr="00113140">
        <w:rPr>
          <w:rStyle w:val="11111AAAAStyleUnderline"/>
        </w:rPr>
        <w:t xml:space="preserve">who operate in Democratic party politics and as </w:t>
      </w:r>
      <w:r w:rsidRPr="00064E9C">
        <w:rPr>
          <w:rStyle w:val="Emphasis"/>
        </w:rPr>
        <w:t>government functionaries</w:t>
      </w:r>
      <w:r w:rsidRPr="00113140">
        <w:rPr>
          <w:rStyle w:val="11111AAAAStyleUnderline"/>
        </w:rPr>
        <w:t xml:space="preserve">, the </w:t>
      </w:r>
      <w:r w:rsidRPr="00064E9C">
        <w:rPr>
          <w:rStyle w:val="Emphasis"/>
        </w:rPr>
        <w:t>punditry</w:t>
      </w:r>
      <w:r w:rsidRPr="00113140">
        <w:rPr>
          <w:rStyle w:val="11111AAAAStyleUnderline"/>
        </w:rPr>
        <w:t xml:space="preserve"> and </w:t>
      </w:r>
      <w:r w:rsidRPr="00064E9C">
        <w:rPr>
          <w:rStyle w:val="Emphasis"/>
        </w:rPr>
        <w:t>commentariat</w:t>
      </w:r>
      <w:r w:rsidRPr="00113140">
        <w:rPr>
          <w:rStyle w:val="11111AAAAStyleUnderline"/>
        </w:rPr>
        <w:t xml:space="preserve">, </w:t>
      </w:r>
      <w:r w:rsidRPr="00064E9C">
        <w:rPr>
          <w:rStyle w:val="Emphasis"/>
        </w:rPr>
        <w:t>education administration</w:t>
      </w:r>
      <w:r w:rsidRPr="00113140">
        <w:rPr>
          <w:rStyle w:val="11111AAAAStyleUnderline"/>
        </w:rPr>
        <w:t xml:space="preserve"> and the </w:t>
      </w:r>
      <w:r w:rsidRPr="00064E9C">
        <w:rPr>
          <w:rStyle w:val="Emphasis"/>
        </w:rPr>
        <w:t>professoriate</w:t>
      </w:r>
      <w:r w:rsidRPr="00113140">
        <w:rPr>
          <w:rStyle w:val="11111AAAAStyleUnderline"/>
        </w:rPr>
        <w:t xml:space="preserve">, </w:t>
      </w:r>
      <w:r w:rsidRPr="00064E9C">
        <w:rPr>
          <w:rStyle w:val="Emphasis"/>
        </w:rPr>
        <w:t>corporate</w:t>
      </w:r>
      <w:r w:rsidRPr="00113140">
        <w:rPr>
          <w:rStyle w:val="11111AAAAStyleUnderline"/>
        </w:rPr>
        <w:t xml:space="preserve">, </w:t>
      </w:r>
      <w:r w:rsidRPr="00064E9C">
        <w:rPr>
          <w:rStyle w:val="Emphasis"/>
        </w:rPr>
        <w:t>social service</w:t>
      </w:r>
      <w:r w:rsidRPr="00113140">
        <w:rPr>
          <w:rStyle w:val="11111AAAAStyleUnderline"/>
        </w:rPr>
        <w:t xml:space="preserve"> and </w:t>
      </w:r>
      <w:r w:rsidRPr="00064E9C">
        <w:rPr>
          <w:rStyle w:val="Emphasis"/>
        </w:rPr>
        <w:t>nonprofit sectors</w:t>
      </w:r>
      <w:r w:rsidRPr="00113140">
        <w:rPr>
          <w:rStyle w:val="11111AAAAStyleUnderline"/>
        </w:rPr>
        <w:t xml:space="preserve">, and the </w:t>
      </w:r>
      <w:r w:rsidRPr="00064E9C">
        <w:rPr>
          <w:rStyle w:val="Emphasis"/>
        </w:rPr>
        <w:t>multibillion-dollar diversity industry</w:t>
      </w:r>
      <w:r w:rsidRPr="00113140">
        <w:rPr>
          <w:rStyle w:val="11111AAAAStyleUnderline"/>
        </w:rPr>
        <w:t>.</w:t>
      </w:r>
      <w:r w:rsidRPr="00113140">
        <w:t xml:space="preserve"> That stratum comes together around a commonsense commitment to the centrality of race—and other categories of ascriptive identity—as the appropriate discursive framework through which to articulate norms of justice and injustice and through which to formulate remedial responses. It has grown and become deeply embedded institutionally throughout </w:t>
      </w:r>
      <w:proofErr w:type="gramStart"/>
      <w:r w:rsidRPr="00113140">
        <w:t>the society</w:t>
      </w:r>
      <w:proofErr w:type="gramEnd"/>
      <w:r w:rsidRPr="00113140">
        <w:t xml:space="preserve"> as an entailment of the victories of the 1960s. As </w:t>
      </w:r>
      <w:proofErr w:type="gramStart"/>
      <w:r w:rsidRPr="00113140">
        <w:t>the society</w:t>
      </w:r>
      <w:proofErr w:type="gramEnd"/>
      <w:r w:rsidRPr="00113140">
        <w:t xml:space="preserve"> moves farther away from the regime of subordination and exclusion on explicitly racial terms to which race-reductionist explanations were an immediately plausible response, race has become less potent as the dominant </w:t>
      </w:r>
      <w:proofErr w:type="gramStart"/>
      <w:r w:rsidRPr="00113140">
        <w:t>metaphor,</w:t>
      </w:r>
      <w:proofErr w:type="gramEnd"/>
      <w:r w:rsidRPr="00113140">
        <w:t xml:space="preserve"> or blanket shorthand, through which class hierarchy is lived. And </w:t>
      </w:r>
      <w:r w:rsidRPr="00113140">
        <w:rPr>
          <w:rStyle w:val="11111AAAAStyleUnderline"/>
        </w:rPr>
        <w:t>as black and white elites increasingly go through the same schools, live in the same neighborhoods, operate as peers in integrated workplaces, share and interact in the same social spaces and consumption practices and preferences, they increasingly share another common sense not only about frameworks of public policy but also about the proper order of things in general</w:t>
      </w:r>
      <w:r w:rsidRPr="00113140">
        <w:t>.</w:t>
      </w:r>
    </w:p>
    <w:p w14:paraId="6AE62DED" w14:textId="77777777" w:rsidR="00836340" w:rsidRDefault="00836340" w:rsidP="00836340">
      <w:r>
        <w:t xml:space="preserve">Those quotidian realities put pressure on </w:t>
      </w:r>
      <w:r w:rsidRPr="00951DA6">
        <w:rPr>
          <w:rStyle w:val="11111AAAAStyleUnderline"/>
          <w:highlight w:val="yellow"/>
        </w:rPr>
        <w:t xml:space="preserve">the </w:t>
      </w:r>
      <w:r w:rsidRPr="00064E9C">
        <w:rPr>
          <w:rStyle w:val="Emphasis"/>
          <w:highlight w:val="yellow"/>
        </w:rPr>
        <w:t>reductionist premise</w:t>
      </w:r>
      <w:r w:rsidRPr="00951DA6">
        <w:rPr>
          <w:rStyle w:val="11111AAAAStyleUnderline"/>
          <w:highlight w:val="yellow"/>
        </w:rPr>
        <w:t xml:space="preserve"> that racial subordination remains the dominant </w:t>
      </w:r>
      <w:r w:rsidRPr="00696FDC">
        <w:rPr>
          <w:rStyle w:val="11111AAAAStyleUnderline"/>
        </w:rPr>
        <w:t xml:space="preserve">ideological or material </w:t>
      </w:r>
      <w:r w:rsidRPr="00951DA6">
        <w:rPr>
          <w:rStyle w:val="11111AAAAStyleUnderline"/>
          <w:highlight w:val="yellow"/>
        </w:rPr>
        <w:t>framework</w:t>
      </w:r>
      <w:r w:rsidRPr="00696FDC">
        <w:rPr>
          <w:rStyle w:val="11111AAAAStyleUnderline"/>
        </w:rPr>
        <w:t xml:space="preserve"> generating and sustaining systemically reproduced inequalities and class power</w:t>
      </w:r>
      <w:r w:rsidRPr="00696FDC">
        <w:t xml:space="preserve">. </w:t>
      </w:r>
      <w:r w:rsidRPr="00696FDC">
        <w:rPr>
          <w:rStyle w:val="11111AAAAStyleUnderline"/>
        </w:rPr>
        <w:t xml:space="preserve">This tension </w:t>
      </w:r>
      <w:r w:rsidRPr="00951DA6">
        <w:rPr>
          <w:rStyle w:val="11111AAAAStyleUnderline"/>
          <w:highlight w:val="yellow"/>
        </w:rPr>
        <w:t>underlies</w:t>
      </w:r>
      <w:r w:rsidRPr="000235F2">
        <w:rPr>
          <w:rStyle w:val="11111AAAAStyleUnderline"/>
        </w:rPr>
        <w:t xml:space="preserve"> a </w:t>
      </w:r>
      <w:r w:rsidRPr="00696FDC">
        <w:rPr>
          <w:rStyle w:val="11111AAAAStyleUnderline"/>
        </w:rPr>
        <w:t xml:space="preserve">source the appeal of </w:t>
      </w:r>
      <w:r w:rsidRPr="00064E9C">
        <w:rPr>
          <w:rStyle w:val="Emphasis"/>
          <w:highlight w:val="yellow"/>
        </w:rPr>
        <w:t>ontological views of racism</w:t>
      </w:r>
      <w:r w:rsidRPr="000235F2">
        <w:rPr>
          <w:rStyle w:val="11111AAAAStyleUnderline"/>
        </w:rPr>
        <w:t xml:space="preserve"> as an animate force that transcends time and context</w:t>
      </w:r>
      <w:r w:rsidRPr="00951DA6">
        <w:rPr>
          <w:rStyle w:val="11111AAAAStyleUnderline"/>
          <w:highlight w:val="yellow"/>
        </w:rPr>
        <w:t>.</w:t>
      </w:r>
      <w:r>
        <w:t xml:space="preserve"> Because it is an evanescent Evil that is disconnected from specific human purposes and patterns of social relations, racism, again like terrorism, can exist anywhere at any time under any manifest conditions and is a cause that needs no causes or explanation. That is why statistical demonstration of apparent racial disparities seems within antiracist discourse to be </w:t>
      </w:r>
      <w:proofErr w:type="spellStart"/>
      <w:r>
        <w:t>selfsufficient</w:t>
      </w:r>
      <w:proofErr w:type="spellEnd"/>
      <w:r>
        <w:t xml:space="preserve"> evidence of the persistence of racism’s paramount impact on black Americans, despite the fact that </w:t>
      </w:r>
      <w:r w:rsidRPr="00951DA6">
        <w:rPr>
          <w:rStyle w:val="11111AAAAStyleUnderline"/>
          <w:highlight w:val="yellow"/>
        </w:rPr>
        <w:t>findings of disparity</w:t>
      </w:r>
      <w:r w:rsidRPr="00C15EFE">
        <w:rPr>
          <w:rStyle w:val="11111AAAAStyleUnderline"/>
        </w:rPr>
        <w:t xml:space="preserve">: (1) are not surprising considering how entrenched inequalities work; (2) </w:t>
      </w:r>
      <w:r w:rsidRPr="00951DA6">
        <w:rPr>
          <w:rStyle w:val="11111AAAAStyleUnderline"/>
          <w:highlight w:val="yellow"/>
        </w:rPr>
        <w:t>do not tell us</w:t>
      </w:r>
      <w:r w:rsidRPr="00C15EFE">
        <w:rPr>
          <w:rStyle w:val="11111AAAAStyleUnderline"/>
        </w:rPr>
        <w:t xml:space="preserve"> much, if </w:t>
      </w:r>
      <w:r w:rsidRPr="00064E9C">
        <w:rPr>
          <w:rStyle w:val="Emphasis"/>
          <w:highlight w:val="yellow"/>
        </w:rPr>
        <w:t>anything</w:t>
      </w:r>
      <w:r w:rsidRPr="00C15EFE">
        <w:rPr>
          <w:rStyle w:val="11111AAAAStyleUnderline"/>
        </w:rPr>
        <w:t xml:space="preserve">, </w:t>
      </w:r>
      <w:r w:rsidRPr="00951DA6">
        <w:rPr>
          <w:rStyle w:val="11111AAAAStyleUnderline"/>
          <w:highlight w:val="yellow"/>
        </w:rPr>
        <w:t>about</w:t>
      </w:r>
      <w:r w:rsidRPr="00C15EFE">
        <w:rPr>
          <w:rStyle w:val="11111AAAAStyleUnderline"/>
        </w:rPr>
        <w:t xml:space="preserve"> the </w:t>
      </w:r>
      <w:r w:rsidRPr="00064E9C">
        <w:rPr>
          <w:rStyle w:val="Emphasis"/>
          <w:highlight w:val="yellow"/>
        </w:rPr>
        <w:t>proximate sources</w:t>
      </w:r>
      <w:r w:rsidRPr="00C15EFE">
        <w:rPr>
          <w:rStyle w:val="11111AAAAStyleUnderline"/>
        </w:rPr>
        <w:t xml:space="preserve"> of the disparities; </w:t>
      </w:r>
      <w:r w:rsidRPr="00951DA6">
        <w:rPr>
          <w:rStyle w:val="11111AAAAStyleUnderline"/>
          <w:highlight w:val="yellow"/>
        </w:rPr>
        <w:t>and</w:t>
      </w:r>
      <w:r w:rsidRPr="00C15EFE">
        <w:rPr>
          <w:rStyle w:val="11111AAAAStyleUnderline"/>
        </w:rPr>
        <w:t xml:space="preserve"> (3) </w:t>
      </w:r>
      <w:r w:rsidRPr="00951DA6">
        <w:rPr>
          <w:rStyle w:val="11111AAAAStyleUnderline"/>
          <w:highlight w:val="yellow"/>
        </w:rPr>
        <w:t xml:space="preserve">do not point to </w:t>
      </w:r>
      <w:r w:rsidRPr="00064E9C">
        <w:rPr>
          <w:rStyle w:val="Emphasis"/>
          <w:highlight w:val="yellow"/>
        </w:rPr>
        <w:t>remedial responses</w:t>
      </w:r>
      <w:r>
        <w:t xml:space="preserve">, although those retailing the findings often present them as though they do. As </w:t>
      </w:r>
      <w:proofErr w:type="spellStart"/>
      <w:r>
        <w:t>Chowkwanyun</w:t>
      </w:r>
      <w:proofErr w:type="spellEnd"/>
      <w:r>
        <w:t xml:space="preserve"> and I indicate, moreover, relentless commitment to finding disparities and insistence that manifest inequalities be understood in those terms despite those interpretive failings suggests the presence of other ideological factors:</w:t>
      </w:r>
    </w:p>
    <w:p w14:paraId="1B7CDBA7" w14:textId="77777777" w:rsidR="00836340" w:rsidRDefault="00836340" w:rsidP="00836340">
      <w:r>
        <w:t>[</w:t>
      </w:r>
      <w:proofErr w:type="spellStart"/>
      <w:r w:rsidRPr="00C15EFE">
        <w:rPr>
          <w:rStyle w:val="11111AAAAStyleUnderline"/>
        </w:rPr>
        <w:t>Disparitarian</w:t>
      </w:r>
      <w:proofErr w:type="spellEnd"/>
      <w:r w:rsidRPr="00C15EFE">
        <w:rPr>
          <w:rStyle w:val="11111AAAAStyleUnderline"/>
        </w:rPr>
        <w:t xml:space="preserve"> discourse’s</w:t>
      </w:r>
      <w:r>
        <w:t xml:space="preserve">] </w:t>
      </w:r>
      <w:r w:rsidRPr="00C15EFE">
        <w:rPr>
          <w:rStyle w:val="11111AAAAStyleUnderline"/>
        </w:rPr>
        <w:t>commitment to a fundamentally essentialist and ahistorical race-first view is betrayed in the constantly expanding panoply of neologisms</w:t>
      </w:r>
      <w:r>
        <w:t xml:space="preserve"> –</w:t>
      </w:r>
      <w:r w:rsidRPr="00064E9C">
        <w:rPr>
          <w:rStyle w:val="Emphasis"/>
        </w:rPr>
        <w:t>institutional racism</w:t>
      </w:r>
      <w:r>
        <w:t xml:space="preserve">, </w:t>
      </w:r>
      <w:r w:rsidRPr="00064E9C">
        <w:rPr>
          <w:rStyle w:val="Emphasis"/>
        </w:rPr>
        <w:t>systemic racism</w:t>
      </w:r>
      <w:r>
        <w:t xml:space="preserve">, </w:t>
      </w:r>
      <w:r w:rsidRPr="00064E9C">
        <w:rPr>
          <w:rStyle w:val="Emphasis"/>
        </w:rPr>
        <w:t>structural racism</w:t>
      </w:r>
      <w:r>
        <w:t xml:space="preserve">, </w:t>
      </w:r>
      <w:proofErr w:type="spellStart"/>
      <w:r w:rsidRPr="00064E9C">
        <w:rPr>
          <w:rStyle w:val="Emphasis"/>
        </w:rPr>
        <w:t>colourblind</w:t>
      </w:r>
      <w:proofErr w:type="spellEnd"/>
      <w:r w:rsidRPr="00064E9C">
        <w:rPr>
          <w:rStyle w:val="Emphasis"/>
        </w:rPr>
        <w:t xml:space="preserve"> racism</w:t>
      </w:r>
      <w:r>
        <w:t xml:space="preserve">, </w:t>
      </w:r>
      <w:r w:rsidRPr="00064E9C">
        <w:rPr>
          <w:rStyle w:val="Emphasis"/>
        </w:rPr>
        <w:t>post-racial racism</w:t>
      </w:r>
      <w:r>
        <w:t xml:space="preserve">, </w:t>
      </w:r>
      <w:r w:rsidRPr="00064E9C">
        <w:rPr>
          <w:rStyle w:val="Emphasis"/>
        </w:rPr>
        <w:t>etc</w:t>
      </w:r>
      <w:r>
        <w:t xml:space="preserve">. – </w:t>
      </w:r>
      <w:r w:rsidRPr="00C15EFE">
        <w:rPr>
          <w:rStyle w:val="11111AAAAStyleUnderline"/>
        </w:rPr>
        <w:t xml:space="preserve">intended to graft more complex social dynamics onto a simplistic </w:t>
      </w:r>
      <w:r>
        <w:t>and frequently psychologistic racism/</w:t>
      </w:r>
      <w:r w:rsidRPr="00C15EFE">
        <w:rPr>
          <w:rStyle w:val="11111AAAAStyleUnderline"/>
        </w:rPr>
        <w:t>antiracism political ontology</w:t>
      </w:r>
      <w:r>
        <w:t xml:space="preserve">. Indeed, these efforts </w:t>
      </w:r>
      <w:proofErr w:type="gramStart"/>
      <w:r>
        <w:t>bring to mind</w:t>
      </w:r>
      <w:proofErr w:type="gramEnd"/>
      <w:r>
        <w:t xml:space="preserve"> [Thomas] Kuhn’s account of attempts to accommodate mounting anomalies to salvage an interpretive paradigm in danger of crumbling under a crisis of authority. And in this circumstance as well the salvage effort is driven by powerful material and ideological imperatives (Reed and </w:t>
      </w:r>
      <w:proofErr w:type="spellStart"/>
      <w:r>
        <w:t>Chowkwanyun</w:t>
      </w:r>
      <w:proofErr w:type="spellEnd"/>
      <w:r>
        <w:t xml:space="preserve"> 2012, 167).</w:t>
      </w:r>
    </w:p>
    <w:p w14:paraId="20036791" w14:textId="77777777" w:rsidR="00836340" w:rsidRDefault="00836340" w:rsidP="00836340">
      <w:r w:rsidRPr="00951DA6">
        <w:rPr>
          <w:rStyle w:val="11111AAAAStyleUnderline"/>
          <w:highlight w:val="yellow"/>
        </w:rPr>
        <w:t xml:space="preserve">That </w:t>
      </w:r>
      <w:r w:rsidRPr="00064E9C">
        <w:rPr>
          <w:rStyle w:val="Emphasis"/>
          <w:highlight w:val="yellow"/>
        </w:rPr>
        <w:t>ontological view</w:t>
      </w:r>
      <w:r w:rsidRPr="004F497A">
        <w:rPr>
          <w:rStyle w:val="11111AAAAStyleUnderline"/>
        </w:rPr>
        <w:t xml:space="preserve"> of racism</w:t>
      </w:r>
      <w:r>
        <w:t xml:space="preserve"> is what enabled Bell’s insistence that nothing has changed for black Americans since 1865 without having to confront apparently disconfirming evidence of his own biography and the context of his declaration. It also </w:t>
      </w:r>
      <w:r w:rsidRPr="00951DA6">
        <w:rPr>
          <w:rStyle w:val="11111AAAAStyleUnderline"/>
          <w:highlight w:val="yellow"/>
        </w:rPr>
        <w:t>underlies</w:t>
      </w:r>
      <w:r w:rsidRPr="004F497A">
        <w:rPr>
          <w:rStyle w:val="11111AAAAStyleUnderline"/>
        </w:rPr>
        <w:t xml:space="preserve"> the </w:t>
      </w:r>
      <w:r w:rsidRPr="00951DA6">
        <w:rPr>
          <w:rStyle w:val="11111AAAAStyleUnderline"/>
          <w:highlight w:val="yellow"/>
        </w:rPr>
        <w:t xml:space="preserve">preference for invoking </w:t>
      </w:r>
      <w:r w:rsidRPr="00064E9C">
        <w:rPr>
          <w:rStyle w:val="Emphasis"/>
          <w:highlight w:val="yellow"/>
        </w:rPr>
        <w:t>historical analogies in lieu of argument</w:t>
      </w:r>
      <w:r w:rsidRPr="00951DA6">
        <w:rPr>
          <w:rStyle w:val="11111AAAAStyleUnderline"/>
          <w:highlight w:val="yellow"/>
        </w:rPr>
        <w:t>.</w:t>
      </w:r>
      <w:r w:rsidRPr="004F497A">
        <w:rPr>
          <w:rStyle w:val="11111AAAAStyleUnderline"/>
        </w:rPr>
        <w:t xml:space="preserve"> The point of</w:t>
      </w:r>
      <w:r>
        <w:t xml:space="preserve"> those </w:t>
      </w:r>
      <w:r w:rsidRPr="004F497A">
        <w:rPr>
          <w:rStyle w:val="11111AAAAStyleUnderline"/>
        </w:rPr>
        <w:t>analogies is not to explain</w:t>
      </w:r>
      <w:r>
        <w:t xml:space="preserve"> the </w:t>
      </w:r>
      <w:r w:rsidRPr="004F497A">
        <w:rPr>
          <w:rStyle w:val="11111AAAAStyleUnderline"/>
        </w:rPr>
        <w:t>mechanisms through which contemporary inequalities are reproduced. It is to preserve the interpretive framework that identifies racism as the</w:t>
      </w:r>
      <w:r>
        <w:t xml:space="preserve"> definitive </w:t>
      </w:r>
      <w:r w:rsidRPr="004F497A">
        <w:rPr>
          <w:rStyle w:val="11111AAAAStyleUnderline"/>
        </w:rPr>
        <w:t>source of those inequalities</w:t>
      </w:r>
      <w:r>
        <w:t>.</w:t>
      </w:r>
    </w:p>
    <w:p w14:paraId="3DA8ED9B" w14:textId="77777777" w:rsidR="00836340" w:rsidRDefault="00836340" w:rsidP="00836340">
      <w:r w:rsidRPr="004F497A">
        <w:rPr>
          <w:rStyle w:val="11111AAAAStyleUnderline"/>
        </w:rPr>
        <w:t>Antiracism’s class character helps to understand why its adherents are so intensely committed to it</w:t>
      </w:r>
      <w:r>
        <w:t xml:space="preserve"> even though it is so deeply flawed analytically and has generated so little popular traction politically. One layer of its appeal derives simply from habit buttressed with a simulacrum of familiarity engendered by the naïve conceptions of black political history that prompted Willie Legette’s deathless observation that The only thing that hasn’t changed about black politics since 1965 is how we think about it (Warren et al. 2016). </w:t>
      </w:r>
      <w:r w:rsidRPr="00951DA6">
        <w:rPr>
          <w:rStyle w:val="11111AAAAStyleUnderline"/>
          <w:highlight w:val="yellow"/>
        </w:rPr>
        <w:t xml:space="preserve">People think about black politics as a </w:t>
      </w:r>
      <w:r w:rsidRPr="00064E9C">
        <w:rPr>
          <w:rStyle w:val="Emphasis"/>
          <w:highlight w:val="yellow"/>
        </w:rPr>
        <w:t>unitary</w:t>
      </w:r>
      <w:r w:rsidRPr="00F526A8">
        <w:rPr>
          <w:rStyle w:val="11111AAAAStyleUnderline"/>
        </w:rPr>
        <w:t xml:space="preserve">, </w:t>
      </w:r>
      <w:r w:rsidRPr="00064E9C">
        <w:rPr>
          <w:rStyle w:val="Emphasis"/>
        </w:rPr>
        <w:t>transhistorical</w:t>
      </w:r>
      <w:r w:rsidRPr="00F526A8">
        <w:rPr>
          <w:rStyle w:val="11111AAAAStyleUnderline"/>
        </w:rPr>
        <w:t xml:space="preserve"> </w:t>
      </w:r>
      <w:r w:rsidRPr="00951DA6">
        <w:rPr>
          <w:rStyle w:val="11111AAAAStyleUnderline"/>
          <w:highlight w:val="yellow"/>
        </w:rPr>
        <w:t>freedom movement</w:t>
      </w:r>
      <w:r>
        <w:t xml:space="preserve"> or liberation struggle </w:t>
      </w:r>
      <w:r w:rsidRPr="00951DA6">
        <w:rPr>
          <w:rStyle w:val="11111AAAAStyleUnderline"/>
          <w:highlight w:val="yellow"/>
        </w:rPr>
        <w:t>because that is how</w:t>
      </w:r>
      <w:r w:rsidRPr="00F526A8">
        <w:rPr>
          <w:rStyle w:val="11111AAAAStyleUnderline"/>
        </w:rPr>
        <w:t xml:space="preserve"> scholarly and popular </w:t>
      </w:r>
      <w:r w:rsidRPr="00951DA6">
        <w:rPr>
          <w:rStyle w:val="11111AAAAStyleUnderline"/>
          <w:highlight w:val="yellow"/>
        </w:rPr>
        <w:t>discussion</w:t>
      </w:r>
      <w:r w:rsidRPr="00F526A8">
        <w:rPr>
          <w:rStyle w:val="11111AAAAStyleUnderline"/>
        </w:rPr>
        <w:t xml:space="preserve"> of black Americans’ political activity </w:t>
      </w:r>
      <w:r w:rsidRPr="00951DA6">
        <w:rPr>
          <w:rStyle w:val="11111AAAAStyleUnderline"/>
          <w:highlight w:val="yellow"/>
        </w:rPr>
        <w:t>has been framed</w:t>
      </w:r>
      <w:r>
        <w:t xml:space="preserve"> almost universally since the academic study of black politics and political thought took shape </w:t>
      </w:r>
      <w:r w:rsidRPr="000D67B1">
        <w:rPr>
          <w:rStyle w:val="11111AAAAStyleUnderline"/>
        </w:rPr>
        <w:t>during the 1950s and 1960s, and especially</w:t>
      </w:r>
      <w:r>
        <w:t xml:space="preserve"> </w:t>
      </w:r>
      <w:r w:rsidRPr="00F526A8">
        <w:rPr>
          <w:rStyle w:val="11111AAAAStyleUnderline"/>
        </w:rPr>
        <w:t>after the institutionalization of black studies as a field of study</w:t>
      </w:r>
      <w:r>
        <w:t xml:space="preserve"> in the academic mainstream through the 1970s to 1990s</w:t>
      </w:r>
      <w:r w:rsidRPr="000D67B1">
        <w:rPr>
          <w:rStyle w:val="11111AAAAStyleUnderline"/>
        </w:rPr>
        <w:t xml:space="preserve">. </w:t>
      </w:r>
      <w:r w:rsidRPr="00951DA6">
        <w:rPr>
          <w:rStyle w:val="11111AAAAStyleUnderline"/>
          <w:highlight w:val="yellow"/>
        </w:rPr>
        <w:t>The</w:t>
      </w:r>
      <w:r w:rsidRPr="00F526A8">
        <w:rPr>
          <w:rStyle w:val="11111AAAAStyleUnderline"/>
        </w:rPr>
        <w:t xml:space="preserve"> guild </w:t>
      </w:r>
      <w:r w:rsidRPr="00951DA6">
        <w:rPr>
          <w:rStyle w:val="11111AAAAStyleUnderline"/>
          <w:highlight w:val="yellow"/>
        </w:rPr>
        <w:t>interest in carving out</w:t>
      </w:r>
      <w:r w:rsidRPr="00F526A8">
        <w:rPr>
          <w:rStyle w:val="11111AAAAStyleUnderline"/>
        </w:rPr>
        <w:t xml:space="preserve"> and protecting the boundaries of </w:t>
      </w:r>
      <w:r w:rsidRPr="00951DA6">
        <w:rPr>
          <w:rStyle w:val="11111AAAAStyleUnderline"/>
          <w:highlight w:val="yellow"/>
        </w:rPr>
        <w:t>a field of study</w:t>
      </w:r>
      <w:r w:rsidRPr="005E2451">
        <w:rPr>
          <w:rStyle w:val="11111AAAAStyleUnderline"/>
        </w:rPr>
        <w:t xml:space="preserve"> and interpretive authority</w:t>
      </w:r>
      <w:r>
        <w:t xml:space="preserve"> over its subject matter </w:t>
      </w:r>
      <w:r w:rsidRPr="00951DA6">
        <w:rPr>
          <w:rStyle w:val="11111AAAAStyleUnderline"/>
          <w:highlight w:val="yellow"/>
        </w:rPr>
        <w:t>converges with</w:t>
      </w:r>
      <w:r w:rsidRPr="00F526A8">
        <w:rPr>
          <w:rStyle w:val="11111AAAAStyleUnderline"/>
        </w:rPr>
        <w:t xml:space="preserve"> the broader </w:t>
      </w:r>
      <w:r w:rsidRPr="00951DA6">
        <w:rPr>
          <w:rStyle w:val="11111AAAAStyleUnderline"/>
          <w:highlight w:val="yellow"/>
        </w:rPr>
        <w:t xml:space="preserve">class interest in </w:t>
      </w:r>
      <w:r w:rsidRPr="00064E9C">
        <w:rPr>
          <w:rStyle w:val="Emphasis"/>
          <w:highlight w:val="yellow"/>
        </w:rPr>
        <w:t>maintaining</w:t>
      </w:r>
      <w:r w:rsidRPr="00064E9C">
        <w:rPr>
          <w:rStyle w:val="Emphasis"/>
        </w:rPr>
        <w:t xml:space="preserve"> managerial and </w:t>
      </w:r>
      <w:r w:rsidRPr="00064E9C">
        <w:rPr>
          <w:rStyle w:val="Emphasis"/>
          <w:highlight w:val="yellow"/>
        </w:rPr>
        <w:t>interpretive authority</w:t>
      </w:r>
      <w:r w:rsidRPr="00F526A8">
        <w:rPr>
          <w:rStyle w:val="11111AAAAStyleUnderline"/>
        </w:rPr>
        <w:t xml:space="preserve"> in the political economy </w:t>
      </w:r>
      <w:r w:rsidRPr="00951DA6">
        <w:rPr>
          <w:rStyle w:val="11111AAAAStyleUnderline"/>
          <w:highlight w:val="yellow"/>
        </w:rPr>
        <w:t xml:space="preserve">of </w:t>
      </w:r>
      <w:r w:rsidRPr="00064E9C">
        <w:rPr>
          <w:rStyle w:val="Emphasis"/>
          <w:highlight w:val="yellow"/>
        </w:rPr>
        <w:t>race relations</w:t>
      </w:r>
      <w:r>
        <w:t xml:space="preserve"> (Reed 2004).</w:t>
      </w:r>
    </w:p>
    <w:p w14:paraId="14B03B89" w14:textId="77777777" w:rsidR="00836340" w:rsidRDefault="00836340" w:rsidP="00836340">
      <w:r>
        <w:t xml:space="preserve">Crucial to making sense of the current political moment and how to navigate the real perils that face us after November 2016 is recognition that, no matter how it may have been aligned in the past, antiracist politics now is fundamentally antagonistic to a left politics of broadly egalitarian social transformation. Key elements of the black professional-managerial strata have been embedded in and are agents and minions of what we now call neoliberalism—as public functionaries, contractors, and aspirants—since its emergence in the 1970s and 1980s. In the 1980s and 1990s, underclass ideology rationalized claims to a special tutelary role for the black professional-managerial class in relation to a rank-and-file black population that that politics rendered invisible as postal workers, teachers, truck drivers, carpenters, clerks, warehouse workers, electricians or line workers, nurses, cable technicians, etc. or members of a constantly expanding industrial reserve army and represented as an undifferentiated mass to be ventriloquized and </w:t>
      </w:r>
      <w:proofErr w:type="spellStart"/>
      <w:r>
        <w:t>Buplifted</w:t>
      </w:r>
      <w:proofErr w:type="spellEnd"/>
      <w:r>
        <w:t xml:space="preserve">.^ Underclass ideology came with a remedy of inculcating </w:t>
      </w:r>
      <w:proofErr w:type="spellStart"/>
      <w:r>
        <w:t>Bpersonal</w:t>
      </w:r>
      <w:proofErr w:type="spellEnd"/>
      <w:r>
        <w:t xml:space="preserve"> responsibility,^ which conveniently permits public officials to deflect concerns with retreat from social service provision and other social wage policies in an era increasingly defined by regressive transfer. Neoliberal privatization also has produced greatly expanded commercial and career opportunities for black (and Latino, female, etc.) entrepreneurs under the rubric of community </w:t>
      </w:r>
      <w:proofErr w:type="spellStart"/>
      <w:r>
        <w:t>Bempowerment</w:t>
      </w:r>
      <w:proofErr w:type="spellEnd"/>
      <w:r>
        <w:t xml:space="preserve">,^ </w:t>
      </w:r>
      <w:proofErr w:type="spellStart"/>
      <w:r>
        <w:t>Brole</w:t>
      </w:r>
      <w:proofErr w:type="spellEnd"/>
      <w:r>
        <w:t xml:space="preserve"> modeling,^ or </w:t>
      </w:r>
      <w:proofErr w:type="spellStart"/>
      <w:r>
        <w:t>Bsocial</w:t>
      </w:r>
      <w:proofErr w:type="spellEnd"/>
      <w:r>
        <w:t xml:space="preserve"> entrepreneurialism^ in a vast third sector economy driven by a nonprofit sector likely as not committed to privatizing public goods in the name of localist authenticity and doing well by doing good, as well as the steadily growing diversity industry. These developments legitimize an ideal of social justice shriveled to little more than enhancement of opportunity for individual upward mobility— within the strictures of neoliberal accumulation by dispossession.</w:t>
      </w:r>
    </w:p>
    <w:p w14:paraId="47E8C3A5" w14:textId="77777777" w:rsidR="00836340" w:rsidRDefault="00836340" w:rsidP="00836340">
      <w:r w:rsidRPr="00DC18D8">
        <w:rPr>
          <w:rStyle w:val="11111AAAAStyleUnderline"/>
        </w:rPr>
        <w:t xml:space="preserve">Black professional-managerial class embeddedness has become increasingly solidified with the Clinton/Obama/Emanuel wing of the Democratic party’s aggressive commitment to a </w:t>
      </w:r>
      <w:proofErr w:type="spellStart"/>
      <w:r w:rsidRPr="00DC18D8">
        <w:rPr>
          <w:rStyle w:val="11111AAAAStyleUnderline"/>
        </w:rPr>
        <w:t>leftneoliberalism</w:t>
      </w:r>
      <w:proofErr w:type="spellEnd"/>
      <w:r w:rsidRPr="00DC18D8">
        <w:rPr>
          <w:rStyle w:val="11111AAAAStyleUnderline"/>
        </w:rPr>
        <w:t xml:space="preserve"> centered on advancement of Wall Street</w:t>
      </w:r>
      <w:r>
        <w:t xml:space="preserve"> and Silicon Valley </w:t>
      </w:r>
      <w:r w:rsidRPr="00DC18D8">
        <w:rPr>
          <w:rStyle w:val="11111AAAAStyleUnderline"/>
        </w:rPr>
        <w:t>economic interests</w:t>
      </w:r>
      <w:r>
        <w:t xml:space="preserve"> and strong support for social justice defined in identity group terms. </w:t>
      </w:r>
      <w:r w:rsidRPr="00CF6589">
        <w:rPr>
          <w:rStyle w:val="11111AAAAStyleUnderline"/>
        </w:rPr>
        <w:t>But that</w:t>
      </w:r>
      <w:r>
        <w:t xml:space="preserve"> is necessarily a </w:t>
      </w:r>
      <w:r w:rsidRPr="00CF6589">
        <w:rPr>
          <w:rStyle w:val="11111AAAAStyleUnderline"/>
        </w:rPr>
        <w:t>notion of social justice and equality</w:t>
      </w:r>
      <w:r>
        <w:t xml:space="preserve"> </w:t>
      </w:r>
      <w:r w:rsidRPr="00CF6589">
        <w:rPr>
          <w:rStyle w:val="11111AAAAStyleUnderline"/>
        </w:rPr>
        <w:t>that is disconnected from political economy</w:t>
      </w:r>
      <w:r>
        <w:t xml:space="preserve"> and the capitalist class dynamics </w:t>
      </w:r>
      <w:r w:rsidRPr="00CF6589">
        <w:rPr>
          <w:rStyle w:val="11111AAAAStyleUnderline"/>
        </w:rPr>
        <w:t xml:space="preserve">that generate the most profound inequalities in </w:t>
      </w:r>
      <w:proofErr w:type="gramStart"/>
      <w:r w:rsidRPr="00CF6589">
        <w:rPr>
          <w:rStyle w:val="11111AAAAStyleUnderline"/>
        </w:rPr>
        <w:t>the society</w:t>
      </w:r>
      <w:proofErr w:type="gramEnd"/>
      <w:r w:rsidRPr="00CF6589">
        <w:rPr>
          <w:rStyle w:val="11111AAAAStyleUnderline"/>
        </w:rPr>
        <w:t>.</w:t>
      </w:r>
      <w:r>
        <w:t xml:space="preserve"> And militant opposition to conventional left norms of justice that center on economic equality unites the Clintonite neoliberal Democrats and race-reductionist antiracists. In this regard, the most telling moments of the 2016 Democratic presidential nomination campaign included when the random, self-selected Black Lives Matter activists attacked Sanders for supposedly not declaring his opposition to racism in a way that suited their tastes and when former civil rights movement icon Rep. John Lewis (D-GA) and other prominent black functionaries denounced Sanders’s calls for greatly expanding social wage policy and shifting national priorities toward addressing the needs of working people as irresponsible. Perhaps most telling of all, though, was when and most of all how Hillary Clinton blithely and disingenuously blew off Sanders’s concerns with economic injustice. On the eve of the Nevada primary, she declared to a rally of her supporters </w:t>
      </w:r>
      <w:proofErr w:type="spellStart"/>
      <w:r>
        <w:t>BNot</w:t>
      </w:r>
      <w:proofErr w:type="spellEnd"/>
      <w:r>
        <w:t xml:space="preserve"> everything is about an economic theory, right? If we broke up the big banks tomorrow – and I will, if they deserve it, if they pose a systemic risk, I will – would that end racism? Would that end sexism? Would that end discrimination against the LGBT community? Would that make people feel more welcoming to immigrants overnight? Would that solve our problem with voting rights, and Republicans who are trying to strip them away from people of color, the elderly, the young?^ (Weigel 2016).</w:t>
      </w:r>
    </w:p>
    <w:p w14:paraId="47A678B8" w14:textId="77777777" w:rsidR="00836340" w:rsidRDefault="00836340" w:rsidP="00836340">
      <w:r>
        <w:t xml:space="preserve">Since the election, </w:t>
      </w:r>
      <w:r w:rsidRPr="0081316D">
        <w:rPr>
          <w:rStyle w:val="11111AAAAStyleUnderline"/>
        </w:rPr>
        <w:t>that alliance against class politics has become even more aggressive</w:t>
      </w:r>
      <w:r>
        <w:t xml:space="preserve"> in red-baiting Sanders and the left </w:t>
      </w:r>
      <w:r w:rsidRPr="0081316D">
        <w:rPr>
          <w:rStyle w:val="11111AAAAStyleUnderline"/>
        </w:rPr>
        <w:t>via a new sort of race-baiting</w:t>
      </w:r>
      <w:r>
        <w:t>—</w:t>
      </w:r>
      <w:r w:rsidRPr="0081316D">
        <w:rPr>
          <w:rStyle w:val="11111AAAAStyleUnderline"/>
        </w:rPr>
        <w:t>attacking</w:t>
      </w:r>
      <w:r>
        <w:t xml:space="preserve"> socialism, and </w:t>
      </w:r>
      <w:r w:rsidRPr="0081316D">
        <w:rPr>
          <w:rStyle w:val="11111AAAAStyleUnderline"/>
        </w:rPr>
        <w:t>advocates of</w:t>
      </w:r>
      <w:r>
        <w:t xml:space="preserve"> socialism or </w:t>
      </w:r>
      <w:r w:rsidRPr="0081316D">
        <w:rPr>
          <w:rStyle w:val="11111AAAAStyleUnderline"/>
        </w:rPr>
        <w:t>social-democratic politics, as racist</w:t>
      </w:r>
      <w:r>
        <w:t xml:space="preserve"> or white supremacist. It has closed ranks around condemnation of working-class whites who voted for Trump as loathsome and irredeemable racists with whom political solidarity is indefensible </w:t>
      </w:r>
      <w:proofErr w:type="gramStart"/>
      <w:r>
        <w:t>and in the process</w:t>
      </w:r>
      <w:proofErr w:type="gramEnd"/>
      <w:r>
        <w:t xml:space="preserve"> </w:t>
      </w:r>
      <w:r w:rsidRPr="0081316D">
        <w:rPr>
          <w:rStyle w:val="11111AAAAStyleUnderline"/>
        </w:rPr>
        <w:t>reducing working class to a white racial category and synonym for backwardness and bigotry.</w:t>
      </w:r>
      <w:r>
        <w:t xml:space="preserve"> Antiracists and neoliberal Democrats unite in high moral dudgeon to denounce suggestions that more than racism operated to generate the Trump vote and that some working people, particularly those whom Les Leopold describes as Obama/Sanders/Trump voters—and not necessarily only white ones—felt betrayed by both parties (Leopold 2017; Lopez 2016; Parenti 2016; Edwards-Levy 2017; Shepard 2017; Skelley 2017; Cohn 2017). </w:t>
      </w:r>
      <w:r w:rsidRPr="000A6FA9">
        <w:rPr>
          <w:rStyle w:val="11111AAAAStyleUnderline"/>
        </w:rPr>
        <w:t>The practical upshot of that moral stance is that there can be no political alternative outside neoliberalism.</w:t>
      </w:r>
      <w:r>
        <w:t xml:space="preserve"> </w:t>
      </w:r>
      <w:r w:rsidRPr="000A6FA9">
        <w:rPr>
          <w:rStyle w:val="11111AAAAStyleUnderline"/>
        </w:rPr>
        <w:t>That is why it is important</w:t>
      </w:r>
      <w:r>
        <w:t xml:space="preserve">, as we look toward the daunting prospect of building a movement capable of changing the terms of debate in American politics </w:t>
      </w:r>
      <w:r w:rsidRPr="00AB1BB9">
        <w:rPr>
          <w:rStyle w:val="11111AAAAStyleUnderline"/>
        </w:rPr>
        <w:t>to center the interests and concerns of working people</w:t>
      </w:r>
      <w:r>
        <w:t>—of all races, genders, sexual orientations, and whatever immigration status—</w:t>
      </w:r>
      <w:r w:rsidRPr="00AB1BB9">
        <w:rPr>
          <w:rStyle w:val="11111AAAAStyleUnderline"/>
        </w:rPr>
        <w:t xml:space="preserve">who are the vast majority of the country, that we recognize that </w:t>
      </w:r>
      <w:proofErr w:type="spellStart"/>
      <w:r w:rsidRPr="00064E9C">
        <w:rPr>
          <w:rStyle w:val="Emphasis"/>
          <w:highlight w:val="yellow"/>
        </w:rPr>
        <w:t>racereductionist</w:t>
      </w:r>
      <w:proofErr w:type="spellEnd"/>
      <w:r w:rsidRPr="00064E9C">
        <w:rPr>
          <w:rStyle w:val="Emphasis"/>
          <w:highlight w:val="yellow"/>
        </w:rPr>
        <w:t xml:space="preserve"> politics is the left wing of neoliberalism</w:t>
      </w:r>
      <w:r w:rsidRPr="00951DA6">
        <w:rPr>
          <w:rStyle w:val="11111AAAAStyleUnderline"/>
          <w:highlight w:val="yellow"/>
        </w:rPr>
        <w:t xml:space="preserve"> and nothing more</w:t>
      </w:r>
      <w:r w:rsidRPr="00AB1BB9">
        <w:rPr>
          <w:rStyle w:val="11111AAAAStyleUnderline"/>
        </w:rPr>
        <w:t>.</w:t>
      </w:r>
      <w:r>
        <w:t xml:space="preserve"> It is openly antagonistic to the idea of a solidaristic left. It is more important than ever to acknowledge that reality and act accordingly.</w:t>
      </w:r>
    </w:p>
    <w:p w14:paraId="5871F446" w14:textId="77777777" w:rsidR="00836340" w:rsidRPr="005E2451" w:rsidRDefault="00836340" w:rsidP="00836340"/>
    <w:p w14:paraId="26B4FB92" w14:textId="77777777" w:rsidR="00836340" w:rsidRDefault="00836340" w:rsidP="00836340">
      <w:pPr>
        <w:pStyle w:val="Heading4"/>
      </w:pPr>
      <w:r w:rsidRPr="004156A1">
        <w:rPr>
          <w:u w:val="single"/>
        </w:rPr>
        <w:t>Data</w:t>
      </w:r>
      <w:r>
        <w:t xml:space="preserve"> </w:t>
      </w:r>
      <w:proofErr w:type="gramStart"/>
      <w:r>
        <w:t>proves</w:t>
      </w:r>
      <w:r w:rsidRPr="00D13711">
        <w:rPr>
          <w:b w:val="0"/>
          <w:bCs/>
        </w:rPr>
        <w:t>—</w:t>
      </w:r>
      <w:proofErr w:type="gramEnd"/>
      <w:r w:rsidRPr="00D13711">
        <w:rPr>
          <w:b w:val="0"/>
          <w:bCs/>
        </w:rPr>
        <w:t xml:space="preserve">progress is occurring </w:t>
      </w:r>
      <w:r w:rsidRPr="00D13711">
        <w:rPr>
          <w:b w:val="0"/>
          <w:bCs/>
          <w:u w:val="single"/>
        </w:rPr>
        <w:t>AND</w:t>
      </w:r>
      <w:r w:rsidRPr="00D13711">
        <w:rPr>
          <w:b w:val="0"/>
          <w:bCs/>
        </w:rPr>
        <w:t xml:space="preserve"> institutions aren’t immutable</w:t>
      </w:r>
      <w:r>
        <w:t>.</w:t>
      </w:r>
    </w:p>
    <w:p w14:paraId="0823D73A" w14:textId="77777777" w:rsidR="00836340" w:rsidRDefault="00836340" w:rsidP="00836340">
      <w:r w:rsidRPr="007837A7">
        <w:rPr>
          <w:rStyle w:val="Style13ptBold"/>
        </w:rPr>
        <w:t xml:space="preserve">Hughes </w:t>
      </w:r>
      <w:proofErr w:type="gramStart"/>
      <w:r w:rsidRPr="007837A7">
        <w:rPr>
          <w:rStyle w:val="Style13ptBold"/>
        </w:rPr>
        <w:t>19</w:t>
      </w:r>
      <w:r>
        <w:t>—(</w:t>
      </w:r>
      <w:proofErr w:type="gramEnd"/>
      <w:r>
        <w:t>fellow at the Manhattan Institute for Policy Research). Hughes, Coleman. 2019. “</w:t>
      </w:r>
      <w:r w:rsidRPr="00064E9C">
        <w:rPr>
          <w:rStyle w:val="Emphasis"/>
        </w:rPr>
        <w:t>The Case for Black Optimism</w:t>
      </w:r>
      <w:r>
        <w:t xml:space="preserve">.” The </w:t>
      </w:r>
      <w:proofErr w:type="spellStart"/>
      <w:r>
        <w:t>Quillette</w:t>
      </w:r>
      <w:proofErr w:type="spellEnd"/>
      <w:r>
        <w:t xml:space="preserve">. September 28, 2019. </w:t>
      </w:r>
      <w:hyperlink r:id="rId11" w:history="1">
        <w:r w:rsidRPr="00586F39">
          <w:rPr>
            <w:rStyle w:val="Hyperlink"/>
          </w:rPr>
          <w:t>https://quillette.com/2019/09/28/the-case-for-black-optimism/</w:t>
        </w:r>
      </w:hyperlink>
      <w:r>
        <w:t>. Edited for language</w:t>
      </w:r>
    </w:p>
    <w:p w14:paraId="62046E9C" w14:textId="77777777" w:rsidR="00836340" w:rsidRDefault="00836340" w:rsidP="00836340"/>
    <w:p w14:paraId="5F144CC2" w14:textId="77777777" w:rsidR="00836340" w:rsidRDefault="00836340" w:rsidP="00836340">
      <w:pPr>
        <w:rPr>
          <w:rStyle w:val="11111AAAAStyleUnderline"/>
        </w:rPr>
      </w:pPr>
      <w:r w:rsidRPr="008E0EF2">
        <w:rPr>
          <w:rStyle w:val="11111AAAAStyleUnderline"/>
        </w:rPr>
        <w:t>The narrative of doom and gloom</w:t>
      </w:r>
      <w:r>
        <w:t xml:space="preserve">, however, </w:t>
      </w:r>
      <w:r w:rsidRPr="008E0EF2">
        <w:rPr>
          <w:rStyle w:val="11111AAAAStyleUnderline"/>
        </w:rPr>
        <w:t xml:space="preserve">is misleading. </w:t>
      </w:r>
      <w:r>
        <w:t xml:space="preserve">Though it has gone largely unnoticed, </w:t>
      </w:r>
      <w:r w:rsidRPr="00951DA6">
        <w:rPr>
          <w:rStyle w:val="11111AAAAStyleUnderline"/>
          <w:highlight w:val="yellow"/>
        </w:rPr>
        <w:t xml:space="preserve">black Americans have been making </w:t>
      </w:r>
      <w:r w:rsidRPr="00064E9C">
        <w:rPr>
          <w:rStyle w:val="Emphasis"/>
          <w:highlight w:val="yellow"/>
        </w:rPr>
        <w:t>rapid progress</w:t>
      </w:r>
      <w:r w:rsidRPr="008E0EF2">
        <w:rPr>
          <w:rStyle w:val="11111AAAAStyleUnderline"/>
        </w:rPr>
        <w:t xml:space="preserve"> along most important dimensions of well-being since the turn of the millennium.</w:t>
      </w:r>
    </w:p>
    <w:p w14:paraId="28D19282" w14:textId="77777777" w:rsidR="00836340" w:rsidRDefault="00836340" w:rsidP="00836340">
      <w:r w:rsidRPr="008E0EF2">
        <w:rPr>
          <w:rStyle w:val="11111AAAAStyleUnderline"/>
        </w:rPr>
        <w:t>Let’s start with incarceration.</w:t>
      </w:r>
      <w:r>
        <w:t xml:space="preserve"> Without doubt, there is plenty of reason to be pessimistic about the U.S. prison system. America incarcerates a larger proportion of its citizens than any nation on earth. Black Americans, at 13 percent of the U.S. population, made up one-third of the nation’s incarcerated population in 2017. To make matters worse, conditions inside many prisons are ill-suited for rehabilitation. Alabama’s state prisons, for instance, are so rife with violence and sexual assault that Trump’s Justice Department has charged them with violating the eighth amendment to the constitution, which bans “cruel and unusual punishments.”</w:t>
      </w:r>
    </w:p>
    <w:p w14:paraId="0AEE4B83" w14:textId="77777777" w:rsidR="00836340" w:rsidRDefault="00836340" w:rsidP="00836340">
      <w:r>
        <w:t xml:space="preserve">Nevertheless, there are reasons to be optimistic. </w:t>
      </w:r>
      <w:r w:rsidRPr="008E0EF2">
        <w:rPr>
          <w:rStyle w:val="11111AAAAStyleUnderline"/>
        </w:rPr>
        <w:t xml:space="preserve">From 2001 to 2017, </w:t>
      </w:r>
      <w:r w:rsidRPr="00E415CE">
        <w:rPr>
          <w:rStyle w:val="11111AAAAStyleUnderline"/>
        </w:rPr>
        <w:t xml:space="preserve">the </w:t>
      </w:r>
      <w:r w:rsidRPr="00064E9C">
        <w:rPr>
          <w:rStyle w:val="Emphasis"/>
          <w:highlight w:val="yellow"/>
        </w:rPr>
        <w:t xml:space="preserve">incarceration </w:t>
      </w:r>
      <w:r w:rsidRPr="00064E9C">
        <w:rPr>
          <w:rStyle w:val="Emphasis"/>
        </w:rPr>
        <w:t>rate</w:t>
      </w:r>
      <w:r w:rsidRPr="00E415CE">
        <w:rPr>
          <w:rStyle w:val="11111AAAAStyleUnderline"/>
        </w:rPr>
        <w:t xml:space="preserve"> </w:t>
      </w:r>
      <w:r w:rsidRPr="00951DA6">
        <w:rPr>
          <w:rStyle w:val="11111AAAAStyleUnderline"/>
          <w:highlight w:val="yellow"/>
        </w:rPr>
        <w:t xml:space="preserve">for black men declined </w:t>
      </w:r>
      <w:r w:rsidRPr="004156A1">
        <w:rPr>
          <w:rStyle w:val="11111AAAAStyleUnderline"/>
        </w:rPr>
        <w:t>by</w:t>
      </w:r>
      <w:r w:rsidRPr="00A12E40">
        <w:rPr>
          <w:rStyle w:val="11111AAAAStyleUnderline"/>
        </w:rPr>
        <w:t xml:space="preserve"> </w:t>
      </w:r>
      <w:r w:rsidRPr="00064E9C">
        <w:rPr>
          <w:rStyle w:val="Emphasis"/>
        </w:rPr>
        <w:t>34 percent</w:t>
      </w:r>
      <w:r w:rsidRPr="00E415CE">
        <w:rPr>
          <w:rStyle w:val="11111AAAAStyleUnderline"/>
        </w:rPr>
        <w:t xml:space="preserve">. </w:t>
      </w:r>
      <w:r w:rsidRPr="00E415CE">
        <w:t>Even this statistic</w:t>
      </w:r>
      <w:r>
        <w:t xml:space="preserve">, however, understates progress by lumping black Americans of all ages together. When you look at age-specific incarceration outcomes, you find two opposing trends: Older black Americans are doing slightly worse than previous generations, but younger black Americans are doing better—so much better that they more than offset, in statistical terms, the backslide of their elders. To put the speed and size of the trend in perspective, between my first day of Kindergarten in 2001 and my first legal drink in 2017, the incarceration rate for black men aged 25–29, 20–24, and 18–19 declined, respectively, by 56 percent, 60 percent, and 72 percent. </w:t>
      </w:r>
      <w:r w:rsidRPr="00FE230A">
        <w:rPr>
          <w:rStyle w:val="11111AAAAStyleUnderline"/>
        </w:rPr>
        <w:t>For young black women, the story is similar: a 59 percent drop for those aged 25–29, a 43 percent drop for those aged 20–24, and a 69 percent drop for those aged 18–19.</w:t>
      </w:r>
    </w:p>
    <w:p w14:paraId="72D3A299" w14:textId="77777777" w:rsidR="00836340" w:rsidRDefault="00836340" w:rsidP="00836340">
      <w:r>
        <w:t xml:space="preserve">As a result of the divergent generational trendlines, the black prison population is not only shrinking; it’s aging too. In 2017, nearly three in ten black male prisoners were 45 years of age or older, up from one in ten in 2001. That may not seem like good news, but it is. The incarceration trendline for young </w:t>
      </w:r>
      <w:r w:rsidRPr="00B270E7">
        <w:rPr>
          <w:strike/>
        </w:rPr>
        <w:t>blacks</w:t>
      </w:r>
      <w:r>
        <w:t xml:space="preserve"> in the recent past predicts the trendline for all </w:t>
      </w:r>
      <w:r w:rsidRPr="00B270E7">
        <w:rPr>
          <w:strike/>
        </w:rPr>
        <w:t>blacks</w:t>
      </w:r>
      <w:r>
        <w:t xml:space="preserve"> </w:t>
      </w:r>
      <w:proofErr w:type="gramStart"/>
      <w:r>
        <w:t>in the near future</w:t>
      </w:r>
      <w:proofErr w:type="gramEnd"/>
      <w:r>
        <w:t xml:space="preserve">. </w:t>
      </w:r>
      <w:proofErr w:type="gramStart"/>
      <w:r>
        <w:t>So</w:t>
      </w:r>
      <w:proofErr w:type="gramEnd"/>
      <w:r>
        <w:t xml:space="preserve"> the fact that the post-2001 incarceration decline for </w:t>
      </w:r>
      <w:r w:rsidRPr="00B270E7">
        <w:rPr>
          <w:strike/>
        </w:rPr>
        <w:t>blacks</w:t>
      </w:r>
      <w:r>
        <w:t xml:space="preserve"> in general was entirely caused by the plunging incarceration rate for young </w:t>
      </w:r>
      <w:r w:rsidRPr="00B270E7">
        <w:rPr>
          <w:strike/>
        </w:rPr>
        <w:t>blacks</w:t>
      </w:r>
      <w:r>
        <w:t xml:space="preserve"> </w:t>
      </w:r>
      <w:proofErr w:type="gramStart"/>
      <w:r>
        <w:t>in particular suggests</w:t>
      </w:r>
      <w:proofErr w:type="gramEnd"/>
      <w:r>
        <w:t xml:space="preserve"> that, as generational turnover occurs, the black prison population will not only continue to </w:t>
      </w:r>
      <w:proofErr w:type="gramStart"/>
      <w:r>
        <w:t>shrink, but</w:t>
      </w:r>
      <w:proofErr w:type="gramEnd"/>
      <w:r>
        <w:t xml:space="preserve"> will shrink at an accelerating rate. To paraphrase the economist Rick Nevin, our prison system may be overflowing today, but the “pipeline” to prison is already starting to run dry.</w:t>
      </w:r>
    </w:p>
    <w:p w14:paraId="3C11C8C2" w14:textId="77777777" w:rsidR="00836340" w:rsidRDefault="00836340" w:rsidP="00836340">
      <w:r>
        <w:t>The great incarceration decline for black youth has been matched by a decline in teenage motherhood. Between 2001 and 2017, the birth rate for black women aged 15–19 declined by 63 percent. In fact, the black teenage birth rate in 2017 was lower than the white teenage rate as recently as 2002.</w:t>
      </w:r>
    </w:p>
    <w:p w14:paraId="114F9A03" w14:textId="77777777" w:rsidR="00836340" w:rsidRDefault="00836340" w:rsidP="00836340">
      <w:r>
        <w:t xml:space="preserve">Nor has progress been confined to the younger generation. Between 1999 and 2015, </w:t>
      </w:r>
      <w:r w:rsidRPr="00951DA6">
        <w:rPr>
          <w:rStyle w:val="11111AAAAStyleUnderline"/>
          <w:highlight w:val="yellow"/>
        </w:rPr>
        <w:t xml:space="preserve">the </w:t>
      </w:r>
      <w:r w:rsidRPr="00064E9C">
        <w:rPr>
          <w:rStyle w:val="Emphasis"/>
          <w:highlight w:val="yellow"/>
        </w:rPr>
        <w:t>mortality rate</w:t>
      </w:r>
      <w:r w:rsidRPr="00951DA6">
        <w:rPr>
          <w:rStyle w:val="11111AAAAStyleUnderline"/>
          <w:highlight w:val="yellow"/>
        </w:rPr>
        <w:t xml:space="preserve"> </w:t>
      </w:r>
      <w:r w:rsidRPr="00E415CE">
        <w:rPr>
          <w:rStyle w:val="11111AAAAStyleUnderline"/>
        </w:rPr>
        <w:t xml:space="preserve">for </w:t>
      </w:r>
      <w:r w:rsidRPr="0072570A">
        <w:rPr>
          <w:rStyle w:val="11111AAAAStyleUnderline"/>
        </w:rPr>
        <w:t xml:space="preserve">black Americans aged 65 and over </w:t>
      </w:r>
      <w:r w:rsidRPr="00951DA6">
        <w:rPr>
          <w:rStyle w:val="11111AAAAStyleUnderline"/>
          <w:highlight w:val="yellow"/>
        </w:rPr>
        <w:t>shrank</w:t>
      </w:r>
      <w:r w:rsidRPr="0072570A">
        <w:rPr>
          <w:rStyle w:val="11111AAAAStyleUnderline"/>
        </w:rPr>
        <w:t xml:space="preserve"> by 29 percent </w:t>
      </w:r>
      <w:r w:rsidRPr="00951DA6">
        <w:rPr>
          <w:rStyle w:val="11111AAAAStyleUnderline"/>
          <w:highlight w:val="yellow"/>
        </w:rPr>
        <w:t xml:space="preserve">for </w:t>
      </w:r>
      <w:r w:rsidRPr="00064E9C">
        <w:rPr>
          <w:rStyle w:val="Emphasis"/>
          <w:highlight w:val="yellow"/>
        </w:rPr>
        <w:t>cancer</w:t>
      </w:r>
      <w:r w:rsidRPr="00951DA6">
        <w:rPr>
          <w:rStyle w:val="11111AAAAStyleUnderline"/>
          <w:highlight w:val="yellow"/>
        </w:rPr>
        <w:t xml:space="preserve">, </w:t>
      </w:r>
      <w:r w:rsidRPr="0072570A">
        <w:rPr>
          <w:rStyle w:val="11111AAAAStyleUnderline"/>
        </w:rPr>
        <w:t>31 percent for</w:t>
      </w:r>
      <w:r w:rsidRPr="00951DA6">
        <w:rPr>
          <w:rStyle w:val="11111AAAAStyleUnderline"/>
          <w:highlight w:val="yellow"/>
        </w:rPr>
        <w:t xml:space="preserve"> </w:t>
      </w:r>
      <w:r w:rsidRPr="00064E9C">
        <w:rPr>
          <w:rStyle w:val="Emphasis"/>
          <w:highlight w:val="yellow"/>
        </w:rPr>
        <w:t>diabetes</w:t>
      </w:r>
      <w:r w:rsidRPr="00951DA6">
        <w:rPr>
          <w:rStyle w:val="11111AAAAStyleUnderline"/>
          <w:highlight w:val="yellow"/>
        </w:rPr>
        <w:t xml:space="preserve">, and </w:t>
      </w:r>
      <w:r w:rsidRPr="0072570A">
        <w:rPr>
          <w:rStyle w:val="11111AAAAStyleUnderline"/>
        </w:rPr>
        <w:t xml:space="preserve">43 percent for </w:t>
      </w:r>
      <w:r w:rsidRPr="00064E9C">
        <w:rPr>
          <w:rStyle w:val="Emphasis"/>
          <w:highlight w:val="yellow"/>
        </w:rPr>
        <w:t>heart disease</w:t>
      </w:r>
      <w:r w:rsidRPr="00951DA6">
        <w:rPr>
          <w:rStyle w:val="11111AAAAStyleUnderline"/>
          <w:highlight w:val="yellow"/>
        </w:rPr>
        <w:t>.</w:t>
      </w:r>
      <w:r>
        <w:t xml:space="preserve"> What’s more, </w:t>
      </w:r>
      <w:proofErr w:type="gramStart"/>
      <w:r>
        <w:t>all of</w:t>
      </w:r>
      <w:proofErr w:type="gramEnd"/>
      <w:r>
        <w:t xml:space="preserve"> those percentage drops were larger than the drops experienced by comparable whites over the same period. As deaths from disease have plummeted, black lives have extended. In 2017, black female life expectancy was 78.5 years, up from 75.1 years in 2000. Life expectancy for black men increased from 68.2 to 71.9 years over the same </w:t>
      </w:r>
      <w:proofErr w:type="spellStart"/>
      <w:r>
        <w:t>timespan</w:t>
      </w:r>
      <w:proofErr w:type="spellEnd"/>
      <w:r>
        <w:t>.</w:t>
      </w:r>
    </w:p>
    <w:p w14:paraId="35D42F45" w14:textId="77777777" w:rsidR="00836340" w:rsidRDefault="00836340" w:rsidP="00836340">
      <w:r>
        <w:t xml:space="preserve">Not only are black Americans healthier and longer-lived than they were two decades ago, they’re also more educated. </w:t>
      </w:r>
      <w:r w:rsidRPr="00D41887">
        <w:rPr>
          <w:rStyle w:val="11111AAAAStyleUnderline"/>
        </w:rPr>
        <w:t xml:space="preserve">Between the </w:t>
      </w:r>
      <w:r w:rsidRPr="00064E9C">
        <w:rPr>
          <w:rStyle w:val="Emphasis"/>
        </w:rPr>
        <w:t>1999</w:t>
      </w:r>
      <w:r w:rsidRPr="00D41887">
        <w:rPr>
          <w:rStyle w:val="11111AAAAStyleUnderline"/>
        </w:rPr>
        <w:t>–2000 and 2016–</w:t>
      </w:r>
      <w:r w:rsidRPr="00064E9C">
        <w:rPr>
          <w:rStyle w:val="Emphasis"/>
        </w:rPr>
        <w:t>2017</w:t>
      </w:r>
      <w:r w:rsidRPr="00D41887">
        <w:rPr>
          <w:rStyle w:val="11111AAAAStyleUnderline"/>
        </w:rPr>
        <w:t xml:space="preserve"> school years</w:t>
      </w:r>
      <w:r>
        <w:t xml:space="preserve">, the number of </w:t>
      </w:r>
      <w:r w:rsidRPr="00064E9C">
        <w:rPr>
          <w:rStyle w:val="Emphasis"/>
        </w:rPr>
        <w:t xml:space="preserve">black </w:t>
      </w:r>
      <w:r w:rsidRPr="00064E9C">
        <w:rPr>
          <w:rStyle w:val="Emphasis"/>
          <w:highlight w:val="yellow"/>
        </w:rPr>
        <w:t>students</w:t>
      </w:r>
      <w:r w:rsidRPr="00951DA6">
        <w:rPr>
          <w:rStyle w:val="11111AAAAStyleUnderline"/>
          <w:highlight w:val="yellow"/>
        </w:rPr>
        <w:t xml:space="preserve"> who earned</w:t>
      </w:r>
      <w:r w:rsidRPr="00D41887">
        <w:rPr>
          <w:rStyle w:val="11111AAAAStyleUnderline"/>
        </w:rPr>
        <w:t xml:space="preserve"> bachelor’s </w:t>
      </w:r>
      <w:r w:rsidRPr="00951DA6">
        <w:rPr>
          <w:rStyle w:val="11111AAAAStyleUnderline"/>
          <w:highlight w:val="yellow"/>
        </w:rPr>
        <w:t>degrees increased</w:t>
      </w:r>
      <w:r w:rsidRPr="00D41887">
        <w:rPr>
          <w:rStyle w:val="11111AAAAStyleUnderline"/>
        </w:rPr>
        <w:t xml:space="preserve"> by </w:t>
      </w:r>
      <w:r w:rsidRPr="00064E9C">
        <w:rPr>
          <w:rStyle w:val="Emphasis"/>
          <w:highlight w:val="yellow"/>
        </w:rPr>
        <w:t>82 percent</w:t>
      </w:r>
      <w:r w:rsidRPr="00D41887">
        <w:rPr>
          <w:rStyle w:val="11111AAAAStyleUnderline"/>
        </w:rPr>
        <w:t>, from 108,018 to 196,300.</w:t>
      </w:r>
      <w:r>
        <w:t xml:space="preserve"> Over the same period, </w:t>
      </w:r>
      <w:r w:rsidRPr="00D41887">
        <w:rPr>
          <w:rStyle w:val="11111AAAAStyleUnderline"/>
        </w:rPr>
        <w:t xml:space="preserve">the number of </w:t>
      </w:r>
      <w:proofErr w:type="gramStart"/>
      <w:r w:rsidRPr="00D41887">
        <w:rPr>
          <w:rStyle w:val="11111AAAAStyleUnderline"/>
        </w:rPr>
        <w:t>associate’s and master’s</w:t>
      </w:r>
      <w:proofErr w:type="gramEnd"/>
      <w:r w:rsidRPr="00D41887">
        <w:rPr>
          <w:rStyle w:val="11111AAAAStyleUnderline"/>
        </w:rPr>
        <w:t xml:space="preserve"> degrees awarded to black students more than doubled</w:t>
      </w:r>
      <w:r>
        <w:t>, rising from 60,208 to 129,874, and 36,606 to 89,577, respectively (population growth accounts for some, but not all or even most, of this growth). 2018 census data showed that 37 percent of black Americans aged 25–34 had some kind of college degree. If black America were its own country, that would place it in between Germany (31 percent) and Spain (43 percent) in terms of educational attainment. What’s more, the economist Raj Chetty has found that black women, though less likely to attend college than white women, are now more likely to attend college than white men from similar socioeconomic backgrounds.</w:t>
      </w:r>
    </w:p>
    <w:p w14:paraId="28263D2A" w14:textId="77777777" w:rsidR="00836340" w:rsidRDefault="00836340" w:rsidP="00836340">
      <w:r>
        <w:t xml:space="preserve">Along with </w:t>
      </w:r>
      <w:proofErr w:type="gramStart"/>
      <w:r>
        <w:t>more</w:t>
      </w:r>
      <w:proofErr w:type="gramEnd"/>
      <w:r>
        <w:t xml:space="preserve"> education has come more upward mobility. The Federal Reserve recently reported that over </w:t>
      </w:r>
      <w:r w:rsidRPr="00064E9C">
        <w:rPr>
          <w:rStyle w:val="Emphasis"/>
          <w:highlight w:val="yellow"/>
        </w:rPr>
        <w:t>60 percent</w:t>
      </w:r>
      <w:r w:rsidRPr="00D41887">
        <w:rPr>
          <w:rStyle w:val="11111AAAAStyleUnderline"/>
        </w:rPr>
        <w:t xml:space="preserve"> of </w:t>
      </w:r>
      <w:r w:rsidRPr="00445D10">
        <w:rPr>
          <w:rStyle w:val="11111AAAAStyleUnderline"/>
          <w:b w:val="0"/>
          <w:bCs/>
          <w:strike/>
          <w:sz w:val="16"/>
          <w:szCs w:val="18"/>
          <w:u w:val="none"/>
        </w:rPr>
        <w:t>blacks</w:t>
      </w:r>
      <w:r w:rsidRPr="00445D10">
        <w:rPr>
          <w:rStyle w:val="11111AAAAStyleUnderline"/>
          <w:sz w:val="16"/>
          <w:szCs w:val="18"/>
        </w:rPr>
        <w:t xml:space="preserve"> </w:t>
      </w:r>
      <w:r w:rsidRPr="00D41887">
        <w:rPr>
          <w:rStyle w:val="11111AAAAStyleUnderline"/>
        </w:rPr>
        <w:t xml:space="preserve">at every level of educational attainment </w:t>
      </w:r>
      <w:r w:rsidRPr="00951DA6">
        <w:rPr>
          <w:rStyle w:val="11111AAAAStyleUnderline"/>
          <w:highlight w:val="yellow"/>
        </w:rPr>
        <w:t xml:space="preserve">say they’re </w:t>
      </w:r>
      <w:r w:rsidRPr="0072570A">
        <w:rPr>
          <w:rStyle w:val="11111AAAAStyleUnderline"/>
        </w:rPr>
        <w:t>doing</w:t>
      </w:r>
      <w:r w:rsidRPr="00D41887">
        <w:rPr>
          <w:rStyle w:val="11111AAAAStyleUnderline"/>
        </w:rPr>
        <w:t xml:space="preserve"> </w:t>
      </w:r>
      <w:r w:rsidRPr="00064E9C">
        <w:rPr>
          <w:rStyle w:val="Emphasis"/>
          <w:highlight w:val="yellow"/>
        </w:rPr>
        <w:t xml:space="preserve">better financially than their </w:t>
      </w:r>
      <w:proofErr w:type="gramStart"/>
      <w:r w:rsidRPr="00064E9C">
        <w:rPr>
          <w:rStyle w:val="Emphasis"/>
          <w:highlight w:val="yellow"/>
        </w:rPr>
        <w:t>parents</w:t>
      </w:r>
      <w:r w:rsidRPr="00D41887">
        <w:rPr>
          <w:rStyle w:val="11111AAAAStyleUnderline"/>
        </w:rPr>
        <w:t>—</w:t>
      </w:r>
      <w:proofErr w:type="gramEnd"/>
      <w:r w:rsidRPr="00D41887">
        <w:rPr>
          <w:rStyle w:val="11111AAAAStyleUnderline"/>
        </w:rPr>
        <w:t xml:space="preserve">a higher percentage than either whites or Hispanics. </w:t>
      </w:r>
      <w:r>
        <w:t xml:space="preserve">And although black men still </w:t>
      </w:r>
      <w:proofErr w:type="gramStart"/>
      <w:r>
        <w:t>lag behind</w:t>
      </w:r>
      <w:proofErr w:type="gramEnd"/>
      <w:r>
        <w:t xml:space="preserve"> white men in terms of upward mobility, Chetty has found that black women now go on to earn slightly higher incomes than white women from similar socioeconomic backgrounds.</w:t>
      </w:r>
    </w:p>
    <w:p w14:paraId="5E053897" w14:textId="77777777" w:rsidR="00836340" w:rsidRDefault="00836340" w:rsidP="00836340">
      <w:r>
        <w:t xml:space="preserve">All told, there is more than enough </w:t>
      </w:r>
      <w:r w:rsidRPr="00D41887">
        <w:rPr>
          <w:rStyle w:val="11111AAAAStyleUnderline"/>
        </w:rPr>
        <w:t>data</w:t>
      </w:r>
      <w:r>
        <w:t xml:space="preserve"> with which to </w:t>
      </w:r>
      <w:r w:rsidRPr="00D41887">
        <w:rPr>
          <w:rStyle w:val="11111AAAAStyleUnderline"/>
        </w:rPr>
        <w:t>tell an optimistic story about the recent history of black America.</w:t>
      </w:r>
      <w:r>
        <w:t xml:space="preserve"> </w:t>
      </w:r>
      <w:r w:rsidRPr="00064E9C">
        <w:rPr>
          <w:rStyle w:val="Emphasis"/>
          <w:highlight w:val="yellow"/>
        </w:rPr>
        <w:t>However</w:t>
      </w:r>
      <w:r>
        <w:t xml:space="preserve">, </w:t>
      </w:r>
      <w:r w:rsidRPr="00951DA6">
        <w:rPr>
          <w:rStyle w:val="11111AAAAStyleUnderline"/>
          <w:highlight w:val="yellow"/>
        </w:rPr>
        <w:t xml:space="preserve">the </w:t>
      </w:r>
      <w:r w:rsidRPr="00064E9C">
        <w:rPr>
          <w:rStyle w:val="Emphasis"/>
          <w:highlight w:val="yellow"/>
        </w:rPr>
        <w:t>same data</w:t>
      </w:r>
      <w:r w:rsidRPr="00D41887">
        <w:rPr>
          <w:rStyle w:val="11111AAAAStyleUnderline"/>
        </w:rPr>
        <w:t xml:space="preserve"> that justify this optimism </w:t>
      </w:r>
      <w:r w:rsidRPr="00951DA6">
        <w:rPr>
          <w:rStyle w:val="11111AAAAStyleUnderline"/>
          <w:highlight w:val="yellow"/>
        </w:rPr>
        <w:t>can</w:t>
      </w:r>
      <w:r w:rsidRPr="00D41887">
        <w:rPr>
          <w:rStyle w:val="11111AAAAStyleUnderline"/>
        </w:rPr>
        <w:t xml:space="preserve"> </w:t>
      </w:r>
      <w:r w:rsidRPr="00064E9C">
        <w:rPr>
          <w:rStyle w:val="Emphasis"/>
          <w:highlight w:val="yellow"/>
        </w:rPr>
        <w:t>appear</w:t>
      </w:r>
      <w:r w:rsidRPr="00951DA6">
        <w:rPr>
          <w:rStyle w:val="11111AAAAStyleUnderline"/>
          <w:highlight w:val="yellow"/>
        </w:rPr>
        <w:t xml:space="preserve"> to justify pessimism</w:t>
      </w:r>
      <w:r w:rsidRPr="00D41887">
        <w:rPr>
          <w:rStyle w:val="11111AAAAStyleUnderline"/>
        </w:rPr>
        <w:t xml:space="preserve"> if you look at it differently.</w:t>
      </w:r>
      <w:r>
        <w:t xml:space="preserve"> Recall, for instance, the 72 percent drop in the incarceration rate for black men aged 18–19 from 2001 to 2017. Framed as such, it looks like progress. But </w:t>
      </w:r>
      <w:r>
        <w:rPr>
          <w:rStyle w:val="11111AAAAStyleUnderline"/>
        </w:rPr>
        <w:t xml:space="preserve">here’s the same data framed differently: In 2001, black men aged 18–19 were nine times more likely to be behind bars than comparable white men. </w:t>
      </w:r>
      <w:r>
        <w:t>By 2017, they were twelve times more likely to be behind bars. Framed as such, it looks like regress.</w:t>
      </w:r>
    </w:p>
    <w:p w14:paraId="0958EBE0" w14:textId="77777777" w:rsidR="00836340" w:rsidRDefault="00836340" w:rsidP="00836340">
      <w:r w:rsidRPr="0072570A">
        <w:t xml:space="preserve">This </w:t>
      </w:r>
      <w:proofErr w:type="gramStart"/>
      <w:r w:rsidRPr="0072570A">
        <w:t>particular framing</w:t>
      </w:r>
      <w:proofErr w:type="gramEnd"/>
      <w:r w:rsidRPr="0072570A">
        <w:t xml:space="preserve"> effect is just one example in a larger pattern: The </w:t>
      </w:r>
      <w:r w:rsidRPr="00064E9C">
        <w:rPr>
          <w:rStyle w:val="Emphasis"/>
        </w:rPr>
        <w:t>ev</w:t>
      </w:r>
      <w:r w:rsidRPr="0072570A">
        <w:rPr>
          <w:rStyle w:val="11111AAAAStyleUnderline"/>
        </w:rPr>
        <w:t xml:space="preserve">idence against racial progress tends to compare black-white gaps </w:t>
      </w:r>
      <w:r w:rsidRPr="00064E9C">
        <w:rPr>
          <w:rStyle w:val="Emphasis"/>
        </w:rPr>
        <w:t>today</w:t>
      </w:r>
      <w:r w:rsidRPr="0072570A">
        <w:rPr>
          <w:rStyle w:val="11111AAAAStyleUnderline"/>
        </w:rPr>
        <w:t xml:space="preserve"> to black-white gaps </w:t>
      </w:r>
      <w:r w:rsidRPr="00064E9C">
        <w:rPr>
          <w:rStyle w:val="Emphasis"/>
        </w:rPr>
        <w:t>in the past</w:t>
      </w:r>
      <w:r w:rsidRPr="0072570A">
        <w:rPr>
          <w:rStyle w:val="11111AAAAStyleUnderline"/>
        </w:rPr>
        <w:t>.</w:t>
      </w:r>
      <w:r w:rsidRPr="0072570A">
        <w:t xml:space="preserve"> Here, </w:t>
      </w:r>
      <w:r w:rsidRPr="0072570A">
        <w:rPr>
          <w:rStyle w:val="11111AAAAStyleUnderline"/>
        </w:rPr>
        <w:t>white metrics are used as benchmarks against which to measure black progress.</w:t>
      </w:r>
      <w:r w:rsidRPr="0072570A">
        <w:t xml:space="preserve"> By contrast, the evidence in favor of progress tends to compare black metrics today against black metrics in the past. White metrics do not enter the equation. Crucially, the same data can often be made to look like either progress or regress depending on which framework is chosen.</w:t>
      </w:r>
    </w:p>
    <w:p w14:paraId="335D9CE2" w14:textId="77777777" w:rsidR="00836340" w:rsidRPr="002A220E" w:rsidRDefault="00836340" w:rsidP="00836340">
      <w:r w:rsidRPr="0072570A">
        <w:rPr>
          <w:rStyle w:val="11111AAAAStyleUnderline"/>
        </w:rPr>
        <w:t>The question of black progress</w:t>
      </w:r>
      <w:r w:rsidRPr="0072570A">
        <w:t xml:space="preserve">, therefore, </w:t>
      </w:r>
      <w:r w:rsidRPr="0072570A">
        <w:rPr>
          <w:rStyle w:val="11111AAAAStyleUnderline"/>
        </w:rPr>
        <w:t>is</w:t>
      </w:r>
      <w:r w:rsidRPr="0072570A">
        <w:t xml:space="preserve"> less </w:t>
      </w:r>
      <w:r w:rsidRPr="0072570A">
        <w:rPr>
          <w:rStyle w:val="11111AAAAStyleUnderline"/>
        </w:rPr>
        <w:t>a matter of weighing the reality of progress against the reality</w:t>
      </w:r>
      <w:r w:rsidRPr="00CD3EDA">
        <w:rPr>
          <w:rStyle w:val="11111AAAAStyleUnderline"/>
        </w:rPr>
        <w:t xml:space="preserve"> of regress than it is a matter of looking at the same reality through two different lenses</w:t>
      </w:r>
      <w:r w:rsidRPr="00951DA6">
        <w:rPr>
          <w:rStyle w:val="11111AAAAStyleUnderline"/>
          <w:highlight w:val="yellow"/>
        </w:rPr>
        <w:t xml:space="preserve">. </w:t>
      </w:r>
      <w:r w:rsidRPr="002A220E">
        <w:rPr>
          <w:rStyle w:val="11111AAAAStyleUnderline"/>
        </w:rPr>
        <w:t xml:space="preserve">Through </w:t>
      </w:r>
      <w:r w:rsidRPr="00064E9C">
        <w:rPr>
          <w:rStyle w:val="Emphasis"/>
          <w:highlight w:val="yellow"/>
        </w:rPr>
        <w:t>one lens</w:t>
      </w:r>
      <w:r w:rsidRPr="002A220E">
        <w:rPr>
          <w:rStyle w:val="11111AAAAStyleUnderline"/>
        </w:rPr>
        <w:t xml:space="preserve">, progress means </w:t>
      </w:r>
      <w:r w:rsidRPr="00951DA6">
        <w:rPr>
          <w:rStyle w:val="11111AAAAStyleUnderline"/>
          <w:highlight w:val="yellow"/>
        </w:rPr>
        <w:t xml:space="preserve">reducing </w:t>
      </w:r>
      <w:r w:rsidRPr="0072570A">
        <w:rPr>
          <w:rStyle w:val="11111AAAAStyleUnderline"/>
        </w:rPr>
        <w:t xml:space="preserve">the size of </w:t>
      </w:r>
      <w:r w:rsidRPr="00064E9C">
        <w:rPr>
          <w:rStyle w:val="Emphasis"/>
        </w:rPr>
        <w:t xml:space="preserve">black-white </w:t>
      </w:r>
      <w:r w:rsidRPr="00064E9C">
        <w:rPr>
          <w:rStyle w:val="Emphasis"/>
          <w:highlight w:val="yellow"/>
        </w:rPr>
        <w:t>racial gaps</w:t>
      </w:r>
      <w:r w:rsidRPr="002A220E">
        <w:rPr>
          <w:rStyle w:val="11111AAAAStyleUnderline"/>
        </w:rPr>
        <w:t xml:space="preserve">; </w:t>
      </w:r>
      <w:r w:rsidRPr="002A220E">
        <w:t>let’s call this the gap-lens. But through another lens, progress means improving black outcomes relative to where they were in the past; let’s call this the past-lens.</w:t>
      </w:r>
    </w:p>
    <w:p w14:paraId="29585FE5" w14:textId="77777777" w:rsidR="00836340" w:rsidRPr="002A220E" w:rsidRDefault="00836340" w:rsidP="00836340">
      <w:r w:rsidRPr="002A220E">
        <w:t xml:space="preserve">The rationale for choosing the gap-lens is this: if not for our racist history, the racial gaps we observe today would not exist. That history includes not only two and a half centuries of chattel slavery, but also the many and varied Jim Crow era policies, from school segregation to redlining, that prevented </w:t>
      </w:r>
      <w:r w:rsidRPr="00B270E7">
        <w:rPr>
          <w:strike/>
        </w:rPr>
        <w:t>blacks</w:t>
      </w:r>
      <w:r w:rsidRPr="002A220E">
        <w:t xml:space="preserve"> from taking advantage of the American dream. To measure the width of a racial gap, this view holds, is to measure the depth of America’s failure to redress that history. What’s more, if we fail to close statistical gaps between </w:t>
      </w:r>
      <w:r w:rsidRPr="00B270E7">
        <w:rPr>
          <w:strike/>
        </w:rPr>
        <w:t>blacks</w:t>
      </w:r>
      <w:r w:rsidRPr="002A220E">
        <w:t xml:space="preserve"> and whites, then we would be surrendering ourselves to live in a permanently racially-stratified society, a society in which—even if everyone were doing better than their parents—whites would hold more economic power than </w:t>
      </w:r>
      <w:r w:rsidRPr="00B270E7">
        <w:rPr>
          <w:strike/>
        </w:rPr>
        <w:t>blacks</w:t>
      </w:r>
      <w:r w:rsidRPr="002A220E">
        <w:t xml:space="preserve"> in perpetuity.</w:t>
      </w:r>
    </w:p>
    <w:p w14:paraId="3E63AD35" w14:textId="77777777" w:rsidR="00836340" w:rsidRDefault="00836340" w:rsidP="00836340">
      <w:r w:rsidRPr="002A220E">
        <w:rPr>
          <w:rStyle w:val="11111AAAAStyleUnderline"/>
        </w:rPr>
        <w:t>Though the rationale behind it is powerful, the gap-lens, taken to its logical</w:t>
      </w:r>
      <w:r w:rsidRPr="0072570A">
        <w:rPr>
          <w:rStyle w:val="11111AAAAStyleUnderline"/>
        </w:rPr>
        <w:t xml:space="preserve"> end, </w:t>
      </w:r>
      <w:r w:rsidRPr="00951DA6">
        <w:rPr>
          <w:rStyle w:val="11111AAAAStyleUnderline"/>
          <w:highlight w:val="yellow"/>
        </w:rPr>
        <w:t xml:space="preserve">borders on the </w:t>
      </w:r>
      <w:r w:rsidRPr="00064E9C">
        <w:rPr>
          <w:rStyle w:val="Emphasis"/>
          <w:highlight w:val="yellow"/>
        </w:rPr>
        <w:t>absurd</w:t>
      </w:r>
      <w:r w:rsidRPr="00951DA6">
        <w:rPr>
          <w:rStyle w:val="11111AAAAStyleUnderline"/>
          <w:highlight w:val="yellow"/>
        </w:rPr>
        <w:t xml:space="preserve">. </w:t>
      </w:r>
      <w:r w:rsidRPr="0072570A">
        <w:rPr>
          <w:rStyle w:val="11111AAAAStyleUnderline"/>
        </w:rPr>
        <w:t xml:space="preserve">Imagine we had a button that </w:t>
      </w:r>
      <w:r w:rsidRPr="00064E9C">
        <w:rPr>
          <w:rStyle w:val="Emphasis"/>
        </w:rPr>
        <w:t>doubled</w:t>
      </w:r>
      <w:r w:rsidRPr="0072570A">
        <w:rPr>
          <w:rStyle w:val="11111AAAAStyleUnderline"/>
        </w:rPr>
        <w:t xml:space="preserve"> the amount of </w:t>
      </w:r>
      <w:r w:rsidRPr="00064E9C">
        <w:rPr>
          <w:rStyle w:val="Emphasis"/>
        </w:rPr>
        <w:t>everything good</w:t>
      </w:r>
      <w:r w:rsidRPr="0072570A">
        <w:rPr>
          <w:rStyle w:val="11111AAAAStyleUnderline"/>
        </w:rPr>
        <w:t xml:space="preserve"> for each racial group and halved the rate of everything bad—so, black wealth doubles, white wealth doubles, black incarceration is halved, white incarceration is halved, and so on. As we pressed the button repeatedly, America would increasingly </w:t>
      </w:r>
      <w:r w:rsidRPr="00064E9C">
        <w:rPr>
          <w:rStyle w:val="Emphasis"/>
        </w:rPr>
        <w:t>approach utopia</w:t>
      </w:r>
      <w:r w:rsidRPr="0072570A">
        <w:rPr>
          <w:rStyle w:val="11111AAAAStyleUnderline"/>
        </w:rPr>
        <w:t xml:space="preserve">. Yet the racial gaps—that is, the </w:t>
      </w:r>
      <w:r w:rsidRPr="00064E9C">
        <w:rPr>
          <w:rStyle w:val="Emphasis"/>
        </w:rPr>
        <w:t>ratios</w:t>
      </w:r>
      <w:r w:rsidRPr="0072570A">
        <w:rPr>
          <w:rStyle w:val="11111AAAAStyleUnderline"/>
        </w:rPr>
        <w:t xml:space="preserve"> between black and white outcomes—would remain unchanged.</w:t>
      </w:r>
      <w:r>
        <w:t xml:space="preserve"> Therefore, viewed through the gap-lens, we will have made no progress at all. Indeed, </w:t>
      </w:r>
      <w:r w:rsidRPr="00951DA6">
        <w:rPr>
          <w:rStyle w:val="11111AAAAStyleUnderline"/>
          <w:highlight w:val="yellow"/>
        </w:rPr>
        <w:t>any</w:t>
      </w:r>
      <w:r w:rsidRPr="0072570A">
        <w:rPr>
          <w:rStyle w:val="11111AAAAStyleUnderline"/>
        </w:rPr>
        <w:t xml:space="preserve"> amount of </w:t>
      </w:r>
      <w:r w:rsidRPr="00951DA6">
        <w:rPr>
          <w:rStyle w:val="11111AAAAStyleUnderline"/>
          <w:highlight w:val="yellow"/>
        </w:rPr>
        <w:t>black progress can be</w:t>
      </w:r>
      <w:r w:rsidRPr="0072570A">
        <w:t xml:space="preserve">come </w:t>
      </w:r>
      <w:r w:rsidRPr="00064E9C">
        <w:rPr>
          <w:rStyle w:val="Emphasis"/>
          <w:highlight w:val="yellow"/>
        </w:rPr>
        <w:t>invisible</w:t>
      </w:r>
      <w:r w:rsidRPr="0072570A">
        <w:rPr>
          <w:rStyle w:val="11111AAAAStyleUnderline"/>
        </w:rPr>
        <w:t xml:space="preserve"> when viewed </w:t>
      </w:r>
      <w:r w:rsidRPr="00951DA6">
        <w:rPr>
          <w:rStyle w:val="11111AAAAStyleUnderline"/>
          <w:highlight w:val="yellow"/>
        </w:rPr>
        <w:t xml:space="preserve">through the gap-lens, given </w:t>
      </w:r>
      <w:r w:rsidRPr="00064E9C">
        <w:rPr>
          <w:rStyle w:val="Emphasis"/>
          <w:highlight w:val="yellow"/>
        </w:rPr>
        <w:t>sufficient white progress</w:t>
      </w:r>
      <w:r w:rsidRPr="00951DA6">
        <w:rPr>
          <w:rStyle w:val="11111AAAAStyleUnderline"/>
          <w:highlight w:val="yellow"/>
        </w:rPr>
        <w:t>.</w:t>
      </w:r>
      <w:r>
        <w:t xml:space="preserve"> </w:t>
      </w:r>
      <w:r w:rsidRPr="00064E9C">
        <w:rPr>
          <w:rStyle w:val="Emphasis"/>
        </w:rPr>
        <w:t>That’s a problem</w:t>
      </w:r>
      <w:r>
        <w:t xml:space="preserve">. A framework for progress that, under certain conditions, would not recognize the difference between our current world and a quasi-utopia seems, frankly, to miss the point of the </w:t>
      </w:r>
      <w:proofErr w:type="gramStart"/>
      <w:r>
        <w:t>word</w:t>
      </w:r>
      <w:proofErr w:type="gramEnd"/>
      <w:r>
        <w:t>.</w:t>
      </w:r>
    </w:p>
    <w:p w14:paraId="10F89C01" w14:textId="77777777" w:rsidR="00836340" w:rsidRDefault="00836340" w:rsidP="00836340">
      <w:r w:rsidRPr="00B9601D">
        <w:rPr>
          <w:rStyle w:val="11111AAAAStyleUnderline"/>
        </w:rPr>
        <w:t xml:space="preserve">The gap-lens also relies on </w:t>
      </w:r>
      <w:r w:rsidRPr="00951DA6">
        <w:rPr>
          <w:rStyle w:val="11111AAAAStyleUnderline"/>
          <w:highlight w:val="yellow"/>
        </w:rPr>
        <w:t xml:space="preserve">the dubious presumption that </w:t>
      </w:r>
      <w:r w:rsidRPr="00064E9C">
        <w:rPr>
          <w:rStyle w:val="Emphasis"/>
          <w:highlight w:val="yellow"/>
        </w:rPr>
        <w:t>white outcomes</w:t>
      </w:r>
      <w:r w:rsidRPr="00951DA6">
        <w:rPr>
          <w:rStyle w:val="11111AAAAStyleUnderline"/>
          <w:highlight w:val="yellow"/>
        </w:rPr>
        <w:t xml:space="preserve"> are the best benchmark</w:t>
      </w:r>
      <w:r w:rsidRPr="00B9601D">
        <w:rPr>
          <w:rStyle w:val="11111AAAAStyleUnderline"/>
        </w:rPr>
        <w:t xml:space="preserve"> against which to measure black outcomes. </w:t>
      </w:r>
      <w:r>
        <w:t xml:space="preserve">One reason this presumption fails is that </w:t>
      </w:r>
      <w:r w:rsidRPr="00951DA6">
        <w:rPr>
          <w:rStyle w:val="11111AAAAStyleUnderline"/>
          <w:highlight w:val="yellow"/>
        </w:rPr>
        <w:t xml:space="preserve">the median white </w:t>
      </w:r>
      <w:r w:rsidRPr="0072570A">
        <w:rPr>
          <w:rStyle w:val="11111AAAAStyleUnderline"/>
        </w:rPr>
        <w:t xml:space="preserve">American </w:t>
      </w:r>
      <w:r w:rsidRPr="00951DA6">
        <w:rPr>
          <w:rStyle w:val="11111AAAAStyleUnderline"/>
          <w:highlight w:val="yellow"/>
        </w:rPr>
        <w:t xml:space="preserve">is a </w:t>
      </w:r>
      <w:r w:rsidRPr="0072570A">
        <w:rPr>
          <w:rStyle w:val="11111AAAAStyleUnderline"/>
        </w:rPr>
        <w:t xml:space="preserve">full </w:t>
      </w:r>
      <w:r w:rsidRPr="00064E9C">
        <w:rPr>
          <w:rStyle w:val="Emphasis"/>
          <w:highlight w:val="yellow"/>
        </w:rPr>
        <w:t>decade older</w:t>
      </w:r>
      <w:r w:rsidRPr="00951DA6">
        <w:rPr>
          <w:rStyle w:val="11111AAAAStyleUnderline"/>
          <w:highlight w:val="yellow"/>
        </w:rPr>
        <w:t xml:space="preserve"> than the median black American.</w:t>
      </w:r>
      <w:r>
        <w:t xml:space="preserve"> Thus, comparing all </w:t>
      </w:r>
      <w:r w:rsidRPr="00B270E7">
        <w:rPr>
          <w:strike/>
        </w:rPr>
        <w:t>blacks</w:t>
      </w:r>
      <w:r>
        <w:t xml:space="preserve"> to all whites on any outcome that varies with age—for instance, incarceration or wealth—is comparing apples to oranges.</w:t>
      </w:r>
    </w:p>
    <w:p w14:paraId="2C858C5C" w14:textId="77777777" w:rsidR="00836340" w:rsidRPr="0078187E" w:rsidRDefault="00836340" w:rsidP="00836340">
      <w:pPr>
        <w:rPr>
          <w:rStyle w:val="11111AAAAStyleUnderline"/>
        </w:rPr>
      </w:pPr>
      <w:r>
        <w:t xml:space="preserve">More importantly, </w:t>
      </w:r>
      <w:r w:rsidRPr="0072570A">
        <w:rPr>
          <w:rStyle w:val="11111AAAAStyleUnderline"/>
        </w:rPr>
        <w:t>when we compare black outcomes to whit</w:t>
      </w:r>
      <w:r w:rsidRPr="0078187E">
        <w:rPr>
          <w:rStyle w:val="11111AAAAStyleUnderline"/>
        </w:rPr>
        <w:t>e outcomes</w:t>
      </w:r>
      <w:r w:rsidRPr="0078187E">
        <w:t xml:space="preserve"> and blame all of the gaps on institutional racism, </w:t>
      </w:r>
      <w:r w:rsidRPr="0078187E">
        <w:rPr>
          <w:rStyle w:val="11111AAAAStyleUnderline"/>
        </w:rPr>
        <w:t xml:space="preserve">we treat American society as if it were a simple </w:t>
      </w:r>
      <w:r w:rsidRPr="00064E9C">
        <w:rPr>
          <w:rStyle w:val="Emphasis"/>
        </w:rPr>
        <w:t>8th-grade science experiment</w:t>
      </w:r>
      <w:r w:rsidRPr="0078187E">
        <w:rPr>
          <w:rStyle w:val="11111AAAAStyleUnderline"/>
        </w:rPr>
        <w:t xml:space="preserve">: white people are treated as the “control group”; black people are treated as the “experimental group”; and the “independent variable,” applied only to </w:t>
      </w:r>
      <w:r w:rsidRPr="00B270E7">
        <w:rPr>
          <w:rStyle w:val="11111AAAAStyleUnderline"/>
          <w:strike/>
        </w:rPr>
        <w:t>blacks</w:t>
      </w:r>
      <w:r w:rsidRPr="0078187E">
        <w:t>,</w:t>
      </w:r>
      <w:r w:rsidRPr="0078187E">
        <w:rPr>
          <w:rStyle w:val="11111AAAAStyleUnderline"/>
        </w:rPr>
        <w:t xml:space="preserve"> is </w:t>
      </w:r>
      <w:r w:rsidRPr="00064E9C">
        <w:rPr>
          <w:rStyle w:val="Emphasis"/>
        </w:rPr>
        <w:t>institutional racism</w:t>
      </w:r>
      <w:r w:rsidRPr="0078187E">
        <w:rPr>
          <w:rStyle w:val="11111AAAAStyleUnderline"/>
        </w:rPr>
        <w:t>.</w:t>
      </w:r>
      <w:r w:rsidRPr="0078187E">
        <w:t xml:space="preserve"> </w:t>
      </w:r>
      <w:r w:rsidRPr="0078187E">
        <w:rPr>
          <w:rStyle w:val="11111AAAAStyleUnderline"/>
        </w:rPr>
        <w:t xml:space="preserve">On this oversimplified paradigm, we could reasonably assume that </w:t>
      </w:r>
      <w:r w:rsidRPr="00064E9C">
        <w:rPr>
          <w:rStyle w:val="Emphasis"/>
        </w:rPr>
        <w:t>all racial outcome gaps</w:t>
      </w:r>
      <w:r w:rsidRPr="0078187E">
        <w:rPr>
          <w:rStyle w:val="11111AAAAStyleUnderline"/>
        </w:rPr>
        <w:t xml:space="preserve"> are caused by institutional racism. But reality is more complex.</w:t>
      </w:r>
      <w:r w:rsidRPr="0078187E">
        <w:t xml:space="preserve"> Black Americans and white Americans</w:t>
      </w:r>
      <w:r>
        <w:t xml:space="preserve"> are unique groups of people with different histories, different demographics, and different sociological characteristics. Such </w:t>
      </w:r>
      <w:r w:rsidRPr="00064E9C">
        <w:rPr>
          <w:rStyle w:val="Emphasis"/>
          <w:highlight w:val="yellow"/>
        </w:rPr>
        <w:t>confounding variables</w:t>
      </w:r>
      <w:r w:rsidRPr="00951DA6">
        <w:rPr>
          <w:rStyle w:val="11111AAAAStyleUnderline"/>
          <w:highlight w:val="yellow"/>
        </w:rPr>
        <w:t xml:space="preserve"> make it overly simplistic</w:t>
      </w:r>
      <w:r w:rsidRPr="0078187E">
        <w:rPr>
          <w:rStyle w:val="11111AAAAStyleUnderline"/>
        </w:rPr>
        <w:t xml:space="preserve"> to pin all racial gaps on institutional racism.</w:t>
      </w:r>
    </w:p>
    <w:p w14:paraId="1A666F87" w14:textId="77777777" w:rsidR="00836340" w:rsidRDefault="00836340" w:rsidP="00836340">
      <w:r w:rsidRPr="00DE6C42">
        <w:rPr>
          <w:rStyle w:val="11111AAAAStyleUnderline"/>
        </w:rPr>
        <w:t xml:space="preserve">Despite such flaws, </w:t>
      </w:r>
      <w:proofErr w:type="gramStart"/>
      <w:r w:rsidRPr="00DE6C42">
        <w:rPr>
          <w:rStyle w:val="11111AAAAStyleUnderline"/>
        </w:rPr>
        <w:t>the gap</w:t>
      </w:r>
      <w:proofErr w:type="gramEnd"/>
      <w:r w:rsidRPr="00DE6C42">
        <w:rPr>
          <w:rStyle w:val="11111AAAAStyleUnderline"/>
        </w:rPr>
        <w:t xml:space="preserve">-lens </w:t>
      </w:r>
      <w:proofErr w:type="gramStart"/>
      <w:r w:rsidRPr="00DE6C42">
        <w:rPr>
          <w:rStyle w:val="11111AAAAStyleUnderline"/>
        </w:rPr>
        <w:t>is</w:t>
      </w:r>
      <w:proofErr w:type="gramEnd"/>
      <w:r w:rsidRPr="00DE6C42">
        <w:rPr>
          <w:rStyle w:val="11111AAAAStyleUnderline"/>
        </w:rPr>
        <w:t xml:space="preserve"> the default lens through which many scholars and journalists view black America today.</w:t>
      </w:r>
      <w:r>
        <w:t xml:space="preserve"> Whether it’s wealth, incarceration, or education, the habit of framing black metrics relative to white metrics is so deeply ingrained that it seems naïve to </w:t>
      </w:r>
      <w:proofErr w:type="spellStart"/>
      <w:r>
        <w:t>obsserve</w:t>
      </w:r>
      <w:proofErr w:type="spellEnd"/>
      <w:r>
        <w:t xml:space="preserve"> that we do not view other racial groups this way. Which is to say, when we ask whether white Americans have made progress, we compare whites not against some other group but against themselves at an earlier point in time. Why, then, do we treat the analysis of black America differently?</w:t>
      </w:r>
    </w:p>
    <w:p w14:paraId="66D15A2B" w14:textId="77777777" w:rsidR="00836340" w:rsidRDefault="00836340" w:rsidP="00836340">
      <w:r>
        <w:t>For many, the answer lies in history. It makes sense to analyze black America with a unique lens precisely because black Americans trail a unique history of oppression. There is no way to acknowledge that ugly history, in this view, without looking directly at the gaps caused by it.</w:t>
      </w:r>
    </w:p>
    <w:p w14:paraId="087D1272" w14:textId="77777777" w:rsidR="00836340" w:rsidRPr="00B9601D" w:rsidRDefault="00836340" w:rsidP="00836340">
      <w:r>
        <w:t xml:space="preserve">I understand this </w:t>
      </w:r>
      <w:proofErr w:type="gramStart"/>
      <w:r>
        <w:t>rationale, and</w:t>
      </w:r>
      <w:proofErr w:type="gramEnd"/>
      <w:r>
        <w:t xml:space="preserve"> have some sympathy with it. However, it ignores the downsides associated with focusing on racial gaps. There is a spectrum of possible outcomes in multi-ethnic societies with violent, segregated conflict at one end, and peaceful, integrated cooperation at the other. </w:t>
      </w:r>
      <w:r w:rsidRPr="00B9601D">
        <w:t xml:space="preserve">Somewhere in between lies a circumstance, neither disastrous nor ideal, in which members of different racial groups are encouraged to measure themselves against one another, generating racial envy and resentment. Americans in general, and black Americans in particular, currently exist in such a circumstance. Yet because it is the water in which we swim, it is difficult to recognize that such </w:t>
      </w:r>
      <w:r w:rsidRPr="00B9601D">
        <w:rPr>
          <w:rStyle w:val="11111AAAAStyleUnderline"/>
        </w:rPr>
        <w:t xml:space="preserve">racial tensions are </w:t>
      </w:r>
      <w:r w:rsidRPr="00064E9C">
        <w:rPr>
          <w:rStyle w:val="Emphasis"/>
        </w:rPr>
        <w:t>not the inevitable</w:t>
      </w:r>
      <w:r w:rsidRPr="00B9601D">
        <w:rPr>
          <w:rStyle w:val="11111AAAAStyleUnderline"/>
        </w:rPr>
        <w:t xml:space="preserve"> consequence of living in a racially disparate society.</w:t>
      </w:r>
    </w:p>
    <w:p w14:paraId="41394554" w14:textId="77777777" w:rsidR="00836340" w:rsidRPr="00B9601D" w:rsidRDefault="00836340" w:rsidP="00836340">
      <w:r w:rsidRPr="00B9601D">
        <w:t>It is easier to see the role played by the commentariat in generating racial tensions by looking at situations in which such tensions were absent. For example, in his essay, “The Politics of a Multiethnic Society,” the late Harvard sociologist Nathan Glazer made the following observation about European immigrant groups in the American Northeast:</w:t>
      </w:r>
    </w:p>
    <w:p w14:paraId="4D257DE8" w14:textId="77777777" w:rsidR="00836340" w:rsidRDefault="00836340" w:rsidP="00836340">
      <w:r w:rsidRPr="00B9601D">
        <w:t>If these groups had analyzed the statistics, they might have found much to grouse about. Since the Irish dominated electoral politics, all other groups were by that token “deprived.” Since the Jews were the most successful in terms of high occupational status, all the others were by that token “deprived.” Yet that is not the way the political</w:t>
      </w:r>
      <w:r>
        <w:t xml:space="preserve"> debate went, and all the European ethnic groups believed they had done well in America, and there is scarcely </w:t>
      </w:r>
      <w:proofErr w:type="gramStart"/>
      <w:r>
        <w:t>a one</w:t>
      </w:r>
      <w:proofErr w:type="gramEnd"/>
      <w:r>
        <w:t xml:space="preserve"> that bears grievances.</w:t>
      </w:r>
    </w:p>
    <w:p w14:paraId="325C17AE" w14:textId="77777777" w:rsidR="00836340" w:rsidRDefault="00836340" w:rsidP="00836340">
      <w:r>
        <w:t xml:space="preserve">The key observation in Glazer’s analysis is not that these ethnic groups were successful (though they were), but that they believed they were successful. Implied in that observation is the idea that a group of people can be doing quite well but can nevertheless be made to believe the opposite—so long as they are habitually compared to other groups in the media. It’s a truism that a single person suffers when he measures himself by the yardstick of another, particularly when the other person had various advantages and head starts that he lacked. In a similar way, by forever measuring </w:t>
      </w:r>
      <w:r w:rsidRPr="00B270E7">
        <w:rPr>
          <w:strike/>
        </w:rPr>
        <w:t>blacks</w:t>
      </w:r>
      <w:r>
        <w:t xml:space="preserve"> against an improper yardstick, the gap-lens, though intended as a way of acknowledging the unique history of oppression </w:t>
      </w:r>
      <w:r w:rsidRPr="00B270E7">
        <w:rPr>
          <w:strike/>
        </w:rPr>
        <w:t>blacks</w:t>
      </w:r>
      <w:r>
        <w:t xml:space="preserve"> have endured, in effect punishes them twice for it.</w:t>
      </w:r>
    </w:p>
    <w:p w14:paraId="1205455B" w14:textId="77777777" w:rsidR="00836340" w:rsidRDefault="00836340" w:rsidP="00836340">
      <w:pPr>
        <w:rPr>
          <w:rStyle w:val="11111AAAAStyleUnderline"/>
        </w:rPr>
      </w:pPr>
      <w:r>
        <w:t xml:space="preserve">To be sure, there are circumstances in which it makes sense to define progress in terms of closing racial gaps. For instance, having political leaders who reflect the population in terms of race and ethnicity is, everything else held equal, good for the social fabric of a multi-ethnic society. To that end, </w:t>
      </w:r>
      <w:r w:rsidRPr="00E415CE">
        <w:rPr>
          <w:rStyle w:val="11111AAAAStyleUnderline"/>
        </w:rPr>
        <w:t>I’m not arguing that we should abolish the use of the gap-lens in every case. I’m arguing that, in the great majority of cases, the past-lens yields a more useful picture of the state of black America.</w:t>
      </w:r>
      <w:r>
        <w:t xml:space="preserve"> Which is to say, </w:t>
      </w:r>
      <w:r w:rsidRPr="00951DA6">
        <w:rPr>
          <w:rStyle w:val="11111AAAAStyleUnderline"/>
          <w:highlight w:val="yellow"/>
        </w:rPr>
        <w:t xml:space="preserve">black progress can be </w:t>
      </w:r>
      <w:r w:rsidRPr="00E415CE">
        <w:rPr>
          <w:rStyle w:val="11111AAAAStyleUnderline"/>
        </w:rPr>
        <w:t xml:space="preserve">understood independent of white progress and </w:t>
      </w:r>
      <w:r w:rsidRPr="00064E9C">
        <w:rPr>
          <w:rStyle w:val="Emphasis"/>
          <w:highlight w:val="yellow"/>
        </w:rPr>
        <w:t>celebrated</w:t>
      </w:r>
      <w:r w:rsidRPr="00E415CE">
        <w:rPr>
          <w:rStyle w:val="11111AAAAStyleUnderline"/>
        </w:rPr>
        <w:t xml:space="preserve"> on its own terms.</w:t>
      </w:r>
    </w:p>
    <w:p w14:paraId="6F42710C" w14:textId="77777777" w:rsidR="00836340" w:rsidRDefault="00836340" w:rsidP="00836340">
      <w:r>
        <w:t xml:space="preserve">What do we gain by acknowledging progress? For one thing, </w:t>
      </w:r>
      <w:r w:rsidRPr="00064E9C">
        <w:rPr>
          <w:rStyle w:val="Emphasis"/>
          <w:highlight w:val="yellow"/>
        </w:rPr>
        <w:t>ignorance</w:t>
      </w:r>
      <w:r w:rsidRPr="00E415CE">
        <w:rPr>
          <w:rStyle w:val="11111AAAAStyleUnderline"/>
        </w:rPr>
        <w:t xml:space="preserve"> of how much progress </w:t>
      </w:r>
      <w:r w:rsidRPr="00001DFA">
        <w:rPr>
          <w:strike/>
        </w:rPr>
        <w:t>blacks</w:t>
      </w:r>
      <w:r w:rsidRPr="00E415CE">
        <w:rPr>
          <w:rStyle w:val="11111AAAAStyleUnderline"/>
        </w:rPr>
        <w:t xml:space="preserve"> have made in recent years </w:t>
      </w:r>
      <w:r w:rsidRPr="00951DA6">
        <w:rPr>
          <w:rStyle w:val="11111AAAAStyleUnderline"/>
          <w:highlight w:val="yellow"/>
        </w:rPr>
        <w:t xml:space="preserve">leads many to </w:t>
      </w:r>
      <w:r w:rsidRPr="00064E9C">
        <w:rPr>
          <w:rStyle w:val="Emphasis"/>
          <w:highlight w:val="yellow"/>
        </w:rPr>
        <w:t>mistakenly believe</w:t>
      </w:r>
      <w:r w:rsidRPr="00E415CE">
        <w:rPr>
          <w:rStyle w:val="11111AAAAStyleUnderline"/>
        </w:rPr>
        <w:t xml:space="preserve"> American </w:t>
      </w:r>
      <w:r w:rsidRPr="00951DA6">
        <w:rPr>
          <w:rStyle w:val="11111AAAAStyleUnderline"/>
          <w:highlight w:val="yellow"/>
        </w:rPr>
        <w:t xml:space="preserve">institutions are </w:t>
      </w:r>
      <w:r w:rsidRPr="00064E9C">
        <w:rPr>
          <w:rStyle w:val="Emphasis"/>
          <w:highlight w:val="yellow"/>
        </w:rPr>
        <w:t>so racist</w:t>
      </w:r>
      <w:r w:rsidRPr="00E415CE">
        <w:rPr>
          <w:rStyle w:val="11111AAAAStyleUnderline"/>
        </w:rPr>
        <w:t xml:space="preserve"> that </w:t>
      </w:r>
      <w:r w:rsidRPr="00951DA6">
        <w:rPr>
          <w:rStyle w:val="11111AAAAStyleUnderline"/>
          <w:highlight w:val="yellow"/>
        </w:rPr>
        <w:t>nothing short of</w:t>
      </w:r>
      <w:r w:rsidRPr="00E415CE">
        <w:rPr>
          <w:rStyle w:val="11111AAAAStyleUnderline"/>
        </w:rPr>
        <w:t xml:space="preserve"> complete </w:t>
      </w:r>
      <w:r w:rsidRPr="00064E9C">
        <w:rPr>
          <w:rStyle w:val="Emphasis"/>
          <w:highlight w:val="yellow"/>
        </w:rPr>
        <w:t>overhaul</w:t>
      </w:r>
      <w:r w:rsidRPr="00E415CE">
        <w:rPr>
          <w:rStyle w:val="11111AAAAStyleUnderline"/>
        </w:rPr>
        <w:t xml:space="preserve"> would </w:t>
      </w:r>
      <w:r w:rsidRPr="00951DA6">
        <w:rPr>
          <w:rStyle w:val="11111AAAAStyleUnderline"/>
          <w:highlight w:val="yellow"/>
        </w:rPr>
        <w:t>suffice</w:t>
      </w:r>
      <w:r w:rsidRPr="00E415CE">
        <w:rPr>
          <w:rStyle w:val="11111AAAAStyleUnderline"/>
        </w:rPr>
        <w:t xml:space="preserve"> to repair them.</w:t>
      </w:r>
      <w:r>
        <w:t xml:space="preserve"> The fact that </w:t>
      </w:r>
      <w:r w:rsidRPr="00951DA6">
        <w:rPr>
          <w:rStyle w:val="11111AAAAStyleUnderline"/>
          <w:highlight w:val="yellow"/>
        </w:rPr>
        <w:t>those</w:t>
      </w:r>
      <w:r w:rsidRPr="00E415CE">
        <w:rPr>
          <w:rStyle w:val="11111AAAAStyleUnderline"/>
        </w:rPr>
        <w:t xml:space="preserve"> very same </w:t>
      </w:r>
      <w:r w:rsidRPr="00951DA6">
        <w:rPr>
          <w:rStyle w:val="11111AAAAStyleUnderline"/>
          <w:highlight w:val="yellow"/>
        </w:rPr>
        <w:t>institutions have</w:t>
      </w:r>
      <w:r w:rsidRPr="00E415CE">
        <w:rPr>
          <w:rStyle w:val="11111AAAAStyleUnderline"/>
        </w:rPr>
        <w:t xml:space="preserve"> </w:t>
      </w:r>
      <w:r w:rsidRPr="00E415CE">
        <w:t>allowed for, if not</w:t>
      </w:r>
      <w:r w:rsidRPr="00E415CE">
        <w:rPr>
          <w:rStyle w:val="11111AAAAStyleUnderline"/>
        </w:rPr>
        <w:t xml:space="preserve"> </w:t>
      </w:r>
      <w:r w:rsidRPr="00951DA6">
        <w:rPr>
          <w:rStyle w:val="11111AAAAStyleUnderline"/>
          <w:highlight w:val="yellow"/>
        </w:rPr>
        <w:t>ushered in</w:t>
      </w:r>
      <w:r w:rsidRPr="00E415CE">
        <w:t xml:space="preserve">, </w:t>
      </w:r>
      <w:r w:rsidRPr="00064E9C">
        <w:rPr>
          <w:rStyle w:val="Emphasis"/>
          <w:highlight w:val="yellow"/>
        </w:rPr>
        <w:t xml:space="preserve">huge </w:t>
      </w:r>
      <w:r w:rsidRPr="00064E9C">
        <w:rPr>
          <w:rStyle w:val="Emphasis"/>
        </w:rPr>
        <w:t xml:space="preserve">amounts of </w:t>
      </w:r>
      <w:r w:rsidRPr="00064E9C">
        <w:rPr>
          <w:rStyle w:val="Emphasis"/>
          <w:highlight w:val="yellow"/>
        </w:rPr>
        <w:t>progress</w:t>
      </w:r>
      <w:r w:rsidRPr="00951DA6">
        <w:rPr>
          <w:rStyle w:val="11111AAAAStyleUnderline"/>
          <w:highlight w:val="yellow"/>
        </w:rPr>
        <w:t xml:space="preserve"> </w:t>
      </w:r>
      <w:r w:rsidRPr="0078187E">
        <w:rPr>
          <w:rStyle w:val="11111AAAAStyleUnderline"/>
        </w:rPr>
        <w:t xml:space="preserve">for black people </w:t>
      </w:r>
      <w:r w:rsidRPr="00951DA6">
        <w:rPr>
          <w:rStyle w:val="11111AAAAStyleUnderline"/>
          <w:highlight w:val="yellow"/>
        </w:rPr>
        <w:t>in recent years</w:t>
      </w:r>
      <w:r w:rsidRPr="00E415CE">
        <w:rPr>
          <w:rStyle w:val="11111AAAAStyleUnderline"/>
        </w:rPr>
        <w:t xml:space="preserve"> suggests a more sober-minded approach.</w:t>
      </w:r>
      <w:r>
        <w:t xml:space="preserve"> </w:t>
      </w:r>
      <w:r w:rsidRPr="00064E9C">
        <w:rPr>
          <w:rStyle w:val="Emphasis"/>
          <w:highlight w:val="yellow"/>
        </w:rPr>
        <w:t>We should not burn the system down</w:t>
      </w:r>
      <w:r>
        <w:t xml:space="preserve">. </w:t>
      </w:r>
      <w:r w:rsidRPr="00E415CE">
        <w:rPr>
          <w:rStyle w:val="11111AAAAStyleUnderline"/>
        </w:rPr>
        <w:t>We should reform it one increment at a time</w:t>
      </w:r>
      <w:r>
        <w:t>.</w:t>
      </w:r>
    </w:p>
    <w:p w14:paraId="1B5546F5" w14:textId="77777777" w:rsidR="00836340" w:rsidRPr="00836340" w:rsidRDefault="00836340" w:rsidP="00836340"/>
    <w:p w14:paraId="382151BE" w14:textId="707F5111" w:rsidR="004B4BA7" w:rsidRDefault="004B4BA7" w:rsidP="00836340">
      <w:pPr>
        <w:pStyle w:val="Heading3"/>
        <w:rPr>
          <w:rFonts w:cs="Arial"/>
        </w:rPr>
      </w:pPr>
      <w:r>
        <w:rPr>
          <w:rFonts w:cs="Arial"/>
        </w:rPr>
        <w:t>Affect</w:t>
      </w:r>
    </w:p>
    <w:p w14:paraId="7C088120" w14:textId="77777777" w:rsidR="004B4BA7" w:rsidRDefault="004B4BA7" w:rsidP="004B4BA7"/>
    <w:p w14:paraId="2E0D4DB1" w14:textId="417627DD" w:rsidR="004B4BA7" w:rsidRDefault="004B4BA7" w:rsidP="004B4BA7">
      <w:pPr>
        <w:pStyle w:val="Heading4"/>
      </w:pPr>
      <w:r>
        <w:t xml:space="preserve">Politics of affect, difference, and desire </w:t>
      </w:r>
      <w:proofErr w:type="gramStart"/>
      <w:r>
        <w:t>obscure</w:t>
      </w:r>
      <w:proofErr w:type="gramEnd"/>
      <w:r>
        <w:t xml:space="preserve"> capital amongst a series of interpersonal relations and alienation becomes an </w:t>
      </w:r>
      <w:proofErr w:type="gramStart"/>
      <w:r>
        <w:t>internally produced phenomena</w:t>
      </w:r>
      <w:proofErr w:type="gramEnd"/>
      <w:r>
        <w:t xml:space="preserve">. Under their framework, the social is created by affect making it impossible to enact change. </w:t>
      </w:r>
    </w:p>
    <w:p w14:paraId="4F6A4A74" w14:textId="77777777" w:rsidR="004B4BA7" w:rsidRDefault="004B4BA7" w:rsidP="004B4BA7">
      <w:r>
        <w:rPr>
          <w:rStyle w:val="Style13ptBold"/>
        </w:rPr>
        <w:t xml:space="preserve">Ebert and </w:t>
      </w:r>
      <w:proofErr w:type="spellStart"/>
      <w:r>
        <w:rPr>
          <w:rStyle w:val="Style13ptBold"/>
        </w:rPr>
        <w:t>Zavarzadeh</w:t>
      </w:r>
      <w:proofErr w:type="spellEnd"/>
      <w:r>
        <w:rPr>
          <w:rStyle w:val="Style13ptBold"/>
        </w:rPr>
        <w:t xml:space="preserve"> 08</w:t>
      </w:r>
      <w:r>
        <w:t>(Teresa L., English, State University of New York, Albany, Mas’ud, prolific writer and expert on class ideology, “Class in Culture”, p. 4-7)</w:t>
      </w:r>
    </w:p>
    <w:p w14:paraId="3BB72519" w14:textId="77777777" w:rsidR="004B4BA7" w:rsidRDefault="004B4BA7" w:rsidP="004B4BA7"/>
    <w:p w14:paraId="7DA13F7B" w14:textId="32AED618" w:rsidR="004B4BA7" w:rsidRDefault="004B4BA7" w:rsidP="004B4BA7">
      <w:r>
        <w:rPr>
          <w:b/>
          <w:sz w:val="20"/>
          <w:szCs w:val="20"/>
          <w:u w:val="single"/>
        </w:rPr>
        <w:t>Human freedom</w:t>
      </w:r>
      <w:r>
        <w:t xml:space="preserve">, however, </w:t>
      </w:r>
      <w:r>
        <w:rPr>
          <w:b/>
          <w:sz w:val="20"/>
          <w:szCs w:val="20"/>
          <w:u w:val="single"/>
        </w:rPr>
        <w:t>is no longer thought of as depending on changing the existing social relations of production and ending class</w:t>
      </w:r>
      <w:r>
        <w:t xml:space="preserve">. Production itself is seen as a totalizing concept (productivism) and put under suspicion not only by conservatives but also by such </w:t>
      </w:r>
      <w:proofErr w:type="spellStart"/>
      <w:r>
        <w:t>marxists</w:t>
      </w:r>
      <w:proofErr w:type="spellEnd"/>
      <w:r>
        <w:t xml:space="preserve"> (small "</w:t>
      </w:r>
      <w:proofErr w:type="spellStart"/>
      <w:r>
        <w:t>rn</w:t>
      </w:r>
      <w:proofErr w:type="spellEnd"/>
      <w:r>
        <w:t xml:space="preserve">") as Fredric Jameson </w:t>
      </w:r>
      <w:r>
        <w:rPr>
          <w:i/>
          <w:iCs/>
        </w:rPr>
        <w:t xml:space="preserve">(Postmodernism or, the Cultural Logic of Late Capitalism </w:t>
      </w:r>
      <w:r>
        <w:t xml:space="preserve">406). </w:t>
      </w:r>
      <w:r>
        <w:rPr>
          <w:b/>
          <w:sz w:val="20"/>
          <w:szCs w:val="20"/>
          <w:u w:val="single"/>
        </w:rPr>
        <w:t xml:space="preserve">Freedom is </w:t>
      </w:r>
      <w:r>
        <w:t xml:space="preserve">thus </w:t>
      </w:r>
      <w:r>
        <w:rPr>
          <w:b/>
          <w:sz w:val="20"/>
          <w:szCs w:val="20"/>
          <w:u w:val="single"/>
        </w:rPr>
        <w:t xml:space="preserve">said to be obtained by working within the current system of </w:t>
      </w:r>
      <w:proofErr w:type="gramStart"/>
      <w:r>
        <w:rPr>
          <w:b/>
          <w:sz w:val="20"/>
          <w:szCs w:val="20"/>
          <w:u w:val="single"/>
        </w:rPr>
        <w:t>wage-labor</w:t>
      </w:r>
      <w:proofErr w:type="gramEnd"/>
      <w:r>
        <w:t xml:space="preserve">, </w:t>
      </w:r>
      <w:r>
        <w:rPr>
          <w:b/>
          <w:sz w:val="20"/>
          <w:szCs w:val="20"/>
          <w:u w:val="single"/>
        </w:rPr>
        <w:t xml:space="preserve">along with </w:t>
      </w:r>
      <w:r>
        <w:t xml:space="preserve">some </w:t>
      </w:r>
      <w:r>
        <w:rPr>
          <w:b/>
          <w:sz w:val="20"/>
          <w:szCs w:val="20"/>
          <w:u w:val="single"/>
        </w:rPr>
        <w:t>reforms</w:t>
      </w:r>
      <w:r>
        <w:t xml:space="preserve">, which are often </w:t>
      </w:r>
      <w:r>
        <w:rPr>
          <w:b/>
          <w:sz w:val="20"/>
          <w:szCs w:val="20"/>
          <w:u w:val="single"/>
        </w:rPr>
        <w:t xml:space="preserve">represented as "difference." </w:t>
      </w:r>
      <w:r>
        <w:t>"</w:t>
      </w:r>
      <w:r>
        <w:rPr>
          <w:b/>
          <w:sz w:val="20"/>
          <w:szCs w:val="20"/>
          <w:u w:val="single"/>
        </w:rPr>
        <w:t xml:space="preserve">Our political and theoretical interest," </w:t>
      </w:r>
      <w:r>
        <w:t xml:space="preserve">J. K. Gibson-Graham write, </w:t>
      </w:r>
      <w:r>
        <w:rPr>
          <w:b/>
          <w:sz w:val="20"/>
          <w:szCs w:val="20"/>
          <w:u w:val="single"/>
        </w:rPr>
        <w:t xml:space="preserve">"is in creating alternative </w:t>
      </w:r>
      <w:r>
        <w:t xml:space="preserve">(and potentially emancipatory) economic </w:t>
      </w:r>
      <w:r>
        <w:rPr>
          <w:b/>
          <w:sz w:val="20"/>
          <w:szCs w:val="20"/>
          <w:u w:val="single"/>
        </w:rPr>
        <w:t xml:space="preserve">futures in which </w:t>
      </w:r>
      <w:r>
        <w:rPr>
          <w:b/>
          <w:i/>
          <w:iCs/>
          <w:u w:val="single"/>
        </w:rPr>
        <w:t xml:space="preserve">class diversity </w:t>
      </w:r>
      <w:r>
        <w:rPr>
          <w:b/>
          <w:sz w:val="20"/>
          <w:szCs w:val="20"/>
          <w:u w:val="single"/>
        </w:rPr>
        <w:t>can flourish</w:t>
      </w:r>
      <w:r>
        <w:t xml:space="preserve">" </w:t>
      </w:r>
      <w:r>
        <w:rPr>
          <w:i/>
          <w:iCs/>
        </w:rPr>
        <w:t xml:space="preserve">[The End of Capitalism (as </w:t>
      </w:r>
      <w:r>
        <w:t xml:space="preserve">we </w:t>
      </w:r>
      <w:r>
        <w:rPr>
          <w:i/>
          <w:iCs/>
        </w:rPr>
        <w:t xml:space="preserve">knew it) </w:t>
      </w:r>
      <w:r>
        <w:t xml:space="preserve">52, emphasis added, xi]. </w:t>
      </w:r>
      <w:r>
        <w:rPr>
          <w:b/>
          <w:sz w:val="20"/>
          <w:szCs w:val="20"/>
          <w:u w:val="single"/>
        </w:rPr>
        <w:t>The goal</w:t>
      </w:r>
      <w:r>
        <w:t xml:space="preserve">, in other words, </w:t>
      </w:r>
      <w:r>
        <w:rPr>
          <w:b/>
          <w:sz w:val="20"/>
          <w:szCs w:val="20"/>
          <w:u w:val="single"/>
        </w:rPr>
        <w:t xml:space="preserve">is </w:t>
      </w:r>
      <w:r>
        <w:t xml:space="preserve">no longer classlessness but </w:t>
      </w:r>
      <w:r>
        <w:rPr>
          <w:b/>
          <w:sz w:val="20"/>
          <w:szCs w:val="20"/>
          <w:u w:val="single"/>
        </w:rPr>
        <w:t xml:space="preserve">class difference and heterogeneity </w:t>
      </w:r>
      <w:r>
        <w:t xml:space="preserve">("class diversity"), </w:t>
      </w:r>
      <w:r>
        <w:rPr>
          <w:b/>
          <w:sz w:val="20"/>
          <w:szCs w:val="20"/>
          <w:u w:val="single"/>
        </w:rPr>
        <w:t>which is seen as a resistance to capitalism's "class homogeneity ," especially since "the revolutionary task of replacing capitalism now seems outmoded and unrealistic</w:t>
      </w:r>
      <w:r>
        <w:t xml:space="preserve">" (263). In the </w:t>
      </w:r>
      <w:r>
        <w:rPr>
          <w:i/>
          <w:iCs/>
        </w:rPr>
        <w:t xml:space="preserve">a-revolutionary </w:t>
      </w:r>
      <w:r>
        <w:t xml:space="preserve">world, </w:t>
      </w:r>
      <w:r>
        <w:rPr>
          <w:b/>
          <w:sz w:val="20"/>
          <w:szCs w:val="20"/>
          <w:highlight w:val="yellow"/>
          <w:u w:val="single"/>
        </w:rPr>
        <w:t xml:space="preserve">discursive difference suspends the "economic essence" of the social and rewrites class </w:t>
      </w:r>
      <w:r>
        <w:rPr>
          <w:b/>
          <w:sz w:val="20"/>
          <w:szCs w:val="20"/>
          <w:u w:val="single"/>
        </w:rPr>
        <w:t xml:space="preserve">not in relation to production but </w:t>
      </w:r>
      <w:r>
        <w:rPr>
          <w:b/>
          <w:sz w:val="20"/>
          <w:szCs w:val="20"/>
          <w:highlight w:val="yellow"/>
          <w:u w:val="single"/>
        </w:rPr>
        <w:t>in terms of a post-class belonging</w:t>
      </w:r>
      <w:r>
        <w:t xml:space="preserve">, </w:t>
      </w:r>
      <w:r>
        <w:rPr>
          <w:b/>
          <w:sz w:val="20"/>
          <w:szCs w:val="20"/>
          <w:u w:val="single"/>
        </w:rPr>
        <w:t>what Derrida calls "</w:t>
      </w:r>
      <w:r>
        <w:rPr>
          <w:b/>
          <w:sz w:val="20"/>
          <w:szCs w:val="20"/>
          <w:highlight w:val="yellow"/>
          <w:u w:val="single"/>
        </w:rPr>
        <w:t>a link of affinity</w:t>
      </w:r>
      <w:r>
        <w:rPr>
          <w:b/>
          <w:sz w:val="20"/>
          <w:szCs w:val="20"/>
          <w:u w:val="single"/>
        </w:rPr>
        <w:t xml:space="preserve">"-a link </w:t>
      </w:r>
      <w:r>
        <w:rPr>
          <w:b/>
          <w:sz w:val="20"/>
          <w:szCs w:val="20"/>
          <w:highlight w:val="yellow"/>
          <w:u w:val="single"/>
        </w:rPr>
        <w:t xml:space="preserve">of affects </w:t>
      </w:r>
      <w:r>
        <w:rPr>
          <w:b/>
          <w:sz w:val="20"/>
          <w:szCs w:val="20"/>
          <w:u w:val="single"/>
        </w:rPr>
        <w:t>"</w:t>
      </w:r>
      <w:r>
        <w:rPr>
          <w:b/>
          <w:sz w:val="20"/>
          <w:szCs w:val="20"/>
          <w:highlight w:val="yellow"/>
          <w:u w:val="single"/>
        </w:rPr>
        <w:t>suffering, and hope</w:t>
      </w:r>
      <w:r>
        <w:t xml:space="preserve">" but </w:t>
      </w:r>
      <w:r>
        <w:rPr>
          <w:b/>
          <w:sz w:val="20"/>
          <w:szCs w:val="20"/>
          <w:u w:val="single"/>
        </w:rPr>
        <w:t>without "belonging to a class</w:t>
      </w:r>
      <w:r>
        <w:t xml:space="preserve">" </w:t>
      </w:r>
      <w:r>
        <w:rPr>
          <w:i/>
          <w:iCs/>
        </w:rPr>
        <w:t xml:space="preserve">(Specters of Marx </w:t>
      </w:r>
      <w:r>
        <w:t xml:space="preserve">85). </w:t>
      </w:r>
      <w:r>
        <w:rPr>
          <w:b/>
          <w:sz w:val="20"/>
          <w:szCs w:val="20"/>
          <w:highlight w:val="yellow"/>
          <w:u w:val="single"/>
        </w:rPr>
        <w:t>Class</w:t>
      </w:r>
      <w:r>
        <w:t xml:space="preserve">, as the social structure of the divisions of labor and their contradictions, </w:t>
      </w:r>
      <w:r>
        <w:rPr>
          <w:b/>
          <w:sz w:val="20"/>
          <w:szCs w:val="20"/>
          <w:highlight w:val="yellow"/>
          <w:u w:val="single"/>
        </w:rPr>
        <w:t xml:space="preserve">is dispersed by being rewritten as </w:t>
      </w:r>
      <w:r>
        <w:rPr>
          <w:b/>
          <w:sz w:val="20"/>
          <w:szCs w:val="20"/>
          <w:u w:val="single"/>
        </w:rPr>
        <w:t xml:space="preserve">the </w:t>
      </w:r>
      <w:r>
        <w:rPr>
          <w:b/>
          <w:sz w:val="20"/>
          <w:szCs w:val="20"/>
          <w:highlight w:val="yellow"/>
          <w:u w:val="single"/>
        </w:rPr>
        <w:t>flows of affect</w:t>
      </w:r>
      <w:r>
        <w:rPr>
          <w:b/>
          <w:sz w:val="20"/>
          <w:szCs w:val="20"/>
          <w:u w:val="single"/>
        </w:rPr>
        <w:t xml:space="preserve">. Spiritualizing the social and turning class into an </w:t>
      </w:r>
      <w:proofErr w:type="gramStart"/>
      <w:r>
        <w:rPr>
          <w:b/>
          <w:sz w:val="20"/>
          <w:szCs w:val="20"/>
          <w:u w:val="single"/>
        </w:rPr>
        <w:t>affect</w:t>
      </w:r>
      <w:proofErr w:type="gramEnd"/>
      <w:r>
        <w:rPr>
          <w:b/>
          <w:sz w:val="20"/>
          <w:szCs w:val="20"/>
          <w:u w:val="single"/>
        </w:rPr>
        <w:t xml:space="preserve"> has become an epistemological epidemic in the Left North, which now speaks in quasi-religious </w:t>
      </w:r>
      <w:r>
        <w:rPr>
          <w:b/>
          <w:bCs/>
          <w:sz w:val="20"/>
          <w:szCs w:val="20"/>
          <w:u w:val="single"/>
        </w:rPr>
        <w:t xml:space="preserve">idioms of </w:t>
      </w:r>
      <w:r>
        <w:rPr>
          <w:b/>
          <w:sz w:val="20"/>
          <w:szCs w:val="20"/>
          <w:u w:val="single"/>
        </w:rPr>
        <w:t xml:space="preserve">"forgiveness," "democracy-to-come," </w:t>
      </w:r>
      <w:r>
        <w:rPr>
          <w:b/>
          <w:bCs/>
          <w:sz w:val="20"/>
          <w:szCs w:val="20"/>
          <w:u w:val="single"/>
        </w:rPr>
        <w:t>and "hospitality</w:t>
      </w:r>
      <w:r>
        <w:rPr>
          <w:bCs/>
          <w:szCs w:val="20"/>
        </w:rPr>
        <w:t xml:space="preserve">" (Derrida, </w:t>
      </w:r>
      <w:r>
        <w:rPr>
          <w:bCs/>
          <w:i/>
          <w:iCs/>
        </w:rPr>
        <w:t xml:space="preserve">Of </w:t>
      </w:r>
      <w:r>
        <w:rPr>
          <w:i/>
          <w:iCs/>
        </w:rPr>
        <w:t xml:space="preserve">Hospitality). </w:t>
      </w:r>
      <w:r>
        <w:t xml:space="preserve">The guide to understanding the social, for example, for Gibson- Graham-whose </w:t>
      </w:r>
      <w:r>
        <w:rPr>
          <w:i/>
          <w:iCs/>
        </w:rPr>
        <w:t xml:space="preserve">A Postcapitalist Politics </w:t>
      </w:r>
      <w:r>
        <w:t xml:space="preserve">has become a manual for the generic Left in the U.S.-is "Zen master </w:t>
      </w:r>
      <w:proofErr w:type="spellStart"/>
      <w:r>
        <w:t>Shunryu</w:t>
      </w:r>
      <w:proofErr w:type="spellEnd"/>
      <w:r>
        <w:t xml:space="preserve"> Suzuki" who teaches that "in the be</w:t>
      </w:r>
      <w:r>
        <w:rPr>
          <w:bCs/>
          <w:szCs w:val="20"/>
        </w:rPr>
        <w:t xml:space="preserve">ginner's mind there are many possibilities, in the expert's mind there are few" </w:t>
      </w:r>
      <w:r>
        <w:t xml:space="preserve">(8). They advocate a new elementalism of seduction and pleasure to overcome the legacies of the Enlightenment, which is seen to be the real pathology of modernity. This new, Left </w:t>
      </w:r>
      <w:proofErr w:type="gramStart"/>
      <w:r>
        <w:t>spiritual-fundamentalism</w:t>
      </w:r>
      <w:proofErr w:type="gramEnd"/>
      <w:r>
        <w:t xml:space="preserve"> is a mixture of a very old </w:t>
      </w:r>
      <w:r>
        <w:rPr>
          <w:bCs/>
          <w:szCs w:val="20"/>
        </w:rPr>
        <w:t>"New Age" sentimentality, quasi-religious banalities, and ecstasies over the in</w:t>
      </w:r>
      <w:r>
        <w:t xml:space="preserve">effable, as well as an equally dated Lacanian psychoanalysis of desire </w:t>
      </w:r>
      <w:r>
        <w:rPr>
          <w:szCs w:val="20"/>
        </w:rPr>
        <w:t xml:space="preserve">and/as </w:t>
      </w:r>
      <w:r>
        <w:t>lack. This is a rather strange mix because the discursive Left in the North represents itself as cutting edge and markets the purported "newness" of its post-class views as the sign of their Truth (</w:t>
      </w:r>
      <w:proofErr w:type="gramStart"/>
      <w:r>
        <w:t>at the same time that</w:t>
      </w:r>
      <w:proofErr w:type="gramEnd"/>
      <w:r>
        <w:t xml:space="preserve"> it announces Truth as an obsession of the dead past). </w:t>
      </w:r>
      <w:r>
        <w:rPr>
          <w:b/>
          <w:sz w:val="20"/>
          <w:szCs w:val="20"/>
          <w:u w:val="single"/>
        </w:rPr>
        <w:t>Gibson-Graham</w:t>
      </w:r>
      <w:r>
        <w:t xml:space="preserve">, for instance, </w:t>
      </w:r>
      <w:r>
        <w:rPr>
          <w:b/>
          <w:sz w:val="20"/>
          <w:szCs w:val="20"/>
          <w:u w:val="single"/>
        </w:rPr>
        <w:t xml:space="preserve">write that </w:t>
      </w:r>
      <w:r>
        <w:rPr>
          <w:b/>
          <w:sz w:val="20"/>
          <w:szCs w:val="20"/>
          <w:highlight w:val="yellow"/>
          <w:u w:val="single"/>
        </w:rPr>
        <w:t>"the crisis of modernist class politics is a crisis of desire</w:t>
      </w:r>
      <w:r>
        <w:rPr>
          <w:highlight w:val="yellow"/>
        </w:rPr>
        <w:t xml:space="preserve">" </w:t>
      </w:r>
      <w:r>
        <w:t xml:space="preserve">(13) </w:t>
      </w:r>
      <w:r>
        <w:rPr>
          <w:b/>
          <w:sz w:val="20"/>
          <w:szCs w:val="20"/>
          <w:u w:val="single"/>
        </w:rPr>
        <w:t xml:space="preserve">and </w:t>
      </w:r>
      <w:r>
        <w:t xml:space="preserve">then </w:t>
      </w:r>
      <w:r>
        <w:rPr>
          <w:b/>
          <w:sz w:val="20"/>
          <w:szCs w:val="20"/>
          <w:u w:val="single"/>
        </w:rPr>
        <w:t xml:space="preserve">suggest that class resistance is shaped either by desire getting stuck or being liberated </w:t>
      </w:r>
      <w:r>
        <w:t xml:space="preserve">(13). </w:t>
      </w:r>
      <w:r>
        <w:rPr>
          <w:b/>
          <w:bCs/>
          <w:sz w:val="20"/>
          <w:szCs w:val="20"/>
          <w:highlight w:val="yellow"/>
          <w:u w:val="single"/>
        </w:rPr>
        <w:t xml:space="preserve">Affects are seen as shaping class and its material </w:t>
      </w:r>
      <w:r>
        <w:rPr>
          <w:b/>
          <w:bCs/>
          <w:sz w:val="20"/>
          <w:szCs w:val="20"/>
          <w:u w:val="single"/>
        </w:rPr>
        <w:t xml:space="preserve">relations, </w:t>
      </w:r>
      <w:r>
        <w:rPr>
          <w:b/>
          <w:bCs/>
          <w:sz w:val="20"/>
          <w:szCs w:val="20"/>
          <w:highlight w:val="yellow"/>
          <w:u w:val="single"/>
        </w:rPr>
        <w:t xml:space="preserve">but class is not </w:t>
      </w:r>
      <w:r>
        <w:rPr>
          <w:b/>
          <w:sz w:val="20"/>
          <w:szCs w:val="20"/>
          <w:highlight w:val="yellow"/>
          <w:u w:val="single"/>
        </w:rPr>
        <w:t>recognized as conditioning affects</w:t>
      </w:r>
      <w:r>
        <w:rPr>
          <w:b/>
          <w:sz w:val="20"/>
          <w:szCs w:val="20"/>
          <w:u w:val="single"/>
        </w:rPr>
        <w:t xml:space="preserve">. </w:t>
      </w:r>
      <w:r>
        <w:t xml:space="preserve">Consequently, </w:t>
      </w:r>
      <w:r>
        <w:rPr>
          <w:b/>
          <w:sz w:val="20"/>
          <w:szCs w:val="20"/>
          <w:highlight w:val="yellow"/>
          <w:u w:val="single"/>
        </w:rPr>
        <w:t>affects are considered autonomous and elemental</w:t>
      </w:r>
      <w:r>
        <w:rPr>
          <w:b/>
          <w:sz w:val="20"/>
          <w:szCs w:val="20"/>
          <w:u w:val="single"/>
        </w:rPr>
        <w:t>, having no history</w:t>
      </w:r>
      <w:r>
        <w:t xml:space="preserve">. Quoting Hannah Arendt, whose conservative views along with the reactionary thoughts of Carl Schmitt have become </w:t>
      </w:r>
      <w:r>
        <w:rPr>
          <w:bCs/>
          <w:szCs w:val="20"/>
        </w:rPr>
        <w:t>new sources of ideas for the U.S. Left, Gibson-Graham write, "We need to fos</w:t>
      </w:r>
      <w:r>
        <w:t xml:space="preserve">ter a 'love of the world'" (6). </w:t>
      </w:r>
      <w:r>
        <w:rPr>
          <w:b/>
          <w:sz w:val="20"/>
          <w:szCs w:val="20"/>
          <w:u w:val="single"/>
        </w:rPr>
        <w:t xml:space="preserve">Instead of being outraged at class exploitation, they propose we abandon militancy, which they seem to think of as negative energy. </w:t>
      </w:r>
      <w:r>
        <w:rPr>
          <w:b/>
          <w:sz w:val="20"/>
          <w:szCs w:val="20"/>
          <w:highlight w:val="yellow"/>
          <w:u w:val="single"/>
        </w:rPr>
        <w:t>In its place, they call for "seducing, cajoling, enrolling, enticing, invit</w:t>
      </w:r>
      <w:r>
        <w:rPr>
          <w:b/>
          <w:bCs/>
          <w:sz w:val="20"/>
          <w:szCs w:val="20"/>
          <w:highlight w:val="yellow"/>
          <w:u w:val="single"/>
        </w:rPr>
        <w:t>ing</w:t>
      </w:r>
      <w:r>
        <w:rPr>
          <w:b/>
          <w:bCs/>
          <w:sz w:val="20"/>
          <w:szCs w:val="20"/>
          <w:u w:val="single"/>
        </w:rPr>
        <w:t xml:space="preserve">," as well as adopting </w:t>
      </w:r>
      <w:r>
        <w:rPr>
          <w:b/>
          <w:sz w:val="20"/>
          <w:szCs w:val="20"/>
          <w:u w:val="single"/>
        </w:rPr>
        <w:t xml:space="preserve">"playfulness, </w:t>
      </w:r>
      <w:r>
        <w:rPr>
          <w:b/>
          <w:bCs/>
          <w:sz w:val="20"/>
          <w:szCs w:val="20"/>
          <w:u w:val="single"/>
        </w:rPr>
        <w:t xml:space="preserve">enchantment and exuberance" </w:t>
      </w:r>
      <w:proofErr w:type="gramStart"/>
      <w:r>
        <w:rPr>
          <w:b/>
          <w:bCs/>
          <w:sz w:val="20"/>
          <w:szCs w:val="20"/>
          <w:u w:val="single"/>
        </w:rPr>
        <w:t>in order to</w:t>
      </w:r>
      <w:proofErr w:type="gramEnd"/>
      <w:r>
        <w:rPr>
          <w:b/>
          <w:bCs/>
          <w:sz w:val="20"/>
          <w:szCs w:val="20"/>
          <w:u w:val="single"/>
        </w:rPr>
        <w:t xml:space="preserve"> develop an interest in "unpredictability, contingency, experimentation ... and the </w:t>
      </w:r>
      <w:r>
        <w:rPr>
          <w:b/>
          <w:sz w:val="20"/>
          <w:szCs w:val="20"/>
          <w:u w:val="single"/>
        </w:rPr>
        <w:t xml:space="preserve">possibilities of escape" </w:t>
      </w:r>
      <w:r>
        <w:t xml:space="preserve">(7). </w:t>
      </w:r>
      <w:r>
        <w:rPr>
          <w:b/>
          <w:sz w:val="20"/>
          <w:szCs w:val="20"/>
          <w:highlight w:val="yellow"/>
          <w:u w:val="single"/>
        </w:rPr>
        <w:t xml:space="preserve">"Escape" is an integral part of Left pleasure-activism </w:t>
      </w:r>
      <w:r>
        <w:rPr>
          <w:b/>
          <w:sz w:val="20"/>
          <w:szCs w:val="20"/>
          <w:u w:val="single"/>
        </w:rPr>
        <w:t xml:space="preserve">in the North; because the Left gets easily bored with the task at hand-like the </w:t>
      </w:r>
      <w:r>
        <w:rPr>
          <w:b/>
          <w:bCs/>
          <w:sz w:val="20"/>
          <w:szCs w:val="20"/>
          <w:u w:val="single"/>
        </w:rPr>
        <w:t xml:space="preserve">class whose interests it </w:t>
      </w:r>
      <w:r>
        <w:rPr>
          <w:b/>
          <w:sz w:val="20"/>
          <w:szCs w:val="20"/>
          <w:u w:val="single"/>
        </w:rPr>
        <w:t>normalizes</w:t>
      </w:r>
      <w:r>
        <w:t xml:space="preserve">. </w:t>
      </w:r>
      <w:r>
        <w:rPr>
          <w:bCs/>
          <w:szCs w:val="20"/>
        </w:rPr>
        <w:t xml:space="preserve">Much like the entrepreneur-who is </w:t>
      </w:r>
      <w:r>
        <w:t xml:space="preserve">worried about his commodities going out of style and his profits falling, and is therefore always on the </w:t>
      </w:r>
      <w:proofErr w:type="spellStart"/>
      <w:r>
        <w:t>look out</w:t>
      </w:r>
      <w:proofErr w:type="spellEnd"/>
      <w:r>
        <w:t xml:space="preserve"> for new commodities to market-</w:t>
      </w:r>
      <w:r>
        <w:rPr>
          <w:b/>
          <w:sz w:val="20"/>
          <w:szCs w:val="20"/>
          <w:u w:val="single"/>
        </w:rPr>
        <w:t xml:space="preserve">the Left North constantly seeks newer and newer objects of desire and joy </w:t>
      </w:r>
      <w:r>
        <w:t>Gibson-Graham, Resnick, and Wolff, therefore, find Fredric Jameson's no</w:t>
      </w:r>
      <w:r>
        <w:rPr>
          <w:bCs/>
          <w:szCs w:val="20"/>
        </w:rPr>
        <w:t xml:space="preserve">tion of "ressentiment"-his idealist, Nietzschean </w:t>
      </w:r>
      <w:r>
        <w:t xml:space="preserve">term </w:t>
      </w:r>
      <w:r>
        <w:rPr>
          <w:bCs/>
          <w:szCs w:val="20"/>
        </w:rPr>
        <w:t xml:space="preserve">for what he calls a </w:t>
      </w:r>
      <w:r>
        <w:t xml:space="preserve">"primal class passion" ("Marx's Purloined Letter" 86)---to be too unjoyful. They argue that it limits a whole range of affective and bodily intensities </w:t>
      </w:r>
      <w:proofErr w:type="gramStart"/>
      <w:r>
        <w:t>and also</w:t>
      </w:r>
      <w:proofErr w:type="gramEnd"/>
      <w:r>
        <w:t xml:space="preserve"> marks the worker as a victim. Instead, they offer a portrait of the worker as a hopeful laborer and, in a desiring interpretation, describe exploitation as the "affective intensity" linked to "bodily intensity" in "performing surplus labor" </w:t>
      </w:r>
      <w:r>
        <w:rPr>
          <w:i/>
          <w:iCs/>
        </w:rPr>
        <w:t xml:space="preserve">(Class and Its Others </w:t>
      </w:r>
      <w:r>
        <w:t xml:space="preserve">14-15). </w:t>
      </w:r>
      <w:r>
        <w:rPr>
          <w:b/>
          <w:sz w:val="20"/>
          <w:szCs w:val="20"/>
          <w:u w:val="single"/>
        </w:rPr>
        <w:t xml:space="preserve">Their </w:t>
      </w:r>
      <w:r>
        <w:rPr>
          <w:b/>
          <w:sz w:val="20"/>
          <w:szCs w:val="20"/>
          <w:highlight w:val="yellow"/>
          <w:u w:val="single"/>
        </w:rPr>
        <w:t xml:space="preserve">translations of class from an objective fact </w:t>
      </w:r>
      <w:r>
        <w:rPr>
          <w:b/>
          <w:sz w:val="20"/>
          <w:szCs w:val="20"/>
          <w:u w:val="single"/>
        </w:rPr>
        <w:t xml:space="preserve">of history </w:t>
      </w:r>
      <w:r>
        <w:t>(</w:t>
      </w:r>
      <w:r>
        <w:rPr>
          <w:b/>
          <w:sz w:val="20"/>
          <w:szCs w:val="20"/>
          <w:u w:val="single"/>
        </w:rPr>
        <w:t>structure</w:t>
      </w:r>
      <w:r>
        <w:t xml:space="preserve">) </w:t>
      </w:r>
      <w:r>
        <w:rPr>
          <w:b/>
          <w:sz w:val="20"/>
          <w:szCs w:val="20"/>
          <w:highlight w:val="yellow"/>
          <w:u w:val="single"/>
        </w:rPr>
        <w:t xml:space="preserve">into the subjective, </w:t>
      </w:r>
      <w:r>
        <w:rPr>
          <w:b/>
          <w:sz w:val="20"/>
          <w:szCs w:val="20"/>
          <w:u w:val="single"/>
        </w:rPr>
        <w:t xml:space="preserve">temporal </w:t>
      </w:r>
      <w:r>
        <w:rPr>
          <w:b/>
          <w:sz w:val="20"/>
          <w:szCs w:val="20"/>
          <w:highlight w:val="yellow"/>
          <w:u w:val="single"/>
        </w:rPr>
        <w:t xml:space="preserve">pains and joys </w:t>
      </w:r>
      <w:r>
        <w:rPr>
          <w:b/>
          <w:sz w:val="20"/>
          <w:szCs w:val="20"/>
          <w:u w:val="single"/>
        </w:rPr>
        <w:t xml:space="preserve">of the worker </w:t>
      </w:r>
      <w:r>
        <w:t>(</w:t>
      </w:r>
      <w:r>
        <w:rPr>
          <w:b/>
          <w:sz w:val="20"/>
          <w:szCs w:val="20"/>
          <w:u w:val="single"/>
        </w:rPr>
        <w:t>sensations</w:t>
      </w:r>
      <w:r>
        <w:t xml:space="preserve">) </w:t>
      </w:r>
      <w:r>
        <w:rPr>
          <w:b/>
          <w:sz w:val="20"/>
          <w:szCs w:val="20"/>
          <w:highlight w:val="yellow"/>
          <w:u w:val="single"/>
        </w:rPr>
        <w:t xml:space="preserve">entail </w:t>
      </w:r>
      <w:r>
        <w:rPr>
          <w:b/>
          <w:sz w:val="20"/>
          <w:szCs w:val="20"/>
          <w:u w:val="single"/>
        </w:rPr>
        <w:t xml:space="preserve">their </w:t>
      </w:r>
      <w:r>
        <w:rPr>
          <w:b/>
          <w:sz w:val="20"/>
          <w:szCs w:val="20"/>
          <w:highlight w:val="yellow"/>
          <w:u w:val="single"/>
        </w:rPr>
        <w:t xml:space="preserve">tying </w:t>
      </w:r>
      <w:r>
        <w:rPr>
          <w:b/>
          <w:sz w:val="20"/>
          <w:szCs w:val="20"/>
          <w:u w:val="single"/>
        </w:rPr>
        <w:t xml:space="preserve">bodily </w:t>
      </w:r>
      <w:r>
        <w:rPr>
          <w:b/>
          <w:sz w:val="20"/>
          <w:szCs w:val="20"/>
          <w:highlight w:val="yellow"/>
          <w:u w:val="single"/>
        </w:rPr>
        <w:t xml:space="preserve">intensities to affects that differ from those </w:t>
      </w:r>
      <w:r>
        <w:rPr>
          <w:b/>
          <w:bCs/>
          <w:sz w:val="20"/>
          <w:szCs w:val="20"/>
          <w:u w:val="single"/>
        </w:rPr>
        <w:t xml:space="preserve">“familiar </w:t>
      </w:r>
      <w:r>
        <w:rPr>
          <w:b/>
          <w:bCs/>
          <w:sz w:val="20"/>
          <w:szCs w:val="20"/>
          <w:highlight w:val="yellow"/>
          <w:u w:val="single"/>
        </w:rPr>
        <w:t>emotions" attributed to the proletariat</w:t>
      </w:r>
      <w:r>
        <w:rPr>
          <w:b/>
          <w:bCs/>
          <w:sz w:val="20"/>
          <w:szCs w:val="20"/>
          <w:u w:val="single"/>
        </w:rPr>
        <w:t xml:space="preserve">-namely anger and outrage </w:t>
      </w:r>
      <w:r>
        <w:t xml:space="preserve">(Which </w:t>
      </w:r>
      <w:proofErr w:type="gramStart"/>
      <w:r>
        <w:t>actually have</w:t>
      </w:r>
      <w:proofErr w:type="gramEnd"/>
      <w:r>
        <w:t xml:space="preserve"> always energized workers in their radical actions). </w:t>
      </w:r>
      <w:proofErr w:type="gramStart"/>
      <w:r>
        <w:t>Instead</w:t>
      </w:r>
      <w:proofErr w:type="gramEnd"/>
      <w:r>
        <w:t xml:space="preserve"> </w:t>
      </w:r>
      <w:r>
        <w:rPr>
          <w:b/>
          <w:bCs/>
          <w:sz w:val="20"/>
          <w:szCs w:val="20"/>
          <w:u w:val="single"/>
        </w:rPr>
        <w:t xml:space="preserve">they associate workers with new feelings of "creative excitement, pleasure, </w:t>
      </w:r>
      <w:r>
        <w:rPr>
          <w:b/>
          <w:sz w:val="20"/>
          <w:szCs w:val="20"/>
          <w:u w:val="single"/>
        </w:rPr>
        <w:t xml:space="preserve">hope, surprise, pride and satisfaction, daily enjoyment" </w:t>
      </w:r>
      <w:r>
        <w:t xml:space="preserve">(15). Under the alibi of a </w:t>
      </w:r>
      <w:r>
        <w:rPr>
          <w:bCs/>
          <w:szCs w:val="20"/>
        </w:rPr>
        <w:t xml:space="preserve">joyous participation, "envisioning and acting," which, they argue, should replace </w:t>
      </w:r>
      <w:r>
        <w:t xml:space="preserve">"blaming and moralizing" (15), </w:t>
      </w:r>
      <w:r>
        <w:rPr>
          <w:b/>
          <w:sz w:val="20"/>
          <w:szCs w:val="20"/>
          <w:u w:val="single"/>
        </w:rPr>
        <w:t>they deploy "hope" and "daily enjoyment" to reconcile workers with their existing conditions of exploitation and teach them another lesson in joyful fatalism</w:t>
      </w:r>
      <w:r>
        <w:t xml:space="preserve">: immersion in the </w:t>
      </w:r>
      <w:r>
        <w:rPr>
          <w:i/>
          <w:iCs/>
        </w:rPr>
        <w:t xml:space="preserve">jouissance </w:t>
      </w:r>
      <w:r>
        <w:t xml:space="preserve">of class reconciliation. </w:t>
      </w:r>
      <w:r>
        <w:rPr>
          <w:b/>
          <w:sz w:val="20"/>
          <w:szCs w:val="20"/>
          <w:u w:val="single"/>
        </w:rPr>
        <w:t>Hope is the opium of the revisionists</w:t>
      </w:r>
      <w:r>
        <w:t xml:space="preserve">. </w:t>
      </w:r>
      <w:r>
        <w:rPr>
          <w:b/>
          <w:sz w:val="20"/>
          <w:szCs w:val="20"/>
          <w:highlight w:val="yellow"/>
          <w:u w:val="single"/>
        </w:rPr>
        <w:t xml:space="preserve">Replacing class with affect has become a routine interpretive transference </w:t>
      </w:r>
      <w:r>
        <w:t>(</w:t>
      </w:r>
      <w:proofErr w:type="spellStart"/>
      <w:r>
        <w:t>probyn</w:t>
      </w:r>
      <w:proofErr w:type="spellEnd"/>
      <w:r>
        <w:t xml:space="preserve">, </w:t>
      </w:r>
      <w:r>
        <w:rPr>
          <w:i/>
          <w:iCs/>
        </w:rPr>
        <w:t xml:space="preserve">Blush: Faces of Shame) </w:t>
      </w:r>
      <w:r>
        <w:rPr>
          <w:b/>
          <w:sz w:val="20"/>
          <w:szCs w:val="20"/>
          <w:highlight w:val="yellow"/>
          <w:u w:val="single"/>
        </w:rPr>
        <w:t xml:space="preserve">by which the "corporeal" is naturalized </w:t>
      </w:r>
      <w:r>
        <w:rPr>
          <w:b/>
          <w:sz w:val="20"/>
          <w:szCs w:val="20"/>
          <w:u w:val="single"/>
        </w:rPr>
        <w:t xml:space="preserve">as a site of agency and resistance </w:t>
      </w:r>
      <w:r>
        <w:rPr>
          <w:b/>
          <w:sz w:val="20"/>
          <w:szCs w:val="20"/>
          <w:highlight w:val="yellow"/>
          <w:u w:val="single"/>
        </w:rPr>
        <w:t>against the "conceptual</w:t>
      </w:r>
      <w:r>
        <w:rPr>
          <w:b/>
          <w:sz w:val="20"/>
          <w:szCs w:val="20"/>
          <w:u w:val="single"/>
        </w:rPr>
        <w:t xml:space="preserve">" </w:t>
      </w:r>
      <w:r>
        <w:rPr>
          <w:b/>
          <w:sz w:val="20"/>
          <w:szCs w:val="20"/>
          <w:highlight w:val="yellow"/>
          <w:u w:val="single"/>
        </w:rPr>
        <w:t xml:space="preserve">and thus as the locus of energy for liberating the subject </w:t>
      </w:r>
      <w:r>
        <w:rPr>
          <w:b/>
          <w:sz w:val="20"/>
          <w:szCs w:val="20"/>
          <w:u w:val="single"/>
        </w:rPr>
        <w:t xml:space="preserve">into </w:t>
      </w:r>
      <w:r>
        <w:t>what Lauren Berlant calls "</w:t>
      </w:r>
      <w:r>
        <w:rPr>
          <w:b/>
          <w:sz w:val="20"/>
          <w:szCs w:val="20"/>
          <w:u w:val="single"/>
        </w:rPr>
        <w:t xml:space="preserve">formlessness" and "unpredictability." </w:t>
      </w:r>
      <w:r>
        <w:t xml:space="preserve">She treats them as signs of the autonomy and freedom of the post-class subject who transgresses rationality and its ordering norms ("Critical inquiry, Affirmative Culture" 447). </w:t>
      </w:r>
      <w:r>
        <w:rPr>
          <w:b/>
          <w:sz w:val="20"/>
          <w:szCs w:val="20"/>
          <w:u w:val="single"/>
        </w:rPr>
        <w:t>The visceral</w:t>
      </w:r>
      <w:r>
        <w:t xml:space="preserve">, along with the corporeality of affective singularity, </w:t>
      </w:r>
      <w:r>
        <w:rPr>
          <w:b/>
          <w:sz w:val="20"/>
          <w:szCs w:val="20"/>
          <w:u w:val="single"/>
        </w:rPr>
        <w:t>take the place of the abstractions of collectivity and class</w:t>
      </w:r>
      <w:r>
        <w:t>, which are assumed to be sites for controlling and oppressing desire. The cure for abstractions is the tum to the senses and the ecstatic, spontaneous contingencies of affects-which are not recognized as the historical outcome of class relations but are seen as marks of the sovereignty of intensities (</w:t>
      </w:r>
      <w:proofErr w:type="spellStart"/>
      <w:r>
        <w:t>Massumi</w:t>
      </w:r>
      <w:proofErr w:type="spellEnd"/>
      <w:r>
        <w:t xml:space="preserve">, "The Autonomy of Affect"). </w:t>
      </w:r>
      <w:r>
        <w:rPr>
          <w:b/>
          <w:sz w:val="20"/>
          <w:szCs w:val="20"/>
          <w:u w:val="single"/>
        </w:rPr>
        <w:t xml:space="preserve">The social is no longer seen as shaping affects, instead it is now thought that the social is </w:t>
      </w:r>
      <w:proofErr w:type="gramStart"/>
      <w:r>
        <w:rPr>
          <w:b/>
          <w:sz w:val="20"/>
          <w:szCs w:val="20"/>
          <w:u w:val="single"/>
        </w:rPr>
        <w:t>actually made</w:t>
      </w:r>
      <w:proofErr w:type="gramEnd"/>
      <w:r>
        <w:rPr>
          <w:b/>
          <w:sz w:val="20"/>
          <w:szCs w:val="20"/>
          <w:u w:val="single"/>
        </w:rPr>
        <w:t xml:space="preserve"> by the affective</w:t>
      </w:r>
      <w:r>
        <w:t xml:space="preserve">, by intimacy. The intimate every day (Berlant, ed., </w:t>
      </w:r>
      <w:r>
        <w:rPr>
          <w:i/>
          <w:iCs/>
        </w:rPr>
        <w:t xml:space="preserve">Intimacy) </w:t>
      </w:r>
      <w:r>
        <w:t xml:space="preserve">is a resistance to the homogeneities of abstract reason </w:t>
      </w:r>
      <w:proofErr w:type="gramStart"/>
      <w:r>
        <w:t>and also</w:t>
      </w:r>
      <w:proofErr w:type="gramEnd"/>
      <w:r>
        <w:t xml:space="preserve"> a celebration of the heterogeneous concrete. The social as the realm of the senses and affects, according to Berlant, is to be approached not by the rationality of the "think tank," but through what she calls the "feel-tank"-where feelings, empathy, aura, and sentiments are attended to ("Critical Inquiry, Affirmative Culture" 450). </w:t>
      </w:r>
      <w:r>
        <w:rPr>
          <w:b/>
          <w:sz w:val="20"/>
          <w:szCs w:val="20"/>
          <w:u w:val="single"/>
        </w:rPr>
        <w:t xml:space="preserve">With a cynical wit, that is a feature of class reconciliation, Berlant sensualizes the economics of the alienation of labor and, "only partly as a joke," translates it into the </w:t>
      </w:r>
      <w:proofErr w:type="spellStart"/>
      <w:proofErr w:type="gramStart"/>
      <w:r>
        <w:rPr>
          <w:b/>
          <w:sz w:val="20"/>
          <w:szCs w:val="20"/>
          <w:u w:val="single"/>
        </w:rPr>
        <w:t>affects</w:t>
      </w:r>
      <w:proofErr w:type="spellEnd"/>
      <w:proofErr w:type="gramEnd"/>
      <w:r>
        <w:rPr>
          <w:b/>
          <w:sz w:val="20"/>
          <w:szCs w:val="20"/>
          <w:u w:val="single"/>
        </w:rPr>
        <w:t xml:space="preserve"> of depression, apathy, hopelessness, and exhaustion (</w:t>
      </w:r>
      <w:r>
        <w:t xml:space="preserve">451). </w:t>
      </w:r>
      <w:r>
        <w:rPr>
          <w:b/>
          <w:sz w:val="20"/>
          <w:szCs w:val="20"/>
          <w:u w:val="single"/>
        </w:rPr>
        <w:t xml:space="preserve">Alienation of labor is converted from being the material outcome of wage labor and exploitation into an unrepresentable </w:t>
      </w:r>
      <w:proofErr w:type="gramStart"/>
      <w:r>
        <w:rPr>
          <w:b/>
          <w:sz w:val="20"/>
          <w:szCs w:val="20"/>
          <w:u w:val="single"/>
        </w:rPr>
        <w:t>affect</w:t>
      </w:r>
      <w:proofErr w:type="gramEnd"/>
      <w:r>
        <w:rPr>
          <w:b/>
          <w:sz w:val="20"/>
          <w:szCs w:val="20"/>
          <w:u w:val="single"/>
        </w:rPr>
        <w:t xml:space="preserve"> that borders on depression </w:t>
      </w:r>
      <w:r>
        <w:t xml:space="preserve">and can be cured only by participating in the therapeutic ironies of such gatherings as "The International Day of the Politically Depressed" (451) and wrapping oneself in T-shirts that heal alienation by irony: "Depressed? ... It might be Political" (45 I). </w:t>
      </w:r>
      <w:r>
        <w:rPr>
          <w:b/>
          <w:sz w:val="20"/>
          <w:szCs w:val="20"/>
          <w:u w:val="single"/>
        </w:rPr>
        <w:t>Berlant's "depression</w:t>
      </w:r>
      <w:r>
        <w:t xml:space="preserve">" </w:t>
      </w:r>
      <w:r>
        <w:rPr>
          <w:b/>
          <w:sz w:val="20"/>
          <w:szCs w:val="20"/>
          <w:u w:val="single"/>
        </w:rPr>
        <w:t xml:space="preserve">and Gibson-Graham's ecstasies of "seducing" and "cajoling" </w:t>
      </w:r>
      <w:r>
        <w:rPr>
          <w:i/>
          <w:iCs/>
        </w:rPr>
        <w:t xml:space="preserve">(A Postcapitalist Politics </w:t>
      </w:r>
      <w:r>
        <w:t xml:space="preserve">6) </w:t>
      </w:r>
      <w:r>
        <w:rPr>
          <w:b/>
          <w:sz w:val="20"/>
          <w:szCs w:val="20"/>
          <w:u w:val="single"/>
        </w:rPr>
        <w:t xml:space="preserve">are all elements of a </w:t>
      </w:r>
      <w:r>
        <w:rPr>
          <w:b/>
          <w:sz w:val="20"/>
          <w:szCs w:val="20"/>
          <w:highlight w:val="yellow"/>
          <w:u w:val="single"/>
        </w:rPr>
        <w:t>poetics of "affects and emotions</w:t>
      </w:r>
      <w:r>
        <w:rPr>
          <w:b/>
          <w:sz w:val="20"/>
          <w:szCs w:val="20"/>
          <w:u w:val="single"/>
        </w:rPr>
        <w:t xml:space="preserve">" </w:t>
      </w:r>
      <w:r>
        <w:t xml:space="preserve">(1-21) </w:t>
      </w:r>
      <w:r>
        <w:rPr>
          <w:b/>
          <w:sz w:val="20"/>
          <w:szCs w:val="20"/>
          <w:u w:val="single"/>
        </w:rPr>
        <w:t xml:space="preserve">that </w:t>
      </w:r>
      <w:r>
        <w:rPr>
          <w:b/>
          <w:sz w:val="20"/>
          <w:szCs w:val="20"/>
          <w:highlight w:val="yellow"/>
          <w:u w:val="single"/>
        </w:rPr>
        <w:t xml:space="preserve">has displaced class struggle in the </w:t>
      </w:r>
      <w:r>
        <w:rPr>
          <w:b/>
          <w:sz w:val="20"/>
          <w:szCs w:val="20"/>
          <w:u w:val="single"/>
        </w:rPr>
        <w:t xml:space="preserve">prosperous global </w:t>
      </w:r>
      <w:r>
        <w:rPr>
          <w:b/>
          <w:sz w:val="20"/>
          <w:szCs w:val="20"/>
          <w:highlight w:val="yellow"/>
          <w:u w:val="single"/>
        </w:rPr>
        <w:t xml:space="preserve">North where </w:t>
      </w:r>
      <w:r>
        <w:rPr>
          <w:b/>
          <w:sz w:val="20"/>
          <w:szCs w:val="20"/>
          <w:u w:val="single"/>
        </w:rPr>
        <w:t xml:space="preserve">social </w:t>
      </w:r>
      <w:r>
        <w:rPr>
          <w:b/>
          <w:sz w:val="20"/>
          <w:szCs w:val="20"/>
          <w:highlight w:val="yellow"/>
          <w:u w:val="single"/>
        </w:rPr>
        <w:t xml:space="preserve">change is no longer perceived to be an effect of changing </w:t>
      </w:r>
      <w:r>
        <w:rPr>
          <w:b/>
          <w:sz w:val="20"/>
          <w:szCs w:val="20"/>
          <w:u w:val="single"/>
        </w:rPr>
        <w:t xml:space="preserve">social </w:t>
      </w:r>
      <w:r>
        <w:rPr>
          <w:b/>
          <w:sz w:val="20"/>
          <w:szCs w:val="20"/>
          <w:highlight w:val="yellow"/>
          <w:u w:val="single"/>
        </w:rPr>
        <w:t xml:space="preserve">structures </w:t>
      </w:r>
      <w:r>
        <w:rPr>
          <w:b/>
          <w:sz w:val="20"/>
          <w:szCs w:val="20"/>
          <w:u w:val="single"/>
        </w:rPr>
        <w:t xml:space="preserve">through revolution </w:t>
      </w:r>
      <w:r>
        <w:rPr>
          <w:b/>
          <w:sz w:val="20"/>
          <w:szCs w:val="20"/>
          <w:highlight w:val="yellow"/>
          <w:u w:val="single"/>
        </w:rPr>
        <w:t xml:space="preserve">but by a change of </w:t>
      </w:r>
      <w:r>
        <w:rPr>
          <w:b/>
          <w:sz w:val="20"/>
          <w:szCs w:val="20"/>
          <w:u w:val="single"/>
        </w:rPr>
        <w:t xml:space="preserve">heart, change one's </w:t>
      </w:r>
      <w:r>
        <w:rPr>
          <w:b/>
          <w:sz w:val="20"/>
          <w:szCs w:val="20"/>
          <w:highlight w:val="yellow"/>
          <w:u w:val="single"/>
        </w:rPr>
        <w:t xml:space="preserve">affects and desires </w:t>
      </w:r>
      <w:r>
        <w:t xml:space="preserve">(Nelson, </w:t>
      </w:r>
      <w:r>
        <w:rPr>
          <w:i/>
          <w:iCs/>
        </w:rPr>
        <w:t xml:space="preserve">Manifesto of a Tenured Radical </w:t>
      </w:r>
      <w:r>
        <w:t xml:space="preserve">133). Social change, as bell hooks puts it, is "a vision of participatory economics within capitalism that aims to challenge and change class hierarchy" </w:t>
      </w:r>
      <w:r>
        <w:rPr>
          <w:i/>
          <w:iCs/>
        </w:rPr>
        <w:t xml:space="preserve">(Where We Stand: Class Mailers </w:t>
      </w:r>
      <w:r>
        <w:t>156). It is not class but class elitism that she opposes</w:t>
      </w:r>
      <w:r>
        <w:rPr>
          <w:b/>
          <w:sz w:val="20"/>
          <w:szCs w:val="20"/>
          <w:u w:val="single"/>
        </w:rPr>
        <w:t xml:space="preserve">. </w:t>
      </w:r>
      <w:proofErr w:type="gramStart"/>
      <w:r>
        <w:t>So</w:t>
      </w:r>
      <w:proofErr w:type="gramEnd"/>
      <w:r>
        <w:t xml:space="preserve"> in place of class struggle, she believes changing the world means one has "To love the poor among us, to acknowledge their essential goodness and humanity" because this is "a mighty challenge to class hierarchy" (164). </w:t>
      </w:r>
      <w:r>
        <w:rPr>
          <w:b/>
          <w:sz w:val="20"/>
          <w:szCs w:val="20"/>
          <w:u w:val="single"/>
        </w:rPr>
        <w:t xml:space="preserve">The affective in Left economics, </w:t>
      </w:r>
      <w:r>
        <w:rPr>
          <w:b/>
          <w:bCs/>
          <w:sz w:val="20"/>
          <w:szCs w:val="20"/>
          <w:u w:val="single"/>
        </w:rPr>
        <w:t xml:space="preserve">as we will discuss later, is turned into the logic of </w:t>
      </w:r>
      <w:r>
        <w:rPr>
          <w:b/>
          <w:sz w:val="20"/>
          <w:szCs w:val="20"/>
          <w:u w:val="single"/>
        </w:rPr>
        <w:t xml:space="preserve">"immaterial </w:t>
      </w:r>
      <w:r>
        <w:rPr>
          <w:b/>
          <w:bCs/>
          <w:sz w:val="20"/>
          <w:szCs w:val="20"/>
          <w:u w:val="single"/>
        </w:rPr>
        <w:t xml:space="preserve">labor" </w:t>
      </w:r>
      <w:r>
        <w:rPr>
          <w:b/>
          <w:sz w:val="20"/>
          <w:szCs w:val="20"/>
          <w:u w:val="single"/>
        </w:rPr>
        <w:t xml:space="preserve">and is said to displace material labor in the new capitalism </w:t>
      </w:r>
      <w:r>
        <w:t xml:space="preserve">(Hardt and Negri, </w:t>
      </w:r>
      <w:r>
        <w:rPr>
          <w:i/>
          <w:iCs/>
        </w:rPr>
        <w:t xml:space="preserve">Multitude </w:t>
      </w:r>
      <w:r>
        <w:t xml:space="preserve">108-115). The implications of the post-class-Left's desires for spiritualism and its ethical self-transformations are nowhere </w:t>
      </w:r>
      <w:proofErr w:type="gramStart"/>
      <w:r>
        <w:t>more clear</w:t>
      </w:r>
      <w:proofErr w:type="gramEnd"/>
      <w:r>
        <w:t xml:space="preserve"> than in Cornell West's theory of racism. He also seeks a solution to class injustice in love and does not see </w:t>
      </w:r>
      <w:r>
        <w:rPr>
          <w:bCs/>
          <w:szCs w:val="20"/>
        </w:rPr>
        <w:t xml:space="preserve">capitalism as responsible for racism. His objections are, therefore, directed at </w:t>
      </w:r>
      <w:r>
        <w:t xml:space="preserve">"profit-hungry corporations." For West, the problem is not capitalism and its structural class contradictions but rather the soul-less corporations that distort capitalism with their greed (lovelessness). The issue, he writes, is not "relative economic deprivation" but the "existential and psychological realities of black people" </w:t>
      </w:r>
      <w:r>
        <w:rPr>
          <w:i/>
          <w:iCs/>
        </w:rPr>
        <w:t xml:space="preserve">(Race Matters </w:t>
      </w:r>
      <w:r>
        <w:t xml:space="preserve">19-20). The real problem is not that capitalism exploits people but that the culture of the market weakens "caring and sharing, nurturing </w:t>
      </w:r>
      <w:r>
        <w:rPr>
          <w:bCs/>
          <w:szCs w:val="20"/>
        </w:rPr>
        <w:t xml:space="preserve">and connecting" </w:t>
      </w:r>
      <w:r>
        <w:rPr>
          <w:bCs/>
          <w:i/>
          <w:iCs/>
        </w:rPr>
        <w:t xml:space="preserve">(Democracy Matters: Winning the Fight Against Imperialism </w:t>
      </w:r>
      <w:r>
        <w:t xml:space="preserve">xvi), </w:t>
      </w:r>
      <w:r>
        <w:rPr>
          <w:b/>
          <w:sz w:val="20"/>
          <w:szCs w:val="20"/>
          <w:highlight w:val="yellow"/>
          <w:u w:val="single"/>
        </w:rPr>
        <w:t xml:space="preserve">Class </w:t>
      </w:r>
      <w:r>
        <w:rPr>
          <w:b/>
          <w:sz w:val="20"/>
          <w:szCs w:val="20"/>
          <w:u w:val="single"/>
        </w:rPr>
        <w:t xml:space="preserve">in these discourses of the Left </w:t>
      </w:r>
      <w:r>
        <w:rPr>
          <w:b/>
          <w:sz w:val="20"/>
          <w:szCs w:val="20"/>
          <w:highlight w:val="yellow"/>
          <w:u w:val="single"/>
        </w:rPr>
        <w:t xml:space="preserve">is the unrepresentable desire and difference </w:t>
      </w:r>
      <w:r>
        <w:rPr>
          <w:b/>
          <w:sz w:val="20"/>
          <w:szCs w:val="20"/>
          <w:u w:val="single"/>
        </w:rPr>
        <w:t>(</w:t>
      </w:r>
      <w:r>
        <w:t xml:space="preserve">Butler, "Merely Cultural"), </w:t>
      </w:r>
      <w:r>
        <w:rPr>
          <w:b/>
          <w:sz w:val="20"/>
          <w:szCs w:val="20"/>
          <w:u w:val="single"/>
        </w:rPr>
        <w:t xml:space="preserve">and </w:t>
      </w:r>
      <w:r>
        <w:rPr>
          <w:b/>
          <w:sz w:val="20"/>
          <w:szCs w:val="20"/>
          <w:highlight w:val="yellow"/>
          <w:u w:val="single"/>
        </w:rPr>
        <w:t>class struggle</w:t>
      </w:r>
      <w:r>
        <w:rPr>
          <w:b/>
          <w:sz w:val="20"/>
          <w:szCs w:val="20"/>
          <w:u w:val="single"/>
        </w:rPr>
        <w:t xml:space="preserve">, as the dynamics of social change, </w:t>
      </w:r>
      <w:r>
        <w:rPr>
          <w:b/>
          <w:sz w:val="20"/>
          <w:szCs w:val="20"/>
          <w:highlight w:val="yellow"/>
          <w:u w:val="single"/>
        </w:rPr>
        <w:t>is supplanted by "ethical self-transformation</w:t>
      </w:r>
      <w:r>
        <w:t xml:space="preserve">" (Gibson-Graham, </w:t>
      </w:r>
      <w:r>
        <w:rPr>
          <w:i/>
          <w:iCs/>
        </w:rPr>
        <w:t xml:space="preserve">A Postcapitalist </w:t>
      </w:r>
      <w:proofErr w:type="spellStart"/>
      <w:r>
        <w:rPr>
          <w:i/>
          <w:iCs/>
        </w:rPr>
        <w:t>Palities</w:t>
      </w:r>
      <w:proofErr w:type="spellEnd"/>
      <w:r>
        <w:rPr>
          <w:i/>
          <w:iCs/>
        </w:rPr>
        <w:t xml:space="preserve"> </w:t>
      </w:r>
      <w:r>
        <w:t xml:space="preserve">xxv), </w:t>
      </w:r>
      <w:r>
        <w:rPr>
          <w:b/>
          <w:sz w:val="20"/>
          <w:szCs w:val="20"/>
          <w:u w:val="single"/>
        </w:rPr>
        <w:t>Ethics is one of what Trotsky calls the "philosophic gendarmes of the ruling class</w:t>
      </w:r>
      <w:r>
        <w:t xml:space="preserve">" </w:t>
      </w:r>
      <w:r>
        <w:rPr>
          <w:i/>
          <w:iCs/>
        </w:rPr>
        <w:t xml:space="preserve">(Their Morals and Ours </w:t>
      </w:r>
      <w:r>
        <w:t xml:space="preserve">48), </w:t>
      </w:r>
      <w:r>
        <w:rPr>
          <w:b/>
          <w:sz w:val="20"/>
          <w:szCs w:val="20"/>
          <w:u w:val="single"/>
        </w:rPr>
        <w:t>whose function is to deduce the laws of the social life from private desires and substitute the singular for the collective</w:t>
      </w:r>
      <w:r>
        <w:t>.</w:t>
      </w:r>
    </w:p>
    <w:p w14:paraId="6B1AA64F" w14:textId="77777777" w:rsidR="000F2257" w:rsidRDefault="000F2257" w:rsidP="004B4BA7"/>
    <w:p w14:paraId="0D04D3AD" w14:textId="6DAEA901" w:rsidR="000F2257" w:rsidRDefault="000F2257" w:rsidP="000F2257">
      <w:pPr>
        <w:pStyle w:val="Heading1"/>
      </w:pPr>
      <w:r>
        <w:t>2NC</w:t>
      </w:r>
    </w:p>
    <w:p w14:paraId="33769533" w14:textId="77777777" w:rsidR="000F2257" w:rsidRDefault="000F2257" w:rsidP="000F2257"/>
    <w:p w14:paraId="1DADA652" w14:textId="77777777" w:rsidR="000F2257" w:rsidRDefault="000F2257" w:rsidP="000F2257">
      <w:pPr>
        <w:pStyle w:val="Heading2"/>
      </w:pPr>
      <w:r>
        <w:t>T</w:t>
      </w:r>
    </w:p>
    <w:p w14:paraId="29D25DB3" w14:textId="77777777" w:rsidR="000F2257" w:rsidRPr="002A5C79" w:rsidRDefault="000F2257" w:rsidP="000F2257"/>
    <w:p w14:paraId="06616191" w14:textId="77777777" w:rsidR="000F2257" w:rsidRDefault="000F2257" w:rsidP="000F2257">
      <w:pPr>
        <w:pStyle w:val="Heading4"/>
      </w:pPr>
      <w:r>
        <w:t xml:space="preserve">But their reclarification has a new issue—the </w:t>
      </w:r>
      <w:proofErr w:type="spellStart"/>
      <w:r>
        <w:t>aff</w:t>
      </w:r>
      <w:proofErr w:type="spellEnd"/>
      <w:r>
        <w:t xml:space="preserve"> is uninherent black workers can collectively bargain now and are  –that’s an independent reason to vote neg </w:t>
      </w:r>
    </w:p>
    <w:p w14:paraId="60E89A5E" w14:textId="77777777" w:rsidR="000F2257" w:rsidRDefault="000F2257" w:rsidP="000F2257">
      <w:r>
        <w:rPr>
          <w:rStyle w:val="Style13ptBold"/>
        </w:rPr>
        <w:t xml:space="preserve">Gayle </w:t>
      </w:r>
      <w:r w:rsidRPr="002A5C79">
        <w:rPr>
          <w:rStyle w:val="Style13ptBold"/>
        </w:rPr>
        <w:t>18</w:t>
      </w:r>
      <w:r>
        <w:t xml:space="preserve"> (Caleb Gayle; 8-14-2018; "Unions brought black Americans into the middle class. They're now being decimated"; ; doα: 1-17-2026) https://www.theguardian.com/global/2018/aug/14/unions-brought-black-americans-into-the-middle-class-theyre-now-being-decimated</w:t>
      </w:r>
    </w:p>
    <w:p w14:paraId="5676E5CF" w14:textId="77777777" w:rsidR="000F2257" w:rsidRDefault="000F2257" w:rsidP="000F2257"/>
    <w:p w14:paraId="2A5B11FD" w14:textId="77777777" w:rsidR="000F2257" w:rsidRPr="002A5C79" w:rsidRDefault="000F2257" w:rsidP="000F2257">
      <w:r w:rsidRPr="002A5C79">
        <w:t xml:space="preserve">Thanks in part to the work of groups like AFSCME Local 1733 – still going strong today – many </w:t>
      </w:r>
      <w:r w:rsidRPr="002A5C79">
        <w:rPr>
          <w:rStyle w:val="11111AAAAStyleUnderline"/>
          <w:highlight w:val="yellow"/>
        </w:rPr>
        <w:t>black workers</w:t>
      </w:r>
      <w:r w:rsidRPr="002A5C79">
        <w:rPr>
          <w:rStyle w:val="11111AAAAStyleUnderline"/>
        </w:rPr>
        <w:t xml:space="preserve"> </w:t>
      </w:r>
      <w:r w:rsidRPr="002A5C79">
        <w:rPr>
          <w:rStyle w:val="11111AAAAStyleUnderline"/>
          <w:highlight w:val="yellow"/>
        </w:rPr>
        <w:t xml:space="preserve">are now </w:t>
      </w:r>
      <w:r w:rsidRPr="002A5C79">
        <w:rPr>
          <w:rStyle w:val="Emphasis"/>
          <w:highlight w:val="yellow"/>
        </w:rPr>
        <w:t>organized</w:t>
      </w:r>
      <w:r w:rsidRPr="002A5C79">
        <w:rPr>
          <w:rStyle w:val="11111AAAAStyleUnderline"/>
          <w:highlight w:val="yellow"/>
        </w:rPr>
        <w:t xml:space="preserve"> in labor unions</w:t>
      </w:r>
      <w:r w:rsidRPr="002A5C79">
        <w:rPr>
          <w:rStyle w:val="11111AAAAStyleUnderline"/>
        </w:rPr>
        <w:t xml:space="preserve">. </w:t>
      </w:r>
      <w:r w:rsidRPr="002A5C79">
        <w:rPr>
          <w:rStyle w:val="11111AAAAStyleUnderline"/>
          <w:highlight w:val="yellow"/>
        </w:rPr>
        <w:t xml:space="preserve">They have </w:t>
      </w:r>
      <w:r w:rsidRPr="002A5C79">
        <w:rPr>
          <w:rStyle w:val="Emphasis"/>
          <w:highlight w:val="yellow"/>
        </w:rPr>
        <w:t>better pay</w:t>
      </w:r>
      <w:r w:rsidRPr="002A5C79">
        <w:rPr>
          <w:rStyle w:val="11111AAAAStyleUnderline"/>
          <w:highlight w:val="yellow"/>
        </w:rPr>
        <w:t xml:space="preserve"> and </w:t>
      </w:r>
      <w:r w:rsidRPr="002A5C79">
        <w:rPr>
          <w:rStyle w:val="Emphasis"/>
          <w:highlight w:val="yellow"/>
        </w:rPr>
        <w:t>fairer treatment</w:t>
      </w:r>
      <w:r w:rsidRPr="002A5C79">
        <w:t xml:space="preserve">, and, as Smith said: “We don’t have to work in the rain </w:t>
      </w:r>
      <w:proofErr w:type="spellStart"/>
      <w:proofErr w:type="gramStart"/>
      <w:r w:rsidRPr="002A5C79">
        <w:t>any more</w:t>
      </w:r>
      <w:proofErr w:type="spellEnd"/>
      <w:proofErr w:type="gramEnd"/>
      <w:r w:rsidRPr="002A5C79">
        <w:t>.”</w:t>
      </w:r>
    </w:p>
    <w:p w14:paraId="02CDDDF2" w14:textId="77777777" w:rsidR="000F2257" w:rsidRDefault="000F2257" w:rsidP="000F2257">
      <w:pPr>
        <w:rPr>
          <w:highlight w:val="yellow"/>
        </w:rPr>
      </w:pPr>
    </w:p>
    <w:p w14:paraId="2EC847E2" w14:textId="77777777" w:rsidR="000F2257" w:rsidRPr="002A5C79" w:rsidRDefault="000F2257" w:rsidP="000F2257"/>
    <w:p w14:paraId="547A8112" w14:textId="77777777" w:rsidR="000F2257" w:rsidRDefault="000F2257" w:rsidP="000F2257">
      <w:pPr>
        <w:pStyle w:val="Heading2"/>
      </w:pPr>
      <w:r>
        <w:t>DA</w:t>
      </w:r>
    </w:p>
    <w:p w14:paraId="7AB66375" w14:textId="77777777" w:rsidR="000F2257" w:rsidRPr="002A5C79" w:rsidRDefault="000F2257" w:rsidP="000F2257"/>
    <w:p w14:paraId="42126A21" w14:textId="77777777" w:rsidR="000F2257" w:rsidRDefault="000F2257" w:rsidP="000F2257">
      <w:pPr>
        <w:pStyle w:val="Heading3"/>
      </w:pPr>
      <w:r>
        <w:t>Midterms DA: Blue Wave M OV—2NC</w:t>
      </w:r>
    </w:p>
    <w:p w14:paraId="577E39BF" w14:textId="77777777" w:rsidR="000F2257" w:rsidRPr="0084420B" w:rsidRDefault="000F2257" w:rsidP="000F2257">
      <w:pPr>
        <w:rPr>
          <w:rFonts w:eastAsia="Calibri"/>
        </w:rPr>
      </w:pPr>
    </w:p>
    <w:p w14:paraId="207A3259" w14:textId="77777777" w:rsidR="000F2257" w:rsidRDefault="000F2257" w:rsidP="000F2257">
      <w:pPr>
        <w:pStyle w:val="Heading3"/>
      </w:pPr>
      <w:r>
        <w:t>Midterms DA: Solves the Case—2NC</w:t>
      </w:r>
    </w:p>
    <w:p w14:paraId="0AEA51A2" w14:textId="77777777" w:rsidR="000F2257" w:rsidRDefault="000F2257" w:rsidP="000F2257"/>
    <w:p w14:paraId="5A4A6A66" w14:textId="77777777" w:rsidR="000F2257" w:rsidRPr="00146B58" w:rsidRDefault="000F2257" w:rsidP="000F2257">
      <w:pPr>
        <w:pStyle w:val="Heading4"/>
      </w:pPr>
      <w:r w:rsidRPr="00146B58">
        <w:t xml:space="preserve">Squo solves. A dem wave guarantees the plan, along with additional labor protections </w:t>
      </w:r>
    </w:p>
    <w:p w14:paraId="73E0ADE2" w14:textId="77777777" w:rsidR="000F2257" w:rsidRDefault="000F2257" w:rsidP="000F2257">
      <w:pPr>
        <w:rPr>
          <w:rFonts w:eastAsia="Calibri"/>
        </w:rPr>
      </w:pPr>
      <w:r w:rsidRPr="002D4DE5">
        <w:rPr>
          <w:rStyle w:val="Style13ptBold"/>
        </w:rPr>
        <w:t>Bobic &amp; Jamieson 25</w:t>
      </w:r>
      <w:r w:rsidRPr="0084420B">
        <w:rPr>
          <w:rFonts w:eastAsia="Calibri"/>
        </w:rPr>
        <w:t xml:space="preserve">, *senior HuffPost reporter, **HuffPost labor reporter. (*Igor and **Dave, March 5, 2025, “Democrats Reintroduce Sweeping Bill To Strengthen Unions,” HuffPost, </w:t>
      </w:r>
      <w:hyperlink r:id="rId12" w:history="1">
        <w:r w:rsidRPr="0084420B">
          <w:rPr>
            <w:rFonts w:eastAsia="Calibri"/>
            <w:color w:val="0563C1"/>
            <w:u w:val="single"/>
          </w:rPr>
          <w:t>https://bobbyscott.house.gov/media-center/in-the-news/democrats-reintroduce-sweeping-bill-strengthen-unions</w:t>
        </w:r>
      </w:hyperlink>
      <w:r w:rsidRPr="0084420B">
        <w:rPr>
          <w:rFonts w:eastAsia="Calibri"/>
        </w:rPr>
        <w:t>,)</w:t>
      </w:r>
    </w:p>
    <w:p w14:paraId="0D7BA759" w14:textId="77777777" w:rsidR="000F2257" w:rsidRPr="0084420B" w:rsidRDefault="000F2257" w:rsidP="000F2257">
      <w:pPr>
        <w:rPr>
          <w:rFonts w:eastAsia="Calibri"/>
        </w:rPr>
      </w:pPr>
    </w:p>
    <w:p w14:paraId="5BCFB8B4" w14:textId="77777777" w:rsidR="000F2257" w:rsidRPr="0084420B" w:rsidRDefault="000F2257" w:rsidP="000F2257">
      <w:pPr>
        <w:rPr>
          <w:rFonts w:eastAsia="Calibri"/>
        </w:rPr>
      </w:pPr>
      <w:r w:rsidRPr="0084420B">
        <w:rPr>
          <w:rFonts w:eastAsia="Calibri"/>
        </w:rPr>
        <w:t xml:space="preserve">WASHINGTON – </w:t>
      </w:r>
      <w:r w:rsidRPr="002D4DE5">
        <w:rPr>
          <w:rStyle w:val="Emphasis"/>
          <w:highlight w:val="yellow"/>
        </w:rPr>
        <w:t>Congressional Dem</w:t>
      </w:r>
      <w:r w:rsidRPr="0048364F">
        <w:rPr>
          <w:rFonts w:eastAsia="Calibri"/>
          <w:b/>
          <w:bCs/>
          <w:sz w:val="20"/>
          <w:szCs w:val="20"/>
          <w:u w:val="single"/>
        </w:rPr>
        <w:t>ocrat</w:t>
      </w:r>
      <w:r w:rsidRPr="002D4DE5">
        <w:rPr>
          <w:rStyle w:val="Emphasis"/>
          <w:highlight w:val="yellow"/>
        </w:rPr>
        <w:t>s</w:t>
      </w:r>
      <w:r w:rsidRPr="0084420B">
        <w:rPr>
          <w:rFonts w:eastAsia="Calibri"/>
        </w:rPr>
        <w:t xml:space="preserve"> </w:t>
      </w:r>
      <w:r w:rsidRPr="0048364F">
        <w:rPr>
          <w:rFonts w:eastAsia="Calibri"/>
          <w:b/>
          <w:bCs/>
          <w:sz w:val="20"/>
          <w:szCs w:val="20"/>
          <w:u w:val="single"/>
        </w:rPr>
        <w:t>on Wednesday</w:t>
      </w:r>
      <w:r w:rsidRPr="0084420B">
        <w:rPr>
          <w:rFonts w:eastAsia="Calibri"/>
        </w:rPr>
        <w:t xml:space="preserve"> </w:t>
      </w:r>
      <w:r w:rsidRPr="002D4DE5">
        <w:rPr>
          <w:rStyle w:val="Emphasis"/>
          <w:highlight w:val="yellow"/>
        </w:rPr>
        <w:t>reintroduced</w:t>
      </w:r>
      <w:r w:rsidRPr="0084420B">
        <w:rPr>
          <w:rFonts w:eastAsia="Calibri"/>
        </w:rPr>
        <w:t xml:space="preserve"> </w:t>
      </w:r>
      <w:r w:rsidRPr="0048364F">
        <w:rPr>
          <w:rFonts w:eastAsia="Calibri"/>
          <w:b/>
          <w:bCs/>
          <w:sz w:val="20"/>
          <w:szCs w:val="20"/>
          <w:u w:val="single"/>
        </w:rPr>
        <w:t>the</w:t>
      </w:r>
      <w:r w:rsidRPr="0084420B">
        <w:rPr>
          <w:rFonts w:eastAsia="Calibri"/>
        </w:rPr>
        <w:t xml:space="preserve"> Protecting the Right to Organize Act, or </w:t>
      </w:r>
      <w:r w:rsidRPr="002D4DE5">
        <w:rPr>
          <w:rStyle w:val="Emphasis"/>
          <w:highlight w:val="yellow"/>
        </w:rPr>
        <w:t>PRO Act</w:t>
      </w:r>
      <w:r w:rsidRPr="0084420B">
        <w:rPr>
          <w:rFonts w:eastAsia="Calibri"/>
        </w:rPr>
        <w:t xml:space="preserve">, </w:t>
      </w:r>
      <w:r w:rsidRPr="0048364F">
        <w:rPr>
          <w:rFonts w:eastAsia="Calibri"/>
          <w:b/>
          <w:bCs/>
          <w:sz w:val="20"/>
          <w:szCs w:val="20"/>
          <w:highlight w:val="yellow"/>
          <w:u w:val="single"/>
        </w:rPr>
        <w:t>a sweeping bill</w:t>
      </w:r>
      <w:r w:rsidRPr="0048364F">
        <w:rPr>
          <w:rFonts w:eastAsia="Calibri"/>
          <w:b/>
          <w:bCs/>
          <w:sz w:val="20"/>
          <w:szCs w:val="20"/>
          <w:u w:val="single"/>
        </w:rPr>
        <w:t xml:space="preserve"> aimed at</w:t>
      </w:r>
      <w:r w:rsidRPr="0084420B">
        <w:rPr>
          <w:rFonts w:eastAsia="Calibri"/>
        </w:rPr>
        <w:t xml:space="preserve"> </w:t>
      </w:r>
      <w:r w:rsidRPr="002D4DE5">
        <w:rPr>
          <w:rStyle w:val="Emphasis"/>
          <w:highlight w:val="yellow"/>
        </w:rPr>
        <w:t>boosting union membership</w:t>
      </w:r>
      <w:r w:rsidRPr="0084420B">
        <w:rPr>
          <w:rFonts w:eastAsia="Calibri"/>
        </w:rPr>
        <w:t xml:space="preserve"> </w:t>
      </w:r>
      <w:r w:rsidRPr="0048364F">
        <w:rPr>
          <w:rFonts w:eastAsia="Calibri"/>
          <w:b/>
          <w:bCs/>
          <w:sz w:val="20"/>
          <w:szCs w:val="20"/>
          <w:u w:val="single"/>
        </w:rPr>
        <w:t>after decades of decline</w:t>
      </w:r>
      <w:r w:rsidRPr="0084420B">
        <w:rPr>
          <w:rFonts w:eastAsia="Calibri"/>
        </w:rPr>
        <w:t>.</w:t>
      </w:r>
    </w:p>
    <w:p w14:paraId="4AEDB425" w14:textId="77777777" w:rsidR="000F2257" w:rsidRPr="0084420B" w:rsidRDefault="000F2257" w:rsidP="000F2257">
      <w:pPr>
        <w:rPr>
          <w:rFonts w:eastAsia="Calibri"/>
        </w:rPr>
      </w:pPr>
      <w:r w:rsidRPr="0084420B">
        <w:rPr>
          <w:rFonts w:eastAsia="Calibri"/>
        </w:rPr>
        <w:t xml:space="preserve">The </w:t>
      </w:r>
      <w:r w:rsidRPr="0048364F">
        <w:rPr>
          <w:rFonts w:eastAsia="Calibri"/>
          <w:b/>
          <w:bCs/>
          <w:sz w:val="20"/>
          <w:szCs w:val="20"/>
          <w:u w:val="single"/>
        </w:rPr>
        <w:t>legislation</w:t>
      </w:r>
      <w:r w:rsidRPr="0084420B">
        <w:rPr>
          <w:rFonts w:eastAsia="Calibri"/>
        </w:rPr>
        <w:t xml:space="preserve">, led this year by Sen. Bernie Sanders (I-Vt.) and Rep. Bobby Scott (D-Va.), </w:t>
      </w:r>
      <w:r w:rsidRPr="0048364F">
        <w:rPr>
          <w:rFonts w:eastAsia="Calibri"/>
          <w:b/>
          <w:bCs/>
          <w:sz w:val="20"/>
          <w:szCs w:val="20"/>
          <w:u w:val="single"/>
        </w:rPr>
        <w:t>would amount to the</w:t>
      </w:r>
      <w:r w:rsidRPr="0084420B">
        <w:rPr>
          <w:rFonts w:eastAsia="Calibri"/>
        </w:rPr>
        <w:t xml:space="preserve"> most </w:t>
      </w:r>
      <w:r w:rsidRPr="002D4DE5">
        <w:rPr>
          <w:rStyle w:val="Emphasis"/>
          <w:highlight w:val="yellow"/>
        </w:rPr>
        <w:t>significant overhaul</w:t>
      </w:r>
      <w:r w:rsidRPr="0084420B">
        <w:rPr>
          <w:rFonts w:eastAsia="Calibri"/>
        </w:rPr>
        <w:t xml:space="preserve"> </w:t>
      </w:r>
      <w:r w:rsidRPr="0048364F">
        <w:rPr>
          <w:rFonts w:eastAsia="Calibri"/>
          <w:b/>
          <w:bCs/>
          <w:sz w:val="20"/>
          <w:szCs w:val="20"/>
          <w:highlight w:val="yellow"/>
          <w:u w:val="single"/>
        </w:rPr>
        <w:t>to labor law in</w:t>
      </w:r>
      <w:r w:rsidRPr="0084420B">
        <w:rPr>
          <w:rFonts w:eastAsia="Calibri"/>
        </w:rPr>
        <w:t xml:space="preserve"> nearly </w:t>
      </w:r>
      <w:r w:rsidRPr="0048364F">
        <w:rPr>
          <w:rFonts w:eastAsia="Calibri"/>
          <w:b/>
          <w:bCs/>
          <w:sz w:val="20"/>
          <w:szCs w:val="20"/>
          <w:highlight w:val="yellow"/>
          <w:u w:val="single"/>
        </w:rPr>
        <w:t>80 years</w:t>
      </w:r>
      <w:r w:rsidRPr="0084420B">
        <w:rPr>
          <w:rFonts w:eastAsia="Calibri"/>
        </w:rPr>
        <w:t xml:space="preserve">, </w:t>
      </w:r>
      <w:r w:rsidRPr="0048364F">
        <w:rPr>
          <w:rFonts w:eastAsia="Calibri"/>
          <w:b/>
          <w:bCs/>
          <w:sz w:val="20"/>
          <w:szCs w:val="20"/>
          <w:u w:val="single"/>
        </w:rPr>
        <w:t xml:space="preserve">making it </w:t>
      </w:r>
      <w:r w:rsidRPr="002D4DE5">
        <w:rPr>
          <w:rStyle w:val="Emphasis"/>
          <w:highlight w:val="yellow"/>
        </w:rPr>
        <w:t>easier for</w:t>
      </w:r>
      <w:r w:rsidRPr="0084420B">
        <w:rPr>
          <w:rFonts w:eastAsia="Calibri"/>
        </w:rPr>
        <w:t xml:space="preserve"> </w:t>
      </w:r>
      <w:r w:rsidRPr="0048364F">
        <w:rPr>
          <w:rFonts w:eastAsia="Calibri"/>
          <w:b/>
          <w:bCs/>
          <w:sz w:val="20"/>
          <w:szCs w:val="20"/>
          <w:u w:val="single"/>
        </w:rPr>
        <w:t>workers to</w:t>
      </w:r>
      <w:r w:rsidRPr="0084420B">
        <w:rPr>
          <w:rFonts w:eastAsia="Calibri"/>
        </w:rPr>
        <w:t xml:space="preserve"> </w:t>
      </w:r>
      <w:r w:rsidRPr="002D4DE5">
        <w:rPr>
          <w:rStyle w:val="Emphasis"/>
          <w:highlight w:val="yellow"/>
        </w:rPr>
        <w:t>organize and bargain</w:t>
      </w:r>
      <w:r w:rsidRPr="0084420B">
        <w:rPr>
          <w:rFonts w:eastAsia="Calibri"/>
        </w:rPr>
        <w:t xml:space="preserve"> </w:t>
      </w:r>
      <w:r w:rsidRPr="0048364F">
        <w:rPr>
          <w:rFonts w:eastAsia="Calibri"/>
          <w:b/>
          <w:bCs/>
          <w:sz w:val="20"/>
          <w:szCs w:val="20"/>
          <w:u w:val="single"/>
        </w:rPr>
        <w:t>union contracts</w:t>
      </w:r>
      <w:r w:rsidRPr="0084420B">
        <w:rPr>
          <w:rFonts w:eastAsia="Calibri"/>
        </w:rPr>
        <w:t xml:space="preserve"> </w:t>
      </w:r>
      <w:r w:rsidRPr="002D4DE5">
        <w:rPr>
          <w:rStyle w:val="Emphasis"/>
          <w:highlight w:val="yellow"/>
        </w:rPr>
        <w:t>and more costly for employers to violate</w:t>
      </w:r>
      <w:r w:rsidRPr="0084420B">
        <w:rPr>
          <w:rFonts w:eastAsia="Calibri"/>
        </w:rPr>
        <w:t xml:space="preserve"> </w:t>
      </w:r>
      <w:r w:rsidRPr="0048364F">
        <w:rPr>
          <w:rFonts w:eastAsia="Calibri"/>
          <w:b/>
          <w:bCs/>
          <w:sz w:val="20"/>
          <w:szCs w:val="20"/>
          <w:u w:val="single"/>
        </w:rPr>
        <w:t>their</w:t>
      </w:r>
      <w:r w:rsidRPr="0084420B">
        <w:rPr>
          <w:rFonts w:eastAsia="Calibri"/>
        </w:rPr>
        <w:t xml:space="preserve"> </w:t>
      </w:r>
      <w:r w:rsidRPr="0048364F">
        <w:rPr>
          <w:rFonts w:eastAsia="Calibri"/>
          <w:b/>
          <w:bCs/>
          <w:sz w:val="20"/>
          <w:szCs w:val="20"/>
          <w:highlight w:val="yellow"/>
          <w:u w:val="single"/>
        </w:rPr>
        <w:t>rights</w:t>
      </w:r>
      <w:r w:rsidRPr="0084420B">
        <w:rPr>
          <w:rFonts w:eastAsia="Calibri"/>
        </w:rPr>
        <w:t>.</w:t>
      </w:r>
    </w:p>
    <w:p w14:paraId="1C24D8B8" w14:textId="77777777" w:rsidR="000F2257" w:rsidRPr="0084420B" w:rsidRDefault="000F2257" w:rsidP="000F2257">
      <w:pPr>
        <w:rPr>
          <w:rFonts w:eastAsia="Calibri"/>
        </w:rPr>
      </w:pPr>
      <w:r w:rsidRPr="0084420B">
        <w:rPr>
          <w:rFonts w:eastAsia="Calibri"/>
        </w:rPr>
        <w:t>“For too long, workers have suffered from anti-union attacks and toothless labor laws that have undermined their right to work safely and be paid fairly,” Scott said at a press conference at the U.S. Capitol on Wednesday.</w:t>
      </w:r>
    </w:p>
    <w:p w14:paraId="4C9AC630" w14:textId="77777777" w:rsidR="000F2257" w:rsidRPr="0084420B" w:rsidRDefault="000F2257" w:rsidP="000F2257">
      <w:pPr>
        <w:rPr>
          <w:rFonts w:eastAsia="Calibri"/>
        </w:rPr>
      </w:pPr>
      <w:r w:rsidRPr="0084420B">
        <w:rPr>
          <w:rFonts w:eastAsia="Calibri"/>
        </w:rPr>
        <w:t xml:space="preserve">“In the last few weeks, we have seen Elon Musk, the wealthiest man on earth, single-handedly terminate the jobs of hundreds of thousands of federal employees,” Sanders added. “If Musk and his friends can arbitrarily fire hundreds of thousands of federal employees, what </w:t>
      </w:r>
      <w:proofErr w:type="spellStart"/>
      <w:r w:rsidRPr="0084420B">
        <w:rPr>
          <w:rFonts w:eastAsia="Calibri"/>
        </w:rPr>
        <w:t>to</w:t>
      </w:r>
      <w:proofErr w:type="spellEnd"/>
      <w:r w:rsidRPr="0084420B">
        <w:rPr>
          <w:rFonts w:eastAsia="Calibri"/>
        </w:rPr>
        <w:t xml:space="preserve"> you think they’ll do to the millions of workers who are impacted by technological revolution and artificial robotics?”</w:t>
      </w:r>
    </w:p>
    <w:p w14:paraId="68B1F3E1" w14:textId="77777777" w:rsidR="000F2257" w:rsidRPr="0084420B" w:rsidRDefault="000F2257" w:rsidP="000F2257">
      <w:pPr>
        <w:rPr>
          <w:rFonts w:eastAsia="Calibri"/>
        </w:rPr>
      </w:pPr>
      <w:r w:rsidRPr="0084420B">
        <w:rPr>
          <w:rFonts w:eastAsia="Calibri"/>
        </w:rPr>
        <w:t>“The only protection that workers will have from massive layoffs,” the senator added, “is through forming unions, standing up for their rights, and making sure the new technology benefits workers and not just the oligarchs.”</w:t>
      </w:r>
    </w:p>
    <w:p w14:paraId="0DE5F3C8" w14:textId="77777777" w:rsidR="000F2257" w:rsidRPr="0084420B" w:rsidRDefault="000F2257" w:rsidP="000F2257">
      <w:pPr>
        <w:rPr>
          <w:rFonts w:eastAsia="Calibri"/>
        </w:rPr>
      </w:pPr>
      <w:r w:rsidRPr="0084420B">
        <w:rPr>
          <w:rFonts w:eastAsia="Calibri"/>
        </w:rPr>
        <w:t xml:space="preserve">The </w:t>
      </w:r>
      <w:r w:rsidRPr="0048364F">
        <w:rPr>
          <w:rFonts w:eastAsia="Calibri"/>
          <w:b/>
          <w:bCs/>
          <w:sz w:val="20"/>
          <w:szCs w:val="20"/>
          <w:u w:val="single"/>
        </w:rPr>
        <w:t>legislation was first introduced in Congress in 2019 with the support of a broad range of labor unions, progressive groups and worker advocates</w:t>
      </w:r>
      <w:r w:rsidRPr="0084420B">
        <w:rPr>
          <w:rFonts w:eastAsia="Calibri"/>
        </w:rPr>
        <w:t>. But not every Democratic lawmaker was on board at the time, especially in the Senate, where a handful of members of the Democratic caucus had expressed concerns for businesses and independent contractors.</w:t>
      </w:r>
    </w:p>
    <w:p w14:paraId="49C5E87E" w14:textId="77777777" w:rsidR="000F2257" w:rsidRDefault="000F2257" w:rsidP="000F2257">
      <w:pPr>
        <w:rPr>
          <w:rFonts w:eastAsia="Calibri"/>
        </w:rPr>
      </w:pPr>
      <w:r w:rsidRPr="0048364F">
        <w:rPr>
          <w:rFonts w:eastAsia="Calibri"/>
          <w:b/>
          <w:bCs/>
          <w:sz w:val="20"/>
          <w:szCs w:val="20"/>
          <w:highlight w:val="yellow"/>
          <w:u w:val="single"/>
        </w:rPr>
        <w:t>Now</w:t>
      </w:r>
      <w:r w:rsidRPr="0084420B">
        <w:rPr>
          <w:rFonts w:eastAsia="Calibri"/>
        </w:rPr>
        <w:t xml:space="preserve">, </w:t>
      </w:r>
      <w:r w:rsidRPr="0048364F">
        <w:rPr>
          <w:rFonts w:eastAsia="Calibri"/>
          <w:b/>
          <w:bCs/>
          <w:sz w:val="20"/>
          <w:szCs w:val="20"/>
          <w:highlight w:val="yellow"/>
          <w:u w:val="single"/>
        </w:rPr>
        <w:t>with</w:t>
      </w:r>
      <w:r w:rsidRPr="0048364F">
        <w:rPr>
          <w:rFonts w:eastAsia="Calibri"/>
          <w:b/>
          <w:bCs/>
          <w:sz w:val="20"/>
          <w:szCs w:val="20"/>
          <w:u w:val="single"/>
        </w:rPr>
        <w:t xml:space="preserve"> conservative Democrat</w:t>
      </w:r>
      <w:r w:rsidRPr="0084420B">
        <w:rPr>
          <w:rFonts w:eastAsia="Calibri"/>
        </w:rPr>
        <w:t xml:space="preserve"> Joe </w:t>
      </w:r>
      <w:r w:rsidRPr="0048364F">
        <w:rPr>
          <w:rFonts w:eastAsia="Calibri"/>
          <w:b/>
          <w:bCs/>
          <w:sz w:val="20"/>
          <w:szCs w:val="20"/>
          <w:highlight w:val="yellow"/>
          <w:u w:val="single"/>
        </w:rPr>
        <w:t>Manchin and</w:t>
      </w:r>
      <w:r w:rsidRPr="0048364F">
        <w:rPr>
          <w:rFonts w:eastAsia="Calibri"/>
          <w:b/>
          <w:bCs/>
          <w:sz w:val="20"/>
          <w:szCs w:val="20"/>
          <w:u w:val="single"/>
        </w:rPr>
        <w:t xml:space="preserve"> independent Kyrsten </w:t>
      </w:r>
      <w:r w:rsidRPr="0048364F">
        <w:rPr>
          <w:rFonts w:eastAsia="Calibri"/>
          <w:b/>
          <w:bCs/>
          <w:sz w:val="20"/>
          <w:szCs w:val="20"/>
          <w:highlight w:val="yellow"/>
          <w:u w:val="single"/>
        </w:rPr>
        <w:t>Sinema</w:t>
      </w:r>
      <w:r w:rsidRPr="0084420B">
        <w:rPr>
          <w:rFonts w:eastAsia="Calibri"/>
        </w:rPr>
        <w:t xml:space="preserve"> </w:t>
      </w:r>
      <w:r w:rsidRPr="0048364F">
        <w:rPr>
          <w:rFonts w:eastAsia="Calibri"/>
          <w:b/>
          <w:bCs/>
          <w:sz w:val="20"/>
          <w:szCs w:val="20"/>
          <w:highlight w:val="yellow"/>
          <w:u w:val="single"/>
        </w:rPr>
        <w:t>retired</w:t>
      </w:r>
      <w:r w:rsidRPr="0084420B">
        <w:rPr>
          <w:rFonts w:eastAsia="Calibri"/>
        </w:rPr>
        <w:t xml:space="preserve"> and out of the Senate, </w:t>
      </w:r>
      <w:r w:rsidRPr="002D4DE5">
        <w:rPr>
          <w:rStyle w:val="Emphasis"/>
          <w:highlight w:val="yellow"/>
        </w:rPr>
        <w:t>support within the Dem</w:t>
      </w:r>
      <w:r w:rsidRPr="0048364F">
        <w:rPr>
          <w:rFonts w:eastAsia="Calibri"/>
          <w:b/>
          <w:bCs/>
          <w:sz w:val="20"/>
          <w:szCs w:val="20"/>
          <w:u w:val="single"/>
        </w:rPr>
        <w:t>ocratic</w:t>
      </w:r>
      <w:r w:rsidRPr="0084420B">
        <w:rPr>
          <w:rFonts w:eastAsia="Calibri"/>
        </w:rPr>
        <w:t xml:space="preserve"> </w:t>
      </w:r>
      <w:r w:rsidRPr="002D4DE5">
        <w:rPr>
          <w:rStyle w:val="Emphasis"/>
          <w:highlight w:val="yellow"/>
        </w:rPr>
        <w:t>Party</w:t>
      </w:r>
      <w:r w:rsidRPr="0084420B">
        <w:rPr>
          <w:rFonts w:eastAsia="Calibri"/>
        </w:rPr>
        <w:t xml:space="preserve"> </w:t>
      </w:r>
      <w:r w:rsidRPr="0048364F">
        <w:rPr>
          <w:rFonts w:eastAsia="Calibri"/>
          <w:b/>
          <w:bCs/>
          <w:sz w:val="20"/>
          <w:szCs w:val="20"/>
          <w:u w:val="single"/>
        </w:rPr>
        <w:t>for the legislation</w:t>
      </w:r>
      <w:r w:rsidRPr="0084420B">
        <w:rPr>
          <w:rFonts w:eastAsia="Calibri"/>
        </w:rPr>
        <w:t xml:space="preserve"> </w:t>
      </w:r>
      <w:r w:rsidRPr="0048364F">
        <w:rPr>
          <w:rFonts w:eastAsia="Calibri"/>
          <w:b/>
          <w:bCs/>
          <w:sz w:val="20"/>
          <w:szCs w:val="20"/>
          <w:highlight w:val="yellow"/>
          <w:u w:val="single"/>
        </w:rPr>
        <w:t>is</w:t>
      </w:r>
      <w:r w:rsidRPr="0084420B">
        <w:rPr>
          <w:rFonts w:eastAsia="Calibri"/>
        </w:rPr>
        <w:t xml:space="preserve"> expected to be </w:t>
      </w:r>
      <w:r w:rsidRPr="0048364F">
        <w:rPr>
          <w:rFonts w:eastAsia="Calibri"/>
          <w:b/>
          <w:bCs/>
          <w:sz w:val="20"/>
          <w:szCs w:val="20"/>
          <w:highlight w:val="yellow"/>
          <w:u w:val="single"/>
        </w:rPr>
        <w:t>unanimous</w:t>
      </w:r>
      <w:r w:rsidRPr="0084420B">
        <w:rPr>
          <w:rFonts w:eastAsia="Calibri"/>
        </w:rPr>
        <w:t xml:space="preserve">, a mark of progress for the labor movement </w:t>
      </w:r>
      <w:proofErr w:type="gramStart"/>
      <w:r w:rsidRPr="0084420B">
        <w:rPr>
          <w:rFonts w:eastAsia="Calibri"/>
        </w:rPr>
        <w:t>despite the fact that</w:t>
      </w:r>
      <w:proofErr w:type="gramEnd"/>
      <w:r w:rsidRPr="0084420B">
        <w:rPr>
          <w:rFonts w:eastAsia="Calibri"/>
        </w:rPr>
        <w:t xml:space="preserve"> Republicans control both chambers of Congress and aren’t likely to take it up.</w:t>
      </w:r>
    </w:p>
    <w:p w14:paraId="48750363" w14:textId="77777777" w:rsidR="000F2257" w:rsidRPr="00701604" w:rsidRDefault="000F2257" w:rsidP="000F2257"/>
    <w:p w14:paraId="4C0FD018" w14:textId="77777777" w:rsidR="000F2257" w:rsidRDefault="000F2257" w:rsidP="000F2257">
      <w:pPr>
        <w:pStyle w:val="Heading3"/>
      </w:pPr>
      <w:r>
        <w:t>Dems Win Now: 2NC</w:t>
      </w:r>
    </w:p>
    <w:p w14:paraId="15AF0E79" w14:textId="77777777" w:rsidR="000F2257" w:rsidRDefault="000F2257" w:rsidP="000F2257"/>
    <w:p w14:paraId="77CB050E" w14:textId="77777777" w:rsidR="000F2257" w:rsidRDefault="000F2257" w:rsidP="000F2257">
      <w:pPr>
        <w:pStyle w:val="Heading3"/>
      </w:pPr>
      <w:r>
        <w:t>L: OV—2NC</w:t>
      </w:r>
    </w:p>
    <w:p w14:paraId="428DE6C4" w14:textId="77777777" w:rsidR="000F2257" w:rsidRDefault="000F2257" w:rsidP="000F2257"/>
    <w:p w14:paraId="58DAD0A2" w14:textId="77777777" w:rsidR="000F2257" w:rsidRPr="004C3FE5" w:rsidRDefault="000F2257" w:rsidP="000F2257"/>
    <w:p w14:paraId="5D82B21D" w14:textId="77777777" w:rsidR="000F2257" w:rsidRPr="00AD16C7" w:rsidRDefault="000F2257" w:rsidP="000F2257">
      <w:pPr>
        <w:pStyle w:val="Heading4"/>
        <w:rPr>
          <w:highlight w:val="yellow"/>
        </w:rPr>
      </w:pPr>
      <w:r w:rsidRPr="00AD16C7">
        <w:t>Delivering on Pro-Labor policies locks in working-class support for Republicans, flipping the midterm.</w:t>
      </w:r>
    </w:p>
    <w:p w14:paraId="79F7E583" w14:textId="77777777" w:rsidR="000F2257" w:rsidRDefault="000F2257" w:rsidP="000F2257">
      <w:r w:rsidRPr="00CC6AEC">
        <w:rPr>
          <w:rStyle w:val="Style13ptBold"/>
        </w:rPr>
        <w:t>Press 25</w:t>
      </w:r>
      <w:r>
        <w:t xml:space="preserve"> (Eyal Press, Writer at The New Yorker; author of Dirty Work; recipient of 2022 Hillman Prize for Book Journalism; Ph.D. in Sociology from NYU; Puffin Foundation Fellow at Type Media Center; 2025; "Josh Hawley and the Republican Effort to Love Labor"; The New Yorker; doα: 11</w:t>
      </w:r>
      <w:r>
        <w:rPr>
          <w:rFonts w:ascii="Cambria Math" w:hAnsi="Cambria Math" w:cs="Cambria Math"/>
        </w:rPr>
        <w:t>‑</w:t>
      </w:r>
      <w:r>
        <w:t>13</w:t>
      </w:r>
      <w:r>
        <w:rPr>
          <w:rFonts w:ascii="Cambria Math" w:hAnsi="Cambria Math" w:cs="Cambria Math"/>
        </w:rPr>
        <w:t>‑</w:t>
      </w:r>
      <w:r>
        <w:t xml:space="preserve">2025) </w:t>
      </w:r>
      <w:hyperlink r:id="rId13" w:history="1">
        <w:r w:rsidRPr="00607920">
          <w:rPr>
            <w:rStyle w:val="Hyperlink"/>
          </w:rPr>
          <w:t>https://www.newyorker.com/news/the-lede/josh-hawley-and-the-republican-effort-to-love-labor</w:t>
        </w:r>
      </w:hyperlink>
    </w:p>
    <w:p w14:paraId="362CD0C5" w14:textId="77777777" w:rsidR="000F2257" w:rsidRDefault="000F2257" w:rsidP="000F2257"/>
    <w:p w14:paraId="7051EAE8" w14:textId="77777777" w:rsidR="000F2257" w:rsidRPr="00C73757" w:rsidRDefault="000F2257" w:rsidP="000F2257">
      <w:pPr>
        <w:rPr>
          <w:rStyle w:val="11111AAAAStyleUnderline"/>
          <w:highlight w:val="yellow"/>
        </w:rPr>
      </w:pPr>
      <w:r w:rsidRPr="00AD16C7">
        <w:t xml:space="preserve">But even those who question Hawley’s motives don’t doubt his ambition, particularly as jockeying for 2028 begins. One thing he appears to recognize is </w:t>
      </w:r>
      <w:r w:rsidRPr="00C73757">
        <w:rPr>
          <w:rStyle w:val="11111AAAAStyleUnderline"/>
        </w:rPr>
        <w:t xml:space="preserve">that </w:t>
      </w:r>
      <w:r w:rsidRPr="00C73757">
        <w:rPr>
          <w:rStyle w:val="11111AAAAStyleUnderline"/>
          <w:highlight w:val="yellow"/>
        </w:rPr>
        <w:t xml:space="preserve">siding with </w:t>
      </w:r>
      <w:r w:rsidRPr="00675AE1">
        <w:rPr>
          <w:rStyle w:val="Emphasis"/>
          <w:highlight w:val="yellow"/>
        </w:rPr>
        <w:t>unions</w:t>
      </w:r>
      <w:r w:rsidRPr="00C73757">
        <w:rPr>
          <w:rStyle w:val="11111AAAAStyleUnderline"/>
          <w:highlight w:val="yellow"/>
        </w:rPr>
        <w:t xml:space="preserve"> has become </w:t>
      </w:r>
      <w:r w:rsidRPr="00675AE1">
        <w:rPr>
          <w:rStyle w:val="Emphasis"/>
          <w:highlight w:val="yellow"/>
        </w:rPr>
        <w:t>popular</w:t>
      </w:r>
      <w:r w:rsidRPr="00C73757">
        <w:rPr>
          <w:rStyle w:val="11111AAAAStyleUnderline"/>
        </w:rPr>
        <w:t xml:space="preserve"> even on the right</w:t>
      </w:r>
      <w:r w:rsidRPr="00AD16C7">
        <w:t xml:space="preserve">. In March, American Compass, </w:t>
      </w:r>
      <w:r w:rsidRPr="00C73757">
        <w:rPr>
          <w:rStyle w:val="11111AAAAStyleUnderline"/>
        </w:rPr>
        <w:t>a conservative think tank</w:t>
      </w:r>
      <w:r w:rsidRPr="00AD16C7">
        <w:t xml:space="preserve">, and YouGov </w:t>
      </w:r>
      <w:r w:rsidRPr="00C73757">
        <w:rPr>
          <w:rStyle w:val="11111AAAAStyleUnderline"/>
        </w:rPr>
        <w:t>conducted a survey</w:t>
      </w:r>
      <w:r w:rsidRPr="00AD16C7">
        <w:t xml:space="preserve"> that illustrated this fact. </w:t>
      </w:r>
      <w:r w:rsidRPr="00C73757">
        <w:rPr>
          <w:rStyle w:val="11111AAAAStyleUnderline"/>
          <w:highlight w:val="yellow"/>
        </w:rPr>
        <w:t>Among Republican</w:t>
      </w:r>
      <w:r w:rsidRPr="00AD16C7">
        <w:t xml:space="preserve"> </w:t>
      </w:r>
      <w:r w:rsidRPr="00C73757">
        <w:rPr>
          <w:rStyle w:val="11111AAAAStyleUnderline"/>
        </w:rPr>
        <w:t>respondent</w:t>
      </w:r>
      <w:r w:rsidRPr="00C73757">
        <w:rPr>
          <w:rStyle w:val="11111AAAAStyleUnderline"/>
          <w:highlight w:val="yellow"/>
        </w:rPr>
        <w:t>s</w:t>
      </w:r>
      <w:r w:rsidRPr="00AD16C7">
        <w:t xml:space="preserve">, the poll found </w:t>
      </w:r>
      <w:r w:rsidRPr="00C73757">
        <w:rPr>
          <w:rStyle w:val="11111AAAAStyleUnderline"/>
        </w:rPr>
        <w:t xml:space="preserve">that labor </w:t>
      </w:r>
      <w:r w:rsidRPr="00AD16C7">
        <w:rPr>
          <w:rStyle w:val="Emphasis"/>
          <w:highlight w:val="yellow"/>
        </w:rPr>
        <w:t>unions had a net favorability</w:t>
      </w:r>
      <w:r w:rsidRPr="00C73757">
        <w:rPr>
          <w:rStyle w:val="11111AAAAStyleUnderline"/>
        </w:rPr>
        <w:t xml:space="preserve"> of eight percentage points</w:t>
      </w:r>
      <w:r w:rsidRPr="00AD16C7">
        <w:t xml:space="preserve">. </w:t>
      </w:r>
      <w:r w:rsidRPr="00675AE1">
        <w:rPr>
          <w:rStyle w:val="Emphasis"/>
        </w:rPr>
        <w:t>Among</w:t>
      </w:r>
      <w:r w:rsidRPr="00C73757">
        <w:rPr>
          <w:rStyle w:val="11111AAAAStyleUnderline"/>
        </w:rPr>
        <w:t xml:space="preserve"> young </w:t>
      </w:r>
      <w:r w:rsidRPr="00675AE1">
        <w:rPr>
          <w:rStyle w:val="Emphasis"/>
        </w:rPr>
        <w:t>Republicans</w:t>
      </w:r>
      <w:r w:rsidRPr="00675AE1">
        <w:t>,</w:t>
      </w:r>
      <w:r w:rsidRPr="00AD16C7">
        <w:t xml:space="preserve"> defined as those born after 1980, </w:t>
      </w:r>
      <w:r w:rsidRPr="00C73757">
        <w:rPr>
          <w:rStyle w:val="11111AAAAStyleUnderline"/>
        </w:rPr>
        <w:t>the margin was thirty-eight points</w:t>
      </w:r>
      <w:r w:rsidRPr="00AD16C7">
        <w:t xml:space="preserve">. </w:t>
      </w:r>
      <w:r w:rsidRPr="00C73757">
        <w:rPr>
          <w:rStyle w:val="11111AAAAStyleUnderline"/>
        </w:rPr>
        <w:t>Young Republicans</w:t>
      </w:r>
      <w:r w:rsidRPr="00AD16C7">
        <w:t xml:space="preserve"> also </w:t>
      </w:r>
      <w:r w:rsidRPr="00C73757">
        <w:rPr>
          <w:rStyle w:val="11111AAAAStyleUnderline"/>
          <w:highlight w:val="yellow"/>
        </w:rPr>
        <w:t>overwhelmingly backed</w:t>
      </w:r>
      <w:r w:rsidRPr="00C73757">
        <w:rPr>
          <w:rStyle w:val="11111AAAAStyleUnderline"/>
        </w:rPr>
        <w:t xml:space="preserve"> several provisions of </w:t>
      </w:r>
      <w:r w:rsidRPr="00C73757">
        <w:rPr>
          <w:rStyle w:val="11111AAAAStyleUnderline"/>
          <w:highlight w:val="yellow"/>
        </w:rPr>
        <w:t xml:space="preserve">the </w:t>
      </w:r>
      <w:r w:rsidRPr="00675AE1">
        <w:rPr>
          <w:rStyle w:val="Emphasis"/>
          <w:highlight w:val="yellow"/>
        </w:rPr>
        <w:t>PRO Act</w:t>
      </w:r>
      <w:r w:rsidRPr="00AD16C7">
        <w:t xml:space="preserve"> that the survey tested, </w:t>
      </w:r>
      <w:r w:rsidRPr="00C73757">
        <w:rPr>
          <w:rStyle w:val="11111AAAAStyleUnderline"/>
        </w:rPr>
        <w:t xml:space="preserve">such as </w:t>
      </w:r>
      <w:r w:rsidRPr="00C73757">
        <w:rPr>
          <w:rStyle w:val="11111AAAAStyleUnderline"/>
          <w:highlight w:val="yellow"/>
        </w:rPr>
        <w:t>expediting</w:t>
      </w:r>
      <w:r w:rsidRPr="00AD16C7">
        <w:t xml:space="preserve"> the </w:t>
      </w:r>
      <w:r w:rsidRPr="00C73757">
        <w:rPr>
          <w:rStyle w:val="11111AAAAStyleUnderline"/>
        </w:rPr>
        <w:t>collective-</w:t>
      </w:r>
      <w:r w:rsidRPr="00675AE1">
        <w:rPr>
          <w:rStyle w:val="Emphasis"/>
          <w:highlight w:val="yellow"/>
        </w:rPr>
        <w:t>bargaining</w:t>
      </w:r>
      <w:r w:rsidRPr="00C73757">
        <w:rPr>
          <w:rStyle w:val="11111AAAAStyleUnderline"/>
        </w:rPr>
        <w:t xml:space="preserve"> process</w:t>
      </w:r>
      <w:r w:rsidRPr="00AD16C7">
        <w:t xml:space="preserve">, </w:t>
      </w:r>
      <w:r w:rsidRPr="00C73757">
        <w:rPr>
          <w:rStyle w:val="11111AAAAStyleUnderline"/>
        </w:rPr>
        <w:t>posting information about labor rights</w:t>
      </w:r>
      <w:r w:rsidRPr="00AD16C7">
        <w:t xml:space="preserve"> in workplaces, </w:t>
      </w:r>
      <w:r w:rsidRPr="00C73757">
        <w:rPr>
          <w:rStyle w:val="11111AAAAStyleUnderline"/>
        </w:rPr>
        <w:t>and penalizing companies</w:t>
      </w:r>
      <w:r w:rsidRPr="00AD16C7">
        <w:t xml:space="preserve"> </w:t>
      </w:r>
      <w:r w:rsidRPr="00C73757">
        <w:rPr>
          <w:rStyle w:val="11111AAAAStyleUnderline"/>
        </w:rPr>
        <w:t>that violate the law</w:t>
      </w:r>
      <w:r w:rsidRPr="00AD16C7">
        <w:t>.</w:t>
      </w:r>
    </w:p>
    <w:p w14:paraId="11ADC237" w14:textId="77777777" w:rsidR="000F2257" w:rsidRPr="00C73757" w:rsidRDefault="000F2257" w:rsidP="000F2257">
      <w:pPr>
        <w:rPr>
          <w:rStyle w:val="11111AAAAStyleUnderline"/>
          <w:highlight w:val="yellow"/>
        </w:rPr>
      </w:pPr>
      <w:r w:rsidRPr="00AD16C7">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C73757">
        <w:rPr>
          <w:rStyle w:val="11111AAAAStyleUnderline"/>
        </w:rPr>
        <w:t>Hawley and Vance</w:t>
      </w:r>
      <w:r w:rsidRPr="00AD16C7">
        <w:t xml:space="preserve">—more likely to </w:t>
      </w:r>
      <w:r w:rsidRPr="00C73757">
        <w:rPr>
          <w:rStyle w:val="11111AAAAStyleUnderline"/>
        </w:rPr>
        <w:t>view unfettered markets</w:t>
      </w:r>
      <w:r w:rsidRPr="00AD16C7">
        <w:t xml:space="preserve"> </w:t>
      </w:r>
      <w:r w:rsidRPr="00C73757">
        <w:rPr>
          <w:rStyle w:val="11111AAAAStyleUnderline"/>
        </w:rPr>
        <w:t>skeptically</w:t>
      </w:r>
      <w:r w:rsidRPr="00AD16C7">
        <w:t xml:space="preserve"> </w:t>
      </w:r>
      <w:r w:rsidRPr="00C73757">
        <w:rPr>
          <w:rStyle w:val="11111AAAAStyleUnderline"/>
        </w:rPr>
        <w:t xml:space="preserve">and to see rank-and-file </w:t>
      </w:r>
      <w:r w:rsidRPr="00C73757">
        <w:rPr>
          <w:rStyle w:val="11111AAAAStyleUnderline"/>
          <w:highlight w:val="yellow"/>
        </w:rPr>
        <w:t>union members</w:t>
      </w:r>
      <w:r w:rsidRPr="00C73757">
        <w:rPr>
          <w:rStyle w:val="11111AAAAStyleUnderline"/>
        </w:rPr>
        <w:t xml:space="preserve"> as </w:t>
      </w:r>
      <w:r w:rsidRPr="00C73757">
        <w:rPr>
          <w:rStyle w:val="11111AAAAStyleUnderline"/>
          <w:highlight w:val="yellow"/>
        </w:rPr>
        <w:t>potential supporters</w:t>
      </w:r>
      <w:r w:rsidRPr="00C73757">
        <w:rPr>
          <w:rStyle w:val="11111AAAAStyleUnderline"/>
        </w:rPr>
        <w:t>.</w:t>
      </w:r>
      <w:r w:rsidRPr="00AD16C7">
        <w:t xml:space="preserve"> These </w:t>
      </w:r>
      <w:r w:rsidRPr="00C73757">
        <w:rPr>
          <w:rStyle w:val="11111AAAAStyleUnderline"/>
        </w:rPr>
        <w:t>officials understand that</w:t>
      </w:r>
      <w:r w:rsidRPr="00AD16C7">
        <w:t xml:space="preserve">, </w:t>
      </w:r>
      <w:r w:rsidRPr="00C73757">
        <w:rPr>
          <w:rStyle w:val="11111AAAAStyleUnderline"/>
        </w:rPr>
        <w:t>while</w:t>
      </w:r>
      <w:r w:rsidRPr="00AD16C7">
        <w:t xml:space="preserve"> voters in </w:t>
      </w:r>
      <w:r w:rsidRPr="00AD16C7">
        <w:rPr>
          <w:rStyle w:val="Emphasis"/>
          <w:highlight w:val="yellow"/>
        </w:rPr>
        <w:t>union households</w:t>
      </w:r>
      <w:r w:rsidRPr="00AD16C7">
        <w:t xml:space="preserve"> still </w:t>
      </w:r>
      <w:r w:rsidRPr="00C73757">
        <w:rPr>
          <w:rStyle w:val="11111AAAAStyleUnderline"/>
        </w:rPr>
        <w:t>tend to back Democrats</w:t>
      </w:r>
      <w:r w:rsidRPr="00AD16C7">
        <w:t xml:space="preserve">, </w:t>
      </w:r>
      <w:r w:rsidRPr="00C73757">
        <w:rPr>
          <w:rStyle w:val="11111AAAAStyleUnderline"/>
        </w:rPr>
        <w:t>the gap has narrowed</w:t>
      </w:r>
      <w:r w:rsidRPr="00AD16C7">
        <w:t xml:space="preserve">, </w:t>
      </w:r>
      <w:r w:rsidRPr="00C73757">
        <w:rPr>
          <w:rStyle w:val="11111AAAAStyleUnderline"/>
        </w:rPr>
        <w:t xml:space="preserve">a dynamic that has </w:t>
      </w:r>
      <w:r w:rsidRPr="00AD16C7">
        <w:rPr>
          <w:rStyle w:val="Emphasis"/>
          <w:highlight w:val="yellow"/>
        </w:rPr>
        <w:t>enabled Trump to win</w:t>
      </w:r>
      <w:r w:rsidRPr="00C73757">
        <w:rPr>
          <w:rStyle w:val="11111AAAAStyleUnderline"/>
        </w:rPr>
        <w:t xml:space="preserve"> states like Michigan and Pennsylvania</w:t>
      </w:r>
      <w:r w:rsidRPr="00AD16C7">
        <w:t xml:space="preserve">. Some </w:t>
      </w:r>
      <w:r w:rsidRPr="00AD16C7">
        <w:rPr>
          <w:rStyle w:val="Emphasis"/>
          <w:highlight w:val="yellow"/>
        </w:rPr>
        <w:t>Republicans</w:t>
      </w:r>
      <w:r w:rsidRPr="00AD16C7">
        <w:t xml:space="preserve"> are even </w:t>
      </w:r>
      <w:r w:rsidRPr="00C73757">
        <w:rPr>
          <w:rStyle w:val="11111AAAAStyleUnderline"/>
        </w:rPr>
        <w:t>beginning to</w:t>
      </w:r>
      <w:r w:rsidRPr="00AD16C7">
        <w:t xml:space="preserve"> </w:t>
      </w:r>
      <w:r w:rsidRPr="00AD16C7">
        <w:rPr>
          <w:rStyle w:val="Emphasis"/>
          <w:highlight w:val="yellow"/>
        </w:rPr>
        <w:t>see</w:t>
      </w:r>
      <w:r w:rsidRPr="00AD16C7">
        <w:t xml:space="preserve"> the </w:t>
      </w:r>
      <w:r w:rsidRPr="00AD16C7">
        <w:rPr>
          <w:rStyle w:val="Emphasis"/>
          <w:highlight w:val="yellow"/>
        </w:rPr>
        <w:t>labor</w:t>
      </w:r>
      <w:r w:rsidRPr="00C73757">
        <w:rPr>
          <w:rStyle w:val="11111AAAAStyleUnderline"/>
        </w:rPr>
        <w:t xml:space="preserve"> movement’s leaders </w:t>
      </w:r>
      <w:r w:rsidRPr="00AD16C7">
        <w:rPr>
          <w:rStyle w:val="Emphasis"/>
          <w:highlight w:val="yellow"/>
        </w:rPr>
        <w:t>as allies</w:t>
      </w:r>
      <w:r w:rsidRPr="00AD16C7">
        <w:t xml:space="preserve">, </w:t>
      </w:r>
      <w:r w:rsidRPr="00C73757">
        <w:rPr>
          <w:rStyle w:val="11111AAAAStyleUnderline"/>
        </w:rPr>
        <w:t>rather than</w:t>
      </w:r>
      <w:r w:rsidRPr="00AD16C7">
        <w:t xml:space="preserve"> as </w:t>
      </w:r>
      <w:r w:rsidRPr="00C73757">
        <w:rPr>
          <w:rStyle w:val="11111AAAAStyleUnderline"/>
        </w:rPr>
        <w:t>Democratic operatives</w:t>
      </w:r>
      <w:r w:rsidRPr="00AD16C7">
        <w:t xml:space="preserve"> who will turn out the vote for their opponents—</w:t>
      </w:r>
      <w:proofErr w:type="gramStart"/>
      <w:r w:rsidRPr="00AD16C7">
        <w:t>in particular</w:t>
      </w:r>
      <w:proofErr w:type="gramEnd"/>
      <w:r w:rsidRPr="00AD16C7">
        <w:t xml:space="preserve"> </w:t>
      </w:r>
      <w:r w:rsidRPr="00C73757">
        <w:rPr>
          <w:rStyle w:val="11111AAAAStyleUnderline"/>
        </w:rPr>
        <w:t>Sean O’Brien</w:t>
      </w:r>
      <w:r w:rsidRPr="00AD16C7">
        <w:t xml:space="preserve">, </w:t>
      </w:r>
      <w:r w:rsidRPr="00C73757">
        <w:rPr>
          <w:rStyle w:val="11111AAAAStyleUnderline"/>
        </w:rPr>
        <w:t>the general president of</w:t>
      </w:r>
      <w:r w:rsidRPr="00AD16C7">
        <w:t xml:space="preserve"> the International Brotherhood of </w:t>
      </w:r>
      <w:r w:rsidRPr="00C73757">
        <w:rPr>
          <w:rStyle w:val="11111AAAAStyleUnderline"/>
        </w:rPr>
        <w:t>Teamsters</w:t>
      </w:r>
      <w:r w:rsidRPr="00AD16C7">
        <w:t xml:space="preserve">, who </w:t>
      </w:r>
      <w:r w:rsidRPr="00C73757">
        <w:rPr>
          <w:rStyle w:val="11111AAAAStyleUnderline"/>
        </w:rPr>
        <w:t>spoke at the</w:t>
      </w:r>
      <w:r w:rsidRPr="00AD16C7">
        <w:t xml:space="preserve"> </w:t>
      </w:r>
      <w:r w:rsidRPr="00C73757">
        <w:rPr>
          <w:rStyle w:val="11111AAAAStyleUnderline"/>
        </w:rPr>
        <w:t>R</w:t>
      </w:r>
      <w:r w:rsidRPr="00AD16C7">
        <w:t xml:space="preserve">epublican </w:t>
      </w:r>
      <w:r w:rsidRPr="00C73757">
        <w:rPr>
          <w:rStyle w:val="11111AAAAStyleUnderline"/>
        </w:rPr>
        <w:t>N</w:t>
      </w:r>
      <w:r w:rsidRPr="00AD16C7">
        <w:t xml:space="preserve">ational </w:t>
      </w:r>
      <w:r w:rsidRPr="00C73757">
        <w:rPr>
          <w:rStyle w:val="11111AAAAStyleUnderline"/>
        </w:rPr>
        <w:t>C</w:t>
      </w:r>
      <w:r w:rsidRPr="00AD16C7">
        <w:t xml:space="preserve">onvention </w:t>
      </w:r>
      <w:r w:rsidRPr="00C73757">
        <w:rPr>
          <w:rStyle w:val="11111AAAAStyleUnderline"/>
        </w:rPr>
        <w:t>this past summer</w:t>
      </w:r>
      <w:r w:rsidRPr="00AD16C7">
        <w:t xml:space="preserve">. Kishi believes that </w:t>
      </w:r>
      <w:r w:rsidRPr="00AD16C7">
        <w:rPr>
          <w:rStyle w:val="Emphasis"/>
          <w:highlight w:val="yellow"/>
        </w:rPr>
        <w:t>enacting</w:t>
      </w:r>
      <w:r w:rsidRPr="00AD16C7">
        <w:t xml:space="preserve"> some of the </w:t>
      </w:r>
      <w:r w:rsidRPr="00AD16C7">
        <w:rPr>
          <w:rStyle w:val="Emphasis"/>
          <w:highlight w:val="yellow"/>
        </w:rPr>
        <w:t>pro-union reforms</w:t>
      </w:r>
      <w:r w:rsidRPr="00AD16C7">
        <w:t xml:space="preserve"> </w:t>
      </w:r>
      <w:r w:rsidRPr="00C73757">
        <w:rPr>
          <w:rStyle w:val="11111AAAAStyleUnderline"/>
        </w:rPr>
        <w:t xml:space="preserve">that </w:t>
      </w:r>
      <w:r w:rsidRPr="00C73757">
        <w:rPr>
          <w:rStyle w:val="11111AAAAStyleUnderline"/>
          <w:highlight w:val="yellow"/>
        </w:rPr>
        <w:t>drew support</w:t>
      </w:r>
      <w:r w:rsidRPr="00C73757">
        <w:rPr>
          <w:rStyle w:val="11111AAAAStyleUnderline"/>
        </w:rPr>
        <w:t xml:space="preserve"> </w:t>
      </w:r>
      <w:r w:rsidRPr="00C73757">
        <w:rPr>
          <w:rStyle w:val="11111AAAAStyleUnderline"/>
          <w:highlight w:val="yellow"/>
        </w:rPr>
        <w:t>from</w:t>
      </w:r>
      <w:r w:rsidRPr="00C73757">
        <w:rPr>
          <w:rStyle w:val="11111AAAAStyleUnderline"/>
        </w:rPr>
        <w:t xml:space="preserve"> young </w:t>
      </w:r>
      <w:r w:rsidRPr="00C73757">
        <w:rPr>
          <w:rStyle w:val="11111AAAAStyleUnderline"/>
          <w:highlight w:val="yellow"/>
        </w:rPr>
        <w:t>Republicans</w:t>
      </w:r>
      <w:r w:rsidRPr="00AD16C7">
        <w:t xml:space="preserve"> in the American Compass survey </w:t>
      </w:r>
      <w:r w:rsidRPr="00C73757">
        <w:rPr>
          <w:rStyle w:val="11111AAAAStyleUnderline"/>
        </w:rPr>
        <w:t>could</w:t>
      </w:r>
      <w:r w:rsidRPr="00AD16C7">
        <w:rPr>
          <w:rStyle w:val="Emphasis"/>
        </w:rPr>
        <w:t xml:space="preserve"> </w:t>
      </w:r>
      <w:r w:rsidRPr="00AD16C7">
        <w:rPr>
          <w:rStyle w:val="Emphasis"/>
          <w:highlight w:val="yellow"/>
        </w:rPr>
        <w:t>solidify</w:t>
      </w:r>
      <w:r w:rsidRPr="00AD16C7">
        <w:rPr>
          <w:rStyle w:val="Emphasis"/>
        </w:rPr>
        <w:t xml:space="preserve"> </w:t>
      </w:r>
      <w:r w:rsidRPr="00C73757">
        <w:rPr>
          <w:rStyle w:val="11111AAAAStyleUnderline"/>
        </w:rPr>
        <w:t>the</w:t>
      </w:r>
      <w:r w:rsidRPr="00AD16C7">
        <w:rPr>
          <w:rStyle w:val="Emphasis"/>
        </w:rPr>
        <w:t xml:space="preserve"> </w:t>
      </w:r>
      <w:r w:rsidRPr="00AD16C7">
        <w:rPr>
          <w:rStyle w:val="Emphasis"/>
          <w:highlight w:val="yellow"/>
        </w:rPr>
        <w:t>political realignment</w:t>
      </w:r>
      <w:r w:rsidRPr="00AD16C7">
        <w:t xml:space="preserve"> </w:t>
      </w:r>
      <w:r w:rsidRPr="00C73757">
        <w:rPr>
          <w:rStyle w:val="11111AAAAStyleUnderline"/>
        </w:rPr>
        <w:t>that has occurred in recent years</w:t>
      </w:r>
      <w:r w:rsidRPr="00AD16C7">
        <w:t xml:space="preserve">, </w:t>
      </w:r>
      <w:r w:rsidRPr="00AD16C7">
        <w:rPr>
          <w:rStyle w:val="Emphasis"/>
          <w:highlight w:val="yellow"/>
        </w:rPr>
        <w:t>leading</w:t>
      </w:r>
      <w:r w:rsidRPr="00AD16C7">
        <w:t xml:space="preserve"> </w:t>
      </w:r>
      <w:proofErr w:type="gramStart"/>
      <w:r w:rsidRPr="00AD16C7">
        <w:t>more and more</w:t>
      </w:r>
      <w:proofErr w:type="gramEnd"/>
      <w:r w:rsidRPr="00AD16C7">
        <w:t xml:space="preserve"> </w:t>
      </w:r>
      <w:r w:rsidRPr="00AD16C7">
        <w:rPr>
          <w:rStyle w:val="Emphasis"/>
          <w:highlight w:val="yellow"/>
        </w:rPr>
        <w:t>blue-collar workers to</w:t>
      </w:r>
      <w:r w:rsidRPr="00AD16C7">
        <w:t xml:space="preserve"> view </w:t>
      </w:r>
      <w:r w:rsidRPr="00AD16C7">
        <w:rPr>
          <w:rStyle w:val="Emphasis"/>
          <w:highlight w:val="yellow"/>
        </w:rPr>
        <w:t>the Republican Party</w:t>
      </w:r>
      <w:r w:rsidRPr="00AD16C7">
        <w:t xml:space="preserve"> as their home.</w:t>
      </w:r>
    </w:p>
    <w:p w14:paraId="52007C3D" w14:textId="77777777" w:rsidR="000F2257" w:rsidRDefault="000F2257" w:rsidP="000F2257">
      <w:r w:rsidRPr="00C73757">
        <w:rPr>
          <w:rStyle w:val="11111AAAAStyleUnderline"/>
        </w:rPr>
        <w:t>Thus far</w:t>
      </w:r>
      <w:r w:rsidRPr="00AD16C7">
        <w:t xml:space="preserve">, of course, what </w:t>
      </w:r>
      <w:r w:rsidRPr="00C73757">
        <w:rPr>
          <w:rStyle w:val="11111AAAAStyleUnderline"/>
        </w:rPr>
        <w:t>the</w:t>
      </w:r>
      <w:r w:rsidRPr="00AD16C7">
        <w:t xml:space="preserve"> </w:t>
      </w:r>
      <w:r w:rsidRPr="00C73757">
        <w:rPr>
          <w:rStyle w:val="11111AAAAStyleUnderline"/>
          <w:highlight w:val="yellow"/>
        </w:rPr>
        <w:t>Trump</w:t>
      </w:r>
      <w:r w:rsidRPr="00C73757">
        <w:rPr>
          <w:rStyle w:val="11111AAAAStyleUnderline"/>
        </w:rPr>
        <w:t xml:space="preserve"> Administration</w:t>
      </w:r>
      <w:r w:rsidRPr="00AD16C7">
        <w:t xml:space="preserve"> </w:t>
      </w:r>
      <w:r w:rsidRPr="00C73757">
        <w:rPr>
          <w:rStyle w:val="11111AAAAStyleUnderline"/>
        </w:rPr>
        <w:t xml:space="preserve">has </w:t>
      </w:r>
      <w:r w:rsidRPr="00C73757">
        <w:rPr>
          <w:rStyle w:val="11111AAAAStyleUnderline"/>
          <w:highlight w:val="yellow"/>
        </w:rPr>
        <w:t>prioritized</w:t>
      </w:r>
      <w:r w:rsidRPr="00AD16C7">
        <w:t xml:space="preserve"> is not passing such reforms but </w:t>
      </w:r>
      <w:r w:rsidRPr="00C73757">
        <w:rPr>
          <w:rStyle w:val="11111AAAAStyleUnderline"/>
        </w:rPr>
        <w:t xml:space="preserve">selling influence </w:t>
      </w:r>
      <w:proofErr w:type="gramStart"/>
      <w:r w:rsidRPr="00C73757">
        <w:rPr>
          <w:rStyle w:val="11111AAAAStyleUnderline"/>
        </w:rPr>
        <w:t>to</w:t>
      </w:r>
      <w:proofErr w:type="gramEnd"/>
      <w:r w:rsidRPr="00C73757">
        <w:rPr>
          <w:rStyle w:val="11111AAAAStyleUnderline"/>
        </w:rPr>
        <w:t xml:space="preserve"> wealthy patrons</w:t>
      </w:r>
      <w:r w:rsidRPr="00AD16C7">
        <w:t xml:space="preserve"> </w:t>
      </w:r>
      <w:r w:rsidRPr="00C73757">
        <w:rPr>
          <w:rStyle w:val="11111AAAAStyleUnderline"/>
        </w:rPr>
        <w:t xml:space="preserve">and granting unchecked power to </w:t>
      </w:r>
      <w:r w:rsidRPr="00C73757">
        <w:rPr>
          <w:rStyle w:val="11111AAAAStyleUnderline"/>
          <w:highlight w:val="yellow"/>
        </w:rPr>
        <w:t>billionaires</w:t>
      </w:r>
      <w:r w:rsidRPr="00AD16C7">
        <w:t xml:space="preserve"> including Elon Musk, whose Department of Government Efficiency fired thousands of federal employees who are union members. On March 27th, </w:t>
      </w:r>
      <w:r w:rsidRPr="00C73757">
        <w:rPr>
          <w:rStyle w:val="11111AAAAStyleUnderline"/>
        </w:rPr>
        <w:t>Trump</w:t>
      </w:r>
      <w:r w:rsidRPr="00AD16C7">
        <w:t xml:space="preserve"> </w:t>
      </w:r>
      <w:r w:rsidRPr="00C73757">
        <w:rPr>
          <w:rStyle w:val="11111AAAAStyleUnderline"/>
        </w:rPr>
        <w:t>issued an executive order</w:t>
      </w:r>
      <w:r w:rsidRPr="00AD16C7">
        <w:t xml:space="preserve"> </w:t>
      </w:r>
      <w:r w:rsidRPr="00C73757">
        <w:rPr>
          <w:rStyle w:val="11111AAAAStyleUnderline"/>
        </w:rPr>
        <w:t xml:space="preserve">that </w:t>
      </w:r>
      <w:r w:rsidRPr="00C73757">
        <w:rPr>
          <w:rStyle w:val="11111AAAAStyleUnderline"/>
          <w:highlight w:val="yellow"/>
        </w:rPr>
        <w:t>cancelled</w:t>
      </w:r>
      <w:r w:rsidRPr="00AD16C7">
        <w:t xml:space="preserve"> the </w:t>
      </w:r>
      <w:r w:rsidRPr="00C73757">
        <w:rPr>
          <w:rStyle w:val="11111AAAAStyleUnderline"/>
          <w:highlight w:val="yellow"/>
        </w:rPr>
        <w:t>union contracts</w:t>
      </w:r>
      <w:r w:rsidRPr="00C73757">
        <w:rPr>
          <w:rStyle w:val="11111AAAAStyleUnderline"/>
        </w:rPr>
        <w:t xml:space="preserve"> </w:t>
      </w:r>
      <w:r w:rsidRPr="00C73757">
        <w:rPr>
          <w:rStyle w:val="11111AAAAStyleUnderline"/>
          <w:highlight w:val="yellow"/>
        </w:rPr>
        <w:t>of</w:t>
      </w:r>
      <w:r w:rsidRPr="00AD16C7">
        <w:t xml:space="preserve"> nearly </w:t>
      </w:r>
      <w:r w:rsidRPr="00C73757">
        <w:rPr>
          <w:rStyle w:val="11111AAAAStyleUnderline"/>
        </w:rPr>
        <w:t xml:space="preserve">a million </w:t>
      </w:r>
      <w:r w:rsidRPr="00C73757">
        <w:rPr>
          <w:rStyle w:val="11111AAAAStyleUnderline"/>
          <w:highlight w:val="yellow"/>
        </w:rPr>
        <w:t>federal workers</w:t>
      </w:r>
      <w:r w:rsidRPr="00AD16C7">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7AB1C34" w14:textId="77777777" w:rsidR="000F2257" w:rsidRPr="009A6051" w:rsidRDefault="000F2257" w:rsidP="000F2257">
      <w:pPr>
        <w:rPr>
          <w:b/>
          <w:sz w:val="20"/>
          <w:highlight w:val="yellow"/>
          <w:u w:val="single"/>
        </w:rPr>
      </w:pPr>
    </w:p>
    <w:p w14:paraId="7A65F43E" w14:textId="77777777" w:rsidR="000F2257" w:rsidRPr="00AD16C7" w:rsidRDefault="000F2257" w:rsidP="000F2257">
      <w:pPr>
        <w:pStyle w:val="Heading4"/>
      </w:pPr>
      <w:r w:rsidRPr="00AD16C7">
        <w:t xml:space="preserve">Working-class issues are a top priority. </w:t>
      </w:r>
    </w:p>
    <w:p w14:paraId="3457EA62" w14:textId="77777777" w:rsidR="000F2257" w:rsidRDefault="000F2257" w:rsidP="000F2257">
      <w:r w:rsidRPr="00CC6AEC">
        <w:rPr>
          <w:rStyle w:val="Style13ptBold"/>
        </w:rPr>
        <w:t>Bolden 25</w:t>
      </w:r>
      <w:r>
        <w:t xml:space="preserve"> (Leslie Bolden; 08</w:t>
      </w:r>
      <w:r>
        <w:rPr>
          <w:rFonts w:ascii="Cambria Math" w:hAnsi="Cambria Math" w:cs="Cambria Math"/>
        </w:rPr>
        <w:t>‑</w:t>
      </w:r>
      <w:r>
        <w:t>13</w:t>
      </w:r>
      <w:r>
        <w:rPr>
          <w:rFonts w:ascii="Cambria Math" w:hAnsi="Cambria Math" w:cs="Cambria Math"/>
        </w:rPr>
        <w:t>‑</w:t>
      </w:r>
      <w:r>
        <w:t>2025; "Done With The Democrats: Working-Class Voters Feel Abandoned By The Party"; AOL (Originally Tampa Free Press); doα: 11</w:t>
      </w:r>
      <w:r>
        <w:rPr>
          <w:rFonts w:ascii="Cambria Math" w:hAnsi="Cambria Math" w:cs="Cambria Math"/>
        </w:rPr>
        <w:t>‑</w:t>
      </w:r>
      <w:r>
        <w:t>09</w:t>
      </w:r>
      <w:r>
        <w:rPr>
          <w:rFonts w:ascii="Cambria Math" w:hAnsi="Cambria Math" w:cs="Cambria Math"/>
        </w:rPr>
        <w:t>‑</w:t>
      </w:r>
      <w:r>
        <w:t xml:space="preserve">2025) </w:t>
      </w:r>
      <w:hyperlink r:id="rId14" w:history="1">
        <w:r w:rsidRPr="00607920">
          <w:rPr>
            <w:rStyle w:val="Hyperlink"/>
          </w:rPr>
          <w:t>https://www.aol.com/news/done-democrats-working-class-voters-223420894.html</w:t>
        </w:r>
      </w:hyperlink>
    </w:p>
    <w:p w14:paraId="2BC76ED2" w14:textId="77777777" w:rsidR="000F2257" w:rsidRDefault="000F2257" w:rsidP="000F2257"/>
    <w:p w14:paraId="1CF33121" w14:textId="77777777" w:rsidR="000F2257" w:rsidRPr="00AD16C7" w:rsidRDefault="000F2257" w:rsidP="000F2257">
      <w:r w:rsidRPr="00AD16C7">
        <w:t xml:space="preserve">In a deeply revealing report from the New York Times, </w:t>
      </w:r>
      <w:r w:rsidRPr="00C73757">
        <w:rPr>
          <w:rStyle w:val="11111AAAAStyleUnderline"/>
        </w:rPr>
        <w:t>a growing sentiment of disillusionment</w:t>
      </w:r>
      <w:r w:rsidRPr="00AD16C7">
        <w:t xml:space="preserve"> </w:t>
      </w:r>
      <w:r w:rsidRPr="00C73757">
        <w:rPr>
          <w:rStyle w:val="11111AAAAStyleUnderline"/>
        </w:rPr>
        <w:t>is emerging</w:t>
      </w:r>
      <w:r w:rsidRPr="00AD16C7">
        <w:t xml:space="preserve"> </w:t>
      </w:r>
      <w:r w:rsidRPr="00C73757">
        <w:rPr>
          <w:rStyle w:val="11111AAAAStyleUnderline"/>
        </w:rPr>
        <w:t>from</w:t>
      </w:r>
      <w:r w:rsidRPr="00AD16C7">
        <w:t xml:space="preserve"> a key demographic that once formed the bedrock of the Democratic Party: </w:t>
      </w:r>
      <w:r w:rsidRPr="00AD16C7">
        <w:rPr>
          <w:rStyle w:val="Emphasis"/>
          <w:highlight w:val="yellow"/>
        </w:rPr>
        <w:t>working-class</w:t>
      </w:r>
      <w:r w:rsidRPr="00C73757">
        <w:rPr>
          <w:rStyle w:val="11111AAAAStyleUnderline"/>
        </w:rPr>
        <w:t xml:space="preserve"> Americans</w:t>
      </w:r>
      <w:r w:rsidRPr="00AD16C7">
        <w:t xml:space="preserve">. </w:t>
      </w:r>
      <w:r w:rsidRPr="00C73757">
        <w:rPr>
          <w:rStyle w:val="11111AAAAStyleUnderline"/>
        </w:rPr>
        <w:t>Many</w:t>
      </w:r>
      <w:r w:rsidRPr="00AD16C7">
        <w:t xml:space="preserve"> of these </w:t>
      </w:r>
      <w:r w:rsidRPr="00AD16C7">
        <w:rPr>
          <w:rStyle w:val="Emphasis"/>
          <w:highlight w:val="yellow"/>
        </w:rPr>
        <w:t>voters</w:t>
      </w:r>
      <w:r w:rsidRPr="00AD16C7">
        <w:t xml:space="preserve">, </w:t>
      </w:r>
      <w:r w:rsidRPr="00C73757">
        <w:rPr>
          <w:rStyle w:val="11111AAAAStyleUnderline"/>
        </w:rPr>
        <w:t>who cast their</w:t>
      </w:r>
      <w:r w:rsidRPr="00AD16C7">
        <w:t xml:space="preserve"> ballots </w:t>
      </w:r>
      <w:r w:rsidRPr="00C73757">
        <w:rPr>
          <w:rStyle w:val="11111AAAAStyleUnderline"/>
        </w:rPr>
        <w:t>for</w:t>
      </w:r>
      <w:r w:rsidRPr="00AD16C7">
        <w:t xml:space="preserve"> former President Joe </w:t>
      </w:r>
      <w:r w:rsidRPr="00C73757">
        <w:rPr>
          <w:rStyle w:val="11111AAAAStyleUnderline"/>
        </w:rPr>
        <w:t>Biden</w:t>
      </w:r>
      <w:r w:rsidRPr="00AD16C7">
        <w:t xml:space="preserve"> in 2020, now </w:t>
      </w:r>
      <w:r w:rsidRPr="00C73757">
        <w:rPr>
          <w:rStyle w:val="11111AAAAStyleUnderline"/>
          <w:highlight w:val="yellow"/>
        </w:rPr>
        <w:t xml:space="preserve">say they </w:t>
      </w:r>
      <w:r w:rsidRPr="00AD16C7">
        <w:rPr>
          <w:rStyle w:val="Emphasis"/>
          <w:highlight w:val="yellow"/>
        </w:rPr>
        <w:t>feel left behind</w:t>
      </w:r>
      <w:r w:rsidRPr="00AD16C7">
        <w:t xml:space="preserve"> and are skeptical the party can ever regain their trust.</w:t>
      </w:r>
    </w:p>
    <w:p w14:paraId="38B0735D" w14:textId="77777777" w:rsidR="000F2257" w:rsidRPr="00AD16C7" w:rsidRDefault="000F2257" w:rsidP="000F2257">
      <w:r w:rsidRPr="00AD16C7">
        <w:t xml:space="preserve">The report </w:t>
      </w:r>
      <w:r w:rsidRPr="00C73757">
        <w:rPr>
          <w:rStyle w:val="11111AAAAStyleUnderline"/>
        </w:rPr>
        <w:t>highlights a significant shift</w:t>
      </w:r>
      <w:r w:rsidRPr="00AD16C7">
        <w:t>, with several interviewees expressing regret over their 2020 vote and explaining their pivot to supporting President Donald Trump in 2024. Desmond Smith, a Black man who backed Biden, told the NYT, “I think I’m done with the Democrats.”</w:t>
      </w:r>
    </w:p>
    <w:p w14:paraId="64468F59" w14:textId="77777777" w:rsidR="000F2257" w:rsidRPr="00AD16C7" w:rsidRDefault="000F2257" w:rsidP="000F2257">
      <w:r w:rsidRPr="00AD16C7">
        <w:t xml:space="preserve">He articulated a </w:t>
      </w:r>
      <w:r w:rsidRPr="00C73757">
        <w:rPr>
          <w:rStyle w:val="11111AAAAStyleUnderline"/>
        </w:rPr>
        <w:t>common frustration</w:t>
      </w:r>
      <w:r w:rsidRPr="00AD16C7">
        <w:t xml:space="preserve">, stating that </w:t>
      </w:r>
      <w:r w:rsidRPr="00C73757">
        <w:rPr>
          <w:rStyle w:val="11111AAAAStyleUnderline"/>
          <w:highlight w:val="yellow"/>
        </w:rPr>
        <w:t>to win</w:t>
      </w:r>
      <w:r w:rsidRPr="00C73757">
        <w:rPr>
          <w:rStyle w:val="11111AAAAStyleUnderline"/>
        </w:rPr>
        <w:t xml:space="preserve"> him back</w:t>
      </w:r>
      <w:r w:rsidRPr="00AD16C7">
        <w:t xml:space="preserve">, Democrats </w:t>
      </w:r>
      <w:r w:rsidRPr="00AD16C7">
        <w:rPr>
          <w:rStyle w:val="Emphasis"/>
          <w:highlight w:val="yellow"/>
        </w:rPr>
        <w:t>must “fight for Americans</w:t>
      </w:r>
      <w:r w:rsidRPr="00AD16C7">
        <w:t xml:space="preserve"> instead of fighting for everybody else.”</w:t>
      </w:r>
    </w:p>
    <w:p w14:paraId="01F63E00" w14:textId="77777777" w:rsidR="000F2257" w:rsidRPr="00AD16C7" w:rsidRDefault="000F2257" w:rsidP="000F2257">
      <w:r w:rsidRPr="00AD16C7">
        <w:t xml:space="preserve">This sentiment was echoed by others who feel the </w:t>
      </w:r>
      <w:r w:rsidRPr="00C73757">
        <w:rPr>
          <w:rStyle w:val="11111AAAAStyleUnderline"/>
        </w:rPr>
        <w:t>party has lost touch with</w:t>
      </w:r>
      <w:r w:rsidRPr="00AD16C7">
        <w:t xml:space="preserve"> their </w:t>
      </w:r>
      <w:r w:rsidRPr="00C73757">
        <w:rPr>
          <w:rStyle w:val="11111AAAAStyleUnderline"/>
        </w:rPr>
        <w:t>daily struggles</w:t>
      </w:r>
      <w:r w:rsidRPr="00AD16C7">
        <w:t>. Kendall Wood, a truck driver from Virginia, explained his switch from Biden to Trump, noting that Democrats "seemed like they were more concerned with [DEI] and LGBTQ issues and really just things that didn’t pertain to me or concern me at all.” He added, "</w:t>
      </w:r>
      <w:r w:rsidRPr="00C73757">
        <w:rPr>
          <w:rStyle w:val="11111AAAAStyleUnderline"/>
        </w:rPr>
        <w:t xml:space="preserve">They weren’t concerned with, really, </w:t>
      </w:r>
      <w:r w:rsidRPr="00C73757">
        <w:rPr>
          <w:rStyle w:val="11111AAAAStyleUnderline"/>
          <w:highlight w:val="yellow"/>
        </w:rPr>
        <w:t>kitchen-table issues</w:t>
      </w:r>
      <w:r w:rsidRPr="00AD16C7">
        <w:t>.”</w:t>
      </w:r>
    </w:p>
    <w:p w14:paraId="5EB5325B" w14:textId="77777777" w:rsidR="000F2257" w:rsidRPr="00AD16C7" w:rsidRDefault="000F2257" w:rsidP="000F2257">
      <w:r w:rsidRPr="00AD16C7">
        <w:t xml:space="preserve">Maya Garcia, a restaurant server from California who voted for Biden in 2020 but sat out the 2024 election, expressed a similar financial anxiety. She told the NYT that while </w:t>
      </w:r>
      <w:r w:rsidRPr="00C73757">
        <w:rPr>
          <w:rStyle w:val="11111AAAAStyleUnderline"/>
        </w:rPr>
        <w:t>Democrats</w:t>
      </w:r>
      <w:r w:rsidRPr="00AD16C7">
        <w:t xml:space="preserve"> "talk a lot about us emotionally," they </w:t>
      </w:r>
      <w:r w:rsidRPr="00C73757">
        <w:rPr>
          <w:rStyle w:val="11111AAAAStyleUnderline"/>
        </w:rPr>
        <w:t xml:space="preserve">fail to </w:t>
      </w:r>
      <w:r w:rsidRPr="00AD16C7">
        <w:rPr>
          <w:rStyle w:val="Emphasis"/>
          <w:highlight w:val="yellow"/>
        </w:rPr>
        <w:t xml:space="preserve">provide a clear </w:t>
      </w:r>
      <w:r w:rsidRPr="0016716D">
        <w:rPr>
          <w:rStyle w:val="Emphasis"/>
          <w:highlight w:val="yellow"/>
        </w:rPr>
        <w:t>plan for</w:t>
      </w:r>
      <w:r w:rsidRPr="00C73757">
        <w:rPr>
          <w:rStyle w:val="11111AAAAStyleUnderline"/>
          <w:highlight w:val="yellow"/>
        </w:rPr>
        <w:t xml:space="preserve"> economic </w:t>
      </w:r>
      <w:r w:rsidRPr="00AD16C7">
        <w:rPr>
          <w:rStyle w:val="Emphasis"/>
          <w:highlight w:val="yellow"/>
        </w:rPr>
        <w:t>stability</w:t>
      </w:r>
      <w:r w:rsidRPr="00AD16C7">
        <w:t>. "</w:t>
      </w:r>
      <w:r w:rsidRPr="00C73757">
        <w:rPr>
          <w:rStyle w:val="11111AAAAStyleUnderline"/>
          <w:highlight w:val="yellow"/>
        </w:rPr>
        <w:t>What are we going to do financially</w:t>
      </w:r>
      <w:r w:rsidRPr="00AD16C7">
        <w:t>?" she asked, adding, “I understand that you want, you know, equal rights and things like that. But I feel like we need to talk more about the economics.”</w:t>
      </w:r>
    </w:p>
    <w:p w14:paraId="6859BB47" w14:textId="77777777" w:rsidR="000F2257" w:rsidRPr="00AD16C7" w:rsidRDefault="000F2257" w:rsidP="000F2257">
      <w:r w:rsidRPr="00AD16C7">
        <w:t xml:space="preserve">The NYT report also touches on the complex political landscape for </w:t>
      </w:r>
      <w:r w:rsidRPr="00AD16C7">
        <w:rPr>
          <w:rStyle w:val="Emphasis"/>
          <w:highlight w:val="yellow"/>
        </w:rPr>
        <w:t>those who supported Trump</w:t>
      </w:r>
      <w:r w:rsidRPr="00C73757">
        <w:rPr>
          <w:rStyle w:val="11111AAAAStyleUnderline"/>
          <w:highlight w:val="yellow"/>
        </w:rPr>
        <w:t>'s</w:t>
      </w:r>
      <w:r w:rsidRPr="00AD16C7">
        <w:t xml:space="preserve"> "</w:t>
      </w:r>
      <w:r w:rsidRPr="00C73757">
        <w:rPr>
          <w:rStyle w:val="11111AAAAStyleUnderline"/>
          <w:highlight w:val="yellow"/>
        </w:rPr>
        <w:t>America First</w:t>
      </w:r>
      <w:r w:rsidRPr="00AD16C7">
        <w:t xml:space="preserve">" </w:t>
      </w:r>
      <w:r w:rsidRPr="00C73757">
        <w:rPr>
          <w:rStyle w:val="11111AAAAStyleUnderline"/>
          <w:highlight w:val="yellow"/>
        </w:rPr>
        <w:t>platform</w:t>
      </w:r>
      <w:r w:rsidRPr="00AD16C7">
        <w:t xml:space="preserve">. Kyle Bielski of Arizona, who connected with this message in 2024, admitted he </w:t>
      </w:r>
      <w:r w:rsidRPr="00AD16C7">
        <w:rPr>
          <w:rStyle w:val="Emphasis"/>
          <w:highlight w:val="yellow"/>
        </w:rPr>
        <w:t>feels the president is not fully delivering</w:t>
      </w:r>
      <w:r w:rsidRPr="00AD16C7">
        <w:t xml:space="preserve"> </w:t>
      </w:r>
      <w:r w:rsidRPr="00C73757">
        <w:rPr>
          <w:rStyle w:val="11111AAAAStyleUnderline"/>
          <w:highlight w:val="yellow"/>
        </w:rPr>
        <w:t>on</w:t>
      </w:r>
      <w:r w:rsidRPr="00C73757">
        <w:rPr>
          <w:rStyle w:val="11111AAAAStyleUnderline"/>
        </w:rPr>
        <w:t xml:space="preserve"> those </w:t>
      </w:r>
      <w:r w:rsidRPr="00C73757">
        <w:rPr>
          <w:rStyle w:val="11111AAAAStyleUnderline"/>
          <w:highlight w:val="yellow"/>
        </w:rPr>
        <w:t>promises</w:t>
      </w:r>
      <w:r w:rsidRPr="00C73757">
        <w:rPr>
          <w:rStyle w:val="11111AAAAStyleUnderline"/>
        </w:rPr>
        <w:t>.</w:t>
      </w:r>
      <w:r w:rsidRPr="00AD16C7">
        <w:t xml:space="preserve"> “</w:t>
      </w:r>
      <w:r w:rsidRPr="00C73757">
        <w:rPr>
          <w:rStyle w:val="11111AAAAStyleUnderline"/>
          <w:highlight w:val="yellow"/>
        </w:rPr>
        <w:t>We’re</w:t>
      </w:r>
      <w:r w:rsidRPr="00C73757">
        <w:rPr>
          <w:rStyle w:val="11111AAAAStyleUnderline"/>
        </w:rPr>
        <w:t xml:space="preserve"> getting into more stuff abroad</w:t>
      </w:r>
      <w:r w:rsidRPr="00AD16C7">
        <w:t xml:space="preserve"> and </w:t>
      </w:r>
      <w:r w:rsidRPr="00AD16C7">
        <w:rPr>
          <w:rStyle w:val="Emphasis"/>
          <w:highlight w:val="yellow"/>
        </w:rPr>
        <w:t>not</w:t>
      </w:r>
      <w:r w:rsidRPr="00C73757">
        <w:rPr>
          <w:rStyle w:val="11111AAAAStyleUnderline"/>
        </w:rPr>
        <w:t xml:space="preserve"> really </w:t>
      </w:r>
      <w:r w:rsidRPr="00AD16C7">
        <w:rPr>
          <w:rStyle w:val="Emphasis"/>
          <w:highlight w:val="yellow"/>
        </w:rPr>
        <w:t>focusing on economics</w:t>
      </w:r>
      <w:r w:rsidRPr="00AD16C7">
        <w:rPr>
          <w:rStyle w:val="Emphasis"/>
        </w:rPr>
        <w:t xml:space="preserve"> here</w:t>
      </w:r>
      <w:r w:rsidRPr="00AD16C7">
        <w:t xml:space="preserve">,” he said, </w:t>
      </w:r>
      <w:r w:rsidRPr="00C73757">
        <w:rPr>
          <w:rStyle w:val="11111AAAAStyleUnderline"/>
        </w:rPr>
        <w:t>questioning if the president is</w:t>
      </w:r>
      <w:r w:rsidRPr="00AD16C7">
        <w:t xml:space="preserve"> "</w:t>
      </w:r>
      <w:r w:rsidRPr="00C73757">
        <w:rPr>
          <w:rStyle w:val="11111AAAAStyleUnderline"/>
        </w:rPr>
        <w:t>holding true to anything that he’s promised</w:t>
      </w:r>
      <w:r w:rsidRPr="00AD16C7">
        <w:t>."</w:t>
      </w:r>
    </w:p>
    <w:p w14:paraId="55728B0D" w14:textId="77777777" w:rsidR="000F2257" w:rsidRPr="00AD16C7" w:rsidRDefault="000F2257" w:rsidP="000F2257">
      <w:r w:rsidRPr="00AD16C7">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264D6005" w14:textId="77777777" w:rsidR="000F2257" w:rsidRPr="00AD16C7" w:rsidRDefault="000F2257" w:rsidP="000F2257">
      <w:r w:rsidRPr="00AD16C7">
        <w:t xml:space="preserve">The stakes are high for Democrats as they look toward the upcoming midterms and the 2028 presidential election. As DNC Chairman Ken Martin stated earlier this year, </w:t>
      </w:r>
      <w:r w:rsidRPr="00C73757">
        <w:rPr>
          <w:rStyle w:val="11111AAAAStyleUnderline"/>
        </w:rPr>
        <w:t>many Americans now view the GOP as the "party of the working class</w:t>
      </w:r>
      <w:r w:rsidRPr="00AD16C7">
        <w:t xml:space="preserve">," </w:t>
      </w:r>
      <w:r w:rsidRPr="00C73757">
        <w:rPr>
          <w:rStyle w:val="11111AAAAStyleUnderline"/>
        </w:rPr>
        <w:t>while the</w:t>
      </w:r>
      <w:r w:rsidRPr="00AD16C7">
        <w:t xml:space="preserve"> </w:t>
      </w:r>
      <w:r w:rsidRPr="00C73757">
        <w:rPr>
          <w:rStyle w:val="11111AAAAStyleUnderline"/>
        </w:rPr>
        <w:t>Democrats</w:t>
      </w:r>
      <w:r w:rsidRPr="00AD16C7">
        <w:t xml:space="preserve"> </w:t>
      </w:r>
      <w:r w:rsidRPr="00C73757">
        <w:rPr>
          <w:rStyle w:val="11111AAAAStyleUnderline"/>
        </w:rPr>
        <w:t>are</w:t>
      </w:r>
      <w:r w:rsidRPr="00AD16C7">
        <w:t xml:space="preserve"> seen as </w:t>
      </w:r>
      <w:r w:rsidRPr="00C73757">
        <w:rPr>
          <w:rStyle w:val="11111AAAAStyleUnderline"/>
        </w:rPr>
        <w:t>the</w:t>
      </w:r>
      <w:r w:rsidRPr="00AD16C7">
        <w:t xml:space="preserve"> "</w:t>
      </w:r>
      <w:r w:rsidRPr="00C73757">
        <w:rPr>
          <w:rStyle w:val="11111AAAAStyleUnderline"/>
        </w:rPr>
        <w:t>party of the elites</w:t>
      </w:r>
      <w:r w:rsidRPr="00AD16C7">
        <w:t xml:space="preserve">." The NYT report suggests </w:t>
      </w:r>
      <w:r w:rsidRPr="00C73757">
        <w:rPr>
          <w:rStyle w:val="11111AAAAStyleUnderline"/>
        </w:rPr>
        <w:t>this perception is</w:t>
      </w:r>
      <w:r w:rsidRPr="00AD16C7">
        <w:t xml:space="preserve"> not only </w:t>
      </w:r>
      <w:r w:rsidRPr="00C73757">
        <w:rPr>
          <w:rStyle w:val="11111AAAAStyleUnderline"/>
        </w:rPr>
        <w:t>real</w:t>
      </w:r>
      <w:r w:rsidRPr="00AD16C7">
        <w:t xml:space="preserve"> but is a deeply rooted problem that could </w:t>
      </w:r>
      <w:r w:rsidRPr="00C73757">
        <w:rPr>
          <w:rStyle w:val="11111AAAAStyleUnderline"/>
        </w:rPr>
        <w:t>define the political battles of the next decade</w:t>
      </w:r>
      <w:r w:rsidRPr="00AD16C7">
        <w:t>. Sources</w:t>
      </w:r>
    </w:p>
    <w:p w14:paraId="016961AF" w14:textId="77777777" w:rsidR="000F2257" w:rsidRDefault="000F2257" w:rsidP="000F2257"/>
    <w:p w14:paraId="42D51D16" w14:textId="77777777" w:rsidR="000F2257" w:rsidRPr="00A868E8" w:rsidRDefault="000F2257" w:rsidP="000F2257"/>
    <w:p w14:paraId="04C9BCC6" w14:textId="77777777" w:rsidR="000F2257" w:rsidRDefault="000F2257" w:rsidP="000F2257">
      <w:pPr>
        <w:pStyle w:val="Heading3"/>
      </w:pPr>
      <w:r>
        <w:t>L: A2 “Other Issues”—2NC</w:t>
      </w:r>
    </w:p>
    <w:p w14:paraId="4A5BA676" w14:textId="77777777" w:rsidR="000F2257" w:rsidRDefault="000F2257" w:rsidP="000F2257"/>
    <w:p w14:paraId="390DCEFD" w14:textId="77777777" w:rsidR="000F2257" w:rsidRPr="00146B58" w:rsidRDefault="000F2257" w:rsidP="000F2257">
      <w:pPr>
        <w:pStyle w:val="Heading4"/>
      </w:pPr>
      <w:r w:rsidRPr="00146B58">
        <w:t xml:space="preserve">Labor reform specifically determines how union blocs vote. They’re decisive. </w:t>
      </w:r>
    </w:p>
    <w:p w14:paraId="61CA9CBF" w14:textId="77777777" w:rsidR="000F2257" w:rsidRPr="0084420B" w:rsidRDefault="000F2257" w:rsidP="000F2257">
      <w:proofErr w:type="spellStart"/>
      <w:r w:rsidRPr="002D4DE5">
        <w:rPr>
          <w:rStyle w:val="Style13ptBold"/>
        </w:rPr>
        <w:t>Forrant</w:t>
      </w:r>
      <w:proofErr w:type="spellEnd"/>
      <w:r w:rsidRPr="002D4DE5">
        <w:rPr>
          <w:rStyle w:val="Style13ptBold"/>
        </w:rPr>
        <w:t xml:space="preserve"> 24</w:t>
      </w:r>
      <w:r w:rsidRPr="0084420B">
        <w:t xml:space="preserve"> – Professor of History at the University of Massachusetts: Specializing in Labor History</w:t>
      </w:r>
    </w:p>
    <w:p w14:paraId="34EC2740" w14:textId="77777777" w:rsidR="000F2257" w:rsidRDefault="000F2257" w:rsidP="000F2257">
      <w:r w:rsidRPr="0084420B">
        <w:t>Robert Forrant, “Trump and Harris, with starkly different records on labor issues, are both courting union voters,” Yahoo News, September 2</w:t>
      </w:r>
      <w:r w:rsidRPr="0084420B">
        <w:rPr>
          <w:vertAlign w:val="superscript"/>
        </w:rPr>
        <w:t>nd</w:t>
      </w:r>
      <w:r w:rsidRPr="0084420B">
        <w:t xml:space="preserve">, 2024, </w:t>
      </w:r>
      <w:hyperlink r:id="rId15" w:history="1">
        <w:r w:rsidRPr="003C5447">
          <w:rPr>
            <w:rStyle w:val="Hyperlink"/>
          </w:rPr>
          <w:t>https://www.yahoo.com/news/trump-harris-starkly-different-records-192549088.html?guccounter=1</w:t>
        </w:r>
      </w:hyperlink>
    </w:p>
    <w:p w14:paraId="62AA9040" w14:textId="77777777" w:rsidR="000F2257" w:rsidRPr="0084420B" w:rsidRDefault="000F2257" w:rsidP="000F2257"/>
    <w:p w14:paraId="446CC476" w14:textId="77777777" w:rsidR="000F2257" w:rsidRPr="0084420B" w:rsidRDefault="000F2257" w:rsidP="000F2257">
      <w:r w:rsidRPr="0084420B">
        <w:t xml:space="preserve">Democratic presidential nominee Kamala Harris and Republican nominee Donald Trump </w:t>
      </w:r>
      <w:proofErr w:type="gramStart"/>
      <w:r w:rsidRPr="0084420B">
        <w:t>are</w:t>
      </w:r>
      <w:proofErr w:type="gramEnd"/>
      <w:r w:rsidRPr="0084420B">
        <w:t xml:space="preserve"> in a tight race for the White House. </w:t>
      </w:r>
      <w:r w:rsidRPr="0084420B">
        <w:rPr>
          <w:rStyle w:val="Emphasis"/>
          <w:highlight w:val="yellow"/>
        </w:rPr>
        <w:t>Every</w:t>
      </w:r>
      <w:r w:rsidRPr="00C73757">
        <w:rPr>
          <w:rStyle w:val="11111AAAAStyleUnderline"/>
          <w:highlight w:val="yellow"/>
        </w:rPr>
        <w:t xml:space="preserve"> </w:t>
      </w:r>
      <w:r w:rsidRPr="0084420B">
        <w:rPr>
          <w:rStyle w:val="Emphasis"/>
          <w:highlight w:val="yellow"/>
        </w:rPr>
        <w:t xml:space="preserve">voting </w:t>
      </w:r>
      <w:proofErr w:type="gramStart"/>
      <w:r w:rsidRPr="0084420B">
        <w:rPr>
          <w:rStyle w:val="Emphasis"/>
          <w:highlight w:val="yellow"/>
        </w:rPr>
        <w:t>bloc</w:t>
      </w:r>
      <w:proofErr w:type="gramEnd"/>
      <w:r w:rsidRPr="00C73757">
        <w:rPr>
          <w:rStyle w:val="11111AAAAStyleUnderline"/>
          <w:highlight w:val="yellow"/>
        </w:rPr>
        <w:t xml:space="preserve"> will count</w:t>
      </w:r>
      <w:r w:rsidRPr="00C73757">
        <w:rPr>
          <w:rStyle w:val="11111AAAAStyleUnderline"/>
        </w:rPr>
        <w:t xml:space="preserve"> — </w:t>
      </w:r>
      <w:r w:rsidRPr="00C73757">
        <w:rPr>
          <w:rStyle w:val="11111AAAAStyleUnderline"/>
          <w:highlight w:val="yellow"/>
        </w:rPr>
        <w:t>including</w:t>
      </w:r>
      <w:r w:rsidRPr="00C73757">
        <w:rPr>
          <w:rStyle w:val="11111AAAAStyleUnderline"/>
        </w:rPr>
        <w:t xml:space="preserve"> members of </w:t>
      </w:r>
      <w:r w:rsidRPr="0084420B">
        <w:rPr>
          <w:rStyle w:val="Emphasis"/>
          <w:highlight w:val="yellow"/>
        </w:rPr>
        <w:t>labor unions</w:t>
      </w:r>
      <w:r w:rsidRPr="00C73757">
        <w:rPr>
          <w:rStyle w:val="11111AAAAStyleUnderline"/>
        </w:rPr>
        <w:t xml:space="preserve"> and other people in their households</w:t>
      </w:r>
      <w:r w:rsidRPr="0084420B">
        <w:t>.</w:t>
      </w:r>
    </w:p>
    <w:p w14:paraId="1BB9BB36" w14:textId="77777777" w:rsidR="000F2257" w:rsidRPr="0084420B" w:rsidRDefault="000F2257" w:rsidP="000F2257">
      <w:proofErr w:type="gramStart"/>
      <w:r w:rsidRPr="00C73757">
        <w:rPr>
          <w:rStyle w:val="11111AAAAStyleUnderline"/>
        </w:rPr>
        <w:t>The majority of</w:t>
      </w:r>
      <w:proofErr w:type="gramEnd"/>
      <w:r w:rsidRPr="00C73757">
        <w:rPr>
          <w:rStyle w:val="11111AAAAStyleUnderline"/>
        </w:rPr>
        <w:t xml:space="preserve"> union leaders have over generations endorsed Democratic candidates</w:t>
      </w:r>
      <w:r w:rsidRPr="0084420B">
        <w:t xml:space="preserve">, and this race is no exception. </w:t>
      </w:r>
      <w:r w:rsidRPr="0084420B">
        <w:rPr>
          <w:rStyle w:val="Emphasis"/>
          <w:highlight w:val="yellow"/>
        </w:rPr>
        <w:t>Although</w:t>
      </w:r>
      <w:r w:rsidRPr="00C73757">
        <w:rPr>
          <w:rStyle w:val="11111AAAAStyleUnderline"/>
        </w:rPr>
        <w:t xml:space="preserve"> rank-and-file </w:t>
      </w:r>
      <w:r w:rsidRPr="00C73757">
        <w:rPr>
          <w:rStyle w:val="11111AAAAStyleUnderline"/>
          <w:highlight w:val="yellow"/>
        </w:rPr>
        <w:t>union</w:t>
      </w:r>
      <w:r w:rsidRPr="00C73757">
        <w:rPr>
          <w:rStyle w:val="11111AAAAStyleUnderline"/>
        </w:rPr>
        <w:t xml:space="preserve"> member</w:t>
      </w:r>
      <w:r w:rsidRPr="00C73757">
        <w:rPr>
          <w:rStyle w:val="11111AAAAStyleUnderline"/>
          <w:highlight w:val="yellow"/>
        </w:rPr>
        <w:t>s</w:t>
      </w:r>
      <w:r w:rsidRPr="00C73757">
        <w:rPr>
          <w:rStyle w:val="11111AAAAStyleUnderline"/>
        </w:rPr>
        <w:t xml:space="preserve"> have also </w:t>
      </w:r>
      <w:r w:rsidRPr="0084420B">
        <w:rPr>
          <w:rStyle w:val="Emphasis"/>
          <w:highlight w:val="yellow"/>
        </w:rPr>
        <w:t>historically</w:t>
      </w:r>
      <w:r w:rsidRPr="00C73757">
        <w:rPr>
          <w:rStyle w:val="11111AAAAStyleUnderline"/>
          <w:highlight w:val="yellow"/>
        </w:rPr>
        <w:t xml:space="preserve"> sided with</w:t>
      </w:r>
      <w:r w:rsidRPr="00C73757">
        <w:rPr>
          <w:rStyle w:val="11111AAAAStyleUnderline"/>
        </w:rPr>
        <w:t xml:space="preserve"> the </w:t>
      </w:r>
      <w:r w:rsidRPr="00C73757">
        <w:rPr>
          <w:rStyle w:val="11111AAAAStyleUnderline"/>
          <w:highlight w:val="yellow"/>
        </w:rPr>
        <w:t>Dem</w:t>
      </w:r>
      <w:r w:rsidRPr="00C73757">
        <w:rPr>
          <w:rStyle w:val="11111AAAAStyleUnderline"/>
        </w:rPr>
        <w:t>ocratic Party</w:t>
      </w:r>
      <w:r w:rsidRPr="0084420B">
        <w:t xml:space="preserve"> by large margins, </w:t>
      </w:r>
      <w:r w:rsidRPr="00C73757">
        <w:rPr>
          <w:rStyle w:val="11111AAAAStyleUnderline"/>
          <w:highlight w:val="yellow"/>
        </w:rPr>
        <w:t xml:space="preserve">that support has </w:t>
      </w:r>
      <w:r w:rsidRPr="0084420B">
        <w:rPr>
          <w:rStyle w:val="Emphasis"/>
          <w:highlight w:val="yellow"/>
        </w:rPr>
        <w:t>wavered</w:t>
      </w:r>
      <w:r w:rsidRPr="0084420B">
        <w:t xml:space="preserve"> for at least the past 45 years. In 2016, exit polls indicated that </w:t>
      </w:r>
      <w:r w:rsidRPr="00C73757">
        <w:rPr>
          <w:rStyle w:val="11111AAAAStyleUnderline"/>
        </w:rPr>
        <w:t xml:space="preserve">voters in </w:t>
      </w:r>
      <w:r w:rsidRPr="00C73757">
        <w:rPr>
          <w:rStyle w:val="11111AAAAStyleUnderline"/>
          <w:highlight w:val="yellow"/>
        </w:rPr>
        <w:t>union</w:t>
      </w:r>
      <w:r w:rsidRPr="00C73757">
        <w:rPr>
          <w:rStyle w:val="11111AAAAStyleUnderline"/>
        </w:rPr>
        <w:t xml:space="preserve"> household</w:t>
      </w:r>
      <w:r w:rsidRPr="00C73757">
        <w:rPr>
          <w:rStyle w:val="11111AAAAStyleUnderline"/>
          <w:highlight w:val="yellow"/>
        </w:rPr>
        <w:t>s</w:t>
      </w:r>
      <w:r w:rsidRPr="00C73757">
        <w:rPr>
          <w:rStyle w:val="11111AAAAStyleUnderline"/>
        </w:rPr>
        <w:t xml:space="preserve"> </w:t>
      </w:r>
      <w:r w:rsidRPr="00C73757">
        <w:rPr>
          <w:rStyle w:val="11111AAAAStyleUnderline"/>
          <w:highlight w:val="yellow"/>
        </w:rPr>
        <w:t>supported</w:t>
      </w:r>
      <w:r w:rsidRPr="00C73757">
        <w:rPr>
          <w:rStyle w:val="11111AAAAStyleUnderline"/>
        </w:rPr>
        <w:t xml:space="preserve"> Democratic nominee Hillary </w:t>
      </w:r>
      <w:r w:rsidRPr="00C73757">
        <w:rPr>
          <w:rStyle w:val="11111AAAAStyleUnderline"/>
          <w:highlight w:val="yellow"/>
        </w:rPr>
        <w:t>Clinton</w:t>
      </w:r>
      <w:r w:rsidRPr="00C73757">
        <w:rPr>
          <w:rStyle w:val="11111AAAAStyleUnderline"/>
        </w:rPr>
        <w:t xml:space="preserve"> over Trump </w:t>
      </w:r>
      <w:r w:rsidRPr="00C73757">
        <w:rPr>
          <w:rStyle w:val="11111AAAAStyleUnderline"/>
          <w:highlight w:val="yellow"/>
        </w:rPr>
        <w:t xml:space="preserve">by </w:t>
      </w:r>
      <w:r w:rsidRPr="0084420B">
        <w:rPr>
          <w:rStyle w:val="Emphasis"/>
          <w:highlight w:val="yellow"/>
        </w:rPr>
        <w:t>only</w:t>
      </w:r>
      <w:r w:rsidRPr="00C73757">
        <w:rPr>
          <w:rStyle w:val="11111AAAAStyleUnderline"/>
          <w:highlight w:val="yellow"/>
        </w:rPr>
        <w:t xml:space="preserve"> </w:t>
      </w:r>
      <w:r w:rsidRPr="0084420B">
        <w:rPr>
          <w:rStyle w:val="Emphasis"/>
          <w:highlight w:val="yellow"/>
        </w:rPr>
        <w:t>8</w:t>
      </w:r>
      <w:r w:rsidRPr="00C73757">
        <w:rPr>
          <w:rStyle w:val="11111AAAAStyleUnderline"/>
        </w:rPr>
        <w:t xml:space="preserve"> percentage </w:t>
      </w:r>
      <w:r w:rsidRPr="0084420B">
        <w:rPr>
          <w:rStyle w:val="Emphasis"/>
          <w:highlight w:val="yellow"/>
        </w:rPr>
        <w:t>points</w:t>
      </w:r>
      <w:r w:rsidRPr="0084420B">
        <w:t xml:space="preserve">, </w:t>
      </w:r>
      <w:r w:rsidRPr="00C73757">
        <w:rPr>
          <w:rStyle w:val="11111AAAAStyleUnderline"/>
        </w:rPr>
        <w:t>down from 18 percentage points</w:t>
      </w:r>
      <w:r w:rsidRPr="0084420B">
        <w:t xml:space="preserve"> in 2012 </w:t>
      </w:r>
      <w:r w:rsidRPr="00C73757">
        <w:rPr>
          <w:rStyle w:val="11111AAAAStyleUnderline"/>
        </w:rPr>
        <w:t>when</w:t>
      </w:r>
      <w:r w:rsidRPr="0084420B">
        <w:t xml:space="preserve"> Barack </w:t>
      </w:r>
      <w:r w:rsidRPr="00C73757">
        <w:rPr>
          <w:rStyle w:val="11111AAAAStyleUnderline"/>
        </w:rPr>
        <w:t>Obama was on the ballot</w:t>
      </w:r>
      <w:r w:rsidRPr="0084420B">
        <w:t>.</w:t>
      </w:r>
    </w:p>
    <w:p w14:paraId="3F4FC003" w14:textId="77777777" w:rsidR="000F2257" w:rsidRPr="0084420B" w:rsidRDefault="000F2257" w:rsidP="000F2257">
      <w:r w:rsidRPr="0084420B">
        <w:t>No Democratic presidential nominee had fared worse with union voters since Ronald Reagan’s wins over Jimmy Carter and Walter Mondale in 1980 and 1984.</w:t>
      </w:r>
    </w:p>
    <w:p w14:paraId="7186122C" w14:textId="77777777" w:rsidR="000F2257" w:rsidRPr="0084420B" w:rsidRDefault="000F2257" w:rsidP="000F2257">
      <w:r w:rsidRPr="0084420B">
        <w:t>Union voters are particularly prominent in Michigan, Pennsylvania and Nevada, three swing states where the share of voters who belong to unions is above the national average of 10%.</w:t>
      </w:r>
    </w:p>
    <w:p w14:paraId="3F740F15" w14:textId="77777777" w:rsidR="000F2257" w:rsidRPr="0084420B" w:rsidRDefault="000F2257" w:rsidP="000F2257">
      <w:r w:rsidRPr="0084420B">
        <w:t xml:space="preserve">A late 2023 New York Times/Siena College poll of six swing states that Joe Biden won in 2020 — those three plus Arizona, Georgia and Wisconsin — shows that </w:t>
      </w:r>
      <w:r w:rsidRPr="00C73757">
        <w:rPr>
          <w:rStyle w:val="11111AAAAStyleUnderline"/>
        </w:rPr>
        <w:t>Biden and Trump were tied at 47% among union voters</w:t>
      </w:r>
      <w:r w:rsidRPr="0084420B">
        <w:t xml:space="preserve"> when they were asked who they’d vote for in 2024. Biden had an </w:t>
      </w:r>
      <w:proofErr w:type="gramStart"/>
      <w:r w:rsidRPr="0084420B">
        <w:t>8 percentage</w:t>
      </w:r>
      <w:proofErr w:type="gramEnd"/>
      <w:r w:rsidRPr="0084420B">
        <w:t xml:space="preserve"> point advantage with these same voters in 2020, according to a different survey.</w:t>
      </w:r>
    </w:p>
    <w:p w14:paraId="62735E16" w14:textId="77777777" w:rsidR="000F2257" w:rsidRPr="0084420B" w:rsidRDefault="000F2257" w:rsidP="000F2257">
      <w:r w:rsidRPr="0084420B">
        <w:t>3 key issues</w:t>
      </w:r>
    </w:p>
    <w:p w14:paraId="7EED5A70" w14:textId="77777777" w:rsidR="000F2257" w:rsidRPr="0084420B" w:rsidRDefault="000F2257" w:rsidP="000F2257">
      <w:r w:rsidRPr="00C73757">
        <w:rPr>
          <w:rStyle w:val="11111AAAAStyleUnderline"/>
          <w:highlight w:val="yellow"/>
        </w:rPr>
        <w:t>Union voters</w:t>
      </w:r>
      <w:r w:rsidRPr="0084420B">
        <w:t xml:space="preserve">, like all U.S. citizens, are concerned about many issues. But they </w:t>
      </w:r>
      <w:r w:rsidRPr="00C73757">
        <w:rPr>
          <w:rStyle w:val="11111AAAAStyleUnderline"/>
          <w:highlight w:val="yellow"/>
        </w:rPr>
        <w:t xml:space="preserve">are </w:t>
      </w:r>
      <w:r w:rsidRPr="0084420B">
        <w:rPr>
          <w:rStyle w:val="Emphasis"/>
          <w:highlight w:val="yellow"/>
        </w:rPr>
        <w:t>more likely</w:t>
      </w:r>
      <w:r w:rsidRPr="00C73757">
        <w:rPr>
          <w:rStyle w:val="11111AAAAStyleUnderline"/>
          <w:highlight w:val="yellow"/>
        </w:rPr>
        <w:t xml:space="preserve"> than </w:t>
      </w:r>
      <w:r w:rsidRPr="0084420B">
        <w:rPr>
          <w:rStyle w:val="Emphasis"/>
          <w:highlight w:val="yellow"/>
        </w:rPr>
        <w:t>most</w:t>
      </w:r>
      <w:r w:rsidRPr="00C73757">
        <w:rPr>
          <w:rStyle w:val="11111AAAAStyleUnderline"/>
        </w:rPr>
        <w:t xml:space="preserve"> people </w:t>
      </w:r>
      <w:r w:rsidRPr="00C73757">
        <w:rPr>
          <w:rStyle w:val="11111AAAAStyleUnderline"/>
          <w:highlight w:val="yellow"/>
        </w:rPr>
        <w:t>to seriously consider a candidate</w:t>
      </w:r>
      <w:r w:rsidRPr="00C73757">
        <w:rPr>
          <w:rStyle w:val="11111AAAAStyleUnderline"/>
        </w:rPr>
        <w:t xml:space="preserve">’s record </w:t>
      </w:r>
      <w:r w:rsidRPr="00C73757">
        <w:rPr>
          <w:rStyle w:val="11111AAAAStyleUnderline"/>
          <w:highlight w:val="yellow"/>
        </w:rPr>
        <w:t xml:space="preserve">in terms of </w:t>
      </w:r>
      <w:r w:rsidRPr="0084420B">
        <w:rPr>
          <w:rStyle w:val="Emphasis"/>
          <w:highlight w:val="yellow"/>
        </w:rPr>
        <w:t>support</w:t>
      </w:r>
      <w:r w:rsidRPr="00C73757">
        <w:rPr>
          <w:rStyle w:val="11111AAAAStyleUnderline"/>
          <w:highlight w:val="yellow"/>
        </w:rPr>
        <w:t xml:space="preserve"> for </w:t>
      </w:r>
      <w:r w:rsidRPr="0084420B">
        <w:rPr>
          <w:rStyle w:val="Emphasis"/>
          <w:highlight w:val="yellow"/>
        </w:rPr>
        <w:t>workers</w:t>
      </w:r>
      <w:r w:rsidRPr="00C73757">
        <w:rPr>
          <w:rStyle w:val="11111AAAAStyleUnderline"/>
          <w:highlight w:val="yellow"/>
        </w:rPr>
        <w:t xml:space="preserve"> and </w:t>
      </w:r>
      <w:r w:rsidRPr="0084420B">
        <w:rPr>
          <w:rStyle w:val="Emphasis"/>
          <w:highlight w:val="yellow"/>
        </w:rPr>
        <w:t>organized labor</w:t>
      </w:r>
      <w:r w:rsidRPr="0084420B">
        <w:t>. Labor historians generally concur that the Biden administration has the second-strongest labor-friendly record, after Franklin D. Roosevelt.</w:t>
      </w:r>
    </w:p>
    <w:p w14:paraId="72B382D4" w14:textId="77777777" w:rsidR="000F2257" w:rsidRDefault="000F2257" w:rsidP="000F2257"/>
    <w:p w14:paraId="6BAF00DD" w14:textId="77777777" w:rsidR="000F2257" w:rsidRDefault="000F2257" w:rsidP="000F2257"/>
    <w:p w14:paraId="33C1163F" w14:textId="77777777" w:rsidR="000F2257" w:rsidRPr="00146B58" w:rsidRDefault="000F2257" w:rsidP="000F2257">
      <w:pPr>
        <w:pStyle w:val="Heading4"/>
      </w:pPr>
      <w:r w:rsidRPr="00146B58">
        <w:t xml:space="preserve">Union support is an exponential vote-magnifier via campaign finance and block voting – outweighs any other issue. </w:t>
      </w:r>
    </w:p>
    <w:p w14:paraId="117F4163" w14:textId="77777777" w:rsidR="000F2257" w:rsidRDefault="000F2257" w:rsidP="000F2257">
      <w:r w:rsidRPr="002D4DE5">
        <w:rPr>
          <w:rStyle w:val="Style13ptBold"/>
        </w:rPr>
        <w:t>Glass 21</w:t>
      </w:r>
      <w:r w:rsidRPr="0084420B">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84420B">
        <w:rPr>
          <w:i/>
          <w:iCs/>
        </w:rPr>
        <w:t>Center for American Progress</w:t>
      </w:r>
      <w:r w:rsidRPr="0084420B">
        <w:t xml:space="preserve">, </w:t>
      </w:r>
      <w:hyperlink r:id="rId16" w:history="1">
        <w:r w:rsidRPr="003C5447">
          <w:rPr>
            <w:rStyle w:val="Hyperlink"/>
          </w:rPr>
          <w:t>https://www.americanprogressaction.org/article/unions-critical-democratic-partys-electoral-success/</w:t>
        </w:r>
      </w:hyperlink>
      <w:r w:rsidRPr="0084420B">
        <w:t>)</w:t>
      </w:r>
    </w:p>
    <w:p w14:paraId="59FC25EA" w14:textId="77777777" w:rsidR="000F2257" w:rsidRPr="0084420B" w:rsidRDefault="000F2257" w:rsidP="000F2257"/>
    <w:p w14:paraId="39476FA1" w14:textId="77777777" w:rsidR="000F2257" w:rsidRPr="0084420B" w:rsidRDefault="000F2257" w:rsidP="000F2257">
      <w:r w:rsidRPr="00C73757">
        <w:rPr>
          <w:rStyle w:val="11111AAAAStyleUnderline"/>
        </w:rPr>
        <w:t xml:space="preserve">The </w:t>
      </w:r>
      <w:r w:rsidRPr="00C73757">
        <w:rPr>
          <w:rStyle w:val="11111AAAAStyleUnderline"/>
          <w:highlight w:val="yellow"/>
        </w:rPr>
        <w:t>union</w:t>
      </w:r>
      <w:r w:rsidRPr="0084420B">
        <w:t xml:space="preserve"> Democrat </w:t>
      </w:r>
      <w:r w:rsidRPr="00C73757">
        <w:rPr>
          <w:rStyle w:val="11111AAAAStyleUnderline"/>
          <w:highlight w:val="yellow"/>
        </w:rPr>
        <w:t>advantage</w:t>
      </w:r>
      <w:r w:rsidRPr="00C73757">
        <w:rPr>
          <w:rStyle w:val="11111AAAAStyleUnderline"/>
        </w:rPr>
        <w:t xml:space="preserve"> is </w:t>
      </w:r>
      <w:r w:rsidRPr="00C73757">
        <w:rPr>
          <w:rStyle w:val="11111AAAAStyleUnderline"/>
          <w:highlight w:val="yellow"/>
        </w:rPr>
        <w:t>more nuanced than merely</w:t>
      </w:r>
      <w:r w:rsidRPr="00C73757">
        <w:rPr>
          <w:rStyle w:val="11111AAAAStyleUnderline"/>
        </w:rPr>
        <w:t xml:space="preserve"> voting </w:t>
      </w:r>
      <w:r w:rsidRPr="00C73757">
        <w:rPr>
          <w:rStyle w:val="11111AAAAStyleUnderline"/>
          <w:highlight w:val="yellow"/>
        </w:rPr>
        <w:t>the</w:t>
      </w:r>
      <w:r w:rsidRPr="00C73757">
        <w:rPr>
          <w:rStyle w:val="11111AAAAStyleUnderline"/>
        </w:rPr>
        <w:t xml:space="preserve"> union </w:t>
      </w:r>
      <w:r w:rsidRPr="00C73757">
        <w:rPr>
          <w:rStyle w:val="11111AAAAStyleUnderline"/>
          <w:highlight w:val="yellow"/>
        </w:rPr>
        <w:t>ticket</w:t>
      </w:r>
      <w:r w:rsidRPr="0084420B">
        <w:t xml:space="preserve">, however; </w:t>
      </w:r>
      <w:r w:rsidRPr="00C73757">
        <w:rPr>
          <w:rStyle w:val="11111AAAAStyleUnderline"/>
        </w:rPr>
        <w:t xml:space="preserve">unions </w:t>
      </w:r>
      <w:r w:rsidRPr="00C73757">
        <w:rPr>
          <w:rStyle w:val="11111AAAAStyleUnderline"/>
          <w:highlight w:val="yellow"/>
        </w:rPr>
        <w:t>provide</w:t>
      </w:r>
      <w:r w:rsidRPr="00C73757">
        <w:rPr>
          <w:rStyle w:val="11111AAAAStyleUnderline"/>
        </w:rPr>
        <w:t xml:space="preserve"> a </w:t>
      </w:r>
      <w:r w:rsidRPr="00C73757">
        <w:rPr>
          <w:rStyle w:val="11111AAAAStyleUnderline"/>
          <w:highlight w:val="yellow"/>
        </w:rPr>
        <w:t>range of critical support for voters, including</w:t>
      </w:r>
      <w:r w:rsidRPr="00C73757">
        <w:rPr>
          <w:rStyle w:val="11111AAAAStyleUnderline"/>
        </w:rPr>
        <w:t xml:space="preserve"> </w:t>
      </w:r>
      <w:r w:rsidRPr="00C73757">
        <w:rPr>
          <w:rStyle w:val="11111AAAAStyleUnderline"/>
          <w:highlight w:val="yellow"/>
        </w:rPr>
        <w:t>educating</w:t>
      </w:r>
      <w:r w:rsidRPr="00C73757">
        <w:rPr>
          <w:rStyle w:val="11111AAAAStyleUnderline"/>
        </w:rPr>
        <w:t xml:space="preserve"> them about</w:t>
      </w:r>
      <w:r w:rsidRPr="0084420B">
        <w:t xml:space="preserve"> worker issues and </w:t>
      </w:r>
      <w:r w:rsidRPr="00C73757">
        <w:rPr>
          <w:rStyle w:val="11111AAAAStyleUnderline"/>
        </w:rPr>
        <w:t>which candidates will support workers</w:t>
      </w:r>
      <w:r w:rsidRPr="0084420B">
        <w:t xml:space="preserve">, providing </w:t>
      </w:r>
      <w:proofErr w:type="spellStart"/>
      <w:r w:rsidRPr="0084420B">
        <w:t>minischools</w:t>
      </w:r>
      <w:proofErr w:type="spellEnd"/>
      <w:r w:rsidRPr="0084420B">
        <w:t xml:space="preserve"> of democracy through their internal operations,3 </w:t>
      </w:r>
      <w:r w:rsidRPr="00C73757">
        <w:rPr>
          <w:rStyle w:val="11111AAAAStyleUnderline"/>
          <w:highlight w:val="yellow"/>
        </w:rPr>
        <w:t>encouraging</w:t>
      </w:r>
      <w:r w:rsidRPr="00C73757">
        <w:rPr>
          <w:rStyle w:val="11111AAAAStyleUnderline"/>
        </w:rPr>
        <w:t xml:space="preserve"> their members to vote, </w:t>
      </w:r>
      <w:r w:rsidRPr="00C73757">
        <w:rPr>
          <w:rStyle w:val="11111AAAAStyleUnderline"/>
          <w:highlight w:val="yellow"/>
        </w:rPr>
        <w:t>and providing</w:t>
      </w:r>
      <w:r w:rsidRPr="0084420B">
        <w:rPr>
          <w:highlight w:val="yellow"/>
        </w:rPr>
        <w:t xml:space="preserve"> </w:t>
      </w:r>
      <w:r w:rsidRPr="0084420B">
        <w:rPr>
          <w:rStyle w:val="Emphasis"/>
          <w:highlight w:val="yellow"/>
        </w:rPr>
        <w:t>financial resources for campaigns</w:t>
      </w:r>
      <w:r w:rsidRPr="0084420B">
        <w:t xml:space="preserve">. Unions’ role in educating voters may be particularly important. </w:t>
      </w:r>
      <w:r w:rsidRPr="00C73757">
        <w:rPr>
          <w:rStyle w:val="11111AAAAStyleUnderline"/>
          <w:highlight w:val="yellow"/>
        </w:rPr>
        <w:t>Union voters</w:t>
      </w:r>
      <w:r w:rsidRPr="0084420B">
        <w:t xml:space="preserve"> who support worker-oriented policies are more likely to </w:t>
      </w:r>
      <w:r w:rsidRPr="0084420B">
        <w:rPr>
          <w:rStyle w:val="Emphasis"/>
          <w:highlight w:val="yellow"/>
        </w:rPr>
        <w:t>vote for their union’s endorsed candidate,</w:t>
      </w:r>
      <w:r w:rsidRPr="0084420B">
        <w:t xml:space="preserve"> </w:t>
      </w:r>
      <w:r w:rsidRPr="00C73757">
        <w:rPr>
          <w:rStyle w:val="11111AAAAStyleUnderline"/>
        </w:rPr>
        <w:t xml:space="preserve">which </w:t>
      </w:r>
      <w:r w:rsidRPr="00C73757">
        <w:rPr>
          <w:rStyle w:val="11111AAAAStyleUnderline"/>
          <w:highlight w:val="yellow"/>
        </w:rPr>
        <w:t>suggests</w:t>
      </w:r>
      <w:r w:rsidRPr="00C73757">
        <w:rPr>
          <w:rStyle w:val="11111AAAAStyleUnderline"/>
        </w:rPr>
        <w:t xml:space="preserve"> that </w:t>
      </w:r>
      <w:r w:rsidRPr="00C73757">
        <w:rPr>
          <w:rStyle w:val="11111AAAAStyleUnderline"/>
          <w:highlight w:val="yellow"/>
        </w:rPr>
        <w:t>unions strengthen</w:t>
      </w:r>
      <w:r w:rsidRPr="00C73757">
        <w:rPr>
          <w:rStyle w:val="11111AAAAStyleUnderline"/>
        </w:rPr>
        <w:t xml:space="preserve"> the link between economic pragmatism and </w:t>
      </w:r>
      <w:r w:rsidRPr="00C73757">
        <w:rPr>
          <w:rStyle w:val="11111AAAAStyleUnderline"/>
          <w:highlight w:val="yellow"/>
        </w:rPr>
        <w:t>votes for pro-labor candidates</w:t>
      </w:r>
      <w:r w:rsidRPr="0084420B">
        <w:t xml:space="preserve">.4 </w:t>
      </w:r>
      <w:r w:rsidRPr="00C73757">
        <w:rPr>
          <w:rStyle w:val="11111AAAAStyleUnderline"/>
        </w:rPr>
        <w:t xml:space="preserve">Union members </w:t>
      </w:r>
      <w:r w:rsidRPr="00C73757">
        <w:rPr>
          <w:rStyle w:val="11111AAAAStyleUnderline"/>
          <w:highlight w:val="yellow"/>
        </w:rPr>
        <w:t>prefer candidates</w:t>
      </w:r>
      <w:r w:rsidRPr="00C73757">
        <w:rPr>
          <w:rStyle w:val="11111AAAAStyleUnderline"/>
        </w:rPr>
        <w:t xml:space="preserve"> they </w:t>
      </w:r>
      <w:r w:rsidRPr="00C73757">
        <w:rPr>
          <w:rStyle w:val="11111AAAAStyleUnderline"/>
          <w:highlight w:val="yellow"/>
        </w:rPr>
        <w:t>perceive as being advocates for the working class</w:t>
      </w:r>
      <w:r w:rsidRPr="0084420B">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0492435E" w14:textId="77777777" w:rsidR="000F2257" w:rsidRDefault="000F2257" w:rsidP="000F2257"/>
    <w:p w14:paraId="7A2F1262" w14:textId="77777777" w:rsidR="000F2257" w:rsidRPr="006B4839" w:rsidRDefault="000F2257" w:rsidP="000F2257"/>
    <w:p w14:paraId="7AE1445E" w14:textId="77777777" w:rsidR="000F2257" w:rsidRDefault="000F2257" w:rsidP="000F2257">
      <w:pPr>
        <w:pStyle w:val="Heading2"/>
      </w:pPr>
      <w:r>
        <w:t>Case</w:t>
      </w:r>
    </w:p>
    <w:p w14:paraId="2F08B346" w14:textId="77777777" w:rsidR="000F2257" w:rsidRDefault="000F2257" w:rsidP="000F2257"/>
    <w:p w14:paraId="7BD25845" w14:textId="609685CB" w:rsidR="000F2257" w:rsidRDefault="000F2257" w:rsidP="000F2257">
      <w:pPr>
        <w:pStyle w:val="Heading1"/>
      </w:pPr>
      <w:r>
        <w:t>1NR</w:t>
      </w:r>
    </w:p>
    <w:p w14:paraId="4F915915" w14:textId="77777777" w:rsidR="000F2257" w:rsidRDefault="000F2257" w:rsidP="000F2257"/>
    <w:p w14:paraId="16136AF3" w14:textId="77777777" w:rsidR="000F2257" w:rsidRPr="00434FB6" w:rsidRDefault="000F2257" w:rsidP="000F2257">
      <w:pPr>
        <w:pStyle w:val="Heading4"/>
        <w:rPr>
          <w:rStyle w:val="Style13ptBold"/>
        </w:rPr>
      </w:pPr>
      <w:r>
        <w:rPr>
          <w:u w:val="single"/>
        </w:rPr>
        <w:t>Imagining c</w:t>
      </w:r>
      <w:r w:rsidRPr="00434FB6">
        <w:rPr>
          <w:u w:val="single"/>
        </w:rPr>
        <w:t>oncessions</w:t>
      </w:r>
      <w:r w:rsidRPr="00434FB6">
        <w:t xml:space="preserve"> from the ruling class only </w:t>
      </w:r>
      <w:r w:rsidRPr="00434FB6">
        <w:rPr>
          <w:u w:val="single"/>
        </w:rPr>
        <w:t>preserves</w:t>
      </w:r>
      <w:r w:rsidRPr="00434FB6">
        <w:t xml:space="preserve"> their hegemonic power and </w:t>
      </w:r>
      <w:r w:rsidRPr="00434FB6">
        <w:rPr>
          <w:u w:val="single"/>
        </w:rPr>
        <w:t>deradicalizes</w:t>
      </w:r>
      <w:r w:rsidRPr="00434FB6">
        <w:t xml:space="preserve"> movements. </w:t>
      </w:r>
    </w:p>
    <w:p w14:paraId="01FAAA79" w14:textId="77777777" w:rsidR="000F2257" w:rsidRPr="00434FB6" w:rsidRDefault="000F2257" w:rsidP="000F2257">
      <w:pPr>
        <w:rPr>
          <w:rStyle w:val="Style13ptBold"/>
        </w:rPr>
      </w:pPr>
      <w:r w:rsidRPr="00434FB6">
        <w:rPr>
          <w:rStyle w:val="Style13ptBold"/>
        </w:rPr>
        <w:t>Nilsen &amp; Cox ‘13</w:t>
      </w:r>
      <w:r w:rsidRPr="00434FB6">
        <w:t xml:space="preserve"> [Alf Gunvald Nilsen; Laurence Cox. “What would a Marxist Theory of Social Movements Look Like?”, Brill, Historical Materialism Book Series, Volume: 46, https://brill.com/display/title/20575?language=en&amp;srsltid=AfmBOoroYwSPgt5v4iyAu6jK3v14YosJo6rO8fMGC4PhpwSD4anfvRh7, published 20-06-2013, accessed 08-31-2025] :P </w:t>
      </w:r>
    </w:p>
    <w:p w14:paraId="086A8E4C" w14:textId="77777777" w:rsidR="000F2257" w:rsidRPr="008238C2" w:rsidRDefault="000F2257" w:rsidP="000F2257"/>
    <w:p w14:paraId="7AE19EC6" w14:textId="77777777" w:rsidR="000F2257" w:rsidRPr="00434FB6" w:rsidRDefault="000F2257" w:rsidP="000F2257">
      <w:pPr>
        <w:rPr>
          <w:rStyle w:val="Style13ptBold"/>
        </w:rPr>
      </w:pPr>
      <w:r w:rsidRPr="00434FB6">
        <w:rPr>
          <w:rStyle w:val="11111AAAAStyleUnderline"/>
        </w:rPr>
        <w:t xml:space="preserve">‘From castles and palaces and churches to prisons and workhouses and schools; from weapons of war to a controlled press’ </w:t>
      </w:r>
      <w:r w:rsidRPr="00434FB6">
        <w:t xml:space="preserve">wrote Raymond Williams, </w:t>
      </w:r>
      <w:r w:rsidRPr="00434FB6">
        <w:rPr>
          <w:rStyle w:val="11111AAAAStyleUnderline"/>
        </w:rPr>
        <w:t>‘</w:t>
      </w:r>
      <w:r w:rsidRPr="00434FB6">
        <w:rPr>
          <w:rStyle w:val="Emphasis"/>
        </w:rPr>
        <w:t xml:space="preserve">any </w:t>
      </w:r>
      <w:r w:rsidRPr="00434FB6">
        <w:rPr>
          <w:rStyle w:val="Emphasis"/>
          <w:highlight w:val="yellow"/>
        </w:rPr>
        <w:t>ruling class</w:t>
      </w:r>
      <w:r w:rsidRPr="00434FB6">
        <w:rPr>
          <w:rStyle w:val="11111AAAAStyleUnderline"/>
        </w:rPr>
        <w:t xml:space="preserve">, in </w:t>
      </w:r>
      <w:r w:rsidRPr="00434FB6">
        <w:rPr>
          <w:rStyle w:val="Emphasis"/>
        </w:rPr>
        <w:t>variable ways</w:t>
      </w:r>
      <w:r w:rsidRPr="00434FB6">
        <w:rPr>
          <w:rStyle w:val="11111AAAAStyleUnderline"/>
        </w:rPr>
        <w:t xml:space="preserve"> though always materially, </w:t>
      </w:r>
      <w:r w:rsidRPr="00434FB6">
        <w:rPr>
          <w:rStyle w:val="11111AAAAStyleUnderline"/>
          <w:highlight w:val="yellow"/>
        </w:rPr>
        <w:t>produces a</w:t>
      </w:r>
      <w:r w:rsidRPr="00434FB6">
        <w:rPr>
          <w:rStyle w:val="11111AAAAStyleUnderline"/>
        </w:rPr>
        <w:t xml:space="preserve"> </w:t>
      </w:r>
      <w:r w:rsidRPr="00434FB6">
        <w:rPr>
          <w:rStyle w:val="Emphasis"/>
          <w:highlight w:val="yellow"/>
        </w:rPr>
        <w:t>social</w:t>
      </w:r>
      <w:r w:rsidRPr="00434FB6">
        <w:rPr>
          <w:rStyle w:val="11111AAAAStyleUnderline"/>
          <w:highlight w:val="yellow"/>
        </w:rPr>
        <w:t xml:space="preserve"> and </w:t>
      </w:r>
      <w:r w:rsidRPr="00434FB6">
        <w:rPr>
          <w:rStyle w:val="Emphasis"/>
          <w:highlight w:val="yellow"/>
        </w:rPr>
        <w:t>political</w:t>
      </w:r>
      <w:r w:rsidRPr="00434FB6">
        <w:rPr>
          <w:rStyle w:val="11111AAAAStyleUnderline"/>
          <w:highlight w:val="yellow"/>
        </w:rPr>
        <w:t xml:space="preserve"> </w:t>
      </w:r>
      <w:r w:rsidRPr="00434FB6">
        <w:rPr>
          <w:rStyle w:val="Emphasis"/>
          <w:highlight w:val="yellow"/>
        </w:rPr>
        <w:t>order</w:t>
      </w:r>
      <w:r w:rsidRPr="00434FB6">
        <w:t>’</w:t>
      </w:r>
      <w:r w:rsidRPr="00434FB6">
        <w:rPr>
          <w:rStyle w:val="11111AAAAStyleUnderline"/>
        </w:rPr>
        <w:t>.</w:t>
      </w:r>
      <w:r w:rsidRPr="00434FB6">
        <w:t xml:space="preserve">6 </w:t>
      </w:r>
      <w:r w:rsidRPr="00434FB6">
        <w:rPr>
          <w:rStyle w:val="11111AAAAStyleUnderline"/>
        </w:rPr>
        <w:t xml:space="preserve">This productive activity is the essence of </w:t>
      </w:r>
      <w:r w:rsidRPr="00434FB6">
        <w:rPr>
          <w:rStyle w:val="11111AAAAStyleUnderline"/>
          <w:highlight w:val="yellow"/>
        </w:rPr>
        <w:t>the</w:t>
      </w:r>
      <w:r w:rsidRPr="00434FB6">
        <w:rPr>
          <w:rStyle w:val="11111AAAAStyleUnderline"/>
        </w:rPr>
        <w:t xml:space="preserve"> ‘</w:t>
      </w:r>
      <w:r w:rsidRPr="00434FB6">
        <w:rPr>
          <w:rStyle w:val="Emphasis"/>
        </w:rPr>
        <w:t xml:space="preserve">social </w:t>
      </w:r>
      <w:r w:rsidRPr="00434FB6">
        <w:rPr>
          <w:rStyle w:val="Emphasis"/>
          <w:highlight w:val="yellow"/>
        </w:rPr>
        <w:t>movement from above’</w:t>
      </w:r>
      <w:r w:rsidRPr="00434FB6">
        <w:rPr>
          <w:rStyle w:val="11111AAAAStyleUnderline"/>
        </w:rPr>
        <w:t xml:space="preserve">, which we define as the </w:t>
      </w:r>
      <w:r w:rsidRPr="00434FB6">
        <w:rPr>
          <w:rStyle w:val="Emphasis"/>
          <w:highlight w:val="yellow"/>
        </w:rPr>
        <w:t>develop</w:t>
      </w:r>
      <w:r w:rsidRPr="00434FB6">
        <w:rPr>
          <w:rStyle w:val="11111AAAAStyleUnderline"/>
        </w:rPr>
        <w:t xml:space="preserve">ment of </w:t>
      </w:r>
      <w:r w:rsidRPr="00434FB6">
        <w:rPr>
          <w:rStyle w:val="11111AAAAStyleUnderline"/>
          <w:highlight w:val="yellow"/>
        </w:rPr>
        <w:t>a</w:t>
      </w:r>
      <w:r w:rsidRPr="00434FB6">
        <w:rPr>
          <w:rStyle w:val="11111AAAAStyleUnderline"/>
        </w:rPr>
        <w:t xml:space="preserve"> </w:t>
      </w:r>
      <w:r w:rsidRPr="00434FB6">
        <w:rPr>
          <w:rStyle w:val="Emphasis"/>
        </w:rPr>
        <w:t xml:space="preserve">collective </w:t>
      </w:r>
      <w:r w:rsidRPr="00434FB6">
        <w:rPr>
          <w:rStyle w:val="Emphasis"/>
          <w:highlight w:val="yellow"/>
        </w:rPr>
        <w:t>project</w:t>
      </w:r>
      <w:r w:rsidRPr="00434FB6">
        <w:rPr>
          <w:rStyle w:val="11111AAAAStyleUnderline"/>
        </w:rPr>
        <w:t xml:space="preserve"> by </w:t>
      </w:r>
      <w:r w:rsidRPr="00434FB6">
        <w:rPr>
          <w:rStyle w:val="Emphasis"/>
        </w:rPr>
        <w:t>dominant groups</w:t>
      </w:r>
      <w:r w:rsidRPr="00434FB6">
        <w:rPr>
          <w:rStyle w:val="11111AAAAStyleUnderline"/>
        </w:rPr>
        <w:t xml:space="preserve">, consisting of skilled activities </w:t>
      </w:r>
      <w:proofErr w:type="spellStart"/>
      <w:r w:rsidRPr="00434FB6">
        <w:rPr>
          <w:rStyle w:val="11111AAAAStyleUnderline"/>
        </w:rPr>
        <w:t>centred</w:t>
      </w:r>
      <w:proofErr w:type="spellEnd"/>
      <w:r w:rsidRPr="00434FB6">
        <w:rPr>
          <w:rStyle w:val="11111AAAAStyleUnderline"/>
        </w:rPr>
        <w:t xml:space="preserve"> on a </w:t>
      </w:r>
      <w:r w:rsidRPr="00434FB6">
        <w:rPr>
          <w:rStyle w:val="Emphasis"/>
        </w:rPr>
        <w:t>rationality</w:t>
      </w:r>
      <w:r w:rsidRPr="00434FB6">
        <w:rPr>
          <w:rStyle w:val="11111AAAAStyleUnderline"/>
        </w:rPr>
        <w:t xml:space="preserve"> </w:t>
      </w:r>
      <w:r w:rsidRPr="00434FB6">
        <w:rPr>
          <w:rStyle w:val="11111AAAAStyleUnderline"/>
          <w:highlight w:val="yellow"/>
        </w:rPr>
        <w:t>that</w:t>
      </w:r>
      <w:r w:rsidRPr="00434FB6">
        <w:rPr>
          <w:rStyle w:val="11111AAAAStyleUnderline"/>
        </w:rPr>
        <w:t xml:space="preserve"> seek to </w:t>
      </w:r>
      <w:r w:rsidRPr="00434FB6">
        <w:rPr>
          <w:rStyle w:val="Emphasis"/>
          <w:highlight w:val="yellow"/>
        </w:rPr>
        <w:t>maintain</w:t>
      </w:r>
      <w:r w:rsidRPr="00434FB6">
        <w:rPr>
          <w:rStyle w:val="11111AAAAStyleUnderline"/>
          <w:highlight w:val="yellow"/>
        </w:rPr>
        <w:t xml:space="preserve"> or </w:t>
      </w:r>
      <w:r w:rsidRPr="00434FB6">
        <w:rPr>
          <w:rStyle w:val="Emphasis"/>
          <w:highlight w:val="yellow"/>
        </w:rPr>
        <w:t>modify</w:t>
      </w:r>
      <w:r w:rsidRPr="00434FB6">
        <w:rPr>
          <w:rStyle w:val="11111AAAAStyleUnderline"/>
        </w:rPr>
        <w:t xml:space="preserve"> a </w:t>
      </w:r>
      <w:r w:rsidRPr="00434FB6">
        <w:rPr>
          <w:rStyle w:val="Emphasis"/>
          <w:highlight w:val="yellow"/>
        </w:rPr>
        <w:t>dominant structure</w:t>
      </w:r>
      <w:r w:rsidRPr="00434FB6">
        <w:rPr>
          <w:rStyle w:val="11111AAAAStyleUnderline"/>
        </w:rPr>
        <w:t xml:space="preserve"> of entrenched needs and capacities, in ways that aim </w:t>
      </w:r>
      <w:r w:rsidRPr="00434FB6">
        <w:rPr>
          <w:rStyle w:val="11111AAAAStyleUnderline"/>
          <w:highlight w:val="yellow"/>
        </w:rPr>
        <w:t xml:space="preserve">to </w:t>
      </w:r>
      <w:r w:rsidRPr="00434FB6">
        <w:rPr>
          <w:rStyle w:val="Emphasis"/>
          <w:highlight w:val="yellow"/>
        </w:rPr>
        <w:t>reproduce</w:t>
      </w:r>
      <w:r w:rsidRPr="00434FB6">
        <w:rPr>
          <w:rStyle w:val="11111AAAAStyleUnderline"/>
        </w:rPr>
        <w:t xml:space="preserve"> and/or extend the </w:t>
      </w:r>
      <w:r w:rsidRPr="00434FB6">
        <w:rPr>
          <w:rStyle w:val="Emphasis"/>
          <w:highlight w:val="yellow"/>
        </w:rPr>
        <w:t>hegemonic position</w:t>
      </w:r>
      <w:r w:rsidRPr="00434FB6">
        <w:rPr>
          <w:rStyle w:val="11111AAAAStyleUnderline"/>
        </w:rPr>
        <w:t xml:space="preserve"> of </w:t>
      </w:r>
      <w:r w:rsidRPr="00434FB6">
        <w:rPr>
          <w:rStyle w:val="Emphasis"/>
        </w:rPr>
        <w:t>dominant groups</w:t>
      </w:r>
      <w:r w:rsidRPr="00434FB6">
        <w:rPr>
          <w:rStyle w:val="11111AAAAStyleUnderline"/>
        </w:rPr>
        <w:t xml:space="preserve"> within a given social formation.</w:t>
      </w:r>
    </w:p>
    <w:p w14:paraId="3C95065C" w14:textId="77777777" w:rsidR="000F2257" w:rsidRPr="00434FB6" w:rsidRDefault="000F2257" w:rsidP="000F2257">
      <w:pPr>
        <w:rPr>
          <w:rStyle w:val="Style13ptBold"/>
        </w:rPr>
      </w:pPr>
      <w:r w:rsidRPr="00434FB6">
        <w:rPr>
          <w:rStyle w:val="11111AAAAStyleUnderline"/>
        </w:rPr>
        <w:t xml:space="preserve">The skilled activities that make up such projects span a </w:t>
      </w:r>
      <w:r w:rsidRPr="00434FB6">
        <w:rPr>
          <w:rStyle w:val="Emphasis"/>
        </w:rPr>
        <w:t>wide spectrum</w:t>
      </w:r>
      <w:r w:rsidRPr="00434FB6">
        <w:rPr>
          <w:rStyle w:val="11111AAAAStyleUnderline"/>
        </w:rPr>
        <w:t xml:space="preserve">, from </w:t>
      </w:r>
      <w:r w:rsidRPr="00434FB6">
        <w:rPr>
          <w:rStyle w:val="Emphasis"/>
        </w:rPr>
        <w:t xml:space="preserve">industrial </w:t>
      </w:r>
      <w:proofErr w:type="spellStart"/>
      <w:r w:rsidRPr="00434FB6">
        <w:rPr>
          <w:rStyle w:val="Emphasis"/>
        </w:rPr>
        <w:t>organisation</w:t>
      </w:r>
      <w:proofErr w:type="spellEnd"/>
      <w:r w:rsidRPr="00434FB6">
        <w:rPr>
          <w:rStyle w:val="11111AAAAStyleUnderline"/>
        </w:rPr>
        <w:t xml:space="preserve"> models to </w:t>
      </w:r>
      <w:r w:rsidRPr="00434FB6">
        <w:rPr>
          <w:rStyle w:val="Emphasis"/>
        </w:rPr>
        <w:t>counterinsurgency</w:t>
      </w:r>
      <w:r w:rsidRPr="00434FB6">
        <w:rPr>
          <w:rStyle w:val="11111AAAAStyleUnderline"/>
        </w:rPr>
        <w:t xml:space="preserve"> operations and neoliberal </w:t>
      </w:r>
      <w:r w:rsidRPr="00434FB6">
        <w:rPr>
          <w:rStyle w:val="Emphasis"/>
        </w:rPr>
        <w:t>crisis management</w:t>
      </w:r>
      <w:r w:rsidRPr="00434FB6">
        <w:rPr>
          <w:rStyle w:val="11111AAAAStyleUnderline"/>
        </w:rPr>
        <w:t>.</w:t>
      </w:r>
      <w:r w:rsidRPr="00434FB6">
        <w:t xml:space="preserve">7 </w:t>
      </w:r>
      <w:r w:rsidRPr="00434FB6">
        <w:rPr>
          <w:rStyle w:val="11111AAAAStyleUnderline"/>
        </w:rPr>
        <w:t xml:space="preserve">The </w:t>
      </w:r>
      <w:r w:rsidRPr="00434FB6">
        <w:rPr>
          <w:rStyle w:val="Emphasis"/>
        </w:rPr>
        <w:t>projects</w:t>
      </w:r>
      <w:r w:rsidRPr="00434FB6">
        <w:rPr>
          <w:rStyle w:val="11111AAAAStyleUnderline"/>
        </w:rPr>
        <w:t xml:space="preserve"> of social movements from above involve </w:t>
      </w:r>
      <w:r w:rsidRPr="00434FB6">
        <w:rPr>
          <w:rStyle w:val="Emphasis"/>
        </w:rPr>
        <w:t>rationalities</w:t>
      </w:r>
      <w:r w:rsidRPr="00434FB6">
        <w:rPr>
          <w:rStyle w:val="11111AAAAStyleUnderline"/>
        </w:rPr>
        <w:t xml:space="preserve"> expressed in </w:t>
      </w:r>
      <w:r w:rsidRPr="00434FB6">
        <w:rPr>
          <w:rStyle w:val="Emphasis"/>
        </w:rPr>
        <w:t>ideological offensives</w:t>
      </w:r>
      <w:r w:rsidRPr="00434FB6">
        <w:rPr>
          <w:rStyle w:val="11111AAAAStyleUnderline"/>
        </w:rPr>
        <w:t xml:space="preserve"> – such as moral campaigns against ‘sloth and indolence’ in the era of primitive accumulation, or Thatcher’s anti-collectivist populism – for which élites seek </w:t>
      </w:r>
      <w:r w:rsidRPr="00434FB6">
        <w:rPr>
          <w:rStyle w:val="11111AAAAStyleUnderline"/>
          <w:highlight w:val="yellow"/>
        </w:rPr>
        <w:t xml:space="preserve">to </w:t>
      </w:r>
      <w:r w:rsidRPr="00434FB6">
        <w:rPr>
          <w:rStyle w:val="Emphasis"/>
          <w:highlight w:val="yellow"/>
        </w:rPr>
        <w:t>gain popular consent</w:t>
      </w:r>
      <w:r w:rsidRPr="00434FB6">
        <w:rPr>
          <w:rStyle w:val="11111AAAAStyleUnderline"/>
        </w:rPr>
        <w:t>.</w:t>
      </w:r>
      <w:r w:rsidRPr="00434FB6">
        <w:t xml:space="preserve">8 </w:t>
      </w:r>
      <w:r w:rsidRPr="00434FB6">
        <w:rPr>
          <w:rStyle w:val="11111AAAAStyleUnderline"/>
        </w:rPr>
        <w:t xml:space="preserve">The </w:t>
      </w:r>
      <w:proofErr w:type="spellStart"/>
      <w:r w:rsidRPr="00434FB6">
        <w:rPr>
          <w:rStyle w:val="11111AAAAStyleUnderline"/>
        </w:rPr>
        <w:t>organisations</w:t>
      </w:r>
      <w:proofErr w:type="spellEnd"/>
      <w:r w:rsidRPr="00434FB6">
        <w:rPr>
          <w:rStyle w:val="11111AAAAStyleUnderline"/>
        </w:rPr>
        <w:t xml:space="preserve"> involved are immensely varied –</w:t>
      </w:r>
      <w:r w:rsidRPr="00434FB6">
        <w:t xml:space="preserve"> ranging from Freemasonry in the eighteenth century, via New Right parties and conservative think tanks in the 1980s, to transnational institutions such as the WTO and the World Bank/IMF in the present.9 </w:t>
      </w:r>
      <w:r w:rsidRPr="00434FB6">
        <w:rPr>
          <w:rStyle w:val="11111AAAAStyleUnderline"/>
        </w:rPr>
        <w:t xml:space="preserve">The aim of these </w:t>
      </w:r>
      <w:proofErr w:type="spellStart"/>
      <w:r w:rsidRPr="00434FB6">
        <w:rPr>
          <w:rStyle w:val="11111AAAAStyleUnderline"/>
        </w:rPr>
        <w:t>organisations</w:t>
      </w:r>
      <w:proofErr w:type="spellEnd"/>
      <w:r w:rsidRPr="00434FB6">
        <w:rPr>
          <w:rStyle w:val="11111AAAAStyleUnderline"/>
        </w:rPr>
        <w:t xml:space="preserve"> is essentially to </w:t>
      </w:r>
      <w:r w:rsidRPr="00434FB6">
        <w:rPr>
          <w:rStyle w:val="Emphasis"/>
        </w:rPr>
        <w:t>construct unity</w:t>
      </w:r>
      <w:r w:rsidRPr="00434FB6">
        <w:rPr>
          <w:rStyle w:val="11111AAAAStyleUnderline"/>
        </w:rPr>
        <w:t xml:space="preserve"> between dominant social groups – a unity that cannot be taken for granted, and which sometimes unravels.</w:t>
      </w:r>
    </w:p>
    <w:p w14:paraId="3C21CC77" w14:textId="77777777" w:rsidR="000F2257" w:rsidRPr="00434FB6" w:rsidRDefault="000F2257" w:rsidP="000F2257">
      <w:pPr>
        <w:rPr>
          <w:rStyle w:val="Style13ptBold"/>
        </w:rPr>
      </w:pPr>
      <w:r w:rsidRPr="00434FB6">
        <w:t xml:space="preserve">From both activist and analytical points of view, there are two advantages of reading politics in this way. Firstly, </w:t>
      </w:r>
      <w:r w:rsidRPr="00434FB6">
        <w:rPr>
          <w:rStyle w:val="11111AAAAStyleUnderline"/>
        </w:rPr>
        <w:t xml:space="preserve">showing the </w:t>
      </w:r>
      <w:r w:rsidRPr="00434FB6">
        <w:rPr>
          <w:rStyle w:val="Emphasis"/>
        </w:rPr>
        <w:t>coherence</w:t>
      </w:r>
      <w:r w:rsidRPr="00434FB6">
        <w:rPr>
          <w:rStyle w:val="11111AAAAStyleUnderline"/>
        </w:rPr>
        <w:t xml:space="preserve"> and </w:t>
      </w:r>
      <w:r w:rsidRPr="00434FB6">
        <w:rPr>
          <w:rStyle w:val="Emphasis"/>
        </w:rPr>
        <w:t>purposive direction</w:t>
      </w:r>
      <w:r w:rsidRPr="00434FB6">
        <w:rPr>
          <w:rStyle w:val="11111AAAAStyleUnderline"/>
        </w:rPr>
        <w:t xml:space="preserve"> of such projects is important to activists, who otherwise </w:t>
      </w:r>
      <w:proofErr w:type="gramStart"/>
      <w:r w:rsidRPr="00434FB6">
        <w:rPr>
          <w:rStyle w:val="11111AAAAStyleUnderline"/>
        </w:rPr>
        <w:t>have to</w:t>
      </w:r>
      <w:proofErr w:type="gramEnd"/>
      <w:r w:rsidRPr="00434FB6">
        <w:rPr>
          <w:rStyle w:val="11111AAAAStyleUnderline"/>
        </w:rPr>
        <w:t xml:space="preserve"> </w:t>
      </w:r>
      <w:r w:rsidRPr="00434FB6">
        <w:rPr>
          <w:rStyle w:val="Emphasis"/>
        </w:rPr>
        <w:t>learn painfully</w:t>
      </w:r>
      <w:r w:rsidRPr="00434FB6">
        <w:rPr>
          <w:rStyle w:val="11111AAAAStyleUnderline"/>
        </w:rPr>
        <w:t xml:space="preserve"> and in the first person the </w:t>
      </w:r>
      <w:r w:rsidRPr="00434FB6">
        <w:rPr>
          <w:rStyle w:val="Emphasis"/>
        </w:rPr>
        <w:t>limits</w:t>
      </w:r>
      <w:r w:rsidRPr="00434FB6">
        <w:rPr>
          <w:rStyle w:val="11111AAAAStyleUnderline"/>
        </w:rPr>
        <w:t xml:space="preserve"> of </w:t>
      </w:r>
      <w:r w:rsidRPr="00434FB6">
        <w:rPr>
          <w:rStyle w:val="Emphasis"/>
        </w:rPr>
        <w:t>élite tolerance</w:t>
      </w:r>
      <w:r w:rsidRPr="00434FB6">
        <w:rPr>
          <w:rStyle w:val="11111AAAAStyleUnderline"/>
        </w:rPr>
        <w:t xml:space="preserve"> for needs that contradict such projects. </w:t>
      </w:r>
      <w:r w:rsidRPr="00434FB6">
        <w:t xml:space="preserve">This explains an important dimension of movement-variability, in terms of how far particular movement goals can easily be accommodated within these terms. Secondly, </w:t>
      </w:r>
      <w:r w:rsidRPr="00434FB6">
        <w:rPr>
          <w:rStyle w:val="11111AAAAStyleUnderline"/>
        </w:rPr>
        <w:t xml:space="preserve">showing the </w:t>
      </w:r>
      <w:r w:rsidRPr="00434FB6">
        <w:rPr>
          <w:rStyle w:val="Emphasis"/>
        </w:rPr>
        <w:t>socially constructed nature</w:t>
      </w:r>
      <w:r w:rsidRPr="00434FB6">
        <w:rPr>
          <w:rStyle w:val="11111AAAAStyleUnderline"/>
        </w:rPr>
        <w:t xml:space="preserve"> of these projects is important, politically and intellectually, in understanding that </w:t>
      </w:r>
      <w:r w:rsidRPr="00434FB6">
        <w:rPr>
          <w:rStyle w:val="Emphasis"/>
        </w:rPr>
        <w:t>they can be challenged</w:t>
      </w:r>
      <w:r w:rsidRPr="00434FB6">
        <w:rPr>
          <w:rStyle w:val="11111AAAAStyleUnderline"/>
        </w:rPr>
        <w:t xml:space="preserve"> and, on occasion, </w:t>
      </w:r>
      <w:r w:rsidRPr="00434FB6">
        <w:rPr>
          <w:rStyle w:val="Emphasis"/>
        </w:rPr>
        <w:t>defeated</w:t>
      </w:r>
      <w:r w:rsidRPr="00434FB6">
        <w:rPr>
          <w:rStyle w:val="11111AAAAStyleUnderline"/>
        </w:rPr>
        <w:t xml:space="preserve">. Without this, we are left facing social structure as an </w:t>
      </w:r>
      <w:r w:rsidRPr="00434FB6">
        <w:rPr>
          <w:rStyle w:val="Emphasis"/>
        </w:rPr>
        <w:t>unchangeable Thing</w:t>
      </w:r>
      <w:r w:rsidRPr="00434FB6">
        <w:rPr>
          <w:rStyle w:val="11111AAAAStyleUnderline"/>
        </w:rPr>
        <w:t xml:space="preserve"> and </w:t>
      </w:r>
      <w:proofErr w:type="spellStart"/>
      <w:r w:rsidRPr="00434FB6">
        <w:rPr>
          <w:rStyle w:val="Emphasis"/>
        </w:rPr>
        <w:t>universalising</w:t>
      </w:r>
      <w:proofErr w:type="spellEnd"/>
      <w:r w:rsidRPr="00434FB6">
        <w:rPr>
          <w:rStyle w:val="Emphasis"/>
        </w:rPr>
        <w:t xml:space="preserve"> power relations</w:t>
      </w:r>
      <w:r w:rsidRPr="00434FB6">
        <w:rPr>
          <w:rStyle w:val="11111AAAAStyleUnderline"/>
        </w:rPr>
        <w:t xml:space="preserve"> that are, in fact, specific to a given place at a given time.</w:t>
      </w:r>
    </w:p>
    <w:p w14:paraId="77ADD149" w14:textId="77777777" w:rsidR="000F2257" w:rsidRPr="00434FB6" w:rsidRDefault="000F2257" w:rsidP="000F2257">
      <w:pPr>
        <w:rPr>
          <w:rStyle w:val="Style13ptBold"/>
        </w:rPr>
      </w:pPr>
      <w:r w:rsidRPr="00434FB6">
        <w:rPr>
          <w:rStyle w:val="11111AAAAStyleUnderline"/>
        </w:rPr>
        <w:t xml:space="preserve">Social movements from above create and pursue their projects for the construction, reproduction, and extension of hegemony </w:t>
      </w:r>
      <w:proofErr w:type="gramStart"/>
      <w:r w:rsidRPr="00434FB6">
        <w:rPr>
          <w:rStyle w:val="11111AAAAStyleUnderline"/>
        </w:rPr>
        <w:t>on the basis of</w:t>
      </w:r>
      <w:proofErr w:type="gramEnd"/>
      <w:r w:rsidRPr="00434FB6">
        <w:rPr>
          <w:rStyle w:val="11111AAAAStyleUnderline"/>
        </w:rPr>
        <w:t xml:space="preserve"> the superior access of dominant social groups to economic, political and cultural power-resources.</w:t>
      </w:r>
      <w:r w:rsidRPr="00434FB6">
        <w:t xml:space="preserve"> </w:t>
      </w:r>
      <w:r w:rsidRPr="00434FB6">
        <w:rPr>
          <w:rStyle w:val="11111AAAAStyleUnderline"/>
        </w:rPr>
        <w:t xml:space="preserve">This makes such movements </w:t>
      </w:r>
      <w:r w:rsidRPr="00434FB6">
        <w:rPr>
          <w:rStyle w:val="Emphasis"/>
        </w:rPr>
        <w:t>qualitatively different</w:t>
      </w:r>
      <w:r w:rsidRPr="00434FB6">
        <w:rPr>
          <w:rStyle w:val="11111AAAAStyleUnderline"/>
        </w:rPr>
        <w:t xml:space="preserve"> from </w:t>
      </w:r>
      <w:proofErr w:type="gramStart"/>
      <w:r w:rsidRPr="00434FB6">
        <w:rPr>
          <w:rStyle w:val="Emphasis"/>
        </w:rPr>
        <w:t>movements from</w:t>
      </w:r>
      <w:proofErr w:type="gramEnd"/>
      <w:r w:rsidRPr="00434FB6">
        <w:rPr>
          <w:rStyle w:val="Emphasis"/>
        </w:rPr>
        <w:t xml:space="preserve"> below</w:t>
      </w:r>
      <w:r w:rsidRPr="00434FB6">
        <w:rPr>
          <w:rStyle w:val="11111AAAAStyleUnderline"/>
        </w:rPr>
        <w:t>.</w:t>
      </w:r>
      <w:r w:rsidRPr="00434FB6">
        <w:t xml:space="preserve"> Therefore, we shall discuss each element in more detail.</w:t>
      </w:r>
    </w:p>
    <w:p w14:paraId="6242D87A" w14:textId="77777777" w:rsidR="000F2257" w:rsidRPr="00434FB6" w:rsidRDefault="000F2257" w:rsidP="000F2257">
      <w:pPr>
        <w:rPr>
          <w:rStyle w:val="Style13ptBold"/>
        </w:rPr>
      </w:pPr>
      <w:r w:rsidRPr="00434FB6">
        <w:t xml:space="preserve">A </w:t>
      </w:r>
      <w:proofErr w:type="gramStart"/>
      <w:r w:rsidRPr="00434FB6">
        <w:t>directive</w:t>
      </w:r>
      <w:proofErr w:type="gramEnd"/>
      <w:r w:rsidRPr="00434FB6">
        <w:t xml:space="preserve"> role in economic organization</w:t>
      </w:r>
    </w:p>
    <w:p w14:paraId="39779D02" w14:textId="77777777" w:rsidR="000F2257" w:rsidRPr="00434FB6" w:rsidRDefault="000F2257" w:rsidP="000F2257">
      <w:pPr>
        <w:rPr>
          <w:rStyle w:val="Style13ptBold"/>
        </w:rPr>
      </w:pPr>
      <w:r w:rsidRPr="00434FB6">
        <w:rPr>
          <w:rStyle w:val="11111AAAAStyleUnderline"/>
        </w:rPr>
        <w:t xml:space="preserve">Movements from above </w:t>
      </w:r>
      <w:r w:rsidRPr="00434FB6">
        <w:rPr>
          <w:rStyle w:val="Emphasis"/>
        </w:rPr>
        <w:t xml:space="preserve">draw </w:t>
      </w:r>
      <w:proofErr w:type="gramStart"/>
      <w:r w:rsidRPr="00434FB6">
        <w:rPr>
          <w:rStyle w:val="Emphasis"/>
        </w:rPr>
        <w:t>upon</w:t>
      </w:r>
      <w:proofErr w:type="gramEnd"/>
      <w:r w:rsidRPr="00434FB6">
        <w:rPr>
          <w:rStyle w:val="11111AAAAStyleUnderline"/>
        </w:rPr>
        <w:t xml:space="preserve"> and try to </w:t>
      </w:r>
      <w:r w:rsidRPr="00434FB6">
        <w:rPr>
          <w:rStyle w:val="Emphasis"/>
        </w:rPr>
        <w:t>maintain</w:t>
      </w:r>
      <w:r w:rsidRPr="00434FB6">
        <w:rPr>
          <w:rStyle w:val="11111AAAAStyleUnderline"/>
        </w:rPr>
        <w:t xml:space="preserve"> or expand the </w:t>
      </w:r>
      <w:r w:rsidRPr="00434FB6">
        <w:rPr>
          <w:rStyle w:val="Emphasis"/>
        </w:rPr>
        <w:t>directive role</w:t>
      </w:r>
      <w:r w:rsidRPr="00434FB6">
        <w:rPr>
          <w:rStyle w:val="11111AAAAStyleUnderline"/>
        </w:rPr>
        <w:t xml:space="preserve"> of dominant groups in economic </w:t>
      </w:r>
      <w:proofErr w:type="spellStart"/>
      <w:r w:rsidRPr="00434FB6">
        <w:rPr>
          <w:rStyle w:val="11111AAAAStyleUnderline"/>
        </w:rPr>
        <w:t>organisation</w:t>
      </w:r>
      <w:proofErr w:type="spellEnd"/>
      <w:r w:rsidRPr="00434FB6">
        <w:rPr>
          <w:rStyle w:val="11111AAAAStyleUnderline"/>
        </w:rPr>
        <w:t>.</w:t>
      </w:r>
      <w:r w:rsidRPr="00434FB6">
        <w:t xml:space="preserve"> </w:t>
      </w:r>
      <w:r w:rsidRPr="00434FB6">
        <w:rPr>
          <w:rStyle w:val="11111AAAAStyleUnderline"/>
        </w:rPr>
        <w:t xml:space="preserve">Exploitation is not </w:t>
      </w:r>
      <w:r w:rsidRPr="00434FB6">
        <w:t xml:space="preserve">a </w:t>
      </w:r>
      <w:r w:rsidRPr="00434FB6">
        <w:rPr>
          <w:rStyle w:val="11111AAAAStyleUnderline"/>
        </w:rPr>
        <w:t>self-perpetuating</w:t>
      </w:r>
      <w:r w:rsidRPr="00434FB6">
        <w:t xml:space="preserve"> feature of society; </w:t>
      </w:r>
      <w:r w:rsidRPr="00434FB6">
        <w:rPr>
          <w:rStyle w:val="11111AAAAStyleUnderline"/>
        </w:rPr>
        <w:t>it</w:t>
      </w:r>
      <w:r w:rsidRPr="00434FB6">
        <w:t xml:space="preserve"> ‘</w:t>
      </w:r>
      <w:r w:rsidRPr="00434FB6">
        <w:rPr>
          <w:rStyle w:val="11111AAAAStyleUnderline"/>
        </w:rPr>
        <w:t>will</w:t>
      </w:r>
      <w:r w:rsidRPr="00434FB6">
        <w:t xml:space="preserve"> tend to </w:t>
      </w:r>
      <w:r w:rsidRPr="00434FB6">
        <w:rPr>
          <w:rStyle w:val="11111AAAAStyleUnderline"/>
        </w:rPr>
        <w:t xml:space="preserve">evoke resistance, if only in such molecular forms as </w:t>
      </w:r>
      <w:r w:rsidRPr="00434FB6">
        <w:rPr>
          <w:rStyle w:val="Emphasis"/>
        </w:rPr>
        <w:t>sabotage</w:t>
      </w:r>
      <w:r w:rsidRPr="00434FB6">
        <w:rPr>
          <w:rStyle w:val="11111AAAAStyleUnderline"/>
        </w:rPr>
        <w:t xml:space="preserve"> </w:t>
      </w:r>
      <w:proofErr w:type="gramStart"/>
      <w:r w:rsidRPr="00434FB6">
        <w:rPr>
          <w:rStyle w:val="11111AAAAStyleUnderline"/>
        </w:rPr>
        <w:t xml:space="preserve">and </w:t>
      </w:r>
      <w:r w:rsidRPr="00434FB6">
        <w:rPr>
          <w:rStyle w:val="Emphasis"/>
        </w:rPr>
        <w:t>ca’</w:t>
      </w:r>
      <w:proofErr w:type="gramEnd"/>
      <w:r w:rsidRPr="00434FB6">
        <w:rPr>
          <w:rStyle w:val="Emphasis"/>
        </w:rPr>
        <w:t xml:space="preserve"> canny’</w:t>
      </w:r>
      <w:r w:rsidRPr="00434FB6">
        <w:t xml:space="preserve">.10 </w:t>
      </w:r>
      <w:r w:rsidRPr="00434FB6">
        <w:rPr>
          <w:rStyle w:val="11111AAAAStyleUnderline"/>
          <w:highlight w:val="yellow"/>
        </w:rPr>
        <w:t xml:space="preserve">For </w:t>
      </w:r>
      <w:r w:rsidRPr="00434FB6">
        <w:rPr>
          <w:rStyle w:val="Emphasis"/>
          <w:highlight w:val="yellow"/>
        </w:rPr>
        <w:t>accumulation</w:t>
      </w:r>
      <w:r w:rsidRPr="00434FB6">
        <w:rPr>
          <w:rStyle w:val="11111AAAAStyleUnderline"/>
        </w:rPr>
        <w:t xml:space="preserve"> to proceed smoothly, </w:t>
      </w:r>
      <w:r w:rsidRPr="00434FB6">
        <w:rPr>
          <w:rStyle w:val="11111AAAAStyleUnderline"/>
          <w:highlight w:val="yellow"/>
        </w:rPr>
        <w:t>and</w:t>
      </w:r>
      <w:r w:rsidRPr="00434FB6">
        <w:rPr>
          <w:rStyle w:val="11111AAAAStyleUnderline"/>
        </w:rPr>
        <w:t xml:space="preserve"> for the </w:t>
      </w:r>
      <w:r w:rsidRPr="00434FB6">
        <w:rPr>
          <w:rStyle w:val="Emphasis"/>
          <w:highlight w:val="yellow"/>
        </w:rPr>
        <w:t>power</w:t>
      </w:r>
      <w:r w:rsidRPr="00434FB6">
        <w:rPr>
          <w:rStyle w:val="Emphasis"/>
        </w:rPr>
        <w:t xml:space="preserve"> relations</w:t>
      </w:r>
      <w:r w:rsidRPr="00434FB6">
        <w:rPr>
          <w:rStyle w:val="11111AAAAStyleUnderline"/>
        </w:rPr>
        <w:t xml:space="preserve"> that are the foundation of accumulation </w:t>
      </w:r>
      <w:r w:rsidRPr="00434FB6">
        <w:rPr>
          <w:rStyle w:val="Emphasis"/>
          <w:highlight w:val="yellow"/>
        </w:rPr>
        <w:t>to be sustained</w:t>
      </w:r>
      <w:r w:rsidRPr="00434FB6">
        <w:rPr>
          <w:rStyle w:val="11111AAAAStyleUnderline"/>
        </w:rPr>
        <w:t xml:space="preserve">, such </w:t>
      </w:r>
      <w:r w:rsidRPr="00434FB6">
        <w:rPr>
          <w:rStyle w:val="11111AAAAStyleUnderline"/>
          <w:highlight w:val="yellow"/>
        </w:rPr>
        <w:t xml:space="preserve">resistance must be </w:t>
      </w:r>
      <w:r w:rsidRPr="00434FB6">
        <w:rPr>
          <w:rStyle w:val="Emphasis"/>
          <w:highlight w:val="yellow"/>
        </w:rPr>
        <w:t>repressed or</w:t>
      </w:r>
      <w:r w:rsidRPr="00434FB6">
        <w:rPr>
          <w:rStyle w:val="Emphasis"/>
        </w:rPr>
        <w:t xml:space="preserve"> </w:t>
      </w:r>
      <w:r w:rsidRPr="00434FB6">
        <w:rPr>
          <w:rStyle w:val="Emphasis"/>
          <w:highlight w:val="yellow"/>
        </w:rPr>
        <w:t>accommodated</w:t>
      </w:r>
      <w:r w:rsidRPr="00434FB6">
        <w:rPr>
          <w:rStyle w:val="11111AAAAStyleUnderline"/>
        </w:rPr>
        <w:t xml:space="preserve"> in some way.</w:t>
      </w:r>
      <w:r w:rsidRPr="00434FB6">
        <w:t>11</w:t>
      </w:r>
    </w:p>
    <w:p w14:paraId="3CCF23A7" w14:textId="77777777" w:rsidR="000F2257" w:rsidRPr="00434FB6" w:rsidRDefault="000F2257" w:rsidP="000F2257">
      <w:pPr>
        <w:rPr>
          <w:rStyle w:val="Style13ptBold"/>
        </w:rPr>
      </w:pPr>
      <w:r w:rsidRPr="00434FB6">
        <w:t xml:space="preserve">While even routine exploitation must be actively and consciously reproduced, </w:t>
      </w:r>
      <w:r w:rsidRPr="00434FB6">
        <w:rPr>
          <w:rStyle w:val="Emphasis"/>
          <w:highlight w:val="yellow"/>
        </w:rPr>
        <w:t>new forms</w:t>
      </w:r>
      <w:r w:rsidRPr="00434FB6">
        <w:rPr>
          <w:rStyle w:val="11111AAAAStyleUnderline"/>
        </w:rPr>
        <w:t xml:space="preserve"> of </w:t>
      </w:r>
      <w:r w:rsidRPr="00434FB6">
        <w:rPr>
          <w:rStyle w:val="Emphasis"/>
        </w:rPr>
        <w:t>exploitation</w:t>
      </w:r>
      <w:r w:rsidRPr="00434FB6">
        <w:rPr>
          <w:rStyle w:val="11111AAAAStyleUnderline"/>
        </w:rPr>
        <w:t xml:space="preserve"> particularly </w:t>
      </w:r>
      <w:r w:rsidRPr="00434FB6">
        <w:rPr>
          <w:rStyle w:val="11111AAAAStyleUnderline"/>
          <w:highlight w:val="yellow"/>
        </w:rPr>
        <w:t>need to be</w:t>
      </w:r>
      <w:r w:rsidRPr="00434FB6">
        <w:rPr>
          <w:rStyle w:val="11111AAAAStyleUnderline"/>
        </w:rPr>
        <w:t xml:space="preserve"> </w:t>
      </w:r>
      <w:r w:rsidRPr="00434FB6">
        <w:rPr>
          <w:rStyle w:val="Emphasis"/>
        </w:rPr>
        <w:t xml:space="preserve">actively </w:t>
      </w:r>
      <w:r w:rsidRPr="00434FB6">
        <w:rPr>
          <w:rStyle w:val="Emphasis"/>
          <w:highlight w:val="yellow"/>
        </w:rPr>
        <w:t>created</w:t>
      </w:r>
      <w:r w:rsidRPr="00434FB6">
        <w:rPr>
          <w:rStyle w:val="11111AAAAStyleUnderline"/>
        </w:rPr>
        <w:t xml:space="preserve"> through projects seeking to advance a new ‘mode in which surplus </w:t>
      </w:r>
      <w:proofErr w:type="spellStart"/>
      <w:r w:rsidRPr="00434FB6">
        <w:rPr>
          <w:rStyle w:val="11111AAAAStyleUnderline"/>
        </w:rPr>
        <w:t>labour</w:t>
      </w:r>
      <w:proofErr w:type="spellEnd"/>
      <w:r w:rsidRPr="00434FB6">
        <w:rPr>
          <w:rStyle w:val="11111AAAAStyleUnderline"/>
        </w:rPr>
        <w:t xml:space="preserve"> [can be] extracted from the actual producer’12</w:t>
      </w:r>
      <w:r w:rsidRPr="00434FB6">
        <w:t xml:space="preserve"> – </w:t>
      </w:r>
      <w:r w:rsidRPr="00434FB6">
        <w:rPr>
          <w:rStyle w:val="11111AAAAStyleUnderline"/>
        </w:rPr>
        <w:t xml:space="preserve">whether this takes the form of a transition from feudal serfdom and </w:t>
      </w:r>
      <w:proofErr w:type="spellStart"/>
      <w:r w:rsidRPr="00434FB6">
        <w:rPr>
          <w:rStyle w:val="11111AAAAStyleUnderline"/>
        </w:rPr>
        <w:t>commoning</w:t>
      </w:r>
      <w:proofErr w:type="spellEnd"/>
      <w:r w:rsidRPr="00434FB6">
        <w:rPr>
          <w:rStyle w:val="11111AAAAStyleUnderline"/>
        </w:rPr>
        <w:t xml:space="preserve"> to capitalist wage-</w:t>
      </w:r>
      <w:proofErr w:type="spellStart"/>
      <w:r w:rsidRPr="00434FB6">
        <w:rPr>
          <w:rStyle w:val="11111AAAAStyleUnderline"/>
        </w:rPr>
        <w:t>labour</w:t>
      </w:r>
      <w:proofErr w:type="spellEnd"/>
      <w:r w:rsidRPr="00434FB6">
        <w:rPr>
          <w:rStyle w:val="11111AAAAStyleUnderline"/>
        </w:rPr>
        <w:t>, or a shift from Fordist factory production to precarious service sector employment.</w:t>
      </w:r>
      <w:r w:rsidRPr="00434FB6">
        <w:t xml:space="preserve"> </w:t>
      </w:r>
      <w:r w:rsidRPr="00434FB6">
        <w:rPr>
          <w:rStyle w:val="11111AAAAStyleUnderline"/>
        </w:rPr>
        <w:t xml:space="preserve">Behind what looks like ‘the </w:t>
      </w:r>
      <w:r w:rsidRPr="00434FB6">
        <w:rPr>
          <w:rStyle w:val="Emphasis"/>
        </w:rPr>
        <w:t>silent compulsion</w:t>
      </w:r>
      <w:r w:rsidRPr="00434FB6">
        <w:rPr>
          <w:rStyle w:val="11111AAAAStyleUnderline"/>
        </w:rPr>
        <w:t xml:space="preserve"> of economic relations’13 lies </w:t>
      </w:r>
      <w:r w:rsidRPr="00434FB6">
        <w:rPr>
          <w:rStyle w:val="Emphasis"/>
        </w:rPr>
        <w:t>conscious collective agency</w:t>
      </w:r>
      <w:r w:rsidRPr="00434FB6">
        <w:rPr>
          <w:rStyle w:val="11111AAAAStyleUnderline"/>
        </w:rPr>
        <w:t xml:space="preserve"> and the </w:t>
      </w:r>
      <w:proofErr w:type="spellStart"/>
      <w:r w:rsidRPr="00434FB6">
        <w:rPr>
          <w:rStyle w:val="11111AAAAStyleUnderline"/>
        </w:rPr>
        <w:t>organisation</w:t>
      </w:r>
      <w:proofErr w:type="spellEnd"/>
      <w:r w:rsidRPr="00434FB6">
        <w:rPr>
          <w:rStyle w:val="11111AAAAStyleUnderline"/>
        </w:rPr>
        <w:t xml:space="preserve"> of alliances around </w:t>
      </w:r>
      <w:proofErr w:type="gramStart"/>
      <w:r w:rsidRPr="00434FB6">
        <w:rPr>
          <w:rStyle w:val="11111AAAAStyleUnderline"/>
        </w:rPr>
        <w:t>particular projects</w:t>
      </w:r>
      <w:proofErr w:type="gramEnd"/>
      <w:r w:rsidRPr="00434FB6">
        <w:rPr>
          <w:rStyle w:val="11111AAAAStyleUnderline"/>
        </w:rPr>
        <w:t xml:space="preserve"> to impose, maintain, extend or restore </w:t>
      </w:r>
      <w:proofErr w:type="gramStart"/>
      <w:r w:rsidRPr="00434FB6">
        <w:rPr>
          <w:rStyle w:val="11111AAAAStyleUnderline"/>
        </w:rPr>
        <w:t>particular economic</w:t>
      </w:r>
      <w:proofErr w:type="gramEnd"/>
      <w:r w:rsidRPr="00434FB6">
        <w:rPr>
          <w:rStyle w:val="11111AAAAStyleUnderline"/>
        </w:rPr>
        <w:t xml:space="preserve"> rationalities in the form of what Jessop calls ‘</w:t>
      </w:r>
      <w:r w:rsidRPr="00434FB6">
        <w:rPr>
          <w:rStyle w:val="Emphasis"/>
        </w:rPr>
        <w:t>accumulation strategies</w:t>
      </w:r>
      <w:r w:rsidRPr="00434FB6">
        <w:rPr>
          <w:rStyle w:val="11111AAAAStyleUnderline"/>
        </w:rPr>
        <w:t>’.</w:t>
      </w:r>
      <w:r w:rsidRPr="00434FB6">
        <w:t>14</w:t>
      </w:r>
    </w:p>
    <w:p w14:paraId="719793E8" w14:textId="77777777" w:rsidR="000F2257" w:rsidRPr="00434FB6" w:rsidRDefault="000F2257" w:rsidP="000F2257">
      <w:pPr>
        <w:rPr>
          <w:rStyle w:val="Style13ptBold"/>
        </w:rPr>
      </w:pPr>
      <w:r w:rsidRPr="00434FB6">
        <w:t xml:space="preserve">Thus, rather than conceiving of agency as a sort of froth on the surface of capital, it can be argued, for example, that </w:t>
      </w:r>
      <w:r w:rsidRPr="00434FB6">
        <w:rPr>
          <w:rStyle w:val="11111AAAAStyleUnderline"/>
        </w:rPr>
        <w:t>the churning of struggles between movements from above and movements from below</w:t>
      </w:r>
      <w:r w:rsidRPr="00434FB6">
        <w:t xml:space="preserve"> during the ‘long nineteenth century’15 had, by the end of the Second World War, </w:t>
      </w:r>
      <w:r w:rsidRPr="00434FB6">
        <w:rPr>
          <w:rStyle w:val="11111AAAAStyleUnderline"/>
        </w:rPr>
        <w:t xml:space="preserve">created </w:t>
      </w:r>
      <w:proofErr w:type="spellStart"/>
      <w:r w:rsidRPr="00434FB6">
        <w:rPr>
          <w:rStyle w:val="11111AAAAStyleUnderline"/>
        </w:rPr>
        <w:t>favourable</w:t>
      </w:r>
      <w:proofErr w:type="spellEnd"/>
      <w:r w:rsidRPr="00434FB6">
        <w:rPr>
          <w:rStyle w:val="11111AAAAStyleUnderline"/>
        </w:rPr>
        <w:t xml:space="preserve"> conditions for accumulation strategies that </w:t>
      </w:r>
      <w:proofErr w:type="spellStart"/>
      <w:r w:rsidRPr="00434FB6">
        <w:rPr>
          <w:rStyle w:val="11111AAAAStyleUnderline"/>
        </w:rPr>
        <w:t>centred</w:t>
      </w:r>
      <w:proofErr w:type="spellEnd"/>
      <w:r w:rsidRPr="00434FB6">
        <w:rPr>
          <w:rStyle w:val="11111AAAAStyleUnderline"/>
        </w:rPr>
        <w:t xml:space="preserve"> on ‘</w:t>
      </w:r>
      <w:r w:rsidRPr="00434FB6">
        <w:rPr>
          <w:rStyle w:val="Emphasis"/>
        </w:rPr>
        <w:t>re-embedding</w:t>
      </w:r>
      <w:r w:rsidRPr="00434FB6">
        <w:rPr>
          <w:rStyle w:val="11111AAAAStyleUnderline"/>
        </w:rPr>
        <w:t xml:space="preserve">’ the economy in a régime of </w:t>
      </w:r>
      <w:r w:rsidRPr="00434FB6">
        <w:rPr>
          <w:rStyle w:val="Emphasis"/>
        </w:rPr>
        <w:t>state regulation</w:t>
      </w:r>
      <w:r w:rsidRPr="00434FB6">
        <w:rPr>
          <w:rStyle w:val="11111AAAAStyleUnderline"/>
        </w:rPr>
        <w:t xml:space="preserve"> and </w:t>
      </w:r>
      <w:r w:rsidRPr="00434FB6">
        <w:rPr>
          <w:rStyle w:val="Emphasis"/>
        </w:rPr>
        <w:t>intervention</w:t>
      </w:r>
      <w:r w:rsidRPr="00434FB6">
        <w:rPr>
          <w:rStyle w:val="11111AAAAStyleUnderline"/>
        </w:rPr>
        <w:t>.</w:t>
      </w:r>
      <w:r w:rsidRPr="00434FB6">
        <w:t xml:space="preserve"> In the global North, this took the form of Keynesian welfare state compromises; in the South, it assumed the form of national-developmental alliances.16 </w:t>
      </w:r>
      <w:r w:rsidRPr="00434FB6">
        <w:rPr>
          <w:rStyle w:val="11111AAAAStyleUnderline"/>
        </w:rPr>
        <w:t xml:space="preserve">The specific manifestations of these accumulation strategies varied greatly, in large part due to the specific struggles that </w:t>
      </w:r>
      <w:proofErr w:type="spellStart"/>
      <w:r w:rsidRPr="00434FB6">
        <w:rPr>
          <w:rStyle w:val="11111AAAAStyleUnderline"/>
        </w:rPr>
        <w:t>characterised</w:t>
      </w:r>
      <w:proofErr w:type="spellEnd"/>
      <w:r w:rsidRPr="00434FB6">
        <w:rPr>
          <w:rStyle w:val="11111AAAAStyleUnderline"/>
        </w:rPr>
        <w:t xml:space="preserve"> specific locales.</w:t>
      </w:r>
      <w:r w:rsidRPr="00434FB6">
        <w:t>17</w:t>
      </w:r>
    </w:p>
    <w:p w14:paraId="5F122E1B" w14:textId="77777777" w:rsidR="000F2257" w:rsidRPr="00434FB6" w:rsidRDefault="000F2257" w:rsidP="000F2257">
      <w:pPr>
        <w:rPr>
          <w:rStyle w:val="Style13ptBold"/>
        </w:rPr>
      </w:pPr>
      <w:r w:rsidRPr="00434FB6">
        <w:rPr>
          <w:rStyle w:val="11111AAAAStyleUnderline"/>
        </w:rPr>
        <w:t>When</w:t>
      </w:r>
      <w:r w:rsidRPr="00434FB6">
        <w:t xml:space="preserve"> the </w:t>
      </w:r>
      <w:r w:rsidRPr="00434FB6">
        <w:rPr>
          <w:rStyle w:val="11111AAAAStyleUnderline"/>
        </w:rPr>
        <w:t>alliances</w:t>
      </w:r>
      <w:r w:rsidRPr="00434FB6">
        <w:t xml:space="preserve"> </w:t>
      </w:r>
      <w:r w:rsidRPr="00434FB6">
        <w:rPr>
          <w:rStyle w:val="11111AAAAStyleUnderline"/>
        </w:rPr>
        <w:t xml:space="preserve">which underpinned these accumulation strategies </w:t>
      </w:r>
      <w:proofErr w:type="spellStart"/>
      <w:r w:rsidRPr="00434FB6">
        <w:rPr>
          <w:rStyle w:val="11111AAAAStyleUnderline"/>
        </w:rPr>
        <w:t>unravelled</w:t>
      </w:r>
      <w:proofErr w:type="spellEnd"/>
      <w:r w:rsidRPr="00434FB6">
        <w:t xml:space="preserve">, this was, in turn, </w:t>
      </w:r>
      <w:r w:rsidRPr="00434FB6">
        <w:rPr>
          <w:rStyle w:val="11111AAAAStyleUnderline"/>
        </w:rPr>
        <w:t>intrinsically related to popular struggles</w:t>
      </w:r>
      <w:r w:rsidRPr="00434FB6">
        <w:t xml:space="preserve"> to advance excluded needs and capacities, </w:t>
      </w:r>
      <w:r w:rsidRPr="00434FB6">
        <w:rPr>
          <w:rStyle w:val="11111AAAAStyleUnderline"/>
        </w:rPr>
        <w:t>prompting an offensive from key members of the dominant alliance who no longer found their interests best served by continued loyalty to the previous strategies.</w:t>
      </w:r>
      <w:r w:rsidRPr="00434FB6">
        <w:t xml:space="preserve">18 </w:t>
      </w:r>
      <w:r w:rsidRPr="00434FB6">
        <w:rPr>
          <w:rStyle w:val="11111AAAAStyleUnderline"/>
        </w:rPr>
        <w:t>This conflictual unravelling and the subsequent turn to neoliberalism occurred in different ways and degrees</w:t>
      </w:r>
      <w:r w:rsidRPr="00434FB6">
        <w:t>, and with different – not always successful – outcomes in different parts of the world, depending on popular resistance.19</w:t>
      </w:r>
    </w:p>
    <w:p w14:paraId="577FA157" w14:textId="77777777" w:rsidR="000F2257" w:rsidRPr="00434FB6" w:rsidRDefault="000F2257" w:rsidP="000F2257">
      <w:pPr>
        <w:rPr>
          <w:rStyle w:val="Style13ptBold"/>
        </w:rPr>
      </w:pPr>
      <w:r w:rsidRPr="00434FB6">
        <w:t>Differential access to the state</w:t>
      </w:r>
    </w:p>
    <w:p w14:paraId="565D7726" w14:textId="77777777" w:rsidR="000F2257" w:rsidRPr="00434FB6" w:rsidRDefault="000F2257" w:rsidP="000F2257">
      <w:pPr>
        <w:rPr>
          <w:rStyle w:val="Style13ptBold"/>
        </w:rPr>
      </w:pPr>
      <w:r w:rsidRPr="00434FB6">
        <w:t xml:space="preserve">Under normal circumstances, </w:t>
      </w:r>
      <w:r w:rsidRPr="00434FB6">
        <w:rPr>
          <w:rStyle w:val="11111AAAAStyleUnderline"/>
          <w:highlight w:val="yellow"/>
        </w:rPr>
        <w:t>dominant</w:t>
      </w:r>
      <w:r w:rsidRPr="00434FB6">
        <w:rPr>
          <w:rStyle w:val="11111AAAAStyleUnderline"/>
        </w:rPr>
        <w:t xml:space="preserve"> social </w:t>
      </w:r>
      <w:r w:rsidRPr="00434FB6">
        <w:rPr>
          <w:rStyle w:val="11111AAAAStyleUnderline"/>
          <w:highlight w:val="yellow"/>
        </w:rPr>
        <w:t xml:space="preserve">groups enjoy </w:t>
      </w:r>
      <w:r w:rsidRPr="00434FB6">
        <w:rPr>
          <w:rStyle w:val="Emphasis"/>
          <w:highlight w:val="yellow"/>
        </w:rPr>
        <w:t>privileged access</w:t>
      </w:r>
      <w:r w:rsidRPr="00434FB6">
        <w:rPr>
          <w:rStyle w:val="11111AAAAStyleUnderline"/>
          <w:highlight w:val="yellow"/>
        </w:rPr>
        <w:t xml:space="preserve"> to</w:t>
      </w:r>
      <w:r w:rsidRPr="00434FB6">
        <w:rPr>
          <w:rStyle w:val="11111AAAAStyleUnderline"/>
        </w:rPr>
        <w:t xml:space="preserve"> ‘the political power that is pre-eminently ascribed to </w:t>
      </w:r>
      <w:r w:rsidRPr="00434FB6">
        <w:rPr>
          <w:rStyle w:val="Emphasis"/>
          <w:highlight w:val="yellow"/>
        </w:rPr>
        <w:t>the state</w:t>
      </w:r>
      <w:r w:rsidRPr="00434FB6">
        <w:rPr>
          <w:rStyle w:val="11111AAAAStyleUnderline"/>
        </w:rPr>
        <w:t>’.</w:t>
      </w:r>
      <w:r w:rsidRPr="00434FB6">
        <w:t xml:space="preserve">20 This expresses the fact that </w:t>
      </w:r>
      <w:r w:rsidRPr="00434FB6">
        <w:rPr>
          <w:rStyle w:val="11111AAAAStyleUnderline"/>
        </w:rPr>
        <w:t xml:space="preserve">the formation of the </w:t>
      </w:r>
      <w:r w:rsidRPr="00434FB6">
        <w:rPr>
          <w:rStyle w:val="Emphasis"/>
        </w:rPr>
        <w:t>state</w:t>
      </w:r>
      <w:r w:rsidRPr="00434FB6">
        <w:rPr>
          <w:rStyle w:val="11111AAAAStyleUnderline"/>
        </w:rPr>
        <w:t xml:space="preserve"> as a </w:t>
      </w:r>
      <w:r w:rsidRPr="00434FB6">
        <w:rPr>
          <w:rStyle w:val="Emphasis"/>
        </w:rPr>
        <w:t>system of political control</w:t>
      </w:r>
      <w:r w:rsidRPr="00434FB6">
        <w:rPr>
          <w:rStyle w:val="11111AAAAStyleUnderline"/>
        </w:rPr>
        <w:t xml:space="preserve"> and domination went </w:t>
      </w:r>
      <w:r w:rsidRPr="00434FB6">
        <w:rPr>
          <w:rStyle w:val="Emphasis"/>
        </w:rPr>
        <w:t>hand-in-hand</w:t>
      </w:r>
      <w:r w:rsidRPr="00434FB6">
        <w:rPr>
          <w:rStyle w:val="11111AAAAStyleUnderline"/>
        </w:rPr>
        <w:t xml:space="preserve"> with the </w:t>
      </w:r>
      <w:r w:rsidRPr="00434FB6">
        <w:rPr>
          <w:rStyle w:val="Emphasis"/>
        </w:rPr>
        <w:t>division of society</w:t>
      </w:r>
      <w:r w:rsidRPr="00434FB6">
        <w:rPr>
          <w:rStyle w:val="11111AAAAStyleUnderline"/>
        </w:rPr>
        <w:t xml:space="preserve"> into a contradictory and conflictual relation between ‘the class which performs the sum of social </w:t>
      </w:r>
      <w:proofErr w:type="spellStart"/>
      <w:r w:rsidRPr="00434FB6">
        <w:rPr>
          <w:rStyle w:val="11111AAAAStyleUnderline"/>
        </w:rPr>
        <w:t>labour</w:t>
      </w:r>
      <w:proofErr w:type="spellEnd"/>
      <w:r w:rsidRPr="00434FB6">
        <w:rPr>
          <w:rStyle w:val="11111AAAAStyleUnderline"/>
        </w:rPr>
        <w:t xml:space="preserve"> and the class or classes which perform no </w:t>
      </w:r>
      <w:proofErr w:type="spellStart"/>
      <w:r w:rsidRPr="00434FB6">
        <w:rPr>
          <w:rStyle w:val="11111AAAAStyleUnderline"/>
        </w:rPr>
        <w:t>labour</w:t>
      </w:r>
      <w:proofErr w:type="spellEnd"/>
      <w:r w:rsidRPr="00434FB6">
        <w:rPr>
          <w:rStyle w:val="11111AAAAStyleUnderline"/>
        </w:rPr>
        <w:t xml:space="preserve"> but nonetheless appropriate the social surplus’</w:t>
      </w:r>
      <w:r w:rsidRPr="00434FB6">
        <w:t xml:space="preserve">.21 </w:t>
      </w:r>
      <w:r w:rsidRPr="00434FB6">
        <w:rPr>
          <w:rStyle w:val="11111AAAAStyleUnderline"/>
        </w:rPr>
        <w:t xml:space="preserve">The state is geared towards </w:t>
      </w:r>
      <w:r w:rsidRPr="00434FB6">
        <w:rPr>
          <w:rStyle w:val="11111AAAAStyleUnderline"/>
          <w:highlight w:val="yellow"/>
        </w:rPr>
        <w:t>administering</w:t>
      </w:r>
      <w:r w:rsidRPr="00434FB6">
        <w:rPr>
          <w:rStyle w:val="11111AAAAStyleUnderline"/>
        </w:rPr>
        <w:t xml:space="preserve"> the </w:t>
      </w:r>
      <w:r w:rsidRPr="00434FB6">
        <w:rPr>
          <w:rStyle w:val="Emphasis"/>
        </w:rPr>
        <w:t>functioning</w:t>
      </w:r>
      <w:r w:rsidRPr="00434FB6">
        <w:rPr>
          <w:rStyle w:val="11111AAAAStyleUnderline"/>
        </w:rPr>
        <w:t xml:space="preserve"> and </w:t>
      </w:r>
      <w:r w:rsidRPr="00434FB6">
        <w:rPr>
          <w:rStyle w:val="Emphasis"/>
          <w:highlight w:val="yellow"/>
        </w:rPr>
        <w:t>reproduction</w:t>
      </w:r>
      <w:r w:rsidRPr="00434FB6">
        <w:rPr>
          <w:rStyle w:val="11111AAAAStyleUnderline"/>
          <w:highlight w:val="yellow"/>
        </w:rPr>
        <w:t xml:space="preserve"> of</w:t>
      </w:r>
      <w:r w:rsidRPr="00434FB6">
        <w:rPr>
          <w:rStyle w:val="11111AAAAStyleUnderline"/>
        </w:rPr>
        <w:t xml:space="preserve"> </w:t>
      </w:r>
      <w:r w:rsidRPr="00434FB6">
        <w:rPr>
          <w:rStyle w:val="Emphasis"/>
        </w:rPr>
        <w:t>fundamental structures</w:t>
      </w:r>
      <w:r w:rsidRPr="00434FB6">
        <w:rPr>
          <w:rStyle w:val="11111AAAAStyleUnderline"/>
        </w:rPr>
        <w:t xml:space="preserve"> of </w:t>
      </w:r>
      <w:r w:rsidRPr="00434FB6">
        <w:rPr>
          <w:rStyle w:val="Emphasis"/>
          <w:highlight w:val="yellow"/>
        </w:rPr>
        <w:t>class power</w:t>
      </w:r>
      <w:r w:rsidRPr="00434FB6">
        <w:t xml:space="preserve">, and – as activists tend to discover – </w:t>
      </w:r>
      <w:r w:rsidRPr="00434FB6">
        <w:rPr>
          <w:rStyle w:val="11111AAAAStyleUnderline"/>
        </w:rPr>
        <w:t xml:space="preserve">it is, therefore, also </w:t>
      </w:r>
      <w:r w:rsidRPr="00434FB6">
        <w:rPr>
          <w:rStyle w:val="11111AAAAStyleUnderline"/>
          <w:highlight w:val="yellow"/>
        </w:rPr>
        <w:t>inherently</w:t>
      </w:r>
      <w:r w:rsidRPr="00434FB6">
        <w:rPr>
          <w:rStyle w:val="11111AAAAStyleUnderline"/>
        </w:rPr>
        <w:t xml:space="preserve"> constituted in such a way as to have ‘</w:t>
      </w:r>
      <w:r w:rsidRPr="00434FB6">
        <w:rPr>
          <w:rStyle w:val="Emphasis"/>
          <w:highlight w:val="yellow"/>
        </w:rPr>
        <w:t>unequal</w:t>
      </w:r>
      <w:r w:rsidRPr="00434FB6">
        <w:rPr>
          <w:rStyle w:val="11111AAAAStyleUnderline"/>
        </w:rPr>
        <w:t xml:space="preserve"> and </w:t>
      </w:r>
      <w:r w:rsidRPr="00434FB6">
        <w:rPr>
          <w:rStyle w:val="Emphasis"/>
        </w:rPr>
        <w:t>asymmetrical effects</w:t>
      </w:r>
      <w:r w:rsidRPr="00434FB6">
        <w:rPr>
          <w:rStyle w:val="11111AAAAStyleUnderline"/>
        </w:rPr>
        <w:t xml:space="preserve"> </w:t>
      </w:r>
      <w:r w:rsidRPr="00434FB6">
        <w:rPr>
          <w:rStyle w:val="11111AAAAStyleUnderline"/>
          <w:highlight w:val="yellow"/>
        </w:rPr>
        <w:t>on</w:t>
      </w:r>
      <w:r w:rsidRPr="00434FB6">
        <w:rPr>
          <w:rStyle w:val="11111AAAAStyleUnderline"/>
        </w:rPr>
        <w:t xml:space="preserve"> the </w:t>
      </w:r>
      <w:r w:rsidRPr="00434FB6">
        <w:rPr>
          <w:rStyle w:val="11111AAAAStyleUnderline"/>
          <w:highlight w:val="yellow"/>
        </w:rPr>
        <w:t xml:space="preserve">ability of </w:t>
      </w:r>
      <w:r w:rsidRPr="00434FB6">
        <w:rPr>
          <w:rStyle w:val="Emphasis"/>
          <w:highlight w:val="yellow"/>
        </w:rPr>
        <w:t>social groups</w:t>
      </w:r>
      <w:r w:rsidRPr="00434FB6">
        <w:rPr>
          <w:rStyle w:val="11111AAAAStyleUnderline"/>
          <w:highlight w:val="yellow"/>
        </w:rPr>
        <w:t xml:space="preserve"> to </w:t>
      </w:r>
      <w:r w:rsidRPr="00434FB6">
        <w:rPr>
          <w:rStyle w:val="Emphasis"/>
          <w:highlight w:val="yellow"/>
        </w:rPr>
        <w:t>realize</w:t>
      </w:r>
      <w:r w:rsidRPr="00434FB6">
        <w:rPr>
          <w:rStyle w:val="Emphasis"/>
        </w:rPr>
        <w:t xml:space="preserve"> their </w:t>
      </w:r>
      <w:r w:rsidRPr="00434FB6">
        <w:rPr>
          <w:rStyle w:val="Emphasis"/>
          <w:highlight w:val="yellow"/>
        </w:rPr>
        <w:t>interests</w:t>
      </w:r>
      <w:r w:rsidRPr="00434FB6">
        <w:rPr>
          <w:rStyle w:val="11111AAAAStyleUnderline"/>
        </w:rPr>
        <w:t xml:space="preserve"> through political action’</w:t>
      </w:r>
      <w:r w:rsidRPr="00434FB6">
        <w:t>.22</w:t>
      </w:r>
    </w:p>
    <w:p w14:paraId="5AB0BFE6" w14:textId="77777777" w:rsidR="000F2257" w:rsidRPr="00434FB6" w:rsidRDefault="000F2257" w:rsidP="000F2257">
      <w:pPr>
        <w:rPr>
          <w:rStyle w:val="Style13ptBold"/>
        </w:rPr>
      </w:pPr>
      <w:r w:rsidRPr="00434FB6">
        <w:rPr>
          <w:rStyle w:val="11111AAAAStyleUnderline"/>
        </w:rPr>
        <w:t xml:space="preserve">In capitalist societies, performing this task </w:t>
      </w:r>
      <w:r w:rsidRPr="00434FB6">
        <w:rPr>
          <w:rStyle w:val="11111AAAAStyleUnderline"/>
          <w:highlight w:val="yellow"/>
        </w:rPr>
        <w:t>entails</w:t>
      </w:r>
      <w:r w:rsidRPr="00434FB6">
        <w:rPr>
          <w:rStyle w:val="11111AAAAStyleUnderline"/>
        </w:rPr>
        <w:t xml:space="preserve"> guaranteeing the </w:t>
      </w:r>
      <w:r w:rsidRPr="00434FB6">
        <w:rPr>
          <w:rStyle w:val="Emphasis"/>
        </w:rPr>
        <w:t>right to private property</w:t>
      </w:r>
      <w:r w:rsidRPr="00434FB6">
        <w:rPr>
          <w:rStyle w:val="11111AAAAStyleUnderline"/>
        </w:rPr>
        <w:t xml:space="preserve"> in the means of </w:t>
      </w:r>
      <w:r w:rsidRPr="00434FB6">
        <w:rPr>
          <w:rStyle w:val="Emphasis"/>
        </w:rPr>
        <w:t>production</w:t>
      </w:r>
      <w:r w:rsidRPr="00434FB6">
        <w:rPr>
          <w:rStyle w:val="11111AAAAStyleUnderline"/>
        </w:rPr>
        <w:t xml:space="preserve"> and </w:t>
      </w:r>
      <w:proofErr w:type="spellStart"/>
      <w:r w:rsidRPr="00434FB6">
        <w:rPr>
          <w:rStyle w:val="Emphasis"/>
        </w:rPr>
        <w:t>labour</w:t>
      </w:r>
      <w:proofErr w:type="spellEnd"/>
      <w:r w:rsidRPr="00434FB6">
        <w:rPr>
          <w:rStyle w:val="Emphasis"/>
        </w:rPr>
        <w:t xml:space="preserve"> power</w:t>
      </w:r>
      <w:r w:rsidRPr="00434FB6">
        <w:rPr>
          <w:rStyle w:val="11111AAAAStyleUnderline"/>
        </w:rPr>
        <w:t xml:space="preserve">, underwriting </w:t>
      </w:r>
      <w:r w:rsidRPr="00434FB6">
        <w:rPr>
          <w:rStyle w:val="11111AAAAStyleUnderline"/>
          <w:highlight w:val="yellow"/>
        </w:rPr>
        <w:t xml:space="preserve">the </w:t>
      </w:r>
      <w:r w:rsidRPr="00434FB6">
        <w:rPr>
          <w:rStyle w:val="Emphasis"/>
          <w:highlight w:val="yellow"/>
        </w:rPr>
        <w:t>enforcement of contracts</w:t>
      </w:r>
      <w:r w:rsidRPr="00434FB6">
        <w:rPr>
          <w:rStyle w:val="11111AAAAStyleUnderline"/>
        </w:rPr>
        <w:t xml:space="preserve">, providing </w:t>
      </w:r>
      <w:r w:rsidRPr="00434FB6">
        <w:rPr>
          <w:rStyle w:val="Emphasis"/>
          <w:highlight w:val="yellow"/>
        </w:rPr>
        <w:t>protection for</w:t>
      </w:r>
      <w:r w:rsidRPr="00434FB6">
        <w:rPr>
          <w:rStyle w:val="11111AAAAStyleUnderline"/>
        </w:rPr>
        <w:t xml:space="preserve"> the mechanisms of </w:t>
      </w:r>
      <w:r w:rsidRPr="00434FB6">
        <w:rPr>
          <w:rStyle w:val="Emphasis"/>
          <w:highlight w:val="yellow"/>
        </w:rPr>
        <w:t>accumulation</w:t>
      </w:r>
      <w:r w:rsidRPr="00434FB6">
        <w:rPr>
          <w:rStyle w:val="11111AAAAStyleUnderline"/>
        </w:rPr>
        <w:t xml:space="preserve">, eliminating barriers to the mobility of capital and </w:t>
      </w:r>
      <w:proofErr w:type="spellStart"/>
      <w:r w:rsidRPr="00434FB6">
        <w:rPr>
          <w:rStyle w:val="11111AAAAStyleUnderline"/>
        </w:rPr>
        <w:t>labour</w:t>
      </w:r>
      <w:proofErr w:type="spellEnd"/>
      <w:r w:rsidRPr="00434FB6">
        <w:rPr>
          <w:rStyle w:val="11111AAAAStyleUnderline"/>
        </w:rPr>
        <w:t xml:space="preserve">, and </w:t>
      </w:r>
      <w:proofErr w:type="spellStart"/>
      <w:r w:rsidRPr="00434FB6">
        <w:rPr>
          <w:rStyle w:val="11111AAAAStyleUnderline"/>
        </w:rPr>
        <w:t>stabilising</w:t>
      </w:r>
      <w:proofErr w:type="spellEnd"/>
      <w:r w:rsidRPr="00434FB6">
        <w:rPr>
          <w:rStyle w:val="11111AAAAStyleUnderline"/>
        </w:rPr>
        <w:t xml:space="preserve"> monetary régimes. This is done </w:t>
      </w:r>
      <w:r w:rsidRPr="00434FB6">
        <w:rPr>
          <w:rStyle w:val="11111AAAAStyleUnderline"/>
          <w:highlight w:val="yellow"/>
        </w:rPr>
        <w:t xml:space="preserve">by </w:t>
      </w:r>
      <w:r w:rsidRPr="00434FB6">
        <w:rPr>
          <w:rStyle w:val="Emphasis"/>
          <w:highlight w:val="yellow"/>
        </w:rPr>
        <w:t>intervening</w:t>
      </w:r>
      <w:r w:rsidRPr="00434FB6">
        <w:rPr>
          <w:rStyle w:val="Emphasis"/>
        </w:rPr>
        <w:t xml:space="preserve"> in</w:t>
      </w:r>
      <w:r w:rsidRPr="00434FB6">
        <w:rPr>
          <w:rStyle w:val="11111AAAAStyleUnderline"/>
        </w:rPr>
        <w:t xml:space="preserve"> the </w:t>
      </w:r>
      <w:r w:rsidRPr="00434FB6">
        <w:rPr>
          <w:rStyle w:val="Emphasis"/>
        </w:rPr>
        <w:t>accumulation</w:t>
      </w:r>
      <w:r w:rsidRPr="00434FB6">
        <w:rPr>
          <w:rStyle w:val="11111AAAAStyleUnderline"/>
        </w:rPr>
        <w:t xml:space="preserve"> process, </w:t>
      </w:r>
      <w:r w:rsidRPr="00434FB6">
        <w:rPr>
          <w:rStyle w:val="11111AAAAStyleUnderline"/>
          <w:highlight w:val="yellow"/>
        </w:rPr>
        <w:t xml:space="preserve">by </w:t>
      </w:r>
      <w:r w:rsidRPr="00434FB6">
        <w:rPr>
          <w:rStyle w:val="Emphasis"/>
          <w:highlight w:val="yellow"/>
        </w:rPr>
        <w:t>providing</w:t>
      </w:r>
      <w:r w:rsidRPr="00434FB6">
        <w:rPr>
          <w:rStyle w:val="11111AAAAStyleUnderline"/>
        </w:rPr>
        <w:t xml:space="preserve"> </w:t>
      </w:r>
      <w:r w:rsidRPr="00434FB6">
        <w:rPr>
          <w:rStyle w:val="Emphasis"/>
        </w:rPr>
        <w:t>necessary</w:t>
      </w:r>
      <w:r w:rsidRPr="00434FB6">
        <w:rPr>
          <w:rStyle w:val="11111AAAAStyleUnderline"/>
        </w:rPr>
        <w:t xml:space="preserve"> public </w:t>
      </w:r>
      <w:r w:rsidRPr="00434FB6">
        <w:rPr>
          <w:rStyle w:val="Emphasis"/>
          <w:highlight w:val="yellow"/>
        </w:rPr>
        <w:t>goods</w:t>
      </w:r>
      <w:r w:rsidRPr="00434FB6">
        <w:rPr>
          <w:rStyle w:val="11111AAAAStyleUnderline"/>
        </w:rPr>
        <w:t xml:space="preserve"> and infrastructures, </w:t>
      </w:r>
      <w:r w:rsidRPr="00434FB6">
        <w:rPr>
          <w:rStyle w:val="11111AAAAStyleUnderline"/>
          <w:highlight w:val="yellow"/>
        </w:rPr>
        <w:t xml:space="preserve">by </w:t>
      </w:r>
      <w:r w:rsidRPr="00434FB6">
        <w:rPr>
          <w:rStyle w:val="Emphasis"/>
          <w:highlight w:val="yellow"/>
        </w:rPr>
        <w:t>mediating</w:t>
      </w:r>
      <w:r w:rsidRPr="00434FB6">
        <w:rPr>
          <w:rStyle w:val="11111AAAAStyleUnderline"/>
          <w:highlight w:val="yellow"/>
        </w:rPr>
        <w:t xml:space="preserve"> in </w:t>
      </w:r>
      <w:r w:rsidRPr="00434FB6">
        <w:rPr>
          <w:rStyle w:val="Emphasis"/>
          <w:highlight w:val="yellow"/>
        </w:rPr>
        <w:t>conflicts</w:t>
      </w:r>
      <w:r w:rsidRPr="00434FB6">
        <w:rPr>
          <w:rStyle w:val="11111AAAAStyleUnderline"/>
          <w:highlight w:val="yellow"/>
        </w:rPr>
        <w:t xml:space="preserve"> between </w:t>
      </w:r>
      <w:r w:rsidRPr="00434FB6">
        <w:rPr>
          <w:rStyle w:val="Emphasis"/>
          <w:highlight w:val="yellow"/>
        </w:rPr>
        <w:t xml:space="preserve">capital and </w:t>
      </w:r>
      <w:proofErr w:type="spellStart"/>
      <w:r w:rsidRPr="00434FB6">
        <w:rPr>
          <w:rStyle w:val="Emphasis"/>
          <w:highlight w:val="yellow"/>
        </w:rPr>
        <w:t>labour</w:t>
      </w:r>
      <w:proofErr w:type="spellEnd"/>
      <w:r w:rsidRPr="00434FB6">
        <w:rPr>
          <w:rStyle w:val="11111AAAAStyleUnderline"/>
          <w:highlight w:val="yellow"/>
        </w:rPr>
        <w:t>, and</w:t>
      </w:r>
      <w:r w:rsidRPr="00434FB6">
        <w:t xml:space="preserve"> – as witnessed in the recent spate of bailouts after the 2008 financial collapse – by </w:t>
      </w:r>
      <w:r w:rsidRPr="00434FB6">
        <w:rPr>
          <w:rStyle w:val="Emphasis"/>
          <w:highlight w:val="yellow"/>
        </w:rPr>
        <w:t>managing crises</w:t>
      </w:r>
      <w:r w:rsidRPr="00434FB6">
        <w:t xml:space="preserve"> in the capitalist economy.23 Beyond this, </w:t>
      </w:r>
      <w:r w:rsidRPr="00434FB6">
        <w:rPr>
          <w:rStyle w:val="11111AAAAStyleUnderline"/>
          <w:highlight w:val="yellow"/>
        </w:rPr>
        <w:t xml:space="preserve">the </w:t>
      </w:r>
      <w:r w:rsidRPr="00434FB6">
        <w:rPr>
          <w:rStyle w:val="Emphasis"/>
          <w:highlight w:val="yellow"/>
        </w:rPr>
        <w:t>capitalist state</w:t>
      </w:r>
      <w:r w:rsidRPr="00434FB6">
        <w:rPr>
          <w:rStyle w:val="11111AAAAStyleUnderline"/>
          <w:highlight w:val="yellow"/>
        </w:rPr>
        <w:t xml:space="preserve"> is</w:t>
      </w:r>
      <w:r w:rsidRPr="00434FB6">
        <w:rPr>
          <w:rStyle w:val="11111AAAAStyleUnderline"/>
        </w:rPr>
        <w:t xml:space="preserve"> also </w:t>
      </w:r>
      <w:r w:rsidRPr="00434FB6">
        <w:rPr>
          <w:rStyle w:val="Emphasis"/>
          <w:highlight w:val="yellow"/>
        </w:rPr>
        <w:t>central</w:t>
      </w:r>
      <w:r w:rsidRPr="00434FB6">
        <w:rPr>
          <w:rStyle w:val="11111AAAAStyleUnderline"/>
        </w:rPr>
        <w:t xml:space="preserve"> to reproducing those social and cultural institutions that are important in shaping and sustaining accumulation – notably gendered divisions of </w:t>
      </w:r>
      <w:proofErr w:type="spellStart"/>
      <w:r w:rsidRPr="00434FB6">
        <w:rPr>
          <w:rStyle w:val="11111AAAAStyleUnderline"/>
        </w:rPr>
        <w:t>labour</w:t>
      </w:r>
      <w:proofErr w:type="spellEnd"/>
      <w:r w:rsidRPr="00434FB6">
        <w:rPr>
          <w:rStyle w:val="11111AAAAStyleUnderline"/>
        </w:rPr>
        <w:t>, the patriarchal family, and racial hierarchies.</w:t>
      </w:r>
      <w:r w:rsidRPr="00434FB6">
        <w:t>24</w:t>
      </w:r>
    </w:p>
    <w:p w14:paraId="49BEC541" w14:textId="77777777" w:rsidR="000F2257" w:rsidRPr="00434FB6" w:rsidRDefault="000F2257" w:rsidP="000F2257">
      <w:pPr>
        <w:rPr>
          <w:rStyle w:val="Style13ptBold"/>
        </w:rPr>
      </w:pPr>
      <w:r w:rsidRPr="00434FB6">
        <w:t xml:space="preserve">However, like the matrix of power that it regulates and reproduces, </w:t>
      </w:r>
      <w:r w:rsidRPr="00434FB6">
        <w:rPr>
          <w:rStyle w:val="11111AAAAStyleUnderline"/>
        </w:rPr>
        <w:t>the state and the form that it assumes in a specific place and time is a ‘condensation of a relationship of forces defined precisely by struggle’.</w:t>
      </w:r>
      <w:r w:rsidRPr="00434FB6">
        <w:t xml:space="preserve">25 The </w:t>
      </w:r>
      <w:r w:rsidRPr="00434FB6">
        <w:rPr>
          <w:rStyle w:val="11111AAAAStyleUnderline"/>
        </w:rPr>
        <w:t xml:space="preserve">structures of political representation and state intervention are subject to change as an </w:t>
      </w:r>
      <w:r w:rsidRPr="00434FB6">
        <w:rPr>
          <w:rStyle w:val="Emphasis"/>
        </w:rPr>
        <w:t>outcome of movement struggles</w:t>
      </w:r>
      <w:r w:rsidRPr="00434FB6">
        <w:t xml:space="preserve">, not least </w:t>
      </w:r>
      <w:r w:rsidRPr="00434FB6">
        <w:rPr>
          <w:rStyle w:val="11111AAAAStyleUnderline"/>
        </w:rPr>
        <w:t xml:space="preserve">because of the importance of </w:t>
      </w:r>
      <w:r w:rsidRPr="00434FB6">
        <w:rPr>
          <w:rStyle w:val="Emphasis"/>
        </w:rPr>
        <w:t>alliance</w:t>
      </w:r>
      <w:r w:rsidRPr="00434FB6">
        <w:rPr>
          <w:rStyle w:val="11111AAAAStyleUnderline"/>
        </w:rPr>
        <w:t xml:space="preserve">, </w:t>
      </w:r>
      <w:r w:rsidRPr="00434FB6">
        <w:rPr>
          <w:rStyle w:val="Emphasis"/>
        </w:rPr>
        <w:t>consent</w:t>
      </w:r>
      <w:r w:rsidRPr="00434FB6">
        <w:rPr>
          <w:rStyle w:val="11111AAAAStyleUnderline"/>
        </w:rPr>
        <w:t xml:space="preserve">, and </w:t>
      </w:r>
      <w:r w:rsidRPr="00434FB6">
        <w:rPr>
          <w:rStyle w:val="Emphasis"/>
        </w:rPr>
        <w:t>legitimacy</w:t>
      </w:r>
      <w:r w:rsidRPr="00434FB6">
        <w:rPr>
          <w:rStyle w:val="11111AAAAStyleUnderline"/>
        </w:rPr>
        <w:t xml:space="preserve"> in the construction of hegemony. For example, in the global North, the removals of qualifications on the right to vote</w:t>
      </w:r>
      <w:r w:rsidRPr="00434FB6">
        <w:t xml:space="preserve"> based on property, gender and race </w:t>
      </w:r>
      <w:r w:rsidRPr="00434FB6">
        <w:rPr>
          <w:rStyle w:val="11111AAAAStyleUnderline"/>
        </w:rPr>
        <w:t>were key achievements of the workers’ movement, the women’s movement, and the Civil Rights movement.</w:t>
      </w:r>
      <w:r w:rsidRPr="00434FB6">
        <w:t xml:space="preserve"> In the </w:t>
      </w:r>
      <w:r w:rsidRPr="00434FB6">
        <w:rPr>
          <w:rStyle w:val="11111AAAAStyleUnderline"/>
        </w:rPr>
        <w:t>global South</w:t>
      </w:r>
      <w:r w:rsidRPr="00434FB6">
        <w:t xml:space="preserve">, </w:t>
      </w:r>
      <w:r w:rsidRPr="00434FB6">
        <w:rPr>
          <w:rStyle w:val="11111AAAAStyleUnderline"/>
        </w:rPr>
        <w:t>national sovereignty</w:t>
      </w:r>
      <w:r w:rsidRPr="00434FB6">
        <w:t xml:space="preserve"> and the national-developmentalist state </w:t>
      </w:r>
      <w:r w:rsidRPr="00434FB6">
        <w:rPr>
          <w:rStyle w:val="11111AAAAStyleUnderline"/>
        </w:rPr>
        <w:t>were the outcomes of protracted struggles for national liberation from colonial rule.</w:t>
      </w:r>
      <w:r w:rsidRPr="00434FB6">
        <w:t xml:space="preserve"> In Western countries, the transition from the ‘night watchman state’ of the nineteenth and early twentieth century to the post-war Keynesian welfare state was the result of </w:t>
      </w:r>
      <w:proofErr w:type="spellStart"/>
      <w:r w:rsidRPr="00434FB6">
        <w:t>labour</w:t>
      </w:r>
      <w:proofErr w:type="spellEnd"/>
      <w:r w:rsidRPr="00434FB6">
        <w:t xml:space="preserve"> struggles from the 1890s to the 1940s.26</w:t>
      </w:r>
    </w:p>
    <w:p w14:paraId="36A21B44" w14:textId="77777777" w:rsidR="000F2257" w:rsidRPr="00434FB6" w:rsidRDefault="000F2257" w:rsidP="000F2257">
      <w:pPr>
        <w:rPr>
          <w:rStyle w:val="Style13ptBold"/>
        </w:rPr>
      </w:pPr>
      <w:r w:rsidRPr="00434FB6">
        <w:t xml:space="preserve">These </w:t>
      </w:r>
      <w:r w:rsidRPr="00434FB6">
        <w:rPr>
          <w:rStyle w:val="11111AAAAStyleUnderline"/>
        </w:rPr>
        <w:t>changes were</w:t>
      </w:r>
      <w:r w:rsidRPr="00434FB6">
        <w:t xml:space="preserve">, in large part, </w:t>
      </w:r>
      <w:r w:rsidRPr="00434FB6">
        <w:rPr>
          <w:rStyle w:val="11111AAAAStyleUnderline"/>
        </w:rPr>
        <w:t xml:space="preserve">the result of </w:t>
      </w:r>
      <w:r w:rsidRPr="00434FB6">
        <w:rPr>
          <w:rStyle w:val="Emphasis"/>
        </w:rPr>
        <w:t xml:space="preserve">widespread </w:t>
      </w:r>
      <w:r w:rsidRPr="00434FB6">
        <w:rPr>
          <w:rStyle w:val="Emphasis"/>
          <w:highlight w:val="yellow"/>
        </w:rPr>
        <w:t>collective agency</w:t>
      </w:r>
      <w:r w:rsidRPr="00434FB6">
        <w:rPr>
          <w:rStyle w:val="11111AAAAStyleUnderline"/>
          <w:highlight w:val="yellow"/>
        </w:rPr>
        <w:t xml:space="preserve"> </w:t>
      </w:r>
      <w:r w:rsidRPr="00434FB6">
        <w:rPr>
          <w:rStyle w:val="Emphasis"/>
          <w:highlight w:val="yellow"/>
        </w:rPr>
        <w:t>from below</w:t>
      </w:r>
      <w:r w:rsidRPr="00434FB6">
        <w:rPr>
          <w:rStyle w:val="11111AAAAStyleUnderline"/>
        </w:rPr>
        <w:t xml:space="preserve">; but they also </w:t>
      </w:r>
      <w:r w:rsidRPr="00434FB6">
        <w:rPr>
          <w:rStyle w:val="11111AAAAStyleUnderline"/>
          <w:highlight w:val="yellow"/>
        </w:rPr>
        <w:t xml:space="preserve">stopped </w:t>
      </w:r>
      <w:r w:rsidRPr="00434FB6">
        <w:rPr>
          <w:rStyle w:val="Emphasis"/>
          <w:highlight w:val="yellow"/>
        </w:rPr>
        <w:t>short of revolutionary</w:t>
      </w:r>
      <w:r w:rsidRPr="00434FB6">
        <w:rPr>
          <w:rStyle w:val="Emphasis"/>
        </w:rPr>
        <w:t xml:space="preserve"> transformation</w:t>
      </w:r>
      <w:r w:rsidRPr="00434FB6">
        <w:rPr>
          <w:rStyle w:val="11111AAAAStyleUnderline"/>
        </w:rPr>
        <w:t xml:space="preserve">, </w:t>
      </w:r>
      <w:r w:rsidRPr="00434FB6">
        <w:rPr>
          <w:rStyle w:val="11111AAAAStyleUnderline"/>
          <w:highlight w:val="yellow"/>
        </w:rPr>
        <w:t xml:space="preserve">in that most were </w:t>
      </w:r>
      <w:r w:rsidRPr="00434FB6">
        <w:rPr>
          <w:rStyle w:val="Emphasis"/>
          <w:highlight w:val="yellow"/>
        </w:rPr>
        <w:t>concessions</w:t>
      </w:r>
      <w:r w:rsidRPr="00434FB6">
        <w:rPr>
          <w:rStyle w:val="11111AAAAStyleUnderline"/>
          <w:highlight w:val="yellow"/>
        </w:rPr>
        <w:t xml:space="preserve"> </w:t>
      </w:r>
      <w:r w:rsidRPr="00434FB6">
        <w:rPr>
          <w:rStyle w:val="Emphasis"/>
          <w:highlight w:val="yellow"/>
        </w:rPr>
        <w:t>granted</w:t>
      </w:r>
      <w:r w:rsidRPr="00434FB6">
        <w:rPr>
          <w:rStyle w:val="11111AAAAStyleUnderline"/>
          <w:highlight w:val="yellow"/>
        </w:rPr>
        <w:t xml:space="preserve"> by </w:t>
      </w:r>
      <w:r w:rsidRPr="00434FB6">
        <w:rPr>
          <w:rStyle w:val="Emphasis"/>
          <w:highlight w:val="yellow"/>
        </w:rPr>
        <w:t>dominant groups</w:t>
      </w:r>
      <w:r w:rsidRPr="00434FB6">
        <w:rPr>
          <w:rStyle w:val="11111AAAAStyleUnderline"/>
          <w:highlight w:val="yellow"/>
        </w:rPr>
        <w:t xml:space="preserve"> seeking to </w:t>
      </w:r>
      <w:r w:rsidRPr="00434FB6">
        <w:rPr>
          <w:rStyle w:val="Emphasis"/>
          <w:highlight w:val="yellow"/>
        </w:rPr>
        <w:t>negotiate new truce lines</w:t>
      </w:r>
      <w:r w:rsidRPr="00434FB6">
        <w:rPr>
          <w:rStyle w:val="11111AAAAStyleUnderline"/>
        </w:rPr>
        <w:t xml:space="preserve"> in the face of popular movements.</w:t>
      </w:r>
      <w:r w:rsidRPr="00434FB6">
        <w:t xml:space="preserve"> </w:t>
      </w:r>
      <w:r w:rsidRPr="00434FB6">
        <w:rPr>
          <w:rStyle w:val="11111AAAAStyleUnderline"/>
          <w:highlight w:val="yellow"/>
        </w:rPr>
        <w:t>The state remains</w:t>
      </w:r>
      <w:r w:rsidRPr="00434FB6">
        <w:rPr>
          <w:rStyle w:val="11111AAAAStyleUnderline"/>
        </w:rPr>
        <w:t xml:space="preserve">, therefore, </w:t>
      </w:r>
      <w:r w:rsidRPr="00434FB6">
        <w:rPr>
          <w:rStyle w:val="11111AAAAStyleUnderline"/>
          <w:highlight w:val="yellow"/>
        </w:rPr>
        <w:t xml:space="preserve">a </w:t>
      </w:r>
      <w:r w:rsidRPr="00434FB6">
        <w:rPr>
          <w:rStyle w:val="Emphasis"/>
          <w:highlight w:val="yellow"/>
        </w:rPr>
        <w:t>congealment</w:t>
      </w:r>
      <w:r w:rsidRPr="00434FB6">
        <w:rPr>
          <w:rStyle w:val="11111AAAAStyleUnderline"/>
        </w:rPr>
        <w:t xml:space="preserve"> of a wider matrix of power-laden social relations, which ‘can </w:t>
      </w:r>
      <w:r w:rsidRPr="00434FB6">
        <w:rPr>
          <w:rStyle w:val="Emphasis"/>
          <w:highlight w:val="yellow"/>
        </w:rPr>
        <w:t>never</w:t>
      </w:r>
      <w:r w:rsidRPr="00434FB6">
        <w:rPr>
          <w:rStyle w:val="11111AAAAStyleUnderline"/>
        </w:rPr>
        <w:t xml:space="preserve"> be </w:t>
      </w:r>
      <w:r w:rsidRPr="00434FB6">
        <w:rPr>
          <w:rStyle w:val="Emphasis"/>
          <w:highlight w:val="yellow"/>
        </w:rPr>
        <w:t>equally accessible</w:t>
      </w:r>
      <w:r w:rsidRPr="00434FB6">
        <w:rPr>
          <w:rStyle w:val="11111AAAAStyleUnderline"/>
        </w:rPr>
        <w:t xml:space="preserve"> to all forces and equally available for all purposes’.</w:t>
      </w:r>
      <w:r w:rsidRPr="00434FB6">
        <w:t xml:space="preserve">27 </w:t>
      </w:r>
      <w:r w:rsidRPr="00434FB6">
        <w:rPr>
          <w:rStyle w:val="11111AAAAStyleUnderline"/>
        </w:rPr>
        <w:t xml:space="preserve">This becomes </w:t>
      </w:r>
      <w:r w:rsidRPr="00434FB6">
        <w:rPr>
          <w:rStyle w:val="Emphasis"/>
        </w:rPr>
        <w:t>particularly evident</w:t>
      </w:r>
      <w:r w:rsidRPr="00434FB6">
        <w:rPr>
          <w:rStyle w:val="11111AAAAStyleUnderline"/>
        </w:rPr>
        <w:t xml:space="preserve"> when social movements from above take </w:t>
      </w:r>
      <w:r w:rsidRPr="00434FB6">
        <w:rPr>
          <w:rStyle w:val="Emphasis"/>
        </w:rPr>
        <w:t>the political initiative</w:t>
      </w:r>
      <w:r w:rsidRPr="00434FB6">
        <w:t>; not for nothing are the supposedly anti-state neoliberal projects of the 1980s identified with Margaret Thatcher and Ronald Reagan’s terms in office.28</w:t>
      </w:r>
    </w:p>
    <w:p w14:paraId="03FCD294" w14:textId="77777777" w:rsidR="000F2257" w:rsidRPr="00434FB6" w:rsidRDefault="000F2257" w:rsidP="000F2257">
      <w:pPr>
        <w:rPr>
          <w:rStyle w:val="Style13ptBold"/>
        </w:rPr>
      </w:pPr>
      <w:proofErr w:type="spellStart"/>
      <w:r w:rsidRPr="00434FB6">
        <w:t>Moulding</w:t>
      </w:r>
      <w:proofErr w:type="spellEnd"/>
      <w:r w:rsidRPr="00434FB6">
        <w:t xml:space="preserve"> everyday routines and common sense</w:t>
      </w:r>
    </w:p>
    <w:p w14:paraId="15272733" w14:textId="77777777" w:rsidR="000F2257" w:rsidRPr="00434FB6" w:rsidRDefault="000F2257" w:rsidP="000F2257">
      <w:pPr>
        <w:rPr>
          <w:rStyle w:val="Style13ptBold"/>
        </w:rPr>
      </w:pPr>
      <w:r w:rsidRPr="00434FB6">
        <w:rPr>
          <w:rStyle w:val="11111AAAAStyleUnderline"/>
        </w:rPr>
        <w:t>The supremacy of a social group</w:t>
      </w:r>
      <w:r w:rsidRPr="00434FB6">
        <w:t xml:space="preserve">, Gramsci noted, </w:t>
      </w:r>
      <w:r w:rsidRPr="00434FB6">
        <w:rPr>
          <w:rStyle w:val="11111AAAAStyleUnderline"/>
        </w:rPr>
        <w:t>will manifest itself in two ways: ‘the function of hegemony which the dominant group exercises throughout society and . . . that of “</w:t>
      </w:r>
      <w:r w:rsidRPr="00434FB6">
        <w:rPr>
          <w:rStyle w:val="Emphasis"/>
        </w:rPr>
        <w:t>direct domination</w:t>
      </w:r>
      <w:r w:rsidRPr="00434FB6">
        <w:rPr>
          <w:rStyle w:val="11111AAAAStyleUnderline"/>
        </w:rPr>
        <w:t>” or command exercised through the State’</w:t>
      </w:r>
      <w:r w:rsidRPr="00434FB6">
        <w:t xml:space="preserve">.29 </w:t>
      </w:r>
      <w:r w:rsidRPr="00434FB6">
        <w:rPr>
          <w:rStyle w:val="11111AAAAStyleUnderline"/>
        </w:rPr>
        <w:t xml:space="preserve">When social </w:t>
      </w:r>
      <w:r w:rsidRPr="00434FB6">
        <w:rPr>
          <w:rStyle w:val="11111AAAAStyleUnderline"/>
          <w:highlight w:val="yellow"/>
        </w:rPr>
        <w:t>movements</w:t>
      </w:r>
      <w:r w:rsidRPr="00434FB6">
        <w:rPr>
          <w:rStyle w:val="11111AAAAStyleUnderline"/>
        </w:rPr>
        <w:t xml:space="preserve"> from </w:t>
      </w:r>
      <w:r w:rsidRPr="00434FB6">
        <w:rPr>
          <w:rStyle w:val="11111AAAAStyleUnderline"/>
          <w:highlight w:val="yellow"/>
        </w:rPr>
        <w:t xml:space="preserve">above </w:t>
      </w:r>
      <w:proofErr w:type="spellStart"/>
      <w:r w:rsidRPr="00434FB6">
        <w:rPr>
          <w:rStyle w:val="Emphasis"/>
          <w:highlight w:val="yellow"/>
        </w:rPr>
        <w:t>mobilise</w:t>
      </w:r>
      <w:proofErr w:type="spellEnd"/>
      <w:r w:rsidRPr="00434FB6">
        <w:rPr>
          <w:rStyle w:val="11111AAAAStyleUnderline"/>
          <w:highlight w:val="yellow"/>
        </w:rPr>
        <w:t xml:space="preserve"> to </w:t>
      </w:r>
      <w:proofErr w:type="spellStart"/>
      <w:r w:rsidRPr="00434FB6">
        <w:rPr>
          <w:rStyle w:val="11111AAAAStyleUnderline"/>
          <w:highlight w:val="yellow"/>
        </w:rPr>
        <w:t>mould</w:t>
      </w:r>
      <w:proofErr w:type="spellEnd"/>
      <w:r w:rsidRPr="00434FB6">
        <w:rPr>
          <w:rStyle w:val="11111AAAAStyleUnderline"/>
        </w:rPr>
        <w:t xml:space="preserve"> everyday </w:t>
      </w:r>
      <w:r w:rsidRPr="00434FB6">
        <w:rPr>
          <w:rStyle w:val="11111AAAAStyleUnderline"/>
          <w:highlight w:val="yellow"/>
        </w:rPr>
        <w:t>routines</w:t>
      </w:r>
      <w:r w:rsidRPr="00434FB6">
        <w:rPr>
          <w:rStyle w:val="11111AAAAStyleUnderline"/>
        </w:rPr>
        <w:t xml:space="preserve"> and common sense, they are operating on the former terrain, </w:t>
      </w:r>
      <w:r w:rsidRPr="00434FB6">
        <w:rPr>
          <w:rStyle w:val="Emphasis"/>
          <w:highlight w:val="yellow"/>
        </w:rPr>
        <w:t>seeking to secure</w:t>
      </w:r>
      <w:r w:rsidRPr="00434FB6">
        <w:rPr>
          <w:rStyle w:val="11111AAAAStyleUnderline"/>
        </w:rPr>
        <w:t xml:space="preserve"> ‘</w:t>
      </w:r>
      <w:r w:rsidRPr="00434FB6">
        <w:rPr>
          <w:rStyle w:val="Emphasis"/>
        </w:rPr>
        <w:t xml:space="preserve">[t]he </w:t>
      </w:r>
      <w:r w:rsidRPr="00434FB6">
        <w:rPr>
          <w:rStyle w:val="Emphasis"/>
          <w:highlight w:val="yellow"/>
        </w:rPr>
        <w:t>“spontaneous”</w:t>
      </w:r>
      <w:r w:rsidRPr="00434FB6">
        <w:rPr>
          <w:rStyle w:val="11111AAAAStyleUnderline"/>
          <w:highlight w:val="yellow"/>
        </w:rPr>
        <w:t xml:space="preserve"> </w:t>
      </w:r>
      <w:r w:rsidRPr="00434FB6">
        <w:rPr>
          <w:rStyle w:val="Emphasis"/>
          <w:highlight w:val="yellow"/>
        </w:rPr>
        <w:t>consent</w:t>
      </w:r>
      <w:r w:rsidRPr="00434FB6">
        <w:rPr>
          <w:rStyle w:val="11111AAAAStyleUnderline"/>
        </w:rPr>
        <w:t xml:space="preserve"> given by the great masses of the population to the general direction imposed on social life by the dominant fundamental group’.</w:t>
      </w:r>
      <w:r w:rsidRPr="00434FB6">
        <w:t>30</w:t>
      </w:r>
    </w:p>
    <w:p w14:paraId="1A17822E" w14:textId="77777777" w:rsidR="000F2257" w:rsidRPr="00434FB6" w:rsidRDefault="000F2257" w:rsidP="000F2257">
      <w:pPr>
        <w:rPr>
          <w:rStyle w:val="Style13ptBold"/>
        </w:rPr>
      </w:pPr>
      <w:r w:rsidRPr="00434FB6">
        <w:rPr>
          <w:rStyle w:val="11111AAAAStyleUnderline"/>
          <w:highlight w:val="yellow"/>
        </w:rPr>
        <w:t>Gaining</w:t>
      </w:r>
      <w:r w:rsidRPr="00434FB6">
        <w:rPr>
          <w:rStyle w:val="11111AAAAStyleUnderline"/>
        </w:rPr>
        <w:t xml:space="preserve"> the </w:t>
      </w:r>
      <w:r w:rsidRPr="00434FB6">
        <w:rPr>
          <w:rStyle w:val="11111AAAAStyleUnderline"/>
          <w:highlight w:val="yellow"/>
        </w:rPr>
        <w:t>consent of subaltern groups</w:t>
      </w:r>
      <w:r w:rsidRPr="00434FB6">
        <w:rPr>
          <w:rStyle w:val="11111AAAAStyleUnderline"/>
        </w:rPr>
        <w:t xml:space="preserve"> comes in part from </w:t>
      </w:r>
      <w:r w:rsidRPr="00434FB6">
        <w:rPr>
          <w:rStyle w:val="Emphasis"/>
        </w:rPr>
        <w:t>winning acceptance</w:t>
      </w:r>
      <w:r w:rsidRPr="00434FB6">
        <w:rPr>
          <w:rStyle w:val="11111AAAAStyleUnderline"/>
        </w:rPr>
        <w:t xml:space="preserve"> for </w:t>
      </w:r>
      <w:r w:rsidRPr="00434FB6">
        <w:rPr>
          <w:rStyle w:val="Emphasis"/>
        </w:rPr>
        <w:t>ideologies of dominance</w:t>
      </w:r>
      <w:r w:rsidRPr="00434FB6">
        <w:rPr>
          <w:rStyle w:val="11111AAAAStyleUnderline"/>
        </w:rPr>
        <w:t xml:space="preserve"> in which the hegemonic projects of social movements from above ‘are conceived of, and presented, as being the </w:t>
      </w:r>
      <w:r w:rsidRPr="00434FB6">
        <w:rPr>
          <w:rStyle w:val="Emphasis"/>
        </w:rPr>
        <w:t>motor force of a universal expansion</w:t>
      </w:r>
      <w:r w:rsidRPr="00434FB6">
        <w:rPr>
          <w:rStyle w:val="11111AAAAStyleUnderline"/>
        </w:rPr>
        <w:t>, of a development of all the “national” energies’, and underpinned by ‘the belief about everything that exists, that it is “natural”, that it should exist’.</w:t>
      </w:r>
      <w:r w:rsidRPr="00434FB6">
        <w:t xml:space="preserve">31 As such, national-developmental states portray mega-projects that dispossess marginal peasants of their land and livelihoods as serving the universal progress of the nation towards modernity, while neoliberal </w:t>
      </w:r>
      <w:r w:rsidRPr="00434FB6">
        <w:rPr>
          <w:rStyle w:val="11111AAAAStyleUnderline"/>
        </w:rPr>
        <w:t>states portray union busting, wage freezes, and cutbacks in public spending as necessary means by which to attract global capital, which is, in turn, in the interest of all.</w:t>
      </w:r>
    </w:p>
    <w:p w14:paraId="12E9F076" w14:textId="77777777" w:rsidR="000F2257" w:rsidRPr="00434FB6" w:rsidRDefault="000F2257" w:rsidP="000F2257">
      <w:pPr>
        <w:rPr>
          <w:rStyle w:val="Style13ptBold"/>
        </w:rPr>
      </w:pPr>
      <w:r w:rsidRPr="00434FB6">
        <w:t xml:space="preserve">However, at a more fundamental level, </w:t>
      </w:r>
      <w:r w:rsidRPr="00434FB6">
        <w:rPr>
          <w:rStyle w:val="11111AAAAStyleUnderline"/>
        </w:rPr>
        <w:t xml:space="preserve">hegemony entails ‘in effect a </w:t>
      </w:r>
      <w:r w:rsidRPr="00434FB6">
        <w:rPr>
          <w:rStyle w:val="Emphasis"/>
        </w:rPr>
        <w:t>saturation</w:t>
      </w:r>
      <w:r w:rsidRPr="00434FB6">
        <w:rPr>
          <w:rStyle w:val="11111AAAAStyleUnderline"/>
        </w:rPr>
        <w:t xml:space="preserve"> of the </w:t>
      </w:r>
      <w:r w:rsidRPr="00434FB6">
        <w:rPr>
          <w:rStyle w:val="Emphasis"/>
        </w:rPr>
        <w:t>whole process of living</w:t>
      </w:r>
      <w:r w:rsidRPr="00434FB6">
        <w:rPr>
          <w:rStyle w:val="11111AAAAStyleUnderline"/>
        </w:rPr>
        <w:t> . . . of the whole substance of lived identities and relationships</w:t>
      </w:r>
      <w:r w:rsidRPr="00434FB6">
        <w:t xml:space="preserve">’.32 This is Gramsci’s ‘directive’ intellectual activity: </w:t>
      </w:r>
      <w:r w:rsidRPr="00434FB6">
        <w:rPr>
          <w:rStyle w:val="11111AAAAStyleUnderline"/>
        </w:rPr>
        <w:t xml:space="preserve">social movements from above </w:t>
      </w:r>
      <w:r w:rsidRPr="00434FB6">
        <w:rPr>
          <w:rStyle w:val="Emphasis"/>
        </w:rPr>
        <w:t>shape everyday routines</w:t>
      </w:r>
      <w:r w:rsidRPr="00434FB6">
        <w:rPr>
          <w:rStyle w:val="11111AAAAStyleUnderline"/>
        </w:rPr>
        <w:t xml:space="preserve"> and </w:t>
      </w:r>
      <w:r w:rsidRPr="00434FB6">
        <w:rPr>
          <w:rStyle w:val="Emphasis"/>
        </w:rPr>
        <w:t>common sense</w:t>
      </w:r>
      <w:r w:rsidRPr="00434FB6">
        <w:rPr>
          <w:rStyle w:val="11111AAAAStyleUnderline"/>
        </w:rPr>
        <w:t xml:space="preserve"> in a way that enables them to manage the task of providing effective directions and orientations to the life-activity of different social groups</w:t>
      </w:r>
      <w:r w:rsidRPr="00434FB6">
        <w:t>, meet some of their diverse needs and provide a language with which they can express their thoughts.</w:t>
      </w:r>
    </w:p>
    <w:p w14:paraId="33BA98DD" w14:textId="77777777" w:rsidR="000F2257" w:rsidRPr="00434FB6" w:rsidRDefault="000F2257" w:rsidP="000F2257">
      <w:pPr>
        <w:rPr>
          <w:rStyle w:val="Style13ptBold"/>
        </w:rPr>
      </w:pPr>
      <w:r w:rsidRPr="00434FB6">
        <w:t xml:space="preserve">However, </w:t>
      </w:r>
      <w:r w:rsidRPr="00434FB6">
        <w:rPr>
          <w:rStyle w:val="11111AAAAStyleUnderline"/>
        </w:rPr>
        <w:t xml:space="preserve">hegemony ‘does </w:t>
      </w:r>
      <w:r w:rsidRPr="00434FB6">
        <w:rPr>
          <w:rStyle w:val="Emphasis"/>
        </w:rPr>
        <w:t>not</w:t>
      </w:r>
      <w:r w:rsidRPr="00434FB6">
        <w:rPr>
          <w:rStyle w:val="11111AAAAStyleUnderline"/>
        </w:rPr>
        <w:t xml:space="preserve"> just </w:t>
      </w:r>
      <w:r w:rsidRPr="00434FB6">
        <w:rPr>
          <w:rStyle w:val="Emphasis"/>
        </w:rPr>
        <w:t>passively exist</w:t>
      </w:r>
      <w:r w:rsidRPr="00434FB6">
        <w:rPr>
          <w:rStyle w:val="11111AAAAStyleUnderline"/>
        </w:rPr>
        <w:t xml:space="preserve"> as a form of dominance’.</w:t>
      </w:r>
      <w:r w:rsidRPr="00434FB6">
        <w:t xml:space="preserve">33 Gramsci pointed out that </w:t>
      </w:r>
      <w:r w:rsidRPr="00434FB6">
        <w:rPr>
          <w:rStyle w:val="11111AAAAStyleUnderline"/>
        </w:rPr>
        <w:t>the ‘common sense’ that guides the life-activity of subaltern groups is a form of ‘</w:t>
      </w:r>
      <w:r w:rsidRPr="00434FB6">
        <w:rPr>
          <w:rStyle w:val="11111AAAAStyleUnderline"/>
          <w:highlight w:val="yellow"/>
        </w:rPr>
        <w:t>contradictory consciousness’</w:t>
      </w:r>
      <w:r w:rsidRPr="00434FB6">
        <w:rPr>
          <w:rStyle w:val="11111AAAAStyleUnderline"/>
        </w:rPr>
        <w:t xml:space="preserve">, </w:t>
      </w:r>
      <w:r w:rsidRPr="00434FB6">
        <w:rPr>
          <w:rStyle w:val="Emphasis"/>
          <w:highlight w:val="yellow"/>
        </w:rPr>
        <w:t>fusing</w:t>
      </w:r>
      <w:r w:rsidRPr="00434FB6">
        <w:rPr>
          <w:rStyle w:val="11111AAAAStyleUnderline"/>
          <w:highlight w:val="yellow"/>
        </w:rPr>
        <w:t xml:space="preserve"> </w:t>
      </w:r>
      <w:r w:rsidRPr="00434FB6">
        <w:rPr>
          <w:rStyle w:val="Emphasis"/>
          <w:highlight w:val="yellow"/>
        </w:rPr>
        <w:t>ideologies of dominance</w:t>
      </w:r>
      <w:r w:rsidRPr="00434FB6">
        <w:rPr>
          <w:rStyle w:val="11111AAAAStyleUnderline"/>
        </w:rPr>
        <w:t xml:space="preserve"> and hegemonic ways of being in the world </w:t>
      </w:r>
      <w:r w:rsidRPr="00434FB6">
        <w:rPr>
          <w:rStyle w:val="Emphasis"/>
          <w:highlight w:val="yellow"/>
        </w:rPr>
        <w:t>with</w:t>
      </w:r>
      <w:r w:rsidRPr="00434FB6">
        <w:rPr>
          <w:rStyle w:val="11111AAAAStyleUnderline"/>
        </w:rPr>
        <w:t xml:space="preserve"> the practical and often tacit </w:t>
      </w:r>
      <w:r w:rsidRPr="00434FB6">
        <w:rPr>
          <w:rStyle w:val="Emphasis"/>
          <w:highlight w:val="yellow"/>
        </w:rPr>
        <w:t>subaltern experience</w:t>
      </w:r>
      <w:r w:rsidRPr="00434FB6">
        <w:rPr>
          <w:rStyle w:val="11111AAAAStyleUnderline"/>
        </w:rPr>
        <w:t xml:space="preserve"> of the existent state of affairs </w:t>
      </w:r>
      <w:r w:rsidRPr="00434FB6">
        <w:rPr>
          <w:rStyle w:val="Emphasis"/>
          <w:highlight w:val="yellow"/>
        </w:rPr>
        <w:t>as problematic</w:t>
      </w:r>
      <w:r w:rsidRPr="00434FB6">
        <w:rPr>
          <w:rStyle w:val="11111AAAAStyleUnderline"/>
        </w:rPr>
        <w:t>, and the subaltern skills and responses developed in response to this experience.34</w:t>
      </w:r>
    </w:p>
    <w:p w14:paraId="18872064" w14:textId="77777777" w:rsidR="000F2257" w:rsidRPr="00434FB6" w:rsidRDefault="000F2257" w:rsidP="000F2257">
      <w:pPr>
        <w:rPr>
          <w:rStyle w:val="Style13ptBold"/>
        </w:rPr>
      </w:pPr>
      <w:r w:rsidRPr="00434FB6">
        <w:t xml:space="preserve">Thus, </w:t>
      </w:r>
      <w:r w:rsidRPr="00434FB6">
        <w:rPr>
          <w:rStyle w:val="11111AAAAStyleUnderline"/>
        </w:rPr>
        <w:t xml:space="preserve">hegemony is vulnerable to resistance, and </w:t>
      </w:r>
      <w:r w:rsidRPr="00434FB6">
        <w:rPr>
          <w:rStyle w:val="11111AAAAStyleUnderline"/>
          <w:highlight w:val="yellow"/>
        </w:rPr>
        <w:t>resistance</w:t>
      </w:r>
      <w:r w:rsidRPr="00434FB6">
        <w:rPr>
          <w:rStyle w:val="11111AAAAStyleUnderline"/>
        </w:rPr>
        <w:t xml:space="preserve"> often </w:t>
      </w:r>
      <w:r w:rsidRPr="00434FB6">
        <w:rPr>
          <w:rStyle w:val="11111AAAAStyleUnderline"/>
          <w:highlight w:val="yellow"/>
        </w:rPr>
        <w:t xml:space="preserve">draws on </w:t>
      </w:r>
      <w:r w:rsidRPr="00434FB6">
        <w:rPr>
          <w:rStyle w:val="Emphasis"/>
          <w:highlight w:val="yellow"/>
        </w:rPr>
        <w:t>subaltern</w:t>
      </w:r>
      <w:r w:rsidRPr="00434FB6">
        <w:rPr>
          <w:rStyle w:val="11111AAAAStyleUnderline"/>
          <w:highlight w:val="yellow"/>
        </w:rPr>
        <w:t xml:space="preserve"> </w:t>
      </w:r>
      <w:r w:rsidRPr="00434FB6">
        <w:rPr>
          <w:rStyle w:val="Emphasis"/>
          <w:highlight w:val="yellow"/>
        </w:rPr>
        <w:t>appropriations</w:t>
      </w:r>
      <w:r w:rsidRPr="00434FB6">
        <w:rPr>
          <w:rStyle w:val="11111AAAAStyleUnderline"/>
        </w:rPr>
        <w:t xml:space="preserve"> and </w:t>
      </w:r>
      <w:r w:rsidRPr="00434FB6">
        <w:rPr>
          <w:rStyle w:val="Emphasis"/>
        </w:rPr>
        <w:t>inversions</w:t>
      </w:r>
      <w:r w:rsidRPr="00434FB6">
        <w:rPr>
          <w:rStyle w:val="11111AAAAStyleUnderline"/>
        </w:rPr>
        <w:t xml:space="preserve"> </w:t>
      </w:r>
      <w:r w:rsidRPr="00434FB6">
        <w:rPr>
          <w:rStyle w:val="11111AAAAStyleUnderline"/>
          <w:highlight w:val="yellow"/>
        </w:rPr>
        <w:t>of ideologies of dominance</w:t>
      </w:r>
      <w:r w:rsidRPr="00434FB6">
        <w:rPr>
          <w:rStyle w:val="11111AAAAStyleUnderline"/>
        </w:rPr>
        <w:t>.</w:t>
      </w:r>
      <w:r w:rsidRPr="00434FB6">
        <w:t xml:space="preserve"> Social </w:t>
      </w:r>
      <w:r w:rsidRPr="00434FB6">
        <w:rPr>
          <w:rStyle w:val="11111AAAAStyleUnderline"/>
        </w:rPr>
        <w:t>movements opposing large dams in India portray dispossession as evidence of the state’s betrayal of the postcolonial development project</w:t>
      </w:r>
      <w:r w:rsidRPr="00434FB6">
        <w:t xml:space="preserve">; anti-austerity protests point out the contradiction between neoliberal market ideology and state bailouts of the banking sector. </w:t>
      </w:r>
      <w:r w:rsidRPr="00434FB6">
        <w:rPr>
          <w:rStyle w:val="11111AAAAStyleUnderline"/>
          <w:highlight w:val="yellow"/>
        </w:rPr>
        <w:t>When</w:t>
      </w:r>
      <w:r w:rsidRPr="00434FB6">
        <w:t xml:space="preserve"> we study how </w:t>
      </w:r>
      <w:r w:rsidRPr="00434FB6">
        <w:rPr>
          <w:rStyle w:val="11111AAAAStyleUnderline"/>
        </w:rPr>
        <w:t xml:space="preserve">movements from above use their leading position to </w:t>
      </w:r>
      <w:proofErr w:type="spellStart"/>
      <w:r w:rsidRPr="00434FB6">
        <w:rPr>
          <w:rStyle w:val="11111AAAAStyleUnderline"/>
        </w:rPr>
        <w:t>mould</w:t>
      </w:r>
      <w:proofErr w:type="spellEnd"/>
      <w:r w:rsidRPr="00434FB6">
        <w:rPr>
          <w:rStyle w:val="11111AAAAStyleUnderline"/>
        </w:rPr>
        <w:t xml:space="preserve"> everyday routines and common sense, we see this ‘not as a </w:t>
      </w:r>
      <w:r w:rsidRPr="00434FB6">
        <w:rPr>
          <w:rStyle w:val="Emphasis"/>
        </w:rPr>
        <w:t>finished</w:t>
      </w:r>
      <w:r w:rsidRPr="00434FB6">
        <w:rPr>
          <w:rStyle w:val="11111AAAAStyleUnderline"/>
        </w:rPr>
        <w:t xml:space="preserve"> and </w:t>
      </w:r>
      <w:r w:rsidRPr="00434FB6">
        <w:rPr>
          <w:rStyle w:val="Emphasis"/>
        </w:rPr>
        <w:t>monolithic</w:t>
      </w:r>
      <w:r w:rsidRPr="00434FB6">
        <w:rPr>
          <w:rStyle w:val="11111AAAAStyleUnderline"/>
        </w:rPr>
        <w:t xml:space="preserve"> ideological formation but as a </w:t>
      </w:r>
      <w:r w:rsidRPr="00434FB6">
        <w:rPr>
          <w:rStyle w:val="Emphasis"/>
        </w:rPr>
        <w:t>problematic</w:t>
      </w:r>
      <w:r w:rsidRPr="00434FB6">
        <w:rPr>
          <w:rStyle w:val="11111AAAAStyleUnderline"/>
        </w:rPr>
        <w:t xml:space="preserve">, </w:t>
      </w:r>
      <w:r w:rsidRPr="00434FB6">
        <w:rPr>
          <w:rStyle w:val="Emphasis"/>
        </w:rPr>
        <w:t>contested</w:t>
      </w:r>
      <w:r w:rsidRPr="00434FB6">
        <w:rPr>
          <w:rStyle w:val="11111AAAAStyleUnderline"/>
        </w:rPr>
        <w:t xml:space="preserve">, </w:t>
      </w:r>
      <w:r w:rsidRPr="00434FB6">
        <w:rPr>
          <w:rStyle w:val="Emphasis"/>
        </w:rPr>
        <w:t>political process</w:t>
      </w:r>
      <w:r w:rsidRPr="00434FB6">
        <w:rPr>
          <w:rStyle w:val="11111AAAAStyleUnderline"/>
        </w:rPr>
        <w:t xml:space="preserve"> of struggle’</w:t>
      </w:r>
      <w:r w:rsidRPr="00434FB6">
        <w:t>.35</w:t>
      </w:r>
    </w:p>
    <w:p w14:paraId="12F26875" w14:textId="77777777" w:rsidR="000F2257" w:rsidRPr="00434FB6" w:rsidRDefault="000F2257" w:rsidP="000F2257">
      <w:pPr>
        <w:rPr>
          <w:rStyle w:val="Style13ptBold"/>
        </w:rPr>
      </w:pPr>
      <w:r w:rsidRPr="00434FB6">
        <w:t>Strategies of social movements from above: defensive/offensive</w:t>
      </w:r>
    </w:p>
    <w:p w14:paraId="789E18F5" w14:textId="77777777" w:rsidR="000F2257" w:rsidRPr="00434FB6" w:rsidRDefault="000F2257" w:rsidP="000F2257">
      <w:pPr>
        <w:rPr>
          <w:rStyle w:val="Style13ptBold"/>
        </w:rPr>
      </w:pPr>
      <w:r w:rsidRPr="00434FB6">
        <w:rPr>
          <w:rStyle w:val="11111AAAAStyleUnderline"/>
        </w:rPr>
        <w:t xml:space="preserve">If </w:t>
      </w:r>
      <w:r w:rsidRPr="00434FB6">
        <w:rPr>
          <w:rStyle w:val="Emphasis"/>
          <w:highlight w:val="yellow"/>
        </w:rPr>
        <w:t>movements from above</w:t>
      </w:r>
      <w:r w:rsidRPr="00434FB6">
        <w:rPr>
          <w:rStyle w:val="11111AAAAStyleUnderline"/>
        </w:rPr>
        <w:t xml:space="preserve"> can </w:t>
      </w:r>
      <w:proofErr w:type="spellStart"/>
      <w:r w:rsidRPr="00434FB6">
        <w:rPr>
          <w:rStyle w:val="Emphasis"/>
          <w:highlight w:val="yellow"/>
        </w:rPr>
        <w:t>mobilise</w:t>
      </w:r>
      <w:proofErr w:type="spellEnd"/>
      <w:r w:rsidRPr="00434FB6">
        <w:rPr>
          <w:rStyle w:val="11111AAAAStyleUnderline"/>
        </w:rPr>
        <w:t xml:space="preserve"> these economic, political and cultural </w:t>
      </w:r>
      <w:r w:rsidRPr="00434FB6">
        <w:rPr>
          <w:rStyle w:val="Emphasis"/>
          <w:highlight w:val="yellow"/>
        </w:rPr>
        <w:t>resources</w:t>
      </w:r>
      <w:r w:rsidRPr="00434FB6">
        <w:rPr>
          <w:rStyle w:val="11111AAAAStyleUnderline"/>
        </w:rPr>
        <w:t xml:space="preserve"> when they try to expand or maintain the position of dominant groups, they do so in interaction </w:t>
      </w:r>
      <w:r w:rsidRPr="00434FB6">
        <w:rPr>
          <w:rStyle w:val="11111AAAAStyleUnderline"/>
          <w:highlight w:val="yellow"/>
        </w:rPr>
        <w:t>movements</w:t>
      </w:r>
      <w:r w:rsidRPr="00434FB6">
        <w:rPr>
          <w:rStyle w:val="11111AAAAStyleUnderline"/>
        </w:rPr>
        <w:t xml:space="preserve"> from </w:t>
      </w:r>
      <w:r w:rsidRPr="00434FB6">
        <w:rPr>
          <w:rStyle w:val="11111AAAAStyleUnderline"/>
          <w:highlight w:val="yellow"/>
        </w:rPr>
        <w:t>below</w:t>
      </w:r>
      <w:r w:rsidRPr="00434FB6">
        <w:t xml:space="preserve">, and </w:t>
      </w:r>
      <w:r w:rsidRPr="00434FB6">
        <w:rPr>
          <w:rStyle w:val="11111AAAAStyleUnderline"/>
        </w:rPr>
        <w:t>this ‘field of force’</w:t>
      </w:r>
      <w:r w:rsidRPr="00434FB6">
        <w:t xml:space="preserve">36 </w:t>
      </w:r>
      <w:r w:rsidRPr="00434FB6">
        <w:rPr>
          <w:rStyle w:val="11111AAAAStyleUnderline"/>
          <w:highlight w:val="yellow"/>
        </w:rPr>
        <w:t xml:space="preserve">has </w:t>
      </w:r>
      <w:r w:rsidRPr="00434FB6">
        <w:rPr>
          <w:rStyle w:val="Emphasis"/>
          <w:highlight w:val="yellow"/>
        </w:rPr>
        <w:t>consequences</w:t>
      </w:r>
      <w:r w:rsidRPr="00434FB6">
        <w:rPr>
          <w:rStyle w:val="11111AAAAStyleUnderline"/>
          <w:highlight w:val="yellow"/>
        </w:rPr>
        <w:t xml:space="preserve"> </w:t>
      </w:r>
      <w:r w:rsidRPr="00434FB6">
        <w:rPr>
          <w:rStyle w:val="Emphasis"/>
          <w:highlight w:val="yellow"/>
        </w:rPr>
        <w:t>for their strategies</w:t>
      </w:r>
      <w:r w:rsidRPr="00434FB6">
        <w:t xml:space="preserve">, which we broadly </w:t>
      </w:r>
      <w:proofErr w:type="spellStart"/>
      <w:r w:rsidRPr="00434FB6">
        <w:t>categorise</w:t>
      </w:r>
      <w:proofErr w:type="spellEnd"/>
      <w:r w:rsidRPr="00434FB6">
        <w:t xml:space="preserve"> as defensive or offensive strategies.</w:t>
      </w:r>
    </w:p>
    <w:p w14:paraId="643061A4" w14:textId="77777777" w:rsidR="000F2257" w:rsidRPr="00434FB6" w:rsidRDefault="000F2257" w:rsidP="000F2257">
      <w:pPr>
        <w:rPr>
          <w:rStyle w:val="Style13ptBold"/>
        </w:rPr>
      </w:pPr>
      <w:r w:rsidRPr="00434FB6">
        <w:rPr>
          <w:rStyle w:val="11111AAAAStyleUnderline"/>
        </w:rPr>
        <w:t xml:space="preserve">Defensive strategies tend to be deployed in the context of </w:t>
      </w:r>
      <w:r w:rsidRPr="00434FB6">
        <w:rPr>
          <w:rStyle w:val="Emphasis"/>
        </w:rPr>
        <w:t>substantial challenges</w:t>
      </w:r>
      <w:r w:rsidRPr="00434FB6">
        <w:rPr>
          <w:rStyle w:val="11111AAAAStyleUnderline"/>
        </w:rPr>
        <w:t xml:space="preserve"> from </w:t>
      </w:r>
      <w:proofErr w:type="gramStart"/>
      <w:r w:rsidRPr="00434FB6">
        <w:rPr>
          <w:rStyle w:val="11111AAAAStyleUnderline"/>
        </w:rPr>
        <w:t>blow, and</w:t>
      </w:r>
      <w:proofErr w:type="gramEnd"/>
      <w:r w:rsidRPr="00434FB6">
        <w:rPr>
          <w:rStyle w:val="11111AAAAStyleUnderline"/>
        </w:rPr>
        <w:t xml:space="preserve"> can involve either </w:t>
      </w:r>
      <w:r w:rsidRPr="00434FB6">
        <w:rPr>
          <w:rStyle w:val="Emphasis"/>
        </w:rPr>
        <w:t>accommodation</w:t>
      </w:r>
      <w:r w:rsidRPr="00434FB6">
        <w:rPr>
          <w:rStyle w:val="11111AAAAStyleUnderline"/>
        </w:rPr>
        <w:t xml:space="preserve"> or </w:t>
      </w:r>
      <w:r w:rsidRPr="00434FB6">
        <w:rPr>
          <w:rStyle w:val="Emphasis"/>
        </w:rPr>
        <w:t>repression</w:t>
      </w:r>
      <w:r w:rsidRPr="00434FB6">
        <w:rPr>
          <w:rStyle w:val="11111AAAAStyleUnderline"/>
        </w:rPr>
        <w:t>.</w:t>
      </w:r>
      <w:r w:rsidRPr="00434FB6">
        <w:t xml:space="preserve"> A defensive strategy focused on accommodation typically </w:t>
      </w:r>
      <w:r w:rsidRPr="00434FB6">
        <w:rPr>
          <w:rStyle w:val="11111AAAAStyleUnderline"/>
          <w:highlight w:val="yellow"/>
        </w:rPr>
        <w:t xml:space="preserve">revolves around </w:t>
      </w:r>
      <w:r w:rsidRPr="00434FB6">
        <w:rPr>
          <w:rStyle w:val="Emphasis"/>
          <w:highlight w:val="yellow"/>
        </w:rPr>
        <w:t>granting concessions</w:t>
      </w:r>
      <w:r w:rsidRPr="00434FB6">
        <w:rPr>
          <w:rStyle w:val="11111AAAAStyleUnderline"/>
        </w:rPr>
        <w:t xml:space="preserve"> to the claims and demands of movements from below </w:t>
      </w:r>
      <w:r w:rsidRPr="00434FB6">
        <w:rPr>
          <w:rStyle w:val="11111AAAAStyleUnderline"/>
          <w:highlight w:val="yellow"/>
        </w:rPr>
        <w:t xml:space="preserve">with the aim of </w:t>
      </w:r>
      <w:r w:rsidRPr="00434FB6">
        <w:rPr>
          <w:rStyle w:val="Emphasis"/>
          <w:highlight w:val="yellow"/>
        </w:rPr>
        <w:t>appeasing</w:t>
      </w:r>
      <w:r w:rsidRPr="00434FB6">
        <w:rPr>
          <w:rStyle w:val="11111AAAAStyleUnderline"/>
          <w:highlight w:val="yellow"/>
        </w:rPr>
        <w:t xml:space="preserve"> and </w:t>
      </w:r>
      <w:r w:rsidRPr="00434FB6">
        <w:rPr>
          <w:rStyle w:val="Emphasis"/>
          <w:highlight w:val="yellow"/>
        </w:rPr>
        <w:t>defusing</w:t>
      </w:r>
      <w:r w:rsidRPr="00434FB6">
        <w:rPr>
          <w:rStyle w:val="11111AAAAStyleUnderline"/>
          <w:highlight w:val="yellow"/>
        </w:rPr>
        <w:t xml:space="preserve"> a force that</w:t>
      </w:r>
      <w:r w:rsidRPr="00434FB6">
        <w:rPr>
          <w:rStyle w:val="11111AAAAStyleUnderline"/>
        </w:rPr>
        <w:t xml:space="preserve"> might </w:t>
      </w:r>
      <w:r w:rsidRPr="00434FB6">
        <w:rPr>
          <w:rStyle w:val="11111AAAAStyleUnderline"/>
          <w:highlight w:val="yellow"/>
        </w:rPr>
        <w:t xml:space="preserve">otherwise </w:t>
      </w:r>
      <w:r w:rsidRPr="00434FB6">
        <w:rPr>
          <w:rStyle w:val="Emphasis"/>
          <w:highlight w:val="yellow"/>
        </w:rPr>
        <w:t>threaten</w:t>
      </w:r>
      <w:r w:rsidRPr="00434FB6">
        <w:rPr>
          <w:rStyle w:val="11111AAAAStyleUnderline"/>
          <w:highlight w:val="yellow"/>
        </w:rPr>
        <w:t xml:space="preserve"> the </w:t>
      </w:r>
      <w:r w:rsidRPr="00434FB6">
        <w:rPr>
          <w:rStyle w:val="Emphasis"/>
          <w:highlight w:val="yellow"/>
        </w:rPr>
        <w:t>existing social formation</w:t>
      </w:r>
      <w:r w:rsidRPr="00434FB6">
        <w:rPr>
          <w:rStyle w:val="11111AAAAStyleUnderline"/>
        </w:rPr>
        <w:t>.</w:t>
      </w:r>
      <w:r w:rsidRPr="00434FB6">
        <w:t xml:space="preserve"> A key example would be the mid-twentieth-century reforms implemented in much of Western Europe in response to workers’ movements. As this example suggests, such </w:t>
      </w:r>
      <w:r w:rsidRPr="00434FB6">
        <w:rPr>
          <w:rStyle w:val="11111AAAAStyleUnderline"/>
        </w:rPr>
        <w:t xml:space="preserve">strategies often </w:t>
      </w:r>
      <w:r w:rsidRPr="00434FB6">
        <w:rPr>
          <w:rStyle w:val="11111AAAAStyleUnderline"/>
          <w:highlight w:val="yellow"/>
        </w:rPr>
        <w:t>involve</w:t>
      </w:r>
      <w:r w:rsidRPr="00434FB6">
        <w:rPr>
          <w:rStyle w:val="11111AAAAStyleUnderline"/>
        </w:rPr>
        <w:t xml:space="preserve"> playing on existing differences within movements from below: </w:t>
      </w:r>
      <w:r w:rsidRPr="00434FB6">
        <w:rPr>
          <w:rStyle w:val="Emphasis"/>
          <w:highlight w:val="yellow"/>
        </w:rPr>
        <w:t>alliances</w:t>
      </w:r>
      <w:r w:rsidRPr="00434FB6">
        <w:rPr>
          <w:rStyle w:val="11111AAAAStyleUnderline"/>
        </w:rPr>
        <w:t xml:space="preserve"> with </w:t>
      </w:r>
      <w:r w:rsidRPr="00434FB6">
        <w:rPr>
          <w:rStyle w:val="Emphasis"/>
        </w:rPr>
        <w:t>social democrats</w:t>
      </w:r>
      <w:r w:rsidRPr="00434FB6">
        <w:rPr>
          <w:rStyle w:val="11111AAAAStyleUnderline"/>
        </w:rPr>
        <w:t xml:space="preserve"> </w:t>
      </w:r>
      <w:r w:rsidRPr="00434FB6">
        <w:rPr>
          <w:rStyle w:val="11111AAAAStyleUnderline"/>
          <w:highlight w:val="yellow"/>
        </w:rPr>
        <w:t>against</w:t>
      </w:r>
      <w:r w:rsidRPr="00434FB6">
        <w:rPr>
          <w:rStyle w:val="11111AAAAStyleUnderline"/>
        </w:rPr>
        <w:t xml:space="preserve"> more </w:t>
      </w:r>
      <w:r w:rsidRPr="00434FB6">
        <w:rPr>
          <w:rStyle w:val="11111AAAAStyleUnderline"/>
          <w:highlight w:val="yellow"/>
        </w:rPr>
        <w:t>radical</w:t>
      </w:r>
      <w:r w:rsidRPr="00434FB6">
        <w:rPr>
          <w:rStyle w:val="11111AAAAStyleUnderline"/>
        </w:rPr>
        <w:t xml:space="preserve"> Left </w:t>
      </w:r>
      <w:r w:rsidRPr="00434FB6">
        <w:rPr>
          <w:rStyle w:val="11111AAAAStyleUnderline"/>
          <w:highlight w:val="yellow"/>
        </w:rPr>
        <w:t xml:space="preserve">actors, or </w:t>
      </w:r>
      <w:r w:rsidRPr="00434FB6">
        <w:rPr>
          <w:rStyle w:val="Emphasis"/>
          <w:highlight w:val="yellow"/>
        </w:rPr>
        <w:t>coopting leaderships</w:t>
      </w:r>
      <w:r w:rsidRPr="00434FB6">
        <w:rPr>
          <w:rStyle w:val="11111AAAAStyleUnderline"/>
        </w:rPr>
        <w:t xml:space="preserve"> into positions of relative power </w:t>
      </w:r>
      <w:r w:rsidRPr="00434FB6">
        <w:rPr>
          <w:rStyle w:val="11111AAAAStyleUnderline"/>
          <w:highlight w:val="yellow"/>
        </w:rPr>
        <w:t xml:space="preserve">while </w:t>
      </w:r>
      <w:proofErr w:type="spellStart"/>
      <w:r w:rsidRPr="00434FB6">
        <w:rPr>
          <w:rStyle w:val="Emphasis"/>
          <w:highlight w:val="yellow"/>
        </w:rPr>
        <w:t>demobilising</w:t>
      </w:r>
      <w:proofErr w:type="spellEnd"/>
      <w:r w:rsidRPr="00434FB6">
        <w:rPr>
          <w:rStyle w:val="Emphasis"/>
          <w:highlight w:val="yellow"/>
        </w:rPr>
        <w:t xml:space="preserve"> the movement</w:t>
      </w:r>
      <w:r w:rsidRPr="00434FB6">
        <w:rPr>
          <w:rStyle w:val="11111AAAAStyleUnderline"/>
          <w:highlight w:val="yellow"/>
        </w:rPr>
        <w:t>.</w:t>
      </w:r>
    </w:p>
    <w:p w14:paraId="2F1ECD7C" w14:textId="77777777" w:rsidR="000F2257" w:rsidRPr="00434FB6" w:rsidRDefault="000F2257" w:rsidP="000F2257">
      <w:pPr>
        <w:rPr>
          <w:rStyle w:val="Style13ptBold"/>
        </w:rPr>
      </w:pPr>
      <w:r w:rsidRPr="00434FB6">
        <w:t xml:space="preserve">Defensive strategies </w:t>
      </w:r>
      <w:proofErr w:type="spellStart"/>
      <w:r w:rsidRPr="00434FB6">
        <w:t>centred</w:t>
      </w:r>
      <w:proofErr w:type="spellEnd"/>
      <w:r w:rsidRPr="00434FB6">
        <w:t xml:space="preserve"> on repression involve violent coercion and the suspension of civil rights, such as the state-terrorism unleashed by authoritarian régimes in Latin America against radical popular movements in the 1970s and 1980s as part of the implementation of neoliberal economic policies, ‘anti-terrorist’ legislation allowing for the </w:t>
      </w:r>
      <w:proofErr w:type="spellStart"/>
      <w:r w:rsidRPr="00434FB6">
        <w:t>generalised</w:t>
      </w:r>
      <w:proofErr w:type="spellEnd"/>
      <w:r w:rsidRPr="00434FB6">
        <w:t xml:space="preserve"> surveillance of everyday life, or the </w:t>
      </w:r>
      <w:proofErr w:type="spellStart"/>
      <w:r w:rsidRPr="00434FB6">
        <w:t>criminalisation</w:t>
      </w:r>
      <w:proofErr w:type="spellEnd"/>
      <w:r w:rsidRPr="00434FB6">
        <w:t xml:space="preserve"> of counter-cultures seen as potential sources of large-scale protest, as in the UK’s 1994 Criminal Justice Act.37</w:t>
      </w:r>
    </w:p>
    <w:p w14:paraId="4BBDE005" w14:textId="77777777" w:rsidR="000F2257" w:rsidRPr="00434FB6" w:rsidRDefault="000F2257" w:rsidP="000F2257">
      <w:pPr>
        <w:rPr>
          <w:rStyle w:val="Style13ptBold"/>
        </w:rPr>
      </w:pPr>
      <w:r w:rsidRPr="00434FB6">
        <w:rPr>
          <w:rStyle w:val="11111AAAAStyleUnderline"/>
          <w:highlight w:val="yellow"/>
        </w:rPr>
        <w:t>Hegemony is</w:t>
      </w:r>
      <w:r w:rsidRPr="00434FB6">
        <w:t xml:space="preserve">, of course, </w:t>
      </w:r>
      <w:r w:rsidRPr="00434FB6">
        <w:rPr>
          <w:rStyle w:val="11111AAAAStyleUnderline"/>
          <w:highlight w:val="yellow"/>
        </w:rPr>
        <w:t>always ‘</w:t>
      </w:r>
      <w:r w:rsidRPr="00434FB6">
        <w:rPr>
          <w:rStyle w:val="Emphasis"/>
          <w:highlight w:val="yellow"/>
        </w:rPr>
        <w:t xml:space="preserve">consent </w:t>
      </w:r>
      <w:proofErr w:type="spellStart"/>
      <w:r w:rsidRPr="00434FB6">
        <w:rPr>
          <w:rStyle w:val="Emphasis"/>
          <w:highlight w:val="yellow"/>
        </w:rPr>
        <w:t>armoured</w:t>
      </w:r>
      <w:proofErr w:type="spellEnd"/>
      <w:r w:rsidRPr="00434FB6">
        <w:rPr>
          <w:rStyle w:val="Emphasis"/>
          <w:highlight w:val="yellow"/>
        </w:rPr>
        <w:t xml:space="preserve"> by coercion</w:t>
      </w:r>
      <w:r w:rsidRPr="00434FB6">
        <w:rPr>
          <w:rStyle w:val="11111AAAAStyleUnderline"/>
          <w:highlight w:val="yellow"/>
        </w:rPr>
        <w:t>’</w:t>
      </w:r>
      <w:r w:rsidRPr="00434FB6">
        <w:rPr>
          <w:rStyle w:val="11111AAAAStyleUnderline"/>
        </w:rPr>
        <w:t>.</w:t>
      </w:r>
      <w:r w:rsidRPr="00434FB6">
        <w:t xml:space="preserve">38 Thus the </w:t>
      </w:r>
      <w:r w:rsidRPr="00434FB6">
        <w:rPr>
          <w:rStyle w:val="11111AAAAStyleUnderline"/>
        </w:rPr>
        <w:t xml:space="preserve">defensive strategies of movements from above </w:t>
      </w:r>
      <w:r w:rsidRPr="00434FB6">
        <w:rPr>
          <w:rStyle w:val="Emphasis"/>
        </w:rPr>
        <w:t>always involve</w:t>
      </w:r>
      <w:r w:rsidRPr="00434FB6">
        <w:rPr>
          <w:rStyle w:val="11111AAAAStyleUnderline"/>
        </w:rPr>
        <w:t xml:space="preserve"> some </w:t>
      </w:r>
      <w:r w:rsidRPr="00434FB6">
        <w:rPr>
          <w:rStyle w:val="Emphasis"/>
        </w:rPr>
        <w:t>accommodation</w:t>
      </w:r>
      <w:r w:rsidRPr="00434FB6">
        <w:rPr>
          <w:rStyle w:val="11111AAAAStyleUnderline"/>
        </w:rPr>
        <w:t xml:space="preserve"> and some </w:t>
      </w:r>
      <w:r w:rsidRPr="00434FB6">
        <w:rPr>
          <w:rStyle w:val="Emphasis"/>
        </w:rPr>
        <w:t>repression</w:t>
      </w:r>
      <w:r w:rsidRPr="00434FB6">
        <w:rPr>
          <w:rStyle w:val="11111AAAAStyleUnderline"/>
        </w:rPr>
        <w:t>, while varying in emphasis.</w:t>
      </w:r>
      <w:r w:rsidRPr="00434FB6">
        <w:t xml:space="preserve"> </w:t>
      </w:r>
      <w:r w:rsidRPr="00434FB6">
        <w:rPr>
          <w:rStyle w:val="11111AAAAStyleUnderline"/>
        </w:rPr>
        <w:t xml:space="preserve">Successful </w:t>
      </w:r>
      <w:r w:rsidRPr="00434FB6">
        <w:rPr>
          <w:rStyle w:val="11111AAAAStyleUnderline"/>
          <w:highlight w:val="yellow"/>
        </w:rPr>
        <w:t xml:space="preserve">repressive strategies </w:t>
      </w:r>
      <w:proofErr w:type="gramStart"/>
      <w:r w:rsidRPr="00434FB6">
        <w:rPr>
          <w:rStyle w:val="Emphasis"/>
          <w:highlight w:val="yellow"/>
        </w:rPr>
        <w:t>rely on</w:t>
      </w:r>
      <w:proofErr w:type="gramEnd"/>
      <w:r w:rsidRPr="00434FB6">
        <w:rPr>
          <w:rStyle w:val="11111AAAAStyleUnderline"/>
        </w:rPr>
        <w:t xml:space="preserve"> a substantial coalition willing to </w:t>
      </w:r>
      <w:r w:rsidRPr="00434FB6">
        <w:rPr>
          <w:rStyle w:val="Emphasis"/>
        </w:rPr>
        <w:t>support</w:t>
      </w:r>
      <w:r w:rsidRPr="00434FB6">
        <w:rPr>
          <w:rStyle w:val="11111AAAAStyleUnderline"/>
        </w:rPr>
        <w:t xml:space="preserve"> them, established by </w:t>
      </w:r>
      <w:r w:rsidRPr="00434FB6">
        <w:rPr>
          <w:rStyle w:val="Emphasis"/>
          <w:highlight w:val="yellow"/>
        </w:rPr>
        <w:t>offering concessions</w:t>
      </w:r>
      <w:r w:rsidRPr="00434FB6">
        <w:rPr>
          <w:rStyle w:val="11111AAAAStyleUnderline"/>
        </w:rPr>
        <w:t xml:space="preserve"> to more moderate movements from below.</w:t>
      </w:r>
      <w:r w:rsidRPr="00434FB6">
        <w:t xml:space="preserve"> Conversely, </w:t>
      </w:r>
      <w:r w:rsidRPr="00434FB6">
        <w:rPr>
          <w:rStyle w:val="11111AAAAStyleUnderline"/>
        </w:rPr>
        <w:t xml:space="preserve">accommodative strategies are often accompanied by the </w:t>
      </w:r>
      <w:proofErr w:type="spellStart"/>
      <w:r w:rsidRPr="00434FB6">
        <w:rPr>
          <w:rStyle w:val="Emphasis"/>
        </w:rPr>
        <w:t>criminalisation</w:t>
      </w:r>
      <w:proofErr w:type="spellEnd"/>
      <w:r w:rsidRPr="00434FB6">
        <w:rPr>
          <w:rStyle w:val="11111AAAAStyleUnderline"/>
        </w:rPr>
        <w:t xml:space="preserve"> of more </w:t>
      </w:r>
      <w:r w:rsidRPr="00434FB6">
        <w:rPr>
          <w:rStyle w:val="Emphasis"/>
        </w:rPr>
        <w:t>radical movements</w:t>
      </w:r>
      <w:r w:rsidRPr="00434FB6">
        <w:rPr>
          <w:rStyle w:val="11111AAAAStyleUnderline"/>
        </w:rPr>
        <w:t>.</w:t>
      </w:r>
      <w:r w:rsidRPr="00434FB6">
        <w:t xml:space="preserve"> </w:t>
      </w:r>
      <w:proofErr w:type="gramStart"/>
      <w:r w:rsidRPr="00434FB6">
        <w:t>Thus</w:t>
      </w:r>
      <w:proofErr w:type="gramEnd"/>
      <w:r w:rsidRPr="00434FB6">
        <w:t xml:space="preserve"> in constructing the historic bloc that underpinned Western Europe’s postwar class compromise, </w:t>
      </w:r>
      <w:r w:rsidRPr="00434FB6">
        <w:rPr>
          <w:rStyle w:val="11111AAAAStyleUnderline"/>
        </w:rPr>
        <w:t xml:space="preserve">more </w:t>
      </w:r>
      <w:r w:rsidRPr="00434FB6">
        <w:rPr>
          <w:rStyle w:val="Emphasis"/>
          <w:highlight w:val="yellow"/>
        </w:rPr>
        <w:t>moderate unions</w:t>
      </w:r>
      <w:r w:rsidRPr="00434FB6">
        <w:rPr>
          <w:rStyle w:val="11111AAAAStyleUnderline"/>
        </w:rPr>
        <w:t xml:space="preserve"> and skilled workers </w:t>
      </w:r>
      <w:r w:rsidRPr="00434FB6">
        <w:rPr>
          <w:rStyle w:val="11111AAAAStyleUnderline"/>
          <w:highlight w:val="yellow"/>
        </w:rPr>
        <w:t>were</w:t>
      </w:r>
      <w:r w:rsidRPr="00434FB6">
        <w:rPr>
          <w:rStyle w:val="11111AAAAStyleUnderline"/>
        </w:rPr>
        <w:t xml:space="preserve"> typically </w:t>
      </w:r>
      <w:r w:rsidRPr="00434FB6">
        <w:rPr>
          <w:rStyle w:val="Emphasis"/>
          <w:highlight w:val="yellow"/>
        </w:rPr>
        <w:t>incorporated</w:t>
      </w:r>
      <w:r w:rsidRPr="00434FB6">
        <w:rPr>
          <w:rStyle w:val="11111AAAAStyleUnderline"/>
          <w:highlight w:val="yellow"/>
        </w:rPr>
        <w:t xml:space="preserve"> into </w:t>
      </w:r>
      <w:proofErr w:type="gramStart"/>
      <w:r w:rsidRPr="00434FB6">
        <w:rPr>
          <w:rStyle w:val="Emphasis"/>
          <w:highlight w:val="yellow"/>
        </w:rPr>
        <w:t>corporatist</w:t>
      </w:r>
      <w:proofErr w:type="gramEnd"/>
      <w:r w:rsidRPr="00434FB6">
        <w:rPr>
          <w:rStyle w:val="Emphasis"/>
          <w:highlight w:val="yellow"/>
        </w:rPr>
        <w:t xml:space="preserve"> arrangements</w:t>
      </w:r>
      <w:r w:rsidRPr="00434FB6">
        <w:rPr>
          <w:rStyle w:val="11111AAAAStyleUnderline"/>
          <w:highlight w:val="yellow"/>
        </w:rPr>
        <w:t xml:space="preserve"> with</w:t>
      </w:r>
      <w:r w:rsidRPr="00434FB6">
        <w:rPr>
          <w:rStyle w:val="11111AAAAStyleUnderline"/>
        </w:rPr>
        <w:t xml:space="preserve"> the </w:t>
      </w:r>
      <w:r w:rsidRPr="00434FB6">
        <w:rPr>
          <w:rStyle w:val="11111AAAAStyleUnderline"/>
          <w:highlight w:val="yellow"/>
        </w:rPr>
        <w:t>state and capital, while</w:t>
      </w:r>
      <w:r w:rsidRPr="00434FB6">
        <w:rPr>
          <w:rStyle w:val="11111AAAAStyleUnderline"/>
        </w:rPr>
        <w:t xml:space="preserve"> more </w:t>
      </w:r>
      <w:r w:rsidRPr="00434FB6">
        <w:rPr>
          <w:rStyle w:val="Emphasis"/>
          <w:highlight w:val="yellow"/>
        </w:rPr>
        <w:t>militant unions</w:t>
      </w:r>
      <w:r w:rsidRPr="00434FB6">
        <w:rPr>
          <w:rStyle w:val="11111AAAAStyleUnderline"/>
        </w:rPr>
        <w:t xml:space="preserve"> and unskilled workers </w:t>
      </w:r>
      <w:r w:rsidRPr="00434FB6">
        <w:rPr>
          <w:rStyle w:val="11111AAAAStyleUnderline"/>
          <w:highlight w:val="yellow"/>
        </w:rPr>
        <w:t>were</w:t>
      </w:r>
      <w:r w:rsidRPr="00434FB6">
        <w:rPr>
          <w:rStyle w:val="11111AAAAStyleUnderline"/>
        </w:rPr>
        <w:t xml:space="preserve"> often </w:t>
      </w:r>
      <w:r w:rsidRPr="00434FB6">
        <w:rPr>
          <w:rStyle w:val="Emphasis"/>
          <w:highlight w:val="yellow"/>
        </w:rPr>
        <w:t>excluded</w:t>
      </w:r>
      <w:r w:rsidRPr="00434FB6">
        <w:rPr>
          <w:rStyle w:val="11111AAAAStyleUnderline"/>
        </w:rPr>
        <w:t xml:space="preserve"> and subject to repression.</w:t>
      </w:r>
      <w:r w:rsidRPr="00434FB6">
        <w:t>39</w:t>
      </w:r>
    </w:p>
    <w:p w14:paraId="4E47EEB7" w14:textId="77777777" w:rsidR="000F2257" w:rsidRPr="00434FB6" w:rsidRDefault="000F2257" w:rsidP="000F2257">
      <w:pPr>
        <w:rPr>
          <w:rStyle w:val="Style13ptBold"/>
        </w:rPr>
      </w:pPr>
      <w:r w:rsidRPr="00434FB6">
        <w:rPr>
          <w:rStyle w:val="11111AAAAStyleUnderline"/>
          <w:highlight w:val="yellow"/>
        </w:rPr>
        <w:t>Offensive strategies</w:t>
      </w:r>
      <w:r w:rsidRPr="00434FB6">
        <w:rPr>
          <w:rStyle w:val="11111AAAAStyleUnderline"/>
        </w:rPr>
        <w:t xml:space="preserve"> </w:t>
      </w:r>
      <w:r w:rsidRPr="00434FB6">
        <w:t xml:space="preserve">from above typically </w:t>
      </w:r>
      <w:r w:rsidRPr="00434FB6">
        <w:rPr>
          <w:rStyle w:val="11111AAAAStyleUnderline"/>
        </w:rPr>
        <w:t xml:space="preserve">involve </w:t>
      </w:r>
      <w:r w:rsidRPr="00434FB6">
        <w:rPr>
          <w:rStyle w:val="Emphasis"/>
        </w:rPr>
        <w:t>attacks</w:t>
      </w:r>
      <w:r w:rsidRPr="00434FB6">
        <w:rPr>
          <w:rStyle w:val="11111AAAAStyleUnderline"/>
        </w:rPr>
        <w:t xml:space="preserve"> on the </w:t>
      </w:r>
      <w:r w:rsidRPr="00434FB6">
        <w:rPr>
          <w:rStyle w:val="Emphasis"/>
        </w:rPr>
        <w:t>truce lines</w:t>
      </w:r>
      <w:r w:rsidRPr="00434FB6">
        <w:rPr>
          <w:rStyle w:val="11111AAAAStyleUnderline"/>
        </w:rPr>
        <w:t xml:space="preserve"> left by movement struggles of the past, undermining and </w:t>
      </w:r>
      <w:r w:rsidRPr="00434FB6">
        <w:rPr>
          <w:rStyle w:val="Emphasis"/>
          <w:highlight w:val="yellow"/>
        </w:rPr>
        <w:t>revers</w:t>
      </w:r>
      <w:r w:rsidRPr="00434FB6">
        <w:t>ing</w:t>
      </w:r>
      <w:r w:rsidRPr="00434FB6">
        <w:rPr>
          <w:rStyle w:val="11111AAAAStyleUnderline"/>
        </w:rPr>
        <w:t xml:space="preserve"> the </w:t>
      </w:r>
      <w:r w:rsidRPr="00434FB6">
        <w:rPr>
          <w:rStyle w:val="Emphasis"/>
          <w:highlight w:val="yellow"/>
        </w:rPr>
        <w:t>victories</w:t>
      </w:r>
      <w:r w:rsidRPr="00434FB6">
        <w:rPr>
          <w:rStyle w:val="11111AAAAStyleUnderline"/>
          <w:highlight w:val="yellow"/>
        </w:rPr>
        <w:t xml:space="preserve"> and </w:t>
      </w:r>
      <w:r w:rsidRPr="00434FB6">
        <w:rPr>
          <w:rStyle w:val="Emphasis"/>
          <w:highlight w:val="yellow"/>
        </w:rPr>
        <w:t>concessions</w:t>
      </w:r>
      <w:r w:rsidRPr="00434FB6">
        <w:rPr>
          <w:rStyle w:val="11111AAAAStyleUnderline"/>
        </w:rPr>
        <w:t xml:space="preserve"> won by movements from below. </w:t>
      </w:r>
      <w:proofErr w:type="gramStart"/>
      <w:r w:rsidRPr="00434FB6">
        <w:rPr>
          <w:rStyle w:val="11111AAAAStyleUnderline"/>
        </w:rPr>
        <w:t>Thus</w:t>
      </w:r>
      <w:proofErr w:type="gramEnd"/>
      <w:r w:rsidRPr="00434FB6">
        <w:rPr>
          <w:rStyle w:val="11111AAAAStyleUnderline"/>
        </w:rPr>
        <w:t xml:space="preserve"> they are aimed either at </w:t>
      </w:r>
      <w:r w:rsidRPr="00434FB6">
        <w:rPr>
          <w:rStyle w:val="Emphasis"/>
        </w:rPr>
        <w:t>attaining hegemony</w:t>
      </w:r>
      <w:r w:rsidRPr="00434FB6">
        <w:rPr>
          <w:rStyle w:val="11111AAAAStyleUnderline"/>
        </w:rPr>
        <w:t xml:space="preserve"> for newly dominant social groups, </w:t>
      </w:r>
      <w:r w:rsidRPr="00434FB6">
        <w:rPr>
          <w:rStyle w:val="Emphasis"/>
        </w:rPr>
        <w:t>or</w:t>
      </w:r>
      <w:r w:rsidRPr="00434FB6">
        <w:rPr>
          <w:rStyle w:val="11111AAAAStyleUnderline"/>
        </w:rPr>
        <w:t xml:space="preserve"> at </w:t>
      </w:r>
      <w:r w:rsidRPr="00434FB6">
        <w:rPr>
          <w:rStyle w:val="Emphasis"/>
          <w:highlight w:val="yellow"/>
        </w:rPr>
        <w:t>restoring</w:t>
      </w:r>
      <w:r w:rsidRPr="00434FB6">
        <w:rPr>
          <w:rStyle w:val="11111AAAAStyleUnderline"/>
        </w:rPr>
        <w:t xml:space="preserve"> the </w:t>
      </w:r>
      <w:r w:rsidRPr="00434FB6">
        <w:rPr>
          <w:rStyle w:val="Emphasis"/>
          <w:highlight w:val="yellow"/>
        </w:rPr>
        <w:t>power</w:t>
      </w:r>
      <w:r w:rsidRPr="00434FB6">
        <w:rPr>
          <w:rStyle w:val="11111AAAAStyleUnderline"/>
        </w:rPr>
        <w:t xml:space="preserve"> of </w:t>
      </w:r>
      <w:proofErr w:type="gramStart"/>
      <w:r w:rsidRPr="00434FB6">
        <w:rPr>
          <w:rStyle w:val="11111AAAAStyleUnderline"/>
        </w:rPr>
        <w:t>already-dominant</w:t>
      </w:r>
      <w:proofErr w:type="gramEnd"/>
      <w:r w:rsidRPr="00434FB6">
        <w:rPr>
          <w:rStyle w:val="11111AAAAStyleUnderline"/>
        </w:rPr>
        <w:t xml:space="preserve"> </w:t>
      </w:r>
      <w:proofErr w:type="gramStart"/>
      <w:r w:rsidRPr="00434FB6">
        <w:rPr>
          <w:rStyle w:val="11111AAAAStyleUnderline"/>
        </w:rPr>
        <w:t>groups, and</w:t>
      </w:r>
      <w:proofErr w:type="gramEnd"/>
      <w:r w:rsidRPr="00434FB6">
        <w:rPr>
          <w:rStyle w:val="11111AAAAStyleUnderline"/>
        </w:rPr>
        <w:t xml:space="preserve"> are typically </w:t>
      </w:r>
      <w:r w:rsidRPr="00434FB6">
        <w:rPr>
          <w:rStyle w:val="Emphasis"/>
          <w:highlight w:val="yellow"/>
        </w:rPr>
        <w:t>deployed at times of crisis</w:t>
      </w:r>
      <w:r w:rsidRPr="00434FB6">
        <w:rPr>
          <w:rStyle w:val="11111AAAAStyleUnderline"/>
          <w:highlight w:val="yellow"/>
        </w:rPr>
        <w:t xml:space="preserve"> and </w:t>
      </w:r>
      <w:r w:rsidRPr="00434FB6">
        <w:rPr>
          <w:rStyle w:val="Emphasis"/>
          <w:highlight w:val="yellow"/>
        </w:rPr>
        <w:t>breakdown</w:t>
      </w:r>
      <w:r w:rsidRPr="00434FB6">
        <w:rPr>
          <w:rStyle w:val="11111AAAAStyleUnderline"/>
        </w:rPr>
        <w:t xml:space="preserve"> of all or part of a social formation.</w:t>
      </w:r>
    </w:p>
    <w:p w14:paraId="389DC696" w14:textId="77777777" w:rsidR="000F2257" w:rsidRPr="00434FB6" w:rsidRDefault="000F2257" w:rsidP="000F2257">
      <w:pPr>
        <w:rPr>
          <w:rStyle w:val="Style13ptBold"/>
        </w:rPr>
      </w:pPr>
      <w:r w:rsidRPr="00434FB6">
        <w:t xml:space="preserve">An example of the former would be the bourgeois revolutions involved in the rise of capitalism in England, France and the USA. These revolutions, and the movements from above which formed themselves in these processes, represented ‘the development of a group in society with an independent economic base, which attacks obstacles to a democratic version of capitalism that have been inherited from the past’.40 </w:t>
      </w:r>
      <w:r w:rsidRPr="00434FB6">
        <w:rPr>
          <w:rStyle w:val="11111AAAAStyleUnderline"/>
        </w:rPr>
        <w:t>Neoliberalism</w:t>
      </w:r>
      <w:r w:rsidRPr="00434FB6">
        <w:t xml:space="preserve"> is, of course, the most recent example of an offensive movement from above seeking to restore and extend the hegemony of already-dominant social groups. Its </w:t>
      </w:r>
      <w:r w:rsidRPr="00434FB6">
        <w:rPr>
          <w:rStyle w:val="11111AAAAStyleUnderline"/>
        </w:rPr>
        <w:t xml:space="preserve">prime achievement has been restoring the class power of capital by fundamentally undermining the social restrictions and regulations imposed on capitalist accumulation </w:t>
      </w:r>
      <w:proofErr w:type="gramStart"/>
      <w:r w:rsidRPr="00434FB6">
        <w:rPr>
          <w:rStyle w:val="11111AAAAStyleUnderline"/>
        </w:rPr>
        <w:t>as a result of</w:t>
      </w:r>
      <w:proofErr w:type="gramEnd"/>
      <w:r w:rsidRPr="00434FB6">
        <w:rPr>
          <w:rStyle w:val="11111AAAAStyleUnderline"/>
        </w:rPr>
        <w:t xml:space="preserve"> working-class struggles in the first half of the twentieth century</w:t>
      </w:r>
      <w:r w:rsidRPr="00434FB6">
        <w:t>.41</w:t>
      </w:r>
    </w:p>
    <w:p w14:paraId="17D835BF" w14:textId="77777777" w:rsidR="000F2257" w:rsidRDefault="000F2257" w:rsidP="000F2257">
      <w:r w:rsidRPr="00434FB6">
        <w:t xml:space="preserve">In yet other cases, </w:t>
      </w:r>
      <w:r w:rsidRPr="00434FB6">
        <w:rPr>
          <w:rStyle w:val="11111AAAAStyleUnderline"/>
        </w:rPr>
        <w:t xml:space="preserve">social </w:t>
      </w:r>
      <w:r w:rsidRPr="00434FB6">
        <w:rPr>
          <w:rStyle w:val="11111AAAAStyleUnderline"/>
          <w:highlight w:val="yellow"/>
        </w:rPr>
        <w:t>movements</w:t>
      </w:r>
      <w:r w:rsidRPr="00434FB6">
        <w:rPr>
          <w:rStyle w:val="11111AAAAStyleUnderline"/>
        </w:rPr>
        <w:t xml:space="preserve"> from </w:t>
      </w:r>
      <w:r w:rsidRPr="00434FB6">
        <w:rPr>
          <w:rStyle w:val="11111AAAAStyleUnderline"/>
          <w:highlight w:val="yellow"/>
        </w:rPr>
        <w:t>above</w:t>
      </w:r>
      <w:r w:rsidRPr="00434FB6">
        <w:rPr>
          <w:rStyle w:val="11111AAAAStyleUnderline"/>
        </w:rPr>
        <w:t xml:space="preserve"> may </w:t>
      </w:r>
      <w:r w:rsidRPr="00434FB6">
        <w:rPr>
          <w:rStyle w:val="11111AAAAStyleUnderline"/>
          <w:highlight w:val="yellow"/>
        </w:rPr>
        <w:t>show</w:t>
      </w:r>
      <w:r w:rsidRPr="00434FB6">
        <w:rPr>
          <w:rStyle w:val="11111AAAAStyleUnderline"/>
        </w:rPr>
        <w:t xml:space="preserve"> the dynamics of </w:t>
      </w:r>
      <w:r w:rsidRPr="00434FB6">
        <w:rPr>
          <w:rStyle w:val="11111AAAAStyleUnderline"/>
          <w:highlight w:val="yellow"/>
        </w:rPr>
        <w:t xml:space="preserve">a </w:t>
      </w:r>
      <w:r w:rsidRPr="00434FB6">
        <w:rPr>
          <w:rStyle w:val="Emphasis"/>
          <w:highlight w:val="yellow"/>
        </w:rPr>
        <w:t>‘passive revolution’</w:t>
      </w:r>
      <w:r w:rsidRPr="00434FB6">
        <w:rPr>
          <w:rStyle w:val="11111AAAAStyleUnderline"/>
        </w:rPr>
        <w:t xml:space="preserve">, </w:t>
      </w:r>
      <w:r w:rsidRPr="00434FB6">
        <w:rPr>
          <w:rStyle w:val="11111AAAAStyleUnderline"/>
          <w:highlight w:val="yellow"/>
        </w:rPr>
        <w:t>where</w:t>
      </w:r>
      <w:r w:rsidRPr="00434FB6">
        <w:rPr>
          <w:rStyle w:val="11111AAAAStyleUnderline"/>
        </w:rPr>
        <w:t xml:space="preserve"> an </w:t>
      </w:r>
      <w:r w:rsidRPr="00434FB6">
        <w:rPr>
          <w:rStyle w:val="11111AAAAStyleUnderline"/>
          <w:highlight w:val="yellow"/>
        </w:rPr>
        <w:t xml:space="preserve">alliance between </w:t>
      </w:r>
      <w:r w:rsidRPr="00434FB6">
        <w:rPr>
          <w:rStyle w:val="Emphasis"/>
          <w:highlight w:val="yellow"/>
        </w:rPr>
        <w:t>existing</w:t>
      </w:r>
      <w:r w:rsidRPr="00434FB6">
        <w:rPr>
          <w:rStyle w:val="11111AAAAStyleUnderline"/>
          <w:highlight w:val="yellow"/>
        </w:rPr>
        <w:t xml:space="preserve"> and </w:t>
      </w:r>
      <w:r w:rsidRPr="00434FB6">
        <w:rPr>
          <w:rStyle w:val="Emphasis"/>
          <w:highlight w:val="yellow"/>
        </w:rPr>
        <w:t>new</w:t>
      </w:r>
      <w:r w:rsidRPr="00434FB6">
        <w:rPr>
          <w:rStyle w:val="11111AAAAStyleUnderline"/>
        </w:rPr>
        <w:t xml:space="preserve"> dominant </w:t>
      </w:r>
      <w:r w:rsidRPr="00434FB6">
        <w:rPr>
          <w:rStyle w:val="Emphasis"/>
          <w:highlight w:val="yellow"/>
        </w:rPr>
        <w:t>groups</w:t>
      </w:r>
      <w:r w:rsidRPr="00434FB6">
        <w:rPr>
          <w:rStyle w:val="11111AAAAStyleUnderline"/>
          <w:highlight w:val="yellow"/>
        </w:rPr>
        <w:t xml:space="preserve"> via the state</w:t>
      </w:r>
      <w:r w:rsidRPr="00434FB6">
        <w:rPr>
          <w:rStyle w:val="11111AAAAStyleUnderline"/>
        </w:rPr>
        <w:t xml:space="preserve"> </w:t>
      </w:r>
      <w:r w:rsidRPr="00434FB6">
        <w:rPr>
          <w:rStyle w:val="11111AAAAStyleUnderline"/>
          <w:highlight w:val="yellow"/>
        </w:rPr>
        <w:t>enables</w:t>
      </w:r>
      <w:r w:rsidRPr="00434FB6">
        <w:rPr>
          <w:rStyle w:val="11111AAAAStyleUnderline"/>
        </w:rPr>
        <w:t xml:space="preserve"> the introduction of </w:t>
      </w:r>
      <w:r w:rsidRPr="00434FB6">
        <w:rPr>
          <w:rStyle w:val="11111AAAAStyleUnderline"/>
          <w:highlight w:val="yellow"/>
        </w:rPr>
        <w:t xml:space="preserve">a </w:t>
      </w:r>
      <w:r w:rsidRPr="00434FB6">
        <w:rPr>
          <w:rStyle w:val="Emphasis"/>
          <w:highlight w:val="yellow"/>
        </w:rPr>
        <w:t>new form of capitalism</w:t>
      </w:r>
      <w:r w:rsidRPr="00434FB6">
        <w:rPr>
          <w:rStyle w:val="11111AAAAStyleUnderline"/>
          <w:highlight w:val="yellow"/>
        </w:rPr>
        <w:t xml:space="preserve"> without</w:t>
      </w:r>
      <w:r w:rsidRPr="00434FB6">
        <w:rPr>
          <w:rStyle w:val="11111AAAAStyleUnderline"/>
        </w:rPr>
        <w:t xml:space="preserve"> </w:t>
      </w:r>
      <w:r w:rsidRPr="00434FB6">
        <w:rPr>
          <w:rStyle w:val="Emphasis"/>
        </w:rPr>
        <w:t xml:space="preserve">directly </w:t>
      </w:r>
      <w:r w:rsidRPr="00434FB6">
        <w:rPr>
          <w:rStyle w:val="Emphasis"/>
          <w:highlight w:val="yellow"/>
        </w:rPr>
        <w:t>dislodging</w:t>
      </w:r>
      <w:r w:rsidRPr="00434FB6">
        <w:rPr>
          <w:rStyle w:val="11111AAAAStyleUnderline"/>
          <w:highlight w:val="yellow"/>
        </w:rPr>
        <w:t xml:space="preserve"> existing</w:t>
      </w:r>
      <w:r w:rsidRPr="00434FB6">
        <w:rPr>
          <w:rStyle w:val="11111AAAAStyleUnderline"/>
        </w:rPr>
        <w:t xml:space="preserve"> </w:t>
      </w:r>
      <w:r w:rsidRPr="00434FB6">
        <w:rPr>
          <w:rStyle w:val="Emphasis"/>
        </w:rPr>
        <w:t>dominant groups</w:t>
      </w:r>
      <w:r w:rsidRPr="00434FB6">
        <w:rPr>
          <w:rStyle w:val="11111AAAAStyleUnderline"/>
        </w:rPr>
        <w:t xml:space="preserve"> and the </w:t>
      </w:r>
      <w:r w:rsidRPr="00434FB6">
        <w:rPr>
          <w:rStyle w:val="Emphasis"/>
        </w:rPr>
        <w:t>social relations</w:t>
      </w:r>
      <w:r w:rsidRPr="00434FB6">
        <w:rPr>
          <w:rStyle w:val="11111AAAAStyleUnderline"/>
        </w:rPr>
        <w:t xml:space="preserve"> on which their </w:t>
      </w:r>
      <w:r w:rsidRPr="00434FB6">
        <w:rPr>
          <w:rStyle w:val="Emphasis"/>
          <w:highlight w:val="yellow"/>
        </w:rPr>
        <w:t>hegemony</w:t>
      </w:r>
      <w:r w:rsidRPr="00434FB6">
        <w:rPr>
          <w:rStyle w:val="11111AAAAStyleUnderline"/>
        </w:rPr>
        <w:t xml:space="preserve"> has been constructed.</w:t>
      </w:r>
      <w:r w:rsidRPr="00434FB6">
        <w:t xml:space="preserve">42 </w:t>
      </w:r>
      <w:r w:rsidRPr="00434FB6">
        <w:rPr>
          <w:rStyle w:val="11111AAAAStyleUnderline"/>
        </w:rPr>
        <w:t xml:space="preserve">Such dynamics were </w:t>
      </w:r>
      <w:r w:rsidRPr="00434FB6">
        <w:rPr>
          <w:rStyle w:val="Emphasis"/>
        </w:rPr>
        <w:t>characteristic</w:t>
      </w:r>
      <w:r w:rsidRPr="00434FB6">
        <w:rPr>
          <w:rStyle w:val="11111AAAAStyleUnderline"/>
        </w:rPr>
        <w:t xml:space="preserve">, for example, of the articulation of </w:t>
      </w:r>
      <w:r w:rsidRPr="00434FB6">
        <w:rPr>
          <w:rStyle w:val="Emphasis"/>
        </w:rPr>
        <w:t>India’s postcolonial development</w:t>
      </w:r>
      <w:r w:rsidRPr="00434FB6">
        <w:rPr>
          <w:rStyle w:val="11111AAAAStyleUnderline"/>
        </w:rPr>
        <w:t xml:space="preserve"> project, and of neoliberal restructuring in </w:t>
      </w:r>
      <w:r w:rsidRPr="00434FB6">
        <w:rPr>
          <w:rStyle w:val="Emphasis"/>
        </w:rPr>
        <w:t>Mexico</w:t>
      </w:r>
      <w:r w:rsidRPr="00434FB6">
        <w:rPr>
          <w:rStyle w:val="11111AAAAStyleUnderline"/>
        </w:rPr>
        <w:t xml:space="preserve"> and </w:t>
      </w:r>
      <w:r w:rsidRPr="00434FB6">
        <w:rPr>
          <w:rStyle w:val="Emphasis"/>
        </w:rPr>
        <w:t>Chile</w:t>
      </w:r>
      <w:r w:rsidRPr="00434FB6">
        <w:rPr>
          <w:rStyle w:val="11111AAAAStyleUnderline"/>
        </w:rPr>
        <w:t>.</w:t>
      </w:r>
      <w:r w:rsidRPr="00434FB6">
        <w:t>43</w:t>
      </w:r>
    </w:p>
    <w:p w14:paraId="5C929E47" w14:textId="77777777" w:rsidR="000F2257" w:rsidRDefault="000F2257" w:rsidP="000F2257"/>
    <w:p w14:paraId="7FCEE4FA" w14:textId="77777777" w:rsidR="000F2257" w:rsidRDefault="000F2257" w:rsidP="000F2257">
      <w:pPr>
        <w:pStyle w:val="Analytics"/>
      </w:pPr>
      <w:r>
        <w:t xml:space="preserve">It's also bad to desire solutions from institutions when Rail workers bargained for over 2 years just to win 7 sick days and </w:t>
      </w:r>
      <w:proofErr w:type="spellStart"/>
      <w:r>
        <w:t>biden</w:t>
      </w:r>
      <w:proofErr w:type="spellEnd"/>
      <w:r>
        <w:t xml:space="preserve"> begged congress to literally fucking shut them down ensuring that they got nothing. That proves how institutions will always change their minds and always position themselves </w:t>
      </w:r>
      <w:proofErr w:type="spellStart"/>
      <w:r>
        <w:t>hotily</w:t>
      </w:r>
      <w:proofErr w:type="spellEnd"/>
      <w:r>
        <w:t xml:space="preserve"> against our movements and imaginations. </w:t>
      </w:r>
    </w:p>
    <w:p w14:paraId="3F334D32" w14:textId="77777777" w:rsidR="000F2257" w:rsidRDefault="000F2257" w:rsidP="000F2257"/>
    <w:p w14:paraId="2E25531A" w14:textId="77777777" w:rsidR="000F2257" w:rsidRDefault="000F2257" w:rsidP="000F2257">
      <w:pPr>
        <w:pStyle w:val="Heading4"/>
      </w:pPr>
      <w:proofErr w:type="spellStart"/>
      <w:r>
        <w:t>That’ts</w:t>
      </w:r>
      <w:proofErr w:type="spellEnd"/>
      <w:r>
        <w:t xml:space="preserve"> particularly true when their CBRs fought for workers to be promoted in </w:t>
      </w:r>
      <w:r>
        <w:rPr>
          <w:u w:val="single"/>
        </w:rPr>
        <w:t>war plants</w:t>
      </w:r>
      <w:r>
        <w:t xml:space="preserve"> during WWII</w:t>
      </w:r>
      <w:r>
        <w:rPr>
          <w:u w:val="single"/>
        </w:rPr>
        <w:t>??</w:t>
      </w:r>
      <w:r>
        <w:t xml:space="preserve"> </w:t>
      </w:r>
    </w:p>
    <w:p w14:paraId="68F1E169" w14:textId="77777777" w:rsidR="000F2257" w:rsidRPr="00483622" w:rsidRDefault="000F2257" w:rsidP="000F2257">
      <w:pPr>
        <w:rPr>
          <w:sz w:val="20"/>
          <w:szCs w:val="20"/>
        </w:rPr>
      </w:pPr>
      <w:r w:rsidRPr="00A30F66">
        <w:rPr>
          <w:rFonts w:eastAsiaTheme="majorEastAsia" w:cstheme="majorBidi"/>
          <w:b/>
          <w:iCs/>
          <w:sz w:val="26"/>
        </w:rPr>
        <w:t>Smiley’17</w:t>
      </w:r>
      <w:r w:rsidRPr="00A30F66">
        <w:t xml:space="preserve"> </w:t>
      </w:r>
      <w:r w:rsidRPr="00483622">
        <w:rPr>
          <w:sz w:val="20"/>
          <w:szCs w:val="20"/>
        </w:rPr>
        <w:t xml:space="preserve">[Erica Smiley is the executive director of Jobs With Justice. A long-time organizer and movement leader, Smiley has been spearheading strategic organizing and policy interventions for Jobs With Justice for nearly 20 years. “Confronting white supremacy to build shared bargaining power”. </w:t>
      </w:r>
      <w:r w:rsidRPr="00B617CD">
        <w:rPr>
          <w:sz w:val="20"/>
          <w:szCs w:val="20"/>
        </w:rPr>
        <w:t>https://znetwork.org/znetarticle/building-shared-bargaining-power/</w:t>
      </w:r>
      <w:r w:rsidRPr="00483622">
        <w:rPr>
          <w:sz w:val="20"/>
          <w:szCs w:val="20"/>
        </w:rPr>
        <w:t xml:space="preserve">] </w:t>
      </w:r>
      <w:proofErr w:type="spellStart"/>
      <w:r w:rsidRPr="00483622">
        <w:rPr>
          <w:sz w:val="20"/>
          <w:szCs w:val="20"/>
        </w:rPr>
        <w:t>HZaidi</w:t>
      </w:r>
      <w:proofErr w:type="spellEnd"/>
    </w:p>
    <w:p w14:paraId="2261789A" w14:textId="77777777" w:rsidR="000F2257" w:rsidRPr="00241B80" w:rsidRDefault="000F2257" w:rsidP="000F2257">
      <w:r w:rsidRPr="002248A5">
        <w:rPr>
          <w:rStyle w:val="Emphasis"/>
          <w:highlight w:val="green"/>
        </w:rPr>
        <w:t>Collective bargaining</w:t>
      </w:r>
      <w:r w:rsidRPr="00241B80">
        <w:t xml:space="preserve">, at its best, </w:t>
      </w:r>
      <w:r w:rsidRPr="00916DD6">
        <w:rPr>
          <w:rStyle w:val="11111AAAAStyleUnderline"/>
        </w:rPr>
        <w:t>is a system by which workers</w:t>
      </w:r>
      <w:r w:rsidRPr="00241B80">
        <w:t xml:space="preserve"> </w:t>
      </w:r>
      <w:proofErr w:type="gramStart"/>
      <w:r w:rsidRPr="00241B80">
        <w:t>are able to</w:t>
      </w:r>
      <w:proofErr w:type="gramEnd"/>
      <w:r w:rsidRPr="00241B80">
        <w:t xml:space="preserve"> </w:t>
      </w:r>
      <w:r w:rsidRPr="00916DD6">
        <w:rPr>
          <w:rStyle w:val="11111AAAAStyleUnderline"/>
        </w:rPr>
        <w:t>exercise power</w:t>
      </w:r>
      <w:r w:rsidRPr="00241B80">
        <w:t xml:space="preserve"> in a way </w:t>
      </w:r>
      <w:r w:rsidRPr="00916DD6">
        <w:rPr>
          <w:rStyle w:val="11111AAAAStyleUnderline"/>
        </w:rPr>
        <w:t xml:space="preserve">that </w:t>
      </w:r>
      <w:r w:rsidRPr="002248A5">
        <w:rPr>
          <w:rStyle w:val="11111AAAAStyleUnderline"/>
          <w:highlight w:val="green"/>
        </w:rPr>
        <w:t xml:space="preserve">directly </w:t>
      </w:r>
      <w:r w:rsidRPr="002248A5">
        <w:rPr>
          <w:rStyle w:val="Emphasis"/>
          <w:highlight w:val="green"/>
        </w:rPr>
        <w:t>confronts</w:t>
      </w:r>
      <w:r w:rsidRPr="00916DD6">
        <w:rPr>
          <w:rStyle w:val="Emphasis"/>
        </w:rPr>
        <w:t xml:space="preserve"> the </w:t>
      </w:r>
      <w:r w:rsidRPr="002248A5">
        <w:rPr>
          <w:rStyle w:val="Emphasis"/>
          <w:highlight w:val="green"/>
        </w:rPr>
        <w:t>owners of capital</w:t>
      </w:r>
      <w:r w:rsidRPr="00241B80">
        <w:t xml:space="preserve">, </w:t>
      </w:r>
      <w:r w:rsidRPr="00761293">
        <w:rPr>
          <w:rStyle w:val="11111AAAAStyleUnderline"/>
        </w:rPr>
        <w:t>and</w:t>
      </w:r>
      <w:r w:rsidRPr="00241B80">
        <w:t xml:space="preserve"> in a way that </w:t>
      </w:r>
      <w:r w:rsidRPr="001F18B0">
        <w:rPr>
          <w:rStyle w:val="Emphasis"/>
        </w:rPr>
        <w:t>reclaims portions of that capital</w:t>
      </w:r>
      <w:r w:rsidRPr="00761293">
        <w:rPr>
          <w:rStyle w:val="11111AAAAStyleUnderline"/>
        </w:rPr>
        <w:t xml:space="preserve"> for</w:t>
      </w:r>
      <w:r w:rsidRPr="00241B80">
        <w:t xml:space="preserve"> working people and </w:t>
      </w:r>
      <w:r w:rsidRPr="00761293">
        <w:rPr>
          <w:rStyle w:val="11111AAAAStyleUnderline"/>
        </w:rPr>
        <w:t>their communities</w:t>
      </w:r>
      <w:r w:rsidRPr="00241B80">
        <w:t xml:space="preserve">.  It has served as a </w:t>
      </w:r>
      <w:r w:rsidRPr="00CD2A63">
        <w:rPr>
          <w:rStyle w:val="11111AAAAStyleUnderline"/>
        </w:rPr>
        <w:t>direct mechanism to fight for</w:t>
      </w:r>
      <w:r w:rsidRPr="00241B80">
        <w:t xml:space="preserve"> a fair return on the </w:t>
      </w:r>
      <w:r w:rsidRPr="00CD2A63">
        <w:rPr>
          <w:rStyle w:val="11111AAAAStyleUnderline"/>
        </w:rPr>
        <w:t>labor</w:t>
      </w:r>
      <w:r w:rsidRPr="00241B80">
        <w:t xml:space="preserve"> we put into building, operating, servicing, or moving something.  However, 21st century </w:t>
      </w:r>
      <w:r w:rsidRPr="003734AA">
        <w:rPr>
          <w:rStyle w:val="11111AAAAStyleUnderline"/>
        </w:rPr>
        <w:t xml:space="preserve">collective </w:t>
      </w:r>
      <w:r w:rsidRPr="0020105C">
        <w:rPr>
          <w:rStyle w:val="11111AAAAStyleUnderline"/>
        </w:rPr>
        <w:t>bargaining cannot be</w:t>
      </w:r>
      <w:r w:rsidRPr="003734AA">
        <w:rPr>
          <w:rStyle w:val="11111AAAAStyleUnderline"/>
        </w:rPr>
        <w:t xml:space="preserve"> </w:t>
      </w:r>
      <w:r w:rsidRPr="00241B80">
        <w:t>limited to our grandparents’ version of collective bargaining rights—</w:t>
      </w:r>
      <w:r w:rsidRPr="003734AA">
        <w:rPr>
          <w:rStyle w:val="11111AAAAStyleUnderline"/>
        </w:rPr>
        <w:t xml:space="preserve">focused exclusively on worksites supported by the </w:t>
      </w:r>
      <w:r w:rsidRPr="008456C1">
        <w:rPr>
          <w:rStyle w:val="Emphasis"/>
        </w:rPr>
        <w:t>legal framework</w:t>
      </w:r>
      <w:r w:rsidRPr="003734AA">
        <w:rPr>
          <w:rStyle w:val="11111AAAAStyleUnderline"/>
        </w:rPr>
        <w:t xml:space="preserve"> of </w:t>
      </w:r>
      <w:r w:rsidRPr="00A64708">
        <w:rPr>
          <w:rStyle w:val="11111AAAAStyleUnderline"/>
        </w:rPr>
        <w:t xml:space="preserve">the </w:t>
      </w:r>
      <w:r w:rsidRPr="00A64708">
        <w:rPr>
          <w:rStyle w:val="Emphasis"/>
        </w:rPr>
        <w:t xml:space="preserve">National Labor Relations Act. </w:t>
      </w:r>
      <w:r w:rsidRPr="00241B80">
        <w:t xml:space="preserve"> Rather </w:t>
      </w:r>
      <w:r w:rsidRPr="002248A5">
        <w:rPr>
          <w:rStyle w:val="11111AAAAStyleUnderline"/>
        </w:rPr>
        <w:t>organizers must</w:t>
      </w:r>
      <w:r w:rsidRPr="00950C39">
        <w:rPr>
          <w:rStyle w:val="11111AAAAStyleUnderline"/>
        </w:rPr>
        <w:t xml:space="preserve"> </w:t>
      </w:r>
      <w:r w:rsidRPr="0085275A">
        <w:rPr>
          <w:rStyle w:val="11111AAAAStyleUnderline"/>
        </w:rPr>
        <w:t xml:space="preserve">explore a more expansive definition of </w:t>
      </w:r>
      <w:r w:rsidRPr="002248A5">
        <w:rPr>
          <w:rStyle w:val="11111AAAAStyleUnderline"/>
          <w:highlight w:val="green"/>
        </w:rPr>
        <w:t>collective bargaining</w:t>
      </w:r>
      <w:r w:rsidRPr="007F56EF">
        <w:rPr>
          <w:rStyle w:val="11111AAAAStyleUnderline"/>
        </w:rPr>
        <w:t xml:space="preserve"> that </w:t>
      </w:r>
      <w:r w:rsidRPr="002248A5">
        <w:rPr>
          <w:rStyle w:val="Emphasis"/>
          <w:highlight w:val="green"/>
        </w:rPr>
        <w:t>adapts to</w:t>
      </w:r>
      <w:r w:rsidRPr="00AB20CF">
        <w:rPr>
          <w:rStyle w:val="Emphasis"/>
        </w:rPr>
        <w:t xml:space="preserve"> the context of </w:t>
      </w:r>
      <w:r w:rsidRPr="002248A5">
        <w:rPr>
          <w:rStyle w:val="Emphasis"/>
          <w:highlight w:val="green"/>
        </w:rPr>
        <w:t>global capitalism</w:t>
      </w:r>
      <w:r w:rsidRPr="00241B80">
        <w:t>— ultimately changing the very nature of what the contract covers—</w:t>
      </w:r>
      <w:r w:rsidRPr="00B26057">
        <w:rPr>
          <w:rStyle w:val="Emphasis"/>
        </w:rPr>
        <w:t>broadening what</w:t>
      </w:r>
      <w:r w:rsidRPr="009F234B">
        <w:rPr>
          <w:rStyle w:val="Emphasis"/>
        </w:rPr>
        <w:t xml:space="preserve"> workers can negotiate over and who they can negotiate with</w:t>
      </w:r>
      <w:r w:rsidRPr="009F234B">
        <w:rPr>
          <w:rStyle w:val="11111AAAAStyleUnderline"/>
        </w:rPr>
        <w:t>—from their</w:t>
      </w:r>
      <w:r w:rsidRPr="00D345DF">
        <w:rPr>
          <w:rStyle w:val="11111AAAAStyleUnderline"/>
        </w:rPr>
        <w:t xml:space="preserve"> direct “boss” to the individuals with concentrated power in their</w:t>
      </w:r>
      <w:r w:rsidRPr="00241B80">
        <w:t xml:space="preserve"> sector or </w:t>
      </w:r>
      <w:r w:rsidRPr="00D345DF">
        <w:rPr>
          <w:rStyle w:val="11111AAAAStyleUnderline"/>
        </w:rPr>
        <w:t>community</w:t>
      </w:r>
      <w:r w:rsidRPr="00241B80">
        <w:t xml:space="preserve">.  And </w:t>
      </w:r>
      <w:r w:rsidRPr="002248A5">
        <w:rPr>
          <w:rStyle w:val="Emphasis"/>
          <w:highlight w:val="green"/>
        </w:rPr>
        <w:t>confronting white supremacy</w:t>
      </w:r>
      <w:r w:rsidRPr="00BB0D1C">
        <w:rPr>
          <w:rStyle w:val="Emphasis"/>
        </w:rPr>
        <w:t xml:space="preserve"> must remain a central element </w:t>
      </w:r>
      <w:r w:rsidRPr="00241B80">
        <w:t xml:space="preserve">of this overall strategy </w:t>
      </w:r>
      <w:r w:rsidRPr="002248A5">
        <w:rPr>
          <w:rStyle w:val="11111AAAAStyleUnderline"/>
          <w:highlight w:val="green"/>
        </w:rPr>
        <w:t>to prevent</w:t>
      </w:r>
      <w:r w:rsidRPr="00241B80">
        <w:rPr>
          <w:rStyle w:val="11111AAAAStyleUnderline"/>
        </w:rPr>
        <w:t xml:space="preserve"> the opposition from </w:t>
      </w:r>
      <w:r w:rsidRPr="002248A5">
        <w:rPr>
          <w:rStyle w:val="11111AAAAStyleUnderline"/>
          <w:highlight w:val="green"/>
        </w:rPr>
        <w:t>dividing workers</w:t>
      </w:r>
      <w:r w:rsidRPr="00241B80">
        <w:t xml:space="preserve"> and weakening their collective power.</w:t>
      </w:r>
    </w:p>
    <w:p w14:paraId="105C5E4D" w14:textId="77777777" w:rsidR="000F2257" w:rsidRPr="00C04FFB" w:rsidRDefault="000F2257" w:rsidP="000F2257">
      <w:pPr>
        <w:rPr>
          <w:rStyle w:val="11111AAAAStyleUnderline"/>
        </w:rPr>
      </w:pPr>
      <w:r w:rsidRPr="00C04FFB">
        <w:t xml:space="preserve">This is not an insurmountable challenge.  </w:t>
      </w:r>
      <w:r w:rsidRPr="002248A5">
        <w:rPr>
          <w:rStyle w:val="11111AAAAStyleUnderline"/>
          <w:highlight w:val="green"/>
        </w:rPr>
        <w:t>Working people</w:t>
      </w:r>
      <w:r w:rsidRPr="00241B80">
        <w:rPr>
          <w:rStyle w:val="11111AAAAStyleUnderline"/>
        </w:rPr>
        <w:t xml:space="preserve"> have</w:t>
      </w:r>
      <w:r w:rsidRPr="00C04FFB">
        <w:t xml:space="preserve"> altered the relations of power and </w:t>
      </w:r>
      <w:r w:rsidRPr="002248A5">
        <w:rPr>
          <w:rStyle w:val="Emphasis"/>
          <w:highlight w:val="green"/>
        </w:rPr>
        <w:t>re-shaped</w:t>
      </w:r>
      <w:r w:rsidRPr="00241B80">
        <w:rPr>
          <w:rStyle w:val="11111AAAAStyleUnderline"/>
        </w:rPr>
        <w:t xml:space="preserve"> the </w:t>
      </w:r>
      <w:r w:rsidRPr="002248A5">
        <w:rPr>
          <w:rStyle w:val="11111AAAAStyleUnderline"/>
          <w:highlight w:val="green"/>
        </w:rPr>
        <w:t xml:space="preserve">frameworks </w:t>
      </w:r>
      <w:r w:rsidRPr="002248A5">
        <w:rPr>
          <w:rStyle w:val="11111AAAAStyleUnderline"/>
        </w:rPr>
        <w:t>of</w:t>
      </w:r>
      <w:r w:rsidRPr="00241B80">
        <w:rPr>
          <w:rStyle w:val="11111AAAAStyleUnderline"/>
        </w:rPr>
        <w:t xml:space="preserve"> </w:t>
      </w:r>
      <w:r w:rsidRPr="00C04FFB">
        <w:rPr>
          <w:rStyle w:val="Emphasis"/>
        </w:rPr>
        <w:t>collective bargaining</w:t>
      </w:r>
      <w:r w:rsidRPr="00C04FFB">
        <w:t xml:space="preserve"> </w:t>
      </w:r>
      <w:r w:rsidRPr="00041451">
        <w:rPr>
          <w:rStyle w:val="11111AAAAStyleUnderline"/>
          <w:highlight w:val="yellow"/>
        </w:rPr>
        <w:t>in the United States in the 20th century</w:t>
      </w:r>
      <w:r w:rsidRPr="00C04FFB">
        <w:t xml:space="preserve"> </w:t>
      </w:r>
      <w:r w:rsidRPr="002248A5">
        <w:rPr>
          <w:rStyle w:val="11111AAAAStyleUnderline"/>
          <w:highlight w:val="green"/>
        </w:rPr>
        <w:t>by building</w:t>
      </w:r>
      <w:r w:rsidRPr="00F33292">
        <w:rPr>
          <w:rStyle w:val="11111AAAAStyleUnderline"/>
        </w:rPr>
        <w:t xml:space="preserve"> out</w:t>
      </w:r>
      <w:r w:rsidRPr="00C04FFB">
        <w:t xml:space="preserve"> explicitly </w:t>
      </w:r>
      <w:r w:rsidRPr="002248A5">
        <w:rPr>
          <w:rStyle w:val="Emphasis"/>
          <w:highlight w:val="green"/>
        </w:rPr>
        <w:t>multiracial strategies</w:t>
      </w:r>
      <w:r w:rsidRPr="00C04FFB">
        <w:t xml:space="preserve"> against common enemies.  In their long struggle to unionize workers </w:t>
      </w:r>
      <w:r w:rsidRPr="00473FAE">
        <w:rPr>
          <w:rStyle w:val="11111AAAAStyleUnderline"/>
        </w:rPr>
        <w:t>at Ford Motor</w:t>
      </w:r>
      <w:r w:rsidRPr="00F820E2">
        <w:rPr>
          <w:rStyle w:val="11111AAAAStyleUnderline"/>
        </w:rPr>
        <w:t xml:space="preserve"> Company</w:t>
      </w:r>
      <w:r w:rsidRPr="00C04FFB">
        <w:t xml:space="preserve"> in the late 1930s and early 1940s,</w:t>
      </w:r>
      <w:r w:rsidRPr="00F820E2">
        <w:rPr>
          <w:rStyle w:val="11111AAAAStyleUnderline"/>
        </w:rPr>
        <w:t xml:space="preserve"> for example</w:t>
      </w:r>
      <w:r w:rsidRPr="00473FAE">
        <w:rPr>
          <w:rStyle w:val="11111AAAAStyleUnderline"/>
        </w:rPr>
        <w:t>, the UAW</w:t>
      </w:r>
      <w:r w:rsidRPr="00C04FFB">
        <w:t xml:space="preserve"> (United Auto Workers) </w:t>
      </w:r>
      <w:r w:rsidRPr="00473FAE">
        <w:rPr>
          <w:rStyle w:val="11111AAAAStyleUnderline"/>
        </w:rPr>
        <w:t>had been excluding black workers from their organizing efforts</w:t>
      </w:r>
      <w:r w:rsidRPr="00C04FFB">
        <w:t xml:space="preserve">, and many white workers did not believe black workers should get equal pay for equal work. </w:t>
      </w:r>
      <w:r w:rsidRPr="00473FAE">
        <w:rPr>
          <w:rStyle w:val="11111AAAAStyleUnderline"/>
        </w:rPr>
        <w:t>The company</w:t>
      </w:r>
      <w:r w:rsidRPr="00C04FFB">
        <w:t xml:space="preserve"> had successfully </w:t>
      </w:r>
      <w:r w:rsidRPr="006E2E91">
        <w:rPr>
          <w:rStyle w:val="Emphasis"/>
        </w:rPr>
        <w:t>thwarted unionization</w:t>
      </w:r>
      <w:r w:rsidRPr="00473FAE">
        <w:rPr>
          <w:rStyle w:val="11111AAAAStyleUnderline"/>
        </w:rPr>
        <w:t xml:space="preserve"> efforts playing in to these divisions</w:t>
      </w:r>
      <w:r w:rsidRPr="00C04FFB">
        <w:t xml:space="preserve">, not only offering jobs to black workers, but also promoting them into higher level positions—including within its own security forces.  In doing so, </w:t>
      </w:r>
      <w:r w:rsidRPr="00066004">
        <w:rPr>
          <w:rStyle w:val="11111AAAAStyleUnderline"/>
        </w:rPr>
        <w:t>Henry Ford clouded his own racist</w:t>
      </w:r>
      <w:r w:rsidRPr="00C04FFB">
        <w:t xml:space="preserve">, anti-sematic </w:t>
      </w:r>
      <w:r w:rsidRPr="00066004">
        <w:rPr>
          <w:rStyle w:val="11111AAAAStyleUnderline"/>
        </w:rPr>
        <w:t>viewpoints with a</w:t>
      </w:r>
      <w:r w:rsidRPr="00C04FFB">
        <w:t xml:space="preserve"> new reputation that saw the company as a pathway—albeit a </w:t>
      </w:r>
      <w:r w:rsidRPr="00AE3B04">
        <w:rPr>
          <w:rStyle w:val="Emphasis"/>
        </w:rPr>
        <w:t>paternalistic pathway</w:t>
      </w:r>
      <w:r w:rsidRPr="00066004">
        <w:rPr>
          <w:rStyle w:val="11111AAAAStyleUnderline"/>
        </w:rPr>
        <w:t xml:space="preserve">—out of poverty for black </w:t>
      </w:r>
      <w:r w:rsidRPr="00C04FFB">
        <w:rPr>
          <w:rStyle w:val="11111AAAAStyleUnderline"/>
        </w:rPr>
        <w:t>workers, pitting them against the</w:t>
      </w:r>
      <w:r w:rsidRPr="00C04FFB">
        <w:t xml:space="preserve"> mostly </w:t>
      </w:r>
      <w:r w:rsidRPr="00C04FFB">
        <w:rPr>
          <w:rStyle w:val="11111AAAAStyleUnderline"/>
        </w:rPr>
        <w:t>white union.</w:t>
      </w:r>
    </w:p>
    <w:p w14:paraId="429A65D9" w14:textId="77777777" w:rsidR="000F2257" w:rsidRPr="000F1C72" w:rsidRDefault="000F2257" w:rsidP="000F2257">
      <w:r w:rsidRPr="002248A5">
        <w:rPr>
          <w:rStyle w:val="11111AAAAStyleUnderline"/>
          <w:highlight w:val="green"/>
        </w:rPr>
        <w:t>Black workers</w:t>
      </w:r>
      <w:r w:rsidRPr="000F1C72">
        <w:t xml:space="preserve"> who were supportive of the unionization efforts </w:t>
      </w:r>
      <w:r w:rsidRPr="002248A5">
        <w:rPr>
          <w:rStyle w:val="11111AAAAStyleUnderline"/>
          <w:highlight w:val="green"/>
        </w:rPr>
        <w:t>pushed the UAW to</w:t>
      </w:r>
      <w:r w:rsidRPr="00363888">
        <w:rPr>
          <w:rStyle w:val="11111AAAAStyleUnderline"/>
        </w:rPr>
        <w:t xml:space="preserve"> realize that </w:t>
      </w:r>
      <w:proofErr w:type="gramStart"/>
      <w:r w:rsidRPr="000F1C72">
        <w:t xml:space="preserve">in order </w:t>
      </w:r>
      <w:r w:rsidRPr="00363888">
        <w:rPr>
          <w:rStyle w:val="11111AAAAStyleUnderline"/>
        </w:rPr>
        <w:t>to</w:t>
      </w:r>
      <w:proofErr w:type="gramEnd"/>
      <w:r w:rsidRPr="00363888">
        <w:rPr>
          <w:rStyle w:val="11111AAAAStyleUnderline"/>
        </w:rPr>
        <w:t xml:space="preserve"> </w:t>
      </w:r>
      <w:r w:rsidRPr="002248A5">
        <w:rPr>
          <w:rStyle w:val="11111AAAAStyleUnderline"/>
          <w:highlight w:val="green"/>
        </w:rPr>
        <w:t>expand collective bargaining power</w:t>
      </w:r>
      <w:r w:rsidRPr="00363888">
        <w:rPr>
          <w:rStyle w:val="11111AAAAStyleUnderline"/>
        </w:rPr>
        <w:t xml:space="preserve"> for workers</w:t>
      </w:r>
      <w:r w:rsidRPr="000F1C72">
        <w:t xml:space="preserve"> in the industry beyond General Motors, </w:t>
      </w:r>
      <w:r w:rsidRPr="00363888">
        <w:rPr>
          <w:rStyle w:val="11111AAAAStyleUnderline"/>
        </w:rPr>
        <w:t xml:space="preserve">they would have </w:t>
      </w:r>
      <w:r w:rsidRPr="002248A5">
        <w:rPr>
          <w:rStyle w:val="11111AAAAStyleUnderline"/>
          <w:highlight w:val="green"/>
        </w:rPr>
        <w:t xml:space="preserve">to </w:t>
      </w:r>
      <w:r w:rsidRPr="002248A5">
        <w:rPr>
          <w:rStyle w:val="Emphasis"/>
          <w:highlight w:val="green"/>
        </w:rPr>
        <w:t>confront white supremacy</w:t>
      </w:r>
      <w:r w:rsidRPr="00854031">
        <w:rPr>
          <w:rStyle w:val="Emphasis"/>
        </w:rPr>
        <w:t xml:space="preserve">.  </w:t>
      </w:r>
      <w:proofErr w:type="gramStart"/>
      <w:r w:rsidRPr="000F1C72">
        <w:t>Thus</w:t>
      </w:r>
      <w:proofErr w:type="gramEnd"/>
      <w:r w:rsidRPr="000F1C72">
        <w:t xml:space="preserve"> UAW began exposing the discrimination black workers still faced in Ford plants, including </w:t>
      </w:r>
      <w:proofErr w:type="gramStart"/>
      <w:r w:rsidRPr="000F1C72">
        <w:t>the overwhelming majority of</w:t>
      </w:r>
      <w:proofErr w:type="gramEnd"/>
      <w:r w:rsidRPr="000F1C72">
        <w:t xml:space="preserve"> black workers in low-paying jobs.  </w:t>
      </w:r>
      <w:r w:rsidRPr="00E309FA">
        <w:rPr>
          <w:rStyle w:val="11111AAAAStyleUnderline"/>
        </w:rPr>
        <w:t xml:space="preserve">Pushed by the </w:t>
      </w:r>
      <w:r w:rsidRPr="00897D7F">
        <w:rPr>
          <w:rStyle w:val="Emphasis"/>
        </w:rPr>
        <w:t>demands of black workers</w:t>
      </w:r>
      <w:r w:rsidRPr="00897D7F">
        <w:rPr>
          <w:rStyle w:val="11111AAAAStyleUnderline"/>
        </w:rPr>
        <w:t xml:space="preserve">, the union </w:t>
      </w:r>
      <w:r w:rsidRPr="000F1C72">
        <w:t xml:space="preserve">started to hire black organizers and </w:t>
      </w:r>
      <w:r w:rsidRPr="00897D7F">
        <w:rPr>
          <w:rStyle w:val="11111AAAAStyleUnderline"/>
        </w:rPr>
        <w:t>began engaging black communities.</w:t>
      </w:r>
      <w:r w:rsidRPr="000F1C72">
        <w:t xml:space="preserve">  And they were </w:t>
      </w:r>
      <w:r w:rsidRPr="000F1C72">
        <w:rPr>
          <w:rStyle w:val="11111AAAAStyleUnderline"/>
        </w:rPr>
        <w:t>pushed to</w:t>
      </w:r>
      <w:r w:rsidRPr="000F1C72">
        <w:t xml:space="preserve"> look at and </w:t>
      </w:r>
      <w:r w:rsidRPr="002248A5">
        <w:rPr>
          <w:rStyle w:val="Emphasis"/>
          <w:highlight w:val="green"/>
        </w:rPr>
        <w:t>renegotiate</w:t>
      </w:r>
      <w:r w:rsidRPr="000F1C72">
        <w:rPr>
          <w:rStyle w:val="11111AAAAStyleUnderline"/>
        </w:rPr>
        <w:t xml:space="preserve"> some of their </w:t>
      </w:r>
      <w:r w:rsidRPr="002248A5">
        <w:rPr>
          <w:rStyle w:val="11111AAAAStyleUnderline"/>
          <w:highlight w:val="green"/>
        </w:rPr>
        <w:t>existing</w:t>
      </w:r>
      <w:r w:rsidRPr="000F1C72">
        <w:rPr>
          <w:rStyle w:val="11111AAAAStyleUnderline"/>
        </w:rPr>
        <w:t xml:space="preserve"> collective </w:t>
      </w:r>
      <w:r w:rsidRPr="002248A5">
        <w:rPr>
          <w:rStyle w:val="11111AAAAStyleUnderline"/>
          <w:highlight w:val="green"/>
        </w:rPr>
        <w:t>bargaining agreements</w:t>
      </w:r>
      <w:r w:rsidRPr="000F1C72">
        <w:rPr>
          <w:rStyle w:val="11111AAAAStyleUnderline"/>
        </w:rPr>
        <w:t xml:space="preserve"> that had</w:t>
      </w:r>
      <w:r w:rsidRPr="000F1C72">
        <w:t xml:space="preserve"> consistently </w:t>
      </w:r>
      <w:r w:rsidRPr="001F44E5">
        <w:rPr>
          <w:rStyle w:val="11111AAAAStyleUnderline"/>
        </w:rPr>
        <w:t>disadvantaged</w:t>
      </w:r>
      <w:r w:rsidRPr="000F1C72">
        <w:rPr>
          <w:rStyle w:val="11111AAAAStyleUnderline"/>
        </w:rPr>
        <w:t xml:space="preserve"> Black workers</w:t>
      </w:r>
      <w:r w:rsidRPr="000F1C72">
        <w:t xml:space="preserve"> in promotions, seniority, and higher paying positions.</w:t>
      </w:r>
    </w:p>
    <w:p w14:paraId="38420050" w14:textId="77777777" w:rsidR="000F2257" w:rsidRPr="00F3495D" w:rsidRDefault="000F2257" w:rsidP="000F2257">
      <w:pPr>
        <w:rPr>
          <w:szCs w:val="16"/>
        </w:rPr>
      </w:pPr>
      <w:r w:rsidRPr="00F3495D">
        <w:rPr>
          <w:szCs w:val="16"/>
        </w:rPr>
        <w:t xml:space="preserve">This comprehensive effort united the interests of black and white workers in the auto industry—leading to increased bargaining power at Ford and throughout the sector for all workers.  The efforts gave birth to a new local, UAW Local 600, which included Black workers.  These workers’ </w:t>
      </w:r>
      <w:proofErr w:type="gramStart"/>
      <w:r w:rsidRPr="00F3495D">
        <w:rPr>
          <w:szCs w:val="16"/>
        </w:rPr>
        <w:t>relationship</w:t>
      </w:r>
      <w:proofErr w:type="gramEnd"/>
      <w:r w:rsidRPr="00F3495D">
        <w:rPr>
          <w:szCs w:val="16"/>
        </w:rPr>
        <w:t xml:space="preserve"> to the union and to bargaining rights </w:t>
      </w:r>
      <w:proofErr w:type="gramStart"/>
      <w:r w:rsidRPr="00F3495D">
        <w:rPr>
          <w:szCs w:val="16"/>
        </w:rPr>
        <w:t>was</w:t>
      </w:r>
      <w:proofErr w:type="gramEnd"/>
      <w:r w:rsidRPr="00F3495D">
        <w:rPr>
          <w:szCs w:val="16"/>
        </w:rPr>
        <w:t xml:space="preserve"> based </w:t>
      </w:r>
      <w:proofErr w:type="gramStart"/>
      <w:r w:rsidRPr="00F3495D">
        <w:rPr>
          <w:szCs w:val="16"/>
        </w:rPr>
        <w:t>in</w:t>
      </w:r>
      <w:proofErr w:type="gramEnd"/>
      <w:r w:rsidRPr="00F3495D">
        <w:rPr>
          <w:szCs w:val="16"/>
        </w:rPr>
        <w:t xml:space="preserve"> campaigns that confronted discrimination.  Local 600 became one of the most powerful locals in the union.  Leaders coming out of the local, having demonstrated their ability to win significant gains for workers and their families, established channels that would develop new inspiring leaders for future struggles—training other organizers and agitators in the Black community who then went on to lead other campaigns around housing, public education and voting rights. “The modern civil rights movement arose out of the proletarianization and unionization of black America” as Nelson Lichtenstein (1995) put it in his book The Most Dangerous Man in Detroit: </w:t>
      </w:r>
    </w:p>
    <w:p w14:paraId="5712C5AB" w14:textId="77777777" w:rsidR="000F2257" w:rsidRPr="00A827C7" w:rsidRDefault="000F2257" w:rsidP="000F2257">
      <w:pPr>
        <w:rPr>
          <w:szCs w:val="16"/>
        </w:rPr>
      </w:pPr>
      <w:r w:rsidRPr="00A827C7">
        <w:rPr>
          <w:szCs w:val="16"/>
        </w:rPr>
        <w:t xml:space="preserve">With almost one hundred thousand black workers organized in the Detroit area, African-American unionists from the Rouge and other UAW plants poured into the Detroit NAACP chapter, </w:t>
      </w:r>
      <w:r w:rsidRPr="00041451">
        <w:rPr>
          <w:rStyle w:val="11111AAAAStyleUnderline"/>
          <w:highlight w:val="yellow"/>
        </w:rPr>
        <w:t>demanded the promotion of black workers in metropolitan war plants</w:t>
      </w:r>
      <w:r w:rsidRPr="00A827C7">
        <w:rPr>
          <w:szCs w:val="16"/>
        </w:rPr>
        <w:t>, and mobilized thousands to defend black occupancy of the Sojourner Truth Homes, a federally funded project that became a violent center of conflict between white neighborhoods and the housing-starved black community (Lichtenstein, 1995: 207).</w:t>
      </w:r>
    </w:p>
    <w:p w14:paraId="06360B57" w14:textId="77777777" w:rsidR="000F2257" w:rsidRPr="001A01E2" w:rsidRDefault="000F2257" w:rsidP="000F2257">
      <w:pPr>
        <w:rPr>
          <w:rStyle w:val="Emphasis"/>
        </w:rPr>
      </w:pPr>
      <w:r w:rsidRPr="00F3495D">
        <w:rPr>
          <w:rStyle w:val="Emphasis"/>
          <w:highlight w:val="green"/>
        </w:rPr>
        <w:t>Today’s workers are just as creative</w:t>
      </w:r>
      <w:r w:rsidRPr="007B2B1B">
        <w:t xml:space="preserve">.  None have been waiting for some team of academics to come up with the perfect strategy.  </w:t>
      </w:r>
      <w:r w:rsidRPr="00192F79">
        <w:rPr>
          <w:rStyle w:val="11111AAAAStyleUnderline"/>
        </w:rPr>
        <w:t>They have been experimenting with new models</w:t>
      </w:r>
      <w:r w:rsidRPr="007B2B1B">
        <w:t xml:space="preserve"> that the present generation can learn from as </w:t>
      </w:r>
      <w:r w:rsidRPr="00F3495D">
        <w:rPr>
          <w:rStyle w:val="11111AAAAStyleUnderline"/>
          <w:highlight w:val="green"/>
        </w:rPr>
        <w:t>it</w:t>
      </w:r>
      <w:r w:rsidRPr="00D466D5">
        <w:rPr>
          <w:rStyle w:val="11111AAAAStyleUnderline"/>
        </w:rPr>
        <w:t xml:space="preserve"> attempts to </w:t>
      </w:r>
      <w:r w:rsidRPr="00F3495D">
        <w:rPr>
          <w:rStyle w:val="11111AAAAStyleUnderline"/>
          <w:highlight w:val="green"/>
        </w:rPr>
        <w:t>re-balance</w:t>
      </w:r>
      <w:r w:rsidRPr="00D466D5">
        <w:rPr>
          <w:rStyle w:val="11111AAAAStyleUnderline"/>
        </w:rPr>
        <w:t xml:space="preserve"> the relations of power in our society</w:t>
      </w:r>
      <w:r w:rsidRPr="007B2B1B">
        <w:t>—</w:t>
      </w:r>
      <w:r w:rsidRPr="001A01E2">
        <w:rPr>
          <w:rStyle w:val="Emphasis"/>
        </w:rPr>
        <w:t xml:space="preserve">at the workplace and in </w:t>
      </w:r>
      <w:r w:rsidRPr="00F3495D">
        <w:rPr>
          <w:rStyle w:val="Emphasis"/>
          <w:highlight w:val="green"/>
        </w:rPr>
        <w:t>communities.</w:t>
      </w:r>
    </w:p>
    <w:p w14:paraId="625DB064" w14:textId="77777777" w:rsidR="000F2257" w:rsidRPr="00D0673E" w:rsidRDefault="000F2257" w:rsidP="000F2257">
      <w:pPr>
        <w:rPr>
          <w:u w:val="single"/>
        </w:rPr>
      </w:pPr>
      <w:r w:rsidRPr="00501BB0">
        <w:rPr>
          <w:rStyle w:val="11111AAAAStyleUnderline"/>
        </w:rPr>
        <w:t>One</w:t>
      </w:r>
      <w:r w:rsidRPr="00644E94">
        <w:t xml:space="preserve"> such </w:t>
      </w:r>
      <w:r w:rsidRPr="00501BB0">
        <w:rPr>
          <w:rStyle w:val="11111AAAAStyleUnderline"/>
        </w:rPr>
        <w:t xml:space="preserve">approach seeks to organize workers to </w:t>
      </w:r>
      <w:r w:rsidRPr="00501BB0">
        <w:rPr>
          <w:rStyle w:val="Emphasis"/>
        </w:rPr>
        <w:t>“bargain” with the .01%,</w:t>
      </w:r>
      <w:r w:rsidRPr="00501BB0">
        <w:rPr>
          <w:rStyle w:val="11111AAAAStyleUnderline"/>
        </w:rPr>
        <w:t xml:space="preserve"> </w:t>
      </w:r>
      <w:r w:rsidRPr="00644E94">
        <w:t xml:space="preserve">the individuals at the top of the pyramid benefiting from the labor, rents and loan payments of working people.  When these organizations refer to a “boss,” they are not just referencing some vague person sitting in the corner of a factory building.  They are talking about </w:t>
      </w:r>
      <w:r w:rsidRPr="00612764">
        <w:rPr>
          <w:rStyle w:val="11111AAAAStyleUnderline"/>
        </w:rPr>
        <w:t>the individuals who own and profit from various enterprises and thus hold significant positions of power</w:t>
      </w:r>
      <w:r w:rsidRPr="00644E94">
        <w:t xml:space="preserve"> in our economy.  They are not simply vague systems to analyze or generic companies to be angry at.  They are people making decisions that ultimately benefit a small select few at the top to the detriment of everyone else.  There simply is no winning plan to build a shared prosperity without </w:t>
      </w:r>
      <w:r w:rsidRPr="00F3495D">
        <w:rPr>
          <w:rStyle w:val="11111AAAAStyleUnderline"/>
          <w:highlight w:val="green"/>
        </w:rPr>
        <w:t>confronting</w:t>
      </w:r>
      <w:r w:rsidRPr="0050378D">
        <w:rPr>
          <w:rStyle w:val="11111AAAAStyleUnderline"/>
        </w:rPr>
        <w:t xml:space="preserve"> these individual owners and their </w:t>
      </w:r>
      <w:r w:rsidRPr="00F3495D">
        <w:rPr>
          <w:rStyle w:val="11111AAAAStyleUnderline"/>
          <w:highlight w:val="green"/>
        </w:rPr>
        <w:t>corporate power directly.</w:t>
      </w:r>
      <w:r>
        <w:rPr>
          <w:rStyle w:val="11111AAAAStyleUnderline"/>
        </w:rPr>
        <w:t xml:space="preserve"> </w:t>
      </w:r>
    </w:p>
    <w:p w14:paraId="3F44D77A" w14:textId="77777777" w:rsidR="000F2257" w:rsidRPr="00DB115F" w:rsidRDefault="000F2257" w:rsidP="000F2257"/>
    <w:p w14:paraId="4F0B336B" w14:textId="77777777" w:rsidR="000F2257" w:rsidRDefault="000F2257" w:rsidP="000F2257">
      <w:pPr>
        <w:pStyle w:val="Heading4"/>
      </w:pPr>
      <w:r>
        <w:t xml:space="preserve">That </w:t>
      </w:r>
      <w:proofErr w:type="gramStart"/>
      <w:r>
        <w:t>actually became</w:t>
      </w:r>
      <w:proofErr w:type="gramEnd"/>
      <w:r>
        <w:t xml:space="preserve"> </w:t>
      </w:r>
      <w:r>
        <w:rPr>
          <w:u w:val="single"/>
        </w:rPr>
        <w:t>deradicalized</w:t>
      </w:r>
      <w:r>
        <w:t xml:space="preserve"> and </w:t>
      </w:r>
      <w:r>
        <w:rPr>
          <w:u w:val="single"/>
        </w:rPr>
        <w:t xml:space="preserve">lost </w:t>
      </w:r>
      <w:proofErr w:type="spellStart"/>
      <w:proofErr w:type="gramStart"/>
      <w:r>
        <w:rPr>
          <w:u w:val="single"/>
        </w:rPr>
        <w:t>it’s</w:t>
      </w:r>
      <w:proofErr w:type="spellEnd"/>
      <w:proofErr w:type="gramEnd"/>
      <w:r>
        <w:rPr>
          <w:u w:val="single"/>
        </w:rPr>
        <w:t xml:space="preserve"> militancy</w:t>
      </w:r>
      <w:r>
        <w:t xml:space="preserve"> and gains. </w:t>
      </w:r>
    </w:p>
    <w:p w14:paraId="7BC07060" w14:textId="77777777" w:rsidR="000F2257" w:rsidRDefault="000F2257" w:rsidP="000F2257">
      <w:r>
        <w:rPr>
          <w:rStyle w:val="Style13ptBold"/>
        </w:rPr>
        <w:t>Brooks ‘20</w:t>
      </w:r>
      <w:r>
        <w:t xml:space="preserve"> [Chris Brooks is a reporter for In These Times. "How the UAW Went From a Militant, Trailblazing Union to a Corrupt, Dealmaking One", https://inthesetimes.com/article/uaw-history-militant-corruption-concessions-gary-jones-indictment, published 03-05-2020, accessed 1-17-2026]</w:t>
      </w:r>
    </w:p>
    <w:p w14:paraId="20A41148" w14:textId="77777777" w:rsidR="000F2257" w:rsidRDefault="000F2257" w:rsidP="000F2257"/>
    <w:p w14:paraId="5137BB1E" w14:textId="77777777" w:rsidR="000F2257" w:rsidRDefault="000F2257" w:rsidP="000F2257">
      <w:r w:rsidRPr="00910DC6">
        <w:rPr>
          <w:rStyle w:val="11111AAAAStyleUnderline"/>
          <w:highlight w:val="yellow"/>
        </w:rPr>
        <w:t>Contract negotiations between</w:t>
      </w:r>
      <w:r>
        <w:t xml:space="preserve"> the 400,000-strong </w:t>
      </w:r>
      <w:r w:rsidRPr="00910DC6">
        <w:rPr>
          <w:rStyle w:val="11111AAAAStyleUnderline"/>
          <w:highlight w:val="yellow"/>
        </w:rPr>
        <w:t>United Auto Workers and</w:t>
      </w:r>
      <w:r w:rsidRPr="00910DC6">
        <w:rPr>
          <w:rStyle w:val="11111AAAAStyleUnderline"/>
        </w:rPr>
        <w:t xml:space="preserve"> </w:t>
      </w:r>
      <w:r>
        <w:t xml:space="preserve">Detroit’s Big Three </w:t>
      </w:r>
      <w:r w:rsidRPr="00910DC6">
        <w:rPr>
          <w:rStyle w:val="11111AAAAStyleUnderline"/>
          <w:highlight w:val="yellow"/>
        </w:rPr>
        <w:t>automakers</w:t>
      </w:r>
      <w:r>
        <w:t xml:space="preserve"> always </w:t>
      </w:r>
      <w:r w:rsidRPr="00910DC6">
        <w:rPr>
          <w:rStyle w:val="11111AAAAStyleUnderline"/>
          <w:highlight w:val="yellow"/>
        </w:rPr>
        <w:t>kick off</w:t>
      </w:r>
      <w:r>
        <w:t xml:space="preserve"> the same way: </w:t>
      </w:r>
      <w:r w:rsidRPr="00910DC6">
        <w:rPr>
          <w:rStyle w:val="11111AAAAStyleUnderline"/>
          <w:highlight w:val="yellow"/>
        </w:rPr>
        <w:t>with ritualized handshake ceremonies</w:t>
      </w:r>
      <w:r>
        <w:t xml:space="preserve"> in front of the press pool, the UAW president grinning with each automaker’s CEO.</w:t>
      </w:r>
    </w:p>
    <w:p w14:paraId="62123E12" w14:textId="77777777" w:rsidR="000F2257" w:rsidRDefault="000F2257" w:rsidP="000F2257">
      <w:r>
        <w:t>But in 2015, the cozy routine at the UAW-Chrysler Training Center in Detroit devolved into an outright display of affection. UAW officials and Chrysler management flanked the stage (in matching polo shirts featuring interlinked organization logos) and merged into a sea of indistinguishable figures. Then, Fiat Chrysler CEO Sergio Marchionne pulled in UAW President Dennis Williams for a tight bear hug.</w:t>
      </w:r>
    </w:p>
    <w:p w14:paraId="70E42003" w14:textId="77777777" w:rsidR="000F2257" w:rsidRDefault="000F2257" w:rsidP="000F2257">
      <w:r>
        <w:t>That night, things really started cooking.</w:t>
      </w:r>
    </w:p>
    <w:p w14:paraId="7AAD0D5F" w14:textId="77777777" w:rsidR="000F2257" w:rsidRDefault="000F2257" w:rsidP="000F2257">
      <w:r>
        <w:t xml:space="preserve">The </w:t>
      </w:r>
      <w:r w:rsidRPr="00910DC6">
        <w:rPr>
          <w:rStyle w:val="11111AAAAStyleUnderline"/>
          <w:highlight w:val="yellow"/>
        </w:rPr>
        <w:t>UAW team for bargaini</w:t>
      </w:r>
      <w:r w:rsidRPr="00796282">
        <w:rPr>
          <w:rStyle w:val="11111AAAAStyleUnderline"/>
          <w:highlight w:val="yellow"/>
        </w:rPr>
        <w:t>ng with Chrysler,</w:t>
      </w:r>
      <w:r>
        <w:t xml:space="preserve"> including lead negotiator and UAW vice president, Norwood Jewell, </w:t>
      </w:r>
      <w:r w:rsidRPr="00910DC6">
        <w:rPr>
          <w:rStyle w:val="11111AAAAStyleUnderline"/>
          <w:highlight w:val="yellow"/>
        </w:rPr>
        <w:t>went out for dinner</w:t>
      </w:r>
      <w:r w:rsidRPr="00910DC6">
        <w:rPr>
          <w:rStyle w:val="11111AAAAStyleUnderline"/>
        </w:rPr>
        <w:t xml:space="preserve"> </w:t>
      </w:r>
      <w:r>
        <w:t xml:space="preserve">and drinks at London Chop House, an extravagant (and historic) restaurant and cigar lounge. Both Henry Ford II and former Ford (and then Chrysler) CEO Lee Iacocca have been among the dapper, A-list regulars to enjoy whiskey highballs there amidst the soft jazz and heavy cigarette smoke. Today, the restaurant — complete with working rotary phone booths (local calls </w:t>
      </w:r>
      <w:proofErr w:type="gramStart"/>
      <w:r>
        <w:t>only) —</w:t>
      </w:r>
      <w:proofErr w:type="gramEnd"/>
      <w:r>
        <w:t> caters to the nostalgia of Motor City as the epicenter of global manufacturing, back when union leaders like Walter Reuther were household names.</w:t>
      </w:r>
    </w:p>
    <w:p w14:paraId="5BE6E022" w14:textId="77777777" w:rsidR="000F2257" w:rsidRDefault="000F2257" w:rsidP="000F2257">
      <w:r>
        <w:t xml:space="preserve">The UAW’s night out </w:t>
      </w:r>
      <w:r w:rsidRPr="00796282">
        <w:rPr>
          <w:rStyle w:val="11111AAAAStyleUnderline"/>
          <w:highlight w:val="yellow"/>
        </w:rPr>
        <w:t>resulted in a hefty tab</w:t>
      </w:r>
      <w:r w:rsidRPr="00796282">
        <w:rPr>
          <w:rStyle w:val="11111AAAAStyleUnderline"/>
        </w:rPr>
        <w:t> — and Chrysler footed the $8,494.37 bill.</w:t>
      </w:r>
      <w:r>
        <w:t xml:space="preserve"> That dinner is just one of the many </w:t>
      </w:r>
      <w:r w:rsidRPr="00796282">
        <w:rPr>
          <w:rStyle w:val="11111AAAAStyleUnderline"/>
          <w:highlight w:val="yellow"/>
        </w:rPr>
        <w:t>examples of union leaders taking payouts</w:t>
      </w:r>
      <w:r>
        <w:t>, according to a federal probe by the Department of Justice. Marchionne, Williams, Jewell and at least a dozen others have been named in a long-running conspiracy by Chrysler to buy off the UAW. In a December 2018 memo, federal</w:t>
      </w:r>
      <w:r w:rsidRPr="00796282">
        <w:rPr>
          <w:rStyle w:val="11111AAAAStyleUnderline"/>
        </w:rPr>
        <w:t xml:space="preserve"> </w:t>
      </w:r>
      <w:r w:rsidRPr="00796282">
        <w:rPr>
          <w:rStyle w:val="11111AAAAStyleUnderline"/>
          <w:highlight w:val="yellow"/>
        </w:rPr>
        <w:t>prosecutors described ​“a culture of corruption”</w:t>
      </w:r>
      <w:r>
        <w:t xml:space="preserve"> in which ​“lavish entertainment and personal freebies, all paid for by the car company” were ​“the rule rather than the exception.”</w:t>
      </w:r>
    </w:p>
    <w:p w14:paraId="43316479" w14:textId="77777777" w:rsidR="000F2257" w:rsidRDefault="000F2257" w:rsidP="000F2257">
      <w:r>
        <w:t xml:space="preserve">The investigation also </w:t>
      </w:r>
      <w:r w:rsidRPr="00796282">
        <w:rPr>
          <w:rStyle w:val="11111AAAAStyleUnderline"/>
          <w:highlight w:val="yellow"/>
        </w:rPr>
        <w:t>uncovered lucrative kickback schemes among union officials</w:t>
      </w:r>
      <w:r>
        <w:t xml:space="preserve"> who awarded contracts for UAW-branded swag,</w:t>
      </w:r>
      <w:r w:rsidRPr="00796282">
        <w:rPr>
          <w:rStyle w:val="11111AAAAStyleUnderline"/>
        </w:rPr>
        <w:t xml:space="preserve"> </w:t>
      </w:r>
      <w:r w:rsidRPr="00796282">
        <w:rPr>
          <w:rStyle w:val="11111AAAAStyleUnderline"/>
          <w:highlight w:val="yellow"/>
        </w:rPr>
        <w:t>like 58,000 gold watches</w:t>
      </w:r>
      <w:r>
        <w:t xml:space="preserve"> that were left sitting in a warehouse. First, they would inflate an item’s on-paper cost; then, when a training facility jointly operated by General Motors (GM) and the UAW paid for the items, they would receive some of the cost difference. Finally, multiple union officials embezzled millions from the UAW itself through fraudulent purchases and reimbursements to finance lavish lifestyles. Between 2014 and 2017, officials spent over a million dollars of the membership’s money on resorts, golf, cigars, steak dinners and liquor.</w:t>
      </w:r>
    </w:p>
    <w:p w14:paraId="58E853EA" w14:textId="77777777" w:rsidR="000F2257" w:rsidRDefault="000F2257" w:rsidP="000F2257">
      <w:r>
        <w:t xml:space="preserve">To date, three Chrysler executives, nine union officials and the widow of a deceased UAW vice president have been convicted of crimes uncovered by the investigation. Just this week, the federal government brought charges against former UAW President Gary Jones, who resigned in disgrace less than two years into his term after the union brought charges against him that could have led to his expulsion. Court documents suggest that Jones plans to plead guilty to his role in embezzling $1.5 million in </w:t>
      </w:r>
      <w:proofErr w:type="spellStart"/>
      <w:r>
        <w:t>members</w:t>
      </w:r>
      <w:proofErr w:type="spellEnd"/>
      <w:r>
        <w:t xml:space="preserve"> dues and will cooperate with the investigation of Williams and current UAW president Rory Gamble.</w:t>
      </w:r>
    </w:p>
    <w:p w14:paraId="63E82FAB" w14:textId="77777777" w:rsidR="000F2257" w:rsidRDefault="000F2257" w:rsidP="000F2257">
      <w:r w:rsidRPr="00F56F38">
        <w:rPr>
          <w:rStyle w:val="11111AAAAStyleUnderline"/>
          <w:highlight w:val="yellow"/>
        </w:rPr>
        <w:t>Right-wing</w:t>
      </w:r>
      <w:r w:rsidRPr="00F56F38">
        <w:rPr>
          <w:rStyle w:val="11111AAAAStyleUnderline"/>
        </w:rPr>
        <w:t xml:space="preserve"> anti-union </w:t>
      </w:r>
      <w:r w:rsidRPr="00F56F38">
        <w:rPr>
          <w:rStyle w:val="11111AAAAStyleUnderline"/>
          <w:highlight w:val="yellow"/>
        </w:rPr>
        <w:t>propagandists have been eager to weaponize this scandal.</w:t>
      </w:r>
      <w:r>
        <w:t xml:space="preserve"> When Volkswagen workers in Chattanooga, Tenn., were considering joining the UAW in June 2019, the corporate-backed Center for Union Facts purchased billboards around the plant and ads in the local newspaper targeting the union’s history of concessions and corruption, and even produced a video for social media featuring a shadowy ​“UAW whistleblower” with a voice modulated to sound like a baritone hell demon. ​“I would not bet on the promises made by the UAW that they will protect you because they will eventually sell you down the road for their own benefit,” the voice growls over news reports about a GM plant closure.</w:t>
      </w:r>
    </w:p>
    <w:p w14:paraId="5D799008" w14:textId="77777777" w:rsidR="000F2257" w:rsidRDefault="000F2257" w:rsidP="000F2257">
      <w:r>
        <w:t xml:space="preserve">The U.S. Attorney’s Office, which is actively pursuing top UAW officials, has named the UAW itself as a conspirator, setting the stage for a possible government takeover. The government took a similar route 30 years ago to free the Teamsters from mafia control. Claiming that leaders of the </w:t>
      </w:r>
      <w:proofErr w:type="gramStart"/>
      <w:r>
        <w:t>1.7 million member</w:t>
      </w:r>
      <w:proofErr w:type="gramEnd"/>
      <w:r>
        <w:t xml:space="preserve"> union had ​“made a devil’s pact with La Cosa Nostra,” then-U.S. Attorney Rudy Giuliani filed suit against the Teamsters under the Racketeer Influenced and Corrupt Organizations Act, threatening a government trusteeship. Teamsters for a Democratic Union, a rank-and-file caucus formed to fight concessions and corruption, successfully campaigned for a different solution. They helped negotiate a settlement in which the union constitution was changed so that top union leaders would be selected by members in a court-supervised, one-member, one-vote election, with a joint government-union board to investigate and prosecute corruption and election irregularities. Absent a similarly strong rank-and-file movement in the UAW, things could turn out much worse, especially under a Trump administration.</w:t>
      </w:r>
    </w:p>
    <w:p w14:paraId="1B9765BD" w14:textId="77777777" w:rsidR="000F2257" w:rsidRDefault="000F2257" w:rsidP="000F2257">
      <w:r>
        <w:t>While the indictments continue for UAW leaders, rank-and-file members are left to wonder how their union — once renowned as one of the strongest and cleanest in the country — got to this point, and what to do next.</w:t>
      </w:r>
    </w:p>
    <w:p w14:paraId="1A26CD8B" w14:textId="77777777" w:rsidR="000F2257" w:rsidRDefault="000F2257" w:rsidP="000F2257">
      <w:r>
        <w:t>A Nation Built on the Automobile</w:t>
      </w:r>
    </w:p>
    <w:p w14:paraId="5DA804B7" w14:textId="77777777" w:rsidR="000F2257" w:rsidRDefault="000F2257" w:rsidP="000F2257">
      <w:r>
        <w:t>The United States saw incredible economic growth in the three decades following the Second World War, and the UAW, more than any other union, set the terms and conditions of workers’ share of that prosperity. The postwar economy, down to the Interstate highway system, was predicated on that quintessential American product, the automobile.</w:t>
      </w:r>
    </w:p>
    <w:p w14:paraId="11C9DBAA" w14:textId="77777777" w:rsidR="000F2257" w:rsidRDefault="000F2257" w:rsidP="000F2257">
      <w:r>
        <w:t>At the center of this manufacturing boom was General Motors. GM held the number one spot on the first Fortune 500 list ever published, in 1955, and topped the list 37 more times over the next 45 years. GM became the largest private manufacturer in the world and the largest private employer in the United States. With Ford and Chrysler, the Big Three automakers were synonymous with U.S. heavy industry.</w:t>
      </w:r>
    </w:p>
    <w:p w14:paraId="07FCD3EA" w14:textId="77777777" w:rsidR="000F2257" w:rsidRDefault="000F2257" w:rsidP="000F2257">
      <w:proofErr w:type="gramStart"/>
      <w:r>
        <w:t>The UAW</w:t>
      </w:r>
      <w:proofErr w:type="gramEnd"/>
      <w:r>
        <w:t xml:space="preserve">, founded in 1935, had meanwhile won a reputation as a fighting union through pitched street battles, plant occupations and militant strikes. It secured its first major contract, with GM, through what came to be known as the Flint sit-down strike of 1936 and 1937, in which 2,000 workers took over a plant and fought off armed police. Over the next decade, the union wrested contracts from </w:t>
      </w:r>
      <w:proofErr w:type="gramStart"/>
      <w:r>
        <w:t>a number of</w:t>
      </w:r>
      <w:proofErr w:type="gramEnd"/>
      <w:r>
        <w:t xml:space="preserve"> hostile and often violent employers, organizing ​“flying squadrons” of brawny unionists who protected strikers from company-hired thugs and police.</w:t>
      </w:r>
    </w:p>
    <w:p w14:paraId="095A729B" w14:textId="77777777" w:rsidR="000F2257" w:rsidRDefault="000F2257" w:rsidP="000F2257">
      <w:r>
        <w:t xml:space="preserve">By 1955, the UAW had organized much of the domestic auto industry, including many suppliers, and had aligned the expiration dates of its contracts at all three major automakers. The Big Three then </w:t>
      </w:r>
      <w:proofErr w:type="gramStart"/>
      <w:r>
        <w:t>entered into</w:t>
      </w:r>
      <w:proofErr w:type="gramEnd"/>
      <w:r>
        <w:t xml:space="preserve"> something of a gentlemen’s agreement: If the UAW struck a deal with any one of them, the other two would match it. This ​“pattern bargaining” helped the UAW establish standards across the entire industry.</w:t>
      </w:r>
    </w:p>
    <w:p w14:paraId="6DEB596E" w14:textId="77777777" w:rsidR="000F2257" w:rsidRDefault="000F2257" w:rsidP="000F2257">
      <w:r>
        <w:t xml:space="preserve">These UAW contracts heavily influenced the standards for steel, copper, aluminum, railroad, rubber and glass workers. Once the UAW won a large increase in wages or pensions, other industrial unions, like the Steelworkers, could fight for the same. The benefits even trickled down to non-union employers, who would match union pay and benefits hoping to remove the incentive to organize. For millions of workers across the country, the result was decades of unparalleled increases in their standard of living. The gains were especially significant for Black workers, whose numbers grew to make up 30 percent of the auto manufacturing workforce by the 1960s and who sought out union jobs in other industries in droves after the 1964 Civil Rights Act barred hiring discrimination </w:t>
      </w:r>
      <w:proofErr w:type="gramStart"/>
      <w:r>
        <w:t>on the basis of</w:t>
      </w:r>
      <w:proofErr w:type="gramEnd"/>
      <w:r>
        <w:t xml:space="preserve"> race, sex, religion and nationality.</w:t>
      </w:r>
    </w:p>
    <w:p w14:paraId="78D2C8D8" w14:textId="77777777" w:rsidR="000F2257" w:rsidRDefault="000F2257" w:rsidP="000F2257">
      <w:r>
        <w:t xml:space="preserve">By the mid-1970s, however, the post-war economic boom was over. High interest rates, rising unemployment, inflation, oil shocks and the influx of goods from rebuilt European and Asian economies triggered the largest recession since the Great Depression. Corporations, emboldened by high unemployment, went on the offensive. Democrats and Republicans alike championed deregulation and other employer-friendly policies, pushed by the newly formed Business Roundtable, a political powerhouse composed solely of Fortune 500 CEOs, and new conservative think tanks and political action committees. President Ronald Reagan’s merciless breaking of the air traffic controllers’ </w:t>
      </w:r>
      <w:proofErr w:type="gramStart"/>
      <w:r>
        <w:t>strike</w:t>
      </w:r>
      <w:proofErr w:type="gramEnd"/>
      <w:r>
        <w:t xml:space="preserve"> in 1981 broke the taboo on the permanent replacement of striking workers, undermining one of the most powerful tools in labor’s arsenal. Businesses also began putting the squeeze on labor costs, forcing concessions from unions.</w:t>
      </w:r>
    </w:p>
    <w:p w14:paraId="496FF849" w14:textId="77777777" w:rsidR="000F2257" w:rsidRDefault="000F2257" w:rsidP="000F2257">
      <w:r w:rsidRPr="00F56F38">
        <w:rPr>
          <w:rStyle w:val="11111AAAAStyleUnderline"/>
          <w:highlight w:val="yellow"/>
        </w:rPr>
        <w:t>By 1979, Chrysler was at a breaking point</w:t>
      </w:r>
      <w:r>
        <w:t>. It had increased production in the U.S. and overseas on vehicles that nobody was buying, running up a massive debt it couldn’t repay. The U.S. government brokered a deal to bail out Chrysler with a $1.5 billion loan — on condition that the company reinvent itself and come up with $2 billion in savings. A billion of those cuts came from UAW concessions.</w:t>
      </w:r>
    </w:p>
    <w:p w14:paraId="6794DF0F" w14:textId="77777777" w:rsidR="000F2257" w:rsidRDefault="000F2257" w:rsidP="000F2257">
      <w:r>
        <w:t xml:space="preserve">Soon, the other two auto giants </w:t>
      </w:r>
      <w:r w:rsidRPr="00F56F38">
        <w:rPr>
          <w:rStyle w:val="11111AAAAStyleUnderline"/>
          <w:highlight w:val="yellow"/>
        </w:rPr>
        <w:t>came knocking on the UAW’s door</w:t>
      </w:r>
      <w:r>
        <w:t>. Roger Smith, famed GM CEO featured in Michael Moore’s Roger &amp; Me, stated bluntly to reporters: ​“You cannot have a two-tier wage industry.” Pattern bargaining, in other words, was not a one-way street; if Chrysler got concessions, GM expected them as well.</w:t>
      </w:r>
    </w:p>
    <w:p w14:paraId="553E3AC8" w14:textId="77777777" w:rsidR="000F2257" w:rsidRPr="00375510" w:rsidRDefault="000F2257" w:rsidP="000F2257">
      <w:r>
        <w:t xml:space="preserve">Soon, </w:t>
      </w:r>
      <w:r w:rsidRPr="00F56F38">
        <w:rPr>
          <w:rStyle w:val="11111AAAAStyleUnderline"/>
          <w:highlight w:val="yellow"/>
        </w:rPr>
        <w:t>unions in every sector were flooded with demands for givebacks, even from profitable businesses.</w:t>
      </w:r>
      <w:r>
        <w:t xml:space="preserve"> After all, who could say no to concessions if the mighty UAW had agreed?</w:t>
      </w:r>
    </w:p>
    <w:p w14:paraId="4F61FFEB" w14:textId="77777777" w:rsidR="000F2257" w:rsidRDefault="000F2257" w:rsidP="000F2257"/>
    <w:p w14:paraId="7DA3BE79" w14:textId="77777777" w:rsidR="000F2257" w:rsidRPr="000D1842" w:rsidRDefault="000F2257" w:rsidP="000F2257">
      <w:pPr>
        <w:pStyle w:val="Heading4"/>
      </w:pPr>
      <w:r>
        <w:t xml:space="preserve">Past parties are not dogma, but part of the </w:t>
      </w:r>
      <w:r>
        <w:rPr>
          <w:u w:val="single"/>
        </w:rPr>
        <w:t>living history</w:t>
      </w:r>
      <w:r>
        <w:t xml:space="preserve"> of class struggle—only the alternative’s commitment to revolutionary theory can come to grips with past failure.</w:t>
      </w:r>
    </w:p>
    <w:p w14:paraId="0DCF1B93" w14:textId="77777777" w:rsidR="000F2257" w:rsidRPr="00810A95" w:rsidRDefault="000F2257" w:rsidP="000F2257">
      <w:r w:rsidRPr="00810A95">
        <w:rPr>
          <w:rStyle w:val="Style13ptBold"/>
        </w:rPr>
        <w:t>Rodney 22</w:t>
      </w:r>
      <w:r>
        <w:t xml:space="preserve"> [Walter Rodney was a Guyanese historian and activist, most famous for writing </w:t>
      </w:r>
      <w:r>
        <w:rPr>
          <w:i/>
          <w:iCs/>
        </w:rPr>
        <w:t>How Europe Underdeveloped Africa</w:t>
      </w:r>
      <w:r>
        <w:t xml:space="preserve">. “Marxism and African Liberation”, </w:t>
      </w:r>
      <w:r>
        <w:rPr>
          <w:i/>
          <w:iCs/>
        </w:rPr>
        <w:t>Decolonial Marxism</w:t>
      </w:r>
      <w:r>
        <w:t>, published by Verso in 2022, accessed 02-04-24]</w:t>
      </w:r>
    </w:p>
    <w:p w14:paraId="5D61945E" w14:textId="77777777" w:rsidR="000F2257" w:rsidRDefault="000F2257" w:rsidP="000F2257"/>
    <w:p w14:paraId="0385BC4F" w14:textId="77777777" w:rsidR="000F2257" w:rsidRPr="001204A6" w:rsidRDefault="000F2257" w:rsidP="000F2257">
      <w:pPr>
        <w:rPr>
          <w:rStyle w:val="11111AAAAStyleUnderline"/>
        </w:rPr>
      </w:pPr>
      <w:r w:rsidRPr="00D2190B">
        <w:rPr>
          <w:rStyle w:val="Emphasis"/>
          <w:highlight w:val="yellow"/>
        </w:rPr>
        <w:t>Marxism comes to the world as an historical fact</w:t>
      </w:r>
      <w:r>
        <w:t xml:space="preserve">, and it comes in a cultural nexus. If, for instance, Africans, or let us go back to Asians – </w:t>
      </w:r>
      <w:r w:rsidRPr="00D2190B">
        <w:rPr>
          <w:rStyle w:val="11111AAAAStyleUnderline"/>
          <w:highlight w:val="yellow"/>
        </w:rPr>
        <w:t>when the Chinese</w:t>
      </w:r>
      <w:r w:rsidRPr="001204A6">
        <w:rPr>
          <w:rStyle w:val="11111AAAAStyleUnderline"/>
        </w:rPr>
        <w:t xml:space="preserve"> first </w:t>
      </w:r>
      <w:r w:rsidRPr="00D2190B">
        <w:rPr>
          <w:rStyle w:val="11111AAAAStyleUnderline"/>
          <w:highlight w:val="yellow"/>
        </w:rPr>
        <w:t>picked up</w:t>
      </w:r>
      <w:r w:rsidRPr="001204A6">
        <w:rPr>
          <w:rStyle w:val="11111AAAAStyleUnderline"/>
        </w:rPr>
        <w:t xml:space="preserve"> the </w:t>
      </w:r>
      <w:r w:rsidRPr="00D2190B">
        <w:rPr>
          <w:rStyle w:val="11111AAAAStyleUnderline"/>
          <w:highlight w:val="yellow"/>
        </w:rPr>
        <w:t>Marxist texts, they were European texts</w:t>
      </w:r>
      <w:r w:rsidRPr="001204A6">
        <w:rPr>
          <w:rStyle w:val="11111AAAAStyleUnderline"/>
        </w:rPr>
        <w:t xml:space="preserve">. They came </w:t>
      </w:r>
      <w:r w:rsidRPr="00D2190B">
        <w:rPr>
          <w:rStyle w:val="11111AAAAStyleUnderline"/>
          <w:highlight w:val="yellow"/>
        </w:rPr>
        <w:t>loaded with conceptions of</w:t>
      </w:r>
      <w:r w:rsidRPr="001204A6">
        <w:rPr>
          <w:rStyle w:val="11111AAAAStyleUnderline"/>
        </w:rPr>
        <w:t xml:space="preserve"> the </w:t>
      </w:r>
      <w:r w:rsidRPr="00D2190B">
        <w:rPr>
          <w:rStyle w:val="11111AAAAStyleUnderline"/>
          <w:highlight w:val="yellow"/>
        </w:rPr>
        <w:t>historical development of Europe</w:t>
      </w:r>
      <w:r w:rsidRPr="001204A6">
        <w:rPr>
          <w:rStyle w:val="11111AAAAStyleUnderline"/>
        </w:rPr>
        <w:t xml:space="preserve"> itself. So that method and factual data were obviously interwoven, and the conclusions were in fact in a specific historical and cultural setting.</w:t>
      </w:r>
    </w:p>
    <w:p w14:paraId="3C95D43A" w14:textId="77777777" w:rsidR="000F2257" w:rsidRPr="001204A6" w:rsidRDefault="000F2257" w:rsidP="000F2257">
      <w:pPr>
        <w:rPr>
          <w:rStyle w:val="11111AAAAStyleUnderline"/>
        </w:rPr>
      </w:pPr>
      <w:r w:rsidRPr="00D2190B">
        <w:rPr>
          <w:rStyle w:val="11111AAAAStyleUnderline"/>
          <w:highlight w:val="yellow"/>
        </w:rPr>
        <w:t>It was the task</w:t>
      </w:r>
      <w:r w:rsidRPr="001204A6">
        <w:rPr>
          <w:rStyle w:val="11111AAAAStyleUnderline"/>
        </w:rPr>
        <w:t xml:space="preserve"> of the Chinese </w:t>
      </w:r>
      <w:r w:rsidRPr="00D2190B">
        <w:rPr>
          <w:rStyle w:val="11111AAAAStyleUnderline"/>
          <w:highlight w:val="yellow"/>
        </w:rPr>
        <w:t>to</w:t>
      </w:r>
      <w:r w:rsidRPr="001204A6">
        <w:rPr>
          <w:rStyle w:val="11111AAAAStyleUnderline"/>
        </w:rPr>
        <w:t xml:space="preserve"> deal with that and to adapt it and to scrutinize it and </w:t>
      </w:r>
      <w:r w:rsidRPr="00D2190B">
        <w:rPr>
          <w:rStyle w:val="11111AAAAStyleUnderline"/>
          <w:highlight w:val="yellow"/>
        </w:rPr>
        <w:t>see how it was applicable to their society</w:t>
      </w:r>
      <w:r w:rsidRPr="001204A6">
        <w:rPr>
          <w:rStyle w:val="11111AAAAStyleUnderline"/>
        </w:rPr>
        <w:t xml:space="preserve">. First and foremost, </w:t>
      </w:r>
      <w:r w:rsidRPr="001204A6">
        <w:rPr>
          <w:rStyle w:val="Emphasis"/>
        </w:rPr>
        <w:t>to be scientific</w:t>
      </w:r>
      <w:r w:rsidRPr="001204A6">
        <w:rPr>
          <w:rStyle w:val="11111AAAAStyleUnderline"/>
        </w:rPr>
        <w:t xml:space="preserve">, </w:t>
      </w:r>
      <w:r w:rsidRPr="00D2190B">
        <w:rPr>
          <w:rStyle w:val="11111AAAAStyleUnderline"/>
          <w:highlight w:val="yellow"/>
        </w:rPr>
        <w:t>it meant having due regard for</w:t>
      </w:r>
      <w:r w:rsidRPr="001204A6">
        <w:rPr>
          <w:rStyle w:val="11111AAAAStyleUnderline"/>
        </w:rPr>
        <w:t xml:space="preserve"> the specifics of Chinese </w:t>
      </w:r>
      <w:r w:rsidRPr="00D2190B">
        <w:rPr>
          <w:rStyle w:val="11111AAAAStyleUnderline"/>
          <w:highlight w:val="yellow"/>
        </w:rPr>
        <w:t>historical</w:t>
      </w:r>
      <w:r w:rsidRPr="001204A6">
        <w:rPr>
          <w:rStyle w:val="11111AAAAStyleUnderline"/>
        </w:rPr>
        <w:t xml:space="preserve"> and social </w:t>
      </w:r>
      <w:r w:rsidRPr="00D2190B">
        <w:rPr>
          <w:rStyle w:val="11111AAAAStyleUnderline"/>
          <w:highlight w:val="yellow"/>
        </w:rPr>
        <w:t>development.</w:t>
      </w:r>
    </w:p>
    <w:p w14:paraId="5AFB9161" w14:textId="77777777" w:rsidR="000F2257" w:rsidRPr="001204A6" w:rsidRDefault="000F2257" w:rsidP="000F2257">
      <w:pPr>
        <w:rPr>
          <w:rStyle w:val="11111AAAAStyleUnderline"/>
        </w:rPr>
      </w:pPr>
      <w:r>
        <w:t xml:space="preserve">I have already cited </w:t>
      </w:r>
      <w:r w:rsidRPr="00D2190B">
        <w:rPr>
          <w:rStyle w:val="11111AAAAStyleUnderline"/>
          <w:highlight w:val="yellow"/>
        </w:rPr>
        <w:t>Cabral</w:t>
      </w:r>
      <w:r>
        <w:t xml:space="preserve"> in another context, and he </w:t>
      </w:r>
      <w:r w:rsidRPr="001204A6">
        <w:rPr>
          <w:rStyle w:val="11111AAAAStyleUnderline"/>
        </w:rPr>
        <w:t>reappears in this context.</w:t>
      </w:r>
      <w:r>
        <w:t xml:space="preserve"> The way in which </w:t>
      </w:r>
      <w:r w:rsidRPr="001204A6">
        <w:rPr>
          <w:rStyle w:val="11111AAAAStyleUnderline"/>
        </w:rPr>
        <w:t xml:space="preserve">he </w:t>
      </w:r>
      <w:proofErr w:type="gramStart"/>
      <w:r w:rsidRPr="00D2190B">
        <w:rPr>
          <w:rStyle w:val="11111AAAAStyleUnderline"/>
          <w:highlight w:val="yellow"/>
        </w:rPr>
        <w:t>is at all times</w:t>
      </w:r>
      <w:proofErr w:type="gramEnd"/>
      <w:r w:rsidRPr="00D2190B">
        <w:rPr>
          <w:rStyle w:val="11111AAAAStyleUnderline"/>
          <w:highlight w:val="yellow"/>
        </w:rPr>
        <w:t xml:space="preserve"> looking at the </w:t>
      </w:r>
      <w:r w:rsidRPr="00D2190B">
        <w:rPr>
          <w:rStyle w:val="Emphasis"/>
          <w:highlight w:val="yellow"/>
        </w:rPr>
        <w:t>particularities</w:t>
      </w:r>
      <w:r w:rsidRPr="00D2190B">
        <w:rPr>
          <w:rStyle w:val="11111AAAAStyleUnderline"/>
          <w:highlight w:val="yellow"/>
        </w:rPr>
        <w:t xml:space="preserve"> of </w:t>
      </w:r>
      <w:r w:rsidRPr="00D2190B">
        <w:rPr>
          <w:rStyle w:val="Emphasis"/>
          <w:highlight w:val="yellow"/>
        </w:rPr>
        <w:t>class development</w:t>
      </w:r>
      <w:r>
        <w:t xml:space="preserve"> in contemporary </w:t>
      </w:r>
      <w:proofErr w:type="gramStart"/>
      <w:r>
        <w:t>Guinea-Bissau;</w:t>
      </w:r>
      <w:proofErr w:type="gramEnd"/>
      <w:r>
        <w:t xml:space="preserve"> looking at the potential of classes in Guinea-Bissau </w:t>
      </w:r>
      <w:proofErr w:type="gramStart"/>
      <w:r>
        <w:t>at this point in time</w:t>
      </w:r>
      <w:proofErr w:type="gramEnd"/>
      <w:r>
        <w:t xml:space="preserve">. And </w:t>
      </w:r>
      <w:proofErr w:type="gramStart"/>
      <w:r>
        <w:t>therefore</w:t>
      </w:r>
      <w:proofErr w:type="gramEnd"/>
      <w:r>
        <w:t xml:space="preserve"> he is, of course, making sure that </w:t>
      </w:r>
      <w:r w:rsidRPr="00D2190B">
        <w:rPr>
          <w:rStyle w:val="11111AAAAStyleUnderline"/>
          <w:highlight w:val="yellow"/>
        </w:rPr>
        <w:t>Marxism</w:t>
      </w:r>
      <w:r w:rsidRPr="001204A6">
        <w:rPr>
          <w:rStyle w:val="11111AAAAStyleUnderline"/>
        </w:rPr>
        <w:t xml:space="preserve"> does not simply appear as the summation of other people’s history, but </w:t>
      </w:r>
      <w:r w:rsidRPr="00D2190B">
        <w:rPr>
          <w:rStyle w:val="11111AAAAStyleUnderline"/>
          <w:highlight w:val="yellow"/>
        </w:rPr>
        <w:t>appears as a living force within</w:t>
      </w:r>
      <w:r w:rsidRPr="001204A6">
        <w:rPr>
          <w:rStyle w:val="11111AAAAStyleUnderline"/>
        </w:rPr>
        <w:t xml:space="preserve"> </w:t>
      </w:r>
      <w:r w:rsidRPr="001204A6">
        <w:rPr>
          <w:rStyle w:val="Emphasis"/>
        </w:rPr>
        <w:t xml:space="preserve">one’s </w:t>
      </w:r>
      <w:r w:rsidRPr="00D2190B">
        <w:rPr>
          <w:rStyle w:val="Emphasis"/>
          <w:highlight w:val="yellow"/>
        </w:rPr>
        <w:t>history</w:t>
      </w:r>
      <w:r w:rsidRPr="001204A6">
        <w:rPr>
          <w:rStyle w:val="11111AAAAStyleUnderline"/>
        </w:rPr>
        <w:t>.</w:t>
      </w:r>
    </w:p>
    <w:p w14:paraId="00052E0E" w14:textId="77777777" w:rsidR="000F2257" w:rsidRDefault="000F2257" w:rsidP="000F2257">
      <w:r>
        <w:t xml:space="preserve">And this is a difficult transformation. This is the task of anybody who considers himself or herself a Marxist. However, because it is fraught with so many difficulties and obstacles, many people take the easy route, which is to take it as a finished product rather than an ongoing social product which </w:t>
      </w:r>
      <w:proofErr w:type="gramStart"/>
      <w:r>
        <w:t>has to</w:t>
      </w:r>
      <w:proofErr w:type="gramEnd"/>
      <w:r>
        <w:t xml:space="preserve"> be adapted to their own society.</w:t>
      </w:r>
    </w:p>
    <w:p w14:paraId="61C46D35" w14:textId="77777777" w:rsidR="000F2257" w:rsidRDefault="000F2257" w:rsidP="000F2257">
      <w:r>
        <w:t>One finds that in looking at Marxist theory, at its relevance to race, looking at the relevance of Marxist theory to national emancipation, we come up with a very important paradox: that the nationalist, in the strict sense of the word, that is the petty bourgeois nationalist, who aims merely at the recovery of national independence in our epoch, is incapable of giving the people of Africa or the peoples of the Caribbean any participation in liberal democracy.”</w:t>
      </w:r>
    </w:p>
    <w:p w14:paraId="479E64D8" w14:textId="77777777" w:rsidR="000F2257" w:rsidRDefault="000F2257" w:rsidP="000F2257">
      <w:r>
        <w:t>The petty bourgeois cannot fulfil these historical tasks for national liberation requires a socialist ideology. We cannot separate the two.</w:t>
      </w:r>
    </w:p>
    <w:p w14:paraId="228F8AF6" w14:textId="77777777" w:rsidR="000F2257" w:rsidRPr="001204A6" w:rsidRDefault="000F2257" w:rsidP="000F2257">
      <w:pPr>
        <w:rPr>
          <w:rStyle w:val="11111AAAAStyleUnderline"/>
        </w:rPr>
      </w:pPr>
      <w:r w:rsidRPr="001204A6">
        <w:rPr>
          <w:rStyle w:val="11111AAAAStyleUnderline"/>
        </w:rPr>
        <w:t>Even for national liberation in Africa, Guinea-Bissau and Mozambique very clearly demonstrated the necessity for an ideological development</w:t>
      </w:r>
      <w:r>
        <w:t xml:space="preserve">, for conscientization, as they say in Latin America; and </w:t>
      </w:r>
      <w:r w:rsidRPr="00D2190B">
        <w:rPr>
          <w:rStyle w:val="11111AAAAStyleUnderline"/>
          <w:highlight w:val="yellow"/>
        </w:rPr>
        <w:t>the nationalist struggle was won because it came under the rubric of Scientific Socialist perspective.</w:t>
      </w:r>
    </w:p>
    <w:p w14:paraId="77D2C6B2" w14:textId="77777777" w:rsidR="000F2257" w:rsidRDefault="000F2257" w:rsidP="000F2257">
      <w:pPr>
        <w:rPr>
          <w:rStyle w:val="11111AAAAStyleUnderline"/>
        </w:rPr>
      </w:pPr>
      <w:r>
        <w:t xml:space="preserve">As Cabral </w:t>
      </w:r>
      <w:proofErr w:type="gramStart"/>
      <w:r>
        <w:t>said: ‘</w:t>
      </w:r>
      <w:proofErr w:type="gramEnd"/>
      <w:r w:rsidRPr="00D2190B">
        <w:rPr>
          <w:rStyle w:val="11111AAAAStyleUnderline"/>
          <w:highlight w:val="yellow"/>
        </w:rPr>
        <w:t xml:space="preserve">There may be revolutions which have had a revolutionary </w:t>
      </w:r>
      <w:proofErr w:type="gramStart"/>
      <w:r w:rsidRPr="00D2190B">
        <w:rPr>
          <w:rStyle w:val="11111AAAAStyleUnderline"/>
          <w:highlight w:val="yellow"/>
        </w:rPr>
        <w:t>theory</w:t>
      </w:r>
      <w:proofErr w:type="gramEnd"/>
      <w:r w:rsidRPr="001204A6">
        <w:rPr>
          <w:rStyle w:val="11111AAAAStyleUnderline"/>
        </w:rPr>
        <w:t xml:space="preserve"> and which have failed. </w:t>
      </w:r>
      <w:r w:rsidRPr="00D2190B">
        <w:rPr>
          <w:rStyle w:val="11111AAAAStyleUnderline"/>
          <w:highlight w:val="yellow"/>
        </w:rPr>
        <w:t>But there has</w:t>
      </w:r>
      <w:r w:rsidRPr="001204A6">
        <w:rPr>
          <w:rStyle w:val="11111AAAAStyleUnderline"/>
        </w:rPr>
        <w:t xml:space="preserve"> certainly </w:t>
      </w:r>
      <w:r w:rsidRPr="00D2190B">
        <w:rPr>
          <w:rStyle w:val="11111AAAAStyleUnderline"/>
          <w:highlight w:val="yellow"/>
        </w:rPr>
        <w:t>been no revolution which has succeeded without a revolutionary theory</w:t>
      </w:r>
      <w:r w:rsidRPr="000D1842">
        <w:rPr>
          <w:rStyle w:val="11111AAAAStyleUnderline"/>
        </w:rPr>
        <w:t>.</w:t>
      </w:r>
    </w:p>
    <w:p w14:paraId="6C1D97DE" w14:textId="77777777" w:rsidR="000F2257" w:rsidRPr="0037706F" w:rsidRDefault="000F2257" w:rsidP="000F2257"/>
    <w:p w14:paraId="46580D91" w14:textId="77777777" w:rsidR="000F2257" w:rsidRPr="007A295C" w:rsidRDefault="000F2257" w:rsidP="000F2257"/>
    <w:p w14:paraId="1A8AD444" w14:textId="77777777" w:rsidR="000F2257" w:rsidRPr="000F2257" w:rsidRDefault="000F2257" w:rsidP="000F2257"/>
    <w:p w14:paraId="3D2F34CF" w14:textId="77777777" w:rsidR="000F2257" w:rsidRPr="004B4BA7" w:rsidRDefault="000F2257" w:rsidP="004B4BA7">
      <w:pPr>
        <w:rPr>
          <w:szCs w:val="20"/>
        </w:rPr>
      </w:pPr>
    </w:p>
    <w:sectPr w:rsidR="000F2257" w:rsidRPr="004B4B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69510625">
    <w:abstractNumId w:val="10"/>
  </w:num>
  <w:num w:numId="16" w16cid:durableId="1398438728">
    <w:abstractNumId w:val="14"/>
  </w:num>
  <w:num w:numId="17" w16cid:durableId="15598965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7CC"/>
    <w:rsid w:val="000F2257"/>
    <w:rsid w:val="0013521A"/>
    <w:rsid w:val="004B4BA7"/>
    <w:rsid w:val="00836340"/>
    <w:rsid w:val="00B1515C"/>
    <w:rsid w:val="00BF6326"/>
    <w:rsid w:val="00C937CC"/>
    <w:rsid w:val="00D34548"/>
    <w:rsid w:val="00E15C7C"/>
    <w:rsid w:val="00F57AF5"/>
    <w:rsid w:val="00FE3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6DB7C"/>
  <w15:chartTrackingRefBased/>
  <w15:docId w15:val="{D17EB378-A18A-41B4-89B4-93A6EBBE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2257"/>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0F225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0F2257"/>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 Char"/>
    <w:basedOn w:val="Normal"/>
    <w:next w:val="Normal"/>
    <w:link w:val="Heading3Char"/>
    <w:uiPriority w:val="2"/>
    <w:qFormat/>
    <w:rsid w:val="000F2257"/>
    <w:pPr>
      <w:keepNext/>
      <w:keepLines/>
      <w:pageBreakBefore/>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
    <w:basedOn w:val="Normal"/>
    <w:next w:val="Normal"/>
    <w:link w:val="Heading4Char"/>
    <w:uiPriority w:val="3"/>
    <w:qFormat/>
    <w:rsid w:val="000F2257"/>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0F225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937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7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7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7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22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2257"/>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0F2257"/>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F2257"/>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F2257"/>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0F2257"/>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0F2257"/>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C93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7CC"/>
    <w:rPr>
      <w:rFonts w:eastAsiaTheme="majorEastAsia" w:cstheme="majorBidi"/>
      <w:color w:val="272727" w:themeColor="text1" w:themeTint="D8"/>
    </w:rPr>
  </w:style>
  <w:style w:type="paragraph" w:styleId="Title">
    <w:name w:val="Title"/>
    <w:basedOn w:val="Normal"/>
    <w:next w:val="Normal"/>
    <w:link w:val="TitleChar"/>
    <w:uiPriority w:val="10"/>
    <w:qFormat/>
    <w:rsid w:val="00C937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7CC"/>
    <w:pPr>
      <w:spacing w:before="160"/>
      <w:jc w:val="center"/>
    </w:pPr>
    <w:rPr>
      <w:i/>
      <w:iCs/>
      <w:color w:val="404040" w:themeColor="text1" w:themeTint="BF"/>
    </w:rPr>
  </w:style>
  <w:style w:type="character" w:customStyle="1" w:styleId="QuoteChar">
    <w:name w:val="Quote Char"/>
    <w:basedOn w:val="DefaultParagraphFont"/>
    <w:link w:val="Quote"/>
    <w:uiPriority w:val="29"/>
    <w:rsid w:val="00C937CC"/>
    <w:rPr>
      <w:i/>
      <w:iCs/>
      <w:color w:val="404040" w:themeColor="text1" w:themeTint="BF"/>
    </w:rPr>
  </w:style>
  <w:style w:type="paragraph" w:styleId="ListParagraph">
    <w:name w:val="List Paragraph"/>
    <w:aliases w:val="6 font,Colorful List - Accent 11,List Paragraph1,List Paragraph2"/>
    <w:basedOn w:val="Normal"/>
    <w:uiPriority w:val="34"/>
    <w:qFormat/>
    <w:rsid w:val="00C937CC"/>
    <w:pPr>
      <w:ind w:left="720"/>
      <w:contextualSpacing/>
    </w:pPr>
  </w:style>
  <w:style w:type="character" w:styleId="IntenseEmphasis">
    <w:name w:val="Intense Emphasis"/>
    <w:basedOn w:val="DefaultParagraphFont"/>
    <w:uiPriority w:val="21"/>
    <w:qFormat/>
    <w:rsid w:val="00C937CC"/>
    <w:rPr>
      <w:i/>
      <w:iCs/>
      <w:color w:val="0F4761" w:themeColor="accent1" w:themeShade="BF"/>
    </w:rPr>
  </w:style>
  <w:style w:type="paragraph" w:styleId="IntenseQuote">
    <w:name w:val="Intense Quote"/>
    <w:basedOn w:val="Normal"/>
    <w:next w:val="Normal"/>
    <w:link w:val="IntenseQuoteChar"/>
    <w:uiPriority w:val="30"/>
    <w:qFormat/>
    <w:rsid w:val="00C93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7CC"/>
    <w:rPr>
      <w:i/>
      <w:iCs/>
      <w:color w:val="0F4761" w:themeColor="accent1" w:themeShade="BF"/>
    </w:rPr>
  </w:style>
  <w:style w:type="character" w:styleId="IntenseReference">
    <w:name w:val="Intense Reference"/>
    <w:basedOn w:val="DefaultParagraphFont"/>
    <w:uiPriority w:val="32"/>
    <w:qFormat/>
    <w:rsid w:val="00C937CC"/>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0F2257"/>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0F225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2257"/>
    <w:rPr>
      <w:b/>
      <w:bCs/>
      <w:sz w:val="22"/>
      <w:u w:val="single"/>
    </w:rPr>
  </w:style>
  <w:style w:type="character" w:customStyle="1" w:styleId="11111AAAAStyleUnderline">
    <w:name w:val="11111AAAAStyle Underline"/>
    <w:aliases w:val="Underline,Style Underline,Style Bold Underline,apple-style-span + 6 pt,Bold,Kern at 16 pt,Intense Emphasis1,Intense Emphasis2,HHeading 3 + 12 pt,Minimized Char,Heading 3 Char Char Char Char Char,c,Citation Char Char Char,Style,c,B"/>
    <w:basedOn w:val="DefaultParagraphFont"/>
    <w:uiPriority w:val="7"/>
    <w:qFormat/>
    <w:rsid w:val="000F2257"/>
    <w:rPr>
      <w:b/>
      <w:sz w:val="20"/>
      <w:u w:val="single"/>
    </w:rPr>
  </w:style>
  <w:style w:type="character" w:styleId="Strong">
    <w:name w:val="Strong"/>
    <w:basedOn w:val="DefaultParagraphFont"/>
    <w:uiPriority w:val="22"/>
    <w:qFormat/>
    <w:rsid w:val="000F2257"/>
    <w:rPr>
      <w:b/>
      <w:bCs/>
    </w:rPr>
  </w:style>
  <w:style w:type="character" w:styleId="BookTitle">
    <w:name w:val="Book Title"/>
    <w:basedOn w:val="DefaultParagraphFont"/>
    <w:uiPriority w:val="33"/>
    <w:qFormat/>
    <w:rsid w:val="000F2257"/>
    <w:rPr>
      <w:b/>
      <w:bCs/>
      <w:i/>
      <w:iCs/>
      <w:spacing w:val="5"/>
    </w:rPr>
  </w:style>
  <w:style w:type="numbering" w:styleId="111111">
    <w:name w:val="Outline List 2"/>
    <w:basedOn w:val="NoList"/>
    <w:uiPriority w:val="99"/>
    <w:semiHidden/>
    <w:unhideWhenUsed/>
    <w:rsid w:val="000F2257"/>
  </w:style>
  <w:style w:type="paragraph" w:styleId="Header">
    <w:name w:val="header"/>
    <w:basedOn w:val="Normal"/>
    <w:link w:val="HeaderChar"/>
    <w:uiPriority w:val="99"/>
    <w:semiHidden/>
    <w:rsid w:val="000F2257"/>
    <w:pPr>
      <w:tabs>
        <w:tab w:val="center" w:pos="4680"/>
        <w:tab w:val="right" w:pos="9360"/>
      </w:tabs>
    </w:pPr>
  </w:style>
  <w:style w:type="character" w:customStyle="1" w:styleId="HeaderChar">
    <w:name w:val="Header Char"/>
    <w:basedOn w:val="DefaultParagraphFont"/>
    <w:link w:val="Header"/>
    <w:uiPriority w:val="99"/>
    <w:semiHidden/>
    <w:rsid w:val="000F2257"/>
    <w:rPr>
      <w:rFonts w:ascii="Arial" w:hAnsi="Arial" w:cs="Arial"/>
      <w:kern w:val="0"/>
      <w:sz w:val="16"/>
      <w:szCs w:val="22"/>
      <w14:ligatures w14:val="none"/>
    </w:rPr>
  </w:style>
  <w:style w:type="paragraph" w:styleId="Footer">
    <w:name w:val="footer"/>
    <w:basedOn w:val="Normal"/>
    <w:link w:val="FooterChar"/>
    <w:uiPriority w:val="99"/>
    <w:semiHidden/>
    <w:rsid w:val="000F2257"/>
    <w:pPr>
      <w:tabs>
        <w:tab w:val="center" w:pos="4680"/>
        <w:tab w:val="right" w:pos="9360"/>
      </w:tabs>
    </w:pPr>
  </w:style>
  <w:style w:type="character" w:customStyle="1" w:styleId="FooterChar">
    <w:name w:val="Footer Char"/>
    <w:basedOn w:val="DefaultParagraphFont"/>
    <w:link w:val="Footer"/>
    <w:uiPriority w:val="99"/>
    <w:semiHidden/>
    <w:rsid w:val="000F2257"/>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0F2257"/>
    <w:pPr>
      <w:spacing w:after="120"/>
    </w:pPr>
  </w:style>
  <w:style w:type="character" w:customStyle="1" w:styleId="BodyTextChar">
    <w:name w:val="Body Text Char"/>
    <w:basedOn w:val="DefaultParagraphFont"/>
    <w:link w:val="BodyText"/>
    <w:uiPriority w:val="99"/>
    <w:semiHidden/>
    <w:rsid w:val="000F2257"/>
    <w:rPr>
      <w:rFonts w:ascii="Arial" w:hAnsi="Arial" w:cs="Arial"/>
      <w:kern w:val="0"/>
      <w:sz w:val="16"/>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7,ca,Tag and Ci"/>
    <w:link w:val="NoSpacingChar"/>
    <w:uiPriority w:val="99"/>
    <w:unhideWhenUsed/>
    <w:qFormat/>
    <w:rsid w:val="000F225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0F225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0F2257"/>
    <w:rPr>
      <w:color w:val="467886" w:themeColor="hyperlink"/>
      <w:u w:val="single"/>
    </w:rPr>
  </w:style>
  <w:style w:type="character" w:styleId="UnresolvedMention">
    <w:name w:val="Unresolved Mention"/>
    <w:basedOn w:val="DefaultParagraphFont"/>
    <w:uiPriority w:val="99"/>
    <w:semiHidden/>
    <w:unhideWhenUsed/>
    <w:rsid w:val="000F2257"/>
    <w:rPr>
      <w:color w:val="605E5C"/>
      <w:shd w:val="clear" w:color="auto" w:fill="E1DFDD"/>
    </w:rPr>
  </w:style>
  <w:style w:type="character" w:customStyle="1" w:styleId="Boxes">
    <w:name w:val="Boxes"/>
    <w:basedOn w:val="Emphasis"/>
    <w:qFormat/>
    <w:rsid w:val="000F2257"/>
    <w:rPr>
      <w:rFonts w:ascii="Arial" w:hAnsi="Arial" w:cs="Calibri"/>
      <w:b/>
      <w:i w:val="0"/>
      <w:iCs/>
      <w:sz w:val="20"/>
      <w:u w:val="single"/>
      <w:bdr w:val="single" w:sz="8" w:space="0" w:color="auto"/>
    </w:rPr>
  </w:style>
  <w:style w:type="paragraph" w:customStyle="1" w:styleId="textbold">
    <w:name w:val="text bold"/>
    <w:basedOn w:val="Normal"/>
    <w:link w:val="Emphasis"/>
    <w:autoRedefine/>
    <w:uiPriority w:val="8"/>
    <w:qFormat/>
    <w:rsid w:val="00E15C7C"/>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E15C7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basedOn w:val="Normal"/>
    <w:link w:val="AnalyticsChar"/>
    <w:uiPriority w:val="5"/>
    <w:qFormat/>
    <w:rsid w:val="004B4BA7"/>
    <w:rPr>
      <w:b/>
      <w:color w:val="0F4761" w:themeColor="accent1" w:themeShade="BF"/>
      <w:sz w:val="24"/>
    </w:rPr>
  </w:style>
  <w:style w:type="character" w:customStyle="1" w:styleId="AnalyticsChar">
    <w:name w:val="Analytics Char"/>
    <w:basedOn w:val="DefaultParagraphFont"/>
    <w:link w:val="Analytics"/>
    <w:uiPriority w:val="5"/>
    <w:rsid w:val="004B4BA7"/>
    <w:rPr>
      <w:rFonts w:ascii="Arial" w:hAnsi="Arial" w:cs="Arial"/>
      <w:b/>
      <w:color w:val="0F4761" w:themeColor="accent1" w:themeShade="BF"/>
      <w:kern w:val="0"/>
      <w:szCs w:val="22"/>
      <w14:ligatures w14:val="none"/>
    </w:rPr>
  </w:style>
  <w:style w:type="paragraph" w:customStyle="1" w:styleId="Emphasis1">
    <w:name w:val="Emphasis1"/>
    <w:basedOn w:val="Normal"/>
    <w:autoRedefine/>
    <w:uiPriority w:val="8"/>
    <w:qFormat/>
    <w:rsid w:val="004B4BA7"/>
    <w:pPr>
      <w:pBdr>
        <w:top w:val="single" w:sz="4" w:space="1" w:color="auto"/>
        <w:left w:val="single" w:sz="4" w:space="4" w:color="auto"/>
        <w:bottom w:val="single" w:sz="4" w:space="1" w:color="auto"/>
        <w:right w:val="single" w:sz="4" w:space="4" w:color="auto"/>
      </w:pBdr>
      <w:spacing w:after="160" w:line="259" w:lineRule="auto"/>
      <w:ind w:left="720"/>
      <w:jc w:val="both"/>
    </w:pPr>
    <w:rPr>
      <w:b/>
      <w:iCs/>
      <w:kern w:val="2"/>
      <w:sz w:val="20"/>
      <w:szCs w:val="24"/>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ate.com/news-and-politics/2025/05/unions-donald-trump-2026-election-kilmar-abrego-garcia.html" TargetMode="External"/><Relationship Id="rId13" Type="http://schemas.openxmlformats.org/officeDocument/2006/relationships/hyperlink" Target="https://www.newyorker.com/news/the-lede/josh-hawley-and-the-republican-effort-to-love-labo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ehill.com/opinion/5105555-democrats-poised-to-win-2028-election/" TargetMode="External"/><Relationship Id="rId12" Type="http://schemas.openxmlformats.org/officeDocument/2006/relationships/hyperlink" Target="https://bobbyscott.house.gov/media-center/in-the-news/democrats-reintroduce-sweeping-bill-strengthen-union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mericanprogressaction.org/article/unions-critical-democratic-partys-electoral-success/" TargetMode="External"/><Relationship Id="rId1" Type="http://schemas.openxmlformats.org/officeDocument/2006/relationships/numbering" Target="numbering.xml"/><Relationship Id="rId6" Type="http://schemas.openxmlformats.org/officeDocument/2006/relationships/hyperlink" Target="https://wrap.warwick.ac.uk/id/eprint/108311/" TargetMode="External"/><Relationship Id="rId11" Type="http://schemas.openxmlformats.org/officeDocument/2006/relationships/hyperlink" Target="https://quillette.com/2019/09/28/the-case-for-black-optimism/" TargetMode="External"/><Relationship Id="rId5" Type="http://schemas.openxmlformats.org/officeDocument/2006/relationships/hyperlink" Target="https://www.fao.org/world-banana-forum/projects/good-practices/collective-bargaining/en/" TargetMode="External"/><Relationship Id="rId15" Type="http://schemas.openxmlformats.org/officeDocument/2006/relationships/hyperlink" Target="https://www.yahoo.com/news/trump-harris-starkly-different-records-192549088.html?guccounter=1" TargetMode="External"/><Relationship Id="rId10" Type="http://schemas.openxmlformats.org/officeDocument/2006/relationships/hyperlink" Target="https://globalprioritiesinstitute.org/wp-content/uploads/Jacob-Barrett-and-Andreas-T-Schmidt-Longtermist-political-philosophy.pdf" TargetMode="External"/><Relationship Id="rId4" Type="http://schemas.openxmlformats.org/officeDocument/2006/relationships/webSettings" Target="webSettings.xml"/><Relationship Id="rId9" Type="http://schemas.openxmlformats.org/officeDocument/2006/relationships/hyperlink" Target="https://www.thechristianrecorder.com/articles/if-democrats-dont-take-back-the-house-in-2026-america-should-be-alarmed/" TargetMode="External"/><Relationship Id="rId14" Type="http://schemas.openxmlformats.org/officeDocument/2006/relationships/hyperlink" Target="https://www.aol.com/news/done-democrats-working-class-voters-22342089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29662</Words>
  <Characters>169077</Characters>
  <Application>Microsoft Office Word</Application>
  <DocSecurity>0</DocSecurity>
  <Lines>1408</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5</cp:revision>
  <dcterms:created xsi:type="dcterms:W3CDTF">2026-01-17T16:00:00Z</dcterms:created>
  <dcterms:modified xsi:type="dcterms:W3CDTF">2026-01-17T18:41:00Z</dcterms:modified>
</cp:coreProperties>
</file>